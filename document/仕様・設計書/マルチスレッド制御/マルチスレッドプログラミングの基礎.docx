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182323" w:rsidP="00966ADB">
      <w:pPr>
        <w:pStyle w:val="af4"/>
      </w:pPr>
      <w:fldSimple w:instr=" TITLE   \* MERGEFORMAT ">
        <w:r w:rsidR="00B26107">
          <w:t>マルチスレッドプログ</w:t>
        </w:r>
        <w:bookmarkStart w:id="0" w:name="_GoBack"/>
        <w:bookmarkEnd w:id="0"/>
        <w:r w:rsidR="00B26107">
          <w:t>ラミングの基礎</w:t>
        </w:r>
      </w:fldSimple>
    </w:p>
    <w:p w14:paraId="68C1382C" w14:textId="77777777" w:rsidR="00EC0FD6" w:rsidRPr="00C31EA7" w:rsidRDefault="00EC28B2" w:rsidP="00966ADB">
      <w:pPr>
        <w:pStyle w:val="af5"/>
      </w:pPr>
      <w:r>
        <w:rPr>
          <w:rFonts w:hint="eastAsia"/>
        </w:rPr>
        <w:t xml:space="preserve">－ </w:t>
      </w:r>
      <w:r w:rsidR="00250A65">
        <w:fldChar w:fldCharType="begin"/>
      </w:r>
      <w:r w:rsidR="00250A65">
        <w:instrText xml:space="preserve"> SUBJECT   \* MERGEFORMAT </w:instrText>
      </w:r>
      <w:r w:rsidR="00250A65">
        <w:fldChar w:fldCharType="separate"/>
      </w:r>
      <w:r w:rsidR="00B26107">
        <w:t>最適なマルチスレッドプログラミングのために</w:t>
      </w:r>
      <w:r w:rsidR="00250A65">
        <w:fldChar w:fldCharType="end"/>
      </w:r>
      <w:r>
        <w:t xml:space="preserve"> </w:t>
      </w:r>
      <w:r>
        <w:rPr>
          <w:rFonts w:hint="eastAsia"/>
        </w:rPr>
        <w:t>－</w:t>
      </w:r>
    </w:p>
    <w:p w14:paraId="5794E0D3" w14:textId="148CD587"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w:t>
      </w:r>
      <w:r w:rsidR="00195EE4">
        <w:rPr>
          <w:rFonts w:hint="eastAsia"/>
        </w:rPr>
        <w:t>2</w:t>
      </w:r>
      <w:r w:rsidR="00EC0FD6" w:rsidRPr="00C31EA7">
        <w:rPr>
          <w:rFonts w:hint="eastAsia"/>
        </w:rPr>
        <w:t>月</w:t>
      </w:r>
      <w:r w:rsidR="00195EE4">
        <w:rPr>
          <w:rFonts w:hint="eastAsia"/>
        </w:rPr>
        <w:t>1</w:t>
      </w:r>
      <w:r w:rsidR="00B26107">
        <w:rPr>
          <w:rFonts w:hint="eastAsia"/>
        </w:rPr>
        <w:t>8</w:t>
      </w:r>
      <w:r w:rsidR="00EC0FD6" w:rsidRPr="00C31EA7">
        <w:rPr>
          <w:rFonts w:hint="eastAsia"/>
        </w:rPr>
        <w:t>日</w:t>
      </w:r>
      <w:r>
        <w:tab/>
      </w:r>
      <w:r w:rsidR="00B26107">
        <w:rPr>
          <w:rFonts w:hint="eastAsia"/>
        </w:rPr>
        <w:t>初稿</w:t>
      </w:r>
    </w:p>
    <w:p w14:paraId="0581EDA0" w14:textId="77777777" w:rsidR="00C31EA7" w:rsidRPr="00127A17" w:rsidRDefault="00D851FE" w:rsidP="00EC28B2">
      <w:pPr>
        <w:pStyle w:val="affd"/>
        <w:tabs>
          <w:tab w:val="clear" w:pos="4820"/>
          <w:tab w:val="clear" w:pos="4962"/>
        </w:tabs>
        <w:sectPr w:rsidR="00C31EA7" w:rsidRPr="00127A17" w:rsidSect="006F450B">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B26107">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06AC1765" w:rsidR="000D4978" w:rsidRPr="000D4978" w:rsidRDefault="00B26107" w:rsidP="000D4978">
            <w:pPr>
              <w:jc w:val="center"/>
              <w:rPr>
                <w:sz w:val="18"/>
                <w:szCs w:val="18"/>
              </w:rPr>
            </w:pPr>
            <w:r>
              <w:rPr>
                <w:rFonts w:hint="eastAsia"/>
                <w:sz w:val="18"/>
                <w:szCs w:val="18"/>
              </w:rPr>
              <w:t>稿</w:t>
            </w:r>
          </w:p>
        </w:tc>
        <w:tc>
          <w:tcPr>
            <w:tcW w:w="1772" w:type="dxa"/>
          </w:tcPr>
          <w:p w14:paraId="5CC33F3D" w14:textId="514AC970" w:rsidR="000D4978" w:rsidRPr="000D4978" w:rsidRDefault="00B26107"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改訂日</w:t>
            </w:r>
          </w:p>
        </w:tc>
        <w:tc>
          <w:tcPr>
            <w:tcW w:w="1276" w:type="dxa"/>
          </w:tcPr>
          <w:p w14:paraId="495DFDC5" w14:textId="2AF562D9" w:rsidR="000D4978" w:rsidRPr="000D4978" w:rsidRDefault="00B26107"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改訂者</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6D607CA6" w:rsidR="000D4978" w:rsidRPr="000D4978" w:rsidRDefault="00B26107" w:rsidP="000D4978">
            <w:pPr>
              <w:rPr>
                <w:rFonts w:hint="eastAsia"/>
                <w:sz w:val="18"/>
                <w:szCs w:val="18"/>
              </w:rPr>
            </w:pPr>
            <w:r>
              <w:rPr>
                <w:sz w:val="18"/>
                <w:szCs w:val="18"/>
              </w:rPr>
              <w:t>初</w:t>
            </w:r>
            <w:r>
              <w:rPr>
                <w:rFonts w:hint="eastAsia"/>
                <w:sz w:val="18"/>
                <w:szCs w:val="18"/>
              </w:rPr>
              <w:t>稿</w:t>
            </w:r>
          </w:p>
        </w:tc>
        <w:tc>
          <w:tcPr>
            <w:tcW w:w="1772" w:type="dxa"/>
          </w:tcPr>
          <w:p w14:paraId="5CC30D64" w14:textId="34902A15" w:rsidR="000D4978" w:rsidRPr="000D4978" w:rsidRDefault="000D4978" w:rsidP="00B26107">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00195EE4">
              <w:rPr>
                <w:rFonts w:hint="eastAsia"/>
                <w:sz w:val="18"/>
                <w:szCs w:val="18"/>
              </w:rPr>
              <w:t>2</w:t>
            </w:r>
            <w:r w:rsidRPr="000D4978">
              <w:rPr>
                <w:rFonts w:hint="eastAsia"/>
                <w:sz w:val="18"/>
                <w:szCs w:val="18"/>
              </w:rPr>
              <w:t>月</w:t>
            </w:r>
            <w:r w:rsidR="00195EE4">
              <w:rPr>
                <w:rFonts w:hint="eastAsia"/>
                <w:sz w:val="18"/>
                <w:szCs w:val="18"/>
              </w:rPr>
              <w:t>1</w:t>
            </w:r>
            <w:r w:rsidR="00B26107">
              <w:rPr>
                <w:sz w:val="18"/>
                <w:szCs w:val="18"/>
              </w:rPr>
              <w:t>8</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63A3DAE0" w:rsidR="000D4978" w:rsidRPr="000D4978" w:rsidRDefault="00966ADB" w:rsidP="00B26107">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w:t>
            </w:r>
            <w:r w:rsidR="00B26107">
              <w:rPr>
                <w:rFonts w:hint="eastAsia"/>
                <w:sz w:val="18"/>
                <w:szCs w:val="18"/>
              </w:rPr>
              <w:t>稿</w:t>
            </w:r>
            <w:r>
              <w:rPr>
                <w:rFonts w:hint="eastAsia"/>
                <w:sz w:val="18"/>
                <w:szCs w:val="18"/>
              </w:rPr>
              <w:t>）</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8"/>
          <w:headerReference w:type="default" r:id="rId9"/>
          <w:footerReference w:type="default" r:id="rId10"/>
          <w:headerReference w:type="first" r:id="rId11"/>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5B933389" w14:textId="77777777" w:rsidR="00B26107"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9553445" w:history="1">
        <w:r w:rsidR="00B26107" w:rsidRPr="00A56F2B">
          <w:rPr>
            <w:rStyle w:val="afff3"/>
            <w:rFonts w:ascii="Wingdings" w:hAnsi="Wingdings"/>
          </w:rPr>
          <w:t></w:t>
        </w:r>
        <w:r w:rsidR="00B26107">
          <w:rPr>
            <w:rFonts w:asciiTheme="minorHAnsi" w:eastAsiaTheme="minorEastAsia" w:hAnsiTheme="minorHAnsi" w:cstheme="minorBidi"/>
            <w:b w:val="0"/>
            <w:sz w:val="21"/>
          </w:rPr>
          <w:tab/>
        </w:r>
        <w:r w:rsidR="00B26107" w:rsidRPr="00A56F2B">
          <w:rPr>
            <w:rStyle w:val="afff3"/>
            <w:rFonts w:hint="eastAsia"/>
          </w:rPr>
          <w:t>概略</w:t>
        </w:r>
        <w:r w:rsidR="00B26107">
          <w:rPr>
            <w:webHidden/>
          </w:rPr>
          <w:tab/>
        </w:r>
        <w:r w:rsidR="00B26107">
          <w:rPr>
            <w:webHidden/>
          </w:rPr>
          <w:fldChar w:fldCharType="begin"/>
        </w:r>
        <w:r w:rsidR="00B26107">
          <w:rPr>
            <w:webHidden/>
          </w:rPr>
          <w:instrText xml:space="preserve"> PAGEREF _Toc379553445 \h </w:instrText>
        </w:r>
        <w:r w:rsidR="00B26107">
          <w:rPr>
            <w:webHidden/>
          </w:rPr>
        </w:r>
        <w:r w:rsidR="00B26107">
          <w:rPr>
            <w:webHidden/>
          </w:rPr>
          <w:fldChar w:fldCharType="separate"/>
        </w:r>
        <w:r w:rsidR="00B26107">
          <w:rPr>
            <w:webHidden/>
          </w:rPr>
          <w:t>1</w:t>
        </w:r>
        <w:r w:rsidR="00B26107">
          <w:rPr>
            <w:webHidden/>
          </w:rPr>
          <w:fldChar w:fldCharType="end"/>
        </w:r>
      </w:hyperlink>
    </w:p>
    <w:p w14:paraId="392CE41E" w14:textId="77777777" w:rsidR="00B26107" w:rsidRDefault="00B26107">
      <w:pPr>
        <w:pStyle w:val="12"/>
        <w:spacing w:before="180"/>
        <w:ind w:left="325" w:hanging="325"/>
        <w:rPr>
          <w:rFonts w:asciiTheme="minorHAnsi" w:eastAsiaTheme="minorEastAsia" w:hAnsiTheme="minorHAnsi" w:cstheme="minorBidi"/>
          <w:b w:val="0"/>
          <w:sz w:val="21"/>
        </w:rPr>
      </w:pPr>
      <w:hyperlink w:anchor="_Toc379553446" w:history="1">
        <w:r w:rsidRPr="00A56F2B">
          <w:rPr>
            <w:rStyle w:val="afff3"/>
            <w:rFonts w:ascii="Wingdings" w:hAnsi="Wingdings"/>
          </w:rPr>
          <w:t></w:t>
        </w:r>
        <w:r>
          <w:rPr>
            <w:rFonts w:asciiTheme="minorHAnsi" w:eastAsiaTheme="minorEastAsia" w:hAnsiTheme="minorHAnsi" w:cstheme="minorBidi"/>
            <w:b w:val="0"/>
            <w:sz w:val="21"/>
          </w:rPr>
          <w:tab/>
        </w:r>
        <w:r w:rsidRPr="00A56F2B">
          <w:rPr>
            <w:rStyle w:val="afff3"/>
            <w:rFonts w:hint="eastAsia"/>
          </w:rPr>
          <w:t>目的</w:t>
        </w:r>
        <w:r>
          <w:rPr>
            <w:webHidden/>
          </w:rPr>
          <w:tab/>
        </w:r>
        <w:r>
          <w:rPr>
            <w:webHidden/>
          </w:rPr>
          <w:fldChar w:fldCharType="begin"/>
        </w:r>
        <w:r>
          <w:rPr>
            <w:webHidden/>
          </w:rPr>
          <w:instrText xml:space="preserve"> PAGEREF _Toc379553446 \h </w:instrText>
        </w:r>
        <w:r>
          <w:rPr>
            <w:webHidden/>
          </w:rPr>
        </w:r>
        <w:r>
          <w:rPr>
            <w:webHidden/>
          </w:rPr>
          <w:fldChar w:fldCharType="separate"/>
        </w:r>
        <w:r>
          <w:rPr>
            <w:webHidden/>
          </w:rPr>
          <w:t>1</w:t>
        </w:r>
        <w:r>
          <w:rPr>
            <w:webHidden/>
          </w:rPr>
          <w:fldChar w:fldCharType="end"/>
        </w:r>
      </w:hyperlink>
    </w:p>
    <w:p w14:paraId="0A38191C" w14:textId="77777777" w:rsidR="00B26107" w:rsidRDefault="00B26107">
      <w:pPr>
        <w:pStyle w:val="12"/>
        <w:spacing w:before="180"/>
        <w:ind w:left="325" w:hanging="325"/>
        <w:rPr>
          <w:rFonts w:asciiTheme="minorHAnsi" w:eastAsiaTheme="minorEastAsia" w:hAnsiTheme="minorHAnsi" w:cstheme="minorBidi"/>
          <w:b w:val="0"/>
          <w:sz w:val="21"/>
        </w:rPr>
      </w:pPr>
      <w:hyperlink w:anchor="_Toc379553447" w:history="1">
        <w:r w:rsidRPr="00A56F2B">
          <w:rPr>
            <w:rStyle w:val="afff3"/>
            <w:rFonts w:ascii="Wingdings" w:hAnsi="Wingdings"/>
          </w:rPr>
          <w:t></w:t>
        </w:r>
        <w:r>
          <w:rPr>
            <w:rFonts w:asciiTheme="minorHAnsi" w:eastAsiaTheme="minorEastAsia" w:hAnsiTheme="minorHAnsi" w:cstheme="minorBidi"/>
            <w:b w:val="0"/>
            <w:sz w:val="21"/>
          </w:rPr>
          <w:tab/>
        </w:r>
        <w:r w:rsidRPr="00A56F2B">
          <w:rPr>
            <w:rStyle w:val="afff3"/>
            <w:rFonts w:hint="eastAsia"/>
          </w:rPr>
          <w:t>サンプルプログラムについて</w:t>
        </w:r>
        <w:r>
          <w:rPr>
            <w:webHidden/>
          </w:rPr>
          <w:tab/>
        </w:r>
        <w:r>
          <w:rPr>
            <w:webHidden/>
          </w:rPr>
          <w:fldChar w:fldCharType="begin"/>
        </w:r>
        <w:r>
          <w:rPr>
            <w:webHidden/>
          </w:rPr>
          <w:instrText xml:space="preserve"> PAGEREF _Toc379553447 \h </w:instrText>
        </w:r>
        <w:r>
          <w:rPr>
            <w:webHidden/>
          </w:rPr>
        </w:r>
        <w:r>
          <w:rPr>
            <w:webHidden/>
          </w:rPr>
          <w:fldChar w:fldCharType="separate"/>
        </w:r>
        <w:r>
          <w:rPr>
            <w:webHidden/>
          </w:rPr>
          <w:t>1</w:t>
        </w:r>
        <w:r>
          <w:rPr>
            <w:webHidden/>
          </w:rPr>
          <w:fldChar w:fldCharType="end"/>
        </w:r>
      </w:hyperlink>
    </w:p>
    <w:p w14:paraId="25280238" w14:textId="77777777" w:rsidR="00B26107" w:rsidRDefault="00B26107">
      <w:pPr>
        <w:pStyle w:val="25"/>
        <w:rPr>
          <w:rFonts w:asciiTheme="minorHAnsi" w:eastAsiaTheme="minorEastAsia" w:hAnsiTheme="minorHAnsi" w:cstheme="minorBidi"/>
          <w:b w:val="0"/>
        </w:rPr>
      </w:pPr>
      <w:hyperlink w:anchor="_Toc379553448"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サンプルプログラムのビルド・実行環境</w:t>
        </w:r>
        <w:r>
          <w:rPr>
            <w:webHidden/>
          </w:rPr>
          <w:tab/>
        </w:r>
        <w:r>
          <w:rPr>
            <w:webHidden/>
          </w:rPr>
          <w:fldChar w:fldCharType="begin"/>
        </w:r>
        <w:r>
          <w:rPr>
            <w:webHidden/>
          </w:rPr>
          <w:instrText xml:space="preserve"> PAGEREF _Toc379553448 \h </w:instrText>
        </w:r>
        <w:r>
          <w:rPr>
            <w:webHidden/>
          </w:rPr>
        </w:r>
        <w:r>
          <w:rPr>
            <w:webHidden/>
          </w:rPr>
          <w:fldChar w:fldCharType="separate"/>
        </w:r>
        <w:r>
          <w:rPr>
            <w:webHidden/>
          </w:rPr>
          <w:t>1</w:t>
        </w:r>
        <w:r>
          <w:rPr>
            <w:webHidden/>
          </w:rPr>
          <w:fldChar w:fldCharType="end"/>
        </w:r>
      </w:hyperlink>
    </w:p>
    <w:p w14:paraId="0AE9D6EB" w14:textId="77777777" w:rsidR="00B26107" w:rsidRDefault="00B26107">
      <w:pPr>
        <w:pStyle w:val="25"/>
        <w:rPr>
          <w:rFonts w:asciiTheme="minorHAnsi" w:eastAsiaTheme="minorEastAsia" w:hAnsiTheme="minorHAnsi" w:cstheme="minorBidi"/>
          <w:b w:val="0"/>
        </w:rPr>
      </w:pPr>
      <w:hyperlink w:anchor="_Toc379553449"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サンプルプログラム記載の方針について</w:t>
        </w:r>
        <w:r>
          <w:rPr>
            <w:webHidden/>
          </w:rPr>
          <w:tab/>
        </w:r>
        <w:r>
          <w:rPr>
            <w:webHidden/>
          </w:rPr>
          <w:fldChar w:fldCharType="begin"/>
        </w:r>
        <w:r>
          <w:rPr>
            <w:webHidden/>
          </w:rPr>
          <w:instrText xml:space="preserve"> PAGEREF _Toc379553449 \h </w:instrText>
        </w:r>
        <w:r>
          <w:rPr>
            <w:webHidden/>
          </w:rPr>
        </w:r>
        <w:r>
          <w:rPr>
            <w:webHidden/>
          </w:rPr>
          <w:fldChar w:fldCharType="separate"/>
        </w:r>
        <w:r>
          <w:rPr>
            <w:webHidden/>
          </w:rPr>
          <w:t>2</w:t>
        </w:r>
        <w:r>
          <w:rPr>
            <w:webHidden/>
          </w:rPr>
          <w:fldChar w:fldCharType="end"/>
        </w:r>
      </w:hyperlink>
    </w:p>
    <w:p w14:paraId="47E6AE2B" w14:textId="77777777" w:rsidR="00B26107" w:rsidRDefault="00B26107">
      <w:pPr>
        <w:pStyle w:val="12"/>
        <w:spacing w:before="180"/>
        <w:ind w:left="325" w:hanging="325"/>
        <w:rPr>
          <w:rFonts w:asciiTheme="minorHAnsi" w:eastAsiaTheme="minorEastAsia" w:hAnsiTheme="minorHAnsi" w:cstheme="minorBidi"/>
          <w:b w:val="0"/>
          <w:sz w:val="21"/>
        </w:rPr>
      </w:pPr>
      <w:hyperlink w:anchor="_Toc379553450" w:history="1">
        <w:r w:rsidRPr="00A56F2B">
          <w:rPr>
            <w:rStyle w:val="afff3"/>
            <w:rFonts w:ascii="Wingdings" w:hAnsi="Wingdings"/>
          </w:rPr>
          <w:t></w:t>
        </w:r>
        <w:r>
          <w:rPr>
            <w:rFonts w:asciiTheme="minorHAnsi" w:eastAsiaTheme="minorEastAsia" w:hAnsiTheme="minorHAnsi" w:cstheme="minorBidi"/>
            <w:b w:val="0"/>
            <w:sz w:val="21"/>
          </w:rPr>
          <w:tab/>
        </w:r>
        <w:r w:rsidRPr="00A56F2B">
          <w:rPr>
            <w:rStyle w:val="afff3"/>
            <w:rFonts w:hint="eastAsia"/>
          </w:rPr>
          <w:t>スレッドの仕組み</w:t>
        </w:r>
        <w:r>
          <w:rPr>
            <w:webHidden/>
          </w:rPr>
          <w:tab/>
        </w:r>
        <w:r>
          <w:rPr>
            <w:webHidden/>
          </w:rPr>
          <w:fldChar w:fldCharType="begin"/>
        </w:r>
        <w:r>
          <w:rPr>
            <w:webHidden/>
          </w:rPr>
          <w:instrText xml:space="preserve"> PAGEREF _Toc379553450 \h </w:instrText>
        </w:r>
        <w:r>
          <w:rPr>
            <w:webHidden/>
          </w:rPr>
        </w:r>
        <w:r>
          <w:rPr>
            <w:webHidden/>
          </w:rPr>
          <w:fldChar w:fldCharType="separate"/>
        </w:r>
        <w:r>
          <w:rPr>
            <w:webHidden/>
          </w:rPr>
          <w:t>2</w:t>
        </w:r>
        <w:r>
          <w:rPr>
            <w:webHidden/>
          </w:rPr>
          <w:fldChar w:fldCharType="end"/>
        </w:r>
      </w:hyperlink>
    </w:p>
    <w:p w14:paraId="77B47552" w14:textId="77777777" w:rsidR="00B26107" w:rsidRDefault="00B26107">
      <w:pPr>
        <w:pStyle w:val="25"/>
        <w:rPr>
          <w:rFonts w:asciiTheme="minorHAnsi" w:eastAsiaTheme="minorEastAsia" w:hAnsiTheme="minorHAnsi" w:cstheme="minorBidi"/>
          <w:b w:val="0"/>
        </w:rPr>
      </w:pPr>
      <w:hyperlink w:anchor="_Toc379553451"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マルチタスク</w:t>
        </w:r>
        <w:r>
          <w:rPr>
            <w:webHidden/>
          </w:rPr>
          <w:tab/>
        </w:r>
        <w:r>
          <w:rPr>
            <w:webHidden/>
          </w:rPr>
          <w:fldChar w:fldCharType="begin"/>
        </w:r>
        <w:r>
          <w:rPr>
            <w:webHidden/>
          </w:rPr>
          <w:instrText xml:space="preserve"> PAGEREF _Toc379553451 \h </w:instrText>
        </w:r>
        <w:r>
          <w:rPr>
            <w:webHidden/>
          </w:rPr>
        </w:r>
        <w:r>
          <w:rPr>
            <w:webHidden/>
          </w:rPr>
          <w:fldChar w:fldCharType="separate"/>
        </w:r>
        <w:r>
          <w:rPr>
            <w:webHidden/>
          </w:rPr>
          <w:t>3</w:t>
        </w:r>
        <w:r>
          <w:rPr>
            <w:webHidden/>
          </w:rPr>
          <w:fldChar w:fldCharType="end"/>
        </w:r>
      </w:hyperlink>
    </w:p>
    <w:p w14:paraId="6105B27D" w14:textId="77777777" w:rsidR="00B26107" w:rsidRDefault="00B26107">
      <w:pPr>
        <w:pStyle w:val="32"/>
        <w:tabs>
          <w:tab w:val="left" w:pos="840"/>
        </w:tabs>
        <w:ind w:left="578" w:hanging="309"/>
        <w:rPr>
          <w:rFonts w:eastAsiaTheme="minorEastAsia"/>
        </w:rPr>
      </w:pPr>
      <w:hyperlink w:anchor="_Toc379553452" w:history="1">
        <w:r w:rsidRPr="00A56F2B">
          <w:rPr>
            <w:rStyle w:val="afff3"/>
            <w:rFonts w:ascii="Wingdings" w:hAnsi="Wingdings"/>
          </w:rPr>
          <w:t></w:t>
        </w:r>
        <w:r>
          <w:rPr>
            <w:rFonts w:eastAsiaTheme="minorEastAsia"/>
          </w:rPr>
          <w:tab/>
        </w:r>
        <w:r w:rsidRPr="00A56F2B">
          <w:rPr>
            <w:rStyle w:val="afff3"/>
            <w:rFonts w:hint="eastAsia"/>
          </w:rPr>
          <w:t>ノンプリエンプティブなマルチタスク</w:t>
        </w:r>
        <w:r>
          <w:rPr>
            <w:webHidden/>
          </w:rPr>
          <w:tab/>
        </w:r>
        <w:r>
          <w:rPr>
            <w:webHidden/>
          </w:rPr>
          <w:fldChar w:fldCharType="begin"/>
        </w:r>
        <w:r>
          <w:rPr>
            <w:webHidden/>
          </w:rPr>
          <w:instrText xml:space="preserve"> PAGEREF _Toc379553452 \h </w:instrText>
        </w:r>
        <w:r>
          <w:rPr>
            <w:webHidden/>
          </w:rPr>
        </w:r>
        <w:r>
          <w:rPr>
            <w:webHidden/>
          </w:rPr>
          <w:fldChar w:fldCharType="separate"/>
        </w:r>
        <w:r>
          <w:rPr>
            <w:webHidden/>
          </w:rPr>
          <w:t>3</w:t>
        </w:r>
        <w:r>
          <w:rPr>
            <w:webHidden/>
          </w:rPr>
          <w:fldChar w:fldCharType="end"/>
        </w:r>
      </w:hyperlink>
    </w:p>
    <w:p w14:paraId="329D4E3C" w14:textId="77777777" w:rsidR="00B26107" w:rsidRDefault="00B26107">
      <w:pPr>
        <w:pStyle w:val="32"/>
        <w:tabs>
          <w:tab w:val="left" w:pos="840"/>
        </w:tabs>
        <w:ind w:left="578" w:hanging="309"/>
        <w:rPr>
          <w:rFonts w:eastAsiaTheme="minorEastAsia"/>
        </w:rPr>
      </w:pPr>
      <w:hyperlink w:anchor="_Toc379553453" w:history="1">
        <w:r w:rsidRPr="00A56F2B">
          <w:rPr>
            <w:rStyle w:val="afff3"/>
            <w:rFonts w:ascii="Wingdings" w:hAnsi="Wingdings"/>
          </w:rPr>
          <w:t></w:t>
        </w:r>
        <w:r>
          <w:rPr>
            <w:rFonts w:eastAsiaTheme="minorEastAsia"/>
          </w:rPr>
          <w:tab/>
        </w:r>
        <w:r w:rsidRPr="00A56F2B">
          <w:rPr>
            <w:rStyle w:val="afff3"/>
            <w:rFonts w:hint="eastAsia"/>
          </w:rPr>
          <w:t>プリエンプティブなマルチタスク</w:t>
        </w:r>
        <w:r>
          <w:rPr>
            <w:webHidden/>
          </w:rPr>
          <w:tab/>
        </w:r>
        <w:r>
          <w:rPr>
            <w:webHidden/>
          </w:rPr>
          <w:fldChar w:fldCharType="begin"/>
        </w:r>
        <w:r>
          <w:rPr>
            <w:webHidden/>
          </w:rPr>
          <w:instrText xml:space="preserve"> PAGEREF _Toc379553453 \h </w:instrText>
        </w:r>
        <w:r>
          <w:rPr>
            <w:webHidden/>
          </w:rPr>
        </w:r>
        <w:r>
          <w:rPr>
            <w:webHidden/>
          </w:rPr>
          <w:fldChar w:fldCharType="separate"/>
        </w:r>
        <w:r>
          <w:rPr>
            <w:webHidden/>
          </w:rPr>
          <w:t>4</w:t>
        </w:r>
        <w:r>
          <w:rPr>
            <w:webHidden/>
          </w:rPr>
          <w:fldChar w:fldCharType="end"/>
        </w:r>
      </w:hyperlink>
    </w:p>
    <w:p w14:paraId="57CF320E" w14:textId="77777777" w:rsidR="00B26107" w:rsidRDefault="00B26107">
      <w:pPr>
        <w:pStyle w:val="32"/>
        <w:tabs>
          <w:tab w:val="left" w:pos="840"/>
        </w:tabs>
        <w:ind w:left="578" w:hanging="309"/>
        <w:rPr>
          <w:rFonts w:eastAsiaTheme="minorEastAsia"/>
        </w:rPr>
      </w:pPr>
      <w:hyperlink w:anchor="_Toc379553454" w:history="1">
        <w:r w:rsidRPr="00A56F2B">
          <w:rPr>
            <w:rStyle w:val="afff3"/>
            <w:rFonts w:ascii="Wingdings" w:hAnsi="Wingdings"/>
          </w:rPr>
          <w:t></w:t>
        </w:r>
        <w:r>
          <w:rPr>
            <w:rFonts w:eastAsiaTheme="minorEastAsia"/>
          </w:rPr>
          <w:tab/>
        </w:r>
        <w:r w:rsidRPr="00A56F2B">
          <w:rPr>
            <w:rStyle w:val="afff3"/>
            <w:rFonts w:hint="eastAsia"/>
          </w:rPr>
          <w:t>タイムスライス</w:t>
        </w:r>
        <w:r>
          <w:rPr>
            <w:webHidden/>
          </w:rPr>
          <w:tab/>
        </w:r>
        <w:r>
          <w:rPr>
            <w:webHidden/>
          </w:rPr>
          <w:fldChar w:fldCharType="begin"/>
        </w:r>
        <w:r>
          <w:rPr>
            <w:webHidden/>
          </w:rPr>
          <w:instrText xml:space="preserve"> PAGEREF _Toc379553454 \h </w:instrText>
        </w:r>
        <w:r>
          <w:rPr>
            <w:webHidden/>
          </w:rPr>
        </w:r>
        <w:r>
          <w:rPr>
            <w:webHidden/>
          </w:rPr>
          <w:fldChar w:fldCharType="separate"/>
        </w:r>
        <w:r>
          <w:rPr>
            <w:webHidden/>
          </w:rPr>
          <w:t>4</w:t>
        </w:r>
        <w:r>
          <w:rPr>
            <w:webHidden/>
          </w:rPr>
          <w:fldChar w:fldCharType="end"/>
        </w:r>
      </w:hyperlink>
    </w:p>
    <w:p w14:paraId="42C03042" w14:textId="77777777" w:rsidR="00B26107" w:rsidRDefault="00B26107">
      <w:pPr>
        <w:pStyle w:val="32"/>
        <w:tabs>
          <w:tab w:val="left" w:pos="840"/>
        </w:tabs>
        <w:ind w:left="578" w:hanging="309"/>
        <w:rPr>
          <w:rFonts w:eastAsiaTheme="minorEastAsia"/>
        </w:rPr>
      </w:pPr>
      <w:hyperlink w:anchor="_Toc379553455" w:history="1">
        <w:r w:rsidRPr="00A56F2B">
          <w:rPr>
            <w:rStyle w:val="afff3"/>
            <w:rFonts w:ascii="Wingdings" w:hAnsi="Wingdings"/>
          </w:rPr>
          <w:t></w:t>
        </w:r>
        <w:r>
          <w:rPr>
            <w:rFonts w:eastAsiaTheme="minorEastAsia"/>
          </w:rPr>
          <w:tab/>
        </w:r>
        <w:r w:rsidRPr="00A56F2B">
          <w:rPr>
            <w:rStyle w:val="afff3"/>
            <w:rFonts w:hint="eastAsia"/>
          </w:rPr>
          <w:t>並行と並列</w:t>
        </w:r>
        <w:r>
          <w:rPr>
            <w:webHidden/>
          </w:rPr>
          <w:tab/>
        </w:r>
        <w:r>
          <w:rPr>
            <w:webHidden/>
          </w:rPr>
          <w:fldChar w:fldCharType="begin"/>
        </w:r>
        <w:r>
          <w:rPr>
            <w:webHidden/>
          </w:rPr>
          <w:instrText xml:space="preserve"> PAGEREF _Toc379553455 \h </w:instrText>
        </w:r>
        <w:r>
          <w:rPr>
            <w:webHidden/>
          </w:rPr>
        </w:r>
        <w:r>
          <w:rPr>
            <w:webHidden/>
          </w:rPr>
          <w:fldChar w:fldCharType="separate"/>
        </w:r>
        <w:r>
          <w:rPr>
            <w:webHidden/>
          </w:rPr>
          <w:t>5</w:t>
        </w:r>
        <w:r>
          <w:rPr>
            <w:webHidden/>
          </w:rPr>
          <w:fldChar w:fldCharType="end"/>
        </w:r>
      </w:hyperlink>
    </w:p>
    <w:p w14:paraId="62082067" w14:textId="77777777" w:rsidR="00B26107" w:rsidRDefault="00B26107">
      <w:pPr>
        <w:pStyle w:val="25"/>
        <w:rPr>
          <w:rFonts w:asciiTheme="minorHAnsi" w:eastAsiaTheme="minorEastAsia" w:hAnsiTheme="minorHAnsi" w:cstheme="minorBidi"/>
          <w:b w:val="0"/>
        </w:rPr>
      </w:pPr>
      <w:hyperlink w:anchor="_Toc379553456"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OS</w:t>
        </w:r>
        <w:r w:rsidRPr="00A56F2B">
          <w:rPr>
            <w:rStyle w:val="afff3"/>
            <w:rFonts w:hint="eastAsia"/>
          </w:rPr>
          <w:t>とカーネル</w:t>
        </w:r>
        <w:r>
          <w:rPr>
            <w:webHidden/>
          </w:rPr>
          <w:tab/>
        </w:r>
        <w:r>
          <w:rPr>
            <w:webHidden/>
          </w:rPr>
          <w:fldChar w:fldCharType="begin"/>
        </w:r>
        <w:r>
          <w:rPr>
            <w:webHidden/>
          </w:rPr>
          <w:instrText xml:space="preserve"> PAGEREF _Toc379553456 \h </w:instrText>
        </w:r>
        <w:r>
          <w:rPr>
            <w:webHidden/>
          </w:rPr>
        </w:r>
        <w:r>
          <w:rPr>
            <w:webHidden/>
          </w:rPr>
          <w:fldChar w:fldCharType="separate"/>
        </w:r>
        <w:r>
          <w:rPr>
            <w:webHidden/>
          </w:rPr>
          <w:t>5</w:t>
        </w:r>
        <w:r>
          <w:rPr>
            <w:webHidden/>
          </w:rPr>
          <w:fldChar w:fldCharType="end"/>
        </w:r>
      </w:hyperlink>
    </w:p>
    <w:p w14:paraId="6CCFF3BF" w14:textId="77777777" w:rsidR="00B26107" w:rsidRDefault="00B26107">
      <w:pPr>
        <w:pStyle w:val="32"/>
        <w:tabs>
          <w:tab w:val="left" w:pos="840"/>
        </w:tabs>
        <w:ind w:left="578" w:hanging="309"/>
        <w:rPr>
          <w:rFonts w:eastAsiaTheme="minorEastAsia"/>
        </w:rPr>
      </w:pPr>
      <w:hyperlink w:anchor="_Toc379553457" w:history="1">
        <w:r w:rsidRPr="00A56F2B">
          <w:rPr>
            <w:rStyle w:val="afff3"/>
            <w:rFonts w:ascii="Wingdings" w:hAnsi="Wingdings"/>
          </w:rPr>
          <w:t></w:t>
        </w:r>
        <w:r>
          <w:rPr>
            <w:rFonts w:eastAsiaTheme="minorEastAsia"/>
          </w:rPr>
          <w:tab/>
        </w:r>
        <w:r w:rsidRPr="00A56F2B">
          <w:rPr>
            <w:rStyle w:val="afff3"/>
            <w:rFonts w:hint="eastAsia"/>
          </w:rPr>
          <w:t>モノリシックカーネル</w:t>
        </w:r>
        <w:r>
          <w:rPr>
            <w:webHidden/>
          </w:rPr>
          <w:tab/>
        </w:r>
        <w:r>
          <w:rPr>
            <w:webHidden/>
          </w:rPr>
          <w:fldChar w:fldCharType="begin"/>
        </w:r>
        <w:r>
          <w:rPr>
            <w:webHidden/>
          </w:rPr>
          <w:instrText xml:space="preserve"> PAGEREF _Toc379553457 \h </w:instrText>
        </w:r>
        <w:r>
          <w:rPr>
            <w:webHidden/>
          </w:rPr>
        </w:r>
        <w:r>
          <w:rPr>
            <w:webHidden/>
          </w:rPr>
          <w:fldChar w:fldCharType="separate"/>
        </w:r>
        <w:r>
          <w:rPr>
            <w:webHidden/>
          </w:rPr>
          <w:t>6</w:t>
        </w:r>
        <w:r>
          <w:rPr>
            <w:webHidden/>
          </w:rPr>
          <w:fldChar w:fldCharType="end"/>
        </w:r>
      </w:hyperlink>
    </w:p>
    <w:p w14:paraId="00C6C88C" w14:textId="77777777" w:rsidR="00B26107" w:rsidRDefault="00B26107">
      <w:pPr>
        <w:pStyle w:val="32"/>
        <w:tabs>
          <w:tab w:val="left" w:pos="840"/>
        </w:tabs>
        <w:ind w:left="578" w:hanging="309"/>
        <w:rPr>
          <w:rFonts w:eastAsiaTheme="minorEastAsia"/>
        </w:rPr>
      </w:pPr>
      <w:hyperlink w:anchor="_Toc379553458" w:history="1">
        <w:r w:rsidRPr="00A56F2B">
          <w:rPr>
            <w:rStyle w:val="afff3"/>
            <w:rFonts w:ascii="Wingdings" w:hAnsi="Wingdings"/>
          </w:rPr>
          <w:t></w:t>
        </w:r>
        <w:r>
          <w:rPr>
            <w:rFonts w:eastAsiaTheme="minorEastAsia"/>
          </w:rPr>
          <w:tab/>
        </w:r>
        <w:r w:rsidRPr="00A56F2B">
          <w:rPr>
            <w:rStyle w:val="afff3"/>
            <w:rFonts w:hint="eastAsia"/>
          </w:rPr>
          <w:t>マイクロカーネル</w:t>
        </w:r>
        <w:r>
          <w:rPr>
            <w:webHidden/>
          </w:rPr>
          <w:tab/>
        </w:r>
        <w:r>
          <w:rPr>
            <w:webHidden/>
          </w:rPr>
          <w:fldChar w:fldCharType="begin"/>
        </w:r>
        <w:r>
          <w:rPr>
            <w:webHidden/>
          </w:rPr>
          <w:instrText xml:space="preserve"> PAGEREF _Toc379553458 \h </w:instrText>
        </w:r>
        <w:r>
          <w:rPr>
            <w:webHidden/>
          </w:rPr>
        </w:r>
        <w:r>
          <w:rPr>
            <w:webHidden/>
          </w:rPr>
          <w:fldChar w:fldCharType="separate"/>
        </w:r>
        <w:r>
          <w:rPr>
            <w:webHidden/>
          </w:rPr>
          <w:t>7</w:t>
        </w:r>
        <w:r>
          <w:rPr>
            <w:webHidden/>
          </w:rPr>
          <w:fldChar w:fldCharType="end"/>
        </w:r>
      </w:hyperlink>
    </w:p>
    <w:p w14:paraId="65085489" w14:textId="77777777" w:rsidR="00B26107" w:rsidRDefault="00B26107">
      <w:pPr>
        <w:pStyle w:val="32"/>
        <w:tabs>
          <w:tab w:val="left" w:pos="840"/>
        </w:tabs>
        <w:ind w:left="578" w:hanging="309"/>
        <w:rPr>
          <w:rFonts w:eastAsiaTheme="minorEastAsia"/>
        </w:rPr>
      </w:pPr>
      <w:hyperlink w:anchor="_Toc379553459" w:history="1">
        <w:r w:rsidRPr="00A56F2B">
          <w:rPr>
            <w:rStyle w:val="afff3"/>
            <w:rFonts w:ascii="Wingdings" w:hAnsi="Wingdings"/>
          </w:rPr>
          <w:t></w:t>
        </w:r>
        <w:r>
          <w:rPr>
            <w:rFonts w:eastAsiaTheme="minorEastAsia"/>
          </w:rPr>
          <w:tab/>
        </w:r>
        <w:r w:rsidRPr="00A56F2B">
          <w:rPr>
            <w:rStyle w:val="afff3"/>
            <w:rFonts w:hint="eastAsia"/>
          </w:rPr>
          <w:t>ハイブリッドカーネル</w:t>
        </w:r>
        <w:r>
          <w:rPr>
            <w:webHidden/>
          </w:rPr>
          <w:tab/>
        </w:r>
        <w:r>
          <w:rPr>
            <w:webHidden/>
          </w:rPr>
          <w:fldChar w:fldCharType="begin"/>
        </w:r>
        <w:r>
          <w:rPr>
            <w:webHidden/>
          </w:rPr>
          <w:instrText xml:space="preserve"> PAGEREF _Toc379553459 \h </w:instrText>
        </w:r>
        <w:r>
          <w:rPr>
            <w:webHidden/>
          </w:rPr>
        </w:r>
        <w:r>
          <w:rPr>
            <w:webHidden/>
          </w:rPr>
          <w:fldChar w:fldCharType="separate"/>
        </w:r>
        <w:r>
          <w:rPr>
            <w:webHidden/>
          </w:rPr>
          <w:t>7</w:t>
        </w:r>
        <w:r>
          <w:rPr>
            <w:webHidden/>
          </w:rPr>
          <w:fldChar w:fldCharType="end"/>
        </w:r>
      </w:hyperlink>
    </w:p>
    <w:p w14:paraId="0B9FF606" w14:textId="77777777" w:rsidR="00B26107" w:rsidRDefault="00B26107">
      <w:pPr>
        <w:pStyle w:val="32"/>
        <w:tabs>
          <w:tab w:val="left" w:pos="840"/>
        </w:tabs>
        <w:ind w:left="578" w:hanging="309"/>
        <w:rPr>
          <w:rFonts w:eastAsiaTheme="minorEastAsia"/>
        </w:rPr>
      </w:pPr>
      <w:hyperlink w:anchor="_Toc379553460" w:history="1">
        <w:r w:rsidRPr="00A56F2B">
          <w:rPr>
            <w:rStyle w:val="afff3"/>
            <w:rFonts w:ascii="Wingdings" w:hAnsi="Wingdings"/>
          </w:rPr>
          <w:t></w:t>
        </w:r>
        <w:r>
          <w:rPr>
            <w:rFonts w:eastAsiaTheme="minorEastAsia"/>
          </w:rPr>
          <w:tab/>
        </w:r>
        <w:r w:rsidRPr="00A56F2B">
          <w:rPr>
            <w:rStyle w:val="afff3"/>
            <w:rFonts w:hint="eastAsia"/>
          </w:rPr>
          <w:t>カーネルモードとユーザーモード</w:t>
        </w:r>
        <w:r>
          <w:rPr>
            <w:webHidden/>
          </w:rPr>
          <w:tab/>
        </w:r>
        <w:r>
          <w:rPr>
            <w:webHidden/>
          </w:rPr>
          <w:fldChar w:fldCharType="begin"/>
        </w:r>
        <w:r>
          <w:rPr>
            <w:webHidden/>
          </w:rPr>
          <w:instrText xml:space="preserve"> PAGEREF _Toc379553460 \h </w:instrText>
        </w:r>
        <w:r>
          <w:rPr>
            <w:webHidden/>
          </w:rPr>
        </w:r>
        <w:r>
          <w:rPr>
            <w:webHidden/>
          </w:rPr>
          <w:fldChar w:fldCharType="separate"/>
        </w:r>
        <w:r>
          <w:rPr>
            <w:webHidden/>
          </w:rPr>
          <w:t>7</w:t>
        </w:r>
        <w:r>
          <w:rPr>
            <w:webHidden/>
          </w:rPr>
          <w:fldChar w:fldCharType="end"/>
        </w:r>
      </w:hyperlink>
    </w:p>
    <w:p w14:paraId="12ADF27D" w14:textId="77777777" w:rsidR="00B26107" w:rsidRDefault="00B26107">
      <w:pPr>
        <w:pStyle w:val="32"/>
        <w:tabs>
          <w:tab w:val="left" w:pos="840"/>
        </w:tabs>
        <w:ind w:left="578" w:hanging="309"/>
        <w:rPr>
          <w:rFonts w:eastAsiaTheme="minorEastAsia"/>
        </w:rPr>
      </w:pPr>
      <w:hyperlink w:anchor="_Toc379553461" w:history="1">
        <w:r w:rsidRPr="00A56F2B">
          <w:rPr>
            <w:rStyle w:val="afff3"/>
            <w:rFonts w:ascii="Wingdings" w:hAnsi="Wingdings"/>
          </w:rPr>
          <w:t></w:t>
        </w:r>
        <w:r>
          <w:rPr>
            <w:rFonts w:eastAsiaTheme="minorEastAsia"/>
          </w:rPr>
          <w:tab/>
        </w:r>
        <w:r w:rsidRPr="00A56F2B">
          <w:rPr>
            <w:rStyle w:val="afff3"/>
          </w:rPr>
          <w:t>BIOS</w:t>
        </w:r>
        <w:r>
          <w:rPr>
            <w:webHidden/>
          </w:rPr>
          <w:tab/>
        </w:r>
        <w:r>
          <w:rPr>
            <w:webHidden/>
          </w:rPr>
          <w:fldChar w:fldCharType="begin"/>
        </w:r>
        <w:r>
          <w:rPr>
            <w:webHidden/>
          </w:rPr>
          <w:instrText xml:space="preserve"> PAGEREF _Toc379553461 \h </w:instrText>
        </w:r>
        <w:r>
          <w:rPr>
            <w:webHidden/>
          </w:rPr>
        </w:r>
        <w:r>
          <w:rPr>
            <w:webHidden/>
          </w:rPr>
          <w:fldChar w:fldCharType="separate"/>
        </w:r>
        <w:r>
          <w:rPr>
            <w:webHidden/>
          </w:rPr>
          <w:t>9</w:t>
        </w:r>
        <w:r>
          <w:rPr>
            <w:webHidden/>
          </w:rPr>
          <w:fldChar w:fldCharType="end"/>
        </w:r>
      </w:hyperlink>
    </w:p>
    <w:p w14:paraId="363C62A1" w14:textId="77777777" w:rsidR="00B26107" w:rsidRDefault="00B26107">
      <w:pPr>
        <w:pStyle w:val="25"/>
        <w:rPr>
          <w:rFonts w:asciiTheme="minorHAnsi" w:eastAsiaTheme="minorEastAsia" w:hAnsiTheme="minorHAnsi" w:cstheme="minorBidi"/>
          <w:b w:val="0"/>
        </w:rPr>
      </w:pPr>
      <w:hyperlink w:anchor="_Toc379553462"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プロセスとスレッド</w:t>
        </w:r>
        <w:r>
          <w:rPr>
            <w:webHidden/>
          </w:rPr>
          <w:tab/>
        </w:r>
        <w:r>
          <w:rPr>
            <w:webHidden/>
          </w:rPr>
          <w:fldChar w:fldCharType="begin"/>
        </w:r>
        <w:r>
          <w:rPr>
            <w:webHidden/>
          </w:rPr>
          <w:instrText xml:space="preserve"> PAGEREF _Toc379553462 \h </w:instrText>
        </w:r>
        <w:r>
          <w:rPr>
            <w:webHidden/>
          </w:rPr>
        </w:r>
        <w:r>
          <w:rPr>
            <w:webHidden/>
          </w:rPr>
          <w:fldChar w:fldCharType="separate"/>
        </w:r>
        <w:r>
          <w:rPr>
            <w:webHidden/>
          </w:rPr>
          <w:t>10</w:t>
        </w:r>
        <w:r>
          <w:rPr>
            <w:webHidden/>
          </w:rPr>
          <w:fldChar w:fldCharType="end"/>
        </w:r>
      </w:hyperlink>
    </w:p>
    <w:p w14:paraId="45A07D53" w14:textId="77777777" w:rsidR="00B26107" w:rsidRDefault="00B26107">
      <w:pPr>
        <w:pStyle w:val="32"/>
        <w:tabs>
          <w:tab w:val="left" w:pos="840"/>
        </w:tabs>
        <w:ind w:left="578" w:hanging="309"/>
        <w:rPr>
          <w:rFonts w:eastAsiaTheme="minorEastAsia"/>
        </w:rPr>
      </w:pPr>
      <w:hyperlink w:anchor="_Toc379553463" w:history="1">
        <w:r w:rsidRPr="00A56F2B">
          <w:rPr>
            <w:rStyle w:val="afff3"/>
            <w:rFonts w:ascii="Wingdings" w:hAnsi="Wingdings"/>
          </w:rPr>
          <w:t></w:t>
        </w:r>
        <w:r>
          <w:rPr>
            <w:rFonts w:eastAsiaTheme="minorEastAsia"/>
          </w:rPr>
          <w:tab/>
        </w:r>
        <w:r w:rsidRPr="00A56F2B">
          <w:rPr>
            <w:rStyle w:val="afff3"/>
            <w:rFonts w:hint="eastAsia"/>
          </w:rPr>
          <w:t>プロセス</w:t>
        </w:r>
        <w:r>
          <w:rPr>
            <w:webHidden/>
          </w:rPr>
          <w:tab/>
        </w:r>
        <w:r>
          <w:rPr>
            <w:webHidden/>
          </w:rPr>
          <w:fldChar w:fldCharType="begin"/>
        </w:r>
        <w:r>
          <w:rPr>
            <w:webHidden/>
          </w:rPr>
          <w:instrText xml:space="preserve"> PAGEREF _Toc379553463 \h </w:instrText>
        </w:r>
        <w:r>
          <w:rPr>
            <w:webHidden/>
          </w:rPr>
        </w:r>
        <w:r>
          <w:rPr>
            <w:webHidden/>
          </w:rPr>
          <w:fldChar w:fldCharType="separate"/>
        </w:r>
        <w:r>
          <w:rPr>
            <w:webHidden/>
          </w:rPr>
          <w:t>10</w:t>
        </w:r>
        <w:r>
          <w:rPr>
            <w:webHidden/>
          </w:rPr>
          <w:fldChar w:fldCharType="end"/>
        </w:r>
      </w:hyperlink>
    </w:p>
    <w:p w14:paraId="38F4B3E4" w14:textId="77777777" w:rsidR="00B26107" w:rsidRDefault="00B26107">
      <w:pPr>
        <w:pStyle w:val="32"/>
        <w:tabs>
          <w:tab w:val="left" w:pos="840"/>
        </w:tabs>
        <w:ind w:left="578" w:hanging="309"/>
        <w:rPr>
          <w:rFonts w:eastAsiaTheme="minorEastAsia"/>
        </w:rPr>
      </w:pPr>
      <w:hyperlink w:anchor="_Toc379553464" w:history="1">
        <w:r w:rsidRPr="00A56F2B">
          <w:rPr>
            <w:rStyle w:val="afff3"/>
            <w:rFonts w:ascii="Wingdings" w:hAnsi="Wingdings"/>
          </w:rPr>
          <w:t></w:t>
        </w:r>
        <w:r>
          <w:rPr>
            <w:rFonts w:eastAsiaTheme="minorEastAsia"/>
          </w:rPr>
          <w:tab/>
        </w:r>
        <w:r w:rsidRPr="00A56F2B">
          <w:rPr>
            <w:rStyle w:val="afff3"/>
            <w:rFonts w:hint="eastAsia"/>
          </w:rPr>
          <w:t>スレッド</w:t>
        </w:r>
        <w:r>
          <w:rPr>
            <w:webHidden/>
          </w:rPr>
          <w:tab/>
        </w:r>
        <w:r>
          <w:rPr>
            <w:webHidden/>
          </w:rPr>
          <w:fldChar w:fldCharType="begin"/>
        </w:r>
        <w:r>
          <w:rPr>
            <w:webHidden/>
          </w:rPr>
          <w:instrText xml:space="preserve"> PAGEREF _Toc379553464 \h </w:instrText>
        </w:r>
        <w:r>
          <w:rPr>
            <w:webHidden/>
          </w:rPr>
        </w:r>
        <w:r>
          <w:rPr>
            <w:webHidden/>
          </w:rPr>
          <w:fldChar w:fldCharType="separate"/>
        </w:r>
        <w:r>
          <w:rPr>
            <w:webHidden/>
          </w:rPr>
          <w:t>11</w:t>
        </w:r>
        <w:r>
          <w:rPr>
            <w:webHidden/>
          </w:rPr>
          <w:fldChar w:fldCharType="end"/>
        </w:r>
      </w:hyperlink>
    </w:p>
    <w:p w14:paraId="1EA60A65" w14:textId="77777777" w:rsidR="00B26107" w:rsidRDefault="00B26107">
      <w:pPr>
        <w:pStyle w:val="32"/>
        <w:tabs>
          <w:tab w:val="left" w:pos="840"/>
        </w:tabs>
        <w:ind w:left="578" w:hanging="309"/>
        <w:rPr>
          <w:rFonts w:eastAsiaTheme="minorEastAsia"/>
        </w:rPr>
      </w:pPr>
      <w:hyperlink w:anchor="_Toc379553465" w:history="1">
        <w:r w:rsidRPr="00A56F2B">
          <w:rPr>
            <w:rStyle w:val="afff3"/>
            <w:rFonts w:ascii="Wingdings" w:hAnsi="Wingdings"/>
          </w:rPr>
          <w:t></w:t>
        </w:r>
        <w:r>
          <w:rPr>
            <w:rFonts w:eastAsiaTheme="minorEastAsia"/>
          </w:rPr>
          <w:tab/>
        </w:r>
        <w:r w:rsidRPr="00A56F2B">
          <w:rPr>
            <w:rStyle w:val="afff3"/>
            <w:rFonts w:hint="eastAsia"/>
          </w:rPr>
          <w:t>メモリ空間の保護</w:t>
        </w:r>
        <w:r>
          <w:rPr>
            <w:webHidden/>
          </w:rPr>
          <w:tab/>
        </w:r>
        <w:r>
          <w:rPr>
            <w:webHidden/>
          </w:rPr>
          <w:fldChar w:fldCharType="begin"/>
        </w:r>
        <w:r>
          <w:rPr>
            <w:webHidden/>
          </w:rPr>
          <w:instrText xml:space="preserve"> PAGEREF _Toc379553465 \h </w:instrText>
        </w:r>
        <w:r>
          <w:rPr>
            <w:webHidden/>
          </w:rPr>
        </w:r>
        <w:r>
          <w:rPr>
            <w:webHidden/>
          </w:rPr>
          <w:fldChar w:fldCharType="separate"/>
        </w:r>
        <w:r>
          <w:rPr>
            <w:webHidden/>
          </w:rPr>
          <w:t>11</w:t>
        </w:r>
        <w:r>
          <w:rPr>
            <w:webHidden/>
          </w:rPr>
          <w:fldChar w:fldCharType="end"/>
        </w:r>
      </w:hyperlink>
    </w:p>
    <w:p w14:paraId="62E992FD" w14:textId="77777777" w:rsidR="00B26107" w:rsidRDefault="00B26107">
      <w:pPr>
        <w:pStyle w:val="32"/>
        <w:tabs>
          <w:tab w:val="left" w:pos="840"/>
        </w:tabs>
        <w:ind w:left="578" w:hanging="309"/>
        <w:rPr>
          <w:rFonts w:eastAsiaTheme="minorEastAsia"/>
        </w:rPr>
      </w:pPr>
      <w:hyperlink w:anchor="_Toc379553466" w:history="1">
        <w:r w:rsidRPr="00A56F2B">
          <w:rPr>
            <w:rStyle w:val="afff3"/>
            <w:rFonts w:ascii="Wingdings" w:hAnsi="Wingdings"/>
          </w:rPr>
          <w:t></w:t>
        </w:r>
        <w:r>
          <w:rPr>
            <w:rFonts w:eastAsiaTheme="minorEastAsia"/>
          </w:rPr>
          <w:tab/>
        </w:r>
        <w:r w:rsidRPr="00A56F2B">
          <w:rPr>
            <w:rStyle w:val="afff3"/>
            <w:rFonts w:hint="eastAsia"/>
          </w:rPr>
          <w:t>プロセスの終了時のリソースの解放</w:t>
        </w:r>
        <w:r>
          <w:rPr>
            <w:webHidden/>
          </w:rPr>
          <w:tab/>
        </w:r>
        <w:r>
          <w:rPr>
            <w:webHidden/>
          </w:rPr>
          <w:fldChar w:fldCharType="begin"/>
        </w:r>
        <w:r>
          <w:rPr>
            <w:webHidden/>
          </w:rPr>
          <w:instrText xml:space="preserve"> PAGEREF _Toc379553466 \h </w:instrText>
        </w:r>
        <w:r>
          <w:rPr>
            <w:webHidden/>
          </w:rPr>
        </w:r>
        <w:r>
          <w:rPr>
            <w:webHidden/>
          </w:rPr>
          <w:fldChar w:fldCharType="separate"/>
        </w:r>
        <w:r>
          <w:rPr>
            <w:webHidden/>
          </w:rPr>
          <w:t>11</w:t>
        </w:r>
        <w:r>
          <w:rPr>
            <w:webHidden/>
          </w:rPr>
          <w:fldChar w:fldCharType="end"/>
        </w:r>
      </w:hyperlink>
    </w:p>
    <w:p w14:paraId="35B8ECFF" w14:textId="77777777" w:rsidR="00B26107" w:rsidRDefault="00B26107">
      <w:pPr>
        <w:pStyle w:val="32"/>
        <w:tabs>
          <w:tab w:val="left" w:pos="840"/>
        </w:tabs>
        <w:ind w:left="578" w:hanging="309"/>
        <w:rPr>
          <w:rFonts w:eastAsiaTheme="minorEastAsia"/>
        </w:rPr>
      </w:pPr>
      <w:hyperlink w:anchor="_Toc379553467" w:history="1">
        <w:r w:rsidRPr="00A56F2B">
          <w:rPr>
            <w:rStyle w:val="afff3"/>
            <w:rFonts w:ascii="Wingdings" w:hAnsi="Wingdings"/>
          </w:rPr>
          <w:t></w:t>
        </w:r>
        <w:r>
          <w:rPr>
            <w:rFonts w:eastAsiaTheme="minorEastAsia"/>
          </w:rPr>
          <w:tab/>
        </w:r>
        <w:r w:rsidRPr="00A56F2B">
          <w:rPr>
            <w:rStyle w:val="afff3"/>
            <w:rFonts w:hint="eastAsia"/>
          </w:rPr>
          <w:t>サービス／デーモン</w:t>
        </w:r>
        <w:r>
          <w:rPr>
            <w:webHidden/>
          </w:rPr>
          <w:tab/>
        </w:r>
        <w:r>
          <w:rPr>
            <w:webHidden/>
          </w:rPr>
          <w:fldChar w:fldCharType="begin"/>
        </w:r>
        <w:r>
          <w:rPr>
            <w:webHidden/>
          </w:rPr>
          <w:instrText xml:space="preserve"> PAGEREF _Toc379553467 \h </w:instrText>
        </w:r>
        <w:r>
          <w:rPr>
            <w:webHidden/>
          </w:rPr>
        </w:r>
        <w:r>
          <w:rPr>
            <w:webHidden/>
          </w:rPr>
          <w:fldChar w:fldCharType="separate"/>
        </w:r>
        <w:r>
          <w:rPr>
            <w:webHidden/>
          </w:rPr>
          <w:t>12</w:t>
        </w:r>
        <w:r>
          <w:rPr>
            <w:webHidden/>
          </w:rPr>
          <w:fldChar w:fldCharType="end"/>
        </w:r>
      </w:hyperlink>
    </w:p>
    <w:p w14:paraId="1268BA7F" w14:textId="77777777" w:rsidR="00B26107" w:rsidRDefault="00B26107">
      <w:pPr>
        <w:pStyle w:val="12"/>
        <w:spacing w:before="180"/>
        <w:ind w:left="325" w:hanging="325"/>
        <w:rPr>
          <w:rFonts w:asciiTheme="minorHAnsi" w:eastAsiaTheme="minorEastAsia" w:hAnsiTheme="minorHAnsi" w:cstheme="minorBidi"/>
          <w:b w:val="0"/>
          <w:sz w:val="21"/>
        </w:rPr>
      </w:pPr>
      <w:hyperlink w:anchor="_Toc379553468" w:history="1">
        <w:r w:rsidRPr="00A56F2B">
          <w:rPr>
            <w:rStyle w:val="afff3"/>
            <w:rFonts w:ascii="Wingdings" w:hAnsi="Wingdings"/>
          </w:rPr>
          <w:t></w:t>
        </w:r>
        <w:r>
          <w:rPr>
            <w:rFonts w:asciiTheme="minorHAnsi" w:eastAsiaTheme="minorEastAsia" w:hAnsiTheme="minorHAnsi" w:cstheme="minorBidi"/>
            <w:b w:val="0"/>
            <w:sz w:val="21"/>
          </w:rPr>
          <w:tab/>
        </w:r>
        <w:r w:rsidRPr="00A56F2B">
          <w:rPr>
            <w:rStyle w:val="afff3"/>
            <w:rFonts w:hint="eastAsia"/>
          </w:rPr>
          <w:t>スレッドとハードウェア</w:t>
        </w:r>
        <w:r>
          <w:rPr>
            <w:webHidden/>
          </w:rPr>
          <w:tab/>
        </w:r>
        <w:r>
          <w:rPr>
            <w:webHidden/>
          </w:rPr>
          <w:fldChar w:fldCharType="begin"/>
        </w:r>
        <w:r>
          <w:rPr>
            <w:webHidden/>
          </w:rPr>
          <w:instrText xml:space="preserve"> PAGEREF _Toc379553468 \h </w:instrText>
        </w:r>
        <w:r>
          <w:rPr>
            <w:webHidden/>
          </w:rPr>
        </w:r>
        <w:r>
          <w:rPr>
            <w:webHidden/>
          </w:rPr>
          <w:fldChar w:fldCharType="separate"/>
        </w:r>
        <w:r>
          <w:rPr>
            <w:webHidden/>
          </w:rPr>
          <w:t>12</w:t>
        </w:r>
        <w:r>
          <w:rPr>
            <w:webHidden/>
          </w:rPr>
          <w:fldChar w:fldCharType="end"/>
        </w:r>
      </w:hyperlink>
    </w:p>
    <w:p w14:paraId="56C75507" w14:textId="77777777" w:rsidR="00B26107" w:rsidRDefault="00B26107">
      <w:pPr>
        <w:pStyle w:val="25"/>
        <w:rPr>
          <w:rFonts w:asciiTheme="minorHAnsi" w:eastAsiaTheme="minorEastAsia" w:hAnsiTheme="minorHAnsi" w:cstheme="minorBidi"/>
          <w:b w:val="0"/>
        </w:rPr>
      </w:pPr>
      <w:hyperlink w:anchor="_Toc379553469"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CPU</w:t>
        </w:r>
        <w:r>
          <w:rPr>
            <w:webHidden/>
          </w:rPr>
          <w:tab/>
        </w:r>
        <w:r>
          <w:rPr>
            <w:webHidden/>
          </w:rPr>
          <w:fldChar w:fldCharType="begin"/>
        </w:r>
        <w:r>
          <w:rPr>
            <w:webHidden/>
          </w:rPr>
          <w:instrText xml:space="preserve"> PAGEREF _Toc379553469 \h </w:instrText>
        </w:r>
        <w:r>
          <w:rPr>
            <w:webHidden/>
          </w:rPr>
        </w:r>
        <w:r>
          <w:rPr>
            <w:webHidden/>
          </w:rPr>
          <w:fldChar w:fldCharType="separate"/>
        </w:r>
        <w:r>
          <w:rPr>
            <w:webHidden/>
          </w:rPr>
          <w:t>12</w:t>
        </w:r>
        <w:r>
          <w:rPr>
            <w:webHidden/>
          </w:rPr>
          <w:fldChar w:fldCharType="end"/>
        </w:r>
      </w:hyperlink>
    </w:p>
    <w:p w14:paraId="3815E4E8" w14:textId="77777777" w:rsidR="00B26107" w:rsidRDefault="00B26107">
      <w:pPr>
        <w:pStyle w:val="32"/>
        <w:tabs>
          <w:tab w:val="left" w:pos="840"/>
        </w:tabs>
        <w:ind w:left="578" w:hanging="309"/>
        <w:rPr>
          <w:rFonts w:eastAsiaTheme="minorEastAsia"/>
        </w:rPr>
      </w:pPr>
      <w:hyperlink w:anchor="_Toc379553470" w:history="1">
        <w:r w:rsidRPr="00A56F2B">
          <w:rPr>
            <w:rStyle w:val="afff3"/>
            <w:rFonts w:ascii="Wingdings" w:hAnsi="Wingdings"/>
          </w:rPr>
          <w:t></w:t>
        </w:r>
        <w:r>
          <w:rPr>
            <w:rFonts w:eastAsiaTheme="minorEastAsia"/>
          </w:rPr>
          <w:tab/>
        </w:r>
        <w:r w:rsidRPr="00A56F2B">
          <w:rPr>
            <w:rStyle w:val="afff3"/>
          </w:rPr>
          <w:t>CISC</w:t>
        </w:r>
        <w:r w:rsidRPr="00A56F2B">
          <w:rPr>
            <w:rStyle w:val="afff3"/>
            <w:rFonts w:hint="eastAsia"/>
          </w:rPr>
          <w:t>と</w:t>
        </w:r>
        <w:r w:rsidRPr="00A56F2B">
          <w:rPr>
            <w:rStyle w:val="afff3"/>
          </w:rPr>
          <w:t>RISC</w:t>
        </w:r>
        <w:r>
          <w:rPr>
            <w:webHidden/>
          </w:rPr>
          <w:tab/>
        </w:r>
        <w:r>
          <w:rPr>
            <w:webHidden/>
          </w:rPr>
          <w:fldChar w:fldCharType="begin"/>
        </w:r>
        <w:r>
          <w:rPr>
            <w:webHidden/>
          </w:rPr>
          <w:instrText xml:space="preserve"> PAGEREF _Toc379553470 \h </w:instrText>
        </w:r>
        <w:r>
          <w:rPr>
            <w:webHidden/>
          </w:rPr>
        </w:r>
        <w:r>
          <w:rPr>
            <w:webHidden/>
          </w:rPr>
          <w:fldChar w:fldCharType="separate"/>
        </w:r>
        <w:r>
          <w:rPr>
            <w:webHidden/>
          </w:rPr>
          <w:t>13</w:t>
        </w:r>
        <w:r>
          <w:rPr>
            <w:webHidden/>
          </w:rPr>
          <w:fldChar w:fldCharType="end"/>
        </w:r>
      </w:hyperlink>
    </w:p>
    <w:p w14:paraId="3AFB5952" w14:textId="77777777" w:rsidR="00B26107" w:rsidRDefault="00B26107">
      <w:pPr>
        <w:pStyle w:val="25"/>
        <w:rPr>
          <w:rFonts w:asciiTheme="minorHAnsi" w:eastAsiaTheme="minorEastAsia" w:hAnsiTheme="minorHAnsi" w:cstheme="minorBidi"/>
          <w:b w:val="0"/>
        </w:rPr>
      </w:pPr>
      <w:hyperlink w:anchor="_Toc379553471"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シングルプロセッサ／シングルコア</w:t>
        </w:r>
        <w:r>
          <w:rPr>
            <w:webHidden/>
          </w:rPr>
          <w:tab/>
        </w:r>
        <w:r>
          <w:rPr>
            <w:webHidden/>
          </w:rPr>
          <w:fldChar w:fldCharType="begin"/>
        </w:r>
        <w:r>
          <w:rPr>
            <w:webHidden/>
          </w:rPr>
          <w:instrText xml:space="preserve"> PAGEREF _Toc379553471 \h </w:instrText>
        </w:r>
        <w:r>
          <w:rPr>
            <w:webHidden/>
          </w:rPr>
        </w:r>
        <w:r>
          <w:rPr>
            <w:webHidden/>
          </w:rPr>
          <w:fldChar w:fldCharType="separate"/>
        </w:r>
        <w:r>
          <w:rPr>
            <w:webHidden/>
          </w:rPr>
          <w:t>13</w:t>
        </w:r>
        <w:r>
          <w:rPr>
            <w:webHidden/>
          </w:rPr>
          <w:fldChar w:fldCharType="end"/>
        </w:r>
      </w:hyperlink>
    </w:p>
    <w:p w14:paraId="579E6BBD" w14:textId="77777777" w:rsidR="00B26107" w:rsidRDefault="00B26107">
      <w:pPr>
        <w:pStyle w:val="25"/>
        <w:rPr>
          <w:rFonts w:asciiTheme="minorHAnsi" w:eastAsiaTheme="minorEastAsia" w:hAnsiTheme="minorHAnsi" w:cstheme="minorBidi"/>
          <w:b w:val="0"/>
        </w:rPr>
      </w:pPr>
      <w:hyperlink w:anchor="_Toc379553472"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マルチプロセッサ／マルチコア／論理プロセッサ</w:t>
        </w:r>
        <w:r>
          <w:rPr>
            <w:webHidden/>
          </w:rPr>
          <w:tab/>
        </w:r>
        <w:r>
          <w:rPr>
            <w:webHidden/>
          </w:rPr>
          <w:fldChar w:fldCharType="begin"/>
        </w:r>
        <w:r>
          <w:rPr>
            <w:webHidden/>
          </w:rPr>
          <w:instrText xml:space="preserve"> PAGEREF _Toc379553472 \h </w:instrText>
        </w:r>
        <w:r>
          <w:rPr>
            <w:webHidden/>
          </w:rPr>
        </w:r>
        <w:r>
          <w:rPr>
            <w:webHidden/>
          </w:rPr>
          <w:fldChar w:fldCharType="separate"/>
        </w:r>
        <w:r>
          <w:rPr>
            <w:webHidden/>
          </w:rPr>
          <w:t>14</w:t>
        </w:r>
        <w:r>
          <w:rPr>
            <w:webHidden/>
          </w:rPr>
          <w:fldChar w:fldCharType="end"/>
        </w:r>
      </w:hyperlink>
    </w:p>
    <w:p w14:paraId="73982067" w14:textId="77777777" w:rsidR="00B26107" w:rsidRDefault="00B26107">
      <w:pPr>
        <w:pStyle w:val="25"/>
        <w:rPr>
          <w:rFonts w:asciiTheme="minorHAnsi" w:eastAsiaTheme="minorEastAsia" w:hAnsiTheme="minorHAnsi" w:cstheme="minorBidi"/>
          <w:b w:val="0"/>
        </w:rPr>
      </w:pPr>
      <w:hyperlink w:anchor="_Toc379553473"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ハイパースレッディング・テクノロジー</w:t>
        </w:r>
        <w:r>
          <w:rPr>
            <w:webHidden/>
          </w:rPr>
          <w:tab/>
        </w:r>
        <w:r>
          <w:rPr>
            <w:webHidden/>
          </w:rPr>
          <w:fldChar w:fldCharType="begin"/>
        </w:r>
        <w:r>
          <w:rPr>
            <w:webHidden/>
          </w:rPr>
          <w:instrText xml:space="preserve"> PAGEREF _Toc379553473 \h </w:instrText>
        </w:r>
        <w:r>
          <w:rPr>
            <w:webHidden/>
          </w:rPr>
        </w:r>
        <w:r>
          <w:rPr>
            <w:webHidden/>
          </w:rPr>
          <w:fldChar w:fldCharType="separate"/>
        </w:r>
        <w:r>
          <w:rPr>
            <w:webHidden/>
          </w:rPr>
          <w:t>15</w:t>
        </w:r>
        <w:r>
          <w:rPr>
            <w:webHidden/>
          </w:rPr>
          <w:fldChar w:fldCharType="end"/>
        </w:r>
      </w:hyperlink>
    </w:p>
    <w:p w14:paraId="2E1FFB17" w14:textId="77777777" w:rsidR="00B26107" w:rsidRDefault="00B26107">
      <w:pPr>
        <w:pStyle w:val="25"/>
        <w:rPr>
          <w:rFonts w:asciiTheme="minorHAnsi" w:eastAsiaTheme="minorEastAsia" w:hAnsiTheme="minorHAnsi" w:cstheme="minorBidi"/>
          <w:b w:val="0"/>
        </w:rPr>
      </w:pPr>
      <w:hyperlink w:anchor="_Toc379553474"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コプロセッサ</w:t>
        </w:r>
        <w:r>
          <w:rPr>
            <w:webHidden/>
          </w:rPr>
          <w:tab/>
        </w:r>
        <w:r>
          <w:rPr>
            <w:webHidden/>
          </w:rPr>
          <w:fldChar w:fldCharType="begin"/>
        </w:r>
        <w:r>
          <w:rPr>
            <w:webHidden/>
          </w:rPr>
          <w:instrText xml:space="preserve"> PAGEREF _Toc379553474 \h </w:instrText>
        </w:r>
        <w:r>
          <w:rPr>
            <w:webHidden/>
          </w:rPr>
        </w:r>
        <w:r>
          <w:rPr>
            <w:webHidden/>
          </w:rPr>
          <w:fldChar w:fldCharType="separate"/>
        </w:r>
        <w:r>
          <w:rPr>
            <w:webHidden/>
          </w:rPr>
          <w:t>16</w:t>
        </w:r>
        <w:r>
          <w:rPr>
            <w:webHidden/>
          </w:rPr>
          <w:fldChar w:fldCharType="end"/>
        </w:r>
      </w:hyperlink>
    </w:p>
    <w:p w14:paraId="1BF07BF2" w14:textId="77777777" w:rsidR="00B26107" w:rsidRDefault="00B26107">
      <w:pPr>
        <w:pStyle w:val="25"/>
        <w:rPr>
          <w:rFonts w:asciiTheme="minorHAnsi" w:eastAsiaTheme="minorEastAsia" w:hAnsiTheme="minorHAnsi" w:cstheme="minorBidi"/>
          <w:b w:val="0"/>
        </w:rPr>
      </w:pPr>
      <w:hyperlink w:anchor="_Toc379553475"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浮動小数点演算装置（</w:t>
        </w:r>
        <w:r w:rsidRPr="00A56F2B">
          <w:rPr>
            <w:rStyle w:val="afff3"/>
          </w:rPr>
          <w:t>FPU</w:t>
        </w:r>
        <w:r w:rsidRPr="00A56F2B">
          <w:rPr>
            <w:rStyle w:val="afff3"/>
            <w:rFonts w:hint="eastAsia"/>
          </w:rPr>
          <w:t>）／</w:t>
        </w:r>
        <w:r w:rsidRPr="00A56F2B">
          <w:rPr>
            <w:rStyle w:val="afff3"/>
          </w:rPr>
          <w:t>SIMD</w:t>
        </w:r>
        <w:r>
          <w:rPr>
            <w:webHidden/>
          </w:rPr>
          <w:tab/>
        </w:r>
        <w:r>
          <w:rPr>
            <w:webHidden/>
          </w:rPr>
          <w:fldChar w:fldCharType="begin"/>
        </w:r>
        <w:r>
          <w:rPr>
            <w:webHidden/>
          </w:rPr>
          <w:instrText xml:space="preserve"> PAGEREF _Toc379553475 \h </w:instrText>
        </w:r>
        <w:r>
          <w:rPr>
            <w:webHidden/>
          </w:rPr>
        </w:r>
        <w:r>
          <w:rPr>
            <w:webHidden/>
          </w:rPr>
          <w:fldChar w:fldCharType="separate"/>
        </w:r>
        <w:r>
          <w:rPr>
            <w:webHidden/>
          </w:rPr>
          <w:t>16</w:t>
        </w:r>
        <w:r>
          <w:rPr>
            <w:webHidden/>
          </w:rPr>
          <w:fldChar w:fldCharType="end"/>
        </w:r>
      </w:hyperlink>
    </w:p>
    <w:p w14:paraId="73CFBD8A" w14:textId="77777777" w:rsidR="00B26107" w:rsidRDefault="00B26107">
      <w:pPr>
        <w:pStyle w:val="32"/>
        <w:tabs>
          <w:tab w:val="left" w:pos="840"/>
        </w:tabs>
        <w:ind w:left="578" w:hanging="309"/>
        <w:rPr>
          <w:rFonts w:eastAsiaTheme="minorEastAsia"/>
        </w:rPr>
      </w:pPr>
      <w:hyperlink w:anchor="_Toc379553476" w:history="1">
        <w:r w:rsidRPr="00A56F2B">
          <w:rPr>
            <w:rStyle w:val="afff3"/>
            <w:rFonts w:ascii="Wingdings" w:hAnsi="Wingdings"/>
          </w:rPr>
          <w:t></w:t>
        </w:r>
        <w:r>
          <w:rPr>
            <w:rFonts w:eastAsiaTheme="minorEastAsia"/>
          </w:rPr>
          <w:tab/>
        </w:r>
        <w:r w:rsidRPr="00A56F2B">
          <w:rPr>
            <w:rStyle w:val="afff3"/>
          </w:rPr>
          <w:t>SIMD</w:t>
        </w:r>
        <w:r w:rsidRPr="00A56F2B">
          <w:rPr>
            <w:rStyle w:val="afff3"/>
            <w:rFonts w:hint="eastAsia"/>
          </w:rPr>
          <w:t>／</w:t>
        </w:r>
        <w:r w:rsidRPr="00A56F2B">
          <w:rPr>
            <w:rStyle w:val="afff3"/>
          </w:rPr>
          <w:t>MIMD</w:t>
        </w:r>
        <w:r w:rsidRPr="00A56F2B">
          <w:rPr>
            <w:rStyle w:val="afff3"/>
            <w:rFonts w:hint="eastAsia"/>
          </w:rPr>
          <w:t>／</w:t>
        </w:r>
        <w:r w:rsidRPr="00A56F2B">
          <w:rPr>
            <w:rStyle w:val="afff3"/>
          </w:rPr>
          <w:t>SISD</w:t>
        </w:r>
        <w:r w:rsidRPr="00A56F2B">
          <w:rPr>
            <w:rStyle w:val="afff3"/>
            <w:rFonts w:hint="eastAsia"/>
          </w:rPr>
          <w:t>／</w:t>
        </w:r>
        <w:r w:rsidRPr="00A56F2B">
          <w:rPr>
            <w:rStyle w:val="afff3"/>
          </w:rPr>
          <w:t>MISD</w:t>
        </w:r>
        <w:r>
          <w:rPr>
            <w:webHidden/>
          </w:rPr>
          <w:tab/>
        </w:r>
        <w:r>
          <w:rPr>
            <w:webHidden/>
          </w:rPr>
          <w:fldChar w:fldCharType="begin"/>
        </w:r>
        <w:r>
          <w:rPr>
            <w:webHidden/>
          </w:rPr>
          <w:instrText xml:space="preserve"> PAGEREF _Toc379553476 \h </w:instrText>
        </w:r>
        <w:r>
          <w:rPr>
            <w:webHidden/>
          </w:rPr>
        </w:r>
        <w:r>
          <w:rPr>
            <w:webHidden/>
          </w:rPr>
          <w:fldChar w:fldCharType="separate"/>
        </w:r>
        <w:r>
          <w:rPr>
            <w:webHidden/>
          </w:rPr>
          <w:t>16</w:t>
        </w:r>
        <w:r>
          <w:rPr>
            <w:webHidden/>
          </w:rPr>
          <w:fldChar w:fldCharType="end"/>
        </w:r>
      </w:hyperlink>
    </w:p>
    <w:p w14:paraId="03A7540B" w14:textId="77777777" w:rsidR="00B26107" w:rsidRDefault="00B26107">
      <w:pPr>
        <w:pStyle w:val="25"/>
        <w:rPr>
          <w:rFonts w:asciiTheme="minorHAnsi" w:eastAsiaTheme="minorEastAsia" w:hAnsiTheme="minorHAnsi" w:cstheme="minorBidi"/>
          <w:b w:val="0"/>
        </w:rPr>
      </w:pPr>
      <w:hyperlink w:anchor="_Toc379553477"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GPU</w:t>
        </w:r>
        <w:r>
          <w:rPr>
            <w:webHidden/>
          </w:rPr>
          <w:tab/>
        </w:r>
        <w:r>
          <w:rPr>
            <w:webHidden/>
          </w:rPr>
          <w:fldChar w:fldCharType="begin"/>
        </w:r>
        <w:r>
          <w:rPr>
            <w:webHidden/>
          </w:rPr>
          <w:instrText xml:space="preserve"> PAGEREF _Toc379553477 \h </w:instrText>
        </w:r>
        <w:r>
          <w:rPr>
            <w:webHidden/>
          </w:rPr>
        </w:r>
        <w:r>
          <w:rPr>
            <w:webHidden/>
          </w:rPr>
          <w:fldChar w:fldCharType="separate"/>
        </w:r>
        <w:r>
          <w:rPr>
            <w:webHidden/>
          </w:rPr>
          <w:t>17</w:t>
        </w:r>
        <w:r>
          <w:rPr>
            <w:webHidden/>
          </w:rPr>
          <w:fldChar w:fldCharType="end"/>
        </w:r>
      </w:hyperlink>
    </w:p>
    <w:p w14:paraId="454FD5AE" w14:textId="77777777" w:rsidR="00B26107" w:rsidRDefault="00B26107">
      <w:pPr>
        <w:pStyle w:val="25"/>
        <w:rPr>
          <w:rFonts w:asciiTheme="minorHAnsi" w:eastAsiaTheme="minorEastAsia" w:hAnsiTheme="minorHAnsi" w:cstheme="minorBidi"/>
          <w:b w:val="0"/>
        </w:rPr>
      </w:pPr>
      <w:hyperlink w:anchor="_Toc379553478"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メインメモリ</w:t>
        </w:r>
        <w:r>
          <w:rPr>
            <w:webHidden/>
          </w:rPr>
          <w:tab/>
        </w:r>
        <w:r>
          <w:rPr>
            <w:webHidden/>
          </w:rPr>
          <w:fldChar w:fldCharType="begin"/>
        </w:r>
        <w:r>
          <w:rPr>
            <w:webHidden/>
          </w:rPr>
          <w:instrText xml:space="preserve"> PAGEREF _Toc379553478 \h </w:instrText>
        </w:r>
        <w:r>
          <w:rPr>
            <w:webHidden/>
          </w:rPr>
        </w:r>
        <w:r>
          <w:rPr>
            <w:webHidden/>
          </w:rPr>
          <w:fldChar w:fldCharType="separate"/>
        </w:r>
        <w:r>
          <w:rPr>
            <w:webHidden/>
          </w:rPr>
          <w:t>17</w:t>
        </w:r>
        <w:r>
          <w:rPr>
            <w:webHidden/>
          </w:rPr>
          <w:fldChar w:fldCharType="end"/>
        </w:r>
      </w:hyperlink>
    </w:p>
    <w:p w14:paraId="22C54A15" w14:textId="77777777" w:rsidR="00B26107" w:rsidRDefault="00B26107">
      <w:pPr>
        <w:pStyle w:val="25"/>
        <w:rPr>
          <w:rFonts w:asciiTheme="minorHAnsi" w:eastAsiaTheme="minorEastAsia" w:hAnsiTheme="minorHAnsi" w:cstheme="minorBidi"/>
          <w:b w:val="0"/>
        </w:rPr>
      </w:pPr>
      <w:hyperlink w:anchor="_Toc379553479"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RAM</w:t>
        </w:r>
        <w:r w:rsidRPr="00A56F2B">
          <w:rPr>
            <w:rStyle w:val="afff3"/>
            <w:rFonts w:hint="eastAsia"/>
          </w:rPr>
          <w:t>と</w:t>
        </w:r>
        <w:r w:rsidRPr="00A56F2B">
          <w:rPr>
            <w:rStyle w:val="afff3"/>
          </w:rPr>
          <w:t>ROM</w:t>
        </w:r>
        <w:r>
          <w:rPr>
            <w:webHidden/>
          </w:rPr>
          <w:tab/>
        </w:r>
        <w:r>
          <w:rPr>
            <w:webHidden/>
          </w:rPr>
          <w:fldChar w:fldCharType="begin"/>
        </w:r>
        <w:r>
          <w:rPr>
            <w:webHidden/>
          </w:rPr>
          <w:instrText xml:space="preserve"> PAGEREF _Toc379553479 \h </w:instrText>
        </w:r>
        <w:r>
          <w:rPr>
            <w:webHidden/>
          </w:rPr>
        </w:r>
        <w:r>
          <w:rPr>
            <w:webHidden/>
          </w:rPr>
          <w:fldChar w:fldCharType="separate"/>
        </w:r>
        <w:r>
          <w:rPr>
            <w:webHidden/>
          </w:rPr>
          <w:t>17</w:t>
        </w:r>
        <w:r>
          <w:rPr>
            <w:webHidden/>
          </w:rPr>
          <w:fldChar w:fldCharType="end"/>
        </w:r>
      </w:hyperlink>
    </w:p>
    <w:p w14:paraId="05B7C141" w14:textId="77777777" w:rsidR="00B26107" w:rsidRDefault="00B26107">
      <w:pPr>
        <w:pStyle w:val="25"/>
        <w:rPr>
          <w:rFonts w:asciiTheme="minorHAnsi" w:eastAsiaTheme="minorEastAsia" w:hAnsiTheme="minorHAnsi" w:cstheme="minorBidi"/>
          <w:b w:val="0"/>
        </w:rPr>
      </w:pPr>
      <w:hyperlink w:anchor="_Toc379553480"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キャッシュメモリ</w:t>
        </w:r>
        <w:r>
          <w:rPr>
            <w:webHidden/>
          </w:rPr>
          <w:tab/>
        </w:r>
        <w:r>
          <w:rPr>
            <w:webHidden/>
          </w:rPr>
          <w:fldChar w:fldCharType="begin"/>
        </w:r>
        <w:r>
          <w:rPr>
            <w:webHidden/>
          </w:rPr>
          <w:instrText xml:space="preserve"> PAGEREF _Toc379553480 \h </w:instrText>
        </w:r>
        <w:r>
          <w:rPr>
            <w:webHidden/>
          </w:rPr>
        </w:r>
        <w:r>
          <w:rPr>
            <w:webHidden/>
          </w:rPr>
          <w:fldChar w:fldCharType="separate"/>
        </w:r>
        <w:r>
          <w:rPr>
            <w:webHidden/>
          </w:rPr>
          <w:t>18</w:t>
        </w:r>
        <w:r>
          <w:rPr>
            <w:webHidden/>
          </w:rPr>
          <w:fldChar w:fldCharType="end"/>
        </w:r>
      </w:hyperlink>
    </w:p>
    <w:p w14:paraId="757D81DF" w14:textId="77777777" w:rsidR="00B26107" w:rsidRDefault="00B26107">
      <w:pPr>
        <w:pStyle w:val="25"/>
        <w:rPr>
          <w:rFonts w:asciiTheme="minorHAnsi" w:eastAsiaTheme="minorEastAsia" w:hAnsiTheme="minorHAnsi" w:cstheme="minorBidi"/>
          <w:b w:val="0"/>
        </w:rPr>
      </w:pPr>
      <w:hyperlink w:anchor="_Toc379553481"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レジスタ</w:t>
        </w:r>
        <w:r>
          <w:rPr>
            <w:webHidden/>
          </w:rPr>
          <w:tab/>
        </w:r>
        <w:r>
          <w:rPr>
            <w:webHidden/>
          </w:rPr>
          <w:fldChar w:fldCharType="begin"/>
        </w:r>
        <w:r>
          <w:rPr>
            <w:webHidden/>
          </w:rPr>
          <w:instrText xml:space="preserve"> PAGEREF _Toc379553481 \h </w:instrText>
        </w:r>
        <w:r>
          <w:rPr>
            <w:webHidden/>
          </w:rPr>
        </w:r>
        <w:r>
          <w:rPr>
            <w:webHidden/>
          </w:rPr>
          <w:fldChar w:fldCharType="separate"/>
        </w:r>
        <w:r>
          <w:rPr>
            <w:webHidden/>
          </w:rPr>
          <w:t>18</w:t>
        </w:r>
        <w:r>
          <w:rPr>
            <w:webHidden/>
          </w:rPr>
          <w:fldChar w:fldCharType="end"/>
        </w:r>
      </w:hyperlink>
    </w:p>
    <w:p w14:paraId="6AEC4F1B" w14:textId="77777777" w:rsidR="00B26107" w:rsidRDefault="00B26107">
      <w:pPr>
        <w:pStyle w:val="25"/>
        <w:rPr>
          <w:rFonts w:asciiTheme="minorHAnsi" w:eastAsiaTheme="minorEastAsia" w:hAnsiTheme="minorHAnsi" w:cstheme="minorBidi"/>
          <w:b w:val="0"/>
        </w:rPr>
      </w:pPr>
      <w:hyperlink w:anchor="_Toc379553482"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GPU</w:t>
        </w:r>
        <w:r w:rsidRPr="00A56F2B">
          <w:rPr>
            <w:rStyle w:val="afff3"/>
            <w:rFonts w:hint="eastAsia"/>
          </w:rPr>
          <w:t>メモリ／ユニファイドメモリ</w:t>
        </w:r>
        <w:r>
          <w:rPr>
            <w:webHidden/>
          </w:rPr>
          <w:tab/>
        </w:r>
        <w:r>
          <w:rPr>
            <w:webHidden/>
          </w:rPr>
          <w:fldChar w:fldCharType="begin"/>
        </w:r>
        <w:r>
          <w:rPr>
            <w:webHidden/>
          </w:rPr>
          <w:instrText xml:space="preserve"> PAGEREF _Toc379553482 \h </w:instrText>
        </w:r>
        <w:r>
          <w:rPr>
            <w:webHidden/>
          </w:rPr>
        </w:r>
        <w:r>
          <w:rPr>
            <w:webHidden/>
          </w:rPr>
          <w:fldChar w:fldCharType="separate"/>
        </w:r>
        <w:r>
          <w:rPr>
            <w:webHidden/>
          </w:rPr>
          <w:t>19</w:t>
        </w:r>
        <w:r>
          <w:rPr>
            <w:webHidden/>
          </w:rPr>
          <w:fldChar w:fldCharType="end"/>
        </w:r>
      </w:hyperlink>
    </w:p>
    <w:p w14:paraId="06A3ABD5" w14:textId="77777777" w:rsidR="00B26107" w:rsidRDefault="00B26107">
      <w:pPr>
        <w:pStyle w:val="25"/>
        <w:rPr>
          <w:rFonts w:asciiTheme="minorHAnsi" w:eastAsiaTheme="minorEastAsia" w:hAnsiTheme="minorHAnsi" w:cstheme="minorBidi"/>
          <w:b w:val="0"/>
        </w:rPr>
      </w:pPr>
      <w:hyperlink w:anchor="_Toc379553483"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DMAC</w:t>
        </w:r>
        <w:r>
          <w:rPr>
            <w:webHidden/>
          </w:rPr>
          <w:tab/>
        </w:r>
        <w:r>
          <w:rPr>
            <w:webHidden/>
          </w:rPr>
          <w:fldChar w:fldCharType="begin"/>
        </w:r>
        <w:r>
          <w:rPr>
            <w:webHidden/>
          </w:rPr>
          <w:instrText xml:space="preserve"> PAGEREF _Toc379553483 \h </w:instrText>
        </w:r>
        <w:r>
          <w:rPr>
            <w:webHidden/>
          </w:rPr>
        </w:r>
        <w:r>
          <w:rPr>
            <w:webHidden/>
          </w:rPr>
          <w:fldChar w:fldCharType="separate"/>
        </w:r>
        <w:r>
          <w:rPr>
            <w:webHidden/>
          </w:rPr>
          <w:t>19</w:t>
        </w:r>
        <w:r>
          <w:rPr>
            <w:webHidden/>
          </w:rPr>
          <w:fldChar w:fldCharType="end"/>
        </w:r>
      </w:hyperlink>
    </w:p>
    <w:p w14:paraId="5003C8F2" w14:textId="77777777" w:rsidR="00B26107" w:rsidRDefault="00B26107">
      <w:pPr>
        <w:pStyle w:val="25"/>
        <w:rPr>
          <w:rFonts w:asciiTheme="minorHAnsi" w:eastAsiaTheme="minorEastAsia" w:hAnsiTheme="minorHAnsi" w:cstheme="minorBidi"/>
          <w:b w:val="0"/>
        </w:rPr>
      </w:pPr>
      <w:hyperlink w:anchor="_Toc379553484"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Cell</w:t>
        </w:r>
        <w:r>
          <w:rPr>
            <w:webHidden/>
          </w:rPr>
          <w:tab/>
        </w:r>
        <w:r>
          <w:rPr>
            <w:webHidden/>
          </w:rPr>
          <w:fldChar w:fldCharType="begin"/>
        </w:r>
        <w:r>
          <w:rPr>
            <w:webHidden/>
          </w:rPr>
          <w:instrText xml:space="preserve"> PAGEREF _Toc379553484 \h </w:instrText>
        </w:r>
        <w:r>
          <w:rPr>
            <w:webHidden/>
          </w:rPr>
        </w:r>
        <w:r>
          <w:rPr>
            <w:webHidden/>
          </w:rPr>
          <w:fldChar w:fldCharType="separate"/>
        </w:r>
        <w:r>
          <w:rPr>
            <w:webHidden/>
          </w:rPr>
          <w:t>19</w:t>
        </w:r>
        <w:r>
          <w:rPr>
            <w:webHidden/>
          </w:rPr>
          <w:fldChar w:fldCharType="end"/>
        </w:r>
      </w:hyperlink>
    </w:p>
    <w:p w14:paraId="3C40B917" w14:textId="77777777" w:rsidR="00B26107" w:rsidRDefault="00B26107">
      <w:pPr>
        <w:pStyle w:val="25"/>
        <w:rPr>
          <w:rFonts w:asciiTheme="minorHAnsi" w:eastAsiaTheme="minorEastAsia" w:hAnsiTheme="minorHAnsi" w:cstheme="minorBidi"/>
          <w:b w:val="0"/>
        </w:rPr>
      </w:pPr>
      <w:hyperlink w:anchor="_Toc379553485"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サーバー</w:t>
        </w:r>
        <w:r>
          <w:rPr>
            <w:webHidden/>
          </w:rPr>
          <w:tab/>
        </w:r>
        <w:r>
          <w:rPr>
            <w:webHidden/>
          </w:rPr>
          <w:fldChar w:fldCharType="begin"/>
        </w:r>
        <w:r>
          <w:rPr>
            <w:webHidden/>
          </w:rPr>
          <w:instrText xml:space="preserve"> PAGEREF _Toc379553485 \h </w:instrText>
        </w:r>
        <w:r>
          <w:rPr>
            <w:webHidden/>
          </w:rPr>
        </w:r>
        <w:r>
          <w:rPr>
            <w:webHidden/>
          </w:rPr>
          <w:fldChar w:fldCharType="separate"/>
        </w:r>
        <w:r>
          <w:rPr>
            <w:webHidden/>
          </w:rPr>
          <w:t>20</w:t>
        </w:r>
        <w:r>
          <w:rPr>
            <w:webHidden/>
          </w:rPr>
          <w:fldChar w:fldCharType="end"/>
        </w:r>
      </w:hyperlink>
    </w:p>
    <w:p w14:paraId="1A0984A5" w14:textId="77777777" w:rsidR="00B26107" w:rsidRDefault="00B26107">
      <w:pPr>
        <w:pStyle w:val="12"/>
        <w:spacing w:before="180"/>
        <w:ind w:left="325" w:hanging="325"/>
        <w:rPr>
          <w:rFonts w:asciiTheme="minorHAnsi" w:eastAsiaTheme="minorEastAsia" w:hAnsiTheme="minorHAnsi" w:cstheme="minorBidi"/>
          <w:b w:val="0"/>
          <w:sz w:val="21"/>
        </w:rPr>
      </w:pPr>
      <w:hyperlink w:anchor="_Toc379553486" w:history="1">
        <w:r w:rsidRPr="00A56F2B">
          <w:rPr>
            <w:rStyle w:val="afff3"/>
            <w:rFonts w:ascii="Wingdings" w:hAnsi="Wingdings"/>
          </w:rPr>
          <w:t></w:t>
        </w:r>
        <w:r>
          <w:rPr>
            <w:rFonts w:asciiTheme="minorHAnsi" w:eastAsiaTheme="minorEastAsia" w:hAnsiTheme="minorHAnsi" w:cstheme="minorBidi"/>
            <w:b w:val="0"/>
            <w:sz w:val="21"/>
          </w:rPr>
          <w:tab/>
        </w:r>
        <w:r w:rsidRPr="00A56F2B">
          <w:rPr>
            <w:rStyle w:val="afff3"/>
            <w:rFonts w:hint="eastAsia"/>
          </w:rPr>
          <w:t>マルチスレッドの意義</w:t>
        </w:r>
        <w:r>
          <w:rPr>
            <w:webHidden/>
          </w:rPr>
          <w:tab/>
        </w:r>
        <w:r>
          <w:rPr>
            <w:webHidden/>
          </w:rPr>
          <w:fldChar w:fldCharType="begin"/>
        </w:r>
        <w:r>
          <w:rPr>
            <w:webHidden/>
          </w:rPr>
          <w:instrText xml:space="preserve"> PAGEREF _Toc379553486 \h </w:instrText>
        </w:r>
        <w:r>
          <w:rPr>
            <w:webHidden/>
          </w:rPr>
        </w:r>
        <w:r>
          <w:rPr>
            <w:webHidden/>
          </w:rPr>
          <w:fldChar w:fldCharType="separate"/>
        </w:r>
        <w:r>
          <w:rPr>
            <w:webHidden/>
          </w:rPr>
          <w:t>20</w:t>
        </w:r>
        <w:r>
          <w:rPr>
            <w:webHidden/>
          </w:rPr>
          <w:fldChar w:fldCharType="end"/>
        </w:r>
      </w:hyperlink>
    </w:p>
    <w:p w14:paraId="7A3266E2" w14:textId="77777777" w:rsidR="00B26107" w:rsidRDefault="00B26107">
      <w:pPr>
        <w:pStyle w:val="25"/>
        <w:rPr>
          <w:rFonts w:asciiTheme="minorHAnsi" w:eastAsiaTheme="minorEastAsia" w:hAnsiTheme="minorHAnsi" w:cstheme="minorBidi"/>
          <w:b w:val="0"/>
        </w:rPr>
      </w:pPr>
      <w:hyperlink w:anchor="_Toc379553487"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マルチプロセス</w:t>
        </w:r>
        <w:r>
          <w:rPr>
            <w:webHidden/>
          </w:rPr>
          <w:tab/>
        </w:r>
        <w:r>
          <w:rPr>
            <w:webHidden/>
          </w:rPr>
          <w:fldChar w:fldCharType="begin"/>
        </w:r>
        <w:r>
          <w:rPr>
            <w:webHidden/>
          </w:rPr>
          <w:instrText xml:space="preserve"> PAGEREF _Toc379553487 \h </w:instrText>
        </w:r>
        <w:r>
          <w:rPr>
            <w:webHidden/>
          </w:rPr>
        </w:r>
        <w:r>
          <w:rPr>
            <w:webHidden/>
          </w:rPr>
          <w:fldChar w:fldCharType="separate"/>
        </w:r>
        <w:r>
          <w:rPr>
            <w:webHidden/>
          </w:rPr>
          <w:t>20</w:t>
        </w:r>
        <w:r>
          <w:rPr>
            <w:webHidden/>
          </w:rPr>
          <w:fldChar w:fldCharType="end"/>
        </w:r>
      </w:hyperlink>
    </w:p>
    <w:p w14:paraId="7AA1EE19" w14:textId="77777777" w:rsidR="00B26107" w:rsidRDefault="00B26107">
      <w:pPr>
        <w:pStyle w:val="25"/>
        <w:rPr>
          <w:rFonts w:asciiTheme="minorHAnsi" w:eastAsiaTheme="minorEastAsia" w:hAnsiTheme="minorHAnsi" w:cstheme="minorBidi"/>
          <w:b w:val="0"/>
        </w:rPr>
      </w:pPr>
      <w:hyperlink w:anchor="_Toc379553488"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マルチスレッドの意義①：同時実行</w:t>
        </w:r>
        <w:r>
          <w:rPr>
            <w:webHidden/>
          </w:rPr>
          <w:tab/>
        </w:r>
        <w:r>
          <w:rPr>
            <w:webHidden/>
          </w:rPr>
          <w:fldChar w:fldCharType="begin"/>
        </w:r>
        <w:r>
          <w:rPr>
            <w:webHidden/>
          </w:rPr>
          <w:instrText xml:space="preserve"> PAGEREF _Toc379553488 \h </w:instrText>
        </w:r>
        <w:r>
          <w:rPr>
            <w:webHidden/>
          </w:rPr>
        </w:r>
        <w:r>
          <w:rPr>
            <w:webHidden/>
          </w:rPr>
          <w:fldChar w:fldCharType="separate"/>
        </w:r>
        <w:r>
          <w:rPr>
            <w:webHidden/>
          </w:rPr>
          <w:t>21</w:t>
        </w:r>
        <w:r>
          <w:rPr>
            <w:webHidden/>
          </w:rPr>
          <w:fldChar w:fldCharType="end"/>
        </w:r>
      </w:hyperlink>
    </w:p>
    <w:p w14:paraId="31383AFB" w14:textId="77777777" w:rsidR="00B26107" w:rsidRDefault="00B26107">
      <w:pPr>
        <w:pStyle w:val="25"/>
        <w:rPr>
          <w:rFonts w:asciiTheme="minorHAnsi" w:eastAsiaTheme="minorEastAsia" w:hAnsiTheme="minorHAnsi" w:cstheme="minorBidi"/>
          <w:b w:val="0"/>
        </w:rPr>
      </w:pPr>
      <w:hyperlink w:anchor="_Toc379553489"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マルチスレッドの意義②：同時接続</w:t>
        </w:r>
        <w:r>
          <w:rPr>
            <w:webHidden/>
          </w:rPr>
          <w:tab/>
        </w:r>
        <w:r>
          <w:rPr>
            <w:webHidden/>
          </w:rPr>
          <w:fldChar w:fldCharType="begin"/>
        </w:r>
        <w:r>
          <w:rPr>
            <w:webHidden/>
          </w:rPr>
          <w:instrText xml:space="preserve"> PAGEREF _Toc379553489 \h </w:instrText>
        </w:r>
        <w:r>
          <w:rPr>
            <w:webHidden/>
          </w:rPr>
        </w:r>
        <w:r>
          <w:rPr>
            <w:webHidden/>
          </w:rPr>
          <w:fldChar w:fldCharType="separate"/>
        </w:r>
        <w:r>
          <w:rPr>
            <w:webHidden/>
          </w:rPr>
          <w:t>21</w:t>
        </w:r>
        <w:r>
          <w:rPr>
            <w:webHidden/>
          </w:rPr>
          <w:fldChar w:fldCharType="end"/>
        </w:r>
      </w:hyperlink>
    </w:p>
    <w:p w14:paraId="553B7970" w14:textId="77777777" w:rsidR="00B26107" w:rsidRDefault="00B26107">
      <w:pPr>
        <w:pStyle w:val="25"/>
        <w:rPr>
          <w:rFonts w:asciiTheme="minorHAnsi" w:eastAsiaTheme="minorEastAsia" w:hAnsiTheme="minorHAnsi" w:cstheme="minorBidi"/>
          <w:b w:val="0"/>
        </w:rPr>
      </w:pPr>
      <w:hyperlink w:anchor="_Toc379553490"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マルチスレッドの意義③：分散・高速化</w:t>
        </w:r>
        <w:r>
          <w:rPr>
            <w:webHidden/>
          </w:rPr>
          <w:tab/>
        </w:r>
        <w:r>
          <w:rPr>
            <w:webHidden/>
          </w:rPr>
          <w:fldChar w:fldCharType="begin"/>
        </w:r>
        <w:r>
          <w:rPr>
            <w:webHidden/>
          </w:rPr>
          <w:instrText xml:space="preserve"> PAGEREF _Toc379553490 \h </w:instrText>
        </w:r>
        <w:r>
          <w:rPr>
            <w:webHidden/>
          </w:rPr>
        </w:r>
        <w:r>
          <w:rPr>
            <w:webHidden/>
          </w:rPr>
          <w:fldChar w:fldCharType="separate"/>
        </w:r>
        <w:r>
          <w:rPr>
            <w:webHidden/>
          </w:rPr>
          <w:t>21</w:t>
        </w:r>
        <w:r>
          <w:rPr>
            <w:webHidden/>
          </w:rPr>
          <w:fldChar w:fldCharType="end"/>
        </w:r>
      </w:hyperlink>
    </w:p>
    <w:p w14:paraId="65AE97C0" w14:textId="77777777" w:rsidR="00B26107" w:rsidRDefault="00B26107">
      <w:pPr>
        <w:pStyle w:val="25"/>
        <w:rPr>
          <w:rFonts w:asciiTheme="minorHAnsi" w:eastAsiaTheme="minorEastAsia" w:hAnsiTheme="minorHAnsi" w:cstheme="minorBidi"/>
          <w:b w:val="0"/>
        </w:rPr>
      </w:pPr>
      <w:hyperlink w:anchor="_Toc379553491"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ゲームの並行処理</w:t>
        </w:r>
        <w:r>
          <w:rPr>
            <w:webHidden/>
          </w:rPr>
          <w:tab/>
        </w:r>
        <w:r>
          <w:rPr>
            <w:webHidden/>
          </w:rPr>
          <w:fldChar w:fldCharType="begin"/>
        </w:r>
        <w:r>
          <w:rPr>
            <w:webHidden/>
          </w:rPr>
          <w:instrText xml:space="preserve"> PAGEREF _Toc379553491 \h </w:instrText>
        </w:r>
        <w:r>
          <w:rPr>
            <w:webHidden/>
          </w:rPr>
        </w:r>
        <w:r>
          <w:rPr>
            <w:webHidden/>
          </w:rPr>
          <w:fldChar w:fldCharType="separate"/>
        </w:r>
        <w:r>
          <w:rPr>
            <w:webHidden/>
          </w:rPr>
          <w:t>22</w:t>
        </w:r>
        <w:r>
          <w:rPr>
            <w:webHidden/>
          </w:rPr>
          <w:fldChar w:fldCharType="end"/>
        </w:r>
      </w:hyperlink>
    </w:p>
    <w:p w14:paraId="76008753" w14:textId="77777777" w:rsidR="00B26107" w:rsidRDefault="00B26107">
      <w:pPr>
        <w:pStyle w:val="25"/>
        <w:rPr>
          <w:rFonts w:asciiTheme="minorHAnsi" w:eastAsiaTheme="minorEastAsia" w:hAnsiTheme="minorHAnsi" w:cstheme="minorBidi"/>
          <w:b w:val="0"/>
        </w:rPr>
      </w:pPr>
      <w:hyperlink w:anchor="_Toc379553492"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ゲームでのスレッド活用</w:t>
        </w:r>
        <w:r>
          <w:rPr>
            <w:webHidden/>
          </w:rPr>
          <w:tab/>
        </w:r>
        <w:r>
          <w:rPr>
            <w:webHidden/>
          </w:rPr>
          <w:fldChar w:fldCharType="begin"/>
        </w:r>
        <w:r>
          <w:rPr>
            <w:webHidden/>
          </w:rPr>
          <w:instrText xml:space="preserve"> PAGEREF _Toc379553492 \h </w:instrText>
        </w:r>
        <w:r>
          <w:rPr>
            <w:webHidden/>
          </w:rPr>
        </w:r>
        <w:r>
          <w:rPr>
            <w:webHidden/>
          </w:rPr>
          <w:fldChar w:fldCharType="separate"/>
        </w:r>
        <w:r>
          <w:rPr>
            <w:webHidden/>
          </w:rPr>
          <w:t>22</w:t>
        </w:r>
        <w:r>
          <w:rPr>
            <w:webHidden/>
          </w:rPr>
          <w:fldChar w:fldCharType="end"/>
        </w:r>
      </w:hyperlink>
    </w:p>
    <w:p w14:paraId="0D546E8C" w14:textId="77777777" w:rsidR="00B26107" w:rsidRDefault="00B26107">
      <w:pPr>
        <w:pStyle w:val="12"/>
        <w:spacing w:before="180"/>
        <w:ind w:left="325" w:hanging="325"/>
        <w:rPr>
          <w:rFonts w:asciiTheme="minorHAnsi" w:eastAsiaTheme="minorEastAsia" w:hAnsiTheme="minorHAnsi" w:cstheme="minorBidi"/>
          <w:b w:val="0"/>
          <w:sz w:val="21"/>
        </w:rPr>
      </w:pPr>
      <w:hyperlink w:anchor="_Toc379553493" w:history="1">
        <w:r w:rsidRPr="00A56F2B">
          <w:rPr>
            <w:rStyle w:val="afff3"/>
            <w:rFonts w:ascii="Wingdings" w:hAnsi="Wingdings"/>
          </w:rPr>
          <w:t></w:t>
        </w:r>
        <w:r>
          <w:rPr>
            <w:rFonts w:asciiTheme="minorHAnsi" w:eastAsiaTheme="minorEastAsia" w:hAnsiTheme="minorHAnsi" w:cstheme="minorBidi"/>
            <w:b w:val="0"/>
            <w:sz w:val="21"/>
          </w:rPr>
          <w:tab/>
        </w:r>
        <w:r w:rsidRPr="00A56F2B">
          <w:rPr>
            <w:rStyle w:val="afff3"/>
            <w:rFonts w:hint="eastAsia"/>
          </w:rPr>
          <w:t>プログラムの動作原理</w:t>
        </w:r>
        <w:r>
          <w:rPr>
            <w:webHidden/>
          </w:rPr>
          <w:tab/>
        </w:r>
        <w:r>
          <w:rPr>
            <w:webHidden/>
          </w:rPr>
          <w:fldChar w:fldCharType="begin"/>
        </w:r>
        <w:r>
          <w:rPr>
            <w:webHidden/>
          </w:rPr>
          <w:instrText xml:space="preserve"> PAGEREF _Toc379553493 \h </w:instrText>
        </w:r>
        <w:r>
          <w:rPr>
            <w:webHidden/>
          </w:rPr>
        </w:r>
        <w:r>
          <w:rPr>
            <w:webHidden/>
          </w:rPr>
          <w:fldChar w:fldCharType="separate"/>
        </w:r>
        <w:r>
          <w:rPr>
            <w:webHidden/>
          </w:rPr>
          <w:t>23</w:t>
        </w:r>
        <w:r>
          <w:rPr>
            <w:webHidden/>
          </w:rPr>
          <w:fldChar w:fldCharType="end"/>
        </w:r>
      </w:hyperlink>
    </w:p>
    <w:p w14:paraId="7B2199D8" w14:textId="77777777" w:rsidR="00B26107" w:rsidRDefault="00B26107">
      <w:pPr>
        <w:pStyle w:val="25"/>
        <w:rPr>
          <w:rFonts w:asciiTheme="minorHAnsi" w:eastAsiaTheme="minorEastAsia" w:hAnsiTheme="minorHAnsi" w:cstheme="minorBidi"/>
          <w:b w:val="0"/>
        </w:rPr>
      </w:pPr>
      <w:hyperlink w:anchor="_Toc379553494"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メモリ構造</w:t>
        </w:r>
        <w:r>
          <w:rPr>
            <w:webHidden/>
          </w:rPr>
          <w:tab/>
        </w:r>
        <w:r>
          <w:rPr>
            <w:webHidden/>
          </w:rPr>
          <w:fldChar w:fldCharType="begin"/>
        </w:r>
        <w:r>
          <w:rPr>
            <w:webHidden/>
          </w:rPr>
          <w:instrText xml:space="preserve"> PAGEREF _Toc379553494 \h </w:instrText>
        </w:r>
        <w:r>
          <w:rPr>
            <w:webHidden/>
          </w:rPr>
        </w:r>
        <w:r>
          <w:rPr>
            <w:webHidden/>
          </w:rPr>
          <w:fldChar w:fldCharType="separate"/>
        </w:r>
        <w:r>
          <w:rPr>
            <w:webHidden/>
          </w:rPr>
          <w:t>23</w:t>
        </w:r>
        <w:r>
          <w:rPr>
            <w:webHidden/>
          </w:rPr>
          <w:fldChar w:fldCharType="end"/>
        </w:r>
      </w:hyperlink>
    </w:p>
    <w:p w14:paraId="5317DB05" w14:textId="77777777" w:rsidR="00B26107" w:rsidRDefault="00B26107">
      <w:pPr>
        <w:pStyle w:val="25"/>
        <w:rPr>
          <w:rFonts w:asciiTheme="minorHAnsi" w:eastAsiaTheme="minorEastAsia" w:hAnsiTheme="minorHAnsi" w:cstheme="minorBidi"/>
          <w:b w:val="0"/>
        </w:rPr>
      </w:pPr>
      <w:hyperlink w:anchor="_Toc379553495"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機械語／アセンブラ／プログラムカウンタ</w:t>
        </w:r>
        <w:r>
          <w:rPr>
            <w:webHidden/>
          </w:rPr>
          <w:tab/>
        </w:r>
        <w:r>
          <w:rPr>
            <w:webHidden/>
          </w:rPr>
          <w:fldChar w:fldCharType="begin"/>
        </w:r>
        <w:r>
          <w:rPr>
            <w:webHidden/>
          </w:rPr>
          <w:instrText xml:space="preserve"> PAGEREF _Toc379553495 \h </w:instrText>
        </w:r>
        <w:r>
          <w:rPr>
            <w:webHidden/>
          </w:rPr>
        </w:r>
        <w:r>
          <w:rPr>
            <w:webHidden/>
          </w:rPr>
          <w:fldChar w:fldCharType="separate"/>
        </w:r>
        <w:r>
          <w:rPr>
            <w:webHidden/>
          </w:rPr>
          <w:t>27</w:t>
        </w:r>
        <w:r>
          <w:rPr>
            <w:webHidden/>
          </w:rPr>
          <w:fldChar w:fldCharType="end"/>
        </w:r>
      </w:hyperlink>
    </w:p>
    <w:p w14:paraId="553A29DA" w14:textId="77777777" w:rsidR="00B26107" w:rsidRDefault="00B26107">
      <w:pPr>
        <w:pStyle w:val="25"/>
        <w:rPr>
          <w:rFonts w:asciiTheme="minorHAnsi" w:eastAsiaTheme="minorEastAsia" w:hAnsiTheme="minorHAnsi" w:cstheme="minorBidi"/>
          <w:b w:val="0"/>
        </w:rPr>
      </w:pPr>
      <w:hyperlink w:anchor="_Toc379553496"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スタック領域</w:t>
        </w:r>
        <w:r>
          <w:rPr>
            <w:webHidden/>
          </w:rPr>
          <w:tab/>
        </w:r>
        <w:r>
          <w:rPr>
            <w:webHidden/>
          </w:rPr>
          <w:fldChar w:fldCharType="begin"/>
        </w:r>
        <w:r>
          <w:rPr>
            <w:webHidden/>
          </w:rPr>
          <w:instrText xml:space="preserve"> PAGEREF _Toc379553496 \h </w:instrText>
        </w:r>
        <w:r>
          <w:rPr>
            <w:webHidden/>
          </w:rPr>
        </w:r>
        <w:r>
          <w:rPr>
            <w:webHidden/>
          </w:rPr>
          <w:fldChar w:fldCharType="separate"/>
        </w:r>
        <w:r>
          <w:rPr>
            <w:webHidden/>
          </w:rPr>
          <w:t>28</w:t>
        </w:r>
        <w:r>
          <w:rPr>
            <w:webHidden/>
          </w:rPr>
          <w:fldChar w:fldCharType="end"/>
        </w:r>
      </w:hyperlink>
    </w:p>
    <w:p w14:paraId="336484A3" w14:textId="77777777" w:rsidR="00B26107" w:rsidRDefault="00B26107">
      <w:pPr>
        <w:pStyle w:val="25"/>
        <w:rPr>
          <w:rFonts w:asciiTheme="minorHAnsi" w:eastAsiaTheme="minorEastAsia" w:hAnsiTheme="minorHAnsi" w:cstheme="minorBidi"/>
          <w:b w:val="0"/>
        </w:rPr>
      </w:pPr>
      <w:hyperlink w:anchor="_Toc379553497"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スレッドとコンテキストスイッチ</w:t>
        </w:r>
        <w:r>
          <w:rPr>
            <w:webHidden/>
          </w:rPr>
          <w:tab/>
        </w:r>
        <w:r>
          <w:rPr>
            <w:webHidden/>
          </w:rPr>
          <w:fldChar w:fldCharType="begin"/>
        </w:r>
        <w:r>
          <w:rPr>
            <w:webHidden/>
          </w:rPr>
          <w:instrText xml:space="preserve"> PAGEREF _Toc379553497 \h </w:instrText>
        </w:r>
        <w:r>
          <w:rPr>
            <w:webHidden/>
          </w:rPr>
        </w:r>
        <w:r>
          <w:rPr>
            <w:webHidden/>
          </w:rPr>
          <w:fldChar w:fldCharType="separate"/>
        </w:r>
        <w:r>
          <w:rPr>
            <w:webHidden/>
          </w:rPr>
          <w:t>30</w:t>
        </w:r>
        <w:r>
          <w:rPr>
            <w:webHidden/>
          </w:rPr>
          <w:fldChar w:fldCharType="end"/>
        </w:r>
      </w:hyperlink>
    </w:p>
    <w:p w14:paraId="32411F08" w14:textId="77777777" w:rsidR="00B26107" w:rsidRDefault="00B26107">
      <w:pPr>
        <w:pStyle w:val="25"/>
        <w:rPr>
          <w:rFonts w:asciiTheme="minorHAnsi" w:eastAsiaTheme="minorEastAsia" w:hAnsiTheme="minorHAnsi" w:cstheme="minorBidi"/>
          <w:b w:val="0"/>
        </w:rPr>
      </w:pPr>
      <w:hyperlink w:anchor="_Toc379553498"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スレッドスケジューリング</w:t>
        </w:r>
        <w:r>
          <w:rPr>
            <w:webHidden/>
          </w:rPr>
          <w:tab/>
        </w:r>
        <w:r>
          <w:rPr>
            <w:webHidden/>
          </w:rPr>
          <w:fldChar w:fldCharType="begin"/>
        </w:r>
        <w:r>
          <w:rPr>
            <w:webHidden/>
          </w:rPr>
          <w:instrText xml:space="preserve"> PAGEREF _Toc379553498 \h </w:instrText>
        </w:r>
        <w:r>
          <w:rPr>
            <w:webHidden/>
          </w:rPr>
        </w:r>
        <w:r>
          <w:rPr>
            <w:webHidden/>
          </w:rPr>
          <w:fldChar w:fldCharType="separate"/>
        </w:r>
        <w:r>
          <w:rPr>
            <w:webHidden/>
          </w:rPr>
          <w:t>31</w:t>
        </w:r>
        <w:r>
          <w:rPr>
            <w:webHidden/>
          </w:rPr>
          <w:fldChar w:fldCharType="end"/>
        </w:r>
      </w:hyperlink>
    </w:p>
    <w:p w14:paraId="07504A21" w14:textId="77777777" w:rsidR="00B26107" w:rsidRDefault="00B26107">
      <w:pPr>
        <w:pStyle w:val="25"/>
        <w:rPr>
          <w:rFonts w:asciiTheme="minorHAnsi" w:eastAsiaTheme="minorEastAsia" w:hAnsiTheme="minorHAnsi" w:cstheme="minorBidi"/>
          <w:b w:val="0"/>
        </w:rPr>
      </w:pPr>
      <w:hyperlink w:anchor="_Toc379553499"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スレッド優先度</w:t>
        </w:r>
        <w:r>
          <w:rPr>
            <w:webHidden/>
          </w:rPr>
          <w:tab/>
        </w:r>
        <w:r>
          <w:rPr>
            <w:webHidden/>
          </w:rPr>
          <w:fldChar w:fldCharType="begin"/>
        </w:r>
        <w:r>
          <w:rPr>
            <w:webHidden/>
          </w:rPr>
          <w:instrText xml:space="preserve"> PAGEREF _Toc379553499 \h </w:instrText>
        </w:r>
        <w:r>
          <w:rPr>
            <w:webHidden/>
          </w:rPr>
        </w:r>
        <w:r>
          <w:rPr>
            <w:webHidden/>
          </w:rPr>
          <w:fldChar w:fldCharType="separate"/>
        </w:r>
        <w:r>
          <w:rPr>
            <w:webHidden/>
          </w:rPr>
          <w:t>31</w:t>
        </w:r>
        <w:r>
          <w:rPr>
            <w:webHidden/>
          </w:rPr>
          <w:fldChar w:fldCharType="end"/>
        </w:r>
      </w:hyperlink>
    </w:p>
    <w:p w14:paraId="2E388DC2" w14:textId="77777777" w:rsidR="00B26107" w:rsidRDefault="00B26107">
      <w:pPr>
        <w:pStyle w:val="12"/>
        <w:spacing w:before="180"/>
        <w:ind w:left="325" w:hanging="325"/>
        <w:rPr>
          <w:rFonts w:asciiTheme="minorHAnsi" w:eastAsiaTheme="minorEastAsia" w:hAnsiTheme="minorHAnsi" w:cstheme="minorBidi"/>
          <w:b w:val="0"/>
          <w:sz w:val="21"/>
        </w:rPr>
      </w:pPr>
      <w:hyperlink w:anchor="_Toc379553500" w:history="1">
        <w:r w:rsidRPr="00A56F2B">
          <w:rPr>
            <w:rStyle w:val="afff3"/>
            <w:rFonts w:ascii="Wingdings" w:hAnsi="Wingdings"/>
          </w:rPr>
          <w:t></w:t>
        </w:r>
        <w:r>
          <w:rPr>
            <w:rFonts w:asciiTheme="minorHAnsi" w:eastAsiaTheme="minorEastAsia" w:hAnsiTheme="minorHAnsi" w:cstheme="minorBidi"/>
            <w:b w:val="0"/>
            <w:sz w:val="21"/>
          </w:rPr>
          <w:tab/>
        </w:r>
        <w:r w:rsidRPr="00A56F2B">
          <w:rPr>
            <w:rStyle w:val="afff3"/>
            <w:rFonts w:hint="eastAsia"/>
          </w:rPr>
          <w:t>様々なスレッド</w:t>
        </w:r>
        <w:r>
          <w:rPr>
            <w:webHidden/>
          </w:rPr>
          <w:tab/>
        </w:r>
        <w:r>
          <w:rPr>
            <w:webHidden/>
          </w:rPr>
          <w:fldChar w:fldCharType="begin"/>
        </w:r>
        <w:r>
          <w:rPr>
            <w:webHidden/>
          </w:rPr>
          <w:instrText xml:space="preserve"> PAGEREF _Toc379553500 \h </w:instrText>
        </w:r>
        <w:r>
          <w:rPr>
            <w:webHidden/>
          </w:rPr>
        </w:r>
        <w:r>
          <w:rPr>
            <w:webHidden/>
          </w:rPr>
          <w:fldChar w:fldCharType="separate"/>
        </w:r>
        <w:r>
          <w:rPr>
            <w:webHidden/>
          </w:rPr>
          <w:t>33</w:t>
        </w:r>
        <w:r>
          <w:rPr>
            <w:webHidden/>
          </w:rPr>
          <w:fldChar w:fldCharType="end"/>
        </w:r>
      </w:hyperlink>
    </w:p>
    <w:p w14:paraId="4AA3270A" w14:textId="77777777" w:rsidR="00B26107" w:rsidRDefault="00B26107">
      <w:pPr>
        <w:pStyle w:val="25"/>
        <w:rPr>
          <w:rFonts w:asciiTheme="minorHAnsi" w:eastAsiaTheme="minorEastAsia" w:hAnsiTheme="minorHAnsi" w:cstheme="minorBidi"/>
          <w:b w:val="0"/>
        </w:rPr>
      </w:pPr>
      <w:hyperlink w:anchor="_Toc379553501"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fork</w:t>
        </w:r>
        <w:r>
          <w:rPr>
            <w:webHidden/>
          </w:rPr>
          <w:tab/>
        </w:r>
        <w:r>
          <w:rPr>
            <w:webHidden/>
          </w:rPr>
          <w:fldChar w:fldCharType="begin"/>
        </w:r>
        <w:r>
          <w:rPr>
            <w:webHidden/>
          </w:rPr>
          <w:instrText xml:space="preserve"> PAGEREF _Toc379553501 \h </w:instrText>
        </w:r>
        <w:r>
          <w:rPr>
            <w:webHidden/>
          </w:rPr>
        </w:r>
        <w:r>
          <w:rPr>
            <w:webHidden/>
          </w:rPr>
          <w:fldChar w:fldCharType="separate"/>
        </w:r>
        <w:r>
          <w:rPr>
            <w:webHidden/>
          </w:rPr>
          <w:t>33</w:t>
        </w:r>
        <w:r>
          <w:rPr>
            <w:webHidden/>
          </w:rPr>
          <w:fldChar w:fldCharType="end"/>
        </w:r>
      </w:hyperlink>
    </w:p>
    <w:p w14:paraId="701D831F" w14:textId="77777777" w:rsidR="00B26107" w:rsidRDefault="00B26107">
      <w:pPr>
        <w:pStyle w:val="25"/>
        <w:rPr>
          <w:rFonts w:asciiTheme="minorHAnsi" w:eastAsiaTheme="minorEastAsia" w:hAnsiTheme="minorHAnsi" w:cstheme="minorBidi"/>
          <w:b w:val="0"/>
        </w:rPr>
      </w:pPr>
      <w:hyperlink w:anchor="_Toc379553502"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POSIX</w:t>
        </w:r>
        <w:r w:rsidRPr="00A56F2B">
          <w:rPr>
            <w:rStyle w:val="afff3"/>
            <w:rFonts w:hint="eastAsia"/>
          </w:rPr>
          <w:t>スレッドライブラリ版スレッド</w:t>
        </w:r>
        <w:r>
          <w:rPr>
            <w:webHidden/>
          </w:rPr>
          <w:tab/>
        </w:r>
        <w:r>
          <w:rPr>
            <w:webHidden/>
          </w:rPr>
          <w:fldChar w:fldCharType="begin"/>
        </w:r>
        <w:r>
          <w:rPr>
            <w:webHidden/>
          </w:rPr>
          <w:instrText xml:space="preserve"> PAGEREF _Toc379553502 \h </w:instrText>
        </w:r>
        <w:r>
          <w:rPr>
            <w:webHidden/>
          </w:rPr>
        </w:r>
        <w:r>
          <w:rPr>
            <w:webHidden/>
          </w:rPr>
          <w:fldChar w:fldCharType="separate"/>
        </w:r>
        <w:r>
          <w:rPr>
            <w:webHidden/>
          </w:rPr>
          <w:t>37</w:t>
        </w:r>
        <w:r>
          <w:rPr>
            <w:webHidden/>
          </w:rPr>
          <w:fldChar w:fldCharType="end"/>
        </w:r>
      </w:hyperlink>
    </w:p>
    <w:p w14:paraId="373C29F5" w14:textId="77777777" w:rsidR="00B26107" w:rsidRDefault="00B26107">
      <w:pPr>
        <w:pStyle w:val="25"/>
        <w:rPr>
          <w:rFonts w:asciiTheme="minorHAnsi" w:eastAsiaTheme="minorEastAsia" w:hAnsiTheme="minorHAnsi" w:cstheme="minorBidi"/>
          <w:b w:val="0"/>
        </w:rPr>
      </w:pPr>
      <w:hyperlink w:anchor="_Toc379553503"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Win32API</w:t>
        </w:r>
        <w:r w:rsidRPr="00A56F2B">
          <w:rPr>
            <w:rStyle w:val="afff3"/>
            <w:rFonts w:hint="eastAsia"/>
          </w:rPr>
          <w:t>版スレッド</w:t>
        </w:r>
        <w:r>
          <w:rPr>
            <w:webHidden/>
          </w:rPr>
          <w:tab/>
        </w:r>
        <w:r>
          <w:rPr>
            <w:webHidden/>
          </w:rPr>
          <w:fldChar w:fldCharType="begin"/>
        </w:r>
        <w:r>
          <w:rPr>
            <w:webHidden/>
          </w:rPr>
          <w:instrText xml:space="preserve"> PAGEREF _Toc379553503 \h </w:instrText>
        </w:r>
        <w:r>
          <w:rPr>
            <w:webHidden/>
          </w:rPr>
        </w:r>
        <w:r>
          <w:rPr>
            <w:webHidden/>
          </w:rPr>
          <w:fldChar w:fldCharType="separate"/>
        </w:r>
        <w:r>
          <w:rPr>
            <w:webHidden/>
          </w:rPr>
          <w:t>42</w:t>
        </w:r>
        <w:r>
          <w:rPr>
            <w:webHidden/>
          </w:rPr>
          <w:fldChar w:fldCharType="end"/>
        </w:r>
      </w:hyperlink>
    </w:p>
    <w:p w14:paraId="1A2272D9" w14:textId="77777777" w:rsidR="00B26107" w:rsidRDefault="00B26107">
      <w:pPr>
        <w:pStyle w:val="25"/>
        <w:rPr>
          <w:rFonts w:asciiTheme="minorHAnsi" w:eastAsiaTheme="minorEastAsia" w:hAnsiTheme="minorHAnsi" w:cstheme="minorBidi"/>
          <w:b w:val="0"/>
        </w:rPr>
      </w:pPr>
      <w:hyperlink w:anchor="_Toc379553504"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C++11</w:t>
        </w:r>
        <w:r w:rsidRPr="00A56F2B">
          <w:rPr>
            <w:rStyle w:val="afff3"/>
            <w:rFonts w:hint="eastAsia"/>
          </w:rPr>
          <w:t>版スレッド</w:t>
        </w:r>
        <w:r>
          <w:rPr>
            <w:webHidden/>
          </w:rPr>
          <w:tab/>
        </w:r>
        <w:r>
          <w:rPr>
            <w:webHidden/>
          </w:rPr>
          <w:fldChar w:fldCharType="begin"/>
        </w:r>
        <w:r>
          <w:rPr>
            <w:webHidden/>
          </w:rPr>
          <w:instrText xml:space="preserve"> PAGEREF _Toc379553504 \h </w:instrText>
        </w:r>
        <w:r>
          <w:rPr>
            <w:webHidden/>
          </w:rPr>
        </w:r>
        <w:r>
          <w:rPr>
            <w:webHidden/>
          </w:rPr>
          <w:fldChar w:fldCharType="separate"/>
        </w:r>
        <w:r>
          <w:rPr>
            <w:webHidden/>
          </w:rPr>
          <w:t>47</w:t>
        </w:r>
        <w:r>
          <w:rPr>
            <w:webHidden/>
          </w:rPr>
          <w:fldChar w:fldCharType="end"/>
        </w:r>
      </w:hyperlink>
    </w:p>
    <w:p w14:paraId="369CB651" w14:textId="77777777" w:rsidR="00B26107" w:rsidRDefault="00B26107">
      <w:pPr>
        <w:pStyle w:val="25"/>
        <w:rPr>
          <w:rFonts w:asciiTheme="minorHAnsi" w:eastAsiaTheme="minorEastAsia" w:hAnsiTheme="minorHAnsi" w:cstheme="minorBidi"/>
          <w:b w:val="0"/>
        </w:rPr>
      </w:pPr>
      <w:hyperlink w:anchor="_Toc379553505"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OpenMP</w:t>
        </w:r>
        <w:r>
          <w:rPr>
            <w:webHidden/>
          </w:rPr>
          <w:tab/>
        </w:r>
        <w:r>
          <w:rPr>
            <w:webHidden/>
          </w:rPr>
          <w:fldChar w:fldCharType="begin"/>
        </w:r>
        <w:r>
          <w:rPr>
            <w:webHidden/>
          </w:rPr>
          <w:instrText xml:space="preserve"> PAGEREF _Toc379553505 \h </w:instrText>
        </w:r>
        <w:r>
          <w:rPr>
            <w:webHidden/>
          </w:rPr>
        </w:r>
        <w:r>
          <w:rPr>
            <w:webHidden/>
          </w:rPr>
          <w:fldChar w:fldCharType="separate"/>
        </w:r>
        <w:r>
          <w:rPr>
            <w:webHidden/>
          </w:rPr>
          <w:t>52</w:t>
        </w:r>
        <w:r>
          <w:rPr>
            <w:webHidden/>
          </w:rPr>
          <w:fldChar w:fldCharType="end"/>
        </w:r>
      </w:hyperlink>
    </w:p>
    <w:p w14:paraId="350AFFD8" w14:textId="77777777" w:rsidR="00B26107" w:rsidRDefault="00B26107">
      <w:pPr>
        <w:pStyle w:val="25"/>
        <w:rPr>
          <w:rFonts w:asciiTheme="minorHAnsi" w:eastAsiaTheme="minorEastAsia" w:hAnsiTheme="minorHAnsi" w:cstheme="minorBidi"/>
          <w:b w:val="0"/>
        </w:rPr>
      </w:pPr>
      <w:hyperlink w:anchor="_Toc379553506"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C++11</w:t>
        </w:r>
        <w:r w:rsidRPr="00A56F2B">
          <w:rPr>
            <w:rStyle w:val="afff3"/>
            <w:rFonts w:hint="eastAsia"/>
          </w:rPr>
          <w:t>版非同期関数</w:t>
        </w:r>
        <w:r>
          <w:rPr>
            <w:webHidden/>
          </w:rPr>
          <w:tab/>
        </w:r>
        <w:r>
          <w:rPr>
            <w:webHidden/>
          </w:rPr>
          <w:fldChar w:fldCharType="begin"/>
        </w:r>
        <w:r>
          <w:rPr>
            <w:webHidden/>
          </w:rPr>
          <w:instrText xml:space="preserve"> PAGEREF _Toc379553506 \h </w:instrText>
        </w:r>
        <w:r>
          <w:rPr>
            <w:webHidden/>
          </w:rPr>
        </w:r>
        <w:r>
          <w:rPr>
            <w:webHidden/>
          </w:rPr>
          <w:fldChar w:fldCharType="separate"/>
        </w:r>
        <w:r>
          <w:rPr>
            <w:webHidden/>
          </w:rPr>
          <w:t>57</w:t>
        </w:r>
        <w:r>
          <w:rPr>
            <w:webHidden/>
          </w:rPr>
          <w:fldChar w:fldCharType="end"/>
        </w:r>
      </w:hyperlink>
    </w:p>
    <w:p w14:paraId="0205C0B6" w14:textId="77777777" w:rsidR="00B26107" w:rsidRDefault="00B26107">
      <w:pPr>
        <w:pStyle w:val="25"/>
        <w:rPr>
          <w:rFonts w:asciiTheme="minorHAnsi" w:eastAsiaTheme="minorEastAsia" w:hAnsiTheme="minorHAnsi" w:cstheme="minorBidi"/>
          <w:b w:val="0"/>
        </w:rPr>
      </w:pPr>
      <w:hyperlink w:anchor="_Toc379553507"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ファイバースレッド／コルーチン</w:t>
        </w:r>
        <w:r>
          <w:rPr>
            <w:webHidden/>
          </w:rPr>
          <w:tab/>
        </w:r>
        <w:r>
          <w:rPr>
            <w:webHidden/>
          </w:rPr>
          <w:fldChar w:fldCharType="begin"/>
        </w:r>
        <w:r>
          <w:rPr>
            <w:webHidden/>
          </w:rPr>
          <w:instrText xml:space="preserve"> PAGEREF _Toc379553507 \h </w:instrText>
        </w:r>
        <w:r>
          <w:rPr>
            <w:webHidden/>
          </w:rPr>
        </w:r>
        <w:r>
          <w:rPr>
            <w:webHidden/>
          </w:rPr>
          <w:fldChar w:fldCharType="separate"/>
        </w:r>
        <w:r>
          <w:rPr>
            <w:webHidden/>
          </w:rPr>
          <w:t>61</w:t>
        </w:r>
        <w:r>
          <w:rPr>
            <w:webHidden/>
          </w:rPr>
          <w:fldChar w:fldCharType="end"/>
        </w:r>
      </w:hyperlink>
    </w:p>
    <w:p w14:paraId="31BEC548" w14:textId="77777777" w:rsidR="00B26107" w:rsidRDefault="00B26107">
      <w:pPr>
        <w:pStyle w:val="25"/>
        <w:rPr>
          <w:rFonts w:asciiTheme="minorHAnsi" w:eastAsiaTheme="minorEastAsia" w:hAnsiTheme="minorHAnsi" w:cstheme="minorBidi"/>
          <w:b w:val="0"/>
        </w:rPr>
      </w:pPr>
      <w:hyperlink w:anchor="_Toc379553508"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SPURS</w:t>
        </w:r>
        <w:r w:rsidRPr="00A56F2B">
          <w:rPr>
            <w:rStyle w:val="afff3"/>
            <w:rFonts w:hint="eastAsia"/>
          </w:rPr>
          <w:t>／</w:t>
        </w:r>
        <w:r w:rsidRPr="00A56F2B">
          <w:rPr>
            <w:rStyle w:val="afff3"/>
          </w:rPr>
          <w:t>GPGPU</w:t>
        </w:r>
        <w:r w:rsidRPr="00A56F2B">
          <w:rPr>
            <w:rStyle w:val="afff3"/>
            <w:rFonts w:hint="eastAsia"/>
          </w:rPr>
          <w:t>／</w:t>
        </w:r>
        <w:r w:rsidRPr="00A56F2B">
          <w:rPr>
            <w:rStyle w:val="afff3"/>
          </w:rPr>
          <w:t>DirectCompute</w:t>
        </w:r>
        <w:r w:rsidRPr="00A56F2B">
          <w:rPr>
            <w:rStyle w:val="afff3"/>
            <w:rFonts w:hint="eastAsia"/>
          </w:rPr>
          <w:t>／</w:t>
        </w:r>
        <w:r w:rsidRPr="00A56F2B">
          <w:rPr>
            <w:rStyle w:val="afff3"/>
          </w:rPr>
          <w:t>CUDA</w:t>
        </w:r>
        <w:r w:rsidRPr="00A56F2B">
          <w:rPr>
            <w:rStyle w:val="afff3"/>
            <w:rFonts w:hint="eastAsia"/>
          </w:rPr>
          <w:t>／</w:t>
        </w:r>
        <w:r w:rsidRPr="00A56F2B">
          <w:rPr>
            <w:rStyle w:val="afff3"/>
          </w:rPr>
          <w:t>ATI Stream</w:t>
        </w:r>
        <w:r w:rsidRPr="00A56F2B">
          <w:rPr>
            <w:rStyle w:val="afff3"/>
            <w:rFonts w:hint="eastAsia"/>
          </w:rPr>
          <w:t>／</w:t>
        </w:r>
        <w:r w:rsidRPr="00A56F2B">
          <w:rPr>
            <w:rStyle w:val="afff3"/>
          </w:rPr>
          <w:t>OpenCL</w:t>
        </w:r>
        <w:r>
          <w:rPr>
            <w:webHidden/>
          </w:rPr>
          <w:tab/>
        </w:r>
        <w:r>
          <w:rPr>
            <w:webHidden/>
          </w:rPr>
          <w:fldChar w:fldCharType="begin"/>
        </w:r>
        <w:r>
          <w:rPr>
            <w:webHidden/>
          </w:rPr>
          <w:instrText xml:space="preserve"> PAGEREF _Toc379553508 \h </w:instrText>
        </w:r>
        <w:r>
          <w:rPr>
            <w:webHidden/>
          </w:rPr>
        </w:r>
        <w:r>
          <w:rPr>
            <w:webHidden/>
          </w:rPr>
          <w:fldChar w:fldCharType="separate"/>
        </w:r>
        <w:r>
          <w:rPr>
            <w:webHidden/>
          </w:rPr>
          <w:t>65</w:t>
        </w:r>
        <w:r>
          <w:rPr>
            <w:webHidden/>
          </w:rPr>
          <w:fldChar w:fldCharType="end"/>
        </w:r>
      </w:hyperlink>
    </w:p>
    <w:p w14:paraId="7EA339B7" w14:textId="77777777" w:rsidR="00B26107" w:rsidRDefault="00B26107">
      <w:pPr>
        <w:pStyle w:val="25"/>
        <w:rPr>
          <w:rFonts w:asciiTheme="minorHAnsi" w:eastAsiaTheme="minorEastAsia" w:hAnsiTheme="minorHAnsi" w:cstheme="minorBidi"/>
          <w:b w:val="0"/>
        </w:rPr>
      </w:pPr>
      <w:hyperlink w:anchor="_Toc379553509"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クライアント・サーバー／クラウド／グリッド／</w:t>
        </w:r>
        <w:r w:rsidRPr="00A56F2B">
          <w:rPr>
            <w:rStyle w:val="afff3"/>
          </w:rPr>
          <w:t>RPC</w:t>
        </w:r>
        <w:r w:rsidRPr="00A56F2B">
          <w:rPr>
            <w:rStyle w:val="afff3"/>
            <w:rFonts w:hint="eastAsia"/>
          </w:rPr>
          <w:t>／</w:t>
        </w:r>
        <w:r w:rsidRPr="00A56F2B">
          <w:rPr>
            <w:rStyle w:val="afff3"/>
          </w:rPr>
          <w:t>ORB</w:t>
        </w:r>
        <w:r w:rsidRPr="00A56F2B">
          <w:rPr>
            <w:rStyle w:val="afff3"/>
            <w:rFonts w:hint="eastAsia"/>
          </w:rPr>
          <w:t>／</w:t>
        </w:r>
        <w:r w:rsidRPr="00A56F2B">
          <w:rPr>
            <w:rStyle w:val="afff3"/>
          </w:rPr>
          <w:t>Hadoop</w:t>
        </w:r>
        <w:r>
          <w:rPr>
            <w:webHidden/>
          </w:rPr>
          <w:tab/>
        </w:r>
        <w:r>
          <w:rPr>
            <w:webHidden/>
          </w:rPr>
          <w:fldChar w:fldCharType="begin"/>
        </w:r>
        <w:r>
          <w:rPr>
            <w:webHidden/>
          </w:rPr>
          <w:instrText xml:space="preserve"> PAGEREF _Toc379553509 \h </w:instrText>
        </w:r>
        <w:r>
          <w:rPr>
            <w:webHidden/>
          </w:rPr>
        </w:r>
        <w:r>
          <w:rPr>
            <w:webHidden/>
          </w:rPr>
          <w:fldChar w:fldCharType="separate"/>
        </w:r>
        <w:r>
          <w:rPr>
            <w:webHidden/>
          </w:rPr>
          <w:t>66</w:t>
        </w:r>
        <w:r>
          <w:rPr>
            <w:webHidden/>
          </w:rPr>
          <w:fldChar w:fldCharType="end"/>
        </w:r>
      </w:hyperlink>
    </w:p>
    <w:p w14:paraId="56EA1B2A" w14:textId="77777777" w:rsidR="00B26107" w:rsidRDefault="00B26107">
      <w:pPr>
        <w:pStyle w:val="25"/>
        <w:rPr>
          <w:rFonts w:asciiTheme="minorHAnsi" w:eastAsiaTheme="minorEastAsia" w:hAnsiTheme="minorHAnsi" w:cstheme="minorBidi"/>
          <w:b w:val="0"/>
        </w:rPr>
      </w:pPr>
      <w:hyperlink w:anchor="_Toc379553510"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割り込み／システムコール</w:t>
        </w:r>
        <w:r>
          <w:rPr>
            <w:webHidden/>
          </w:rPr>
          <w:tab/>
        </w:r>
        <w:r>
          <w:rPr>
            <w:webHidden/>
          </w:rPr>
          <w:fldChar w:fldCharType="begin"/>
        </w:r>
        <w:r>
          <w:rPr>
            <w:webHidden/>
          </w:rPr>
          <w:instrText xml:space="preserve"> PAGEREF _Toc379553510 \h </w:instrText>
        </w:r>
        <w:r>
          <w:rPr>
            <w:webHidden/>
          </w:rPr>
        </w:r>
        <w:r>
          <w:rPr>
            <w:webHidden/>
          </w:rPr>
          <w:fldChar w:fldCharType="separate"/>
        </w:r>
        <w:r>
          <w:rPr>
            <w:webHidden/>
          </w:rPr>
          <w:t>68</w:t>
        </w:r>
        <w:r>
          <w:rPr>
            <w:webHidden/>
          </w:rPr>
          <w:fldChar w:fldCharType="end"/>
        </w:r>
      </w:hyperlink>
    </w:p>
    <w:p w14:paraId="6E20F37F" w14:textId="77777777" w:rsidR="00B26107" w:rsidRDefault="00B26107">
      <w:pPr>
        <w:pStyle w:val="32"/>
        <w:tabs>
          <w:tab w:val="left" w:pos="840"/>
        </w:tabs>
        <w:ind w:left="578" w:hanging="309"/>
        <w:rPr>
          <w:rFonts w:eastAsiaTheme="minorEastAsia"/>
        </w:rPr>
      </w:pPr>
      <w:hyperlink w:anchor="_Toc379553511" w:history="1">
        <w:r w:rsidRPr="00A56F2B">
          <w:rPr>
            <w:rStyle w:val="afff3"/>
            <w:rFonts w:ascii="Wingdings" w:hAnsi="Wingdings"/>
          </w:rPr>
          <w:t></w:t>
        </w:r>
        <w:r>
          <w:rPr>
            <w:rFonts w:eastAsiaTheme="minorEastAsia"/>
          </w:rPr>
          <w:tab/>
        </w:r>
        <w:r w:rsidRPr="00A56F2B">
          <w:rPr>
            <w:rStyle w:val="afff3"/>
            <w:rFonts w:hint="eastAsia"/>
          </w:rPr>
          <w:t>割り込みの具体例：垂直同期割り込み（</w:t>
        </w:r>
        <w:r w:rsidRPr="00A56F2B">
          <w:rPr>
            <w:rStyle w:val="afff3"/>
          </w:rPr>
          <w:t>V-SYNC</w:t>
        </w:r>
        <w:r w:rsidRPr="00A56F2B">
          <w:rPr>
            <w:rStyle w:val="afff3"/>
            <w:rFonts w:hint="eastAsia"/>
          </w:rPr>
          <w:t>割り込み）</w:t>
        </w:r>
        <w:r>
          <w:rPr>
            <w:webHidden/>
          </w:rPr>
          <w:tab/>
        </w:r>
        <w:r>
          <w:rPr>
            <w:webHidden/>
          </w:rPr>
          <w:fldChar w:fldCharType="begin"/>
        </w:r>
        <w:r>
          <w:rPr>
            <w:webHidden/>
          </w:rPr>
          <w:instrText xml:space="preserve"> PAGEREF _Toc379553511 \h </w:instrText>
        </w:r>
        <w:r>
          <w:rPr>
            <w:webHidden/>
          </w:rPr>
        </w:r>
        <w:r>
          <w:rPr>
            <w:webHidden/>
          </w:rPr>
          <w:fldChar w:fldCharType="separate"/>
        </w:r>
        <w:r>
          <w:rPr>
            <w:webHidden/>
          </w:rPr>
          <w:t>68</w:t>
        </w:r>
        <w:r>
          <w:rPr>
            <w:webHidden/>
          </w:rPr>
          <w:fldChar w:fldCharType="end"/>
        </w:r>
      </w:hyperlink>
    </w:p>
    <w:p w14:paraId="012A35CB" w14:textId="77777777" w:rsidR="00B26107" w:rsidRDefault="00B26107">
      <w:pPr>
        <w:pStyle w:val="32"/>
        <w:tabs>
          <w:tab w:val="left" w:pos="840"/>
        </w:tabs>
        <w:ind w:left="578" w:hanging="309"/>
        <w:rPr>
          <w:rFonts w:eastAsiaTheme="minorEastAsia"/>
        </w:rPr>
      </w:pPr>
      <w:hyperlink w:anchor="_Toc379553512" w:history="1">
        <w:r w:rsidRPr="00A56F2B">
          <w:rPr>
            <w:rStyle w:val="afff3"/>
            <w:rFonts w:ascii="Wingdings" w:hAnsi="Wingdings"/>
          </w:rPr>
          <w:t></w:t>
        </w:r>
        <w:r>
          <w:rPr>
            <w:rFonts w:eastAsiaTheme="minorEastAsia"/>
          </w:rPr>
          <w:tab/>
        </w:r>
        <w:r w:rsidRPr="00A56F2B">
          <w:rPr>
            <w:rStyle w:val="afff3"/>
            <w:rFonts w:hint="eastAsia"/>
          </w:rPr>
          <w:t>割り込みとコンテキストスイッチ、スタック領域の配慮</w:t>
        </w:r>
        <w:r>
          <w:rPr>
            <w:webHidden/>
          </w:rPr>
          <w:tab/>
        </w:r>
        <w:r>
          <w:rPr>
            <w:webHidden/>
          </w:rPr>
          <w:fldChar w:fldCharType="begin"/>
        </w:r>
        <w:r>
          <w:rPr>
            <w:webHidden/>
          </w:rPr>
          <w:instrText xml:space="preserve"> PAGEREF _Toc379553512 \h </w:instrText>
        </w:r>
        <w:r>
          <w:rPr>
            <w:webHidden/>
          </w:rPr>
        </w:r>
        <w:r>
          <w:rPr>
            <w:webHidden/>
          </w:rPr>
          <w:fldChar w:fldCharType="separate"/>
        </w:r>
        <w:r>
          <w:rPr>
            <w:webHidden/>
          </w:rPr>
          <w:t>69</w:t>
        </w:r>
        <w:r>
          <w:rPr>
            <w:webHidden/>
          </w:rPr>
          <w:fldChar w:fldCharType="end"/>
        </w:r>
      </w:hyperlink>
    </w:p>
    <w:p w14:paraId="4B5E5A87" w14:textId="77777777" w:rsidR="00B26107" w:rsidRDefault="00B26107">
      <w:pPr>
        <w:pStyle w:val="32"/>
        <w:tabs>
          <w:tab w:val="left" w:pos="840"/>
        </w:tabs>
        <w:ind w:left="578" w:hanging="309"/>
        <w:rPr>
          <w:rFonts w:eastAsiaTheme="minorEastAsia"/>
        </w:rPr>
      </w:pPr>
      <w:hyperlink w:anchor="_Toc379553513" w:history="1">
        <w:r w:rsidRPr="00A56F2B">
          <w:rPr>
            <w:rStyle w:val="afff3"/>
            <w:rFonts w:ascii="Wingdings" w:hAnsi="Wingdings"/>
          </w:rPr>
          <w:t></w:t>
        </w:r>
        <w:r>
          <w:rPr>
            <w:rFonts w:eastAsiaTheme="minorEastAsia"/>
          </w:rPr>
          <w:tab/>
        </w:r>
        <w:r w:rsidRPr="00A56F2B">
          <w:rPr>
            <w:rStyle w:val="afff3"/>
            <w:rFonts w:hint="eastAsia"/>
          </w:rPr>
          <w:t>割り込みハンドラ／割り込みサブルーチン（</w:t>
        </w:r>
        <w:r w:rsidRPr="00A56F2B">
          <w:rPr>
            <w:rStyle w:val="afff3"/>
          </w:rPr>
          <w:t>ISR</w:t>
        </w:r>
        <w:r w:rsidRPr="00A56F2B">
          <w:rPr>
            <w:rStyle w:val="afff3"/>
            <w:rFonts w:hint="eastAsia"/>
          </w:rPr>
          <w:t>）</w:t>
        </w:r>
        <w:r>
          <w:rPr>
            <w:webHidden/>
          </w:rPr>
          <w:tab/>
        </w:r>
        <w:r>
          <w:rPr>
            <w:webHidden/>
          </w:rPr>
          <w:fldChar w:fldCharType="begin"/>
        </w:r>
        <w:r>
          <w:rPr>
            <w:webHidden/>
          </w:rPr>
          <w:instrText xml:space="preserve"> PAGEREF _Toc379553513 \h </w:instrText>
        </w:r>
        <w:r>
          <w:rPr>
            <w:webHidden/>
          </w:rPr>
        </w:r>
        <w:r>
          <w:rPr>
            <w:webHidden/>
          </w:rPr>
          <w:fldChar w:fldCharType="separate"/>
        </w:r>
        <w:r>
          <w:rPr>
            <w:webHidden/>
          </w:rPr>
          <w:t>69</w:t>
        </w:r>
        <w:r>
          <w:rPr>
            <w:webHidden/>
          </w:rPr>
          <w:fldChar w:fldCharType="end"/>
        </w:r>
      </w:hyperlink>
    </w:p>
    <w:p w14:paraId="7DC3C635" w14:textId="77777777" w:rsidR="00B26107" w:rsidRDefault="00B26107">
      <w:pPr>
        <w:pStyle w:val="32"/>
        <w:tabs>
          <w:tab w:val="left" w:pos="840"/>
        </w:tabs>
        <w:ind w:left="578" w:hanging="309"/>
        <w:rPr>
          <w:rFonts w:eastAsiaTheme="minorEastAsia"/>
        </w:rPr>
      </w:pPr>
      <w:hyperlink w:anchor="_Toc379553514" w:history="1">
        <w:r w:rsidRPr="00A56F2B">
          <w:rPr>
            <w:rStyle w:val="afff3"/>
            <w:rFonts w:ascii="Wingdings" w:hAnsi="Wingdings"/>
          </w:rPr>
          <w:t></w:t>
        </w:r>
        <w:r>
          <w:rPr>
            <w:rFonts w:eastAsiaTheme="minorEastAsia"/>
          </w:rPr>
          <w:tab/>
        </w:r>
        <w:r w:rsidRPr="00A56F2B">
          <w:rPr>
            <w:rStyle w:val="afff3"/>
            <w:rFonts w:hint="eastAsia"/>
          </w:rPr>
          <w:t>割り込みハンドラの処理</w:t>
        </w:r>
        <w:r>
          <w:rPr>
            <w:webHidden/>
          </w:rPr>
          <w:tab/>
        </w:r>
        <w:r>
          <w:rPr>
            <w:webHidden/>
          </w:rPr>
          <w:fldChar w:fldCharType="begin"/>
        </w:r>
        <w:r>
          <w:rPr>
            <w:webHidden/>
          </w:rPr>
          <w:instrText xml:space="preserve"> PAGEREF _Toc379553514 \h </w:instrText>
        </w:r>
        <w:r>
          <w:rPr>
            <w:webHidden/>
          </w:rPr>
        </w:r>
        <w:r>
          <w:rPr>
            <w:webHidden/>
          </w:rPr>
          <w:fldChar w:fldCharType="separate"/>
        </w:r>
        <w:r>
          <w:rPr>
            <w:webHidden/>
          </w:rPr>
          <w:t>70</w:t>
        </w:r>
        <w:r>
          <w:rPr>
            <w:webHidden/>
          </w:rPr>
          <w:fldChar w:fldCharType="end"/>
        </w:r>
      </w:hyperlink>
    </w:p>
    <w:p w14:paraId="5A97CA66" w14:textId="77777777" w:rsidR="00B26107" w:rsidRDefault="00B26107">
      <w:pPr>
        <w:pStyle w:val="32"/>
        <w:tabs>
          <w:tab w:val="left" w:pos="840"/>
        </w:tabs>
        <w:ind w:left="578" w:hanging="309"/>
        <w:rPr>
          <w:rFonts w:eastAsiaTheme="minorEastAsia"/>
        </w:rPr>
      </w:pPr>
      <w:hyperlink w:anchor="_Toc379553515" w:history="1">
        <w:r w:rsidRPr="00A56F2B">
          <w:rPr>
            <w:rStyle w:val="afff3"/>
            <w:rFonts w:ascii="Wingdings" w:hAnsi="Wingdings"/>
          </w:rPr>
          <w:t></w:t>
        </w:r>
        <w:r>
          <w:rPr>
            <w:rFonts w:eastAsiaTheme="minorEastAsia"/>
          </w:rPr>
          <w:tab/>
        </w:r>
        <w:r w:rsidRPr="00A56F2B">
          <w:rPr>
            <w:rStyle w:val="afff3"/>
            <w:rFonts w:hint="eastAsia"/>
          </w:rPr>
          <w:t>ハードウェア割り込みとソフトウェア割り込み／イベントコールバック</w:t>
        </w:r>
        <w:r>
          <w:rPr>
            <w:webHidden/>
          </w:rPr>
          <w:tab/>
        </w:r>
        <w:r>
          <w:rPr>
            <w:webHidden/>
          </w:rPr>
          <w:fldChar w:fldCharType="begin"/>
        </w:r>
        <w:r>
          <w:rPr>
            <w:webHidden/>
          </w:rPr>
          <w:instrText xml:space="preserve"> PAGEREF _Toc379553515 \h </w:instrText>
        </w:r>
        <w:r>
          <w:rPr>
            <w:webHidden/>
          </w:rPr>
        </w:r>
        <w:r>
          <w:rPr>
            <w:webHidden/>
          </w:rPr>
          <w:fldChar w:fldCharType="separate"/>
        </w:r>
        <w:r>
          <w:rPr>
            <w:webHidden/>
          </w:rPr>
          <w:t>70</w:t>
        </w:r>
        <w:r>
          <w:rPr>
            <w:webHidden/>
          </w:rPr>
          <w:fldChar w:fldCharType="end"/>
        </w:r>
      </w:hyperlink>
    </w:p>
    <w:p w14:paraId="0C3CA1AB" w14:textId="77777777" w:rsidR="00B26107" w:rsidRDefault="00B26107">
      <w:pPr>
        <w:pStyle w:val="32"/>
        <w:tabs>
          <w:tab w:val="left" w:pos="840"/>
        </w:tabs>
        <w:ind w:left="578" w:hanging="309"/>
        <w:rPr>
          <w:rFonts w:eastAsiaTheme="minorEastAsia"/>
        </w:rPr>
      </w:pPr>
      <w:hyperlink w:anchor="_Toc379553516" w:history="1">
        <w:r w:rsidRPr="00A56F2B">
          <w:rPr>
            <w:rStyle w:val="afff3"/>
            <w:rFonts w:ascii="Wingdings" w:hAnsi="Wingdings"/>
          </w:rPr>
          <w:t></w:t>
        </w:r>
        <w:r>
          <w:rPr>
            <w:rFonts w:eastAsiaTheme="minorEastAsia"/>
          </w:rPr>
          <w:tab/>
        </w:r>
        <w:r w:rsidRPr="00A56F2B">
          <w:rPr>
            <w:rStyle w:val="afff3"/>
            <w:rFonts w:hint="eastAsia"/>
          </w:rPr>
          <w:t>シグナル</w:t>
        </w:r>
        <w:r>
          <w:rPr>
            <w:webHidden/>
          </w:rPr>
          <w:tab/>
        </w:r>
        <w:r>
          <w:rPr>
            <w:webHidden/>
          </w:rPr>
          <w:fldChar w:fldCharType="begin"/>
        </w:r>
        <w:r>
          <w:rPr>
            <w:webHidden/>
          </w:rPr>
          <w:instrText xml:space="preserve"> PAGEREF _Toc379553516 \h </w:instrText>
        </w:r>
        <w:r>
          <w:rPr>
            <w:webHidden/>
          </w:rPr>
        </w:r>
        <w:r>
          <w:rPr>
            <w:webHidden/>
          </w:rPr>
          <w:fldChar w:fldCharType="separate"/>
        </w:r>
        <w:r>
          <w:rPr>
            <w:webHidden/>
          </w:rPr>
          <w:t>71</w:t>
        </w:r>
        <w:r>
          <w:rPr>
            <w:webHidden/>
          </w:rPr>
          <w:fldChar w:fldCharType="end"/>
        </w:r>
      </w:hyperlink>
    </w:p>
    <w:p w14:paraId="0D12E535" w14:textId="77777777" w:rsidR="00B26107" w:rsidRDefault="00B26107">
      <w:pPr>
        <w:pStyle w:val="32"/>
        <w:tabs>
          <w:tab w:val="left" w:pos="840"/>
        </w:tabs>
        <w:ind w:left="578" w:hanging="309"/>
        <w:rPr>
          <w:rFonts w:eastAsiaTheme="minorEastAsia"/>
        </w:rPr>
      </w:pPr>
      <w:hyperlink w:anchor="_Toc379553517" w:history="1">
        <w:r w:rsidRPr="00A56F2B">
          <w:rPr>
            <w:rStyle w:val="afff3"/>
            <w:rFonts w:ascii="Wingdings" w:hAnsi="Wingdings"/>
          </w:rPr>
          <w:t></w:t>
        </w:r>
        <w:r>
          <w:rPr>
            <w:rFonts w:eastAsiaTheme="minorEastAsia"/>
          </w:rPr>
          <w:tab/>
        </w:r>
        <w:r w:rsidRPr="00A56F2B">
          <w:rPr>
            <w:rStyle w:val="afff3"/>
            <w:rFonts w:hint="eastAsia"/>
          </w:rPr>
          <w:t>タイマー割り込み</w:t>
        </w:r>
        <w:r>
          <w:rPr>
            <w:webHidden/>
          </w:rPr>
          <w:tab/>
        </w:r>
        <w:r>
          <w:rPr>
            <w:webHidden/>
          </w:rPr>
          <w:fldChar w:fldCharType="begin"/>
        </w:r>
        <w:r>
          <w:rPr>
            <w:webHidden/>
          </w:rPr>
          <w:instrText xml:space="preserve"> PAGEREF _Toc379553517 \h </w:instrText>
        </w:r>
        <w:r>
          <w:rPr>
            <w:webHidden/>
          </w:rPr>
        </w:r>
        <w:r>
          <w:rPr>
            <w:webHidden/>
          </w:rPr>
          <w:fldChar w:fldCharType="separate"/>
        </w:r>
        <w:r>
          <w:rPr>
            <w:webHidden/>
          </w:rPr>
          <w:t>71</w:t>
        </w:r>
        <w:r>
          <w:rPr>
            <w:webHidden/>
          </w:rPr>
          <w:fldChar w:fldCharType="end"/>
        </w:r>
      </w:hyperlink>
    </w:p>
    <w:p w14:paraId="28EFCBB1" w14:textId="77777777" w:rsidR="00B26107" w:rsidRDefault="00B26107">
      <w:pPr>
        <w:pStyle w:val="32"/>
        <w:tabs>
          <w:tab w:val="left" w:pos="840"/>
        </w:tabs>
        <w:ind w:left="578" w:hanging="309"/>
        <w:rPr>
          <w:rFonts w:eastAsiaTheme="minorEastAsia"/>
        </w:rPr>
      </w:pPr>
      <w:hyperlink w:anchor="_Toc379553518" w:history="1">
        <w:r w:rsidRPr="00A56F2B">
          <w:rPr>
            <w:rStyle w:val="afff3"/>
            <w:rFonts w:ascii="Wingdings" w:hAnsi="Wingdings"/>
          </w:rPr>
          <w:t></w:t>
        </w:r>
        <w:r>
          <w:rPr>
            <w:rFonts w:eastAsiaTheme="minorEastAsia"/>
          </w:rPr>
          <w:tab/>
        </w:r>
        <w:r w:rsidRPr="00A56F2B">
          <w:rPr>
            <w:rStyle w:val="afff3"/>
            <w:rFonts w:hint="eastAsia"/>
          </w:rPr>
          <w:t>システムコール</w:t>
        </w:r>
        <w:r>
          <w:rPr>
            <w:webHidden/>
          </w:rPr>
          <w:tab/>
        </w:r>
        <w:r>
          <w:rPr>
            <w:webHidden/>
          </w:rPr>
          <w:fldChar w:fldCharType="begin"/>
        </w:r>
        <w:r>
          <w:rPr>
            <w:webHidden/>
          </w:rPr>
          <w:instrText xml:space="preserve"> PAGEREF _Toc379553518 \h </w:instrText>
        </w:r>
        <w:r>
          <w:rPr>
            <w:webHidden/>
          </w:rPr>
        </w:r>
        <w:r>
          <w:rPr>
            <w:webHidden/>
          </w:rPr>
          <w:fldChar w:fldCharType="separate"/>
        </w:r>
        <w:r>
          <w:rPr>
            <w:webHidden/>
          </w:rPr>
          <w:t>71</w:t>
        </w:r>
        <w:r>
          <w:rPr>
            <w:webHidden/>
          </w:rPr>
          <w:fldChar w:fldCharType="end"/>
        </w:r>
      </w:hyperlink>
    </w:p>
    <w:p w14:paraId="126609F0" w14:textId="77777777" w:rsidR="00B26107" w:rsidRDefault="00B26107">
      <w:pPr>
        <w:pStyle w:val="12"/>
        <w:spacing w:before="180"/>
        <w:ind w:left="325" w:hanging="325"/>
        <w:rPr>
          <w:rFonts w:asciiTheme="minorHAnsi" w:eastAsiaTheme="minorEastAsia" w:hAnsiTheme="minorHAnsi" w:cstheme="minorBidi"/>
          <w:b w:val="0"/>
          <w:sz w:val="21"/>
        </w:rPr>
      </w:pPr>
      <w:hyperlink w:anchor="_Toc379553519" w:history="1">
        <w:r w:rsidRPr="00A56F2B">
          <w:rPr>
            <w:rStyle w:val="afff3"/>
            <w:rFonts w:ascii="Wingdings" w:hAnsi="Wingdings"/>
          </w:rPr>
          <w:t></w:t>
        </w:r>
        <w:r>
          <w:rPr>
            <w:rFonts w:asciiTheme="minorHAnsi" w:eastAsiaTheme="minorEastAsia" w:hAnsiTheme="minorHAnsi" w:cstheme="minorBidi"/>
            <w:b w:val="0"/>
            <w:sz w:val="21"/>
          </w:rPr>
          <w:tab/>
        </w:r>
        <w:r w:rsidRPr="00A56F2B">
          <w:rPr>
            <w:rStyle w:val="afff3"/>
            <w:rFonts w:hint="eastAsia"/>
          </w:rPr>
          <w:t>マルチスレッドで起こり得る問題①</w:t>
        </w:r>
        <w:r>
          <w:rPr>
            <w:webHidden/>
          </w:rPr>
          <w:tab/>
        </w:r>
        <w:r>
          <w:rPr>
            <w:webHidden/>
          </w:rPr>
          <w:fldChar w:fldCharType="begin"/>
        </w:r>
        <w:r>
          <w:rPr>
            <w:webHidden/>
          </w:rPr>
          <w:instrText xml:space="preserve"> PAGEREF _Toc379553519 \h </w:instrText>
        </w:r>
        <w:r>
          <w:rPr>
            <w:webHidden/>
          </w:rPr>
        </w:r>
        <w:r>
          <w:rPr>
            <w:webHidden/>
          </w:rPr>
          <w:fldChar w:fldCharType="separate"/>
        </w:r>
        <w:r>
          <w:rPr>
            <w:webHidden/>
          </w:rPr>
          <w:t>71</w:t>
        </w:r>
        <w:r>
          <w:rPr>
            <w:webHidden/>
          </w:rPr>
          <w:fldChar w:fldCharType="end"/>
        </w:r>
      </w:hyperlink>
    </w:p>
    <w:p w14:paraId="6F97FE59" w14:textId="77777777" w:rsidR="00B26107" w:rsidRDefault="00B26107">
      <w:pPr>
        <w:pStyle w:val="25"/>
        <w:rPr>
          <w:rFonts w:asciiTheme="minorHAnsi" w:eastAsiaTheme="minorEastAsia" w:hAnsiTheme="minorHAnsi" w:cstheme="minorBidi"/>
          <w:b w:val="0"/>
        </w:rPr>
      </w:pPr>
      <w:hyperlink w:anchor="_Toc379553520"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データ破損（不完全なアトミック操作）</w:t>
        </w:r>
        <w:r>
          <w:rPr>
            <w:webHidden/>
          </w:rPr>
          <w:tab/>
        </w:r>
        <w:r>
          <w:rPr>
            <w:webHidden/>
          </w:rPr>
          <w:fldChar w:fldCharType="begin"/>
        </w:r>
        <w:r>
          <w:rPr>
            <w:webHidden/>
          </w:rPr>
          <w:instrText xml:space="preserve"> PAGEREF _Toc379553520 \h </w:instrText>
        </w:r>
        <w:r>
          <w:rPr>
            <w:webHidden/>
          </w:rPr>
        </w:r>
        <w:r>
          <w:rPr>
            <w:webHidden/>
          </w:rPr>
          <w:fldChar w:fldCharType="separate"/>
        </w:r>
        <w:r>
          <w:rPr>
            <w:webHidden/>
          </w:rPr>
          <w:t>72</w:t>
        </w:r>
        <w:r>
          <w:rPr>
            <w:webHidden/>
          </w:rPr>
          <w:fldChar w:fldCharType="end"/>
        </w:r>
      </w:hyperlink>
    </w:p>
    <w:p w14:paraId="35058515" w14:textId="77777777" w:rsidR="00B26107" w:rsidRDefault="00B26107">
      <w:pPr>
        <w:pStyle w:val="32"/>
        <w:tabs>
          <w:tab w:val="left" w:pos="840"/>
        </w:tabs>
        <w:ind w:left="578" w:hanging="309"/>
        <w:rPr>
          <w:rFonts w:eastAsiaTheme="minorEastAsia"/>
        </w:rPr>
      </w:pPr>
      <w:hyperlink w:anchor="_Toc379553521" w:history="1">
        <w:r w:rsidRPr="00A56F2B">
          <w:rPr>
            <w:rStyle w:val="afff3"/>
            <w:rFonts w:ascii="Wingdings" w:hAnsi="Wingdings"/>
          </w:rPr>
          <w:t></w:t>
        </w:r>
        <w:r>
          <w:rPr>
            <w:rFonts w:eastAsiaTheme="minorEastAsia"/>
          </w:rPr>
          <w:tab/>
        </w:r>
        <w:r w:rsidRPr="00A56F2B">
          <w:rPr>
            <w:rStyle w:val="afff3"/>
            <w:rFonts w:hint="eastAsia"/>
          </w:rPr>
          <w:t>解決策</w:t>
        </w:r>
        <w:r>
          <w:rPr>
            <w:webHidden/>
          </w:rPr>
          <w:tab/>
        </w:r>
        <w:r>
          <w:rPr>
            <w:webHidden/>
          </w:rPr>
          <w:fldChar w:fldCharType="begin"/>
        </w:r>
        <w:r>
          <w:rPr>
            <w:webHidden/>
          </w:rPr>
          <w:instrText xml:space="preserve"> PAGEREF _Toc379553521 \h </w:instrText>
        </w:r>
        <w:r>
          <w:rPr>
            <w:webHidden/>
          </w:rPr>
        </w:r>
        <w:r>
          <w:rPr>
            <w:webHidden/>
          </w:rPr>
          <w:fldChar w:fldCharType="separate"/>
        </w:r>
        <w:r>
          <w:rPr>
            <w:webHidden/>
          </w:rPr>
          <w:t>72</w:t>
        </w:r>
        <w:r>
          <w:rPr>
            <w:webHidden/>
          </w:rPr>
          <w:fldChar w:fldCharType="end"/>
        </w:r>
      </w:hyperlink>
    </w:p>
    <w:p w14:paraId="2FCF4E12" w14:textId="77777777" w:rsidR="00B26107" w:rsidRDefault="00B26107">
      <w:pPr>
        <w:pStyle w:val="32"/>
        <w:tabs>
          <w:tab w:val="left" w:pos="840"/>
        </w:tabs>
        <w:ind w:left="578" w:hanging="309"/>
        <w:rPr>
          <w:rFonts w:eastAsiaTheme="minorEastAsia"/>
        </w:rPr>
      </w:pPr>
      <w:hyperlink w:anchor="_Toc379553522" w:history="1">
        <w:r w:rsidRPr="00A56F2B">
          <w:rPr>
            <w:rStyle w:val="afff3"/>
            <w:rFonts w:ascii="Wingdings" w:hAnsi="Wingdings"/>
          </w:rPr>
          <w:t></w:t>
        </w:r>
        <w:r>
          <w:rPr>
            <w:rFonts w:eastAsiaTheme="minorEastAsia"/>
          </w:rPr>
          <w:tab/>
        </w:r>
        <w:r w:rsidRPr="00A56F2B">
          <w:rPr>
            <w:rStyle w:val="afff3"/>
            <w:rFonts w:hint="eastAsia"/>
          </w:rPr>
          <w:t>同期処理</w:t>
        </w:r>
        <w:r>
          <w:rPr>
            <w:webHidden/>
          </w:rPr>
          <w:tab/>
        </w:r>
        <w:r>
          <w:rPr>
            <w:webHidden/>
          </w:rPr>
          <w:fldChar w:fldCharType="begin"/>
        </w:r>
        <w:r>
          <w:rPr>
            <w:webHidden/>
          </w:rPr>
          <w:instrText xml:space="preserve"> PAGEREF _Toc379553522 \h </w:instrText>
        </w:r>
        <w:r>
          <w:rPr>
            <w:webHidden/>
          </w:rPr>
        </w:r>
        <w:r>
          <w:rPr>
            <w:webHidden/>
          </w:rPr>
          <w:fldChar w:fldCharType="separate"/>
        </w:r>
        <w:r>
          <w:rPr>
            <w:webHidden/>
          </w:rPr>
          <w:t>73</w:t>
        </w:r>
        <w:r>
          <w:rPr>
            <w:webHidden/>
          </w:rPr>
          <w:fldChar w:fldCharType="end"/>
        </w:r>
      </w:hyperlink>
    </w:p>
    <w:p w14:paraId="3EF2E168" w14:textId="77777777" w:rsidR="00B26107" w:rsidRDefault="00B26107">
      <w:pPr>
        <w:pStyle w:val="25"/>
        <w:rPr>
          <w:rFonts w:asciiTheme="minorHAnsi" w:eastAsiaTheme="minorEastAsia" w:hAnsiTheme="minorHAnsi" w:cstheme="minorBidi"/>
          <w:b w:val="0"/>
        </w:rPr>
      </w:pPr>
      <w:hyperlink w:anchor="_Toc379553523"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スレッド間の情報共有の失敗①：コンパイラの最適化による問題</w:t>
        </w:r>
        <w:r>
          <w:rPr>
            <w:webHidden/>
          </w:rPr>
          <w:tab/>
        </w:r>
        <w:r>
          <w:rPr>
            <w:webHidden/>
          </w:rPr>
          <w:fldChar w:fldCharType="begin"/>
        </w:r>
        <w:r>
          <w:rPr>
            <w:webHidden/>
          </w:rPr>
          <w:instrText xml:space="preserve"> PAGEREF _Toc379553523 \h </w:instrText>
        </w:r>
        <w:r>
          <w:rPr>
            <w:webHidden/>
          </w:rPr>
        </w:r>
        <w:r>
          <w:rPr>
            <w:webHidden/>
          </w:rPr>
          <w:fldChar w:fldCharType="separate"/>
        </w:r>
        <w:r>
          <w:rPr>
            <w:webHidden/>
          </w:rPr>
          <w:t>73</w:t>
        </w:r>
        <w:r>
          <w:rPr>
            <w:webHidden/>
          </w:rPr>
          <w:fldChar w:fldCharType="end"/>
        </w:r>
      </w:hyperlink>
    </w:p>
    <w:p w14:paraId="06BE1698" w14:textId="77777777" w:rsidR="00B26107" w:rsidRDefault="00B26107">
      <w:pPr>
        <w:pStyle w:val="32"/>
        <w:tabs>
          <w:tab w:val="left" w:pos="840"/>
        </w:tabs>
        <w:ind w:left="578" w:hanging="309"/>
        <w:rPr>
          <w:rFonts w:eastAsiaTheme="minorEastAsia"/>
        </w:rPr>
      </w:pPr>
      <w:hyperlink w:anchor="_Toc379553524" w:history="1">
        <w:r w:rsidRPr="00A56F2B">
          <w:rPr>
            <w:rStyle w:val="afff3"/>
            <w:rFonts w:ascii="Wingdings" w:hAnsi="Wingdings"/>
          </w:rPr>
          <w:t></w:t>
        </w:r>
        <w:r>
          <w:rPr>
            <w:rFonts w:eastAsiaTheme="minorEastAsia"/>
          </w:rPr>
          <w:tab/>
        </w:r>
        <w:r w:rsidRPr="00A56F2B">
          <w:rPr>
            <w:rStyle w:val="afff3"/>
            <w:rFonts w:hint="eastAsia"/>
          </w:rPr>
          <w:t>解決策</w:t>
        </w:r>
        <w:r>
          <w:rPr>
            <w:webHidden/>
          </w:rPr>
          <w:tab/>
        </w:r>
        <w:r>
          <w:rPr>
            <w:webHidden/>
          </w:rPr>
          <w:fldChar w:fldCharType="begin"/>
        </w:r>
        <w:r>
          <w:rPr>
            <w:webHidden/>
          </w:rPr>
          <w:instrText xml:space="preserve"> PAGEREF _Toc379553524 \h </w:instrText>
        </w:r>
        <w:r>
          <w:rPr>
            <w:webHidden/>
          </w:rPr>
        </w:r>
        <w:r>
          <w:rPr>
            <w:webHidden/>
          </w:rPr>
          <w:fldChar w:fldCharType="separate"/>
        </w:r>
        <w:r>
          <w:rPr>
            <w:webHidden/>
          </w:rPr>
          <w:t>76</w:t>
        </w:r>
        <w:r>
          <w:rPr>
            <w:webHidden/>
          </w:rPr>
          <w:fldChar w:fldCharType="end"/>
        </w:r>
      </w:hyperlink>
    </w:p>
    <w:p w14:paraId="45758775" w14:textId="77777777" w:rsidR="00B26107" w:rsidRDefault="00B26107">
      <w:pPr>
        <w:pStyle w:val="25"/>
        <w:rPr>
          <w:rFonts w:asciiTheme="minorHAnsi" w:eastAsiaTheme="minorEastAsia" w:hAnsiTheme="minorHAnsi" w:cstheme="minorBidi"/>
          <w:b w:val="0"/>
        </w:rPr>
      </w:pPr>
      <w:hyperlink w:anchor="_Toc379553525"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スレッド間の情報共有の失敗②：</w:t>
        </w:r>
        <w:r w:rsidRPr="00A56F2B">
          <w:rPr>
            <w:rStyle w:val="afff3"/>
          </w:rPr>
          <w:t>CPU</w:t>
        </w:r>
        <w:r w:rsidRPr="00A56F2B">
          <w:rPr>
            <w:rStyle w:val="afff3"/>
            <w:rFonts w:hint="eastAsia"/>
          </w:rPr>
          <w:t>の最適化による問題</w:t>
        </w:r>
        <w:r>
          <w:rPr>
            <w:webHidden/>
          </w:rPr>
          <w:tab/>
        </w:r>
        <w:r>
          <w:rPr>
            <w:webHidden/>
          </w:rPr>
          <w:fldChar w:fldCharType="begin"/>
        </w:r>
        <w:r>
          <w:rPr>
            <w:webHidden/>
          </w:rPr>
          <w:instrText xml:space="preserve"> PAGEREF _Toc379553525 \h </w:instrText>
        </w:r>
        <w:r>
          <w:rPr>
            <w:webHidden/>
          </w:rPr>
        </w:r>
        <w:r>
          <w:rPr>
            <w:webHidden/>
          </w:rPr>
          <w:fldChar w:fldCharType="separate"/>
        </w:r>
        <w:r>
          <w:rPr>
            <w:webHidden/>
          </w:rPr>
          <w:t>77</w:t>
        </w:r>
        <w:r>
          <w:rPr>
            <w:webHidden/>
          </w:rPr>
          <w:fldChar w:fldCharType="end"/>
        </w:r>
      </w:hyperlink>
    </w:p>
    <w:p w14:paraId="48DA5CDC" w14:textId="77777777" w:rsidR="00B26107" w:rsidRDefault="00B26107">
      <w:pPr>
        <w:pStyle w:val="32"/>
        <w:tabs>
          <w:tab w:val="left" w:pos="840"/>
        </w:tabs>
        <w:ind w:left="578" w:hanging="309"/>
        <w:rPr>
          <w:rFonts w:eastAsiaTheme="minorEastAsia"/>
        </w:rPr>
      </w:pPr>
      <w:hyperlink w:anchor="_Toc379553526" w:history="1">
        <w:r w:rsidRPr="00A56F2B">
          <w:rPr>
            <w:rStyle w:val="afff3"/>
            <w:rFonts w:ascii="Wingdings" w:hAnsi="Wingdings"/>
          </w:rPr>
          <w:t></w:t>
        </w:r>
        <w:r>
          <w:rPr>
            <w:rFonts w:eastAsiaTheme="minorEastAsia"/>
          </w:rPr>
          <w:tab/>
        </w:r>
        <w:r w:rsidRPr="00A56F2B">
          <w:rPr>
            <w:rStyle w:val="afff3"/>
            <w:rFonts w:hint="eastAsia"/>
          </w:rPr>
          <w:t>問題点</w:t>
        </w:r>
        <w:r>
          <w:rPr>
            <w:webHidden/>
          </w:rPr>
          <w:tab/>
        </w:r>
        <w:r>
          <w:rPr>
            <w:webHidden/>
          </w:rPr>
          <w:fldChar w:fldCharType="begin"/>
        </w:r>
        <w:r>
          <w:rPr>
            <w:webHidden/>
          </w:rPr>
          <w:instrText xml:space="preserve"> PAGEREF _Toc379553526 \h </w:instrText>
        </w:r>
        <w:r>
          <w:rPr>
            <w:webHidden/>
          </w:rPr>
        </w:r>
        <w:r>
          <w:rPr>
            <w:webHidden/>
          </w:rPr>
          <w:fldChar w:fldCharType="separate"/>
        </w:r>
        <w:r>
          <w:rPr>
            <w:webHidden/>
          </w:rPr>
          <w:t>77</w:t>
        </w:r>
        <w:r>
          <w:rPr>
            <w:webHidden/>
          </w:rPr>
          <w:fldChar w:fldCharType="end"/>
        </w:r>
      </w:hyperlink>
    </w:p>
    <w:p w14:paraId="7C293717" w14:textId="77777777" w:rsidR="00B26107" w:rsidRDefault="00B26107">
      <w:pPr>
        <w:pStyle w:val="32"/>
        <w:tabs>
          <w:tab w:val="left" w:pos="840"/>
        </w:tabs>
        <w:ind w:left="578" w:hanging="309"/>
        <w:rPr>
          <w:rFonts w:eastAsiaTheme="minorEastAsia"/>
        </w:rPr>
      </w:pPr>
      <w:hyperlink w:anchor="_Toc379553527" w:history="1">
        <w:r w:rsidRPr="00A56F2B">
          <w:rPr>
            <w:rStyle w:val="afff3"/>
            <w:rFonts w:ascii="Wingdings" w:hAnsi="Wingdings"/>
          </w:rPr>
          <w:t></w:t>
        </w:r>
        <w:r>
          <w:rPr>
            <w:rFonts w:eastAsiaTheme="minorEastAsia"/>
          </w:rPr>
          <w:tab/>
        </w:r>
        <w:r w:rsidRPr="00A56F2B">
          <w:rPr>
            <w:rStyle w:val="afff3"/>
            <w:rFonts w:hint="eastAsia"/>
          </w:rPr>
          <w:t>アウト・オブ・オーダー実行</w:t>
        </w:r>
        <w:r>
          <w:rPr>
            <w:webHidden/>
          </w:rPr>
          <w:tab/>
        </w:r>
        <w:r>
          <w:rPr>
            <w:webHidden/>
          </w:rPr>
          <w:fldChar w:fldCharType="begin"/>
        </w:r>
        <w:r>
          <w:rPr>
            <w:webHidden/>
          </w:rPr>
          <w:instrText xml:space="preserve"> PAGEREF _Toc379553527 \h </w:instrText>
        </w:r>
        <w:r>
          <w:rPr>
            <w:webHidden/>
          </w:rPr>
        </w:r>
        <w:r>
          <w:rPr>
            <w:webHidden/>
          </w:rPr>
          <w:fldChar w:fldCharType="separate"/>
        </w:r>
        <w:r>
          <w:rPr>
            <w:webHidden/>
          </w:rPr>
          <w:t>77</w:t>
        </w:r>
        <w:r>
          <w:rPr>
            <w:webHidden/>
          </w:rPr>
          <w:fldChar w:fldCharType="end"/>
        </w:r>
      </w:hyperlink>
    </w:p>
    <w:p w14:paraId="54335F05" w14:textId="77777777" w:rsidR="00B26107" w:rsidRDefault="00B26107">
      <w:pPr>
        <w:pStyle w:val="32"/>
        <w:tabs>
          <w:tab w:val="left" w:pos="840"/>
        </w:tabs>
        <w:ind w:left="578" w:hanging="309"/>
        <w:rPr>
          <w:rFonts w:eastAsiaTheme="minorEastAsia"/>
        </w:rPr>
      </w:pPr>
      <w:hyperlink w:anchor="_Toc379553528" w:history="1">
        <w:r w:rsidRPr="00A56F2B">
          <w:rPr>
            <w:rStyle w:val="afff3"/>
            <w:rFonts w:ascii="Wingdings" w:hAnsi="Wingdings"/>
          </w:rPr>
          <w:t></w:t>
        </w:r>
        <w:r>
          <w:rPr>
            <w:rFonts w:eastAsiaTheme="minorEastAsia"/>
          </w:rPr>
          <w:tab/>
        </w:r>
        <w:r w:rsidRPr="00A56F2B">
          <w:rPr>
            <w:rStyle w:val="afff3"/>
            <w:rFonts w:hint="eastAsia"/>
          </w:rPr>
          <w:t>メモリ操作命令：ロード／ストア</w:t>
        </w:r>
        <w:r>
          <w:rPr>
            <w:webHidden/>
          </w:rPr>
          <w:tab/>
        </w:r>
        <w:r>
          <w:rPr>
            <w:webHidden/>
          </w:rPr>
          <w:fldChar w:fldCharType="begin"/>
        </w:r>
        <w:r>
          <w:rPr>
            <w:webHidden/>
          </w:rPr>
          <w:instrText xml:space="preserve"> PAGEREF _Toc379553528 \h </w:instrText>
        </w:r>
        <w:r>
          <w:rPr>
            <w:webHidden/>
          </w:rPr>
        </w:r>
        <w:r>
          <w:rPr>
            <w:webHidden/>
          </w:rPr>
          <w:fldChar w:fldCharType="separate"/>
        </w:r>
        <w:r>
          <w:rPr>
            <w:webHidden/>
          </w:rPr>
          <w:t>78</w:t>
        </w:r>
        <w:r>
          <w:rPr>
            <w:webHidden/>
          </w:rPr>
          <w:fldChar w:fldCharType="end"/>
        </w:r>
      </w:hyperlink>
    </w:p>
    <w:p w14:paraId="51D131C9" w14:textId="77777777" w:rsidR="00B26107" w:rsidRDefault="00B26107">
      <w:pPr>
        <w:pStyle w:val="32"/>
        <w:tabs>
          <w:tab w:val="left" w:pos="840"/>
        </w:tabs>
        <w:ind w:left="578" w:hanging="309"/>
        <w:rPr>
          <w:rFonts w:eastAsiaTheme="minorEastAsia"/>
        </w:rPr>
      </w:pPr>
      <w:hyperlink w:anchor="_Toc379553529" w:history="1">
        <w:r w:rsidRPr="00A56F2B">
          <w:rPr>
            <w:rStyle w:val="afff3"/>
            <w:rFonts w:ascii="Wingdings" w:hAnsi="Wingdings"/>
          </w:rPr>
          <w:t></w:t>
        </w:r>
        <w:r>
          <w:rPr>
            <w:rFonts w:eastAsiaTheme="minorEastAsia"/>
          </w:rPr>
          <w:tab/>
        </w:r>
        <w:r w:rsidRPr="00A56F2B">
          <w:rPr>
            <w:rStyle w:val="afff3"/>
            <w:rFonts w:hint="eastAsia"/>
          </w:rPr>
          <w:t>メモリバリア</w:t>
        </w:r>
        <w:r>
          <w:rPr>
            <w:webHidden/>
          </w:rPr>
          <w:tab/>
        </w:r>
        <w:r>
          <w:rPr>
            <w:webHidden/>
          </w:rPr>
          <w:fldChar w:fldCharType="begin"/>
        </w:r>
        <w:r>
          <w:rPr>
            <w:webHidden/>
          </w:rPr>
          <w:instrText xml:space="preserve"> PAGEREF _Toc379553529 \h </w:instrText>
        </w:r>
        <w:r>
          <w:rPr>
            <w:webHidden/>
          </w:rPr>
        </w:r>
        <w:r>
          <w:rPr>
            <w:webHidden/>
          </w:rPr>
          <w:fldChar w:fldCharType="separate"/>
        </w:r>
        <w:r>
          <w:rPr>
            <w:webHidden/>
          </w:rPr>
          <w:t>78</w:t>
        </w:r>
        <w:r>
          <w:rPr>
            <w:webHidden/>
          </w:rPr>
          <w:fldChar w:fldCharType="end"/>
        </w:r>
      </w:hyperlink>
    </w:p>
    <w:p w14:paraId="616FC63B" w14:textId="77777777" w:rsidR="00B26107" w:rsidRDefault="00B26107">
      <w:pPr>
        <w:pStyle w:val="32"/>
        <w:tabs>
          <w:tab w:val="left" w:pos="840"/>
        </w:tabs>
        <w:ind w:left="578" w:hanging="309"/>
        <w:rPr>
          <w:rFonts w:eastAsiaTheme="minorEastAsia"/>
        </w:rPr>
      </w:pPr>
      <w:hyperlink w:anchor="_Toc379553530" w:history="1">
        <w:r w:rsidRPr="00A56F2B">
          <w:rPr>
            <w:rStyle w:val="afff3"/>
            <w:rFonts w:ascii="Wingdings" w:hAnsi="Wingdings"/>
          </w:rPr>
          <w:t></w:t>
        </w:r>
        <w:r>
          <w:rPr>
            <w:rFonts w:eastAsiaTheme="minorEastAsia"/>
          </w:rPr>
          <w:tab/>
        </w:r>
        <w:r w:rsidRPr="00A56F2B">
          <w:rPr>
            <w:rStyle w:val="afff3"/>
            <w:rFonts w:hint="eastAsia"/>
          </w:rPr>
          <w:t>解決策①</w:t>
        </w:r>
        <w:r>
          <w:rPr>
            <w:webHidden/>
          </w:rPr>
          <w:tab/>
        </w:r>
        <w:r>
          <w:rPr>
            <w:webHidden/>
          </w:rPr>
          <w:fldChar w:fldCharType="begin"/>
        </w:r>
        <w:r>
          <w:rPr>
            <w:webHidden/>
          </w:rPr>
          <w:instrText xml:space="preserve"> PAGEREF _Toc379553530 \h </w:instrText>
        </w:r>
        <w:r>
          <w:rPr>
            <w:webHidden/>
          </w:rPr>
        </w:r>
        <w:r>
          <w:rPr>
            <w:webHidden/>
          </w:rPr>
          <w:fldChar w:fldCharType="separate"/>
        </w:r>
        <w:r>
          <w:rPr>
            <w:webHidden/>
          </w:rPr>
          <w:t>78</w:t>
        </w:r>
        <w:r>
          <w:rPr>
            <w:webHidden/>
          </w:rPr>
          <w:fldChar w:fldCharType="end"/>
        </w:r>
      </w:hyperlink>
    </w:p>
    <w:p w14:paraId="1814B9F3" w14:textId="77777777" w:rsidR="00B26107" w:rsidRDefault="00B26107">
      <w:pPr>
        <w:pStyle w:val="32"/>
        <w:tabs>
          <w:tab w:val="left" w:pos="840"/>
        </w:tabs>
        <w:ind w:left="578" w:hanging="309"/>
        <w:rPr>
          <w:rFonts w:eastAsiaTheme="minorEastAsia"/>
        </w:rPr>
      </w:pPr>
      <w:hyperlink w:anchor="_Toc379553531" w:history="1">
        <w:r w:rsidRPr="00A56F2B">
          <w:rPr>
            <w:rStyle w:val="afff3"/>
            <w:rFonts w:ascii="Wingdings" w:hAnsi="Wingdings"/>
          </w:rPr>
          <w:t></w:t>
        </w:r>
        <w:r>
          <w:rPr>
            <w:rFonts w:eastAsiaTheme="minorEastAsia"/>
          </w:rPr>
          <w:tab/>
        </w:r>
        <w:r w:rsidRPr="00A56F2B">
          <w:rPr>
            <w:rStyle w:val="afff3"/>
            <w:rFonts w:hint="eastAsia"/>
          </w:rPr>
          <w:t>別の解決策：ロックフリー</w:t>
        </w:r>
        <w:r>
          <w:rPr>
            <w:webHidden/>
          </w:rPr>
          <w:tab/>
        </w:r>
        <w:r>
          <w:rPr>
            <w:webHidden/>
          </w:rPr>
          <w:fldChar w:fldCharType="begin"/>
        </w:r>
        <w:r>
          <w:rPr>
            <w:webHidden/>
          </w:rPr>
          <w:instrText xml:space="preserve"> PAGEREF _Toc379553531 \h </w:instrText>
        </w:r>
        <w:r>
          <w:rPr>
            <w:webHidden/>
          </w:rPr>
        </w:r>
        <w:r>
          <w:rPr>
            <w:webHidden/>
          </w:rPr>
          <w:fldChar w:fldCharType="separate"/>
        </w:r>
        <w:r>
          <w:rPr>
            <w:webHidden/>
          </w:rPr>
          <w:t>78</w:t>
        </w:r>
        <w:r>
          <w:rPr>
            <w:webHidden/>
          </w:rPr>
          <w:fldChar w:fldCharType="end"/>
        </w:r>
      </w:hyperlink>
    </w:p>
    <w:p w14:paraId="6E2E640F" w14:textId="77777777" w:rsidR="00B26107" w:rsidRDefault="00B26107">
      <w:pPr>
        <w:pStyle w:val="32"/>
        <w:tabs>
          <w:tab w:val="left" w:pos="840"/>
        </w:tabs>
        <w:ind w:left="578" w:hanging="309"/>
        <w:rPr>
          <w:rFonts w:eastAsiaTheme="minorEastAsia"/>
        </w:rPr>
      </w:pPr>
      <w:hyperlink w:anchor="_Toc379553532" w:history="1">
        <w:r w:rsidRPr="00A56F2B">
          <w:rPr>
            <w:rStyle w:val="afff3"/>
            <w:rFonts w:ascii="Wingdings" w:hAnsi="Wingdings"/>
          </w:rPr>
          <w:t></w:t>
        </w:r>
        <w:r>
          <w:rPr>
            <w:rFonts w:eastAsiaTheme="minorEastAsia"/>
          </w:rPr>
          <w:tab/>
        </w:r>
        <w:r w:rsidRPr="00A56F2B">
          <w:rPr>
            <w:rStyle w:val="afff3"/>
            <w:rFonts w:hint="eastAsia"/>
          </w:rPr>
          <w:t>解決策②</w:t>
        </w:r>
        <w:r>
          <w:rPr>
            <w:webHidden/>
          </w:rPr>
          <w:tab/>
        </w:r>
        <w:r>
          <w:rPr>
            <w:webHidden/>
          </w:rPr>
          <w:fldChar w:fldCharType="begin"/>
        </w:r>
        <w:r>
          <w:rPr>
            <w:webHidden/>
          </w:rPr>
          <w:instrText xml:space="preserve"> PAGEREF _Toc379553532 \h </w:instrText>
        </w:r>
        <w:r>
          <w:rPr>
            <w:webHidden/>
          </w:rPr>
        </w:r>
        <w:r>
          <w:rPr>
            <w:webHidden/>
          </w:rPr>
          <w:fldChar w:fldCharType="separate"/>
        </w:r>
        <w:r>
          <w:rPr>
            <w:webHidden/>
          </w:rPr>
          <w:t>79</w:t>
        </w:r>
        <w:r>
          <w:rPr>
            <w:webHidden/>
          </w:rPr>
          <w:fldChar w:fldCharType="end"/>
        </w:r>
      </w:hyperlink>
    </w:p>
    <w:p w14:paraId="04C189EA" w14:textId="77777777" w:rsidR="00B26107" w:rsidRDefault="00B26107">
      <w:pPr>
        <w:pStyle w:val="25"/>
        <w:rPr>
          <w:rFonts w:asciiTheme="minorHAnsi" w:eastAsiaTheme="minorEastAsia" w:hAnsiTheme="minorHAnsi" w:cstheme="minorBidi"/>
          <w:b w:val="0"/>
        </w:rPr>
      </w:pPr>
      <w:hyperlink w:anchor="_Toc379553533"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困難なマルチスレッドプログラミング</w:t>
        </w:r>
        <w:r>
          <w:rPr>
            <w:webHidden/>
          </w:rPr>
          <w:tab/>
        </w:r>
        <w:r>
          <w:rPr>
            <w:webHidden/>
          </w:rPr>
          <w:fldChar w:fldCharType="begin"/>
        </w:r>
        <w:r>
          <w:rPr>
            <w:webHidden/>
          </w:rPr>
          <w:instrText xml:space="preserve"> PAGEREF _Toc379553533 \h </w:instrText>
        </w:r>
        <w:r>
          <w:rPr>
            <w:webHidden/>
          </w:rPr>
        </w:r>
        <w:r>
          <w:rPr>
            <w:webHidden/>
          </w:rPr>
          <w:fldChar w:fldCharType="separate"/>
        </w:r>
        <w:r>
          <w:rPr>
            <w:webHidden/>
          </w:rPr>
          <w:t>80</w:t>
        </w:r>
        <w:r>
          <w:rPr>
            <w:webHidden/>
          </w:rPr>
          <w:fldChar w:fldCharType="end"/>
        </w:r>
      </w:hyperlink>
    </w:p>
    <w:p w14:paraId="0FD4903B" w14:textId="77777777" w:rsidR="00B26107" w:rsidRDefault="00B26107">
      <w:pPr>
        <w:pStyle w:val="12"/>
        <w:spacing w:before="180"/>
        <w:ind w:left="325" w:hanging="325"/>
        <w:rPr>
          <w:rFonts w:asciiTheme="minorHAnsi" w:eastAsiaTheme="minorEastAsia" w:hAnsiTheme="minorHAnsi" w:cstheme="minorBidi"/>
          <w:b w:val="0"/>
          <w:sz w:val="21"/>
        </w:rPr>
      </w:pPr>
      <w:hyperlink w:anchor="_Toc379553534" w:history="1">
        <w:r w:rsidRPr="00A56F2B">
          <w:rPr>
            <w:rStyle w:val="afff3"/>
            <w:rFonts w:ascii="Wingdings" w:hAnsi="Wingdings"/>
          </w:rPr>
          <w:t></w:t>
        </w:r>
        <w:r>
          <w:rPr>
            <w:rFonts w:asciiTheme="minorHAnsi" w:eastAsiaTheme="minorEastAsia" w:hAnsiTheme="minorHAnsi" w:cstheme="minorBidi"/>
            <w:b w:val="0"/>
            <w:sz w:val="21"/>
          </w:rPr>
          <w:tab/>
        </w:r>
        <w:r w:rsidRPr="00A56F2B">
          <w:rPr>
            <w:rStyle w:val="afff3"/>
            <w:rFonts w:hint="eastAsia"/>
          </w:rPr>
          <w:t>スレッドの同期</w:t>
        </w:r>
        <w:r>
          <w:rPr>
            <w:webHidden/>
          </w:rPr>
          <w:tab/>
        </w:r>
        <w:r>
          <w:rPr>
            <w:webHidden/>
          </w:rPr>
          <w:fldChar w:fldCharType="begin"/>
        </w:r>
        <w:r>
          <w:rPr>
            <w:webHidden/>
          </w:rPr>
          <w:instrText xml:space="preserve"> PAGEREF _Toc379553534 \h </w:instrText>
        </w:r>
        <w:r>
          <w:rPr>
            <w:webHidden/>
          </w:rPr>
        </w:r>
        <w:r>
          <w:rPr>
            <w:webHidden/>
          </w:rPr>
          <w:fldChar w:fldCharType="separate"/>
        </w:r>
        <w:r>
          <w:rPr>
            <w:webHidden/>
          </w:rPr>
          <w:t>80</w:t>
        </w:r>
        <w:r>
          <w:rPr>
            <w:webHidden/>
          </w:rPr>
          <w:fldChar w:fldCharType="end"/>
        </w:r>
      </w:hyperlink>
    </w:p>
    <w:p w14:paraId="68ADE014" w14:textId="77777777" w:rsidR="00B26107" w:rsidRDefault="00B26107">
      <w:pPr>
        <w:pStyle w:val="25"/>
        <w:rPr>
          <w:rFonts w:asciiTheme="minorHAnsi" w:eastAsiaTheme="minorEastAsia" w:hAnsiTheme="minorHAnsi" w:cstheme="minorBidi"/>
          <w:b w:val="0"/>
        </w:rPr>
      </w:pPr>
      <w:hyperlink w:anchor="_Toc379553535"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ビジーウェイト</w:t>
        </w:r>
        <w:r>
          <w:rPr>
            <w:webHidden/>
          </w:rPr>
          <w:tab/>
        </w:r>
        <w:r>
          <w:rPr>
            <w:webHidden/>
          </w:rPr>
          <w:fldChar w:fldCharType="begin"/>
        </w:r>
        <w:r>
          <w:rPr>
            <w:webHidden/>
          </w:rPr>
          <w:instrText xml:space="preserve"> PAGEREF _Toc379553535 \h </w:instrText>
        </w:r>
        <w:r>
          <w:rPr>
            <w:webHidden/>
          </w:rPr>
        </w:r>
        <w:r>
          <w:rPr>
            <w:webHidden/>
          </w:rPr>
          <w:fldChar w:fldCharType="separate"/>
        </w:r>
        <w:r>
          <w:rPr>
            <w:webHidden/>
          </w:rPr>
          <w:t>81</w:t>
        </w:r>
        <w:r>
          <w:rPr>
            <w:webHidden/>
          </w:rPr>
          <w:fldChar w:fldCharType="end"/>
        </w:r>
      </w:hyperlink>
    </w:p>
    <w:p w14:paraId="717A4564" w14:textId="77777777" w:rsidR="00B26107" w:rsidRDefault="00B26107">
      <w:pPr>
        <w:pStyle w:val="25"/>
        <w:rPr>
          <w:rFonts w:asciiTheme="minorHAnsi" w:eastAsiaTheme="minorEastAsia" w:hAnsiTheme="minorHAnsi" w:cstheme="minorBidi"/>
          <w:b w:val="0"/>
        </w:rPr>
      </w:pPr>
      <w:hyperlink w:anchor="_Toc379553536"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スリープ</w:t>
        </w:r>
        <w:r>
          <w:rPr>
            <w:webHidden/>
          </w:rPr>
          <w:tab/>
        </w:r>
        <w:r>
          <w:rPr>
            <w:webHidden/>
          </w:rPr>
          <w:fldChar w:fldCharType="begin"/>
        </w:r>
        <w:r>
          <w:rPr>
            <w:webHidden/>
          </w:rPr>
          <w:instrText xml:space="preserve"> PAGEREF _Toc379553536 \h </w:instrText>
        </w:r>
        <w:r>
          <w:rPr>
            <w:webHidden/>
          </w:rPr>
        </w:r>
        <w:r>
          <w:rPr>
            <w:webHidden/>
          </w:rPr>
          <w:fldChar w:fldCharType="separate"/>
        </w:r>
        <w:r>
          <w:rPr>
            <w:webHidden/>
          </w:rPr>
          <w:t>81</w:t>
        </w:r>
        <w:r>
          <w:rPr>
            <w:webHidden/>
          </w:rPr>
          <w:fldChar w:fldCharType="end"/>
        </w:r>
      </w:hyperlink>
    </w:p>
    <w:p w14:paraId="7AC4FD45" w14:textId="77777777" w:rsidR="00B26107" w:rsidRDefault="00B26107">
      <w:pPr>
        <w:pStyle w:val="25"/>
        <w:rPr>
          <w:rFonts w:asciiTheme="minorHAnsi" w:eastAsiaTheme="minorEastAsia" w:hAnsiTheme="minorHAnsi" w:cstheme="minorBidi"/>
          <w:b w:val="0"/>
        </w:rPr>
      </w:pPr>
      <w:hyperlink w:anchor="_Toc379553537"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スリープと</w:t>
        </w:r>
        <w:r w:rsidRPr="00A56F2B">
          <w:rPr>
            <w:rStyle w:val="afff3"/>
          </w:rPr>
          <w:t>Yield</w:t>
        </w:r>
        <w:r>
          <w:rPr>
            <w:webHidden/>
          </w:rPr>
          <w:tab/>
        </w:r>
        <w:r>
          <w:rPr>
            <w:webHidden/>
          </w:rPr>
          <w:fldChar w:fldCharType="begin"/>
        </w:r>
        <w:r>
          <w:rPr>
            <w:webHidden/>
          </w:rPr>
          <w:instrText xml:space="preserve"> PAGEREF _Toc379553537 \h </w:instrText>
        </w:r>
        <w:r>
          <w:rPr>
            <w:webHidden/>
          </w:rPr>
        </w:r>
        <w:r>
          <w:rPr>
            <w:webHidden/>
          </w:rPr>
          <w:fldChar w:fldCharType="separate"/>
        </w:r>
        <w:r>
          <w:rPr>
            <w:webHidden/>
          </w:rPr>
          <w:t>82</w:t>
        </w:r>
        <w:r>
          <w:rPr>
            <w:webHidden/>
          </w:rPr>
          <w:fldChar w:fldCharType="end"/>
        </w:r>
      </w:hyperlink>
    </w:p>
    <w:p w14:paraId="7235284A" w14:textId="77777777" w:rsidR="00B26107" w:rsidRDefault="00B26107">
      <w:pPr>
        <w:pStyle w:val="12"/>
        <w:spacing w:before="180"/>
        <w:ind w:left="325" w:hanging="325"/>
        <w:rPr>
          <w:rFonts w:asciiTheme="minorHAnsi" w:eastAsiaTheme="minorEastAsia" w:hAnsiTheme="minorHAnsi" w:cstheme="minorBidi"/>
          <w:b w:val="0"/>
          <w:sz w:val="21"/>
        </w:rPr>
      </w:pPr>
      <w:hyperlink w:anchor="_Toc379553538" w:history="1">
        <w:r w:rsidRPr="00A56F2B">
          <w:rPr>
            <w:rStyle w:val="afff3"/>
            <w:rFonts w:ascii="Wingdings" w:hAnsi="Wingdings"/>
          </w:rPr>
          <w:t></w:t>
        </w:r>
        <w:r>
          <w:rPr>
            <w:rFonts w:asciiTheme="minorHAnsi" w:eastAsiaTheme="minorEastAsia" w:hAnsiTheme="minorHAnsi" w:cstheme="minorBidi"/>
            <w:b w:val="0"/>
            <w:sz w:val="21"/>
          </w:rPr>
          <w:tab/>
        </w:r>
        <w:r w:rsidRPr="00A56F2B">
          <w:rPr>
            <w:rStyle w:val="afff3"/>
            <w:rFonts w:hint="eastAsia"/>
          </w:rPr>
          <w:t>様々な同期手法</w:t>
        </w:r>
        <w:r>
          <w:rPr>
            <w:webHidden/>
          </w:rPr>
          <w:tab/>
        </w:r>
        <w:r>
          <w:rPr>
            <w:webHidden/>
          </w:rPr>
          <w:fldChar w:fldCharType="begin"/>
        </w:r>
        <w:r>
          <w:rPr>
            <w:webHidden/>
          </w:rPr>
          <w:instrText xml:space="preserve"> PAGEREF _Toc379553538 \h </w:instrText>
        </w:r>
        <w:r>
          <w:rPr>
            <w:webHidden/>
          </w:rPr>
        </w:r>
        <w:r>
          <w:rPr>
            <w:webHidden/>
          </w:rPr>
          <w:fldChar w:fldCharType="separate"/>
        </w:r>
        <w:r>
          <w:rPr>
            <w:webHidden/>
          </w:rPr>
          <w:t>83</w:t>
        </w:r>
        <w:r>
          <w:rPr>
            <w:webHidden/>
          </w:rPr>
          <w:fldChar w:fldCharType="end"/>
        </w:r>
      </w:hyperlink>
    </w:p>
    <w:p w14:paraId="7C579232" w14:textId="77777777" w:rsidR="00B26107" w:rsidRDefault="00B26107">
      <w:pPr>
        <w:pStyle w:val="25"/>
        <w:rPr>
          <w:rFonts w:asciiTheme="minorHAnsi" w:eastAsiaTheme="minorEastAsia" w:hAnsiTheme="minorHAnsi" w:cstheme="minorBidi"/>
          <w:b w:val="0"/>
        </w:rPr>
      </w:pPr>
      <w:hyperlink w:anchor="_Toc379553539"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排他制御（ロック）</w:t>
        </w:r>
        <w:r>
          <w:rPr>
            <w:webHidden/>
          </w:rPr>
          <w:tab/>
        </w:r>
        <w:r>
          <w:rPr>
            <w:webHidden/>
          </w:rPr>
          <w:fldChar w:fldCharType="begin"/>
        </w:r>
        <w:r>
          <w:rPr>
            <w:webHidden/>
          </w:rPr>
          <w:instrText xml:space="preserve"> PAGEREF _Toc379553539 \h </w:instrText>
        </w:r>
        <w:r>
          <w:rPr>
            <w:webHidden/>
          </w:rPr>
        </w:r>
        <w:r>
          <w:rPr>
            <w:webHidden/>
          </w:rPr>
          <w:fldChar w:fldCharType="separate"/>
        </w:r>
        <w:r>
          <w:rPr>
            <w:webHidden/>
          </w:rPr>
          <w:t>84</w:t>
        </w:r>
        <w:r>
          <w:rPr>
            <w:webHidden/>
          </w:rPr>
          <w:fldChar w:fldCharType="end"/>
        </w:r>
      </w:hyperlink>
    </w:p>
    <w:p w14:paraId="469076FC" w14:textId="77777777" w:rsidR="00B26107" w:rsidRDefault="00B26107">
      <w:pPr>
        <w:pStyle w:val="25"/>
        <w:rPr>
          <w:rFonts w:asciiTheme="minorHAnsi" w:eastAsiaTheme="minorEastAsia" w:hAnsiTheme="minorHAnsi" w:cstheme="minorBidi"/>
          <w:b w:val="0"/>
        </w:rPr>
      </w:pPr>
      <w:hyperlink w:anchor="_Toc379553540"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排他制御：通常変数でロック（誤ったロック）</w:t>
        </w:r>
        <w:r>
          <w:rPr>
            <w:webHidden/>
          </w:rPr>
          <w:tab/>
        </w:r>
        <w:r>
          <w:rPr>
            <w:webHidden/>
          </w:rPr>
          <w:fldChar w:fldCharType="begin"/>
        </w:r>
        <w:r>
          <w:rPr>
            <w:webHidden/>
          </w:rPr>
          <w:instrText xml:space="preserve"> PAGEREF _Toc379553540 \h </w:instrText>
        </w:r>
        <w:r>
          <w:rPr>
            <w:webHidden/>
          </w:rPr>
        </w:r>
        <w:r>
          <w:rPr>
            <w:webHidden/>
          </w:rPr>
          <w:fldChar w:fldCharType="separate"/>
        </w:r>
        <w:r>
          <w:rPr>
            <w:webHidden/>
          </w:rPr>
          <w:t>84</w:t>
        </w:r>
        <w:r>
          <w:rPr>
            <w:webHidden/>
          </w:rPr>
          <w:fldChar w:fldCharType="end"/>
        </w:r>
      </w:hyperlink>
    </w:p>
    <w:p w14:paraId="2F316DE6" w14:textId="77777777" w:rsidR="00B26107" w:rsidRDefault="00B26107">
      <w:pPr>
        <w:pStyle w:val="32"/>
        <w:tabs>
          <w:tab w:val="left" w:pos="840"/>
        </w:tabs>
        <w:ind w:left="578" w:hanging="309"/>
        <w:rPr>
          <w:rFonts w:eastAsiaTheme="minorEastAsia"/>
        </w:rPr>
      </w:pPr>
      <w:hyperlink w:anchor="_Toc379553541" w:history="1">
        <w:r w:rsidRPr="00A56F2B">
          <w:rPr>
            <w:rStyle w:val="afff3"/>
            <w:rFonts w:ascii="Wingdings" w:hAnsi="Wingdings"/>
          </w:rPr>
          <w:t></w:t>
        </w:r>
        <w:r>
          <w:rPr>
            <w:rFonts w:eastAsiaTheme="minorEastAsia"/>
          </w:rPr>
          <w:tab/>
        </w:r>
        <w:r w:rsidRPr="00A56F2B">
          <w:rPr>
            <w:rStyle w:val="afff3"/>
          </w:rPr>
          <w:t>Win32API</w:t>
        </w:r>
        <w:r w:rsidRPr="00A56F2B">
          <w:rPr>
            <w:rStyle w:val="afff3"/>
            <w:rFonts w:hint="eastAsia"/>
          </w:rPr>
          <w:t>版</w:t>
        </w:r>
        <w:r>
          <w:rPr>
            <w:webHidden/>
          </w:rPr>
          <w:tab/>
        </w:r>
        <w:r>
          <w:rPr>
            <w:webHidden/>
          </w:rPr>
          <w:fldChar w:fldCharType="begin"/>
        </w:r>
        <w:r>
          <w:rPr>
            <w:webHidden/>
          </w:rPr>
          <w:instrText xml:space="preserve"> PAGEREF _Toc379553541 \h </w:instrText>
        </w:r>
        <w:r>
          <w:rPr>
            <w:webHidden/>
          </w:rPr>
        </w:r>
        <w:r>
          <w:rPr>
            <w:webHidden/>
          </w:rPr>
          <w:fldChar w:fldCharType="separate"/>
        </w:r>
        <w:r>
          <w:rPr>
            <w:webHidden/>
          </w:rPr>
          <w:t>84</w:t>
        </w:r>
        <w:r>
          <w:rPr>
            <w:webHidden/>
          </w:rPr>
          <w:fldChar w:fldCharType="end"/>
        </w:r>
      </w:hyperlink>
    </w:p>
    <w:p w14:paraId="1651EDEB" w14:textId="77777777" w:rsidR="00B26107" w:rsidRDefault="00B26107">
      <w:pPr>
        <w:pStyle w:val="25"/>
        <w:rPr>
          <w:rFonts w:asciiTheme="minorHAnsi" w:eastAsiaTheme="minorEastAsia" w:hAnsiTheme="minorHAnsi" w:cstheme="minorBidi"/>
          <w:b w:val="0"/>
        </w:rPr>
      </w:pPr>
      <w:hyperlink w:anchor="_Toc379553542"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排他制御：ミューテックス</w:t>
        </w:r>
        <w:r>
          <w:rPr>
            <w:webHidden/>
          </w:rPr>
          <w:tab/>
        </w:r>
        <w:r>
          <w:rPr>
            <w:webHidden/>
          </w:rPr>
          <w:fldChar w:fldCharType="begin"/>
        </w:r>
        <w:r>
          <w:rPr>
            <w:webHidden/>
          </w:rPr>
          <w:instrText xml:space="preserve"> PAGEREF _Toc379553542 \h </w:instrText>
        </w:r>
        <w:r>
          <w:rPr>
            <w:webHidden/>
          </w:rPr>
        </w:r>
        <w:r>
          <w:rPr>
            <w:webHidden/>
          </w:rPr>
          <w:fldChar w:fldCharType="separate"/>
        </w:r>
        <w:r>
          <w:rPr>
            <w:webHidden/>
          </w:rPr>
          <w:t>87</w:t>
        </w:r>
        <w:r>
          <w:rPr>
            <w:webHidden/>
          </w:rPr>
          <w:fldChar w:fldCharType="end"/>
        </w:r>
      </w:hyperlink>
    </w:p>
    <w:p w14:paraId="60211049" w14:textId="77777777" w:rsidR="00B26107" w:rsidRDefault="00B26107">
      <w:pPr>
        <w:pStyle w:val="32"/>
        <w:tabs>
          <w:tab w:val="left" w:pos="840"/>
        </w:tabs>
        <w:ind w:left="578" w:hanging="309"/>
        <w:rPr>
          <w:rFonts w:eastAsiaTheme="minorEastAsia"/>
        </w:rPr>
      </w:pPr>
      <w:hyperlink w:anchor="_Toc379553543" w:history="1">
        <w:r w:rsidRPr="00A56F2B">
          <w:rPr>
            <w:rStyle w:val="afff3"/>
            <w:rFonts w:ascii="Wingdings" w:hAnsi="Wingdings"/>
          </w:rPr>
          <w:t></w:t>
        </w:r>
        <w:r>
          <w:rPr>
            <w:rFonts w:eastAsiaTheme="minorEastAsia"/>
          </w:rPr>
          <w:tab/>
        </w:r>
        <w:r w:rsidRPr="00A56F2B">
          <w:rPr>
            <w:rStyle w:val="afff3"/>
          </w:rPr>
          <w:t>POSIX</w:t>
        </w:r>
        <w:r w:rsidRPr="00A56F2B">
          <w:rPr>
            <w:rStyle w:val="afff3"/>
            <w:rFonts w:hint="eastAsia"/>
          </w:rPr>
          <w:t>スレッドライブラリ版</w:t>
        </w:r>
        <w:r>
          <w:rPr>
            <w:webHidden/>
          </w:rPr>
          <w:tab/>
        </w:r>
        <w:r>
          <w:rPr>
            <w:webHidden/>
          </w:rPr>
          <w:fldChar w:fldCharType="begin"/>
        </w:r>
        <w:r>
          <w:rPr>
            <w:webHidden/>
          </w:rPr>
          <w:instrText xml:space="preserve"> PAGEREF _Toc379553543 \h </w:instrText>
        </w:r>
        <w:r>
          <w:rPr>
            <w:webHidden/>
          </w:rPr>
        </w:r>
        <w:r>
          <w:rPr>
            <w:webHidden/>
          </w:rPr>
          <w:fldChar w:fldCharType="separate"/>
        </w:r>
        <w:r>
          <w:rPr>
            <w:webHidden/>
          </w:rPr>
          <w:t>87</w:t>
        </w:r>
        <w:r>
          <w:rPr>
            <w:webHidden/>
          </w:rPr>
          <w:fldChar w:fldCharType="end"/>
        </w:r>
      </w:hyperlink>
    </w:p>
    <w:p w14:paraId="6F7A9809" w14:textId="77777777" w:rsidR="00B26107" w:rsidRDefault="00B26107">
      <w:pPr>
        <w:pStyle w:val="32"/>
        <w:tabs>
          <w:tab w:val="left" w:pos="840"/>
        </w:tabs>
        <w:ind w:left="578" w:hanging="309"/>
        <w:rPr>
          <w:rFonts w:eastAsiaTheme="minorEastAsia"/>
        </w:rPr>
      </w:pPr>
      <w:hyperlink w:anchor="_Toc379553544" w:history="1">
        <w:r w:rsidRPr="00A56F2B">
          <w:rPr>
            <w:rStyle w:val="afff3"/>
            <w:rFonts w:ascii="Wingdings" w:hAnsi="Wingdings"/>
          </w:rPr>
          <w:t></w:t>
        </w:r>
        <w:r>
          <w:rPr>
            <w:rFonts w:eastAsiaTheme="minorEastAsia"/>
          </w:rPr>
          <w:tab/>
        </w:r>
        <w:r w:rsidRPr="00A56F2B">
          <w:rPr>
            <w:rStyle w:val="afff3"/>
          </w:rPr>
          <w:t>Win32API</w:t>
        </w:r>
        <w:r w:rsidRPr="00A56F2B">
          <w:rPr>
            <w:rStyle w:val="afff3"/>
            <w:rFonts w:hint="eastAsia"/>
          </w:rPr>
          <w:t>版（名前なし）</w:t>
        </w:r>
        <w:r>
          <w:rPr>
            <w:webHidden/>
          </w:rPr>
          <w:tab/>
        </w:r>
        <w:r>
          <w:rPr>
            <w:webHidden/>
          </w:rPr>
          <w:fldChar w:fldCharType="begin"/>
        </w:r>
        <w:r>
          <w:rPr>
            <w:webHidden/>
          </w:rPr>
          <w:instrText xml:space="preserve"> PAGEREF _Toc379553544 \h </w:instrText>
        </w:r>
        <w:r>
          <w:rPr>
            <w:webHidden/>
          </w:rPr>
        </w:r>
        <w:r>
          <w:rPr>
            <w:webHidden/>
          </w:rPr>
          <w:fldChar w:fldCharType="separate"/>
        </w:r>
        <w:r>
          <w:rPr>
            <w:webHidden/>
          </w:rPr>
          <w:t>90</w:t>
        </w:r>
        <w:r>
          <w:rPr>
            <w:webHidden/>
          </w:rPr>
          <w:fldChar w:fldCharType="end"/>
        </w:r>
      </w:hyperlink>
    </w:p>
    <w:p w14:paraId="4D27711A" w14:textId="77777777" w:rsidR="00B26107" w:rsidRDefault="00B26107">
      <w:pPr>
        <w:pStyle w:val="32"/>
        <w:tabs>
          <w:tab w:val="left" w:pos="840"/>
        </w:tabs>
        <w:ind w:left="578" w:hanging="309"/>
        <w:rPr>
          <w:rFonts w:eastAsiaTheme="minorEastAsia"/>
        </w:rPr>
      </w:pPr>
      <w:hyperlink w:anchor="_Toc379553545" w:history="1">
        <w:r w:rsidRPr="00A56F2B">
          <w:rPr>
            <w:rStyle w:val="afff3"/>
            <w:rFonts w:ascii="Wingdings" w:hAnsi="Wingdings"/>
          </w:rPr>
          <w:t></w:t>
        </w:r>
        <w:r>
          <w:rPr>
            <w:rFonts w:eastAsiaTheme="minorEastAsia"/>
          </w:rPr>
          <w:tab/>
        </w:r>
        <w:r w:rsidRPr="00A56F2B">
          <w:rPr>
            <w:rStyle w:val="afff3"/>
          </w:rPr>
          <w:t>Win32API</w:t>
        </w:r>
        <w:r w:rsidRPr="00A56F2B">
          <w:rPr>
            <w:rStyle w:val="afff3"/>
            <w:rFonts w:hint="eastAsia"/>
          </w:rPr>
          <w:t>版（名前付き）</w:t>
        </w:r>
        <w:r>
          <w:rPr>
            <w:webHidden/>
          </w:rPr>
          <w:tab/>
        </w:r>
        <w:r>
          <w:rPr>
            <w:webHidden/>
          </w:rPr>
          <w:fldChar w:fldCharType="begin"/>
        </w:r>
        <w:r>
          <w:rPr>
            <w:webHidden/>
          </w:rPr>
          <w:instrText xml:space="preserve"> PAGEREF _Toc379553545 \h </w:instrText>
        </w:r>
        <w:r>
          <w:rPr>
            <w:webHidden/>
          </w:rPr>
        </w:r>
        <w:r>
          <w:rPr>
            <w:webHidden/>
          </w:rPr>
          <w:fldChar w:fldCharType="separate"/>
        </w:r>
        <w:r>
          <w:rPr>
            <w:webHidden/>
          </w:rPr>
          <w:t>92</w:t>
        </w:r>
        <w:r>
          <w:rPr>
            <w:webHidden/>
          </w:rPr>
          <w:fldChar w:fldCharType="end"/>
        </w:r>
      </w:hyperlink>
    </w:p>
    <w:p w14:paraId="7D2AD892" w14:textId="77777777" w:rsidR="00B26107" w:rsidRDefault="00B26107">
      <w:pPr>
        <w:pStyle w:val="32"/>
        <w:tabs>
          <w:tab w:val="left" w:pos="840"/>
        </w:tabs>
        <w:ind w:left="578" w:hanging="309"/>
        <w:rPr>
          <w:rFonts w:eastAsiaTheme="minorEastAsia"/>
        </w:rPr>
      </w:pPr>
      <w:hyperlink w:anchor="_Toc379553546" w:history="1">
        <w:r w:rsidRPr="00A56F2B">
          <w:rPr>
            <w:rStyle w:val="afff3"/>
            <w:rFonts w:ascii="Wingdings" w:hAnsi="Wingdings"/>
          </w:rPr>
          <w:t></w:t>
        </w:r>
        <w:r>
          <w:rPr>
            <w:rFonts w:eastAsiaTheme="minorEastAsia"/>
          </w:rPr>
          <w:tab/>
        </w:r>
        <w:r w:rsidRPr="00A56F2B">
          <w:rPr>
            <w:rStyle w:val="afff3"/>
          </w:rPr>
          <w:t>C++11</w:t>
        </w:r>
        <w:r w:rsidRPr="00A56F2B">
          <w:rPr>
            <w:rStyle w:val="afff3"/>
            <w:rFonts w:hint="eastAsia"/>
          </w:rPr>
          <w:t>版</w:t>
        </w:r>
        <w:r>
          <w:rPr>
            <w:webHidden/>
          </w:rPr>
          <w:tab/>
        </w:r>
        <w:r>
          <w:rPr>
            <w:webHidden/>
          </w:rPr>
          <w:fldChar w:fldCharType="begin"/>
        </w:r>
        <w:r>
          <w:rPr>
            <w:webHidden/>
          </w:rPr>
          <w:instrText xml:space="preserve"> PAGEREF _Toc379553546 \h </w:instrText>
        </w:r>
        <w:r>
          <w:rPr>
            <w:webHidden/>
          </w:rPr>
        </w:r>
        <w:r>
          <w:rPr>
            <w:webHidden/>
          </w:rPr>
          <w:fldChar w:fldCharType="separate"/>
        </w:r>
        <w:r>
          <w:rPr>
            <w:webHidden/>
          </w:rPr>
          <w:t>95</w:t>
        </w:r>
        <w:r>
          <w:rPr>
            <w:webHidden/>
          </w:rPr>
          <w:fldChar w:fldCharType="end"/>
        </w:r>
      </w:hyperlink>
    </w:p>
    <w:p w14:paraId="6FC348FB" w14:textId="77777777" w:rsidR="00B26107" w:rsidRDefault="00B26107">
      <w:pPr>
        <w:pStyle w:val="25"/>
        <w:rPr>
          <w:rFonts w:asciiTheme="minorHAnsi" w:eastAsiaTheme="minorEastAsia" w:hAnsiTheme="minorHAnsi" w:cstheme="minorBidi"/>
          <w:b w:val="0"/>
        </w:rPr>
      </w:pPr>
      <w:hyperlink w:anchor="_Toc379553547"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排他制御：スピンロック</w:t>
        </w:r>
        <w:r>
          <w:rPr>
            <w:webHidden/>
          </w:rPr>
          <w:tab/>
        </w:r>
        <w:r>
          <w:rPr>
            <w:webHidden/>
          </w:rPr>
          <w:fldChar w:fldCharType="begin"/>
        </w:r>
        <w:r>
          <w:rPr>
            <w:webHidden/>
          </w:rPr>
          <w:instrText xml:space="preserve"> PAGEREF _Toc379553547 \h </w:instrText>
        </w:r>
        <w:r>
          <w:rPr>
            <w:webHidden/>
          </w:rPr>
        </w:r>
        <w:r>
          <w:rPr>
            <w:webHidden/>
          </w:rPr>
          <w:fldChar w:fldCharType="separate"/>
        </w:r>
        <w:r>
          <w:rPr>
            <w:webHidden/>
          </w:rPr>
          <w:t>98</w:t>
        </w:r>
        <w:r>
          <w:rPr>
            <w:webHidden/>
          </w:rPr>
          <w:fldChar w:fldCharType="end"/>
        </w:r>
      </w:hyperlink>
    </w:p>
    <w:p w14:paraId="31D3AD69" w14:textId="77777777" w:rsidR="00B26107" w:rsidRDefault="00B26107">
      <w:pPr>
        <w:pStyle w:val="32"/>
        <w:tabs>
          <w:tab w:val="left" w:pos="840"/>
        </w:tabs>
        <w:ind w:left="578" w:hanging="309"/>
        <w:rPr>
          <w:rFonts w:eastAsiaTheme="minorEastAsia"/>
        </w:rPr>
      </w:pPr>
      <w:hyperlink w:anchor="_Toc379553548" w:history="1">
        <w:r w:rsidRPr="00A56F2B">
          <w:rPr>
            <w:rStyle w:val="afff3"/>
            <w:rFonts w:ascii="Wingdings" w:hAnsi="Wingdings"/>
          </w:rPr>
          <w:t></w:t>
        </w:r>
        <w:r>
          <w:rPr>
            <w:rFonts w:eastAsiaTheme="minorEastAsia"/>
          </w:rPr>
          <w:tab/>
        </w:r>
        <w:r w:rsidRPr="00A56F2B">
          <w:rPr>
            <w:rStyle w:val="afff3"/>
          </w:rPr>
          <w:t>POSIX</w:t>
        </w:r>
        <w:r w:rsidRPr="00A56F2B">
          <w:rPr>
            <w:rStyle w:val="afff3"/>
            <w:rFonts w:hint="eastAsia"/>
          </w:rPr>
          <w:t>スレッドライブラリ版</w:t>
        </w:r>
        <w:r>
          <w:rPr>
            <w:webHidden/>
          </w:rPr>
          <w:tab/>
        </w:r>
        <w:r>
          <w:rPr>
            <w:webHidden/>
          </w:rPr>
          <w:fldChar w:fldCharType="begin"/>
        </w:r>
        <w:r>
          <w:rPr>
            <w:webHidden/>
          </w:rPr>
          <w:instrText xml:space="preserve"> PAGEREF _Toc379553548 \h </w:instrText>
        </w:r>
        <w:r>
          <w:rPr>
            <w:webHidden/>
          </w:rPr>
        </w:r>
        <w:r>
          <w:rPr>
            <w:webHidden/>
          </w:rPr>
          <w:fldChar w:fldCharType="separate"/>
        </w:r>
        <w:r>
          <w:rPr>
            <w:webHidden/>
          </w:rPr>
          <w:t>98</w:t>
        </w:r>
        <w:r>
          <w:rPr>
            <w:webHidden/>
          </w:rPr>
          <w:fldChar w:fldCharType="end"/>
        </w:r>
      </w:hyperlink>
    </w:p>
    <w:p w14:paraId="20B06219" w14:textId="77777777" w:rsidR="00B26107" w:rsidRDefault="00B26107">
      <w:pPr>
        <w:pStyle w:val="25"/>
        <w:rPr>
          <w:rFonts w:asciiTheme="minorHAnsi" w:eastAsiaTheme="minorEastAsia" w:hAnsiTheme="minorHAnsi" w:cstheme="minorBidi"/>
          <w:b w:val="0"/>
        </w:rPr>
      </w:pPr>
      <w:hyperlink w:anchor="_Toc379553549"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排他制御：クリティカルセクション</w:t>
        </w:r>
        <w:r>
          <w:rPr>
            <w:webHidden/>
          </w:rPr>
          <w:tab/>
        </w:r>
        <w:r>
          <w:rPr>
            <w:webHidden/>
          </w:rPr>
          <w:fldChar w:fldCharType="begin"/>
        </w:r>
        <w:r>
          <w:rPr>
            <w:webHidden/>
          </w:rPr>
          <w:instrText xml:space="preserve"> PAGEREF _Toc379553549 \h </w:instrText>
        </w:r>
        <w:r>
          <w:rPr>
            <w:webHidden/>
          </w:rPr>
        </w:r>
        <w:r>
          <w:rPr>
            <w:webHidden/>
          </w:rPr>
          <w:fldChar w:fldCharType="separate"/>
        </w:r>
        <w:r>
          <w:rPr>
            <w:webHidden/>
          </w:rPr>
          <w:t>100</w:t>
        </w:r>
        <w:r>
          <w:rPr>
            <w:webHidden/>
          </w:rPr>
          <w:fldChar w:fldCharType="end"/>
        </w:r>
      </w:hyperlink>
    </w:p>
    <w:p w14:paraId="29B02177" w14:textId="77777777" w:rsidR="00B26107" w:rsidRDefault="00B26107">
      <w:pPr>
        <w:pStyle w:val="32"/>
        <w:tabs>
          <w:tab w:val="left" w:pos="840"/>
        </w:tabs>
        <w:ind w:left="578" w:hanging="309"/>
        <w:rPr>
          <w:rFonts w:eastAsiaTheme="minorEastAsia"/>
        </w:rPr>
      </w:pPr>
      <w:hyperlink w:anchor="_Toc379553550" w:history="1">
        <w:r w:rsidRPr="00A56F2B">
          <w:rPr>
            <w:rStyle w:val="afff3"/>
            <w:rFonts w:ascii="Wingdings" w:hAnsi="Wingdings"/>
          </w:rPr>
          <w:t></w:t>
        </w:r>
        <w:r>
          <w:rPr>
            <w:rFonts w:eastAsiaTheme="minorEastAsia"/>
          </w:rPr>
          <w:tab/>
        </w:r>
        <w:r w:rsidRPr="00A56F2B">
          <w:rPr>
            <w:rStyle w:val="afff3"/>
          </w:rPr>
          <w:t>Win32API</w:t>
        </w:r>
        <w:r w:rsidRPr="00A56F2B">
          <w:rPr>
            <w:rStyle w:val="afff3"/>
            <w:rFonts w:hint="eastAsia"/>
          </w:rPr>
          <w:t>版</w:t>
        </w:r>
        <w:r>
          <w:rPr>
            <w:webHidden/>
          </w:rPr>
          <w:tab/>
        </w:r>
        <w:r>
          <w:rPr>
            <w:webHidden/>
          </w:rPr>
          <w:fldChar w:fldCharType="begin"/>
        </w:r>
        <w:r>
          <w:rPr>
            <w:webHidden/>
          </w:rPr>
          <w:instrText xml:space="preserve"> PAGEREF _Toc379553550 \h </w:instrText>
        </w:r>
        <w:r>
          <w:rPr>
            <w:webHidden/>
          </w:rPr>
        </w:r>
        <w:r>
          <w:rPr>
            <w:webHidden/>
          </w:rPr>
          <w:fldChar w:fldCharType="separate"/>
        </w:r>
        <w:r>
          <w:rPr>
            <w:webHidden/>
          </w:rPr>
          <w:t>101</w:t>
        </w:r>
        <w:r>
          <w:rPr>
            <w:webHidden/>
          </w:rPr>
          <w:fldChar w:fldCharType="end"/>
        </w:r>
      </w:hyperlink>
    </w:p>
    <w:p w14:paraId="6500978A" w14:textId="77777777" w:rsidR="00B26107" w:rsidRDefault="00B26107">
      <w:pPr>
        <w:pStyle w:val="25"/>
        <w:rPr>
          <w:rFonts w:asciiTheme="minorHAnsi" w:eastAsiaTheme="minorEastAsia" w:hAnsiTheme="minorHAnsi" w:cstheme="minorBidi"/>
          <w:b w:val="0"/>
        </w:rPr>
      </w:pPr>
      <w:hyperlink w:anchor="_Toc379553551"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変数操作による排他制御</w:t>
        </w:r>
        <w:r>
          <w:rPr>
            <w:webHidden/>
          </w:rPr>
          <w:tab/>
        </w:r>
        <w:r>
          <w:rPr>
            <w:webHidden/>
          </w:rPr>
          <w:fldChar w:fldCharType="begin"/>
        </w:r>
        <w:r>
          <w:rPr>
            <w:webHidden/>
          </w:rPr>
          <w:instrText xml:space="preserve"> PAGEREF _Toc379553551 \h </w:instrText>
        </w:r>
        <w:r>
          <w:rPr>
            <w:webHidden/>
          </w:rPr>
        </w:r>
        <w:r>
          <w:rPr>
            <w:webHidden/>
          </w:rPr>
          <w:fldChar w:fldCharType="separate"/>
        </w:r>
        <w:r>
          <w:rPr>
            <w:webHidden/>
          </w:rPr>
          <w:t>103</w:t>
        </w:r>
        <w:r>
          <w:rPr>
            <w:webHidden/>
          </w:rPr>
          <w:fldChar w:fldCharType="end"/>
        </w:r>
      </w:hyperlink>
    </w:p>
    <w:p w14:paraId="62C263A5" w14:textId="77777777" w:rsidR="00B26107" w:rsidRDefault="00B26107">
      <w:pPr>
        <w:pStyle w:val="25"/>
        <w:rPr>
          <w:rFonts w:asciiTheme="minorHAnsi" w:eastAsiaTheme="minorEastAsia" w:hAnsiTheme="minorHAnsi" w:cstheme="minorBidi"/>
          <w:b w:val="0"/>
        </w:rPr>
      </w:pPr>
      <w:hyperlink w:anchor="_Toc379553552"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変数操作による排他制御：</w:t>
        </w:r>
        <w:r w:rsidRPr="00A56F2B">
          <w:rPr>
            <w:rStyle w:val="afff3"/>
          </w:rPr>
          <w:t>volatile</w:t>
        </w:r>
        <w:r w:rsidRPr="00A56F2B">
          <w:rPr>
            <w:rStyle w:val="afff3"/>
            <w:rFonts w:hint="eastAsia"/>
          </w:rPr>
          <w:t>型修飾子（誤ったロック）</w:t>
        </w:r>
        <w:r>
          <w:rPr>
            <w:webHidden/>
          </w:rPr>
          <w:tab/>
        </w:r>
        <w:r>
          <w:rPr>
            <w:webHidden/>
          </w:rPr>
          <w:fldChar w:fldCharType="begin"/>
        </w:r>
        <w:r>
          <w:rPr>
            <w:webHidden/>
          </w:rPr>
          <w:instrText xml:space="preserve"> PAGEREF _Toc379553552 \h </w:instrText>
        </w:r>
        <w:r>
          <w:rPr>
            <w:webHidden/>
          </w:rPr>
        </w:r>
        <w:r>
          <w:rPr>
            <w:webHidden/>
          </w:rPr>
          <w:fldChar w:fldCharType="separate"/>
        </w:r>
        <w:r>
          <w:rPr>
            <w:webHidden/>
          </w:rPr>
          <w:t>103</w:t>
        </w:r>
        <w:r>
          <w:rPr>
            <w:webHidden/>
          </w:rPr>
          <w:fldChar w:fldCharType="end"/>
        </w:r>
      </w:hyperlink>
    </w:p>
    <w:p w14:paraId="56759AF7" w14:textId="77777777" w:rsidR="00B26107" w:rsidRDefault="00B26107">
      <w:pPr>
        <w:pStyle w:val="32"/>
        <w:tabs>
          <w:tab w:val="left" w:pos="840"/>
        </w:tabs>
        <w:ind w:left="578" w:hanging="309"/>
        <w:rPr>
          <w:rFonts w:eastAsiaTheme="minorEastAsia"/>
        </w:rPr>
      </w:pPr>
      <w:hyperlink w:anchor="_Toc379553553" w:history="1">
        <w:r w:rsidRPr="00A56F2B">
          <w:rPr>
            <w:rStyle w:val="afff3"/>
            <w:rFonts w:ascii="Wingdings" w:hAnsi="Wingdings"/>
          </w:rPr>
          <w:t></w:t>
        </w:r>
        <w:r>
          <w:rPr>
            <w:rFonts w:eastAsiaTheme="minorEastAsia"/>
          </w:rPr>
          <w:tab/>
        </w:r>
        <w:r w:rsidRPr="00A56F2B">
          <w:rPr>
            <w:rStyle w:val="afff3"/>
          </w:rPr>
          <w:t>Win32API</w:t>
        </w:r>
        <w:r w:rsidRPr="00A56F2B">
          <w:rPr>
            <w:rStyle w:val="afff3"/>
            <w:rFonts w:hint="eastAsia"/>
          </w:rPr>
          <w:t>版</w:t>
        </w:r>
        <w:r>
          <w:rPr>
            <w:webHidden/>
          </w:rPr>
          <w:tab/>
        </w:r>
        <w:r>
          <w:rPr>
            <w:webHidden/>
          </w:rPr>
          <w:fldChar w:fldCharType="begin"/>
        </w:r>
        <w:r>
          <w:rPr>
            <w:webHidden/>
          </w:rPr>
          <w:instrText xml:space="preserve"> PAGEREF _Toc379553553 \h </w:instrText>
        </w:r>
        <w:r>
          <w:rPr>
            <w:webHidden/>
          </w:rPr>
        </w:r>
        <w:r>
          <w:rPr>
            <w:webHidden/>
          </w:rPr>
          <w:fldChar w:fldCharType="separate"/>
        </w:r>
        <w:r>
          <w:rPr>
            <w:webHidden/>
          </w:rPr>
          <w:t>103</w:t>
        </w:r>
        <w:r>
          <w:rPr>
            <w:webHidden/>
          </w:rPr>
          <w:fldChar w:fldCharType="end"/>
        </w:r>
      </w:hyperlink>
    </w:p>
    <w:p w14:paraId="78C6D064" w14:textId="77777777" w:rsidR="00B26107" w:rsidRDefault="00B26107">
      <w:pPr>
        <w:pStyle w:val="25"/>
        <w:rPr>
          <w:rFonts w:asciiTheme="minorHAnsi" w:eastAsiaTheme="minorEastAsia" w:hAnsiTheme="minorHAnsi" w:cstheme="minorBidi"/>
          <w:b w:val="0"/>
        </w:rPr>
      </w:pPr>
      <w:hyperlink w:anchor="_Toc379553554"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変数操作による排他制御：インラインアセンブラ</w:t>
        </w:r>
        <w:r>
          <w:rPr>
            <w:webHidden/>
          </w:rPr>
          <w:tab/>
        </w:r>
        <w:r>
          <w:rPr>
            <w:webHidden/>
          </w:rPr>
          <w:fldChar w:fldCharType="begin"/>
        </w:r>
        <w:r>
          <w:rPr>
            <w:webHidden/>
          </w:rPr>
          <w:instrText xml:space="preserve"> PAGEREF _Toc379553554 \h </w:instrText>
        </w:r>
        <w:r>
          <w:rPr>
            <w:webHidden/>
          </w:rPr>
        </w:r>
        <w:r>
          <w:rPr>
            <w:webHidden/>
          </w:rPr>
          <w:fldChar w:fldCharType="separate"/>
        </w:r>
        <w:r>
          <w:rPr>
            <w:webHidden/>
          </w:rPr>
          <w:t>106</w:t>
        </w:r>
        <w:r>
          <w:rPr>
            <w:webHidden/>
          </w:rPr>
          <w:fldChar w:fldCharType="end"/>
        </w:r>
      </w:hyperlink>
    </w:p>
    <w:p w14:paraId="7E358449" w14:textId="77777777" w:rsidR="00B26107" w:rsidRDefault="00B26107">
      <w:pPr>
        <w:pStyle w:val="32"/>
        <w:tabs>
          <w:tab w:val="left" w:pos="840"/>
        </w:tabs>
        <w:ind w:left="578" w:hanging="309"/>
        <w:rPr>
          <w:rFonts w:eastAsiaTheme="minorEastAsia"/>
        </w:rPr>
      </w:pPr>
      <w:hyperlink w:anchor="_Toc379553555" w:history="1">
        <w:r w:rsidRPr="00A56F2B">
          <w:rPr>
            <w:rStyle w:val="afff3"/>
            <w:rFonts w:ascii="Wingdings" w:hAnsi="Wingdings"/>
          </w:rPr>
          <w:t></w:t>
        </w:r>
        <w:r>
          <w:rPr>
            <w:rFonts w:eastAsiaTheme="minorEastAsia"/>
          </w:rPr>
          <w:tab/>
        </w:r>
        <w:r w:rsidRPr="00A56F2B">
          <w:rPr>
            <w:rStyle w:val="afff3"/>
          </w:rPr>
          <w:t>Win32API</w:t>
        </w:r>
        <w:r w:rsidRPr="00A56F2B">
          <w:rPr>
            <w:rStyle w:val="afff3"/>
            <w:rFonts w:hint="eastAsia"/>
          </w:rPr>
          <w:t>版</w:t>
        </w:r>
        <w:r>
          <w:rPr>
            <w:webHidden/>
          </w:rPr>
          <w:tab/>
        </w:r>
        <w:r>
          <w:rPr>
            <w:webHidden/>
          </w:rPr>
          <w:fldChar w:fldCharType="begin"/>
        </w:r>
        <w:r>
          <w:rPr>
            <w:webHidden/>
          </w:rPr>
          <w:instrText xml:space="preserve"> PAGEREF _Toc379553555 \h </w:instrText>
        </w:r>
        <w:r>
          <w:rPr>
            <w:webHidden/>
          </w:rPr>
        </w:r>
        <w:r>
          <w:rPr>
            <w:webHidden/>
          </w:rPr>
          <w:fldChar w:fldCharType="separate"/>
        </w:r>
        <w:r>
          <w:rPr>
            <w:webHidden/>
          </w:rPr>
          <w:t>106</w:t>
        </w:r>
        <w:r>
          <w:rPr>
            <w:webHidden/>
          </w:rPr>
          <w:fldChar w:fldCharType="end"/>
        </w:r>
      </w:hyperlink>
    </w:p>
    <w:p w14:paraId="6620DD60" w14:textId="77777777" w:rsidR="00B26107" w:rsidRDefault="00B26107">
      <w:pPr>
        <w:pStyle w:val="25"/>
        <w:rPr>
          <w:rFonts w:asciiTheme="minorHAnsi" w:eastAsiaTheme="minorEastAsia" w:hAnsiTheme="minorHAnsi" w:cstheme="minorBidi"/>
          <w:b w:val="0"/>
        </w:rPr>
      </w:pPr>
      <w:hyperlink w:anchor="_Toc379553556"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変数操作による排他制御：アトミック操作（インターロック操作）</w:t>
        </w:r>
        <w:r>
          <w:rPr>
            <w:webHidden/>
          </w:rPr>
          <w:tab/>
        </w:r>
        <w:r>
          <w:rPr>
            <w:webHidden/>
          </w:rPr>
          <w:fldChar w:fldCharType="begin"/>
        </w:r>
        <w:r>
          <w:rPr>
            <w:webHidden/>
          </w:rPr>
          <w:instrText xml:space="preserve"> PAGEREF _Toc379553556 \h </w:instrText>
        </w:r>
        <w:r>
          <w:rPr>
            <w:webHidden/>
          </w:rPr>
        </w:r>
        <w:r>
          <w:rPr>
            <w:webHidden/>
          </w:rPr>
          <w:fldChar w:fldCharType="separate"/>
        </w:r>
        <w:r>
          <w:rPr>
            <w:webHidden/>
          </w:rPr>
          <w:t>109</w:t>
        </w:r>
        <w:r>
          <w:rPr>
            <w:webHidden/>
          </w:rPr>
          <w:fldChar w:fldCharType="end"/>
        </w:r>
      </w:hyperlink>
    </w:p>
    <w:p w14:paraId="15D9ABA1" w14:textId="77777777" w:rsidR="00B26107" w:rsidRDefault="00B26107">
      <w:pPr>
        <w:pStyle w:val="32"/>
        <w:tabs>
          <w:tab w:val="left" w:pos="840"/>
        </w:tabs>
        <w:ind w:left="578" w:hanging="309"/>
        <w:rPr>
          <w:rFonts w:eastAsiaTheme="minorEastAsia"/>
        </w:rPr>
      </w:pPr>
      <w:hyperlink w:anchor="_Toc379553557" w:history="1">
        <w:r w:rsidRPr="00A56F2B">
          <w:rPr>
            <w:rStyle w:val="afff3"/>
            <w:rFonts w:ascii="Wingdings" w:hAnsi="Wingdings"/>
          </w:rPr>
          <w:t></w:t>
        </w:r>
        <w:r>
          <w:rPr>
            <w:rFonts w:eastAsiaTheme="minorEastAsia"/>
          </w:rPr>
          <w:tab/>
        </w:r>
        <w:r w:rsidRPr="00A56F2B">
          <w:rPr>
            <w:rStyle w:val="afff3"/>
          </w:rPr>
          <w:t>Win32API</w:t>
        </w:r>
        <w:r w:rsidRPr="00A56F2B">
          <w:rPr>
            <w:rStyle w:val="afff3"/>
            <w:rFonts w:hint="eastAsia"/>
          </w:rPr>
          <w:t>版：インターロック操作</w:t>
        </w:r>
        <w:r>
          <w:rPr>
            <w:webHidden/>
          </w:rPr>
          <w:tab/>
        </w:r>
        <w:r>
          <w:rPr>
            <w:webHidden/>
          </w:rPr>
          <w:fldChar w:fldCharType="begin"/>
        </w:r>
        <w:r>
          <w:rPr>
            <w:webHidden/>
          </w:rPr>
          <w:instrText xml:space="preserve"> PAGEREF _Toc379553557 \h </w:instrText>
        </w:r>
        <w:r>
          <w:rPr>
            <w:webHidden/>
          </w:rPr>
        </w:r>
        <w:r>
          <w:rPr>
            <w:webHidden/>
          </w:rPr>
          <w:fldChar w:fldCharType="separate"/>
        </w:r>
        <w:r>
          <w:rPr>
            <w:webHidden/>
          </w:rPr>
          <w:t>109</w:t>
        </w:r>
        <w:r>
          <w:rPr>
            <w:webHidden/>
          </w:rPr>
          <w:fldChar w:fldCharType="end"/>
        </w:r>
      </w:hyperlink>
    </w:p>
    <w:p w14:paraId="5A9A0DB6" w14:textId="77777777" w:rsidR="00B26107" w:rsidRDefault="00B26107">
      <w:pPr>
        <w:pStyle w:val="32"/>
        <w:tabs>
          <w:tab w:val="left" w:pos="840"/>
        </w:tabs>
        <w:ind w:left="578" w:hanging="309"/>
        <w:rPr>
          <w:rFonts w:eastAsiaTheme="minorEastAsia"/>
        </w:rPr>
      </w:pPr>
      <w:hyperlink w:anchor="_Toc379553558" w:history="1">
        <w:r w:rsidRPr="00A56F2B">
          <w:rPr>
            <w:rStyle w:val="afff3"/>
            <w:rFonts w:ascii="Wingdings" w:hAnsi="Wingdings"/>
          </w:rPr>
          <w:t></w:t>
        </w:r>
        <w:r>
          <w:rPr>
            <w:rFonts w:eastAsiaTheme="minorEastAsia"/>
          </w:rPr>
          <w:tab/>
        </w:r>
        <w:r w:rsidRPr="00A56F2B">
          <w:rPr>
            <w:rStyle w:val="afff3"/>
          </w:rPr>
          <w:t>C++11</w:t>
        </w:r>
        <w:r w:rsidRPr="00A56F2B">
          <w:rPr>
            <w:rStyle w:val="afff3"/>
            <w:rFonts w:hint="eastAsia"/>
          </w:rPr>
          <w:t>版：アトミック操作</w:t>
        </w:r>
        <w:r>
          <w:rPr>
            <w:webHidden/>
          </w:rPr>
          <w:tab/>
        </w:r>
        <w:r>
          <w:rPr>
            <w:webHidden/>
          </w:rPr>
          <w:fldChar w:fldCharType="begin"/>
        </w:r>
        <w:r>
          <w:rPr>
            <w:webHidden/>
          </w:rPr>
          <w:instrText xml:space="preserve"> PAGEREF _Toc379553558 \h </w:instrText>
        </w:r>
        <w:r>
          <w:rPr>
            <w:webHidden/>
          </w:rPr>
        </w:r>
        <w:r>
          <w:rPr>
            <w:webHidden/>
          </w:rPr>
          <w:fldChar w:fldCharType="separate"/>
        </w:r>
        <w:r>
          <w:rPr>
            <w:webHidden/>
          </w:rPr>
          <w:t>111</w:t>
        </w:r>
        <w:r>
          <w:rPr>
            <w:webHidden/>
          </w:rPr>
          <w:fldChar w:fldCharType="end"/>
        </w:r>
      </w:hyperlink>
    </w:p>
    <w:p w14:paraId="630CF13B" w14:textId="77777777" w:rsidR="00B26107" w:rsidRDefault="00B26107">
      <w:pPr>
        <w:pStyle w:val="32"/>
        <w:tabs>
          <w:tab w:val="left" w:pos="840"/>
        </w:tabs>
        <w:ind w:left="578" w:hanging="309"/>
        <w:rPr>
          <w:rFonts w:eastAsiaTheme="minorEastAsia"/>
        </w:rPr>
      </w:pPr>
      <w:hyperlink w:anchor="_Toc379553559" w:history="1">
        <w:r w:rsidRPr="00A56F2B">
          <w:rPr>
            <w:rStyle w:val="afff3"/>
            <w:rFonts w:ascii="Wingdings" w:hAnsi="Wingdings"/>
          </w:rPr>
          <w:t></w:t>
        </w:r>
        <w:r>
          <w:rPr>
            <w:rFonts w:eastAsiaTheme="minorEastAsia"/>
          </w:rPr>
          <w:tab/>
        </w:r>
        <w:r w:rsidRPr="00A56F2B">
          <w:rPr>
            <w:rStyle w:val="afff3"/>
          </w:rPr>
          <w:t>C++11</w:t>
        </w:r>
        <w:r w:rsidRPr="00A56F2B">
          <w:rPr>
            <w:rStyle w:val="afff3"/>
            <w:rFonts w:hint="eastAsia"/>
          </w:rPr>
          <w:t>版：アトミック操作（フラグ型）</w:t>
        </w:r>
        <w:r>
          <w:rPr>
            <w:webHidden/>
          </w:rPr>
          <w:tab/>
        </w:r>
        <w:r>
          <w:rPr>
            <w:webHidden/>
          </w:rPr>
          <w:fldChar w:fldCharType="begin"/>
        </w:r>
        <w:r>
          <w:rPr>
            <w:webHidden/>
          </w:rPr>
          <w:instrText xml:space="preserve"> PAGEREF _Toc379553559 \h </w:instrText>
        </w:r>
        <w:r>
          <w:rPr>
            <w:webHidden/>
          </w:rPr>
        </w:r>
        <w:r>
          <w:rPr>
            <w:webHidden/>
          </w:rPr>
          <w:fldChar w:fldCharType="separate"/>
        </w:r>
        <w:r>
          <w:rPr>
            <w:webHidden/>
          </w:rPr>
          <w:t>113</w:t>
        </w:r>
        <w:r>
          <w:rPr>
            <w:webHidden/>
          </w:rPr>
          <w:fldChar w:fldCharType="end"/>
        </w:r>
      </w:hyperlink>
    </w:p>
    <w:p w14:paraId="028F56C7" w14:textId="77777777" w:rsidR="00B26107" w:rsidRDefault="00B26107">
      <w:pPr>
        <w:pStyle w:val="25"/>
        <w:rPr>
          <w:rFonts w:asciiTheme="minorHAnsi" w:eastAsiaTheme="minorEastAsia" w:hAnsiTheme="minorHAnsi" w:cstheme="minorBidi"/>
          <w:b w:val="0"/>
        </w:rPr>
      </w:pPr>
      <w:hyperlink w:anchor="_Toc379553560"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特殊な排他制御：リード・ライトロック</w:t>
        </w:r>
        <w:r>
          <w:rPr>
            <w:webHidden/>
          </w:rPr>
          <w:tab/>
        </w:r>
        <w:r>
          <w:rPr>
            <w:webHidden/>
          </w:rPr>
          <w:fldChar w:fldCharType="begin"/>
        </w:r>
        <w:r>
          <w:rPr>
            <w:webHidden/>
          </w:rPr>
          <w:instrText xml:space="preserve"> PAGEREF _Toc379553560 \h </w:instrText>
        </w:r>
        <w:r>
          <w:rPr>
            <w:webHidden/>
          </w:rPr>
        </w:r>
        <w:r>
          <w:rPr>
            <w:webHidden/>
          </w:rPr>
          <w:fldChar w:fldCharType="separate"/>
        </w:r>
        <w:r>
          <w:rPr>
            <w:webHidden/>
          </w:rPr>
          <w:t>114</w:t>
        </w:r>
        <w:r>
          <w:rPr>
            <w:webHidden/>
          </w:rPr>
          <w:fldChar w:fldCharType="end"/>
        </w:r>
      </w:hyperlink>
    </w:p>
    <w:p w14:paraId="5000CAD0" w14:textId="77777777" w:rsidR="00B26107" w:rsidRDefault="00B26107">
      <w:pPr>
        <w:pStyle w:val="32"/>
        <w:tabs>
          <w:tab w:val="left" w:pos="840"/>
        </w:tabs>
        <w:ind w:left="578" w:hanging="309"/>
        <w:rPr>
          <w:rFonts w:eastAsiaTheme="minorEastAsia"/>
        </w:rPr>
      </w:pPr>
      <w:hyperlink w:anchor="_Toc379553561" w:history="1">
        <w:r w:rsidRPr="00A56F2B">
          <w:rPr>
            <w:rStyle w:val="afff3"/>
            <w:rFonts w:ascii="Wingdings" w:hAnsi="Wingdings"/>
          </w:rPr>
          <w:t></w:t>
        </w:r>
        <w:r>
          <w:rPr>
            <w:rFonts w:eastAsiaTheme="minorEastAsia"/>
          </w:rPr>
          <w:tab/>
        </w:r>
        <w:r w:rsidRPr="00A56F2B">
          <w:rPr>
            <w:rStyle w:val="afff3"/>
          </w:rPr>
          <w:t>POSIX</w:t>
        </w:r>
        <w:r w:rsidRPr="00A56F2B">
          <w:rPr>
            <w:rStyle w:val="afff3"/>
            <w:rFonts w:hint="eastAsia"/>
          </w:rPr>
          <w:t>スレッドライブラリ版</w:t>
        </w:r>
        <w:r>
          <w:rPr>
            <w:webHidden/>
          </w:rPr>
          <w:tab/>
        </w:r>
        <w:r>
          <w:rPr>
            <w:webHidden/>
          </w:rPr>
          <w:fldChar w:fldCharType="begin"/>
        </w:r>
        <w:r>
          <w:rPr>
            <w:webHidden/>
          </w:rPr>
          <w:instrText xml:space="preserve"> PAGEREF _Toc379553561 \h </w:instrText>
        </w:r>
        <w:r>
          <w:rPr>
            <w:webHidden/>
          </w:rPr>
        </w:r>
        <w:r>
          <w:rPr>
            <w:webHidden/>
          </w:rPr>
          <w:fldChar w:fldCharType="separate"/>
        </w:r>
        <w:r>
          <w:rPr>
            <w:webHidden/>
          </w:rPr>
          <w:t>114</w:t>
        </w:r>
        <w:r>
          <w:rPr>
            <w:webHidden/>
          </w:rPr>
          <w:fldChar w:fldCharType="end"/>
        </w:r>
      </w:hyperlink>
    </w:p>
    <w:p w14:paraId="49716215" w14:textId="77777777" w:rsidR="00B26107" w:rsidRDefault="00B26107">
      <w:pPr>
        <w:pStyle w:val="25"/>
        <w:rPr>
          <w:rFonts w:asciiTheme="minorHAnsi" w:eastAsiaTheme="minorEastAsia" w:hAnsiTheme="minorHAnsi" w:cstheme="minorBidi"/>
          <w:b w:val="0"/>
        </w:rPr>
      </w:pPr>
      <w:hyperlink w:anchor="_Toc379553562"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有限共有リソース使用権獲得</w:t>
        </w:r>
        <w:r>
          <w:rPr>
            <w:webHidden/>
          </w:rPr>
          <w:tab/>
        </w:r>
        <w:r>
          <w:rPr>
            <w:webHidden/>
          </w:rPr>
          <w:fldChar w:fldCharType="begin"/>
        </w:r>
        <w:r>
          <w:rPr>
            <w:webHidden/>
          </w:rPr>
          <w:instrText xml:space="preserve"> PAGEREF _Toc379553562 \h </w:instrText>
        </w:r>
        <w:r>
          <w:rPr>
            <w:webHidden/>
          </w:rPr>
        </w:r>
        <w:r>
          <w:rPr>
            <w:webHidden/>
          </w:rPr>
          <w:fldChar w:fldCharType="separate"/>
        </w:r>
        <w:r>
          <w:rPr>
            <w:webHidden/>
          </w:rPr>
          <w:t>119</w:t>
        </w:r>
        <w:r>
          <w:rPr>
            <w:webHidden/>
          </w:rPr>
          <w:fldChar w:fldCharType="end"/>
        </w:r>
      </w:hyperlink>
    </w:p>
    <w:p w14:paraId="1DCCAC47" w14:textId="77777777" w:rsidR="00B26107" w:rsidRDefault="00B26107">
      <w:pPr>
        <w:pStyle w:val="25"/>
        <w:rPr>
          <w:rFonts w:asciiTheme="minorHAnsi" w:eastAsiaTheme="minorEastAsia" w:hAnsiTheme="minorHAnsi" w:cstheme="minorBidi"/>
          <w:b w:val="0"/>
        </w:rPr>
      </w:pPr>
      <w:hyperlink w:anchor="_Toc379553563"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有限共有リソース使用権獲得：セマフォ</w:t>
        </w:r>
        <w:r>
          <w:rPr>
            <w:webHidden/>
          </w:rPr>
          <w:tab/>
        </w:r>
        <w:r>
          <w:rPr>
            <w:webHidden/>
          </w:rPr>
          <w:fldChar w:fldCharType="begin"/>
        </w:r>
        <w:r>
          <w:rPr>
            <w:webHidden/>
          </w:rPr>
          <w:instrText xml:space="preserve"> PAGEREF _Toc379553563 \h </w:instrText>
        </w:r>
        <w:r>
          <w:rPr>
            <w:webHidden/>
          </w:rPr>
        </w:r>
        <w:r>
          <w:rPr>
            <w:webHidden/>
          </w:rPr>
          <w:fldChar w:fldCharType="separate"/>
        </w:r>
        <w:r>
          <w:rPr>
            <w:webHidden/>
          </w:rPr>
          <w:t>120</w:t>
        </w:r>
        <w:r>
          <w:rPr>
            <w:webHidden/>
          </w:rPr>
          <w:fldChar w:fldCharType="end"/>
        </w:r>
      </w:hyperlink>
    </w:p>
    <w:p w14:paraId="4FF9E1CE" w14:textId="77777777" w:rsidR="00B26107" w:rsidRDefault="00B26107">
      <w:pPr>
        <w:pStyle w:val="32"/>
        <w:tabs>
          <w:tab w:val="left" w:pos="840"/>
        </w:tabs>
        <w:ind w:left="578" w:hanging="309"/>
        <w:rPr>
          <w:rFonts w:eastAsiaTheme="minorEastAsia"/>
        </w:rPr>
      </w:pPr>
      <w:hyperlink w:anchor="_Toc379553564" w:history="1">
        <w:r w:rsidRPr="00A56F2B">
          <w:rPr>
            <w:rStyle w:val="afff3"/>
            <w:rFonts w:ascii="Wingdings" w:hAnsi="Wingdings"/>
          </w:rPr>
          <w:t></w:t>
        </w:r>
        <w:r>
          <w:rPr>
            <w:rFonts w:eastAsiaTheme="minorEastAsia"/>
          </w:rPr>
          <w:tab/>
        </w:r>
        <w:r w:rsidRPr="00A56F2B">
          <w:rPr>
            <w:rStyle w:val="afff3"/>
          </w:rPr>
          <w:t>SystemV</w:t>
        </w:r>
        <w:r w:rsidRPr="00A56F2B">
          <w:rPr>
            <w:rStyle w:val="afff3"/>
            <w:rFonts w:hint="eastAsia"/>
          </w:rPr>
          <w:t>版</w:t>
        </w:r>
        <w:r>
          <w:rPr>
            <w:webHidden/>
          </w:rPr>
          <w:tab/>
        </w:r>
        <w:r>
          <w:rPr>
            <w:webHidden/>
          </w:rPr>
          <w:fldChar w:fldCharType="begin"/>
        </w:r>
        <w:r>
          <w:rPr>
            <w:webHidden/>
          </w:rPr>
          <w:instrText xml:space="preserve"> PAGEREF _Toc379553564 \h </w:instrText>
        </w:r>
        <w:r>
          <w:rPr>
            <w:webHidden/>
          </w:rPr>
        </w:r>
        <w:r>
          <w:rPr>
            <w:webHidden/>
          </w:rPr>
          <w:fldChar w:fldCharType="separate"/>
        </w:r>
        <w:r>
          <w:rPr>
            <w:webHidden/>
          </w:rPr>
          <w:t>120</w:t>
        </w:r>
        <w:r>
          <w:rPr>
            <w:webHidden/>
          </w:rPr>
          <w:fldChar w:fldCharType="end"/>
        </w:r>
      </w:hyperlink>
    </w:p>
    <w:p w14:paraId="405876A6" w14:textId="77777777" w:rsidR="00B26107" w:rsidRDefault="00B26107">
      <w:pPr>
        <w:pStyle w:val="32"/>
        <w:tabs>
          <w:tab w:val="left" w:pos="840"/>
        </w:tabs>
        <w:ind w:left="578" w:hanging="309"/>
        <w:rPr>
          <w:rFonts w:eastAsiaTheme="minorEastAsia"/>
        </w:rPr>
      </w:pPr>
      <w:hyperlink w:anchor="_Toc379553565" w:history="1">
        <w:r w:rsidRPr="00A56F2B">
          <w:rPr>
            <w:rStyle w:val="afff3"/>
            <w:rFonts w:ascii="Wingdings" w:hAnsi="Wingdings"/>
          </w:rPr>
          <w:t></w:t>
        </w:r>
        <w:r>
          <w:rPr>
            <w:rFonts w:eastAsiaTheme="minorEastAsia"/>
          </w:rPr>
          <w:tab/>
        </w:r>
        <w:r w:rsidRPr="00A56F2B">
          <w:rPr>
            <w:rStyle w:val="afff3"/>
          </w:rPr>
          <w:t>POSIX</w:t>
        </w:r>
        <w:r w:rsidRPr="00A56F2B">
          <w:rPr>
            <w:rStyle w:val="afff3"/>
            <w:rFonts w:hint="eastAsia"/>
          </w:rPr>
          <w:t>スレッドライブラリ版（名前なし）</w:t>
        </w:r>
        <w:r>
          <w:rPr>
            <w:webHidden/>
          </w:rPr>
          <w:tab/>
        </w:r>
        <w:r>
          <w:rPr>
            <w:webHidden/>
          </w:rPr>
          <w:fldChar w:fldCharType="begin"/>
        </w:r>
        <w:r>
          <w:rPr>
            <w:webHidden/>
          </w:rPr>
          <w:instrText xml:space="preserve"> PAGEREF _Toc379553565 \h </w:instrText>
        </w:r>
        <w:r>
          <w:rPr>
            <w:webHidden/>
          </w:rPr>
        </w:r>
        <w:r>
          <w:rPr>
            <w:webHidden/>
          </w:rPr>
          <w:fldChar w:fldCharType="separate"/>
        </w:r>
        <w:r>
          <w:rPr>
            <w:webHidden/>
          </w:rPr>
          <w:t>124</w:t>
        </w:r>
        <w:r>
          <w:rPr>
            <w:webHidden/>
          </w:rPr>
          <w:fldChar w:fldCharType="end"/>
        </w:r>
      </w:hyperlink>
    </w:p>
    <w:p w14:paraId="1CCC9DD7" w14:textId="77777777" w:rsidR="00B26107" w:rsidRDefault="00B26107">
      <w:pPr>
        <w:pStyle w:val="32"/>
        <w:tabs>
          <w:tab w:val="left" w:pos="840"/>
        </w:tabs>
        <w:ind w:left="578" w:hanging="309"/>
        <w:rPr>
          <w:rFonts w:eastAsiaTheme="minorEastAsia"/>
        </w:rPr>
      </w:pPr>
      <w:hyperlink w:anchor="_Toc379553566" w:history="1">
        <w:r w:rsidRPr="00A56F2B">
          <w:rPr>
            <w:rStyle w:val="afff3"/>
            <w:rFonts w:ascii="Wingdings" w:hAnsi="Wingdings"/>
          </w:rPr>
          <w:t></w:t>
        </w:r>
        <w:r>
          <w:rPr>
            <w:rFonts w:eastAsiaTheme="minorEastAsia"/>
          </w:rPr>
          <w:tab/>
        </w:r>
        <w:r w:rsidRPr="00A56F2B">
          <w:rPr>
            <w:rStyle w:val="afff3"/>
          </w:rPr>
          <w:t>POSIX</w:t>
        </w:r>
        <w:r w:rsidRPr="00A56F2B">
          <w:rPr>
            <w:rStyle w:val="afff3"/>
            <w:rFonts w:hint="eastAsia"/>
          </w:rPr>
          <w:t>スレッドライブラリ版（名前付き）</w:t>
        </w:r>
        <w:r>
          <w:rPr>
            <w:webHidden/>
          </w:rPr>
          <w:tab/>
        </w:r>
        <w:r>
          <w:rPr>
            <w:webHidden/>
          </w:rPr>
          <w:fldChar w:fldCharType="begin"/>
        </w:r>
        <w:r>
          <w:rPr>
            <w:webHidden/>
          </w:rPr>
          <w:instrText xml:space="preserve"> PAGEREF _Toc379553566 \h </w:instrText>
        </w:r>
        <w:r>
          <w:rPr>
            <w:webHidden/>
          </w:rPr>
        </w:r>
        <w:r>
          <w:rPr>
            <w:webHidden/>
          </w:rPr>
          <w:fldChar w:fldCharType="separate"/>
        </w:r>
        <w:r>
          <w:rPr>
            <w:webHidden/>
          </w:rPr>
          <w:t>127</w:t>
        </w:r>
        <w:r>
          <w:rPr>
            <w:webHidden/>
          </w:rPr>
          <w:fldChar w:fldCharType="end"/>
        </w:r>
      </w:hyperlink>
    </w:p>
    <w:p w14:paraId="70D00B48" w14:textId="77777777" w:rsidR="00B26107" w:rsidRDefault="00B26107">
      <w:pPr>
        <w:pStyle w:val="32"/>
        <w:tabs>
          <w:tab w:val="left" w:pos="840"/>
        </w:tabs>
        <w:ind w:left="578" w:hanging="309"/>
        <w:rPr>
          <w:rFonts w:eastAsiaTheme="minorEastAsia"/>
        </w:rPr>
      </w:pPr>
      <w:hyperlink w:anchor="_Toc379553567" w:history="1">
        <w:r w:rsidRPr="00A56F2B">
          <w:rPr>
            <w:rStyle w:val="afff3"/>
            <w:rFonts w:ascii="Wingdings" w:hAnsi="Wingdings"/>
          </w:rPr>
          <w:t></w:t>
        </w:r>
        <w:r>
          <w:rPr>
            <w:rFonts w:eastAsiaTheme="minorEastAsia"/>
          </w:rPr>
          <w:tab/>
        </w:r>
        <w:r w:rsidRPr="00A56F2B">
          <w:rPr>
            <w:rStyle w:val="afff3"/>
          </w:rPr>
          <w:t>Win32API</w:t>
        </w:r>
        <w:r w:rsidRPr="00A56F2B">
          <w:rPr>
            <w:rStyle w:val="afff3"/>
            <w:rFonts w:hint="eastAsia"/>
          </w:rPr>
          <w:t>版（名前なし）</w:t>
        </w:r>
        <w:r>
          <w:rPr>
            <w:webHidden/>
          </w:rPr>
          <w:tab/>
        </w:r>
        <w:r>
          <w:rPr>
            <w:webHidden/>
          </w:rPr>
          <w:fldChar w:fldCharType="begin"/>
        </w:r>
        <w:r>
          <w:rPr>
            <w:webHidden/>
          </w:rPr>
          <w:instrText xml:space="preserve"> PAGEREF _Toc379553567 \h </w:instrText>
        </w:r>
        <w:r>
          <w:rPr>
            <w:webHidden/>
          </w:rPr>
        </w:r>
        <w:r>
          <w:rPr>
            <w:webHidden/>
          </w:rPr>
          <w:fldChar w:fldCharType="separate"/>
        </w:r>
        <w:r>
          <w:rPr>
            <w:webHidden/>
          </w:rPr>
          <w:t>131</w:t>
        </w:r>
        <w:r>
          <w:rPr>
            <w:webHidden/>
          </w:rPr>
          <w:fldChar w:fldCharType="end"/>
        </w:r>
      </w:hyperlink>
    </w:p>
    <w:p w14:paraId="784DC29D" w14:textId="77777777" w:rsidR="00B26107" w:rsidRDefault="00B26107">
      <w:pPr>
        <w:pStyle w:val="32"/>
        <w:tabs>
          <w:tab w:val="left" w:pos="840"/>
        </w:tabs>
        <w:ind w:left="578" w:hanging="309"/>
        <w:rPr>
          <w:rFonts w:eastAsiaTheme="minorEastAsia"/>
        </w:rPr>
      </w:pPr>
      <w:hyperlink w:anchor="_Toc379553568" w:history="1">
        <w:r w:rsidRPr="00A56F2B">
          <w:rPr>
            <w:rStyle w:val="afff3"/>
            <w:rFonts w:ascii="Wingdings" w:hAnsi="Wingdings"/>
          </w:rPr>
          <w:t></w:t>
        </w:r>
        <w:r>
          <w:rPr>
            <w:rFonts w:eastAsiaTheme="minorEastAsia"/>
          </w:rPr>
          <w:tab/>
        </w:r>
        <w:r w:rsidRPr="00A56F2B">
          <w:rPr>
            <w:rStyle w:val="afff3"/>
          </w:rPr>
          <w:t>Win32API</w:t>
        </w:r>
        <w:r w:rsidRPr="00A56F2B">
          <w:rPr>
            <w:rStyle w:val="afff3"/>
            <w:rFonts w:hint="eastAsia"/>
          </w:rPr>
          <w:t>版（名前付き）</w:t>
        </w:r>
        <w:r>
          <w:rPr>
            <w:webHidden/>
          </w:rPr>
          <w:tab/>
        </w:r>
        <w:r>
          <w:rPr>
            <w:webHidden/>
          </w:rPr>
          <w:fldChar w:fldCharType="begin"/>
        </w:r>
        <w:r>
          <w:rPr>
            <w:webHidden/>
          </w:rPr>
          <w:instrText xml:space="preserve"> PAGEREF _Toc379553568 \h </w:instrText>
        </w:r>
        <w:r>
          <w:rPr>
            <w:webHidden/>
          </w:rPr>
        </w:r>
        <w:r>
          <w:rPr>
            <w:webHidden/>
          </w:rPr>
          <w:fldChar w:fldCharType="separate"/>
        </w:r>
        <w:r>
          <w:rPr>
            <w:webHidden/>
          </w:rPr>
          <w:t>134</w:t>
        </w:r>
        <w:r>
          <w:rPr>
            <w:webHidden/>
          </w:rPr>
          <w:fldChar w:fldCharType="end"/>
        </w:r>
      </w:hyperlink>
    </w:p>
    <w:p w14:paraId="5A2FEBCF" w14:textId="77777777" w:rsidR="00B26107" w:rsidRDefault="00B26107">
      <w:pPr>
        <w:pStyle w:val="25"/>
        <w:rPr>
          <w:rFonts w:asciiTheme="minorHAnsi" w:eastAsiaTheme="minorEastAsia" w:hAnsiTheme="minorHAnsi" w:cstheme="minorBidi"/>
          <w:b w:val="0"/>
        </w:rPr>
      </w:pPr>
      <w:hyperlink w:anchor="_Toc379553569"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モニター</w:t>
        </w:r>
        <w:r>
          <w:rPr>
            <w:webHidden/>
          </w:rPr>
          <w:tab/>
        </w:r>
        <w:r>
          <w:rPr>
            <w:webHidden/>
          </w:rPr>
          <w:fldChar w:fldCharType="begin"/>
        </w:r>
        <w:r>
          <w:rPr>
            <w:webHidden/>
          </w:rPr>
          <w:instrText xml:space="preserve"> PAGEREF _Toc379553569 \h </w:instrText>
        </w:r>
        <w:r>
          <w:rPr>
            <w:webHidden/>
          </w:rPr>
        </w:r>
        <w:r>
          <w:rPr>
            <w:webHidden/>
          </w:rPr>
          <w:fldChar w:fldCharType="separate"/>
        </w:r>
        <w:r>
          <w:rPr>
            <w:webHidden/>
          </w:rPr>
          <w:t>138</w:t>
        </w:r>
        <w:r>
          <w:rPr>
            <w:webHidden/>
          </w:rPr>
          <w:fldChar w:fldCharType="end"/>
        </w:r>
      </w:hyperlink>
    </w:p>
    <w:p w14:paraId="7B7637E4" w14:textId="77777777" w:rsidR="00B26107" w:rsidRDefault="00B26107">
      <w:pPr>
        <w:pStyle w:val="25"/>
        <w:rPr>
          <w:rFonts w:asciiTheme="minorHAnsi" w:eastAsiaTheme="minorEastAsia" w:hAnsiTheme="minorHAnsi" w:cstheme="minorBidi"/>
          <w:b w:val="0"/>
        </w:rPr>
      </w:pPr>
      <w:hyperlink w:anchor="_Toc379553570"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モニター：条件変数</w:t>
        </w:r>
        <w:r>
          <w:rPr>
            <w:webHidden/>
          </w:rPr>
          <w:tab/>
        </w:r>
        <w:r>
          <w:rPr>
            <w:webHidden/>
          </w:rPr>
          <w:fldChar w:fldCharType="begin"/>
        </w:r>
        <w:r>
          <w:rPr>
            <w:webHidden/>
          </w:rPr>
          <w:instrText xml:space="preserve"> PAGEREF _Toc379553570 \h </w:instrText>
        </w:r>
        <w:r>
          <w:rPr>
            <w:webHidden/>
          </w:rPr>
        </w:r>
        <w:r>
          <w:rPr>
            <w:webHidden/>
          </w:rPr>
          <w:fldChar w:fldCharType="separate"/>
        </w:r>
        <w:r>
          <w:rPr>
            <w:webHidden/>
          </w:rPr>
          <w:t>139</w:t>
        </w:r>
        <w:r>
          <w:rPr>
            <w:webHidden/>
          </w:rPr>
          <w:fldChar w:fldCharType="end"/>
        </w:r>
      </w:hyperlink>
    </w:p>
    <w:p w14:paraId="014B21EA" w14:textId="77777777" w:rsidR="00B26107" w:rsidRDefault="00B26107">
      <w:pPr>
        <w:pStyle w:val="32"/>
        <w:tabs>
          <w:tab w:val="left" w:pos="840"/>
        </w:tabs>
        <w:ind w:left="578" w:hanging="309"/>
        <w:rPr>
          <w:rFonts w:eastAsiaTheme="minorEastAsia"/>
        </w:rPr>
      </w:pPr>
      <w:hyperlink w:anchor="_Toc379553571" w:history="1">
        <w:r w:rsidRPr="00A56F2B">
          <w:rPr>
            <w:rStyle w:val="afff3"/>
            <w:rFonts w:ascii="Wingdings" w:hAnsi="Wingdings"/>
          </w:rPr>
          <w:t></w:t>
        </w:r>
        <w:r>
          <w:rPr>
            <w:rFonts w:eastAsiaTheme="minorEastAsia"/>
          </w:rPr>
          <w:tab/>
        </w:r>
        <w:r w:rsidRPr="00A56F2B">
          <w:rPr>
            <w:rStyle w:val="afff3"/>
          </w:rPr>
          <w:t>POSIX</w:t>
        </w:r>
        <w:r w:rsidRPr="00A56F2B">
          <w:rPr>
            <w:rStyle w:val="afff3"/>
            <w:rFonts w:hint="eastAsia"/>
          </w:rPr>
          <w:t>スレッドライブラリ版</w:t>
        </w:r>
        <w:r>
          <w:rPr>
            <w:webHidden/>
          </w:rPr>
          <w:tab/>
        </w:r>
        <w:r>
          <w:rPr>
            <w:webHidden/>
          </w:rPr>
          <w:fldChar w:fldCharType="begin"/>
        </w:r>
        <w:r>
          <w:rPr>
            <w:webHidden/>
          </w:rPr>
          <w:instrText xml:space="preserve"> PAGEREF _Toc379553571 \h </w:instrText>
        </w:r>
        <w:r>
          <w:rPr>
            <w:webHidden/>
          </w:rPr>
        </w:r>
        <w:r>
          <w:rPr>
            <w:webHidden/>
          </w:rPr>
          <w:fldChar w:fldCharType="separate"/>
        </w:r>
        <w:r>
          <w:rPr>
            <w:webHidden/>
          </w:rPr>
          <w:t>139</w:t>
        </w:r>
        <w:r>
          <w:rPr>
            <w:webHidden/>
          </w:rPr>
          <w:fldChar w:fldCharType="end"/>
        </w:r>
      </w:hyperlink>
    </w:p>
    <w:p w14:paraId="3A60B9B1" w14:textId="77777777" w:rsidR="00B26107" w:rsidRDefault="00B26107">
      <w:pPr>
        <w:pStyle w:val="32"/>
        <w:tabs>
          <w:tab w:val="left" w:pos="840"/>
        </w:tabs>
        <w:ind w:left="578" w:hanging="309"/>
        <w:rPr>
          <w:rFonts w:eastAsiaTheme="minorEastAsia"/>
        </w:rPr>
      </w:pPr>
      <w:hyperlink w:anchor="_Toc379553572" w:history="1">
        <w:r w:rsidRPr="00A56F2B">
          <w:rPr>
            <w:rStyle w:val="afff3"/>
            <w:rFonts w:ascii="Wingdings" w:hAnsi="Wingdings"/>
          </w:rPr>
          <w:t></w:t>
        </w:r>
        <w:r>
          <w:rPr>
            <w:rFonts w:eastAsiaTheme="minorEastAsia"/>
          </w:rPr>
          <w:tab/>
        </w:r>
        <w:r w:rsidRPr="00A56F2B">
          <w:rPr>
            <w:rStyle w:val="afff3"/>
          </w:rPr>
          <w:t>C++11</w:t>
        </w:r>
        <w:r w:rsidRPr="00A56F2B">
          <w:rPr>
            <w:rStyle w:val="afff3"/>
            <w:rFonts w:hint="eastAsia"/>
          </w:rPr>
          <w:t>版</w:t>
        </w:r>
        <w:r>
          <w:rPr>
            <w:webHidden/>
          </w:rPr>
          <w:tab/>
        </w:r>
        <w:r>
          <w:rPr>
            <w:webHidden/>
          </w:rPr>
          <w:fldChar w:fldCharType="begin"/>
        </w:r>
        <w:r>
          <w:rPr>
            <w:webHidden/>
          </w:rPr>
          <w:instrText xml:space="preserve"> PAGEREF _Toc379553572 \h </w:instrText>
        </w:r>
        <w:r>
          <w:rPr>
            <w:webHidden/>
          </w:rPr>
        </w:r>
        <w:r>
          <w:rPr>
            <w:webHidden/>
          </w:rPr>
          <w:fldChar w:fldCharType="separate"/>
        </w:r>
        <w:r>
          <w:rPr>
            <w:webHidden/>
          </w:rPr>
          <w:t>145</w:t>
        </w:r>
        <w:r>
          <w:rPr>
            <w:webHidden/>
          </w:rPr>
          <w:fldChar w:fldCharType="end"/>
        </w:r>
      </w:hyperlink>
    </w:p>
    <w:p w14:paraId="2BC0912C" w14:textId="77777777" w:rsidR="00B26107" w:rsidRDefault="00B26107">
      <w:pPr>
        <w:pStyle w:val="25"/>
        <w:rPr>
          <w:rFonts w:asciiTheme="minorHAnsi" w:eastAsiaTheme="minorEastAsia" w:hAnsiTheme="minorHAnsi" w:cstheme="minorBidi"/>
          <w:b w:val="0"/>
        </w:rPr>
      </w:pPr>
      <w:hyperlink w:anchor="_Toc379553573"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モニター：バリア</w:t>
        </w:r>
        <w:r>
          <w:rPr>
            <w:webHidden/>
          </w:rPr>
          <w:tab/>
        </w:r>
        <w:r>
          <w:rPr>
            <w:webHidden/>
          </w:rPr>
          <w:fldChar w:fldCharType="begin"/>
        </w:r>
        <w:r>
          <w:rPr>
            <w:webHidden/>
          </w:rPr>
          <w:instrText xml:space="preserve"> PAGEREF _Toc379553573 \h </w:instrText>
        </w:r>
        <w:r>
          <w:rPr>
            <w:webHidden/>
          </w:rPr>
        </w:r>
        <w:r>
          <w:rPr>
            <w:webHidden/>
          </w:rPr>
          <w:fldChar w:fldCharType="separate"/>
        </w:r>
        <w:r>
          <w:rPr>
            <w:webHidden/>
          </w:rPr>
          <w:t>150</w:t>
        </w:r>
        <w:r>
          <w:rPr>
            <w:webHidden/>
          </w:rPr>
          <w:fldChar w:fldCharType="end"/>
        </w:r>
      </w:hyperlink>
    </w:p>
    <w:p w14:paraId="158E0A12" w14:textId="77777777" w:rsidR="00B26107" w:rsidRDefault="00B26107">
      <w:pPr>
        <w:pStyle w:val="32"/>
        <w:tabs>
          <w:tab w:val="left" w:pos="840"/>
        </w:tabs>
        <w:ind w:left="578" w:hanging="309"/>
        <w:rPr>
          <w:rFonts w:eastAsiaTheme="minorEastAsia"/>
        </w:rPr>
      </w:pPr>
      <w:hyperlink w:anchor="_Toc379553574" w:history="1">
        <w:r w:rsidRPr="00A56F2B">
          <w:rPr>
            <w:rStyle w:val="afff3"/>
            <w:rFonts w:ascii="Wingdings" w:hAnsi="Wingdings"/>
          </w:rPr>
          <w:t></w:t>
        </w:r>
        <w:r>
          <w:rPr>
            <w:rFonts w:eastAsiaTheme="minorEastAsia"/>
          </w:rPr>
          <w:tab/>
        </w:r>
        <w:r w:rsidRPr="00A56F2B">
          <w:rPr>
            <w:rStyle w:val="afff3"/>
          </w:rPr>
          <w:t>POSIX</w:t>
        </w:r>
        <w:r w:rsidRPr="00A56F2B">
          <w:rPr>
            <w:rStyle w:val="afff3"/>
            <w:rFonts w:hint="eastAsia"/>
          </w:rPr>
          <w:t>スレッドライブラリ版</w:t>
        </w:r>
        <w:r>
          <w:rPr>
            <w:webHidden/>
          </w:rPr>
          <w:tab/>
        </w:r>
        <w:r>
          <w:rPr>
            <w:webHidden/>
          </w:rPr>
          <w:fldChar w:fldCharType="begin"/>
        </w:r>
        <w:r>
          <w:rPr>
            <w:webHidden/>
          </w:rPr>
          <w:instrText xml:space="preserve"> PAGEREF _Toc379553574 \h </w:instrText>
        </w:r>
        <w:r>
          <w:rPr>
            <w:webHidden/>
          </w:rPr>
        </w:r>
        <w:r>
          <w:rPr>
            <w:webHidden/>
          </w:rPr>
          <w:fldChar w:fldCharType="separate"/>
        </w:r>
        <w:r>
          <w:rPr>
            <w:webHidden/>
          </w:rPr>
          <w:t>150</w:t>
        </w:r>
        <w:r>
          <w:rPr>
            <w:webHidden/>
          </w:rPr>
          <w:fldChar w:fldCharType="end"/>
        </w:r>
      </w:hyperlink>
    </w:p>
    <w:p w14:paraId="05251A27" w14:textId="77777777" w:rsidR="00B26107" w:rsidRDefault="00B26107">
      <w:pPr>
        <w:pStyle w:val="25"/>
        <w:rPr>
          <w:rFonts w:asciiTheme="minorHAnsi" w:eastAsiaTheme="minorEastAsia" w:hAnsiTheme="minorHAnsi" w:cstheme="minorBidi"/>
          <w:b w:val="0"/>
        </w:rPr>
      </w:pPr>
      <w:hyperlink w:anchor="_Toc379553575"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モニター：イベント</w:t>
        </w:r>
        <w:r>
          <w:rPr>
            <w:webHidden/>
          </w:rPr>
          <w:tab/>
        </w:r>
        <w:r>
          <w:rPr>
            <w:webHidden/>
          </w:rPr>
          <w:fldChar w:fldCharType="begin"/>
        </w:r>
        <w:r>
          <w:rPr>
            <w:webHidden/>
          </w:rPr>
          <w:instrText xml:space="preserve"> PAGEREF _Toc379553575 \h </w:instrText>
        </w:r>
        <w:r>
          <w:rPr>
            <w:webHidden/>
          </w:rPr>
        </w:r>
        <w:r>
          <w:rPr>
            <w:webHidden/>
          </w:rPr>
          <w:fldChar w:fldCharType="separate"/>
        </w:r>
        <w:r>
          <w:rPr>
            <w:webHidden/>
          </w:rPr>
          <w:t>157</w:t>
        </w:r>
        <w:r>
          <w:rPr>
            <w:webHidden/>
          </w:rPr>
          <w:fldChar w:fldCharType="end"/>
        </w:r>
      </w:hyperlink>
    </w:p>
    <w:p w14:paraId="7B68F3D3" w14:textId="77777777" w:rsidR="00B26107" w:rsidRDefault="00B26107">
      <w:pPr>
        <w:pStyle w:val="32"/>
        <w:tabs>
          <w:tab w:val="left" w:pos="840"/>
        </w:tabs>
        <w:ind w:left="578" w:hanging="309"/>
        <w:rPr>
          <w:rFonts w:eastAsiaTheme="minorEastAsia"/>
        </w:rPr>
      </w:pPr>
      <w:hyperlink w:anchor="_Toc379553576" w:history="1">
        <w:r w:rsidRPr="00A56F2B">
          <w:rPr>
            <w:rStyle w:val="afff3"/>
            <w:rFonts w:ascii="Wingdings" w:hAnsi="Wingdings"/>
          </w:rPr>
          <w:t></w:t>
        </w:r>
        <w:r>
          <w:rPr>
            <w:rFonts w:eastAsiaTheme="minorEastAsia"/>
          </w:rPr>
          <w:tab/>
        </w:r>
        <w:r w:rsidRPr="00A56F2B">
          <w:rPr>
            <w:rStyle w:val="afff3"/>
          </w:rPr>
          <w:t>Win32API</w:t>
        </w:r>
        <w:r w:rsidRPr="00A56F2B">
          <w:rPr>
            <w:rStyle w:val="afff3"/>
            <w:rFonts w:hint="eastAsia"/>
          </w:rPr>
          <w:t>版（名前なし）</w:t>
        </w:r>
        <w:r>
          <w:rPr>
            <w:webHidden/>
          </w:rPr>
          <w:tab/>
        </w:r>
        <w:r>
          <w:rPr>
            <w:webHidden/>
          </w:rPr>
          <w:fldChar w:fldCharType="begin"/>
        </w:r>
        <w:r>
          <w:rPr>
            <w:webHidden/>
          </w:rPr>
          <w:instrText xml:space="preserve"> PAGEREF _Toc379553576 \h </w:instrText>
        </w:r>
        <w:r>
          <w:rPr>
            <w:webHidden/>
          </w:rPr>
        </w:r>
        <w:r>
          <w:rPr>
            <w:webHidden/>
          </w:rPr>
          <w:fldChar w:fldCharType="separate"/>
        </w:r>
        <w:r>
          <w:rPr>
            <w:webHidden/>
          </w:rPr>
          <w:t>158</w:t>
        </w:r>
        <w:r>
          <w:rPr>
            <w:webHidden/>
          </w:rPr>
          <w:fldChar w:fldCharType="end"/>
        </w:r>
      </w:hyperlink>
    </w:p>
    <w:p w14:paraId="045EE58F" w14:textId="77777777" w:rsidR="00B26107" w:rsidRDefault="00B26107">
      <w:pPr>
        <w:pStyle w:val="32"/>
        <w:tabs>
          <w:tab w:val="left" w:pos="840"/>
        </w:tabs>
        <w:ind w:left="578" w:hanging="309"/>
        <w:rPr>
          <w:rFonts w:eastAsiaTheme="minorEastAsia"/>
        </w:rPr>
      </w:pPr>
      <w:hyperlink w:anchor="_Toc379553577" w:history="1">
        <w:r w:rsidRPr="00A56F2B">
          <w:rPr>
            <w:rStyle w:val="afff3"/>
            <w:rFonts w:ascii="Wingdings" w:hAnsi="Wingdings"/>
          </w:rPr>
          <w:t></w:t>
        </w:r>
        <w:r>
          <w:rPr>
            <w:rFonts w:eastAsiaTheme="minorEastAsia"/>
          </w:rPr>
          <w:tab/>
        </w:r>
        <w:r w:rsidRPr="00A56F2B">
          <w:rPr>
            <w:rStyle w:val="afff3"/>
          </w:rPr>
          <w:t>Win32API</w:t>
        </w:r>
        <w:r w:rsidRPr="00A56F2B">
          <w:rPr>
            <w:rStyle w:val="afff3"/>
            <w:rFonts w:hint="eastAsia"/>
          </w:rPr>
          <w:t>版（名前付き）</w:t>
        </w:r>
        <w:r>
          <w:rPr>
            <w:webHidden/>
          </w:rPr>
          <w:tab/>
        </w:r>
        <w:r>
          <w:rPr>
            <w:webHidden/>
          </w:rPr>
          <w:fldChar w:fldCharType="begin"/>
        </w:r>
        <w:r>
          <w:rPr>
            <w:webHidden/>
          </w:rPr>
          <w:instrText xml:space="preserve"> PAGEREF _Toc379553577 \h </w:instrText>
        </w:r>
        <w:r>
          <w:rPr>
            <w:webHidden/>
          </w:rPr>
        </w:r>
        <w:r>
          <w:rPr>
            <w:webHidden/>
          </w:rPr>
          <w:fldChar w:fldCharType="separate"/>
        </w:r>
        <w:r>
          <w:rPr>
            <w:webHidden/>
          </w:rPr>
          <w:t>163</w:t>
        </w:r>
        <w:r>
          <w:rPr>
            <w:webHidden/>
          </w:rPr>
          <w:fldChar w:fldCharType="end"/>
        </w:r>
      </w:hyperlink>
    </w:p>
    <w:p w14:paraId="479954D3" w14:textId="77777777" w:rsidR="00B26107" w:rsidRDefault="00B26107">
      <w:pPr>
        <w:pStyle w:val="25"/>
        <w:rPr>
          <w:rFonts w:asciiTheme="minorHAnsi" w:eastAsiaTheme="minorEastAsia" w:hAnsiTheme="minorHAnsi" w:cstheme="minorBidi"/>
          <w:b w:val="0"/>
        </w:rPr>
      </w:pPr>
      <w:hyperlink w:anchor="_Toc379553578"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モニター：アトミック操作（インターロック操作）によるビジーなモニター</w:t>
        </w:r>
        <w:r>
          <w:rPr>
            <w:webHidden/>
          </w:rPr>
          <w:tab/>
        </w:r>
        <w:r>
          <w:rPr>
            <w:webHidden/>
          </w:rPr>
          <w:fldChar w:fldCharType="begin"/>
        </w:r>
        <w:r>
          <w:rPr>
            <w:webHidden/>
          </w:rPr>
          <w:instrText xml:space="preserve"> PAGEREF _Toc379553578 \h </w:instrText>
        </w:r>
        <w:r>
          <w:rPr>
            <w:webHidden/>
          </w:rPr>
        </w:r>
        <w:r>
          <w:rPr>
            <w:webHidden/>
          </w:rPr>
          <w:fldChar w:fldCharType="separate"/>
        </w:r>
        <w:r>
          <w:rPr>
            <w:webHidden/>
          </w:rPr>
          <w:t>169</w:t>
        </w:r>
        <w:r>
          <w:rPr>
            <w:webHidden/>
          </w:rPr>
          <w:fldChar w:fldCharType="end"/>
        </w:r>
      </w:hyperlink>
    </w:p>
    <w:p w14:paraId="6057ED21" w14:textId="77777777" w:rsidR="00B26107" w:rsidRDefault="00B26107">
      <w:pPr>
        <w:pStyle w:val="32"/>
        <w:tabs>
          <w:tab w:val="left" w:pos="840"/>
        </w:tabs>
        <w:ind w:left="578" w:hanging="309"/>
        <w:rPr>
          <w:rFonts w:eastAsiaTheme="minorEastAsia"/>
        </w:rPr>
      </w:pPr>
      <w:hyperlink w:anchor="_Toc379553579" w:history="1">
        <w:r w:rsidRPr="00A56F2B">
          <w:rPr>
            <w:rStyle w:val="afff3"/>
            <w:rFonts w:ascii="Wingdings" w:hAnsi="Wingdings"/>
          </w:rPr>
          <w:t></w:t>
        </w:r>
        <w:r>
          <w:rPr>
            <w:rFonts w:eastAsiaTheme="minorEastAsia"/>
          </w:rPr>
          <w:tab/>
        </w:r>
        <w:r w:rsidRPr="00A56F2B">
          <w:rPr>
            <w:rStyle w:val="afff3"/>
            <w:rFonts w:hint="eastAsia"/>
          </w:rPr>
          <w:t>【用語解説】コンペア・アンド・スワップ（</w:t>
        </w:r>
        <w:r w:rsidRPr="00A56F2B">
          <w:rPr>
            <w:rStyle w:val="afff3"/>
          </w:rPr>
          <w:t>CAS</w:t>
        </w:r>
        <w:r w:rsidRPr="00A56F2B">
          <w:rPr>
            <w:rStyle w:val="afff3"/>
            <w:rFonts w:hint="eastAsia"/>
          </w:rPr>
          <w:t>）操作</w:t>
        </w:r>
        <w:r>
          <w:rPr>
            <w:webHidden/>
          </w:rPr>
          <w:tab/>
        </w:r>
        <w:r>
          <w:rPr>
            <w:webHidden/>
          </w:rPr>
          <w:fldChar w:fldCharType="begin"/>
        </w:r>
        <w:r>
          <w:rPr>
            <w:webHidden/>
          </w:rPr>
          <w:instrText xml:space="preserve"> PAGEREF _Toc379553579 \h </w:instrText>
        </w:r>
        <w:r>
          <w:rPr>
            <w:webHidden/>
          </w:rPr>
        </w:r>
        <w:r>
          <w:rPr>
            <w:webHidden/>
          </w:rPr>
          <w:fldChar w:fldCharType="separate"/>
        </w:r>
        <w:r>
          <w:rPr>
            <w:webHidden/>
          </w:rPr>
          <w:t>169</w:t>
        </w:r>
        <w:r>
          <w:rPr>
            <w:webHidden/>
          </w:rPr>
          <w:fldChar w:fldCharType="end"/>
        </w:r>
      </w:hyperlink>
    </w:p>
    <w:p w14:paraId="2830F9F5" w14:textId="77777777" w:rsidR="00B26107" w:rsidRDefault="00B26107">
      <w:pPr>
        <w:pStyle w:val="32"/>
        <w:tabs>
          <w:tab w:val="left" w:pos="840"/>
        </w:tabs>
        <w:ind w:left="578" w:hanging="309"/>
        <w:rPr>
          <w:rFonts w:eastAsiaTheme="minorEastAsia"/>
        </w:rPr>
      </w:pPr>
      <w:hyperlink w:anchor="_Toc379553580" w:history="1">
        <w:r w:rsidRPr="00A56F2B">
          <w:rPr>
            <w:rStyle w:val="afff3"/>
            <w:rFonts w:ascii="Wingdings" w:hAnsi="Wingdings"/>
          </w:rPr>
          <w:t></w:t>
        </w:r>
        <w:r>
          <w:rPr>
            <w:rFonts w:eastAsiaTheme="minorEastAsia"/>
          </w:rPr>
          <w:tab/>
        </w:r>
        <w:r w:rsidRPr="00A56F2B">
          <w:rPr>
            <w:rStyle w:val="afff3"/>
          </w:rPr>
          <w:t>Win32API</w:t>
        </w:r>
        <w:r w:rsidRPr="00A56F2B">
          <w:rPr>
            <w:rStyle w:val="afff3"/>
            <w:rFonts w:hint="eastAsia"/>
          </w:rPr>
          <w:t>版：インターロック操作</w:t>
        </w:r>
        <w:r>
          <w:rPr>
            <w:webHidden/>
          </w:rPr>
          <w:tab/>
        </w:r>
        <w:r>
          <w:rPr>
            <w:webHidden/>
          </w:rPr>
          <w:fldChar w:fldCharType="begin"/>
        </w:r>
        <w:r>
          <w:rPr>
            <w:webHidden/>
          </w:rPr>
          <w:instrText xml:space="preserve"> PAGEREF _Toc379553580 \h </w:instrText>
        </w:r>
        <w:r>
          <w:rPr>
            <w:webHidden/>
          </w:rPr>
        </w:r>
        <w:r>
          <w:rPr>
            <w:webHidden/>
          </w:rPr>
          <w:fldChar w:fldCharType="separate"/>
        </w:r>
        <w:r>
          <w:rPr>
            <w:webHidden/>
          </w:rPr>
          <w:t>169</w:t>
        </w:r>
        <w:r>
          <w:rPr>
            <w:webHidden/>
          </w:rPr>
          <w:fldChar w:fldCharType="end"/>
        </w:r>
      </w:hyperlink>
    </w:p>
    <w:p w14:paraId="79F20637" w14:textId="77777777" w:rsidR="00B26107" w:rsidRDefault="00B26107">
      <w:pPr>
        <w:pStyle w:val="32"/>
        <w:tabs>
          <w:tab w:val="left" w:pos="840"/>
        </w:tabs>
        <w:ind w:left="578" w:hanging="309"/>
        <w:rPr>
          <w:rFonts w:eastAsiaTheme="minorEastAsia"/>
        </w:rPr>
      </w:pPr>
      <w:hyperlink w:anchor="_Toc379553581" w:history="1">
        <w:r w:rsidRPr="00A56F2B">
          <w:rPr>
            <w:rStyle w:val="afff3"/>
            <w:rFonts w:ascii="Wingdings" w:hAnsi="Wingdings"/>
          </w:rPr>
          <w:t></w:t>
        </w:r>
        <w:r>
          <w:rPr>
            <w:rFonts w:eastAsiaTheme="minorEastAsia"/>
          </w:rPr>
          <w:tab/>
        </w:r>
        <w:r w:rsidRPr="00A56F2B">
          <w:rPr>
            <w:rStyle w:val="afff3"/>
          </w:rPr>
          <w:t>C++11</w:t>
        </w:r>
        <w:r w:rsidRPr="00A56F2B">
          <w:rPr>
            <w:rStyle w:val="afff3"/>
            <w:rFonts w:hint="eastAsia"/>
          </w:rPr>
          <w:t>版：アトミック操作</w:t>
        </w:r>
        <w:r>
          <w:rPr>
            <w:webHidden/>
          </w:rPr>
          <w:tab/>
        </w:r>
        <w:r>
          <w:rPr>
            <w:webHidden/>
          </w:rPr>
          <w:fldChar w:fldCharType="begin"/>
        </w:r>
        <w:r>
          <w:rPr>
            <w:webHidden/>
          </w:rPr>
          <w:instrText xml:space="preserve"> PAGEREF _Toc379553581 \h </w:instrText>
        </w:r>
        <w:r>
          <w:rPr>
            <w:webHidden/>
          </w:rPr>
        </w:r>
        <w:r>
          <w:rPr>
            <w:webHidden/>
          </w:rPr>
          <w:fldChar w:fldCharType="separate"/>
        </w:r>
        <w:r>
          <w:rPr>
            <w:webHidden/>
          </w:rPr>
          <w:t>174</w:t>
        </w:r>
        <w:r>
          <w:rPr>
            <w:webHidden/>
          </w:rPr>
          <w:fldChar w:fldCharType="end"/>
        </w:r>
      </w:hyperlink>
    </w:p>
    <w:p w14:paraId="54E5607E" w14:textId="77777777" w:rsidR="00B26107" w:rsidRDefault="00B26107">
      <w:pPr>
        <w:pStyle w:val="32"/>
        <w:tabs>
          <w:tab w:val="left" w:pos="840"/>
        </w:tabs>
        <w:ind w:left="578" w:hanging="309"/>
        <w:rPr>
          <w:rFonts w:eastAsiaTheme="minorEastAsia"/>
        </w:rPr>
      </w:pPr>
      <w:hyperlink w:anchor="_Toc379553582" w:history="1">
        <w:r w:rsidRPr="00A56F2B">
          <w:rPr>
            <w:rStyle w:val="afff3"/>
            <w:rFonts w:ascii="Wingdings" w:hAnsi="Wingdings"/>
          </w:rPr>
          <w:t></w:t>
        </w:r>
        <w:r>
          <w:rPr>
            <w:rFonts w:eastAsiaTheme="minorEastAsia"/>
          </w:rPr>
          <w:tab/>
        </w:r>
        <w:r w:rsidRPr="00A56F2B">
          <w:rPr>
            <w:rStyle w:val="afff3"/>
          </w:rPr>
          <w:t>C++11</w:t>
        </w:r>
        <w:r w:rsidRPr="00A56F2B">
          <w:rPr>
            <w:rStyle w:val="afff3"/>
            <w:rFonts w:hint="eastAsia"/>
          </w:rPr>
          <w:t>版：アトミック操作のメモリオーダー指定</w:t>
        </w:r>
        <w:r>
          <w:rPr>
            <w:webHidden/>
          </w:rPr>
          <w:tab/>
        </w:r>
        <w:r>
          <w:rPr>
            <w:webHidden/>
          </w:rPr>
          <w:fldChar w:fldCharType="begin"/>
        </w:r>
        <w:r>
          <w:rPr>
            <w:webHidden/>
          </w:rPr>
          <w:instrText xml:space="preserve"> PAGEREF _Toc379553582 \h </w:instrText>
        </w:r>
        <w:r>
          <w:rPr>
            <w:webHidden/>
          </w:rPr>
        </w:r>
        <w:r>
          <w:rPr>
            <w:webHidden/>
          </w:rPr>
          <w:fldChar w:fldCharType="separate"/>
        </w:r>
        <w:r>
          <w:rPr>
            <w:webHidden/>
          </w:rPr>
          <w:t>179</w:t>
        </w:r>
        <w:r>
          <w:rPr>
            <w:webHidden/>
          </w:rPr>
          <w:fldChar w:fldCharType="end"/>
        </w:r>
      </w:hyperlink>
    </w:p>
    <w:p w14:paraId="7EB3ACFE" w14:textId="77777777" w:rsidR="00B26107" w:rsidRDefault="00B26107">
      <w:pPr>
        <w:pStyle w:val="25"/>
        <w:rPr>
          <w:rFonts w:asciiTheme="minorHAnsi" w:eastAsiaTheme="minorEastAsia" w:hAnsiTheme="minorHAnsi" w:cstheme="minorBidi"/>
          <w:b w:val="0"/>
        </w:rPr>
      </w:pPr>
      <w:hyperlink w:anchor="_Toc379553583"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Call Once</w:t>
        </w:r>
        <w:r>
          <w:rPr>
            <w:webHidden/>
          </w:rPr>
          <w:tab/>
        </w:r>
        <w:r>
          <w:rPr>
            <w:webHidden/>
          </w:rPr>
          <w:fldChar w:fldCharType="begin"/>
        </w:r>
        <w:r>
          <w:rPr>
            <w:webHidden/>
          </w:rPr>
          <w:instrText xml:space="preserve"> PAGEREF _Toc379553583 \h </w:instrText>
        </w:r>
        <w:r>
          <w:rPr>
            <w:webHidden/>
          </w:rPr>
        </w:r>
        <w:r>
          <w:rPr>
            <w:webHidden/>
          </w:rPr>
          <w:fldChar w:fldCharType="separate"/>
        </w:r>
        <w:r>
          <w:rPr>
            <w:webHidden/>
          </w:rPr>
          <w:t>182</w:t>
        </w:r>
        <w:r>
          <w:rPr>
            <w:webHidden/>
          </w:rPr>
          <w:fldChar w:fldCharType="end"/>
        </w:r>
      </w:hyperlink>
    </w:p>
    <w:p w14:paraId="4E0089B4" w14:textId="77777777" w:rsidR="00B26107" w:rsidRDefault="00B26107">
      <w:pPr>
        <w:pStyle w:val="32"/>
        <w:tabs>
          <w:tab w:val="left" w:pos="840"/>
        </w:tabs>
        <w:ind w:left="578" w:hanging="309"/>
        <w:rPr>
          <w:rFonts w:eastAsiaTheme="minorEastAsia"/>
        </w:rPr>
      </w:pPr>
      <w:hyperlink w:anchor="_Toc379553584" w:history="1">
        <w:r w:rsidRPr="00A56F2B">
          <w:rPr>
            <w:rStyle w:val="afff3"/>
            <w:rFonts w:ascii="Wingdings" w:hAnsi="Wingdings"/>
          </w:rPr>
          <w:t></w:t>
        </w:r>
        <w:r>
          <w:rPr>
            <w:rFonts w:eastAsiaTheme="minorEastAsia"/>
          </w:rPr>
          <w:tab/>
        </w:r>
        <w:r w:rsidRPr="00A56F2B">
          <w:rPr>
            <w:rStyle w:val="afff3"/>
          </w:rPr>
          <w:t>POSIX</w:t>
        </w:r>
        <w:r w:rsidRPr="00A56F2B">
          <w:rPr>
            <w:rStyle w:val="afff3"/>
            <w:rFonts w:hint="eastAsia"/>
          </w:rPr>
          <w:t>スレッドライブラリ版</w:t>
        </w:r>
        <w:r>
          <w:rPr>
            <w:webHidden/>
          </w:rPr>
          <w:tab/>
        </w:r>
        <w:r>
          <w:rPr>
            <w:webHidden/>
          </w:rPr>
          <w:fldChar w:fldCharType="begin"/>
        </w:r>
        <w:r>
          <w:rPr>
            <w:webHidden/>
          </w:rPr>
          <w:instrText xml:space="preserve"> PAGEREF _Toc379553584 \h </w:instrText>
        </w:r>
        <w:r>
          <w:rPr>
            <w:webHidden/>
          </w:rPr>
        </w:r>
        <w:r>
          <w:rPr>
            <w:webHidden/>
          </w:rPr>
          <w:fldChar w:fldCharType="separate"/>
        </w:r>
        <w:r>
          <w:rPr>
            <w:webHidden/>
          </w:rPr>
          <w:t>182</w:t>
        </w:r>
        <w:r>
          <w:rPr>
            <w:webHidden/>
          </w:rPr>
          <w:fldChar w:fldCharType="end"/>
        </w:r>
      </w:hyperlink>
    </w:p>
    <w:p w14:paraId="05AF9AEE" w14:textId="77777777" w:rsidR="00B26107" w:rsidRDefault="00B26107">
      <w:pPr>
        <w:pStyle w:val="32"/>
        <w:tabs>
          <w:tab w:val="left" w:pos="840"/>
        </w:tabs>
        <w:ind w:left="578" w:hanging="309"/>
        <w:rPr>
          <w:rFonts w:eastAsiaTheme="minorEastAsia"/>
        </w:rPr>
      </w:pPr>
      <w:hyperlink w:anchor="_Toc379553585" w:history="1">
        <w:r w:rsidRPr="00A56F2B">
          <w:rPr>
            <w:rStyle w:val="afff3"/>
            <w:rFonts w:ascii="Wingdings" w:hAnsi="Wingdings"/>
          </w:rPr>
          <w:t></w:t>
        </w:r>
        <w:r>
          <w:rPr>
            <w:rFonts w:eastAsiaTheme="minorEastAsia"/>
          </w:rPr>
          <w:tab/>
        </w:r>
        <w:r w:rsidRPr="00A56F2B">
          <w:rPr>
            <w:rStyle w:val="afff3"/>
          </w:rPr>
          <w:t>C++11</w:t>
        </w:r>
        <w:r w:rsidRPr="00A56F2B">
          <w:rPr>
            <w:rStyle w:val="afff3"/>
            <w:rFonts w:hint="eastAsia"/>
          </w:rPr>
          <w:t>版</w:t>
        </w:r>
        <w:r>
          <w:rPr>
            <w:webHidden/>
          </w:rPr>
          <w:tab/>
        </w:r>
        <w:r>
          <w:rPr>
            <w:webHidden/>
          </w:rPr>
          <w:fldChar w:fldCharType="begin"/>
        </w:r>
        <w:r>
          <w:rPr>
            <w:webHidden/>
          </w:rPr>
          <w:instrText xml:space="preserve"> PAGEREF _Toc379553585 \h </w:instrText>
        </w:r>
        <w:r>
          <w:rPr>
            <w:webHidden/>
          </w:rPr>
        </w:r>
        <w:r>
          <w:rPr>
            <w:webHidden/>
          </w:rPr>
          <w:fldChar w:fldCharType="separate"/>
        </w:r>
        <w:r>
          <w:rPr>
            <w:webHidden/>
          </w:rPr>
          <w:t>184</w:t>
        </w:r>
        <w:r>
          <w:rPr>
            <w:webHidden/>
          </w:rPr>
          <w:fldChar w:fldCharType="end"/>
        </w:r>
      </w:hyperlink>
    </w:p>
    <w:p w14:paraId="3CD75C73" w14:textId="77777777" w:rsidR="00B26107" w:rsidRDefault="00B26107">
      <w:pPr>
        <w:pStyle w:val="25"/>
        <w:rPr>
          <w:rFonts w:asciiTheme="minorHAnsi" w:eastAsiaTheme="minorEastAsia" w:hAnsiTheme="minorHAnsi" w:cstheme="minorBidi"/>
          <w:b w:val="0"/>
        </w:rPr>
      </w:pPr>
      <w:hyperlink w:anchor="_Toc379553586"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先物（</w:t>
        </w:r>
        <w:r w:rsidRPr="00A56F2B">
          <w:rPr>
            <w:rStyle w:val="afff3"/>
          </w:rPr>
          <w:t xml:space="preserve">promise </w:t>
        </w:r>
        <w:r w:rsidRPr="00A56F2B">
          <w:rPr>
            <w:rStyle w:val="afff3"/>
            <w:rFonts w:hint="eastAsia"/>
          </w:rPr>
          <w:t>と</w:t>
        </w:r>
        <w:r w:rsidRPr="00A56F2B">
          <w:rPr>
            <w:rStyle w:val="afff3"/>
          </w:rPr>
          <w:t xml:space="preserve"> future</w:t>
        </w:r>
        <w:r w:rsidRPr="00A56F2B">
          <w:rPr>
            <w:rStyle w:val="afff3"/>
            <w:rFonts w:hint="eastAsia"/>
          </w:rPr>
          <w:t>）</w:t>
        </w:r>
        <w:r>
          <w:rPr>
            <w:webHidden/>
          </w:rPr>
          <w:tab/>
        </w:r>
        <w:r>
          <w:rPr>
            <w:webHidden/>
          </w:rPr>
          <w:fldChar w:fldCharType="begin"/>
        </w:r>
        <w:r>
          <w:rPr>
            <w:webHidden/>
          </w:rPr>
          <w:instrText xml:space="preserve"> PAGEREF _Toc379553586 \h </w:instrText>
        </w:r>
        <w:r>
          <w:rPr>
            <w:webHidden/>
          </w:rPr>
        </w:r>
        <w:r>
          <w:rPr>
            <w:webHidden/>
          </w:rPr>
          <w:fldChar w:fldCharType="separate"/>
        </w:r>
        <w:r>
          <w:rPr>
            <w:webHidden/>
          </w:rPr>
          <w:t>185</w:t>
        </w:r>
        <w:r>
          <w:rPr>
            <w:webHidden/>
          </w:rPr>
          <w:fldChar w:fldCharType="end"/>
        </w:r>
      </w:hyperlink>
    </w:p>
    <w:p w14:paraId="2D028643" w14:textId="77777777" w:rsidR="00B26107" w:rsidRDefault="00B26107">
      <w:pPr>
        <w:pStyle w:val="32"/>
        <w:tabs>
          <w:tab w:val="left" w:pos="840"/>
        </w:tabs>
        <w:ind w:left="578" w:hanging="309"/>
        <w:rPr>
          <w:rFonts w:eastAsiaTheme="minorEastAsia"/>
        </w:rPr>
      </w:pPr>
      <w:hyperlink w:anchor="_Toc379553587" w:history="1">
        <w:r w:rsidRPr="00A56F2B">
          <w:rPr>
            <w:rStyle w:val="afff3"/>
            <w:rFonts w:ascii="Wingdings" w:hAnsi="Wingdings"/>
          </w:rPr>
          <w:t></w:t>
        </w:r>
        <w:r>
          <w:rPr>
            <w:rFonts w:eastAsiaTheme="minorEastAsia"/>
          </w:rPr>
          <w:tab/>
        </w:r>
        <w:r w:rsidRPr="00A56F2B">
          <w:rPr>
            <w:rStyle w:val="afff3"/>
          </w:rPr>
          <w:t>C++11</w:t>
        </w:r>
        <w:r w:rsidRPr="00A56F2B">
          <w:rPr>
            <w:rStyle w:val="afff3"/>
            <w:rFonts w:hint="eastAsia"/>
          </w:rPr>
          <w:t>版</w:t>
        </w:r>
        <w:r>
          <w:rPr>
            <w:webHidden/>
          </w:rPr>
          <w:tab/>
        </w:r>
        <w:r>
          <w:rPr>
            <w:webHidden/>
          </w:rPr>
          <w:fldChar w:fldCharType="begin"/>
        </w:r>
        <w:r>
          <w:rPr>
            <w:webHidden/>
          </w:rPr>
          <w:instrText xml:space="preserve"> PAGEREF _Toc379553587 \h </w:instrText>
        </w:r>
        <w:r>
          <w:rPr>
            <w:webHidden/>
          </w:rPr>
        </w:r>
        <w:r>
          <w:rPr>
            <w:webHidden/>
          </w:rPr>
          <w:fldChar w:fldCharType="separate"/>
        </w:r>
        <w:r>
          <w:rPr>
            <w:webHidden/>
          </w:rPr>
          <w:t>185</w:t>
        </w:r>
        <w:r>
          <w:rPr>
            <w:webHidden/>
          </w:rPr>
          <w:fldChar w:fldCharType="end"/>
        </w:r>
      </w:hyperlink>
    </w:p>
    <w:p w14:paraId="54E5940D" w14:textId="77777777" w:rsidR="00B26107" w:rsidRDefault="00B26107">
      <w:pPr>
        <w:pStyle w:val="25"/>
        <w:rPr>
          <w:rFonts w:asciiTheme="minorHAnsi" w:eastAsiaTheme="minorEastAsia" w:hAnsiTheme="minorHAnsi" w:cstheme="minorBidi"/>
          <w:b w:val="0"/>
        </w:rPr>
      </w:pPr>
      <w:hyperlink w:anchor="_Toc379553588"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割り込み：シグナル</w:t>
        </w:r>
        <w:r>
          <w:rPr>
            <w:webHidden/>
          </w:rPr>
          <w:tab/>
        </w:r>
        <w:r>
          <w:rPr>
            <w:webHidden/>
          </w:rPr>
          <w:fldChar w:fldCharType="begin"/>
        </w:r>
        <w:r>
          <w:rPr>
            <w:webHidden/>
          </w:rPr>
          <w:instrText xml:space="preserve"> PAGEREF _Toc379553588 \h </w:instrText>
        </w:r>
        <w:r>
          <w:rPr>
            <w:webHidden/>
          </w:rPr>
        </w:r>
        <w:r>
          <w:rPr>
            <w:webHidden/>
          </w:rPr>
          <w:fldChar w:fldCharType="separate"/>
        </w:r>
        <w:r>
          <w:rPr>
            <w:webHidden/>
          </w:rPr>
          <w:t>186</w:t>
        </w:r>
        <w:r>
          <w:rPr>
            <w:webHidden/>
          </w:rPr>
          <w:fldChar w:fldCharType="end"/>
        </w:r>
      </w:hyperlink>
    </w:p>
    <w:p w14:paraId="066D9D27" w14:textId="77777777" w:rsidR="00B26107" w:rsidRDefault="00B26107">
      <w:pPr>
        <w:pStyle w:val="32"/>
        <w:tabs>
          <w:tab w:val="left" w:pos="840"/>
        </w:tabs>
        <w:ind w:left="578" w:hanging="309"/>
        <w:rPr>
          <w:rFonts w:eastAsiaTheme="minorEastAsia"/>
        </w:rPr>
      </w:pPr>
      <w:hyperlink w:anchor="_Toc379553589" w:history="1">
        <w:r w:rsidRPr="00A56F2B">
          <w:rPr>
            <w:rStyle w:val="afff3"/>
            <w:rFonts w:ascii="Wingdings" w:hAnsi="Wingdings"/>
          </w:rPr>
          <w:t></w:t>
        </w:r>
        <w:r>
          <w:rPr>
            <w:rFonts w:eastAsiaTheme="minorEastAsia"/>
          </w:rPr>
          <w:tab/>
        </w:r>
        <w:r w:rsidRPr="00A56F2B">
          <w:rPr>
            <w:rStyle w:val="afff3"/>
          </w:rPr>
          <w:t>POSIX</w:t>
        </w:r>
        <w:r w:rsidRPr="00A56F2B">
          <w:rPr>
            <w:rStyle w:val="afff3"/>
            <w:rFonts w:hint="eastAsia"/>
          </w:rPr>
          <w:t>版</w:t>
        </w:r>
        <w:r>
          <w:rPr>
            <w:webHidden/>
          </w:rPr>
          <w:tab/>
        </w:r>
        <w:r>
          <w:rPr>
            <w:webHidden/>
          </w:rPr>
          <w:fldChar w:fldCharType="begin"/>
        </w:r>
        <w:r>
          <w:rPr>
            <w:webHidden/>
          </w:rPr>
          <w:instrText xml:space="preserve"> PAGEREF _Toc379553589 \h </w:instrText>
        </w:r>
        <w:r>
          <w:rPr>
            <w:webHidden/>
          </w:rPr>
        </w:r>
        <w:r>
          <w:rPr>
            <w:webHidden/>
          </w:rPr>
          <w:fldChar w:fldCharType="separate"/>
        </w:r>
        <w:r>
          <w:rPr>
            <w:webHidden/>
          </w:rPr>
          <w:t>187</w:t>
        </w:r>
        <w:r>
          <w:rPr>
            <w:webHidden/>
          </w:rPr>
          <w:fldChar w:fldCharType="end"/>
        </w:r>
      </w:hyperlink>
    </w:p>
    <w:p w14:paraId="3632A042" w14:textId="77777777" w:rsidR="00B26107" w:rsidRDefault="00B26107">
      <w:pPr>
        <w:pStyle w:val="32"/>
        <w:tabs>
          <w:tab w:val="left" w:pos="840"/>
        </w:tabs>
        <w:ind w:left="578" w:hanging="309"/>
        <w:rPr>
          <w:rFonts w:eastAsiaTheme="minorEastAsia"/>
        </w:rPr>
      </w:pPr>
      <w:hyperlink w:anchor="_Toc379553590" w:history="1">
        <w:r w:rsidRPr="00A56F2B">
          <w:rPr>
            <w:rStyle w:val="afff3"/>
            <w:rFonts w:ascii="Wingdings" w:hAnsi="Wingdings"/>
          </w:rPr>
          <w:t></w:t>
        </w:r>
        <w:r>
          <w:rPr>
            <w:rFonts w:eastAsiaTheme="minorEastAsia"/>
          </w:rPr>
          <w:tab/>
        </w:r>
        <w:r w:rsidRPr="00A56F2B">
          <w:rPr>
            <w:rStyle w:val="afff3"/>
            <w:rFonts w:hint="eastAsia"/>
          </w:rPr>
          <w:t>【用語解説】リエントラント</w:t>
        </w:r>
        <w:r>
          <w:rPr>
            <w:webHidden/>
          </w:rPr>
          <w:tab/>
        </w:r>
        <w:r>
          <w:rPr>
            <w:webHidden/>
          </w:rPr>
          <w:fldChar w:fldCharType="begin"/>
        </w:r>
        <w:r>
          <w:rPr>
            <w:webHidden/>
          </w:rPr>
          <w:instrText xml:space="preserve"> PAGEREF _Toc379553590 \h </w:instrText>
        </w:r>
        <w:r>
          <w:rPr>
            <w:webHidden/>
          </w:rPr>
        </w:r>
        <w:r>
          <w:rPr>
            <w:webHidden/>
          </w:rPr>
          <w:fldChar w:fldCharType="separate"/>
        </w:r>
        <w:r>
          <w:rPr>
            <w:webHidden/>
          </w:rPr>
          <w:t>194</w:t>
        </w:r>
        <w:r>
          <w:rPr>
            <w:webHidden/>
          </w:rPr>
          <w:fldChar w:fldCharType="end"/>
        </w:r>
      </w:hyperlink>
    </w:p>
    <w:p w14:paraId="4F3ADB91" w14:textId="77777777" w:rsidR="00B26107" w:rsidRDefault="00B26107">
      <w:pPr>
        <w:pStyle w:val="12"/>
        <w:spacing w:before="180"/>
        <w:ind w:left="325" w:hanging="325"/>
        <w:rPr>
          <w:rFonts w:asciiTheme="minorHAnsi" w:eastAsiaTheme="minorEastAsia" w:hAnsiTheme="minorHAnsi" w:cstheme="minorBidi"/>
          <w:b w:val="0"/>
          <w:sz w:val="21"/>
        </w:rPr>
      </w:pPr>
      <w:hyperlink w:anchor="_Toc379553591" w:history="1">
        <w:r w:rsidRPr="00A56F2B">
          <w:rPr>
            <w:rStyle w:val="afff3"/>
            <w:rFonts w:ascii="Wingdings" w:hAnsi="Wingdings"/>
          </w:rPr>
          <w:t></w:t>
        </w:r>
        <w:r>
          <w:rPr>
            <w:rFonts w:asciiTheme="minorHAnsi" w:eastAsiaTheme="minorEastAsia" w:hAnsiTheme="minorHAnsi" w:cstheme="minorBidi"/>
            <w:b w:val="0"/>
            <w:sz w:val="21"/>
          </w:rPr>
          <w:tab/>
        </w:r>
        <w:r w:rsidRPr="00A56F2B">
          <w:rPr>
            <w:rStyle w:val="afff3"/>
            <w:rFonts w:hint="eastAsia"/>
          </w:rPr>
          <w:t>マルチスレッドで起こり得る問題②</w:t>
        </w:r>
        <w:r>
          <w:rPr>
            <w:webHidden/>
          </w:rPr>
          <w:tab/>
        </w:r>
        <w:r>
          <w:rPr>
            <w:webHidden/>
          </w:rPr>
          <w:fldChar w:fldCharType="begin"/>
        </w:r>
        <w:r>
          <w:rPr>
            <w:webHidden/>
          </w:rPr>
          <w:instrText xml:space="preserve"> PAGEREF _Toc379553591 \h </w:instrText>
        </w:r>
        <w:r>
          <w:rPr>
            <w:webHidden/>
          </w:rPr>
        </w:r>
        <w:r>
          <w:rPr>
            <w:webHidden/>
          </w:rPr>
          <w:fldChar w:fldCharType="separate"/>
        </w:r>
        <w:r>
          <w:rPr>
            <w:webHidden/>
          </w:rPr>
          <w:t>194</w:t>
        </w:r>
        <w:r>
          <w:rPr>
            <w:webHidden/>
          </w:rPr>
          <w:fldChar w:fldCharType="end"/>
        </w:r>
      </w:hyperlink>
    </w:p>
    <w:p w14:paraId="2006307B" w14:textId="77777777" w:rsidR="00B26107" w:rsidRDefault="00B26107">
      <w:pPr>
        <w:pStyle w:val="25"/>
        <w:rPr>
          <w:rFonts w:asciiTheme="minorHAnsi" w:eastAsiaTheme="minorEastAsia" w:hAnsiTheme="minorHAnsi" w:cstheme="minorBidi"/>
          <w:b w:val="0"/>
        </w:rPr>
      </w:pPr>
      <w:hyperlink w:anchor="_Toc379553592"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デッドロック</w:t>
        </w:r>
        <w:r>
          <w:rPr>
            <w:webHidden/>
          </w:rPr>
          <w:tab/>
        </w:r>
        <w:r>
          <w:rPr>
            <w:webHidden/>
          </w:rPr>
          <w:fldChar w:fldCharType="begin"/>
        </w:r>
        <w:r>
          <w:rPr>
            <w:webHidden/>
          </w:rPr>
          <w:instrText xml:space="preserve"> PAGEREF _Toc379553592 \h </w:instrText>
        </w:r>
        <w:r>
          <w:rPr>
            <w:webHidden/>
          </w:rPr>
        </w:r>
        <w:r>
          <w:rPr>
            <w:webHidden/>
          </w:rPr>
          <w:fldChar w:fldCharType="separate"/>
        </w:r>
        <w:r>
          <w:rPr>
            <w:webHidden/>
          </w:rPr>
          <w:t>194</w:t>
        </w:r>
        <w:r>
          <w:rPr>
            <w:webHidden/>
          </w:rPr>
          <w:fldChar w:fldCharType="end"/>
        </w:r>
      </w:hyperlink>
    </w:p>
    <w:p w14:paraId="287E9A41" w14:textId="77777777" w:rsidR="00B26107" w:rsidRDefault="00B26107">
      <w:pPr>
        <w:pStyle w:val="32"/>
        <w:tabs>
          <w:tab w:val="left" w:pos="840"/>
        </w:tabs>
        <w:ind w:left="578" w:hanging="309"/>
        <w:rPr>
          <w:rFonts w:eastAsiaTheme="minorEastAsia"/>
        </w:rPr>
      </w:pPr>
      <w:hyperlink w:anchor="_Toc379553593" w:history="1">
        <w:r w:rsidRPr="00A56F2B">
          <w:rPr>
            <w:rStyle w:val="afff3"/>
            <w:rFonts w:ascii="Wingdings" w:hAnsi="Wingdings"/>
          </w:rPr>
          <w:t></w:t>
        </w:r>
        <w:r>
          <w:rPr>
            <w:rFonts w:eastAsiaTheme="minorEastAsia"/>
          </w:rPr>
          <w:tab/>
        </w:r>
        <w:r w:rsidRPr="00A56F2B">
          <w:rPr>
            <w:rStyle w:val="afff3"/>
            <w:rFonts w:hint="eastAsia"/>
          </w:rPr>
          <w:t>【問題】相互ロック</w:t>
        </w:r>
        <w:r>
          <w:rPr>
            <w:webHidden/>
          </w:rPr>
          <w:tab/>
        </w:r>
        <w:r>
          <w:rPr>
            <w:webHidden/>
          </w:rPr>
          <w:fldChar w:fldCharType="begin"/>
        </w:r>
        <w:r>
          <w:rPr>
            <w:webHidden/>
          </w:rPr>
          <w:instrText xml:space="preserve"> PAGEREF _Toc379553593 \h </w:instrText>
        </w:r>
        <w:r>
          <w:rPr>
            <w:webHidden/>
          </w:rPr>
        </w:r>
        <w:r>
          <w:rPr>
            <w:webHidden/>
          </w:rPr>
          <w:fldChar w:fldCharType="separate"/>
        </w:r>
        <w:r>
          <w:rPr>
            <w:webHidden/>
          </w:rPr>
          <w:t>195</w:t>
        </w:r>
        <w:r>
          <w:rPr>
            <w:webHidden/>
          </w:rPr>
          <w:fldChar w:fldCharType="end"/>
        </w:r>
      </w:hyperlink>
    </w:p>
    <w:p w14:paraId="1BF0729A" w14:textId="77777777" w:rsidR="00B26107" w:rsidRDefault="00B26107">
      <w:pPr>
        <w:pStyle w:val="32"/>
        <w:tabs>
          <w:tab w:val="left" w:pos="840"/>
        </w:tabs>
        <w:ind w:left="578" w:hanging="309"/>
        <w:rPr>
          <w:rFonts w:eastAsiaTheme="minorEastAsia"/>
        </w:rPr>
      </w:pPr>
      <w:hyperlink w:anchor="_Toc379553594" w:history="1">
        <w:r w:rsidRPr="00A56F2B">
          <w:rPr>
            <w:rStyle w:val="afff3"/>
            <w:rFonts w:ascii="Wingdings" w:hAnsi="Wingdings"/>
          </w:rPr>
          <w:t></w:t>
        </w:r>
        <w:r>
          <w:rPr>
            <w:rFonts w:eastAsiaTheme="minorEastAsia"/>
          </w:rPr>
          <w:tab/>
        </w:r>
        <w:r w:rsidRPr="00A56F2B">
          <w:rPr>
            <w:rStyle w:val="afff3"/>
            <w:rFonts w:hint="eastAsia"/>
          </w:rPr>
          <w:t>【解決策】相互ロック</w:t>
        </w:r>
        <w:r>
          <w:rPr>
            <w:webHidden/>
          </w:rPr>
          <w:tab/>
        </w:r>
        <w:r>
          <w:rPr>
            <w:webHidden/>
          </w:rPr>
          <w:fldChar w:fldCharType="begin"/>
        </w:r>
        <w:r>
          <w:rPr>
            <w:webHidden/>
          </w:rPr>
          <w:instrText xml:space="preserve"> PAGEREF _Toc379553594 \h </w:instrText>
        </w:r>
        <w:r>
          <w:rPr>
            <w:webHidden/>
          </w:rPr>
        </w:r>
        <w:r>
          <w:rPr>
            <w:webHidden/>
          </w:rPr>
          <w:fldChar w:fldCharType="separate"/>
        </w:r>
        <w:r>
          <w:rPr>
            <w:webHidden/>
          </w:rPr>
          <w:t>195</w:t>
        </w:r>
        <w:r>
          <w:rPr>
            <w:webHidden/>
          </w:rPr>
          <w:fldChar w:fldCharType="end"/>
        </w:r>
      </w:hyperlink>
    </w:p>
    <w:p w14:paraId="72694041" w14:textId="77777777" w:rsidR="00B26107" w:rsidRDefault="00B26107">
      <w:pPr>
        <w:pStyle w:val="32"/>
        <w:tabs>
          <w:tab w:val="left" w:pos="840"/>
        </w:tabs>
        <w:ind w:left="578" w:hanging="309"/>
        <w:rPr>
          <w:rFonts w:eastAsiaTheme="minorEastAsia"/>
        </w:rPr>
      </w:pPr>
      <w:hyperlink w:anchor="_Toc379553595" w:history="1">
        <w:r w:rsidRPr="00A56F2B">
          <w:rPr>
            <w:rStyle w:val="afff3"/>
            <w:rFonts w:ascii="Wingdings" w:hAnsi="Wingdings"/>
          </w:rPr>
          <w:t></w:t>
        </w:r>
        <w:r>
          <w:rPr>
            <w:rFonts w:eastAsiaTheme="minorEastAsia"/>
          </w:rPr>
          <w:tab/>
        </w:r>
        <w:r w:rsidRPr="00A56F2B">
          <w:rPr>
            <w:rStyle w:val="afff3"/>
            <w:rFonts w:hint="eastAsia"/>
          </w:rPr>
          <w:t>【問題】再帰ロック</w:t>
        </w:r>
        <w:r>
          <w:rPr>
            <w:webHidden/>
          </w:rPr>
          <w:tab/>
        </w:r>
        <w:r>
          <w:rPr>
            <w:webHidden/>
          </w:rPr>
          <w:fldChar w:fldCharType="begin"/>
        </w:r>
        <w:r>
          <w:rPr>
            <w:webHidden/>
          </w:rPr>
          <w:instrText xml:space="preserve"> PAGEREF _Toc379553595 \h </w:instrText>
        </w:r>
        <w:r>
          <w:rPr>
            <w:webHidden/>
          </w:rPr>
        </w:r>
        <w:r>
          <w:rPr>
            <w:webHidden/>
          </w:rPr>
          <w:fldChar w:fldCharType="separate"/>
        </w:r>
        <w:r>
          <w:rPr>
            <w:webHidden/>
          </w:rPr>
          <w:t>197</w:t>
        </w:r>
        <w:r>
          <w:rPr>
            <w:webHidden/>
          </w:rPr>
          <w:fldChar w:fldCharType="end"/>
        </w:r>
      </w:hyperlink>
    </w:p>
    <w:p w14:paraId="4AD2F44D" w14:textId="77777777" w:rsidR="00B26107" w:rsidRDefault="00B26107">
      <w:pPr>
        <w:pStyle w:val="32"/>
        <w:tabs>
          <w:tab w:val="left" w:pos="840"/>
        </w:tabs>
        <w:ind w:left="578" w:hanging="309"/>
        <w:rPr>
          <w:rFonts w:eastAsiaTheme="minorEastAsia"/>
        </w:rPr>
      </w:pPr>
      <w:hyperlink w:anchor="_Toc379553596" w:history="1">
        <w:r w:rsidRPr="00A56F2B">
          <w:rPr>
            <w:rStyle w:val="afff3"/>
            <w:rFonts w:ascii="Wingdings" w:hAnsi="Wingdings"/>
          </w:rPr>
          <w:t></w:t>
        </w:r>
        <w:r>
          <w:rPr>
            <w:rFonts w:eastAsiaTheme="minorEastAsia"/>
          </w:rPr>
          <w:tab/>
        </w:r>
        <w:r w:rsidRPr="00A56F2B">
          <w:rPr>
            <w:rStyle w:val="afff3"/>
            <w:rFonts w:hint="eastAsia"/>
          </w:rPr>
          <w:t>【解決策】再帰ロック</w:t>
        </w:r>
        <w:r>
          <w:rPr>
            <w:webHidden/>
          </w:rPr>
          <w:tab/>
        </w:r>
        <w:r>
          <w:rPr>
            <w:webHidden/>
          </w:rPr>
          <w:fldChar w:fldCharType="begin"/>
        </w:r>
        <w:r>
          <w:rPr>
            <w:webHidden/>
          </w:rPr>
          <w:instrText xml:space="preserve"> PAGEREF _Toc379553596 \h </w:instrText>
        </w:r>
        <w:r>
          <w:rPr>
            <w:webHidden/>
          </w:rPr>
        </w:r>
        <w:r>
          <w:rPr>
            <w:webHidden/>
          </w:rPr>
          <w:fldChar w:fldCharType="separate"/>
        </w:r>
        <w:r>
          <w:rPr>
            <w:webHidden/>
          </w:rPr>
          <w:t>197</w:t>
        </w:r>
        <w:r>
          <w:rPr>
            <w:webHidden/>
          </w:rPr>
          <w:fldChar w:fldCharType="end"/>
        </w:r>
      </w:hyperlink>
    </w:p>
    <w:p w14:paraId="19F2FD06" w14:textId="77777777" w:rsidR="00B26107" w:rsidRDefault="00B26107">
      <w:pPr>
        <w:pStyle w:val="25"/>
        <w:rPr>
          <w:rFonts w:asciiTheme="minorHAnsi" w:eastAsiaTheme="minorEastAsia" w:hAnsiTheme="minorHAnsi" w:cstheme="minorBidi"/>
          <w:b w:val="0"/>
        </w:rPr>
      </w:pPr>
      <w:hyperlink w:anchor="_Toc379553597"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【モニターの問題】通知の取りこぼし</w:t>
        </w:r>
        <w:r>
          <w:rPr>
            <w:webHidden/>
          </w:rPr>
          <w:tab/>
        </w:r>
        <w:r>
          <w:rPr>
            <w:webHidden/>
          </w:rPr>
          <w:fldChar w:fldCharType="begin"/>
        </w:r>
        <w:r>
          <w:rPr>
            <w:webHidden/>
          </w:rPr>
          <w:instrText xml:space="preserve"> PAGEREF _Toc379553597 \h </w:instrText>
        </w:r>
        <w:r>
          <w:rPr>
            <w:webHidden/>
          </w:rPr>
        </w:r>
        <w:r>
          <w:rPr>
            <w:webHidden/>
          </w:rPr>
          <w:fldChar w:fldCharType="separate"/>
        </w:r>
        <w:r>
          <w:rPr>
            <w:webHidden/>
          </w:rPr>
          <w:t>198</w:t>
        </w:r>
        <w:r>
          <w:rPr>
            <w:webHidden/>
          </w:rPr>
          <w:fldChar w:fldCharType="end"/>
        </w:r>
      </w:hyperlink>
    </w:p>
    <w:p w14:paraId="19E19ADC" w14:textId="77777777" w:rsidR="00B26107" w:rsidRDefault="00B26107">
      <w:pPr>
        <w:pStyle w:val="32"/>
        <w:tabs>
          <w:tab w:val="left" w:pos="840"/>
        </w:tabs>
        <w:ind w:left="578" w:hanging="309"/>
        <w:rPr>
          <w:rFonts w:eastAsiaTheme="minorEastAsia"/>
        </w:rPr>
      </w:pPr>
      <w:hyperlink w:anchor="_Toc379553598" w:history="1">
        <w:r w:rsidRPr="00A56F2B">
          <w:rPr>
            <w:rStyle w:val="afff3"/>
            <w:rFonts w:ascii="Wingdings" w:hAnsi="Wingdings"/>
          </w:rPr>
          <w:t></w:t>
        </w:r>
        <w:r>
          <w:rPr>
            <w:rFonts w:eastAsiaTheme="minorEastAsia"/>
          </w:rPr>
          <w:tab/>
        </w:r>
        <w:r w:rsidRPr="00A56F2B">
          <w:rPr>
            <w:rStyle w:val="afff3"/>
            <w:rFonts w:hint="eastAsia"/>
          </w:rPr>
          <w:t>解決策</w:t>
        </w:r>
        <w:r>
          <w:rPr>
            <w:webHidden/>
          </w:rPr>
          <w:tab/>
        </w:r>
        <w:r>
          <w:rPr>
            <w:webHidden/>
          </w:rPr>
          <w:fldChar w:fldCharType="begin"/>
        </w:r>
        <w:r>
          <w:rPr>
            <w:webHidden/>
          </w:rPr>
          <w:instrText xml:space="preserve"> PAGEREF _Toc379553598 \h </w:instrText>
        </w:r>
        <w:r>
          <w:rPr>
            <w:webHidden/>
          </w:rPr>
        </w:r>
        <w:r>
          <w:rPr>
            <w:webHidden/>
          </w:rPr>
          <w:fldChar w:fldCharType="separate"/>
        </w:r>
        <w:r>
          <w:rPr>
            <w:webHidden/>
          </w:rPr>
          <w:t>198</w:t>
        </w:r>
        <w:r>
          <w:rPr>
            <w:webHidden/>
          </w:rPr>
          <w:fldChar w:fldCharType="end"/>
        </w:r>
      </w:hyperlink>
    </w:p>
    <w:p w14:paraId="7EFEAEED" w14:textId="77777777" w:rsidR="00B26107" w:rsidRDefault="00B26107">
      <w:pPr>
        <w:pStyle w:val="25"/>
        <w:rPr>
          <w:rFonts w:asciiTheme="minorHAnsi" w:eastAsiaTheme="minorEastAsia" w:hAnsiTheme="minorHAnsi" w:cstheme="minorBidi"/>
          <w:b w:val="0"/>
        </w:rPr>
      </w:pPr>
      <w:hyperlink w:anchor="_Toc379553599"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低速化</w:t>
        </w:r>
        <w:r>
          <w:rPr>
            <w:webHidden/>
          </w:rPr>
          <w:tab/>
        </w:r>
        <w:r>
          <w:rPr>
            <w:webHidden/>
          </w:rPr>
          <w:fldChar w:fldCharType="begin"/>
        </w:r>
        <w:r>
          <w:rPr>
            <w:webHidden/>
          </w:rPr>
          <w:instrText xml:space="preserve"> PAGEREF _Toc379553599 \h </w:instrText>
        </w:r>
        <w:r>
          <w:rPr>
            <w:webHidden/>
          </w:rPr>
        </w:r>
        <w:r>
          <w:rPr>
            <w:webHidden/>
          </w:rPr>
          <w:fldChar w:fldCharType="separate"/>
        </w:r>
        <w:r>
          <w:rPr>
            <w:webHidden/>
          </w:rPr>
          <w:t>199</w:t>
        </w:r>
        <w:r>
          <w:rPr>
            <w:webHidden/>
          </w:rPr>
          <w:fldChar w:fldCharType="end"/>
        </w:r>
      </w:hyperlink>
    </w:p>
    <w:p w14:paraId="0B89C578" w14:textId="77777777" w:rsidR="00B26107" w:rsidRDefault="00B26107">
      <w:pPr>
        <w:pStyle w:val="32"/>
        <w:tabs>
          <w:tab w:val="left" w:pos="840"/>
        </w:tabs>
        <w:ind w:left="578" w:hanging="309"/>
        <w:rPr>
          <w:rFonts w:eastAsiaTheme="minorEastAsia"/>
        </w:rPr>
      </w:pPr>
      <w:hyperlink w:anchor="_Toc379553600" w:history="1">
        <w:r w:rsidRPr="00A56F2B">
          <w:rPr>
            <w:rStyle w:val="afff3"/>
            <w:rFonts w:ascii="Wingdings" w:hAnsi="Wingdings"/>
          </w:rPr>
          <w:t></w:t>
        </w:r>
        <w:r>
          <w:rPr>
            <w:rFonts w:eastAsiaTheme="minorEastAsia"/>
          </w:rPr>
          <w:tab/>
        </w:r>
        <w:r w:rsidRPr="00A56F2B">
          <w:rPr>
            <w:rStyle w:val="afff3"/>
            <w:rFonts w:hint="eastAsia"/>
          </w:rPr>
          <w:t>解決策</w:t>
        </w:r>
        <w:r>
          <w:rPr>
            <w:webHidden/>
          </w:rPr>
          <w:tab/>
        </w:r>
        <w:r>
          <w:rPr>
            <w:webHidden/>
          </w:rPr>
          <w:fldChar w:fldCharType="begin"/>
        </w:r>
        <w:r>
          <w:rPr>
            <w:webHidden/>
          </w:rPr>
          <w:instrText xml:space="preserve"> PAGEREF _Toc379553600 \h </w:instrText>
        </w:r>
        <w:r>
          <w:rPr>
            <w:webHidden/>
          </w:rPr>
        </w:r>
        <w:r>
          <w:rPr>
            <w:webHidden/>
          </w:rPr>
          <w:fldChar w:fldCharType="separate"/>
        </w:r>
        <w:r>
          <w:rPr>
            <w:webHidden/>
          </w:rPr>
          <w:t>199</w:t>
        </w:r>
        <w:r>
          <w:rPr>
            <w:webHidden/>
          </w:rPr>
          <w:fldChar w:fldCharType="end"/>
        </w:r>
      </w:hyperlink>
    </w:p>
    <w:p w14:paraId="3F693A60" w14:textId="77777777" w:rsidR="00B26107" w:rsidRDefault="00B26107">
      <w:pPr>
        <w:pStyle w:val="25"/>
        <w:rPr>
          <w:rFonts w:asciiTheme="minorHAnsi" w:eastAsiaTheme="minorEastAsia" w:hAnsiTheme="minorHAnsi" w:cstheme="minorBidi"/>
          <w:b w:val="0"/>
        </w:rPr>
      </w:pPr>
      <w:hyperlink w:anchor="_Toc379553601"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メモリ不足</w:t>
        </w:r>
        <w:r>
          <w:rPr>
            <w:webHidden/>
          </w:rPr>
          <w:tab/>
        </w:r>
        <w:r>
          <w:rPr>
            <w:webHidden/>
          </w:rPr>
          <w:fldChar w:fldCharType="begin"/>
        </w:r>
        <w:r>
          <w:rPr>
            <w:webHidden/>
          </w:rPr>
          <w:instrText xml:space="preserve"> PAGEREF _Toc379553601 \h </w:instrText>
        </w:r>
        <w:r>
          <w:rPr>
            <w:webHidden/>
          </w:rPr>
        </w:r>
        <w:r>
          <w:rPr>
            <w:webHidden/>
          </w:rPr>
          <w:fldChar w:fldCharType="separate"/>
        </w:r>
        <w:r>
          <w:rPr>
            <w:webHidden/>
          </w:rPr>
          <w:t>200</w:t>
        </w:r>
        <w:r>
          <w:rPr>
            <w:webHidden/>
          </w:rPr>
          <w:fldChar w:fldCharType="end"/>
        </w:r>
      </w:hyperlink>
    </w:p>
    <w:p w14:paraId="42F14E0A" w14:textId="77777777" w:rsidR="00B26107" w:rsidRDefault="00B26107">
      <w:pPr>
        <w:pStyle w:val="25"/>
        <w:rPr>
          <w:rFonts w:asciiTheme="minorHAnsi" w:eastAsiaTheme="minorEastAsia" w:hAnsiTheme="minorHAnsi" w:cstheme="minorBidi"/>
          <w:b w:val="0"/>
        </w:rPr>
      </w:pPr>
      <w:hyperlink w:anchor="_Toc379553602"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ゾンビスレッド（リソースの枯渇）</w:t>
        </w:r>
        <w:r>
          <w:rPr>
            <w:webHidden/>
          </w:rPr>
          <w:tab/>
        </w:r>
        <w:r>
          <w:rPr>
            <w:webHidden/>
          </w:rPr>
          <w:fldChar w:fldCharType="begin"/>
        </w:r>
        <w:r>
          <w:rPr>
            <w:webHidden/>
          </w:rPr>
          <w:instrText xml:space="preserve"> PAGEREF _Toc379553602 \h </w:instrText>
        </w:r>
        <w:r>
          <w:rPr>
            <w:webHidden/>
          </w:rPr>
        </w:r>
        <w:r>
          <w:rPr>
            <w:webHidden/>
          </w:rPr>
          <w:fldChar w:fldCharType="separate"/>
        </w:r>
        <w:r>
          <w:rPr>
            <w:webHidden/>
          </w:rPr>
          <w:t>200</w:t>
        </w:r>
        <w:r>
          <w:rPr>
            <w:webHidden/>
          </w:rPr>
          <w:fldChar w:fldCharType="end"/>
        </w:r>
      </w:hyperlink>
    </w:p>
    <w:p w14:paraId="3E4BB551" w14:textId="77777777" w:rsidR="00B26107" w:rsidRDefault="00B26107">
      <w:pPr>
        <w:pStyle w:val="12"/>
        <w:spacing w:before="180"/>
        <w:ind w:left="325" w:hanging="325"/>
        <w:rPr>
          <w:rFonts w:asciiTheme="minorHAnsi" w:eastAsiaTheme="minorEastAsia" w:hAnsiTheme="minorHAnsi" w:cstheme="minorBidi"/>
          <w:b w:val="0"/>
          <w:sz w:val="21"/>
        </w:rPr>
      </w:pPr>
      <w:hyperlink w:anchor="_Toc379553603" w:history="1">
        <w:r w:rsidRPr="00A56F2B">
          <w:rPr>
            <w:rStyle w:val="afff3"/>
            <w:rFonts w:ascii="Wingdings" w:hAnsi="Wingdings"/>
          </w:rPr>
          <w:t></w:t>
        </w:r>
        <w:r>
          <w:rPr>
            <w:rFonts w:asciiTheme="minorHAnsi" w:eastAsiaTheme="minorEastAsia" w:hAnsiTheme="minorHAnsi" w:cstheme="minorBidi"/>
            <w:b w:val="0"/>
            <w:sz w:val="21"/>
          </w:rPr>
          <w:tab/>
        </w:r>
        <w:r w:rsidRPr="00A56F2B">
          <w:rPr>
            <w:rStyle w:val="afff3"/>
            <w:rFonts w:hint="eastAsia"/>
          </w:rPr>
          <w:t>様々なデータ共有手法</w:t>
        </w:r>
        <w:r>
          <w:rPr>
            <w:webHidden/>
          </w:rPr>
          <w:tab/>
        </w:r>
        <w:r>
          <w:rPr>
            <w:webHidden/>
          </w:rPr>
          <w:fldChar w:fldCharType="begin"/>
        </w:r>
        <w:r>
          <w:rPr>
            <w:webHidden/>
          </w:rPr>
          <w:instrText xml:space="preserve"> PAGEREF _Toc379553603 \h </w:instrText>
        </w:r>
        <w:r>
          <w:rPr>
            <w:webHidden/>
          </w:rPr>
        </w:r>
        <w:r>
          <w:rPr>
            <w:webHidden/>
          </w:rPr>
          <w:fldChar w:fldCharType="separate"/>
        </w:r>
        <w:r>
          <w:rPr>
            <w:webHidden/>
          </w:rPr>
          <w:t>201</w:t>
        </w:r>
        <w:r>
          <w:rPr>
            <w:webHidden/>
          </w:rPr>
          <w:fldChar w:fldCharType="end"/>
        </w:r>
      </w:hyperlink>
    </w:p>
    <w:p w14:paraId="7977BC8A" w14:textId="77777777" w:rsidR="00B26107" w:rsidRDefault="00B26107">
      <w:pPr>
        <w:pStyle w:val="25"/>
        <w:rPr>
          <w:rFonts w:asciiTheme="minorHAnsi" w:eastAsiaTheme="minorEastAsia" w:hAnsiTheme="minorHAnsi" w:cstheme="minorBidi"/>
          <w:b w:val="0"/>
        </w:rPr>
      </w:pPr>
      <w:hyperlink w:anchor="_Toc379553604"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volatile</w:t>
        </w:r>
        <w:r w:rsidRPr="00A56F2B">
          <w:rPr>
            <w:rStyle w:val="afff3"/>
            <w:rFonts w:hint="eastAsia"/>
          </w:rPr>
          <w:t>型修飾子、アトミック型の使いどころ</w:t>
        </w:r>
        <w:r>
          <w:rPr>
            <w:webHidden/>
          </w:rPr>
          <w:tab/>
        </w:r>
        <w:r>
          <w:rPr>
            <w:webHidden/>
          </w:rPr>
          <w:fldChar w:fldCharType="begin"/>
        </w:r>
        <w:r>
          <w:rPr>
            <w:webHidden/>
          </w:rPr>
          <w:instrText xml:space="preserve"> PAGEREF _Toc379553604 \h </w:instrText>
        </w:r>
        <w:r>
          <w:rPr>
            <w:webHidden/>
          </w:rPr>
        </w:r>
        <w:r>
          <w:rPr>
            <w:webHidden/>
          </w:rPr>
          <w:fldChar w:fldCharType="separate"/>
        </w:r>
        <w:r>
          <w:rPr>
            <w:webHidden/>
          </w:rPr>
          <w:t>201</w:t>
        </w:r>
        <w:r>
          <w:rPr>
            <w:webHidden/>
          </w:rPr>
          <w:fldChar w:fldCharType="end"/>
        </w:r>
      </w:hyperlink>
    </w:p>
    <w:p w14:paraId="0188EB5B" w14:textId="77777777" w:rsidR="00B26107" w:rsidRDefault="00B26107">
      <w:pPr>
        <w:pStyle w:val="32"/>
        <w:tabs>
          <w:tab w:val="left" w:pos="840"/>
        </w:tabs>
        <w:ind w:left="578" w:hanging="309"/>
        <w:rPr>
          <w:rFonts w:eastAsiaTheme="minorEastAsia"/>
        </w:rPr>
      </w:pPr>
      <w:hyperlink w:anchor="_Toc379553605" w:history="1">
        <w:r w:rsidRPr="00A56F2B">
          <w:rPr>
            <w:rStyle w:val="afff3"/>
            <w:rFonts w:ascii="Wingdings" w:hAnsi="Wingdings"/>
          </w:rPr>
          <w:t></w:t>
        </w:r>
        <w:r>
          <w:rPr>
            <w:rFonts w:eastAsiaTheme="minorEastAsia"/>
          </w:rPr>
          <w:tab/>
        </w:r>
        <w:r w:rsidRPr="00A56F2B">
          <w:rPr>
            <w:rStyle w:val="afff3"/>
          </w:rPr>
          <w:t>volatile</w:t>
        </w:r>
        <w:r w:rsidRPr="00A56F2B">
          <w:rPr>
            <w:rStyle w:val="afff3"/>
            <w:rFonts w:hint="eastAsia"/>
          </w:rPr>
          <w:t>型修飾子の使いどころ</w:t>
        </w:r>
        <w:r>
          <w:rPr>
            <w:webHidden/>
          </w:rPr>
          <w:tab/>
        </w:r>
        <w:r>
          <w:rPr>
            <w:webHidden/>
          </w:rPr>
          <w:fldChar w:fldCharType="begin"/>
        </w:r>
        <w:r>
          <w:rPr>
            <w:webHidden/>
          </w:rPr>
          <w:instrText xml:space="preserve"> PAGEREF _Toc379553605 \h </w:instrText>
        </w:r>
        <w:r>
          <w:rPr>
            <w:webHidden/>
          </w:rPr>
        </w:r>
        <w:r>
          <w:rPr>
            <w:webHidden/>
          </w:rPr>
          <w:fldChar w:fldCharType="separate"/>
        </w:r>
        <w:r>
          <w:rPr>
            <w:webHidden/>
          </w:rPr>
          <w:t>202</w:t>
        </w:r>
        <w:r>
          <w:rPr>
            <w:webHidden/>
          </w:rPr>
          <w:fldChar w:fldCharType="end"/>
        </w:r>
      </w:hyperlink>
    </w:p>
    <w:p w14:paraId="7CB9A0DA" w14:textId="77777777" w:rsidR="00B26107" w:rsidRDefault="00B26107">
      <w:pPr>
        <w:pStyle w:val="32"/>
        <w:tabs>
          <w:tab w:val="left" w:pos="840"/>
        </w:tabs>
        <w:ind w:left="578" w:hanging="309"/>
        <w:rPr>
          <w:rFonts w:eastAsiaTheme="minorEastAsia"/>
        </w:rPr>
      </w:pPr>
      <w:hyperlink w:anchor="_Toc379553606" w:history="1">
        <w:r w:rsidRPr="00A56F2B">
          <w:rPr>
            <w:rStyle w:val="afff3"/>
            <w:rFonts w:ascii="Wingdings" w:hAnsi="Wingdings"/>
          </w:rPr>
          <w:t></w:t>
        </w:r>
        <w:r>
          <w:rPr>
            <w:rFonts w:eastAsiaTheme="minorEastAsia"/>
          </w:rPr>
          <w:tab/>
        </w:r>
        <w:r w:rsidRPr="00A56F2B">
          <w:rPr>
            <w:rStyle w:val="afff3"/>
            <w:rFonts w:hint="eastAsia"/>
          </w:rPr>
          <w:t>アトミック型の使いどころ</w:t>
        </w:r>
        <w:r>
          <w:rPr>
            <w:webHidden/>
          </w:rPr>
          <w:tab/>
        </w:r>
        <w:r>
          <w:rPr>
            <w:webHidden/>
          </w:rPr>
          <w:fldChar w:fldCharType="begin"/>
        </w:r>
        <w:r>
          <w:rPr>
            <w:webHidden/>
          </w:rPr>
          <w:instrText xml:space="preserve"> PAGEREF _Toc379553606 \h </w:instrText>
        </w:r>
        <w:r>
          <w:rPr>
            <w:webHidden/>
          </w:rPr>
        </w:r>
        <w:r>
          <w:rPr>
            <w:webHidden/>
          </w:rPr>
          <w:fldChar w:fldCharType="separate"/>
        </w:r>
        <w:r>
          <w:rPr>
            <w:webHidden/>
          </w:rPr>
          <w:t>203</w:t>
        </w:r>
        <w:r>
          <w:rPr>
            <w:webHidden/>
          </w:rPr>
          <w:fldChar w:fldCharType="end"/>
        </w:r>
      </w:hyperlink>
    </w:p>
    <w:p w14:paraId="785CBE22" w14:textId="77777777" w:rsidR="00B26107" w:rsidRDefault="00B26107">
      <w:pPr>
        <w:pStyle w:val="25"/>
        <w:rPr>
          <w:rFonts w:asciiTheme="minorHAnsi" w:eastAsiaTheme="minorEastAsia" w:hAnsiTheme="minorHAnsi" w:cstheme="minorBidi"/>
          <w:b w:val="0"/>
        </w:rPr>
      </w:pPr>
      <w:hyperlink w:anchor="_Toc379553607"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スレッドローカルストレージ（</w:t>
        </w:r>
        <w:r w:rsidRPr="00A56F2B">
          <w:rPr>
            <w:rStyle w:val="afff3"/>
          </w:rPr>
          <w:t>TLS</w:t>
        </w:r>
        <w:r w:rsidRPr="00A56F2B">
          <w:rPr>
            <w:rStyle w:val="afff3"/>
            <w:rFonts w:hint="eastAsia"/>
          </w:rPr>
          <w:t>）</w:t>
        </w:r>
        <w:r>
          <w:rPr>
            <w:webHidden/>
          </w:rPr>
          <w:tab/>
        </w:r>
        <w:r>
          <w:rPr>
            <w:webHidden/>
          </w:rPr>
          <w:fldChar w:fldCharType="begin"/>
        </w:r>
        <w:r>
          <w:rPr>
            <w:webHidden/>
          </w:rPr>
          <w:instrText xml:space="preserve"> PAGEREF _Toc379553607 \h </w:instrText>
        </w:r>
        <w:r>
          <w:rPr>
            <w:webHidden/>
          </w:rPr>
        </w:r>
        <w:r>
          <w:rPr>
            <w:webHidden/>
          </w:rPr>
          <w:fldChar w:fldCharType="separate"/>
        </w:r>
        <w:r>
          <w:rPr>
            <w:webHidden/>
          </w:rPr>
          <w:t>204</w:t>
        </w:r>
        <w:r>
          <w:rPr>
            <w:webHidden/>
          </w:rPr>
          <w:fldChar w:fldCharType="end"/>
        </w:r>
      </w:hyperlink>
    </w:p>
    <w:p w14:paraId="18F71C29" w14:textId="77777777" w:rsidR="00B26107" w:rsidRDefault="00B26107">
      <w:pPr>
        <w:pStyle w:val="32"/>
        <w:tabs>
          <w:tab w:val="left" w:pos="840"/>
        </w:tabs>
        <w:ind w:left="578" w:hanging="309"/>
        <w:rPr>
          <w:rFonts w:eastAsiaTheme="minorEastAsia"/>
        </w:rPr>
      </w:pPr>
      <w:hyperlink w:anchor="_Toc379553608" w:history="1">
        <w:r w:rsidRPr="00A56F2B">
          <w:rPr>
            <w:rStyle w:val="afff3"/>
            <w:rFonts w:ascii="Wingdings" w:hAnsi="Wingdings"/>
          </w:rPr>
          <w:t></w:t>
        </w:r>
        <w:r>
          <w:rPr>
            <w:rFonts w:eastAsiaTheme="minorEastAsia"/>
          </w:rPr>
          <w:tab/>
        </w:r>
        <w:r w:rsidRPr="00A56F2B">
          <w:rPr>
            <w:rStyle w:val="afff3"/>
            <w:rFonts w:hint="eastAsia"/>
          </w:rPr>
          <w:t>スレッドローカルストレージの使い方</w:t>
        </w:r>
        <w:r>
          <w:rPr>
            <w:webHidden/>
          </w:rPr>
          <w:tab/>
        </w:r>
        <w:r>
          <w:rPr>
            <w:webHidden/>
          </w:rPr>
          <w:fldChar w:fldCharType="begin"/>
        </w:r>
        <w:r>
          <w:rPr>
            <w:webHidden/>
          </w:rPr>
          <w:instrText xml:space="preserve"> PAGEREF _Toc379553608 \h </w:instrText>
        </w:r>
        <w:r>
          <w:rPr>
            <w:webHidden/>
          </w:rPr>
        </w:r>
        <w:r>
          <w:rPr>
            <w:webHidden/>
          </w:rPr>
          <w:fldChar w:fldCharType="separate"/>
        </w:r>
        <w:r>
          <w:rPr>
            <w:webHidden/>
          </w:rPr>
          <w:t>204</w:t>
        </w:r>
        <w:r>
          <w:rPr>
            <w:webHidden/>
          </w:rPr>
          <w:fldChar w:fldCharType="end"/>
        </w:r>
      </w:hyperlink>
    </w:p>
    <w:p w14:paraId="5B000378" w14:textId="77777777" w:rsidR="00B26107" w:rsidRDefault="00B26107">
      <w:pPr>
        <w:pStyle w:val="32"/>
        <w:tabs>
          <w:tab w:val="left" w:pos="840"/>
        </w:tabs>
        <w:ind w:left="578" w:hanging="309"/>
        <w:rPr>
          <w:rFonts w:eastAsiaTheme="minorEastAsia"/>
        </w:rPr>
      </w:pPr>
      <w:hyperlink w:anchor="_Toc379553609" w:history="1">
        <w:r w:rsidRPr="00A56F2B">
          <w:rPr>
            <w:rStyle w:val="afff3"/>
            <w:rFonts w:ascii="Wingdings" w:hAnsi="Wingdings"/>
          </w:rPr>
          <w:t></w:t>
        </w:r>
        <w:r>
          <w:rPr>
            <w:rFonts w:eastAsiaTheme="minorEastAsia"/>
          </w:rPr>
          <w:tab/>
        </w:r>
        <w:r w:rsidRPr="00A56F2B">
          <w:rPr>
            <w:rStyle w:val="afff3"/>
            <w:rFonts w:hint="eastAsia"/>
          </w:rPr>
          <w:t>スレッドローカルストレージの使いどころ</w:t>
        </w:r>
        <w:r>
          <w:rPr>
            <w:webHidden/>
          </w:rPr>
          <w:tab/>
        </w:r>
        <w:r>
          <w:rPr>
            <w:webHidden/>
          </w:rPr>
          <w:fldChar w:fldCharType="begin"/>
        </w:r>
        <w:r>
          <w:rPr>
            <w:webHidden/>
          </w:rPr>
          <w:instrText xml:space="preserve"> PAGEREF _Toc379553609 \h </w:instrText>
        </w:r>
        <w:r>
          <w:rPr>
            <w:webHidden/>
          </w:rPr>
        </w:r>
        <w:r>
          <w:rPr>
            <w:webHidden/>
          </w:rPr>
          <w:fldChar w:fldCharType="separate"/>
        </w:r>
        <w:r>
          <w:rPr>
            <w:webHidden/>
          </w:rPr>
          <w:t>205</w:t>
        </w:r>
        <w:r>
          <w:rPr>
            <w:webHidden/>
          </w:rPr>
          <w:fldChar w:fldCharType="end"/>
        </w:r>
      </w:hyperlink>
    </w:p>
    <w:p w14:paraId="2A9203BD" w14:textId="77777777" w:rsidR="00B26107" w:rsidRDefault="00B26107">
      <w:pPr>
        <w:pStyle w:val="32"/>
        <w:tabs>
          <w:tab w:val="left" w:pos="840"/>
        </w:tabs>
        <w:ind w:left="578" w:hanging="309"/>
        <w:rPr>
          <w:rFonts w:eastAsiaTheme="minorEastAsia"/>
        </w:rPr>
      </w:pPr>
      <w:hyperlink w:anchor="_Toc379553610" w:history="1">
        <w:r w:rsidRPr="00A56F2B">
          <w:rPr>
            <w:rStyle w:val="afff3"/>
            <w:rFonts w:ascii="Wingdings" w:hAnsi="Wingdings"/>
          </w:rPr>
          <w:t></w:t>
        </w:r>
        <w:r>
          <w:rPr>
            <w:rFonts w:eastAsiaTheme="minorEastAsia"/>
          </w:rPr>
          <w:tab/>
        </w:r>
        <w:r w:rsidRPr="00A56F2B">
          <w:rPr>
            <w:rStyle w:val="afff3"/>
            <w:rFonts w:hint="eastAsia"/>
          </w:rPr>
          <w:t>スレッドローカルストレージの注意点①</w:t>
        </w:r>
        <w:r>
          <w:rPr>
            <w:webHidden/>
          </w:rPr>
          <w:tab/>
        </w:r>
        <w:r>
          <w:rPr>
            <w:webHidden/>
          </w:rPr>
          <w:fldChar w:fldCharType="begin"/>
        </w:r>
        <w:r>
          <w:rPr>
            <w:webHidden/>
          </w:rPr>
          <w:instrText xml:space="preserve"> PAGEREF _Toc379553610 \h </w:instrText>
        </w:r>
        <w:r>
          <w:rPr>
            <w:webHidden/>
          </w:rPr>
        </w:r>
        <w:r>
          <w:rPr>
            <w:webHidden/>
          </w:rPr>
          <w:fldChar w:fldCharType="separate"/>
        </w:r>
        <w:r>
          <w:rPr>
            <w:webHidden/>
          </w:rPr>
          <w:t>205</w:t>
        </w:r>
        <w:r>
          <w:rPr>
            <w:webHidden/>
          </w:rPr>
          <w:fldChar w:fldCharType="end"/>
        </w:r>
      </w:hyperlink>
    </w:p>
    <w:p w14:paraId="3EA627C7" w14:textId="77777777" w:rsidR="00B26107" w:rsidRDefault="00B26107">
      <w:pPr>
        <w:pStyle w:val="32"/>
        <w:tabs>
          <w:tab w:val="left" w:pos="840"/>
        </w:tabs>
        <w:ind w:left="578" w:hanging="309"/>
        <w:rPr>
          <w:rFonts w:eastAsiaTheme="minorEastAsia"/>
        </w:rPr>
      </w:pPr>
      <w:hyperlink w:anchor="_Toc379553611" w:history="1">
        <w:r w:rsidRPr="00A56F2B">
          <w:rPr>
            <w:rStyle w:val="afff3"/>
            <w:rFonts w:ascii="Wingdings" w:hAnsi="Wingdings"/>
          </w:rPr>
          <w:t></w:t>
        </w:r>
        <w:r>
          <w:rPr>
            <w:rFonts w:eastAsiaTheme="minorEastAsia"/>
          </w:rPr>
          <w:tab/>
        </w:r>
        <w:r w:rsidRPr="00A56F2B">
          <w:rPr>
            <w:rStyle w:val="afff3"/>
            <w:rFonts w:hint="eastAsia"/>
          </w:rPr>
          <w:t>スレッドローカルストレージの注意点②</w:t>
        </w:r>
        <w:r>
          <w:rPr>
            <w:webHidden/>
          </w:rPr>
          <w:tab/>
        </w:r>
        <w:r>
          <w:rPr>
            <w:webHidden/>
          </w:rPr>
          <w:fldChar w:fldCharType="begin"/>
        </w:r>
        <w:r>
          <w:rPr>
            <w:webHidden/>
          </w:rPr>
          <w:instrText xml:space="preserve"> PAGEREF _Toc379553611 \h </w:instrText>
        </w:r>
        <w:r>
          <w:rPr>
            <w:webHidden/>
          </w:rPr>
        </w:r>
        <w:r>
          <w:rPr>
            <w:webHidden/>
          </w:rPr>
          <w:fldChar w:fldCharType="separate"/>
        </w:r>
        <w:r>
          <w:rPr>
            <w:webHidden/>
          </w:rPr>
          <w:t>206</w:t>
        </w:r>
        <w:r>
          <w:rPr>
            <w:webHidden/>
          </w:rPr>
          <w:fldChar w:fldCharType="end"/>
        </w:r>
      </w:hyperlink>
    </w:p>
    <w:p w14:paraId="0750C707" w14:textId="77777777" w:rsidR="00B26107" w:rsidRDefault="00B26107">
      <w:pPr>
        <w:pStyle w:val="25"/>
        <w:rPr>
          <w:rFonts w:asciiTheme="minorHAnsi" w:eastAsiaTheme="minorEastAsia" w:hAnsiTheme="minorHAnsi" w:cstheme="minorBidi"/>
          <w:b w:val="0"/>
        </w:rPr>
      </w:pPr>
      <w:hyperlink w:anchor="_Toc379553612"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プロセス間のデータ共有①：共有メモリ</w:t>
        </w:r>
        <w:r>
          <w:rPr>
            <w:webHidden/>
          </w:rPr>
          <w:tab/>
        </w:r>
        <w:r>
          <w:rPr>
            <w:webHidden/>
          </w:rPr>
          <w:fldChar w:fldCharType="begin"/>
        </w:r>
        <w:r>
          <w:rPr>
            <w:webHidden/>
          </w:rPr>
          <w:instrText xml:space="preserve"> PAGEREF _Toc379553612 \h </w:instrText>
        </w:r>
        <w:r>
          <w:rPr>
            <w:webHidden/>
          </w:rPr>
        </w:r>
        <w:r>
          <w:rPr>
            <w:webHidden/>
          </w:rPr>
          <w:fldChar w:fldCharType="separate"/>
        </w:r>
        <w:r>
          <w:rPr>
            <w:webHidden/>
          </w:rPr>
          <w:t>206</w:t>
        </w:r>
        <w:r>
          <w:rPr>
            <w:webHidden/>
          </w:rPr>
          <w:fldChar w:fldCharType="end"/>
        </w:r>
      </w:hyperlink>
    </w:p>
    <w:p w14:paraId="40F000D4" w14:textId="77777777" w:rsidR="00B26107" w:rsidRDefault="00B26107">
      <w:pPr>
        <w:pStyle w:val="32"/>
        <w:tabs>
          <w:tab w:val="left" w:pos="840"/>
        </w:tabs>
        <w:ind w:left="578" w:hanging="309"/>
        <w:rPr>
          <w:rFonts w:eastAsiaTheme="minorEastAsia"/>
        </w:rPr>
      </w:pPr>
      <w:hyperlink w:anchor="_Toc379553613" w:history="1">
        <w:r w:rsidRPr="00A56F2B">
          <w:rPr>
            <w:rStyle w:val="afff3"/>
            <w:rFonts w:ascii="Wingdings" w:hAnsi="Wingdings"/>
          </w:rPr>
          <w:t></w:t>
        </w:r>
        <w:r>
          <w:rPr>
            <w:rFonts w:eastAsiaTheme="minorEastAsia"/>
          </w:rPr>
          <w:tab/>
        </w:r>
        <w:r w:rsidRPr="00A56F2B">
          <w:rPr>
            <w:rStyle w:val="afff3"/>
          </w:rPr>
          <w:t>SystemV</w:t>
        </w:r>
        <w:r w:rsidRPr="00A56F2B">
          <w:rPr>
            <w:rStyle w:val="afff3"/>
            <w:rFonts w:hint="eastAsia"/>
          </w:rPr>
          <w:t>共有メモリ</w:t>
        </w:r>
        <w:r>
          <w:rPr>
            <w:webHidden/>
          </w:rPr>
          <w:tab/>
        </w:r>
        <w:r>
          <w:rPr>
            <w:webHidden/>
          </w:rPr>
          <w:fldChar w:fldCharType="begin"/>
        </w:r>
        <w:r>
          <w:rPr>
            <w:webHidden/>
          </w:rPr>
          <w:instrText xml:space="preserve"> PAGEREF _Toc379553613 \h </w:instrText>
        </w:r>
        <w:r>
          <w:rPr>
            <w:webHidden/>
          </w:rPr>
        </w:r>
        <w:r>
          <w:rPr>
            <w:webHidden/>
          </w:rPr>
          <w:fldChar w:fldCharType="separate"/>
        </w:r>
        <w:r>
          <w:rPr>
            <w:webHidden/>
          </w:rPr>
          <w:t>207</w:t>
        </w:r>
        <w:r>
          <w:rPr>
            <w:webHidden/>
          </w:rPr>
          <w:fldChar w:fldCharType="end"/>
        </w:r>
      </w:hyperlink>
    </w:p>
    <w:p w14:paraId="525CA213" w14:textId="77777777" w:rsidR="00B26107" w:rsidRDefault="00B26107">
      <w:pPr>
        <w:pStyle w:val="32"/>
        <w:tabs>
          <w:tab w:val="left" w:pos="840"/>
        </w:tabs>
        <w:ind w:left="578" w:hanging="309"/>
        <w:rPr>
          <w:rFonts w:eastAsiaTheme="minorEastAsia"/>
        </w:rPr>
      </w:pPr>
      <w:hyperlink w:anchor="_Toc379553614" w:history="1">
        <w:r w:rsidRPr="00A56F2B">
          <w:rPr>
            <w:rStyle w:val="afff3"/>
            <w:rFonts w:ascii="Wingdings" w:hAnsi="Wingdings"/>
          </w:rPr>
          <w:t></w:t>
        </w:r>
        <w:r>
          <w:rPr>
            <w:rFonts w:eastAsiaTheme="minorEastAsia"/>
          </w:rPr>
          <w:tab/>
        </w:r>
        <w:r w:rsidRPr="00A56F2B">
          <w:rPr>
            <w:rStyle w:val="afff3"/>
            <w:rFonts w:hint="eastAsia"/>
          </w:rPr>
          <w:t>メモリマップトファイル</w:t>
        </w:r>
        <w:r>
          <w:rPr>
            <w:webHidden/>
          </w:rPr>
          <w:tab/>
        </w:r>
        <w:r>
          <w:rPr>
            <w:webHidden/>
          </w:rPr>
          <w:fldChar w:fldCharType="begin"/>
        </w:r>
        <w:r>
          <w:rPr>
            <w:webHidden/>
          </w:rPr>
          <w:instrText xml:space="preserve"> PAGEREF _Toc379553614 \h </w:instrText>
        </w:r>
        <w:r>
          <w:rPr>
            <w:webHidden/>
          </w:rPr>
        </w:r>
        <w:r>
          <w:rPr>
            <w:webHidden/>
          </w:rPr>
          <w:fldChar w:fldCharType="separate"/>
        </w:r>
        <w:r>
          <w:rPr>
            <w:webHidden/>
          </w:rPr>
          <w:t>207</w:t>
        </w:r>
        <w:r>
          <w:rPr>
            <w:webHidden/>
          </w:rPr>
          <w:fldChar w:fldCharType="end"/>
        </w:r>
      </w:hyperlink>
    </w:p>
    <w:p w14:paraId="46C2A3AB" w14:textId="77777777" w:rsidR="00B26107" w:rsidRDefault="00B26107">
      <w:pPr>
        <w:pStyle w:val="25"/>
        <w:rPr>
          <w:rFonts w:asciiTheme="minorHAnsi" w:eastAsiaTheme="minorEastAsia" w:hAnsiTheme="minorHAnsi" w:cstheme="minorBidi"/>
          <w:b w:val="0"/>
        </w:rPr>
      </w:pPr>
      <w:hyperlink w:anchor="_Toc379553615"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プロセス間のデータ共有②：プロセス間通信</w:t>
        </w:r>
        <w:r>
          <w:rPr>
            <w:webHidden/>
          </w:rPr>
          <w:tab/>
        </w:r>
        <w:r>
          <w:rPr>
            <w:webHidden/>
          </w:rPr>
          <w:fldChar w:fldCharType="begin"/>
        </w:r>
        <w:r>
          <w:rPr>
            <w:webHidden/>
          </w:rPr>
          <w:instrText xml:space="preserve"> PAGEREF _Toc379553615 \h </w:instrText>
        </w:r>
        <w:r>
          <w:rPr>
            <w:webHidden/>
          </w:rPr>
        </w:r>
        <w:r>
          <w:rPr>
            <w:webHidden/>
          </w:rPr>
          <w:fldChar w:fldCharType="separate"/>
        </w:r>
        <w:r>
          <w:rPr>
            <w:webHidden/>
          </w:rPr>
          <w:t>207</w:t>
        </w:r>
        <w:r>
          <w:rPr>
            <w:webHidden/>
          </w:rPr>
          <w:fldChar w:fldCharType="end"/>
        </w:r>
      </w:hyperlink>
    </w:p>
    <w:p w14:paraId="340DBF1F" w14:textId="77777777" w:rsidR="00B26107" w:rsidRDefault="00B26107">
      <w:pPr>
        <w:pStyle w:val="32"/>
        <w:tabs>
          <w:tab w:val="left" w:pos="840"/>
        </w:tabs>
        <w:ind w:left="578" w:hanging="309"/>
        <w:rPr>
          <w:rFonts w:eastAsiaTheme="minorEastAsia"/>
        </w:rPr>
      </w:pPr>
      <w:hyperlink w:anchor="_Toc379553616" w:history="1">
        <w:r w:rsidRPr="00A56F2B">
          <w:rPr>
            <w:rStyle w:val="afff3"/>
            <w:rFonts w:ascii="Wingdings" w:hAnsi="Wingdings"/>
          </w:rPr>
          <w:t></w:t>
        </w:r>
        <w:r>
          <w:rPr>
            <w:rFonts w:eastAsiaTheme="minorEastAsia"/>
          </w:rPr>
          <w:tab/>
        </w:r>
        <w:r w:rsidRPr="00A56F2B">
          <w:rPr>
            <w:rStyle w:val="afff3"/>
            <w:rFonts w:hint="eastAsia"/>
          </w:rPr>
          <w:t>シグナル</w:t>
        </w:r>
        <w:r>
          <w:rPr>
            <w:webHidden/>
          </w:rPr>
          <w:tab/>
        </w:r>
        <w:r>
          <w:rPr>
            <w:webHidden/>
          </w:rPr>
          <w:fldChar w:fldCharType="begin"/>
        </w:r>
        <w:r>
          <w:rPr>
            <w:webHidden/>
          </w:rPr>
          <w:instrText xml:space="preserve"> PAGEREF _Toc379553616 \h </w:instrText>
        </w:r>
        <w:r>
          <w:rPr>
            <w:webHidden/>
          </w:rPr>
        </w:r>
        <w:r>
          <w:rPr>
            <w:webHidden/>
          </w:rPr>
          <w:fldChar w:fldCharType="separate"/>
        </w:r>
        <w:r>
          <w:rPr>
            <w:webHidden/>
          </w:rPr>
          <w:t>207</w:t>
        </w:r>
        <w:r>
          <w:rPr>
            <w:webHidden/>
          </w:rPr>
          <w:fldChar w:fldCharType="end"/>
        </w:r>
      </w:hyperlink>
    </w:p>
    <w:p w14:paraId="0E69E69A" w14:textId="77777777" w:rsidR="00B26107" w:rsidRDefault="00B26107">
      <w:pPr>
        <w:pStyle w:val="32"/>
        <w:tabs>
          <w:tab w:val="left" w:pos="840"/>
        </w:tabs>
        <w:ind w:left="578" w:hanging="309"/>
        <w:rPr>
          <w:rFonts w:eastAsiaTheme="minorEastAsia"/>
        </w:rPr>
      </w:pPr>
      <w:hyperlink w:anchor="_Toc379553617" w:history="1">
        <w:r w:rsidRPr="00A56F2B">
          <w:rPr>
            <w:rStyle w:val="afff3"/>
            <w:rFonts w:ascii="Wingdings" w:hAnsi="Wingdings"/>
          </w:rPr>
          <w:t></w:t>
        </w:r>
        <w:r>
          <w:rPr>
            <w:rFonts w:eastAsiaTheme="minorEastAsia"/>
          </w:rPr>
          <w:tab/>
        </w:r>
        <w:r w:rsidRPr="00A56F2B">
          <w:rPr>
            <w:rStyle w:val="afff3"/>
            <w:rFonts w:hint="eastAsia"/>
          </w:rPr>
          <w:t>ウインドウメッセージ</w:t>
        </w:r>
        <w:r>
          <w:rPr>
            <w:webHidden/>
          </w:rPr>
          <w:tab/>
        </w:r>
        <w:r>
          <w:rPr>
            <w:webHidden/>
          </w:rPr>
          <w:fldChar w:fldCharType="begin"/>
        </w:r>
        <w:r>
          <w:rPr>
            <w:webHidden/>
          </w:rPr>
          <w:instrText xml:space="preserve"> PAGEREF _Toc379553617 \h </w:instrText>
        </w:r>
        <w:r>
          <w:rPr>
            <w:webHidden/>
          </w:rPr>
        </w:r>
        <w:r>
          <w:rPr>
            <w:webHidden/>
          </w:rPr>
          <w:fldChar w:fldCharType="separate"/>
        </w:r>
        <w:r>
          <w:rPr>
            <w:webHidden/>
          </w:rPr>
          <w:t>207</w:t>
        </w:r>
        <w:r>
          <w:rPr>
            <w:webHidden/>
          </w:rPr>
          <w:fldChar w:fldCharType="end"/>
        </w:r>
      </w:hyperlink>
    </w:p>
    <w:p w14:paraId="0FC0495C" w14:textId="77777777" w:rsidR="00B26107" w:rsidRDefault="00B26107">
      <w:pPr>
        <w:pStyle w:val="32"/>
        <w:tabs>
          <w:tab w:val="left" w:pos="840"/>
        </w:tabs>
        <w:ind w:left="578" w:hanging="309"/>
        <w:rPr>
          <w:rFonts w:eastAsiaTheme="minorEastAsia"/>
        </w:rPr>
      </w:pPr>
      <w:hyperlink w:anchor="_Toc379553618" w:history="1">
        <w:r w:rsidRPr="00A56F2B">
          <w:rPr>
            <w:rStyle w:val="afff3"/>
            <w:rFonts w:ascii="Wingdings" w:hAnsi="Wingdings"/>
          </w:rPr>
          <w:t></w:t>
        </w:r>
        <w:r>
          <w:rPr>
            <w:rFonts w:eastAsiaTheme="minorEastAsia"/>
          </w:rPr>
          <w:tab/>
        </w:r>
        <w:r w:rsidRPr="00A56F2B">
          <w:rPr>
            <w:rStyle w:val="afff3"/>
            <w:rFonts w:hint="eastAsia"/>
          </w:rPr>
          <w:t>パイプ</w:t>
        </w:r>
        <w:r>
          <w:rPr>
            <w:webHidden/>
          </w:rPr>
          <w:tab/>
        </w:r>
        <w:r>
          <w:rPr>
            <w:webHidden/>
          </w:rPr>
          <w:fldChar w:fldCharType="begin"/>
        </w:r>
        <w:r>
          <w:rPr>
            <w:webHidden/>
          </w:rPr>
          <w:instrText xml:space="preserve"> PAGEREF _Toc379553618 \h </w:instrText>
        </w:r>
        <w:r>
          <w:rPr>
            <w:webHidden/>
          </w:rPr>
        </w:r>
        <w:r>
          <w:rPr>
            <w:webHidden/>
          </w:rPr>
          <w:fldChar w:fldCharType="separate"/>
        </w:r>
        <w:r>
          <w:rPr>
            <w:webHidden/>
          </w:rPr>
          <w:t>208</w:t>
        </w:r>
        <w:r>
          <w:rPr>
            <w:webHidden/>
          </w:rPr>
          <w:fldChar w:fldCharType="end"/>
        </w:r>
      </w:hyperlink>
    </w:p>
    <w:p w14:paraId="5ECB16BA" w14:textId="77777777" w:rsidR="00B26107" w:rsidRDefault="00B26107">
      <w:pPr>
        <w:pStyle w:val="32"/>
        <w:tabs>
          <w:tab w:val="left" w:pos="840"/>
        </w:tabs>
        <w:ind w:left="578" w:hanging="309"/>
        <w:rPr>
          <w:rFonts w:eastAsiaTheme="minorEastAsia"/>
        </w:rPr>
      </w:pPr>
      <w:hyperlink w:anchor="_Toc379553619" w:history="1">
        <w:r w:rsidRPr="00A56F2B">
          <w:rPr>
            <w:rStyle w:val="afff3"/>
            <w:rFonts w:ascii="Wingdings" w:hAnsi="Wingdings"/>
          </w:rPr>
          <w:t></w:t>
        </w:r>
        <w:r>
          <w:rPr>
            <w:rFonts w:eastAsiaTheme="minorEastAsia"/>
          </w:rPr>
          <w:tab/>
        </w:r>
        <w:r w:rsidRPr="00A56F2B">
          <w:rPr>
            <w:rStyle w:val="afff3"/>
            <w:rFonts w:hint="eastAsia"/>
          </w:rPr>
          <w:t>名前付きパイプ（</w:t>
        </w:r>
        <w:r w:rsidRPr="00A56F2B">
          <w:rPr>
            <w:rStyle w:val="afff3"/>
          </w:rPr>
          <w:t>Uninx</w:t>
        </w:r>
        <w:r w:rsidRPr="00A56F2B">
          <w:rPr>
            <w:rStyle w:val="afff3"/>
            <w:rFonts w:hint="eastAsia"/>
          </w:rPr>
          <w:t>）</w:t>
        </w:r>
        <w:r>
          <w:rPr>
            <w:webHidden/>
          </w:rPr>
          <w:tab/>
        </w:r>
        <w:r>
          <w:rPr>
            <w:webHidden/>
          </w:rPr>
          <w:fldChar w:fldCharType="begin"/>
        </w:r>
        <w:r>
          <w:rPr>
            <w:webHidden/>
          </w:rPr>
          <w:instrText xml:space="preserve"> PAGEREF _Toc379553619 \h </w:instrText>
        </w:r>
        <w:r>
          <w:rPr>
            <w:webHidden/>
          </w:rPr>
        </w:r>
        <w:r>
          <w:rPr>
            <w:webHidden/>
          </w:rPr>
          <w:fldChar w:fldCharType="separate"/>
        </w:r>
        <w:r>
          <w:rPr>
            <w:webHidden/>
          </w:rPr>
          <w:t>208</w:t>
        </w:r>
        <w:r>
          <w:rPr>
            <w:webHidden/>
          </w:rPr>
          <w:fldChar w:fldCharType="end"/>
        </w:r>
      </w:hyperlink>
    </w:p>
    <w:p w14:paraId="3033C246" w14:textId="77777777" w:rsidR="00B26107" w:rsidRDefault="00B26107">
      <w:pPr>
        <w:pStyle w:val="25"/>
        <w:rPr>
          <w:rFonts w:asciiTheme="minorHAnsi" w:eastAsiaTheme="minorEastAsia" w:hAnsiTheme="minorHAnsi" w:cstheme="minorBidi"/>
          <w:b w:val="0"/>
        </w:rPr>
      </w:pPr>
      <w:hyperlink w:anchor="_Toc379553620"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Fonts w:hint="eastAsia"/>
          </w:rPr>
          <w:t>プロセス間のデータ共有③：ネットワーク通信</w:t>
        </w:r>
        <w:r>
          <w:rPr>
            <w:webHidden/>
          </w:rPr>
          <w:tab/>
        </w:r>
        <w:r>
          <w:rPr>
            <w:webHidden/>
          </w:rPr>
          <w:fldChar w:fldCharType="begin"/>
        </w:r>
        <w:r>
          <w:rPr>
            <w:webHidden/>
          </w:rPr>
          <w:instrText xml:space="preserve"> PAGEREF _Toc379553620 \h </w:instrText>
        </w:r>
        <w:r>
          <w:rPr>
            <w:webHidden/>
          </w:rPr>
        </w:r>
        <w:r>
          <w:rPr>
            <w:webHidden/>
          </w:rPr>
          <w:fldChar w:fldCharType="separate"/>
        </w:r>
        <w:r>
          <w:rPr>
            <w:webHidden/>
          </w:rPr>
          <w:t>209</w:t>
        </w:r>
        <w:r>
          <w:rPr>
            <w:webHidden/>
          </w:rPr>
          <w:fldChar w:fldCharType="end"/>
        </w:r>
      </w:hyperlink>
    </w:p>
    <w:p w14:paraId="4CB0D610" w14:textId="77777777" w:rsidR="00B26107" w:rsidRDefault="00B26107">
      <w:pPr>
        <w:pStyle w:val="32"/>
        <w:tabs>
          <w:tab w:val="left" w:pos="840"/>
        </w:tabs>
        <w:ind w:left="578" w:hanging="309"/>
        <w:rPr>
          <w:rFonts w:eastAsiaTheme="minorEastAsia"/>
        </w:rPr>
      </w:pPr>
      <w:hyperlink w:anchor="_Toc379553621" w:history="1">
        <w:r w:rsidRPr="00A56F2B">
          <w:rPr>
            <w:rStyle w:val="afff3"/>
            <w:rFonts w:ascii="Wingdings" w:hAnsi="Wingdings"/>
          </w:rPr>
          <w:t></w:t>
        </w:r>
        <w:r>
          <w:rPr>
            <w:rFonts w:eastAsiaTheme="minorEastAsia"/>
          </w:rPr>
          <w:tab/>
        </w:r>
        <w:r w:rsidRPr="00A56F2B">
          <w:rPr>
            <w:rStyle w:val="afff3"/>
            <w:rFonts w:hint="eastAsia"/>
          </w:rPr>
          <w:t>名前付きパイプ（</w:t>
        </w:r>
        <w:r w:rsidRPr="00A56F2B">
          <w:rPr>
            <w:rStyle w:val="afff3"/>
          </w:rPr>
          <w:t>Windows</w:t>
        </w:r>
        <w:r w:rsidRPr="00A56F2B">
          <w:rPr>
            <w:rStyle w:val="afff3"/>
            <w:rFonts w:hint="eastAsia"/>
          </w:rPr>
          <w:t>）</w:t>
        </w:r>
        <w:r>
          <w:rPr>
            <w:webHidden/>
          </w:rPr>
          <w:tab/>
        </w:r>
        <w:r>
          <w:rPr>
            <w:webHidden/>
          </w:rPr>
          <w:fldChar w:fldCharType="begin"/>
        </w:r>
        <w:r>
          <w:rPr>
            <w:webHidden/>
          </w:rPr>
          <w:instrText xml:space="preserve"> PAGEREF _Toc379553621 \h </w:instrText>
        </w:r>
        <w:r>
          <w:rPr>
            <w:webHidden/>
          </w:rPr>
        </w:r>
        <w:r>
          <w:rPr>
            <w:webHidden/>
          </w:rPr>
          <w:fldChar w:fldCharType="separate"/>
        </w:r>
        <w:r>
          <w:rPr>
            <w:webHidden/>
          </w:rPr>
          <w:t>209</w:t>
        </w:r>
        <w:r>
          <w:rPr>
            <w:webHidden/>
          </w:rPr>
          <w:fldChar w:fldCharType="end"/>
        </w:r>
      </w:hyperlink>
    </w:p>
    <w:p w14:paraId="37110D76" w14:textId="77777777" w:rsidR="00B26107" w:rsidRDefault="00B26107">
      <w:pPr>
        <w:pStyle w:val="32"/>
        <w:tabs>
          <w:tab w:val="left" w:pos="840"/>
        </w:tabs>
        <w:ind w:left="578" w:hanging="309"/>
        <w:rPr>
          <w:rFonts w:eastAsiaTheme="minorEastAsia"/>
        </w:rPr>
      </w:pPr>
      <w:hyperlink w:anchor="_Toc379553622" w:history="1">
        <w:r w:rsidRPr="00A56F2B">
          <w:rPr>
            <w:rStyle w:val="afff3"/>
            <w:rFonts w:ascii="Wingdings" w:hAnsi="Wingdings"/>
          </w:rPr>
          <w:t></w:t>
        </w:r>
        <w:r>
          <w:rPr>
            <w:rFonts w:eastAsiaTheme="minorEastAsia"/>
          </w:rPr>
          <w:tab/>
        </w:r>
        <w:r w:rsidRPr="00A56F2B">
          <w:rPr>
            <w:rStyle w:val="afff3"/>
            <w:rFonts w:hint="eastAsia"/>
          </w:rPr>
          <w:t>ソケット通信</w:t>
        </w:r>
        <w:r>
          <w:rPr>
            <w:webHidden/>
          </w:rPr>
          <w:tab/>
        </w:r>
        <w:r>
          <w:rPr>
            <w:webHidden/>
          </w:rPr>
          <w:fldChar w:fldCharType="begin"/>
        </w:r>
        <w:r>
          <w:rPr>
            <w:webHidden/>
          </w:rPr>
          <w:instrText xml:space="preserve"> PAGEREF _Toc379553622 \h </w:instrText>
        </w:r>
        <w:r>
          <w:rPr>
            <w:webHidden/>
          </w:rPr>
        </w:r>
        <w:r>
          <w:rPr>
            <w:webHidden/>
          </w:rPr>
          <w:fldChar w:fldCharType="separate"/>
        </w:r>
        <w:r>
          <w:rPr>
            <w:webHidden/>
          </w:rPr>
          <w:t>209</w:t>
        </w:r>
        <w:r>
          <w:rPr>
            <w:webHidden/>
          </w:rPr>
          <w:fldChar w:fldCharType="end"/>
        </w:r>
      </w:hyperlink>
    </w:p>
    <w:p w14:paraId="243E460E" w14:textId="77777777" w:rsidR="00B26107" w:rsidRDefault="00B26107">
      <w:pPr>
        <w:pStyle w:val="32"/>
        <w:tabs>
          <w:tab w:val="left" w:pos="840"/>
        </w:tabs>
        <w:ind w:left="578" w:hanging="309"/>
        <w:rPr>
          <w:rFonts w:eastAsiaTheme="minorEastAsia"/>
        </w:rPr>
      </w:pPr>
      <w:hyperlink w:anchor="_Toc379553623" w:history="1">
        <w:r w:rsidRPr="00A56F2B">
          <w:rPr>
            <w:rStyle w:val="afff3"/>
            <w:rFonts w:ascii="Wingdings" w:hAnsi="Wingdings"/>
          </w:rPr>
          <w:t></w:t>
        </w:r>
        <w:r>
          <w:rPr>
            <w:rFonts w:eastAsiaTheme="minorEastAsia"/>
          </w:rPr>
          <w:tab/>
        </w:r>
        <w:r w:rsidRPr="00A56F2B">
          <w:rPr>
            <w:rStyle w:val="afff3"/>
            <w:rFonts w:hint="eastAsia"/>
          </w:rPr>
          <w:t>メッセージキューサービス</w:t>
        </w:r>
        <w:r>
          <w:rPr>
            <w:webHidden/>
          </w:rPr>
          <w:tab/>
        </w:r>
        <w:r>
          <w:rPr>
            <w:webHidden/>
          </w:rPr>
          <w:fldChar w:fldCharType="begin"/>
        </w:r>
        <w:r>
          <w:rPr>
            <w:webHidden/>
          </w:rPr>
          <w:instrText xml:space="preserve"> PAGEREF _Toc379553623 \h </w:instrText>
        </w:r>
        <w:r>
          <w:rPr>
            <w:webHidden/>
          </w:rPr>
        </w:r>
        <w:r>
          <w:rPr>
            <w:webHidden/>
          </w:rPr>
          <w:fldChar w:fldCharType="separate"/>
        </w:r>
        <w:r>
          <w:rPr>
            <w:webHidden/>
          </w:rPr>
          <w:t>210</w:t>
        </w:r>
        <w:r>
          <w:rPr>
            <w:webHidden/>
          </w:rPr>
          <w:fldChar w:fldCharType="end"/>
        </w:r>
      </w:hyperlink>
    </w:p>
    <w:p w14:paraId="041246EE" w14:textId="77777777" w:rsidR="00B26107" w:rsidRDefault="00B26107">
      <w:pPr>
        <w:pStyle w:val="12"/>
        <w:spacing w:before="180"/>
        <w:ind w:left="325" w:hanging="325"/>
        <w:rPr>
          <w:rFonts w:asciiTheme="minorHAnsi" w:eastAsiaTheme="minorEastAsia" w:hAnsiTheme="minorHAnsi" w:cstheme="minorBidi"/>
          <w:b w:val="0"/>
          <w:sz w:val="21"/>
        </w:rPr>
      </w:pPr>
      <w:hyperlink w:anchor="_Toc379553624" w:history="1">
        <w:r w:rsidRPr="00A56F2B">
          <w:rPr>
            <w:rStyle w:val="afff3"/>
            <w:rFonts w:ascii="Wingdings" w:hAnsi="Wingdings"/>
          </w:rPr>
          <w:t></w:t>
        </w:r>
        <w:r>
          <w:rPr>
            <w:rFonts w:asciiTheme="minorHAnsi" w:eastAsiaTheme="minorEastAsia" w:hAnsiTheme="minorHAnsi" w:cstheme="minorBidi"/>
            <w:b w:val="0"/>
            <w:sz w:val="21"/>
          </w:rPr>
          <w:tab/>
        </w:r>
        <w:r w:rsidRPr="00A56F2B">
          <w:rPr>
            <w:rStyle w:val="afff3"/>
            <w:rFonts w:hint="eastAsia"/>
          </w:rPr>
          <w:t>並列処理の活用</w:t>
        </w:r>
        <w:r>
          <w:rPr>
            <w:webHidden/>
          </w:rPr>
          <w:tab/>
        </w:r>
        <w:r>
          <w:rPr>
            <w:webHidden/>
          </w:rPr>
          <w:fldChar w:fldCharType="begin"/>
        </w:r>
        <w:r>
          <w:rPr>
            <w:webHidden/>
          </w:rPr>
          <w:instrText xml:space="preserve"> PAGEREF _Toc379553624 \h </w:instrText>
        </w:r>
        <w:r>
          <w:rPr>
            <w:webHidden/>
          </w:rPr>
        </w:r>
        <w:r>
          <w:rPr>
            <w:webHidden/>
          </w:rPr>
          <w:fldChar w:fldCharType="separate"/>
        </w:r>
        <w:r>
          <w:rPr>
            <w:webHidden/>
          </w:rPr>
          <w:t>210</w:t>
        </w:r>
        <w:r>
          <w:rPr>
            <w:webHidden/>
          </w:rPr>
          <w:fldChar w:fldCharType="end"/>
        </w:r>
      </w:hyperlink>
    </w:p>
    <w:p w14:paraId="4C37C2A5" w14:textId="77777777" w:rsidR="00B26107" w:rsidRDefault="00B26107">
      <w:pPr>
        <w:pStyle w:val="25"/>
        <w:rPr>
          <w:rFonts w:asciiTheme="minorHAnsi" w:eastAsiaTheme="minorEastAsia" w:hAnsiTheme="minorHAnsi" w:cstheme="minorBidi"/>
          <w:b w:val="0"/>
        </w:rPr>
      </w:pPr>
      <w:hyperlink w:anchor="_Toc379553625" w:history="1">
        <w:r w:rsidRPr="00A56F2B">
          <w:rPr>
            <w:rStyle w:val="afff3"/>
            <w:rFonts w:ascii="メイリオ" w:eastAsia="メイリオ" w:hAnsi="メイリオ" w:hint="eastAsia"/>
          </w:rPr>
          <w:t>▼</w:t>
        </w:r>
        <w:r>
          <w:rPr>
            <w:rFonts w:asciiTheme="minorHAnsi" w:eastAsiaTheme="minorEastAsia" w:hAnsiTheme="minorHAnsi" w:cstheme="minorBidi"/>
            <w:b w:val="0"/>
          </w:rPr>
          <w:tab/>
        </w:r>
        <w:r w:rsidRPr="00A56F2B">
          <w:rPr>
            <w:rStyle w:val="afff3"/>
          </w:rPr>
          <w:t>MapReduce</w:t>
        </w:r>
        <w:r>
          <w:rPr>
            <w:webHidden/>
          </w:rPr>
          <w:tab/>
        </w:r>
        <w:r>
          <w:rPr>
            <w:webHidden/>
          </w:rPr>
          <w:fldChar w:fldCharType="begin"/>
        </w:r>
        <w:r>
          <w:rPr>
            <w:webHidden/>
          </w:rPr>
          <w:instrText xml:space="preserve"> PAGEREF _Toc379553625 \h </w:instrText>
        </w:r>
        <w:r>
          <w:rPr>
            <w:webHidden/>
          </w:rPr>
        </w:r>
        <w:r>
          <w:rPr>
            <w:webHidden/>
          </w:rPr>
          <w:fldChar w:fldCharType="separate"/>
        </w:r>
        <w:r>
          <w:rPr>
            <w:webHidden/>
          </w:rPr>
          <w:t>210</w:t>
        </w:r>
        <w:r>
          <w:rPr>
            <w:webHidden/>
          </w:rPr>
          <w:fldChar w:fldCharType="end"/>
        </w:r>
      </w:hyperlink>
    </w:p>
    <w:p w14:paraId="123317E6" w14:textId="77777777" w:rsidR="00B26107" w:rsidRDefault="00B26107">
      <w:pPr>
        <w:pStyle w:val="32"/>
        <w:tabs>
          <w:tab w:val="left" w:pos="840"/>
        </w:tabs>
        <w:ind w:left="578" w:hanging="309"/>
        <w:rPr>
          <w:rFonts w:eastAsiaTheme="minorEastAsia"/>
        </w:rPr>
      </w:pPr>
      <w:hyperlink w:anchor="_Toc379553626" w:history="1">
        <w:r w:rsidRPr="00A56F2B">
          <w:rPr>
            <w:rStyle w:val="afff3"/>
            <w:rFonts w:ascii="Wingdings" w:hAnsi="Wingdings"/>
          </w:rPr>
          <w:t></w:t>
        </w:r>
        <w:r>
          <w:rPr>
            <w:rFonts w:eastAsiaTheme="minorEastAsia"/>
          </w:rPr>
          <w:tab/>
        </w:r>
        <w:r w:rsidRPr="00A56F2B">
          <w:rPr>
            <w:rStyle w:val="afff3"/>
            <w:rFonts w:hint="eastAsia"/>
          </w:rPr>
          <w:t>耐障害性／スケールアウト</w:t>
        </w:r>
        <w:r>
          <w:rPr>
            <w:webHidden/>
          </w:rPr>
          <w:tab/>
        </w:r>
        <w:r>
          <w:rPr>
            <w:webHidden/>
          </w:rPr>
          <w:fldChar w:fldCharType="begin"/>
        </w:r>
        <w:r>
          <w:rPr>
            <w:webHidden/>
          </w:rPr>
          <w:instrText xml:space="preserve"> PAGEREF _Toc379553626 \h </w:instrText>
        </w:r>
        <w:r>
          <w:rPr>
            <w:webHidden/>
          </w:rPr>
        </w:r>
        <w:r>
          <w:rPr>
            <w:webHidden/>
          </w:rPr>
          <w:fldChar w:fldCharType="separate"/>
        </w:r>
        <w:r>
          <w:rPr>
            <w:webHidden/>
          </w:rPr>
          <w:t>212</w:t>
        </w:r>
        <w:r>
          <w:rPr>
            <w:webHidden/>
          </w:rPr>
          <w:fldChar w:fldCharType="end"/>
        </w:r>
      </w:hyperlink>
    </w:p>
    <w:p w14:paraId="5AD092F7" w14:textId="77777777" w:rsidR="00104C92" w:rsidRDefault="00AF276B" w:rsidP="000D4978">
      <w:pPr>
        <w:sectPr w:rsidR="00104C92" w:rsidSect="006F450B">
          <w:headerReference w:type="even" r:id="rId12"/>
          <w:headerReference w:type="default" r:id="rId13"/>
          <w:footerReference w:type="default" r:id="rId14"/>
          <w:headerReference w:type="first" r:id="rId15"/>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9553445"/>
      <w:r>
        <w:lastRenderedPageBreak/>
        <w:t>概略</w:t>
      </w:r>
      <w:bookmarkEnd w:id="1"/>
    </w:p>
    <w:p w14:paraId="15B56B2B" w14:textId="7047D25B" w:rsidR="00E10D25" w:rsidRDefault="0048265A" w:rsidP="001256D9">
      <w:pPr>
        <w:pStyle w:val="a8"/>
        <w:ind w:firstLine="283"/>
      </w:pPr>
      <w:r>
        <w:rPr>
          <w:rFonts w:hint="eastAsia"/>
        </w:rPr>
        <w:t>マルチスレッドプログラミングを行う上で、基礎となる用語や仕組み</w:t>
      </w:r>
      <w:r w:rsidR="000F6DA8">
        <w:rPr>
          <w:rFonts w:hint="eastAsia"/>
        </w:rPr>
        <w:t>、技術</w:t>
      </w:r>
      <w:r>
        <w:rPr>
          <w:rFonts w:hint="eastAsia"/>
        </w:rPr>
        <w:t>を解説する</w:t>
      </w:r>
      <w:r w:rsidR="00E46359">
        <w:rPr>
          <w:rFonts w:hint="eastAsia"/>
        </w:rPr>
        <w:t>。</w:t>
      </w:r>
    </w:p>
    <w:p w14:paraId="74B527F5" w14:textId="6CB82E9C" w:rsidR="000F6DA8" w:rsidRDefault="000F6DA8" w:rsidP="000F6DA8">
      <w:pPr>
        <w:pStyle w:val="a8"/>
        <w:spacing w:beforeLines="50" w:before="180"/>
        <w:ind w:firstLine="283"/>
      </w:pPr>
      <w:r>
        <w:t>適切なマルチスレッドプログラミングを行うためには、プログラムが動作するハードウェア環境、</w:t>
      </w:r>
      <w:r>
        <w:t>OS</w:t>
      </w:r>
      <w:r>
        <w:t>、プログラムの動作原理を意識する必要がある。マルチスレッドを解説する多くのドキュメントも、そうした背景知識を前提にしていることが多い。</w:t>
      </w:r>
    </w:p>
    <w:p w14:paraId="70E1056A" w14:textId="2E645F8A" w:rsidR="000F6DA8" w:rsidRDefault="000F6DA8" w:rsidP="001256D9">
      <w:pPr>
        <w:pStyle w:val="a8"/>
        <w:ind w:firstLine="283"/>
      </w:pPr>
      <w:r>
        <w:t>本書は、マルチスレッドのプログラミング技法を説明する前に、こうした周辺知識・関連知識の説明を、広範囲に、順を追って説明する。</w:t>
      </w:r>
    </w:p>
    <w:p w14:paraId="4AF71147" w14:textId="506047D6" w:rsidR="00414B1B" w:rsidRDefault="001C5611" w:rsidP="00414B1B">
      <w:pPr>
        <w:pStyle w:val="1"/>
      </w:pPr>
      <w:bookmarkStart w:id="2" w:name="_Toc379553446"/>
      <w:r>
        <w:rPr>
          <w:rFonts w:hint="eastAsia"/>
        </w:rPr>
        <w:t>目的</w:t>
      </w:r>
      <w:bookmarkEnd w:id="2"/>
    </w:p>
    <w:p w14:paraId="1D70E40E" w14:textId="6B570E44" w:rsidR="005E4415" w:rsidRDefault="00E46359" w:rsidP="00383725">
      <w:pPr>
        <w:pStyle w:val="a8"/>
        <w:ind w:firstLine="283"/>
      </w:pPr>
      <w:r>
        <w:rPr>
          <w:rFonts w:hint="eastAsia"/>
        </w:rPr>
        <w:t>本書</w:t>
      </w:r>
      <w:r w:rsidR="001C6071">
        <w:rPr>
          <w:rFonts w:hint="eastAsia"/>
        </w:rPr>
        <w:t>は</w:t>
      </w:r>
      <w:r w:rsidR="005E4415">
        <w:rPr>
          <w:rFonts w:hint="eastAsia"/>
        </w:rPr>
        <w:t>、</w:t>
      </w:r>
      <w:r w:rsidR="00B108BC">
        <w:rPr>
          <w:rFonts w:hint="eastAsia"/>
        </w:rPr>
        <w:t>マルチスレッドプログラミングに対する理解を深め</w:t>
      </w:r>
      <w:r w:rsidR="00222BB0">
        <w:rPr>
          <w:rFonts w:hint="eastAsia"/>
        </w:rPr>
        <w:t>、</w:t>
      </w:r>
      <w:r w:rsidR="000F6DA8">
        <w:rPr>
          <w:rFonts w:hint="eastAsia"/>
        </w:rPr>
        <w:t>環境と目的に合わせ</w:t>
      </w:r>
      <w:r w:rsidR="00E079DA">
        <w:rPr>
          <w:rFonts w:hint="eastAsia"/>
        </w:rPr>
        <w:t>た</w:t>
      </w:r>
      <w:r w:rsidR="000F6DA8">
        <w:rPr>
          <w:rFonts w:hint="eastAsia"/>
        </w:rPr>
        <w:t>「</w:t>
      </w:r>
      <w:r w:rsidR="00222BB0">
        <w:rPr>
          <w:rFonts w:hint="eastAsia"/>
        </w:rPr>
        <w:t>最適な</w:t>
      </w:r>
      <w:r w:rsidR="000F6DA8">
        <w:rPr>
          <w:rFonts w:hint="eastAsia"/>
        </w:rPr>
        <w:t>」</w:t>
      </w:r>
      <w:r w:rsidR="00222BB0">
        <w:rPr>
          <w:rFonts w:hint="eastAsia"/>
        </w:rPr>
        <w:t>マルチスレッド</w:t>
      </w:r>
      <w:r w:rsidR="00E079DA">
        <w:rPr>
          <w:rFonts w:hint="eastAsia"/>
        </w:rPr>
        <w:t>プログラム構造の設計に導くことを</w:t>
      </w:r>
      <w:r w:rsidR="00B108BC">
        <w:rPr>
          <w:rFonts w:hint="eastAsia"/>
        </w:rPr>
        <w:t>目的とする</w:t>
      </w:r>
      <w:r w:rsidR="005E4415">
        <w:rPr>
          <w:rFonts w:hint="eastAsia"/>
        </w:rPr>
        <w:t>。</w:t>
      </w:r>
    </w:p>
    <w:p w14:paraId="3471C6AD" w14:textId="65356CEA" w:rsidR="00E079DA" w:rsidRDefault="00E079DA" w:rsidP="00E079DA">
      <w:pPr>
        <w:pStyle w:val="a8"/>
        <w:spacing w:beforeLines="50" w:before="180"/>
        <w:ind w:firstLine="283"/>
      </w:pPr>
      <w:r>
        <w:rPr>
          <w:rFonts w:hint="eastAsia"/>
        </w:rPr>
        <w:t>本書ではマルチスレッドプログラミングに関係する要素を広範囲に取り上げているが、一つ一つの要素はあまり深く掘り下げていない。そのため、実際のプログラミングの際は専門のドキュメントを参照することになるが、それらはとかく専門用語にあふれている。本書は、そのようなドキュメントを読む解くための手がかりとして、専門用語の説明書・手引き書となることも目的とする。</w:t>
      </w:r>
    </w:p>
    <w:p w14:paraId="3CB83A35" w14:textId="7C417417" w:rsidR="00383725" w:rsidRDefault="00383725" w:rsidP="00383725">
      <w:pPr>
        <w:pStyle w:val="1"/>
      </w:pPr>
      <w:bookmarkStart w:id="3" w:name="_Toc379553447"/>
      <w:r>
        <w:rPr>
          <w:rFonts w:hint="eastAsia"/>
        </w:rPr>
        <w:t>サンプルプログラム</w:t>
      </w:r>
      <w:r w:rsidR="00201D3E">
        <w:fldChar w:fldCharType="begin"/>
      </w:r>
      <w:r w:rsidR="00201D3E">
        <w:instrText xml:space="preserve"> XE "</w:instrText>
      </w:r>
      <w:r w:rsidR="00201D3E">
        <w:rPr>
          <w:rFonts w:hint="eastAsia"/>
        </w:rPr>
        <w:instrText>サンプルプログラム</w:instrText>
      </w:r>
      <w:r w:rsidR="00201D3E">
        <w:instrText>" \y “</w:instrText>
      </w:r>
      <w:r w:rsidR="00201D3E">
        <w:rPr>
          <w:rFonts w:hint="eastAsia"/>
        </w:rPr>
        <w:instrText>さんぷるぷろぐらむ</w:instrText>
      </w:r>
      <w:r w:rsidR="00201D3E">
        <w:instrText xml:space="preserve">” </w:instrText>
      </w:r>
      <w:r w:rsidR="00201D3E">
        <w:fldChar w:fldCharType="end"/>
      </w:r>
      <w:r>
        <w:rPr>
          <w:rFonts w:hint="eastAsia"/>
        </w:rPr>
        <w:t>について</w:t>
      </w:r>
      <w:bookmarkEnd w:id="3"/>
    </w:p>
    <w:p w14:paraId="734B8E37" w14:textId="18240928" w:rsidR="00383725" w:rsidRDefault="00383725" w:rsidP="00383725">
      <w:pPr>
        <w:pStyle w:val="a8"/>
        <w:ind w:firstLine="283"/>
      </w:pPr>
      <w:r>
        <w:rPr>
          <w:rFonts w:hint="eastAsia"/>
        </w:rPr>
        <w:t>本書には多数のサンプルプログラムを</w:t>
      </w:r>
      <w:r w:rsidR="004B42D8">
        <w:rPr>
          <w:rFonts w:hint="eastAsia"/>
        </w:rPr>
        <w:t>、</w:t>
      </w:r>
      <w:r>
        <w:rPr>
          <w:rFonts w:hint="eastAsia"/>
        </w:rPr>
        <w:t>その実行結果とともに記載している。</w:t>
      </w:r>
    </w:p>
    <w:p w14:paraId="37DE1739" w14:textId="77777777" w:rsidR="004B42D8" w:rsidRPr="005A39A4" w:rsidRDefault="004B42D8" w:rsidP="004B42D8">
      <w:pPr>
        <w:pStyle w:val="2"/>
      </w:pPr>
      <w:bookmarkStart w:id="4" w:name="_Toc379553448"/>
      <w:r>
        <w:rPr>
          <w:rFonts w:hint="eastAsia"/>
        </w:rPr>
        <w:t>サンプルプログラムのビルド・実行環境</w:t>
      </w:r>
      <w:bookmarkEnd w:id="4"/>
    </w:p>
    <w:p w14:paraId="029DD89A" w14:textId="4385C40D" w:rsidR="00383725" w:rsidRDefault="004B42D8" w:rsidP="00383725">
      <w:pPr>
        <w:pStyle w:val="a8"/>
        <w:ind w:firstLine="283"/>
      </w:pPr>
      <w:r>
        <w:rPr>
          <w:rFonts w:hint="eastAsia"/>
        </w:rPr>
        <w:t>実行結果には、</w:t>
      </w:r>
      <w:r w:rsidR="00383725">
        <w:rPr>
          <w:rFonts w:hint="eastAsia"/>
        </w:rPr>
        <w:t>コンパイラのバージョンはもとより、並列処理の性能はハードウェアの影響を強く受けるため、サンプルプログラムのビルド・動作環境を提示しておく。</w:t>
      </w:r>
    </w:p>
    <w:p w14:paraId="2FF1E364" w14:textId="108B38EA" w:rsidR="00383725" w:rsidRPr="005A39A4" w:rsidRDefault="00383725" w:rsidP="004B42D8">
      <w:pPr>
        <w:pStyle w:val="a8"/>
        <w:keepNext/>
        <w:keepLines/>
        <w:widowControl/>
        <w:spacing w:beforeLines="50" w:before="180"/>
        <w:ind w:firstLine="285"/>
        <w:rPr>
          <w:b/>
        </w:rPr>
      </w:pPr>
      <w:r w:rsidRPr="005A39A4">
        <w:rPr>
          <w:b/>
        </w:rPr>
        <w:lastRenderedPageBreak/>
        <w:t>【</w:t>
      </w:r>
      <w:r w:rsidRPr="005A39A4">
        <w:rPr>
          <w:rFonts w:hint="eastAsia"/>
          <w:b/>
        </w:rPr>
        <w:t>W</w:t>
      </w:r>
      <w:r w:rsidRPr="005A39A4">
        <w:rPr>
          <w:b/>
        </w:rPr>
        <w:t>indows</w:t>
      </w:r>
      <w:r w:rsidRPr="005A39A4">
        <w:rPr>
          <w:b/>
        </w:rPr>
        <w:t>系】</w:t>
      </w:r>
    </w:p>
    <w:p w14:paraId="6F612308" w14:textId="51A196D7" w:rsidR="00383725" w:rsidRDefault="00383725" w:rsidP="004B42D8">
      <w:pPr>
        <w:pStyle w:val="a4"/>
        <w:keepNext/>
        <w:keepLines/>
        <w:widowControl/>
        <w:ind w:left="447" w:hanging="298"/>
      </w:pPr>
      <w:r>
        <w:rPr>
          <w:rFonts w:hint="eastAsia"/>
        </w:rPr>
        <w:t>O</w:t>
      </w:r>
      <w:r>
        <w:t>S</w:t>
      </w:r>
      <w:r>
        <w:t>：</w:t>
      </w:r>
      <w:r>
        <w:rPr>
          <w:rFonts w:hint="eastAsia"/>
        </w:rPr>
        <w:t>Microsft W</w:t>
      </w:r>
      <w:r>
        <w:t>indos8.1</w:t>
      </w:r>
      <w:r w:rsidR="005A39A4">
        <w:t>, 64bit</w:t>
      </w:r>
    </w:p>
    <w:p w14:paraId="6502581A" w14:textId="77777777" w:rsidR="00383725" w:rsidRDefault="00383725" w:rsidP="004B42D8">
      <w:pPr>
        <w:pStyle w:val="a4"/>
        <w:keepNext/>
        <w:keepLines/>
        <w:widowControl/>
        <w:ind w:left="447" w:hanging="298"/>
      </w:pPr>
      <w:r>
        <w:t>CPU</w:t>
      </w:r>
      <w:r>
        <w:t>：</w:t>
      </w:r>
      <w:r>
        <w:rPr>
          <w:rFonts w:hint="eastAsia"/>
        </w:rPr>
        <w:t>Intel</w:t>
      </w:r>
      <w:r>
        <w:t>® Core™ i7-3770K VPU @ 3.5GHz Core×4, HT</w:t>
      </w:r>
      <w:r>
        <w:t>有効化</w:t>
      </w:r>
      <w:r>
        <w:rPr>
          <w:rFonts w:hint="eastAsia"/>
        </w:rPr>
        <w:t>, Socket</w:t>
      </w:r>
      <w:r>
        <w:rPr>
          <w:rFonts w:hint="eastAsia"/>
        </w:rPr>
        <w:t>×</w:t>
      </w:r>
      <w:r>
        <w:rPr>
          <w:rFonts w:hint="eastAsia"/>
        </w:rPr>
        <w:t>1</w:t>
      </w:r>
    </w:p>
    <w:p w14:paraId="5410A94A" w14:textId="04027520" w:rsidR="00383725" w:rsidRDefault="00383725" w:rsidP="004B42D8">
      <w:pPr>
        <w:pStyle w:val="a4"/>
        <w:keepNext/>
        <w:keepLines/>
        <w:widowControl/>
        <w:numPr>
          <w:ilvl w:val="0"/>
          <w:numId w:val="0"/>
        </w:numPr>
        <w:ind w:leftChars="405" w:left="850" w:firstLine="1"/>
      </w:pPr>
      <w:r>
        <w:rPr>
          <w:rFonts w:ascii="ＭＳ 明朝" w:eastAsia="ＭＳ 明朝" w:hAnsi="ＭＳ 明朝" w:cs="ＭＳ 明朝"/>
        </w:rPr>
        <w:t xml:space="preserve">⇒ </w:t>
      </w:r>
      <w:r>
        <w:t>論理プロセッサ</w:t>
      </w:r>
      <w:r>
        <w:t>×8</w:t>
      </w:r>
    </w:p>
    <w:p w14:paraId="268972E6" w14:textId="489BF8ED" w:rsidR="00383725" w:rsidRDefault="005A39A4" w:rsidP="004B42D8">
      <w:pPr>
        <w:pStyle w:val="a4"/>
        <w:keepNext/>
        <w:keepLines/>
        <w:widowControl/>
        <w:ind w:left="447" w:hanging="298"/>
      </w:pPr>
      <w:r>
        <w:rPr>
          <w:rFonts w:hint="eastAsia"/>
        </w:rPr>
        <w:t>Compiler</w:t>
      </w:r>
      <w:r>
        <w:rPr>
          <w:rFonts w:hint="eastAsia"/>
        </w:rPr>
        <w:t>：</w:t>
      </w:r>
      <w:r>
        <w:rPr>
          <w:rFonts w:hint="eastAsia"/>
        </w:rPr>
        <w:t>Microsoft Visual Studio 2013 Professional</w:t>
      </w:r>
    </w:p>
    <w:p w14:paraId="3F2493D7" w14:textId="15307EE0" w:rsidR="005A39A4" w:rsidRDefault="005A39A4" w:rsidP="004B42D8">
      <w:pPr>
        <w:pStyle w:val="a4"/>
        <w:keepLines/>
        <w:widowControl/>
        <w:numPr>
          <w:ilvl w:val="0"/>
          <w:numId w:val="0"/>
        </w:numPr>
        <w:ind w:left="851"/>
      </w:pPr>
      <w:r>
        <w:rPr>
          <w:rFonts w:ascii="ＭＳ 明朝" w:eastAsia="ＭＳ 明朝" w:hAnsi="ＭＳ 明朝" w:cs="ＭＳ 明朝"/>
        </w:rPr>
        <w:t>⇒標準の</w:t>
      </w:r>
      <w:r>
        <w:rPr>
          <w:rFonts w:ascii="ＭＳ 明朝" w:eastAsia="ＭＳ 明朝" w:hAnsi="ＭＳ 明朝" w:cs="ＭＳ 明朝" w:hint="eastAsia"/>
        </w:rPr>
        <w:t xml:space="preserve"> Release ビルド設定でビルドしたプログラムを実行</w:t>
      </w:r>
    </w:p>
    <w:p w14:paraId="175081C5" w14:textId="22B738A7" w:rsidR="005A39A4" w:rsidRPr="005A39A4" w:rsidRDefault="005A39A4" w:rsidP="004B42D8">
      <w:pPr>
        <w:pStyle w:val="a8"/>
        <w:keepNext/>
        <w:keepLines/>
        <w:widowControl/>
        <w:spacing w:beforeLines="50" w:before="180"/>
        <w:ind w:firstLine="285"/>
        <w:rPr>
          <w:b/>
        </w:rPr>
      </w:pPr>
      <w:r w:rsidRPr="005A39A4">
        <w:rPr>
          <w:b/>
        </w:rPr>
        <w:t>【</w:t>
      </w:r>
      <w:r>
        <w:rPr>
          <w:rFonts w:hint="eastAsia"/>
          <w:b/>
        </w:rPr>
        <w:t>Unix</w:t>
      </w:r>
      <w:r w:rsidRPr="005A39A4">
        <w:rPr>
          <w:b/>
        </w:rPr>
        <w:t>系】</w:t>
      </w:r>
    </w:p>
    <w:p w14:paraId="62F7202F" w14:textId="5DE2674B" w:rsidR="005A39A4" w:rsidRDefault="005A39A4" w:rsidP="004B42D8">
      <w:pPr>
        <w:pStyle w:val="a4"/>
        <w:keepNext/>
        <w:keepLines/>
        <w:widowControl/>
        <w:ind w:left="447" w:hanging="298"/>
      </w:pPr>
      <w:r>
        <w:rPr>
          <w:rFonts w:hint="eastAsia"/>
        </w:rPr>
        <w:t>O</w:t>
      </w:r>
      <w:r>
        <w:t>S</w:t>
      </w:r>
      <w:r>
        <w:t>：</w:t>
      </w:r>
      <w:r>
        <w:t>CentOS 6.4, 64bit</w:t>
      </w:r>
    </w:p>
    <w:p w14:paraId="2DC7172D" w14:textId="22EEAFEC" w:rsidR="005A39A4" w:rsidRDefault="005A39A4" w:rsidP="004B42D8">
      <w:pPr>
        <w:pStyle w:val="a4"/>
        <w:keepNext/>
        <w:keepLines/>
        <w:widowControl/>
        <w:ind w:left="447" w:hanging="298"/>
      </w:pPr>
      <w:r>
        <w:rPr>
          <w:rFonts w:hint="eastAsia"/>
        </w:rPr>
        <w:t>CPU</w:t>
      </w:r>
      <w:r>
        <w:rPr>
          <w:rFonts w:hint="eastAsia"/>
        </w:rPr>
        <w:t>：仮想プロセッサ×</w:t>
      </w:r>
      <w:r>
        <w:rPr>
          <w:rFonts w:hint="eastAsia"/>
        </w:rPr>
        <w:t xml:space="preserve">4 </w:t>
      </w:r>
      <w:r>
        <w:rPr>
          <w:rFonts w:hint="eastAsia"/>
        </w:rPr>
        <w:t>※上記</w:t>
      </w:r>
      <w:r>
        <w:rPr>
          <w:rFonts w:hint="eastAsia"/>
        </w:rPr>
        <w:t>Windows</w:t>
      </w:r>
      <w:r>
        <w:rPr>
          <w:rFonts w:hint="eastAsia"/>
        </w:rPr>
        <w:t>の</w:t>
      </w:r>
      <w:r>
        <w:rPr>
          <w:rFonts w:hint="eastAsia"/>
        </w:rPr>
        <w:t>Hyper-V</w:t>
      </w:r>
      <w:r>
        <w:rPr>
          <w:rFonts w:hint="eastAsia"/>
        </w:rPr>
        <w:t>仮想マシンとして実行</w:t>
      </w:r>
    </w:p>
    <w:p w14:paraId="39DFABEE" w14:textId="21D78E5D" w:rsidR="005A39A4" w:rsidRDefault="005A39A4" w:rsidP="004B42D8">
      <w:pPr>
        <w:pStyle w:val="a4"/>
        <w:keepNext/>
        <w:keepLines/>
        <w:widowControl/>
        <w:ind w:left="447" w:hanging="298"/>
      </w:pPr>
      <w:r>
        <w:rPr>
          <w:rFonts w:hint="eastAsia"/>
        </w:rPr>
        <w:t>Compiler</w:t>
      </w:r>
      <w:r>
        <w:rPr>
          <w:rFonts w:hint="eastAsia"/>
        </w:rPr>
        <w:t>：</w:t>
      </w:r>
      <w:r>
        <w:rPr>
          <w:rFonts w:hint="eastAsia"/>
        </w:rPr>
        <w:t>GCC 4.4.7</w:t>
      </w:r>
    </w:p>
    <w:p w14:paraId="6B140623" w14:textId="480A99AD" w:rsidR="005A39A4" w:rsidRDefault="005A39A4" w:rsidP="004B42D8">
      <w:pPr>
        <w:pStyle w:val="a4"/>
        <w:keepNext/>
        <w:keepLines/>
        <w:widowControl/>
        <w:numPr>
          <w:ilvl w:val="0"/>
          <w:numId w:val="0"/>
        </w:numPr>
        <w:ind w:left="851"/>
      </w:pPr>
      <w:r>
        <w:rPr>
          <w:rFonts w:ascii="ＭＳ 明朝" w:eastAsia="ＭＳ 明朝" w:hAnsi="ＭＳ 明朝" w:cs="ＭＳ 明朝"/>
        </w:rPr>
        <w:t>⇒最適化レベル</w:t>
      </w:r>
      <w:r>
        <w:rPr>
          <w:rFonts w:ascii="ＭＳ 明朝" w:eastAsia="ＭＳ 明朝" w:hAnsi="ＭＳ 明朝" w:cs="ＭＳ 明朝" w:hint="eastAsia"/>
        </w:rPr>
        <w:t xml:space="preserve"> </w:t>
      </w:r>
      <w:r>
        <w:rPr>
          <w:rFonts w:ascii="ＭＳ 明朝" w:eastAsia="ＭＳ 明朝" w:hAnsi="ＭＳ 明朝" w:cs="ＭＳ 明朝"/>
        </w:rPr>
        <w:t>–</w:t>
      </w:r>
      <w:r>
        <w:rPr>
          <w:rFonts w:ascii="ＭＳ 明朝" w:eastAsia="ＭＳ 明朝" w:hAnsi="ＭＳ 明朝" w:cs="ＭＳ 明朝" w:hint="eastAsia"/>
        </w:rPr>
        <w:t>O3</w:t>
      </w:r>
      <w:r>
        <w:rPr>
          <w:rFonts w:ascii="ＭＳ 明朝" w:eastAsia="ＭＳ 明朝" w:hAnsi="ＭＳ 明朝" w:cs="ＭＳ 明朝"/>
        </w:rPr>
        <w:t xml:space="preserve"> オプションを付けてビルドしたプログラムを実行</w:t>
      </w:r>
    </w:p>
    <w:p w14:paraId="7660651D" w14:textId="55408B3C" w:rsidR="005A39A4" w:rsidRDefault="00E73F27" w:rsidP="004B42D8">
      <w:pPr>
        <w:pStyle w:val="a8"/>
        <w:keepLines/>
        <w:widowControl/>
        <w:spacing w:beforeLines="50" w:before="180"/>
        <w:ind w:firstLine="283"/>
      </w:pPr>
      <w:r>
        <w:rPr>
          <w:rFonts w:hint="eastAsia"/>
        </w:rPr>
        <w:t>※一部</w:t>
      </w:r>
      <w:r>
        <w:rPr>
          <w:rFonts w:hint="eastAsia"/>
        </w:rPr>
        <w:t xml:space="preserve">Cygwin6.3,64bit + </w:t>
      </w:r>
      <w:r>
        <w:t xml:space="preserve">GCC 4.8.2 </w:t>
      </w:r>
      <w:r>
        <w:rPr>
          <w:rFonts w:hint="eastAsia"/>
        </w:rPr>
        <w:t>で実行したものもあり。</w:t>
      </w:r>
    </w:p>
    <w:p w14:paraId="5B88EC00" w14:textId="15EDED01" w:rsidR="004B42D8" w:rsidRDefault="004B42D8" w:rsidP="004B42D8">
      <w:pPr>
        <w:pStyle w:val="2"/>
      </w:pPr>
      <w:bookmarkStart w:id="5" w:name="_Toc379553449"/>
      <w:r>
        <w:rPr>
          <w:rFonts w:hint="eastAsia"/>
        </w:rPr>
        <w:t>サンプルプログラム</w:t>
      </w:r>
      <w:r w:rsidR="00A073F3">
        <w:rPr>
          <w:rFonts w:hint="eastAsia"/>
        </w:rPr>
        <w:t>記載の方針</w:t>
      </w:r>
      <w:r>
        <w:rPr>
          <w:rFonts w:hint="eastAsia"/>
        </w:rPr>
        <w:t>について</w:t>
      </w:r>
      <w:bookmarkEnd w:id="5"/>
    </w:p>
    <w:p w14:paraId="4FEFFC41" w14:textId="33FAE65E" w:rsidR="004B42D8" w:rsidRDefault="006852C6" w:rsidP="004B42D8">
      <w:pPr>
        <w:pStyle w:val="a9"/>
        <w:ind w:firstLine="283"/>
      </w:pPr>
      <w:r>
        <w:rPr>
          <w:rFonts w:hint="eastAsia"/>
        </w:rPr>
        <w:t>本書に記載するサンプルプログラムは、</w:t>
      </w:r>
      <w:r w:rsidR="004B42D8">
        <w:rPr>
          <w:rFonts w:hint="eastAsia"/>
        </w:rPr>
        <w:t>関数リファレンス的な</w:t>
      </w:r>
      <w:r>
        <w:rPr>
          <w:rFonts w:hint="eastAsia"/>
        </w:rPr>
        <w:t>性質の</w:t>
      </w:r>
      <w:r w:rsidR="004B42D8">
        <w:rPr>
          <w:rFonts w:hint="eastAsia"/>
        </w:rPr>
        <w:t>ものではなく、</w:t>
      </w:r>
      <w:r w:rsidR="00A073F3">
        <w:rPr>
          <w:rFonts w:hint="eastAsia"/>
        </w:rPr>
        <w:t>なるべく</w:t>
      </w:r>
      <w:r w:rsidR="004B42D8">
        <w:rPr>
          <w:rFonts w:hint="eastAsia"/>
        </w:rPr>
        <w:t>各技術の</w:t>
      </w:r>
      <w:r>
        <w:rPr>
          <w:rFonts w:hint="eastAsia"/>
        </w:rPr>
        <w:t>性質を把握するための具体的な用例として</w:t>
      </w:r>
      <w:r w:rsidR="004B42D8">
        <w:rPr>
          <w:rFonts w:hint="eastAsia"/>
        </w:rPr>
        <w:t>示している。</w:t>
      </w:r>
    </w:p>
    <w:p w14:paraId="7A8FEF5A" w14:textId="5FF51820" w:rsidR="004B42D8" w:rsidRDefault="004B42D8" w:rsidP="004B42D8">
      <w:pPr>
        <w:pStyle w:val="a9"/>
        <w:ind w:firstLine="283"/>
      </w:pPr>
      <w:r>
        <w:t>そのため、やや長めの</w:t>
      </w:r>
      <w:r w:rsidR="00A073F3">
        <w:t>コード</w:t>
      </w:r>
      <w:r>
        <w:t>となっている</w:t>
      </w:r>
      <w:r w:rsidR="006852C6">
        <w:t>が、各</w:t>
      </w:r>
      <w:r>
        <w:t>技術のポイントとなる箇所には着色して</w:t>
      </w:r>
      <w:r w:rsidR="006C18B3">
        <w:t>分かり易い</w:t>
      </w:r>
      <w:r w:rsidR="006852C6">
        <w:t>ようにしている。</w:t>
      </w:r>
      <w:r w:rsidR="006C18B3">
        <w:t>また、</w:t>
      </w:r>
      <w:r w:rsidR="006852C6">
        <w:t>各技術の機能を網羅的に紹介するものではないが、少しでも広範囲にポイントを抑えたものになるようにしている。</w:t>
      </w:r>
    </w:p>
    <w:p w14:paraId="09505729" w14:textId="58AB7BF5" w:rsidR="004B42D8" w:rsidRPr="004B42D8" w:rsidRDefault="004B42D8" w:rsidP="006C18B3">
      <w:pPr>
        <w:pStyle w:val="a9"/>
        <w:spacing w:beforeLines="50" w:before="180"/>
        <w:ind w:firstLine="283"/>
      </w:pPr>
      <w:r>
        <w:t>各サンプルプログラムは、同系統技術の比較のために、大部分が同じコードになっているものも多い。しかし、ドキュメントが全体的に長</w:t>
      </w:r>
      <w:r w:rsidR="00A073F3">
        <w:t>いこともあり</w:t>
      </w:r>
      <w:r>
        <w:t>、</w:t>
      </w:r>
      <w:r w:rsidR="00A073F3">
        <w:t>差分での記載とせず、それぞれ完全に動作する状態のサンプルを示す方針としている。これにより、部分的にドキュメントを参照したい時に、広範囲に読み返さなくても良いものとしている。</w:t>
      </w:r>
    </w:p>
    <w:p w14:paraId="10DE568B" w14:textId="49B0700B" w:rsidR="00801698" w:rsidRDefault="00C937D0" w:rsidP="00801698">
      <w:pPr>
        <w:pStyle w:val="1"/>
      </w:pPr>
      <w:bookmarkStart w:id="6" w:name="_Toc379553450"/>
      <w:r>
        <w:rPr>
          <w:rFonts w:hint="eastAsia"/>
        </w:rPr>
        <w:t>スレッド</w:t>
      </w:r>
      <w:r w:rsidR="00201D3E">
        <w:fldChar w:fldCharType="begin"/>
      </w:r>
      <w:r w:rsidR="00201D3E">
        <w:instrText xml:space="preserve"> XE "</w:instrText>
      </w:r>
      <w:r w:rsidR="00201D3E">
        <w:rPr>
          <w:rFonts w:hint="eastAsia"/>
        </w:rPr>
        <w:instrText>スレッド</w:instrText>
      </w:r>
      <w:r w:rsidR="00201D3E">
        <w:instrText>" \y “</w:instrText>
      </w:r>
      <w:r w:rsidR="00201D3E">
        <w:instrText>すれっど</w:instrText>
      </w:r>
      <w:r w:rsidR="00201D3E">
        <w:instrText xml:space="preserve">” </w:instrText>
      </w:r>
      <w:r w:rsidR="00201D3E">
        <w:fldChar w:fldCharType="end"/>
      </w:r>
      <w:r>
        <w:rPr>
          <w:rFonts w:hint="eastAsia"/>
        </w:rPr>
        <w:t>の</w:t>
      </w:r>
      <w:r w:rsidR="00A77C3A">
        <w:rPr>
          <w:rFonts w:hint="eastAsia"/>
        </w:rPr>
        <w:t>仕組み</w:t>
      </w:r>
      <w:bookmarkEnd w:id="6"/>
    </w:p>
    <w:p w14:paraId="4BCD4A3D" w14:textId="3FD340E1" w:rsidR="00383725" w:rsidRDefault="00383725" w:rsidP="00383725">
      <w:pPr>
        <w:pStyle w:val="a8"/>
        <w:ind w:firstLine="283"/>
      </w:pPr>
      <w:r>
        <w:rPr>
          <w:rFonts w:hint="eastAsia"/>
        </w:rPr>
        <w:t>まず、「スレッドとはなにか？」を解説する。</w:t>
      </w:r>
    </w:p>
    <w:p w14:paraId="1E2FE888" w14:textId="46FE2795" w:rsidR="00383725" w:rsidRPr="00383725" w:rsidRDefault="00383725" w:rsidP="00383725">
      <w:pPr>
        <w:pStyle w:val="a8"/>
        <w:ind w:firstLine="283"/>
      </w:pPr>
      <w:r>
        <w:rPr>
          <w:rFonts w:hint="eastAsia"/>
        </w:rPr>
        <w:t>主に、スレッドの挙動とスレッドがなにによって管理されるのかを説明する。</w:t>
      </w:r>
    </w:p>
    <w:p w14:paraId="3CAAC9B8" w14:textId="7A459412" w:rsidR="00801698" w:rsidRDefault="00C937D0" w:rsidP="00383725">
      <w:pPr>
        <w:pStyle w:val="2"/>
      </w:pPr>
      <w:bookmarkStart w:id="7" w:name="_Toc379553451"/>
      <w:r>
        <w:rPr>
          <w:rFonts w:hint="eastAsia"/>
        </w:rPr>
        <w:lastRenderedPageBreak/>
        <w:t>マルチタスク</w:t>
      </w:r>
      <w:bookmarkEnd w:id="7"/>
      <w:r w:rsidR="00201D3E">
        <w:fldChar w:fldCharType="begin"/>
      </w:r>
      <w:r w:rsidR="00201D3E">
        <w:instrText xml:space="preserve"> XE "</w:instrText>
      </w:r>
      <w:r w:rsidR="00201D3E">
        <w:rPr>
          <w:rFonts w:hint="eastAsia"/>
        </w:rPr>
        <w:instrText>マルチタスク</w:instrText>
      </w:r>
      <w:r w:rsidR="00201D3E">
        <w:instrText>" \y “</w:instrText>
      </w:r>
      <w:r w:rsidR="00201D3E">
        <w:instrText>まるちたすく</w:instrText>
      </w:r>
      <w:r w:rsidR="00201D3E">
        <w:instrText xml:space="preserve">” </w:instrText>
      </w:r>
      <w:r w:rsidR="00201D3E">
        <w:fldChar w:fldCharType="end"/>
      </w:r>
    </w:p>
    <w:p w14:paraId="12CBB7D4" w14:textId="0B05E4AF" w:rsidR="00C937D0" w:rsidRDefault="00F048FC" w:rsidP="00383725">
      <w:pPr>
        <w:pStyle w:val="a9"/>
        <w:keepNext/>
        <w:keepLines/>
        <w:widowControl/>
        <w:ind w:firstLine="283"/>
      </w:pPr>
      <w:r>
        <w:rPr>
          <w:rFonts w:hint="eastAsia"/>
        </w:rPr>
        <w:t>「スレッド」とは、</w:t>
      </w:r>
      <w:r w:rsidR="00335014">
        <w:rPr>
          <w:rFonts w:hint="eastAsia"/>
        </w:rPr>
        <w:t>「マルチタスク」</w:t>
      </w:r>
      <w:r>
        <w:rPr>
          <w:rFonts w:hint="eastAsia"/>
        </w:rPr>
        <w:t>の実装手段の一つである。</w:t>
      </w:r>
    </w:p>
    <w:p w14:paraId="17C5C154" w14:textId="0EF3608D" w:rsidR="00B20864" w:rsidRDefault="00B20864" w:rsidP="00383725">
      <w:pPr>
        <w:pStyle w:val="a9"/>
        <w:keepNext/>
        <w:keepLines/>
        <w:widowControl/>
        <w:ind w:firstLine="283"/>
      </w:pPr>
      <w:r>
        <w:rPr>
          <w:rFonts w:hint="eastAsia"/>
        </w:rPr>
        <w:t>「マルチタスク」に</w:t>
      </w:r>
      <w:r w:rsidR="00BD6BBE">
        <w:rPr>
          <w:rFonts w:hint="eastAsia"/>
        </w:rPr>
        <w:t>は大きく分けて二つの</w:t>
      </w:r>
      <w:r w:rsidR="00C10894">
        <w:rPr>
          <w:rFonts w:hint="eastAsia"/>
        </w:rPr>
        <w:t>方式</w:t>
      </w:r>
      <w:r>
        <w:rPr>
          <w:rFonts w:hint="eastAsia"/>
        </w:rPr>
        <w:t>があり、</w:t>
      </w:r>
      <w:r w:rsidR="00BD6BBE">
        <w:rPr>
          <w:rFonts w:hint="eastAsia"/>
        </w:rPr>
        <w:t>どの</w:t>
      </w:r>
      <w:r w:rsidR="00C10894">
        <w:rPr>
          <w:rFonts w:hint="eastAsia"/>
        </w:rPr>
        <w:t>方式</w:t>
      </w:r>
      <w:r w:rsidR="00BD6BBE">
        <w:rPr>
          <w:rFonts w:hint="eastAsia"/>
        </w:rPr>
        <w:t>が使われるかは</w:t>
      </w:r>
      <w:r w:rsidR="00BD6BBE">
        <w:rPr>
          <w:rFonts w:hint="eastAsia"/>
        </w:rPr>
        <w:t>OS</w:t>
      </w:r>
      <w:r w:rsidR="00BD6BBE">
        <w:rPr>
          <w:rFonts w:hint="eastAsia"/>
        </w:rPr>
        <w:t>に依存する。</w:t>
      </w:r>
    </w:p>
    <w:p w14:paraId="2DDE7264" w14:textId="54DE9788" w:rsidR="00BD6BBE" w:rsidRDefault="00BD6BBE" w:rsidP="00CB5EAA">
      <w:pPr>
        <w:pStyle w:val="3"/>
      </w:pPr>
      <w:bookmarkStart w:id="8" w:name="_Toc379553452"/>
      <w:r>
        <w:rPr>
          <w:rFonts w:hint="eastAsia"/>
        </w:rPr>
        <w:t>ノンプリエンプティブ</w:t>
      </w:r>
      <w:r w:rsidR="00201D3E">
        <w:fldChar w:fldCharType="begin"/>
      </w:r>
      <w:r w:rsidR="00201D3E">
        <w:instrText xml:space="preserve"> XE "</w:instrText>
      </w:r>
      <w:r w:rsidR="00201D3E">
        <w:instrText>マルチタスク</w:instrText>
      </w:r>
      <w:r w:rsidR="00201D3E">
        <w:rPr>
          <w:rFonts w:hint="eastAsia"/>
        </w:rPr>
        <w:instrText>:</w:instrText>
      </w:r>
      <w:r w:rsidR="00201D3E">
        <w:rPr>
          <w:rFonts w:hint="eastAsia"/>
        </w:rPr>
        <w:instrText>ノンプリエンプティブ</w:instrText>
      </w:r>
      <w:r w:rsidR="00201D3E">
        <w:instrText>" \y “</w:instrText>
      </w:r>
      <w:r w:rsidR="0014327E">
        <w:instrText>まるち</w:instrText>
      </w:r>
      <w:r w:rsidR="0014327E">
        <w:rPr>
          <w:rFonts w:hint="eastAsia"/>
        </w:rPr>
        <w:instrText>た</w:instrText>
      </w:r>
      <w:r w:rsidR="00201D3E">
        <w:instrText>すく</w:instrText>
      </w:r>
      <w:r w:rsidR="00201D3E">
        <w:rPr>
          <w:rFonts w:hint="eastAsia"/>
        </w:rPr>
        <w:instrText>:</w:instrText>
      </w:r>
      <w:r w:rsidR="00201D3E">
        <w:instrText>のんぷりえんぷてぃぶ</w:instrText>
      </w:r>
      <w:r w:rsidR="00201D3E">
        <w:instrText xml:space="preserve">” </w:instrText>
      </w:r>
      <w:r w:rsidR="00201D3E">
        <w:fldChar w:fldCharType="end"/>
      </w:r>
      <w:r>
        <w:rPr>
          <w:rFonts w:hint="eastAsia"/>
        </w:rPr>
        <w:t>なマルチタスク</w:t>
      </w:r>
      <w:bookmarkEnd w:id="8"/>
    </w:p>
    <w:p w14:paraId="0ABE32FB" w14:textId="5CA858BC" w:rsidR="00BD6BBE" w:rsidRDefault="00BD6BBE" w:rsidP="00CB5EAA">
      <w:pPr>
        <w:pStyle w:val="aa"/>
        <w:keepNext/>
        <w:widowControl/>
        <w:ind w:left="447" w:firstLine="283"/>
      </w:pPr>
      <w:r>
        <w:rPr>
          <w:rFonts w:hint="eastAsia"/>
        </w:rPr>
        <w:t>OS</w:t>
      </w:r>
      <w:r>
        <w:rPr>
          <w:rFonts w:hint="eastAsia"/>
        </w:rPr>
        <w:t>が関与する部分が少なく、タスク自身が</w:t>
      </w:r>
      <w:r w:rsidR="00C10894">
        <w:rPr>
          <w:rFonts w:hint="eastAsia"/>
        </w:rPr>
        <w:t>自発的</w:t>
      </w:r>
      <w:r>
        <w:rPr>
          <w:rFonts w:hint="eastAsia"/>
        </w:rPr>
        <w:t>に</w:t>
      </w:r>
      <w:r>
        <w:rPr>
          <w:rFonts w:hint="eastAsia"/>
        </w:rPr>
        <w:t>CPU</w:t>
      </w:r>
      <w:r>
        <w:rPr>
          <w:rFonts w:hint="eastAsia"/>
        </w:rPr>
        <w:t>を解放しないと他のタスクに制御が移らない</w:t>
      </w:r>
      <w:r w:rsidR="00C10894">
        <w:rPr>
          <w:rFonts w:hint="eastAsia"/>
        </w:rPr>
        <w:t>方式</w:t>
      </w:r>
      <w:r>
        <w:rPr>
          <w:rFonts w:hint="eastAsia"/>
        </w:rPr>
        <w:t>。</w:t>
      </w:r>
    </w:p>
    <w:p w14:paraId="60D45D4F" w14:textId="1C29767E" w:rsidR="00C050B6" w:rsidRPr="00CB5EAA" w:rsidRDefault="004064AB" w:rsidP="00CB5EAA">
      <w:pPr>
        <w:pStyle w:val="aa"/>
        <w:ind w:left="447" w:firstLine="283"/>
      </w:pPr>
      <w:r>
        <w:object w:dxaOrig="4111" w:dyaOrig="6211" w14:anchorId="1026D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75pt;height:248.25pt" o:ole="">
            <v:imagedata r:id="rId16" o:title=""/>
          </v:shape>
          <o:OLEObject Type="Embed" ProgID="Visio.Drawing.15" ShapeID="_x0000_i1025" DrawAspect="Content" ObjectID="_1453296051" r:id="rId17"/>
        </w:object>
      </w:r>
    </w:p>
    <w:p w14:paraId="49D73FB8" w14:textId="6BA66A7A" w:rsidR="00BD6BBE" w:rsidRDefault="00BD6BBE" w:rsidP="00CB5EAA">
      <w:pPr>
        <w:pStyle w:val="aa"/>
        <w:spacing w:beforeLines="50" w:before="180"/>
        <w:ind w:left="447" w:firstLine="283"/>
      </w:pPr>
      <w:r>
        <w:rPr>
          <w:rFonts w:hint="eastAsia"/>
        </w:rPr>
        <w:t>Windows</w:t>
      </w:r>
      <w:r>
        <w:t>95</w:t>
      </w:r>
      <w:r>
        <w:t>より前の</w:t>
      </w:r>
      <w:r>
        <w:rPr>
          <w:rFonts w:hint="eastAsia"/>
        </w:rPr>
        <w:t>Windows</w:t>
      </w:r>
      <w:r>
        <w:t>3.1</w:t>
      </w:r>
      <w:r>
        <w:t>はこの方式。例えば「</w:t>
      </w:r>
      <w:r w:rsidRPr="00BD6BBE">
        <w:rPr>
          <w:rFonts w:ascii="ＭＳ ゴシック" w:hAnsi="ＭＳ ゴシック" w:hint="eastAsia"/>
          <w:color w:val="0070C0"/>
        </w:rPr>
        <w:t>while(</w:t>
      </w:r>
      <w:r w:rsidRPr="00BD6BBE">
        <w:rPr>
          <w:rFonts w:ascii="ＭＳ ゴシック" w:hAnsi="ＭＳ ゴシック"/>
          <w:color w:val="0070C0"/>
        </w:rPr>
        <w:t>1){</w:t>
      </w:r>
      <w:r w:rsidR="00430DB1">
        <w:rPr>
          <w:rFonts w:ascii="ＭＳ ゴシック" w:hAnsi="ＭＳ ゴシック"/>
          <w:color w:val="0070C0"/>
        </w:rPr>
        <w:t xml:space="preserve"> </w:t>
      </w:r>
      <w:r w:rsidRPr="00BD6BBE">
        <w:rPr>
          <w:rFonts w:ascii="ＭＳ ゴシック" w:hAnsi="ＭＳ ゴシック"/>
          <w:color w:val="0070C0"/>
        </w:rPr>
        <w:t>}</w:t>
      </w:r>
      <w:r>
        <w:t>」と書いたプログラムを実行すると、</w:t>
      </w:r>
      <w:r w:rsidR="00C10894">
        <w:t>同時に起動している</w:t>
      </w:r>
      <w:r>
        <w:t>「メモ帳」や「電卓」などのアプリケーションも動作できずに止まってしまう。</w:t>
      </w:r>
    </w:p>
    <w:p w14:paraId="0398749C" w14:textId="27AF4A88" w:rsidR="00BD6BBE" w:rsidRPr="00C10894" w:rsidRDefault="00C10894" w:rsidP="00CB5EAA">
      <w:pPr>
        <w:pStyle w:val="aa"/>
        <w:spacing w:beforeLines="50" w:before="180"/>
        <w:ind w:left="447" w:firstLine="283"/>
      </w:pPr>
      <w:r>
        <w:rPr>
          <w:rFonts w:hint="eastAsia"/>
        </w:rPr>
        <w:t>この方式は</w:t>
      </w:r>
      <w:r>
        <w:rPr>
          <w:rFonts w:hint="eastAsia"/>
        </w:rPr>
        <w:t>OS</w:t>
      </w:r>
      <w:r>
        <w:rPr>
          <w:rFonts w:hint="eastAsia"/>
        </w:rPr>
        <w:t>の負担が非常に軽いため、現在でも部分的に利用されている。「ファイバースレッド」の節で</w:t>
      </w:r>
      <w:r w:rsidR="00222BB0">
        <w:rPr>
          <w:rFonts w:hint="eastAsia"/>
        </w:rPr>
        <w:t>後述</w:t>
      </w:r>
      <w:r>
        <w:rPr>
          <w:rFonts w:hint="eastAsia"/>
        </w:rPr>
        <w:t>する。</w:t>
      </w:r>
    </w:p>
    <w:p w14:paraId="5A8B2992" w14:textId="085FBA3B" w:rsidR="00C937D0" w:rsidRDefault="00C937D0" w:rsidP="00CB5EAA">
      <w:pPr>
        <w:pStyle w:val="3"/>
      </w:pPr>
      <w:bookmarkStart w:id="9" w:name="_Toc379553453"/>
      <w:r>
        <w:rPr>
          <w:rFonts w:hint="eastAsia"/>
        </w:rPr>
        <w:lastRenderedPageBreak/>
        <w:t>プリエン</w:t>
      </w:r>
      <w:r w:rsidR="00BD6BBE">
        <w:rPr>
          <w:rFonts w:hint="eastAsia"/>
        </w:rPr>
        <w:t>プ</w:t>
      </w:r>
      <w:r>
        <w:rPr>
          <w:rFonts w:hint="eastAsia"/>
        </w:rPr>
        <w:t>ティブ</w:t>
      </w:r>
      <w:r w:rsidR="00201D3E">
        <w:fldChar w:fldCharType="begin"/>
      </w:r>
      <w:r w:rsidR="00201D3E">
        <w:instrText xml:space="preserve"> XE "</w:instrText>
      </w:r>
      <w:r w:rsidR="00201D3E">
        <w:rPr>
          <w:rFonts w:hint="eastAsia"/>
        </w:rPr>
        <w:instrText>マルチタスク</w:instrText>
      </w:r>
      <w:r w:rsidR="00201D3E">
        <w:rPr>
          <w:rFonts w:hint="eastAsia"/>
        </w:rPr>
        <w:instrText>:</w:instrText>
      </w:r>
      <w:r w:rsidR="00201D3E">
        <w:rPr>
          <w:rFonts w:hint="eastAsia"/>
        </w:rPr>
        <w:instrText>プリエンプティブ</w:instrText>
      </w:r>
      <w:r w:rsidR="00201D3E">
        <w:instrText>" \y “</w:instrText>
      </w:r>
      <w:r w:rsidR="00201D3E">
        <w:instrText>まるちたすく</w:instrText>
      </w:r>
      <w:r w:rsidR="00201D3E">
        <w:rPr>
          <w:rFonts w:hint="eastAsia"/>
        </w:rPr>
        <w:instrText>:</w:instrText>
      </w:r>
      <w:r w:rsidR="00201D3E">
        <w:rPr>
          <w:rFonts w:hint="eastAsia"/>
        </w:rPr>
        <w:instrText>ぷりえんぷてぃぶ</w:instrText>
      </w:r>
      <w:r w:rsidR="00201D3E">
        <w:instrText xml:space="preserve">” </w:instrText>
      </w:r>
      <w:r w:rsidR="00201D3E">
        <w:fldChar w:fldCharType="end"/>
      </w:r>
      <w:r>
        <w:rPr>
          <w:rFonts w:hint="eastAsia"/>
        </w:rPr>
        <w:t>なマルチタスク</w:t>
      </w:r>
      <w:bookmarkEnd w:id="9"/>
    </w:p>
    <w:p w14:paraId="6B4856C0" w14:textId="77777777" w:rsidR="00C10894" w:rsidRDefault="00C10894" w:rsidP="00CB5EAA">
      <w:pPr>
        <w:pStyle w:val="aa"/>
        <w:keepNext/>
        <w:widowControl/>
        <w:ind w:left="447" w:firstLine="283"/>
      </w:pPr>
      <w:r>
        <w:rPr>
          <w:rFonts w:hint="eastAsia"/>
        </w:rPr>
        <w:t>OS</w:t>
      </w:r>
      <w:r>
        <w:rPr>
          <w:rFonts w:hint="eastAsia"/>
        </w:rPr>
        <w:t>の制御により、短い時間で区切って複数のタスクを順に実行する方式。</w:t>
      </w:r>
    </w:p>
    <w:p w14:paraId="27C6A2A7" w14:textId="5A79986F" w:rsidR="00C937D0" w:rsidRDefault="00C10894" w:rsidP="00CB5EAA">
      <w:pPr>
        <w:pStyle w:val="aa"/>
        <w:keepNext/>
        <w:widowControl/>
        <w:ind w:left="447" w:firstLine="283"/>
      </w:pPr>
      <w:r>
        <w:rPr>
          <w:rFonts w:hint="eastAsia"/>
        </w:rPr>
        <w:t>非常に短い間隔で素早く切り替え続けることで、複数のタスクが同時に実行されているように見せる。</w:t>
      </w:r>
    </w:p>
    <w:p w14:paraId="455FFE2A" w14:textId="1D116EFE" w:rsidR="00C050B6" w:rsidRPr="00CB5EAA" w:rsidRDefault="00EC486B" w:rsidP="00CB5EAA">
      <w:pPr>
        <w:pStyle w:val="aa"/>
        <w:ind w:left="447" w:firstLine="283"/>
      </w:pPr>
      <w:r>
        <w:object w:dxaOrig="5476" w:dyaOrig="3451" w14:anchorId="57ADEDB2">
          <v:shape id="_x0000_i1026" type="#_x0000_t75" style="width:273.6pt;height:150.9pt" o:ole="">
            <v:imagedata r:id="rId18" o:title="" cropbottom="8386f"/>
          </v:shape>
          <o:OLEObject Type="Embed" ProgID="Visio.Drawing.15" ShapeID="_x0000_i1026" DrawAspect="Content" ObjectID="_1453296052" r:id="rId19"/>
        </w:object>
      </w:r>
    </w:p>
    <w:p w14:paraId="0CD13E68" w14:textId="77777777" w:rsidR="006F4AB2" w:rsidRDefault="006F4AB2" w:rsidP="00CB5EAA">
      <w:pPr>
        <w:pStyle w:val="aa"/>
        <w:spacing w:beforeLines="50" w:before="180"/>
        <w:ind w:left="447" w:firstLine="283"/>
      </w:pPr>
      <w:r>
        <w:rPr>
          <w:rFonts w:hint="eastAsia"/>
        </w:rPr>
        <w:t>今時のゲーム機向けのプログラミングも、通常のスレッドはこの方式で扱われるものと思って良い。</w:t>
      </w:r>
    </w:p>
    <w:p w14:paraId="42D6D792" w14:textId="0C3F452B" w:rsidR="006F4AB2" w:rsidRPr="00C10894" w:rsidRDefault="006F4AB2" w:rsidP="00CB5EAA">
      <w:pPr>
        <w:pStyle w:val="aa"/>
        <w:spacing w:beforeLines="50" w:before="180"/>
        <w:ind w:left="447" w:firstLine="283"/>
      </w:pPr>
      <w:r>
        <w:rPr>
          <w:rFonts w:hint="eastAsia"/>
        </w:rPr>
        <w:t>なお、少し古いゲーム機では</w:t>
      </w:r>
      <w:r>
        <w:rPr>
          <w:rFonts w:hint="eastAsia"/>
        </w:rPr>
        <w:t>OS</w:t>
      </w:r>
      <w:r>
        <w:rPr>
          <w:rFonts w:hint="eastAsia"/>
        </w:rPr>
        <w:t>そのものが無いため、「ノンプリエンプティブ」な方式で扱うか、スレッドを使うこと自体がほとんどなかった。</w:t>
      </w:r>
    </w:p>
    <w:p w14:paraId="4F628BE6" w14:textId="63B8B490" w:rsidR="00D009CA" w:rsidRDefault="00D009CA" w:rsidP="00CB5EAA">
      <w:pPr>
        <w:pStyle w:val="3"/>
      </w:pPr>
      <w:bookmarkStart w:id="10" w:name="_Toc379553454"/>
      <w:r>
        <w:rPr>
          <w:rFonts w:hint="eastAsia"/>
        </w:rPr>
        <w:t>タイムスライス</w:t>
      </w:r>
      <w:bookmarkEnd w:id="10"/>
    </w:p>
    <w:p w14:paraId="129DC755" w14:textId="3FF3DC0B" w:rsidR="00D009CA" w:rsidRPr="00C937D0" w:rsidRDefault="00DF6F03" w:rsidP="00CB5EAA">
      <w:pPr>
        <w:pStyle w:val="aa"/>
        <w:ind w:left="447" w:firstLine="283"/>
      </w:pPr>
      <w:r>
        <w:rPr>
          <w:rFonts w:hint="eastAsia"/>
        </w:rPr>
        <w:t>タスクの実行を時間で区切ること</w:t>
      </w:r>
      <w:r w:rsidR="008B4D4E">
        <w:rPr>
          <w:rFonts w:hint="eastAsia"/>
        </w:rPr>
        <w:t>を指して</w:t>
      </w:r>
      <w:r>
        <w:rPr>
          <w:rFonts w:hint="eastAsia"/>
        </w:rPr>
        <w:t>「タイムスライス</w:t>
      </w:r>
      <w:r w:rsidR="00201D3E">
        <w:fldChar w:fldCharType="begin"/>
      </w:r>
      <w:r w:rsidR="00201D3E">
        <w:instrText xml:space="preserve"> XE "</w:instrText>
      </w:r>
      <w:r w:rsidR="00201D3E">
        <w:rPr>
          <w:rFonts w:hint="eastAsia"/>
        </w:rPr>
        <w:instrText>タイムスライス</w:instrText>
      </w:r>
      <w:r w:rsidR="00201D3E">
        <w:instrText>" \y “</w:instrText>
      </w:r>
      <w:r w:rsidR="00201D3E">
        <w:instrText>たいむすらいす</w:instrText>
      </w:r>
      <w:r w:rsidR="00201D3E">
        <w:instrText xml:space="preserve">” </w:instrText>
      </w:r>
      <w:r w:rsidR="00201D3E">
        <w:fldChar w:fldCharType="end"/>
      </w:r>
      <w:r>
        <w:rPr>
          <w:rFonts w:hint="eastAsia"/>
        </w:rPr>
        <w:t>」と呼ぶ。</w:t>
      </w:r>
    </w:p>
    <w:p w14:paraId="6ED58BB6" w14:textId="2DDA4F87" w:rsidR="008B4D4E" w:rsidRDefault="008B4D4E" w:rsidP="00CB5EAA">
      <w:pPr>
        <w:pStyle w:val="3"/>
      </w:pPr>
      <w:bookmarkStart w:id="11" w:name="_Toc379553455"/>
      <w:r>
        <w:rPr>
          <w:rFonts w:hint="eastAsia"/>
        </w:rPr>
        <w:lastRenderedPageBreak/>
        <w:t>並行と並列</w:t>
      </w:r>
      <w:bookmarkEnd w:id="11"/>
    </w:p>
    <w:p w14:paraId="4D074B6E" w14:textId="55FE5721" w:rsidR="008B4D4E" w:rsidRDefault="008B4D4E" w:rsidP="00CB5EAA">
      <w:pPr>
        <w:pStyle w:val="aa"/>
        <w:keepNext/>
        <w:widowControl/>
        <w:ind w:left="447" w:firstLine="283"/>
      </w:pPr>
      <w:r>
        <w:rPr>
          <w:rFonts w:hint="eastAsia"/>
        </w:rPr>
        <w:t>ここまでの説明は、</w:t>
      </w:r>
      <w:r w:rsidR="00552FC1">
        <w:rPr>
          <w:rFonts w:hint="eastAsia"/>
        </w:rPr>
        <w:t>「</w:t>
      </w:r>
      <w:r>
        <w:rPr>
          <w:rFonts w:hint="eastAsia"/>
        </w:rPr>
        <w:t>複数のタスク</w:t>
      </w:r>
      <w:r w:rsidR="00552FC1">
        <w:rPr>
          <w:rFonts w:hint="eastAsia"/>
        </w:rPr>
        <w:t>」</w:t>
      </w:r>
      <w:r>
        <w:rPr>
          <w:rFonts w:hint="eastAsia"/>
        </w:rPr>
        <w:t>を</w:t>
      </w:r>
      <w:r w:rsidR="00552FC1">
        <w:rPr>
          <w:rFonts w:hint="eastAsia"/>
        </w:rPr>
        <w:t>「一つの演算装置」が</w:t>
      </w:r>
      <w:r>
        <w:rPr>
          <w:rFonts w:hint="eastAsia"/>
        </w:rPr>
        <w:t>「平行</w:t>
      </w:r>
      <w:r w:rsidR="00201D3E">
        <w:fldChar w:fldCharType="begin"/>
      </w:r>
      <w:r w:rsidR="00201D3E">
        <w:instrText xml:space="preserve"> XE "</w:instrText>
      </w:r>
      <w:r w:rsidR="00201D3E">
        <w:instrText>平行</w:instrText>
      </w:r>
      <w:r w:rsidR="00201D3E">
        <w:instrText>" \y “</w:instrText>
      </w:r>
      <w:r w:rsidR="00201D3E">
        <w:instrText>へいこう</w:instrText>
      </w:r>
      <w:r w:rsidR="00201D3E">
        <w:instrText xml:space="preserve">” </w:instrText>
      </w:r>
      <w:r w:rsidR="00201D3E">
        <w:fldChar w:fldCharType="end"/>
      </w:r>
      <w:r>
        <w:rPr>
          <w:rFonts w:hint="eastAsia"/>
        </w:rPr>
        <w:t>」（</w:t>
      </w:r>
      <w:r>
        <w:rPr>
          <w:rFonts w:hint="eastAsia"/>
        </w:rPr>
        <w:t>Concurrent</w:t>
      </w:r>
      <w:r w:rsidR="00201D3E">
        <w:fldChar w:fldCharType="begin"/>
      </w:r>
      <w:r w:rsidR="00201D3E">
        <w:instrText xml:space="preserve"> XE "</w:instrText>
      </w:r>
      <w:r w:rsidR="00201D3E">
        <w:rPr>
          <w:rFonts w:hint="eastAsia"/>
        </w:rPr>
        <w:instrText>C</w:instrText>
      </w:r>
      <w:r w:rsidR="00201D3E">
        <w:instrText>oncurrent" \y “</w:instrText>
      </w:r>
      <w:r w:rsidR="00201D3E">
        <w:rPr>
          <w:rFonts w:hint="eastAsia"/>
        </w:rPr>
        <w:instrText>C</w:instrText>
      </w:r>
      <w:r w:rsidR="00201D3E">
        <w:instrText xml:space="preserve">oncurrent” </w:instrText>
      </w:r>
      <w:r w:rsidR="00201D3E">
        <w:fldChar w:fldCharType="end"/>
      </w:r>
      <w:r>
        <w:rPr>
          <w:rFonts w:hint="eastAsia"/>
        </w:rPr>
        <w:t>）に実行する手法のことである。</w:t>
      </w:r>
      <w:r w:rsidR="00967700">
        <w:rPr>
          <w:rFonts w:hint="eastAsia"/>
        </w:rPr>
        <w:t>一人の人が複数の仕事を受け持っている</w:t>
      </w:r>
      <w:r w:rsidR="00552FC1">
        <w:rPr>
          <w:rFonts w:hint="eastAsia"/>
        </w:rPr>
        <w:t>状態</w:t>
      </w:r>
      <w:r w:rsidR="003D6D0B">
        <w:rPr>
          <w:rFonts w:hint="eastAsia"/>
        </w:rPr>
        <w:t>である</w:t>
      </w:r>
      <w:r w:rsidR="00967700">
        <w:rPr>
          <w:rFonts w:hint="eastAsia"/>
        </w:rPr>
        <w:t>。</w:t>
      </w:r>
    </w:p>
    <w:p w14:paraId="7C128DAD" w14:textId="25D0AB0A" w:rsidR="00552FC1" w:rsidRDefault="008B4D4E" w:rsidP="00CB5EAA">
      <w:pPr>
        <w:pStyle w:val="aa"/>
        <w:keepNext/>
        <w:widowControl/>
        <w:spacing w:beforeLines="50" w:before="180"/>
        <w:ind w:left="447" w:firstLine="283"/>
      </w:pPr>
      <w:r>
        <w:rPr>
          <w:rFonts w:hint="eastAsia"/>
        </w:rPr>
        <w:t>マルチプロセッサ、マルチコア、</w:t>
      </w:r>
      <w:r>
        <w:rPr>
          <w:rFonts w:hint="eastAsia"/>
        </w:rPr>
        <w:t>SPU</w:t>
      </w:r>
      <w:r>
        <w:rPr>
          <w:rFonts w:hint="eastAsia"/>
        </w:rPr>
        <w:t>、</w:t>
      </w:r>
      <w:r>
        <w:rPr>
          <w:rFonts w:hint="eastAsia"/>
        </w:rPr>
        <w:t>GPGPU</w:t>
      </w:r>
      <w:r>
        <w:rPr>
          <w:rFonts w:hint="eastAsia"/>
        </w:rPr>
        <w:t>など、</w:t>
      </w:r>
      <w:r w:rsidR="00552FC1">
        <w:rPr>
          <w:rFonts w:hint="eastAsia"/>
        </w:rPr>
        <w:t>「</w:t>
      </w:r>
      <w:r>
        <w:rPr>
          <w:rFonts w:hint="eastAsia"/>
        </w:rPr>
        <w:t>複数の演算装置</w:t>
      </w:r>
      <w:r w:rsidR="00552FC1">
        <w:rPr>
          <w:rFonts w:hint="eastAsia"/>
        </w:rPr>
        <w:t>」</w:t>
      </w:r>
      <w:r>
        <w:rPr>
          <w:rFonts w:hint="eastAsia"/>
        </w:rPr>
        <w:t>を活用した処理では、「並列</w:t>
      </w:r>
      <w:r w:rsidR="00201D3E">
        <w:fldChar w:fldCharType="begin"/>
      </w:r>
      <w:r w:rsidR="00201D3E">
        <w:instrText xml:space="preserve"> XE "</w:instrText>
      </w:r>
      <w:r w:rsidR="00201D3E">
        <w:rPr>
          <w:rFonts w:hint="eastAsia"/>
        </w:rPr>
        <w:instrText>並列</w:instrText>
      </w:r>
      <w:r w:rsidR="00201D3E">
        <w:instrText>" \y “</w:instrText>
      </w:r>
      <w:r w:rsidR="00201D3E">
        <w:rPr>
          <w:rFonts w:hint="eastAsia"/>
        </w:rPr>
        <w:instrText>へいれつ</w:instrText>
      </w:r>
      <w:r w:rsidR="00201D3E">
        <w:instrText xml:space="preserve">” </w:instrText>
      </w:r>
      <w:r w:rsidR="00201D3E">
        <w:fldChar w:fldCharType="end"/>
      </w:r>
      <w:r>
        <w:rPr>
          <w:rFonts w:hint="eastAsia"/>
        </w:rPr>
        <w:t>」（</w:t>
      </w:r>
      <w:r>
        <w:rPr>
          <w:rFonts w:hint="eastAsia"/>
        </w:rPr>
        <w:t>Parallel</w:t>
      </w:r>
      <w:r w:rsidR="00201D3E">
        <w:fldChar w:fldCharType="begin"/>
      </w:r>
      <w:r w:rsidR="00201D3E">
        <w:instrText xml:space="preserve"> XE "</w:instrText>
      </w:r>
      <w:r w:rsidR="00201D3E">
        <w:rPr>
          <w:rFonts w:hint="eastAsia"/>
        </w:rPr>
        <w:instrText>Parallel</w:instrText>
      </w:r>
      <w:r w:rsidR="00201D3E">
        <w:instrText>" \y “</w:instrText>
      </w:r>
      <w:r w:rsidR="00201D3E">
        <w:rPr>
          <w:rFonts w:hint="eastAsia"/>
        </w:rPr>
        <w:instrText>Parallel</w:instrText>
      </w:r>
      <w:r w:rsidR="00201D3E">
        <w:instrText xml:space="preserve">” </w:instrText>
      </w:r>
      <w:r w:rsidR="00201D3E">
        <w:fldChar w:fldCharType="end"/>
      </w:r>
      <w:r>
        <w:rPr>
          <w:rFonts w:hint="eastAsia"/>
        </w:rPr>
        <w:t>）のタスクが実現できる。</w:t>
      </w:r>
      <w:r w:rsidR="00967700">
        <w:rPr>
          <w:rFonts w:hint="eastAsia"/>
        </w:rPr>
        <w:t>複数の人が分担して仕事を行う状態である。</w:t>
      </w:r>
    </w:p>
    <w:p w14:paraId="1D20458C" w14:textId="143E09CD" w:rsidR="002B1698" w:rsidRDefault="002B1698" w:rsidP="00CB5EAA">
      <w:pPr>
        <w:pStyle w:val="aa"/>
        <w:ind w:left="447" w:firstLine="283"/>
      </w:pPr>
      <w:r>
        <w:object w:dxaOrig="4111" w:dyaOrig="3451" w14:anchorId="2E95095D">
          <v:shape id="_x0000_i1027" type="#_x0000_t75" style="width:164.15pt;height:120.4pt" o:ole="">
            <v:imagedata r:id="rId20" o:title="" cropbottom="8367f"/>
          </v:shape>
          <o:OLEObject Type="Embed" ProgID="Visio.Drawing.15" ShapeID="_x0000_i1027" DrawAspect="Content" ObjectID="_1453296053" r:id="rId21"/>
        </w:object>
      </w:r>
    </w:p>
    <w:p w14:paraId="7FAF3AAE" w14:textId="77777777" w:rsidR="007B5205" w:rsidRDefault="00552FC1" w:rsidP="007B5205">
      <w:pPr>
        <w:pStyle w:val="aa"/>
        <w:spacing w:beforeLines="50" w:before="180"/>
        <w:ind w:left="447" w:firstLine="283"/>
      </w:pPr>
      <w:r>
        <w:rPr>
          <w:rFonts w:hint="eastAsia"/>
        </w:rPr>
        <w:t>なお、厳密な用語の定義として</w:t>
      </w:r>
      <w:r w:rsidR="0044466A">
        <w:rPr>
          <w:rFonts w:hint="eastAsia"/>
        </w:rPr>
        <w:t>は、</w:t>
      </w:r>
      <w:r>
        <w:rPr>
          <w:rFonts w:hint="eastAsia"/>
        </w:rPr>
        <w:t>「平行」は「並列」を包含</w:t>
      </w:r>
      <w:r w:rsidR="0044466A">
        <w:rPr>
          <w:rFonts w:hint="eastAsia"/>
        </w:rPr>
        <w:t>する。</w:t>
      </w:r>
      <w:r>
        <w:rPr>
          <w:rFonts w:hint="eastAsia"/>
        </w:rPr>
        <w:t>「複数のタスク」を「複数の演算装置」が実行することもまた「平行」である。</w:t>
      </w:r>
    </w:p>
    <w:p w14:paraId="115DC2B3" w14:textId="65E719C7" w:rsidR="008B4D4E" w:rsidRDefault="00552FC1" w:rsidP="00222BB0">
      <w:pPr>
        <w:pStyle w:val="aa"/>
        <w:spacing w:beforeLines="50" w:before="180"/>
        <w:ind w:left="447" w:firstLine="283"/>
      </w:pPr>
      <w:r>
        <w:rPr>
          <w:rFonts w:hint="eastAsia"/>
        </w:rPr>
        <w:t>あまり神経質に</w:t>
      </w:r>
      <w:r w:rsidR="007B5205">
        <w:rPr>
          <w:rFonts w:hint="eastAsia"/>
        </w:rPr>
        <w:t>用語を</w:t>
      </w:r>
      <w:r>
        <w:rPr>
          <w:rFonts w:hint="eastAsia"/>
        </w:rPr>
        <w:t>使い分ける必要はない</w:t>
      </w:r>
      <w:r w:rsidR="00222BB0">
        <w:rPr>
          <w:rFonts w:hint="eastAsia"/>
        </w:rPr>
        <w:t>が、本書においては上記の通りの使い分けをしている</w:t>
      </w:r>
      <w:r>
        <w:rPr>
          <w:rFonts w:hint="eastAsia"/>
        </w:rPr>
        <w:t>。</w:t>
      </w:r>
    </w:p>
    <w:p w14:paraId="0ADE3979" w14:textId="516ED277" w:rsidR="00C937D0" w:rsidRDefault="00C937D0" w:rsidP="00C937D0">
      <w:pPr>
        <w:pStyle w:val="2"/>
      </w:pPr>
      <w:bookmarkStart w:id="12" w:name="_Toc379553456"/>
      <w:r>
        <w:rPr>
          <w:rFonts w:hint="eastAsia"/>
        </w:rPr>
        <w:t>OS</w:t>
      </w:r>
      <w:r w:rsidR="00856478">
        <w:fldChar w:fldCharType="begin"/>
      </w:r>
      <w:r w:rsidR="00856478">
        <w:instrText xml:space="preserve"> XE "OS" \y “OS” </w:instrText>
      </w:r>
      <w:r w:rsidR="00856478">
        <w:fldChar w:fldCharType="end"/>
      </w:r>
      <w:r>
        <w:rPr>
          <w:rFonts w:hint="eastAsia"/>
        </w:rPr>
        <w:t>とカーネル</w:t>
      </w:r>
      <w:bookmarkEnd w:id="12"/>
      <w:r w:rsidR="00856478">
        <w:fldChar w:fldCharType="begin"/>
      </w:r>
      <w:r w:rsidR="00856478">
        <w:instrText xml:space="preserve"> XE "</w:instrText>
      </w:r>
      <w:r w:rsidR="00856478">
        <w:instrText>カーネル</w:instrText>
      </w:r>
      <w:r w:rsidR="00856478">
        <w:instrText>" \y “</w:instrText>
      </w:r>
      <w:r w:rsidR="00856478">
        <w:instrText>かーねる</w:instrText>
      </w:r>
      <w:r w:rsidR="00856478">
        <w:instrText xml:space="preserve">” </w:instrText>
      </w:r>
      <w:r w:rsidR="00856478">
        <w:fldChar w:fldCharType="end"/>
      </w:r>
    </w:p>
    <w:p w14:paraId="7A15A26C" w14:textId="2067E676" w:rsidR="00095469" w:rsidRDefault="00095469" w:rsidP="00123EC2">
      <w:pPr>
        <w:pStyle w:val="a9"/>
        <w:keepNext/>
        <w:widowControl/>
        <w:ind w:firstLine="283"/>
      </w:pPr>
      <w:r>
        <w:rPr>
          <w:rFonts w:hint="eastAsia"/>
        </w:rPr>
        <w:t>「マルチタスク」の制御は「</w:t>
      </w:r>
      <w:r>
        <w:rPr>
          <w:rFonts w:hint="eastAsia"/>
        </w:rPr>
        <w:t>OS</w:t>
      </w:r>
      <w:r>
        <w:rPr>
          <w:rFonts w:hint="eastAsia"/>
        </w:rPr>
        <w:t>」が行う。</w:t>
      </w:r>
    </w:p>
    <w:p w14:paraId="5600A2EE" w14:textId="4D01095E" w:rsidR="006F4AB2" w:rsidRDefault="00E2010C" w:rsidP="00123EC2">
      <w:pPr>
        <w:pStyle w:val="a9"/>
        <w:keepNext/>
        <w:widowControl/>
        <w:ind w:firstLine="283"/>
      </w:pPr>
      <w:r>
        <w:rPr>
          <w:rFonts w:hint="eastAsia"/>
        </w:rPr>
        <w:t>「</w:t>
      </w:r>
      <w:r>
        <w:rPr>
          <w:rFonts w:hint="eastAsia"/>
        </w:rPr>
        <w:t>OS</w:t>
      </w:r>
      <w:r>
        <w:rPr>
          <w:rFonts w:hint="eastAsia"/>
        </w:rPr>
        <w:t>」とは「</w:t>
      </w:r>
      <w:r>
        <w:rPr>
          <w:rFonts w:hint="eastAsia"/>
        </w:rPr>
        <w:t>Operating System</w:t>
      </w:r>
      <w:r>
        <w:rPr>
          <w:rFonts w:hint="eastAsia"/>
        </w:rPr>
        <w:t>」の略語である。前述のタスクの制御や、メモリ</w:t>
      </w:r>
      <w:r w:rsidR="006F4AB2">
        <w:rPr>
          <w:rFonts w:hint="eastAsia"/>
        </w:rPr>
        <w:t>管理</w:t>
      </w:r>
      <w:r>
        <w:rPr>
          <w:rFonts w:hint="eastAsia"/>
        </w:rPr>
        <w:t>、</w:t>
      </w:r>
      <w:r w:rsidR="006F4AB2">
        <w:rPr>
          <w:rFonts w:hint="eastAsia"/>
        </w:rPr>
        <w:t>入出力装置（デバイス）の制御、ファイル操作などを行う基本プログラムを意味する</w:t>
      </w:r>
      <w:r>
        <w:rPr>
          <w:rFonts w:hint="eastAsia"/>
        </w:rPr>
        <w:t>。</w:t>
      </w:r>
    </w:p>
    <w:p w14:paraId="7131BF0C" w14:textId="605936CF" w:rsidR="00123EC2" w:rsidRDefault="00123EC2" w:rsidP="00C937D0">
      <w:pPr>
        <w:pStyle w:val="a9"/>
        <w:ind w:firstLine="283"/>
      </w:pPr>
      <w:r>
        <w:object w:dxaOrig="4861" w:dyaOrig="3001" w14:anchorId="1C7B2885">
          <v:shape id="_x0000_i1028" type="#_x0000_t75" style="width:243.05pt;height:150.35pt" o:ole="">
            <v:imagedata r:id="rId22" o:title=""/>
          </v:shape>
          <o:OLEObject Type="Embed" ProgID="Visio.Drawing.15" ShapeID="_x0000_i1028" DrawAspect="Content" ObjectID="_1453296054" r:id="rId23"/>
        </w:object>
      </w:r>
    </w:p>
    <w:p w14:paraId="0A4F82DE" w14:textId="2216F7F3" w:rsidR="00C937D0" w:rsidRDefault="00E2010C" w:rsidP="00123EC2">
      <w:pPr>
        <w:pStyle w:val="a9"/>
        <w:spacing w:beforeLines="50" w:before="180"/>
        <w:ind w:firstLine="283"/>
      </w:pPr>
      <w:r>
        <w:rPr>
          <w:rFonts w:hint="eastAsia"/>
        </w:rPr>
        <w:t>「ゲーム」を含め</w:t>
      </w:r>
      <w:r w:rsidR="006F4AB2">
        <w:rPr>
          <w:rFonts w:hint="eastAsia"/>
        </w:rPr>
        <w:t>、ユーザーが作成する</w:t>
      </w:r>
      <w:r>
        <w:rPr>
          <w:rFonts w:hint="eastAsia"/>
        </w:rPr>
        <w:t>アプリケーション</w:t>
      </w:r>
      <w:r w:rsidR="006F4AB2">
        <w:rPr>
          <w:rFonts w:hint="eastAsia"/>
        </w:rPr>
        <w:t>プログラム</w:t>
      </w:r>
      <w:r>
        <w:rPr>
          <w:rFonts w:hint="eastAsia"/>
        </w:rPr>
        <w:t>は、この</w:t>
      </w:r>
      <w:r>
        <w:rPr>
          <w:rFonts w:hint="eastAsia"/>
        </w:rPr>
        <w:t>OS</w:t>
      </w:r>
      <w:r>
        <w:rPr>
          <w:rFonts w:hint="eastAsia"/>
        </w:rPr>
        <w:t>を通</w:t>
      </w:r>
      <w:r>
        <w:rPr>
          <w:rFonts w:hint="eastAsia"/>
        </w:rPr>
        <w:lastRenderedPageBreak/>
        <w:t>して</w:t>
      </w:r>
      <w:r w:rsidR="00222BB0">
        <w:rPr>
          <w:rFonts w:hint="eastAsia"/>
        </w:rPr>
        <w:t>デバイスにアクセスし、</w:t>
      </w:r>
      <w:r w:rsidR="00222BB0">
        <w:rPr>
          <w:rFonts w:hint="eastAsia"/>
        </w:rPr>
        <w:t>OS</w:t>
      </w:r>
      <w:r w:rsidR="00222BB0">
        <w:rPr>
          <w:rFonts w:hint="eastAsia"/>
        </w:rPr>
        <w:t>の制御のもとで</w:t>
      </w:r>
      <w:r w:rsidR="00222BB0">
        <w:rPr>
          <w:rFonts w:hint="eastAsia"/>
        </w:rPr>
        <w:t>CPU</w:t>
      </w:r>
      <w:r w:rsidR="00222BB0">
        <w:rPr>
          <w:rFonts w:hint="eastAsia"/>
        </w:rPr>
        <w:t>の割り当てやメモリの確保が行われる。</w:t>
      </w:r>
    </w:p>
    <w:p w14:paraId="6E212F66" w14:textId="3BD14672" w:rsidR="00222BB0" w:rsidRDefault="00222BB0" w:rsidP="00E2010C">
      <w:pPr>
        <w:pStyle w:val="a9"/>
        <w:spacing w:beforeLines="50" w:before="180"/>
        <w:ind w:firstLine="283"/>
      </w:pPr>
      <w:r>
        <w:t>OS</w:t>
      </w:r>
      <w:r>
        <w:t>は多数のプログラムで構成されている。</w:t>
      </w:r>
      <w:r w:rsidR="00E2010C">
        <w:t>各種デバイスを制御する個々のプログラムを「デバイスドライバ</w:t>
      </w:r>
      <w:r w:rsidR="00201D3E">
        <w:fldChar w:fldCharType="begin"/>
      </w:r>
      <w:r w:rsidR="00201D3E">
        <w:instrText xml:space="preserve"> XE "</w:instrText>
      </w:r>
      <w:r w:rsidR="00201D3E">
        <w:rPr>
          <w:rFonts w:hint="eastAsia"/>
        </w:rPr>
        <w:instrText>デバイスドライバ</w:instrText>
      </w:r>
      <w:r w:rsidR="00201D3E">
        <w:instrText>" \y “</w:instrText>
      </w:r>
      <w:r w:rsidR="00201D3E">
        <w:rPr>
          <w:rFonts w:hint="eastAsia"/>
        </w:rPr>
        <w:instrText>でばいすどらいば</w:instrText>
      </w:r>
      <w:r w:rsidR="00201D3E">
        <w:instrText xml:space="preserve">” </w:instrText>
      </w:r>
      <w:r w:rsidR="00201D3E">
        <w:fldChar w:fldCharType="end"/>
      </w:r>
      <w:r w:rsidR="00E2010C">
        <w:t>」と呼び、</w:t>
      </w:r>
      <w:r>
        <w:t>タスク制御やメモリ管理を行う</w:t>
      </w:r>
      <w:r w:rsidR="00E2010C">
        <w:t>OS</w:t>
      </w:r>
      <w:r w:rsidR="00E2010C">
        <w:t>の中核プログラムを「カーネル」と呼ぶ。</w:t>
      </w:r>
    </w:p>
    <w:p w14:paraId="5415E112" w14:textId="0A244123" w:rsidR="006F4AB2" w:rsidRDefault="006F4AB2" w:rsidP="00222BB0">
      <w:pPr>
        <w:pStyle w:val="a9"/>
        <w:ind w:firstLine="283"/>
      </w:pPr>
      <w:r>
        <w:rPr>
          <w:rFonts w:hint="eastAsia"/>
        </w:rPr>
        <w:t>スレッド</w:t>
      </w:r>
      <w:r w:rsidR="00222BB0">
        <w:rPr>
          <w:rFonts w:hint="eastAsia"/>
        </w:rPr>
        <w:t>の制御を行うのは</w:t>
      </w:r>
      <w:r>
        <w:t>「カーネル」</w:t>
      </w:r>
      <w:r>
        <w:rPr>
          <w:rFonts w:hint="eastAsia"/>
        </w:rPr>
        <w:t>である。カーネル</w:t>
      </w:r>
      <w:r>
        <w:t>には</w:t>
      </w:r>
      <w:r>
        <w:rPr>
          <w:rFonts w:hint="eastAsia"/>
        </w:rPr>
        <w:t>、</w:t>
      </w:r>
      <w:r>
        <w:t>大きく分け</w:t>
      </w:r>
      <w:r w:rsidR="001F21EA">
        <w:rPr>
          <w:rFonts w:hint="eastAsia"/>
        </w:rPr>
        <w:t>ると</w:t>
      </w:r>
      <w:r>
        <w:t>2</w:t>
      </w:r>
      <w:r>
        <w:t>種類の方式がある。</w:t>
      </w:r>
    </w:p>
    <w:p w14:paraId="5AFCE9E7" w14:textId="1A31A424" w:rsidR="00C937D0" w:rsidRDefault="00C937D0" w:rsidP="00CB5EAA">
      <w:pPr>
        <w:pStyle w:val="3"/>
      </w:pPr>
      <w:bookmarkStart w:id="13" w:name="_Toc379553457"/>
      <w:r>
        <w:rPr>
          <w:rFonts w:hint="eastAsia"/>
        </w:rPr>
        <w:t>モノリシックカーネル</w:t>
      </w:r>
      <w:bookmarkEnd w:id="13"/>
      <w:r w:rsidR="00201D3E">
        <w:fldChar w:fldCharType="begin"/>
      </w:r>
      <w:r w:rsidR="00201D3E">
        <w:instrText xml:space="preserve"> XE "</w:instrText>
      </w:r>
      <w:r w:rsidR="00201D3E">
        <w:rPr>
          <w:rFonts w:hint="eastAsia"/>
        </w:rPr>
        <w:instrText>カーネル</w:instrText>
      </w:r>
      <w:r w:rsidR="00201D3E">
        <w:rPr>
          <w:rFonts w:hint="eastAsia"/>
        </w:rPr>
        <w:instrText>:</w:instrText>
      </w:r>
      <w:r w:rsidR="00201D3E">
        <w:rPr>
          <w:rFonts w:hint="eastAsia"/>
        </w:rPr>
        <w:instrText>モノリシッックカーネル</w:instrText>
      </w:r>
      <w:r w:rsidR="00201D3E">
        <w:instrText>" \y “</w:instrText>
      </w:r>
      <w:r w:rsidR="00201D3E">
        <w:instrText>かーねる</w:instrText>
      </w:r>
      <w:r w:rsidR="00201D3E">
        <w:rPr>
          <w:rFonts w:hint="eastAsia"/>
        </w:rPr>
        <w:instrText>:</w:instrText>
      </w:r>
      <w:r w:rsidR="00201D3E">
        <w:rPr>
          <w:rFonts w:hint="eastAsia"/>
        </w:rPr>
        <w:instrText>ものりしっくかーねる</w:instrText>
      </w:r>
      <w:r w:rsidR="00201D3E">
        <w:instrText xml:space="preserve">” </w:instrText>
      </w:r>
      <w:r w:rsidR="00201D3E">
        <w:fldChar w:fldCharType="end"/>
      </w:r>
    </w:p>
    <w:p w14:paraId="33A62B4B" w14:textId="4E53E12B" w:rsidR="00C937D0" w:rsidRDefault="00C15179" w:rsidP="001508DE">
      <w:pPr>
        <w:pStyle w:val="aa"/>
        <w:keepNext/>
        <w:widowControl/>
        <w:ind w:left="447" w:firstLine="283"/>
      </w:pPr>
      <w:r>
        <w:rPr>
          <w:rFonts w:hint="eastAsia"/>
        </w:rPr>
        <w:t>Wikipedia</w:t>
      </w:r>
      <w:r>
        <w:rPr>
          <w:rFonts w:hint="eastAsia"/>
        </w:rPr>
        <w:t>の説明を引用すれば、</w:t>
      </w:r>
      <w:r w:rsidRPr="008679F9">
        <w:rPr>
          <w:rFonts w:hint="eastAsia"/>
          <w:color w:val="00B050"/>
        </w:rPr>
        <w:t>「『入出力機能やネットワーク機能、デバイスのサポートなど</w:t>
      </w:r>
      <w:r w:rsidRPr="008679F9">
        <w:rPr>
          <w:rFonts w:hint="eastAsia"/>
          <w:color w:val="00B050"/>
        </w:rPr>
        <w:t>OS</w:t>
      </w:r>
      <w:r w:rsidRPr="008679F9">
        <w:rPr>
          <w:rFonts w:hint="eastAsia"/>
          <w:color w:val="00B050"/>
        </w:rPr>
        <w:t>の一般的な機能』をカーネルと同一のメモリ空間に実装・実行する手法を言う」</w:t>
      </w:r>
      <w:r>
        <w:rPr>
          <w:rFonts w:hint="eastAsia"/>
        </w:rPr>
        <w:t>との事。</w:t>
      </w:r>
    </w:p>
    <w:p w14:paraId="67D2AB10" w14:textId="05503E06" w:rsidR="001508DE" w:rsidRDefault="007225AE" w:rsidP="00CB5EAA">
      <w:pPr>
        <w:pStyle w:val="aa"/>
        <w:ind w:left="447" w:firstLine="283"/>
      </w:pPr>
      <w:r>
        <w:object w:dxaOrig="4861" w:dyaOrig="3001" w14:anchorId="76062E28">
          <v:shape id="_x0000_i1029" type="#_x0000_t75" style="width:243.05pt;height:150.35pt" o:ole="">
            <v:imagedata r:id="rId24" o:title=""/>
          </v:shape>
          <o:OLEObject Type="Embed" ProgID="Visio.Drawing.15" ShapeID="_x0000_i1029" DrawAspect="Content" ObjectID="_1453296055" r:id="rId25"/>
        </w:object>
      </w:r>
    </w:p>
    <w:p w14:paraId="0237B268" w14:textId="7964E102" w:rsidR="00C15179" w:rsidRDefault="00C15179" w:rsidP="008679F9">
      <w:pPr>
        <w:pStyle w:val="aa"/>
        <w:spacing w:beforeLines="50" w:before="180"/>
        <w:ind w:left="447" w:firstLine="283"/>
      </w:pPr>
      <w:r>
        <w:rPr>
          <w:rFonts w:hint="eastAsia"/>
        </w:rPr>
        <w:t>単純には、デバイスドライバがカ</w:t>
      </w:r>
      <w:r w:rsidR="00394F16">
        <w:rPr>
          <w:rFonts w:hint="eastAsia"/>
        </w:rPr>
        <w:t>ーネルに一体化しているような状態。そのため、多くの機能を取り込んだ</w:t>
      </w:r>
      <w:r>
        <w:rPr>
          <w:rFonts w:hint="eastAsia"/>
        </w:rPr>
        <w:t>カーネル</w:t>
      </w:r>
      <w:r w:rsidR="00394F16">
        <w:rPr>
          <w:rFonts w:hint="eastAsia"/>
        </w:rPr>
        <w:t>は</w:t>
      </w:r>
      <w:r>
        <w:rPr>
          <w:rFonts w:hint="eastAsia"/>
        </w:rPr>
        <w:t>肥大化する。また、デバイスドライバに深刻な問題があると、</w:t>
      </w:r>
      <w:r>
        <w:rPr>
          <w:rFonts w:hint="eastAsia"/>
        </w:rPr>
        <w:t>OS</w:t>
      </w:r>
      <w:r>
        <w:rPr>
          <w:rFonts w:hint="eastAsia"/>
        </w:rPr>
        <w:t>全体が停止するような事態も招く。</w:t>
      </w:r>
    </w:p>
    <w:p w14:paraId="2D72F415" w14:textId="2E18FBB2" w:rsidR="000B4CA0" w:rsidRDefault="00C15179" w:rsidP="00C15179">
      <w:pPr>
        <w:pStyle w:val="aa"/>
        <w:spacing w:beforeLines="50" w:before="180"/>
        <w:ind w:left="447" w:firstLine="283"/>
      </w:pPr>
      <w:r>
        <w:rPr>
          <w:rFonts w:hint="eastAsia"/>
        </w:rPr>
        <w:t>もう一つの「マイクロカーネル」と比べると古い方式で、「時代遅れ」とされることもあった</w:t>
      </w:r>
      <w:r w:rsidR="00EB4A91">
        <w:rPr>
          <w:rFonts w:hint="eastAsia"/>
        </w:rPr>
        <w:t>ものの、比較的仕組みが単純なこともあり、オーバーヘッドが少ないため、今なお</w:t>
      </w:r>
      <w:r w:rsidR="000B4CA0">
        <w:rPr>
          <w:rFonts w:hint="eastAsia"/>
        </w:rPr>
        <w:t>Linux</w:t>
      </w:r>
      <w:r w:rsidR="000B4CA0">
        <w:rPr>
          <w:rFonts w:hint="eastAsia"/>
        </w:rPr>
        <w:t>を含む多くの</w:t>
      </w:r>
      <w:r w:rsidR="000B4CA0">
        <w:rPr>
          <w:rFonts w:hint="eastAsia"/>
        </w:rPr>
        <w:t>Unix</w:t>
      </w:r>
      <w:r w:rsidR="000B4CA0">
        <w:rPr>
          <w:rFonts w:hint="eastAsia"/>
        </w:rPr>
        <w:t>系</w:t>
      </w:r>
      <w:r w:rsidR="000B4CA0">
        <w:rPr>
          <w:rFonts w:hint="eastAsia"/>
        </w:rPr>
        <w:t>OS</w:t>
      </w:r>
      <w:r w:rsidR="00EB4A91">
        <w:rPr>
          <w:rFonts w:hint="eastAsia"/>
        </w:rPr>
        <w:t>などで</w:t>
      </w:r>
      <w:r w:rsidR="000B4CA0">
        <w:rPr>
          <w:rFonts w:hint="eastAsia"/>
        </w:rPr>
        <w:t>採用</w:t>
      </w:r>
      <w:r w:rsidR="00EB4A91">
        <w:rPr>
          <w:rFonts w:hint="eastAsia"/>
        </w:rPr>
        <w:t>され</w:t>
      </w:r>
      <w:r w:rsidR="000B4CA0">
        <w:rPr>
          <w:rFonts w:hint="eastAsia"/>
        </w:rPr>
        <w:t>ている。</w:t>
      </w:r>
      <w:r w:rsidR="00EB4A91">
        <w:rPr>
          <w:rFonts w:hint="eastAsia"/>
        </w:rPr>
        <w:t>Linux</w:t>
      </w:r>
      <w:r w:rsidR="00EB4A91">
        <w:rPr>
          <w:rFonts w:hint="eastAsia"/>
        </w:rPr>
        <w:t>などでは</w:t>
      </w:r>
      <w:r w:rsidR="00394F16">
        <w:rPr>
          <w:rFonts w:hint="eastAsia"/>
        </w:rPr>
        <w:t>、</w:t>
      </w:r>
      <w:r w:rsidR="00EB4A91">
        <w:rPr>
          <w:rFonts w:hint="eastAsia"/>
        </w:rPr>
        <w:t>デバイスドライバを</w:t>
      </w:r>
      <w:r w:rsidR="00EB4A91">
        <w:rPr>
          <w:rFonts w:hint="eastAsia"/>
        </w:rPr>
        <w:t>OS</w:t>
      </w:r>
      <w:r w:rsidR="00EB4A91">
        <w:rPr>
          <w:rFonts w:hint="eastAsia"/>
        </w:rPr>
        <w:t>起動後に読み込む「ローダブルモジュール」にも対応している。</w:t>
      </w:r>
    </w:p>
    <w:p w14:paraId="6CED0C45" w14:textId="1DAC3514" w:rsidR="000B4CA0" w:rsidRPr="00C937D0" w:rsidRDefault="000B4CA0" w:rsidP="00C15179">
      <w:pPr>
        <w:pStyle w:val="aa"/>
        <w:spacing w:beforeLines="50" w:before="180"/>
        <w:ind w:left="447" w:firstLine="283"/>
      </w:pPr>
      <w:r>
        <w:rPr>
          <w:rFonts w:hint="eastAsia"/>
        </w:rPr>
        <w:t>語源は「一枚岩」を意味する「モノリス」</w:t>
      </w:r>
      <w:r w:rsidR="00394F16">
        <w:rPr>
          <w:rFonts w:hint="eastAsia"/>
        </w:rPr>
        <w:t>から。</w:t>
      </w:r>
      <w:r>
        <w:rPr>
          <w:rFonts w:hint="eastAsia"/>
        </w:rPr>
        <w:t>（映画「</w:t>
      </w:r>
      <w:r>
        <w:rPr>
          <w:rFonts w:hint="eastAsia"/>
        </w:rPr>
        <w:t>200</w:t>
      </w:r>
      <w:r>
        <w:t>1</w:t>
      </w:r>
      <w:r>
        <w:rPr>
          <w:rFonts w:hint="eastAsia"/>
        </w:rPr>
        <w:t>年宇宙の旅」に登場する物体）</w:t>
      </w:r>
    </w:p>
    <w:p w14:paraId="60139EE9" w14:textId="177BC1A2" w:rsidR="00C937D0" w:rsidRDefault="00C937D0" w:rsidP="00CB5EAA">
      <w:pPr>
        <w:pStyle w:val="3"/>
      </w:pPr>
      <w:bookmarkStart w:id="14" w:name="_Toc379553458"/>
      <w:r>
        <w:rPr>
          <w:rFonts w:hint="eastAsia"/>
        </w:rPr>
        <w:lastRenderedPageBreak/>
        <w:t>マイクロカーネル</w:t>
      </w:r>
      <w:bookmarkEnd w:id="14"/>
      <w:r w:rsidR="00201D3E">
        <w:fldChar w:fldCharType="begin"/>
      </w:r>
      <w:r w:rsidR="00201D3E">
        <w:instrText xml:space="preserve"> XE "</w:instrText>
      </w:r>
      <w:r w:rsidR="00201D3E">
        <w:rPr>
          <w:rFonts w:hint="eastAsia"/>
        </w:rPr>
        <w:instrText>カーネル</w:instrText>
      </w:r>
      <w:r w:rsidR="00201D3E">
        <w:rPr>
          <w:rFonts w:hint="eastAsia"/>
        </w:rPr>
        <w:instrText>:</w:instrText>
      </w:r>
      <w:r w:rsidR="00201D3E">
        <w:rPr>
          <w:rFonts w:hint="eastAsia"/>
        </w:rPr>
        <w:instrText>マイクロカーネル</w:instrText>
      </w:r>
      <w:r w:rsidR="00201D3E">
        <w:instrText>" \y “</w:instrText>
      </w:r>
      <w:r w:rsidR="00201D3E">
        <w:instrText>かーねる</w:instrText>
      </w:r>
      <w:r w:rsidR="00201D3E">
        <w:rPr>
          <w:rFonts w:hint="eastAsia"/>
        </w:rPr>
        <w:instrText>:</w:instrText>
      </w:r>
      <w:r w:rsidR="00201D3E">
        <w:instrText>まいくろかーねる</w:instrText>
      </w:r>
      <w:r w:rsidR="00201D3E">
        <w:instrText xml:space="preserve">” </w:instrText>
      </w:r>
      <w:r w:rsidR="00201D3E">
        <w:fldChar w:fldCharType="end"/>
      </w:r>
    </w:p>
    <w:p w14:paraId="72178F8E" w14:textId="3807AD0C" w:rsidR="00A315D6" w:rsidRDefault="008679F9" w:rsidP="00123EC2">
      <w:pPr>
        <w:pStyle w:val="aa"/>
        <w:keepNext/>
        <w:widowControl/>
        <w:ind w:left="447" w:firstLine="283"/>
      </w:pPr>
      <w:r>
        <w:rPr>
          <w:rFonts w:hint="eastAsia"/>
        </w:rPr>
        <w:t>Wikipedia</w:t>
      </w:r>
      <w:r>
        <w:rPr>
          <w:rFonts w:hint="eastAsia"/>
        </w:rPr>
        <w:t>の説明を引用すれば、</w:t>
      </w:r>
      <w:r w:rsidRPr="008679F9">
        <w:rPr>
          <w:rFonts w:hint="eastAsia"/>
          <w:color w:val="00B050"/>
        </w:rPr>
        <w:t>「</w:t>
      </w:r>
      <w:r w:rsidRPr="008679F9">
        <w:rPr>
          <w:rFonts w:hint="eastAsia"/>
          <w:color w:val="00B050"/>
        </w:rPr>
        <w:t>OS</w:t>
      </w:r>
      <w:r w:rsidRPr="008679F9">
        <w:rPr>
          <w:rFonts w:hint="eastAsia"/>
          <w:color w:val="00B050"/>
        </w:rPr>
        <w:t>が担う各種機能のうち、必要最小限のみをカーネル空間に残し、残りをユーザーレベルに移すことで全体の設計が簡素化でき、結果的に性能も向上できるという考え方。カーネル本体が小規模な機能に限定されるので『マイクロカーネル』と呼ばれるが、必ずしも小さな</w:t>
      </w:r>
      <w:r w:rsidRPr="008679F9">
        <w:rPr>
          <w:rFonts w:hint="eastAsia"/>
          <w:color w:val="00B050"/>
        </w:rPr>
        <w:t>OS</w:t>
      </w:r>
      <w:r w:rsidRPr="008679F9">
        <w:rPr>
          <w:rFonts w:hint="eastAsia"/>
          <w:color w:val="00B050"/>
        </w:rPr>
        <w:t>を構成するとは限らない。」</w:t>
      </w:r>
      <w:r>
        <w:rPr>
          <w:rFonts w:hint="eastAsia"/>
        </w:rPr>
        <w:t>との事。</w:t>
      </w:r>
    </w:p>
    <w:p w14:paraId="074BE35B" w14:textId="14876309" w:rsidR="00123EC2" w:rsidRDefault="007225AE" w:rsidP="00A315D6">
      <w:pPr>
        <w:pStyle w:val="aa"/>
        <w:ind w:left="447" w:firstLine="283"/>
      </w:pPr>
      <w:r>
        <w:object w:dxaOrig="4950" w:dyaOrig="3556" w14:anchorId="60E83AD2">
          <v:shape id="_x0000_i1030" type="#_x0000_t75" style="width:247.7pt;height:178pt" o:ole="">
            <v:imagedata r:id="rId26" o:title=""/>
          </v:shape>
          <o:OLEObject Type="Embed" ProgID="Visio.Drawing.15" ShapeID="_x0000_i1030" DrawAspect="Content" ObjectID="_1453296056" r:id="rId27"/>
        </w:object>
      </w:r>
    </w:p>
    <w:p w14:paraId="373845E5" w14:textId="5C68DA40" w:rsidR="008679F9" w:rsidRDefault="008679F9" w:rsidP="008679F9">
      <w:pPr>
        <w:pStyle w:val="aa"/>
        <w:spacing w:beforeLines="50" w:before="180"/>
        <w:ind w:left="447" w:firstLine="283"/>
      </w:pPr>
      <w:r>
        <w:rPr>
          <w:rFonts w:hint="eastAsia"/>
        </w:rPr>
        <w:t>旧来のモノリシックカーネルの大規模な改善を意図して設計された</w:t>
      </w:r>
      <w:r w:rsidR="00394F16">
        <w:rPr>
          <w:rFonts w:hint="eastAsia"/>
        </w:rPr>
        <w:t>OS</w:t>
      </w:r>
      <w:r w:rsidR="004E36FE">
        <w:rPr>
          <w:rFonts w:hint="eastAsia"/>
        </w:rPr>
        <w:t>。</w:t>
      </w:r>
    </w:p>
    <w:p w14:paraId="409C546E" w14:textId="0F7C99C8" w:rsidR="00A4203E" w:rsidRDefault="008679F9" w:rsidP="004E36FE">
      <w:pPr>
        <w:pStyle w:val="aa"/>
        <w:spacing w:beforeLines="50" w:before="180"/>
        <w:ind w:left="447" w:firstLine="283"/>
      </w:pPr>
      <w:r>
        <w:rPr>
          <w:rFonts w:hint="eastAsia"/>
        </w:rPr>
        <w:t>カーネル自体は必要最小限にとどめ、デバイスドライバなどの他の「準カーネル」機能を切り離して構成している。そのため、</w:t>
      </w:r>
      <w:r>
        <w:rPr>
          <w:rFonts w:hint="eastAsia"/>
        </w:rPr>
        <w:t>OS</w:t>
      </w:r>
      <w:r>
        <w:rPr>
          <w:rFonts w:hint="eastAsia"/>
        </w:rPr>
        <w:t>の機能拡張や</w:t>
      </w:r>
      <w:r>
        <w:rPr>
          <w:rFonts w:hint="eastAsia"/>
        </w:rPr>
        <w:t>OS</w:t>
      </w:r>
      <w:r>
        <w:rPr>
          <w:rFonts w:hint="eastAsia"/>
        </w:rPr>
        <w:t>全体を止めずに一部の機能をアップデートすることなどが可能。</w:t>
      </w:r>
      <w:r w:rsidR="00763462">
        <w:rPr>
          <w:rFonts w:hint="eastAsia"/>
        </w:rPr>
        <w:t>反面、機能間の相互通信が多く、オーバーヘッド</w:t>
      </w:r>
      <w:r w:rsidR="00A4203E">
        <w:rPr>
          <w:rFonts w:hint="eastAsia"/>
        </w:rPr>
        <w:t>が</w:t>
      </w:r>
      <w:r w:rsidR="00763462">
        <w:rPr>
          <w:rFonts w:hint="eastAsia"/>
        </w:rPr>
        <w:t>大き</w:t>
      </w:r>
      <w:r w:rsidR="00A4203E">
        <w:rPr>
          <w:rFonts w:hint="eastAsia"/>
        </w:rPr>
        <w:t>く、</w:t>
      </w:r>
      <w:r w:rsidR="001F21EA">
        <w:rPr>
          <w:rFonts w:hint="eastAsia"/>
        </w:rPr>
        <w:t>メモリ</w:t>
      </w:r>
      <w:r w:rsidR="00A4203E">
        <w:rPr>
          <w:rFonts w:hint="eastAsia"/>
        </w:rPr>
        <w:t>使用</w:t>
      </w:r>
      <w:r w:rsidR="001F21EA">
        <w:rPr>
          <w:rFonts w:hint="eastAsia"/>
        </w:rPr>
        <w:t>量も大きい。</w:t>
      </w:r>
    </w:p>
    <w:p w14:paraId="76409046" w14:textId="57B89EF9" w:rsidR="004E36FE" w:rsidRPr="004E36FE" w:rsidRDefault="004E36FE" w:rsidP="004E36FE">
      <w:pPr>
        <w:pStyle w:val="aa"/>
        <w:spacing w:beforeLines="50" w:before="180"/>
        <w:ind w:left="447" w:firstLine="283"/>
      </w:pPr>
      <w:r>
        <w:rPr>
          <w:rFonts w:hint="eastAsia"/>
        </w:rPr>
        <w:t>マイクロカーネルは</w:t>
      </w:r>
      <w:r>
        <w:rPr>
          <w:rFonts w:hint="eastAsia"/>
        </w:rPr>
        <w:t>WindowsNT</w:t>
      </w:r>
      <w:r>
        <w:rPr>
          <w:rFonts w:hint="eastAsia"/>
        </w:rPr>
        <w:t>以降の</w:t>
      </w:r>
      <w:r>
        <w:rPr>
          <w:rFonts w:hint="eastAsia"/>
        </w:rPr>
        <w:t>Micro</w:t>
      </w:r>
      <w:r>
        <w:t>soft</w:t>
      </w:r>
      <w:r>
        <w:rPr>
          <w:rFonts w:hint="eastAsia"/>
        </w:rPr>
        <w:t>系</w:t>
      </w:r>
      <w:r>
        <w:rPr>
          <w:rFonts w:hint="eastAsia"/>
        </w:rPr>
        <w:t>OS</w:t>
      </w:r>
      <w:r>
        <w:rPr>
          <w:rFonts w:hint="eastAsia"/>
        </w:rPr>
        <w:t>で採用されているが、グラフィックスドライバーなどのオーバーヘッドが大きかったことから、カーネルから直接アクセスできる</w:t>
      </w:r>
      <w:r w:rsidR="00A4203E">
        <w:rPr>
          <w:rFonts w:hint="eastAsia"/>
        </w:rPr>
        <w:t>デバイス</w:t>
      </w:r>
      <w:r>
        <w:rPr>
          <w:rFonts w:hint="eastAsia"/>
        </w:rPr>
        <w:t>も設けられており、純粋なマイクロカーネルではない。</w:t>
      </w:r>
    </w:p>
    <w:p w14:paraId="59360DC6" w14:textId="616FD668" w:rsidR="001F21EA" w:rsidRDefault="001F21EA" w:rsidP="001F21EA">
      <w:pPr>
        <w:pStyle w:val="3"/>
      </w:pPr>
      <w:bookmarkStart w:id="15" w:name="_Toc379553459"/>
      <w:r>
        <w:rPr>
          <w:rFonts w:hint="eastAsia"/>
        </w:rPr>
        <w:t>ハイブリッドカーネル</w:t>
      </w:r>
      <w:bookmarkEnd w:id="15"/>
      <w:r w:rsidR="00201D3E">
        <w:fldChar w:fldCharType="begin"/>
      </w:r>
      <w:r w:rsidR="00201D3E">
        <w:instrText xml:space="preserve"> XE "</w:instrText>
      </w:r>
      <w:r w:rsidR="00201D3E">
        <w:rPr>
          <w:rFonts w:hint="eastAsia"/>
        </w:rPr>
        <w:instrText>カーネル</w:instrText>
      </w:r>
      <w:r w:rsidR="00201D3E">
        <w:rPr>
          <w:rFonts w:hint="eastAsia"/>
        </w:rPr>
        <w:instrText>:</w:instrText>
      </w:r>
      <w:r w:rsidR="00201D3E">
        <w:rPr>
          <w:rFonts w:hint="eastAsia"/>
        </w:rPr>
        <w:instrText>ハイブリッドカーネル</w:instrText>
      </w:r>
      <w:r w:rsidR="00201D3E">
        <w:instrText>" \y “</w:instrText>
      </w:r>
      <w:r w:rsidR="00201D3E">
        <w:instrText>かーねる</w:instrText>
      </w:r>
      <w:r w:rsidR="00201D3E">
        <w:rPr>
          <w:rFonts w:hint="eastAsia"/>
        </w:rPr>
        <w:instrText>:</w:instrText>
      </w:r>
      <w:r w:rsidR="00201D3E">
        <w:rPr>
          <w:rFonts w:hint="eastAsia"/>
        </w:rPr>
        <w:instrText>はいぶりっどかーねる</w:instrText>
      </w:r>
      <w:r w:rsidR="00201D3E">
        <w:instrText xml:space="preserve">” </w:instrText>
      </w:r>
      <w:r w:rsidR="00201D3E">
        <w:fldChar w:fldCharType="end"/>
      </w:r>
    </w:p>
    <w:p w14:paraId="34492FB0" w14:textId="77777777" w:rsidR="004E36FE" w:rsidRDefault="001F21EA" w:rsidP="001F21EA">
      <w:pPr>
        <w:pStyle w:val="aa"/>
        <w:ind w:left="447" w:firstLine="283"/>
      </w:pPr>
      <w:r>
        <w:rPr>
          <w:rFonts w:hint="eastAsia"/>
        </w:rPr>
        <w:t>「モノリシックカーネル」と「マイクロカーネル」のハイブリッド。</w:t>
      </w:r>
    </w:p>
    <w:p w14:paraId="0D6B9359" w14:textId="76B730C0" w:rsidR="001F21EA" w:rsidRDefault="004E36FE" w:rsidP="001F21EA">
      <w:pPr>
        <w:pStyle w:val="aa"/>
        <w:ind w:left="447" w:firstLine="283"/>
      </w:pPr>
      <w:r>
        <w:rPr>
          <w:rFonts w:hint="eastAsia"/>
        </w:rPr>
        <w:t>前述の通り、</w:t>
      </w:r>
      <w:r>
        <w:rPr>
          <w:rFonts w:hint="eastAsia"/>
        </w:rPr>
        <w:t xml:space="preserve">Microsoft </w:t>
      </w:r>
      <w:r>
        <w:rPr>
          <w:rFonts w:hint="eastAsia"/>
        </w:rPr>
        <w:t>の</w:t>
      </w:r>
      <w:r>
        <w:rPr>
          <w:rFonts w:hint="eastAsia"/>
        </w:rPr>
        <w:t xml:space="preserve"> WindowsNT</w:t>
      </w:r>
      <w:r>
        <w:rPr>
          <w:rFonts w:hint="eastAsia"/>
        </w:rPr>
        <w:t>以降の</w:t>
      </w:r>
      <w:r>
        <w:rPr>
          <w:rFonts w:hint="eastAsia"/>
        </w:rPr>
        <w:t>OS</w:t>
      </w:r>
      <w:r>
        <w:rPr>
          <w:rFonts w:hint="eastAsia"/>
        </w:rPr>
        <w:t>はこの類に入る。</w:t>
      </w:r>
    </w:p>
    <w:p w14:paraId="507D08EA" w14:textId="59D87D16" w:rsidR="001F21EA" w:rsidRPr="001F21EA" w:rsidRDefault="0081551B" w:rsidP="001F21EA">
      <w:pPr>
        <w:pStyle w:val="aa"/>
        <w:ind w:left="447" w:firstLine="283"/>
      </w:pPr>
      <w:r>
        <w:rPr>
          <w:rFonts w:hint="eastAsia"/>
        </w:rPr>
        <w:t>また、</w:t>
      </w:r>
      <w:r w:rsidR="004E36FE">
        <w:rPr>
          <w:rFonts w:hint="eastAsia"/>
        </w:rPr>
        <w:t>A</w:t>
      </w:r>
      <w:r w:rsidR="004E36FE">
        <w:t xml:space="preserve">pple </w:t>
      </w:r>
      <w:r w:rsidR="001F21EA">
        <w:rPr>
          <w:rFonts w:hint="eastAsia"/>
        </w:rPr>
        <w:t>の</w:t>
      </w:r>
      <w:r w:rsidR="001F21EA">
        <w:rPr>
          <w:rFonts w:hint="eastAsia"/>
        </w:rPr>
        <w:t>OS X</w:t>
      </w:r>
      <w:r w:rsidR="001F21EA">
        <w:rPr>
          <w:rFonts w:hint="eastAsia"/>
        </w:rPr>
        <w:t>は</w:t>
      </w:r>
      <w:r w:rsidR="001F21EA">
        <w:rPr>
          <w:rFonts w:hint="eastAsia"/>
        </w:rPr>
        <w:t>FreeBSD</w:t>
      </w:r>
      <w:r w:rsidR="001F21EA">
        <w:rPr>
          <w:rFonts w:hint="eastAsia"/>
        </w:rPr>
        <w:t>のモノリシックカーネルをベースにしたハイブリッドカーネル。</w:t>
      </w:r>
    </w:p>
    <w:p w14:paraId="68AAF29D" w14:textId="388C872E" w:rsidR="00A315D6" w:rsidRDefault="00A315D6" w:rsidP="00A315D6">
      <w:pPr>
        <w:pStyle w:val="3"/>
      </w:pPr>
      <w:bookmarkStart w:id="16" w:name="_Toc379553460"/>
      <w:r>
        <w:rPr>
          <w:rFonts w:hint="eastAsia"/>
        </w:rPr>
        <w:t>カーネルモードとユーザーモード</w:t>
      </w:r>
      <w:bookmarkEnd w:id="16"/>
    </w:p>
    <w:p w14:paraId="7643BED5" w14:textId="76CF0BD4" w:rsidR="00201D3E" w:rsidRDefault="00201D3E" w:rsidP="00A315D6">
      <w:pPr>
        <w:pStyle w:val="aa"/>
        <w:ind w:left="447" w:firstLine="283"/>
      </w:pPr>
      <w:r>
        <w:t>OS</w:t>
      </w:r>
      <w:r>
        <w:t>の制御により、プログラムの実行は「カーネルモード」と「ユーザーモード」</w:t>
      </w:r>
      <w:r w:rsidR="00AC208F">
        <w:t>と</w:t>
      </w:r>
      <w:r w:rsidR="00AC208F">
        <w:lastRenderedPageBreak/>
        <w:t>いう二つの「動作モード</w:t>
      </w:r>
      <w:r w:rsidR="00AC208F">
        <w:fldChar w:fldCharType="begin"/>
      </w:r>
      <w:r w:rsidR="00AC208F">
        <w:instrText xml:space="preserve"> XE "</w:instrText>
      </w:r>
      <w:r w:rsidR="00AC208F">
        <w:instrText>動作モード</w:instrText>
      </w:r>
      <w:r w:rsidR="00AC208F">
        <w:instrText>" \y “</w:instrText>
      </w:r>
      <w:r w:rsidR="00AC208F">
        <w:instrText>どうさもーど</w:instrText>
      </w:r>
      <w:r w:rsidR="00AC208F">
        <w:instrText xml:space="preserve">” </w:instrText>
      </w:r>
      <w:r w:rsidR="00AC208F">
        <w:fldChar w:fldCharType="end"/>
      </w:r>
      <w:r w:rsidR="00AC208F">
        <w:t>」</w:t>
      </w:r>
      <w:r>
        <w:t>に切り分けて扱われる。</w:t>
      </w:r>
    </w:p>
    <w:p w14:paraId="2510DD6D" w14:textId="2D410424" w:rsidR="00AC208F" w:rsidRDefault="00AC208F" w:rsidP="00AC208F">
      <w:pPr>
        <w:pStyle w:val="aa"/>
        <w:spacing w:beforeLines="50" w:before="180"/>
        <w:ind w:left="447" w:firstLine="283"/>
      </w:pPr>
      <w:r>
        <w:t>アプリケーションのパフォーマンスをより最適なものにするためには、これらの動作モードを（多少は）意識したほうがよい。</w:t>
      </w:r>
    </w:p>
    <w:p w14:paraId="44E63719" w14:textId="177E20E4" w:rsidR="00AC208F" w:rsidRDefault="00AC208F" w:rsidP="00AC208F">
      <w:pPr>
        <w:pStyle w:val="4"/>
        <w:spacing w:before="360" w:after="180"/>
        <w:ind w:left="594"/>
      </w:pPr>
      <w:r>
        <w:t>ユーザーモード</w:t>
      </w:r>
      <w:r>
        <w:fldChar w:fldCharType="begin"/>
      </w:r>
      <w:r>
        <w:instrText xml:space="preserve"> XE "</w:instrText>
      </w:r>
      <w:r>
        <w:instrText>動作モード</w:instrText>
      </w:r>
      <w:r>
        <w:rPr>
          <w:rFonts w:hint="eastAsia"/>
        </w:rPr>
        <w:instrText>:</w:instrText>
      </w:r>
      <w:r>
        <w:rPr>
          <w:rFonts w:hint="eastAsia"/>
        </w:rPr>
        <w:instrText>ユーザーモード</w:instrText>
      </w:r>
      <w:r>
        <w:instrText>” \y “</w:instrText>
      </w:r>
      <w:r>
        <w:instrText>どうさもーど</w:instrText>
      </w:r>
      <w:r>
        <w:rPr>
          <w:rFonts w:hint="eastAsia"/>
        </w:rPr>
        <w:instrText>:</w:instrText>
      </w:r>
      <w:r>
        <w:instrText>ゆーざーもーど</w:instrText>
      </w:r>
      <w:r>
        <w:instrText xml:space="preserve">” </w:instrText>
      </w:r>
      <w:r>
        <w:fldChar w:fldCharType="end"/>
      </w:r>
    </w:p>
    <w:p w14:paraId="5CE2063D" w14:textId="77777777" w:rsidR="00134F71" w:rsidRDefault="00293244" w:rsidP="00AC208F">
      <w:pPr>
        <w:pStyle w:val="ab"/>
        <w:ind w:left="594" w:firstLine="283"/>
      </w:pPr>
      <w:r>
        <w:t>「ユーザーモード」はアプリケーション側の処理モードのことである。</w:t>
      </w:r>
    </w:p>
    <w:p w14:paraId="243A9592" w14:textId="66163F7B" w:rsidR="00293244" w:rsidRDefault="00293244" w:rsidP="00AC208F">
      <w:pPr>
        <w:pStyle w:val="ab"/>
        <w:ind w:left="594" w:firstLine="283"/>
      </w:pPr>
      <w:r>
        <w:t>他のアプリケーションのメモリに干渉することや、ファイルシステム、デバイスを破損させるといったことがないように保護された動作モードである。</w:t>
      </w:r>
    </w:p>
    <w:p w14:paraId="0E94B75A" w14:textId="3A82A765" w:rsidR="00293244" w:rsidRDefault="00293244" w:rsidP="00AC208F">
      <w:pPr>
        <w:pStyle w:val="ab"/>
        <w:ind w:left="594" w:firstLine="283"/>
      </w:pPr>
      <w:r>
        <w:t>ユーザーモードで動作するプログラムは、処理に問題があっても</w:t>
      </w:r>
      <w:r>
        <w:t>OS</w:t>
      </w:r>
      <w:r>
        <w:t>全体がクラッシュするようなことにはならない。</w:t>
      </w:r>
    </w:p>
    <w:p w14:paraId="39C98C4A" w14:textId="72B6619B" w:rsidR="00AC208F" w:rsidRDefault="00AC208F" w:rsidP="00AC208F">
      <w:pPr>
        <w:pStyle w:val="4"/>
        <w:spacing w:before="360" w:after="180"/>
        <w:ind w:left="594"/>
      </w:pPr>
      <w:r>
        <w:t>カーネルモード</w:t>
      </w:r>
      <w:r>
        <w:fldChar w:fldCharType="begin"/>
      </w:r>
      <w:r>
        <w:instrText xml:space="preserve"> XE "</w:instrText>
      </w:r>
      <w:r>
        <w:instrText>動作モード</w:instrText>
      </w:r>
      <w:r>
        <w:rPr>
          <w:rFonts w:hint="eastAsia"/>
        </w:rPr>
        <w:instrText>:</w:instrText>
      </w:r>
      <w:r>
        <w:rPr>
          <w:rFonts w:hint="eastAsia"/>
        </w:rPr>
        <w:instrText>カーネルモード</w:instrText>
      </w:r>
      <w:r>
        <w:instrText>" \y “</w:instrText>
      </w:r>
      <w:r>
        <w:instrText>どうさもーど</w:instrText>
      </w:r>
      <w:r>
        <w:rPr>
          <w:rFonts w:hint="eastAsia"/>
        </w:rPr>
        <w:instrText>:</w:instrText>
      </w:r>
      <w:r>
        <w:instrText>かーねるもーど</w:instrText>
      </w:r>
      <w:r>
        <w:instrText xml:space="preserve">” </w:instrText>
      </w:r>
      <w:r>
        <w:fldChar w:fldCharType="end"/>
      </w:r>
    </w:p>
    <w:p w14:paraId="7E8E2C0B" w14:textId="77777777" w:rsidR="00134F71" w:rsidRDefault="00201D3E" w:rsidP="00AC208F">
      <w:pPr>
        <w:pStyle w:val="ab"/>
        <w:ind w:left="594" w:firstLine="283"/>
      </w:pPr>
      <w:r>
        <w:t>「カーネルモード」は</w:t>
      </w:r>
      <w:r>
        <w:t>OS</w:t>
      </w:r>
      <w:r w:rsidR="00293244">
        <w:t>側の処理である。</w:t>
      </w:r>
    </w:p>
    <w:p w14:paraId="0EAA25BA" w14:textId="7D828023" w:rsidR="00293244" w:rsidRDefault="00293244" w:rsidP="00AC208F">
      <w:pPr>
        <w:pStyle w:val="ab"/>
        <w:ind w:left="594" w:firstLine="283"/>
      </w:pPr>
      <w:r>
        <w:t>ユーザーモード側で行われるメモリ確保やファイルアクセス、デバイス操作といった処理は、カーネルモード側の処理</w:t>
      </w:r>
      <w:r w:rsidR="00134F71">
        <w:t>が呼び出されて</w:t>
      </w:r>
      <w:r>
        <w:t>実行される。</w:t>
      </w:r>
    </w:p>
    <w:p w14:paraId="38F014A3" w14:textId="4C04B980" w:rsidR="00201D3E" w:rsidRDefault="00293244" w:rsidP="00AC208F">
      <w:pPr>
        <w:pStyle w:val="ab"/>
        <w:ind w:left="594" w:firstLine="283"/>
      </w:pPr>
      <w:r>
        <w:t>直接メモリやファイル、デバイスを操作する特権モードであり、</w:t>
      </w:r>
      <w:r w:rsidR="007225AE">
        <w:t>この処理に問題があると、</w:t>
      </w:r>
      <w:r w:rsidR="007225AE">
        <w:t>OS</w:t>
      </w:r>
      <w:r w:rsidR="007225AE">
        <w:t>全体がクラッシュすることがある。</w:t>
      </w:r>
    </w:p>
    <w:p w14:paraId="381BDB36" w14:textId="70CDDFD5" w:rsidR="00AC208F" w:rsidRDefault="00AC208F" w:rsidP="00AC208F">
      <w:pPr>
        <w:pStyle w:val="4"/>
        <w:spacing w:before="360" w:after="180"/>
        <w:ind w:left="594"/>
      </w:pPr>
      <w:r>
        <w:t>デバイスドライバ</w:t>
      </w:r>
      <w:r>
        <w:fldChar w:fldCharType="begin"/>
      </w:r>
      <w:r>
        <w:instrText xml:space="preserve"> XE "</w:instrText>
      </w:r>
      <w:r>
        <w:instrText>デバイスドライバ</w:instrText>
      </w:r>
      <w:r>
        <w:instrText>" \y “</w:instrText>
      </w:r>
      <w:r>
        <w:instrText>でばいすどらいば</w:instrText>
      </w:r>
      <w:r>
        <w:instrText xml:space="preserve">” </w:instrText>
      </w:r>
      <w:r>
        <w:fldChar w:fldCharType="end"/>
      </w:r>
    </w:p>
    <w:p w14:paraId="127AB747" w14:textId="77777777" w:rsidR="00134F71" w:rsidRDefault="007225AE" w:rsidP="00AC208F">
      <w:pPr>
        <w:pStyle w:val="ab"/>
        <w:ind w:left="594" w:firstLine="283"/>
      </w:pPr>
      <w:r>
        <w:t>「デバイスドライバ」の動作モードは、通常カーネルモードである。</w:t>
      </w:r>
    </w:p>
    <w:p w14:paraId="5926B168" w14:textId="154A0367" w:rsidR="007225AE" w:rsidRDefault="007225AE" w:rsidP="00AC208F">
      <w:pPr>
        <w:pStyle w:val="ab"/>
        <w:ind w:left="594" w:firstLine="283"/>
      </w:pPr>
      <w:r>
        <w:t>しかし、マイクロカーネルの場合はユーザーモードで動作し、デバイスドライバから</w:t>
      </w:r>
      <w:r>
        <w:t>OS</w:t>
      </w:r>
      <w:r>
        <w:t>が保護される。</w:t>
      </w:r>
    </w:p>
    <w:p w14:paraId="28EEFDD4" w14:textId="52364738" w:rsidR="007225AE" w:rsidRDefault="007225AE" w:rsidP="00AC208F">
      <w:pPr>
        <w:pStyle w:val="ab"/>
        <w:ind w:left="594" w:firstLine="283"/>
      </w:pPr>
      <w:r>
        <w:t>Windows</w:t>
      </w:r>
      <w:r>
        <w:t>では、パフォーマンスのために純粋なマイクロカーネルをやめて、グラフィック</w:t>
      </w:r>
      <w:r w:rsidR="00134F71">
        <w:t>カード</w:t>
      </w:r>
      <w:r>
        <w:t>などの</w:t>
      </w:r>
      <w:r w:rsidR="00134F71">
        <w:t>デバイス</w:t>
      </w:r>
      <w:r>
        <w:t>ドライバはカーネルモードで動作するようにしているが、一部のデバイスドライバはユーザーモードで動作する。</w:t>
      </w:r>
    </w:p>
    <w:p w14:paraId="03EB2BDD" w14:textId="69365138" w:rsidR="002E7A34" w:rsidRDefault="002E7A34" w:rsidP="002E7A34">
      <w:pPr>
        <w:pStyle w:val="4"/>
        <w:spacing w:before="360" w:after="180"/>
        <w:ind w:left="594"/>
      </w:pPr>
      <w:r>
        <w:t>アプリケーション</w:t>
      </w:r>
      <w:r>
        <w:fldChar w:fldCharType="begin"/>
      </w:r>
      <w:r>
        <w:instrText xml:space="preserve"> XE "</w:instrText>
      </w:r>
      <w:r>
        <w:instrText>アプリケーション</w:instrText>
      </w:r>
      <w:r>
        <w:instrText>" \y “</w:instrText>
      </w:r>
      <w:r>
        <w:instrText>あぷりけーしょん</w:instrText>
      </w:r>
      <w:r>
        <w:instrText xml:space="preserve">” </w:instrText>
      </w:r>
      <w:r>
        <w:fldChar w:fldCharType="end"/>
      </w:r>
    </w:p>
    <w:p w14:paraId="557B515E" w14:textId="77777777" w:rsidR="002E7A34" w:rsidRDefault="002E7A34" w:rsidP="002E7A34">
      <w:pPr>
        <w:pStyle w:val="ab"/>
        <w:ind w:left="594" w:firstLine="283"/>
      </w:pPr>
      <w:r>
        <w:rPr>
          <w:rFonts w:hint="eastAsia"/>
        </w:rPr>
        <w:t>OS</w:t>
      </w:r>
      <w:r>
        <w:t>上で実行させるプログラムを「アプリケーション」と呼ぶ。</w:t>
      </w:r>
    </w:p>
    <w:p w14:paraId="6FFE7FE5" w14:textId="76ED57F7" w:rsidR="002E7A34" w:rsidRDefault="002E7A34" w:rsidP="002E7A34">
      <w:pPr>
        <w:pStyle w:val="ab"/>
        <w:ind w:left="594" w:firstLine="283"/>
      </w:pPr>
      <w:r>
        <w:t>アプリケーションはユーザーモードで実行される。</w:t>
      </w:r>
    </w:p>
    <w:p w14:paraId="19C62535" w14:textId="705FCD32" w:rsidR="00AC208F" w:rsidRDefault="00134F71" w:rsidP="00AC208F">
      <w:pPr>
        <w:pStyle w:val="4"/>
        <w:spacing w:before="360" w:after="180"/>
        <w:ind w:left="594"/>
      </w:pPr>
      <w:r>
        <w:t>システムコールと</w:t>
      </w:r>
      <w:r w:rsidR="00AC208F">
        <w:t>コンテキストスイッチ</w:t>
      </w:r>
    </w:p>
    <w:p w14:paraId="7529E629" w14:textId="71999A18" w:rsidR="002E7A34" w:rsidRDefault="007225AE" w:rsidP="00AC208F">
      <w:pPr>
        <w:pStyle w:val="ab"/>
        <w:ind w:left="594" w:firstLine="283"/>
      </w:pPr>
      <w:r>
        <w:t>ユーザーモードからカーネルモードのプログラムを呼び出す際は、</w:t>
      </w:r>
      <w:r w:rsidR="002E7A34">
        <w:t>「</w:t>
      </w:r>
      <w:r w:rsidR="002E7A34">
        <w:rPr>
          <w:rFonts w:hint="eastAsia"/>
        </w:rPr>
        <w:t>システムコール</w:t>
      </w:r>
      <w:r w:rsidR="002E7A34">
        <w:fldChar w:fldCharType="begin"/>
      </w:r>
      <w:r w:rsidR="002E7A34">
        <w:instrText xml:space="preserve"> XE "</w:instrText>
      </w:r>
      <w:r w:rsidR="002E7A34">
        <w:instrText>システムコール</w:instrText>
      </w:r>
      <w:r w:rsidR="002E7A34">
        <w:instrText>" \y “</w:instrText>
      </w:r>
      <w:r w:rsidR="002E7A34">
        <w:instrText>しすてむこーる</w:instrText>
      </w:r>
      <w:r w:rsidR="002E7A34">
        <w:instrText xml:space="preserve">” </w:instrText>
      </w:r>
      <w:r w:rsidR="002E7A34">
        <w:fldChar w:fldCharType="end"/>
      </w:r>
      <w:r w:rsidR="002E7A34">
        <w:rPr>
          <w:rFonts w:hint="eastAsia"/>
        </w:rPr>
        <w:t>」を使用する。</w:t>
      </w:r>
    </w:p>
    <w:p w14:paraId="7037281A" w14:textId="7902C48F" w:rsidR="00134F71" w:rsidRDefault="002E7A34" w:rsidP="00AC208F">
      <w:pPr>
        <w:pStyle w:val="ab"/>
        <w:ind w:left="594" w:firstLine="283"/>
      </w:pPr>
      <w:r>
        <w:rPr>
          <w:rFonts w:hint="eastAsia"/>
        </w:rPr>
        <w:lastRenderedPageBreak/>
        <w:t>システムコールとは、</w:t>
      </w:r>
      <w:r>
        <w:rPr>
          <w:rFonts w:hint="eastAsia"/>
        </w:rPr>
        <w:t>OS</w:t>
      </w:r>
      <w:r>
        <w:rPr>
          <w:rFonts w:hint="eastAsia"/>
        </w:rPr>
        <w:t>側の処理の呼び出しのことである。システムコールが呼び出されると、</w:t>
      </w:r>
      <w:r w:rsidR="007225AE">
        <w:t>「コンテキストスイッチ</w:t>
      </w:r>
      <w:r w:rsidR="00134F71">
        <w:fldChar w:fldCharType="begin"/>
      </w:r>
      <w:r w:rsidR="00134F71">
        <w:instrText xml:space="preserve"> XE "</w:instrText>
      </w:r>
      <w:r w:rsidR="00134F71">
        <w:instrText>コンテキストスイッチ</w:instrText>
      </w:r>
      <w:r w:rsidR="00134F71">
        <w:instrText>" \y “</w:instrText>
      </w:r>
      <w:r w:rsidR="00134F71">
        <w:instrText>こんてきすとすいっち</w:instrText>
      </w:r>
      <w:r w:rsidR="00134F71">
        <w:instrText xml:space="preserve">” </w:instrText>
      </w:r>
      <w:r w:rsidR="00134F71">
        <w:fldChar w:fldCharType="end"/>
      </w:r>
      <w:r w:rsidR="007225AE">
        <w:t>」という処理が発生し、</w:t>
      </w:r>
      <w:r>
        <w:rPr>
          <w:rFonts w:hint="eastAsia"/>
        </w:rPr>
        <w:t>動作モードをカーネルモードに切り替える。</w:t>
      </w:r>
    </w:p>
    <w:p w14:paraId="0BFFF52B" w14:textId="713F675A" w:rsidR="002E7A34" w:rsidRDefault="002E7A34" w:rsidP="002E7A34">
      <w:pPr>
        <w:pStyle w:val="ab"/>
        <w:spacing w:beforeLines="50" w:before="180"/>
        <w:ind w:left="594" w:firstLine="283"/>
      </w:pPr>
      <w:r>
        <w:t>コンテキストスイッチには多少の（微少な）処理負荷かかるので、パフォーマンスのためにも、システムコールは多用しすぎないほうがよい。</w:t>
      </w:r>
    </w:p>
    <w:p w14:paraId="2704387D" w14:textId="09865C95" w:rsidR="007225AE" w:rsidRDefault="002E7A34" w:rsidP="002E7A34">
      <w:pPr>
        <w:pStyle w:val="ab"/>
        <w:spacing w:beforeLines="50" w:before="180"/>
        <w:ind w:left="594" w:firstLine="283"/>
      </w:pPr>
      <w:r>
        <w:t>システムコールをアプリケーション側のプログラムで直接使用することはあまりないが、</w:t>
      </w:r>
      <w:r>
        <w:rPr>
          <w:rFonts w:hint="eastAsia"/>
        </w:rPr>
        <w:t>API</w:t>
      </w:r>
      <w:r>
        <w:rPr>
          <w:rFonts w:hint="eastAsia"/>
        </w:rPr>
        <w:t>の中でシステムコールを使用しているものは多い。</w:t>
      </w:r>
      <w:r w:rsidR="007225AE">
        <w:t>例えば、</w:t>
      </w:r>
      <w:r w:rsidR="007225AE">
        <w:rPr>
          <w:rFonts w:hint="eastAsia"/>
        </w:rPr>
        <w:t xml:space="preserve">malloc() </w:t>
      </w:r>
      <w:r w:rsidR="007225AE">
        <w:rPr>
          <w:rFonts w:hint="eastAsia"/>
        </w:rPr>
        <w:t>関数</w:t>
      </w:r>
      <w:r w:rsidR="004D6DAB">
        <w:rPr>
          <w:rFonts w:hint="eastAsia"/>
        </w:rPr>
        <w:t>や</w:t>
      </w:r>
      <w:r w:rsidR="004D6DAB">
        <w:rPr>
          <w:rFonts w:hint="eastAsia"/>
        </w:rPr>
        <w:t xml:space="preserve"> fopen</w:t>
      </w:r>
      <w:r w:rsidR="004D6DAB">
        <w:rPr>
          <w:rFonts w:hint="eastAsia"/>
        </w:rPr>
        <w:t>関数</w:t>
      </w:r>
      <w:r w:rsidR="007225AE">
        <w:rPr>
          <w:rFonts w:hint="eastAsia"/>
        </w:rPr>
        <w:t>は内部でシステムコール</w:t>
      </w:r>
      <w:r w:rsidR="00134F71">
        <w:rPr>
          <w:rFonts w:hint="eastAsia"/>
        </w:rPr>
        <w:t>を使用している。</w:t>
      </w:r>
      <w:r>
        <w:rPr>
          <w:rFonts w:hint="eastAsia"/>
        </w:rPr>
        <w:t>システムコールを使用しているかどうかは、</w:t>
      </w:r>
      <w:r>
        <w:rPr>
          <w:rFonts w:hint="eastAsia"/>
        </w:rPr>
        <w:t>SDK</w:t>
      </w:r>
      <w:r>
        <w:rPr>
          <w:rFonts w:hint="eastAsia"/>
        </w:rPr>
        <w:t>のマニュアルに明記されていることもある。</w:t>
      </w:r>
    </w:p>
    <w:p w14:paraId="1EE961F2" w14:textId="1C6609F0" w:rsidR="00134F71" w:rsidRDefault="002E7A34" w:rsidP="00957E1F">
      <w:pPr>
        <w:pStyle w:val="ab"/>
        <w:spacing w:beforeLines="50" w:before="180"/>
        <w:ind w:left="594" w:firstLine="283"/>
      </w:pPr>
      <w:r>
        <w:t>なお、</w:t>
      </w:r>
      <w:r w:rsidR="00134F71">
        <w:t>「コンテキストスイッチ」</w:t>
      </w:r>
      <w:r w:rsidR="00957E1F">
        <w:t>とはプログラムの切り替え処理のことであり、タスク（スレッド）の切り替えの際も発生する。この説明については改めて後述する。</w:t>
      </w:r>
    </w:p>
    <w:p w14:paraId="0DC73186" w14:textId="3C334429" w:rsidR="00AC208F" w:rsidRDefault="00AC208F" w:rsidP="00AC208F">
      <w:pPr>
        <w:pStyle w:val="4"/>
        <w:spacing w:before="360" w:after="180"/>
        <w:ind w:left="594"/>
      </w:pPr>
      <w:r>
        <w:t>カーネル時間</w:t>
      </w:r>
      <w:r w:rsidR="00134F71">
        <w:fldChar w:fldCharType="begin"/>
      </w:r>
      <w:r w:rsidR="00134F71">
        <w:instrText xml:space="preserve"> XE "</w:instrText>
      </w:r>
      <w:r w:rsidR="00134F71">
        <w:rPr>
          <w:rFonts w:hint="eastAsia"/>
        </w:rPr>
        <w:instrText>カーネル時間</w:instrText>
      </w:r>
      <w:r w:rsidR="00134F71">
        <w:instrText>" \y “</w:instrText>
      </w:r>
      <w:r w:rsidR="00134F71">
        <w:instrText>かーねじかん</w:instrText>
      </w:r>
      <w:r w:rsidR="00134F71">
        <w:instrText xml:space="preserve">” </w:instrText>
      </w:r>
      <w:r w:rsidR="00134F71">
        <w:fldChar w:fldCharType="end"/>
      </w:r>
    </w:p>
    <w:p w14:paraId="23E02142" w14:textId="77777777" w:rsidR="00A4203E" w:rsidRDefault="00A315D6" w:rsidP="00AC208F">
      <w:pPr>
        <w:pStyle w:val="ab"/>
        <w:keepNext/>
        <w:widowControl/>
        <w:ind w:left="594" w:firstLine="283"/>
      </w:pPr>
      <w:r>
        <w:rPr>
          <w:rFonts w:hint="eastAsia"/>
        </w:rPr>
        <w:t>Windows</w:t>
      </w:r>
      <w:r>
        <w:rPr>
          <w:rFonts w:hint="eastAsia"/>
        </w:rPr>
        <w:t>では</w:t>
      </w:r>
      <w:r>
        <w:rPr>
          <w:rFonts w:hint="eastAsia"/>
        </w:rPr>
        <w:t>CPU</w:t>
      </w:r>
      <w:r>
        <w:rPr>
          <w:rFonts w:hint="eastAsia"/>
        </w:rPr>
        <w:t>使用率を表示する際に「カーネル時間を表示する」というオプションを指定できる。</w:t>
      </w:r>
    </w:p>
    <w:p w14:paraId="2DF75327" w14:textId="4FAA6237" w:rsidR="00A315D6" w:rsidRDefault="00A315D6" w:rsidP="00AC208F">
      <w:pPr>
        <w:pStyle w:val="ab"/>
        <w:ind w:left="594" w:firstLine="283"/>
      </w:pPr>
      <w:r>
        <w:rPr>
          <w:rFonts w:hint="eastAsia"/>
          <w:noProof/>
        </w:rPr>
        <w:drawing>
          <wp:inline distT="0" distB="0" distL="0" distR="0" wp14:anchorId="5686AD06" wp14:editId="20E12188">
            <wp:extent cx="2880000" cy="1503720"/>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マルチスレッドプログラミングの基礎CPU使用率.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503720"/>
                    </a:xfrm>
                    <a:prstGeom prst="rect">
                      <a:avLst/>
                    </a:prstGeom>
                  </pic:spPr>
                </pic:pic>
              </a:graphicData>
            </a:graphic>
          </wp:inline>
        </w:drawing>
      </w:r>
    </w:p>
    <w:p w14:paraId="15CABF1A" w14:textId="77777777" w:rsidR="00134F71" w:rsidRDefault="00AC208F" w:rsidP="00AC208F">
      <w:pPr>
        <w:pStyle w:val="ab"/>
        <w:ind w:left="594" w:firstLine="283"/>
      </w:pPr>
      <w:r>
        <w:rPr>
          <w:rFonts w:hint="eastAsia"/>
        </w:rPr>
        <w:t>この「カーネル時間」が「カーネルモード」の処理負荷を意味する。</w:t>
      </w:r>
    </w:p>
    <w:p w14:paraId="10E0AE96" w14:textId="5FE94ABA" w:rsidR="00AC208F" w:rsidRDefault="00AC208F" w:rsidP="00AC208F">
      <w:pPr>
        <w:pStyle w:val="ab"/>
        <w:ind w:left="594" w:firstLine="283"/>
      </w:pPr>
      <w:r>
        <w:rPr>
          <w:rFonts w:hint="eastAsia"/>
        </w:rPr>
        <w:t>カーネル時間が高まるのは、デバイスへのアクセスやグラフィックス、ネットワーク通信などが込み合った時である。</w:t>
      </w:r>
    </w:p>
    <w:p w14:paraId="4AA63B96" w14:textId="295F786A" w:rsidR="00B87A3B" w:rsidRDefault="00B87A3B" w:rsidP="00B87A3B">
      <w:pPr>
        <w:pStyle w:val="3"/>
      </w:pPr>
      <w:bookmarkStart w:id="17" w:name="_Toc379553461"/>
      <w:r>
        <w:rPr>
          <w:rFonts w:hint="eastAsia"/>
        </w:rPr>
        <w:t>BIOS</w:t>
      </w:r>
      <w:bookmarkEnd w:id="17"/>
      <w:r w:rsidR="00957E1F">
        <w:fldChar w:fldCharType="begin"/>
      </w:r>
      <w:r w:rsidR="00957E1F">
        <w:instrText xml:space="preserve"> XE "BIOS" \y “BIOS” </w:instrText>
      </w:r>
      <w:r w:rsidR="00957E1F">
        <w:fldChar w:fldCharType="end"/>
      </w:r>
      <w:r w:rsidR="00957E1F">
        <w:fldChar w:fldCharType="begin"/>
      </w:r>
      <w:r w:rsidR="00957E1F">
        <w:instrText xml:space="preserve"> XE "</w:instrText>
      </w:r>
      <w:r w:rsidR="00957E1F">
        <w:instrText>バイオス</w:instrText>
      </w:r>
      <w:r w:rsidR="00957E1F">
        <w:instrText>" \y “</w:instrText>
      </w:r>
      <w:r w:rsidR="00957E1F">
        <w:instrText>ばいおす</w:instrText>
      </w:r>
      <w:r w:rsidR="00957E1F">
        <w:instrText xml:space="preserve">” </w:instrText>
      </w:r>
      <w:r w:rsidR="00957E1F">
        <w:fldChar w:fldCharType="end"/>
      </w:r>
    </w:p>
    <w:p w14:paraId="70C9B7B2" w14:textId="77777777" w:rsidR="00B87A3B" w:rsidRDefault="00B87A3B" w:rsidP="00B87A3B">
      <w:pPr>
        <w:pStyle w:val="aa"/>
        <w:ind w:left="447" w:firstLine="283"/>
      </w:pPr>
      <w:r>
        <w:rPr>
          <w:rFonts w:hint="eastAsia"/>
        </w:rPr>
        <w:t>コンピュータ起動時に最初に実行されるプログラムは、</w:t>
      </w:r>
      <w:r>
        <w:rPr>
          <w:rFonts w:hint="eastAsia"/>
        </w:rPr>
        <w:t>OS</w:t>
      </w:r>
      <w:r>
        <w:rPr>
          <w:rFonts w:hint="eastAsia"/>
        </w:rPr>
        <w:t>ではなく、</w:t>
      </w:r>
      <w:r>
        <w:rPr>
          <w:rFonts w:hint="eastAsia"/>
        </w:rPr>
        <w:t>ROM</w:t>
      </w:r>
      <w:r>
        <w:rPr>
          <w:rFonts w:hint="eastAsia"/>
        </w:rPr>
        <w:t>に組み込まれている「</w:t>
      </w:r>
      <w:r>
        <w:rPr>
          <w:rFonts w:hint="eastAsia"/>
        </w:rPr>
        <w:t>BIOS</w:t>
      </w:r>
      <w:r>
        <w:rPr>
          <w:rFonts w:hint="eastAsia"/>
        </w:rPr>
        <w:t>」（バイオス＝</w:t>
      </w:r>
      <w:r>
        <w:rPr>
          <w:rFonts w:hint="eastAsia"/>
        </w:rPr>
        <w:t>Basic Input/Output System</w:t>
      </w:r>
      <w:r>
        <w:rPr>
          <w:rFonts w:hint="eastAsia"/>
        </w:rPr>
        <w:t>）である。</w:t>
      </w:r>
    </w:p>
    <w:p w14:paraId="0F7AA2C9" w14:textId="6A7AF3E3" w:rsidR="00B87A3B" w:rsidRDefault="00B87A3B" w:rsidP="00B87A3B">
      <w:pPr>
        <w:pStyle w:val="aa"/>
        <w:ind w:left="447" w:firstLine="283"/>
      </w:pPr>
      <w:r>
        <w:rPr>
          <w:rFonts w:hint="eastAsia"/>
        </w:rPr>
        <w:t>BIOS</w:t>
      </w:r>
      <w:r>
        <w:rPr>
          <w:rFonts w:hint="eastAsia"/>
        </w:rPr>
        <w:t>が</w:t>
      </w:r>
      <w:r>
        <w:rPr>
          <w:rFonts w:hint="eastAsia"/>
        </w:rPr>
        <w:t>HDD</w:t>
      </w:r>
      <w:r>
        <w:rPr>
          <w:rFonts w:hint="eastAsia"/>
        </w:rPr>
        <w:t>や</w:t>
      </w:r>
      <w:r>
        <w:rPr>
          <w:rFonts w:hint="eastAsia"/>
        </w:rPr>
        <w:t>CD</w:t>
      </w:r>
      <w:r>
        <w:rPr>
          <w:rFonts w:hint="eastAsia"/>
        </w:rPr>
        <w:t>などから</w:t>
      </w:r>
      <w:r>
        <w:rPr>
          <w:rFonts w:hint="eastAsia"/>
        </w:rPr>
        <w:t>OS</w:t>
      </w:r>
      <w:r>
        <w:rPr>
          <w:rFonts w:hint="eastAsia"/>
        </w:rPr>
        <w:t>をロードして実行している。</w:t>
      </w:r>
    </w:p>
    <w:p w14:paraId="2F66583A" w14:textId="41862253" w:rsidR="00B87A3B" w:rsidRPr="00B87A3B" w:rsidRDefault="00B87A3B" w:rsidP="00B87A3B">
      <w:pPr>
        <w:pStyle w:val="aa"/>
        <w:spacing w:beforeLines="50" w:before="180"/>
        <w:ind w:left="447" w:firstLine="283"/>
      </w:pPr>
      <w:r>
        <w:rPr>
          <w:rFonts w:hint="eastAsia"/>
        </w:rPr>
        <w:t>その昔は、</w:t>
      </w:r>
      <w:r>
        <w:rPr>
          <w:rFonts w:hint="eastAsia"/>
        </w:rPr>
        <w:t>BIOS</w:t>
      </w:r>
      <w:r>
        <w:rPr>
          <w:rFonts w:hint="eastAsia"/>
        </w:rPr>
        <w:t>から</w:t>
      </w:r>
      <w:r>
        <w:rPr>
          <w:rFonts w:hint="eastAsia"/>
        </w:rPr>
        <w:t>OS</w:t>
      </w:r>
      <w:r>
        <w:rPr>
          <w:rFonts w:hint="eastAsia"/>
        </w:rPr>
        <w:t>を介さず、直接</w:t>
      </w:r>
      <w:r>
        <w:rPr>
          <w:rFonts w:hint="eastAsia"/>
        </w:rPr>
        <w:t>FD</w:t>
      </w:r>
      <w:r>
        <w:rPr>
          <w:rFonts w:hint="eastAsia"/>
        </w:rPr>
        <w:t>や</w:t>
      </w:r>
      <w:r>
        <w:rPr>
          <w:rFonts w:hint="eastAsia"/>
        </w:rPr>
        <w:t>CD</w:t>
      </w:r>
      <w:r>
        <w:rPr>
          <w:rFonts w:hint="eastAsia"/>
        </w:rPr>
        <w:t>、カートリッジのゲームを起動していた。</w:t>
      </w:r>
    </w:p>
    <w:p w14:paraId="3099F6AC" w14:textId="0B5174DA" w:rsidR="00A77C3A" w:rsidRDefault="00A77C3A" w:rsidP="00A77C3A">
      <w:pPr>
        <w:pStyle w:val="2"/>
      </w:pPr>
      <w:bookmarkStart w:id="18" w:name="_Toc379553462"/>
      <w:r>
        <w:rPr>
          <w:rFonts w:hint="eastAsia"/>
        </w:rPr>
        <w:lastRenderedPageBreak/>
        <w:t>プロセス</w:t>
      </w:r>
      <w:r w:rsidR="00D776B9">
        <w:rPr>
          <w:rFonts w:hint="eastAsia"/>
        </w:rPr>
        <w:t>とスレッド</w:t>
      </w:r>
      <w:bookmarkEnd w:id="18"/>
    </w:p>
    <w:p w14:paraId="2633A021" w14:textId="533B642A" w:rsidR="00095469" w:rsidRDefault="00095469" w:rsidP="00243234">
      <w:pPr>
        <w:pStyle w:val="a9"/>
        <w:keepNext/>
        <w:widowControl/>
        <w:ind w:firstLine="283"/>
      </w:pPr>
      <w:r>
        <w:rPr>
          <w:rFonts w:hint="eastAsia"/>
        </w:rPr>
        <w:t>「マルチタスク」の実行単位は「スレッド」であり、</w:t>
      </w:r>
      <w:r w:rsidR="00243234">
        <w:rPr>
          <w:rFonts w:hint="eastAsia"/>
        </w:rPr>
        <w:t>スレッドは「プロセス」によって管理される。プロセスの</w:t>
      </w:r>
      <w:r>
        <w:rPr>
          <w:rFonts w:hint="eastAsia"/>
        </w:rPr>
        <w:t>管理と</w:t>
      </w:r>
      <w:r w:rsidR="00243234">
        <w:rPr>
          <w:rFonts w:hint="eastAsia"/>
        </w:rPr>
        <w:t>タスクの</w:t>
      </w:r>
      <w:r>
        <w:rPr>
          <w:rFonts w:hint="eastAsia"/>
        </w:rPr>
        <w:t>制御は「</w:t>
      </w:r>
      <w:r>
        <w:rPr>
          <w:rFonts w:hint="eastAsia"/>
        </w:rPr>
        <w:t>OS</w:t>
      </w:r>
      <w:r>
        <w:rPr>
          <w:rFonts w:hint="eastAsia"/>
        </w:rPr>
        <w:t>」が行</w:t>
      </w:r>
      <w:r w:rsidR="00243234">
        <w:rPr>
          <w:rFonts w:hint="eastAsia"/>
        </w:rPr>
        <w:t>う</w:t>
      </w:r>
      <w:r>
        <w:rPr>
          <w:rFonts w:hint="eastAsia"/>
        </w:rPr>
        <w:t>。</w:t>
      </w:r>
    </w:p>
    <w:p w14:paraId="287E8158" w14:textId="3E30B95E" w:rsidR="00243234" w:rsidRPr="00243234" w:rsidRDefault="004138D9" w:rsidP="00243234">
      <w:pPr>
        <w:pStyle w:val="a9"/>
        <w:ind w:firstLineChars="0" w:firstLine="0"/>
      </w:pPr>
      <w:r>
        <w:object w:dxaOrig="17506" w:dyaOrig="8550" w14:anchorId="13239A03">
          <v:shape id="_x0000_i1031" type="#_x0000_t75" style="width:419.35pt;height:205.05pt" o:ole="">
            <v:imagedata r:id="rId29" o:title=""/>
          </v:shape>
          <o:OLEObject Type="Embed" ProgID="Visio.Drawing.15" ShapeID="_x0000_i1031" DrawAspect="Content" ObjectID="_1453296057" r:id="rId30"/>
        </w:object>
      </w:r>
    </w:p>
    <w:p w14:paraId="77C872B6" w14:textId="14B8680E" w:rsidR="00D776B9" w:rsidRDefault="00D776B9" w:rsidP="00D776B9">
      <w:pPr>
        <w:pStyle w:val="3"/>
      </w:pPr>
      <w:bookmarkStart w:id="19" w:name="_Toc379553463"/>
      <w:r>
        <w:rPr>
          <w:rFonts w:hint="eastAsia"/>
        </w:rPr>
        <w:t>プロセス</w:t>
      </w:r>
      <w:bookmarkEnd w:id="19"/>
      <w:r w:rsidR="00957E1F">
        <w:fldChar w:fldCharType="begin"/>
      </w:r>
      <w:r w:rsidR="00957E1F">
        <w:instrText xml:space="preserve"> XE "</w:instrText>
      </w:r>
      <w:r w:rsidR="00957E1F">
        <w:instrText>プロセス</w:instrText>
      </w:r>
      <w:r w:rsidR="00957E1F">
        <w:instrText>" \y “</w:instrText>
      </w:r>
      <w:r w:rsidR="00957E1F">
        <w:instrText>ぷろせす</w:instrText>
      </w:r>
      <w:r w:rsidR="00957E1F">
        <w:instrText xml:space="preserve">” </w:instrText>
      </w:r>
      <w:r w:rsidR="00957E1F">
        <w:fldChar w:fldCharType="end"/>
      </w:r>
    </w:p>
    <w:p w14:paraId="46EF8511" w14:textId="77777777" w:rsidR="00CA7B15" w:rsidRDefault="00CA7B15" w:rsidP="00CA7B15">
      <w:pPr>
        <w:pStyle w:val="aa"/>
        <w:ind w:left="447" w:firstLine="283"/>
      </w:pPr>
      <w:r>
        <w:rPr>
          <w:rFonts w:hint="eastAsia"/>
        </w:rPr>
        <w:t>OS</w:t>
      </w:r>
      <w:r>
        <w:rPr>
          <w:rFonts w:hint="eastAsia"/>
        </w:rPr>
        <w:t>に対して「メモ帳」や「</w:t>
      </w:r>
      <w:r>
        <w:t>Excel</w:t>
      </w:r>
      <w:r>
        <w:rPr>
          <w:rFonts w:hint="eastAsia"/>
        </w:rPr>
        <w:t>」などの「プログラム」（</w:t>
      </w:r>
      <w:r>
        <w:rPr>
          <w:rFonts w:hint="eastAsia"/>
        </w:rPr>
        <w:t>.exe</w:t>
      </w:r>
      <w:r>
        <w:rPr>
          <w:rFonts w:hint="eastAsia"/>
        </w:rPr>
        <w:t>ファイルや</w:t>
      </w:r>
      <w:r>
        <w:rPr>
          <w:rFonts w:hint="eastAsia"/>
        </w:rPr>
        <w:t>.elf</w:t>
      </w:r>
      <w:r>
        <w:rPr>
          <w:rFonts w:hint="eastAsia"/>
        </w:rPr>
        <w:t>ファイルなど）の実行が呼び出されると、</w:t>
      </w:r>
      <w:r>
        <w:rPr>
          <w:rFonts w:hint="eastAsia"/>
        </w:rPr>
        <w:t>OS</w:t>
      </w:r>
      <w:r>
        <w:rPr>
          <w:rFonts w:hint="eastAsia"/>
        </w:rPr>
        <w:t>はまず「プロセス」を生成し、プロセスに対してプログラムをロードし、実行のためのメモリを割り当てる。</w:t>
      </w:r>
    </w:p>
    <w:p w14:paraId="1528CA0E" w14:textId="00374B17" w:rsidR="00DC42A8" w:rsidRDefault="00DC42A8" w:rsidP="00DC42A8">
      <w:pPr>
        <w:pStyle w:val="aa"/>
        <w:spacing w:beforeLines="50" w:before="180"/>
        <w:ind w:left="447" w:firstLine="283"/>
      </w:pPr>
      <w:r>
        <w:rPr>
          <w:rFonts w:hint="eastAsia"/>
        </w:rPr>
        <w:t>基本的に各プロセスは独立しており、互いに干渉することなく動作する。</w:t>
      </w:r>
    </w:p>
    <w:p w14:paraId="64486B46" w14:textId="79E74A1A" w:rsidR="00DC42A8" w:rsidRDefault="00DC42A8" w:rsidP="00CA7B15">
      <w:pPr>
        <w:pStyle w:val="aa"/>
        <w:ind w:left="447" w:firstLine="283"/>
      </w:pPr>
      <w:r>
        <w:rPr>
          <w:rFonts w:hint="eastAsia"/>
        </w:rPr>
        <w:t>同じプログラムを複数実行した場合（例えばメモ帳を二つも三つも起ち上げた状態）、それぞれ別のプロセスとして動作し、互いに干渉しない。</w:t>
      </w:r>
    </w:p>
    <w:p w14:paraId="14473687" w14:textId="7728506A" w:rsidR="00C36817" w:rsidRDefault="00C36817" w:rsidP="00C36817">
      <w:pPr>
        <w:pStyle w:val="aa"/>
        <w:spacing w:beforeLines="50" w:before="180"/>
        <w:ind w:left="447" w:firstLine="283"/>
      </w:pPr>
      <w:r>
        <w:t>なお、ゲーム機の場合、「プロセスの概念そのものがない」か、「実行できるプロセスは一つだけ」というのが普通。</w:t>
      </w:r>
    </w:p>
    <w:p w14:paraId="02DA8C16" w14:textId="5948F007" w:rsidR="006508AD" w:rsidRDefault="006508AD" w:rsidP="006508AD">
      <w:pPr>
        <w:pStyle w:val="4"/>
        <w:spacing w:before="360" w:after="180"/>
        <w:ind w:left="594"/>
      </w:pPr>
      <w:r>
        <w:rPr>
          <w:rFonts w:hint="eastAsia"/>
        </w:rPr>
        <w:t>子プロセス</w:t>
      </w:r>
      <w:r w:rsidR="00957E1F">
        <w:fldChar w:fldCharType="begin"/>
      </w:r>
      <w:r w:rsidR="00957E1F">
        <w:instrText xml:space="preserve"> XE "</w:instrText>
      </w:r>
      <w:r w:rsidR="00957E1F">
        <w:instrText>プロセス</w:instrText>
      </w:r>
      <w:r w:rsidR="00957E1F">
        <w:rPr>
          <w:rFonts w:hint="eastAsia"/>
        </w:rPr>
        <w:instrText>:</w:instrText>
      </w:r>
      <w:r w:rsidR="00957E1F">
        <w:rPr>
          <w:rFonts w:hint="eastAsia"/>
        </w:rPr>
        <w:instrText>子プロセス</w:instrText>
      </w:r>
      <w:r w:rsidR="00957E1F">
        <w:instrText>" \y “</w:instrText>
      </w:r>
      <w:r w:rsidR="00957E1F">
        <w:instrText>ぷろせす</w:instrText>
      </w:r>
      <w:r w:rsidR="00957E1F">
        <w:rPr>
          <w:rFonts w:hint="eastAsia"/>
        </w:rPr>
        <w:instrText>:</w:instrText>
      </w:r>
      <w:r w:rsidR="00957E1F">
        <w:rPr>
          <w:rFonts w:hint="eastAsia"/>
        </w:rPr>
        <w:instrText>こぷろせす</w:instrText>
      </w:r>
      <w:r w:rsidR="00957E1F">
        <w:instrText xml:space="preserve">” </w:instrText>
      </w:r>
      <w:r w:rsidR="00957E1F">
        <w:fldChar w:fldCharType="end"/>
      </w:r>
    </w:p>
    <w:p w14:paraId="2AC37BBF" w14:textId="77777777" w:rsidR="00957E1F" w:rsidRDefault="007621F8" w:rsidP="006508AD">
      <w:pPr>
        <w:pStyle w:val="ab"/>
        <w:ind w:left="594" w:firstLine="283"/>
      </w:pPr>
      <w:r>
        <w:rPr>
          <w:rFonts w:hint="eastAsia"/>
        </w:rPr>
        <w:t>プロセスは「子プロセス」というプロセスを生成できる。</w:t>
      </w:r>
    </w:p>
    <w:p w14:paraId="4A057AA6" w14:textId="77777777" w:rsidR="00957E1F" w:rsidRDefault="007621F8" w:rsidP="006508AD">
      <w:pPr>
        <w:pStyle w:val="ab"/>
        <w:ind w:left="594" w:firstLine="283"/>
      </w:pPr>
      <w:r>
        <w:rPr>
          <w:rFonts w:hint="eastAsia"/>
        </w:rPr>
        <w:t>両者はメモリ空間を共有できないが、</w:t>
      </w:r>
      <w:r>
        <w:rPr>
          <w:rFonts w:hint="eastAsia"/>
        </w:rPr>
        <w:t>Unix</w:t>
      </w:r>
      <w:r>
        <w:rPr>
          <w:rFonts w:hint="eastAsia"/>
        </w:rPr>
        <w:t>系</w:t>
      </w:r>
      <w:r>
        <w:rPr>
          <w:rFonts w:hint="eastAsia"/>
        </w:rPr>
        <w:t>OS</w:t>
      </w:r>
      <w:r>
        <w:rPr>
          <w:rFonts w:hint="eastAsia"/>
        </w:rPr>
        <w:t>では多数のメモリ状態やオブジェクトがコピーされ</w:t>
      </w:r>
      <w:r w:rsidR="009852DA">
        <w:rPr>
          <w:rFonts w:hint="eastAsia"/>
        </w:rPr>
        <w:t>、オープンしているファイルディスクリプタなどの</w:t>
      </w:r>
      <w:r>
        <w:rPr>
          <w:rFonts w:hint="eastAsia"/>
        </w:rPr>
        <w:t>共用</w:t>
      </w:r>
      <w:r w:rsidR="009852DA">
        <w:rPr>
          <w:rFonts w:hint="eastAsia"/>
        </w:rPr>
        <w:t>が</w:t>
      </w:r>
      <w:r>
        <w:rPr>
          <w:rFonts w:hint="eastAsia"/>
        </w:rPr>
        <w:t>でき、</w:t>
      </w:r>
      <w:r>
        <w:rPr>
          <w:rFonts w:hint="eastAsia"/>
        </w:rPr>
        <w:t>Windows</w:t>
      </w:r>
      <w:r>
        <w:rPr>
          <w:rFonts w:hint="eastAsia"/>
        </w:rPr>
        <w:t>系</w:t>
      </w:r>
      <w:r>
        <w:rPr>
          <w:rFonts w:hint="eastAsia"/>
        </w:rPr>
        <w:t>OS</w:t>
      </w:r>
      <w:r>
        <w:rPr>
          <w:rFonts w:hint="eastAsia"/>
        </w:rPr>
        <w:t>ではパイプによる入出力ハンドルの共有などができる。</w:t>
      </w:r>
    </w:p>
    <w:p w14:paraId="7156C4BA" w14:textId="4F3F13DC" w:rsidR="006508AD" w:rsidRPr="006508AD" w:rsidRDefault="000C22E7" w:rsidP="006508AD">
      <w:pPr>
        <w:pStyle w:val="ab"/>
        <w:ind w:left="594" w:firstLine="283"/>
      </w:pPr>
      <w:r>
        <w:rPr>
          <w:rFonts w:hint="eastAsia"/>
        </w:rPr>
        <w:t>親プロセスは子プロセス</w:t>
      </w:r>
      <w:r w:rsidR="009852DA">
        <w:rPr>
          <w:rFonts w:hint="eastAsia"/>
        </w:rPr>
        <w:t>の</w:t>
      </w:r>
      <w:r>
        <w:rPr>
          <w:rFonts w:hint="eastAsia"/>
        </w:rPr>
        <w:t>終了を待ったり、子プロセスを終了させたりといった制御が可能。</w:t>
      </w:r>
    </w:p>
    <w:p w14:paraId="3BD1D639" w14:textId="78E4A05D" w:rsidR="00A77C3A" w:rsidRDefault="00A77C3A" w:rsidP="00D776B9">
      <w:pPr>
        <w:pStyle w:val="3"/>
      </w:pPr>
      <w:bookmarkStart w:id="20" w:name="_Toc379553464"/>
      <w:r>
        <w:rPr>
          <w:rFonts w:hint="eastAsia"/>
        </w:rPr>
        <w:lastRenderedPageBreak/>
        <w:t>スレッド</w:t>
      </w:r>
      <w:bookmarkEnd w:id="20"/>
      <w:r w:rsidR="00957E1F">
        <w:fldChar w:fldCharType="begin"/>
      </w:r>
      <w:r w:rsidR="00957E1F">
        <w:instrText xml:space="preserve"> XE "</w:instrText>
      </w:r>
      <w:r w:rsidR="00957E1F">
        <w:instrText>スレッド</w:instrText>
      </w:r>
      <w:r w:rsidR="00957E1F">
        <w:instrText>" \y “</w:instrText>
      </w:r>
      <w:r w:rsidR="00957E1F">
        <w:instrText>すれっど</w:instrText>
      </w:r>
      <w:r w:rsidR="00957E1F">
        <w:instrText xml:space="preserve">” </w:instrText>
      </w:r>
      <w:r w:rsidR="00957E1F">
        <w:fldChar w:fldCharType="end"/>
      </w:r>
    </w:p>
    <w:p w14:paraId="0B09C39E" w14:textId="6544DAE6" w:rsidR="00CA7B15" w:rsidRDefault="00CA7B15" w:rsidP="00CA7B15">
      <w:pPr>
        <w:pStyle w:val="aa"/>
        <w:ind w:left="447" w:firstLine="283"/>
      </w:pPr>
      <w:r>
        <w:rPr>
          <w:rFonts w:hint="eastAsia"/>
        </w:rPr>
        <w:t>プロセス</w:t>
      </w:r>
      <w:r w:rsidR="00DC42A8">
        <w:rPr>
          <w:rFonts w:hint="eastAsia"/>
        </w:rPr>
        <w:t>が起動する際、</w:t>
      </w:r>
      <w:r>
        <w:rPr>
          <w:rFonts w:hint="eastAsia"/>
        </w:rPr>
        <w:t>「メインスレッド」を生成し、「スタック領域」を確保して、プログラム</w:t>
      </w:r>
      <w:r w:rsidR="00DC42A8">
        <w:rPr>
          <w:rFonts w:hint="eastAsia"/>
        </w:rPr>
        <w:t>の</w:t>
      </w:r>
      <w:r>
        <w:rPr>
          <w:rFonts w:hint="eastAsia"/>
        </w:rPr>
        <w:t>実行</w:t>
      </w:r>
      <w:r w:rsidR="00DC42A8">
        <w:rPr>
          <w:rFonts w:hint="eastAsia"/>
        </w:rPr>
        <w:t>を開始</w:t>
      </w:r>
      <w:r>
        <w:rPr>
          <w:rFonts w:hint="eastAsia"/>
        </w:rPr>
        <w:t>する。</w:t>
      </w:r>
    </w:p>
    <w:p w14:paraId="72351B06" w14:textId="41E9CBCB" w:rsidR="00DC42A8" w:rsidRDefault="00CA7B15" w:rsidP="00DC42A8">
      <w:pPr>
        <w:pStyle w:val="aa"/>
        <w:spacing w:beforeLines="50" w:before="180"/>
        <w:ind w:left="447" w:firstLine="283"/>
      </w:pPr>
      <w:r>
        <w:rPr>
          <w:rFonts w:hint="eastAsia"/>
        </w:rPr>
        <w:t>一つのプロセス内には</w:t>
      </w:r>
      <w:r w:rsidR="00DC42A8">
        <w:rPr>
          <w:rFonts w:hint="eastAsia"/>
        </w:rPr>
        <w:t>、メインスレッドのほか、</w:t>
      </w:r>
      <w:r>
        <w:rPr>
          <w:rFonts w:hint="eastAsia"/>
        </w:rPr>
        <w:t>複数のスレッドを</w:t>
      </w:r>
      <w:r w:rsidR="00DC42A8">
        <w:rPr>
          <w:rFonts w:hint="eastAsia"/>
        </w:rPr>
        <w:t>動作させることができる。</w:t>
      </w:r>
    </w:p>
    <w:p w14:paraId="38B924C7" w14:textId="4C2B0DF6" w:rsidR="00B1715F" w:rsidRDefault="00B1715F" w:rsidP="00B1715F">
      <w:pPr>
        <w:pStyle w:val="aa"/>
        <w:ind w:left="447" w:firstLine="283"/>
      </w:pPr>
      <w:r>
        <w:rPr>
          <w:rFonts w:hint="eastAsia"/>
        </w:rPr>
        <w:t>スレッドの生成は、関数を呼び出す際に行う。スレッド生成用</w:t>
      </w:r>
      <w:r>
        <w:rPr>
          <w:rFonts w:hint="eastAsia"/>
        </w:rPr>
        <w:t>API</w:t>
      </w:r>
      <w:r>
        <w:rPr>
          <w:rFonts w:hint="eastAsia"/>
        </w:rPr>
        <w:t>に対して関数とスタック領域を指定すると、</w:t>
      </w:r>
      <w:r>
        <w:rPr>
          <w:rFonts w:hint="eastAsia"/>
        </w:rPr>
        <w:t>OS</w:t>
      </w:r>
      <w:r>
        <w:rPr>
          <w:rFonts w:hint="eastAsia"/>
        </w:rPr>
        <w:t>がその関数をスレッドとして実行し、マルチタスク</w:t>
      </w:r>
      <w:r w:rsidR="00957E1F">
        <w:rPr>
          <w:rFonts w:hint="eastAsia"/>
        </w:rPr>
        <w:t>の</w:t>
      </w:r>
      <w:r>
        <w:rPr>
          <w:rFonts w:hint="eastAsia"/>
        </w:rPr>
        <w:t>スケジューリングの対象に加えて制御する。</w:t>
      </w:r>
    </w:p>
    <w:p w14:paraId="31A0FBA9" w14:textId="61614BBF" w:rsidR="00B1715F" w:rsidRDefault="00B1715F" w:rsidP="00B1715F">
      <w:pPr>
        <w:pStyle w:val="3"/>
      </w:pPr>
      <w:bookmarkStart w:id="21" w:name="_Toc379553465"/>
      <w:r>
        <w:rPr>
          <w:rFonts w:hint="eastAsia"/>
        </w:rPr>
        <w:t>メモリ空間</w:t>
      </w:r>
      <w:r w:rsidR="006D7D48">
        <w:fldChar w:fldCharType="begin"/>
      </w:r>
      <w:r w:rsidR="006D7D48">
        <w:instrText xml:space="preserve"> XE "</w:instrText>
      </w:r>
      <w:r w:rsidR="006D7D48">
        <w:instrText>メモリ空間</w:instrText>
      </w:r>
      <w:r w:rsidR="006D7D48">
        <w:instrText>" \y “</w:instrText>
      </w:r>
      <w:r w:rsidR="006D7D48">
        <w:instrText>めもりくうかん</w:instrText>
      </w:r>
      <w:r w:rsidR="006D7D48">
        <w:instrText xml:space="preserve">” </w:instrText>
      </w:r>
      <w:r w:rsidR="006D7D48">
        <w:fldChar w:fldCharType="end"/>
      </w:r>
      <w:r>
        <w:rPr>
          <w:rFonts w:hint="eastAsia"/>
        </w:rPr>
        <w:t>の保護</w:t>
      </w:r>
      <w:bookmarkEnd w:id="21"/>
    </w:p>
    <w:p w14:paraId="022ED45E" w14:textId="77777777" w:rsidR="00092A73" w:rsidRDefault="00DC42A8" w:rsidP="00DC42A8">
      <w:pPr>
        <w:pStyle w:val="aa"/>
        <w:ind w:left="447" w:firstLine="283"/>
      </w:pPr>
      <w:r>
        <w:rPr>
          <w:rFonts w:hint="eastAsia"/>
        </w:rPr>
        <w:t>プロセス内の</w:t>
      </w:r>
      <w:r w:rsidR="00092A73">
        <w:rPr>
          <w:rFonts w:hint="eastAsia"/>
        </w:rPr>
        <w:t>全</w:t>
      </w:r>
      <w:r>
        <w:rPr>
          <w:rFonts w:hint="eastAsia"/>
        </w:rPr>
        <w:t>スレッドはメモリ空間を共有できる</w:t>
      </w:r>
      <w:r w:rsidR="00092A73">
        <w:rPr>
          <w:rFonts w:hint="eastAsia"/>
        </w:rPr>
        <w:t>。</w:t>
      </w:r>
    </w:p>
    <w:p w14:paraId="6C20EFFD" w14:textId="43DCDF51" w:rsidR="00DC42A8" w:rsidRDefault="00092A73" w:rsidP="00DC42A8">
      <w:pPr>
        <w:pStyle w:val="aa"/>
        <w:ind w:left="447" w:firstLine="283"/>
      </w:pPr>
      <w:r>
        <w:t>しかし、</w:t>
      </w:r>
      <w:r w:rsidR="00DC42A8">
        <w:rPr>
          <w:rFonts w:hint="eastAsia"/>
        </w:rPr>
        <w:t>別プロセスのメモリ空間にはアクセスできない。プロセスのメモリ空間は</w:t>
      </w:r>
      <w:r w:rsidR="006D7D48">
        <w:rPr>
          <w:rFonts w:hint="eastAsia"/>
        </w:rPr>
        <w:t>、</w:t>
      </w:r>
      <w:r w:rsidR="00DC42A8">
        <w:rPr>
          <w:rFonts w:hint="eastAsia"/>
        </w:rPr>
        <w:t>OS</w:t>
      </w:r>
      <w:r w:rsidR="00DC42A8">
        <w:rPr>
          <w:rFonts w:hint="eastAsia"/>
        </w:rPr>
        <w:t>が制御する「仮想メモリ空間（仮想アドレス）」によって保護されるため、メモリアドレスを直接指定しても、他のプロセスに干渉することはない。</w:t>
      </w:r>
    </w:p>
    <w:p w14:paraId="213077B4" w14:textId="708C85E5" w:rsidR="00092A73" w:rsidRDefault="00092A73" w:rsidP="00092A73">
      <w:pPr>
        <w:pStyle w:val="aa"/>
        <w:spacing w:beforeLines="50" w:before="180"/>
        <w:ind w:left="447" w:firstLine="283"/>
      </w:pPr>
      <w:r>
        <w:t>なお、プロセス間で情報を共有する手段は幾つも用意されている。どのような手段があるかは後述する。</w:t>
      </w:r>
    </w:p>
    <w:p w14:paraId="1AD8FF3D" w14:textId="54307918" w:rsidR="00092A73" w:rsidRDefault="00092A73" w:rsidP="00092A73">
      <w:pPr>
        <w:pStyle w:val="aa"/>
        <w:spacing w:beforeLines="50" w:before="180"/>
        <w:ind w:left="447" w:firstLine="283"/>
      </w:pPr>
      <w:r>
        <w:t>逆にスレッド内だけで</w:t>
      </w:r>
      <w:r w:rsidR="006D7D48">
        <w:t>（スコープが）</w:t>
      </w:r>
      <w:r>
        <w:t>保護され</w:t>
      </w:r>
      <w:r w:rsidR="006D7D48">
        <w:t>た</w:t>
      </w:r>
      <w:r>
        <w:t>メモリ領域を扱うこともできる。これは「</w:t>
      </w:r>
      <w:r>
        <w:t>TLS</w:t>
      </w:r>
      <w:r>
        <w:t>＝</w:t>
      </w:r>
      <w:r>
        <w:rPr>
          <w:rFonts w:hint="eastAsia"/>
        </w:rPr>
        <w:t>Thread Local Strage</w:t>
      </w:r>
      <w:r>
        <w:rPr>
          <w:rFonts w:hint="eastAsia"/>
        </w:rPr>
        <w:t>」（スレッドローカルストレージ）と呼ばれる仕組みで</w:t>
      </w:r>
      <w:r w:rsidR="006D7D48">
        <w:rPr>
          <w:rFonts w:hint="eastAsia"/>
        </w:rPr>
        <w:t>ある。</w:t>
      </w:r>
      <w:r>
        <w:rPr>
          <w:rFonts w:hint="eastAsia"/>
        </w:rPr>
        <w:t>詳しくは後述する。</w:t>
      </w:r>
    </w:p>
    <w:p w14:paraId="04FB45D6" w14:textId="59BE10E8" w:rsidR="00B1715F" w:rsidRDefault="00B1715F" w:rsidP="00B1715F">
      <w:pPr>
        <w:pStyle w:val="3"/>
      </w:pPr>
      <w:bookmarkStart w:id="22" w:name="_Toc379553466"/>
      <w:r>
        <w:rPr>
          <w:rFonts w:hint="eastAsia"/>
        </w:rPr>
        <w:t>プロセスの終了時のリソースの解放</w:t>
      </w:r>
      <w:bookmarkEnd w:id="22"/>
    </w:p>
    <w:p w14:paraId="3536738A" w14:textId="4FBBB50E" w:rsidR="00B1715F" w:rsidRDefault="00C15E87" w:rsidP="00DC42A8">
      <w:pPr>
        <w:pStyle w:val="aa"/>
        <w:spacing w:beforeLines="50" w:before="180"/>
        <w:ind w:left="447" w:firstLine="283"/>
      </w:pPr>
      <w:r>
        <w:rPr>
          <w:rFonts w:hint="eastAsia"/>
        </w:rPr>
        <w:t>メインスレッドが終了すると、プロセスが終了する。</w:t>
      </w:r>
    </w:p>
    <w:p w14:paraId="4CE22C43" w14:textId="4DCE1620" w:rsidR="00C15E87" w:rsidRDefault="00C15E87" w:rsidP="00C15E87">
      <w:pPr>
        <w:pStyle w:val="aa"/>
        <w:ind w:left="447" w:firstLine="283"/>
      </w:pPr>
      <w:r>
        <w:t>この時、「未解放のメモリ」（メモリリーク）、「クローズしていないファイル</w:t>
      </w:r>
      <w:r w:rsidR="009852DA">
        <w:rPr>
          <w:rFonts w:hint="eastAsia"/>
        </w:rPr>
        <w:t>ディ</w:t>
      </w:r>
      <w:r>
        <w:t>スクリプタ</w:t>
      </w:r>
      <w:r w:rsidR="007621F8">
        <w:rPr>
          <w:rFonts w:hint="eastAsia"/>
        </w:rPr>
        <w:t>（</w:t>
      </w:r>
      <w:r w:rsidR="007621F8">
        <w:rPr>
          <w:rFonts w:hint="eastAsia"/>
        </w:rPr>
        <w:t>FILE*</w:t>
      </w:r>
      <w:r w:rsidR="007621F8">
        <w:rPr>
          <w:rFonts w:hint="eastAsia"/>
        </w:rPr>
        <w:t>など）</w:t>
      </w:r>
      <w:r>
        <w:t>」、「終了していないスレッド」、「クローズしていない同期オブジェクトなどの各種ハンドル」など全ての未解放リソースに</w:t>
      </w:r>
      <w:r>
        <w:rPr>
          <w:rFonts w:hint="eastAsia"/>
        </w:rPr>
        <w:t>対して、終了処理が行われる。</w:t>
      </w:r>
    </w:p>
    <w:p w14:paraId="479500E1" w14:textId="4280053F" w:rsidR="005E0D2F" w:rsidRDefault="005E0D2F" w:rsidP="00F931A9">
      <w:pPr>
        <w:pStyle w:val="aa"/>
        <w:spacing w:beforeLines="50" w:before="180"/>
        <w:ind w:left="447" w:firstLine="283"/>
      </w:pPr>
      <w:r>
        <w:t>ただし、きちんと終了できずに「ゾンビプロセス」という形で残ってしまうケースもある。何より、メモリリーク等を見過ごしていると、長時間の</w:t>
      </w:r>
      <w:r w:rsidR="006D7D48">
        <w:t>アプリケーション実行でメモリ不足などの深刻な障害をもたらす。終了処理に頼らず、逐一きちんとリソースの解放を行うのがプログラミングの作法である。</w:t>
      </w:r>
    </w:p>
    <w:p w14:paraId="6C658073" w14:textId="4951326A" w:rsidR="005E0D2F" w:rsidRDefault="00F931A9" w:rsidP="00F931A9">
      <w:pPr>
        <w:pStyle w:val="aa"/>
        <w:spacing w:beforeLines="50" w:before="180"/>
        <w:ind w:leftChars="203" w:left="1274" w:hangingChars="404" w:hanging="848"/>
      </w:pPr>
      <w:r>
        <w:rPr>
          <w:rFonts w:hint="eastAsia"/>
        </w:rPr>
        <w:t>【</w:t>
      </w:r>
      <w:r w:rsidR="005E0D2F">
        <w:rPr>
          <w:rFonts w:hint="eastAsia"/>
        </w:rPr>
        <w:t>補足</w:t>
      </w:r>
      <w:r>
        <w:rPr>
          <w:rFonts w:hint="eastAsia"/>
        </w:rPr>
        <w:t>】</w:t>
      </w:r>
      <w:r w:rsidR="005E0D2F">
        <w:rPr>
          <w:rFonts w:hint="eastAsia"/>
        </w:rPr>
        <w:t>fork</w:t>
      </w:r>
      <w:r w:rsidR="005E0D2F">
        <w:rPr>
          <w:rFonts w:hint="eastAsia"/>
        </w:rPr>
        <w:t>による子プロセスを生成した時、親プロセスが子プロセスの終了を</w:t>
      </w:r>
      <w:r w:rsidR="005E0D2F">
        <w:rPr>
          <w:rFonts w:hint="eastAsia"/>
        </w:rPr>
        <w:t>wait</w:t>
      </w:r>
      <w:r w:rsidR="005E0D2F">
        <w:rPr>
          <w:rFonts w:hint="eastAsia"/>
        </w:rPr>
        <w:t>しないと子プロセスがゾンビ化する。</w:t>
      </w:r>
    </w:p>
    <w:p w14:paraId="4B07F422" w14:textId="4C2ACF0C" w:rsidR="00F931A9" w:rsidRDefault="00F931A9" w:rsidP="00F931A9">
      <w:pPr>
        <w:pStyle w:val="3"/>
      </w:pPr>
      <w:bookmarkStart w:id="23" w:name="_Toc379553467"/>
      <w:r>
        <w:rPr>
          <w:rFonts w:hint="eastAsia"/>
        </w:rPr>
        <w:lastRenderedPageBreak/>
        <w:t>サービス</w:t>
      </w:r>
      <w:r w:rsidR="006D7D48">
        <w:fldChar w:fldCharType="begin"/>
      </w:r>
      <w:r w:rsidR="006D7D48">
        <w:instrText xml:space="preserve"> XE "</w:instrText>
      </w:r>
      <w:r w:rsidR="006D7D48">
        <w:instrText>サービス</w:instrText>
      </w:r>
      <w:r w:rsidR="006D7D48">
        <w:instrText>" \y “</w:instrText>
      </w:r>
      <w:r w:rsidR="006D7D48">
        <w:instrText>さーびす</w:instrText>
      </w:r>
      <w:r w:rsidR="006D7D48">
        <w:instrText xml:space="preserve">” </w:instrText>
      </w:r>
      <w:r w:rsidR="006D7D48">
        <w:fldChar w:fldCharType="end"/>
      </w:r>
      <w:r>
        <w:rPr>
          <w:rFonts w:hint="eastAsia"/>
        </w:rPr>
        <w:t>／デーモン</w:t>
      </w:r>
      <w:bookmarkEnd w:id="23"/>
      <w:r w:rsidR="006D7D48">
        <w:fldChar w:fldCharType="begin"/>
      </w:r>
      <w:r w:rsidR="006D7D48">
        <w:instrText xml:space="preserve"> XE "</w:instrText>
      </w:r>
      <w:r w:rsidR="006D7D48">
        <w:instrText>デーモン</w:instrText>
      </w:r>
      <w:r w:rsidR="006D7D48">
        <w:instrText>" \y “</w:instrText>
      </w:r>
      <w:r w:rsidR="006D7D48">
        <w:instrText>でーもん</w:instrText>
      </w:r>
      <w:r w:rsidR="006D7D48">
        <w:instrText xml:space="preserve">” </w:instrText>
      </w:r>
      <w:r w:rsidR="006D7D48">
        <w:fldChar w:fldCharType="end"/>
      </w:r>
    </w:p>
    <w:p w14:paraId="2C61D22A" w14:textId="77777777" w:rsidR="00AC7562" w:rsidRDefault="00F931A9" w:rsidP="00F931A9">
      <w:pPr>
        <w:pStyle w:val="aa"/>
        <w:ind w:left="447" w:firstLine="283"/>
      </w:pPr>
      <w:r>
        <w:rPr>
          <w:rFonts w:hint="eastAsia"/>
        </w:rPr>
        <w:t>Windows</w:t>
      </w:r>
      <w:r>
        <w:rPr>
          <w:rFonts w:hint="eastAsia"/>
        </w:rPr>
        <w:t>の「サービス」、</w:t>
      </w:r>
      <w:r>
        <w:rPr>
          <w:rFonts w:hint="eastAsia"/>
        </w:rPr>
        <w:t>Unix</w:t>
      </w:r>
      <w:r>
        <w:rPr>
          <w:rFonts w:hint="eastAsia"/>
        </w:rPr>
        <w:t>系</w:t>
      </w:r>
      <w:r>
        <w:rPr>
          <w:rFonts w:hint="eastAsia"/>
        </w:rPr>
        <w:t>OS</w:t>
      </w:r>
      <w:r>
        <w:rPr>
          <w:rFonts w:hint="eastAsia"/>
        </w:rPr>
        <w:t>の「デーモン」は、バックグラウンドで常時稼働する「プロセス」のことである。</w:t>
      </w:r>
    </w:p>
    <w:p w14:paraId="45C4260C" w14:textId="0EB90DDE" w:rsidR="00F931A9" w:rsidRDefault="00AC7562" w:rsidP="00F931A9">
      <w:pPr>
        <w:pStyle w:val="aa"/>
        <w:ind w:left="447" w:firstLine="283"/>
      </w:pPr>
      <w:r>
        <w:rPr>
          <w:rFonts w:hint="eastAsia"/>
        </w:rPr>
        <w:t>GUI</w:t>
      </w:r>
      <w:r>
        <w:rPr>
          <w:rFonts w:hint="eastAsia"/>
        </w:rPr>
        <w:t>を持った「フロントエンド</w:t>
      </w:r>
      <w:r w:rsidR="006D7D48">
        <w:fldChar w:fldCharType="begin"/>
      </w:r>
      <w:r w:rsidR="006D7D48">
        <w:instrText xml:space="preserve"> XE "</w:instrText>
      </w:r>
      <w:r w:rsidR="006D7D48">
        <w:instrText>プロセス</w:instrText>
      </w:r>
      <w:r w:rsidR="006D7D48">
        <w:rPr>
          <w:rFonts w:hint="eastAsia"/>
        </w:rPr>
        <w:instrText>:</w:instrText>
      </w:r>
      <w:r w:rsidR="006D7D48">
        <w:rPr>
          <w:rFonts w:hint="eastAsia"/>
        </w:rPr>
        <w:instrText>フロントエンド</w:instrText>
      </w:r>
      <w:r w:rsidR="006D7D48">
        <w:instrText>" \y “</w:instrText>
      </w:r>
      <w:r w:rsidR="006D7D48">
        <w:instrText>ぷろせす</w:instrText>
      </w:r>
      <w:r w:rsidR="006D7D48">
        <w:rPr>
          <w:rFonts w:hint="eastAsia"/>
        </w:rPr>
        <w:instrText>:</w:instrText>
      </w:r>
      <w:r w:rsidR="006D7D48">
        <w:rPr>
          <w:rFonts w:hint="eastAsia"/>
        </w:rPr>
        <w:instrText>ふろんとえんど</w:instrText>
      </w:r>
      <w:r w:rsidR="006D7D48">
        <w:instrText xml:space="preserve">” </w:instrText>
      </w:r>
      <w:r w:rsidR="006D7D48">
        <w:fldChar w:fldCharType="end"/>
      </w:r>
      <w:r>
        <w:rPr>
          <w:rFonts w:hint="eastAsia"/>
        </w:rPr>
        <w:t>（プロセス）」に対して、姿の見えない</w:t>
      </w:r>
      <w:r w:rsidR="00AD5C5F">
        <w:rPr>
          <w:rFonts w:hint="eastAsia"/>
        </w:rPr>
        <w:t>「バックエンド</w:t>
      </w:r>
      <w:r w:rsidR="006D7D48">
        <w:fldChar w:fldCharType="begin"/>
      </w:r>
      <w:r w:rsidR="006D7D48">
        <w:instrText xml:space="preserve"> XE "</w:instrText>
      </w:r>
      <w:r w:rsidR="006D7D48">
        <w:instrText>プロセス</w:instrText>
      </w:r>
      <w:r w:rsidR="006D7D48">
        <w:rPr>
          <w:rFonts w:hint="eastAsia"/>
        </w:rPr>
        <w:instrText>:</w:instrText>
      </w:r>
      <w:r w:rsidR="006D7D48">
        <w:rPr>
          <w:rFonts w:hint="eastAsia"/>
        </w:rPr>
        <w:instrText>バックエンド</w:instrText>
      </w:r>
      <w:r w:rsidR="006D7D48">
        <w:instrText>" \y “</w:instrText>
      </w:r>
      <w:r w:rsidR="006D7D48">
        <w:instrText>ぷろせす</w:instrText>
      </w:r>
      <w:r w:rsidR="006D7D48">
        <w:rPr>
          <w:rFonts w:hint="eastAsia"/>
        </w:rPr>
        <w:instrText>:</w:instrText>
      </w:r>
      <w:r w:rsidR="006D7D48">
        <w:rPr>
          <w:rFonts w:hint="eastAsia"/>
        </w:rPr>
        <w:instrText>ばっくえんど</w:instrText>
      </w:r>
      <w:r w:rsidR="006D7D48">
        <w:instrText xml:space="preserve">” </w:instrText>
      </w:r>
      <w:r w:rsidR="006D7D48">
        <w:fldChar w:fldCharType="end"/>
      </w:r>
      <w:r>
        <w:rPr>
          <w:rFonts w:hint="eastAsia"/>
        </w:rPr>
        <w:t>（</w:t>
      </w:r>
      <w:r w:rsidR="00AD5C5F">
        <w:rPr>
          <w:rFonts w:hint="eastAsia"/>
        </w:rPr>
        <w:t>プロセス</w:t>
      </w:r>
      <w:r>
        <w:rPr>
          <w:rFonts w:hint="eastAsia"/>
        </w:rPr>
        <w:t>）</w:t>
      </w:r>
      <w:r w:rsidR="00AD5C5F">
        <w:rPr>
          <w:rFonts w:hint="eastAsia"/>
        </w:rPr>
        <w:t>」</w:t>
      </w:r>
      <w:r w:rsidR="00E03646">
        <w:rPr>
          <w:rFonts w:hint="eastAsia"/>
        </w:rPr>
        <w:t>といった呼び方もする。</w:t>
      </w:r>
    </w:p>
    <w:p w14:paraId="6EE49731" w14:textId="16D4D1CD" w:rsidR="00AC7562" w:rsidRDefault="006D7D48" w:rsidP="00AC7562">
      <w:pPr>
        <w:pStyle w:val="aa"/>
        <w:spacing w:beforeLines="50" w:before="180"/>
        <w:ind w:left="447" w:firstLine="283"/>
      </w:pPr>
      <w:r>
        <w:rPr>
          <w:rFonts w:hint="eastAsia"/>
        </w:rPr>
        <w:t>サービス／デーモンは、</w:t>
      </w:r>
      <w:r w:rsidR="00F931A9">
        <w:rPr>
          <w:rFonts w:hint="eastAsia"/>
        </w:rPr>
        <w:t>ログインしなくても</w:t>
      </w:r>
      <w:r w:rsidR="00F931A9">
        <w:rPr>
          <w:rFonts w:hint="eastAsia"/>
        </w:rPr>
        <w:t>OS</w:t>
      </w:r>
      <w:r w:rsidR="00F931A9">
        <w:rPr>
          <w:rFonts w:hint="eastAsia"/>
        </w:rPr>
        <w:t>起動と同時に実行するように</w:t>
      </w:r>
      <w:r w:rsidR="00F931A9">
        <w:rPr>
          <w:rFonts w:hint="eastAsia"/>
        </w:rPr>
        <w:t>OS</w:t>
      </w:r>
      <w:r w:rsidR="00F931A9">
        <w:rPr>
          <w:rFonts w:hint="eastAsia"/>
        </w:rPr>
        <w:t>が管理</w:t>
      </w:r>
      <w:r w:rsidR="00E03646">
        <w:rPr>
          <w:rFonts w:hint="eastAsia"/>
        </w:rPr>
        <w:t>する。</w:t>
      </w:r>
    </w:p>
    <w:p w14:paraId="65856169" w14:textId="7D815A25" w:rsidR="00E03646" w:rsidRPr="00E03646" w:rsidRDefault="00F931A9" w:rsidP="00F931A9">
      <w:pPr>
        <w:pStyle w:val="aa"/>
        <w:ind w:left="447" w:firstLine="283"/>
      </w:pPr>
      <w:r>
        <w:rPr>
          <w:rFonts w:hint="eastAsia"/>
        </w:rPr>
        <w:t>Web</w:t>
      </w:r>
      <w:r>
        <w:rPr>
          <w:rFonts w:hint="eastAsia"/>
        </w:rPr>
        <w:t>サーバーなどのサーバー系のシステムに多く用いられる形態。</w:t>
      </w:r>
      <w:r w:rsidR="00E03646">
        <w:t>何らかのリクエストが来るまで待ち続けるような処理が多い。</w:t>
      </w:r>
    </w:p>
    <w:p w14:paraId="1FCDF5DE" w14:textId="730D471A" w:rsidR="00F931A9" w:rsidRPr="00F931A9" w:rsidRDefault="00F931A9" w:rsidP="00E03646">
      <w:pPr>
        <w:pStyle w:val="aa"/>
        <w:spacing w:beforeLines="50" w:before="180"/>
        <w:ind w:left="447" w:firstLine="283"/>
      </w:pPr>
      <w:r>
        <w:t>なお、「デーモン」は「</w:t>
      </w:r>
      <w:r>
        <w:rPr>
          <w:rFonts w:hint="eastAsia"/>
        </w:rPr>
        <w:t>demon</w:t>
      </w:r>
      <w:r>
        <w:rPr>
          <w:rFonts w:hint="eastAsia"/>
        </w:rPr>
        <w:t>」（悪魔）ではなく「</w:t>
      </w:r>
      <w:r>
        <w:rPr>
          <w:rFonts w:hint="eastAsia"/>
        </w:rPr>
        <w:t>daemon</w:t>
      </w:r>
      <w:r>
        <w:t>」（</w:t>
      </w:r>
      <w:r>
        <w:rPr>
          <w:rFonts w:hint="eastAsia"/>
        </w:rPr>
        <w:t>守護神）。</w:t>
      </w:r>
    </w:p>
    <w:p w14:paraId="789803F4" w14:textId="487E1E3C" w:rsidR="00A77C3A" w:rsidRDefault="00A77C3A" w:rsidP="00A77C3A">
      <w:pPr>
        <w:pStyle w:val="1"/>
      </w:pPr>
      <w:bookmarkStart w:id="24" w:name="_Toc379553468"/>
      <w:r>
        <w:rPr>
          <w:rFonts w:hint="eastAsia"/>
        </w:rPr>
        <w:t>スレッドとハードウェア</w:t>
      </w:r>
      <w:bookmarkEnd w:id="24"/>
    </w:p>
    <w:p w14:paraId="68A33355" w14:textId="5C8DCBAF" w:rsidR="00E71698" w:rsidRDefault="00E71698" w:rsidP="00E71698">
      <w:pPr>
        <w:pStyle w:val="a8"/>
        <w:ind w:firstLine="283"/>
      </w:pPr>
      <w:r>
        <w:t>マルチスレッドプログラミングでは、</w:t>
      </w:r>
      <w:r>
        <w:rPr>
          <w:rFonts w:hint="eastAsia"/>
        </w:rPr>
        <w:t>対象となるハードウェアを意識しなければならない。</w:t>
      </w:r>
    </w:p>
    <w:p w14:paraId="28AD8012" w14:textId="77777777" w:rsidR="00165F19" w:rsidRDefault="00E71698" w:rsidP="00E71698">
      <w:pPr>
        <w:pStyle w:val="a8"/>
        <w:ind w:firstLine="283"/>
      </w:pPr>
      <w:r>
        <w:rPr>
          <w:rFonts w:hint="eastAsia"/>
        </w:rPr>
        <w:t>使用するハードウェア</w:t>
      </w:r>
      <w:r w:rsidR="00165F19">
        <w:rPr>
          <w:rFonts w:hint="eastAsia"/>
        </w:rPr>
        <w:t>／</w:t>
      </w:r>
      <w:r w:rsidR="00165F19">
        <w:rPr>
          <w:rFonts w:hint="eastAsia"/>
        </w:rPr>
        <w:t>OS</w:t>
      </w:r>
      <w:r>
        <w:rPr>
          <w:rFonts w:hint="eastAsia"/>
        </w:rPr>
        <w:t>に応じた判断要件がある。</w:t>
      </w:r>
    </w:p>
    <w:p w14:paraId="6142BD15" w14:textId="05CE92C1" w:rsidR="005D1EB8" w:rsidRDefault="00E71698" w:rsidP="00E71698">
      <w:pPr>
        <w:pStyle w:val="a8"/>
        <w:ind w:firstLine="283"/>
      </w:pPr>
      <w:r>
        <w:rPr>
          <w:rFonts w:hint="eastAsia"/>
        </w:rPr>
        <w:t>例えば、「同期にスピンロックを使うべきか？</w:t>
      </w:r>
      <w:r w:rsidR="00E14B1B">
        <w:rPr>
          <w:rFonts w:hint="eastAsia"/>
        </w:rPr>
        <w:t>（</w:t>
      </w:r>
      <w:r w:rsidR="00165F19">
        <w:rPr>
          <w:rFonts w:hint="eastAsia"/>
        </w:rPr>
        <w:t>別コアにスレッドを分散させる必要あり</w:t>
      </w:r>
      <w:r w:rsidR="00E14B1B">
        <w:rPr>
          <w:rFonts w:hint="eastAsia"/>
        </w:rPr>
        <w:t>）</w:t>
      </w:r>
      <w:r>
        <w:rPr>
          <w:rFonts w:hint="eastAsia"/>
        </w:rPr>
        <w:t>」</w:t>
      </w:r>
      <w:r w:rsidR="0089500A">
        <w:rPr>
          <w:rFonts w:hint="eastAsia"/>
        </w:rPr>
        <w:t>、</w:t>
      </w:r>
      <w:r>
        <w:rPr>
          <w:rFonts w:hint="eastAsia"/>
        </w:rPr>
        <w:t>「</w:t>
      </w:r>
      <w:r w:rsidR="00E14B1B">
        <w:rPr>
          <w:rFonts w:hint="eastAsia"/>
        </w:rPr>
        <w:t>SPU</w:t>
      </w:r>
      <w:r w:rsidR="00E14B1B">
        <w:rPr>
          <w:rFonts w:hint="eastAsia"/>
        </w:rPr>
        <w:t>や</w:t>
      </w:r>
      <w:r w:rsidR="00E14B1B">
        <w:rPr>
          <w:rFonts w:hint="eastAsia"/>
        </w:rPr>
        <w:t>GPU</w:t>
      </w:r>
      <w:r w:rsidR="0089500A">
        <w:rPr>
          <w:rFonts w:hint="eastAsia"/>
        </w:rPr>
        <w:t>（</w:t>
      </w:r>
      <w:r w:rsidR="0089500A">
        <w:rPr>
          <w:rFonts w:hint="eastAsia"/>
        </w:rPr>
        <w:t>GPGPU</w:t>
      </w:r>
      <w:r w:rsidR="0089500A">
        <w:rPr>
          <w:rFonts w:hint="eastAsia"/>
        </w:rPr>
        <w:t>）</w:t>
      </w:r>
      <w:r w:rsidR="00E14B1B">
        <w:rPr>
          <w:rFonts w:hint="eastAsia"/>
        </w:rPr>
        <w:t>のような</w:t>
      </w:r>
      <w:r w:rsidR="0089500A">
        <w:rPr>
          <w:rFonts w:hint="eastAsia"/>
        </w:rPr>
        <w:t>副</w:t>
      </w:r>
      <w:r w:rsidR="00E14B1B">
        <w:rPr>
          <w:rFonts w:hint="eastAsia"/>
        </w:rPr>
        <w:t>プロセッサを利用するべきか？（プロセッサ専用のプログラムが必要）」</w:t>
      </w:r>
      <w:r w:rsidR="0089500A">
        <w:rPr>
          <w:rFonts w:hint="eastAsia"/>
        </w:rPr>
        <w:t>、</w:t>
      </w:r>
      <w:r w:rsidR="00165F19">
        <w:t>「多数の</w:t>
      </w:r>
      <w:r w:rsidR="0089500A">
        <w:rPr>
          <w:rFonts w:hint="eastAsia"/>
        </w:rPr>
        <w:t>副</w:t>
      </w:r>
      <w:r w:rsidR="00165F19">
        <w:t>プロセッサがあるなら</w:t>
      </w:r>
      <w:r w:rsidR="00165F19">
        <w:rPr>
          <w:rFonts w:hint="eastAsia"/>
        </w:rPr>
        <w:t>、</w:t>
      </w:r>
      <w:r w:rsidR="00165F19">
        <w:t>一部のプロセッサは特定の処理に専門化して</w:t>
      </w:r>
      <w:r w:rsidR="006D7D48">
        <w:t>、専用プログラムを読み込む</w:t>
      </w:r>
      <w:r w:rsidR="00165F19">
        <w:t>手間をなくようにすべきか？（</w:t>
      </w:r>
      <w:r w:rsidR="00165F19">
        <w:rPr>
          <w:rFonts w:hint="eastAsia"/>
        </w:rPr>
        <w:t>SPU</w:t>
      </w:r>
      <w:r w:rsidR="00165F19">
        <w:rPr>
          <w:rFonts w:hint="eastAsia"/>
        </w:rPr>
        <w:t>でよく使われる手法</w:t>
      </w:r>
      <w:r w:rsidR="00165F19">
        <w:t>）」</w:t>
      </w:r>
      <w:r w:rsidR="00165F19">
        <w:rPr>
          <w:rFonts w:hint="eastAsia"/>
        </w:rPr>
        <w:t xml:space="preserve"> </w:t>
      </w:r>
      <w:r w:rsidR="00165F19">
        <w:rPr>
          <w:rFonts w:hint="eastAsia"/>
        </w:rPr>
        <w:t>など。</w:t>
      </w:r>
    </w:p>
    <w:p w14:paraId="46CBF0FC" w14:textId="0AEADD91" w:rsidR="00E71698" w:rsidRPr="00E71698" w:rsidRDefault="005D1EB8" w:rsidP="00E71698">
      <w:pPr>
        <w:pStyle w:val="a8"/>
        <w:ind w:firstLine="283"/>
      </w:pPr>
      <w:r>
        <w:rPr>
          <w:rFonts w:hint="eastAsia"/>
        </w:rPr>
        <w:t>また、スレッドの扱い方や同期の方法など、プログラミング手法が</w:t>
      </w:r>
      <w:r>
        <w:rPr>
          <w:rFonts w:hint="eastAsia"/>
        </w:rPr>
        <w:t>OS</w:t>
      </w:r>
      <w:r>
        <w:rPr>
          <w:rFonts w:hint="eastAsia"/>
        </w:rPr>
        <w:t>によって異なる。</w:t>
      </w:r>
    </w:p>
    <w:p w14:paraId="204F17F2" w14:textId="1A957309" w:rsidR="00E211F0" w:rsidRDefault="00E211F0" w:rsidP="00E211F0">
      <w:pPr>
        <w:pStyle w:val="2"/>
      </w:pPr>
      <w:bookmarkStart w:id="25" w:name="_Toc379553469"/>
      <w:r>
        <w:rPr>
          <w:rFonts w:hint="eastAsia"/>
        </w:rPr>
        <w:t>CPU</w:t>
      </w:r>
      <w:bookmarkEnd w:id="25"/>
      <w:r w:rsidR="006D7D48">
        <w:fldChar w:fldCharType="begin"/>
      </w:r>
      <w:r w:rsidR="006D7D48">
        <w:instrText xml:space="preserve"> XE "CPU" \y “CPU” </w:instrText>
      </w:r>
      <w:r w:rsidR="006D7D48">
        <w:fldChar w:fldCharType="end"/>
      </w:r>
    </w:p>
    <w:p w14:paraId="17A99976" w14:textId="77777777" w:rsidR="009D1D38" w:rsidRDefault="00E211F0" w:rsidP="00E211F0">
      <w:pPr>
        <w:pStyle w:val="a9"/>
        <w:keepNext/>
        <w:widowControl/>
        <w:ind w:firstLine="283"/>
      </w:pPr>
      <w:r>
        <w:rPr>
          <w:rFonts w:hint="eastAsia"/>
        </w:rPr>
        <w:t>「</w:t>
      </w:r>
      <w:r>
        <w:rPr>
          <w:rFonts w:hint="eastAsia"/>
        </w:rPr>
        <w:t>C</w:t>
      </w:r>
      <w:r>
        <w:t>entral Processing Unit</w:t>
      </w:r>
      <w:r>
        <w:t>」（中央処理装置）のこと。コンピュータで最もメインとなる演算装置を指して「</w:t>
      </w:r>
      <w:r>
        <w:rPr>
          <w:rFonts w:hint="eastAsia"/>
        </w:rPr>
        <w:t>CPU</w:t>
      </w:r>
      <w:r>
        <w:rPr>
          <w:rFonts w:hint="eastAsia"/>
        </w:rPr>
        <w:t>」と呼ぶ</w:t>
      </w:r>
      <w:r w:rsidR="009D1D38">
        <w:rPr>
          <w:rFonts w:hint="eastAsia"/>
        </w:rPr>
        <w:t>。</w:t>
      </w:r>
    </w:p>
    <w:p w14:paraId="5C4B0CC8" w14:textId="607108E0" w:rsidR="00E211F0" w:rsidRDefault="00E211F0" w:rsidP="009D1D38">
      <w:pPr>
        <w:pStyle w:val="a9"/>
        <w:keepNext/>
        <w:widowControl/>
        <w:spacing w:afterLines="50" w:after="180"/>
        <w:ind w:firstLine="283"/>
      </w:pPr>
      <w:r>
        <w:rPr>
          <w:rFonts w:hint="eastAsia"/>
        </w:rPr>
        <w:t>微妙に意味の違う同義語が</w:t>
      </w:r>
      <w:r w:rsidR="009D1D38">
        <w:rPr>
          <w:rFonts w:hint="eastAsia"/>
        </w:rPr>
        <w:t>あるので</w:t>
      </w:r>
      <w:r>
        <w:rPr>
          <w:rFonts w:hint="eastAsia"/>
        </w:rPr>
        <w:t>以下</w:t>
      </w:r>
      <w:r w:rsidR="009D1D38">
        <w:rPr>
          <w:rFonts w:hint="eastAsia"/>
        </w:rPr>
        <w:t>に</w:t>
      </w:r>
      <w:r>
        <w:rPr>
          <w:rFonts w:hint="eastAsia"/>
        </w:rPr>
        <w:t>幾つか列挙する。</w:t>
      </w:r>
    </w:p>
    <w:p w14:paraId="7DF63ACA" w14:textId="0E027FB2" w:rsidR="00E211F0" w:rsidRDefault="00DB0D45" w:rsidP="00DB0D45">
      <w:pPr>
        <w:pStyle w:val="affff7"/>
      </w:pPr>
      <w:r>
        <w:rPr>
          <w:rFonts w:hint="eastAsia"/>
        </w:rPr>
        <w:t>MPU</w:t>
      </w:r>
      <w:r w:rsidR="00856478">
        <w:fldChar w:fldCharType="begin"/>
      </w:r>
      <w:r w:rsidR="00856478">
        <w:instrText xml:space="preserve"> XE "MPU" \y “MPU” </w:instrText>
      </w:r>
      <w:r w:rsidR="00856478">
        <w:fldChar w:fldCharType="end"/>
      </w:r>
      <w:r>
        <w:rPr>
          <w:rFonts w:hint="eastAsia"/>
        </w:rPr>
        <w:t xml:space="preserve"> </w:t>
      </w:r>
      <w:r>
        <w:tab/>
      </w:r>
      <w:r>
        <w:tab/>
      </w:r>
      <w:r>
        <w:t>「</w:t>
      </w:r>
      <w:r>
        <w:rPr>
          <w:rFonts w:hint="eastAsia"/>
        </w:rPr>
        <w:t>Micro-Processing Unit</w:t>
      </w:r>
      <w:r>
        <w:rPr>
          <w:rFonts w:hint="eastAsia"/>
        </w:rPr>
        <w:t>」。</w:t>
      </w:r>
      <w:r w:rsidR="00EF494D">
        <w:rPr>
          <w:rFonts w:hint="eastAsia"/>
        </w:rPr>
        <w:t>中央処理装置を一個の半導体チップに集積したもの。元来の</w:t>
      </w:r>
      <w:r>
        <w:rPr>
          <w:rFonts w:hint="eastAsia"/>
        </w:rPr>
        <w:t>「</w:t>
      </w:r>
      <w:r>
        <w:rPr>
          <w:rFonts w:hint="eastAsia"/>
        </w:rPr>
        <w:t>CPU</w:t>
      </w:r>
      <w:r>
        <w:rPr>
          <w:rFonts w:hint="eastAsia"/>
        </w:rPr>
        <w:t>」</w:t>
      </w:r>
      <w:r w:rsidR="00EF494D">
        <w:rPr>
          <w:rFonts w:hint="eastAsia"/>
        </w:rPr>
        <w:t>は複数の半導体チップの連携で演算処理を行う集合体のことを指していたが、もはや</w:t>
      </w:r>
      <w:r w:rsidR="00EF494D">
        <w:rPr>
          <w:rFonts w:hint="eastAsia"/>
        </w:rPr>
        <w:t>MPU</w:t>
      </w:r>
      <w:r w:rsidR="00EF494D">
        <w:rPr>
          <w:rFonts w:hint="eastAsia"/>
        </w:rPr>
        <w:t>と</w:t>
      </w:r>
      <w:r w:rsidR="00EF494D">
        <w:rPr>
          <w:rFonts w:hint="eastAsia"/>
        </w:rPr>
        <w:t>CPU</w:t>
      </w:r>
      <w:r w:rsidR="00EF494D">
        <w:rPr>
          <w:rFonts w:hint="eastAsia"/>
        </w:rPr>
        <w:t>は同義となっている。</w:t>
      </w:r>
    </w:p>
    <w:p w14:paraId="1DD64C11" w14:textId="78D78767" w:rsidR="00EF494D" w:rsidRDefault="003A25D4" w:rsidP="00DB0D45">
      <w:pPr>
        <w:pStyle w:val="affff7"/>
      </w:pPr>
      <w:r>
        <w:rPr>
          <w:rFonts w:hint="eastAsia"/>
        </w:rPr>
        <w:t>PPE</w:t>
      </w:r>
      <w:r w:rsidR="00856478">
        <w:fldChar w:fldCharType="begin"/>
      </w:r>
      <w:r w:rsidR="00856478">
        <w:instrText xml:space="preserve"> XE "</w:instrText>
      </w:r>
      <w:r w:rsidR="007114F9">
        <w:rPr>
          <w:rFonts w:hint="eastAsia"/>
        </w:rPr>
        <w:instrText>Cell</w:instrText>
      </w:r>
      <w:r w:rsidR="00856478">
        <w:instrText>:PPE" \y “</w:instrText>
      </w:r>
      <w:r w:rsidR="007114F9">
        <w:instrText>Cell:</w:instrText>
      </w:r>
      <w:r w:rsidR="00856478">
        <w:instrText xml:space="preserve">PPE” </w:instrText>
      </w:r>
      <w:r w:rsidR="00856478">
        <w:fldChar w:fldCharType="end"/>
      </w:r>
      <w:r>
        <w:rPr>
          <w:rFonts w:hint="eastAsia"/>
        </w:rPr>
        <w:t xml:space="preserve"> </w:t>
      </w:r>
      <w:r>
        <w:rPr>
          <w:rFonts w:hint="eastAsia"/>
        </w:rPr>
        <w:tab/>
      </w:r>
      <w:r>
        <w:rPr>
          <w:rFonts w:hint="eastAsia"/>
        </w:rPr>
        <w:tab/>
      </w:r>
      <w:r>
        <w:rPr>
          <w:rFonts w:hint="eastAsia"/>
        </w:rPr>
        <w:t>「</w:t>
      </w:r>
      <w:r>
        <w:rPr>
          <w:rFonts w:hint="eastAsia"/>
        </w:rPr>
        <w:t>Power PC Processor Element</w:t>
      </w:r>
      <w:r>
        <w:rPr>
          <w:rFonts w:hint="eastAsia"/>
        </w:rPr>
        <w:t>」。</w:t>
      </w:r>
      <w:r>
        <w:rPr>
          <w:rFonts w:hint="eastAsia"/>
        </w:rPr>
        <w:t>PS3</w:t>
      </w:r>
      <w:r w:rsidR="00904C50">
        <w:rPr>
          <w:rFonts w:hint="eastAsia"/>
        </w:rPr>
        <w:t>に採用された</w:t>
      </w:r>
      <w:r w:rsidR="00904C50">
        <w:rPr>
          <w:rFonts w:hint="eastAsia"/>
        </w:rPr>
        <w:lastRenderedPageBreak/>
        <w:t>「</w:t>
      </w:r>
      <w:r w:rsidR="00904C50">
        <w:rPr>
          <w:rFonts w:hint="eastAsia"/>
        </w:rPr>
        <w:t>Ce</w:t>
      </w:r>
      <w:r w:rsidR="00904C50">
        <w:t>ll</w:t>
      </w:r>
      <w:r w:rsidR="00904C50">
        <w:t>」</w:t>
      </w:r>
      <w:r>
        <w:rPr>
          <w:rFonts w:hint="eastAsia"/>
        </w:rPr>
        <w:t>プロセッサ</w:t>
      </w:r>
      <w:r w:rsidR="00904C50">
        <w:rPr>
          <w:rFonts w:hint="eastAsia"/>
        </w:rPr>
        <w:t>の中のメインプロセッサコア</w:t>
      </w:r>
      <w:r>
        <w:rPr>
          <w:rFonts w:hint="eastAsia"/>
        </w:rPr>
        <w:t>。</w:t>
      </w:r>
    </w:p>
    <w:p w14:paraId="186450C2" w14:textId="071AE519" w:rsidR="00904C50" w:rsidRDefault="00904C50" w:rsidP="00250708">
      <w:pPr>
        <w:pStyle w:val="affff7"/>
      </w:pPr>
      <w:r>
        <w:t>APU</w:t>
      </w:r>
      <w:r w:rsidR="00856478">
        <w:fldChar w:fldCharType="begin"/>
      </w:r>
      <w:r w:rsidR="00856478">
        <w:instrText xml:space="preserve"> XE "APU" \y “APU” </w:instrText>
      </w:r>
      <w:r w:rsidR="00856478">
        <w:fldChar w:fldCharType="end"/>
      </w:r>
      <w:r>
        <w:t xml:space="preserve"> </w:t>
      </w:r>
      <w:r>
        <w:tab/>
      </w:r>
      <w:r>
        <w:tab/>
        <w:t>AMD</w:t>
      </w:r>
      <w:r w:rsidR="00250708">
        <w:t>が開発した、</w:t>
      </w:r>
      <w:r>
        <w:rPr>
          <w:rFonts w:hint="eastAsia"/>
        </w:rPr>
        <w:t>CPU</w:t>
      </w:r>
      <w:r>
        <w:rPr>
          <w:rFonts w:hint="eastAsia"/>
        </w:rPr>
        <w:t>と</w:t>
      </w:r>
      <w:r>
        <w:rPr>
          <w:rFonts w:hint="eastAsia"/>
        </w:rPr>
        <w:t>GPU</w:t>
      </w:r>
      <w:r>
        <w:rPr>
          <w:rFonts w:hint="eastAsia"/>
        </w:rPr>
        <w:t>を合成したプロセッサ。</w:t>
      </w:r>
    </w:p>
    <w:p w14:paraId="46B12E80" w14:textId="7BAF876C" w:rsidR="00A10F96" w:rsidRDefault="00A10F96" w:rsidP="00A10F96">
      <w:pPr>
        <w:pStyle w:val="3"/>
      </w:pPr>
      <w:bookmarkStart w:id="26" w:name="_Toc379553470"/>
      <w:r>
        <w:rPr>
          <w:rFonts w:hint="eastAsia"/>
        </w:rPr>
        <w:t>C</w:t>
      </w:r>
      <w:r>
        <w:t>ISC</w:t>
      </w:r>
      <w:r w:rsidR="00856478">
        <w:fldChar w:fldCharType="begin"/>
      </w:r>
      <w:r w:rsidR="00856478">
        <w:instrText xml:space="preserve"> XE "</w:instrText>
      </w:r>
      <w:r w:rsidR="00856478">
        <w:rPr>
          <w:rFonts w:hint="eastAsia"/>
        </w:rPr>
        <w:instrText>C</w:instrText>
      </w:r>
      <w:r w:rsidR="00856478">
        <w:instrText xml:space="preserve">PU:CISC" \y “CPU:CISC” </w:instrText>
      </w:r>
      <w:r w:rsidR="00856478">
        <w:fldChar w:fldCharType="end"/>
      </w:r>
      <w:r w:rsidR="0089500A">
        <w:t>と</w:t>
      </w:r>
      <w:r>
        <w:rPr>
          <w:rFonts w:hint="eastAsia"/>
        </w:rPr>
        <w:t>RISC</w:t>
      </w:r>
      <w:bookmarkEnd w:id="26"/>
      <w:r w:rsidR="00856478">
        <w:fldChar w:fldCharType="begin"/>
      </w:r>
      <w:r w:rsidR="00856478">
        <w:instrText xml:space="preserve"> XE "</w:instrText>
      </w:r>
      <w:r w:rsidR="00856478">
        <w:rPr>
          <w:rFonts w:hint="eastAsia"/>
        </w:rPr>
        <w:instrText>C</w:instrText>
      </w:r>
      <w:r w:rsidR="00856478">
        <w:instrText>PU:RISC" \y “</w:instrText>
      </w:r>
      <w:r w:rsidR="00856478">
        <w:rPr>
          <w:rFonts w:hint="eastAsia"/>
        </w:rPr>
        <w:instrText>C</w:instrText>
      </w:r>
      <w:r w:rsidR="00856478">
        <w:instrText xml:space="preserve">PU:RISC” </w:instrText>
      </w:r>
      <w:r w:rsidR="00856478">
        <w:fldChar w:fldCharType="end"/>
      </w:r>
    </w:p>
    <w:p w14:paraId="7BEDF538" w14:textId="77777777" w:rsidR="007544B2" w:rsidRDefault="00A10F96" w:rsidP="00A10F96">
      <w:pPr>
        <w:pStyle w:val="aa"/>
        <w:ind w:left="447" w:firstLine="283"/>
      </w:pPr>
      <w:r>
        <w:rPr>
          <w:rFonts w:hint="eastAsia"/>
        </w:rPr>
        <w:t>CPU</w:t>
      </w:r>
      <w:r w:rsidR="001F2BA5">
        <w:rPr>
          <w:rFonts w:hint="eastAsia"/>
        </w:rPr>
        <w:t>は、その命令セットアーキテクチャによって大きく二つに分類される。</w:t>
      </w:r>
    </w:p>
    <w:p w14:paraId="0E2E116B" w14:textId="1AC0A203" w:rsidR="00A10F96" w:rsidRDefault="001F2BA5" w:rsidP="00A10F96">
      <w:pPr>
        <w:pStyle w:val="aa"/>
        <w:ind w:left="447" w:firstLine="283"/>
      </w:pPr>
      <w:r>
        <w:rPr>
          <w:rFonts w:hint="eastAsia"/>
        </w:rPr>
        <w:t>CISC</w:t>
      </w:r>
      <w:r>
        <w:rPr>
          <w:rFonts w:hint="eastAsia"/>
        </w:rPr>
        <w:t>（</w:t>
      </w:r>
      <w:r>
        <w:rPr>
          <w:rFonts w:hint="eastAsia"/>
        </w:rPr>
        <w:t xml:space="preserve">Complex Instruction Set Computer: </w:t>
      </w:r>
      <w:r>
        <w:rPr>
          <w:rFonts w:hint="eastAsia"/>
        </w:rPr>
        <w:t>シスク）と、</w:t>
      </w:r>
      <w:r>
        <w:rPr>
          <w:rFonts w:hint="eastAsia"/>
        </w:rPr>
        <w:t>RISC</w:t>
      </w:r>
      <w:r>
        <w:rPr>
          <w:rFonts w:hint="eastAsia"/>
        </w:rPr>
        <w:t>（</w:t>
      </w:r>
      <w:r>
        <w:rPr>
          <w:rFonts w:hint="eastAsia"/>
        </w:rPr>
        <w:t>Reduced Instruction Set Computer</w:t>
      </w:r>
      <w:r w:rsidR="00051E0B">
        <w:rPr>
          <w:rFonts w:hint="eastAsia"/>
        </w:rPr>
        <w:t>：リスク</w:t>
      </w:r>
      <w:r>
        <w:rPr>
          <w:rFonts w:hint="eastAsia"/>
        </w:rPr>
        <w:t>）である。</w:t>
      </w:r>
    </w:p>
    <w:p w14:paraId="24E0E1EC" w14:textId="70CBB8CD" w:rsidR="001F2BA5" w:rsidRDefault="001F2BA5" w:rsidP="007544B2">
      <w:pPr>
        <w:pStyle w:val="aa"/>
        <w:spacing w:beforeLines="50" w:before="180"/>
        <w:ind w:left="447" w:firstLine="283"/>
      </w:pPr>
      <w:r>
        <w:t>CPU</w:t>
      </w:r>
      <w:r>
        <w:t>の発展に伴って、その命令セットが複雑化してきたことを背景に、単純な命令を指向し</w:t>
      </w:r>
      <w:r w:rsidR="007544B2">
        <w:t>て</w:t>
      </w:r>
      <w:r>
        <w:t>RISC</w:t>
      </w:r>
      <w:r>
        <w:t>が考案された。</w:t>
      </w:r>
      <w:r w:rsidR="007544B2">
        <w:t>複雑なことを</w:t>
      </w:r>
      <w:r>
        <w:rPr>
          <w:rFonts w:hint="eastAsia"/>
        </w:rPr>
        <w:t>１命令で</w:t>
      </w:r>
      <w:r w:rsidR="007544B2">
        <w:rPr>
          <w:rFonts w:hint="eastAsia"/>
        </w:rPr>
        <w:t>こなせるように命令セットがふくれあがった</w:t>
      </w:r>
      <w:r>
        <w:rPr>
          <w:rFonts w:hint="eastAsia"/>
        </w:rPr>
        <w:t>CISC</w:t>
      </w:r>
      <w:r>
        <w:rPr>
          <w:rFonts w:hint="eastAsia"/>
        </w:rPr>
        <w:t>に対して、命令</w:t>
      </w:r>
      <w:r w:rsidR="007544B2">
        <w:rPr>
          <w:rFonts w:hint="eastAsia"/>
        </w:rPr>
        <w:t>セット</w:t>
      </w:r>
      <w:r>
        <w:rPr>
          <w:rFonts w:hint="eastAsia"/>
        </w:rPr>
        <w:t>を減らして回路を単純化することで高速化を図ったのが</w:t>
      </w:r>
      <w:r>
        <w:rPr>
          <w:rFonts w:hint="eastAsia"/>
        </w:rPr>
        <w:t>RISC</w:t>
      </w:r>
      <w:r>
        <w:rPr>
          <w:rFonts w:hint="eastAsia"/>
        </w:rPr>
        <w:t>。</w:t>
      </w:r>
    </w:p>
    <w:p w14:paraId="0F6CFDE2" w14:textId="588BA071" w:rsidR="001F2BA5" w:rsidRDefault="001F2BA5" w:rsidP="00A10F96">
      <w:pPr>
        <w:pStyle w:val="aa"/>
        <w:ind w:left="447" w:firstLine="283"/>
      </w:pPr>
      <w:r>
        <w:t>なお、</w:t>
      </w:r>
      <w:r>
        <w:t>CISC</w:t>
      </w:r>
      <w:r>
        <w:t>という言葉は</w:t>
      </w:r>
      <w:r>
        <w:t>RISC</w:t>
      </w:r>
      <w:r>
        <w:t>の誕生に伴って、対義語的に用いられるようになったもの</w:t>
      </w:r>
      <w:r w:rsidR="007544B2">
        <w:t>である</w:t>
      </w:r>
      <w:r>
        <w:t>。</w:t>
      </w:r>
    </w:p>
    <w:p w14:paraId="3033E704" w14:textId="6DC96DC1" w:rsidR="001F2BA5" w:rsidRPr="00A10F96" w:rsidRDefault="001F2BA5" w:rsidP="007544B2">
      <w:pPr>
        <w:pStyle w:val="aa"/>
        <w:spacing w:beforeLines="50" w:before="180"/>
        <w:ind w:left="447" w:firstLine="283"/>
      </w:pPr>
      <w:r>
        <w:rPr>
          <w:rFonts w:hint="eastAsia"/>
        </w:rPr>
        <w:t>R</w:t>
      </w:r>
      <w:r>
        <w:t>ISC</w:t>
      </w:r>
      <w:r>
        <w:t>の登場は</w:t>
      </w:r>
      <w:r>
        <w:rPr>
          <w:rFonts w:hint="eastAsia"/>
        </w:rPr>
        <w:t>CISC</w:t>
      </w:r>
      <w:r>
        <w:rPr>
          <w:rFonts w:hint="eastAsia"/>
        </w:rPr>
        <w:t>の淘汰には至らず、現状はどちらも主流である。</w:t>
      </w:r>
      <w:r>
        <w:rPr>
          <w:rFonts w:hint="eastAsia"/>
        </w:rPr>
        <w:t>Intel</w:t>
      </w:r>
      <w:r w:rsidR="007544B2">
        <w:rPr>
          <w:rFonts w:hint="eastAsia"/>
        </w:rPr>
        <w:t>系</w:t>
      </w:r>
      <w:r>
        <w:rPr>
          <w:rFonts w:hint="eastAsia"/>
        </w:rPr>
        <w:t>は</w:t>
      </w:r>
      <w:r>
        <w:rPr>
          <w:rFonts w:hint="eastAsia"/>
        </w:rPr>
        <w:t>CISC</w:t>
      </w:r>
      <w:r>
        <w:rPr>
          <w:rFonts w:hint="eastAsia"/>
        </w:rPr>
        <w:t>で、</w:t>
      </w:r>
      <w:r>
        <w:rPr>
          <w:rFonts w:hint="eastAsia"/>
        </w:rPr>
        <w:t>ARM</w:t>
      </w:r>
      <w:r w:rsidR="007544B2">
        <w:rPr>
          <w:rFonts w:hint="eastAsia"/>
        </w:rPr>
        <w:t>系</w:t>
      </w:r>
      <w:r>
        <w:t>や</w:t>
      </w:r>
      <w:r>
        <w:rPr>
          <w:rFonts w:hint="eastAsia"/>
        </w:rPr>
        <w:t>PowerPC</w:t>
      </w:r>
      <w:r>
        <w:rPr>
          <w:rFonts w:hint="eastAsia"/>
        </w:rPr>
        <w:t>系は</w:t>
      </w:r>
      <w:r>
        <w:rPr>
          <w:rFonts w:hint="eastAsia"/>
        </w:rPr>
        <w:t>RISC</w:t>
      </w:r>
      <w:r w:rsidR="007544B2">
        <w:rPr>
          <w:rFonts w:hint="eastAsia"/>
        </w:rPr>
        <w:t>である。どちらもゲーム機に採用されている。</w:t>
      </w:r>
    </w:p>
    <w:p w14:paraId="7B29719F" w14:textId="221074BA" w:rsidR="0031440E" w:rsidRDefault="0031440E" w:rsidP="0031440E">
      <w:pPr>
        <w:pStyle w:val="2"/>
      </w:pPr>
      <w:bookmarkStart w:id="27" w:name="_Toc379553471"/>
      <w:r>
        <w:rPr>
          <w:rFonts w:hint="eastAsia"/>
        </w:rPr>
        <w:t>シングルプロセッサ</w:t>
      </w:r>
      <w:r w:rsidR="00856478">
        <w:fldChar w:fldCharType="begin"/>
      </w:r>
      <w:r w:rsidR="00856478">
        <w:instrText xml:space="preserve"> XE "</w:instrText>
      </w:r>
      <w:r w:rsidR="00856478">
        <w:rPr>
          <w:rFonts w:hint="eastAsia"/>
        </w:rPr>
        <w:instrText>シングルプロセッサ</w:instrText>
      </w:r>
      <w:r w:rsidR="00856478">
        <w:instrText>" \y “</w:instrText>
      </w:r>
      <w:r w:rsidR="00856478">
        <w:rPr>
          <w:rFonts w:hint="eastAsia"/>
        </w:rPr>
        <w:instrText>しんぐるぷろせっさ</w:instrText>
      </w:r>
      <w:r w:rsidR="00856478">
        <w:instrText xml:space="preserve">” </w:instrText>
      </w:r>
      <w:r w:rsidR="00856478">
        <w:fldChar w:fldCharType="end"/>
      </w:r>
      <w:r>
        <w:rPr>
          <w:rFonts w:hint="eastAsia"/>
        </w:rPr>
        <w:t>／シングルコア</w:t>
      </w:r>
      <w:bookmarkEnd w:id="27"/>
      <w:r w:rsidR="00856478">
        <w:fldChar w:fldCharType="begin"/>
      </w:r>
      <w:r w:rsidR="00856478">
        <w:instrText xml:space="preserve"> XE "</w:instrText>
      </w:r>
      <w:r w:rsidR="00856478">
        <w:rPr>
          <w:rFonts w:hint="eastAsia"/>
        </w:rPr>
        <w:instrText>シングルコア</w:instrText>
      </w:r>
      <w:r w:rsidR="00856478">
        <w:instrText>" \y “</w:instrText>
      </w:r>
      <w:r w:rsidR="00856478">
        <w:rPr>
          <w:rFonts w:hint="eastAsia"/>
        </w:rPr>
        <w:instrText>しんぐるこあ</w:instrText>
      </w:r>
      <w:r w:rsidR="00856478">
        <w:instrText xml:space="preserve">” </w:instrText>
      </w:r>
      <w:r w:rsidR="00856478">
        <w:fldChar w:fldCharType="end"/>
      </w:r>
    </w:p>
    <w:p w14:paraId="7FF8D5DF" w14:textId="59E1C9C5" w:rsidR="0031440E" w:rsidRDefault="00165F19" w:rsidP="0031440E">
      <w:pPr>
        <w:pStyle w:val="a9"/>
        <w:ind w:firstLine="283"/>
      </w:pPr>
      <w:r>
        <w:rPr>
          <w:rFonts w:hint="eastAsia"/>
        </w:rPr>
        <w:t>まず、「プロセッサ</w:t>
      </w:r>
      <w:r w:rsidR="00856478">
        <w:fldChar w:fldCharType="begin"/>
      </w:r>
      <w:r w:rsidR="00856478">
        <w:instrText xml:space="preserve"> XE "</w:instrText>
      </w:r>
      <w:r w:rsidR="00856478">
        <w:rPr>
          <w:rFonts w:hint="eastAsia"/>
        </w:rPr>
        <w:instrText>プロセッサ</w:instrText>
      </w:r>
      <w:r w:rsidR="00856478">
        <w:instrText>" \y “</w:instrText>
      </w:r>
      <w:r w:rsidR="00856478">
        <w:rPr>
          <w:rFonts w:hint="eastAsia"/>
        </w:rPr>
        <w:instrText>ぷろせっさ</w:instrText>
      </w:r>
      <w:r w:rsidR="00856478">
        <w:instrText xml:space="preserve">” </w:instrText>
      </w:r>
      <w:r w:rsidR="00856478">
        <w:fldChar w:fldCharType="end"/>
      </w:r>
      <w:r>
        <w:rPr>
          <w:rFonts w:hint="eastAsia"/>
        </w:rPr>
        <w:t>」と「プロセス」は言葉が似ているが全く別物なので注意。</w:t>
      </w:r>
    </w:p>
    <w:p w14:paraId="029B8B1E" w14:textId="75277070" w:rsidR="00165F19" w:rsidRDefault="00C36817" w:rsidP="0031440E">
      <w:pPr>
        <w:pStyle w:val="a9"/>
        <w:ind w:firstLine="283"/>
      </w:pPr>
      <w:r>
        <w:t>「プロセス」は先に説明した通り</w:t>
      </w:r>
      <w:r w:rsidR="00AC7562">
        <w:t>論理</w:t>
      </w:r>
      <w:r w:rsidR="00CA66E1">
        <w:t>的なプログラムのインスタンス</w:t>
      </w:r>
      <w:r w:rsidR="00AC7562">
        <w:t>であるが、「プロセッサ」は物理的な演算装置</w:t>
      </w:r>
      <w:r w:rsidR="00856478">
        <w:fldChar w:fldCharType="begin"/>
      </w:r>
      <w:r w:rsidR="00856478">
        <w:instrText xml:space="preserve"> XE "</w:instrText>
      </w:r>
      <w:r w:rsidR="00856478">
        <w:rPr>
          <w:rFonts w:hint="eastAsia"/>
        </w:rPr>
        <w:instrText>演算装置</w:instrText>
      </w:r>
      <w:r w:rsidR="00856478">
        <w:instrText>" \y “</w:instrText>
      </w:r>
      <w:r w:rsidR="00856478">
        <w:rPr>
          <w:rFonts w:hint="eastAsia"/>
        </w:rPr>
        <w:instrText>えんざんそうち</w:instrText>
      </w:r>
      <w:r w:rsidR="00856478">
        <w:instrText xml:space="preserve">” </w:instrText>
      </w:r>
      <w:r w:rsidR="00856478">
        <w:fldChar w:fldCharType="end"/>
      </w:r>
      <w:r w:rsidR="00AC7562">
        <w:t>のことを意味する。</w:t>
      </w:r>
    </w:p>
    <w:p w14:paraId="4E011216" w14:textId="20CD0F51" w:rsidR="00E211F0" w:rsidRPr="00C937D0" w:rsidRDefault="00E211F0" w:rsidP="009D1D38">
      <w:pPr>
        <w:pStyle w:val="a9"/>
        <w:spacing w:beforeLines="50" w:before="180"/>
        <w:ind w:firstLine="283"/>
      </w:pPr>
      <w:r>
        <w:t>「シングルプロセッサ」は「</w:t>
      </w:r>
      <w:r w:rsidR="00A56E64">
        <w:t>コンピュータの中に</w:t>
      </w:r>
      <w:r w:rsidR="009D1D38">
        <w:t>一個</w:t>
      </w:r>
      <w:r>
        <w:t>の</w:t>
      </w:r>
      <w:r w:rsidR="00A56E64">
        <w:t>プロセッサ（</w:t>
      </w:r>
      <w:r w:rsidR="009D1D38">
        <w:t>物理的な</w:t>
      </w:r>
      <w:r>
        <w:t>演算装置</w:t>
      </w:r>
      <w:r w:rsidR="00A56E64">
        <w:t>パッケージ</w:t>
      </w:r>
      <w:r w:rsidR="009D1D38">
        <w:t>）</w:t>
      </w:r>
      <w:r w:rsidR="00A56E64">
        <w:t>が搭載された状態</w:t>
      </w:r>
      <w:r>
        <w:t>」</w:t>
      </w:r>
      <w:r w:rsidR="009D1D38">
        <w:t>のことで、「シングルコア」は「</w:t>
      </w:r>
      <w:r w:rsidR="00A56E64">
        <w:t>一個のプロセッサの中に</w:t>
      </w:r>
      <w:r w:rsidR="009D1D38">
        <w:t>一個の</w:t>
      </w:r>
      <w:r w:rsidR="00A56E64">
        <w:t>コア</w:t>
      </w:r>
      <w:r w:rsidR="00856478">
        <w:fldChar w:fldCharType="begin"/>
      </w:r>
      <w:r w:rsidR="00856478">
        <w:instrText xml:space="preserve"> XE "</w:instrText>
      </w:r>
      <w:r w:rsidR="00856478">
        <w:rPr>
          <w:rFonts w:hint="eastAsia"/>
        </w:rPr>
        <w:instrText>コア</w:instrText>
      </w:r>
      <w:r w:rsidR="00856478">
        <w:instrText>" \y “</w:instrText>
      </w:r>
      <w:r w:rsidR="00856478">
        <w:rPr>
          <w:rFonts w:hint="eastAsia"/>
        </w:rPr>
        <w:instrText>こあ</w:instrText>
      </w:r>
      <w:r w:rsidR="00856478">
        <w:instrText xml:space="preserve">” </w:instrText>
      </w:r>
      <w:r w:rsidR="00856478">
        <w:fldChar w:fldCharType="end"/>
      </w:r>
      <w:r w:rsidR="00A56E64">
        <w:t>（演算装置の演算部）が搭載された状態」のことである。</w:t>
      </w:r>
    </w:p>
    <w:p w14:paraId="7ADC8EF7" w14:textId="64178CB2" w:rsidR="00A77C3A" w:rsidRDefault="00A77C3A" w:rsidP="00A77C3A">
      <w:pPr>
        <w:pStyle w:val="2"/>
      </w:pPr>
      <w:bookmarkStart w:id="28" w:name="_Toc379553472"/>
      <w:r>
        <w:rPr>
          <w:rFonts w:hint="eastAsia"/>
        </w:rPr>
        <w:lastRenderedPageBreak/>
        <w:t>マルチプロセッサ</w:t>
      </w:r>
      <w:r w:rsidR="00856478">
        <w:fldChar w:fldCharType="begin"/>
      </w:r>
      <w:r w:rsidR="00856478">
        <w:instrText xml:space="preserve"> XE "</w:instrText>
      </w:r>
      <w:r w:rsidR="00856478">
        <w:rPr>
          <w:rFonts w:hint="eastAsia"/>
        </w:rPr>
        <w:instrText>マルチプロセッサ</w:instrText>
      </w:r>
      <w:r w:rsidR="00856478">
        <w:instrText>" \y “</w:instrText>
      </w:r>
      <w:r w:rsidR="00856478">
        <w:rPr>
          <w:rFonts w:hint="eastAsia"/>
        </w:rPr>
        <w:instrText>まるちぷろせっさ</w:instrText>
      </w:r>
      <w:r w:rsidR="00856478">
        <w:instrText xml:space="preserve">” </w:instrText>
      </w:r>
      <w:r w:rsidR="00856478">
        <w:fldChar w:fldCharType="end"/>
      </w:r>
      <w:r w:rsidR="00CA66E1">
        <w:rPr>
          <w:rFonts w:hint="eastAsia"/>
        </w:rPr>
        <w:t>／マルチコア</w:t>
      </w:r>
      <w:r w:rsidR="00856478">
        <w:fldChar w:fldCharType="begin"/>
      </w:r>
      <w:r w:rsidR="00856478">
        <w:instrText xml:space="preserve"> XE "</w:instrText>
      </w:r>
      <w:r w:rsidR="00856478">
        <w:rPr>
          <w:rFonts w:hint="eastAsia"/>
        </w:rPr>
        <w:instrText>マルチコア</w:instrText>
      </w:r>
      <w:r w:rsidR="00856478">
        <w:instrText>" \y “</w:instrText>
      </w:r>
      <w:r w:rsidR="00856478">
        <w:rPr>
          <w:rFonts w:hint="eastAsia"/>
        </w:rPr>
        <w:instrText>まるちこあ</w:instrText>
      </w:r>
      <w:r w:rsidR="00856478">
        <w:instrText xml:space="preserve">” </w:instrText>
      </w:r>
      <w:r w:rsidR="00856478">
        <w:fldChar w:fldCharType="end"/>
      </w:r>
      <w:r w:rsidR="00180ADD">
        <w:rPr>
          <w:rFonts w:hint="eastAsia"/>
        </w:rPr>
        <w:t>／論理プロセッサ</w:t>
      </w:r>
      <w:bookmarkEnd w:id="28"/>
      <w:r w:rsidR="00856478">
        <w:fldChar w:fldCharType="begin"/>
      </w:r>
      <w:r w:rsidR="00856478">
        <w:instrText xml:space="preserve"> XE "</w:instrText>
      </w:r>
      <w:r w:rsidR="00856478">
        <w:rPr>
          <w:rFonts w:hint="eastAsia"/>
        </w:rPr>
        <w:instrText>論理プロセッサ</w:instrText>
      </w:r>
      <w:r w:rsidR="00856478">
        <w:instrText>" \y “</w:instrText>
      </w:r>
      <w:r w:rsidR="00856478">
        <w:rPr>
          <w:rFonts w:hint="eastAsia"/>
        </w:rPr>
        <w:instrText>ろんりぷろせっさ</w:instrText>
      </w:r>
      <w:r w:rsidR="00856478">
        <w:instrText xml:space="preserve">” </w:instrText>
      </w:r>
      <w:r w:rsidR="00856478">
        <w:fldChar w:fldCharType="end"/>
      </w:r>
    </w:p>
    <w:p w14:paraId="7A658626" w14:textId="4A2D1B7A" w:rsidR="00A77C3A" w:rsidRDefault="008220E9" w:rsidP="008220E9">
      <w:pPr>
        <w:pStyle w:val="a9"/>
        <w:ind w:rightChars="-135" w:right="-283" w:firstLineChars="0" w:firstLine="0"/>
      </w:pPr>
      <w:r>
        <w:object w:dxaOrig="11056" w:dyaOrig="8761" w14:anchorId="563DBF4A">
          <v:shape id="_x0000_i1032" type="#_x0000_t75" style="width:425.1pt;height:337.55pt" o:ole="">
            <v:imagedata r:id="rId31" o:title=""/>
          </v:shape>
          <o:OLEObject Type="Embed" ProgID="Visio.Drawing.15" ShapeID="_x0000_i1032" DrawAspect="Content" ObjectID="_1453296058" r:id="rId32"/>
        </w:object>
      </w:r>
    </w:p>
    <w:p w14:paraId="19E058F8" w14:textId="2E2CD012" w:rsidR="008220E9" w:rsidRDefault="008220E9" w:rsidP="008220E9">
      <w:pPr>
        <w:pStyle w:val="a9"/>
        <w:ind w:firstLine="283"/>
      </w:pPr>
      <w:r>
        <w:t>この図は、「一つの</w:t>
      </w:r>
      <w:r>
        <w:t>CPU</w:t>
      </w:r>
      <w:r>
        <w:t>」に「二つのコア」が搭載されている「マルチコア」プロセッサの例である。</w:t>
      </w:r>
      <w:r>
        <w:t>Intel</w:t>
      </w:r>
      <w:r>
        <w:t>の</w:t>
      </w:r>
      <w:r>
        <w:t>CPU</w:t>
      </w:r>
      <w:r>
        <w:t>では、さらに「</w:t>
      </w:r>
      <w:r>
        <w:t xml:space="preserve">HT = </w:t>
      </w:r>
      <w:r>
        <w:rPr>
          <w:rFonts w:hint="eastAsia"/>
        </w:rPr>
        <w:t>H</w:t>
      </w:r>
      <w:r>
        <w:t>yper-Threading technology</w:t>
      </w:r>
      <w:r>
        <w:t>」（ハイパースレッディング</w:t>
      </w:r>
      <w:r w:rsidR="00856478">
        <w:rPr>
          <w:rFonts w:hint="eastAsia"/>
        </w:rPr>
        <w:t>・</w:t>
      </w:r>
      <w:r>
        <w:t>テクノロジー）によって、一つのコアで「二つのスレッド」の平行処理に対応する。これを</w:t>
      </w:r>
      <w:r>
        <w:t>OS</w:t>
      </w:r>
      <w:r>
        <w:t>から見ると、四つの</w:t>
      </w:r>
      <w:r>
        <w:t>CPU</w:t>
      </w:r>
      <w:r>
        <w:t>があるように見える</w:t>
      </w:r>
      <w:r w:rsidR="00BF7AE1">
        <w:rPr>
          <w:rFonts w:hint="eastAsia"/>
        </w:rPr>
        <w:t>ため、「四つの論理プロセッサ」と呼ぶ。</w:t>
      </w:r>
    </w:p>
    <w:p w14:paraId="221068DE" w14:textId="0FD012C1" w:rsidR="00D87562" w:rsidRDefault="00D87562" w:rsidP="00D87562">
      <w:pPr>
        <w:pStyle w:val="a9"/>
        <w:keepNext/>
        <w:widowControl/>
        <w:spacing w:beforeLines="50" w:before="180"/>
        <w:ind w:firstLine="283"/>
      </w:pPr>
      <w:r>
        <w:rPr>
          <w:rFonts w:hint="eastAsia"/>
        </w:rPr>
        <w:lastRenderedPageBreak/>
        <w:t>Windows8</w:t>
      </w:r>
      <w:r>
        <w:rPr>
          <w:rFonts w:hint="eastAsia"/>
        </w:rPr>
        <w:t>から見た、</w:t>
      </w:r>
      <w:r>
        <w:rPr>
          <w:rFonts w:hint="eastAsia"/>
        </w:rPr>
        <w:t>4</w:t>
      </w:r>
      <w:r>
        <w:rPr>
          <w:rFonts w:hint="eastAsia"/>
        </w:rPr>
        <w:t>コア</w:t>
      </w:r>
      <w:r>
        <w:rPr>
          <w:rFonts w:hint="eastAsia"/>
        </w:rPr>
        <w:t>8</w:t>
      </w:r>
      <w:r>
        <w:rPr>
          <w:rFonts w:hint="eastAsia"/>
        </w:rPr>
        <w:t>論理プロセッサの</w:t>
      </w:r>
      <w:r>
        <w:rPr>
          <w:rFonts w:hint="eastAsia"/>
        </w:rPr>
        <w:t>CPU</w:t>
      </w:r>
      <w:r>
        <w:rPr>
          <w:rFonts w:hint="eastAsia"/>
        </w:rPr>
        <w:t>の例を示す。</w:t>
      </w:r>
      <w:r>
        <w:rPr>
          <w:rFonts w:hint="eastAsia"/>
        </w:rPr>
        <w:t>L</w:t>
      </w:r>
      <w:r>
        <w:t>1</w:t>
      </w:r>
      <w:r>
        <w:rPr>
          <w:rFonts w:hint="eastAsia"/>
        </w:rPr>
        <w:t>～</w:t>
      </w:r>
      <w:r>
        <w:rPr>
          <w:rFonts w:hint="eastAsia"/>
        </w:rPr>
        <w:t>L3</w:t>
      </w:r>
      <w:r>
        <w:rPr>
          <w:rFonts w:hint="eastAsia"/>
        </w:rPr>
        <w:t>キャッシュメモリのサイズも表示されている。</w:t>
      </w:r>
    </w:p>
    <w:p w14:paraId="2403EEA9" w14:textId="3C7027B9" w:rsidR="00D87562" w:rsidRDefault="00D87562" w:rsidP="00D87562">
      <w:pPr>
        <w:pStyle w:val="a9"/>
        <w:keepNext/>
        <w:widowControl/>
        <w:spacing w:beforeLines="50" w:before="180"/>
        <w:ind w:firstLineChars="0" w:firstLine="0"/>
      </w:pPr>
      <w:r>
        <w:rPr>
          <w:rFonts w:hint="eastAsia"/>
        </w:rPr>
        <w:t>Windows8</w:t>
      </w:r>
      <w:r>
        <w:rPr>
          <w:rFonts w:hint="eastAsia"/>
        </w:rPr>
        <w:t>のタスクマネージャの例：</w:t>
      </w:r>
    </w:p>
    <w:p w14:paraId="35B0AAF1" w14:textId="7C57A141" w:rsidR="00D87562" w:rsidRDefault="00D87562" w:rsidP="00D87562">
      <w:pPr>
        <w:pStyle w:val="a9"/>
        <w:ind w:firstLineChars="0" w:firstLine="0"/>
      </w:pPr>
      <w:r>
        <w:rPr>
          <w:rFonts w:hint="eastAsia"/>
          <w:noProof/>
        </w:rPr>
        <w:drawing>
          <wp:inline distT="0" distB="0" distL="0" distR="0" wp14:anchorId="48D22D8E" wp14:editId="2874C0AD">
            <wp:extent cx="3240000" cy="2944800"/>
            <wp:effectExtent l="0" t="0" r="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マルチスレッドプログラミングの基礎タスクマネージャ.png"/>
                    <pic:cNvPicPr/>
                  </pic:nvPicPr>
                  <pic:blipFill>
                    <a:blip r:embed="rId33">
                      <a:extLst>
                        <a:ext uri="{28A0092B-C50C-407E-A947-70E740481C1C}">
                          <a14:useLocalDpi xmlns:a14="http://schemas.microsoft.com/office/drawing/2010/main" val="0"/>
                        </a:ext>
                      </a:extLst>
                    </a:blip>
                    <a:stretch>
                      <a:fillRect/>
                    </a:stretch>
                  </pic:blipFill>
                  <pic:spPr>
                    <a:xfrm>
                      <a:off x="0" y="0"/>
                      <a:ext cx="3240000" cy="2944800"/>
                    </a:xfrm>
                    <a:prstGeom prst="rect">
                      <a:avLst/>
                    </a:prstGeom>
                  </pic:spPr>
                </pic:pic>
              </a:graphicData>
            </a:graphic>
          </wp:inline>
        </w:drawing>
      </w:r>
    </w:p>
    <w:p w14:paraId="088303E1" w14:textId="683F5468" w:rsidR="006A4FCD" w:rsidRDefault="00BF7AE1" w:rsidP="00BF7AE1">
      <w:pPr>
        <w:pStyle w:val="a9"/>
        <w:spacing w:beforeLines="50" w:before="180"/>
        <w:ind w:firstLine="283"/>
      </w:pPr>
      <w:r>
        <w:t>同様の「プロセッサ」が複数ある状態が「マルチプロセッサ」である。</w:t>
      </w:r>
      <w:r w:rsidR="006A4FCD">
        <w:rPr>
          <w:rFonts w:hint="eastAsia"/>
        </w:rPr>
        <w:t>上記の「タスクマネージャ」では「ソケット</w:t>
      </w:r>
      <w:r w:rsidR="00856478">
        <w:fldChar w:fldCharType="begin"/>
      </w:r>
      <w:r w:rsidR="00856478">
        <w:instrText xml:space="preserve"> XE "</w:instrText>
      </w:r>
      <w:r w:rsidR="00856478">
        <w:rPr>
          <w:rFonts w:hint="eastAsia"/>
        </w:rPr>
        <w:instrText>C</w:instrText>
      </w:r>
      <w:r w:rsidR="00856478">
        <w:instrText>PU:</w:instrText>
      </w:r>
      <w:r w:rsidR="00856478">
        <w:rPr>
          <w:rFonts w:hint="eastAsia"/>
        </w:rPr>
        <w:instrText>ソケット</w:instrText>
      </w:r>
      <w:r w:rsidR="00856478">
        <w:instrText>" \y “</w:instrText>
      </w:r>
      <w:r w:rsidR="00856478">
        <w:rPr>
          <w:rFonts w:hint="eastAsia"/>
        </w:rPr>
        <w:instrText>C</w:instrText>
      </w:r>
      <w:r w:rsidR="00856478">
        <w:instrText>PU:</w:instrText>
      </w:r>
      <w:r w:rsidR="00856478">
        <w:rPr>
          <w:rFonts w:hint="eastAsia"/>
        </w:rPr>
        <w:instrText>そけっと</w:instrText>
      </w:r>
      <w:r w:rsidR="00856478">
        <w:instrText xml:space="preserve">” </w:instrText>
      </w:r>
      <w:r w:rsidR="00856478">
        <w:fldChar w:fldCharType="end"/>
      </w:r>
      <w:r w:rsidR="006A4FCD">
        <w:rPr>
          <w:rFonts w:hint="eastAsia"/>
        </w:rPr>
        <w:t>」と表記されている。</w:t>
      </w:r>
    </w:p>
    <w:p w14:paraId="16651677" w14:textId="25388391" w:rsidR="00BF7AE1" w:rsidRDefault="00BF7AE1" w:rsidP="006A4FCD">
      <w:pPr>
        <w:pStyle w:val="a9"/>
        <w:ind w:firstLine="283"/>
      </w:pPr>
      <w:r>
        <w:t>GPU</w:t>
      </w:r>
      <w:r>
        <w:t>もプロセッサの一つではあるが、メインのプロセッサではないので、通常マルチプロセッサに数えない。</w:t>
      </w:r>
    </w:p>
    <w:p w14:paraId="7F31F052" w14:textId="72944C87" w:rsidR="00BF7AE1" w:rsidRDefault="00BF7AE1" w:rsidP="008220E9">
      <w:pPr>
        <w:pStyle w:val="a9"/>
        <w:ind w:firstLine="283"/>
      </w:pPr>
      <w:r>
        <w:t>マルチプロセッサは、複数の</w:t>
      </w:r>
      <w:r>
        <w:t>CPU</w:t>
      </w:r>
      <w:r>
        <w:t>ソケットを持った基板（マザーボード）に、全く同じスペックの</w:t>
      </w:r>
      <w:r>
        <w:t>CPU</w:t>
      </w:r>
      <w:r>
        <w:t>を複数装着して動作させるのが通常である。サーバー系によく用いられる。</w:t>
      </w:r>
    </w:p>
    <w:p w14:paraId="66C86C50" w14:textId="4293DB3C" w:rsidR="00BF7AE1" w:rsidRDefault="000874D6" w:rsidP="00BF7AE1">
      <w:pPr>
        <w:pStyle w:val="a9"/>
        <w:spacing w:beforeLines="50" w:before="180"/>
        <w:ind w:firstLine="283"/>
      </w:pPr>
      <w:r>
        <w:rPr>
          <w:rFonts w:hint="eastAsia"/>
        </w:rPr>
        <w:t>かつては複数の演算装置で並列処理をするにはマルチプロセッサにするしかなかったが、マルチコアの登場により、安価で低消費電力な並列演算装置が一般化し、それに伴ってマルチスレッド処理も並列化の意識が高まっているのが現状である。</w:t>
      </w:r>
    </w:p>
    <w:p w14:paraId="4BDC85A4" w14:textId="6154A50F" w:rsidR="000874D6" w:rsidRDefault="000874D6" w:rsidP="00BF7AE1">
      <w:pPr>
        <w:pStyle w:val="a9"/>
        <w:spacing w:beforeLines="50" w:before="180"/>
        <w:ind w:firstLine="283"/>
      </w:pPr>
      <w:r>
        <w:t>余談になるが、一つの</w:t>
      </w:r>
      <w:r>
        <w:t>CPU</w:t>
      </w:r>
      <w:r>
        <w:t>に</w:t>
      </w:r>
      <w:r w:rsidR="00AB66B9">
        <w:t>同種の</w:t>
      </w:r>
      <w:r>
        <w:t>コアのみを搭載しているものを「</w:t>
      </w:r>
      <w:r w:rsidR="00AB66B9">
        <w:t>ホモジニアスマルチコア</w:t>
      </w:r>
      <w:r w:rsidR="00856478">
        <w:fldChar w:fldCharType="begin"/>
      </w:r>
      <w:r w:rsidR="00856478">
        <w:instrText xml:space="preserve"> XE "</w:instrText>
      </w:r>
      <w:r w:rsidR="003377F2">
        <w:rPr>
          <w:rFonts w:hint="eastAsia"/>
        </w:rPr>
        <w:instrText>マルチコア</w:instrText>
      </w:r>
      <w:r w:rsidR="003377F2">
        <w:rPr>
          <w:rFonts w:hint="eastAsia"/>
        </w:rPr>
        <w:instrText>:</w:instrText>
      </w:r>
      <w:r w:rsidR="00856478">
        <w:rPr>
          <w:rFonts w:hint="eastAsia"/>
        </w:rPr>
        <w:instrText>ホモジニアスマルチコア</w:instrText>
      </w:r>
      <w:r w:rsidR="00856478">
        <w:instrText>" \y “</w:instrText>
      </w:r>
      <w:r w:rsidR="003377F2">
        <w:rPr>
          <w:rFonts w:hint="eastAsia"/>
        </w:rPr>
        <w:instrText>まるちこあ</w:instrText>
      </w:r>
      <w:r w:rsidR="00856478">
        <w:instrText>:</w:instrText>
      </w:r>
      <w:r w:rsidR="00856478">
        <w:rPr>
          <w:rFonts w:hint="eastAsia"/>
        </w:rPr>
        <w:instrText>ほもじにあすまるちこあ</w:instrText>
      </w:r>
      <w:r w:rsidR="00856478">
        <w:instrText xml:space="preserve">” </w:instrText>
      </w:r>
      <w:r w:rsidR="00856478">
        <w:fldChar w:fldCharType="end"/>
      </w:r>
      <w:r w:rsidR="00AB66B9">
        <w:t>」と呼び、異種のコアを搭載しているモノを「ヘテロジニアスマルチコア</w:t>
      </w:r>
      <w:r w:rsidR="00856478">
        <w:fldChar w:fldCharType="begin"/>
      </w:r>
      <w:r w:rsidR="00856478">
        <w:instrText xml:space="preserve"> XE "</w:instrText>
      </w:r>
      <w:r w:rsidR="003377F2">
        <w:rPr>
          <w:rFonts w:hint="eastAsia"/>
        </w:rPr>
        <w:instrText>マルチコア</w:instrText>
      </w:r>
      <w:r w:rsidR="00856478">
        <w:instrText>:</w:instrText>
      </w:r>
      <w:r w:rsidR="00856478">
        <w:rPr>
          <w:rFonts w:hint="eastAsia"/>
        </w:rPr>
        <w:instrText>ヘテロジニアスマルチコア</w:instrText>
      </w:r>
      <w:r w:rsidR="00856478">
        <w:instrText>" \y “</w:instrText>
      </w:r>
      <w:r w:rsidR="003377F2">
        <w:rPr>
          <w:rFonts w:hint="eastAsia"/>
        </w:rPr>
        <w:instrText>まるちこあ</w:instrText>
      </w:r>
      <w:r w:rsidR="00856478">
        <w:instrText>:</w:instrText>
      </w:r>
      <w:r w:rsidR="00856478">
        <w:rPr>
          <w:rFonts w:hint="eastAsia"/>
        </w:rPr>
        <w:instrText>へてろじにあすまるちこあ</w:instrText>
      </w:r>
      <w:r w:rsidR="00856478">
        <w:instrText xml:space="preserve">” </w:instrText>
      </w:r>
      <w:r w:rsidR="00856478">
        <w:fldChar w:fldCharType="end"/>
      </w:r>
      <w:r w:rsidR="00AB66B9">
        <w:t>」と呼ぶ。後者の代表例</w:t>
      </w:r>
      <w:r w:rsidR="00376AA5">
        <w:t>に</w:t>
      </w:r>
      <w:r w:rsidR="00AB66B9">
        <w:t>は、</w:t>
      </w:r>
      <w:r w:rsidR="00AB66B9">
        <w:t>PS</w:t>
      </w:r>
      <w:r w:rsidR="00AB66B9">
        <w:rPr>
          <w:rFonts w:hint="eastAsia"/>
        </w:rPr>
        <w:t>3</w:t>
      </w:r>
      <w:r w:rsidR="00AB66B9">
        <w:rPr>
          <w:rFonts w:hint="eastAsia"/>
        </w:rPr>
        <w:t>に採用されている</w:t>
      </w:r>
      <w:r w:rsidR="00AB66B9">
        <w:t>「</w:t>
      </w:r>
      <w:r w:rsidR="00AB66B9">
        <w:rPr>
          <w:rFonts w:hint="eastAsia"/>
        </w:rPr>
        <w:t>Cell</w:t>
      </w:r>
      <w:r w:rsidR="00AB66B9">
        <w:rPr>
          <w:rFonts w:hint="eastAsia"/>
        </w:rPr>
        <w:t>」（</w:t>
      </w:r>
      <w:r w:rsidR="00AB66B9">
        <w:rPr>
          <w:rFonts w:hint="eastAsia"/>
        </w:rPr>
        <w:t>PPE</w:t>
      </w:r>
      <w:r w:rsidR="00AB66B9">
        <w:rPr>
          <w:rFonts w:hint="eastAsia"/>
        </w:rPr>
        <w:t>コア×</w:t>
      </w:r>
      <w:r w:rsidR="00AB66B9">
        <w:rPr>
          <w:rFonts w:hint="eastAsia"/>
        </w:rPr>
        <w:t>1</w:t>
      </w:r>
      <w:r w:rsidR="00AB66B9">
        <w:rPr>
          <w:rFonts w:hint="eastAsia"/>
        </w:rPr>
        <w:t>＋</w:t>
      </w:r>
      <w:r w:rsidR="00AB66B9">
        <w:rPr>
          <w:rFonts w:hint="eastAsia"/>
        </w:rPr>
        <w:t>SPE</w:t>
      </w:r>
      <w:r w:rsidR="00AB66B9">
        <w:rPr>
          <w:rFonts w:hint="eastAsia"/>
        </w:rPr>
        <w:t>コア×</w:t>
      </w:r>
      <w:r w:rsidR="00AB66B9">
        <w:t>8</w:t>
      </w:r>
      <w:r w:rsidR="00AB66B9">
        <w:rPr>
          <w:rFonts w:hint="eastAsia"/>
        </w:rPr>
        <w:t>）、</w:t>
      </w:r>
      <w:r w:rsidR="00AB66B9">
        <w:rPr>
          <w:rFonts w:hint="eastAsia"/>
        </w:rPr>
        <w:t>AMD</w:t>
      </w:r>
      <w:r w:rsidR="00AB66B9">
        <w:rPr>
          <w:rFonts w:hint="eastAsia"/>
        </w:rPr>
        <w:t>社の「</w:t>
      </w:r>
      <w:r w:rsidR="00AB66B9">
        <w:rPr>
          <w:rFonts w:hint="eastAsia"/>
        </w:rPr>
        <w:t>APU</w:t>
      </w:r>
      <w:r w:rsidR="00AB66B9">
        <w:rPr>
          <w:rFonts w:hint="eastAsia"/>
        </w:rPr>
        <w:t>」（</w:t>
      </w:r>
      <w:r w:rsidR="00AB66B9">
        <w:rPr>
          <w:rFonts w:hint="eastAsia"/>
        </w:rPr>
        <w:t>CPU</w:t>
      </w:r>
      <w:r w:rsidR="00AB66B9">
        <w:t xml:space="preserve"> </w:t>
      </w:r>
      <w:r w:rsidR="00AB66B9">
        <w:rPr>
          <w:rFonts w:hint="eastAsia"/>
        </w:rPr>
        <w:t>+</w:t>
      </w:r>
      <w:r w:rsidR="00AB66B9">
        <w:t xml:space="preserve"> </w:t>
      </w:r>
      <w:r w:rsidR="00AB66B9">
        <w:rPr>
          <w:rFonts w:hint="eastAsia"/>
        </w:rPr>
        <w:t>GPU</w:t>
      </w:r>
      <w:r w:rsidR="00AB66B9">
        <w:rPr>
          <w:rFonts w:hint="eastAsia"/>
        </w:rPr>
        <w:t>）がある。</w:t>
      </w:r>
    </w:p>
    <w:p w14:paraId="1DC77C69" w14:textId="0DDC6F2E" w:rsidR="00E71698" w:rsidRDefault="00E71698" w:rsidP="00E71698">
      <w:pPr>
        <w:pStyle w:val="2"/>
      </w:pPr>
      <w:bookmarkStart w:id="29" w:name="_Toc379553473"/>
      <w:r>
        <w:rPr>
          <w:rFonts w:hint="eastAsia"/>
        </w:rPr>
        <w:t>ハイパースレッディング</w:t>
      </w:r>
      <w:r w:rsidR="00BF5029">
        <w:rPr>
          <w:rFonts w:hint="eastAsia"/>
        </w:rPr>
        <w:t>・テクノロジー</w:t>
      </w:r>
      <w:bookmarkEnd w:id="29"/>
      <w:r w:rsidR="00856478">
        <w:fldChar w:fldCharType="begin"/>
      </w:r>
      <w:r w:rsidR="00856478">
        <w:instrText xml:space="preserve"> XE "HT" \y “HT” </w:instrText>
      </w:r>
      <w:r w:rsidR="00856478">
        <w:fldChar w:fldCharType="end"/>
      </w:r>
      <w:r w:rsidR="00856478">
        <w:fldChar w:fldCharType="begin"/>
      </w:r>
      <w:r w:rsidR="00856478">
        <w:instrText xml:space="preserve"> XE "</w:instrText>
      </w:r>
      <w:r w:rsidR="00856478">
        <w:rPr>
          <w:rFonts w:hint="eastAsia"/>
        </w:rPr>
        <w:instrText>ハイパースレッディング・テクノロジー</w:instrText>
      </w:r>
      <w:r w:rsidR="00856478">
        <w:instrText>" \y “</w:instrText>
      </w:r>
      <w:r w:rsidR="00856478">
        <w:rPr>
          <w:rFonts w:hint="eastAsia"/>
        </w:rPr>
        <w:instrText>はいぱーすれっでぃんぐ・てくのろじー</w:instrText>
      </w:r>
      <w:r w:rsidR="00856478">
        <w:instrText xml:space="preserve">” </w:instrText>
      </w:r>
      <w:r w:rsidR="00856478">
        <w:fldChar w:fldCharType="end"/>
      </w:r>
    </w:p>
    <w:p w14:paraId="76FD6554" w14:textId="6E54FE64" w:rsidR="0057571B" w:rsidRDefault="00AB66B9" w:rsidP="00E71698">
      <w:pPr>
        <w:pStyle w:val="a9"/>
        <w:ind w:firstLine="283"/>
      </w:pPr>
      <w:r>
        <w:t>一つの</w:t>
      </w:r>
      <w:r w:rsidR="00BF5029">
        <w:rPr>
          <w:rFonts w:hint="eastAsia"/>
        </w:rPr>
        <w:t>物理的な</w:t>
      </w:r>
      <w:r>
        <w:t>演算装置</w:t>
      </w:r>
      <w:r w:rsidR="00BF5029">
        <w:rPr>
          <w:rFonts w:hint="eastAsia"/>
        </w:rPr>
        <w:t>（コア）</w:t>
      </w:r>
      <w:r>
        <w:t>上で</w:t>
      </w:r>
      <w:r>
        <w:rPr>
          <w:rFonts w:hint="eastAsia"/>
        </w:rPr>
        <w:t>二つの処理をスケジューリングすることで二つの「論理プロセッサ」</w:t>
      </w:r>
      <w:r w:rsidR="00BF5029">
        <w:rPr>
          <w:rFonts w:hint="eastAsia"/>
        </w:rPr>
        <w:t>（論理コア）</w:t>
      </w:r>
      <w:r>
        <w:rPr>
          <w:rFonts w:hint="eastAsia"/>
        </w:rPr>
        <w:t>に見せる技術である。</w:t>
      </w:r>
    </w:p>
    <w:p w14:paraId="5867BBEC" w14:textId="15D8FF78" w:rsidR="0057571B" w:rsidRDefault="00AB66B9" w:rsidP="00E71698">
      <w:pPr>
        <w:pStyle w:val="a9"/>
        <w:ind w:firstLine="283"/>
      </w:pPr>
      <w:r>
        <w:rPr>
          <w:rFonts w:hint="eastAsia"/>
        </w:rPr>
        <w:lastRenderedPageBreak/>
        <w:t>「整数処理」と「浮動小数点処理」のように、命令パイプラインの異なる処理の同時実行に特に有効とのこと。</w:t>
      </w:r>
      <w:r w:rsidR="00282BC3">
        <w:rPr>
          <w:rFonts w:hint="eastAsia"/>
        </w:rPr>
        <w:t>とはいえ、複数の処理系のコードが同時にキャッシュメモリに乗っていないと並列処理できないので、必ずしも最適化できるわけではない。</w:t>
      </w:r>
    </w:p>
    <w:p w14:paraId="235FA34E" w14:textId="44A5B455" w:rsidR="00AB66B9" w:rsidRDefault="00D87562" w:rsidP="00E71698">
      <w:pPr>
        <w:pStyle w:val="a9"/>
        <w:ind w:firstLine="283"/>
      </w:pPr>
      <w:r>
        <w:rPr>
          <w:rFonts w:hint="eastAsia"/>
        </w:rPr>
        <w:t>もともと</w:t>
      </w:r>
      <w:r w:rsidR="008E63F0">
        <w:rPr>
          <w:rFonts w:hint="eastAsia"/>
        </w:rPr>
        <w:t>CPU</w:t>
      </w:r>
      <w:r w:rsidR="008E63F0">
        <w:rPr>
          <w:rFonts w:hint="eastAsia"/>
        </w:rPr>
        <w:t>の稼働率を向上させる</w:t>
      </w:r>
      <w:r w:rsidR="0057571B">
        <w:rPr>
          <w:rFonts w:hint="eastAsia"/>
        </w:rPr>
        <w:t>ための</w:t>
      </w:r>
      <w:r w:rsidR="008E63F0">
        <w:rPr>
          <w:rFonts w:hint="eastAsia"/>
        </w:rPr>
        <w:t>技術であるため、</w:t>
      </w:r>
      <w:r w:rsidR="0057571B">
        <w:rPr>
          <w:rFonts w:hint="eastAsia"/>
        </w:rPr>
        <w:t>単純に</w:t>
      </w:r>
      <w:r w:rsidR="008E63F0">
        <w:rPr>
          <w:rFonts w:hint="eastAsia"/>
        </w:rPr>
        <w:t>２倍</w:t>
      </w:r>
      <w:r w:rsidR="0057571B">
        <w:rPr>
          <w:rFonts w:hint="eastAsia"/>
        </w:rPr>
        <w:t>の性能が得られる</w:t>
      </w:r>
      <w:r w:rsidR="008E63F0">
        <w:rPr>
          <w:rFonts w:hint="eastAsia"/>
        </w:rPr>
        <w:t>わけではない。</w:t>
      </w:r>
    </w:p>
    <w:p w14:paraId="1017F150" w14:textId="2BCEBF80" w:rsidR="00BF5029" w:rsidRDefault="00BF5029" w:rsidP="00282BC3">
      <w:pPr>
        <w:pStyle w:val="a9"/>
        <w:spacing w:beforeLines="50" w:before="180"/>
        <w:ind w:firstLine="283"/>
      </w:pPr>
      <w:r>
        <w:rPr>
          <w:rFonts w:hint="eastAsia"/>
        </w:rPr>
        <w:t>なお、「ハイパースレッディング」の呼称はインテルの商標であるが、同技術は他社の演算装置にも用いられており、サーバー用途に</w:t>
      </w:r>
      <w:r>
        <w:rPr>
          <w:rFonts w:hint="eastAsia"/>
        </w:rPr>
        <w:t>4, 8</w:t>
      </w:r>
      <w:r>
        <w:rPr>
          <w:rFonts w:hint="eastAsia"/>
        </w:rPr>
        <w:t>論理コアの製品もある。</w:t>
      </w:r>
    </w:p>
    <w:p w14:paraId="5231CEB5" w14:textId="15517408" w:rsidR="00A10F96" w:rsidRDefault="00A10F96" w:rsidP="00311CA0">
      <w:pPr>
        <w:pStyle w:val="2"/>
      </w:pPr>
      <w:bookmarkStart w:id="30" w:name="_Toc379553474"/>
      <w:r>
        <w:t>コプロセッサ</w:t>
      </w:r>
      <w:bookmarkEnd w:id="30"/>
      <w:r w:rsidR="00856478">
        <w:fldChar w:fldCharType="begin"/>
      </w:r>
      <w:r w:rsidR="00856478">
        <w:instrText xml:space="preserve"> XE "</w:instrText>
      </w:r>
      <w:r w:rsidR="00856478">
        <w:rPr>
          <w:rFonts w:hint="eastAsia"/>
        </w:rPr>
        <w:instrText>コプロセッサ</w:instrText>
      </w:r>
      <w:r w:rsidR="00856478">
        <w:instrText>" \y “</w:instrText>
      </w:r>
      <w:r w:rsidR="00856478">
        <w:rPr>
          <w:rFonts w:hint="eastAsia"/>
        </w:rPr>
        <w:instrText>こぷろせっさ</w:instrText>
      </w:r>
      <w:r w:rsidR="00856478">
        <w:instrText xml:space="preserve">” </w:instrText>
      </w:r>
      <w:r w:rsidR="00856478">
        <w:fldChar w:fldCharType="end"/>
      </w:r>
    </w:p>
    <w:p w14:paraId="7F111D02" w14:textId="7AF92D5B" w:rsidR="00A10F96" w:rsidRDefault="00A10F96" w:rsidP="00A10F96">
      <w:pPr>
        <w:pStyle w:val="a9"/>
        <w:ind w:firstLine="283"/>
      </w:pPr>
      <w:r>
        <w:t>メインの</w:t>
      </w:r>
      <w:r>
        <w:t>CPU</w:t>
      </w:r>
      <w:r>
        <w:t>以外の演算装置を「コプロセッサ」（</w:t>
      </w:r>
      <w:r>
        <w:rPr>
          <w:rFonts w:hint="eastAsia"/>
        </w:rPr>
        <w:t xml:space="preserve">co-prosessor, </w:t>
      </w:r>
      <w:r>
        <w:rPr>
          <w:rFonts w:hint="eastAsia"/>
        </w:rPr>
        <w:t>副処理装置</w:t>
      </w:r>
      <w:r>
        <w:t>）と呼ぶ。</w:t>
      </w:r>
    </w:p>
    <w:p w14:paraId="444DF2AC" w14:textId="1E040349" w:rsidR="00A10F96" w:rsidRPr="00A10F96" w:rsidRDefault="00A10F96" w:rsidP="00A10F96">
      <w:pPr>
        <w:pStyle w:val="a9"/>
        <w:ind w:firstLine="283"/>
      </w:pPr>
      <w:r>
        <w:t>コプロセッサには</w:t>
      </w:r>
      <w:r>
        <w:rPr>
          <w:rFonts w:hint="eastAsia"/>
        </w:rPr>
        <w:t>FPU</w:t>
      </w:r>
      <w:r>
        <w:rPr>
          <w:rFonts w:hint="eastAsia"/>
        </w:rPr>
        <w:t>や</w:t>
      </w:r>
      <w:r>
        <w:rPr>
          <w:rFonts w:hint="eastAsia"/>
        </w:rPr>
        <w:t>GPU</w:t>
      </w:r>
      <w:r>
        <w:rPr>
          <w:rFonts w:hint="eastAsia"/>
        </w:rPr>
        <w:t>などがある。</w:t>
      </w:r>
    </w:p>
    <w:p w14:paraId="047BCB76" w14:textId="523F31B0" w:rsidR="00311CA0" w:rsidRDefault="00311CA0" w:rsidP="00311CA0">
      <w:pPr>
        <w:pStyle w:val="2"/>
      </w:pPr>
      <w:bookmarkStart w:id="31" w:name="_Toc379553475"/>
      <w:r>
        <w:t>浮動小数点演算装置</w:t>
      </w:r>
      <w:r w:rsidR="000A1483">
        <w:t>（</w:t>
      </w:r>
      <w:r>
        <w:rPr>
          <w:rFonts w:hint="eastAsia"/>
        </w:rPr>
        <w:t>FPU</w:t>
      </w:r>
      <w:r w:rsidR="000A1483">
        <w:rPr>
          <w:rFonts w:hint="eastAsia"/>
        </w:rPr>
        <w:t>）</w:t>
      </w:r>
      <w:r w:rsidR="00856478">
        <w:fldChar w:fldCharType="begin"/>
      </w:r>
      <w:r w:rsidR="00856478">
        <w:instrText xml:space="preserve"> XE "FPU" \y “FPU” </w:instrText>
      </w:r>
      <w:r w:rsidR="00856478">
        <w:fldChar w:fldCharType="end"/>
      </w:r>
      <w:r w:rsidR="00856478">
        <w:fldChar w:fldCharType="begin"/>
      </w:r>
      <w:r w:rsidR="00856478">
        <w:instrText xml:space="preserve"> XE "</w:instrText>
      </w:r>
      <w:r w:rsidR="00856478">
        <w:rPr>
          <w:rFonts w:hint="eastAsia"/>
        </w:rPr>
        <w:instrText>浮動所数点演算装置</w:instrText>
      </w:r>
      <w:r w:rsidR="00856478">
        <w:instrText>" \y “</w:instrText>
      </w:r>
      <w:r w:rsidR="00856478">
        <w:rPr>
          <w:rFonts w:hint="eastAsia"/>
        </w:rPr>
        <w:instrText>ふどうしょうすうてんえんざんそうち</w:instrText>
      </w:r>
      <w:r w:rsidR="00856478">
        <w:instrText xml:space="preserve">” </w:instrText>
      </w:r>
      <w:r w:rsidR="00856478">
        <w:fldChar w:fldCharType="end"/>
      </w:r>
      <w:r>
        <w:rPr>
          <w:rFonts w:hint="eastAsia"/>
        </w:rPr>
        <w:t>／</w:t>
      </w:r>
      <w:r w:rsidR="00962857">
        <w:t>SIMD</w:t>
      </w:r>
      <w:bookmarkEnd w:id="31"/>
      <w:r w:rsidR="00856478">
        <w:fldChar w:fldCharType="begin"/>
      </w:r>
      <w:r w:rsidR="00856478">
        <w:instrText xml:space="preserve"> XE "SIMD" \y “SIMD” </w:instrText>
      </w:r>
      <w:r w:rsidR="00856478">
        <w:fldChar w:fldCharType="end"/>
      </w:r>
    </w:p>
    <w:p w14:paraId="1C391E46" w14:textId="1AFEDB84" w:rsidR="00311CA0" w:rsidRDefault="000A1483" w:rsidP="00311CA0">
      <w:pPr>
        <w:pStyle w:val="a9"/>
        <w:ind w:firstLine="283"/>
      </w:pPr>
      <w:r>
        <w:t>本来の</w:t>
      </w:r>
      <w:r>
        <w:t>CPU</w:t>
      </w:r>
      <w:r>
        <w:t>は整数しか演算できないため、浮動小数点の演算は独自に実装する必要があった。詳細は省略するが、浮動小数点データの指数部に基づいて仮数部をビットシフトしてから演算するといった手間がかかる。</w:t>
      </w:r>
    </w:p>
    <w:p w14:paraId="5025145A" w14:textId="37A7BFE1" w:rsidR="000A1483" w:rsidRDefault="000A1483" w:rsidP="00A10F96">
      <w:pPr>
        <w:pStyle w:val="a9"/>
        <w:spacing w:beforeLines="50" w:before="180"/>
        <w:ind w:firstLine="283"/>
      </w:pPr>
      <w:r>
        <w:t>この手間のかかる演算を高速化するために、専用の演算装置が用いられる。それが</w:t>
      </w:r>
      <w:r w:rsidR="00F7749A">
        <w:t>「</w:t>
      </w:r>
      <w:r>
        <w:t>浮動小数点演算装置</w:t>
      </w:r>
      <w:r w:rsidR="00F7749A">
        <w:t>」</w:t>
      </w:r>
      <w:r>
        <w:t>（</w:t>
      </w:r>
      <w:r>
        <w:rPr>
          <w:rFonts w:hint="eastAsia"/>
        </w:rPr>
        <w:t>FPU</w:t>
      </w:r>
      <w:r>
        <w:t xml:space="preserve"> = Floating Point Unit</w:t>
      </w:r>
      <w:r>
        <w:t>）である。</w:t>
      </w:r>
    </w:p>
    <w:p w14:paraId="428ED44A" w14:textId="4019BC30" w:rsidR="00A10F96" w:rsidRDefault="00A10F96" w:rsidP="00A10F96">
      <w:pPr>
        <w:pStyle w:val="a9"/>
        <w:ind w:firstLine="283"/>
      </w:pPr>
      <w:r>
        <w:rPr>
          <w:rFonts w:hint="eastAsia"/>
        </w:rPr>
        <w:t>FPU</w:t>
      </w:r>
      <w:r>
        <w:rPr>
          <w:rFonts w:hint="eastAsia"/>
        </w:rPr>
        <w:t>の形態は、</w:t>
      </w:r>
      <w:r>
        <w:rPr>
          <w:rFonts w:hint="eastAsia"/>
        </w:rPr>
        <w:t>CPU</w:t>
      </w:r>
      <w:r>
        <w:rPr>
          <w:rFonts w:hint="eastAsia"/>
        </w:rPr>
        <w:t>と一体化しているものもあれば、独立した演算装置のものもある。</w:t>
      </w:r>
      <w:r w:rsidR="00DF6517">
        <w:rPr>
          <w:rFonts w:hint="eastAsia"/>
        </w:rPr>
        <w:t>例えば、</w:t>
      </w:r>
      <w:r>
        <w:rPr>
          <w:rFonts w:hint="eastAsia"/>
        </w:rPr>
        <w:t>PS2</w:t>
      </w:r>
      <w:r>
        <w:rPr>
          <w:rFonts w:hint="eastAsia"/>
        </w:rPr>
        <w:t>に搭載されていた</w:t>
      </w:r>
      <w:r>
        <w:rPr>
          <w:rFonts w:hint="eastAsia"/>
        </w:rPr>
        <w:t>VU</w:t>
      </w:r>
      <w:r w:rsidR="003377F2">
        <w:fldChar w:fldCharType="begin"/>
      </w:r>
      <w:r w:rsidR="003377F2">
        <w:instrText xml:space="preserve"> XE "</w:instrText>
      </w:r>
      <w:r w:rsidR="003377F2">
        <w:rPr>
          <w:rFonts w:hint="eastAsia"/>
        </w:rPr>
        <w:instrText>VU</w:instrText>
      </w:r>
      <w:r w:rsidR="003377F2">
        <w:instrText>" \y “</w:instrText>
      </w:r>
      <w:r w:rsidR="003377F2">
        <w:rPr>
          <w:rFonts w:hint="eastAsia"/>
        </w:rPr>
        <w:instrText>VU</w:instrText>
      </w:r>
      <w:r w:rsidR="003377F2">
        <w:instrText xml:space="preserve">” </w:instrText>
      </w:r>
      <w:r w:rsidR="003377F2">
        <w:fldChar w:fldCharType="end"/>
      </w:r>
      <w:r>
        <w:t>（</w:t>
      </w:r>
      <w:r>
        <w:rPr>
          <w:rFonts w:hint="eastAsia"/>
        </w:rPr>
        <w:t xml:space="preserve">Vector </w:t>
      </w:r>
      <w:r>
        <w:t xml:space="preserve">Unit: </w:t>
      </w:r>
      <w:r>
        <w:t>ベクトル演算ユニット）は独立した</w:t>
      </w:r>
      <w:r>
        <w:rPr>
          <w:rFonts w:hint="eastAsia"/>
        </w:rPr>
        <w:t>FPU</w:t>
      </w:r>
      <w:r>
        <w:rPr>
          <w:rFonts w:hint="eastAsia"/>
        </w:rPr>
        <w:t>の一種。</w:t>
      </w:r>
    </w:p>
    <w:p w14:paraId="5FF15378" w14:textId="77777777" w:rsidR="0057571B" w:rsidRDefault="00962857" w:rsidP="00962857">
      <w:pPr>
        <w:pStyle w:val="a9"/>
        <w:spacing w:beforeLines="50" w:before="180"/>
        <w:ind w:firstLine="283"/>
      </w:pPr>
      <w:r>
        <w:rPr>
          <w:rFonts w:hint="eastAsia"/>
        </w:rPr>
        <w:t>現在の</w:t>
      </w:r>
      <w:r>
        <w:rPr>
          <w:rFonts w:hint="eastAsia"/>
        </w:rPr>
        <w:t>CPU</w:t>
      </w:r>
      <w:r>
        <w:rPr>
          <w:rFonts w:hint="eastAsia"/>
        </w:rPr>
        <w:t>では、浮動小数点演算演算装置は</w:t>
      </w:r>
      <w:r>
        <w:rPr>
          <w:rFonts w:hint="eastAsia"/>
        </w:rPr>
        <w:t>CPU</w:t>
      </w:r>
      <w:r>
        <w:rPr>
          <w:rFonts w:hint="eastAsia"/>
        </w:rPr>
        <w:t>に統合され、</w:t>
      </w:r>
      <w:r>
        <w:rPr>
          <w:rFonts w:hint="eastAsia"/>
        </w:rPr>
        <w:t>CPU</w:t>
      </w:r>
      <w:r>
        <w:rPr>
          <w:rFonts w:hint="eastAsia"/>
        </w:rPr>
        <w:t>の命令セットが浮動小数点演算用に拡張されている。</w:t>
      </w:r>
    </w:p>
    <w:p w14:paraId="52F77C76" w14:textId="4D441EF2" w:rsidR="00A10F96" w:rsidRDefault="00962857" w:rsidP="0057571B">
      <w:pPr>
        <w:pStyle w:val="a9"/>
        <w:ind w:firstLine="283"/>
      </w:pPr>
      <w:r>
        <w:rPr>
          <w:rFonts w:hint="eastAsia"/>
        </w:rPr>
        <w:t>さらには、複数の浮動小数点演算をまとめて行うための「</w:t>
      </w:r>
      <w:r>
        <w:rPr>
          <w:rFonts w:hint="eastAsia"/>
        </w:rPr>
        <w:t>SIMD</w:t>
      </w:r>
      <w:r>
        <w:rPr>
          <w:rFonts w:hint="eastAsia"/>
        </w:rPr>
        <w:t>」命令が拡張搭載されている。</w:t>
      </w:r>
      <w:r w:rsidR="0057571B">
        <w:rPr>
          <w:rFonts w:hint="eastAsia"/>
        </w:rPr>
        <w:t>主な</w:t>
      </w:r>
      <w:r w:rsidR="0057571B">
        <w:rPr>
          <w:rFonts w:hint="eastAsia"/>
        </w:rPr>
        <w:t>SIMD</w:t>
      </w:r>
      <w:r w:rsidR="0057571B">
        <w:rPr>
          <w:rFonts w:hint="eastAsia"/>
        </w:rPr>
        <w:t>演算</w:t>
      </w:r>
      <w:r w:rsidR="00F7749A">
        <w:rPr>
          <w:rFonts w:hint="eastAsia"/>
        </w:rPr>
        <w:t>命令セット</w:t>
      </w:r>
      <w:r w:rsidR="0057571B">
        <w:rPr>
          <w:rFonts w:hint="eastAsia"/>
        </w:rPr>
        <w:t>には</w:t>
      </w:r>
      <w:r w:rsidR="00F913A3">
        <w:rPr>
          <w:rFonts w:hint="eastAsia"/>
        </w:rPr>
        <w:t>「</w:t>
      </w:r>
      <w:r w:rsidR="0057571B">
        <w:rPr>
          <w:rFonts w:hint="eastAsia"/>
        </w:rPr>
        <w:t>MMX</w:t>
      </w:r>
      <w:r w:rsidR="003377F2">
        <w:fldChar w:fldCharType="begin"/>
      </w:r>
      <w:r w:rsidR="003377F2">
        <w:instrText xml:space="preserve"> XE "</w:instrText>
      </w:r>
      <w:r w:rsidR="003377F2">
        <w:rPr>
          <w:rFonts w:hint="eastAsia"/>
        </w:rPr>
        <w:instrText>MMX</w:instrText>
      </w:r>
      <w:r w:rsidR="003377F2">
        <w:instrText>" \y “</w:instrText>
      </w:r>
      <w:r w:rsidR="003377F2">
        <w:rPr>
          <w:rFonts w:hint="eastAsia"/>
        </w:rPr>
        <w:instrText>MMX</w:instrText>
      </w:r>
      <w:r w:rsidR="003377F2">
        <w:instrText xml:space="preserve">” </w:instrText>
      </w:r>
      <w:r w:rsidR="003377F2">
        <w:fldChar w:fldCharType="end"/>
      </w:r>
      <w:r w:rsidR="00F913A3">
        <w:rPr>
          <w:rFonts w:hint="eastAsia"/>
        </w:rPr>
        <w:t>」</w:t>
      </w:r>
      <w:r w:rsidR="0057571B">
        <w:rPr>
          <w:rFonts w:hint="eastAsia"/>
        </w:rPr>
        <w:t>（</w:t>
      </w:r>
      <w:r w:rsidR="0057571B">
        <w:rPr>
          <w:rFonts w:hint="eastAsia"/>
        </w:rPr>
        <w:t>MultiMedia eXtensions</w:t>
      </w:r>
      <w:r w:rsidR="0057571B">
        <w:rPr>
          <w:rFonts w:hint="eastAsia"/>
        </w:rPr>
        <w:t>）、</w:t>
      </w:r>
      <w:r w:rsidR="00F913A3">
        <w:rPr>
          <w:rFonts w:hint="eastAsia"/>
        </w:rPr>
        <w:t>「</w:t>
      </w:r>
      <w:r w:rsidR="0057571B">
        <w:rPr>
          <w:rFonts w:hint="eastAsia"/>
        </w:rPr>
        <w:t>SSE</w:t>
      </w:r>
      <w:r w:rsidR="003377F2">
        <w:fldChar w:fldCharType="begin"/>
      </w:r>
      <w:r w:rsidR="003377F2">
        <w:instrText xml:space="preserve"> XE "SSE" \y “SSE” </w:instrText>
      </w:r>
      <w:r w:rsidR="003377F2">
        <w:fldChar w:fldCharType="end"/>
      </w:r>
      <w:r w:rsidR="00F913A3">
        <w:rPr>
          <w:rFonts w:hint="eastAsia"/>
        </w:rPr>
        <w:t>」</w:t>
      </w:r>
      <w:r w:rsidR="0057571B">
        <w:rPr>
          <w:rFonts w:hint="eastAsia"/>
        </w:rPr>
        <w:t>（</w:t>
      </w:r>
      <w:r w:rsidR="0057571B">
        <w:rPr>
          <w:rFonts w:hint="eastAsia"/>
        </w:rPr>
        <w:t>Streaming Simd Extensions</w:t>
      </w:r>
      <w:r w:rsidR="0057571B">
        <w:rPr>
          <w:rFonts w:hint="eastAsia"/>
        </w:rPr>
        <w:t>）などがある。</w:t>
      </w:r>
      <w:r w:rsidR="00C86608">
        <w:rPr>
          <w:rFonts w:hint="eastAsia"/>
        </w:rPr>
        <w:t>また、</w:t>
      </w:r>
      <w:r w:rsidR="00C86608">
        <w:rPr>
          <w:rFonts w:hint="eastAsia"/>
        </w:rPr>
        <w:t>GPU</w:t>
      </w:r>
      <w:r w:rsidR="00C86608">
        <w:rPr>
          <w:rFonts w:hint="eastAsia"/>
        </w:rPr>
        <w:t>の演算装置は基本的に</w:t>
      </w:r>
      <w:r w:rsidR="00C86608">
        <w:rPr>
          <w:rFonts w:hint="eastAsia"/>
        </w:rPr>
        <w:t>SIMD</w:t>
      </w:r>
      <w:r w:rsidR="00C86608">
        <w:rPr>
          <w:rFonts w:hint="eastAsia"/>
        </w:rPr>
        <w:t>である。</w:t>
      </w:r>
    </w:p>
    <w:p w14:paraId="2C743303" w14:textId="5DDC924B" w:rsidR="003941A9" w:rsidRDefault="003941A9" w:rsidP="003941A9">
      <w:pPr>
        <w:pStyle w:val="3"/>
      </w:pPr>
      <w:bookmarkStart w:id="32" w:name="_Toc379553476"/>
      <w:r>
        <w:t>SIMD</w:t>
      </w:r>
      <w:r w:rsidR="003377F2">
        <w:fldChar w:fldCharType="begin"/>
      </w:r>
      <w:r w:rsidR="003377F2">
        <w:instrText xml:space="preserve"> XE "</w:instrText>
      </w:r>
      <w:r w:rsidR="003377F2">
        <w:rPr>
          <w:rFonts w:hint="eastAsia"/>
        </w:rPr>
        <w:instrText>SIMD</w:instrText>
      </w:r>
      <w:r w:rsidR="003377F2">
        <w:instrText xml:space="preserve">" \y “SIMD” </w:instrText>
      </w:r>
      <w:r w:rsidR="003377F2">
        <w:fldChar w:fldCharType="end"/>
      </w:r>
      <w:r>
        <w:t>／</w:t>
      </w:r>
      <w:r>
        <w:rPr>
          <w:rFonts w:hint="eastAsia"/>
        </w:rPr>
        <w:t>MIMD</w:t>
      </w:r>
      <w:r w:rsidR="003377F2">
        <w:fldChar w:fldCharType="begin"/>
      </w:r>
      <w:r w:rsidR="003377F2">
        <w:instrText xml:space="preserve"> XE "</w:instrText>
      </w:r>
      <w:r w:rsidR="003377F2">
        <w:rPr>
          <w:rFonts w:hint="eastAsia"/>
        </w:rPr>
        <w:instrText>MIMD</w:instrText>
      </w:r>
      <w:r w:rsidR="003377F2">
        <w:instrText>" \y “</w:instrText>
      </w:r>
      <w:r w:rsidR="003377F2">
        <w:rPr>
          <w:rFonts w:hint="eastAsia"/>
        </w:rPr>
        <w:instrText>MIMD</w:instrText>
      </w:r>
      <w:r w:rsidR="003377F2">
        <w:instrText xml:space="preserve">” </w:instrText>
      </w:r>
      <w:r w:rsidR="003377F2">
        <w:fldChar w:fldCharType="end"/>
      </w:r>
      <w:r>
        <w:rPr>
          <w:rFonts w:hint="eastAsia"/>
        </w:rPr>
        <w:t>／</w:t>
      </w:r>
      <w:r>
        <w:rPr>
          <w:rFonts w:hint="eastAsia"/>
        </w:rPr>
        <w:t>SISD</w:t>
      </w:r>
      <w:r w:rsidR="003377F2">
        <w:fldChar w:fldCharType="begin"/>
      </w:r>
      <w:r w:rsidR="003377F2">
        <w:instrText xml:space="preserve"> XE "</w:instrText>
      </w:r>
      <w:r w:rsidR="003377F2">
        <w:rPr>
          <w:rFonts w:hint="eastAsia"/>
        </w:rPr>
        <w:instrText>SISD</w:instrText>
      </w:r>
      <w:r w:rsidR="003377F2">
        <w:instrText>" \y “SI</w:instrText>
      </w:r>
      <w:r w:rsidR="003377F2">
        <w:rPr>
          <w:rFonts w:hint="eastAsia"/>
        </w:rPr>
        <w:instrText>S</w:instrText>
      </w:r>
      <w:r w:rsidR="003377F2">
        <w:instrText xml:space="preserve">D” </w:instrText>
      </w:r>
      <w:r w:rsidR="003377F2">
        <w:fldChar w:fldCharType="end"/>
      </w:r>
      <w:r>
        <w:rPr>
          <w:rFonts w:hint="eastAsia"/>
        </w:rPr>
        <w:t>／</w:t>
      </w:r>
      <w:r>
        <w:rPr>
          <w:rFonts w:hint="eastAsia"/>
        </w:rPr>
        <w:t>MISD</w:t>
      </w:r>
      <w:bookmarkEnd w:id="32"/>
      <w:r w:rsidR="003377F2">
        <w:fldChar w:fldCharType="begin"/>
      </w:r>
      <w:r w:rsidR="003377F2">
        <w:instrText xml:space="preserve"> XE "</w:instrText>
      </w:r>
      <w:r w:rsidR="003377F2">
        <w:rPr>
          <w:rFonts w:hint="eastAsia"/>
        </w:rPr>
        <w:instrText>MISD</w:instrText>
      </w:r>
      <w:r w:rsidR="003377F2">
        <w:instrText>" \y “</w:instrText>
      </w:r>
      <w:r w:rsidR="003377F2">
        <w:rPr>
          <w:rFonts w:hint="eastAsia"/>
        </w:rPr>
        <w:instrText>M</w:instrText>
      </w:r>
      <w:r w:rsidR="003377F2">
        <w:instrText>I</w:instrText>
      </w:r>
      <w:r w:rsidR="003377F2">
        <w:rPr>
          <w:rFonts w:hint="eastAsia"/>
        </w:rPr>
        <w:instrText>S</w:instrText>
      </w:r>
      <w:r w:rsidR="003377F2">
        <w:instrText xml:space="preserve">D” </w:instrText>
      </w:r>
      <w:r w:rsidR="003377F2">
        <w:fldChar w:fldCharType="end"/>
      </w:r>
    </w:p>
    <w:p w14:paraId="061593C4" w14:textId="40920385" w:rsidR="003F1DF2" w:rsidRDefault="00F913A3" w:rsidP="003F1DF2">
      <w:pPr>
        <w:pStyle w:val="aa"/>
        <w:ind w:left="447" w:firstLine="283"/>
      </w:pPr>
      <w:r>
        <w:rPr>
          <w:rFonts w:hint="eastAsia"/>
        </w:rPr>
        <w:t>「</w:t>
      </w:r>
      <w:r w:rsidR="0057571B">
        <w:rPr>
          <w:rFonts w:hint="eastAsia"/>
        </w:rPr>
        <w:t>SIMD</w:t>
      </w:r>
      <w:r>
        <w:rPr>
          <w:rFonts w:hint="eastAsia"/>
        </w:rPr>
        <w:t>」</w:t>
      </w:r>
      <w:r w:rsidR="0057571B">
        <w:rPr>
          <w:rFonts w:hint="eastAsia"/>
        </w:rPr>
        <w:t>（</w:t>
      </w:r>
      <w:r w:rsidR="0057571B">
        <w:rPr>
          <w:rFonts w:hint="eastAsia"/>
        </w:rPr>
        <w:t>Single Instructoin</w:t>
      </w:r>
      <w:r>
        <w:t>,</w:t>
      </w:r>
      <w:r w:rsidR="0057571B">
        <w:rPr>
          <w:rFonts w:hint="eastAsia"/>
        </w:rPr>
        <w:t xml:space="preserve"> Multi Data</w:t>
      </w:r>
      <w:r>
        <w:t xml:space="preserve"> stream</w:t>
      </w:r>
      <w:r w:rsidR="0057571B">
        <w:rPr>
          <w:rFonts w:hint="eastAsia"/>
        </w:rPr>
        <w:t>：シムド）は、一回の命令で複数の演算をまとめて行うものである。</w:t>
      </w:r>
      <w:r w:rsidR="0057571B" w:rsidRPr="0057571B">
        <w:rPr>
          <w:rFonts w:hint="eastAsia"/>
          <w:color w:val="FF0000"/>
        </w:rPr>
        <w:t>この</w:t>
      </w:r>
      <w:r w:rsidR="0057571B" w:rsidRPr="0057571B">
        <w:rPr>
          <w:rFonts w:hint="eastAsia"/>
          <w:color w:val="FF0000"/>
        </w:rPr>
        <w:t>SIMD</w:t>
      </w:r>
      <w:r w:rsidR="0057571B" w:rsidRPr="0057571B">
        <w:rPr>
          <w:rFonts w:hint="eastAsia"/>
          <w:color w:val="FF0000"/>
        </w:rPr>
        <w:t>の活用は、ゲームプログラミングでは</w:t>
      </w:r>
      <w:r w:rsidR="000F4B03">
        <w:rPr>
          <w:rFonts w:hint="eastAsia"/>
          <w:color w:val="FF0000"/>
        </w:rPr>
        <w:t>とても</w:t>
      </w:r>
      <w:r w:rsidR="0057571B" w:rsidRPr="0057571B">
        <w:rPr>
          <w:rFonts w:hint="eastAsia"/>
          <w:color w:val="FF0000"/>
        </w:rPr>
        <w:t>意識する必要がある。</w:t>
      </w:r>
    </w:p>
    <w:p w14:paraId="61CA3139" w14:textId="77777777" w:rsidR="000F4B03" w:rsidRDefault="0057571B" w:rsidP="003F1DF2">
      <w:pPr>
        <w:pStyle w:val="aa"/>
        <w:ind w:left="447" w:firstLine="283"/>
      </w:pPr>
      <w:r>
        <w:rPr>
          <w:rFonts w:hint="eastAsia"/>
        </w:rPr>
        <w:lastRenderedPageBreak/>
        <w:t>128bit</w:t>
      </w:r>
      <w:r w:rsidR="00C86608">
        <w:rPr>
          <w:rFonts w:hint="eastAsia"/>
        </w:rPr>
        <w:t>（レジスタ）</w:t>
      </w:r>
      <w:r>
        <w:rPr>
          <w:rFonts w:hint="eastAsia"/>
        </w:rPr>
        <w:t>の</w:t>
      </w:r>
      <w:r>
        <w:rPr>
          <w:rFonts w:hint="eastAsia"/>
        </w:rPr>
        <w:t>SIMD</w:t>
      </w:r>
      <w:r>
        <w:rPr>
          <w:rFonts w:hint="eastAsia"/>
        </w:rPr>
        <w:t>演算の場合、</w:t>
      </w:r>
      <w:r>
        <w:rPr>
          <w:rFonts w:hint="eastAsia"/>
        </w:rPr>
        <w:t>4</w:t>
      </w:r>
      <w:r>
        <w:rPr>
          <w:rFonts w:hint="eastAsia"/>
        </w:rPr>
        <w:t>つの</w:t>
      </w:r>
      <w:r>
        <w:rPr>
          <w:rFonts w:hint="eastAsia"/>
        </w:rPr>
        <w:t>32bit</w:t>
      </w:r>
      <w:r>
        <w:rPr>
          <w:rFonts w:hint="eastAsia"/>
        </w:rPr>
        <w:t>値をまとめて処理できる。</w:t>
      </w:r>
      <w:r>
        <w:rPr>
          <w:rFonts w:hint="eastAsia"/>
        </w:rPr>
        <w:t>256bit</w:t>
      </w:r>
      <w:r>
        <w:rPr>
          <w:rFonts w:hint="eastAsia"/>
        </w:rPr>
        <w:t>なら</w:t>
      </w:r>
      <w:r>
        <w:rPr>
          <w:rFonts w:hint="eastAsia"/>
        </w:rPr>
        <w:t>8</w:t>
      </w:r>
      <w:r>
        <w:rPr>
          <w:rFonts w:hint="eastAsia"/>
        </w:rPr>
        <w:t>つである。</w:t>
      </w:r>
      <w:r w:rsidR="00C86608">
        <w:rPr>
          <w:rFonts w:hint="eastAsia"/>
        </w:rPr>
        <w:t>レジスタ長が固定されるので、演算する値の数も固定される。</w:t>
      </w:r>
      <w:r w:rsidR="00C86608">
        <w:rPr>
          <w:rFonts w:hint="eastAsia"/>
        </w:rPr>
        <w:t>3</w:t>
      </w:r>
      <w:r w:rsidR="00C86608">
        <w:rPr>
          <w:rFonts w:hint="eastAsia"/>
        </w:rPr>
        <w:t>つの値を演算したい時も、一つはダミーとして、</w:t>
      </w:r>
      <w:r w:rsidR="00C86608">
        <w:rPr>
          <w:rFonts w:hint="eastAsia"/>
        </w:rPr>
        <w:t>4</w:t>
      </w:r>
      <w:r w:rsidR="00C86608">
        <w:rPr>
          <w:rFonts w:hint="eastAsia"/>
        </w:rPr>
        <w:t>つの値を演算することになる。</w:t>
      </w:r>
    </w:p>
    <w:p w14:paraId="334C7819" w14:textId="58A8BCFB" w:rsidR="0057571B" w:rsidRDefault="000F4B03" w:rsidP="003F1DF2">
      <w:pPr>
        <w:pStyle w:val="aa"/>
        <w:ind w:left="447" w:firstLine="283"/>
      </w:pPr>
      <w:r>
        <w:rPr>
          <w:rFonts w:hint="eastAsia"/>
        </w:rPr>
        <w:t>SIMD</w:t>
      </w:r>
      <w:r>
        <w:rPr>
          <w:rFonts w:hint="eastAsia"/>
        </w:rPr>
        <w:t>演算は、ベクトルや行列の演算に多用される。</w:t>
      </w:r>
    </w:p>
    <w:p w14:paraId="0AE92373" w14:textId="1C3809B2" w:rsidR="00F913A3" w:rsidRDefault="00F913A3" w:rsidP="00F913A3">
      <w:pPr>
        <w:pStyle w:val="aa"/>
        <w:spacing w:beforeLines="50" w:before="180"/>
        <w:ind w:left="447" w:firstLine="283"/>
      </w:pPr>
      <w:r>
        <w:t>SIMD</w:t>
      </w:r>
      <w:r>
        <w:t>は複数の値（＝値セット）に対して一つの命令をまとめて実行する。この値セットに対して、同時に二つの命令を実行するのが「</w:t>
      </w:r>
      <w:r>
        <w:rPr>
          <w:rFonts w:hint="eastAsia"/>
        </w:rPr>
        <w:t>MIMD</w:t>
      </w:r>
      <w:r>
        <w:rPr>
          <w:rFonts w:hint="eastAsia"/>
        </w:rPr>
        <w:t>」（</w:t>
      </w:r>
      <w:r>
        <w:rPr>
          <w:rFonts w:hint="eastAsia"/>
        </w:rPr>
        <w:t>Multi</w:t>
      </w:r>
      <w:r w:rsidR="00606533">
        <w:t>ple</w:t>
      </w:r>
      <w:r>
        <w:rPr>
          <w:rFonts w:hint="eastAsia"/>
        </w:rPr>
        <w:t xml:space="preserve"> Instruction</w:t>
      </w:r>
      <w:r>
        <w:t>,</w:t>
      </w:r>
      <w:r>
        <w:rPr>
          <w:rFonts w:hint="eastAsia"/>
        </w:rPr>
        <w:t xml:space="preserve"> Multi</w:t>
      </w:r>
      <w:r w:rsidR="00606533">
        <w:t>ple</w:t>
      </w:r>
      <w:r>
        <w:rPr>
          <w:rFonts w:hint="eastAsia"/>
        </w:rPr>
        <w:t xml:space="preserve"> </w:t>
      </w:r>
      <w:r>
        <w:t>Data streams</w:t>
      </w:r>
      <w:r>
        <w:t>：ミムド</w:t>
      </w:r>
      <w:r>
        <w:rPr>
          <w:rFonts w:hint="eastAsia"/>
        </w:rPr>
        <w:t>）である。</w:t>
      </w:r>
      <w:r w:rsidR="00140657">
        <w:rPr>
          <w:rFonts w:hint="eastAsia"/>
        </w:rPr>
        <w:t>MIMD</w:t>
      </w:r>
      <w:r w:rsidR="00140657">
        <w:rPr>
          <w:rFonts w:hint="eastAsia"/>
        </w:rPr>
        <w:t>では、一つの</w:t>
      </w:r>
      <w:r w:rsidR="000019BD">
        <w:rPr>
          <w:rFonts w:hint="eastAsia"/>
        </w:rPr>
        <w:t>値セットを複数のプロセッサやコアに振り分け</w:t>
      </w:r>
      <w:r w:rsidR="00FC69F7">
        <w:rPr>
          <w:rFonts w:hint="eastAsia"/>
        </w:rPr>
        <w:t>て、それぞれで別個の演算を行う</w:t>
      </w:r>
      <w:r w:rsidR="000019BD">
        <w:rPr>
          <w:rFonts w:hint="eastAsia"/>
        </w:rPr>
        <w:t>。</w:t>
      </w:r>
    </w:p>
    <w:p w14:paraId="1451F011" w14:textId="7684F1AD" w:rsidR="00F913A3" w:rsidRPr="0057571B" w:rsidRDefault="00F913A3" w:rsidP="00F913A3">
      <w:pPr>
        <w:pStyle w:val="aa"/>
        <w:spacing w:beforeLines="50" w:before="180"/>
        <w:ind w:left="447" w:firstLine="283"/>
      </w:pPr>
      <w:r>
        <w:t>他、単独の値に対する演算は、「</w:t>
      </w:r>
      <w:r>
        <w:rPr>
          <w:rFonts w:hint="eastAsia"/>
        </w:rPr>
        <w:t>SISD</w:t>
      </w:r>
      <w:r>
        <w:rPr>
          <w:rFonts w:hint="eastAsia"/>
        </w:rPr>
        <w:t>」（</w:t>
      </w:r>
      <w:r>
        <w:rPr>
          <w:rFonts w:hint="eastAsia"/>
        </w:rPr>
        <w:t xml:space="preserve">Single Instruction, </w:t>
      </w:r>
      <w:r w:rsidR="00606533">
        <w:t>Single Data Stream</w:t>
      </w:r>
      <w:r>
        <w:rPr>
          <w:rFonts w:hint="eastAsia"/>
        </w:rPr>
        <w:t>）「</w:t>
      </w:r>
      <w:r>
        <w:rPr>
          <w:rFonts w:hint="eastAsia"/>
        </w:rPr>
        <w:t>MISD</w:t>
      </w:r>
      <w:r>
        <w:rPr>
          <w:rFonts w:hint="eastAsia"/>
        </w:rPr>
        <w:t>」</w:t>
      </w:r>
      <w:r w:rsidR="00606533">
        <w:rPr>
          <w:rFonts w:hint="eastAsia"/>
        </w:rPr>
        <w:t>（</w:t>
      </w:r>
      <w:r w:rsidR="00606533">
        <w:t>Multiple</w:t>
      </w:r>
      <w:r w:rsidR="00606533">
        <w:rPr>
          <w:rFonts w:hint="eastAsia"/>
        </w:rPr>
        <w:t xml:space="preserve"> Instruction, </w:t>
      </w:r>
      <w:r w:rsidR="00606533">
        <w:t>Single Data Stream</w:t>
      </w:r>
      <w:r w:rsidR="00606533">
        <w:rPr>
          <w:rFonts w:hint="eastAsia"/>
        </w:rPr>
        <w:t>）</w:t>
      </w:r>
      <w:r>
        <w:rPr>
          <w:rFonts w:hint="eastAsia"/>
        </w:rPr>
        <w:t>と呼ばれる。</w:t>
      </w:r>
    </w:p>
    <w:p w14:paraId="508DA050" w14:textId="06ABACF8" w:rsidR="00A10F96" w:rsidRDefault="00A10F96" w:rsidP="00A10F96">
      <w:pPr>
        <w:pStyle w:val="2"/>
      </w:pPr>
      <w:bookmarkStart w:id="33" w:name="_Toc379553477"/>
      <w:r>
        <w:rPr>
          <w:rFonts w:hint="eastAsia"/>
        </w:rPr>
        <w:t>G</w:t>
      </w:r>
      <w:r>
        <w:t>PU</w:t>
      </w:r>
      <w:bookmarkEnd w:id="33"/>
      <w:r w:rsidR="003377F2">
        <w:fldChar w:fldCharType="begin"/>
      </w:r>
      <w:r w:rsidR="003377F2">
        <w:instrText xml:space="preserve"> XE "</w:instrText>
      </w:r>
      <w:r w:rsidR="003377F2">
        <w:rPr>
          <w:rFonts w:hint="eastAsia"/>
        </w:rPr>
        <w:instrText>GPU</w:instrText>
      </w:r>
      <w:r w:rsidR="003377F2">
        <w:instrText>" \y “</w:instrText>
      </w:r>
      <w:r w:rsidR="003377F2">
        <w:rPr>
          <w:rFonts w:hint="eastAsia"/>
        </w:rPr>
        <w:instrText>GPU</w:instrText>
      </w:r>
      <w:r w:rsidR="003377F2">
        <w:instrText xml:space="preserve">” </w:instrText>
      </w:r>
      <w:r w:rsidR="003377F2">
        <w:fldChar w:fldCharType="end"/>
      </w:r>
    </w:p>
    <w:p w14:paraId="644BFCE5" w14:textId="09E7C8B9" w:rsidR="00A10F96" w:rsidRDefault="002423E7" w:rsidP="00A10F96">
      <w:pPr>
        <w:pStyle w:val="a9"/>
        <w:ind w:firstLine="283"/>
      </w:pPr>
      <w:r>
        <w:t>「</w:t>
      </w:r>
      <w:r>
        <w:t>GPU</w:t>
      </w:r>
      <w:r>
        <w:t>」（</w:t>
      </w:r>
      <w:r>
        <w:rPr>
          <w:rFonts w:hint="eastAsia"/>
        </w:rPr>
        <w:t>Graphics</w:t>
      </w:r>
      <w:r>
        <w:t xml:space="preserve"> Processing Unit</w:t>
      </w:r>
      <w:r>
        <w:t>：</w:t>
      </w:r>
      <w:r w:rsidR="00F1585D">
        <w:t>グラフィックス演算装置</w:t>
      </w:r>
      <w:r>
        <w:t>）は、グラフィックス描画専用の演算装置である</w:t>
      </w:r>
      <w:r w:rsidR="00F1585D">
        <w:t>。多数のコアやシェーダーユニットなどで構成される。</w:t>
      </w:r>
    </w:p>
    <w:p w14:paraId="1EDFDF05" w14:textId="211CBDDF" w:rsidR="00F1585D" w:rsidRPr="00C937D0" w:rsidRDefault="00F1585D" w:rsidP="002423E7">
      <w:pPr>
        <w:pStyle w:val="a9"/>
        <w:spacing w:beforeLines="50" w:before="180"/>
        <w:ind w:firstLine="283"/>
      </w:pPr>
      <w:r>
        <w:t>グラフィック</w:t>
      </w:r>
      <w:r w:rsidR="002423E7">
        <w:t>ス</w:t>
      </w:r>
      <w:r>
        <w:t>描画以外の演算に</w:t>
      </w:r>
      <w:r w:rsidR="000A4599">
        <w:t>も</w:t>
      </w:r>
      <w:r>
        <w:t>GPU</w:t>
      </w:r>
      <w:r>
        <w:t>を</w:t>
      </w:r>
      <w:r w:rsidR="002423E7">
        <w:rPr>
          <w:rFonts w:hint="eastAsia"/>
        </w:rPr>
        <w:t>応用する技術</w:t>
      </w:r>
      <w:r w:rsidR="000A4599">
        <w:t>が</w:t>
      </w:r>
      <w:r>
        <w:t>「</w:t>
      </w:r>
      <w:r>
        <w:t>GPGPU</w:t>
      </w:r>
      <w:r>
        <w:t>」</w:t>
      </w:r>
      <w:r w:rsidR="002423E7">
        <w:t>（</w:t>
      </w:r>
      <w:r w:rsidR="002423E7">
        <w:rPr>
          <w:rFonts w:hint="eastAsia"/>
        </w:rPr>
        <w:t>Genera</w:t>
      </w:r>
      <w:r w:rsidR="002423E7">
        <w:t>l</w:t>
      </w:r>
      <w:r w:rsidR="002423E7">
        <w:rPr>
          <w:rFonts w:hint="eastAsia"/>
        </w:rPr>
        <w:t>-</w:t>
      </w:r>
      <w:r w:rsidR="002423E7">
        <w:t>P</w:t>
      </w:r>
      <w:r w:rsidR="002423E7">
        <w:rPr>
          <w:rFonts w:hint="eastAsia"/>
        </w:rPr>
        <w:t>urpose computing on GPU</w:t>
      </w:r>
      <w:r w:rsidR="002423E7">
        <w:t>）</w:t>
      </w:r>
      <w:r w:rsidR="000A4599">
        <w:t>。</w:t>
      </w:r>
    </w:p>
    <w:p w14:paraId="322214E5" w14:textId="1A80E03A" w:rsidR="00311CA0" w:rsidRDefault="00311CA0" w:rsidP="00311CA0">
      <w:pPr>
        <w:pStyle w:val="2"/>
      </w:pPr>
      <w:bookmarkStart w:id="34" w:name="_Toc379553478"/>
      <w:r>
        <w:t>メイン</w:t>
      </w:r>
      <w:r>
        <w:rPr>
          <w:rFonts w:hint="eastAsia"/>
        </w:rPr>
        <w:t>メモリ</w:t>
      </w:r>
      <w:bookmarkEnd w:id="34"/>
      <w:r w:rsidR="003377F2">
        <w:fldChar w:fldCharType="begin"/>
      </w:r>
      <w:r w:rsidR="003377F2">
        <w:instrText xml:space="preserve"> XE "</w:instrText>
      </w:r>
      <w:r w:rsidR="003377F2">
        <w:rPr>
          <w:rFonts w:hint="eastAsia"/>
        </w:rPr>
        <w:instrText>メインメモリ</w:instrText>
      </w:r>
      <w:r w:rsidR="003377F2">
        <w:instrText>" \y “</w:instrText>
      </w:r>
      <w:r w:rsidR="003377F2">
        <w:rPr>
          <w:rFonts w:hint="eastAsia"/>
        </w:rPr>
        <w:instrText>メインメモリ</w:instrText>
      </w:r>
      <w:r w:rsidR="003377F2">
        <w:instrText xml:space="preserve">” </w:instrText>
      </w:r>
      <w:r w:rsidR="003377F2">
        <w:fldChar w:fldCharType="end"/>
      </w:r>
    </w:p>
    <w:p w14:paraId="6D7C8C74" w14:textId="4A54BC1E" w:rsidR="000A4599" w:rsidRDefault="000A4599" w:rsidP="00311CA0">
      <w:pPr>
        <w:pStyle w:val="a9"/>
        <w:ind w:firstLine="283"/>
      </w:pPr>
      <w:r>
        <w:rPr>
          <w:rFonts w:hint="eastAsia"/>
        </w:rPr>
        <w:t>プログラムの本体と各種データはメインメモリに置かれる。</w:t>
      </w:r>
      <w:r>
        <w:t>プログラムも突き詰めればデータの一種である。</w:t>
      </w:r>
    </w:p>
    <w:p w14:paraId="06971BC8" w14:textId="36155F39" w:rsidR="000A4599" w:rsidRPr="00311CA0" w:rsidRDefault="000A4599" w:rsidP="00311CA0">
      <w:pPr>
        <w:pStyle w:val="a9"/>
        <w:ind w:firstLine="283"/>
      </w:pPr>
      <w:r>
        <w:t>CPU</w:t>
      </w:r>
      <w:r>
        <w:t>はプログラムとデータを</w:t>
      </w:r>
      <w:r w:rsidR="002423E7">
        <w:t>逐次</w:t>
      </w:r>
      <w:r>
        <w:t>メインメモリから読み出して実行する。</w:t>
      </w:r>
    </w:p>
    <w:p w14:paraId="1F0EE447" w14:textId="3077B78B" w:rsidR="0088310E" w:rsidRDefault="0088310E" w:rsidP="0088310E">
      <w:pPr>
        <w:pStyle w:val="2"/>
      </w:pPr>
      <w:bookmarkStart w:id="35" w:name="_Toc379553479"/>
      <w:r>
        <w:rPr>
          <w:rFonts w:hint="eastAsia"/>
        </w:rPr>
        <w:t>R</w:t>
      </w:r>
      <w:r>
        <w:t>AM</w:t>
      </w:r>
      <w:r w:rsidR="003377F2">
        <w:fldChar w:fldCharType="begin"/>
      </w:r>
      <w:r w:rsidR="003377F2">
        <w:instrText xml:space="preserve"> XE "</w:instrText>
      </w:r>
      <w:r w:rsidR="003377F2">
        <w:rPr>
          <w:rFonts w:hint="eastAsia"/>
        </w:rPr>
        <w:instrText>RAM</w:instrText>
      </w:r>
      <w:r w:rsidR="003377F2">
        <w:instrText>" \y “</w:instrText>
      </w:r>
      <w:r w:rsidR="003377F2">
        <w:rPr>
          <w:rFonts w:hint="eastAsia"/>
        </w:rPr>
        <w:instrText>RAM</w:instrText>
      </w:r>
      <w:r w:rsidR="003377F2">
        <w:instrText xml:space="preserve">” </w:instrText>
      </w:r>
      <w:r w:rsidR="003377F2">
        <w:fldChar w:fldCharType="end"/>
      </w:r>
      <w:r>
        <w:t>と</w:t>
      </w:r>
      <w:r>
        <w:rPr>
          <w:rFonts w:hint="eastAsia"/>
        </w:rPr>
        <w:t>ROM</w:t>
      </w:r>
      <w:bookmarkEnd w:id="35"/>
      <w:r w:rsidR="003377F2">
        <w:fldChar w:fldCharType="begin"/>
      </w:r>
      <w:r w:rsidR="003377F2">
        <w:instrText xml:space="preserve"> XE "</w:instrText>
      </w:r>
      <w:r w:rsidR="003377F2">
        <w:rPr>
          <w:rFonts w:hint="eastAsia"/>
        </w:rPr>
        <w:instrText>ROM</w:instrText>
      </w:r>
      <w:r w:rsidR="003377F2">
        <w:instrText>" \y “</w:instrText>
      </w:r>
      <w:r w:rsidR="003377F2">
        <w:rPr>
          <w:rFonts w:hint="eastAsia"/>
        </w:rPr>
        <w:instrText>ROM</w:instrText>
      </w:r>
      <w:r w:rsidR="003377F2">
        <w:instrText xml:space="preserve">” </w:instrText>
      </w:r>
      <w:r w:rsidR="003377F2">
        <w:fldChar w:fldCharType="end"/>
      </w:r>
    </w:p>
    <w:p w14:paraId="19583441" w14:textId="7575BAB7" w:rsidR="0088310E" w:rsidRDefault="0088310E" w:rsidP="0088310E">
      <w:pPr>
        <w:pStyle w:val="a9"/>
        <w:ind w:firstLine="283"/>
      </w:pPr>
      <w:r>
        <w:rPr>
          <w:rFonts w:hint="eastAsia"/>
        </w:rPr>
        <w:t>通常「メモリ」と言えば「</w:t>
      </w:r>
      <w:r>
        <w:rPr>
          <w:rFonts w:hint="eastAsia"/>
        </w:rPr>
        <w:t>RAM</w:t>
      </w:r>
      <w:r>
        <w:rPr>
          <w:rFonts w:hint="eastAsia"/>
        </w:rPr>
        <w:t>」（</w:t>
      </w:r>
      <w:r>
        <w:t>Randam Access</w:t>
      </w:r>
      <w:r>
        <w:rPr>
          <w:rFonts w:hint="eastAsia"/>
        </w:rPr>
        <w:t xml:space="preserve"> Memory</w:t>
      </w:r>
      <w:r>
        <w:rPr>
          <w:rFonts w:hint="eastAsia"/>
        </w:rPr>
        <w:t>：ラム）のことである。読み書き可能なメモリのこと。</w:t>
      </w:r>
    </w:p>
    <w:p w14:paraId="6CC1E059" w14:textId="1C43B615" w:rsidR="00140657" w:rsidRDefault="0088310E" w:rsidP="0088310E">
      <w:pPr>
        <w:pStyle w:val="a9"/>
        <w:spacing w:beforeLines="50" w:before="180"/>
        <w:ind w:firstLine="283"/>
      </w:pPr>
      <w:r>
        <w:t>それに対して、「</w:t>
      </w:r>
      <w:r>
        <w:t>ROM</w:t>
      </w:r>
      <w:r>
        <w:t>」（</w:t>
      </w:r>
      <w:r>
        <w:rPr>
          <w:rFonts w:hint="eastAsia"/>
        </w:rPr>
        <w:t>Read Only Memory</w:t>
      </w:r>
      <w:r>
        <w:rPr>
          <w:rFonts w:hint="eastAsia"/>
        </w:rPr>
        <w:t>：ロム</w:t>
      </w:r>
      <w:r>
        <w:t>）というのは、読み取り専用で書き込むことができないメモリのことである。</w:t>
      </w:r>
      <w:r>
        <w:rPr>
          <w:rFonts w:hint="eastAsia"/>
        </w:rPr>
        <w:t>BIOS</w:t>
      </w:r>
      <w:r>
        <w:rPr>
          <w:rFonts w:hint="eastAsia"/>
        </w:rPr>
        <w:t>プログラムの保存領域や、物理的に書き込みできない</w:t>
      </w:r>
      <w:r>
        <w:rPr>
          <w:rFonts w:hint="eastAsia"/>
        </w:rPr>
        <w:t>CD-ROM</w:t>
      </w:r>
      <w:r w:rsidR="00DE0BAE">
        <w:rPr>
          <w:rFonts w:hint="eastAsia"/>
        </w:rPr>
        <w:t>／ゲームカード</w:t>
      </w:r>
      <w:r>
        <w:rPr>
          <w:rFonts w:hint="eastAsia"/>
        </w:rPr>
        <w:t>などに使われる言葉。</w:t>
      </w:r>
    </w:p>
    <w:p w14:paraId="7BC92EE0" w14:textId="230EEEF1" w:rsidR="003377F2" w:rsidRDefault="003377F2" w:rsidP="003377F2">
      <w:pPr>
        <w:pStyle w:val="a9"/>
        <w:ind w:firstLine="283"/>
      </w:pPr>
      <w:r>
        <w:rPr>
          <w:rFonts w:hint="eastAsia"/>
        </w:rPr>
        <w:t>なお、</w:t>
      </w:r>
      <w:r>
        <w:rPr>
          <w:rFonts w:hint="eastAsia"/>
        </w:rPr>
        <w:t>ROM</w:t>
      </w:r>
      <w:r>
        <w:rPr>
          <w:rFonts w:hint="eastAsia"/>
        </w:rPr>
        <w:t>の中には「フラッシュ</w:t>
      </w:r>
      <w:r>
        <w:rPr>
          <w:rFonts w:hint="eastAsia"/>
        </w:rPr>
        <w:t>ROM</w:t>
      </w:r>
      <w:r>
        <w:rPr>
          <w:rFonts w:hint="eastAsia"/>
        </w:rPr>
        <w:t>」などの、書き換え可能な</w:t>
      </w:r>
      <w:r>
        <w:rPr>
          <w:rFonts w:hint="eastAsia"/>
        </w:rPr>
        <w:t>ROM</w:t>
      </w:r>
      <w:r>
        <w:rPr>
          <w:rFonts w:hint="eastAsia"/>
        </w:rPr>
        <w:t>もある。</w:t>
      </w:r>
    </w:p>
    <w:p w14:paraId="6ADD7C5F" w14:textId="6179EE16" w:rsidR="0088310E" w:rsidRDefault="00140657" w:rsidP="0088310E">
      <w:pPr>
        <w:pStyle w:val="a9"/>
        <w:spacing w:beforeLines="50" w:before="180"/>
        <w:ind w:firstLine="283"/>
      </w:pPr>
      <w:r>
        <w:rPr>
          <w:rFonts w:hint="eastAsia"/>
        </w:rPr>
        <w:t>ゲームでは、データを</w:t>
      </w:r>
      <w:r>
        <w:rPr>
          <w:rFonts w:hint="eastAsia"/>
        </w:rPr>
        <w:t>ROM</w:t>
      </w:r>
      <w:r>
        <w:rPr>
          <w:rFonts w:hint="eastAsia"/>
        </w:rPr>
        <w:t>から</w:t>
      </w:r>
      <w:r>
        <w:rPr>
          <w:rFonts w:hint="eastAsia"/>
        </w:rPr>
        <w:t>RAM</w:t>
      </w:r>
      <w:r>
        <w:rPr>
          <w:rFonts w:hint="eastAsia"/>
        </w:rPr>
        <w:t>に読み込んで処理するのが普通。</w:t>
      </w:r>
    </w:p>
    <w:p w14:paraId="572FCEA0" w14:textId="2ECF9EEC" w:rsidR="006260F8" w:rsidRDefault="006260F8" w:rsidP="006260F8">
      <w:pPr>
        <w:pStyle w:val="2"/>
      </w:pPr>
      <w:bookmarkStart w:id="36" w:name="_Toc379553480"/>
      <w:r>
        <w:rPr>
          <w:rFonts w:hint="eastAsia"/>
        </w:rPr>
        <w:lastRenderedPageBreak/>
        <w:t>キャッシュメモリ</w:t>
      </w:r>
      <w:bookmarkEnd w:id="36"/>
      <w:r w:rsidR="003377F2">
        <w:fldChar w:fldCharType="begin"/>
      </w:r>
      <w:r w:rsidR="003377F2">
        <w:instrText xml:space="preserve"> XE "</w:instrText>
      </w:r>
      <w:r w:rsidR="003377F2">
        <w:rPr>
          <w:rFonts w:hint="eastAsia"/>
        </w:rPr>
        <w:instrText>キャッシュメモリ</w:instrText>
      </w:r>
      <w:r w:rsidR="003377F2">
        <w:instrText>" \y “</w:instrText>
      </w:r>
      <w:r w:rsidR="003377F2">
        <w:rPr>
          <w:rFonts w:hint="eastAsia"/>
        </w:rPr>
        <w:instrText>キャッシュメモリ</w:instrText>
      </w:r>
      <w:r w:rsidR="003377F2">
        <w:instrText xml:space="preserve">” </w:instrText>
      </w:r>
      <w:r w:rsidR="003377F2">
        <w:fldChar w:fldCharType="end"/>
      </w:r>
    </w:p>
    <w:p w14:paraId="7FD6EC58" w14:textId="4EA77D1A" w:rsidR="000A4599" w:rsidRDefault="000A4599" w:rsidP="006260F8">
      <w:pPr>
        <w:pStyle w:val="a9"/>
        <w:ind w:firstLine="283"/>
      </w:pPr>
      <w:r>
        <w:t>CPU</w:t>
      </w:r>
      <w:r>
        <w:t>が読み出したメインメモリのデータは、</w:t>
      </w:r>
      <w:r w:rsidR="00DE0BAE">
        <w:t>CPU</w:t>
      </w:r>
      <w:r w:rsidR="00DE0BAE">
        <w:t>上の</w:t>
      </w:r>
      <w:r w:rsidR="00275441">
        <w:t>「</w:t>
      </w:r>
      <w:r>
        <w:t>キャッシュメモリ</w:t>
      </w:r>
      <w:r w:rsidR="00275441">
        <w:t>」</w:t>
      </w:r>
      <w:r>
        <w:t>に蓄えられる。</w:t>
      </w:r>
    </w:p>
    <w:p w14:paraId="17262217" w14:textId="096CD55D" w:rsidR="000A4599" w:rsidRDefault="000A4599" w:rsidP="006260F8">
      <w:pPr>
        <w:pStyle w:val="a9"/>
        <w:ind w:firstLine="283"/>
      </w:pPr>
      <w:r>
        <w:t>L1</w:t>
      </w:r>
      <w:r>
        <w:t>キャッシュ（</w:t>
      </w:r>
      <w:r>
        <w:rPr>
          <w:rFonts w:hint="eastAsia"/>
        </w:rPr>
        <w:t>Layer-1</w:t>
      </w:r>
      <w:r>
        <w:t>キャッシュ＝一次キャッシュ）</w:t>
      </w:r>
      <w:r>
        <w:t>→L2</w:t>
      </w:r>
      <w:r>
        <w:t>キャッシュ</w:t>
      </w:r>
      <w:r>
        <w:t>→L3</w:t>
      </w:r>
      <w:r>
        <w:t>キャッシュ</w:t>
      </w:r>
      <w:r>
        <w:t>→</w:t>
      </w:r>
      <w:r>
        <w:t>メインメモリの順に、アクセスが高速（</w:t>
      </w:r>
      <w:r>
        <w:rPr>
          <w:rFonts w:hint="eastAsia"/>
        </w:rPr>
        <w:t>L1</w:t>
      </w:r>
      <w:r>
        <w:rPr>
          <w:rFonts w:hint="eastAsia"/>
        </w:rPr>
        <w:t>キャッシュが一番速い</w:t>
      </w:r>
      <w:r>
        <w:t>）。</w:t>
      </w:r>
      <w:r w:rsidR="00D87562">
        <w:rPr>
          <w:rFonts w:hint="eastAsia"/>
        </w:rPr>
        <w:t>L3</w:t>
      </w:r>
      <w:r w:rsidR="00D87562">
        <w:rPr>
          <w:rFonts w:hint="eastAsia"/>
        </w:rPr>
        <w:t>キャッシュを搭載しているのは比較的最近の</w:t>
      </w:r>
      <w:r w:rsidR="00D87562">
        <w:rPr>
          <w:rFonts w:hint="eastAsia"/>
        </w:rPr>
        <w:t>CPU</w:t>
      </w:r>
      <w:r w:rsidR="00D87562">
        <w:rPr>
          <w:rFonts w:hint="eastAsia"/>
        </w:rPr>
        <w:t>。</w:t>
      </w:r>
    </w:p>
    <w:p w14:paraId="368DF2FF" w14:textId="4094A3F7" w:rsidR="000A4599" w:rsidRDefault="000A4599" w:rsidP="000A4599">
      <w:pPr>
        <w:pStyle w:val="a9"/>
        <w:spacing w:beforeLines="50" w:before="180"/>
        <w:ind w:firstLine="283"/>
      </w:pPr>
      <w:r>
        <w:t>CPU</w:t>
      </w:r>
      <w:r>
        <w:t>は、高速に動作するために、必要が生じるまでメインメモリに</w:t>
      </w:r>
      <w:r w:rsidR="00275441">
        <w:t>極力</w:t>
      </w:r>
      <w:r>
        <w:t>アクセス</w:t>
      </w:r>
      <w:r w:rsidR="00275441">
        <w:t>せず、キャッシュメモリを優先的に扱う。</w:t>
      </w:r>
    </w:p>
    <w:p w14:paraId="462B96BC" w14:textId="0FDCA45E" w:rsidR="00275441" w:rsidRPr="00E83525" w:rsidRDefault="00275441" w:rsidP="00275441">
      <w:pPr>
        <w:pStyle w:val="a9"/>
        <w:spacing w:beforeLines="50" w:before="180"/>
        <w:ind w:firstLine="283"/>
        <w:rPr>
          <w:color w:val="FF0000"/>
        </w:rPr>
      </w:pPr>
      <w:r w:rsidRPr="00E83525">
        <w:rPr>
          <w:color w:val="FF0000"/>
        </w:rPr>
        <w:t>キャッシュ</w:t>
      </w:r>
      <w:r w:rsidR="00B151FD" w:rsidRPr="00E83525">
        <w:rPr>
          <w:rFonts w:hint="eastAsia"/>
          <w:color w:val="FF0000"/>
        </w:rPr>
        <w:t>による</w:t>
      </w:r>
      <w:r w:rsidRPr="00E83525">
        <w:rPr>
          <w:color w:val="FF0000"/>
        </w:rPr>
        <w:t>効率</w:t>
      </w:r>
      <w:r w:rsidR="00B151FD" w:rsidRPr="00E83525">
        <w:rPr>
          <w:rFonts w:hint="eastAsia"/>
          <w:color w:val="FF0000"/>
        </w:rPr>
        <w:t>化</w:t>
      </w:r>
      <w:r w:rsidRPr="00E83525">
        <w:rPr>
          <w:color w:val="FF0000"/>
        </w:rPr>
        <w:t>は</w:t>
      </w:r>
      <w:r w:rsidR="00B151FD" w:rsidRPr="00E83525">
        <w:rPr>
          <w:rFonts w:hint="eastAsia"/>
          <w:color w:val="FF0000"/>
        </w:rPr>
        <w:t>、</w:t>
      </w:r>
      <w:r w:rsidRPr="00E83525">
        <w:rPr>
          <w:color w:val="FF0000"/>
        </w:rPr>
        <w:t>C</w:t>
      </w:r>
      <w:r w:rsidRPr="00E83525">
        <w:rPr>
          <w:color w:val="FF0000"/>
        </w:rPr>
        <w:t>言語などの高級言語でプログラミングする際も多少は意識したほうが良い。</w:t>
      </w:r>
    </w:p>
    <w:p w14:paraId="1BF97A9B" w14:textId="09D1AA9E" w:rsidR="000B0E2A" w:rsidRDefault="00275441" w:rsidP="006260F8">
      <w:pPr>
        <w:pStyle w:val="a9"/>
        <w:ind w:firstLine="283"/>
      </w:pPr>
      <w:r>
        <w:t>例えば、一般に</w:t>
      </w:r>
      <w:r w:rsidR="000B0E2A">
        <w:t>インライン展開</w:t>
      </w:r>
      <w:r>
        <w:t>はプログラムサイズと引き替えに高速化されるものであるが、ループ処理の中で同じ関数を何度も呼</w:t>
      </w:r>
      <w:r w:rsidR="00CE22AF">
        <w:t>んでいる</w:t>
      </w:r>
      <w:r>
        <w:t>ような処理の場合、</w:t>
      </w:r>
      <w:r w:rsidR="00CE22AF">
        <w:t>全てインライン</w:t>
      </w:r>
      <w:r w:rsidR="00B151FD">
        <w:t>展開されると長い処理となり、キャッシュに全部乗らなくなってしま</w:t>
      </w:r>
      <w:r w:rsidR="00B151FD">
        <w:rPr>
          <w:rFonts w:hint="eastAsia"/>
        </w:rPr>
        <w:t>うと、</w:t>
      </w:r>
      <w:r w:rsidR="00CE22AF">
        <w:t>むしろ関数呼び出しの方がキャッシュの読み替えが起こらず、高速に動作する</w:t>
      </w:r>
      <w:r w:rsidR="00B151FD">
        <w:rPr>
          <w:rFonts w:hint="eastAsia"/>
        </w:rPr>
        <w:t>、といったことがある</w:t>
      </w:r>
      <w:r w:rsidR="00CE22AF">
        <w:t>。</w:t>
      </w:r>
    </w:p>
    <w:p w14:paraId="4221443C" w14:textId="5E5D89C2" w:rsidR="00CE22AF" w:rsidRDefault="00CE22AF" w:rsidP="00CE22AF">
      <w:pPr>
        <w:pStyle w:val="a9"/>
        <w:spacing w:beforeLines="50" w:before="180"/>
        <w:ind w:firstLine="283"/>
      </w:pPr>
      <w:r>
        <w:t>実際どの程度のサイズが妥当かは見極めが難しいが、何にしても、繰り返し実行されるような処理は短くまとめておくと、効率的になる。</w:t>
      </w:r>
    </w:p>
    <w:p w14:paraId="457ABB0E" w14:textId="033DFDDB" w:rsidR="00CE22AF" w:rsidRDefault="002423E7" w:rsidP="00CE22AF">
      <w:pPr>
        <w:pStyle w:val="a9"/>
        <w:ind w:firstLine="283"/>
      </w:pPr>
      <w:r>
        <w:t>ほかには</w:t>
      </w:r>
      <w:r w:rsidR="00CE22AF">
        <w:t>、遅延評価が可能な演算に対しては（求めた計算結果をすぐに使って次の演算を行う必要がない場合）、命令と値をプールして、後でまとめて演算するような効率化手法もある。</w:t>
      </w:r>
    </w:p>
    <w:p w14:paraId="4B8B20ED" w14:textId="21DD7ABE" w:rsidR="00B151FD" w:rsidRPr="00CE22AF" w:rsidRDefault="00EA157E" w:rsidP="00CE22AF">
      <w:pPr>
        <w:pStyle w:val="a9"/>
        <w:ind w:firstLine="283"/>
      </w:pPr>
      <w:r>
        <w:rPr>
          <w:rFonts w:hint="eastAsia"/>
        </w:rPr>
        <w:t>長い計算</w:t>
      </w:r>
      <w:r w:rsidR="00E83525">
        <w:rPr>
          <w:rFonts w:hint="eastAsia"/>
        </w:rPr>
        <w:t>がある場合</w:t>
      </w:r>
      <w:r>
        <w:rPr>
          <w:rFonts w:hint="eastAsia"/>
        </w:rPr>
        <w:t>、なるべく一本の計算式</w:t>
      </w:r>
      <w:r w:rsidR="00B151FD">
        <w:rPr>
          <w:rFonts w:hint="eastAsia"/>
        </w:rPr>
        <w:t>にまとめているほうが</w:t>
      </w:r>
      <w:r>
        <w:rPr>
          <w:rFonts w:hint="eastAsia"/>
        </w:rPr>
        <w:t>最適化されやすい（可読性は落ちるが）。</w:t>
      </w:r>
    </w:p>
    <w:p w14:paraId="53FAB064" w14:textId="58E91084" w:rsidR="000019BD" w:rsidRDefault="000019BD" w:rsidP="000019BD">
      <w:pPr>
        <w:pStyle w:val="2"/>
      </w:pPr>
      <w:bookmarkStart w:id="37" w:name="_Toc379553481"/>
      <w:r>
        <w:rPr>
          <w:rFonts w:hint="eastAsia"/>
        </w:rPr>
        <w:t>レジスタ</w:t>
      </w:r>
      <w:bookmarkEnd w:id="37"/>
      <w:r w:rsidR="003377F2">
        <w:fldChar w:fldCharType="begin"/>
      </w:r>
      <w:r w:rsidR="003377F2">
        <w:instrText xml:space="preserve"> XE "</w:instrText>
      </w:r>
      <w:r w:rsidR="003377F2">
        <w:rPr>
          <w:rFonts w:hint="eastAsia"/>
        </w:rPr>
        <w:instrText>レジスタ</w:instrText>
      </w:r>
      <w:r w:rsidR="003377F2">
        <w:instrText>" \y “</w:instrText>
      </w:r>
      <w:r w:rsidR="003377F2">
        <w:rPr>
          <w:rFonts w:hint="eastAsia"/>
        </w:rPr>
        <w:instrText>れじすた</w:instrText>
      </w:r>
      <w:r w:rsidR="003377F2">
        <w:instrText xml:space="preserve">” </w:instrText>
      </w:r>
      <w:r w:rsidR="003377F2">
        <w:fldChar w:fldCharType="end"/>
      </w:r>
    </w:p>
    <w:p w14:paraId="75A7E6AE" w14:textId="77777777" w:rsidR="000019BD" w:rsidRDefault="000019BD" w:rsidP="000019BD">
      <w:pPr>
        <w:pStyle w:val="a9"/>
        <w:ind w:firstLine="283"/>
      </w:pPr>
      <w:r>
        <w:t>CPU</w:t>
      </w:r>
      <w:r>
        <w:t>は演算に使う値を「レジスタ」という領域に保存して扱う。</w:t>
      </w:r>
    </w:p>
    <w:p w14:paraId="4549A7A2" w14:textId="25FFE8FA" w:rsidR="000019BD" w:rsidRDefault="000019BD" w:rsidP="000019BD">
      <w:pPr>
        <w:pStyle w:val="a9"/>
        <w:ind w:firstLine="283"/>
      </w:pPr>
      <w:r>
        <w:t>レジスタは変数の一種</w:t>
      </w:r>
      <w:r w:rsidR="007114F9">
        <w:rPr>
          <w:rFonts w:hint="eastAsia"/>
        </w:rPr>
        <w:t>のようなもの</w:t>
      </w:r>
      <w:r>
        <w:t>であるが、</w:t>
      </w:r>
      <w:r>
        <w:t>C</w:t>
      </w:r>
      <w:r>
        <w:t>言語などのように自由な変数</w:t>
      </w:r>
      <w:r w:rsidR="007114F9">
        <w:rPr>
          <w:rFonts w:hint="eastAsia"/>
        </w:rPr>
        <w:t>を</w:t>
      </w:r>
      <w:r>
        <w:t>使えるわけではなく、</w:t>
      </w:r>
      <w:r>
        <w:t>CPU</w:t>
      </w:r>
      <w:r>
        <w:t>によって扱えるレジスタの種類と数が固定されている。</w:t>
      </w:r>
    </w:p>
    <w:p w14:paraId="35B0C699" w14:textId="70D1747C" w:rsidR="000019BD" w:rsidRDefault="000019BD" w:rsidP="000019BD">
      <w:pPr>
        <w:pStyle w:val="a9"/>
        <w:ind w:firstLine="283"/>
      </w:pPr>
      <w:r>
        <w:t>C</w:t>
      </w:r>
      <w:r>
        <w:t>言語な</w:t>
      </w:r>
      <w:r w:rsidR="007114F9">
        <w:t>どが扱う多数の変数はメモリ上で扱われ、都度レジスタに読み込</w:t>
      </w:r>
      <w:r w:rsidR="007114F9">
        <w:rPr>
          <w:rFonts w:hint="eastAsia"/>
        </w:rPr>
        <w:t>んで演算して</w:t>
      </w:r>
      <w:r>
        <w:t>書き戻</w:t>
      </w:r>
      <w:r w:rsidR="007114F9">
        <w:rPr>
          <w:rFonts w:hint="eastAsia"/>
        </w:rPr>
        <w:t>す</w:t>
      </w:r>
      <w:r>
        <w:t>ことで</w:t>
      </w:r>
      <w:r w:rsidR="007114F9">
        <w:rPr>
          <w:rFonts w:hint="eastAsia"/>
        </w:rPr>
        <w:t>処理</w:t>
      </w:r>
      <w:r>
        <w:t>する。</w:t>
      </w:r>
      <w:r w:rsidR="0070305D">
        <w:rPr>
          <w:rFonts w:hint="eastAsia"/>
        </w:rPr>
        <w:t>（</w:t>
      </w:r>
      <w:r w:rsidR="00F04873">
        <w:rPr>
          <w:rFonts w:hint="eastAsia"/>
        </w:rPr>
        <w:t>メモリからレジスタへの読み込みを「ロード」と呼び、レジスタからメモリへの書き戻しを「ストア」と呼ぶ</w:t>
      </w:r>
      <w:r w:rsidR="0070305D">
        <w:rPr>
          <w:rFonts w:hint="eastAsia"/>
        </w:rPr>
        <w:t>）</w:t>
      </w:r>
    </w:p>
    <w:p w14:paraId="59BF9FC4" w14:textId="2CDEF06F" w:rsidR="000019BD" w:rsidRDefault="000019BD" w:rsidP="000019BD">
      <w:pPr>
        <w:pStyle w:val="a9"/>
        <w:spacing w:beforeLines="50" w:before="180"/>
        <w:ind w:firstLine="283"/>
      </w:pPr>
      <w:r>
        <w:t>メモリアクセス</w:t>
      </w:r>
      <w:r w:rsidR="00B3541A">
        <w:t>（キャッシュメモリへのアクセスを含む</w:t>
      </w:r>
      <w:r w:rsidR="00F05903">
        <w:t>）</w:t>
      </w:r>
      <w:r>
        <w:t>は</w:t>
      </w:r>
      <w:r w:rsidR="00B3541A">
        <w:t>、</w:t>
      </w:r>
      <w:r>
        <w:t>CPU</w:t>
      </w:r>
      <w:r>
        <w:t>の処理としては比較的遅いので、一度レジスタに取り込んだ変数は極力メモリに書き戻さないで処理する。</w:t>
      </w:r>
    </w:p>
    <w:p w14:paraId="27610749" w14:textId="77777777" w:rsidR="000019BD" w:rsidRDefault="000019BD" w:rsidP="000019BD">
      <w:pPr>
        <w:pStyle w:val="a9"/>
        <w:ind w:firstLine="283"/>
      </w:pPr>
      <w:r>
        <w:t>コンパイラはそのような処理になるように最適化を行う。特にライフサイクルの短い変</w:t>
      </w:r>
      <w:r>
        <w:lastRenderedPageBreak/>
        <w:t>数の場合、メモリに置くことすらせず、レジスタに直接値を与えて完結するようなプログラムにする。</w:t>
      </w:r>
    </w:p>
    <w:p w14:paraId="50613045" w14:textId="77777777" w:rsidR="000019BD" w:rsidRDefault="000019BD" w:rsidP="000019BD">
      <w:pPr>
        <w:pStyle w:val="a9"/>
        <w:ind w:firstLine="283"/>
      </w:pPr>
      <w:r>
        <w:t>変数の少ないプログラムは、このような事情から高速になる。</w:t>
      </w:r>
    </w:p>
    <w:p w14:paraId="114F8058" w14:textId="5426C620" w:rsidR="000019BD" w:rsidRDefault="000019BD" w:rsidP="000019BD">
      <w:pPr>
        <w:pStyle w:val="a9"/>
        <w:spacing w:beforeLines="50" w:before="180"/>
        <w:ind w:firstLine="283"/>
        <w:rPr>
          <w:color w:val="FF0000"/>
        </w:rPr>
      </w:pPr>
      <w:r w:rsidRPr="00A707E2">
        <w:rPr>
          <w:color w:val="FF0000"/>
        </w:rPr>
        <w:t>このような</w:t>
      </w:r>
      <w:r w:rsidR="002423E7">
        <w:rPr>
          <w:color w:val="FF0000"/>
        </w:rPr>
        <w:t>処理の</w:t>
      </w:r>
      <w:r w:rsidRPr="00A707E2">
        <w:rPr>
          <w:color w:val="FF0000"/>
        </w:rPr>
        <w:t>最適化</w:t>
      </w:r>
      <w:r w:rsidR="002423E7">
        <w:rPr>
          <w:color w:val="FF0000"/>
        </w:rPr>
        <w:t>がコンパイラによって行われること</w:t>
      </w:r>
      <w:r w:rsidRPr="00A707E2">
        <w:rPr>
          <w:color w:val="FF0000"/>
        </w:rPr>
        <w:t>は</w:t>
      </w:r>
      <w:r w:rsidR="002423E7">
        <w:rPr>
          <w:color w:val="FF0000"/>
        </w:rPr>
        <w:t>、</w:t>
      </w:r>
      <w:r w:rsidRPr="00A707E2">
        <w:rPr>
          <w:color w:val="FF0000"/>
        </w:rPr>
        <w:t>マルチスレッドプログラ</w:t>
      </w:r>
      <w:r w:rsidR="002423E7">
        <w:rPr>
          <w:color w:val="FF0000"/>
        </w:rPr>
        <w:t>ミング</w:t>
      </w:r>
      <w:r w:rsidRPr="00A707E2">
        <w:rPr>
          <w:color w:val="FF0000"/>
        </w:rPr>
        <w:t>では非常に意識する必要がある。</w:t>
      </w:r>
    </w:p>
    <w:p w14:paraId="3B859C1C" w14:textId="31FB7295" w:rsidR="000019BD" w:rsidRDefault="000019BD" w:rsidP="000019BD">
      <w:pPr>
        <w:pStyle w:val="a9"/>
        <w:ind w:firstLine="283"/>
      </w:pPr>
      <w:r>
        <w:t>レジスタだけで処理が完結してメモリに書き戻されない変数は、他のスレッドから見えず、値の変化をキャッチすることができないといった問題が生じるためである。</w:t>
      </w:r>
    </w:p>
    <w:p w14:paraId="2E6EB009" w14:textId="51503967" w:rsidR="007114F9" w:rsidRPr="00962857" w:rsidRDefault="007114F9" w:rsidP="000019BD">
      <w:pPr>
        <w:pStyle w:val="a9"/>
        <w:ind w:firstLine="283"/>
      </w:pPr>
      <w:r>
        <w:rPr>
          <w:rFonts w:hint="eastAsia"/>
        </w:rPr>
        <w:t>この問題については詳しく後述する。</w:t>
      </w:r>
    </w:p>
    <w:p w14:paraId="59DCEECA" w14:textId="60CDFB11" w:rsidR="00311CA0" w:rsidRDefault="00311CA0" w:rsidP="00311CA0">
      <w:pPr>
        <w:pStyle w:val="2"/>
      </w:pPr>
      <w:bookmarkStart w:id="38" w:name="_Toc379553482"/>
      <w:r>
        <w:rPr>
          <w:rFonts w:hint="eastAsia"/>
        </w:rPr>
        <w:t>G</w:t>
      </w:r>
      <w:r>
        <w:t>PU</w:t>
      </w:r>
      <w:r>
        <w:rPr>
          <w:rFonts w:hint="eastAsia"/>
        </w:rPr>
        <w:t>メモリ</w:t>
      </w:r>
      <w:r w:rsidR="007114F9">
        <w:fldChar w:fldCharType="begin"/>
      </w:r>
      <w:r w:rsidR="007114F9">
        <w:instrText xml:space="preserve"> XE "</w:instrText>
      </w:r>
      <w:r w:rsidR="007114F9">
        <w:rPr>
          <w:rFonts w:hint="eastAsia"/>
        </w:rPr>
        <w:instrText>GPU</w:instrText>
      </w:r>
      <w:r w:rsidR="007114F9">
        <w:rPr>
          <w:rFonts w:hint="eastAsia"/>
        </w:rPr>
        <w:instrText>メモリ</w:instrText>
      </w:r>
      <w:r w:rsidR="007114F9">
        <w:instrText>" \y “</w:instrText>
      </w:r>
      <w:r w:rsidR="007114F9">
        <w:rPr>
          <w:rFonts w:hint="eastAsia"/>
        </w:rPr>
        <w:instrText>GPU</w:instrText>
      </w:r>
      <w:r w:rsidR="007114F9">
        <w:rPr>
          <w:rFonts w:hint="eastAsia"/>
        </w:rPr>
        <w:instrText>めもり</w:instrText>
      </w:r>
      <w:r w:rsidR="007114F9">
        <w:instrText xml:space="preserve">” </w:instrText>
      </w:r>
      <w:r w:rsidR="007114F9">
        <w:fldChar w:fldCharType="end"/>
      </w:r>
      <w:r w:rsidR="00EF6D0B">
        <w:rPr>
          <w:rFonts w:hint="eastAsia"/>
        </w:rPr>
        <w:t>／ユニファイドメモリ</w:t>
      </w:r>
      <w:bookmarkEnd w:id="38"/>
      <w:r w:rsidR="007114F9">
        <w:fldChar w:fldCharType="begin"/>
      </w:r>
      <w:r w:rsidR="007114F9">
        <w:instrText xml:space="preserve"> XE "</w:instrText>
      </w:r>
      <w:r w:rsidR="007114F9">
        <w:rPr>
          <w:rFonts w:hint="eastAsia"/>
        </w:rPr>
        <w:instrText>ユニファイドメモリ</w:instrText>
      </w:r>
      <w:r w:rsidR="007114F9">
        <w:instrText>" \y “</w:instrText>
      </w:r>
      <w:r w:rsidR="007114F9">
        <w:rPr>
          <w:rFonts w:hint="eastAsia"/>
        </w:rPr>
        <w:instrText>ゆにふぁいどめもり</w:instrText>
      </w:r>
      <w:r w:rsidR="007114F9">
        <w:instrText xml:space="preserve">” </w:instrText>
      </w:r>
      <w:r w:rsidR="007114F9">
        <w:fldChar w:fldCharType="end"/>
      </w:r>
    </w:p>
    <w:p w14:paraId="3FFE6B08" w14:textId="43A19D05" w:rsidR="00311CA0" w:rsidRDefault="0088310E" w:rsidP="00311CA0">
      <w:pPr>
        <w:pStyle w:val="a9"/>
        <w:ind w:firstLine="283"/>
      </w:pPr>
      <w:r>
        <w:rPr>
          <w:rFonts w:hint="eastAsia"/>
        </w:rPr>
        <w:t>GPU</w:t>
      </w:r>
      <w:r>
        <w:rPr>
          <w:rFonts w:hint="eastAsia"/>
        </w:rPr>
        <w:t>はグラフィック描画のための専用のメモリを持つ。</w:t>
      </w:r>
      <w:r>
        <w:rPr>
          <w:rFonts w:hint="eastAsia"/>
        </w:rPr>
        <w:t>VRM</w:t>
      </w:r>
      <w:r w:rsidR="007114F9">
        <w:fldChar w:fldCharType="begin"/>
      </w:r>
      <w:r w:rsidR="007114F9">
        <w:instrText xml:space="preserve"> XE "</w:instrText>
      </w:r>
      <w:r w:rsidR="007114F9">
        <w:rPr>
          <w:rFonts w:hint="eastAsia"/>
        </w:rPr>
        <w:instrText>VRAM</w:instrText>
      </w:r>
      <w:r w:rsidR="007114F9">
        <w:instrText>" \y “</w:instrText>
      </w:r>
      <w:r w:rsidR="007114F9">
        <w:rPr>
          <w:rFonts w:hint="eastAsia"/>
        </w:rPr>
        <w:instrText>VRAM</w:instrText>
      </w:r>
      <w:r w:rsidR="007114F9">
        <w:instrText xml:space="preserve">” </w:instrText>
      </w:r>
      <w:r w:rsidR="007114F9">
        <w:fldChar w:fldCharType="end"/>
      </w:r>
      <w:r w:rsidR="00E10D25">
        <w:rPr>
          <w:rFonts w:hint="eastAsia"/>
        </w:rPr>
        <w:t>（</w:t>
      </w:r>
      <w:r w:rsidR="00E10D25">
        <w:rPr>
          <w:rFonts w:hint="eastAsia"/>
        </w:rPr>
        <w:t>Video RAM</w:t>
      </w:r>
      <w:r w:rsidR="00E10D25">
        <w:rPr>
          <w:rFonts w:hint="eastAsia"/>
        </w:rPr>
        <w:t>）</w:t>
      </w:r>
      <w:r>
        <w:rPr>
          <w:rFonts w:hint="eastAsia"/>
        </w:rPr>
        <w:t>とも呼ばれる。</w:t>
      </w:r>
      <w:r w:rsidR="00E10D25">
        <w:t>シェーダープログラムも</w:t>
      </w:r>
      <w:r w:rsidR="00E10D25">
        <w:rPr>
          <w:rFonts w:hint="eastAsia"/>
        </w:rPr>
        <w:t>G</w:t>
      </w:r>
      <w:r w:rsidR="00E10D25">
        <w:t>PU</w:t>
      </w:r>
      <w:r w:rsidR="00E10D25">
        <w:t>メモリ上に置かれる。</w:t>
      </w:r>
    </w:p>
    <w:p w14:paraId="2D855FD1" w14:textId="0FBF2578" w:rsidR="00E10D25" w:rsidRDefault="00E10D25" w:rsidP="00311CA0">
      <w:pPr>
        <w:pStyle w:val="a9"/>
        <w:ind w:firstLine="283"/>
      </w:pPr>
      <w:r>
        <w:t>GPU</w:t>
      </w:r>
      <w:r>
        <w:t>メモリはメインメモリから独立したメモリであるため、</w:t>
      </w:r>
      <w:r w:rsidR="00250708">
        <w:t>CPU</w:t>
      </w:r>
      <w:r w:rsidR="00250708">
        <w:t>が直接アクセスすることができない。</w:t>
      </w:r>
      <w:r w:rsidR="007114F9">
        <w:rPr>
          <w:rFonts w:hint="eastAsia"/>
        </w:rPr>
        <w:t>そのため、</w:t>
      </w:r>
      <w:r>
        <w:t>「</w:t>
      </w:r>
      <w:r>
        <w:t>DMA</w:t>
      </w:r>
      <w:r w:rsidR="00250708">
        <w:t>C</w:t>
      </w:r>
      <w:r>
        <w:t>」</w:t>
      </w:r>
      <w:r w:rsidR="00250708">
        <w:t>などの他のメモリコントローラー</w:t>
      </w:r>
      <w:r>
        <w:t>を使用して</w:t>
      </w:r>
      <w:r w:rsidR="00250708">
        <w:t>アクセスする。</w:t>
      </w:r>
    </w:p>
    <w:p w14:paraId="3B421633" w14:textId="77777777" w:rsidR="003D4A36" w:rsidRDefault="00250708" w:rsidP="00F03FD8">
      <w:pPr>
        <w:pStyle w:val="a9"/>
        <w:spacing w:beforeLines="50" w:before="180"/>
        <w:ind w:firstLine="283"/>
      </w:pPr>
      <w:r>
        <w:rPr>
          <w:rFonts w:hint="eastAsia"/>
        </w:rPr>
        <w:t>GPU</w:t>
      </w:r>
      <w:r>
        <w:rPr>
          <w:rFonts w:hint="eastAsia"/>
        </w:rPr>
        <w:t>が専用メモリを持たず、</w:t>
      </w:r>
      <w:r>
        <w:rPr>
          <w:rFonts w:hint="eastAsia"/>
        </w:rPr>
        <w:t>CPU</w:t>
      </w:r>
      <w:r>
        <w:rPr>
          <w:rFonts w:hint="eastAsia"/>
        </w:rPr>
        <w:t>とメインメモリを共有するのが</w:t>
      </w:r>
      <w:r w:rsidR="00F03FD8">
        <w:rPr>
          <w:rFonts w:hint="eastAsia"/>
        </w:rPr>
        <w:t>「ユニファイドメモリ」である。</w:t>
      </w:r>
    </w:p>
    <w:p w14:paraId="0E175680" w14:textId="09C8B402" w:rsidR="00F03FD8" w:rsidRDefault="00F03FD8" w:rsidP="003D4A36">
      <w:pPr>
        <w:pStyle w:val="a9"/>
        <w:ind w:firstLine="283"/>
      </w:pPr>
      <w:r>
        <w:rPr>
          <w:rFonts w:hint="eastAsia"/>
        </w:rPr>
        <w:t>AMD</w:t>
      </w:r>
      <w:r w:rsidR="003D4A36">
        <w:rPr>
          <w:rFonts w:hint="eastAsia"/>
        </w:rPr>
        <w:t>は</w:t>
      </w:r>
      <w:r w:rsidR="007114F9">
        <w:rPr>
          <w:rFonts w:hint="eastAsia"/>
        </w:rPr>
        <w:t>、</w:t>
      </w:r>
      <w:r>
        <w:rPr>
          <w:rFonts w:hint="eastAsia"/>
        </w:rPr>
        <w:t>「</w:t>
      </w:r>
      <w:r>
        <w:rPr>
          <w:rFonts w:hint="eastAsia"/>
        </w:rPr>
        <w:t>APU</w:t>
      </w:r>
      <w:r w:rsidR="007114F9">
        <w:fldChar w:fldCharType="begin"/>
      </w:r>
      <w:r w:rsidR="007114F9">
        <w:instrText xml:space="preserve"> XE "</w:instrText>
      </w:r>
      <w:r w:rsidR="007114F9">
        <w:rPr>
          <w:rFonts w:hint="eastAsia"/>
        </w:rPr>
        <w:instrText>APU</w:instrText>
      </w:r>
      <w:r w:rsidR="007114F9">
        <w:instrText>" \y “</w:instrText>
      </w:r>
      <w:r w:rsidR="007114F9">
        <w:rPr>
          <w:rFonts w:hint="eastAsia"/>
        </w:rPr>
        <w:instrText>APU</w:instrText>
      </w:r>
      <w:r w:rsidR="007114F9">
        <w:instrText xml:space="preserve">” </w:instrText>
      </w:r>
      <w:r w:rsidR="007114F9">
        <w:fldChar w:fldCharType="end"/>
      </w:r>
      <w:r>
        <w:rPr>
          <w:rFonts w:hint="eastAsia"/>
        </w:rPr>
        <w:t>」</w:t>
      </w:r>
      <w:r w:rsidR="005328EE">
        <w:rPr>
          <w:rFonts w:hint="eastAsia"/>
        </w:rPr>
        <w:t>（</w:t>
      </w:r>
      <w:r w:rsidR="005328EE">
        <w:rPr>
          <w:rFonts w:hint="eastAsia"/>
        </w:rPr>
        <w:t>Ac</w:t>
      </w:r>
      <w:r w:rsidR="005328EE">
        <w:t>celerated Processing Unit</w:t>
      </w:r>
      <w:r w:rsidR="005328EE">
        <w:rPr>
          <w:rFonts w:hint="eastAsia"/>
        </w:rPr>
        <w:t>／</w:t>
      </w:r>
      <w:r w:rsidR="005328EE">
        <w:rPr>
          <w:rFonts w:hint="eastAsia"/>
        </w:rPr>
        <w:t>AMD Fusion</w:t>
      </w:r>
      <w:r w:rsidR="005328EE">
        <w:rPr>
          <w:rFonts w:hint="eastAsia"/>
        </w:rPr>
        <w:t>プロセッサ）</w:t>
      </w:r>
      <w:r>
        <w:rPr>
          <w:rFonts w:hint="eastAsia"/>
        </w:rPr>
        <w:t>で</w:t>
      </w:r>
      <w:r>
        <w:rPr>
          <w:rFonts w:hint="eastAsia"/>
        </w:rPr>
        <w:t>CPU</w:t>
      </w:r>
      <w:r>
        <w:rPr>
          <w:rFonts w:hint="eastAsia"/>
        </w:rPr>
        <w:t>と</w:t>
      </w:r>
      <w:r>
        <w:rPr>
          <w:rFonts w:hint="eastAsia"/>
        </w:rPr>
        <w:t>GPU</w:t>
      </w:r>
      <w:r>
        <w:rPr>
          <w:rFonts w:hint="eastAsia"/>
        </w:rPr>
        <w:t>を統合</w:t>
      </w:r>
      <w:r w:rsidR="003D4A36">
        <w:rPr>
          <w:rFonts w:hint="eastAsia"/>
        </w:rPr>
        <w:t>し</w:t>
      </w:r>
      <w:r>
        <w:rPr>
          <w:rFonts w:hint="eastAsia"/>
        </w:rPr>
        <w:t>、</w:t>
      </w:r>
      <w:r w:rsidR="003D4A36">
        <w:rPr>
          <w:rFonts w:hint="eastAsia"/>
        </w:rPr>
        <w:t>さらに、</w:t>
      </w:r>
      <w:r>
        <w:rPr>
          <w:rFonts w:hint="eastAsia"/>
        </w:rPr>
        <w:t>「</w:t>
      </w:r>
      <w:r>
        <w:rPr>
          <w:rFonts w:hint="eastAsia"/>
        </w:rPr>
        <w:t>hU</w:t>
      </w:r>
      <w:r>
        <w:t>MA</w:t>
      </w:r>
      <w:r>
        <w:rPr>
          <w:rFonts w:hint="eastAsia"/>
        </w:rPr>
        <w:t>」（</w:t>
      </w:r>
      <w:r>
        <w:rPr>
          <w:rFonts w:hint="eastAsia"/>
        </w:rPr>
        <w:t>heterogeneous Unified Memory Access</w:t>
      </w:r>
      <w:r>
        <w:rPr>
          <w:rFonts w:hint="eastAsia"/>
        </w:rPr>
        <w:t>：ヘテロジニアス・ユニファイドメモリアクセス）という名称のユニファイドメモリ技術</w:t>
      </w:r>
      <w:r w:rsidR="005328EE">
        <w:rPr>
          <w:rFonts w:hint="eastAsia"/>
        </w:rPr>
        <w:t>により、</w:t>
      </w:r>
      <w:r w:rsidR="003D4A36">
        <w:rPr>
          <w:rFonts w:hint="eastAsia"/>
        </w:rPr>
        <w:t>メモリ空間の統合も図っている。</w:t>
      </w:r>
    </w:p>
    <w:p w14:paraId="0FD94C65" w14:textId="33CF04DD" w:rsidR="00244CE8" w:rsidRDefault="00244CE8" w:rsidP="00244CE8">
      <w:pPr>
        <w:pStyle w:val="2"/>
      </w:pPr>
      <w:bookmarkStart w:id="39" w:name="_Toc379553483"/>
      <w:r>
        <w:rPr>
          <w:rFonts w:hint="eastAsia"/>
        </w:rPr>
        <w:t>D</w:t>
      </w:r>
      <w:r>
        <w:t>MA</w:t>
      </w:r>
      <w:r w:rsidR="00250708">
        <w:t>C</w:t>
      </w:r>
      <w:bookmarkEnd w:id="39"/>
      <w:r w:rsidR="007114F9">
        <w:fldChar w:fldCharType="begin"/>
      </w:r>
      <w:r w:rsidR="007114F9">
        <w:instrText xml:space="preserve"> XE "</w:instrText>
      </w:r>
      <w:r w:rsidR="007114F9">
        <w:rPr>
          <w:rFonts w:hint="eastAsia"/>
        </w:rPr>
        <w:instrText>DMAC</w:instrText>
      </w:r>
      <w:r w:rsidR="007114F9">
        <w:instrText>" \y “</w:instrText>
      </w:r>
      <w:r w:rsidR="007114F9">
        <w:rPr>
          <w:rFonts w:hint="eastAsia"/>
        </w:rPr>
        <w:instrText>DMAC</w:instrText>
      </w:r>
      <w:r w:rsidR="007114F9">
        <w:instrText xml:space="preserve">” </w:instrText>
      </w:r>
      <w:r w:rsidR="007114F9">
        <w:fldChar w:fldCharType="end"/>
      </w:r>
    </w:p>
    <w:p w14:paraId="1E54844D" w14:textId="319F89FD" w:rsidR="00244CE8" w:rsidRDefault="00424527" w:rsidP="00244CE8">
      <w:pPr>
        <w:pStyle w:val="a9"/>
        <w:ind w:firstLine="283"/>
      </w:pPr>
      <w:r>
        <w:rPr>
          <w:rFonts w:hint="eastAsia"/>
        </w:rPr>
        <w:t>「</w:t>
      </w:r>
      <w:r>
        <w:rPr>
          <w:rFonts w:hint="eastAsia"/>
        </w:rPr>
        <w:t>DMAC</w:t>
      </w:r>
      <w:r>
        <w:rPr>
          <w:rFonts w:hint="eastAsia"/>
        </w:rPr>
        <w:t>」（</w:t>
      </w:r>
      <w:r>
        <w:rPr>
          <w:rFonts w:hint="eastAsia"/>
        </w:rPr>
        <w:t>Direct Memory Access Controller</w:t>
      </w:r>
      <w:r>
        <w:rPr>
          <w:rFonts w:hint="eastAsia"/>
        </w:rPr>
        <w:t>）は、メモリを転送する装置である。単に「</w:t>
      </w:r>
      <w:r>
        <w:rPr>
          <w:rFonts w:hint="eastAsia"/>
        </w:rPr>
        <w:t>DMA</w:t>
      </w:r>
      <w:r>
        <w:rPr>
          <w:rFonts w:hint="eastAsia"/>
        </w:rPr>
        <w:t>」とも呼ぶ。</w:t>
      </w:r>
    </w:p>
    <w:p w14:paraId="4FFBDA63" w14:textId="718BF4A2" w:rsidR="00424527" w:rsidRPr="00C937D0" w:rsidRDefault="00424527" w:rsidP="00244CE8">
      <w:pPr>
        <w:pStyle w:val="a9"/>
        <w:ind w:firstLine="283"/>
      </w:pPr>
      <w:r>
        <w:rPr>
          <w:rFonts w:hint="eastAsia"/>
        </w:rPr>
        <w:t>CPU</w:t>
      </w:r>
      <w:r>
        <w:rPr>
          <w:rFonts w:hint="eastAsia"/>
        </w:rPr>
        <w:t>とは独立して動作し、メインメモリと</w:t>
      </w:r>
      <w:r>
        <w:rPr>
          <w:rFonts w:hint="eastAsia"/>
        </w:rPr>
        <w:t>GPU</w:t>
      </w:r>
      <w:r>
        <w:rPr>
          <w:rFonts w:hint="eastAsia"/>
        </w:rPr>
        <w:t>メモリの間のデータ転送や、メインメモリ内での大きなデータの転送などに用いられる。</w:t>
      </w:r>
    </w:p>
    <w:p w14:paraId="2299DF83" w14:textId="05330E20" w:rsidR="00244CE8" w:rsidRDefault="00244CE8" w:rsidP="00244CE8">
      <w:pPr>
        <w:pStyle w:val="2"/>
      </w:pPr>
      <w:bookmarkStart w:id="40" w:name="_Toc379553484"/>
      <w:r>
        <w:rPr>
          <w:rFonts w:hint="eastAsia"/>
        </w:rPr>
        <w:t>Cell</w:t>
      </w:r>
      <w:bookmarkEnd w:id="40"/>
      <w:r w:rsidR="007114F9">
        <w:fldChar w:fldCharType="begin"/>
      </w:r>
      <w:r w:rsidR="007114F9">
        <w:instrText xml:space="preserve"> XE "</w:instrText>
      </w:r>
      <w:r w:rsidR="007114F9">
        <w:rPr>
          <w:rFonts w:hint="eastAsia"/>
        </w:rPr>
        <w:instrText>Cell</w:instrText>
      </w:r>
      <w:r w:rsidR="007114F9">
        <w:instrText>" \y “</w:instrText>
      </w:r>
      <w:r w:rsidR="007114F9">
        <w:rPr>
          <w:rFonts w:hint="eastAsia"/>
        </w:rPr>
        <w:instrText>Cell</w:instrText>
      </w:r>
      <w:r w:rsidR="007114F9">
        <w:instrText xml:space="preserve">” </w:instrText>
      </w:r>
      <w:r w:rsidR="007114F9">
        <w:fldChar w:fldCharType="end"/>
      </w:r>
    </w:p>
    <w:p w14:paraId="0420681B" w14:textId="5292C08A" w:rsidR="00244CE8" w:rsidRDefault="00244CE8" w:rsidP="00244CE8">
      <w:pPr>
        <w:pStyle w:val="a9"/>
        <w:ind w:firstLine="283"/>
      </w:pPr>
      <w:r>
        <w:rPr>
          <w:rFonts w:hint="eastAsia"/>
        </w:rPr>
        <w:t>「</w:t>
      </w:r>
      <w:r w:rsidR="00250708">
        <w:rPr>
          <w:rFonts w:hint="eastAsia"/>
        </w:rPr>
        <w:t>Ce</w:t>
      </w:r>
      <w:r w:rsidR="00250708">
        <w:t>ll</w:t>
      </w:r>
      <w:r w:rsidR="00250708">
        <w:t>」（</w:t>
      </w:r>
      <w:r>
        <w:rPr>
          <w:rFonts w:hint="eastAsia"/>
        </w:rPr>
        <w:t>C</w:t>
      </w:r>
      <w:r>
        <w:t>ell Broadband Engine</w:t>
      </w:r>
      <w:r w:rsidR="00250708">
        <w:t>：セル）</w:t>
      </w:r>
      <w:r>
        <w:t>を構成する中で「制御」を担当する汎用プロセッサコアが</w:t>
      </w:r>
      <w:r w:rsidR="00250708">
        <w:t>「</w:t>
      </w:r>
      <w:r>
        <w:rPr>
          <w:rFonts w:hint="eastAsia"/>
        </w:rPr>
        <w:t>PPE</w:t>
      </w:r>
      <w:r w:rsidR="007114F9">
        <w:fldChar w:fldCharType="begin"/>
      </w:r>
      <w:r w:rsidR="007114F9">
        <w:instrText xml:space="preserve"> XE "</w:instrText>
      </w:r>
      <w:r w:rsidR="007114F9">
        <w:rPr>
          <w:rFonts w:hint="eastAsia"/>
        </w:rPr>
        <w:instrText>Cell:PPE</w:instrText>
      </w:r>
      <w:r w:rsidR="007114F9">
        <w:instrText>" \y “</w:instrText>
      </w:r>
      <w:r w:rsidR="007114F9">
        <w:rPr>
          <w:rFonts w:hint="eastAsia"/>
        </w:rPr>
        <w:instrText>Cell:PPE</w:instrText>
      </w:r>
      <w:r w:rsidR="007114F9">
        <w:instrText xml:space="preserve">” </w:instrText>
      </w:r>
      <w:r w:rsidR="007114F9">
        <w:fldChar w:fldCharType="end"/>
      </w:r>
      <w:r w:rsidR="00250708">
        <w:rPr>
          <w:rFonts w:hint="eastAsia"/>
        </w:rPr>
        <w:t>」</w:t>
      </w:r>
      <w:r w:rsidR="0004392D">
        <w:rPr>
          <w:rFonts w:hint="eastAsia"/>
        </w:rPr>
        <w:t>（</w:t>
      </w:r>
      <w:r w:rsidR="0004392D">
        <w:rPr>
          <w:rFonts w:hint="eastAsia"/>
        </w:rPr>
        <w:t>Power PC Processor Element</w:t>
      </w:r>
      <w:r w:rsidR="0004392D">
        <w:rPr>
          <w:rFonts w:hint="eastAsia"/>
        </w:rPr>
        <w:t>）</w:t>
      </w:r>
      <w:r>
        <w:t>。</w:t>
      </w:r>
      <w:r>
        <w:rPr>
          <w:rFonts w:hint="eastAsia"/>
        </w:rPr>
        <w:t>1</w:t>
      </w:r>
      <w:r>
        <w:rPr>
          <w:rFonts w:hint="eastAsia"/>
        </w:rPr>
        <w:t>個の</w:t>
      </w:r>
      <w:r>
        <w:rPr>
          <w:rFonts w:hint="eastAsia"/>
        </w:rPr>
        <w:t>PPE</w:t>
      </w:r>
      <w:r>
        <w:rPr>
          <w:rFonts w:hint="eastAsia"/>
        </w:rPr>
        <w:t>に対して</w:t>
      </w:r>
      <w:r>
        <w:rPr>
          <w:rFonts w:hint="eastAsia"/>
        </w:rPr>
        <w:t>8</w:t>
      </w:r>
      <w:r>
        <w:rPr>
          <w:rFonts w:hint="eastAsia"/>
        </w:rPr>
        <w:t>個の</w:t>
      </w:r>
      <w:r w:rsidR="00250708">
        <w:rPr>
          <w:rFonts w:hint="eastAsia"/>
        </w:rPr>
        <w:t>「</w:t>
      </w:r>
      <w:r>
        <w:rPr>
          <w:rFonts w:hint="eastAsia"/>
        </w:rPr>
        <w:t>SPE</w:t>
      </w:r>
      <w:r w:rsidR="007114F9">
        <w:fldChar w:fldCharType="begin"/>
      </w:r>
      <w:r w:rsidR="007114F9">
        <w:instrText xml:space="preserve"> XE "</w:instrText>
      </w:r>
      <w:r w:rsidR="007114F9">
        <w:rPr>
          <w:rFonts w:hint="eastAsia"/>
        </w:rPr>
        <w:instrText>Cell:SPE</w:instrText>
      </w:r>
      <w:r w:rsidR="007114F9">
        <w:instrText>" \y “</w:instrText>
      </w:r>
      <w:r w:rsidR="007114F9">
        <w:rPr>
          <w:rFonts w:hint="eastAsia"/>
        </w:rPr>
        <w:instrText>Cell:SPE</w:instrText>
      </w:r>
      <w:r w:rsidR="007114F9">
        <w:instrText xml:space="preserve">” </w:instrText>
      </w:r>
      <w:r w:rsidR="007114F9">
        <w:fldChar w:fldCharType="end"/>
      </w:r>
      <w:r w:rsidR="00250708">
        <w:rPr>
          <w:rFonts w:hint="eastAsia"/>
        </w:rPr>
        <w:t>」</w:t>
      </w:r>
      <w:r>
        <w:rPr>
          <w:rFonts w:hint="eastAsia"/>
        </w:rPr>
        <w:t>（</w:t>
      </w:r>
      <w:r>
        <w:rPr>
          <w:rFonts w:hint="eastAsia"/>
        </w:rPr>
        <w:t>Synergistic Processor Element</w:t>
      </w:r>
      <w:r>
        <w:rPr>
          <w:rFonts w:hint="eastAsia"/>
        </w:rPr>
        <w:t>）が演算を担当する。計</w:t>
      </w:r>
      <w:r>
        <w:rPr>
          <w:rFonts w:hint="eastAsia"/>
        </w:rPr>
        <w:t>9</w:t>
      </w:r>
      <w:r>
        <w:rPr>
          <w:rFonts w:hint="eastAsia"/>
        </w:rPr>
        <w:t>個のプロセッサコアで一つの</w:t>
      </w:r>
      <w:r>
        <w:rPr>
          <w:rFonts w:hint="eastAsia"/>
        </w:rPr>
        <w:lastRenderedPageBreak/>
        <w:t>プロセッサを構成している。</w:t>
      </w:r>
    </w:p>
    <w:p w14:paraId="683D1877" w14:textId="5126A8FD" w:rsidR="001F23C1" w:rsidRDefault="00250708" w:rsidP="00244CE8">
      <w:pPr>
        <w:pStyle w:val="a9"/>
        <w:ind w:firstLine="283"/>
      </w:pPr>
      <w:r>
        <w:rPr>
          <w:rFonts w:hint="eastAsia"/>
        </w:rPr>
        <w:t>「</w:t>
      </w:r>
      <w:r>
        <w:rPr>
          <w:rFonts w:hint="eastAsia"/>
        </w:rPr>
        <w:t>SPU</w:t>
      </w:r>
      <w:r w:rsidR="007114F9">
        <w:fldChar w:fldCharType="begin"/>
      </w:r>
      <w:r w:rsidR="007114F9">
        <w:instrText xml:space="preserve"> XE "</w:instrText>
      </w:r>
      <w:r w:rsidR="007114F9">
        <w:rPr>
          <w:rFonts w:hint="eastAsia"/>
        </w:rPr>
        <w:instrText>S</w:instrText>
      </w:r>
      <w:r w:rsidR="007114F9">
        <w:instrText xml:space="preserve">PU" \y “SPU” </w:instrText>
      </w:r>
      <w:r w:rsidR="007114F9">
        <w:fldChar w:fldCharType="end"/>
      </w:r>
      <w:r>
        <w:rPr>
          <w:rFonts w:hint="eastAsia"/>
        </w:rPr>
        <w:t>」（</w:t>
      </w:r>
      <w:r>
        <w:rPr>
          <w:rFonts w:hint="eastAsia"/>
        </w:rPr>
        <w:t>Synertistic Prosessor Unit</w:t>
      </w:r>
      <w:r>
        <w:rPr>
          <w:rFonts w:hint="eastAsia"/>
        </w:rPr>
        <w:t>）は、「</w:t>
      </w:r>
      <w:r>
        <w:rPr>
          <w:rFonts w:hint="eastAsia"/>
        </w:rPr>
        <w:t>SPE</w:t>
      </w:r>
      <w:r>
        <w:rPr>
          <w:rFonts w:hint="eastAsia"/>
        </w:rPr>
        <w:t>」の中の演算装置コア本体のこと。</w:t>
      </w:r>
      <w:r>
        <w:rPr>
          <w:rFonts w:hint="eastAsia"/>
        </w:rPr>
        <w:t>SPU</w:t>
      </w:r>
      <w:r>
        <w:rPr>
          <w:rFonts w:hint="eastAsia"/>
        </w:rPr>
        <w:t>は自身が持つ</w:t>
      </w:r>
      <w:r>
        <w:rPr>
          <w:rFonts w:hint="eastAsia"/>
        </w:rPr>
        <w:t>256KB</w:t>
      </w:r>
      <w:r>
        <w:rPr>
          <w:rFonts w:hint="eastAsia"/>
        </w:rPr>
        <w:t>のローカルメモリ（</w:t>
      </w:r>
      <w:r>
        <w:rPr>
          <w:rFonts w:hint="eastAsia"/>
        </w:rPr>
        <w:t xml:space="preserve">LS </w:t>
      </w:r>
      <w:r w:rsidR="007114F9">
        <w:fldChar w:fldCharType="begin"/>
      </w:r>
      <w:r w:rsidR="007114F9">
        <w:instrText xml:space="preserve"> XE "</w:instrText>
      </w:r>
      <w:r w:rsidR="007114F9">
        <w:rPr>
          <w:rFonts w:hint="eastAsia"/>
        </w:rPr>
        <w:instrText>S</w:instrText>
      </w:r>
      <w:r w:rsidR="007114F9">
        <w:instrText xml:space="preserve">PU:LS" \y “SPU:LS” </w:instrText>
      </w:r>
      <w:r w:rsidR="007114F9">
        <w:fldChar w:fldCharType="end"/>
      </w:r>
      <w:r>
        <w:rPr>
          <w:rFonts w:hint="eastAsia"/>
        </w:rPr>
        <w:t>= Local Store</w:t>
      </w:r>
      <w:r>
        <w:rPr>
          <w:rFonts w:hint="eastAsia"/>
        </w:rPr>
        <w:t>）にしかアクセスできず、</w:t>
      </w:r>
      <w:r w:rsidR="001F23C1">
        <w:rPr>
          <w:rFonts w:hint="eastAsia"/>
        </w:rPr>
        <w:t>かつ、</w:t>
      </w:r>
      <w:r w:rsidR="001F23C1">
        <w:rPr>
          <w:rFonts w:hint="eastAsia"/>
        </w:rPr>
        <w:t>PPU</w:t>
      </w:r>
      <w:r w:rsidR="001F23C1">
        <w:rPr>
          <w:rFonts w:hint="eastAsia"/>
        </w:rPr>
        <w:t>向けのプログラムとは別の</w:t>
      </w:r>
      <w:r w:rsidR="001F23C1">
        <w:rPr>
          <w:rFonts w:hint="eastAsia"/>
        </w:rPr>
        <w:t>SPU</w:t>
      </w:r>
      <w:r w:rsidR="001F23C1">
        <w:rPr>
          <w:rFonts w:hint="eastAsia"/>
        </w:rPr>
        <w:t>専用プログラムしか実行できない。</w:t>
      </w:r>
    </w:p>
    <w:p w14:paraId="4A8EAF46" w14:textId="77777777" w:rsidR="001F23C1" w:rsidRDefault="001F23C1" w:rsidP="00244CE8">
      <w:pPr>
        <w:pStyle w:val="a9"/>
        <w:ind w:firstLine="283"/>
      </w:pPr>
      <w:r>
        <w:rPr>
          <w:rFonts w:hint="eastAsia"/>
        </w:rPr>
        <w:t>その</w:t>
      </w:r>
      <w:r w:rsidR="00250708">
        <w:rPr>
          <w:rFonts w:hint="eastAsia"/>
        </w:rPr>
        <w:t>ため、</w:t>
      </w:r>
      <w:r>
        <w:rPr>
          <w:rFonts w:hint="eastAsia"/>
        </w:rPr>
        <w:t>一部の関数をスレッド化するような用法は使えず、専用プログラムと演算対象のデータをメインメモリから</w:t>
      </w:r>
      <w:r>
        <w:rPr>
          <w:rFonts w:hint="eastAsia"/>
        </w:rPr>
        <w:t>SPU</w:t>
      </w:r>
      <w:r>
        <w:rPr>
          <w:rFonts w:hint="eastAsia"/>
        </w:rPr>
        <w:t>に転送して処理し、演算結果をまたメインメモリに転送する。</w:t>
      </w:r>
    </w:p>
    <w:p w14:paraId="75FF5FAA" w14:textId="53ADBCA2" w:rsidR="00250708" w:rsidRDefault="001F23C1" w:rsidP="00244CE8">
      <w:pPr>
        <w:pStyle w:val="a9"/>
        <w:ind w:firstLine="283"/>
      </w:pPr>
      <w:r>
        <w:rPr>
          <w:rFonts w:hint="eastAsia"/>
        </w:rPr>
        <w:t>このような構造のため、細かい演算を頻繁に実行させるような用法には向いておらず、ある程度まとまったデータを一括処理させるような使い方をする。</w:t>
      </w:r>
    </w:p>
    <w:p w14:paraId="4B2A69B1" w14:textId="057709D2" w:rsidR="001F23C1" w:rsidRPr="001F23C1" w:rsidRDefault="001F23C1" w:rsidP="00244CE8">
      <w:pPr>
        <w:pStyle w:val="a9"/>
        <w:ind w:firstLine="283"/>
      </w:pPr>
      <w:r>
        <w:rPr>
          <w:rFonts w:hint="eastAsia"/>
        </w:rPr>
        <w:t>なお、メインメモリと</w:t>
      </w:r>
      <w:r>
        <w:rPr>
          <w:rFonts w:hint="eastAsia"/>
        </w:rPr>
        <w:t>LS</w:t>
      </w:r>
      <w:r>
        <w:rPr>
          <w:rFonts w:hint="eastAsia"/>
        </w:rPr>
        <w:t>との通信には、</w:t>
      </w:r>
      <w:r>
        <w:rPr>
          <w:rFonts w:hint="eastAsia"/>
        </w:rPr>
        <w:t>SPE</w:t>
      </w:r>
      <w:r>
        <w:rPr>
          <w:rFonts w:hint="eastAsia"/>
        </w:rPr>
        <w:t>の</w:t>
      </w:r>
      <w:r>
        <w:rPr>
          <w:rFonts w:hint="eastAsia"/>
        </w:rPr>
        <w:t>DMA</w:t>
      </w:r>
      <w:r>
        <w:rPr>
          <w:rFonts w:hint="eastAsia"/>
        </w:rPr>
        <w:t>ユニットが用いられる。</w:t>
      </w:r>
    </w:p>
    <w:p w14:paraId="677CDE3E" w14:textId="263921F6" w:rsidR="00174D7B" w:rsidRPr="00250708" w:rsidRDefault="00901699" w:rsidP="00174D7B">
      <w:pPr>
        <w:pStyle w:val="2"/>
        <w:rPr>
          <w:b w:val="0"/>
        </w:rPr>
      </w:pPr>
      <w:bookmarkStart w:id="41" w:name="_Toc379553485"/>
      <w:r>
        <w:rPr>
          <w:rFonts w:hint="eastAsia"/>
        </w:rPr>
        <w:t>サーバー</w:t>
      </w:r>
      <w:bookmarkEnd w:id="41"/>
      <w:r w:rsidR="007114F9">
        <w:fldChar w:fldCharType="begin"/>
      </w:r>
      <w:r w:rsidR="007114F9">
        <w:instrText xml:space="preserve"> XE "</w:instrText>
      </w:r>
      <w:r w:rsidR="007114F9">
        <w:rPr>
          <w:rFonts w:hint="eastAsia"/>
        </w:rPr>
        <w:instrText>サーバー</w:instrText>
      </w:r>
      <w:r w:rsidR="007114F9">
        <w:instrText>" \y “</w:instrText>
      </w:r>
      <w:r w:rsidR="007114F9">
        <w:rPr>
          <w:rFonts w:hint="eastAsia"/>
        </w:rPr>
        <w:instrText>さーばー</w:instrText>
      </w:r>
      <w:r w:rsidR="007114F9">
        <w:instrText xml:space="preserve">” </w:instrText>
      </w:r>
      <w:r w:rsidR="007114F9">
        <w:fldChar w:fldCharType="end"/>
      </w:r>
    </w:p>
    <w:p w14:paraId="3C66ED0E" w14:textId="0BD15944" w:rsidR="00174D7B" w:rsidRDefault="00424527" w:rsidP="00174D7B">
      <w:pPr>
        <w:pStyle w:val="a9"/>
        <w:ind w:firstLine="283"/>
      </w:pPr>
      <w:r>
        <w:rPr>
          <w:rFonts w:hint="eastAsia"/>
        </w:rPr>
        <w:t>コンピュータの物理的な垣根を越えて、ネットワーク通信を使って別のコンピュータに演算を行わせる手法がある。</w:t>
      </w:r>
    </w:p>
    <w:p w14:paraId="795A4E88" w14:textId="04706969" w:rsidR="00424527" w:rsidRDefault="00424527" w:rsidP="00174D7B">
      <w:pPr>
        <w:pStyle w:val="a9"/>
        <w:ind w:firstLine="283"/>
      </w:pPr>
      <w:r>
        <w:rPr>
          <w:rFonts w:hint="eastAsia"/>
        </w:rPr>
        <w:t>この演算の要求を受け付けるコンピュータが「サーバー」である。</w:t>
      </w:r>
    </w:p>
    <w:p w14:paraId="5DE8759C" w14:textId="447AB200" w:rsidR="008469F1" w:rsidRDefault="00424527" w:rsidP="008469F1">
      <w:pPr>
        <w:pStyle w:val="a9"/>
        <w:spacing w:beforeLines="50" w:before="180"/>
        <w:ind w:firstLine="283"/>
      </w:pPr>
      <w:r>
        <w:rPr>
          <w:rFonts w:hint="eastAsia"/>
        </w:rPr>
        <w:t>「グリッド</w:t>
      </w:r>
      <w:r w:rsidR="00AE6E8E">
        <w:rPr>
          <w:rFonts w:hint="eastAsia"/>
        </w:rPr>
        <w:t>・</w:t>
      </w:r>
      <w:r>
        <w:rPr>
          <w:rFonts w:hint="eastAsia"/>
        </w:rPr>
        <w:t>コンピューティング</w:t>
      </w:r>
      <w:r w:rsidR="007114F9">
        <w:fldChar w:fldCharType="begin"/>
      </w:r>
      <w:r w:rsidR="007114F9">
        <w:instrText xml:space="preserve"> XE "</w:instrText>
      </w:r>
      <w:r w:rsidR="007114F9">
        <w:rPr>
          <w:rFonts w:hint="eastAsia"/>
        </w:rPr>
        <w:instrText>グリッド・コンピューティング</w:instrText>
      </w:r>
      <w:r w:rsidR="007114F9">
        <w:instrText>" \y “</w:instrText>
      </w:r>
      <w:r w:rsidR="007114F9">
        <w:rPr>
          <w:rFonts w:hint="eastAsia"/>
        </w:rPr>
        <w:instrText>ぐりっど・こんぴゅーてぃんぐ</w:instrText>
      </w:r>
      <w:r w:rsidR="007114F9">
        <w:instrText xml:space="preserve">” </w:instrText>
      </w:r>
      <w:r w:rsidR="007114F9">
        <w:fldChar w:fldCharType="end"/>
      </w:r>
      <w:r>
        <w:rPr>
          <w:rFonts w:hint="eastAsia"/>
        </w:rPr>
        <w:t>」では、</w:t>
      </w:r>
      <w:r>
        <w:rPr>
          <w:rFonts w:hint="eastAsia"/>
        </w:rPr>
        <w:t>CPU</w:t>
      </w:r>
      <w:r>
        <w:rPr>
          <w:rFonts w:hint="eastAsia"/>
        </w:rPr>
        <w:t>や</w:t>
      </w:r>
      <w:r>
        <w:rPr>
          <w:rFonts w:hint="eastAsia"/>
        </w:rPr>
        <w:t>GPU</w:t>
      </w:r>
      <w:r>
        <w:rPr>
          <w:rFonts w:hint="eastAsia"/>
        </w:rPr>
        <w:t>のみならず、サーバーも</w:t>
      </w:r>
      <w:r w:rsidR="008469F1">
        <w:rPr>
          <w:rFonts w:hint="eastAsia"/>
        </w:rPr>
        <w:t>含めて「演算リソース」として</w:t>
      </w:r>
      <w:r>
        <w:rPr>
          <w:rFonts w:hint="eastAsia"/>
        </w:rPr>
        <w:t>抽象化し</w:t>
      </w:r>
      <w:r w:rsidR="008469F1">
        <w:rPr>
          <w:rFonts w:hint="eastAsia"/>
        </w:rPr>
        <w:t>、</w:t>
      </w:r>
      <w:r>
        <w:rPr>
          <w:rFonts w:hint="eastAsia"/>
        </w:rPr>
        <w:t>処理</w:t>
      </w:r>
      <w:r w:rsidR="008469F1">
        <w:rPr>
          <w:rFonts w:hint="eastAsia"/>
        </w:rPr>
        <w:t>を分散して並列処理を行う</w:t>
      </w:r>
      <w:r>
        <w:rPr>
          <w:rFonts w:hint="eastAsia"/>
        </w:rPr>
        <w:t>。</w:t>
      </w:r>
    </w:p>
    <w:p w14:paraId="5C4A774B" w14:textId="09998E4B" w:rsidR="003F1DF2" w:rsidRDefault="003F1DF2" w:rsidP="003F1DF2">
      <w:pPr>
        <w:pStyle w:val="1"/>
      </w:pPr>
      <w:bookmarkStart w:id="42" w:name="_Toc379553486"/>
      <w:r>
        <w:rPr>
          <w:rFonts w:hint="eastAsia"/>
        </w:rPr>
        <w:t>マルチスレッドの意義</w:t>
      </w:r>
      <w:bookmarkEnd w:id="42"/>
    </w:p>
    <w:p w14:paraId="70DD5F7C" w14:textId="2946006F" w:rsidR="00B9715F" w:rsidRPr="00B9715F" w:rsidRDefault="00B9715F" w:rsidP="00B9715F">
      <w:pPr>
        <w:pStyle w:val="a8"/>
        <w:ind w:firstLine="283"/>
      </w:pPr>
      <w:r>
        <w:rPr>
          <w:rFonts w:hint="eastAsia"/>
        </w:rPr>
        <w:t>マルチスレッドをゲームプログラミングに適用する意義を考察する。</w:t>
      </w:r>
    </w:p>
    <w:p w14:paraId="6E7006A2" w14:textId="746B946B" w:rsidR="003F1DF2" w:rsidRDefault="00B9715F" w:rsidP="003F1DF2">
      <w:pPr>
        <w:pStyle w:val="2"/>
      </w:pPr>
      <w:bookmarkStart w:id="43" w:name="_Toc379553487"/>
      <w:r>
        <w:rPr>
          <w:rFonts w:hint="eastAsia"/>
        </w:rPr>
        <w:t>マルチプロセス</w:t>
      </w:r>
      <w:bookmarkEnd w:id="43"/>
      <w:r w:rsidR="007114F9">
        <w:fldChar w:fldCharType="begin"/>
      </w:r>
      <w:r w:rsidR="007114F9">
        <w:instrText xml:space="preserve"> XE "</w:instrText>
      </w:r>
      <w:r w:rsidR="007114F9">
        <w:rPr>
          <w:rFonts w:hint="eastAsia"/>
        </w:rPr>
        <w:instrText>プロセス</w:instrText>
      </w:r>
      <w:r w:rsidR="007114F9">
        <w:rPr>
          <w:rFonts w:hint="eastAsia"/>
        </w:rPr>
        <w:instrText>:</w:instrText>
      </w:r>
      <w:r w:rsidR="007114F9">
        <w:rPr>
          <w:rFonts w:hint="eastAsia"/>
        </w:rPr>
        <w:instrText>マルチプロセス</w:instrText>
      </w:r>
      <w:r w:rsidR="007114F9">
        <w:instrText>" \y “</w:instrText>
      </w:r>
      <w:r w:rsidR="007114F9">
        <w:rPr>
          <w:rFonts w:hint="eastAsia"/>
        </w:rPr>
        <w:instrText>ぷろせす</w:instrText>
      </w:r>
      <w:r w:rsidR="007114F9">
        <w:rPr>
          <w:rFonts w:hint="eastAsia"/>
        </w:rPr>
        <w:instrText>:</w:instrText>
      </w:r>
      <w:r w:rsidR="007114F9">
        <w:rPr>
          <w:rFonts w:hint="eastAsia"/>
        </w:rPr>
        <w:instrText>まるちぷろせす</w:instrText>
      </w:r>
      <w:r w:rsidR="007114F9">
        <w:instrText xml:space="preserve">” </w:instrText>
      </w:r>
      <w:r w:rsidR="007114F9">
        <w:fldChar w:fldCharType="end"/>
      </w:r>
    </w:p>
    <w:p w14:paraId="47200566" w14:textId="5DDDBB07" w:rsidR="00B9715F" w:rsidRDefault="00D67A94" w:rsidP="003F1DF2">
      <w:pPr>
        <w:pStyle w:val="a9"/>
        <w:ind w:firstLine="283"/>
      </w:pPr>
      <w:r>
        <w:rPr>
          <w:rFonts w:hint="eastAsia"/>
        </w:rPr>
        <w:t>まず、複数の処理を同時に実行するマルチタスクの意義について考えると、分かり易い所で「マルチプロセス」がある。</w:t>
      </w:r>
      <w:r w:rsidR="007114F9">
        <w:rPr>
          <w:rFonts w:hint="eastAsia"/>
        </w:rPr>
        <w:t>（「マルチプロセッサ」とは別物なので注意）</w:t>
      </w:r>
    </w:p>
    <w:p w14:paraId="65C3A2B7" w14:textId="77777777" w:rsidR="00B2728D" w:rsidRDefault="00B9715F" w:rsidP="003F1DF2">
      <w:pPr>
        <w:pStyle w:val="a9"/>
        <w:ind w:firstLine="283"/>
      </w:pPr>
      <w:r>
        <w:rPr>
          <w:rFonts w:hint="eastAsia"/>
        </w:rPr>
        <w:t>マルチプロセスは、その名の通り複数のプロセスを</w:t>
      </w:r>
      <w:r w:rsidR="00D67A94">
        <w:rPr>
          <w:rFonts w:hint="eastAsia"/>
        </w:rPr>
        <w:t>同時に</w:t>
      </w:r>
      <w:r>
        <w:rPr>
          <w:rFonts w:hint="eastAsia"/>
        </w:rPr>
        <w:t>実行することである。一台のコンピュータ上で複数のアプリケーションを実行し、</w:t>
      </w:r>
      <w:r w:rsidR="00D67A94">
        <w:rPr>
          <w:rFonts w:hint="eastAsia"/>
        </w:rPr>
        <w:t>一台のコンピュータを</w:t>
      </w:r>
      <w:r>
        <w:rPr>
          <w:rFonts w:hint="eastAsia"/>
        </w:rPr>
        <w:t>複数のユーザーが同時に操作する</w:t>
      </w:r>
      <w:r w:rsidR="00D67A94">
        <w:rPr>
          <w:rFonts w:hint="eastAsia"/>
        </w:rPr>
        <w:t>ことを可能とする</w:t>
      </w:r>
      <w:r>
        <w:rPr>
          <w:rFonts w:hint="eastAsia"/>
        </w:rPr>
        <w:t>。</w:t>
      </w:r>
    </w:p>
    <w:p w14:paraId="26D1EF7F" w14:textId="06A94789" w:rsidR="00E07BFF" w:rsidRDefault="00E07BFF" w:rsidP="00E07BFF">
      <w:pPr>
        <w:pStyle w:val="a9"/>
        <w:spacing w:beforeLines="50" w:before="180"/>
        <w:ind w:firstLine="283"/>
      </w:pPr>
      <w:r>
        <w:rPr>
          <w:rFonts w:hint="eastAsia"/>
        </w:rPr>
        <w:t>Widnows</w:t>
      </w:r>
      <w:r w:rsidR="00A91970">
        <w:rPr>
          <w:rFonts w:hint="eastAsia"/>
        </w:rPr>
        <w:t>ユーザーに</w:t>
      </w:r>
      <w:r>
        <w:rPr>
          <w:rFonts w:hint="eastAsia"/>
        </w:rPr>
        <w:t>はイメージしにくいかもしれないが、その昔のコンピュータの使い方は、一つのホスト（サーバー）に、多数の端末（クライアント</w:t>
      </w:r>
      <w:r w:rsidR="00A91970">
        <w:rPr>
          <w:rFonts w:hint="eastAsia"/>
        </w:rPr>
        <w:t>／ユーザー</w:t>
      </w:r>
      <w:r>
        <w:rPr>
          <w:rFonts w:hint="eastAsia"/>
        </w:rPr>
        <w:t>）</w:t>
      </w:r>
      <w:r w:rsidR="00A91970">
        <w:rPr>
          <w:rFonts w:hint="eastAsia"/>
        </w:rPr>
        <w:t>が</w:t>
      </w:r>
      <w:r>
        <w:rPr>
          <w:rFonts w:hint="eastAsia"/>
        </w:rPr>
        <w:t>接続して同時に操作をしていた。</w:t>
      </w:r>
    </w:p>
    <w:p w14:paraId="0434A2A8" w14:textId="3C2C4BF9" w:rsidR="00E07BFF" w:rsidRDefault="00E07BFF" w:rsidP="00E07BFF">
      <w:pPr>
        <w:pStyle w:val="a9"/>
        <w:spacing w:beforeLines="50" w:before="180"/>
        <w:ind w:firstLine="283"/>
      </w:pPr>
      <w:r>
        <w:rPr>
          <w:rFonts w:hint="eastAsia"/>
        </w:rPr>
        <w:lastRenderedPageBreak/>
        <w:t>高価なコンピュータを何台も購入せずに、複数のユーザー、複数のアプリケーションを動作させることがマルチプロセスの意義である。</w:t>
      </w:r>
    </w:p>
    <w:p w14:paraId="0A6B72E4" w14:textId="5DD3F519" w:rsidR="00E07BFF" w:rsidRDefault="00E07BFF" w:rsidP="00E07BFF">
      <w:pPr>
        <w:pStyle w:val="a9"/>
        <w:spacing w:beforeLines="50" w:before="180"/>
        <w:ind w:firstLine="283"/>
      </w:pPr>
      <w:r>
        <w:rPr>
          <w:rFonts w:hint="eastAsia"/>
        </w:rPr>
        <w:t>また、シングルプロセッサ、シングルコアの古いコンピュータでもマルチプロセスが実現できていたのは、一つのアプリケーション／ユーザーが、ミリ秒単位でコンピュータを占有しているわけではないため、</w:t>
      </w:r>
      <w:r w:rsidR="00A91970">
        <w:rPr>
          <w:rFonts w:hint="eastAsia"/>
        </w:rPr>
        <w:t>それぞれの空き時間で十分に共有が行えたためである。</w:t>
      </w:r>
    </w:p>
    <w:p w14:paraId="08BCA4D2" w14:textId="524F133A" w:rsidR="00A91970" w:rsidRPr="00E07BFF" w:rsidRDefault="00A91970" w:rsidP="00A91970">
      <w:pPr>
        <w:pStyle w:val="a9"/>
        <w:ind w:firstLine="283"/>
      </w:pPr>
      <w:r>
        <w:rPr>
          <w:rFonts w:hint="eastAsia"/>
        </w:rPr>
        <w:t>ユーザーがキーボードを連打する時のごく短い間隔であっても、コンピュータにとっては</w:t>
      </w:r>
      <w:r>
        <w:rPr>
          <w:rFonts w:hint="eastAsia"/>
        </w:rPr>
        <w:t>CPU</w:t>
      </w:r>
      <w:r>
        <w:rPr>
          <w:rFonts w:hint="eastAsia"/>
        </w:rPr>
        <w:t>を明け渡すのに十分な時間である。</w:t>
      </w:r>
    </w:p>
    <w:p w14:paraId="7C3EAC89" w14:textId="376B1A40" w:rsidR="00B9715F" w:rsidRDefault="00D67A94" w:rsidP="00B9715F">
      <w:pPr>
        <w:pStyle w:val="2"/>
      </w:pPr>
      <w:bookmarkStart w:id="44" w:name="_Toc379553488"/>
      <w:r>
        <w:rPr>
          <w:rFonts w:hint="eastAsia"/>
        </w:rPr>
        <w:t>マルチスレッド</w:t>
      </w:r>
      <w:r w:rsidR="005441AA">
        <w:rPr>
          <w:rFonts w:hint="eastAsia"/>
        </w:rPr>
        <w:t>の意義①：同時実行</w:t>
      </w:r>
      <w:bookmarkEnd w:id="44"/>
    </w:p>
    <w:p w14:paraId="3EA16878" w14:textId="0AA06E27" w:rsidR="00A91970" w:rsidRDefault="00D67A94" w:rsidP="003F1DF2">
      <w:pPr>
        <w:pStyle w:val="a9"/>
        <w:ind w:firstLine="283"/>
      </w:pPr>
      <w:r>
        <w:rPr>
          <w:rFonts w:hint="eastAsia"/>
        </w:rPr>
        <w:t>「マルチスレッド</w:t>
      </w:r>
      <w:r w:rsidR="00E07BFF">
        <w:rPr>
          <w:rFonts w:hint="eastAsia"/>
        </w:rPr>
        <w:t>」</w:t>
      </w:r>
      <w:r w:rsidR="00EA4FAB">
        <w:rPr>
          <w:rFonts w:hint="eastAsia"/>
        </w:rPr>
        <w:t>と</w:t>
      </w:r>
      <w:r w:rsidR="00E07BFF">
        <w:rPr>
          <w:rFonts w:hint="eastAsia"/>
        </w:rPr>
        <w:t>は、一つのプロセスの中で複数の処理を同時に行うことである。</w:t>
      </w:r>
    </w:p>
    <w:p w14:paraId="76DEE397" w14:textId="5B4F43FC" w:rsidR="00A91970" w:rsidRDefault="00EA4FAB" w:rsidP="003F1DF2">
      <w:pPr>
        <w:pStyle w:val="a9"/>
        <w:ind w:firstLine="283"/>
      </w:pPr>
      <w:r>
        <w:rPr>
          <w:rFonts w:hint="eastAsia"/>
        </w:rPr>
        <w:t>利用例としては</w:t>
      </w:r>
      <w:r w:rsidR="009E063A">
        <w:rPr>
          <w:rFonts w:hint="eastAsia"/>
        </w:rPr>
        <w:t>、ユーザーがアプリケーションを操作し続ける裏で長く時間のかかる計算を実行する</w:t>
      </w:r>
      <w:r>
        <w:rPr>
          <w:rFonts w:hint="eastAsia"/>
        </w:rPr>
        <w:t>といったものが</w:t>
      </w:r>
      <w:r w:rsidR="009E063A">
        <w:rPr>
          <w:rFonts w:hint="eastAsia"/>
        </w:rPr>
        <w:t>ある。</w:t>
      </w:r>
    </w:p>
    <w:p w14:paraId="3D18D20A" w14:textId="2DC5C8BA" w:rsidR="00B9715F" w:rsidRDefault="009E063A" w:rsidP="00C2373B">
      <w:pPr>
        <w:pStyle w:val="a9"/>
        <w:spacing w:beforeLines="50" w:before="180"/>
        <w:ind w:firstLine="283"/>
      </w:pPr>
      <w:r>
        <w:rPr>
          <w:rFonts w:hint="eastAsia"/>
        </w:rPr>
        <w:t>ここで重視しているのは、操作と計算を「同時に」実行することである。</w:t>
      </w:r>
    </w:p>
    <w:p w14:paraId="1E493000" w14:textId="5BCD6FAF" w:rsidR="00C2373B" w:rsidRDefault="00C2373B" w:rsidP="00C2373B">
      <w:pPr>
        <w:pStyle w:val="a9"/>
        <w:spacing w:beforeLines="50" w:before="180"/>
        <w:ind w:firstLine="283"/>
      </w:pPr>
      <w:r>
        <w:rPr>
          <w:rFonts w:hint="eastAsia"/>
        </w:rPr>
        <w:t>ユーザーの操作を禁止して計算に専念した方が処理は早いが、わざわざ同時に実行するのは、「（多少レスポンスが悪くなっても）ユーザーが操作できない時間を極力作らない」という意義があるからである。</w:t>
      </w:r>
      <w:r w:rsidR="00EA4FAB">
        <w:rPr>
          <w:rFonts w:hint="eastAsia"/>
        </w:rPr>
        <w:t>また、「計算を途中キャンセルできる」といった処理中の操作を受け付けたい場合もスレッドを活用したほうがよい。</w:t>
      </w:r>
    </w:p>
    <w:p w14:paraId="616C8214" w14:textId="23D1249E" w:rsidR="00D67A94" w:rsidRDefault="00C2373B" w:rsidP="00D67A94">
      <w:pPr>
        <w:pStyle w:val="2"/>
      </w:pPr>
      <w:bookmarkStart w:id="45" w:name="_Toc379553489"/>
      <w:r>
        <w:rPr>
          <w:rFonts w:hint="eastAsia"/>
        </w:rPr>
        <w:t>マルチスレッドの意義②：</w:t>
      </w:r>
      <w:r w:rsidR="005441AA">
        <w:rPr>
          <w:rFonts w:hint="eastAsia"/>
        </w:rPr>
        <w:t>同時接続</w:t>
      </w:r>
      <w:bookmarkEnd w:id="45"/>
    </w:p>
    <w:p w14:paraId="1AC7264A" w14:textId="66C8D239" w:rsidR="00D67A94" w:rsidRDefault="00C2373B" w:rsidP="00D67A94">
      <w:pPr>
        <w:pStyle w:val="a9"/>
        <w:ind w:firstLine="283"/>
      </w:pPr>
      <w:r>
        <w:rPr>
          <w:rFonts w:hint="eastAsia"/>
        </w:rPr>
        <w:t>「マルチスレッド」には「マルチプロセス」と同じ意義もある。</w:t>
      </w:r>
    </w:p>
    <w:p w14:paraId="4135C7B9" w14:textId="4DC64BC4" w:rsidR="00C2373B" w:rsidRDefault="00C2373B" w:rsidP="00D67A94">
      <w:pPr>
        <w:pStyle w:val="a9"/>
        <w:ind w:firstLine="283"/>
      </w:pPr>
      <w:r>
        <w:rPr>
          <w:rFonts w:hint="eastAsia"/>
        </w:rPr>
        <w:t>サーバー系の処理に多く、一つのアプリケーションが多数の</w:t>
      </w:r>
      <w:r>
        <w:rPr>
          <w:rFonts w:hint="eastAsia"/>
        </w:rPr>
        <w:t>PC</w:t>
      </w:r>
      <w:r w:rsidR="00AB186E">
        <w:rPr>
          <w:rFonts w:hint="eastAsia"/>
        </w:rPr>
        <w:t>（クライアント）</w:t>
      </w:r>
      <w:r>
        <w:rPr>
          <w:rFonts w:hint="eastAsia"/>
        </w:rPr>
        <w:t>に同時に接続して並行して処理するものである。</w:t>
      </w:r>
      <w:r w:rsidR="00AB186E">
        <w:rPr>
          <w:rFonts w:hint="eastAsia"/>
        </w:rPr>
        <w:t>Web</w:t>
      </w:r>
      <w:r w:rsidR="00AB186E">
        <w:rPr>
          <w:rFonts w:hint="eastAsia"/>
        </w:rPr>
        <w:t>サーバーやチャットサーバーなどがイメージし易い。</w:t>
      </w:r>
    </w:p>
    <w:p w14:paraId="77D09E87" w14:textId="0A2AEA1D" w:rsidR="00AB186E" w:rsidRDefault="00AB186E" w:rsidP="00D67A94">
      <w:pPr>
        <w:pStyle w:val="a9"/>
        <w:ind w:firstLine="283"/>
      </w:pPr>
      <w:r>
        <w:rPr>
          <w:rFonts w:hint="eastAsia"/>
        </w:rPr>
        <w:t>一つのクライアントに対して一つのスレッドで処理し、多数のクライアントが接続されればその分スレッドが増えていく方式である。（マルチプロセスで処理するサーバーもある）</w:t>
      </w:r>
    </w:p>
    <w:p w14:paraId="2BF037B9" w14:textId="654E15D9" w:rsidR="00AB186E" w:rsidRPr="00AB186E" w:rsidRDefault="00AB186E" w:rsidP="00D67A94">
      <w:pPr>
        <w:pStyle w:val="a9"/>
        <w:ind w:firstLine="283"/>
      </w:pPr>
      <w:r>
        <w:rPr>
          <w:rFonts w:hint="eastAsia"/>
        </w:rPr>
        <w:t>これも一つ一つの接続が</w:t>
      </w:r>
      <w:r>
        <w:rPr>
          <w:rFonts w:hint="eastAsia"/>
        </w:rPr>
        <w:t>100%</w:t>
      </w:r>
      <w:r>
        <w:rPr>
          <w:rFonts w:hint="eastAsia"/>
        </w:rPr>
        <w:t>コンピュータを占有するわけではないので、シングルプロセッサ、シングルコアであっても共有を実現できる。</w:t>
      </w:r>
    </w:p>
    <w:p w14:paraId="1B2C60F0" w14:textId="7DA9BE7D" w:rsidR="00C2373B" w:rsidRDefault="00C2373B" w:rsidP="00C2373B">
      <w:pPr>
        <w:pStyle w:val="2"/>
      </w:pPr>
      <w:bookmarkStart w:id="46" w:name="_Toc379553490"/>
      <w:r>
        <w:rPr>
          <w:rFonts w:hint="eastAsia"/>
        </w:rPr>
        <w:t>マルチスレッドの意義③：</w:t>
      </w:r>
      <w:r w:rsidR="002177DA">
        <w:rPr>
          <w:rFonts w:hint="eastAsia"/>
        </w:rPr>
        <w:t>分散・</w:t>
      </w:r>
      <w:r w:rsidR="00AB186E">
        <w:rPr>
          <w:rFonts w:hint="eastAsia"/>
        </w:rPr>
        <w:t>高速化</w:t>
      </w:r>
      <w:bookmarkEnd w:id="46"/>
    </w:p>
    <w:p w14:paraId="108F8B1E" w14:textId="755EFADF" w:rsidR="00C2373B" w:rsidRDefault="005441AA" w:rsidP="00C2373B">
      <w:pPr>
        <w:pStyle w:val="a9"/>
        <w:ind w:firstLine="283"/>
      </w:pPr>
      <w:r>
        <w:rPr>
          <w:rFonts w:hint="eastAsia"/>
        </w:rPr>
        <w:t>ここまで説明してきたとおり、そもそものスレッドの意義は、並行化の実現</w:t>
      </w:r>
      <w:r w:rsidR="00AB186E">
        <w:rPr>
          <w:rFonts w:hint="eastAsia"/>
        </w:rPr>
        <w:t>であって、複数の処理を同時に実行してもパフォーマンスが向上するようなものではない。</w:t>
      </w:r>
    </w:p>
    <w:p w14:paraId="21FCD4DF" w14:textId="47252D85" w:rsidR="00AB186E" w:rsidRDefault="00AB186E" w:rsidP="00316973">
      <w:pPr>
        <w:pStyle w:val="a9"/>
        <w:spacing w:beforeLines="50" w:before="180"/>
        <w:ind w:firstLine="283"/>
      </w:pPr>
      <w:r>
        <w:rPr>
          <w:rFonts w:hint="eastAsia"/>
        </w:rPr>
        <w:lastRenderedPageBreak/>
        <w:t>しかし、「メニーコア時代</w:t>
      </w:r>
      <w:r w:rsidR="007114F9">
        <w:fldChar w:fldCharType="begin"/>
      </w:r>
      <w:r w:rsidR="007114F9">
        <w:instrText xml:space="preserve"> XE "</w:instrText>
      </w:r>
      <w:r w:rsidR="007114F9">
        <w:rPr>
          <w:rFonts w:hint="eastAsia"/>
        </w:rPr>
        <w:instrText>メニーコア時代</w:instrText>
      </w:r>
      <w:r w:rsidR="007114F9">
        <w:instrText>" \y “</w:instrText>
      </w:r>
      <w:r w:rsidR="007114F9">
        <w:rPr>
          <w:rFonts w:hint="eastAsia"/>
        </w:rPr>
        <w:instrText>めにーこあじだい</w:instrText>
      </w:r>
      <w:r w:rsidR="007114F9">
        <w:instrText xml:space="preserve">” </w:instrText>
      </w:r>
      <w:r w:rsidR="007114F9">
        <w:fldChar w:fldCharType="end"/>
      </w:r>
      <w:r>
        <w:rPr>
          <w:rFonts w:hint="eastAsia"/>
        </w:rPr>
        <w:t>」と呼ばれ、安価なマルチコアプロセッサーが一般化した現在は、スレッドを高速化に利用する意義が生じている。</w:t>
      </w:r>
    </w:p>
    <w:p w14:paraId="406BF987" w14:textId="236BA204" w:rsidR="00316973" w:rsidRDefault="00AB186E" w:rsidP="00316973">
      <w:pPr>
        <w:pStyle w:val="a9"/>
        <w:spacing w:beforeLines="50" w:before="180"/>
        <w:ind w:firstLine="283"/>
      </w:pPr>
      <w:r>
        <w:rPr>
          <w:rFonts w:hint="eastAsia"/>
        </w:rPr>
        <w:t>例えば、大量データのソートや集計は、</w:t>
      </w:r>
      <w:r w:rsidR="005441AA">
        <w:rPr>
          <w:rFonts w:hint="eastAsia"/>
        </w:rPr>
        <w:t>データを分割して</w:t>
      </w:r>
      <w:r>
        <w:rPr>
          <w:rFonts w:hint="eastAsia"/>
        </w:rPr>
        <w:t>複数の演算装置で同時に</w:t>
      </w:r>
      <w:r w:rsidR="005441AA">
        <w:rPr>
          <w:rFonts w:hint="eastAsia"/>
        </w:rPr>
        <w:t>演算した</w:t>
      </w:r>
      <w:r>
        <w:rPr>
          <w:rFonts w:hint="eastAsia"/>
        </w:rPr>
        <w:t>ほうが高速に処理できる。</w:t>
      </w:r>
      <w:r w:rsidR="00EA4FAB">
        <w:rPr>
          <w:rFonts w:hint="eastAsia"/>
        </w:rPr>
        <w:t>なお、</w:t>
      </w:r>
      <w:r w:rsidR="00316973">
        <w:rPr>
          <w:rFonts w:hint="eastAsia"/>
        </w:rPr>
        <w:t>シングルコア環境ではスレッドを増やしたところで早くはならず、むしろスレッドの管理コスト分遅くなる。</w:t>
      </w:r>
    </w:p>
    <w:p w14:paraId="2FCF65DE" w14:textId="75652864" w:rsidR="003F1DF2" w:rsidRDefault="0050008B" w:rsidP="003F1DF2">
      <w:pPr>
        <w:pStyle w:val="2"/>
      </w:pPr>
      <w:bookmarkStart w:id="47" w:name="_Toc379553491"/>
      <w:r>
        <w:t>ゲーム</w:t>
      </w:r>
      <w:r>
        <w:rPr>
          <w:rFonts w:hint="eastAsia"/>
        </w:rPr>
        <w:t>の並行処理</w:t>
      </w:r>
      <w:bookmarkEnd w:id="47"/>
    </w:p>
    <w:p w14:paraId="4283C586" w14:textId="652BD6B0" w:rsidR="003F1DF2" w:rsidRDefault="00316973" w:rsidP="003F1DF2">
      <w:pPr>
        <w:pStyle w:val="a9"/>
        <w:ind w:firstLine="283"/>
      </w:pPr>
      <w:r>
        <w:rPr>
          <w:rFonts w:hint="eastAsia"/>
        </w:rPr>
        <w:t>ゲームプログラミングはもともと並行処理の塊である。</w:t>
      </w:r>
    </w:p>
    <w:p w14:paraId="5DD8021D" w14:textId="26373922" w:rsidR="00316973" w:rsidRDefault="00316973" w:rsidP="00316973">
      <w:pPr>
        <w:pStyle w:val="a9"/>
        <w:spacing w:beforeLines="50" w:before="180"/>
        <w:ind w:firstLine="283"/>
      </w:pPr>
      <w:r>
        <w:rPr>
          <w:rFonts w:hint="eastAsia"/>
        </w:rPr>
        <w:t>多数のキャラを同時に動かし、それと同時にカメラを動かし、同時にメニューを動かし、同時にファイルを読み込んでいる。しかし、これらの処理をそれぞれスレッド化するようなことはあまりない。</w:t>
      </w:r>
    </w:p>
    <w:p w14:paraId="2F9791D6" w14:textId="3FC38A13" w:rsidR="00316973" w:rsidRDefault="00316973" w:rsidP="00316973">
      <w:pPr>
        <w:pStyle w:val="a9"/>
        <w:spacing w:beforeLines="50" w:before="180"/>
        <w:ind w:firstLine="283"/>
      </w:pPr>
      <w:r>
        <w:rPr>
          <w:rFonts w:hint="eastAsia"/>
        </w:rPr>
        <w:t>ゲームプログラミングは、並行処理を自前で行うのが通常である。</w:t>
      </w:r>
    </w:p>
    <w:p w14:paraId="4B94C1A2" w14:textId="036452AF" w:rsidR="00316973" w:rsidRDefault="00316973" w:rsidP="003F1DF2">
      <w:pPr>
        <w:pStyle w:val="a9"/>
        <w:ind w:firstLine="283"/>
      </w:pPr>
      <w:r>
        <w:rPr>
          <w:rFonts w:hint="eastAsia"/>
        </w:rPr>
        <w:t>ほとんどの並行処理要素は</w:t>
      </w:r>
      <w:r>
        <w:rPr>
          <w:rFonts w:hint="eastAsia"/>
        </w:rPr>
        <w:t>1</w:t>
      </w:r>
      <w:r>
        <w:rPr>
          <w:rFonts w:hint="eastAsia"/>
        </w:rPr>
        <w:t>フレームごとの処理単位を意識し、一コマ分ずつ一つずつ処理を進める。実際には直列処理である。</w:t>
      </w:r>
    </w:p>
    <w:p w14:paraId="30F3B796" w14:textId="41DCF467" w:rsidR="00316973" w:rsidRPr="00316973" w:rsidRDefault="0050008B" w:rsidP="003F1DF2">
      <w:pPr>
        <w:pStyle w:val="a9"/>
        <w:ind w:firstLine="283"/>
      </w:pPr>
      <w:r>
        <w:rPr>
          <w:rFonts w:hint="eastAsia"/>
        </w:rPr>
        <w:t>むやみにスレッド化すると、膨大な量のスレッドが出来上がり、メモリや処理に無駄が生じる（各スレッドはそれぞれスタック領域を持ち、スレッドを切り替えることにも処理コストはかかる）</w:t>
      </w:r>
      <w:r w:rsidR="00EA4FAB">
        <w:rPr>
          <w:rFonts w:hint="eastAsia"/>
        </w:rPr>
        <w:t>。スレッド間の処理の動機も難しくなる。</w:t>
      </w:r>
    </w:p>
    <w:p w14:paraId="78D55869" w14:textId="7116D99C" w:rsidR="0050008B" w:rsidRDefault="0050008B" w:rsidP="0050008B">
      <w:pPr>
        <w:pStyle w:val="2"/>
      </w:pPr>
      <w:bookmarkStart w:id="48" w:name="_Toc379553492"/>
      <w:r>
        <w:t>ゲーム</w:t>
      </w:r>
      <w:r>
        <w:rPr>
          <w:rFonts w:hint="eastAsia"/>
        </w:rPr>
        <w:t>でのスレッド活用</w:t>
      </w:r>
      <w:bookmarkEnd w:id="48"/>
    </w:p>
    <w:p w14:paraId="2BADADE8" w14:textId="61B5D953" w:rsidR="0050008B" w:rsidRDefault="0050008B" w:rsidP="00130C78">
      <w:pPr>
        <w:pStyle w:val="a9"/>
        <w:keepNext/>
        <w:widowControl/>
        <w:ind w:firstLine="283"/>
      </w:pPr>
      <w:r>
        <w:rPr>
          <w:rFonts w:hint="eastAsia"/>
        </w:rPr>
        <w:t>以上を踏まえ、</w:t>
      </w:r>
      <w:r w:rsidR="00130C78">
        <w:rPr>
          <w:rFonts w:hint="eastAsia"/>
        </w:rPr>
        <w:t>ゲームでスレッドを活用する意義は、主に下記のような用途</w:t>
      </w:r>
      <w:r w:rsidR="00286BB3">
        <w:rPr>
          <w:rFonts w:hint="eastAsia"/>
        </w:rPr>
        <w:t>と考察する</w:t>
      </w:r>
      <w:r w:rsidR="00130C78">
        <w:rPr>
          <w:rFonts w:hint="eastAsia"/>
        </w:rPr>
        <w:t>。</w:t>
      </w:r>
    </w:p>
    <w:p w14:paraId="10E33E1B" w14:textId="59439F61" w:rsidR="00130C78" w:rsidRDefault="00130C78" w:rsidP="00130C78">
      <w:pPr>
        <w:pStyle w:val="affff6"/>
        <w:ind w:left="447" w:hanging="298"/>
      </w:pPr>
      <w:r>
        <w:rPr>
          <w:rFonts w:hint="eastAsia"/>
        </w:rPr>
        <w:t>描画スレッド（</w:t>
      </w:r>
      <w:r>
        <w:rPr>
          <w:rFonts w:hint="eastAsia"/>
        </w:rPr>
        <w:t>GPU</w:t>
      </w:r>
      <w:r>
        <w:rPr>
          <w:rFonts w:hint="eastAsia"/>
        </w:rPr>
        <w:t>処理と並列化）</w:t>
      </w:r>
    </w:p>
    <w:p w14:paraId="12461FF0" w14:textId="3E07B0B2" w:rsidR="00130C78" w:rsidRDefault="00130C78" w:rsidP="00130C78">
      <w:pPr>
        <w:pStyle w:val="affff6"/>
        <w:ind w:left="447" w:hanging="298"/>
      </w:pPr>
      <w:r>
        <w:rPr>
          <w:rFonts w:hint="eastAsia"/>
        </w:rPr>
        <w:t>処理落ちの影響を受けてはいけない常時稼働処理（サウンドなど）</w:t>
      </w:r>
    </w:p>
    <w:p w14:paraId="48128471" w14:textId="02D77BBC" w:rsidR="00130C78" w:rsidRDefault="00130C78" w:rsidP="00130C78">
      <w:pPr>
        <w:pStyle w:val="affff6"/>
        <w:ind w:left="447" w:hanging="298"/>
      </w:pPr>
      <w:r>
        <w:rPr>
          <w:rFonts w:hint="eastAsia"/>
        </w:rPr>
        <w:t>並列実行が可能な演算（アニメーション、物理</w:t>
      </w:r>
      <w:r w:rsidR="001F7222">
        <w:rPr>
          <w:rFonts w:hint="eastAsia"/>
        </w:rPr>
        <w:t>演算、圧縮展開</w:t>
      </w:r>
      <w:r>
        <w:rPr>
          <w:rFonts w:hint="eastAsia"/>
        </w:rPr>
        <w:t>など）</w:t>
      </w:r>
    </w:p>
    <w:p w14:paraId="30D757DE" w14:textId="6B09DFDF" w:rsidR="00130C78" w:rsidRDefault="00130C78" w:rsidP="00130C78">
      <w:pPr>
        <w:pStyle w:val="affff6"/>
        <w:ind w:left="447" w:hanging="298"/>
      </w:pPr>
      <w:r>
        <w:rPr>
          <w:rFonts w:hint="eastAsia"/>
        </w:rPr>
        <w:t>演算結果が数フレーム後になっても良いもの（</w:t>
      </w:r>
      <w:r>
        <w:rPr>
          <w:rFonts w:hint="eastAsia"/>
        </w:rPr>
        <w:t>AI</w:t>
      </w:r>
      <w:r>
        <w:rPr>
          <w:rFonts w:hint="eastAsia"/>
        </w:rPr>
        <w:t>など）</w:t>
      </w:r>
    </w:p>
    <w:p w14:paraId="7229B328" w14:textId="556237C6" w:rsidR="00130C78" w:rsidRDefault="00130C78" w:rsidP="00130C78">
      <w:pPr>
        <w:pStyle w:val="affff6"/>
        <w:ind w:left="447" w:hanging="298"/>
      </w:pPr>
      <w:r>
        <w:rPr>
          <w:rFonts w:hint="eastAsia"/>
        </w:rPr>
        <w:t>普段は待機状態で、要求に応じてウェイクアップするバックエンド処理（通信など）</w:t>
      </w:r>
    </w:p>
    <w:p w14:paraId="34029BD2" w14:textId="7D170FFC" w:rsidR="00130C78" w:rsidRDefault="001F7222" w:rsidP="001F7222">
      <w:pPr>
        <w:pStyle w:val="affff6"/>
        <w:keepNext/>
        <w:widowControl/>
        <w:ind w:left="447" w:hanging="298"/>
      </w:pPr>
      <w:r>
        <w:rPr>
          <w:rFonts w:hint="eastAsia"/>
        </w:rPr>
        <w:t>メインループよりも頻繁に状態を監視・確認したいもの（入力デバイス制御、ファイル読み込みなど）</w:t>
      </w:r>
    </w:p>
    <w:p w14:paraId="7E388DBB" w14:textId="458A6D24" w:rsidR="001F7222" w:rsidRDefault="001F7222" w:rsidP="001F7222">
      <w:pPr>
        <w:pStyle w:val="a"/>
        <w:tabs>
          <w:tab w:val="left" w:pos="993"/>
        </w:tabs>
        <w:ind w:left="1418" w:hanging="675"/>
      </w:pPr>
      <w:r>
        <w:rPr>
          <w:rFonts w:hint="eastAsia"/>
        </w:rPr>
        <w:t>注：ファイル読み込みに関しては通常非同期読み込みを</w:t>
      </w:r>
      <w:r>
        <w:rPr>
          <w:rFonts w:hint="eastAsia"/>
        </w:rPr>
        <w:t>OS</w:t>
      </w:r>
      <w:r>
        <w:rPr>
          <w:rFonts w:hint="eastAsia"/>
        </w:rPr>
        <w:t>レベルでサポートしているので、必ずしもスレッド化の必要はない。スレッドで管理したほうが良いのは、読み込み要求をキューイングしているようなケース。ファイルディスクリプタの制限から</w:t>
      </w:r>
      <w:r w:rsidR="00DF5E55">
        <w:rPr>
          <w:rFonts w:hint="eastAsia"/>
        </w:rPr>
        <w:t>同時実行できない</w:t>
      </w:r>
      <w:r>
        <w:rPr>
          <w:rFonts w:hint="eastAsia"/>
        </w:rPr>
        <w:t>読み込み要求をバックエンドで</w:t>
      </w:r>
      <w:r w:rsidR="00DF5E55">
        <w:rPr>
          <w:rFonts w:hint="eastAsia"/>
        </w:rPr>
        <w:t>逐次処理するような場合にスレッド化</w:t>
      </w:r>
      <w:r>
        <w:rPr>
          <w:rFonts w:hint="eastAsia"/>
        </w:rPr>
        <w:t>。</w:t>
      </w:r>
    </w:p>
    <w:p w14:paraId="4B6810A8" w14:textId="494ED2D0" w:rsidR="001F7222" w:rsidRDefault="006E31A5" w:rsidP="00DF5E55">
      <w:pPr>
        <w:pStyle w:val="a9"/>
        <w:spacing w:beforeLines="50" w:before="180"/>
        <w:ind w:firstLine="283"/>
      </w:pPr>
      <w:r>
        <w:rPr>
          <w:rFonts w:hint="eastAsia"/>
        </w:rPr>
        <w:t>マルチスレッドは、スレッド間の同期や共有リソース（メモリなど）の扱いにとても神</w:t>
      </w:r>
      <w:r>
        <w:rPr>
          <w:rFonts w:hint="eastAsia"/>
        </w:rPr>
        <w:lastRenderedPageBreak/>
        <w:t>経質にならなければならない</w:t>
      </w:r>
      <w:r w:rsidR="001F7222">
        <w:rPr>
          <w:rFonts w:hint="eastAsia"/>
        </w:rPr>
        <w:t>。</w:t>
      </w:r>
      <w:r>
        <w:rPr>
          <w:rFonts w:hint="eastAsia"/>
        </w:rPr>
        <w:t>同期やリソースアクセスには厳格なルールを設けて扱う。</w:t>
      </w:r>
    </w:p>
    <w:p w14:paraId="76646D56" w14:textId="39FCC3F4" w:rsidR="00A30AAF" w:rsidRDefault="00A30AAF" w:rsidP="00A30AAF">
      <w:pPr>
        <w:pStyle w:val="1"/>
      </w:pPr>
      <w:bookmarkStart w:id="49" w:name="_Toc379553493"/>
      <w:r>
        <w:rPr>
          <w:rFonts w:hint="eastAsia"/>
        </w:rPr>
        <w:t>プログラムの動作原理</w:t>
      </w:r>
      <w:bookmarkEnd w:id="49"/>
    </w:p>
    <w:p w14:paraId="387A8A74" w14:textId="392BDFBD" w:rsidR="00255817" w:rsidRDefault="00B2649E" w:rsidP="00DF5E55">
      <w:pPr>
        <w:pStyle w:val="a8"/>
        <w:keepNext/>
        <w:widowControl/>
        <w:ind w:firstLine="283"/>
      </w:pPr>
      <w:r>
        <w:rPr>
          <w:rFonts w:hint="eastAsia"/>
        </w:rPr>
        <w:t>基本的なプログラムの動作原理を理解していないままスレッドを扱うのは危険である。</w:t>
      </w:r>
    </w:p>
    <w:p w14:paraId="63333771" w14:textId="24486180" w:rsidR="00B2649E" w:rsidRPr="00255817" w:rsidRDefault="00B2649E" w:rsidP="00DF5E55">
      <w:pPr>
        <w:pStyle w:val="a8"/>
        <w:keepNext/>
        <w:widowControl/>
        <w:ind w:firstLine="283"/>
      </w:pPr>
      <w:r>
        <w:t>特にスタック領域がどのように使われるかは把握しておく必要がある。</w:t>
      </w:r>
    </w:p>
    <w:p w14:paraId="2454308A" w14:textId="1109D441" w:rsidR="00624A6F" w:rsidRDefault="00624A6F" w:rsidP="003F1DF2">
      <w:pPr>
        <w:pStyle w:val="2"/>
      </w:pPr>
      <w:bookmarkStart w:id="50" w:name="_Toc379553494"/>
      <w:r>
        <w:t>メモリ構造</w:t>
      </w:r>
      <w:bookmarkEnd w:id="50"/>
      <w:r w:rsidR="00C02692">
        <w:fldChar w:fldCharType="begin"/>
      </w:r>
      <w:r w:rsidR="00C02692">
        <w:instrText xml:space="preserve"> XE "</w:instrText>
      </w:r>
      <w:r w:rsidR="00C02692">
        <w:rPr>
          <w:rFonts w:hint="eastAsia"/>
        </w:rPr>
        <w:instrText>メモリ構造</w:instrText>
      </w:r>
      <w:r w:rsidR="00C02692">
        <w:instrText>" \y “</w:instrText>
      </w:r>
      <w:r w:rsidR="00C02692">
        <w:rPr>
          <w:rFonts w:hint="eastAsia"/>
        </w:rPr>
        <w:instrText>めもりこうぞう</w:instrText>
      </w:r>
      <w:r w:rsidR="00C02692">
        <w:instrText xml:space="preserve">” </w:instrText>
      </w:r>
      <w:r w:rsidR="00C02692">
        <w:fldChar w:fldCharType="end"/>
      </w:r>
    </w:p>
    <w:p w14:paraId="4CD6D56E" w14:textId="32F11AC6" w:rsidR="00624A6F" w:rsidRDefault="005F55F0" w:rsidP="005F55F0">
      <w:pPr>
        <w:pStyle w:val="a9"/>
        <w:keepNext/>
        <w:widowControl/>
        <w:ind w:firstLine="283"/>
      </w:pPr>
      <w:r>
        <w:rPr>
          <w:rFonts w:hint="eastAsia"/>
        </w:rPr>
        <w:t>まず、プログラムのメモリ構造は下記の通りとなっている。</w:t>
      </w:r>
      <w:r w:rsidR="00AA4D6A">
        <w:rPr>
          <w:rFonts w:hint="eastAsia"/>
        </w:rPr>
        <w:t>セクション名などは、</w:t>
      </w:r>
      <w:r w:rsidR="00AA4D6A">
        <w:rPr>
          <w:rFonts w:hint="eastAsia"/>
        </w:rPr>
        <w:t>G</w:t>
      </w:r>
      <w:r w:rsidR="00AA4D6A">
        <w:t>CC</w:t>
      </w:r>
      <w:r w:rsidR="00AA4D6A">
        <w:rPr>
          <w:rFonts w:hint="eastAsia"/>
        </w:rPr>
        <w:t>でビルドした場合の構成だが、</w:t>
      </w:r>
      <w:r w:rsidR="00AA4D6A">
        <w:rPr>
          <w:rFonts w:hint="eastAsia"/>
        </w:rPr>
        <w:t>Windows</w:t>
      </w:r>
      <w:r w:rsidR="00AA4D6A">
        <w:rPr>
          <w:rFonts w:hint="eastAsia"/>
        </w:rPr>
        <w:t>でも大きな違いはない。</w:t>
      </w:r>
    </w:p>
    <w:p w14:paraId="7859A880" w14:textId="1008BBAF" w:rsidR="005F55F0" w:rsidRDefault="00FE2E9A" w:rsidP="005F55F0">
      <w:pPr>
        <w:pStyle w:val="a9"/>
        <w:ind w:firstLineChars="0" w:firstLine="0"/>
      </w:pPr>
      <w:r>
        <w:object w:dxaOrig="10246" w:dyaOrig="11176" w14:anchorId="42BFEF2E">
          <v:shape id="_x0000_i1033" type="#_x0000_t75" style="width:340.4pt;height:371.5pt" o:ole="">
            <v:imagedata r:id="rId34" o:title=""/>
          </v:shape>
          <o:OLEObject Type="Embed" ProgID="Visio.Drawing.15" ShapeID="_x0000_i1033" DrawAspect="Content" ObjectID="_1453296059" r:id="rId35"/>
        </w:object>
      </w:r>
    </w:p>
    <w:p w14:paraId="710B5162" w14:textId="77777777" w:rsidR="00AA4D6A" w:rsidRDefault="00AA4D6A" w:rsidP="00AA4D6A">
      <w:pPr>
        <w:pStyle w:val="a9"/>
        <w:spacing w:beforeLines="50" w:before="180"/>
        <w:ind w:firstLine="283"/>
      </w:pPr>
      <w:r>
        <w:rPr>
          <w:rFonts w:hint="eastAsia"/>
        </w:rPr>
        <w:t>実際にはもっと細かいセクションに分かれていたり、読み取り専用領域やヒープ領域が不連続な配置になっていたりする。</w:t>
      </w:r>
    </w:p>
    <w:p w14:paraId="1AAD6A8D" w14:textId="77777777" w:rsidR="00AA4D6A" w:rsidRDefault="00AA4D6A" w:rsidP="00AA4D6A">
      <w:pPr>
        <w:pStyle w:val="a9"/>
        <w:spacing w:beforeLines="50" w:before="180"/>
        <w:ind w:firstLine="283"/>
      </w:pPr>
      <w:r>
        <w:rPr>
          <w:rFonts w:hint="eastAsia"/>
        </w:rPr>
        <w:lastRenderedPageBreak/>
        <w:t>また、図では省略しているが、「</w:t>
      </w:r>
      <w:r>
        <w:rPr>
          <w:rFonts w:hint="eastAsia"/>
        </w:rPr>
        <w:t>.data</w:t>
      </w:r>
      <w:r>
        <w:rPr>
          <w:rFonts w:hint="eastAsia"/>
        </w:rPr>
        <w:t>」セクションのデータ（初期値）は最初に読み取り専用領域に配置され、読み書き専用領域を確保した後にコピーされる。</w:t>
      </w:r>
    </w:p>
    <w:p w14:paraId="321015E9" w14:textId="3EFB493C" w:rsidR="00AA4D6A" w:rsidRDefault="00AA4D6A" w:rsidP="00AA4D6A">
      <w:pPr>
        <w:pStyle w:val="a9"/>
        <w:spacing w:beforeLines="50" w:before="180"/>
        <w:ind w:firstLine="283"/>
      </w:pPr>
      <w:r>
        <w:rPr>
          <w:rFonts w:hint="eastAsia"/>
        </w:rPr>
        <w:t>「</w:t>
      </w:r>
      <w:r>
        <w:rPr>
          <w:rFonts w:hint="eastAsia"/>
        </w:rPr>
        <w:t>.bss</w:t>
      </w:r>
      <w:r>
        <w:rPr>
          <w:rFonts w:hint="eastAsia"/>
        </w:rPr>
        <w:t>」セクションはゼロクリアされることが</w:t>
      </w:r>
      <w:r w:rsidR="00B40587">
        <w:rPr>
          <w:rFonts w:hint="eastAsia"/>
        </w:rPr>
        <w:t>保証</w:t>
      </w:r>
      <w:r>
        <w:rPr>
          <w:rFonts w:hint="eastAsia"/>
        </w:rPr>
        <w:t>されている。なお、「</w:t>
      </w:r>
      <w:r>
        <w:rPr>
          <w:rFonts w:hint="eastAsia"/>
        </w:rPr>
        <w:t>bss</w:t>
      </w:r>
      <w:r>
        <w:rPr>
          <w:rFonts w:hint="eastAsia"/>
        </w:rPr>
        <w:t>」とは「</w:t>
      </w:r>
      <w:r>
        <w:rPr>
          <w:rFonts w:hint="eastAsia"/>
        </w:rPr>
        <w:t>Block Started by Symbol</w:t>
      </w:r>
      <w:r>
        <w:rPr>
          <w:rFonts w:hint="eastAsia"/>
        </w:rPr>
        <w:t>」（シンボル名でアドレスが示されているメモリブロック）のこと。</w:t>
      </w:r>
    </w:p>
    <w:p w14:paraId="3715080E" w14:textId="3D1E4489" w:rsidR="00B40587" w:rsidRDefault="00B40587" w:rsidP="00B40587">
      <w:pPr>
        <w:pStyle w:val="a9"/>
        <w:keepNext/>
        <w:widowControl/>
        <w:spacing w:beforeLines="50" w:before="180"/>
        <w:ind w:firstLine="283"/>
      </w:pPr>
      <w:r>
        <w:rPr>
          <w:rFonts w:hint="eastAsia"/>
        </w:rPr>
        <w:t>以下、実際のプログラム</w:t>
      </w:r>
      <w:r w:rsidR="00BF10B3">
        <w:rPr>
          <w:rFonts w:hint="eastAsia"/>
        </w:rPr>
        <w:t>をサンプルに、各要素のセクションとの対応と、</w:t>
      </w:r>
      <w:r>
        <w:rPr>
          <w:rFonts w:hint="eastAsia"/>
        </w:rPr>
        <w:t>メモリ情報の確認結果</w:t>
      </w:r>
      <w:r w:rsidR="00BF10B3">
        <w:rPr>
          <w:rFonts w:hint="eastAsia"/>
        </w:rPr>
        <w:t>を示す</w:t>
      </w:r>
      <w:r>
        <w:rPr>
          <w:rFonts w:hint="eastAsia"/>
        </w:rPr>
        <w:t>。</w:t>
      </w:r>
    </w:p>
    <w:p w14:paraId="6CD82C62" w14:textId="402833F4" w:rsidR="00745707" w:rsidRDefault="00E3147A" w:rsidP="00745707">
      <w:pPr>
        <w:pStyle w:val="a9"/>
        <w:keepNext/>
        <w:widowControl/>
        <w:spacing w:beforeLines="50" w:before="180"/>
        <w:ind w:firstLineChars="0" w:firstLine="0"/>
      </w:pPr>
      <w:r>
        <w:rPr>
          <w:rFonts w:hint="eastAsia"/>
        </w:rPr>
        <w:t>各種変数を定義したプログラムの</w:t>
      </w:r>
      <w:r w:rsidR="00745707">
        <w:rPr>
          <w:rFonts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45707" w14:paraId="43B1533C" w14:textId="77777777" w:rsidTr="00745707">
        <w:tc>
          <w:tcPr>
            <w:tcW w:w="8494" w:type="dxa"/>
          </w:tcPr>
          <w:p w14:paraId="1EE32613" w14:textId="6A4EDDD1" w:rsidR="00060E38" w:rsidRDefault="00060E38" w:rsidP="00060E38">
            <w:pPr>
              <w:pStyle w:val="2-"/>
            </w:pPr>
            <w:r>
              <w:t>#include &lt;stdio.h&gt;</w:t>
            </w:r>
          </w:p>
          <w:p w14:paraId="0B387595" w14:textId="77777777" w:rsidR="00060E38" w:rsidRDefault="00060E38" w:rsidP="00060E38">
            <w:pPr>
              <w:pStyle w:val="2-"/>
            </w:pPr>
          </w:p>
          <w:p w14:paraId="10037DF8" w14:textId="7AE4DD07" w:rsidR="00060E38" w:rsidRPr="00060E38" w:rsidRDefault="00060E38" w:rsidP="00060E38">
            <w:pPr>
              <w:pStyle w:val="2-"/>
              <w:rPr>
                <w:color w:val="00B050"/>
              </w:rPr>
            </w:pPr>
            <w:r>
              <w:t>int global_without_value;</w:t>
            </w:r>
            <w:r>
              <w:tab/>
            </w:r>
            <w:r>
              <w:tab/>
            </w:r>
            <w:r w:rsidRPr="00060E38">
              <w:rPr>
                <w:color w:val="00B050"/>
              </w:rPr>
              <w:t>//</w:t>
            </w:r>
            <w:r w:rsidRPr="008C3CB4">
              <w:rPr>
                <w:color w:val="FF0000"/>
              </w:rPr>
              <w:t>[.bss]</w:t>
            </w:r>
            <w:r w:rsidRPr="00060E38">
              <w:rPr>
                <w:rFonts w:hint="eastAsia"/>
                <w:color w:val="00B050"/>
              </w:rPr>
              <w:t>初期値なし大域変数</w:t>
            </w:r>
          </w:p>
          <w:p w14:paraId="71044658" w14:textId="3C448EF3" w:rsidR="00060E38" w:rsidRDefault="00060E38" w:rsidP="00060E38">
            <w:pPr>
              <w:pStyle w:val="2-"/>
            </w:pPr>
            <w:r>
              <w:t>int global_with_value = 1;</w:t>
            </w:r>
            <w:r>
              <w:tab/>
            </w:r>
            <w:r>
              <w:tab/>
            </w:r>
            <w:r w:rsidRPr="00060E38">
              <w:rPr>
                <w:color w:val="00B050"/>
              </w:rPr>
              <w:t>//</w:t>
            </w:r>
            <w:r w:rsidRPr="008C3CB4">
              <w:rPr>
                <w:color w:val="FF0000"/>
              </w:rPr>
              <w:t>[.data]</w:t>
            </w:r>
            <w:r w:rsidRPr="00060E38">
              <w:rPr>
                <w:rFonts w:hint="eastAsia"/>
                <w:color w:val="00B050"/>
              </w:rPr>
              <w:t>初期値付き大域変数</w:t>
            </w:r>
          </w:p>
          <w:p w14:paraId="4C0B8119" w14:textId="2A7F3E8D" w:rsidR="00060E38" w:rsidRDefault="00060E38" w:rsidP="00060E38">
            <w:pPr>
              <w:pStyle w:val="2-"/>
            </w:pPr>
            <w:r>
              <w:t>const int global_const_value = 2;</w:t>
            </w:r>
            <w:r>
              <w:tab/>
            </w:r>
            <w:r w:rsidRPr="00060E38">
              <w:rPr>
                <w:color w:val="00B050"/>
              </w:rPr>
              <w:t>//</w:t>
            </w:r>
            <w:r w:rsidRPr="008C3CB4">
              <w:rPr>
                <w:color w:val="FF0000"/>
              </w:rPr>
              <w:t>[.rodata]</w:t>
            </w:r>
            <w:r w:rsidRPr="00060E38">
              <w:rPr>
                <w:rFonts w:hint="eastAsia"/>
                <w:color w:val="00B050"/>
              </w:rPr>
              <w:t>大域const変数（定数）</w:t>
            </w:r>
          </w:p>
          <w:p w14:paraId="706481E8" w14:textId="77777777" w:rsidR="00060E38" w:rsidRDefault="00060E38" w:rsidP="00060E38">
            <w:pPr>
              <w:pStyle w:val="2-"/>
            </w:pPr>
          </w:p>
          <w:p w14:paraId="6E8F6F87" w14:textId="04B164D2" w:rsidR="00060E38" w:rsidRPr="00060E38" w:rsidRDefault="00060E38" w:rsidP="00060E38">
            <w:pPr>
              <w:pStyle w:val="2-"/>
              <w:rPr>
                <w:color w:val="00B050"/>
              </w:rPr>
            </w:pPr>
            <w:r w:rsidRPr="00060E38">
              <w:rPr>
                <w:rFonts w:hint="eastAsia"/>
                <w:color w:val="00B050"/>
              </w:rPr>
              <w:t>/</w:t>
            </w:r>
            <w:r w:rsidRPr="00060E38">
              <w:rPr>
                <w:color w:val="00B050"/>
              </w:rPr>
              <w:t>/</w:t>
            </w:r>
            <w:r w:rsidRPr="008C3CB4">
              <w:rPr>
                <w:color w:val="FF0000"/>
              </w:rPr>
              <w:t>[.text]</w:t>
            </w:r>
            <w:r w:rsidRPr="00060E38">
              <w:rPr>
                <w:rFonts w:hint="eastAsia"/>
                <w:color w:val="00B050"/>
              </w:rPr>
              <w:t>main() 関数</w:t>
            </w:r>
          </w:p>
          <w:p w14:paraId="5AD89BB6" w14:textId="77777777" w:rsidR="00060E38" w:rsidRDefault="00060E38" w:rsidP="00060E38">
            <w:pPr>
              <w:pStyle w:val="2-"/>
            </w:pPr>
            <w:r>
              <w:t>int main(const int argc, const char* argv[])</w:t>
            </w:r>
          </w:p>
          <w:p w14:paraId="42DA8DD4" w14:textId="77777777" w:rsidR="00060E38" w:rsidRDefault="00060E38" w:rsidP="00060E38">
            <w:pPr>
              <w:pStyle w:val="2-"/>
            </w:pPr>
            <w:r>
              <w:t>{</w:t>
            </w:r>
          </w:p>
          <w:p w14:paraId="557FC964" w14:textId="6B208EA8" w:rsidR="00060E38" w:rsidRDefault="00060E38" w:rsidP="00060E38">
            <w:pPr>
              <w:pStyle w:val="2-"/>
            </w:pPr>
            <w:r>
              <w:tab/>
              <w:t>printf("main():begin\n");</w:t>
            </w:r>
          </w:p>
          <w:p w14:paraId="43B8BA5B" w14:textId="20D2047C" w:rsidR="00060E38" w:rsidRDefault="00060E38" w:rsidP="00060E38">
            <w:pPr>
              <w:pStyle w:val="2-"/>
            </w:pPr>
            <w:r>
              <w:tab/>
            </w:r>
          </w:p>
          <w:p w14:paraId="225DF731" w14:textId="4599084E" w:rsidR="00060E38" w:rsidRDefault="00060E38" w:rsidP="00060E38">
            <w:pPr>
              <w:pStyle w:val="2-"/>
            </w:pPr>
            <w:r>
              <w:tab/>
              <w:t>static int static_without_value;</w:t>
            </w:r>
            <w:r w:rsidR="004B2903">
              <w:tab/>
            </w:r>
            <w:r w:rsidR="004B2903">
              <w:tab/>
            </w:r>
            <w:r w:rsidR="004B2903" w:rsidRPr="00060E38">
              <w:rPr>
                <w:color w:val="00B050"/>
              </w:rPr>
              <w:t>//</w:t>
            </w:r>
            <w:r w:rsidR="004B2903" w:rsidRPr="008C3CB4">
              <w:rPr>
                <w:color w:val="FF0000"/>
              </w:rPr>
              <w:t>[.bss]</w:t>
            </w:r>
            <w:r w:rsidR="004B2903" w:rsidRPr="00060E38">
              <w:rPr>
                <w:rFonts w:hint="eastAsia"/>
                <w:color w:val="00B050"/>
              </w:rPr>
              <w:t>初期値なし</w:t>
            </w:r>
            <w:r w:rsidR="004B2903">
              <w:rPr>
                <w:rFonts w:hint="eastAsia"/>
                <w:color w:val="00B050"/>
              </w:rPr>
              <w:t>局所静的</w:t>
            </w:r>
            <w:r w:rsidR="004B2903" w:rsidRPr="00060E38">
              <w:rPr>
                <w:rFonts w:hint="eastAsia"/>
                <w:color w:val="00B050"/>
              </w:rPr>
              <w:t>変数</w:t>
            </w:r>
          </w:p>
          <w:p w14:paraId="09E0E1EE" w14:textId="1FF78008" w:rsidR="00060E38" w:rsidRDefault="00060E38" w:rsidP="00060E38">
            <w:pPr>
              <w:pStyle w:val="2-"/>
            </w:pPr>
            <w:r>
              <w:tab/>
              <w:t>static int static_with_value = 3;</w:t>
            </w:r>
            <w:r w:rsidR="004B2903">
              <w:tab/>
            </w:r>
            <w:r w:rsidR="004B2903">
              <w:tab/>
            </w:r>
            <w:r w:rsidR="004B2903" w:rsidRPr="00060E38">
              <w:rPr>
                <w:color w:val="00B050"/>
              </w:rPr>
              <w:t>//</w:t>
            </w:r>
            <w:r w:rsidR="004B2903" w:rsidRPr="008C3CB4">
              <w:rPr>
                <w:color w:val="FF0000"/>
              </w:rPr>
              <w:t>[.data]</w:t>
            </w:r>
            <w:r w:rsidR="004B2903" w:rsidRPr="00060E38">
              <w:rPr>
                <w:rFonts w:hint="eastAsia"/>
                <w:color w:val="00B050"/>
              </w:rPr>
              <w:t>初期値付き</w:t>
            </w:r>
            <w:r w:rsidR="004B2903">
              <w:rPr>
                <w:rFonts w:hint="eastAsia"/>
                <w:color w:val="00B050"/>
              </w:rPr>
              <w:t>局所静的</w:t>
            </w:r>
            <w:r w:rsidR="004B2903" w:rsidRPr="00060E38">
              <w:rPr>
                <w:rFonts w:hint="eastAsia"/>
                <w:color w:val="00B050"/>
              </w:rPr>
              <w:t>変数</w:t>
            </w:r>
          </w:p>
          <w:p w14:paraId="134813BF" w14:textId="55FF42A8" w:rsidR="00060E38" w:rsidRDefault="00060E38" w:rsidP="00060E38">
            <w:pPr>
              <w:pStyle w:val="2-"/>
            </w:pPr>
            <w:r>
              <w:tab/>
              <w:t>static const int static_const_value = 4;</w:t>
            </w:r>
            <w:r w:rsidR="004B2903">
              <w:tab/>
            </w:r>
            <w:r w:rsidR="004B2903" w:rsidRPr="00060E38">
              <w:rPr>
                <w:color w:val="00B050"/>
              </w:rPr>
              <w:t>//</w:t>
            </w:r>
            <w:r w:rsidR="004B2903" w:rsidRPr="008C3CB4">
              <w:rPr>
                <w:color w:val="FF0000"/>
              </w:rPr>
              <w:t>[.rodata]</w:t>
            </w:r>
            <w:r w:rsidR="004B2903">
              <w:rPr>
                <w:rFonts w:hint="eastAsia"/>
                <w:color w:val="00B050"/>
              </w:rPr>
              <w:t>局所静的</w:t>
            </w:r>
            <w:r w:rsidR="004B2903" w:rsidRPr="00060E38">
              <w:rPr>
                <w:rFonts w:hint="eastAsia"/>
                <w:color w:val="00B050"/>
              </w:rPr>
              <w:t>const変数（定数）</w:t>
            </w:r>
          </w:p>
          <w:p w14:paraId="4F2A4746" w14:textId="66649E78" w:rsidR="00060E38" w:rsidRPr="004B2903" w:rsidRDefault="00060E38" w:rsidP="00060E38">
            <w:pPr>
              <w:pStyle w:val="2-"/>
              <w:rPr>
                <w:color w:val="00B050"/>
              </w:rPr>
            </w:pPr>
            <w:r>
              <w:tab/>
              <w:t>int auto_without_value;</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初期値なしローカル</w:t>
            </w:r>
            <w:r w:rsidR="004B2903" w:rsidRPr="004B2903">
              <w:rPr>
                <w:rFonts w:hint="eastAsia"/>
                <w:color w:val="00B050"/>
              </w:rPr>
              <w:t>変数</w:t>
            </w:r>
          </w:p>
          <w:p w14:paraId="6B776B3F" w14:textId="369431BF" w:rsidR="004B2903" w:rsidRPr="004B2903" w:rsidRDefault="00060E38" w:rsidP="004B2903">
            <w:pPr>
              <w:pStyle w:val="2-"/>
              <w:rPr>
                <w:color w:val="00B050"/>
              </w:rPr>
            </w:pPr>
            <w:r>
              <w:tab/>
              <w:t>int auto_with_value = 5;</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初期値付きローカル</w:t>
            </w:r>
            <w:r w:rsidR="004B2903" w:rsidRPr="004B2903">
              <w:rPr>
                <w:rFonts w:hint="eastAsia"/>
                <w:color w:val="00B050"/>
              </w:rPr>
              <w:t>変数　※初期値は</w:t>
            </w:r>
            <w:r w:rsidR="006C008B">
              <w:rPr>
                <w:rFonts w:hint="eastAsia"/>
                <w:color w:val="00B050"/>
              </w:rPr>
              <w:t>プログラムコード化</w:t>
            </w:r>
          </w:p>
          <w:p w14:paraId="6C399703" w14:textId="1D648FFE" w:rsidR="004B2903" w:rsidRDefault="00060E38" w:rsidP="004B2903">
            <w:pPr>
              <w:pStyle w:val="2-"/>
            </w:pPr>
            <w:r>
              <w:tab/>
              <w:t>const int auto_const_value = 6;</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ローカル</w:t>
            </w:r>
            <w:r w:rsidR="004B2903" w:rsidRPr="004B2903">
              <w:rPr>
                <w:rFonts w:hint="eastAsia"/>
                <w:color w:val="00B050"/>
              </w:rPr>
              <w:t>const変数（定数）</w:t>
            </w:r>
            <w:r w:rsidR="00FE2E9A">
              <w:rPr>
                <w:rFonts w:hint="eastAsia"/>
                <w:color w:val="00B050"/>
              </w:rPr>
              <w:t xml:space="preserve">　※</w:t>
            </w:r>
            <w:r w:rsidR="004B2903" w:rsidRPr="004B2903">
              <w:rPr>
                <w:rFonts w:hint="eastAsia"/>
                <w:color w:val="00B050"/>
              </w:rPr>
              <w:t>初期値はプログラム</w:t>
            </w:r>
            <w:r w:rsidR="006C008B">
              <w:rPr>
                <w:rFonts w:hint="eastAsia"/>
                <w:color w:val="00B050"/>
              </w:rPr>
              <w:t>コード化</w:t>
            </w:r>
          </w:p>
          <w:p w14:paraId="3AB81936" w14:textId="464858DD" w:rsidR="00060E38" w:rsidRDefault="00060E38" w:rsidP="00060E38">
            <w:pPr>
              <w:pStyle w:val="2-"/>
            </w:pPr>
            <w:r>
              <w:tab/>
              <w:t>const char* auto_str = "STRING";</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4B2903" w:rsidRPr="004B2903">
              <w:rPr>
                <w:rFonts w:hint="eastAsia"/>
                <w:color w:val="00B050"/>
              </w:rPr>
              <w:t>初期値付き</w:t>
            </w:r>
            <w:r w:rsidR="00FE2E9A">
              <w:rPr>
                <w:rFonts w:hint="eastAsia"/>
                <w:color w:val="00B050"/>
              </w:rPr>
              <w:t>ローカル</w:t>
            </w:r>
            <w:r w:rsidR="004B2903" w:rsidRPr="004B2903">
              <w:rPr>
                <w:rFonts w:hint="eastAsia"/>
                <w:color w:val="00B050"/>
              </w:rPr>
              <w:t>変数　※</w:t>
            </w:r>
            <w:r w:rsidR="004B2903" w:rsidRPr="004B2903">
              <w:rPr>
                <w:rFonts w:hint="eastAsia"/>
                <w:color w:val="FF0000"/>
              </w:rPr>
              <w:t>[.rodata]</w:t>
            </w:r>
            <w:r w:rsidR="004B2903">
              <w:rPr>
                <w:rFonts w:hint="eastAsia"/>
                <w:color w:val="00B050"/>
              </w:rPr>
              <w:t>文字列リテラル</w:t>
            </w:r>
          </w:p>
          <w:p w14:paraId="43AC0E2D" w14:textId="3AE31DA5" w:rsidR="00060E38" w:rsidRDefault="00060E38" w:rsidP="00060E38">
            <w:pPr>
              <w:pStyle w:val="2-"/>
            </w:pPr>
            <w:r>
              <w:tab/>
            </w:r>
          </w:p>
          <w:p w14:paraId="3AA89ADB" w14:textId="14335ACD" w:rsidR="00060E38" w:rsidRDefault="00060E38" w:rsidP="00060E38">
            <w:pPr>
              <w:pStyle w:val="2-"/>
            </w:pPr>
            <w:r>
              <w:tab/>
              <w:t>global_without_value = 101;</w:t>
            </w:r>
          </w:p>
          <w:p w14:paraId="71499A79" w14:textId="593AB253" w:rsidR="00060E38" w:rsidRDefault="00060E38" w:rsidP="00060E38">
            <w:pPr>
              <w:pStyle w:val="2-"/>
            </w:pPr>
            <w:r>
              <w:tab/>
              <w:t>global_with_value = 102;</w:t>
            </w:r>
          </w:p>
          <w:p w14:paraId="2FB808C6" w14:textId="69B4C68B" w:rsidR="00060E38" w:rsidRDefault="00060E38" w:rsidP="00060E38">
            <w:pPr>
              <w:pStyle w:val="2-"/>
            </w:pPr>
            <w:r>
              <w:tab/>
              <w:t>static_without_value = 103;</w:t>
            </w:r>
          </w:p>
          <w:p w14:paraId="42354E4D" w14:textId="27A8C580" w:rsidR="00060E38" w:rsidRDefault="00060E38" w:rsidP="00060E38">
            <w:pPr>
              <w:pStyle w:val="2-"/>
            </w:pPr>
            <w:r>
              <w:tab/>
              <w:t>static_with_value = 104;</w:t>
            </w:r>
          </w:p>
          <w:p w14:paraId="1209A68F" w14:textId="6A5CE444" w:rsidR="00060E38" w:rsidRDefault="00060E38" w:rsidP="00060E38">
            <w:pPr>
              <w:pStyle w:val="2-"/>
            </w:pPr>
            <w:r>
              <w:tab/>
              <w:t>auto_without_value = 105;</w:t>
            </w:r>
          </w:p>
          <w:p w14:paraId="17477379" w14:textId="123C40CA" w:rsidR="00060E38" w:rsidRDefault="00060E38" w:rsidP="00060E38">
            <w:pPr>
              <w:pStyle w:val="2-"/>
            </w:pPr>
            <w:r>
              <w:tab/>
              <w:t>auto_with_value = 106;</w:t>
            </w:r>
          </w:p>
          <w:p w14:paraId="2B25B34A" w14:textId="6A3BBE28" w:rsidR="00060E38" w:rsidRDefault="00060E38" w:rsidP="00060E38">
            <w:pPr>
              <w:pStyle w:val="2-"/>
            </w:pPr>
            <w:r>
              <w:tab/>
              <w:t>printf("%d,%d,%d,%d,%d,%d,%d,%d,%d,\"%s\"\n",</w:t>
            </w:r>
          </w:p>
          <w:p w14:paraId="605BD88D" w14:textId="30D12815" w:rsidR="00060E38" w:rsidRDefault="00060E38" w:rsidP="00060E38">
            <w:pPr>
              <w:pStyle w:val="2-"/>
            </w:pPr>
            <w:r>
              <w:tab/>
              <w:t xml:space="preserve">       global_without_value,</w:t>
            </w:r>
          </w:p>
          <w:p w14:paraId="3E8F7BAE" w14:textId="53388EAF" w:rsidR="00060E38" w:rsidRDefault="00060E38" w:rsidP="00060E38">
            <w:pPr>
              <w:pStyle w:val="2-"/>
              <w:tabs>
                <w:tab w:val="clear" w:pos="371"/>
                <w:tab w:val="left" w:pos="445"/>
              </w:tabs>
            </w:pPr>
            <w:r>
              <w:tab/>
              <w:t xml:space="preserve">      global_with_value,</w:t>
            </w:r>
          </w:p>
          <w:p w14:paraId="21888F9D" w14:textId="359D9A97" w:rsidR="00060E38" w:rsidRDefault="00060E38" w:rsidP="00060E38">
            <w:pPr>
              <w:pStyle w:val="2-"/>
            </w:pPr>
            <w:r>
              <w:tab/>
              <w:t xml:space="preserve">       global_const_value,</w:t>
            </w:r>
          </w:p>
          <w:p w14:paraId="3257023B" w14:textId="60337361" w:rsidR="00745707" w:rsidRDefault="00060E38" w:rsidP="00060E38">
            <w:pPr>
              <w:pStyle w:val="2-"/>
            </w:pPr>
            <w:r>
              <w:tab/>
              <w:t xml:space="preserve">       static_without_value,</w:t>
            </w:r>
          </w:p>
          <w:p w14:paraId="39635AE3" w14:textId="5601714F" w:rsidR="00060E38" w:rsidRDefault="00060E38" w:rsidP="00060E38">
            <w:pPr>
              <w:pStyle w:val="2-"/>
            </w:pPr>
            <w:r>
              <w:tab/>
              <w:t xml:space="preserve">       global_const_value,</w:t>
            </w:r>
          </w:p>
          <w:p w14:paraId="33A29181" w14:textId="0E38A6EF" w:rsidR="00060E38" w:rsidRDefault="00060E38" w:rsidP="00060E38">
            <w:pPr>
              <w:pStyle w:val="2-"/>
            </w:pPr>
            <w:r>
              <w:tab/>
              <w:t xml:space="preserve">       static_without_value,</w:t>
            </w:r>
          </w:p>
          <w:p w14:paraId="7EB4CFEF" w14:textId="2AE77F05" w:rsidR="00060E38" w:rsidRDefault="00060E38" w:rsidP="00060E38">
            <w:pPr>
              <w:pStyle w:val="2-"/>
            </w:pPr>
            <w:r>
              <w:tab/>
              <w:t xml:space="preserve">       static_with_value,</w:t>
            </w:r>
          </w:p>
          <w:p w14:paraId="799A0E5D" w14:textId="0456BDD1" w:rsidR="00060E38" w:rsidRDefault="00060E38" w:rsidP="00060E38">
            <w:pPr>
              <w:pStyle w:val="2-"/>
            </w:pPr>
            <w:r>
              <w:tab/>
              <w:t xml:space="preserve">       static_const_value,</w:t>
            </w:r>
          </w:p>
          <w:p w14:paraId="26260072" w14:textId="7BF3473F" w:rsidR="00060E38" w:rsidRDefault="00060E38" w:rsidP="00060E38">
            <w:pPr>
              <w:pStyle w:val="2-"/>
            </w:pPr>
            <w:r>
              <w:tab/>
              <w:t xml:space="preserve">       auto_without_value,</w:t>
            </w:r>
          </w:p>
          <w:p w14:paraId="1AEBD63B" w14:textId="01170791" w:rsidR="00060E38" w:rsidRDefault="00060E38" w:rsidP="00060E38">
            <w:pPr>
              <w:pStyle w:val="2-"/>
            </w:pPr>
            <w:r>
              <w:tab/>
              <w:t xml:space="preserve">       auto_with_value,</w:t>
            </w:r>
          </w:p>
          <w:p w14:paraId="64864D7A" w14:textId="61625649" w:rsidR="00060E38" w:rsidRDefault="00060E38" w:rsidP="00060E38">
            <w:pPr>
              <w:pStyle w:val="2-"/>
            </w:pPr>
            <w:r>
              <w:tab/>
              <w:t xml:space="preserve">       auto_const_value,</w:t>
            </w:r>
          </w:p>
          <w:p w14:paraId="0F573C6E" w14:textId="0B59CF2D" w:rsidR="00060E38" w:rsidRDefault="00060E38" w:rsidP="00060E38">
            <w:pPr>
              <w:pStyle w:val="2-"/>
            </w:pPr>
            <w:r>
              <w:tab/>
              <w:t xml:space="preserve">       auto_str</w:t>
            </w:r>
          </w:p>
          <w:p w14:paraId="20B60C26" w14:textId="0AC332E7" w:rsidR="00060E38" w:rsidRDefault="00060E38" w:rsidP="00060E38">
            <w:pPr>
              <w:pStyle w:val="2-"/>
            </w:pPr>
            <w:r>
              <w:tab/>
              <w:t xml:space="preserve"> );</w:t>
            </w:r>
          </w:p>
          <w:p w14:paraId="581A752D" w14:textId="77777777" w:rsidR="00060E38" w:rsidRDefault="00060E38" w:rsidP="00060E38">
            <w:pPr>
              <w:pStyle w:val="2-"/>
            </w:pPr>
            <w:r>
              <w:tab/>
            </w:r>
          </w:p>
          <w:p w14:paraId="02FCCC86" w14:textId="59E3585E" w:rsidR="00060E38" w:rsidRDefault="00060E38" w:rsidP="00060E38">
            <w:pPr>
              <w:pStyle w:val="2-"/>
            </w:pPr>
            <w:r>
              <w:tab/>
              <w:t>printf("main():end\n");</w:t>
            </w:r>
          </w:p>
          <w:p w14:paraId="373EE56E" w14:textId="01C1EFC9" w:rsidR="00060E38" w:rsidRDefault="00060E38" w:rsidP="00060E38">
            <w:pPr>
              <w:pStyle w:val="2-"/>
            </w:pPr>
            <w:r>
              <w:tab/>
            </w:r>
          </w:p>
          <w:p w14:paraId="02F48203" w14:textId="7E51F02C" w:rsidR="00060E38" w:rsidRDefault="00060E38" w:rsidP="00060E38">
            <w:pPr>
              <w:pStyle w:val="2-"/>
            </w:pPr>
            <w:r>
              <w:tab/>
              <w:t>return 0;</w:t>
            </w:r>
          </w:p>
          <w:p w14:paraId="792C576C" w14:textId="77777777" w:rsidR="00060E38" w:rsidRDefault="00060E38" w:rsidP="00060E38">
            <w:pPr>
              <w:pStyle w:val="2-"/>
            </w:pPr>
            <w:r>
              <w:t>}</w:t>
            </w:r>
          </w:p>
          <w:p w14:paraId="3522BC21" w14:textId="77777777" w:rsidR="00060E38" w:rsidRDefault="00060E38" w:rsidP="00060E38">
            <w:pPr>
              <w:pStyle w:val="2-"/>
            </w:pPr>
          </w:p>
          <w:p w14:paraId="2877C45E" w14:textId="1FC587F6" w:rsidR="00060E38" w:rsidRPr="00060E38" w:rsidRDefault="00060E38" w:rsidP="00060E38">
            <w:pPr>
              <w:pStyle w:val="2-"/>
              <w:rPr>
                <w:color w:val="00B050"/>
              </w:rPr>
            </w:pPr>
            <w:r w:rsidRPr="00060E38">
              <w:rPr>
                <w:rFonts w:hint="eastAsia"/>
                <w:color w:val="00B050"/>
              </w:rPr>
              <w:t>//</w:t>
            </w:r>
            <w:r w:rsidR="008C3CB4" w:rsidRPr="008C3CB4">
              <w:rPr>
                <w:color w:val="FF0000"/>
              </w:rPr>
              <w:t>[.text]</w:t>
            </w:r>
            <w:r w:rsidRPr="00060E38">
              <w:rPr>
                <w:rFonts w:hint="eastAsia"/>
                <w:color w:val="00B050"/>
              </w:rPr>
              <w:t>クラス</w:t>
            </w:r>
          </w:p>
          <w:p w14:paraId="10980C24" w14:textId="77777777" w:rsidR="00060E38" w:rsidRDefault="00060E38" w:rsidP="00060E38">
            <w:pPr>
              <w:pStyle w:val="2-"/>
            </w:pPr>
            <w:r>
              <w:t>class auto_run_test_class</w:t>
            </w:r>
          </w:p>
          <w:p w14:paraId="341685DD" w14:textId="77777777" w:rsidR="00060E38" w:rsidRDefault="00060E38" w:rsidP="00060E38">
            <w:pPr>
              <w:pStyle w:val="2-"/>
            </w:pPr>
            <w:r>
              <w:t>{</w:t>
            </w:r>
          </w:p>
          <w:p w14:paraId="5F1A3F62" w14:textId="77777777" w:rsidR="00060E38" w:rsidRDefault="00060E38" w:rsidP="00060E38">
            <w:pPr>
              <w:pStyle w:val="2-"/>
            </w:pPr>
            <w:r>
              <w:t>public:</w:t>
            </w:r>
          </w:p>
          <w:p w14:paraId="0CFE731D" w14:textId="77777777" w:rsidR="00060E38" w:rsidRDefault="00060E38" w:rsidP="00060E38">
            <w:pPr>
              <w:pStyle w:val="2-"/>
            </w:pPr>
            <w:r>
              <w:t xml:space="preserve">        auto_run_test_class()</w:t>
            </w:r>
          </w:p>
          <w:p w14:paraId="1892D137" w14:textId="77777777" w:rsidR="00060E38" w:rsidRDefault="00060E38" w:rsidP="00060E38">
            <w:pPr>
              <w:pStyle w:val="2-"/>
            </w:pPr>
            <w:r>
              <w:lastRenderedPageBreak/>
              <w:t xml:space="preserve">        {</w:t>
            </w:r>
          </w:p>
          <w:p w14:paraId="5370EEDD" w14:textId="77777777" w:rsidR="00060E38" w:rsidRDefault="00060E38" w:rsidP="00060E38">
            <w:pPr>
              <w:pStyle w:val="2-"/>
            </w:pPr>
            <w:r>
              <w:t xml:space="preserve">                printf("auto_run_test_class::constructor()\n");</w:t>
            </w:r>
          </w:p>
          <w:p w14:paraId="2E8883DB" w14:textId="77777777" w:rsidR="00060E38" w:rsidRDefault="00060E38" w:rsidP="00060E38">
            <w:pPr>
              <w:pStyle w:val="2-"/>
            </w:pPr>
            <w:r>
              <w:t xml:space="preserve">        }</w:t>
            </w:r>
          </w:p>
          <w:p w14:paraId="46372DCB" w14:textId="77777777" w:rsidR="00060E38" w:rsidRDefault="00060E38" w:rsidP="00060E38">
            <w:pPr>
              <w:pStyle w:val="2-"/>
            </w:pPr>
            <w:r>
              <w:t xml:space="preserve">        ~auto_run_test_class()</w:t>
            </w:r>
          </w:p>
          <w:p w14:paraId="4DE4984A" w14:textId="77777777" w:rsidR="00060E38" w:rsidRDefault="00060E38" w:rsidP="00060E38">
            <w:pPr>
              <w:pStyle w:val="2-"/>
            </w:pPr>
            <w:r>
              <w:t xml:space="preserve">        {</w:t>
            </w:r>
          </w:p>
          <w:p w14:paraId="55B33D07" w14:textId="77777777" w:rsidR="00060E38" w:rsidRDefault="00060E38" w:rsidP="00060E38">
            <w:pPr>
              <w:pStyle w:val="2-"/>
            </w:pPr>
            <w:r>
              <w:t xml:space="preserve">                printf("auto_run_test_class::destructor()\n");</w:t>
            </w:r>
          </w:p>
          <w:p w14:paraId="58390FD5" w14:textId="77777777" w:rsidR="00060E38" w:rsidRDefault="00060E38" w:rsidP="00060E38">
            <w:pPr>
              <w:pStyle w:val="2-"/>
            </w:pPr>
            <w:r>
              <w:t xml:space="preserve">        }</w:t>
            </w:r>
          </w:p>
          <w:p w14:paraId="20213380" w14:textId="77777777" w:rsidR="00060E38" w:rsidRDefault="00060E38" w:rsidP="00060E38">
            <w:pPr>
              <w:pStyle w:val="2-"/>
            </w:pPr>
            <w:r>
              <w:t>};</w:t>
            </w:r>
          </w:p>
          <w:p w14:paraId="63D55A65" w14:textId="77777777" w:rsidR="008C3CB4" w:rsidRDefault="008C3CB4" w:rsidP="00060E38">
            <w:pPr>
              <w:pStyle w:val="2-"/>
            </w:pPr>
          </w:p>
          <w:p w14:paraId="7C08402B" w14:textId="466E97B2" w:rsidR="008C3CB4" w:rsidRPr="008C3CB4" w:rsidRDefault="008C3CB4" w:rsidP="00060E38">
            <w:pPr>
              <w:pStyle w:val="2-"/>
              <w:rPr>
                <w:color w:val="00B050"/>
              </w:rPr>
            </w:pPr>
            <w:r w:rsidRPr="008C3CB4">
              <w:rPr>
                <w:color w:val="00B050"/>
              </w:rPr>
              <w:t>//</w:t>
            </w:r>
            <w:r w:rsidRPr="008C3CB4">
              <w:rPr>
                <w:rFonts w:hint="eastAsia"/>
                <w:color w:val="00B050"/>
              </w:rPr>
              <w:t>大域変数に直接インスタンスを生成したクラス</w:t>
            </w:r>
          </w:p>
          <w:p w14:paraId="1BBE6028" w14:textId="061ACC50" w:rsidR="008C3CB4" w:rsidRPr="008C3CB4" w:rsidRDefault="008C3CB4" w:rsidP="00060E38">
            <w:pPr>
              <w:pStyle w:val="2-"/>
              <w:rPr>
                <w:color w:val="00B050"/>
              </w:rPr>
            </w:pPr>
            <w:r w:rsidRPr="008C3CB4">
              <w:rPr>
                <w:rFonts w:hint="eastAsia"/>
                <w:color w:val="00B050"/>
              </w:rPr>
              <w:t>/</w:t>
            </w:r>
            <w:r w:rsidRPr="008C3CB4">
              <w:rPr>
                <w:color w:val="00B050"/>
              </w:rPr>
              <w:t>/</w:t>
            </w:r>
            <w:r w:rsidRPr="008C3CB4">
              <w:rPr>
                <w:rFonts w:hint="eastAsia"/>
                <w:color w:val="FF0000"/>
              </w:rPr>
              <w:t>[.init.</w:t>
            </w:r>
            <w:r w:rsidRPr="008C3CB4">
              <w:rPr>
                <w:color w:val="FF0000"/>
              </w:rPr>
              <w:t>text]</w:t>
            </w:r>
            <w:r w:rsidRPr="008C3CB4">
              <w:rPr>
                <w:rFonts w:hint="eastAsia"/>
                <w:color w:val="00B050"/>
              </w:rPr>
              <w:t>コンストラクタ</w:t>
            </w:r>
            <w:r>
              <w:rPr>
                <w:rFonts w:hint="eastAsia"/>
                <w:color w:val="00B050"/>
              </w:rPr>
              <w:t>呼び出し</w:t>
            </w:r>
            <w:r w:rsidRPr="008C3CB4">
              <w:rPr>
                <w:rFonts w:hint="eastAsia"/>
                <w:color w:val="00B050"/>
              </w:rPr>
              <w:t>は main() 関数より先に実行</w:t>
            </w:r>
          </w:p>
          <w:p w14:paraId="45068C4A" w14:textId="65415768" w:rsidR="008C3CB4" w:rsidRPr="008C3CB4" w:rsidRDefault="008C3CB4" w:rsidP="008C3CB4">
            <w:pPr>
              <w:pStyle w:val="2-"/>
              <w:rPr>
                <w:color w:val="00B050"/>
              </w:rPr>
            </w:pPr>
            <w:r w:rsidRPr="008C3CB4">
              <w:rPr>
                <w:rFonts w:hint="eastAsia"/>
                <w:color w:val="00B050"/>
              </w:rPr>
              <w:t>/</w:t>
            </w:r>
            <w:r w:rsidRPr="008C3CB4">
              <w:rPr>
                <w:color w:val="00B050"/>
              </w:rPr>
              <w:t>/</w:t>
            </w:r>
            <w:r w:rsidRPr="008C3CB4">
              <w:rPr>
                <w:rFonts w:hint="eastAsia"/>
                <w:color w:val="FF0000"/>
              </w:rPr>
              <w:t>[.</w:t>
            </w:r>
            <w:r w:rsidRPr="008C3CB4">
              <w:rPr>
                <w:color w:val="FF0000"/>
              </w:rPr>
              <w:t>exit</w:t>
            </w:r>
            <w:r w:rsidRPr="008C3CB4">
              <w:rPr>
                <w:rFonts w:hint="eastAsia"/>
                <w:color w:val="FF0000"/>
              </w:rPr>
              <w:t>.</w:t>
            </w:r>
            <w:r w:rsidRPr="008C3CB4">
              <w:rPr>
                <w:color w:val="FF0000"/>
              </w:rPr>
              <w:t>text]</w:t>
            </w:r>
            <w:r w:rsidRPr="008C3CB4">
              <w:rPr>
                <w:rFonts w:hint="eastAsia"/>
                <w:color w:val="00B050"/>
              </w:rPr>
              <w:t>デストラクタ</w:t>
            </w:r>
            <w:r>
              <w:rPr>
                <w:rFonts w:hint="eastAsia"/>
                <w:color w:val="00B050"/>
              </w:rPr>
              <w:t>呼び出し</w:t>
            </w:r>
            <w:r w:rsidRPr="008C3CB4">
              <w:rPr>
                <w:rFonts w:hint="eastAsia"/>
                <w:color w:val="00B050"/>
              </w:rPr>
              <w:t>は main() 関数よの後に実行</w:t>
            </w:r>
          </w:p>
          <w:p w14:paraId="7CDEF9BA" w14:textId="77777777" w:rsidR="00060E38" w:rsidRDefault="00060E38" w:rsidP="00060E38">
            <w:pPr>
              <w:pStyle w:val="2-"/>
            </w:pPr>
            <w:r>
              <w:t>auto_run_test_class auto_run_test_obj;</w:t>
            </w:r>
          </w:p>
          <w:p w14:paraId="04D877EF" w14:textId="77777777" w:rsidR="00060E38" w:rsidRDefault="00060E38" w:rsidP="00060E38">
            <w:pPr>
              <w:pStyle w:val="2-"/>
            </w:pPr>
          </w:p>
          <w:p w14:paraId="50222552" w14:textId="0AA6F3A1" w:rsidR="008C3CB4" w:rsidRPr="008C3CB4" w:rsidRDefault="008C3CB4" w:rsidP="00060E38">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初期化関数テスト１：main() 関数より先に実行</w:t>
            </w:r>
          </w:p>
          <w:p w14:paraId="3B3195BC" w14:textId="6F899151" w:rsidR="008C3CB4" w:rsidRPr="008C3CB4" w:rsidRDefault="008C3CB4" w:rsidP="00060E38">
            <w:pPr>
              <w:pStyle w:val="2-"/>
              <w:rPr>
                <w:color w:val="00B050"/>
              </w:rPr>
            </w:pPr>
            <w:r w:rsidRPr="008C3CB4">
              <w:rPr>
                <w:rFonts w:hint="eastAsia"/>
                <w:color w:val="00B050"/>
              </w:rPr>
              <w:t>//※このアトリビュートは GCC の方言</w:t>
            </w:r>
          </w:p>
          <w:p w14:paraId="7F7DB388" w14:textId="77777777" w:rsidR="00060E38" w:rsidRDefault="00060E38" w:rsidP="00060E38">
            <w:pPr>
              <w:pStyle w:val="2-"/>
            </w:pPr>
            <w:r>
              <w:t>__attribute__((constructor))</w:t>
            </w:r>
          </w:p>
          <w:p w14:paraId="145D72F4" w14:textId="77777777" w:rsidR="00060E38" w:rsidRDefault="00060E38" w:rsidP="00060E38">
            <w:pPr>
              <w:pStyle w:val="2-"/>
            </w:pPr>
            <w:r>
              <w:t>void auto_run_test_func_constructor_1()</w:t>
            </w:r>
          </w:p>
          <w:p w14:paraId="600FA892" w14:textId="77777777" w:rsidR="00060E38" w:rsidRDefault="00060E38" w:rsidP="00060E38">
            <w:pPr>
              <w:pStyle w:val="2-"/>
            </w:pPr>
            <w:r>
              <w:t>{</w:t>
            </w:r>
          </w:p>
          <w:p w14:paraId="53C2D024" w14:textId="77777777" w:rsidR="00060E38" w:rsidRDefault="00060E38" w:rsidP="00060E38">
            <w:pPr>
              <w:pStyle w:val="2-"/>
            </w:pPr>
            <w:r>
              <w:t xml:space="preserve">        printf("auto_run_test_fun_constructor_1()\n");</w:t>
            </w:r>
          </w:p>
          <w:p w14:paraId="73B7CC84" w14:textId="77777777" w:rsidR="00060E38" w:rsidRDefault="00060E38" w:rsidP="00060E38">
            <w:pPr>
              <w:pStyle w:val="2-"/>
            </w:pPr>
            <w:r>
              <w:t>}</w:t>
            </w:r>
          </w:p>
          <w:p w14:paraId="6D2DE32E" w14:textId="77777777" w:rsidR="00060E38" w:rsidRDefault="00060E38" w:rsidP="00060E38">
            <w:pPr>
              <w:pStyle w:val="2-"/>
            </w:pPr>
          </w:p>
          <w:p w14:paraId="799CA14E" w14:textId="5E0D5F46" w:rsidR="008C3CB4" w:rsidRPr="008C3CB4" w:rsidRDefault="008C3CB4" w:rsidP="008C3CB4">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w:t>
            </w:r>
            <w:r>
              <w:rPr>
                <w:rFonts w:hint="eastAsia"/>
                <w:color w:val="00B050"/>
              </w:rPr>
              <w:t>２</w:t>
            </w:r>
            <w:r w:rsidRPr="008C3CB4">
              <w:rPr>
                <w:rFonts w:hint="eastAsia"/>
                <w:color w:val="00B050"/>
              </w:rPr>
              <w:t>：main() 関数より先に実行</w:t>
            </w:r>
          </w:p>
          <w:p w14:paraId="08E51DA8" w14:textId="77777777" w:rsidR="008C3CB4" w:rsidRPr="008C3CB4" w:rsidRDefault="008C3CB4" w:rsidP="008C3CB4">
            <w:pPr>
              <w:pStyle w:val="2-"/>
              <w:rPr>
                <w:color w:val="00B050"/>
              </w:rPr>
            </w:pPr>
            <w:r w:rsidRPr="008C3CB4">
              <w:rPr>
                <w:rFonts w:hint="eastAsia"/>
                <w:color w:val="00B050"/>
              </w:rPr>
              <w:t>//※このアトリビュートは GCC の方言</w:t>
            </w:r>
          </w:p>
          <w:p w14:paraId="1471460A" w14:textId="77777777" w:rsidR="00060E38" w:rsidRDefault="00060E38" w:rsidP="00060E38">
            <w:pPr>
              <w:pStyle w:val="2-"/>
            </w:pPr>
            <w:r>
              <w:t>__attribute__((constructor))</w:t>
            </w:r>
          </w:p>
          <w:p w14:paraId="58989784" w14:textId="77777777" w:rsidR="00060E38" w:rsidRDefault="00060E38" w:rsidP="00060E38">
            <w:pPr>
              <w:pStyle w:val="2-"/>
            </w:pPr>
            <w:r>
              <w:t>void auto_run_test_func_constructor_2()</w:t>
            </w:r>
          </w:p>
          <w:p w14:paraId="70F99165" w14:textId="77777777" w:rsidR="00060E38" w:rsidRDefault="00060E38" w:rsidP="00060E38">
            <w:pPr>
              <w:pStyle w:val="2-"/>
            </w:pPr>
            <w:r>
              <w:t>{</w:t>
            </w:r>
          </w:p>
          <w:p w14:paraId="314BC5DB" w14:textId="77777777" w:rsidR="00060E38" w:rsidRDefault="00060E38" w:rsidP="00060E38">
            <w:pPr>
              <w:pStyle w:val="2-"/>
            </w:pPr>
            <w:r>
              <w:t xml:space="preserve">        printf("auto_run_test_fun_constructor_2()\n");</w:t>
            </w:r>
          </w:p>
          <w:p w14:paraId="42F22745" w14:textId="77777777" w:rsidR="00060E38" w:rsidRDefault="00060E38" w:rsidP="00060E38">
            <w:pPr>
              <w:pStyle w:val="2-"/>
            </w:pPr>
            <w:r>
              <w:t>}</w:t>
            </w:r>
          </w:p>
          <w:p w14:paraId="5ED94B32" w14:textId="77777777" w:rsidR="00060E38" w:rsidRDefault="00060E38" w:rsidP="00060E38">
            <w:pPr>
              <w:pStyle w:val="2-"/>
            </w:pPr>
          </w:p>
          <w:p w14:paraId="420CEE33" w14:textId="75AEC911"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関数テスト１：main() 関数</w:t>
            </w:r>
            <w:r>
              <w:rPr>
                <w:rFonts w:hint="eastAsia"/>
                <w:color w:val="00B050"/>
              </w:rPr>
              <w:t>の後</w:t>
            </w:r>
            <w:r w:rsidRPr="008C3CB4">
              <w:rPr>
                <w:rFonts w:hint="eastAsia"/>
                <w:color w:val="00B050"/>
              </w:rPr>
              <w:t>に実行</w:t>
            </w:r>
          </w:p>
          <w:p w14:paraId="051AF857" w14:textId="77777777" w:rsidR="008C3CB4" w:rsidRPr="008C3CB4" w:rsidRDefault="008C3CB4" w:rsidP="008C3CB4">
            <w:pPr>
              <w:pStyle w:val="2-"/>
              <w:rPr>
                <w:color w:val="00B050"/>
              </w:rPr>
            </w:pPr>
            <w:r w:rsidRPr="008C3CB4">
              <w:rPr>
                <w:rFonts w:hint="eastAsia"/>
                <w:color w:val="00B050"/>
              </w:rPr>
              <w:t>//※このアトリビュートは GCC の方言</w:t>
            </w:r>
          </w:p>
          <w:p w14:paraId="5126A1CB" w14:textId="77777777" w:rsidR="00060E38" w:rsidRDefault="00060E38" w:rsidP="00060E38">
            <w:pPr>
              <w:pStyle w:val="2-"/>
            </w:pPr>
            <w:r>
              <w:t>__attribute__((destructor))</w:t>
            </w:r>
          </w:p>
          <w:p w14:paraId="5219C069" w14:textId="77777777" w:rsidR="00060E38" w:rsidRDefault="00060E38" w:rsidP="00060E38">
            <w:pPr>
              <w:pStyle w:val="2-"/>
            </w:pPr>
            <w:r>
              <w:t>void auto_run_test_func_destructor_1()</w:t>
            </w:r>
          </w:p>
          <w:p w14:paraId="40F769EA" w14:textId="77777777" w:rsidR="00060E38" w:rsidRDefault="00060E38" w:rsidP="00060E38">
            <w:pPr>
              <w:pStyle w:val="2-"/>
            </w:pPr>
            <w:r>
              <w:t>{</w:t>
            </w:r>
          </w:p>
          <w:p w14:paraId="6EA713D1" w14:textId="77777777" w:rsidR="00060E38" w:rsidRDefault="00060E38" w:rsidP="00060E38">
            <w:pPr>
              <w:pStyle w:val="2-"/>
            </w:pPr>
            <w:r>
              <w:t xml:space="preserve">        printf("auto_run_test_fun_destructor_1()\n");</w:t>
            </w:r>
          </w:p>
          <w:p w14:paraId="1AB022A7" w14:textId="77777777" w:rsidR="00060E38" w:rsidRDefault="00060E38" w:rsidP="00060E38">
            <w:pPr>
              <w:pStyle w:val="2-"/>
            </w:pPr>
            <w:r>
              <w:t>}</w:t>
            </w:r>
          </w:p>
          <w:p w14:paraId="722E1F88" w14:textId="77777777" w:rsidR="00060E38" w:rsidRDefault="00060E38" w:rsidP="00060E38">
            <w:pPr>
              <w:pStyle w:val="2-"/>
            </w:pPr>
          </w:p>
          <w:p w14:paraId="0EBCAEFD" w14:textId="01F66034"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w:t>
            </w:r>
            <w:r>
              <w:rPr>
                <w:rFonts w:hint="eastAsia"/>
                <w:color w:val="00B050"/>
              </w:rPr>
              <w:t>２</w:t>
            </w:r>
            <w:r w:rsidRPr="008C3CB4">
              <w:rPr>
                <w:rFonts w:hint="eastAsia"/>
                <w:color w:val="00B050"/>
              </w:rPr>
              <w:t>：main() 関数</w:t>
            </w:r>
            <w:r>
              <w:rPr>
                <w:rFonts w:hint="eastAsia"/>
                <w:color w:val="00B050"/>
              </w:rPr>
              <w:t>の後</w:t>
            </w:r>
            <w:r w:rsidRPr="008C3CB4">
              <w:rPr>
                <w:rFonts w:hint="eastAsia"/>
                <w:color w:val="00B050"/>
              </w:rPr>
              <w:t>に実行</w:t>
            </w:r>
          </w:p>
          <w:p w14:paraId="7791E178" w14:textId="77777777" w:rsidR="008C3CB4" w:rsidRPr="008C3CB4" w:rsidRDefault="008C3CB4" w:rsidP="008C3CB4">
            <w:pPr>
              <w:pStyle w:val="2-"/>
              <w:rPr>
                <w:color w:val="00B050"/>
              </w:rPr>
            </w:pPr>
            <w:r w:rsidRPr="008C3CB4">
              <w:rPr>
                <w:rFonts w:hint="eastAsia"/>
                <w:color w:val="00B050"/>
              </w:rPr>
              <w:t>//※このアトリビュートは GCC の方言</w:t>
            </w:r>
          </w:p>
          <w:p w14:paraId="6E7C8D74" w14:textId="77777777" w:rsidR="00060E38" w:rsidRDefault="00060E38" w:rsidP="00060E38">
            <w:pPr>
              <w:pStyle w:val="2-"/>
            </w:pPr>
            <w:r>
              <w:t>__attribute__((destructor))</w:t>
            </w:r>
          </w:p>
          <w:p w14:paraId="3B4B8E75" w14:textId="77777777" w:rsidR="00060E38" w:rsidRDefault="00060E38" w:rsidP="00060E38">
            <w:pPr>
              <w:pStyle w:val="2-"/>
            </w:pPr>
            <w:r>
              <w:t>void auto_run_test_func_destructor_2()</w:t>
            </w:r>
          </w:p>
          <w:p w14:paraId="5CA4E6F5" w14:textId="77777777" w:rsidR="00060E38" w:rsidRDefault="00060E38" w:rsidP="00060E38">
            <w:pPr>
              <w:pStyle w:val="2-"/>
            </w:pPr>
            <w:r>
              <w:t>{</w:t>
            </w:r>
          </w:p>
          <w:p w14:paraId="3D3D37A5" w14:textId="77777777" w:rsidR="00060E38" w:rsidRDefault="00060E38" w:rsidP="00060E38">
            <w:pPr>
              <w:pStyle w:val="2-"/>
            </w:pPr>
            <w:r>
              <w:t xml:space="preserve">        printf("auto_run_test_fun_destructor_2()\n");</w:t>
            </w:r>
          </w:p>
          <w:p w14:paraId="136C7AD7" w14:textId="708C8B55" w:rsidR="00060E38" w:rsidRDefault="00060E38" w:rsidP="00060E38">
            <w:pPr>
              <w:pStyle w:val="2-"/>
            </w:pPr>
            <w:r>
              <w:t>}</w:t>
            </w:r>
          </w:p>
        </w:tc>
      </w:tr>
    </w:tbl>
    <w:p w14:paraId="780C5579" w14:textId="7F84046C" w:rsidR="00E32152" w:rsidRPr="00E32152" w:rsidRDefault="00E32152" w:rsidP="00E32152">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2152" w14:paraId="71CBA3A7" w14:textId="77777777" w:rsidTr="00E32152">
        <w:tc>
          <w:tcPr>
            <w:tcW w:w="8494" w:type="dxa"/>
          </w:tcPr>
          <w:p w14:paraId="1C358AAA" w14:textId="77777777" w:rsidR="00E32152" w:rsidRPr="00E32152" w:rsidRDefault="00E32152" w:rsidP="00E32152">
            <w:pPr>
              <w:pStyle w:val="2-"/>
              <w:rPr>
                <w:color w:val="auto"/>
              </w:rPr>
            </w:pPr>
            <w:r w:rsidRPr="00E32152">
              <w:rPr>
                <w:color w:val="auto"/>
              </w:rPr>
              <w:t>auto_run_test_class::constructor()</w:t>
            </w:r>
          </w:p>
          <w:p w14:paraId="4D1561E4" w14:textId="77777777" w:rsidR="00E32152" w:rsidRPr="00E32152" w:rsidRDefault="00E32152" w:rsidP="00E32152">
            <w:pPr>
              <w:pStyle w:val="2-"/>
              <w:rPr>
                <w:color w:val="auto"/>
              </w:rPr>
            </w:pPr>
            <w:r w:rsidRPr="00E32152">
              <w:rPr>
                <w:color w:val="auto"/>
              </w:rPr>
              <w:t>auto_run_test_fun_constructor_2()</w:t>
            </w:r>
          </w:p>
          <w:p w14:paraId="48594244" w14:textId="77777777" w:rsidR="00E32152" w:rsidRPr="00E32152" w:rsidRDefault="00E32152" w:rsidP="00E32152">
            <w:pPr>
              <w:pStyle w:val="2-"/>
              <w:rPr>
                <w:color w:val="auto"/>
              </w:rPr>
            </w:pPr>
            <w:r w:rsidRPr="00E32152">
              <w:rPr>
                <w:color w:val="auto"/>
              </w:rPr>
              <w:t>auto_run_test_fun_constructor_1()</w:t>
            </w:r>
          </w:p>
          <w:p w14:paraId="23500DC3" w14:textId="77777777" w:rsidR="00E32152" w:rsidRPr="00E32152" w:rsidRDefault="00E32152" w:rsidP="00E32152">
            <w:pPr>
              <w:pStyle w:val="2-"/>
              <w:rPr>
                <w:color w:val="auto"/>
              </w:rPr>
            </w:pPr>
            <w:r w:rsidRPr="00E32152">
              <w:rPr>
                <w:color w:val="auto"/>
              </w:rPr>
              <w:t>main():begin</w:t>
            </w:r>
          </w:p>
          <w:p w14:paraId="512CAA43" w14:textId="77777777" w:rsidR="00E32152" w:rsidRPr="00E32152" w:rsidRDefault="00E32152" w:rsidP="00E32152">
            <w:pPr>
              <w:pStyle w:val="2-"/>
              <w:rPr>
                <w:color w:val="auto"/>
              </w:rPr>
            </w:pPr>
            <w:r w:rsidRPr="00E32152">
              <w:rPr>
                <w:color w:val="auto"/>
              </w:rPr>
              <w:t>101,102,2,103,104,4,105,106,6,"STRING"</w:t>
            </w:r>
          </w:p>
          <w:p w14:paraId="398C9D90" w14:textId="77777777" w:rsidR="00E32152" w:rsidRPr="00E32152" w:rsidRDefault="00E32152" w:rsidP="00E32152">
            <w:pPr>
              <w:pStyle w:val="2-"/>
              <w:rPr>
                <w:color w:val="auto"/>
              </w:rPr>
            </w:pPr>
            <w:r w:rsidRPr="00E32152">
              <w:rPr>
                <w:color w:val="auto"/>
              </w:rPr>
              <w:t>main():end</w:t>
            </w:r>
          </w:p>
          <w:p w14:paraId="62857341" w14:textId="77777777" w:rsidR="00E32152" w:rsidRPr="00E32152" w:rsidRDefault="00E32152" w:rsidP="00E32152">
            <w:pPr>
              <w:pStyle w:val="2-"/>
              <w:rPr>
                <w:color w:val="auto"/>
              </w:rPr>
            </w:pPr>
            <w:r w:rsidRPr="00E32152">
              <w:rPr>
                <w:color w:val="auto"/>
              </w:rPr>
              <w:t>auto_run_test_class::destructor()</w:t>
            </w:r>
          </w:p>
          <w:p w14:paraId="34A36B91" w14:textId="77777777" w:rsidR="00E32152" w:rsidRPr="00E32152" w:rsidRDefault="00E32152" w:rsidP="00E32152">
            <w:pPr>
              <w:pStyle w:val="2-"/>
              <w:rPr>
                <w:color w:val="auto"/>
              </w:rPr>
            </w:pPr>
            <w:r w:rsidRPr="00E32152">
              <w:rPr>
                <w:color w:val="auto"/>
              </w:rPr>
              <w:t>auto_run_test_fun_destructor_1()</w:t>
            </w:r>
          </w:p>
          <w:p w14:paraId="5AF7DC4F" w14:textId="7C62632D" w:rsidR="00E32152" w:rsidRDefault="00E32152" w:rsidP="00E32152">
            <w:pPr>
              <w:pStyle w:val="2-"/>
            </w:pPr>
            <w:r w:rsidRPr="00E32152">
              <w:rPr>
                <w:color w:val="auto"/>
              </w:rPr>
              <w:t>auto_run_test_fun_destructor_2()</w:t>
            </w:r>
          </w:p>
        </w:tc>
      </w:tr>
    </w:tbl>
    <w:p w14:paraId="37DB519C" w14:textId="0803C01D" w:rsidR="00345346" w:rsidRPr="00345346" w:rsidRDefault="00345346" w:rsidP="00345346">
      <w:pPr>
        <w:pStyle w:val="a9"/>
        <w:keepNext/>
        <w:widowControl/>
        <w:spacing w:beforeLines="50" w:before="180"/>
        <w:ind w:firstLineChars="0" w:firstLine="0"/>
        <w:rPr>
          <w:szCs w:val="21"/>
        </w:rPr>
      </w:pPr>
      <w:r w:rsidRPr="00345346">
        <w:rPr>
          <w:szCs w:val="21"/>
        </w:rPr>
        <w:t>size</w:t>
      </w:r>
      <w:r w:rsidRPr="00345346">
        <w:rPr>
          <w:rFonts w:hint="eastAsia"/>
          <w:szCs w:val="21"/>
        </w:rPr>
        <w:t>コマンド</w:t>
      </w:r>
      <w:r w:rsidR="00C02692">
        <w:fldChar w:fldCharType="begin"/>
      </w:r>
      <w:r w:rsidR="00C02692">
        <w:instrText xml:space="preserve"> XE "</w:instrText>
      </w:r>
      <w:r w:rsidR="00C02692">
        <w:rPr>
          <w:rFonts w:hint="eastAsia"/>
        </w:rPr>
        <w:instrText>s</w:instrText>
      </w:r>
      <w:r w:rsidR="00C02692">
        <w:instrText>ize</w:instrText>
      </w:r>
      <w:r w:rsidR="00C02692">
        <w:rPr>
          <w:rFonts w:hint="eastAsia"/>
        </w:rPr>
        <w:instrText>コマンド</w:instrText>
      </w:r>
      <w:r w:rsidR="00C02692">
        <w:instrText>" \y “</w:instrText>
      </w:r>
      <w:r w:rsidR="00C02692">
        <w:rPr>
          <w:rFonts w:hint="eastAsia"/>
        </w:rPr>
        <w:instrText>s</w:instrText>
      </w:r>
      <w:r w:rsidR="00C02692">
        <w:instrText>ize</w:instrText>
      </w:r>
      <w:r w:rsidR="00C02692">
        <w:rPr>
          <w:rFonts w:hint="eastAsia"/>
        </w:rPr>
        <w:instrText>こまんど</w:instrText>
      </w:r>
      <w:r w:rsidR="00C02692">
        <w:instrText xml:space="preserve">” </w:instrText>
      </w:r>
      <w:r w:rsidR="00C02692">
        <w:fldChar w:fldCharType="end"/>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2749EABE" w14:textId="77777777" w:rsidTr="00FE2E9A">
        <w:tc>
          <w:tcPr>
            <w:tcW w:w="8494" w:type="dxa"/>
          </w:tcPr>
          <w:p w14:paraId="36A37394" w14:textId="352610FF" w:rsidR="00345346" w:rsidRDefault="00345346" w:rsidP="00345346">
            <w:pPr>
              <w:pStyle w:val="2-"/>
            </w:pPr>
            <w:r>
              <w:t>$ size a.out</w:t>
            </w:r>
          </w:p>
          <w:p w14:paraId="3795C4B7" w14:textId="77777777" w:rsidR="00345346" w:rsidRPr="00345346" w:rsidRDefault="00345346" w:rsidP="00345346">
            <w:pPr>
              <w:pStyle w:val="2-"/>
              <w:rPr>
                <w:color w:val="auto"/>
              </w:rPr>
            </w:pPr>
            <w:r w:rsidRPr="00345346">
              <w:rPr>
                <w:color w:val="auto"/>
              </w:rPr>
              <w:t xml:space="preserve">   text    data     bss     dec     hex filename</w:t>
            </w:r>
          </w:p>
          <w:p w14:paraId="2C9D3D6B" w14:textId="2C43FB0C" w:rsidR="00345346" w:rsidRDefault="00345346" w:rsidP="00345346">
            <w:pPr>
              <w:pStyle w:val="2-"/>
            </w:pPr>
            <w:r w:rsidRPr="00345346">
              <w:rPr>
                <w:color w:val="auto"/>
              </w:rPr>
              <w:t xml:space="preserve">   2562     612      32    3206     c86 a.out</w:t>
            </w:r>
            <w:r>
              <w:rPr>
                <w:color w:val="auto"/>
              </w:rPr>
              <w:t xml:space="preserve">     </w:t>
            </w:r>
            <w:r w:rsidRPr="00345346">
              <w:rPr>
                <w:rFonts w:hint="eastAsia"/>
                <w:color w:val="FF0000"/>
              </w:rPr>
              <w:t>←*.text</w:t>
            </w:r>
            <w:r w:rsidRPr="00345346">
              <w:rPr>
                <w:color w:val="FF0000"/>
              </w:rPr>
              <w:t xml:space="preserve"> </w:t>
            </w:r>
            <w:r w:rsidRPr="00345346">
              <w:rPr>
                <w:rFonts w:hint="eastAsia"/>
                <w:color w:val="FF0000"/>
              </w:rPr>
              <w:t>+</w:t>
            </w:r>
            <w:r w:rsidRPr="00345346">
              <w:rPr>
                <w:color w:val="FF0000"/>
              </w:rPr>
              <w:t xml:space="preserve"> .</w:t>
            </w:r>
            <w:r w:rsidRPr="00345346">
              <w:rPr>
                <w:rFonts w:hint="eastAsia"/>
                <w:color w:val="FF0000"/>
              </w:rPr>
              <w:t>rodataサイズ, .dataサイズ, .bss サイズ, 合計サイズ</w:t>
            </w:r>
          </w:p>
        </w:tc>
      </w:tr>
    </w:tbl>
    <w:p w14:paraId="67C2EFC2" w14:textId="5D7C8655" w:rsidR="00345346" w:rsidRPr="00345346" w:rsidRDefault="00345346" w:rsidP="00345346">
      <w:pPr>
        <w:pStyle w:val="a9"/>
        <w:keepNext/>
        <w:widowControl/>
        <w:spacing w:beforeLines="50" w:before="180"/>
        <w:ind w:firstLineChars="0" w:firstLine="0"/>
        <w:rPr>
          <w:szCs w:val="21"/>
        </w:rPr>
      </w:pPr>
      <w:r>
        <w:rPr>
          <w:szCs w:val="21"/>
        </w:rPr>
        <w:t>objdump</w:t>
      </w:r>
      <w:r w:rsidRPr="00345346">
        <w:rPr>
          <w:rFonts w:hint="eastAsia"/>
          <w:szCs w:val="21"/>
        </w:rPr>
        <w:t>コマンド</w:t>
      </w:r>
      <w:r w:rsidR="00C02692">
        <w:fldChar w:fldCharType="begin"/>
      </w:r>
      <w:r w:rsidR="00C02692">
        <w:instrText xml:space="preserve"> XE "</w:instrText>
      </w:r>
      <w:r w:rsidR="00C02692">
        <w:rPr>
          <w:rFonts w:hint="eastAsia"/>
        </w:rPr>
        <w:instrText>o</w:instrText>
      </w:r>
      <w:r w:rsidR="00C02692">
        <w:instrText>bjdump</w:instrText>
      </w:r>
      <w:r w:rsidR="00C02692">
        <w:rPr>
          <w:rFonts w:hint="eastAsia"/>
        </w:rPr>
        <w:instrText>コマンド</w:instrText>
      </w:r>
      <w:r w:rsidR="00C02692">
        <w:instrText>" \y “</w:instrText>
      </w:r>
      <w:r w:rsidR="00C02692">
        <w:rPr>
          <w:rFonts w:hint="eastAsia"/>
        </w:rPr>
        <w:instrText>o</w:instrText>
      </w:r>
      <w:r w:rsidR="00C02692">
        <w:instrText>bjdump</w:instrText>
      </w:r>
      <w:r w:rsidR="00C02692">
        <w:rPr>
          <w:rFonts w:hint="eastAsia"/>
        </w:rPr>
        <w:instrText>こまんど</w:instrText>
      </w:r>
      <w:r w:rsidR="00C02692">
        <w:instrText xml:space="preserve">” </w:instrText>
      </w:r>
      <w:r w:rsidR="00C02692">
        <w:fldChar w:fldCharType="end"/>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0542AF8F" w14:textId="77777777" w:rsidTr="00FE2E9A">
        <w:tc>
          <w:tcPr>
            <w:tcW w:w="8494" w:type="dxa"/>
          </w:tcPr>
          <w:p w14:paraId="653DED8E" w14:textId="17C9BD5B" w:rsidR="00345346" w:rsidRPr="00345346" w:rsidRDefault="00345346" w:rsidP="00345346">
            <w:pPr>
              <w:pStyle w:val="2-"/>
            </w:pPr>
            <w:r w:rsidRPr="00345346">
              <w:t>$ objdump -h a.out</w:t>
            </w:r>
          </w:p>
          <w:p w14:paraId="13CF4405" w14:textId="77777777" w:rsidR="00345346" w:rsidRPr="00345346" w:rsidRDefault="00345346" w:rsidP="00345346">
            <w:pPr>
              <w:pStyle w:val="2-"/>
              <w:rPr>
                <w:color w:val="auto"/>
              </w:rPr>
            </w:pPr>
          </w:p>
          <w:p w14:paraId="117128B8" w14:textId="77777777" w:rsidR="00345346" w:rsidRPr="00345346" w:rsidRDefault="00345346" w:rsidP="00345346">
            <w:pPr>
              <w:pStyle w:val="2-"/>
              <w:rPr>
                <w:color w:val="auto"/>
              </w:rPr>
            </w:pPr>
            <w:r w:rsidRPr="00345346">
              <w:rPr>
                <w:color w:val="auto"/>
              </w:rPr>
              <w:t>a.out:     file format elf64-x86-64</w:t>
            </w:r>
          </w:p>
          <w:p w14:paraId="3D33D776" w14:textId="77777777" w:rsidR="00345346" w:rsidRPr="00345346" w:rsidRDefault="00345346" w:rsidP="00345346">
            <w:pPr>
              <w:pStyle w:val="2-"/>
              <w:rPr>
                <w:color w:val="auto"/>
              </w:rPr>
            </w:pPr>
          </w:p>
          <w:p w14:paraId="08DDA1B0" w14:textId="77777777" w:rsidR="00345346" w:rsidRPr="00345346" w:rsidRDefault="00345346" w:rsidP="00345346">
            <w:pPr>
              <w:pStyle w:val="2-"/>
              <w:rPr>
                <w:color w:val="auto"/>
              </w:rPr>
            </w:pPr>
            <w:r w:rsidRPr="00345346">
              <w:rPr>
                <w:color w:val="auto"/>
              </w:rPr>
              <w:t>Sections:</w:t>
            </w:r>
          </w:p>
          <w:p w14:paraId="39908BEB" w14:textId="77777777" w:rsidR="00345346" w:rsidRPr="00345346" w:rsidRDefault="00345346" w:rsidP="00345346">
            <w:pPr>
              <w:pStyle w:val="2-"/>
              <w:rPr>
                <w:color w:val="auto"/>
              </w:rPr>
            </w:pPr>
            <w:r w:rsidRPr="00345346">
              <w:rPr>
                <w:color w:val="auto"/>
              </w:rPr>
              <w:t xml:space="preserve">Idx Name          </w:t>
            </w:r>
            <w:r w:rsidRPr="00345346">
              <w:rPr>
                <w:color w:val="FF0000"/>
              </w:rPr>
              <w:t>Size</w:t>
            </w:r>
            <w:r w:rsidRPr="00345346">
              <w:rPr>
                <w:color w:val="auto"/>
              </w:rPr>
              <w:t xml:space="preserve">      VMA               LMA               File off  Algn</w:t>
            </w:r>
          </w:p>
          <w:p w14:paraId="79548BF0" w14:textId="77777777" w:rsidR="00345346" w:rsidRPr="00345346" w:rsidRDefault="00345346" w:rsidP="00345346">
            <w:pPr>
              <w:pStyle w:val="2-"/>
              <w:rPr>
                <w:color w:val="auto"/>
              </w:rPr>
            </w:pPr>
            <w:r w:rsidRPr="00345346">
              <w:rPr>
                <w:color w:val="auto"/>
              </w:rPr>
              <w:t xml:space="preserve">  0 .interp       0000001c  0000000000400200  0000000000400200  00000200  2**0</w:t>
            </w:r>
          </w:p>
          <w:p w14:paraId="3B8960A9" w14:textId="77777777" w:rsidR="00345346" w:rsidRPr="00345346" w:rsidRDefault="00345346" w:rsidP="00345346">
            <w:pPr>
              <w:pStyle w:val="2-"/>
              <w:rPr>
                <w:color w:val="auto"/>
              </w:rPr>
            </w:pPr>
            <w:r w:rsidRPr="00345346">
              <w:rPr>
                <w:color w:val="auto"/>
              </w:rPr>
              <w:t xml:space="preserve">                  CONTENTS, ALLOC, LOAD, READONLY, DATA</w:t>
            </w:r>
          </w:p>
          <w:p w14:paraId="204E1195" w14:textId="77777777" w:rsidR="00345346" w:rsidRPr="00345346" w:rsidRDefault="00345346" w:rsidP="00345346">
            <w:pPr>
              <w:pStyle w:val="2-"/>
              <w:rPr>
                <w:color w:val="auto"/>
              </w:rPr>
            </w:pPr>
            <w:r w:rsidRPr="00345346">
              <w:rPr>
                <w:color w:val="auto"/>
              </w:rPr>
              <w:t xml:space="preserve">  1 .note.ABI-tag 00000020  000000000040021c  000000000040021c  0000021c  2**2</w:t>
            </w:r>
          </w:p>
          <w:p w14:paraId="6E0540F7" w14:textId="77777777" w:rsidR="00345346" w:rsidRPr="00345346" w:rsidRDefault="00345346" w:rsidP="00345346">
            <w:pPr>
              <w:pStyle w:val="2-"/>
              <w:rPr>
                <w:color w:val="auto"/>
              </w:rPr>
            </w:pPr>
            <w:r w:rsidRPr="00345346">
              <w:rPr>
                <w:color w:val="auto"/>
              </w:rPr>
              <w:t xml:space="preserve">                  CONTENTS, ALLOC, LOAD, READONLY, DATA</w:t>
            </w:r>
          </w:p>
          <w:p w14:paraId="5A9A3AA4" w14:textId="77777777" w:rsidR="00345346" w:rsidRPr="00345346" w:rsidRDefault="00345346" w:rsidP="00345346">
            <w:pPr>
              <w:pStyle w:val="2-"/>
              <w:rPr>
                <w:color w:val="auto"/>
              </w:rPr>
            </w:pPr>
            <w:r w:rsidRPr="00345346">
              <w:rPr>
                <w:color w:val="auto"/>
              </w:rPr>
              <w:t xml:space="preserve">  2 .note.gnu.build-id 00000024  000000000040023c  000000000040023c  0000023c  2**2</w:t>
            </w:r>
          </w:p>
          <w:p w14:paraId="69C8899B" w14:textId="77777777" w:rsidR="00345346" w:rsidRPr="00345346" w:rsidRDefault="00345346" w:rsidP="00345346">
            <w:pPr>
              <w:pStyle w:val="2-"/>
              <w:rPr>
                <w:color w:val="auto"/>
              </w:rPr>
            </w:pPr>
            <w:r w:rsidRPr="00345346">
              <w:rPr>
                <w:color w:val="auto"/>
              </w:rPr>
              <w:t xml:space="preserve">                  CONTENTS, ALLOC, LOAD, READONLY, DATA</w:t>
            </w:r>
          </w:p>
          <w:p w14:paraId="4D53EBF4" w14:textId="77777777" w:rsidR="00345346" w:rsidRPr="00345346" w:rsidRDefault="00345346" w:rsidP="00345346">
            <w:pPr>
              <w:pStyle w:val="2-"/>
              <w:rPr>
                <w:color w:val="auto"/>
              </w:rPr>
            </w:pPr>
            <w:r w:rsidRPr="00345346">
              <w:rPr>
                <w:color w:val="auto"/>
              </w:rPr>
              <w:t xml:space="preserve">  3 .gnu.hash     00000024  0000000000400260  0000000000400260  00000260  2**3</w:t>
            </w:r>
          </w:p>
          <w:p w14:paraId="278FD804" w14:textId="77777777" w:rsidR="00345346" w:rsidRPr="00345346" w:rsidRDefault="00345346" w:rsidP="00345346">
            <w:pPr>
              <w:pStyle w:val="2-"/>
              <w:rPr>
                <w:color w:val="auto"/>
              </w:rPr>
            </w:pPr>
            <w:r w:rsidRPr="00345346">
              <w:rPr>
                <w:color w:val="auto"/>
              </w:rPr>
              <w:t xml:space="preserve">                  CONTENTS, ALLOC, LOAD, READONLY, DATA</w:t>
            </w:r>
          </w:p>
          <w:p w14:paraId="545EEC44" w14:textId="77777777" w:rsidR="00345346" w:rsidRPr="00345346" w:rsidRDefault="00345346" w:rsidP="00345346">
            <w:pPr>
              <w:pStyle w:val="2-"/>
              <w:rPr>
                <w:color w:val="auto"/>
              </w:rPr>
            </w:pPr>
            <w:r w:rsidRPr="00345346">
              <w:rPr>
                <w:color w:val="auto"/>
              </w:rPr>
              <w:t xml:space="preserve">  4 .dynsym       000000c0  0000000000400288  0000000000400288  00000288  2**3</w:t>
            </w:r>
          </w:p>
          <w:p w14:paraId="589ACC3C" w14:textId="77777777" w:rsidR="00345346" w:rsidRPr="00345346" w:rsidRDefault="00345346" w:rsidP="00345346">
            <w:pPr>
              <w:pStyle w:val="2-"/>
              <w:rPr>
                <w:color w:val="auto"/>
              </w:rPr>
            </w:pPr>
            <w:r w:rsidRPr="00345346">
              <w:rPr>
                <w:color w:val="auto"/>
              </w:rPr>
              <w:t xml:space="preserve">                  CONTENTS, ALLOC, LOAD, READONLY, DATA</w:t>
            </w:r>
          </w:p>
          <w:p w14:paraId="459A0A57" w14:textId="77777777" w:rsidR="00345346" w:rsidRPr="00345346" w:rsidRDefault="00345346" w:rsidP="00345346">
            <w:pPr>
              <w:pStyle w:val="2-"/>
              <w:rPr>
                <w:color w:val="auto"/>
              </w:rPr>
            </w:pPr>
            <w:r w:rsidRPr="00345346">
              <w:rPr>
                <w:color w:val="auto"/>
              </w:rPr>
              <w:t xml:space="preserve">  5 .dynstr       000000ac  0000000000400348  0000000000400348  00000348  2**0</w:t>
            </w:r>
          </w:p>
          <w:p w14:paraId="418B7EB4" w14:textId="77777777" w:rsidR="00345346" w:rsidRPr="00345346" w:rsidRDefault="00345346" w:rsidP="00345346">
            <w:pPr>
              <w:pStyle w:val="2-"/>
              <w:rPr>
                <w:color w:val="auto"/>
              </w:rPr>
            </w:pPr>
            <w:r w:rsidRPr="00345346">
              <w:rPr>
                <w:color w:val="auto"/>
              </w:rPr>
              <w:t xml:space="preserve">                  CONTENTS, ALLOC, LOAD, READONLY, DATA</w:t>
            </w:r>
          </w:p>
          <w:p w14:paraId="1F8883BA" w14:textId="77777777" w:rsidR="00345346" w:rsidRPr="00345346" w:rsidRDefault="00345346" w:rsidP="00345346">
            <w:pPr>
              <w:pStyle w:val="2-"/>
              <w:rPr>
                <w:color w:val="auto"/>
              </w:rPr>
            </w:pPr>
            <w:r w:rsidRPr="00345346">
              <w:rPr>
                <w:color w:val="auto"/>
              </w:rPr>
              <w:t xml:space="preserve">  6 .gnu.version  00000010  00000000004003f4  00000000004003f4  000003f4  2**1</w:t>
            </w:r>
          </w:p>
          <w:p w14:paraId="53324339" w14:textId="77777777" w:rsidR="00345346" w:rsidRPr="00345346" w:rsidRDefault="00345346" w:rsidP="00345346">
            <w:pPr>
              <w:pStyle w:val="2-"/>
              <w:rPr>
                <w:color w:val="auto"/>
              </w:rPr>
            </w:pPr>
            <w:r w:rsidRPr="00345346">
              <w:rPr>
                <w:color w:val="auto"/>
              </w:rPr>
              <w:t xml:space="preserve">                  CONTENTS, ALLOC, LOAD, READONLY, DATA</w:t>
            </w:r>
          </w:p>
          <w:p w14:paraId="4A49B494" w14:textId="77777777" w:rsidR="00345346" w:rsidRPr="00345346" w:rsidRDefault="00345346" w:rsidP="00345346">
            <w:pPr>
              <w:pStyle w:val="2-"/>
              <w:rPr>
                <w:color w:val="auto"/>
              </w:rPr>
            </w:pPr>
            <w:r w:rsidRPr="00345346">
              <w:rPr>
                <w:color w:val="auto"/>
              </w:rPr>
              <w:t xml:space="preserve">  7 .gnu.version_r 00000040  0000000000400408  0000000000400408  00000408  2**3</w:t>
            </w:r>
          </w:p>
          <w:p w14:paraId="08A16790" w14:textId="77777777" w:rsidR="00345346" w:rsidRPr="00345346" w:rsidRDefault="00345346" w:rsidP="00345346">
            <w:pPr>
              <w:pStyle w:val="2-"/>
              <w:rPr>
                <w:color w:val="auto"/>
              </w:rPr>
            </w:pPr>
            <w:r w:rsidRPr="00345346">
              <w:rPr>
                <w:color w:val="auto"/>
              </w:rPr>
              <w:t xml:space="preserve">                  CONTENTS, ALLOC, LOAD, READONLY, DATA</w:t>
            </w:r>
          </w:p>
          <w:p w14:paraId="330EB1F7" w14:textId="77777777" w:rsidR="00345346" w:rsidRPr="00345346" w:rsidRDefault="00345346" w:rsidP="00345346">
            <w:pPr>
              <w:pStyle w:val="2-"/>
              <w:rPr>
                <w:color w:val="auto"/>
              </w:rPr>
            </w:pPr>
            <w:r w:rsidRPr="00345346">
              <w:rPr>
                <w:color w:val="auto"/>
              </w:rPr>
              <w:t xml:space="preserve">  8 .rela.dyn     00000018  0000000000400448  0000000000400448  00000448  2**3</w:t>
            </w:r>
          </w:p>
          <w:p w14:paraId="55CE227A" w14:textId="77777777" w:rsidR="00345346" w:rsidRPr="00345346" w:rsidRDefault="00345346" w:rsidP="00345346">
            <w:pPr>
              <w:pStyle w:val="2-"/>
              <w:rPr>
                <w:color w:val="auto"/>
              </w:rPr>
            </w:pPr>
            <w:r w:rsidRPr="00345346">
              <w:rPr>
                <w:color w:val="auto"/>
              </w:rPr>
              <w:t xml:space="preserve">                  CONTENTS, ALLOC, LOAD, READONLY, DATA</w:t>
            </w:r>
          </w:p>
          <w:p w14:paraId="600D82AD" w14:textId="77777777" w:rsidR="00345346" w:rsidRPr="00345346" w:rsidRDefault="00345346" w:rsidP="00345346">
            <w:pPr>
              <w:pStyle w:val="2-"/>
              <w:rPr>
                <w:color w:val="auto"/>
              </w:rPr>
            </w:pPr>
            <w:r w:rsidRPr="00345346">
              <w:rPr>
                <w:color w:val="auto"/>
              </w:rPr>
              <w:t xml:space="preserve">  9 .rela.plt     00000078  0000000000400460  0000000000400460  00000460  2**3</w:t>
            </w:r>
          </w:p>
          <w:p w14:paraId="015B1752" w14:textId="77777777" w:rsidR="00345346" w:rsidRPr="00345346" w:rsidRDefault="00345346" w:rsidP="00345346">
            <w:pPr>
              <w:pStyle w:val="2-"/>
              <w:rPr>
                <w:color w:val="auto"/>
              </w:rPr>
            </w:pPr>
            <w:r w:rsidRPr="00345346">
              <w:rPr>
                <w:color w:val="auto"/>
              </w:rPr>
              <w:t xml:space="preserve">                  CONTENTS, ALLOC, LOAD, READONLY, DATA</w:t>
            </w:r>
          </w:p>
          <w:p w14:paraId="1E9A4A8E" w14:textId="77777777" w:rsidR="00345346" w:rsidRPr="00345346" w:rsidRDefault="00345346" w:rsidP="00345346">
            <w:pPr>
              <w:pStyle w:val="2-"/>
              <w:rPr>
                <w:color w:val="auto"/>
              </w:rPr>
            </w:pPr>
            <w:r w:rsidRPr="00345346">
              <w:rPr>
                <w:color w:val="auto"/>
              </w:rPr>
              <w:t xml:space="preserve"> 10</w:t>
            </w:r>
            <w:r w:rsidRPr="00345346">
              <w:rPr>
                <w:color w:val="FF0000"/>
              </w:rPr>
              <w:t xml:space="preserve"> .init</w:t>
            </w:r>
            <w:r w:rsidRPr="00345346">
              <w:rPr>
                <w:color w:val="auto"/>
              </w:rPr>
              <w:t xml:space="preserve">         </w:t>
            </w:r>
            <w:r w:rsidRPr="00345346">
              <w:rPr>
                <w:color w:val="FF0000"/>
              </w:rPr>
              <w:t xml:space="preserve">00000018 </w:t>
            </w:r>
            <w:r w:rsidRPr="00345346">
              <w:rPr>
                <w:color w:val="auto"/>
              </w:rPr>
              <w:t xml:space="preserve"> 00000000004004d8  00000000004004d8  000004d8  2**2</w:t>
            </w:r>
          </w:p>
          <w:p w14:paraId="202AF20C" w14:textId="77777777" w:rsidR="00345346" w:rsidRPr="00345346" w:rsidRDefault="00345346" w:rsidP="00345346">
            <w:pPr>
              <w:pStyle w:val="2-"/>
              <w:rPr>
                <w:color w:val="auto"/>
              </w:rPr>
            </w:pPr>
            <w:r w:rsidRPr="00345346">
              <w:rPr>
                <w:color w:val="auto"/>
              </w:rPr>
              <w:t xml:space="preserve">                  CONTENTS, ALLOC, LOAD, READONLY, CODE</w:t>
            </w:r>
          </w:p>
          <w:p w14:paraId="2A9467C7" w14:textId="77777777" w:rsidR="00345346" w:rsidRPr="00345346" w:rsidRDefault="00345346" w:rsidP="00345346">
            <w:pPr>
              <w:pStyle w:val="2-"/>
              <w:rPr>
                <w:color w:val="auto"/>
              </w:rPr>
            </w:pPr>
            <w:r w:rsidRPr="00345346">
              <w:rPr>
                <w:color w:val="auto"/>
              </w:rPr>
              <w:t xml:space="preserve"> 11 .plt          00000060  00000000004004f0  00000000004004f0  000004f0  2**2</w:t>
            </w:r>
          </w:p>
          <w:p w14:paraId="1A5DFBF9" w14:textId="77777777" w:rsidR="00345346" w:rsidRPr="00345346" w:rsidRDefault="00345346" w:rsidP="00345346">
            <w:pPr>
              <w:pStyle w:val="2-"/>
              <w:rPr>
                <w:color w:val="auto"/>
              </w:rPr>
            </w:pPr>
            <w:r w:rsidRPr="00345346">
              <w:rPr>
                <w:color w:val="auto"/>
              </w:rPr>
              <w:t xml:space="preserve">                  CONTENTS, ALLOC, LOAD, READONLY, CODE</w:t>
            </w:r>
          </w:p>
          <w:p w14:paraId="229843E8" w14:textId="77777777" w:rsidR="00345346" w:rsidRPr="00345346" w:rsidRDefault="00345346" w:rsidP="00345346">
            <w:pPr>
              <w:pStyle w:val="2-"/>
              <w:rPr>
                <w:color w:val="auto"/>
              </w:rPr>
            </w:pPr>
            <w:r w:rsidRPr="00345346">
              <w:rPr>
                <w:color w:val="auto"/>
              </w:rPr>
              <w:t xml:space="preserve"> 12 </w:t>
            </w:r>
            <w:r w:rsidRPr="00345346">
              <w:rPr>
                <w:color w:val="FF0000"/>
              </w:rPr>
              <w:t>.text         00000358</w:t>
            </w:r>
            <w:r w:rsidRPr="00345346">
              <w:rPr>
                <w:color w:val="auto"/>
              </w:rPr>
              <w:t xml:space="preserve">  0000000000400550  0000000000400550  00000550  2**4</w:t>
            </w:r>
          </w:p>
          <w:p w14:paraId="4671DF34" w14:textId="77777777" w:rsidR="00345346" w:rsidRPr="00345346" w:rsidRDefault="00345346" w:rsidP="00345346">
            <w:pPr>
              <w:pStyle w:val="2-"/>
              <w:rPr>
                <w:color w:val="auto"/>
              </w:rPr>
            </w:pPr>
            <w:r w:rsidRPr="00345346">
              <w:rPr>
                <w:color w:val="auto"/>
              </w:rPr>
              <w:t xml:space="preserve">                  CONTENTS, ALLOC, LOAD, READONLY, CODE</w:t>
            </w:r>
          </w:p>
          <w:p w14:paraId="198CADC4" w14:textId="77777777" w:rsidR="00345346" w:rsidRPr="00345346" w:rsidRDefault="00345346" w:rsidP="00345346">
            <w:pPr>
              <w:pStyle w:val="2-"/>
              <w:rPr>
                <w:color w:val="auto"/>
              </w:rPr>
            </w:pPr>
            <w:r w:rsidRPr="00345346">
              <w:rPr>
                <w:color w:val="auto"/>
              </w:rPr>
              <w:t xml:space="preserve"> 13 </w:t>
            </w:r>
            <w:r w:rsidRPr="00345346">
              <w:rPr>
                <w:color w:val="FF0000"/>
              </w:rPr>
              <w:t>.fini         0000000e</w:t>
            </w:r>
            <w:r w:rsidRPr="00345346">
              <w:rPr>
                <w:color w:val="auto"/>
              </w:rPr>
              <w:t xml:space="preserve">  00000000004008a8  00000000004008a8  000008a8  2**2</w:t>
            </w:r>
          </w:p>
          <w:p w14:paraId="44F2E828" w14:textId="77777777" w:rsidR="00345346" w:rsidRPr="00345346" w:rsidRDefault="00345346" w:rsidP="00345346">
            <w:pPr>
              <w:pStyle w:val="2-"/>
              <w:rPr>
                <w:color w:val="auto"/>
              </w:rPr>
            </w:pPr>
            <w:r w:rsidRPr="00345346">
              <w:rPr>
                <w:color w:val="auto"/>
              </w:rPr>
              <w:t xml:space="preserve">                  CONTENTS, ALLOC, LOAD, READONLY, CODE</w:t>
            </w:r>
          </w:p>
          <w:p w14:paraId="35C129F6" w14:textId="77777777" w:rsidR="00345346" w:rsidRPr="00345346" w:rsidRDefault="00345346" w:rsidP="00345346">
            <w:pPr>
              <w:pStyle w:val="2-"/>
              <w:rPr>
                <w:color w:val="auto"/>
              </w:rPr>
            </w:pPr>
            <w:r w:rsidRPr="00345346">
              <w:rPr>
                <w:color w:val="auto"/>
              </w:rPr>
              <w:t xml:space="preserve"> 14 </w:t>
            </w:r>
            <w:r w:rsidRPr="00345346">
              <w:rPr>
                <w:color w:val="FF0000"/>
              </w:rPr>
              <w:t>.rodata       0000014c</w:t>
            </w:r>
            <w:r w:rsidRPr="00345346">
              <w:rPr>
                <w:color w:val="auto"/>
              </w:rPr>
              <w:t xml:space="preserve">  00000000004008b8  00000000004008b8  000008b8  2**3</w:t>
            </w:r>
          </w:p>
          <w:p w14:paraId="4E739DA1" w14:textId="77777777" w:rsidR="00345346" w:rsidRPr="00345346" w:rsidRDefault="00345346" w:rsidP="00345346">
            <w:pPr>
              <w:pStyle w:val="2-"/>
              <w:rPr>
                <w:color w:val="auto"/>
              </w:rPr>
            </w:pPr>
            <w:r w:rsidRPr="00345346">
              <w:rPr>
                <w:color w:val="auto"/>
              </w:rPr>
              <w:t xml:space="preserve">                  CONTENTS, ALLOC, LOAD, READONLY, DATA</w:t>
            </w:r>
          </w:p>
          <w:p w14:paraId="44730C78" w14:textId="77777777" w:rsidR="00345346" w:rsidRPr="00345346" w:rsidRDefault="00345346" w:rsidP="00345346">
            <w:pPr>
              <w:pStyle w:val="2-"/>
              <w:rPr>
                <w:color w:val="auto"/>
              </w:rPr>
            </w:pPr>
            <w:r w:rsidRPr="00345346">
              <w:rPr>
                <w:color w:val="auto"/>
              </w:rPr>
              <w:t xml:space="preserve"> 15 .eh_frame_hdr 00000064  0000000000400a04  0000000000400a04  00000a04  2**2</w:t>
            </w:r>
          </w:p>
          <w:p w14:paraId="0CB22F6A" w14:textId="77777777" w:rsidR="00345346" w:rsidRPr="00345346" w:rsidRDefault="00345346" w:rsidP="00345346">
            <w:pPr>
              <w:pStyle w:val="2-"/>
              <w:rPr>
                <w:color w:val="auto"/>
              </w:rPr>
            </w:pPr>
            <w:r w:rsidRPr="00345346">
              <w:rPr>
                <w:color w:val="auto"/>
              </w:rPr>
              <w:t xml:space="preserve">                  CONTENTS, ALLOC, LOAD, READONLY, DATA</w:t>
            </w:r>
          </w:p>
          <w:p w14:paraId="2AD1A47D" w14:textId="77777777" w:rsidR="00345346" w:rsidRPr="00345346" w:rsidRDefault="00345346" w:rsidP="00345346">
            <w:pPr>
              <w:pStyle w:val="2-"/>
              <w:rPr>
                <w:color w:val="auto"/>
              </w:rPr>
            </w:pPr>
            <w:r w:rsidRPr="00345346">
              <w:rPr>
                <w:color w:val="auto"/>
              </w:rPr>
              <w:t xml:space="preserve"> 16 .eh_frame     000001a4  0000000000400a68  0000000000400a68  00000a68  2**3</w:t>
            </w:r>
          </w:p>
          <w:p w14:paraId="47A024FA" w14:textId="77777777" w:rsidR="00345346" w:rsidRPr="00345346" w:rsidRDefault="00345346" w:rsidP="00345346">
            <w:pPr>
              <w:pStyle w:val="2-"/>
              <w:rPr>
                <w:color w:val="auto"/>
              </w:rPr>
            </w:pPr>
            <w:r w:rsidRPr="00345346">
              <w:rPr>
                <w:color w:val="auto"/>
              </w:rPr>
              <w:t xml:space="preserve">                  CONTENTS, ALLOC, LOAD, READONLY, DATA</w:t>
            </w:r>
          </w:p>
          <w:p w14:paraId="65B7754B" w14:textId="77777777" w:rsidR="00345346" w:rsidRPr="00345346" w:rsidRDefault="00345346" w:rsidP="00345346">
            <w:pPr>
              <w:pStyle w:val="2-"/>
              <w:rPr>
                <w:color w:val="auto"/>
              </w:rPr>
            </w:pPr>
            <w:r w:rsidRPr="00345346">
              <w:rPr>
                <w:color w:val="auto"/>
              </w:rPr>
              <w:t xml:space="preserve"> 17 .ctors        00000028  0000000000600c10  0000000000600c10  00000c10  2**3</w:t>
            </w:r>
          </w:p>
          <w:p w14:paraId="4A1B9C5B" w14:textId="77777777" w:rsidR="00345346" w:rsidRPr="00345346" w:rsidRDefault="00345346" w:rsidP="00345346">
            <w:pPr>
              <w:pStyle w:val="2-"/>
              <w:rPr>
                <w:color w:val="auto"/>
              </w:rPr>
            </w:pPr>
            <w:r w:rsidRPr="00345346">
              <w:rPr>
                <w:color w:val="auto"/>
              </w:rPr>
              <w:t xml:space="preserve">                  CONTENTS, ALLOC, LOAD, DATA</w:t>
            </w:r>
          </w:p>
          <w:p w14:paraId="204A2E4B" w14:textId="77777777" w:rsidR="00345346" w:rsidRPr="00345346" w:rsidRDefault="00345346" w:rsidP="00345346">
            <w:pPr>
              <w:pStyle w:val="2-"/>
              <w:rPr>
                <w:color w:val="auto"/>
              </w:rPr>
            </w:pPr>
            <w:r w:rsidRPr="00345346">
              <w:rPr>
                <w:color w:val="auto"/>
              </w:rPr>
              <w:t xml:space="preserve"> 18 .dtors        00000020  0000000000600c38  0000000000600c38  00000c38  2**3</w:t>
            </w:r>
          </w:p>
          <w:p w14:paraId="58DEC7EA" w14:textId="77777777" w:rsidR="00345346" w:rsidRPr="00345346" w:rsidRDefault="00345346" w:rsidP="00345346">
            <w:pPr>
              <w:pStyle w:val="2-"/>
              <w:rPr>
                <w:color w:val="auto"/>
              </w:rPr>
            </w:pPr>
            <w:r w:rsidRPr="00345346">
              <w:rPr>
                <w:color w:val="auto"/>
              </w:rPr>
              <w:t xml:space="preserve">                  CONTENTS, ALLOC, LOAD, DATA</w:t>
            </w:r>
          </w:p>
          <w:p w14:paraId="75A83F96" w14:textId="77777777" w:rsidR="00345346" w:rsidRPr="00345346" w:rsidRDefault="00345346" w:rsidP="00345346">
            <w:pPr>
              <w:pStyle w:val="2-"/>
              <w:rPr>
                <w:color w:val="auto"/>
              </w:rPr>
            </w:pPr>
            <w:r w:rsidRPr="00345346">
              <w:rPr>
                <w:color w:val="auto"/>
              </w:rPr>
              <w:t xml:space="preserve"> 19 .jcr          00000008  0000000000600c58  0000000000600c58  00000c58  2**3</w:t>
            </w:r>
          </w:p>
          <w:p w14:paraId="529C46B1" w14:textId="77777777" w:rsidR="00345346" w:rsidRPr="00345346" w:rsidRDefault="00345346" w:rsidP="00345346">
            <w:pPr>
              <w:pStyle w:val="2-"/>
              <w:rPr>
                <w:color w:val="auto"/>
              </w:rPr>
            </w:pPr>
            <w:r w:rsidRPr="00345346">
              <w:rPr>
                <w:color w:val="auto"/>
              </w:rPr>
              <w:t xml:space="preserve">                  CONTENTS, ALLOC, LOAD, DATA</w:t>
            </w:r>
          </w:p>
          <w:p w14:paraId="5050CF0A" w14:textId="77777777" w:rsidR="00345346" w:rsidRPr="00345346" w:rsidRDefault="00345346" w:rsidP="00345346">
            <w:pPr>
              <w:pStyle w:val="2-"/>
              <w:rPr>
                <w:color w:val="auto"/>
              </w:rPr>
            </w:pPr>
            <w:r w:rsidRPr="00345346">
              <w:rPr>
                <w:color w:val="auto"/>
              </w:rPr>
              <w:t xml:space="preserve"> 20 .dynamic      000001c0  0000000000600c60  0000000000600c60  00000c60  2**3</w:t>
            </w:r>
          </w:p>
          <w:p w14:paraId="47238B33" w14:textId="77777777" w:rsidR="00345346" w:rsidRPr="00345346" w:rsidRDefault="00345346" w:rsidP="00345346">
            <w:pPr>
              <w:pStyle w:val="2-"/>
              <w:rPr>
                <w:color w:val="auto"/>
              </w:rPr>
            </w:pPr>
            <w:r w:rsidRPr="00345346">
              <w:rPr>
                <w:color w:val="auto"/>
              </w:rPr>
              <w:t xml:space="preserve">                  CONTENTS, ALLOC, LOAD, DATA</w:t>
            </w:r>
          </w:p>
          <w:p w14:paraId="399FF1D4" w14:textId="77777777" w:rsidR="00345346" w:rsidRPr="00345346" w:rsidRDefault="00345346" w:rsidP="00345346">
            <w:pPr>
              <w:pStyle w:val="2-"/>
              <w:rPr>
                <w:color w:val="auto"/>
              </w:rPr>
            </w:pPr>
            <w:r w:rsidRPr="00345346">
              <w:rPr>
                <w:color w:val="auto"/>
              </w:rPr>
              <w:t xml:space="preserve"> 21 .got          00000008  0000000000600e20  0000000000600e20  00000e20  2**3</w:t>
            </w:r>
          </w:p>
          <w:p w14:paraId="480D24BC" w14:textId="77777777" w:rsidR="00345346" w:rsidRPr="00345346" w:rsidRDefault="00345346" w:rsidP="00345346">
            <w:pPr>
              <w:pStyle w:val="2-"/>
              <w:rPr>
                <w:color w:val="auto"/>
              </w:rPr>
            </w:pPr>
            <w:r w:rsidRPr="00345346">
              <w:rPr>
                <w:color w:val="auto"/>
              </w:rPr>
              <w:t xml:space="preserve">                  CONTENTS, ALLOC, LOAD, DATA</w:t>
            </w:r>
          </w:p>
          <w:p w14:paraId="3B472E84" w14:textId="77777777" w:rsidR="00345346" w:rsidRPr="00345346" w:rsidRDefault="00345346" w:rsidP="00345346">
            <w:pPr>
              <w:pStyle w:val="2-"/>
              <w:rPr>
                <w:color w:val="auto"/>
              </w:rPr>
            </w:pPr>
            <w:r w:rsidRPr="00345346">
              <w:rPr>
                <w:color w:val="auto"/>
              </w:rPr>
              <w:t xml:space="preserve"> 22 .got.plt      00000040  0000000000600e28  0000000000600e28  00000e28  2**3</w:t>
            </w:r>
          </w:p>
          <w:p w14:paraId="34D05F36" w14:textId="77777777" w:rsidR="00345346" w:rsidRPr="00345346" w:rsidRDefault="00345346" w:rsidP="00345346">
            <w:pPr>
              <w:pStyle w:val="2-"/>
              <w:rPr>
                <w:color w:val="auto"/>
              </w:rPr>
            </w:pPr>
            <w:r w:rsidRPr="00345346">
              <w:rPr>
                <w:color w:val="auto"/>
              </w:rPr>
              <w:t xml:space="preserve">                  CONTENTS, ALLOC, LOAD, DATA</w:t>
            </w:r>
          </w:p>
          <w:p w14:paraId="38E16B9E" w14:textId="77777777" w:rsidR="00345346" w:rsidRPr="00345346" w:rsidRDefault="00345346" w:rsidP="00345346">
            <w:pPr>
              <w:pStyle w:val="2-"/>
              <w:rPr>
                <w:color w:val="auto"/>
              </w:rPr>
            </w:pPr>
            <w:r w:rsidRPr="00345346">
              <w:rPr>
                <w:color w:val="auto"/>
              </w:rPr>
              <w:t xml:space="preserve"> 23 </w:t>
            </w:r>
            <w:r w:rsidRPr="00345346">
              <w:rPr>
                <w:color w:val="FF0000"/>
              </w:rPr>
              <w:t>.data         0000000c</w:t>
            </w:r>
            <w:r w:rsidRPr="00345346">
              <w:rPr>
                <w:color w:val="auto"/>
              </w:rPr>
              <w:t xml:space="preserve">  0000000000600e68  0000000000600e68  00000e68  2**2</w:t>
            </w:r>
          </w:p>
          <w:p w14:paraId="3AEA4D70" w14:textId="77777777" w:rsidR="00345346" w:rsidRPr="00345346" w:rsidRDefault="00345346" w:rsidP="00345346">
            <w:pPr>
              <w:pStyle w:val="2-"/>
              <w:rPr>
                <w:color w:val="auto"/>
              </w:rPr>
            </w:pPr>
            <w:r w:rsidRPr="00345346">
              <w:rPr>
                <w:color w:val="auto"/>
              </w:rPr>
              <w:t xml:space="preserve">                  CONTENTS, ALLOC, LOAD, DATA</w:t>
            </w:r>
          </w:p>
          <w:p w14:paraId="49A98EA3" w14:textId="77777777" w:rsidR="00345346" w:rsidRPr="00345346" w:rsidRDefault="00345346" w:rsidP="00345346">
            <w:pPr>
              <w:pStyle w:val="2-"/>
              <w:rPr>
                <w:color w:val="auto"/>
              </w:rPr>
            </w:pPr>
            <w:r w:rsidRPr="00345346">
              <w:rPr>
                <w:color w:val="auto"/>
              </w:rPr>
              <w:t xml:space="preserve"> 24 </w:t>
            </w:r>
            <w:r w:rsidRPr="00345346">
              <w:rPr>
                <w:color w:val="FF0000"/>
              </w:rPr>
              <w:t>.bss          00000020</w:t>
            </w:r>
            <w:r w:rsidRPr="00345346">
              <w:rPr>
                <w:color w:val="auto"/>
              </w:rPr>
              <w:t xml:space="preserve">  0000000000600e78  0000000000600e78  00000e74  2**3</w:t>
            </w:r>
          </w:p>
          <w:p w14:paraId="08D1F1F6" w14:textId="77777777" w:rsidR="00345346" w:rsidRPr="00345346" w:rsidRDefault="00345346" w:rsidP="00345346">
            <w:pPr>
              <w:pStyle w:val="2-"/>
              <w:rPr>
                <w:color w:val="auto"/>
              </w:rPr>
            </w:pPr>
            <w:r w:rsidRPr="00345346">
              <w:rPr>
                <w:color w:val="auto"/>
              </w:rPr>
              <w:t xml:space="preserve">                  ALLOC</w:t>
            </w:r>
          </w:p>
          <w:p w14:paraId="793C2FAC" w14:textId="77777777" w:rsidR="00345346" w:rsidRPr="00345346" w:rsidRDefault="00345346" w:rsidP="00345346">
            <w:pPr>
              <w:pStyle w:val="2-"/>
              <w:rPr>
                <w:color w:val="auto"/>
              </w:rPr>
            </w:pPr>
            <w:r w:rsidRPr="00345346">
              <w:rPr>
                <w:color w:val="auto"/>
              </w:rPr>
              <w:t xml:space="preserve"> 25 .comment      00000058  0000000000000000  0000000000000000  00000e74  2**0</w:t>
            </w:r>
          </w:p>
          <w:p w14:paraId="46DF72C4" w14:textId="14FDDA5D" w:rsidR="00345346" w:rsidRDefault="00345346" w:rsidP="00345346">
            <w:pPr>
              <w:pStyle w:val="2-"/>
            </w:pPr>
            <w:r w:rsidRPr="00345346">
              <w:rPr>
                <w:color w:val="auto"/>
              </w:rPr>
              <w:t xml:space="preserve">                  CONTENTS, READONLY</w:t>
            </w:r>
          </w:p>
        </w:tc>
      </w:tr>
    </w:tbl>
    <w:p w14:paraId="5AA297AF" w14:textId="079C414E" w:rsidR="00345346" w:rsidRPr="00345346" w:rsidRDefault="00345346" w:rsidP="00345346">
      <w:pPr>
        <w:pStyle w:val="a9"/>
        <w:keepNext/>
        <w:widowControl/>
        <w:spacing w:beforeLines="50" w:before="180"/>
        <w:ind w:firstLineChars="0" w:firstLine="0"/>
        <w:rPr>
          <w:szCs w:val="21"/>
        </w:rPr>
      </w:pPr>
      <w:r>
        <w:rPr>
          <w:szCs w:val="21"/>
        </w:rPr>
        <w:lastRenderedPageBreak/>
        <w:t>MAP</w:t>
      </w:r>
      <w:r>
        <w:rPr>
          <w:rFonts w:hint="eastAsia"/>
          <w:szCs w:val="21"/>
        </w:rPr>
        <w:t>ファイル</w:t>
      </w:r>
      <w:r w:rsidR="00C02692">
        <w:fldChar w:fldCharType="begin"/>
      </w:r>
      <w:r w:rsidR="00C02692">
        <w:instrText xml:space="preserve"> XE "</w:instrText>
      </w:r>
      <w:r w:rsidR="00C02692">
        <w:rPr>
          <w:rFonts w:hint="eastAsia"/>
        </w:rPr>
        <w:instrText>M</w:instrText>
      </w:r>
      <w:r w:rsidR="00C02692">
        <w:instrText>AP</w:instrText>
      </w:r>
      <w:r w:rsidR="00C02692">
        <w:rPr>
          <w:rFonts w:hint="eastAsia"/>
        </w:rPr>
        <w:instrText>ファイル</w:instrText>
      </w:r>
      <w:r w:rsidR="00C02692">
        <w:instrText>" \y “</w:instrText>
      </w:r>
      <w:r w:rsidR="00C02692">
        <w:rPr>
          <w:rFonts w:hint="eastAsia"/>
        </w:rPr>
        <w:instrText>MAP</w:instrText>
      </w:r>
      <w:r w:rsidR="00C02692">
        <w:rPr>
          <w:rFonts w:hint="eastAsia"/>
        </w:rPr>
        <w:instrText>ふぁいる</w:instrText>
      </w:r>
      <w:r w:rsidR="00C02692">
        <w:instrText xml:space="preserve">” </w:instrText>
      </w:r>
      <w:r w:rsidR="00C02692">
        <w:fldChar w:fldCharType="end"/>
      </w:r>
      <w:r>
        <w:rPr>
          <w:rFonts w:hint="eastAsia"/>
          <w:szCs w:val="21"/>
        </w:rPr>
        <w:t>出力例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w:t>
      </w:r>
      <w:r>
        <w:rPr>
          <w:rFonts w:hint="eastAsia"/>
          <w:szCs w:val="21"/>
        </w:rPr>
        <w:t>のコンパイル結果の一部抜粋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4D1FCDA0" w14:textId="77777777" w:rsidTr="00FE2E9A">
        <w:tc>
          <w:tcPr>
            <w:tcW w:w="8494" w:type="dxa"/>
          </w:tcPr>
          <w:p w14:paraId="3634C3EA" w14:textId="77777777" w:rsidR="00345346" w:rsidRPr="00345346" w:rsidRDefault="00345346" w:rsidP="00345346">
            <w:pPr>
              <w:pStyle w:val="2-"/>
              <w:rPr>
                <w:color w:val="auto"/>
              </w:rPr>
            </w:pPr>
            <w:r w:rsidRPr="00345346">
              <w:rPr>
                <w:color w:val="auto"/>
              </w:rPr>
              <w:t>.text          0x0000000000400634      0x16b /tmp/ccg1iYOV.o</w:t>
            </w:r>
          </w:p>
          <w:p w14:paraId="214CC2F9" w14:textId="77777777" w:rsidR="00345346" w:rsidRPr="00345346" w:rsidRDefault="00345346" w:rsidP="00345346">
            <w:pPr>
              <w:pStyle w:val="2-"/>
              <w:rPr>
                <w:color w:val="auto"/>
              </w:rPr>
            </w:pPr>
            <w:r w:rsidRPr="00345346">
              <w:rPr>
                <w:color w:val="auto"/>
              </w:rPr>
              <w:t xml:space="preserve">                0x0000000000400634                main</w:t>
            </w:r>
          </w:p>
          <w:p w14:paraId="18E09191" w14:textId="77777777" w:rsidR="00345346" w:rsidRPr="00345346" w:rsidRDefault="00345346" w:rsidP="00345346">
            <w:pPr>
              <w:pStyle w:val="2-"/>
              <w:rPr>
                <w:color w:val="auto"/>
              </w:rPr>
            </w:pPr>
            <w:r w:rsidRPr="00345346">
              <w:rPr>
                <w:color w:val="auto"/>
              </w:rPr>
              <w:t xml:space="preserve">                0x000000000040070a                _Z32auto_run_test_func_constructor_1v</w:t>
            </w:r>
          </w:p>
          <w:p w14:paraId="7A3D299C" w14:textId="77777777" w:rsidR="00345346" w:rsidRPr="00345346" w:rsidRDefault="00345346" w:rsidP="00345346">
            <w:pPr>
              <w:pStyle w:val="2-"/>
              <w:rPr>
                <w:color w:val="auto"/>
              </w:rPr>
            </w:pPr>
            <w:r w:rsidRPr="00345346">
              <w:rPr>
                <w:color w:val="auto"/>
              </w:rPr>
              <w:t xml:space="preserve">                0x000000000040071a                _Z32auto_run_test_func_constructor_2v</w:t>
            </w:r>
          </w:p>
          <w:p w14:paraId="17723FE2" w14:textId="77777777" w:rsidR="00345346" w:rsidRPr="00345346" w:rsidRDefault="00345346" w:rsidP="00345346">
            <w:pPr>
              <w:pStyle w:val="2-"/>
              <w:rPr>
                <w:color w:val="auto"/>
              </w:rPr>
            </w:pPr>
            <w:r w:rsidRPr="00345346">
              <w:rPr>
                <w:color w:val="auto"/>
              </w:rPr>
              <w:t xml:space="preserve">                0x000000000040072a                _Z31auto_run_test_func_destructor_1v</w:t>
            </w:r>
          </w:p>
          <w:p w14:paraId="15097E79" w14:textId="77777777" w:rsidR="00345346" w:rsidRPr="00345346" w:rsidRDefault="00345346" w:rsidP="00345346">
            <w:pPr>
              <w:pStyle w:val="2-"/>
              <w:rPr>
                <w:color w:val="auto"/>
              </w:rPr>
            </w:pPr>
            <w:r w:rsidRPr="00345346">
              <w:rPr>
                <w:color w:val="auto"/>
              </w:rPr>
              <w:lastRenderedPageBreak/>
              <w:t xml:space="preserve">                0x000000000040073a                _Z31auto_run_test_func_destructor_2v</w:t>
            </w:r>
          </w:p>
          <w:p w14:paraId="2845925E" w14:textId="77777777" w:rsidR="00345346" w:rsidRPr="00345346" w:rsidRDefault="00345346" w:rsidP="00345346">
            <w:pPr>
              <w:pStyle w:val="2-"/>
              <w:rPr>
                <w:color w:val="auto"/>
              </w:rPr>
            </w:pPr>
            <w:r w:rsidRPr="00345346">
              <w:rPr>
                <w:color w:val="auto"/>
              </w:rPr>
              <w:t xml:space="preserve"> *fill*         0x000000000040079f        0x1 90909090</w:t>
            </w:r>
          </w:p>
          <w:p w14:paraId="100CF2A6" w14:textId="77777777" w:rsidR="00345346" w:rsidRPr="00345346" w:rsidRDefault="00345346" w:rsidP="00345346">
            <w:pPr>
              <w:pStyle w:val="2-"/>
              <w:rPr>
                <w:color w:val="auto"/>
              </w:rPr>
            </w:pPr>
            <w:r w:rsidRPr="00345346">
              <w:rPr>
                <w:color w:val="auto"/>
              </w:rPr>
              <w:t xml:space="preserve"> .text._ZN19auto_run_test_classC2Ev</w:t>
            </w:r>
          </w:p>
          <w:p w14:paraId="5BC57D41" w14:textId="77777777" w:rsidR="00345346" w:rsidRPr="00345346" w:rsidRDefault="00345346" w:rsidP="00345346">
            <w:pPr>
              <w:pStyle w:val="2-"/>
              <w:rPr>
                <w:color w:val="auto"/>
              </w:rPr>
            </w:pPr>
            <w:r w:rsidRPr="00345346">
              <w:rPr>
                <w:color w:val="auto"/>
              </w:rPr>
              <w:t xml:space="preserve">                0x00000000004007a0       0x18 /tmp/ccg1iYOV.o</w:t>
            </w:r>
          </w:p>
          <w:p w14:paraId="4263143C" w14:textId="77777777" w:rsidR="00345346" w:rsidRPr="00345346" w:rsidRDefault="00345346" w:rsidP="00345346">
            <w:pPr>
              <w:pStyle w:val="2-"/>
              <w:rPr>
                <w:color w:val="auto"/>
              </w:rPr>
            </w:pPr>
            <w:r w:rsidRPr="00345346">
              <w:rPr>
                <w:color w:val="auto"/>
              </w:rPr>
              <w:t xml:space="preserve">                0x00000000004007a0                _ZN19auto_run_test_classC2Ev</w:t>
            </w:r>
          </w:p>
          <w:p w14:paraId="6E0C11AB" w14:textId="77777777" w:rsidR="00345346" w:rsidRPr="00345346" w:rsidRDefault="00345346" w:rsidP="00345346">
            <w:pPr>
              <w:pStyle w:val="2-"/>
              <w:rPr>
                <w:color w:val="auto"/>
              </w:rPr>
            </w:pPr>
            <w:r w:rsidRPr="00345346">
              <w:rPr>
                <w:color w:val="auto"/>
              </w:rPr>
              <w:t xml:space="preserve">                0x00000000004007a0                _ZN19auto_run_test_classC1Ev</w:t>
            </w:r>
          </w:p>
          <w:p w14:paraId="600EBF16" w14:textId="77777777" w:rsidR="00345346" w:rsidRPr="00345346" w:rsidRDefault="00345346" w:rsidP="00345346">
            <w:pPr>
              <w:pStyle w:val="2-"/>
              <w:rPr>
                <w:color w:val="auto"/>
              </w:rPr>
            </w:pPr>
            <w:r w:rsidRPr="00345346">
              <w:rPr>
                <w:color w:val="auto"/>
              </w:rPr>
              <w:t xml:space="preserve"> .text._ZN19auto_run_test_classD2Ev</w:t>
            </w:r>
          </w:p>
          <w:p w14:paraId="30C59379" w14:textId="77777777" w:rsidR="00345346" w:rsidRPr="00345346" w:rsidRDefault="00345346" w:rsidP="00345346">
            <w:pPr>
              <w:pStyle w:val="2-"/>
              <w:rPr>
                <w:color w:val="auto"/>
              </w:rPr>
            </w:pPr>
            <w:r w:rsidRPr="00345346">
              <w:rPr>
                <w:color w:val="auto"/>
              </w:rPr>
              <w:t xml:space="preserve">                0x00000000004007b8       0x18 /tmp/ccg1iYOV.o</w:t>
            </w:r>
          </w:p>
          <w:p w14:paraId="26B752B0" w14:textId="77777777" w:rsidR="00345346" w:rsidRPr="00345346" w:rsidRDefault="00345346" w:rsidP="00345346">
            <w:pPr>
              <w:pStyle w:val="2-"/>
              <w:rPr>
                <w:color w:val="auto"/>
              </w:rPr>
            </w:pPr>
            <w:r w:rsidRPr="00345346">
              <w:rPr>
                <w:color w:val="auto"/>
              </w:rPr>
              <w:t xml:space="preserve">                0x00000000004007b8                _ZN19auto_run_test_classD1Ev</w:t>
            </w:r>
          </w:p>
          <w:p w14:paraId="61EBF996" w14:textId="77777777" w:rsidR="00345346" w:rsidRPr="00345346" w:rsidRDefault="00345346" w:rsidP="00345346">
            <w:pPr>
              <w:pStyle w:val="2-"/>
              <w:rPr>
                <w:color w:val="auto"/>
              </w:rPr>
            </w:pPr>
            <w:r w:rsidRPr="00345346">
              <w:rPr>
                <w:color w:val="auto"/>
              </w:rPr>
              <w:t xml:space="preserve">                0x00000000004007b8                _ZN19auto_run_test_classD2Ev</w:t>
            </w:r>
          </w:p>
          <w:p w14:paraId="34D2CC8E" w14:textId="77777777" w:rsidR="00345346" w:rsidRPr="00345346" w:rsidRDefault="00345346" w:rsidP="00345346">
            <w:pPr>
              <w:pStyle w:val="2-"/>
              <w:rPr>
                <w:color w:val="auto"/>
              </w:rPr>
            </w:pPr>
            <w:r w:rsidRPr="00345346">
              <w:rPr>
                <w:color w:val="auto"/>
              </w:rPr>
              <w:t xml:space="preserve"> .text          0x00000000004007d0       0x99 /usr/lib64/libc_nonshared.a(elf-init.oS)</w:t>
            </w:r>
          </w:p>
          <w:p w14:paraId="15FE2DFE" w14:textId="77777777" w:rsidR="00345346" w:rsidRPr="00345346" w:rsidRDefault="00345346" w:rsidP="00345346">
            <w:pPr>
              <w:pStyle w:val="2-"/>
              <w:rPr>
                <w:color w:val="auto"/>
              </w:rPr>
            </w:pPr>
            <w:r w:rsidRPr="00345346">
              <w:rPr>
                <w:color w:val="auto"/>
              </w:rPr>
              <w:t xml:space="preserve">                0x00000000004007d0                __libc_csu_fini</w:t>
            </w:r>
          </w:p>
          <w:p w14:paraId="7247F21A" w14:textId="53372AE9" w:rsidR="00345346" w:rsidRDefault="00345346" w:rsidP="00345346">
            <w:pPr>
              <w:pStyle w:val="2-"/>
            </w:pPr>
            <w:r w:rsidRPr="00345346">
              <w:rPr>
                <w:color w:val="auto"/>
              </w:rPr>
              <w:t xml:space="preserve">                0x00000000004007e0                __libc_csu_init</w:t>
            </w:r>
          </w:p>
        </w:tc>
      </w:tr>
    </w:tbl>
    <w:p w14:paraId="7317EE7B" w14:textId="1EADDF81" w:rsidR="00B2649E" w:rsidRDefault="0089500A" w:rsidP="00B2649E">
      <w:pPr>
        <w:pStyle w:val="2"/>
      </w:pPr>
      <w:bookmarkStart w:id="51" w:name="_Toc379553495"/>
      <w:r>
        <w:lastRenderedPageBreak/>
        <w:t>機械語</w:t>
      </w:r>
      <w:r w:rsidR="00C02692">
        <w:fldChar w:fldCharType="begin"/>
      </w:r>
      <w:r w:rsidR="00C02692">
        <w:instrText xml:space="preserve"> XE "</w:instrText>
      </w:r>
      <w:r w:rsidR="00C02692">
        <w:rPr>
          <w:rFonts w:hint="eastAsia"/>
        </w:rPr>
        <w:instrText>機械語</w:instrText>
      </w:r>
      <w:r w:rsidR="00C02692">
        <w:instrText>" \y “</w:instrText>
      </w:r>
      <w:r w:rsidR="00C02692">
        <w:rPr>
          <w:rFonts w:hint="eastAsia"/>
        </w:rPr>
        <w:instrText>きかいご</w:instrText>
      </w:r>
      <w:r w:rsidR="00C02692">
        <w:instrText xml:space="preserve">” </w:instrText>
      </w:r>
      <w:r w:rsidR="00C02692">
        <w:fldChar w:fldCharType="end"/>
      </w:r>
      <w:r w:rsidR="00C02692">
        <w:fldChar w:fldCharType="begin"/>
      </w:r>
      <w:r w:rsidR="00C02692">
        <w:instrText xml:space="preserve"> XE "</w:instrText>
      </w:r>
      <w:r w:rsidR="00C02692">
        <w:rPr>
          <w:rFonts w:hint="eastAsia"/>
        </w:rPr>
        <w:instrText>マシン語</w:instrText>
      </w:r>
      <w:r w:rsidR="00C02692">
        <w:instrText>" \y “</w:instrText>
      </w:r>
      <w:r w:rsidR="00C02692">
        <w:rPr>
          <w:rFonts w:hint="eastAsia"/>
        </w:rPr>
        <w:instrText>ましんご</w:instrText>
      </w:r>
      <w:r w:rsidR="00C02692">
        <w:instrText xml:space="preserve">” </w:instrText>
      </w:r>
      <w:r w:rsidR="00C02692">
        <w:fldChar w:fldCharType="end"/>
      </w:r>
      <w:r>
        <w:t>／アセンブラ</w:t>
      </w:r>
      <w:r w:rsidR="00C02692">
        <w:fldChar w:fldCharType="begin"/>
      </w:r>
      <w:r w:rsidR="00C02692">
        <w:instrText xml:space="preserve"> XE "</w:instrText>
      </w:r>
      <w:r w:rsidR="00C02692">
        <w:rPr>
          <w:rFonts w:hint="eastAsia"/>
        </w:rPr>
        <w:instrText>アセンブラ</w:instrText>
      </w:r>
      <w:r w:rsidR="00C02692">
        <w:instrText>" \y “</w:instrText>
      </w:r>
      <w:r w:rsidR="00C02692">
        <w:rPr>
          <w:rFonts w:hint="eastAsia"/>
        </w:rPr>
        <w:instrText>あせんぶら</w:instrText>
      </w:r>
      <w:r w:rsidR="00C02692">
        <w:instrText xml:space="preserve">” </w:instrText>
      </w:r>
      <w:r w:rsidR="00C02692">
        <w:fldChar w:fldCharType="end"/>
      </w:r>
      <w:r>
        <w:t>／</w:t>
      </w:r>
      <w:r w:rsidR="00B2649E">
        <w:t>プログラムカウンタ</w:t>
      </w:r>
      <w:bookmarkEnd w:id="51"/>
      <w:r w:rsidR="00C02692">
        <w:fldChar w:fldCharType="begin"/>
      </w:r>
      <w:r w:rsidR="00C02692">
        <w:instrText xml:space="preserve"> XE "</w:instrText>
      </w:r>
      <w:r w:rsidR="00C02692">
        <w:rPr>
          <w:rFonts w:hint="eastAsia"/>
        </w:rPr>
        <w:instrText>プログラムカウンタ</w:instrText>
      </w:r>
      <w:r w:rsidR="00C02692">
        <w:instrText>" \y “</w:instrText>
      </w:r>
      <w:r w:rsidR="00C02692">
        <w:rPr>
          <w:rFonts w:hint="eastAsia"/>
        </w:rPr>
        <w:instrText>ぷろぐらむかうんた</w:instrText>
      </w:r>
      <w:r w:rsidR="00C02692">
        <w:instrText xml:space="preserve">” </w:instrText>
      </w:r>
      <w:r w:rsidR="00C02692">
        <w:fldChar w:fldCharType="end"/>
      </w:r>
    </w:p>
    <w:p w14:paraId="7824DF1D" w14:textId="01E179A3" w:rsidR="00B2649E" w:rsidRDefault="001A6680" w:rsidP="00B2649E">
      <w:pPr>
        <w:pStyle w:val="a9"/>
        <w:ind w:firstLine="283"/>
      </w:pPr>
      <w:r>
        <w:rPr>
          <w:rFonts w:hint="eastAsia"/>
        </w:rPr>
        <w:t>「</w:t>
      </w:r>
      <w:r w:rsidR="00195C1A">
        <w:rPr>
          <w:rFonts w:hint="eastAsia"/>
        </w:rPr>
        <w:t>プログラム</w:t>
      </w:r>
      <w:r w:rsidR="00C02692">
        <w:fldChar w:fldCharType="begin"/>
      </w:r>
      <w:r w:rsidR="00C02692">
        <w:instrText xml:space="preserve"> XE "</w:instrText>
      </w:r>
      <w:r w:rsidR="00C02692">
        <w:rPr>
          <w:rFonts w:hint="eastAsia"/>
        </w:rPr>
        <w:instrText>プログラム</w:instrText>
      </w:r>
      <w:r w:rsidR="00C02692">
        <w:instrText>" \y “</w:instrText>
      </w:r>
      <w:r w:rsidR="00C02692">
        <w:rPr>
          <w:rFonts w:hint="eastAsia"/>
        </w:rPr>
        <w:instrText>ぷろぐらむ</w:instrText>
      </w:r>
      <w:r w:rsidR="00C02692">
        <w:instrText xml:space="preserve">” </w:instrText>
      </w:r>
      <w:r w:rsidR="00C02692">
        <w:fldChar w:fldCharType="end"/>
      </w:r>
      <w:r>
        <w:rPr>
          <w:rFonts w:hint="eastAsia"/>
        </w:rPr>
        <w:t>」</w:t>
      </w:r>
      <w:r w:rsidR="00195C1A">
        <w:rPr>
          <w:rFonts w:hint="eastAsia"/>
        </w:rPr>
        <w:t>もメモリに展開されている</w:t>
      </w:r>
      <w:r>
        <w:rPr>
          <w:rFonts w:hint="eastAsia"/>
        </w:rPr>
        <w:t>「</w:t>
      </w:r>
      <w:r w:rsidR="00195C1A">
        <w:rPr>
          <w:rFonts w:hint="eastAsia"/>
        </w:rPr>
        <w:t>データ</w:t>
      </w:r>
      <w:r>
        <w:rPr>
          <w:rFonts w:hint="eastAsia"/>
        </w:rPr>
        <w:t>」</w:t>
      </w:r>
      <w:r w:rsidR="00195C1A">
        <w:rPr>
          <w:rFonts w:hint="eastAsia"/>
        </w:rPr>
        <w:t>の一種である。</w:t>
      </w:r>
    </w:p>
    <w:p w14:paraId="5F424B77" w14:textId="41F5D90C" w:rsidR="00195C1A" w:rsidRDefault="00C02692" w:rsidP="001A6680">
      <w:pPr>
        <w:pStyle w:val="a9"/>
        <w:spacing w:beforeLines="50" w:before="180"/>
        <w:ind w:firstLine="283"/>
      </w:pPr>
      <w:r>
        <w:rPr>
          <w:rFonts w:hint="eastAsia"/>
        </w:rPr>
        <w:t>「</w:t>
      </w:r>
      <w:r w:rsidR="00056A61">
        <w:rPr>
          <w:rFonts w:hint="eastAsia"/>
        </w:rPr>
        <w:t>機械語</w:t>
      </w:r>
      <w:r>
        <w:rPr>
          <w:rFonts w:hint="eastAsia"/>
        </w:rPr>
        <w:t>」（「マシン後」）の</w:t>
      </w:r>
      <w:r w:rsidR="00056A61">
        <w:rPr>
          <w:rFonts w:hint="eastAsia"/>
        </w:rPr>
        <w:t>コードは</w:t>
      </w:r>
      <w:r w:rsidR="00056A61">
        <w:rPr>
          <w:rFonts w:hint="eastAsia"/>
        </w:rPr>
        <w:t>16</w:t>
      </w:r>
      <w:r w:rsidR="00056A61">
        <w:rPr>
          <w:rFonts w:hint="eastAsia"/>
        </w:rPr>
        <w:t>進数（というか</w:t>
      </w:r>
      <w:r w:rsidR="00056A61">
        <w:rPr>
          <w:rFonts w:hint="eastAsia"/>
        </w:rPr>
        <w:t>2</w:t>
      </w:r>
      <w:r w:rsidR="00056A61">
        <w:rPr>
          <w:rFonts w:hint="eastAsia"/>
        </w:rPr>
        <w:t>進数）のコードである。</w:t>
      </w:r>
      <w:r w:rsidR="00195C1A">
        <w:rPr>
          <w:rFonts w:hint="eastAsia"/>
        </w:rPr>
        <w:t>メモリから機械語コードを一つずつ読み出して、命令コードとして実行していく。</w:t>
      </w:r>
    </w:p>
    <w:p w14:paraId="5D5D31AA" w14:textId="111C2DD4" w:rsidR="00195C1A" w:rsidRDefault="00195C1A" w:rsidP="00B2649E">
      <w:pPr>
        <w:pStyle w:val="a9"/>
        <w:ind w:firstLine="283"/>
      </w:pPr>
      <w:r>
        <w:rPr>
          <w:rFonts w:hint="eastAsia"/>
        </w:rPr>
        <w:t>例えば、</w:t>
      </w:r>
      <w:r>
        <w:rPr>
          <w:rFonts w:hint="eastAsia"/>
        </w:rPr>
        <w:t>0xB8</w:t>
      </w:r>
      <w:r>
        <w:rPr>
          <w:rFonts w:hint="eastAsia"/>
        </w:rPr>
        <w:t>というコード</w:t>
      </w:r>
      <w:r w:rsidR="00BF10B3">
        <w:rPr>
          <w:rFonts w:hint="eastAsia"/>
        </w:rPr>
        <w:t>は</w:t>
      </w:r>
      <w:r>
        <w:rPr>
          <w:rFonts w:hint="eastAsia"/>
        </w:rPr>
        <w:t>「</w:t>
      </w:r>
      <w:r>
        <w:rPr>
          <w:rFonts w:hint="eastAsia"/>
        </w:rPr>
        <w:t>mov eax, ****</w:t>
      </w:r>
      <w:r>
        <w:rPr>
          <w:rFonts w:hint="eastAsia"/>
        </w:rPr>
        <w:t>」という命令コードと解釈し、「続く</w:t>
      </w:r>
      <w:r>
        <w:rPr>
          <w:rFonts w:hint="eastAsia"/>
        </w:rPr>
        <w:t>4</w:t>
      </w:r>
      <w:r>
        <w:rPr>
          <w:rFonts w:hint="eastAsia"/>
        </w:rPr>
        <w:t>バイトの値を</w:t>
      </w:r>
      <w:r>
        <w:rPr>
          <w:rFonts w:hint="eastAsia"/>
        </w:rPr>
        <w:t xml:space="preserve">eax </w:t>
      </w:r>
      <w:r>
        <w:rPr>
          <w:rFonts w:hint="eastAsia"/>
        </w:rPr>
        <w:t>レジスタに格納する」とい</w:t>
      </w:r>
      <w:r w:rsidR="00056A61">
        <w:rPr>
          <w:rFonts w:hint="eastAsia"/>
        </w:rPr>
        <w:t>う処理を行う</w:t>
      </w:r>
      <w:r>
        <w:rPr>
          <w:rFonts w:hint="eastAsia"/>
        </w:rPr>
        <w:t>。</w:t>
      </w:r>
    </w:p>
    <w:p w14:paraId="405FBD7C" w14:textId="071D3AF6" w:rsidR="00195C1A" w:rsidRDefault="00195C1A" w:rsidP="008F15EF">
      <w:pPr>
        <w:pStyle w:val="a9"/>
        <w:spacing w:beforeLines="50" w:before="180"/>
        <w:ind w:firstLine="283"/>
      </w:pPr>
      <w:r>
        <w:rPr>
          <w:rFonts w:hint="eastAsia"/>
        </w:rPr>
        <w:t>上記の「</w:t>
      </w:r>
      <w:r>
        <w:rPr>
          <w:rFonts w:hint="eastAsia"/>
        </w:rPr>
        <w:t>mov eax, ****</w:t>
      </w:r>
      <w:r>
        <w:rPr>
          <w:rFonts w:hint="eastAsia"/>
        </w:rPr>
        <w:t>」は、機械語コー「</w:t>
      </w:r>
      <w:r>
        <w:rPr>
          <w:rFonts w:hint="eastAsia"/>
        </w:rPr>
        <w:t>0xB8</w:t>
      </w:r>
      <w:r>
        <w:rPr>
          <w:rFonts w:hint="eastAsia"/>
        </w:rPr>
        <w:t>」を</w:t>
      </w:r>
      <w:r w:rsidR="000B4C48">
        <w:rPr>
          <w:rFonts w:hint="eastAsia"/>
        </w:rPr>
        <w:t>、</w:t>
      </w:r>
      <w:r>
        <w:rPr>
          <w:rFonts w:hint="eastAsia"/>
        </w:rPr>
        <w:t>人が見て分かり易い表記に置き換えたものである。この表記法のことを「ニーモニック</w:t>
      </w:r>
      <w:r w:rsidR="00C02692">
        <w:fldChar w:fldCharType="begin"/>
      </w:r>
      <w:r w:rsidR="00C02692">
        <w:instrText xml:space="preserve"> XE "</w:instrText>
      </w:r>
      <w:r w:rsidR="00C02692">
        <w:rPr>
          <w:rFonts w:hint="eastAsia"/>
        </w:rPr>
        <w:instrText>ニーモニック</w:instrText>
      </w:r>
      <w:r w:rsidR="00C02692">
        <w:instrText>" \y “</w:instrText>
      </w:r>
      <w:r w:rsidR="00C02692">
        <w:rPr>
          <w:rFonts w:hint="eastAsia"/>
        </w:rPr>
        <w:instrText>にーもにっく</w:instrText>
      </w:r>
      <w:r w:rsidR="00C02692">
        <w:instrText xml:space="preserve">” </w:instrText>
      </w:r>
      <w:r w:rsidR="00C02692">
        <w:fldChar w:fldCharType="end"/>
      </w:r>
      <w:r>
        <w:rPr>
          <w:rFonts w:hint="eastAsia"/>
        </w:rPr>
        <w:t>」と呼び、ニーモニック表記で書かれた機械語プログラムを「アセンブラ」と呼ぶ。</w:t>
      </w:r>
    </w:p>
    <w:p w14:paraId="70376B1C" w14:textId="79FC40E0" w:rsidR="006A003A" w:rsidRDefault="00056A61" w:rsidP="008F15EF">
      <w:pPr>
        <w:pStyle w:val="a9"/>
        <w:spacing w:beforeLines="50" w:before="180"/>
        <w:ind w:firstLine="283"/>
      </w:pPr>
      <w:r>
        <w:rPr>
          <w:rFonts w:hint="eastAsia"/>
        </w:rPr>
        <w:t>C</w:t>
      </w:r>
      <w:r>
        <w:t>PU</w:t>
      </w:r>
      <w:r w:rsidR="006A003A">
        <w:rPr>
          <w:rFonts w:hint="eastAsia"/>
        </w:rPr>
        <w:t>は「現在どのメモリのプログラムを実行しているのか？」という情報を「プログラムカウンタ」という専用のレジスタで管理している。実行中のプログラムのメモリアドレスが格納されるレジスタである。</w:t>
      </w:r>
    </w:p>
    <w:p w14:paraId="589CC1C9" w14:textId="1CD8F30B" w:rsidR="00C85DE1" w:rsidRDefault="00C85DE1" w:rsidP="008F15EF">
      <w:pPr>
        <w:pStyle w:val="a9"/>
        <w:spacing w:beforeLines="50" w:before="180"/>
        <w:ind w:firstLine="283"/>
      </w:pPr>
      <w:r>
        <w:t>以下、機械語とアセンブラのサンプルを示す。（</w:t>
      </w:r>
      <w:r>
        <w:rPr>
          <w:rFonts w:hint="eastAsia"/>
        </w:rPr>
        <w:t xml:space="preserve">Visual </w:t>
      </w:r>
      <w:r>
        <w:t>C++ 2013</w:t>
      </w:r>
      <w:r>
        <w:t>）</w:t>
      </w:r>
    </w:p>
    <w:p w14:paraId="5D5C3C1C" w14:textId="0F5ABDDB" w:rsidR="00C33772" w:rsidRPr="00345346" w:rsidRDefault="00C33772" w:rsidP="00C33772">
      <w:pPr>
        <w:pStyle w:val="a9"/>
        <w:keepNext/>
        <w:widowControl/>
        <w:spacing w:beforeLines="50" w:before="180"/>
        <w:ind w:firstLineChars="0" w:firstLine="0"/>
        <w:rPr>
          <w:szCs w:val="21"/>
        </w:rPr>
      </w:pPr>
      <w:r>
        <w:rPr>
          <w:rFonts w:hint="eastAsia"/>
          <w:szCs w:val="21"/>
        </w:rPr>
        <w:t>アセンブラのサンプル：※左側の数字がアドレス（プログラムカウンタはこの値を保持）</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3772" w14:paraId="3256C8D2" w14:textId="77777777" w:rsidTr="00FE2E9A">
        <w:tc>
          <w:tcPr>
            <w:tcW w:w="8494" w:type="dxa"/>
          </w:tcPr>
          <w:p w14:paraId="367AF5C2" w14:textId="77777777" w:rsidR="00C33772" w:rsidRPr="00BD4AA3" w:rsidRDefault="00C33772" w:rsidP="00FE2E9A">
            <w:pPr>
              <w:pStyle w:val="2-"/>
              <w:rPr>
                <w:color w:val="808080" w:themeColor="background1" w:themeShade="80"/>
              </w:rPr>
            </w:pPr>
            <w:r w:rsidRPr="00BD4AA3">
              <w:rPr>
                <w:color w:val="808080" w:themeColor="background1" w:themeShade="80"/>
              </w:rPr>
              <w:t>int main(const int argc, const char* argv[])</w:t>
            </w:r>
          </w:p>
          <w:p w14:paraId="7EC60EF5" w14:textId="77777777" w:rsidR="00BD4AA3" w:rsidRPr="00BD4AA3" w:rsidRDefault="00BD4AA3" w:rsidP="00BD4AA3">
            <w:pPr>
              <w:pStyle w:val="2-"/>
              <w:rPr>
                <w:color w:val="808080" w:themeColor="background1" w:themeShade="80"/>
              </w:rPr>
            </w:pPr>
            <w:r w:rsidRPr="00BD4AA3">
              <w:rPr>
                <w:color w:val="808080" w:themeColor="background1" w:themeShade="80"/>
              </w:rPr>
              <w:t>{</w:t>
            </w:r>
          </w:p>
          <w:p w14:paraId="0F38D7D9" w14:textId="77777777" w:rsidR="00BD4AA3" w:rsidRPr="00BD4AA3" w:rsidRDefault="00BD4AA3" w:rsidP="00BD4AA3">
            <w:pPr>
              <w:pStyle w:val="2-"/>
            </w:pPr>
            <w:r w:rsidRPr="00BD4AA3">
              <w:rPr>
                <w:color w:val="FF0000"/>
              </w:rPr>
              <w:t>00051520</w:t>
            </w:r>
            <w:r w:rsidRPr="00BD4AA3">
              <w:t xml:space="preserve"> 55                   </w:t>
            </w:r>
            <w:r w:rsidRPr="00BD4AA3">
              <w:rPr>
                <w:color w:val="00B050"/>
              </w:rPr>
              <w:t xml:space="preserve">push        ebp </w:t>
            </w:r>
            <w:r w:rsidRPr="00BD4AA3">
              <w:t xml:space="preserve"> </w:t>
            </w:r>
          </w:p>
          <w:p w14:paraId="12BD69A4" w14:textId="77777777" w:rsidR="00BD4AA3" w:rsidRPr="00BD4AA3" w:rsidRDefault="00BD4AA3" w:rsidP="00BD4AA3">
            <w:pPr>
              <w:pStyle w:val="2-"/>
            </w:pPr>
            <w:r w:rsidRPr="00BD4AA3">
              <w:rPr>
                <w:color w:val="FF0000"/>
              </w:rPr>
              <w:t>00051521</w:t>
            </w:r>
            <w:r w:rsidRPr="00BD4AA3">
              <w:t xml:space="preserve"> 8B EC                </w:t>
            </w:r>
            <w:r w:rsidRPr="00BD4AA3">
              <w:rPr>
                <w:color w:val="00B050"/>
              </w:rPr>
              <w:t xml:space="preserve">mov         ebp,esp </w:t>
            </w:r>
            <w:r w:rsidRPr="00BD4AA3">
              <w:t xml:space="preserve"> </w:t>
            </w:r>
          </w:p>
          <w:p w14:paraId="078A68D6" w14:textId="77777777" w:rsidR="00BD4AA3" w:rsidRPr="00BD4AA3" w:rsidRDefault="00BD4AA3" w:rsidP="00BD4AA3">
            <w:pPr>
              <w:pStyle w:val="2-"/>
              <w:rPr>
                <w:color w:val="00B050"/>
              </w:rPr>
            </w:pPr>
            <w:r w:rsidRPr="00BD4AA3">
              <w:rPr>
                <w:color w:val="FF0000"/>
              </w:rPr>
              <w:t xml:space="preserve">00051523 </w:t>
            </w:r>
            <w:r w:rsidRPr="00BD4AA3">
              <w:t xml:space="preserve">81 EC 00 01 00 00    </w:t>
            </w:r>
            <w:r w:rsidRPr="00BD4AA3">
              <w:rPr>
                <w:color w:val="00B050"/>
              </w:rPr>
              <w:t xml:space="preserve">sub         esp,100h  </w:t>
            </w:r>
          </w:p>
          <w:p w14:paraId="63E48C51" w14:textId="77777777" w:rsidR="00BD4AA3" w:rsidRPr="00BD4AA3" w:rsidRDefault="00BD4AA3" w:rsidP="00BD4AA3">
            <w:pPr>
              <w:pStyle w:val="2-"/>
            </w:pPr>
            <w:r w:rsidRPr="00BD4AA3">
              <w:rPr>
                <w:color w:val="FF0000"/>
              </w:rPr>
              <w:t>00051529</w:t>
            </w:r>
            <w:r w:rsidRPr="00BD4AA3">
              <w:t xml:space="preserve"> 53                   </w:t>
            </w:r>
            <w:r w:rsidRPr="00BD4AA3">
              <w:rPr>
                <w:color w:val="00B050"/>
              </w:rPr>
              <w:t>push        ebx</w:t>
            </w:r>
            <w:r w:rsidRPr="00BD4AA3">
              <w:t xml:space="preserve">  </w:t>
            </w:r>
          </w:p>
          <w:p w14:paraId="51E7F091" w14:textId="77777777" w:rsidR="00BD4AA3" w:rsidRPr="00BD4AA3" w:rsidRDefault="00BD4AA3" w:rsidP="00BD4AA3">
            <w:pPr>
              <w:pStyle w:val="2-"/>
              <w:rPr>
                <w:color w:val="00B050"/>
              </w:rPr>
            </w:pPr>
            <w:r w:rsidRPr="00BD4AA3">
              <w:rPr>
                <w:color w:val="FF0000"/>
              </w:rPr>
              <w:t xml:space="preserve">0005152A </w:t>
            </w:r>
            <w:r w:rsidRPr="00BD4AA3">
              <w:t xml:space="preserve">56                   </w:t>
            </w:r>
            <w:r w:rsidRPr="00BD4AA3">
              <w:rPr>
                <w:color w:val="00B050"/>
              </w:rPr>
              <w:t xml:space="preserve">push        esi  </w:t>
            </w:r>
          </w:p>
          <w:p w14:paraId="4A04CF28" w14:textId="77777777" w:rsidR="00BD4AA3" w:rsidRPr="00BD4AA3" w:rsidRDefault="00BD4AA3" w:rsidP="00BD4AA3">
            <w:pPr>
              <w:pStyle w:val="2-"/>
              <w:rPr>
                <w:color w:val="00B050"/>
              </w:rPr>
            </w:pPr>
            <w:r w:rsidRPr="00BD4AA3">
              <w:rPr>
                <w:color w:val="FF0000"/>
              </w:rPr>
              <w:t>0005152B</w:t>
            </w:r>
            <w:r w:rsidRPr="00BD4AA3">
              <w:t xml:space="preserve"> 57                   </w:t>
            </w:r>
            <w:r w:rsidRPr="00BD4AA3">
              <w:rPr>
                <w:color w:val="00B050"/>
              </w:rPr>
              <w:t xml:space="preserve">push        edi  </w:t>
            </w:r>
          </w:p>
          <w:p w14:paraId="358BFB43" w14:textId="77777777" w:rsidR="00BD4AA3" w:rsidRPr="00BD4AA3" w:rsidRDefault="00BD4AA3" w:rsidP="00BD4AA3">
            <w:pPr>
              <w:pStyle w:val="2-"/>
            </w:pPr>
            <w:r w:rsidRPr="00BD4AA3">
              <w:rPr>
                <w:color w:val="FF0000"/>
              </w:rPr>
              <w:t>0005152C</w:t>
            </w:r>
            <w:r w:rsidRPr="00BD4AA3">
              <w:t xml:space="preserve"> 8D BD 00 FF FF FF    </w:t>
            </w:r>
            <w:r w:rsidRPr="00BD4AA3">
              <w:rPr>
                <w:color w:val="00B050"/>
              </w:rPr>
              <w:t xml:space="preserve">lea         edi,[ebp-100h] </w:t>
            </w:r>
            <w:r w:rsidRPr="00BD4AA3">
              <w:t xml:space="preserve"> </w:t>
            </w:r>
          </w:p>
          <w:p w14:paraId="563308FD" w14:textId="77777777" w:rsidR="00BD4AA3" w:rsidRPr="00BD4AA3" w:rsidRDefault="00BD4AA3" w:rsidP="00BD4AA3">
            <w:pPr>
              <w:pStyle w:val="2-"/>
              <w:rPr>
                <w:color w:val="00B050"/>
              </w:rPr>
            </w:pPr>
            <w:r w:rsidRPr="00BD4AA3">
              <w:rPr>
                <w:color w:val="FF0000"/>
              </w:rPr>
              <w:t>00051532</w:t>
            </w:r>
            <w:r w:rsidRPr="00BD4AA3">
              <w:t xml:space="preserve"> B9 40 00 00 00       </w:t>
            </w:r>
            <w:r w:rsidRPr="00BD4AA3">
              <w:rPr>
                <w:color w:val="00B050"/>
              </w:rPr>
              <w:t xml:space="preserve">mov         ecx,40h  </w:t>
            </w:r>
          </w:p>
          <w:p w14:paraId="7EECAEF8" w14:textId="77777777" w:rsidR="00BD4AA3" w:rsidRPr="00BD4AA3" w:rsidRDefault="00BD4AA3" w:rsidP="00BD4AA3">
            <w:pPr>
              <w:pStyle w:val="2-"/>
            </w:pPr>
            <w:r w:rsidRPr="00BD4AA3">
              <w:rPr>
                <w:color w:val="FF0000"/>
              </w:rPr>
              <w:t>00051537</w:t>
            </w:r>
            <w:r w:rsidRPr="00BD4AA3">
              <w:t xml:space="preserve"> B8 CC CC CC CC       </w:t>
            </w:r>
            <w:r w:rsidRPr="00BD4AA3">
              <w:rPr>
                <w:color w:val="00B050"/>
              </w:rPr>
              <w:t xml:space="preserve">mov         eax,0CCCCCCCCh  </w:t>
            </w:r>
          </w:p>
          <w:p w14:paraId="590150DC" w14:textId="77777777" w:rsidR="00BD4AA3" w:rsidRPr="00BD4AA3" w:rsidRDefault="00BD4AA3" w:rsidP="00BD4AA3">
            <w:pPr>
              <w:pStyle w:val="2-"/>
              <w:rPr>
                <w:color w:val="00B050"/>
              </w:rPr>
            </w:pPr>
            <w:r w:rsidRPr="00BD4AA3">
              <w:rPr>
                <w:color w:val="FF0000"/>
              </w:rPr>
              <w:t>0005153C</w:t>
            </w:r>
            <w:r w:rsidRPr="00BD4AA3">
              <w:t xml:space="preserve"> F3 AB               </w:t>
            </w:r>
            <w:r w:rsidRPr="00BD4AA3">
              <w:rPr>
                <w:color w:val="00B050"/>
              </w:rPr>
              <w:t xml:space="preserve"> rep stos    dword ptr es:[edi]  </w:t>
            </w:r>
          </w:p>
          <w:p w14:paraId="2287F000" w14:textId="77777777" w:rsidR="00BD4AA3" w:rsidRPr="00BD4AA3" w:rsidRDefault="00BD4AA3" w:rsidP="00BD4AA3">
            <w:pPr>
              <w:pStyle w:val="2-"/>
              <w:rPr>
                <w:color w:val="00B050"/>
              </w:rPr>
            </w:pPr>
            <w:r w:rsidRPr="00BD4AA3">
              <w:rPr>
                <w:color w:val="FF0000"/>
              </w:rPr>
              <w:t>0005153E</w:t>
            </w:r>
            <w:r w:rsidRPr="00BD4AA3">
              <w:t xml:space="preserve"> A1 00 80 05 00      </w:t>
            </w:r>
            <w:r w:rsidRPr="00BD4AA3">
              <w:rPr>
                <w:color w:val="00B050"/>
              </w:rPr>
              <w:t xml:space="preserve"> mov         eax,dword ptr ds:[00058000h]  </w:t>
            </w:r>
          </w:p>
          <w:p w14:paraId="540EEEF0" w14:textId="77777777" w:rsidR="00BD4AA3" w:rsidRPr="00BD4AA3" w:rsidRDefault="00BD4AA3" w:rsidP="00BD4AA3">
            <w:pPr>
              <w:pStyle w:val="2-"/>
            </w:pPr>
            <w:r w:rsidRPr="00BD4AA3">
              <w:rPr>
                <w:color w:val="FF0000"/>
              </w:rPr>
              <w:t xml:space="preserve">00051543 </w:t>
            </w:r>
            <w:r w:rsidRPr="00BD4AA3">
              <w:t xml:space="preserve">33 C5                </w:t>
            </w:r>
            <w:r w:rsidRPr="00BD4AA3">
              <w:rPr>
                <w:color w:val="00B050"/>
              </w:rPr>
              <w:t xml:space="preserve">xor         eax,ebp </w:t>
            </w:r>
            <w:r w:rsidRPr="00BD4AA3">
              <w:t xml:space="preserve"> </w:t>
            </w:r>
          </w:p>
          <w:p w14:paraId="5BF15D34" w14:textId="77777777" w:rsidR="00BD4AA3" w:rsidRPr="00BD4AA3" w:rsidRDefault="00BD4AA3" w:rsidP="00BD4AA3">
            <w:pPr>
              <w:pStyle w:val="2-"/>
            </w:pPr>
            <w:r w:rsidRPr="00BD4AA3">
              <w:rPr>
                <w:color w:val="FF0000"/>
              </w:rPr>
              <w:t xml:space="preserve">00051545 </w:t>
            </w:r>
            <w:r w:rsidRPr="00BD4AA3">
              <w:t xml:space="preserve">89 45 FC             </w:t>
            </w:r>
            <w:r w:rsidRPr="00BD4AA3">
              <w:rPr>
                <w:color w:val="00B050"/>
              </w:rPr>
              <w:t xml:space="preserve">mov         dword ptr [ebp-4],eax </w:t>
            </w:r>
            <w:r w:rsidRPr="00BD4AA3">
              <w:t xml:space="preserve"> </w:t>
            </w:r>
          </w:p>
          <w:p w14:paraId="559182EF" w14:textId="77777777" w:rsidR="00BD4AA3" w:rsidRPr="00BD4AA3" w:rsidRDefault="00BD4AA3" w:rsidP="00BD4AA3">
            <w:pPr>
              <w:pStyle w:val="2-"/>
              <w:rPr>
                <w:color w:val="808080" w:themeColor="background1" w:themeShade="80"/>
              </w:rPr>
            </w:pPr>
            <w:r w:rsidRPr="00BD4AA3">
              <w:rPr>
                <w:color w:val="808080" w:themeColor="background1" w:themeShade="80"/>
              </w:rPr>
              <w:tab/>
              <w:t>printf("main():begin\n");</w:t>
            </w:r>
          </w:p>
          <w:p w14:paraId="4A58EC02" w14:textId="77777777" w:rsidR="00BD4AA3" w:rsidRPr="00BD4AA3" w:rsidRDefault="00BD4AA3" w:rsidP="00BD4AA3">
            <w:pPr>
              <w:pStyle w:val="2-"/>
            </w:pPr>
            <w:r w:rsidRPr="00BD4AA3">
              <w:rPr>
                <w:color w:val="FF0000"/>
              </w:rPr>
              <w:t>00051548</w:t>
            </w:r>
            <w:r w:rsidRPr="00BD4AA3">
              <w:t xml:space="preserve"> 8B F4                </w:t>
            </w:r>
            <w:r w:rsidRPr="00BD4AA3">
              <w:rPr>
                <w:color w:val="00B050"/>
              </w:rPr>
              <w:t xml:space="preserve">mov         esi,esp </w:t>
            </w:r>
            <w:r w:rsidRPr="00BD4AA3">
              <w:t xml:space="preserve"> </w:t>
            </w:r>
          </w:p>
          <w:p w14:paraId="5062D2C1" w14:textId="77777777" w:rsidR="00BD4AA3" w:rsidRPr="00BD4AA3" w:rsidRDefault="00BD4AA3" w:rsidP="00BD4AA3">
            <w:pPr>
              <w:pStyle w:val="2-"/>
            </w:pPr>
            <w:r w:rsidRPr="00BD4AA3">
              <w:rPr>
                <w:color w:val="FF0000"/>
              </w:rPr>
              <w:t>0005154A</w:t>
            </w:r>
            <w:r w:rsidRPr="00BD4AA3">
              <w:t xml:space="preserve"> 68 E0 58 05 00       </w:t>
            </w:r>
            <w:r w:rsidRPr="00BD4AA3">
              <w:rPr>
                <w:color w:val="00B050"/>
              </w:rPr>
              <w:t>push        558E0h</w:t>
            </w:r>
            <w:r w:rsidRPr="00BD4AA3">
              <w:t xml:space="preserve">  </w:t>
            </w:r>
          </w:p>
          <w:p w14:paraId="7A3C21A2" w14:textId="77777777" w:rsidR="00BD4AA3" w:rsidRPr="00BD4AA3" w:rsidRDefault="00BD4AA3" w:rsidP="00BD4AA3">
            <w:pPr>
              <w:pStyle w:val="2-"/>
            </w:pPr>
            <w:r w:rsidRPr="00BD4AA3">
              <w:rPr>
                <w:color w:val="FF0000"/>
              </w:rPr>
              <w:lastRenderedPageBreak/>
              <w:t>0005154F</w:t>
            </w:r>
            <w:r w:rsidRPr="00BD4AA3">
              <w:t xml:space="preserve"> FF 15 D8 90 05 00    </w:t>
            </w:r>
            <w:r w:rsidRPr="00BD4AA3">
              <w:rPr>
                <w:color w:val="00B050"/>
              </w:rPr>
              <w:t xml:space="preserve">call        dword ptr ds:[590D8h] </w:t>
            </w:r>
            <w:r w:rsidRPr="00BD4AA3">
              <w:t xml:space="preserve"> </w:t>
            </w:r>
          </w:p>
          <w:p w14:paraId="6FE336CA" w14:textId="77777777" w:rsidR="00BD4AA3" w:rsidRPr="00BD4AA3" w:rsidRDefault="00BD4AA3" w:rsidP="00BD4AA3">
            <w:pPr>
              <w:pStyle w:val="2-"/>
              <w:rPr>
                <w:color w:val="00B050"/>
              </w:rPr>
            </w:pPr>
            <w:r w:rsidRPr="00BD4AA3">
              <w:rPr>
                <w:color w:val="FF0000"/>
              </w:rPr>
              <w:t>00051555</w:t>
            </w:r>
            <w:r w:rsidRPr="00BD4AA3">
              <w:t xml:space="preserve"> 83 C4 04             </w:t>
            </w:r>
            <w:r w:rsidRPr="00BD4AA3">
              <w:rPr>
                <w:color w:val="00B050"/>
              </w:rPr>
              <w:t xml:space="preserve">add         esp,4  </w:t>
            </w:r>
          </w:p>
          <w:p w14:paraId="7AB9D5CC" w14:textId="77777777" w:rsidR="00BD4AA3" w:rsidRPr="00BD4AA3" w:rsidRDefault="00BD4AA3" w:rsidP="00BD4AA3">
            <w:pPr>
              <w:pStyle w:val="2-"/>
              <w:rPr>
                <w:color w:val="00B050"/>
              </w:rPr>
            </w:pPr>
            <w:r w:rsidRPr="00BD4AA3">
              <w:rPr>
                <w:color w:val="FF0000"/>
              </w:rPr>
              <w:t xml:space="preserve">00051558 </w:t>
            </w:r>
            <w:r w:rsidRPr="00BD4AA3">
              <w:t xml:space="preserve">3B F4                </w:t>
            </w:r>
            <w:r w:rsidRPr="00BD4AA3">
              <w:rPr>
                <w:color w:val="00B050"/>
              </w:rPr>
              <w:t xml:space="preserve">cmp         esi,esp  </w:t>
            </w:r>
          </w:p>
          <w:p w14:paraId="464BDB09" w14:textId="77777777" w:rsidR="00BD4AA3" w:rsidRPr="00BD4AA3" w:rsidRDefault="00BD4AA3" w:rsidP="00BD4AA3">
            <w:pPr>
              <w:pStyle w:val="2-"/>
            </w:pPr>
            <w:r w:rsidRPr="00BD4AA3">
              <w:rPr>
                <w:color w:val="FF0000"/>
              </w:rPr>
              <w:t>0005155A</w:t>
            </w:r>
            <w:r w:rsidRPr="00BD4AA3">
              <w:t xml:space="preserve"> E8 09 FC FF FF       </w:t>
            </w:r>
            <w:r w:rsidRPr="00BD4AA3">
              <w:rPr>
                <w:color w:val="00B050"/>
              </w:rPr>
              <w:t xml:space="preserve">call        __RTC_CheckEsp (051168h)  </w:t>
            </w:r>
          </w:p>
          <w:p w14:paraId="671EBFB5" w14:textId="77777777" w:rsidR="00BD4AA3" w:rsidRPr="00BD4AA3" w:rsidRDefault="00BD4AA3" w:rsidP="00BD4AA3">
            <w:pPr>
              <w:pStyle w:val="2-"/>
              <w:rPr>
                <w:color w:val="00B050"/>
              </w:rPr>
            </w:pPr>
          </w:p>
          <w:p w14:paraId="21AD81F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static_without_value;</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//[.bss]初期値なし局所静的変数</w:t>
            </w:r>
          </w:p>
          <w:p w14:paraId="1860645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static_with_value = 3;</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//[.data]初期値付き局所静的変数</w:t>
            </w:r>
          </w:p>
          <w:p w14:paraId="44F6DFA9"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const int static_const_value = 4;</w:t>
            </w:r>
            <w:r w:rsidRPr="00BD4AA3">
              <w:rPr>
                <w:rFonts w:hint="eastAsia"/>
                <w:color w:val="00B050"/>
              </w:rPr>
              <w:tab/>
            </w:r>
            <w:r w:rsidRPr="00BD4AA3">
              <w:rPr>
                <w:rFonts w:hint="eastAsia"/>
                <w:color w:val="A8D08D" w:themeColor="accent6" w:themeTint="99"/>
              </w:rPr>
              <w:t>//[.rodata]局所静的const変数（定数）</w:t>
            </w:r>
          </w:p>
          <w:p w14:paraId="4DEF1FC0" w14:textId="639FBDD4" w:rsidR="00BD4AA3" w:rsidRPr="00BD4AA3" w:rsidRDefault="00BD4AA3" w:rsidP="00BD4AA3">
            <w:pPr>
              <w:pStyle w:val="2-"/>
              <w:rPr>
                <w:color w:val="A8D08D" w:themeColor="accent6" w:themeTint="99"/>
              </w:rPr>
            </w:pPr>
            <w:r w:rsidRPr="00BD4AA3">
              <w:rPr>
                <w:rFonts w:hint="eastAsia"/>
                <w:color w:val="808080" w:themeColor="background1" w:themeShade="80"/>
              </w:rPr>
              <w:tab/>
              <w:t>int auto_without_value;</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//[スタック]初期値なし</w:t>
            </w:r>
            <w:r w:rsidR="006C008B">
              <w:rPr>
                <w:rFonts w:hint="eastAsia"/>
                <w:color w:val="A8D08D" w:themeColor="accent6" w:themeTint="99"/>
              </w:rPr>
              <w:t>ローカル</w:t>
            </w:r>
            <w:r w:rsidRPr="00BD4AA3">
              <w:rPr>
                <w:rFonts w:hint="eastAsia"/>
                <w:color w:val="A8D08D" w:themeColor="accent6" w:themeTint="99"/>
              </w:rPr>
              <w:t>変数</w:t>
            </w:r>
          </w:p>
          <w:p w14:paraId="69A1DBEB" w14:textId="451DCF67" w:rsidR="00BD4AA3" w:rsidRPr="00BD4AA3" w:rsidRDefault="00BD4AA3" w:rsidP="00BD4AA3">
            <w:pPr>
              <w:pStyle w:val="2-"/>
              <w:rPr>
                <w:color w:val="00B050"/>
              </w:rPr>
            </w:pPr>
            <w:r w:rsidRPr="00BD4AA3">
              <w:rPr>
                <w:rFonts w:hint="eastAsia"/>
                <w:color w:val="808080" w:themeColor="background1" w:themeShade="80"/>
              </w:rPr>
              <w:tab/>
              <w:t>int auto_with_value = 5;</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A8D08D" w:themeColor="accent6" w:themeTint="99"/>
              </w:rPr>
              <w:t>//[スタック]</w:t>
            </w:r>
            <w:r w:rsidR="006C008B">
              <w:rPr>
                <w:rFonts w:hint="eastAsia"/>
                <w:color w:val="A8D08D" w:themeColor="accent6" w:themeTint="99"/>
              </w:rPr>
              <w:t>初期値付きローカル変数　※初期値はプログラムコード化</w:t>
            </w:r>
          </w:p>
          <w:p w14:paraId="017EB80B" w14:textId="77777777" w:rsidR="00BD4AA3" w:rsidRPr="00BD4AA3" w:rsidRDefault="00BD4AA3" w:rsidP="00BD4AA3">
            <w:pPr>
              <w:pStyle w:val="2-"/>
            </w:pPr>
            <w:r w:rsidRPr="00BD4AA3">
              <w:rPr>
                <w:color w:val="FF0000"/>
              </w:rPr>
              <w:t>0005155F</w:t>
            </w:r>
            <w:r w:rsidRPr="00BD4AA3">
              <w:t xml:space="preserve"> C7 45 E8 05 00 00 00</w:t>
            </w:r>
            <w:r w:rsidRPr="00BD4AA3">
              <w:rPr>
                <w:color w:val="00B050"/>
              </w:rPr>
              <w:t xml:space="preserve"> mov         dword ptr [auto_with_value],5  </w:t>
            </w:r>
          </w:p>
          <w:p w14:paraId="75672029" w14:textId="518496C7" w:rsidR="00BD4AA3" w:rsidRPr="00BD4AA3" w:rsidRDefault="00BD4AA3" w:rsidP="00BD4AA3">
            <w:pPr>
              <w:pStyle w:val="2-"/>
              <w:rPr>
                <w:color w:val="00B050"/>
              </w:rPr>
            </w:pPr>
            <w:r w:rsidRPr="00BD4AA3">
              <w:rPr>
                <w:rFonts w:hint="eastAsia"/>
                <w:color w:val="808080" w:themeColor="background1" w:themeShade="80"/>
              </w:rPr>
              <w:tab/>
              <w:t>const int auto_const_value = 6;</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w:t>
            </w:r>
            <w:r w:rsidR="006C008B">
              <w:rPr>
                <w:rFonts w:hint="eastAsia"/>
                <w:color w:val="A8D08D" w:themeColor="accent6" w:themeTint="99"/>
              </w:rPr>
              <w:t>ローカル</w:t>
            </w:r>
            <w:r w:rsidRPr="00BD4AA3">
              <w:rPr>
                <w:rFonts w:hint="eastAsia"/>
                <w:color w:val="A8D08D" w:themeColor="accent6" w:themeTint="99"/>
              </w:rPr>
              <w:t>const変数（定数）　※初期値はプログラム</w:t>
            </w:r>
            <w:r w:rsidR="006C008B">
              <w:rPr>
                <w:rFonts w:hint="eastAsia"/>
                <w:color w:val="A8D08D" w:themeColor="accent6" w:themeTint="99"/>
              </w:rPr>
              <w:t>コード化</w:t>
            </w:r>
          </w:p>
          <w:p w14:paraId="1049BE82" w14:textId="77777777" w:rsidR="00BD4AA3" w:rsidRPr="00BD4AA3" w:rsidRDefault="00BD4AA3" w:rsidP="00BD4AA3">
            <w:pPr>
              <w:pStyle w:val="2-"/>
            </w:pPr>
            <w:r w:rsidRPr="00BD4AA3">
              <w:rPr>
                <w:color w:val="FF0000"/>
              </w:rPr>
              <w:t>00051566</w:t>
            </w:r>
            <w:r w:rsidRPr="00BD4AA3">
              <w:t xml:space="preserve"> C7 45 DC 06 00 00 00 </w:t>
            </w:r>
            <w:r w:rsidRPr="00BD4AA3">
              <w:rPr>
                <w:color w:val="00B050"/>
              </w:rPr>
              <w:t xml:space="preserve">mov         dword ptr [auto_const_value],6 </w:t>
            </w:r>
            <w:r w:rsidRPr="00BD4AA3">
              <w:t xml:space="preserve"> </w:t>
            </w:r>
          </w:p>
          <w:p w14:paraId="781E38BF" w14:textId="06B422AD" w:rsidR="00BD4AA3" w:rsidRPr="00BD4AA3" w:rsidRDefault="00BD4AA3" w:rsidP="00BD4AA3">
            <w:pPr>
              <w:pStyle w:val="2-"/>
              <w:rPr>
                <w:color w:val="00B050"/>
              </w:rPr>
            </w:pPr>
            <w:r w:rsidRPr="00BD4AA3">
              <w:rPr>
                <w:rFonts w:hint="eastAsia"/>
                <w:color w:val="808080" w:themeColor="background1" w:themeShade="80"/>
              </w:rPr>
              <w:tab/>
              <w:t>const char* auto_str = "STRING";</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//[スタック]初期値付き</w:t>
            </w:r>
            <w:r w:rsidR="006C008B">
              <w:rPr>
                <w:rFonts w:hint="eastAsia"/>
                <w:color w:val="A8D08D" w:themeColor="accent6" w:themeTint="99"/>
              </w:rPr>
              <w:t>ローカル</w:t>
            </w:r>
            <w:r w:rsidRPr="00BD4AA3">
              <w:rPr>
                <w:rFonts w:hint="eastAsia"/>
                <w:color w:val="A8D08D" w:themeColor="accent6" w:themeTint="99"/>
              </w:rPr>
              <w:t>変数　※[.rodata]文字列リテラル</w:t>
            </w:r>
          </w:p>
          <w:p w14:paraId="35C71AAA" w14:textId="3A73E814" w:rsidR="00C33772" w:rsidRDefault="00BD4AA3" w:rsidP="00BD4AA3">
            <w:pPr>
              <w:pStyle w:val="2-"/>
            </w:pPr>
            <w:r w:rsidRPr="00BD4AA3">
              <w:rPr>
                <w:color w:val="FF0000"/>
              </w:rPr>
              <w:t xml:space="preserve">0005156D </w:t>
            </w:r>
            <w:r w:rsidRPr="00BD4AA3">
              <w:t xml:space="preserve">C7 45 D0 74 58 05 00 </w:t>
            </w:r>
            <w:r w:rsidRPr="00BD4AA3">
              <w:rPr>
                <w:color w:val="00B050"/>
              </w:rPr>
              <w:t xml:space="preserve">mov         dword ptr [auto_str],55874h  </w:t>
            </w:r>
          </w:p>
        </w:tc>
      </w:tr>
    </w:tbl>
    <w:p w14:paraId="0D48CBF7" w14:textId="679B954A" w:rsidR="006A003A" w:rsidRDefault="006A003A" w:rsidP="008F15EF">
      <w:pPr>
        <w:pStyle w:val="a9"/>
        <w:spacing w:beforeLines="50" w:before="180"/>
        <w:ind w:firstLine="283"/>
      </w:pPr>
      <w:r>
        <w:rPr>
          <w:rFonts w:hint="eastAsia"/>
        </w:rPr>
        <w:lastRenderedPageBreak/>
        <w:t>スレッドごとにプログラムカウンタを記録しており、スレッドを切り替える時にプログラムカウンタ（とスタックポインタ）を切り替えることで、スレッドの挙動を実現する。</w:t>
      </w:r>
    </w:p>
    <w:p w14:paraId="6573ACA1" w14:textId="481DC93D" w:rsidR="00053C42" w:rsidRDefault="009C1A75" w:rsidP="008F15EF">
      <w:pPr>
        <w:pStyle w:val="a9"/>
        <w:spacing w:beforeLines="50" w:before="180"/>
        <w:ind w:firstLine="283"/>
      </w:pPr>
      <w:r>
        <w:rPr>
          <w:rFonts w:hint="eastAsia"/>
        </w:rPr>
        <w:t>余談だが、かつてメモリ</w:t>
      </w:r>
      <w:r w:rsidR="006B5C7A">
        <w:rPr>
          <w:rFonts w:hint="eastAsia"/>
        </w:rPr>
        <w:t>量</w:t>
      </w:r>
      <w:r>
        <w:rPr>
          <w:rFonts w:hint="eastAsia"/>
        </w:rPr>
        <w:t>が</w:t>
      </w:r>
      <w:r>
        <w:rPr>
          <w:rFonts w:hint="eastAsia"/>
        </w:rPr>
        <w:t>64KB</w:t>
      </w:r>
      <w:r>
        <w:rPr>
          <w:rFonts w:hint="eastAsia"/>
        </w:rPr>
        <w:t>にも満たない</w:t>
      </w:r>
      <w:r w:rsidR="00056A61">
        <w:rPr>
          <w:rFonts w:hint="eastAsia"/>
        </w:rPr>
        <w:t>PC</w:t>
      </w:r>
      <w:r>
        <w:rPr>
          <w:rFonts w:hint="eastAsia"/>
        </w:rPr>
        <w:t>で動作していたプログラムは、少ないメモリをやりくりするために「自己書き変えコード」を積極的に活用していた。上記の「</w:t>
      </w:r>
      <w:r>
        <w:rPr>
          <w:rFonts w:hint="eastAsia"/>
        </w:rPr>
        <w:t>move eax, ****</w:t>
      </w:r>
      <w:r>
        <w:rPr>
          <w:rFonts w:hint="eastAsia"/>
        </w:rPr>
        <w:t>」の「</w:t>
      </w:r>
      <w:r>
        <w:rPr>
          <w:rFonts w:hint="eastAsia"/>
        </w:rPr>
        <w:t>****</w:t>
      </w:r>
      <w:r>
        <w:rPr>
          <w:rFonts w:hint="eastAsia"/>
        </w:rPr>
        <w:t>」に該当する</w:t>
      </w:r>
      <w:r w:rsidR="00AC01BB">
        <w:rPr>
          <w:rFonts w:hint="eastAsia"/>
        </w:rPr>
        <w:t>コード</w:t>
      </w:r>
      <w:r>
        <w:rPr>
          <w:rFonts w:hint="eastAsia"/>
        </w:rPr>
        <w:t>を直接書き換えたり、条件分岐のジャンプ先アドレスを直接書き換えたりといった</w:t>
      </w:r>
      <w:r w:rsidR="00881B2D">
        <w:rPr>
          <w:rFonts w:hint="eastAsia"/>
        </w:rPr>
        <w:t>ことを、プログラム実行中に行う</w:t>
      </w:r>
      <w:r>
        <w:rPr>
          <w:rFonts w:hint="eastAsia"/>
        </w:rPr>
        <w:t>手法である。</w:t>
      </w:r>
    </w:p>
    <w:p w14:paraId="2FA2351C" w14:textId="5773BE8A" w:rsidR="009C1A75" w:rsidRPr="00C937D0" w:rsidRDefault="009C1A75" w:rsidP="00053C42">
      <w:pPr>
        <w:pStyle w:val="a9"/>
        <w:ind w:firstLine="283"/>
      </w:pPr>
      <w:r>
        <w:rPr>
          <w:rFonts w:hint="eastAsia"/>
        </w:rPr>
        <w:t>今はプログラム領域が読み取り専用に保護されているので、このような手法は</w:t>
      </w:r>
      <w:r w:rsidR="00364144">
        <w:rPr>
          <w:rFonts w:hint="eastAsia"/>
        </w:rPr>
        <w:t>そうそう</w:t>
      </w:r>
      <w:r>
        <w:rPr>
          <w:rFonts w:hint="eastAsia"/>
        </w:rPr>
        <w:t>使えない。</w:t>
      </w:r>
    </w:p>
    <w:p w14:paraId="405887BD" w14:textId="6D2E78CA" w:rsidR="00C937D0" w:rsidRDefault="00624A6F" w:rsidP="00C937D0">
      <w:pPr>
        <w:pStyle w:val="2"/>
      </w:pPr>
      <w:bookmarkStart w:id="52" w:name="_Toc379553496"/>
      <w:r>
        <w:rPr>
          <w:rFonts w:hint="eastAsia"/>
        </w:rPr>
        <w:t>スタック</w:t>
      </w:r>
      <w:r w:rsidR="00B2649E">
        <w:rPr>
          <w:rFonts w:hint="eastAsia"/>
        </w:rPr>
        <w:t>領域</w:t>
      </w:r>
      <w:bookmarkEnd w:id="52"/>
      <w:r w:rsidR="00C02692">
        <w:fldChar w:fldCharType="begin"/>
      </w:r>
      <w:r w:rsidR="00C02692">
        <w:instrText xml:space="preserve"> XE "</w:instrText>
      </w:r>
      <w:r w:rsidR="00C02692">
        <w:rPr>
          <w:rFonts w:hint="eastAsia"/>
        </w:rPr>
        <w:instrText>スタック領域</w:instrText>
      </w:r>
      <w:r w:rsidR="00C02692">
        <w:instrText>" \y “</w:instrText>
      </w:r>
      <w:r w:rsidR="00C02692">
        <w:rPr>
          <w:rFonts w:hint="eastAsia"/>
        </w:rPr>
        <w:instrText>すたっくりょういき</w:instrText>
      </w:r>
      <w:r w:rsidR="00C02692">
        <w:instrText xml:space="preserve">” </w:instrText>
      </w:r>
      <w:r w:rsidR="00C02692">
        <w:fldChar w:fldCharType="end"/>
      </w:r>
    </w:p>
    <w:p w14:paraId="1781F2C3" w14:textId="0B68812C" w:rsidR="00FE2E9A" w:rsidRDefault="00FE2E9A" w:rsidP="00C937D0">
      <w:pPr>
        <w:pStyle w:val="a9"/>
        <w:ind w:firstLine="283"/>
      </w:pPr>
      <w:r>
        <w:rPr>
          <w:rFonts w:hint="eastAsia"/>
        </w:rPr>
        <w:t>スタック領域とは、関数内のローカル変数</w:t>
      </w:r>
      <w:r w:rsidR="00C02692">
        <w:fldChar w:fldCharType="begin"/>
      </w:r>
      <w:r w:rsidR="00C02692">
        <w:instrText xml:space="preserve"> XE "</w:instrText>
      </w:r>
      <w:r w:rsidR="00C02692">
        <w:rPr>
          <w:rFonts w:hint="eastAsia"/>
        </w:rPr>
        <w:instrText>ローカル変数</w:instrText>
      </w:r>
      <w:r w:rsidR="00C02692">
        <w:instrText>" \y “</w:instrText>
      </w:r>
      <w:r w:rsidR="00C02692">
        <w:rPr>
          <w:rFonts w:hint="eastAsia"/>
        </w:rPr>
        <w:instrText>ろーかるへんすう</w:instrText>
      </w:r>
      <w:r w:rsidR="00C02692">
        <w:instrText xml:space="preserve">” </w:instrText>
      </w:r>
      <w:r w:rsidR="00C02692">
        <w:fldChar w:fldCharType="end"/>
      </w:r>
      <w:r>
        <w:rPr>
          <w:rFonts w:hint="eastAsia"/>
        </w:rPr>
        <w:t>と、関数呼び出しからの復帰のために使用されるメモリ領域のこと。</w:t>
      </w:r>
    </w:p>
    <w:p w14:paraId="1F5C2897" w14:textId="218CC9E9" w:rsidR="00C937D0" w:rsidRDefault="00E70BB4" w:rsidP="00C937D0">
      <w:pPr>
        <w:pStyle w:val="a9"/>
        <w:ind w:firstLine="283"/>
      </w:pPr>
      <w:r>
        <w:rPr>
          <w:rFonts w:hint="eastAsia"/>
        </w:rPr>
        <w:t>スタック領域</w:t>
      </w:r>
      <w:r w:rsidR="00FE2E9A">
        <w:rPr>
          <w:rFonts w:hint="eastAsia"/>
        </w:rPr>
        <w:t>を</w:t>
      </w:r>
      <w:r>
        <w:rPr>
          <w:rFonts w:hint="eastAsia"/>
        </w:rPr>
        <w:t>説明</w:t>
      </w:r>
      <w:r w:rsidR="00FE2E9A">
        <w:rPr>
          <w:rFonts w:hint="eastAsia"/>
        </w:rPr>
        <w:t>する</w:t>
      </w:r>
      <w:r>
        <w:rPr>
          <w:rFonts w:hint="eastAsia"/>
        </w:rPr>
        <w:t>ために、まずはプログラムのサンプルを示す。</w:t>
      </w:r>
    </w:p>
    <w:p w14:paraId="3465AD91" w14:textId="792D073F" w:rsidR="00E3147A" w:rsidRDefault="00E70BB4" w:rsidP="00E3147A">
      <w:pPr>
        <w:pStyle w:val="a9"/>
        <w:keepNext/>
        <w:widowControl/>
        <w:spacing w:beforeLines="50" w:before="180"/>
        <w:ind w:firstLineChars="0" w:firstLine="0"/>
      </w:pPr>
      <w:r>
        <w:rPr>
          <w:rFonts w:hint="eastAsia"/>
        </w:rPr>
        <w:t>スタック</w:t>
      </w:r>
      <w:r w:rsidR="00C02692">
        <w:rPr>
          <w:rFonts w:hint="eastAsia"/>
        </w:rPr>
        <w:t>領域</w:t>
      </w:r>
      <w:r>
        <w:rPr>
          <w:rFonts w:hint="eastAsia"/>
        </w:rPr>
        <w:t>確認のための</w:t>
      </w:r>
      <w:r w:rsidR="00E3147A">
        <w:rPr>
          <w:rFonts w:hint="eastAsia"/>
        </w:rPr>
        <w:t>プログラムのサンプル：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7FBD43B2" w14:textId="77777777" w:rsidTr="00FE2E9A">
        <w:tc>
          <w:tcPr>
            <w:tcW w:w="8494" w:type="dxa"/>
          </w:tcPr>
          <w:p w14:paraId="1B1635F3" w14:textId="56B09C09" w:rsidR="00E3147A" w:rsidRPr="00E3147A" w:rsidRDefault="00E3147A" w:rsidP="00E3147A">
            <w:pPr>
              <w:pStyle w:val="2-"/>
              <w:rPr>
                <w:color w:val="00B050"/>
              </w:rPr>
            </w:pPr>
            <w:r w:rsidRPr="00E3147A">
              <w:rPr>
                <w:rFonts w:hint="eastAsia"/>
                <w:color w:val="00B050"/>
              </w:rPr>
              <w:t>//関数２</w:t>
            </w:r>
          </w:p>
          <w:p w14:paraId="3ADE8433" w14:textId="77777777" w:rsidR="00E3147A" w:rsidRDefault="00E3147A" w:rsidP="00E3147A">
            <w:pPr>
              <w:pStyle w:val="2-"/>
            </w:pPr>
            <w:r>
              <w:t xml:space="preserve">void </w:t>
            </w:r>
            <w:r w:rsidRPr="006C008B">
              <w:rPr>
                <w:color w:val="FF0000"/>
              </w:rPr>
              <w:t>func2()</w:t>
            </w:r>
          </w:p>
          <w:p w14:paraId="05825FB7" w14:textId="77777777" w:rsidR="00E3147A" w:rsidRDefault="00E3147A" w:rsidP="00E3147A">
            <w:pPr>
              <w:pStyle w:val="2-"/>
            </w:pPr>
            <w:r>
              <w:t>{</w:t>
            </w:r>
          </w:p>
          <w:p w14:paraId="759E9205" w14:textId="77777777" w:rsidR="00E3147A" w:rsidRDefault="00E3147A" w:rsidP="00E3147A">
            <w:pPr>
              <w:pStyle w:val="2-"/>
            </w:pPr>
            <w:r>
              <w:tab/>
              <w:t>printf("func2()\n");</w:t>
            </w:r>
          </w:p>
          <w:p w14:paraId="5F54BFE7" w14:textId="77777777" w:rsidR="00E3147A" w:rsidRDefault="00E3147A" w:rsidP="00E3147A">
            <w:pPr>
              <w:pStyle w:val="2-"/>
            </w:pPr>
            <w:r>
              <w:tab/>
            </w:r>
            <w:r w:rsidRPr="006C008B">
              <w:rPr>
                <w:color w:val="FF0000"/>
              </w:rPr>
              <w:t>int local_var2</w:t>
            </w:r>
            <w:r>
              <w:t xml:space="preserve"> = 0;</w:t>
            </w:r>
          </w:p>
          <w:p w14:paraId="5152E4F2" w14:textId="77777777" w:rsidR="00E3147A" w:rsidRDefault="00E3147A" w:rsidP="00E3147A">
            <w:pPr>
              <w:pStyle w:val="2-"/>
            </w:pPr>
            <w:r>
              <w:tab/>
              <w:t>printf("&amp;local_var2 =%p\n", &amp;local_var2);</w:t>
            </w:r>
          </w:p>
          <w:p w14:paraId="7426048F" w14:textId="77777777" w:rsidR="00E3147A" w:rsidRDefault="00E3147A" w:rsidP="00E3147A">
            <w:pPr>
              <w:pStyle w:val="2-"/>
            </w:pPr>
            <w:r>
              <w:t>}</w:t>
            </w:r>
          </w:p>
          <w:p w14:paraId="7189CA52" w14:textId="77777777" w:rsidR="00E3147A" w:rsidRDefault="00E3147A" w:rsidP="00E3147A">
            <w:pPr>
              <w:pStyle w:val="2-"/>
            </w:pPr>
          </w:p>
          <w:p w14:paraId="2FF22204" w14:textId="67434761" w:rsidR="00E3147A" w:rsidRPr="00E3147A" w:rsidRDefault="00E3147A" w:rsidP="00E3147A">
            <w:pPr>
              <w:pStyle w:val="2-"/>
              <w:rPr>
                <w:color w:val="00B050"/>
              </w:rPr>
            </w:pPr>
            <w:r w:rsidRPr="00E3147A">
              <w:rPr>
                <w:rFonts w:hint="eastAsia"/>
                <w:color w:val="00B050"/>
              </w:rPr>
              <w:t>//関数１</w:t>
            </w:r>
          </w:p>
          <w:p w14:paraId="4E23AD0A" w14:textId="77777777" w:rsidR="00E3147A" w:rsidRPr="006C008B" w:rsidRDefault="00E3147A" w:rsidP="00E3147A">
            <w:pPr>
              <w:pStyle w:val="2-"/>
              <w:rPr>
                <w:color w:val="FF0000"/>
              </w:rPr>
            </w:pPr>
            <w:r>
              <w:t xml:space="preserve">void </w:t>
            </w:r>
            <w:r w:rsidRPr="006C008B">
              <w:rPr>
                <w:color w:val="FF0000"/>
              </w:rPr>
              <w:t>func1()</w:t>
            </w:r>
          </w:p>
          <w:p w14:paraId="49B23F36" w14:textId="77777777" w:rsidR="00E3147A" w:rsidRDefault="00E3147A" w:rsidP="00E3147A">
            <w:pPr>
              <w:pStyle w:val="2-"/>
            </w:pPr>
            <w:r>
              <w:t>{</w:t>
            </w:r>
          </w:p>
          <w:p w14:paraId="562FC7A4" w14:textId="77777777" w:rsidR="00E3147A" w:rsidRDefault="00E3147A" w:rsidP="00E3147A">
            <w:pPr>
              <w:pStyle w:val="2-"/>
            </w:pPr>
            <w:r>
              <w:tab/>
              <w:t>printf("func1()\n");</w:t>
            </w:r>
          </w:p>
          <w:p w14:paraId="020AD44B" w14:textId="77777777" w:rsidR="00E3147A" w:rsidRDefault="00E3147A" w:rsidP="00E3147A">
            <w:pPr>
              <w:pStyle w:val="2-"/>
            </w:pPr>
            <w:r>
              <w:tab/>
            </w:r>
            <w:r w:rsidRPr="006C008B">
              <w:rPr>
                <w:color w:val="FF0000"/>
              </w:rPr>
              <w:t>int local_var1a</w:t>
            </w:r>
            <w:r>
              <w:t xml:space="preserve"> = 0;</w:t>
            </w:r>
          </w:p>
          <w:p w14:paraId="747F026E" w14:textId="77777777" w:rsidR="00E3147A" w:rsidRDefault="00E3147A" w:rsidP="00E3147A">
            <w:pPr>
              <w:pStyle w:val="2-"/>
            </w:pPr>
            <w:r>
              <w:tab/>
            </w:r>
            <w:r w:rsidRPr="006C008B">
              <w:rPr>
                <w:color w:val="FF0000"/>
              </w:rPr>
              <w:t>int local_var1b</w:t>
            </w:r>
            <w:r>
              <w:t xml:space="preserve"> = 0;</w:t>
            </w:r>
          </w:p>
          <w:p w14:paraId="478D3737" w14:textId="77777777" w:rsidR="00E3147A" w:rsidRDefault="00E3147A" w:rsidP="00E3147A">
            <w:pPr>
              <w:pStyle w:val="2-"/>
            </w:pPr>
            <w:r>
              <w:tab/>
            </w:r>
            <w:r w:rsidRPr="006C008B">
              <w:rPr>
                <w:color w:val="FF0000"/>
              </w:rPr>
              <w:t>int local_var1c</w:t>
            </w:r>
            <w:r>
              <w:t xml:space="preserve"> = 0;</w:t>
            </w:r>
          </w:p>
          <w:p w14:paraId="0F8C1020" w14:textId="77777777" w:rsidR="00E3147A" w:rsidRDefault="00E3147A" w:rsidP="00E3147A">
            <w:pPr>
              <w:pStyle w:val="2-"/>
            </w:pPr>
            <w:r>
              <w:tab/>
              <w:t>printf("&amp;local_var1a=%p\n", &amp;local_var1a);</w:t>
            </w:r>
          </w:p>
          <w:p w14:paraId="0B53589F" w14:textId="77777777" w:rsidR="00E3147A" w:rsidRDefault="00E3147A" w:rsidP="00E3147A">
            <w:pPr>
              <w:pStyle w:val="2-"/>
            </w:pPr>
            <w:r>
              <w:tab/>
              <w:t>printf("&amp;local_var1b=%p\n", &amp;local_var1b);</w:t>
            </w:r>
          </w:p>
          <w:p w14:paraId="177B79B2" w14:textId="77777777" w:rsidR="00E3147A" w:rsidRDefault="00E3147A" w:rsidP="00E3147A">
            <w:pPr>
              <w:pStyle w:val="2-"/>
            </w:pPr>
            <w:r>
              <w:tab/>
              <w:t>printf("&amp;local_var1c=%p\n", &amp;local_var1c);</w:t>
            </w:r>
          </w:p>
          <w:p w14:paraId="76F86266" w14:textId="77777777" w:rsidR="00E3147A" w:rsidRDefault="00E3147A" w:rsidP="00E3147A">
            <w:pPr>
              <w:pStyle w:val="2-"/>
            </w:pPr>
            <w:r>
              <w:tab/>
            </w:r>
            <w:r w:rsidRPr="006C008B">
              <w:rPr>
                <w:color w:val="FF0000"/>
              </w:rPr>
              <w:t>func2()</w:t>
            </w:r>
            <w:r>
              <w:t>;</w:t>
            </w:r>
          </w:p>
          <w:p w14:paraId="31E3E0DC" w14:textId="77777777" w:rsidR="00E3147A" w:rsidRDefault="00E3147A" w:rsidP="00E3147A">
            <w:pPr>
              <w:pStyle w:val="2-"/>
            </w:pPr>
            <w:r>
              <w:t>}</w:t>
            </w:r>
          </w:p>
          <w:p w14:paraId="0E3630DD" w14:textId="77777777" w:rsidR="00E3147A" w:rsidRDefault="00E3147A" w:rsidP="00E3147A">
            <w:pPr>
              <w:pStyle w:val="2-"/>
            </w:pPr>
          </w:p>
          <w:p w14:paraId="019C4F44" w14:textId="6D27EE69" w:rsidR="00E3147A" w:rsidRPr="00E3147A" w:rsidRDefault="00E3147A" w:rsidP="00E3147A">
            <w:pPr>
              <w:pStyle w:val="2-"/>
              <w:rPr>
                <w:color w:val="00B050"/>
              </w:rPr>
            </w:pPr>
            <w:r w:rsidRPr="00E3147A">
              <w:rPr>
                <w:rFonts w:hint="eastAsia"/>
                <w:color w:val="00B050"/>
              </w:rPr>
              <w:t>//メイン</w:t>
            </w:r>
          </w:p>
          <w:p w14:paraId="4FFD5910" w14:textId="77777777" w:rsidR="00E3147A" w:rsidRDefault="00E3147A" w:rsidP="00E3147A">
            <w:pPr>
              <w:pStyle w:val="2-"/>
            </w:pPr>
            <w:r>
              <w:t>int main(const int argc, const char* argv[])</w:t>
            </w:r>
          </w:p>
          <w:p w14:paraId="454E9F4B" w14:textId="77777777" w:rsidR="00E3147A" w:rsidRDefault="00E3147A" w:rsidP="00E3147A">
            <w:pPr>
              <w:pStyle w:val="2-"/>
            </w:pPr>
            <w:r>
              <w:t>{</w:t>
            </w:r>
          </w:p>
          <w:p w14:paraId="7441C9F9" w14:textId="77777777" w:rsidR="00E3147A" w:rsidRDefault="00E3147A" w:rsidP="00E3147A">
            <w:pPr>
              <w:pStyle w:val="2-"/>
            </w:pPr>
            <w:r>
              <w:tab/>
              <w:t>printf("main()\n");</w:t>
            </w:r>
          </w:p>
          <w:p w14:paraId="1AEE4B79" w14:textId="77777777" w:rsidR="00E3147A" w:rsidRDefault="00E3147A" w:rsidP="00E3147A">
            <w:pPr>
              <w:pStyle w:val="2-"/>
            </w:pPr>
            <w:r>
              <w:tab/>
            </w:r>
            <w:r w:rsidRPr="006C008B">
              <w:rPr>
                <w:color w:val="FF0000"/>
              </w:rPr>
              <w:t>int local_var0</w:t>
            </w:r>
            <w:r>
              <w:t xml:space="preserve"> = 0;</w:t>
            </w:r>
          </w:p>
          <w:p w14:paraId="42D217BB" w14:textId="77777777" w:rsidR="00E3147A" w:rsidRDefault="00E3147A" w:rsidP="00E3147A">
            <w:pPr>
              <w:pStyle w:val="2-"/>
            </w:pPr>
            <w:r>
              <w:tab/>
              <w:t>printf("&amp;local_var0 =%p\n", &amp;local_var0);</w:t>
            </w:r>
          </w:p>
          <w:p w14:paraId="10E5324F" w14:textId="77777777" w:rsidR="00E3147A" w:rsidRDefault="00E3147A" w:rsidP="00E3147A">
            <w:pPr>
              <w:pStyle w:val="2-"/>
            </w:pPr>
            <w:r>
              <w:tab/>
            </w:r>
            <w:r w:rsidRPr="006C008B">
              <w:rPr>
                <w:color w:val="FF0000"/>
              </w:rPr>
              <w:t>func1()</w:t>
            </w:r>
            <w:r>
              <w:t>;</w:t>
            </w:r>
          </w:p>
          <w:p w14:paraId="60D922B0" w14:textId="77777777" w:rsidR="00E3147A" w:rsidRDefault="00E3147A" w:rsidP="00E3147A">
            <w:pPr>
              <w:pStyle w:val="2-"/>
            </w:pPr>
            <w:r>
              <w:tab/>
            </w:r>
            <w:r w:rsidRPr="006C008B">
              <w:rPr>
                <w:color w:val="FF0000"/>
              </w:rPr>
              <w:t>func2()</w:t>
            </w:r>
            <w:r>
              <w:t>;</w:t>
            </w:r>
          </w:p>
          <w:p w14:paraId="1C2D3DE2" w14:textId="2DA76DD7" w:rsidR="00E3147A" w:rsidRDefault="00E3147A" w:rsidP="00E3147A">
            <w:pPr>
              <w:pStyle w:val="2-"/>
            </w:pPr>
            <w:r>
              <w:tab/>
            </w:r>
            <w:r>
              <w:rPr>
                <w:rFonts w:hint="eastAsia"/>
              </w:rPr>
              <w:t>return 0;</w:t>
            </w:r>
          </w:p>
          <w:p w14:paraId="094A3AC5" w14:textId="188B2E0E" w:rsidR="00E3147A" w:rsidRDefault="00E3147A" w:rsidP="00E3147A">
            <w:pPr>
              <w:pStyle w:val="2-"/>
            </w:pPr>
            <w:r>
              <w:t>}</w:t>
            </w:r>
          </w:p>
        </w:tc>
      </w:tr>
    </w:tbl>
    <w:p w14:paraId="1ADB0358" w14:textId="77777777" w:rsidR="00E3147A" w:rsidRPr="00E32152" w:rsidRDefault="00E3147A" w:rsidP="00E3147A">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308C2BD9" w14:textId="77777777" w:rsidTr="00FE2E9A">
        <w:tc>
          <w:tcPr>
            <w:tcW w:w="8494" w:type="dxa"/>
          </w:tcPr>
          <w:p w14:paraId="7FA1F111" w14:textId="77777777" w:rsidR="00E3147A" w:rsidRPr="00E3147A" w:rsidRDefault="00E3147A" w:rsidP="00E3147A">
            <w:pPr>
              <w:pStyle w:val="2-"/>
              <w:rPr>
                <w:color w:val="auto"/>
              </w:rPr>
            </w:pPr>
            <w:r w:rsidRPr="00E3147A">
              <w:rPr>
                <w:color w:val="auto"/>
              </w:rPr>
              <w:t>main()</w:t>
            </w:r>
          </w:p>
          <w:p w14:paraId="02AA0CCB" w14:textId="77777777" w:rsidR="00E3147A" w:rsidRPr="00E3147A" w:rsidRDefault="00E3147A" w:rsidP="00E3147A">
            <w:pPr>
              <w:pStyle w:val="2-"/>
              <w:rPr>
                <w:color w:val="auto"/>
              </w:rPr>
            </w:pPr>
            <w:r w:rsidRPr="00E3147A">
              <w:rPr>
                <w:color w:val="auto"/>
              </w:rPr>
              <w:t>&amp;local_var0 =</w:t>
            </w:r>
            <w:r w:rsidRPr="00E3147A">
              <w:rPr>
                <w:color w:val="FF0000"/>
              </w:rPr>
              <w:t>010EF7F8</w:t>
            </w:r>
          </w:p>
          <w:p w14:paraId="50B985B6" w14:textId="77777777" w:rsidR="00E3147A" w:rsidRPr="00E3147A" w:rsidRDefault="00E3147A" w:rsidP="00E3147A">
            <w:pPr>
              <w:pStyle w:val="2-"/>
              <w:rPr>
                <w:color w:val="auto"/>
              </w:rPr>
            </w:pPr>
            <w:r w:rsidRPr="00E3147A">
              <w:rPr>
                <w:color w:val="auto"/>
              </w:rPr>
              <w:t>func1()</w:t>
            </w:r>
          </w:p>
          <w:p w14:paraId="784B7946" w14:textId="5EE33B34" w:rsidR="00E3147A" w:rsidRPr="00E3147A" w:rsidRDefault="00E3147A" w:rsidP="00E3147A">
            <w:pPr>
              <w:pStyle w:val="2-"/>
              <w:rPr>
                <w:color w:val="auto"/>
              </w:rPr>
            </w:pPr>
            <w:r w:rsidRPr="00E3147A">
              <w:rPr>
                <w:color w:val="auto"/>
              </w:rPr>
              <w:t>&amp;local_var1a=</w:t>
            </w:r>
            <w:r w:rsidRPr="00E3147A">
              <w:rPr>
                <w:color w:val="FF0000"/>
              </w:rPr>
              <w:t>010EF708</w:t>
            </w:r>
            <w:r>
              <w:rPr>
                <w:color w:val="FF0000"/>
              </w:rPr>
              <w:tab/>
            </w:r>
            <w:r>
              <w:rPr>
                <w:rFonts w:hint="eastAsia"/>
                <w:color w:val="FF0000"/>
              </w:rPr>
              <w:t>←関数の呼び出しによってリターンアドレスがスタックに積まれ、S</w:t>
            </w:r>
            <w:r>
              <w:rPr>
                <w:color w:val="FF0000"/>
              </w:rPr>
              <w:t>P</w:t>
            </w:r>
            <w:r>
              <w:rPr>
                <w:rFonts w:hint="eastAsia"/>
                <w:color w:val="FF0000"/>
              </w:rPr>
              <w:t>が上に移動している</w:t>
            </w:r>
          </w:p>
          <w:p w14:paraId="02786154" w14:textId="29735699" w:rsidR="00E3147A" w:rsidRPr="00E3147A" w:rsidRDefault="00E3147A" w:rsidP="00E3147A">
            <w:pPr>
              <w:pStyle w:val="2-"/>
              <w:rPr>
                <w:color w:val="auto"/>
              </w:rPr>
            </w:pPr>
            <w:r w:rsidRPr="00E3147A">
              <w:rPr>
                <w:color w:val="auto"/>
              </w:rPr>
              <w:t>&amp;local_var1b=</w:t>
            </w:r>
            <w:r w:rsidRPr="00E3147A">
              <w:rPr>
                <w:color w:val="FF0000"/>
              </w:rPr>
              <w:t>010EF6FC</w:t>
            </w:r>
            <w:r>
              <w:rPr>
                <w:color w:val="FF0000"/>
              </w:rPr>
              <w:tab/>
            </w:r>
            <w:r>
              <w:rPr>
                <w:rFonts w:hint="eastAsia"/>
                <w:color w:val="FF0000"/>
              </w:rPr>
              <w:t>←ローカル変数がスタックに積まれ、S</w:t>
            </w:r>
            <w:r>
              <w:rPr>
                <w:color w:val="FF0000"/>
              </w:rPr>
              <w:t>P</w:t>
            </w:r>
            <w:r>
              <w:rPr>
                <w:rFonts w:hint="eastAsia"/>
                <w:color w:val="FF0000"/>
              </w:rPr>
              <w:t>が上に移動している</w:t>
            </w:r>
          </w:p>
          <w:p w14:paraId="5F3A8065" w14:textId="54EBF36B" w:rsidR="00E3147A" w:rsidRPr="00E3147A" w:rsidRDefault="00E3147A" w:rsidP="00E3147A">
            <w:pPr>
              <w:pStyle w:val="2-"/>
              <w:rPr>
                <w:color w:val="auto"/>
              </w:rPr>
            </w:pPr>
            <w:r w:rsidRPr="00E3147A">
              <w:rPr>
                <w:color w:val="auto"/>
              </w:rPr>
              <w:t>&amp;local_var1c=</w:t>
            </w:r>
            <w:r w:rsidRPr="00E3147A">
              <w:rPr>
                <w:color w:val="FF0000"/>
              </w:rPr>
              <w:t>010EF6F0</w:t>
            </w:r>
            <w:r>
              <w:rPr>
                <w:color w:val="FF0000"/>
              </w:rPr>
              <w:tab/>
            </w:r>
            <w:r>
              <w:rPr>
                <w:rFonts w:hint="eastAsia"/>
                <w:color w:val="FF0000"/>
              </w:rPr>
              <w:t>←（同上）</w:t>
            </w:r>
          </w:p>
          <w:p w14:paraId="625C9B54" w14:textId="77777777" w:rsidR="00E3147A" w:rsidRPr="00E3147A" w:rsidRDefault="00E3147A" w:rsidP="00E3147A">
            <w:pPr>
              <w:pStyle w:val="2-"/>
              <w:rPr>
                <w:color w:val="auto"/>
              </w:rPr>
            </w:pPr>
            <w:r w:rsidRPr="00E3147A">
              <w:rPr>
                <w:color w:val="auto"/>
              </w:rPr>
              <w:t>func2()</w:t>
            </w:r>
          </w:p>
          <w:p w14:paraId="15BFC0EE" w14:textId="21C460CC" w:rsidR="00E3147A" w:rsidRPr="00E3147A" w:rsidRDefault="00E3147A" w:rsidP="00E3147A">
            <w:pPr>
              <w:pStyle w:val="2-"/>
              <w:rPr>
                <w:color w:val="auto"/>
              </w:rPr>
            </w:pPr>
            <w:r w:rsidRPr="00E3147A">
              <w:rPr>
                <w:color w:val="auto"/>
              </w:rPr>
              <w:t>&amp;local_var2 =</w:t>
            </w:r>
            <w:r w:rsidRPr="00E3147A">
              <w:rPr>
                <w:color w:val="FF0000"/>
              </w:rPr>
              <w:t>010EF60C</w:t>
            </w:r>
            <w:r>
              <w:rPr>
                <w:color w:val="FF0000"/>
              </w:rPr>
              <w:tab/>
            </w:r>
            <w:r>
              <w:rPr>
                <w:rFonts w:hint="eastAsia"/>
                <w:color w:val="FF0000"/>
              </w:rPr>
              <w:t>←func1から呼び出されたので、さらにS</w:t>
            </w:r>
            <w:r>
              <w:rPr>
                <w:color w:val="FF0000"/>
              </w:rPr>
              <w:t>P</w:t>
            </w:r>
            <w:r>
              <w:rPr>
                <w:rFonts w:hint="eastAsia"/>
                <w:color w:val="FF0000"/>
              </w:rPr>
              <w:t>が上に移動している</w:t>
            </w:r>
          </w:p>
          <w:p w14:paraId="78593503" w14:textId="77777777" w:rsidR="00E3147A" w:rsidRPr="00E3147A" w:rsidRDefault="00E3147A" w:rsidP="00E3147A">
            <w:pPr>
              <w:pStyle w:val="2-"/>
              <w:rPr>
                <w:color w:val="auto"/>
              </w:rPr>
            </w:pPr>
            <w:r w:rsidRPr="00E3147A">
              <w:rPr>
                <w:color w:val="auto"/>
              </w:rPr>
              <w:t>func2()</w:t>
            </w:r>
          </w:p>
          <w:p w14:paraId="596270BF" w14:textId="551BA73A" w:rsidR="00E3147A" w:rsidRDefault="00E3147A" w:rsidP="00E3147A">
            <w:pPr>
              <w:pStyle w:val="2-"/>
            </w:pPr>
            <w:r w:rsidRPr="00E3147A">
              <w:rPr>
                <w:color w:val="auto"/>
              </w:rPr>
              <w:t>&amp;local_var2 =</w:t>
            </w:r>
            <w:r w:rsidRPr="00E3147A">
              <w:rPr>
                <w:color w:val="FF0000"/>
              </w:rPr>
              <w:t>010EF708</w:t>
            </w:r>
            <w:r>
              <w:rPr>
                <w:color w:val="FF0000"/>
              </w:rPr>
              <w:tab/>
            </w:r>
            <w:r>
              <w:rPr>
                <w:rFonts w:hint="eastAsia"/>
                <w:color w:val="FF0000"/>
              </w:rPr>
              <w:t>←mainに戻って（スタックを戻して）から再度呼び出したので、同じ関数でもS</w:t>
            </w:r>
            <w:r>
              <w:rPr>
                <w:color w:val="FF0000"/>
              </w:rPr>
              <w:t>P</w:t>
            </w:r>
            <w:r>
              <w:rPr>
                <w:rFonts w:hint="eastAsia"/>
                <w:color w:val="FF0000"/>
              </w:rPr>
              <w:t>が変わっている</w:t>
            </w:r>
          </w:p>
        </w:tc>
      </w:tr>
    </w:tbl>
    <w:p w14:paraId="3DFFAA31" w14:textId="2D28F95E" w:rsidR="00E3147A" w:rsidRDefault="00E70BB4" w:rsidP="00E70BB4">
      <w:pPr>
        <w:pStyle w:val="a9"/>
        <w:keepNext/>
        <w:widowControl/>
        <w:spacing w:beforeLines="50" w:before="180"/>
        <w:ind w:firstLine="283"/>
      </w:pPr>
      <w:r>
        <w:rPr>
          <w:rFonts w:hint="eastAsia"/>
        </w:rPr>
        <w:t>この時、スタック領域は下記のように使用される。</w:t>
      </w:r>
      <w:r w:rsidR="0089500A">
        <w:rPr>
          <w:rFonts w:hint="eastAsia"/>
        </w:rPr>
        <w:t>スタックは領域の最下層から順に積まれていき、一つの関数が使用する範囲を「スタックフレーム</w:t>
      </w:r>
      <w:r w:rsidR="00483449">
        <w:fldChar w:fldCharType="begin"/>
      </w:r>
      <w:r w:rsidR="00483449">
        <w:instrText xml:space="preserve"> XE "</w:instrText>
      </w:r>
      <w:r w:rsidR="00483449">
        <w:rPr>
          <w:rFonts w:hint="eastAsia"/>
        </w:rPr>
        <w:instrText>スタックフレーム</w:instrText>
      </w:r>
      <w:r w:rsidR="00483449">
        <w:instrText>" \y “</w:instrText>
      </w:r>
      <w:r w:rsidR="00483449">
        <w:rPr>
          <w:rFonts w:hint="eastAsia"/>
        </w:rPr>
        <w:instrText>すたっくふれーむ</w:instrText>
      </w:r>
      <w:r w:rsidR="00483449">
        <w:instrText xml:space="preserve">” </w:instrText>
      </w:r>
      <w:r w:rsidR="00483449">
        <w:fldChar w:fldCharType="end"/>
      </w:r>
      <w:r w:rsidR="0089500A">
        <w:rPr>
          <w:rFonts w:hint="eastAsia"/>
        </w:rPr>
        <w:t>」と呼ぶ。</w:t>
      </w:r>
      <w:r w:rsidR="00483449">
        <w:fldChar w:fldCharType="begin"/>
      </w:r>
      <w:r w:rsidR="00483449">
        <w:instrText xml:space="preserve"> XE "</w:instrText>
      </w:r>
      <w:r w:rsidR="00483449">
        <w:rPr>
          <w:rFonts w:hint="eastAsia"/>
        </w:rPr>
        <w:instrText>スタックポインタ</w:instrText>
      </w:r>
      <w:r w:rsidR="00483449">
        <w:instrText>" \y “</w:instrText>
      </w:r>
      <w:r w:rsidR="00483449">
        <w:rPr>
          <w:rFonts w:hint="eastAsia"/>
        </w:rPr>
        <w:instrText>すたっくぽいんた</w:instrText>
      </w:r>
      <w:r w:rsidR="00483449">
        <w:instrText xml:space="preserve">” </w:instrText>
      </w:r>
      <w:r w:rsidR="00483449">
        <w:fldChar w:fldCharType="end"/>
      </w:r>
    </w:p>
    <w:p w14:paraId="12CB060B" w14:textId="714ADC7F" w:rsidR="00E70BB4" w:rsidRDefault="00FE2E9A" w:rsidP="00FE2E9A">
      <w:pPr>
        <w:pStyle w:val="a9"/>
        <w:ind w:rightChars="-338" w:right="-710" w:firstLineChars="0" w:firstLine="0"/>
      </w:pPr>
      <w:r>
        <w:object w:dxaOrig="15016" w:dyaOrig="8806" w14:anchorId="3A96D40D">
          <v:shape id="_x0000_i1034" type="#_x0000_t75" style="width:453.3pt;height:265.55pt" o:ole="">
            <v:imagedata r:id="rId36" o:title=""/>
          </v:shape>
          <o:OLEObject Type="Embed" ProgID="Visio.Drawing.15" ShapeID="_x0000_i1034" DrawAspect="Content" ObjectID="_1453296060" r:id="rId37"/>
        </w:object>
      </w:r>
    </w:p>
    <w:p w14:paraId="07F96D8A" w14:textId="2A8F2A9D" w:rsidR="00FE2E9A" w:rsidRDefault="006C008B" w:rsidP="00FE2E9A">
      <w:pPr>
        <w:pStyle w:val="a9"/>
        <w:spacing w:beforeLines="50" w:before="180"/>
        <w:ind w:firstLine="283"/>
      </w:pPr>
      <w:r>
        <w:rPr>
          <w:rFonts w:hint="eastAsia"/>
        </w:rPr>
        <w:t>スタック領域は、スレッドごとにそれぞれ個別に割り当てられる。</w:t>
      </w:r>
    </w:p>
    <w:p w14:paraId="27A65BA8" w14:textId="5861E235" w:rsidR="006C008B" w:rsidRDefault="006C008B" w:rsidP="006C008B">
      <w:pPr>
        <w:pStyle w:val="a9"/>
        <w:ind w:firstLine="283"/>
      </w:pPr>
      <w:r>
        <w:rPr>
          <w:rFonts w:hint="eastAsia"/>
        </w:rPr>
        <w:t>スレッドに割り当てるスタックは、</w:t>
      </w:r>
      <w:r>
        <w:rPr>
          <w:rFonts w:hint="eastAsia"/>
        </w:rPr>
        <w:t>OS</w:t>
      </w:r>
      <w:r>
        <w:rPr>
          <w:rFonts w:hint="eastAsia"/>
        </w:rPr>
        <w:t>に任せて既定の領域を確保さるか、自分でサイズを指定して</w:t>
      </w:r>
      <w:r>
        <w:rPr>
          <w:rFonts w:hint="eastAsia"/>
        </w:rPr>
        <w:t>OS</w:t>
      </w:r>
      <w:r>
        <w:rPr>
          <w:rFonts w:hint="eastAsia"/>
        </w:rPr>
        <w:t>に領域を確保させるか、自分で確保した領域を渡すかする。</w:t>
      </w:r>
    </w:p>
    <w:p w14:paraId="62294F9E" w14:textId="216AE57D" w:rsidR="003732D1" w:rsidRDefault="003732D1" w:rsidP="003732D1">
      <w:pPr>
        <w:pStyle w:val="a9"/>
        <w:spacing w:beforeLines="50" w:before="180"/>
        <w:ind w:firstLine="283"/>
      </w:pPr>
      <w:r>
        <w:rPr>
          <w:rFonts w:hint="eastAsia"/>
        </w:rPr>
        <w:t>スタックサイズを超える関数呼び出しや変数確保が行われると、</w:t>
      </w:r>
      <w:r w:rsidR="00C02692">
        <w:rPr>
          <w:rFonts w:hint="eastAsia"/>
        </w:rPr>
        <w:t>「</w:t>
      </w:r>
      <w:r>
        <w:rPr>
          <w:rFonts w:hint="eastAsia"/>
        </w:rPr>
        <w:t>スタックオーバーフロー</w:t>
      </w:r>
      <w:r w:rsidR="00C02692">
        <w:rPr>
          <w:rFonts w:hint="eastAsia"/>
        </w:rPr>
        <w:t>」</w:t>
      </w:r>
      <w:r w:rsidR="00C02692">
        <w:fldChar w:fldCharType="begin"/>
      </w:r>
      <w:r w:rsidR="00C02692">
        <w:instrText xml:space="preserve"> XE "</w:instrText>
      </w:r>
      <w:r w:rsidR="00C02692">
        <w:rPr>
          <w:rFonts w:hint="eastAsia"/>
        </w:rPr>
        <w:instrText>スタックオーバーフロー</w:instrText>
      </w:r>
      <w:r w:rsidR="00C02692">
        <w:instrText>" \y “</w:instrText>
      </w:r>
      <w:r w:rsidR="00C02692">
        <w:rPr>
          <w:rFonts w:hint="eastAsia"/>
        </w:rPr>
        <w:instrText>すたっくおーばーふろー</w:instrText>
      </w:r>
      <w:r w:rsidR="00C02692">
        <w:instrText xml:space="preserve">” </w:instrText>
      </w:r>
      <w:r w:rsidR="00C02692">
        <w:fldChar w:fldCharType="end"/>
      </w:r>
      <w:r>
        <w:rPr>
          <w:rFonts w:hint="eastAsia"/>
        </w:rPr>
        <w:t>が起こり、プログラム全体が停止する。</w:t>
      </w:r>
    </w:p>
    <w:p w14:paraId="42952B36" w14:textId="3EDCD568" w:rsidR="003732D1" w:rsidRDefault="003732D1" w:rsidP="003732D1">
      <w:pPr>
        <w:pStyle w:val="a9"/>
        <w:keepNext/>
        <w:widowControl/>
        <w:spacing w:beforeLines="50" w:before="180"/>
        <w:ind w:firstLineChars="0" w:firstLine="0"/>
      </w:pPr>
      <w:r>
        <w:rPr>
          <w:rFonts w:hint="eastAsia"/>
        </w:rPr>
        <w:lastRenderedPageBreak/>
        <w:t>スタックオーバーフローのサンプル①：変数が大きすぎる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50ED9499" w14:textId="77777777" w:rsidTr="00F96884">
        <w:tc>
          <w:tcPr>
            <w:tcW w:w="8494" w:type="dxa"/>
          </w:tcPr>
          <w:p w14:paraId="33868207" w14:textId="77777777" w:rsidR="003732D1" w:rsidRPr="00E3147A" w:rsidRDefault="003732D1" w:rsidP="00F96884">
            <w:pPr>
              <w:pStyle w:val="2-"/>
              <w:rPr>
                <w:color w:val="00B050"/>
              </w:rPr>
            </w:pPr>
            <w:r w:rsidRPr="00E3147A">
              <w:rPr>
                <w:rFonts w:hint="eastAsia"/>
                <w:color w:val="00B050"/>
              </w:rPr>
              <w:t>//関数１</w:t>
            </w:r>
          </w:p>
          <w:p w14:paraId="4A371CC9" w14:textId="77777777" w:rsidR="003732D1" w:rsidRPr="006C008B" w:rsidRDefault="003732D1" w:rsidP="00F96884">
            <w:pPr>
              <w:pStyle w:val="2-"/>
              <w:rPr>
                <w:color w:val="FF0000"/>
              </w:rPr>
            </w:pPr>
            <w:r>
              <w:t xml:space="preserve">void </w:t>
            </w:r>
            <w:r w:rsidRPr="006C008B">
              <w:rPr>
                <w:color w:val="FF0000"/>
              </w:rPr>
              <w:t>func1()</w:t>
            </w:r>
          </w:p>
          <w:p w14:paraId="3F58277B" w14:textId="77777777" w:rsidR="003732D1" w:rsidRDefault="003732D1" w:rsidP="00F96884">
            <w:pPr>
              <w:pStyle w:val="2-"/>
            </w:pPr>
            <w:r>
              <w:t>{</w:t>
            </w:r>
          </w:p>
          <w:p w14:paraId="33EF7912" w14:textId="77777777" w:rsidR="003732D1" w:rsidRDefault="003732D1" w:rsidP="00F96884">
            <w:pPr>
              <w:pStyle w:val="2-"/>
            </w:pPr>
            <w:r>
              <w:tab/>
              <w:t>printf("func1()\n");</w:t>
            </w:r>
          </w:p>
          <w:p w14:paraId="050463C9" w14:textId="1FB5A16F" w:rsidR="003732D1" w:rsidRDefault="003732D1" w:rsidP="00F96884">
            <w:pPr>
              <w:pStyle w:val="2-"/>
            </w:pPr>
            <w:r>
              <w:tab/>
            </w:r>
            <w:r w:rsidRPr="006C008B">
              <w:rPr>
                <w:color w:val="FF0000"/>
              </w:rPr>
              <w:t>int local_var</w:t>
            </w:r>
            <w:r>
              <w:rPr>
                <w:color w:val="FF0000"/>
              </w:rPr>
              <w:t>[16 * 1024 * 1024]</w:t>
            </w:r>
            <w:r>
              <w:t xml:space="preserve"> = {};</w:t>
            </w:r>
            <w:r>
              <w:rPr>
                <w:color w:val="FF0000"/>
              </w:rPr>
              <w:tab/>
              <w:t>//</w:t>
            </w:r>
            <w:r>
              <w:rPr>
                <w:rFonts w:hint="eastAsia"/>
                <w:color w:val="FF0000"/>
              </w:rPr>
              <w:t>←【問題の箇所】</w:t>
            </w:r>
          </w:p>
          <w:p w14:paraId="0F8BE8BE" w14:textId="77777777" w:rsidR="003732D1" w:rsidRDefault="003732D1" w:rsidP="00F96884">
            <w:pPr>
              <w:pStyle w:val="2-"/>
            </w:pPr>
            <w:r>
              <w:t>}</w:t>
            </w:r>
          </w:p>
          <w:p w14:paraId="056C685D" w14:textId="77777777" w:rsidR="003732D1" w:rsidRDefault="003732D1" w:rsidP="00F96884">
            <w:pPr>
              <w:pStyle w:val="2-"/>
            </w:pPr>
          </w:p>
          <w:p w14:paraId="2AEC7920" w14:textId="77777777" w:rsidR="003732D1" w:rsidRPr="00E3147A" w:rsidRDefault="003732D1" w:rsidP="00F96884">
            <w:pPr>
              <w:pStyle w:val="2-"/>
              <w:rPr>
                <w:color w:val="00B050"/>
              </w:rPr>
            </w:pPr>
            <w:r w:rsidRPr="00E3147A">
              <w:rPr>
                <w:rFonts w:hint="eastAsia"/>
                <w:color w:val="00B050"/>
              </w:rPr>
              <w:t>//メイン</w:t>
            </w:r>
          </w:p>
          <w:p w14:paraId="4CEF8316" w14:textId="77777777" w:rsidR="003732D1" w:rsidRDefault="003732D1" w:rsidP="00F96884">
            <w:pPr>
              <w:pStyle w:val="2-"/>
            </w:pPr>
            <w:r>
              <w:t>int main(const int argc, const char* argv[])</w:t>
            </w:r>
          </w:p>
          <w:p w14:paraId="1B84C141" w14:textId="77777777" w:rsidR="003732D1" w:rsidRDefault="003732D1" w:rsidP="00F96884">
            <w:pPr>
              <w:pStyle w:val="2-"/>
            </w:pPr>
            <w:r>
              <w:t>{</w:t>
            </w:r>
          </w:p>
          <w:p w14:paraId="4EF6A16C" w14:textId="77777777" w:rsidR="003732D1" w:rsidRDefault="003732D1" w:rsidP="00F96884">
            <w:pPr>
              <w:pStyle w:val="2-"/>
            </w:pPr>
            <w:r>
              <w:tab/>
              <w:t>printf("main()\n");</w:t>
            </w:r>
          </w:p>
          <w:p w14:paraId="03DDCE5E" w14:textId="77777777" w:rsidR="003732D1" w:rsidRDefault="003732D1" w:rsidP="00F96884">
            <w:pPr>
              <w:pStyle w:val="2-"/>
            </w:pPr>
            <w:r>
              <w:tab/>
            </w:r>
            <w:r w:rsidRPr="006C008B">
              <w:rPr>
                <w:color w:val="FF0000"/>
              </w:rPr>
              <w:t>func1()</w:t>
            </w:r>
            <w:r>
              <w:t>;</w:t>
            </w:r>
          </w:p>
          <w:p w14:paraId="69AD91E6" w14:textId="77777777" w:rsidR="003732D1" w:rsidRDefault="003732D1" w:rsidP="00F96884">
            <w:pPr>
              <w:pStyle w:val="2-"/>
            </w:pPr>
            <w:r>
              <w:tab/>
            </w:r>
            <w:r>
              <w:rPr>
                <w:rFonts w:hint="eastAsia"/>
              </w:rPr>
              <w:t>return 0;</w:t>
            </w:r>
          </w:p>
          <w:p w14:paraId="42C31446" w14:textId="77777777" w:rsidR="003732D1" w:rsidRDefault="003732D1" w:rsidP="00F96884">
            <w:pPr>
              <w:pStyle w:val="2-"/>
            </w:pPr>
            <w:r>
              <w:t>}</w:t>
            </w:r>
          </w:p>
        </w:tc>
      </w:tr>
    </w:tbl>
    <w:p w14:paraId="456AA340" w14:textId="24AFDA6C"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rFonts w:hint="eastAsia"/>
          <w:sz w:val="20"/>
          <w:szCs w:val="20"/>
        </w:rPr>
        <w:t>Windows</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F1B01EB" w14:textId="77777777" w:rsidTr="00F96884">
        <w:tc>
          <w:tcPr>
            <w:tcW w:w="8494" w:type="dxa"/>
          </w:tcPr>
          <w:p w14:paraId="270596C8" w14:textId="77777777" w:rsidR="003732D1" w:rsidRPr="00E3147A" w:rsidRDefault="003732D1" w:rsidP="00F96884">
            <w:pPr>
              <w:pStyle w:val="2-"/>
              <w:rPr>
                <w:color w:val="auto"/>
              </w:rPr>
            </w:pPr>
            <w:r w:rsidRPr="00E3147A">
              <w:rPr>
                <w:color w:val="auto"/>
              </w:rPr>
              <w:t>main()</w:t>
            </w:r>
          </w:p>
          <w:p w14:paraId="63FA299B" w14:textId="6BD332AC" w:rsidR="003732D1" w:rsidRDefault="003732D1" w:rsidP="00F96884">
            <w:pPr>
              <w:pStyle w:val="2-"/>
            </w:pPr>
            <w:r w:rsidRPr="003732D1">
              <w:rPr>
                <w:rFonts w:hint="eastAsia"/>
                <w:color w:val="FF0000"/>
              </w:rPr>
              <w:t>ハンドルされない例外が</w:t>
            </w:r>
            <w:r>
              <w:rPr>
                <w:rFonts w:hint="eastAsia"/>
                <w:color w:val="FF0000"/>
              </w:rPr>
              <w:t xml:space="preserve"> 0x00C11777 (</w:t>
            </w:r>
            <w:r>
              <w:rPr>
                <w:color w:val="FF0000"/>
              </w:rPr>
              <w:t>test</w:t>
            </w:r>
            <w:r w:rsidRPr="003732D1">
              <w:rPr>
                <w:rFonts w:hint="eastAsia"/>
                <w:color w:val="FF0000"/>
              </w:rPr>
              <w:t>.exe) で発生しました: 0xC00000FD: Stack overflow (パラメーター: 0x00000000, 0x000E2000)。</w:t>
            </w:r>
          </w:p>
        </w:tc>
      </w:tr>
    </w:tbl>
    <w:p w14:paraId="7C45CEB9" w14:textId="6433CF75"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sz w:val="20"/>
          <w:szCs w:val="20"/>
        </w:rPr>
        <w:t>Linux</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7A481E1" w14:textId="77777777" w:rsidTr="00F96884">
        <w:tc>
          <w:tcPr>
            <w:tcW w:w="8494" w:type="dxa"/>
          </w:tcPr>
          <w:p w14:paraId="1D189050" w14:textId="77777777" w:rsidR="003732D1" w:rsidRPr="00E3147A" w:rsidRDefault="003732D1" w:rsidP="00F96884">
            <w:pPr>
              <w:pStyle w:val="2-"/>
              <w:rPr>
                <w:color w:val="auto"/>
              </w:rPr>
            </w:pPr>
            <w:r w:rsidRPr="00E3147A">
              <w:rPr>
                <w:color w:val="auto"/>
              </w:rPr>
              <w:t>main()</w:t>
            </w:r>
          </w:p>
          <w:p w14:paraId="5264FF57" w14:textId="134348B7" w:rsidR="003732D1" w:rsidRDefault="003732D1" w:rsidP="003732D1">
            <w:pPr>
              <w:pStyle w:val="2-"/>
            </w:pPr>
            <w:r w:rsidRPr="003732D1">
              <w:rPr>
                <w:rFonts w:hint="eastAsia"/>
                <w:color w:val="FF0000"/>
              </w:rPr>
              <w:t>セグメンテーション違反です (コアダンプ)</w:t>
            </w:r>
            <w:r>
              <w:rPr>
                <w:color w:val="FF0000"/>
              </w:rPr>
              <w:t xml:space="preserve"> </w:t>
            </w:r>
          </w:p>
        </w:tc>
      </w:tr>
    </w:tbl>
    <w:p w14:paraId="756E8CA0" w14:textId="1CDFE83E" w:rsidR="003732D1" w:rsidRDefault="003732D1" w:rsidP="003732D1">
      <w:pPr>
        <w:pStyle w:val="a9"/>
        <w:keepNext/>
        <w:widowControl/>
        <w:spacing w:beforeLines="50" w:before="180"/>
        <w:ind w:firstLineChars="0" w:firstLine="0"/>
      </w:pPr>
      <w:r>
        <w:rPr>
          <w:rFonts w:hint="eastAsia"/>
        </w:rPr>
        <w:t>スタックオーバーフローのサンプル②：無限再帰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2A2B585C" w14:textId="77777777" w:rsidTr="00F96884">
        <w:tc>
          <w:tcPr>
            <w:tcW w:w="8494" w:type="dxa"/>
          </w:tcPr>
          <w:p w14:paraId="2D15C6AB" w14:textId="77777777" w:rsidR="003732D1" w:rsidRPr="00E3147A" w:rsidRDefault="003732D1" w:rsidP="00F96884">
            <w:pPr>
              <w:pStyle w:val="2-"/>
              <w:rPr>
                <w:color w:val="00B050"/>
              </w:rPr>
            </w:pPr>
            <w:r w:rsidRPr="00E3147A">
              <w:rPr>
                <w:rFonts w:hint="eastAsia"/>
                <w:color w:val="00B050"/>
              </w:rPr>
              <w:t>//関数１</w:t>
            </w:r>
          </w:p>
          <w:p w14:paraId="3773615E" w14:textId="77777777" w:rsidR="003732D1" w:rsidRPr="006C008B" w:rsidRDefault="003732D1" w:rsidP="00F96884">
            <w:pPr>
              <w:pStyle w:val="2-"/>
              <w:rPr>
                <w:color w:val="FF0000"/>
              </w:rPr>
            </w:pPr>
            <w:r>
              <w:t xml:space="preserve">void </w:t>
            </w:r>
            <w:r w:rsidRPr="006C008B">
              <w:rPr>
                <w:color w:val="FF0000"/>
              </w:rPr>
              <w:t>func1()</w:t>
            </w:r>
          </w:p>
          <w:p w14:paraId="606B256B" w14:textId="77777777" w:rsidR="003732D1" w:rsidRDefault="003732D1" w:rsidP="00F96884">
            <w:pPr>
              <w:pStyle w:val="2-"/>
            </w:pPr>
            <w:r>
              <w:t>{</w:t>
            </w:r>
          </w:p>
          <w:p w14:paraId="2A2CE190" w14:textId="2323E41B" w:rsidR="003732D1" w:rsidRDefault="003732D1" w:rsidP="00F96884">
            <w:pPr>
              <w:pStyle w:val="2-"/>
            </w:pPr>
            <w:r>
              <w:tab/>
            </w:r>
            <w:r w:rsidRPr="003732D1">
              <w:rPr>
                <w:color w:val="FF0000"/>
              </w:rPr>
              <w:t>f</w:t>
            </w:r>
            <w:r>
              <w:rPr>
                <w:rFonts w:hint="eastAsia"/>
                <w:color w:val="FF0000"/>
              </w:rPr>
              <w:t>unc</w:t>
            </w:r>
            <w:r>
              <w:rPr>
                <w:color w:val="FF0000"/>
              </w:rPr>
              <w:t>1</w:t>
            </w:r>
            <w:r>
              <w:rPr>
                <w:rFonts w:hint="eastAsia"/>
                <w:color w:val="FF0000"/>
              </w:rPr>
              <w:t>();</w:t>
            </w:r>
            <w:r>
              <w:rPr>
                <w:color w:val="FF0000"/>
              </w:rPr>
              <w:tab/>
              <w:t>//</w:t>
            </w:r>
            <w:r>
              <w:rPr>
                <w:rFonts w:hint="eastAsia"/>
                <w:color w:val="FF0000"/>
              </w:rPr>
              <w:t>←【問題の箇所】</w:t>
            </w:r>
          </w:p>
          <w:p w14:paraId="16D62011" w14:textId="77777777" w:rsidR="003732D1" w:rsidRDefault="003732D1" w:rsidP="00F96884">
            <w:pPr>
              <w:pStyle w:val="2-"/>
            </w:pPr>
            <w:r>
              <w:t>}</w:t>
            </w:r>
          </w:p>
          <w:p w14:paraId="2F98DBFB" w14:textId="77777777" w:rsidR="003732D1" w:rsidRDefault="003732D1" w:rsidP="00F96884">
            <w:pPr>
              <w:pStyle w:val="2-"/>
            </w:pPr>
          </w:p>
          <w:p w14:paraId="163C01AE" w14:textId="77777777" w:rsidR="003732D1" w:rsidRPr="00E3147A" w:rsidRDefault="003732D1" w:rsidP="00F96884">
            <w:pPr>
              <w:pStyle w:val="2-"/>
              <w:rPr>
                <w:color w:val="00B050"/>
              </w:rPr>
            </w:pPr>
            <w:r w:rsidRPr="00E3147A">
              <w:rPr>
                <w:rFonts w:hint="eastAsia"/>
                <w:color w:val="00B050"/>
              </w:rPr>
              <w:t>//メイン</w:t>
            </w:r>
          </w:p>
          <w:p w14:paraId="17192D5B" w14:textId="77777777" w:rsidR="003732D1" w:rsidRDefault="003732D1" w:rsidP="00F96884">
            <w:pPr>
              <w:pStyle w:val="2-"/>
            </w:pPr>
            <w:r>
              <w:t>int main(const int argc, const char* argv[])</w:t>
            </w:r>
          </w:p>
          <w:p w14:paraId="3BEDB7ED" w14:textId="77777777" w:rsidR="003732D1" w:rsidRDefault="003732D1" w:rsidP="00F96884">
            <w:pPr>
              <w:pStyle w:val="2-"/>
            </w:pPr>
            <w:r>
              <w:t>{</w:t>
            </w:r>
          </w:p>
          <w:p w14:paraId="29B5DDF5" w14:textId="77777777" w:rsidR="003732D1" w:rsidRDefault="003732D1" w:rsidP="00F96884">
            <w:pPr>
              <w:pStyle w:val="2-"/>
            </w:pPr>
            <w:r>
              <w:tab/>
              <w:t>printf("main()\n");</w:t>
            </w:r>
          </w:p>
          <w:p w14:paraId="4110D832" w14:textId="77777777" w:rsidR="003732D1" w:rsidRDefault="003732D1" w:rsidP="00F96884">
            <w:pPr>
              <w:pStyle w:val="2-"/>
            </w:pPr>
            <w:r>
              <w:tab/>
            </w:r>
            <w:r w:rsidRPr="006C008B">
              <w:rPr>
                <w:color w:val="FF0000"/>
              </w:rPr>
              <w:t>func1()</w:t>
            </w:r>
            <w:r>
              <w:t>;</w:t>
            </w:r>
          </w:p>
          <w:p w14:paraId="3E42C7FC" w14:textId="77777777" w:rsidR="003732D1" w:rsidRDefault="003732D1" w:rsidP="00F96884">
            <w:pPr>
              <w:pStyle w:val="2-"/>
            </w:pPr>
            <w:r>
              <w:tab/>
            </w:r>
            <w:r>
              <w:rPr>
                <w:rFonts w:hint="eastAsia"/>
              </w:rPr>
              <w:t>return 0;</w:t>
            </w:r>
          </w:p>
          <w:p w14:paraId="22FEF5E0" w14:textId="77777777" w:rsidR="003732D1" w:rsidRDefault="003732D1" w:rsidP="00F96884">
            <w:pPr>
              <w:pStyle w:val="2-"/>
            </w:pPr>
            <w:r>
              <w:t>}</w:t>
            </w:r>
          </w:p>
        </w:tc>
      </w:tr>
    </w:tbl>
    <w:p w14:paraId="48D4B59F" w14:textId="23945F89" w:rsidR="003732D1" w:rsidRPr="00E32152" w:rsidRDefault="003732D1" w:rsidP="003732D1">
      <w:pPr>
        <w:pStyle w:val="a9"/>
        <w:keepNext/>
        <w:widowControl/>
        <w:rPr>
          <w:color w:val="FF0000"/>
          <w:sz w:val="20"/>
          <w:szCs w:val="20"/>
        </w:rPr>
      </w:pPr>
      <w:r>
        <w:rPr>
          <w:rFonts w:hint="eastAsia"/>
          <w:color w:val="FF0000"/>
          <w:sz w:val="20"/>
          <w:szCs w:val="20"/>
        </w:rPr>
        <w:t>※</w:t>
      </w:r>
      <w:r w:rsidRPr="00E32152">
        <w:rPr>
          <w:rFonts w:hint="eastAsia"/>
          <w:color w:val="FF0000"/>
          <w:sz w:val="20"/>
          <w:szCs w:val="20"/>
        </w:rPr>
        <w:t>実行結果</w:t>
      </w:r>
      <w:r>
        <w:rPr>
          <w:rFonts w:hint="eastAsia"/>
          <w:color w:val="FF0000"/>
          <w:sz w:val="20"/>
          <w:szCs w:val="20"/>
        </w:rPr>
        <w:t>はサンプル①と同じ</w:t>
      </w:r>
    </w:p>
    <w:p w14:paraId="10902512" w14:textId="1D75A60F" w:rsidR="00B76262" w:rsidRDefault="00B76262" w:rsidP="00B76262">
      <w:pPr>
        <w:pStyle w:val="a9"/>
        <w:spacing w:beforeLines="50" w:before="180"/>
        <w:ind w:firstLine="283"/>
      </w:pPr>
      <w:r>
        <w:t xml:space="preserve">GCC 4.6 </w:t>
      </w:r>
      <w:r>
        <w:t>以降のコンパイラを使用している場合、</w:t>
      </w:r>
      <w:r>
        <w:rPr>
          <w:rFonts w:hint="eastAsia"/>
        </w:rPr>
        <w:t xml:space="preserve"> -fstack-usege</w:t>
      </w:r>
      <w:r w:rsidR="00C02692">
        <w:fldChar w:fldCharType="begin"/>
      </w:r>
      <w:r w:rsidR="00C02692">
        <w:instrText xml:space="preserve"> XE "GCC:--fstack-usage</w:instrText>
      </w:r>
      <w:r w:rsidR="00C02692">
        <w:rPr>
          <w:rFonts w:hint="eastAsia"/>
        </w:rPr>
        <w:instrText>オプション</w:instrText>
      </w:r>
      <w:r w:rsidR="00C02692">
        <w:instrText>" \y “GCC:--fstack-usage</w:instrText>
      </w:r>
      <w:r w:rsidR="00C02692">
        <w:rPr>
          <w:rFonts w:hint="eastAsia"/>
        </w:rPr>
        <w:instrText>おぷしょん</w:instrText>
      </w:r>
      <w:r w:rsidR="00C02692">
        <w:instrText xml:space="preserve">” </w:instrText>
      </w:r>
      <w:r w:rsidR="00C02692">
        <w:fldChar w:fldCharType="end"/>
      </w:r>
      <w:r>
        <w:rPr>
          <w:rFonts w:hint="eastAsia"/>
        </w:rPr>
        <w:t xml:space="preserve"> </w:t>
      </w:r>
      <w:r>
        <w:rPr>
          <w:rFonts w:hint="eastAsia"/>
        </w:rPr>
        <w:t>というオプションを付けてコンパイルすると、関数ごとのスタック所要量を</w:t>
      </w:r>
      <w:r w:rsidR="00DF1FE4">
        <w:rPr>
          <w:rFonts w:hint="eastAsia"/>
        </w:rPr>
        <w:t>確認</w:t>
      </w:r>
      <w:r>
        <w:rPr>
          <w:rFonts w:hint="eastAsia"/>
        </w:rPr>
        <w:t>できる。</w:t>
      </w:r>
      <w:r>
        <w:t>上記オーバーフローのサンプル</w:t>
      </w:r>
      <w:r>
        <w:rPr>
          <w:rFonts w:hint="eastAsia"/>
        </w:rPr>
        <w:t>①</w:t>
      </w:r>
      <w:r w:rsidR="00DF1FE4">
        <w:rPr>
          <w:rFonts w:hint="eastAsia"/>
        </w:rPr>
        <w:t>の</w:t>
      </w:r>
      <w:r w:rsidR="001C3209">
        <w:rPr>
          <w:rFonts w:hint="eastAsia"/>
        </w:rPr>
        <w:t>コードの</w:t>
      </w:r>
      <w:r w:rsidR="002D2F12">
        <w:rPr>
          <w:rFonts w:hint="eastAsia"/>
        </w:rPr>
        <w:t>確認</w:t>
      </w:r>
      <w:r w:rsidR="00DF1FE4">
        <w:rPr>
          <w:rFonts w:hint="eastAsia"/>
        </w:rPr>
        <w:t>結果</w:t>
      </w:r>
      <w:r>
        <w:rPr>
          <w:rFonts w:hint="eastAsia"/>
        </w:rPr>
        <w:t>を示す。</w:t>
      </w:r>
    </w:p>
    <w:p w14:paraId="04EADE96" w14:textId="4B88B855" w:rsidR="00B76262" w:rsidRDefault="00B76262" w:rsidP="00B76262">
      <w:pPr>
        <w:pStyle w:val="a9"/>
        <w:keepNext/>
        <w:widowControl/>
        <w:spacing w:beforeLines="50" w:before="180"/>
        <w:ind w:firstLineChars="0" w:firstLine="0"/>
      </w:pPr>
      <w:r>
        <w:rPr>
          <w:rFonts w:hint="eastAsia"/>
        </w:rPr>
        <w:t>スタック</w:t>
      </w:r>
      <w:r w:rsidR="00DF1FE4">
        <w:rPr>
          <w:rFonts w:hint="eastAsia"/>
        </w:rPr>
        <w:t>所要量</w:t>
      </w:r>
      <w:r>
        <w:rPr>
          <w:rFonts w:hint="eastAsia"/>
        </w:rPr>
        <w:t>の確認例：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6262" w14:paraId="6A4A3D13" w14:textId="77777777" w:rsidTr="00F96884">
        <w:tc>
          <w:tcPr>
            <w:tcW w:w="8494" w:type="dxa"/>
          </w:tcPr>
          <w:p w14:paraId="48A4026C" w14:textId="77777777" w:rsidR="00B76262" w:rsidRDefault="00B76262" w:rsidP="00B76262">
            <w:pPr>
              <w:pStyle w:val="2-"/>
            </w:pPr>
            <w:r>
              <w:t>$ g++ --version</w:t>
            </w:r>
          </w:p>
          <w:p w14:paraId="56FDC4CC" w14:textId="77777777" w:rsidR="00B76262" w:rsidRPr="00AA43C8" w:rsidRDefault="00B76262" w:rsidP="00B76262">
            <w:pPr>
              <w:pStyle w:val="2-"/>
              <w:rPr>
                <w:color w:val="auto"/>
              </w:rPr>
            </w:pPr>
            <w:r w:rsidRPr="00AA43C8">
              <w:rPr>
                <w:color w:val="auto"/>
              </w:rPr>
              <w:t>g++ (GCC) 4.8.2</w:t>
            </w:r>
          </w:p>
          <w:p w14:paraId="60739E99" w14:textId="77777777" w:rsidR="00B76262" w:rsidRDefault="00B76262" w:rsidP="00B76262">
            <w:pPr>
              <w:pStyle w:val="2-"/>
            </w:pPr>
            <w:r>
              <w:rPr>
                <w:rFonts w:hint="eastAsia"/>
              </w:rPr>
              <w:t>$ g++ -fstack-usage a.cpp</w:t>
            </w:r>
          </w:p>
          <w:p w14:paraId="4E984147" w14:textId="77777777" w:rsidR="00B76262" w:rsidRDefault="00B76262" w:rsidP="00B76262">
            <w:pPr>
              <w:pStyle w:val="2-"/>
            </w:pPr>
            <w:r>
              <w:t>$ a.su</w:t>
            </w:r>
          </w:p>
          <w:p w14:paraId="1EDC9433" w14:textId="77777777" w:rsidR="00B76262" w:rsidRPr="00B76262" w:rsidRDefault="00B76262" w:rsidP="00B76262">
            <w:pPr>
              <w:pStyle w:val="2-"/>
              <w:rPr>
                <w:color w:val="auto"/>
              </w:rPr>
            </w:pPr>
            <w:r w:rsidRPr="00B76262">
              <w:rPr>
                <w:color w:val="auto"/>
              </w:rPr>
              <w:t xml:space="preserve">a.cpp:14:6:void func1() </w:t>
            </w:r>
            <w:r w:rsidRPr="00B76262">
              <w:rPr>
                <w:color w:val="FF0000"/>
              </w:rPr>
              <w:t>67108896</w:t>
            </w:r>
            <w:r w:rsidRPr="00B76262">
              <w:rPr>
                <w:color w:val="auto"/>
              </w:rPr>
              <w:t xml:space="preserve">        static</w:t>
            </w:r>
          </w:p>
          <w:p w14:paraId="09D277CA" w14:textId="0F2E20BA" w:rsidR="00B76262" w:rsidRPr="00B76262" w:rsidRDefault="00B76262" w:rsidP="00B76262">
            <w:pPr>
              <w:pStyle w:val="2-"/>
            </w:pPr>
            <w:r w:rsidRPr="00B76262">
              <w:rPr>
                <w:color w:val="auto"/>
              </w:rPr>
              <w:t xml:space="preserve">a.cpp:27:5:int main(int, const char**)  </w:t>
            </w:r>
            <w:r w:rsidRPr="00B76262">
              <w:rPr>
                <w:color w:val="FF0000"/>
              </w:rPr>
              <w:t>32</w:t>
            </w:r>
            <w:r w:rsidRPr="00B76262">
              <w:rPr>
                <w:color w:val="auto"/>
              </w:rPr>
              <w:t xml:space="preserve">      static</w:t>
            </w:r>
          </w:p>
        </w:tc>
      </w:tr>
    </w:tbl>
    <w:p w14:paraId="50A89B21" w14:textId="56B8A3AE" w:rsidR="00F048FC" w:rsidRDefault="00FD6DA6" w:rsidP="00F048FC">
      <w:pPr>
        <w:pStyle w:val="2"/>
      </w:pPr>
      <w:bookmarkStart w:id="53" w:name="_Toc379553497"/>
      <w:r>
        <w:rPr>
          <w:rFonts w:hint="eastAsia"/>
        </w:rPr>
        <w:t>スレッドと</w:t>
      </w:r>
      <w:r w:rsidR="00326CDF">
        <w:rPr>
          <w:rFonts w:hint="eastAsia"/>
        </w:rPr>
        <w:t>コンテキスト</w:t>
      </w:r>
      <w:r w:rsidR="006C7D64">
        <w:rPr>
          <w:rFonts w:hint="eastAsia"/>
        </w:rPr>
        <w:t>スイッチ</w:t>
      </w:r>
      <w:bookmarkEnd w:id="53"/>
    </w:p>
    <w:p w14:paraId="6F5410DC" w14:textId="65768AAA" w:rsidR="00F048FC" w:rsidRDefault="00574A8B" w:rsidP="00F048FC">
      <w:pPr>
        <w:pStyle w:val="a9"/>
        <w:ind w:firstLine="283"/>
      </w:pPr>
      <w:r>
        <w:t>アクティブなタスクが切り替わることを「コンテキストスイッチ</w:t>
      </w:r>
      <w:r w:rsidR="00483449">
        <w:fldChar w:fldCharType="begin"/>
      </w:r>
      <w:r w:rsidR="00483449">
        <w:instrText xml:space="preserve"> XE "</w:instrText>
      </w:r>
      <w:r w:rsidR="00483449">
        <w:rPr>
          <w:rFonts w:hint="eastAsia"/>
        </w:rPr>
        <w:instrText>コンテキストスイッチ</w:instrText>
      </w:r>
      <w:r w:rsidR="00483449">
        <w:instrText>" \y “</w:instrText>
      </w:r>
      <w:r w:rsidR="00483449">
        <w:rPr>
          <w:rFonts w:hint="eastAsia"/>
        </w:rPr>
        <w:instrText>こんてきすとすいっち</w:instrText>
      </w:r>
      <w:r w:rsidR="00483449">
        <w:instrText xml:space="preserve">” </w:instrText>
      </w:r>
      <w:r w:rsidR="00483449">
        <w:fldChar w:fldCharType="end"/>
      </w:r>
      <w:r>
        <w:t>」と呼ぶ。</w:t>
      </w:r>
    </w:p>
    <w:p w14:paraId="00E81EAA" w14:textId="17F367FD" w:rsidR="00574A8B" w:rsidRDefault="00574A8B" w:rsidP="00F048FC">
      <w:pPr>
        <w:pStyle w:val="a9"/>
        <w:ind w:firstLine="283"/>
      </w:pPr>
      <w:r>
        <w:lastRenderedPageBreak/>
        <w:t>「コンテキスト</w:t>
      </w:r>
      <w:r w:rsidR="00483449">
        <w:fldChar w:fldCharType="begin"/>
      </w:r>
      <w:r w:rsidR="00483449">
        <w:instrText xml:space="preserve"> XE "</w:instrText>
      </w:r>
      <w:r w:rsidR="00483449">
        <w:rPr>
          <w:rFonts w:hint="eastAsia"/>
        </w:rPr>
        <w:instrText>コンテキスト</w:instrText>
      </w:r>
      <w:r w:rsidR="00483449">
        <w:instrText>" \y “</w:instrText>
      </w:r>
      <w:r w:rsidR="00483449">
        <w:rPr>
          <w:rFonts w:hint="eastAsia"/>
        </w:rPr>
        <w:instrText>こんてきすと</w:instrText>
      </w:r>
      <w:r w:rsidR="00483449">
        <w:instrText xml:space="preserve">” </w:instrText>
      </w:r>
      <w:r w:rsidR="00483449">
        <w:fldChar w:fldCharType="end"/>
      </w:r>
      <w:r>
        <w:t>」とは、タスクを実行中の</w:t>
      </w:r>
      <w:r>
        <w:t>CPU</w:t>
      </w:r>
      <w:r>
        <w:t>の状態のことで、スイッチする際に全てのレジスタの情報を退避・復元する。</w:t>
      </w:r>
      <w:r w:rsidR="00FD6DA6">
        <w:t>レジスタの中にはプログラムカウンタとスタックポインタも含まれる。</w:t>
      </w:r>
    </w:p>
    <w:p w14:paraId="5097E77B" w14:textId="74440267" w:rsidR="00FD6DA6" w:rsidRDefault="00F617FE" w:rsidP="00F617FE">
      <w:pPr>
        <w:pStyle w:val="a9"/>
        <w:spacing w:beforeLines="50" w:before="180"/>
        <w:ind w:firstLine="283"/>
      </w:pPr>
      <w:r>
        <w:t>スレッドの挙動としては、スレッドが</w:t>
      </w:r>
      <w:r w:rsidR="00FD6DA6">
        <w:t>タイムスライスの所要時間（「クォンタム</w:t>
      </w:r>
      <w:r w:rsidR="00483449">
        <w:fldChar w:fldCharType="begin"/>
      </w:r>
      <w:r w:rsidR="00483449">
        <w:instrText xml:space="preserve"> XE "</w:instrText>
      </w:r>
      <w:r w:rsidR="00483449">
        <w:rPr>
          <w:rFonts w:hint="eastAsia"/>
        </w:rPr>
        <w:instrText>タイムスライス</w:instrText>
      </w:r>
      <w:r w:rsidR="00483449">
        <w:rPr>
          <w:rFonts w:hint="eastAsia"/>
        </w:rPr>
        <w:instrText>:</w:instrText>
      </w:r>
      <w:r w:rsidR="00483449">
        <w:rPr>
          <w:rFonts w:hint="eastAsia"/>
        </w:rPr>
        <w:instrText>クォンタム</w:instrText>
      </w:r>
      <w:r w:rsidR="00483449">
        <w:instrText>" \y “</w:instrText>
      </w:r>
      <w:r w:rsidR="00483449">
        <w:rPr>
          <w:rFonts w:hint="eastAsia"/>
        </w:rPr>
        <w:instrText>たいむすらいす</w:instrText>
      </w:r>
      <w:r w:rsidR="00483449">
        <w:rPr>
          <w:rFonts w:hint="eastAsia"/>
        </w:rPr>
        <w:instrText>:</w:instrText>
      </w:r>
      <w:r w:rsidR="00483449">
        <w:rPr>
          <w:rFonts w:hint="eastAsia"/>
        </w:rPr>
        <w:instrText>くぉんたむ</w:instrText>
      </w:r>
      <w:r w:rsidR="00483449">
        <w:instrText xml:space="preserve">” </w:instrText>
      </w:r>
      <w:r w:rsidR="00483449">
        <w:fldChar w:fldCharType="end"/>
      </w:r>
      <w:r w:rsidR="00FD6DA6">
        <w:t>」とも言う）を使い切った時か、スレッドが待機状態（スリープ）に入った時に</w:t>
      </w:r>
      <w:r>
        <w:t>コンテキストスイッチが発生する。</w:t>
      </w:r>
    </w:p>
    <w:p w14:paraId="57298058" w14:textId="0ACC904E" w:rsidR="00F617FE" w:rsidRDefault="00F617FE" w:rsidP="00F617FE">
      <w:pPr>
        <w:pStyle w:val="a9"/>
        <w:spacing w:beforeLines="50" w:before="180"/>
        <w:ind w:firstLine="283"/>
      </w:pPr>
      <w:r>
        <w:t>なお、コンテキストスイッチはスレッドの切り替えだけではなく、</w:t>
      </w:r>
      <w:r>
        <w:t>OS</w:t>
      </w:r>
      <w:r>
        <w:t>のカーネルモードとユーザーモードが切り替わる時や、割り込み処理が発生した際にも行われる。</w:t>
      </w:r>
    </w:p>
    <w:p w14:paraId="6A6BC5B6" w14:textId="4FCF3193" w:rsidR="00F617FE" w:rsidRDefault="00F617FE" w:rsidP="00F617FE">
      <w:pPr>
        <w:pStyle w:val="2"/>
      </w:pPr>
      <w:bookmarkStart w:id="54" w:name="_Toc379553498"/>
      <w:r>
        <w:rPr>
          <w:rFonts w:hint="eastAsia"/>
        </w:rPr>
        <w:t>スレッドスケジューリング</w:t>
      </w:r>
      <w:bookmarkEnd w:id="54"/>
      <w:r w:rsidR="00483449">
        <w:fldChar w:fldCharType="begin"/>
      </w:r>
      <w:r w:rsidR="00483449">
        <w:instrText xml:space="preserve"> XE "</w:instrText>
      </w:r>
      <w:r w:rsidR="00483449">
        <w:rPr>
          <w:rFonts w:hint="eastAsia"/>
        </w:rPr>
        <w:instrText>スレッド</w:instrText>
      </w:r>
      <w:r w:rsidR="00483449">
        <w:rPr>
          <w:rFonts w:hint="eastAsia"/>
        </w:rPr>
        <w:instrText>:</w:instrText>
      </w:r>
      <w:r w:rsidR="00483449">
        <w:rPr>
          <w:rFonts w:hint="eastAsia"/>
        </w:rPr>
        <w:instrText>スケジューリング</w:instrText>
      </w:r>
      <w:r w:rsidR="00483449">
        <w:instrText>" \y “</w:instrText>
      </w:r>
      <w:r w:rsidR="00483449">
        <w:rPr>
          <w:rFonts w:hint="eastAsia"/>
        </w:rPr>
        <w:instrText>すれっど</w:instrText>
      </w:r>
      <w:r w:rsidR="00483449">
        <w:rPr>
          <w:rFonts w:hint="eastAsia"/>
        </w:rPr>
        <w:instrText>:</w:instrText>
      </w:r>
      <w:r w:rsidR="00483449">
        <w:rPr>
          <w:rFonts w:hint="eastAsia"/>
        </w:rPr>
        <w:instrText>すけじゅーりんぐ</w:instrText>
      </w:r>
      <w:r w:rsidR="00483449">
        <w:instrText xml:space="preserve">” </w:instrText>
      </w:r>
      <w:r w:rsidR="00483449">
        <w:fldChar w:fldCharType="end"/>
      </w:r>
    </w:p>
    <w:p w14:paraId="129EDB5B" w14:textId="0DC7772E" w:rsidR="00F617FE" w:rsidRDefault="00F617FE" w:rsidP="00F617FE">
      <w:pPr>
        <w:pStyle w:val="a9"/>
        <w:ind w:firstLine="283"/>
      </w:pPr>
      <w:r>
        <w:rPr>
          <w:rFonts w:hint="eastAsia"/>
        </w:rPr>
        <w:t>スレッドの切り替えは</w:t>
      </w:r>
      <w:r>
        <w:rPr>
          <w:rFonts w:hint="eastAsia"/>
        </w:rPr>
        <w:t>OS</w:t>
      </w:r>
      <w:r>
        <w:rPr>
          <w:rFonts w:hint="eastAsia"/>
        </w:rPr>
        <w:t>が管理する。スレッドの実行順序は</w:t>
      </w:r>
      <w:r>
        <w:rPr>
          <w:rFonts w:hint="eastAsia"/>
        </w:rPr>
        <w:t>OS</w:t>
      </w:r>
      <w:r>
        <w:rPr>
          <w:rFonts w:hint="eastAsia"/>
        </w:rPr>
        <w:t>にスケジューリングされる。スレッドは順番にタイムスライスで区切りながらローテーションで実行されていく。</w:t>
      </w:r>
    </w:p>
    <w:p w14:paraId="555265B6" w14:textId="53EE44F8" w:rsidR="00574A8B" w:rsidRDefault="00574A8B" w:rsidP="00574A8B">
      <w:pPr>
        <w:pStyle w:val="2"/>
      </w:pPr>
      <w:bookmarkStart w:id="55" w:name="_Toc379553499"/>
      <w:r>
        <w:rPr>
          <w:rFonts w:hint="eastAsia"/>
        </w:rPr>
        <w:t>スレッド優先度</w:t>
      </w:r>
      <w:bookmarkEnd w:id="55"/>
      <w:r w:rsidR="00483449">
        <w:fldChar w:fldCharType="begin"/>
      </w:r>
      <w:r w:rsidR="00483449">
        <w:instrText xml:space="preserve"> XE "</w:instrText>
      </w:r>
      <w:r w:rsidR="00483449">
        <w:rPr>
          <w:rFonts w:hint="eastAsia"/>
        </w:rPr>
        <w:instrText>スレッド</w:instrText>
      </w:r>
      <w:r w:rsidR="00483449">
        <w:rPr>
          <w:rFonts w:hint="eastAsia"/>
        </w:rPr>
        <w:instrText>:</w:instrText>
      </w:r>
      <w:r w:rsidR="00483449">
        <w:rPr>
          <w:rFonts w:hint="eastAsia"/>
        </w:rPr>
        <w:instrText>優先度</w:instrText>
      </w:r>
      <w:r w:rsidR="00483449">
        <w:instrText>" \y “</w:instrText>
      </w:r>
      <w:r w:rsidR="00483449">
        <w:rPr>
          <w:rFonts w:hint="eastAsia"/>
        </w:rPr>
        <w:instrText>すれっど</w:instrText>
      </w:r>
      <w:r w:rsidR="00483449">
        <w:rPr>
          <w:rFonts w:hint="eastAsia"/>
        </w:rPr>
        <w:instrText>:</w:instrText>
      </w:r>
      <w:r w:rsidR="00483449">
        <w:rPr>
          <w:rFonts w:hint="eastAsia"/>
        </w:rPr>
        <w:instrText>ゆうせんど</w:instrText>
      </w:r>
      <w:r w:rsidR="00483449">
        <w:instrText xml:space="preserve">” </w:instrText>
      </w:r>
      <w:r w:rsidR="00483449">
        <w:fldChar w:fldCharType="end"/>
      </w:r>
    </w:p>
    <w:p w14:paraId="32EABE14" w14:textId="3D27C55E" w:rsidR="00F617FE" w:rsidRDefault="00574A8B" w:rsidP="00574A8B">
      <w:pPr>
        <w:pStyle w:val="a9"/>
        <w:ind w:firstLine="283"/>
      </w:pPr>
      <w:r>
        <w:rPr>
          <w:rFonts w:hint="eastAsia"/>
        </w:rPr>
        <w:t>スレッドには優先度が</w:t>
      </w:r>
      <w:r w:rsidR="00F617FE">
        <w:rPr>
          <w:rFonts w:hint="eastAsia"/>
        </w:rPr>
        <w:t>ある。</w:t>
      </w:r>
    </w:p>
    <w:p w14:paraId="6BB1EED2" w14:textId="77777777" w:rsidR="00D00E70" w:rsidRDefault="00B94220" w:rsidP="00574A8B">
      <w:pPr>
        <w:pStyle w:val="a9"/>
        <w:ind w:firstLine="283"/>
      </w:pPr>
      <w:r>
        <w:t>スレッドスケジューリングは</w:t>
      </w:r>
      <w:r w:rsidR="00F617FE">
        <w:t>優先度の高いスレッド</w:t>
      </w:r>
      <w:r>
        <w:t>を</w:t>
      </w:r>
      <w:r w:rsidR="00F617FE">
        <w:t>先に実行</w:t>
      </w:r>
      <w:r>
        <w:t>し、それらが</w:t>
      </w:r>
      <w:r w:rsidR="00275BB7">
        <w:t>全て</w:t>
      </w:r>
      <w:r>
        <w:t>待機状態にならない限り、低いスレッド</w:t>
      </w:r>
      <w:r w:rsidR="00275BB7">
        <w:t>に</w:t>
      </w:r>
      <w:r>
        <w:t>実行</w:t>
      </w:r>
      <w:r w:rsidR="00275BB7">
        <w:t>を移さない</w:t>
      </w:r>
      <w:r>
        <w:t>。優先度の同じスレッドはタイムスライスで順次</w:t>
      </w:r>
      <w:r w:rsidR="00275BB7">
        <w:t>実行す</w:t>
      </w:r>
      <w:r>
        <w:t>る。</w:t>
      </w:r>
    </w:p>
    <w:p w14:paraId="6FB576EF" w14:textId="00ED45C3" w:rsidR="00574A8B" w:rsidRDefault="00D00E70" w:rsidP="00574A8B">
      <w:pPr>
        <w:pStyle w:val="a9"/>
        <w:ind w:firstLine="283"/>
      </w:pPr>
      <w:r>
        <w:t>要するに、待ち状態に入らず</w:t>
      </w:r>
      <w:r w:rsidR="008E74EF">
        <w:t>に</w:t>
      </w:r>
      <w:r>
        <w:t>タイムスライスを使い切ってばかりの</w:t>
      </w:r>
      <w:r w:rsidR="008E74EF">
        <w:t>重い</w:t>
      </w:r>
      <w:r>
        <w:t>スレッドがあると、それより優先度の低いスレッドに処理が</w:t>
      </w:r>
      <w:r w:rsidR="008E74EF">
        <w:t>移らなくなる。</w:t>
      </w:r>
    </w:p>
    <w:p w14:paraId="1309388E" w14:textId="67A131CD" w:rsidR="004064AB" w:rsidRDefault="004064AB" w:rsidP="004064AB">
      <w:pPr>
        <w:pStyle w:val="a9"/>
        <w:keepNext/>
        <w:widowControl/>
        <w:spacing w:beforeLines="50" w:before="180"/>
        <w:ind w:firstLineChars="0" w:firstLine="0"/>
      </w:pPr>
      <w:r>
        <w:rPr>
          <w:rFonts w:hint="eastAsia"/>
        </w:rPr>
        <w:lastRenderedPageBreak/>
        <w:t>スレッド優先度のイメージ：</w:t>
      </w:r>
    </w:p>
    <w:p w14:paraId="43D7BE87" w14:textId="450D5550" w:rsidR="004064AB" w:rsidRDefault="004064AB" w:rsidP="004064AB">
      <w:pPr>
        <w:pStyle w:val="a9"/>
        <w:ind w:firstLineChars="0" w:firstLine="0"/>
      </w:pPr>
      <w:r>
        <w:object w:dxaOrig="7171" w:dyaOrig="4336" w14:anchorId="6E6ABB95">
          <v:shape id="_x0000_i1035" type="#_x0000_t75" style="width:396.85pt;height:222.9pt" o:ole="">
            <v:imagedata r:id="rId38" o:title="" cropbottom="4720f"/>
          </v:shape>
          <o:OLEObject Type="Embed" ProgID="Visio.Drawing.15" ShapeID="_x0000_i1035" DrawAspect="Content" ObjectID="_1453296061" r:id="rId39"/>
        </w:object>
      </w:r>
    </w:p>
    <w:p w14:paraId="5E025C2A" w14:textId="07A43DC2" w:rsidR="0041473E" w:rsidRDefault="00D00E70" w:rsidP="00021527">
      <w:pPr>
        <w:pStyle w:val="a9"/>
        <w:keepNext/>
        <w:widowControl/>
        <w:spacing w:beforeLines="50" w:before="180"/>
        <w:ind w:firstLine="283"/>
      </w:pPr>
      <w:r>
        <w:t>なお、</w:t>
      </w:r>
      <w:r w:rsidR="0041473E">
        <w:t>スレッド優先度は</w:t>
      </w:r>
      <w:r w:rsidR="00275BB7">
        <w:t>、</w:t>
      </w:r>
      <w:r w:rsidR="0041473E">
        <w:t>スレッド生成時</w:t>
      </w:r>
      <w:r w:rsidR="00275BB7">
        <w:t>、</w:t>
      </w:r>
      <w:r w:rsidR="0041473E">
        <w:t>もしくは実行中に切り替えることができる。</w:t>
      </w:r>
    </w:p>
    <w:p w14:paraId="42E1E4D6" w14:textId="2D145802" w:rsidR="00D00E70" w:rsidRDefault="00D00E70" w:rsidP="00021527">
      <w:pPr>
        <w:pStyle w:val="a9"/>
        <w:keepNext/>
        <w:widowControl/>
        <w:ind w:firstLine="283"/>
      </w:pPr>
      <w:r>
        <w:t>Windows</w:t>
      </w:r>
      <w:r>
        <w:t>では、プロセスの優先度をタスクマネージャから切り替えることもできる。</w:t>
      </w:r>
      <w:r w:rsidR="008E74EF">
        <w:t>これは、プロセス内のスレッドの優先度に影響する。</w:t>
      </w:r>
    </w:p>
    <w:p w14:paraId="149D559C" w14:textId="04C2085B" w:rsidR="00D00E70" w:rsidRDefault="006448E5" w:rsidP="00D00E70">
      <w:pPr>
        <w:pStyle w:val="a9"/>
        <w:ind w:firstLine="283"/>
      </w:pPr>
      <w:r w:rsidRPr="006448E5">
        <w:rPr>
          <w:rFonts w:hint="eastAsia"/>
          <w:noProof/>
        </w:rPr>
        <mc:AlternateContent>
          <mc:Choice Requires="wps">
            <w:drawing>
              <wp:anchor distT="0" distB="0" distL="114300" distR="114300" simplePos="0" relativeHeight="251677696" behindDoc="0" locked="0" layoutInCell="1" allowOverlap="1" wp14:anchorId="22C746B4" wp14:editId="27AD50BB">
                <wp:simplePos x="0" y="0"/>
                <wp:positionH relativeFrom="margin">
                  <wp:posOffset>2400072</wp:posOffset>
                </wp:positionH>
                <wp:positionV relativeFrom="paragraph">
                  <wp:posOffset>1134109</wp:posOffset>
                </wp:positionV>
                <wp:extent cx="277495" cy="160655"/>
                <wp:effectExtent l="0" t="38100" r="27305" b="48895"/>
                <wp:wrapNone/>
                <wp:docPr id="13" name="右矢印 13"/>
                <wp:cNvGraphicFramePr/>
                <a:graphic xmlns:a="http://schemas.openxmlformats.org/drawingml/2006/main">
                  <a:graphicData uri="http://schemas.microsoft.com/office/word/2010/wordprocessingShape">
                    <wps:wsp>
                      <wps:cNvSpPr/>
                      <wps:spPr>
                        <a:xfrm rot="12986420">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39AEF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3" o:spid="_x0000_s1026" type="#_x0000_t13" style="position:absolute;left:0;text-align:left;margin-left:189pt;margin-top:89.3pt;width:21.85pt;height:12.65pt;rotation:-9408326fd;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5648" behindDoc="0" locked="0" layoutInCell="1" allowOverlap="1" wp14:anchorId="1814E6B3" wp14:editId="02C3EB6F">
                <wp:simplePos x="0" y="0"/>
                <wp:positionH relativeFrom="column">
                  <wp:posOffset>360959</wp:posOffset>
                </wp:positionH>
                <wp:positionV relativeFrom="paragraph">
                  <wp:posOffset>950544</wp:posOffset>
                </wp:positionV>
                <wp:extent cx="2055572" cy="153619"/>
                <wp:effectExtent l="0" t="0" r="20955" b="18415"/>
                <wp:wrapNone/>
                <wp:docPr id="12" name="角丸四角形 12"/>
                <wp:cNvGraphicFramePr/>
                <a:graphic xmlns:a="http://schemas.openxmlformats.org/drawingml/2006/main">
                  <a:graphicData uri="http://schemas.microsoft.com/office/word/2010/wordprocessingShape">
                    <wps:wsp>
                      <wps:cNvSpPr/>
                      <wps:spPr>
                        <a:xfrm>
                          <a:off x="0" y="0"/>
                          <a:ext cx="2055572" cy="153619"/>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4BC1" id="角丸四角形 12" o:spid="_x0000_s1026" style="position:absolute;left:0;text-align:left;margin-left:28.4pt;margin-top:74.85pt;width:161.85pt;height:1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64384" behindDoc="0" locked="0" layoutInCell="1" allowOverlap="1" wp14:anchorId="76E2FD91" wp14:editId="7E528A38">
                <wp:simplePos x="0" y="0"/>
                <wp:positionH relativeFrom="column">
                  <wp:posOffset>1216660</wp:posOffset>
                </wp:positionH>
                <wp:positionV relativeFrom="paragraph">
                  <wp:posOffset>232740</wp:posOffset>
                </wp:positionV>
                <wp:extent cx="438785" cy="146050"/>
                <wp:effectExtent l="0" t="0" r="18415" b="25400"/>
                <wp:wrapNone/>
                <wp:docPr id="4" name="角丸四角形 4"/>
                <wp:cNvGraphicFramePr/>
                <a:graphic xmlns:a="http://schemas.openxmlformats.org/drawingml/2006/main">
                  <a:graphicData uri="http://schemas.microsoft.com/office/word/2010/wordprocessingShape">
                    <wps:wsp>
                      <wps:cNvSpPr/>
                      <wps:spPr>
                        <a:xfrm>
                          <a:off x="0" y="0"/>
                          <a:ext cx="438785" cy="1460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4B968" id="角丸四角形 4" o:spid="_x0000_s1026" style="position:absolute;left:0;text-align:left;margin-left:95.8pt;margin-top:18.35pt;width:34.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73600" behindDoc="0" locked="0" layoutInCell="1" allowOverlap="1" wp14:anchorId="6DE77F48" wp14:editId="6EDD8AE7">
                <wp:simplePos x="0" y="0"/>
                <wp:positionH relativeFrom="margin">
                  <wp:posOffset>3514878</wp:posOffset>
                </wp:positionH>
                <wp:positionV relativeFrom="paragraph">
                  <wp:posOffset>357785</wp:posOffset>
                </wp:positionV>
                <wp:extent cx="277495" cy="160655"/>
                <wp:effectExtent l="19050" t="38100" r="27305" b="48895"/>
                <wp:wrapNone/>
                <wp:docPr id="11" name="右矢印 11"/>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B56518" id="右矢印 11" o:spid="_x0000_s1026" type="#_x0000_t13" style="position:absolute;left:0;text-align:left;margin-left:276.75pt;margin-top:28.15pt;width:21.85pt;height:12.65pt;rotation:10348507fd;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1552" behindDoc="0" locked="0" layoutInCell="1" allowOverlap="1" wp14:anchorId="4F85A247" wp14:editId="4E3D8CEC">
                <wp:simplePos x="0" y="0"/>
                <wp:positionH relativeFrom="margin">
                  <wp:align>center</wp:align>
                </wp:positionH>
                <wp:positionV relativeFrom="paragraph">
                  <wp:posOffset>380262</wp:posOffset>
                </wp:positionV>
                <wp:extent cx="277495" cy="160655"/>
                <wp:effectExtent l="19050" t="38100" r="27305" b="48895"/>
                <wp:wrapNone/>
                <wp:docPr id="9" name="右矢印 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CF5ECC" id="右矢印 9" o:spid="_x0000_s1026" type="#_x0000_t13" style="position:absolute;left:0;text-align:left;margin-left:0;margin-top:29.95pt;width:21.85pt;height:12.65pt;rotation:10348507fd;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65408" behindDoc="0" locked="0" layoutInCell="1" allowOverlap="1" wp14:anchorId="4FD9AFEE" wp14:editId="63B40692">
                <wp:simplePos x="0" y="0"/>
                <wp:positionH relativeFrom="column">
                  <wp:posOffset>1647825</wp:posOffset>
                </wp:positionH>
                <wp:positionV relativeFrom="paragraph">
                  <wp:posOffset>73025</wp:posOffset>
                </wp:positionV>
                <wp:extent cx="277495" cy="160655"/>
                <wp:effectExtent l="19050" t="38100" r="27305" b="48895"/>
                <wp:wrapNone/>
                <wp:docPr id="5" name="右矢印 5"/>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773405" id="右矢印 5" o:spid="_x0000_s1026" type="#_x0000_t13" style="position:absolute;left:0;text-align:left;margin-left:129.75pt;margin-top:5.75pt;width:21.85pt;height:12.65pt;rotation:10348507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" adj="15347" fillcolor="#ffc000 [3207]" strokecolor="#7f5f00 [1607]" strokeweight="1pt"/>
            </w:pict>
          </mc:Fallback>
        </mc:AlternateContent>
      </w:r>
      <w:r w:rsidRPr="006448E5">
        <w:rPr>
          <w:rFonts w:hint="eastAsia"/>
          <w:noProof/>
        </w:rPr>
        <mc:AlternateContent>
          <mc:Choice Requires="wps">
            <w:drawing>
              <wp:anchor distT="0" distB="0" distL="114300" distR="114300" simplePos="0" relativeHeight="251669504" behindDoc="0" locked="0" layoutInCell="1" allowOverlap="1" wp14:anchorId="38A455D6" wp14:editId="66D73C7B">
                <wp:simplePos x="0" y="0"/>
                <wp:positionH relativeFrom="margin">
                  <wp:posOffset>2548204</wp:posOffset>
                </wp:positionH>
                <wp:positionV relativeFrom="paragraph">
                  <wp:posOffset>504316</wp:posOffset>
                </wp:positionV>
                <wp:extent cx="972922" cy="577901"/>
                <wp:effectExtent l="0" t="0" r="17780" b="12700"/>
                <wp:wrapNone/>
                <wp:docPr id="7" name="角丸四角形 7"/>
                <wp:cNvGraphicFramePr/>
                <a:graphic xmlns:a="http://schemas.openxmlformats.org/drawingml/2006/main">
                  <a:graphicData uri="http://schemas.microsoft.com/office/word/2010/wordprocessingShape">
                    <wps:wsp>
                      <wps:cNvSpPr/>
                      <wps:spPr>
                        <a:xfrm>
                          <a:off x="0" y="0"/>
                          <a:ext cx="972922" cy="577901"/>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B3ECC" id="角丸四角形 7" o:spid="_x0000_s1026" style="position:absolute;left:0;text-align:left;margin-left:200.65pt;margin-top:39.7pt;width:76.6pt;height:4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" filled="f" strokecolor="red" strokeweight="1pt">
                <v:stroke joinstyle="miter"/>
                <w10:wrap anchorx="margin"/>
              </v:roundrect>
            </w:pict>
          </mc:Fallback>
        </mc:AlternateContent>
      </w:r>
      <w:r w:rsidRPr="006448E5">
        <w:rPr>
          <w:rFonts w:hint="eastAsia"/>
          <w:noProof/>
        </w:rPr>
        <mc:AlternateContent>
          <mc:Choice Requires="wps">
            <w:drawing>
              <wp:anchor distT="0" distB="0" distL="114300" distR="114300" simplePos="0" relativeHeight="251667456" behindDoc="0" locked="0" layoutInCell="1" allowOverlap="1" wp14:anchorId="6A2D7E39" wp14:editId="732AC9B6">
                <wp:simplePos x="0" y="0"/>
                <wp:positionH relativeFrom="column">
                  <wp:posOffset>1238783</wp:posOffset>
                </wp:positionH>
                <wp:positionV relativeFrom="paragraph">
                  <wp:posOffset>533578</wp:posOffset>
                </wp:positionV>
                <wp:extent cx="1294791" cy="117043"/>
                <wp:effectExtent l="0" t="0" r="19685" b="16510"/>
                <wp:wrapNone/>
                <wp:docPr id="6" name="角丸四角形 6"/>
                <wp:cNvGraphicFramePr/>
                <a:graphic xmlns:a="http://schemas.openxmlformats.org/drawingml/2006/main">
                  <a:graphicData uri="http://schemas.microsoft.com/office/word/2010/wordprocessingShape">
                    <wps:wsp>
                      <wps:cNvSpPr/>
                      <wps:spPr>
                        <a:xfrm>
                          <a:off x="0" y="0"/>
                          <a:ext cx="1294791" cy="117043"/>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AC5D1" id="角丸四角形 6" o:spid="_x0000_s1026" style="position:absolute;left:0;text-align:left;margin-left:97.55pt;margin-top:42pt;width:101.95pt;height: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" filled="f" strokecolor="red" strokeweight="1pt">
                <v:stroke joinstyle="miter"/>
              </v:roundrect>
            </w:pict>
          </mc:Fallback>
        </mc:AlternateContent>
      </w:r>
      <w:r w:rsidR="00021527">
        <w:rPr>
          <w:rFonts w:hint="eastAsia"/>
          <w:noProof/>
        </w:rPr>
        <w:drawing>
          <wp:inline distT="0" distB="0" distL="0" distR="0" wp14:anchorId="7343A630" wp14:editId="23B5B8F3">
            <wp:extent cx="3600000" cy="2611440"/>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マルチスレッドプログラミングの基礎プロセスの優先度.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00000" cy="2611440"/>
                    </a:xfrm>
                    <a:prstGeom prst="rect">
                      <a:avLst/>
                    </a:prstGeom>
                  </pic:spPr>
                </pic:pic>
              </a:graphicData>
            </a:graphic>
          </wp:inline>
        </w:drawing>
      </w:r>
    </w:p>
    <w:p w14:paraId="6CD87271" w14:textId="24B0F150" w:rsidR="00CF0B94" w:rsidRDefault="00CF0B94" w:rsidP="00CF0B94">
      <w:pPr>
        <w:pStyle w:val="a9"/>
        <w:spacing w:beforeLines="50" w:before="180"/>
        <w:ind w:firstLine="283"/>
      </w:pPr>
      <w:r>
        <w:t>余談になるが、</w:t>
      </w:r>
      <w:r>
        <w:t>Windows8.1</w:t>
      </w:r>
      <w:r>
        <w:rPr>
          <w:rFonts w:hint="eastAsia"/>
        </w:rPr>
        <w:t>の環境で</w:t>
      </w:r>
      <w:r w:rsidR="00454F6C">
        <w:rPr>
          <w:rFonts w:hint="eastAsia"/>
        </w:rPr>
        <w:t>試してみたところ、</w:t>
      </w:r>
      <w:r>
        <w:rPr>
          <w:rFonts w:hint="eastAsia"/>
        </w:rPr>
        <w:t>無限ループを行う処理を優先度最高で実行しても（プログラム内で最高レベルに強制変更しても）、</w:t>
      </w:r>
      <w:r w:rsidR="00454F6C">
        <w:rPr>
          <w:rFonts w:hint="eastAsia"/>
        </w:rPr>
        <w:t>（</w:t>
      </w:r>
      <w:r w:rsidR="00483449">
        <w:rPr>
          <w:rFonts w:hint="eastAsia"/>
        </w:rPr>
        <w:t>論理プロセッサ</w:t>
      </w:r>
      <w:r>
        <w:rPr>
          <w:rFonts w:hint="eastAsia"/>
        </w:rPr>
        <w:t>の一つが</w:t>
      </w:r>
      <w:r w:rsidR="00454F6C">
        <w:rPr>
          <w:rFonts w:hint="eastAsia"/>
        </w:rPr>
        <w:t>）</w:t>
      </w:r>
      <w:r>
        <w:rPr>
          <w:rFonts w:hint="eastAsia"/>
        </w:rPr>
        <w:t>100%</w:t>
      </w:r>
      <w:r>
        <w:rPr>
          <w:rFonts w:hint="eastAsia"/>
        </w:rPr>
        <w:t>になるようなことにはならなかったので、</w:t>
      </w:r>
      <w:r w:rsidR="00454F6C">
        <w:rPr>
          <w:rFonts w:hint="eastAsia"/>
        </w:rPr>
        <w:t>ある程度処理が続いたら強制的に待機状態になっているようである。ただし、この挙動は</w:t>
      </w:r>
      <w:r w:rsidR="00454F6C">
        <w:rPr>
          <w:rFonts w:hint="eastAsia"/>
        </w:rPr>
        <w:t>OS</w:t>
      </w:r>
      <w:r w:rsidR="00454F6C">
        <w:rPr>
          <w:rFonts w:hint="eastAsia"/>
        </w:rPr>
        <w:t>によって異なると思われる。</w:t>
      </w:r>
    </w:p>
    <w:p w14:paraId="5E3BBBB0" w14:textId="4A6558F9" w:rsidR="00A30AAF" w:rsidRDefault="00A30AAF" w:rsidP="00A30AAF">
      <w:pPr>
        <w:pStyle w:val="1"/>
      </w:pPr>
      <w:bookmarkStart w:id="56" w:name="_Toc379553500"/>
      <w:r>
        <w:rPr>
          <w:rFonts w:hint="eastAsia"/>
        </w:rPr>
        <w:lastRenderedPageBreak/>
        <w:t>様々なスレッド</w:t>
      </w:r>
      <w:bookmarkEnd w:id="56"/>
    </w:p>
    <w:p w14:paraId="43A8360F" w14:textId="3F6EA09C" w:rsidR="000B1780" w:rsidRPr="005E5037" w:rsidRDefault="000B1780" w:rsidP="000B1780">
      <w:pPr>
        <w:pStyle w:val="a8"/>
        <w:spacing w:beforeLines="50" w:before="180"/>
        <w:ind w:firstLine="283"/>
      </w:pPr>
      <w:r>
        <w:rPr>
          <w:rFonts w:hint="eastAsia"/>
        </w:rPr>
        <w:t>幾つかのマルチスレッドプログラミング</w:t>
      </w:r>
      <w:r w:rsidR="00736B1A">
        <w:rPr>
          <w:rFonts w:hint="eastAsia"/>
        </w:rPr>
        <w:t>技法</w:t>
      </w:r>
      <w:r>
        <w:rPr>
          <w:rFonts w:hint="eastAsia"/>
        </w:rPr>
        <w:t>の説明とサンプルプログラムを示す。</w:t>
      </w:r>
    </w:p>
    <w:p w14:paraId="20F1002D" w14:textId="3D009BE3" w:rsidR="00416B87" w:rsidRDefault="00416B87" w:rsidP="000B1780">
      <w:pPr>
        <w:pStyle w:val="a8"/>
        <w:spacing w:beforeLines="50" w:before="180"/>
        <w:ind w:firstLine="283"/>
      </w:pPr>
      <w:r>
        <w:rPr>
          <w:rFonts w:hint="eastAsia"/>
        </w:rPr>
        <w:t>ゲームプログラミングにおけるスレッドは、スタック領域のサイズやスレッド優先度に対して特に神経質になったほうがよい。できれば</w:t>
      </w:r>
      <w:r>
        <w:rPr>
          <w:rFonts w:hint="eastAsia"/>
        </w:rPr>
        <w:t>C++11</w:t>
      </w:r>
      <w:r>
        <w:rPr>
          <w:rFonts w:hint="eastAsia"/>
        </w:rPr>
        <w:t>のスタイルで汎用性の高いプログラミングを行いたいところだが、</w:t>
      </w:r>
      <w:r w:rsidR="000C0A14">
        <w:rPr>
          <w:rFonts w:hint="eastAsia"/>
        </w:rPr>
        <w:t>今のところ、そうした細かい調整には対応できていないようである。ゲームプログラミングでは、</w:t>
      </w:r>
      <w:r>
        <w:rPr>
          <w:rFonts w:hint="eastAsia"/>
        </w:rPr>
        <w:t>ゲーム用</w:t>
      </w:r>
      <w:r>
        <w:rPr>
          <w:rFonts w:hint="eastAsia"/>
        </w:rPr>
        <w:t>SDK</w:t>
      </w:r>
      <w:r>
        <w:rPr>
          <w:rFonts w:hint="eastAsia"/>
        </w:rPr>
        <w:t>に基づいて細かく</w:t>
      </w:r>
      <w:r w:rsidR="000C0A14">
        <w:rPr>
          <w:rFonts w:hint="eastAsia"/>
        </w:rPr>
        <w:t>制御</w:t>
      </w:r>
      <w:r>
        <w:rPr>
          <w:rFonts w:hint="eastAsia"/>
        </w:rPr>
        <w:t>した方が良い。</w:t>
      </w:r>
    </w:p>
    <w:p w14:paraId="67936F91" w14:textId="361D759A" w:rsidR="004E6E76" w:rsidRDefault="00C303A9" w:rsidP="004E6E76">
      <w:pPr>
        <w:pStyle w:val="2"/>
      </w:pPr>
      <w:bookmarkStart w:id="57" w:name="_Toc379553501"/>
      <w:r>
        <w:t>f</w:t>
      </w:r>
      <w:r w:rsidR="004E6E76">
        <w:t>ork</w:t>
      </w:r>
      <w:bookmarkEnd w:id="57"/>
      <w:r w:rsidR="0014327E">
        <w:fldChar w:fldCharType="begin"/>
      </w:r>
      <w:r w:rsidR="0014327E">
        <w:instrText xml:space="preserve"> XE "fork" \y “fork” </w:instrText>
      </w:r>
      <w:r w:rsidR="0014327E">
        <w:fldChar w:fldCharType="end"/>
      </w:r>
    </w:p>
    <w:p w14:paraId="0285A06B" w14:textId="2FC5A3E9" w:rsidR="000D7241" w:rsidRDefault="00BD259A" w:rsidP="00B25A61">
      <w:pPr>
        <w:pStyle w:val="a9"/>
        <w:ind w:firstLine="283"/>
      </w:pPr>
      <w:r>
        <w:t>まずは</w:t>
      </w:r>
      <w:r w:rsidR="00F66D92">
        <w:rPr>
          <w:rFonts w:hint="eastAsia"/>
        </w:rPr>
        <w:t>「</w:t>
      </w:r>
      <w:r w:rsidR="00C303A9">
        <w:rPr>
          <w:rFonts w:hint="eastAsia"/>
        </w:rPr>
        <w:t>f</w:t>
      </w:r>
      <w:r>
        <w:rPr>
          <w:rFonts w:hint="eastAsia"/>
        </w:rPr>
        <w:t>ork</w:t>
      </w:r>
      <w:r w:rsidR="00F66D92">
        <w:rPr>
          <w:rFonts w:hint="eastAsia"/>
        </w:rPr>
        <w:t>」</w:t>
      </w:r>
      <w:r w:rsidR="00C303A9">
        <w:rPr>
          <w:rFonts w:hint="eastAsia"/>
        </w:rPr>
        <w:t>（フォーク）</w:t>
      </w:r>
      <w:r w:rsidR="000D7241">
        <w:rPr>
          <w:rFonts w:hint="eastAsia"/>
        </w:rPr>
        <w:t>を説明する</w:t>
      </w:r>
      <w:r>
        <w:rPr>
          <w:rFonts w:hint="eastAsia"/>
        </w:rPr>
        <w:t>。</w:t>
      </w:r>
    </w:p>
    <w:p w14:paraId="397A5FA5" w14:textId="17C2BC00" w:rsidR="000D7241" w:rsidRDefault="000D7241" w:rsidP="000D7241">
      <w:pPr>
        <w:pStyle w:val="a9"/>
        <w:spacing w:beforeLines="50" w:before="180"/>
        <w:ind w:firstLine="283"/>
      </w:pPr>
      <w:r>
        <w:t>マルチスレッド</w:t>
      </w:r>
      <w:r>
        <w:rPr>
          <w:rFonts w:hint="eastAsia"/>
        </w:rPr>
        <w:t>プログラミングを学習すると、</w:t>
      </w:r>
      <w:r>
        <w:t>同じ言葉で意味の異なる「</w:t>
      </w:r>
      <w:r>
        <w:rPr>
          <w:rFonts w:hint="eastAsia"/>
        </w:rPr>
        <w:t>fork-join</w:t>
      </w:r>
      <w:r>
        <w:rPr>
          <w:rFonts w:hint="eastAsia"/>
        </w:rPr>
        <w:t>モデル</w:t>
      </w:r>
      <w:r w:rsidR="0014327E">
        <w:fldChar w:fldCharType="begin"/>
      </w:r>
      <w:r w:rsidR="0014327E">
        <w:instrText xml:space="preserve"> XE "fork-join</w:instrText>
      </w:r>
      <w:r w:rsidR="0014327E">
        <w:rPr>
          <w:rFonts w:hint="eastAsia"/>
        </w:rPr>
        <w:instrText>モデル</w:instrText>
      </w:r>
      <w:r w:rsidR="0014327E">
        <w:instrText>" \y “fork-join</w:instrText>
      </w:r>
      <w:r w:rsidR="0014327E">
        <w:rPr>
          <w:rFonts w:hint="eastAsia"/>
        </w:rPr>
        <w:instrText>もでる</w:instrText>
      </w:r>
      <w:r w:rsidR="0014327E">
        <w:instrText xml:space="preserve">” </w:instrText>
      </w:r>
      <w:r w:rsidR="0014327E">
        <w:fldChar w:fldCharType="end"/>
      </w:r>
      <w:r>
        <w:rPr>
          <w:rFonts w:hint="eastAsia"/>
        </w:rPr>
        <w:t>」という言葉もあり、混乱を招きかねないので、あえて旧来</w:t>
      </w:r>
      <w:r w:rsidR="0014327E">
        <w:rPr>
          <w:rFonts w:hint="eastAsia"/>
        </w:rPr>
        <w:t>から</w:t>
      </w:r>
      <w:r>
        <w:rPr>
          <w:rFonts w:hint="eastAsia"/>
        </w:rPr>
        <w:t>の</w:t>
      </w:r>
      <w:r>
        <w:rPr>
          <w:rFonts w:hint="eastAsia"/>
        </w:rPr>
        <w:t>fork</w:t>
      </w:r>
      <w:r>
        <w:rPr>
          <w:rFonts w:hint="eastAsia"/>
        </w:rPr>
        <w:t>を説明する。なお、</w:t>
      </w:r>
      <w:r>
        <w:t>「</w:t>
      </w:r>
      <w:r>
        <w:rPr>
          <w:rFonts w:hint="eastAsia"/>
        </w:rPr>
        <w:t>fork-join</w:t>
      </w:r>
      <w:r>
        <w:rPr>
          <w:rFonts w:hint="eastAsia"/>
        </w:rPr>
        <w:t>モデル」は、</w:t>
      </w:r>
      <w:r w:rsidR="002177DA">
        <w:rPr>
          <w:rFonts w:hint="eastAsia"/>
        </w:rPr>
        <w:t>分散・並列処理の処理モデルのこと。</w:t>
      </w:r>
    </w:p>
    <w:p w14:paraId="3448994F" w14:textId="3097C45E" w:rsidR="000A2E1D" w:rsidRDefault="000D7241" w:rsidP="000D7241">
      <w:pPr>
        <w:pStyle w:val="a9"/>
        <w:spacing w:beforeLines="50" w:before="180"/>
        <w:ind w:firstLine="283"/>
      </w:pPr>
      <w:r>
        <w:rPr>
          <w:rFonts w:hint="eastAsia"/>
        </w:rPr>
        <w:t>f</w:t>
      </w:r>
      <w:r>
        <w:t>ork</w:t>
      </w:r>
      <w:r>
        <w:t>は、</w:t>
      </w:r>
      <w:r w:rsidR="000A2E1D">
        <w:rPr>
          <w:rFonts w:hint="eastAsia"/>
        </w:rPr>
        <w:t>Unix</w:t>
      </w:r>
      <w:r w:rsidR="000A2E1D">
        <w:rPr>
          <w:rFonts w:hint="eastAsia"/>
        </w:rPr>
        <w:t>系</w:t>
      </w:r>
      <w:r w:rsidR="000A2E1D">
        <w:rPr>
          <w:rFonts w:hint="eastAsia"/>
        </w:rPr>
        <w:t>OS</w:t>
      </w:r>
      <w:r w:rsidR="000A2E1D">
        <w:rPr>
          <w:rFonts w:hint="eastAsia"/>
        </w:rPr>
        <w:t>で伝統的な</w:t>
      </w:r>
      <w:r w:rsidR="00B25A61">
        <w:rPr>
          <w:rFonts w:hint="eastAsia"/>
        </w:rPr>
        <w:t>マルチタスクプログラミングの</w:t>
      </w:r>
      <w:r w:rsidR="000A2E1D">
        <w:rPr>
          <w:rFonts w:hint="eastAsia"/>
        </w:rPr>
        <w:t>手法。</w:t>
      </w:r>
      <w:r w:rsidR="00BD259A">
        <w:rPr>
          <w:rFonts w:hint="eastAsia"/>
        </w:rPr>
        <w:t>マルチスレッドではなく、マルチプロセスで</w:t>
      </w:r>
      <w:r w:rsidR="000A2E1D">
        <w:rPr>
          <w:rFonts w:hint="eastAsia"/>
        </w:rPr>
        <w:t>ある</w:t>
      </w:r>
      <w:r w:rsidR="00BD259A">
        <w:rPr>
          <w:rFonts w:hint="eastAsia"/>
        </w:rPr>
        <w:t>。</w:t>
      </w:r>
      <w:r w:rsidR="0014327E">
        <w:rPr>
          <w:rFonts w:hint="eastAsia"/>
        </w:rPr>
        <w:t>マルチスレッドの原点的な技術。</w:t>
      </w:r>
    </w:p>
    <w:p w14:paraId="591D7A49" w14:textId="08943002" w:rsidR="00BD259A" w:rsidRDefault="000A2E1D" w:rsidP="000260B7">
      <w:pPr>
        <w:pStyle w:val="a9"/>
        <w:spacing w:beforeLines="50" w:before="180"/>
        <w:ind w:firstLine="283"/>
      </w:pPr>
      <w:r>
        <w:rPr>
          <w:rFonts w:hint="eastAsia"/>
        </w:rPr>
        <w:t>関数をスレッド化する</w:t>
      </w:r>
      <w:r w:rsidR="0014327E">
        <w:rPr>
          <w:rFonts w:hint="eastAsia"/>
        </w:rPr>
        <w:t>普通</w:t>
      </w:r>
      <w:r>
        <w:rPr>
          <w:rFonts w:hint="eastAsia"/>
        </w:rPr>
        <w:t>のマルチスレッドプログラミングを先に学習していると奇妙に見えるコードである。マルチスレッドよりもコードを短くまとめることができる。</w:t>
      </w:r>
    </w:p>
    <w:p w14:paraId="16CBF363" w14:textId="78DCC109" w:rsidR="000A2E1D" w:rsidRDefault="000A2E1D" w:rsidP="004E6E76">
      <w:pPr>
        <w:pStyle w:val="a9"/>
        <w:ind w:firstLine="283"/>
      </w:pPr>
      <w:r>
        <w:t>マルチプロセスなので</w:t>
      </w:r>
      <w:r w:rsidR="00C303A9">
        <w:t>メモリ空間の共有</w:t>
      </w:r>
      <w:r w:rsidR="0014327E">
        <w:rPr>
          <w:rFonts w:hint="eastAsia"/>
        </w:rPr>
        <w:t>が</w:t>
      </w:r>
      <w:r w:rsidR="0014327E">
        <w:t>でき</w:t>
      </w:r>
      <w:r w:rsidR="0014327E">
        <w:rPr>
          <w:rFonts w:hint="eastAsia"/>
        </w:rPr>
        <w:t>ず、また、</w:t>
      </w:r>
      <w:r w:rsidR="0014327E">
        <w:t>スレッドに比べて所用メモリ量が大き</w:t>
      </w:r>
      <w:r w:rsidR="0014327E">
        <w:rPr>
          <w:rFonts w:hint="eastAsia"/>
        </w:rPr>
        <w:t>い。</w:t>
      </w:r>
    </w:p>
    <w:p w14:paraId="1D789063" w14:textId="5C1CBB10" w:rsidR="00C303A9" w:rsidRDefault="00C303A9" w:rsidP="00C303A9">
      <w:pPr>
        <w:pStyle w:val="a9"/>
        <w:keepNext/>
        <w:widowControl/>
        <w:spacing w:beforeLines="50" w:before="180"/>
        <w:ind w:firstLineChars="0" w:firstLine="0"/>
      </w:pPr>
      <w:r>
        <w:t>f</w:t>
      </w:r>
      <w:r>
        <w:rPr>
          <w:rFonts w:hint="eastAsia"/>
        </w:rPr>
        <w:t>ork</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6BF82894" w14:textId="77777777" w:rsidTr="00F96884">
        <w:tc>
          <w:tcPr>
            <w:tcW w:w="8494" w:type="dxa"/>
          </w:tcPr>
          <w:p w14:paraId="23096A99" w14:textId="77777777" w:rsidR="000260B7" w:rsidRDefault="000260B7" w:rsidP="000260B7">
            <w:pPr>
              <w:pStyle w:val="2-"/>
            </w:pPr>
            <w:r>
              <w:t>#include &lt;stdio.h&gt;</w:t>
            </w:r>
          </w:p>
          <w:p w14:paraId="3B4B2EBF" w14:textId="77777777" w:rsidR="000260B7" w:rsidRDefault="000260B7" w:rsidP="000260B7">
            <w:pPr>
              <w:pStyle w:val="2-"/>
            </w:pPr>
            <w:r>
              <w:t>#include &lt;stdlib.h&gt;</w:t>
            </w:r>
          </w:p>
          <w:p w14:paraId="4E4D33F2" w14:textId="77777777" w:rsidR="000260B7" w:rsidRDefault="000260B7" w:rsidP="000260B7">
            <w:pPr>
              <w:pStyle w:val="2-"/>
            </w:pPr>
            <w:r>
              <w:t>#include &lt;string.h&gt;</w:t>
            </w:r>
          </w:p>
          <w:p w14:paraId="02CEAD99" w14:textId="77777777" w:rsidR="000260B7" w:rsidRDefault="000260B7" w:rsidP="000260B7">
            <w:pPr>
              <w:pStyle w:val="2-"/>
            </w:pPr>
            <w:r>
              <w:t>#include &lt;errno.h&gt;</w:t>
            </w:r>
          </w:p>
          <w:p w14:paraId="4DE68286" w14:textId="77777777" w:rsidR="000260B7" w:rsidRDefault="000260B7" w:rsidP="000260B7">
            <w:pPr>
              <w:pStyle w:val="2-"/>
            </w:pPr>
            <w:r w:rsidRPr="00B46227">
              <w:rPr>
                <w:color w:val="FF0000"/>
              </w:rPr>
              <w:t>#include &lt;sys/types.h&gt;</w:t>
            </w:r>
          </w:p>
          <w:p w14:paraId="1F2A3483" w14:textId="77777777" w:rsidR="000260B7" w:rsidRDefault="000260B7" w:rsidP="000260B7">
            <w:pPr>
              <w:pStyle w:val="2-"/>
            </w:pPr>
          </w:p>
          <w:p w14:paraId="312D4A4D" w14:textId="77777777" w:rsidR="000260B7" w:rsidRPr="00B46227" w:rsidRDefault="000260B7" w:rsidP="000260B7">
            <w:pPr>
              <w:pStyle w:val="2-"/>
              <w:rPr>
                <w:color w:val="FF0000"/>
              </w:rPr>
            </w:pPr>
            <w:r w:rsidRPr="00B46227">
              <w:rPr>
                <w:color w:val="FF0000"/>
              </w:rPr>
              <w:t>#include &lt;unistd.h&gt;</w:t>
            </w:r>
          </w:p>
          <w:p w14:paraId="3188351B" w14:textId="77777777" w:rsidR="000260B7" w:rsidRPr="00B46227" w:rsidRDefault="000260B7" w:rsidP="000260B7">
            <w:pPr>
              <w:pStyle w:val="2-"/>
              <w:rPr>
                <w:color w:val="FF0000"/>
              </w:rPr>
            </w:pPr>
            <w:r w:rsidRPr="00B46227">
              <w:rPr>
                <w:color w:val="FF0000"/>
              </w:rPr>
              <w:t>#include &lt;sys/wait.h&gt;</w:t>
            </w:r>
          </w:p>
          <w:p w14:paraId="516A0B13" w14:textId="77777777" w:rsidR="000260B7" w:rsidRDefault="000260B7" w:rsidP="000260B7">
            <w:pPr>
              <w:pStyle w:val="2-"/>
            </w:pPr>
          </w:p>
          <w:p w14:paraId="6C37AF91" w14:textId="77777777" w:rsidR="000260B7" w:rsidRPr="000260B7" w:rsidRDefault="000260B7" w:rsidP="000260B7">
            <w:pPr>
              <w:pStyle w:val="2-"/>
              <w:rPr>
                <w:color w:val="00B050"/>
              </w:rPr>
            </w:pPr>
            <w:r w:rsidRPr="000260B7">
              <w:rPr>
                <w:rFonts w:hint="eastAsia"/>
                <w:color w:val="00B050"/>
              </w:rPr>
              <w:t>//fork テスト</w:t>
            </w:r>
          </w:p>
          <w:p w14:paraId="2F573B72" w14:textId="77777777" w:rsidR="000260B7" w:rsidRDefault="000260B7" w:rsidP="000260B7">
            <w:pPr>
              <w:pStyle w:val="2-"/>
            </w:pPr>
            <w:r>
              <w:t>int main(const int argc, const char* argv[])</w:t>
            </w:r>
          </w:p>
          <w:p w14:paraId="4090624D" w14:textId="77777777" w:rsidR="000260B7" w:rsidRDefault="000260B7" w:rsidP="000260B7">
            <w:pPr>
              <w:pStyle w:val="2-"/>
            </w:pPr>
            <w:r>
              <w:t>{</w:t>
            </w:r>
          </w:p>
          <w:p w14:paraId="7E17EE4C" w14:textId="77777777" w:rsidR="000260B7" w:rsidRPr="000260B7" w:rsidRDefault="000260B7" w:rsidP="000260B7">
            <w:pPr>
              <w:pStyle w:val="2-"/>
              <w:rPr>
                <w:color w:val="00B050"/>
              </w:rPr>
            </w:pPr>
            <w:r>
              <w:rPr>
                <w:rFonts w:hint="eastAsia"/>
              </w:rPr>
              <w:tab/>
            </w:r>
            <w:r w:rsidRPr="000260B7">
              <w:rPr>
                <w:rFonts w:hint="eastAsia"/>
                <w:color w:val="00B050"/>
              </w:rPr>
              <w:t>//プログラム実行開始</w:t>
            </w:r>
          </w:p>
          <w:p w14:paraId="771DE100" w14:textId="77777777" w:rsidR="000260B7" w:rsidRDefault="000260B7" w:rsidP="000260B7">
            <w:pPr>
              <w:pStyle w:val="2-"/>
            </w:pPr>
            <w:r>
              <w:tab/>
              <w:t>printf("- Start Fork Test -\n");</w:t>
            </w:r>
          </w:p>
          <w:p w14:paraId="504DC5E5" w14:textId="77777777" w:rsidR="000260B7" w:rsidRDefault="000260B7" w:rsidP="000260B7">
            <w:pPr>
              <w:pStyle w:val="2-"/>
            </w:pPr>
            <w:r>
              <w:tab/>
              <w:t>fflush(stdout);</w:t>
            </w:r>
          </w:p>
          <w:p w14:paraId="52ADB6A3" w14:textId="77777777" w:rsidR="000260B7" w:rsidRDefault="000260B7" w:rsidP="000260B7">
            <w:pPr>
              <w:pStyle w:val="2-"/>
            </w:pPr>
            <w:r>
              <w:tab/>
            </w:r>
          </w:p>
          <w:p w14:paraId="6D4459E3" w14:textId="77777777" w:rsidR="000260B7" w:rsidRPr="000260B7" w:rsidRDefault="000260B7" w:rsidP="000260B7">
            <w:pPr>
              <w:pStyle w:val="2-"/>
              <w:rPr>
                <w:color w:val="00B050"/>
              </w:rPr>
            </w:pPr>
            <w:r>
              <w:rPr>
                <w:rFonts w:hint="eastAsia"/>
              </w:rPr>
              <w:tab/>
            </w:r>
            <w:r w:rsidRPr="000260B7">
              <w:rPr>
                <w:rFonts w:hint="eastAsia"/>
                <w:color w:val="00B050"/>
              </w:rPr>
              <w:t>//テスト用変数</w:t>
            </w:r>
          </w:p>
          <w:p w14:paraId="72394F06" w14:textId="77777777" w:rsidR="000260B7" w:rsidRDefault="000260B7" w:rsidP="000260B7">
            <w:pPr>
              <w:pStyle w:val="2-"/>
            </w:pPr>
            <w:r>
              <w:tab/>
              <w:t>const char* test_text = "TEST";</w:t>
            </w:r>
          </w:p>
          <w:p w14:paraId="1B99993C" w14:textId="77777777" w:rsidR="000260B7" w:rsidRDefault="000260B7" w:rsidP="000260B7">
            <w:pPr>
              <w:pStyle w:val="2-"/>
            </w:pPr>
            <w:r>
              <w:tab/>
              <w:t>int test_value = 1000;</w:t>
            </w:r>
          </w:p>
          <w:p w14:paraId="6E98569B" w14:textId="77777777" w:rsidR="000260B7" w:rsidRDefault="000260B7" w:rsidP="000260B7">
            <w:pPr>
              <w:pStyle w:val="2-"/>
            </w:pPr>
            <w:r>
              <w:tab/>
              <w:t>int test_loop_max = 1;</w:t>
            </w:r>
          </w:p>
          <w:p w14:paraId="653F60E8" w14:textId="77777777" w:rsidR="000260B7" w:rsidRDefault="000260B7" w:rsidP="000260B7">
            <w:pPr>
              <w:pStyle w:val="2-"/>
            </w:pPr>
            <w:r>
              <w:tab/>
            </w:r>
          </w:p>
          <w:p w14:paraId="4B759400" w14:textId="77777777" w:rsidR="000260B7" w:rsidRPr="000260B7" w:rsidRDefault="000260B7" w:rsidP="000260B7">
            <w:pPr>
              <w:pStyle w:val="2-"/>
              <w:rPr>
                <w:color w:val="00B050"/>
              </w:rPr>
            </w:pPr>
            <w:r>
              <w:rPr>
                <w:rFonts w:hint="eastAsia"/>
              </w:rPr>
              <w:tab/>
            </w:r>
            <w:r w:rsidRPr="000260B7">
              <w:rPr>
                <w:rFonts w:hint="eastAsia"/>
                <w:color w:val="00B050"/>
              </w:rPr>
              <w:t>//プロセス名を作成</w:t>
            </w:r>
          </w:p>
          <w:p w14:paraId="78BB972B" w14:textId="77777777" w:rsidR="000260B7" w:rsidRPr="000260B7" w:rsidRDefault="000260B7" w:rsidP="000260B7">
            <w:pPr>
              <w:pStyle w:val="2-"/>
              <w:rPr>
                <w:color w:val="00B050"/>
              </w:rPr>
            </w:pPr>
            <w:r w:rsidRPr="000260B7">
              <w:rPr>
                <w:rFonts w:hint="eastAsia"/>
                <w:color w:val="00B050"/>
              </w:rPr>
              <w:lastRenderedPageBreak/>
              <w:tab/>
              <w:t>// P + 子プロセスのレベル + ( 自プロセスID , 親プロセスID )</w:t>
            </w:r>
          </w:p>
          <w:p w14:paraId="4FA33E49" w14:textId="77777777" w:rsidR="000260B7" w:rsidRDefault="000260B7" w:rsidP="000260B7">
            <w:pPr>
              <w:pStyle w:val="2-"/>
            </w:pPr>
            <w:r>
              <w:tab/>
              <w:t>char process_name[32];</w:t>
            </w:r>
          </w:p>
          <w:p w14:paraId="4499657D" w14:textId="77777777" w:rsidR="000260B7" w:rsidRDefault="000260B7" w:rsidP="000260B7">
            <w:pPr>
              <w:pStyle w:val="2-"/>
            </w:pPr>
            <w:r>
              <w:tab/>
              <w:t>sprintf(process_name, "P0(%5d,%5d)", getpid(), getppid());</w:t>
            </w:r>
          </w:p>
          <w:p w14:paraId="4BD746A0" w14:textId="77777777" w:rsidR="000260B7" w:rsidRDefault="000260B7" w:rsidP="000260B7">
            <w:pPr>
              <w:pStyle w:val="2-"/>
            </w:pPr>
            <w:r>
              <w:tab/>
              <w:t>int level = 0;</w:t>
            </w:r>
          </w:p>
          <w:p w14:paraId="1CBD3647" w14:textId="77777777" w:rsidR="000260B7" w:rsidRDefault="000260B7" w:rsidP="000260B7">
            <w:pPr>
              <w:pStyle w:val="2-"/>
            </w:pPr>
            <w:r>
              <w:tab/>
            </w:r>
          </w:p>
          <w:p w14:paraId="21D80694" w14:textId="77777777" w:rsidR="000260B7" w:rsidRPr="000260B7" w:rsidRDefault="000260B7" w:rsidP="000260B7">
            <w:pPr>
              <w:pStyle w:val="2-"/>
              <w:rPr>
                <w:color w:val="00B050"/>
              </w:rPr>
            </w:pPr>
            <w:r>
              <w:rPr>
                <w:rFonts w:hint="eastAsia"/>
              </w:rPr>
              <w:tab/>
            </w:r>
            <w:r w:rsidRPr="000260B7">
              <w:rPr>
                <w:rFonts w:hint="eastAsia"/>
                <w:color w:val="00B050"/>
              </w:rPr>
              <w:t>//大元のプロセス判定用フラグ（初期値は true）</w:t>
            </w:r>
          </w:p>
          <w:p w14:paraId="77812BDC" w14:textId="77777777" w:rsidR="000260B7" w:rsidRDefault="000260B7" w:rsidP="000260B7">
            <w:pPr>
              <w:pStyle w:val="2-"/>
            </w:pPr>
            <w:r>
              <w:tab/>
              <w:t>bool is_root_process = true;</w:t>
            </w:r>
          </w:p>
          <w:p w14:paraId="317C9DCB" w14:textId="77777777" w:rsidR="000260B7" w:rsidRDefault="000260B7" w:rsidP="000260B7">
            <w:pPr>
              <w:pStyle w:val="2-"/>
            </w:pPr>
            <w:r>
              <w:tab/>
            </w:r>
          </w:p>
          <w:p w14:paraId="14BE4CCA" w14:textId="77777777" w:rsidR="000260B7" w:rsidRPr="000260B7" w:rsidRDefault="000260B7" w:rsidP="000260B7">
            <w:pPr>
              <w:pStyle w:val="2-"/>
              <w:rPr>
                <w:color w:val="00B050"/>
              </w:rPr>
            </w:pPr>
            <w:r>
              <w:rPr>
                <w:rFonts w:hint="eastAsia"/>
              </w:rPr>
              <w:tab/>
            </w:r>
            <w:r w:rsidRPr="000260B7">
              <w:rPr>
                <w:rFonts w:hint="eastAsia"/>
                <w:color w:val="00B050"/>
              </w:rPr>
              <w:t>//子プロセス生成ループ</w:t>
            </w:r>
          </w:p>
          <w:p w14:paraId="6394A544" w14:textId="77777777" w:rsidR="000260B7" w:rsidRDefault="000260B7" w:rsidP="000260B7">
            <w:pPr>
              <w:pStyle w:val="2-"/>
            </w:pPr>
            <w:r>
              <w:tab/>
              <w:t>const int CHILD_THREAD_NUM = 3;</w:t>
            </w:r>
          </w:p>
          <w:p w14:paraId="58951145" w14:textId="77777777" w:rsidR="000260B7" w:rsidRDefault="000260B7" w:rsidP="000260B7">
            <w:pPr>
              <w:pStyle w:val="2-"/>
            </w:pPr>
            <w:r>
              <w:rPr>
                <w:rFonts w:hint="eastAsia"/>
              </w:rPr>
              <w:tab/>
              <w:t>pid_t pid[CHILD_THREAD_NUM];</w:t>
            </w:r>
            <w:r w:rsidRPr="000260B7">
              <w:rPr>
                <w:rFonts w:hint="eastAsia"/>
                <w:color w:val="00B050"/>
              </w:rPr>
              <w:t>//生成した子プロセスのプロセスID</w:t>
            </w:r>
          </w:p>
          <w:p w14:paraId="69C46FA9" w14:textId="77777777" w:rsidR="000260B7" w:rsidRDefault="000260B7" w:rsidP="000260B7">
            <w:pPr>
              <w:pStyle w:val="2-"/>
            </w:pPr>
            <w:r>
              <w:tab/>
              <w:t>for(int i = 0; i &lt; CHILD_THREAD_NUM; ++i)</w:t>
            </w:r>
          </w:p>
          <w:p w14:paraId="2FFCA04E" w14:textId="77777777" w:rsidR="000260B7" w:rsidRDefault="000260B7" w:rsidP="000260B7">
            <w:pPr>
              <w:pStyle w:val="2-"/>
            </w:pPr>
            <w:r>
              <w:tab/>
              <w:t>{</w:t>
            </w:r>
          </w:p>
          <w:p w14:paraId="099E981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//子プロセス生成</w:t>
            </w:r>
          </w:p>
          <w:p w14:paraId="243E9130" w14:textId="77777777" w:rsidR="000260B7" w:rsidRPr="00305003" w:rsidRDefault="000260B7" w:rsidP="000260B7">
            <w:pPr>
              <w:pStyle w:val="2-"/>
              <w:rPr>
                <w:color w:val="FF0000"/>
              </w:rPr>
            </w:pPr>
            <w:r>
              <w:tab/>
            </w:r>
            <w:r>
              <w:tab/>
              <w:t xml:space="preserve">pid_t pid_tmp = </w:t>
            </w:r>
            <w:r w:rsidRPr="00305003">
              <w:rPr>
                <w:color w:val="FF0000"/>
              </w:rPr>
              <w:t>fork();</w:t>
            </w:r>
          </w:p>
          <w:p w14:paraId="0F54B38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//※fork()が実行された瞬間に子プロセスが生成される。</w:t>
            </w:r>
          </w:p>
          <w:p w14:paraId="3F79359D" w14:textId="77D35CE1" w:rsidR="000260B7" w:rsidRPr="000260B7" w:rsidRDefault="000260B7" w:rsidP="000260B7">
            <w:pPr>
              <w:pStyle w:val="2-"/>
              <w:rPr>
                <w:color w:val="00B050"/>
              </w:rPr>
            </w:pPr>
            <w:r w:rsidRPr="000260B7">
              <w:rPr>
                <w:rFonts w:hint="eastAsia"/>
                <w:color w:val="00B050"/>
              </w:rPr>
              <w:tab/>
            </w:r>
            <w:r w:rsidRPr="000260B7">
              <w:rPr>
                <w:rFonts w:hint="eastAsia"/>
                <w:color w:val="00B050"/>
              </w:rPr>
              <w:tab/>
              <w:t>//※子プロセスは、</w:t>
            </w:r>
            <w:r w:rsidRPr="000260B7">
              <w:rPr>
                <w:rFonts w:hint="eastAsia"/>
                <w:color w:val="FF0000"/>
              </w:rPr>
              <w:t>親プロセスの静的変数やスタック（</w:t>
            </w:r>
            <w:r>
              <w:rPr>
                <w:rFonts w:hint="eastAsia"/>
                <w:color w:val="FF0000"/>
              </w:rPr>
              <w:t>ローカル</w:t>
            </w:r>
            <w:r w:rsidRPr="000260B7">
              <w:rPr>
                <w:rFonts w:hint="eastAsia"/>
                <w:color w:val="FF0000"/>
              </w:rPr>
              <w:t>変数）、実行位置（プログラムカウンタ）、</w:t>
            </w:r>
          </w:p>
          <w:p w14:paraId="280A9883"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および、オープン中のファイルディスクリプタをコピーして</w:t>
            </w:r>
            <w:r w:rsidRPr="000260B7">
              <w:rPr>
                <w:rFonts w:hint="eastAsia"/>
                <w:color w:val="00B050"/>
              </w:rPr>
              <w:t>、新しいプロセスを作る。</w:t>
            </w:r>
          </w:p>
          <w:p w14:paraId="39899037"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//※実行位置もコピーされるため、</w:t>
            </w:r>
            <w:r w:rsidRPr="000260B7">
              <w:rPr>
                <w:rFonts w:hint="eastAsia"/>
                <w:color w:val="FF0000"/>
              </w:rPr>
              <w:t>子プロセスはこの位置からスタートする</w:t>
            </w:r>
            <w:r w:rsidRPr="000260B7">
              <w:rPr>
                <w:rFonts w:hint="eastAsia"/>
                <w:color w:val="00B050"/>
              </w:rPr>
              <w:t>。</w:t>
            </w:r>
          </w:p>
          <w:p w14:paraId="6D6E516A"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すべての変数の値も引き継がられるが、メモリを共有するわけではない</w:t>
            </w:r>
            <w:r w:rsidRPr="000260B7">
              <w:rPr>
                <w:rFonts w:hint="eastAsia"/>
                <w:color w:val="00B050"/>
              </w:rPr>
              <w:t>。</w:t>
            </w:r>
          </w:p>
          <w:p w14:paraId="3C363BA1"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あくまでもその時点の内容がコピーされるだけ。</w:t>
            </w:r>
          </w:p>
          <w:p w14:paraId="079A6D87" w14:textId="77777777" w:rsidR="000260B7" w:rsidRDefault="000260B7" w:rsidP="000260B7">
            <w:pPr>
              <w:pStyle w:val="2-"/>
            </w:pPr>
            <w:r>
              <w:tab/>
            </w:r>
            <w:r>
              <w:tab/>
            </w:r>
          </w:p>
          <w:p w14:paraId="4A6885F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//生成結果確認</w:t>
            </w:r>
          </w:p>
          <w:p w14:paraId="26E76DB5" w14:textId="77777777" w:rsidR="000260B7" w:rsidRDefault="000260B7" w:rsidP="000260B7">
            <w:pPr>
              <w:pStyle w:val="2-"/>
            </w:pPr>
            <w:r>
              <w:tab/>
            </w:r>
            <w:r>
              <w:tab/>
              <w:t>switch(pid_tmp)</w:t>
            </w:r>
          </w:p>
          <w:p w14:paraId="17687599" w14:textId="77777777" w:rsidR="000260B7" w:rsidRDefault="000260B7" w:rsidP="000260B7">
            <w:pPr>
              <w:pStyle w:val="2-"/>
            </w:pPr>
            <w:r>
              <w:tab/>
            </w:r>
            <w:r>
              <w:tab/>
              <w:t>{</w:t>
            </w:r>
          </w:p>
          <w:p w14:paraId="1D7434F1" w14:textId="77777777" w:rsidR="000260B7" w:rsidRDefault="000260B7" w:rsidP="000260B7">
            <w:pPr>
              <w:pStyle w:val="2-"/>
            </w:pPr>
            <w:r>
              <w:rPr>
                <w:rFonts w:hint="eastAsia"/>
              </w:rPr>
              <w:tab/>
            </w:r>
            <w:r>
              <w:rPr>
                <w:rFonts w:hint="eastAsia"/>
              </w:rPr>
              <w:tab/>
            </w:r>
            <w:r w:rsidRPr="000260B7">
              <w:rPr>
                <w:rFonts w:hint="eastAsia"/>
                <w:color w:val="00B050"/>
              </w:rPr>
              <w:t>//fork 成功：自プロセスが「生成された子プロセス」の場合</w:t>
            </w:r>
          </w:p>
          <w:p w14:paraId="0E1FCA89" w14:textId="77777777" w:rsidR="000260B7" w:rsidRDefault="000260B7" w:rsidP="000260B7">
            <w:pPr>
              <w:pStyle w:val="2-"/>
            </w:pPr>
            <w:r>
              <w:tab/>
            </w:r>
            <w:r>
              <w:tab/>
              <w:t>case 0:</w:t>
            </w:r>
          </w:p>
          <w:p w14:paraId="74A99A1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//大元のプロセス判定用フラグをOFF</w:t>
            </w:r>
          </w:p>
          <w:p w14:paraId="298990FE" w14:textId="77777777" w:rsidR="000260B7" w:rsidRDefault="000260B7" w:rsidP="000260B7">
            <w:pPr>
              <w:pStyle w:val="2-"/>
            </w:pPr>
            <w:r>
              <w:tab/>
            </w:r>
            <w:r>
              <w:tab/>
            </w:r>
            <w:r>
              <w:tab/>
              <w:t>is_root_process = false;</w:t>
            </w:r>
          </w:p>
          <w:p w14:paraId="1D8C26EF" w14:textId="77777777" w:rsidR="000260B7" w:rsidRDefault="000260B7" w:rsidP="000260B7">
            <w:pPr>
              <w:pStyle w:val="2-"/>
            </w:pPr>
            <w:r>
              <w:tab/>
            </w:r>
            <w:r>
              <w:tab/>
            </w:r>
            <w:r>
              <w:tab/>
            </w:r>
          </w:p>
          <w:p w14:paraId="24BE5D51"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//プロセス名を作成</w:t>
            </w:r>
          </w:p>
          <w:p w14:paraId="360EB2A2" w14:textId="77777777" w:rsidR="000260B7" w:rsidRDefault="000260B7" w:rsidP="000260B7">
            <w:pPr>
              <w:pStyle w:val="2-"/>
            </w:pPr>
            <w:r>
              <w:tab/>
            </w:r>
            <w:r>
              <w:tab/>
            </w:r>
            <w:r>
              <w:tab/>
              <w:t>++ level;</w:t>
            </w:r>
          </w:p>
          <w:p w14:paraId="6CE7D242" w14:textId="77777777" w:rsidR="000260B7" w:rsidRDefault="000260B7" w:rsidP="000260B7">
            <w:pPr>
              <w:pStyle w:val="2-"/>
            </w:pPr>
            <w:r>
              <w:tab/>
            </w:r>
            <w:r>
              <w:tab/>
            </w:r>
            <w:r>
              <w:tab/>
              <w:t>sprintf(process_name, "C%d(%5d,%5d)", level, getpid(), getppid());</w:t>
            </w:r>
          </w:p>
          <w:p w14:paraId="147A0CE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 C + 子プロセスのレベル + ( 自プロセスID , 親プロセスID )</w:t>
            </w:r>
          </w:p>
          <w:p w14:paraId="294E25E1" w14:textId="77777777" w:rsidR="000260B7" w:rsidRDefault="000260B7" w:rsidP="000260B7">
            <w:pPr>
              <w:pStyle w:val="2-"/>
            </w:pPr>
            <w:r>
              <w:tab/>
            </w:r>
            <w:r>
              <w:tab/>
            </w:r>
            <w:r>
              <w:tab/>
            </w:r>
          </w:p>
          <w:p w14:paraId="360FFD6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//子プロセス開始メッセージ</w:t>
            </w:r>
          </w:p>
          <w:p w14:paraId="1E79625D" w14:textId="77777777" w:rsidR="000260B7" w:rsidRDefault="000260B7" w:rsidP="000260B7">
            <w:pPr>
              <w:pStyle w:val="2-"/>
            </w:pPr>
            <w:r>
              <w:tab/>
            </w:r>
            <w:r>
              <w:tab/>
            </w:r>
            <w:r>
              <w:tab/>
              <w:t>printf("START: %s\n", process_name);</w:t>
            </w:r>
          </w:p>
          <w:p w14:paraId="31BF4C9F" w14:textId="77777777" w:rsidR="000260B7" w:rsidRDefault="000260B7" w:rsidP="000260B7">
            <w:pPr>
              <w:pStyle w:val="2-"/>
            </w:pPr>
            <w:r>
              <w:tab/>
            </w:r>
            <w:r>
              <w:tab/>
            </w:r>
            <w:r>
              <w:tab/>
              <w:t>fflush(stdout);</w:t>
            </w:r>
          </w:p>
          <w:p w14:paraId="12EB4A81" w14:textId="77777777" w:rsidR="000260B7" w:rsidRDefault="000260B7" w:rsidP="000260B7">
            <w:pPr>
              <w:pStyle w:val="2-"/>
            </w:pPr>
            <w:r>
              <w:tab/>
            </w:r>
            <w:r>
              <w:tab/>
            </w:r>
            <w:r>
              <w:tab/>
            </w:r>
          </w:p>
          <w:p w14:paraId="6795E910"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//テスト用変数を更新</w:t>
            </w:r>
          </w:p>
          <w:p w14:paraId="7D1AFF79" w14:textId="77777777" w:rsidR="000260B7" w:rsidRDefault="000260B7" w:rsidP="000260B7">
            <w:pPr>
              <w:pStyle w:val="2-"/>
            </w:pPr>
            <w:r>
              <w:tab/>
            </w:r>
            <w:r>
              <w:tab/>
            </w:r>
            <w:r>
              <w:tab/>
              <w:t>++test_value;</w:t>
            </w:r>
          </w:p>
          <w:p w14:paraId="0FC7BE0B" w14:textId="77777777" w:rsidR="000260B7" w:rsidRDefault="000260B7" w:rsidP="000260B7">
            <w:pPr>
              <w:pStyle w:val="2-"/>
            </w:pPr>
            <w:r>
              <w:tab/>
            </w:r>
            <w:r>
              <w:tab/>
            </w:r>
            <w:r>
              <w:tab/>
              <w:t>++test_loop_max;</w:t>
            </w:r>
          </w:p>
          <w:p w14:paraId="7CD273D9" w14:textId="77777777" w:rsidR="000260B7" w:rsidRDefault="000260B7" w:rsidP="000260B7">
            <w:pPr>
              <w:pStyle w:val="2-"/>
            </w:pPr>
            <w:r>
              <w:tab/>
            </w:r>
            <w:r>
              <w:tab/>
            </w:r>
            <w:r>
              <w:tab/>
            </w:r>
          </w:p>
          <w:p w14:paraId="30B35374"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//親プロセスが生成した子プロセスのIDのコピーされてしまっているのでクリアする</w:t>
            </w:r>
          </w:p>
          <w:p w14:paraId="6A955A49" w14:textId="77777777" w:rsidR="000260B7" w:rsidRDefault="000260B7" w:rsidP="000260B7">
            <w:pPr>
              <w:pStyle w:val="2-"/>
            </w:pPr>
            <w:r>
              <w:tab/>
            </w:r>
            <w:r>
              <w:tab/>
            </w:r>
            <w:r>
              <w:tab/>
              <w:t>for(int ii = 0; ii &lt;= i; ++ ii)</w:t>
            </w:r>
          </w:p>
          <w:p w14:paraId="7EB597DB" w14:textId="77777777" w:rsidR="000260B7" w:rsidRDefault="000260B7" w:rsidP="000260B7">
            <w:pPr>
              <w:pStyle w:val="2-"/>
            </w:pPr>
            <w:r>
              <w:tab/>
            </w:r>
            <w:r>
              <w:tab/>
            </w:r>
            <w:r>
              <w:tab/>
            </w:r>
            <w:r>
              <w:tab/>
              <w:t>pid[ii] = -1;</w:t>
            </w:r>
          </w:p>
          <w:p w14:paraId="178F97A2" w14:textId="77777777" w:rsidR="000260B7" w:rsidRDefault="000260B7" w:rsidP="000260B7">
            <w:pPr>
              <w:pStyle w:val="2-"/>
            </w:pPr>
            <w:r>
              <w:tab/>
            </w:r>
            <w:r>
              <w:tab/>
            </w:r>
            <w:r>
              <w:tab/>
            </w:r>
          </w:p>
          <w:p w14:paraId="7AB8EB0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231E63AF" w14:textId="77777777" w:rsidR="000260B7" w:rsidRPr="00305003" w:rsidRDefault="000260B7" w:rsidP="000260B7">
            <w:pPr>
              <w:pStyle w:val="2-"/>
              <w:rPr>
                <w:color w:val="FF0000"/>
              </w:rPr>
            </w:pPr>
            <w:r>
              <w:tab/>
            </w:r>
            <w:r>
              <w:tab/>
            </w:r>
            <w:r>
              <w:tab/>
            </w:r>
            <w:r w:rsidRPr="00305003">
              <w:rPr>
                <w:color w:val="FF0000"/>
              </w:rPr>
              <w:t>sleep(1);</w:t>
            </w:r>
          </w:p>
          <w:p w14:paraId="5FE3041E" w14:textId="77777777" w:rsidR="000260B7" w:rsidRDefault="000260B7" w:rsidP="000260B7">
            <w:pPr>
              <w:pStyle w:val="2-"/>
            </w:pPr>
            <w:r>
              <w:tab/>
            </w:r>
            <w:r>
              <w:tab/>
            </w:r>
            <w:r>
              <w:tab/>
            </w:r>
          </w:p>
          <w:p w14:paraId="2321E10C" w14:textId="77777777" w:rsidR="000260B7" w:rsidRDefault="000260B7" w:rsidP="000260B7">
            <w:pPr>
              <w:pStyle w:val="2-"/>
            </w:pPr>
            <w:r>
              <w:tab/>
            </w:r>
            <w:r>
              <w:tab/>
            </w:r>
            <w:r>
              <w:tab/>
              <w:t>break;</w:t>
            </w:r>
          </w:p>
          <w:p w14:paraId="65C33D48" w14:textId="77777777" w:rsidR="000260B7" w:rsidRDefault="000260B7" w:rsidP="000260B7">
            <w:pPr>
              <w:pStyle w:val="2-"/>
            </w:pPr>
            <w:r>
              <w:tab/>
            </w:r>
            <w:r>
              <w:tab/>
            </w:r>
          </w:p>
          <w:p w14:paraId="0E12EEA4" w14:textId="77777777" w:rsidR="000260B7" w:rsidRDefault="000260B7" w:rsidP="000260B7">
            <w:pPr>
              <w:pStyle w:val="2-"/>
            </w:pPr>
            <w:r>
              <w:rPr>
                <w:rFonts w:hint="eastAsia"/>
              </w:rPr>
              <w:tab/>
            </w:r>
            <w:r>
              <w:rPr>
                <w:rFonts w:hint="eastAsia"/>
              </w:rPr>
              <w:tab/>
            </w:r>
            <w:r w:rsidRPr="000260B7">
              <w:rPr>
                <w:rFonts w:hint="eastAsia"/>
                <w:color w:val="00B050"/>
              </w:rPr>
              <w:t>//fork 失敗</w:t>
            </w:r>
          </w:p>
          <w:p w14:paraId="0759CA3F" w14:textId="77777777" w:rsidR="000260B7" w:rsidRDefault="000260B7" w:rsidP="000260B7">
            <w:pPr>
              <w:pStyle w:val="2-"/>
            </w:pPr>
            <w:r>
              <w:tab/>
            </w:r>
            <w:r>
              <w:tab/>
              <w:t>case -1:</w:t>
            </w:r>
          </w:p>
          <w:p w14:paraId="1AB07D00"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//エラーメッセージ</w:t>
            </w:r>
          </w:p>
          <w:p w14:paraId="7FB81F9F" w14:textId="77777777" w:rsidR="000260B7" w:rsidRDefault="000260B7" w:rsidP="000260B7">
            <w:pPr>
              <w:pStyle w:val="2-"/>
            </w:pPr>
            <w:r>
              <w:tab/>
            </w:r>
            <w:r>
              <w:tab/>
            </w:r>
            <w:r>
              <w:tab/>
              <w:t>if(is_root_process)</w:t>
            </w:r>
          </w:p>
          <w:p w14:paraId="55A2008F" w14:textId="77777777" w:rsidR="000260B7" w:rsidRDefault="000260B7" w:rsidP="000260B7">
            <w:pPr>
              <w:pStyle w:val="2-"/>
            </w:pPr>
            <w:r>
              <w:tab/>
            </w:r>
            <w:r>
              <w:tab/>
            </w:r>
            <w:r>
              <w:tab/>
            </w:r>
            <w:r>
              <w:tab/>
              <w:t>fprintf(stderr, "%s -&gt; [%d] FAILED (errno=%d)\n", process_name, i, errno);</w:t>
            </w:r>
          </w:p>
          <w:p w14:paraId="42FC5A12" w14:textId="77777777" w:rsidR="000260B7" w:rsidRDefault="000260B7" w:rsidP="000260B7">
            <w:pPr>
              <w:pStyle w:val="2-"/>
            </w:pPr>
            <w:r>
              <w:tab/>
            </w:r>
            <w:r>
              <w:tab/>
            </w:r>
            <w:r>
              <w:tab/>
              <w:t>else</w:t>
            </w:r>
          </w:p>
          <w:p w14:paraId="6618427F" w14:textId="77777777" w:rsidR="000260B7" w:rsidRDefault="000260B7" w:rsidP="000260B7">
            <w:pPr>
              <w:pStyle w:val="2-"/>
            </w:pPr>
            <w:r>
              <w:tab/>
            </w:r>
            <w:r>
              <w:tab/>
            </w:r>
            <w:r>
              <w:tab/>
            </w:r>
            <w:r>
              <w:tab/>
              <w:t>fprintf(stderr, "%s -&gt; [%d] FAILED (errno=%d)\n", process_name, i, errno);</w:t>
            </w:r>
          </w:p>
          <w:p w14:paraId="4BBBF9CC" w14:textId="77777777" w:rsidR="000260B7" w:rsidRDefault="000260B7" w:rsidP="000260B7">
            <w:pPr>
              <w:pStyle w:val="2-"/>
            </w:pPr>
            <w:r>
              <w:tab/>
            </w:r>
            <w:r>
              <w:tab/>
            </w:r>
            <w:r>
              <w:tab/>
              <w:t>fflush(stderr);</w:t>
            </w:r>
          </w:p>
          <w:p w14:paraId="056AE406" w14:textId="77777777" w:rsidR="000260B7" w:rsidRDefault="000260B7" w:rsidP="000260B7">
            <w:pPr>
              <w:pStyle w:val="2-"/>
            </w:pPr>
            <w:r>
              <w:tab/>
            </w:r>
            <w:r>
              <w:tab/>
            </w:r>
            <w:r>
              <w:tab/>
            </w:r>
          </w:p>
          <w:p w14:paraId="70BA76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3C66882F" w14:textId="77777777" w:rsidR="000260B7" w:rsidRPr="00305003" w:rsidRDefault="000260B7" w:rsidP="000260B7">
            <w:pPr>
              <w:pStyle w:val="2-"/>
              <w:rPr>
                <w:color w:val="FF0000"/>
              </w:rPr>
            </w:pPr>
            <w:r>
              <w:tab/>
            </w:r>
            <w:r>
              <w:tab/>
            </w:r>
            <w:r>
              <w:tab/>
            </w:r>
            <w:r w:rsidRPr="00305003">
              <w:rPr>
                <w:color w:val="FF0000"/>
              </w:rPr>
              <w:t>sleep(1);</w:t>
            </w:r>
          </w:p>
          <w:p w14:paraId="448350CF" w14:textId="77777777" w:rsidR="000260B7" w:rsidRDefault="000260B7" w:rsidP="000260B7">
            <w:pPr>
              <w:pStyle w:val="2-"/>
            </w:pPr>
            <w:r>
              <w:tab/>
            </w:r>
            <w:r>
              <w:tab/>
            </w:r>
            <w:r>
              <w:tab/>
            </w:r>
          </w:p>
          <w:p w14:paraId="7CBFF7F4" w14:textId="77777777" w:rsidR="000260B7" w:rsidRDefault="000260B7" w:rsidP="000260B7">
            <w:pPr>
              <w:pStyle w:val="2-"/>
            </w:pPr>
            <w:r>
              <w:tab/>
            </w:r>
            <w:r>
              <w:tab/>
            </w:r>
            <w:r>
              <w:tab/>
              <w:t>break;</w:t>
            </w:r>
          </w:p>
          <w:p w14:paraId="6B9834EA" w14:textId="77777777" w:rsidR="000260B7" w:rsidRDefault="000260B7" w:rsidP="000260B7">
            <w:pPr>
              <w:pStyle w:val="2-"/>
            </w:pPr>
            <w:r>
              <w:lastRenderedPageBreak/>
              <w:tab/>
            </w:r>
            <w:r>
              <w:tab/>
            </w:r>
          </w:p>
          <w:p w14:paraId="4932D6CA" w14:textId="77777777" w:rsidR="000260B7" w:rsidRDefault="000260B7" w:rsidP="000260B7">
            <w:pPr>
              <w:pStyle w:val="2-"/>
            </w:pPr>
            <w:r>
              <w:rPr>
                <w:rFonts w:hint="eastAsia"/>
              </w:rPr>
              <w:tab/>
            </w:r>
            <w:r>
              <w:rPr>
                <w:rFonts w:hint="eastAsia"/>
              </w:rPr>
              <w:tab/>
            </w:r>
            <w:r w:rsidRPr="000260B7">
              <w:rPr>
                <w:rFonts w:hint="eastAsia"/>
                <w:color w:val="00B050"/>
              </w:rPr>
              <w:t>//fork 成功：子プロセスの生成に成功し、子プロセスのプロセスIDを取得</w:t>
            </w:r>
          </w:p>
          <w:p w14:paraId="3E66DEDF" w14:textId="77777777" w:rsidR="000260B7" w:rsidRDefault="000260B7" w:rsidP="000260B7">
            <w:pPr>
              <w:pStyle w:val="2-"/>
            </w:pPr>
            <w:r>
              <w:tab/>
            </w:r>
            <w:r>
              <w:tab/>
              <w:t>default:</w:t>
            </w:r>
          </w:p>
          <w:p w14:paraId="0B80E28A"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//子プロセスのプロセスIDを記録（最後の終了待ち用）</w:t>
            </w:r>
          </w:p>
          <w:p w14:paraId="6A7F6D38" w14:textId="77777777" w:rsidR="000260B7" w:rsidRDefault="000260B7" w:rsidP="000260B7">
            <w:pPr>
              <w:pStyle w:val="2-"/>
            </w:pPr>
            <w:r>
              <w:tab/>
            </w:r>
            <w:r>
              <w:tab/>
            </w:r>
            <w:r>
              <w:tab/>
              <w:t>pid[i] = pid_tmp;</w:t>
            </w:r>
          </w:p>
          <w:p w14:paraId="358DFA2D" w14:textId="77777777" w:rsidR="000260B7" w:rsidRDefault="000260B7" w:rsidP="000260B7">
            <w:pPr>
              <w:pStyle w:val="2-"/>
            </w:pPr>
            <w:r>
              <w:tab/>
            </w:r>
            <w:r>
              <w:tab/>
            </w:r>
            <w:r>
              <w:tab/>
            </w:r>
          </w:p>
          <w:p w14:paraId="22C35B5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//子プロセス生成メッセージ</w:t>
            </w:r>
          </w:p>
          <w:p w14:paraId="3B945EB7" w14:textId="77777777" w:rsidR="000260B7" w:rsidRDefault="000260B7" w:rsidP="000260B7">
            <w:pPr>
              <w:pStyle w:val="2-"/>
            </w:pPr>
            <w:r>
              <w:tab/>
            </w:r>
            <w:r>
              <w:tab/>
            </w:r>
            <w:r>
              <w:tab/>
              <w:t>if(is_root_process)</w:t>
            </w:r>
          </w:p>
          <w:p w14:paraId="46027636" w14:textId="77777777" w:rsidR="000260B7" w:rsidRDefault="000260B7" w:rsidP="000260B7">
            <w:pPr>
              <w:pStyle w:val="2-"/>
            </w:pPr>
            <w:r>
              <w:tab/>
            </w:r>
            <w:r>
              <w:tab/>
            </w:r>
            <w:r>
              <w:tab/>
            </w:r>
            <w:r>
              <w:tab/>
              <w:t>printf("%s -&gt; [%d] CREATED:C%d(%5d,%5d)\n", process_name, i, level + 1, pid_tmp, getpid());</w:t>
            </w:r>
          </w:p>
          <w:p w14:paraId="677DC663" w14:textId="77777777" w:rsidR="000260B7" w:rsidRDefault="000260B7" w:rsidP="000260B7">
            <w:pPr>
              <w:pStyle w:val="2-"/>
            </w:pPr>
            <w:r>
              <w:tab/>
            </w:r>
            <w:r>
              <w:tab/>
            </w:r>
            <w:r>
              <w:tab/>
              <w:t>else</w:t>
            </w:r>
          </w:p>
          <w:p w14:paraId="5F30BCD3" w14:textId="77777777" w:rsidR="000260B7" w:rsidRDefault="000260B7" w:rsidP="000260B7">
            <w:pPr>
              <w:pStyle w:val="2-"/>
            </w:pPr>
            <w:r>
              <w:tab/>
            </w:r>
            <w:r>
              <w:tab/>
            </w:r>
            <w:r>
              <w:tab/>
            </w:r>
            <w:r>
              <w:tab/>
              <w:t>printf("%s -&gt; [%d] CREATED:C%d(%5d,%5d)\n", process_name, i, level + 1, pid_tmp, getpid());</w:t>
            </w:r>
          </w:p>
          <w:p w14:paraId="6BC8C3F7" w14:textId="77777777" w:rsidR="000260B7" w:rsidRDefault="000260B7" w:rsidP="000260B7">
            <w:pPr>
              <w:pStyle w:val="2-"/>
            </w:pPr>
            <w:r>
              <w:tab/>
            </w:r>
            <w:r>
              <w:tab/>
            </w:r>
            <w:r>
              <w:tab/>
              <w:t>fflush(stdout);</w:t>
            </w:r>
          </w:p>
          <w:p w14:paraId="1012C85B" w14:textId="77777777" w:rsidR="000260B7" w:rsidRDefault="000260B7" w:rsidP="000260B7">
            <w:pPr>
              <w:pStyle w:val="2-"/>
            </w:pPr>
            <w:r>
              <w:tab/>
            </w:r>
            <w:r>
              <w:tab/>
            </w:r>
            <w:r>
              <w:tab/>
            </w:r>
          </w:p>
          <w:p w14:paraId="3B9CF4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//2秒スリープ</w:t>
            </w:r>
          </w:p>
          <w:p w14:paraId="0F623084" w14:textId="77777777" w:rsidR="000260B7" w:rsidRDefault="000260B7" w:rsidP="000260B7">
            <w:pPr>
              <w:pStyle w:val="2-"/>
            </w:pPr>
            <w:r>
              <w:tab/>
            </w:r>
            <w:r>
              <w:tab/>
            </w:r>
            <w:r>
              <w:tab/>
            </w:r>
            <w:r w:rsidRPr="00305003">
              <w:rPr>
                <w:color w:val="FF0000"/>
              </w:rPr>
              <w:t>sleep(2);</w:t>
            </w:r>
          </w:p>
          <w:p w14:paraId="44EBF1DF" w14:textId="77777777" w:rsidR="000260B7" w:rsidRDefault="000260B7" w:rsidP="000260B7">
            <w:pPr>
              <w:pStyle w:val="2-"/>
            </w:pPr>
            <w:r>
              <w:tab/>
            </w:r>
            <w:r>
              <w:tab/>
            </w:r>
            <w:r>
              <w:tab/>
            </w:r>
          </w:p>
          <w:p w14:paraId="2AAAE183" w14:textId="77777777" w:rsidR="000260B7" w:rsidRDefault="000260B7" w:rsidP="000260B7">
            <w:pPr>
              <w:pStyle w:val="2-"/>
            </w:pPr>
            <w:r>
              <w:tab/>
            </w:r>
            <w:r>
              <w:tab/>
            </w:r>
            <w:r>
              <w:tab/>
              <w:t>break;</w:t>
            </w:r>
          </w:p>
          <w:p w14:paraId="789A2ED6" w14:textId="77777777" w:rsidR="000260B7" w:rsidRDefault="000260B7" w:rsidP="000260B7">
            <w:pPr>
              <w:pStyle w:val="2-"/>
            </w:pPr>
            <w:r>
              <w:tab/>
            </w:r>
            <w:r>
              <w:tab/>
              <w:t>}</w:t>
            </w:r>
          </w:p>
          <w:p w14:paraId="4E03B630" w14:textId="77777777" w:rsidR="000260B7" w:rsidRDefault="000260B7" w:rsidP="000260B7">
            <w:pPr>
              <w:pStyle w:val="2-"/>
            </w:pPr>
            <w:r>
              <w:tab/>
              <w:t>}</w:t>
            </w:r>
          </w:p>
          <w:p w14:paraId="7F711F62" w14:textId="77777777" w:rsidR="000260B7" w:rsidRDefault="000260B7" w:rsidP="000260B7">
            <w:pPr>
              <w:pStyle w:val="2-"/>
            </w:pPr>
            <w:r>
              <w:tab/>
            </w:r>
          </w:p>
          <w:p w14:paraId="31CDEB89" w14:textId="77777777" w:rsidR="000260B7" w:rsidRPr="000260B7" w:rsidRDefault="000260B7" w:rsidP="000260B7">
            <w:pPr>
              <w:pStyle w:val="2-"/>
              <w:rPr>
                <w:color w:val="00B050"/>
              </w:rPr>
            </w:pPr>
            <w:r>
              <w:rPr>
                <w:rFonts w:hint="eastAsia"/>
              </w:rPr>
              <w:tab/>
            </w:r>
            <w:r w:rsidRPr="000260B7">
              <w:rPr>
                <w:rFonts w:hint="eastAsia"/>
                <w:color w:val="00B050"/>
              </w:rPr>
              <w:t>//ダミー処理</w:t>
            </w:r>
          </w:p>
          <w:p w14:paraId="43D1C734" w14:textId="77777777" w:rsidR="000260B7" w:rsidRDefault="000260B7" w:rsidP="000260B7">
            <w:pPr>
              <w:pStyle w:val="2-"/>
            </w:pPr>
            <w:r>
              <w:tab/>
              <w:t>for(int i = 0; i &lt; test_loop_max; ++i)</w:t>
            </w:r>
          </w:p>
          <w:p w14:paraId="61D3E6F6" w14:textId="77777777" w:rsidR="000260B7" w:rsidRDefault="000260B7" w:rsidP="000260B7">
            <w:pPr>
              <w:pStyle w:val="2-"/>
            </w:pPr>
            <w:r>
              <w:tab/>
              <w:t>{</w:t>
            </w:r>
          </w:p>
          <w:p w14:paraId="195059BD"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//ダミーメッセージ表示</w:t>
            </w:r>
          </w:p>
          <w:p w14:paraId="3A8F707E" w14:textId="77777777" w:rsidR="000260B7" w:rsidRDefault="000260B7" w:rsidP="000260B7">
            <w:pPr>
              <w:pStyle w:val="2-"/>
            </w:pPr>
            <w:r>
              <w:tab/>
            </w:r>
            <w:r>
              <w:tab/>
              <w:t>printf("[%s] ... Process(%d/%d): text=\"%s\",value=%d\n", process_name, i + 1, test_loop_max, test_text, test_value);</w:t>
            </w:r>
          </w:p>
          <w:p w14:paraId="2BDB5A88" w14:textId="77777777" w:rsidR="000260B7" w:rsidRDefault="000260B7" w:rsidP="000260B7">
            <w:pPr>
              <w:pStyle w:val="2-"/>
            </w:pPr>
            <w:r>
              <w:tab/>
            </w:r>
            <w:r>
              <w:tab/>
              <w:t>fflush(stdout);</w:t>
            </w:r>
          </w:p>
          <w:p w14:paraId="192CD532" w14:textId="77777777" w:rsidR="000260B7" w:rsidRDefault="000260B7" w:rsidP="000260B7">
            <w:pPr>
              <w:pStyle w:val="2-"/>
            </w:pPr>
            <w:r>
              <w:tab/>
            </w:r>
            <w:r>
              <w:tab/>
              <w:t>test_value += 10;</w:t>
            </w:r>
          </w:p>
          <w:p w14:paraId="67FBA512" w14:textId="77777777" w:rsidR="000260B7" w:rsidRDefault="000260B7" w:rsidP="000260B7">
            <w:pPr>
              <w:pStyle w:val="2-"/>
            </w:pPr>
            <w:r>
              <w:tab/>
            </w:r>
            <w:r>
              <w:tab/>
            </w:r>
          </w:p>
          <w:p w14:paraId="3BF88F70"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//1秒スリープ</w:t>
            </w:r>
          </w:p>
          <w:p w14:paraId="49A384BE" w14:textId="77777777" w:rsidR="000260B7" w:rsidRPr="00305003" w:rsidRDefault="000260B7" w:rsidP="000260B7">
            <w:pPr>
              <w:pStyle w:val="2-"/>
              <w:rPr>
                <w:color w:val="FF0000"/>
              </w:rPr>
            </w:pPr>
            <w:r>
              <w:tab/>
            </w:r>
            <w:r>
              <w:tab/>
            </w:r>
            <w:r w:rsidRPr="00305003">
              <w:rPr>
                <w:color w:val="FF0000"/>
              </w:rPr>
              <w:t>sleep(1);</w:t>
            </w:r>
          </w:p>
          <w:p w14:paraId="21284AB0" w14:textId="77777777" w:rsidR="000260B7" w:rsidRDefault="000260B7" w:rsidP="000260B7">
            <w:pPr>
              <w:pStyle w:val="2-"/>
            </w:pPr>
            <w:r>
              <w:tab/>
              <w:t>}</w:t>
            </w:r>
          </w:p>
          <w:p w14:paraId="21C5F75D" w14:textId="77777777" w:rsidR="000260B7" w:rsidRDefault="000260B7" w:rsidP="000260B7">
            <w:pPr>
              <w:pStyle w:val="2-"/>
            </w:pPr>
            <w:r>
              <w:tab/>
            </w:r>
          </w:p>
          <w:p w14:paraId="42AF71D1" w14:textId="77777777" w:rsidR="000260B7" w:rsidRPr="000260B7" w:rsidRDefault="000260B7" w:rsidP="000260B7">
            <w:pPr>
              <w:pStyle w:val="2-"/>
              <w:rPr>
                <w:color w:val="00B050"/>
              </w:rPr>
            </w:pPr>
            <w:r>
              <w:rPr>
                <w:rFonts w:hint="eastAsia"/>
              </w:rPr>
              <w:tab/>
            </w:r>
            <w:r w:rsidRPr="000260B7">
              <w:rPr>
                <w:rFonts w:hint="eastAsia"/>
                <w:color w:val="00B050"/>
              </w:rPr>
              <w:t>//子プロセスの終了待ち</w:t>
            </w:r>
          </w:p>
          <w:p w14:paraId="5FAE4042" w14:textId="77777777" w:rsidR="000260B7" w:rsidRDefault="000260B7" w:rsidP="000260B7">
            <w:pPr>
              <w:pStyle w:val="2-"/>
            </w:pPr>
            <w:r>
              <w:tab/>
              <w:t>for(int i = 0; i &lt; CHILD_THREAD_NUM; ++i)</w:t>
            </w:r>
          </w:p>
          <w:p w14:paraId="3AE3FBF1" w14:textId="77777777" w:rsidR="000260B7" w:rsidRDefault="000260B7" w:rsidP="000260B7">
            <w:pPr>
              <w:pStyle w:val="2-"/>
            </w:pPr>
            <w:r>
              <w:tab/>
              <w:t>{</w:t>
            </w:r>
          </w:p>
          <w:p w14:paraId="57452FD4" w14:textId="77777777" w:rsidR="000260B7" w:rsidRDefault="000260B7" w:rsidP="000260B7">
            <w:pPr>
              <w:pStyle w:val="2-"/>
            </w:pPr>
            <w:r>
              <w:tab/>
            </w:r>
            <w:r>
              <w:tab/>
              <w:t>pid_t pid_tmp = pid[i];</w:t>
            </w:r>
          </w:p>
          <w:p w14:paraId="1448CBB5" w14:textId="77777777" w:rsidR="000260B7" w:rsidRDefault="000260B7" w:rsidP="000260B7">
            <w:pPr>
              <w:pStyle w:val="2-"/>
            </w:pPr>
            <w:r>
              <w:tab/>
            </w:r>
            <w:r>
              <w:tab/>
              <w:t>if(pid_tmp &gt; 0)</w:t>
            </w:r>
          </w:p>
          <w:p w14:paraId="47BBA39D" w14:textId="77777777" w:rsidR="000260B7" w:rsidRDefault="000260B7" w:rsidP="000260B7">
            <w:pPr>
              <w:pStyle w:val="2-"/>
            </w:pPr>
            <w:r>
              <w:tab/>
            </w:r>
            <w:r>
              <w:tab/>
              <w:t>{</w:t>
            </w:r>
          </w:p>
          <w:p w14:paraId="0480951B"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//ウェイト開始メッセージ</w:t>
            </w:r>
          </w:p>
          <w:p w14:paraId="53E4E2D5" w14:textId="77777777" w:rsidR="000260B7" w:rsidRDefault="000260B7" w:rsidP="000260B7">
            <w:pPr>
              <w:pStyle w:val="2-"/>
            </w:pPr>
            <w:r>
              <w:tab/>
            </w:r>
            <w:r>
              <w:tab/>
            </w:r>
            <w:r>
              <w:tab/>
              <w:t>printf("[%s] ... Wait(%5d) ...\n", process_name, pid_tmp);</w:t>
            </w:r>
          </w:p>
          <w:p w14:paraId="0EDEDDCC" w14:textId="77777777" w:rsidR="000260B7" w:rsidRDefault="000260B7" w:rsidP="000260B7">
            <w:pPr>
              <w:pStyle w:val="2-"/>
            </w:pPr>
            <w:r>
              <w:tab/>
            </w:r>
            <w:r>
              <w:tab/>
            </w:r>
            <w:r>
              <w:tab/>
              <w:t>fflush(stdout);</w:t>
            </w:r>
          </w:p>
          <w:p w14:paraId="16EF9B7A" w14:textId="77777777" w:rsidR="000260B7" w:rsidRDefault="000260B7" w:rsidP="000260B7">
            <w:pPr>
              <w:pStyle w:val="2-"/>
            </w:pPr>
            <w:r>
              <w:tab/>
            </w:r>
            <w:r>
              <w:tab/>
            </w:r>
            <w:r>
              <w:tab/>
            </w:r>
          </w:p>
          <w:p w14:paraId="012C4BED" w14:textId="30613A11"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w:t>
            </w:r>
            <w:r>
              <w:rPr>
                <w:rFonts w:hint="eastAsia"/>
                <w:color w:val="00B050"/>
              </w:rPr>
              <w:t>：子プロセス終了待ち</w:t>
            </w:r>
          </w:p>
          <w:p w14:paraId="1B6963D8" w14:textId="77777777" w:rsidR="000260B7" w:rsidRDefault="000260B7" w:rsidP="000260B7">
            <w:pPr>
              <w:pStyle w:val="2-"/>
            </w:pPr>
            <w:r>
              <w:tab/>
            </w:r>
            <w:r>
              <w:tab/>
            </w:r>
            <w:r>
              <w:tab/>
              <w:t>int status = -1;</w:t>
            </w:r>
          </w:p>
          <w:p w14:paraId="35281768" w14:textId="77777777" w:rsidR="000260B7" w:rsidRDefault="000260B7" w:rsidP="000260B7">
            <w:pPr>
              <w:pStyle w:val="2-"/>
            </w:pPr>
            <w:r>
              <w:tab/>
            </w:r>
            <w:r>
              <w:tab/>
            </w:r>
            <w:r>
              <w:tab/>
            </w:r>
            <w:r w:rsidRPr="00305003">
              <w:rPr>
                <w:color w:val="FF0000"/>
              </w:rPr>
              <w:t>waitpid(pid_tmp, &amp;status, WUNTRACED);</w:t>
            </w:r>
          </w:p>
          <w:p w14:paraId="5E16D020" w14:textId="77777777" w:rsidR="000260B7" w:rsidRDefault="000260B7" w:rsidP="000260B7">
            <w:pPr>
              <w:pStyle w:val="2-"/>
            </w:pPr>
            <w:r>
              <w:tab/>
            </w:r>
            <w:r>
              <w:tab/>
            </w:r>
            <w:r>
              <w:tab/>
            </w:r>
          </w:p>
          <w:p w14:paraId="2C3B4DE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//ウェイト完了メッセージ</w:t>
            </w:r>
          </w:p>
          <w:p w14:paraId="7A296DA3" w14:textId="77777777" w:rsidR="000260B7" w:rsidRDefault="000260B7" w:rsidP="000260B7">
            <w:pPr>
              <w:pStyle w:val="2-"/>
            </w:pPr>
            <w:r>
              <w:tab/>
            </w:r>
            <w:r>
              <w:tab/>
            </w:r>
            <w:r>
              <w:tab/>
              <w:t>printf("[%s] ... Wait(%5d) End status=%d\n", process_name, pid_tmp, status);</w:t>
            </w:r>
          </w:p>
          <w:p w14:paraId="225FFFAD" w14:textId="77777777" w:rsidR="000260B7" w:rsidRDefault="000260B7" w:rsidP="000260B7">
            <w:pPr>
              <w:pStyle w:val="2-"/>
            </w:pPr>
            <w:r>
              <w:tab/>
            </w:r>
            <w:r>
              <w:tab/>
            </w:r>
            <w:r>
              <w:tab/>
              <w:t>fflush(stdout);</w:t>
            </w:r>
          </w:p>
          <w:p w14:paraId="57E05442" w14:textId="77777777" w:rsidR="000260B7" w:rsidRDefault="000260B7" w:rsidP="000260B7">
            <w:pPr>
              <w:pStyle w:val="2-"/>
            </w:pPr>
            <w:r>
              <w:tab/>
            </w:r>
            <w:r>
              <w:tab/>
              <w:t>}</w:t>
            </w:r>
          </w:p>
          <w:p w14:paraId="540D3B98" w14:textId="77777777" w:rsidR="000260B7" w:rsidRDefault="000260B7" w:rsidP="000260B7">
            <w:pPr>
              <w:pStyle w:val="2-"/>
            </w:pPr>
            <w:r>
              <w:tab/>
              <w:t>}</w:t>
            </w:r>
          </w:p>
          <w:p w14:paraId="1AB42B56" w14:textId="77777777" w:rsidR="000260B7" w:rsidRDefault="000260B7" w:rsidP="000260B7">
            <w:pPr>
              <w:pStyle w:val="2-"/>
            </w:pPr>
            <w:r>
              <w:tab/>
            </w:r>
          </w:p>
          <w:p w14:paraId="0CEF320D" w14:textId="77777777" w:rsidR="000260B7" w:rsidRDefault="000260B7" w:rsidP="000260B7">
            <w:pPr>
              <w:pStyle w:val="2-"/>
            </w:pPr>
            <w:r>
              <w:rPr>
                <w:rFonts w:hint="eastAsia"/>
              </w:rPr>
              <w:tab/>
            </w:r>
            <w:r w:rsidRPr="000260B7">
              <w:rPr>
                <w:rFonts w:hint="eastAsia"/>
                <w:color w:val="00B050"/>
              </w:rPr>
              <w:t>//自プロセスが子プロセスならこの時点で実行終了</w:t>
            </w:r>
          </w:p>
          <w:p w14:paraId="4F5FCBDA" w14:textId="77777777" w:rsidR="000260B7" w:rsidRDefault="000260B7" w:rsidP="000260B7">
            <w:pPr>
              <w:pStyle w:val="2-"/>
            </w:pPr>
            <w:r>
              <w:tab/>
              <w:t>if(!is_root_process)</w:t>
            </w:r>
          </w:p>
          <w:p w14:paraId="291C4DB4" w14:textId="77777777" w:rsidR="000260B7" w:rsidRDefault="000260B7" w:rsidP="000260B7">
            <w:pPr>
              <w:pStyle w:val="2-"/>
            </w:pPr>
            <w:r>
              <w:tab/>
              <w:t>{</w:t>
            </w:r>
          </w:p>
          <w:p w14:paraId="3DDDAE4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//子プロセス終了メッセージ</w:t>
            </w:r>
          </w:p>
          <w:p w14:paraId="7C72F8D5" w14:textId="77777777" w:rsidR="000260B7" w:rsidRDefault="000260B7" w:rsidP="000260B7">
            <w:pPr>
              <w:pStyle w:val="2-"/>
            </w:pPr>
            <w:r>
              <w:tab/>
            </w:r>
            <w:r>
              <w:tab/>
              <w:t>printf("END: %s\n", process_name);</w:t>
            </w:r>
          </w:p>
          <w:p w14:paraId="61C101EE" w14:textId="77777777" w:rsidR="000260B7" w:rsidRDefault="000260B7" w:rsidP="000260B7">
            <w:pPr>
              <w:pStyle w:val="2-"/>
            </w:pPr>
            <w:r>
              <w:tab/>
            </w:r>
            <w:r>
              <w:tab/>
              <w:t>fflush(stdout);</w:t>
            </w:r>
          </w:p>
          <w:p w14:paraId="4473FFB9" w14:textId="77777777" w:rsidR="000260B7" w:rsidRDefault="000260B7" w:rsidP="000260B7">
            <w:pPr>
              <w:pStyle w:val="2-"/>
            </w:pPr>
            <w:r>
              <w:tab/>
            </w:r>
            <w:r>
              <w:tab/>
            </w:r>
          </w:p>
          <w:p w14:paraId="31262424"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//プロセス終了</w:t>
            </w:r>
          </w:p>
          <w:p w14:paraId="1F453AF1" w14:textId="77777777" w:rsidR="000260B7" w:rsidRPr="000260B7" w:rsidRDefault="000260B7" w:rsidP="000260B7">
            <w:pPr>
              <w:pStyle w:val="2-"/>
              <w:rPr>
                <w:color w:val="FF0000"/>
              </w:rPr>
            </w:pPr>
            <w:r>
              <w:tab/>
            </w:r>
            <w:r>
              <w:tab/>
            </w:r>
            <w:r w:rsidRPr="000260B7">
              <w:rPr>
                <w:color w:val="FF0000"/>
              </w:rPr>
              <w:t>exit(0);</w:t>
            </w:r>
          </w:p>
          <w:p w14:paraId="3DF2FC6D" w14:textId="77777777" w:rsidR="000260B7" w:rsidRDefault="000260B7" w:rsidP="000260B7">
            <w:pPr>
              <w:pStyle w:val="2-"/>
            </w:pPr>
            <w:r>
              <w:tab/>
              <w:t>}</w:t>
            </w:r>
          </w:p>
          <w:p w14:paraId="2DCAC960" w14:textId="77777777" w:rsidR="000260B7" w:rsidRDefault="000260B7" w:rsidP="000260B7">
            <w:pPr>
              <w:pStyle w:val="2-"/>
            </w:pPr>
            <w:r>
              <w:tab/>
            </w:r>
          </w:p>
          <w:p w14:paraId="579C314E" w14:textId="77777777" w:rsidR="000260B7" w:rsidRPr="000260B7" w:rsidRDefault="000260B7" w:rsidP="000260B7">
            <w:pPr>
              <w:pStyle w:val="2-"/>
              <w:rPr>
                <w:color w:val="00B050"/>
              </w:rPr>
            </w:pPr>
            <w:r>
              <w:rPr>
                <w:rFonts w:hint="eastAsia"/>
              </w:rPr>
              <w:tab/>
            </w:r>
            <w:r w:rsidRPr="000260B7">
              <w:rPr>
                <w:rFonts w:hint="eastAsia"/>
                <w:color w:val="00B050"/>
              </w:rPr>
              <w:t>//プログラム実行終了</w:t>
            </w:r>
          </w:p>
          <w:p w14:paraId="1E1C577A" w14:textId="77777777" w:rsidR="000260B7" w:rsidRDefault="000260B7" w:rsidP="000260B7">
            <w:pPr>
              <w:pStyle w:val="2-"/>
            </w:pPr>
            <w:r>
              <w:lastRenderedPageBreak/>
              <w:tab/>
              <w:t>printf("- End Fork Test -\n");</w:t>
            </w:r>
          </w:p>
          <w:p w14:paraId="4054AA81" w14:textId="77777777" w:rsidR="000260B7" w:rsidRDefault="000260B7" w:rsidP="000260B7">
            <w:pPr>
              <w:pStyle w:val="2-"/>
            </w:pPr>
            <w:r>
              <w:tab/>
              <w:t>fflush(stdout);</w:t>
            </w:r>
          </w:p>
          <w:p w14:paraId="0B1DDFC6" w14:textId="77777777" w:rsidR="000260B7" w:rsidRDefault="000260B7" w:rsidP="000260B7">
            <w:pPr>
              <w:pStyle w:val="2-"/>
            </w:pPr>
            <w:r>
              <w:tab/>
              <w:t>return EXIT_SUCCESS;</w:t>
            </w:r>
          </w:p>
          <w:p w14:paraId="26998E63" w14:textId="20300400" w:rsidR="00C303A9" w:rsidRDefault="000260B7" w:rsidP="000260B7">
            <w:pPr>
              <w:pStyle w:val="2-"/>
            </w:pPr>
            <w:r>
              <w:t>}</w:t>
            </w:r>
          </w:p>
        </w:tc>
      </w:tr>
    </w:tbl>
    <w:p w14:paraId="2A39B3F2" w14:textId="19B20636" w:rsidR="00C303A9" w:rsidRPr="0089500A" w:rsidRDefault="00C303A9" w:rsidP="00C303A9">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01D313FA" w14:textId="77777777" w:rsidTr="00F96884">
        <w:tc>
          <w:tcPr>
            <w:tcW w:w="8494" w:type="dxa"/>
          </w:tcPr>
          <w:p w14:paraId="0C76BE0C" w14:textId="517935B4" w:rsidR="000260B7" w:rsidRDefault="000260B7" w:rsidP="000260B7">
            <w:pPr>
              <w:pStyle w:val="2-"/>
            </w:pPr>
            <w:r>
              <w:t>$ ./fork.exe</w:t>
            </w:r>
            <w:r w:rsidR="00F96884">
              <w:tab/>
            </w:r>
            <w:r w:rsidR="00F96884">
              <w:tab/>
            </w:r>
            <w:r w:rsidR="00F96884">
              <w:tab/>
            </w:r>
            <w:r w:rsidR="00B46227" w:rsidRPr="00B46227">
              <w:rPr>
                <w:color w:val="FF0000"/>
              </w:rPr>
              <w:t>※プロセスの親子関係が分かるように着色している</w:t>
            </w:r>
          </w:p>
          <w:p w14:paraId="426586CF" w14:textId="77777777" w:rsidR="000260B7" w:rsidRPr="000260B7" w:rsidRDefault="000260B7" w:rsidP="000260B7">
            <w:pPr>
              <w:pStyle w:val="2-"/>
              <w:rPr>
                <w:color w:val="auto"/>
              </w:rPr>
            </w:pPr>
            <w:r w:rsidRPr="000260B7">
              <w:rPr>
                <w:color w:val="auto"/>
              </w:rPr>
              <w:t>- Start Fork Test -</w:t>
            </w:r>
          </w:p>
          <w:p w14:paraId="4BF192BB"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[0] </w:t>
            </w:r>
            <w:r w:rsidRPr="00D44F57">
              <w:rPr>
                <w:color w:val="FF0000"/>
              </w:rPr>
              <w:t>CREATED</w:t>
            </w:r>
            <w:r w:rsidRPr="000260B7">
              <w:rPr>
                <w:color w:val="auto"/>
              </w:rPr>
              <w:t xml:space="preserve">:C1( </w:t>
            </w:r>
            <w:r w:rsidRPr="00541EC6">
              <w:rPr>
                <w:color w:val="00B0F0"/>
              </w:rPr>
              <w:t>6464</w:t>
            </w:r>
            <w:r w:rsidRPr="000260B7">
              <w:rPr>
                <w:color w:val="auto"/>
              </w:rPr>
              <w:t xml:space="preserve">, </w:t>
            </w:r>
            <w:r w:rsidRPr="000260B7">
              <w:rPr>
                <w:color w:val="FF0000"/>
              </w:rPr>
              <w:t>5348</w:t>
            </w:r>
            <w:r w:rsidRPr="000260B7">
              <w:rPr>
                <w:color w:val="auto"/>
              </w:rPr>
              <w:t>)</w:t>
            </w:r>
          </w:p>
          <w:p w14:paraId="0D97007B" w14:textId="77777777" w:rsidR="000260B7" w:rsidRPr="000260B7" w:rsidRDefault="000260B7" w:rsidP="000260B7">
            <w:pPr>
              <w:pStyle w:val="2-"/>
              <w:rPr>
                <w:color w:val="auto"/>
              </w:rPr>
            </w:pPr>
            <w:r w:rsidRPr="004D2ABB">
              <w:rPr>
                <w:color w:val="00B0F0"/>
              </w:rPr>
              <w:t>START</w:t>
            </w:r>
            <w:r w:rsidRPr="000260B7">
              <w:rPr>
                <w:color w:val="auto"/>
              </w:rPr>
              <w:t xml:space="preserve">: C1( </w:t>
            </w:r>
            <w:r w:rsidRPr="00541EC6">
              <w:rPr>
                <w:color w:val="00B0F0"/>
              </w:rPr>
              <w:t>6464</w:t>
            </w:r>
            <w:r w:rsidRPr="000260B7">
              <w:rPr>
                <w:color w:val="auto"/>
              </w:rPr>
              <w:t xml:space="preserve">, </w:t>
            </w:r>
            <w:r w:rsidRPr="000260B7">
              <w:rPr>
                <w:color w:val="FF0000"/>
              </w:rPr>
              <w:t>5348</w:t>
            </w:r>
            <w:r w:rsidRPr="000260B7">
              <w:rPr>
                <w:color w:val="auto"/>
              </w:rPr>
              <w:t>)</w:t>
            </w:r>
          </w:p>
          <w:p w14:paraId="74FA1B6A" w14:textId="77777777" w:rsidR="000260B7" w:rsidRPr="000260B7" w:rsidRDefault="000260B7" w:rsidP="000260B7">
            <w:pPr>
              <w:pStyle w:val="2-"/>
              <w:rPr>
                <w:color w:val="auto"/>
              </w:rPr>
            </w:pPr>
            <w:r w:rsidRPr="000260B7">
              <w:rPr>
                <w:color w:val="auto"/>
              </w:rPr>
              <w:t xml:space="preserve">C1( </w:t>
            </w:r>
            <w:r w:rsidRPr="009C409D">
              <w:rPr>
                <w:color w:val="00B0F0"/>
              </w:rPr>
              <w:t>6464</w:t>
            </w:r>
            <w:r w:rsidRPr="000260B7">
              <w:rPr>
                <w:color w:val="auto"/>
              </w:rPr>
              <w:t>,</w:t>
            </w:r>
            <w:r w:rsidRPr="000260B7">
              <w:rPr>
                <w:color w:val="FF0000"/>
              </w:rPr>
              <w:t xml:space="preserve"> 5348</w:t>
            </w:r>
            <w:r w:rsidRPr="000260B7">
              <w:rPr>
                <w:color w:val="auto"/>
              </w:rPr>
              <w:t xml:space="preserve">) -&gt; [1] </w:t>
            </w:r>
            <w:r w:rsidRPr="00D44F57">
              <w:rPr>
                <w:color w:val="00B0F0"/>
              </w:rPr>
              <w:t>CREATED</w:t>
            </w: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w:t>
            </w:r>
          </w:p>
          <w:p w14:paraId="39FA9C35" w14:textId="77777777" w:rsidR="000260B7" w:rsidRPr="000260B7" w:rsidRDefault="000260B7" w:rsidP="000260B7">
            <w:pPr>
              <w:pStyle w:val="2-"/>
              <w:rPr>
                <w:color w:val="auto"/>
              </w:rPr>
            </w:pPr>
            <w:r w:rsidRPr="004D2ABB">
              <w:rPr>
                <w:color w:val="FFC000"/>
              </w:rPr>
              <w:t>START</w:t>
            </w:r>
            <w:r w:rsidRPr="000260B7">
              <w:rPr>
                <w:color w:val="auto"/>
              </w:rPr>
              <w:t xml:space="preserve">: C2( </w:t>
            </w:r>
            <w:r w:rsidRPr="009C409D">
              <w:rPr>
                <w:color w:val="FFC000"/>
              </w:rPr>
              <w:t>6752</w:t>
            </w:r>
            <w:r w:rsidRPr="000260B7">
              <w:rPr>
                <w:color w:val="auto"/>
              </w:rPr>
              <w:t>,</w:t>
            </w:r>
            <w:r w:rsidRPr="00541EC6">
              <w:rPr>
                <w:color w:val="00B0F0"/>
              </w:rPr>
              <w:t xml:space="preserve"> 6464</w:t>
            </w:r>
            <w:r w:rsidRPr="000260B7">
              <w:rPr>
                <w:color w:val="auto"/>
              </w:rPr>
              <w:t>)</w:t>
            </w:r>
          </w:p>
          <w:p w14:paraId="5E4769E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-&gt; [1] </w:t>
            </w:r>
            <w:r w:rsidRPr="00D44F57">
              <w:rPr>
                <w:color w:val="FF0000"/>
              </w:rPr>
              <w:t>CREATED</w:t>
            </w:r>
            <w:r w:rsidRPr="000260B7">
              <w:rPr>
                <w:color w:val="auto"/>
              </w:rPr>
              <w:t>:C1(</w:t>
            </w:r>
            <w:r w:rsidRPr="007E3B48">
              <w:rPr>
                <w:color w:val="2E74B5" w:themeColor="accent1" w:themeShade="BF"/>
              </w:rPr>
              <w:t>11556</w:t>
            </w:r>
            <w:r w:rsidRPr="000260B7">
              <w:rPr>
                <w:color w:val="auto"/>
              </w:rPr>
              <w:t xml:space="preserve">, </w:t>
            </w:r>
            <w:r w:rsidRPr="000260B7">
              <w:rPr>
                <w:color w:val="FF0000"/>
              </w:rPr>
              <w:t>5348</w:t>
            </w:r>
            <w:r w:rsidRPr="000260B7">
              <w:rPr>
                <w:color w:val="auto"/>
              </w:rPr>
              <w:t>)</w:t>
            </w:r>
          </w:p>
          <w:p w14:paraId="74B6BC26" w14:textId="77777777" w:rsidR="000260B7" w:rsidRPr="000260B7" w:rsidRDefault="000260B7" w:rsidP="000260B7">
            <w:pPr>
              <w:pStyle w:val="2-"/>
              <w:rPr>
                <w:color w:val="auto"/>
              </w:rPr>
            </w:pPr>
            <w:r w:rsidRPr="004D2ABB">
              <w:rPr>
                <w:color w:val="2E74B5" w:themeColor="accent1" w:themeShade="BF"/>
              </w:rPr>
              <w:t>START</w:t>
            </w:r>
            <w:r w:rsidRPr="000260B7">
              <w:rPr>
                <w:color w:val="auto"/>
              </w:rPr>
              <w:t>: C1(</w:t>
            </w:r>
            <w:r w:rsidRPr="00787DEB">
              <w:rPr>
                <w:color w:val="2E74B5" w:themeColor="accent1" w:themeShade="BF"/>
              </w:rPr>
              <w:t>11556</w:t>
            </w:r>
            <w:r w:rsidRPr="000260B7">
              <w:rPr>
                <w:color w:val="auto"/>
              </w:rPr>
              <w:t xml:space="preserve">, </w:t>
            </w:r>
            <w:r w:rsidRPr="000260B7">
              <w:rPr>
                <w:color w:val="FF0000"/>
              </w:rPr>
              <w:t>5348</w:t>
            </w:r>
            <w:r w:rsidRPr="000260B7">
              <w:rPr>
                <w:color w:val="auto"/>
              </w:rPr>
              <w:t>)</w:t>
            </w:r>
          </w:p>
          <w:p w14:paraId="215CF9F7" w14:textId="77777777" w:rsidR="000260B7" w:rsidRPr="000260B7" w:rsidRDefault="000260B7" w:rsidP="000260B7">
            <w:pPr>
              <w:pStyle w:val="2-"/>
              <w:rPr>
                <w:color w:val="auto"/>
              </w:rPr>
            </w:pPr>
            <w:r w:rsidRPr="000260B7">
              <w:rPr>
                <w:color w:val="auto"/>
              </w:rPr>
              <w:t xml:space="preserve">C2( </w:t>
            </w:r>
            <w:r w:rsidRPr="007E3B48">
              <w:rPr>
                <w:color w:val="FFC000"/>
              </w:rPr>
              <w:t>6752</w:t>
            </w:r>
            <w:r w:rsidRPr="000260B7">
              <w:rPr>
                <w:color w:val="auto"/>
              </w:rPr>
              <w:t xml:space="preserve">, </w:t>
            </w:r>
            <w:r w:rsidRPr="009C409D">
              <w:rPr>
                <w:color w:val="00B0F0"/>
              </w:rPr>
              <w:t>6464</w:t>
            </w:r>
            <w:r w:rsidRPr="000260B7">
              <w:rPr>
                <w:color w:val="auto"/>
              </w:rPr>
              <w:t xml:space="preserve">) -&gt; [2] </w:t>
            </w:r>
            <w:r w:rsidRPr="00D44F57">
              <w:rPr>
                <w:color w:val="FFC000"/>
              </w:rPr>
              <w:t>CREATED</w:t>
            </w: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w:t>
            </w:r>
          </w:p>
          <w:p w14:paraId="06EE2B76" w14:textId="77777777" w:rsidR="000260B7" w:rsidRPr="000260B7" w:rsidRDefault="000260B7" w:rsidP="000260B7">
            <w:pPr>
              <w:pStyle w:val="2-"/>
              <w:rPr>
                <w:color w:val="auto"/>
              </w:rPr>
            </w:pPr>
            <w:r w:rsidRPr="004D2ABB">
              <w:rPr>
                <w:color w:val="00B050"/>
              </w:rPr>
              <w:t>START</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7A060037"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(1/4): text="TEST",value=1003</w:t>
            </w:r>
          </w:p>
          <w:p w14:paraId="53434094" w14:textId="77777777" w:rsidR="000260B7" w:rsidRPr="000260B7" w:rsidRDefault="000260B7" w:rsidP="000260B7">
            <w:pPr>
              <w:pStyle w:val="2-"/>
              <w:rPr>
                <w:color w:val="auto"/>
              </w:rPr>
            </w:pPr>
            <w:r w:rsidRPr="000260B7">
              <w:rPr>
                <w:color w:val="auto"/>
              </w:rPr>
              <w:t xml:space="preserve">C1( </w:t>
            </w:r>
            <w:r w:rsidRPr="00541EC6">
              <w:rPr>
                <w:color w:val="00B0F0"/>
              </w:rPr>
              <w:t>6464</w:t>
            </w:r>
            <w:r w:rsidRPr="000260B7">
              <w:rPr>
                <w:color w:val="auto"/>
              </w:rPr>
              <w:t xml:space="preserve">, </w:t>
            </w:r>
            <w:r w:rsidRPr="00541EC6">
              <w:rPr>
                <w:color w:val="FF0000"/>
              </w:rPr>
              <w:t>5348</w:t>
            </w:r>
            <w:r w:rsidRPr="000260B7">
              <w:rPr>
                <w:color w:val="auto"/>
              </w:rPr>
              <w:t xml:space="preserve">) -&gt; [2] </w:t>
            </w:r>
            <w:r w:rsidRPr="00D44F57">
              <w:rPr>
                <w:color w:val="00B0F0"/>
              </w:rPr>
              <w:t>CREATED</w:t>
            </w: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56115EAE" w14:textId="77777777" w:rsidR="000260B7" w:rsidRPr="000260B7" w:rsidRDefault="000260B7" w:rsidP="000260B7">
            <w:pPr>
              <w:pStyle w:val="2-"/>
              <w:rPr>
                <w:color w:val="auto"/>
              </w:rPr>
            </w:pPr>
            <w:r w:rsidRPr="004D2ABB">
              <w:rPr>
                <w:color w:val="BF8F00" w:themeColor="accent4" w:themeShade="BF"/>
              </w:rPr>
              <w:t>START</w:t>
            </w:r>
            <w:r w:rsidRPr="000260B7">
              <w:rPr>
                <w:color w:val="auto"/>
              </w:rPr>
              <w:t>: 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736A2F25"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541EC6">
              <w:rPr>
                <w:color w:val="FF0000"/>
              </w:rPr>
              <w:t>5348</w:t>
            </w:r>
            <w:r w:rsidRPr="000260B7">
              <w:rPr>
                <w:color w:val="auto"/>
              </w:rPr>
              <w:t xml:space="preserve">) -&gt; [2] </w:t>
            </w:r>
            <w:r w:rsidRPr="00D44F57">
              <w:rPr>
                <w:color w:val="2E74B5" w:themeColor="accent1" w:themeShade="BF"/>
              </w:rPr>
              <w:t>CREATED</w:t>
            </w:r>
            <w:r w:rsidRPr="000260B7">
              <w:rPr>
                <w:color w:val="auto"/>
              </w:rPr>
              <w:t>:C2(</w:t>
            </w:r>
            <w:r w:rsidRPr="004D2ABB">
              <w:rPr>
                <w:color w:val="7030A0"/>
              </w:rPr>
              <w:t>10372</w:t>
            </w:r>
            <w:r w:rsidRPr="000260B7">
              <w:rPr>
                <w:color w:val="auto"/>
              </w:rPr>
              <w:t>,</w:t>
            </w:r>
            <w:r w:rsidRPr="00787DEB">
              <w:rPr>
                <w:color w:val="2E74B5" w:themeColor="accent1" w:themeShade="BF"/>
              </w:rPr>
              <w:t>11556</w:t>
            </w:r>
            <w:r w:rsidRPr="000260B7">
              <w:rPr>
                <w:color w:val="auto"/>
              </w:rPr>
              <w:t>)</w:t>
            </w:r>
          </w:p>
          <w:p w14:paraId="4B9F9AE6" w14:textId="77777777" w:rsidR="000260B7" w:rsidRPr="000260B7" w:rsidRDefault="000260B7" w:rsidP="000260B7">
            <w:pPr>
              <w:pStyle w:val="2-"/>
              <w:rPr>
                <w:color w:val="auto"/>
              </w:rPr>
            </w:pPr>
            <w:r w:rsidRPr="004D2ABB">
              <w:rPr>
                <w:color w:val="7030A0"/>
              </w:rPr>
              <w:t>START</w:t>
            </w:r>
            <w:r w:rsidRPr="000260B7">
              <w:rPr>
                <w:color w:val="auto"/>
              </w:rPr>
              <w:t>: C2(</w:t>
            </w:r>
            <w:r w:rsidRPr="009E620F">
              <w:rPr>
                <w:color w:val="BF8F00" w:themeColor="accent4" w:themeShade="BF"/>
              </w:rPr>
              <w:t>10372</w:t>
            </w:r>
            <w:r w:rsidRPr="000260B7">
              <w:rPr>
                <w:color w:val="auto"/>
              </w:rPr>
              <w:t>,</w:t>
            </w:r>
            <w:r w:rsidRPr="007E3B48">
              <w:rPr>
                <w:color w:val="2E74B5" w:themeColor="accent1" w:themeShade="BF"/>
              </w:rPr>
              <w:t>11556</w:t>
            </w:r>
            <w:r w:rsidRPr="000260B7">
              <w:rPr>
                <w:color w:val="auto"/>
              </w:rPr>
              <w:t>)</w:t>
            </w:r>
          </w:p>
          <w:p w14:paraId="4506382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w:t>
            </w:r>
            <w:r w:rsidRPr="00541EC6">
              <w:rPr>
                <w:color w:val="00B0F0"/>
              </w:rPr>
              <w:t xml:space="preserve"> 6464</w:t>
            </w:r>
            <w:r w:rsidRPr="000260B7">
              <w:rPr>
                <w:color w:val="auto"/>
              </w:rPr>
              <w:t xml:space="preserve">)] ... </w:t>
            </w:r>
            <w:r w:rsidRPr="00C940AC">
              <w:rPr>
                <w:color w:val="FFC000"/>
              </w:rPr>
              <w:t>Process</w:t>
            </w:r>
            <w:r w:rsidRPr="000260B7">
              <w:rPr>
                <w:color w:val="auto"/>
              </w:rPr>
              <w:t>(1/3): text="TEST",value=1002</w:t>
            </w:r>
          </w:p>
          <w:p w14:paraId="1AA51EC4"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(2/4): text="TEST",value=1013</w:t>
            </w:r>
          </w:p>
          <w:p w14:paraId="4B99FC93"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[2] </w:t>
            </w:r>
            <w:r w:rsidRPr="00D44F57">
              <w:rPr>
                <w:color w:val="FF0000"/>
              </w:rPr>
              <w:t>CREATED</w:t>
            </w:r>
            <w:r w:rsidRPr="000260B7">
              <w:rPr>
                <w:color w:val="auto"/>
              </w:rPr>
              <w:t xml:space="preserve">:C1(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6D7B7628" w14:textId="77777777" w:rsidR="000260B7" w:rsidRPr="000260B7" w:rsidRDefault="000260B7" w:rsidP="000260B7">
            <w:pPr>
              <w:pStyle w:val="2-"/>
              <w:rPr>
                <w:color w:val="auto"/>
              </w:rPr>
            </w:pPr>
            <w:r w:rsidRPr="004D2ABB">
              <w:rPr>
                <w:color w:val="9CC2E5" w:themeColor="accent1" w:themeTint="99"/>
              </w:rPr>
              <w:t>START</w:t>
            </w:r>
            <w:r w:rsidRPr="000260B7">
              <w:rPr>
                <w:color w:val="auto"/>
              </w:rPr>
              <w:t xml:space="preserve">: 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3470C5C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(1/3): text="TEST",value=1002</w:t>
            </w:r>
          </w:p>
          <w:p w14:paraId="6561519E"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(1/3): text="TEST",value=1002</w:t>
            </w:r>
          </w:p>
          <w:p w14:paraId="6184F5CF"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(2/3): text="TEST",value=1012</w:t>
            </w:r>
          </w:p>
          <w:p w14:paraId="44D6F71E"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(3/4): text="TEST",value=1023</w:t>
            </w:r>
          </w:p>
          <w:p w14:paraId="05D3097A" w14:textId="77777777" w:rsidR="000260B7" w:rsidRPr="000260B7" w:rsidRDefault="000260B7" w:rsidP="000260B7">
            <w:pPr>
              <w:pStyle w:val="2-"/>
              <w:rPr>
                <w:color w:val="auto"/>
              </w:rPr>
            </w:pPr>
            <w:r w:rsidRPr="000260B7">
              <w:rPr>
                <w:color w:val="auto"/>
              </w:rPr>
              <w:t xml:space="preserve">[C1( </w:t>
            </w:r>
            <w:r w:rsidRPr="00787DEB">
              <w:rPr>
                <w:color w:val="9CC2E5" w:themeColor="accent1" w:themeTint="99"/>
              </w:rPr>
              <w:t>8972</w:t>
            </w:r>
            <w:r w:rsidRPr="000260B7">
              <w:rPr>
                <w:color w:val="auto"/>
              </w:rPr>
              <w:t>,</w:t>
            </w:r>
            <w:r w:rsidRPr="00541EC6">
              <w:rPr>
                <w:color w:val="FF0000"/>
              </w:rPr>
              <w:t xml:space="preserve"> 5348</w:t>
            </w:r>
            <w:r w:rsidRPr="000260B7">
              <w:rPr>
                <w:color w:val="auto"/>
              </w:rPr>
              <w:t xml:space="preserve">)] ... </w:t>
            </w:r>
            <w:r w:rsidRPr="00C940AC">
              <w:rPr>
                <w:color w:val="9CC2E5" w:themeColor="accent1" w:themeTint="99"/>
              </w:rPr>
              <w:t>Process</w:t>
            </w:r>
            <w:r w:rsidRPr="000260B7">
              <w:rPr>
                <w:color w:val="auto"/>
              </w:rPr>
              <w:t>(1/2): text="TEST",value=1001</w:t>
            </w:r>
          </w:p>
          <w:p w14:paraId="0C1F3D0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(2/3): text="TEST",value=1012</w:t>
            </w:r>
          </w:p>
          <w:p w14:paraId="2575EA40" w14:textId="77777777" w:rsidR="000260B7" w:rsidRPr="000260B7" w:rsidRDefault="000260B7" w:rsidP="000260B7">
            <w:pPr>
              <w:pStyle w:val="2-"/>
              <w:rPr>
                <w:color w:val="auto"/>
              </w:rPr>
            </w:pPr>
            <w:r w:rsidRPr="000260B7">
              <w:rPr>
                <w:color w:val="auto"/>
              </w:rPr>
              <w:t>[C1(</w:t>
            </w:r>
            <w:r w:rsidRPr="00541EC6">
              <w:rPr>
                <w:color w:val="00B0F0"/>
              </w:rPr>
              <w:t xml:space="preserve"> 6464</w:t>
            </w:r>
            <w:r w:rsidRPr="000260B7">
              <w:rPr>
                <w:color w:val="auto"/>
              </w:rPr>
              <w:t xml:space="preserve">, </w:t>
            </w:r>
            <w:r w:rsidRPr="00541EC6">
              <w:rPr>
                <w:color w:val="FF0000"/>
              </w:rPr>
              <w:t>5348</w:t>
            </w:r>
            <w:r w:rsidRPr="000260B7">
              <w:rPr>
                <w:color w:val="auto"/>
              </w:rPr>
              <w:t xml:space="preserve">)] ... </w:t>
            </w:r>
            <w:r w:rsidRPr="00C940AC">
              <w:rPr>
                <w:color w:val="00B0F0"/>
              </w:rPr>
              <w:t>Process</w:t>
            </w:r>
            <w:r w:rsidRPr="000260B7">
              <w:rPr>
                <w:color w:val="auto"/>
              </w:rPr>
              <w:t>(1/2): text="TEST",value=1001</w:t>
            </w:r>
          </w:p>
          <w:p w14:paraId="37A85A8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w:t>
            </w:r>
            <w:r w:rsidRPr="00541EC6">
              <w:rPr>
                <w:color w:val="FF0000"/>
              </w:rPr>
              <w:t xml:space="preserve"> 5348</w:t>
            </w:r>
            <w:r w:rsidRPr="000260B7">
              <w:rPr>
                <w:color w:val="auto"/>
              </w:rPr>
              <w:t xml:space="preserve">)] ... </w:t>
            </w:r>
            <w:r w:rsidRPr="00C940AC">
              <w:rPr>
                <w:color w:val="2E74B5" w:themeColor="accent1" w:themeShade="BF"/>
              </w:rPr>
              <w:t>Process</w:t>
            </w:r>
            <w:r w:rsidRPr="000260B7">
              <w:rPr>
                <w:color w:val="auto"/>
              </w:rPr>
              <w:t>(1/2): text="TEST",value=1001</w:t>
            </w:r>
          </w:p>
          <w:p w14:paraId="50A53572"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(2/3): text="TEST",value=1012</w:t>
            </w:r>
          </w:p>
          <w:p w14:paraId="6D0038CB"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(3/3): text="TEST",value=1022</w:t>
            </w:r>
          </w:p>
          <w:p w14:paraId="3C8FB08B"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 xml:space="preserve">)] ... </w:t>
            </w:r>
            <w:r w:rsidRPr="00C940AC">
              <w:rPr>
                <w:color w:val="00B050"/>
              </w:rPr>
              <w:t>Process</w:t>
            </w:r>
            <w:r w:rsidRPr="000260B7">
              <w:rPr>
                <w:color w:val="auto"/>
              </w:rPr>
              <w:t>(4/4): text="TEST",value=1033</w:t>
            </w:r>
          </w:p>
          <w:p w14:paraId="6F749471" w14:textId="77777777" w:rsidR="000260B7" w:rsidRPr="000260B7" w:rsidRDefault="000260B7" w:rsidP="000260B7">
            <w:pPr>
              <w:pStyle w:val="2-"/>
              <w:rPr>
                <w:color w:val="auto"/>
              </w:rPr>
            </w:pPr>
            <w:r w:rsidRPr="000260B7">
              <w:rPr>
                <w:color w:val="auto"/>
              </w:rPr>
              <w:t xml:space="preserve">[P0( </w:t>
            </w:r>
            <w:r w:rsidRPr="00787DEB">
              <w:rPr>
                <w:color w:val="FF0000"/>
              </w:rPr>
              <w:t>5348</w:t>
            </w:r>
            <w:r w:rsidRPr="000260B7">
              <w:rPr>
                <w:color w:val="auto"/>
              </w:rPr>
              <w:t>,</w:t>
            </w:r>
            <w:r w:rsidRPr="00787DEB">
              <w:rPr>
                <w:color w:val="808080" w:themeColor="background1" w:themeShade="80"/>
              </w:rPr>
              <w:t>12044</w:t>
            </w:r>
            <w:r w:rsidRPr="000260B7">
              <w:rPr>
                <w:color w:val="auto"/>
              </w:rPr>
              <w:t>)] ...</w:t>
            </w:r>
            <w:r w:rsidRPr="00C940AC">
              <w:rPr>
                <w:color w:val="FF0000"/>
              </w:rPr>
              <w:t xml:space="preserve"> Process</w:t>
            </w:r>
            <w:r w:rsidRPr="000260B7">
              <w:rPr>
                <w:color w:val="auto"/>
              </w:rPr>
              <w:t>(1/1): text="TEST",value=1000</w:t>
            </w:r>
          </w:p>
          <w:p w14:paraId="666FABFC" w14:textId="77777777" w:rsidR="000260B7" w:rsidRPr="000260B7" w:rsidRDefault="000260B7" w:rsidP="000260B7">
            <w:pPr>
              <w:pStyle w:val="2-"/>
              <w:rPr>
                <w:color w:val="auto"/>
              </w:rPr>
            </w:pPr>
            <w:r w:rsidRPr="000260B7">
              <w:rPr>
                <w:color w:val="auto"/>
              </w:rPr>
              <w:t xml:space="preserve">[C1( </w:t>
            </w:r>
            <w:r w:rsidRPr="00787DEB">
              <w:rPr>
                <w:color w:val="BDD6EE" w:themeColor="accent1" w:themeTint="66"/>
              </w:rPr>
              <w:t>8972</w:t>
            </w:r>
            <w:r w:rsidRPr="000260B7">
              <w:rPr>
                <w:color w:val="auto"/>
              </w:rPr>
              <w:t xml:space="preserve">, </w:t>
            </w:r>
            <w:r w:rsidRPr="00541EC6">
              <w:rPr>
                <w:color w:val="FF0000"/>
              </w:rPr>
              <w:t>5348</w:t>
            </w:r>
            <w:r w:rsidRPr="000260B7">
              <w:rPr>
                <w:color w:val="auto"/>
              </w:rPr>
              <w:t xml:space="preserve">)] ... </w:t>
            </w:r>
            <w:r w:rsidRPr="00C940AC">
              <w:rPr>
                <w:color w:val="9CC2E5" w:themeColor="accent1" w:themeTint="99"/>
              </w:rPr>
              <w:t>Process</w:t>
            </w:r>
            <w:r w:rsidRPr="000260B7">
              <w:rPr>
                <w:color w:val="auto"/>
              </w:rPr>
              <w:t>(2/2): text="TEST",value=1011</w:t>
            </w:r>
          </w:p>
          <w:p w14:paraId="6525C2FA" w14:textId="77777777" w:rsidR="000260B7" w:rsidRPr="000260B7" w:rsidRDefault="000260B7" w:rsidP="000260B7">
            <w:pPr>
              <w:pStyle w:val="2-"/>
              <w:rPr>
                <w:color w:val="auto"/>
              </w:rPr>
            </w:pPr>
            <w:r w:rsidRPr="000260B7">
              <w:rPr>
                <w:color w:val="auto"/>
              </w:rPr>
              <w:t xml:space="preserve">[C1( </w:t>
            </w:r>
            <w:r w:rsidRPr="00787DEB">
              <w:rPr>
                <w:color w:val="00B0F0"/>
              </w:rPr>
              <w:t>6464</w:t>
            </w:r>
            <w:r w:rsidRPr="000260B7">
              <w:rPr>
                <w:color w:val="auto"/>
              </w:rPr>
              <w:t xml:space="preserve">, </w:t>
            </w:r>
            <w:r w:rsidRPr="00541EC6">
              <w:rPr>
                <w:color w:val="FF0000"/>
              </w:rPr>
              <w:t>5348</w:t>
            </w:r>
            <w:r w:rsidRPr="000260B7">
              <w:rPr>
                <w:color w:val="auto"/>
              </w:rPr>
              <w:t>)] ...</w:t>
            </w:r>
            <w:r w:rsidRPr="00C940AC">
              <w:rPr>
                <w:color w:val="00B0F0"/>
              </w:rPr>
              <w:t xml:space="preserve"> Process</w:t>
            </w:r>
            <w:r w:rsidRPr="000260B7">
              <w:rPr>
                <w:color w:val="auto"/>
              </w:rPr>
              <w:t>(2/2): text="TEST",value=1011</w:t>
            </w:r>
          </w:p>
          <w:p w14:paraId="74B5E841"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(3/3): text="TEST",value=1022</w:t>
            </w:r>
          </w:p>
          <w:p w14:paraId="019BF3FD"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(3/3): text="TEST",value=1022</w:t>
            </w:r>
          </w:p>
          <w:p w14:paraId="56EBD37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Process</w:t>
            </w:r>
            <w:r w:rsidRPr="000260B7">
              <w:rPr>
                <w:color w:val="auto"/>
              </w:rPr>
              <w:t>(2/2): text="TEST",value=1011</w:t>
            </w:r>
          </w:p>
          <w:p w14:paraId="301BD8DE" w14:textId="77777777" w:rsidR="000260B7" w:rsidRPr="000260B7" w:rsidRDefault="000260B7" w:rsidP="000260B7">
            <w:pPr>
              <w:pStyle w:val="2-"/>
              <w:rPr>
                <w:color w:val="auto"/>
              </w:rPr>
            </w:pPr>
            <w:r w:rsidRPr="004D2ABB">
              <w:rPr>
                <w:color w:val="00B050"/>
              </w:rPr>
              <w:t>END</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375B85C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w:t>
            </w:r>
          </w:p>
          <w:p w14:paraId="4D2807EC"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End status=0</w:t>
            </w:r>
          </w:p>
          <w:p w14:paraId="13C4C067" w14:textId="77777777" w:rsidR="000260B7" w:rsidRPr="000260B7" w:rsidRDefault="000260B7" w:rsidP="000260B7">
            <w:pPr>
              <w:pStyle w:val="2-"/>
              <w:rPr>
                <w:color w:val="auto"/>
              </w:rPr>
            </w:pPr>
            <w:r w:rsidRPr="004D2ABB">
              <w:rPr>
                <w:color w:val="FFC000"/>
              </w:rPr>
              <w:t>END</w:t>
            </w:r>
            <w:r w:rsidRPr="000260B7">
              <w:rPr>
                <w:color w:val="auto"/>
              </w:rPr>
              <w:t xml:space="preserve">: C2( </w:t>
            </w:r>
            <w:r w:rsidRPr="009C409D">
              <w:rPr>
                <w:color w:val="FFC000"/>
              </w:rPr>
              <w:t>6752</w:t>
            </w:r>
            <w:r w:rsidRPr="000260B7">
              <w:rPr>
                <w:color w:val="auto"/>
              </w:rPr>
              <w:t xml:space="preserve">, </w:t>
            </w:r>
            <w:r w:rsidRPr="001C05DA">
              <w:rPr>
                <w:color w:val="00B0F0"/>
              </w:rPr>
              <w:t>6464</w:t>
            </w:r>
            <w:r w:rsidRPr="000260B7">
              <w:rPr>
                <w:color w:val="auto"/>
              </w:rPr>
              <w:t>)</w:t>
            </w:r>
          </w:p>
          <w:p w14:paraId="7E15F6D2" w14:textId="77777777" w:rsidR="000260B7" w:rsidRPr="000260B7" w:rsidRDefault="000260B7" w:rsidP="000260B7">
            <w:pPr>
              <w:pStyle w:val="2-"/>
              <w:rPr>
                <w:color w:val="auto"/>
              </w:rPr>
            </w:pPr>
            <w:r w:rsidRPr="004D2ABB">
              <w:rPr>
                <w:color w:val="9CC2E5" w:themeColor="accent1" w:themeTint="99"/>
              </w:rPr>
              <w:t>END</w:t>
            </w:r>
            <w:r w:rsidRPr="000260B7">
              <w:rPr>
                <w:color w:val="auto"/>
              </w:rPr>
              <w:t xml:space="preserve">: C1( </w:t>
            </w:r>
            <w:r w:rsidRPr="00787DEB">
              <w:rPr>
                <w:color w:val="BDD6EE" w:themeColor="accent1" w:themeTint="66"/>
              </w:rPr>
              <w:t>8972</w:t>
            </w:r>
            <w:r w:rsidRPr="000260B7">
              <w:rPr>
                <w:color w:val="auto"/>
              </w:rPr>
              <w:t>,</w:t>
            </w:r>
            <w:r w:rsidRPr="00541EC6">
              <w:rPr>
                <w:color w:val="FF0000"/>
              </w:rPr>
              <w:t xml:space="preserve"> 5348</w:t>
            </w:r>
            <w:r w:rsidRPr="000260B7">
              <w:rPr>
                <w:color w:val="auto"/>
              </w:rPr>
              <w:t>)</w:t>
            </w:r>
          </w:p>
          <w:p w14:paraId="2BAADA7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787DEB">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1C05DA">
              <w:rPr>
                <w:color w:val="00B0F0"/>
              </w:rPr>
              <w:t>6464</w:t>
            </w:r>
            <w:r w:rsidRPr="000260B7">
              <w:rPr>
                <w:color w:val="auto"/>
              </w:rPr>
              <w:t>) ...</w:t>
            </w:r>
          </w:p>
          <w:p w14:paraId="548BCA97" w14:textId="77777777" w:rsidR="000260B7" w:rsidRPr="000260B7" w:rsidRDefault="000260B7" w:rsidP="000260B7">
            <w:pPr>
              <w:pStyle w:val="2-"/>
              <w:rPr>
                <w:color w:val="auto"/>
              </w:rPr>
            </w:pPr>
            <w:r w:rsidRPr="004D2ABB">
              <w:rPr>
                <w:color w:val="BF8F00" w:themeColor="accent4" w:themeShade="BF"/>
              </w:rPr>
              <w:t>END</w:t>
            </w:r>
            <w:r w:rsidRPr="000260B7">
              <w:rPr>
                <w:color w:val="auto"/>
              </w:rPr>
              <w:t>: C2(</w:t>
            </w:r>
            <w:r w:rsidRPr="00787DEB">
              <w:rPr>
                <w:color w:val="BF8F00" w:themeColor="accent4" w:themeShade="BF"/>
              </w:rPr>
              <w:t>12152</w:t>
            </w:r>
            <w:r w:rsidRPr="000260B7">
              <w:rPr>
                <w:color w:val="auto"/>
              </w:rPr>
              <w:t>,</w:t>
            </w:r>
            <w:r w:rsidRPr="001C05DA">
              <w:rPr>
                <w:color w:val="00B0F0"/>
              </w:rPr>
              <w:t xml:space="preserve"> 6464</w:t>
            </w:r>
            <w:r w:rsidRPr="000260B7">
              <w:rPr>
                <w:color w:val="auto"/>
              </w:rPr>
              <w:t>)</w:t>
            </w:r>
          </w:p>
          <w:p w14:paraId="11E7E80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w:t>
            </w:r>
          </w:p>
          <w:p w14:paraId="08BC76D0" w14:textId="77777777" w:rsidR="000260B7" w:rsidRPr="000260B7" w:rsidRDefault="000260B7" w:rsidP="000260B7">
            <w:pPr>
              <w:pStyle w:val="2-"/>
              <w:rPr>
                <w:color w:val="auto"/>
              </w:rPr>
            </w:pPr>
            <w:r w:rsidRPr="004D2ABB">
              <w:rPr>
                <w:color w:val="7030A0"/>
              </w:rPr>
              <w:t>END</w:t>
            </w:r>
            <w:r w:rsidRPr="000260B7">
              <w:rPr>
                <w:color w:val="auto"/>
              </w:rPr>
              <w:t>: C2(</w:t>
            </w:r>
            <w:r w:rsidRPr="004D2ABB">
              <w:rPr>
                <w:color w:val="7030A0"/>
              </w:rPr>
              <w:t>10372</w:t>
            </w:r>
            <w:r w:rsidRPr="000260B7">
              <w:rPr>
                <w:color w:val="auto"/>
              </w:rPr>
              <w:t>,</w:t>
            </w:r>
            <w:r w:rsidRPr="007E3B48">
              <w:rPr>
                <w:color w:val="2E74B5" w:themeColor="accent1" w:themeShade="BF"/>
              </w:rPr>
              <w:t>11556</w:t>
            </w:r>
            <w:r w:rsidRPr="000260B7">
              <w:rPr>
                <w:color w:val="auto"/>
              </w:rPr>
              <w:t>)</w:t>
            </w:r>
          </w:p>
          <w:p w14:paraId="4126B41F" w14:textId="77777777" w:rsidR="000260B7" w:rsidRPr="000260B7" w:rsidRDefault="000260B7" w:rsidP="000260B7">
            <w:pPr>
              <w:pStyle w:val="2-"/>
              <w:rPr>
                <w:color w:val="auto"/>
              </w:rPr>
            </w:pPr>
            <w:r w:rsidRPr="000260B7">
              <w:rPr>
                <w:color w:val="auto"/>
              </w:rPr>
              <w:t>[C1(</w:t>
            </w:r>
            <w:r w:rsidRPr="009E620F">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w:t>
            </w:r>
          </w:p>
          <w:p w14:paraId="04D8E9B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End status=0</w:t>
            </w:r>
          </w:p>
          <w:p w14:paraId="108A22BD"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w:t>
            </w:r>
          </w:p>
          <w:p w14:paraId="1E6374AB"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End status=0</w:t>
            </w:r>
          </w:p>
          <w:p w14:paraId="687F8CF3" w14:textId="77777777" w:rsidR="000260B7" w:rsidRPr="000260B7" w:rsidRDefault="000260B7" w:rsidP="000260B7">
            <w:pPr>
              <w:pStyle w:val="2-"/>
              <w:rPr>
                <w:color w:val="auto"/>
              </w:rPr>
            </w:pPr>
            <w:r w:rsidRPr="004D2ABB">
              <w:rPr>
                <w:color w:val="00B0F0"/>
              </w:rPr>
              <w:t>END</w:t>
            </w:r>
            <w:r w:rsidRPr="000260B7">
              <w:rPr>
                <w:color w:val="auto"/>
              </w:rPr>
              <w:t xml:space="preserve">: C1( </w:t>
            </w:r>
            <w:r w:rsidRPr="00787DEB">
              <w:rPr>
                <w:color w:val="00B0F0"/>
              </w:rPr>
              <w:t>6464</w:t>
            </w:r>
            <w:r w:rsidRPr="000260B7">
              <w:rPr>
                <w:color w:val="auto"/>
              </w:rPr>
              <w:t xml:space="preserve">, </w:t>
            </w:r>
            <w:r w:rsidRPr="00541EC6">
              <w:rPr>
                <w:color w:val="FF0000"/>
              </w:rPr>
              <w:t>5348</w:t>
            </w:r>
            <w:r w:rsidRPr="000260B7">
              <w:rPr>
                <w:color w:val="auto"/>
              </w:rPr>
              <w:t>)</w:t>
            </w:r>
          </w:p>
          <w:p w14:paraId="004F3566"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1C05DA">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End status=0</w:t>
            </w:r>
          </w:p>
          <w:p w14:paraId="79C04BD7" w14:textId="77777777" w:rsidR="000260B7" w:rsidRPr="000260B7" w:rsidRDefault="000260B7" w:rsidP="000260B7">
            <w:pPr>
              <w:pStyle w:val="2-"/>
              <w:rPr>
                <w:color w:val="auto"/>
              </w:rPr>
            </w:pPr>
            <w:r w:rsidRPr="004D2ABB">
              <w:rPr>
                <w:color w:val="2E74B5" w:themeColor="accent1" w:themeShade="BF"/>
              </w:rPr>
              <w:t>END</w:t>
            </w:r>
            <w:r w:rsidRPr="000260B7">
              <w:rPr>
                <w:color w:val="auto"/>
              </w:rPr>
              <w:t>: 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w:t>
            </w:r>
          </w:p>
          <w:p w14:paraId="612A6360"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1C05DA">
              <w:rPr>
                <w:color w:val="00B0F0"/>
              </w:rPr>
              <w:t xml:space="preserve"> 6464</w:t>
            </w:r>
            <w:r w:rsidRPr="000260B7">
              <w:rPr>
                <w:color w:val="auto"/>
              </w:rPr>
              <w:t>) End status=0</w:t>
            </w:r>
          </w:p>
          <w:p w14:paraId="3233543C"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w:t>
            </w:r>
          </w:p>
          <w:p w14:paraId="76334D06"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End status=0</w:t>
            </w:r>
          </w:p>
          <w:p w14:paraId="291EC71B"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87DEB">
              <w:rPr>
                <w:color w:val="BDD6EE" w:themeColor="accent1" w:themeTint="66"/>
              </w:rPr>
              <w:t xml:space="preserve"> 8972</w:t>
            </w:r>
            <w:r w:rsidRPr="000260B7">
              <w:rPr>
                <w:color w:val="auto"/>
              </w:rPr>
              <w:t>) ...</w:t>
            </w:r>
          </w:p>
          <w:p w14:paraId="1CC92E41"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787DEB">
              <w:rPr>
                <w:color w:val="BDD6EE" w:themeColor="accent1" w:themeTint="66"/>
              </w:rPr>
              <w:t>8972</w:t>
            </w:r>
            <w:r w:rsidRPr="000260B7">
              <w:rPr>
                <w:color w:val="auto"/>
              </w:rPr>
              <w:t>) End status=0</w:t>
            </w:r>
          </w:p>
          <w:p w14:paraId="1317598C" w14:textId="6D00261D" w:rsidR="00C303A9" w:rsidRDefault="000260B7" w:rsidP="000260B7">
            <w:pPr>
              <w:pStyle w:val="2-"/>
            </w:pPr>
            <w:r w:rsidRPr="000260B7">
              <w:rPr>
                <w:color w:val="auto"/>
              </w:rPr>
              <w:t>- End Fork Test -</w:t>
            </w:r>
          </w:p>
        </w:tc>
      </w:tr>
    </w:tbl>
    <w:p w14:paraId="36CFC449" w14:textId="6E30857C" w:rsidR="000260B7" w:rsidRDefault="000260B7" w:rsidP="000260B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260B7" w14:paraId="32472A11" w14:textId="77777777" w:rsidTr="00F96884">
        <w:tc>
          <w:tcPr>
            <w:tcW w:w="8494" w:type="dxa"/>
          </w:tcPr>
          <w:p w14:paraId="0CCA4A3A" w14:textId="28312473" w:rsidR="000260B7" w:rsidRPr="000260B7" w:rsidRDefault="000260B7" w:rsidP="000260B7">
            <w:pPr>
              <w:pStyle w:val="2-"/>
              <w:rPr>
                <w:color w:val="FF0000"/>
              </w:rPr>
            </w:pPr>
            <w:r>
              <w:t xml:space="preserve">$ ps </w:t>
            </w:r>
            <w:r w:rsidR="007B6174">
              <w:t>–</w:t>
            </w:r>
            <w:r>
              <w:t>ef</w:t>
            </w:r>
            <w:r w:rsidR="007B6174">
              <w:t xml:space="preserve"> </w:t>
            </w:r>
            <w:r>
              <w:t>| grep fork</w:t>
            </w:r>
            <w:r w:rsidR="00F96884">
              <w:tab/>
            </w:r>
            <w:r w:rsidR="00F96884">
              <w:tab/>
            </w:r>
            <w:r w:rsidRPr="000260B7">
              <w:rPr>
                <w:color w:val="FF0000"/>
              </w:rPr>
              <w:t>※多数のプロセスが生成されていることがわかる</w:t>
            </w:r>
          </w:p>
          <w:p w14:paraId="478E5635" w14:textId="721A7A74" w:rsidR="000260B7" w:rsidRPr="000260B7" w:rsidRDefault="000260B7" w:rsidP="000260B7">
            <w:pPr>
              <w:pStyle w:val="2-"/>
              <w:rPr>
                <w:color w:val="auto"/>
              </w:rPr>
            </w:pPr>
            <w:r w:rsidRPr="000260B7">
              <w:rPr>
                <w:color w:val="auto"/>
              </w:rPr>
              <w:t xml:space="preserve">     </w:t>
            </w:r>
            <w:r w:rsidR="001119EA">
              <w:rPr>
                <w:color w:val="auto"/>
              </w:rPr>
              <w:t>u</w:t>
            </w:r>
            <w:r w:rsidRPr="000260B7">
              <w:rPr>
                <w:color w:val="auto"/>
              </w:rPr>
              <w:t>ser</w:t>
            </w:r>
            <w:r w:rsidR="001119EA">
              <w:rPr>
                <w:color w:val="auto"/>
              </w:rPr>
              <w:t>_name</w:t>
            </w:r>
            <w:r w:rsidRPr="000260B7">
              <w:rPr>
                <w:color w:val="auto"/>
              </w:rPr>
              <w:t xml:space="preserve">    </w:t>
            </w:r>
            <w:r w:rsidRPr="00D44F57">
              <w:rPr>
                <w:color w:val="FF0000"/>
              </w:rPr>
              <w:t>5348</w:t>
            </w:r>
            <w:r w:rsidRPr="000260B7">
              <w:rPr>
                <w:color w:val="auto"/>
              </w:rPr>
              <w:t xml:space="preserve">   </w:t>
            </w:r>
            <w:r w:rsidRPr="00D44F57">
              <w:rPr>
                <w:color w:val="808080" w:themeColor="background1" w:themeShade="80"/>
              </w:rPr>
              <w:t>12044</w:t>
            </w:r>
            <w:r w:rsidRPr="000260B7">
              <w:rPr>
                <w:color w:val="auto"/>
              </w:rPr>
              <w:t xml:space="preserve"> pty0     07:48:54 /cygdrive/c/Work/test/Program/C++/Thread/fork/fork</w:t>
            </w:r>
          </w:p>
          <w:p w14:paraId="3A8DFF81" w14:textId="09F50A4B"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50"/>
              </w:rPr>
              <w:t>1760</w:t>
            </w:r>
            <w:r w:rsidRPr="000260B7">
              <w:rPr>
                <w:color w:val="auto"/>
              </w:rPr>
              <w:t xml:space="preserve">    </w:t>
            </w:r>
            <w:r w:rsidRPr="00D44F57">
              <w:rPr>
                <w:color w:val="FFC000"/>
              </w:rPr>
              <w:t>6752</w:t>
            </w:r>
            <w:r w:rsidRPr="000260B7">
              <w:rPr>
                <w:color w:val="auto"/>
              </w:rPr>
              <w:t xml:space="preserve"> pty0     07:48:56 /cygdrive/c/Work/test/Program/C++/Thread/fork/fork</w:t>
            </w:r>
          </w:p>
          <w:p w14:paraId="748FBFF1" w14:textId="166A52D8"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2E74B5" w:themeColor="accent1" w:themeShade="BF"/>
              </w:rPr>
              <w:t>11556</w:t>
            </w:r>
            <w:r w:rsidRPr="000260B7">
              <w:rPr>
                <w:color w:val="auto"/>
              </w:rPr>
              <w:t xml:space="preserve">    </w:t>
            </w:r>
            <w:r w:rsidRPr="00D44F57">
              <w:rPr>
                <w:color w:val="FF0000"/>
              </w:rPr>
              <w:t>5348</w:t>
            </w:r>
            <w:r w:rsidRPr="000260B7">
              <w:rPr>
                <w:color w:val="auto"/>
              </w:rPr>
              <w:t xml:space="preserve"> pty0     07:48:56 /cygdrive/c/Work/test/Program/C++/Thread/fork/fork</w:t>
            </w:r>
          </w:p>
          <w:p w14:paraId="49C376B6" w14:textId="71C43CF4"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BF8F00" w:themeColor="accent4" w:themeShade="BF"/>
              </w:rPr>
              <w:t>12152</w:t>
            </w:r>
            <w:r w:rsidRPr="000260B7">
              <w:rPr>
                <w:color w:val="auto"/>
              </w:rPr>
              <w:t xml:space="preserve">    </w:t>
            </w:r>
            <w:r w:rsidRPr="00D44F57">
              <w:rPr>
                <w:color w:val="00B0F0"/>
              </w:rPr>
              <w:t>6464</w:t>
            </w:r>
            <w:r w:rsidRPr="000260B7">
              <w:rPr>
                <w:color w:val="auto"/>
              </w:rPr>
              <w:t xml:space="preserve"> pty0     07:48:57 /cygdrive/c/Work/test/Program/C++/Thread/fork/fork</w:t>
            </w:r>
          </w:p>
          <w:p w14:paraId="6AAE0F30" w14:textId="4CEB134A"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9CC2E5" w:themeColor="accent1" w:themeTint="99"/>
              </w:rPr>
              <w:t>8972</w:t>
            </w:r>
            <w:r w:rsidRPr="000260B7">
              <w:rPr>
                <w:color w:val="auto"/>
              </w:rPr>
              <w:t xml:space="preserve">    </w:t>
            </w:r>
            <w:r w:rsidRPr="00D44F57">
              <w:rPr>
                <w:color w:val="FF0000"/>
              </w:rPr>
              <w:t xml:space="preserve">5348 </w:t>
            </w:r>
            <w:r w:rsidRPr="000260B7">
              <w:rPr>
                <w:color w:val="auto"/>
              </w:rPr>
              <w:t>pty0     07:48:58 /cygdrive/c/Work/test/Program/C++/Thread/fork/fork</w:t>
            </w:r>
          </w:p>
          <w:p w14:paraId="328993EF" w14:textId="2052B78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FFC000"/>
              </w:rPr>
              <w:t>6752</w:t>
            </w:r>
            <w:r w:rsidRPr="000260B7">
              <w:rPr>
                <w:color w:val="auto"/>
              </w:rPr>
              <w:t xml:space="preserve">    </w:t>
            </w:r>
            <w:r w:rsidRPr="00D44F57">
              <w:rPr>
                <w:color w:val="00B0F0"/>
              </w:rPr>
              <w:t>6464</w:t>
            </w:r>
            <w:r w:rsidRPr="000260B7">
              <w:rPr>
                <w:color w:val="auto"/>
              </w:rPr>
              <w:t xml:space="preserve"> pty0     07:48:55 /cygdrive/c/Work/test/Program/C++/Thread/fork/fork</w:t>
            </w:r>
          </w:p>
          <w:p w14:paraId="62FCF616" w14:textId="54D9A09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F0"/>
              </w:rPr>
              <w:t>6464</w:t>
            </w:r>
            <w:r w:rsidRPr="000260B7">
              <w:rPr>
                <w:color w:val="auto"/>
              </w:rPr>
              <w:t xml:space="preserve">    </w:t>
            </w:r>
            <w:r w:rsidRPr="00D44F57">
              <w:rPr>
                <w:color w:val="FF0000"/>
              </w:rPr>
              <w:t>5348</w:t>
            </w:r>
            <w:r w:rsidRPr="000260B7">
              <w:rPr>
                <w:color w:val="auto"/>
              </w:rPr>
              <w:t xml:space="preserve"> pty0     07:48:54 /cygdrive/c/Work/test/Program/C++/Thread/fork/fork</w:t>
            </w:r>
          </w:p>
          <w:p w14:paraId="4C715142" w14:textId="6713DA17" w:rsidR="000260B7" w:rsidRDefault="000260B7" w:rsidP="000260B7">
            <w:pPr>
              <w:pStyle w:val="2-"/>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7030A0"/>
              </w:rPr>
              <w:t>10372</w:t>
            </w:r>
            <w:r w:rsidRPr="000260B7">
              <w:rPr>
                <w:color w:val="auto"/>
              </w:rPr>
              <w:t xml:space="preserve">   </w:t>
            </w:r>
            <w:r w:rsidRPr="00D44F57">
              <w:rPr>
                <w:color w:val="2E74B5" w:themeColor="accent1" w:themeShade="BF"/>
              </w:rPr>
              <w:t>11556</w:t>
            </w:r>
            <w:r w:rsidRPr="000260B7">
              <w:rPr>
                <w:color w:val="auto"/>
              </w:rPr>
              <w:t xml:space="preserve"> pty0     07:48:57 /cygdrive/c/Work/test/Program/C++/Thread/fork/fork</w:t>
            </w:r>
          </w:p>
        </w:tc>
      </w:tr>
    </w:tbl>
    <w:p w14:paraId="349C4061" w14:textId="56CFE9FD" w:rsidR="00A30AAF" w:rsidRDefault="00A30AAF" w:rsidP="00A30AAF">
      <w:pPr>
        <w:pStyle w:val="2"/>
      </w:pPr>
      <w:bookmarkStart w:id="58" w:name="_Toc379553502"/>
      <w:r>
        <w:rPr>
          <w:rFonts w:hint="eastAsia"/>
        </w:rPr>
        <w:t>P</w:t>
      </w:r>
      <w:r w:rsidR="0014327E">
        <w:t>OSIX</w:t>
      </w:r>
      <w:r w:rsidR="0014327E">
        <w:rPr>
          <w:rFonts w:hint="eastAsia"/>
        </w:rPr>
        <w:t>スレッド</w:t>
      </w:r>
      <w:r w:rsidR="00021A25">
        <w:rPr>
          <w:rFonts w:hint="eastAsia"/>
        </w:rPr>
        <w:t>ライブラリ</w:t>
      </w:r>
      <w:r w:rsidR="00F66D92">
        <w:rPr>
          <w:rFonts w:hint="eastAsia"/>
        </w:rPr>
        <w:t>版スレッド</w:t>
      </w:r>
      <w:bookmarkEnd w:id="58"/>
      <w:r w:rsidR="0014327E">
        <w:fldChar w:fldCharType="begin"/>
      </w:r>
      <w:r w:rsidR="0014327E">
        <w:instrText xml:space="preserve"> XE "</w:instrText>
      </w:r>
      <w:r w:rsidR="00F66D92">
        <w:rPr>
          <w:rFonts w:hint="eastAsia"/>
        </w:rPr>
        <w:instrText>スレッド</w:instrText>
      </w:r>
      <w:r w:rsidR="00F66D92">
        <w:rPr>
          <w:rFonts w:hint="eastAsia"/>
        </w:rPr>
        <w:instrText>:</w:instrText>
      </w:r>
      <w:r w:rsidR="0014327E">
        <w:rPr>
          <w:rFonts w:hint="eastAsia"/>
        </w:rPr>
        <w:instrText>P</w:instrText>
      </w:r>
      <w:r w:rsidR="0014327E">
        <w:instrText>OSIX</w:instrText>
      </w:r>
      <w:r w:rsidR="0014327E">
        <w:rPr>
          <w:rFonts w:hint="eastAsia"/>
        </w:rPr>
        <w:instrText>スレッドライブラリ</w:instrText>
      </w:r>
      <w:r w:rsidR="00F66D92">
        <w:rPr>
          <w:rFonts w:hint="eastAsia"/>
        </w:rPr>
        <w:instrText>版</w:instrText>
      </w:r>
      <w:r w:rsidR="0014327E">
        <w:instrText>" \y “</w:instrText>
      </w:r>
      <w:r w:rsidR="00F66D92">
        <w:rPr>
          <w:rFonts w:hint="eastAsia"/>
        </w:rPr>
        <w:instrText>すれっど</w:instrText>
      </w:r>
      <w:r w:rsidR="00F66D92">
        <w:rPr>
          <w:rFonts w:hint="eastAsia"/>
        </w:rPr>
        <w:instrText>:</w:instrText>
      </w:r>
      <w:r w:rsidR="0014327E">
        <w:rPr>
          <w:rFonts w:hint="eastAsia"/>
        </w:rPr>
        <w:instrText>P</w:instrText>
      </w:r>
      <w:r w:rsidR="0014327E">
        <w:instrText>OSIX</w:instrText>
      </w:r>
      <w:r w:rsidR="0014327E">
        <w:rPr>
          <w:rFonts w:hint="eastAsia"/>
        </w:rPr>
        <w:instrText>すれっどらいぶらり</w:instrText>
      </w:r>
      <w:r w:rsidR="00F66D92">
        <w:rPr>
          <w:rFonts w:hint="eastAsia"/>
        </w:rPr>
        <w:instrText>ばん</w:instrText>
      </w:r>
      <w:r w:rsidR="0014327E">
        <w:instrText xml:space="preserve">” </w:instrText>
      </w:r>
      <w:r w:rsidR="0014327E">
        <w:fldChar w:fldCharType="end"/>
      </w:r>
    </w:p>
    <w:p w14:paraId="6BCADCE9" w14:textId="163790C6" w:rsidR="00D44F57" w:rsidRDefault="0014327E" w:rsidP="00D44F57">
      <w:pPr>
        <w:pStyle w:val="a9"/>
        <w:ind w:firstLine="283"/>
      </w:pPr>
      <w:r>
        <w:rPr>
          <w:rFonts w:hint="eastAsia"/>
        </w:rPr>
        <w:t>POSIX</w:t>
      </w:r>
      <w:r>
        <w:rPr>
          <w:rFonts w:hint="eastAsia"/>
        </w:rPr>
        <w:t>スレッド</w:t>
      </w:r>
      <w:r w:rsidR="00021A25">
        <w:rPr>
          <w:rFonts w:hint="eastAsia"/>
        </w:rPr>
        <w:t>ライブラリ</w:t>
      </w:r>
      <w:r w:rsidR="00F96884">
        <w:rPr>
          <w:rFonts w:hint="eastAsia"/>
        </w:rPr>
        <w:t>は、</w:t>
      </w:r>
      <w:r w:rsidR="00D44F57">
        <w:rPr>
          <w:rFonts w:hint="eastAsia"/>
        </w:rPr>
        <w:t>Unix</w:t>
      </w:r>
      <w:r w:rsidR="00D44F57">
        <w:rPr>
          <w:rFonts w:hint="eastAsia"/>
        </w:rPr>
        <w:t>系</w:t>
      </w:r>
      <w:r w:rsidR="00D44F57">
        <w:rPr>
          <w:rFonts w:hint="eastAsia"/>
        </w:rPr>
        <w:t>OS</w:t>
      </w:r>
      <w:r w:rsidR="00D44F57">
        <w:rPr>
          <w:rFonts w:hint="eastAsia"/>
        </w:rPr>
        <w:t>で標準的なライブラリ。</w:t>
      </w:r>
    </w:p>
    <w:p w14:paraId="573DAA12" w14:textId="77777777" w:rsidR="002177DA" w:rsidRDefault="002177DA" w:rsidP="002177DA">
      <w:pPr>
        <w:pStyle w:val="a9"/>
        <w:spacing w:beforeLines="50" w:before="180"/>
        <w:ind w:firstLine="283"/>
      </w:pPr>
      <w:r>
        <w:t>前述の</w:t>
      </w:r>
      <w:r w:rsidR="00D44F57">
        <w:t>fork</w:t>
      </w:r>
      <w:r w:rsidR="00D44F57">
        <w:t>版と同じ挙動のサンプル</w:t>
      </w:r>
      <w:r>
        <w:t>を示す</w:t>
      </w:r>
      <w:r w:rsidR="00D44F57">
        <w:t>。</w:t>
      </w:r>
    </w:p>
    <w:p w14:paraId="13E6DD34" w14:textId="73B26BF9" w:rsidR="00B46227" w:rsidRDefault="00B46227" w:rsidP="00D44F57">
      <w:pPr>
        <w:pStyle w:val="a9"/>
        <w:ind w:firstLine="283"/>
      </w:pPr>
      <w:r>
        <w:t>関数の切り分けと変数の受け渡しを明示的に行う必要がある都合から、</w:t>
      </w:r>
      <w:r>
        <w:rPr>
          <w:rFonts w:hint="eastAsia"/>
        </w:rPr>
        <w:t>fork</w:t>
      </w:r>
      <w:r>
        <w:rPr>
          <w:rFonts w:hint="eastAsia"/>
        </w:rPr>
        <w:t>と</w:t>
      </w:r>
      <w:r>
        <w:t>同じ挙動にしようとすると、少し複雑になることが分かる。</w:t>
      </w:r>
    </w:p>
    <w:p w14:paraId="2C259FDC" w14:textId="6918F0C6" w:rsidR="0014327E" w:rsidRDefault="0014327E" w:rsidP="0014327E">
      <w:pPr>
        <w:pStyle w:val="a9"/>
        <w:ind w:firstLine="283"/>
      </w:pPr>
      <w:r w:rsidRPr="0014327E">
        <w:rPr>
          <w:color w:val="FF0000"/>
        </w:rPr>
        <w:t>f</w:t>
      </w:r>
      <w:r w:rsidRPr="0014327E">
        <w:rPr>
          <w:rFonts w:hint="eastAsia"/>
          <w:color w:val="FF0000"/>
        </w:rPr>
        <w:t>ork</w:t>
      </w:r>
      <w:r w:rsidRPr="0014327E">
        <w:rPr>
          <w:color w:val="FF0000"/>
        </w:rPr>
        <w:t>版</w:t>
      </w:r>
      <w:r w:rsidRPr="0014327E">
        <w:rPr>
          <w:rFonts w:hint="eastAsia"/>
          <w:color w:val="FF0000"/>
        </w:rPr>
        <w:t>との比較</w:t>
      </w:r>
      <w:r>
        <w:rPr>
          <w:rFonts w:hint="eastAsia"/>
          <w:color w:val="FF0000"/>
        </w:rPr>
        <w:t>用に</w:t>
      </w:r>
      <w:r w:rsidRPr="0014327E">
        <w:rPr>
          <w:rFonts w:hint="eastAsia"/>
          <w:color w:val="FF0000"/>
        </w:rPr>
        <w:t>用意したサンプルだが、</w:t>
      </w:r>
      <w:r w:rsidRPr="0014327E">
        <w:rPr>
          <w:color w:val="FF0000"/>
        </w:rPr>
        <w:t>スレッドのサンプルとしては少し複雑すぎる。後述する同期処理のサンプルがもっとシンプルで分かり易い。</w:t>
      </w:r>
    </w:p>
    <w:p w14:paraId="1321029A" w14:textId="2B86B0B2" w:rsidR="00F96884" w:rsidRDefault="0014327E" w:rsidP="002177DA">
      <w:pPr>
        <w:pStyle w:val="a9"/>
        <w:spacing w:beforeLines="50" w:before="180"/>
        <w:ind w:firstLine="283"/>
      </w:pPr>
      <w:r>
        <w:rPr>
          <w:rFonts w:hint="eastAsia"/>
        </w:rPr>
        <w:t>このサンプルプログラムでは、</w:t>
      </w:r>
      <w:r w:rsidR="00F96884">
        <w:t xml:space="preserve">malloc() </w:t>
      </w:r>
      <w:r w:rsidR="00F96884">
        <w:t>で</w:t>
      </w:r>
      <w:r w:rsidR="00F66D92">
        <w:rPr>
          <w:rFonts w:hint="eastAsia"/>
        </w:rPr>
        <w:t>確保</w:t>
      </w:r>
      <w:r w:rsidR="00F96884">
        <w:t>したメモリ</w:t>
      </w:r>
      <w:r w:rsidR="00F66D92">
        <w:rPr>
          <w:rFonts w:hint="eastAsia"/>
        </w:rPr>
        <w:t>を</w:t>
      </w:r>
      <w:r w:rsidR="00F96884">
        <w:t>子スレッドに受け渡</w:t>
      </w:r>
      <w:r w:rsidR="00F66D92">
        <w:rPr>
          <w:rFonts w:hint="eastAsia"/>
        </w:rPr>
        <w:t>している。子スレッド側では受け取って</w:t>
      </w:r>
      <w:r w:rsidR="00F96884">
        <w:t>すぐに不要にな</w:t>
      </w:r>
      <w:r w:rsidR="00F66D92">
        <w:rPr>
          <w:rFonts w:hint="eastAsia"/>
        </w:rPr>
        <w:t>メモリだ</w:t>
      </w:r>
      <w:r w:rsidR="00F96884">
        <w:t>が、</w:t>
      </w:r>
      <w:r w:rsidR="00F66D92">
        <w:rPr>
          <w:rFonts w:hint="eastAsia"/>
        </w:rPr>
        <w:t>すぐに</w:t>
      </w:r>
      <w:r w:rsidR="00F66D92">
        <w:rPr>
          <w:rFonts w:hint="eastAsia"/>
        </w:rPr>
        <w:t>free(</w:t>
      </w:r>
      <w:r w:rsidR="00F66D92">
        <w:t xml:space="preserve">) </w:t>
      </w:r>
      <w:r w:rsidR="00F66D92">
        <w:rPr>
          <w:rFonts w:hint="eastAsia"/>
        </w:rPr>
        <w:t>していない。</w:t>
      </w:r>
      <w:r w:rsidR="00F66D92">
        <w:rPr>
          <w:rFonts w:hint="eastAsia"/>
        </w:rPr>
        <w:t>malloc()</w:t>
      </w:r>
      <w:r w:rsidR="00F66D92">
        <w:t xml:space="preserve"> </w:t>
      </w:r>
      <w:r w:rsidR="00F66D92">
        <w:rPr>
          <w:rFonts w:hint="eastAsia"/>
        </w:rPr>
        <w:t>時と同じ</w:t>
      </w:r>
      <w:r w:rsidR="00F96884">
        <w:t>スレッドで</w:t>
      </w:r>
      <w:r w:rsidR="00F96884">
        <w:rPr>
          <w:rFonts w:hint="eastAsia"/>
        </w:rPr>
        <w:t>free</w:t>
      </w:r>
      <w:r w:rsidR="00F96884">
        <w:t>()</w:t>
      </w:r>
      <w:r w:rsidR="00F96884">
        <w:rPr>
          <w:rFonts w:hint="eastAsia"/>
        </w:rPr>
        <w:t xml:space="preserve"> </w:t>
      </w:r>
      <w:r w:rsidR="00F96884">
        <w:rPr>
          <w:rFonts w:hint="eastAsia"/>
        </w:rPr>
        <w:t>しないとハングする</w:t>
      </w:r>
      <w:r w:rsidR="00F66D92">
        <w:rPr>
          <w:rFonts w:hint="eastAsia"/>
        </w:rPr>
        <w:t>のでそのままにしている</w:t>
      </w:r>
      <w:r w:rsidR="00F96884">
        <w:rPr>
          <w:rFonts w:hint="eastAsia"/>
        </w:rPr>
        <w:t>。</w:t>
      </w:r>
    </w:p>
    <w:p w14:paraId="20FBCC10" w14:textId="1B3953A8" w:rsidR="00D44F57" w:rsidRDefault="00C67540" w:rsidP="00D44F57">
      <w:pPr>
        <w:pStyle w:val="a9"/>
        <w:ind w:firstLine="283"/>
      </w:pPr>
      <w:r>
        <w:rPr>
          <w:rFonts w:hint="eastAsia"/>
        </w:rPr>
        <w:t>あわせて</w:t>
      </w:r>
      <w:r w:rsidR="00B46227">
        <w:rPr>
          <w:rFonts w:hint="eastAsia"/>
        </w:rPr>
        <w:t>TLS</w:t>
      </w:r>
      <w:r w:rsidR="00B46227">
        <w:rPr>
          <w:rFonts w:hint="eastAsia"/>
        </w:rPr>
        <w:t>（スレッドローカルストレージ）の動作もテスト。</w:t>
      </w:r>
    </w:p>
    <w:p w14:paraId="2FB327A9" w14:textId="02174904" w:rsidR="00C67540" w:rsidRDefault="00C67540" w:rsidP="00C67540">
      <w:pPr>
        <w:pStyle w:val="a9"/>
        <w:spacing w:beforeLines="50" w:before="180"/>
        <w:ind w:firstLine="283"/>
      </w:pPr>
      <w:r>
        <w:t>サンプルには示していないが、スレッド生成時の属性指定により、スタック領域のサイズやスレッド優先度などを設定することが可能。</w:t>
      </w:r>
    </w:p>
    <w:p w14:paraId="76D053C8" w14:textId="2BBE8C9E" w:rsidR="00D44F57" w:rsidRDefault="0014327E" w:rsidP="00D44F57">
      <w:pPr>
        <w:pStyle w:val="a9"/>
        <w:keepNext/>
        <w:widowControl/>
        <w:spacing w:beforeLines="50" w:before="180"/>
        <w:ind w:firstLineChars="0" w:firstLine="0"/>
      </w:pPr>
      <w:r>
        <w:t>POSIX</w:t>
      </w:r>
      <w:r>
        <w:rPr>
          <w:rFonts w:hint="eastAsia"/>
        </w:rPr>
        <w:t>スレッド</w:t>
      </w:r>
      <w:r w:rsidR="00021A25">
        <w:t>ライブラリ</w:t>
      </w:r>
      <w:r w:rsidR="005A5AF6">
        <w:t>版スレッド</w:t>
      </w:r>
      <w:r w:rsidR="00D44F57">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53779B0" w14:textId="77777777" w:rsidTr="00F96884">
        <w:tc>
          <w:tcPr>
            <w:tcW w:w="8494" w:type="dxa"/>
          </w:tcPr>
          <w:p w14:paraId="3927068B" w14:textId="77777777" w:rsidR="007B6174" w:rsidRDefault="007B6174" w:rsidP="007B6174">
            <w:pPr>
              <w:pStyle w:val="2-"/>
            </w:pPr>
            <w:r>
              <w:t>#include &lt;stdio.h&gt;</w:t>
            </w:r>
          </w:p>
          <w:p w14:paraId="2932CDE0" w14:textId="77777777" w:rsidR="007B6174" w:rsidRDefault="007B6174" w:rsidP="007B6174">
            <w:pPr>
              <w:pStyle w:val="2-"/>
            </w:pPr>
            <w:r>
              <w:t>#include &lt;stdlib.h&gt;</w:t>
            </w:r>
          </w:p>
          <w:p w14:paraId="1D10D9E0" w14:textId="77777777" w:rsidR="007B6174" w:rsidRDefault="007B6174" w:rsidP="007B6174">
            <w:pPr>
              <w:pStyle w:val="2-"/>
            </w:pPr>
            <w:r>
              <w:t>#include &lt;string.h&gt;</w:t>
            </w:r>
          </w:p>
          <w:p w14:paraId="2A833580" w14:textId="77777777" w:rsidR="007B6174" w:rsidRDefault="007B6174" w:rsidP="007B6174">
            <w:pPr>
              <w:pStyle w:val="2-"/>
            </w:pPr>
            <w:r>
              <w:t>#include &lt;errno.h&gt;</w:t>
            </w:r>
          </w:p>
          <w:p w14:paraId="06A84226" w14:textId="77777777" w:rsidR="007B6174" w:rsidRPr="00305003" w:rsidRDefault="007B6174" w:rsidP="007B6174">
            <w:pPr>
              <w:pStyle w:val="2-"/>
              <w:rPr>
                <w:color w:val="FF0000"/>
              </w:rPr>
            </w:pPr>
            <w:r w:rsidRPr="00305003">
              <w:rPr>
                <w:color w:val="FF0000"/>
              </w:rPr>
              <w:t>#include &lt;sys/types.h&gt;</w:t>
            </w:r>
          </w:p>
          <w:p w14:paraId="7FFE6CB0" w14:textId="77777777" w:rsidR="007B6174" w:rsidRPr="00305003" w:rsidRDefault="007B6174" w:rsidP="007B6174">
            <w:pPr>
              <w:pStyle w:val="2-"/>
              <w:rPr>
                <w:color w:val="FF0000"/>
              </w:rPr>
            </w:pPr>
          </w:p>
          <w:p w14:paraId="5E9CA7AD" w14:textId="77777777" w:rsidR="007B6174" w:rsidRPr="00305003" w:rsidRDefault="007B6174" w:rsidP="007B6174">
            <w:pPr>
              <w:pStyle w:val="2-"/>
              <w:rPr>
                <w:color w:val="FF0000"/>
              </w:rPr>
            </w:pPr>
            <w:r w:rsidRPr="00305003">
              <w:rPr>
                <w:color w:val="FF0000"/>
              </w:rPr>
              <w:t>#include &lt;pthread.h&gt;</w:t>
            </w:r>
          </w:p>
          <w:p w14:paraId="3AD98EE9" w14:textId="77777777" w:rsidR="007B6174" w:rsidRPr="00305003" w:rsidRDefault="007B6174" w:rsidP="007B6174">
            <w:pPr>
              <w:pStyle w:val="2-"/>
              <w:rPr>
                <w:color w:val="FF0000"/>
              </w:rPr>
            </w:pPr>
            <w:r w:rsidRPr="00305003">
              <w:rPr>
                <w:color w:val="FF0000"/>
              </w:rPr>
              <w:t>#include &lt;unistd.h&gt;</w:t>
            </w:r>
          </w:p>
          <w:p w14:paraId="474C4C2C" w14:textId="77777777" w:rsidR="007B6174" w:rsidRDefault="007B6174" w:rsidP="007B6174">
            <w:pPr>
              <w:pStyle w:val="2-"/>
            </w:pPr>
          </w:p>
          <w:p w14:paraId="5513116B" w14:textId="77777777" w:rsidR="007B6174" w:rsidRPr="00B46227" w:rsidRDefault="007B6174" w:rsidP="007B6174">
            <w:pPr>
              <w:pStyle w:val="2-"/>
              <w:rPr>
                <w:color w:val="00B050"/>
              </w:rPr>
            </w:pPr>
            <w:r w:rsidRPr="00B46227">
              <w:rPr>
                <w:rFonts w:hint="eastAsia"/>
                <w:color w:val="00B050"/>
              </w:rPr>
              <w:t>//スレッドローカルストレージ(TLS)テスト</w:t>
            </w:r>
          </w:p>
          <w:p w14:paraId="5790231E" w14:textId="19318EC5" w:rsidR="007B6174" w:rsidRDefault="007B6174" w:rsidP="007B6174">
            <w:pPr>
              <w:pStyle w:val="2-"/>
            </w:pPr>
            <w:r w:rsidRPr="00F96884">
              <w:rPr>
                <w:rFonts w:hint="eastAsia"/>
                <w:color w:val="FF0000"/>
              </w:rPr>
              <w:t>__thread</w:t>
            </w:r>
            <w:r>
              <w:rPr>
                <w:rFonts w:hint="eastAsia"/>
              </w:rPr>
              <w:t xml:space="preserve"> pthread_t tls_pth = 0;</w:t>
            </w:r>
            <w:r w:rsidR="0014327E" w:rsidRPr="00BC5C9F">
              <w:rPr>
                <w:rFonts w:hint="eastAsia"/>
                <w:color w:val="00B050"/>
              </w:rPr>
              <w:t xml:space="preserve"> //</w:t>
            </w:r>
            <w:r w:rsidR="0014327E">
              <w:rPr>
                <w:rFonts w:hint="eastAsia"/>
                <w:color w:val="00B050"/>
              </w:rPr>
              <w:t>POSIXスレッドライブラリ</w:t>
            </w:r>
            <w:r w:rsidR="0014327E" w:rsidRPr="00BC5C9F">
              <w:rPr>
                <w:rFonts w:hint="eastAsia"/>
                <w:color w:val="00B050"/>
              </w:rPr>
              <w:t>版TLS指定</w:t>
            </w:r>
          </w:p>
          <w:p w14:paraId="49916274" w14:textId="77777777" w:rsidR="007B6174" w:rsidRDefault="007B6174" w:rsidP="007B6174">
            <w:pPr>
              <w:pStyle w:val="2-"/>
            </w:pPr>
          </w:p>
          <w:p w14:paraId="697ADEAB" w14:textId="77777777" w:rsidR="007B6174" w:rsidRPr="00B46227" w:rsidRDefault="007B6174" w:rsidP="007B6174">
            <w:pPr>
              <w:pStyle w:val="2-"/>
              <w:rPr>
                <w:color w:val="00B050"/>
              </w:rPr>
            </w:pPr>
            <w:r w:rsidRPr="00B46227">
              <w:rPr>
                <w:rFonts w:hint="eastAsia"/>
                <w:color w:val="00B050"/>
              </w:rPr>
              <w:t>//テスト用情報</w:t>
            </w:r>
          </w:p>
          <w:p w14:paraId="29BD40DB" w14:textId="77777777" w:rsidR="007B6174" w:rsidRDefault="007B6174" w:rsidP="007B6174">
            <w:pPr>
              <w:pStyle w:val="2-"/>
            </w:pPr>
            <w:r>
              <w:t>struct TEST_INFO</w:t>
            </w:r>
          </w:p>
          <w:p w14:paraId="5C6DD943" w14:textId="77777777" w:rsidR="007B6174" w:rsidRDefault="007B6174" w:rsidP="007B6174">
            <w:pPr>
              <w:pStyle w:val="2-"/>
            </w:pPr>
            <w:r>
              <w:t>{</w:t>
            </w:r>
          </w:p>
          <w:p w14:paraId="7D34D905" w14:textId="77777777" w:rsidR="007B6174" w:rsidRDefault="007B6174" w:rsidP="007B6174">
            <w:pPr>
              <w:pStyle w:val="2-"/>
            </w:pPr>
            <w:r>
              <w:rPr>
                <w:rFonts w:hint="eastAsia"/>
              </w:rPr>
              <w:tab/>
              <w:t>const char* text;</w:t>
            </w:r>
            <w:r w:rsidRPr="00B46227">
              <w:rPr>
                <w:rFonts w:hint="eastAsia"/>
                <w:color w:val="00B050"/>
              </w:rPr>
              <w:t>//文字列</w:t>
            </w:r>
          </w:p>
          <w:p w14:paraId="6F76946B" w14:textId="77777777" w:rsidR="007B6174" w:rsidRDefault="007B6174" w:rsidP="007B6174">
            <w:pPr>
              <w:pStyle w:val="2-"/>
            </w:pPr>
            <w:r>
              <w:rPr>
                <w:rFonts w:hint="eastAsia"/>
              </w:rPr>
              <w:tab/>
              <w:t xml:space="preserve">int value;       </w:t>
            </w:r>
            <w:r w:rsidRPr="00B46227">
              <w:rPr>
                <w:rFonts w:hint="eastAsia"/>
                <w:color w:val="00B050"/>
              </w:rPr>
              <w:t>//数値</w:t>
            </w:r>
          </w:p>
          <w:p w14:paraId="3328B399" w14:textId="77777777" w:rsidR="007B6174" w:rsidRPr="00B46227" w:rsidRDefault="007B6174" w:rsidP="007B6174">
            <w:pPr>
              <w:pStyle w:val="2-"/>
              <w:rPr>
                <w:color w:val="00B050"/>
              </w:rPr>
            </w:pPr>
            <w:r>
              <w:rPr>
                <w:rFonts w:hint="eastAsia"/>
              </w:rPr>
              <w:tab/>
              <w:t xml:space="preserve">int loop_max;    </w:t>
            </w:r>
            <w:r w:rsidRPr="00B46227">
              <w:rPr>
                <w:rFonts w:hint="eastAsia"/>
                <w:color w:val="00B050"/>
              </w:rPr>
              <w:t>//テストループ回数</w:t>
            </w:r>
          </w:p>
          <w:p w14:paraId="3B7ECF9F" w14:textId="77777777" w:rsidR="007B6174" w:rsidRPr="00B46227" w:rsidRDefault="007B6174" w:rsidP="007B6174">
            <w:pPr>
              <w:pStyle w:val="2-"/>
              <w:rPr>
                <w:color w:val="00B050"/>
              </w:rPr>
            </w:pPr>
            <w:r>
              <w:rPr>
                <w:rFonts w:hint="eastAsia"/>
              </w:rPr>
              <w:tab/>
              <w:t xml:space="preserve">int start_i;     </w:t>
            </w:r>
            <w:r w:rsidRPr="00B46227">
              <w:rPr>
                <w:rFonts w:hint="eastAsia"/>
                <w:color w:val="00B050"/>
              </w:rPr>
              <w:t>//スレッド生成ループ開始値</w:t>
            </w:r>
          </w:p>
          <w:p w14:paraId="0AEFD4D7" w14:textId="77777777" w:rsidR="007B6174" w:rsidRDefault="007B6174" w:rsidP="007B6174">
            <w:pPr>
              <w:pStyle w:val="2-"/>
            </w:pPr>
            <w:r>
              <w:t>};</w:t>
            </w:r>
          </w:p>
          <w:p w14:paraId="2DC4F9EC" w14:textId="77777777" w:rsidR="007B6174" w:rsidRDefault="007B6174" w:rsidP="007B6174">
            <w:pPr>
              <w:pStyle w:val="2-"/>
            </w:pPr>
          </w:p>
          <w:p w14:paraId="78B4A6F3" w14:textId="77777777" w:rsidR="007B6174" w:rsidRDefault="007B6174" w:rsidP="007B6174">
            <w:pPr>
              <w:pStyle w:val="2-"/>
            </w:pPr>
            <w:r w:rsidRPr="00B46227">
              <w:rPr>
                <w:rFonts w:hint="eastAsia"/>
                <w:color w:val="00B050"/>
              </w:rPr>
              <w:t>//スレッド情報</w:t>
            </w:r>
          </w:p>
          <w:p w14:paraId="4575BEC6" w14:textId="77777777" w:rsidR="007B6174" w:rsidRDefault="007B6174" w:rsidP="007B6174">
            <w:pPr>
              <w:pStyle w:val="2-"/>
            </w:pPr>
            <w:r>
              <w:lastRenderedPageBreak/>
              <w:t>struct THREAD_INFO</w:t>
            </w:r>
          </w:p>
          <w:p w14:paraId="51248D91" w14:textId="77777777" w:rsidR="007B6174" w:rsidRDefault="007B6174" w:rsidP="007B6174">
            <w:pPr>
              <w:pStyle w:val="2-"/>
            </w:pPr>
            <w:r>
              <w:t>{</w:t>
            </w:r>
          </w:p>
          <w:p w14:paraId="0257D323" w14:textId="77777777" w:rsidR="007B6174" w:rsidRPr="00B46227" w:rsidRDefault="007B6174" w:rsidP="007B6174">
            <w:pPr>
              <w:pStyle w:val="2-"/>
              <w:rPr>
                <w:color w:val="00B050"/>
              </w:rPr>
            </w:pPr>
            <w:r>
              <w:rPr>
                <w:rFonts w:hint="eastAsia"/>
              </w:rPr>
              <w:tab/>
              <w:t xml:space="preserve">int level;           </w:t>
            </w:r>
            <w:r w:rsidRPr="00B46227">
              <w:rPr>
                <w:rFonts w:hint="eastAsia"/>
                <w:color w:val="00B050"/>
              </w:rPr>
              <w:t>//子スレッドレベル</w:t>
            </w:r>
          </w:p>
          <w:p w14:paraId="7E4BA8EC" w14:textId="77777777" w:rsidR="007B6174" w:rsidRPr="00B46227" w:rsidRDefault="007B6174" w:rsidP="007B6174">
            <w:pPr>
              <w:pStyle w:val="2-"/>
              <w:rPr>
                <w:color w:val="00B050"/>
              </w:rPr>
            </w:pPr>
            <w:r>
              <w:rPr>
                <w:rFonts w:hint="eastAsia"/>
              </w:rPr>
              <w:tab/>
              <w:t>pthread_t parent_pth;</w:t>
            </w:r>
            <w:r w:rsidRPr="00B46227">
              <w:rPr>
                <w:rFonts w:hint="eastAsia"/>
                <w:color w:val="00B050"/>
              </w:rPr>
              <w:t>//親スレッド_t</w:t>
            </w:r>
          </w:p>
          <w:p w14:paraId="379C6351" w14:textId="77777777" w:rsidR="007B6174" w:rsidRPr="00B46227" w:rsidRDefault="007B6174" w:rsidP="007B6174">
            <w:pPr>
              <w:pStyle w:val="2-"/>
              <w:rPr>
                <w:color w:val="00B050"/>
              </w:rPr>
            </w:pPr>
            <w:r>
              <w:rPr>
                <w:rFonts w:hint="eastAsia"/>
              </w:rPr>
              <w:tab/>
              <w:t xml:space="preserve">bool is_root_thread; </w:t>
            </w:r>
            <w:r w:rsidRPr="00B46227">
              <w:rPr>
                <w:rFonts w:hint="eastAsia"/>
                <w:color w:val="00B050"/>
              </w:rPr>
              <w:t>//大元のスレッド判定用フラグ</w:t>
            </w:r>
          </w:p>
          <w:p w14:paraId="059AF578" w14:textId="77777777" w:rsidR="007B6174" w:rsidRDefault="007B6174" w:rsidP="007B6174">
            <w:pPr>
              <w:pStyle w:val="2-"/>
            </w:pPr>
            <w:r>
              <w:t>};</w:t>
            </w:r>
          </w:p>
          <w:p w14:paraId="24C7A44F" w14:textId="77777777" w:rsidR="007B6174" w:rsidRDefault="007B6174" w:rsidP="007B6174">
            <w:pPr>
              <w:pStyle w:val="2-"/>
            </w:pPr>
          </w:p>
          <w:p w14:paraId="19F72885" w14:textId="77777777" w:rsidR="007B6174" w:rsidRDefault="007B6174" w:rsidP="007B6174">
            <w:pPr>
              <w:pStyle w:val="2-"/>
            </w:pPr>
            <w:r w:rsidRPr="00B46227">
              <w:rPr>
                <w:rFonts w:hint="eastAsia"/>
                <w:color w:val="00B050"/>
              </w:rPr>
              <w:t>//スレッド受け渡し情報</w:t>
            </w:r>
          </w:p>
          <w:p w14:paraId="39DA242C" w14:textId="77777777" w:rsidR="007B6174" w:rsidRDefault="007B6174" w:rsidP="007B6174">
            <w:pPr>
              <w:pStyle w:val="2-"/>
            </w:pPr>
            <w:r>
              <w:t>struct THREAD_PARAM</w:t>
            </w:r>
          </w:p>
          <w:p w14:paraId="00AA8C1F" w14:textId="77777777" w:rsidR="007B6174" w:rsidRDefault="007B6174" w:rsidP="007B6174">
            <w:pPr>
              <w:pStyle w:val="2-"/>
            </w:pPr>
            <w:r>
              <w:t>{</w:t>
            </w:r>
          </w:p>
          <w:p w14:paraId="29CE3676" w14:textId="77777777" w:rsidR="007B6174" w:rsidRDefault="007B6174" w:rsidP="007B6174">
            <w:pPr>
              <w:pStyle w:val="2-"/>
            </w:pPr>
            <w:r>
              <w:rPr>
                <w:rFonts w:hint="eastAsia"/>
              </w:rPr>
              <w:tab/>
              <w:t xml:space="preserve">TEST_INFO test;    </w:t>
            </w:r>
            <w:r w:rsidRPr="00B46227">
              <w:rPr>
                <w:rFonts w:hint="eastAsia"/>
                <w:color w:val="00B050"/>
              </w:rPr>
              <w:t>//テスト用情報</w:t>
            </w:r>
          </w:p>
          <w:p w14:paraId="670C255B" w14:textId="77777777" w:rsidR="007B6174" w:rsidRPr="00B46227" w:rsidRDefault="007B6174" w:rsidP="007B6174">
            <w:pPr>
              <w:pStyle w:val="2-"/>
              <w:rPr>
                <w:color w:val="00B050"/>
              </w:rPr>
            </w:pPr>
            <w:r>
              <w:rPr>
                <w:rFonts w:hint="eastAsia"/>
              </w:rPr>
              <w:tab/>
              <w:t>THREAD_INFO thread;</w:t>
            </w:r>
            <w:r w:rsidRPr="00B46227">
              <w:rPr>
                <w:rFonts w:hint="eastAsia"/>
                <w:color w:val="00B050"/>
              </w:rPr>
              <w:t>//スレッド情報</w:t>
            </w:r>
          </w:p>
          <w:p w14:paraId="58020D41" w14:textId="77777777" w:rsidR="007B6174" w:rsidRDefault="007B6174" w:rsidP="007B6174">
            <w:pPr>
              <w:pStyle w:val="2-"/>
            </w:pPr>
            <w:r>
              <w:t>};</w:t>
            </w:r>
          </w:p>
          <w:p w14:paraId="61C35C10" w14:textId="77777777" w:rsidR="007B6174" w:rsidRDefault="007B6174" w:rsidP="007B6174">
            <w:pPr>
              <w:pStyle w:val="2-"/>
            </w:pPr>
          </w:p>
          <w:p w14:paraId="1EAFCFC5" w14:textId="77777777" w:rsidR="007B6174" w:rsidRPr="00B46227" w:rsidRDefault="007B6174" w:rsidP="007B6174">
            <w:pPr>
              <w:pStyle w:val="2-"/>
              <w:rPr>
                <w:color w:val="00B050"/>
              </w:rPr>
            </w:pPr>
            <w:r w:rsidRPr="00B46227">
              <w:rPr>
                <w:rFonts w:hint="eastAsia"/>
                <w:color w:val="00B050"/>
              </w:rPr>
              <w:t>//子スレッドの生成と終了待ち</w:t>
            </w:r>
          </w:p>
          <w:p w14:paraId="59C27901" w14:textId="77777777" w:rsidR="007B6174" w:rsidRDefault="007B6174" w:rsidP="007B6174">
            <w:pPr>
              <w:pStyle w:val="2-"/>
            </w:pPr>
            <w:r>
              <w:t>extern void createChildThreads(const char* thread_name, TEST_INFO&amp; test, THREAD_INFO&amp; tinfo);</w:t>
            </w:r>
          </w:p>
          <w:p w14:paraId="14A8FD4C" w14:textId="77777777" w:rsidR="007B6174" w:rsidRDefault="007B6174" w:rsidP="007B6174">
            <w:pPr>
              <w:pStyle w:val="2-"/>
            </w:pPr>
          </w:p>
          <w:p w14:paraId="320A0F99" w14:textId="77777777" w:rsidR="007B6174" w:rsidRPr="00B46227" w:rsidRDefault="007B6174" w:rsidP="007B6174">
            <w:pPr>
              <w:pStyle w:val="2-"/>
              <w:rPr>
                <w:color w:val="00B050"/>
              </w:rPr>
            </w:pPr>
            <w:r w:rsidRPr="00B46227">
              <w:rPr>
                <w:rFonts w:hint="eastAsia"/>
                <w:color w:val="00B050"/>
              </w:rPr>
              <w:t>//スレッド関数</w:t>
            </w:r>
          </w:p>
          <w:p w14:paraId="470522E5" w14:textId="77777777" w:rsidR="007B6174" w:rsidRPr="00F96884" w:rsidRDefault="007B6174" w:rsidP="007B6174">
            <w:pPr>
              <w:pStyle w:val="2-"/>
              <w:rPr>
                <w:color w:val="FF0000"/>
              </w:rPr>
            </w:pPr>
            <w:r w:rsidRPr="00F96884">
              <w:rPr>
                <w:color w:val="FF0000"/>
              </w:rPr>
              <w:t>void* threadFunc(void* param_p)</w:t>
            </w:r>
          </w:p>
          <w:p w14:paraId="2B187B84" w14:textId="77777777" w:rsidR="007B6174" w:rsidRDefault="007B6174" w:rsidP="007B6174">
            <w:pPr>
              <w:pStyle w:val="2-"/>
            </w:pPr>
            <w:r>
              <w:t>{</w:t>
            </w:r>
          </w:p>
          <w:p w14:paraId="65474600" w14:textId="77777777" w:rsidR="007B6174" w:rsidRPr="00B46227" w:rsidRDefault="007B6174" w:rsidP="007B6174">
            <w:pPr>
              <w:pStyle w:val="2-"/>
              <w:rPr>
                <w:color w:val="00B050"/>
              </w:rPr>
            </w:pPr>
            <w:r>
              <w:rPr>
                <w:rFonts w:hint="eastAsia"/>
              </w:rPr>
              <w:tab/>
            </w:r>
            <w:r w:rsidRPr="00B46227">
              <w:rPr>
                <w:rFonts w:hint="eastAsia"/>
                <w:color w:val="00B050"/>
              </w:rPr>
              <w:t>//パラメータ受け取り</w:t>
            </w:r>
          </w:p>
          <w:p w14:paraId="7A55600A" w14:textId="77777777" w:rsidR="007B6174" w:rsidRDefault="007B6174" w:rsidP="007B6174">
            <w:pPr>
              <w:pStyle w:val="2-"/>
            </w:pPr>
            <w:r>
              <w:tab/>
              <w:t>TEST_INFO test;</w:t>
            </w:r>
          </w:p>
          <w:p w14:paraId="38524B01" w14:textId="77777777" w:rsidR="007B6174" w:rsidRDefault="007B6174" w:rsidP="007B6174">
            <w:pPr>
              <w:pStyle w:val="2-"/>
            </w:pPr>
            <w:r>
              <w:tab/>
              <w:t>THREAD_INFO tinfo;</w:t>
            </w:r>
          </w:p>
          <w:p w14:paraId="48144A71" w14:textId="77777777" w:rsidR="007B6174" w:rsidRDefault="007B6174" w:rsidP="007B6174">
            <w:pPr>
              <w:pStyle w:val="2-"/>
            </w:pPr>
            <w:r>
              <w:tab/>
              <w:t>{</w:t>
            </w:r>
          </w:p>
          <w:p w14:paraId="4D78AC2A" w14:textId="77777777" w:rsidR="007B6174" w:rsidRDefault="007B6174" w:rsidP="007B6174">
            <w:pPr>
              <w:pStyle w:val="2-"/>
            </w:pPr>
            <w:r>
              <w:tab/>
            </w:r>
            <w:r>
              <w:tab/>
              <w:t>THREAD_PARAM* param = (THREAD_PARAM*)param_p;</w:t>
            </w:r>
          </w:p>
          <w:p w14:paraId="29719C4E" w14:textId="77777777" w:rsidR="007B6174" w:rsidRDefault="007B6174" w:rsidP="007B6174">
            <w:pPr>
              <w:pStyle w:val="2-"/>
            </w:pPr>
            <w:r>
              <w:tab/>
            </w:r>
            <w:r>
              <w:tab/>
              <w:t>memcpy(&amp;test, &amp;param-&gt;test, sizeof(TEST_INFO));</w:t>
            </w:r>
          </w:p>
          <w:p w14:paraId="06861609" w14:textId="77777777" w:rsidR="007B6174" w:rsidRDefault="007B6174" w:rsidP="007B6174">
            <w:pPr>
              <w:pStyle w:val="2-"/>
            </w:pPr>
            <w:r>
              <w:tab/>
            </w:r>
            <w:r>
              <w:tab/>
              <w:t>memcpy(&amp;tinfo, &amp;param-&gt;thread, sizeof(THREAD_INFO));</w:t>
            </w:r>
          </w:p>
          <w:p w14:paraId="223AD99B" w14:textId="2CA61BF6" w:rsidR="00F96884" w:rsidRPr="00F96884" w:rsidRDefault="00F96884" w:rsidP="007B6174">
            <w:pPr>
              <w:pStyle w:val="2-"/>
              <w:rPr>
                <w:color w:val="FF0000"/>
              </w:rPr>
            </w:pPr>
            <w:r>
              <w:tab/>
            </w:r>
            <w:r w:rsidRPr="00F96884">
              <w:rPr>
                <w:color w:val="00B050"/>
              </w:rPr>
              <w:t>//</w:t>
            </w:r>
            <w:r w:rsidRPr="00F96884">
              <w:rPr>
                <w:color w:val="00B050"/>
              </w:rPr>
              <w:tab/>
              <w:t>free(param_p);</w:t>
            </w:r>
            <w:r w:rsidRPr="00F96884">
              <w:rPr>
                <w:color w:val="00B050"/>
              </w:rPr>
              <w:tab/>
            </w:r>
            <w:r w:rsidRPr="00F96884">
              <w:rPr>
                <w:color w:val="FF0000"/>
              </w:rPr>
              <w:t>//この時点で受け取ったメモリは不要だが、元のスレッドで</w:t>
            </w:r>
            <w:r w:rsidRPr="00F96884">
              <w:rPr>
                <w:rFonts w:hint="eastAsia"/>
                <w:color w:val="FF0000"/>
              </w:rPr>
              <w:t>free しないとハングする</w:t>
            </w:r>
          </w:p>
          <w:p w14:paraId="61080580" w14:textId="77777777" w:rsidR="007B6174" w:rsidRDefault="007B6174" w:rsidP="007B6174">
            <w:pPr>
              <w:pStyle w:val="2-"/>
            </w:pPr>
            <w:r>
              <w:tab/>
              <w:t>}</w:t>
            </w:r>
          </w:p>
          <w:p w14:paraId="0BC7DC1D" w14:textId="77777777" w:rsidR="007B6174" w:rsidRDefault="007B6174" w:rsidP="007B6174">
            <w:pPr>
              <w:pStyle w:val="2-"/>
            </w:pPr>
            <w:r>
              <w:tab/>
            </w:r>
          </w:p>
          <w:p w14:paraId="0D540B7F"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6C49BB22" w14:textId="77777777" w:rsidR="007B6174" w:rsidRDefault="007B6174" w:rsidP="007B6174">
            <w:pPr>
              <w:pStyle w:val="2-"/>
            </w:pPr>
            <w:r>
              <w:tab/>
              <w:t>pthread_t pth_tmp = pthread_self();</w:t>
            </w:r>
          </w:p>
          <w:p w14:paraId="639D09CD" w14:textId="77777777" w:rsidR="007B6174" w:rsidRDefault="007B6174" w:rsidP="007B6174">
            <w:pPr>
              <w:pStyle w:val="2-"/>
            </w:pPr>
            <w:r>
              <w:tab/>
            </w:r>
          </w:p>
          <w:p w14:paraId="1A8DE075"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FE899F5" w14:textId="77777777" w:rsidR="007B6174" w:rsidRDefault="007B6174" w:rsidP="007B6174">
            <w:pPr>
              <w:pStyle w:val="2-"/>
            </w:pPr>
            <w:r>
              <w:tab/>
            </w:r>
            <w:r w:rsidRPr="00305003">
              <w:rPr>
                <w:color w:val="FF0000"/>
              </w:rPr>
              <w:t>tls_pth = pth_tmp;</w:t>
            </w:r>
          </w:p>
          <w:p w14:paraId="29672159" w14:textId="77777777" w:rsidR="007B6174" w:rsidRDefault="007B6174" w:rsidP="007B6174">
            <w:pPr>
              <w:pStyle w:val="2-"/>
            </w:pPr>
            <w:r>
              <w:tab/>
            </w:r>
          </w:p>
          <w:p w14:paraId="747728E6" w14:textId="77777777" w:rsidR="007B6174" w:rsidRDefault="007B6174" w:rsidP="007B6174">
            <w:pPr>
              <w:pStyle w:val="2-"/>
            </w:pPr>
            <w:r>
              <w:rPr>
                <w:rFonts w:hint="eastAsia"/>
              </w:rPr>
              <w:tab/>
            </w:r>
            <w:r w:rsidRPr="00B46227">
              <w:rPr>
                <w:rFonts w:hint="eastAsia"/>
                <w:color w:val="00B050"/>
              </w:rPr>
              <w:t>//大元のスレッド判定用フラグをOFF</w:t>
            </w:r>
          </w:p>
          <w:p w14:paraId="1A68EA08" w14:textId="77777777" w:rsidR="007B6174" w:rsidRDefault="007B6174" w:rsidP="007B6174">
            <w:pPr>
              <w:pStyle w:val="2-"/>
            </w:pPr>
            <w:r>
              <w:tab/>
              <w:t>tinfo.is_root_thread = false;</w:t>
            </w:r>
          </w:p>
          <w:p w14:paraId="45E6ECBA" w14:textId="77777777" w:rsidR="007B6174" w:rsidRDefault="007B6174" w:rsidP="007B6174">
            <w:pPr>
              <w:pStyle w:val="2-"/>
            </w:pPr>
            <w:r>
              <w:tab/>
            </w:r>
          </w:p>
          <w:p w14:paraId="471481C6" w14:textId="77777777" w:rsidR="007B6174" w:rsidRDefault="007B6174" w:rsidP="007B6174">
            <w:pPr>
              <w:pStyle w:val="2-"/>
            </w:pPr>
            <w:r>
              <w:rPr>
                <w:rFonts w:hint="eastAsia"/>
              </w:rPr>
              <w:tab/>
            </w:r>
            <w:r w:rsidRPr="00B46227">
              <w:rPr>
                <w:rFonts w:hint="eastAsia"/>
                <w:color w:val="00B050"/>
              </w:rPr>
              <w:t>//スレッド名を作成</w:t>
            </w:r>
          </w:p>
          <w:p w14:paraId="78C35979" w14:textId="77777777" w:rsidR="007B6174" w:rsidRDefault="007B6174" w:rsidP="007B6174">
            <w:pPr>
              <w:pStyle w:val="2-"/>
            </w:pPr>
            <w:r>
              <w:tab/>
              <w:t>++ tinfo.level;</w:t>
            </w:r>
          </w:p>
          <w:p w14:paraId="794C8146" w14:textId="77777777" w:rsidR="007B6174" w:rsidRDefault="007B6174" w:rsidP="007B6174">
            <w:pPr>
              <w:pStyle w:val="2-"/>
            </w:pPr>
            <w:r>
              <w:tab/>
              <w:t>char thread_name[32];</w:t>
            </w:r>
          </w:p>
          <w:p w14:paraId="07084043" w14:textId="77777777" w:rsidR="007B6174" w:rsidRDefault="007B6174" w:rsidP="007B6174">
            <w:pPr>
              <w:pStyle w:val="2-"/>
            </w:pPr>
            <w:r>
              <w:tab/>
              <w:t>sprintf(thread_name, "C%d(%010p,%010p)", tinfo.level, pth_tmp, tinfo.parent_pth);</w:t>
            </w:r>
          </w:p>
          <w:p w14:paraId="6295F81F" w14:textId="77777777" w:rsidR="007B6174" w:rsidRPr="00B46227" w:rsidRDefault="007B6174" w:rsidP="007B6174">
            <w:pPr>
              <w:pStyle w:val="2-"/>
              <w:rPr>
                <w:color w:val="00B050"/>
              </w:rPr>
            </w:pPr>
            <w:r>
              <w:rPr>
                <w:rFonts w:hint="eastAsia"/>
              </w:rPr>
              <w:tab/>
            </w:r>
            <w:r w:rsidRPr="00B46227">
              <w:rPr>
                <w:rFonts w:hint="eastAsia"/>
                <w:color w:val="00B050"/>
              </w:rPr>
              <w:t>// C + 子スレッドのレベル + ( 自スレッド_t , 親スレッド_t )</w:t>
            </w:r>
          </w:p>
          <w:p w14:paraId="2E5C966E" w14:textId="77777777" w:rsidR="007B6174" w:rsidRDefault="007B6174" w:rsidP="007B6174">
            <w:pPr>
              <w:pStyle w:val="2-"/>
            </w:pPr>
            <w:r>
              <w:tab/>
            </w:r>
          </w:p>
          <w:p w14:paraId="3103B348" w14:textId="77777777" w:rsidR="007B6174" w:rsidRDefault="007B6174" w:rsidP="007B6174">
            <w:pPr>
              <w:pStyle w:val="2-"/>
            </w:pPr>
            <w:r>
              <w:rPr>
                <w:rFonts w:hint="eastAsia"/>
              </w:rPr>
              <w:tab/>
            </w:r>
            <w:r w:rsidRPr="00B46227">
              <w:rPr>
                <w:rFonts w:hint="eastAsia"/>
                <w:color w:val="00B050"/>
              </w:rPr>
              <w:t>//子スレッド開始メッセージ</w:t>
            </w:r>
          </w:p>
          <w:p w14:paraId="7601A945" w14:textId="77777777" w:rsidR="007B6174" w:rsidRDefault="007B6174" w:rsidP="007B6174">
            <w:pPr>
              <w:pStyle w:val="2-"/>
            </w:pPr>
            <w:r>
              <w:tab/>
              <w:t>printf("START: %s\n", thread_name);</w:t>
            </w:r>
          </w:p>
          <w:p w14:paraId="38C7AD49" w14:textId="77777777" w:rsidR="007B6174" w:rsidRDefault="007B6174" w:rsidP="007B6174">
            <w:pPr>
              <w:pStyle w:val="2-"/>
            </w:pPr>
            <w:r>
              <w:tab/>
              <w:t>fflush(stdout);</w:t>
            </w:r>
          </w:p>
          <w:p w14:paraId="5F4F8EAD" w14:textId="77777777" w:rsidR="007B6174" w:rsidRDefault="007B6174" w:rsidP="007B6174">
            <w:pPr>
              <w:pStyle w:val="2-"/>
            </w:pPr>
            <w:r>
              <w:tab/>
            </w:r>
          </w:p>
          <w:p w14:paraId="0A2175CB" w14:textId="77777777" w:rsidR="007B6174" w:rsidRPr="00B46227" w:rsidRDefault="007B6174" w:rsidP="007B6174">
            <w:pPr>
              <w:pStyle w:val="2-"/>
              <w:rPr>
                <w:color w:val="00B050"/>
              </w:rPr>
            </w:pPr>
            <w:r>
              <w:rPr>
                <w:rFonts w:hint="eastAsia"/>
              </w:rPr>
              <w:tab/>
            </w:r>
            <w:r w:rsidRPr="00B46227">
              <w:rPr>
                <w:rFonts w:hint="eastAsia"/>
                <w:color w:val="00B050"/>
              </w:rPr>
              <w:t>//テスト用変数を更新</w:t>
            </w:r>
          </w:p>
          <w:p w14:paraId="40B09249" w14:textId="77777777" w:rsidR="007B6174" w:rsidRDefault="007B6174" w:rsidP="007B6174">
            <w:pPr>
              <w:pStyle w:val="2-"/>
            </w:pPr>
            <w:r>
              <w:tab/>
              <w:t>++ test.value;</w:t>
            </w:r>
          </w:p>
          <w:p w14:paraId="50E8D46F" w14:textId="77777777" w:rsidR="007B6174" w:rsidRDefault="007B6174" w:rsidP="007B6174">
            <w:pPr>
              <w:pStyle w:val="2-"/>
            </w:pPr>
            <w:r>
              <w:tab/>
              <w:t>++ test.loop_max;</w:t>
            </w:r>
          </w:p>
          <w:p w14:paraId="0F2A7EF8" w14:textId="77777777" w:rsidR="007B6174" w:rsidRDefault="007B6174" w:rsidP="007B6174">
            <w:pPr>
              <w:pStyle w:val="2-"/>
            </w:pPr>
            <w:r>
              <w:tab/>
            </w:r>
          </w:p>
          <w:p w14:paraId="6C559EFF" w14:textId="77777777" w:rsidR="007B6174" w:rsidRPr="00B46227" w:rsidRDefault="007B6174" w:rsidP="007B6174">
            <w:pPr>
              <w:pStyle w:val="2-"/>
              <w:rPr>
                <w:color w:val="00B050"/>
              </w:rPr>
            </w:pPr>
            <w:r>
              <w:rPr>
                <w:rFonts w:hint="eastAsia"/>
              </w:rPr>
              <w:tab/>
            </w:r>
            <w:r w:rsidRPr="00B46227">
              <w:rPr>
                <w:rFonts w:hint="eastAsia"/>
                <w:color w:val="00B050"/>
              </w:rPr>
              <w:t>//親スレッド_tを格納</w:t>
            </w:r>
          </w:p>
          <w:p w14:paraId="2BC1919A" w14:textId="77777777" w:rsidR="007B6174" w:rsidRDefault="007B6174" w:rsidP="007B6174">
            <w:pPr>
              <w:pStyle w:val="2-"/>
            </w:pPr>
            <w:r>
              <w:tab/>
              <w:t>tinfo.parent_pth = pth_tmp;</w:t>
            </w:r>
          </w:p>
          <w:p w14:paraId="3BFB8940" w14:textId="77777777" w:rsidR="007B6174" w:rsidRDefault="007B6174" w:rsidP="007B6174">
            <w:pPr>
              <w:pStyle w:val="2-"/>
            </w:pPr>
            <w:r>
              <w:tab/>
            </w:r>
          </w:p>
          <w:p w14:paraId="3BCD40F4" w14:textId="77777777" w:rsidR="007B6174" w:rsidRPr="00B46227" w:rsidRDefault="007B6174" w:rsidP="007B6174">
            <w:pPr>
              <w:pStyle w:val="2-"/>
              <w:rPr>
                <w:color w:val="00B050"/>
              </w:rPr>
            </w:pPr>
            <w:r>
              <w:rPr>
                <w:rFonts w:hint="eastAsia"/>
              </w:rPr>
              <w:tab/>
            </w:r>
            <w:r w:rsidRPr="00B46227">
              <w:rPr>
                <w:rFonts w:hint="eastAsia"/>
                <w:color w:val="00B050"/>
              </w:rPr>
              <w:t>//1秒スリープ</w:t>
            </w:r>
          </w:p>
          <w:p w14:paraId="4C41AF46" w14:textId="77777777" w:rsidR="007B6174" w:rsidRPr="00305003" w:rsidRDefault="007B6174" w:rsidP="007B6174">
            <w:pPr>
              <w:pStyle w:val="2-"/>
              <w:rPr>
                <w:color w:val="FF0000"/>
              </w:rPr>
            </w:pPr>
            <w:r>
              <w:tab/>
            </w:r>
            <w:r w:rsidRPr="00305003">
              <w:rPr>
                <w:color w:val="FF0000"/>
              </w:rPr>
              <w:t>sleep(1);</w:t>
            </w:r>
          </w:p>
          <w:p w14:paraId="0EEDFA15" w14:textId="77777777" w:rsidR="007B6174" w:rsidRDefault="007B6174" w:rsidP="007B6174">
            <w:pPr>
              <w:pStyle w:val="2-"/>
            </w:pPr>
            <w:r>
              <w:tab/>
            </w:r>
          </w:p>
          <w:p w14:paraId="5A9FAF73" w14:textId="77777777" w:rsidR="007B6174" w:rsidRPr="00F96884" w:rsidRDefault="007B6174" w:rsidP="007B6174">
            <w:pPr>
              <w:pStyle w:val="2-"/>
              <w:rPr>
                <w:color w:val="00B050"/>
              </w:rPr>
            </w:pPr>
            <w:r>
              <w:rPr>
                <w:rFonts w:hint="eastAsia"/>
              </w:rPr>
              <w:tab/>
            </w:r>
            <w:r w:rsidRPr="00F96884">
              <w:rPr>
                <w:rFonts w:hint="eastAsia"/>
                <w:color w:val="00B050"/>
              </w:rPr>
              <w:t>//子スレッドの生成と終了待ち</w:t>
            </w:r>
          </w:p>
          <w:p w14:paraId="3B1AB4FB" w14:textId="77777777" w:rsidR="007B6174" w:rsidRDefault="007B6174" w:rsidP="007B6174">
            <w:pPr>
              <w:pStyle w:val="2-"/>
            </w:pPr>
            <w:r>
              <w:tab/>
              <w:t>createChildThreads(thread_name, test, tinfo);</w:t>
            </w:r>
          </w:p>
          <w:p w14:paraId="0A9DD1BC" w14:textId="77777777" w:rsidR="007B6174" w:rsidRDefault="007B6174" w:rsidP="007B6174">
            <w:pPr>
              <w:pStyle w:val="2-"/>
            </w:pPr>
            <w:r>
              <w:tab/>
            </w:r>
          </w:p>
          <w:p w14:paraId="6383D6E3" w14:textId="77777777" w:rsidR="007B6174" w:rsidRPr="00F96884" w:rsidRDefault="007B6174" w:rsidP="007B6174">
            <w:pPr>
              <w:pStyle w:val="2-"/>
              <w:rPr>
                <w:color w:val="00B050"/>
              </w:rPr>
            </w:pPr>
            <w:r>
              <w:rPr>
                <w:rFonts w:hint="eastAsia"/>
              </w:rPr>
              <w:tab/>
            </w:r>
            <w:r w:rsidRPr="00F96884">
              <w:rPr>
                <w:rFonts w:hint="eastAsia"/>
                <w:color w:val="00B050"/>
              </w:rPr>
              <w:t>//子スレッド終了メッセージ</w:t>
            </w:r>
          </w:p>
          <w:p w14:paraId="53D7A824" w14:textId="77777777" w:rsidR="007B6174" w:rsidRDefault="007B6174" w:rsidP="007B6174">
            <w:pPr>
              <w:pStyle w:val="2-"/>
            </w:pPr>
            <w:r>
              <w:tab/>
              <w:t>printf("END: %s\n", thread_name);</w:t>
            </w:r>
          </w:p>
          <w:p w14:paraId="135A5994" w14:textId="77777777" w:rsidR="007B6174" w:rsidRDefault="007B6174" w:rsidP="007B6174">
            <w:pPr>
              <w:pStyle w:val="2-"/>
            </w:pPr>
            <w:r>
              <w:tab/>
              <w:t>fflush(stdout);</w:t>
            </w:r>
          </w:p>
          <w:p w14:paraId="0C2B36D8" w14:textId="77777777" w:rsidR="007B6174" w:rsidRDefault="007B6174" w:rsidP="007B6174">
            <w:pPr>
              <w:pStyle w:val="2-"/>
            </w:pPr>
            <w:r>
              <w:lastRenderedPageBreak/>
              <w:tab/>
            </w:r>
          </w:p>
          <w:p w14:paraId="70E3B928" w14:textId="77777777" w:rsidR="007B6174" w:rsidRDefault="007B6174" w:rsidP="007B6174">
            <w:pPr>
              <w:pStyle w:val="2-"/>
            </w:pPr>
            <w:r>
              <w:tab/>
              <w:t>return NULL;</w:t>
            </w:r>
          </w:p>
          <w:p w14:paraId="6B4338AD" w14:textId="77777777" w:rsidR="007B6174" w:rsidRDefault="007B6174" w:rsidP="007B6174">
            <w:pPr>
              <w:pStyle w:val="2-"/>
            </w:pPr>
            <w:r>
              <w:t>}</w:t>
            </w:r>
          </w:p>
          <w:p w14:paraId="0CE23C83" w14:textId="77777777" w:rsidR="007B6174" w:rsidRDefault="007B6174" w:rsidP="007B6174">
            <w:pPr>
              <w:pStyle w:val="2-"/>
            </w:pPr>
          </w:p>
          <w:p w14:paraId="5E382436" w14:textId="77777777" w:rsidR="007B6174" w:rsidRPr="00B46227" w:rsidRDefault="007B6174" w:rsidP="007B6174">
            <w:pPr>
              <w:pStyle w:val="2-"/>
              <w:rPr>
                <w:color w:val="00B050"/>
              </w:rPr>
            </w:pPr>
            <w:r w:rsidRPr="00B46227">
              <w:rPr>
                <w:rFonts w:hint="eastAsia"/>
                <w:color w:val="00B050"/>
              </w:rPr>
              <w:t>//子スレッドの生成と終了待ち</w:t>
            </w:r>
          </w:p>
          <w:p w14:paraId="2AD2156B" w14:textId="77777777" w:rsidR="007B6174" w:rsidRDefault="007B6174" w:rsidP="007B6174">
            <w:pPr>
              <w:pStyle w:val="2-"/>
            </w:pPr>
            <w:r>
              <w:t>void createChildThreads(const char* thread_name, TEST_INFO&amp; test, THREAD_INFO&amp; tinfo)</w:t>
            </w:r>
          </w:p>
          <w:p w14:paraId="588C6FA1" w14:textId="77777777" w:rsidR="007B6174" w:rsidRDefault="007B6174" w:rsidP="007B6174">
            <w:pPr>
              <w:pStyle w:val="2-"/>
            </w:pPr>
            <w:r>
              <w:t>{</w:t>
            </w:r>
          </w:p>
          <w:p w14:paraId="1EA35173" w14:textId="77777777" w:rsidR="007B6174" w:rsidRPr="00B46227" w:rsidRDefault="007B6174" w:rsidP="007B6174">
            <w:pPr>
              <w:pStyle w:val="2-"/>
              <w:rPr>
                <w:color w:val="00B050"/>
              </w:rPr>
            </w:pPr>
            <w:r>
              <w:rPr>
                <w:rFonts w:hint="eastAsia"/>
              </w:rPr>
              <w:tab/>
            </w:r>
            <w:r w:rsidRPr="00B46227">
              <w:rPr>
                <w:rFonts w:hint="eastAsia"/>
                <w:color w:val="00B050"/>
              </w:rPr>
              <w:t>//子スレッド生成ループ</w:t>
            </w:r>
          </w:p>
          <w:p w14:paraId="7A787A12" w14:textId="77777777" w:rsidR="007B6174" w:rsidRDefault="007B6174" w:rsidP="007B6174">
            <w:pPr>
              <w:pStyle w:val="2-"/>
            </w:pPr>
            <w:r>
              <w:tab/>
              <w:t>const int CHILD_THREAD_NUM = 3;</w:t>
            </w:r>
          </w:p>
          <w:p w14:paraId="7AF007CF" w14:textId="77777777" w:rsidR="007B6174" w:rsidRPr="00B46227" w:rsidRDefault="007B6174" w:rsidP="007B6174">
            <w:pPr>
              <w:pStyle w:val="2-"/>
              <w:rPr>
                <w:color w:val="00B050"/>
              </w:rPr>
            </w:pPr>
            <w:r>
              <w:rPr>
                <w:rFonts w:hint="eastAsia"/>
              </w:rPr>
              <w:tab/>
              <w:t xml:space="preserve">pthread_t pth[CHILD_THREAD_NUM];     </w:t>
            </w:r>
            <w:r w:rsidRPr="00B46227">
              <w:rPr>
                <w:rFonts w:hint="eastAsia"/>
                <w:color w:val="00B050"/>
              </w:rPr>
              <w:t xml:space="preserve"> //生成した子スレッドのスレッド_t</w:t>
            </w:r>
          </w:p>
          <w:p w14:paraId="65689964" w14:textId="77777777" w:rsidR="007B6174" w:rsidRPr="00B46227" w:rsidRDefault="007B6174" w:rsidP="007B6174">
            <w:pPr>
              <w:pStyle w:val="2-"/>
              <w:rPr>
                <w:color w:val="00B050"/>
              </w:rPr>
            </w:pPr>
            <w:r>
              <w:rPr>
                <w:rFonts w:hint="eastAsia"/>
              </w:rPr>
              <w:tab/>
              <w:t>THREAD_PARAM* param[CHILD_THREAD_NUM];</w:t>
            </w:r>
            <w:r w:rsidRPr="00B46227">
              <w:rPr>
                <w:rFonts w:hint="eastAsia"/>
                <w:color w:val="00B050"/>
              </w:rPr>
              <w:t>//スレッド受け渡し用データ</w:t>
            </w:r>
          </w:p>
          <w:p w14:paraId="78D181A4" w14:textId="77777777" w:rsidR="007B6174" w:rsidRDefault="007B6174" w:rsidP="007B6174">
            <w:pPr>
              <w:pStyle w:val="2-"/>
            </w:pPr>
            <w:r>
              <w:tab/>
              <w:t>for(int i = 0; i &lt; test.start_i; ++i)</w:t>
            </w:r>
          </w:p>
          <w:p w14:paraId="18677B7F" w14:textId="77777777" w:rsidR="007B6174" w:rsidRDefault="007B6174" w:rsidP="007B6174">
            <w:pPr>
              <w:pStyle w:val="2-"/>
            </w:pPr>
            <w:r>
              <w:tab/>
              <w:t>{</w:t>
            </w:r>
          </w:p>
          <w:p w14:paraId="54F987FC" w14:textId="77777777" w:rsidR="007B6174" w:rsidRDefault="007B6174" w:rsidP="007B6174">
            <w:pPr>
              <w:pStyle w:val="2-"/>
            </w:pPr>
            <w:r>
              <w:tab/>
            </w:r>
            <w:r>
              <w:tab/>
              <w:t>pth[i] = 0;</w:t>
            </w:r>
          </w:p>
          <w:p w14:paraId="03E2A804" w14:textId="77777777" w:rsidR="007B6174" w:rsidRDefault="007B6174" w:rsidP="007B6174">
            <w:pPr>
              <w:pStyle w:val="2-"/>
            </w:pPr>
            <w:r>
              <w:tab/>
            </w:r>
            <w:r>
              <w:tab/>
              <w:t>param[i] = NULL;</w:t>
            </w:r>
          </w:p>
          <w:p w14:paraId="29545049" w14:textId="77777777" w:rsidR="007B6174" w:rsidRDefault="007B6174" w:rsidP="007B6174">
            <w:pPr>
              <w:pStyle w:val="2-"/>
            </w:pPr>
            <w:r>
              <w:tab/>
              <w:t>}</w:t>
            </w:r>
          </w:p>
          <w:p w14:paraId="2298C827" w14:textId="77777777" w:rsidR="007B6174" w:rsidRDefault="007B6174" w:rsidP="007B6174">
            <w:pPr>
              <w:pStyle w:val="2-"/>
            </w:pPr>
            <w:r>
              <w:tab/>
              <w:t>for(int i = test.start_i; i &lt; CHILD_THREAD_NUM; ++i)</w:t>
            </w:r>
          </w:p>
          <w:p w14:paraId="5A434C85" w14:textId="77777777" w:rsidR="007B6174" w:rsidRDefault="007B6174" w:rsidP="007B6174">
            <w:pPr>
              <w:pStyle w:val="2-"/>
            </w:pPr>
            <w:r>
              <w:tab/>
              <w:t>{</w:t>
            </w:r>
          </w:p>
          <w:p w14:paraId="62DB67AD"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//子スレッド用パラメータ作成</w:t>
            </w:r>
          </w:p>
          <w:p w14:paraId="16253E21" w14:textId="77777777" w:rsidR="007B6174" w:rsidRDefault="007B6174" w:rsidP="007B6174">
            <w:pPr>
              <w:pStyle w:val="2-"/>
            </w:pPr>
            <w:r>
              <w:tab/>
            </w:r>
            <w:r>
              <w:tab/>
              <w:t>param[i] = (THREAD_PARAM*)malloc(sizeof(THREAD_PARAM));</w:t>
            </w:r>
          </w:p>
          <w:p w14:paraId="2DCD2925" w14:textId="77777777" w:rsidR="007B6174" w:rsidRDefault="007B6174" w:rsidP="007B6174">
            <w:pPr>
              <w:pStyle w:val="2-"/>
            </w:pPr>
            <w:r>
              <w:tab/>
            </w:r>
            <w:r>
              <w:tab/>
              <w:t>memcpy(&amp;param[i]-&gt;test, &amp;test, sizeof(TEST_INFO));</w:t>
            </w:r>
          </w:p>
          <w:p w14:paraId="32B029EA" w14:textId="77777777" w:rsidR="007B6174" w:rsidRDefault="007B6174" w:rsidP="007B6174">
            <w:pPr>
              <w:pStyle w:val="2-"/>
            </w:pPr>
            <w:r>
              <w:tab/>
            </w:r>
            <w:r>
              <w:tab/>
              <w:t>memcpy(&amp;param[i]-&gt;thread, &amp;tinfo, sizeof(THREAD_INFO));</w:t>
            </w:r>
          </w:p>
          <w:p w14:paraId="2B44B5B3" w14:textId="77777777" w:rsidR="007B6174" w:rsidRDefault="007B6174" w:rsidP="007B6174">
            <w:pPr>
              <w:pStyle w:val="2-"/>
            </w:pPr>
            <w:r>
              <w:tab/>
            </w:r>
            <w:r>
              <w:tab/>
              <w:t>param[i]-&gt;test.start_i = i + 1;</w:t>
            </w:r>
          </w:p>
          <w:p w14:paraId="05FB56A4" w14:textId="77777777" w:rsidR="007B6174" w:rsidRDefault="007B6174" w:rsidP="007B6174">
            <w:pPr>
              <w:pStyle w:val="2-"/>
            </w:pPr>
            <w:r>
              <w:tab/>
            </w:r>
            <w:r>
              <w:tab/>
            </w:r>
          </w:p>
          <w:p w14:paraId="1637976A"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//子スレッド生成</w:t>
            </w:r>
          </w:p>
          <w:p w14:paraId="6DB87C12" w14:textId="77777777" w:rsidR="007B6174" w:rsidRDefault="007B6174" w:rsidP="007B6174">
            <w:pPr>
              <w:pStyle w:val="2-"/>
            </w:pPr>
            <w:r>
              <w:tab/>
            </w:r>
            <w:r>
              <w:tab/>
              <w:t>pthread_t pth_tmp = 0;</w:t>
            </w:r>
          </w:p>
          <w:p w14:paraId="597CB214" w14:textId="77777777" w:rsidR="007B6174" w:rsidRPr="00305003" w:rsidRDefault="007B6174" w:rsidP="007B6174">
            <w:pPr>
              <w:pStyle w:val="2-"/>
              <w:rPr>
                <w:color w:val="FF0000"/>
              </w:rPr>
            </w:pPr>
            <w:r>
              <w:tab/>
            </w:r>
            <w:r>
              <w:tab/>
              <w:t xml:space="preserve">int ret = </w:t>
            </w:r>
            <w:r w:rsidRPr="00305003">
              <w:rPr>
                <w:color w:val="FF0000"/>
              </w:rPr>
              <w:t>pthread_create((pthread_t*)&amp;pth_tmp, NULL, threadFunc, (void*)(param[i]));</w:t>
            </w:r>
          </w:p>
          <w:p w14:paraId="1FC886B4" w14:textId="77777777" w:rsidR="007B6174" w:rsidRDefault="007B6174" w:rsidP="007B6174">
            <w:pPr>
              <w:pStyle w:val="2-"/>
            </w:pPr>
            <w:r>
              <w:tab/>
            </w:r>
            <w:r>
              <w:tab/>
              <w:t>if(ret != 0)</w:t>
            </w:r>
          </w:p>
          <w:p w14:paraId="6AE46E45" w14:textId="77777777" w:rsidR="007B6174" w:rsidRDefault="007B6174" w:rsidP="007B6174">
            <w:pPr>
              <w:pStyle w:val="2-"/>
            </w:pPr>
            <w:r>
              <w:tab/>
            </w:r>
            <w:r>
              <w:tab/>
              <w:t>{</w:t>
            </w:r>
          </w:p>
          <w:p w14:paraId="586746D3"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//子スレッド生成失敗</w:t>
            </w:r>
          </w:p>
          <w:p w14:paraId="0D14ECF0" w14:textId="77777777" w:rsidR="007B6174" w:rsidRDefault="007B6174" w:rsidP="007B6174">
            <w:pPr>
              <w:pStyle w:val="2-"/>
            </w:pPr>
            <w:r>
              <w:tab/>
            </w:r>
            <w:r>
              <w:tab/>
            </w:r>
            <w:r>
              <w:tab/>
              <w:t>free(param[i]);</w:t>
            </w:r>
          </w:p>
          <w:p w14:paraId="76D27652" w14:textId="77777777" w:rsidR="007B6174" w:rsidRDefault="007B6174" w:rsidP="007B6174">
            <w:pPr>
              <w:pStyle w:val="2-"/>
            </w:pPr>
            <w:r>
              <w:tab/>
            </w:r>
            <w:r>
              <w:tab/>
            </w:r>
            <w:r>
              <w:tab/>
              <w:t>param[i] = NULL;</w:t>
            </w:r>
          </w:p>
          <w:p w14:paraId="03121E68" w14:textId="77777777" w:rsidR="007B6174" w:rsidRDefault="007B6174" w:rsidP="007B6174">
            <w:pPr>
              <w:pStyle w:val="2-"/>
            </w:pPr>
            <w:r>
              <w:tab/>
            </w:r>
            <w:r>
              <w:tab/>
            </w:r>
            <w:r>
              <w:tab/>
            </w:r>
          </w:p>
          <w:p w14:paraId="69251D9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//エラーメッセージ</w:t>
            </w:r>
          </w:p>
          <w:p w14:paraId="4FEC672C" w14:textId="77777777" w:rsidR="007B6174" w:rsidRDefault="007B6174" w:rsidP="007B6174">
            <w:pPr>
              <w:pStyle w:val="2-"/>
            </w:pPr>
            <w:r>
              <w:tab/>
            </w:r>
            <w:r>
              <w:tab/>
            </w:r>
            <w:r>
              <w:tab/>
              <w:t>if(tinfo.is_root_thread)</w:t>
            </w:r>
          </w:p>
          <w:p w14:paraId="3B3EDA80" w14:textId="77777777" w:rsidR="007B6174" w:rsidRDefault="007B6174" w:rsidP="007B6174">
            <w:pPr>
              <w:pStyle w:val="2-"/>
            </w:pPr>
            <w:r>
              <w:tab/>
            </w:r>
            <w:r>
              <w:tab/>
            </w:r>
            <w:r>
              <w:tab/>
            </w:r>
            <w:r>
              <w:tab/>
              <w:t>fprintf(stderr, "%s -&gt; [%d] FAILED (errno=%d)\n", thread_name, i, ret, errno);</w:t>
            </w:r>
          </w:p>
          <w:p w14:paraId="75514055" w14:textId="77777777" w:rsidR="007B6174" w:rsidRDefault="007B6174" w:rsidP="007B6174">
            <w:pPr>
              <w:pStyle w:val="2-"/>
            </w:pPr>
            <w:r>
              <w:tab/>
            </w:r>
            <w:r>
              <w:tab/>
            </w:r>
            <w:r>
              <w:tab/>
              <w:t>else</w:t>
            </w:r>
          </w:p>
          <w:p w14:paraId="491DE2EE" w14:textId="77777777" w:rsidR="007B6174" w:rsidRDefault="007B6174" w:rsidP="007B6174">
            <w:pPr>
              <w:pStyle w:val="2-"/>
            </w:pPr>
            <w:r>
              <w:tab/>
            </w:r>
            <w:r>
              <w:tab/>
            </w:r>
            <w:r>
              <w:tab/>
            </w:r>
            <w:r>
              <w:tab/>
              <w:t>fprintf(stderr, "%s -&gt; [%d] FAILED (errno=%d)\n", thread_name, i, ret, errno);</w:t>
            </w:r>
          </w:p>
          <w:p w14:paraId="1A97AD97" w14:textId="77777777" w:rsidR="007B6174" w:rsidRDefault="007B6174" w:rsidP="007B6174">
            <w:pPr>
              <w:pStyle w:val="2-"/>
            </w:pPr>
            <w:r>
              <w:tab/>
            </w:r>
            <w:r>
              <w:tab/>
            </w:r>
            <w:r>
              <w:tab/>
              <w:t>fflush(stderr);</w:t>
            </w:r>
          </w:p>
          <w:p w14:paraId="47EB2743" w14:textId="77777777" w:rsidR="007B6174" w:rsidRDefault="007B6174" w:rsidP="007B6174">
            <w:pPr>
              <w:pStyle w:val="2-"/>
            </w:pPr>
            <w:r>
              <w:tab/>
            </w:r>
            <w:r>
              <w:tab/>
            </w:r>
            <w:r>
              <w:tab/>
            </w:r>
          </w:p>
          <w:p w14:paraId="234E1207"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//1秒スリープ</w:t>
            </w:r>
          </w:p>
          <w:p w14:paraId="05166479" w14:textId="77777777" w:rsidR="007B6174" w:rsidRPr="00305003" w:rsidRDefault="007B6174" w:rsidP="007B6174">
            <w:pPr>
              <w:pStyle w:val="2-"/>
              <w:rPr>
                <w:color w:val="FF0000"/>
              </w:rPr>
            </w:pPr>
            <w:r>
              <w:tab/>
            </w:r>
            <w:r>
              <w:tab/>
            </w:r>
            <w:r>
              <w:tab/>
            </w:r>
            <w:r w:rsidRPr="00305003">
              <w:rPr>
                <w:color w:val="FF0000"/>
              </w:rPr>
              <w:t>sleep(1);</w:t>
            </w:r>
          </w:p>
          <w:p w14:paraId="471925D6" w14:textId="77777777" w:rsidR="007B6174" w:rsidRDefault="007B6174" w:rsidP="007B6174">
            <w:pPr>
              <w:pStyle w:val="2-"/>
            </w:pPr>
            <w:r>
              <w:tab/>
            </w:r>
            <w:r>
              <w:tab/>
              <w:t>}</w:t>
            </w:r>
          </w:p>
          <w:p w14:paraId="2ACD5F35" w14:textId="77777777" w:rsidR="007B6174" w:rsidRDefault="007B6174" w:rsidP="007B6174">
            <w:pPr>
              <w:pStyle w:val="2-"/>
            </w:pPr>
            <w:r>
              <w:tab/>
            </w:r>
            <w:r>
              <w:tab/>
              <w:t>else</w:t>
            </w:r>
          </w:p>
          <w:p w14:paraId="23CA2D47" w14:textId="77777777" w:rsidR="007B6174" w:rsidRDefault="007B6174" w:rsidP="007B6174">
            <w:pPr>
              <w:pStyle w:val="2-"/>
            </w:pPr>
            <w:r>
              <w:tab/>
            </w:r>
            <w:r>
              <w:tab/>
              <w:t>{</w:t>
            </w:r>
          </w:p>
          <w:p w14:paraId="1E37B90A"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//子スレッド生成成功</w:t>
            </w:r>
          </w:p>
          <w:p w14:paraId="5AC2699B" w14:textId="77777777" w:rsidR="007B6174" w:rsidRDefault="007B6174" w:rsidP="007B6174">
            <w:pPr>
              <w:pStyle w:val="2-"/>
            </w:pPr>
            <w:r>
              <w:tab/>
            </w:r>
            <w:r>
              <w:tab/>
            </w:r>
            <w:r>
              <w:tab/>
            </w:r>
          </w:p>
          <w:p w14:paraId="6F5A4941"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//子スレッドのスレッド_tを記録（最後の終了待ち用）</w:t>
            </w:r>
          </w:p>
          <w:p w14:paraId="75B93CAB" w14:textId="77777777" w:rsidR="007B6174" w:rsidRDefault="007B6174" w:rsidP="007B6174">
            <w:pPr>
              <w:pStyle w:val="2-"/>
            </w:pPr>
            <w:r>
              <w:tab/>
            </w:r>
            <w:r>
              <w:tab/>
            </w:r>
            <w:r>
              <w:tab/>
              <w:t>pth[i] = pth_tmp;</w:t>
            </w:r>
          </w:p>
          <w:p w14:paraId="5E596847" w14:textId="77777777" w:rsidR="007B6174" w:rsidRDefault="007B6174" w:rsidP="007B6174">
            <w:pPr>
              <w:pStyle w:val="2-"/>
            </w:pPr>
            <w:r>
              <w:tab/>
            </w:r>
            <w:r>
              <w:tab/>
            </w:r>
            <w:r>
              <w:tab/>
            </w:r>
          </w:p>
          <w:p w14:paraId="270244E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//子スレッド生成メッセージ</w:t>
            </w:r>
          </w:p>
          <w:p w14:paraId="1D196AD2" w14:textId="77777777" w:rsidR="007B6174" w:rsidRDefault="007B6174" w:rsidP="007B6174">
            <w:pPr>
              <w:pStyle w:val="2-"/>
            </w:pPr>
            <w:r>
              <w:tab/>
            </w:r>
            <w:r>
              <w:tab/>
            </w:r>
            <w:r>
              <w:tab/>
              <w:t>if(tinfo.is_root_thread)</w:t>
            </w:r>
          </w:p>
          <w:p w14:paraId="7323B029" w14:textId="77777777" w:rsidR="007B6174" w:rsidRDefault="007B6174" w:rsidP="007B6174">
            <w:pPr>
              <w:pStyle w:val="2-"/>
            </w:pPr>
            <w:r>
              <w:tab/>
            </w:r>
            <w:r>
              <w:tab/>
            </w:r>
            <w:r>
              <w:tab/>
            </w:r>
            <w:r>
              <w:tab/>
              <w:t>printf("%s -&gt; [%d] CREATED:C%d(%010p,%010p)\n", thread_name, i, tinfo.level + 1, pth_tmp, tinfo.parent_pth);</w:t>
            </w:r>
          </w:p>
          <w:p w14:paraId="3B2A05BD" w14:textId="77777777" w:rsidR="007B6174" w:rsidRDefault="007B6174" w:rsidP="007B6174">
            <w:pPr>
              <w:pStyle w:val="2-"/>
            </w:pPr>
            <w:r>
              <w:tab/>
            </w:r>
            <w:r>
              <w:tab/>
            </w:r>
            <w:r>
              <w:tab/>
              <w:t>else</w:t>
            </w:r>
          </w:p>
          <w:p w14:paraId="562AEC6A" w14:textId="77777777" w:rsidR="007B6174" w:rsidRDefault="007B6174" w:rsidP="007B6174">
            <w:pPr>
              <w:pStyle w:val="2-"/>
            </w:pPr>
            <w:r>
              <w:tab/>
            </w:r>
            <w:r>
              <w:tab/>
            </w:r>
            <w:r>
              <w:tab/>
            </w:r>
            <w:r>
              <w:tab/>
              <w:t>printf("%s -&gt; [%d] CREATED:C%d(%010p,%010p)\n", thread_name, i, tinfo.level + 1, pth_tmp, tinfo.parent_pth);</w:t>
            </w:r>
          </w:p>
          <w:p w14:paraId="47BC86A8" w14:textId="77777777" w:rsidR="007B6174" w:rsidRDefault="007B6174" w:rsidP="007B6174">
            <w:pPr>
              <w:pStyle w:val="2-"/>
            </w:pPr>
            <w:r>
              <w:tab/>
            </w:r>
            <w:r>
              <w:tab/>
            </w:r>
            <w:r>
              <w:tab/>
              <w:t>fflush(stdout);</w:t>
            </w:r>
          </w:p>
          <w:p w14:paraId="2686C74E" w14:textId="77777777" w:rsidR="007B6174" w:rsidRDefault="007B6174" w:rsidP="007B6174">
            <w:pPr>
              <w:pStyle w:val="2-"/>
            </w:pPr>
            <w:r>
              <w:tab/>
            </w:r>
            <w:r>
              <w:tab/>
            </w:r>
            <w:r>
              <w:tab/>
            </w:r>
          </w:p>
          <w:p w14:paraId="1B98C0DF"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//2秒スリープ</w:t>
            </w:r>
          </w:p>
          <w:p w14:paraId="4E2BF411" w14:textId="77777777" w:rsidR="007B6174" w:rsidRPr="00305003" w:rsidRDefault="007B6174" w:rsidP="007B6174">
            <w:pPr>
              <w:pStyle w:val="2-"/>
              <w:rPr>
                <w:color w:val="FF0000"/>
              </w:rPr>
            </w:pPr>
            <w:r>
              <w:tab/>
            </w:r>
            <w:r>
              <w:tab/>
            </w:r>
            <w:r>
              <w:tab/>
            </w:r>
            <w:r w:rsidRPr="00305003">
              <w:rPr>
                <w:color w:val="FF0000"/>
              </w:rPr>
              <w:t>sleep(2);</w:t>
            </w:r>
          </w:p>
          <w:p w14:paraId="073F0DD7" w14:textId="77777777" w:rsidR="007B6174" w:rsidRDefault="007B6174" w:rsidP="007B6174">
            <w:pPr>
              <w:pStyle w:val="2-"/>
            </w:pPr>
            <w:r>
              <w:tab/>
            </w:r>
            <w:r>
              <w:tab/>
              <w:t>}</w:t>
            </w:r>
          </w:p>
          <w:p w14:paraId="1902A688" w14:textId="77777777" w:rsidR="007B6174" w:rsidRDefault="007B6174" w:rsidP="007B6174">
            <w:pPr>
              <w:pStyle w:val="2-"/>
            </w:pPr>
            <w:r>
              <w:tab/>
              <w:t>}</w:t>
            </w:r>
          </w:p>
          <w:p w14:paraId="15BB7671" w14:textId="77777777" w:rsidR="007B6174" w:rsidRDefault="007B6174" w:rsidP="007B6174">
            <w:pPr>
              <w:pStyle w:val="2-"/>
            </w:pPr>
            <w:r>
              <w:tab/>
            </w:r>
          </w:p>
          <w:p w14:paraId="53BB8805" w14:textId="77777777" w:rsidR="007B6174" w:rsidRPr="00B46227" w:rsidRDefault="007B6174" w:rsidP="007B6174">
            <w:pPr>
              <w:pStyle w:val="2-"/>
              <w:rPr>
                <w:color w:val="00B050"/>
              </w:rPr>
            </w:pPr>
            <w:r>
              <w:rPr>
                <w:rFonts w:hint="eastAsia"/>
              </w:rPr>
              <w:tab/>
            </w:r>
            <w:r w:rsidRPr="00B46227">
              <w:rPr>
                <w:rFonts w:hint="eastAsia"/>
                <w:color w:val="00B050"/>
              </w:rPr>
              <w:t>//ダミー処理</w:t>
            </w:r>
          </w:p>
          <w:p w14:paraId="5C5DFFC8" w14:textId="77777777" w:rsidR="007B6174" w:rsidRDefault="007B6174" w:rsidP="007B6174">
            <w:pPr>
              <w:pStyle w:val="2-"/>
            </w:pPr>
            <w:r>
              <w:lastRenderedPageBreak/>
              <w:tab/>
              <w:t>for(int i = 0; i &lt; test.loop_max; ++i)</w:t>
            </w:r>
          </w:p>
          <w:p w14:paraId="1D2A7EF0" w14:textId="77777777" w:rsidR="007B6174" w:rsidRDefault="007B6174" w:rsidP="007B6174">
            <w:pPr>
              <w:pStyle w:val="2-"/>
            </w:pPr>
            <w:r>
              <w:tab/>
              <w:t>{</w:t>
            </w:r>
          </w:p>
          <w:p w14:paraId="02548A85"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//ダミーメッセージ表示</w:t>
            </w:r>
          </w:p>
          <w:p w14:paraId="0052AED1" w14:textId="77777777" w:rsidR="007B6174" w:rsidRDefault="007B6174" w:rsidP="007B6174">
            <w:pPr>
              <w:pStyle w:val="2-"/>
            </w:pPr>
            <w:r>
              <w:tab/>
            </w:r>
            <w:r>
              <w:tab/>
              <w:t>printf("[%s] ... Process(%d/%d): text=\"%s\",value=%d (tls_tid=%010p)\n", thread_name, i + 1, test.loop_max, test.text, test.value, tls_pth);</w:t>
            </w:r>
          </w:p>
          <w:p w14:paraId="7F0938A1" w14:textId="77777777" w:rsidR="007B6174" w:rsidRDefault="007B6174" w:rsidP="007B6174">
            <w:pPr>
              <w:pStyle w:val="2-"/>
            </w:pPr>
            <w:r>
              <w:tab/>
            </w:r>
            <w:r>
              <w:tab/>
              <w:t>fflush(stdout);</w:t>
            </w:r>
          </w:p>
          <w:p w14:paraId="1FCE6BE0" w14:textId="77777777" w:rsidR="007B6174" w:rsidRDefault="007B6174" w:rsidP="007B6174">
            <w:pPr>
              <w:pStyle w:val="2-"/>
            </w:pPr>
            <w:r>
              <w:tab/>
            </w:r>
            <w:r>
              <w:tab/>
              <w:t>test.value += 10;</w:t>
            </w:r>
          </w:p>
          <w:p w14:paraId="4D0D2F8A" w14:textId="77777777" w:rsidR="007B6174" w:rsidRDefault="007B6174" w:rsidP="007B6174">
            <w:pPr>
              <w:pStyle w:val="2-"/>
            </w:pPr>
            <w:r>
              <w:tab/>
            </w:r>
            <w:r>
              <w:tab/>
            </w:r>
          </w:p>
          <w:p w14:paraId="0DE59FB2"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//1秒スリープ</w:t>
            </w:r>
          </w:p>
          <w:p w14:paraId="3D2C2BFB" w14:textId="77777777" w:rsidR="007B6174" w:rsidRPr="00305003" w:rsidRDefault="007B6174" w:rsidP="007B6174">
            <w:pPr>
              <w:pStyle w:val="2-"/>
              <w:rPr>
                <w:color w:val="FF0000"/>
              </w:rPr>
            </w:pPr>
            <w:r>
              <w:tab/>
            </w:r>
            <w:r>
              <w:tab/>
            </w:r>
            <w:r w:rsidRPr="00305003">
              <w:rPr>
                <w:color w:val="FF0000"/>
              </w:rPr>
              <w:t>sleep(1);</w:t>
            </w:r>
          </w:p>
          <w:p w14:paraId="62A01E7D" w14:textId="77777777" w:rsidR="007B6174" w:rsidRDefault="007B6174" w:rsidP="007B6174">
            <w:pPr>
              <w:pStyle w:val="2-"/>
            </w:pPr>
            <w:r>
              <w:tab/>
              <w:t>}</w:t>
            </w:r>
          </w:p>
          <w:p w14:paraId="33BE873D" w14:textId="77777777" w:rsidR="007B6174" w:rsidRDefault="007B6174" w:rsidP="007B6174">
            <w:pPr>
              <w:pStyle w:val="2-"/>
            </w:pPr>
            <w:r>
              <w:tab/>
            </w:r>
          </w:p>
          <w:p w14:paraId="2F57033B" w14:textId="77777777" w:rsidR="007B6174" w:rsidRPr="00B46227" w:rsidRDefault="007B6174" w:rsidP="007B6174">
            <w:pPr>
              <w:pStyle w:val="2-"/>
              <w:rPr>
                <w:color w:val="00B050"/>
              </w:rPr>
            </w:pPr>
            <w:r>
              <w:rPr>
                <w:rFonts w:hint="eastAsia"/>
              </w:rPr>
              <w:tab/>
            </w:r>
            <w:r w:rsidRPr="00B46227">
              <w:rPr>
                <w:rFonts w:hint="eastAsia"/>
                <w:color w:val="00B050"/>
              </w:rPr>
              <w:t>//子スレッドの終了待ち</w:t>
            </w:r>
          </w:p>
          <w:p w14:paraId="3823C0A1" w14:textId="77777777" w:rsidR="007B6174" w:rsidRDefault="007B6174" w:rsidP="007B6174">
            <w:pPr>
              <w:pStyle w:val="2-"/>
            </w:pPr>
            <w:r>
              <w:tab/>
              <w:t>for(int i = 0; i &lt; CHILD_THREAD_NUM; ++i)</w:t>
            </w:r>
          </w:p>
          <w:p w14:paraId="4EA1C44B" w14:textId="77777777" w:rsidR="007B6174" w:rsidRDefault="007B6174" w:rsidP="007B6174">
            <w:pPr>
              <w:pStyle w:val="2-"/>
            </w:pPr>
            <w:r>
              <w:tab/>
              <w:t>{</w:t>
            </w:r>
          </w:p>
          <w:p w14:paraId="2EF448FD" w14:textId="77777777" w:rsidR="007B6174" w:rsidRDefault="007B6174" w:rsidP="007B6174">
            <w:pPr>
              <w:pStyle w:val="2-"/>
            </w:pPr>
            <w:r>
              <w:tab/>
            </w:r>
            <w:r>
              <w:tab/>
              <w:t>pthread_t pth_tmp = pth[i];</w:t>
            </w:r>
          </w:p>
          <w:p w14:paraId="6CA0E048" w14:textId="77777777" w:rsidR="007B6174" w:rsidRDefault="007B6174" w:rsidP="007B6174">
            <w:pPr>
              <w:pStyle w:val="2-"/>
            </w:pPr>
            <w:r>
              <w:tab/>
            </w:r>
            <w:r>
              <w:tab/>
              <w:t>if(pth_tmp &gt; 0)</w:t>
            </w:r>
          </w:p>
          <w:p w14:paraId="72C92A35" w14:textId="77777777" w:rsidR="007B6174" w:rsidRDefault="007B6174" w:rsidP="007B6174">
            <w:pPr>
              <w:pStyle w:val="2-"/>
            </w:pPr>
            <w:r>
              <w:tab/>
            </w:r>
            <w:r>
              <w:tab/>
              <w:t>{</w:t>
            </w:r>
          </w:p>
          <w:p w14:paraId="2A651D6E"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//ウェイト開始メッセージ</w:t>
            </w:r>
          </w:p>
          <w:p w14:paraId="0426C747" w14:textId="77777777" w:rsidR="007B6174" w:rsidRDefault="007B6174" w:rsidP="007B6174">
            <w:pPr>
              <w:pStyle w:val="2-"/>
            </w:pPr>
            <w:r>
              <w:tab/>
            </w:r>
            <w:r>
              <w:tab/>
            </w:r>
            <w:r>
              <w:tab/>
              <w:t>printf("[%s] ... Wait(%010p) ...\n", thread_name, pth_tmp);</w:t>
            </w:r>
          </w:p>
          <w:p w14:paraId="5EB798C0" w14:textId="77777777" w:rsidR="007B6174" w:rsidRDefault="007B6174" w:rsidP="007B6174">
            <w:pPr>
              <w:pStyle w:val="2-"/>
            </w:pPr>
            <w:r>
              <w:tab/>
            </w:r>
            <w:r>
              <w:tab/>
            </w:r>
            <w:r>
              <w:tab/>
              <w:t>fflush(stdout);</w:t>
            </w:r>
          </w:p>
          <w:p w14:paraId="446BF32A" w14:textId="77777777" w:rsidR="007B6174" w:rsidRDefault="007B6174" w:rsidP="007B6174">
            <w:pPr>
              <w:pStyle w:val="2-"/>
            </w:pPr>
            <w:r>
              <w:tab/>
            </w:r>
            <w:r>
              <w:tab/>
            </w:r>
            <w:r>
              <w:tab/>
            </w:r>
          </w:p>
          <w:p w14:paraId="7C5C5DEF" w14:textId="640728F3"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w:t>
            </w:r>
            <w:r w:rsidR="00305003">
              <w:rPr>
                <w:rFonts w:hint="eastAsia"/>
                <w:color w:val="00B050"/>
              </w:rPr>
              <w:t>：子スレッド終了待ち</w:t>
            </w:r>
          </w:p>
          <w:p w14:paraId="7E8C8531" w14:textId="77777777" w:rsidR="007B6174" w:rsidRPr="00305003" w:rsidRDefault="007B6174" w:rsidP="007B6174">
            <w:pPr>
              <w:pStyle w:val="2-"/>
              <w:rPr>
                <w:color w:val="FF0000"/>
              </w:rPr>
            </w:pPr>
            <w:r>
              <w:tab/>
            </w:r>
            <w:r>
              <w:tab/>
            </w:r>
            <w:r>
              <w:tab/>
            </w:r>
            <w:r w:rsidRPr="00305003">
              <w:rPr>
                <w:color w:val="FF0000"/>
              </w:rPr>
              <w:t>pthread_join((pthread_t)pth_tmp, NULL);</w:t>
            </w:r>
          </w:p>
          <w:p w14:paraId="6FDEB43D" w14:textId="77777777" w:rsidR="007B6174" w:rsidRDefault="007B6174" w:rsidP="007B6174">
            <w:pPr>
              <w:pStyle w:val="2-"/>
            </w:pPr>
            <w:r>
              <w:tab/>
            </w:r>
            <w:r>
              <w:tab/>
            </w:r>
            <w:r>
              <w:tab/>
            </w:r>
          </w:p>
          <w:p w14:paraId="4DB589B6"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//メモリ解放</w:t>
            </w:r>
          </w:p>
          <w:p w14:paraId="4870E734" w14:textId="77777777" w:rsidR="007B6174" w:rsidRDefault="007B6174" w:rsidP="007B6174">
            <w:pPr>
              <w:pStyle w:val="2-"/>
            </w:pPr>
            <w:r>
              <w:tab/>
            </w:r>
            <w:r>
              <w:tab/>
            </w:r>
            <w:r>
              <w:tab/>
              <w:t>free(param[i]);</w:t>
            </w:r>
          </w:p>
          <w:p w14:paraId="2E6298CC" w14:textId="77777777" w:rsidR="007B6174" w:rsidRDefault="007B6174" w:rsidP="007B6174">
            <w:pPr>
              <w:pStyle w:val="2-"/>
            </w:pPr>
            <w:r>
              <w:tab/>
            </w:r>
            <w:r>
              <w:tab/>
            </w:r>
            <w:r>
              <w:tab/>
              <w:t>param[i] = NULL;</w:t>
            </w:r>
          </w:p>
          <w:p w14:paraId="178C9AF6" w14:textId="77777777" w:rsidR="007B6174" w:rsidRDefault="007B6174" w:rsidP="007B6174">
            <w:pPr>
              <w:pStyle w:val="2-"/>
            </w:pPr>
            <w:r>
              <w:tab/>
            </w:r>
            <w:r>
              <w:tab/>
            </w:r>
            <w:r>
              <w:tab/>
            </w:r>
          </w:p>
          <w:p w14:paraId="08218279"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//ウェイト完了メッセージ</w:t>
            </w:r>
          </w:p>
          <w:p w14:paraId="08970ACA" w14:textId="77777777" w:rsidR="007B6174" w:rsidRDefault="007B6174" w:rsidP="007B6174">
            <w:pPr>
              <w:pStyle w:val="2-"/>
            </w:pPr>
            <w:r>
              <w:tab/>
            </w:r>
            <w:r>
              <w:tab/>
            </w:r>
            <w:r>
              <w:tab/>
              <w:t>printf("[%s] ... Wait(%010p) End\n", thread_name, pth_tmp);</w:t>
            </w:r>
          </w:p>
          <w:p w14:paraId="2585AF04" w14:textId="77777777" w:rsidR="007B6174" w:rsidRDefault="007B6174" w:rsidP="007B6174">
            <w:pPr>
              <w:pStyle w:val="2-"/>
            </w:pPr>
            <w:r>
              <w:tab/>
            </w:r>
            <w:r>
              <w:tab/>
            </w:r>
            <w:r>
              <w:tab/>
              <w:t>fflush(stdout);</w:t>
            </w:r>
          </w:p>
          <w:p w14:paraId="1497F8CF" w14:textId="77777777" w:rsidR="007B6174" w:rsidRDefault="007B6174" w:rsidP="007B6174">
            <w:pPr>
              <w:pStyle w:val="2-"/>
            </w:pPr>
            <w:r>
              <w:tab/>
            </w:r>
            <w:r>
              <w:tab/>
              <w:t>}</w:t>
            </w:r>
          </w:p>
          <w:p w14:paraId="2530D433" w14:textId="77777777" w:rsidR="007B6174" w:rsidRDefault="007B6174" w:rsidP="007B6174">
            <w:pPr>
              <w:pStyle w:val="2-"/>
            </w:pPr>
            <w:r>
              <w:tab/>
              <w:t>}</w:t>
            </w:r>
          </w:p>
          <w:p w14:paraId="5D496871" w14:textId="77777777" w:rsidR="007B6174" w:rsidRDefault="007B6174" w:rsidP="007B6174">
            <w:pPr>
              <w:pStyle w:val="2-"/>
            </w:pPr>
            <w:r>
              <w:t>}</w:t>
            </w:r>
          </w:p>
          <w:p w14:paraId="64388E91" w14:textId="77777777" w:rsidR="007B6174" w:rsidRDefault="007B6174" w:rsidP="007B6174">
            <w:pPr>
              <w:pStyle w:val="2-"/>
            </w:pPr>
          </w:p>
          <w:p w14:paraId="68C23082" w14:textId="77777777" w:rsidR="007B6174" w:rsidRDefault="007B6174" w:rsidP="007B6174">
            <w:pPr>
              <w:pStyle w:val="2-"/>
            </w:pPr>
            <w:r w:rsidRPr="00B46227">
              <w:rPr>
                <w:rFonts w:hint="eastAsia"/>
                <w:color w:val="00B050"/>
              </w:rPr>
              <w:t>//posix thread テスト</w:t>
            </w:r>
          </w:p>
          <w:p w14:paraId="7CCBD147" w14:textId="77777777" w:rsidR="007B6174" w:rsidRDefault="007B6174" w:rsidP="007B6174">
            <w:pPr>
              <w:pStyle w:val="2-"/>
            </w:pPr>
            <w:r>
              <w:t>int main(const int argc, const char* argv[])</w:t>
            </w:r>
          </w:p>
          <w:p w14:paraId="322879C5" w14:textId="77777777" w:rsidR="007B6174" w:rsidRDefault="007B6174" w:rsidP="007B6174">
            <w:pPr>
              <w:pStyle w:val="2-"/>
            </w:pPr>
            <w:r>
              <w:t>{</w:t>
            </w:r>
          </w:p>
          <w:p w14:paraId="55D44079" w14:textId="77777777" w:rsidR="007B6174" w:rsidRDefault="007B6174" w:rsidP="007B6174">
            <w:pPr>
              <w:pStyle w:val="2-"/>
            </w:pPr>
            <w:r>
              <w:rPr>
                <w:rFonts w:hint="eastAsia"/>
              </w:rPr>
              <w:tab/>
            </w:r>
            <w:r w:rsidRPr="00B46227">
              <w:rPr>
                <w:rFonts w:hint="eastAsia"/>
                <w:color w:val="00B050"/>
              </w:rPr>
              <w:t>//プログラム実行開始</w:t>
            </w:r>
          </w:p>
          <w:p w14:paraId="4ABA4DDA" w14:textId="77777777" w:rsidR="007B6174" w:rsidRDefault="007B6174" w:rsidP="007B6174">
            <w:pPr>
              <w:pStyle w:val="2-"/>
            </w:pPr>
            <w:r>
              <w:tab/>
              <w:t>printf("- Start Thread Test -\n");</w:t>
            </w:r>
          </w:p>
          <w:p w14:paraId="6849939D" w14:textId="77777777" w:rsidR="007B6174" w:rsidRDefault="007B6174" w:rsidP="007B6174">
            <w:pPr>
              <w:pStyle w:val="2-"/>
            </w:pPr>
            <w:r>
              <w:tab/>
              <w:t>fflush(stdout);</w:t>
            </w:r>
          </w:p>
          <w:p w14:paraId="69B0CBB1" w14:textId="77777777" w:rsidR="007B6174" w:rsidRDefault="007B6174" w:rsidP="007B6174">
            <w:pPr>
              <w:pStyle w:val="2-"/>
            </w:pPr>
            <w:r>
              <w:tab/>
            </w:r>
          </w:p>
          <w:p w14:paraId="3E834774" w14:textId="77777777" w:rsidR="007B6174" w:rsidRDefault="007B6174" w:rsidP="007B6174">
            <w:pPr>
              <w:pStyle w:val="2-"/>
            </w:pPr>
            <w:r>
              <w:rPr>
                <w:rFonts w:hint="eastAsia"/>
              </w:rPr>
              <w:tab/>
            </w:r>
            <w:r w:rsidRPr="00B46227">
              <w:rPr>
                <w:rFonts w:hint="eastAsia"/>
                <w:color w:val="00B050"/>
              </w:rPr>
              <w:t>//テスト用変数</w:t>
            </w:r>
          </w:p>
          <w:p w14:paraId="4D58F42C" w14:textId="77777777" w:rsidR="007B6174" w:rsidRDefault="007B6174" w:rsidP="007B6174">
            <w:pPr>
              <w:pStyle w:val="2-"/>
            </w:pPr>
            <w:r>
              <w:tab/>
              <w:t>TEST_INFO test =</w:t>
            </w:r>
          </w:p>
          <w:p w14:paraId="689C1D50" w14:textId="77777777" w:rsidR="007B6174" w:rsidRDefault="007B6174" w:rsidP="007B6174">
            <w:pPr>
              <w:pStyle w:val="2-"/>
            </w:pPr>
            <w:r>
              <w:tab/>
              <w:t>{</w:t>
            </w:r>
          </w:p>
          <w:p w14:paraId="481D8464" w14:textId="77777777" w:rsidR="007B6174" w:rsidRDefault="007B6174" w:rsidP="007B6174">
            <w:pPr>
              <w:pStyle w:val="2-"/>
            </w:pPr>
            <w:r>
              <w:tab/>
            </w:r>
            <w:r>
              <w:tab/>
              <w:t>"TEST",   //text</w:t>
            </w:r>
          </w:p>
          <w:p w14:paraId="2F6CD39C" w14:textId="77777777" w:rsidR="007B6174" w:rsidRDefault="007B6174" w:rsidP="007B6174">
            <w:pPr>
              <w:pStyle w:val="2-"/>
            </w:pPr>
            <w:r>
              <w:tab/>
            </w:r>
            <w:r>
              <w:tab/>
              <w:t>1000,     //value</w:t>
            </w:r>
          </w:p>
          <w:p w14:paraId="7CFED4FF" w14:textId="77777777" w:rsidR="007B6174" w:rsidRDefault="007B6174" w:rsidP="007B6174">
            <w:pPr>
              <w:pStyle w:val="2-"/>
            </w:pPr>
            <w:r>
              <w:tab/>
            </w:r>
            <w:r>
              <w:tab/>
              <w:t>1,        //loop_max</w:t>
            </w:r>
          </w:p>
          <w:p w14:paraId="573E25DC" w14:textId="77777777" w:rsidR="007B6174" w:rsidRDefault="007B6174" w:rsidP="007B6174">
            <w:pPr>
              <w:pStyle w:val="2-"/>
            </w:pPr>
            <w:r>
              <w:tab/>
            </w:r>
            <w:r>
              <w:tab/>
              <w:t>0,        //start_i</w:t>
            </w:r>
          </w:p>
          <w:p w14:paraId="063F4011" w14:textId="77777777" w:rsidR="007B6174" w:rsidRDefault="007B6174" w:rsidP="007B6174">
            <w:pPr>
              <w:pStyle w:val="2-"/>
            </w:pPr>
            <w:r>
              <w:tab/>
              <w:t>};</w:t>
            </w:r>
          </w:p>
          <w:p w14:paraId="4389892B" w14:textId="77777777" w:rsidR="007B6174" w:rsidRDefault="007B6174" w:rsidP="007B6174">
            <w:pPr>
              <w:pStyle w:val="2-"/>
            </w:pPr>
            <w:r>
              <w:tab/>
            </w:r>
          </w:p>
          <w:p w14:paraId="0E600AEB"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158F9A1D" w14:textId="77777777" w:rsidR="007B6174" w:rsidRDefault="007B6174" w:rsidP="007B6174">
            <w:pPr>
              <w:pStyle w:val="2-"/>
            </w:pPr>
            <w:r>
              <w:tab/>
              <w:t>THREAD_INFO tinfo =</w:t>
            </w:r>
          </w:p>
          <w:p w14:paraId="4117FB9D" w14:textId="77777777" w:rsidR="007B6174" w:rsidRDefault="007B6174" w:rsidP="007B6174">
            <w:pPr>
              <w:pStyle w:val="2-"/>
            </w:pPr>
            <w:r>
              <w:tab/>
              <w:t>{</w:t>
            </w:r>
          </w:p>
          <w:p w14:paraId="501C8EE6" w14:textId="77777777" w:rsidR="007B6174" w:rsidRDefault="007B6174" w:rsidP="007B6174">
            <w:pPr>
              <w:pStyle w:val="2-"/>
            </w:pPr>
            <w:r>
              <w:tab/>
            </w:r>
            <w:r>
              <w:tab/>
              <w:t>0,   //level</w:t>
            </w:r>
          </w:p>
          <w:p w14:paraId="72A2F7BA" w14:textId="77777777" w:rsidR="007B6174" w:rsidRDefault="007B6174" w:rsidP="007B6174">
            <w:pPr>
              <w:pStyle w:val="2-"/>
            </w:pPr>
            <w:r>
              <w:tab/>
            </w:r>
            <w:r>
              <w:tab/>
              <w:t>pthread_self(),</w:t>
            </w:r>
          </w:p>
          <w:p w14:paraId="7106832B" w14:textId="77777777" w:rsidR="007B6174" w:rsidRDefault="007B6174" w:rsidP="007B6174">
            <w:pPr>
              <w:pStyle w:val="2-"/>
            </w:pPr>
            <w:r>
              <w:tab/>
            </w:r>
            <w:r>
              <w:tab/>
              <w:t xml:space="preserve">     //pareant_pth</w:t>
            </w:r>
          </w:p>
          <w:p w14:paraId="21E2F857" w14:textId="77777777" w:rsidR="007B6174" w:rsidRDefault="007B6174" w:rsidP="007B6174">
            <w:pPr>
              <w:pStyle w:val="2-"/>
            </w:pPr>
            <w:r>
              <w:tab/>
            </w:r>
            <w:r>
              <w:tab/>
              <w:t>true,//is_root_thread</w:t>
            </w:r>
          </w:p>
          <w:p w14:paraId="1B5DF4DA" w14:textId="77777777" w:rsidR="007B6174" w:rsidRDefault="007B6174" w:rsidP="007B6174">
            <w:pPr>
              <w:pStyle w:val="2-"/>
            </w:pPr>
            <w:r>
              <w:tab/>
              <w:t>};</w:t>
            </w:r>
          </w:p>
          <w:p w14:paraId="7E872177" w14:textId="77777777" w:rsidR="007B6174" w:rsidRDefault="007B6174" w:rsidP="007B6174">
            <w:pPr>
              <w:pStyle w:val="2-"/>
            </w:pPr>
            <w:r>
              <w:tab/>
            </w:r>
          </w:p>
          <w:p w14:paraId="211BBD01"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02EA30F" w14:textId="77777777" w:rsidR="007B6174" w:rsidRDefault="007B6174" w:rsidP="007B6174">
            <w:pPr>
              <w:pStyle w:val="2-"/>
            </w:pPr>
            <w:r>
              <w:tab/>
            </w:r>
            <w:r w:rsidRPr="00316B73">
              <w:rPr>
                <w:color w:val="FF0000"/>
              </w:rPr>
              <w:t>tls_pth = tinfo.parent_pth;</w:t>
            </w:r>
          </w:p>
          <w:p w14:paraId="58324C2B" w14:textId="77777777" w:rsidR="007B6174" w:rsidRDefault="007B6174" w:rsidP="007B6174">
            <w:pPr>
              <w:pStyle w:val="2-"/>
            </w:pPr>
            <w:r>
              <w:tab/>
            </w:r>
          </w:p>
          <w:p w14:paraId="1CA0DFAC" w14:textId="77777777" w:rsidR="007B6174" w:rsidRPr="00B46227" w:rsidRDefault="007B6174" w:rsidP="007B6174">
            <w:pPr>
              <w:pStyle w:val="2-"/>
              <w:rPr>
                <w:color w:val="00B050"/>
              </w:rPr>
            </w:pPr>
            <w:r>
              <w:rPr>
                <w:rFonts w:hint="eastAsia"/>
              </w:rPr>
              <w:tab/>
            </w:r>
            <w:r w:rsidRPr="00B46227">
              <w:rPr>
                <w:rFonts w:hint="eastAsia"/>
                <w:color w:val="00B050"/>
              </w:rPr>
              <w:t>//スレッド名を作成</w:t>
            </w:r>
          </w:p>
          <w:p w14:paraId="62B178FD" w14:textId="77777777" w:rsidR="007B6174" w:rsidRDefault="007B6174" w:rsidP="007B6174">
            <w:pPr>
              <w:pStyle w:val="2-"/>
            </w:pPr>
            <w:r>
              <w:rPr>
                <w:rFonts w:hint="eastAsia"/>
              </w:rPr>
              <w:lastRenderedPageBreak/>
              <w:tab/>
              <w:t>// P + 子スレッドのレベル + ( 自スレッド_t , 親スレッド_t )</w:t>
            </w:r>
          </w:p>
          <w:p w14:paraId="4D7B61E5" w14:textId="77777777" w:rsidR="007B6174" w:rsidRDefault="007B6174" w:rsidP="007B6174">
            <w:pPr>
              <w:pStyle w:val="2-"/>
            </w:pPr>
            <w:r>
              <w:tab/>
              <w:t>char thread_name[32];</w:t>
            </w:r>
          </w:p>
          <w:p w14:paraId="11675BD2" w14:textId="77777777" w:rsidR="007B6174" w:rsidRDefault="007B6174" w:rsidP="007B6174">
            <w:pPr>
              <w:pStyle w:val="2-"/>
            </w:pPr>
            <w:r>
              <w:tab/>
              <w:t>sprintf(thread_name, "P0(%010p,%010p)", tinfo.parent_pth, 0);</w:t>
            </w:r>
          </w:p>
          <w:p w14:paraId="453A41A9" w14:textId="77777777" w:rsidR="007B6174" w:rsidRDefault="007B6174" w:rsidP="007B6174">
            <w:pPr>
              <w:pStyle w:val="2-"/>
            </w:pPr>
            <w:r>
              <w:tab/>
            </w:r>
          </w:p>
          <w:p w14:paraId="66F5B6FA" w14:textId="77777777" w:rsidR="007B6174" w:rsidRDefault="007B6174" w:rsidP="007B6174">
            <w:pPr>
              <w:pStyle w:val="2-"/>
            </w:pPr>
            <w:r>
              <w:rPr>
                <w:rFonts w:hint="eastAsia"/>
              </w:rPr>
              <w:tab/>
            </w:r>
            <w:r w:rsidRPr="00B46227">
              <w:rPr>
                <w:rFonts w:hint="eastAsia"/>
                <w:color w:val="00B050"/>
              </w:rPr>
              <w:t>//子スレッドの生成と終了待ち</w:t>
            </w:r>
          </w:p>
          <w:p w14:paraId="7B7972B4" w14:textId="77777777" w:rsidR="007B6174" w:rsidRDefault="007B6174" w:rsidP="007B6174">
            <w:pPr>
              <w:pStyle w:val="2-"/>
            </w:pPr>
            <w:r>
              <w:tab/>
              <w:t>createChildThreads(thread_name, test, tinfo);</w:t>
            </w:r>
          </w:p>
          <w:p w14:paraId="7D325414" w14:textId="77777777" w:rsidR="007B6174" w:rsidRDefault="007B6174" w:rsidP="007B6174">
            <w:pPr>
              <w:pStyle w:val="2-"/>
            </w:pPr>
            <w:r>
              <w:tab/>
            </w:r>
          </w:p>
          <w:p w14:paraId="0ED08AAA" w14:textId="77777777" w:rsidR="007B6174" w:rsidRDefault="007B6174" w:rsidP="007B6174">
            <w:pPr>
              <w:pStyle w:val="2-"/>
            </w:pPr>
            <w:r>
              <w:rPr>
                <w:rFonts w:hint="eastAsia"/>
              </w:rPr>
              <w:tab/>
            </w:r>
            <w:r w:rsidRPr="00B46227">
              <w:rPr>
                <w:rFonts w:hint="eastAsia"/>
                <w:color w:val="00B050"/>
              </w:rPr>
              <w:t>//プログラム実行終了</w:t>
            </w:r>
          </w:p>
          <w:p w14:paraId="716457EC" w14:textId="77777777" w:rsidR="007B6174" w:rsidRDefault="007B6174" w:rsidP="007B6174">
            <w:pPr>
              <w:pStyle w:val="2-"/>
            </w:pPr>
            <w:r>
              <w:tab/>
              <w:t>printf("- End Thread Test -\n");</w:t>
            </w:r>
          </w:p>
          <w:p w14:paraId="318DF378" w14:textId="77777777" w:rsidR="007B6174" w:rsidRDefault="007B6174" w:rsidP="007B6174">
            <w:pPr>
              <w:pStyle w:val="2-"/>
            </w:pPr>
            <w:r>
              <w:tab/>
              <w:t>fflush(stdout);</w:t>
            </w:r>
          </w:p>
          <w:p w14:paraId="2DC20A74" w14:textId="77777777" w:rsidR="007B6174" w:rsidRDefault="007B6174" w:rsidP="007B6174">
            <w:pPr>
              <w:pStyle w:val="2-"/>
            </w:pPr>
            <w:r>
              <w:tab/>
              <w:t>return EXIT_SUCCESS;</w:t>
            </w:r>
          </w:p>
          <w:p w14:paraId="7F6AF49F" w14:textId="6985124B" w:rsidR="00D44F57" w:rsidRDefault="007B6174" w:rsidP="007B6174">
            <w:pPr>
              <w:pStyle w:val="2-"/>
            </w:pPr>
            <w:r>
              <w:t>}</w:t>
            </w:r>
          </w:p>
        </w:tc>
      </w:tr>
    </w:tbl>
    <w:p w14:paraId="7C442D93" w14:textId="77777777" w:rsidR="00D44F57" w:rsidRPr="0089500A" w:rsidRDefault="00D44F57" w:rsidP="00D44F57">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5C9C7FE0" w14:textId="77777777" w:rsidTr="00F96884">
        <w:tc>
          <w:tcPr>
            <w:tcW w:w="8494" w:type="dxa"/>
          </w:tcPr>
          <w:p w14:paraId="0BD4265E" w14:textId="7B105DAF" w:rsidR="007B6174" w:rsidRPr="00F96884" w:rsidRDefault="007B6174" w:rsidP="007B6174">
            <w:pPr>
              <w:pStyle w:val="2-"/>
              <w:rPr>
                <w:color w:val="FF0000"/>
              </w:rPr>
            </w:pPr>
            <w:r>
              <w:t>$ ./pthread.exe</w:t>
            </w:r>
            <w:r w:rsidR="00F96884">
              <w:tab/>
            </w:r>
            <w:r w:rsidR="00F96884">
              <w:tab/>
            </w:r>
            <w:r w:rsidR="00F96884">
              <w:tab/>
            </w:r>
            <w:r w:rsidR="00F96884" w:rsidRPr="00F96884">
              <w:rPr>
                <w:color w:val="FF0000"/>
              </w:rPr>
              <w:t>※スレッドの親子関係は</w:t>
            </w:r>
            <w:r w:rsidR="00F96884" w:rsidRPr="00F96884">
              <w:rPr>
                <w:rFonts w:hint="eastAsia"/>
                <w:color w:val="FF0000"/>
              </w:rPr>
              <w:t xml:space="preserve"> fork 版と同じなので着色は省略</w:t>
            </w:r>
          </w:p>
          <w:p w14:paraId="64D0A9C1" w14:textId="1E6B5022" w:rsidR="007B6174" w:rsidRPr="007B6174" w:rsidRDefault="007B6174" w:rsidP="007B6174">
            <w:pPr>
              <w:pStyle w:val="2-"/>
              <w:rPr>
                <w:color w:val="auto"/>
              </w:rPr>
            </w:pPr>
            <w:r w:rsidRPr="007B6174">
              <w:rPr>
                <w:color w:val="auto"/>
              </w:rPr>
              <w:t>- Start Thread Test -</w:t>
            </w:r>
            <w:r w:rsidR="00F96884">
              <w:rPr>
                <w:color w:val="auto"/>
              </w:rPr>
              <w:tab/>
            </w:r>
            <w:r w:rsidR="00F96884">
              <w:rPr>
                <w:color w:val="auto"/>
              </w:rPr>
              <w:tab/>
            </w:r>
            <w:r w:rsidR="00F96884" w:rsidRPr="00F96884">
              <w:rPr>
                <w:color w:val="FF0000"/>
              </w:rPr>
              <w:t>※TLS属性のついたグローバル変数</w:t>
            </w:r>
            <w:r w:rsidR="00F96884" w:rsidRPr="00F96884">
              <w:rPr>
                <w:rFonts w:hint="eastAsia"/>
                <w:color w:val="FF0000"/>
              </w:rPr>
              <w:t xml:space="preserve"> tls_pth</w:t>
            </w:r>
            <w:r w:rsidR="00F96884" w:rsidRPr="00F96884">
              <w:rPr>
                <w:color w:val="FF0000"/>
              </w:rPr>
              <w:t xml:space="preserve"> が、スレッド毎に異なる値になっている点に注目</w:t>
            </w:r>
          </w:p>
          <w:p w14:paraId="340D4780" w14:textId="77777777" w:rsidR="007B6174" w:rsidRPr="007B6174" w:rsidRDefault="007B6174" w:rsidP="007B6174">
            <w:pPr>
              <w:pStyle w:val="2-"/>
              <w:rPr>
                <w:color w:val="auto"/>
              </w:rPr>
            </w:pPr>
            <w:r w:rsidRPr="007B6174">
              <w:rPr>
                <w:color w:val="auto"/>
              </w:rPr>
              <w:t>P0(0x80000038,0x00000000) -&gt; [0] CREATED:C1(0x800203d0,0x80000038)</w:t>
            </w:r>
          </w:p>
          <w:p w14:paraId="7C7CD309" w14:textId="77777777" w:rsidR="007B6174" w:rsidRPr="007B6174" w:rsidRDefault="007B6174" w:rsidP="007B6174">
            <w:pPr>
              <w:pStyle w:val="2-"/>
              <w:rPr>
                <w:color w:val="auto"/>
              </w:rPr>
            </w:pPr>
            <w:r w:rsidRPr="007B6174">
              <w:rPr>
                <w:color w:val="auto"/>
              </w:rPr>
              <w:t>START: C1(0x800203d0,0x80000038)</w:t>
            </w:r>
          </w:p>
          <w:p w14:paraId="5BB902CB" w14:textId="77777777" w:rsidR="007B6174" w:rsidRPr="007B6174" w:rsidRDefault="007B6174" w:rsidP="007B6174">
            <w:pPr>
              <w:pStyle w:val="2-"/>
              <w:rPr>
                <w:color w:val="auto"/>
              </w:rPr>
            </w:pPr>
            <w:r w:rsidRPr="007B6174">
              <w:rPr>
                <w:color w:val="auto"/>
              </w:rPr>
              <w:t>C1(0x800203d0,0x80000038) -&gt; [1] CREATED:C2(0x80020520,0x800203d0)</w:t>
            </w:r>
          </w:p>
          <w:p w14:paraId="63AD0FC5" w14:textId="77777777" w:rsidR="007B6174" w:rsidRPr="007B6174" w:rsidRDefault="007B6174" w:rsidP="007B6174">
            <w:pPr>
              <w:pStyle w:val="2-"/>
              <w:rPr>
                <w:color w:val="auto"/>
              </w:rPr>
            </w:pPr>
            <w:r w:rsidRPr="007B6174">
              <w:rPr>
                <w:color w:val="auto"/>
              </w:rPr>
              <w:t>START: C2(0x80020520,0x800203d0)</w:t>
            </w:r>
          </w:p>
          <w:p w14:paraId="0142D33C" w14:textId="77777777" w:rsidR="007B6174" w:rsidRPr="007B6174" w:rsidRDefault="007B6174" w:rsidP="007B6174">
            <w:pPr>
              <w:pStyle w:val="2-"/>
              <w:rPr>
                <w:color w:val="auto"/>
              </w:rPr>
            </w:pPr>
            <w:r w:rsidRPr="007B6174">
              <w:rPr>
                <w:color w:val="auto"/>
              </w:rPr>
              <w:t>P0(0x80000038,0x00000000) -&gt; [1] CREATED:C1(0x80020720,0x80000038)</w:t>
            </w:r>
          </w:p>
          <w:p w14:paraId="7BAE5007" w14:textId="77777777" w:rsidR="007B6174" w:rsidRPr="007B6174" w:rsidRDefault="007B6174" w:rsidP="007B6174">
            <w:pPr>
              <w:pStyle w:val="2-"/>
              <w:rPr>
                <w:color w:val="auto"/>
              </w:rPr>
            </w:pPr>
            <w:r w:rsidRPr="007B6174">
              <w:rPr>
                <w:color w:val="auto"/>
              </w:rPr>
              <w:t>START: C1(0x80020720,0x80000038)</w:t>
            </w:r>
          </w:p>
          <w:p w14:paraId="69411554" w14:textId="77777777" w:rsidR="007B6174" w:rsidRPr="007B6174" w:rsidRDefault="007B6174" w:rsidP="007B6174">
            <w:pPr>
              <w:pStyle w:val="2-"/>
              <w:rPr>
                <w:color w:val="auto"/>
              </w:rPr>
            </w:pPr>
            <w:r w:rsidRPr="007B6174">
              <w:rPr>
                <w:color w:val="auto"/>
              </w:rPr>
              <w:t>C2(0x80020520,0x800203d0) -&gt; [2] CREATED:C3(0x80020690,0x80020520)</w:t>
            </w:r>
          </w:p>
          <w:p w14:paraId="00DC1568" w14:textId="77777777" w:rsidR="007B6174" w:rsidRPr="007B6174" w:rsidRDefault="007B6174" w:rsidP="007B6174">
            <w:pPr>
              <w:pStyle w:val="2-"/>
              <w:rPr>
                <w:color w:val="auto"/>
              </w:rPr>
            </w:pPr>
            <w:r w:rsidRPr="007B6174">
              <w:rPr>
                <w:color w:val="auto"/>
              </w:rPr>
              <w:t>START: C3(0x80020690,0x80020520)</w:t>
            </w:r>
          </w:p>
          <w:p w14:paraId="162DDAC0" w14:textId="77777777" w:rsidR="007B6174" w:rsidRPr="007B6174" w:rsidRDefault="007B6174" w:rsidP="007B6174">
            <w:pPr>
              <w:pStyle w:val="2-"/>
              <w:rPr>
                <w:color w:val="auto"/>
              </w:rPr>
            </w:pPr>
            <w:r w:rsidRPr="007B6174">
              <w:rPr>
                <w:color w:val="auto"/>
              </w:rPr>
              <w:t xml:space="preserve">[C3(0x80020690,0x80020520)] ... Process(1/4): text="TEST",value=1003 </w:t>
            </w:r>
            <w:r w:rsidRPr="00F96884">
              <w:rPr>
                <w:color w:val="00B050"/>
              </w:rPr>
              <w:t>(tls_tid=0x80020690)</w:t>
            </w:r>
          </w:p>
          <w:p w14:paraId="782DB26B" w14:textId="77777777" w:rsidR="007B6174" w:rsidRPr="007B6174" w:rsidRDefault="007B6174" w:rsidP="007B6174">
            <w:pPr>
              <w:pStyle w:val="2-"/>
              <w:rPr>
                <w:color w:val="auto"/>
              </w:rPr>
            </w:pPr>
            <w:r w:rsidRPr="007B6174">
              <w:rPr>
                <w:color w:val="auto"/>
              </w:rPr>
              <w:t>C1(0x800203d0,0x80000038) -&gt; [2] CREATED:C2(0x80020930,0x800203d0)</w:t>
            </w:r>
          </w:p>
          <w:p w14:paraId="0C22A0D5" w14:textId="77777777" w:rsidR="007B6174" w:rsidRPr="007B6174" w:rsidRDefault="007B6174" w:rsidP="007B6174">
            <w:pPr>
              <w:pStyle w:val="2-"/>
              <w:rPr>
                <w:color w:val="auto"/>
              </w:rPr>
            </w:pPr>
            <w:r w:rsidRPr="007B6174">
              <w:rPr>
                <w:color w:val="auto"/>
              </w:rPr>
              <w:t>START: C2(0x80020930,0x800203d0)</w:t>
            </w:r>
          </w:p>
          <w:p w14:paraId="2780C11B" w14:textId="77777777" w:rsidR="007B6174" w:rsidRPr="007B6174" w:rsidRDefault="007B6174" w:rsidP="007B6174">
            <w:pPr>
              <w:pStyle w:val="2-"/>
              <w:rPr>
                <w:color w:val="auto"/>
              </w:rPr>
            </w:pPr>
            <w:r w:rsidRPr="007B6174">
              <w:rPr>
                <w:color w:val="auto"/>
              </w:rPr>
              <w:t>C1(0x80020720,0x80000038) -&gt; [2] CREATED:C2(0x800209c0,0x80020720)</w:t>
            </w:r>
          </w:p>
          <w:p w14:paraId="117CE55B" w14:textId="77777777" w:rsidR="007B6174" w:rsidRPr="007B6174" w:rsidRDefault="007B6174" w:rsidP="007B6174">
            <w:pPr>
              <w:pStyle w:val="2-"/>
              <w:rPr>
                <w:color w:val="auto"/>
              </w:rPr>
            </w:pPr>
            <w:r w:rsidRPr="007B6174">
              <w:rPr>
                <w:color w:val="auto"/>
              </w:rPr>
              <w:t>START: C2(0x800209c0,0x80020720)</w:t>
            </w:r>
          </w:p>
          <w:p w14:paraId="7F777E8A" w14:textId="77777777" w:rsidR="007B6174" w:rsidRPr="007B6174" w:rsidRDefault="007B6174" w:rsidP="007B6174">
            <w:pPr>
              <w:pStyle w:val="2-"/>
              <w:rPr>
                <w:color w:val="auto"/>
              </w:rPr>
            </w:pPr>
            <w:r w:rsidRPr="007B6174">
              <w:rPr>
                <w:color w:val="auto"/>
              </w:rPr>
              <w:t xml:space="preserve">[C2(0x800209c0,0x80020720)] ... Process(1/3): text="TEST",value=1002 </w:t>
            </w:r>
            <w:r w:rsidRPr="00F96884">
              <w:rPr>
                <w:color w:val="FFC000"/>
              </w:rPr>
              <w:t>(tls_tid=0x800209c0)</w:t>
            </w:r>
          </w:p>
          <w:p w14:paraId="263E73F6" w14:textId="77777777" w:rsidR="007B6174" w:rsidRPr="007B6174" w:rsidRDefault="007B6174" w:rsidP="007B6174">
            <w:pPr>
              <w:pStyle w:val="2-"/>
              <w:rPr>
                <w:color w:val="auto"/>
              </w:rPr>
            </w:pPr>
            <w:r w:rsidRPr="007B6174">
              <w:rPr>
                <w:color w:val="auto"/>
              </w:rPr>
              <w:t xml:space="preserve">[C3(0x80020690,0x80020520)] ... Process(2/4): text="TEST",value=1013 </w:t>
            </w:r>
            <w:r w:rsidRPr="00F96884">
              <w:rPr>
                <w:color w:val="00B050"/>
              </w:rPr>
              <w:t>(tls_tid=0x80020690)</w:t>
            </w:r>
          </w:p>
          <w:p w14:paraId="44F379B6" w14:textId="77777777" w:rsidR="007B6174" w:rsidRPr="00F96884" w:rsidRDefault="007B6174" w:rsidP="007B6174">
            <w:pPr>
              <w:pStyle w:val="2-"/>
              <w:rPr>
                <w:color w:val="BF8F00" w:themeColor="accent4" w:themeShade="BF"/>
              </w:rPr>
            </w:pPr>
            <w:r w:rsidRPr="007B6174">
              <w:rPr>
                <w:color w:val="auto"/>
              </w:rPr>
              <w:t xml:space="preserve">[C2(0x80020930,0x800203d0)] ... Process(1/3): text="TEST",value=1002 </w:t>
            </w:r>
            <w:r w:rsidRPr="00F96884">
              <w:rPr>
                <w:color w:val="BF8F00" w:themeColor="accent4" w:themeShade="BF"/>
              </w:rPr>
              <w:t>(tls_tid=0x80020930)</w:t>
            </w:r>
          </w:p>
          <w:p w14:paraId="4B9110AF" w14:textId="77777777" w:rsidR="007B6174" w:rsidRPr="007B6174" w:rsidRDefault="007B6174" w:rsidP="007B6174">
            <w:pPr>
              <w:pStyle w:val="2-"/>
              <w:rPr>
                <w:color w:val="auto"/>
              </w:rPr>
            </w:pPr>
            <w:r w:rsidRPr="007B6174">
              <w:rPr>
                <w:color w:val="auto"/>
              </w:rPr>
              <w:t xml:space="preserve">[C2(0x80020520,0x800203d0)] ... Process(1/3): text="TEST",value=1002 </w:t>
            </w:r>
            <w:r w:rsidRPr="00F96884">
              <w:rPr>
                <w:color w:val="7030A0"/>
              </w:rPr>
              <w:t>(tls_tid=0x80020520)</w:t>
            </w:r>
          </w:p>
          <w:p w14:paraId="1739F40D" w14:textId="77777777" w:rsidR="007B6174" w:rsidRPr="007B6174" w:rsidRDefault="007B6174" w:rsidP="007B6174">
            <w:pPr>
              <w:pStyle w:val="2-"/>
              <w:rPr>
                <w:color w:val="auto"/>
              </w:rPr>
            </w:pPr>
            <w:r w:rsidRPr="007B6174">
              <w:rPr>
                <w:color w:val="auto"/>
              </w:rPr>
              <w:t>P0(0x80000038,0x00000000) -&gt; [2] CREATED:C1(0x80020bb0,0x80000038)</w:t>
            </w:r>
          </w:p>
          <w:p w14:paraId="25544E79" w14:textId="77777777" w:rsidR="007B6174" w:rsidRPr="007B6174" w:rsidRDefault="007B6174" w:rsidP="007B6174">
            <w:pPr>
              <w:pStyle w:val="2-"/>
              <w:rPr>
                <w:color w:val="auto"/>
              </w:rPr>
            </w:pPr>
            <w:r w:rsidRPr="007B6174">
              <w:rPr>
                <w:color w:val="auto"/>
              </w:rPr>
              <w:t>START: C1(0x80020bb0,0x80000038)</w:t>
            </w:r>
          </w:p>
          <w:p w14:paraId="2E5330D4" w14:textId="77777777" w:rsidR="007B6174" w:rsidRPr="00F96884" w:rsidRDefault="007B6174" w:rsidP="007B6174">
            <w:pPr>
              <w:pStyle w:val="2-"/>
              <w:rPr>
                <w:color w:val="7030A0"/>
              </w:rPr>
            </w:pPr>
            <w:r w:rsidRPr="007B6174">
              <w:rPr>
                <w:color w:val="auto"/>
              </w:rPr>
              <w:t xml:space="preserve">[C2(0x80020520,0x800203d0)] ... Process(2/3): text="TEST",value=1012 </w:t>
            </w:r>
            <w:r w:rsidRPr="00F96884">
              <w:rPr>
                <w:color w:val="7030A0"/>
              </w:rPr>
              <w:t>(tls_tid=0x80020520)</w:t>
            </w:r>
          </w:p>
          <w:p w14:paraId="488509AF" w14:textId="77777777" w:rsidR="007B6174" w:rsidRPr="007B6174" w:rsidRDefault="007B6174" w:rsidP="007B6174">
            <w:pPr>
              <w:pStyle w:val="2-"/>
              <w:rPr>
                <w:color w:val="auto"/>
              </w:rPr>
            </w:pPr>
            <w:r w:rsidRPr="007B6174">
              <w:rPr>
                <w:color w:val="auto"/>
              </w:rPr>
              <w:t xml:space="preserve">[C2(0x800209c0,0x80020720)] ... Process(2/3): text="TEST",value=1012 </w:t>
            </w:r>
            <w:r w:rsidRPr="00F96884">
              <w:rPr>
                <w:color w:val="FFC000"/>
              </w:rPr>
              <w:t>(tls_tid=0x800209c0)</w:t>
            </w:r>
          </w:p>
          <w:p w14:paraId="32D16228" w14:textId="77777777" w:rsidR="007B6174" w:rsidRPr="007B6174" w:rsidRDefault="007B6174" w:rsidP="007B6174">
            <w:pPr>
              <w:pStyle w:val="2-"/>
              <w:rPr>
                <w:color w:val="auto"/>
              </w:rPr>
            </w:pPr>
            <w:r w:rsidRPr="007B6174">
              <w:rPr>
                <w:color w:val="auto"/>
              </w:rPr>
              <w:t>[C2(0x80020930,0x800203d0)] ... Process(2/3): text="TEST",value=1012</w:t>
            </w:r>
            <w:r w:rsidRPr="00683B63">
              <w:rPr>
                <w:color w:val="BF8F00" w:themeColor="accent4" w:themeShade="BF"/>
              </w:rPr>
              <w:t xml:space="preserve"> (tls_tid=0x80020930)</w:t>
            </w:r>
          </w:p>
          <w:p w14:paraId="25AF5B5F" w14:textId="77777777" w:rsidR="007B6174" w:rsidRPr="007B6174" w:rsidRDefault="007B6174" w:rsidP="007B6174">
            <w:pPr>
              <w:pStyle w:val="2-"/>
              <w:rPr>
                <w:color w:val="auto"/>
              </w:rPr>
            </w:pPr>
            <w:r w:rsidRPr="007B6174">
              <w:rPr>
                <w:color w:val="auto"/>
              </w:rPr>
              <w:t>[C3(0x80020690,0x80020520)] ... Process(3/4): text="TEST",value=1023</w:t>
            </w:r>
            <w:r w:rsidRPr="00F96884">
              <w:rPr>
                <w:color w:val="00B050"/>
              </w:rPr>
              <w:t xml:space="preserve"> (tls_tid=0x80020690)</w:t>
            </w:r>
          </w:p>
          <w:p w14:paraId="5350FFE3" w14:textId="77777777" w:rsidR="007B6174" w:rsidRPr="00683B63" w:rsidRDefault="007B6174" w:rsidP="007B6174">
            <w:pPr>
              <w:pStyle w:val="2-"/>
              <w:rPr>
                <w:color w:val="9CC2E5" w:themeColor="accent1" w:themeTint="99"/>
              </w:rPr>
            </w:pPr>
            <w:r w:rsidRPr="007B6174">
              <w:rPr>
                <w:color w:val="auto"/>
              </w:rPr>
              <w:t xml:space="preserve">[C1(0x80020720,0x80000038)] ... Process(1/2): text="TEST",value=1001 </w:t>
            </w:r>
            <w:r w:rsidRPr="00683B63">
              <w:rPr>
                <w:color w:val="9CC2E5" w:themeColor="accent1" w:themeTint="99"/>
              </w:rPr>
              <w:t>(tls_tid=0x80020720)</w:t>
            </w:r>
          </w:p>
          <w:p w14:paraId="65758007" w14:textId="77777777" w:rsidR="007B6174" w:rsidRPr="007B6174" w:rsidRDefault="007B6174" w:rsidP="007B6174">
            <w:pPr>
              <w:pStyle w:val="2-"/>
              <w:rPr>
                <w:color w:val="auto"/>
              </w:rPr>
            </w:pPr>
            <w:r w:rsidRPr="007B6174">
              <w:rPr>
                <w:color w:val="auto"/>
              </w:rPr>
              <w:t xml:space="preserve">[C1(0x800203d0,0x80000038)] ... Process(1/2): text="TEST",value=1001 </w:t>
            </w:r>
            <w:r w:rsidRPr="00683B63">
              <w:rPr>
                <w:color w:val="00B0F0"/>
              </w:rPr>
              <w:t>(tls_tid=0x800203d0)</w:t>
            </w:r>
          </w:p>
          <w:p w14:paraId="67BD8134" w14:textId="77777777" w:rsidR="007B6174" w:rsidRPr="007B6174" w:rsidRDefault="007B6174" w:rsidP="007B6174">
            <w:pPr>
              <w:pStyle w:val="2-"/>
              <w:rPr>
                <w:color w:val="auto"/>
              </w:rPr>
            </w:pPr>
            <w:r w:rsidRPr="007B6174">
              <w:rPr>
                <w:color w:val="auto"/>
              </w:rPr>
              <w:t xml:space="preserve">[C1(0x80020bb0,0x80000038)] ... Process(1/2): text="TEST",value=1001 </w:t>
            </w:r>
            <w:r w:rsidRPr="00683B63">
              <w:rPr>
                <w:color w:val="2E74B5" w:themeColor="accent1" w:themeShade="BF"/>
              </w:rPr>
              <w:t>(tls_tid=0x80020bb0)</w:t>
            </w:r>
          </w:p>
          <w:p w14:paraId="6C12A0F9" w14:textId="77777777" w:rsidR="007B6174" w:rsidRPr="007B6174" w:rsidRDefault="007B6174" w:rsidP="007B6174">
            <w:pPr>
              <w:pStyle w:val="2-"/>
              <w:rPr>
                <w:color w:val="auto"/>
              </w:rPr>
            </w:pPr>
            <w:r w:rsidRPr="007B6174">
              <w:rPr>
                <w:color w:val="auto"/>
              </w:rPr>
              <w:t>[C1(0x80020720,0x80000038)] ... Process(2/2): text="TEST",value=1011</w:t>
            </w:r>
            <w:r w:rsidRPr="00683B63">
              <w:rPr>
                <w:color w:val="9CC2E5" w:themeColor="accent1" w:themeTint="99"/>
              </w:rPr>
              <w:t xml:space="preserve"> (tls_tid=0x80020720)</w:t>
            </w:r>
          </w:p>
          <w:p w14:paraId="21B65EAE" w14:textId="77777777" w:rsidR="007B6174" w:rsidRPr="007B6174" w:rsidRDefault="007B6174" w:rsidP="007B6174">
            <w:pPr>
              <w:pStyle w:val="2-"/>
              <w:rPr>
                <w:color w:val="auto"/>
              </w:rPr>
            </w:pPr>
            <w:r w:rsidRPr="007B6174">
              <w:rPr>
                <w:color w:val="auto"/>
              </w:rPr>
              <w:t>[C2(0x80020930,0x800203d0)] ... Process(3/3): text="TEST",value=1022</w:t>
            </w:r>
            <w:r w:rsidRPr="00683B63">
              <w:rPr>
                <w:color w:val="BF8F00" w:themeColor="accent4" w:themeShade="BF"/>
              </w:rPr>
              <w:t xml:space="preserve"> (tls_tid=0x80020930)</w:t>
            </w:r>
          </w:p>
          <w:p w14:paraId="6C5AF42D" w14:textId="77777777" w:rsidR="007B6174" w:rsidRPr="00F96884" w:rsidRDefault="007B6174" w:rsidP="007B6174">
            <w:pPr>
              <w:pStyle w:val="2-"/>
              <w:rPr>
                <w:color w:val="FF0000"/>
              </w:rPr>
            </w:pPr>
            <w:r w:rsidRPr="007B6174">
              <w:rPr>
                <w:color w:val="auto"/>
              </w:rPr>
              <w:t>[P0(0x80000038,0x00000000)] ... Process(1/1): text="TEST",value=1000</w:t>
            </w:r>
            <w:r w:rsidRPr="00F96884">
              <w:rPr>
                <w:color w:val="FF0000"/>
              </w:rPr>
              <w:t xml:space="preserve"> (tls_tid=0x80000038)</w:t>
            </w:r>
          </w:p>
          <w:p w14:paraId="785660AC" w14:textId="77777777" w:rsidR="007B6174" w:rsidRPr="007B6174" w:rsidRDefault="007B6174" w:rsidP="007B6174">
            <w:pPr>
              <w:pStyle w:val="2-"/>
              <w:rPr>
                <w:color w:val="auto"/>
              </w:rPr>
            </w:pPr>
            <w:r w:rsidRPr="007B6174">
              <w:rPr>
                <w:color w:val="auto"/>
              </w:rPr>
              <w:t xml:space="preserve">[C1(0x800203d0,0x80000038)] ... Process(2/2): text="TEST",value=1011 </w:t>
            </w:r>
            <w:r w:rsidRPr="00683B63">
              <w:rPr>
                <w:color w:val="00B0F0"/>
              </w:rPr>
              <w:t>(tls_tid=0x800203d0)</w:t>
            </w:r>
          </w:p>
          <w:p w14:paraId="24C7B048" w14:textId="77777777" w:rsidR="007B6174" w:rsidRPr="007B6174" w:rsidRDefault="007B6174" w:rsidP="007B6174">
            <w:pPr>
              <w:pStyle w:val="2-"/>
              <w:rPr>
                <w:color w:val="auto"/>
              </w:rPr>
            </w:pPr>
            <w:r w:rsidRPr="007B6174">
              <w:rPr>
                <w:color w:val="auto"/>
              </w:rPr>
              <w:t xml:space="preserve">[C3(0x80020690,0x80020520)] ... Process(4/4): text="TEST",value=1033 </w:t>
            </w:r>
            <w:r w:rsidRPr="00F96884">
              <w:rPr>
                <w:color w:val="00B050"/>
              </w:rPr>
              <w:t>(tls_tid=0x80020690)</w:t>
            </w:r>
          </w:p>
          <w:p w14:paraId="1BC26F22" w14:textId="77777777" w:rsidR="007B6174" w:rsidRPr="00683B63" w:rsidRDefault="007B6174" w:rsidP="007B6174">
            <w:pPr>
              <w:pStyle w:val="2-"/>
              <w:rPr>
                <w:color w:val="2E74B5" w:themeColor="accent1" w:themeShade="BF"/>
              </w:rPr>
            </w:pPr>
            <w:r w:rsidRPr="007B6174">
              <w:rPr>
                <w:color w:val="auto"/>
              </w:rPr>
              <w:t xml:space="preserve">[C1(0x80020bb0,0x80000038)] ... Process(2/2): text="TEST",value=1011 </w:t>
            </w:r>
            <w:r w:rsidRPr="00683B63">
              <w:rPr>
                <w:color w:val="2E74B5" w:themeColor="accent1" w:themeShade="BF"/>
              </w:rPr>
              <w:t>(tls_tid=0x80020bb0)</w:t>
            </w:r>
          </w:p>
          <w:p w14:paraId="0D2E2EF1" w14:textId="77777777" w:rsidR="007B6174" w:rsidRPr="007B6174" w:rsidRDefault="007B6174" w:rsidP="007B6174">
            <w:pPr>
              <w:pStyle w:val="2-"/>
              <w:rPr>
                <w:color w:val="auto"/>
              </w:rPr>
            </w:pPr>
            <w:r w:rsidRPr="007B6174">
              <w:rPr>
                <w:color w:val="auto"/>
              </w:rPr>
              <w:t xml:space="preserve">[C2(0x80020520,0x800203d0)] ... Process(3/3): text="TEST",value=1022 </w:t>
            </w:r>
            <w:r w:rsidRPr="00683B63">
              <w:rPr>
                <w:color w:val="7030A0"/>
              </w:rPr>
              <w:t>(tls_tid=0x80020520)</w:t>
            </w:r>
          </w:p>
          <w:p w14:paraId="3FCB80E2" w14:textId="77777777" w:rsidR="007B6174" w:rsidRPr="007B6174" w:rsidRDefault="007B6174" w:rsidP="007B6174">
            <w:pPr>
              <w:pStyle w:val="2-"/>
              <w:rPr>
                <w:color w:val="auto"/>
              </w:rPr>
            </w:pPr>
            <w:r w:rsidRPr="007B6174">
              <w:rPr>
                <w:color w:val="auto"/>
              </w:rPr>
              <w:t xml:space="preserve">[C2(0x800209c0,0x80020720)] ... Process(3/3): text="TEST",value=1022 </w:t>
            </w:r>
            <w:r w:rsidRPr="00F96884">
              <w:rPr>
                <w:color w:val="FFC000"/>
              </w:rPr>
              <w:t>(tls_tid=0x800209c0)</w:t>
            </w:r>
          </w:p>
          <w:p w14:paraId="7D1C33D1" w14:textId="77777777" w:rsidR="007B6174" w:rsidRPr="007B6174" w:rsidRDefault="007B6174" w:rsidP="007B6174">
            <w:pPr>
              <w:pStyle w:val="2-"/>
              <w:rPr>
                <w:color w:val="auto"/>
              </w:rPr>
            </w:pPr>
            <w:r w:rsidRPr="007B6174">
              <w:rPr>
                <w:color w:val="auto"/>
              </w:rPr>
              <w:t>END: C1(0x80020bb0,0x80000038)</w:t>
            </w:r>
          </w:p>
          <w:p w14:paraId="3DFCD156" w14:textId="77777777" w:rsidR="007B6174" w:rsidRPr="007B6174" w:rsidRDefault="007B6174" w:rsidP="007B6174">
            <w:pPr>
              <w:pStyle w:val="2-"/>
              <w:rPr>
                <w:color w:val="auto"/>
              </w:rPr>
            </w:pPr>
            <w:r w:rsidRPr="007B6174">
              <w:rPr>
                <w:color w:val="auto"/>
              </w:rPr>
              <w:t>END: C2(0x80020930,0x800203d0)</w:t>
            </w:r>
          </w:p>
          <w:p w14:paraId="26F7A630" w14:textId="77777777" w:rsidR="007B6174" w:rsidRPr="007B6174" w:rsidRDefault="007B6174" w:rsidP="007B6174">
            <w:pPr>
              <w:pStyle w:val="2-"/>
              <w:rPr>
                <w:color w:val="auto"/>
              </w:rPr>
            </w:pPr>
            <w:r w:rsidRPr="007B6174">
              <w:rPr>
                <w:color w:val="auto"/>
              </w:rPr>
              <w:t>END: C3(0x80020690,0x80020520)</w:t>
            </w:r>
          </w:p>
          <w:p w14:paraId="05AF4008" w14:textId="77777777" w:rsidR="007B6174" w:rsidRPr="007B6174" w:rsidRDefault="007B6174" w:rsidP="007B6174">
            <w:pPr>
              <w:pStyle w:val="2-"/>
              <w:rPr>
                <w:color w:val="auto"/>
              </w:rPr>
            </w:pPr>
            <w:r w:rsidRPr="007B6174">
              <w:rPr>
                <w:color w:val="auto"/>
              </w:rPr>
              <w:t>END: C2(0x800209c0,0x80020720)</w:t>
            </w:r>
          </w:p>
          <w:p w14:paraId="2F38160D" w14:textId="77777777" w:rsidR="007B6174" w:rsidRPr="007B6174" w:rsidRDefault="007B6174" w:rsidP="007B6174">
            <w:pPr>
              <w:pStyle w:val="2-"/>
              <w:rPr>
                <w:color w:val="auto"/>
              </w:rPr>
            </w:pPr>
            <w:r w:rsidRPr="007B6174">
              <w:rPr>
                <w:color w:val="auto"/>
              </w:rPr>
              <w:t>[P0(0x80000038,0x00000000)] ... Wait(0x800203d0) ...</w:t>
            </w:r>
          </w:p>
          <w:p w14:paraId="15B2AB78" w14:textId="77777777" w:rsidR="007B6174" w:rsidRPr="007B6174" w:rsidRDefault="007B6174" w:rsidP="007B6174">
            <w:pPr>
              <w:pStyle w:val="2-"/>
              <w:rPr>
                <w:color w:val="auto"/>
              </w:rPr>
            </w:pPr>
            <w:r w:rsidRPr="007B6174">
              <w:rPr>
                <w:color w:val="auto"/>
              </w:rPr>
              <w:t>[C1(0x800203d0,0x80000038)] ... Wait(0x80020520) ...</w:t>
            </w:r>
          </w:p>
          <w:p w14:paraId="0268DDA9" w14:textId="77777777" w:rsidR="007B6174" w:rsidRPr="007B6174" w:rsidRDefault="007B6174" w:rsidP="007B6174">
            <w:pPr>
              <w:pStyle w:val="2-"/>
              <w:rPr>
                <w:color w:val="auto"/>
              </w:rPr>
            </w:pPr>
            <w:r w:rsidRPr="007B6174">
              <w:rPr>
                <w:color w:val="auto"/>
              </w:rPr>
              <w:t>[C2(0x80020520,0x800203d0)] ... Wait(0x80020690) ...</w:t>
            </w:r>
          </w:p>
          <w:p w14:paraId="0C0C3F51" w14:textId="77777777" w:rsidR="007B6174" w:rsidRPr="007B6174" w:rsidRDefault="007B6174" w:rsidP="007B6174">
            <w:pPr>
              <w:pStyle w:val="2-"/>
              <w:rPr>
                <w:color w:val="auto"/>
              </w:rPr>
            </w:pPr>
            <w:r w:rsidRPr="007B6174">
              <w:rPr>
                <w:color w:val="auto"/>
              </w:rPr>
              <w:t>[C1(0x80020720,0x80000038)] ... Wait(0x800209c0) ...</w:t>
            </w:r>
          </w:p>
          <w:p w14:paraId="4CE5AC44" w14:textId="77777777" w:rsidR="007B6174" w:rsidRPr="007B6174" w:rsidRDefault="007B6174" w:rsidP="007B6174">
            <w:pPr>
              <w:pStyle w:val="2-"/>
              <w:rPr>
                <w:color w:val="auto"/>
              </w:rPr>
            </w:pPr>
            <w:r w:rsidRPr="007B6174">
              <w:rPr>
                <w:color w:val="auto"/>
              </w:rPr>
              <w:t>[C2(0x80020520,0x800203d0)] ... Wait(0x80020690) End</w:t>
            </w:r>
          </w:p>
          <w:p w14:paraId="220E931F" w14:textId="77777777" w:rsidR="007B6174" w:rsidRPr="007B6174" w:rsidRDefault="007B6174" w:rsidP="007B6174">
            <w:pPr>
              <w:pStyle w:val="2-"/>
              <w:rPr>
                <w:color w:val="auto"/>
              </w:rPr>
            </w:pPr>
            <w:r w:rsidRPr="007B6174">
              <w:rPr>
                <w:color w:val="auto"/>
              </w:rPr>
              <w:t>END: C2(0x80020520,0x800203d0)</w:t>
            </w:r>
          </w:p>
          <w:p w14:paraId="242EE26E" w14:textId="77777777" w:rsidR="007B6174" w:rsidRPr="007B6174" w:rsidRDefault="007B6174" w:rsidP="007B6174">
            <w:pPr>
              <w:pStyle w:val="2-"/>
              <w:rPr>
                <w:color w:val="auto"/>
              </w:rPr>
            </w:pPr>
            <w:r w:rsidRPr="007B6174">
              <w:rPr>
                <w:color w:val="auto"/>
              </w:rPr>
              <w:t>[C1(0x80020720,0x80000038)] ... Wait(0x800209c0) End</w:t>
            </w:r>
          </w:p>
          <w:p w14:paraId="35B16B74" w14:textId="77777777" w:rsidR="007B6174" w:rsidRPr="007B6174" w:rsidRDefault="007B6174" w:rsidP="007B6174">
            <w:pPr>
              <w:pStyle w:val="2-"/>
              <w:rPr>
                <w:color w:val="auto"/>
              </w:rPr>
            </w:pPr>
            <w:r w:rsidRPr="007B6174">
              <w:rPr>
                <w:color w:val="auto"/>
              </w:rPr>
              <w:t>END: C1(0x80020720,0x80000038)</w:t>
            </w:r>
          </w:p>
          <w:p w14:paraId="727424A5" w14:textId="77777777" w:rsidR="007B6174" w:rsidRPr="007B6174" w:rsidRDefault="007B6174" w:rsidP="007B6174">
            <w:pPr>
              <w:pStyle w:val="2-"/>
              <w:rPr>
                <w:color w:val="auto"/>
              </w:rPr>
            </w:pPr>
            <w:r w:rsidRPr="007B6174">
              <w:rPr>
                <w:color w:val="auto"/>
              </w:rPr>
              <w:t>[C1(0x800203d0,0x80000038)] ... Wait(0x80020520) End</w:t>
            </w:r>
          </w:p>
          <w:p w14:paraId="6CAEB02C" w14:textId="77777777" w:rsidR="007B6174" w:rsidRPr="007B6174" w:rsidRDefault="007B6174" w:rsidP="007B6174">
            <w:pPr>
              <w:pStyle w:val="2-"/>
              <w:rPr>
                <w:color w:val="auto"/>
              </w:rPr>
            </w:pPr>
            <w:r w:rsidRPr="007B6174">
              <w:rPr>
                <w:color w:val="auto"/>
              </w:rPr>
              <w:t>[C1(0x800203d0,0x80000038)] ... Wait(0x80020930) ...</w:t>
            </w:r>
          </w:p>
          <w:p w14:paraId="04A966EC" w14:textId="77777777" w:rsidR="007B6174" w:rsidRPr="007B6174" w:rsidRDefault="007B6174" w:rsidP="007B6174">
            <w:pPr>
              <w:pStyle w:val="2-"/>
              <w:rPr>
                <w:color w:val="auto"/>
              </w:rPr>
            </w:pPr>
            <w:r w:rsidRPr="007B6174">
              <w:rPr>
                <w:color w:val="auto"/>
              </w:rPr>
              <w:t>[C1(0x800203d0,0x80000038)] ... Wait(0x80020930) End</w:t>
            </w:r>
          </w:p>
          <w:p w14:paraId="71DE249A" w14:textId="77777777" w:rsidR="007B6174" w:rsidRPr="007B6174" w:rsidRDefault="007B6174" w:rsidP="007B6174">
            <w:pPr>
              <w:pStyle w:val="2-"/>
              <w:rPr>
                <w:color w:val="auto"/>
              </w:rPr>
            </w:pPr>
            <w:r w:rsidRPr="007B6174">
              <w:rPr>
                <w:color w:val="auto"/>
              </w:rPr>
              <w:lastRenderedPageBreak/>
              <w:t>END: C1(0x800203d0,0x80000038)</w:t>
            </w:r>
          </w:p>
          <w:p w14:paraId="722F22FA" w14:textId="77777777" w:rsidR="007B6174" w:rsidRPr="007B6174" w:rsidRDefault="007B6174" w:rsidP="007B6174">
            <w:pPr>
              <w:pStyle w:val="2-"/>
              <w:rPr>
                <w:color w:val="auto"/>
              </w:rPr>
            </w:pPr>
            <w:r w:rsidRPr="007B6174">
              <w:rPr>
                <w:color w:val="auto"/>
              </w:rPr>
              <w:t>[P0(0x80000038,0x00000000)] ... Wait(0x800203d0) End</w:t>
            </w:r>
          </w:p>
          <w:p w14:paraId="155DB48E" w14:textId="77777777" w:rsidR="007B6174" w:rsidRPr="007B6174" w:rsidRDefault="007B6174" w:rsidP="007B6174">
            <w:pPr>
              <w:pStyle w:val="2-"/>
              <w:rPr>
                <w:color w:val="auto"/>
              </w:rPr>
            </w:pPr>
            <w:r w:rsidRPr="007B6174">
              <w:rPr>
                <w:color w:val="auto"/>
              </w:rPr>
              <w:t>[P0(0x80000038,0x00000000)] ... Wait(0x80020720) ...</w:t>
            </w:r>
          </w:p>
          <w:p w14:paraId="46E45612" w14:textId="77777777" w:rsidR="007B6174" w:rsidRPr="007B6174" w:rsidRDefault="007B6174" w:rsidP="007B6174">
            <w:pPr>
              <w:pStyle w:val="2-"/>
              <w:rPr>
                <w:color w:val="auto"/>
              </w:rPr>
            </w:pPr>
            <w:r w:rsidRPr="007B6174">
              <w:rPr>
                <w:color w:val="auto"/>
              </w:rPr>
              <w:t>[P0(0x80000038,0x00000000)] ... Wait(0x80020720) End</w:t>
            </w:r>
          </w:p>
          <w:p w14:paraId="40C6CA01" w14:textId="77777777" w:rsidR="007B6174" w:rsidRPr="007B6174" w:rsidRDefault="007B6174" w:rsidP="007B6174">
            <w:pPr>
              <w:pStyle w:val="2-"/>
              <w:rPr>
                <w:color w:val="auto"/>
              </w:rPr>
            </w:pPr>
            <w:r w:rsidRPr="007B6174">
              <w:rPr>
                <w:color w:val="auto"/>
              </w:rPr>
              <w:t>[P0(0x80000038,0x00000000)] ... Wait(0x80020bb0) ...</w:t>
            </w:r>
          </w:p>
          <w:p w14:paraId="25405D8F" w14:textId="77777777" w:rsidR="007B6174" w:rsidRPr="007B6174" w:rsidRDefault="007B6174" w:rsidP="007B6174">
            <w:pPr>
              <w:pStyle w:val="2-"/>
              <w:rPr>
                <w:color w:val="auto"/>
              </w:rPr>
            </w:pPr>
            <w:r w:rsidRPr="007B6174">
              <w:rPr>
                <w:color w:val="auto"/>
              </w:rPr>
              <w:t>[P0(0x80000038,0x00000000)] ... Wait(0x80020bb0) End</w:t>
            </w:r>
          </w:p>
          <w:p w14:paraId="4A87F3B0" w14:textId="3151FE95" w:rsidR="00D44F57" w:rsidRDefault="007B6174" w:rsidP="007B6174">
            <w:pPr>
              <w:pStyle w:val="2-"/>
            </w:pPr>
            <w:r w:rsidRPr="007B6174">
              <w:rPr>
                <w:color w:val="auto"/>
              </w:rPr>
              <w:t>- End Thread Test -</w:t>
            </w:r>
          </w:p>
        </w:tc>
      </w:tr>
    </w:tbl>
    <w:p w14:paraId="7AE2A583" w14:textId="77777777" w:rsidR="00D44F57" w:rsidRDefault="00D44F57" w:rsidP="00D44F5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D665366" w14:textId="77777777" w:rsidTr="00F96884">
        <w:tc>
          <w:tcPr>
            <w:tcW w:w="8494" w:type="dxa"/>
          </w:tcPr>
          <w:p w14:paraId="63F49D6E" w14:textId="7D100321" w:rsidR="00D44F57" w:rsidRPr="000260B7" w:rsidRDefault="007B6174" w:rsidP="00F96884">
            <w:pPr>
              <w:pStyle w:val="2-"/>
              <w:rPr>
                <w:color w:val="FF0000"/>
              </w:rPr>
            </w:pPr>
            <w:r>
              <w:t>$ ps -ef | grep pthread</w:t>
            </w:r>
            <w:r w:rsidR="00D44F57">
              <w:t xml:space="preserve">       </w:t>
            </w:r>
            <w:r w:rsidR="00D44F57" w:rsidRPr="000260B7">
              <w:rPr>
                <w:color w:val="FF0000"/>
              </w:rPr>
              <w:t>※プロセスが</w:t>
            </w:r>
            <w:r w:rsidR="00D44F57">
              <w:rPr>
                <w:rFonts w:hint="eastAsia"/>
                <w:color w:val="FF0000"/>
              </w:rPr>
              <w:t>一つしか</w:t>
            </w:r>
            <w:r w:rsidR="00D44F57" w:rsidRPr="000260B7">
              <w:rPr>
                <w:color w:val="FF0000"/>
              </w:rPr>
              <w:t>生成されていることがわかる</w:t>
            </w:r>
          </w:p>
          <w:p w14:paraId="12E09950" w14:textId="1AC133F5" w:rsidR="00D44F57" w:rsidRDefault="007B6174" w:rsidP="007B6174">
            <w:pPr>
              <w:pStyle w:val="2-"/>
            </w:pPr>
            <w:r w:rsidRPr="007B6174">
              <w:rPr>
                <w:color w:val="auto"/>
              </w:rPr>
              <w:t xml:space="preserve">     </w:t>
            </w:r>
            <w:r w:rsidR="001119EA">
              <w:rPr>
                <w:color w:val="auto"/>
              </w:rPr>
              <w:t>u</w:t>
            </w:r>
            <w:r w:rsidR="001119EA" w:rsidRPr="000260B7">
              <w:rPr>
                <w:color w:val="auto"/>
              </w:rPr>
              <w:t>ser</w:t>
            </w:r>
            <w:r w:rsidR="001119EA">
              <w:rPr>
                <w:color w:val="auto"/>
              </w:rPr>
              <w:t>_name</w:t>
            </w:r>
            <w:r w:rsidRPr="007B6174">
              <w:rPr>
                <w:color w:val="auto"/>
              </w:rPr>
              <w:t xml:space="preserve">    8140   11912 pty0     11:38:07 /cygdrive/e/Work/test/Program/C++/Thread/pthread/pthread</w:t>
            </w:r>
          </w:p>
        </w:tc>
      </w:tr>
    </w:tbl>
    <w:p w14:paraId="31266E76" w14:textId="68E239A9" w:rsidR="00A30AAF" w:rsidRDefault="00A30AAF" w:rsidP="00A30AAF">
      <w:pPr>
        <w:pStyle w:val="2"/>
      </w:pPr>
      <w:bookmarkStart w:id="59" w:name="_Toc379553503"/>
      <w:r>
        <w:rPr>
          <w:rFonts w:hint="eastAsia"/>
        </w:rPr>
        <w:t>Win</w:t>
      </w:r>
      <w:r w:rsidR="00F66D92">
        <w:t>32AP</w:t>
      </w:r>
      <w:r w:rsidR="00F66D92">
        <w:rPr>
          <w:rFonts w:hint="eastAsia"/>
        </w:rPr>
        <w:t>I</w:t>
      </w:r>
      <w:r w:rsidR="00F66D92">
        <w:rPr>
          <w:rFonts w:hint="eastAsia"/>
        </w:rPr>
        <w:t>版スレッド</w:t>
      </w:r>
      <w:bookmarkEnd w:id="59"/>
      <w:r w:rsidR="00F66D92">
        <w:fldChar w:fldCharType="begin"/>
      </w:r>
      <w:r w:rsidR="00F66D92">
        <w:instrText xml:space="preserve"> XE "</w:instrText>
      </w:r>
      <w:r w:rsidR="00F66D92">
        <w:rPr>
          <w:rFonts w:hint="eastAsia"/>
        </w:rPr>
        <w:instrText>スレッド</w:instrText>
      </w:r>
      <w:r w:rsidR="00F66D92">
        <w:rPr>
          <w:rFonts w:hint="eastAsia"/>
        </w:rPr>
        <w:instrText>:</w:instrText>
      </w:r>
      <w:r w:rsidR="00F66D92">
        <w:instrText>WIN32API</w:instrText>
      </w:r>
      <w:r w:rsidR="00F66D92">
        <w:rPr>
          <w:rFonts w:hint="eastAsia"/>
        </w:rPr>
        <w:instrText>版</w:instrText>
      </w:r>
      <w:r w:rsidR="00F66D92">
        <w:instrText>" \y “</w:instrText>
      </w:r>
      <w:r w:rsidR="00F66D92">
        <w:rPr>
          <w:rFonts w:hint="eastAsia"/>
        </w:rPr>
        <w:instrText>すれっど</w:instrText>
      </w:r>
      <w:r w:rsidR="00F66D92">
        <w:rPr>
          <w:rFonts w:hint="eastAsia"/>
        </w:rPr>
        <w:instrText>:</w:instrText>
      </w:r>
      <w:r w:rsidR="00F66D92">
        <w:instrText>WIN32API</w:instrText>
      </w:r>
      <w:r w:rsidR="00F66D92">
        <w:rPr>
          <w:rFonts w:hint="eastAsia"/>
        </w:rPr>
        <w:instrText>ばん</w:instrText>
      </w:r>
      <w:r w:rsidR="00F66D92">
        <w:instrText xml:space="preserve">” </w:instrText>
      </w:r>
      <w:r w:rsidR="00F66D92">
        <w:fldChar w:fldCharType="end"/>
      </w:r>
    </w:p>
    <w:p w14:paraId="36185683" w14:textId="1778B594" w:rsidR="00C67540" w:rsidRDefault="00C67540" w:rsidP="001E63EA">
      <w:pPr>
        <w:pStyle w:val="a9"/>
        <w:ind w:firstLine="283"/>
      </w:pPr>
      <w:r>
        <w:t>前述の</w:t>
      </w:r>
      <w:r w:rsidR="00E3409D">
        <w:t>fork</w:t>
      </w:r>
      <w:r w:rsidR="00E3409D">
        <w:t>版</w:t>
      </w:r>
      <w:r w:rsidR="001E63EA">
        <w:t>、</w:t>
      </w:r>
      <w:r w:rsidR="001E63EA">
        <w:rPr>
          <w:rFonts w:hint="eastAsia"/>
        </w:rPr>
        <w:t>P</w:t>
      </w:r>
      <w:r w:rsidR="0014327E">
        <w:t>OSIX</w:t>
      </w:r>
      <w:r w:rsidR="0014327E">
        <w:rPr>
          <w:rFonts w:hint="eastAsia"/>
        </w:rPr>
        <w:t>スレッド</w:t>
      </w:r>
      <w:r w:rsidR="001E63EA">
        <w:rPr>
          <w:rFonts w:hint="eastAsia"/>
        </w:rPr>
        <w:t>ライブラリ版</w:t>
      </w:r>
      <w:r w:rsidR="00F66D92">
        <w:rPr>
          <w:rFonts w:hint="eastAsia"/>
        </w:rPr>
        <w:t>スレッド</w:t>
      </w:r>
      <w:r w:rsidR="00E3409D">
        <w:t>と同じ挙動のサンプル</w:t>
      </w:r>
      <w:r>
        <w:t>を示す</w:t>
      </w:r>
      <w:r w:rsidR="00E3409D">
        <w:t>。</w:t>
      </w:r>
    </w:p>
    <w:p w14:paraId="5ABEB6DF" w14:textId="5D444DAF" w:rsidR="00C67540" w:rsidRPr="0014327E" w:rsidRDefault="00C67540" w:rsidP="00C67540">
      <w:pPr>
        <w:pStyle w:val="a9"/>
        <w:ind w:firstLine="283"/>
        <w:rPr>
          <w:color w:val="FF0000"/>
        </w:rPr>
      </w:pPr>
      <w:r w:rsidRPr="0014327E">
        <w:rPr>
          <w:rFonts w:hint="eastAsia"/>
          <w:color w:val="FF0000"/>
        </w:rPr>
        <w:t>比較</w:t>
      </w:r>
      <w:r w:rsidR="0014327E">
        <w:rPr>
          <w:rFonts w:hint="eastAsia"/>
          <w:color w:val="FF0000"/>
        </w:rPr>
        <w:t>用に</w:t>
      </w:r>
      <w:r w:rsidRPr="0014327E">
        <w:rPr>
          <w:rFonts w:hint="eastAsia"/>
          <w:color w:val="FF0000"/>
        </w:rPr>
        <w:t>用意したサンプルだが、</w:t>
      </w:r>
      <w:r w:rsidRPr="0014327E">
        <w:rPr>
          <w:color w:val="FF0000"/>
        </w:rPr>
        <w:t>スレッドのサンプルとしては少し複雑すぎる。後述する同期処理のサンプルがもっとシンプルで分かり易い。</w:t>
      </w:r>
    </w:p>
    <w:p w14:paraId="2B6F8FDA" w14:textId="29A49E39" w:rsidR="001E63EA" w:rsidRDefault="00316B73" w:rsidP="007F28C4">
      <w:pPr>
        <w:pStyle w:val="a9"/>
        <w:spacing w:beforeLines="50" w:before="180"/>
        <w:ind w:firstLine="283"/>
      </w:pPr>
      <w:r>
        <w:rPr>
          <w:rFonts w:hint="eastAsia"/>
        </w:rPr>
        <w:t>スレッド生成関数、終了待ち関数、</w:t>
      </w:r>
      <w:r w:rsidR="001E63EA">
        <w:rPr>
          <w:rFonts w:hint="eastAsia"/>
        </w:rPr>
        <w:t>Sleep()</w:t>
      </w:r>
      <w:r w:rsidR="001E63EA">
        <w:rPr>
          <w:rFonts w:hint="eastAsia"/>
        </w:rPr>
        <w:t>関数の扱いが</w:t>
      </w:r>
      <w:r w:rsidR="0014327E">
        <w:t>POSIX</w:t>
      </w:r>
      <w:r w:rsidR="0014327E">
        <w:rPr>
          <w:rFonts w:hint="eastAsia"/>
        </w:rPr>
        <w:t>スレッド</w:t>
      </w:r>
      <w:r w:rsidR="00C67540">
        <w:t>ライブラリ</w:t>
      </w:r>
      <w:r w:rsidR="001E63EA">
        <w:rPr>
          <w:rFonts w:hint="eastAsia"/>
        </w:rPr>
        <w:t>版と異なる。</w:t>
      </w:r>
    </w:p>
    <w:p w14:paraId="602FF49A" w14:textId="084A0524" w:rsidR="00E3409D" w:rsidRDefault="0014327E" w:rsidP="00E3409D">
      <w:pPr>
        <w:pStyle w:val="a9"/>
        <w:ind w:firstLine="283"/>
      </w:pPr>
      <w:r>
        <w:rPr>
          <w:rFonts w:hint="eastAsia"/>
        </w:rPr>
        <w:t>あわせて、</w:t>
      </w:r>
      <w:r w:rsidR="001E63EA">
        <w:rPr>
          <w:rFonts w:hint="eastAsia"/>
        </w:rPr>
        <w:t>Windows</w:t>
      </w:r>
      <w:r w:rsidR="001E63EA">
        <w:rPr>
          <w:rFonts w:hint="eastAsia"/>
        </w:rPr>
        <w:t>版の</w:t>
      </w:r>
      <w:r w:rsidR="00E3409D">
        <w:rPr>
          <w:rFonts w:hint="eastAsia"/>
        </w:rPr>
        <w:t>TLS</w:t>
      </w:r>
      <w:r w:rsidR="00E3409D">
        <w:rPr>
          <w:rFonts w:hint="eastAsia"/>
        </w:rPr>
        <w:t>（スレッドローカルストレージ）の動作もテスト。</w:t>
      </w:r>
    </w:p>
    <w:p w14:paraId="6374DABE" w14:textId="3735CE02" w:rsidR="00C67540" w:rsidRDefault="00C67540" w:rsidP="00C67540">
      <w:pPr>
        <w:pStyle w:val="a9"/>
        <w:spacing w:beforeLines="50" w:before="180"/>
        <w:ind w:firstLine="283"/>
      </w:pPr>
      <w:r>
        <w:t>サンプルには示していないが、スレッド生成時にスタック領域（のサイズ）やスレッド優先度などを設定することが可能。</w:t>
      </w:r>
    </w:p>
    <w:p w14:paraId="34725EE6" w14:textId="77777777" w:rsidR="00576268" w:rsidRDefault="00576268" w:rsidP="003F1110">
      <w:pPr>
        <w:pStyle w:val="a9"/>
        <w:spacing w:beforeLines="50" w:before="180"/>
        <w:ind w:firstLine="283"/>
      </w:pPr>
      <w:r>
        <w:rPr>
          <w:rFonts w:hint="eastAsia"/>
        </w:rPr>
        <w:t>Windows</w:t>
      </w:r>
      <w:r>
        <w:rPr>
          <w:rFonts w:hint="eastAsia"/>
        </w:rPr>
        <w:t>のスレッド生成用関数には、</w:t>
      </w:r>
      <w:r w:rsidRPr="00576268">
        <w:t>CreateThread</w:t>
      </w:r>
      <w:r>
        <w:t xml:space="preserve">() </w:t>
      </w:r>
      <w:r>
        <w:rPr>
          <w:rFonts w:hint="eastAsia"/>
        </w:rPr>
        <w:t>関数、</w:t>
      </w:r>
      <w:r w:rsidRPr="00576268">
        <w:t>_beginthread</w:t>
      </w:r>
      <w:r>
        <w:t xml:space="preserve">() </w:t>
      </w:r>
      <w:r>
        <w:rPr>
          <w:rFonts w:hint="eastAsia"/>
        </w:rPr>
        <w:t>関数、</w:t>
      </w:r>
      <w:r w:rsidRPr="00576268">
        <w:t>_beginthreadex</w:t>
      </w:r>
      <w:r>
        <w:rPr>
          <w:rFonts w:hint="eastAsia"/>
        </w:rPr>
        <w:t>(</w:t>
      </w:r>
      <w:r>
        <w:t xml:space="preserve">) </w:t>
      </w:r>
      <w:r>
        <w:rPr>
          <w:rFonts w:hint="eastAsia"/>
        </w:rPr>
        <w:t>関数がある。</w:t>
      </w:r>
    </w:p>
    <w:p w14:paraId="4B6B14D9" w14:textId="77777777" w:rsidR="00576268" w:rsidRDefault="00576268" w:rsidP="00576268">
      <w:pPr>
        <w:pStyle w:val="a9"/>
        <w:ind w:firstLine="283"/>
      </w:pPr>
      <w:r w:rsidRPr="00576268">
        <w:t>CreateThread</w:t>
      </w:r>
      <w:r>
        <w:t xml:space="preserve">() </w:t>
      </w:r>
      <w:r>
        <w:rPr>
          <w:rFonts w:hint="eastAsia"/>
        </w:rPr>
        <w:t>関数で呼び出したスレッド関数の中では</w:t>
      </w:r>
      <w:r>
        <w:rPr>
          <w:rFonts w:hint="eastAsia"/>
        </w:rPr>
        <w:t>C</w:t>
      </w:r>
      <w:r>
        <w:rPr>
          <w:rFonts w:hint="eastAsia"/>
        </w:rPr>
        <w:t>ランタイムライブラリが使えず、また自身のスレッドハンドルをクローズできないという問題があるため、基本的に使用しないこと。</w:t>
      </w:r>
    </w:p>
    <w:p w14:paraId="5F7D5017" w14:textId="0E47EA15" w:rsidR="001E63EA" w:rsidRDefault="00576268" w:rsidP="00576268">
      <w:pPr>
        <w:pStyle w:val="a9"/>
        <w:ind w:firstLine="283"/>
      </w:pPr>
      <w:r w:rsidRPr="00576268">
        <w:t>_beginthread</w:t>
      </w:r>
      <w:r>
        <w:t xml:space="preserve">() </w:t>
      </w:r>
      <w:r>
        <w:rPr>
          <w:rFonts w:hint="eastAsia"/>
        </w:rPr>
        <w:t>関数と</w:t>
      </w:r>
      <w:r w:rsidRPr="00576268">
        <w:t>_beginthreadex</w:t>
      </w:r>
      <w:r>
        <w:rPr>
          <w:rFonts w:hint="eastAsia"/>
        </w:rPr>
        <w:t>(</w:t>
      </w:r>
      <w:r>
        <w:t xml:space="preserve">) </w:t>
      </w:r>
      <w:r>
        <w:rPr>
          <w:rFonts w:hint="eastAsia"/>
        </w:rPr>
        <w:t>関数の違いは、スレッド生成時に細かい制御ができるかどうかという点。</w:t>
      </w:r>
    </w:p>
    <w:p w14:paraId="2C048EBF" w14:textId="5F14E461" w:rsidR="00C67540" w:rsidRPr="00C67540" w:rsidRDefault="00C67540" w:rsidP="00C67540">
      <w:pPr>
        <w:pStyle w:val="a9"/>
        <w:spacing w:beforeLines="50" w:before="180"/>
        <w:ind w:firstLine="283"/>
      </w:pPr>
      <w:r>
        <w:t>なお、</w:t>
      </w:r>
      <w:r>
        <w:rPr>
          <w:rFonts w:hint="eastAsia"/>
        </w:rPr>
        <w:t xml:space="preserve">fork </w:t>
      </w:r>
      <w:r>
        <w:rPr>
          <w:rFonts w:hint="eastAsia"/>
        </w:rPr>
        <w:t>と同様のコピープロセスを生成する仕組みは</w:t>
      </w:r>
      <w:r>
        <w:rPr>
          <w:rFonts w:hint="eastAsia"/>
        </w:rPr>
        <w:t>W</w:t>
      </w:r>
      <w:r>
        <w:t>indows</w:t>
      </w:r>
      <w:r>
        <w:t>にはないが、実行ファイル（</w:t>
      </w:r>
      <w:r>
        <w:rPr>
          <w:rFonts w:hint="eastAsia"/>
        </w:rPr>
        <w:t>.exe</w:t>
      </w:r>
      <w:r>
        <w:rPr>
          <w:rFonts w:hint="eastAsia"/>
        </w:rPr>
        <w:t>）を指定してプロセス／子プロセスを作成する仕組みは用意されている。（サンプルは割愛）</w:t>
      </w:r>
    </w:p>
    <w:p w14:paraId="2AC79B14" w14:textId="38EB38CA" w:rsidR="00E3409D" w:rsidRDefault="001E63EA" w:rsidP="00E3409D">
      <w:pPr>
        <w:pStyle w:val="a9"/>
        <w:keepNext/>
        <w:widowControl/>
        <w:spacing w:beforeLines="50" w:before="180"/>
        <w:ind w:firstLineChars="0" w:firstLine="0"/>
      </w:pPr>
      <w:r>
        <w:rPr>
          <w:rFonts w:hint="eastAsia"/>
        </w:rPr>
        <w:t>Win</w:t>
      </w:r>
      <w:r w:rsidR="005A5AF6">
        <w:t>32API</w:t>
      </w:r>
      <w:r w:rsidR="005A5AF6">
        <w:t>版</w:t>
      </w:r>
      <w:r w:rsidR="00E3409D">
        <w:t>スレッド</w:t>
      </w:r>
      <w:r w:rsidR="00E3409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056FC4E4" w14:textId="77777777" w:rsidTr="00566D74">
        <w:tc>
          <w:tcPr>
            <w:tcW w:w="8494" w:type="dxa"/>
          </w:tcPr>
          <w:p w14:paraId="0D16AD72" w14:textId="77777777" w:rsidR="00305003" w:rsidRDefault="00305003" w:rsidP="00305003">
            <w:pPr>
              <w:pStyle w:val="2-"/>
            </w:pPr>
            <w:r>
              <w:t>#include &lt;stdio.h&gt;</w:t>
            </w:r>
          </w:p>
          <w:p w14:paraId="3A089D52" w14:textId="77777777" w:rsidR="00305003" w:rsidRDefault="00305003" w:rsidP="00305003">
            <w:pPr>
              <w:pStyle w:val="2-"/>
            </w:pPr>
            <w:r>
              <w:t>#include &lt;stdlib.h&gt;</w:t>
            </w:r>
          </w:p>
          <w:p w14:paraId="74AFE454" w14:textId="77777777" w:rsidR="00305003" w:rsidRPr="00305003" w:rsidRDefault="00305003" w:rsidP="00305003">
            <w:pPr>
              <w:pStyle w:val="2-"/>
              <w:rPr>
                <w:color w:val="FF0000"/>
              </w:rPr>
            </w:pPr>
          </w:p>
          <w:p w14:paraId="1AD753CB" w14:textId="77777777" w:rsidR="00305003" w:rsidRPr="00305003" w:rsidRDefault="00305003" w:rsidP="00305003">
            <w:pPr>
              <w:pStyle w:val="2-"/>
              <w:rPr>
                <w:color w:val="FF0000"/>
              </w:rPr>
            </w:pPr>
            <w:r w:rsidRPr="00305003">
              <w:rPr>
                <w:color w:val="FF0000"/>
              </w:rPr>
              <w:t>#include &lt;windows.h&gt;</w:t>
            </w:r>
          </w:p>
          <w:p w14:paraId="51B64E2A" w14:textId="77777777" w:rsidR="00305003" w:rsidRPr="00305003" w:rsidRDefault="00305003" w:rsidP="00305003">
            <w:pPr>
              <w:pStyle w:val="2-"/>
              <w:rPr>
                <w:color w:val="FF0000"/>
              </w:rPr>
            </w:pPr>
            <w:r w:rsidRPr="00305003">
              <w:rPr>
                <w:color w:val="FF0000"/>
              </w:rPr>
              <w:t>#include &lt;process.h&gt;</w:t>
            </w:r>
          </w:p>
          <w:p w14:paraId="59E17CAB" w14:textId="77777777" w:rsidR="00305003" w:rsidRDefault="00305003" w:rsidP="00305003">
            <w:pPr>
              <w:pStyle w:val="2-"/>
            </w:pPr>
          </w:p>
          <w:p w14:paraId="3A789D0A" w14:textId="77777777" w:rsidR="00305003" w:rsidRPr="00305003" w:rsidRDefault="00305003" w:rsidP="00305003">
            <w:pPr>
              <w:pStyle w:val="2-"/>
              <w:rPr>
                <w:color w:val="00B050"/>
              </w:rPr>
            </w:pPr>
            <w:r w:rsidRPr="00305003">
              <w:rPr>
                <w:rFonts w:hint="eastAsia"/>
                <w:color w:val="00B050"/>
              </w:rPr>
              <w:t>//スレッドローカルストレージ(TLS)テスト</w:t>
            </w:r>
          </w:p>
          <w:p w14:paraId="402D5835" w14:textId="77777777" w:rsidR="00305003" w:rsidRDefault="00305003" w:rsidP="00305003">
            <w:pPr>
              <w:pStyle w:val="2-"/>
            </w:pPr>
            <w:r w:rsidRPr="00305003">
              <w:rPr>
                <w:rFonts w:hint="eastAsia"/>
                <w:color w:val="FF0000"/>
              </w:rPr>
              <w:t>__declspec(thread)</w:t>
            </w:r>
            <w:r>
              <w:rPr>
                <w:rFonts w:hint="eastAsia"/>
              </w:rPr>
              <w:t xml:space="preserve"> unsigned int tls_tid = 0;</w:t>
            </w:r>
            <w:r w:rsidRPr="00305003">
              <w:rPr>
                <w:rFonts w:hint="eastAsia"/>
                <w:color w:val="00B050"/>
              </w:rPr>
              <w:t>//Visual C++固有版TLS指定</w:t>
            </w:r>
          </w:p>
          <w:p w14:paraId="0CC287DC" w14:textId="77777777" w:rsidR="00305003" w:rsidRDefault="00305003" w:rsidP="00305003">
            <w:pPr>
              <w:pStyle w:val="2-"/>
            </w:pPr>
          </w:p>
          <w:p w14:paraId="1DE2C430" w14:textId="77777777" w:rsidR="00305003" w:rsidRPr="00305003" w:rsidRDefault="00305003" w:rsidP="00305003">
            <w:pPr>
              <w:pStyle w:val="2-"/>
              <w:rPr>
                <w:color w:val="00B050"/>
              </w:rPr>
            </w:pPr>
            <w:r w:rsidRPr="00305003">
              <w:rPr>
                <w:rFonts w:hint="eastAsia"/>
                <w:color w:val="00B050"/>
              </w:rPr>
              <w:t>//テスト用情報</w:t>
            </w:r>
          </w:p>
          <w:p w14:paraId="1F8D20EF" w14:textId="77777777" w:rsidR="00305003" w:rsidRDefault="00305003" w:rsidP="00305003">
            <w:pPr>
              <w:pStyle w:val="2-"/>
            </w:pPr>
            <w:r>
              <w:lastRenderedPageBreak/>
              <w:t>struct TEST_INFO</w:t>
            </w:r>
          </w:p>
          <w:p w14:paraId="04352CD9" w14:textId="77777777" w:rsidR="00305003" w:rsidRDefault="00305003" w:rsidP="00305003">
            <w:pPr>
              <w:pStyle w:val="2-"/>
            </w:pPr>
            <w:r>
              <w:t>{</w:t>
            </w:r>
          </w:p>
          <w:p w14:paraId="070620E8" w14:textId="77777777" w:rsidR="00305003" w:rsidRPr="00305003" w:rsidRDefault="00305003" w:rsidP="00305003">
            <w:pPr>
              <w:pStyle w:val="2-"/>
              <w:rPr>
                <w:color w:val="00B050"/>
              </w:rPr>
            </w:pPr>
            <w:r>
              <w:rPr>
                <w:rFonts w:hint="eastAsia"/>
              </w:rPr>
              <w:tab/>
              <w:t>const char* text;</w:t>
            </w:r>
            <w:r w:rsidRPr="00305003">
              <w:rPr>
                <w:rFonts w:hint="eastAsia"/>
                <w:color w:val="00B050"/>
              </w:rPr>
              <w:t>//文字列</w:t>
            </w:r>
          </w:p>
          <w:p w14:paraId="11290DDF" w14:textId="77777777" w:rsidR="00305003" w:rsidRPr="00305003" w:rsidRDefault="00305003" w:rsidP="00305003">
            <w:pPr>
              <w:pStyle w:val="2-"/>
              <w:rPr>
                <w:color w:val="00B050"/>
              </w:rPr>
            </w:pPr>
            <w:r>
              <w:rPr>
                <w:rFonts w:hint="eastAsia"/>
              </w:rPr>
              <w:tab/>
              <w:t xml:space="preserve">int value;      </w:t>
            </w:r>
            <w:r w:rsidRPr="00305003">
              <w:rPr>
                <w:rFonts w:hint="eastAsia"/>
                <w:color w:val="00B050"/>
              </w:rPr>
              <w:t xml:space="preserve"> //数値</w:t>
            </w:r>
          </w:p>
          <w:p w14:paraId="6F05D038" w14:textId="77777777" w:rsidR="00305003" w:rsidRPr="00305003" w:rsidRDefault="00305003" w:rsidP="00305003">
            <w:pPr>
              <w:pStyle w:val="2-"/>
              <w:rPr>
                <w:color w:val="00B050"/>
              </w:rPr>
            </w:pPr>
            <w:r>
              <w:rPr>
                <w:rFonts w:hint="eastAsia"/>
              </w:rPr>
              <w:tab/>
              <w:t xml:space="preserve">int loop_max;   </w:t>
            </w:r>
            <w:r w:rsidRPr="00305003">
              <w:rPr>
                <w:rFonts w:hint="eastAsia"/>
                <w:color w:val="00B050"/>
              </w:rPr>
              <w:t xml:space="preserve"> //テストループ回数</w:t>
            </w:r>
          </w:p>
          <w:p w14:paraId="4D11D4A0" w14:textId="77777777" w:rsidR="00305003" w:rsidRPr="00305003" w:rsidRDefault="00305003" w:rsidP="00305003">
            <w:pPr>
              <w:pStyle w:val="2-"/>
              <w:rPr>
                <w:color w:val="00B050"/>
              </w:rPr>
            </w:pPr>
            <w:r>
              <w:rPr>
                <w:rFonts w:hint="eastAsia"/>
              </w:rPr>
              <w:tab/>
              <w:t xml:space="preserve">int start_i;    </w:t>
            </w:r>
            <w:r w:rsidRPr="00305003">
              <w:rPr>
                <w:rFonts w:hint="eastAsia"/>
                <w:color w:val="00B050"/>
              </w:rPr>
              <w:t xml:space="preserve"> //スレッド生成ループ開始値</w:t>
            </w:r>
          </w:p>
          <w:p w14:paraId="4016E7B3" w14:textId="77777777" w:rsidR="00305003" w:rsidRDefault="00305003" w:rsidP="00305003">
            <w:pPr>
              <w:pStyle w:val="2-"/>
            </w:pPr>
            <w:r>
              <w:t>};</w:t>
            </w:r>
          </w:p>
          <w:p w14:paraId="49C3953E" w14:textId="77777777" w:rsidR="00305003" w:rsidRDefault="00305003" w:rsidP="00305003">
            <w:pPr>
              <w:pStyle w:val="2-"/>
            </w:pPr>
          </w:p>
          <w:p w14:paraId="6F4155D8" w14:textId="77777777" w:rsidR="00305003" w:rsidRPr="00305003" w:rsidRDefault="00305003" w:rsidP="00305003">
            <w:pPr>
              <w:pStyle w:val="2-"/>
              <w:rPr>
                <w:color w:val="00B050"/>
              </w:rPr>
            </w:pPr>
            <w:r w:rsidRPr="00305003">
              <w:rPr>
                <w:rFonts w:hint="eastAsia"/>
                <w:color w:val="00B050"/>
              </w:rPr>
              <w:t>//スレッド情報</w:t>
            </w:r>
          </w:p>
          <w:p w14:paraId="38873602" w14:textId="77777777" w:rsidR="00305003" w:rsidRDefault="00305003" w:rsidP="00305003">
            <w:pPr>
              <w:pStyle w:val="2-"/>
            </w:pPr>
            <w:r>
              <w:t>struct THREAD_INFO</w:t>
            </w:r>
          </w:p>
          <w:p w14:paraId="362FABFD" w14:textId="77777777" w:rsidR="00305003" w:rsidRDefault="00305003" w:rsidP="00305003">
            <w:pPr>
              <w:pStyle w:val="2-"/>
            </w:pPr>
            <w:r>
              <w:t>{</w:t>
            </w:r>
          </w:p>
          <w:p w14:paraId="5DE5EAC4" w14:textId="77777777" w:rsidR="00305003" w:rsidRPr="00305003" w:rsidRDefault="00305003" w:rsidP="00305003">
            <w:pPr>
              <w:pStyle w:val="2-"/>
              <w:rPr>
                <w:color w:val="00B050"/>
              </w:rPr>
            </w:pPr>
            <w:r>
              <w:rPr>
                <w:rFonts w:hint="eastAsia"/>
              </w:rPr>
              <w:tab/>
              <w:t xml:space="preserve">int level;              </w:t>
            </w:r>
            <w:r w:rsidRPr="00305003">
              <w:rPr>
                <w:rFonts w:hint="eastAsia"/>
                <w:color w:val="00B050"/>
              </w:rPr>
              <w:t>//子スレッドレベル</w:t>
            </w:r>
          </w:p>
          <w:p w14:paraId="586C4395" w14:textId="77777777" w:rsidR="00305003" w:rsidRDefault="00305003" w:rsidP="00305003">
            <w:pPr>
              <w:pStyle w:val="2-"/>
            </w:pPr>
            <w:r>
              <w:rPr>
                <w:rFonts w:hint="eastAsia"/>
              </w:rPr>
              <w:tab/>
              <w:t>unsigned int parent_tid;</w:t>
            </w:r>
            <w:r w:rsidRPr="00305003">
              <w:rPr>
                <w:rFonts w:hint="eastAsia"/>
                <w:color w:val="00B050"/>
              </w:rPr>
              <w:t>//親スレッドID</w:t>
            </w:r>
          </w:p>
          <w:p w14:paraId="4C6997ED" w14:textId="77777777" w:rsidR="00305003" w:rsidRPr="00305003" w:rsidRDefault="00305003" w:rsidP="00305003">
            <w:pPr>
              <w:pStyle w:val="2-"/>
              <w:rPr>
                <w:color w:val="00B050"/>
              </w:rPr>
            </w:pPr>
            <w:r>
              <w:rPr>
                <w:rFonts w:hint="eastAsia"/>
              </w:rPr>
              <w:tab/>
              <w:t xml:space="preserve">bool is_root_thread;    </w:t>
            </w:r>
            <w:r w:rsidRPr="00305003">
              <w:rPr>
                <w:rFonts w:hint="eastAsia"/>
                <w:color w:val="00B050"/>
              </w:rPr>
              <w:t>//大元のスレッド判定用フラグ</w:t>
            </w:r>
          </w:p>
          <w:p w14:paraId="09F62F0D" w14:textId="77777777" w:rsidR="00305003" w:rsidRDefault="00305003" w:rsidP="00305003">
            <w:pPr>
              <w:pStyle w:val="2-"/>
            </w:pPr>
            <w:r>
              <w:t>};</w:t>
            </w:r>
          </w:p>
          <w:p w14:paraId="4477B1EE" w14:textId="77777777" w:rsidR="00305003" w:rsidRDefault="00305003" w:rsidP="00305003">
            <w:pPr>
              <w:pStyle w:val="2-"/>
            </w:pPr>
          </w:p>
          <w:p w14:paraId="3EF1D7BF" w14:textId="77777777" w:rsidR="00305003" w:rsidRPr="00305003" w:rsidRDefault="00305003" w:rsidP="00305003">
            <w:pPr>
              <w:pStyle w:val="2-"/>
              <w:rPr>
                <w:color w:val="00B050"/>
              </w:rPr>
            </w:pPr>
            <w:r w:rsidRPr="00305003">
              <w:rPr>
                <w:rFonts w:hint="eastAsia"/>
                <w:color w:val="00B050"/>
              </w:rPr>
              <w:t>//スレッド受け渡し情報</w:t>
            </w:r>
          </w:p>
          <w:p w14:paraId="5EEE7D85" w14:textId="77777777" w:rsidR="00305003" w:rsidRDefault="00305003" w:rsidP="00305003">
            <w:pPr>
              <w:pStyle w:val="2-"/>
            </w:pPr>
            <w:r>
              <w:t>struct THREAD_PARAM</w:t>
            </w:r>
          </w:p>
          <w:p w14:paraId="7E524DED" w14:textId="77777777" w:rsidR="00305003" w:rsidRDefault="00305003" w:rsidP="00305003">
            <w:pPr>
              <w:pStyle w:val="2-"/>
            </w:pPr>
            <w:r>
              <w:t>{</w:t>
            </w:r>
          </w:p>
          <w:p w14:paraId="36846B8B" w14:textId="77777777" w:rsidR="00305003" w:rsidRPr="00305003" w:rsidRDefault="00305003" w:rsidP="00305003">
            <w:pPr>
              <w:pStyle w:val="2-"/>
              <w:rPr>
                <w:color w:val="00B050"/>
              </w:rPr>
            </w:pPr>
            <w:r>
              <w:rPr>
                <w:rFonts w:hint="eastAsia"/>
              </w:rPr>
              <w:tab/>
              <w:t xml:space="preserve">TEST_INFO test;   </w:t>
            </w:r>
            <w:r w:rsidRPr="00305003">
              <w:rPr>
                <w:rFonts w:hint="eastAsia"/>
                <w:color w:val="00B050"/>
              </w:rPr>
              <w:t xml:space="preserve"> //テスト用情報</w:t>
            </w:r>
          </w:p>
          <w:p w14:paraId="111E8373" w14:textId="77777777" w:rsidR="00305003" w:rsidRDefault="00305003" w:rsidP="00305003">
            <w:pPr>
              <w:pStyle w:val="2-"/>
            </w:pPr>
            <w:r>
              <w:rPr>
                <w:rFonts w:hint="eastAsia"/>
              </w:rPr>
              <w:tab/>
              <w:t>THREAD_INFO thread;</w:t>
            </w:r>
            <w:r w:rsidRPr="00305003">
              <w:rPr>
                <w:rFonts w:hint="eastAsia"/>
                <w:color w:val="00B050"/>
              </w:rPr>
              <w:t>//スレッド情報</w:t>
            </w:r>
          </w:p>
          <w:p w14:paraId="5AA57EFC" w14:textId="77777777" w:rsidR="00305003" w:rsidRDefault="00305003" w:rsidP="00305003">
            <w:pPr>
              <w:pStyle w:val="2-"/>
            </w:pPr>
            <w:r>
              <w:t>};</w:t>
            </w:r>
          </w:p>
          <w:p w14:paraId="1A0569D5" w14:textId="77777777" w:rsidR="00305003" w:rsidRDefault="00305003" w:rsidP="00305003">
            <w:pPr>
              <w:pStyle w:val="2-"/>
            </w:pPr>
          </w:p>
          <w:p w14:paraId="5CB9D383" w14:textId="77777777" w:rsidR="00305003" w:rsidRDefault="00305003" w:rsidP="00305003">
            <w:pPr>
              <w:pStyle w:val="2-"/>
            </w:pPr>
            <w:r w:rsidRPr="00305003">
              <w:rPr>
                <w:rFonts w:hint="eastAsia"/>
                <w:color w:val="00B050"/>
              </w:rPr>
              <w:t>//子スレッドの生成と終了待ち</w:t>
            </w:r>
          </w:p>
          <w:p w14:paraId="5FF43F33" w14:textId="77777777" w:rsidR="00305003" w:rsidRDefault="00305003" w:rsidP="00305003">
            <w:pPr>
              <w:pStyle w:val="2-"/>
            </w:pPr>
            <w:r>
              <w:t>extern void createChildThreads(const char* thread_name, TEST_INFO&amp; test, THREAD_INFO&amp; tinfo);</w:t>
            </w:r>
          </w:p>
          <w:p w14:paraId="382975F9" w14:textId="77777777" w:rsidR="00305003" w:rsidRDefault="00305003" w:rsidP="00305003">
            <w:pPr>
              <w:pStyle w:val="2-"/>
            </w:pPr>
          </w:p>
          <w:p w14:paraId="299FA142" w14:textId="77777777" w:rsidR="00305003" w:rsidRPr="00305003" w:rsidRDefault="00305003" w:rsidP="00305003">
            <w:pPr>
              <w:pStyle w:val="2-"/>
              <w:rPr>
                <w:color w:val="00B050"/>
              </w:rPr>
            </w:pPr>
            <w:r w:rsidRPr="00305003">
              <w:rPr>
                <w:rFonts w:hint="eastAsia"/>
                <w:color w:val="00B050"/>
              </w:rPr>
              <w:t>//スレッド関数</w:t>
            </w:r>
          </w:p>
          <w:p w14:paraId="6BFA259C" w14:textId="77777777" w:rsidR="00305003" w:rsidRPr="00305003" w:rsidRDefault="00305003" w:rsidP="00305003">
            <w:pPr>
              <w:pStyle w:val="2-"/>
              <w:rPr>
                <w:color w:val="FF0000"/>
              </w:rPr>
            </w:pPr>
            <w:r w:rsidRPr="00305003">
              <w:rPr>
                <w:color w:val="FF0000"/>
              </w:rPr>
              <w:t>unsigned int WINAPI threadFunc(void* param_p)</w:t>
            </w:r>
          </w:p>
          <w:p w14:paraId="7681BA32" w14:textId="77777777" w:rsidR="00305003" w:rsidRDefault="00305003" w:rsidP="00305003">
            <w:pPr>
              <w:pStyle w:val="2-"/>
            </w:pPr>
            <w:r>
              <w:t>{</w:t>
            </w:r>
          </w:p>
          <w:p w14:paraId="69D0F8FD" w14:textId="77777777" w:rsidR="00305003" w:rsidRPr="00305003" w:rsidRDefault="00305003" w:rsidP="00305003">
            <w:pPr>
              <w:pStyle w:val="2-"/>
              <w:rPr>
                <w:color w:val="00B050"/>
              </w:rPr>
            </w:pPr>
            <w:r>
              <w:rPr>
                <w:rFonts w:hint="eastAsia"/>
              </w:rPr>
              <w:tab/>
            </w:r>
            <w:r w:rsidRPr="00305003">
              <w:rPr>
                <w:rFonts w:hint="eastAsia"/>
                <w:color w:val="00B050"/>
              </w:rPr>
              <w:t>//パラメータ受け取り</w:t>
            </w:r>
          </w:p>
          <w:p w14:paraId="10ECE040" w14:textId="77777777" w:rsidR="00305003" w:rsidRDefault="00305003" w:rsidP="00305003">
            <w:pPr>
              <w:pStyle w:val="2-"/>
            </w:pPr>
            <w:r>
              <w:tab/>
              <w:t>TEST_INFO test;</w:t>
            </w:r>
          </w:p>
          <w:p w14:paraId="6A639EA9" w14:textId="77777777" w:rsidR="00305003" w:rsidRDefault="00305003" w:rsidP="00305003">
            <w:pPr>
              <w:pStyle w:val="2-"/>
            </w:pPr>
            <w:r>
              <w:tab/>
              <w:t>THREAD_INFO tinfo;</w:t>
            </w:r>
          </w:p>
          <w:p w14:paraId="0ACAA811" w14:textId="77777777" w:rsidR="00305003" w:rsidRDefault="00305003" w:rsidP="00305003">
            <w:pPr>
              <w:pStyle w:val="2-"/>
            </w:pPr>
            <w:r>
              <w:tab/>
              <w:t>{</w:t>
            </w:r>
          </w:p>
          <w:p w14:paraId="1B9E5285" w14:textId="77777777" w:rsidR="00305003" w:rsidRDefault="00305003" w:rsidP="00305003">
            <w:pPr>
              <w:pStyle w:val="2-"/>
            </w:pPr>
            <w:r>
              <w:tab/>
            </w:r>
            <w:r>
              <w:tab/>
              <w:t>THREAD_PARAM* param = (THREAD_PARAM*)param_p;</w:t>
            </w:r>
          </w:p>
          <w:p w14:paraId="23D07097" w14:textId="77777777" w:rsidR="00305003" w:rsidRDefault="00305003" w:rsidP="00305003">
            <w:pPr>
              <w:pStyle w:val="2-"/>
            </w:pPr>
            <w:r>
              <w:tab/>
            </w:r>
            <w:r>
              <w:tab/>
              <w:t>memcpy(&amp;test, &amp;param-&gt;test, sizeof(TEST_INFO));</w:t>
            </w:r>
          </w:p>
          <w:p w14:paraId="0E7C1425" w14:textId="77777777" w:rsidR="00305003" w:rsidRDefault="00305003" w:rsidP="00305003">
            <w:pPr>
              <w:pStyle w:val="2-"/>
            </w:pPr>
            <w:r>
              <w:tab/>
            </w:r>
            <w:r>
              <w:tab/>
              <w:t>memcpy(&amp;tinfo, &amp;param-&gt;thread, sizeof(THREAD_INFO));</w:t>
            </w:r>
          </w:p>
          <w:p w14:paraId="491D8743" w14:textId="77777777" w:rsidR="00305003" w:rsidRDefault="00305003" w:rsidP="00305003">
            <w:pPr>
              <w:pStyle w:val="2-"/>
            </w:pPr>
            <w:r>
              <w:tab/>
              <w:t>}</w:t>
            </w:r>
          </w:p>
          <w:p w14:paraId="0CDAFB8C" w14:textId="77777777" w:rsidR="00305003" w:rsidRDefault="00305003" w:rsidP="00305003">
            <w:pPr>
              <w:pStyle w:val="2-"/>
            </w:pPr>
          </w:p>
          <w:p w14:paraId="47F0D40B" w14:textId="77777777" w:rsidR="00305003" w:rsidRPr="00305003" w:rsidRDefault="00305003" w:rsidP="00305003">
            <w:pPr>
              <w:pStyle w:val="2-"/>
              <w:rPr>
                <w:color w:val="00B050"/>
              </w:rPr>
            </w:pPr>
            <w:r>
              <w:rPr>
                <w:rFonts w:hint="eastAsia"/>
              </w:rPr>
              <w:tab/>
            </w:r>
            <w:r w:rsidRPr="00305003">
              <w:rPr>
                <w:rFonts w:hint="eastAsia"/>
                <w:color w:val="00B050"/>
              </w:rPr>
              <w:t>//スレッド情報</w:t>
            </w:r>
          </w:p>
          <w:p w14:paraId="7D038DF2" w14:textId="77777777" w:rsidR="00305003" w:rsidRDefault="00305003" w:rsidP="00305003">
            <w:pPr>
              <w:pStyle w:val="2-"/>
            </w:pPr>
            <w:r>
              <w:tab/>
              <w:t>unsigned int tid_tmp = GetCurrentThreadId();</w:t>
            </w:r>
          </w:p>
          <w:p w14:paraId="0C6988F5" w14:textId="77777777" w:rsidR="00305003" w:rsidRDefault="00305003" w:rsidP="00305003">
            <w:pPr>
              <w:pStyle w:val="2-"/>
            </w:pPr>
          </w:p>
          <w:p w14:paraId="47B7E536" w14:textId="77777777" w:rsidR="00305003" w:rsidRDefault="00305003" w:rsidP="00305003">
            <w:pPr>
              <w:pStyle w:val="2-"/>
            </w:pPr>
            <w:r>
              <w:rPr>
                <w:rFonts w:hint="eastAsia"/>
              </w:rPr>
              <w:tab/>
            </w:r>
            <w:r w:rsidRPr="00305003">
              <w:rPr>
                <w:rFonts w:hint="eastAsia"/>
                <w:color w:val="00B050"/>
              </w:rPr>
              <w:t>//スレッドローカルストレージ(TLS)テスト</w:t>
            </w:r>
          </w:p>
          <w:p w14:paraId="74E12A05" w14:textId="77777777" w:rsidR="00305003" w:rsidRDefault="00305003" w:rsidP="00305003">
            <w:pPr>
              <w:pStyle w:val="2-"/>
            </w:pPr>
            <w:r>
              <w:tab/>
            </w:r>
            <w:r w:rsidRPr="00305003">
              <w:rPr>
                <w:color w:val="FF0000"/>
              </w:rPr>
              <w:t>tls_tid = tid_tmp;</w:t>
            </w:r>
          </w:p>
          <w:p w14:paraId="7D16071C" w14:textId="77777777" w:rsidR="00305003" w:rsidRDefault="00305003" w:rsidP="00305003">
            <w:pPr>
              <w:pStyle w:val="2-"/>
            </w:pPr>
          </w:p>
          <w:p w14:paraId="511BC2C5" w14:textId="77777777" w:rsidR="00305003" w:rsidRDefault="00305003" w:rsidP="00305003">
            <w:pPr>
              <w:pStyle w:val="2-"/>
            </w:pPr>
            <w:r>
              <w:rPr>
                <w:rFonts w:hint="eastAsia"/>
              </w:rPr>
              <w:tab/>
            </w:r>
            <w:r w:rsidRPr="00305003">
              <w:rPr>
                <w:rFonts w:hint="eastAsia"/>
                <w:color w:val="00B050"/>
              </w:rPr>
              <w:t>//大元のスレッド判定用フラグをOFF</w:t>
            </w:r>
          </w:p>
          <w:p w14:paraId="310BD450" w14:textId="77777777" w:rsidR="00305003" w:rsidRDefault="00305003" w:rsidP="00305003">
            <w:pPr>
              <w:pStyle w:val="2-"/>
            </w:pPr>
            <w:r>
              <w:tab/>
              <w:t>tinfo.is_root_thread = false;</w:t>
            </w:r>
          </w:p>
          <w:p w14:paraId="2DDCC540" w14:textId="77777777" w:rsidR="00305003" w:rsidRDefault="00305003" w:rsidP="00305003">
            <w:pPr>
              <w:pStyle w:val="2-"/>
            </w:pPr>
          </w:p>
          <w:p w14:paraId="0987E6F8" w14:textId="77777777" w:rsidR="00305003" w:rsidRDefault="00305003" w:rsidP="00305003">
            <w:pPr>
              <w:pStyle w:val="2-"/>
            </w:pPr>
            <w:r>
              <w:rPr>
                <w:rFonts w:hint="eastAsia"/>
              </w:rPr>
              <w:tab/>
            </w:r>
            <w:r w:rsidRPr="00305003">
              <w:rPr>
                <w:rFonts w:hint="eastAsia"/>
                <w:color w:val="00B050"/>
              </w:rPr>
              <w:t>//スレッド名を作成</w:t>
            </w:r>
          </w:p>
          <w:p w14:paraId="3DB46CD8" w14:textId="77777777" w:rsidR="00305003" w:rsidRDefault="00305003" w:rsidP="00305003">
            <w:pPr>
              <w:pStyle w:val="2-"/>
            </w:pPr>
            <w:r>
              <w:tab/>
              <w:t>++tinfo.level;</w:t>
            </w:r>
          </w:p>
          <w:p w14:paraId="4DC06F83" w14:textId="77777777" w:rsidR="00305003" w:rsidRDefault="00305003" w:rsidP="00305003">
            <w:pPr>
              <w:pStyle w:val="2-"/>
            </w:pPr>
            <w:r>
              <w:tab/>
              <w:t>char thread_name[32];</w:t>
            </w:r>
          </w:p>
          <w:p w14:paraId="6A82D4A5" w14:textId="77777777" w:rsidR="00305003" w:rsidRDefault="00305003" w:rsidP="00305003">
            <w:pPr>
              <w:pStyle w:val="2-"/>
            </w:pPr>
            <w:r>
              <w:tab/>
              <w:t>sprintf_s(thread_name, sizeof(thread_name), "C%d(%5d,%5d)", tinfo.level, tid_tmp, tinfo.parent_tid);</w:t>
            </w:r>
          </w:p>
          <w:p w14:paraId="3824B8E6" w14:textId="77777777" w:rsidR="00305003" w:rsidRPr="00305003" w:rsidRDefault="00305003" w:rsidP="00305003">
            <w:pPr>
              <w:pStyle w:val="2-"/>
              <w:rPr>
                <w:color w:val="00B050"/>
              </w:rPr>
            </w:pPr>
            <w:r>
              <w:rPr>
                <w:rFonts w:hint="eastAsia"/>
              </w:rPr>
              <w:tab/>
            </w:r>
            <w:r w:rsidRPr="00305003">
              <w:rPr>
                <w:rFonts w:hint="eastAsia"/>
                <w:color w:val="00B050"/>
              </w:rPr>
              <w:t>// C + 子スレッドのレベル + ( 自スレッドID , 親スレッドID )</w:t>
            </w:r>
          </w:p>
          <w:p w14:paraId="73D62C2A" w14:textId="77777777" w:rsidR="00305003" w:rsidRDefault="00305003" w:rsidP="00305003">
            <w:pPr>
              <w:pStyle w:val="2-"/>
            </w:pPr>
          </w:p>
          <w:p w14:paraId="7A693493" w14:textId="77777777" w:rsidR="00305003" w:rsidRPr="00305003" w:rsidRDefault="00305003" w:rsidP="00305003">
            <w:pPr>
              <w:pStyle w:val="2-"/>
              <w:rPr>
                <w:color w:val="00B050"/>
              </w:rPr>
            </w:pPr>
            <w:r>
              <w:rPr>
                <w:rFonts w:hint="eastAsia"/>
              </w:rPr>
              <w:tab/>
            </w:r>
            <w:r w:rsidRPr="00305003">
              <w:rPr>
                <w:rFonts w:hint="eastAsia"/>
                <w:color w:val="00B050"/>
              </w:rPr>
              <w:t>//子スレッド開始メッセージ</w:t>
            </w:r>
          </w:p>
          <w:p w14:paraId="3112EC35" w14:textId="77777777" w:rsidR="00305003" w:rsidRDefault="00305003" w:rsidP="00305003">
            <w:pPr>
              <w:pStyle w:val="2-"/>
            </w:pPr>
            <w:r>
              <w:tab/>
              <w:t>printf("START: %s\n", thread_name);</w:t>
            </w:r>
          </w:p>
          <w:p w14:paraId="3DFC6A05" w14:textId="77777777" w:rsidR="00305003" w:rsidRDefault="00305003" w:rsidP="00305003">
            <w:pPr>
              <w:pStyle w:val="2-"/>
            </w:pPr>
            <w:r>
              <w:tab/>
              <w:t>fflush(stdout);</w:t>
            </w:r>
          </w:p>
          <w:p w14:paraId="177C2792" w14:textId="77777777" w:rsidR="00305003" w:rsidRDefault="00305003" w:rsidP="00305003">
            <w:pPr>
              <w:pStyle w:val="2-"/>
            </w:pPr>
          </w:p>
          <w:p w14:paraId="1106D925" w14:textId="77777777" w:rsidR="00305003" w:rsidRPr="00305003" w:rsidRDefault="00305003" w:rsidP="00305003">
            <w:pPr>
              <w:pStyle w:val="2-"/>
              <w:rPr>
                <w:color w:val="00B050"/>
              </w:rPr>
            </w:pPr>
            <w:r>
              <w:rPr>
                <w:rFonts w:hint="eastAsia"/>
              </w:rPr>
              <w:tab/>
            </w:r>
            <w:r w:rsidRPr="00305003">
              <w:rPr>
                <w:rFonts w:hint="eastAsia"/>
                <w:color w:val="00B050"/>
              </w:rPr>
              <w:t>//テスト用変数を更新</w:t>
            </w:r>
          </w:p>
          <w:p w14:paraId="4EC51065" w14:textId="77777777" w:rsidR="00305003" w:rsidRDefault="00305003" w:rsidP="00305003">
            <w:pPr>
              <w:pStyle w:val="2-"/>
            </w:pPr>
            <w:r>
              <w:tab/>
              <w:t>++test.value;</w:t>
            </w:r>
          </w:p>
          <w:p w14:paraId="7912D61E" w14:textId="77777777" w:rsidR="00305003" w:rsidRDefault="00305003" w:rsidP="00305003">
            <w:pPr>
              <w:pStyle w:val="2-"/>
            </w:pPr>
            <w:r>
              <w:tab/>
              <w:t>++test.loop_max;</w:t>
            </w:r>
          </w:p>
          <w:p w14:paraId="62AD3E86" w14:textId="77777777" w:rsidR="00305003" w:rsidRDefault="00305003" w:rsidP="00305003">
            <w:pPr>
              <w:pStyle w:val="2-"/>
            </w:pPr>
          </w:p>
          <w:p w14:paraId="2B447DD0" w14:textId="77777777" w:rsidR="00305003" w:rsidRPr="00305003" w:rsidRDefault="00305003" w:rsidP="00305003">
            <w:pPr>
              <w:pStyle w:val="2-"/>
              <w:rPr>
                <w:color w:val="00B050"/>
              </w:rPr>
            </w:pPr>
            <w:r>
              <w:rPr>
                <w:rFonts w:hint="eastAsia"/>
              </w:rPr>
              <w:tab/>
            </w:r>
            <w:r w:rsidRPr="00305003">
              <w:rPr>
                <w:rFonts w:hint="eastAsia"/>
                <w:color w:val="00B050"/>
              </w:rPr>
              <w:t>//親スレッドIDを格納</w:t>
            </w:r>
          </w:p>
          <w:p w14:paraId="7D9B53F3" w14:textId="77777777" w:rsidR="00305003" w:rsidRDefault="00305003" w:rsidP="00305003">
            <w:pPr>
              <w:pStyle w:val="2-"/>
            </w:pPr>
            <w:r>
              <w:tab/>
              <w:t>tinfo.parent_tid = tid_tmp;</w:t>
            </w:r>
          </w:p>
          <w:p w14:paraId="4AF084BE" w14:textId="77777777" w:rsidR="00305003" w:rsidRDefault="00305003" w:rsidP="00305003">
            <w:pPr>
              <w:pStyle w:val="2-"/>
            </w:pPr>
          </w:p>
          <w:p w14:paraId="0821436B" w14:textId="77777777" w:rsidR="00305003" w:rsidRPr="00305003" w:rsidRDefault="00305003" w:rsidP="00305003">
            <w:pPr>
              <w:pStyle w:val="2-"/>
              <w:rPr>
                <w:color w:val="00B050"/>
              </w:rPr>
            </w:pPr>
            <w:r>
              <w:rPr>
                <w:rFonts w:hint="eastAsia"/>
              </w:rPr>
              <w:tab/>
            </w:r>
            <w:r w:rsidRPr="00305003">
              <w:rPr>
                <w:rFonts w:hint="eastAsia"/>
                <w:color w:val="00B050"/>
              </w:rPr>
              <w:t>//1秒スリープ</w:t>
            </w:r>
          </w:p>
          <w:p w14:paraId="7F2423E7" w14:textId="77777777" w:rsidR="00305003" w:rsidRDefault="00305003" w:rsidP="00305003">
            <w:pPr>
              <w:pStyle w:val="2-"/>
            </w:pPr>
            <w:r>
              <w:lastRenderedPageBreak/>
              <w:tab/>
            </w:r>
            <w:r w:rsidRPr="00305003">
              <w:rPr>
                <w:color w:val="FF0000"/>
              </w:rPr>
              <w:t>Sleep(1000);</w:t>
            </w:r>
          </w:p>
          <w:p w14:paraId="2882526D" w14:textId="77777777" w:rsidR="00305003" w:rsidRDefault="00305003" w:rsidP="00305003">
            <w:pPr>
              <w:pStyle w:val="2-"/>
            </w:pPr>
          </w:p>
          <w:p w14:paraId="2AA0DCAA" w14:textId="77777777" w:rsidR="00305003" w:rsidRDefault="00305003" w:rsidP="00305003">
            <w:pPr>
              <w:pStyle w:val="2-"/>
            </w:pPr>
            <w:r>
              <w:rPr>
                <w:rFonts w:hint="eastAsia"/>
              </w:rPr>
              <w:tab/>
            </w:r>
            <w:r w:rsidRPr="00305003">
              <w:rPr>
                <w:rFonts w:hint="eastAsia"/>
                <w:color w:val="00B050"/>
              </w:rPr>
              <w:t>//子スレッドの生成と終了待ち</w:t>
            </w:r>
          </w:p>
          <w:p w14:paraId="783E4104" w14:textId="77777777" w:rsidR="00305003" w:rsidRDefault="00305003" w:rsidP="00305003">
            <w:pPr>
              <w:pStyle w:val="2-"/>
            </w:pPr>
            <w:r>
              <w:tab/>
              <w:t>createChildThreads(thread_name, test, tinfo);</w:t>
            </w:r>
          </w:p>
          <w:p w14:paraId="07513FCD" w14:textId="77777777" w:rsidR="00305003" w:rsidRDefault="00305003" w:rsidP="00305003">
            <w:pPr>
              <w:pStyle w:val="2-"/>
            </w:pPr>
          </w:p>
          <w:p w14:paraId="53094D00" w14:textId="77777777" w:rsidR="00305003" w:rsidRPr="00305003" w:rsidRDefault="00305003" w:rsidP="00305003">
            <w:pPr>
              <w:pStyle w:val="2-"/>
              <w:rPr>
                <w:color w:val="00B050"/>
              </w:rPr>
            </w:pPr>
            <w:r>
              <w:rPr>
                <w:rFonts w:hint="eastAsia"/>
              </w:rPr>
              <w:tab/>
            </w:r>
            <w:r w:rsidRPr="00305003">
              <w:rPr>
                <w:rFonts w:hint="eastAsia"/>
                <w:color w:val="00B050"/>
              </w:rPr>
              <w:t>//子スレッド終了メッセージ</w:t>
            </w:r>
          </w:p>
          <w:p w14:paraId="26DBD550" w14:textId="77777777" w:rsidR="00305003" w:rsidRDefault="00305003" w:rsidP="00305003">
            <w:pPr>
              <w:pStyle w:val="2-"/>
            </w:pPr>
            <w:r>
              <w:tab/>
              <w:t>printf("END: %s\n", thread_name);</w:t>
            </w:r>
          </w:p>
          <w:p w14:paraId="5A932F82" w14:textId="77777777" w:rsidR="00305003" w:rsidRDefault="00305003" w:rsidP="00305003">
            <w:pPr>
              <w:pStyle w:val="2-"/>
            </w:pPr>
            <w:r>
              <w:tab/>
              <w:t>fflush(stdout);</w:t>
            </w:r>
          </w:p>
          <w:p w14:paraId="5B927913" w14:textId="6C7AB6CC" w:rsidR="00305003" w:rsidRDefault="00AD6B14" w:rsidP="00305003">
            <w:pPr>
              <w:pStyle w:val="2-"/>
            </w:pPr>
            <w:r>
              <w:tab/>
            </w:r>
          </w:p>
          <w:p w14:paraId="7448C581" w14:textId="2D7A8E12" w:rsidR="00AD6B14" w:rsidRDefault="00AD6B14" w:rsidP="00305003">
            <w:pPr>
              <w:pStyle w:val="2-"/>
            </w:pPr>
            <w:r>
              <w:tab/>
            </w:r>
            <w:r w:rsidRPr="00AD6B14">
              <w:rPr>
                <w:rFonts w:hint="eastAsia"/>
                <w:color w:val="00B050"/>
              </w:rPr>
              <w:t>//スレッド終了</w:t>
            </w:r>
          </w:p>
          <w:p w14:paraId="07EE9608" w14:textId="2700DDF9" w:rsidR="00AD6B14" w:rsidRDefault="00AD6B14" w:rsidP="00AD6B14">
            <w:pPr>
              <w:pStyle w:val="2-"/>
            </w:pPr>
            <w:r>
              <w:rPr>
                <w:rFonts w:hint="eastAsia"/>
              </w:rPr>
              <w:tab/>
            </w:r>
            <w:r w:rsidRPr="00AD6B14">
              <w:rPr>
                <w:rFonts w:hint="eastAsia"/>
                <w:color w:val="FF0000"/>
              </w:rPr>
              <w:t>_endthreadex(0);</w:t>
            </w:r>
            <w:r w:rsidRPr="004D4BE0">
              <w:rPr>
                <w:color w:val="FF0000"/>
              </w:rPr>
              <w:tab/>
            </w:r>
            <w:r w:rsidRPr="004D4BE0">
              <w:rPr>
                <w:rFonts w:hint="eastAsia"/>
                <w:color w:val="FF0000"/>
              </w:rPr>
              <w:t>//これを呼ぶ場合、呼び出し元でCloseHandle() してはダメ</w:t>
            </w:r>
          </w:p>
          <w:p w14:paraId="0D2F8014" w14:textId="4D100742" w:rsidR="00AD6B14" w:rsidRPr="004D4BE0" w:rsidRDefault="00AD6B14" w:rsidP="00AD6B14">
            <w:pPr>
              <w:pStyle w:val="2-"/>
              <w:rPr>
                <w:color w:val="FF0000"/>
              </w:rPr>
            </w:pPr>
            <w:r>
              <w:rPr>
                <w:rFonts w:hint="eastAsia"/>
              </w:rPr>
              <w:tab/>
            </w:r>
            <w:r>
              <w:tab/>
            </w:r>
            <w:r>
              <w:tab/>
            </w:r>
            <w:r>
              <w:tab/>
            </w:r>
            <w:r w:rsidRPr="004D4BE0">
              <w:rPr>
                <w:rFonts w:hint="eastAsia"/>
                <w:color w:val="FF0000"/>
              </w:rPr>
              <w:t>//また、ローカル変数オブジェクトのデストラクタが呼び出されないので注意！</w:t>
            </w:r>
          </w:p>
          <w:p w14:paraId="354D7419" w14:textId="0F776921" w:rsidR="00AD6B14" w:rsidRPr="004D4BE0" w:rsidRDefault="00AD6B14" w:rsidP="00AD6B14">
            <w:pPr>
              <w:pStyle w:val="2-"/>
              <w:rPr>
                <w:color w:val="FF0000"/>
              </w:rPr>
            </w:pPr>
            <w:r w:rsidRPr="004D4BE0">
              <w:rPr>
                <w:color w:val="FF0000"/>
              </w:rPr>
              <w:tab/>
            </w:r>
            <w:r w:rsidRPr="004D4BE0">
              <w:rPr>
                <w:color w:val="FF0000"/>
              </w:rPr>
              <w:tab/>
            </w:r>
            <w:r w:rsidRPr="004D4BE0">
              <w:rPr>
                <w:color w:val="FF0000"/>
              </w:rPr>
              <w:tab/>
            </w:r>
            <w:r w:rsidRPr="004D4BE0">
              <w:rPr>
                <w:color w:val="FF0000"/>
              </w:rPr>
              <w:tab/>
              <w:t>//</w:t>
            </w:r>
            <w:r w:rsidRPr="004D4BE0">
              <w:rPr>
                <w:rFonts w:hint="eastAsia"/>
                <w:color w:val="FF0000"/>
              </w:rPr>
              <w:t>呼ばない場合は、呼び出し元で CloseHandle() すること</w:t>
            </w:r>
          </w:p>
          <w:p w14:paraId="1D3BA87E" w14:textId="0482081D" w:rsidR="00305003" w:rsidRDefault="00305003" w:rsidP="00AD6B14">
            <w:pPr>
              <w:pStyle w:val="2-"/>
            </w:pPr>
            <w:r>
              <w:tab/>
              <w:t>return 0;</w:t>
            </w:r>
          </w:p>
          <w:p w14:paraId="14BBB468" w14:textId="77777777" w:rsidR="00305003" w:rsidRDefault="00305003" w:rsidP="00305003">
            <w:pPr>
              <w:pStyle w:val="2-"/>
            </w:pPr>
            <w:r>
              <w:t>}</w:t>
            </w:r>
          </w:p>
          <w:p w14:paraId="0004A9F7" w14:textId="77777777" w:rsidR="00305003" w:rsidRDefault="00305003" w:rsidP="00305003">
            <w:pPr>
              <w:pStyle w:val="2-"/>
            </w:pPr>
          </w:p>
          <w:p w14:paraId="4DF91457" w14:textId="77777777" w:rsidR="00305003" w:rsidRPr="00305003" w:rsidRDefault="00305003" w:rsidP="00305003">
            <w:pPr>
              <w:pStyle w:val="2-"/>
              <w:rPr>
                <w:color w:val="00B050"/>
              </w:rPr>
            </w:pPr>
            <w:r w:rsidRPr="00305003">
              <w:rPr>
                <w:rFonts w:hint="eastAsia"/>
                <w:color w:val="00B050"/>
              </w:rPr>
              <w:t>//子スレッドの生成と終了待ち</w:t>
            </w:r>
          </w:p>
          <w:p w14:paraId="678E1C81" w14:textId="77777777" w:rsidR="00305003" w:rsidRDefault="00305003" w:rsidP="00305003">
            <w:pPr>
              <w:pStyle w:val="2-"/>
            </w:pPr>
            <w:r>
              <w:t>void createChildThreads(const char* thread_name, TEST_INFO&amp; test, THREAD_INFO&amp; tinfo)</w:t>
            </w:r>
          </w:p>
          <w:p w14:paraId="51E872D4" w14:textId="77777777" w:rsidR="00305003" w:rsidRDefault="00305003" w:rsidP="00305003">
            <w:pPr>
              <w:pStyle w:val="2-"/>
            </w:pPr>
            <w:r>
              <w:t>{</w:t>
            </w:r>
          </w:p>
          <w:p w14:paraId="5D8A136B" w14:textId="77777777" w:rsidR="00305003" w:rsidRPr="00305003" w:rsidRDefault="00305003" w:rsidP="00305003">
            <w:pPr>
              <w:pStyle w:val="2-"/>
              <w:rPr>
                <w:color w:val="00B050"/>
              </w:rPr>
            </w:pPr>
            <w:r>
              <w:rPr>
                <w:rFonts w:hint="eastAsia"/>
              </w:rPr>
              <w:tab/>
            </w:r>
            <w:r w:rsidRPr="00305003">
              <w:rPr>
                <w:rFonts w:hint="eastAsia"/>
                <w:color w:val="00B050"/>
              </w:rPr>
              <w:t>//子スレッド生成ループ</w:t>
            </w:r>
          </w:p>
          <w:p w14:paraId="1517D900" w14:textId="77777777" w:rsidR="00305003" w:rsidRDefault="00305003" w:rsidP="00305003">
            <w:pPr>
              <w:pStyle w:val="2-"/>
            </w:pPr>
            <w:r>
              <w:tab/>
              <w:t>const int CHILD_THREAD_NUM = 3;</w:t>
            </w:r>
          </w:p>
          <w:p w14:paraId="4EEC8268" w14:textId="77777777" w:rsidR="00305003" w:rsidRPr="00316B73" w:rsidRDefault="00305003" w:rsidP="00305003">
            <w:pPr>
              <w:pStyle w:val="2-"/>
              <w:rPr>
                <w:color w:val="00B050"/>
              </w:rPr>
            </w:pPr>
            <w:r>
              <w:rPr>
                <w:rFonts w:hint="eastAsia"/>
              </w:rPr>
              <w:tab/>
              <w:t xml:space="preserve">HANDLE hthread[CHILD_THREAD_NUM];     </w:t>
            </w:r>
            <w:r w:rsidRPr="00316B73">
              <w:rPr>
                <w:rFonts w:hint="eastAsia"/>
                <w:color w:val="00B050"/>
              </w:rPr>
              <w:t>//生成した子スレッドのスレッドハンドル</w:t>
            </w:r>
          </w:p>
          <w:p w14:paraId="6253AC77" w14:textId="77777777" w:rsidR="00305003" w:rsidRPr="00316B73" w:rsidRDefault="00305003" w:rsidP="00305003">
            <w:pPr>
              <w:pStyle w:val="2-"/>
              <w:rPr>
                <w:color w:val="00B050"/>
              </w:rPr>
            </w:pPr>
            <w:r>
              <w:rPr>
                <w:rFonts w:hint="eastAsia"/>
              </w:rPr>
              <w:tab/>
              <w:t xml:space="preserve">unsigned int tid[CHILD_THREAD_NUM];  </w:t>
            </w:r>
            <w:r w:rsidRPr="00316B73">
              <w:rPr>
                <w:rFonts w:hint="eastAsia"/>
                <w:color w:val="00B050"/>
              </w:rPr>
              <w:t xml:space="preserve"> //生成した子スレッドのスレッドID</w:t>
            </w:r>
          </w:p>
          <w:p w14:paraId="3F0C4585" w14:textId="77777777" w:rsidR="00305003" w:rsidRDefault="00305003" w:rsidP="00305003">
            <w:pPr>
              <w:pStyle w:val="2-"/>
            </w:pPr>
            <w:r>
              <w:rPr>
                <w:rFonts w:hint="eastAsia"/>
              </w:rPr>
              <w:tab/>
              <w:t>THREAD_PARAM* param[CHILD_THREAD_NUM];</w:t>
            </w:r>
            <w:r w:rsidRPr="00316B73">
              <w:rPr>
                <w:rFonts w:hint="eastAsia"/>
                <w:color w:val="00B050"/>
              </w:rPr>
              <w:t>//スレッド受け渡し用データ</w:t>
            </w:r>
          </w:p>
          <w:p w14:paraId="54D3D58F" w14:textId="77777777" w:rsidR="00305003" w:rsidRDefault="00305003" w:rsidP="00305003">
            <w:pPr>
              <w:pStyle w:val="2-"/>
            </w:pPr>
            <w:r>
              <w:tab/>
              <w:t>for (int i = 0; i &lt; test.start_i; ++i)</w:t>
            </w:r>
          </w:p>
          <w:p w14:paraId="5DB4AB69" w14:textId="77777777" w:rsidR="00305003" w:rsidRDefault="00305003" w:rsidP="00305003">
            <w:pPr>
              <w:pStyle w:val="2-"/>
            </w:pPr>
            <w:r>
              <w:tab/>
              <w:t>{</w:t>
            </w:r>
          </w:p>
          <w:p w14:paraId="7720BA86" w14:textId="77777777" w:rsidR="00305003" w:rsidRDefault="00305003" w:rsidP="00305003">
            <w:pPr>
              <w:pStyle w:val="2-"/>
            </w:pPr>
            <w:r>
              <w:tab/>
            </w:r>
            <w:r>
              <w:tab/>
              <w:t>hthread[i] = INVALID_HANDLE_VALUE;</w:t>
            </w:r>
          </w:p>
          <w:p w14:paraId="3DA0AFA6" w14:textId="77777777" w:rsidR="00305003" w:rsidRDefault="00305003" w:rsidP="00305003">
            <w:pPr>
              <w:pStyle w:val="2-"/>
            </w:pPr>
            <w:r>
              <w:tab/>
            </w:r>
            <w:r>
              <w:tab/>
              <w:t>tid[i] = 0;</w:t>
            </w:r>
          </w:p>
          <w:p w14:paraId="587F4EA4" w14:textId="77777777" w:rsidR="00305003" w:rsidRDefault="00305003" w:rsidP="00305003">
            <w:pPr>
              <w:pStyle w:val="2-"/>
            </w:pPr>
            <w:r>
              <w:tab/>
            </w:r>
            <w:r>
              <w:tab/>
              <w:t>param[i] = NULL;</w:t>
            </w:r>
          </w:p>
          <w:p w14:paraId="26F8D387" w14:textId="77777777" w:rsidR="00305003" w:rsidRDefault="00305003" w:rsidP="00305003">
            <w:pPr>
              <w:pStyle w:val="2-"/>
            </w:pPr>
            <w:r>
              <w:tab/>
              <w:t>}</w:t>
            </w:r>
          </w:p>
          <w:p w14:paraId="32D7B5BD" w14:textId="77777777" w:rsidR="00305003" w:rsidRDefault="00305003" w:rsidP="00305003">
            <w:pPr>
              <w:pStyle w:val="2-"/>
            </w:pPr>
            <w:r>
              <w:tab/>
              <w:t>for (int i = test.start_i; i &lt; CHILD_THREAD_NUM; ++i)</w:t>
            </w:r>
          </w:p>
          <w:p w14:paraId="1863E962" w14:textId="77777777" w:rsidR="00305003" w:rsidRDefault="00305003" w:rsidP="00305003">
            <w:pPr>
              <w:pStyle w:val="2-"/>
            </w:pPr>
            <w:r>
              <w:tab/>
              <w:t>{</w:t>
            </w:r>
          </w:p>
          <w:p w14:paraId="4BFD0049"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//子スレッド用パラメータ作成</w:t>
            </w:r>
          </w:p>
          <w:p w14:paraId="4400C663" w14:textId="77777777" w:rsidR="00305003" w:rsidRDefault="00305003" w:rsidP="00305003">
            <w:pPr>
              <w:pStyle w:val="2-"/>
            </w:pPr>
            <w:r>
              <w:tab/>
            </w:r>
            <w:r>
              <w:tab/>
              <w:t>param[i] = (THREAD_PARAM*)malloc(sizeof(THREAD_PARAM));</w:t>
            </w:r>
          </w:p>
          <w:p w14:paraId="6CC7A3F2" w14:textId="77777777" w:rsidR="00305003" w:rsidRDefault="00305003" w:rsidP="00305003">
            <w:pPr>
              <w:pStyle w:val="2-"/>
            </w:pPr>
            <w:r>
              <w:tab/>
            </w:r>
            <w:r>
              <w:tab/>
              <w:t>memcpy(&amp;param[i]-&gt;test, &amp;test, sizeof(TEST_INFO));</w:t>
            </w:r>
          </w:p>
          <w:p w14:paraId="41E96EE7" w14:textId="77777777" w:rsidR="00305003" w:rsidRDefault="00305003" w:rsidP="00305003">
            <w:pPr>
              <w:pStyle w:val="2-"/>
            </w:pPr>
            <w:r>
              <w:tab/>
            </w:r>
            <w:r>
              <w:tab/>
              <w:t>memcpy(&amp;param[i]-&gt;thread, &amp;tinfo, sizeof(THREAD_INFO));</w:t>
            </w:r>
          </w:p>
          <w:p w14:paraId="335074A7" w14:textId="77777777" w:rsidR="00305003" w:rsidRDefault="00305003" w:rsidP="00305003">
            <w:pPr>
              <w:pStyle w:val="2-"/>
            </w:pPr>
            <w:r>
              <w:tab/>
            </w:r>
            <w:r>
              <w:tab/>
              <w:t>param[i]-&gt;test.start_i = i + 1;</w:t>
            </w:r>
          </w:p>
          <w:p w14:paraId="3097F140" w14:textId="77777777" w:rsidR="00305003" w:rsidRDefault="00305003" w:rsidP="00305003">
            <w:pPr>
              <w:pStyle w:val="2-"/>
            </w:pPr>
          </w:p>
          <w:p w14:paraId="500F0222" w14:textId="77777777" w:rsidR="00305003" w:rsidRDefault="00305003" w:rsidP="00305003">
            <w:pPr>
              <w:pStyle w:val="2-"/>
            </w:pPr>
            <w:r>
              <w:rPr>
                <w:rFonts w:hint="eastAsia"/>
              </w:rPr>
              <w:tab/>
            </w:r>
            <w:r>
              <w:rPr>
                <w:rFonts w:hint="eastAsia"/>
              </w:rPr>
              <w:tab/>
            </w:r>
            <w:r w:rsidRPr="00316B73">
              <w:rPr>
                <w:rFonts w:hint="eastAsia"/>
                <w:color w:val="00B050"/>
              </w:rPr>
              <w:t>//子スレッド生成</w:t>
            </w:r>
          </w:p>
          <w:p w14:paraId="6AD1C30B" w14:textId="77777777" w:rsidR="00305003" w:rsidRDefault="00305003" w:rsidP="00305003">
            <w:pPr>
              <w:pStyle w:val="2-"/>
            </w:pPr>
            <w:r>
              <w:tab/>
            </w:r>
            <w:r>
              <w:tab/>
              <w:t>unsigned int tid_tmp = 0;</w:t>
            </w:r>
          </w:p>
          <w:p w14:paraId="0C345E08" w14:textId="77777777" w:rsidR="00305003" w:rsidRDefault="00305003" w:rsidP="00305003">
            <w:pPr>
              <w:pStyle w:val="2-"/>
            </w:pPr>
            <w:r>
              <w:tab/>
            </w:r>
            <w:r>
              <w:tab/>
              <w:t xml:space="preserve">HANDLE hthread_tmp = </w:t>
            </w:r>
            <w:r w:rsidRPr="00316B73">
              <w:rPr>
                <w:color w:val="FF0000"/>
              </w:rPr>
              <w:t>(HANDLE)_beginthreadex(NULL, 0, threadFunc, (void*)(param[i]), 0, &amp;tid_tmp);</w:t>
            </w:r>
          </w:p>
          <w:p w14:paraId="50081513" w14:textId="77777777" w:rsidR="00305003" w:rsidRDefault="00305003" w:rsidP="00305003">
            <w:pPr>
              <w:pStyle w:val="2-"/>
            </w:pPr>
            <w:r>
              <w:tab/>
            </w:r>
            <w:r>
              <w:tab/>
              <w:t>if (hthread_tmp == (HANDLE)1L || hthread_tmp == INVALID_HANDLE_VALUE)</w:t>
            </w:r>
          </w:p>
          <w:p w14:paraId="611D4E45" w14:textId="77777777" w:rsidR="00305003" w:rsidRDefault="00305003" w:rsidP="00305003">
            <w:pPr>
              <w:pStyle w:val="2-"/>
            </w:pPr>
            <w:r>
              <w:tab/>
            </w:r>
            <w:r>
              <w:tab/>
              <w:t>{</w:t>
            </w:r>
          </w:p>
          <w:p w14:paraId="3C509B23"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//子スレッド生成失敗</w:t>
            </w:r>
          </w:p>
          <w:p w14:paraId="7B5C6108" w14:textId="77777777" w:rsidR="00305003" w:rsidRDefault="00305003" w:rsidP="00305003">
            <w:pPr>
              <w:pStyle w:val="2-"/>
            </w:pPr>
            <w:r>
              <w:tab/>
            </w:r>
            <w:r>
              <w:tab/>
            </w:r>
            <w:r>
              <w:tab/>
              <w:t>free(param[i]);</w:t>
            </w:r>
          </w:p>
          <w:p w14:paraId="22036F83" w14:textId="77777777" w:rsidR="00305003" w:rsidRDefault="00305003" w:rsidP="00305003">
            <w:pPr>
              <w:pStyle w:val="2-"/>
            </w:pPr>
            <w:r>
              <w:tab/>
            </w:r>
            <w:r>
              <w:tab/>
            </w:r>
            <w:r>
              <w:tab/>
              <w:t>param[i] = NULL;</w:t>
            </w:r>
          </w:p>
          <w:p w14:paraId="78D9B4F3" w14:textId="77777777" w:rsidR="00305003" w:rsidRDefault="00305003" w:rsidP="00305003">
            <w:pPr>
              <w:pStyle w:val="2-"/>
            </w:pPr>
          </w:p>
          <w:p w14:paraId="52FFCF9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//エラーメッセージ</w:t>
            </w:r>
          </w:p>
          <w:p w14:paraId="3ACC3491" w14:textId="77777777" w:rsidR="00305003" w:rsidRDefault="00305003" w:rsidP="00305003">
            <w:pPr>
              <w:pStyle w:val="2-"/>
            </w:pPr>
            <w:r>
              <w:tab/>
            </w:r>
            <w:r>
              <w:tab/>
            </w:r>
            <w:r>
              <w:tab/>
              <w:t>if (tinfo.is_root_thread)</w:t>
            </w:r>
          </w:p>
          <w:p w14:paraId="47096E8D" w14:textId="77777777" w:rsidR="00305003" w:rsidRDefault="00305003" w:rsidP="00305003">
            <w:pPr>
              <w:pStyle w:val="2-"/>
            </w:pPr>
            <w:r>
              <w:tab/>
            </w:r>
            <w:r>
              <w:tab/>
            </w:r>
            <w:r>
              <w:tab/>
            </w:r>
            <w:r>
              <w:tab/>
              <w:t>fprintf(stderr, "%s -&gt; [%d] FAILED (errno=%d)\n", thread_name, i, errno);</w:t>
            </w:r>
          </w:p>
          <w:p w14:paraId="4FE2E2D3" w14:textId="77777777" w:rsidR="00305003" w:rsidRDefault="00305003" w:rsidP="00305003">
            <w:pPr>
              <w:pStyle w:val="2-"/>
            </w:pPr>
            <w:r>
              <w:tab/>
            </w:r>
            <w:r>
              <w:tab/>
            </w:r>
            <w:r>
              <w:tab/>
              <w:t>else</w:t>
            </w:r>
          </w:p>
          <w:p w14:paraId="4E249D0E" w14:textId="77777777" w:rsidR="00305003" w:rsidRDefault="00305003" w:rsidP="00305003">
            <w:pPr>
              <w:pStyle w:val="2-"/>
            </w:pPr>
            <w:r>
              <w:tab/>
            </w:r>
            <w:r>
              <w:tab/>
            </w:r>
            <w:r>
              <w:tab/>
            </w:r>
            <w:r>
              <w:tab/>
              <w:t>fprintf(stderr, "%s -&gt; [%d] FAILED (errno=%d)\n", thread_name, i, errno);</w:t>
            </w:r>
          </w:p>
          <w:p w14:paraId="6DAA0B35" w14:textId="77777777" w:rsidR="00305003" w:rsidRDefault="00305003" w:rsidP="00305003">
            <w:pPr>
              <w:pStyle w:val="2-"/>
            </w:pPr>
            <w:r>
              <w:tab/>
            </w:r>
            <w:r>
              <w:tab/>
            </w:r>
            <w:r>
              <w:tab/>
              <w:t>fflush(stderr);</w:t>
            </w:r>
          </w:p>
          <w:p w14:paraId="2F7CEA63" w14:textId="77777777" w:rsidR="00305003" w:rsidRDefault="00305003" w:rsidP="00305003">
            <w:pPr>
              <w:pStyle w:val="2-"/>
            </w:pPr>
          </w:p>
          <w:p w14:paraId="6638B4CD"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//1秒スリープ</w:t>
            </w:r>
          </w:p>
          <w:p w14:paraId="287CF856" w14:textId="77777777" w:rsidR="00305003" w:rsidRPr="00316B73" w:rsidRDefault="00305003" w:rsidP="00305003">
            <w:pPr>
              <w:pStyle w:val="2-"/>
              <w:rPr>
                <w:color w:val="FF0000"/>
              </w:rPr>
            </w:pPr>
            <w:r>
              <w:tab/>
            </w:r>
            <w:r>
              <w:tab/>
            </w:r>
            <w:r>
              <w:tab/>
            </w:r>
            <w:r w:rsidRPr="00316B73">
              <w:rPr>
                <w:color w:val="FF0000"/>
              </w:rPr>
              <w:t>Sleep(1000);</w:t>
            </w:r>
          </w:p>
          <w:p w14:paraId="5D4FC93E" w14:textId="77777777" w:rsidR="00305003" w:rsidRDefault="00305003" w:rsidP="00305003">
            <w:pPr>
              <w:pStyle w:val="2-"/>
            </w:pPr>
            <w:r>
              <w:tab/>
            </w:r>
            <w:r>
              <w:tab/>
              <w:t>}</w:t>
            </w:r>
          </w:p>
          <w:p w14:paraId="58E82CBC" w14:textId="77777777" w:rsidR="00305003" w:rsidRDefault="00305003" w:rsidP="00305003">
            <w:pPr>
              <w:pStyle w:val="2-"/>
            </w:pPr>
            <w:r>
              <w:tab/>
            </w:r>
            <w:r>
              <w:tab/>
              <w:t>else</w:t>
            </w:r>
          </w:p>
          <w:p w14:paraId="5E0900A3" w14:textId="77777777" w:rsidR="00305003" w:rsidRDefault="00305003" w:rsidP="00305003">
            <w:pPr>
              <w:pStyle w:val="2-"/>
            </w:pPr>
            <w:r>
              <w:tab/>
            </w:r>
            <w:r>
              <w:tab/>
              <w:t>{</w:t>
            </w:r>
          </w:p>
          <w:p w14:paraId="1A6A4CF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//子スレッド生成成功</w:t>
            </w:r>
          </w:p>
          <w:p w14:paraId="7B17CB8A" w14:textId="77777777" w:rsidR="00305003" w:rsidRDefault="00305003" w:rsidP="00305003">
            <w:pPr>
              <w:pStyle w:val="2-"/>
            </w:pPr>
          </w:p>
          <w:p w14:paraId="5AE85A3A"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//子スレッドのスレッドハンドルとIDを記録（最後の終了待ち用）</w:t>
            </w:r>
          </w:p>
          <w:p w14:paraId="1EDA4EE5" w14:textId="77777777" w:rsidR="00305003" w:rsidRDefault="00305003" w:rsidP="00305003">
            <w:pPr>
              <w:pStyle w:val="2-"/>
            </w:pPr>
            <w:r>
              <w:tab/>
            </w:r>
            <w:r>
              <w:tab/>
            </w:r>
            <w:r>
              <w:tab/>
              <w:t>hthread[i] = hthread_tmp;</w:t>
            </w:r>
          </w:p>
          <w:p w14:paraId="38116947" w14:textId="77777777" w:rsidR="00305003" w:rsidRDefault="00305003" w:rsidP="00305003">
            <w:pPr>
              <w:pStyle w:val="2-"/>
            </w:pPr>
            <w:r>
              <w:tab/>
            </w:r>
            <w:r>
              <w:tab/>
            </w:r>
            <w:r>
              <w:tab/>
              <w:t>tid[i] = tid_tmp;</w:t>
            </w:r>
          </w:p>
          <w:p w14:paraId="0F00AA94" w14:textId="77777777" w:rsidR="00305003" w:rsidRDefault="00305003" w:rsidP="00305003">
            <w:pPr>
              <w:pStyle w:val="2-"/>
            </w:pPr>
          </w:p>
          <w:p w14:paraId="279CA4D1" w14:textId="77777777" w:rsidR="00305003" w:rsidRPr="00316B73" w:rsidRDefault="00305003" w:rsidP="00305003">
            <w:pPr>
              <w:pStyle w:val="2-"/>
              <w:rPr>
                <w:color w:val="00B050"/>
              </w:rPr>
            </w:pPr>
            <w:r>
              <w:rPr>
                <w:rFonts w:hint="eastAsia"/>
              </w:rPr>
              <w:lastRenderedPageBreak/>
              <w:tab/>
            </w:r>
            <w:r>
              <w:rPr>
                <w:rFonts w:hint="eastAsia"/>
              </w:rPr>
              <w:tab/>
            </w:r>
            <w:r>
              <w:rPr>
                <w:rFonts w:hint="eastAsia"/>
              </w:rPr>
              <w:tab/>
            </w:r>
            <w:r w:rsidRPr="00316B73">
              <w:rPr>
                <w:rFonts w:hint="eastAsia"/>
                <w:color w:val="00B050"/>
              </w:rPr>
              <w:t>//子スレッド生成メッセージ</w:t>
            </w:r>
          </w:p>
          <w:p w14:paraId="3F6BB07B" w14:textId="77777777" w:rsidR="00305003" w:rsidRDefault="00305003" w:rsidP="00305003">
            <w:pPr>
              <w:pStyle w:val="2-"/>
            </w:pPr>
            <w:r>
              <w:tab/>
            </w:r>
            <w:r>
              <w:tab/>
            </w:r>
            <w:r>
              <w:tab/>
              <w:t>if (tinfo.is_root_thread)</w:t>
            </w:r>
          </w:p>
          <w:p w14:paraId="215E2E42" w14:textId="77777777" w:rsidR="00305003" w:rsidRDefault="00305003" w:rsidP="00305003">
            <w:pPr>
              <w:pStyle w:val="2-"/>
            </w:pPr>
            <w:r>
              <w:tab/>
            </w:r>
            <w:r>
              <w:tab/>
            </w:r>
            <w:r>
              <w:tab/>
            </w:r>
            <w:r>
              <w:tab/>
              <w:t>printf("%s -&gt; [%d] CREATED:C%d(%5d,%5d)\n", thread_name, i, tinfo.level + 1, tid_tmp, tinfo.parent_tid);</w:t>
            </w:r>
          </w:p>
          <w:p w14:paraId="35217012" w14:textId="77777777" w:rsidR="00305003" w:rsidRDefault="00305003" w:rsidP="00305003">
            <w:pPr>
              <w:pStyle w:val="2-"/>
            </w:pPr>
            <w:r>
              <w:tab/>
            </w:r>
            <w:r>
              <w:tab/>
            </w:r>
            <w:r>
              <w:tab/>
              <w:t>else</w:t>
            </w:r>
          </w:p>
          <w:p w14:paraId="5ED53110" w14:textId="77777777" w:rsidR="00305003" w:rsidRDefault="00305003" w:rsidP="00305003">
            <w:pPr>
              <w:pStyle w:val="2-"/>
            </w:pPr>
            <w:r>
              <w:tab/>
            </w:r>
            <w:r>
              <w:tab/>
            </w:r>
            <w:r>
              <w:tab/>
            </w:r>
            <w:r>
              <w:tab/>
              <w:t>printf("%s -&gt; [%d] CREATED:C%d(%5d,%5d)\n", thread_name, i, tinfo.level + 1, tid_tmp, tinfo.parent_tid);</w:t>
            </w:r>
          </w:p>
          <w:p w14:paraId="33C81A70" w14:textId="77777777" w:rsidR="00305003" w:rsidRDefault="00305003" w:rsidP="00305003">
            <w:pPr>
              <w:pStyle w:val="2-"/>
            </w:pPr>
            <w:r>
              <w:tab/>
            </w:r>
            <w:r>
              <w:tab/>
            </w:r>
            <w:r>
              <w:tab/>
              <w:t>fflush(stdout);</w:t>
            </w:r>
          </w:p>
          <w:p w14:paraId="1EAB1C8C" w14:textId="77777777" w:rsidR="00305003" w:rsidRDefault="00305003" w:rsidP="00305003">
            <w:pPr>
              <w:pStyle w:val="2-"/>
            </w:pPr>
          </w:p>
          <w:p w14:paraId="2572E2E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//2秒スリープ</w:t>
            </w:r>
          </w:p>
          <w:p w14:paraId="4376982C" w14:textId="77777777" w:rsidR="00305003" w:rsidRPr="00316B73" w:rsidRDefault="00305003" w:rsidP="00305003">
            <w:pPr>
              <w:pStyle w:val="2-"/>
              <w:rPr>
                <w:color w:val="FF0000"/>
              </w:rPr>
            </w:pPr>
            <w:r>
              <w:tab/>
            </w:r>
            <w:r>
              <w:tab/>
            </w:r>
            <w:r>
              <w:tab/>
            </w:r>
            <w:r w:rsidRPr="00316B73">
              <w:rPr>
                <w:color w:val="FF0000"/>
              </w:rPr>
              <w:t>Sleep(2000);</w:t>
            </w:r>
          </w:p>
          <w:p w14:paraId="37B89FEF" w14:textId="77777777" w:rsidR="00305003" w:rsidRDefault="00305003" w:rsidP="00305003">
            <w:pPr>
              <w:pStyle w:val="2-"/>
            </w:pPr>
            <w:r>
              <w:tab/>
            </w:r>
            <w:r>
              <w:tab/>
              <w:t>}</w:t>
            </w:r>
          </w:p>
          <w:p w14:paraId="40DC6665" w14:textId="77777777" w:rsidR="00305003" w:rsidRDefault="00305003" w:rsidP="00305003">
            <w:pPr>
              <w:pStyle w:val="2-"/>
            </w:pPr>
            <w:r>
              <w:tab/>
              <w:t>}</w:t>
            </w:r>
          </w:p>
          <w:p w14:paraId="625110F9" w14:textId="77777777" w:rsidR="00305003" w:rsidRDefault="00305003" w:rsidP="00305003">
            <w:pPr>
              <w:pStyle w:val="2-"/>
            </w:pPr>
          </w:p>
          <w:p w14:paraId="5B0509F4" w14:textId="77777777" w:rsidR="00305003" w:rsidRDefault="00305003" w:rsidP="00305003">
            <w:pPr>
              <w:pStyle w:val="2-"/>
            </w:pPr>
            <w:r>
              <w:rPr>
                <w:rFonts w:hint="eastAsia"/>
              </w:rPr>
              <w:tab/>
            </w:r>
            <w:r w:rsidRPr="00316B73">
              <w:rPr>
                <w:rFonts w:hint="eastAsia"/>
                <w:color w:val="00B050"/>
              </w:rPr>
              <w:t>//ダミー処理</w:t>
            </w:r>
          </w:p>
          <w:p w14:paraId="6B5BCC40" w14:textId="77777777" w:rsidR="00305003" w:rsidRDefault="00305003" w:rsidP="00305003">
            <w:pPr>
              <w:pStyle w:val="2-"/>
            </w:pPr>
            <w:r>
              <w:tab/>
              <w:t>for (int i = 0; i &lt; test.loop_max; ++i)</w:t>
            </w:r>
          </w:p>
          <w:p w14:paraId="3BB7A1B2" w14:textId="77777777" w:rsidR="00305003" w:rsidRDefault="00305003" w:rsidP="00305003">
            <w:pPr>
              <w:pStyle w:val="2-"/>
            </w:pPr>
            <w:r>
              <w:tab/>
              <w:t>{</w:t>
            </w:r>
          </w:p>
          <w:p w14:paraId="0EC2F99E"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//ダミーメッセージ表示</w:t>
            </w:r>
          </w:p>
          <w:p w14:paraId="68EECE9B" w14:textId="77777777" w:rsidR="00305003" w:rsidRDefault="00305003" w:rsidP="00305003">
            <w:pPr>
              <w:pStyle w:val="2-"/>
            </w:pPr>
            <w:r>
              <w:tab/>
            </w:r>
            <w:r>
              <w:tab/>
              <w:t>printf("[%s] ... Process(%d/%d): text=\"%s\",value=%d (tls_tid=%d)\n", thread_name, i + 1, test.loop_max, test.text, test.value, tls_tid);</w:t>
            </w:r>
          </w:p>
          <w:p w14:paraId="2C78F098" w14:textId="77777777" w:rsidR="00305003" w:rsidRDefault="00305003" w:rsidP="00305003">
            <w:pPr>
              <w:pStyle w:val="2-"/>
            </w:pPr>
            <w:r>
              <w:tab/>
            </w:r>
            <w:r>
              <w:tab/>
              <w:t>fflush(stdout);</w:t>
            </w:r>
          </w:p>
          <w:p w14:paraId="36B2BA5B" w14:textId="77777777" w:rsidR="00305003" w:rsidRDefault="00305003" w:rsidP="00305003">
            <w:pPr>
              <w:pStyle w:val="2-"/>
            </w:pPr>
            <w:r>
              <w:tab/>
            </w:r>
            <w:r>
              <w:tab/>
              <w:t>test.value += 10;</w:t>
            </w:r>
          </w:p>
          <w:p w14:paraId="01A40550" w14:textId="77777777" w:rsidR="00305003" w:rsidRDefault="00305003" w:rsidP="00305003">
            <w:pPr>
              <w:pStyle w:val="2-"/>
            </w:pPr>
          </w:p>
          <w:p w14:paraId="0C6C6FC9" w14:textId="77777777" w:rsidR="00305003" w:rsidRDefault="00305003" w:rsidP="00305003">
            <w:pPr>
              <w:pStyle w:val="2-"/>
            </w:pPr>
            <w:r>
              <w:rPr>
                <w:rFonts w:hint="eastAsia"/>
              </w:rPr>
              <w:tab/>
            </w:r>
            <w:r>
              <w:rPr>
                <w:rFonts w:hint="eastAsia"/>
              </w:rPr>
              <w:tab/>
            </w:r>
            <w:r w:rsidRPr="00316B73">
              <w:rPr>
                <w:rFonts w:hint="eastAsia"/>
                <w:color w:val="00B050"/>
              </w:rPr>
              <w:t>//1秒スリープ</w:t>
            </w:r>
          </w:p>
          <w:p w14:paraId="37091B75" w14:textId="77777777" w:rsidR="00305003" w:rsidRDefault="00305003" w:rsidP="00305003">
            <w:pPr>
              <w:pStyle w:val="2-"/>
            </w:pPr>
            <w:r>
              <w:tab/>
            </w:r>
            <w:r>
              <w:tab/>
            </w:r>
            <w:r w:rsidRPr="00316B73">
              <w:rPr>
                <w:color w:val="FF0000"/>
              </w:rPr>
              <w:t>Sleep(1000);</w:t>
            </w:r>
          </w:p>
          <w:p w14:paraId="736F27A3" w14:textId="77777777" w:rsidR="00305003" w:rsidRDefault="00305003" w:rsidP="00305003">
            <w:pPr>
              <w:pStyle w:val="2-"/>
            </w:pPr>
            <w:r>
              <w:tab/>
              <w:t>}</w:t>
            </w:r>
          </w:p>
          <w:p w14:paraId="011D8DD3" w14:textId="77777777" w:rsidR="00305003" w:rsidRDefault="00305003" w:rsidP="00305003">
            <w:pPr>
              <w:pStyle w:val="2-"/>
            </w:pPr>
          </w:p>
          <w:p w14:paraId="65D677CB" w14:textId="77777777" w:rsidR="00305003" w:rsidRDefault="00305003" w:rsidP="00305003">
            <w:pPr>
              <w:pStyle w:val="2-"/>
            </w:pPr>
            <w:r>
              <w:rPr>
                <w:rFonts w:hint="eastAsia"/>
              </w:rPr>
              <w:tab/>
            </w:r>
            <w:r w:rsidRPr="00316B73">
              <w:rPr>
                <w:rFonts w:hint="eastAsia"/>
                <w:color w:val="00B050"/>
              </w:rPr>
              <w:t>//子スレッドの終了待ち</w:t>
            </w:r>
          </w:p>
          <w:p w14:paraId="6FBEA406" w14:textId="77777777" w:rsidR="00305003" w:rsidRDefault="00305003" w:rsidP="00305003">
            <w:pPr>
              <w:pStyle w:val="2-"/>
            </w:pPr>
            <w:r>
              <w:tab/>
              <w:t>for (int i = 0; i &lt; CHILD_THREAD_NUM; ++i)</w:t>
            </w:r>
          </w:p>
          <w:p w14:paraId="7FA77A74" w14:textId="77777777" w:rsidR="00305003" w:rsidRDefault="00305003" w:rsidP="00305003">
            <w:pPr>
              <w:pStyle w:val="2-"/>
            </w:pPr>
            <w:r>
              <w:tab/>
              <w:t>{</w:t>
            </w:r>
          </w:p>
          <w:p w14:paraId="5711B325" w14:textId="77777777" w:rsidR="00305003" w:rsidRDefault="00305003" w:rsidP="00305003">
            <w:pPr>
              <w:pStyle w:val="2-"/>
            </w:pPr>
            <w:r>
              <w:tab/>
            </w:r>
            <w:r>
              <w:tab/>
              <w:t>HANDLE hthread_tmp = hthread[i];</w:t>
            </w:r>
          </w:p>
          <w:p w14:paraId="5D1267C9" w14:textId="77777777" w:rsidR="00305003" w:rsidRDefault="00305003" w:rsidP="00305003">
            <w:pPr>
              <w:pStyle w:val="2-"/>
            </w:pPr>
            <w:r>
              <w:tab/>
            </w:r>
            <w:r>
              <w:tab/>
              <w:t>unsigned int tid_tmp = tid[i];</w:t>
            </w:r>
          </w:p>
          <w:p w14:paraId="26245F97" w14:textId="77777777" w:rsidR="00305003" w:rsidRDefault="00305003" w:rsidP="00305003">
            <w:pPr>
              <w:pStyle w:val="2-"/>
            </w:pPr>
            <w:r>
              <w:tab/>
            </w:r>
            <w:r>
              <w:tab/>
              <w:t>if (hthread_tmp != (HANDLE)1L &amp;&amp; hthread_tmp != INVALID_HANDLE_VALUE)</w:t>
            </w:r>
          </w:p>
          <w:p w14:paraId="5C73E7F7" w14:textId="77777777" w:rsidR="00305003" w:rsidRDefault="00305003" w:rsidP="00305003">
            <w:pPr>
              <w:pStyle w:val="2-"/>
            </w:pPr>
            <w:r>
              <w:tab/>
            </w:r>
            <w:r>
              <w:tab/>
              <w:t>{</w:t>
            </w:r>
          </w:p>
          <w:p w14:paraId="6596CCD7"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//ウェイト開始メッセージ</w:t>
            </w:r>
          </w:p>
          <w:p w14:paraId="653D3356" w14:textId="77777777" w:rsidR="00305003" w:rsidRDefault="00305003" w:rsidP="00305003">
            <w:pPr>
              <w:pStyle w:val="2-"/>
            </w:pPr>
            <w:r>
              <w:tab/>
            </w:r>
            <w:r>
              <w:tab/>
            </w:r>
            <w:r>
              <w:tab/>
              <w:t>printf("[%s] ... Wait(%5d) ...\n", thread_name, tid_tmp);</w:t>
            </w:r>
          </w:p>
          <w:p w14:paraId="77E76545" w14:textId="77777777" w:rsidR="00305003" w:rsidRDefault="00305003" w:rsidP="00305003">
            <w:pPr>
              <w:pStyle w:val="2-"/>
            </w:pPr>
            <w:r>
              <w:tab/>
            </w:r>
            <w:r>
              <w:tab/>
            </w:r>
            <w:r>
              <w:tab/>
              <w:t>fflush(stdout);</w:t>
            </w:r>
          </w:p>
          <w:p w14:paraId="03251203" w14:textId="77777777" w:rsidR="00305003" w:rsidRDefault="00305003" w:rsidP="00305003">
            <w:pPr>
              <w:pStyle w:val="2-"/>
            </w:pPr>
          </w:p>
          <w:p w14:paraId="4030C000" w14:textId="6041E2AF"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w:t>
            </w:r>
            <w:r w:rsidR="00316B73" w:rsidRPr="00316B73">
              <w:rPr>
                <w:rFonts w:hint="eastAsia"/>
                <w:color w:val="00B050"/>
              </w:rPr>
              <w:t>：子スレッド終了待ち</w:t>
            </w:r>
          </w:p>
          <w:p w14:paraId="2942A1B6" w14:textId="77777777" w:rsidR="00305003" w:rsidRDefault="00305003" w:rsidP="00305003">
            <w:pPr>
              <w:pStyle w:val="2-"/>
              <w:rPr>
                <w:color w:val="FF0000"/>
              </w:rPr>
            </w:pPr>
            <w:r>
              <w:tab/>
            </w:r>
            <w:r>
              <w:tab/>
            </w:r>
            <w:r>
              <w:tab/>
            </w:r>
            <w:r w:rsidRPr="00316B73">
              <w:rPr>
                <w:color w:val="FF0000"/>
              </w:rPr>
              <w:t>WaitForSingleObject(hthread_tmp, INFINITE);</w:t>
            </w:r>
          </w:p>
          <w:p w14:paraId="5019992A" w14:textId="77777777" w:rsidR="004D4BE0" w:rsidRPr="004D4BE0" w:rsidRDefault="004D4BE0" w:rsidP="004D4BE0">
            <w:pPr>
              <w:pStyle w:val="2-"/>
              <w:rPr>
                <w:color w:val="FF0000"/>
              </w:rPr>
            </w:pPr>
            <w:r w:rsidRPr="004D4BE0">
              <w:rPr>
                <w:color w:val="FF0000"/>
              </w:rPr>
              <w:tab/>
            </w:r>
            <w:r w:rsidRPr="004D4BE0">
              <w:rPr>
                <w:color w:val="FF0000"/>
              </w:rPr>
              <w:tab/>
            </w:r>
            <w:r w:rsidRPr="004D4BE0">
              <w:rPr>
                <w:color w:val="FF0000"/>
              </w:rPr>
              <w:tab/>
            </w:r>
          </w:p>
          <w:p w14:paraId="0115D1C7" w14:textId="2C8B4396" w:rsidR="004D4BE0" w:rsidRPr="004D4BE0" w:rsidRDefault="004D4BE0" w:rsidP="004D4BE0">
            <w:pPr>
              <w:pStyle w:val="2-"/>
              <w:rPr>
                <w:color w:val="FF0000"/>
              </w:rPr>
            </w:pPr>
            <w:r w:rsidRPr="004D4BE0">
              <w:rPr>
                <w:rFonts w:hint="eastAsia"/>
                <w:color w:val="FF0000"/>
              </w:rPr>
              <w:tab/>
            </w:r>
            <w:r w:rsidRPr="004D4BE0">
              <w:rPr>
                <w:rFonts w:hint="eastAsia"/>
                <w:color w:val="FF0000"/>
              </w:rPr>
              <w:tab/>
            </w:r>
            <w:r w:rsidRPr="004D4BE0">
              <w:rPr>
                <w:rFonts w:hint="eastAsia"/>
                <w:color w:val="FF0000"/>
              </w:rPr>
              <w:tab/>
            </w:r>
            <w:r w:rsidRPr="004D4BE0">
              <w:rPr>
                <w:rFonts w:hint="eastAsia"/>
                <w:color w:val="00B050"/>
              </w:rPr>
              <w:t>//</w:t>
            </w:r>
            <w:r w:rsidR="003F0EC2">
              <w:rPr>
                <w:rFonts w:hint="eastAsia"/>
                <w:color w:val="00B050"/>
              </w:rPr>
              <w:t>子スレッド</w:t>
            </w:r>
            <w:r w:rsidRPr="004D4BE0">
              <w:rPr>
                <w:rFonts w:hint="eastAsia"/>
                <w:color w:val="00B050"/>
              </w:rPr>
              <w:t>のハンドルをクローズ</w:t>
            </w:r>
          </w:p>
          <w:p w14:paraId="7C428833" w14:textId="2ED9D4F4" w:rsidR="00305003" w:rsidRDefault="004D4BE0" w:rsidP="00305003">
            <w:pPr>
              <w:pStyle w:val="2-"/>
              <w:rPr>
                <w:color w:val="FF0000"/>
              </w:rPr>
            </w:pPr>
            <w:r w:rsidRPr="004D4BE0">
              <w:rPr>
                <w:rFonts w:hint="eastAsia"/>
                <w:color w:val="FF0000"/>
              </w:rPr>
              <w:tab/>
            </w:r>
            <w:r w:rsidRPr="004D4BE0">
              <w:rPr>
                <w:rFonts w:hint="eastAsia"/>
                <w:color w:val="FF0000"/>
              </w:rPr>
              <w:tab/>
              <w:t>//</w:t>
            </w:r>
            <w:r w:rsidRPr="004D4BE0">
              <w:rPr>
                <w:rFonts w:hint="eastAsia"/>
                <w:color w:val="FF0000"/>
              </w:rPr>
              <w:tab/>
              <w:t>CloseHandle(hthread_tmp);//スレッド終了時に _endthreadex() を呼んでいるなら CloseHandle() 不要</w:t>
            </w:r>
          </w:p>
          <w:p w14:paraId="75CB71A0" w14:textId="2F0E26DC" w:rsidR="004D4BE0" w:rsidRDefault="004D4BE0" w:rsidP="00305003">
            <w:pPr>
              <w:pStyle w:val="2-"/>
            </w:pPr>
            <w:r>
              <w:tab/>
            </w:r>
            <w:r>
              <w:tab/>
            </w:r>
            <w:r>
              <w:tab/>
            </w:r>
          </w:p>
          <w:p w14:paraId="1F6FF88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//メモリ解放</w:t>
            </w:r>
          </w:p>
          <w:p w14:paraId="259D169A" w14:textId="77777777" w:rsidR="00305003" w:rsidRDefault="00305003" w:rsidP="00305003">
            <w:pPr>
              <w:pStyle w:val="2-"/>
            </w:pPr>
            <w:r>
              <w:tab/>
            </w:r>
            <w:r>
              <w:tab/>
            </w:r>
            <w:r>
              <w:tab/>
              <w:t>free(param[i]);</w:t>
            </w:r>
          </w:p>
          <w:p w14:paraId="1678CC18" w14:textId="77777777" w:rsidR="00305003" w:rsidRDefault="00305003" w:rsidP="00305003">
            <w:pPr>
              <w:pStyle w:val="2-"/>
            </w:pPr>
            <w:r>
              <w:tab/>
            </w:r>
            <w:r>
              <w:tab/>
            </w:r>
            <w:r>
              <w:tab/>
              <w:t>param[i] = NULL;</w:t>
            </w:r>
          </w:p>
          <w:p w14:paraId="333A6666" w14:textId="77777777" w:rsidR="00305003" w:rsidRDefault="00305003" w:rsidP="00305003">
            <w:pPr>
              <w:pStyle w:val="2-"/>
            </w:pPr>
          </w:p>
          <w:p w14:paraId="62771AF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//ウェイト完了メッセージ</w:t>
            </w:r>
          </w:p>
          <w:p w14:paraId="0E5158C2" w14:textId="77777777" w:rsidR="00305003" w:rsidRDefault="00305003" w:rsidP="00305003">
            <w:pPr>
              <w:pStyle w:val="2-"/>
            </w:pPr>
            <w:r>
              <w:tab/>
            </w:r>
            <w:r>
              <w:tab/>
            </w:r>
            <w:r>
              <w:tab/>
              <w:t>printf("[%s] ... Wait(%5d) End\n", thread_name, tid_tmp);</w:t>
            </w:r>
          </w:p>
          <w:p w14:paraId="61C6CFB5" w14:textId="77777777" w:rsidR="00305003" w:rsidRDefault="00305003" w:rsidP="00305003">
            <w:pPr>
              <w:pStyle w:val="2-"/>
            </w:pPr>
            <w:r>
              <w:tab/>
            </w:r>
            <w:r>
              <w:tab/>
            </w:r>
            <w:r>
              <w:tab/>
              <w:t>fflush(stdout);</w:t>
            </w:r>
          </w:p>
          <w:p w14:paraId="231B4CAA" w14:textId="77777777" w:rsidR="00305003" w:rsidRDefault="00305003" w:rsidP="00305003">
            <w:pPr>
              <w:pStyle w:val="2-"/>
            </w:pPr>
            <w:r>
              <w:tab/>
            </w:r>
            <w:r>
              <w:tab/>
              <w:t>}</w:t>
            </w:r>
          </w:p>
          <w:p w14:paraId="6958DD89" w14:textId="77777777" w:rsidR="00305003" w:rsidRDefault="00305003" w:rsidP="00305003">
            <w:pPr>
              <w:pStyle w:val="2-"/>
            </w:pPr>
            <w:r>
              <w:tab/>
              <w:t>}</w:t>
            </w:r>
          </w:p>
          <w:p w14:paraId="1137D16D" w14:textId="77777777" w:rsidR="00305003" w:rsidRDefault="00305003" w:rsidP="00305003">
            <w:pPr>
              <w:pStyle w:val="2-"/>
            </w:pPr>
            <w:r>
              <w:t>}</w:t>
            </w:r>
          </w:p>
          <w:p w14:paraId="2569F15B" w14:textId="77777777" w:rsidR="00305003" w:rsidRDefault="00305003" w:rsidP="00305003">
            <w:pPr>
              <w:pStyle w:val="2-"/>
            </w:pPr>
          </w:p>
          <w:p w14:paraId="6C5CF0B8" w14:textId="2C4C8DB5" w:rsidR="00305003" w:rsidRPr="00316B73" w:rsidRDefault="00305003" w:rsidP="00305003">
            <w:pPr>
              <w:pStyle w:val="2-"/>
              <w:rPr>
                <w:color w:val="00B050"/>
              </w:rPr>
            </w:pPr>
            <w:r w:rsidRPr="00316B73">
              <w:rPr>
                <w:rFonts w:hint="eastAsia"/>
                <w:color w:val="00B050"/>
              </w:rPr>
              <w:t>//</w:t>
            </w:r>
            <w:r w:rsidR="00316B73" w:rsidRPr="00316B73">
              <w:rPr>
                <w:color w:val="00B050"/>
              </w:rPr>
              <w:t xml:space="preserve">Windows </w:t>
            </w:r>
            <w:r w:rsidRPr="00316B73">
              <w:rPr>
                <w:rFonts w:hint="eastAsia"/>
                <w:color w:val="00B050"/>
              </w:rPr>
              <w:t>thread テスト</w:t>
            </w:r>
          </w:p>
          <w:p w14:paraId="448BB9AE" w14:textId="77777777" w:rsidR="00305003" w:rsidRDefault="00305003" w:rsidP="00305003">
            <w:pPr>
              <w:pStyle w:val="2-"/>
            </w:pPr>
            <w:r>
              <w:t>int main(const int argc, const char* argv[])</w:t>
            </w:r>
          </w:p>
          <w:p w14:paraId="3F5F2559" w14:textId="77777777" w:rsidR="00305003" w:rsidRDefault="00305003" w:rsidP="00305003">
            <w:pPr>
              <w:pStyle w:val="2-"/>
            </w:pPr>
            <w:r>
              <w:t>{</w:t>
            </w:r>
          </w:p>
          <w:p w14:paraId="402898B4" w14:textId="77777777" w:rsidR="00305003" w:rsidRPr="00316B73" w:rsidRDefault="00305003" w:rsidP="00305003">
            <w:pPr>
              <w:pStyle w:val="2-"/>
              <w:rPr>
                <w:color w:val="00B050"/>
              </w:rPr>
            </w:pPr>
            <w:r>
              <w:rPr>
                <w:rFonts w:hint="eastAsia"/>
              </w:rPr>
              <w:tab/>
            </w:r>
            <w:r w:rsidRPr="00316B73">
              <w:rPr>
                <w:rFonts w:hint="eastAsia"/>
                <w:color w:val="00B050"/>
              </w:rPr>
              <w:t>//プログラム実行開始</w:t>
            </w:r>
          </w:p>
          <w:p w14:paraId="70771544" w14:textId="77777777" w:rsidR="00305003" w:rsidRDefault="00305003" w:rsidP="00305003">
            <w:pPr>
              <w:pStyle w:val="2-"/>
            </w:pPr>
            <w:r>
              <w:tab/>
              <w:t>printf("- Start Thread Test -\n");</w:t>
            </w:r>
          </w:p>
          <w:p w14:paraId="2377D6C7" w14:textId="77777777" w:rsidR="00305003" w:rsidRDefault="00305003" w:rsidP="00305003">
            <w:pPr>
              <w:pStyle w:val="2-"/>
            </w:pPr>
            <w:r>
              <w:tab/>
              <w:t>fflush(stdout);</w:t>
            </w:r>
          </w:p>
          <w:p w14:paraId="47775A8C" w14:textId="77777777" w:rsidR="00305003" w:rsidRDefault="00305003" w:rsidP="00305003">
            <w:pPr>
              <w:pStyle w:val="2-"/>
            </w:pPr>
          </w:p>
          <w:p w14:paraId="48D986EC" w14:textId="77777777" w:rsidR="00305003" w:rsidRPr="00316B73" w:rsidRDefault="00305003" w:rsidP="00305003">
            <w:pPr>
              <w:pStyle w:val="2-"/>
              <w:rPr>
                <w:color w:val="00B050"/>
              </w:rPr>
            </w:pPr>
            <w:r>
              <w:rPr>
                <w:rFonts w:hint="eastAsia"/>
              </w:rPr>
              <w:tab/>
            </w:r>
            <w:r w:rsidRPr="00316B73">
              <w:rPr>
                <w:rFonts w:hint="eastAsia"/>
                <w:color w:val="00B050"/>
              </w:rPr>
              <w:t>//テスト用変数</w:t>
            </w:r>
          </w:p>
          <w:p w14:paraId="5C19F24F" w14:textId="77777777" w:rsidR="00305003" w:rsidRDefault="00305003" w:rsidP="00305003">
            <w:pPr>
              <w:pStyle w:val="2-"/>
            </w:pPr>
            <w:r>
              <w:tab/>
              <w:t>TEST_INFO test =</w:t>
            </w:r>
          </w:p>
          <w:p w14:paraId="6A71B416" w14:textId="77777777" w:rsidR="00305003" w:rsidRDefault="00305003" w:rsidP="00305003">
            <w:pPr>
              <w:pStyle w:val="2-"/>
            </w:pPr>
            <w:r>
              <w:tab/>
              <w:t>{</w:t>
            </w:r>
          </w:p>
          <w:p w14:paraId="2716A5B5" w14:textId="77777777" w:rsidR="00305003" w:rsidRDefault="00305003" w:rsidP="00305003">
            <w:pPr>
              <w:pStyle w:val="2-"/>
            </w:pPr>
            <w:r>
              <w:lastRenderedPageBreak/>
              <w:tab/>
            </w:r>
            <w:r>
              <w:tab/>
              <w:t>"TEST",   //text</w:t>
            </w:r>
          </w:p>
          <w:p w14:paraId="2ADFD1F1" w14:textId="77777777" w:rsidR="00305003" w:rsidRDefault="00305003" w:rsidP="00305003">
            <w:pPr>
              <w:pStyle w:val="2-"/>
            </w:pPr>
            <w:r>
              <w:tab/>
            </w:r>
            <w:r>
              <w:tab/>
              <w:t>1000,     //value</w:t>
            </w:r>
          </w:p>
          <w:p w14:paraId="6785E570" w14:textId="77777777" w:rsidR="00305003" w:rsidRDefault="00305003" w:rsidP="00305003">
            <w:pPr>
              <w:pStyle w:val="2-"/>
            </w:pPr>
            <w:r>
              <w:tab/>
            </w:r>
            <w:r>
              <w:tab/>
              <w:t>1,        //loop_max</w:t>
            </w:r>
          </w:p>
          <w:p w14:paraId="16BFE031" w14:textId="77777777" w:rsidR="00305003" w:rsidRDefault="00305003" w:rsidP="00305003">
            <w:pPr>
              <w:pStyle w:val="2-"/>
            </w:pPr>
            <w:r>
              <w:tab/>
            </w:r>
            <w:r>
              <w:tab/>
              <w:t>0,        //start_i</w:t>
            </w:r>
          </w:p>
          <w:p w14:paraId="5A087DDC" w14:textId="77777777" w:rsidR="00305003" w:rsidRDefault="00305003" w:rsidP="00305003">
            <w:pPr>
              <w:pStyle w:val="2-"/>
            </w:pPr>
            <w:r>
              <w:tab/>
              <w:t>};</w:t>
            </w:r>
          </w:p>
          <w:p w14:paraId="12D13465" w14:textId="77777777" w:rsidR="00305003" w:rsidRDefault="00305003" w:rsidP="00305003">
            <w:pPr>
              <w:pStyle w:val="2-"/>
            </w:pPr>
          </w:p>
          <w:p w14:paraId="7ED3C780" w14:textId="77777777" w:rsidR="00305003" w:rsidRPr="00316B73" w:rsidRDefault="00305003" w:rsidP="00305003">
            <w:pPr>
              <w:pStyle w:val="2-"/>
              <w:rPr>
                <w:color w:val="00B050"/>
              </w:rPr>
            </w:pPr>
            <w:r>
              <w:rPr>
                <w:rFonts w:hint="eastAsia"/>
              </w:rPr>
              <w:tab/>
            </w:r>
            <w:r w:rsidRPr="00316B73">
              <w:rPr>
                <w:rFonts w:hint="eastAsia"/>
                <w:color w:val="00B050"/>
              </w:rPr>
              <w:t>//スレッド情報</w:t>
            </w:r>
          </w:p>
          <w:p w14:paraId="1D997E46" w14:textId="77777777" w:rsidR="00305003" w:rsidRDefault="00305003" w:rsidP="00305003">
            <w:pPr>
              <w:pStyle w:val="2-"/>
            </w:pPr>
            <w:r>
              <w:tab/>
              <w:t>THREAD_INFO tinfo =</w:t>
            </w:r>
          </w:p>
          <w:p w14:paraId="248E182D" w14:textId="77777777" w:rsidR="00305003" w:rsidRDefault="00305003" w:rsidP="00305003">
            <w:pPr>
              <w:pStyle w:val="2-"/>
            </w:pPr>
            <w:r>
              <w:tab/>
              <w:t>{</w:t>
            </w:r>
          </w:p>
          <w:p w14:paraId="7A423A87" w14:textId="77777777" w:rsidR="00305003" w:rsidRDefault="00305003" w:rsidP="00305003">
            <w:pPr>
              <w:pStyle w:val="2-"/>
            </w:pPr>
            <w:r>
              <w:tab/>
            </w:r>
            <w:r>
              <w:tab/>
              <w:t>0,   //level</w:t>
            </w:r>
          </w:p>
          <w:p w14:paraId="59CC587C" w14:textId="77777777" w:rsidR="00305003" w:rsidRDefault="00305003" w:rsidP="00305003">
            <w:pPr>
              <w:pStyle w:val="2-"/>
            </w:pPr>
            <w:r>
              <w:tab/>
            </w:r>
            <w:r>
              <w:tab/>
              <w:t>GetCurrentThreadId(),</w:t>
            </w:r>
          </w:p>
          <w:p w14:paraId="0F6B683D" w14:textId="77777777" w:rsidR="00305003" w:rsidRDefault="00305003" w:rsidP="00305003">
            <w:pPr>
              <w:pStyle w:val="2-"/>
            </w:pPr>
            <w:r>
              <w:tab/>
            </w:r>
            <w:r>
              <w:tab/>
              <w:t xml:space="preserve">     //parent_tid</w:t>
            </w:r>
          </w:p>
          <w:p w14:paraId="268AA1D0" w14:textId="77777777" w:rsidR="00305003" w:rsidRDefault="00305003" w:rsidP="00305003">
            <w:pPr>
              <w:pStyle w:val="2-"/>
            </w:pPr>
            <w:r>
              <w:tab/>
            </w:r>
            <w:r>
              <w:tab/>
              <w:t>true,//is_root_thread</w:t>
            </w:r>
          </w:p>
          <w:p w14:paraId="2F6E5E23" w14:textId="77777777" w:rsidR="00305003" w:rsidRDefault="00305003" w:rsidP="00305003">
            <w:pPr>
              <w:pStyle w:val="2-"/>
            </w:pPr>
            <w:r>
              <w:tab/>
              <w:t>};</w:t>
            </w:r>
          </w:p>
          <w:p w14:paraId="381E39AF" w14:textId="77777777" w:rsidR="00305003" w:rsidRDefault="00305003" w:rsidP="00305003">
            <w:pPr>
              <w:pStyle w:val="2-"/>
            </w:pPr>
          </w:p>
          <w:p w14:paraId="7A97C7A9" w14:textId="77777777" w:rsidR="00305003" w:rsidRDefault="00305003" w:rsidP="00305003">
            <w:pPr>
              <w:pStyle w:val="2-"/>
            </w:pPr>
            <w:r>
              <w:rPr>
                <w:rFonts w:hint="eastAsia"/>
              </w:rPr>
              <w:tab/>
            </w:r>
            <w:r w:rsidRPr="00316B73">
              <w:rPr>
                <w:rFonts w:hint="eastAsia"/>
                <w:color w:val="00B050"/>
              </w:rPr>
              <w:t>//スレッドローカルストレージ(TLS)テスト</w:t>
            </w:r>
          </w:p>
          <w:p w14:paraId="2BD39D79" w14:textId="77777777" w:rsidR="00305003" w:rsidRPr="00316B73" w:rsidRDefault="00305003" w:rsidP="00305003">
            <w:pPr>
              <w:pStyle w:val="2-"/>
              <w:rPr>
                <w:color w:val="FF0000"/>
              </w:rPr>
            </w:pPr>
            <w:r>
              <w:tab/>
            </w:r>
            <w:r w:rsidRPr="00316B73">
              <w:rPr>
                <w:color w:val="FF0000"/>
              </w:rPr>
              <w:t>tls_tid = tinfo.parent_tid;</w:t>
            </w:r>
          </w:p>
          <w:p w14:paraId="704D0731" w14:textId="77777777" w:rsidR="00305003" w:rsidRDefault="00305003" w:rsidP="00305003">
            <w:pPr>
              <w:pStyle w:val="2-"/>
            </w:pPr>
          </w:p>
          <w:p w14:paraId="5619D3A4" w14:textId="77777777" w:rsidR="00305003" w:rsidRPr="00316B73" w:rsidRDefault="00305003" w:rsidP="00305003">
            <w:pPr>
              <w:pStyle w:val="2-"/>
              <w:rPr>
                <w:color w:val="00B050"/>
              </w:rPr>
            </w:pPr>
            <w:r>
              <w:rPr>
                <w:rFonts w:hint="eastAsia"/>
              </w:rPr>
              <w:tab/>
            </w:r>
            <w:r w:rsidRPr="00316B73">
              <w:rPr>
                <w:rFonts w:hint="eastAsia"/>
                <w:color w:val="00B050"/>
              </w:rPr>
              <w:t>//スレッド名を作成</w:t>
            </w:r>
          </w:p>
          <w:p w14:paraId="37D929B3" w14:textId="77777777" w:rsidR="00305003" w:rsidRPr="00316B73" w:rsidRDefault="00305003" w:rsidP="00305003">
            <w:pPr>
              <w:pStyle w:val="2-"/>
              <w:rPr>
                <w:color w:val="00B050"/>
              </w:rPr>
            </w:pPr>
            <w:r w:rsidRPr="00316B73">
              <w:rPr>
                <w:rFonts w:hint="eastAsia"/>
                <w:color w:val="00B050"/>
              </w:rPr>
              <w:tab/>
              <w:t>// P + 子スレッドのレベル + ( 自スレッドID , 親スレッドID )</w:t>
            </w:r>
          </w:p>
          <w:p w14:paraId="212179D1" w14:textId="77777777" w:rsidR="00305003" w:rsidRDefault="00305003" w:rsidP="00305003">
            <w:pPr>
              <w:pStyle w:val="2-"/>
            </w:pPr>
            <w:r>
              <w:tab/>
              <w:t>char thread_name[32];</w:t>
            </w:r>
          </w:p>
          <w:p w14:paraId="1C4B0CD6" w14:textId="77777777" w:rsidR="00305003" w:rsidRDefault="00305003" w:rsidP="00305003">
            <w:pPr>
              <w:pStyle w:val="2-"/>
            </w:pPr>
            <w:r>
              <w:tab/>
              <w:t>sprintf_s(thread_name, sizeof(thread_name), "P0(%5d,%5d)", tinfo.parent_tid, 0);</w:t>
            </w:r>
          </w:p>
          <w:p w14:paraId="06383348" w14:textId="77777777" w:rsidR="00305003" w:rsidRDefault="00305003" w:rsidP="00305003">
            <w:pPr>
              <w:pStyle w:val="2-"/>
            </w:pPr>
          </w:p>
          <w:p w14:paraId="3513F3D9" w14:textId="77777777" w:rsidR="00305003" w:rsidRDefault="00305003" w:rsidP="00305003">
            <w:pPr>
              <w:pStyle w:val="2-"/>
            </w:pPr>
            <w:r>
              <w:rPr>
                <w:rFonts w:hint="eastAsia"/>
              </w:rPr>
              <w:tab/>
            </w:r>
            <w:r w:rsidRPr="00316B73">
              <w:rPr>
                <w:rFonts w:hint="eastAsia"/>
                <w:color w:val="00B050"/>
              </w:rPr>
              <w:t>//子スレッドの生成と終了待ち</w:t>
            </w:r>
          </w:p>
          <w:p w14:paraId="597EA97E" w14:textId="77777777" w:rsidR="00305003" w:rsidRDefault="00305003" w:rsidP="00305003">
            <w:pPr>
              <w:pStyle w:val="2-"/>
            </w:pPr>
            <w:r>
              <w:tab/>
              <w:t>createChildThreads(thread_name, test, tinfo);</w:t>
            </w:r>
          </w:p>
          <w:p w14:paraId="6B39228F" w14:textId="77777777" w:rsidR="00305003" w:rsidRDefault="00305003" w:rsidP="00305003">
            <w:pPr>
              <w:pStyle w:val="2-"/>
            </w:pPr>
          </w:p>
          <w:p w14:paraId="09EFB559" w14:textId="77777777" w:rsidR="00305003" w:rsidRPr="00316B73" w:rsidRDefault="00305003" w:rsidP="00305003">
            <w:pPr>
              <w:pStyle w:val="2-"/>
              <w:rPr>
                <w:color w:val="00B050"/>
              </w:rPr>
            </w:pPr>
            <w:r>
              <w:rPr>
                <w:rFonts w:hint="eastAsia"/>
              </w:rPr>
              <w:tab/>
            </w:r>
            <w:r w:rsidRPr="00316B73">
              <w:rPr>
                <w:rFonts w:hint="eastAsia"/>
                <w:color w:val="00B050"/>
              </w:rPr>
              <w:t>//プログラム実行終了</w:t>
            </w:r>
          </w:p>
          <w:p w14:paraId="4C0CD24D" w14:textId="77777777" w:rsidR="00305003" w:rsidRDefault="00305003" w:rsidP="00305003">
            <w:pPr>
              <w:pStyle w:val="2-"/>
            </w:pPr>
            <w:r>
              <w:tab/>
              <w:t>printf("- End Thread Test -\n");</w:t>
            </w:r>
          </w:p>
          <w:p w14:paraId="22ECABF1" w14:textId="77777777" w:rsidR="00305003" w:rsidRDefault="00305003" w:rsidP="00305003">
            <w:pPr>
              <w:pStyle w:val="2-"/>
            </w:pPr>
            <w:r>
              <w:tab/>
              <w:t>fflush(stdout);</w:t>
            </w:r>
          </w:p>
          <w:p w14:paraId="6C8CF977" w14:textId="77777777" w:rsidR="00305003" w:rsidRDefault="00305003" w:rsidP="00305003">
            <w:pPr>
              <w:pStyle w:val="2-"/>
            </w:pPr>
            <w:r>
              <w:tab/>
              <w:t>return EXIT_SUCCESS;</w:t>
            </w:r>
          </w:p>
          <w:p w14:paraId="4F7CE526" w14:textId="5878A796" w:rsidR="00E3409D" w:rsidRDefault="00305003" w:rsidP="00305003">
            <w:pPr>
              <w:pStyle w:val="2-"/>
            </w:pPr>
            <w:r>
              <w:t>}</w:t>
            </w:r>
          </w:p>
        </w:tc>
      </w:tr>
    </w:tbl>
    <w:p w14:paraId="2BE10964" w14:textId="77777777" w:rsidR="00E3409D" w:rsidRPr="0089500A" w:rsidRDefault="00E3409D" w:rsidP="00E3409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1914D1C4" w14:textId="77777777" w:rsidTr="00566D74">
        <w:tc>
          <w:tcPr>
            <w:tcW w:w="8494" w:type="dxa"/>
          </w:tcPr>
          <w:p w14:paraId="7331FB65" w14:textId="53E3DAC5" w:rsidR="00E3409D" w:rsidRPr="00F96884" w:rsidRDefault="00305003" w:rsidP="00566D74">
            <w:pPr>
              <w:pStyle w:val="2-"/>
              <w:rPr>
                <w:color w:val="FF0000"/>
              </w:rPr>
            </w:pPr>
            <w:r>
              <w:tab/>
            </w:r>
            <w:r>
              <w:tab/>
            </w:r>
            <w:r w:rsidR="00E3409D">
              <w:tab/>
            </w:r>
            <w:r w:rsidR="00E3409D">
              <w:tab/>
            </w:r>
            <w:r w:rsidR="00E3409D">
              <w:tab/>
            </w:r>
            <w:r w:rsidR="00E3409D" w:rsidRPr="00F96884">
              <w:rPr>
                <w:color w:val="FF0000"/>
              </w:rPr>
              <w:t>※スレッドの親子関係は</w:t>
            </w:r>
            <w:r w:rsidR="00E3409D" w:rsidRPr="00F96884">
              <w:rPr>
                <w:rFonts w:hint="eastAsia"/>
                <w:color w:val="FF0000"/>
              </w:rPr>
              <w:t xml:space="preserve"> fork 版と同じなので着色は省略</w:t>
            </w:r>
          </w:p>
          <w:p w14:paraId="5F864920" w14:textId="77777777" w:rsidR="00E3409D" w:rsidRPr="007B6174" w:rsidRDefault="00E3409D" w:rsidP="00566D74">
            <w:pPr>
              <w:pStyle w:val="2-"/>
              <w:rPr>
                <w:color w:val="auto"/>
              </w:rPr>
            </w:pPr>
            <w:r w:rsidRPr="007B6174">
              <w:rPr>
                <w:color w:val="auto"/>
              </w:rPr>
              <w:t>- Start Thread Test -</w:t>
            </w:r>
            <w:r>
              <w:rPr>
                <w:color w:val="auto"/>
              </w:rPr>
              <w:tab/>
            </w:r>
            <w:r>
              <w:rPr>
                <w:color w:val="auto"/>
              </w:rPr>
              <w:tab/>
            </w:r>
            <w:r w:rsidRPr="00F96884">
              <w:rPr>
                <w:color w:val="FF0000"/>
              </w:rPr>
              <w:t>※TLS属性のついたグローバル変数</w:t>
            </w:r>
            <w:r w:rsidRPr="00F96884">
              <w:rPr>
                <w:rFonts w:hint="eastAsia"/>
                <w:color w:val="FF0000"/>
              </w:rPr>
              <w:t xml:space="preserve"> tls_pth</w:t>
            </w:r>
            <w:r w:rsidRPr="00F96884">
              <w:rPr>
                <w:color w:val="FF0000"/>
              </w:rPr>
              <w:t xml:space="preserve"> が、スレッド毎に異なる値になっている点に注目</w:t>
            </w:r>
          </w:p>
          <w:p w14:paraId="268E9B91" w14:textId="77777777" w:rsidR="00316B73" w:rsidRPr="00316B73" w:rsidRDefault="00316B73" w:rsidP="00316B73">
            <w:pPr>
              <w:pStyle w:val="2-"/>
              <w:rPr>
                <w:color w:val="auto"/>
              </w:rPr>
            </w:pPr>
            <w:r w:rsidRPr="00316B73">
              <w:rPr>
                <w:color w:val="auto"/>
              </w:rPr>
              <w:t>P0(14168,    0) -&gt; [0] CREATED:C1(13368,14168)</w:t>
            </w:r>
          </w:p>
          <w:p w14:paraId="47F2DBDF" w14:textId="77777777" w:rsidR="00316B73" w:rsidRPr="00316B73" w:rsidRDefault="00316B73" w:rsidP="00316B73">
            <w:pPr>
              <w:pStyle w:val="2-"/>
              <w:rPr>
                <w:color w:val="auto"/>
              </w:rPr>
            </w:pPr>
            <w:r w:rsidRPr="00316B73">
              <w:rPr>
                <w:color w:val="auto"/>
              </w:rPr>
              <w:t>START: C1(13368,14168)</w:t>
            </w:r>
          </w:p>
          <w:p w14:paraId="4AE9DDD1" w14:textId="77777777" w:rsidR="00316B73" w:rsidRPr="00316B73" w:rsidRDefault="00316B73" w:rsidP="00316B73">
            <w:pPr>
              <w:pStyle w:val="2-"/>
              <w:rPr>
                <w:color w:val="auto"/>
              </w:rPr>
            </w:pPr>
            <w:r w:rsidRPr="00316B73">
              <w:rPr>
                <w:color w:val="auto"/>
              </w:rPr>
              <w:t>C1(13368,14168) -&gt; [1] CREATED:C2(  472,13368)</w:t>
            </w:r>
          </w:p>
          <w:p w14:paraId="08EF72AC" w14:textId="77777777" w:rsidR="00316B73" w:rsidRPr="00316B73" w:rsidRDefault="00316B73" w:rsidP="00316B73">
            <w:pPr>
              <w:pStyle w:val="2-"/>
              <w:rPr>
                <w:color w:val="auto"/>
              </w:rPr>
            </w:pPr>
            <w:r w:rsidRPr="00316B73">
              <w:rPr>
                <w:color w:val="auto"/>
              </w:rPr>
              <w:t>START: C2(  472,13368)</w:t>
            </w:r>
          </w:p>
          <w:p w14:paraId="650ED87F" w14:textId="77777777" w:rsidR="00316B73" w:rsidRPr="00316B73" w:rsidRDefault="00316B73" w:rsidP="00316B73">
            <w:pPr>
              <w:pStyle w:val="2-"/>
              <w:rPr>
                <w:color w:val="auto"/>
              </w:rPr>
            </w:pPr>
            <w:r w:rsidRPr="00316B73">
              <w:rPr>
                <w:color w:val="auto"/>
              </w:rPr>
              <w:t>P0(14168,    0) -&gt; [1] CREATED:C1(11400,14168)</w:t>
            </w:r>
          </w:p>
          <w:p w14:paraId="059459D4" w14:textId="77777777" w:rsidR="00316B73" w:rsidRPr="00316B73" w:rsidRDefault="00316B73" w:rsidP="00316B73">
            <w:pPr>
              <w:pStyle w:val="2-"/>
              <w:rPr>
                <w:color w:val="auto"/>
              </w:rPr>
            </w:pPr>
            <w:r w:rsidRPr="00316B73">
              <w:rPr>
                <w:color w:val="auto"/>
              </w:rPr>
              <w:t>START: C1(11400,14168)</w:t>
            </w:r>
          </w:p>
          <w:p w14:paraId="2746DDC1" w14:textId="77777777" w:rsidR="00316B73" w:rsidRPr="00316B73" w:rsidRDefault="00316B73" w:rsidP="00316B73">
            <w:pPr>
              <w:pStyle w:val="2-"/>
              <w:rPr>
                <w:color w:val="auto"/>
              </w:rPr>
            </w:pPr>
            <w:r w:rsidRPr="00316B73">
              <w:rPr>
                <w:color w:val="auto"/>
              </w:rPr>
              <w:t>C2(  472,13368) -&gt; [2] CREATED:C3(  336,  472)</w:t>
            </w:r>
          </w:p>
          <w:p w14:paraId="64B5F061" w14:textId="77777777" w:rsidR="00316B73" w:rsidRPr="00316B73" w:rsidRDefault="00316B73" w:rsidP="00316B73">
            <w:pPr>
              <w:pStyle w:val="2-"/>
              <w:rPr>
                <w:color w:val="auto"/>
              </w:rPr>
            </w:pPr>
            <w:r w:rsidRPr="00316B73">
              <w:rPr>
                <w:color w:val="auto"/>
              </w:rPr>
              <w:t>START: C3(  336,  472)</w:t>
            </w:r>
          </w:p>
          <w:p w14:paraId="32D3AD14" w14:textId="77777777" w:rsidR="00316B73" w:rsidRPr="00316B73" w:rsidRDefault="00316B73" w:rsidP="00316B73">
            <w:pPr>
              <w:pStyle w:val="2-"/>
              <w:rPr>
                <w:color w:val="auto"/>
              </w:rPr>
            </w:pPr>
            <w:r w:rsidRPr="00316B73">
              <w:rPr>
                <w:color w:val="auto"/>
              </w:rPr>
              <w:t>C1(13368,14168) -&gt; [2] CREATED:C2(12888,13368)</w:t>
            </w:r>
          </w:p>
          <w:p w14:paraId="7DA3AB0F" w14:textId="77777777" w:rsidR="00316B73" w:rsidRPr="00316B73" w:rsidRDefault="00316B73" w:rsidP="00316B73">
            <w:pPr>
              <w:pStyle w:val="2-"/>
              <w:rPr>
                <w:color w:val="auto"/>
              </w:rPr>
            </w:pPr>
            <w:r w:rsidRPr="00316B73">
              <w:rPr>
                <w:color w:val="auto"/>
              </w:rPr>
              <w:t>START: C2(12888,13368)</w:t>
            </w:r>
          </w:p>
          <w:p w14:paraId="0AE653A4" w14:textId="77777777" w:rsidR="00316B73" w:rsidRPr="00316B73" w:rsidRDefault="00316B73" w:rsidP="00316B73">
            <w:pPr>
              <w:pStyle w:val="2-"/>
              <w:rPr>
                <w:color w:val="auto"/>
              </w:rPr>
            </w:pPr>
            <w:r w:rsidRPr="00316B73">
              <w:rPr>
                <w:color w:val="auto"/>
              </w:rPr>
              <w:t>C1(11400,14168) -&gt; [2] CREATED:C2(14400,11400)</w:t>
            </w:r>
          </w:p>
          <w:p w14:paraId="4123715A" w14:textId="77777777" w:rsidR="00316B73" w:rsidRPr="00316B73" w:rsidRDefault="00316B73" w:rsidP="00316B73">
            <w:pPr>
              <w:pStyle w:val="2-"/>
              <w:rPr>
                <w:color w:val="auto"/>
              </w:rPr>
            </w:pPr>
            <w:r w:rsidRPr="00316B73">
              <w:rPr>
                <w:color w:val="auto"/>
              </w:rPr>
              <w:t>START: C2(14400,11400)</w:t>
            </w:r>
          </w:p>
          <w:p w14:paraId="07C05B12" w14:textId="77777777" w:rsidR="00316B73" w:rsidRPr="00316B73" w:rsidRDefault="00316B73" w:rsidP="00316B73">
            <w:pPr>
              <w:pStyle w:val="2-"/>
              <w:rPr>
                <w:color w:val="auto"/>
              </w:rPr>
            </w:pPr>
            <w:r w:rsidRPr="00316B73">
              <w:rPr>
                <w:color w:val="auto"/>
              </w:rPr>
              <w:t xml:space="preserve">[C3(  336,  472)] ... Process(1/4): text="TEST",value=1003 </w:t>
            </w:r>
            <w:r w:rsidRPr="00EC160D">
              <w:rPr>
                <w:color w:val="00B050"/>
              </w:rPr>
              <w:t>(tls_tid=336)</w:t>
            </w:r>
          </w:p>
          <w:p w14:paraId="79727F0D" w14:textId="77777777" w:rsidR="00316B73" w:rsidRPr="00316B73" w:rsidRDefault="00316B73" w:rsidP="00316B73">
            <w:pPr>
              <w:pStyle w:val="2-"/>
              <w:rPr>
                <w:color w:val="auto"/>
              </w:rPr>
            </w:pPr>
            <w:r w:rsidRPr="00316B73">
              <w:rPr>
                <w:color w:val="auto"/>
              </w:rPr>
              <w:t xml:space="preserve">[C2(12888,13368)] ... Process(1/3): text="TEST",value=1002 </w:t>
            </w:r>
            <w:r w:rsidRPr="00EC160D">
              <w:rPr>
                <w:color w:val="FFC000"/>
              </w:rPr>
              <w:t>(tls_tid=12888)</w:t>
            </w:r>
          </w:p>
          <w:p w14:paraId="38811ACC" w14:textId="77777777" w:rsidR="00316B73" w:rsidRPr="00316B73" w:rsidRDefault="00316B73" w:rsidP="00316B73">
            <w:pPr>
              <w:pStyle w:val="2-"/>
              <w:rPr>
                <w:color w:val="auto"/>
              </w:rPr>
            </w:pPr>
            <w:r w:rsidRPr="00316B73">
              <w:rPr>
                <w:color w:val="auto"/>
              </w:rPr>
              <w:t>P0(14168,    0) -&gt; [2] CREATED:C1(11304,14168)</w:t>
            </w:r>
          </w:p>
          <w:p w14:paraId="4BEDCE5D" w14:textId="77777777" w:rsidR="00316B73" w:rsidRPr="00316B73" w:rsidRDefault="00316B73" w:rsidP="00316B73">
            <w:pPr>
              <w:pStyle w:val="2-"/>
              <w:rPr>
                <w:color w:val="auto"/>
              </w:rPr>
            </w:pPr>
            <w:r w:rsidRPr="00316B73">
              <w:rPr>
                <w:color w:val="auto"/>
              </w:rPr>
              <w:t>START: C1(11304,14168)</w:t>
            </w:r>
          </w:p>
          <w:p w14:paraId="7D129FD8" w14:textId="77777777" w:rsidR="00316B73" w:rsidRPr="00316B73" w:rsidRDefault="00316B73" w:rsidP="00316B73">
            <w:pPr>
              <w:pStyle w:val="2-"/>
              <w:rPr>
                <w:color w:val="auto"/>
              </w:rPr>
            </w:pPr>
            <w:r w:rsidRPr="00316B73">
              <w:rPr>
                <w:color w:val="auto"/>
              </w:rPr>
              <w:t xml:space="preserve">[C2(  472,13368)] ... Process(1/3): text="TEST",value=1002 </w:t>
            </w:r>
            <w:r w:rsidRPr="00EC160D">
              <w:rPr>
                <w:color w:val="BF8F00" w:themeColor="accent4" w:themeShade="BF"/>
              </w:rPr>
              <w:t>(tls_tid=472)</w:t>
            </w:r>
          </w:p>
          <w:p w14:paraId="4E8B2E69" w14:textId="77777777" w:rsidR="00316B73" w:rsidRPr="00EC160D" w:rsidRDefault="00316B73" w:rsidP="00316B73">
            <w:pPr>
              <w:pStyle w:val="2-"/>
              <w:rPr>
                <w:color w:val="00B050"/>
              </w:rPr>
            </w:pPr>
            <w:r w:rsidRPr="00316B73">
              <w:rPr>
                <w:color w:val="auto"/>
              </w:rPr>
              <w:t xml:space="preserve">[C3(  336,  472)] ... Process(2/4): text="TEST",value=1013 </w:t>
            </w:r>
            <w:r w:rsidRPr="00EC160D">
              <w:rPr>
                <w:color w:val="00B050"/>
              </w:rPr>
              <w:t>(tls_tid=336)</w:t>
            </w:r>
          </w:p>
          <w:p w14:paraId="4C803F3F" w14:textId="77777777" w:rsidR="00316B73" w:rsidRPr="00316B73" w:rsidRDefault="00316B73" w:rsidP="00316B73">
            <w:pPr>
              <w:pStyle w:val="2-"/>
              <w:rPr>
                <w:color w:val="auto"/>
              </w:rPr>
            </w:pPr>
            <w:r w:rsidRPr="00316B73">
              <w:rPr>
                <w:color w:val="auto"/>
              </w:rPr>
              <w:t xml:space="preserve">[C2(14400,11400)] ... Process(1/3): text="TEST",value=1002 </w:t>
            </w:r>
            <w:r w:rsidRPr="00EC160D">
              <w:rPr>
                <w:color w:val="7030A0"/>
              </w:rPr>
              <w:t>(tls_tid=14400)</w:t>
            </w:r>
          </w:p>
          <w:p w14:paraId="6F072A34" w14:textId="77777777" w:rsidR="00316B73" w:rsidRPr="00316B73" w:rsidRDefault="00316B73" w:rsidP="00316B73">
            <w:pPr>
              <w:pStyle w:val="2-"/>
              <w:rPr>
                <w:color w:val="auto"/>
              </w:rPr>
            </w:pPr>
            <w:r w:rsidRPr="00316B73">
              <w:rPr>
                <w:color w:val="auto"/>
              </w:rPr>
              <w:t xml:space="preserve">[C1(13368,14168)] ... Process(1/2): text="TEST",value=1001 </w:t>
            </w:r>
            <w:r w:rsidRPr="00EC160D">
              <w:rPr>
                <w:color w:val="9CC2E5" w:themeColor="accent1" w:themeTint="99"/>
              </w:rPr>
              <w:t>(tls_tid=13368)</w:t>
            </w:r>
          </w:p>
          <w:p w14:paraId="00EAF053" w14:textId="77777777" w:rsidR="00316B73" w:rsidRPr="00EC160D" w:rsidRDefault="00316B73" w:rsidP="00316B73">
            <w:pPr>
              <w:pStyle w:val="2-"/>
              <w:rPr>
                <w:color w:val="FFC000"/>
              </w:rPr>
            </w:pPr>
            <w:r w:rsidRPr="00316B73">
              <w:rPr>
                <w:color w:val="auto"/>
              </w:rPr>
              <w:t xml:space="preserve">[C2(12888,13368)] ... Process(2/3): text="TEST",value=1012 </w:t>
            </w:r>
            <w:r w:rsidRPr="00EC160D">
              <w:rPr>
                <w:color w:val="FFC000"/>
              </w:rPr>
              <w:t>(tls_tid=12888)</w:t>
            </w:r>
          </w:p>
          <w:p w14:paraId="50125520" w14:textId="77777777" w:rsidR="00316B73" w:rsidRPr="00316B73" w:rsidRDefault="00316B73" w:rsidP="00316B73">
            <w:pPr>
              <w:pStyle w:val="2-"/>
              <w:rPr>
                <w:color w:val="auto"/>
              </w:rPr>
            </w:pPr>
            <w:r w:rsidRPr="00316B73">
              <w:rPr>
                <w:color w:val="auto"/>
              </w:rPr>
              <w:t xml:space="preserve">[C1(11304,14168)] ... Process(1/2): text="TEST",value=1001 </w:t>
            </w:r>
            <w:r w:rsidRPr="00EC160D">
              <w:rPr>
                <w:color w:val="00B0F0"/>
              </w:rPr>
              <w:t>(tls_tid=11304)</w:t>
            </w:r>
          </w:p>
          <w:p w14:paraId="6A589693" w14:textId="77777777" w:rsidR="00316B73" w:rsidRPr="00316B73" w:rsidRDefault="00316B73" w:rsidP="00316B73">
            <w:pPr>
              <w:pStyle w:val="2-"/>
              <w:rPr>
                <w:color w:val="auto"/>
              </w:rPr>
            </w:pPr>
            <w:r w:rsidRPr="00316B73">
              <w:rPr>
                <w:color w:val="auto"/>
              </w:rPr>
              <w:t>[C1(11400,14168)] ... Process(1/2): text="TEST",value=1001</w:t>
            </w:r>
            <w:r w:rsidRPr="00EC160D">
              <w:rPr>
                <w:color w:val="2E74B5" w:themeColor="accent1" w:themeShade="BF"/>
              </w:rPr>
              <w:t xml:space="preserve"> (tls_tid=11400)</w:t>
            </w:r>
          </w:p>
          <w:p w14:paraId="6395648F" w14:textId="77777777" w:rsidR="00316B73" w:rsidRPr="00316B73" w:rsidRDefault="00316B73" w:rsidP="00316B73">
            <w:pPr>
              <w:pStyle w:val="2-"/>
              <w:rPr>
                <w:color w:val="auto"/>
              </w:rPr>
            </w:pPr>
            <w:r w:rsidRPr="00316B73">
              <w:rPr>
                <w:color w:val="auto"/>
              </w:rPr>
              <w:t>[C2(  472,13368)] ... Process(2/3): text="TEST",value=1012</w:t>
            </w:r>
            <w:r w:rsidRPr="00EC160D">
              <w:rPr>
                <w:color w:val="BF8F00" w:themeColor="accent4" w:themeShade="BF"/>
              </w:rPr>
              <w:t xml:space="preserve"> (tls_tid=472)</w:t>
            </w:r>
          </w:p>
          <w:p w14:paraId="753FB603" w14:textId="77777777" w:rsidR="00316B73" w:rsidRPr="00EC160D" w:rsidRDefault="00316B73" w:rsidP="00316B73">
            <w:pPr>
              <w:pStyle w:val="2-"/>
              <w:rPr>
                <w:color w:val="00B050"/>
              </w:rPr>
            </w:pPr>
            <w:r w:rsidRPr="00316B73">
              <w:rPr>
                <w:color w:val="auto"/>
              </w:rPr>
              <w:t xml:space="preserve">[C3(  336,  472)] ... Process(3/4): text="TEST",value=1023 </w:t>
            </w:r>
            <w:r w:rsidRPr="00EC160D">
              <w:rPr>
                <w:color w:val="00B050"/>
              </w:rPr>
              <w:t>(tls_tid=336)</w:t>
            </w:r>
          </w:p>
          <w:p w14:paraId="283678CB" w14:textId="77777777" w:rsidR="00316B73" w:rsidRPr="00316B73" w:rsidRDefault="00316B73" w:rsidP="00316B73">
            <w:pPr>
              <w:pStyle w:val="2-"/>
              <w:rPr>
                <w:color w:val="auto"/>
              </w:rPr>
            </w:pPr>
            <w:r w:rsidRPr="00316B73">
              <w:rPr>
                <w:color w:val="auto"/>
              </w:rPr>
              <w:t>[C2(14400,11400)] ... Process(2/3): text="TEST",value=1012</w:t>
            </w:r>
            <w:r w:rsidRPr="00EC160D">
              <w:rPr>
                <w:color w:val="7030A0"/>
              </w:rPr>
              <w:t xml:space="preserve"> (tls_tid=14400)</w:t>
            </w:r>
          </w:p>
          <w:p w14:paraId="4CC4C635" w14:textId="77777777" w:rsidR="00316B73" w:rsidRPr="00316B73" w:rsidRDefault="00316B73" w:rsidP="00316B73">
            <w:pPr>
              <w:pStyle w:val="2-"/>
              <w:rPr>
                <w:color w:val="auto"/>
              </w:rPr>
            </w:pPr>
            <w:r w:rsidRPr="00316B73">
              <w:rPr>
                <w:color w:val="auto"/>
              </w:rPr>
              <w:t xml:space="preserve">[C1(13368,14168)] ... Process(2/2): text="TEST",value=1011 </w:t>
            </w:r>
            <w:r w:rsidRPr="00EC160D">
              <w:rPr>
                <w:color w:val="9CC2E5" w:themeColor="accent1" w:themeTint="99"/>
              </w:rPr>
              <w:t>(tls_tid=13368)</w:t>
            </w:r>
          </w:p>
          <w:p w14:paraId="33F4BD84" w14:textId="77777777" w:rsidR="00316B73" w:rsidRPr="00316B73" w:rsidRDefault="00316B73" w:rsidP="00316B73">
            <w:pPr>
              <w:pStyle w:val="2-"/>
              <w:rPr>
                <w:color w:val="auto"/>
              </w:rPr>
            </w:pPr>
            <w:r w:rsidRPr="00316B73">
              <w:rPr>
                <w:color w:val="auto"/>
              </w:rPr>
              <w:t xml:space="preserve">[P0(14168,    0)] ... Process(1/1): text="TEST",value=1000 </w:t>
            </w:r>
            <w:r w:rsidRPr="00EC160D">
              <w:rPr>
                <w:color w:val="FF0000"/>
              </w:rPr>
              <w:t>(tls_tid=14168)</w:t>
            </w:r>
          </w:p>
          <w:p w14:paraId="4F1737C3" w14:textId="77777777" w:rsidR="00316B73" w:rsidRPr="00316B73" w:rsidRDefault="00316B73" w:rsidP="00316B73">
            <w:pPr>
              <w:pStyle w:val="2-"/>
              <w:rPr>
                <w:color w:val="auto"/>
              </w:rPr>
            </w:pPr>
            <w:r w:rsidRPr="00316B73">
              <w:rPr>
                <w:color w:val="auto"/>
              </w:rPr>
              <w:t>[C1(11304,14168)] ... Process(2/2): text="TEST",value=1011</w:t>
            </w:r>
            <w:r w:rsidRPr="00EC160D">
              <w:rPr>
                <w:color w:val="00B0F0"/>
              </w:rPr>
              <w:t xml:space="preserve"> (tls_tid=11304)</w:t>
            </w:r>
          </w:p>
          <w:p w14:paraId="48C30044" w14:textId="77777777" w:rsidR="00316B73" w:rsidRPr="00EC160D" w:rsidRDefault="00316B73" w:rsidP="00316B73">
            <w:pPr>
              <w:pStyle w:val="2-"/>
              <w:rPr>
                <w:color w:val="FFC000"/>
              </w:rPr>
            </w:pPr>
            <w:r w:rsidRPr="00316B73">
              <w:rPr>
                <w:color w:val="auto"/>
              </w:rPr>
              <w:t>[C2(12888,13368)] ... Process(3/3): text="TEST",value=1022</w:t>
            </w:r>
            <w:r w:rsidRPr="00EC160D">
              <w:rPr>
                <w:color w:val="FFC000"/>
              </w:rPr>
              <w:t xml:space="preserve"> (tls_tid=12888)</w:t>
            </w:r>
          </w:p>
          <w:p w14:paraId="7BEE1507" w14:textId="77777777" w:rsidR="00316B73" w:rsidRPr="00316B73" w:rsidRDefault="00316B73" w:rsidP="00316B73">
            <w:pPr>
              <w:pStyle w:val="2-"/>
              <w:rPr>
                <w:color w:val="auto"/>
              </w:rPr>
            </w:pPr>
            <w:r w:rsidRPr="00316B73">
              <w:rPr>
                <w:color w:val="auto"/>
              </w:rPr>
              <w:lastRenderedPageBreak/>
              <w:t>[C1(11400,14168)] ... Process(2/2): text="TEST",value=1011</w:t>
            </w:r>
            <w:r w:rsidRPr="00EC160D">
              <w:rPr>
                <w:color w:val="7030A0"/>
              </w:rPr>
              <w:t xml:space="preserve"> </w:t>
            </w:r>
            <w:r w:rsidRPr="00EC160D">
              <w:rPr>
                <w:color w:val="2E74B5" w:themeColor="accent1" w:themeShade="BF"/>
              </w:rPr>
              <w:t>(tls_tid=11400)</w:t>
            </w:r>
          </w:p>
          <w:p w14:paraId="77A9B60F" w14:textId="77777777" w:rsidR="00316B73" w:rsidRPr="00316B73" w:rsidRDefault="00316B73" w:rsidP="00316B73">
            <w:pPr>
              <w:pStyle w:val="2-"/>
              <w:rPr>
                <w:color w:val="auto"/>
              </w:rPr>
            </w:pPr>
            <w:r w:rsidRPr="00316B73">
              <w:rPr>
                <w:color w:val="auto"/>
              </w:rPr>
              <w:t xml:space="preserve">[C2(  472,13368)] ... Process(3/3): text="TEST",value=1022 </w:t>
            </w:r>
            <w:r w:rsidRPr="00EC160D">
              <w:rPr>
                <w:color w:val="BF8F00" w:themeColor="accent4" w:themeShade="BF"/>
              </w:rPr>
              <w:t>(tls_tid=472)</w:t>
            </w:r>
          </w:p>
          <w:p w14:paraId="44BA5BDA" w14:textId="77777777" w:rsidR="00316B73" w:rsidRPr="00EC160D" w:rsidRDefault="00316B73" w:rsidP="00316B73">
            <w:pPr>
              <w:pStyle w:val="2-"/>
              <w:rPr>
                <w:color w:val="00B050"/>
              </w:rPr>
            </w:pPr>
            <w:r w:rsidRPr="00316B73">
              <w:rPr>
                <w:color w:val="auto"/>
              </w:rPr>
              <w:t>[C3(  336,  472)] ... Process(4/4): text="TEST",value=1033</w:t>
            </w:r>
            <w:r w:rsidRPr="00EC160D">
              <w:rPr>
                <w:color w:val="00B050"/>
              </w:rPr>
              <w:t xml:space="preserve"> (tls_tid=336)</w:t>
            </w:r>
          </w:p>
          <w:p w14:paraId="3C62A485" w14:textId="77777777" w:rsidR="00316B73" w:rsidRPr="00316B73" w:rsidRDefault="00316B73" w:rsidP="00316B73">
            <w:pPr>
              <w:pStyle w:val="2-"/>
              <w:rPr>
                <w:color w:val="auto"/>
              </w:rPr>
            </w:pPr>
            <w:r w:rsidRPr="00316B73">
              <w:rPr>
                <w:color w:val="auto"/>
              </w:rPr>
              <w:t xml:space="preserve">[C2(14400,11400)] ... Process(3/3): text="TEST",value=1022 </w:t>
            </w:r>
            <w:r w:rsidRPr="00EC160D">
              <w:rPr>
                <w:color w:val="7030A0"/>
              </w:rPr>
              <w:t>(tls_tid=14400)</w:t>
            </w:r>
          </w:p>
          <w:p w14:paraId="2F4E527E" w14:textId="77777777" w:rsidR="00316B73" w:rsidRPr="00316B73" w:rsidRDefault="00316B73" w:rsidP="00316B73">
            <w:pPr>
              <w:pStyle w:val="2-"/>
              <w:rPr>
                <w:color w:val="auto"/>
              </w:rPr>
            </w:pPr>
            <w:r w:rsidRPr="00316B73">
              <w:rPr>
                <w:color w:val="auto"/>
              </w:rPr>
              <w:t>[C1(13368,14168)] ... Wait(  472) ...</w:t>
            </w:r>
          </w:p>
          <w:p w14:paraId="6ABF6CE2" w14:textId="77777777" w:rsidR="00316B73" w:rsidRPr="00316B73" w:rsidRDefault="00316B73" w:rsidP="00316B73">
            <w:pPr>
              <w:pStyle w:val="2-"/>
              <w:rPr>
                <w:color w:val="auto"/>
              </w:rPr>
            </w:pPr>
            <w:r w:rsidRPr="00316B73">
              <w:rPr>
                <w:color w:val="auto"/>
              </w:rPr>
              <w:t>[P0(14168,    0)] ... Wait(13368) ...</w:t>
            </w:r>
          </w:p>
          <w:p w14:paraId="4CC11462" w14:textId="77777777" w:rsidR="00316B73" w:rsidRPr="00316B73" w:rsidRDefault="00316B73" w:rsidP="00316B73">
            <w:pPr>
              <w:pStyle w:val="2-"/>
              <w:rPr>
                <w:color w:val="auto"/>
              </w:rPr>
            </w:pPr>
            <w:r w:rsidRPr="00316B73">
              <w:rPr>
                <w:color w:val="auto"/>
              </w:rPr>
              <w:t>END: C1(11304,14168)</w:t>
            </w:r>
          </w:p>
          <w:p w14:paraId="2637DE3A" w14:textId="77777777" w:rsidR="00316B73" w:rsidRPr="00316B73" w:rsidRDefault="00316B73" w:rsidP="00316B73">
            <w:pPr>
              <w:pStyle w:val="2-"/>
              <w:rPr>
                <w:color w:val="auto"/>
              </w:rPr>
            </w:pPr>
            <w:r w:rsidRPr="00316B73">
              <w:rPr>
                <w:color w:val="auto"/>
              </w:rPr>
              <w:t>END: C2(12888,13368)</w:t>
            </w:r>
          </w:p>
          <w:p w14:paraId="48551CC1" w14:textId="77777777" w:rsidR="00316B73" w:rsidRPr="00316B73" w:rsidRDefault="00316B73" w:rsidP="00316B73">
            <w:pPr>
              <w:pStyle w:val="2-"/>
              <w:rPr>
                <w:color w:val="auto"/>
              </w:rPr>
            </w:pPr>
            <w:r w:rsidRPr="00316B73">
              <w:rPr>
                <w:color w:val="auto"/>
              </w:rPr>
              <w:t>[C1(11400,14168)] ... Wait(14400) ...</w:t>
            </w:r>
          </w:p>
          <w:p w14:paraId="043CEF1C" w14:textId="77777777" w:rsidR="00316B73" w:rsidRPr="00316B73" w:rsidRDefault="00316B73" w:rsidP="00316B73">
            <w:pPr>
              <w:pStyle w:val="2-"/>
              <w:rPr>
                <w:color w:val="auto"/>
              </w:rPr>
            </w:pPr>
            <w:r w:rsidRPr="00316B73">
              <w:rPr>
                <w:color w:val="auto"/>
              </w:rPr>
              <w:t>[C2(  472,13368)] ... Wait(  336) ...</w:t>
            </w:r>
          </w:p>
          <w:p w14:paraId="30ADB43A" w14:textId="77777777" w:rsidR="00316B73" w:rsidRPr="00316B73" w:rsidRDefault="00316B73" w:rsidP="00316B73">
            <w:pPr>
              <w:pStyle w:val="2-"/>
              <w:rPr>
                <w:color w:val="auto"/>
              </w:rPr>
            </w:pPr>
            <w:r w:rsidRPr="00316B73">
              <w:rPr>
                <w:color w:val="auto"/>
              </w:rPr>
              <w:t>END: C3(  336,  472)</w:t>
            </w:r>
          </w:p>
          <w:p w14:paraId="12E7F19C" w14:textId="77777777" w:rsidR="00316B73" w:rsidRPr="00316B73" w:rsidRDefault="00316B73" w:rsidP="00316B73">
            <w:pPr>
              <w:pStyle w:val="2-"/>
              <w:rPr>
                <w:color w:val="auto"/>
              </w:rPr>
            </w:pPr>
            <w:r w:rsidRPr="00316B73">
              <w:rPr>
                <w:color w:val="auto"/>
              </w:rPr>
              <w:t>[C2(  472,13368)] ... Wait(  336) End</w:t>
            </w:r>
          </w:p>
          <w:p w14:paraId="672CADA9" w14:textId="77777777" w:rsidR="00316B73" w:rsidRPr="00316B73" w:rsidRDefault="00316B73" w:rsidP="00316B73">
            <w:pPr>
              <w:pStyle w:val="2-"/>
              <w:rPr>
                <w:color w:val="auto"/>
              </w:rPr>
            </w:pPr>
            <w:r w:rsidRPr="00316B73">
              <w:rPr>
                <w:color w:val="auto"/>
              </w:rPr>
              <w:t>END: C2(  472,13368)</w:t>
            </w:r>
          </w:p>
          <w:p w14:paraId="380F0AE1" w14:textId="77777777" w:rsidR="00316B73" w:rsidRPr="00316B73" w:rsidRDefault="00316B73" w:rsidP="00316B73">
            <w:pPr>
              <w:pStyle w:val="2-"/>
              <w:rPr>
                <w:color w:val="auto"/>
              </w:rPr>
            </w:pPr>
            <w:r w:rsidRPr="00316B73">
              <w:rPr>
                <w:color w:val="auto"/>
              </w:rPr>
              <w:t>END: C2(14400,11400)</w:t>
            </w:r>
          </w:p>
          <w:p w14:paraId="34213574" w14:textId="77777777" w:rsidR="00316B73" w:rsidRPr="00316B73" w:rsidRDefault="00316B73" w:rsidP="00316B73">
            <w:pPr>
              <w:pStyle w:val="2-"/>
              <w:rPr>
                <w:color w:val="auto"/>
              </w:rPr>
            </w:pPr>
            <w:r w:rsidRPr="00316B73">
              <w:rPr>
                <w:color w:val="auto"/>
              </w:rPr>
              <w:t>[C1(13368,14168)] ... Wait(  472) End</w:t>
            </w:r>
          </w:p>
          <w:p w14:paraId="790C6333" w14:textId="77777777" w:rsidR="00316B73" w:rsidRPr="00316B73" w:rsidRDefault="00316B73" w:rsidP="00316B73">
            <w:pPr>
              <w:pStyle w:val="2-"/>
              <w:rPr>
                <w:color w:val="auto"/>
              </w:rPr>
            </w:pPr>
            <w:r w:rsidRPr="00316B73">
              <w:rPr>
                <w:color w:val="auto"/>
              </w:rPr>
              <w:t>[C1(13368,14168)] ... Wait(12888) ...</w:t>
            </w:r>
          </w:p>
          <w:p w14:paraId="6B46A757" w14:textId="77777777" w:rsidR="00316B73" w:rsidRPr="00316B73" w:rsidRDefault="00316B73" w:rsidP="00316B73">
            <w:pPr>
              <w:pStyle w:val="2-"/>
              <w:rPr>
                <w:color w:val="auto"/>
              </w:rPr>
            </w:pPr>
            <w:r w:rsidRPr="00316B73">
              <w:rPr>
                <w:color w:val="auto"/>
              </w:rPr>
              <w:t>[C1(11400,14168)] ... Wait(14400) End</w:t>
            </w:r>
          </w:p>
          <w:p w14:paraId="108EB2B7" w14:textId="77777777" w:rsidR="00316B73" w:rsidRPr="00316B73" w:rsidRDefault="00316B73" w:rsidP="00316B73">
            <w:pPr>
              <w:pStyle w:val="2-"/>
              <w:rPr>
                <w:color w:val="auto"/>
              </w:rPr>
            </w:pPr>
            <w:r w:rsidRPr="00316B73">
              <w:rPr>
                <w:color w:val="auto"/>
              </w:rPr>
              <w:t>END: C1(11400,14168)</w:t>
            </w:r>
          </w:p>
          <w:p w14:paraId="4D6ABE91" w14:textId="77777777" w:rsidR="00316B73" w:rsidRPr="00316B73" w:rsidRDefault="00316B73" w:rsidP="00316B73">
            <w:pPr>
              <w:pStyle w:val="2-"/>
              <w:rPr>
                <w:color w:val="auto"/>
              </w:rPr>
            </w:pPr>
            <w:r w:rsidRPr="00316B73">
              <w:rPr>
                <w:color w:val="auto"/>
              </w:rPr>
              <w:t>[C1(13368,14168)] ... Wait(12888) End</w:t>
            </w:r>
          </w:p>
          <w:p w14:paraId="131DA156" w14:textId="77777777" w:rsidR="00316B73" w:rsidRPr="00316B73" w:rsidRDefault="00316B73" w:rsidP="00316B73">
            <w:pPr>
              <w:pStyle w:val="2-"/>
              <w:rPr>
                <w:color w:val="auto"/>
              </w:rPr>
            </w:pPr>
            <w:r w:rsidRPr="00316B73">
              <w:rPr>
                <w:color w:val="auto"/>
              </w:rPr>
              <w:t>END: C1(13368,14168)</w:t>
            </w:r>
          </w:p>
          <w:p w14:paraId="72C31FDB" w14:textId="77777777" w:rsidR="00316B73" w:rsidRPr="00316B73" w:rsidRDefault="00316B73" w:rsidP="00316B73">
            <w:pPr>
              <w:pStyle w:val="2-"/>
              <w:rPr>
                <w:color w:val="auto"/>
              </w:rPr>
            </w:pPr>
            <w:r w:rsidRPr="00316B73">
              <w:rPr>
                <w:color w:val="auto"/>
              </w:rPr>
              <w:t>[P0(14168,    0)] ... Wait(13368) End</w:t>
            </w:r>
          </w:p>
          <w:p w14:paraId="42A9F691" w14:textId="77777777" w:rsidR="00316B73" w:rsidRPr="00316B73" w:rsidRDefault="00316B73" w:rsidP="00316B73">
            <w:pPr>
              <w:pStyle w:val="2-"/>
              <w:rPr>
                <w:color w:val="auto"/>
              </w:rPr>
            </w:pPr>
            <w:r w:rsidRPr="00316B73">
              <w:rPr>
                <w:color w:val="auto"/>
              </w:rPr>
              <w:t>[P0(14168,    0)] ... Wait(11400) ...</w:t>
            </w:r>
          </w:p>
          <w:p w14:paraId="0D64E2A2" w14:textId="77777777" w:rsidR="00316B73" w:rsidRPr="00316B73" w:rsidRDefault="00316B73" w:rsidP="00316B73">
            <w:pPr>
              <w:pStyle w:val="2-"/>
              <w:rPr>
                <w:color w:val="auto"/>
              </w:rPr>
            </w:pPr>
            <w:r w:rsidRPr="00316B73">
              <w:rPr>
                <w:color w:val="auto"/>
              </w:rPr>
              <w:t>[P0(14168,    0)] ... Wait(11400) End</w:t>
            </w:r>
          </w:p>
          <w:p w14:paraId="72571F0A" w14:textId="77777777" w:rsidR="00316B73" w:rsidRPr="00316B73" w:rsidRDefault="00316B73" w:rsidP="00316B73">
            <w:pPr>
              <w:pStyle w:val="2-"/>
              <w:rPr>
                <w:color w:val="auto"/>
              </w:rPr>
            </w:pPr>
            <w:r w:rsidRPr="00316B73">
              <w:rPr>
                <w:color w:val="auto"/>
              </w:rPr>
              <w:t>[P0(14168,    0)] ... Wait(11304) ...</w:t>
            </w:r>
          </w:p>
          <w:p w14:paraId="134EB9B2" w14:textId="77777777" w:rsidR="00316B73" w:rsidRPr="00316B73" w:rsidRDefault="00316B73" w:rsidP="00316B73">
            <w:pPr>
              <w:pStyle w:val="2-"/>
              <w:rPr>
                <w:color w:val="auto"/>
              </w:rPr>
            </w:pPr>
            <w:r w:rsidRPr="00316B73">
              <w:rPr>
                <w:color w:val="auto"/>
              </w:rPr>
              <w:t>[P0(14168,    0)] ... Wait(11304) End</w:t>
            </w:r>
          </w:p>
          <w:p w14:paraId="268A0CAB" w14:textId="39386AEF" w:rsidR="00E3409D" w:rsidRDefault="00305003" w:rsidP="00316B73">
            <w:pPr>
              <w:pStyle w:val="2-"/>
            </w:pPr>
            <w:r w:rsidRPr="00305003">
              <w:rPr>
                <w:color w:val="auto"/>
              </w:rPr>
              <w:t>- End Thread Test -</w:t>
            </w:r>
          </w:p>
        </w:tc>
      </w:tr>
    </w:tbl>
    <w:p w14:paraId="7E041B03" w14:textId="6DAC5513" w:rsidR="00D21006" w:rsidRDefault="00D21006" w:rsidP="00D21006">
      <w:pPr>
        <w:pStyle w:val="2"/>
      </w:pPr>
      <w:bookmarkStart w:id="60" w:name="_Toc379553504"/>
      <w:r>
        <w:lastRenderedPageBreak/>
        <w:t>C++11</w:t>
      </w:r>
      <w:r w:rsidR="00BC5C9F">
        <w:rPr>
          <w:rFonts w:hint="eastAsia"/>
        </w:rPr>
        <w:t>版</w:t>
      </w:r>
      <w:r>
        <w:rPr>
          <w:rFonts w:hint="eastAsia"/>
        </w:rPr>
        <w:t>スレッド</w:t>
      </w:r>
      <w:bookmarkEnd w:id="60"/>
      <w:r w:rsidR="00F66D92">
        <w:fldChar w:fldCharType="begin"/>
      </w:r>
      <w:r w:rsidR="00F66D92">
        <w:instrText xml:space="preserve"> XE "</w:instrText>
      </w:r>
      <w:r w:rsidR="00F66D92">
        <w:rPr>
          <w:rFonts w:hint="eastAsia"/>
        </w:rPr>
        <w:instrText>スレッド</w:instrText>
      </w:r>
      <w:r w:rsidR="00F66D92">
        <w:rPr>
          <w:rFonts w:hint="eastAsia"/>
        </w:rPr>
        <w:instrText>:</w:instrText>
      </w:r>
      <w:r w:rsidR="00F66D92">
        <w:instrText>C++11</w:instrText>
      </w:r>
      <w:r w:rsidR="00F66D92">
        <w:rPr>
          <w:rFonts w:hint="eastAsia"/>
        </w:rPr>
        <w:instrText>版</w:instrText>
      </w:r>
      <w:r w:rsidR="00F66D92">
        <w:instrText>" \y “</w:instrText>
      </w:r>
      <w:r w:rsidR="00F66D92">
        <w:rPr>
          <w:rFonts w:hint="eastAsia"/>
        </w:rPr>
        <w:instrText>すれっど</w:instrText>
      </w:r>
      <w:r w:rsidR="00F66D92">
        <w:rPr>
          <w:rFonts w:hint="eastAsia"/>
        </w:rPr>
        <w:instrText>:</w:instrText>
      </w:r>
      <w:r w:rsidR="00F66D92">
        <w:instrText>C++11</w:instrText>
      </w:r>
      <w:r w:rsidR="00F66D92">
        <w:rPr>
          <w:rFonts w:hint="eastAsia"/>
        </w:rPr>
        <w:instrText>ばん</w:instrText>
      </w:r>
      <w:r w:rsidR="00F66D92">
        <w:instrText xml:space="preserve">” </w:instrText>
      </w:r>
      <w:r w:rsidR="00F66D92">
        <w:fldChar w:fldCharType="end"/>
      </w:r>
    </w:p>
    <w:p w14:paraId="08FC0E0A" w14:textId="32618626" w:rsidR="00D21006" w:rsidRDefault="00F66D92" w:rsidP="00D21006">
      <w:pPr>
        <w:pStyle w:val="a9"/>
        <w:ind w:firstLine="283"/>
      </w:pPr>
      <w:r>
        <w:rPr>
          <w:rFonts w:hint="eastAsia"/>
        </w:rPr>
        <w:t>前述</w:t>
      </w:r>
      <w:r w:rsidR="00D21006">
        <w:rPr>
          <w:rFonts w:hint="eastAsia"/>
        </w:rPr>
        <w:t>の</w:t>
      </w:r>
      <w:r w:rsidR="00D21006">
        <w:t>Win</w:t>
      </w:r>
      <w:r w:rsidR="002177DA">
        <w:t>32API</w:t>
      </w:r>
      <w:r w:rsidR="00D21006">
        <w:t>版</w:t>
      </w:r>
      <w:r>
        <w:rPr>
          <w:rFonts w:hint="eastAsia"/>
        </w:rPr>
        <w:t>スレッド</w:t>
      </w:r>
      <w:r w:rsidR="00D21006">
        <w:rPr>
          <w:rFonts w:hint="eastAsia"/>
        </w:rPr>
        <w:t>をベースに</w:t>
      </w:r>
      <w:r w:rsidR="00D21006">
        <w:rPr>
          <w:rFonts w:hint="eastAsia"/>
        </w:rPr>
        <w:t>C++11</w:t>
      </w:r>
      <w:r w:rsidR="00D21006">
        <w:rPr>
          <w:rFonts w:hint="eastAsia"/>
        </w:rPr>
        <w:t>版にした</w:t>
      </w:r>
      <w:r>
        <w:rPr>
          <w:rFonts w:hint="eastAsia"/>
        </w:rPr>
        <w:t>サンプルを示す</w:t>
      </w:r>
      <w:r w:rsidR="00D21006">
        <w:rPr>
          <w:rFonts w:hint="eastAsia"/>
        </w:rPr>
        <w:t>。</w:t>
      </w:r>
    </w:p>
    <w:p w14:paraId="3DCE29E5" w14:textId="4999D5ED" w:rsidR="007F28C4" w:rsidRPr="0014327E" w:rsidRDefault="007F28C4" w:rsidP="007F28C4">
      <w:pPr>
        <w:pStyle w:val="a9"/>
        <w:ind w:firstLine="283"/>
        <w:rPr>
          <w:color w:val="FF0000"/>
        </w:rPr>
      </w:pPr>
      <w:r w:rsidRPr="0014327E">
        <w:rPr>
          <w:rFonts w:hint="eastAsia"/>
          <w:color w:val="FF0000"/>
        </w:rPr>
        <w:t>比較</w:t>
      </w:r>
      <w:r w:rsidR="0014327E" w:rsidRPr="0014327E">
        <w:rPr>
          <w:rFonts w:hint="eastAsia"/>
          <w:color w:val="FF0000"/>
        </w:rPr>
        <w:t>用に</w:t>
      </w:r>
      <w:r w:rsidRPr="0014327E">
        <w:rPr>
          <w:rFonts w:hint="eastAsia"/>
          <w:color w:val="FF0000"/>
        </w:rPr>
        <w:t>用意したサンプルだが、</w:t>
      </w:r>
      <w:r w:rsidRPr="0014327E">
        <w:rPr>
          <w:color w:val="FF0000"/>
        </w:rPr>
        <w:t>スレッドのサンプルとしては少し複雑すぎる。後述する同期処理のサンプルがもっとシンプルで分かり易い。</w:t>
      </w:r>
    </w:p>
    <w:p w14:paraId="0E73797E" w14:textId="4CFF1D64" w:rsidR="00205FA2" w:rsidRDefault="00205FA2" w:rsidP="005A5AF6">
      <w:pPr>
        <w:pStyle w:val="a9"/>
        <w:spacing w:beforeLines="50" w:before="180"/>
        <w:ind w:firstLine="283"/>
      </w:pPr>
      <w:r>
        <w:rPr>
          <w:rFonts w:hint="eastAsia"/>
        </w:rPr>
        <w:t>スレッド生成時にテンプレートで柔軟なパラメータを渡せるのが特徴。</w:t>
      </w:r>
      <w:r w:rsidR="007F28C4">
        <w:rPr>
          <w:rFonts w:hint="eastAsia"/>
        </w:rPr>
        <w:t>全体的にクラスベースの操作でシンプルなコードに</w:t>
      </w:r>
      <w:r w:rsidR="00F66D92">
        <w:rPr>
          <w:rFonts w:hint="eastAsia"/>
        </w:rPr>
        <w:t>でき</w:t>
      </w:r>
      <w:r w:rsidR="007F28C4">
        <w:rPr>
          <w:rFonts w:hint="eastAsia"/>
        </w:rPr>
        <w:t>る。</w:t>
      </w:r>
    </w:p>
    <w:p w14:paraId="64738638" w14:textId="77777777" w:rsidR="005A5AF6" w:rsidRDefault="005A5AF6" w:rsidP="005A5AF6">
      <w:pPr>
        <w:pStyle w:val="a9"/>
        <w:ind w:firstLine="283"/>
      </w:pPr>
      <w:r>
        <w:rPr>
          <w:rFonts w:hint="eastAsia"/>
        </w:rPr>
        <w:t>TLS</w:t>
      </w:r>
      <w:r>
        <w:rPr>
          <w:rFonts w:hint="eastAsia"/>
        </w:rPr>
        <w:t>（スレッドローカルストレージ）は、</w:t>
      </w:r>
      <w:r>
        <w:t>Visual C++ 2013</w:t>
      </w:r>
      <w:r>
        <w:rPr>
          <w:rFonts w:hint="eastAsia"/>
        </w:rPr>
        <w:t>では</w:t>
      </w:r>
      <w:r>
        <w:t>C++11</w:t>
      </w:r>
      <w:r>
        <w:rPr>
          <w:rFonts w:hint="eastAsia"/>
        </w:rPr>
        <w:t>版が使えないので、</w:t>
      </w:r>
      <w:r>
        <w:rPr>
          <w:rFonts w:hint="eastAsia"/>
        </w:rPr>
        <w:t>Windows</w:t>
      </w:r>
      <w:r>
        <w:rPr>
          <w:rFonts w:hint="eastAsia"/>
        </w:rPr>
        <w:t>版を使用。</w:t>
      </w:r>
    </w:p>
    <w:p w14:paraId="617F6B7E" w14:textId="3B46D171" w:rsidR="00BC5C9F" w:rsidRPr="005A39A4" w:rsidRDefault="00BC5C9F" w:rsidP="005A5AF6">
      <w:pPr>
        <w:pStyle w:val="a9"/>
        <w:spacing w:beforeLines="50" w:before="180"/>
        <w:ind w:firstLine="283"/>
        <w:rPr>
          <w:color w:val="808080" w:themeColor="background1" w:themeShade="80"/>
        </w:rPr>
      </w:pPr>
      <w:r w:rsidRPr="005A39A4">
        <w:rPr>
          <w:rFonts w:hint="eastAsia"/>
          <w:color w:val="808080" w:themeColor="background1" w:themeShade="80"/>
        </w:rPr>
        <w:t>なお、本書作成時点で、スタック領域サイズの指定方法</w:t>
      </w:r>
      <w:r w:rsidR="00205FA2" w:rsidRPr="005A39A4">
        <w:rPr>
          <w:rFonts w:hint="eastAsia"/>
          <w:color w:val="808080" w:themeColor="background1" w:themeShade="80"/>
        </w:rPr>
        <w:t>とスレッド生成失敗時の判定方法を確認しきれず</w:t>
      </w:r>
      <w:r w:rsidRPr="005A39A4">
        <w:rPr>
          <w:rFonts w:hint="eastAsia"/>
          <w:color w:val="808080" w:themeColor="background1" w:themeShade="80"/>
        </w:rPr>
        <w:t>。</w:t>
      </w:r>
      <w:r w:rsidR="000C0A14" w:rsidRPr="005A39A4">
        <w:rPr>
          <w:rFonts w:hint="eastAsia"/>
          <w:color w:val="808080" w:themeColor="background1" w:themeShade="80"/>
        </w:rPr>
        <w:t>スレッドクラスに</w:t>
      </w:r>
      <w:r w:rsidR="000C0A14" w:rsidRPr="005A39A4">
        <w:rPr>
          <w:rFonts w:hint="eastAsia"/>
          <w:color w:val="808080" w:themeColor="background1" w:themeShade="80"/>
        </w:rPr>
        <w:t xml:space="preserve"> .native_handle</w:t>
      </w:r>
      <w:r w:rsidR="000C0A14" w:rsidRPr="005A39A4">
        <w:rPr>
          <w:color w:val="808080" w:themeColor="background1" w:themeShade="80"/>
        </w:rPr>
        <w:t>()</w:t>
      </w:r>
      <w:r w:rsidR="000C0A14" w:rsidRPr="005A39A4">
        <w:rPr>
          <w:rFonts w:hint="eastAsia"/>
          <w:color w:val="808080" w:themeColor="background1" w:themeShade="80"/>
        </w:rPr>
        <w:t xml:space="preserve"> </w:t>
      </w:r>
      <w:r w:rsidR="000C0A14" w:rsidRPr="005A39A4">
        <w:rPr>
          <w:rFonts w:hint="eastAsia"/>
          <w:color w:val="808080" w:themeColor="background1" w:themeShade="80"/>
        </w:rPr>
        <w:t>というメンバー関数があるので、それを使用して環境依存の調整を行う必要がありそうである。</w:t>
      </w:r>
    </w:p>
    <w:p w14:paraId="0CCFDC9D" w14:textId="64141C91" w:rsidR="00D21006" w:rsidRDefault="00D21006" w:rsidP="00D21006">
      <w:pPr>
        <w:pStyle w:val="a9"/>
        <w:keepNext/>
        <w:widowControl/>
        <w:spacing w:beforeLines="50" w:before="180"/>
        <w:ind w:firstLineChars="0" w:firstLine="0"/>
      </w:pPr>
      <w:r>
        <w:t>C++11</w:t>
      </w:r>
      <w:r w:rsidR="005A5AF6">
        <w:t>版</w:t>
      </w:r>
      <w:r>
        <w:t>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04689E1F" w14:textId="77777777" w:rsidTr="001E74FA">
        <w:tc>
          <w:tcPr>
            <w:tcW w:w="8494" w:type="dxa"/>
          </w:tcPr>
          <w:p w14:paraId="780BE631" w14:textId="77777777" w:rsidR="00BC5C9F" w:rsidRDefault="00BC5C9F" w:rsidP="00BC5C9F">
            <w:pPr>
              <w:pStyle w:val="2-"/>
            </w:pPr>
            <w:r>
              <w:t>#include &lt;stdio.h&gt;</w:t>
            </w:r>
          </w:p>
          <w:p w14:paraId="7B8AD18B" w14:textId="77777777" w:rsidR="00BC5C9F" w:rsidRDefault="00BC5C9F" w:rsidP="00BC5C9F">
            <w:pPr>
              <w:pStyle w:val="2-"/>
            </w:pPr>
            <w:r>
              <w:t>#include &lt;stdlib.h&gt;</w:t>
            </w:r>
          </w:p>
          <w:p w14:paraId="1795C97E" w14:textId="77777777" w:rsidR="00BC5C9F" w:rsidRDefault="00BC5C9F" w:rsidP="00BC5C9F">
            <w:pPr>
              <w:pStyle w:val="2-"/>
            </w:pPr>
          </w:p>
          <w:p w14:paraId="685FB452" w14:textId="77777777" w:rsidR="00BC5C9F" w:rsidRDefault="00BC5C9F" w:rsidP="00BC5C9F">
            <w:pPr>
              <w:pStyle w:val="2-"/>
            </w:pPr>
            <w:r w:rsidRPr="00BC5C9F">
              <w:rPr>
                <w:color w:val="FF0000"/>
              </w:rPr>
              <w:t>#include &lt;thread&gt;</w:t>
            </w:r>
          </w:p>
          <w:p w14:paraId="3A95ADEB" w14:textId="77777777" w:rsidR="00BC5C9F" w:rsidRDefault="00BC5C9F" w:rsidP="00BC5C9F">
            <w:pPr>
              <w:pStyle w:val="2-"/>
            </w:pPr>
          </w:p>
          <w:p w14:paraId="1B3DDB14" w14:textId="77777777" w:rsidR="00BC5C9F" w:rsidRPr="00BC5C9F" w:rsidRDefault="00BC5C9F" w:rsidP="00BC5C9F">
            <w:pPr>
              <w:pStyle w:val="2-"/>
              <w:rPr>
                <w:color w:val="00B050"/>
              </w:rPr>
            </w:pPr>
            <w:r w:rsidRPr="00BC5C9F">
              <w:rPr>
                <w:rFonts w:hint="eastAsia"/>
                <w:color w:val="00B050"/>
              </w:rPr>
              <w:t>//スレッドローカルストレージ(TLS)テスト</w:t>
            </w:r>
          </w:p>
          <w:p w14:paraId="2F0A456A" w14:textId="77777777" w:rsidR="00BC5C9F" w:rsidRDefault="00BC5C9F" w:rsidP="00BC5C9F">
            <w:pPr>
              <w:pStyle w:val="2-"/>
            </w:pPr>
            <w:r>
              <w:rPr>
                <w:rFonts w:hint="eastAsia"/>
              </w:rPr>
              <w:t>__declspec(thread) std::size_t tls_tid = 0;</w:t>
            </w:r>
            <w:r w:rsidRPr="00BC5C9F">
              <w:rPr>
                <w:rFonts w:hint="eastAsia"/>
                <w:color w:val="00B050"/>
              </w:rPr>
              <w:t>//Visual C++固有版TLS指定</w:t>
            </w:r>
          </w:p>
          <w:p w14:paraId="3815C15C" w14:textId="77777777" w:rsidR="00BC5C9F" w:rsidRDefault="00BC5C9F" w:rsidP="00BC5C9F">
            <w:pPr>
              <w:pStyle w:val="2-"/>
            </w:pPr>
            <w:r w:rsidRPr="00BC5C9F">
              <w:rPr>
                <w:rFonts w:hint="eastAsia"/>
                <w:color w:val="00B050"/>
              </w:rPr>
              <w:t>//</w:t>
            </w:r>
            <w:r w:rsidRPr="00DF7C5C">
              <w:rPr>
                <w:rFonts w:hint="eastAsia"/>
                <w:color w:val="FF0000"/>
              </w:rPr>
              <w:t>thread_local</w:t>
            </w:r>
            <w:r w:rsidRPr="00BC5C9F">
              <w:rPr>
                <w:rFonts w:hint="eastAsia"/>
                <w:color w:val="00B050"/>
              </w:rPr>
              <w:t xml:space="preserve"> std::size_t tls_tid = 0;//C++11仕様版TLS指定：Visual C++ 2013 では未対応</w:t>
            </w:r>
          </w:p>
          <w:p w14:paraId="35A7B5B2" w14:textId="77777777" w:rsidR="00BC5C9F" w:rsidRDefault="00BC5C9F" w:rsidP="00BC5C9F">
            <w:pPr>
              <w:pStyle w:val="2-"/>
            </w:pPr>
          </w:p>
          <w:p w14:paraId="7DF24E3E" w14:textId="77777777" w:rsidR="00BC5C9F" w:rsidRDefault="00BC5C9F" w:rsidP="00BC5C9F">
            <w:pPr>
              <w:pStyle w:val="2-"/>
            </w:pPr>
            <w:r w:rsidRPr="00BC5C9F">
              <w:rPr>
                <w:rFonts w:hint="eastAsia"/>
                <w:color w:val="00B050"/>
              </w:rPr>
              <w:t>//テスト用情報</w:t>
            </w:r>
          </w:p>
          <w:p w14:paraId="53B0A5E5" w14:textId="77777777" w:rsidR="00BC5C9F" w:rsidRDefault="00BC5C9F" w:rsidP="00BC5C9F">
            <w:pPr>
              <w:pStyle w:val="2-"/>
            </w:pPr>
            <w:r>
              <w:t>struct TEST_INFO</w:t>
            </w:r>
          </w:p>
          <w:p w14:paraId="3AD92852" w14:textId="77777777" w:rsidR="00BC5C9F" w:rsidRDefault="00BC5C9F" w:rsidP="00BC5C9F">
            <w:pPr>
              <w:pStyle w:val="2-"/>
            </w:pPr>
            <w:r>
              <w:lastRenderedPageBreak/>
              <w:t>{</w:t>
            </w:r>
          </w:p>
          <w:p w14:paraId="37EC9B5F" w14:textId="77777777" w:rsidR="00BC5C9F" w:rsidRDefault="00BC5C9F" w:rsidP="00BC5C9F">
            <w:pPr>
              <w:pStyle w:val="2-"/>
            </w:pPr>
            <w:r>
              <w:rPr>
                <w:rFonts w:hint="eastAsia"/>
              </w:rPr>
              <w:tab/>
              <w:t>const char* text;</w:t>
            </w:r>
            <w:r w:rsidRPr="00BC5C9F">
              <w:rPr>
                <w:rFonts w:hint="eastAsia"/>
                <w:color w:val="00B050"/>
              </w:rPr>
              <w:t>//文字列</w:t>
            </w:r>
          </w:p>
          <w:p w14:paraId="0B114D3A" w14:textId="77777777" w:rsidR="00BC5C9F" w:rsidRDefault="00BC5C9F" w:rsidP="00BC5C9F">
            <w:pPr>
              <w:pStyle w:val="2-"/>
            </w:pPr>
            <w:r>
              <w:rPr>
                <w:rFonts w:hint="eastAsia"/>
              </w:rPr>
              <w:tab/>
              <w:t xml:space="preserve">int value;       </w:t>
            </w:r>
            <w:r w:rsidRPr="00BC5C9F">
              <w:rPr>
                <w:rFonts w:hint="eastAsia"/>
                <w:color w:val="00B050"/>
              </w:rPr>
              <w:t>//数値</w:t>
            </w:r>
          </w:p>
          <w:p w14:paraId="31CC6903" w14:textId="77777777" w:rsidR="00BC5C9F" w:rsidRDefault="00BC5C9F" w:rsidP="00BC5C9F">
            <w:pPr>
              <w:pStyle w:val="2-"/>
            </w:pPr>
            <w:r>
              <w:rPr>
                <w:rFonts w:hint="eastAsia"/>
              </w:rPr>
              <w:tab/>
              <w:t xml:space="preserve">int loop_max;    </w:t>
            </w:r>
            <w:r w:rsidRPr="00BC5C9F">
              <w:rPr>
                <w:rFonts w:hint="eastAsia"/>
                <w:color w:val="00B050"/>
              </w:rPr>
              <w:t>//テストループ回数</w:t>
            </w:r>
          </w:p>
          <w:p w14:paraId="09E561BF" w14:textId="77777777" w:rsidR="00BC5C9F" w:rsidRPr="00BC5C9F" w:rsidRDefault="00BC5C9F" w:rsidP="00BC5C9F">
            <w:pPr>
              <w:pStyle w:val="2-"/>
              <w:rPr>
                <w:color w:val="00B050"/>
              </w:rPr>
            </w:pPr>
            <w:r>
              <w:rPr>
                <w:rFonts w:hint="eastAsia"/>
              </w:rPr>
              <w:tab/>
              <w:t xml:space="preserve">int start_i;    </w:t>
            </w:r>
            <w:r w:rsidRPr="00BC5C9F">
              <w:rPr>
                <w:rFonts w:hint="eastAsia"/>
                <w:color w:val="00B050"/>
              </w:rPr>
              <w:t xml:space="preserve"> //スレッド生成ループ開始値</w:t>
            </w:r>
          </w:p>
          <w:p w14:paraId="3FE3A511" w14:textId="77777777" w:rsidR="00BC5C9F" w:rsidRDefault="00BC5C9F" w:rsidP="00BC5C9F">
            <w:pPr>
              <w:pStyle w:val="2-"/>
            </w:pPr>
            <w:r>
              <w:t>};</w:t>
            </w:r>
          </w:p>
          <w:p w14:paraId="1B405E5C" w14:textId="77777777" w:rsidR="00BC5C9F" w:rsidRDefault="00BC5C9F" w:rsidP="00BC5C9F">
            <w:pPr>
              <w:pStyle w:val="2-"/>
            </w:pPr>
          </w:p>
          <w:p w14:paraId="0F70B974" w14:textId="77777777" w:rsidR="00BC5C9F" w:rsidRPr="00BC5C9F" w:rsidRDefault="00BC5C9F" w:rsidP="00BC5C9F">
            <w:pPr>
              <w:pStyle w:val="2-"/>
              <w:rPr>
                <w:color w:val="00B050"/>
              </w:rPr>
            </w:pPr>
            <w:r w:rsidRPr="00BC5C9F">
              <w:rPr>
                <w:rFonts w:hint="eastAsia"/>
                <w:color w:val="00B050"/>
              </w:rPr>
              <w:t>//スレッド情報</w:t>
            </w:r>
          </w:p>
          <w:p w14:paraId="72875C4C" w14:textId="77777777" w:rsidR="00BC5C9F" w:rsidRDefault="00BC5C9F" w:rsidP="00BC5C9F">
            <w:pPr>
              <w:pStyle w:val="2-"/>
            </w:pPr>
            <w:r>
              <w:t>struct THREAD_INFO</w:t>
            </w:r>
          </w:p>
          <w:p w14:paraId="4DECC28D" w14:textId="77777777" w:rsidR="00BC5C9F" w:rsidRDefault="00BC5C9F" w:rsidP="00BC5C9F">
            <w:pPr>
              <w:pStyle w:val="2-"/>
            </w:pPr>
            <w:r>
              <w:t>{</w:t>
            </w:r>
          </w:p>
          <w:p w14:paraId="0EF06747" w14:textId="77777777" w:rsidR="00BC5C9F" w:rsidRDefault="00BC5C9F" w:rsidP="00BC5C9F">
            <w:pPr>
              <w:pStyle w:val="2-"/>
            </w:pPr>
            <w:r>
              <w:rPr>
                <w:rFonts w:hint="eastAsia"/>
              </w:rPr>
              <w:tab/>
              <w:t xml:space="preserve">int level;                 </w:t>
            </w:r>
            <w:r w:rsidRPr="00BC5C9F">
              <w:rPr>
                <w:rFonts w:hint="eastAsia"/>
                <w:color w:val="00B050"/>
              </w:rPr>
              <w:t>//子スレッドレベル</w:t>
            </w:r>
          </w:p>
          <w:p w14:paraId="37B6D048" w14:textId="77777777" w:rsidR="00BC5C9F" w:rsidRPr="00BC5C9F" w:rsidRDefault="00BC5C9F" w:rsidP="00BC5C9F">
            <w:pPr>
              <w:pStyle w:val="2-"/>
              <w:rPr>
                <w:color w:val="00B050"/>
              </w:rPr>
            </w:pPr>
            <w:r>
              <w:rPr>
                <w:rFonts w:hint="eastAsia"/>
              </w:rPr>
              <w:tab/>
              <w:t>std::thread::id parent_tid;</w:t>
            </w:r>
            <w:r w:rsidRPr="00BC5C9F">
              <w:rPr>
                <w:rFonts w:hint="eastAsia"/>
                <w:color w:val="00B050"/>
              </w:rPr>
              <w:t>//親スレッドID</w:t>
            </w:r>
          </w:p>
          <w:p w14:paraId="7B612A8D" w14:textId="77777777" w:rsidR="00BC5C9F" w:rsidRPr="00BC5C9F" w:rsidRDefault="00BC5C9F" w:rsidP="00BC5C9F">
            <w:pPr>
              <w:pStyle w:val="2-"/>
              <w:rPr>
                <w:color w:val="00B050"/>
              </w:rPr>
            </w:pPr>
            <w:r>
              <w:rPr>
                <w:rFonts w:hint="eastAsia"/>
              </w:rPr>
              <w:tab/>
              <w:t xml:space="preserve">bool is_root_thread;       </w:t>
            </w:r>
            <w:r w:rsidRPr="00BC5C9F">
              <w:rPr>
                <w:rFonts w:hint="eastAsia"/>
                <w:color w:val="00B050"/>
              </w:rPr>
              <w:t>//大元のスレッド判定用フラグ</w:t>
            </w:r>
          </w:p>
          <w:p w14:paraId="59AA5F9A" w14:textId="77777777" w:rsidR="00BC5C9F" w:rsidRDefault="00BC5C9F" w:rsidP="00BC5C9F">
            <w:pPr>
              <w:pStyle w:val="2-"/>
            </w:pPr>
            <w:r>
              <w:t>};</w:t>
            </w:r>
          </w:p>
          <w:p w14:paraId="782284DD" w14:textId="77777777" w:rsidR="00BC5C9F" w:rsidRDefault="00BC5C9F" w:rsidP="00BC5C9F">
            <w:pPr>
              <w:pStyle w:val="2-"/>
            </w:pPr>
          </w:p>
          <w:p w14:paraId="5F4FFE08" w14:textId="77777777" w:rsidR="00BC5C9F" w:rsidRDefault="00BC5C9F" w:rsidP="00BC5C9F">
            <w:pPr>
              <w:pStyle w:val="2-"/>
            </w:pPr>
            <w:r w:rsidRPr="00BC5C9F">
              <w:rPr>
                <w:rFonts w:hint="eastAsia"/>
                <w:color w:val="00B050"/>
              </w:rPr>
              <w:t>//スレッド受け渡し情報</w:t>
            </w:r>
          </w:p>
          <w:p w14:paraId="1AD15A8A" w14:textId="77777777" w:rsidR="00BC5C9F" w:rsidRDefault="00BC5C9F" w:rsidP="00BC5C9F">
            <w:pPr>
              <w:pStyle w:val="2-"/>
            </w:pPr>
            <w:r>
              <w:t>struct THREAD_PARAM</w:t>
            </w:r>
          </w:p>
          <w:p w14:paraId="6C8B2D9B" w14:textId="77777777" w:rsidR="00BC5C9F" w:rsidRDefault="00BC5C9F" w:rsidP="00BC5C9F">
            <w:pPr>
              <w:pStyle w:val="2-"/>
            </w:pPr>
            <w:r>
              <w:t>{</w:t>
            </w:r>
          </w:p>
          <w:p w14:paraId="32618C78" w14:textId="77777777" w:rsidR="00BC5C9F" w:rsidRPr="00BC5C9F" w:rsidRDefault="00BC5C9F" w:rsidP="00BC5C9F">
            <w:pPr>
              <w:pStyle w:val="2-"/>
              <w:rPr>
                <w:color w:val="00B050"/>
              </w:rPr>
            </w:pPr>
            <w:r>
              <w:rPr>
                <w:rFonts w:hint="eastAsia"/>
              </w:rPr>
              <w:tab/>
              <w:t xml:space="preserve">TEST_INFO test;    </w:t>
            </w:r>
            <w:r w:rsidRPr="00BC5C9F">
              <w:rPr>
                <w:rFonts w:hint="eastAsia"/>
                <w:color w:val="00B050"/>
              </w:rPr>
              <w:t>//テスト用情報</w:t>
            </w:r>
          </w:p>
          <w:p w14:paraId="6356A67E" w14:textId="77777777" w:rsidR="00BC5C9F" w:rsidRPr="00BC5C9F" w:rsidRDefault="00BC5C9F" w:rsidP="00BC5C9F">
            <w:pPr>
              <w:pStyle w:val="2-"/>
              <w:rPr>
                <w:color w:val="00B050"/>
              </w:rPr>
            </w:pPr>
            <w:r>
              <w:rPr>
                <w:rFonts w:hint="eastAsia"/>
              </w:rPr>
              <w:tab/>
              <w:t>THREAD_INFO thread;</w:t>
            </w:r>
            <w:r w:rsidRPr="00BC5C9F">
              <w:rPr>
                <w:rFonts w:hint="eastAsia"/>
                <w:color w:val="00B050"/>
              </w:rPr>
              <w:t>//スレッド情報</w:t>
            </w:r>
          </w:p>
          <w:p w14:paraId="0E3E13E2" w14:textId="77777777" w:rsidR="00BC5C9F" w:rsidRDefault="00BC5C9F" w:rsidP="00BC5C9F">
            <w:pPr>
              <w:pStyle w:val="2-"/>
            </w:pPr>
            <w:r>
              <w:t>};</w:t>
            </w:r>
          </w:p>
          <w:p w14:paraId="7E8D6BFC" w14:textId="77777777" w:rsidR="00BC5C9F" w:rsidRDefault="00BC5C9F" w:rsidP="00BC5C9F">
            <w:pPr>
              <w:pStyle w:val="2-"/>
            </w:pPr>
          </w:p>
          <w:p w14:paraId="1274AD2B" w14:textId="77777777" w:rsidR="00BC5C9F" w:rsidRDefault="00BC5C9F" w:rsidP="00BC5C9F">
            <w:pPr>
              <w:pStyle w:val="2-"/>
            </w:pPr>
            <w:r w:rsidRPr="00BC5C9F">
              <w:rPr>
                <w:rFonts w:hint="eastAsia"/>
                <w:color w:val="00B050"/>
              </w:rPr>
              <w:t>//子スレッドの生成と終了待ち</w:t>
            </w:r>
          </w:p>
          <w:p w14:paraId="2123FF99" w14:textId="77777777" w:rsidR="00BC5C9F" w:rsidRDefault="00BC5C9F" w:rsidP="00BC5C9F">
            <w:pPr>
              <w:pStyle w:val="2-"/>
            </w:pPr>
            <w:r>
              <w:t>extern void createChildThreads(const char* thread_name, TEST_INFO&amp; test, THREAD_INFO&amp; tinfo);</w:t>
            </w:r>
          </w:p>
          <w:p w14:paraId="7D11542A" w14:textId="77777777" w:rsidR="00BC5C9F" w:rsidRDefault="00BC5C9F" w:rsidP="00BC5C9F">
            <w:pPr>
              <w:pStyle w:val="2-"/>
            </w:pPr>
          </w:p>
          <w:p w14:paraId="1CD6C952" w14:textId="77777777" w:rsidR="00BC5C9F" w:rsidRPr="00BC5C9F" w:rsidRDefault="00BC5C9F" w:rsidP="00BC5C9F">
            <w:pPr>
              <w:pStyle w:val="2-"/>
              <w:rPr>
                <w:color w:val="00B050"/>
              </w:rPr>
            </w:pPr>
            <w:r w:rsidRPr="00BC5C9F">
              <w:rPr>
                <w:rFonts w:hint="eastAsia"/>
                <w:color w:val="00B050"/>
              </w:rPr>
              <w:t>//スレッド関数</w:t>
            </w:r>
          </w:p>
          <w:p w14:paraId="76F5FE37" w14:textId="77777777" w:rsidR="00BC5C9F" w:rsidRDefault="00BC5C9F" w:rsidP="00BC5C9F">
            <w:pPr>
              <w:pStyle w:val="2-"/>
            </w:pPr>
            <w:r>
              <w:t>void threadFunc(THREAD_PARAM param)</w:t>
            </w:r>
          </w:p>
          <w:p w14:paraId="5626835C" w14:textId="77777777" w:rsidR="00BC5C9F" w:rsidRDefault="00BC5C9F" w:rsidP="00BC5C9F">
            <w:pPr>
              <w:pStyle w:val="2-"/>
            </w:pPr>
            <w:r>
              <w:t>{</w:t>
            </w:r>
          </w:p>
          <w:p w14:paraId="1E8A322C" w14:textId="77777777" w:rsidR="00BC5C9F" w:rsidRDefault="00BC5C9F" w:rsidP="00BC5C9F">
            <w:pPr>
              <w:pStyle w:val="2-"/>
            </w:pPr>
            <w:r>
              <w:rPr>
                <w:rFonts w:hint="eastAsia"/>
              </w:rPr>
              <w:tab/>
            </w:r>
            <w:r w:rsidRPr="00BC5C9F">
              <w:rPr>
                <w:rFonts w:hint="eastAsia"/>
                <w:color w:val="00B050"/>
              </w:rPr>
              <w:t>//パラメータ受け取り</w:t>
            </w:r>
          </w:p>
          <w:p w14:paraId="36B37BFB" w14:textId="77777777" w:rsidR="00BC5C9F" w:rsidRDefault="00BC5C9F" w:rsidP="00BC5C9F">
            <w:pPr>
              <w:pStyle w:val="2-"/>
            </w:pPr>
            <w:r>
              <w:tab/>
              <w:t>TEST_INFO test;</w:t>
            </w:r>
          </w:p>
          <w:p w14:paraId="1EA8164A" w14:textId="77777777" w:rsidR="00BC5C9F" w:rsidRDefault="00BC5C9F" w:rsidP="00BC5C9F">
            <w:pPr>
              <w:pStyle w:val="2-"/>
            </w:pPr>
            <w:r>
              <w:tab/>
              <w:t>THREAD_INFO tinfo;</w:t>
            </w:r>
          </w:p>
          <w:p w14:paraId="316BE103" w14:textId="77777777" w:rsidR="00BC5C9F" w:rsidRDefault="00BC5C9F" w:rsidP="00BC5C9F">
            <w:pPr>
              <w:pStyle w:val="2-"/>
            </w:pPr>
            <w:r>
              <w:tab/>
              <w:t>{</w:t>
            </w:r>
          </w:p>
          <w:p w14:paraId="12A3F88C" w14:textId="77777777" w:rsidR="00BC5C9F" w:rsidRDefault="00BC5C9F" w:rsidP="00BC5C9F">
            <w:pPr>
              <w:pStyle w:val="2-"/>
            </w:pPr>
            <w:r>
              <w:tab/>
            </w:r>
            <w:r>
              <w:tab/>
              <w:t>memcpy(&amp;test, &amp;param.test, sizeof(TEST_INFO));</w:t>
            </w:r>
          </w:p>
          <w:p w14:paraId="3782DF23" w14:textId="77777777" w:rsidR="00BC5C9F" w:rsidRDefault="00BC5C9F" w:rsidP="00BC5C9F">
            <w:pPr>
              <w:pStyle w:val="2-"/>
            </w:pPr>
            <w:r>
              <w:tab/>
            </w:r>
            <w:r>
              <w:tab/>
              <w:t>memcpy(&amp;tinfo, &amp;param.thread, sizeof(THREAD_INFO));</w:t>
            </w:r>
          </w:p>
          <w:p w14:paraId="32B7181C" w14:textId="77777777" w:rsidR="00BC5C9F" w:rsidRDefault="00BC5C9F" w:rsidP="00BC5C9F">
            <w:pPr>
              <w:pStyle w:val="2-"/>
            </w:pPr>
            <w:r>
              <w:tab/>
              <w:t>}</w:t>
            </w:r>
          </w:p>
          <w:p w14:paraId="3524AE35" w14:textId="77777777" w:rsidR="00BC5C9F" w:rsidRDefault="00BC5C9F" w:rsidP="00BC5C9F">
            <w:pPr>
              <w:pStyle w:val="2-"/>
            </w:pPr>
          </w:p>
          <w:p w14:paraId="5B3BFE65" w14:textId="77777777" w:rsidR="00BC5C9F" w:rsidRDefault="00BC5C9F" w:rsidP="00BC5C9F">
            <w:pPr>
              <w:pStyle w:val="2-"/>
            </w:pPr>
            <w:r>
              <w:rPr>
                <w:rFonts w:hint="eastAsia"/>
              </w:rPr>
              <w:tab/>
            </w:r>
            <w:r w:rsidRPr="00BC5C9F">
              <w:rPr>
                <w:rFonts w:hint="eastAsia"/>
                <w:color w:val="00B050"/>
              </w:rPr>
              <w:t>//スレッド情報</w:t>
            </w:r>
          </w:p>
          <w:p w14:paraId="279B4C0C" w14:textId="77777777" w:rsidR="00BC5C9F" w:rsidRDefault="00BC5C9F" w:rsidP="00BC5C9F">
            <w:pPr>
              <w:pStyle w:val="2-"/>
            </w:pPr>
            <w:r>
              <w:tab/>
              <w:t xml:space="preserve">std::thread::id tid_tmp = </w:t>
            </w:r>
            <w:r w:rsidRPr="003F0EC2">
              <w:rPr>
                <w:color w:val="FF0000"/>
              </w:rPr>
              <w:t>std::this_thread::get_id()</w:t>
            </w:r>
            <w:r>
              <w:t>;</w:t>
            </w:r>
          </w:p>
          <w:p w14:paraId="0BC13CA8" w14:textId="77777777" w:rsidR="00BC5C9F" w:rsidRDefault="00BC5C9F" w:rsidP="00BC5C9F">
            <w:pPr>
              <w:pStyle w:val="2-"/>
            </w:pPr>
          </w:p>
          <w:p w14:paraId="0F40B9C6" w14:textId="77777777" w:rsidR="00BC5C9F" w:rsidRDefault="00BC5C9F" w:rsidP="00BC5C9F">
            <w:pPr>
              <w:pStyle w:val="2-"/>
            </w:pPr>
            <w:r>
              <w:rPr>
                <w:rFonts w:hint="eastAsia"/>
              </w:rPr>
              <w:tab/>
            </w:r>
            <w:r w:rsidRPr="003F0EC2">
              <w:rPr>
                <w:rFonts w:hint="eastAsia"/>
                <w:color w:val="00B050"/>
              </w:rPr>
              <w:t>//スレッドローカルストレージ(TLS)テスト</w:t>
            </w:r>
          </w:p>
          <w:p w14:paraId="41239202" w14:textId="77777777" w:rsidR="00BC5C9F" w:rsidRDefault="00BC5C9F" w:rsidP="00BC5C9F">
            <w:pPr>
              <w:pStyle w:val="2-"/>
            </w:pPr>
            <w:r>
              <w:tab/>
              <w:t>tls_tid = tid_tmp.hash();</w:t>
            </w:r>
            <w:r>
              <w:tab/>
            </w:r>
          </w:p>
          <w:p w14:paraId="0CA52F98" w14:textId="77777777" w:rsidR="00BC5C9F" w:rsidRDefault="00BC5C9F" w:rsidP="00BC5C9F">
            <w:pPr>
              <w:pStyle w:val="2-"/>
            </w:pPr>
          </w:p>
          <w:p w14:paraId="381F9E08" w14:textId="77777777" w:rsidR="00BC5C9F" w:rsidRDefault="00BC5C9F" w:rsidP="00BC5C9F">
            <w:pPr>
              <w:pStyle w:val="2-"/>
            </w:pPr>
            <w:r>
              <w:rPr>
                <w:rFonts w:hint="eastAsia"/>
              </w:rPr>
              <w:tab/>
            </w:r>
            <w:r w:rsidRPr="003F0EC2">
              <w:rPr>
                <w:rFonts w:hint="eastAsia"/>
                <w:color w:val="00B050"/>
              </w:rPr>
              <w:t>//大元のスレッド判定用フラグをOFF</w:t>
            </w:r>
          </w:p>
          <w:p w14:paraId="2FFE5B25" w14:textId="77777777" w:rsidR="00BC5C9F" w:rsidRDefault="00BC5C9F" w:rsidP="00BC5C9F">
            <w:pPr>
              <w:pStyle w:val="2-"/>
            </w:pPr>
            <w:r>
              <w:tab/>
              <w:t>tinfo.is_root_thread = false;</w:t>
            </w:r>
          </w:p>
          <w:p w14:paraId="4BFB63CC" w14:textId="77777777" w:rsidR="00BC5C9F" w:rsidRDefault="00BC5C9F" w:rsidP="00BC5C9F">
            <w:pPr>
              <w:pStyle w:val="2-"/>
            </w:pPr>
          </w:p>
          <w:p w14:paraId="06305C49" w14:textId="77777777" w:rsidR="00BC5C9F" w:rsidRDefault="00BC5C9F" w:rsidP="00BC5C9F">
            <w:pPr>
              <w:pStyle w:val="2-"/>
            </w:pPr>
            <w:r>
              <w:rPr>
                <w:rFonts w:hint="eastAsia"/>
              </w:rPr>
              <w:tab/>
            </w:r>
            <w:r w:rsidRPr="003F0EC2">
              <w:rPr>
                <w:rFonts w:hint="eastAsia"/>
                <w:color w:val="00B050"/>
              </w:rPr>
              <w:t>//スレッド名を作成</w:t>
            </w:r>
          </w:p>
          <w:p w14:paraId="08510177" w14:textId="77777777" w:rsidR="00BC5C9F" w:rsidRDefault="00BC5C9F" w:rsidP="00BC5C9F">
            <w:pPr>
              <w:pStyle w:val="2-"/>
            </w:pPr>
            <w:r>
              <w:tab/>
              <w:t>++tinfo.level;</w:t>
            </w:r>
          </w:p>
          <w:p w14:paraId="26B1D466" w14:textId="77777777" w:rsidR="00BC5C9F" w:rsidRDefault="00BC5C9F" w:rsidP="00BC5C9F">
            <w:pPr>
              <w:pStyle w:val="2-"/>
            </w:pPr>
            <w:r>
              <w:tab/>
              <w:t>char thread_name[32];</w:t>
            </w:r>
          </w:p>
          <w:p w14:paraId="0F2E204E" w14:textId="77777777" w:rsidR="00BC5C9F" w:rsidRDefault="00BC5C9F" w:rsidP="00BC5C9F">
            <w:pPr>
              <w:pStyle w:val="2-"/>
            </w:pPr>
            <w:r>
              <w:tab/>
              <w:t>sprintf_s(thread_name, sizeof(thread_name), "C%d(0x%08x,0x%08x)", tinfo.level, tid_tmp.hash(), tinfo.parent_tid.hash());</w:t>
            </w:r>
          </w:p>
          <w:p w14:paraId="7799FC3E" w14:textId="77777777" w:rsidR="00BC5C9F" w:rsidRPr="003F0EC2" w:rsidRDefault="00BC5C9F" w:rsidP="00BC5C9F">
            <w:pPr>
              <w:pStyle w:val="2-"/>
              <w:rPr>
                <w:color w:val="00B050"/>
              </w:rPr>
            </w:pPr>
            <w:r>
              <w:rPr>
                <w:rFonts w:hint="eastAsia"/>
              </w:rPr>
              <w:tab/>
            </w:r>
            <w:r w:rsidRPr="003F0EC2">
              <w:rPr>
                <w:rFonts w:hint="eastAsia"/>
                <w:color w:val="00B050"/>
              </w:rPr>
              <w:t>// C + 子スレッドのレベル + ( 自スレッドID , 親スレッドID )</w:t>
            </w:r>
          </w:p>
          <w:p w14:paraId="696EC14B" w14:textId="77777777" w:rsidR="00BC5C9F" w:rsidRDefault="00BC5C9F" w:rsidP="00BC5C9F">
            <w:pPr>
              <w:pStyle w:val="2-"/>
            </w:pPr>
          </w:p>
          <w:p w14:paraId="58FA544E" w14:textId="77777777" w:rsidR="00BC5C9F" w:rsidRPr="003F0EC2" w:rsidRDefault="00BC5C9F" w:rsidP="00BC5C9F">
            <w:pPr>
              <w:pStyle w:val="2-"/>
              <w:rPr>
                <w:color w:val="00B050"/>
              </w:rPr>
            </w:pPr>
            <w:r>
              <w:rPr>
                <w:rFonts w:hint="eastAsia"/>
              </w:rPr>
              <w:tab/>
            </w:r>
            <w:r w:rsidRPr="003F0EC2">
              <w:rPr>
                <w:rFonts w:hint="eastAsia"/>
                <w:color w:val="00B050"/>
              </w:rPr>
              <w:t>//子スレッド開始メッセージ</w:t>
            </w:r>
          </w:p>
          <w:p w14:paraId="16810A0F" w14:textId="77777777" w:rsidR="00BC5C9F" w:rsidRDefault="00BC5C9F" w:rsidP="00BC5C9F">
            <w:pPr>
              <w:pStyle w:val="2-"/>
            </w:pPr>
            <w:r>
              <w:tab/>
              <w:t>printf("START: %s\n", thread_name);</w:t>
            </w:r>
          </w:p>
          <w:p w14:paraId="6F6B8D21" w14:textId="77777777" w:rsidR="00BC5C9F" w:rsidRDefault="00BC5C9F" w:rsidP="00BC5C9F">
            <w:pPr>
              <w:pStyle w:val="2-"/>
            </w:pPr>
            <w:r>
              <w:tab/>
              <w:t>fflush(stdout);</w:t>
            </w:r>
          </w:p>
          <w:p w14:paraId="0C122739" w14:textId="77777777" w:rsidR="00BC5C9F" w:rsidRDefault="00BC5C9F" w:rsidP="00BC5C9F">
            <w:pPr>
              <w:pStyle w:val="2-"/>
            </w:pPr>
          </w:p>
          <w:p w14:paraId="2F776F7A" w14:textId="77777777" w:rsidR="00BC5C9F" w:rsidRPr="003F0EC2" w:rsidRDefault="00BC5C9F" w:rsidP="00BC5C9F">
            <w:pPr>
              <w:pStyle w:val="2-"/>
              <w:rPr>
                <w:color w:val="00B050"/>
              </w:rPr>
            </w:pPr>
            <w:r>
              <w:rPr>
                <w:rFonts w:hint="eastAsia"/>
              </w:rPr>
              <w:tab/>
            </w:r>
            <w:r w:rsidRPr="003F0EC2">
              <w:rPr>
                <w:rFonts w:hint="eastAsia"/>
                <w:color w:val="00B050"/>
              </w:rPr>
              <w:t>//テスト用変数を更新</w:t>
            </w:r>
          </w:p>
          <w:p w14:paraId="13FC76E3" w14:textId="77777777" w:rsidR="00BC5C9F" w:rsidRDefault="00BC5C9F" w:rsidP="00BC5C9F">
            <w:pPr>
              <w:pStyle w:val="2-"/>
            </w:pPr>
            <w:r>
              <w:tab/>
              <w:t>++test.value;</w:t>
            </w:r>
          </w:p>
          <w:p w14:paraId="57699497" w14:textId="77777777" w:rsidR="00BC5C9F" w:rsidRDefault="00BC5C9F" w:rsidP="00BC5C9F">
            <w:pPr>
              <w:pStyle w:val="2-"/>
            </w:pPr>
            <w:r>
              <w:tab/>
              <w:t>++test.loop_max;</w:t>
            </w:r>
          </w:p>
          <w:p w14:paraId="0876528E" w14:textId="77777777" w:rsidR="00BC5C9F" w:rsidRDefault="00BC5C9F" w:rsidP="00BC5C9F">
            <w:pPr>
              <w:pStyle w:val="2-"/>
            </w:pPr>
          </w:p>
          <w:p w14:paraId="3E49C211" w14:textId="77777777" w:rsidR="00BC5C9F" w:rsidRPr="003F0EC2" w:rsidRDefault="00BC5C9F" w:rsidP="00BC5C9F">
            <w:pPr>
              <w:pStyle w:val="2-"/>
              <w:rPr>
                <w:color w:val="00B050"/>
              </w:rPr>
            </w:pPr>
            <w:r>
              <w:rPr>
                <w:rFonts w:hint="eastAsia"/>
              </w:rPr>
              <w:tab/>
            </w:r>
            <w:r w:rsidRPr="003F0EC2">
              <w:rPr>
                <w:rFonts w:hint="eastAsia"/>
                <w:color w:val="00B050"/>
              </w:rPr>
              <w:t>//親スレッドIDを格納</w:t>
            </w:r>
          </w:p>
          <w:p w14:paraId="2EA6CDA9" w14:textId="77777777" w:rsidR="00BC5C9F" w:rsidRDefault="00BC5C9F" w:rsidP="00BC5C9F">
            <w:pPr>
              <w:pStyle w:val="2-"/>
            </w:pPr>
            <w:r>
              <w:tab/>
              <w:t>tinfo.parent_tid = tid_tmp;</w:t>
            </w:r>
          </w:p>
          <w:p w14:paraId="502C8ACF" w14:textId="77777777" w:rsidR="00BC5C9F" w:rsidRDefault="00BC5C9F" w:rsidP="00BC5C9F">
            <w:pPr>
              <w:pStyle w:val="2-"/>
            </w:pPr>
          </w:p>
          <w:p w14:paraId="57D60CCD" w14:textId="77777777" w:rsidR="00BC5C9F" w:rsidRPr="003F0EC2" w:rsidRDefault="00BC5C9F" w:rsidP="00BC5C9F">
            <w:pPr>
              <w:pStyle w:val="2-"/>
              <w:rPr>
                <w:color w:val="00B050"/>
              </w:rPr>
            </w:pPr>
            <w:r>
              <w:rPr>
                <w:rFonts w:hint="eastAsia"/>
              </w:rPr>
              <w:tab/>
            </w:r>
            <w:r w:rsidRPr="003F0EC2">
              <w:rPr>
                <w:rFonts w:hint="eastAsia"/>
                <w:color w:val="00B050"/>
              </w:rPr>
              <w:t>//1秒スリープ</w:t>
            </w:r>
          </w:p>
          <w:p w14:paraId="49B5FA00" w14:textId="77777777" w:rsidR="00BC5C9F" w:rsidRDefault="00BC5C9F" w:rsidP="00BC5C9F">
            <w:pPr>
              <w:pStyle w:val="2-"/>
            </w:pPr>
            <w:r>
              <w:tab/>
            </w:r>
            <w:r w:rsidRPr="003F0EC2">
              <w:rPr>
                <w:color w:val="FF0000"/>
              </w:rPr>
              <w:t>std::this_thread::sleep_for(std::chrono::milliseconds(1000));</w:t>
            </w:r>
          </w:p>
          <w:p w14:paraId="6544B08F" w14:textId="77777777" w:rsidR="00BC5C9F" w:rsidRDefault="00BC5C9F" w:rsidP="00BC5C9F">
            <w:pPr>
              <w:pStyle w:val="2-"/>
            </w:pPr>
          </w:p>
          <w:p w14:paraId="173640A2" w14:textId="77777777" w:rsidR="00BC5C9F" w:rsidRDefault="00BC5C9F" w:rsidP="00BC5C9F">
            <w:pPr>
              <w:pStyle w:val="2-"/>
            </w:pPr>
            <w:r>
              <w:rPr>
                <w:rFonts w:hint="eastAsia"/>
              </w:rPr>
              <w:tab/>
            </w:r>
            <w:r w:rsidRPr="003F0EC2">
              <w:rPr>
                <w:rFonts w:hint="eastAsia"/>
                <w:color w:val="00B050"/>
              </w:rPr>
              <w:t>//子スレッドの生成と終了待ち</w:t>
            </w:r>
          </w:p>
          <w:p w14:paraId="175A42CC" w14:textId="77777777" w:rsidR="00BC5C9F" w:rsidRDefault="00BC5C9F" w:rsidP="00BC5C9F">
            <w:pPr>
              <w:pStyle w:val="2-"/>
            </w:pPr>
            <w:r>
              <w:tab/>
              <w:t>createChildThreads(thread_name, test, tinfo);</w:t>
            </w:r>
          </w:p>
          <w:p w14:paraId="7CC14B92" w14:textId="77777777" w:rsidR="00BC5C9F" w:rsidRDefault="00BC5C9F" w:rsidP="00BC5C9F">
            <w:pPr>
              <w:pStyle w:val="2-"/>
            </w:pPr>
          </w:p>
          <w:p w14:paraId="1E7D1A79" w14:textId="77777777" w:rsidR="00BC5C9F" w:rsidRDefault="00BC5C9F" w:rsidP="00BC5C9F">
            <w:pPr>
              <w:pStyle w:val="2-"/>
            </w:pPr>
            <w:r>
              <w:rPr>
                <w:rFonts w:hint="eastAsia"/>
              </w:rPr>
              <w:tab/>
            </w:r>
            <w:r w:rsidRPr="003F0EC2">
              <w:rPr>
                <w:rFonts w:hint="eastAsia"/>
                <w:color w:val="00B050"/>
              </w:rPr>
              <w:t>//子スレッド終了メッセージ</w:t>
            </w:r>
          </w:p>
          <w:p w14:paraId="406D664E" w14:textId="77777777" w:rsidR="00BC5C9F" w:rsidRDefault="00BC5C9F" w:rsidP="00BC5C9F">
            <w:pPr>
              <w:pStyle w:val="2-"/>
            </w:pPr>
            <w:r>
              <w:tab/>
              <w:t>printf("END: %s\n", thread_name);</w:t>
            </w:r>
          </w:p>
          <w:p w14:paraId="3FFA89B7" w14:textId="77777777" w:rsidR="00BC5C9F" w:rsidRDefault="00BC5C9F" w:rsidP="00BC5C9F">
            <w:pPr>
              <w:pStyle w:val="2-"/>
            </w:pPr>
            <w:r>
              <w:tab/>
              <w:t>fflush(stdout);</w:t>
            </w:r>
          </w:p>
          <w:p w14:paraId="098200FC" w14:textId="77777777" w:rsidR="00BC5C9F" w:rsidRDefault="00BC5C9F" w:rsidP="00BC5C9F">
            <w:pPr>
              <w:pStyle w:val="2-"/>
            </w:pPr>
            <w:r>
              <w:t>}</w:t>
            </w:r>
          </w:p>
          <w:p w14:paraId="5B6C6C4E" w14:textId="77777777" w:rsidR="00BC5C9F" w:rsidRDefault="00BC5C9F" w:rsidP="00BC5C9F">
            <w:pPr>
              <w:pStyle w:val="2-"/>
            </w:pPr>
          </w:p>
          <w:p w14:paraId="6983E558" w14:textId="77777777" w:rsidR="00BC5C9F" w:rsidRPr="003F0EC2" w:rsidRDefault="00BC5C9F" w:rsidP="00BC5C9F">
            <w:pPr>
              <w:pStyle w:val="2-"/>
              <w:rPr>
                <w:color w:val="00B050"/>
              </w:rPr>
            </w:pPr>
            <w:r w:rsidRPr="003F0EC2">
              <w:rPr>
                <w:rFonts w:hint="eastAsia"/>
                <w:color w:val="00B050"/>
              </w:rPr>
              <w:t>//子スレッドの生成と終了待ち</w:t>
            </w:r>
          </w:p>
          <w:p w14:paraId="04024839" w14:textId="77777777" w:rsidR="00BC5C9F" w:rsidRDefault="00BC5C9F" w:rsidP="00BC5C9F">
            <w:pPr>
              <w:pStyle w:val="2-"/>
            </w:pPr>
            <w:r>
              <w:t>void createChildThreads(const char* thread_name, TEST_INFO&amp; test, THREAD_INFO&amp; tinfo)</w:t>
            </w:r>
          </w:p>
          <w:p w14:paraId="669971B8" w14:textId="77777777" w:rsidR="00BC5C9F" w:rsidRDefault="00BC5C9F" w:rsidP="00BC5C9F">
            <w:pPr>
              <w:pStyle w:val="2-"/>
            </w:pPr>
            <w:r>
              <w:t>{</w:t>
            </w:r>
          </w:p>
          <w:p w14:paraId="27AC96D5" w14:textId="77777777" w:rsidR="00BC5C9F" w:rsidRPr="003F0EC2" w:rsidRDefault="00BC5C9F" w:rsidP="00BC5C9F">
            <w:pPr>
              <w:pStyle w:val="2-"/>
              <w:rPr>
                <w:color w:val="00B050"/>
              </w:rPr>
            </w:pPr>
            <w:r>
              <w:rPr>
                <w:rFonts w:hint="eastAsia"/>
              </w:rPr>
              <w:tab/>
            </w:r>
            <w:r w:rsidRPr="003F0EC2">
              <w:rPr>
                <w:rFonts w:hint="eastAsia"/>
                <w:color w:val="00B050"/>
              </w:rPr>
              <w:t>//子スレッド生成ループ</w:t>
            </w:r>
          </w:p>
          <w:p w14:paraId="23232DF1" w14:textId="77777777" w:rsidR="00BC5C9F" w:rsidRDefault="00BC5C9F" w:rsidP="00BC5C9F">
            <w:pPr>
              <w:pStyle w:val="2-"/>
            </w:pPr>
            <w:r>
              <w:tab/>
              <w:t>const int CHILD_THREAD_NUM = 3;</w:t>
            </w:r>
          </w:p>
          <w:p w14:paraId="17A631BF" w14:textId="77777777" w:rsidR="00BC5C9F" w:rsidRPr="003F0EC2" w:rsidRDefault="00BC5C9F" w:rsidP="00BC5C9F">
            <w:pPr>
              <w:pStyle w:val="2-"/>
              <w:rPr>
                <w:color w:val="00B050"/>
              </w:rPr>
            </w:pPr>
            <w:r>
              <w:rPr>
                <w:rFonts w:hint="eastAsia"/>
              </w:rPr>
              <w:tab/>
              <w:t>std::thread* thread[CHILD_THREAD_NUM];</w:t>
            </w:r>
            <w:r w:rsidRPr="003F0EC2">
              <w:rPr>
                <w:rFonts w:hint="eastAsia"/>
                <w:color w:val="00B050"/>
              </w:rPr>
              <w:t>//生成した子スレッドのスレッドハンドル</w:t>
            </w:r>
          </w:p>
          <w:p w14:paraId="5DCF32E5" w14:textId="77777777" w:rsidR="00BC5C9F" w:rsidRDefault="00BC5C9F" w:rsidP="00BC5C9F">
            <w:pPr>
              <w:pStyle w:val="2-"/>
            </w:pPr>
            <w:r>
              <w:rPr>
                <w:rFonts w:hint="eastAsia"/>
              </w:rPr>
              <w:tab/>
              <w:t>std::thread::id tid[CHILD_THREAD_NUM];</w:t>
            </w:r>
            <w:r w:rsidRPr="003F0EC2">
              <w:rPr>
                <w:rFonts w:hint="eastAsia"/>
                <w:color w:val="00B050"/>
              </w:rPr>
              <w:t>//生成した子スレッドのスレッドID</w:t>
            </w:r>
          </w:p>
          <w:p w14:paraId="70E0521B" w14:textId="77777777" w:rsidR="00BC5C9F" w:rsidRPr="003F0EC2" w:rsidRDefault="00BC5C9F" w:rsidP="00BC5C9F">
            <w:pPr>
              <w:pStyle w:val="2-"/>
              <w:rPr>
                <w:color w:val="00B050"/>
              </w:rPr>
            </w:pPr>
            <w:r>
              <w:rPr>
                <w:rFonts w:hint="eastAsia"/>
              </w:rPr>
              <w:tab/>
              <w:t>THREAD_PARAM* param[CHILD_THREAD_NUM];</w:t>
            </w:r>
            <w:r w:rsidRPr="003F0EC2">
              <w:rPr>
                <w:rFonts w:hint="eastAsia"/>
                <w:color w:val="00B050"/>
              </w:rPr>
              <w:t>//スレッド受け渡し用データ</w:t>
            </w:r>
          </w:p>
          <w:p w14:paraId="68BACA9F" w14:textId="77777777" w:rsidR="00BC5C9F" w:rsidRDefault="00BC5C9F" w:rsidP="00BC5C9F">
            <w:pPr>
              <w:pStyle w:val="2-"/>
            </w:pPr>
            <w:r>
              <w:tab/>
              <w:t>for (int i = 0; i &lt; test.start_i; ++i)</w:t>
            </w:r>
          </w:p>
          <w:p w14:paraId="60FC167E" w14:textId="77777777" w:rsidR="00BC5C9F" w:rsidRDefault="00BC5C9F" w:rsidP="00BC5C9F">
            <w:pPr>
              <w:pStyle w:val="2-"/>
            </w:pPr>
            <w:r>
              <w:tab/>
              <w:t>{</w:t>
            </w:r>
          </w:p>
          <w:p w14:paraId="41F7CCB8" w14:textId="77777777" w:rsidR="00BC5C9F" w:rsidRDefault="00BC5C9F" w:rsidP="00BC5C9F">
            <w:pPr>
              <w:pStyle w:val="2-"/>
            </w:pPr>
            <w:r>
              <w:tab/>
            </w:r>
            <w:r>
              <w:tab/>
              <w:t>thread[i] = nullptr;</w:t>
            </w:r>
          </w:p>
          <w:p w14:paraId="5A758CBA" w14:textId="77777777" w:rsidR="00BC5C9F" w:rsidRDefault="00BC5C9F" w:rsidP="00BC5C9F">
            <w:pPr>
              <w:pStyle w:val="2-"/>
            </w:pPr>
            <w:r>
              <w:tab/>
            </w:r>
            <w:r>
              <w:tab/>
              <w:t>tid[i] = std::thread::id();</w:t>
            </w:r>
          </w:p>
          <w:p w14:paraId="6AA4AC43" w14:textId="77777777" w:rsidR="00BC5C9F" w:rsidRDefault="00BC5C9F" w:rsidP="00BC5C9F">
            <w:pPr>
              <w:pStyle w:val="2-"/>
            </w:pPr>
            <w:r>
              <w:tab/>
            </w:r>
            <w:r>
              <w:tab/>
              <w:t>param[i] = NULL;</w:t>
            </w:r>
          </w:p>
          <w:p w14:paraId="4A71675F" w14:textId="77777777" w:rsidR="00BC5C9F" w:rsidRDefault="00BC5C9F" w:rsidP="00BC5C9F">
            <w:pPr>
              <w:pStyle w:val="2-"/>
            </w:pPr>
            <w:r>
              <w:tab/>
              <w:t>}</w:t>
            </w:r>
          </w:p>
          <w:p w14:paraId="7B9789F7" w14:textId="77777777" w:rsidR="00BC5C9F" w:rsidRDefault="00BC5C9F" w:rsidP="00BC5C9F">
            <w:pPr>
              <w:pStyle w:val="2-"/>
            </w:pPr>
            <w:r>
              <w:tab/>
              <w:t>for (int i = test.start_i; i &lt; CHILD_THREAD_NUM; ++i)</w:t>
            </w:r>
          </w:p>
          <w:p w14:paraId="7F94BC7E" w14:textId="77777777" w:rsidR="00BC5C9F" w:rsidRDefault="00BC5C9F" w:rsidP="00BC5C9F">
            <w:pPr>
              <w:pStyle w:val="2-"/>
            </w:pPr>
            <w:r>
              <w:tab/>
              <w:t>{</w:t>
            </w:r>
          </w:p>
          <w:p w14:paraId="0810200B"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//子スレッド用パラメータ作成</w:t>
            </w:r>
          </w:p>
          <w:p w14:paraId="6DA9F99F" w14:textId="77777777" w:rsidR="00BC5C9F" w:rsidRDefault="00BC5C9F" w:rsidP="00BC5C9F">
            <w:pPr>
              <w:pStyle w:val="2-"/>
            </w:pPr>
            <w:r>
              <w:tab/>
            </w:r>
            <w:r>
              <w:tab/>
              <w:t>param[i] = (THREAD_PARAM*)malloc(sizeof(THREAD_PARAM));</w:t>
            </w:r>
          </w:p>
          <w:p w14:paraId="2CDA285F" w14:textId="77777777" w:rsidR="00BC5C9F" w:rsidRDefault="00BC5C9F" w:rsidP="00BC5C9F">
            <w:pPr>
              <w:pStyle w:val="2-"/>
            </w:pPr>
            <w:r>
              <w:tab/>
            </w:r>
            <w:r>
              <w:tab/>
              <w:t>memcpy(&amp;param[i]-&gt;test, &amp;test, sizeof(TEST_INFO));</w:t>
            </w:r>
          </w:p>
          <w:p w14:paraId="484B95A9" w14:textId="77777777" w:rsidR="00BC5C9F" w:rsidRDefault="00BC5C9F" w:rsidP="00BC5C9F">
            <w:pPr>
              <w:pStyle w:val="2-"/>
            </w:pPr>
            <w:r>
              <w:tab/>
            </w:r>
            <w:r>
              <w:tab/>
              <w:t>memcpy(&amp;param[i]-&gt;thread, &amp;tinfo, sizeof(THREAD_INFO));</w:t>
            </w:r>
          </w:p>
          <w:p w14:paraId="16B9435F" w14:textId="77777777" w:rsidR="00BC5C9F" w:rsidRDefault="00BC5C9F" w:rsidP="00BC5C9F">
            <w:pPr>
              <w:pStyle w:val="2-"/>
            </w:pPr>
            <w:r>
              <w:tab/>
            </w:r>
            <w:r>
              <w:tab/>
              <w:t>param[i]-&gt;test.start_i = i + 1;</w:t>
            </w:r>
          </w:p>
          <w:p w14:paraId="5C5A5838" w14:textId="77777777" w:rsidR="00BC5C9F" w:rsidRDefault="00BC5C9F" w:rsidP="00BC5C9F">
            <w:pPr>
              <w:pStyle w:val="2-"/>
            </w:pPr>
          </w:p>
          <w:p w14:paraId="10F74BD7" w14:textId="77777777" w:rsidR="00BC5C9F" w:rsidRDefault="00BC5C9F" w:rsidP="00BC5C9F">
            <w:pPr>
              <w:pStyle w:val="2-"/>
            </w:pPr>
            <w:r>
              <w:rPr>
                <w:rFonts w:hint="eastAsia"/>
              </w:rPr>
              <w:tab/>
            </w:r>
            <w:r>
              <w:rPr>
                <w:rFonts w:hint="eastAsia"/>
              </w:rPr>
              <w:tab/>
            </w:r>
            <w:r w:rsidRPr="003F0EC2">
              <w:rPr>
                <w:rFonts w:hint="eastAsia"/>
                <w:color w:val="00B050"/>
              </w:rPr>
              <w:t>//子スレッド生成</w:t>
            </w:r>
          </w:p>
          <w:p w14:paraId="7A25355E" w14:textId="77777777" w:rsidR="00BC5C9F" w:rsidRDefault="00BC5C9F" w:rsidP="00BC5C9F">
            <w:pPr>
              <w:pStyle w:val="2-"/>
            </w:pPr>
            <w:r>
              <w:tab/>
            </w:r>
            <w:r>
              <w:tab/>
              <w:t>std::thread::id tid_tmp;</w:t>
            </w:r>
          </w:p>
          <w:p w14:paraId="007D552F" w14:textId="77777777" w:rsidR="00BC5C9F" w:rsidRDefault="00BC5C9F" w:rsidP="00BC5C9F">
            <w:pPr>
              <w:pStyle w:val="2-"/>
            </w:pPr>
            <w:r>
              <w:tab/>
            </w:r>
            <w:r>
              <w:tab/>
              <w:t xml:space="preserve">std::thread* thread_tmp = </w:t>
            </w:r>
            <w:r w:rsidRPr="003F0EC2">
              <w:rPr>
                <w:color w:val="FF0000"/>
              </w:rPr>
              <w:t>new std::thread(threadFunc, *param[i])</w:t>
            </w:r>
            <w:r>
              <w:t>;</w:t>
            </w:r>
          </w:p>
          <w:p w14:paraId="63398D44" w14:textId="77777777" w:rsidR="00BC5C9F" w:rsidRDefault="00BC5C9F" w:rsidP="00BC5C9F">
            <w:pPr>
              <w:pStyle w:val="2-"/>
            </w:pPr>
            <w:r>
              <w:tab/>
            </w:r>
            <w:r>
              <w:tab/>
              <w:t>if (thread_tmp == nullptr)</w:t>
            </w:r>
          </w:p>
          <w:p w14:paraId="31ED5574" w14:textId="77777777" w:rsidR="00BC5C9F" w:rsidRDefault="00BC5C9F" w:rsidP="00BC5C9F">
            <w:pPr>
              <w:pStyle w:val="2-"/>
            </w:pPr>
            <w:r>
              <w:tab/>
            </w:r>
            <w:r>
              <w:tab/>
              <w:t>{</w:t>
            </w:r>
          </w:p>
          <w:p w14:paraId="78F409B8"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//子スレッド生成失敗</w:t>
            </w:r>
          </w:p>
          <w:p w14:paraId="4525DC18" w14:textId="77777777" w:rsidR="00BC5C9F" w:rsidRDefault="00BC5C9F" w:rsidP="00BC5C9F">
            <w:pPr>
              <w:pStyle w:val="2-"/>
            </w:pPr>
            <w:r>
              <w:tab/>
            </w:r>
            <w:r>
              <w:tab/>
            </w:r>
            <w:r>
              <w:tab/>
              <w:t>free(param[i]);</w:t>
            </w:r>
          </w:p>
          <w:p w14:paraId="58794F1F" w14:textId="77777777" w:rsidR="00BC5C9F" w:rsidRDefault="00BC5C9F" w:rsidP="00BC5C9F">
            <w:pPr>
              <w:pStyle w:val="2-"/>
            </w:pPr>
            <w:r>
              <w:tab/>
            </w:r>
            <w:r>
              <w:tab/>
            </w:r>
            <w:r>
              <w:tab/>
              <w:t>param[i] = NULL;</w:t>
            </w:r>
          </w:p>
          <w:p w14:paraId="40DD4043" w14:textId="77777777" w:rsidR="00BC5C9F" w:rsidRDefault="00BC5C9F" w:rsidP="00BC5C9F">
            <w:pPr>
              <w:pStyle w:val="2-"/>
            </w:pPr>
          </w:p>
          <w:p w14:paraId="02F728AE"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//エラーメッセージ</w:t>
            </w:r>
          </w:p>
          <w:p w14:paraId="5EE0429F" w14:textId="77777777" w:rsidR="00BC5C9F" w:rsidRDefault="00BC5C9F" w:rsidP="00BC5C9F">
            <w:pPr>
              <w:pStyle w:val="2-"/>
            </w:pPr>
            <w:r>
              <w:tab/>
            </w:r>
            <w:r>
              <w:tab/>
            </w:r>
            <w:r>
              <w:tab/>
              <w:t>if (tinfo.is_root_thread)</w:t>
            </w:r>
          </w:p>
          <w:p w14:paraId="5C68BC6F" w14:textId="77777777" w:rsidR="00BC5C9F" w:rsidRDefault="00BC5C9F" w:rsidP="00BC5C9F">
            <w:pPr>
              <w:pStyle w:val="2-"/>
            </w:pPr>
            <w:r>
              <w:tab/>
            </w:r>
            <w:r>
              <w:tab/>
            </w:r>
            <w:r>
              <w:tab/>
            </w:r>
            <w:r>
              <w:tab/>
              <w:t>fprintf(stderr, "%s -&gt; [%d] FAILED (errno=%d)\n", thread_name, i, errno);</w:t>
            </w:r>
          </w:p>
          <w:p w14:paraId="3911C3AB" w14:textId="77777777" w:rsidR="00BC5C9F" w:rsidRDefault="00BC5C9F" w:rsidP="00BC5C9F">
            <w:pPr>
              <w:pStyle w:val="2-"/>
            </w:pPr>
            <w:r>
              <w:tab/>
            </w:r>
            <w:r>
              <w:tab/>
            </w:r>
            <w:r>
              <w:tab/>
              <w:t>else</w:t>
            </w:r>
          </w:p>
          <w:p w14:paraId="798C4CB0" w14:textId="77777777" w:rsidR="00BC5C9F" w:rsidRDefault="00BC5C9F" w:rsidP="00BC5C9F">
            <w:pPr>
              <w:pStyle w:val="2-"/>
            </w:pPr>
            <w:r>
              <w:tab/>
            </w:r>
            <w:r>
              <w:tab/>
            </w:r>
            <w:r>
              <w:tab/>
            </w:r>
            <w:r>
              <w:tab/>
              <w:t>fprintf(stderr, "%s -&gt; [%d] FAILED (errno=%d)\n", thread_name, i, errno);</w:t>
            </w:r>
          </w:p>
          <w:p w14:paraId="1666E66A" w14:textId="77777777" w:rsidR="00BC5C9F" w:rsidRDefault="00BC5C9F" w:rsidP="00BC5C9F">
            <w:pPr>
              <w:pStyle w:val="2-"/>
            </w:pPr>
            <w:r>
              <w:tab/>
            </w:r>
            <w:r>
              <w:tab/>
            </w:r>
            <w:r>
              <w:tab/>
              <w:t>fflush(stderr);</w:t>
            </w:r>
          </w:p>
          <w:p w14:paraId="04A22855" w14:textId="77777777" w:rsidR="00BC5C9F" w:rsidRDefault="00BC5C9F" w:rsidP="00BC5C9F">
            <w:pPr>
              <w:pStyle w:val="2-"/>
            </w:pPr>
          </w:p>
          <w:p w14:paraId="5BF204B7"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//1秒スリープ</w:t>
            </w:r>
          </w:p>
          <w:p w14:paraId="6EABD764" w14:textId="77777777" w:rsidR="00BC5C9F" w:rsidRPr="003F0EC2" w:rsidRDefault="00BC5C9F" w:rsidP="00BC5C9F">
            <w:pPr>
              <w:pStyle w:val="2-"/>
              <w:rPr>
                <w:color w:val="FF0000"/>
              </w:rPr>
            </w:pPr>
            <w:r>
              <w:tab/>
            </w:r>
            <w:r>
              <w:tab/>
            </w:r>
            <w:r>
              <w:tab/>
            </w:r>
            <w:r w:rsidRPr="003F0EC2">
              <w:rPr>
                <w:color w:val="FF0000"/>
              </w:rPr>
              <w:t>std::this_thread::sleep_for(std::chrono::milliseconds(1000));</w:t>
            </w:r>
          </w:p>
          <w:p w14:paraId="5172FB48" w14:textId="77777777" w:rsidR="00BC5C9F" w:rsidRDefault="00BC5C9F" w:rsidP="00BC5C9F">
            <w:pPr>
              <w:pStyle w:val="2-"/>
            </w:pPr>
            <w:r>
              <w:tab/>
            </w:r>
            <w:r>
              <w:tab/>
              <w:t>}</w:t>
            </w:r>
          </w:p>
          <w:p w14:paraId="431EDEFC" w14:textId="77777777" w:rsidR="00BC5C9F" w:rsidRDefault="00BC5C9F" w:rsidP="00BC5C9F">
            <w:pPr>
              <w:pStyle w:val="2-"/>
            </w:pPr>
            <w:r>
              <w:tab/>
            </w:r>
            <w:r>
              <w:tab/>
              <w:t>else</w:t>
            </w:r>
          </w:p>
          <w:p w14:paraId="125D3D9F" w14:textId="77777777" w:rsidR="00BC5C9F" w:rsidRDefault="00BC5C9F" w:rsidP="00BC5C9F">
            <w:pPr>
              <w:pStyle w:val="2-"/>
            </w:pPr>
            <w:r>
              <w:tab/>
            </w:r>
            <w:r>
              <w:tab/>
              <w:t>{</w:t>
            </w:r>
          </w:p>
          <w:p w14:paraId="1E11A899"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//子スレッド生成成功</w:t>
            </w:r>
          </w:p>
          <w:p w14:paraId="267DB306" w14:textId="77777777" w:rsidR="00BC5C9F" w:rsidRDefault="00BC5C9F" w:rsidP="00BC5C9F">
            <w:pPr>
              <w:pStyle w:val="2-"/>
            </w:pPr>
          </w:p>
          <w:p w14:paraId="3F49C4EC" w14:textId="47D66B2A"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//子スレッドのスレッド</w:t>
            </w:r>
            <w:r w:rsidR="003F0EC2">
              <w:rPr>
                <w:rFonts w:hint="eastAsia"/>
                <w:color w:val="00B050"/>
              </w:rPr>
              <w:t>オブジェクト</w:t>
            </w:r>
            <w:r w:rsidRPr="003F0EC2">
              <w:rPr>
                <w:rFonts w:hint="eastAsia"/>
                <w:color w:val="00B050"/>
              </w:rPr>
              <w:t>とIDを記録（最後の終了待ち用）</w:t>
            </w:r>
          </w:p>
          <w:p w14:paraId="0C14601D" w14:textId="77777777" w:rsidR="00BC5C9F" w:rsidRDefault="00BC5C9F" w:rsidP="00BC5C9F">
            <w:pPr>
              <w:pStyle w:val="2-"/>
            </w:pPr>
            <w:r>
              <w:tab/>
            </w:r>
            <w:r>
              <w:tab/>
            </w:r>
            <w:r>
              <w:tab/>
              <w:t>thread[i] = thread_tmp;</w:t>
            </w:r>
          </w:p>
          <w:p w14:paraId="04B7EBDD" w14:textId="77777777" w:rsidR="00BC5C9F" w:rsidRDefault="00BC5C9F" w:rsidP="00BC5C9F">
            <w:pPr>
              <w:pStyle w:val="2-"/>
            </w:pPr>
            <w:r>
              <w:tab/>
            </w:r>
            <w:r>
              <w:tab/>
            </w:r>
            <w:r>
              <w:tab/>
              <w:t>tid_tmp = thread_tmp-&gt;get_id();</w:t>
            </w:r>
          </w:p>
          <w:p w14:paraId="1EE04106" w14:textId="77777777" w:rsidR="00BC5C9F" w:rsidRDefault="00BC5C9F" w:rsidP="00BC5C9F">
            <w:pPr>
              <w:pStyle w:val="2-"/>
            </w:pPr>
            <w:r>
              <w:tab/>
            </w:r>
            <w:r>
              <w:tab/>
            </w:r>
            <w:r>
              <w:tab/>
              <w:t>tid[i] = tid_tmp;</w:t>
            </w:r>
          </w:p>
          <w:p w14:paraId="1C2B3E73" w14:textId="77777777" w:rsidR="00BC5C9F" w:rsidRDefault="00BC5C9F" w:rsidP="00BC5C9F">
            <w:pPr>
              <w:pStyle w:val="2-"/>
            </w:pPr>
          </w:p>
          <w:p w14:paraId="42078F41"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//子スレッド生成メッセージ</w:t>
            </w:r>
          </w:p>
          <w:p w14:paraId="370F8369" w14:textId="77777777" w:rsidR="00BC5C9F" w:rsidRDefault="00BC5C9F" w:rsidP="00BC5C9F">
            <w:pPr>
              <w:pStyle w:val="2-"/>
            </w:pPr>
            <w:r>
              <w:tab/>
            </w:r>
            <w:r>
              <w:tab/>
            </w:r>
            <w:r>
              <w:tab/>
              <w:t>if (tinfo.is_root_thread)</w:t>
            </w:r>
          </w:p>
          <w:p w14:paraId="693121F8" w14:textId="77777777" w:rsidR="00BC5C9F" w:rsidRDefault="00BC5C9F" w:rsidP="00BC5C9F">
            <w:pPr>
              <w:pStyle w:val="2-"/>
            </w:pPr>
            <w:r>
              <w:tab/>
            </w:r>
            <w:r>
              <w:tab/>
            </w:r>
            <w:r>
              <w:tab/>
            </w:r>
            <w:r>
              <w:tab/>
              <w:t>printf("%s -&gt; [%d] CREATED:C%d(0x%08x,0x%08x)\n", thread_name, i, tinfo.level + 1, tid_tmp.hash(), tinfo.parent_tid.hash());</w:t>
            </w:r>
          </w:p>
          <w:p w14:paraId="1CF1043B" w14:textId="77777777" w:rsidR="00BC5C9F" w:rsidRDefault="00BC5C9F" w:rsidP="00BC5C9F">
            <w:pPr>
              <w:pStyle w:val="2-"/>
            </w:pPr>
            <w:r>
              <w:tab/>
            </w:r>
            <w:r>
              <w:tab/>
            </w:r>
            <w:r>
              <w:tab/>
              <w:t>else</w:t>
            </w:r>
          </w:p>
          <w:p w14:paraId="653C1CCE" w14:textId="77777777" w:rsidR="00BC5C9F" w:rsidRDefault="00BC5C9F" w:rsidP="00BC5C9F">
            <w:pPr>
              <w:pStyle w:val="2-"/>
            </w:pPr>
            <w:r>
              <w:tab/>
            </w:r>
            <w:r>
              <w:tab/>
            </w:r>
            <w:r>
              <w:tab/>
            </w:r>
            <w:r>
              <w:tab/>
              <w:t xml:space="preserve">printf("%s -&gt; [%d] CREATED:C%d(0x%08x,0x%08x)\n", thread_name, i, tinfo.level + 1, </w:t>
            </w:r>
            <w:r>
              <w:lastRenderedPageBreak/>
              <w:t>tid_tmp.hash(), tinfo.parent_tid.hash());</w:t>
            </w:r>
          </w:p>
          <w:p w14:paraId="4E29EEB7" w14:textId="77777777" w:rsidR="00BC5C9F" w:rsidRDefault="00BC5C9F" w:rsidP="00BC5C9F">
            <w:pPr>
              <w:pStyle w:val="2-"/>
            </w:pPr>
            <w:r>
              <w:tab/>
            </w:r>
            <w:r>
              <w:tab/>
            </w:r>
            <w:r>
              <w:tab/>
              <w:t>fflush(stdout);</w:t>
            </w:r>
          </w:p>
          <w:p w14:paraId="39B7C131" w14:textId="77777777" w:rsidR="00BC5C9F" w:rsidRDefault="00BC5C9F" w:rsidP="00BC5C9F">
            <w:pPr>
              <w:pStyle w:val="2-"/>
            </w:pPr>
          </w:p>
          <w:p w14:paraId="597B3F0E"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//2秒スリープ</w:t>
            </w:r>
          </w:p>
          <w:p w14:paraId="682ED626" w14:textId="77777777" w:rsidR="00BC5C9F" w:rsidRPr="003F0EC2" w:rsidRDefault="00BC5C9F" w:rsidP="00BC5C9F">
            <w:pPr>
              <w:pStyle w:val="2-"/>
              <w:rPr>
                <w:color w:val="FF0000"/>
              </w:rPr>
            </w:pPr>
            <w:r>
              <w:tab/>
            </w:r>
            <w:r>
              <w:tab/>
            </w:r>
            <w:r>
              <w:tab/>
            </w:r>
            <w:r w:rsidRPr="003F0EC2">
              <w:rPr>
                <w:color w:val="FF0000"/>
              </w:rPr>
              <w:t>std::this_thread::sleep_for(std::chrono::milliseconds(2000));</w:t>
            </w:r>
          </w:p>
          <w:p w14:paraId="67DA5661" w14:textId="77777777" w:rsidR="00BC5C9F" w:rsidRDefault="00BC5C9F" w:rsidP="00BC5C9F">
            <w:pPr>
              <w:pStyle w:val="2-"/>
            </w:pPr>
            <w:r>
              <w:tab/>
            </w:r>
            <w:r>
              <w:tab/>
              <w:t>}</w:t>
            </w:r>
          </w:p>
          <w:p w14:paraId="3E30BAA1" w14:textId="77777777" w:rsidR="00BC5C9F" w:rsidRDefault="00BC5C9F" w:rsidP="00BC5C9F">
            <w:pPr>
              <w:pStyle w:val="2-"/>
            </w:pPr>
            <w:r>
              <w:tab/>
              <w:t>}</w:t>
            </w:r>
          </w:p>
          <w:p w14:paraId="6E7481D6" w14:textId="77777777" w:rsidR="00BC5C9F" w:rsidRDefault="00BC5C9F" w:rsidP="00BC5C9F">
            <w:pPr>
              <w:pStyle w:val="2-"/>
            </w:pPr>
          </w:p>
          <w:p w14:paraId="06A5D64C" w14:textId="77777777" w:rsidR="00BC5C9F" w:rsidRDefault="00BC5C9F" w:rsidP="00BC5C9F">
            <w:pPr>
              <w:pStyle w:val="2-"/>
            </w:pPr>
            <w:r>
              <w:rPr>
                <w:rFonts w:hint="eastAsia"/>
              </w:rPr>
              <w:tab/>
            </w:r>
            <w:r w:rsidRPr="003F0EC2">
              <w:rPr>
                <w:rFonts w:hint="eastAsia"/>
                <w:color w:val="00B050"/>
              </w:rPr>
              <w:t>//ダミー処理</w:t>
            </w:r>
          </w:p>
          <w:p w14:paraId="231AD649" w14:textId="77777777" w:rsidR="00BC5C9F" w:rsidRDefault="00BC5C9F" w:rsidP="00BC5C9F">
            <w:pPr>
              <w:pStyle w:val="2-"/>
            </w:pPr>
            <w:r>
              <w:tab/>
              <w:t>for (int i = 0; i &lt; test.loop_max; ++i)</w:t>
            </w:r>
          </w:p>
          <w:p w14:paraId="579B7C98" w14:textId="77777777" w:rsidR="00BC5C9F" w:rsidRDefault="00BC5C9F" w:rsidP="00BC5C9F">
            <w:pPr>
              <w:pStyle w:val="2-"/>
            </w:pPr>
            <w:r>
              <w:tab/>
              <w:t>{</w:t>
            </w:r>
          </w:p>
          <w:p w14:paraId="0307B767"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//ダミーメッセージ表示</w:t>
            </w:r>
          </w:p>
          <w:p w14:paraId="5A139846" w14:textId="77777777" w:rsidR="00BC5C9F" w:rsidRDefault="00BC5C9F" w:rsidP="00BC5C9F">
            <w:pPr>
              <w:pStyle w:val="2-"/>
            </w:pPr>
            <w:r>
              <w:tab/>
            </w:r>
            <w:r>
              <w:tab/>
              <w:t>printf("[%s] ... Process(%d/%d): text=\"%s\",value=%d (tls_tid=0x%08x)\n", thread_name, i + 1, test.loop_max, test.text, test.value, tls_tid);</w:t>
            </w:r>
          </w:p>
          <w:p w14:paraId="3CC59591" w14:textId="77777777" w:rsidR="00BC5C9F" w:rsidRDefault="00BC5C9F" w:rsidP="00BC5C9F">
            <w:pPr>
              <w:pStyle w:val="2-"/>
            </w:pPr>
            <w:r>
              <w:tab/>
            </w:r>
            <w:r>
              <w:tab/>
              <w:t>fflush(stdout);</w:t>
            </w:r>
          </w:p>
          <w:p w14:paraId="0307A7E2" w14:textId="77777777" w:rsidR="00BC5C9F" w:rsidRDefault="00BC5C9F" w:rsidP="00BC5C9F">
            <w:pPr>
              <w:pStyle w:val="2-"/>
            </w:pPr>
            <w:r>
              <w:tab/>
            </w:r>
            <w:r>
              <w:tab/>
              <w:t>test.value += 10;</w:t>
            </w:r>
          </w:p>
          <w:p w14:paraId="57C03229" w14:textId="77777777" w:rsidR="00BC5C9F" w:rsidRDefault="00BC5C9F" w:rsidP="00BC5C9F">
            <w:pPr>
              <w:pStyle w:val="2-"/>
            </w:pPr>
          </w:p>
          <w:p w14:paraId="03513D6C"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//1秒スリープ</w:t>
            </w:r>
          </w:p>
          <w:p w14:paraId="5EADF947" w14:textId="77777777" w:rsidR="00BC5C9F" w:rsidRPr="003F0EC2" w:rsidRDefault="00BC5C9F" w:rsidP="00BC5C9F">
            <w:pPr>
              <w:pStyle w:val="2-"/>
              <w:rPr>
                <w:color w:val="FF0000"/>
              </w:rPr>
            </w:pPr>
            <w:r>
              <w:tab/>
            </w:r>
            <w:r>
              <w:tab/>
            </w:r>
            <w:r w:rsidRPr="003F0EC2">
              <w:rPr>
                <w:color w:val="FF0000"/>
              </w:rPr>
              <w:t>std::this_thread::sleep_for(std::chrono::milliseconds(1000));</w:t>
            </w:r>
          </w:p>
          <w:p w14:paraId="5340F69B" w14:textId="77777777" w:rsidR="00BC5C9F" w:rsidRDefault="00BC5C9F" w:rsidP="00BC5C9F">
            <w:pPr>
              <w:pStyle w:val="2-"/>
            </w:pPr>
            <w:r>
              <w:tab/>
              <w:t>}</w:t>
            </w:r>
          </w:p>
          <w:p w14:paraId="7E4172AB" w14:textId="77777777" w:rsidR="00BC5C9F" w:rsidRDefault="00BC5C9F" w:rsidP="00BC5C9F">
            <w:pPr>
              <w:pStyle w:val="2-"/>
            </w:pPr>
          </w:p>
          <w:p w14:paraId="2FD90C93" w14:textId="77777777" w:rsidR="00BC5C9F" w:rsidRPr="003F0EC2" w:rsidRDefault="00BC5C9F" w:rsidP="00BC5C9F">
            <w:pPr>
              <w:pStyle w:val="2-"/>
              <w:rPr>
                <w:color w:val="00B050"/>
              </w:rPr>
            </w:pPr>
            <w:r>
              <w:rPr>
                <w:rFonts w:hint="eastAsia"/>
              </w:rPr>
              <w:tab/>
            </w:r>
            <w:r w:rsidRPr="003F0EC2">
              <w:rPr>
                <w:rFonts w:hint="eastAsia"/>
                <w:color w:val="00B050"/>
              </w:rPr>
              <w:t>//子スレッドの終了待ち</w:t>
            </w:r>
          </w:p>
          <w:p w14:paraId="34C42005" w14:textId="77777777" w:rsidR="00BC5C9F" w:rsidRDefault="00BC5C9F" w:rsidP="00BC5C9F">
            <w:pPr>
              <w:pStyle w:val="2-"/>
            </w:pPr>
            <w:r>
              <w:tab/>
              <w:t>for (int i = 0; i &lt; CHILD_THREAD_NUM; ++i)</w:t>
            </w:r>
          </w:p>
          <w:p w14:paraId="630D37A1" w14:textId="77777777" w:rsidR="00BC5C9F" w:rsidRDefault="00BC5C9F" w:rsidP="00BC5C9F">
            <w:pPr>
              <w:pStyle w:val="2-"/>
            </w:pPr>
            <w:r>
              <w:tab/>
              <w:t>{</w:t>
            </w:r>
          </w:p>
          <w:p w14:paraId="0D1C1733" w14:textId="77777777" w:rsidR="00BC5C9F" w:rsidRDefault="00BC5C9F" w:rsidP="00BC5C9F">
            <w:pPr>
              <w:pStyle w:val="2-"/>
            </w:pPr>
            <w:r>
              <w:tab/>
            </w:r>
            <w:r>
              <w:tab/>
              <w:t>std::thread* thread_tmp = thread[i];</w:t>
            </w:r>
          </w:p>
          <w:p w14:paraId="09B2AEBC" w14:textId="77777777" w:rsidR="00BC5C9F" w:rsidRDefault="00BC5C9F" w:rsidP="00BC5C9F">
            <w:pPr>
              <w:pStyle w:val="2-"/>
            </w:pPr>
            <w:r>
              <w:tab/>
            </w:r>
            <w:r>
              <w:tab/>
              <w:t>std::thread::id tid_tmp = tid[i];</w:t>
            </w:r>
          </w:p>
          <w:p w14:paraId="26E62669" w14:textId="77777777" w:rsidR="00BC5C9F" w:rsidRDefault="00BC5C9F" w:rsidP="00BC5C9F">
            <w:pPr>
              <w:pStyle w:val="2-"/>
            </w:pPr>
            <w:r>
              <w:tab/>
            </w:r>
            <w:r>
              <w:tab/>
              <w:t>if (thread_tmp)</w:t>
            </w:r>
          </w:p>
          <w:p w14:paraId="665C41E4" w14:textId="77777777" w:rsidR="00BC5C9F" w:rsidRDefault="00BC5C9F" w:rsidP="00BC5C9F">
            <w:pPr>
              <w:pStyle w:val="2-"/>
            </w:pPr>
            <w:r>
              <w:tab/>
            </w:r>
            <w:r>
              <w:tab/>
              <w:t>{</w:t>
            </w:r>
          </w:p>
          <w:p w14:paraId="7C58A70F"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//ウェイト開始メッセージ</w:t>
            </w:r>
          </w:p>
          <w:p w14:paraId="700DE57B" w14:textId="77777777" w:rsidR="00BC5C9F" w:rsidRDefault="00BC5C9F" w:rsidP="00BC5C9F">
            <w:pPr>
              <w:pStyle w:val="2-"/>
            </w:pPr>
            <w:r>
              <w:tab/>
            </w:r>
            <w:r>
              <w:tab/>
            </w:r>
            <w:r>
              <w:tab/>
              <w:t>printf("[%s] ... Wait(0x%08x) ...\n", thread_name, tid_tmp.hash());</w:t>
            </w:r>
          </w:p>
          <w:p w14:paraId="60298369" w14:textId="77777777" w:rsidR="00BC5C9F" w:rsidRDefault="00BC5C9F" w:rsidP="00BC5C9F">
            <w:pPr>
              <w:pStyle w:val="2-"/>
            </w:pPr>
            <w:r>
              <w:tab/>
            </w:r>
            <w:r>
              <w:tab/>
            </w:r>
            <w:r>
              <w:tab/>
              <w:t>fflush(stdout);</w:t>
            </w:r>
          </w:p>
          <w:p w14:paraId="33A34A5B" w14:textId="77777777" w:rsidR="00BC5C9F" w:rsidRDefault="00BC5C9F" w:rsidP="00BC5C9F">
            <w:pPr>
              <w:pStyle w:val="2-"/>
            </w:pPr>
          </w:p>
          <w:p w14:paraId="1A685E87"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w:t>
            </w:r>
          </w:p>
          <w:p w14:paraId="30FF0FE0" w14:textId="77777777" w:rsidR="00BC5C9F" w:rsidRPr="003F0EC2" w:rsidRDefault="00BC5C9F" w:rsidP="00BC5C9F">
            <w:pPr>
              <w:pStyle w:val="2-"/>
              <w:rPr>
                <w:color w:val="FF0000"/>
              </w:rPr>
            </w:pPr>
            <w:r>
              <w:tab/>
            </w:r>
            <w:r>
              <w:tab/>
            </w:r>
            <w:r>
              <w:tab/>
            </w:r>
            <w:r w:rsidRPr="003F0EC2">
              <w:rPr>
                <w:color w:val="FF0000"/>
              </w:rPr>
              <w:t>thread_tmp-&gt;join();</w:t>
            </w:r>
          </w:p>
          <w:p w14:paraId="4410CC02" w14:textId="77777777" w:rsidR="00BC5C9F" w:rsidRDefault="00BC5C9F" w:rsidP="00BC5C9F">
            <w:pPr>
              <w:pStyle w:val="2-"/>
            </w:pPr>
            <w:r>
              <w:tab/>
            </w:r>
            <w:r>
              <w:tab/>
            </w:r>
            <w:r>
              <w:tab/>
            </w:r>
          </w:p>
          <w:p w14:paraId="536F3514" w14:textId="3D21CBD2"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w:t>
            </w:r>
            <w:r w:rsidR="003F0EC2" w:rsidRPr="003F0EC2">
              <w:rPr>
                <w:rFonts w:hint="eastAsia"/>
                <w:color w:val="00B050"/>
              </w:rPr>
              <w:t>スレッドのオブジェクト</w:t>
            </w:r>
            <w:r w:rsidRPr="003F0EC2">
              <w:rPr>
                <w:rFonts w:hint="eastAsia"/>
                <w:color w:val="00B050"/>
              </w:rPr>
              <w:t>を</w:t>
            </w:r>
            <w:r w:rsidR="003F0EC2" w:rsidRPr="003F0EC2">
              <w:rPr>
                <w:rFonts w:hint="eastAsia"/>
                <w:color w:val="00B050"/>
              </w:rPr>
              <w:t>削除</w:t>
            </w:r>
          </w:p>
          <w:p w14:paraId="6C541DA0" w14:textId="77777777" w:rsidR="00BC5C9F" w:rsidRDefault="00BC5C9F" w:rsidP="00BC5C9F">
            <w:pPr>
              <w:pStyle w:val="2-"/>
            </w:pPr>
            <w:r>
              <w:tab/>
            </w:r>
            <w:r>
              <w:tab/>
            </w:r>
            <w:r>
              <w:tab/>
              <w:t>delete thread_tmp;</w:t>
            </w:r>
          </w:p>
          <w:p w14:paraId="72016966" w14:textId="77777777" w:rsidR="00BC5C9F" w:rsidRDefault="00BC5C9F" w:rsidP="00BC5C9F">
            <w:pPr>
              <w:pStyle w:val="2-"/>
            </w:pPr>
            <w:r>
              <w:tab/>
            </w:r>
            <w:r>
              <w:tab/>
            </w:r>
            <w:r>
              <w:tab/>
              <w:t>thread[i] = nullptr;</w:t>
            </w:r>
          </w:p>
          <w:p w14:paraId="3B356C03" w14:textId="77777777" w:rsidR="00BC5C9F" w:rsidRDefault="00BC5C9F" w:rsidP="00BC5C9F">
            <w:pPr>
              <w:pStyle w:val="2-"/>
            </w:pPr>
          </w:p>
          <w:p w14:paraId="0B7D6F9B"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//メモリ解放</w:t>
            </w:r>
          </w:p>
          <w:p w14:paraId="662F4FD8" w14:textId="77777777" w:rsidR="00BC5C9F" w:rsidRDefault="00BC5C9F" w:rsidP="00BC5C9F">
            <w:pPr>
              <w:pStyle w:val="2-"/>
            </w:pPr>
            <w:r>
              <w:tab/>
            </w:r>
            <w:r>
              <w:tab/>
            </w:r>
            <w:r>
              <w:tab/>
              <w:t>free(param[i]);</w:t>
            </w:r>
          </w:p>
          <w:p w14:paraId="4016F6B2" w14:textId="77777777" w:rsidR="00BC5C9F" w:rsidRDefault="00BC5C9F" w:rsidP="00BC5C9F">
            <w:pPr>
              <w:pStyle w:val="2-"/>
            </w:pPr>
            <w:r>
              <w:tab/>
            </w:r>
            <w:r>
              <w:tab/>
            </w:r>
            <w:r>
              <w:tab/>
              <w:t>param[i] = NULL;</w:t>
            </w:r>
          </w:p>
          <w:p w14:paraId="4C02F3B7" w14:textId="77777777" w:rsidR="00BC5C9F" w:rsidRDefault="00BC5C9F" w:rsidP="00BC5C9F">
            <w:pPr>
              <w:pStyle w:val="2-"/>
            </w:pPr>
          </w:p>
          <w:p w14:paraId="284C8049"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//ウェイト完了メッセージ</w:t>
            </w:r>
          </w:p>
          <w:p w14:paraId="19E22AF7" w14:textId="77777777" w:rsidR="00BC5C9F" w:rsidRDefault="00BC5C9F" w:rsidP="00BC5C9F">
            <w:pPr>
              <w:pStyle w:val="2-"/>
            </w:pPr>
            <w:r>
              <w:tab/>
            </w:r>
            <w:r>
              <w:tab/>
            </w:r>
            <w:r>
              <w:tab/>
              <w:t>printf("[%s] ... Wait(0x%08x) End\n", thread_name, tid_tmp.hash());</w:t>
            </w:r>
          </w:p>
          <w:p w14:paraId="14971349" w14:textId="77777777" w:rsidR="00BC5C9F" w:rsidRDefault="00BC5C9F" w:rsidP="00BC5C9F">
            <w:pPr>
              <w:pStyle w:val="2-"/>
            </w:pPr>
            <w:r>
              <w:tab/>
            </w:r>
            <w:r>
              <w:tab/>
            </w:r>
            <w:r>
              <w:tab/>
              <w:t>fflush(stdout);</w:t>
            </w:r>
          </w:p>
          <w:p w14:paraId="02CB8AED" w14:textId="77777777" w:rsidR="00BC5C9F" w:rsidRDefault="00BC5C9F" w:rsidP="00BC5C9F">
            <w:pPr>
              <w:pStyle w:val="2-"/>
            </w:pPr>
            <w:r>
              <w:tab/>
            </w:r>
            <w:r>
              <w:tab/>
              <w:t>}</w:t>
            </w:r>
          </w:p>
          <w:p w14:paraId="559D4A70" w14:textId="77777777" w:rsidR="00BC5C9F" w:rsidRDefault="00BC5C9F" w:rsidP="00BC5C9F">
            <w:pPr>
              <w:pStyle w:val="2-"/>
            </w:pPr>
            <w:r>
              <w:tab/>
              <w:t>}</w:t>
            </w:r>
          </w:p>
          <w:p w14:paraId="0E3D8834" w14:textId="77777777" w:rsidR="00BC5C9F" w:rsidRDefault="00BC5C9F" w:rsidP="00BC5C9F">
            <w:pPr>
              <w:pStyle w:val="2-"/>
            </w:pPr>
            <w:r>
              <w:t>}</w:t>
            </w:r>
          </w:p>
          <w:p w14:paraId="699EF161" w14:textId="77777777" w:rsidR="00BC5C9F" w:rsidRDefault="00BC5C9F" w:rsidP="00BC5C9F">
            <w:pPr>
              <w:pStyle w:val="2-"/>
            </w:pPr>
          </w:p>
          <w:p w14:paraId="119F02D0" w14:textId="6074AA3E" w:rsidR="00BC5C9F" w:rsidRPr="003F0EC2" w:rsidRDefault="00BC5C9F" w:rsidP="00BC5C9F">
            <w:pPr>
              <w:pStyle w:val="2-"/>
              <w:rPr>
                <w:color w:val="00B050"/>
              </w:rPr>
            </w:pPr>
            <w:r w:rsidRPr="003F0EC2">
              <w:rPr>
                <w:rFonts w:hint="eastAsia"/>
                <w:color w:val="00B050"/>
              </w:rPr>
              <w:t>//</w:t>
            </w:r>
            <w:r w:rsidR="003F0EC2" w:rsidRPr="003F0EC2">
              <w:rPr>
                <w:color w:val="00B050"/>
              </w:rPr>
              <w:t xml:space="preserve">C++11 </w:t>
            </w:r>
            <w:r w:rsidRPr="003F0EC2">
              <w:rPr>
                <w:rFonts w:hint="eastAsia"/>
                <w:color w:val="00B050"/>
              </w:rPr>
              <w:t>thread テスト</w:t>
            </w:r>
          </w:p>
          <w:p w14:paraId="1C3BA09C" w14:textId="77777777" w:rsidR="00BC5C9F" w:rsidRDefault="00BC5C9F" w:rsidP="00BC5C9F">
            <w:pPr>
              <w:pStyle w:val="2-"/>
            </w:pPr>
            <w:r>
              <w:t>int main(const int argc, const char* argv[])</w:t>
            </w:r>
          </w:p>
          <w:p w14:paraId="368D393E" w14:textId="77777777" w:rsidR="00BC5C9F" w:rsidRDefault="00BC5C9F" w:rsidP="00BC5C9F">
            <w:pPr>
              <w:pStyle w:val="2-"/>
            </w:pPr>
            <w:r>
              <w:t>{</w:t>
            </w:r>
          </w:p>
          <w:p w14:paraId="62D9DEAE" w14:textId="77777777" w:rsidR="00BC5C9F" w:rsidRDefault="00BC5C9F" w:rsidP="00BC5C9F">
            <w:pPr>
              <w:pStyle w:val="2-"/>
            </w:pPr>
            <w:r>
              <w:rPr>
                <w:rFonts w:hint="eastAsia"/>
              </w:rPr>
              <w:tab/>
            </w:r>
            <w:r w:rsidRPr="003F0EC2">
              <w:rPr>
                <w:rFonts w:hint="eastAsia"/>
                <w:color w:val="00B050"/>
              </w:rPr>
              <w:t>//プログラム実行開始</w:t>
            </w:r>
          </w:p>
          <w:p w14:paraId="5B40AD46" w14:textId="77777777" w:rsidR="00BC5C9F" w:rsidRDefault="00BC5C9F" w:rsidP="00BC5C9F">
            <w:pPr>
              <w:pStyle w:val="2-"/>
            </w:pPr>
            <w:r>
              <w:tab/>
              <w:t>printf("- Start Thread Test -\n");</w:t>
            </w:r>
          </w:p>
          <w:p w14:paraId="5B443E21" w14:textId="77777777" w:rsidR="00BC5C9F" w:rsidRDefault="00BC5C9F" w:rsidP="00BC5C9F">
            <w:pPr>
              <w:pStyle w:val="2-"/>
            </w:pPr>
            <w:r>
              <w:tab/>
              <w:t>fflush(stdout);</w:t>
            </w:r>
          </w:p>
          <w:p w14:paraId="641060D0" w14:textId="77777777" w:rsidR="00BC5C9F" w:rsidRDefault="00BC5C9F" w:rsidP="00BC5C9F">
            <w:pPr>
              <w:pStyle w:val="2-"/>
            </w:pPr>
          </w:p>
          <w:p w14:paraId="635EE9D2" w14:textId="77777777" w:rsidR="00BC5C9F" w:rsidRDefault="00BC5C9F" w:rsidP="00BC5C9F">
            <w:pPr>
              <w:pStyle w:val="2-"/>
            </w:pPr>
            <w:r>
              <w:rPr>
                <w:rFonts w:hint="eastAsia"/>
              </w:rPr>
              <w:tab/>
            </w:r>
            <w:r w:rsidRPr="003F0EC2">
              <w:rPr>
                <w:rFonts w:hint="eastAsia"/>
                <w:color w:val="00B050"/>
              </w:rPr>
              <w:t>//テスト用変数</w:t>
            </w:r>
          </w:p>
          <w:p w14:paraId="4B3D0A76" w14:textId="77777777" w:rsidR="00BC5C9F" w:rsidRDefault="00BC5C9F" w:rsidP="00BC5C9F">
            <w:pPr>
              <w:pStyle w:val="2-"/>
            </w:pPr>
            <w:r>
              <w:tab/>
              <w:t>TEST_INFO test =</w:t>
            </w:r>
          </w:p>
          <w:p w14:paraId="7FC71D4A" w14:textId="77777777" w:rsidR="00BC5C9F" w:rsidRDefault="00BC5C9F" w:rsidP="00BC5C9F">
            <w:pPr>
              <w:pStyle w:val="2-"/>
            </w:pPr>
            <w:r>
              <w:tab/>
              <w:t>{</w:t>
            </w:r>
          </w:p>
          <w:p w14:paraId="14BBAA94" w14:textId="77777777" w:rsidR="00BC5C9F" w:rsidRDefault="00BC5C9F" w:rsidP="00BC5C9F">
            <w:pPr>
              <w:pStyle w:val="2-"/>
            </w:pPr>
            <w:r>
              <w:tab/>
            </w:r>
            <w:r>
              <w:tab/>
              <w:t>"TEST",   //text</w:t>
            </w:r>
          </w:p>
          <w:p w14:paraId="7E8BABA1" w14:textId="77777777" w:rsidR="00BC5C9F" w:rsidRDefault="00BC5C9F" w:rsidP="00BC5C9F">
            <w:pPr>
              <w:pStyle w:val="2-"/>
            </w:pPr>
            <w:r>
              <w:tab/>
            </w:r>
            <w:r>
              <w:tab/>
              <w:t>1000,     //value</w:t>
            </w:r>
          </w:p>
          <w:p w14:paraId="4F4444B6" w14:textId="77777777" w:rsidR="00BC5C9F" w:rsidRDefault="00BC5C9F" w:rsidP="00BC5C9F">
            <w:pPr>
              <w:pStyle w:val="2-"/>
            </w:pPr>
            <w:r>
              <w:tab/>
            </w:r>
            <w:r>
              <w:tab/>
              <w:t>1,        //loop_max</w:t>
            </w:r>
          </w:p>
          <w:p w14:paraId="090CD276" w14:textId="77777777" w:rsidR="00BC5C9F" w:rsidRDefault="00BC5C9F" w:rsidP="00BC5C9F">
            <w:pPr>
              <w:pStyle w:val="2-"/>
            </w:pPr>
            <w:r>
              <w:tab/>
            </w:r>
            <w:r>
              <w:tab/>
              <w:t>0,        //start_i</w:t>
            </w:r>
          </w:p>
          <w:p w14:paraId="4BF2B243" w14:textId="77777777" w:rsidR="00BC5C9F" w:rsidRDefault="00BC5C9F" w:rsidP="00BC5C9F">
            <w:pPr>
              <w:pStyle w:val="2-"/>
            </w:pPr>
            <w:r>
              <w:tab/>
              <w:t>};</w:t>
            </w:r>
          </w:p>
          <w:p w14:paraId="38AD936D" w14:textId="77777777" w:rsidR="00BC5C9F" w:rsidRDefault="00BC5C9F" w:rsidP="00BC5C9F">
            <w:pPr>
              <w:pStyle w:val="2-"/>
            </w:pPr>
          </w:p>
          <w:p w14:paraId="75FD8354" w14:textId="77777777" w:rsidR="00BC5C9F" w:rsidRPr="003F0EC2" w:rsidRDefault="00BC5C9F" w:rsidP="00BC5C9F">
            <w:pPr>
              <w:pStyle w:val="2-"/>
              <w:rPr>
                <w:color w:val="00B050"/>
              </w:rPr>
            </w:pPr>
            <w:r>
              <w:rPr>
                <w:rFonts w:hint="eastAsia"/>
              </w:rPr>
              <w:tab/>
            </w:r>
            <w:r w:rsidRPr="003F0EC2">
              <w:rPr>
                <w:rFonts w:hint="eastAsia"/>
                <w:color w:val="00B050"/>
              </w:rPr>
              <w:t>//スレッド情報</w:t>
            </w:r>
          </w:p>
          <w:p w14:paraId="19A41957" w14:textId="77777777" w:rsidR="00BC5C9F" w:rsidRDefault="00BC5C9F" w:rsidP="00BC5C9F">
            <w:pPr>
              <w:pStyle w:val="2-"/>
            </w:pPr>
            <w:r>
              <w:tab/>
              <w:t>THREAD_INFO tinfo =</w:t>
            </w:r>
          </w:p>
          <w:p w14:paraId="476CE0C4" w14:textId="77777777" w:rsidR="00BC5C9F" w:rsidRDefault="00BC5C9F" w:rsidP="00BC5C9F">
            <w:pPr>
              <w:pStyle w:val="2-"/>
            </w:pPr>
            <w:r>
              <w:tab/>
              <w:t>{</w:t>
            </w:r>
          </w:p>
          <w:p w14:paraId="36F7A7F4" w14:textId="77777777" w:rsidR="00BC5C9F" w:rsidRDefault="00BC5C9F" w:rsidP="00BC5C9F">
            <w:pPr>
              <w:pStyle w:val="2-"/>
            </w:pPr>
            <w:r>
              <w:tab/>
            </w:r>
            <w:r>
              <w:tab/>
              <w:t>0,   //level</w:t>
            </w:r>
          </w:p>
          <w:p w14:paraId="55F312EE" w14:textId="77777777" w:rsidR="00BC5C9F" w:rsidRDefault="00BC5C9F" w:rsidP="00BC5C9F">
            <w:pPr>
              <w:pStyle w:val="2-"/>
            </w:pPr>
            <w:r>
              <w:tab/>
            </w:r>
            <w:r>
              <w:tab/>
            </w:r>
            <w:r w:rsidRPr="003F0EC2">
              <w:rPr>
                <w:color w:val="FF0000"/>
              </w:rPr>
              <w:t>std::this_thread::get_id()</w:t>
            </w:r>
            <w:r>
              <w:t>,</w:t>
            </w:r>
          </w:p>
          <w:p w14:paraId="692A25C0" w14:textId="77777777" w:rsidR="00BC5C9F" w:rsidRDefault="00BC5C9F" w:rsidP="00BC5C9F">
            <w:pPr>
              <w:pStyle w:val="2-"/>
            </w:pPr>
            <w:r>
              <w:tab/>
            </w:r>
            <w:r>
              <w:tab/>
              <w:t xml:space="preserve">     //parent_tid</w:t>
            </w:r>
          </w:p>
          <w:p w14:paraId="10F7292B" w14:textId="77777777" w:rsidR="00BC5C9F" w:rsidRDefault="00BC5C9F" w:rsidP="00BC5C9F">
            <w:pPr>
              <w:pStyle w:val="2-"/>
            </w:pPr>
            <w:r>
              <w:tab/>
            </w:r>
            <w:r>
              <w:tab/>
              <w:t>true,//is_root_thread</w:t>
            </w:r>
          </w:p>
          <w:p w14:paraId="74F3181B" w14:textId="77777777" w:rsidR="00BC5C9F" w:rsidRDefault="00BC5C9F" w:rsidP="00BC5C9F">
            <w:pPr>
              <w:pStyle w:val="2-"/>
            </w:pPr>
            <w:r>
              <w:tab/>
              <w:t>};</w:t>
            </w:r>
          </w:p>
          <w:p w14:paraId="2CF0BA92" w14:textId="77777777" w:rsidR="00BC5C9F" w:rsidRDefault="00BC5C9F" w:rsidP="00BC5C9F">
            <w:pPr>
              <w:pStyle w:val="2-"/>
            </w:pPr>
          </w:p>
          <w:p w14:paraId="2A324922" w14:textId="77777777" w:rsidR="00BC5C9F" w:rsidRPr="003F0EC2" w:rsidRDefault="00BC5C9F" w:rsidP="00BC5C9F">
            <w:pPr>
              <w:pStyle w:val="2-"/>
              <w:rPr>
                <w:color w:val="00B050"/>
              </w:rPr>
            </w:pPr>
            <w:r>
              <w:rPr>
                <w:rFonts w:hint="eastAsia"/>
              </w:rPr>
              <w:tab/>
            </w:r>
            <w:r w:rsidRPr="003F0EC2">
              <w:rPr>
                <w:rFonts w:hint="eastAsia"/>
                <w:color w:val="00B050"/>
              </w:rPr>
              <w:t>//スレッドローカルストレージ(TLS)テスト</w:t>
            </w:r>
          </w:p>
          <w:p w14:paraId="662C6BE0" w14:textId="77777777" w:rsidR="00BC5C9F" w:rsidRDefault="00BC5C9F" w:rsidP="00BC5C9F">
            <w:pPr>
              <w:pStyle w:val="2-"/>
            </w:pPr>
            <w:r>
              <w:tab/>
              <w:t>tls_tid = tinfo.parent_tid.hash();</w:t>
            </w:r>
          </w:p>
          <w:p w14:paraId="51335800" w14:textId="77777777" w:rsidR="00BC5C9F" w:rsidRDefault="00BC5C9F" w:rsidP="00BC5C9F">
            <w:pPr>
              <w:pStyle w:val="2-"/>
            </w:pPr>
          </w:p>
          <w:p w14:paraId="39C3D9DB" w14:textId="77777777" w:rsidR="00BC5C9F" w:rsidRPr="003F0EC2" w:rsidRDefault="00BC5C9F" w:rsidP="00BC5C9F">
            <w:pPr>
              <w:pStyle w:val="2-"/>
              <w:rPr>
                <w:color w:val="00B050"/>
              </w:rPr>
            </w:pPr>
            <w:r>
              <w:rPr>
                <w:rFonts w:hint="eastAsia"/>
              </w:rPr>
              <w:tab/>
            </w:r>
            <w:r w:rsidRPr="003F0EC2">
              <w:rPr>
                <w:rFonts w:hint="eastAsia"/>
                <w:color w:val="00B050"/>
              </w:rPr>
              <w:t>//スレッド名を作成</w:t>
            </w:r>
          </w:p>
          <w:p w14:paraId="298988F1" w14:textId="77777777" w:rsidR="00BC5C9F" w:rsidRPr="003F0EC2" w:rsidRDefault="00BC5C9F" w:rsidP="00BC5C9F">
            <w:pPr>
              <w:pStyle w:val="2-"/>
              <w:rPr>
                <w:color w:val="00B050"/>
              </w:rPr>
            </w:pPr>
            <w:r>
              <w:rPr>
                <w:rFonts w:hint="eastAsia"/>
              </w:rPr>
              <w:tab/>
            </w:r>
            <w:r w:rsidRPr="003F0EC2">
              <w:rPr>
                <w:rFonts w:hint="eastAsia"/>
                <w:color w:val="00B050"/>
              </w:rPr>
              <w:t>// P + 子スレッドのレベル + ( 自スレッドID , 親スレッドID )</w:t>
            </w:r>
          </w:p>
          <w:p w14:paraId="1C574BFC" w14:textId="77777777" w:rsidR="00BC5C9F" w:rsidRDefault="00BC5C9F" w:rsidP="00BC5C9F">
            <w:pPr>
              <w:pStyle w:val="2-"/>
            </w:pPr>
            <w:r>
              <w:tab/>
              <w:t>char thread_name[32];</w:t>
            </w:r>
          </w:p>
          <w:p w14:paraId="5C0AD27E" w14:textId="77777777" w:rsidR="00BC5C9F" w:rsidRDefault="00BC5C9F" w:rsidP="00BC5C9F">
            <w:pPr>
              <w:pStyle w:val="2-"/>
            </w:pPr>
            <w:r>
              <w:tab/>
              <w:t>sprintf_s(thread_name, sizeof(thread_name), "P0(0x%08x,0x%08x)", tinfo.parent_tid.hash(), 0);</w:t>
            </w:r>
          </w:p>
          <w:p w14:paraId="263A24B6" w14:textId="77777777" w:rsidR="00BC5C9F" w:rsidRDefault="00BC5C9F" w:rsidP="00BC5C9F">
            <w:pPr>
              <w:pStyle w:val="2-"/>
            </w:pPr>
          </w:p>
          <w:p w14:paraId="1F9F140A" w14:textId="77777777" w:rsidR="00BC5C9F" w:rsidRPr="003F0EC2" w:rsidRDefault="00BC5C9F" w:rsidP="00BC5C9F">
            <w:pPr>
              <w:pStyle w:val="2-"/>
              <w:rPr>
                <w:color w:val="00B050"/>
              </w:rPr>
            </w:pPr>
            <w:r>
              <w:rPr>
                <w:rFonts w:hint="eastAsia"/>
              </w:rPr>
              <w:tab/>
            </w:r>
            <w:r w:rsidRPr="003F0EC2">
              <w:rPr>
                <w:rFonts w:hint="eastAsia"/>
                <w:color w:val="00B050"/>
              </w:rPr>
              <w:t>//子スレッドの生成と終了待ち</w:t>
            </w:r>
          </w:p>
          <w:p w14:paraId="34D086C5" w14:textId="77777777" w:rsidR="00BC5C9F" w:rsidRDefault="00BC5C9F" w:rsidP="00BC5C9F">
            <w:pPr>
              <w:pStyle w:val="2-"/>
            </w:pPr>
            <w:r>
              <w:tab/>
              <w:t>createChildThreads(thread_name, test, tinfo);</w:t>
            </w:r>
          </w:p>
          <w:p w14:paraId="3ECF03D1" w14:textId="77777777" w:rsidR="00BC5C9F" w:rsidRDefault="00BC5C9F" w:rsidP="00BC5C9F">
            <w:pPr>
              <w:pStyle w:val="2-"/>
            </w:pPr>
          </w:p>
          <w:p w14:paraId="26D23102" w14:textId="77777777" w:rsidR="00BC5C9F" w:rsidRDefault="00BC5C9F" w:rsidP="00BC5C9F">
            <w:pPr>
              <w:pStyle w:val="2-"/>
            </w:pPr>
            <w:r>
              <w:rPr>
                <w:rFonts w:hint="eastAsia"/>
              </w:rPr>
              <w:tab/>
            </w:r>
            <w:r w:rsidRPr="003F0EC2">
              <w:rPr>
                <w:rFonts w:hint="eastAsia"/>
                <w:color w:val="00B050"/>
              </w:rPr>
              <w:t>//プログラム実行終了</w:t>
            </w:r>
          </w:p>
          <w:p w14:paraId="68AEE986" w14:textId="77777777" w:rsidR="00BC5C9F" w:rsidRDefault="00BC5C9F" w:rsidP="00BC5C9F">
            <w:pPr>
              <w:pStyle w:val="2-"/>
            </w:pPr>
            <w:r>
              <w:tab/>
              <w:t>printf("- End Thread Test -\n");</w:t>
            </w:r>
          </w:p>
          <w:p w14:paraId="1941A4AE" w14:textId="77777777" w:rsidR="00BC5C9F" w:rsidRDefault="00BC5C9F" w:rsidP="00BC5C9F">
            <w:pPr>
              <w:pStyle w:val="2-"/>
            </w:pPr>
            <w:r>
              <w:tab/>
              <w:t>fflush(stdout);</w:t>
            </w:r>
          </w:p>
          <w:p w14:paraId="06576960" w14:textId="77777777" w:rsidR="00BC5C9F" w:rsidRDefault="00BC5C9F" w:rsidP="00BC5C9F">
            <w:pPr>
              <w:pStyle w:val="2-"/>
            </w:pPr>
            <w:r>
              <w:tab/>
              <w:t>return EXIT_SUCCESS;</w:t>
            </w:r>
          </w:p>
          <w:p w14:paraId="14D9D90E" w14:textId="541752C5" w:rsidR="00D21006" w:rsidRDefault="00BC5C9F" w:rsidP="00BC5C9F">
            <w:pPr>
              <w:pStyle w:val="2-"/>
            </w:pPr>
            <w:r>
              <w:t>}</w:t>
            </w:r>
          </w:p>
        </w:tc>
      </w:tr>
    </w:tbl>
    <w:p w14:paraId="3C86B46F" w14:textId="77777777" w:rsidR="00D21006" w:rsidRPr="0089500A" w:rsidRDefault="00D21006" w:rsidP="00D21006">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5B2588B7" w14:textId="77777777" w:rsidTr="001E74FA">
        <w:tc>
          <w:tcPr>
            <w:tcW w:w="8494" w:type="dxa"/>
          </w:tcPr>
          <w:p w14:paraId="16C4EC1E" w14:textId="77777777" w:rsidR="00D21006" w:rsidRPr="00F96884" w:rsidRDefault="00D21006" w:rsidP="001E74FA">
            <w:pPr>
              <w:pStyle w:val="2-"/>
              <w:rPr>
                <w:color w:val="FF0000"/>
              </w:rPr>
            </w:pPr>
            <w:r>
              <w:tab/>
            </w:r>
            <w:r>
              <w:tab/>
            </w:r>
            <w:r>
              <w:tab/>
            </w:r>
            <w:r>
              <w:tab/>
            </w:r>
            <w:r>
              <w:tab/>
            </w:r>
            <w:r w:rsidRPr="00F96884">
              <w:rPr>
                <w:color w:val="FF0000"/>
              </w:rPr>
              <w:t>※スレッドの親子関係は</w:t>
            </w:r>
            <w:r w:rsidRPr="00F96884">
              <w:rPr>
                <w:rFonts w:hint="eastAsia"/>
                <w:color w:val="FF0000"/>
              </w:rPr>
              <w:t xml:space="preserve"> fork 版と同じなので着色は省略</w:t>
            </w:r>
          </w:p>
          <w:p w14:paraId="4FE0E81C" w14:textId="317F9D70" w:rsidR="003F0EC2" w:rsidRPr="003F0EC2" w:rsidRDefault="003F0EC2" w:rsidP="003F0EC2">
            <w:pPr>
              <w:pStyle w:val="2-"/>
              <w:rPr>
                <w:color w:val="auto"/>
              </w:rPr>
            </w:pPr>
            <w:r w:rsidRPr="003F0EC2">
              <w:rPr>
                <w:color w:val="auto"/>
              </w:rPr>
              <w:t>- Start Thread Test -</w:t>
            </w:r>
            <w:r>
              <w:rPr>
                <w:color w:val="auto"/>
              </w:rPr>
              <w:tab/>
            </w:r>
            <w:r>
              <w:rPr>
                <w:color w:val="auto"/>
              </w:rPr>
              <w:tab/>
            </w:r>
          </w:p>
          <w:p w14:paraId="023564A7" w14:textId="13F991AF" w:rsidR="003F0EC2" w:rsidRPr="003F0EC2" w:rsidRDefault="003F0EC2" w:rsidP="003F0EC2">
            <w:pPr>
              <w:pStyle w:val="2-"/>
              <w:rPr>
                <w:color w:val="auto"/>
              </w:rPr>
            </w:pPr>
            <w:r w:rsidRPr="003F0EC2">
              <w:rPr>
                <w:color w:val="auto"/>
              </w:rPr>
              <w:t>START: C1(0xe7088d04,0x792b3321)</w:t>
            </w:r>
            <w:r w:rsidR="0048531D">
              <w:rPr>
                <w:color w:val="auto"/>
              </w:rPr>
              <w:tab/>
            </w:r>
            <w:r w:rsidR="0048531D" w:rsidRPr="0048531D">
              <w:rPr>
                <w:color w:val="FF0000"/>
              </w:rPr>
              <w:t>←</w:t>
            </w:r>
            <w:r w:rsidR="0048531D" w:rsidRPr="0048531D">
              <w:rPr>
                <w:rFonts w:hint="eastAsia"/>
                <w:color w:val="FF0000"/>
              </w:rPr>
              <w:t>W</w:t>
            </w:r>
            <w:r w:rsidR="0048531D" w:rsidRPr="0048531D">
              <w:rPr>
                <w:color w:val="FF0000"/>
              </w:rPr>
              <w:t>indows版と比較して</w:t>
            </w:r>
            <w:r w:rsidR="0048531D">
              <w:rPr>
                <w:rFonts w:hint="eastAsia"/>
                <w:color w:val="FF0000"/>
              </w:rPr>
              <w:t>、</w:t>
            </w:r>
            <w:r w:rsidR="0048531D" w:rsidRPr="0048531D">
              <w:rPr>
                <w:color w:val="FF0000"/>
              </w:rPr>
              <w:t>スレッドがすぐに開始していることがわかる</w:t>
            </w:r>
          </w:p>
          <w:p w14:paraId="5562FA70" w14:textId="77777777" w:rsidR="003F0EC2" w:rsidRPr="003F0EC2" w:rsidRDefault="003F0EC2" w:rsidP="003F0EC2">
            <w:pPr>
              <w:pStyle w:val="2-"/>
              <w:rPr>
                <w:color w:val="auto"/>
              </w:rPr>
            </w:pPr>
            <w:r w:rsidRPr="003F0EC2">
              <w:rPr>
                <w:color w:val="auto"/>
              </w:rPr>
              <w:t>P0(0x792b3321,0x00000000) -&gt; [0] CREATED:C1(0xe7088d04,0x792b3321)</w:t>
            </w:r>
          </w:p>
          <w:p w14:paraId="512E7521" w14:textId="77777777" w:rsidR="003F0EC2" w:rsidRPr="003F0EC2" w:rsidRDefault="003F0EC2" w:rsidP="003F0EC2">
            <w:pPr>
              <w:pStyle w:val="2-"/>
              <w:rPr>
                <w:color w:val="auto"/>
              </w:rPr>
            </w:pPr>
            <w:r w:rsidRPr="003F0EC2">
              <w:rPr>
                <w:color w:val="auto"/>
              </w:rPr>
              <w:t>START: C2(0x089c1d60,0xe7088d04)</w:t>
            </w:r>
          </w:p>
          <w:p w14:paraId="7E5046AE" w14:textId="77777777" w:rsidR="003F0EC2" w:rsidRPr="003F0EC2" w:rsidRDefault="003F0EC2" w:rsidP="003F0EC2">
            <w:pPr>
              <w:pStyle w:val="2-"/>
              <w:rPr>
                <w:color w:val="auto"/>
              </w:rPr>
            </w:pPr>
            <w:r w:rsidRPr="003F0EC2">
              <w:rPr>
                <w:color w:val="auto"/>
              </w:rPr>
              <w:t>C1(0xe7088d04,0x792b3321) -&gt; [1] CREATED:C2(0x089c1d60,0xe7088d04)</w:t>
            </w:r>
          </w:p>
          <w:p w14:paraId="68B47D4A" w14:textId="77777777" w:rsidR="003F0EC2" w:rsidRPr="003F0EC2" w:rsidRDefault="003F0EC2" w:rsidP="003F0EC2">
            <w:pPr>
              <w:pStyle w:val="2-"/>
              <w:rPr>
                <w:color w:val="auto"/>
              </w:rPr>
            </w:pPr>
            <w:r w:rsidRPr="003F0EC2">
              <w:rPr>
                <w:color w:val="auto"/>
              </w:rPr>
              <w:t>START: C1(0xf8c2e2b0,0x792b3321)</w:t>
            </w:r>
          </w:p>
          <w:p w14:paraId="6F37784A" w14:textId="77777777" w:rsidR="003F0EC2" w:rsidRPr="003F0EC2" w:rsidRDefault="003F0EC2" w:rsidP="003F0EC2">
            <w:pPr>
              <w:pStyle w:val="2-"/>
              <w:rPr>
                <w:color w:val="auto"/>
              </w:rPr>
            </w:pPr>
            <w:r w:rsidRPr="003F0EC2">
              <w:rPr>
                <w:color w:val="auto"/>
              </w:rPr>
              <w:t>P0(0x792b3321,0x00000000) -&gt; [1] CREATED:C1(0xf8c2e2b0,0x792b3321)</w:t>
            </w:r>
          </w:p>
          <w:p w14:paraId="3E0EAB1D" w14:textId="77777777" w:rsidR="003F0EC2" w:rsidRPr="003F0EC2" w:rsidRDefault="003F0EC2" w:rsidP="003F0EC2">
            <w:pPr>
              <w:pStyle w:val="2-"/>
              <w:rPr>
                <w:color w:val="auto"/>
              </w:rPr>
            </w:pPr>
            <w:r w:rsidRPr="003F0EC2">
              <w:rPr>
                <w:color w:val="auto"/>
              </w:rPr>
              <w:t>START: C3(0xec799d21,0x089c1d60)</w:t>
            </w:r>
          </w:p>
          <w:p w14:paraId="53C757AB" w14:textId="77777777" w:rsidR="003F0EC2" w:rsidRPr="003F0EC2" w:rsidRDefault="003F0EC2" w:rsidP="003F0EC2">
            <w:pPr>
              <w:pStyle w:val="2-"/>
              <w:rPr>
                <w:color w:val="auto"/>
              </w:rPr>
            </w:pPr>
            <w:r w:rsidRPr="003F0EC2">
              <w:rPr>
                <w:color w:val="auto"/>
              </w:rPr>
              <w:t>C2(0x089c1d60,0xe7088d04) -&gt; [2] CREATED:C3(0xec799d21,0x089c1d60)</w:t>
            </w:r>
          </w:p>
          <w:p w14:paraId="217B16B0" w14:textId="77777777" w:rsidR="003F0EC2" w:rsidRPr="003F0EC2" w:rsidRDefault="003F0EC2" w:rsidP="003F0EC2">
            <w:pPr>
              <w:pStyle w:val="2-"/>
              <w:rPr>
                <w:color w:val="auto"/>
              </w:rPr>
            </w:pPr>
            <w:r w:rsidRPr="003F0EC2">
              <w:rPr>
                <w:color w:val="auto"/>
              </w:rPr>
              <w:t>[C3(0xec799d21,0x089c1d60)] ... Process(1/4): text="TEST",value=1003 (tls_tid=0xec799d21)</w:t>
            </w:r>
          </w:p>
          <w:p w14:paraId="0A221011" w14:textId="77777777" w:rsidR="003F0EC2" w:rsidRPr="003F0EC2" w:rsidRDefault="003F0EC2" w:rsidP="003F0EC2">
            <w:pPr>
              <w:pStyle w:val="2-"/>
              <w:rPr>
                <w:color w:val="auto"/>
              </w:rPr>
            </w:pPr>
            <w:r w:rsidRPr="003F0EC2">
              <w:rPr>
                <w:color w:val="auto"/>
              </w:rPr>
              <w:t>START: C2(0x19c48b6a,0xf8c2e2b0)</w:t>
            </w:r>
          </w:p>
          <w:p w14:paraId="57CF2382" w14:textId="77777777" w:rsidR="003F0EC2" w:rsidRPr="003F0EC2" w:rsidRDefault="003F0EC2" w:rsidP="003F0EC2">
            <w:pPr>
              <w:pStyle w:val="2-"/>
              <w:rPr>
                <w:color w:val="auto"/>
              </w:rPr>
            </w:pPr>
            <w:r w:rsidRPr="003F0EC2">
              <w:rPr>
                <w:color w:val="auto"/>
              </w:rPr>
              <w:t>C1(0xf8c2e2b0,0x792b3321) -&gt; [2] CREATED:C2(0x19c48b6a,0xf8c2e2b0)</w:t>
            </w:r>
          </w:p>
          <w:p w14:paraId="40920912" w14:textId="77777777" w:rsidR="003F0EC2" w:rsidRPr="003F0EC2" w:rsidRDefault="003F0EC2" w:rsidP="003F0EC2">
            <w:pPr>
              <w:pStyle w:val="2-"/>
              <w:rPr>
                <w:color w:val="auto"/>
              </w:rPr>
            </w:pPr>
            <w:r w:rsidRPr="003F0EC2">
              <w:rPr>
                <w:color w:val="auto"/>
              </w:rPr>
              <w:t>START: C2(0xa2ce3a4e,0xe7088d04)</w:t>
            </w:r>
          </w:p>
          <w:p w14:paraId="3D72BF05" w14:textId="77777777" w:rsidR="003F0EC2" w:rsidRPr="003F0EC2" w:rsidRDefault="003F0EC2" w:rsidP="003F0EC2">
            <w:pPr>
              <w:pStyle w:val="2-"/>
              <w:rPr>
                <w:color w:val="auto"/>
              </w:rPr>
            </w:pPr>
            <w:r w:rsidRPr="003F0EC2">
              <w:rPr>
                <w:color w:val="auto"/>
              </w:rPr>
              <w:t>C1(0xe7088d04,0x792b3321) -&gt; [2] CREATED:C2(0xa2ce3a4e,0xe7088d04)</w:t>
            </w:r>
          </w:p>
          <w:p w14:paraId="76170798" w14:textId="77777777" w:rsidR="003F0EC2" w:rsidRPr="003F0EC2" w:rsidRDefault="003F0EC2" w:rsidP="003F0EC2">
            <w:pPr>
              <w:pStyle w:val="2-"/>
              <w:rPr>
                <w:color w:val="auto"/>
              </w:rPr>
            </w:pPr>
            <w:r w:rsidRPr="003F0EC2">
              <w:rPr>
                <w:color w:val="auto"/>
              </w:rPr>
              <w:t>START: C1(0x781ab907,0x792b3321)</w:t>
            </w:r>
          </w:p>
          <w:p w14:paraId="6C8B37D2" w14:textId="77777777" w:rsidR="003F0EC2" w:rsidRPr="003F0EC2" w:rsidRDefault="003F0EC2" w:rsidP="003F0EC2">
            <w:pPr>
              <w:pStyle w:val="2-"/>
              <w:rPr>
                <w:color w:val="auto"/>
              </w:rPr>
            </w:pPr>
            <w:r w:rsidRPr="003F0EC2">
              <w:rPr>
                <w:color w:val="auto"/>
              </w:rPr>
              <w:t>[C3(0xec799d21,0x089c1d60)] ... Process(2/4): text="TEST",value=1013 (tls_tid=0xec799d21)</w:t>
            </w:r>
          </w:p>
          <w:p w14:paraId="33E958D1" w14:textId="77777777" w:rsidR="003F0EC2" w:rsidRPr="003F0EC2" w:rsidRDefault="003F0EC2" w:rsidP="003F0EC2">
            <w:pPr>
              <w:pStyle w:val="2-"/>
              <w:rPr>
                <w:color w:val="auto"/>
              </w:rPr>
            </w:pPr>
            <w:r w:rsidRPr="003F0EC2">
              <w:rPr>
                <w:color w:val="auto"/>
              </w:rPr>
              <w:t>[C2(0x089c1d60,0xe7088d04)] ... Process(1/3): text="TEST",value=1002 (tls_tid=0x089c1d60)</w:t>
            </w:r>
          </w:p>
          <w:p w14:paraId="1A012890" w14:textId="77777777" w:rsidR="003F0EC2" w:rsidRPr="003F0EC2" w:rsidRDefault="003F0EC2" w:rsidP="003F0EC2">
            <w:pPr>
              <w:pStyle w:val="2-"/>
              <w:rPr>
                <w:color w:val="auto"/>
              </w:rPr>
            </w:pPr>
            <w:r w:rsidRPr="003F0EC2">
              <w:rPr>
                <w:color w:val="auto"/>
              </w:rPr>
              <w:t>P0(0x792b3321,0x00000000) -&gt; [2] CREATED:C1(0x781ab907,0x792b3321)</w:t>
            </w:r>
          </w:p>
          <w:p w14:paraId="397DDF99" w14:textId="77777777" w:rsidR="003F0EC2" w:rsidRPr="003F0EC2" w:rsidRDefault="003F0EC2" w:rsidP="003F0EC2">
            <w:pPr>
              <w:pStyle w:val="2-"/>
              <w:rPr>
                <w:color w:val="auto"/>
              </w:rPr>
            </w:pPr>
            <w:r w:rsidRPr="003F0EC2">
              <w:rPr>
                <w:color w:val="auto"/>
              </w:rPr>
              <w:t>[C2(0x19c48b6a,0xf8c2e2b0)] ... Process(1/3): text="TEST",value=1002 (tls_tid=0x19c48b6a)</w:t>
            </w:r>
          </w:p>
          <w:p w14:paraId="2CF7CEC5" w14:textId="77777777" w:rsidR="003F0EC2" w:rsidRPr="003F0EC2" w:rsidRDefault="003F0EC2" w:rsidP="003F0EC2">
            <w:pPr>
              <w:pStyle w:val="2-"/>
              <w:rPr>
                <w:color w:val="auto"/>
              </w:rPr>
            </w:pPr>
            <w:r w:rsidRPr="003F0EC2">
              <w:rPr>
                <w:color w:val="auto"/>
              </w:rPr>
              <w:t>[C2(0xa2ce3a4e,0xe7088d04)] ... Process(1/3): text="TEST",value=1002 (tls_tid=0xa2ce3a4e)</w:t>
            </w:r>
          </w:p>
          <w:p w14:paraId="39C41B68" w14:textId="77777777" w:rsidR="003F0EC2" w:rsidRPr="003F0EC2" w:rsidRDefault="003F0EC2" w:rsidP="003F0EC2">
            <w:pPr>
              <w:pStyle w:val="2-"/>
              <w:rPr>
                <w:color w:val="auto"/>
              </w:rPr>
            </w:pPr>
            <w:r w:rsidRPr="003F0EC2">
              <w:rPr>
                <w:color w:val="auto"/>
              </w:rPr>
              <w:t>[C3(0xec799d21,0x089c1d60)] ... Process(3/4): text="TEST",value=1023 (tls_tid=0xec799d21)</w:t>
            </w:r>
          </w:p>
          <w:p w14:paraId="335C3555" w14:textId="77777777" w:rsidR="003F0EC2" w:rsidRPr="003F0EC2" w:rsidRDefault="003F0EC2" w:rsidP="003F0EC2">
            <w:pPr>
              <w:pStyle w:val="2-"/>
              <w:rPr>
                <w:color w:val="auto"/>
              </w:rPr>
            </w:pPr>
            <w:r w:rsidRPr="003F0EC2">
              <w:rPr>
                <w:color w:val="auto"/>
              </w:rPr>
              <w:t>[C2(0x089c1d60,0xe7088d04)] ... Process(2/3): text="TEST",value=1012 (tls_tid=0x089c1d60)</w:t>
            </w:r>
          </w:p>
          <w:p w14:paraId="7376BB78" w14:textId="77777777" w:rsidR="003F0EC2" w:rsidRPr="003F0EC2" w:rsidRDefault="003F0EC2" w:rsidP="003F0EC2">
            <w:pPr>
              <w:pStyle w:val="2-"/>
              <w:rPr>
                <w:color w:val="auto"/>
              </w:rPr>
            </w:pPr>
            <w:r w:rsidRPr="003F0EC2">
              <w:rPr>
                <w:color w:val="auto"/>
              </w:rPr>
              <w:t>[C1(0x781ab907,0x792b3321)] ... Process(1/2): text="TEST",value=1001 (tls_tid=0x781ab907)</w:t>
            </w:r>
          </w:p>
          <w:p w14:paraId="2D02D046" w14:textId="77777777" w:rsidR="003F0EC2" w:rsidRPr="003F0EC2" w:rsidRDefault="003F0EC2" w:rsidP="003F0EC2">
            <w:pPr>
              <w:pStyle w:val="2-"/>
              <w:rPr>
                <w:color w:val="auto"/>
              </w:rPr>
            </w:pPr>
            <w:r w:rsidRPr="003F0EC2">
              <w:rPr>
                <w:color w:val="auto"/>
              </w:rPr>
              <w:t>[C2(0x19c48b6a,0xf8c2e2b0)] ... Process(2/3): text="TEST",value=1012 (tls_tid=0x19c48b6a)</w:t>
            </w:r>
          </w:p>
          <w:p w14:paraId="5FFCD3A3" w14:textId="77777777" w:rsidR="003F0EC2" w:rsidRPr="003F0EC2" w:rsidRDefault="003F0EC2" w:rsidP="003F0EC2">
            <w:pPr>
              <w:pStyle w:val="2-"/>
              <w:rPr>
                <w:color w:val="auto"/>
              </w:rPr>
            </w:pPr>
            <w:r w:rsidRPr="003F0EC2">
              <w:rPr>
                <w:color w:val="auto"/>
              </w:rPr>
              <w:t>[C1(0xf8c2e2b0,0x792b3321)] ... Process(1/2): text="TEST",value=1001 (tls_tid=0xf8c2e2b0)</w:t>
            </w:r>
          </w:p>
          <w:p w14:paraId="014FF5A0" w14:textId="77777777" w:rsidR="003F0EC2" w:rsidRPr="003F0EC2" w:rsidRDefault="003F0EC2" w:rsidP="003F0EC2">
            <w:pPr>
              <w:pStyle w:val="2-"/>
              <w:rPr>
                <w:color w:val="auto"/>
              </w:rPr>
            </w:pPr>
            <w:r w:rsidRPr="003F0EC2">
              <w:rPr>
                <w:color w:val="auto"/>
              </w:rPr>
              <w:t>[C1(0xe7088d04,0x792b3321)] ... Process(1/2): text="TEST",value=1001 (tls_tid=0xe7088d04)</w:t>
            </w:r>
          </w:p>
          <w:p w14:paraId="738EB3B1" w14:textId="77777777" w:rsidR="003F0EC2" w:rsidRPr="003F0EC2" w:rsidRDefault="003F0EC2" w:rsidP="003F0EC2">
            <w:pPr>
              <w:pStyle w:val="2-"/>
              <w:rPr>
                <w:color w:val="auto"/>
              </w:rPr>
            </w:pPr>
            <w:r w:rsidRPr="003F0EC2">
              <w:rPr>
                <w:color w:val="auto"/>
              </w:rPr>
              <w:t>[C2(0xa2ce3a4e,0xe7088d04)] ... Process(2/3): text="TEST",value=1012 (tls_tid=0xa2ce3a4e)</w:t>
            </w:r>
          </w:p>
          <w:p w14:paraId="449092D3" w14:textId="77777777" w:rsidR="003F0EC2" w:rsidRPr="003F0EC2" w:rsidRDefault="003F0EC2" w:rsidP="003F0EC2">
            <w:pPr>
              <w:pStyle w:val="2-"/>
              <w:rPr>
                <w:color w:val="auto"/>
              </w:rPr>
            </w:pPr>
            <w:r w:rsidRPr="003F0EC2">
              <w:rPr>
                <w:color w:val="auto"/>
              </w:rPr>
              <w:t>[C3(0xec799d21,0x089c1d60)] ... Process(4/4): text="TEST",value=1033 (tls_tid=0xec799d21)</w:t>
            </w:r>
          </w:p>
          <w:p w14:paraId="795D81E4" w14:textId="77777777" w:rsidR="003F0EC2" w:rsidRPr="003F0EC2" w:rsidRDefault="003F0EC2" w:rsidP="003F0EC2">
            <w:pPr>
              <w:pStyle w:val="2-"/>
              <w:rPr>
                <w:color w:val="auto"/>
              </w:rPr>
            </w:pPr>
            <w:r w:rsidRPr="003F0EC2">
              <w:rPr>
                <w:color w:val="auto"/>
              </w:rPr>
              <w:t>[P0(0x792b3321,0x00000000)] ... Process(1/1): text="TEST",value=1000 (tls_tid=0x792b3321)</w:t>
            </w:r>
          </w:p>
          <w:p w14:paraId="134CEE7C" w14:textId="77777777" w:rsidR="003F0EC2" w:rsidRPr="003F0EC2" w:rsidRDefault="003F0EC2" w:rsidP="003F0EC2">
            <w:pPr>
              <w:pStyle w:val="2-"/>
              <w:rPr>
                <w:color w:val="auto"/>
              </w:rPr>
            </w:pPr>
            <w:r w:rsidRPr="003F0EC2">
              <w:rPr>
                <w:color w:val="auto"/>
              </w:rPr>
              <w:t>[C2(0x089c1d60,0xe7088d04)] ... Process(3/3): text="TEST",value=1022 (tls_tid=0x089c1d60)</w:t>
            </w:r>
          </w:p>
          <w:p w14:paraId="0965B8D5" w14:textId="77777777" w:rsidR="003F0EC2" w:rsidRPr="003F0EC2" w:rsidRDefault="003F0EC2" w:rsidP="003F0EC2">
            <w:pPr>
              <w:pStyle w:val="2-"/>
              <w:rPr>
                <w:color w:val="auto"/>
              </w:rPr>
            </w:pPr>
            <w:r w:rsidRPr="003F0EC2">
              <w:rPr>
                <w:color w:val="auto"/>
              </w:rPr>
              <w:t>[C1(0x781ab907,0x792b3321)] ... Process(2/2): text="TEST",value=1011 (tls_tid=0x781ab907)</w:t>
            </w:r>
          </w:p>
          <w:p w14:paraId="1E70762F" w14:textId="77777777" w:rsidR="003F0EC2" w:rsidRPr="003F0EC2" w:rsidRDefault="003F0EC2" w:rsidP="003F0EC2">
            <w:pPr>
              <w:pStyle w:val="2-"/>
              <w:rPr>
                <w:color w:val="auto"/>
              </w:rPr>
            </w:pPr>
            <w:r w:rsidRPr="003F0EC2">
              <w:rPr>
                <w:color w:val="auto"/>
              </w:rPr>
              <w:t>[C2(0x19c48b6a,0xf8c2e2b0)] ... Process(3/3): text="TEST",value=1022 (tls_tid=0x19c48b6a)</w:t>
            </w:r>
          </w:p>
          <w:p w14:paraId="5B72A265" w14:textId="77777777" w:rsidR="003F0EC2" w:rsidRPr="003F0EC2" w:rsidRDefault="003F0EC2" w:rsidP="003F0EC2">
            <w:pPr>
              <w:pStyle w:val="2-"/>
              <w:rPr>
                <w:color w:val="auto"/>
              </w:rPr>
            </w:pPr>
            <w:r w:rsidRPr="003F0EC2">
              <w:rPr>
                <w:color w:val="auto"/>
              </w:rPr>
              <w:t>[C1(0xf8c2e2b0,0x792b3321)] ... Process(2/2): text="TEST",value=1011 (tls_tid=0xf8c2e2b0)</w:t>
            </w:r>
          </w:p>
          <w:p w14:paraId="57CCD4CE" w14:textId="77777777" w:rsidR="003F0EC2" w:rsidRPr="003F0EC2" w:rsidRDefault="003F0EC2" w:rsidP="003F0EC2">
            <w:pPr>
              <w:pStyle w:val="2-"/>
              <w:rPr>
                <w:color w:val="auto"/>
              </w:rPr>
            </w:pPr>
            <w:r w:rsidRPr="003F0EC2">
              <w:rPr>
                <w:color w:val="auto"/>
              </w:rPr>
              <w:t>[C1(0xe7088d04,0x792b3321)] ... Process(2/2): text="TEST",value=1011 (tls_tid=0xe7088d04)</w:t>
            </w:r>
          </w:p>
          <w:p w14:paraId="680CD40D" w14:textId="77777777" w:rsidR="003F0EC2" w:rsidRPr="003F0EC2" w:rsidRDefault="003F0EC2" w:rsidP="003F0EC2">
            <w:pPr>
              <w:pStyle w:val="2-"/>
              <w:rPr>
                <w:color w:val="auto"/>
              </w:rPr>
            </w:pPr>
            <w:r w:rsidRPr="003F0EC2">
              <w:rPr>
                <w:color w:val="auto"/>
              </w:rPr>
              <w:t>[C2(0xa2ce3a4e,0xe7088d04)] ... Process(3/3): text="TEST",value=1022 (tls_tid=0xa2ce3a4e)</w:t>
            </w:r>
          </w:p>
          <w:p w14:paraId="4F2FE22B" w14:textId="77777777" w:rsidR="003F0EC2" w:rsidRPr="003F0EC2" w:rsidRDefault="003F0EC2" w:rsidP="003F0EC2">
            <w:pPr>
              <w:pStyle w:val="2-"/>
              <w:rPr>
                <w:color w:val="auto"/>
              </w:rPr>
            </w:pPr>
            <w:r w:rsidRPr="003F0EC2">
              <w:rPr>
                <w:color w:val="auto"/>
              </w:rPr>
              <w:t>END: C3(0xec799d21,0x089c1d60)</w:t>
            </w:r>
          </w:p>
          <w:p w14:paraId="7B047797" w14:textId="77777777" w:rsidR="003F0EC2" w:rsidRPr="003F0EC2" w:rsidRDefault="003F0EC2" w:rsidP="003F0EC2">
            <w:pPr>
              <w:pStyle w:val="2-"/>
              <w:rPr>
                <w:color w:val="auto"/>
              </w:rPr>
            </w:pPr>
            <w:r w:rsidRPr="003F0EC2">
              <w:rPr>
                <w:color w:val="auto"/>
              </w:rPr>
              <w:lastRenderedPageBreak/>
              <w:t>[P0(0x792b3321,0x00000000)] ... Wait(0xe7088d04) ...</w:t>
            </w:r>
          </w:p>
          <w:p w14:paraId="756CD23D" w14:textId="77777777" w:rsidR="003F0EC2" w:rsidRPr="003F0EC2" w:rsidRDefault="003F0EC2" w:rsidP="003F0EC2">
            <w:pPr>
              <w:pStyle w:val="2-"/>
              <w:rPr>
                <w:color w:val="auto"/>
              </w:rPr>
            </w:pPr>
            <w:r w:rsidRPr="003F0EC2">
              <w:rPr>
                <w:color w:val="auto"/>
              </w:rPr>
              <w:t>[C2(0x089c1d60,0xe7088d04)] ... Wait(0xec799d21) ...</w:t>
            </w:r>
          </w:p>
          <w:p w14:paraId="6ACA6E0F" w14:textId="77777777" w:rsidR="003F0EC2" w:rsidRPr="003F0EC2" w:rsidRDefault="003F0EC2" w:rsidP="003F0EC2">
            <w:pPr>
              <w:pStyle w:val="2-"/>
              <w:rPr>
                <w:color w:val="auto"/>
              </w:rPr>
            </w:pPr>
            <w:r w:rsidRPr="003F0EC2">
              <w:rPr>
                <w:color w:val="auto"/>
              </w:rPr>
              <w:t>[C2(0x089c1d60,0xe7088d04)] ... Wait(0xec799d21) End</w:t>
            </w:r>
          </w:p>
          <w:p w14:paraId="72ED380C" w14:textId="77777777" w:rsidR="003F0EC2" w:rsidRPr="003F0EC2" w:rsidRDefault="003F0EC2" w:rsidP="003F0EC2">
            <w:pPr>
              <w:pStyle w:val="2-"/>
              <w:rPr>
                <w:color w:val="auto"/>
              </w:rPr>
            </w:pPr>
            <w:r w:rsidRPr="003F0EC2">
              <w:rPr>
                <w:color w:val="auto"/>
              </w:rPr>
              <w:t>END: C2(0x089c1d60,0xe7088d04)</w:t>
            </w:r>
          </w:p>
          <w:p w14:paraId="118C1548" w14:textId="77777777" w:rsidR="003F0EC2" w:rsidRPr="003F0EC2" w:rsidRDefault="003F0EC2" w:rsidP="003F0EC2">
            <w:pPr>
              <w:pStyle w:val="2-"/>
              <w:rPr>
                <w:color w:val="auto"/>
              </w:rPr>
            </w:pPr>
            <w:r w:rsidRPr="003F0EC2">
              <w:rPr>
                <w:color w:val="auto"/>
              </w:rPr>
              <w:t>END: C1(0x781ab907,0x792b3321)</w:t>
            </w:r>
          </w:p>
          <w:p w14:paraId="46191471" w14:textId="77777777" w:rsidR="003F0EC2" w:rsidRPr="003F0EC2" w:rsidRDefault="003F0EC2" w:rsidP="003F0EC2">
            <w:pPr>
              <w:pStyle w:val="2-"/>
              <w:rPr>
                <w:color w:val="auto"/>
              </w:rPr>
            </w:pPr>
            <w:r w:rsidRPr="003F0EC2">
              <w:rPr>
                <w:color w:val="auto"/>
              </w:rPr>
              <w:t>END: C2(0x19c48b6a,0xf8c2e2b0)</w:t>
            </w:r>
          </w:p>
          <w:p w14:paraId="4B32101D" w14:textId="77777777" w:rsidR="003F0EC2" w:rsidRPr="003F0EC2" w:rsidRDefault="003F0EC2" w:rsidP="003F0EC2">
            <w:pPr>
              <w:pStyle w:val="2-"/>
              <w:rPr>
                <w:color w:val="auto"/>
              </w:rPr>
            </w:pPr>
            <w:r w:rsidRPr="003F0EC2">
              <w:rPr>
                <w:color w:val="auto"/>
              </w:rPr>
              <w:t>[C1(0xf8c2e2b0,0x792b3321)] ... Wait(0x19c48b6a) ...</w:t>
            </w:r>
          </w:p>
          <w:p w14:paraId="5AA0F2F0" w14:textId="77777777" w:rsidR="003F0EC2" w:rsidRPr="003F0EC2" w:rsidRDefault="003F0EC2" w:rsidP="003F0EC2">
            <w:pPr>
              <w:pStyle w:val="2-"/>
              <w:rPr>
                <w:color w:val="auto"/>
              </w:rPr>
            </w:pPr>
            <w:r w:rsidRPr="003F0EC2">
              <w:rPr>
                <w:color w:val="auto"/>
              </w:rPr>
              <w:t>[C1(0xf8c2e2b0,0x792b3321)] ... Wait(0x19c48b6a) End</w:t>
            </w:r>
          </w:p>
          <w:p w14:paraId="6B94C930" w14:textId="77777777" w:rsidR="003F0EC2" w:rsidRPr="003F0EC2" w:rsidRDefault="003F0EC2" w:rsidP="003F0EC2">
            <w:pPr>
              <w:pStyle w:val="2-"/>
              <w:rPr>
                <w:color w:val="auto"/>
              </w:rPr>
            </w:pPr>
            <w:r w:rsidRPr="003F0EC2">
              <w:rPr>
                <w:color w:val="auto"/>
              </w:rPr>
              <w:t>END: C1(0xf8c2e2b0,0x792b3321)</w:t>
            </w:r>
          </w:p>
          <w:p w14:paraId="45F714C6" w14:textId="77777777" w:rsidR="003F0EC2" w:rsidRPr="003F0EC2" w:rsidRDefault="003F0EC2" w:rsidP="003F0EC2">
            <w:pPr>
              <w:pStyle w:val="2-"/>
              <w:rPr>
                <w:color w:val="auto"/>
              </w:rPr>
            </w:pPr>
            <w:r w:rsidRPr="003F0EC2">
              <w:rPr>
                <w:color w:val="auto"/>
              </w:rPr>
              <w:t>END: C2(0xa2ce3a4e,0xe7088d04)</w:t>
            </w:r>
          </w:p>
          <w:p w14:paraId="32E4BDC8" w14:textId="77777777" w:rsidR="003F0EC2" w:rsidRPr="003F0EC2" w:rsidRDefault="003F0EC2" w:rsidP="003F0EC2">
            <w:pPr>
              <w:pStyle w:val="2-"/>
              <w:rPr>
                <w:color w:val="auto"/>
              </w:rPr>
            </w:pPr>
            <w:r w:rsidRPr="003F0EC2">
              <w:rPr>
                <w:color w:val="auto"/>
              </w:rPr>
              <w:t>[C1(0xe7088d04,0x792b3321)] ... Wait(0x089c1d60) ...</w:t>
            </w:r>
          </w:p>
          <w:p w14:paraId="0C5170EF" w14:textId="77777777" w:rsidR="003F0EC2" w:rsidRPr="003F0EC2" w:rsidRDefault="003F0EC2" w:rsidP="003F0EC2">
            <w:pPr>
              <w:pStyle w:val="2-"/>
              <w:rPr>
                <w:color w:val="auto"/>
              </w:rPr>
            </w:pPr>
            <w:r w:rsidRPr="003F0EC2">
              <w:rPr>
                <w:color w:val="auto"/>
              </w:rPr>
              <w:t>[C1(0xe7088d04,0x792b3321)] ... Wait(0x089c1d60) End</w:t>
            </w:r>
          </w:p>
          <w:p w14:paraId="2B663B0C" w14:textId="77777777" w:rsidR="003F0EC2" w:rsidRPr="003F0EC2" w:rsidRDefault="003F0EC2" w:rsidP="003F0EC2">
            <w:pPr>
              <w:pStyle w:val="2-"/>
              <w:rPr>
                <w:color w:val="auto"/>
              </w:rPr>
            </w:pPr>
            <w:r w:rsidRPr="003F0EC2">
              <w:rPr>
                <w:color w:val="auto"/>
              </w:rPr>
              <w:t>[C1(0xe7088d04,0x792b3321)] ... Wait(0xa2ce3a4e) ...</w:t>
            </w:r>
          </w:p>
          <w:p w14:paraId="0BF3F402" w14:textId="77777777" w:rsidR="003F0EC2" w:rsidRPr="003F0EC2" w:rsidRDefault="003F0EC2" w:rsidP="003F0EC2">
            <w:pPr>
              <w:pStyle w:val="2-"/>
              <w:rPr>
                <w:color w:val="auto"/>
              </w:rPr>
            </w:pPr>
            <w:r w:rsidRPr="003F0EC2">
              <w:rPr>
                <w:color w:val="auto"/>
              </w:rPr>
              <w:t>[C1(0xe7088d04,0x792b3321)] ... Wait(0xa2ce3a4e) End</w:t>
            </w:r>
          </w:p>
          <w:p w14:paraId="28E4B07E" w14:textId="77777777" w:rsidR="003F0EC2" w:rsidRPr="003F0EC2" w:rsidRDefault="003F0EC2" w:rsidP="003F0EC2">
            <w:pPr>
              <w:pStyle w:val="2-"/>
              <w:rPr>
                <w:color w:val="auto"/>
              </w:rPr>
            </w:pPr>
            <w:r w:rsidRPr="003F0EC2">
              <w:rPr>
                <w:color w:val="auto"/>
              </w:rPr>
              <w:t>END: C1(0xe7088d04,0x792b3321)</w:t>
            </w:r>
          </w:p>
          <w:p w14:paraId="68539B5A" w14:textId="77777777" w:rsidR="003F0EC2" w:rsidRPr="003F0EC2" w:rsidRDefault="003F0EC2" w:rsidP="003F0EC2">
            <w:pPr>
              <w:pStyle w:val="2-"/>
              <w:rPr>
                <w:color w:val="auto"/>
              </w:rPr>
            </w:pPr>
            <w:r w:rsidRPr="003F0EC2">
              <w:rPr>
                <w:color w:val="auto"/>
              </w:rPr>
              <w:t>[P0(0x792b3321,0x00000000)] ... Wait(0xe7088d04) End</w:t>
            </w:r>
          </w:p>
          <w:p w14:paraId="6A7BB3C5" w14:textId="77777777" w:rsidR="003F0EC2" w:rsidRPr="003F0EC2" w:rsidRDefault="003F0EC2" w:rsidP="003F0EC2">
            <w:pPr>
              <w:pStyle w:val="2-"/>
              <w:rPr>
                <w:color w:val="auto"/>
              </w:rPr>
            </w:pPr>
            <w:r w:rsidRPr="003F0EC2">
              <w:rPr>
                <w:color w:val="auto"/>
              </w:rPr>
              <w:t>[P0(0x792b3321,0x00000000)] ... Wait(0xf8c2e2b0) ...</w:t>
            </w:r>
          </w:p>
          <w:p w14:paraId="26AC71DF" w14:textId="77777777" w:rsidR="003F0EC2" w:rsidRPr="003F0EC2" w:rsidRDefault="003F0EC2" w:rsidP="003F0EC2">
            <w:pPr>
              <w:pStyle w:val="2-"/>
              <w:rPr>
                <w:color w:val="auto"/>
              </w:rPr>
            </w:pPr>
            <w:r w:rsidRPr="003F0EC2">
              <w:rPr>
                <w:color w:val="auto"/>
              </w:rPr>
              <w:t>[P0(0x792b3321,0x00000000)] ... Wait(0xf8c2e2b0) End</w:t>
            </w:r>
          </w:p>
          <w:p w14:paraId="409941AB" w14:textId="77777777" w:rsidR="003F0EC2" w:rsidRPr="003F0EC2" w:rsidRDefault="003F0EC2" w:rsidP="003F0EC2">
            <w:pPr>
              <w:pStyle w:val="2-"/>
              <w:rPr>
                <w:color w:val="auto"/>
              </w:rPr>
            </w:pPr>
            <w:r w:rsidRPr="003F0EC2">
              <w:rPr>
                <w:color w:val="auto"/>
              </w:rPr>
              <w:t>[P0(0x792b3321,0x00000000)] ... Wait(0x781ab907) ...</w:t>
            </w:r>
          </w:p>
          <w:p w14:paraId="527905CD" w14:textId="77777777" w:rsidR="003F0EC2" w:rsidRPr="003F0EC2" w:rsidRDefault="003F0EC2" w:rsidP="003F0EC2">
            <w:pPr>
              <w:pStyle w:val="2-"/>
              <w:rPr>
                <w:color w:val="auto"/>
              </w:rPr>
            </w:pPr>
            <w:r w:rsidRPr="003F0EC2">
              <w:rPr>
                <w:color w:val="auto"/>
              </w:rPr>
              <w:t>[P0(0x792b3321,0x00000000)] ... Wait(0x781ab907) End</w:t>
            </w:r>
          </w:p>
          <w:p w14:paraId="5A5DCA44" w14:textId="07E06AA9" w:rsidR="00D21006" w:rsidRDefault="003F0EC2" w:rsidP="003F0EC2">
            <w:pPr>
              <w:pStyle w:val="2-"/>
            </w:pPr>
            <w:r w:rsidRPr="003F0EC2">
              <w:rPr>
                <w:color w:val="auto"/>
              </w:rPr>
              <w:t>- End Thread Test -</w:t>
            </w:r>
          </w:p>
        </w:tc>
      </w:tr>
    </w:tbl>
    <w:p w14:paraId="076D4A53" w14:textId="5F79BA6C" w:rsidR="00D2349E" w:rsidRDefault="00D2349E" w:rsidP="00D2349E">
      <w:pPr>
        <w:pStyle w:val="2"/>
      </w:pPr>
      <w:bookmarkStart w:id="61" w:name="_Toc379553505"/>
      <w:r>
        <w:lastRenderedPageBreak/>
        <w:t>OpenMP</w:t>
      </w:r>
      <w:bookmarkEnd w:id="61"/>
      <w:r w:rsidR="00F66D92">
        <w:fldChar w:fldCharType="begin"/>
      </w:r>
      <w:r w:rsidR="00F66D92">
        <w:instrText xml:space="preserve"> XE "OpenMP" \y “OpenMP” </w:instrText>
      </w:r>
      <w:r w:rsidR="00F66D92">
        <w:fldChar w:fldCharType="end"/>
      </w:r>
    </w:p>
    <w:p w14:paraId="06C90794" w14:textId="09AAEFFC" w:rsidR="00D2349E" w:rsidRDefault="00F809CD" w:rsidP="00D2349E">
      <w:pPr>
        <w:pStyle w:val="a9"/>
        <w:ind w:firstLine="283"/>
      </w:pPr>
      <w:r>
        <w:rPr>
          <w:rFonts w:hint="eastAsia"/>
        </w:rPr>
        <w:t>O</w:t>
      </w:r>
      <w:r>
        <w:t>penMP</w:t>
      </w:r>
      <w:r>
        <w:rPr>
          <w:rFonts w:hint="eastAsia"/>
        </w:rPr>
        <w:t>は、</w:t>
      </w:r>
      <w:r w:rsidR="003950BD">
        <w:rPr>
          <w:rFonts w:hint="eastAsia"/>
        </w:rPr>
        <w:t>圧倒的に簡単にマルチスレッドの記述が可能</w:t>
      </w:r>
      <w:r>
        <w:rPr>
          <w:rFonts w:hint="eastAsia"/>
        </w:rPr>
        <w:t>である</w:t>
      </w:r>
      <w:r w:rsidR="003950BD">
        <w:rPr>
          <w:rFonts w:hint="eastAsia"/>
        </w:rPr>
        <w:t>。マルチコアを活用した並列処理が書き</w:t>
      </w:r>
      <w:r w:rsidR="003C29D1">
        <w:rPr>
          <w:rFonts w:hint="eastAsia"/>
        </w:rPr>
        <w:t>易い</w:t>
      </w:r>
      <w:r w:rsidR="003950BD">
        <w:rPr>
          <w:rFonts w:hint="eastAsia"/>
        </w:rPr>
        <w:t>。</w:t>
      </w:r>
    </w:p>
    <w:p w14:paraId="6F0A4B43" w14:textId="208659A9" w:rsidR="003950BD" w:rsidRDefault="003950BD" w:rsidP="00D2349E">
      <w:pPr>
        <w:pStyle w:val="a9"/>
        <w:ind w:firstLine="283"/>
      </w:pPr>
      <w:r>
        <w:t>常駐スレッド</w:t>
      </w:r>
      <w:r w:rsidR="00993BE6">
        <w:t>のようなスレッドを作るのにはあまり向いておらず、部分的な処理を分散処理で効率化することに向いている。</w:t>
      </w:r>
    </w:p>
    <w:p w14:paraId="46FA3CC4" w14:textId="36C2C48F" w:rsidR="00E50552" w:rsidRDefault="001E121F" w:rsidP="00D2349E">
      <w:pPr>
        <w:pStyle w:val="a9"/>
        <w:ind w:firstLine="283"/>
      </w:pPr>
      <w:r>
        <w:rPr>
          <w:rFonts w:hint="eastAsia"/>
        </w:rPr>
        <w:t>OpenMP</w:t>
      </w:r>
      <w:r>
        <w:rPr>
          <w:rFonts w:hint="eastAsia"/>
        </w:rPr>
        <w:t>は基本的に</w:t>
      </w:r>
      <w:r>
        <w:rPr>
          <w:rFonts w:hint="eastAsia"/>
        </w:rPr>
        <w:t xml:space="preserve"> #pragam </w:t>
      </w:r>
      <w:r>
        <w:t>でスレッドを制御する。</w:t>
      </w:r>
      <w:r w:rsidR="00E50552">
        <w:rPr>
          <w:rFonts w:hint="eastAsia"/>
        </w:rPr>
        <w:t>幾つかサンプルコードを示す。</w:t>
      </w:r>
    </w:p>
    <w:p w14:paraId="50FAB274" w14:textId="0BBD95CE" w:rsidR="00DD51B6" w:rsidRDefault="00DD51B6" w:rsidP="00DD51B6">
      <w:pPr>
        <w:pStyle w:val="a9"/>
        <w:keepNext/>
        <w:widowControl/>
        <w:spacing w:beforeLines="50" w:before="180"/>
        <w:ind w:firstLineChars="0" w:firstLine="0"/>
      </w:pPr>
      <w:r>
        <w:rPr>
          <w:rFonts w:hint="eastAsia"/>
        </w:rPr>
        <w:t>OpneMP</w:t>
      </w:r>
      <w:r>
        <w:rPr>
          <w:rFonts w:hint="eastAsia"/>
        </w:rPr>
        <w:t>のサンプル①：</w:t>
      </w:r>
      <w:r w:rsidR="001E121F">
        <w:t xml:space="preserve"> Hello, World</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67BC3045" w14:textId="77777777" w:rsidTr="0002519B">
        <w:tc>
          <w:tcPr>
            <w:tcW w:w="8494" w:type="dxa"/>
          </w:tcPr>
          <w:p w14:paraId="77E80F44" w14:textId="77777777" w:rsidR="00DD51B6" w:rsidRDefault="00DD51B6" w:rsidP="00DD51B6">
            <w:pPr>
              <w:pStyle w:val="2-"/>
            </w:pPr>
            <w:r>
              <w:t>#include &lt;stdio.h&gt;</w:t>
            </w:r>
          </w:p>
          <w:p w14:paraId="1C9E9E37" w14:textId="77777777" w:rsidR="00DD51B6" w:rsidRDefault="00DD51B6" w:rsidP="00DD51B6">
            <w:pPr>
              <w:pStyle w:val="2-"/>
            </w:pPr>
            <w:r>
              <w:t>#include &lt;stdlib.h&gt;</w:t>
            </w:r>
          </w:p>
          <w:p w14:paraId="0C2856DC" w14:textId="77777777" w:rsidR="00DD51B6" w:rsidRDefault="00DD51B6" w:rsidP="00DD51B6">
            <w:pPr>
              <w:pStyle w:val="2-"/>
            </w:pPr>
          </w:p>
          <w:p w14:paraId="0298F637" w14:textId="77777777" w:rsidR="00DD51B6" w:rsidRDefault="00DD51B6" w:rsidP="00DD51B6">
            <w:pPr>
              <w:pStyle w:val="2-"/>
            </w:pPr>
            <w:r>
              <w:t>int main(const int argc, const char* argv[])</w:t>
            </w:r>
          </w:p>
          <w:p w14:paraId="412A499D" w14:textId="77777777" w:rsidR="00DD51B6" w:rsidRDefault="00DD51B6" w:rsidP="00DD51B6">
            <w:pPr>
              <w:pStyle w:val="2-"/>
            </w:pPr>
            <w:r>
              <w:t>{</w:t>
            </w:r>
          </w:p>
          <w:p w14:paraId="6AF7F55C" w14:textId="544A4504" w:rsidR="00BD126C" w:rsidRDefault="00BD126C" w:rsidP="00DD51B6">
            <w:pPr>
              <w:pStyle w:val="2-"/>
            </w:pPr>
            <w:r>
              <w:tab/>
            </w:r>
            <w:r w:rsidRPr="00BD126C">
              <w:t>printf("[BEGIN]\n");</w:t>
            </w:r>
          </w:p>
          <w:p w14:paraId="0E56D745" w14:textId="77777777" w:rsidR="00DD51B6" w:rsidRDefault="00DD51B6" w:rsidP="00DD51B6">
            <w:pPr>
              <w:pStyle w:val="2-"/>
            </w:pPr>
            <w:r w:rsidRPr="00DD51B6">
              <w:rPr>
                <w:color w:val="FF0000"/>
              </w:rPr>
              <w:t>#pragma omp parallel</w:t>
            </w:r>
          </w:p>
          <w:p w14:paraId="25B5395E" w14:textId="77777777" w:rsidR="00DD51B6" w:rsidRDefault="00DD51B6" w:rsidP="00DD51B6">
            <w:pPr>
              <w:pStyle w:val="2-"/>
            </w:pPr>
            <w:r>
              <w:tab/>
              <w:t>printf("Hello, OpenMP!\n");</w:t>
            </w:r>
          </w:p>
          <w:p w14:paraId="609638C0" w14:textId="77777777" w:rsidR="00BD126C" w:rsidRDefault="00DD51B6" w:rsidP="00DD51B6">
            <w:pPr>
              <w:pStyle w:val="2-"/>
            </w:pPr>
            <w:r>
              <w:tab/>
            </w:r>
            <w:r w:rsidR="00BD126C" w:rsidRPr="00BD126C">
              <w:t>printf("[END]\n");</w:t>
            </w:r>
          </w:p>
          <w:p w14:paraId="5FC33BDE" w14:textId="3047FDF0" w:rsidR="00DD51B6" w:rsidRDefault="00BD126C" w:rsidP="00DD51B6">
            <w:pPr>
              <w:pStyle w:val="2-"/>
            </w:pPr>
            <w:r>
              <w:tab/>
            </w:r>
            <w:r w:rsidR="00DD51B6" w:rsidRPr="00DD51B6">
              <w:t>return EXIT_SUCCESS;</w:t>
            </w:r>
          </w:p>
          <w:p w14:paraId="3CF03F61" w14:textId="34669DDF" w:rsidR="00DD51B6" w:rsidRDefault="00DD51B6" w:rsidP="00DD51B6">
            <w:pPr>
              <w:pStyle w:val="2-"/>
            </w:pPr>
            <w:r>
              <w:t>}</w:t>
            </w:r>
          </w:p>
        </w:tc>
      </w:tr>
    </w:tbl>
    <w:p w14:paraId="3994C492" w14:textId="461EB31D" w:rsidR="00DD51B6" w:rsidRPr="0089500A" w:rsidRDefault="00DD51B6" w:rsidP="00DD51B6">
      <w:pPr>
        <w:pStyle w:val="a9"/>
        <w:keepNext/>
        <w:widowControl/>
        <w:rPr>
          <w:sz w:val="20"/>
          <w:szCs w:val="20"/>
        </w:rPr>
      </w:pPr>
      <w:r w:rsidRPr="00E32152">
        <w:rPr>
          <w:rFonts w:hint="eastAsia"/>
          <w:color w:val="FF0000"/>
          <w:sz w:val="20"/>
          <w:szCs w:val="20"/>
        </w:rPr>
        <w:t>↓（実行結果）</w:t>
      </w:r>
      <w:r w:rsidR="001E121F">
        <w:rPr>
          <w:rFonts w:hint="eastAsia"/>
          <w:color w:val="FF0000"/>
          <w:sz w:val="20"/>
          <w:szCs w:val="20"/>
        </w:rPr>
        <w:t xml:space="preserve"> </w:t>
      </w:r>
      <w:r w:rsidR="001E121F" w:rsidRPr="001E121F">
        <w:rPr>
          <w:rFonts w:hint="eastAsia"/>
          <w:sz w:val="20"/>
          <w:szCs w:val="20"/>
        </w:rPr>
        <w:t>※</w:t>
      </w:r>
      <w:r w:rsidR="001E121F" w:rsidRPr="001E121F">
        <w:rPr>
          <w:rFonts w:hint="eastAsia"/>
        </w:rPr>
        <w:t>OpenMP</w:t>
      </w:r>
      <w:r w:rsidR="001E121F" w:rsidRPr="001E121F">
        <w:rPr>
          <w:rFonts w:hint="eastAsia"/>
        </w:rPr>
        <w:t>有効化前</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533CAFA0" w14:textId="77777777" w:rsidTr="0002519B">
        <w:tc>
          <w:tcPr>
            <w:tcW w:w="8494" w:type="dxa"/>
          </w:tcPr>
          <w:p w14:paraId="68C1EAA0" w14:textId="7252DEF4" w:rsidR="00BD126C" w:rsidRDefault="00BD126C" w:rsidP="0002519B">
            <w:pPr>
              <w:pStyle w:val="2-"/>
              <w:rPr>
                <w:color w:val="auto"/>
              </w:rPr>
            </w:pPr>
            <w:r>
              <w:rPr>
                <w:color w:val="auto"/>
              </w:rPr>
              <w:t>[BEGIN]</w:t>
            </w:r>
          </w:p>
          <w:p w14:paraId="704026E1" w14:textId="77777777" w:rsidR="00DD51B6" w:rsidRDefault="00DD51B6" w:rsidP="0002519B">
            <w:pPr>
              <w:pStyle w:val="2-"/>
              <w:rPr>
                <w:color w:val="auto"/>
              </w:rPr>
            </w:pPr>
            <w:r w:rsidRPr="00DD51B6">
              <w:rPr>
                <w:color w:val="auto"/>
              </w:rPr>
              <w:t>Hello, OpenMP!</w:t>
            </w:r>
          </w:p>
          <w:p w14:paraId="2FA47581" w14:textId="682089D6" w:rsidR="00BD126C" w:rsidRPr="00DD51B6" w:rsidRDefault="00BD126C" w:rsidP="0002519B">
            <w:pPr>
              <w:pStyle w:val="2-"/>
              <w:rPr>
                <w:color w:val="auto"/>
              </w:rPr>
            </w:pPr>
            <w:r>
              <w:rPr>
                <w:color w:val="auto"/>
              </w:rPr>
              <w:t>[END]</w:t>
            </w:r>
          </w:p>
        </w:tc>
      </w:tr>
    </w:tbl>
    <w:p w14:paraId="71748C48" w14:textId="4973853A" w:rsidR="00DD51B6" w:rsidRDefault="00DD51B6" w:rsidP="001E121F">
      <w:pPr>
        <w:pStyle w:val="a9"/>
        <w:keepNext/>
        <w:widowControl/>
        <w:spacing w:beforeLines="50" w:before="180"/>
        <w:ind w:firstLine="283"/>
      </w:pPr>
      <w:r>
        <w:rPr>
          <w:rFonts w:hint="eastAsia"/>
        </w:rPr>
        <w:lastRenderedPageBreak/>
        <w:t>下記のプロジェクト設定を変更し、</w:t>
      </w:r>
      <w:r>
        <w:rPr>
          <w:rFonts w:hint="eastAsia"/>
        </w:rPr>
        <w:t>OpneMP</w:t>
      </w:r>
      <w:r>
        <w:rPr>
          <w:rFonts w:hint="eastAsia"/>
        </w:rPr>
        <w:t>を有効化する。</w:t>
      </w:r>
    </w:p>
    <w:p w14:paraId="006FDA2A" w14:textId="131B38B7" w:rsidR="001E121F" w:rsidRDefault="001E121F" w:rsidP="001E121F">
      <w:pPr>
        <w:pStyle w:val="a9"/>
        <w:keepNext/>
        <w:widowControl/>
        <w:spacing w:beforeLines="50" w:before="180"/>
        <w:ind w:firstLineChars="0" w:firstLine="0"/>
      </w:pPr>
      <w:r>
        <w:rPr>
          <w:rFonts w:hint="eastAsia"/>
        </w:rPr>
        <w:t>Visual</w:t>
      </w:r>
      <w:r>
        <w:t xml:space="preserve"> C++ 2013 </w:t>
      </w:r>
      <w:r>
        <w:t>の</w:t>
      </w:r>
      <w:r>
        <w:rPr>
          <w:rFonts w:hint="eastAsia"/>
        </w:rPr>
        <w:t xml:space="preserve"> OpenMP</w:t>
      </w:r>
      <w:r>
        <w:rPr>
          <w:rFonts w:hint="eastAsia"/>
        </w:rPr>
        <w:t>有効化設定：</w:t>
      </w:r>
    </w:p>
    <w:p w14:paraId="5F926626" w14:textId="4CD52712" w:rsidR="00E50552" w:rsidRDefault="001E121F" w:rsidP="001E121F">
      <w:pPr>
        <w:pStyle w:val="a9"/>
        <w:ind w:firstLineChars="0" w:firstLine="0"/>
      </w:pPr>
      <w:r w:rsidRPr="001E121F">
        <w:rPr>
          <w:rFonts w:hint="eastAsia"/>
          <w:noProof/>
        </w:rPr>
        <mc:AlternateContent>
          <mc:Choice Requires="wps">
            <w:drawing>
              <wp:anchor distT="0" distB="0" distL="114300" distR="114300" simplePos="0" relativeHeight="251662336" behindDoc="0" locked="0" layoutInCell="1" allowOverlap="1" wp14:anchorId="30718A5A" wp14:editId="1E9B0D53">
                <wp:simplePos x="0" y="0"/>
                <wp:positionH relativeFrom="column">
                  <wp:posOffset>3300730</wp:posOffset>
                </wp:positionH>
                <wp:positionV relativeFrom="paragraph">
                  <wp:posOffset>791210</wp:posOffset>
                </wp:positionV>
                <wp:extent cx="277495" cy="160655"/>
                <wp:effectExtent l="19050" t="38100" r="27305" b="48895"/>
                <wp:wrapNone/>
                <wp:docPr id="19" name="右矢印 1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1B2B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9" o:spid="_x0000_s1026" type="#_x0000_t13" style="position:absolute;left:0;text-align:left;margin-left:259.9pt;margin-top:62.3pt;width:21.85pt;height:12.65pt;rotation:10348507fd;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" adj="15347" fillcolor="#ffc000 [3207]" strokecolor="#7f5f00 [1607]" strokeweight="1pt"/>
            </w:pict>
          </mc:Fallback>
        </mc:AlternateContent>
      </w:r>
      <w:r w:rsidRPr="001E121F">
        <w:rPr>
          <w:rFonts w:hint="eastAsia"/>
          <w:noProof/>
        </w:rPr>
        <mc:AlternateContent>
          <mc:Choice Requires="wps">
            <w:drawing>
              <wp:anchor distT="0" distB="0" distL="114300" distR="114300" simplePos="0" relativeHeight="251660288" behindDoc="0" locked="0" layoutInCell="1" allowOverlap="1" wp14:anchorId="13A4D4CA" wp14:editId="03D8614A">
                <wp:simplePos x="0" y="0"/>
                <wp:positionH relativeFrom="column">
                  <wp:posOffset>2683612</wp:posOffset>
                </wp:positionH>
                <wp:positionV relativeFrom="paragraph">
                  <wp:posOffset>840766</wp:posOffset>
                </wp:positionV>
                <wp:extent cx="577850" cy="138430"/>
                <wp:effectExtent l="0" t="0" r="12700" b="13970"/>
                <wp:wrapNone/>
                <wp:docPr id="10" name="角丸四角形 10"/>
                <wp:cNvGraphicFramePr/>
                <a:graphic xmlns:a="http://schemas.openxmlformats.org/drawingml/2006/main">
                  <a:graphicData uri="http://schemas.microsoft.com/office/word/2010/wordprocessingShape">
                    <wps:wsp>
                      <wps:cNvSpPr/>
                      <wps:spPr>
                        <a:xfrm>
                          <a:off x="0" y="0"/>
                          <a:ext cx="577850" cy="13843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E1E6A" id="角丸四角形 10" o:spid="_x0000_s1026" style="position:absolute;left:0;text-align:left;margin-left:211.3pt;margin-top:66.2pt;width:45.5pt;height:1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59264" behindDoc="0" locked="0" layoutInCell="1" allowOverlap="1" wp14:anchorId="4273A1F8" wp14:editId="46E88C95">
                <wp:simplePos x="0" y="0"/>
                <wp:positionH relativeFrom="column">
                  <wp:posOffset>182880</wp:posOffset>
                </wp:positionH>
                <wp:positionV relativeFrom="paragraph">
                  <wp:posOffset>1376680</wp:posOffset>
                </wp:positionV>
                <wp:extent cx="840740" cy="131445"/>
                <wp:effectExtent l="0" t="0" r="16510" b="20955"/>
                <wp:wrapNone/>
                <wp:docPr id="8" name="角丸四角形 8"/>
                <wp:cNvGraphicFramePr/>
                <a:graphic xmlns:a="http://schemas.openxmlformats.org/drawingml/2006/main">
                  <a:graphicData uri="http://schemas.microsoft.com/office/word/2010/wordprocessingShape">
                    <wps:wsp>
                      <wps:cNvSpPr/>
                      <wps:spPr>
                        <a:xfrm>
                          <a:off x="0" y="0"/>
                          <a:ext cx="840740" cy="131445"/>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32440" id="角丸四角形 8" o:spid="_x0000_s1026" style="position:absolute;left:0;text-align:left;margin-left:14.4pt;margin-top:108.4pt;width:66.2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61312" behindDoc="0" locked="0" layoutInCell="1" allowOverlap="1" wp14:anchorId="26FDADC3" wp14:editId="62661475">
                <wp:simplePos x="0" y="0"/>
                <wp:positionH relativeFrom="column">
                  <wp:posOffset>1043940</wp:posOffset>
                </wp:positionH>
                <wp:positionV relativeFrom="paragraph">
                  <wp:posOffset>1275080</wp:posOffset>
                </wp:positionV>
                <wp:extent cx="277495" cy="160655"/>
                <wp:effectExtent l="19050" t="38100" r="27305" b="48895"/>
                <wp:wrapNone/>
                <wp:docPr id="17" name="右矢印 17"/>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544406" id="右矢印 17" o:spid="_x0000_s1026" type="#_x0000_t13" style="position:absolute;left:0;text-align:left;margin-left:82.2pt;margin-top:100.4pt;width:21.85pt;height:12.65pt;rotation:10348507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" adj="15347" fillcolor="#ffc000 [3207]" strokecolor="#7f5f00 [1607]" strokeweight="1pt"/>
            </w:pict>
          </mc:Fallback>
        </mc:AlternateContent>
      </w:r>
      <w:r>
        <w:rPr>
          <w:rFonts w:hint="eastAsia"/>
          <w:noProof/>
        </w:rPr>
        <w:drawing>
          <wp:inline distT="0" distB="0" distL="0" distR="0" wp14:anchorId="3E951CAC" wp14:editId="3C8CCBB6">
            <wp:extent cx="5040000" cy="2626560"/>
            <wp:effectExtent l="0" t="0" r="8255"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マルチスレッドプログラミングの基礎OpenMP設定有効化.png"/>
                    <pic:cNvPicPr/>
                  </pic:nvPicPr>
                  <pic:blipFill>
                    <a:blip r:embed="rId41">
                      <a:extLst>
                        <a:ext uri="{28A0092B-C50C-407E-A947-70E740481C1C}">
                          <a14:useLocalDpi xmlns:a14="http://schemas.microsoft.com/office/drawing/2010/main" val="0"/>
                        </a:ext>
                      </a:extLst>
                    </a:blip>
                    <a:stretch>
                      <a:fillRect/>
                    </a:stretch>
                  </pic:blipFill>
                  <pic:spPr>
                    <a:xfrm>
                      <a:off x="0" y="0"/>
                      <a:ext cx="5040000" cy="2626560"/>
                    </a:xfrm>
                    <a:prstGeom prst="rect">
                      <a:avLst/>
                    </a:prstGeom>
                  </pic:spPr>
                </pic:pic>
              </a:graphicData>
            </a:graphic>
          </wp:inline>
        </w:drawing>
      </w:r>
    </w:p>
    <w:p w14:paraId="6E1E56AF" w14:textId="00AB10E0" w:rsidR="001E121F" w:rsidRPr="0089500A" w:rsidRDefault="001E121F" w:rsidP="001E121F">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sidRPr="001E121F">
        <w:rPr>
          <w:rFonts w:hint="eastAsia"/>
        </w:rPr>
        <w:t>OpenMP</w:t>
      </w:r>
      <w:r w:rsidRPr="001E121F">
        <w:rPr>
          <w:rFonts w:hint="eastAsia"/>
        </w:rPr>
        <w:t>有効化</w:t>
      </w:r>
      <w:r>
        <w:rPr>
          <w:rFonts w:hint="eastAsia"/>
        </w:rPr>
        <w:t>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1E121F" w14:paraId="4F750785" w14:textId="77777777" w:rsidTr="0002519B">
        <w:tc>
          <w:tcPr>
            <w:tcW w:w="8494" w:type="dxa"/>
          </w:tcPr>
          <w:p w14:paraId="4354B993" w14:textId="44CE6109" w:rsidR="00BD126C" w:rsidRDefault="00BD126C" w:rsidP="001E121F">
            <w:pPr>
              <w:pStyle w:val="2-"/>
              <w:rPr>
                <w:color w:val="auto"/>
              </w:rPr>
            </w:pPr>
            <w:r>
              <w:rPr>
                <w:color w:val="auto"/>
              </w:rPr>
              <w:t xml:space="preserve">[BEGIN] </w:t>
            </w:r>
            <w:r>
              <w:rPr>
                <w:color w:val="auto"/>
              </w:rPr>
              <w:tab/>
            </w:r>
            <w:r>
              <w:rPr>
                <w:color w:val="auto"/>
              </w:rPr>
              <w:tab/>
            </w:r>
            <w:r w:rsidRPr="001E121F">
              <w:rPr>
                <w:color w:val="FF0000"/>
              </w:rPr>
              <w:t>※１</w:t>
            </w:r>
            <w:r w:rsidRPr="001E121F">
              <w:rPr>
                <w:rFonts w:hint="eastAsia"/>
                <w:color w:val="FF0000"/>
              </w:rPr>
              <w:t>プロセッサ、４コア、HT有効 = ８論理プロセッサのPCで実行した結果</w:t>
            </w:r>
          </w:p>
          <w:p w14:paraId="488F6E98" w14:textId="664035F5" w:rsidR="001E121F" w:rsidRPr="001E121F" w:rsidRDefault="001E121F" w:rsidP="001E121F">
            <w:pPr>
              <w:pStyle w:val="2-"/>
              <w:rPr>
                <w:color w:val="auto"/>
              </w:rPr>
            </w:pPr>
            <w:r w:rsidRPr="001E121F">
              <w:rPr>
                <w:color w:val="auto"/>
              </w:rPr>
              <w:t>Hello, OpenMP!</w:t>
            </w:r>
            <w:r w:rsidR="00BD126C" w:rsidRPr="001E121F">
              <w:rPr>
                <w:rFonts w:hint="eastAsia"/>
                <w:color w:val="auto"/>
              </w:rPr>
              <w:t xml:space="preserve"> </w:t>
            </w:r>
          </w:p>
          <w:p w14:paraId="4192AB97" w14:textId="77777777" w:rsidR="001E121F" w:rsidRPr="001E121F" w:rsidRDefault="001E121F" w:rsidP="001E121F">
            <w:pPr>
              <w:pStyle w:val="2-"/>
              <w:rPr>
                <w:color w:val="auto"/>
              </w:rPr>
            </w:pPr>
            <w:r w:rsidRPr="001E121F">
              <w:rPr>
                <w:color w:val="auto"/>
              </w:rPr>
              <w:t>Hello, OpenMP!</w:t>
            </w:r>
          </w:p>
          <w:p w14:paraId="32CD88B0" w14:textId="77777777" w:rsidR="001E121F" w:rsidRPr="001E121F" w:rsidRDefault="001E121F" w:rsidP="001E121F">
            <w:pPr>
              <w:pStyle w:val="2-"/>
              <w:rPr>
                <w:color w:val="auto"/>
              </w:rPr>
            </w:pPr>
            <w:r w:rsidRPr="001E121F">
              <w:rPr>
                <w:color w:val="auto"/>
              </w:rPr>
              <w:t>Hello, OpenMP!</w:t>
            </w:r>
          </w:p>
          <w:p w14:paraId="120190B2" w14:textId="77777777" w:rsidR="001E121F" w:rsidRPr="001E121F" w:rsidRDefault="001E121F" w:rsidP="001E121F">
            <w:pPr>
              <w:pStyle w:val="2-"/>
              <w:rPr>
                <w:color w:val="auto"/>
              </w:rPr>
            </w:pPr>
            <w:r w:rsidRPr="001E121F">
              <w:rPr>
                <w:color w:val="auto"/>
              </w:rPr>
              <w:t>Hello, OpenMP!</w:t>
            </w:r>
          </w:p>
          <w:p w14:paraId="6118BE73" w14:textId="77777777" w:rsidR="001E121F" w:rsidRPr="001E121F" w:rsidRDefault="001E121F" w:rsidP="001E121F">
            <w:pPr>
              <w:pStyle w:val="2-"/>
              <w:rPr>
                <w:color w:val="auto"/>
              </w:rPr>
            </w:pPr>
            <w:r w:rsidRPr="001E121F">
              <w:rPr>
                <w:color w:val="auto"/>
              </w:rPr>
              <w:t>Hello, OpenMP!</w:t>
            </w:r>
          </w:p>
          <w:p w14:paraId="0D4F2E0D" w14:textId="77777777" w:rsidR="001E121F" w:rsidRPr="001E121F" w:rsidRDefault="001E121F" w:rsidP="001E121F">
            <w:pPr>
              <w:pStyle w:val="2-"/>
              <w:rPr>
                <w:color w:val="auto"/>
              </w:rPr>
            </w:pPr>
            <w:r w:rsidRPr="001E121F">
              <w:rPr>
                <w:color w:val="auto"/>
              </w:rPr>
              <w:t>Hello, OpenMP!</w:t>
            </w:r>
          </w:p>
          <w:p w14:paraId="31A66E42" w14:textId="77777777" w:rsidR="001E121F" w:rsidRPr="001E121F" w:rsidRDefault="001E121F" w:rsidP="001E121F">
            <w:pPr>
              <w:pStyle w:val="2-"/>
              <w:rPr>
                <w:color w:val="auto"/>
              </w:rPr>
            </w:pPr>
            <w:r w:rsidRPr="001E121F">
              <w:rPr>
                <w:color w:val="auto"/>
              </w:rPr>
              <w:t>Hello, OpenMP!</w:t>
            </w:r>
          </w:p>
          <w:p w14:paraId="12DDD5BF" w14:textId="77777777" w:rsidR="001E121F" w:rsidRDefault="001E121F" w:rsidP="001E121F">
            <w:pPr>
              <w:pStyle w:val="2-"/>
              <w:rPr>
                <w:color w:val="auto"/>
              </w:rPr>
            </w:pPr>
            <w:r w:rsidRPr="001E121F">
              <w:rPr>
                <w:color w:val="auto"/>
              </w:rPr>
              <w:t>Hello, OpenMP!</w:t>
            </w:r>
          </w:p>
          <w:p w14:paraId="1CF072E9" w14:textId="635DAED7" w:rsidR="00BD126C" w:rsidRPr="00DD51B6" w:rsidRDefault="00BD126C" w:rsidP="001E121F">
            <w:pPr>
              <w:pStyle w:val="2-"/>
              <w:rPr>
                <w:color w:val="auto"/>
              </w:rPr>
            </w:pPr>
            <w:r>
              <w:rPr>
                <w:color w:val="auto"/>
              </w:rPr>
              <w:t>[END]</w:t>
            </w:r>
          </w:p>
        </w:tc>
      </w:tr>
    </w:tbl>
    <w:p w14:paraId="21B88CD2" w14:textId="542DF684" w:rsidR="001E121F" w:rsidRDefault="001E121F" w:rsidP="001E121F">
      <w:pPr>
        <w:pStyle w:val="a9"/>
        <w:spacing w:beforeLines="50" w:before="180"/>
        <w:ind w:firstLine="283"/>
      </w:pPr>
      <w:r>
        <w:rPr>
          <w:rFonts w:hint="eastAsia"/>
        </w:rPr>
        <w:t>OpenMP</w:t>
      </w:r>
      <w:r>
        <w:rPr>
          <w:rFonts w:hint="eastAsia"/>
        </w:rPr>
        <w:t>が無効の環境では、</w:t>
      </w:r>
      <w:r>
        <w:rPr>
          <w:rFonts w:hint="eastAsia"/>
        </w:rPr>
        <w:t xml:space="preserve">#pragma </w:t>
      </w:r>
      <w:r>
        <w:rPr>
          <w:rFonts w:hint="eastAsia"/>
        </w:rPr>
        <w:t>が無視されるだけなのでコンパイルエラーにはならない。</w:t>
      </w:r>
    </w:p>
    <w:p w14:paraId="28DE7CB8" w14:textId="6E4F157B" w:rsidR="00BD126C" w:rsidRDefault="00BD126C" w:rsidP="00BD126C">
      <w:pPr>
        <w:pStyle w:val="a9"/>
        <w:keepNext/>
        <w:widowControl/>
        <w:spacing w:beforeLines="50" w:before="180"/>
        <w:ind w:firstLineChars="0" w:firstLine="0"/>
      </w:pPr>
      <w:r>
        <w:rPr>
          <w:rFonts w:hint="eastAsia"/>
        </w:rPr>
        <w:t>OpneMP</w:t>
      </w:r>
      <w:r>
        <w:rPr>
          <w:rFonts w:hint="eastAsia"/>
        </w:rPr>
        <w:t>のサンプル②：</w:t>
      </w:r>
      <w:r>
        <w:t xml:space="preserve"> </w:t>
      </w:r>
      <w:r>
        <w:t>論理プロセッサより少ないスレッド数を指定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1C29A9B" w14:textId="77777777" w:rsidTr="0002519B">
        <w:tc>
          <w:tcPr>
            <w:tcW w:w="8494" w:type="dxa"/>
          </w:tcPr>
          <w:p w14:paraId="7A63632D" w14:textId="77777777" w:rsidR="00BD126C" w:rsidRDefault="00BD126C" w:rsidP="0002519B">
            <w:pPr>
              <w:pStyle w:val="2-"/>
            </w:pPr>
            <w:r>
              <w:t>#include &lt;stdio.h&gt;</w:t>
            </w:r>
          </w:p>
          <w:p w14:paraId="51E0A85D" w14:textId="77777777" w:rsidR="00BD126C" w:rsidRDefault="00BD126C" w:rsidP="0002519B">
            <w:pPr>
              <w:pStyle w:val="2-"/>
            </w:pPr>
            <w:r>
              <w:t>#include &lt;stdlib.h&gt;</w:t>
            </w:r>
          </w:p>
          <w:p w14:paraId="32A7CABB" w14:textId="77777777" w:rsidR="00BD126C" w:rsidRDefault="00BD126C" w:rsidP="0002519B">
            <w:pPr>
              <w:pStyle w:val="2-"/>
            </w:pPr>
          </w:p>
          <w:p w14:paraId="6A1944B1" w14:textId="77777777" w:rsidR="00BD126C" w:rsidRDefault="00BD126C" w:rsidP="0002519B">
            <w:pPr>
              <w:pStyle w:val="2-"/>
            </w:pPr>
            <w:r>
              <w:t>int main(const int argc, const char* argv[])</w:t>
            </w:r>
          </w:p>
          <w:p w14:paraId="666D358E" w14:textId="77777777" w:rsidR="00BD126C" w:rsidRDefault="00BD126C" w:rsidP="0002519B">
            <w:pPr>
              <w:pStyle w:val="2-"/>
            </w:pPr>
            <w:r>
              <w:t>{</w:t>
            </w:r>
          </w:p>
          <w:p w14:paraId="4046857E" w14:textId="1A10D2C8" w:rsidR="00BD126C" w:rsidRDefault="00BD126C" w:rsidP="0002519B">
            <w:pPr>
              <w:pStyle w:val="2-"/>
            </w:pPr>
            <w:r>
              <w:tab/>
            </w:r>
            <w:r w:rsidRPr="00BD126C">
              <w:t>printf("[BEGIN]\n");</w:t>
            </w:r>
          </w:p>
          <w:p w14:paraId="06AC8113" w14:textId="240A9AA3" w:rsidR="00BD126C" w:rsidRDefault="00BD126C" w:rsidP="0002519B">
            <w:pPr>
              <w:pStyle w:val="2-"/>
            </w:pPr>
            <w:r w:rsidRPr="00BD126C">
              <w:rPr>
                <w:color w:val="7030A0"/>
              </w:rPr>
              <w:t>#pragma omp parallel</w:t>
            </w:r>
            <w:r w:rsidRPr="00BD126C">
              <w:rPr>
                <w:color w:val="FF0000"/>
              </w:rPr>
              <w:t xml:space="preserve"> num_threads(3)</w:t>
            </w:r>
          </w:p>
          <w:p w14:paraId="22E06C61" w14:textId="77777777" w:rsidR="00BD126C" w:rsidRDefault="00BD126C" w:rsidP="0002519B">
            <w:pPr>
              <w:pStyle w:val="2-"/>
            </w:pPr>
            <w:r>
              <w:tab/>
              <w:t>printf("Hello, OpenMP!\n");</w:t>
            </w:r>
          </w:p>
          <w:p w14:paraId="453806D6" w14:textId="77777777" w:rsidR="00BD126C" w:rsidRDefault="00BD126C" w:rsidP="0002519B">
            <w:pPr>
              <w:pStyle w:val="2-"/>
            </w:pPr>
            <w:r>
              <w:tab/>
            </w:r>
            <w:r w:rsidRPr="00BD126C">
              <w:t>printf("[END]\n");</w:t>
            </w:r>
          </w:p>
          <w:p w14:paraId="16AA7ABD" w14:textId="546AFEAE" w:rsidR="00BD126C" w:rsidRDefault="00BD126C" w:rsidP="0002519B">
            <w:pPr>
              <w:pStyle w:val="2-"/>
            </w:pPr>
            <w:r>
              <w:tab/>
            </w:r>
            <w:r w:rsidRPr="00DD51B6">
              <w:t>return EXIT_SUCCESS;</w:t>
            </w:r>
          </w:p>
          <w:p w14:paraId="253372AA" w14:textId="77777777" w:rsidR="00BD126C" w:rsidRDefault="00BD126C" w:rsidP="0002519B">
            <w:pPr>
              <w:pStyle w:val="2-"/>
            </w:pPr>
            <w:r>
              <w:t>}</w:t>
            </w:r>
          </w:p>
        </w:tc>
      </w:tr>
    </w:tbl>
    <w:p w14:paraId="61B204A6" w14:textId="7B26BBE4"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2FFF28E6" w14:textId="77777777" w:rsidTr="0002519B">
        <w:tc>
          <w:tcPr>
            <w:tcW w:w="8494" w:type="dxa"/>
          </w:tcPr>
          <w:p w14:paraId="1C095FA0" w14:textId="2EA637B8" w:rsidR="00BD126C" w:rsidRDefault="00BD126C" w:rsidP="0002519B">
            <w:pPr>
              <w:pStyle w:val="2-"/>
              <w:rPr>
                <w:color w:val="auto"/>
              </w:rPr>
            </w:pPr>
            <w:r>
              <w:rPr>
                <w:color w:val="auto"/>
              </w:rPr>
              <w:t>[BEGIN]</w:t>
            </w:r>
          </w:p>
          <w:p w14:paraId="107FA612" w14:textId="77777777" w:rsidR="00BD126C" w:rsidRDefault="00BD126C" w:rsidP="0002519B">
            <w:pPr>
              <w:pStyle w:val="2-"/>
              <w:rPr>
                <w:color w:val="auto"/>
              </w:rPr>
            </w:pPr>
            <w:r w:rsidRPr="00DD51B6">
              <w:rPr>
                <w:color w:val="auto"/>
              </w:rPr>
              <w:t>Hello, OpenMP!</w:t>
            </w:r>
          </w:p>
          <w:p w14:paraId="45B601EF" w14:textId="77777777" w:rsidR="00BD126C" w:rsidRDefault="00BD126C" w:rsidP="0002519B">
            <w:pPr>
              <w:pStyle w:val="2-"/>
              <w:rPr>
                <w:color w:val="auto"/>
              </w:rPr>
            </w:pPr>
            <w:r w:rsidRPr="00DD51B6">
              <w:rPr>
                <w:color w:val="auto"/>
              </w:rPr>
              <w:t>Hello, OpenMP!</w:t>
            </w:r>
          </w:p>
          <w:p w14:paraId="39B46955" w14:textId="77777777" w:rsidR="00BD126C" w:rsidRDefault="00BD126C" w:rsidP="0002519B">
            <w:pPr>
              <w:pStyle w:val="2-"/>
              <w:rPr>
                <w:color w:val="auto"/>
              </w:rPr>
            </w:pPr>
            <w:r w:rsidRPr="00DD51B6">
              <w:rPr>
                <w:color w:val="auto"/>
              </w:rPr>
              <w:t>Hello, OpenMP!</w:t>
            </w:r>
          </w:p>
          <w:p w14:paraId="05693411" w14:textId="5939B366" w:rsidR="00BD126C" w:rsidRPr="00DD51B6" w:rsidRDefault="00BD126C" w:rsidP="0002519B">
            <w:pPr>
              <w:pStyle w:val="2-"/>
              <w:rPr>
                <w:color w:val="auto"/>
              </w:rPr>
            </w:pPr>
            <w:r>
              <w:rPr>
                <w:color w:val="auto"/>
              </w:rPr>
              <w:t>[END]</w:t>
            </w:r>
          </w:p>
        </w:tc>
      </w:tr>
    </w:tbl>
    <w:p w14:paraId="2481D19C" w14:textId="6E1E5625" w:rsidR="00BD126C" w:rsidRDefault="00BD126C" w:rsidP="00BD126C">
      <w:pPr>
        <w:pStyle w:val="a9"/>
        <w:keepNext/>
        <w:widowControl/>
        <w:spacing w:beforeLines="50" w:before="180"/>
        <w:ind w:firstLineChars="0" w:firstLine="0"/>
      </w:pPr>
      <w:r>
        <w:rPr>
          <w:rFonts w:hint="eastAsia"/>
        </w:rPr>
        <w:lastRenderedPageBreak/>
        <w:t>OpneMP</w:t>
      </w:r>
      <w:r>
        <w:rPr>
          <w:rFonts w:hint="eastAsia"/>
        </w:rPr>
        <w:t>のサンプル③：</w:t>
      </w:r>
      <w:r>
        <w:t xml:space="preserve"> </w:t>
      </w:r>
      <w:r>
        <w:t>論理プロセッサより多いスレッド数を指定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6EB9E5B" w14:textId="77777777" w:rsidTr="0002519B">
        <w:tc>
          <w:tcPr>
            <w:tcW w:w="8494" w:type="dxa"/>
          </w:tcPr>
          <w:p w14:paraId="23531D53" w14:textId="77777777" w:rsidR="00BD126C" w:rsidRDefault="00BD126C" w:rsidP="0002519B">
            <w:pPr>
              <w:pStyle w:val="2-"/>
            </w:pPr>
            <w:r>
              <w:t>#include &lt;stdio.h&gt;</w:t>
            </w:r>
          </w:p>
          <w:p w14:paraId="4698AFDA" w14:textId="77777777" w:rsidR="00BD126C" w:rsidRDefault="00BD126C" w:rsidP="0002519B">
            <w:pPr>
              <w:pStyle w:val="2-"/>
            </w:pPr>
            <w:r>
              <w:t>#include &lt;stdlib.h&gt;</w:t>
            </w:r>
          </w:p>
          <w:p w14:paraId="6A9F0899" w14:textId="77777777" w:rsidR="00BD126C" w:rsidRDefault="00BD126C" w:rsidP="0002519B">
            <w:pPr>
              <w:pStyle w:val="2-"/>
            </w:pPr>
          </w:p>
          <w:p w14:paraId="7219BD94" w14:textId="77777777" w:rsidR="00BD126C" w:rsidRDefault="00BD126C" w:rsidP="0002519B">
            <w:pPr>
              <w:pStyle w:val="2-"/>
            </w:pPr>
            <w:r>
              <w:t>int main(const int argc, const char* argv[])</w:t>
            </w:r>
          </w:p>
          <w:p w14:paraId="608ADB76" w14:textId="77777777" w:rsidR="00BD126C" w:rsidRDefault="00BD126C" w:rsidP="0002519B">
            <w:pPr>
              <w:pStyle w:val="2-"/>
            </w:pPr>
            <w:r>
              <w:t>{</w:t>
            </w:r>
          </w:p>
          <w:p w14:paraId="42167E9B" w14:textId="77777777" w:rsidR="00BD126C" w:rsidRDefault="00BD126C" w:rsidP="00BD126C">
            <w:pPr>
              <w:pStyle w:val="2-"/>
            </w:pPr>
            <w:r>
              <w:tab/>
            </w:r>
            <w:r w:rsidRPr="00BD126C">
              <w:t>printf("[BEGIN]\n");</w:t>
            </w:r>
          </w:p>
          <w:p w14:paraId="4A123215" w14:textId="416B6813" w:rsidR="00BD126C" w:rsidRDefault="00BD126C" w:rsidP="0002519B">
            <w:pPr>
              <w:pStyle w:val="2-"/>
            </w:pPr>
            <w:r w:rsidRPr="00BD126C">
              <w:rPr>
                <w:color w:val="7030A0"/>
              </w:rPr>
              <w:t>#pragma omp parallel</w:t>
            </w:r>
            <w:r>
              <w:rPr>
                <w:color w:val="FF0000"/>
              </w:rPr>
              <w:t xml:space="preserve"> num_threads(15</w:t>
            </w:r>
            <w:r w:rsidRPr="00BD126C">
              <w:rPr>
                <w:color w:val="FF0000"/>
              </w:rPr>
              <w:t>)</w:t>
            </w:r>
          </w:p>
          <w:p w14:paraId="37181EE7" w14:textId="77777777" w:rsidR="00BD126C" w:rsidRDefault="00BD126C" w:rsidP="0002519B">
            <w:pPr>
              <w:pStyle w:val="2-"/>
            </w:pPr>
            <w:r>
              <w:tab/>
              <w:t>printf("Hello, OpenMP!\n");</w:t>
            </w:r>
          </w:p>
          <w:p w14:paraId="4FD53802" w14:textId="77777777" w:rsidR="00BD126C" w:rsidRDefault="00BD126C" w:rsidP="00BD126C">
            <w:pPr>
              <w:pStyle w:val="2-"/>
            </w:pPr>
            <w:r>
              <w:tab/>
            </w:r>
            <w:r w:rsidRPr="00BD126C">
              <w:t>printf("[END]\n");</w:t>
            </w:r>
          </w:p>
          <w:p w14:paraId="33666480" w14:textId="77777777" w:rsidR="00BD126C" w:rsidRDefault="00BD126C" w:rsidP="0002519B">
            <w:pPr>
              <w:pStyle w:val="2-"/>
            </w:pPr>
            <w:r>
              <w:tab/>
            </w:r>
            <w:r w:rsidRPr="00DD51B6">
              <w:t>return EXIT_SUCCESS;</w:t>
            </w:r>
          </w:p>
          <w:p w14:paraId="7A2A6181" w14:textId="77777777" w:rsidR="00BD126C" w:rsidRDefault="00BD126C" w:rsidP="0002519B">
            <w:pPr>
              <w:pStyle w:val="2-"/>
            </w:pPr>
            <w:r>
              <w:t>}</w:t>
            </w:r>
          </w:p>
        </w:tc>
      </w:tr>
    </w:tbl>
    <w:p w14:paraId="5826D2B6" w14:textId="77777777"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05685EC6" w14:textId="77777777" w:rsidTr="0002519B">
        <w:tc>
          <w:tcPr>
            <w:tcW w:w="8494" w:type="dxa"/>
          </w:tcPr>
          <w:p w14:paraId="05995A5F" w14:textId="77777777" w:rsidR="00BD126C" w:rsidRDefault="00BD126C" w:rsidP="00BD126C">
            <w:pPr>
              <w:pStyle w:val="2-"/>
              <w:rPr>
                <w:color w:val="auto"/>
              </w:rPr>
            </w:pPr>
            <w:r>
              <w:rPr>
                <w:color w:val="auto"/>
              </w:rPr>
              <w:t>[BEGIN]</w:t>
            </w:r>
          </w:p>
          <w:p w14:paraId="6AC909AE" w14:textId="77777777" w:rsidR="00BD126C" w:rsidRDefault="00BD126C" w:rsidP="00BD126C">
            <w:pPr>
              <w:pStyle w:val="2-"/>
              <w:rPr>
                <w:color w:val="auto"/>
              </w:rPr>
            </w:pPr>
            <w:r w:rsidRPr="00DD51B6">
              <w:rPr>
                <w:color w:val="auto"/>
              </w:rPr>
              <w:t>Hello, OpenMP!</w:t>
            </w:r>
          </w:p>
          <w:p w14:paraId="3D854E26" w14:textId="77777777" w:rsidR="00BD126C" w:rsidRDefault="00BD126C" w:rsidP="00BD126C">
            <w:pPr>
              <w:pStyle w:val="2-"/>
              <w:rPr>
                <w:color w:val="auto"/>
              </w:rPr>
            </w:pPr>
            <w:r w:rsidRPr="00DD51B6">
              <w:rPr>
                <w:color w:val="auto"/>
              </w:rPr>
              <w:t>Hello, OpenMP!</w:t>
            </w:r>
          </w:p>
          <w:p w14:paraId="646E7F29" w14:textId="77777777" w:rsidR="00BD126C" w:rsidRDefault="00BD126C" w:rsidP="0002519B">
            <w:pPr>
              <w:pStyle w:val="2-"/>
              <w:rPr>
                <w:color w:val="auto"/>
              </w:rPr>
            </w:pPr>
            <w:r w:rsidRPr="00DD51B6">
              <w:rPr>
                <w:color w:val="auto"/>
              </w:rPr>
              <w:t>Hello, OpenMP!</w:t>
            </w:r>
          </w:p>
          <w:p w14:paraId="7E112913" w14:textId="77777777" w:rsidR="00BD126C" w:rsidRDefault="00BD126C" w:rsidP="0002519B">
            <w:pPr>
              <w:pStyle w:val="2-"/>
              <w:rPr>
                <w:color w:val="auto"/>
              </w:rPr>
            </w:pPr>
            <w:r w:rsidRPr="00DD51B6">
              <w:rPr>
                <w:color w:val="auto"/>
              </w:rPr>
              <w:t>Hello, OpenMP!</w:t>
            </w:r>
          </w:p>
          <w:p w14:paraId="369FB4F6" w14:textId="77777777" w:rsidR="00BD126C" w:rsidRDefault="00BD126C" w:rsidP="0002519B">
            <w:pPr>
              <w:pStyle w:val="2-"/>
              <w:rPr>
                <w:color w:val="auto"/>
              </w:rPr>
            </w:pPr>
            <w:r w:rsidRPr="00DD51B6">
              <w:rPr>
                <w:color w:val="auto"/>
              </w:rPr>
              <w:t>Hello, OpenMP!</w:t>
            </w:r>
          </w:p>
          <w:p w14:paraId="1C2A3508" w14:textId="77777777" w:rsidR="00BD126C" w:rsidRDefault="00BD126C" w:rsidP="00BD126C">
            <w:pPr>
              <w:pStyle w:val="2-"/>
              <w:rPr>
                <w:color w:val="auto"/>
              </w:rPr>
            </w:pPr>
            <w:r w:rsidRPr="00DD51B6">
              <w:rPr>
                <w:color w:val="auto"/>
              </w:rPr>
              <w:t>Hello, OpenMP!</w:t>
            </w:r>
          </w:p>
          <w:p w14:paraId="1A413193" w14:textId="77777777" w:rsidR="00BD126C" w:rsidRDefault="00BD126C" w:rsidP="00BD126C">
            <w:pPr>
              <w:pStyle w:val="2-"/>
              <w:rPr>
                <w:color w:val="auto"/>
              </w:rPr>
            </w:pPr>
            <w:r w:rsidRPr="00DD51B6">
              <w:rPr>
                <w:color w:val="auto"/>
              </w:rPr>
              <w:t>Hello, OpenMP!</w:t>
            </w:r>
          </w:p>
          <w:p w14:paraId="52179AAF" w14:textId="77777777" w:rsidR="00BD126C" w:rsidRDefault="00BD126C" w:rsidP="00BD126C">
            <w:pPr>
              <w:pStyle w:val="2-"/>
              <w:rPr>
                <w:color w:val="auto"/>
              </w:rPr>
            </w:pPr>
            <w:r w:rsidRPr="00DD51B6">
              <w:rPr>
                <w:color w:val="auto"/>
              </w:rPr>
              <w:t>Hello, OpenMP!</w:t>
            </w:r>
          </w:p>
          <w:p w14:paraId="6E9613F2" w14:textId="77777777" w:rsidR="00BD126C" w:rsidRDefault="00BD126C" w:rsidP="00BD126C">
            <w:pPr>
              <w:pStyle w:val="2-"/>
              <w:rPr>
                <w:color w:val="auto"/>
              </w:rPr>
            </w:pPr>
            <w:r w:rsidRPr="00DD51B6">
              <w:rPr>
                <w:color w:val="auto"/>
              </w:rPr>
              <w:t>Hello, OpenMP!</w:t>
            </w:r>
          </w:p>
          <w:p w14:paraId="0E882C18" w14:textId="77777777" w:rsidR="00BD126C" w:rsidRDefault="00BD126C" w:rsidP="00BD126C">
            <w:pPr>
              <w:pStyle w:val="2-"/>
              <w:rPr>
                <w:color w:val="auto"/>
              </w:rPr>
            </w:pPr>
            <w:r w:rsidRPr="00DD51B6">
              <w:rPr>
                <w:color w:val="auto"/>
              </w:rPr>
              <w:t>Hello, OpenMP!</w:t>
            </w:r>
          </w:p>
          <w:p w14:paraId="2188EE02" w14:textId="67D188AD" w:rsidR="00BD126C" w:rsidRDefault="00BD126C" w:rsidP="00BD126C">
            <w:pPr>
              <w:pStyle w:val="2-"/>
              <w:rPr>
                <w:color w:val="auto"/>
              </w:rPr>
            </w:pPr>
            <w:r w:rsidRPr="00DD51B6">
              <w:rPr>
                <w:color w:val="auto"/>
              </w:rPr>
              <w:t>Hello, OpenMP!</w:t>
            </w:r>
          </w:p>
          <w:p w14:paraId="1D1F95D3" w14:textId="77777777" w:rsidR="00BD126C" w:rsidRDefault="00BD126C" w:rsidP="00BD126C">
            <w:pPr>
              <w:pStyle w:val="2-"/>
              <w:rPr>
                <w:color w:val="auto"/>
              </w:rPr>
            </w:pPr>
            <w:r w:rsidRPr="00DD51B6">
              <w:rPr>
                <w:color w:val="auto"/>
              </w:rPr>
              <w:t>Hello, OpenMP!</w:t>
            </w:r>
          </w:p>
          <w:p w14:paraId="5FC383FC" w14:textId="77777777" w:rsidR="00BD126C" w:rsidRDefault="00BD126C" w:rsidP="00BD126C">
            <w:pPr>
              <w:pStyle w:val="2-"/>
              <w:rPr>
                <w:color w:val="auto"/>
              </w:rPr>
            </w:pPr>
            <w:r w:rsidRPr="00DD51B6">
              <w:rPr>
                <w:color w:val="auto"/>
              </w:rPr>
              <w:t>Hello, OpenMP!</w:t>
            </w:r>
          </w:p>
          <w:p w14:paraId="6AAB4D8F" w14:textId="77777777" w:rsidR="00BD126C" w:rsidRDefault="00BD126C" w:rsidP="00BD126C">
            <w:pPr>
              <w:pStyle w:val="2-"/>
              <w:rPr>
                <w:color w:val="auto"/>
              </w:rPr>
            </w:pPr>
            <w:r w:rsidRPr="00DD51B6">
              <w:rPr>
                <w:color w:val="auto"/>
              </w:rPr>
              <w:t>Hello, OpenMP!</w:t>
            </w:r>
          </w:p>
          <w:p w14:paraId="48CB602F" w14:textId="77777777" w:rsidR="00BD126C" w:rsidRDefault="00BD126C" w:rsidP="00BD126C">
            <w:pPr>
              <w:pStyle w:val="2-"/>
              <w:rPr>
                <w:color w:val="auto"/>
              </w:rPr>
            </w:pPr>
            <w:r w:rsidRPr="00DD51B6">
              <w:rPr>
                <w:color w:val="auto"/>
              </w:rPr>
              <w:t>Hello, OpenMP!</w:t>
            </w:r>
          </w:p>
          <w:p w14:paraId="7361AE4B" w14:textId="087767B0" w:rsidR="00BD126C" w:rsidRPr="00DD51B6" w:rsidRDefault="00BD126C" w:rsidP="00BD126C">
            <w:pPr>
              <w:pStyle w:val="2-"/>
              <w:rPr>
                <w:color w:val="auto"/>
              </w:rPr>
            </w:pPr>
            <w:r>
              <w:rPr>
                <w:color w:val="auto"/>
              </w:rPr>
              <w:t>[END]</w:t>
            </w:r>
          </w:p>
        </w:tc>
      </w:tr>
    </w:tbl>
    <w:p w14:paraId="7F5365AD" w14:textId="764EEAF5" w:rsidR="009B107B" w:rsidRDefault="009B107B" w:rsidP="009B107B">
      <w:pPr>
        <w:pStyle w:val="a9"/>
        <w:keepNext/>
        <w:widowControl/>
        <w:spacing w:beforeLines="50" w:before="180"/>
        <w:ind w:firstLineChars="0" w:firstLine="0"/>
      </w:pPr>
      <w:r>
        <w:rPr>
          <w:rFonts w:hint="eastAsia"/>
        </w:rPr>
        <w:t>OpneMP</w:t>
      </w:r>
      <w:r>
        <w:rPr>
          <w:rFonts w:hint="eastAsia"/>
        </w:rPr>
        <w:t>のサンプル④：</w:t>
      </w:r>
      <w:r>
        <w:t>処理ブロックを指定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6910276C" w14:textId="77777777" w:rsidTr="0002519B">
        <w:tc>
          <w:tcPr>
            <w:tcW w:w="8494" w:type="dxa"/>
          </w:tcPr>
          <w:p w14:paraId="3D70A59E" w14:textId="77777777" w:rsidR="009B107B" w:rsidRDefault="009B107B" w:rsidP="0002519B">
            <w:pPr>
              <w:pStyle w:val="2-"/>
            </w:pPr>
            <w:r>
              <w:t>#include &lt;stdio.h&gt;</w:t>
            </w:r>
          </w:p>
          <w:p w14:paraId="258E7D56" w14:textId="77777777" w:rsidR="009B107B" w:rsidRDefault="009B107B" w:rsidP="0002519B">
            <w:pPr>
              <w:pStyle w:val="2-"/>
            </w:pPr>
            <w:r>
              <w:t>#include &lt;stdlib.h&gt;</w:t>
            </w:r>
          </w:p>
          <w:p w14:paraId="666B0509" w14:textId="77777777" w:rsidR="009B107B" w:rsidRDefault="009B107B" w:rsidP="0002519B">
            <w:pPr>
              <w:pStyle w:val="2-"/>
            </w:pPr>
          </w:p>
          <w:p w14:paraId="32AD1E56" w14:textId="77777777" w:rsidR="009B107B" w:rsidRDefault="009B107B" w:rsidP="0002519B">
            <w:pPr>
              <w:pStyle w:val="2-"/>
            </w:pPr>
            <w:r>
              <w:t>int main(const int argc, const char* argv[])</w:t>
            </w:r>
          </w:p>
          <w:p w14:paraId="36718A95" w14:textId="77777777" w:rsidR="009B107B" w:rsidRDefault="009B107B" w:rsidP="0002519B">
            <w:pPr>
              <w:pStyle w:val="2-"/>
            </w:pPr>
            <w:r>
              <w:t>{</w:t>
            </w:r>
          </w:p>
          <w:p w14:paraId="342DD71E" w14:textId="3EFC5A2D" w:rsidR="009B107B" w:rsidRDefault="009B107B" w:rsidP="0002519B">
            <w:pPr>
              <w:pStyle w:val="2-"/>
            </w:pPr>
            <w:r w:rsidRPr="00BD126C">
              <w:rPr>
                <w:color w:val="7030A0"/>
              </w:rPr>
              <w:t>#pragma omp parallel</w:t>
            </w:r>
            <w:r>
              <w:rPr>
                <w:color w:val="FF0000"/>
              </w:rPr>
              <w:t xml:space="preserve"> num_threads(3</w:t>
            </w:r>
            <w:r w:rsidRPr="00BD126C">
              <w:rPr>
                <w:color w:val="FF0000"/>
              </w:rPr>
              <w:t>)</w:t>
            </w:r>
          </w:p>
          <w:p w14:paraId="7B285F00" w14:textId="77777777" w:rsidR="009B107B" w:rsidRPr="004A2B4E" w:rsidRDefault="009B107B" w:rsidP="009B107B">
            <w:pPr>
              <w:pStyle w:val="2-"/>
              <w:rPr>
                <w:color w:val="FF0000"/>
              </w:rPr>
            </w:pPr>
            <w:r>
              <w:tab/>
            </w:r>
            <w:r w:rsidRPr="004A2B4E">
              <w:rPr>
                <w:color w:val="FF0000"/>
              </w:rPr>
              <w:t>{</w:t>
            </w:r>
          </w:p>
          <w:p w14:paraId="19DDB9D0" w14:textId="3F04EF3E" w:rsidR="009B107B" w:rsidRDefault="009B107B" w:rsidP="009B107B">
            <w:pPr>
              <w:pStyle w:val="2-"/>
            </w:pPr>
            <w:r>
              <w:tab/>
            </w:r>
            <w:r>
              <w:tab/>
            </w:r>
            <w:r w:rsidRPr="00BD126C">
              <w:t>printf("[BEGIN]\n");</w:t>
            </w:r>
          </w:p>
          <w:p w14:paraId="5DA260B4" w14:textId="3B5AE4DB" w:rsidR="009B107B" w:rsidRDefault="009B107B" w:rsidP="0002519B">
            <w:pPr>
              <w:pStyle w:val="2-"/>
            </w:pPr>
            <w:r>
              <w:tab/>
            </w:r>
            <w:r>
              <w:tab/>
              <w:t>printf("Hello, OpenMP!\n");</w:t>
            </w:r>
          </w:p>
          <w:p w14:paraId="3964CC2E" w14:textId="290A7C67" w:rsidR="009B107B" w:rsidRDefault="009B107B" w:rsidP="0002519B">
            <w:pPr>
              <w:pStyle w:val="2-"/>
            </w:pPr>
            <w:r>
              <w:tab/>
            </w:r>
            <w:r>
              <w:tab/>
            </w:r>
            <w:r w:rsidRPr="00BD126C">
              <w:t>printf("[END]\n");</w:t>
            </w:r>
          </w:p>
          <w:p w14:paraId="125342E7" w14:textId="1C0EE07C" w:rsidR="009B107B" w:rsidRDefault="009B107B" w:rsidP="0002519B">
            <w:pPr>
              <w:pStyle w:val="2-"/>
            </w:pPr>
            <w:r>
              <w:tab/>
            </w:r>
            <w:r w:rsidRPr="004A2B4E">
              <w:rPr>
                <w:color w:val="FF0000"/>
              </w:rPr>
              <w:t>}</w:t>
            </w:r>
          </w:p>
          <w:p w14:paraId="6AF9E50A" w14:textId="77777777" w:rsidR="009B107B" w:rsidRDefault="009B107B" w:rsidP="0002519B">
            <w:pPr>
              <w:pStyle w:val="2-"/>
            </w:pPr>
            <w:r>
              <w:tab/>
            </w:r>
            <w:r w:rsidRPr="00DD51B6">
              <w:t>return EXIT_SUCCESS;</w:t>
            </w:r>
          </w:p>
          <w:p w14:paraId="0FD492CB" w14:textId="77777777" w:rsidR="009B107B" w:rsidRDefault="009B107B" w:rsidP="0002519B">
            <w:pPr>
              <w:pStyle w:val="2-"/>
            </w:pPr>
            <w:r>
              <w:t>}</w:t>
            </w:r>
          </w:p>
        </w:tc>
      </w:tr>
    </w:tbl>
    <w:p w14:paraId="2BC5447C" w14:textId="77777777" w:rsidR="009B107B" w:rsidRPr="0089500A" w:rsidRDefault="009B107B" w:rsidP="009B107B">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24617540" w14:textId="77777777" w:rsidTr="0002519B">
        <w:tc>
          <w:tcPr>
            <w:tcW w:w="8494" w:type="dxa"/>
          </w:tcPr>
          <w:p w14:paraId="559D397C" w14:textId="77777777" w:rsidR="004A2B4E" w:rsidRPr="004A2B4E" w:rsidRDefault="004A2B4E" w:rsidP="004A2B4E">
            <w:pPr>
              <w:pStyle w:val="2-"/>
              <w:rPr>
                <w:color w:val="auto"/>
              </w:rPr>
            </w:pPr>
            <w:r w:rsidRPr="004A2B4E">
              <w:rPr>
                <w:color w:val="auto"/>
              </w:rPr>
              <w:t>[BEGIN]</w:t>
            </w:r>
          </w:p>
          <w:p w14:paraId="0BB31BB9" w14:textId="77777777" w:rsidR="004A2B4E" w:rsidRPr="004A2B4E" w:rsidRDefault="004A2B4E" w:rsidP="004A2B4E">
            <w:pPr>
              <w:pStyle w:val="2-"/>
              <w:rPr>
                <w:color w:val="auto"/>
              </w:rPr>
            </w:pPr>
            <w:r w:rsidRPr="004A2B4E">
              <w:rPr>
                <w:color w:val="auto"/>
              </w:rPr>
              <w:t>Hello, OpenMP!</w:t>
            </w:r>
          </w:p>
          <w:p w14:paraId="713B3B3B" w14:textId="77777777" w:rsidR="004A2B4E" w:rsidRPr="004A2B4E" w:rsidRDefault="004A2B4E" w:rsidP="004A2B4E">
            <w:pPr>
              <w:pStyle w:val="2-"/>
              <w:rPr>
                <w:color w:val="auto"/>
              </w:rPr>
            </w:pPr>
            <w:r w:rsidRPr="004A2B4E">
              <w:rPr>
                <w:color w:val="auto"/>
              </w:rPr>
              <w:t>[END]</w:t>
            </w:r>
          </w:p>
          <w:p w14:paraId="085C3B07" w14:textId="77777777" w:rsidR="004A2B4E" w:rsidRPr="004A2B4E" w:rsidRDefault="004A2B4E" w:rsidP="004A2B4E">
            <w:pPr>
              <w:pStyle w:val="2-"/>
              <w:rPr>
                <w:color w:val="auto"/>
              </w:rPr>
            </w:pPr>
            <w:r w:rsidRPr="004A2B4E">
              <w:rPr>
                <w:color w:val="auto"/>
              </w:rPr>
              <w:t>[BEGIN]</w:t>
            </w:r>
          </w:p>
          <w:p w14:paraId="555120EE" w14:textId="77777777" w:rsidR="004A2B4E" w:rsidRPr="004A2B4E" w:rsidRDefault="004A2B4E" w:rsidP="004A2B4E">
            <w:pPr>
              <w:pStyle w:val="2-"/>
              <w:rPr>
                <w:color w:val="auto"/>
              </w:rPr>
            </w:pPr>
            <w:r w:rsidRPr="004A2B4E">
              <w:rPr>
                <w:color w:val="auto"/>
              </w:rPr>
              <w:t>Hello, OpenMP!</w:t>
            </w:r>
          </w:p>
          <w:p w14:paraId="24693CCE" w14:textId="77777777" w:rsidR="004A2B4E" w:rsidRPr="004A2B4E" w:rsidRDefault="004A2B4E" w:rsidP="004A2B4E">
            <w:pPr>
              <w:pStyle w:val="2-"/>
              <w:rPr>
                <w:color w:val="auto"/>
              </w:rPr>
            </w:pPr>
            <w:r w:rsidRPr="004A2B4E">
              <w:rPr>
                <w:color w:val="auto"/>
              </w:rPr>
              <w:t>[END]</w:t>
            </w:r>
          </w:p>
          <w:p w14:paraId="744E655A" w14:textId="77777777" w:rsidR="004A2B4E" w:rsidRPr="004A2B4E" w:rsidRDefault="004A2B4E" w:rsidP="004A2B4E">
            <w:pPr>
              <w:pStyle w:val="2-"/>
              <w:rPr>
                <w:color w:val="auto"/>
              </w:rPr>
            </w:pPr>
            <w:r w:rsidRPr="004A2B4E">
              <w:rPr>
                <w:color w:val="auto"/>
              </w:rPr>
              <w:t>[BEGIN]</w:t>
            </w:r>
          </w:p>
          <w:p w14:paraId="7E932893" w14:textId="77777777" w:rsidR="004A2B4E" w:rsidRPr="004A2B4E" w:rsidRDefault="004A2B4E" w:rsidP="004A2B4E">
            <w:pPr>
              <w:pStyle w:val="2-"/>
              <w:rPr>
                <w:color w:val="auto"/>
              </w:rPr>
            </w:pPr>
            <w:r w:rsidRPr="004A2B4E">
              <w:rPr>
                <w:color w:val="auto"/>
              </w:rPr>
              <w:t>Hello, OpenMP!</w:t>
            </w:r>
          </w:p>
          <w:p w14:paraId="611CAE8E" w14:textId="0759064D" w:rsidR="009B107B" w:rsidRPr="00DD51B6" w:rsidRDefault="004A2B4E" w:rsidP="0002519B">
            <w:pPr>
              <w:pStyle w:val="2-"/>
              <w:rPr>
                <w:color w:val="auto"/>
              </w:rPr>
            </w:pPr>
            <w:r>
              <w:rPr>
                <w:color w:val="auto"/>
              </w:rPr>
              <w:t>[END]</w:t>
            </w:r>
          </w:p>
        </w:tc>
      </w:tr>
    </w:tbl>
    <w:p w14:paraId="217DCD0C" w14:textId="5ED25CB8" w:rsidR="004A2B4E" w:rsidRDefault="004A2B4E" w:rsidP="004A2B4E">
      <w:pPr>
        <w:pStyle w:val="a9"/>
        <w:keepNext/>
        <w:widowControl/>
        <w:spacing w:beforeLines="50" w:before="180"/>
        <w:ind w:firstLineChars="0" w:firstLine="0"/>
      </w:pPr>
      <w:r>
        <w:rPr>
          <w:rFonts w:hint="eastAsia"/>
        </w:rPr>
        <w:t>OpneMP</w:t>
      </w:r>
      <w:r>
        <w:rPr>
          <w:rFonts w:hint="eastAsia"/>
        </w:rPr>
        <w:t>のサンプル⑤：</w:t>
      </w:r>
      <w:r w:rsidR="00581543">
        <w:rPr>
          <w:rFonts w:hint="eastAsia"/>
        </w:rPr>
        <w:t>OpenMP</w:t>
      </w:r>
      <w:r w:rsidR="00581543">
        <w:rPr>
          <w:rFonts w:hint="eastAsia"/>
        </w:rPr>
        <w:t>の</w:t>
      </w:r>
      <w:r>
        <w:rPr>
          <w:rFonts w:hint="eastAsia"/>
        </w:rPr>
        <w:t>関数を使用</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448947E8" w14:textId="77777777" w:rsidTr="0002519B">
        <w:tc>
          <w:tcPr>
            <w:tcW w:w="8494" w:type="dxa"/>
          </w:tcPr>
          <w:p w14:paraId="0D890BB4" w14:textId="77777777" w:rsidR="004A2B4E" w:rsidRDefault="004A2B4E" w:rsidP="004A2B4E">
            <w:pPr>
              <w:pStyle w:val="2-"/>
            </w:pPr>
            <w:r>
              <w:t>#include &lt;stdio.h&gt;</w:t>
            </w:r>
          </w:p>
          <w:p w14:paraId="5D92B0E3" w14:textId="77777777" w:rsidR="004A2B4E" w:rsidRDefault="004A2B4E" w:rsidP="004A2B4E">
            <w:pPr>
              <w:pStyle w:val="2-"/>
            </w:pPr>
            <w:r>
              <w:t>#include &lt;stdlib.h&gt;</w:t>
            </w:r>
          </w:p>
          <w:p w14:paraId="5F98CCA7" w14:textId="77777777" w:rsidR="004A2B4E" w:rsidRDefault="004A2B4E" w:rsidP="004A2B4E">
            <w:pPr>
              <w:pStyle w:val="2-"/>
            </w:pPr>
          </w:p>
          <w:p w14:paraId="03F01ADB" w14:textId="77777777" w:rsidR="004A2B4E" w:rsidRPr="004A2B4E" w:rsidRDefault="004A2B4E" w:rsidP="004A2B4E">
            <w:pPr>
              <w:pStyle w:val="2-"/>
              <w:rPr>
                <w:color w:val="FF0000"/>
              </w:rPr>
            </w:pPr>
            <w:r w:rsidRPr="004A2B4E">
              <w:rPr>
                <w:color w:val="FF0000"/>
              </w:rPr>
              <w:t>#ifdef _OPENMP</w:t>
            </w:r>
          </w:p>
          <w:p w14:paraId="2D430486" w14:textId="77777777" w:rsidR="004A2B4E" w:rsidRPr="004A2B4E" w:rsidRDefault="004A2B4E" w:rsidP="004A2B4E">
            <w:pPr>
              <w:pStyle w:val="2-"/>
              <w:rPr>
                <w:color w:val="FF0000"/>
              </w:rPr>
            </w:pPr>
            <w:r w:rsidRPr="004A2B4E">
              <w:rPr>
                <w:color w:val="FF0000"/>
              </w:rPr>
              <w:lastRenderedPageBreak/>
              <w:t>#include &lt;omp.h&gt;</w:t>
            </w:r>
          </w:p>
          <w:p w14:paraId="7F114EA9" w14:textId="77777777" w:rsidR="004A2B4E" w:rsidRPr="004A2B4E" w:rsidRDefault="004A2B4E" w:rsidP="004A2B4E">
            <w:pPr>
              <w:pStyle w:val="2-"/>
              <w:rPr>
                <w:color w:val="FF0000"/>
              </w:rPr>
            </w:pPr>
            <w:r w:rsidRPr="004A2B4E">
              <w:rPr>
                <w:color w:val="FF0000"/>
              </w:rPr>
              <w:t>#endif</w:t>
            </w:r>
          </w:p>
          <w:p w14:paraId="6C1EEA55" w14:textId="77777777" w:rsidR="004A2B4E" w:rsidRDefault="004A2B4E" w:rsidP="004A2B4E">
            <w:pPr>
              <w:pStyle w:val="2-"/>
            </w:pPr>
          </w:p>
          <w:p w14:paraId="7910B962" w14:textId="77777777" w:rsidR="004A2B4E" w:rsidRDefault="004A2B4E" w:rsidP="004A2B4E">
            <w:pPr>
              <w:pStyle w:val="2-"/>
            </w:pPr>
            <w:r>
              <w:t>int main(const int argc, const char* argv[])</w:t>
            </w:r>
          </w:p>
          <w:p w14:paraId="11A4E435" w14:textId="77777777" w:rsidR="004A2B4E" w:rsidRDefault="004A2B4E" w:rsidP="004A2B4E">
            <w:pPr>
              <w:pStyle w:val="2-"/>
            </w:pPr>
            <w:r>
              <w:t>{</w:t>
            </w:r>
          </w:p>
          <w:p w14:paraId="7DD3859D" w14:textId="77777777" w:rsidR="004A2B4E" w:rsidRPr="004A2B4E" w:rsidRDefault="004A2B4E" w:rsidP="004A2B4E">
            <w:pPr>
              <w:pStyle w:val="2-"/>
              <w:rPr>
                <w:color w:val="FF0000"/>
              </w:rPr>
            </w:pPr>
            <w:r w:rsidRPr="004A2B4E">
              <w:rPr>
                <w:color w:val="FF0000"/>
              </w:rPr>
              <w:t>#ifdef _OPENMP</w:t>
            </w:r>
          </w:p>
          <w:p w14:paraId="36B9D95D" w14:textId="77777777" w:rsidR="004A2B4E" w:rsidRPr="004A2B4E" w:rsidRDefault="004A2B4E" w:rsidP="004A2B4E">
            <w:pPr>
              <w:pStyle w:val="2-"/>
              <w:rPr>
                <w:color w:val="FF0000"/>
              </w:rPr>
            </w:pPr>
            <w:r w:rsidRPr="004A2B4E">
              <w:rPr>
                <w:color w:val="FF0000"/>
              </w:rPr>
              <w:tab/>
              <w:t>printf("omp_get_num_procs()=%d\n", omp_get_num_procs());</w:t>
            </w:r>
          </w:p>
          <w:p w14:paraId="12D48C0C" w14:textId="77777777" w:rsidR="004A2B4E" w:rsidRPr="004A2B4E" w:rsidRDefault="004A2B4E" w:rsidP="004A2B4E">
            <w:pPr>
              <w:pStyle w:val="2-"/>
              <w:rPr>
                <w:color w:val="FF0000"/>
              </w:rPr>
            </w:pPr>
            <w:r w:rsidRPr="004A2B4E">
              <w:rPr>
                <w:color w:val="FF0000"/>
              </w:rPr>
              <w:tab/>
              <w:t>printf("omp_get_max_threads()=%d\n", omp_get_max_threads());</w:t>
            </w:r>
          </w:p>
          <w:p w14:paraId="3D0AA39D" w14:textId="77777777" w:rsidR="004A2B4E" w:rsidRPr="004A2B4E" w:rsidRDefault="004A2B4E" w:rsidP="004A2B4E">
            <w:pPr>
              <w:pStyle w:val="2-"/>
              <w:rPr>
                <w:color w:val="FF0000"/>
              </w:rPr>
            </w:pPr>
            <w:r w:rsidRPr="004A2B4E">
              <w:rPr>
                <w:color w:val="FF0000"/>
              </w:rPr>
              <w:t>#endif</w:t>
            </w:r>
          </w:p>
          <w:p w14:paraId="2633A3E8" w14:textId="5C33A283" w:rsidR="004A2B4E" w:rsidRDefault="004A2B4E" w:rsidP="004A2B4E">
            <w:pPr>
              <w:pStyle w:val="2-"/>
            </w:pPr>
            <w:r>
              <w:tab/>
            </w:r>
            <w:r w:rsidRPr="00DD51B6">
              <w:t>return EXIT_SUCCESS;</w:t>
            </w:r>
          </w:p>
          <w:p w14:paraId="2623BFFE" w14:textId="77777777" w:rsidR="004A2B4E" w:rsidRDefault="004A2B4E" w:rsidP="0002519B">
            <w:pPr>
              <w:pStyle w:val="2-"/>
            </w:pPr>
            <w:r>
              <w:t>}</w:t>
            </w:r>
          </w:p>
        </w:tc>
      </w:tr>
    </w:tbl>
    <w:p w14:paraId="61985C32" w14:textId="77777777" w:rsidR="004A2B4E" w:rsidRPr="0089500A" w:rsidRDefault="004A2B4E" w:rsidP="004A2B4E">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0B2B423C" w14:textId="77777777" w:rsidTr="0002519B">
        <w:tc>
          <w:tcPr>
            <w:tcW w:w="8494" w:type="dxa"/>
          </w:tcPr>
          <w:p w14:paraId="5FA12C2B" w14:textId="77777777" w:rsidR="004A2B4E" w:rsidRPr="004A2B4E" w:rsidRDefault="004A2B4E" w:rsidP="004A2B4E">
            <w:pPr>
              <w:pStyle w:val="2-"/>
              <w:rPr>
                <w:color w:val="auto"/>
              </w:rPr>
            </w:pPr>
            <w:r w:rsidRPr="004A2B4E">
              <w:rPr>
                <w:color w:val="auto"/>
              </w:rPr>
              <w:t>omp_get_num_procs()=8</w:t>
            </w:r>
          </w:p>
          <w:p w14:paraId="391C3BB4" w14:textId="452852ED" w:rsidR="004A2B4E" w:rsidRPr="00DD51B6" w:rsidRDefault="004A2B4E" w:rsidP="004A2B4E">
            <w:pPr>
              <w:pStyle w:val="2-"/>
              <w:rPr>
                <w:color w:val="auto"/>
              </w:rPr>
            </w:pPr>
            <w:r w:rsidRPr="004A2B4E">
              <w:rPr>
                <w:color w:val="auto"/>
              </w:rPr>
              <w:t>omp_get_max_threads()=8</w:t>
            </w:r>
          </w:p>
        </w:tc>
      </w:tr>
    </w:tbl>
    <w:p w14:paraId="5A0E3765" w14:textId="764CADF0" w:rsidR="004A2B4E" w:rsidRDefault="004A2B4E" w:rsidP="004A2B4E">
      <w:pPr>
        <w:pStyle w:val="a9"/>
        <w:keepNext/>
        <w:widowControl/>
        <w:spacing w:beforeLines="50" w:before="180"/>
        <w:ind w:firstLineChars="0" w:firstLine="0"/>
      </w:pPr>
      <w:r>
        <w:rPr>
          <w:rFonts w:hint="eastAsia"/>
        </w:rPr>
        <w:t>OpneMP</w:t>
      </w:r>
      <w:r>
        <w:rPr>
          <w:rFonts w:hint="eastAsia"/>
        </w:rPr>
        <w:t>のサンプル⑥：</w:t>
      </w:r>
      <w:r>
        <w:rPr>
          <w:rFonts w:hint="eastAsia"/>
        </w:rPr>
        <w:t xml:space="preserve"> </w:t>
      </w:r>
      <w:r w:rsidR="00E84DBD">
        <w:rPr>
          <w:rFonts w:hint="eastAsia"/>
        </w:rPr>
        <w:t>ワークシェアリング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24D58757" w14:textId="77777777" w:rsidTr="0002519B">
        <w:tc>
          <w:tcPr>
            <w:tcW w:w="8494" w:type="dxa"/>
          </w:tcPr>
          <w:p w14:paraId="6385E21A" w14:textId="77777777" w:rsidR="00A43E8F" w:rsidRDefault="00A43E8F" w:rsidP="00A43E8F">
            <w:pPr>
              <w:pStyle w:val="2-"/>
            </w:pPr>
            <w:r>
              <w:t>#include &lt;stdio.h&gt;</w:t>
            </w:r>
          </w:p>
          <w:p w14:paraId="223FE367" w14:textId="77777777" w:rsidR="00A43E8F" w:rsidRDefault="00A43E8F" w:rsidP="00A43E8F">
            <w:pPr>
              <w:pStyle w:val="2-"/>
            </w:pPr>
            <w:r>
              <w:t>#include &lt;stdlib.h&gt;</w:t>
            </w:r>
          </w:p>
          <w:p w14:paraId="0EF9E36F" w14:textId="41F0534F" w:rsidR="00A43E8F" w:rsidRDefault="00A43E8F" w:rsidP="00A43E8F">
            <w:pPr>
              <w:pStyle w:val="2-"/>
            </w:pPr>
            <w:r w:rsidRPr="00A43E8F">
              <w:t>#include &lt;Windows.h&gt;</w:t>
            </w:r>
          </w:p>
          <w:p w14:paraId="3BB8D896" w14:textId="77777777" w:rsidR="00A43E8F" w:rsidRDefault="00A43E8F" w:rsidP="00A43E8F">
            <w:pPr>
              <w:pStyle w:val="2-"/>
            </w:pPr>
          </w:p>
          <w:p w14:paraId="2396CD67" w14:textId="77777777" w:rsidR="00A43E8F" w:rsidRPr="00A43E8F" w:rsidRDefault="00A43E8F" w:rsidP="00A43E8F">
            <w:pPr>
              <w:pStyle w:val="2-"/>
              <w:rPr>
                <w:color w:val="FF0000"/>
              </w:rPr>
            </w:pPr>
            <w:r w:rsidRPr="00A43E8F">
              <w:rPr>
                <w:color w:val="FF0000"/>
              </w:rPr>
              <w:t>#ifdef _OPENMP</w:t>
            </w:r>
          </w:p>
          <w:p w14:paraId="6B52A51C" w14:textId="77777777" w:rsidR="00A43E8F" w:rsidRPr="00A43E8F" w:rsidRDefault="00A43E8F" w:rsidP="00A43E8F">
            <w:pPr>
              <w:pStyle w:val="2-"/>
              <w:rPr>
                <w:color w:val="FF0000"/>
              </w:rPr>
            </w:pPr>
            <w:r w:rsidRPr="00A43E8F">
              <w:rPr>
                <w:color w:val="FF0000"/>
              </w:rPr>
              <w:t>#include &lt;omp.h&gt;</w:t>
            </w:r>
          </w:p>
          <w:p w14:paraId="5C9501F4" w14:textId="77777777" w:rsidR="00A43E8F" w:rsidRPr="00A43E8F" w:rsidRDefault="00A43E8F" w:rsidP="00A43E8F">
            <w:pPr>
              <w:pStyle w:val="2-"/>
              <w:rPr>
                <w:color w:val="FF0000"/>
              </w:rPr>
            </w:pPr>
            <w:r w:rsidRPr="00A43E8F">
              <w:rPr>
                <w:color w:val="FF0000"/>
              </w:rPr>
              <w:t>#endif</w:t>
            </w:r>
          </w:p>
          <w:p w14:paraId="002C9BF0" w14:textId="77777777" w:rsidR="00A43E8F" w:rsidRDefault="00A43E8F" w:rsidP="00A43E8F">
            <w:pPr>
              <w:pStyle w:val="2-"/>
            </w:pPr>
          </w:p>
          <w:p w14:paraId="3D59D8FF" w14:textId="2FB49D2B" w:rsidR="00A43E8F" w:rsidRPr="00A43E8F" w:rsidRDefault="00A43E8F" w:rsidP="00A43E8F">
            <w:pPr>
              <w:pStyle w:val="2-"/>
              <w:rPr>
                <w:color w:val="00B050"/>
              </w:rPr>
            </w:pPr>
            <w:r w:rsidRPr="00A43E8F">
              <w:rPr>
                <w:color w:val="00B050"/>
              </w:rPr>
              <w:t>//素数判定</w:t>
            </w:r>
          </w:p>
          <w:p w14:paraId="4A66E9B4" w14:textId="77777777" w:rsidR="00A43E8F" w:rsidRDefault="00A43E8F" w:rsidP="00A43E8F">
            <w:pPr>
              <w:pStyle w:val="2-"/>
            </w:pPr>
            <w:r>
              <w:t>bool isPrime(const int n)</w:t>
            </w:r>
          </w:p>
          <w:p w14:paraId="69207BFA" w14:textId="77777777" w:rsidR="00A43E8F" w:rsidRDefault="00A43E8F" w:rsidP="00A43E8F">
            <w:pPr>
              <w:pStyle w:val="2-"/>
            </w:pPr>
            <w:r>
              <w:t>{</w:t>
            </w:r>
          </w:p>
          <w:p w14:paraId="1E410907" w14:textId="77777777" w:rsidR="00A43E8F" w:rsidRDefault="00A43E8F" w:rsidP="00A43E8F">
            <w:pPr>
              <w:pStyle w:val="2-"/>
            </w:pPr>
            <w:r>
              <w:tab/>
              <w:t>if (n &lt; 2)</w:t>
            </w:r>
          </w:p>
          <w:p w14:paraId="400417E7" w14:textId="77777777" w:rsidR="00A43E8F" w:rsidRDefault="00A43E8F" w:rsidP="00A43E8F">
            <w:pPr>
              <w:pStyle w:val="2-"/>
            </w:pPr>
            <w:r>
              <w:tab/>
            </w:r>
            <w:r>
              <w:tab/>
              <w:t>return false;</w:t>
            </w:r>
          </w:p>
          <w:p w14:paraId="7815C1E5" w14:textId="77777777" w:rsidR="00A43E8F" w:rsidRDefault="00A43E8F" w:rsidP="00A43E8F">
            <w:pPr>
              <w:pStyle w:val="2-"/>
            </w:pPr>
            <w:r>
              <w:tab/>
              <w:t>else if (n == 2)</w:t>
            </w:r>
          </w:p>
          <w:p w14:paraId="75BC6B3E" w14:textId="77777777" w:rsidR="00A43E8F" w:rsidRDefault="00A43E8F" w:rsidP="00A43E8F">
            <w:pPr>
              <w:pStyle w:val="2-"/>
            </w:pPr>
            <w:r>
              <w:tab/>
            </w:r>
            <w:r>
              <w:tab/>
              <w:t>return true;</w:t>
            </w:r>
          </w:p>
          <w:p w14:paraId="586B2FDE" w14:textId="77777777" w:rsidR="00A43E8F" w:rsidRDefault="00A43E8F" w:rsidP="00A43E8F">
            <w:pPr>
              <w:pStyle w:val="2-"/>
            </w:pPr>
            <w:r>
              <w:tab/>
              <w:t>else if (n % 2 == 0)</w:t>
            </w:r>
          </w:p>
          <w:p w14:paraId="23184BB7" w14:textId="77777777" w:rsidR="00A43E8F" w:rsidRDefault="00A43E8F" w:rsidP="00A43E8F">
            <w:pPr>
              <w:pStyle w:val="2-"/>
            </w:pPr>
            <w:r>
              <w:tab/>
            </w:r>
            <w:r>
              <w:tab/>
              <w:t>return false;</w:t>
            </w:r>
          </w:p>
          <w:p w14:paraId="761D6CD1" w14:textId="77777777" w:rsidR="00A43E8F" w:rsidRDefault="00A43E8F" w:rsidP="00A43E8F">
            <w:pPr>
              <w:pStyle w:val="2-"/>
            </w:pPr>
            <w:r>
              <w:tab/>
              <w:t>for (int i = 3; i &lt;= n / i; i += 2)</w:t>
            </w:r>
          </w:p>
          <w:p w14:paraId="61E476C0" w14:textId="77777777" w:rsidR="00A43E8F" w:rsidRDefault="00A43E8F" w:rsidP="00A43E8F">
            <w:pPr>
              <w:pStyle w:val="2-"/>
            </w:pPr>
            <w:r>
              <w:tab/>
              <w:t>{</w:t>
            </w:r>
          </w:p>
          <w:p w14:paraId="14AC8216" w14:textId="77777777" w:rsidR="00A43E8F" w:rsidRDefault="00A43E8F" w:rsidP="00A43E8F">
            <w:pPr>
              <w:pStyle w:val="2-"/>
            </w:pPr>
            <w:r>
              <w:tab/>
            </w:r>
            <w:r>
              <w:tab/>
              <w:t>if (n % i == 0)</w:t>
            </w:r>
          </w:p>
          <w:p w14:paraId="390753C5" w14:textId="77777777" w:rsidR="00A43E8F" w:rsidRDefault="00A43E8F" w:rsidP="00A43E8F">
            <w:pPr>
              <w:pStyle w:val="2-"/>
            </w:pPr>
            <w:r>
              <w:tab/>
            </w:r>
            <w:r>
              <w:tab/>
            </w:r>
            <w:r>
              <w:tab/>
              <w:t>return false;</w:t>
            </w:r>
          </w:p>
          <w:p w14:paraId="692574DF" w14:textId="77777777" w:rsidR="00A43E8F" w:rsidRDefault="00A43E8F" w:rsidP="00A43E8F">
            <w:pPr>
              <w:pStyle w:val="2-"/>
            </w:pPr>
            <w:r>
              <w:tab/>
              <w:t>}</w:t>
            </w:r>
          </w:p>
          <w:p w14:paraId="5D0173B7" w14:textId="77777777" w:rsidR="00A43E8F" w:rsidRDefault="00A43E8F" w:rsidP="00A43E8F">
            <w:pPr>
              <w:pStyle w:val="2-"/>
            </w:pPr>
            <w:r>
              <w:tab/>
              <w:t>return true;</w:t>
            </w:r>
          </w:p>
          <w:p w14:paraId="1BC1121E" w14:textId="77777777" w:rsidR="00A43E8F" w:rsidRDefault="00A43E8F" w:rsidP="00A43E8F">
            <w:pPr>
              <w:pStyle w:val="2-"/>
            </w:pPr>
            <w:r>
              <w:t>}</w:t>
            </w:r>
          </w:p>
          <w:p w14:paraId="58E0CC2F" w14:textId="77777777" w:rsidR="00A43E8F" w:rsidRDefault="00A43E8F" w:rsidP="00A43E8F">
            <w:pPr>
              <w:pStyle w:val="2-"/>
            </w:pPr>
          </w:p>
          <w:p w14:paraId="1492B0A1" w14:textId="4827C86A" w:rsidR="00A43E8F" w:rsidRPr="00A43E8F" w:rsidRDefault="00A43E8F" w:rsidP="00A43E8F">
            <w:pPr>
              <w:pStyle w:val="2-"/>
              <w:rPr>
                <w:color w:val="00B050"/>
              </w:rPr>
            </w:pPr>
            <w:r w:rsidRPr="00A43E8F">
              <w:rPr>
                <w:rFonts w:hint="eastAsia"/>
                <w:color w:val="00B050"/>
              </w:rPr>
              <w:t>//メイン関数</w:t>
            </w:r>
          </w:p>
          <w:p w14:paraId="43060542" w14:textId="77777777" w:rsidR="00A43E8F" w:rsidRDefault="00A43E8F" w:rsidP="00A43E8F">
            <w:pPr>
              <w:pStyle w:val="2-"/>
            </w:pPr>
            <w:r>
              <w:t>int main(const int argc, const char* argv[])</w:t>
            </w:r>
          </w:p>
          <w:p w14:paraId="59049B2D" w14:textId="77777777" w:rsidR="00A43E8F" w:rsidRDefault="00A43E8F" w:rsidP="00A43E8F">
            <w:pPr>
              <w:pStyle w:val="2-"/>
            </w:pPr>
            <w:r>
              <w:t>{</w:t>
            </w:r>
          </w:p>
          <w:p w14:paraId="3F684435" w14:textId="731C0257" w:rsidR="00A43E8F" w:rsidRPr="00A43E8F" w:rsidRDefault="00A43E8F" w:rsidP="00A43E8F">
            <w:pPr>
              <w:pStyle w:val="2-"/>
              <w:rPr>
                <w:color w:val="00B050"/>
              </w:rPr>
            </w:pPr>
            <w:r>
              <w:tab/>
            </w:r>
            <w:r w:rsidRPr="00A43E8F">
              <w:rPr>
                <w:color w:val="00B050"/>
              </w:rPr>
              <w:t>//CPUスペック表示</w:t>
            </w:r>
          </w:p>
          <w:p w14:paraId="6BF7CA3F" w14:textId="77777777" w:rsidR="00A43E8F" w:rsidRPr="00A43E8F" w:rsidRDefault="00A43E8F" w:rsidP="00A43E8F">
            <w:pPr>
              <w:pStyle w:val="2-"/>
              <w:rPr>
                <w:color w:val="FF0000"/>
              </w:rPr>
            </w:pPr>
            <w:r w:rsidRPr="00A43E8F">
              <w:rPr>
                <w:color w:val="FF0000"/>
              </w:rPr>
              <w:t>#ifdef _OPENMP</w:t>
            </w:r>
          </w:p>
          <w:p w14:paraId="1C16C6F4" w14:textId="77777777" w:rsidR="00A43E8F" w:rsidRPr="00A43E8F" w:rsidRDefault="00A43E8F" w:rsidP="00A43E8F">
            <w:pPr>
              <w:pStyle w:val="2-"/>
              <w:rPr>
                <w:color w:val="FF0000"/>
              </w:rPr>
            </w:pPr>
            <w:r w:rsidRPr="00A43E8F">
              <w:rPr>
                <w:color w:val="FF0000"/>
              </w:rPr>
              <w:tab/>
              <w:t>printf("omp_get_num_procs()=%d\n", omp_get_num_procs());</w:t>
            </w:r>
          </w:p>
          <w:p w14:paraId="30DB400E" w14:textId="77777777" w:rsidR="00A43E8F" w:rsidRPr="00A43E8F" w:rsidRDefault="00A43E8F" w:rsidP="00A43E8F">
            <w:pPr>
              <w:pStyle w:val="2-"/>
              <w:rPr>
                <w:color w:val="FF0000"/>
              </w:rPr>
            </w:pPr>
            <w:r w:rsidRPr="00A43E8F">
              <w:rPr>
                <w:color w:val="FF0000"/>
              </w:rPr>
              <w:tab/>
              <w:t>printf("omp_get_max_threads()=%d\n", omp_get_max_threads());</w:t>
            </w:r>
          </w:p>
          <w:p w14:paraId="66352283" w14:textId="77777777" w:rsidR="00A43E8F" w:rsidRPr="00A43E8F" w:rsidRDefault="00A43E8F" w:rsidP="00A43E8F">
            <w:pPr>
              <w:pStyle w:val="2-"/>
              <w:rPr>
                <w:color w:val="FF0000"/>
              </w:rPr>
            </w:pPr>
            <w:r w:rsidRPr="00A43E8F">
              <w:rPr>
                <w:color w:val="FF0000"/>
              </w:rPr>
              <w:t>#endif</w:t>
            </w:r>
          </w:p>
          <w:p w14:paraId="03BE1201" w14:textId="77777777" w:rsidR="00A43E8F" w:rsidRDefault="00A43E8F" w:rsidP="00A43E8F">
            <w:pPr>
              <w:pStyle w:val="2-"/>
            </w:pPr>
            <w:r>
              <w:tab/>
            </w:r>
          </w:p>
          <w:p w14:paraId="2A9E6DF5" w14:textId="01D6531F" w:rsidR="00A43E8F" w:rsidRPr="00A43E8F" w:rsidRDefault="00A43E8F" w:rsidP="00A43E8F">
            <w:pPr>
              <w:pStyle w:val="2-"/>
              <w:rPr>
                <w:color w:val="00B050"/>
              </w:rPr>
            </w:pPr>
            <w:r w:rsidRPr="00A43E8F">
              <w:rPr>
                <w:color w:val="00B050"/>
              </w:rPr>
              <w:tab/>
              <w:t>//処理時間計測</w:t>
            </w:r>
            <w:r>
              <w:rPr>
                <w:color w:val="00B050"/>
              </w:rPr>
              <w:t>準備</w:t>
            </w:r>
          </w:p>
          <w:p w14:paraId="1F79FC18" w14:textId="0B03C4B8" w:rsidR="00A43E8F" w:rsidRDefault="00A43E8F" w:rsidP="00A43E8F">
            <w:pPr>
              <w:pStyle w:val="2-"/>
            </w:pPr>
            <w:r>
              <w:tab/>
              <w:t>LARGE_INTEGER freq;</w:t>
            </w:r>
          </w:p>
          <w:p w14:paraId="25C8EBE7" w14:textId="77777777" w:rsidR="00A43E8F" w:rsidRDefault="00A43E8F" w:rsidP="00A43E8F">
            <w:pPr>
              <w:pStyle w:val="2-"/>
            </w:pPr>
            <w:r>
              <w:tab/>
              <w:t>QueryPerformanceFrequency(&amp;freq);</w:t>
            </w:r>
          </w:p>
          <w:p w14:paraId="7B5E2433" w14:textId="77777777" w:rsidR="00A43E8F" w:rsidRDefault="00A43E8F" w:rsidP="00A43E8F">
            <w:pPr>
              <w:pStyle w:val="2-"/>
              <w:rPr>
                <w:color w:val="00B050"/>
              </w:rPr>
            </w:pPr>
            <w:r w:rsidRPr="00A43E8F">
              <w:rPr>
                <w:color w:val="00B050"/>
              </w:rPr>
              <w:tab/>
            </w:r>
          </w:p>
          <w:p w14:paraId="663ADDDC" w14:textId="399EA534" w:rsidR="00A43E8F" w:rsidRPr="00A43E8F" w:rsidRDefault="00A43E8F" w:rsidP="00A43E8F">
            <w:pPr>
              <w:pStyle w:val="2-"/>
              <w:rPr>
                <w:color w:val="00B050"/>
              </w:rPr>
            </w:pPr>
            <w:r>
              <w:rPr>
                <w:color w:val="00B050"/>
              </w:rPr>
              <w:tab/>
            </w:r>
            <w:r w:rsidRPr="00A43E8F">
              <w:rPr>
                <w:color w:val="00B050"/>
              </w:rPr>
              <w:t>//処理時間計測（開始）</w:t>
            </w:r>
          </w:p>
          <w:p w14:paraId="280EC5D3" w14:textId="77777777" w:rsidR="00A43E8F" w:rsidRDefault="00A43E8F" w:rsidP="00A43E8F">
            <w:pPr>
              <w:pStyle w:val="2-"/>
            </w:pPr>
            <w:r>
              <w:tab/>
              <w:t>LARGE_INTEGER begin;</w:t>
            </w:r>
          </w:p>
          <w:p w14:paraId="59C7FF60" w14:textId="77777777" w:rsidR="00A43E8F" w:rsidRDefault="00A43E8F" w:rsidP="00A43E8F">
            <w:pPr>
              <w:pStyle w:val="2-"/>
            </w:pPr>
            <w:r>
              <w:tab/>
              <w:t>QueryPerformanceCounter(&amp;begin);</w:t>
            </w:r>
          </w:p>
          <w:p w14:paraId="4C178B8C" w14:textId="3E514A1C" w:rsidR="00A43E8F" w:rsidRDefault="00A43E8F" w:rsidP="00A43E8F">
            <w:pPr>
              <w:pStyle w:val="2-"/>
            </w:pPr>
            <w:r>
              <w:tab/>
            </w:r>
          </w:p>
          <w:p w14:paraId="4F94DC41" w14:textId="0E856202" w:rsidR="00A43E8F" w:rsidRPr="00A43E8F" w:rsidRDefault="00A43E8F" w:rsidP="00A43E8F">
            <w:pPr>
              <w:pStyle w:val="2-"/>
              <w:rPr>
                <w:color w:val="00B050"/>
              </w:rPr>
            </w:pPr>
            <w:r w:rsidRPr="00A43E8F">
              <w:rPr>
                <w:color w:val="00B050"/>
              </w:rPr>
              <w:tab/>
              <w:t>//集計</w:t>
            </w:r>
          </w:p>
          <w:p w14:paraId="689CE9E7" w14:textId="77777777" w:rsidR="00A43E8F" w:rsidRDefault="00A43E8F" w:rsidP="00A43E8F">
            <w:pPr>
              <w:pStyle w:val="2-"/>
            </w:pPr>
            <w:r>
              <w:tab/>
              <w:t>int prime_num= 0;</w:t>
            </w:r>
          </w:p>
          <w:p w14:paraId="66C62F90" w14:textId="77777777" w:rsidR="00A43E8F" w:rsidRDefault="00A43E8F" w:rsidP="00A43E8F">
            <w:pPr>
              <w:pStyle w:val="2-"/>
            </w:pPr>
            <w:r>
              <w:tab/>
              <w:t>long long prime_total = 0;</w:t>
            </w:r>
          </w:p>
          <w:p w14:paraId="5C1B8FB0" w14:textId="77777777" w:rsidR="00A43E8F" w:rsidRDefault="00A43E8F" w:rsidP="00A43E8F">
            <w:pPr>
              <w:pStyle w:val="2-"/>
            </w:pPr>
            <w:r>
              <w:tab/>
              <w:t>long long sum = 0;</w:t>
            </w:r>
          </w:p>
          <w:p w14:paraId="28642DC1" w14:textId="77777777" w:rsidR="00A43E8F" w:rsidRDefault="00A43E8F" w:rsidP="00A43E8F">
            <w:pPr>
              <w:pStyle w:val="2-"/>
            </w:pPr>
            <w:r>
              <w:tab/>
              <w:t>{</w:t>
            </w:r>
          </w:p>
          <w:p w14:paraId="4A02A61F" w14:textId="77777777" w:rsidR="00A43E8F" w:rsidRDefault="00A43E8F" w:rsidP="00A43E8F">
            <w:pPr>
              <w:pStyle w:val="2-"/>
            </w:pPr>
            <w:r>
              <w:lastRenderedPageBreak/>
              <w:tab/>
            </w:r>
            <w:r>
              <w:tab/>
              <w:t>int i, j, k;</w:t>
            </w:r>
          </w:p>
          <w:p w14:paraId="62ABDDF5" w14:textId="77777777" w:rsidR="00A43E8F" w:rsidRDefault="00A43E8F" w:rsidP="00A43E8F">
            <w:pPr>
              <w:pStyle w:val="2-"/>
            </w:pPr>
          </w:p>
          <w:p w14:paraId="74C7EFCE" w14:textId="1B836C27"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三重ループで集計</w:t>
            </w:r>
          </w:p>
          <w:p w14:paraId="766EF304" w14:textId="77777777" w:rsidR="00A43E8F" w:rsidRDefault="00A43E8F" w:rsidP="00A43E8F">
            <w:pPr>
              <w:pStyle w:val="2-"/>
            </w:pPr>
            <w:r w:rsidRPr="00A43E8F">
              <w:rPr>
                <w:color w:val="FF0000"/>
              </w:rPr>
              <w:t>#pragma omp parallel for reduction(+:sum) private(j, k)</w:t>
            </w:r>
          </w:p>
          <w:p w14:paraId="196DD9B1" w14:textId="77777777" w:rsidR="00A43E8F" w:rsidRDefault="00A43E8F" w:rsidP="00A43E8F">
            <w:pPr>
              <w:pStyle w:val="2-"/>
            </w:pPr>
            <w:r>
              <w:tab/>
            </w:r>
            <w:r>
              <w:tab/>
              <w:t>for (i = 0; i &lt; 2000; ++i)</w:t>
            </w:r>
          </w:p>
          <w:p w14:paraId="26450AE2" w14:textId="77777777" w:rsidR="00A43E8F" w:rsidRDefault="00A43E8F" w:rsidP="00A43E8F">
            <w:pPr>
              <w:pStyle w:val="2-"/>
            </w:pPr>
            <w:r>
              <w:tab/>
            </w:r>
            <w:r>
              <w:tab/>
              <w:t>{</w:t>
            </w:r>
          </w:p>
          <w:p w14:paraId="41BF40B1" w14:textId="77777777" w:rsidR="00A43E8F" w:rsidRDefault="00A43E8F" w:rsidP="00A43E8F">
            <w:pPr>
              <w:pStyle w:val="2-"/>
            </w:pPr>
            <w:r>
              <w:tab/>
            </w:r>
            <w:r>
              <w:tab/>
            </w:r>
            <w:r>
              <w:tab/>
              <w:t>sum += i;</w:t>
            </w:r>
          </w:p>
          <w:p w14:paraId="61218FCE" w14:textId="77777777" w:rsidR="00A43E8F" w:rsidRDefault="00A43E8F" w:rsidP="00A43E8F">
            <w:pPr>
              <w:pStyle w:val="2-"/>
            </w:pPr>
            <w:r>
              <w:tab/>
            </w:r>
            <w:r>
              <w:tab/>
            </w:r>
            <w:r>
              <w:tab/>
              <w:t>for (j = 0; j &lt; 2000; ++j)</w:t>
            </w:r>
          </w:p>
          <w:p w14:paraId="5F96B2F1" w14:textId="77777777" w:rsidR="00A43E8F" w:rsidRDefault="00A43E8F" w:rsidP="00A43E8F">
            <w:pPr>
              <w:pStyle w:val="2-"/>
            </w:pPr>
            <w:r>
              <w:tab/>
            </w:r>
            <w:r>
              <w:tab/>
            </w:r>
            <w:r>
              <w:tab/>
              <w:t>{</w:t>
            </w:r>
          </w:p>
          <w:p w14:paraId="335BB0FA" w14:textId="77777777" w:rsidR="00A43E8F" w:rsidRDefault="00A43E8F" w:rsidP="00A43E8F">
            <w:pPr>
              <w:pStyle w:val="2-"/>
            </w:pPr>
            <w:r>
              <w:tab/>
            </w:r>
            <w:r>
              <w:tab/>
            </w:r>
            <w:r>
              <w:tab/>
            </w:r>
            <w:r>
              <w:tab/>
              <w:t>sum += j;</w:t>
            </w:r>
          </w:p>
          <w:p w14:paraId="5FA13019" w14:textId="77777777" w:rsidR="00A43E8F" w:rsidRDefault="00A43E8F" w:rsidP="00A43E8F">
            <w:pPr>
              <w:pStyle w:val="2-"/>
            </w:pPr>
            <w:r>
              <w:tab/>
            </w:r>
            <w:r>
              <w:tab/>
            </w:r>
            <w:r>
              <w:tab/>
            </w:r>
            <w:r>
              <w:tab/>
              <w:t>for (k = 0; k &lt; 2000; ++k)</w:t>
            </w:r>
          </w:p>
          <w:p w14:paraId="45BF21A6" w14:textId="77777777" w:rsidR="00A43E8F" w:rsidRDefault="00A43E8F" w:rsidP="00A43E8F">
            <w:pPr>
              <w:pStyle w:val="2-"/>
            </w:pPr>
            <w:r>
              <w:tab/>
            </w:r>
            <w:r>
              <w:tab/>
            </w:r>
            <w:r>
              <w:tab/>
            </w:r>
            <w:r>
              <w:tab/>
              <w:t>{</w:t>
            </w:r>
          </w:p>
          <w:p w14:paraId="507AACBA" w14:textId="77777777" w:rsidR="00A43E8F" w:rsidRDefault="00A43E8F" w:rsidP="00A43E8F">
            <w:pPr>
              <w:pStyle w:val="2-"/>
            </w:pPr>
            <w:r>
              <w:tab/>
            </w:r>
            <w:r>
              <w:tab/>
            </w:r>
            <w:r>
              <w:tab/>
            </w:r>
            <w:r>
              <w:tab/>
            </w:r>
            <w:r>
              <w:tab/>
              <w:t>sum += k;</w:t>
            </w:r>
          </w:p>
          <w:p w14:paraId="0D414A18" w14:textId="77777777" w:rsidR="00A43E8F" w:rsidRDefault="00A43E8F" w:rsidP="00A43E8F">
            <w:pPr>
              <w:pStyle w:val="2-"/>
            </w:pPr>
            <w:r>
              <w:tab/>
            </w:r>
            <w:r>
              <w:tab/>
            </w:r>
            <w:r>
              <w:tab/>
            </w:r>
            <w:r>
              <w:tab/>
              <w:t>}</w:t>
            </w:r>
          </w:p>
          <w:p w14:paraId="1CC42B20" w14:textId="77777777" w:rsidR="00A43E8F" w:rsidRDefault="00A43E8F" w:rsidP="00A43E8F">
            <w:pPr>
              <w:pStyle w:val="2-"/>
            </w:pPr>
            <w:r>
              <w:tab/>
            </w:r>
            <w:r>
              <w:tab/>
            </w:r>
            <w:r>
              <w:tab/>
              <w:t>}</w:t>
            </w:r>
          </w:p>
          <w:p w14:paraId="2CB72B24" w14:textId="77777777" w:rsidR="00A43E8F" w:rsidRDefault="00A43E8F" w:rsidP="00A43E8F">
            <w:pPr>
              <w:pStyle w:val="2-"/>
            </w:pPr>
            <w:r>
              <w:tab/>
            </w:r>
            <w:r>
              <w:tab/>
              <w:t>}</w:t>
            </w:r>
          </w:p>
          <w:p w14:paraId="09FEC69E" w14:textId="77777777" w:rsidR="00A43E8F" w:rsidRDefault="00A43E8F" w:rsidP="00A43E8F">
            <w:pPr>
              <w:pStyle w:val="2-"/>
            </w:pPr>
          </w:p>
          <w:p w14:paraId="03CBCDC7" w14:textId="1ED1B5FB"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素数を数える</w:t>
            </w:r>
          </w:p>
          <w:p w14:paraId="0E165A44" w14:textId="77777777" w:rsidR="00A43E8F" w:rsidRPr="00A43E8F" w:rsidRDefault="00A43E8F" w:rsidP="00A43E8F">
            <w:pPr>
              <w:pStyle w:val="2-"/>
              <w:rPr>
                <w:color w:val="FF0000"/>
              </w:rPr>
            </w:pPr>
            <w:r w:rsidRPr="00A43E8F">
              <w:rPr>
                <w:color w:val="FF0000"/>
              </w:rPr>
              <w:t>#pragma omp parallel</w:t>
            </w:r>
          </w:p>
          <w:p w14:paraId="0A91A565" w14:textId="77777777" w:rsidR="00A43E8F" w:rsidRDefault="00A43E8F" w:rsidP="00A43E8F">
            <w:pPr>
              <w:pStyle w:val="2-"/>
            </w:pPr>
            <w:r>
              <w:tab/>
            </w:r>
            <w:r>
              <w:tab/>
              <w:t>{</w:t>
            </w:r>
          </w:p>
          <w:p w14:paraId="384EBC1C" w14:textId="77777777" w:rsidR="00A43E8F" w:rsidRDefault="00A43E8F" w:rsidP="00A43E8F">
            <w:pPr>
              <w:pStyle w:val="2-"/>
            </w:pPr>
            <w:r>
              <w:tab/>
            </w:r>
            <w:r>
              <w:tab/>
            </w:r>
            <w:r>
              <w:tab/>
              <w:t>static const int PRIME_MAX = 200000;</w:t>
            </w:r>
          </w:p>
          <w:p w14:paraId="3F9352EB" w14:textId="77777777" w:rsidR="00A43E8F" w:rsidRDefault="00A43E8F" w:rsidP="00A43E8F">
            <w:pPr>
              <w:pStyle w:val="2-"/>
            </w:pPr>
            <w:r>
              <w:tab/>
            </w:r>
            <w:r>
              <w:tab/>
            </w:r>
            <w:r>
              <w:tab/>
              <w:t>static const int PRIME_NUM_MAX = 20000;</w:t>
            </w:r>
          </w:p>
          <w:p w14:paraId="1082BA22" w14:textId="77777777" w:rsidR="00A43E8F" w:rsidRPr="00A43E8F" w:rsidRDefault="00A43E8F" w:rsidP="00A43E8F">
            <w:pPr>
              <w:pStyle w:val="2-"/>
              <w:rPr>
                <w:color w:val="FF0000"/>
              </w:rPr>
            </w:pPr>
            <w:r w:rsidRPr="00A43E8F">
              <w:rPr>
                <w:color w:val="FF0000"/>
              </w:rPr>
              <w:t>#pragma omp for</w:t>
            </w:r>
          </w:p>
          <w:p w14:paraId="022B64CD" w14:textId="77777777" w:rsidR="00A43E8F" w:rsidRDefault="00A43E8F" w:rsidP="00A43E8F">
            <w:pPr>
              <w:pStyle w:val="2-"/>
            </w:pPr>
            <w:r>
              <w:tab/>
            </w:r>
            <w:r>
              <w:tab/>
            </w:r>
            <w:r>
              <w:tab/>
              <w:t>for (i = 0; i &lt; PRIME_MAX; ++i)</w:t>
            </w:r>
          </w:p>
          <w:p w14:paraId="55C6B3A9" w14:textId="77777777" w:rsidR="00A43E8F" w:rsidRDefault="00A43E8F" w:rsidP="00A43E8F">
            <w:pPr>
              <w:pStyle w:val="2-"/>
            </w:pPr>
            <w:r>
              <w:tab/>
            </w:r>
            <w:r>
              <w:tab/>
            </w:r>
            <w:r>
              <w:tab/>
              <w:t>{</w:t>
            </w:r>
          </w:p>
          <w:p w14:paraId="42E73429" w14:textId="77777777" w:rsidR="00A43E8F" w:rsidRDefault="00A43E8F" w:rsidP="00A43E8F">
            <w:pPr>
              <w:pStyle w:val="2-"/>
            </w:pPr>
            <w:r>
              <w:tab/>
            </w:r>
            <w:r>
              <w:tab/>
            </w:r>
            <w:r>
              <w:tab/>
            </w:r>
            <w:r>
              <w:tab/>
              <w:t>if (prime_num &lt; PRIME_NUM_MAX &amp;&amp; isPrime(i))</w:t>
            </w:r>
          </w:p>
          <w:p w14:paraId="3AC8EA9A" w14:textId="77777777" w:rsidR="00A43E8F" w:rsidRDefault="00A43E8F" w:rsidP="00A43E8F">
            <w:pPr>
              <w:pStyle w:val="2-"/>
            </w:pPr>
            <w:r>
              <w:tab/>
            </w:r>
            <w:r>
              <w:tab/>
            </w:r>
            <w:r>
              <w:tab/>
            </w:r>
            <w:r>
              <w:tab/>
              <w:t>{</w:t>
            </w:r>
          </w:p>
          <w:p w14:paraId="48DCEA64" w14:textId="77777777" w:rsidR="00A43E8F" w:rsidRPr="00A43E8F" w:rsidRDefault="00A43E8F" w:rsidP="00A43E8F">
            <w:pPr>
              <w:pStyle w:val="2-"/>
              <w:rPr>
                <w:color w:val="FF0000"/>
              </w:rPr>
            </w:pPr>
            <w:r w:rsidRPr="00A43E8F">
              <w:rPr>
                <w:color w:val="FF0000"/>
              </w:rPr>
              <w:t>#pragma omp atomic</w:t>
            </w:r>
          </w:p>
          <w:p w14:paraId="5E18CD00" w14:textId="77777777" w:rsidR="00A43E8F" w:rsidRDefault="00A43E8F" w:rsidP="00A43E8F">
            <w:pPr>
              <w:pStyle w:val="2-"/>
            </w:pPr>
            <w:r>
              <w:tab/>
            </w:r>
            <w:r>
              <w:tab/>
            </w:r>
            <w:r>
              <w:tab/>
            </w:r>
            <w:r>
              <w:tab/>
            </w:r>
            <w:r>
              <w:tab/>
              <w:t>++prime_num;</w:t>
            </w:r>
          </w:p>
          <w:p w14:paraId="787D6E8F" w14:textId="77777777" w:rsidR="00A43E8F" w:rsidRPr="00A43E8F" w:rsidRDefault="00A43E8F" w:rsidP="00A43E8F">
            <w:pPr>
              <w:pStyle w:val="2-"/>
              <w:rPr>
                <w:color w:val="FF0000"/>
              </w:rPr>
            </w:pPr>
            <w:r w:rsidRPr="00A43E8F">
              <w:rPr>
                <w:color w:val="FF0000"/>
              </w:rPr>
              <w:t>#pragma omp atomic</w:t>
            </w:r>
          </w:p>
          <w:p w14:paraId="7F0763EC" w14:textId="77777777" w:rsidR="00A43E8F" w:rsidRDefault="00A43E8F" w:rsidP="00A43E8F">
            <w:pPr>
              <w:pStyle w:val="2-"/>
            </w:pPr>
            <w:r>
              <w:tab/>
            </w:r>
            <w:r>
              <w:tab/>
            </w:r>
            <w:r>
              <w:tab/>
            </w:r>
            <w:r>
              <w:tab/>
            </w:r>
            <w:r>
              <w:tab/>
              <w:t>prime_total += i;</w:t>
            </w:r>
          </w:p>
          <w:p w14:paraId="59915E3A" w14:textId="77777777" w:rsidR="00A43E8F" w:rsidRDefault="00A43E8F" w:rsidP="00A43E8F">
            <w:pPr>
              <w:pStyle w:val="2-"/>
            </w:pPr>
            <w:r>
              <w:tab/>
            </w:r>
            <w:r>
              <w:tab/>
            </w:r>
            <w:r>
              <w:tab/>
            </w:r>
            <w:r>
              <w:tab/>
              <w:t>}</w:t>
            </w:r>
          </w:p>
          <w:p w14:paraId="38D8BCE6" w14:textId="77777777" w:rsidR="00A43E8F" w:rsidRDefault="00A43E8F" w:rsidP="00A43E8F">
            <w:pPr>
              <w:pStyle w:val="2-"/>
            </w:pPr>
            <w:r>
              <w:tab/>
            </w:r>
            <w:r>
              <w:tab/>
            </w:r>
            <w:r>
              <w:tab/>
              <w:t>}</w:t>
            </w:r>
          </w:p>
          <w:p w14:paraId="6DD3979F" w14:textId="77777777" w:rsidR="00A43E8F" w:rsidRDefault="00A43E8F" w:rsidP="00A43E8F">
            <w:pPr>
              <w:pStyle w:val="2-"/>
            </w:pPr>
            <w:r>
              <w:tab/>
            </w:r>
            <w:r>
              <w:tab/>
              <w:t>}</w:t>
            </w:r>
          </w:p>
          <w:p w14:paraId="696CA752" w14:textId="77777777" w:rsidR="00A43E8F" w:rsidRDefault="00A43E8F" w:rsidP="00A43E8F">
            <w:pPr>
              <w:pStyle w:val="2-"/>
            </w:pPr>
            <w:r>
              <w:tab/>
              <w:t>}</w:t>
            </w:r>
          </w:p>
          <w:p w14:paraId="13F5CCEC" w14:textId="77777777" w:rsidR="00A43E8F" w:rsidRDefault="00A43E8F" w:rsidP="00A43E8F">
            <w:pPr>
              <w:pStyle w:val="2-"/>
            </w:pPr>
          </w:p>
          <w:p w14:paraId="5EBD01AA" w14:textId="232FE084" w:rsidR="00A43E8F" w:rsidRPr="00A43E8F" w:rsidRDefault="00A43E8F" w:rsidP="00A43E8F">
            <w:pPr>
              <w:pStyle w:val="2-"/>
              <w:rPr>
                <w:color w:val="00B050"/>
              </w:rPr>
            </w:pPr>
            <w:r>
              <w:tab/>
            </w:r>
            <w:r w:rsidRPr="00A43E8F">
              <w:rPr>
                <w:color w:val="00B050"/>
              </w:rPr>
              <w:t>//処理時間計測（</w:t>
            </w:r>
            <w:r>
              <w:rPr>
                <w:rFonts w:hint="eastAsia"/>
                <w:color w:val="00B050"/>
              </w:rPr>
              <w:t>終了</w:t>
            </w:r>
            <w:r w:rsidRPr="00A43E8F">
              <w:rPr>
                <w:color w:val="00B050"/>
              </w:rPr>
              <w:t>）</w:t>
            </w:r>
          </w:p>
          <w:p w14:paraId="085BD8AC" w14:textId="77777777" w:rsidR="00A43E8F" w:rsidRDefault="00A43E8F" w:rsidP="00A43E8F">
            <w:pPr>
              <w:pStyle w:val="2-"/>
            </w:pPr>
            <w:r>
              <w:tab/>
              <w:t>LARGE_INTEGER end;</w:t>
            </w:r>
          </w:p>
          <w:p w14:paraId="4693F6D5" w14:textId="77777777" w:rsidR="00A43E8F" w:rsidRDefault="00A43E8F" w:rsidP="00A43E8F">
            <w:pPr>
              <w:pStyle w:val="2-"/>
            </w:pPr>
            <w:r>
              <w:tab/>
              <w:t>QueryPerformanceCounter(&amp;end);</w:t>
            </w:r>
          </w:p>
          <w:p w14:paraId="64A97406" w14:textId="77777777" w:rsidR="00A43E8F" w:rsidRDefault="00A43E8F" w:rsidP="00A43E8F">
            <w:pPr>
              <w:pStyle w:val="2-"/>
            </w:pPr>
            <w:r>
              <w:tab/>
              <w:t>float time = static_cast&lt;float&gt;(static_cast&lt;double&gt;(end.QuadPart - begin.QuadPart)</w:t>
            </w:r>
          </w:p>
          <w:p w14:paraId="357113A2" w14:textId="2AF1F277" w:rsidR="00A43E8F" w:rsidRDefault="00A43E8F" w:rsidP="00A43E8F">
            <w:pPr>
              <w:pStyle w:val="2-"/>
            </w:pPr>
            <w:r>
              <w:tab/>
            </w:r>
            <w:r>
              <w:tab/>
            </w:r>
            <w:r>
              <w:tab/>
              <w:t xml:space="preserve"> / static_cast&lt;double&gt;(freq.QuadPart));</w:t>
            </w:r>
          </w:p>
          <w:p w14:paraId="1EEF867D" w14:textId="66073948" w:rsidR="00A43E8F" w:rsidRDefault="00A43E8F" w:rsidP="00A43E8F">
            <w:pPr>
              <w:pStyle w:val="2-"/>
            </w:pPr>
            <w:r>
              <w:tab/>
            </w:r>
          </w:p>
          <w:p w14:paraId="3E2D711F" w14:textId="464D2D48" w:rsidR="00A43E8F" w:rsidRPr="00A43E8F" w:rsidRDefault="00A43E8F" w:rsidP="00A43E8F">
            <w:pPr>
              <w:pStyle w:val="2-"/>
              <w:rPr>
                <w:color w:val="00B050"/>
              </w:rPr>
            </w:pPr>
            <w:r w:rsidRPr="00A43E8F">
              <w:rPr>
                <w:color w:val="00B050"/>
              </w:rPr>
              <w:tab/>
              <w:t>//</w:t>
            </w:r>
            <w:r w:rsidRPr="00A43E8F">
              <w:rPr>
                <w:rFonts w:hint="eastAsia"/>
                <w:color w:val="00B050"/>
              </w:rPr>
              <w:t>結果表示</w:t>
            </w:r>
          </w:p>
          <w:p w14:paraId="3425DBCF" w14:textId="75142305" w:rsidR="004A2B4E" w:rsidRDefault="00A43E8F" w:rsidP="00A43E8F">
            <w:pPr>
              <w:pStyle w:val="2-"/>
            </w:pPr>
            <w:r>
              <w:tab/>
              <w:t>printf("prime_num=%d, prime_total=%lld, sum=%lld, time=%.6f</w:t>
            </w:r>
            <w:r w:rsidR="00F13CC6">
              <w:t xml:space="preserve"> sec</w:t>
            </w:r>
            <w:r>
              <w:t>\n", prime_num, prime_total, sum, time);</w:t>
            </w:r>
          </w:p>
          <w:p w14:paraId="210334AC" w14:textId="77777777" w:rsidR="00A43E8F" w:rsidRDefault="00A43E8F" w:rsidP="00A43E8F">
            <w:pPr>
              <w:pStyle w:val="2-"/>
            </w:pPr>
            <w:r>
              <w:tab/>
            </w:r>
          </w:p>
          <w:p w14:paraId="20606431" w14:textId="45B70932" w:rsidR="00A43E8F" w:rsidRDefault="00A43E8F" w:rsidP="00A43E8F">
            <w:pPr>
              <w:pStyle w:val="2-"/>
            </w:pPr>
            <w:r>
              <w:tab/>
              <w:t>return EXIT_SUCCESS;</w:t>
            </w:r>
          </w:p>
          <w:p w14:paraId="2DAB6F31" w14:textId="2CF07D49" w:rsidR="00A43E8F" w:rsidRDefault="00A43E8F" w:rsidP="00A43E8F">
            <w:pPr>
              <w:pStyle w:val="2-"/>
            </w:pPr>
            <w:r>
              <w:t>}</w:t>
            </w:r>
          </w:p>
        </w:tc>
      </w:tr>
    </w:tbl>
    <w:p w14:paraId="2EB5D498" w14:textId="2FD6E028" w:rsidR="004A2B4E" w:rsidRPr="00F13CC6" w:rsidRDefault="004A2B4E" w:rsidP="004A2B4E">
      <w:pPr>
        <w:pStyle w:val="a9"/>
        <w:keepNext/>
        <w:widowControl/>
        <w:rPr>
          <w:sz w:val="20"/>
          <w:szCs w:val="20"/>
        </w:rPr>
      </w:pPr>
      <w:r w:rsidRPr="00E32152">
        <w:rPr>
          <w:rFonts w:hint="eastAsia"/>
          <w:color w:val="FF0000"/>
          <w:sz w:val="20"/>
          <w:szCs w:val="20"/>
        </w:rPr>
        <w:lastRenderedPageBreak/>
        <w:t>↓（実行結果）</w:t>
      </w:r>
      <w:r w:rsidR="00F13CC6" w:rsidRPr="00AD766C">
        <w:rPr>
          <w:rFonts w:hint="eastAsia"/>
          <w:sz w:val="20"/>
          <w:szCs w:val="20"/>
        </w:rPr>
        <w:t>※</w:t>
      </w:r>
      <w:r w:rsidR="00F13CC6" w:rsidRPr="00AD766C">
        <w:rPr>
          <w:rFonts w:hint="eastAsia"/>
          <w:sz w:val="20"/>
          <w:szCs w:val="20"/>
        </w:rPr>
        <w:t>OpneMP</w:t>
      </w:r>
      <w:r w:rsidR="00F13CC6" w:rsidRPr="00AD766C">
        <w:rPr>
          <w:rFonts w:hint="eastAsia"/>
          <w:sz w:val="20"/>
          <w:szCs w:val="20"/>
        </w:rPr>
        <w:t>無効化時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5021DDDF" w14:textId="77777777" w:rsidTr="0002519B">
        <w:tc>
          <w:tcPr>
            <w:tcW w:w="8494" w:type="dxa"/>
          </w:tcPr>
          <w:p w14:paraId="57E03A1A" w14:textId="3462DCD9" w:rsidR="00F0233E" w:rsidRPr="00DD51B6" w:rsidRDefault="006970ED" w:rsidP="006970ED">
            <w:pPr>
              <w:pStyle w:val="2-"/>
              <w:rPr>
                <w:color w:val="auto"/>
              </w:rPr>
            </w:pPr>
            <w:r w:rsidRPr="006970ED">
              <w:rPr>
                <w:color w:val="auto"/>
              </w:rPr>
              <w:t>prime_num=17984, prime_total=1709600813, sum=7999999999000, time=</w:t>
            </w:r>
            <w:r w:rsidRPr="00F13CC6">
              <w:rPr>
                <w:color w:val="FF0000"/>
              </w:rPr>
              <w:t>7.192203</w:t>
            </w:r>
            <w:r w:rsidR="00F13CC6">
              <w:rPr>
                <w:color w:val="FF0000"/>
              </w:rPr>
              <w:t xml:space="preserve"> sec</w:t>
            </w:r>
          </w:p>
        </w:tc>
      </w:tr>
    </w:tbl>
    <w:p w14:paraId="161FBC9D" w14:textId="49D28373" w:rsidR="00F13CC6" w:rsidRPr="00F13CC6" w:rsidRDefault="00F13CC6" w:rsidP="00F13CC6">
      <w:pPr>
        <w:pStyle w:val="a9"/>
        <w:keepNext/>
        <w:widowControl/>
        <w:rPr>
          <w:sz w:val="20"/>
          <w:szCs w:val="20"/>
        </w:rPr>
      </w:pPr>
      <w:r w:rsidRPr="00E32152">
        <w:rPr>
          <w:rFonts w:hint="eastAsia"/>
          <w:color w:val="FF0000"/>
          <w:sz w:val="20"/>
          <w:szCs w:val="20"/>
        </w:rPr>
        <w:t>↓（実行結果）</w:t>
      </w:r>
      <w:r w:rsidRPr="00AD766C">
        <w:rPr>
          <w:rFonts w:hint="eastAsia"/>
          <w:sz w:val="20"/>
          <w:szCs w:val="20"/>
        </w:rPr>
        <w:t>※</w:t>
      </w:r>
      <w:r w:rsidRPr="00AD766C">
        <w:rPr>
          <w:rFonts w:hint="eastAsia"/>
          <w:sz w:val="20"/>
          <w:szCs w:val="20"/>
        </w:rPr>
        <w:t>OpneMP</w:t>
      </w:r>
      <w:r w:rsidRPr="00AD766C">
        <w:rPr>
          <w:rFonts w:hint="eastAsia"/>
          <w:sz w:val="20"/>
          <w:szCs w:val="20"/>
        </w:rPr>
        <w:t>有効化時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13CC6" w14:paraId="2001C1A1" w14:textId="77777777" w:rsidTr="0002519B">
        <w:tc>
          <w:tcPr>
            <w:tcW w:w="8494" w:type="dxa"/>
          </w:tcPr>
          <w:p w14:paraId="030B4FFB" w14:textId="77777777" w:rsidR="00F13CC6" w:rsidRPr="006970ED" w:rsidRDefault="00F13CC6" w:rsidP="0002519B">
            <w:pPr>
              <w:pStyle w:val="2-"/>
              <w:rPr>
                <w:color w:val="auto"/>
              </w:rPr>
            </w:pPr>
            <w:r w:rsidRPr="006970ED">
              <w:rPr>
                <w:color w:val="auto"/>
              </w:rPr>
              <w:t>omp_get_num_procs()=8</w:t>
            </w:r>
          </w:p>
          <w:p w14:paraId="6407F7F8" w14:textId="77777777" w:rsidR="00F13CC6" w:rsidRPr="006970ED" w:rsidRDefault="00F13CC6" w:rsidP="0002519B">
            <w:pPr>
              <w:pStyle w:val="2-"/>
              <w:rPr>
                <w:color w:val="auto"/>
              </w:rPr>
            </w:pPr>
            <w:r w:rsidRPr="006970ED">
              <w:rPr>
                <w:color w:val="auto"/>
              </w:rPr>
              <w:t>omp_get_max_threads()=8</w:t>
            </w:r>
          </w:p>
          <w:p w14:paraId="20C0D03F" w14:textId="4FBF32FE" w:rsidR="00F13CC6" w:rsidRPr="00DD51B6" w:rsidRDefault="00F13CC6" w:rsidP="0002519B">
            <w:pPr>
              <w:pStyle w:val="2-"/>
              <w:rPr>
                <w:color w:val="auto"/>
              </w:rPr>
            </w:pPr>
            <w:r w:rsidRPr="006970ED">
              <w:rPr>
                <w:color w:val="auto"/>
              </w:rPr>
              <w:t>prime_num=17984, prime_total=1709600813, sum=7999999999000, time=</w:t>
            </w:r>
            <w:r w:rsidRPr="00F13CC6">
              <w:rPr>
                <w:color w:val="FF0000"/>
              </w:rPr>
              <w:t>1.870132</w:t>
            </w:r>
            <w:r>
              <w:rPr>
                <w:color w:val="FF0000"/>
              </w:rPr>
              <w:t xml:space="preserve"> sec</w:t>
            </w:r>
          </w:p>
        </w:tc>
      </w:tr>
    </w:tbl>
    <w:p w14:paraId="6B481950" w14:textId="5C4EDD9E" w:rsidR="00F723F0" w:rsidRDefault="00F723F0" w:rsidP="00F723F0">
      <w:pPr>
        <w:pStyle w:val="a9"/>
        <w:spacing w:beforeLines="50" w:before="180"/>
        <w:ind w:firstLine="283"/>
      </w:pPr>
      <w:r>
        <w:rPr>
          <w:rFonts w:hint="eastAsia"/>
        </w:rPr>
        <w:t>細かい解説は省略するが、処理によって</w:t>
      </w:r>
      <w:r w:rsidR="00581543">
        <w:rPr>
          <w:rFonts w:hint="eastAsia"/>
        </w:rPr>
        <w:t>効果が</w:t>
      </w:r>
      <w:r>
        <w:rPr>
          <w:rFonts w:hint="eastAsia"/>
        </w:rPr>
        <w:t>大きいこ</w:t>
      </w:r>
      <w:r w:rsidR="00581543">
        <w:rPr>
          <w:rFonts w:hint="eastAsia"/>
        </w:rPr>
        <w:t>とは確認できる</w:t>
      </w:r>
      <w:r w:rsidR="00AD766C">
        <w:rPr>
          <w:rFonts w:hint="eastAsia"/>
        </w:rPr>
        <w:t>。しかし</w:t>
      </w:r>
      <w:r w:rsidR="00581543">
        <w:rPr>
          <w:rFonts w:hint="eastAsia"/>
        </w:rPr>
        <w:t>、制約も多く、思い通りの制御は難しい。</w:t>
      </w:r>
    </w:p>
    <w:p w14:paraId="5CEEA169" w14:textId="77777777" w:rsidR="00F723F0" w:rsidRDefault="00F723F0" w:rsidP="00F723F0">
      <w:pPr>
        <w:pStyle w:val="a9"/>
        <w:ind w:firstLine="283"/>
      </w:pPr>
      <w:r>
        <w:rPr>
          <w:rFonts w:hint="eastAsia"/>
        </w:rPr>
        <w:t>慣れないと正確な指定がしにくい</w:t>
      </w:r>
      <w:r w:rsidR="00AD766C">
        <w:rPr>
          <w:rFonts w:hint="eastAsia"/>
        </w:rPr>
        <w:t>。例えば、「</w:t>
      </w:r>
      <w:r w:rsidR="00AD766C" w:rsidRPr="00F723F0">
        <w:rPr>
          <w:rFonts w:ascii="ＭＳ ゴシック" w:hAnsi="ＭＳ ゴシック" w:hint="eastAsia"/>
          <w:color w:val="0070C0"/>
        </w:rPr>
        <w:t>#pragma o</w:t>
      </w:r>
      <w:r w:rsidR="00AD766C" w:rsidRPr="00F723F0">
        <w:rPr>
          <w:rFonts w:ascii="ＭＳ ゴシック" w:hAnsi="ＭＳ ゴシック"/>
          <w:color w:val="0070C0"/>
        </w:rPr>
        <w:t>mp parallel for</w:t>
      </w:r>
      <w:r w:rsidR="00AD766C">
        <w:rPr>
          <w:rFonts w:hint="eastAsia"/>
        </w:rPr>
        <w:t>」の「</w:t>
      </w:r>
      <w:r w:rsidR="00AD766C" w:rsidRPr="00F723F0">
        <w:rPr>
          <w:rFonts w:ascii="ＭＳ ゴシック" w:hAnsi="ＭＳ ゴシック" w:hint="eastAsia"/>
          <w:color w:val="0070C0"/>
        </w:rPr>
        <w:t>for</w:t>
      </w:r>
      <w:r w:rsidR="00AD766C">
        <w:rPr>
          <w:rFonts w:hint="eastAsia"/>
        </w:rPr>
        <w:t>」が抜けても動作するが、誤った計算結果になる。</w:t>
      </w:r>
      <w:r>
        <w:rPr>
          <w:rFonts w:hint="eastAsia"/>
        </w:rPr>
        <w:t>ほか、「</w:t>
      </w:r>
      <w:r w:rsidRPr="00F723F0">
        <w:rPr>
          <w:rFonts w:ascii="ＭＳ ゴシック" w:hAnsi="ＭＳ ゴシック" w:hint="eastAsia"/>
          <w:color w:val="0070C0"/>
        </w:rPr>
        <w:t>#pragma o</w:t>
      </w:r>
      <w:r w:rsidRPr="00F723F0">
        <w:rPr>
          <w:rFonts w:ascii="ＭＳ ゴシック" w:hAnsi="ＭＳ ゴシック"/>
          <w:color w:val="0070C0"/>
        </w:rPr>
        <w:t xml:space="preserve">mp parallel </w:t>
      </w:r>
      <w:r>
        <w:rPr>
          <w:rFonts w:ascii="ＭＳ ゴシック" w:hAnsi="ＭＳ ゴシック"/>
          <w:color w:val="0070C0"/>
        </w:rPr>
        <w:t>private(var)</w:t>
      </w:r>
      <w:r>
        <w:rPr>
          <w:rFonts w:hint="eastAsia"/>
        </w:rPr>
        <w:t>」の「</w:t>
      </w:r>
      <w:r>
        <w:rPr>
          <w:rFonts w:ascii="ＭＳ ゴシック" w:hAnsi="ＭＳ ゴシック"/>
          <w:color w:val="0070C0"/>
        </w:rPr>
        <w:t>private(var)</w:t>
      </w:r>
      <w:r>
        <w:rPr>
          <w:rFonts w:hint="eastAsia"/>
        </w:rPr>
        <w:t>」でブロック内のローカル変数を指定しないと正しく変数の値が扱われな</w:t>
      </w:r>
      <w:r>
        <w:rPr>
          <w:rFonts w:hint="eastAsia"/>
        </w:rPr>
        <w:lastRenderedPageBreak/>
        <w:t>い、といった面倒が多い。</w:t>
      </w:r>
    </w:p>
    <w:p w14:paraId="473BF60E" w14:textId="49B32A36" w:rsidR="00581543" w:rsidRDefault="00AD766C" w:rsidP="00F723F0">
      <w:pPr>
        <w:pStyle w:val="a9"/>
        <w:ind w:firstLine="283"/>
      </w:pPr>
      <w:r>
        <w:rPr>
          <w:rFonts w:hint="eastAsia"/>
        </w:rPr>
        <w:t>OpenMP</w:t>
      </w:r>
      <w:r>
        <w:rPr>
          <w:rFonts w:hint="eastAsia"/>
        </w:rPr>
        <w:t>有効化時と無効化時を切り替えて検算</w:t>
      </w:r>
      <w:r w:rsidR="00F723F0">
        <w:rPr>
          <w:rFonts w:hint="eastAsia"/>
        </w:rPr>
        <w:t>し、ロジックに誤りがないことを確認する</w:t>
      </w:r>
      <w:r>
        <w:rPr>
          <w:rFonts w:hint="eastAsia"/>
        </w:rPr>
        <w:t>ことが必須となる。</w:t>
      </w:r>
    </w:p>
    <w:p w14:paraId="5898CB37" w14:textId="77777777" w:rsidR="003C29D1" w:rsidRDefault="00A5575B" w:rsidP="00AD766C">
      <w:pPr>
        <w:pStyle w:val="a9"/>
        <w:spacing w:beforeLines="50" w:before="180"/>
        <w:ind w:firstLine="283"/>
      </w:pPr>
      <w:r>
        <w:rPr>
          <w:rFonts w:hint="eastAsia"/>
        </w:rPr>
        <w:t>スレッドの制御は通常のスレッドと同様に、</w:t>
      </w:r>
      <w:r>
        <w:rPr>
          <w:rFonts w:hint="eastAsia"/>
        </w:rPr>
        <w:t>OS</w:t>
      </w:r>
      <w:r>
        <w:rPr>
          <w:rFonts w:hint="eastAsia"/>
        </w:rPr>
        <w:t>によってスケジューリングされる。スタックサイズは直接指定できず、環境変数によって設定する。</w:t>
      </w:r>
    </w:p>
    <w:p w14:paraId="11EE2663" w14:textId="78B8EE7E" w:rsidR="00A5575B" w:rsidRPr="00F13CC6" w:rsidRDefault="00A5575B" w:rsidP="003C29D1">
      <w:pPr>
        <w:pStyle w:val="a9"/>
        <w:ind w:firstLine="283"/>
      </w:pPr>
      <w:r>
        <w:rPr>
          <w:rFonts w:hint="eastAsia"/>
        </w:rPr>
        <w:t>ほか、ロック機構なども用意されている。</w:t>
      </w:r>
    </w:p>
    <w:p w14:paraId="46F6CE41" w14:textId="43A81F2D" w:rsidR="00F809CD" w:rsidRDefault="00F809CD" w:rsidP="00F809CD">
      <w:pPr>
        <w:pStyle w:val="2"/>
      </w:pPr>
      <w:bookmarkStart w:id="62" w:name="_Toc379553506"/>
      <w:r>
        <w:rPr>
          <w:rFonts w:hint="eastAsia"/>
        </w:rPr>
        <w:t>C++11</w:t>
      </w:r>
      <w:r>
        <w:rPr>
          <w:rFonts w:hint="eastAsia"/>
        </w:rPr>
        <w:t>版非同期関数</w:t>
      </w:r>
      <w:bookmarkEnd w:id="62"/>
      <w:r w:rsidR="003C29D1">
        <w:fldChar w:fldCharType="begin"/>
      </w:r>
      <w:r w:rsidR="003C29D1">
        <w:instrText xml:space="preserve"> XE "</w:instrText>
      </w:r>
      <w:r w:rsidR="003C29D1">
        <w:rPr>
          <w:rFonts w:hint="eastAsia"/>
        </w:rPr>
        <w:instrText>非同期関数</w:instrText>
      </w:r>
      <w:r w:rsidR="003C29D1">
        <w:rPr>
          <w:rFonts w:hint="eastAsia"/>
        </w:rPr>
        <w:instrText>:</w:instrText>
      </w:r>
      <w:r w:rsidR="003C29D1">
        <w:instrText>C++11</w:instrText>
      </w:r>
      <w:r w:rsidR="003C29D1">
        <w:rPr>
          <w:rFonts w:hint="eastAsia"/>
        </w:rPr>
        <w:instrText>版</w:instrText>
      </w:r>
      <w:r w:rsidR="003C29D1">
        <w:instrText>" \y “</w:instrText>
      </w:r>
      <w:r w:rsidR="003C29D1">
        <w:rPr>
          <w:rFonts w:hint="eastAsia"/>
        </w:rPr>
        <w:instrText>ひどうきかんすう</w:instrText>
      </w:r>
      <w:r w:rsidR="003C29D1">
        <w:rPr>
          <w:rFonts w:hint="eastAsia"/>
        </w:rPr>
        <w:instrText>:C++11</w:instrText>
      </w:r>
      <w:r w:rsidR="003C29D1">
        <w:rPr>
          <w:rFonts w:hint="eastAsia"/>
        </w:rPr>
        <w:instrText>ばん</w:instrText>
      </w:r>
      <w:r w:rsidR="003C29D1">
        <w:instrText xml:space="preserve">” </w:instrText>
      </w:r>
      <w:r w:rsidR="003C29D1">
        <w:fldChar w:fldCharType="end"/>
      </w:r>
    </w:p>
    <w:p w14:paraId="05536F68" w14:textId="7B8CE4C1" w:rsidR="00F809CD" w:rsidRDefault="00F809CD" w:rsidP="00F809CD">
      <w:pPr>
        <w:pStyle w:val="a9"/>
        <w:ind w:firstLine="283"/>
      </w:pPr>
      <w:r>
        <w:rPr>
          <w:rFonts w:hint="eastAsia"/>
        </w:rPr>
        <w:t>Open</w:t>
      </w:r>
      <w:r>
        <w:t>MP</w:t>
      </w:r>
      <w:r w:rsidR="003C29D1">
        <w:rPr>
          <w:rFonts w:hint="eastAsia"/>
        </w:rPr>
        <w:t>のような分散</w:t>
      </w:r>
      <w:r>
        <w:rPr>
          <w:rFonts w:hint="eastAsia"/>
        </w:rPr>
        <w:t>処理の</w:t>
      </w:r>
      <w:r w:rsidR="00456DEB">
        <w:rPr>
          <w:rFonts w:hint="eastAsia"/>
        </w:rPr>
        <w:t>手法が、</w:t>
      </w:r>
      <w:r w:rsidR="00456DEB">
        <w:rPr>
          <w:rFonts w:hint="eastAsia"/>
        </w:rPr>
        <w:t>C++11</w:t>
      </w:r>
      <w:r w:rsidR="00456DEB">
        <w:rPr>
          <w:rFonts w:hint="eastAsia"/>
        </w:rPr>
        <w:t>にも用意されている</w:t>
      </w:r>
      <w:r>
        <w:rPr>
          <w:rFonts w:hint="eastAsia"/>
        </w:rPr>
        <w:t>。</w:t>
      </w:r>
    </w:p>
    <w:p w14:paraId="0D37F1A1" w14:textId="220F33D8" w:rsidR="008B2292" w:rsidRDefault="008B2292" w:rsidP="00F809CD">
      <w:pPr>
        <w:pStyle w:val="a9"/>
        <w:ind w:firstLine="283"/>
      </w:pPr>
      <w:r>
        <w:t>OpenMP</w:t>
      </w:r>
      <w:r>
        <w:t>に比べて、</w:t>
      </w:r>
      <w:r w:rsidR="003C29D1">
        <w:rPr>
          <w:rFonts w:hint="eastAsia"/>
        </w:rPr>
        <w:t>明示的な</w:t>
      </w:r>
      <w:r>
        <w:t>手続きで</w:t>
      </w:r>
      <w:r w:rsidR="003C29D1">
        <w:rPr>
          <w:rFonts w:hint="eastAsia"/>
        </w:rPr>
        <w:t>分散するので、</w:t>
      </w:r>
      <w:r>
        <w:t>処理の把握</w:t>
      </w:r>
      <w:r w:rsidR="003C29D1">
        <w:rPr>
          <w:rFonts w:hint="eastAsia"/>
        </w:rPr>
        <w:t>が</w:t>
      </w:r>
      <w:r>
        <w:t>し易い。</w:t>
      </w:r>
    </w:p>
    <w:p w14:paraId="3CD6E21C" w14:textId="0E89D10C" w:rsidR="00F809CD" w:rsidRDefault="00456DEB" w:rsidP="00874659">
      <w:pPr>
        <w:pStyle w:val="a9"/>
        <w:spacing w:beforeLines="50" w:before="180"/>
        <w:ind w:firstLine="283"/>
      </w:pPr>
      <w:r>
        <w:t>C++11</w:t>
      </w:r>
      <w:r>
        <w:rPr>
          <w:rFonts w:hint="eastAsia"/>
        </w:rPr>
        <w:t>の非同期関数の</w:t>
      </w:r>
      <w:r w:rsidR="00F809CD">
        <w:rPr>
          <w:rFonts w:hint="eastAsia"/>
        </w:rPr>
        <w:t>サンプルコードを示す。</w:t>
      </w:r>
    </w:p>
    <w:p w14:paraId="7A635377" w14:textId="14EB4952" w:rsidR="008B2292" w:rsidRDefault="008B2292" w:rsidP="00F809CD">
      <w:pPr>
        <w:pStyle w:val="a9"/>
        <w:ind w:firstLine="283"/>
      </w:pPr>
      <w:r>
        <w:t>ややコードが長めになるが、応用事例もサンプルに含める。</w:t>
      </w:r>
      <w:r>
        <w:rPr>
          <w:rFonts w:hint="eastAsia"/>
        </w:rPr>
        <w:t>1</w:t>
      </w:r>
      <w:r>
        <w:rPr>
          <w:rFonts w:hint="eastAsia"/>
        </w:rPr>
        <w:t>千万件のデータのソートのサンプルである。</w:t>
      </w:r>
      <w:r w:rsidR="00D205FE">
        <w:rPr>
          <w:rFonts w:hint="eastAsia"/>
        </w:rPr>
        <w:t>ラムダ式</w:t>
      </w:r>
      <w:r w:rsidR="003C29D1">
        <w:fldChar w:fldCharType="begin"/>
      </w:r>
      <w:r w:rsidR="003C29D1">
        <w:instrText xml:space="preserve"> XE "</w:instrText>
      </w:r>
      <w:r w:rsidR="003C29D1">
        <w:rPr>
          <w:rFonts w:hint="eastAsia"/>
        </w:rPr>
        <w:instrText>ラムダ式</w:instrText>
      </w:r>
      <w:r w:rsidR="003C29D1">
        <w:instrText>" \y “</w:instrText>
      </w:r>
      <w:r w:rsidR="003C29D1">
        <w:rPr>
          <w:rFonts w:hint="eastAsia"/>
        </w:rPr>
        <w:instrText>らむだしき</w:instrText>
      </w:r>
      <w:r w:rsidR="003C29D1">
        <w:instrText xml:space="preserve">” </w:instrText>
      </w:r>
      <w:r w:rsidR="003C29D1">
        <w:fldChar w:fldCharType="end"/>
      </w:r>
      <w:r w:rsidR="00D205FE">
        <w:rPr>
          <w:rFonts w:hint="eastAsia"/>
        </w:rPr>
        <w:t>を用いてコードをコンパクトにできる点も</w:t>
      </w:r>
      <w:r w:rsidR="00D205FE">
        <w:rPr>
          <w:rFonts w:hint="eastAsia"/>
        </w:rPr>
        <w:t>C++11</w:t>
      </w:r>
      <w:r w:rsidR="00D205FE">
        <w:rPr>
          <w:rFonts w:hint="eastAsia"/>
        </w:rPr>
        <w:t>の特徴。</w:t>
      </w:r>
    </w:p>
    <w:p w14:paraId="1AAD2437" w14:textId="7575991A" w:rsidR="00F809CD" w:rsidRDefault="008B2292" w:rsidP="00F809CD">
      <w:pPr>
        <w:pStyle w:val="a9"/>
        <w:keepNext/>
        <w:widowControl/>
        <w:spacing w:beforeLines="50" w:before="180"/>
        <w:ind w:firstLineChars="0" w:firstLine="0"/>
      </w:pPr>
      <w:r>
        <w:t>C++11</w:t>
      </w:r>
      <w:r>
        <w:t>非同期関数</w:t>
      </w:r>
      <w:r w:rsidR="00F809C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285FBCB0" w14:textId="77777777" w:rsidTr="00A42DD8">
        <w:tc>
          <w:tcPr>
            <w:tcW w:w="8494" w:type="dxa"/>
          </w:tcPr>
          <w:p w14:paraId="77945895" w14:textId="18B46496" w:rsidR="00D205FE" w:rsidRDefault="00D205FE" w:rsidP="00D205FE">
            <w:pPr>
              <w:pStyle w:val="2-"/>
            </w:pPr>
            <w:r>
              <w:t>#include &lt;stdio.h&gt;</w:t>
            </w:r>
          </w:p>
          <w:p w14:paraId="11173256" w14:textId="77777777" w:rsidR="00D205FE" w:rsidRDefault="00D205FE" w:rsidP="00D205FE">
            <w:pPr>
              <w:pStyle w:val="2-"/>
            </w:pPr>
            <w:r>
              <w:t>#include &lt;stdlib.h&gt;</w:t>
            </w:r>
          </w:p>
          <w:p w14:paraId="41F2B76D" w14:textId="77777777" w:rsidR="00D205FE" w:rsidRDefault="00D205FE" w:rsidP="00D205FE">
            <w:pPr>
              <w:pStyle w:val="2-"/>
            </w:pPr>
          </w:p>
          <w:p w14:paraId="1773B48E" w14:textId="3D8D4D90" w:rsidR="00D205FE" w:rsidRPr="00AC11B7" w:rsidRDefault="00D205FE" w:rsidP="00D205FE">
            <w:pPr>
              <w:pStyle w:val="2-"/>
              <w:rPr>
                <w:color w:val="FF0000"/>
              </w:rPr>
            </w:pPr>
            <w:r w:rsidRPr="00AC11B7">
              <w:rPr>
                <w:color w:val="FF0000"/>
              </w:rPr>
              <w:t>#include &lt;future&gt;</w:t>
            </w:r>
            <w:r w:rsidR="00AC11B7" w:rsidRPr="00AC11B7">
              <w:rPr>
                <w:color w:val="00B050"/>
              </w:rPr>
              <w:t>//非同期関数用</w:t>
            </w:r>
          </w:p>
          <w:p w14:paraId="4CE26AE6" w14:textId="77777777" w:rsidR="00D205FE" w:rsidRDefault="00D205FE" w:rsidP="00D205FE">
            <w:pPr>
              <w:pStyle w:val="2-"/>
            </w:pPr>
          </w:p>
          <w:p w14:paraId="252BE60E" w14:textId="24D94A6C" w:rsidR="00D205FE" w:rsidRDefault="00D205FE" w:rsidP="00D205FE">
            <w:pPr>
              <w:pStyle w:val="2-"/>
            </w:pPr>
            <w:r>
              <w:rPr>
                <w:rFonts w:hint="eastAsia"/>
              </w:rPr>
              <w:t>#include &lt;thread&gt;</w:t>
            </w:r>
            <w:r w:rsidRPr="00AC11B7">
              <w:rPr>
                <w:rFonts w:hint="eastAsia"/>
                <w:color w:val="00B050"/>
              </w:rPr>
              <w:t>//スリープ用</w:t>
            </w:r>
          </w:p>
          <w:p w14:paraId="20255B2A" w14:textId="3F08CAEE" w:rsidR="00D205FE" w:rsidRDefault="00D205FE" w:rsidP="00D205FE">
            <w:pPr>
              <w:pStyle w:val="2-"/>
            </w:pPr>
            <w:r>
              <w:rPr>
                <w:rFonts w:hint="eastAsia"/>
              </w:rPr>
              <w:t>#include &lt;chrono&gt;</w:t>
            </w:r>
            <w:r w:rsidRPr="00AC11B7">
              <w:rPr>
                <w:rFonts w:hint="eastAsia"/>
                <w:color w:val="00B050"/>
              </w:rPr>
              <w:t>//時間計測用</w:t>
            </w:r>
          </w:p>
          <w:p w14:paraId="542716F3" w14:textId="77777777" w:rsidR="00D205FE" w:rsidRDefault="00D205FE" w:rsidP="00D205FE">
            <w:pPr>
              <w:pStyle w:val="2-"/>
            </w:pPr>
          </w:p>
          <w:p w14:paraId="7AA8470F" w14:textId="77777777" w:rsidR="00D205FE" w:rsidRDefault="00D205FE" w:rsidP="00D205FE">
            <w:pPr>
              <w:pStyle w:val="2-"/>
            </w:pPr>
            <w:r>
              <w:rPr>
                <w:rFonts w:hint="eastAsia"/>
              </w:rPr>
              <w:t>#include &lt;vector&gt;</w:t>
            </w:r>
            <w:r w:rsidRPr="00AC11B7">
              <w:rPr>
                <w:rFonts w:hint="eastAsia"/>
                <w:color w:val="00B050"/>
              </w:rPr>
              <w:t>//テスト計算用</w:t>
            </w:r>
          </w:p>
          <w:p w14:paraId="24BB0209" w14:textId="77777777" w:rsidR="00D205FE" w:rsidRDefault="00D205FE" w:rsidP="00D205FE">
            <w:pPr>
              <w:pStyle w:val="2-"/>
            </w:pPr>
            <w:r>
              <w:rPr>
                <w:rFonts w:hint="eastAsia"/>
              </w:rPr>
              <w:t>#include &lt;algorithm&gt;</w:t>
            </w:r>
            <w:r w:rsidRPr="00AC11B7">
              <w:rPr>
                <w:rFonts w:hint="eastAsia"/>
                <w:color w:val="00B050"/>
              </w:rPr>
              <w:t>//テスト計算用</w:t>
            </w:r>
          </w:p>
          <w:p w14:paraId="3549E937" w14:textId="77777777" w:rsidR="00D205FE" w:rsidRDefault="00D205FE" w:rsidP="00D205FE">
            <w:pPr>
              <w:pStyle w:val="2-"/>
            </w:pPr>
          </w:p>
          <w:p w14:paraId="6F84A391" w14:textId="77777777" w:rsidR="00D205FE" w:rsidRPr="00AC11B7" w:rsidRDefault="00D205FE" w:rsidP="00D205FE">
            <w:pPr>
              <w:pStyle w:val="2-"/>
              <w:rPr>
                <w:color w:val="00B050"/>
              </w:rPr>
            </w:pPr>
            <w:r w:rsidRPr="00AC11B7">
              <w:rPr>
                <w:rFonts w:hint="eastAsia"/>
                <w:color w:val="00B050"/>
              </w:rPr>
              <w:t>//計算用関数A</w:t>
            </w:r>
          </w:p>
          <w:p w14:paraId="4E83E18B" w14:textId="77777777" w:rsidR="00D205FE" w:rsidRDefault="00D205FE" w:rsidP="00D205FE">
            <w:pPr>
              <w:pStyle w:val="2-"/>
            </w:pPr>
            <w:r>
              <w:t>int calcSubA()</w:t>
            </w:r>
          </w:p>
          <w:p w14:paraId="347072AE" w14:textId="77777777" w:rsidR="00D205FE" w:rsidRDefault="00D205FE" w:rsidP="00D205FE">
            <w:pPr>
              <w:pStyle w:val="2-"/>
            </w:pPr>
            <w:r>
              <w:t>{</w:t>
            </w:r>
          </w:p>
          <w:p w14:paraId="4CC7BD00"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58EC473D" w14:textId="77777777" w:rsidR="00D205FE" w:rsidRDefault="00D205FE" w:rsidP="00D205FE">
            <w:pPr>
              <w:pStyle w:val="2-"/>
            </w:pPr>
            <w:r>
              <w:tab/>
              <w:t>std::this_thread::sleep_for(std::chrono::milliseconds(10));</w:t>
            </w:r>
          </w:p>
          <w:p w14:paraId="7B75DAAE" w14:textId="77777777" w:rsidR="00D205FE" w:rsidRDefault="00D205FE" w:rsidP="00D205FE">
            <w:pPr>
              <w:pStyle w:val="2-"/>
            </w:pPr>
            <w:r>
              <w:tab/>
              <w:t>return 1;</w:t>
            </w:r>
          </w:p>
          <w:p w14:paraId="73533826" w14:textId="77777777" w:rsidR="00D205FE" w:rsidRDefault="00D205FE" w:rsidP="00D205FE">
            <w:pPr>
              <w:pStyle w:val="2-"/>
            </w:pPr>
            <w:r>
              <w:t>}</w:t>
            </w:r>
          </w:p>
          <w:p w14:paraId="5A9DFC38" w14:textId="77777777" w:rsidR="00D205FE" w:rsidRDefault="00D205FE" w:rsidP="00D205FE">
            <w:pPr>
              <w:pStyle w:val="2-"/>
            </w:pPr>
          </w:p>
          <w:p w14:paraId="79E1D844" w14:textId="77777777" w:rsidR="00D205FE" w:rsidRPr="00AC11B7" w:rsidRDefault="00D205FE" w:rsidP="00D205FE">
            <w:pPr>
              <w:pStyle w:val="2-"/>
              <w:rPr>
                <w:color w:val="00B050"/>
              </w:rPr>
            </w:pPr>
            <w:r w:rsidRPr="00AC11B7">
              <w:rPr>
                <w:rFonts w:hint="eastAsia"/>
                <w:color w:val="00B050"/>
              </w:rPr>
              <w:t>//計算用関数B</w:t>
            </w:r>
          </w:p>
          <w:p w14:paraId="6832A66E" w14:textId="77777777" w:rsidR="00D205FE" w:rsidRDefault="00D205FE" w:rsidP="00D205FE">
            <w:pPr>
              <w:pStyle w:val="2-"/>
            </w:pPr>
            <w:r>
              <w:t>int calcSubB()</w:t>
            </w:r>
          </w:p>
          <w:p w14:paraId="7A27C25E" w14:textId="77777777" w:rsidR="00D205FE" w:rsidRDefault="00D205FE" w:rsidP="00D205FE">
            <w:pPr>
              <w:pStyle w:val="2-"/>
            </w:pPr>
            <w:r>
              <w:t>{</w:t>
            </w:r>
          </w:p>
          <w:p w14:paraId="5F8FB2B2" w14:textId="0BCB6ABC" w:rsidR="00AC11B7" w:rsidRPr="00AC11B7" w:rsidRDefault="00AC11B7" w:rsidP="00D205FE">
            <w:pPr>
              <w:pStyle w:val="2-"/>
              <w:rPr>
                <w:color w:val="00B050"/>
              </w:rPr>
            </w:pPr>
            <w:r w:rsidRPr="00AC11B7">
              <w:rPr>
                <w:color w:val="00B050"/>
              </w:rPr>
              <w:tab/>
            </w:r>
            <w:r w:rsidRPr="00AC11B7">
              <w:rPr>
                <w:rFonts w:hint="eastAsia"/>
                <w:color w:val="00B050"/>
              </w:rPr>
              <w:t>//時間のかかる処理代わりのスリープ</w:t>
            </w:r>
          </w:p>
          <w:p w14:paraId="62588C61" w14:textId="77777777" w:rsidR="00D205FE" w:rsidRDefault="00D205FE" w:rsidP="00D205FE">
            <w:pPr>
              <w:pStyle w:val="2-"/>
            </w:pPr>
            <w:r>
              <w:tab/>
              <w:t>std::this_thread::sleep_for(std::chrono::milliseconds(10));</w:t>
            </w:r>
          </w:p>
          <w:p w14:paraId="7A0E455E" w14:textId="77777777" w:rsidR="00D205FE" w:rsidRDefault="00D205FE" w:rsidP="00D205FE">
            <w:pPr>
              <w:pStyle w:val="2-"/>
            </w:pPr>
            <w:r>
              <w:tab/>
              <w:t>return 2;</w:t>
            </w:r>
          </w:p>
          <w:p w14:paraId="10882914" w14:textId="77777777" w:rsidR="00D205FE" w:rsidRDefault="00D205FE" w:rsidP="00D205FE">
            <w:pPr>
              <w:pStyle w:val="2-"/>
            </w:pPr>
            <w:r>
              <w:t>}</w:t>
            </w:r>
          </w:p>
          <w:p w14:paraId="529C968B" w14:textId="77777777" w:rsidR="00D205FE" w:rsidRDefault="00D205FE" w:rsidP="00D205FE">
            <w:pPr>
              <w:pStyle w:val="2-"/>
            </w:pPr>
          </w:p>
          <w:p w14:paraId="5C4827C3" w14:textId="77777777" w:rsidR="00D205FE" w:rsidRPr="00AC11B7" w:rsidRDefault="00D205FE" w:rsidP="00D205FE">
            <w:pPr>
              <w:pStyle w:val="2-"/>
              <w:rPr>
                <w:color w:val="00B050"/>
              </w:rPr>
            </w:pPr>
            <w:r w:rsidRPr="00AC11B7">
              <w:rPr>
                <w:rFonts w:hint="eastAsia"/>
                <w:color w:val="00B050"/>
              </w:rPr>
              <w:t>//計算用関数C</w:t>
            </w:r>
          </w:p>
          <w:p w14:paraId="572A58CD" w14:textId="77777777" w:rsidR="00D205FE" w:rsidRDefault="00D205FE" w:rsidP="00D205FE">
            <w:pPr>
              <w:pStyle w:val="2-"/>
            </w:pPr>
            <w:r>
              <w:t>int calcSubC()</w:t>
            </w:r>
          </w:p>
          <w:p w14:paraId="0E9D9F12" w14:textId="77777777" w:rsidR="00D205FE" w:rsidRDefault="00D205FE" w:rsidP="00D205FE">
            <w:pPr>
              <w:pStyle w:val="2-"/>
            </w:pPr>
            <w:r>
              <w:t>{</w:t>
            </w:r>
          </w:p>
          <w:p w14:paraId="4BEC8C1B"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4FEC2CE9" w14:textId="77777777" w:rsidR="00D205FE" w:rsidRDefault="00D205FE" w:rsidP="00D205FE">
            <w:pPr>
              <w:pStyle w:val="2-"/>
            </w:pPr>
            <w:r>
              <w:tab/>
              <w:t>std::this_thread::sleep_for(std::chrono::milliseconds(10));</w:t>
            </w:r>
          </w:p>
          <w:p w14:paraId="3283C967" w14:textId="77777777" w:rsidR="00D205FE" w:rsidRDefault="00D205FE" w:rsidP="00D205FE">
            <w:pPr>
              <w:pStyle w:val="2-"/>
            </w:pPr>
            <w:r>
              <w:tab/>
              <w:t>return 3;</w:t>
            </w:r>
          </w:p>
          <w:p w14:paraId="04D23755" w14:textId="77777777" w:rsidR="00D205FE" w:rsidRDefault="00D205FE" w:rsidP="00D205FE">
            <w:pPr>
              <w:pStyle w:val="2-"/>
            </w:pPr>
            <w:r>
              <w:t>}</w:t>
            </w:r>
          </w:p>
          <w:p w14:paraId="0FA1733A" w14:textId="77777777" w:rsidR="00D205FE" w:rsidRDefault="00D205FE" w:rsidP="00D205FE">
            <w:pPr>
              <w:pStyle w:val="2-"/>
            </w:pPr>
          </w:p>
          <w:p w14:paraId="3FCE2627" w14:textId="77777777" w:rsidR="00D205FE" w:rsidRPr="00AC11B7" w:rsidRDefault="00D205FE" w:rsidP="00D205FE">
            <w:pPr>
              <w:pStyle w:val="2-"/>
              <w:rPr>
                <w:color w:val="00B050"/>
              </w:rPr>
            </w:pPr>
            <w:r w:rsidRPr="00AC11B7">
              <w:rPr>
                <w:rFonts w:hint="eastAsia"/>
                <w:color w:val="00B050"/>
              </w:rPr>
              <w:lastRenderedPageBreak/>
              <w:t>//通常関数処理</w:t>
            </w:r>
          </w:p>
          <w:p w14:paraId="629A74D7" w14:textId="77777777" w:rsidR="00D205FE" w:rsidRDefault="00D205FE" w:rsidP="00D205FE">
            <w:pPr>
              <w:pStyle w:val="2-"/>
            </w:pPr>
            <w:r>
              <w:t>void testNormalCalc()</w:t>
            </w:r>
          </w:p>
          <w:p w14:paraId="5A8151AB" w14:textId="77777777" w:rsidR="00D205FE" w:rsidRDefault="00D205FE" w:rsidP="00D205FE">
            <w:pPr>
              <w:pStyle w:val="2-"/>
            </w:pPr>
            <w:r>
              <w:t>{</w:t>
            </w:r>
          </w:p>
          <w:p w14:paraId="2E26E6BD" w14:textId="77777777" w:rsidR="00D205FE" w:rsidRPr="00AC11B7" w:rsidRDefault="00D205FE" w:rsidP="00D205FE">
            <w:pPr>
              <w:pStyle w:val="2-"/>
              <w:rPr>
                <w:color w:val="00B050"/>
              </w:rPr>
            </w:pPr>
            <w:r>
              <w:rPr>
                <w:rFonts w:hint="eastAsia"/>
              </w:rPr>
              <w:tab/>
            </w:r>
            <w:r w:rsidRPr="00AC11B7">
              <w:rPr>
                <w:rFonts w:hint="eastAsia"/>
                <w:color w:val="00B050"/>
              </w:rPr>
              <w:t>//時間計測開始</w:t>
            </w:r>
          </w:p>
          <w:p w14:paraId="256E9D6E" w14:textId="77777777" w:rsidR="00D205FE" w:rsidRDefault="00D205FE" w:rsidP="00D205FE">
            <w:pPr>
              <w:pStyle w:val="2-"/>
            </w:pPr>
            <w:r>
              <w:tab/>
              <w:t>auto begin = std::chrono::high_resolution_clock::now();</w:t>
            </w:r>
          </w:p>
          <w:p w14:paraId="1F9A445A" w14:textId="77777777" w:rsidR="00D205FE" w:rsidRDefault="00D205FE" w:rsidP="00D205FE">
            <w:pPr>
              <w:pStyle w:val="2-"/>
            </w:pPr>
            <w:r>
              <w:tab/>
            </w:r>
          </w:p>
          <w:p w14:paraId="7C3CFDCB" w14:textId="77777777" w:rsidR="00D205FE" w:rsidRDefault="00D205FE" w:rsidP="00D205FE">
            <w:pPr>
              <w:pStyle w:val="2-"/>
            </w:pPr>
            <w:r>
              <w:rPr>
                <w:rFonts w:hint="eastAsia"/>
              </w:rPr>
              <w:tab/>
            </w:r>
            <w:r w:rsidRPr="00AC11B7">
              <w:rPr>
                <w:rFonts w:hint="eastAsia"/>
                <w:color w:val="00B050"/>
              </w:rPr>
              <w:t>//処理</w:t>
            </w:r>
          </w:p>
          <w:p w14:paraId="4AE1516D" w14:textId="77777777" w:rsidR="00D205FE" w:rsidRDefault="00D205FE" w:rsidP="00D205FE">
            <w:pPr>
              <w:pStyle w:val="2-"/>
            </w:pPr>
            <w:r>
              <w:tab/>
              <w:t>int result = 0;</w:t>
            </w:r>
          </w:p>
          <w:p w14:paraId="40FDA607" w14:textId="77777777" w:rsidR="00D205FE" w:rsidRDefault="00D205FE" w:rsidP="00D205FE">
            <w:pPr>
              <w:pStyle w:val="2-"/>
            </w:pPr>
            <w:r>
              <w:tab/>
              <w:t>static const int TEST_TIMES = 100;</w:t>
            </w:r>
          </w:p>
          <w:p w14:paraId="5DD735CE" w14:textId="77777777" w:rsidR="00D205FE" w:rsidRDefault="00D205FE" w:rsidP="00D205FE">
            <w:pPr>
              <w:pStyle w:val="2-"/>
            </w:pPr>
            <w:r>
              <w:tab/>
              <w:t>for (int i = 0; i &lt; TEST_TIMES; ++i)</w:t>
            </w:r>
          </w:p>
          <w:p w14:paraId="243802D1" w14:textId="77777777" w:rsidR="00D205FE" w:rsidRDefault="00D205FE" w:rsidP="00D205FE">
            <w:pPr>
              <w:pStyle w:val="2-"/>
            </w:pPr>
            <w:r>
              <w:tab/>
              <w:t>{</w:t>
            </w:r>
          </w:p>
          <w:p w14:paraId="13D0E3BF" w14:textId="77777777" w:rsidR="00D205FE" w:rsidRDefault="00D205FE" w:rsidP="00D205FE">
            <w:pPr>
              <w:pStyle w:val="2-"/>
            </w:pPr>
            <w:r>
              <w:tab/>
            </w:r>
            <w:r>
              <w:tab/>
              <w:t>result += (calcSubA() + calcSubB() + calcSubC());</w:t>
            </w:r>
          </w:p>
          <w:p w14:paraId="4FBDC55E" w14:textId="77777777" w:rsidR="00D205FE" w:rsidRDefault="00D205FE" w:rsidP="00D205FE">
            <w:pPr>
              <w:pStyle w:val="2-"/>
            </w:pPr>
            <w:r>
              <w:tab/>
              <w:t>}</w:t>
            </w:r>
          </w:p>
          <w:p w14:paraId="3E497CB8" w14:textId="77777777" w:rsidR="00D205FE" w:rsidRDefault="00D205FE" w:rsidP="00D205FE">
            <w:pPr>
              <w:pStyle w:val="2-"/>
            </w:pPr>
            <w:r>
              <w:tab/>
            </w:r>
          </w:p>
          <w:p w14:paraId="244262F5" w14:textId="77777777" w:rsidR="00D205FE" w:rsidRDefault="00D205FE" w:rsidP="00D205FE">
            <w:pPr>
              <w:pStyle w:val="2-"/>
            </w:pPr>
            <w:r>
              <w:rPr>
                <w:rFonts w:hint="eastAsia"/>
              </w:rPr>
              <w:tab/>
            </w:r>
            <w:r w:rsidRPr="00AC11B7">
              <w:rPr>
                <w:rFonts w:hint="eastAsia"/>
                <w:color w:val="00B050"/>
              </w:rPr>
              <w:t>//時間計測終了</w:t>
            </w:r>
          </w:p>
          <w:p w14:paraId="21DB08C1" w14:textId="77777777" w:rsidR="00D205FE" w:rsidRDefault="00D205FE" w:rsidP="00D205FE">
            <w:pPr>
              <w:pStyle w:val="2-"/>
            </w:pPr>
            <w:r>
              <w:tab/>
              <w:t>auto end = std::chrono::high_resolution_clock::now();</w:t>
            </w:r>
          </w:p>
          <w:p w14:paraId="6AEB8CFB" w14:textId="26901153" w:rsidR="00D205FE" w:rsidRDefault="00D205FE" w:rsidP="00D205FE">
            <w:pPr>
              <w:pStyle w:val="2-"/>
            </w:pPr>
            <w:r>
              <w:tab/>
              <w:t>auto duration = static_cast&lt;float&gt;(static_cast&lt;double&gt;(std::chrono::duration_cast&lt;std::chrono::microseconds&gt;(end - begin).count()) / 1000000.);</w:t>
            </w:r>
          </w:p>
          <w:p w14:paraId="698C7437" w14:textId="77777777" w:rsidR="00D205FE" w:rsidRDefault="00D205FE" w:rsidP="00D205FE">
            <w:pPr>
              <w:pStyle w:val="2-"/>
            </w:pPr>
            <w:r>
              <w:tab/>
            </w:r>
          </w:p>
          <w:p w14:paraId="4C5345B6" w14:textId="77777777" w:rsidR="00D205FE" w:rsidRDefault="00D205FE" w:rsidP="00D205FE">
            <w:pPr>
              <w:pStyle w:val="2-"/>
            </w:pPr>
            <w:r>
              <w:rPr>
                <w:rFonts w:hint="eastAsia"/>
              </w:rPr>
              <w:tab/>
            </w:r>
            <w:r w:rsidRPr="00AC11B7">
              <w:rPr>
                <w:rFonts w:hint="eastAsia"/>
                <w:color w:val="00B050"/>
              </w:rPr>
              <w:t>//結果表示</w:t>
            </w:r>
          </w:p>
          <w:p w14:paraId="31A627E4" w14:textId="77777777" w:rsidR="00D205FE" w:rsidRDefault="00D205FE" w:rsidP="00D205FE">
            <w:pPr>
              <w:pStyle w:val="2-"/>
            </w:pPr>
            <w:r>
              <w:tab/>
              <w:t>printf("----------------------------------------\n");</w:t>
            </w:r>
          </w:p>
          <w:p w14:paraId="4E552853" w14:textId="77777777" w:rsidR="00D205FE" w:rsidRDefault="00D205FE" w:rsidP="00D205FE">
            <w:pPr>
              <w:pStyle w:val="2-"/>
            </w:pPr>
            <w:r>
              <w:tab/>
              <w:t>printf("subNormalCalc: result = %d (%.6f sec)\n", result, duration);</w:t>
            </w:r>
          </w:p>
          <w:p w14:paraId="33F8D178" w14:textId="77777777" w:rsidR="00D205FE" w:rsidRDefault="00D205FE" w:rsidP="00D205FE">
            <w:pPr>
              <w:pStyle w:val="2-"/>
            </w:pPr>
            <w:r>
              <w:t>}</w:t>
            </w:r>
          </w:p>
          <w:p w14:paraId="6B88AFD9" w14:textId="77777777" w:rsidR="00D205FE" w:rsidRDefault="00D205FE" w:rsidP="00D205FE">
            <w:pPr>
              <w:pStyle w:val="2-"/>
            </w:pPr>
          </w:p>
          <w:p w14:paraId="75CF0E11" w14:textId="77777777" w:rsidR="00D205FE" w:rsidRDefault="00D205FE" w:rsidP="00D205FE">
            <w:pPr>
              <w:pStyle w:val="2-"/>
            </w:pPr>
            <w:r w:rsidRPr="00AC11B7">
              <w:rPr>
                <w:rFonts w:hint="eastAsia"/>
                <w:color w:val="00B050"/>
              </w:rPr>
              <w:t>//非同期関数処理</w:t>
            </w:r>
          </w:p>
          <w:p w14:paraId="235B944B" w14:textId="77777777" w:rsidR="00D205FE" w:rsidRDefault="00D205FE" w:rsidP="00D205FE">
            <w:pPr>
              <w:pStyle w:val="2-"/>
            </w:pPr>
            <w:r>
              <w:t>void testAsyncCalc()</w:t>
            </w:r>
          </w:p>
          <w:p w14:paraId="0B54CD4D" w14:textId="77777777" w:rsidR="00D205FE" w:rsidRDefault="00D205FE" w:rsidP="00D205FE">
            <w:pPr>
              <w:pStyle w:val="2-"/>
            </w:pPr>
            <w:r>
              <w:t>{</w:t>
            </w:r>
          </w:p>
          <w:p w14:paraId="4F54C476" w14:textId="77777777" w:rsidR="00D205FE" w:rsidRPr="00AC11B7" w:rsidRDefault="00D205FE" w:rsidP="00D205FE">
            <w:pPr>
              <w:pStyle w:val="2-"/>
              <w:rPr>
                <w:color w:val="00B050"/>
              </w:rPr>
            </w:pPr>
            <w:r>
              <w:rPr>
                <w:rFonts w:hint="eastAsia"/>
              </w:rPr>
              <w:tab/>
            </w:r>
            <w:r w:rsidRPr="00AC11B7">
              <w:rPr>
                <w:rFonts w:hint="eastAsia"/>
                <w:color w:val="00B050"/>
              </w:rPr>
              <w:t>//時間計測開始</w:t>
            </w:r>
          </w:p>
          <w:p w14:paraId="0201B345" w14:textId="77777777" w:rsidR="00D205FE" w:rsidRDefault="00D205FE" w:rsidP="00D205FE">
            <w:pPr>
              <w:pStyle w:val="2-"/>
            </w:pPr>
            <w:r>
              <w:tab/>
              <w:t>auto begin = std::chrono::high_resolution_clock::now();</w:t>
            </w:r>
          </w:p>
          <w:p w14:paraId="16470DB9" w14:textId="77777777" w:rsidR="00D205FE" w:rsidRDefault="00D205FE" w:rsidP="00D205FE">
            <w:pPr>
              <w:pStyle w:val="2-"/>
            </w:pPr>
          </w:p>
          <w:p w14:paraId="3EE639C4" w14:textId="77777777" w:rsidR="00D205FE" w:rsidRDefault="00D205FE" w:rsidP="00D205FE">
            <w:pPr>
              <w:pStyle w:val="2-"/>
            </w:pPr>
            <w:r>
              <w:rPr>
                <w:rFonts w:hint="eastAsia"/>
              </w:rPr>
              <w:tab/>
            </w:r>
            <w:r w:rsidRPr="00AC11B7">
              <w:rPr>
                <w:rFonts w:hint="eastAsia"/>
                <w:color w:val="00B050"/>
              </w:rPr>
              <w:t>//処理</w:t>
            </w:r>
          </w:p>
          <w:p w14:paraId="2142F098" w14:textId="77777777" w:rsidR="00D205FE" w:rsidRDefault="00D205FE" w:rsidP="00D205FE">
            <w:pPr>
              <w:pStyle w:val="2-"/>
            </w:pPr>
            <w:r>
              <w:tab/>
              <w:t>int result = 0;</w:t>
            </w:r>
          </w:p>
          <w:p w14:paraId="2014A946" w14:textId="77777777" w:rsidR="00D205FE" w:rsidRDefault="00D205FE" w:rsidP="00D205FE">
            <w:pPr>
              <w:pStyle w:val="2-"/>
            </w:pPr>
            <w:r>
              <w:tab/>
              <w:t>static const int TEST_TIMES = 100;</w:t>
            </w:r>
          </w:p>
          <w:p w14:paraId="53AEA2CB" w14:textId="77777777" w:rsidR="00D205FE" w:rsidRDefault="00D205FE" w:rsidP="00D205FE">
            <w:pPr>
              <w:pStyle w:val="2-"/>
            </w:pPr>
            <w:r>
              <w:tab/>
              <w:t>for (int i = 0; i &lt; TEST_TIMES; ++i)</w:t>
            </w:r>
          </w:p>
          <w:p w14:paraId="6DA820B5" w14:textId="77777777" w:rsidR="00D205FE" w:rsidRDefault="00D205FE" w:rsidP="00D205FE">
            <w:pPr>
              <w:pStyle w:val="2-"/>
            </w:pPr>
            <w:r>
              <w:tab/>
              <w:t>{</w:t>
            </w:r>
          </w:p>
          <w:p w14:paraId="70EE4069" w14:textId="64F3113A" w:rsidR="00AC11B7" w:rsidRDefault="00AC11B7" w:rsidP="00D205FE">
            <w:pPr>
              <w:pStyle w:val="2-"/>
            </w:pPr>
            <w:r>
              <w:tab/>
            </w:r>
            <w:r>
              <w:tab/>
            </w:r>
            <w:r w:rsidRPr="00AC11B7">
              <w:rPr>
                <w:color w:val="00B050"/>
              </w:rPr>
              <w:t>//未来</w:t>
            </w:r>
            <w:r w:rsidRPr="00AC11B7">
              <w:rPr>
                <w:rFonts w:hint="eastAsia"/>
                <w:color w:val="00B050"/>
              </w:rPr>
              <w:t>(future)に結果が返る関数を非同期で実行</w:t>
            </w:r>
          </w:p>
          <w:p w14:paraId="65FBAD39" w14:textId="77777777" w:rsidR="00D205FE" w:rsidRDefault="00D205FE" w:rsidP="00D205FE">
            <w:pPr>
              <w:pStyle w:val="2-"/>
            </w:pPr>
            <w:r>
              <w:tab/>
            </w:r>
            <w:r>
              <w:tab/>
            </w:r>
            <w:r w:rsidRPr="00AC11B7">
              <w:rPr>
                <w:color w:val="FF0000"/>
              </w:rPr>
              <w:t>std::future&lt;int&gt;</w:t>
            </w:r>
            <w:r>
              <w:t xml:space="preserve"> r1 = </w:t>
            </w:r>
            <w:r w:rsidRPr="00AC11B7">
              <w:rPr>
                <w:color w:val="FF0000"/>
              </w:rPr>
              <w:t>std::async(calcSubA)</w:t>
            </w:r>
            <w:r>
              <w:t>,</w:t>
            </w:r>
          </w:p>
          <w:p w14:paraId="03314C16" w14:textId="7AA04118" w:rsidR="00D205FE" w:rsidRDefault="00D205FE" w:rsidP="00D205FE">
            <w:pPr>
              <w:pStyle w:val="2-"/>
            </w:pPr>
            <w:r>
              <w:tab/>
            </w:r>
            <w:r>
              <w:tab/>
            </w:r>
            <w:r>
              <w:tab/>
              <w:t xml:space="preserve">          r2 = </w:t>
            </w:r>
            <w:r w:rsidRPr="00AC11B7">
              <w:rPr>
                <w:color w:val="FF0000"/>
              </w:rPr>
              <w:t>std::async(calcSubB)</w:t>
            </w:r>
            <w:r>
              <w:t>,</w:t>
            </w:r>
          </w:p>
          <w:p w14:paraId="15409C72" w14:textId="1303249C" w:rsidR="00D205FE" w:rsidRDefault="00D205FE" w:rsidP="00D205FE">
            <w:pPr>
              <w:pStyle w:val="2-"/>
            </w:pPr>
            <w:r>
              <w:tab/>
            </w:r>
            <w:r>
              <w:tab/>
            </w:r>
            <w:r>
              <w:tab/>
              <w:t xml:space="preserve">          r3 = </w:t>
            </w:r>
            <w:r w:rsidRPr="00AC11B7">
              <w:rPr>
                <w:color w:val="FF0000"/>
              </w:rPr>
              <w:t>std::async(calcSubC)</w:t>
            </w:r>
            <w:r>
              <w:t>;</w:t>
            </w:r>
          </w:p>
          <w:p w14:paraId="0C36B31C" w14:textId="77777777" w:rsidR="00AC11B7" w:rsidRDefault="00AC11B7" w:rsidP="00D205FE">
            <w:pPr>
              <w:pStyle w:val="2-"/>
            </w:pPr>
            <w:r>
              <w:tab/>
            </w:r>
            <w:r>
              <w:tab/>
            </w:r>
          </w:p>
          <w:p w14:paraId="3ACA3051" w14:textId="55C0E23D" w:rsidR="00AC11B7" w:rsidRDefault="00AC11B7" w:rsidP="00D205FE">
            <w:pPr>
              <w:pStyle w:val="2-"/>
            </w:pPr>
            <w:r>
              <w:tab/>
            </w:r>
            <w:r>
              <w:tab/>
            </w:r>
            <w:r w:rsidRPr="00AC11B7">
              <w:rPr>
                <w:color w:val="00B050"/>
              </w:rPr>
              <w:t>//.get()メソッドは、処理の完了を待って結果を返す</w:t>
            </w:r>
          </w:p>
          <w:p w14:paraId="6ABE7A96" w14:textId="77777777" w:rsidR="00D205FE" w:rsidRDefault="00D205FE" w:rsidP="00D205FE">
            <w:pPr>
              <w:pStyle w:val="2-"/>
            </w:pPr>
            <w:r>
              <w:tab/>
            </w:r>
            <w:r>
              <w:tab/>
              <w:t>result += (</w:t>
            </w:r>
            <w:r w:rsidRPr="00AC11B7">
              <w:rPr>
                <w:color w:val="FF0000"/>
              </w:rPr>
              <w:t>r1.get()</w:t>
            </w:r>
            <w:r>
              <w:t xml:space="preserve"> + </w:t>
            </w:r>
            <w:r w:rsidRPr="00AC11B7">
              <w:rPr>
                <w:color w:val="FF0000"/>
              </w:rPr>
              <w:t>r2.get()</w:t>
            </w:r>
            <w:r>
              <w:t xml:space="preserve"> + </w:t>
            </w:r>
            <w:r w:rsidRPr="00AC11B7">
              <w:rPr>
                <w:color w:val="FF0000"/>
              </w:rPr>
              <w:t>r3.get()</w:t>
            </w:r>
            <w:r>
              <w:t>);</w:t>
            </w:r>
          </w:p>
          <w:p w14:paraId="2871ADAD" w14:textId="77777777" w:rsidR="00D205FE" w:rsidRDefault="00D205FE" w:rsidP="00D205FE">
            <w:pPr>
              <w:pStyle w:val="2-"/>
            </w:pPr>
            <w:r>
              <w:tab/>
              <w:t>}</w:t>
            </w:r>
          </w:p>
          <w:p w14:paraId="2C208FE1" w14:textId="77777777" w:rsidR="00D205FE" w:rsidRDefault="00D205FE" w:rsidP="00D205FE">
            <w:pPr>
              <w:pStyle w:val="2-"/>
            </w:pPr>
            <w:r>
              <w:tab/>
            </w:r>
          </w:p>
          <w:p w14:paraId="783C6FE5" w14:textId="77777777" w:rsidR="00D205FE" w:rsidRDefault="00D205FE" w:rsidP="00D205FE">
            <w:pPr>
              <w:pStyle w:val="2-"/>
            </w:pPr>
            <w:r>
              <w:rPr>
                <w:rFonts w:hint="eastAsia"/>
              </w:rPr>
              <w:tab/>
            </w:r>
            <w:r w:rsidRPr="00AC11B7">
              <w:rPr>
                <w:rFonts w:hint="eastAsia"/>
                <w:color w:val="00B050"/>
              </w:rPr>
              <w:t>//時間計測終了</w:t>
            </w:r>
          </w:p>
          <w:p w14:paraId="419D9722" w14:textId="77777777" w:rsidR="00D205FE" w:rsidRDefault="00D205FE" w:rsidP="00D205FE">
            <w:pPr>
              <w:pStyle w:val="2-"/>
            </w:pPr>
            <w:r>
              <w:tab/>
              <w:t>auto end = std::chrono::high_resolution_clock::now();</w:t>
            </w:r>
          </w:p>
          <w:p w14:paraId="55BBBF67" w14:textId="04C65843" w:rsidR="00D205FE" w:rsidRDefault="00D205FE" w:rsidP="00D205FE">
            <w:pPr>
              <w:pStyle w:val="2-"/>
            </w:pPr>
            <w:r>
              <w:tab/>
              <w:t>auto duration = static_cast&lt;float&gt;(static_cast&lt;double&gt;(std::chrono::duration_cast&lt;std::chrono::microseconds&gt;(end - begin).count()) / 1000000.);</w:t>
            </w:r>
          </w:p>
          <w:p w14:paraId="1EAABA45" w14:textId="77777777" w:rsidR="00D205FE" w:rsidRDefault="00D205FE" w:rsidP="00D205FE">
            <w:pPr>
              <w:pStyle w:val="2-"/>
            </w:pPr>
          </w:p>
          <w:p w14:paraId="16B8B978" w14:textId="77777777" w:rsidR="00D205FE" w:rsidRDefault="00D205FE" w:rsidP="00D205FE">
            <w:pPr>
              <w:pStyle w:val="2-"/>
            </w:pPr>
            <w:r>
              <w:rPr>
                <w:rFonts w:hint="eastAsia"/>
              </w:rPr>
              <w:tab/>
            </w:r>
            <w:r w:rsidRPr="00AC11B7">
              <w:rPr>
                <w:rFonts w:hint="eastAsia"/>
                <w:color w:val="00B050"/>
              </w:rPr>
              <w:t>//結果表示</w:t>
            </w:r>
          </w:p>
          <w:p w14:paraId="47AFE03F" w14:textId="77777777" w:rsidR="00D205FE" w:rsidRDefault="00D205FE" w:rsidP="00D205FE">
            <w:pPr>
              <w:pStyle w:val="2-"/>
            </w:pPr>
            <w:r>
              <w:tab/>
              <w:t>printf("----------------------------------------\n");</w:t>
            </w:r>
          </w:p>
          <w:p w14:paraId="413ABECF" w14:textId="77777777" w:rsidR="00D205FE" w:rsidRDefault="00D205FE" w:rsidP="00D205FE">
            <w:pPr>
              <w:pStyle w:val="2-"/>
            </w:pPr>
            <w:r>
              <w:tab/>
              <w:t>printf("subAsyncCalc: result = %d (%.6f sec)\n", result, duration);</w:t>
            </w:r>
          </w:p>
          <w:p w14:paraId="05B6D096" w14:textId="77777777" w:rsidR="00D205FE" w:rsidRDefault="00D205FE" w:rsidP="00D205FE">
            <w:pPr>
              <w:pStyle w:val="2-"/>
            </w:pPr>
            <w:r>
              <w:t>}</w:t>
            </w:r>
          </w:p>
          <w:p w14:paraId="516CC59C" w14:textId="77777777" w:rsidR="00D205FE" w:rsidRDefault="00D205FE" w:rsidP="00D205FE">
            <w:pPr>
              <w:pStyle w:val="2-"/>
            </w:pPr>
          </w:p>
          <w:p w14:paraId="54E5D793" w14:textId="77777777" w:rsidR="00D205FE" w:rsidRPr="00AC11B7" w:rsidRDefault="00D205FE" w:rsidP="00D205FE">
            <w:pPr>
              <w:pStyle w:val="2-"/>
              <w:rPr>
                <w:color w:val="00B050"/>
              </w:rPr>
            </w:pPr>
            <w:r w:rsidRPr="00AC11B7">
              <w:rPr>
                <w:rFonts w:hint="eastAsia"/>
                <w:color w:val="00B050"/>
              </w:rPr>
              <w:t>//非同期関数【応用】</w:t>
            </w:r>
          </w:p>
          <w:p w14:paraId="108BFD72" w14:textId="77777777" w:rsidR="00D205FE" w:rsidRDefault="00D205FE" w:rsidP="00D205FE">
            <w:pPr>
              <w:pStyle w:val="2-"/>
            </w:pPr>
            <w:r>
              <w:t>void testAsyncCalcEx()</w:t>
            </w:r>
          </w:p>
          <w:p w14:paraId="6586A620" w14:textId="77777777" w:rsidR="00D205FE" w:rsidRDefault="00D205FE" w:rsidP="00D205FE">
            <w:pPr>
              <w:pStyle w:val="2-"/>
            </w:pPr>
            <w:r>
              <w:t>{</w:t>
            </w:r>
          </w:p>
          <w:p w14:paraId="799FFDCD" w14:textId="77777777" w:rsidR="00D205FE" w:rsidRDefault="00D205FE" w:rsidP="00D205FE">
            <w:pPr>
              <w:pStyle w:val="2-"/>
            </w:pPr>
            <w:r>
              <w:rPr>
                <w:rFonts w:hint="eastAsia"/>
              </w:rPr>
              <w:tab/>
            </w:r>
            <w:r w:rsidRPr="00AC11B7">
              <w:rPr>
                <w:rFonts w:hint="eastAsia"/>
                <w:color w:val="00B050"/>
              </w:rPr>
              <w:t>//リスト作成</w:t>
            </w:r>
          </w:p>
          <w:p w14:paraId="09D89C0F" w14:textId="77777777" w:rsidR="00D205FE" w:rsidRDefault="00D205FE" w:rsidP="00D205FE">
            <w:pPr>
              <w:pStyle w:val="2-"/>
            </w:pPr>
            <w:r>
              <w:tab/>
              <w:t>static const int LIST_MAX = 10000000;</w:t>
            </w:r>
          </w:p>
          <w:p w14:paraId="55E7A538" w14:textId="77777777" w:rsidR="00D205FE" w:rsidRDefault="00D205FE" w:rsidP="00D205FE">
            <w:pPr>
              <w:pStyle w:val="2-"/>
            </w:pPr>
            <w:r>
              <w:tab/>
              <w:t>std::vector&lt;int&gt; list_org;</w:t>
            </w:r>
          </w:p>
          <w:p w14:paraId="32BA30E8" w14:textId="77777777" w:rsidR="00D205FE" w:rsidRDefault="00D205FE" w:rsidP="00D205FE">
            <w:pPr>
              <w:pStyle w:val="2-"/>
            </w:pPr>
            <w:r>
              <w:tab/>
              <w:t>list_org.reserve(LIST_MAX);</w:t>
            </w:r>
          </w:p>
          <w:p w14:paraId="2BF30CC6" w14:textId="77777777" w:rsidR="00D205FE" w:rsidRDefault="00D205FE" w:rsidP="00D205FE">
            <w:pPr>
              <w:pStyle w:val="2-"/>
            </w:pPr>
            <w:r>
              <w:tab/>
              <w:t>for (int i = 0; i &lt; LIST_MAX; ++i)</w:t>
            </w:r>
          </w:p>
          <w:p w14:paraId="263DCF43" w14:textId="77777777" w:rsidR="00D205FE" w:rsidRDefault="00D205FE" w:rsidP="00D205FE">
            <w:pPr>
              <w:pStyle w:val="2-"/>
            </w:pPr>
            <w:r>
              <w:tab/>
              <w:t>{</w:t>
            </w:r>
          </w:p>
          <w:p w14:paraId="2C45142F" w14:textId="77777777" w:rsidR="00D205FE" w:rsidRDefault="00D205FE" w:rsidP="00D205FE">
            <w:pPr>
              <w:pStyle w:val="2-"/>
            </w:pPr>
            <w:r>
              <w:tab/>
            </w:r>
            <w:r>
              <w:tab/>
              <w:t>list_org.push_back(i);</w:t>
            </w:r>
          </w:p>
          <w:p w14:paraId="7124168E" w14:textId="77777777" w:rsidR="00D205FE" w:rsidRDefault="00D205FE" w:rsidP="00D205FE">
            <w:pPr>
              <w:pStyle w:val="2-"/>
            </w:pPr>
            <w:r>
              <w:tab/>
              <w:t>}</w:t>
            </w:r>
          </w:p>
          <w:p w14:paraId="10822A5E" w14:textId="77777777" w:rsidR="00D205FE" w:rsidRDefault="00D205FE" w:rsidP="00D205FE">
            <w:pPr>
              <w:pStyle w:val="2-"/>
            </w:pPr>
          </w:p>
          <w:p w14:paraId="6CA01776" w14:textId="77777777" w:rsidR="00D205FE" w:rsidRPr="00AC11B7" w:rsidRDefault="00D205FE" w:rsidP="00D205FE">
            <w:pPr>
              <w:pStyle w:val="2-"/>
              <w:rPr>
                <w:color w:val="00B050"/>
              </w:rPr>
            </w:pPr>
            <w:r>
              <w:rPr>
                <w:rFonts w:hint="eastAsia"/>
              </w:rPr>
              <w:tab/>
            </w:r>
            <w:r w:rsidRPr="00AC11B7">
              <w:rPr>
                <w:rFonts w:hint="eastAsia"/>
                <w:color w:val="00B050"/>
              </w:rPr>
              <w:t>//リストシャッフル</w:t>
            </w:r>
          </w:p>
          <w:p w14:paraId="54B0F65D" w14:textId="77777777" w:rsidR="00D205FE" w:rsidRDefault="00D205FE" w:rsidP="00D205FE">
            <w:pPr>
              <w:pStyle w:val="2-"/>
            </w:pPr>
            <w:r>
              <w:tab/>
              <w:t>std::random_shuffle(list_org.begin(), list_org.end());</w:t>
            </w:r>
          </w:p>
          <w:p w14:paraId="23E8283A" w14:textId="77777777" w:rsidR="00D205FE" w:rsidRDefault="00D205FE" w:rsidP="00D205FE">
            <w:pPr>
              <w:pStyle w:val="2-"/>
            </w:pPr>
            <w:r>
              <w:tab/>
            </w:r>
            <w:r>
              <w:tab/>
            </w:r>
          </w:p>
          <w:p w14:paraId="1C5BF5C4" w14:textId="77777777" w:rsidR="00D205FE" w:rsidRDefault="00D205FE" w:rsidP="00D205FE">
            <w:pPr>
              <w:pStyle w:val="2-"/>
            </w:pPr>
            <w:r>
              <w:rPr>
                <w:rFonts w:hint="eastAsia"/>
              </w:rPr>
              <w:tab/>
            </w:r>
            <w:r w:rsidRPr="00AC11B7">
              <w:rPr>
                <w:rFonts w:hint="eastAsia"/>
                <w:color w:val="00B050"/>
              </w:rPr>
              <w:t>//この時点のリストを表示</w:t>
            </w:r>
          </w:p>
          <w:p w14:paraId="0EF018A1" w14:textId="77777777" w:rsidR="00D205FE" w:rsidRDefault="00D205FE" w:rsidP="00D205FE">
            <w:pPr>
              <w:pStyle w:val="2-"/>
            </w:pPr>
            <w:r>
              <w:tab/>
              <w:t>printf("----------------------------------------\n");</w:t>
            </w:r>
          </w:p>
          <w:p w14:paraId="2BED8359" w14:textId="77777777" w:rsidR="00D205FE" w:rsidRDefault="00D205FE" w:rsidP="00D205FE">
            <w:pPr>
              <w:pStyle w:val="2-"/>
            </w:pPr>
            <w:r>
              <w:tab/>
              <w:t>printf("subAsyncCalcEx: before\n");</w:t>
            </w:r>
          </w:p>
          <w:p w14:paraId="51D4C346" w14:textId="77777777" w:rsidR="00D205FE" w:rsidRDefault="00D205FE" w:rsidP="00D205FE">
            <w:pPr>
              <w:pStyle w:val="2-"/>
            </w:pPr>
            <w:r>
              <w:tab/>
              <w:t>printf("list =");</w:t>
            </w:r>
          </w:p>
          <w:p w14:paraId="6A543B61" w14:textId="77777777" w:rsidR="00D205FE" w:rsidRDefault="00D205FE" w:rsidP="00D205FE">
            <w:pPr>
              <w:pStyle w:val="2-"/>
            </w:pPr>
            <w:r>
              <w:tab/>
              <w:t>std::for_each(list_org.begin(), list_org.begin() + 10, [](int val){printf(" %d", val); });</w:t>
            </w:r>
          </w:p>
          <w:p w14:paraId="3C76E81B" w14:textId="77777777" w:rsidR="00D205FE" w:rsidRDefault="00D205FE" w:rsidP="00D205FE">
            <w:pPr>
              <w:pStyle w:val="2-"/>
            </w:pPr>
            <w:r>
              <w:tab/>
              <w:t>printf(" ... ");</w:t>
            </w:r>
          </w:p>
          <w:p w14:paraId="38B334EB" w14:textId="77777777" w:rsidR="00D205FE" w:rsidRDefault="00D205FE" w:rsidP="00D205FE">
            <w:pPr>
              <w:pStyle w:val="2-"/>
            </w:pPr>
            <w:r>
              <w:tab/>
              <w:t>std::for_each(list_org.end() - 10, list_org.end(), [](int val){printf(" %d", val); });</w:t>
            </w:r>
          </w:p>
          <w:p w14:paraId="4E01DE6E" w14:textId="77777777" w:rsidR="00D205FE" w:rsidRDefault="00D205FE" w:rsidP="00D205FE">
            <w:pPr>
              <w:pStyle w:val="2-"/>
            </w:pPr>
            <w:r>
              <w:tab/>
              <w:t>printf("\n");</w:t>
            </w:r>
          </w:p>
          <w:p w14:paraId="38BF119B" w14:textId="77777777" w:rsidR="00D205FE" w:rsidRDefault="00D205FE" w:rsidP="00D205FE">
            <w:pPr>
              <w:pStyle w:val="2-"/>
            </w:pPr>
          </w:p>
          <w:p w14:paraId="15133383" w14:textId="77777777" w:rsidR="00D205FE" w:rsidRDefault="00D205FE" w:rsidP="00D205FE">
            <w:pPr>
              <w:pStyle w:val="2-"/>
            </w:pPr>
            <w:r>
              <w:rPr>
                <w:rFonts w:hint="eastAsia"/>
              </w:rPr>
              <w:tab/>
            </w:r>
            <w:r w:rsidRPr="00AC11B7">
              <w:rPr>
                <w:rFonts w:hint="eastAsia"/>
                <w:color w:val="00B050"/>
              </w:rPr>
              <w:t>//通常ソート</w:t>
            </w:r>
          </w:p>
          <w:p w14:paraId="1CABF804" w14:textId="77777777" w:rsidR="00D205FE" w:rsidRDefault="00D205FE" w:rsidP="00D205FE">
            <w:pPr>
              <w:pStyle w:val="2-"/>
            </w:pPr>
            <w:r>
              <w:tab/>
              <w:t>{</w:t>
            </w:r>
          </w:p>
          <w:p w14:paraId="0C56799D" w14:textId="77777777" w:rsidR="00D205FE" w:rsidRDefault="00D205FE" w:rsidP="00D205FE">
            <w:pPr>
              <w:pStyle w:val="2-"/>
            </w:pPr>
            <w:r>
              <w:rPr>
                <w:rFonts w:hint="eastAsia"/>
              </w:rPr>
              <w:tab/>
            </w:r>
            <w:r>
              <w:rPr>
                <w:rFonts w:hint="eastAsia"/>
              </w:rPr>
              <w:tab/>
            </w:r>
            <w:r w:rsidRPr="00AC11B7">
              <w:rPr>
                <w:rFonts w:hint="eastAsia"/>
                <w:color w:val="00B050"/>
              </w:rPr>
              <w:t>//時間計測開始</w:t>
            </w:r>
          </w:p>
          <w:p w14:paraId="6C842C70" w14:textId="77777777" w:rsidR="00D205FE" w:rsidRDefault="00D205FE" w:rsidP="00D205FE">
            <w:pPr>
              <w:pStyle w:val="2-"/>
            </w:pPr>
            <w:r>
              <w:tab/>
            </w:r>
            <w:r>
              <w:tab/>
              <w:t>auto begin = std::chrono::high_resolution_clock::now();</w:t>
            </w:r>
          </w:p>
          <w:p w14:paraId="25A9AB91" w14:textId="77777777" w:rsidR="00D205FE" w:rsidRDefault="00D205FE" w:rsidP="00D205FE">
            <w:pPr>
              <w:pStyle w:val="2-"/>
            </w:pPr>
            <w:r>
              <w:tab/>
            </w:r>
            <w:r>
              <w:tab/>
            </w:r>
          </w:p>
          <w:p w14:paraId="79279C49" w14:textId="77777777" w:rsidR="00D205FE" w:rsidRDefault="00D205FE" w:rsidP="00D205FE">
            <w:pPr>
              <w:pStyle w:val="2-"/>
            </w:pPr>
            <w:r>
              <w:rPr>
                <w:rFonts w:hint="eastAsia"/>
              </w:rPr>
              <w:tab/>
            </w:r>
            <w:r>
              <w:rPr>
                <w:rFonts w:hint="eastAsia"/>
              </w:rPr>
              <w:tab/>
            </w:r>
            <w:r w:rsidRPr="00AC11B7">
              <w:rPr>
                <w:rFonts w:hint="eastAsia"/>
                <w:color w:val="00B050"/>
              </w:rPr>
              <w:t>//処理準備：シャッフル済みリストをコピー</w:t>
            </w:r>
          </w:p>
          <w:p w14:paraId="7FA388B6" w14:textId="77777777" w:rsidR="00D205FE" w:rsidRDefault="00D205FE" w:rsidP="00D205FE">
            <w:pPr>
              <w:pStyle w:val="2-"/>
            </w:pPr>
            <w:r>
              <w:tab/>
            </w:r>
            <w:r>
              <w:tab/>
              <w:t>std::vector&lt;int&gt; list = list_org;</w:t>
            </w:r>
          </w:p>
          <w:p w14:paraId="3FC0B969" w14:textId="77777777" w:rsidR="00D205FE" w:rsidRDefault="00D205FE" w:rsidP="00D205FE">
            <w:pPr>
              <w:pStyle w:val="2-"/>
            </w:pPr>
            <w:r>
              <w:tab/>
            </w:r>
            <w:r>
              <w:tab/>
            </w:r>
          </w:p>
          <w:p w14:paraId="5F95BE65" w14:textId="77777777" w:rsidR="00D205FE" w:rsidRDefault="00D205FE" w:rsidP="00D205FE">
            <w:pPr>
              <w:pStyle w:val="2-"/>
            </w:pPr>
            <w:r>
              <w:rPr>
                <w:rFonts w:hint="eastAsia"/>
              </w:rPr>
              <w:tab/>
            </w:r>
            <w:r>
              <w:rPr>
                <w:rFonts w:hint="eastAsia"/>
              </w:rPr>
              <w:tab/>
            </w:r>
            <w:r w:rsidRPr="00AC11B7">
              <w:rPr>
                <w:rFonts w:hint="eastAsia"/>
                <w:color w:val="00B050"/>
              </w:rPr>
              <w:t>//クイックソート</w:t>
            </w:r>
          </w:p>
          <w:p w14:paraId="0EB60CF3" w14:textId="77777777" w:rsidR="00D205FE" w:rsidRDefault="00D205FE" w:rsidP="00D205FE">
            <w:pPr>
              <w:pStyle w:val="2-"/>
            </w:pPr>
            <w:r>
              <w:tab/>
            </w:r>
            <w:r>
              <w:tab/>
              <w:t>std::sort(list.begin(), list.end());</w:t>
            </w:r>
          </w:p>
          <w:p w14:paraId="791B7B19" w14:textId="77777777" w:rsidR="00D205FE" w:rsidRDefault="00D205FE" w:rsidP="00D205FE">
            <w:pPr>
              <w:pStyle w:val="2-"/>
            </w:pPr>
            <w:r>
              <w:tab/>
            </w:r>
            <w:r>
              <w:tab/>
            </w:r>
          </w:p>
          <w:p w14:paraId="2E4E7075" w14:textId="77777777" w:rsidR="00D205FE" w:rsidRDefault="00D205FE" w:rsidP="00D205FE">
            <w:pPr>
              <w:pStyle w:val="2-"/>
            </w:pPr>
            <w:r>
              <w:rPr>
                <w:rFonts w:hint="eastAsia"/>
              </w:rPr>
              <w:tab/>
            </w:r>
            <w:r>
              <w:rPr>
                <w:rFonts w:hint="eastAsia"/>
              </w:rPr>
              <w:tab/>
            </w:r>
            <w:r w:rsidRPr="00AC11B7">
              <w:rPr>
                <w:rFonts w:hint="eastAsia"/>
                <w:color w:val="00B050"/>
              </w:rPr>
              <w:t>//時間計測終了</w:t>
            </w:r>
          </w:p>
          <w:p w14:paraId="123D1472" w14:textId="77777777" w:rsidR="00D205FE" w:rsidRDefault="00D205FE" w:rsidP="00D205FE">
            <w:pPr>
              <w:pStyle w:val="2-"/>
            </w:pPr>
            <w:r>
              <w:tab/>
            </w:r>
            <w:r>
              <w:tab/>
              <w:t>auto end = std::chrono::high_resolution_clock::now();</w:t>
            </w:r>
          </w:p>
          <w:p w14:paraId="4C460805" w14:textId="07C9507B" w:rsidR="00D205FE" w:rsidRDefault="00D205FE" w:rsidP="00AC11B7">
            <w:pPr>
              <w:pStyle w:val="2-"/>
              <w:jc w:val="left"/>
            </w:pPr>
            <w:r>
              <w:tab/>
            </w:r>
            <w:r>
              <w:tab/>
              <w:t>auto duration = static_cast&lt;float&gt;(static_cast&lt;double&gt;(std::chrono::duration_cast&lt;std::chrono::microseconds&gt;(end - begin).count()) / 1000000.);</w:t>
            </w:r>
          </w:p>
          <w:p w14:paraId="35AE80E8" w14:textId="77777777" w:rsidR="00D205FE" w:rsidRDefault="00D205FE" w:rsidP="00D205FE">
            <w:pPr>
              <w:pStyle w:val="2-"/>
            </w:pPr>
            <w:r>
              <w:tab/>
            </w:r>
            <w:r>
              <w:tab/>
            </w:r>
          </w:p>
          <w:p w14:paraId="02941D00" w14:textId="77777777" w:rsidR="00D205FE" w:rsidRDefault="00D205FE" w:rsidP="00D205FE">
            <w:pPr>
              <w:pStyle w:val="2-"/>
            </w:pPr>
            <w:r>
              <w:rPr>
                <w:rFonts w:hint="eastAsia"/>
              </w:rPr>
              <w:tab/>
            </w:r>
            <w:r>
              <w:rPr>
                <w:rFonts w:hint="eastAsia"/>
              </w:rPr>
              <w:tab/>
            </w:r>
            <w:r w:rsidRPr="00AC11B7">
              <w:rPr>
                <w:rFonts w:hint="eastAsia"/>
                <w:color w:val="00B050"/>
              </w:rPr>
              <w:t>//結果表示</w:t>
            </w:r>
          </w:p>
          <w:p w14:paraId="07293EE1" w14:textId="77777777" w:rsidR="00D205FE" w:rsidRDefault="00D205FE" w:rsidP="00D205FE">
            <w:pPr>
              <w:pStyle w:val="2-"/>
            </w:pPr>
            <w:r>
              <w:tab/>
            </w:r>
            <w:r>
              <w:tab/>
              <w:t>printf("----------------------------------------\n");</w:t>
            </w:r>
          </w:p>
          <w:p w14:paraId="545DE1DB" w14:textId="77777777" w:rsidR="00D205FE" w:rsidRDefault="00D205FE" w:rsidP="00D205FE">
            <w:pPr>
              <w:pStyle w:val="2-"/>
            </w:pPr>
            <w:r>
              <w:tab/>
            </w:r>
            <w:r>
              <w:tab/>
              <w:t>printf("subAsyncCalcEx: normal-sort: result (%.6f sec):\n", duration);</w:t>
            </w:r>
          </w:p>
          <w:p w14:paraId="30AE6E29" w14:textId="77777777" w:rsidR="00D205FE" w:rsidRDefault="00D205FE" w:rsidP="00D205FE">
            <w:pPr>
              <w:pStyle w:val="2-"/>
            </w:pPr>
            <w:r>
              <w:tab/>
            </w:r>
            <w:r>
              <w:tab/>
              <w:t>printf("list =");</w:t>
            </w:r>
          </w:p>
          <w:p w14:paraId="2EC4DCC2" w14:textId="77777777" w:rsidR="00D205FE" w:rsidRDefault="00D205FE" w:rsidP="00D205FE">
            <w:pPr>
              <w:pStyle w:val="2-"/>
            </w:pPr>
            <w:r>
              <w:tab/>
            </w:r>
            <w:r>
              <w:tab/>
              <w:t>std::for_each(list.begin(), list.begin() + 10, [](int val){printf(" %d", val);});</w:t>
            </w:r>
          </w:p>
          <w:p w14:paraId="5155CB5A" w14:textId="77777777" w:rsidR="00D205FE" w:rsidRDefault="00D205FE" w:rsidP="00D205FE">
            <w:pPr>
              <w:pStyle w:val="2-"/>
            </w:pPr>
            <w:r>
              <w:tab/>
            </w:r>
            <w:r>
              <w:tab/>
              <w:t>printf(" ... ");</w:t>
            </w:r>
          </w:p>
          <w:p w14:paraId="63672378" w14:textId="77777777" w:rsidR="00D205FE" w:rsidRDefault="00D205FE" w:rsidP="00D205FE">
            <w:pPr>
              <w:pStyle w:val="2-"/>
            </w:pPr>
            <w:r>
              <w:tab/>
            </w:r>
            <w:r>
              <w:tab/>
              <w:t>std::for_each(list.end() - 10, list.end(), [](int val){printf(" %d", val); });</w:t>
            </w:r>
          </w:p>
          <w:p w14:paraId="06C8A264" w14:textId="77777777" w:rsidR="00D205FE" w:rsidRDefault="00D205FE" w:rsidP="00D205FE">
            <w:pPr>
              <w:pStyle w:val="2-"/>
            </w:pPr>
            <w:r>
              <w:tab/>
            </w:r>
            <w:r>
              <w:tab/>
              <w:t>printf("\n");</w:t>
            </w:r>
          </w:p>
          <w:p w14:paraId="5A0A8A1A" w14:textId="77777777" w:rsidR="00D205FE" w:rsidRDefault="00D205FE" w:rsidP="00D205FE">
            <w:pPr>
              <w:pStyle w:val="2-"/>
            </w:pPr>
            <w:r>
              <w:tab/>
              <w:t>}</w:t>
            </w:r>
          </w:p>
          <w:p w14:paraId="6160F4FD" w14:textId="77777777" w:rsidR="00D205FE" w:rsidRDefault="00D205FE" w:rsidP="00D205FE">
            <w:pPr>
              <w:pStyle w:val="2-"/>
            </w:pPr>
            <w:r>
              <w:tab/>
            </w:r>
          </w:p>
          <w:p w14:paraId="5FA37D2D" w14:textId="77777777" w:rsidR="00D205FE" w:rsidRDefault="00D205FE" w:rsidP="00D205FE">
            <w:pPr>
              <w:pStyle w:val="2-"/>
            </w:pPr>
            <w:r>
              <w:rPr>
                <w:rFonts w:hint="eastAsia"/>
              </w:rPr>
              <w:tab/>
            </w:r>
            <w:r w:rsidRPr="00AC11B7">
              <w:rPr>
                <w:rFonts w:hint="eastAsia"/>
                <w:color w:val="00B050"/>
              </w:rPr>
              <w:t>//非同期関数でソート</w:t>
            </w:r>
          </w:p>
          <w:p w14:paraId="1E061D70" w14:textId="1D03A26B" w:rsidR="00D205FE" w:rsidRDefault="00D205FE" w:rsidP="00D205FE">
            <w:pPr>
              <w:pStyle w:val="2-"/>
            </w:pPr>
            <w:r>
              <w:rPr>
                <w:rFonts w:hint="eastAsia"/>
              </w:rPr>
              <w:tab/>
            </w:r>
            <w:r w:rsidRPr="00AC11B7">
              <w:rPr>
                <w:rFonts w:hint="eastAsia"/>
                <w:color w:val="00B050"/>
              </w:rPr>
              <w:t>//※大量にバッファを消費する</w:t>
            </w:r>
            <w:r w:rsidR="00AC11B7" w:rsidRPr="00AC11B7">
              <w:rPr>
                <w:rFonts w:hint="eastAsia"/>
                <w:color w:val="00B050"/>
              </w:rPr>
              <w:t>。</w:t>
            </w:r>
            <w:r w:rsidRPr="00AC11B7">
              <w:rPr>
                <w:rFonts w:hint="eastAsia"/>
                <w:color w:val="00B050"/>
              </w:rPr>
              <w:t>また、アルゴリズムを高速化できてもバッファコピーに時間がかかる</w:t>
            </w:r>
            <w:r w:rsidR="00AC11B7" w:rsidRPr="00AC11B7">
              <w:rPr>
                <w:rFonts w:hint="eastAsia"/>
                <w:color w:val="00B050"/>
              </w:rPr>
              <w:t>。</w:t>
            </w:r>
          </w:p>
          <w:p w14:paraId="6BA40F5A" w14:textId="77777777" w:rsidR="00D205FE" w:rsidRDefault="00D205FE" w:rsidP="00D205FE">
            <w:pPr>
              <w:pStyle w:val="2-"/>
            </w:pPr>
            <w:r>
              <w:tab/>
              <w:t>{</w:t>
            </w:r>
          </w:p>
          <w:p w14:paraId="0FEDDC58" w14:textId="77777777" w:rsidR="00D205FE" w:rsidRDefault="00D205FE" w:rsidP="00D205FE">
            <w:pPr>
              <w:pStyle w:val="2-"/>
            </w:pPr>
            <w:r>
              <w:rPr>
                <w:rFonts w:hint="eastAsia"/>
              </w:rPr>
              <w:tab/>
            </w:r>
            <w:r>
              <w:rPr>
                <w:rFonts w:hint="eastAsia"/>
              </w:rPr>
              <w:tab/>
            </w:r>
            <w:r w:rsidRPr="00AC11B7">
              <w:rPr>
                <w:rFonts w:hint="eastAsia"/>
                <w:color w:val="00B050"/>
              </w:rPr>
              <w:t>//時間計測開始</w:t>
            </w:r>
          </w:p>
          <w:p w14:paraId="332ADE22" w14:textId="77777777" w:rsidR="00D205FE" w:rsidRDefault="00D205FE" w:rsidP="00D205FE">
            <w:pPr>
              <w:pStyle w:val="2-"/>
            </w:pPr>
            <w:r>
              <w:tab/>
            </w:r>
            <w:r>
              <w:tab/>
              <w:t>auto begin = std::chrono::high_resolution_clock::now();</w:t>
            </w:r>
          </w:p>
          <w:p w14:paraId="0E9880BE" w14:textId="77777777" w:rsidR="00D205FE" w:rsidRDefault="00D205FE" w:rsidP="00D205FE">
            <w:pPr>
              <w:pStyle w:val="2-"/>
            </w:pPr>
          </w:p>
          <w:p w14:paraId="0B8FA9F5" w14:textId="77777777" w:rsidR="00D205FE" w:rsidRDefault="00D205FE" w:rsidP="00D205FE">
            <w:pPr>
              <w:pStyle w:val="2-"/>
            </w:pPr>
            <w:r>
              <w:rPr>
                <w:rFonts w:hint="eastAsia"/>
              </w:rPr>
              <w:tab/>
            </w:r>
            <w:r>
              <w:rPr>
                <w:rFonts w:hint="eastAsia"/>
              </w:rPr>
              <w:tab/>
            </w:r>
            <w:r w:rsidRPr="00AC11B7">
              <w:rPr>
                <w:rFonts w:hint="eastAsia"/>
                <w:color w:val="00B050"/>
              </w:rPr>
              <w:t>//処理準備：シャッフル済みリストをコピー</w:t>
            </w:r>
          </w:p>
          <w:p w14:paraId="2177C092" w14:textId="77777777" w:rsidR="00D205FE" w:rsidRDefault="00D205FE" w:rsidP="00D205FE">
            <w:pPr>
              <w:pStyle w:val="2-"/>
            </w:pPr>
            <w:r>
              <w:tab/>
            </w:r>
            <w:r>
              <w:tab/>
              <w:t>std::vector&lt;int&gt; list = list_org;</w:t>
            </w:r>
          </w:p>
          <w:p w14:paraId="787C1BD1" w14:textId="77777777" w:rsidR="00A42DD8" w:rsidRDefault="00A42DD8" w:rsidP="00D205FE">
            <w:pPr>
              <w:pStyle w:val="2-"/>
            </w:pPr>
            <w:r w:rsidRPr="00A42DD8">
              <w:tab/>
            </w:r>
            <w:r w:rsidRPr="00A42DD8">
              <w:tab/>
              <w:t>const int list_size = list.size();</w:t>
            </w:r>
          </w:p>
          <w:p w14:paraId="0A236D18" w14:textId="4C44148A" w:rsidR="00D205FE" w:rsidRDefault="00D205FE" w:rsidP="00D205FE">
            <w:pPr>
              <w:pStyle w:val="2-"/>
            </w:pPr>
            <w:r>
              <w:tab/>
            </w:r>
            <w:r>
              <w:tab/>
            </w:r>
          </w:p>
          <w:p w14:paraId="0C1CF336" w14:textId="77777777" w:rsidR="00D205FE" w:rsidRPr="00AC11B7" w:rsidRDefault="00D205FE" w:rsidP="00D205FE">
            <w:pPr>
              <w:pStyle w:val="2-"/>
              <w:rPr>
                <w:color w:val="00B050"/>
              </w:rPr>
            </w:pPr>
            <w:r>
              <w:rPr>
                <w:rFonts w:hint="eastAsia"/>
              </w:rPr>
              <w:tab/>
            </w:r>
            <w:r>
              <w:rPr>
                <w:rFonts w:hint="eastAsia"/>
              </w:rPr>
              <w:tab/>
            </w:r>
            <w:r w:rsidRPr="00AC11B7">
              <w:rPr>
                <w:rFonts w:hint="eastAsia"/>
                <w:color w:val="00B050"/>
              </w:rPr>
              <w:t>//4分割で並列クイックソート</w:t>
            </w:r>
          </w:p>
          <w:p w14:paraId="3577C4B0" w14:textId="77777777" w:rsidR="00D205FE" w:rsidRDefault="00D205FE" w:rsidP="00D205FE">
            <w:pPr>
              <w:pStyle w:val="2-"/>
            </w:pPr>
            <w:r>
              <w:tab/>
            </w:r>
            <w:r>
              <w:tab/>
            </w:r>
            <w:r w:rsidRPr="00AC11B7">
              <w:rPr>
                <w:color w:val="FF0000"/>
              </w:rPr>
              <w:t>std::future&lt;void&gt;</w:t>
            </w:r>
            <w:r>
              <w:t xml:space="preserve"> r_a[4];</w:t>
            </w:r>
          </w:p>
          <w:p w14:paraId="56FE55E2" w14:textId="77777777" w:rsidR="00A42DD8" w:rsidRDefault="00A42DD8" w:rsidP="00A42DD8">
            <w:pPr>
              <w:pStyle w:val="2-"/>
            </w:pPr>
            <w:r>
              <w:tab/>
            </w:r>
            <w:r>
              <w:tab/>
              <w:t>{</w:t>
            </w:r>
          </w:p>
          <w:p w14:paraId="75583794" w14:textId="6FE90A68" w:rsidR="00A42DD8" w:rsidRDefault="00A42DD8" w:rsidP="00A42DD8">
            <w:pPr>
              <w:pStyle w:val="2-"/>
            </w:pPr>
            <w:r>
              <w:tab/>
            </w:r>
            <w:r>
              <w:tab/>
            </w:r>
            <w:r>
              <w:tab/>
            </w:r>
            <w:r w:rsidRPr="00A42DD8">
              <w:rPr>
                <w:color w:val="00B050"/>
              </w:rPr>
              <w:t>//非同期処理には、関数ポインタ以外にも、関数オブジェクトやラムダ式を渡すことができる</w:t>
            </w:r>
          </w:p>
          <w:p w14:paraId="7631A2D4" w14:textId="77777777" w:rsidR="00A42DD8" w:rsidRDefault="00A42DD8" w:rsidP="00A42DD8">
            <w:pPr>
              <w:pStyle w:val="2-"/>
            </w:pPr>
            <w:r>
              <w:tab/>
            </w:r>
            <w:r>
              <w:tab/>
            </w:r>
            <w:r>
              <w:tab/>
              <w:t>auto sort_lambda = [&amp;list](const int index, const int list_begin, const int list_end)</w:t>
            </w:r>
          </w:p>
          <w:p w14:paraId="69409626" w14:textId="77777777" w:rsidR="00A42DD8" w:rsidRDefault="00A42DD8" w:rsidP="00A42DD8">
            <w:pPr>
              <w:pStyle w:val="2-"/>
            </w:pPr>
            <w:r>
              <w:tab/>
            </w:r>
            <w:r>
              <w:tab/>
            </w:r>
            <w:r>
              <w:tab/>
              <w:t>{</w:t>
            </w:r>
          </w:p>
          <w:p w14:paraId="6DCD28D0" w14:textId="77777777" w:rsidR="00A42DD8" w:rsidRDefault="00A42DD8" w:rsidP="00A42DD8">
            <w:pPr>
              <w:pStyle w:val="2-"/>
            </w:pPr>
            <w:r>
              <w:tab/>
            </w:r>
            <w:r>
              <w:tab/>
            </w:r>
            <w:r>
              <w:tab/>
            </w:r>
            <w:r>
              <w:tab/>
              <w:t>std::vector&lt;int&gt;::iterator ite_begin = list.begin() + list_begin;</w:t>
            </w:r>
          </w:p>
          <w:p w14:paraId="72A39AD0" w14:textId="77777777" w:rsidR="00A42DD8" w:rsidRDefault="00A42DD8" w:rsidP="00A42DD8">
            <w:pPr>
              <w:pStyle w:val="2-"/>
            </w:pPr>
            <w:r>
              <w:tab/>
            </w:r>
            <w:r>
              <w:tab/>
            </w:r>
            <w:r>
              <w:tab/>
            </w:r>
            <w:r>
              <w:tab/>
              <w:t>std::vector&lt;int&gt;::iterator ite_end = list.begin() + list_end;</w:t>
            </w:r>
          </w:p>
          <w:p w14:paraId="09770318" w14:textId="77777777" w:rsidR="00A42DD8" w:rsidRDefault="00A42DD8" w:rsidP="00A42DD8">
            <w:pPr>
              <w:pStyle w:val="2-"/>
            </w:pPr>
            <w:r>
              <w:tab/>
            </w:r>
            <w:r>
              <w:tab/>
            </w:r>
            <w:r>
              <w:tab/>
            </w:r>
            <w:r>
              <w:tab/>
              <w:t>std::sort(ite_begin, ite_end);</w:t>
            </w:r>
          </w:p>
          <w:p w14:paraId="35BE67FE" w14:textId="77777777" w:rsidR="00A42DD8" w:rsidRDefault="00A42DD8" w:rsidP="00A42DD8">
            <w:pPr>
              <w:pStyle w:val="2-"/>
            </w:pPr>
            <w:r>
              <w:tab/>
            </w:r>
            <w:r>
              <w:tab/>
            </w:r>
            <w:r>
              <w:tab/>
              <w:t>};</w:t>
            </w:r>
          </w:p>
          <w:p w14:paraId="64A83E8F" w14:textId="77777777" w:rsidR="00A42DD8" w:rsidRDefault="00A42DD8" w:rsidP="00A42DD8">
            <w:pPr>
              <w:pStyle w:val="2-"/>
            </w:pPr>
            <w:r>
              <w:tab/>
            </w:r>
            <w:r>
              <w:tab/>
            </w:r>
            <w:r>
              <w:tab/>
              <w:t xml:space="preserve">r_a[0] = </w:t>
            </w:r>
            <w:r w:rsidRPr="00A42DD8">
              <w:rPr>
                <w:color w:val="FF0000"/>
              </w:rPr>
              <w:t>std::async(sort_lambda, 0, list_size / 4 * 0, list_size / 4 * 1)</w:t>
            </w:r>
            <w:r>
              <w:t>;</w:t>
            </w:r>
          </w:p>
          <w:p w14:paraId="2574D223" w14:textId="77777777" w:rsidR="00A42DD8" w:rsidRDefault="00A42DD8" w:rsidP="00A42DD8">
            <w:pPr>
              <w:pStyle w:val="2-"/>
            </w:pPr>
            <w:r>
              <w:tab/>
            </w:r>
            <w:r>
              <w:tab/>
            </w:r>
            <w:r>
              <w:tab/>
              <w:t xml:space="preserve">r_a[1] = </w:t>
            </w:r>
            <w:r w:rsidRPr="00A42DD8">
              <w:rPr>
                <w:color w:val="FF0000"/>
              </w:rPr>
              <w:t>std::async(sort_lambda, 1, list_size / 4 * 1, list_size / 4 * 2)</w:t>
            </w:r>
            <w:r>
              <w:t>;</w:t>
            </w:r>
          </w:p>
          <w:p w14:paraId="0DAE488F" w14:textId="77777777" w:rsidR="00A42DD8" w:rsidRDefault="00A42DD8" w:rsidP="00A42DD8">
            <w:pPr>
              <w:pStyle w:val="2-"/>
            </w:pPr>
            <w:r>
              <w:tab/>
            </w:r>
            <w:r>
              <w:tab/>
            </w:r>
            <w:r>
              <w:tab/>
              <w:t xml:space="preserve">r_a[2] = </w:t>
            </w:r>
            <w:r w:rsidRPr="00A42DD8">
              <w:rPr>
                <w:color w:val="FF0000"/>
              </w:rPr>
              <w:t>std::async(sort_lambda, 2, list_size / 4 * 2, list_size / 4 * 3)</w:t>
            </w:r>
            <w:r>
              <w:t>;</w:t>
            </w:r>
          </w:p>
          <w:p w14:paraId="72224022" w14:textId="77777777" w:rsidR="00A42DD8" w:rsidRDefault="00A42DD8" w:rsidP="00A42DD8">
            <w:pPr>
              <w:pStyle w:val="2-"/>
            </w:pPr>
            <w:r>
              <w:tab/>
            </w:r>
            <w:r>
              <w:tab/>
            </w:r>
            <w:r>
              <w:tab/>
              <w:t xml:space="preserve">r_a[3] = </w:t>
            </w:r>
            <w:r w:rsidRPr="00A42DD8">
              <w:rPr>
                <w:color w:val="FF0000"/>
              </w:rPr>
              <w:t>std::async(sort_lambda, 3, list_size / 4 * 3, list_size)</w:t>
            </w:r>
            <w:r>
              <w:t>;</w:t>
            </w:r>
          </w:p>
          <w:p w14:paraId="27033C4F" w14:textId="77777777" w:rsidR="00A42DD8" w:rsidRDefault="00A42DD8" w:rsidP="00A42DD8">
            <w:pPr>
              <w:pStyle w:val="2-"/>
            </w:pPr>
            <w:r>
              <w:tab/>
            </w:r>
            <w:r>
              <w:tab/>
              <w:t>}</w:t>
            </w:r>
          </w:p>
          <w:p w14:paraId="22659E3E" w14:textId="2C1D99B2" w:rsidR="00D205FE" w:rsidRDefault="00D205FE" w:rsidP="00A42DD8">
            <w:pPr>
              <w:pStyle w:val="2-"/>
            </w:pPr>
            <w:r>
              <w:lastRenderedPageBreak/>
              <w:tab/>
            </w:r>
            <w:r>
              <w:tab/>
            </w:r>
          </w:p>
          <w:p w14:paraId="2F7463A0" w14:textId="77777777" w:rsidR="00D205FE" w:rsidRDefault="00D205FE" w:rsidP="00D205FE">
            <w:pPr>
              <w:pStyle w:val="2-"/>
            </w:pPr>
            <w:r>
              <w:rPr>
                <w:rFonts w:hint="eastAsia"/>
              </w:rPr>
              <w:tab/>
            </w:r>
            <w:r>
              <w:rPr>
                <w:rFonts w:hint="eastAsia"/>
              </w:rPr>
              <w:tab/>
            </w:r>
            <w:r w:rsidRPr="00AC11B7">
              <w:rPr>
                <w:rFonts w:hint="eastAsia"/>
                <w:color w:val="00B050"/>
              </w:rPr>
              <w:t>//2分割で並列マージソート</w:t>
            </w:r>
          </w:p>
          <w:p w14:paraId="7AAAFF6B" w14:textId="77777777" w:rsidR="00D205FE" w:rsidRDefault="00D205FE" w:rsidP="00D205FE">
            <w:pPr>
              <w:pStyle w:val="2-"/>
            </w:pPr>
            <w:r>
              <w:tab/>
            </w:r>
            <w:r>
              <w:tab/>
            </w:r>
            <w:r w:rsidRPr="00AC11B7">
              <w:rPr>
                <w:color w:val="FF0000"/>
              </w:rPr>
              <w:t>std::future&lt;void&gt;</w:t>
            </w:r>
            <w:r>
              <w:t xml:space="preserve"> r_b[2];</w:t>
            </w:r>
          </w:p>
          <w:p w14:paraId="21D9F808" w14:textId="77777777" w:rsidR="00A42DD8" w:rsidRDefault="00A42DD8" w:rsidP="00A42DD8">
            <w:pPr>
              <w:pStyle w:val="2-"/>
            </w:pPr>
            <w:r>
              <w:tab/>
            </w:r>
            <w:r>
              <w:tab/>
              <w:t>{</w:t>
            </w:r>
          </w:p>
          <w:p w14:paraId="420D1383" w14:textId="5A412C25" w:rsidR="00A42DD8" w:rsidRDefault="00A42DD8" w:rsidP="00A42DD8">
            <w:pPr>
              <w:pStyle w:val="2-"/>
            </w:pPr>
            <w:r>
              <w:rPr>
                <w:rFonts w:hint="eastAsia"/>
              </w:rPr>
              <w:tab/>
            </w:r>
            <w:r>
              <w:rPr>
                <w:rFonts w:hint="eastAsia"/>
              </w:rPr>
              <w:tab/>
            </w:r>
            <w:r>
              <w:rPr>
                <w:rFonts w:hint="eastAsia"/>
              </w:rPr>
              <w:tab/>
            </w:r>
            <w:r w:rsidRPr="00A42DD8">
              <w:rPr>
                <w:rFonts w:hint="eastAsia"/>
                <w:color w:val="00B050"/>
              </w:rPr>
              <w:t>//非同期処理には、関数ポインタ以外にも、関数オブジェクトやラムダ式を渡すことができる</w:t>
            </w:r>
          </w:p>
          <w:p w14:paraId="0AB262CF" w14:textId="77777777" w:rsidR="00A42DD8" w:rsidRDefault="00A42DD8" w:rsidP="00A42DD8">
            <w:pPr>
              <w:pStyle w:val="2-"/>
            </w:pPr>
            <w:r>
              <w:tab/>
            </w:r>
            <w:r>
              <w:tab/>
            </w:r>
            <w:r>
              <w:tab/>
              <w:t>auto merge_sort_lambda = [&amp;r_a, &amp;list](const int index, const int list_begin, const int list_mid, const int list_end)</w:t>
            </w:r>
          </w:p>
          <w:p w14:paraId="788546FC" w14:textId="77777777" w:rsidR="00A42DD8" w:rsidRDefault="00A42DD8" w:rsidP="00A42DD8">
            <w:pPr>
              <w:pStyle w:val="2-"/>
            </w:pPr>
            <w:r>
              <w:tab/>
            </w:r>
            <w:r>
              <w:tab/>
            </w:r>
            <w:r>
              <w:tab/>
              <w:t>{</w:t>
            </w:r>
          </w:p>
          <w:p w14:paraId="2C011CB2" w14:textId="77777777" w:rsidR="00A42DD8" w:rsidRDefault="00A42DD8" w:rsidP="00A42DD8">
            <w:pPr>
              <w:pStyle w:val="2-"/>
            </w:pPr>
            <w:r>
              <w:tab/>
            </w:r>
            <w:r>
              <w:tab/>
            </w:r>
            <w:r>
              <w:tab/>
            </w:r>
            <w:r>
              <w:tab/>
              <w:t>r_a[index * 2 + 0]</w:t>
            </w:r>
            <w:r w:rsidRPr="00A42DD8">
              <w:rPr>
                <w:color w:val="FF0000"/>
              </w:rPr>
              <w:t>.wait()</w:t>
            </w:r>
            <w:r>
              <w:t>;</w:t>
            </w:r>
          </w:p>
          <w:p w14:paraId="41B6A8EA" w14:textId="77777777" w:rsidR="00A42DD8" w:rsidRDefault="00A42DD8" w:rsidP="00A42DD8">
            <w:pPr>
              <w:pStyle w:val="2-"/>
            </w:pPr>
            <w:r>
              <w:tab/>
            </w:r>
            <w:r>
              <w:tab/>
            </w:r>
            <w:r>
              <w:tab/>
            </w:r>
            <w:r>
              <w:tab/>
              <w:t>r_a[index * 2 + 1]</w:t>
            </w:r>
            <w:r w:rsidRPr="00A42DD8">
              <w:rPr>
                <w:color w:val="FF0000"/>
              </w:rPr>
              <w:t>.wait()</w:t>
            </w:r>
            <w:r>
              <w:t>;</w:t>
            </w:r>
          </w:p>
          <w:p w14:paraId="177AE117" w14:textId="77777777" w:rsidR="00A42DD8" w:rsidRDefault="00A42DD8" w:rsidP="00A42DD8">
            <w:pPr>
              <w:pStyle w:val="2-"/>
            </w:pPr>
            <w:r>
              <w:tab/>
            </w:r>
            <w:r>
              <w:tab/>
            </w:r>
            <w:r>
              <w:tab/>
            </w:r>
            <w:r>
              <w:tab/>
              <w:t>std::vector&lt;int&gt;::iterator ite_begin = list.begin() + list_begin;</w:t>
            </w:r>
          </w:p>
          <w:p w14:paraId="6019FF27" w14:textId="77777777" w:rsidR="00A42DD8" w:rsidRDefault="00A42DD8" w:rsidP="00A42DD8">
            <w:pPr>
              <w:pStyle w:val="2-"/>
            </w:pPr>
            <w:r>
              <w:tab/>
            </w:r>
            <w:r>
              <w:tab/>
            </w:r>
            <w:r>
              <w:tab/>
            </w:r>
            <w:r>
              <w:tab/>
              <w:t>std::vector&lt;int&gt;::iterator ite_mid = list.begin() + list_mid;</w:t>
            </w:r>
          </w:p>
          <w:p w14:paraId="605E662A" w14:textId="77777777" w:rsidR="00A42DD8" w:rsidRDefault="00A42DD8" w:rsidP="00A42DD8">
            <w:pPr>
              <w:pStyle w:val="2-"/>
            </w:pPr>
            <w:r>
              <w:tab/>
            </w:r>
            <w:r>
              <w:tab/>
            </w:r>
            <w:r>
              <w:tab/>
            </w:r>
            <w:r>
              <w:tab/>
              <w:t>std::vector&lt;int&gt;::iterator ite_end = list.begin() + list_end;</w:t>
            </w:r>
          </w:p>
          <w:p w14:paraId="181E9B4E" w14:textId="4C829D3D" w:rsidR="00A42DD8" w:rsidRDefault="00A42DD8" w:rsidP="00A42DD8">
            <w:pPr>
              <w:pStyle w:val="2-"/>
            </w:pPr>
            <w:r>
              <w:rPr>
                <w:rFonts w:hint="eastAsia"/>
              </w:rPr>
              <w:tab/>
            </w: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Pr>
                <w:rFonts w:hint="eastAsia"/>
                <w:color w:val="00B050"/>
              </w:rPr>
              <w:t>二つ</w:t>
            </w:r>
            <w:r w:rsidRPr="00A42DD8">
              <w:rPr>
                <w:rFonts w:hint="eastAsia"/>
                <w:color w:val="00B050"/>
              </w:rPr>
              <w:t>のリスト</w:t>
            </w:r>
            <w:r>
              <w:rPr>
                <w:rFonts w:hint="eastAsia"/>
                <w:color w:val="00B050"/>
              </w:rPr>
              <w:t>から</w:t>
            </w:r>
            <w:r w:rsidRPr="00A42DD8">
              <w:rPr>
                <w:rFonts w:hint="eastAsia"/>
                <w:color w:val="00B050"/>
              </w:rPr>
              <w:t>マージソート</w:t>
            </w:r>
          </w:p>
          <w:p w14:paraId="208241C9" w14:textId="5C414A82" w:rsidR="00A42DD8" w:rsidRDefault="00A42DD8" w:rsidP="00A42DD8">
            <w:pPr>
              <w:pStyle w:val="2-"/>
            </w:pPr>
            <w:r>
              <w:tab/>
            </w: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40227E68" w14:textId="77777777" w:rsidR="00A42DD8" w:rsidRDefault="00A42DD8" w:rsidP="00A42DD8">
            <w:pPr>
              <w:pStyle w:val="2-"/>
            </w:pPr>
            <w:r>
              <w:tab/>
            </w:r>
            <w:r>
              <w:tab/>
            </w:r>
            <w:r>
              <w:tab/>
              <w:t>};</w:t>
            </w:r>
          </w:p>
          <w:p w14:paraId="5E86A0BD" w14:textId="77777777" w:rsidR="00A42DD8" w:rsidRPr="00A42DD8" w:rsidRDefault="00A42DD8" w:rsidP="00A42DD8">
            <w:pPr>
              <w:pStyle w:val="2-"/>
              <w:rPr>
                <w:color w:val="FF0000"/>
              </w:rPr>
            </w:pPr>
            <w:r>
              <w:tab/>
            </w:r>
            <w:r>
              <w:tab/>
            </w:r>
            <w:r>
              <w:tab/>
              <w:t xml:space="preserve">r_b[0] = </w:t>
            </w:r>
            <w:r w:rsidRPr="00A42DD8">
              <w:rPr>
                <w:color w:val="FF0000"/>
              </w:rPr>
              <w:t>std::async(merge_sort_lambda, 0, list_size / 2 * 0, list_size / 2 * 0 + list_size / 4,</w:t>
            </w:r>
          </w:p>
          <w:p w14:paraId="06583314" w14:textId="74F6F9D3"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 / 2 * 1)</w:t>
            </w:r>
            <w:r w:rsidRPr="00A42DD8">
              <w:t>;</w:t>
            </w:r>
          </w:p>
          <w:p w14:paraId="41DB0ED6" w14:textId="77777777" w:rsidR="00A42DD8" w:rsidRPr="00A42DD8" w:rsidRDefault="00A42DD8" w:rsidP="00A42DD8">
            <w:pPr>
              <w:pStyle w:val="2-"/>
              <w:rPr>
                <w:color w:val="FF0000"/>
              </w:rPr>
            </w:pPr>
            <w:r>
              <w:tab/>
            </w:r>
            <w:r>
              <w:tab/>
            </w:r>
            <w:r>
              <w:tab/>
              <w:t xml:space="preserve">r_b[1] = </w:t>
            </w:r>
            <w:r w:rsidRPr="00A42DD8">
              <w:rPr>
                <w:color w:val="FF0000"/>
              </w:rPr>
              <w:t>std::async(merge_sort_lambda, 1, list_size / 2 * 1, list_size / 2 * 1 + list_size / 4,</w:t>
            </w:r>
          </w:p>
          <w:p w14:paraId="00AC2AD6" w14:textId="4EAFC4B4"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w:t>
            </w:r>
            <w:r w:rsidRPr="00A42DD8">
              <w:t>;</w:t>
            </w:r>
          </w:p>
          <w:p w14:paraId="6F112EA6" w14:textId="77777777" w:rsidR="00A42DD8" w:rsidRDefault="00A42DD8" w:rsidP="00A42DD8">
            <w:pPr>
              <w:pStyle w:val="2-"/>
            </w:pPr>
            <w:r>
              <w:tab/>
            </w:r>
            <w:r>
              <w:tab/>
              <w:t>}</w:t>
            </w:r>
          </w:p>
          <w:p w14:paraId="06F77CFF" w14:textId="01378068" w:rsidR="00D205FE" w:rsidRDefault="00D205FE" w:rsidP="00A42DD8">
            <w:pPr>
              <w:pStyle w:val="2-"/>
            </w:pPr>
            <w:r>
              <w:tab/>
            </w:r>
            <w:r>
              <w:tab/>
            </w:r>
          </w:p>
          <w:p w14:paraId="5F82F463" w14:textId="77777777" w:rsidR="00D205FE" w:rsidRPr="00AC11B7" w:rsidRDefault="00D205FE" w:rsidP="00D205FE">
            <w:pPr>
              <w:pStyle w:val="2-"/>
              <w:rPr>
                <w:color w:val="00B050"/>
              </w:rPr>
            </w:pPr>
            <w:r>
              <w:rPr>
                <w:rFonts w:hint="eastAsia"/>
              </w:rPr>
              <w:tab/>
            </w:r>
            <w:r>
              <w:rPr>
                <w:rFonts w:hint="eastAsia"/>
              </w:rPr>
              <w:tab/>
            </w:r>
            <w:r w:rsidRPr="00AC11B7">
              <w:rPr>
                <w:rFonts w:hint="eastAsia"/>
                <w:color w:val="00B050"/>
              </w:rPr>
              <w:t>//マージソート（完了）</w:t>
            </w:r>
          </w:p>
          <w:p w14:paraId="7720EED3" w14:textId="77777777" w:rsidR="00A42DD8" w:rsidRDefault="00A42DD8" w:rsidP="00A42DD8">
            <w:pPr>
              <w:pStyle w:val="2-"/>
            </w:pPr>
            <w:r>
              <w:tab/>
            </w:r>
            <w:r>
              <w:tab/>
              <w:t>{</w:t>
            </w:r>
          </w:p>
          <w:p w14:paraId="45770C50" w14:textId="77777777" w:rsidR="00A42DD8" w:rsidRDefault="00A42DD8" w:rsidP="00A42DD8">
            <w:pPr>
              <w:pStyle w:val="2-"/>
            </w:pPr>
            <w:r>
              <w:tab/>
            </w:r>
            <w:r>
              <w:tab/>
            </w:r>
            <w:r>
              <w:tab/>
              <w:t>r_b[0]</w:t>
            </w:r>
            <w:r w:rsidRPr="00A42DD8">
              <w:rPr>
                <w:color w:val="FF0000"/>
              </w:rPr>
              <w:t>.wait()</w:t>
            </w:r>
            <w:r>
              <w:t>;</w:t>
            </w:r>
          </w:p>
          <w:p w14:paraId="0320360D" w14:textId="77777777" w:rsidR="00A42DD8" w:rsidRDefault="00A42DD8" w:rsidP="00A42DD8">
            <w:pPr>
              <w:pStyle w:val="2-"/>
            </w:pPr>
            <w:r>
              <w:tab/>
            </w:r>
            <w:r>
              <w:tab/>
            </w:r>
            <w:r>
              <w:tab/>
              <w:t>r_b[1]</w:t>
            </w:r>
            <w:r w:rsidRPr="00A42DD8">
              <w:rPr>
                <w:color w:val="FF0000"/>
              </w:rPr>
              <w:t>.wait()</w:t>
            </w:r>
            <w:r>
              <w:t>;</w:t>
            </w:r>
          </w:p>
          <w:p w14:paraId="05C65429" w14:textId="77777777" w:rsidR="00A42DD8" w:rsidRDefault="00A42DD8" w:rsidP="00A42DD8">
            <w:pPr>
              <w:pStyle w:val="2-"/>
            </w:pPr>
            <w:r>
              <w:tab/>
            </w:r>
            <w:r>
              <w:tab/>
            </w:r>
            <w:r>
              <w:tab/>
              <w:t>std::vector&lt;int&gt;::iterator ite_begin = list.begin();</w:t>
            </w:r>
          </w:p>
          <w:p w14:paraId="24976EA8" w14:textId="77777777" w:rsidR="00A42DD8" w:rsidRDefault="00A42DD8" w:rsidP="00A42DD8">
            <w:pPr>
              <w:pStyle w:val="2-"/>
            </w:pPr>
            <w:r>
              <w:tab/>
            </w:r>
            <w:r>
              <w:tab/>
            </w:r>
            <w:r>
              <w:tab/>
              <w:t>std::vector&lt;int&gt;::iterator ite_mid = list.begin() + list_size / 2;</w:t>
            </w:r>
          </w:p>
          <w:p w14:paraId="607CF19F" w14:textId="77777777" w:rsidR="00A42DD8" w:rsidRDefault="00A42DD8" w:rsidP="00A42DD8">
            <w:pPr>
              <w:pStyle w:val="2-"/>
            </w:pPr>
            <w:r>
              <w:tab/>
            </w:r>
            <w:r>
              <w:tab/>
            </w:r>
            <w:r>
              <w:tab/>
              <w:t>std::vector&lt;int&gt;::iterator ite_end = list.end();</w:t>
            </w:r>
          </w:p>
          <w:p w14:paraId="67F6EC74" w14:textId="13E887E0" w:rsidR="00A42DD8" w:rsidRDefault="00A42DD8" w:rsidP="00A42DD8">
            <w:pPr>
              <w:pStyle w:val="2-"/>
            </w:pP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sidRPr="00A42DD8">
              <w:rPr>
                <w:rFonts w:hint="eastAsia"/>
                <w:color w:val="00B050"/>
              </w:rPr>
              <w:t>二つのリストからマージソート</w:t>
            </w:r>
          </w:p>
          <w:p w14:paraId="344E401C" w14:textId="18F3F33B" w:rsidR="00A42DD8" w:rsidRPr="00A42DD8" w:rsidRDefault="00A42DD8" w:rsidP="00A42DD8">
            <w:pPr>
              <w:pStyle w:val="2-"/>
              <w:rPr>
                <w:color w:val="00B050"/>
              </w:rPr>
            </w:pP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3CF18DE3" w14:textId="38FE3E26" w:rsidR="00D205FE" w:rsidRDefault="00A42DD8" w:rsidP="00A42DD8">
            <w:pPr>
              <w:pStyle w:val="2-"/>
            </w:pPr>
            <w:r>
              <w:tab/>
            </w:r>
            <w:r>
              <w:tab/>
              <w:t>}</w:t>
            </w:r>
          </w:p>
          <w:p w14:paraId="0CA318B1" w14:textId="77777777" w:rsidR="00A42DD8" w:rsidRDefault="00A42DD8" w:rsidP="00A42DD8">
            <w:pPr>
              <w:pStyle w:val="2-"/>
            </w:pPr>
          </w:p>
          <w:p w14:paraId="19DD1702" w14:textId="77777777" w:rsidR="00D205FE" w:rsidRDefault="00D205FE" w:rsidP="00D205FE">
            <w:pPr>
              <w:pStyle w:val="2-"/>
            </w:pPr>
            <w:r>
              <w:rPr>
                <w:rFonts w:hint="eastAsia"/>
              </w:rPr>
              <w:tab/>
            </w:r>
            <w:r>
              <w:rPr>
                <w:rFonts w:hint="eastAsia"/>
              </w:rPr>
              <w:tab/>
            </w:r>
            <w:r w:rsidRPr="00AC11B7">
              <w:rPr>
                <w:rFonts w:hint="eastAsia"/>
                <w:color w:val="00B050"/>
              </w:rPr>
              <w:t>//時間計測終了</w:t>
            </w:r>
          </w:p>
          <w:p w14:paraId="51C85D86" w14:textId="77777777" w:rsidR="00D205FE" w:rsidRDefault="00D205FE" w:rsidP="00D205FE">
            <w:pPr>
              <w:pStyle w:val="2-"/>
            </w:pPr>
            <w:r>
              <w:tab/>
            </w:r>
            <w:r>
              <w:tab/>
              <w:t>auto end = std::chrono::high_resolution_clock::now();</w:t>
            </w:r>
          </w:p>
          <w:p w14:paraId="0EB8C78F" w14:textId="3714DA83" w:rsidR="00D205FE" w:rsidRDefault="00D205FE" w:rsidP="00AC11B7">
            <w:pPr>
              <w:pStyle w:val="2-"/>
              <w:jc w:val="left"/>
            </w:pPr>
            <w:r>
              <w:tab/>
            </w:r>
            <w:r>
              <w:tab/>
              <w:t>auto duration = static_cast&lt;float&gt;(static_cast&lt;doub</w:t>
            </w:r>
            <w:r w:rsidR="00AC11B7">
              <w:t>le&gt;(std::chrono::duration_cast&lt;</w:t>
            </w:r>
            <w:r>
              <w:t>std::chrono::microseconds&gt;(end - begin).count()) / 1000000.);</w:t>
            </w:r>
          </w:p>
          <w:p w14:paraId="61CC5F50" w14:textId="77777777" w:rsidR="00D205FE" w:rsidRDefault="00D205FE" w:rsidP="00D205FE">
            <w:pPr>
              <w:pStyle w:val="2-"/>
            </w:pPr>
            <w:r>
              <w:tab/>
            </w:r>
            <w:r>
              <w:tab/>
            </w:r>
          </w:p>
          <w:p w14:paraId="787159E6" w14:textId="77777777" w:rsidR="00D205FE" w:rsidRDefault="00D205FE" w:rsidP="00D205FE">
            <w:pPr>
              <w:pStyle w:val="2-"/>
            </w:pPr>
            <w:r>
              <w:rPr>
                <w:rFonts w:hint="eastAsia"/>
              </w:rPr>
              <w:tab/>
            </w:r>
            <w:r>
              <w:rPr>
                <w:rFonts w:hint="eastAsia"/>
              </w:rPr>
              <w:tab/>
            </w:r>
            <w:r w:rsidRPr="00AC11B7">
              <w:rPr>
                <w:rFonts w:hint="eastAsia"/>
                <w:color w:val="00B050"/>
              </w:rPr>
              <w:t>//結果表示</w:t>
            </w:r>
          </w:p>
          <w:p w14:paraId="2F92C497" w14:textId="77777777" w:rsidR="00D205FE" w:rsidRDefault="00D205FE" w:rsidP="00D205FE">
            <w:pPr>
              <w:pStyle w:val="2-"/>
            </w:pPr>
            <w:r>
              <w:tab/>
            </w:r>
            <w:r>
              <w:tab/>
              <w:t>printf("----------------------------------------\n");</w:t>
            </w:r>
          </w:p>
          <w:p w14:paraId="2C8CAE65" w14:textId="77777777" w:rsidR="00D205FE" w:rsidRDefault="00D205FE" w:rsidP="00D205FE">
            <w:pPr>
              <w:pStyle w:val="2-"/>
            </w:pPr>
            <w:r>
              <w:tab/>
            </w:r>
            <w:r>
              <w:tab/>
              <w:t>printf("subAsyncCalcEx: async-sort: result (%.6f sec):\n", duration);</w:t>
            </w:r>
          </w:p>
          <w:p w14:paraId="2C0B34DB" w14:textId="77777777" w:rsidR="00D205FE" w:rsidRDefault="00D205FE" w:rsidP="00D205FE">
            <w:pPr>
              <w:pStyle w:val="2-"/>
            </w:pPr>
            <w:r>
              <w:tab/>
            </w:r>
            <w:r>
              <w:tab/>
              <w:t>printf("list =");</w:t>
            </w:r>
          </w:p>
          <w:p w14:paraId="44F77912" w14:textId="77777777" w:rsidR="00D205FE" w:rsidRDefault="00D205FE" w:rsidP="00D205FE">
            <w:pPr>
              <w:pStyle w:val="2-"/>
            </w:pPr>
            <w:r>
              <w:tab/>
            </w:r>
            <w:r>
              <w:tab/>
              <w:t>std::for_each(list.begin(), list.begin() + 10, [](int val){printf(" %d", val); });</w:t>
            </w:r>
          </w:p>
          <w:p w14:paraId="64EC7444" w14:textId="77777777" w:rsidR="00D205FE" w:rsidRDefault="00D205FE" w:rsidP="00D205FE">
            <w:pPr>
              <w:pStyle w:val="2-"/>
            </w:pPr>
            <w:r>
              <w:tab/>
            </w:r>
            <w:r>
              <w:tab/>
              <w:t>printf(" ... ");</w:t>
            </w:r>
          </w:p>
          <w:p w14:paraId="5E352E8A" w14:textId="77777777" w:rsidR="00D205FE" w:rsidRDefault="00D205FE" w:rsidP="00D205FE">
            <w:pPr>
              <w:pStyle w:val="2-"/>
            </w:pPr>
            <w:r>
              <w:tab/>
            </w:r>
            <w:r>
              <w:tab/>
              <w:t>std::for_each(list.end() - 10, list.end(), [](int val){printf(" %d", val); });</w:t>
            </w:r>
          </w:p>
          <w:p w14:paraId="39475C2B" w14:textId="77777777" w:rsidR="00D205FE" w:rsidRDefault="00D205FE" w:rsidP="00D205FE">
            <w:pPr>
              <w:pStyle w:val="2-"/>
            </w:pPr>
            <w:r>
              <w:tab/>
            </w:r>
            <w:r>
              <w:tab/>
              <w:t>printf("\n");</w:t>
            </w:r>
          </w:p>
          <w:p w14:paraId="01A7B704" w14:textId="77777777" w:rsidR="00D205FE" w:rsidRDefault="00D205FE" w:rsidP="00D205FE">
            <w:pPr>
              <w:pStyle w:val="2-"/>
            </w:pPr>
            <w:r>
              <w:tab/>
              <w:t>}</w:t>
            </w:r>
          </w:p>
          <w:p w14:paraId="1A24BC51" w14:textId="77777777" w:rsidR="00D205FE" w:rsidRDefault="00D205FE" w:rsidP="00D205FE">
            <w:pPr>
              <w:pStyle w:val="2-"/>
            </w:pPr>
            <w:r>
              <w:t>}</w:t>
            </w:r>
          </w:p>
          <w:p w14:paraId="0E593B2F" w14:textId="77777777" w:rsidR="00D205FE" w:rsidRDefault="00D205FE" w:rsidP="00D205FE">
            <w:pPr>
              <w:pStyle w:val="2-"/>
            </w:pPr>
          </w:p>
          <w:p w14:paraId="10402B31" w14:textId="77777777" w:rsidR="00D205FE" w:rsidRPr="007F3D75" w:rsidRDefault="00D205FE" w:rsidP="00D205FE">
            <w:pPr>
              <w:pStyle w:val="2-"/>
              <w:rPr>
                <w:color w:val="00B050"/>
              </w:rPr>
            </w:pPr>
            <w:r w:rsidRPr="007F3D75">
              <w:rPr>
                <w:rFonts w:hint="eastAsia"/>
                <w:color w:val="00B050"/>
              </w:rPr>
              <w:t>//テスト</w:t>
            </w:r>
          </w:p>
          <w:p w14:paraId="08C5BFF9" w14:textId="77777777" w:rsidR="00D205FE" w:rsidRDefault="00D205FE" w:rsidP="00D205FE">
            <w:pPr>
              <w:pStyle w:val="2-"/>
            </w:pPr>
            <w:r>
              <w:t>int main(const int argc, const char* argv[])</w:t>
            </w:r>
          </w:p>
          <w:p w14:paraId="25626207" w14:textId="77777777" w:rsidR="00D205FE" w:rsidRDefault="00D205FE" w:rsidP="00D205FE">
            <w:pPr>
              <w:pStyle w:val="2-"/>
            </w:pPr>
            <w:r>
              <w:t>{</w:t>
            </w:r>
          </w:p>
          <w:p w14:paraId="4A5768F7" w14:textId="77777777" w:rsidR="00D205FE" w:rsidRPr="007F3D75" w:rsidRDefault="00D205FE" w:rsidP="00D205FE">
            <w:pPr>
              <w:pStyle w:val="2-"/>
              <w:rPr>
                <w:color w:val="00B050"/>
              </w:rPr>
            </w:pPr>
            <w:r>
              <w:rPr>
                <w:rFonts w:hint="eastAsia"/>
              </w:rPr>
              <w:tab/>
            </w:r>
            <w:r w:rsidRPr="007F3D75">
              <w:rPr>
                <w:rFonts w:hint="eastAsia"/>
                <w:color w:val="00B050"/>
              </w:rPr>
              <w:t>//通常関数処理</w:t>
            </w:r>
          </w:p>
          <w:p w14:paraId="1662B9B1" w14:textId="77777777" w:rsidR="00D205FE" w:rsidRDefault="00D205FE" w:rsidP="00D205FE">
            <w:pPr>
              <w:pStyle w:val="2-"/>
            </w:pPr>
            <w:r>
              <w:tab/>
              <w:t>testNormalCalc();</w:t>
            </w:r>
          </w:p>
          <w:p w14:paraId="647A70F3" w14:textId="77777777" w:rsidR="00D205FE" w:rsidRDefault="00D205FE" w:rsidP="00D205FE">
            <w:pPr>
              <w:pStyle w:val="2-"/>
            </w:pPr>
            <w:r>
              <w:tab/>
            </w:r>
          </w:p>
          <w:p w14:paraId="484BF637" w14:textId="77777777" w:rsidR="00D205FE" w:rsidRPr="007F3D75" w:rsidRDefault="00D205FE" w:rsidP="00D205FE">
            <w:pPr>
              <w:pStyle w:val="2-"/>
              <w:rPr>
                <w:color w:val="00B050"/>
              </w:rPr>
            </w:pPr>
            <w:r>
              <w:rPr>
                <w:rFonts w:hint="eastAsia"/>
              </w:rPr>
              <w:tab/>
            </w:r>
            <w:r w:rsidRPr="007F3D75">
              <w:rPr>
                <w:rFonts w:hint="eastAsia"/>
                <w:color w:val="00B050"/>
              </w:rPr>
              <w:t>//非同期関数処理</w:t>
            </w:r>
          </w:p>
          <w:p w14:paraId="253170F3" w14:textId="77777777" w:rsidR="00D205FE" w:rsidRDefault="00D205FE" w:rsidP="00D205FE">
            <w:pPr>
              <w:pStyle w:val="2-"/>
            </w:pPr>
            <w:r>
              <w:tab/>
              <w:t>testAsyncCalc();</w:t>
            </w:r>
          </w:p>
          <w:p w14:paraId="74C6F35D" w14:textId="77777777" w:rsidR="00D205FE" w:rsidRDefault="00D205FE" w:rsidP="00D205FE">
            <w:pPr>
              <w:pStyle w:val="2-"/>
            </w:pPr>
          </w:p>
          <w:p w14:paraId="0F7335DE" w14:textId="77777777" w:rsidR="00D205FE" w:rsidRDefault="00D205FE" w:rsidP="00D205FE">
            <w:pPr>
              <w:pStyle w:val="2-"/>
            </w:pPr>
            <w:r>
              <w:rPr>
                <w:rFonts w:hint="eastAsia"/>
              </w:rPr>
              <w:tab/>
            </w:r>
            <w:r w:rsidRPr="007F3D75">
              <w:rPr>
                <w:rFonts w:hint="eastAsia"/>
                <w:color w:val="00B050"/>
              </w:rPr>
              <w:t>//非同期関数応用</w:t>
            </w:r>
          </w:p>
          <w:p w14:paraId="51E63B85" w14:textId="77777777" w:rsidR="00D205FE" w:rsidRDefault="00D205FE" w:rsidP="00D205FE">
            <w:pPr>
              <w:pStyle w:val="2-"/>
            </w:pPr>
            <w:r>
              <w:tab/>
              <w:t>testAsyncCalcEx();</w:t>
            </w:r>
          </w:p>
          <w:p w14:paraId="08864E2A" w14:textId="77777777" w:rsidR="00D205FE" w:rsidRDefault="00D205FE" w:rsidP="00D205FE">
            <w:pPr>
              <w:pStyle w:val="2-"/>
            </w:pPr>
          </w:p>
          <w:p w14:paraId="56629A89" w14:textId="5AC13DED" w:rsidR="00A42DD8" w:rsidRPr="00A42DD8" w:rsidRDefault="00A42DD8" w:rsidP="00D205FE">
            <w:pPr>
              <w:pStyle w:val="2-"/>
              <w:rPr>
                <w:color w:val="00B050"/>
              </w:rPr>
            </w:pPr>
            <w:r>
              <w:tab/>
            </w:r>
            <w:r w:rsidRPr="00A42DD8">
              <w:rPr>
                <w:color w:val="00B050"/>
              </w:rPr>
              <w:t>//終了</w:t>
            </w:r>
          </w:p>
          <w:p w14:paraId="23714381" w14:textId="77777777" w:rsidR="00D205FE" w:rsidRDefault="00D205FE" w:rsidP="00D205FE">
            <w:pPr>
              <w:pStyle w:val="2-"/>
            </w:pPr>
            <w:r>
              <w:tab/>
              <w:t>return EXIT_SUCCESS;</w:t>
            </w:r>
          </w:p>
          <w:p w14:paraId="11348F07" w14:textId="2F695A92" w:rsidR="00F809CD" w:rsidRDefault="00D205FE" w:rsidP="00D205FE">
            <w:pPr>
              <w:pStyle w:val="2-"/>
            </w:pPr>
            <w:r>
              <w:t>}</w:t>
            </w:r>
          </w:p>
        </w:tc>
      </w:tr>
    </w:tbl>
    <w:p w14:paraId="7BD667CD" w14:textId="0CAB7614" w:rsidR="00F809CD" w:rsidRPr="0089500A" w:rsidRDefault="00F809CD" w:rsidP="00F809C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4FE9C737" w14:textId="77777777" w:rsidTr="00A42DD8">
        <w:tc>
          <w:tcPr>
            <w:tcW w:w="8494" w:type="dxa"/>
          </w:tcPr>
          <w:p w14:paraId="3F5AD3A9" w14:textId="77777777" w:rsidR="00A42DD8" w:rsidRPr="00A42DD8" w:rsidRDefault="00A42DD8" w:rsidP="00A42DD8">
            <w:pPr>
              <w:pStyle w:val="2-"/>
              <w:rPr>
                <w:color w:val="auto"/>
              </w:rPr>
            </w:pPr>
            <w:r w:rsidRPr="00A42DD8">
              <w:rPr>
                <w:color w:val="auto"/>
              </w:rPr>
              <w:t>----------------------------------------</w:t>
            </w:r>
          </w:p>
          <w:p w14:paraId="1A76D2E3" w14:textId="77777777" w:rsidR="00A42DD8" w:rsidRPr="00A42DD8" w:rsidRDefault="00A42DD8" w:rsidP="00A42DD8">
            <w:pPr>
              <w:pStyle w:val="2-"/>
              <w:rPr>
                <w:color w:val="auto"/>
              </w:rPr>
            </w:pPr>
            <w:r w:rsidRPr="00A42DD8">
              <w:rPr>
                <w:color w:val="auto"/>
              </w:rPr>
              <w:t>subNormalCalc: result = 600 (</w:t>
            </w:r>
            <w:r w:rsidRPr="00A42DD8">
              <w:rPr>
                <w:color w:val="FF0000"/>
              </w:rPr>
              <w:t>3.300186 sec</w:t>
            </w:r>
            <w:r w:rsidRPr="00A42DD8">
              <w:rPr>
                <w:color w:val="auto"/>
              </w:rPr>
              <w:t>)</w:t>
            </w:r>
          </w:p>
          <w:p w14:paraId="5B8515CC" w14:textId="77777777" w:rsidR="00A42DD8" w:rsidRPr="00A42DD8" w:rsidRDefault="00A42DD8" w:rsidP="00A42DD8">
            <w:pPr>
              <w:pStyle w:val="2-"/>
              <w:rPr>
                <w:color w:val="auto"/>
              </w:rPr>
            </w:pPr>
            <w:r w:rsidRPr="00A42DD8">
              <w:rPr>
                <w:color w:val="auto"/>
              </w:rPr>
              <w:t>----------------------------------------</w:t>
            </w:r>
          </w:p>
          <w:p w14:paraId="1BA209F4" w14:textId="77777777" w:rsidR="00A42DD8" w:rsidRPr="00A42DD8" w:rsidRDefault="00A42DD8" w:rsidP="00A42DD8">
            <w:pPr>
              <w:pStyle w:val="2-"/>
              <w:rPr>
                <w:color w:val="auto"/>
              </w:rPr>
            </w:pPr>
            <w:r w:rsidRPr="00A42DD8">
              <w:rPr>
                <w:color w:val="auto"/>
              </w:rPr>
              <w:t>subAsyncCalc: result = 600 (</w:t>
            </w:r>
            <w:r w:rsidRPr="00A42DD8">
              <w:rPr>
                <w:color w:val="FF0000"/>
              </w:rPr>
              <w:t>1.005057 sec</w:t>
            </w:r>
            <w:r w:rsidRPr="00A42DD8">
              <w:rPr>
                <w:color w:val="auto"/>
              </w:rPr>
              <w:t>)</w:t>
            </w:r>
          </w:p>
          <w:p w14:paraId="32649D20" w14:textId="77777777" w:rsidR="00A42DD8" w:rsidRPr="00A42DD8" w:rsidRDefault="00A42DD8" w:rsidP="00A42DD8">
            <w:pPr>
              <w:pStyle w:val="2-"/>
              <w:rPr>
                <w:color w:val="auto"/>
              </w:rPr>
            </w:pPr>
            <w:r w:rsidRPr="00A42DD8">
              <w:rPr>
                <w:color w:val="auto"/>
              </w:rPr>
              <w:t>----------------------------------------</w:t>
            </w:r>
          </w:p>
          <w:p w14:paraId="58EC930A" w14:textId="77777777" w:rsidR="00A42DD8" w:rsidRPr="00A42DD8" w:rsidRDefault="00A42DD8" w:rsidP="00A42DD8">
            <w:pPr>
              <w:pStyle w:val="2-"/>
              <w:rPr>
                <w:color w:val="auto"/>
              </w:rPr>
            </w:pPr>
            <w:r w:rsidRPr="00A42DD8">
              <w:rPr>
                <w:color w:val="auto"/>
              </w:rPr>
              <w:t>subAsyncCalcEx: before</w:t>
            </w:r>
          </w:p>
          <w:p w14:paraId="06D1CC3D" w14:textId="77777777" w:rsidR="00A42DD8" w:rsidRPr="00A42DD8" w:rsidRDefault="00A42DD8" w:rsidP="00A42DD8">
            <w:pPr>
              <w:pStyle w:val="2-"/>
              <w:rPr>
                <w:color w:val="auto"/>
              </w:rPr>
            </w:pPr>
            <w:r w:rsidRPr="00A42DD8">
              <w:rPr>
                <w:color w:val="auto"/>
              </w:rPr>
              <w:t>list = 5288787 5235665 796859 1253125 4931978 5458993 4375385 5810937 5295160 844757 ...  7573541 8996297 9161292 7190808 1950095 9319072 7664002 7360610 8990105 2669525</w:t>
            </w:r>
          </w:p>
          <w:p w14:paraId="3994FF53" w14:textId="77777777" w:rsidR="00A42DD8" w:rsidRPr="00A42DD8" w:rsidRDefault="00A42DD8" w:rsidP="00A42DD8">
            <w:pPr>
              <w:pStyle w:val="2-"/>
              <w:rPr>
                <w:color w:val="auto"/>
              </w:rPr>
            </w:pPr>
            <w:r w:rsidRPr="00A42DD8">
              <w:rPr>
                <w:color w:val="auto"/>
              </w:rPr>
              <w:t>----------------------------------------</w:t>
            </w:r>
          </w:p>
          <w:p w14:paraId="2413F1B7" w14:textId="77777777" w:rsidR="00A42DD8" w:rsidRPr="00A42DD8" w:rsidRDefault="00A42DD8" w:rsidP="00A42DD8">
            <w:pPr>
              <w:pStyle w:val="2-"/>
              <w:rPr>
                <w:color w:val="auto"/>
              </w:rPr>
            </w:pPr>
            <w:r w:rsidRPr="00A42DD8">
              <w:rPr>
                <w:color w:val="auto"/>
              </w:rPr>
              <w:t>subAsyncCalcEx: normal-sort: result (</w:t>
            </w:r>
            <w:r w:rsidRPr="00A42DD8">
              <w:rPr>
                <w:color w:val="FF0000"/>
              </w:rPr>
              <w:t>1.193068 sec</w:t>
            </w:r>
            <w:r w:rsidRPr="00A42DD8">
              <w:rPr>
                <w:color w:val="auto"/>
              </w:rPr>
              <w:t>):</w:t>
            </w:r>
          </w:p>
          <w:p w14:paraId="2C2CB5CD" w14:textId="77777777" w:rsidR="00A42DD8" w:rsidRPr="00A42DD8" w:rsidRDefault="00A42DD8" w:rsidP="00A42DD8">
            <w:pPr>
              <w:pStyle w:val="2-"/>
              <w:rPr>
                <w:color w:val="auto"/>
              </w:rPr>
            </w:pPr>
            <w:r w:rsidRPr="00A42DD8">
              <w:rPr>
                <w:color w:val="auto"/>
              </w:rPr>
              <w:t>list = 0 1 2 3 4 5 6 7 8 9 ...  9999990 9999991 9999992 9999993 9999994 9999995 9999996 9999997 9999998 9999999</w:t>
            </w:r>
          </w:p>
          <w:p w14:paraId="4A47356A" w14:textId="77777777" w:rsidR="00A42DD8" w:rsidRPr="00A42DD8" w:rsidRDefault="00A42DD8" w:rsidP="00A42DD8">
            <w:pPr>
              <w:pStyle w:val="2-"/>
              <w:rPr>
                <w:color w:val="auto"/>
              </w:rPr>
            </w:pPr>
            <w:r w:rsidRPr="00A42DD8">
              <w:rPr>
                <w:color w:val="auto"/>
              </w:rPr>
              <w:t>----------------------------------------</w:t>
            </w:r>
          </w:p>
          <w:p w14:paraId="28D90956" w14:textId="77777777" w:rsidR="00A42DD8" w:rsidRPr="00A42DD8" w:rsidRDefault="00A42DD8" w:rsidP="00A42DD8">
            <w:pPr>
              <w:pStyle w:val="2-"/>
              <w:rPr>
                <w:color w:val="auto"/>
              </w:rPr>
            </w:pPr>
            <w:r w:rsidRPr="00A42DD8">
              <w:rPr>
                <w:color w:val="auto"/>
              </w:rPr>
              <w:t>subAsyncCalcEx: async-sort: result (</w:t>
            </w:r>
            <w:r w:rsidRPr="00A42DD8">
              <w:rPr>
                <w:color w:val="FF0000"/>
              </w:rPr>
              <w:t>0.431025 sec</w:t>
            </w:r>
            <w:r w:rsidRPr="00A42DD8">
              <w:rPr>
                <w:color w:val="auto"/>
              </w:rPr>
              <w:t>):</w:t>
            </w:r>
          </w:p>
          <w:p w14:paraId="49AEBF32" w14:textId="2947FC50" w:rsidR="00F809CD" w:rsidRPr="00DD51B6" w:rsidRDefault="00A42DD8" w:rsidP="00A42DD8">
            <w:pPr>
              <w:pStyle w:val="2-"/>
              <w:rPr>
                <w:color w:val="auto"/>
              </w:rPr>
            </w:pPr>
            <w:r w:rsidRPr="00A42DD8">
              <w:rPr>
                <w:color w:val="auto"/>
              </w:rPr>
              <w:t>list = 0 1 2 3 4 5 6 7 8 9 ...  9999990 9999991 9999992 9999993 9999994 9999995 9999996 9999997 9999998 9999999</w:t>
            </w:r>
          </w:p>
        </w:tc>
      </w:tr>
    </w:tbl>
    <w:p w14:paraId="0E76F9F7" w14:textId="21688530" w:rsidR="004662AC" w:rsidRDefault="004662AC" w:rsidP="004662AC">
      <w:pPr>
        <w:pStyle w:val="a9"/>
        <w:spacing w:beforeLines="50" w:before="180"/>
        <w:ind w:firstLine="283"/>
      </w:pPr>
      <w:r>
        <w:rPr>
          <w:rFonts w:hint="eastAsia"/>
        </w:rPr>
        <w:t>なお、このサンプルプログラムに含めた並列ソート処理は、</w:t>
      </w:r>
      <w:r>
        <w:rPr>
          <w:rFonts w:hint="eastAsia"/>
        </w:rPr>
        <w:t>MapReduce</w:t>
      </w:r>
      <w:r w:rsidR="003C29D1">
        <w:fldChar w:fldCharType="begin"/>
      </w:r>
      <w:r w:rsidR="003C29D1">
        <w:instrText xml:space="preserve"> XE "</w:instrText>
      </w:r>
      <w:r w:rsidR="003C29D1">
        <w:rPr>
          <w:rFonts w:hint="eastAsia"/>
        </w:rPr>
        <w:instrText>MapReduce</w:instrText>
      </w:r>
      <w:r w:rsidR="003C29D1">
        <w:instrText>" \y “</w:instrText>
      </w:r>
      <w:r w:rsidR="003C29D1">
        <w:rPr>
          <w:rFonts w:hint="eastAsia"/>
        </w:rPr>
        <w:instrText>MapReduce</w:instrText>
      </w:r>
      <w:r w:rsidR="003C29D1">
        <w:instrText xml:space="preserve">” </w:instrText>
      </w:r>
      <w:r w:rsidR="003C29D1">
        <w:fldChar w:fldCharType="end"/>
      </w:r>
      <w:r>
        <w:rPr>
          <w:rFonts w:hint="eastAsia"/>
        </w:rPr>
        <w:t>というプログラミングモデルを参考にしている。</w:t>
      </w:r>
      <w:r>
        <w:rPr>
          <w:rFonts w:hint="eastAsia"/>
        </w:rPr>
        <w:t>MapReduce</w:t>
      </w:r>
      <w:r>
        <w:rPr>
          <w:rFonts w:hint="eastAsia"/>
        </w:rPr>
        <w:t>については、本書の最後に簡単な説明を添えている。</w:t>
      </w:r>
    </w:p>
    <w:p w14:paraId="191D911F" w14:textId="67F5683E" w:rsidR="00A30AAF" w:rsidRDefault="00A30AAF" w:rsidP="00A30AAF">
      <w:pPr>
        <w:pStyle w:val="2"/>
      </w:pPr>
      <w:bookmarkStart w:id="63" w:name="_Toc379553507"/>
      <w:r>
        <w:rPr>
          <w:rFonts w:hint="eastAsia"/>
        </w:rPr>
        <w:t>ファイバースレッド</w:t>
      </w:r>
      <w:r w:rsidR="003C29D1">
        <w:fldChar w:fldCharType="begin"/>
      </w:r>
      <w:r w:rsidR="003C29D1">
        <w:instrText xml:space="preserve"> XE "</w:instrText>
      </w:r>
      <w:r w:rsidR="003C29D1">
        <w:rPr>
          <w:rFonts w:hint="eastAsia"/>
        </w:rPr>
        <w:instrText>ファイバースレッド</w:instrText>
      </w:r>
      <w:r w:rsidR="003C29D1">
        <w:instrText>" \y “</w:instrText>
      </w:r>
      <w:r w:rsidR="003C29D1">
        <w:rPr>
          <w:rFonts w:hint="eastAsia"/>
        </w:rPr>
        <w:instrText>ふぁいばーすれっど</w:instrText>
      </w:r>
      <w:r w:rsidR="003C29D1">
        <w:instrText xml:space="preserve">” </w:instrText>
      </w:r>
      <w:r w:rsidR="003C29D1">
        <w:fldChar w:fldCharType="end"/>
      </w:r>
      <w:r w:rsidR="0002519B">
        <w:rPr>
          <w:rFonts w:hint="eastAsia"/>
        </w:rPr>
        <w:t>／コルーチン</w:t>
      </w:r>
      <w:bookmarkEnd w:id="63"/>
      <w:r w:rsidR="003C29D1">
        <w:fldChar w:fldCharType="begin"/>
      </w:r>
      <w:r w:rsidR="003C29D1">
        <w:instrText xml:space="preserve"> XE "</w:instrText>
      </w:r>
      <w:r w:rsidR="003C29D1">
        <w:rPr>
          <w:rFonts w:hint="eastAsia"/>
        </w:rPr>
        <w:instrText>コルーチン</w:instrText>
      </w:r>
      <w:r w:rsidR="003C29D1">
        <w:instrText>" \y “</w:instrText>
      </w:r>
      <w:r w:rsidR="003C29D1">
        <w:rPr>
          <w:rFonts w:hint="eastAsia"/>
        </w:rPr>
        <w:instrText>こるーちん</w:instrText>
      </w:r>
      <w:r w:rsidR="003C29D1">
        <w:instrText xml:space="preserve">” </w:instrText>
      </w:r>
      <w:r w:rsidR="003C29D1">
        <w:fldChar w:fldCharType="end"/>
      </w:r>
    </w:p>
    <w:p w14:paraId="1E550178" w14:textId="3448B5EA" w:rsidR="00A30AAF" w:rsidRDefault="0002519B" w:rsidP="00A30AAF">
      <w:pPr>
        <w:pStyle w:val="a9"/>
        <w:ind w:firstLine="283"/>
      </w:pPr>
      <w:r>
        <w:t>「</w:t>
      </w:r>
      <w:r w:rsidR="005B0E26">
        <w:t>ファイバースレッド</w:t>
      </w:r>
      <w:r>
        <w:t>」</w:t>
      </w:r>
      <w:r w:rsidR="005B0E26">
        <w:t>はノンプリエンプティブなマルチタスク</w:t>
      </w:r>
      <w:r w:rsidR="003C29D1">
        <w:fldChar w:fldCharType="begin"/>
      </w:r>
      <w:r w:rsidR="003C29D1">
        <w:instrText xml:space="preserve"> XE "</w:instrText>
      </w:r>
      <w:r w:rsidR="003C29D1">
        <w:rPr>
          <w:rFonts w:hint="eastAsia"/>
        </w:rPr>
        <w:instrText>マルチタスク</w:instrText>
      </w:r>
      <w:r w:rsidR="003C29D1">
        <w:rPr>
          <w:rFonts w:hint="eastAsia"/>
        </w:rPr>
        <w:instrText>:</w:instrText>
      </w:r>
      <w:r w:rsidR="003C29D1">
        <w:rPr>
          <w:rFonts w:hint="eastAsia"/>
        </w:rPr>
        <w:instrText>ノンプリエンプティブ</w:instrText>
      </w:r>
      <w:r w:rsidR="003C29D1">
        <w:instrText>" \y “</w:instrText>
      </w:r>
      <w:r w:rsidR="003C29D1">
        <w:rPr>
          <w:rFonts w:hint="eastAsia"/>
        </w:rPr>
        <w:instrText>まるちたすく</w:instrText>
      </w:r>
      <w:r w:rsidR="003C29D1">
        <w:rPr>
          <w:rFonts w:hint="eastAsia"/>
        </w:rPr>
        <w:instrText>:</w:instrText>
      </w:r>
      <w:r w:rsidR="003C29D1">
        <w:rPr>
          <w:rFonts w:hint="eastAsia"/>
        </w:rPr>
        <w:instrText>のんぷりえんぷてぃぶ</w:instrText>
      </w:r>
      <w:r w:rsidR="003C29D1">
        <w:instrText xml:space="preserve">” </w:instrText>
      </w:r>
      <w:r w:rsidR="003C29D1">
        <w:fldChar w:fldCharType="end"/>
      </w:r>
      <w:r w:rsidR="005B0E26">
        <w:t>の仕組みである。</w:t>
      </w:r>
    </w:p>
    <w:p w14:paraId="76C6721E" w14:textId="41EC9313" w:rsidR="00475B32" w:rsidRDefault="003C29D1" w:rsidP="00A30AAF">
      <w:pPr>
        <w:pStyle w:val="a9"/>
        <w:ind w:firstLine="283"/>
      </w:pPr>
      <w:r>
        <w:rPr>
          <w:rFonts w:hint="eastAsia"/>
        </w:rPr>
        <w:t>複数のファイバースレッドを同時に稼働させることができるが、アクティブなスレッドの切り替えは明示的に行う必要がある</w:t>
      </w:r>
      <w:r w:rsidR="00475B32">
        <w:rPr>
          <w:rFonts w:hint="eastAsia"/>
        </w:rPr>
        <w:t>。</w:t>
      </w:r>
      <w:r w:rsidR="0000490F">
        <w:rPr>
          <w:rFonts w:hint="eastAsia"/>
        </w:rPr>
        <w:t>並列</w:t>
      </w:r>
      <w:r w:rsidR="00475B32">
        <w:rPr>
          <w:rFonts w:hint="eastAsia"/>
        </w:rPr>
        <w:t>処理は不可能</w:t>
      </w:r>
      <w:r>
        <w:rPr>
          <w:rFonts w:hint="eastAsia"/>
        </w:rPr>
        <w:t>。</w:t>
      </w:r>
      <w:r w:rsidR="00475B32">
        <w:rPr>
          <w:rFonts w:hint="eastAsia"/>
        </w:rPr>
        <w:t>OS</w:t>
      </w:r>
      <w:r w:rsidR="00475B32">
        <w:rPr>
          <w:rFonts w:hint="eastAsia"/>
        </w:rPr>
        <w:t>の負担が</w:t>
      </w:r>
      <w:r w:rsidR="0000490F">
        <w:rPr>
          <w:rFonts w:hint="eastAsia"/>
        </w:rPr>
        <w:t>ほとんどかからず軽量なので、使いどころによっては効率的。通常のスレッドと同様に、それぞれのファイバースレッドがスタック領域を持つ。</w:t>
      </w:r>
    </w:p>
    <w:p w14:paraId="24020A84" w14:textId="77777777" w:rsidR="00B43226" w:rsidRDefault="0002519B" w:rsidP="00B43226">
      <w:pPr>
        <w:pStyle w:val="a9"/>
        <w:spacing w:beforeLines="50" w:before="180"/>
        <w:ind w:firstLine="283"/>
      </w:pPr>
      <w:r>
        <w:rPr>
          <w:rFonts w:hint="eastAsia"/>
        </w:rPr>
        <w:t>ファイバースレッドは「コルーチン」とも言われる。</w:t>
      </w:r>
    </w:p>
    <w:p w14:paraId="392C5EC4" w14:textId="1461AB3A" w:rsidR="00B43226" w:rsidRDefault="0002519B" w:rsidP="00A30AAF">
      <w:pPr>
        <w:pStyle w:val="a9"/>
        <w:ind w:firstLine="283"/>
      </w:pPr>
      <w:r>
        <w:rPr>
          <w:rFonts w:hint="eastAsia"/>
        </w:rPr>
        <w:t>コルーチンは、</w:t>
      </w:r>
      <w:r>
        <w:rPr>
          <w:rFonts w:hint="eastAsia"/>
        </w:rPr>
        <w:t>Lua</w:t>
      </w:r>
      <w:r w:rsidR="00AD0585">
        <w:fldChar w:fldCharType="begin"/>
      </w:r>
      <w:r w:rsidR="00AD0585">
        <w:instrText xml:space="preserve"> XE "Lua" \y “Lua” </w:instrText>
      </w:r>
      <w:r w:rsidR="00AD0585">
        <w:fldChar w:fldCharType="end"/>
      </w:r>
      <w:r>
        <w:t>や</w:t>
      </w:r>
      <w:r>
        <w:rPr>
          <w:rFonts w:hint="eastAsia"/>
        </w:rPr>
        <w:t>Sq</w:t>
      </w:r>
      <w:r>
        <w:t>irre</w:t>
      </w:r>
      <w:r>
        <w:rPr>
          <w:rFonts w:hint="eastAsia"/>
        </w:rPr>
        <w:t>l</w:t>
      </w:r>
      <w:r w:rsidR="00AD0585">
        <w:fldChar w:fldCharType="begin"/>
      </w:r>
      <w:r w:rsidR="00AD0585">
        <w:instrText xml:space="preserve"> XE "Squirrel" \y “Squirrel” </w:instrText>
      </w:r>
      <w:r w:rsidR="00AD0585">
        <w:fldChar w:fldCharType="end"/>
      </w:r>
      <w:r>
        <w:rPr>
          <w:rFonts w:hint="eastAsia"/>
        </w:rPr>
        <w:t>などの汎用スクリプト言語や、</w:t>
      </w:r>
      <w:r>
        <w:rPr>
          <w:rFonts w:hint="eastAsia"/>
        </w:rPr>
        <w:t>C#</w:t>
      </w:r>
      <w:r w:rsidR="00AD0585">
        <w:fldChar w:fldCharType="begin"/>
      </w:r>
      <w:r w:rsidR="00AD0585">
        <w:instrText xml:space="preserve"> XE "C#" \y “C#” </w:instrText>
      </w:r>
      <w:r w:rsidR="00AD0585">
        <w:fldChar w:fldCharType="end"/>
      </w:r>
      <w:r w:rsidR="0000490F">
        <w:rPr>
          <w:rFonts w:hint="eastAsia"/>
        </w:rPr>
        <w:t>などに実装されている。</w:t>
      </w:r>
    </w:p>
    <w:p w14:paraId="1F1677BC" w14:textId="46577413" w:rsidR="0002519B" w:rsidRDefault="00B43226" w:rsidP="00A30AAF">
      <w:pPr>
        <w:pStyle w:val="a9"/>
        <w:ind w:firstLine="283"/>
      </w:pPr>
      <w:r>
        <w:rPr>
          <w:rFonts w:hint="eastAsia"/>
        </w:rPr>
        <w:t>汎用スクリプト言語のコルーチンは、ゲームでもよく用いられる。</w:t>
      </w:r>
      <w:r w:rsidR="0000490F">
        <w:rPr>
          <w:rFonts w:hint="eastAsia"/>
        </w:rPr>
        <w:t>例えば、キャラクターの</w:t>
      </w:r>
      <w:r w:rsidR="00475B32">
        <w:rPr>
          <w:rFonts w:hint="eastAsia"/>
        </w:rPr>
        <w:t>AI</w:t>
      </w:r>
      <w:r w:rsidR="00475B32">
        <w:rPr>
          <w:rFonts w:hint="eastAsia"/>
        </w:rPr>
        <w:t>をコルーチン化する</w:t>
      </w:r>
      <w:r w:rsidR="008A6EF3">
        <w:rPr>
          <w:rFonts w:hint="eastAsia"/>
        </w:rPr>
        <w:t>ことで、シーンに登場するキャラ一それぞれ</w:t>
      </w:r>
      <w:r w:rsidR="0000490F">
        <w:rPr>
          <w:rFonts w:hint="eastAsia"/>
        </w:rPr>
        <w:t>が並行して</w:t>
      </w:r>
      <w:r w:rsidR="0000490F">
        <w:rPr>
          <w:rFonts w:hint="eastAsia"/>
        </w:rPr>
        <w:t>AI</w:t>
      </w:r>
      <w:r w:rsidR="0000490F">
        <w:rPr>
          <w:rFonts w:hint="eastAsia"/>
        </w:rPr>
        <w:t>処理を実行する</w:t>
      </w:r>
      <w:r w:rsidR="008A6EF3">
        <w:rPr>
          <w:rFonts w:hint="eastAsia"/>
        </w:rPr>
        <w:t>。</w:t>
      </w:r>
      <w:r w:rsidR="0000490F">
        <w:rPr>
          <w:rFonts w:hint="eastAsia"/>
        </w:rPr>
        <w:t>処理の途中でサスペンドすることで処理を中断し、次のフレームでサスペンドした位置から再開する。この「サスペンド</w:t>
      </w:r>
      <w:r w:rsidR="00AD0585">
        <w:fldChar w:fldCharType="begin"/>
      </w:r>
      <w:r w:rsidR="00AD0585">
        <w:instrText xml:space="preserve"> XE "</w:instrText>
      </w:r>
      <w:r w:rsidR="00AD0585">
        <w:rPr>
          <w:rFonts w:hint="eastAsia"/>
        </w:rPr>
        <w:instrText>サスペンド</w:instrText>
      </w:r>
      <w:r w:rsidR="00AD0585">
        <w:instrText>" \y “</w:instrText>
      </w:r>
      <w:r w:rsidR="00AD0585">
        <w:rPr>
          <w:rFonts w:hint="eastAsia"/>
        </w:rPr>
        <w:instrText>サスペンド</w:instrText>
      </w:r>
      <w:r w:rsidR="00AD0585">
        <w:instrText xml:space="preserve">” </w:instrText>
      </w:r>
      <w:r w:rsidR="00AD0585">
        <w:fldChar w:fldCharType="end"/>
      </w:r>
      <w:r w:rsidR="0000490F">
        <w:rPr>
          <w:rFonts w:hint="eastAsia"/>
        </w:rPr>
        <w:t>」によって、他のコルーチンやメインループに制御を切り替える。</w:t>
      </w:r>
    </w:p>
    <w:p w14:paraId="4C705DF4" w14:textId="607AB4FB" w:rsidR="008D755E" w:rsidRDefault="00475B32" w:rsidP="00CC6FF7">
      <w:pPr>
        <w:pStyle w:val="a9"/>
        <w:keepNext/>
        <w:widowControl/>
        <w:spacing w:beforeLines="50" w:before="180"/>
        <w:ind w:firstLine="283"/>
      </w:pPr>
      <w:r>
        <w:rPr>
          <w:rFonts w:hint="eastAsia"/>
        </w:rPr>
        <w:lastRenderedPageBreak/>
        <w:t>ファイバースレッドの</w:t>
      </w:r>
      <w:r w:rsidR="008A6EF3">
        <w:rPr>
          <w:rFonts w:hint="eastAsia"/>
        </w:rPr>
        <w:t>使いどころとして</w:t>
      </w:r>
      <w:r w:rsidR="00AD0585">
        <w:rPr>
          <w:rFonts w:hint="eastAsia"/>
        </w:rPr>
        <w:t>、「並列処理の待ち受け」というもの</w:t>
      </w:r>
      <w:r w:rsidR="008A6EF3">
        <w:rPr>
          <w:rFonts w:hint="eastAsia"/>
        </w:rPr>
        <w:t>がある。</w:t>
      </w:r>
    </w:p>
    <w:p w14:paraId="29A0E74A" w14:textId="4226BF80" w:rsidR="008D755E" w:rsidRDefault="008A6EF3" w:rsidP="00CC6FF7">
      <w:pPr>
        <w:pStyle w:val="a9"/>
        <w:keepNext/>
        <w:widowControl/>
        <w:ind w:firstLine="283"/>
      </w:pPr>
      <w:r>
        <w:rPr>
          <w:rFonts w:hint="eastAsia"/>
        </w:rPr>
        <w:t>外部プロセッサでプログラムを動作させ</w:t>
      </w:r>
      <w:r w:rsidR="00AD0585">
        <w:rPr>
          <w:rFonts w:hint="eastAsia"/>
        </w:rPr>
        <w:t>た際に</w:t>
      </w:r>
      <w:r>
        <w:rPr>
          <w:rFonts w:hint="eastAsia"/>
        </w:rPr>
        <w:t>、その完了をファイバースレッドで待ち受ける</w:t>
      </w:r>
      <w:r w:rsidR="008D755E">
        <w:rPr>
          <w:rFonts w:hint="eastAsia"/>
        </w:rPr>
        <w:t>手法である。</w:t>
      </w:r>
    </w:p>
    <w:p w14:paraId="25BD66E2" w14:textId="77777777" w:rsidR="002F7CC9" w:rsidRDefault="008D755E" w:rsidP="00CC6FF7">
      <w:pPr>
        <w:pStyle w:val="a9"/>
        <w:keepNext/>
        <w:widowControl/>
        <w:ind w:firstLine="283"/>
      </w:pPr>
      <w:r>
        <w:t>これにより、</w:t>
      </w:r>
      <w:r>
        <w:rPr>
          <w:rFonts w:hint="eastAsia"/>
        </w:rPr>
        <w:t>外部プログラムを透過的に自身のスレッドに見立てることができる。外部プログラム完了後の処理を行うが、ほとんどは単なる待ち受けであるため、普通のスレッドではなくファイバースレッドを用いることで、</w:t>
      </w:r>
      <w:r>
        <w:rPr>
          <w:rFonts w:hint="eastAsia"/>
        </w:rPr>
        <w:t>OS</w:t>
      </w:r>
      <w:r>
        <w:rPr>
          <w:rFonts w:hint="eastAsia"/>
        </w:rPr>
        <w:t>やリソース消費の負担を軽減する。</w:t>
      </w:r>
    </w:p>
    <w:p w14:paraId="07735C72" w14:textId="6E20A306" w:rsidR="008D755E" w:rsidRDefault="002F7CC9" w:rsidP="00CC6FF7">
      <w:pPr>
        <w:pStyle w:val="a9"/>
        <w:keepNext/>
        <w:widowControl/>
        <w:ind w:firstLine="283"/>
      </w:pPr>
      <w:r>
        <w:rPr>
          <w:rFonts w:hint="eastAsia"/>
        </w:rPr>
        <w:t>スタック領域の割り当てなど、多少のリソース消費は生じるが、コールバック処理にするよりも安全で、一括処理にするよりも局所化された柔軟なプログラム構造にできる。</w:t>
      </w:r>
    </w:p>
    <w:p w14:paraId="04FD6B0C" w14:textId="7A6F41D9" w:rsidR="0002519B" w:rsidRDefault="00F17177" w:rsidP="00CC6FF7">
      <w:pPr>
        <w:pStyle w:val="a9"/>
        <w:keepNext/>
        <w:widowControl/>
        <w:ind w:firstLine="283"/>
      </w:pPr>
      <w:r>
        <w:rPr>
          <w:rFonts w:hint="eastAsia"/>
        </w:rPr>
        <w:t>この手法は、</w:t>
      </w:r>
      <w:r w:rsidR="008A6EF3">
        <w:rPr>
          <w:rFonts w:hint="eastAsia"/>
        </w:rPr>
        <w:t>PS3</w:t>
      </w:r>
      <w:r w:rsidR="008A6EF3">
        <w:rPr>
          <w:rFonts w:hint="eastAsia"/>
        </w:rPr>
        <w:t>の</w:t>
      </w:r>
      <w:r w:rsidR="008A6EF3">
        <w:rPr>
          <w:rFonts w:hint="eastAsia"/>
        </w:rPr>
        <w:t>SPU</w:t>
      </w:r>
      <w:r w:rsidR="008A6EF3">
        <w:rPr>
          <w:rFonts w:hint="eastAsia"/>
        </w:rPr>
        <w:t>の</w:t>
      </w:r>
      <w:r w:rsidR="008D755E">
        <w:rPr>
          <w:rFonts w:hint="eastAsia"/>
        </w:rPr>
        <w:t>処理待ちによく用いられている。</w:t>
      </w:r>
      <w:r>
        <w:rPr>
          <w:rFonts w:hint="eastAsia"/>
        </w:rPr>
        <w:t>ほか、</w:t>
      </w:r>
      <w:r w:rsidR="008D755E">
        <w:rPr>
          <w:rFonts w:hint="eastAsia"/>
        </w:rPr>
        <w:t>GPGPU</w:t>
      </w:r>
      <w:r w:rsidR="008D755E">
        <w:rPr>
          <w:rFonts w:hint="eastAsia"/>
        </w:rPr>
        <w:t>やグリッド</w:t>
      </w:r>
      <w:r w:rsidR="00AE6E8E">
        <w:rPr>
          <w:rFonts w:hint="eastAsia"/>
        </w:rPr>
        <w:t>・</w:t>
      </w:r>
      <w:r>
        <w:rPr>
          <w:rFonts w:hint="eastAsia"/>
        </w:rPr>
        <w:t>コンピューティング</w:t>
      </w:r>
      <w:r w:rsidR="008D755E">
        <w:rPr>
          <w:rFonts w:hint="eastAsia"/>
        </w:rPr>
        <w:t>などへの利用が考えられる。</w:t>
      </w:r>
    </w:p>
    <w:p w14:paraId="0EB43AF8" w14:textId="40A90908" w:rsidR="00ED3FCC" w:rsidRDefault="00ED3FCC" w:rsidP="00ED3FCC">
      <w:pPr>
        <w:pStyle w:val="a9"/>
        <w:keepNext/>
        <w:widowControl/>
        <w:spacing w:beforeLines="50" w:before="180"/>
        <w:ind w:firstLineChars="0" w:firstLine="0"/>
      </w:pPr>
      <w:r>
        <w:t>ファイバースレッド</w:t>
      </w:r>
      <w:r>
        <w:rPr>
          <w:rFonts w:hint="eastAsia"/>
        </w:rPr>
        <w:t>の活用例：</w:t>
      </w:r>
    </w:p>
    <w:p w14:paraId="02D2668C" w14:textId="1439CA93" w:rsidR="00F17177" w:rsidRDefault="006A211A" w:rsidP="007C20DC">
      <w:pPr>
        <w:pStyle w:val="a9"/>
        <w:ind w:firstLine="283"/>
      </w:pPr>
      <w:r>
        <w:object w:dxaOrig="9376" w:dyaOrig="5371" w14:anchorId="647EDCC5">
          <v:shape id="_x0000_i1036" type="#_x0000_t75" style="width:368.65pt;height:210.8pt;mso-position-horizontal:absolute;mso-position-vertical:absolute" o:ole="">
            <v:imagedata r:id="rId42" o:title=""/>
          </v:shape>
          <o:OLEObject Type="Embed" ProgID="Visio.Drawing.15" ShapeID="_x0000_i1036" DrawAspect="Content" ObjectID="_1453296062" r:id="rId43"/>
        </w:object>
      </w:r>
    </w:p>
    <w:p w14:paraId="0FC40A40" w14:textId="6A5DF0F5" w:rsidR="007C20DC" w:rsidRDefault="007C20DC" w:rsidP="006E351E">
      <w:pPr>
        <w:pStyle w:val="a9"/>
        <w:keepNext/>
        <w:widowControl/>
        <w:spacing w:beforeLines="50" w:before="180"/>
        <w:ind w:firstLine="283"/>
      </w:pPr>
      <w:r>
        <w:rPr>
          <w:rFonts w:hint="eastAsia"/>
        </w:rPr>
        <w:t>W</w:t>
      </w:r>
      <w:r w:rsidR="00AD0585">
        <w:t>IN32API</w:t>
      </w:r>
      <w:r w:rsidR="00474CAE">
        <w:rPr>
          <w:rFonts w:hint="eastAsia"/>
        </w:rPr>
        <w:t>による</w:t>
      </w:r>
      <w:r>
        <w:rPr>
          <w:rFonts w:hint="eastAsia"/>
        </w:rPr>
        <w:t>ファイバースレッド</w:t>
      </w:r>
      <w:r w:rsidR="00474CAE">
        <w:rPr>
          <w:rFonts w:hint="eastAsia"/>
        </w:rPr>
        <w:t>の</w:t>
      </w:r>
      <w:r>
        <w:rPr>
          <w:rFonts w:hint="eastAsia"/>
        </w:rPr>
        <w:t>サンプルプログラムを示す。</w:t>
      </w:r>
    </w:p>
    <w:p w14:paraId="4AB98ABF" w14:textId="71EFF915" w:rsidR="0048628C" w:rsidRDefault="00AD0585" w:rsidP="0048628C">
      <w:pPr>
        <w:pStyle w:val="a9"/>
        <w:keepNext/>
        <w:widowControl/>
        <w:spacing w:beforeLines="50" w:before="180"/>
        <w:ind w:firstLineChars="0" w:firstLine="0"/>
      </w:pPr>
      <w:r>
        <w:rPr>
          <w:rFonts w:hint="eastAsia"/>
        </w:rPr>
        <w:t>WIN32API</w:t>
      </w:r>
      <w:r>
        <w:rPr>
          <w:rFonts w:hint="eastAsia"/>
        </w:rPr>
        <w:t>版</w:t>
      </w:r>
      <w:r w:rsidR="0048628C">
        <w:t>ファイバースレッド</w:t>
      </w:r>
      <w:r w:rsidR="0048628C">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49C9B4B1" w14:textId="77777777" w:rsidTr="003127F1">
        <w:tc>
          <w:tcPr>
            <w:tcW w:w="8494" w:type="dxa"/>
          </w:tcPr>
          <w:p w14:paraId="7C076665" w14:textId="77777777" w:rsidR="0048628C" w:rsidRDefault="0048628C" w:rsidP="0048628C">
            <w:pPr>
              <w:pStyle w:val="2-"/>
            </w:pPr>
            <w:r>
              <w:t>#include &lt;stdio.h&gt;</w:t>
            </w:r>
          </w:p>
          <w:p w14:paraId="42F029B3" w14:textId="77777777" w:rsidR="0048628C" w:rsidRDefault="0048628C" w:rsidP="0048628C">
            <w:pPr>
              <w:pStyle w:val="2-"/>
            </w:pPr>
            <w:r>
              <w:t>#include &lt;stdlib.h&gt;</w:t>
            </w:r>
          </w:p>
          <w:p w14:paraId="127C9F5B" w14:textId="77777777" w:rsidR="0048628C" w:rsidRDefault="0048628C" w:rsidP="0048628C">
            <w:pPr>
              <w:pStyle w:val="2-"/>
            </w:pPr>
          </w:p>
          <w:p w14:paraId="51FA2C0A" w14:textId="77777777" w:rsidR="0048628C" w:rsidRDefault="0048628C" w:rsidP="0048628C">
            <w:pPr>
              <w:pStyle w:val="2-"/>
            </w:pPr>
            <w:r>
              <w:t>#include &lt;Windows.h&gt;</w:t>
            </w:r>
          </w:p>
          <w:p w14:paraId="05786E80" w14:textId="77777777" w:rsidR="0048628C" w:rsidRDefault="0048628C" w:rsidP="0048628C">
            <w:pPr>
              <w:pStyle w:val="2-"/>
            </w:pPr>
            <w:r>
              <w:t>#include &lt;Process.h&gt;</w:t>
            </w:r>
          </w:p>
          <w:p w14:paraId="7833E96E" w14:textId="77777777" w:rsidR="0048628C" w:rsidRDefault="0048628C" w:rsidP="0048628C">
            <w:pPr>
              <w:pStyle w:val="2-"/>
            </w:pPr>
          </w:p>
          <w:p w14:paraId="7A8F255B" w14:textId="77777777" w:rsidR="0048628C" w:rsidRPr="0048628C" w:rsidRDefault="0048628C" w:rsidP="0048628C">
            <w:pPr>
              <w:pStyle w:val="2-"/>
              <w:rPr>
                <w:color w:val="00B050"/>
              </w:rPr>
            </w:pPr>
            <w:r w:rsidRPr="0048628C">
              <w:rPr>
                <w:rFonts w:hint="eastAsia"/>
                <w:color w:val="00B050"/>
              </w:rPr>
              <w:t>//スレッドローカルストレージ(TLS)</w:t>
            </w:r>
          </w:p>
          <w:p w14:paraId="609912C3" w14:textId="77777777" w:rsidR="0048628C" w:rsidRDefault="0048628C" w:rsidP="0048628C">
            <w:pPr>
              <w:pStyle w:val="2-"/>
            </w:pPr>
            <w:r>
              <w:rPr>
                <w:rFonts w:hint="eastAsia"/>
              </w:rPr>
              <w:t>#define   _TLS __declspec(thread)</w:t>
            </w:r>
            <w:r w:rsidRPr="0048628C">
              <w:rPr>
                <w:rFonts w:hint="eastAsia"/>
                <w:color w:val="00B050"/>
              </w:rPr>
              <w:t>//Visual C++固有版TLS指定</w:t>
            </w:r>
          </w:p>
          <w:p w14:paraId="6B71A2AC" w14:textId="77777777" w:rsidR="0048628C" w:rsidRPr="0048628C" w:rsidRDefault="0048628C" w:rsidP="0048628C">
            <w:pPr>
              <w:pStyle w:val="2-"/>
              <w:rPr>
                <w:color w:val="00B050"/>
              </w:rPr>
            </w:pPr>
            <w:r w:rsidRPr="0048628C">
              <w:rPr>
                <w:rFonts w:hint="eastAsia"/>
                <w:color w:val="00B050"/>
              </w:rPr>
              <w:t>//#define _TLS thread_local      //C++11仕様版TLS指定：Visual C++ 2013 では未対応</w:t>
            </w:r>
          </w:p>
          <w:p w14:paraId="017A868A" w14:textId="77777777" w:rsidR="0048628C" w:rsidRDefault="0048628C" w:rsidP="0048628C">
            <w:pPr>
              <w:pStyle w:val="2-"/>
            </w:pPr>
          </w:p>
          <w:p w14:paraId="54881EE5" w14:textId="77777777" w:rsidR="0048628C" w:rsidRPr="0048628C" w:rsidRDefault="0048628C" w:rsidP="0048628C">
            <w:pPr>
              <w:pStyle w:val="2-"/>
              <w:rPr>
                <w:color w:val="00B050"/>
              </w:rPr>
            </w:pPr>
            <w:r w:rsidRPr="0048628C">
              <w:rPr>
                <w:rFonts w:hint="eastAsia"/>
                <w:color w:val="00B050"/>
              </w:rPr>
              <w:t>//ファイバースレッド管理情報</w:t>
            </w:r>
          </w:p>
          <w:p w14:paraId="48D21793" w14:textId="77777777" w:rsidR="0048628C" w:rsidRPr="0048628C" w:rsidRDefault="0048628C" w:rsidP="0048628C">
            <w:pPr>
              <w:pStyle w:val="2-"/>
              <w:rPr>
                <w:color w:val="00B050"/>
              </w:rPr>
            </w:pPr>
            <w:r>
              <w:rPr>
                <w:rFonts w:hint="eastAsia"/>
              </w:rPr>
              <w:t xml:space="preserve">static const int FIBER_MAX = 3;      </w:t>
            </w:r>
            <w:r w:rsidRPr="0048628C">
              <w:rPr>
                <w:rFonts w:hint="eastAsia"/>
                <w:color w:val="00B050"/>
              </w:rPr>
              <w:t>//ファイバースレッドの最大数</w:t>
            </w:r>
          </w:p>
          <w:p w14:paraId="3EDF4F80" w14:textId="114764BB" w:rsidR="0048628C" w:rsidRDefault="0048628C" w:rsidP="0048628C">
            <w:pPr>
              <w:pStyle w:val="2-"/>
            </w:pPr>
            <w:r>
              <w:rPr>
                <w:rFonts w:hint="eastAsia"/>
              </w:rPr>
              <w:t xml:space="preserve">_TLS </w:t>
            </w:r>
            <w:r w:rsidRPr="0048628C">
              <w:rPr>
                <w:rFonts w:hint="eastAsia"/>
                <w:color w:val="FF0000"/>
              </w:rPr>
              <w:t>LPVOID s_pFiler[FIBER_MAX]</w:t>
            </w:r>
            <w:r>
              <w:rPr>
                <w:rFonts w:hint="eastAsia"/>
              </w:rPr>
              <w:t xml:space="preserve"> = {};</w:t>
            </w:r>
            <w:r w:rsidRPr="0048628C">
              <w:rPr>
                <w:rFonts w:hint="eastAsia"/>
                <w:color w:val="00B050"/>
              </w:rPr>
              <w:t>//ファイバースレッドのインスタンスのポインタ</w:t>
            </w:r>
          </w:p>
          <w:p w14:paraId="17F9A6F6" w14:textId="77777777" w:rsidR="0048628C" w:rsidRDefault="0048628C" w:rsidP="0048628C">
            <w:pPr>
              <w:pStyle w:val="2-"/>
            </w:pPr>
            <w:r>
              <w:rPr>
                <w:rFonts w:hint="eastAsia"/>
              </w:rPr>
              <w:t xml:space="preserve">_TLS int s_fiberNum = 0;             </w:t>
            </w:r>
            <w:r w:rsidRPr="0048628C">
              <w:rPr>
                <w:rFonts w:hint="eastAsia"/>
                <w:color w:val="00B050"/>
              </w:rPr>
              <w:t>//稼働中のファイバースレッド数</w:t>
            </w:r>
          </w:p>
          <w:p w14:paraId="6CEA385C" w14:textId="5F86ED74" w:rsidR="0048628C" w:rsidRDefault="0048628C" w:rsidP="0048628C">
            <w:pPr>
              <w:pStyle w:val="2-"/>
            </w:pPr>
            <w:r>
              <w:rPr>
                <w:rFonts w:hint="eastAsia"/>
              </w:rPr>
              <w:t xml:space="preserve">_TLS int s_fiberNow = 0;            </w:t>
            </w:r>
            <w:r w:rsidRPr="0048628C">
              <w:rPr>
                <w:rFonts w:hint="eastAsia"/>
                <w:color w:val="00B050"/>
              </w:rPr>
              <w:t xml:space="preserve"> //現在のファイバースレッド</w:t>
            </w:r>
          </w:p>
          <w:p w14:paraId="56505CEC" w14:textId="77777777" w:rsidR="0048628C" w:rsidRDefault="0048628C" w:rsidP="0048628C">
            <w:pPr>
              <w:pStyle w:val="2-"/>
            </w:pPr>
          </w:p>
          <w:p w14:paraId="70812585" w14:textId="77777777" w:rsidR="0048628C" w:rsidRPr="0048628C" w:rsidRDefault="0048628C" w:rsidP="0048628C">
            <w:pPr>
              <w:pStyle w:val="2-"/>
              <w:rPr>
                <w:color w:val="00B050"/>
              </w:rPr>
            </w:pPr>
            <w:r w:rsidRPr="0048628C">
              <w:rPr>
                <w:rFonts w:hint="eastAsia"/>
                <w:color w:val="00B050"/>
              </w:rPr>
              <w:t>//ファイバースレッドが存在するか？</w:t>
            </w:r>
          </w:p>
          <w:p w14:paraId="25894226" w14:textId="77777777" w:rsidR="0048628C" w:rsidRPr="0048628C" w:rsidRDefault="0048628C" w:rsidP="0048628C">
            <w:pPr>
              <w:pStyle w:val="2-"/>
              <w:rPr>
                <w:color w:val="00B050"/>
              </w:rPr>
            </w:pPr>
            <w:r w:rsidRPr="0048628C">
              <w:rPr>
                <w:rFonts w:hint="eastAsia"/>
                <w:color w:val="00B050"/>
              </w:rPr>
              <w:lastRenderedPageBreak/>
              <w:t>//※管理用のスレッドは数に含めない</w:t>
            </w:r>
          </w:p>
          <w:p w14:paraId="1DBB75C3" w14:textId="77777777" w:rsidR="0048628C" w:rsidRDefault="0048628C" w:rsidP="0048628C">
            <w:pPr>
              <w:pStyle w:val="2-"/>
            </w:pPr>
            <w:r>
              <w:t>bool isExistFiberThread()</w:t>
            </w:r>
          </w:p>
          <w:p w14:paraId="3BA17808" w14:textId="77777777" w:rsidR="0048628C" w:rsidRDefault="0048628C" w:rsidP="0048628C">
            <w:pPr>
              <w:pStyle w:val="2-"/>
            </w:pPr>
            <w:r>
              <w:t>{</w:t>
            </w:r>
          </w:p>
          <w:p w14:paraId="3C869B9B" w14:textId="77777777" w:rsidR="0048628C" w:rsidRDefault="0048628C" w:rsidP="0048628C">
            <w:pPr>
              <w:pStyle w:val="2-"/>
            </w:pPr>
            <w:r>
              <w:tab/>
              <w:t>return s_fiberNum &gt; 1;</w:t>
            </w:r>
          </w:p>
          <w:p w14:paraId="130C54D7" w14:textId="77777777" w:rsidR="0048628C" w:rsidRDefault="0048628C" w:rsidP="0048628C">
            <w:pPr>
              <w:pStyle w:val="2-"/>
            </w:pPr>
            <w:r>
              <w:t>}</w:t>
            </w:r>
          </w:p>
          <w:p w14:paraId="5B1F732D" w14:textId="77777777" w:rsidR="0048628C" w:rsidRDefault="0048628C" w:rsidP="0048628C">
            <w:pPr>
              <w:pStyle w:val="2-"/>
            </w:pPr>
          </w:p>
          <w:p w14:paraId="60927297" w14:textId="77777777" w:rsidR="0048628C" w:rsidRPr="0048628C" w:rsidRDefault="0048628C" w:rsidP="0048628C">
            <w:pPr>
              <w:pStyle w:val="2-"/>
              <w:rPr>
                <w:color w:val="00B050"/>
              </w:rPr>
            </w:pPr>
            <w:r w:rsidRPr="0048628C">
              <w:rPr>
                <w:rFonts w:hint="eastAsia"/>
                <w:color w:val="00B050"/>
              </w:rPr>
              <w:t>//ファイバースレッド切り替え</w:t>
            </w:r>
          </w:p>
          <w:p w14:paraId="6D43049D" w14:textId="77777777" w:rsidR="0048628C" w:rsidRDefault="0048628C" w:rsidP="0048628C">
            <w:pPr>
              <w:pStyle w:val="2-"/>
            </w:pPr>
            <w:r>
              <w:t>void switchNextFiber()</w:t>
            </w:r>
          </w:p>
          <w:p w14:paraId="3F14DB3E" w14:textId="77777777" w:rsidR="0048628C" w:rsidRDefault="0048628C" w:rsidP="0048628C">
            <w:pPr>
              <w:pStyle w:val="2-"/>
            </w:pPr>
            <w:r>
              <w:t>{</w:t>
            </w:r>
          </w:p>
          <w:p w14:paraId="1E2BBC0E" w14:textId="77777777" w:rsidR="0048628C" w:rsidRDefault="0048628C" w:rsidP="0048628C">
            <w:pPr>
              <w:pStyle w:val="2-"/>
            </w:pPr>
            <w:r>
              <w:tab/>
              <w:t>if (s_fiberNum == 0)</w:t>
            </w:r>
          </w:p>
          <w:p w14:paraId="0EDA3975" w14:textId="77777777" w:rsidR="0048628C" w:rsidRDefault="0048628C" w:rsidP="0048628C">
            <w:pPr>
              <w:pStyle w:val="2-"/>
            </w:pPr>
            <w:r>
              <w:tab/>
              <w:t>{</w:t>
            </w:r>
          </w:p>
          <w:p w14:paraId="64DB0535" w14:textId="77777777" w:rsidR="0048628C" w:rsidRDefault="0048628C" w:rsidP="0048628C">
            <w:pPr>
              <w:pStyle w:val="2-"/>
            </w:pPr>
            <w:r>
              <w:tab/>
            </w:r>
            <w:r>
              <w:tab/>
              <w:t>fprintf(stdout, "Fiber thread is nothing.\n");</w:t>
            </w:r>
          </w:p>
          <w:p w14:paraId="4163BBF0" w14:textId="77777777" w:rsidR="0048628C" w:rsidRDefault="0048628C" w:rsidP="0048628C">
            <w:pPr>
              <w:pStyle w:val="2-"/>
            </w:pPr>
            <w:r>
              <w:tab/>
            </w:r>
            <w:r>
              <w:tab/>
              <w:t>return;</w:t>
            </w:r>
          </w:p>
          <w:p w14:paraId="2A2DBF6E" w14:textId="77777777" w:rsidR="0048628C" w:rsidRDefault="0048628C" w:rsidP="0048628C">
            <w:pPr>
              <w:pStyle w:val="2-"/>
            </w:pPr>
            <w:r>
              <w:tab/>
              <w:t>}</w:t>
            </w:r>
          </w:p>
          <w:p w14:paraId="38159F40" w14:textId="77777777" w:rsidR="0048628C" w:rsidRDefault="0048628C" w:rsidP="0048628C">
            <w:pPr>
              <w:pStyle w:val="2-"/>
            </w:pPr>
            <w:r>
              <w:tab/>
              <w:t>s_fiberNow = (s_fiberNow + 1) % s_fiberNum;</w:t>
            </w:r>
          </w:p>
          <w:p w14:paraId="308B2E3F" w14:textId="77777777" w:rsidR="0048628C" w:rsidRDefault="0048628C" w:rsidP="0048628C">
            <w:pPr>
              <w:pStyle w:val="2-"/>
            </w:pPr>
            <w:r>
              <w:tab/>
              <w:t>fprintf(stdout, "Fiber thread No.%d is switched.\n", s_fiberNow);</w:t>
            </w:r>
          </w:p>
          <w:p w14:paraId="6679F21D" w14:textId="77777777" w:rsidR="0048628C" w:rsidRDefault="0048628C" w:rsidP="0048628C">
            <w:pPr>
              <w:pStyle w:val="2-"/>
            </w:pPr>
            <w:r>
              <w:tab/>
            </w:r>
            <w:r w:rsidRPr="0048628C">
              <w:rPr>
                <w:color w:val="FF0000"/>
              </w:rPr>
              <w:t>SwitchToFiber(s_pFiler[s_fiberNow]);</w:t>
            </w:r>
          </w:p>
          <w:p w14:paraId="6F4A2A75" w14:textId="77777777" w:rsidR="0048628C" w:rsidRDefault="0048628C" w:rsidP="0048628C">
            <w:pPr>
              <w:pStyle w:val="2-"/>
            </w:pPr>
            <w:r>
              <w:t>}</w:t>
            </w:r>
          </w:p>
          <w:p w14:paraId="0B4BC83D" w14:textId="77777777" w:rsidR="0048628C" w:rsidRDefault="0048628C" w:rsidP="0048628C">
            <w:pPr>
              <w:pStyle w:val="2-"/>
            </w:pPr>
          </w:p>
          <w:p w14:paraId="754D77D7" w14:textId="77777777" w:rsidR="0048628C" w:rsidRPr="0048628C" w:rsidRDefault="0048628C" w:rsidP="0048628C">
            <w:pPr>
              <w:pStyle w:val="2-"/>
              <w:rPr>
                <w:color w:val="00B050"/>
              </w:rPr>
            </w:pPr>
            <w:r w:rsidRPr="0048628C">
              <w:rPr>
                <w:rFonts w:hint="eastAsia"/>
                <w:color w:val="00B050"/>
              </w:rPr>
              <w:t>//ファイバースレッドを追加</w:t>
            </w:r>
          </w:p>
          <w:p w14:paraId="37FB6F56" w14:textId="77777777" w:rsidR="0048628C" w:rsidRDefault="0048628C" w:rsidP="0048628C">
            <w:pPr>
              <w:pStyle w:val="2-"/>
            </w:pPr>
            <w:r>
              <w:t>template&lt;typename T&gt;</w:t>
            </w:r>
          </w:p>
          <w:p w14:paraId="43EB1660" w14:textId="77777777" w:rsidR="0048628C" w:rsidRDefault="0048628C" w:rsidP="0048628C">
            <w:pPr>
              <w:pStyle w:val="2-"/>
            </w:pPr>
            <w:r>
              <w:t>bool addFiber(LPFIBER_START_ROUTINE func, const size_t stack_size, T param_p)</w:t>
            </w:r>
          </w:p>
          <w:p w14:paraId="2CC63C70" w14:textId="77777777" w:rsidR="0048628C" w:rsidRDefault="0048628C" w:rsidP="0048628C">
            <w:pPr>
              <w:pStyle w:val="2-"/>
            </w:pPr>
            <w:r>
              <w:t>{</w:t>
            </w:r>
          </w:p>
          <w:p w14:paraId="4C096D2D" w14:textId="77777777" w:rsidR="0048628C" w:rsidRDefault="0048628C" w:rsidP="0048628C">
            <w:pPr>
              <w:pStyle w:val="2-"/>
            </w:pPr>
            <w:r>
              <w:tab/>
              <w:t>if (s_fiberNum &gt;= FIBER_MAX)</w:t>
            </w:r>
          </w:p>
          <w:p w14:paraId="20AE450B" w14:textId="77777777" w:rsidR="0048628C" w:rsidRDefault="0048628C" w:rsidP="0048628C">
            <w:pPr>
              <w:pStyle w:val="2-"/>
            </w:pPr>
            <w:r>
              <w:tab/>
              <w:t>{</w:t>
            </w:r>
          </w:p>
          <w:p w14:paraId="589B8DD6" w14:textId="77777777" w:rsidR="0048628C" w:rsidRDefault="0048628C" w:rsidP="0048628C">
            <w:pPr>
              <w:pStyle w:val="2-"/>
            </w:pPr>
            <w:r>
              <w:tab/>
            </w:r>
            <w:r>
              <w:tab/>
              <w:t>fprintf(stderr, "Fiber thread was not more added.\n");</w:t>
            </w:r>
          </w:p>
          <w:p w14:paraId="629D3896" w14:textId="77777777" w:rsidR="0048628C" w:rsidRDefault="0048628C" w:rsidP="0048628C">
            <w:pPr>
              <w:pStyle w:val="2-"/>
            </w:pPr>
            <w:r>
              <w:tab/>
            </w:r>
            <w:r>
              <w:tab/>
              <w:t>return false;</w:t>
            </w:r>
          </w:p>
          <w:p w14:paraId="4490B745" w14:textId="77777777" w:rsidR="0048628C" w:rsidRDefault="0048628C" w:rsidP="0048628C">
            <w:pPr>
              <w:pStyle w:val="2-"/>
            </w:pPr>
            <w:r>
              <w:tab/>
              <w:t>}</w:t>
            </w:r>
          </w:p>
          <w:p w14:paraId="7ED3B7AA" w14:textId="77777777" w:rsidR="0048628C" w:rsidRDefault="0048628C" w:rsidP="0048628C">
            <w:pPr>
              <w:pStyle w:val="2-"/>
            </w:pPr>
            <w:r>
              <w:tab/>
              <w:t>fprintf(stdout, "Fiber thread No.%d was added.\n", s_fiberNum);</w:t>
            </w:r>
          </w:p>
          <w:p w14:paraId="1B3A00A7" w14:textId="77777777" w:rsidR="0048628C" w:rsidRDefault="0048628C" w:rsidP="0048628C">
            <w:pPr>
              <w:pStyle w:val="2-"/>
            </w:pPr>
            <w:r>
              <w:tab/>
              <w:t xml:space="preserve">s_pFiler[s_fiberNum++] = </w:t>
            </w:r>
            <w:r w:rsidRPr="0048628C">
              <w:rPr>
                <w:color w:val="FF0000"/>
              </w:rPr>
              <w:t>CreateFiber(stack_size, func, (LPVOID)param_p);</w:t>
            </w:r>
          </w:p>
          <w:p w14:paraId="1B37BEF1" w14:textId="77777777" w:rsidR="0048628C" w:rsidRDefault="0048628C" w:rsidP="0048628C">
            <w:pPr>
              <w:pStyle w:val="2-"/>
            </w:pPr>
            <w:r>
              <w:tab/>
              <w:t>return true;</w:t>
            </w:r>
          </w:p>
          <w:p w14:paraId="44A4E6D6" w14:textId="77777777" w:rsidR="0048628C" w:rsidRDefault="0048628C" w:rsidP="0048628C">
            <w:pPr>
              <w:pStyle w:val="2-"/>
            </w:pPr>
            <w:r>
              <w:t>}</w:t>
            </w:r>
          </w:p>
          <w:p w14:paraId="05387DEE" w14:textId="77777777" w:rsidR="0048628C" w:rsidRDefault="0048628C" w:rsidP="0048628C">
            <w:pPr>
              <w:pStyle w:val="2-"/>
            </w:pPr>
          </w:p>
          <w:p w14:paraId="6343D34C" w14:textId="77777777" w:rsidR="0048628C" w:rsidRPr="0048628C" w:rsidRDefault="0048628C" w:rsidP="0048628C">
            <w:pPr>
              <w:pStyle w:val="2-"/>
              <w:rPr>
                <w:color w:val="00B050"/>
              </w:rPr>
            </w:pPr>
            <w:r w:rsidRPr="0048628C">
              <w:rPr>
                <w:rFonts w:hint="eastAsia"/>
                <w:color w:val="00B050"/>
              </w:rPr>
              <w:t>//現在のファイバースレッドを削除</w:t>
            </w:r>
          </w:p>
          <w:p w14:paraId="3C0E0185" w14:textId="77777777" w:rsidR="0048628C" w:rsidRDefault="0048628C" w:rsidP="0048628C">
            <w:pPr>
              <w:pStyle w:val="2-"/>
            </w:pPr>
            <w:r>
              <w:t>void removeCurrentFiber()</w:t>
            </w:r>
          </w:p>
          <w:p w14:paraId="005D2F46" w14:textId="77777777" w:rsidR="0048628C" w:rsidRDefault="0048628C" w:rsidP="0048628C">
            <w:pPr>
              <w:pStyle w:val="2-"/>
            </w:pPr>
            <w:r>
              <w:t>{</w:t>
            </w:r>
          </w:p>
          <w:p w14:paraId="11EB4FBF" w14:textId="77777777" w:rsidR="0048628C" w:rsidRDefault="0048628C" w:rsidP="0048628C">
            <w:pPr>
              <w:pStyle w:val="2-"/>
            </w:pPr>
            <w:r>
              <w:tab/>
              <w:t>for (int i = s_fiberNow; i &lt; s_fiberNum - 1; ++i)</w:t>
            </w:r>
          </w:p>
          <w:p w14:paraId="0B5F1886" w14:textId="77777777" w:rsidR="0048628C" w:rsidRDefault="0048628C" w:rsidP="0048628C">
            <w:pPr>
              <w:pStyle w:val="2-"/>
            </w:pPr>
            <w:r>
              <w:tab/>
              <w:t>{</w:t>
            </w:r>
          </w:p>
          <w:p w14:paraId="5A3C8F1F" w14:textId="77777777" w:rsidR="0048628C" w:rsidRDefault="0048628C" w:rsidP="0048628C">
            <w:pPr>
              <w:pStyle w:val="2-"/>
            </w:pPr>
            <w:r>
              <w:tab/>
            </w:r>
            <w:r>
              <w:tab/>
              <w:t>s_pFiler[i] = s_pFiler[i + 1];</w:t>
            </w:r>
          </w:p>
          <w:p w14:paraId="604B7E5E" w14:textId="77777777" w:rsidR="0048628C" w:rsidRDefault="0048628C" w:rsidP="0048628C">
            <w:pPr>
              <w:pStyle w:val="2-"/>
            </w:pPr>
            <w:r>
              <w:tab/>
              <w:t>}</w:t>
            </w:r>
          </w:p>
          <w:p w14:paraId="4B3BD3F5" w14:textId="77777777" w:rsidR="0048628C" w:rsidRDefault="0048628C" w:rsidP="0048628C">
            <w:pPr>
              <w:pStyle w:val="2-"/>
            </w:pPr>
            <w:r>
              <w:tab/>
              <w:t>--s_fiberNum;</w:t>
            </w:r>
          </w:p>
          <w:p w14:paraId="513F48DA" w14:textId="77777777" w:rsidR="0048628C" w:rsidRDefault="0048628C" w:rsidP="0048628C">
            <w:pPr>
              <w:pStyle w:val="2-"/>
            </w:pPr>
            <w:r>
              <w:tab/>
              <w:t>fprintf(stdout, "Fiber thread No.%d was removed.\n", s_fiberNow);</w:t>
            </w:r>
          </w:p>
          <w:p w14:paraId="03DAADCA" w14:textId="77777777" w:rsidR="0048628C" w:rsidRDefault="0048628C" w:rsidP="0048628C">
            <w:pPr>
              <w:pStyle w:val="2-"/>
            </w:pPr>
            <w:r>
              <w:tab/>
              <w:t>if (s_fiberNum == 0)</w:t>
            </w:r>
          </w:p>
          <w:p w14:paraId="7749C2A5" w14:textId="77777777" w:rsidR="0048628C" w:rsidRDefault="0048628C" w:rsidP="0048628C">
            <w:pPr>
              <w:pStyle w:val="2-"/>
            </w:pPr>
            <w:r>
              <w:tab/>
              <w:t>{</w:t>
            </w:r>
          </w:p>
          <w:p w14:paraId="63BD30D8" w14:textId="77777777" w:rsidR="0048628C" w:rsidRDefault="0048628C" w:rsidP="0048628C">
            <w:pPr>
              <w:pStyle w:val="2-"/>
            </w:pPr>
            <w:r>
              <w:tab/>
            </w:r>
            <w:r>
              <w:tab/>
              <w:t>s_fiberNow = 0;</w:t>
            </w:r>
          </w:p>
          <w:p w14:paraId="6C07C6E0" w14:textId="77777777" w:rsidR="0048628C" w:rsidRDefault="0048628C" w:rsidP="0048628C">
            <w:pPr>
              <w:pStyle w:val="2-"/>
            </w:pPr>
            <w:r>
              <w:tab/>
              <w:t>}</w:t>
            </w:r>
          </w:p>
          <w:p w14:paraId="01657B9C" w14:textId="77777777" w:rsidR="0048628C" w:rsidRDefault="0048628C" w:rsidP="0048628C">
            <w:pPr>
              <w:pStyle w:val="2-"/>
            </w:pPr>
            <w:r>
              <w:tab/>
              <w:t>else</w:t>
            </w:r>
          </w:p>
          <w:p w14:paraId="2D43C971" w14:textId="77777777" w:rsidR="0048628C" w:rsidRDefault="0048628C" w:rsidP="0048628C">
            <w:pPr>
              <w:pStyle w:val="2-"/>
            </w:pPr>
            <w:r>
              <w:tab/>
              <w:t>{</w:t>
            </w:r>
          </w:p>
          <w:p w14:paraId="1C93CF9E" w14:textId="77777777" w:rsidR="0048628C" w:rsidRDefault="0048628C" w:rsidP="0048628C">
            <w:pPr>
              <w:pStyle w:val="2-"/>
            </w:pPr>
            <w:r>
              <w:tab/>
            </w:r>
            <w:r>
              <w:tab/>
              <w:t>s_fiberNow = (s_fiberNum + s_fiberNow - 1) % s_fiberNum;</w:t>
            </w:r>
          </w:p>
          <w:p w14:paraId="6D909E06" w14:textId="77777777" w:rsidR="0048628C" w:rsidRDefault="0048628C" w:rsidP="0048628C">
            <w:pPr>
              <w:pStyle w:val="2-"/>
            </w:pPr>
            <w:r>
              <w:rPr>
                <w:rFonts w:hint="eastAsia"/>
              </w:rPr>
              <w:tab/>
            </w:r>
            <w:r>
              <w:rPr>
                <w:rFonts w:hint="eastAsia"/>
              </w:rPr>
              <w:tab/>
              <w:t>switchNextFiber();</w:t>
            </w:r>
            <w:r w:rsidRPr="0048628C">
              <w:rPr>
                <w:rFonts w:hint="eastAsia"/>
                <w:color w:val="00B050"/>
              </w:rPr>
              <w:t>//自身を削除したらすぐに次のファイバースレッドを実行する</w:t>
            </w:r>
          </w:p>
          <w:p w14:paraId="600B4886" w14:textId="77777777" w:rsidR="0048628C" w:rsidRDefault="0048628C" w:rsidP="0048628C">
            <w:pPr>
              <w:pStyle w:val="2-"/>
            </w:pPr>
            <w:r>
              <w:tab/>
              <w:t>}</w:t>
            </w:r>
          </w:p>
          <w:p w14:paraId="2BEA13F9" w14:textId="77777777" w:rsidR="0048628C" w:rsidRDefault="0048628C" w:rsidP="0048628C">
            <w:pPr>
              <w:pStyle w:val="2-"/>
            </w:pPr>
            <w:r>
              <w:t>}</w:t>
            </w:r>
          </w:p>
          <w:p w14:paraId="4E0D0263" w14:textId="77777777" w:rsidR="0048628C" w:rsidRDefault="0048628C" w:rsidP="0048628C">
            <w:pPr>
              <w:pStyle w:val="2-"/>
            </w:pPr>
          </w:p>
          <w:p w14:paraId="64215C04" w14:textId="5F646FA5" w:rsidR="0048628C" w:rsidRPr="0048628C" w:rsidRDefault="0048628C" w:rsidP="0048628C">
            <w:pPr>
              <w:pStyle w:val="2-"/>
              <w:rPr>
                <w:color w:val="00B050"/>
              </w:rPr>
            </w:pPr>
            <w:r w:rsidRPr="0048628C">
              <w:rPr>
                <w:rFonts w:hint="eastAsia"/>
                <w:color w:val="00B050"/>
              </w:rPr>
              <w:t>//ファイバースレッド関数</w:t>
            </w:r>
          </w:p>
          <w:p w14:paraId="6ED3ED4D" w14:textId="77777777" w:rsidR="0048628C" w:rsidRPr="0048628C" w:rsidRDefault="0048628C" w:rsidP="0048628C">
            <w:pPr>
              <w:pStyle w:val="2-"/>
              <w:rPr>
                <w:color w:val="FF0000"/>
              </w:rPr>
            </w:pPr>
            <w:r w:rsidRPr="0048628C">
              <w:rPr>
                <w:color w:val="FF0000"/>
              </w:rPr>
              <w:t>void WINAPI fiberFunc(LPVOID param_p)</w:t>
            </w:r>
          </w:p>
          <w:p w14:paraId="534399BC" w14:textId="77777777" w:rsidR="0048628C" w:rsidRDefault="0048628C" w:rsidP="0048628C">
            <w:pPr>
              <w:pStyle w:val="2-"/>
            </w:pPr>
            <w:r>
              <w:t>{</w:t>
            </w:r>
          </w:p>
          <w:p w14:paraId="636D9763" w14:textId="77777777" w:rsidR="0048628C" w:rsidRDefault="0048628C" w:rsidP="0048628C">
            <w:pPr>
              <w:pStyle w:val="2-"/>
            </w:pPr>
            <w:r>
              <w:rPr>
                <w:rFonts w:hint="eastAsia"/>
              </w:rPr>
              <w:tab/>
            </w:r>
            <w:r w:rsidRPr="0048628C">
              <w:rPr>
                <w:rFonts w:hint="eastAsia"/>
                <w:color w:val="00B050"/>
              </w:rPr>
              <w:t>//パラメータ受け取り</w:t>
            </w:r>
          </w:p>
          <w:p w14:paraId="7E55A5D9" w14:textId="77777777" w:rsidR="0048628C" w:rsidRDefault="0048628C" w:rsidP="0048628C">
            <w:pPr>
              <w:pStyle w:val="2-"/>
            </w:pPr>
            <w:r>
              <w:tab/>
              <w:t>const char* fiber_name = reinterpret_cast&lt;const char*&gt;(param_p);</w:t>
            </w:r>
          </w:p>
          <w:p w14:paraId="36C883D2" w14:textId="77777777" w:rsidR="0048628C" w:rsidRDefault="0048628C" w:rsidP="0048628C">
            <w:pPr>
              <w:pStyle w:val="2-"/>
            </w:pPr>
          </w:p>
          <w:p w14:paraId="4575F138" w14:textId="77777777" w:rsidR="0048628C" w:rsidRPr="0048628C" w:rsidRDefault="0048628C" w:rsidP="0048628C">
            <w:pPr>
              <w:pStyle w:val="2-"/>
              <w:rPr>
                <w:color w:val="00B050"/>
              </w:rPr>
            </w:pPr>
            <w:r>
              <w:rPr>
                <w:rFonts w:hint="eastAsia"/>
              </w:rPr>
              <w:tab/>
            </w:r>
            <w:r w:rsidRPr="0048628C">
              <w:rPr>
                <w:rFonts w:hint="eastAsia"/>
                <w:color w:val="00B050"/>
              </w:rPr>
              <w:t>//テスト処理</w:t>
            </w:r>
          </w:p>
          <w:p w14:paraId="58B3DAB1" w14:textId="77777777" w:rsidR="0048628C" w:rsidRDefault="0048628C" w:rsidP="0048628C">
            <w:pPr>
              <w:pStyle w:val="2-"/>
            </w:pPr>
            <w:r>
              <w:tab/>
              <w:t>for (int i = 0; i &lt; 3; ++i)</w:t>
            </w:r>
          </w:p>
          <w:p w14:paraId="06D9A0FB" w14:textId="77777777" w:rsidR="0048628C" w:rsidRDefault="0048628C" w:rsidP="0048628C">
            <w:pPr>
              <w:pStyle w:val="2-"/>
            </w:pPr>
            <w:r>
              <w:tab/>
              <w:t>{</w:t>
            </w:r>
          </w:p>
          <w:p w14:paraId="66016724" w14:textId="77777777" w:rsidR="0048628C" w:rsidRDefault="0048628C" w:rsidP="0048628C">
            <w:pPr>
              <w:pStyle w:val="2-"/>
            </w:pPr>
            <w:r>
              <w:tab/>
            </w:r>
            <w:r>
              <w:tab/>
              <w:t>printf("fiberFunc(): [%s](%d)\n", fiber_name, i);</w:t>
            </w:r>
          </w:p>
          <w:p w14:paraId="5EDEC57D" w14:textId="77777777" w:rsidR="0048628C" w:rsidRDefault="0048628C" w:rsidP="0048628C">
            <w:pPr>
              <w:pStyle w:val="2-"/>
            </w:pPr>
            <w:r>
              <w:tab/>
            </w:r>
            <w:r>
              <w:tab/>
            </w:r>
          </w:p>
          <w:p w14:paraId="234B3E74" w14:textId="77777777" w:rsidR="0048628C" w:rsidRDefault="0048628C" w:rsidP="0048628C">
            <w:pPr>
              <w:pStyle w:val="2-"/>
            </w:pPr>
            <w:r>
              <w:rPr>
                <w:rFonts w:hint="eastAsia"/>
              </w:rPr>
              <w:tab/>
            </w:r>
            <w:r>
              <w:rPr>
                <w:rFonts w:hint="eastAsia"/>
              </w:rPr>
              <w:tab/>
            </w:r>
            <w:r w:rsidRPr="0048628C">
              <w:rPr>
                <w:rFonts w:hint="eastAsia"/>
                <w:color w:val="FF0000"/>
              </w:rPr>
              <w:t>switchNextFiber();</w:t>
            </w:r>
            <w:r w:rsidRPr="0048628C">
              <w:rPr>
                <w:rFonts w:hint="eastAsia"/>
                <w:color w:val="00B050"/>
              </w:rPr>
              <w:t>//次のスレッドに制御を移す</w:t>
            </w:r>
          </w:p>
          <w:p w14:paraId="18A7AD27" w14:textId="77777777" w:rsidR="0048628C" w:rsidRDefault="0048628C" w:rsidP="0048628C">
            <w:pPr>
              <w:pStyle w:val="2-"/>
            </w:pPr>
            <w:r>
              <w:lastRenderedPageBreak/>
              <w:tab/>
              <w:t>}</w:t>
            </w:r>
          </w:p>
          <w:p w14:paraId="73AA6FCE" w14:textId="77777777" w:rsidR="0048628C" w:rsidRDefault="0048628C" w:rsidP="0048628C">
            <w:pPr>
              <w:pStyle w:val="2-"/>
            </w:pPr>
          </w:p>
          <w:p w14:paraId="6C902C57" w14:textId="77777777" w:rsidR="0048628C" w:rsidRDefault="0048628C" w:rsidP="0048628C">
            <w:pPr>
              <w:pStyle w:val="2-"/>
            </w:pPr>
            <w:r>
              <w:rPr>
                <w:rFonts w:hint="eastAsia"/>
              </w:rPr>
              <w:tab/>
            </w:r>
            <w:r w:rsidRPr="0048628C">
              <w:rPr>
                <w:rFonts w:hint="eastAsia"/>
                <w:color w:val="00B050"/>
              </w:rPr>
              <w:t>//最後に自身を削除する（同時に次のスレッドに制御を移す）</w:t>
            </w:r>
          </w:p>
          <w:p w14:paraId="72020535" w14:textId="77777777" w:rsidR="0048628C" w:rsidRPr="0048628C" w:rsidRDefault="0048628C" w:rsidP="0048628C">
            <w:pPr>
              <w:pStyle w:val="2-"/>
              <w:rPr>
                <w:color w:val="FF0000"/>
              </w:rPr>
            </w:pPr>
            <w:r>
              <w:tab/>
            </w:r>
            <w:r w:rsidRPr="0048628C">
              <w:rPr>
                <w:color w:val="FF0000"/>
              </w:rPr>
              <w:t>removeCurrentFiber();</w:t>
            </w:r>
          </w:p>
          <w:p w14:paraId="528EA8FB" w14:textId="77777777" w:rsidR="0048628C" w:rsidRDefault="0048628C" w:rsidP="0048628C">
            <w:pPr>
              <w:pStyle w:val="2-"/>
            </w:pPr>
            <w:r>
              <w:tab/>
            </w:r>
          </w:p>
          <w:p w14:paraId="45F58039" w14:textId="77777777" w:rsidR="0048628C" w:rsidRPr="0048628C" w:rsidRDefault="0048628C" w:rsidP="0048628C">
            <w:pPr>
              <w:pStyle w:val="2-"/>
              <w:rPr>
                <w:color w:val="FF0000"/>
              </w:rPr>
            </w:pPr>
            <w:r>
              <w:rPr>
                <w:rFonts w:hint="eastAsia"/>
              </w:rPr>
              <w:tab/>
            </w:r>
            <w:r w:rsidRPr="0048628C">
              <w:rPr>
                <w:rFonts w:hint="eastAsia"/>
                <w:color w:val="FF0000"/>
              </w:rPr>
              <w:t>//※関数を return すると、その時点でスレッド（fiberMain）が</w:t>
            </w:r>
          </w:p>
          <w:p w14:paraId="7644D8C8" w14:textId="77777777" w:rsidR="0048628C" w:rsidRPr="0048628C" w:rsidRDefault="0048628C" w:rsidP="0048628C">
            <w:pPr>
              <w:pStyle w:val="2-"/>
              <w:rPr>
                <w:color w:val="FF0000"/>
              </w:rPr>
            </w:pPr>
            <w:r w:rsidRPr="0048628C">
              <w:rPr>
                <w:rFonts w:hint="eastAsia"/>
                <w:color w:val="FF0000"/>
              </w:rPr>
              <w:tab/>
              <w:t>//　終了するので注意！</w:t>
            </w:r>
          </w:p>
          <w:p w14:paraId="4A3D54D6" w14:textId="0FEA17C0" w:rsidR="0048628C" w:rsidRPr="0048628C" w:rsidRDefault="0048628C" w:rsidP="0048628C">
            <w:pPr>
              <w:pStyle w:val="2-"/>
              <w:rPr>
                <w:color w:val="FF0000"/>
              </w:rPr>
            </w:pPr>
            <w:r w:rsidRPr="0048628C">
              <w:rPr>
                <w:rFonts w:hint="eastAsia"/>
                <w:color w:val="FF0000"/>
              </w:rPr>
              <w:tab/>
              <w:t>//</w:t>
            </w:r>
            <w:r w:rsidR="00AD0585" w:rsidRPr="0048628C">
              <w:rPr>
                <w:rFonts w:hint="eastAsia"/>
                <w:color w:val="FF0000"/>
              </w:rPr>
              <w:t xml:space="preserve">　</w:t>
            </w:r>
            <w:r w:rsidRPr="0048628C">
              <w:rPr>
                <w:rFonts w:hint="eastAsia"/>
                <w:color w:val="FF0000"/>
              </w:rPr>
              <w:t>（ファイバースレッドの切り替えは、関数呼び出しと違って</w:t>
            </w:r>
          </w:p>
          <w:p w14:paraId="2DEC6A0A" w14:textId="6B0883E5" w:rsidR="0048628C" w:rsidRPr="0048628C" w:rsidRDefault="0048628C" w:rsidP="0048628C">
            <w:pPr>
              <w:pStyle w:val="2-"/>
              <w:rPr>
                <w:color w:val="FF0000"/>
              </w:rPr>
            </w:pPr>
            <w:r w:rsidRPr="0048628C">
              <w:rPr>
                <w:rFonts w:hint="eastAsia"/>
                <w:color w:val="FF0000"/>
              </w:rPr>
              <w:tab/>
              <w:t>//</w:t>
            </w:r>
            <w:r w:rsidR="00AD0585" w:rsidRPr="0048628C">
              <w:rPr>
                <w:rFonts w:hint="eastAsia"/>
                <w:color w:val="FF0000"/>
              </w:rPr>
              <w:t xml:space="preserve">　</w:t>
            </w:r>
            <w:r w:rsidRPr="0048628C">
              <w:rPr>
                <w:rFonts w:hint="eastAsia"/>
                <w:color w:val="FF0000"/>
              </w:rPr>
              <w:t>単純なプログラムカウンタの切り替えなので、return すると、</w:t>
            </w:r>
          </w:p>
          <w:p w14:paraId="61ACC25E" w14:textId="4BF2E96B" w:rsidR="0048628C" w:rsidRPr="0048628C" w:rsidRDefault="0048628C" w:rsidP="0048628C">
            <w:pPr>
              <w:pStyle w:val="2-"/>
              <w:rPr>
                <w:color w:val="FF0000"/>
              </w:rPr>
            </w:pPr>
            <w:r w:rsidRPr="0048628C">
              <w:rPr>
                <w:rFonts w:hint="eastAsia"/>
                <w:color w:val="FF0000"/>
              </w:rPr>
              <w:tab/>
              <w:t>//</w:t>
            </w:r>
            <w:r w:rsidR="00AD0585" w:rsidRPr="0048628C">
              <w:rPr>
                <w:rFonts w:hint="eastAsia"/>
                <w:color w:val="FF0000"/>
              </w:rPr>
              <w:t xml:space="preserve">　</w:t>
            </w:r>
            <w:r w:rsidRPr="0048628C">
              <w:rPr>
                <w:rFonts w:hint="eastAsia"/>
                <w:color w:val="FF0000"/>
              </w:rPr>
              <w:t>fiberMain() の return とみなされてしまう）</w:t>
            </w:r>
          </w:p>
          <w:p w14:paraId="3BA98DF4" w14:textId="77777777" w:rsidR="0048628C" w:rsidRDefault="0048628C" w:rsidP="0048628C">
            <w:pPr>
              <w:pStyle w:val="2-"/>
            </w:pPr>
            <w:r>
              <w:t>}</w:t>
            </w:r>
          </w:p>
          <w:p w14:paraId="72B7A281" w14:textId="77777777" w:rsidR="0048628C" w:rsidRDefault="0048628C" w:rsidP="0048628C">
            <w:pPr>
              <w:pStyle w:val="2-"/>
            </w:pPr>
          </w:p>
          <w:p w14:paraId="09E2190A" w14:textId="77777777" w:rsidR="0048628C" w:rsidRPr="0048628C" w:rsidRDefault="0048628C" w:rsidP="0048628C">
            <w:pPr>
              <w:pStyle w:val="2-"/>
              <w:rPr>
                <w:color w:val="00B050"/>
              </w:rPr>
            </w:pPr>
            <w:r w:rsidRPr="0048628C">
              <w:rPr>
                <w:rFonts w:hint="eastAsia"/>
                <w:color w:val="00B050"/>
              </w:rPr>
              <w:t xml:space="preserve">//ファイバースレッド管理用スレッド　</w:t>
            </w:r>
            <w:r w:rsidRPr="0048628C">
              <w:rPr>
                <w:rFonts w:hint="eastAsia"/>
                <w:color w:val="FF0000"/>
              </w:rPr>
              <w:t>※必須</w:t>
            </w:r>
          </w:p>
          <w:p w14:paraId="41E756F2" w14:textId="77777777" w:rsidR="0048628C" w:rsidRDefault="0048628C" w:rsidP="0048628C">
            <w:pPr>
              <w:pStyle w:val="2-"/>
            </w:pPr>
            <w:r>
              <w:t>unsigned int WINAPI fiberMain(void* param_p)</w:t>
            </w:r>
          </w:p>
          <w:p w14:paraId="62FF523C" w14:textId="77777777" w:rsidR="0048628C" w:rsidRDefault="0048628C" w:rsidP="0048628C">
            <w:pPr>
              <w:pStyle w:val="2-"/>
            </w:pPr>
            <w:r>
              <w:t>{</w:t>
            </w:r>
          </w:p>
          <w:p w14:paraId="7802BD35" w14:textId="77777777" w:rsidR="0048628C" w:rsidRPr="0048628C" w:rsidRDefault="0048628C" w:rsidP="0048628C">
            <w:pPr>
              <w:pStyle w:val="2-"/>
              <w:rPr>
                <w:color w:val="FF0000"/>
              </w:rPr>
            </w:pPr>
            <w:r w:rsidRPr="0048628C">
              <w:rPr>
                <w:rFonts w:hint="eastAsia"/>
                <w:color w:val="00B050"/>
              </w:rPr>
              <w:tab/>
            </w:r>
            <w:r w:rsidRPr="0048628C">
              <w:rPr>
                <w:rFonts w:hint="eastAsia"/>
                <w:color w:val="FF0000"/>
              </w:rPr>
              <w:t>//スレッドをファイバースレッドとして登録</w:t>
            </w:r>
          </w:p>
          <w:p w14:paraId="1C218C4C" w14:textId="77777777" w:rsidR="0048628C" w:rsidRPr="0048628C" w:rsidRDefault="0048628C" w:rsidP="0048628C">
            <w:pPr>
              <w:pStyle w:val="2-"/>
              <w:rPr>
                <w:color w:val="00B050"/>
              </w:rPr>
            </w:pPr>
            <w:r w:rsidRPr="0048628C">
              <w:rPr>
                <w:rFonts w:hint="eastAsia"/>
                <w:color w:val="00B050"/>
              </w:rPr>
              <w:tab/>
              <w:t>//※他のファイバースレッドと処理を切り替える必要があるため</w:t>
            </w:r>
          </w:p>
          <w:p w14:paraId="4E1004C5" w14:textId="77777777" w:rsidR="0048628C" w:rsidRPr="0048628C" w:rsidRDefault="0048628C" w:rsidP="0048628C">
            <w:pPr>
              <w:pStyle w:val="2-"/>
              <w:rPr>
                <w:color w:val="00B050"/>
              </w:rPr>
            </w:pPr>
            <w:r w:rsidRPr="0048628C">
              <w:rPr>
                <w:rFonts w:hint="eastAsia"/>
                <w:color w:val="00B050"/>
              </w:rPr>
              <w:tab/>
              <w:t>//　管理スレッドもファイバースレッドの一つにする。</w:t>
            </w:r>
          </w:p>
          <w:p w14:paraId="5793C624" w14:textId="77777777" w:rsidR="0048628C" w:rsidRPr="0048628C" w:rsidRDefault="0048628C" w:rsidP="0048628C">
            <w:pPr>
              <w:pStyle w:val="2-"/>
              <w:rPr>
                <w:color w:val="00B050"/>
              </w:rPr>
            </w:pPr>
            <w:r w:rsidRPr="0048628C">
              <w:rPr>
                <w:rFonts w:hint="eastAsia"/>
                <w:color w:val="00B050"/>
              </w:rPr>
              <w:tab/>
              <w:t>//※main() から見たら、普通のスレッドであることに変わりはない。</w:t>
            </w:r>
          </w:p>
          <w:p w14:paraId="5B254558" w14:textId="77777777" w:rsidR="0048628C" w:rsidRDefault="0048628C" w:rsidP="0048628C">
            <w:pPr>
              <w:pStyle w:val="2-"/>
            </w:pPr>
            <w:r>
              <w:tab/>
              <w:t xml:space="preserve">s_pFiler[s_fiberNum++] = </w:t>
            </w:r>
            <w:r w:rsidRPr="0048628C">
              <w:rPr>
                <w:color w:val="FF0000"/>
              </w:rPr>
              <w:t>ConvertThreadToFiber(NULL);</w:t>
            </w:r>
          </w:p>
          <w:p w14:paraId="3FE21AE2" w14:textId="77777777" w:rsidR="0048628C" w:rsidRDefault="0048628C" w:rsidP="0048628C">
            <w:pPr>
              <w:pStyle w:val="2-"/>
            </w:pPr>
            <w:r>
              <w:tab/>
            </w:r>
          </w:p>
          <w:p w14:paraId="602E28BD" w14:textId="77777777" w:rsidR="0048628C" w:rsidRDefault="0048628C" w:rsidP="0048628C">
            <w:pPr>
              <w:pStyle w:val="2-"/>
            </w:pPr>
            <w:r>
              <w:rPr>
                <w:rFonts w:hint="eastAsia"/>
              </w:rPr>
              <w:tab/>
            </w:r>
            <w:r w:rsidRPr="0048628C">
              <w:rPr>
                <w:rFonts w:hint="eastAsia"/>
                <w:color w:val="00B050"/>
              </w:rPr>
              <w:t>//ファイバースレッドを追加</w:t>
            </w:r>
          </w:p>
          <w:p w14:paraId="65DDD64A" w14:textId="77777777" w:rsidR="0048628C" w:rsidRDefault="0048628C" w:rsidP="0048628C">
            <w:pPr>
              <w:pStyle w:val="2-"/>
            </w:pPr>
            <w:r>
              <w:rPr>
                <w:rFonts w:hint="eastAsia"/>
              </w:rPr>
              <w:tab/>
              <w:t>addFiber(fiberFunc, 1024, "太郎");</w:t>
            </w:r>
          </w:p>
          <w:p w14:paraId="0A72C9D9" w14:textId="77777777" w:rsidR="0048628C" w:rsidRDefault="0048628C" w:rsidP="0048628C">
            <w:pPr>
              <w:pStyle w:val="2-"/>
            </w:pPr>
            <w:r>
              <w:rPr>
                <w:rFonts w:hint="eastAsia"/>
              </w:rPr>
              <w:tab/>
              <w:t>addFiber(fiberFunc, 1024, "次郎");</w:t>
            </w:r>
          </w:p>
          <w:p w14:paraId="70B6520F" w14:textId="77777777" w:rsidR="0048628C" w:rsidRDefault="0048628C" w:rsidP="0048628C">
            <w:pPr>
              <w:pStyle w:val="2-"/>
            </w:pPr>
            <w:r>
              <w:tab/>
            </w:r>
          </w:p>
          <w:p w14:paraId="1D770D8D" w14:textId="77777777" w:rsidR="0048628C" w:rsidRDefault="0048628C" w:rsidP="0048628C">
            <w:pPr>
              <w:pStyle w:val="2-"/>
            </w:pPr>
            <w:r>
              <w:rPr>
                <w:rFonts w:hint="eastAsia"/>
              </w:rPr>
              <w:tab/>
            </w:r>
            <w:r w:rsidRPr="0048628C">
              <w:rPr>
                <w:rFonts w:hint="eastAsia"/>
                <w:color w:val="00B050"/>
              </w:rPr>
              <w:t>//ファイバースレッドを切り替えながら、全て完了するのを待つ</w:t>
            </w:r>
          </w:p>
          <w:p w14:paraId="7B4F96B0" w14:textId="77777777" w:rsidR="0048628C" w:rsidRDefault="0048628C" w:rsidP="0048628C">
            <w:pPr>
              <w:pStyle w:val="2-"/>
            </w:pPr>
            <w:r>
              <w:tab/>
              <w:t>while (isExistFiberThread())</w:t>
            </w:r>
          </w:p>
          <w:p w14:paraId="3754CE2E" w14:textId="77777777" w:rsidR="0048628C" w:rsidRDefault="0048628C" w:rsidP="0048628C">
            <w:pPr>
              <w:pStyle w:val="2-"/>
            </w:pPr>
            <w:r>
              <w:tab/>
              <w:t>{</w:t>
            </w:r>
          </w:p>
          <w:p w14:paraId="4B769872" w14:textId="31E5C60F" w:rsidR="0048628C" w:rsidRPr="00F350DA" w:rsidRDefault="0048628C" w:rsidP="0048628C">
            <w:pPr>
              <w:pStyle w:val="2-"/>
              <w:rPr>
                <w:color w:val="00B050"/>
              </w:rPr>
            </w:pPr>
            <w:r>
              <w:tab/>
            </w:r>
            <w:r>
              <w:tab/>
            </w:r>
            <w:r w:rsidRPr="00F350DA">
              <w:rPr>
                <w:color w:val="FF0000"/>
              </w:rPr>
              <w:t>switchNextFiber();</w:t>
            </w:r>
            <w:r w:rsidRPr="00F350DA">
              <w:rPr>
                <w:rFonts w:hint="eastAsia"/>
                <w:color w:val="00B050"/>
              </w:rPr>
              <w:t>//ファイバースレッドの切り替え</w:t>
            </w:r>
          </w:p>
          <w:p w14:paraId="1FC3302C" w14:textId="77777777" w:rsidR="0048628C" w:rsidRDefault="0048628C" w:rsidP="0048628C">
            <w:pPr>
              <w:pStyle w:val="2-"/>
            </w:pPr>
            <w:r>
              <w:tab/>
            </w:r>
            <w:r>
              <w:tab/>
              <w:t>fprintf(stdout, "- loop -\n");</w:t>
            </w:r>
          </w:p>
          <w:p w14:paraId="1E1BCAE6" w14:textId="77777777" w:rsidR="0048628C" w:rsidRDefault="0048628C" w:rsidP="0048628C">
            <w:pPr>
              <w:pStyle w:val="2-"/>
            </w:pPr>
            <w:r>
              <w:rPr>
                <w:rFonts w:hint="eastAsia"/>
              </w:rPr>
              <w:tab/>
            </w:r>
            <w:r>
              <w:rPr>
                <w:rFonts w:hint="eastAsia"/>
              </w:rPr>
              <w:tab/>
              <w:t>Sleep(0);</w:t>
            </w:r>
            <w:r w:rsidRPr="0048628C">
              <w:rPr>
                <w:rFonts w:hint="eastAsia"/>
                <w:color w:val="00B050"/>
              </w:rPr>
              <w:t>//他のスレッドに切り替え</w:t>
            </w:r>
          </w:p>
          <w:p w14:paraId="2B4394E6" w14:textId="77777777" w:rsidR="0048628C" w:rsidRDefault="0048628C" w:rsidP="0048628C">
            <w:pPr>
              <w:pStyle w:val="2-"/>
            </w:pPr>
            <w:r>
              <w:tab/>
              <w:t>}</w:t>
            </w:r>
          </w:p>
          <w:p w14:paraId="5AB40FFF" w14:textId="77777777" w:rsidR="0048628C" w:rsidRDefault="0048628C" w:rsidP="0048628C">
            <w:pPr>
              <w:pStyle w:val="2-"/>
            </w:pPr>
            <w:r>
              <w:tab/>
            </w:r>
          </w:p>
          <w:p w14:paraId="48D69EAD" w14:textId="77777777" w:rsidR="0048628C" w:rsidRDefault="0048628C" w:rsidP="0048628C">
            <w:pPr>
              <w:pStyle w:val="2-"/>
            </w:pPr>
            <w:r>
              <w:rPr>
                <w:rFonts w:hint="eastAsia"/>
              </w:rPr>
              <w:tab/>
            </w:r>
            <w:r w:rsidRPr="00F350DA">
              <w:rPr>
                <w:rFonts w:hint="eastAsia"/>
                <w:color w:val="00B050"/>
              </w:rPr>
              <w:t>//ファイバースレッドを削除</w:t>
            </w:r>
          </w:p>
          <w:p w14:paraId="6C92220B" w14:textId="77777777" w:rsidR="0048628C" w:rsidRDefault="0048628C" w:rsidP="0048628C">
            <w:pPr>
              <w:pStyle w:val="2-"/>
            </w:pPr>
            <w:r>
              <w:tab/>
            </w:r>
            <w:r w:rsidRPr="00F350DA">
              <w:rPr>
                <w:color w:val="FF0000"/>
              </w:rPr>
              <w:t>removeCurrentFiber();</w:t>
            </w:r>
          </w:p>
          <w:p w14:paraId="3D30FFF9" w14:textId="77777777" w:rsidR="0048628C" w:rsidRDefault="0048628C" w:rsidP="0048628C">
            <w:pPr>
              <w:pStyle w:val="2-"/>
            </w:pPr>
            <w:r>
              <w:tab/>
            </w:r>
          </w:p>
          <w:p w14:paraId="1BD8D697" w14:textId="77777777" w:rsidR="0048628C" w:rsidRDefault="0048628C" w:rsidP="0048628C">
            <w:pPr>
              <w:pStyle w:val="2-"/>
            </w:pPr>
            <w:r>
              <w:tab/>
              <w:t>return 0;</w:t>
            </w:r>
          </w:p>
          <w:p w14:paraId="68AD1E3E" w14:textId="77777777" w:rsidR="0048628C" w:rsidRDefault="0048628C" w:rsidP="0048628C">
            <w:pPr>
              <w:pStyle w:val="2-"/>
            </w:pPr>
            <w:r>
              <w:t>}</w:t>
            </w:r>
          </w:p>
          <w:p w14:paraId="546E23FD" w14:textId="77777777" w:rsidR="0048628C" w:rsidRDefault="0048628C" w:rsidP="0048628C">
            <w:pPr>
              <w:pStyle w:val="2-"/>
            </w:pPr>
          </w:p>
          <w:p w14:paraId="2067773B" w14:textId="77777777" w:rsidR="0048628C" w:rsidRPr="00F350DA" w:rsidRDefault="0048628C" w:rsidP="0048628C">
            <w:pPr>
              <w:pStyle w:val="2-"/>
              <w:rPr>
                <w:color w:val="00B050"/>
              </w:rPr>
            </w:pPr>
            <w:r w:rsidRPr="00F350DA">
              <w:rPr>
                <w:rFonts w:hint="eastAsia"/>
                <w:color w:val="00B050"/>
              </w:rPr>
              <w:t>//メイン</w:t>
            </w:r>
          </w:p>
          <w:p w14:paraId="3C55CF80" w14:textId="77777777" w:rsidR="0048628C" w:rsidRDefault="0048628C" w:rsidP="0048628C">
            <w:pPr>
              <w:pStyle w:val="2-"/>
            </w:pPr>
            <w:r>
              <w:t>int main(const int argc, const char* argv[])</w:t>
            </w:r>
          </w:p>
          <w:p w14:paraId="43063CC3" w14:textId="77777777" w:rsidR="0048628C" w:rsidRDefault="0048628C" w:rsidP="0048628C">
            <w:pPr>
              <w:pStyle w:val="2-"/>
            </w:pPr>
            <w:r>
              <w:t>{</w:t>
            </w:r>
          </w:p>
          <w:p w14:paraId="6155E7D2" w14:textId="77777777" w:rsidR="0048628C" w:rsidRDefault="0048628C" w:rsidP="0048628C">
            <w:pPr>
              <w:pStyle w:val="2-"/>
            </w:pPr>
            <w:r>
              <w:tab/>
              <w:t>fprintf(stdout, "- Fiber Thread Test: BEGIN -\n");</w:t>
            </w:r>
          </w:p>
          <w:p w14:paraId="37AB3B1B" w14:textId="77777777" w:rsidR="0048628C" w:rsidRDefault="0048628C" w:rsidP="0048628C">
            <w:pPr>
              <w:pStyle w:val="2-"/>
            </w:pPr>
          </w:p>
          <w:p w14:paraId="3F075027" w14:textId="77777777" w:rsidR="0048628C" w:rsidRDefault="0048628C" w:rsidP="0048628C">
            <w:pPr>
              <w:pStyle w:val="2-"/>
            </w:pPr>
            <w:r>
              <w:rPr>
                <w:rFonts w:hint="eastAsia"/>
              </w:rPr>
              <w:tab/>
            </w:r>
            <w:r w:rsidRPr="00F350DA">
              <w:rPr>
                <w:rFonts w:hint="eastAsia"/>
                <w:color w:val="FF0000"/>
              </w:rPr>
              <w:t>//ファイバースレッド管理用のスレッドを生成</w:t>
            </w:r>
          </w:p>
          <w:p w14:paraId="169ABDBD" w14:textId="77777777" w:rsidR="0048628C" w:rsidRDefault="0048628C" w:rsidP="0048628C">
            <w:pPr>
              <w:pStyle w:val="2-"/>
            </w:pPr>
            <w:r>
              <w:tab/>
              <w:t>unsigned int tid = 0;</w:t>
            </w:r>
          </w:p>
          <w:p w14:paraId="496DBFC5" w14:textId="77777777" w:rsidR="0048628C" w:rsidRDefault="0048628C" w:rsidP="0048628C">
            <w:pPr>
              <w:pStyle w:val="2-"/>
            </w:pPr>
            <w:r>
              <w:tab/>
              <w:t>HANDLE hThread = (HANDLE)_beginthreadex(NULL, 0, fiberMain, nullptr, 0, &amp;tid);</w:t>
            </w:r>
          </w:p>
          <w:p w14:paraId="1262C6AE" w14:textId="77777777" w:rsidR="0048628C" w:rsidRDefault="0048628C" w:rsidP="0048628C">
            <w:pPr>
              <w:pStyle w:val="2-"/>
            </w:pPr>
          </w:p>
          <w:p w14:paraId="726CBA14" w14:textId="77777777" w:rsidR="0048628C" w:rsidRDefault="0048628C" w:rsidP="0048628C">
            <w:pPr>
              <w:pStyle w:val="2-"/>
            </w:pPr>
            <w:r>
              <w:rPr>
                <w:rFonts w:hint="eastAsia"/>
              </w:rPr>
              <w:tab/>
            </w:r>
            <w:r w:rsidRPr="00F350DA">
              <w:rPr>
                <w:rFonts w:hint="eastAsia"/>
                <w:color w:val="00B050"/>
              </w:rPr>
              <w:t>//ファイバースレッド管理スレッド終了待ち</w:t>
            </w:r>
          </w:p>
          <w:p w14:paraId="502B8C4C" w14:textId="77777777" w:rsidR="0048628C" w:rsidRDefault="0048628C" w:rsidP="0048628C">
            <w:pPr>
              <w:pStyle w:val="2-"/>
            </w:pPr>
            <w:r>
              <w:tab/>
              <w:t>WaitForSingleObject(hThread, INFINITE);</w:t>
            </w:r>
          </w:p>
          <w:p w14:paraId="31B22357" w14:textId="77777777" w:rsidR="0048628C" w:rsidRDefault="0048628C" w:rsidP="0048628C">
            <w:pPr>
              <w:pStyle w:val="2-"/>
            </w:pPr>
            <w:r>
              <w:tab/>
            </w:r>
          </w:p>
          <w:p w14:paraId="1A029161" w14:textId="77777777" w:rsidR="0048628C" w:rsidRDefault="0048628C" w:rsidP="0048628C">
            <w:pPr>
              <w:pStyle w:val="2-"/>
            </w:pPr>
            <w:r>
              <w:tab/>
              <w:t>fprintf(stdout, "- Fiber Thread Test: END -\n");</w:t>
            </w:r>
          </w:p>
          <w:p w14:paraId="6F9008BB" w14:textId="77777777" w:rsidR="0048628C" w:rsidRDefault="0048628C" w:rsidP="0048628C">
            <w:pPr>
              <w:pStyle w:val="2-"/>
            </w:pPr>
          </w:p>
          <w:p w14:paraId="03ABED9E" w14:textId="77777777" w:rsidR="0048628C" w:rsidRDefault="0048628C" w:rsidP="0048628C">
            <w:pPr>
              <w:pStyle w:val="2-"/>
            </w:pPr>
            <w:r>
              <w:tab/>
              <w:t>return EXIT_SUCCESS;</w:t>
            </w:r>
          </w:p>
          <w:p w14:paraId="31F61D2A" w14:textId="011F4C7C" w:rsidR="0048628C" w:rsidRDefault="0048628C" w:rsidP="00F350DA">
            <w:pPr>
              <w:pStyle w:val="2-"/>
            </w:pPr>
            <w:r>
              <w:t>}</w:t>
            </w:r>
          </w:p>
        </w:tc>
      </w:tr>
    </w:tbl>
    <w:p w14:paraId="5A25BB5F" w14:textId="0E570905" w:rsidR="0048628C" w:rsidRPr="0089500A" w:rsidRDefault="0048628C" w:rsidP="0048628C">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5A117DEA" w14:textId="77777777" w:rsidTr="003127F1">
        <w:tc>
          <w:tcPr>
            <w:tcW w:w="8494" w:type="dxa"/>
          </w:tcPr>
          <w:p w14:paraId="0C899588" w14:textId="523D9FC9" w:rsidR="0048628C" w:rsidRPr="0048628C" w:rsidRDefault="0048628C" w:rsidP="0048628C">
            <w:pPr>
              <w:pStyle w:val="2-"/>
              <w:rPr>
                <w:color w:val="auto"/>
              </w:rPr>
            </w:pPr>
            <w:r w:rsidRPr="0048628C">
              <w:rPr>
                <w:color w:val="auto"/>
              </w:rPr>
              <w:t>- Fiber Thread Test: BEGIN -</w:t>
            </w:r>
          </w:p>
          <w:p w14:paraId="153A2CD2" w14:textId="77777777" w:rsidR="0048628C" w:rsidRPr="0048628C" w:rsidRDefault="0048628C" w:rsidP="0048628C">
            <w:pPr>
              <w:pStyle w:val="2-"/>
              <w:rPr>
                <w:color w:val="auto"/>
              </w:rPr>
            </w:pPr>
            <w:r w:rsidRPr="0048628C">
              <w:rPr>
                <w:color w:val="auto"/>
              </w:rPr>
              <w:t>Fiber thread No.1 was added.</w:t>
            </w:r>
          </w:p>
          <w:p w14:paraId="73D6206B" w14:textId="77777777" w:rsidR="0048628C" w:rsidRPr="0048628C" w:rsidRDefault="0048628C" w:rsidP="0048628C">
            <w:pPr>
              <w:pStyle w:val="2-"/>
              <w:rPr>
                <w:color w:val="auto"/>
              </w:rPr>
            </w:pPr>
            <w:r w:rsidRPr="0048628C">
              <w:rPr>
                <w:color w:val="auto"/>
              </w:rPr>
              <w:t>Fiber thread No.2 was added.</w:t>
            </w:r>
          </w:p>
          <w:p w14:paraId="1FF42714" w14:textId="3555C8F7" w:rsidR="00F350DA" w:rsidRPr="0048628C" w:rsidRDefault="00F350DA" w:rsidP="00F350DA">
            <w:pPr>
              <w:pStyle w:val="2-"/>
              <w:rPr>
                <w:color w:val="auto"/>
              </w:rPr>
            </w:pPr>
            <w:r w:rsidRPr="0048628C">
              <w:rPr>
                <w:color w:val="auto"/>
              </w:rPr>
              <w:t>- loop</w:t>
            </w:r>
            <w:r>
              <w:rPr>
                <w:color w:val="auto"/>
              </w:rPr>
              <w:t>: start</w:t>
            </w:r>
            <w:r w:rsidRPr="0048628C">
              <w:rPr>
                <w:color w:val="auto"/>
              </w:rPr>
              <w:t xml:space="preserve"> -</w:t>
            </w:r>
            <w:r w:rsidRPr="00F350DA">
              <w:rPr>
                <w:color w:val="FF0000"/>
              </w:rPr>
              <w:tab/>
            </w:r>
            <w:r w:rsidRPr="00F350DA">
              <w:rPr>
                <w:color w:val="FF0000"/>
              </w:rPr>
              <w:tab/>
            </w:r>
            <w:r w:rsidRPr="00F350DA">
              <w:rPr>
                <w:color w:val="FF0000"/>
              </w:rPr>
              <w:tab/>
            </w:r>
            <w:r w:rsidRPr="00F350DA">
              <w:rPr>
                <w:color w:val="FF0000"/>
              </w:rPr>
              <w:tab/>
            </w:r>
            <w:r w:rsidRPr="00F350DA">
              <w:rPr>
                <w:rFonts w:hint="eastAsia"/>
                <w:color w:val="FF0000"/>
              </w:rPr>
              <w:t>fiberMainでファイバースレッドを切り替えると、連鎖的に全てに切り替わる</w:t>
            </w:r>
          </w:p>
          <w:p w14:paraId="78A6A88C" w14:textId="58177944" w:rsidR="0048628C" w:rsidRPr="0048628C" w:rsidRDefault="0048628C" w:rsidP="0048628C">
            <w:pPr>
              <w:pStyle w:val="2-"/>
              <w:rPr>
                <w:color w:val="auto"/>
              </w:rPr>
            </w:pPr>
            <w:r w:rsidRPr="0048628C">
              <w:rPr>
                <w:color w:val="auto"/>
              </w:rPr>
              <w:t>Fiber thread No.1 is switched.</w:t>
            </w:r>
          </w:p>
          <w:p w14:paraId="2C9CF07B" w14:textId="77777777" w:rsidR="0048628C" w:rsidRPr="0048628C" w:rsidRDefault="0048628C" w:rsidP="0048628C">
            <w:pPr>
              <w:pStyle w:val="2-"/>
              <w:rPr>
                <w:color w:val="auto"/>
              </w:rPr>
            </w:pPr>
            <w:r w:rsidRPr="0048628C">
              <w:rPr>
                <w:rFonts w:hint="eastAsia"/>
                <w:color w:val="auto"/>
              </w:rPr>
              <w:t>fiberFunc(): [太郎](0)</w:t>
            </w:r>
          </w:p>
          <w:p w14:paraId="1BC26EA2" w14:textId="77777777" w:rsidR="0048628C" w:rsidRPr="0048628C" w:rsidRDefault="0048628C" w:rsidP="0048628C">
            <w:pPr>
              <w:pStyle w:val="2-"/>
              <w:rPr>
                <w:color w:val="auto"/>
              </w:rPr>
            </w:pPr>
            <w:r w:rsidRPr="0048628C">
              <w:rPr>
                <w:color w:val="auto"/>
              </w:rPr>
              <w:t>Fiber thread No.2 is switched.</w:t>
            </w:r>
          </w:p>
          <w:p w14:paraId="0D1B0F6D" w14:textId="77777777" w:rsidR="0048628C" w:rsidRPr="0048628C" w:rsidRDefault="0048628C" w:rsidP="0048628C">
            <w:pPr>
              <w:pStyle w:val="2-"/>
              <w:rPr>
                <w:color w:val="auto"/>
              </w:rPr>
            </w:pPr>
            <w:r w:rsidRPr="0048628C">
              <w:rPr>
                <w:rFonts w:hint="eastAsia"/>
                <w:color w:val="auto"/>
              </w:rPr>
              <w:t>fiberFunc(): [次郎](0)</w:t>
            </w:r>
          </w:p>
          <w:p w14:paraId="622B8284" w14:textId="77777777" w:rsidR="0048628C" w:rsidRPr="0048628C" w:rsidRDefault="0048628C" w:rsidP="0048628C">
            <w:pPr>
              <w:pStyle w:val="2-"/>
              <w:rPr>
                <w:color w:val="auto"/>
              </w:rPr>
            </w:pPr>
            <w:r w:rsidRPr="0048628C">
              <w:rPr>
                <w:color w:val="auto"/>
              </w:rPr>
              <w:lastRenderedPageBreak/>
              <w:t>Fiber thread No.0 is switched.</w:t>
            </w:r>
          </w:p>
          <w:p w14:paraId="3A3AEB74" w14:textId="6603A820"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01679165" w14:textId="77777777" w:rsidR="0048628C" w:rsidRPr="0048628C" w:rsidRDefault="0048628C" w:rsidP="0048628C">
            <w:pPr>
              <w:pStyle w:val="2-"/>
              <w:rPr>
                <w:color w:val="auto"/>
              </w:rPr>
            </w:pPr>
            <w:r w:rsidRPr="0048628C">
              <w:rPr>
                <w:color w:val="auto"/>
              </w:rPr>
              <w:t>Fiber thread No.1 is switched.</w:t>
            </w:r>
          </w:p>
          <w:p w14:paraId="7D417168" w14:textId="77777777" w:rsidR="0048628C" w:rsidRPr="0048628C" w:rsidRDefault="0048628C" w:rsidP="0048628C">
            <w:pPr>
              <w:pStyle w:val="2-"/>
              <w:rPr>
                <w:color w:val="auto"/>
              </w:rPr>
            </w:pPr>
            <w:r w:rsidRPr="0048628C">
              <w:rPr>
                <w:rFonts w:hint="eastAsia"/>
                <w:color w:val="auto"/>
              </w:rPr>
              <w:t>fiberFunc(): [太郎](1)</w:t>
            </w:r>
          </w:p>
          <w:p w14:paraId="52A898F2" w14:textId="77777777" w:rsidR="0048628C" w:rsidRPr="0048628C" w:rsidRDefault="0048628C" w:rsidP="0048628C">
            <w:pPr>
              <w:pStyle w:val="2-"/>
              <w:rPr>
                <w:color w:val="auto"/>
              </w:rPr>
            </w:pPr>
            <w:r w:rsidRPr="0048628C">
              <w:rPr>
                <w:color w:val="auto"/>
              </w:rPr>
              <w:t>Fiber thread No.2 is switched.</w:t>
            </w:r>
          </w:p>
          <w:p w14:paraId="29004C2A" w14:textId="77777777" w:rsidR="0048628C" w:rsidRPr="0048628C" w:rsidRDefault="0048628C" w:rsidP="0048628C">
            <w:pPr>
              <w:pStyle w:val="2-"/>
              <w:rPr>
                <w:color w:val="auto"/>
              </w:rPr>
            </w:pPr>
            <w:r w:rsidRPr="0048628C">
              <w:rPr>
                <w:rFonts w:hint="eastAsia"/>
                <w:color w:val="auto"/>
              </w:rPr>
              <w:t>fiberFunc(): [次郎](1)</w:t>
            </w:r>
          </w:p>
          <w:p w14:paraId="0B76AF58" w14:textId="77777777" w:rsidR="0048628C" w:rsidRPr="0048628C" w:rsidRDefault="0048628C" w:rsidP="0048628C">
            <w:pPr>
              <w:pStyle w:val="2-"/>
              <w:rPr>
                <w:color w:val="auto"/>
              </w:rPr>
            </w:pPr>
            <w:r w:rsidRPr="0048628C">
              <w:rPr>
                <w:color w:val="auto"/>
              </w:rPr>
              <w:t>Fiber thread No.0 is switched.</w:t>
            </w:r>
          </w:p>
          <w:p w14:paraId="63316C67" w14:textId="296D6D3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7A18966A" w14:textId="77777777" w:rsidR="0048628C" w:rsidRPr="0048628C" w:rsidRDefault="0048628C" w:rsidP="0048628C">
            <w:pPr>
              <w:pStyle w:val="2-"/>
              <w:rPr>
                <w:color w:val="auto"/>
              </w:rPr>
            </w:pPr>
            <w:r w:rsidRPr="0048628C">
              <w:rPr>
                <w:color w:val="auto"/>
              </w:rPr>
              <w:t>Fiber thread No.1 is switched.</w:t>
            </w:r>
          </w:p>
          <w:p w14:paraId="1C4F4909" w14:textId="77777777" w:rsidR="0048628C" w:rsidRPr="0048628C" w:rsidRDefault="0048628C" w:rsidP="0048628C">
            <w:pPr>
              <w:pStyle w:val="2-"/>
              <w:rPr>
                <w:color w:val="auto"/>
              </w:rPr>
            </w:pPr>
            <w:r w:rsidRPr="0048628C">
              <w:rPr>
                <w:rFonts w:hint="eastAsia"/>
                <w:color w:val="auto"/>
              </w:rPr>
              <w:t>fiberFunc(): [太郎](2)</w:t>
            </w:r>
          </w:p>
          <w:p w14:paraId="28B1A0BC" w14:textId="77777777" w:rsidR="0048628C" w:rsidRPr="0048628C" w:rsidRDefault="0048628C" w:rsidP="0048628C">
            <w:pPr>
              <w:pStyle w:val="2-"/>
              <w:rPr>
                <w:color w:val="auto"/>
              </w:rPr>
            </w:pPr>
            <w:r w:rsidRPr="0048628C">
              <w:rPr>
                <w:color w:val="auto"/>
              </w:rPr>
              <w:t>Fiber thread No.2 is switched.</w:t>
            </w:r>
          </w:p>
          <w:p w14:paraId="41700432" w14:textId="77777777" w:rsidR="0048628C" w:rsidRPr="0048628C" w:rsidRDefault="0048628C" w:rsidP="0048628C">
            <w:pPr>
              <w:pStyle w:val="2-"/>
              <w:rPr>
                <w:color w:val="auto"/>
              </w:rPr>
            </w:pPr>
            <w:r w:rsidRPr="0048628C">
              <w:rPr>
                <w:rFonts w:hint="eastAsia"/>
                <w:color w:val="auto"/>
              </w:rPr>
              <w:t>fiberFunc(): [次郎](2)</w:t>
            </w:r>
          </w:p>
          <w:p w14:paraId="015DB8FA" w14:textId="77777777" w:rsidR="0048628C" w:rsidRPr="0048628C" w:rsidRDefault="0048628C" w:rsidP="0048628C">
            <w:pPr>
              <w:pStyle w:val="2-"/>
              <w:rPr>
                <w:color w:val="auto"/>
              </w:rPr>
            </w:pPr>
            <w:r w:rsidRPr="0048628C">
              <w:rPr>
                <w:color w:val="auto"/>
              </w:rPr>
              <w:t>Fiber thread No.0 is switched.</w:t>
            </w:r>
          </w:p>
          <w:p w14:paraId="038DF4E3" w14:textId="52E1545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rFonts w:hint="eastAsia"/>
                <w:color w:val="FF0000"/>
              </w:rPr>
              <w:t>fiberMainでファイバースレッドを切り替えると、連鎖的に全てに切り替わる</w:t>
            </w:r>
          </w:p>
          <w:p w14:paraId="77F8666E" w14:textId="77777777" w:rsidR="0048628C" w:rsidRPr="0048628C" w:rsidRDefault="0048628C" w:rsidP="0048628C">
            <w:pPr>
              <w:pStyle w:val="2-"/>
              <w:rPr>
                <w:color w:val="auto"/>
              </w:rPr>
            </w:pPr>
            <w:r w:rsidRPr="0048628C">
              <w:rPr>
                <w:color w:val="auto"/>
              </w:rPr>
              <w:t>Fiber thread No.1 is switched.</w:t>
            </w:r>
          </w:p>
          <w:p w14:paraId="0F7E779E" w14:textId="1312CA23"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01BFA0F9" w14:textId="77777777" w:rsidR="0048628C" w:rsidRPr="0048628C" w:rsidRDefault="0048628C" w:rsidP="0048628C">
            <w:pPr>
              <w:pStyle w:val="2-"/>
              <w:rPr>
                <w:color w:val="auto"/>
              </w:rPr>
            </w:pPr>
            <w:r w:rsidRPr="0048628C">
              <w:rPr>
                <w:color w:val="auto"/>
              </w:rPr>
              <w:t>Fiber thread No.1 is switched.</w:t>
            </w:r>
          </w:p>
          <w:p w14:paraId="2F8F2941" w14:textId="37068E46"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222E7052" w14:textId="77777777" w:rsidR="0048628C" w:rsidRPr="0048628C" w:rsidRDefault="0048628C" w:rsidP="0048628C">
            <w:pPr>
              <w:pStyle w:val="2-"/>
              <w:rPr>
                <w:color w:val="auto"/>
              </w:rPr>
            </w:pPr>
            <w:r w:rsidRPr="0048628C">
              <w:rPr>
                <w:color w:val="auto"/>
              </w:rPr>
              <w:t>Fiber thread No.0 is switched.</w:t>
            </w:r>
          </w:p>
          <w:p w14:paraId="6A97ABC4" w14:textId="77777777" w:rsidR="0048628C" w:rsidRPr="0048628C" w:rsidRDefault="0048628C" w:rsidP="0048628C">
            <w:pPr>
              <w:pStyle w:val="2-"/>
              <w:rPr>
                <w:color w:val="auto"/>
              </w:rPr>
            </w:pPr>
            <w:r w:rsidRPr="0048628C">
              <w:rPr>
                <w:color w:val="auto"/>
              </w:rPr>
              <w:t>- loop -</w:t>
            </w:r>
          </w:p>
          <w:p w14:paraId="15538217" w14:textId="187D371C" w:rsidR="00F350DA" w:rsidRPr="0048628C" w:rsidRDefault="00F350DA" w:rsidP="00F350DA">
            <w:pPr>
              <w:pStyle w:val="2-"/>
              <w:rPr>
                <w:color w:val="auto"/>
              </w:rPr>
            </w:pPr>
            <w:r w:rsidRPr="0048628C">
              <w:rPr>
                <w:color w:val="auto"/>
              </w:rPr>
              <w:t>- loop</w:t>
            </w:r>
            <w:r>
              <w:rPr>
                <w:color w:val="auto"/>
              </w:rPr>
              <w:t>: end</w:t>
            </w:r>
            <w:r w:rsidRPr="0048628C">
              <w:rPr>
                <w:color w:val="auto"/>
              </w:rPr>
              <w:t xml:space="preserve"> -</w:t>
            </w:r>
          </w:p>
          <w:p w14:paraId="57A55DF6" w14:textId="0C69D243" w:rsidR="0048628C" w:rsidRPr="0048628C" w:rsidRDefault="0048628C" w:rsidP="0048628C">
            <w:pPr>
              <w:pStyle w:val="2-"/>
              <w:rPr>
                <w:color w:val="auto"/>
              </w:rPr>
            </w:pPr>
            <w:r w:rsidRPr="0048628C">
              <w:rPr>
                <w:color w:val="auto"/>
              </w:rPr>
              <w:t>Fiber thread No.0 was removed.</w:t>
            </w:r>
            <w:r w:rsidR="00F350DA">
              <w:rPr>
                <w:color w:val="auto"/>
              </w:rPr>
              <w:tab/>
            </w:r>
            <w:r w:rsidR="00F350DA" w:rsidRPr="00F350DA">
              <w:rPr>
                <w:rFonts w:hint="eastAsia"/>
                <w:color w:val="FF0000"/>
              </w:rPr>
              <w:t>←</w:t>
            </w:r>
            <w:r w:rsidR="00F350DA">
              <w:rPr>
                <w:rFonts w:hint="eastAsia"/>
                <w:color w:val="FF0000"/>
              </w:rPr>
              <w:t>f</w:t>
            </w:r>
            <w:r w:rsidR="00F350DA">
              <w:rPr>
                <w:color w:val="FF0000"/>
              </w:rPr>
              <w:t>iberMain</w:t>
            </w:r>
            <w:r w:rsidR="00F350DA" w:rsidRPr="00F350DA">
              <w:rPr>
                <w:rFonts w:hint="eastAsia"/>
                <w:color w:val="FF0000"/>
              </w:rPr>
              <w:t>終了</w:t>
            </w:r>
          </w:p>
          <w:p w14:paraId="71F18894" w14:textId="7E128573" w:rsidR="0048628C" w:rsidRPr="00DD51B6" w:rsidRDefault="0048628C" w:rsidP="0048628C">
            <w:pPr>
              <w:pStyle w:val="2-"/>
              <w:rPr>
                <w:color w:val="auto"/>
              </w:rPr>
            </w:pPr>
            <w:r w:rsidRPr="0048628C">
              <w:rPr>
                <w:color w:val="auto"/>
              </w:rPr>
              <w:t>- Fiber Thread Test: END -</w:t>
            </w:r>
          </w:p>
        </w:tc>
      </w:tr>
    </w:tbl>
    <w:p w14:paraId="17E3E9FB" w14:textId="7AB0CB3E" w:rsidR="00A30AAF" w:rsidRDefault="00D2349E" w:rsidP="00A30AAF">
      <w:pPr>
        <w:pStyle w:val="2"/>
      </w:pPr>
      <w:bookmarkStart w:id="64" w:name="_Toc379553508"/>
      <w:r>
        <w:rPr>
          <w:rFonts w:hint="eastAsia"/>
        </w:rPr>
        <w:lastRenderedPageBreak/>
        <w:t>S</w:t>
      </w:r>
      <w:r w:rsidR="005026B8">
        <w:t>PURS</w:t>
      </w:r>
      <w:r>
        <w:t>／</w:t>
      </w:r>
      <w:r>
        <w:t>GPGPU</w:t>
      </w:r>
      <w:r w:rsidR="007349D7">
        <w:t>／</w:t>
      </w:r>
      <w:r w:rsidR="003127F1">
        <w:rPr>
          <w:rFonts w:hint="eastAsia"/>
        </w:rPr>
        <w:t>DirectCompute</w:t>
      </w:r>
      <w:r w:rsidR="003127F1">
        <w:rPr>
          <w:rFonts w:hint="eastAsia"/>
        </w:rPr>
        <w:t>／</w:t>
      </w:r>
      <w:r w:rsidR="007349D7">
        <w:rPr>
          <w:rFonts w:hint="eastAsia"/>
        </w:rPr>
        <w:t>CUDA</w:t>
      </w:r>
      <w:r w:rsidR="007349D7">
        <w:rPr>
          <w:rFonts w:hint="eastAsia"/>
        </w:rPr>
        <w:t>／</w:t>
      </w:r>
      <w:r w:rsidR="00947C2E">
        <w:rPr>
          <w:rFonts w:hint="eastAsia"/>
        </w:rPr>
        <w:t>A</w:t>
      </w:r>
      <w:r w:rsidR="00947C2E">
        <w:t>TI</w:t>
      </w:r>
      <w:r w:rsidR="007349D7">
        <w:rPr>
          <w:rFonts w:hint="eastAsia"/>
        </w:rPr>
        <w:t xml:space="preserve"> Stream</w:t>
      </w:r>
      <w:r w:rsidR="007349D7">
        <w:rPr>
          <w:rFonts w:hint="eastAsia"/>
        </w:rPr>
        <w:t>／</w:t>
      </w:r>
      <w:r w:rsidR="007349D7">
        <w:rPr>
          <w:rFonts w:hint="eastAsia"/>
        </w:rPr>
        <w:t>OpenCL</w:t>
      </w:r>
      <w:bookmarkEnd w:id="64"/>
    </w:p>
    <w:p w14:paraId="6E615A01" w14:textId="77777777" w:rsidR="001A0B97" w:rsidRDefault="001A0B97" w:rsidP="00A30AAF">
      <w:pPr>
        <w:pStyle w:val="a9"/>
        <w:ind w:firstLine="283"/>
      </w:pPr>
      <w:r>
        <w:rPr>
          <w:rFonts w:hint="eastAsia"/>
        </w:rPr>
        <w:t>より大規模な並列処理技術を簡単に解説する。</w:t>
      </w:r>
    </w:p>
    <w:p w14:paraId="1D94004D" w14:textId="1409C95B" w:rsidR="00A30AAF" w:rsidRDefault="001A0B97" w:rsidP="001A0B97">
      <w:pPr>
        <w:pStyle w:val="a9"/>
        <w:keepNext/>
        <w:widowControl/>
        <w:spacing w:beforeLines="50" w:before="180"/>
        <w:ind w:firstLine="283"/>
      </w:pPr>
      <w:r>
        <w:rPr>
          <w:rFonts w:hint="eastAsia"/>
        </w:rPr>
        <w:t>標題に記したのは、いずれも</w:t>
      </w:r>
      <w:r w:rsidR="0043397F">
        <w:rPr>
          <w:rFonts w:hint="eastAsia"/>
        </w:rPr>
        <w:t>メインプロセッサ（コア）以外のプロセッサを使用して並列処理を行う為のフレームワークである。</w:t>
      </w:r>
      <w:r w:rsidR="003127F1">
        <w:rPr>
          <w:rFonts w:hint="eastAsia"/>
        </w:rPr>
        <w:t>プロセッサ独自の処理コードが必要なため、「プログラム中の一部の関数をスレッド化する」といったことはできない。メモリもメインメモリから独立しているものが多く、専用のメモリ管理が必要になる。</w:t>
      </w:r>
    </w:p>
    <w:p w14:paraId="464557A5" w14:textId="507D3BAC" w:rsidR="005026B8" w:rsidRDefault="00207418" w:rsidP="00207418">
      <w:pPr>
        <w:pStyle w:val="affff7"/>
      </w:pPr>
      <w:r>
        <w:rPr>
          <w:rFonts w:hint="eastAsia"/>
        </w:rPr>
        <w:t>S</w:t>
      </w:r>
      <w:r w:rsidR="005026B8">
        <w:t>PURS</w:t>
      </w:r>
      <w:r w:rsidR="00AD0585">
        <w:fldChar w:fldCharType="begin"/>
      </w:r>
      <w:r w:rsidR="00AD0585">
        <w:instrText xml:space="preserve"> XE "</w:instrText>
      </w:r>
      <w:r w:rsidR="00AD0585">
        <w:rPr>
          <w:rFonts w:hint="eastAsia"/>
        </w:rPr>
        <w:instrText>SPURS</w:instrText>
      </w:r>
      <w:r w:rsidR="00AD0585">
        <w:instrText>" \y “</w:instrText>
      </w:r>
      <w:r w:rsidR="00AD0585">
        <w:rPr>
          <w:rFonts w:hint="eastAsia"/>
        </w:rPr>
        <w:instrText>SPURS</w:instrText>
      </w:r>
      <w:r w:rsidR="00AD0585">
        <w:instrText xml:space="preserve">” </w:instrText>
      </w:r>
      <w:r w:rsidR="00AD0585">
        <w:fldChar w:fldCharType="end"/>
      </w:r>
      <w:r>
        <w:t xml:space="preserve"> </w:t>
      </w:r>
      <w:r>
        <w:tab/>
      </w:r>
      <w:r>
        <w:tab/>
      </w:r>
      <w:r w:rsidR="005026B8">
        <w:rPr>
          <w:rFonts w:hint="eastAsia"/>
        </w:rPr>
        <w:t>PS3</w:t>
      </w:r>
      <w:r w:rsidR="005026B8">
        <w:rPr>
          <w:rFonts w:hint="eastAsia"/>
        </w:rPr>
        <w:t>用の</w:t>
      </w:r>
      <w:r w:rsidR="005026B8">
        <w:rPr>
          <w:rFonts w:hint="eastAsia"/>
        </w:rPr>
        <w:t>SDK</w:t>
      </w:r>
      <w:r w:rsidR="005026B8">
        <w:rPr>
          <w:rFonts w:hint="eastAsia"/>
        </w:rPr>
        <w:t>で提供されている</w:t>
      </w:r>
      <w:r w:rsidR="005026B8">
        <w:rPr>
          <w:rFonts w:hint="eastAsia"/>
        </w:rPr>
        <w:t>SPU</w:t>
      </w:r>
      <w:r w:rsidR="005026B8">
        <w:rPr>
          <w:rFonts w:hint="eastAsia"/>
        </w:rPr>
        <w:t>の</w:t>
      </w:r>
      <w:r w:rsidR="00FC0BDC">
        <w:rPr>
          <w:rFonts w:hint="eastAsia"/>
        </w:rPr>
        <w:t>ジョブ</w:t>
      </w:r>
      <w:r w:rsidR="005026B8">
        <w:rPr>
          <w:rFonts w:hint="eastAsia"/>
        </w:rPr>
        <w:t>タスクスケジューラ</w:t>
      </w:r>
      <w:r w:rsidR="00717BCD">
        <w:rPr>
          <w:rFonts w:hint="eastAsia"/>
        </w:rPr>
        <w:t>。稼働中のタスクだけではなく、予約</w:t>
      </w:r>
      <w:r w:rsidR="00FC0BDC">
        <w:rPr>
          <w:rFonts w:hint="eastAsia"/>
        </w:rPr>
        <w:t>待機状態のタスク</w:t>
      </w:r>
      <w:r w:rsidR="00717BCD">
        <w:rPr>
          <w:rFonts w:hint="eastAsia"/>
        </w:rPr>
        <w:t>も管理する。個々のタスクを</w:t>
      </w:r>
      <w:r w:rsidR="00FC0BDC">
        <w:rPr>
          <w:rFonts w:hint="eastAsia"/>
        </w:rPr>
        <w:t>「ジョブ」と呼ぶ</w:t>
      </w:r>
      <w:r w:rsidR="005026B8">
        <w:rPr>
          <w:rFonts w:hint="eastAsia"/>
        </w:rPr>
        <w:t>。「</w:t>
      </w:r>
      <w:r w:rsidR="005026B8">
        <w:rPr>
          <w:rFonts w:hint="eastAsia"/>
        </w:rPr>
        <w:t>Spurs Engine</w:t>
      </w:r>
      <w:r w:rsidR="005026B8">
        <w:rPr>
          <w:rFonts w:hint="eastAsia"/>
        </w:rPr>
        <w:t>」と呼ばれる演算装置とは別物。</w:t>
      </w:r>
      <w:r w:rsidR="003127F1">
        <w:rPr>
          <w:rFonts w:hint="eastAsia"/>
        </w:rPr>
        <w:t>SPU</w:t>
      </w:r>
      <w:r w:rsidR="003127F1">
        <w:rPr>
          <w:rFonts w:hint="eastAsia"/>
        </w:rPr>
        <w:t>は独自のメモリ領域を持ち、専用のプログラムを必要とする。</w:t>
      </w:r>
      <w:r w:rsidR="003127F1">
        <w:rPr>
          <w:rFonts w:hint="eastAsia"/>
        </w:rPr>
        <w:t>SPURS</w:t>
      </w:r>
      <w:r w:rsidR="003127F1">
        <w:rPr>
          <w:rFonts w:hint="eastAsia"/>
        </w:rPr>
        <w:t>はプログラムとデータの転送、プログラムの実行をまかなう。</w:t>
      </w:r>
    </w:p>
    <w:p w14:paraId="3112B0B0" w14:textId="6D403260" w:rsidR="0043397F" w:rsidRDefault="005026B8" w:rsidP="005026B8">
      <w:pPr>
        <w:pStyle w:val="affff7"/>
        <w:numPr>
          <w:ilvl w:val="0"/>
          <w:numId w:val="0"/>
        </w:numPr>
        <w:ind w:left="3274"/>
      </w:pPr>
      <w:r>
        <w:rPr>
          <w:rFonts w:hint="eastAsia"/>
        </w:rPr>
        <w:t>ちなみに、「</w:t>
      </w:r>
      <w:r>
        <w:rPr>
          <w:rFonts w:hint="eastAsia"/>
        </w:rPr>
        <w:t>Spurs Engine</w:t>
      </w:r>
      <w:r>
        <w:rPr>
          <w:rFonts w:hint="eastAsia"/>
        </w:rPr>
        <w:t>」は</w:t>
      </w:r>
      <w:r>
        <w:rPr>
          <w:rFonts w:hint="eastAsia"/>
        </w:rPr>
        <w:t>SPE</w:t>
      </w:r>
      <w:r>
        <w:rPr>
          <w:rFonts w:hint="eastAsia"/>
        </w:rPr>
        <w:t>を</w:t>
      </w:r>
      <w:r>
        <w:rPr>
          <w:rFonts w:hint="eastAsia"/>
        </w:rPr>
        <w:t>4</w:t>
      </w:r>
      <w:r>
        <w:rPr>
          <w:rFonts w:hint="eastAsia"/>
        </w:rPr>
        <w:t>基とエンコーダー／デコーダー処理チップ搭載して</w:t>
      </w:r>
      <w:r>
        <w:rPr>
          <w:rFonts w:hint="eastAsia"/>
        </w:rPr>
        <w:t>PPE</w:t>
      </w:r>
      <w:r>
        <w:rPr>
          <w:rFonts w:hint="eastAsia"/>
        </w:rPr>
        <w:t>は搭載しないコプロセッサ。</w:t>
      </w:r>
    </w:p>
    <w:p w14:paraId="454E5C8A" w14:textId="3BDE04A1" w:rsidR="003127F1" w:rsidRDefault="00207418" w:rsidP="00207418">
      <w:pPr>
        <w:pStyle w:val="affff7"/>
      </w:pPr>
      <w:r>
        <w:rPr>
          <w:rFonts w:hint="eastAsia"/>
        </w:rPr>
        <w:t>GPGPU</w:t>
      </w:r>
      <w:r w:rsidR="00AD0585">
        <w:fldChar w:fldCharType="begin"/>
      </w:r>
      <w:r w:rsidR="00AD0585">
        <w:instrText xml:space="preserve"> XE "</w:instrText>
      </w:r>
      <w:r w:rsidR="00AD0585">
        <w:rPr>
          <w:rFonts w:hint="eastAsia"/>
        </w:rPr>
        <w:instrText>GPGPU</w:instrText>
      </w:r>
      <w:r w:rsidR="00AD0585">
        <w:instrText>" \y “</w:instrText>
      </w:r>
      <w:r w:rsidR="00AD0585">
        <w:rPr>
          <w:rFonts w:hint="eastAsia"/>
        </w:rPr>
        <w:instrText>GPGPU</w:instrText>
      </w:r>
      <w:r w:rsidR="00AD0585">
        <w:instrText xml:space="preserve">” </w:instrText>
      </w:r>
      <w:r w:rsidR="00AD0585">
        <w:fldChar w:fldCharType="end"/>
      </w:r>
      <w:r>
        <w:rPr>
          <w:rFonts w:hint="eastAsia"/>
        </w:rPr>
        <w:t xml:space="preserve"> </w:t>
      </w:r>
      <w:r>
        <w:tab/>
      </w:r>
      <w:r>
        <w:tab/>
      </w:r>
      <w:r w:rsidR="003127F1">
        <w:rPr>
          <w:rFonts w:hint="eastAsia"/>
        </w:rPr>
        <w:t>「</w:t>
      </w:r>
      <w:r w:rsidR="003127F1">
        <w:t>General-Processing computing on Graphincs Processing Unit</w:t>
      </w:r>
      <w:r w:rsidR="00947C2E">
        <w:rPr>
          <w:rFonts w:hint="eastAsia"/>
        </w:rPr>
        <w:t>：</w:t>
      </w:r>
      <w:r w:rsidR="003127F1">
        <w:rPr>
          <w:rFonts w:hint="eastAsia"/>
        </w:rPr>
        <w:t>GPU</w:t>
      </w:r>
      <w:r w:rsidR="003127F1">
        <w:rPr>
          <w:rFonts w:hint="eastAsia"/>
        </w:rPr>
        <w:t>による汎目的演算」のこと。描画用の処理装置を他の演算に活用する。浮動小数点演算に強く、プログラミングにはコンピュートシェーダーを用いる。なお、「</w:t>
      </w:r>
      <w:r w:rsidR="003127F1">
        <w:rPr>
          <w:rFonts w:hint="eastAsia"/>
        </w:rPr>
        <w:t>GPGPU</w:t>
      </w:r>
      <w:r w:rsidR="003127F1">
        <w:rPr>
          <w:rFonts w:hint="eastAsia"/>
        </w:rPr>
        <w:t>」自体は技術的概念を指す言葉</w:t>
      </w:r>
      <w:r w:rsidR="003127F1">
        <w:rPr>
          <w:rFonts w:hint="eastAsia"/>
        </w:rPr>
        <w:lastRenderedPageBreak/>
        <w:t>であって、特定のフレームワークではない。</w:t>
      </w:r>
    </w:p>
    <w:p w14:paraId="008C978F" w14:textId="19DA7D27" w:rsidR="003127F1" w:rsidRDefault="003127F1" w:rsidP="003127F1">
      <w:pPr>
        <w:pStyle w:val="affff7"/>
      </w:pPr>
      <w:r>
        <w:t>DirectCompute</w:t>
      </w:r>
      <w:r w:rsidR="00AD0585">
        <w:fldChar w:fldCharType="begin"/>
      </w:r>
      <w:r w:rsidR="00AD0585">
        <w:instrText xml:space="preserve"> XE "</w:instrText>
      </w:r>
      <w:r w:rsidR="00AD0585">
        <w:rPr>
          <w:rFonts w:hint="eastAsia"/>
        </w:rPr>
        <w:instrText>DirectCompute</w:instrText>
      </w:r>
      <w:r w:rsidR="00AD0585">
        <w:instrText>" \y “</w:instrText>
      </w:r>
      <w:r w:rsidR="00AD0585">
        <w:rPr>
          <w:rFonts w:hint="eastAsia"/>
        </w:rPr>
        <w:instrText>DirectCompute</w:instrText>
      </w:r>
      <w:r w:rsidR="00AD0585">
        <w:instrText xml:space="preserve">” </w:instrText>
      </w:r>
      <w:r w:rsidR="00AD0585">
        <w:fldChar w:fldCharType="end"/>
      </w:r>
      <w:r>
        <w:t xml:space="preserve"> </w:t>
      </w:r>
      <w:r>
        <w:tab/>
      </w:r>
      <w:r>
        <w:tab/>
        <w:t xml:space="preserve">Microsoft </w:t>
      </w:r>
      <w:r>
        <w:rPr>
          <w:rFonts w:hint="eastAsia"/>
        </w:rPr>
        <w:t>による</w:t>
      </w:r>
      <w:r>
        <w:rPr>
          <w:rFonts w:hint="eastAsia"/>
        </w:rPr>
        <w:t>GPGPU</w:t>
      </w:r>
      <w:r w:rsidR="00947C2E">
        <w:rPr>
          <w:rFonts w:hint="eastAsia"/>
        </w:rPr>
        <w:t>対応</w:t>
      </w:r>
      <w:r w:rsidR="00947C2E">
        <w:rPr>
          <w:rFonts w:hint="eastAsia"/>
        </w:rPr>
        <w:t>API</w:t>
      </w:r>
      <w:r>
        <w:rPr>
          <w:rFonts w:hint="eastAsia"/>
        </w:rPr>
        <w:t>。</w:t>
      </w:r>
      <w:r w:rsidR="00947C2E">
        <w:rPr>
          <w:rFonts w:hint="eastAsia"/>
        </w:rPr>
        <w:t>DirectX</w:t>
      </w:r>
      <w:r w:rsidR="00947C2E">
        <w:t>11</w:t>
      </w:r>
      <w:r w:rsidR="00947C2E">
        <w:rPr>
          <w:rFonts w:hint="eastAsia"/>
        </w:rPr>
        <w:t>以降に含まれる。</w:t>
      </w:r>
    </w:p>
    <w:p w14:paraId="7134F627" w14:textId="490FFC68" w:rsidR="00207418" w:rsidRDefault="00207418" w:rsidP="00207418">
      <w:pPr>
        <w:pStyle w:val="affff7"/>
      </w:pPr>
      <w:r>
        <w:t>CUDA</w:t>
      </w:r>
      <w:r w:rsidR="00AD0585">
        <w:fldChar w:fldCharType="begin"/>
      </w:r>
      <w:r w:rsidR="00AD0585">
        <w:instrText xml:space="preserve"> XE "</w:instrText>
      </w:r>
      <w:r w:rsidR="00AD0585">
        <w:rPr>
          <w:rFonts w:hint="eastAsia"/>
        </w:rPr>
        <w:instrText>CUDA</w:instrText>
      </w:r>
      <w:r w:rsidR="00AD0585">
        <w:instrText>" \y “</w:instrText>
      </w:r>
      <w:r w:rsidR="00AD0585">
        <w:rPr>
          <w:rFonts w:hint="eastAsia"/>
        </w:rPr>
        <w:instrText>CUDA</w:instrText>
      </w:r>
      <w:r w:rsidR="00AD0585">
        <w:instrText xml:space="preserve">” </w:instrText>
      </w:r>
      <w:r w:rsidR="00AD0585">
        <w:fldChar w:fldCharType="end"/>
      </w:r>
      <w:r>
        <w:t xml:space="preserve"> </w:t>
      </w:r>
      <w:r>
        <w:tab/>
      </w:r>
      <w:r>
        <w:tab/>
      </w:r>
      <w:r w:rsidR="00947C2E">
        <w:t>NVIDIA</w:t>
      </w:r>
      <w:r w:rsidR="00947C2E">
        <w:rPr>
          <w:rFonts w:hint="eastAsia"/>
        </w:rPr>
        <w:t>による</w:t>
      </w:r>
      <w:r w:rsidR="00947C2E">
        <w:rPr>
          <w:rFonts w:hint="eastAsia"/>
        </w:rPr>
        <w:t>GPU</w:t>
      </w:r>
      <w:r w:rsidR="00947C2E">
        <w:rPr>
          <w:rFonts w:hint="eastAsia"/>
        </w:rPr>
        <w:t>向けの</w:t>
      </w:r>
      <w:r w:rsidR="00947C2E">
        <w:rPr>
          <w:rFonts w:hint="eastAsia"/>
        </w:rPr>
        <w:t>C</w:t>
      </w:r>
      <w:r w:rsidR="00947C2E">
        <w:rPr>
          <w:rFonts w:hint="eastAsia"/>
        </w:rPr>
        <w:t>言語の統合開発環境。</w:t>
      </w:r>
      <w:r w:rsidR="00754D49">
        <w:rPr>
          <w:rFonts w:hint="eastAsia"/>
        </w:rPr>
        <w:t>NVIDIA</w:t>
      </w:r>
      <w:r w:rsidR="00754D49">
        <w:rPr>
          <w:rFonts w:hint="eastAsia"/>
        </w:rPr>
        <w:t>製の</w:t>
      </w:r>
      <w:r w:rsidR="00754D49">
        <w:rPr>
          <w:rFonts w:hint="eastAsia"/>
        </w:rPr>
        <w:t>GPU</w:t>
      </w:r>
      <w:r w:rsidR="00754D49">
        <w:rPr>
          <w:rFonts w:hint="eastAsia"/>
        </w:rPr>
        <w:t>に特化した</w:t>
      </w:r>
      <w:r w:rsidR="00947C2E">
        <w:rPr>
          <w:rFonts w:hint="eastAsia"/>
        </w:rPr>
        <w:t>GPGPU</w:t>
      </w:r>
      <w:r w:rsidR="00947C2E">
        <w:rPr>
          <w:rFonts w:hint="eastAsia"/>
        </w:rPr>
        <w:t>のためのフレームワークである。「</w:t>
      </w:r>
      <w:r w:rsidR="00947C2E">
        <w:rPr>
          <w:rFonts w:hint="eastAsia"/>
        </w:rPr>
        <w:t>CUDA</w:t>
      </w:r>
      <w:r w:rsidR="00947C2E">
        <w:rPr>
          <w:rFonts w:hint="eastAsia"/>
        </w:rPr>
        <w:t>」は「</w:t>
      </w:r>
      <w:r w:rsidR="00947C2E">
        <w:rPr>
          <w:rFonts w:hint="eastAsia"/>
        </w:rPr>
        <w:t>Compute Unified Devide Architecture</w:t>
      </w:r>
      <w:r w:rsidR="00947C2E">
        <w:rPr>
          <w:rFonts w:hint="eastAsia"/>
        </w:rPr>
        <w:t>」の略。「クーダ」と読む。</w:t>
      </w:r>
    </w:p>
    <w:p w14:paraId="42D210B6" w14:textId="1A377408" w:rsidR="00207418" w:rsidRDefault="00207418" w:rsidP="00207418">
      <w:pPr>
        <w:pStyle w:val="affff7"/>
      </w:pPr>
      <w:r>
        <w:t>A</w:t>
      </w:r>
      <w:r w:rsidR="00947C2E">
        <w:t>TI</w:t>
      </w:r>
      <w:r>
        <w:t xml:space="preserve"> Stream</w:t>
      </w:r>
      <w:r w:rsidR="00AD0585">
        <w:fldChar w:fldCharType="begin"/>
      </w:r>
      <w:r w:rsidR="00AD0585">
        <w:instrText xml:space="preserve"> XE "ATI Stream" \y “</w:instrText>
      </w:r>
      <w:r w:rsidR="00AD0585">
        <w:rPr>
          <w:rFonts w:hint="eastAsia"/>
        </w:rPr>
        <w:instrText>ATI</w:instrText>
      </w:r>
      <w:r w:rsidR="00AD0585">
        <w:instrText xml:space="preserve"> </w:instrText>
      </w:r>
      <w:r w:rsidR="00AD0585">
        <w:rPr>
          <w:rFonts w:hint="eastAsia"/>
        </w:rPr>
        <w:instrText>Stream</w:instrText>
      </w:r>
      <w:r w:rsidR="00AD0585">
        <w:instrText xml:space="preserve">” </w:instrText>
      </w:r>
      <w:r w:rsidR="00AD0585">
        <w:fldChar w:fldCharType="end"/>
      </w:r>
      <w:r>
        <w:t xml:space="preserve"> </w:t>
      </w:r>
      <w:r>
        <w:tab/>
      </w:r>
      <w:r>
        <w:tab/>
      </w:r>
      <w:r w:rsidR="00947C2E">
        <w:t>AMD</w:t>
      </w:r>
      <w:r w:rsidR="00947C2E">
        <w:rPr>
          <w:rFonts w:hint="eastAsia"/>
        </w:rPr>
        <w:t>による</w:t>
      </w:r>
      <w:r w:rsidR="00947C2E">
        <w:rPr>
          <w:rFonts w:hint="eastAsia"/>
        </w:rPr>
        <w:t>GPGPU</w:t>
      </w:r>
      <w:r w:rsidR="00947C2E">
        <w:rPr>
          <w:rFonts w:hint="eastAsia"/>
        </w:rPr>
        <w:t>技術。</w:t>
      </w:r>
      <w:r w:rsidR="002361EB">
        <w:rPr>
          <w:rFonts w:hint="eastAsia"/>
        </w:rPr>
        <w:t>開発フレームワークには「</w:t>
      </w:r>
      <w:r w:rsidR="002361EB">
        <w:rPr>
          <w:rFonts w:hint="eastAsia"/>
        </w:rPr>
        <w:t>OpenCL</w:t>
      </w:r>
      <w:r w:rsidR="002361EB">
        <w:rPr>
          <w:rFonts w:hint="eastAsia"/>
        </w:rPr>
        <w:t>」を用いる。</w:t>
      </w:r>
      <w:r w:rsidR="00947C2E">
        <w:rPr>
          <w:rFonts w:hint="eastAsia"/>
        </w:rPr>
        <w:t>合併前の社名の「</w:t>
      </w:r>
      <w:r w:rsidR="00947C2E">
        <w:rPr>
          <w:rFonts w:hint="eastAsia"/>
        </w:rPr>
        <w:t>ATI</w:t>
      </w:r>
      <w:r w:rsidR="00947C2E">
        <w:rPr>
          <w:rFonts w:hint="eastAsia"/>
        </w:rPr>
        <w:t>」がその名に残る。</w:t>
      </w:r>
    </w:p>
    <w:p w14:paraId="68AA8C5B" w14:textId="142AB478" w:rsidR="00207418" w:rsidRDefault="00207418" w:rsidP="00207418">
      <w:pPr>
        <w:pStyle w:val="affff7"/>
      </w:pPr>
      <w:r>
        <w:t>OpenCL</w:t>
      </w:r>
      <w:r w:rsidR="00AD0585">
        <w:fldChar w:fldCharType="begin"/>
      </w:r>
      <w:r w:rsidR="00AD0585">
        <w:instrText xml:space="preserve"> XE "OpenCL" \y “OpenCL” </w:instrText>
      </w:r>
      <w:r w:rsidR="00AD0585">
        <w:fldChar w:fldCharType="end"/>
      </w:r>
      <w:r>
        <w:t xml:space="preserve"> </w:t>
      </w:r>
      <w:r>
        <w:tab/>
      </w:r>
      <w:r>
        <w:tab/>
      </w:r>
      <w:r w:rsidR="002361EB">
        <w:rPr>
          <w:rFonts w:hint="eastAsia"/>
        </w:rPr>
        <w:t>汎用的な並列コンピューティングの開発フレームワーク。</w:t>
      </w:r>
      <w:r w:rsidR="002361EB">
        <w:rPr>
          <w:rFonts w:hint="eastAsia"/>
        </w:rPr>
        <w:t>G</w:t>
      </w:r>
      <w:r w:rsidR="002361EB">
        <w:t>PGP</w:t>
      </w:r>
      <w:r w:rsidR="002361EB">
        <w:rPr>
          <w:rFonts w:hint="eastAsia"/>
        </w:rPr>
        <w:t>U</w:t>
      </w:r>
      <w:r w:rsidR="002361EB">
        <w:rPr>
          <w:rFonts w:hint="eastAsia"/>
        </w:rPr>
        <w:t>、</w:t>
      </w:r>
      <w:r w:rsidR="002361EB">
        <w:rPr>
          <w:rFonts w:hint="eastAsia"/>
        </w:rPr>
        <w:t>Cell</w:t>
      </w:r>
      <w:r w:rsidR="002361EB">
        <w:rPr>
          <w:rFonts w:hint="eastAsia"/>
        </w:rPr>
        <w:t>（</w:t>
      </w:r>
      <w:r w:rsidR="002361EB">
        <w:t>SPU</w:t>
      </w:r>
      <w:r w:rsidR="002361EB">
        <w:rPr>
          <w:rFonts w:hint="eastAsia"/>
        </w:rPr>
        <w:t>）、</w:t>
      </w:r>
      <w:r w:rsidR="002361EB">
        <w:rPr>
          <w:rFonts w:hint="eastAsia"/>
        </w:rPr>
        <w:t>CPU</w:t>
      </w:r>
      <w:r w:rsidR="002361EB">
        <w:rPr>
          <w:rFonts w:hint="eastAsia"/>
        </w:rPr>
        <w:t>（マルチプロセッサ／マルチコア）などの異種演算装置をひとまとめに扱う。</w:t>
      </w:r>
    </w:p>
    <w:p w14:paraId="0CE6609C" w14:textId="586E2116" w:rsidR="00754D49" w:rsidRDefault="00754D49" w:rsidP="00754D49">
      <w:pPr>
        <w:pStyle w:val="a9"/>
        <w:spacing w:beforeLines="50" w:before="180"/>
        <w:ind w:firstLine="283"/>
      </w:pPr>
      <w:r>
        <w:rPr>
          <w:rFonts w:hint="eastAsia"/>
        </w:rPr>
        <w:t>「</w:t>
      </w:r>
      <w:r>
        <w:rPr>
          <w:rFonts w:hint="eastAsia"/>
        </w:rPr>
        <w:t>SPURS</w:t>
      </w:r>
      <w:r>
        <w:rPr>
          <w:rFonts w:hint="eastAsia"/>
        </w:rPr>
        <w:t>」「</w:t>
      </w:r>
      <w:r>
        <w:rPr>
          <w:rFonts w:hint="eastAsia"/>
        </w:rPr>
        <w:t>DirectComput</w:t>
      </w:r>
      <w:r>
        <w:t>e</w:t>
      </w:r>
      <w:r>
        <w:rPr>
          <w:rFonts w:hint="eastAsia"/>
        </w:rPr>
        <w:t>」「</w:t>
      </w:r>
      <w:r>
        <w:rPr>
          <w:rFonts w:hint="eastAsia"/>
        </w:rPr>
        <w:t>CUDA</w:t>
      </w:r>
      <w:r>
        <w:rPr>
          <w:rFonts w:hint="eastAsia"/>
        </w:rPr>
        <w:t>」「</w:t>
      </w:r>
      <w:r>
        <w:rPr>
          <w:rFonts w:hint="eastAsia"/>
        </w:rPr>
        <w:t>OpenCL</w:t>
      </w:r>
      <w:r>
        <w:rPr>
          <w:rFonts w:hint="eastAsia"/>
        </w:rPr>
        <w:t>」が競合技術。</w:t>
      </w:r>
    </w:p>
    <w:p w14:paraId="59B64BA7" w14:textId="4C2DC05A" w:rsidR="005A39A4" w:rsidRPr="005A39A4" w:rsidRDefault="005A39A4" w:rsidP="00754D49">
      <w:pPr>
        <w:pStyle w:val="a9"/>
        <w:spacing w:beforeLines="50" w:before="180"/>
        <w:ind w:firstLine="283"/>
        <w:rPr>
          <w:color w:val="808080" w:themeColor="background1" w:themeShade="80"/>
        </w:rPr>
      </w:pPr>
      <w:r>
        <w:rPr>
          <w:color w:val="808080" w:themeColor="background1" w:themeShade="80"/>
        </w:rPr>
        <w:t>なお、</w:t>
      </w:r>
      <w:r w:rsidRPr="005A39A4">
        <w:rPr>
          <w:color w:val="808080" w:themeColor="background1" w:themeShade="80"/>
        </w:rPr>
        <w:t>「</w:t>
      </w:r>
      <w:r w:rsidRPr="005A39A4">
        <w:rPr>
          <w:rFonts w:hint="eastAsia"/>
          <w:color w:val="808080" w:themeColor="background1" w:themeShade="80"/>
        </w:rPr>
        <w:t>C</w:t>
      </w:r>
      <w:r w:rsidRPr="005A39A4">
        <w:rPr>
          <w:color w:val="808080" w:themeColor="background1" w:themeShade="80"/>
        </w:rPr>
        <w:t>UDA</w:t>
      </w:r>
      <w:r w:rsidRPr="005A39A4">
        <w:rPr>
          <w:color w:val="808080" w:themeColor="background1" w:themeShade="80"/>
        </w:rPr>
        <w:t>」「</w:t>
      </w:r>
      <w:r w:rsidRPr="005A39A4">
        <w:rPr>
          <w:rFonts w:hint="eastAsia"/>
          <w:color w:val="808080" w:themeColor="background1" w:themeShade="80"/>
        </w:rPr>
        <w:t>OpenCL</w:t>
      </w:r>
      <w:r w:rsidRPr="005A39A4">
        <w:rPr>
          <w:rFonts w:hint="eastAsia"/>
          <w:color w:val="808080" w:themeColor="background1" w:themeShade="80"/>
        </w:rPr>
        <w:t>」のサンプルプログラムを記載したいところだったが、本書作成時点で間に合わず。</w:t>
      </w:r>
    </w:p>
    <w:p w14:paraId="57B2FC13" w14:textId="1FE00EAB" w:rsidR="002E6E2A" w:rsidRDefault="00424527" w:rsidP="002E6E2A">
      <w:pPr>
        <w:pStyle w:val="2"/>
      </w:pPr>
      <w:bookmarkStart w:id="65" w:name="_Toc379553509"/>
      <w:r>
        <w:rPr>
          <w:rFonts w:hint="eastAsia"/>
        </w:rPr>
        <w:t>クライアント・サーバー／</w:t>
      </w:r>
      <w:r w:rsidR="002B5845">
        <w:t>クラウド／グリッド／</w:t>
      </w:r>
      <w:r w:rsidR="002B5845">
        <w:rPr>
          <w:rFonts w:hint="eastAsia"/>
        </w:rPr>
        <w:t>RPC</w:t>
      </w:r>
      <w:r w:rsidR="002B5845">
        <w:rPr>
          <w:rFonts w:hint="eastAsia"/>
        </w:rPr>
        <w:t>／</w:t>
      </w:r>
      <w:r w:rsidR="002B5845">
        <w:rPr>
          <w:rFonts w:hint="eastAsia"/>
        </w:rPr>
        <w:t>ORB</w:t>
      </w:r>
      <w:r w:rsidR="00207418">
        <w:rPr>
          <w:rFonts w:hint="eastAsia"/>
        </w:rPr>
        <w:t>／</w:t>
      </w:r>
      <w:r w:rsidR="00207418">
        <w:rPr>
          <w:rFonts w:hint="eastAsia"/>
        </w:rPr>
        <w:t>Hadoop</w:t>
      </w:r>
      <w:bookmarkEnd w:id="65"/>
    </w:p>
    <w:p w14:paraId="4C365E27" w14:textId="5F2E4FA1" w:rsidR="001A0B97" w:rsidRDefault="001A0B97" w:rsidP="001A0B97">
      <w:pPr>
        <w:pStyle w:val="a9"/>
        <w:ind w:firstLine="283"/>
      </w:pPr>
      <w:r>
        <w:rPr>
          <w:rFonts w:hint="eastAsia"/>
        </w:rPr>
        <w:t>さらに大規模な並列処理技術を簡単に解説する。</w:t>
      </w:r>
    </w:p>
    <w:p w14:paraId="0F23BBE8" w14:textId="53306BB8" w:rsidR="00207418" w:rsidRDefault="001A0B97" w:rsidP="001A0B97">
      <w:pPr>
        <w:pStyle w:val="a9"/>
        <w:keepNext/>
        <w:widowControl/>
        <w:spacing w:beforeLines="50" w:before="180"/>
        <w:ind w:firstLine="283"/>
      </w:pPr>
      <w:r>
        <w:rPr>
          <w:rFonts w:hint="eastAsia"/>
        </w:rPr>
        <w:t>標題に記したのは、</w:t>
      </w:r>
      <w:r w:rsidR="00207418">
        <w:rPr>
          <w:rFonts w:hint="eastAsia"/>
        </w:rPr>
        <w:t>いずれもネットワークを介して他のコンピュータを使用することで並列処理を行うための技術・概念・フレームワークである。</w:t>
      </w:r>
    </w:p>
    <w:p w14:paraId="68B9CF69" w14:textId="6087AFC8" w:rsidR="00683DB0" w:rsidRDefault="005E2E52" w:rsidP="005E2E52">
      <w:pPr>
        <w:pStyle w:val="affff7"/>
      </w:pPr>
      <w:r>
        <w:rPr>
          <w:rFonts w:hint="eastAsia"/>
        </w:rPr>
        <w:t>クライアント・サーバー</w:t>
      </w:r>
      <w:r w:rsidR="00AD0585">
        <w:fldChar w:fldCharType="begin"/>
      </w:r>
      <w:r w:rsidR="00AD0585">
        <w:instrText xml:space="preserve"> XE "</w:instrText>
      </w:r>
      <w:r w:rsidR="00AD0585">
        <w:rPr>
          <w:rFonts w:hint="eastAsia"/>
        </w:rPr>
        <w:instrText>クライアント・サーバー</w:instrText>
      </w:r>
      <w:r w:rsidR="00AD0585">
        <w:instrText>" \y “</w:instrText>
      </w:r>
      <w:r w:rsidR="00AD0585">
        <w:rPr>
          <w:rFonts w:hint="eastAsia"/>
        </w:rPr>
        <w:instrText>くらいあんと・さーばー</w:instrText>
      </w:r>
      <w:r w:rsidR="00AD0585">
        <w:instrText xml:space="preserve">” </w:instrText>
      </w:r>
      <w:r w:rsidR="00AD0585">
        <w:fldChar w:fldCharType="end"/>
      </w:r>
      <w:r>
        <w:t xml:space="preserve"> </w:t>
      </w:r>
      <w:r>
        <w:tab/>
      </w:r>
      <w:r>
        <w:tab/>
      </w:r>
      <w:r w:rsidR="00683DB0">
        <w:rPr>
          <w:rFonts w:hint="eastAsia"/>
        </w:rPr>
        <w:t>通信処理</w:t>
      </w:r>
      <w:r w:rsidR="00325E58">
        <w:rPr>
          <w:rFonts w:hint="eastAsia"/>
        </w:rPr>
        <w:t>モデルの一形態のこと</w:t>
      </w:r>
      <w:r w:rsidR="00683DB0">
        <w:rPr>
          <w:rFonts w:hint="eastAsia"/>
        </w:rPr>
        <w:t>。</w:t>
      </w:r>
      <w:r w:rsidR="00683DB0">
        <w:rPr>
          <w:rFonts w:hint="eastAsia"/>
        </w:rPr>
        <w:t>1</w:t>
      </w:r>
      <w:r w:rsidR="00683DB0">
        <w:rPr>
          <w:rFonts w:hint="eastAsia"/>
        </w:rPr>
        <w:t>台のサーバーに複数のクライアントが接続して、情報の共有を行う</w:t>
      </w:r>
      <w:r w:rsidR="00325E58">
        <w:rPr>
          <w:rFonts w:hint="eastAsia"/>
        </w:rPr>
        <w:t>ための</w:t>
      </w:r>
      <w:r w:rsidR="00683DB0">
        <w:rPr>
          <w:rFonts w:hint="eastAsia"/>
        </w:rPr>
        <w:t>システム。</w:t>
      </w:r>
    </w:p>
    <w:p w14:paraId="6DC3F4F6" w14:textId="77777777" w:rsidR="00683DB0" w:rsidRDefault="00683DB0" w:rsidP="00683DB0">
      <w:pPr>
        <w:pStyle w:val="affff7"/>
        <w:numPr>
          <w:ilvl w:val="0"/>
          <w:numId w:val="0"/>
        </w:numPr>
        <w:ind w:left="3274"/>
      </w:pPr>
      <w:r>
        <w:rPr>
          <w:rFonts w:hint="eastAsia"/>
        </w:rPr>
        <w:t>クライアント側では、サーバーのレスポンスを待たずに画面操作を受け付けるなど、並列処理を行う。</w:t>
      </w:r>
    </w:p>
    <w:p w14:paraId="757B84E0" w14:textId="77979CB0" w:rsidR="005E2E52" w:rsidRDefault="00683DB0" w:rsidP="00683DB0">
      <w:pPr>
        <w:pStyle w:val="affff7"/>
        <w:numPr>
          <w:ilvl w:val="0"/>
          <w:numId w:val="0"/>
        </w:numPr>
        <w:ind w:left="3274"/>
      </w:pPr>
      <w:r>
        <w:rPr>
          <w:rFonts w:hint="eastAsia"/>
        </w:rPr>
        <w:t>データベースサーバーや</w:t>
      </w:r>
      <w:r>
        <w:rPr>
          <w:rFonts w:hint="eastAsia"/>
        </w:rPr>
        <w:t>Web</w:t>
      </w:r>
      <w:r>
        <w:rPr>
          <w:rFonts w:hint="eastAsia"/>
        </w:rPr>
        <w:t>サーバーなど、「サーバー」と呼ばれるものの多くはこの形態。</w:t>
      </w:r>
      <w:r w:rsidR="00F60E3E">
        <w:rPr>
          <w:rFonts w:hint="eastAsia"/>
        </w:rPr>
        <w:t>なお、</w:t>
      </w:r>
      <w:r>
        <w:rPr>
          <w:rFonts w:hint="eastAsia"/>
        </w:rPr>
        <w:t>ソフトウェア的な概念なので、</w:t>
      </w:r>
      <w:r w:rsidR="00F60E3E">
        <w:rPr>
          <w:rFonts w:hint="eastAsia"/>
        </w:rPr>
        <w:t>（主に</w:t>
      </w:r>
      <w:r>
        <w:rPr>
          <w:rFonts w:hint="eastAsia"/>
        </w:rPr>
        <w:t>開発中に</w:t>
      </w:r>
      <w:r w:rsidR="00F60E3E">
        <w:rPr>
          <w:rFonts w:hint="eastAsia"/>
        </w:rPr>
        <w:t>）</w:t>
      </w:r>
      <w:r>
        <w:rPr>
          <w:rFonts w:hint="eastAsia"/>
        </w:rPr>
        <w:t>同一</w:t>
      </w:r>
      <w:r>
        <w:rPr>
          <w:rFonts w:hint="eastAsia"/>
        </w:rPr>
        <w:t>PC</w:t>
      </w:r>
      <w:r w:rsidR="00F60E3E">
        <w:rPr>
          <w:rFonts w:hint="eastAsia"/>
        </w:rPr>
        <w:t>上で</w:t>
      </w:r>
      <w:r>
        <w:rPr>
          <w:rFonts w:hint="eastAsia"/>
        </w:rPr>
        <w:t>サーバーとクライアントの両方を動かし</w:t>
      </w:r>
      <w:r w:rsidR="00F60E3E">
        <w:rPr>
          <w:rFonts w:hint="eastAsia"/>
        </w:rPr>
        <w:t>てもよい。</w:t>
      </w:r>
    </w:p>
    <w:p w14:paraId="66F82FC8" w14:textId="30878178" w:rsidR="00325E58" w:rsidRDefault="00F60E3E" w:rsidP="00325E58">
      <w:pPr>
        <w:pStyle w:val="affff7"/>
        <w:numPr>
          <w:ilvl w:val="0"/>
          <w:numId w:val="0"/>
        </w:numPr>
        <w:ind w:left="3274"/>
      </w:pPr>
      <w:r>
        <w:rPr>
          <w:rFonts w:hint="eastAsia"/>
        </w:rPr>
        <w:t>余談になるが</w:t>
      </w:r>
      <w:r w:rsidR="00325E58">
        <w:rPr>
          <w:rFonts w:hint="eastAsia"/>
        </w:rPr>
        <w:t>、「クライアント・サーバー通信」に対して、情報を一か所に集めず、各機器同士が直接情報を渡し合うのを「ピア・ツー・ピア通信」と呼ぶ。また、ゲーム</w:t>
      </w:r>
      <w:r w:rsidR="00325E58">
        <w:rPr>
          <w:rFonts w:hint="eastAsia"/>
        </w:rPr>
        <w:lastRenderedPageBreak/>
        <w:t>機でおなじみの「アドホック通信」はもっとローレベルな通信のことで、互いの機器を認識して直接の通信を確立するための技術を指</w:t>
      </w:r>
      <w:r>
        <w:rPr>
          <w:rFonts w:hint="eastAsia"/>
        </w:rPr>
        <w:t>す。「アドホック通信」では周囲の機器としか通信できないため、</w:t>
      </w:r>
      <w:r w:rsidR="00325E58">
        <w:rPr>
          <w:rFonts w:hint="eastAsia"/>
        </w:rPr>
        <w:t>必然的に「ピア・ツー・ピア通信」を行うことになる。</w:t>
      </w:r>
    </w:p>
    <w:p w14:paraId="1D641988" w14:textId="30EFE762" w:rsidR="00785C12" w:rsidRDefault="005E2E52" w:rsidP="005E2E52">
      <w:pPr>
        <w:pStyle w:val="affff7"/>
      </w:pPr>
      <w:r>
        <w:rPr>
          <w:rFonts w:hint="eastAsia"/>
        </w:rPr>
        <w:t>クラウド</w:t>
      </w:r>
      <w:r w:rsidR="00AD0585">
        <w:fldChar w:fldCharType="begin"/>
      </w:r>
      <w:r w:rsidR="00AD0585">
        <w:instrText xml:space="preserve"> XE "</w:instrText>
      </w:r>
      <w:r w:rsidR="00AD0585">
        <w:rPr>
          <w:rFonts w:hint="eastAsia"/>
        </w:rPr>
        <w:instrText>クラウド</w:instrText>
      </w:r>
      <w:r w:rsidR="00AD0585">
        <w:instrText>" \y “</w:instrText>
      </w:r>
      <w:r w:rsidR="00AD0585">
        <w:rPr>
          <w:rFonts w:hint="eastAsia"/>
        </w:rPr>
        <w:instrText>くらうど</w:instrText>
      </w:r>
      <w:r w:rsidR="00AD0585">
        <w:instrText xml:space="preserve">” </w:instrText>
      </w:r>
      <w:r w:rsidR="00AD0585">
        <w:fldChar w:fldCharType="end"/>
      </w:r>
      <w:r>
        <w:rPr>
          <w:rFonts w:hint="eastAsia"/>
        </w:rPr>
        <w:t xml:space="preserve"> </w:t>
      </w:r>
      <w:r>
        <w:tab/>
      </w:r>
      <w:r>
        <w:tab/>
      </w:r>
      <w:r w:rsidR="00785C12">
        <w:rPr>
          <w:rFonts w:hint="eastAsia"/>
        </w:rPr>
        <w:t>クラウド・コンピューティング。</w:t>
      </w:r>
    </w:p>
    <w:p w14:paraId="03F33539" w14:textId="24343233" w:rsidR="00AF4CE5" w:rsidRDefault="00AF4CE5" w:rsidP="00785C12">
      <w:pPr>
        <w:pStyle w:val="affff7"/>
        <w:numPr>
          <w:ilvl w:val="0"/>
          <w:numId w:val="0"/>
        </w:numPr>
        <w:ind w:left="3274"/>
      </w:pPr>
      <w:r>
        <w:rPr>
          <w:rFonts w:hint="eastAsia"/>
        </w:rPr>
        <w:t>インターネットを介して特定のサーバーシステムを提供するサービスの一形態。</w:t>
      </w:r>
    </w:p>
    <w:p w14:paraId="4D6DF03A" w14:textId="353D8A83" w:rsidR="00AF4CE5" w:rsidRDefault="00AF4CE5" w:rsidP="00AF4CE5">
      <w:pPr>
        <w:pStyle w:val="affff7"/>
        <w:numPr>
          <w:ilvl w:val="0"/>
          <w:numId w:val="0"/>
        </w:numPr>
        <w:ind w:left="3274"/>
      </w:pPr>
      <w:r>
        <w:rPr>
          <w:rFonts w:hint="eastAsia"/>
        </w:rPr>
        <w:t>オンラインストレージやグループウェア、ブログ、サーバーレンタルなどの広範囲なサービスを含む抽象的な用語。</w:t>
      </w:r>
      <w:r w:rsidR="00DE7734">
        <w:rPr>
          <w:rFonts w:hint="eastAsia"/>
        </w:rPr>
        <w:t>オンラインゲームもクラウドの一種と言える。</w:t>
      </w:r>
    </w:p>
    <w:p w14:paraId="58E1C40D" w14:textId="6B1EB8D2" w:rsidR="00DE7734" w:rsidRDefault="00AF4CE5" w:rsidP="00AF4CE5">
      <w:pPr>
        <w:pStyle w:val="affff7"/>
        <w:numPr>
          <w:ilvl w:val="0"/>
          <w:numId w:val="0"/>
        </w:numPr>
        <w:ind w:left="3274"/>
      </w:pPr>
      <w:r>
        <w:rPr>
          <w:rFonts w:hint="eastAsia"/>
        </w:rPr>
        <w:t>「クラウド」という用語は、これらのシステムの技術</w:t>
      </w:r>
      <w:r w:rsidR="00DE7734">
        <w:rPr>
          <w:rFonts w:hint="eastAsia"/>
        </w:rPr>
        <w:t>や形態</w:t>
      </w:r>
      <w:r>
        <w:rPr>
          <w:rFonts w:hint="eastAsia"/>
        </w:rPr>
        <w:t>を</w:t>
      </w:r>
      <w:r w:rsidR="00DE7734">
        <w:rPr>
          <w:rFonts w:hint="eastAsia"/>
        </w:rPr>
        <w:t>表す</w:t>
      </w:r>
      <w:r>
        <w:rPr>
          <w:rFonts w:hint="eastAsia"/>
        </w:rPr>
        <w:t>のではなく、これらのシステムを</w:t>
      </w:r>
      <w:r w:rsidR="00DE7734">
        <w:rPr>
          <w:rFonts w:hint="eastAsia"/>
        </w:rPr>
        <w:t>サービスとして</w:t>
      </w:r>
      <w:r>
        <w:rPr>
          <w:rFonts w:hint="eastAsia"/>
        </w:rPr>
        <w:t>広範囲に提供する業務形態を意味する。</w:t>
      </w:r>
    </w:p>
    <w:p w14:paraId="3CA43ABE" w14:textId="7B74C842" w:rsidR="005E2E52" w:rsidRDefault="00AF4CE5" w:rsidP="00AF4CE5">
      <w:pPr>
        <w:pStyle w:val="affff7"/>
        <w:numPr>
          <w:ilvl w:val="0"/>
          <w:numId w:val="0"/>
        </w:numPr>
        <w:ind w:left="3274"/>
      </w:pPr>
      <w:r>
        <w:rPr>
          <w:rFonts w:hint="eastAsia"/>
        </w:rPr>
        <w:t>細かくサービスを分類すると、</w:t>
      </w:r>
      <w:r>
        <w:rPr>
          <w:rFonts w:hint="eastAsia"/>
        </w:rPr>
        <w:t>ASP</w:t>
      </w:r>
      <w:r>
        <w:rPr>
          <w:rFonts w:hint="eastAsia"/>
        </w:rPr>
        <w:t>、</w:t>
      </w:r>
      <w:r>
        <w:rPr>
          <w:rFonts w:hint="eastAsia"/>
        </w:rPr>
        <w:t>Saa</w:t>
      </w:r>
      <w:r>
        <w:t>S</w:t>
      </w:r>
      <w:r>
        <w:rPr>
          <w:rFonts w:hint="eastAsia"/>
        </w:rPr>
        <w:t>、</w:t>
      </w:r>
      <w:r>
        <w:rPr>
          <w:rFonts w:hint="eastAsia"/>
        </w:rPr>
        <w:t>PaaS</w:t>
      </w:r>
      <w:r>
        <w:rPr>
          <w:rFonts w:hint="eastAsia"/>
        </w:rPr>
        <w:t>、</w:t>
      </w:r>
      <w:r>
        <w:rPr>
          <w:rFonts w:hint="eastAsia"/>
        </w:rPr>
        <w:t>IaaS</w:t>
      </w:r>
      <w:r>
        <w:rPr>
          <w:rFonts w:hint="eastAsia"/>
        </w:rPr>
        <w:t>などがある。</w:t>
      </w:r>
      <w:r w:rsidR="00AD0585">
        <w:rPr>
          <w:rFonts w:hint="eastAsia"/>
        </w:rPr>
        <w:t>（説明は省略）</w:t>
      </w:r>
    </w:p>
    <w:p w14:paraId="66BCD180" w14:textId="1691C19A" w:rsidR="00785C12" w:rsidRDefault="005E2E52" w:rsidP="005E2E52">
      <w:pPr>
        <w:pStyle w:val="affff7"/>
      </w:pPr>
      <w:r>
        <w:rPr>
          <w:rFonts w:hint="eastAsia"/>
        </w:rPr>
        <w:t>グリッド</w:t>
      </w:r>
      <w:r w:rsidR="00AD0585">
        <w:fldChar w:fldCharType="begin"/>
      </w:r>
      <w:r w:rsidR="00AD0585">
        <w:instrText xml:space="preserve"> XE "</w:instrText>
      </w:r>
      <w:r w:rsidR="00AD0585">
        <w:rPr>
          <w:rFonts w:hint="eastAsia"/>
        </w:rPr>
        <w:instrText>ぐりっど</w:instrText>
      </w:r>
      <w:r w:rsidR="00AD0585">
        <w:instrText>" \y “</w:instrText>
      </w:r>
      <w:r w:rsidR="00AD0585">
        <w:rPr>
          <w:rFonts w:hint="eastAsia"/>
        </w:rPr>
        <w:instrText>グリッド</w:instrText>
      </w:r>
      <w:r w:rsidR="00AD0585">
        <w:instrText xml:space="preserve">” </w:instrText>
      </w:r>
      <w:r w:rsidR="00AD0585">
        <w:fldChar w:fldCharType="end"/>
      </w:r>
      <w:r>
        <w:rPr>
          <w:rFonts w:hint="eastAsia"/>
        </w:rPr>
        <w:t xml:space="preserve"> </w:t>
      </w:r>
      <w:r>
        <w:tab/>
      </w:r>
      <w:r>
        <w:tab/>
      </w:r>
      <w:r w:rsidR="00AE6E8E">
        <w:rPr>
          <w:rFonts w:hint="eastAsia"/>
        </w:rPr>
        <w:t>グリッド・コンピューティング</w:t>
      </w:r>
      <w:r w:rsidR="00785C12">
        <w:rPr>
          <w:rFonts w:hint="eastAsia"/>
        </w:rPr>
        <w:t>。</w:t>
      </w:r>
    </w:p>
    <w:p w14:paraId="64635727" w14:textId="74BE04B2" w:rsidR="005E2E52" w:rsidRDefault="00855EAC" w:rsidP="00785C12">
      <w:pPr>
        <w:pStyle w:val="affff7"/>
        <w:numPr>
          <w:ilvl w:val="0"/>
          <w:numId w:val="0"/>
        </w:numPr>
        <w:ind w:left="3274"/>
      </w:pPr>
      <w:r>
        <w:rPr>
          <w:rFonts w:hint="eastAsia"/>
        </w:rPr>
        <w:t>他の機器の演算装置（演算資源）を利用して、大規模な並列処理を行う</w:t>
      </w:r>
      <w:r w:rsidR="00F35016">
        <w:rPr>
          <w:rFonts w:hint="eastAsia"/>
        </w:rPr>
        <w:t>技術的</w:t>
      </w:r>
      <w:r>
        <w:rPr>
          <w:rFonts w:hint="eastAsia"/>
        </w:rPr>
        <w:t>概念。</w:t>
      </w:r>
    </w:p>
    <w:p w14:paraId="30B7BA78" w14:textId="7C9563FB" w:rsidR="00910C29" w:rsidRDefault="005E2E52" w:rsidP="005E2E52">
      <w:pPr>
        <w:pStyle w:val="affff7"/>
      </w:pPr>
      <w:r>
        <w:t>RPC</w:t>
      </w:r>
      <w:r w:rsidR="00AD0585">
        <w:fldChar w:fldCharType="begin"/>
      </w:r>
      <w:r w:rsidR="00AD0585">
        <w:instrText xml:space="preserve"> XE "</w:instrText>
      </w:r>
      <w:r w:rsidR="00AD0585">
        <w:rPr>
          <w:rFonts w:hint="eastAsia"/>
        </w:rPr>
        <w:instrText>RPC</w:instrText>
      </w:r>
      <w:r w:rsidR="00AD0585">
        <w:instrText>" \y “</w:instrText>
      </w:r>
      <w:r w:rsidR="00AD0585">
        <w:rPr>
          <w:rFonts w:hint="eastAsia"/>
        </w:rPr>
        <w:instrText>RPC</w:instrText>
      </w:r>
      <w:r w:rsidR="00AD0585">
        <w:instrText xml:space="preserve">” </w:instrText>
      </w:r>
      <w:r w:rsidR="00AD0585">
        <w:fldChar w:fldCharType="end"/>
      </w:r>
      <w:r>
        <w:t xml:space="preserve"> </w:t>
      </w:r>
      <w:r>
        <w:tab/>
      </w:r>
      <w:r>
        <w:tab/>
      </w:r>
      <w:r w:rsidR="001F3D16">
        <w:rPr>
          <w:rFonts w:hint="eastAsia"/>
        </w:rPr>
        <w:t>Remote</w:t>
      </w:r>
      <w:r w:rsidR="001F3D16">
        <w:t xml:space="preserve"> Procedure Call</w:t>
      </w:r>
      <w:r w:rsidR="00910C29">
        <w:rPr>
          <w:rFonts w:hint="eastAsia"/>
        </w:rPr>
        <w:t>（リモート・プロシージャ・コール）</w:t>
      </w:r>
      <w:r w:rsidR="001F3D16">
        <w:rPr>
          <w:rFonts w:hint="eastAsia"/>
        </w:rPr>
        <w:t>。</w:t>
      </w:r>
    </w:p>
    <w:p w14:paraId="2966F6F0" w14:textId="3790DAB4" w:rsidR="005E2E52" w:rsidRDefault="001F3D16" w:rsidP="00910C29">
      <w:pPr>
        <w:pStyle w:val="affff7"/>
        <w:numPr>
          <w:ilvl w:val="0"/>
          <w:numId w:val="0"/>
        </w:numPr>
        <w:ind w:left="3274"/>
      </w:pPr>
      <w:r>
        <w:rPr>
          <w:rFonts w:hint="eastAsia"/>
        </w:rPr>
        <w:t>プログラミングの技術的概念の一つで、他の</w:t>
      </w:r>
      <w:r>
        <w:rPr>
          <w:rFonts w:hint="eastAsia"/>
        </w:rPr>
        <w:t>PC</w:t>
      </w:r>
      <w:r>
        <w:rPr>
          <w:rFonts w:hint="eastAsia"/>
        </w:rPr>
        <w:t>上の関数を呼び出す手法である。クラウド・サービスには、ユーザーが使える</w:t>
      </w:r>
      <w:r>
        <w:rPr>
          <w:rFonts w:hint="eastAsia"/>
        </w:rPr>
        <w:t>API</w:t>
      </w:r>
      <w:r>
        <w:rPr>
          <w:rFonts w:hint="eastAsia"/>
        </w:rPr>
        <w:t>を提供しているものも多い。会社のファイヤーウォールを超えて</w:t>
      </w:r>
      <w:r>
        <w:rPr>
          <w:rFonts w:hint="eastAsia"/>
        </w:rPr>
        <w:t>API</w:t>
      </w:r>
      <w:r>
        <w:rPr>
          <w:rFonts w:hint="eastAsia"/>
        </w:rPr>
        <w:t>を利用できるように、「</w:t>
      </w:r>
      <w:r>
        <w:rPr>
          <w:rFonts w:hint="eastAsia"/>
        </w:rPr>
        <w:t>SOAP</w:t>
      </w:r>
      <w:r>
        <w:rPr>
          <w:rFonts w:hint="eastAsia"/>
        </w:rPr>
        <w:t>」などの</w:t>
      </w:r>
      <w:r>
        <w:rPr>
          <w:rFonts w:hint="eastAsia"/>
        </w:rPr>
        <w:t>http</w:t>
      </w:r>
      <w:r>
        <w:rPr>
          <w:rFonts w:hint="eastAsia"/>
        </w:rPr>
        <w:t>通信ベースの</w:t>
      </w:r>
      <w:r>
        <w:rPr>
          <w:rFonts w:hint="eastAsia"/>
        </w:rPr>
        <w:t>RPC</w:t>
      </w:r>
      <w:r>
        <w:rPr>
          <w:rFonts w:hint="eastAsia"/>
        </w:rPr>
        <w:t>技術が確立されている。</w:t>
      </w:r>
    </w:p>
    <w:p w14:paraId="34147867" w14:textId="0937AA67" w:rsidR="00910C29" w:rsidRDefault="005E2E52" w:rsidP="005E2E52">
      <w:pPr>
        <w:pStyle w:val="affff7"/>
      </w:pPr>
      <w:r>
        <w:t>ORB</w:t>
      </w:r>
      <w:r w:rsidR="00AD0585">
        <w:fldChar w:fldCharType="begin"/>
      </w:r>
      <w:r w:rsidR="00AD0585">
        <w:instrText xml:space="preserve"> XE "O</w:instrText>
      </w:r>
      <w:r w:rsidR="00AD0585">
        <w:rPr>
          <w:rFonts w:hint="eastAsia"/>
        </w:rPr>
        <w:instrText>RB</w:instrText>
      </w:r>
      <w:r w:rsidR="00AD0585">
        <w:instrText>" \y “O</w:instrText>
      </w:r>
      <w:r w:rsidR="00AD0585">
        <w:rPr>
          <w:rFonts w:hint="eastAsia"/>
        </w:rPr>
        <w:instrText>RB</w:instrText>
      </w:r>
      <w:r w:rsidR="00AD0585">
        <w:instrText xml:space="preserve">” </w:instrText>
      </w:r>
      <w:r w:rsidR="00AD0585">
        <w:fldChar w:fldCharType="end"/>
      </w:r>
      <w:r>
        <w:t xml:space="preserve"> </w:t>
      </w:r>
      <w:r>
        <w:tab/>
      </w:r>
      <w:r>
        <w:tab/>
      </w:r>
      <w:r w:rsidR="001F3D16">
        <w:rPr>
          <w:rFonts w:hint="eastAsia"/>
        </w:rPr>
        <w:t>Object Request Broker</w:t>
      </w:r>
      <w:r w:rsidR="00910C29">
        <w:rPr>
          <w:rFonts w:hint="eastAsia"/>
        </w:rPr>
        <w:t>（オブジェクト・リクエスト・ブローカー）</w:t>
      </w:r>
      <w:r w:rsidR="001F3D16">
        <w:rPr>
          <w:rFonts w:hint="eastAsia"/>
        </w:rPr>
        <w:t>。</w:t>
      </w:r>
    </w:p>
    <w:p w14:paraId="6E1C2057" w14:textId="0DDB1186" w:rsidR="005E2E52" w:rsidRDefault="001F3D16" w:rsidP="00910C29">
      <w:pPr>
        <w:pStyle w:val="affff7"/>
        <w:numPr>
          <w:ilvl w:val="0"/>
          <w:numId w:val="0"/>
        </w:numPr>
        <w:ind w:left="3274"/>
      </w:pPr>
      <w:r>
        <w:rPr>
          <w:rFonts w:hint="eastAsia"/>
        </w:rPr>
        <w:t>オブジェクトベースの</w:t>
      </w:r>
      <w:r>
        <w:rPr>
          <w:rFonts w:hint="eastAsia"/>
        </w:rPr>
        <w:t>RPC</w:t>
      </w:r>
      <w:r>
        <w:rPr>
          <w:rFonts w:hint="eastAsia"/>
        </w:rPr>
        <w:t>。サーバー側とクライアント側のそれぞれに透過的に一対のオブジェクトを配置して通信する技術。</w:t>
      </w:r>
      <w:r>
        <w:rPr>
          <w:rFonts w:hint="eastAsia"/>
        </w:rPr>
        <w:t>CORBA</w:t>
      </w:r>
      <w:r>
        <w:rPr>
          <w:rFonts w:hint="eastAsia"/>
        </w:rPr>
        <w:t>（コルバ）や</w:t>
      </w:r>
      <w:r>
        <w:rPr>
          <w:rFonts w:hint="eastAsia"/>
        </w:rPr>
        <w:t>JaveEE</w:t>
      </w:r>
      <w:r>
        <w:rPr>
          <w:rFonts w:hint="eastAsia"/>
        </w:rPr>
        <w:t>の</w:t>
      </w:r>
      <w:r>
        <w:rPr>
          <w:rFonts w:hint="eastAsia"/>
        </w:rPr>
        <w:t>EJB</w:t>
      </w:r>
      <w:r>
        <w:rPr>
          <w:rFonts w:hint="eastAsia"/>
        </w:rPr>
        <w:t>が有名。</w:t>
      </w:r>
      <w:r w:rsidR="00AD0585">
        <w:rPr>
          <w:rFonts w:hint="eastAsia"/>
        </w:rPr>
        <w:t>（説明は省略）</w:t>
      </w:r>
    </w:p>
    <w:p w14:paraId="2D0BF31C" w14:textId="6BCA2F17" w:rsidR="00910C29" w:rsidRDefault="005E2E52" w:rsidP="005E2E52">
      <w:pPr>
        <w:pStyle w:val="affff7"/>
      </w:pPr>
      <w:r>
        <w:t>Hadoop</w:t>
      </w:r>
      <w:r w:rsidR="00AD0585">
        <w:fldChar w:fldCharType="begin"/>
      </w:r>
      <w:r w:rsidR="00AD0585">
        <w:instrText xml:space="preserve"> XE "</w:instrText>
      </w:r>
      <w:r w:rsidR="00AD0585">
        <w:rPr>
          <w:rFonts w:hint="eastAsia"/>
        </w:rPr>
        <w:instrText>Hadoop</w:instrText>
      </w:r>
      <w:r w:rsidR="00AD0585">
        <w:instrText>" \y “</w:instrText>
      </w:r>
      <w:r w:rsidR="00AD0585">
        <w:rPr>
          <w:rFonts w:hint="eastAsia"/>
        </w:rPr>
        <w:instrText>Hadoop</w:instrText>
      </w:r>
      <w:r w:rsidR="00AD0585">
        <w:instrText xml:space="preserve">” </w:instrText>
      </w:r>
      <w:r w:rsidR="00AD0585">
        <w:fldChar w:fldCharType="end"/>
      </w:r>
      <w:r>
        <w:t xml:space="preserve"> </w:t>
      </w:r>
      <w:r>
        <w:tab/>
      </w:r>
      <w:r>
        <w:tab/>
      </w:r>
      <w:r w:rsidR="00910C29">
        <w:t>Apache Hadoop</w:t>
      </w:r>
      <w:r w:rsidR="00910C29">
        <w:rPr>
          <w:rFonts w:hint="eastAsia"/>
        </w:rPr>
        <w:t>（アパッチ・ハドゥープ）。</w:t>
      </w:r>
    </w:p>
    <w:p w14:paraId="63FD91F3" w14:textId="22F4F75E" w:rsidR="005E2E52" w:rsidRDefault="00910C29" w:rsidP="00910C29">
      <w:pPr>
        <w:pStyle w:val="affff7"/>
        <w:numPr>
          <w:ilvl w:val="0"/>
          <w:numId w:val="0"/>
        </w:numPr>
        <w:ind w:left="3274"/>
      </w:pPr>
      <w:r>
        <w:rPr>
          <w:rFonts w:hint="eastAsia"/>
        </w:rPr>
        <w:t>大規模分散処理のための</w:t>
      </w:r>
      <w:r>
        <w:rPr>
          <w:rFonts w:hint="eastAsia"/>
        </w:rPr>
        <w:t>Java</w:t>
      </w:r>
      <w:r>
        <w:rPr>
          <w:rFonts w:hint="eastAsia"/>
        </w:rPr>
        <w:t>フレームワーク。</w:t>
      </w:r>
      <w:r w:rsidR="0058106F">
        <w:rPr>
          <w:rFonts w:hint="eastAsia"/>
        </w:rPr>
        <w:t>グリッド・コンピューティング</w:t>
      </w:r>
      <w:r>
        <w:rPr>
          <w:rFonts w:hint="eastAsia"/>
        </w:rPr>
        <w:t>のための汎用フレームワークと</w:t>
      </w:r>
      <w:r w:rsidR="008C71D9">
        <w:rPr>
          <w:rFonts w:hint="eastAsia"/>
        </w:rPr>
        <w:lastRenderedPageBreak/>
        <w:t>して特に有名</w:t>
      </w:r>
      <w:r>
        <w:rPr>
          <w:rFonts w:hint="eastAsia"/>
        </w:rPr>
        <w:t>。</w:t>
      </w:r>
    </w:p>
    <w:p w14:paraId="118646CE" w14:textId="77777777" w:rsidR="001F3D16" w:rsidRDefault="00207418" w:rsidP="00207418">
      <w:pPr>
        <w:pStyle w:val="a9"/>
        <w:spacing w:beforeLines="50" w:before="180"/>
        <w:ind w:firstLine="283"/>
      </w:pPr>
      <w:r>
        <w:rPr>
          <w:rFonts w:hint="eastAsia"/>
        </w:rPr>
        <w:t>このような分散技術は、ゲームプログラマーにとっても身近なところで活用されている。分散コンパイルや分散レンダリング</w:t>
      </w:r>
      <w:r w:rsidR="00634D6E">
        <w:rPr>
          <w:rFonts w:hint="eastAsia"/>
        </w:rPr>
        <w:t>などは、</w:t>
      </w:r>
      <w:r w:rsidR="00AE6E8E">
        <w:rPr>
          <w:rFonts w:hint="eastAsia"/>
        </w:rPr>
        <w:t>グリッド・コンピューティング</w:t>
      </w:r>
      <w:r>
        <w:rPr>
          <w:rFonts w:hint="eastAsia"/>
        </w:rPr>
        <w:t>の一種である。</w:t>
      </w:r>
    </w:p>
    <w:p w14:paraId="087D3BF9" w14:textId="732F22D9" w:rsidR="002E6E2A" w:rsidRDefault="001F3D16" w:rsidP="001F3D16">
      <w:pPr>
        <w:pStyle w:val="a9"/>
        <w:ind w:firstLine="283"/>
      </w:pPr>
      <w:r>
        <w:rPr>
          <w:rFonts w:hint="eastAsia"/>
        </w:rPr>
        <w:t>また、「</w:t>
      </w:r>
      <w:r>
        <w:rPr>
          <w:rFonts w:hint="eastAsia"/>
        </w:rPr>
        <w:t>Cell</w:t>
      </w:r>
      <w:r>
        <w:rPr>
          <w:rFonts w:hint="eastAsia"/>
        </w:rPr>
        <w:t>コンピューティング」の構想のもと、世界中の</w:t>
      </w:r>
      <w:r>
        <w:rPr>
          <w:rFonts w:hint="eastAsia"/>
        </w:rPr>
        <w:t>PS3</w:t>
      </w:r>
      <w:r>
        <w:rPr>
          <w:rFonts w:hint="eastAsia"/>
        </w:rPr>
        <w:t>を使ってタンパク質解析などの演算を</w:t>
      </w:r>
      <w:r w:rsidR="00C14FE2">
        <w:rPr>
          <w:rFonts w:hint="eastAsia"/>
        </w:rPr>
        <w:t>行う</w:t>
      </w:r>
      <w:r>
        <w:rPr>
          <w:rFonts w:hint="eastAsia"/>
        </w:rPr>
        <w:t>「</w:t>
      </w:r>
      <w:r>
        <w:rPr>
          <w:rFonts w:hint="eastAsia"/>
        </w:rPr>
        <w:t xml:space="preserve">Life </w:t>
      </w:r>
      <w:r>
        <w:t>with Playstation</w:t>
      </w:r>
      <w:r w:rsidR="00AD0585">
        <w:fldChar w:fldCharType="begin"/>
      </w:r>
      <w:r w:rsidR="00AD0585">
        <w:instrText xml:space="preserve"> XE "</w:instrText>
      </w:r>
      <w:r w:rsidR="00AD0585">
        <w:rPr>
          <w:rFonts w:hint="eastAsia"/>
        </w:rPr>
        <w:instrText>Life with Playstation</w:instrText>
      </w:r>
      <w:r w:rsidR="00AD0585">
        <w:instrText>" \y “</w:instrText>
      </w:r>
      <w:r w:rsidR="00AD0585">
        <w:rPr>
          <w:rFonts w:hint="eastAsia"/>
        </w:rPr>
        <w:instrText>Life with Playstation</w:instrText>
      </w:r>
      <w:r w:rsidR="00AD0585">
        <w:instrText xml:space="preserve">” </w:instrText>
      </w:r>
      <w:r w:rsidR="00AD0585">
        <w:fldChar w:fldCharType="end"/>
      </w:r>
      <w:r>
        <w:rPr>
          <w:rFonts w:hint="eastAsia"/>
        </w:rPr>
        <w:t>」という、グリッド・コンピューティング的な取り組みもあった。</w:t>
      </w:r>
      <w:r w:rsidR="006A2247">
        <w:rPr>
          <w:rFonts w:hint="eastAsia"/>
        </w:rPr>
        <w:t>現在終了しているとのこと。</w:t>
      </w:r>
    </w:p>
    <w:p w14:paraId="011482FB" w14:textId="07C7D04A" w:rsidR="00DA2B39" w:rsidRDefault="00DA2B39" w:rsidP="00DA2B39">
      <w:pPr>
        <w:pStyle w:val="2"/>
      </w:pPr>
      <w:bookmarkStart w:id="66" w:name="_Toc379553510"/>
      <w:r>
        <w:rPr>
          <w:rFonts w:hint="eastAsia"/>
        </w:rPr>
        <w:t>割り込み</w:t>
      </w:r>
      <w:r w:rsidR="00AD0585">
        <w:fldChar w:fldCharType="begin"/>
      </w:r>
      <w:r w:rsidR="00AD0585">
        <w:instrText xml:space="preserve"> XE "</w:instrText>
      </w:r>
      <w:r w:rsidR="00AD0585">
        <w:rPr>
          <w:rFonts w:hint="eastAsia"/>
        </w:rPr>
        <w:instrText>割り込み</w:instrText>
      </w:r>
      <w:r w:rsidR="00AD0585">
        <w:instrText>" \y “</w:instrText>
      </w:r>
      <w:r w:rsidR="00AD0585">
        <w:rPr>
          <w:rFonts w:hint="eastAsia"/>
        </w:rPr>
        <w:instrText>わりこみ</w:instrText>
      </w:r>
      <w:r w:rsidR="00AD0585">
        <w:instrText xml:space="preserve">” </w:instrText>
      </w:r>
      <w:r w:rsidR="00AD0585">
        <w:fldChar w:fldCharType="end"/>
      </w:r>
      <w:r>
        <w:rPr>
          <w:rFonts w:hint="eastAsia"/>
        </w:rPr>
        <w:t>／システムコール</w:t>
      </w:r>
      <w:bookmarkEnd w:id="66"/>
      <w:r w:rsidR="00AD0585">
        <w:fldChar w:fldCharType="begin"/>
      </w:r>
      <w:r w:rsidR="00AD0585">
        <w:instrText xml:space="preserve"> XE "</w:instrText>
      </w:r>
      <w:r w:rsidR="00AD0585">
        <w:rPr>
          <w:rFonts w:hint="eastAsia"/>
        </w:rPr>
        <w:instrText>システムコール</w:instrText>
      </w:r>
      <w:r w:rsidR="00AD0585">
        <w:instrText>" \y “</w:instrText>
      </w:r>
      <w:r w:rsidR="00AD0585">
        <w:rPr>
          <w:rFonts w:hint="eastAsia"/>
        </w:rPr>
        <w:instrText>しすてむこーる</w:instrText>
      </w:r>
      <w:r w:rsidR="00AD0585">
        <w:instrText xml:space="preserve">” </w:instrText>
      </w:r>
      <w:r w:rsidR="00AD0585">
        <w:fldChar w:fldCharType="end"/>
      </w:r>
    </w:p>
    <w:p w14:paraId="0AF184AB" w14:textId="3BD53358" w:rsidR="00DA2B39" w:rsidRDefault="00235E5C" w:rsidP="00DA2B39">
      <w:pPr>
        <w:pStyle w:val="a9"/>
        <w:ind w:firstLine="283"/>
      </w:pPr>
      <w:r>
        <w:rPr>
          <w:rFonts w:hint="eastAsia"/>
        </w:rPr>
        <w:t>原点</w:t>
      </w:r>
      <w:r w:rsidR="001A0B97">
        <w:rPr>
          <w:rFonts w:hint="eastAsia"/>
        </w:rPr>
        <w:t>に立ち戻り、</w:t>
      </w:r>
      <w:r w:rsidR="00B12F74">
        <w:rPr>
          <w:rFonts w:hint="eastAsia"/>
        </w:rPr>
        <w:t>「マルチ</w:t>
      </w:r>
      <w:r w:rsidR="001A0B97">
        <w:rPr>
          <w:rFonts w:hint="eastAsia"/>
        </w:rPr>
        <w:t>スレッド」や「マルチプロセス」以前の並行処理について</w:t>
      </w:r>
      <w:r>
        <w:rPr>
          <w:rFonts w:hint="eastAsia"/>
        </w:rPr>
        <w:t>説明</w:t>
      </w:r>
      <w:r w:rsidR="00A83760">
        <w:rPr>
          <w:rFonts w:hint="eastAsia"/>
        </w:rPr>
        <w:t>する</w:t>
      </w:r>
      <w:r w:rsidR="00B12F74">
        <w:rPr>
          <w:rFonts w:hint="eastAsia"/>
        </w:rPr>
        <w:t>。</w:t>
      </w:r>
    </w:p>
    <w:p w14:paraId="3266FCDF" w14:textId="71CA7517" w:rsidR="00113C8B" w:rsidRDefault="00E23176" w:rsidP="00E23176">
      <w:pPr>
        <w:pStyle w:val="a9"/>
        <w:spacing w:beforeLines="50" w:before="180"/>
        <w:ind w:firstLine="283"/>
      </w:pPr>
      <w:r>
        <w:rPr>
          <w:rFonts w:hint="eastAsia"/>
        </w:rPr>
        <w:t>「</w:t>
      </w:r>
      <w:r w:rsidR="00113C8B">
        <w:rPr>
          <w:rFonts w:hint="eastAsia"/>
        </w:rPr>
        <w:t>割り込み」は、昔からゲームプログラマーにもなじみ深いものであり、今でも利用され</w:t>
      </w:r>
      <w:r w:rsidR="003C57DF">
        <w:rPr>
          <w:rFonts w:hint="eastAsia"/>
        </w:rPr>
        <w:t>てい</w:t>
      </w:r>
      <w:r w:rsidR="00113C8B">
        <w:rPr>
          <w:rFonts w:hint="eastAsia"/>
        </w:rPr>
        <w:t>る。</w:t>
      </w:r>
      <w:r w:rsidR="00772F3B">
        <w:rPr>
          <w:rFonts w:hint="eastAsia"/>
        </w:rPr>
        <w:t>そのため、</w:t>
      </w:r>
      <w:r w:rsidR="00772F3B" w:rsidRPr="00772F3B">
        <w:rPr>
          <w:rFonts w:hint="eastAsia"/>
          <w:color w:val="FF0000"/>
        </w:rPr>
        <w:t>「使われている割り込み処理」と、「割り込み処理の中でどんなことが行われているか」は、マルチスレッドプログラミングを行う上でも、注意しなければならない。</w:t>
      </w:r>
    </w:p>
    <w:p w14:paraId="41BB6944" w14:textId="33FFD353" w:rsidR="00E23176" w:rsidRDefault="00E23176" w:rsidP="00E23176">
      <w:pPr>
        <w:pStyle w:val="a9"/>
        <w:spacing w:beforeLines="50" w:before="180"/>
        <w:ind w:firstLine="283"/>
      </w:pPr>
      <w:r>
        <w:rPr>
          <w:rFonts w:hint="eastAsia"/>
        </w:rPr>
        <w:t>まず、具体的な割り込みの例を説明する。</w:t>
      </w:r>
    </w:p>
    <w:p w14:paraId="4CEBB3A2" w14:textId="4FD4CE9B" w:rsidR="00EA3941" w:rsidRDefault="00EA3941" w:rsidP="00EA3941">
      <w:pPr>
        <w:pStyle w:val="3"/>
      </w:pPr>
      <w:bookmarkStart w:id="67" w:name="_Toc379553511"/>
      <w:r>
        <w:rPr>
          <w:rFonts w:hint="eastAsia"/>
        </w:rPr>
        <w:t>割り込みの具体例：垂直同期割り込み</w:t>
      </w:r>
      <w:r w:rsidR="00235E5C">
        <w:fldChar w:fldCharType="begin"/>
      </w:r>
      <w:r w:rsidR="00235E5C">
        <w:instrText xml:space="preserve"> XE "</w:instrText>
      </w:r>
      <w:r w:rsidR="00235E5C">
        <w:rPr>
          <w:rFonts w:hint="eastAsia"/>
        </w:rPr>
        <w:instrText>割り込み</w:instrText>
      </w:r>
      <w:r w:rsidR="00235E5C">
        <w:rPr>
          <w:rFonts w:hint="eastAsia"/>
        </w:rPr>
        <w:instrText>:</w:instrText>
      </w:r>
      <w:r w:rsidR="00235E5C">
        <w:rPr>
          <w:rFonts w:hint="eastAsia"/>
        </w:rPr>
        <w:instrText>垂直同期割り込み</w:instrText>
      </w:r>
      <w:r w:rsidR="00235E5C">
        <w:instrText>" \y “</w:instrText>
      </w:r>
      <w:r w:rsidR="00235E5C">
        <w:rPr>
          <w:rFonts w:hint="eastAsia"/>
        </w:rPr>
        <w:instrText>わりこみ</w:instrText>
      </w:r>
      <w:r w:rsidR="00235E5C">
        <w:rPr>
          <w:rFonts w:hint="eastAsia"/>
        </w:rPr>
        <w:instrText>:</w:instrText>
      </w:r>
      <w:r w:rsidR="00235E5C">
        <w:rPr>
          <w:rFonts w:hint="eastAsia"/>
        </w:rPr>
        <w:instrText>すいちょくどうきわりこみ</w:instrText>
      </w:r>
      <w:r w:rsidR="00235E5C">
        <w:instrText xml:space="preserve">” </w:instrText>
      </w:r>
      <w:r w:rsidR="00235E5C">
        <w:fldChar w:fldCharType="end"/>
      </w:r>
      <w:r w:rsidR="00312857">
        <w:rPr>
          <w:rFonts w:hint="eastAsia"/>
        </w:rPr>
        <w:t>（</w:t>
      </w:r>
      <w:r w:rsidR="00312857">
        <w:rPr>
          <w:rFonts w:hint="eastAsia"/>
        </w:rPr>
        <w:t>V-SYNC</w:t>
      </w:r>
      <w:r w:rsidR="00312857">
        <w:rPr>
          <w:rFonts w:hint="eastAsia"/>
        </w:rPr>
        <w:t>割り込み</w:t>
      </w:r>
      <w:r w:rsidR="00235E5C">
        <w:fldChar w:fldCharType="begin"/>
      </w:r>
      <w:r w:rsidR="00235E5C">
        <w:instrText xml:space="preserve"> XE "</w:instrText>
      </w:r>
      <w:r w:rsidR="00772B0E">
        <w:rPr>
          <w:rFonts w:hint="eastAsia"/>
        </w:rPr>
        <w:instrText>割り込み</w:instrText>
      </w:r>
      <w:r w:rsidR="00235E5C">
        <w:rPr>
          <w:rFonts w:hint="eastAsia"/>
        </w:rPr>
        <w:instrText>:</w:instrText>
      </w:r>
      <w:r w:rsidR="00235E5C">
        <w:instrText>V-SYNC</w:instrText>
      </w:r>
      <w:r w:rsidR="00235E5C">
        <w:rPr>
          <w:rFonts w:hint="eastAsia"/>
        </w:rPr>
        <w:instrText>割り込み</w:instrText>
      </w:r>
      <w:r w:rsidR="00235E5C">
        <w:instrText>" \y “</w:instrText>
      </w:r>
      <w:r w:rsidR="00235E5C">
        <w:rPr>
          <w:rFonts w:hint="eastAsia"/>
        </w:rPr>
        <w:instrText>わりこみ</w:instrText>
      </w:r>
      <w:r w:rsidR="00235E5C">
        <w:rPr>
          <w:rFonts w:hint="eastAsia"/>
        </w:rPr>
        <w:instrText>:V-SYNC</w:instrText>
      </w:r>
      <w:r w:rsidR="00235E5C">
        <w:rPr>
          <w:rFonts w:hint="eastAsia"/>
        </w:rPr>
        <w:instrText>わりこみ</w:instrText>
      </w:r>
      <w:r w:rsidR="00235E5C">
        <w:instrText xml:space="preserve">” </w:instrText>
      </w:r>
      <w:r w:rsidR="00235E5C">
        <w:fldChar w:fldCharType="end"/>
      </w:r>
      <w:r w:rsidR="00312857">
        <w:rPr>
          <w:rFonts w:hint="eastAsia"/>
        </w:rPr>
        <w:t>）</w:t>
      </w:r>
      <w:bookmarkEnd w:id="67"/>
    </w:p>
    <w:p w14:paraId="0B78407A" w14:textId="77777777" w:rsidR="00D2789E" w:rsidRDefault="00E23176" w:rsidP="00EA3941">
      <w:pPr>
        <w:pStyle w:val="aa"/>
        <w:ind w:left="447" w:firstLine="283"/>
      </w:pPr>
      <w:r>
        <w:rPr>
          <w:rFonts w:hint="eastAsia"/>
        </w:rPr>
        <w:t>テレビに画像を表示する際、左上から順に一点ずつ高速に点を打っていき、右下まで打ち終わったらまだ左上に戻る。</w:t>
      </w:r>
    </w:p>
    <w:p w14:paraId="6C1DDF08" w14:textId="77777777" w:rsidR="00D2789E" w:rsidRDefault="00E23176" w:rsidP="00EA3941">
      <w:pPr>
        <w:pStyle w:val="aa"/>
        <w:ind w:left="447" w:firstLine="283"/>
      </w:pPr>
      <w:r>
        <w:rPr>
          <w:rFonts w:hint="eastAsia"/>
        </w:rPr>
        <w:t>この</w:t>
      </w:r>
      <w:r w:rsidR="00D2789E">
        <w:rPr>
          <w:rFonts w:hint="eastAsia"/>
        </w:rPr>
        <w:t>「</w:t>
      </w:r>
      <w:r>
        <w:rPr>
          <w:rFonts w:hint="eastAsia"/>
        </w:rPr>
        <w:t>戻る時</w:t>
      </w:r>
      <w:r w:rsidR="00D2789E">
        <w:rPr>
          <w:rFonts w:hint="eastAsia"/>
        </w:rPr>
        <w:t>」</w:t>
      </w:r>
      <w:r>
        <w:rPr>
          <w:rFonts w:hint="eastAsia"/>
        </w:rPr>
        <w:t>が「垂直同期」と呼ばれる描画が行われないタイミングである。</w:t>
      </w:r>
    </w:p>
    <w:p w14:paraId="0DCD00A2" w14:textId="5A95A63B" w:rsidR="00EA3941" w:rsidRDefault="00E23176" w:rsidP="00EA3941">
      <w:pPr>
        <w:pStyle w:val="aa"/>
        <w:ind w:left="447" w:firstLine="283"/>
      </w:pPr>
      <w:r>
        <w:rPr>
          <w:rFonts w:hint="eastAsia"/>
        </w:rPr>
        <w:t>この時、ゲーム機はハードウェア的に反応して「垂直同期割り込み」と呼ばれる割り込みを発生させる。</w:t>
      </w:r>
      <w:r w:rsidR="003C57DF">
        <w:rPr>
          <w:rFonts w:hint="eastAsia"/>
        </w:rPr>
        <w:t>（垂直同期は「</w:t>
      </w:r>
      <w:r w:rsidR="003C57DF">
        <w:rPr>
          <w:rFonts w:hint="eastAsia"/>
        </w:rPr>
        <w:t>V-SYNC</w:t>
      </w:r>
      <w:r w:rsidR="003C57DF">
        <w:rPr>
          <w:rFonts w:hint="eastAsia"/>
        </w:rPr>
        <w:t>」とも呼ばれる）</w:t>
      </w:r>
    </w:p>
    <w:p w14:paraId="3DD9438C" w14:textId="0C9E09B1" w:rsidR="00EA3941" w:rsidRDefault="00D2789E" w:rsidP="00EA3941">
      <w:pPr>
        <w:pStyle w:val="aa"/>
        <w:ind w:left="447" w:firstLine="283"/>
      </w:pPr>
      <w:r>
        <w:rPr>
          <w:rFonts w:hint="eastAsia"/>
        </w:rPr>
        <w:t>「割り込み」が発生すると、あらかじめ登録されたアドレスのプログラムを呼び出す。この割り込み処理で画面のフリップを行うことで、ゲームはティアリングの起こらない映像描画を実現する。</w:t>
      </w:r>
    </w:p>
    <w:p w14:paraId="50C32195" w14:textId="3D3452CD" w:rsidR="00D2789E" w:rsidRDefault="00D2789E" w:rsidP="00EA3941">
      <w:pPr>
        <w:pStyle w:val="aa"/>
        <w:spacing w:beforeLines="50" w:before="180"/>
        <w:ind w:left="447" w:firstLine="283"/>
      </w:pPr>
      <w:r>
        <w:rPr>
          <w:rFonts w:hint="eastAsia"/>
        </w:rPr>
        <w:t>このタイミング以外でフリップすると、</w:t>
      </w:r>
      <w:r w:rsidR="00EA3941">
        <w:rPr>
          <w:rFonts w:hint="eastAsia"/>
        </w:rPr>
        <w:t>「</w:t>
      </w:r>
      <w:r>
        <w:rPr>
          <w:rFonts w:hint="eastAsia"/>
        </w:rPr>
        <w:t>画面の上部が前のフレームの画像で下部が次のフレームの画像</w:t>
      </w:r>
      <w:r w:rsidR="00EA3941">
        <w:rPr>
          <w:rFonts w:hint="eastAsia"/>
        </w:rPr>
        <w:t>」という二つの画像が混ざった「ティアリング」という現象が起こる。</w:t>
      </w:r>
    </w:p>
    <w:p w14:paraId="12F4A573" w14:textId="0F49EC4F" w:rsidR="00EA3941" w:rsidRDefault="00235E5C" w:rsidP="00EA3941">
      <w:pPr>
        <w:pStyle w:val="4"/>
        <w:spacing w:before="360" w:after="180"/>
        <w:ind w:left="594"/>
      </w:pPr>
      <w:r>
        <w:rPr>
          <w:rFonts w:hint="eastAsia"/>
        </w:rPr>
        <w:t>【</w:t>
      </w:r>
      <w:r w:rsidR="00FD603D">
        <w:rPr>
          <w:rFonts w:hint="eastAsia"/>
        </w:rPr>
        <w:t>余談</w:t>
      </w:r>
      <w:r>
        <w:rPr>
          <w:rFonts w:hint="eastAsia"/>
        </w:rPr>
        <w:t>】</w:t>
      </w:r>
      <w:r w:rsidR="00FD603D">
        <w:rPr>
          <w:rFonts w:hint="eastAsia"/>
        </w:rPr>
        <w:t>垂直同期割り込みの失敗</w:t>
      </w:r>
      <w:r w:rsidR="00FD603D">
        <w:rPr>
          <w:rFonts w:hint="eastAsia"/>
        </w:rPr>
        <w:t xml:space="preserve"> </w:t>
      </w:r>
      <w:r w:rsidR="00FD603D">
        <w:rPr>
          <w:rFonts w:hint="eastAsia"/>
        </w:rPr>
        <w:t>～</w:t>
      </w:r>
      <w:r w:rsidR="00FD603D">
        <w:rPr>
          <w:rFonts w:hint="eastAsia"/>
        </w:rPr>
        <w:t xml:space="preserve"> </w:t>
      </w:r>
      <w:r w:rsidR="00EA3941">
        <w:rPr>
          <w:rFonts w:hint="eastAsia"/>
        </w:rPr>
        <w:t>処理落ちとティアリング対策</w:t>
      </w:r>
    </w:p>
    <w:p w14:paraId="1B595F03" w14:textId="77777777" w:rsidR="00EA3941" w:rsidRDefault="00D2789E" w:rsidP="00EA3941">
      <w:pPr>
        <w:pStyle w:val="ab"/>
        <w:ind w:left="594" w:firstLine="283"/>
      </w:pPr>
      <w:r>
        <w:rPr>
          <w:rFonts w:hint="eastAsia"/>
        </w:rPr>
        <w:t>余談になるが、処理落ちした時は、割り込み処理でフリップを実行せず、処理が完了したタイミングでフリップするためティアリングが起こる。</w:t>
      </w:r>
    </w:p>
    <w:p w14:paraId="7727AE9C" w14:textId="1AC4B1A6" w:rsidR="00E23176" w:rsidRDefault="00D2789E" w:rsidP="00EA3941">
      <w:pPr>
        <w:pStyle w:val="ab"/>
        <w:ind w:left="594" w:firstLine="283"/>
      </w:pPr>
      <w:r>
        <w:rPr>
          <w:rFonts w:hint="eastAsia"/>
        </w:rPr>
        <w:lastRenderedPageBreak/>
        <w:t>まるまる</w:t>
      </w:r>
      <w:r>
        <w:rPr>
          <w:rFonts w:hint="eastAsia"/>
        </w:rPr>
        <w:t>1</w:t>
      </w:r>
      <w:r>
        <w:rPr>
          <w:rFonts w:hint="eastAsia"/>
        </w:rPr>
        <w:t>フレームフリップを遅らせればティアリングは防げるが、その完了を待つため、処理が大きく遅れ</w:t>
      </w:r>
      <w:r w:rsidR="00EA3941">
        <w:rPr>
          <w:rFonts w:hint="eastAsia"/>
        </w:rPr>
        <w:t>てしまう。</w:t>
      </w:r>
    </w:p>
    <w:p w14:paraId="5B37F80D" w14:textId="77777777" w:rsidR="00EA3941" w:rsidRDefault="00EA3941" w:rsidP="00EA3941">
      <w:pPr>
        <w:pStyle w:val="ab"/>
        <w:spacing w:beforeLines="50" w:before="180" w:afterLines="50" w:after="180"/>
        <w:ind w:left="594" w:firstLine="283"/>
      </w:pPr>
      <w:r>
        <w:rPr>
          <w:rFonts w:hint="eastAsia"/>
        </w:rPr>
        <w:t>この処理落ちの対策として「トリプルバッファ」を用いる。</w:t>
      </w:r>
    </w:p>
    <w:p w14:paraId="06DFE4AE" w14:textId="77777777" w:rsidR="00EA3941" w:rsidRDefault="00EA3941" w:rsidP="00EA3941">
      <w:pPr>
        <w:pStyle w:val="ab"/>
        <w:ind w:left="594" w:firstLine="283"/>
      </w:pPr>
      <w:r>
        <w:rPr>
          <w:rFonts w:hint="eastAsia"/>
        </w:rPr>
        <w:t>「ダブルバッファ」の場合、「現在表示中の画像」と「現在処理中（描画中）の画像」の二つを用いて交互にフリップする。</w:t>
      </w:r>
    </w:p>
    <w:p w14:paraId="39BBFBC0" w14:textId="1C018080" w:rsidR="00EA3941" w:rsidRDefault="00EA3941" w:rsidP="00EA3941">
      <w:pPr>
        <w:pStyle w:val="ab"/>
        <w:ind w:left="594" w:firstLine="283"/>
      </w:pPr>
      <w:r>
        <w:rPr>
          <w:rFonts w:hint="eastAsia"/>
        </w:rPr>
        <w:t>トリプルバッファでは、その二つの画像の間に「フリップ待ちの画像」を入れる。これにより、</w:t>
      </w:r>
      <w:r w:rsidR="00FD603D">
        <w:rPr>
          <w:rFonts w:hint="eastAsia"/>
        </w:rPr>
        <w:t>「垂直同期割り込み」に処理が間に合わなかった場合でも、フリップ待ちの画像として予約さえしておけば、すぐに次の</w:t>
      </w:r>
      <w:r>
        <w:rPr>
          <w:rFonts w:hint="eastAsia"/>
        </w:rPr>
        <w:t>処理（描画）を進めることができる。</w:t>
      </w:r>
      <w:r w:rsidR="00584673">
        <w:rPr>
          <w:rFonts w:hint="eastAsia"/>
        </w:rPr>
        <w:t>また、</w:t>
      </w:r>
      <w:r w:rsidR="00FD603D">
        <w:rPr>
          <w:rFonts w:hint="eastAsia"/>
        </w:rPr>
        <w:t>処理が間に合っている限りは、ダブルバッファと同様に即座にフリップしていけば、描画が常時遅延するようなことにもならい。</w:t>
      </w:r>
    </w:p>
    <w:p w14:paraId="639E2658" w14:textId="0F58E6FF" w:rsidR="00FD603D" w:rsidRDefault="00584673" w:rsidP="00584673">
      <w:pPr>
        <w:pStyle w:val="ab"/>
        <w:spacing w:beforeLines="50" w:before="180"/>
        <w:ind w:left="594" w:firstLine="283"/>
      </w:pPr>
      <w:r>
        <w:rPr>
          <w:rFonts w:hint="eastAsia"/>
        </w:rPr>
        <w:t>トリプルバッファの</w:t>
      </w:r>
      <w:r w:rsidR="00FD603D">
        <w:rPr>
          <w:rFonts w:hint="eastAsia"/>
        </w:rPr>
        <w:t>問題点としては、より多くのグラフィックメモリを必要とすることである。</w:t>
      </w:r>
      <w:r>
        <w:rPr>
          <w:rFonts w:hint="eastAsia"/>
        </w:rPr>
        <w:t>しかし、</w:t>
      </w:r>
      <w:r w:rsidR="00FD603D">
        <w:rPr>
          <w:rFonts w:hint="eastAsia"/>
        </w:rPr>
        <w:t>ティアリングはかなり見苦しいので、グラフィックメモリに余裕があるならトリプルバッファは検討した方がよい。</w:t>
      </w:r>
    </w:p>
    <w:p w14:paraId="69438B8C" w14:textId="082239D2" w:rsidR="0013745F" w:rsidRDefault="0013745F" w:rsidP="0013745F">
      <w:pPr>
        <w:pStyle w:val="3"/>
      </w:pPr>
      <w:bookmarkStart w:id="68" w:name="_Toc379553512"/>
      <w:r>
        <w:rPr>
          <w:rFonts w:hint="eastAsia"/>
        </w:rPr>
        <w:t>割り込みとコンテキストスイッチ</w:t>
      </w:r>
      <w:r w:rsidR="00113C8B">
        <w:rPr>
          <w:rFonts w:hint="eastAsia"/>
        </w:rPr>
        <w:t>、スタック領域の配慮</w:t>
      </w:r>
      <w:bookmarkEnd w:id="68"/>
    </w:p>
    <w:p w14:paraId="2CBBB866" w14:textId="0B5793B9" w:rsidR="0013745F" w:rsidRDefault="00113C8B" w:rsidP="0013745F">
      <w:pPr>
        <w:pStyle w:val="aa"/>
        <w:ind w:left="447" w:firstLine="283"/>
      </w:pPr>
      <w:r>
        <w:rPr>
          <w:rFonts w:hint="eastAsia"/>
        </w:rPr>
        <w:t>割り込みはとても乱暴な処理である。</w:t>
      </w:r>
    </w:p>
    <w:p w14:paraId="39CACFF0" w14:textId="7C447343" w:rsidR="00113C8B" w:rsidRDefault="00113C8B" w:rsidP="0013745F">
      <w:pPr>
        <w:pStyle w:val="aa"/>
        <w:ind w:left="447" w:firstLine="283"/>
      </w:pPr>
      <w:r>
        <w:t>メインスレッドや他のスレッドがどんな状態であっても、最優先で有無をいわさず処理が実行される。</w:t>
      </w:r>
    </w:p>
    <w:p w14:paraId="07A667C1" w14:textId="387D2AE9" w:rsidR="00113C8B" w:rsidRDefault="00113C8B" w:rsidP="0013745F">
      <w:pPr>
        <w:pStyle w:val="aa"/>
        <w:ind w:left="447" w:firstLine="283"/>
      </w:pPr>
      <w:r>
        <w:rPr>
          <w:rFonts w:hint="eastAsia"/>
        </w:rPr>
        <w:t>むしろ、それぐらい乱暴でなければ、フリップ処理のような「タイミングが命」の処理を信頼して実行することができない。</w:t>
      </w:r>
    </w:p>
    <w:p w14:paraId="34E3EE48" w14:textId="1B22CA3F" w:rsidR="00113C8B" w:rsidRDefault="00113C8B" w:rsidP="00772F3B">
      <w:pPr>
        <w:pStyle w:val="aa"/>
        <w:spacing w:beforeLines="50" w:before="180"/>
        <w:ind w:left="447" w:firstLine="283"/>
      </w:pPr>
      <w:r>
        <w:t>割り込み</w:t>
      </w:r>
      <w:r w:rsidR="00235E5C">
        <w:rPr>
          <w:rFonts w:hint="eastAsia"/>
        </w:rPr>
        <w:t>時の「コンテキストスイッチ</w:t>
      </w:r>
      <w:r w:rsidR="00235E5C">
        <w:fldChar w:fldCharType="begin"/>
      </w:r>
      <w:r w:rsidR="00235E5C">
        <w:instrText xml:space="preserve"> XE "</w:instrText>
      </w:r>
      <w:r w:rsidR="00235E5C">
        <w:rPr>
          <w:rFonts w:hint="eastAsia"/>
        </w:rPr>
        <w:instrText>コンテキストスイッチ</w:instrText>
      </w:r>
      <w:r w:rsidR="00235E5C">
        <w:instrText>" \y “</w:instrText>
      </w:r>
      <w:r w:rsidR="00235E5C">
        <w:rPr>
          <w:rFonts w:hint="eastAsia"/>
        </w:rPr>
        <w:instrText>こんてきすとすいっち</w:instrText>
      </w:r>
      <w:r w:rsidR="00235E5C">
        <w:instrText xml:space="preserve">” </w:instrText>
      </w:r>
      <w:r w:rsidR="00235E5C">
        <w:fldChar w:fldCharType="end"/>
      </w:r>
      <w:r w:rsidR="00235E5C">
        <w:rPr>
          <w:rFonts w:hint="eastAsia"/>
        </w:rPr>
        <w:t>」では、</w:t>
      </w:r>
      <w:r w:rsidR="00772F3B">
        <w:rPr>
          <w:rFonts w:hint="eastAsia"/>
        </w:rPr>
        <w:t>コンテキスト（</w:t>
      </w:r>
      <w:r w:rsidR="00772F3B">
        <w:rPr>
          <w:rFonts w:hint="eastAsia"/>
        </w:rPr>
        <w:t>CPU</w:t>
      </w:r>
      <w:r w:rsidR="00772F3B">
        <w:rPr>
          <w:rFonts w:hint="eastAsia"/>
        </w:rPr>
        <w:t>のレジスタなど）の退避</w:t>
      </w:r>
      <w:r w:rsidR="00235E5C">
        <w:rPr>
          <w:rFonts w:hint="eastAsia"/>
        </w:rPr>
        <w:t>を</w:t>
      </w:r>
      <w:r w:rsidR="00772F3B">
        <w:rPr>
          <w:rFonts w:hint="eastAsia"/>
        </w:rPr>
        <w:t>、その時</w:t>
      </w:r>
      <w:r w:rsidR="00235E5C">
        <w:rPr>
          <w:rFonts w:hint="eastAsia"/>
        </w:rPr>
        <w:t>割り込んだスレッド</w:t>
      </w:r>
      <w:r w:rsidR="00772F3B">
        <w:rPr>
          <w:rFonts w:hint="eastAsia"/>
        </w:rPr>
        <w:t>のスタック</w:t>
      </w:r>
      <w:r w:rsidR="00235E5C">
        <w:rPr>
          <w:rFonts w:hint="eastAsia"/>
        </w:rPr>
        <w:t>領域</w:t>
      </w:r>
      <w:r w:rsidR="00772F3B">
        <w:rPr>
          <w:rFonts w:hint="eastAsia"/>
        </w:rPr>
        <w:t>に</w:t>
      </w:r>
      <w:r w:rsidR="00235E5C">
        <w:rPr>
          <w:rFonts w:hint="eastAsia"/>
        </w:rPr>
        <w:t>行う。</w:t>
      </w:r>
    </w:p>
    <w:p w14:paraId="1302832B" w14:textId="52857839" w:rsidR="00772F3B" w:rsidRDefault="0088568D" w:rsidP="0013745F">
      <w:pPr>
        <w:pStyle w:val="aa"/>
        <w:ind w:left="447" w:firstLine="283"/>
      </w:pPr>
      <w:r>
        <w:rPr>
          <w:rFonts w:hint="eastAsia"/>
        </w:rPr>
        <w:t>そのため、</w:t>
      </w:r>
      <w:r w:rsidRPr="0088568D">
        <w:rPr>
          <w:rFonts w:hint="eastAsia"/>
          <w:color w:val="FF0000"/>
        </w:rPr>
        <w:t>スレッドを</w:t>
      </w:r>
      <w:r>
        <w:rPr>
          <w:rFonts w:hint="eastAsia"/>
          <w:color w:val="FF0000"/>
        </w:rPr>
        <w:t>設計</w:t>
      </w:r>
      <w:r w:rsidRPr="0088568D">
        <w:rPr>
          <w:rFonts w:hint="eastAsia"/>
          <w:color w:val="FF0000"/>
        </w:rPr>
        <w:t>する際は、そのスレッドの稼働中に割り込みが発生しても問題が起こらないように、スタック領域のサイズに余裕を持たせるなどの配慮が必要になる。</w:t>
      </w:r>
      <w:r>
        <w:rPr>
          <w:rFonts w:hint="eastAsia"/>
        </w:rPr>
        <w:t>これは、ファイバースレッドに対しても同様である。</w:t>
      </w:r>
    </w:p>
    <w:p w14:paraId="36CA95F2" w14:textId="7FF2CD06" w:rsidR="00B70728" w:rsidRDefault="0088568D" w:rsidP="0013745F">
      <w:pPr>
        <w:pStyle w:val="aa"/>
        <w:ind w:left="447" w:firstLine="283"/>
      </w:pPr>
      <w:r>
        <w:t>「どの程度の余裕が必要か</w:t>
      </w:r>
      <w:r w:rsidR="00235E5C">
        <w:rPr>
          <w:rFonts w:hint="eastAsia"/>
        </w:rPr>
        <w:t>？</w:t>
      </w:r>
      <w:r>
        <w:t>」</w:t>
      </w:r>
      <w:r w:rsidR="00235E5C">
        <w:rPr>
          <w:rFonts w:hint="eastAsia"/>
        </w:rPr>
        <w:t>について</w:t>
      </w:r>
      <w:r>
        <w:t>は、「どのような割り込み処理が実装されているか」</w:t>
      </w:r>
      <w:r w:rsidR="00235E5C">
        <w:rPr>
          <w:rFonts w:hint="eastAsia"/>
        </w:rPr>
        <w:t>による</w:t>
      </w:r>
      <w:r>
        <w:t>。</w:t>
      </w:r>
      <w:r w:rsidR="00235E5C">
        <w:rPr>
          <w:rFonts w:hint="eastAsia"/>
        </w:rPr>
        <w:t>どの割り込み処理が起こっても十分なスタック領域の余裕が必要である。</w:t>
      </w:r>
    </w:p>
    <w:p w14:paraId="6561F7F9" w14:textId="72AB48AA" w:rsidR="0088568D" w:rsidRPr="0013745F" w:rsidRDefault="0088568D" w:rsidP="0013745F">
      <w:pPr>
        <w:pStyle w:val="aa"/>
        <w:ind w:left="447" w:firstLine="283"/>
      </w:pPr>
      <w:r>
        <w:t>また、</w:t>
      </w:r>
      <w:r w:rsidR="00235E5C">
        <w:rPr>
          <w:rFonts w:hint="eastAsia"/>
        </w:rPr>
        <w:t>スレッドによっては割り込み禁止処理なども用いる必要がある。</w:t>
      </w:r>
    </w:p>
    <w:p w14:paraId="45722D99" w14:textId="5576DF61" w:rsidR="009B42BA" w:rsidRDefault="009B42BA" w:rsidP="009B42BA">
      <w:pPr>
        <w:pStyle w:val="3"/>
      </w:pPr>
      <w:bookmarkStart w:id="69" w:name="_Toc379553513"/>
      <w:r>
        <w:rPr>
          <w:rFonts w:hint="eastAsia"/>
        </w:rPr>
        <w:t>割り込みハンドラ</w:t>
      </w:r>
      <w:r w:rsidR="00235E5C">
        <w:fldChar w:fldCharType="begin"/>
      </w:r>
      <w:r w:rsidR="00235E5C">
        <w:instrText xml:space="preserve"> XE "</w:instrText>
      </w:r>
      <w:r w:rsidR="00235E5C">
        <w:rPr>
          <w:rFonts w:hint="eastAsia"/>
        </w:rPr>
        <w:instrText>割り込みハンドラ</w:instrText>
      </w:r>
      <w:r w:rsidR="00235E5C">
        <w:instrText>" \y “</w:instrText>
      </w:r>
      <w:r w:rsidR="00235E5C">
        <w:rPr>
          <w:rFonts w:hint="eastAsia"/>
        </w:rPr>
        <w:instrText>わりこみはんどら</w:instrText>
      </w:r>
      <w:r w:rsidR="00235E5C">
        <w:instrText xml:space="preserve">” </w:instrText>
      </w:r>
      <w:r w:rsidR="00235E5C">
        <w:fldChar w:fldCharType="end"/>
      </w:r>
      <w:r>
        <w:rPr>
          <w:rFonts w:hint="eastAsia"/>
        </w:rPr>
        <w:t>／割り込みサブルーチン</w:t>
      </w:r>
      <w:r w:rsidR="00235E5C">
        <w:fldChar w:fldCharType="begin"/>
      </w:r>
      <w:r w:rsidR="00235E5C">
        <w:instrText xml:space="preserve"> XE "</w:instrText>
      </w:r>
      <w:r w:rsidR="00235E5C">
        <w:rPr>
          <w:rFonts w:hint="eastAsia"/>
        </w:rPr>
        <w:instrText>割り込みサブルーチン</w:instrText>
      </w:r>
      <w:r w:rsidR="00235E5C">
        <w:instrText>" \y “</w:instrText>
      </w:r>
      <w:r w:rsidR="00235E5C">
        <w:rPr>
          <w:rFonts w:hint="eastAsia"/>
        </w:rPr>
        <w:instrText>わりこみさぶるーちん</w:instrText>
      </w:r>
      <w:r w:rsidR="00235E5C">
        <w:instrText xml:space="preserve">” </w:instrText>
      </w:r>
      <w:r w:rsidR="00235E5C">
        <w:fldChar w:fldCharType="end"/>
      </w:r>
      <w:r>
        <w:rPr>
          <w:rFonts w:hint="eastAsia"/>
        </w:rPr>
        <w:t>（</w:t>
      </w:r>
      <w:r>
        <w:rPr>
          <w:rFonts w:hint="eastAsia"/>
        </w:rPr>
        <w:t>ISR</w:t>
      </w:r>
      <w:r w:rsidR="00235E5C">
        <w:fldChar w:fldCharType="begin"/>
      </w:r>
      <w:r w:rsidR="00235E5C">
        <w:instrText xml:space="preserve"> XE "</w:instrText>
      </w:r>
      <w:r w:rsidR="00235E5C">
        <w:rPr>
          <w:rFonts w:hint="eastAsia"/>
        </w:rPr>
        <w:instrText>ISR</w:instrText>
      </w:r>
      <w:r w:rsidR="00235E5C">
        <w:instrText>" \y “</w:instrText>
      </w:r>
      <w:r w:rsidR="00235E5C">
        <w:rPr>
          <w:rFonts w:hint="eastAsia"/>
        </w:rPr>
        <w:instrText>ISR</w:instrText>
      </w:r>
      <w:r w:rsidR="00235E5C">
        <w:instrText xml:space="preserve">” </w:instrText>
      </w:r>
      <w:r w:rsidR="00235E5C">
        <w:fldChar w:fldCharType="end"/>
      </w:r>
      <w:r>
        <w:rPr>
          <w:rFonts w:hint="eastAsia"/>
        </w:rPr>
        <w:t>）</w:t>
      </w:r>
      <w:bookmarkEnd w:id="69"/>
    </w:p>
    <w:p w14:paraId="484C31F4" w14:textId="06193D6E" w:rsidR="009B42BA" w:rsidRDefault="009B42BA" w:rsidP="009B42BA">
      <w:pPr>
        <w:pStyle w:val="aa"/>
        <w:ind w:left="447" w:firstLine="283"/>
      </w:pPr>
      <w:r>
        <w:t>割り込みで実行される処理は、「割り込みハンドラ」</w:t>
      </w:r>
      <w:r w:rsidR="00235E5C">
        <w:rPr>
          <w:rFonts w:hint="eastAsia"/>
        </w:rPr>
        <w:t>や</w:t>
      </w:r>
      <w:r w:rsidR="00235E5C">
        <w:t>「割り込みサブルーチン」</w:t>
      </w:r>
      <w:r>
        <w:t>と呼ぶ。</w:t>
      </w:r>
      <w:r w:rsidR="00235E5C">
        <w:rPr>
          <w:rFonts w:hint="eastAsia"/>
        </w:rPr>
        <w:t>割り込みサブルーチンの略語として</w:t>
      </w:r>
      <w:r>
        <w:t>「</w:t>
      </w:r>
      <w:r>
        <w:rPr>
          <w:rFonts w:hint="eastAsia"/>
        </w:rPr>
        <w:t>ISR</w:t>
      </w:r>
      <w:r>
        <w:rPr>
          <w:rFonts w:hint="eastAsia"/>
        </w:rPr>
        <w:t>」（</w:t>
      </w:r>
      <w:r>
        <w:rPr>
          <w:rFonts w:hint="eastAsia"/>
        </w:rPr>
        <w:t>Interrupt Service Routine</w:t>
      </w:r>
      <w:r w:rsidR="00235E5C">
        <w:rPr>
          <w:rFonts w:hint="eastAsia"/>
        </w:rPr>
        <w:t>）とい</w:t>
      </w:r>
      <w:r w:rsidR="00235E5C">
        <w:rPr>
          <w:rFonts w:hint="eastAsia"/>
        </w:rPr>
        <w:lastRenderedPageBreak/>
        <w:t>う用語</w:t>
      </w:r>
      <w:r>
        <w:rPr>
          <w:rFonts w:hint="eastAsia"/>
        </w:rPr>
        <w:t>も</w:t>
      </w:r>
      <w:r w:rsidR="00235E5C">
        <w:rPr>
          <w:rFonts w:hint="eastAsia"/>
        </w:rPr>
        <w:t>よく</w:t>
      </w:r>
      <w:r>
        <w:rPr>
          <w:rFonts w:hint="eastAsia"/>
        </w:rPr>
        <w:t>用いられる。</w:t>
      </w:r>
    </w:p>
    <w:p w14:paraId="654F79E6" w14:textId="60C6293B" w:rsidR="002A0DDB" w:rsidRDefault="00235E5C" w:rsidP="002A0DDB">
      <w:pPr>
        <w:pStyle w:val="aa"/>
        <w:ind w:left="447" w:firstLine="283"/>
      </w:pPr>
      <w:r>
        <w:rPr>
          <w:rFonts w:hint="eastAsia"/>
        </w:rPr>
        <w:t>本書では、</w:t>
      </w:r>
      <w:r w:rsidR="002A0DDB">
        <w:t>以降「割り込みハンドラ」で統一する。</w:t>
      </w:r>
    </w:p>
    <w:p w14:paraId="39015E4F" w14:textId="2D28B7C4" w:rsidR="00F50D7A" w:rsidRDefault="002A0DDB" w:rsidP="002A0DDB">
      <w:pPr>
        <w:pStyle w:val="aa"/>
        <w:spacing w:beforeLines="50" w:before="180"/>
        <w:ind w:left="447" w:firstLine="283"/>
      </w:pPr>
      <w:r>
        <w:rPr>
          <w:rFonts w:hint="eastAsia"/>
        </w:rPr>
        <w:t>O</w:t>
      </w:r>
      <w:r>
        <w:t>S</w:t>
      </w:r>
      <w:r>
        <w:t>に対して、特定の割り込みに対する割り込みハンドラを登録しておくと、その後条件が揃った時に割り込みハンドラが実行されるようになる。</w:t>
      </w:r>
    </w:p>
    <w:p w14:paraId="35C9281C" w14:textId="048BD32C" w:rsidR="009B42BA" w:rsidRDefault="00F50D7A" w:rsidP="002A0DDB">
      <w:pPr>
        <w:pStyle w:val="aa"/>
        <w:spacing w:beforeLines="50" w:before="180"/>
        <w:ind w:left="447" w:firstLine="283"/>
      </w:pPr>
      <w:r>
        <w:t>実際には、「</w:t>
      </w:r>
      <w:r>
        <w:rPr>
          <w:rFonts w:hint="eastAsia"/>
        </w:rPr>
        <w:t>OS</w:t>
      </w:r>
      <w:r>
        <w:rPr>
          <w:rFonts w:hint="eastAsia"/>
        </w:rPr>
        <w:t>に登録を要求する」というより、「割り込みベクタ」と呼ばれるコールバックテーブルに処理のアドレスを登録しておくだけである。</w:t>
      </w:r>
    </w:p>
    <w:p w14:paraId="47715DD9" w14:textId="0F37EC0A" w:rsidR="0088568D" w:rsidRDefault="0088568D" w:rsidP="0088568D">
      <w:pPr>
        <w:pStyle w:val="3"/>
      </w:pPr>
      <w:bookmarkStart w:id="70" w:name="_Toc379553514"/>
      <w:r>
        <w:rPr>
          <w:rFonts w:hint="eastAsia"/>
        </w:rPr>
        <w:t>割り込み</w:t>
      </w:r>
      <w:r w:rsidR="009B42BA">
        <w:rPr>
          <w:rFonts w:hint="eastAsia"/>
        </w:rPr>
        <w:t>ハンドラの</w:t>
      </w:r>
      <w:r>
        <w:rPr>
          <w:rFonts w:hint="eastAsia"/>
        </w:rPr>
        <w:t>処理</w:t>
      </w:r>
      <w:bookmarkEnd w:id="70"/>
    </w:p>
    <w:p w14:paraId="632A28DE" w14:textId="53AD8D95" w:rsidR="0088568D" w:rsidRDefault="00B70728" w:rsidP="0088568D">
      <w:pPr>
        <w:pStyle w:val="aa"/>
        <w:ind w:left="447" w:firstLine="283"/>
      </w:pPr>
      <w:r w:rsidRPr="00B70728">
        <w:rPr>
          <w:rFonts w:hint="eastAsia"/>
          <w:color w:val="FF0000"/>
        </w:rPr>
        <w:t>割り込み</w:t>
      </w:r>
      <w:r w:rsidR="002A0DDB">
        <w:rPr>
          <w:rFonts w:hint="eastAsia"/>
          <w:color w:val="FF0000"/>
        </w:rPr>
        <w:t>ハンドラの</w:t>
      </w:r>
      <w:r w:rsidR="009E2867">
        <w:rPr>
          <w:rFonts w:hint="eastAsia"/>
          <w:color w:val="FF0000"/>
        </w:rPr>
        <w:t>処理</w:t>
      </w:r>
      <w:r w:rsidRPr="00B70728">
        <w:rPr>
          <w:rFonts w:hint="eastAsia"/>
          <w:color w:val="FF0000"/>
        </w:rPr>
        <w:t>は、スレッドセーフではないことに留意しなければならない。</w:t>
      </w:r>
    </w:p>
    <w:p w14:paraId="4CA96FBE" w14:textId="3399B2AB" w:rsidR="00B70728" w:rsidRPr="002A0DDB" w:rsidRDefault="00B70728" w:rsidP="0088568D">
      <w:pPr>
        <w:pStyle w:val="aa"/>
        <w:ind w:left="447" w:firstLine="283"/>
        <w:rPr>
          <w:color w:val="FF0000"/>
        </w:rPr>
      </w:pPr>
      <w:r>
        <w:rPr>
          <w:rFonts w:hint="eastAsia"/>
        </w:rPr>
        <w:t>大きなローカル変数</w:t>
      </w:r>
      <w:r w:rsidR="009E2867">
        <w:rPr>
          <w:rFonts w:hint="eastAsia"/>
        </w:rPr>
        <w:t>の使用</w:t>
      </w:r>
      <w:r>
        <w:rPr>
          <w:rFonts w:hint="eastAsia"/>
        </w:rPr>
        <w:t>やメモリ確保などは行っては</w:t>
      </w:r>
      <w:r w:rsidR="009E2867">
        <w:rPr>
          <w:rFonts w:hint="eastAsia"/>
        </w:rPr>
        <w:t>ならず、</w:t>
      </w:r>
      <w:r>
        <w:rPr>
          <w:rFonts w:hint="eastAsia"/>
        </w:rPr>
        <w:t>printf</w:t>
      </w:r>
      <w:r>
        <w:rPr>
          <w:rFonts w:hint="eastAsia"/>
        </w:rPr>
        <w:t>などの出力も避け、関数呼び出しのような</w:t>
      </w:r>
      <w:r w:rsidR="009E2867">
        <w:rPr>
          <w:rFonts w:hint="eastAsia"/>
        </w:rPr>
        <w:t>ス</w:t>
      </w:r>
      <w:r>
        <w:rPr>
          <w:rFonts w:hint="eastAsia"/>
        </w:rPr>
        <w:t>タックを消費する要素</w:t>
      </w:r>
      <w:r w:rsidR="009E2867">
        <w:rPr>
          <w:rFonts w:hint="eastAsia"/>
        </w:rPr>
        <w:t>もできるだけ</w:t>
      </w:r>
      <w:r>
        <w:rPr>
          <w:rFonts w:hint="eastAsia"/>
        </w:rPr>
        <w:t>排除すべきである。</w:t>
      </w:r>
      <w:r w:rsidR="009E2867">
        <w:rPr>
          <w:rFonts w:hint="eastAsia"/>
        </w:rPr>
        <w:t>また、</w:t>
      </w:r>
      <w:r w:rsidR="009E2867" w:rsidRPr="002A0DDB">
        <w:rPr>
          <w:rFonts w:hint="eastAsia"/>
          <w:color w:val="FF0000"/>
        </w:rPr>
        <w:t>極めて短時間で処理を復帰させる必要がある。</w:t>
      </w:r>
    </w:p>
    <w:p w14:paraId="2A682576" w14:textId="5A8F59DD" w:rsidR="009E2867" w:rsidRDefault="009E2867" w:rsidP="002A0DDB">
      <w:pPr>
        <w:pStyle w:val="aa"/>
        <w:spacing w:beforeLines="50" w:before="180"/>
        <w:ind w:left="447" w:firstLine="283"/>
      </w:pPr>
      <w:r>
        <w:t>割り込み処理</w:t>
      </w:r>
      <w:r w:rsidR="002A0DDB">
        <w:t>は本当に必要に迫られたときにだけ使用し、</w:t>
      </w:r>
      <w:r>
        <w:t>どうしても使う場合は、「フラグを立ててタイミングを通知するだけ」にとどめ、他のスレッドが（若干遅延するが）そのフラグを見て処理を行うといった設計に</w:t>
      </w:r>
      <w:r w:rsidR="002A0DDB">
        <w:t>したほうがよい</w:t>
      </w:r>
      <w:r>
        <w:t>。</w:t>
      </w:r>
    </w:p>
    <w:p w14:paraId="0B761408" w14:textId="477CD39F" w:rsidR="009E2867" w:rsidRDefault="002A0DDB" w:rsidP="0088568D">
      <w:pPr>
        <w:pStyle w:val="aa"/>
        <w:ind w:left="447" w:firstLine="283"/>
      </w:pPr>
      <w:r>
        <w:t>画面</w:t>
      </w:r>
      <w:r w:rsidR="009E2867">
        <w:t>フリップのような</w:t>
      </w:r>
      <w:r>
        <w:t>、</w:t>
      </w:r>
      <w:r w:rsidR="009E2867">
        <w:t>タイミングが重要な処理はそのまま割り込み処理内で実行する。</w:t>
      </w:r>
    </w:p>
    <w:p w14:paraId="0330E3A1" w14:textId="267E3BAF" w:rsidR="00F50D7A" w:rsidRPr="009E2867" w:rsidRDefault="00F50D7A" w:rsidP="00F50D7A">
      <w:pPr>
        <w:pStyle w:val="aa"/>
        <w:spacing w:beforeLines="50" w:before="180"/>
        <w:ind w:left="447" w:firstLine="283"/>
      </w:pPr>
      <w:r>
        <w:t>なお、割り込み処理中に同じ割り込みの条件が揃っても、割り込みは発生せずに無視される。</w:t>
      </w:r>
    </w:p>
    <w:p w14:paraId="08CFAAC3" w14:textId="1C92C4D4" w:rsidR="00F64EDB" w:rsidRDefault="00F64EDB" w:rsidP="00F64EDB">
      <w:pPr>
        <w:pStyle w:val="3"/>
      </w:pPr>
      <w:bookmarkStart w:id="71" w:name="_Toc379553515"/>
      <w:r>
        <w:rPr>
          <w:rFonts w:hint="eastAsia"/>
        </w:rPr>
        <w:t>ハードウェア割り込み</w:t>
      </w:r>
      <w:r w:rsidR="00025268">
        <w:fldChar w:fldCharType="begin"/>
      </w:r>
      <w:r w:rsidR="00025268">
        <w:instrText xml:space="preserve"> XE "</w:instrText>
      </w:r>
      <w:r w:rsidR="00025268">
        <w:rPr>
          <w:rFonts w:hint="eastAsia"/>
        </w:rPr>
        <w:instrText>割り込み</w:instrText>
      </w:r>
      <w:r w:rsidR="00025268">
        <w:rPr>
          <w:rFonts w:hint="eastAsia"/>
        </w:rPr>
        <w:instrText>:</w:instrText>
      </w:r>
      <w:r w:rsidR="00025268">
        <w:rPr>
          <w:rFonts w:hint="eastAsia"/>
        </w:rPr>
        <w:instrText>ハードウェア割り込み</w:instrText>
      </w:r>
      <w:r w:rsidR="00025268">
        <w:instrText>" \y “</w:instrText>
      </w:r>
      <w:r w:rsidR="00025268">
        <w:rPr>
          <w:rFonts w:hint="eastAsia"/>
        </w:rPr>
        <w:instrText>わりこみ</w:instrText>
      </w:r>
      <w:r w:rsidR="00025268">
        <w:rPr>
          <w:rFonts w:hint="eastAsia"/>
        </w:rPr>
        <w:instrText>:</w:instrText>
      </w:r>
      <w:r w:rsidR="00025268">
        <w:rPr>
          <w:rFonts w:hint="eastAsia"/>
        </w:rPr>
        <w:instrText>はーどうぇあわりこみ</w:instrText>
      </w:r>
      <w:r w:rsidR="00025268">
        <w:instrText xml:space="preserve">” </w:instrText>
      </w:r>
      <w:r w:rsidR="00025268">
        <w:fldChar w:fldCharType="end"/>
      </w:r>
      <w:r>
        <w:rPr>
          <w:rFonts w:hint="eastAsia"/>
        </w:rPr>
        <w:t>とソフトウェア割り込み</w:t>
      </w:r>
      <w:r w:rsidR="00025268">
        <w:fldChar w:fldCharType="begin"/>
      </w:r>
      <w:r w:rsidR="00025268">
        <w:instrText xml:space="preserve"> XE "</w:instrText>
      </w:r>
      <w:r w:rsidR="00025268">
        <w:rPr>
          <w:rFonts w:hint="eastAsia"/>
        </w:rPr>
        <w:instrText>割り込み</w:instrText>
      </w:r>
      <w:r w:rsidR="00025268">
        <w:rPr>
          <w:rFonts w:hint="eastAsia"/>
        </w:rPr>
        <w:instrText>:</w:instrText>
      </w:r>
      <w:r w:rsidR="00025268">
        <w:rPr>
          <w:rFonts w:hint="eastAsia"/>
        </w:rPr>
        <w:instrText>ソフトウェア割り込み</w:instrText>
      </w:r>
      <w:r w:rsidR="00025268">
        <w:instrText>" \y “</w:instrText>
      </w:r>
      <w:r w:rsidR="00025268">
        <w:rPr>
          <w:rFonts w:hint="eastAsia"/>
        </w:rPr>
        <w:instrText>わりこみ</w:instrText>
      </w:r>
      <w:r w:rsidR="00025268">
        <w:rPr>
          <w:rFonts w:hint="eastAsia"/>
        </w:rPr>
        <w:instrText>:</w:instrText>
      </w:r>
      <w:r w:rsidR="00025268">
        <w:rPr>
          <w:rFonts w:hint="eastAsia"/>
        </w:rPr>
        <w:instrText>そふとうぇあわりこみ</w:instrText>
      </w:r>
      <w:r w:rsidR="00025268">
        <w:instrText xml:space="preserve">” </w:instrText>
      </w:r>
      <w:r w:rsidR="00025268">
        <w:fldChar w:fldCharType="end"/>
      </w:r>
      <w:r w:rsidR="00235E5C">
        <w:rPr>
          <w:rFonts w:hint="eastAsia"/>
        </w:rPr>
        <w:t>／</w:t>
      </w:r>
      <w:r w:rsidR="00AE3180">
        <w:rPr>
          <w:rFonts w:hint="eastAsia"/>
        </w:rPr>
        <w:t>イベントコールバック</w:t>
      </w:r>
      <w:bookmarkEnd w:id="71"/>
      <w:r w:rsidR="00025268">
        <w:fldChar w:fldCharType="begin"/>
      </w:r>
      <w:r w:rsidR="00025268">
        <w:instrText xml:space="preserve"> XE "</w:instrText>
      </w:r>
      <w:r w:rsidR="00025268">
        <w:rPr>
          <w:rFonts w:hint="eastAsia"/>
        </w:rPr>
        <w:instrText>イベントコールバック</w:instrText>
      </w:r>
      <w:r w:rsidR="00025268">
        <w:instrText>" \y “</w:instrText>
      </w:r>
      <w:r w:rsidR="00025268">
        <w:rPr>
          <w:rFonts w:hint="eastAsia"/>
        </w:rPr>
        <w:instrText>いべんとこーるばっく</w:instrText>
      </w:r>
      <w:r w:rsidR="00025268">
        <w:instrText xml:space="preserve">” </w:instrText>
      </w:r>
      <w:r w:rsidR="00025268">
        <w:fldChar w:fldCharType="end"/>
      </w:r>
    </w:p>
    <w:p w14:paraId="41B6C472" w14:textId="3DB05613" w:rsidR="00F64EDB" w:rsidRDefault="00290C1D" w:rsidP="00F64EDB">
      <w:pPr>
        <w:pStyle w:val="aa"/>
        <w:ind w:left="447" w:firstLine="283"/>
      </w:pPr>
      <w:r>
        <w:rPr>
          <w:rFonts w:hint="eastAsia"/>
        </w:rPr>
        <w:t>ここまで、割り込み処理に対する厳しい制約を示したが、基本的には「ハードウェア割り込み」と呼ばれる割り込み</w:t>
      </w:r>
      <w:r w:rsidR="00F50D7A">
        <w:rPr>
          <w:rFonts w:hint="eastAsia"/>
        </w:rPr>
        <w:t>のことを示している。ハードウェア割り込みは、</w:t>
      </w:r>
      <w:r>
        <w:rPr>
          <w:rFonts w:hint="eastAsia"/>
        </w:rPr>
        <w:t>特に神経質に扱う必要が</w:t>
      </w:r>
      <w:r w:rsidR="00F50D7A">
        <w:rPr>
          <w:rFonts w:hint="eastAsia"/>
        </w:rPr>
        <w:t>ある</w:t>
      </w:r>
      <w:r>
        <w:rPr>
          <w:rFonts w:hint="eastAsia"/>
        </w:rPr>
        <w:t>。</w:t>
      </w:r>
    </w:p>
    <w:p w14:paraId="1D92C42A" w14:textId="253C5A7C" w:rsidR="00290C1D" w:rsidRDefault="00290C1D" w:rsidP="00290C1D">
      <w:pPr>
        <w:pStyle w:val="aa"/>
        <w:spacing w:beforeLines="50" w:before="180"/>
        <w:ind w:left="447" w:firstLine="283"/>
      </w:pPr>
      <w:r>
        <w:t>ハードウェア割り込みに対して「ソフトウェア割り込み」（</w:t>
      </w:r>
      <w:r>
        <w:rPr>
          <w:rFonts w:hint="eastAsia"/>
        </w:rPr>
        <w:t xml:space="preserve">SWI = </w:t>
      </w:r>
      <w:r w:rsidR="004D6DAB">
        <w:t>S</w:t>
      </w:r>
      <w:r>
        <w:rPr>
          <w:rFonts w:hint="eastAsia"/>
        </w:rPr>
        <w:t>oftWare Interrupt</w:t>
      </w:r>
      <w:r w:rsidR="004D6DAB">
        <w:fldChar w:fldCharType="begin"/>
      </w:r>
      <w:r w:rsidR="004D6DAB">
        <w:instrText xml:space="preserve"> XE "</w:instrText>
      </w:r>
      <w:r w:rsidR="004D6DAB">
        <w:rPr>
          <w:rFonts w:hint="eastAsia"/>
        </w:rPr>
        <w:instrText>割り込み</w:instrText>
      </w:r>
      <w:r w:rsidR="00025268">
        <w:rPr>
          <w:rFonts w:hint="eastAsia"/>
        </w:rPr>
        <w:instrText>:</w:instrText>
      </w:r>
      <w:r w:rsidR="004D6DAB">
        <w:rPr>
          <w:rFonts w:hint="eastAsia"/>
        </w:rPr>
        <w:instrText>SWI</w:instrText>
      </w:r>
      <w:r w:rsidR="004D6DAB">
        <w:instrText>" \y “</w:instrText>
      </w:r>
      <w:r w:rsidR="004D6DAB">
        <w:rPr>
          <w:rFonts w:hint="eastAsia"/>
        </w:rPr>
        <w:instrText>わりこみ</w:instrText>
      </w:r>
      <w:r w:rsidR="00025268">
        <w:rPr>
          <w:rFonts w:hint="eastAsia"/>
        </w:rPr>
        <w:instrText>:</w:instrText>
      </w:r>
      <w:r w:rsidR="004D6DAB">
        <w:rPr>
          <w:rFonts w:hint="eastAsia"/>
        </w:rPr>
        <w:instrText>SWI</w:instrText>
      </w:r>
      <w:r w:rsidR="004D6DAB">
        <w:instrText xml:space="preserve">” </w:instrText>
      </w:r>
      <w:r w:rsidR="004D6DAB">
        <w:fldChar w:fldCharType="end"/>
      </w:r>
      <w:r>
        <w:t>）というものもある。</w:t>
      </w:r>
    </w:p>
    <w:p w14:paraId="3E8BA12A" w14:textId="4372EAA1" w:rsidR="00290C1D" w:rsidRDefault="00290C1D" w:rsidP="00290C1D">
      <w:pPr>
        <w:pStyle w:val="aa"/>
        <w:spacing w:beforeLines="50" w:before="180"/>
        <w:ind w:left="447" w:firstLine="283"/>
      </w:pPr>
      <w:r>
        <w:t>ソフトウェア割り込みは基本的にプロセスで保護されるため、安全性が高い。「例外」の発生や「ブレークポイント」</w:t>
      </w:r>
      <w:r w:rsidR="00683E27">
        <w:t>、</w:t>
      </w:r>
      <w:r w:rsidR="004D6DAB">
        <w:rPr>
          <w:rFonts w:hint="eastAsia"/>
        </w:rPr>
        <w:t>［</w:t>
      </w:r>
      <w:r w:rsidR="004D6DAB">
        <w:rPr>
          <w:rFonts w:hint="eastAsia"/>
        </w:rPr>
        <w:t>Ctrl</w:t>
      </w:r>
      <w:r w:rsidR="004D6DAB">
        <w:rPr>
          <w:rFonts w:hint="eastAsia"/>
        </w:rPr>
        <w:t>］＋［</w:t>
      </w:r>
      <w:r w:rsidR="004D6DAB">
        <w:rPr>
          <w:rFonts w:hint="eastAsia"/>
        </w:rPr>
        <w:t>C</w:t>
      </w:r>
      <w:r w:rsidR="004D6DAB">
        <w:rPr>
          <w:rFonts w:hint="eastAsia"/>
        </w:rPr>
        <w:t>］キーで</w:t>
      </w:r>
      <w:r w:rsidR="00683E27">
        <w:t>プロセスに</w:t>
      </w:r>
      <w:r w:rsidR="004D6DAB">
        <w:rPr>
          <w:rFonts w:hint="eastAsia"/>
        </w:rPr>
        <w:t>終了</w:t>
      </w:r>
      <w:r w:rsidR="00683E27">
        <w:t>命令</w:t>
      </w:r>
      <w:r w:rsidR="004D6DAB">
        <w:rPr>
          <w:rFonts w:hint="eastAsia"/>
        </w:rPr>
        <w:t>を出すの</w:t>
      </w:r>
      <w:r w:rsidR="00683E27">
        <w:t>もソフトウェア割り込みである。</w:t>
      </w:r>
    </w:p>
    <w:p w14:paraId="124BE776" w14:textId="7C0D12AF" w:rsidR="004D6DAB" w:rsidRDefault="00AE3180" w:rsidP="00AE3180">
      <w:pPr>
        <w:pStyle w:val="aa"/>
        <w:spacing w:beforeLines="50" w:before="180"/>
        <w:ind w:left="447" w:firstLine="283"/>
      </w:pPr>
      <w:r>
        <w:t>なお、</w:t>
      </w:r>
      <w:r>
        <w:rPr>
          <w:rFonts w:hint="eastAsia"/>
        </w:rPr>
        <w:t>VB</w:t>
      </w:r>
      <w:r>
        <w:rPr>
          <w:rFonts w:hint="eastAsia"/>
        </w:rPr>
        <w:t>や</w:t>
      </w:r>
      <w:r>
        <w:rPr>
          <w:rFonts w:hint="eastAsia"/>
        </w:rPr>
        <w:t>C#</w:t>
      </w:r>
      <w:r>
        <w:rPr>
          <w:rFonts w:hint="eastAsia"/>
        </w:rPr>
        <w:t>、</w:t>
      </w:r>
      <w:r>
        <w:rPr>
          <w:rFonts w:hint="eastAsia"/>
        </w:rPr>
        <w:t>MFC</w:t>
      </w:r>
      <w:r>
        <w:rPr>
          <w:rFonts w:hint="eastAsia"/>
        </w:rPr>
        <w:t>など、</w:t>
      </w:r>
      <w:r>
        <w:t>多くの</w:t>
      </w:r>
      <w:r>
        <w:rPr>
          <w:rFonts w:hint="eastAsia"/>
        </w:rPr>
        <w:t>開発ツールでは、ボタンクリックやキー入力</w:t>
      </w:r>
      <w:r>
        <w:rPr>
          <w:rFonts w:hint="eastAsia"/>
        </w:rPr>
        <w:lastRenderedPageBreak/>
        <w:t>などに応じた</w:t>
      </w:r>
      <w:r w:rsidR="004D6DAB">
        <w:rPr>
          <w:rFonts w:hint="eastAsia"/>
        </w:rPr>
        <w:t>「</w:t>
      </w:r>
      <w:r>
        <w:rPr>
          <w:rFonts w:hint="eastAsia"/>
        </w:rPr>
        <w:t>イベントコールバック</w:t>
      </w:r>
      <w:r w:rsidR="004D6DAB">
        <w:rPr>
          <w:rFonts w:hint="eastAsia"/>
        </w:rPr>
        <w:t>」</w:t>
      </w:r>
      <w:r>
        <w:rPr>
          <w:rFonts w:hint="eastAsia"/>
        </w:rPr>
        <w:t>を定義できる。</w:t>
      </w:r>
    </w:p>
    <w:p w14:paraId="3DF76B5F" w14:textId="04FB5643" w:rsidR="00AE3180" w:rsidRDefault="00AE3180" w:rsidP="004D6DAB">
      <w:pPr>
        <w:pStyle w:val="aa"/>
        <w:ind w:left="447" w:firstLine="283"/>
      </w:pPr>
      <w:r>
        <w:rPr>
          <w:rFonts w:hint="eastAsia"/>
        </w:rPr>
        <w:t>これも割り込みの一種のようなものであるが、基本的に各アプリケーションで制御され、特にコンテキストの切り替えを行うこともなく、逐次処理される。</w:t>
      </w:r>
    </w:p>
    <w:p w14:paraId="00BC38BC" w14:textId="17A4FA6E" w:rsidR="00AE3180" w:rsidRDefault="00AE3180" w:rsidP="00AE3180">
      <w:pPr>
        <w:pStyle w:val="3"/>
      </w:pPr>
      <w:bookmarkStart w:id="72" w:name="_Toc379553516"/>
      <w:r>
        <w:rPr>
          <w:rFonts w:hint="eastAsia"/>
        </w:rPr>
        <w:t>シグナル</w:t>
      </w:r>
      <w:bookmarkEnd w:id="72"/>
      <w:r w:rsidR="004D6DAB">
        <w:fldChar w:fldCharType="begin"/>
      </w:r>
      <w:r w:rsidR="004D6DAB">
        <w:instrText xml:space="preserve"> XE "</w:instrText>
      </w:r>
      <w:r w:rsidR="004D6DAB">
        <w:rPr>
          <w:rFonts w:hint="eastAsia"/>
        </w:rPr>
        <w:instrText>割り込み</w:instrText>
      </w:r>
      <w:r w:rsidR="004D6DAB">
        <w:rPr>
          <w:rFonts w:hint="eastAsia"/>
        </w:rPr>
        <w:instrText>:</w:instrText>
      </w:r>
      <w:r w:rsidR="004D6DAB">
        <w:rPr>
          <w:rFonts w:hint="eastAsia"/>
        </w:rPr>
        <w:instrText>シグナル</w:instrText>
      </w:r>
      <w:r w:rsidR="004D6DAB">
        <w:instrText>" \y “</w:instrText>
      </w:r>
      <w:r w:rsidR="004D6DAB">
        <w:rPr>
          <w:rFonts w:hint="eastAsia"/>
        </w:rPr>
        <w:instrText>わりこみ</w:instrText>
      </w:r>
      <w:r w:rsidR="004D6DAB">
        <w:rPr>
          <w:rFonts w:hint="eastAsia"/>
        </w:rPr>
        <w:instrText>:</w:instrText>
      </w:r>
      <w:r w:rsidR="004D6DAB">
        <w:rPr>
          <w:rFonts w:hint="eastAsia"/>
        </w:rPr>
        <w:instrText>しぐなる</w:instrText>
      </w:r>
      <w:r w:rsidR="004D6DAB">
        <w:instrText xml:space="preserve">” </w:instrText>
      </w:r>
      <w:r w:rsidR="004D6DAB">
        <w:fldChar w:fldCharType="end"/>
      </w:r>
    </w:p>
    <w:p w14:paraId="4832D7EA" w14:textId="26373607" w:rsidR="00AE3180" w:rsidRDefault="00AE3180" w:rsidP="00AE3180">
      <w:pPr>
        <w:pStyle w:val="aa"/>
        <w:ind w:left="447" w:firstLine="283"/>
      </w:pPr>
      <w:r>
        <w:rPr>
          <w:rFonts w:hint="eastAsia"/>
        </w:rPr>
        <w:t>OS</w:t>
      </w:r>
      <w:r>
        <w:rPr>
          <w:rFonts w:hint="eastAsia"/>
        </w:rPr>
        <w:t>が用意するプロセス管理のためのソフトウェア割り込みが「シグナル」である。</w:t>
      </w:r>
    </w:p>
    <w:p w14:paraId="21E1F754" w14:textId="236751DC" w:rsidR="009D1135" w:rsidRDefault="009D1135" w:rsidP="00AE3180">
      <w:pPr>
        <w:pStyle w:val="aa"/>
        <w:ind w:left="447" w:firstLine="283"/>
      </w:pPr>
      <w:r>
        <w:rPr>
          <w:rFonts w:hint="eastAsia"/>
        </w:rPr>
        <w:t>U</w:t>
      </w:r>
      <w:r>
        <w:t>nix</w:t>
      </w:r>
      <w:r>
        <w:t>系</w:t>
      </w:r>
      <w:r>
        <w:rPr>
          <w:rFonts w:hint="eastAsia"/>
        </w:rPr>
        <w:t>OS</w:t>
      </w:r>
      <w:r>
        <w:rPr>
          <w:rFonts w:hint="eastAsia"/>
        </w:rPr>
        <w:t>に搭載されている仕組みである。</w:t>
      </w:r>
      <w:r w:rsidR="004D6DAB">
        <w:rPr>
          <w:rFonts w:hint="eastAsia"/>
        </w:rPr>
        <w:t>シグナルについてはサンプルプログラムを含めたもう少し詳しい説明を後述する。</w:t>
      </w:r>
    </w:p>
    <w:p w14:paraId="0E15FFD8" w14:textId="19F34C0A" w:rsidR="00921BDB" w:rsidRPr="00AE3180" w:rsidRDefault="004D6DAB" w:rsidP="005B50C3">
      <w:pPr>
        <w:pStyle w:val="aa"/>
        <w:spacing w:beforeLines="50" w:before="180"/>
        <w:ind w:left="447" w:firstLine="283"/>
      </w:pPr>
      <w:r>
        <w:rPr>
          <w:rFonts w:hint="eastAsia"/>
        </w:rPr>
        <w:t>なお、</w:t>
      </w:r>
      <w:r w:rsidR="00921BDB">
        <w:rPr>
          <w:rFonts w:hint="eastAsia"/>
        </w:rPr>
        <w:t>Windows</w:t>
      </w:r>
      <w:r w:rsidR="00921BDB">
        <w:rPr>
          <w:rFonts w:hint="eastAsia"/>
        </w:rPr>
        <w:t>では、シグナル</w:t>
      </w:r>
      <w:r>
        <w:rPr>
          <w:rFonts w:hint="eastAsia"/>
        </w:rPr>
        <w:t>のように、</w:t>
      </w:r>
      <w:r w:rsidR="00921BDB">
        <w:rPr>
          <w:rFonts w:hint="eastAsia"/>
        </w:rPr>
        <w:t>プロセスの外から何らかの要求を行う際は、ウインドウメッセージを用いる。</w:t>
      </w:r>
    </w:p>
    <w:p w14:paraId="21D69FA2" w14:textId="6F17015D" w:rsidR="00F64EDB" w:rsidRDefault="00AE3180" w:rsidP="00F64EDB">
      <w:pPr>
        <w:pStyle w:val="3"/>
      </w:pPr>
      <w:bookmarkStart w:id="73" w:name="_Toc379553517"/>
      <w:r>
        <w:rPr>
          <w:rFonts w:hint="eastAsia"/>
        </w:rPr>
        <w:t>タイマー</w:t>
      </w:r>
      <w:r w:rsidR="00F64EDB">
        <w:rPr>
          <w:rFonts w:hint="eastAsia"/>
        </w:rPr>
        <w:t>割り込み</w:t>
      </w:r>
      <w:bookmarkEnd w:id="73"/>
      <w:r w:rsidR="004D6DAB">
        <w:fldChar w:fldCharType="begin"/>
      </w:r>
      <w:r w:rsidR="004D6DAB">
        <w:instrText xml:space="preserve"> XE "</w:instrText>
      </w:r>
      <w:r w:rsidR="004D6DAB">
        <w:rPr>
          <w:rFonts w:hint="eastAsia"/>
        </w:rPr>
        <w:instrText>割り込み</w:instrText>
      </w:r>
      <w:r w:rsidR="004D6DAB">
        <w:rPr>
          <w:rFonts w:hint="eastAsia"/>
        </w:rPr>
        <w:instrText>:</w:instrText>
      </w:r>
      <w:r w:rsidR="00772B0E">
        <w:rPr>
          <w:rFonts w:hint="eastAsia"/>
        </w:rPr>
        <w:instrText>タイマー割り込み</w:instrText>
      </w:r>
      <w:r w:rsidR="004D6DAB">
        <w:instrText>" \y “</w:instrText>
      </w:r>
      <w:r w:rsidR="004D6DAB">
        <w:rPr>
          <w:rFonts w:hint="eastAsia"/>
        </w:rPr>
        <w:instrText>わりこみ</w:instrText>
      </w:r>
      <w:r w:rsidR="004D6DAB">
        <w:rPr>
          <w:rFonts w:hint="eastAsia"/>
        </w:rPr>
        <w:instrText>:</w:instrText>
      </w:r>
      <w:r w:rsidR="004D6DAB">
        <w:rPr>
          <w:rFonts w:hint="eastAsia"/>
        </w:rPr>
        <w:instrText>たいまーわりこみ</w:instrText>
      </w:r>
      <w:r w:rsidR="004D6DAB">
        <w:instrText xml:space="preserve">” </w:instrText>
      </w:r>
      <w:r w:rsidR="004D6DAB">
        <w:fldChar w:fldCharType="end"/>
      </w:r>
    </w:p>
    <w:p w14:paraId="3F3CA683" w14:textId="6D415DE7" w:rsidR="00F64EDB" w:rsidRDefault="00AE3180" w:rsidP="00F64EDB">
      <w:pPr>
        <w:pStyle w:val="aa"/>
        <w:ind w:left="447" w:firstLine="283"/>
      </w:pPr>
      <w:r>
        <w:t>タイマー割り込みは一定時間ごとにイベントハンドラを呼び出す割り込みである。</w:t>
      </w:r>
    </w:p>
    <w:p w14:paraId="17F88841" w14:textId="77777777" w:rsidR="005B50C3" w:rsidRDefault="00AE3180" w:rsidP="00F64EDB">
      <w:pPr>
        <w:pStyle w:val="aa"/>
        <w:ind w:left="447" w:firstLine="283"/>
      </w:pPr>
      <w:r>
        <w:rPr>
          <w:rFonts w:hint="eastAsia"/>
        </w:rPr>
        <w:t>OS</w:t>
      </w:r>
      <w:r>
        <w:rPr>
          <w:rFonts w:hint="eastAsia"/>
        </w:rPr>
        <w:t>は</w:t>
      </w:r>
      <w:r w:rsidR="005B50C3">
        <w:rPr>
          <w:rFonts w:hint="eastAsia"/>
        </w:rPr>
        <w:t>ハードウェアタイマー割り込みを使うことで、</w:t>
      </w:r>
      <w:r>
        <w:rPr>
          <w:rFonts w:hint="eastAsia"/>
        </w:rPr>
        <w:t>タスクの</w:t>
      </w:r>
      <w:r w:rsidR="005B50C3">
        <w:rPr>
          <w:rFonts w:hint="eastAsia"/>
        </w:rPr>
        <w:t>タイムスライスを実現している。</w:t>
      </w:r>
    </w:p>
    <w:p w14:paraId="238FB04F" w14:textId="0089CCD4" w:rsidR="00C00EB5" w:rsidRDefault="00C00EB5" w:rsidP="005B50C3">
      <w:pPr>
        <w:pStyle w:val="aa"/>
        <w:spacing w:beforeLines="50" w:before="180"/>
        <w:ind w:left="447" w:firstLine="283"/>
      </w:pPr>
      <w:r>
        <w:t>Unix</w:t>
      </w:r>
      <w:r>
        <w:t>系</w:t>
      </w:r>
      <w:r>
        <w:t>OS</w:t>
      </w:r>
      <w:r>
        <w:t>では、一定間隔で「アラーム」というシグナルを発行するタイマー割り込みを用意している。</w:t>
      </w:r>
    </w:p>
    <w:p w14:paraId="7522C060" w14:textId="4FC4DBB2" w:rsidR="00AE3180" w:rsidRDefault="005B50C3" w:rsidP="005B50C3">
      <w:pPr>
        <w:pStyle w:val="aa"/>
        <w:spacing w:beforeLines="50" w:before="180"/>
        <w:ind w:left="447" w:firstLine="283"/>
      </w:pPr>
      <w:r>
        <w:rPr>
          <w:rFonts w:hint="eastAsia"/>
        </w:rPr>
        <w:t>また、多くの開発ツールでは、イベントコールバックの形でソフトウェアタイマー割り込みに対応している。</w:t>
      </w:r>
    </w:p>
    <w:p w14:paraId="0C2AD73C" w14:textId="7132041F" w:rsidR="00F64EDB" w:rsidRDefault="00F64EDB" w:rsidP="00F64EDB">
      <w:pPr>
        <w:pStyle w:val="3"/>
      </w:pPr>
      <w:bookmarkStart w:id="74" w:name="_Toc379553518"/>
      <w:r>
        <w:rPr>
          <w:rFonts w:hint="eastAsia"/>
        </w:rPr>
        <w:t>システムコール</w:t>
      </w:r>
      <w:bookmarkEnd w:id="74"/>
    </w:p>
    <w:p w14:paraId="5ECF010C" w14:textId="7C39F366" w:rsidR="00A97305" w:rsidRDefault="00921BDB" w:rsidP="00F64EDB">
      <w:pPr>
        <w:pStyle w:val="aa"/>
        <w:ind w:left="447" w:firstLine="283"/>
      </w:pPr>
      <w:r>
        <w:rPr>
          <w:rFonts w:hint="eastAsia"/>
        </w:rPr>
        <w:t>「シグナル」の</w:t>
      </w:r>
      <w:r w:rsidR="00A97305">
        <w:rPr>
          <w:rFonts w:hint="eastAsia"/>
        </w:rPr>
        <w:t>ような</w:t>
      </w:r>
      <w:r>
        <w:rPr>
          <w:rFonts w:hint="eastAsia"/>
        </w:rPr>
        <w:t>ソフトウェア割り込みは</w:t>
      </w:r>
      <w:r>
        <w:rPr>
          <w:rFonts w:hint="eastAsia"/>
        </w:rPr>
        <w:t>OS</w:t>
      </w:r>
      <w:r w:rsidR="004D6DAB">
        <w:rPr>
          <w:rFonts w:hint="eastAsia"/>
        </w:rPr>
        <w:t>が管理しているため、イベントハンドラの登録には</w:t>
      </w:r>
      <w:r w:rsidR="009A7D61">
        <w:rPr>
          <w:rFonts w:hint="eastAsia"/>
        </w:rPr>
        <w:t>、前述の「</w:t>
      </w:r>
      <w:r w:rsidR="004D6DAB">
        <w:rPr>
          <w:rFonts w:hint="eastAsia"/>
        </w:rPr>
        <w:t>システムコール</w:t>
      </w:r>
      <w:r w:rsidR="009A7D61">
        <w:fldChar w:fldCharType="begin"/>
      </w:r>
      <w:r w:rsidR="009A7D61">
        <w:instrText xml:space="preserve"> XE "</w:instrText>
      </w:r>
      <w:r w:rsidR="009A7D61">
        <w:rPr>
          <w:rFonts w:hint="eastAsia"/>
        </w:rPr>
        <w:instrText>システムコール</w:instrText>
      </w:r>
      <w:r w:rsidR="009A7D61">
        <w:instrText>" \y “</w:instrText>
      </w:r>
      <w:r w:rsidR="009A7D61">
        <w:rPr>
          <w:rFonts w:hint="eastAsia"/>
        </w:rPr>
        <w:instrText>しすてむこーる</w:instrText>
      </w:r>
      <w:r w:rsidR="009A7D61">
        <w:instrText xml:space="preserve">” </w:instrText>
      </w:r>
      <w:r w:rsidR="009A7D61">
        <w:fldChar w:fldCharType="end"/>
      </w:r>
      <w:r w:rsidR="009A7D61">
        <w:rPr>
          <w:rFonts w:hint="eastAsia"/>
        </w:rPr>
        <w:t>」</w:t>
      </w:r>
      <w:r w:rsidR="004D6DAB">
        <w:rPr>
          <w:rFonts w:hint="eastAsia"/>
        </w:rPr>
        <w:t>を用いる。</w:t>
      </w:r>
    </w:p>
    <w:p w14:paraId="49B92A98" w14:textId="4F8758E0" w:rsidR="003F1DF2" w:rsidRDefault="003F1DF2" w:rsidP="003F1DF2">
      <w:pPr>
        <w:pStyle w:val="1"/>
      </w:pPr>
      <w:bookmarkStart w:id="75" w:name="_Toc379553519"/>
      <w:r>
        <w:rPr>
          <w:rFonts w:hint="eastAsia"/>
        </w:rPr>
        <w:t>マルチスレッドで起こ</w:t>
      </w:r>
      <w:r w:rsidR="00394B92">
        <w:rPr>
          <w:rFonts w:hint="eastAsia"/>
        </w:rPr>
        <w:t>り得る</w:t>
      </w:r>
      <w:r>
        <w:rPr>
          <w:rFonts w:hint="eastAsia"/>
        </w:rPr>
        <w:t>問題①</w:t>
      </w:r>
      <w:bookmarkEnd w:id="75"/>
    </w:p>
    <w:p w14:paraId="69AE420D" w14:textId="33543DE9" w:rsidR="002D197F" w:rsidRPr="004E7CC8" w:rsidRDefault="002D197F" w:rsidP="002D197F">
      <w:pPr>
        <w:pStyle w:val="a8"/>
        <w:ind w:firstLine="283"/>
        <w:rPr>
          <w:color w:val="FF0000"/>
        </w:rPr>
      </w:pPr>
      <w:r w:rsidRPr="004E7CC8">
        <w:rPr>
          <w:color w:val="FF0000"/>
        </w:rPr>
        <w:t>マルチスレッドプログラミングは難しい。</w:t>
      </w:r>
    </w:p>
    <w:p w14:paraId="41D7F354" w14:textId="0FECCEA4" w:rsidR="002D197F" w:rsidRDefault="002D197F" w:rsidP="002D197F">
      <w:pPr>
        <w:pStyle w:val="a8"/>
        <w:ind w:firstLine="283"/>
      </w:pPr>
      <w:r>
        <w:t>安易な制御では結果が破損し、結果を保護しようとすればパフォーマンスが劣化する。</w:t>
      </w:r>
    </w:p>
    <w:p w14:paraId="0AC01351" w14:textId="3F865195" w:rsidR="002D197F" w:rsidRDefault="002D197F" w:rsidP="002D197F">
      <w:pPr>
        <w:pStyle w:val="a8"/>
        <w:spacing w:beforeLines="50" w:before="180"/>
        <w:ind w:firstLine="283"/>
      </w:pPr>
      <w:r>
        <w:t>スレッドを作ること自体はとても簡単ではあるが、各スレッドが情報をどのように保護し、共有し、かつ、最大限のパフォーマンスを引き出すか、という点を適切に設計するのは難しい。</w:t>
      </w:r>
    </w:p>
    <w:p w14:paraId="1EF4A995" w14:textId="0F1A51B7" w:rsidR="002D197F" w:rsidRPr="002D197F" w:rsidRDefault="002D197F" w:rsidP="002D197F">
      <w:pPr>
        <w:pStyle w:val="a8"/>
        <w:spacing w:beforeLines="50" w:before="180"/>
        <w:ind w:firstLine="283"/>
      </w:pPr>
      <w:r>
        <w:lastRenderedPageBreak/>
        <w:t>以降、マルチスレッドプログラミングで実際に起こりえる問題とその対策を説明していく。</w:t>
      </w:r>
    </w:p>
    <w:p w14:paraId="5FA3E801" w14:textId="034D41AC" w:rsidR="003F1DF2" w:rsidRDefault="0087747D" w:rsidP="00C72090">
      <w:pPr>
        <w:pStyle w:val="2"/>
      </w:pPr>
      <w:bookmarkStart w:id="76" w:name="_Toc379553520"/>
      <w:r>
        <w:rPr>
          <w:rFonts w:hint="eastAsia"/>
        </w:rPr>
        <w:t>データ破損（</w:t>
      </w:r>
      <w:r w:rsidR="003F1DF2">
        <w:rPr>
          <w:rFonts w:hint="eastAsia"/>
        </w:rPr>
        <w:t>不完全な</w:t>
      </w:r>
      <w:r w:rsidR="00B06BC6">
        <w:rPr>
          <w:rFonts w:hint="eastAsia"/>
        </w:rPr>
        <w:t>アトミック</w:t>
      </w:r>
      <w:r w:rsidR="003F1DF2">
        <w:rPr>
          <w:rFonts w:hint="eastAsia"/>
        </w:rPr>
        <w:t>操作</w:t>
      </w:r>
      <w:r>
        <w:rPr>
          <w:rFonts w:hint="eastAsia"/>
        </w:rPr>
        <w:t>）</w:t>
      </w:r>
      <w:bookmarkEnd w:id="76"/>
    </w:p>
    <w:p w14:paraId="2E085697" w14:textId="30B012A9" w:rsidR="003F1DF2" w:rsidRDefault="006A211A" w:rsidP="00C72090">
      <w:pPr>
        <w:pStyle w:val="a9"/>
        <w:keepNext/>
        <w:keepLines/>
        <w:widowControl/>
        <w:ind w:firstLine="283"/>
      </w:pPr>
      <w:r>
        <w:t>スレッドの処理が、データを読み込んでから書き込むまでの間に他のスレッドの処理が入り込むと、データ破損が起こる。</w:t>
      </w:r>
    </w:p>
    <w:p w14:paraId="6DC89EA8" w14:textId="11A79D52" w:rsidR="006A211A" w:rsidRDefault="00B123B2" w:rsidP="00B123B2">
      <w:pPr>
        <w:pStyle w:val="a9"/>
        <w:keepNext/>
        <w:widowControl/>
        <w:spacing w:beforeLines="50" w:before="180"/>
        <w:ind w:firstLineChars="0" w:firstLine="0"/>
      </w:pPr>
      <w:r>
        <w:t>データ破損の例：</w:t>
      </w:r>
    </w:p>
    <w:p w14:paraId="2ED2406B" w14:textId="693A48E5" w:rsidR="00B123B2" w:rsidRDefault="00B43D31" w:rsidP="00B123B2">
      <w:pPr>
        <w:pStyle w:val="a9"/>
        <w:ind w:firstLineChars="0" w:firstLine="0"/>
      </w:pPr>
      <w:r>
        <w:object w:dxaOrig="10726" w:dyaOrig="4666" w14:anchorId="39A8CC1C">
          <v:shape id="_x0000_i1037" type="#_x0000_t75" style="width:419.35pt;height:182.6pt" o:ole="">
            <v:imagedata r:id="rId44" o:title=""/>
          </v:shape>
          <o:OLEObject Type="Embed" ProgID="Visio.Drawing.15" ShapeID="_x0000_i1037" DrawAspect="Content" ObjectID="_1453296063" r:id="rId45"/>
        </w:object>
      </w:r>
    </w:p>
    <w:p w14:paraId="5B7B3E9F" w14:textId="77777777" w:rsidR="009A7D61" w:rsidRDefault="009A7D61" w:rsidP="009A7D61">
      <w:pPr>
        <w:pStyle w:val="3"/>
      </w:pPr>
      <w:bookmarkStart w:id="77" w:name="_Toc379553521"/>
      <w:r>
        <w:rPr>
          <w:rFonts w:hint="eastAsia"/>
        </w:rPr>
        <w:t>解決策</w:t>
      </w:r>
      <w:bookmarkEnd w:id="77"/>
    </w:p>
    <w:p w14:paraId="447B74E3" w14:textId="1949F583" w:rsidR="006A211A" w:rsidRDefault="006A211A" w:rsidP="009A7D61">
      <w:pPr>
        <w:pStyle w:val="aa"/>
        <w:ind w:left="447" w:firstLine="283"/>
      </w:pPr>
      <w:r>
        <w:t>この問題は、一方が処理を始めた時点で、他のスレッドが処理できないように</w:t>
      </w:r>
      <w:r w:rsidRPr="00B82E65">
        <w:rPr>
          <w:color w:val="FF0000"/>
        </w:rPr>
        <w:t>「ロック</w:t>
      </w:r>
      <w:r w:rsidR="009A7D61">
        <w:fldChar w:fldCharType="begin"/>
      </w:r>
      <w:r w:rsidR="009A7D61">
        <w:instrText xml:space="preserve"> XE "</w:instrText>
      </w:r>
      <w:r w:rsidR="009A7D61">
        <w:rPr>
          <w:rFonts w:hint="eastAsia"/>
        </w:rPr>
        <w:instrText>ロック</w:instrText>
      </w:r>
      <w:r w:rsidR="009A7D61">
        <w:instrText>" \y “</w:instrText>
      </w:r>
      <w:r w:rsidR="009A7D61">
        <w:rPr>
          <w:rFonts w:hint="eastAsia"/>
        </w:rPr>
        <w:instrText>ろっく</w:instrText>
      </w:r>
      <w:r w:rsidR="009A7D61">
        <w:instrText xml:space="preserve">” </w:instrText>
      </w:r>
      <w:r w:rsidR="009A7D61">
        <w:fldChar w:fldCharType="end"/>
      </w:r>
      <w:r w:rsidRPr="00B82E65">
        <w:rPr>
          <w:color w:val="FF0000"/>
        </w:rPr>
        <w:t>」</w:t>
      </w:r>
      <w:r>
        <w:t>することで解消できる。</w:t>
      </w:r>
    </w:p>
    <w:p w14:paraId="2E431873" w14:textId="050AD18E" w:rsidR="00B123B2" w:rsidRDefault="00B123B2" w:rsidP="009A7D61">
      <w:pPr>
        <w:pStyle w:val="aa"/>
        <w:keepNext/>
        <w:widowControl/>
        <w:spacing w:beforeLines="50" w:before="180"/>
        <w:ind w:leftChars="203" w:left="447" w:hangingChars="10" w:hanging="21"/>
      </w:pPr>
      <w:r>
        <w:t>データ破損の改善例：</w:t>
      </w:r>
    </w:p>
    <w:p w14:paraId="5F0DBB7B" w14:textId="7D4CD057" w:rsidR="00B123B2" w:rsidRPr="00B123B2" w:rsidRDefault="004064AB" w:rsidP="009A7D61">
      <w:pPr>
        <w:pStyle w:val="aa"/>
        <w:ind w:leftChars="-10" w:left="0" w:hangingChars="10" w:hanging="21"/>
      </w:pPr>
      <w:r>
        <w:object w:dxaOrig="10726" w:dyaOrig="4620" w14:anchorId="6A8ACBE9">
          <v:shape id="_x0000_i1038" type="#_x0000_t75" style="width:419.35pt;height:180.85pt" o:ole="">
            <v:imagedata r:id="rId46" o:title=""/>
          </v:shape>
          <o:OLEObject Type="Embed" ProgID="Visio.Drawing.15" ShapeID="_x0000_i1038" DrawAspect="Content" ObjectID="_1453296064" r:id="rId47"/>
        </w:object>
      </w:r>
    </w:p>
    <w:p w14:paraId="6030C14E" w14:textId="5D1D0F4E" w:rsidR="006A211A" w:rsidRDefault="006A211A" w:rsidP="009A7D61">
      <w:pPr>
        <w:pStyle w:val="aa"/>
        <w:spacing w:beforeLines="50" w:before="180"/>
        <w:ind w:left="447" w:firstLine="283"/>
      </w:pPr>
      <w:r>
        <w:lastRenderedPageBreak/>
        <w:t>このように、読み込み～書き込みの過程で割り込まれては困る一続きの操作（処理）を、</w:t>
      </w:r>
      <w:r w:rsidR="009A7D61" w:rsidRPr="00B06BC6">
        <w:rPr>
          <w:color w:val="FF0000"/>
        </w:rPr>
        <w:t>「アトミック操作</w:t>
      </w:r>
      <w:r w:rsidR="009A7D61">
        <w:fldChar w:fldCharType="begin"/>
      </w:r>
      <w:r w:rsidR="009A7D61">
        <w:instrText xml:space="preserve"> XE "</w:instrText>
      </w:r>
      <w:r w:rsidR="009A7D61">
        <w:rPr>
          <w:rFonts w:hint="eastAsia"/>
        </w:rPr>
        <w:instrText>アトミック操作</w:instrText>
      </w:r>
      <w:r w:rsidR="009A7D61">
        <w:instrText>" \y “</w:instrText>
      </w:r>
      <w:r w:rsidR="009A7D61">
        <w:rPr>
          <w:rFonts w:hint="eastAsia"/>
        </w:rPr>
        <w:instrText>あとみっくそうさ</w:instrText>
      </w:r>
      <w:r w:rsidR="009A7D61">
        <w:instrText xml:space="preserve">” </w:instrText>
      </w:r>
      <w:r w:rsidR="009A7D61">
        <w:fldChar w:fldCharType="end"/>
      </w:r>
      <w:r w:rsidR="009A7D61" w:rsidRPr="00B06BC6">
        <w:rPr>
          <w:color w:val="FF0000"/>
        </w:rPr>
        <w:t>」</w:t>
      </w:r>
      <w:r w:rsidR="009A7D61">
        <w:t>もしくは</w:t>
      </w:r>
      <w:r w:rsidRPr="00B06BC6">
        <w:rPr>
          <w:color w:val="FF0000"/>
        </w:rPr>
        <w:t>「不可分操作</w:t>
      </w:r>
      <w:r w:rsidR="009A7D61">
        <w:fldChar w:fldCharType="begin"/>
      </w:r>
      <w:r w:rsidR="009A7D61">
        <w:instrText xml:space="preserve"> XE "</w:instrText>
      </w:r>
      <w:r w:rsidR="009A7D61">
        <w:rPr>
          <w:rFonts w:hint="eastAsia"/>
        </w:rPr>
        <w:instrText>不可分操作</w:instrText>
      </w:r>
      <w:r w:rsidR="009A7D61">
        <w:instrText>" \y “</w:instrText>
      </w:r>
      <w:r w:rsidR="009A7D61">
        <w:rPr>
          <w:rFonts w:hint="eastAsia"/>
        </w:rPr>
        <w:instrText>ふかぶんそうさ</w:instrText>
      </w:r>
      <w:r w:rsidR="009A7D61">
        <w:instrText xml:space="preserve">” </w:instrText>
      </w:r>
      <w:r w:rsidR="009A7D61">
        <w:fldChar w:fldCharType="end"/>
      </w:r>
      <w:r w:rsidRPr="00B06BC6">
        <w:rPr>
          <w:color w:val="FF0000"/>
        </w:rPr>
        <w:t>」</w:t>
      </w:r>
      <w:r>
        <w:t>と呼ぶ。</w:t>
      </w:r>
    </w:p>
    <w:p w14:paraId="1EE98C72" w14:textId="0C794EE9" w:rsidR="006A211A" w:rsidRDefault="00242E13" w:rsidP="009A7D61">
      <w:pPr>
        <w:pStyle w:val="aa"/>
        <w:spacing w:beforeLines="50" w:before="180"/>
        <w:ind w:left="447" w:firstLine="283"/>
      </w:pPr>
      <w:r>
        <w:t>一旦読み出して書き戻すような操作ではなく、「</w:t>
      </w:r>
      <w:r w:rsidRPr="00242E13">
        <w:rPr>
          <w:rFonts w:ascii="ＭＳ ゴシック" w:hAnsi="ＭＳ ゴシック" w:hint="eastAsia"/>
          <w:color w:val="0070C0"/>
        </w:rPr>
        <w:t>a += 1</w:t>
      </w:r>
      <w:r w:rsidRPr="00242E13">
        <w:rPr>
          <w:rFonts w:ascii="ＭＳ ゴシック" w:hAnsi="ＭＳ ゴシック"/>
          <w:color w:val="0070C0"/>
        </w:rPr>
        <w:t>0</w:t>
      </w:r>
      <w:r>
        <w:t>」のような一回の式で済ませればロックする必要がないかと思えばそうでもない。「</w:t>
      </w:r>
      <w:r w:rsidRPr="00242E13">
        <w:rPr>
          <w:rFonts w:ascii="ＭＳ ゴシック" w:hAnsi="ＭＳ ゴシック" w:hint="eastAsia"/>
          <w:color w:val="0070C0"/>
        </w:rPr>
        <w:t>a += 10</w:t>
      </w:r>
      <w:r>
        <w:rPr>
          <w:rFonts w:hint="eastAsia"/>
        </w:rPr>
        <w:t>」のような処理では、機械語レベルでは「</w:t>
      </w:r>
      <w:r w:rsidRPr="00242E13">
        <w:rPr>
          <w:rFonts w:ascii="ＭＳ ゴシック" w:hAnsi="ＭＳ ゴシック"/>
          <w:color w:val="0070C0"/>
        </w:rPr>
        <w:t>レジスタ</w:t>
      </w:r>
      <w:r w:rsidRPr="00242E13">
        <w:rPr>
          <w:rFonts w:ascii="ＭＳ ゴシック" w:hAnsi="ＭＳ ゴシック" w:hint="eastAsia"/>
          <w:color w:val="0070C0"/>
        </w:rPr>
        <w:t xml:space="preserve"> = a</w:t>
      </w:r>
      <w:r w:rsidRPr="00242E13">
        <w:rPr>
          <w:rFonts w:ascii="ＭＳ ゴシック" w:hAnsi="ＭＳ ゴシック"/>
          <w:color w:val="0070C0"/>
        </w:rPr>
        <w:t xml:space="preserve"> </w:t>
      </w:r>
      <w:r w:rsidRPr="00242E13">
        <w:rPr>
          <w:rFonts w:ascii="ＭＳ ゴシック" w:hAnsi="ＭＳ ゴシック" w:hint="eastAsia"/>
          <w:color w:val="FF0000"/>
        </w:rPr>
        <w:t>→</w:t>
      </w:r>
      <w:r w:rsidRPr="00242E13">
        <w:rPr>
          <w:rFonts w:ascii="ＭＳ ゴシック" w:hAnsi="ＭＳ ゴシック" w:hint="eastAsia"/>
          <w:color w:val="0070C0"/>
        </w:rPr>
        <w:t xml:space="preserve"> レジスタ += 1</w:t>
      </w:r>
      <w:r w:rsidRPr="00242E13">
        <w:rPr>
          <w:rFonts w:ascii="ＭＳ ゴシック" w:hAnsi="ＭＳ ゴシック"/>
          <w:color w:val="0070C0"/>
        </w:rPr>
        <w:t xml:space="preserve">0 </w:t>
      </w:r>
      <w:r w:rsidRPr="00242E13">
        <w:rPr>
          <w:rFonts w:ascii="ＭＳ ゴシック" w:hAnsi="ＭＳ ゴシック" w:hint="eastAsia"/>
          <w:color w:val="FF0000"/>
        </w:rPr>
        <w:t xml:space="preserve">→ </w:t>
      </w:r>
      <w:r w:rsidRPr="00242E13">
        <w:rPr>
          <w:rFonts w:ascii="ＭＳ ゴシック" w:hAnsi="ＭＳ ゴシック" w:hint="eastAsia"/>
          <w:color w:val="0070C0"/>
        </w:rPr>
        <w:t>a = レジスタ</w:t>
      </w:r>
      <w:r w:rsidR="009A7D61">
        <w:rPr>
          <w:rFonts w:hint="eastAsia"/>
        </w:rPr>
        <w:t>」という</w:t>
      </w:r>
      <w:r>
        <w:rPr>
          <w:rFonts w:hint="eastAsia"/>
        </w:rPr>
        <w:t>処理に展開されるので、途中で割り込まれる事は十分に</w:t>
      </w:r>
      <w:r w:rsidR="008A6155">
        <w:rPr>
          <w:rFonts w:hint="eastAsia"/>
        </w:rPr>
        <w:t>起こり得る</w:t>
      </w:r>
      <w:r>
        <w:rPr>
          <w:rFonts w:hint="eastAsia"/>
        </w:rPr>
        <w:t>。</w:t>
      </w:r>
    </w:p>
    <w:p w14:paraId="541189B2" w14:textId="77777777" w:rsidR="00B82E65" w:rsidRDefault="00B82E65" w:rsidP="009A7D61">
      <w:pPr>
        <w:pStyle w:val="aa"/>
        <w:spacing w:beforeLines="50" w:before="180"/>
        <w:ind w:left="447" w:firstLine="283"/>
      </w:pPr>
      <w:r>
        <w:t>こうした問題はタイミングによって生じる問題である。</w:t>
      </w:r>
    </w:p>
    <w:p w14:paraId="604A1571" w14:textId="3FDC5DA3" w:rsidR="00B82E65" w:rsidRDefault="00B82E65" w:rsidP="009A7D61">
      <w:pPr>
        <w:pStyle w:val="aa"/>
        <w:ind w:left="447" w:firstLine="283"/>
      </w:pPr>
      <w:r>
        <w:t>シングルコア環境では中途半端なタイミングでコンテキスト切り替えが発生しない限りは問題が表面化しないため、潜在的な問題が埋もれている可能性がある。</w:t>
      </w:r>
    </w:p>
    <w:p w14:paraId="0D885C3B" w14:textId="152573B5" w:rsidR="00B82E65" w:rsidRDefault="00B82E65" w:rsidP="009A7D61">
      <w:pPr>
        <w:pStyle w:val="aa"/>
        <w:ind w:left="447" w:firstLine="283"/>
      </w:pPr>
      <w:r>
        <w:t>マルチコア環境ではあらゆるタイミングで並列動作するので、長らく大丈夫だったはずの処理でも問題を起こす可能性がある。</w:t>
      </w:r>
    </w:p>
    <w:p w14:paraId="01071FA4" w14:textId="3FCEC543" w:rsidR="00B90838" w:rsidRDefault="009A7D61" w:rsidP="00B90838">
      <w:pPr>
        <w:pStyle w:val="3"/>
      </w:pPr>
      <w:bookmarkStart w:id="78" w:name="_Toc379553522"/>
      <w:r>
        <w:rPr>
          <w:rFonts w:hint="eastAsia"/>
        </w:rPr>
        <w:t>同期処理</w:t>
      </w:r>
      <w:bookmarkEnd w:id="78"/>
    </w:p>
    <w:p w14:paraId="6D833DB9" w14:textId="26703BC9" w:rsidR="007B2546" w:rsidRDefault="009A7D61" w:rsidP="00B90838">
      <w:pPr>
        <w:pStyle w:val="aa"/>
        <w:ind w:left="447" w:firstLine="283"/>
      </w:pPr>
      <w:r>
        <w:rPr>
          <w:rFonts w:hint="eastAsia"/>
        </w:rPr>
        <w:t>データ破損を防ぐ</w:t>
      </w:r>
      <w:r w:rsidR="007B2546" w:rsidRPr="007B2546">
        <w:rPr>
          <w:color w:val="FF0000"/>
        </w:rPr>
        <w:t>「同期</w:t>
      </w:r>
      <w:r w:rsidR="00D36891">
        <w:fldChar w:fldCharType="begin"/>
      </w:r>
      <w:r w:rsidR="00D36891">
        <w:instrText xml:space="preserve"> XE "</w:instrText>
      </w:r>
      <w:r w:rsidR="00D36891">
        <w:rPr>
          <w:rFonts w:hint="eastAsia"/>
        </w:rPr>
        <w:instrText>同期</w:instrText>
      </w:r>
      <w:r w:rsidR="00D36891">
        <w:instrText>" \y “</w:instrText>
      </w:r>
      <w:r w:rsidR="00D36891">
        <w:rPr>
          <w:rFonts w:hint="eastAsia"/>
        </w:rPr>
        <w:instrText>どうき</w:instrText>
      </w:r>
      <w:r w:rsidR="00D36891">
        <w:instrText xml:space="preserve">” </w:instrText>
      </w:r>
      <w:r w:rsidR="00D36891">
        <w:fldChar w:fldCharType="end"/>
      </w:r>
      <w:r w:rsidR="00D36891" w:rsidRPr="007B2546">
        <w:rPr>
          <w:color w:val="FF0000"/>
        </w:rPr>
        <w:t>」</w:t>
      </w:r>
      <w:r>
        <w:rPr>
          <w:rFonts w:hint="eastAsia"/>
        </w:rPr>
        <w:t>処理には様々な方法がある。</w:t>
      </w:r>
    </w:p>
    <w:p w14:paraId="3019F9AC" w14:textId="5F1EFF1A" w:rsidR="007B2546" w:rsidRDefault="00B90838" w:rsidP="00D36891">
      <w:pPr>
        <w:pStyle w:val="aa"/>
        <w:ind w:left="447" w:firstLine="283"/>
      </w:pPr>
      <w:r>
        <w:t>アトミック操作を保証するための「排他制御」（ロック）や、一方の準備ができるまで監視しながら待機する「モニター」など</w:t>
      </w:r>
      <w:r w:rsidR="00D36891">
        <w:rPr>
          <w:rFonts w:hint="eastAsia"/>
        </w:rPr>
        <w:t>、</w:t>
      </w:r>
      <w:r w:rsidR="007B2546">
        <w:t>様々な</w:t>
      </w:r>
      <w:r>
        <w:t>種類と</w:t>
      </w:r>
      <w:r w:rsidR="009A7D61">
        <w:rPr>
          <w:rFonts w:hint="eastAsia"/>
        </w:rPr>
        <w:t>それぞれの</w:t>
      </w:r>
      <w:r w:rsidR="009A7D61">
        <w:t>問題があ</w:t>
      </w:r>
      <w:r w:rsidR="009A7D61">
        <w:rPr>
          <w:rFonts w:hint="eastAsia"/>
        </w:rPr>
        <w:t>る。詳しく</w:t>
      </w:r>
      <w:r>
        <w:t>は後述する。</w:t>
      </w:r>
    </w:p>
    <w:p w14:paraId="564711C0" w14:textId="416EEB2E" w:rsidR="00B47398" w:rsidRDefault="00B47398" w:rsidP="00B47398">
      <w:pPr>
        <w:pStyle w:val="2"/>
      </w:pPr>
      <w:bookmarkStart w:id="79" w:name="_Toc379553523"/>
      <w:r>
        <w:rPr>
          <w:rFonts w:hint="eastAsia"/>
        </w:rPr>
        <w:t>スレッド間の情報共有の失敗</w:t>
      </w:r>
      <w:r w:rsidR="00B946A2">
        <w:rPr>
          <w:rFonts w:hint="eastAsia"/>
        </w:rPr>
        <w:t>①：コンパイラの最適化</w:t>
      </w:r>
      <w:r w:rsidR="004E7CC8">
        <w:rPr>
          <w:rFonts w:hint="eastAsia"/>
        </w:rPr>
        <w:t>による</w:t>
      </w:r>
      <w:r w:rsidR="00B946A2">
        <w:rPr>
          <w:rFonts w:hint="eastAsia"/>
        </w:rPr>
        <w:t>問題</w:t>
      </w:r>
      <w:bookmarkEnd w:id="79"/>
    </w:p>
    <w:p w14:paraId="354E3BB8" w14:textId="716F86F7" w:rsidR="0059752A" w:rsidRDefault="0059752A" w:rsidP="00D36891">
      <w:pPr>
        <w:pStyle w:val="a9"/>
        <w:ind w:firstLine="283"/>
      </w:pPr>
      <w:r>
        <w:t>マルチスレッドプログラミングでは、</w:t>
      </w:r>
      <w:r w:rsidR="00CD0FB6">
        <w:t>他のスレッドが更新した情報を確実に扱える</w:t>
      </w:r>
      <w:r w:rsidR="001C4F35">
        <w:t>ように</w:t>
      </w:r>
      <w:r w:rsidR="00D36891">
        <w:t>気にかける必要がある</w:t>
      </w:r>
      <w:r w:rsidR="00D36891">
        <w:rPr>
          <w:rFonts w:hint="eastAsia"/>
        </w:rPr>
        <w:t>が、「そうしているつもりなのにうまくいかない」という問題が起こることがある。具体的な事例を</w:t>
      </w:r>
      <w:r w:rsidR="00881371">
        <w:rPr>
          <w:rFonts w:hint="eastAsia"/>
        </w:rPr>
        <w:t>示す。</w:t>
      </w:r>
    </w:p>
    <w:p w14:paraId="50E0E4C2" w14:textId="11FEC548" w:rsidR="00881371" w:rsidRDefault="00881371" w:rsidP="00881371">
      <w:pPr>
        <w:pStyle w:val="a9"/>
        <w:keepNext/>
        <w:widowControl/>
        <w:spacing w:beforeLines="50" w:before="180"/>
        <w:ind w:firstLineChars="0" w:firstLine="0"/>
      </w:pPr>
      <w:r>
        <w:rPr>
          <w:rFonts w:hint="eastAsia"/>
        </w:rPr>
        <w:t>スレッド間の情報共有に失敗するサンプル：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72C676E6" w14:textId="77777777" w:rsidTr="00126F39">
        <w:tc>
          <w:tcPr>
            <w:tcW w:w="8494" w:type="dxa"/>
          </w:tcPr>
          <w:p w14:paraId="18935889" w14:textId="77777777" w:rsidR="00881371" w:rsidRDefault="00881371" w:rsidP="00881371">
            <w:pPr>
              <w:pStyle w:val="2-"/>
            </w:pPr>
            <w:r>
              <w:t>#include &lt;stdio.h&gt;</w:t>
            </w:r>
          </w:p>
          <w:p w14:paraId="67B8485F" w14:textId="77777777" w:rsidR="00881371" w:rsidRDefault="00881371" w:rsidP="00881371">
            <w:pPr>
              <w:pStyle w:val="2-"/>
            </w:pPr>
            <w:r>
              <w:t>#include &lt;stdlib.h&gt;</w:t>
            </w:r>
          </w:p>
          <w:p w14:paraId="23BD6517" w14:textId="77777777" w:rsidR="00881371" w:rsidRDefault="00881371" w:rsidP="00881371">
            <w:pPr>
              <w:pStyle w:val="2-"/>
            </w:pPr>
          </w:p>
          <w:p w14:paraId="33DBF182" w14:textId="77777777" w:rsidR="00881371" w:rsidRDefault="00881371" w:rsidP="00881371">
            <w:pPr>
              <w:pStyle w:val="2-"/>
            </w:pPr>
            <w:r>
              <w:t>#include &lt;Windows.h&gt;</w:t>
            </w:r>
          </w:p>
          <w:p w14:paraId="17CCCD03" w14:textId="77777777" w:rsidR="00881371" w:rsidRDefault="00881371" w:rsidP="00881371">
            <w:pPr>
              <w:pStyle w:val="2-"/>
            </w:pPr>
            <w:r>
              <w:t>#include &lt;Process.h&gt;</w:t>
            </w:r>
          </w:p>
          <w:p w14:paraId="26E1BC31" w14:textId="77777777" w:rsidR="00881371" w:rsidRDefault="00881371" w:rsidP="00881371">
            <w:pPr>
              <w:pStyle w:val="2-"/>
            </w:pPr>
          </w:p>
          <w:p w14:paraId="3CFD5DF2" w14:textId="77777777" w:rsidR="00881371" w:rsidRPr="00881371" w:rsidRDefault="00881371" w:rsidP="00881371">
            <w:pPr>
              <w:pStyle w:val="2-"/>
              <w:rPr>
                <w:color w:val="00B050"/>
              </w:rPr>
            </w:pPr>
            <w:r w:rsidRPr="00881371">
              <w:rPr>
                <w:rFonts w:hint="eastAsia"/>
                <w:color w:val="00B050"/>
              </w:rPr>
              <w:t>//処理終了フラグ</w:t>
            </w:r>
          </w:p>
          <w:p w14:paraId="5F09E4F4" w14:textId="0FDE98FC" w:rsidR="00881371" w:rsidRPr="00881371" w:rsidRDefault="00881371" w:rsidP="00881371">
            <w:pPr>
              <w:pStyle w:val="2-"/>
              <w:rPr>
                <w:color w:val="FF0000"/>
              </w:rPr>
            </w:pPr>
            <w:r w:rsidRPr="00881371">
              <w:rPr>
                <w:color w:val="FF0000"/>
              </w:rPr>
              <w:t>bool s_isFinished = false;</w:t>
            </w:r>
          </w:p>
          <w:p w14:paraId="19A14EE4" w14:textId="77777777" w:rsidR="00881371" w:rsidRDefault="00881371" w:rsidP="00881371">
            <w:pPr>
              <w:pStyle w:val="2-"/>
            </w:pPr>
          </w:p>
          <w:p w14:paraId="5C5C4A08" w14:textId="6EA5B376" w:rsidR="00881371" w:rsidRPr="00881371" w:rsidRDefault="00881371" w:rsidP="00881371">
            <w:pPr>
              <w:pStyle w:val="2-"/>
              <w:rPr>
                <w:color w:val="00B050"/>
              </w:rPr>
            </w:pPr>
            <w:r w:rsidRPr="00881371">
              <w:rPr>
                <w:rFonts w:hint="eastAsia"/>
                <w:color w:val="00B050"/>
              </w:rPr>
              <w:t>//スレッド１</w:t>
            </w:r>
          </w:p>
          <w:p w14:paraId="5B910080" w14:textId="77777777" w:rsidR="00881371" w:rsidRDefault="00881371" w:rsidP="00881371">
            <w:pPr>
              <w:pStyle w:val="2-"/>
            </w:pPr>
            <w:r>
              <w:t>unsigned int WINAPI func1(void* param_p)</w:t>
            </w:r>
          </w:p>
          <w:p w14:paraId="64CD2868" w14:textId="77777777" w:rsidR="00881371" w:rsidRDefault="00881371" w:rsidP="00881371">
            <w:pPr>
              <w:pStyle w:val="2-"/>
            </w:pPr>
            <w:r>
              <w:t>{</w:t>
            </w:r>
          </w:p>
          <w:p w14:paraId="2D940BED"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239A5D63" w14:textId="77777777" w:rsidR="00881371" w:rsidRDefault="00881371" w:rsidP="00881371">
            <w:pPr>
              <w:pStyle w:val="2-"/>
            </w:pPr>
            <w:r>
              <w:tab/>
              <w:t>printf("- func1(): start -\n");</w:t>
            </w:r>
          </w:p>
          <w:p w14:paraId="73FD7415" w14:textId="77777777" w:rsidR="00881371" w:rsidRDefault="00881371" w:rsidP="00881371">
            <w:pPr>
              <w:pStyle w:val="2-"/>
            </w:pPr>
            <w:r>
              <w:tab/>
              <w:t>fflush(stdout);</w:t>
            </w:r>
          </w:p>
          <w:p w14:paraId="5D5B30A7" w14:textId="77777777" w:rsidR="00881371" w:rsidRDefault="00881371" w:rsidP="00881371">
            <w:pPr>
              <w:pStyle w:val="2-"/>
            </w:pPr>
          </w:p>
          <w:p w14:paraId="0E666D95" w14:textId="77777777" w:rsidR="00881371" w:rsidRDefault="00881371" w:rsidP="00881371">
            <w:pPr>
              <w:pStyle w:val="2-"/>
            </w:pPr>
            <w:r>
              <w:rPr>
                <w:rFonts w:hint="eastAsia"/>
              </w:rPr>
              <w:tab/>
            </w:r>
            <w:r w:rsidRPr="00881371">
              <w:rPr>
                <w:rFonts w:hint="eastAsia"/>
                <w:color w:val="00B050"/>
              </w:rPr>
              <w:t>//処理...</w:t>
            </w:r>
          </w:p>
          <w:p w14:paraId="0A86AAB9" w14:textId="77777777" w:rsidR="00881371" w:rsidRDefault="00881371" w:rsidP="00881371">
            <w:pPr>
              <w:pStyle w:val="2-"/>
            </w:pPr>
            <w:r>
              <w:tab/>
              <w:t>printf("func1(): process ...\n");</w:t>
            </w:r>
          </w:p>
          <w:p w14:paraId="6B503A85" w14:textId="77777777" w:rsidR="00881371" w:rsidRDefault="00881371" w:rsidP="00881371">
            <w:pPr>
              <w:pStyle w:val="2-"/>
            </w:pPr>
            <w:r>
              <w:lastRenderedPageBreak/>
              <w:tab/>
              <w:t>fflush(stdout);</w:t>
            </w:r>
          </w:p>
          <w:p w14:paraId="7FE1ECCF" w14:textId="77777777" w:rsidR="00881371" w:rsidRDefault="00881371" w:rsidP="00881371">
            <w:pPr>
              <w:pStyle w:val="2-"/>
            </w:pPr>
            <w:r>
              <w:tab/>
              <w:t>Sleep(1000);</w:t>
            </w:r>
          </w:p>
          <w:p w14:paraId="1946C201" w14:textId="77777777" w:rsidR="00881371" w:rsidRDefault="00881371" w:rsidP="00881371">
            <w:pPr>
              <w:pStyle w:val="2-"/>
            </w:pPr>
          </w:p>
          <w:p w14:paraId="4A8D5D21" w14:textId="77777777" w:rsidR="00881371" w:rsidRDefault="00881371" w:rsidP="00881371">
            <w:pPr>
              <w:pStyle w:val="2-"/>
            </w:pPr>
            <w:r>
              <w:rPr>
                <w:rFonts w:hint="eastAsia"/>
              </w:rPr>
              <w:tab/>
            </w:r>
            <w:r w:rsidRPr="00881371">
              <w:rPr>
                <w:rFonts w:hint="eastAsia"/>
                <w:color w:val="00B050"/>
              </w:rPr>
              <w:t>//処理終了通知</w:t>
            </w:r>
          </w:p>
          <w:p w14:paraId="2C3AA0BE" w14:textId="77777777" w:rsidR="00881371" w:rsidRDefault="00881371" w:rsidP="00881371">
            <w:pPr>
              <w:pStyle w:val="2-"/>
            </w:pPr>
            <w:r>
              <w:tab/>
            </w:r>
            <w:r w:rsidRPr="00881371">
              <w:rPr>
                <w:color w:val="FF0000"/>
              </w:rPr>
              <w:t>s_isFinished = true;</w:t>
            </w:r>
          </w:p>
          <w:p w14:paraId="6035661F" w14:textId="77777777" w:rsidR="00881371" w:rsidRDefault="00881371" w:rsidP="00881371">
            <w:pPr>
              <w:pStyle w:val="2-"/>
            </w:pPr>
          </w:p>
          <w:p w14:paraId="7B9BAFF0" w14:textId="77777777" w:rsidR="00881371" w:rsidRDefault="00881371" w:rsidP="00881371">
            <w:pPr>
              <w:pStyle w:val="2-"/>
            </w:pPr>
            <w:r>
              <w:rPr>
                <w:rFonts w:hint="eastAsia"/>
              </w:rPr>
              <w:tab/>
            </w:r>
            <w:r w:rsidRPr="00881371">
              <w:rPr>
                <w:rFonts w:hint="eastAsia"/>
                <w:color w:val="00B050"/>
              </w:rPr>
              <w:t>//終了</w:t>
            </w:r>
          </w:p>
          <w:p w14:paraId="1EB993FC" w14:textId="77777777" w:rsidR="00881371" w:rsidRDefault="00881371" w:rsidP="00881371">
            <w:pPr>
              <w:pStyle w:val="2-"/>
            </w:pPr>
            <w:r>
              <w:tab/>
              <w:t>printf("- func1(): end -\n");</w:t>
            </w:r>
          </w:p>
          <w:p w14:paraId="506EDF85" w14:textId="77777777" w:rsidR="00881371" w:rsidRDefault="00881371" w:rsidP="00881371">
            <w:pPr>
              <w:pStyle w:val="2-"/>
            </w:pPr>
            <w:r>
              <w:tab/>
              <w:t>fflush(stdout);</w:t>
            </w:r>
          </w:p>
          <w:p w14:paraId="4881DB44" w14:textId="77777777" w:rsidR="00881371" w:rsidRDefault="00881371" w:rsidP="00881371">
            <w:pPr>
              <w:pStyle w:val="2-"/>
            </w:pPr>
            <w:r>
              <w:tab/>
              <w:t>return 0;</w:t>
            </w:r>
          </w:p>
          <w:p w14:paraId="38C59366" w14:textId="77777777" w:rsidR="00881371" w:rsidRDefault="00881371" w:rsidP="00881371">
            <w:pPr>
              <w:pStyle w:val="2-"/>
            </w:pPr>
            <w:r>
              <w:t>}</w:t>
            </w:r>
          </w:p>
          <w:p w14:paraId="0EB485C7" w14:textId="77777777" w:rsidR="00881371" w:rsidRDefault="00881371" w:rsidP="00881371">
            <w:pPr>
              <w:pStyle w:val="2-"/>
            </w:pPr>
          </w:p>
          <w:p w14:paraId="3E7CCEFA" w14:textId="7FEF887D" w:rsidR="00881371" w:rsidRPr="00881371" w:rsidRDefault="00881371" w:rsidP="00881371">
            <w:pPr>
              <w:pStyle w:val="2-"/>
              <w:rPr>
                <w:color w:val="00B050"/>
              </w:rPr>
            </w:pPr>
            <w:r w:rsidRPr="00881371">
              <w:rPr>
                <w:rFonts w:hint="eastAsia"/>
                <w:color w:val="00B050"/>
              </w:rPr>
              <w:t>//スレッド２</w:t>
            </w:r>
          </w:p>
          <w:p w14:paraId="551D22B0" w14:textId="77777777" w:rsidR="00881371" w:rsidRDefault="00881371" w:rsidP="00881371">
            <w:pPr>
              <w:pStyle w:val="2-"/>
            </w:pPr>
            <w:r>
              <w:t>unsigned int WINAPI func2(void* param_p)</w:t>
            </w:r>
          </w:p>
          <w:p w14:paraId="59C899EB" w14:textId="77777777" w:rsidR="00881371" w:rsidRDefault="00881371" w:rsidP="00881371">
            <w:pPr>
              <w:pStyle w:val="2-"/>
            </w:pPr>
            <w:r>
              <w:t>{</w:t>
            </w:r>
          </w:p>
          <w:p w14:paraId="7FC5C05B"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60716A27" w14:textId="77777777" w:rsidR="00881371" w:rsidRDefault="00881371" w:rsidP="00881371">
            <w:pPr>
              <w:pStyle w:val="2-"/>
            </w:pPr>
            <w:r>
              <w:tab/>
              <w:t>printf("- func2(): start -\n");</w:t>
            </w:r>
          </w:p>
          <w:p w14:paraId="7A02472F" w14:textId="77777777" w:rsidR="00881371" w:rsidRDefault="00881371" w:rsidP="00881371">
            <w:pPr>
              <w:pStyle w:val="2-"/>
            </w:pPr>
            <w:r>
              <w:tab/>
              <w:t>fflush(stdout);</w:t>
            </w:r>
          </w:p>
          <w:p w14:paraId="4471E14B" w14:textId="77777777" w:rsidR="00881371" w:rsidRDefault="00881371" w:rsidP="00881371">
            <w:pPr>
              <w:pStyle w:val="2-"/>
            </w:pPr>
          </w:p>
          <w:p w14:paraId="5FDCC09A" w14:textId="77777777" w:rsidR="00881371" w:rsidRDefault="00881371" w:rsidP="00881371">
            <w:pPr>
              <w:pStyle w:val="2-"/>
            </w:pPr>
            <w:r>
              <w:rPr>
                <w:rFonts w:hint="eastAsia"/>
              </w:rPr>
              <w:tab/>
            </w:r>
            <w:r w:rsidRPr="00881371">
              <w:rPr>
                <w:rFonts w:hint="eastAsia"/>
                <w:color w:val="00B050"/>
              </w:rPr>
              <w:t>//処理終了待ち</w:t>
            </w:r>
          </w:p>
          <w:p w14:paraId="32D5C34A" w14:textId="77777777" w:rsidR="00881371" w:rsidRDefault="00881371" w:rsidP="00881371">
            <w:pPr>
              <w:pStyle w:val="2-"/>
            </w:pPr>
            <w:r>
              <w:tab/>
              <w:t>printf("func2(): wait ...\n");</w:t>
            </w:r>
          </w:p>
          <w:p w14:paraId="4DB1C493" w14:textId="77777777" w:rsidR="00881371" w:rsidRDefault="00881371" w:rsidP="00881371">
            <w:pPr>
              <w:pStyle w:val="2-"/>
            </w:pPr>
            <w:r>
              <w:tab/>
              <w:t>fflush(stdout);</w:t>
            </w:r>
          </w:p>
          <w:p w14:paraId="37CF1B50" w14:textId="77777777" w:rsidR="00881371" w:rsidRDefault="00881371" w:rsidP="00881371">
            <w:pPr>
              <w:pStyle w:val="2-"/>
            </w:pPr>
            <w:r>
              <w:tab/>
            </w:r>
            <w:r w:rsidRPr="00881371">
              <w:rPr>
                <w:color w:val="FF0000"/>
              </w:rPr>
              <w:t>while (!s_isFinished){}</w:t>
            </w:r>
          </w:p>
          <w:p w14:paraId="1F5792B9" w14:textId="77777777" w:rsidR="00881371" w:rsidRDefault="00881371" w:rsidP="00881371">
            <w:pPr>
              <w:pStyle w:val="2-"/>
            </w:pPr>
            <w:r>
              <w:tab/>
              <w:t>printf("func2(): ok!\n");</w:t>
            </w:r>
          </w:p>
          <w:p w14:paraId="7DA481B2" w14:textId="77777777" w:rsidR="00881371" w:rsidRDefault="00881371" w:rsidP="00881371">
            <w:pPr>
              <w:pStyle w:val="2-"/>
            </w:pPr>
            <w:r>
              <w:tab/>
              <w:t>fflush(stdout);</w:t>
            </w:r>
          </w:p>
          <w:p w14:paraId="2B10763D" w14:textId="77777777" w:rsidR="00881371" w:rsidRDefault="00881371" w:rsidP="00881371">
            <w:pPr>
              <w:pStyle w:val="2-"/>
            </w:pPr>
          </w:p>
          <w:p w14:paraId="3194BD48" w14:textId="77777777" w:rsidR="00881371" w:rsidRDefault="00881371" w:rsidP="00881371">
            <w:pPr>
              <w:pStyle w:val="2-"/>
            </w:pPr>
            <w:r>
              <w:rPr>
                <w:rFonts w:hint="eastAsia"/>
              </w:rPr>
              <w:tab/>
            </w:r>
            <w:r w:rsidRPr="00881371">
              <w:rPr>
                <w:rFonts w:hint="eastAsia"/>
                <w:color w:val="00B050"/>
              </w:rPr>
              <w:t>//処理...</w:t>
            </w:r>
          </w:p>
          <w:p w14:paraId="322E32B2" w14:textId="77777777" w:rsidR="00881371" w:rsidRDefault="00881371" w:rsidP="00881371">
            <w:pPr>
              <w:pStyle w:val="2-"/>
            </w:pPr>
            <w:r>
              <w:tab/>
              <w:t>printf("func2(): process ...\n");</w:t>
            </w:r>
          </w:p>
          <w:p w14:paraId="315BB1B4" w14:textId="77777777" w:rsidR="00881371" w:rsidRDefault="00881371" w:rsidP="00881371">
            <w:pPr>
              <w:pStyle w:val="2-"/>
            </w:pPr>
            <w:r>
              <w:tab/>
              <w:t>fflush(stdout);</w:t>
            </w:r>
          </w:p>
          <w:p w14:paraId="25BD1478" w14:textId="77777777" w:rsidR="00881371" w:rsidRDefault="00881371" w:rsidP="00881371">
            <w:pPr>
              <w:pStyle w:val="2-"/>
            </w:pPr>
            <w:r>
              <w:tab/>
              <w:t>Sleep(1000);</w:t>
            </w:r>
          </w:p>
          <w:p w14:paraId="61C6FD68" w14:textId="77777777" w:rsidR="00881371" w:rsidRDefault="00881371" w:rsidP="00881371">
            <w:pPr>
              <w:pStyle w:val="2-"/>
            </w:pPr>
          </w:p>
          <w:p w14:paraId="29F4795E" w14:textId="77777777" w:rsidR="00881371" w:rsidRDefault="00881371" w:rsidP="00881371">
            <w:pPr>
              <w:pStyle w:val="2-"/>
            </w:pPr>
            <w:r>
              <w:rPr>
                <w:rFonts w:hint="eastAsia"/>
              </w:rPr>
              <w:tab/>
            </w:r>
            <w:r w:rsidRPr="00881371">
              <w:rPr>
                <w:rFonts w:hint="eastAsia"/>
                <w:color w:val="00B050"/>
              </w:rPr>
              <w:t>//終了</w:t>
            </w:r>
          </w:p>
          <w:p w14:paraId="22E0C4EC" w14:textId="77777777" w:rsidR="00881371" w:rsidRDefault="00881371" w:rsidP="00881371">
            <w:pPr>
              <w:pStyle w:val="2-"/>
            </w:pPr>
            <w:r>
              <w:tab/>
              <w:t>printf("- func2(): end -\n");</w:t>
            </w:r>
          </w:p>
          <w:p w14:paraId="23EF46EF" w14:textId="77777777" w:rsidR="00881371" w:rsidRDefault="00881371" w:rsidP="00881371">
            <w:pPr>
              <w:pStyle w:val="2-"/>
            </w:pPr>
            <w:r>
              <w:tab/>
              <w:t>fflush(stdout);</w:t>
            </w:r>
          </w:p>
          <w:p w14:paraId="2D811751" w14:textId="77777777" w:rsidR="00881371" w:rsidRDefault="00881371" w:rsidP="00881371">
            <w:pPr>
              <w:pStyle w:val="2-"/>
            </w:pPr>
            <w:r>
              <w:tab/>
              <w:t>return 0;</w:t>
            </w:r>
          </w:p>
          <w:p w14:paraId="4C6845C2" w14:textId="77777777" w:rsidR="00881371" w:rsidRDefault="00881371" w:rsidP="00881371">
            <w:pPr>
              <w:pStyle w:val="2-"/>
            </w:pPr>
            <w:r>
              <w:t>}</w:t>
            </w:r>
          </w:p>
          <w:p w14:paraId="5748FA51" w14:textId="77777777" w:rsidR="00881371" w:rsidRDefault="00881371" w:rsidP="00881371">
            <w:pPr>
              <w:pStyle w:val="2-"/>
            </w:pPr>
          </w:p>
          <w:p w14:paraId="25B7E346" w14:textId="77777777" w:rsidR="00881371" w:rsidRPr="00881371" w:rsidRDefault="00881371" w:rsidP="00881371">
            <w:pPr>
              <w:pStyle w:val="2-"/>
              <w:rPr>
                <w:color w:val="00B050"/>
              </w:rPr>
            </w:pPr>
            <w:r w:rsidRPr="00881371">
              <w:rPr>
                <w:rFonts w:hint="eastAsia"/>
                <w:color w:val="00B050"/>
              </w:rPr>
              <w:t>//テスト</w:t>
            </w:r>
          </w:p>
          <w:p w14:paraId="1A96B2D9" w14:textId="77777777" w:rsidR="00881371" w:rsidRDefault="00881371" w:rsidP="00881371">
            <w:pPr>
              <w:pStyle w:val="2-"/>
            </w:pPr>
            <w:r>
              <w:t>int main(const int argc, const char* argv[])</w:t>
            </w:r>
          </w:p>
          <w:p w14:paraId="2257EE13" w14:textId="77777777" w:rsidR="00881371" w:rsidRDefault="00881371" w:rsidP="00881371">
            <w:pPr>
              <w:pStyle w:val="2-"/>
            </w:pPr>
            <w:r>
              <w:t>{</w:t>
            </w:r>
          </w:p>
          <w:p w14:paraId="22550E12" w14:textId="77777777" w:rsidR="00881371" w:rsidRDefault="00881371" w:rsidP="00881371">
            <w:pPr>
              <w:pStyle w:val="2-"/>
            </w:pPr>
            <w:r>
              <w:rPr>
                <w:rFonts w:hint="eastAsia"/>
              </w:rPr>
              <w:tab/>
            </w:r>
            <w:r w:rsidRPr="00881371">
              <w:rPr>
                <w:rFonts w:hint="eastAsia"/>
                <w:color w:val="00B050"/>
              </w:rPr>
              <w:t>//開始</w:t>
            </w:r>
          </w:p>
          <w:p w14:paraId="340980BD" w14:textId="77777777" w:rsidR="00881371" w:rsidRDefault="00881371" w:rsidP="00881371">
            <w:pPr>
              <w:pStyle w:val="2-"/>
            </w:pPr>
            <w:r>
              <w:tab/>
              <w:t>printf("- main(): start -\n");</w:t>
            </w:r>
          </w:p>
          <w:p w14:paraId="6B9C8EFA" w14:textId="77777777" w:rsidR="00881371" w:rsidRDefault="00881371" w:rsidP="00881371">
            <w:pPr>
              <w:pStyle w:val="2-"/>
            </w:pPr>
            <w:r>
              <w:tab/>
              <w:t>fflush(stdout);</w:t>
            </w:r>
          </w:p>
          <w:p w14:paraId="7025EF20" w14:textId="77777777" w:rsidR="00881371" w:rsidRDefault="00881371" w:rsidP="00881371">
            <w:pPr>
              <w:pStyle w:val="2-"/>
            </w:pPr>
          </w:p>
          <w:p w14:paraId="7A538473" w14:textId="77777777" w:rsidR="00881371" w:rsidRDefault="00881371" w:rsidP="00881371">
            <w:pPr>
              <w:pStyle w:val="2-"/>
            </w:pPr>
            <w:r>
              <w:rPr>
                <w:rFonts w:hint="eastAsia"/>
              </w:rPr>
              <w:tab/>
            </w:r>
            <w:r w:rsidRPr="00881371">
              <w:rPr>
                <w:rFonts w:hint="eastAsia"/>
                <w:color w:val="00B050"/>
              </w:rPr>
              <w:t>//スレッド開始</w:t>
            </w:r>
          </w:p>
          <w:p w14:paraId="710D2A48" w14:textId="77777777" w:rsidR="00881371" w:rsidRDefault="00881371" w:rsidP="00881371">
            <w:pPr>
              <w:pStyle w:val="2-"/>
            </w:pPr>
            <w:r>
              <w:tab/>
              <w:t>HANDLE hThread[2] =</w:t>
            </w:r>
          </w:p>
          <w:p w14:paraId="211C0BC3" w14:textId="77777777" w:rsidR="00881371" w:rsidRDefault="00881371" w:rsidP="00881371">
            <w:pPr>
              <w:pStyle w:val="2-"/>
            </w:pPr>
            <w:r>
              <w:tab/>
              <w:t>{</w:t>
            </w:r>
          </w:p>
          <w:p w14:paraId="4BFBF834" w14:textId="77777777" w:rsidR="00881371" w:rsidRDefault="00881371" w:rsidP="00881371">
            <w:pPr>
              <w:pStyle w:val="2-"/>
            </w:pPr>
            <w:r>
              <w:tab/>
            </w:r>
            <w:r>
              <w:tab/>
              <w:t>(HANDLE)_beginthreadex(nullptr, 0, func1, nullptr, 0, nullptr),</w:t>
            </w:r>
          </w:p>
          <w:p w14:paraId="1C6DBDDB" w14:textId="77777777" w:rsidR="00881371" w:rsidRDefault="00881371" w:rsidP="00881371">
            <w:pPr>
              <w:pStyle w:val="2-"/>
            </w:pPr>
            <w:r>
              <w:tab/>
            </w:r>
            <w:r>
              <w:tab/>
              <w:t>(HANDLE)_beginthreadex(nullptr, 0, func2, nullptr, 0, nullptr)</w:t>
            </w:r>
          </w:p>
          <w:p w14:paraId="391941AB" w14:textId="77777777" w:rsidR="00881371" w:rsidRDefault="00881371" w:rsidP="00881371">
            <w:pPr>
              <w:pStyle w:val="2-"/>
            </w:pPr>
            <w:r>
              <w:tab/>
              <w:t>};</w:t>
            </w:r>
          </w:p>
          <w:p w14:paraId="18F8FF10" w14:textId="77777777" w:rsidR="00881371" w:rsidRDefault="00881371" w:rsidP="00881371">
            <w:pPr>
              <w:pStyle w:val="2-"/>
            </w:pPr>
          </w:p>
          <w:p w14:paraId="235DB64C" w14:textId="77777777" w:rsidR="00881371" w:rsidRDefault="00881371" w:rsidP="00881371">
            <w:pPr>
              <w:pStyle w:val="2-"/>
            </w:pPr>
            <w:r>
              <w:rPr>
                <w:rFonts w:hint="eastAsia"/>
              </w:rPr>
              <w:tab/>
            </w:r>
            <w:r w:rsidRPr="00881371">
              <w:rPr>
                <w:rFonts w:hint="eastAsia"/>
                <w:color w:val="00B050"/>
              </w:rPr>
              <w:t>//スレッド終了待ち</w:t>
            </w:r>
          </w:p>
          <w:p w14:paraId="5D273EE6" w14:textId="77777777" w:rsidR="00881371" w:rsidRDefault="00881371" w:rsidP="00881371">
            <w:pPr>
              <w:pStyle w:val="2-"/>
            </w:pPr>
            <w:r>
              <w:tab/>
              <w:t>WaitForMultipleObjects(2, hThread, true, INFINITE);</w:t>
            </w:r>
          </w:p>
          <w:p w14:paraId="45A4EDB9" w14:textId="77777777" w:rsidR="00881371" w:rsidRDefault="00881371" w:rsidP="00881371">
            <w:pPr>
              <w:pStyle w:val="2-"/>
            </w:pPr>
          </w:p>
          <w:p w14:paraId="6340A8D3" w14:textId="77777777" w:rsidR="00881371" w:rsidRDefault="00881371" w:rsidP="00881371">
            <w:pPr>
              <w:pStyle w:val="2-"/>
            </w:pPr>
          </w:p>
          <w:p w14:paraId="42997F98" w14:textId="77777777" w:rsidR="00881371" w:rsidRDefault="00881371" w:rsidP="00881371">
            <w:pPr>
              <w:pStyle w:val="2-"/>
            </w:pPr>
            <w:r>
              <w:rPr>
                <w:rFonts w:hint="eastAsia"/>
              </w:rPr>
              <w:tab/>
            </w:r>
            <w:r w:rsidRPr="00881371">
              <w:rPr>
                <w:rFonts w:hint="eastAsia"/>
                <w:color w:val="00B050"/>
              </w:rPr>
              <w:t>//終了</w:t>
            </w:r>
          </w:p>
          <w:p w14:paraId="15C0B500" w14:textId="77777777" w:rsidR="00881371" w:rsidRDefault="00881371" w:rsidP="00881371">
            <w:pPr>
              <w:pStyle w:val="2-"/>
            </w:pPr>
            <w:r>
              <w:tab/>
              <w:t>printf("- main(): end -\n");</w:t>
            </w:r>
          </w:p>
          <w:p w14:paraId="1CEC7F1E" w14:textId="77777777" w:rsidR="00881371" w:rsidRDefault="00881371" w:rsidP="00881371">
            <w:pPr>
              <w:pStyle w:val="2-"/>
            </w:pPr>
            <w:r>
              <w:tab/>
              <w:t>fflush(stdout);</w:t>
            </w:r>
          </w:p>
          <w:p w14:paraId="37D56BA1" w14:textId="77777777" w:rsidR="00881371" w:rsidRDefault="00881371" w:rsidP="00881371">
            <w:pPr>
              <w:pStyle w:val="2-"/>
            </w:pPr>
            <w:r>
              <w:tab/>
              <w:t>return EXIT_SUCCESS;</w:t>
            </w:r>
          </w:p>
          <w:p w14:paraId="329E022E" w14:textId="1E721E18" w:rsidR="00881371" w:rsidRDefault="00881371" w:rsidP="00881371">
            <w:pPr>
              <w:pStyle w:val="2-"/>
            </w:pPr>
            <w:r>
              <w:t>}</w:t>
            </w:r>
          </w:p>
        </w:tc>
      </w:tr>
    </w:tbl>
    <w:p w14:paraId="42CC4DBD" w14:textId="4876CF53" w:rsidR="00881371" w:rsidRPr="0089500A" w:rsidRDefault="00881371" w:rsidP="00881371">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Debug</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63AD5B99" w14:textId="77777777" w:rsidTr="00126F39">
        <w:tc>
          <w:tcPr>
            <w:tcW w:w="8494" w:type="dxa"/>
          </w:tcPr>
          <w:p w14:paraId="12B70598" w14:textId="77777777" w:rsidR="00881371" w:rsidRPr="00881371" w:rsidRDefault="00881371" w:rsidP="00881371">
            <w:pPr>
              <w:pStyle w:val="2-"/>
              <w:rPr>
                <w:color w:val="auto"/>
              </w:rPr>
            </w:pPr>
            <w:r w:rsidRPr="00881371">
              <w:rPr>
                <w:color w:val="auto"/>
              </w:rPr>
              <w:t>- main(): start -</w:t>
            </w:r>
          </w:p>
          <w:p w14:paraId="125E6326" w14:textId="77777777" w:rsidR="00881371" w:rsidRPr="00881371" w:rsidRDefault="00881371" w:rsidP="00881371">
            <w:pPr>
              <w:pStyle w:val="2-"/>
              <w:rPr>
                <w:color w:val="auto"/>
              </w:rPr>
            </w:pPr>
            <w:r w:rsidRPr="00881371">
              <w:rPr>
                <w:color w:val="auto"/>
              </w:rPr>
              <w:t>- func1(): start -</w:t>
            </w:r>
          </w:p>
          <w:p w14:paraId="4A0E74DB" w14:textId="77777777" w:rsidR="00881371" w:rsidRPr="00881371" w:rsidRDefault="00881371" w:rsidP="00881371">
            <w:pPr>
              <w:pStyle w:val="2-"/>
              <w:rPr>
                <w:color w:val="auto"/>
              </w:rPr>
            </w:pPr>
            <w:r w:rsidRPr="00881371">
              <w:rPr>
                <w:color w:val="auto"/>
              </w:rPr>
              <w:t>func1(): process ...</w:t>
            </w:r>
          </w:p>
          <w:p w14:paraId="27A5DD69" w14:textId="77777777" w:rsidR="00881371" w:rsidRPr="00881371" w:rsidRDefault="00881371" w:rsidP="00881371">
            <w:pPr>
              <w:pStyle w:val="2-"/>
              <w:rPr>
                <w:color w:val="auto"/>
              </w:rPr>
            </w:pPr>
            <w:r w:rsidRPr="00881371">
              <w:rPr>
                <w:color w:val="auto"/>
              </w:rPr>
              <w:lastRenderedPageBreak/>
              <w:t>- func2(): start -</w:t>
            </w:r>
          </w:p>
          <w:p w14:paraId="212BD58B" w14:textId="77777777" w:rsidR="00881371" w:rsidRPr="00881371" w:rsidRDefault="00881371" w:rsidP="00881371">
            <w:pPr>
              <w:pStyle w:val="2-"/>
              <w:rPr>
                <w:color w:val="FF0000"/>
              </w:rPr>
            </w:pPr>
            <w:r w:rsidRPr="00881371">
              <w:rPr>
                <w:color w:val="FF0000"/>
              </w:rPr>
              <w:t>func2(): wait ...</w:t>
            </w:r>
          </w:p>
          <w:p w14:paraId="29AC0B84" w14:textId="77777777" w:rsidR="00881371" w:rsidRPr="00881371" w:rsidRDefault="00881371" w:rsidP="00881371">
            <w:pPr>
              <w:pStyle w:val="2-"/>
              <w:rPr>
                <w:color w:val="auto"/>
              </w:rPr>
            </w:pPr>
            <w:r w:rsidRPr="00881371">
              <w:rPr>
                <w:color w:val="auto"/>
              </w:rPr>
              <w:t>- func1(): end -</w:t>
            </w:r>
          </w:p>
          <w:p w14:paraId="48428E82" w14:textId="77777777" w:rsidR="00881371" w:rsidRPr="00881371" w:rsidRDefault="00881371" w:rsidP="00881371">
            <w:pPr>
              <w:pStyle w:val="2-"/>
              <w:rPr>
                <w:color w:val="FF0000"/>
              </w:rPr>
            </w:pPr>
            <w:r w:rsidRPr="00881371">
              <w:rPr>
                <w:color w:val="FF0000"/>
              </w:rPr>
              <w:t>func2(): ok!</w:t>
            </w:r>
          </w:p>
          <w:p w14:paraId="3C61FCF9" w14:textId="77777777" w:rsidR="00881371" w:rsidRPr="00881371" w:rsidRDefault="00881371" w:rsidP="00881371">
            <w:pPr>
              <w:pStyle w:val="2-"/>
              <w:rPr>
                <w:color w:val="auto"/>
              </w:rPr>
            </w:pPr>
            <w:r w:rsidRPr="00881371">
              <w:rPr>
                <w:color w:val="auto"/>
              </w:rPr>
              <w:t>func2(): process ...</w:t>
            </w:r>
          </w:p>
          <w:p w14:paraId="1632BDF1" w14:textId="77777777" w:rsidR="00881371" w:rsidRPr="00881371" w:rsidRDefault="00881371" w:rsidP="00881371">
            <w:pPr>
              <w:pStyle w:val="2-"/>
              <w:rPr>
                <w:color w:val="auto"/>
              </w:rPr>
            </w:pPr>
            <w:r w:rsidRPr="00881371">
              <w:rPr>
                <w:color w:val="auto"/>
              </w:rPr>
              <w:t>- func2(): end -</w:t>
            </w:r>
          </w:p>
          <w:p w14:paraId="2D2AF2B2" w14:textId="33AD8617" w:rsidR="00881371" w:rsidRPr="00DD51B6" w:rsidRDefault="00881371" w:rsidP="00881371">
            <w:pPr>
              <w:pStyle w:val="2-"/>
              <w:rPr>
                <w:color w:val="auto"/>
              </w:rPr>
            </w:pPr>
            <w:r w:rsidRPr="00881371">
              <w:rPr>
                <w:color w:val="auto"/>
              </w:rPr>
              <w:t>- main(): end -</w:t>
            </w:r>
          </w:p>
        </w:tc>
      </w:tr>
    </w:tbl>
    <w:p w14:paraId="26DDFE4F" w14:textId="77777777" w:rsidR="00353610" w:rsidRDefault="00881371" w:rsidP="00881371">
      <w:pPr>
        <w:pStyle w:val="a9"/>
        <w:spacing w:beforeLines="50" w:before="180"/>
        <w:ind w:firstLine="283"/>
      </w:pPr>
      <w:r>
        <w:rPr>
          <w:rFonts w:hint="eastAsia"/>
        </w:rPr>
        <w:lastRenderedPageBreak/>
        <w:t>これは正常に動作した結果である。</w:t>
      </w:r>
    </w:p>
    <w:p w14:paraId="5AA98662" w14:textId="42F8CB19" w:rsidR="00881371" w:rsidRDefault="00881371" w:rsidP="00353610">
      <w:pPr>
        <w:pStyle w:val="a9"/>
        <w:ind w:firstLine="283"/>
      </w:pPr>
      <w:r>
        <w:rPr>
          <w:rFonts w:hint="eastAsia"/>
        </w:rPr>
        <w:t>Debug</w:t>
      </w:r>
      <w:r>
        <w:rPr>
          <w:rFonts w:hint="eastAsia"/>
        </w:rPr>
        <w:t>ビルドで正常動作を確認できたので、</w:t>
      </w:r>
      <w:r>
        <w:rPr>
          <w:rFonts w:hint="eastAsia"/>
        </w:rPr>
        <w:t>Release</w:t>
      </w:r>
      <w:r>
        <w:rPr>
          <w:rFonts w:hint="eastAsia"/>
        </w:rPr>
        <w:t>ビルドで</w:t>
      </w:r>
      <w:r w:rsidR="00353610">
        <w:rPr>
          <w:rFonts w:hint="eastAsia"/>
        </w:rPr>
        <w:t>も</w:t>
      </w:r>
      <w:r>
        <w:rPr>
          <w:rFonts w:hint="eastAsia"/>
        </w:rPr>
        <w:t>動作を確認してみる。</w:t>
      </w:r>
    </w:p>
    <w:p w14:paraId="7A85AB47" w14:textId="25F2F48A" w:rsidR="00881371" w:rsidRPr="0089500A" w:rsidRDefault="00881371" w:rsidP="00881371">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5C600D34" w14:textId="77777777" w:rsidTr="00126F39">
        <w:tc>
          <w:tcPr>
            <w:tcW w:w="8494" w:type="dxa"/>
          </w:tcPr>
          <w:p w14:paraId="7508BDE6" w14:textId="77777777" w:rsidR="00881371" w:rsidRPr="00881371" w:rsidRDefault="00881371" w:rsidP="00126F39">
            <w:pPr>
              <w:pStyle w:val="2-"/>
              <w:rPr>
                <w:color w:val="auto"/>
              </w:rPr>
            </w:pPr>
            <w:r w:rsidRPr="00881371">
              <w:rPr>
                <w:color w:val="auto"/>
              </w:rPr>
              <w:t>- main(): start -</w:t>
            </w:r>
          </w:p>
          <w:p w14:paraId="6B6A0B2D" w14:textId="77777777" w:rsidR="00881371" w:rsidRPr="00881371" w:rsidRDefault="00881371" w:rsidP="00126F39">
            <w:pPr>
              <w:pStyle w:val="2-"/>
              <w:rPr>
                <w:color w:val="auto"/>
              </w:rPr>
            </w:pPr>
            <w:r w:rsidRPr="00881371">
              <w:rPr>
                <w:color w:val="auto"/>
              </w:rPr>
              <w:t>- func1(): start -</w:t>
            </w:r>
          </w:p>
          <w:p w14:paraId="5E3BA978" w14:textId="77777777" w:rsidR="00881371" w:rsidRPr="00881371" w:rsidRDefault="00881371" w:rsidP="00126F39">
            <w:pPr>
              <w:pStyle w:val="2-"/>
              <w:rPr>
                <w:color w:val="auto"/>
              </w:rPr>
            </w:pPr>
            <w:r w:rsidRPr="00881371">
              <w:rPr>
                <w:color w:val="auto"/>
              </w:rPr>
              <w:t>func1(): process ...</w:t>
            </w:r>
          </w:p>
          <w:p w14:paraId="31E13EA1" w14:textId="77777777" w:rsidR="00881371" w:rsidRPr="00881371" w:rsidRDefault="00881371" w:rsidP="00126F39">
            <w:pPr>
              <w:pStyle w:val="2-"/>
              <w:rPr>
                <w:color w:val="auto"/>
              </w:rPr>
            </w:pPr>
            <w:r w:rsidRPr="00881371">
              <w:rPr>
                <w:color w:val="auto"/>
              </w:rPr>
              <w:t>- func2(): start -</w:t>
            </w:r>
          </w:p>
          <w:p w14:paraId="292C7EC1" w14:textId="77777777" w:rsidR="00881371" w:rsidRPr="00881371" w:rsidRDefault="00881371" w:rsidP="00126F39">
            <w:pPr>
              <w:pStyle w:val="2-"/>
              <w:rPr>
                <w:color w:val="FF0000"/>
              </w:rPr>
            </w:pPr>
            <w:r w:rsidRPr="00881371">
              <w:rPr>
                <w:color w:val="FF0000"/>
              </w:rPr>
              <w:t>func2(): wait ...</w:t>
            </w:r>
          </w:p>
          <w:p w14:paraId="2B078AE8" w14:textId="77777777" w:rsidR="00881371" w:rsidRPr="00881371" w:rsidRDefault="00881371" w:rsidP="00126F39">
            <w:pPr>
              <w:pStyle w:val="2-"/>
              <w:rPr>
                <w:color w:val="auto"/>
              </w:rPr>
            </w:pPr>
            <w:r w:rsidRPr="00881371">
              <w:rPr>
                <w:color w:val="auto"/>
              </w:rPr>
              <w:t>- func1(): end -</w:t>
            </w:r>
          </w:p>
          <w:p w14:paraId="4680F5BC" w14:textId="1DA97160" w:rsidR="00881371" w:rsidRPr="00DD51B6" w:rsidRDefault="00881371" w:rsidP="00353610">
            <w:pPr>
              <w:pStyle w:val="2-"/>
              <w:rPr>
                <w:color w:val="auto"/>
              </w:rPr>
            </w:pPr>
            <w:r w:rsidRPr="00881371">
              <w:rPr>
                <w:color w:val="FF0000"/>
              </w:rPr>
              <w:t>※ここ</w:t>
            </w:r>
            <w:r w:rsidR="00353610">
              <w:rPr>
                <w:color w:val="FF0000"/>
              </w:rPr>
              <w:t>から先に進まない</w:t>
            </w:r>
            <w:r w:rsidRPr="00881371">
              <w:rPr>
                <w:color w:val="FF0000"/>
              </w:rPr>
              <w:t>（エラーは出ない）</w:t>
            </w:r>
          </w:p>
        </w:tc>
      </w:tr>
    </w:tbl>
    <w:p w14:paraId="22191085" w14:textId="77777777" w:rsidR="00881371" w:rsidRDefault="00881371" w:rsidP="00881371">
      <w:pPr>
        <w:pStyle w:val="a9"/>
        <w:spacing w:beforeLines="50" w:before="180"/>
        <w:ind w:firstLine="283"/>
      </w:pPr>
      <w:r>
        <w:rPr>
          <w:rFonts w:hint="eastAsia"/>
        </w:rPr>
        <w:t>なぜ挙動が変わったのか？それは、</w:t>
      </w:r>
      <w:r>
        <w:rPr>
          <w:rFonts w:hint="eastAsia"/>
        </w:rPr>
        <w:t>Release</w:t>
      </w:r>
      <w:r>
        <w:rPr>
          <w:rFonts w:hint="eastAsia"/>
        </w:rPr>
        <w:t>ビルドの最適化処理の影響である。</w:t>
      </w:r>
    </w:p>
    <w:p w14:paraId="394CAA53" w14:textId="24C42359" w:rsidR="00881371" w:rsidRDefault="00881371" w:rsidP="00881371">
      <w:pPr>
        <w:pStyle w:val="a9"/>
        <w:ind w:firstLine="283"/>
      </w:pPr>
      <w:r>
        <w:t>説明のために、</w:t>
      </w:r>
      <w:r>
        <w:t>Debug</w:t>
      </w:r>
      <w:r>
        <w:t>ビルド時と</w:t>
      </w:r>
      <w:r>
        <w:rPr>
          <w:rFonts w:hint="eastAsia"/>
        </w:rPr>
        <w:t>Releas</w:t>
      </w:r>
      <w:r>
        <w:rPr>
          <w:rFonts w:hint="eastAsia"/>
        </w:rPr>
        <w:t>ビルド時のアセンブラコードを</w:t>
      </w:r>
      <w:r w:rsidR="00910425">
        <w:rPr>
          <w:rFonts w:hint="eastAsia"/>
        </w:rPr>
        <w:t>示す</w:t>
      </w:r>
      <w:r>
        <w:rPr>
          <w:rFonts w:hint="eastAsia"/>
        </w:rPr>
        <w:t>。</w:t>
      </w:r>
      <w:r w:rsidR="00E10D35">
        <w:rPr>
          <w:rFonts w:hint="eastAsia"/>
        </w:rPr>
        <w:t>（</w:t>
      </w:r>
      <w:r w:rsidR="00E10D35">
        <w:rPr>
          <w:rFonts w:hint="eastAsia"/>
        </w:rPr>
        <w:t xml:space="preserve">Visual C++ 2013 </w:t>
      </w:r>
      <w:r w:rsidR="00E10D35">
        <w:rPr>
          <w:rFonts w:hint="eastAsia"/>
        </w:rPr>
        <w:t>で調査）</w:t>
      </w:r>
    </w:p>
    <w:p w14:paraId="678DB3D0" w14:textId="0081154D" w:rsidR="00D0380B" w:rsidRDefault="00D0380B" w:rsidP="00D0380B">
      <w:pPr>
        <w:pStyle w:val="a9"/>
        <w:keepNext/>
        <w:widowControl/>
        <w:spacing w:beforeLines="50" w:before="180"/>
        <w:ind w:firstLineChars="0" w:firstLine="0"/>
      </w:pPr>
      <w:r>
        <w:rPr>
          <w:rFonts w:hint="eastAsia"/>
        </w:rPr>
        <w:t>D</w:t>
      </w:r>
      <w:r>
        <w:t>ebug</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6B6FD560" w14:textId="77777777" w:rsidTr="00126F39">
        <w:tc>
          <w:tcPr>
            <w:tcW w:w="8494" w:type="dxa"/>
          </w:tcPr>
          <w:p w14:paraId="2C0282B4" w14:textId="174659A9"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75D0882" w14:textId="77777777" w:rsidR="0081589D" w:rsidRDefault="0081589D" w:rsidP="0081589D">
            <w:pPr>
              <w:pStyle w:val="2-"/>
            </w:pPr>
          </w:p>
          <w:p w14:paraId="471C4A41"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21: </w:t>
            </w:r>
          </w:p>
          <w:p w14:paraId="2359702A"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3930B8DA"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D304283" w14:textId="42CFD010" w:rsidR="0081589D" w:rsidRDefault="0081589D" w:rsidP="0081589D">
            <w:pPr>
              <w:pStyle w:val="2-"/>
            </w:pPr>
            <w:r>
              <w:t xml:space="preserve">00F84018 C6 05 30 81 F8 00 01 </w:t>
            </w:r>
            <w:r w:rsidRPr="00CE0ADB">
              <w:rPr>
                <w:color w:val="00B050"/>
              </w:rPr>
              <w:t>mov         byte ptr ds:[0F88130h],1</w:t>
            </w:r>
            <w:r w:rsidR="006C6C36">
              <w:rPr>
                <w:color w:val="00B050"/>
              </w:rPr>
              <w:tab/>
            </w:r>
            <w:r w:rsidR="00CE0ADB" w:rsidRPr="00CE0ADB">
              <w:rPr>
                <w:color w:val="FF0000"/>
              </w:rPr>
              <w:t>← s_isFinished のメモリに</w:t>
            </w:r>
            <w:r w:rsidR="00CE0ADB" w:rsidRPr="00CE0ADB">
              <w:rPr>
                <w:rFonts w:hint="eastAsia"/>
                <w:color w:val="FF0000"/>
              </w:rPr>
              <w:t>1 をセット</w:t>
            </w:r>
          </w:p>
          <w:p w14:paraId="5F7461B9" w14:textId="77777777" w:rsidR="0081589D" w:rsidRDefault="0081589D" w:rsidP="0081589D">
            <w:pPr>
              <w:pStyle w:val="2-"/>
            </w:pPr>
          </w:p>
          <w:p w14:paraId="0ED5D0A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3BB22CFF" w14:textId="77777777" w:rsidR="0081589D" w:rsidRDefault="0081589D" w:rsidP="0081589D">
            <w:pPr>
              <w:pStyle w:val="2-"/>
            </w:pPr>
          </w:p>
          <w:p w14:paraId="3D75116C" w14:textId="65A41881" w:rsidR="0081589D" w:rsidRPr="00CE0ADB" w:rsidRDefault="0081589D" w:rsidP="0081589D">
            <w:pPr>
              <w:pStyle w:val="2-"/>
              <w:rPr>
                <w:color w:val="808080" w:themeColor="background1" w:themeShade="80"/>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F2A2D75" w14:textId="28086F36" w:rsidR="0081589D" w:rsidRDefault="0081589D" w:rsidP="0081589D">
            <w:pPr>
              <w:pStyle w:val="2-"/>
            </w:pPr>
            <w:r w:rsidRPr="006C6C36">
              <w:rPr>
                <w:color w:val="BF8F00" w:themeColor="accent4" w:themeShade="BF"/>
              </w:rPr>
              <w:t xml:space="preserve">00F84124 </w:t>
            </w:r>
            <w:r>
              <w:t xml:space="preserve">0F B6 05 30 81 F8 00 </w:t>
            </w:r>
            <w:r w:rsidRPr="00CE0ADB">
              <w:rPr>
                <w:color w:val="00B050"/>
              </w:rPr>
              <w:t>movzx       eax,byte ptr ds:[0F88130h]</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201EB773" w14:textId="6C443DDB" w:rsidR="0081589D" w:rsidRDefault="0081589D" w:rsidP="0081589D">
            <w:pPr>
              <w:pStyle w:val="2-"/>
            </w:pPr>
            <w:r>
              <w:t xml:space="preserve">00F8412B 85 C0               </w:t>
            </w:r>
            <w:r w:rsidRPr="00CE0ADB">
              <w:rPr>
                <w:color w:val="00B050"/>
              </w:rPr>
              <w:t xml:space="preserve"> test        eax,eax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r w:rsidR="006C6C36">
              <w:rPr>
                <w:color w:val="FF0000"/>
              </w:rPr>
              <w:t xml:space="preserve">　</w:t>
            </w:r>
          </w:p>
          <w:p w14:paraId="5570775D" w14:textId="6BCF0723" w:rsidR="0081589D" w:rsidRPr="00CE0ADB" w:rsidRDefault="0081589D" w:rsidP="0081589D">
            <w:pPr>
              <w:pStyle w:val="2-"/>
              <w:rPr>
                <w:color w:val="00B050"/>
              </w:rPr>
            </w:pPr>
            <w:r>
              <w:t xml:space="preserve">00F8412D 75 02               </w:t>
            </w:r>
            <w:r w:rsidRPr="00CE0ADB">
              <w:rPr>
                <w:color w:val="00B050"/>
              </w:rPr>
              <w:t xml:space="preserve"> jne         func2+0B1h (0F84131h)  </w:t>
            </w:r>
            <w:r w:rsidR="006C6C36">
              <w:rPr>
                <w:color w:val="00B050"/>
              </w:rPr>
              <w:tab/>
            </w:r>
            <w:r w:rsidR="006C6C36">
              <w:rPr>
                <w:color w:val="00B050"/>
              </w:rPr>
              <w:tab/>
            </w:r>
            <w:r w:rsidR="006C6C36" w:rsidRPr="006C6C36">
              <w:rPr>
                <w:color w:val="FF0000"/>
              </w:rPr>
              <w:t xml:space="preserve">← 0 </w:t>
            </w:r>
            <w:r w:rsidR="006C6C36">
              <w:rPr>
                <w:color w:val="FF0000"/>
              </w:rPr>
              <w:t>以外</w:t>
            </w:r>
            <w:r w:rsidR="006C6C36" w:rsidRPr="006C6C36">
              <w:rPr>
                <w:color w:val="FF0000"/>
              </w:rPr>
              <w:t>なら</w:t>
            </w:r>
            <w:r w:rsidR="006C6C36" w:rsidRPr="006C6C36">
              <w:rPr>
                <w:rFonts w:hint="eastAsia"/>
                <w:color w:val="FF0000"/>
              </w:rPr>
              <w:t xml:space="preserve"> </w:t>
            </w:r>
            <w:r w:rsidR="006C6C36" w:rsidRPr="006C6C36">
              <w:rPr>
                <w:rFonts w:hint="eastAsia"/>
                <w:color w:val="BF8F00" w:themeColor="accent4" w:themeShade="BF"/>
              </w:rPr>
              <w:t>00F84131</w:t>
            </w:r>
            <w:r w:rsidR="006C6C36" w:rsidRPr="006C6C36">
              <w:rPr>
                <w:rFonts w:hint="eastAsia"/>
                <w:color w:val="FF0000"/>
              </w:rPr>
              <w:t xml:space="preserve"> にジャンプ</w:t>
            </w:r>
          </w:p>
          <w:p w14:paraId="3F5B7B5F" w14:textId="3133E024" w:rsidR="006C6C36" w:rsidRDefault="006C6C36" w:rsidP="006C6C36">
            <w:pPr>
              <w:pStyle w:val="2-"/>
            </w:pPr>
            <w:r>
              <w:t xml:space="preserve">00F8412F EB F3               </w:t>
            </w:r>
            <w:r w:rsidRPr="006C6C36">
              <w:rPr>
                <w:color w:val="00B050"/>
              </w:rPr>
              <w:t xml:space="preserve"> jmp         func2+0A4h (0F84124h)</w:t>
            </w:r>
            <w:r>
              <w:t xml:space="preserve">  </w:t>
            </w:r>
            <w:r>
              <w:tab/>
            </w:r>
            <w:r>
              <w:tab/>
            </w:r>
            <w:r w:rsidRPr="006C6C36">
              <w:rPr>
                <w:color w:val="FF0000"/>
              </w:rPr>
              <w:t>← (0</w:t>
            </w:r>
            <w:r>
              <w:rPr>
                <w:color w:val="FF0000"/>
              </w:rPr>
              <w:t xml:space="preserve"> だ</w:t>
            </w:r>
            <w:r w:rsidRPr="006C6C36">
              <w:rPr>
                <w:color w:val="FF0000"/>
              </w:rPr>
              <w:t>ったの</w:t>
            </w:r>
            <w:r>
              <w:rPr>
                <w:color w:val="FF0000"/>
              </w:rPr>
              <w:t>で</w:t>
            </w:r>
            <w:r w:rsidRPr="006C6C36">
              <w:rPr>
                <w:rFonts w:hint="eastAsia"/>
                <w:color w:val="FF0000"/>
              </w:rPr>
              <w:t xml:space="preserve">) </w:t>
            </w:r>
            <w:r w:rsidRPr="006C6C36">
              <w:rPr>
                <w:rFonts w:hint="eastAsia"/>
                <w:color w:val="BF8F00" w:themeColor="accent4" w:themeShade="BF"/>
              </w:rPr>
              <w:t>00F84124</w:t>
            </w:r>
            <w:r w:rsidRPr="006C6C36">
              <w:rPr>
                <w:rFonts w:hint="eastAsia"/>
                <w:color w:val="FF0000"/>
              </w:rPr>
              <w:t xml:space="preserve"> にジャンプ</w:t>
            </w:r>
          </w:p>
          <w:p w14:paraId="3398CFC4" w14:textId="5A8D11C7" w:rsidR="006C6C36" w:rsidRPr="00353610" w:rsidRDefault="006C6C36" w:rsidP="006C6C36">
            <w:pPr>
              <w:pStyle w:val="2-"/>
              <w:rPr>
                <w:color w:val="BF8F00" w:themeColor="accent4" w:themeShade="BF"/>
              </w:rPr>
            </w:pPr>
            <w:r w:rsidRPr="006C6C36">
              <w:rPr>
                <w:color w:val="808080" w:themeColor="background1" w:themeShade="80"/>
              </w:rPr>
              <w:t xml:space="preserve">    42: </w:t>
            </w:r>
            <w:r w:rsidRPr="006C6C36">
              <w:rPr>
                <w:color w:val="808080" w:themeColor="background1" w:themeShade="80"/>
              </w:rPr>
              <w:tab/>
              <w:t>printf("func2(): ok!\n");</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【ループ処理：ここまで】</w:t>
            </w:r>
          </w:p>
          <w:p w14:paraId="56A01AA7" w14:textId="08676D65" w:rsidR="0081589D" w:rsidRDefault="006C6C36" w:rsidP="006C6C36">
            <w:pPr>
              <w:pStyle w:val="2-"/>
            </w:pPr>
            <w:r w:rsidRPr="006C6C36">
              <w:rPr>
                <w:color w:val="BF8F00" w:themeColor="accent4" w:themeShade="BF"/>
              </w:rPr>
              <w:t>00F84131</w:t>
            </w:r>
            <w:r>
              <w:t xml:space="preserve"> 8B F4                </w:t>
            </w:r>
            <w:r w:rsidRPr="006C6C36">
              <w:rPr>
                <w:color w:val="00B050"/>
              </w:rPr>
              <w:t>mov         esi,esp</w:t>
            </w:r>
            <w:r>
              <w:t xml:space="preserve">  </w:t>
            </w:r>
          </w:p>
          <w:p w14:paraId="05210ED1" w14:textId="77777777" w:rsidR="006C6C36" w:rsidRDefault="006C6C36" w:rsidP="0081589D">
            <w:pPr>
              <w:pStyle w:val="2-"/>
              <w:rPr>
                <w:color w:val="808080" w:themeColor="background1" w:themeShade="80"/>
              </w:rPr>
            </w:pPr>
          </w:p>
          <w:p w14:paraId="51D17484" w14:textId="572B59C6" w:rsidR="00D0380B" w:rsidRDefault="0081589D" w:rsidP="0081589D">
            <w:pPr>
              <w:pStyle w:val="2-"/>
            </w:pPr>
            <w:r w:rsidRPr="00CE0ADB">
              <w:rPr>
                <w:rFonts w:hint="eastAsia"/>
                <w:color w:val="808080" w:themeColor="background1" w:themeShade="80"/>
              </w:rPr>
              <w:t>...（略）...</w:t>
            </w:r>
          </w:p>
        </w:tc>
      </w:tr>
    </w:tbl>
    <w:p w14:paraId="732A2310" w14:textId="15B4B4C5" w:rsidR="00D0380B" w:rsidRDefault="00D0380B" w:rsidP="00D0380B">
      <w:pPr>
        <w:pStyle w:val="a9"/>
        <w:keepNext/>
        <w:widowControl/>
        <w:spacing w:beforeLines="50" w:before="180"/>
        <w:ind w:firstLineChars="0" w:firstLine="0"/>
      </w:pPr>
      <w:r>
        <w:t>Release</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5C4324F5" w14:textId="77777777" w:rsidTr="00126F39">
        <w:tc>
          <w:tcPr>
            <w:tcW w:w="8494" w:type="dxa"/>
          </w:tcPr>
          <w:p w14:paraId="5DF55037"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27133C6D" w14:textId="77777777" w:rsidR="0081589D" w:rsidRDefault="0081589D" w:rsidP="0081589D">
            <w:pPr>
              <w:pStyle w:val="2-"/>
            </w:pPr>
          </w:p>
          <w:p w14:paraId="2801F16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6D969AB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45B93A76"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24: </w:t>
            </w:r>
          </w:p>
          <w:p w14:paraId="6E04A9B0"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43EEC99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3AB76045" w14:textId="77777777" w:rsidR="0081589D" w:rsidRDefault="0081589D" w:rsidP="0081589D">
            <w:pPr>
              <w:pStyle w:val="2-"/>
            </w:pPr>
            <w:r>
              <w:t xml:space="preserve">00BD1041 68 3C 21 BD 00     </w:t>
            </w:r>
            <w:r w:rsidRPr="00CE0ADB">
              <w:rPr>
                <w:color w:val="00B050"/>
              </w:rPr>
              <w:t xml:space="preserve">  push        0BD213Ch  </w:t>
            </w:r>
          </w:p>
          <w:p w14:paraId="27F5116F" w14:textId="48EA88E3" w:rsidR="0081589D" w:rsidRDefault="0081589D" w:rsidP="0081589D">
            <w:pPr>
              <w:pStyle w:val="2-"/>
            </w:pPr>
            <w:r>
              <w:t xml:space="preserve">00BD1046 C6 05 68 33 BD 00 01 </w:t>
            </w:r>
            <w:r w:rsidRPr="00CE0ADB">
              <w:rPr>
                <w:color w:val="00B050"/>
              </w:rPr>
              <w:t xml:space="preserve">mov         byte ptr ds:[0BD3368h],1  </w:t>
            </w:r>
            <w:r w:rsidR="006C6C36">
              <w:rPr>
                <w:color w:val="00B050"/>
              </w:rPr>
              <w:tab/>
            </w:r>
            <w:r w:rsidR="006C6C36" w:rsidRPr="00CE0ADB">
              <w:rPr>
                <w:color w:val="FF0000"/>
              </w:rPr>
              <w:t>← s_isFinished のメモリに</w:t>
            </w:r>
            <w:r w:rsidR="006C6C36" w:rsidRPr="00CE0ADB">
              <w:rPr>
                <w:rFonts w:hint="eastAsia"/>
                <w:color w:val="FF0000"/>
              </w:rPr>
              <w:t>1 をセット</w:t>
            </w:r>
          </w:p>
          <w:p w14:paraId="7FAA850B" w14:textId="77777777" w:rsidR="0081589D" w:rsidRDefault="0081589D" w:rsidP="0081589D">
            <w:pPr>
              <w:pStyle w:val="2-"/>
            </w:pPr>
          </w:p>
          <w:p w14:paraId="4BBF0044"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97A018C" w14:textId="77777777" w:rsidR="0081589D" w:rsidRDefault="0081589D" w:rsidP="0081589D">
            <w:pPr>
              <w:pStyle w:val="2-"/>
            </w:pPr>
          </w:p>
          <w:p w14:paraId="589A57B0" w14:textId="14528705" w:rsidR="0081589D" w:rsidRPr="00CE0ADB" w:rsidRDefault="0081589D" w:rsidP="0081589D">
            <w:pPr>
              <w:pStyle w:val="2-"/>
              <w:rPr>
                <w:color w:val="00B050"/>
              </w:rPr>
            </w:pPr>
            <w:r>
              <w:t xml:space="preserve">00BD10A3 A0 68 33 BD 00      </w:t>
            </w:r>
            <w:r w:rsidRPr="00CE0ADB">
              <w:rPr>
                <w:color w:val="00B050"/>
              </w:rPr>
              <w:t xml:space="preserve"> mov         al,byte ptr ds:[00BD3368h] </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3422D048" w14:textId="77777777" w:rsidR="0081589D" w:rsidRPr="00CE0ADB" w:rsidRDefault="0081589D" w:rsidP="0081589D">
            <w:pPr>
              <w:pStyle w:val="2-"/>
              <w:rPr>
                <w:color w:val="00B050"/>
              </w:rPr>
            </w:pPr>
            <w:r>
              <w:t xml:space="preserve">00BD10A8 83 C4 10             </w:t>
            </w:r>
            <w:r w:rsidRPr="00CE0ADB">
              <w:rPr>
                <w:color w:val="00B050"/>
              </w:rPr>
              <w:t xml:space="preserve">add         esp,10h  </w:t>
            </w:r>
          </w:p>
          <w:p w14:paraId="369D2FBA" w14:textId="77777777" w:rsidR="0081589D" w:rsidRDefault="0081589D" w:rsidP="0081589D">
            <w:pPr>
              <w:pStyle w:val="2-"/>
            </w:pPr>
            <w:r>
              <w:t xml:space="preserve">00BD10AB EB 03               </w:t>
            </w:r>
            <w:r w:rsidRPr="00CE0ADB">
              <w:rPr>
                <w:color w:val="00B050"/>
              </w:rPr>
              <w:t xml:space="preserve"> jmp         func2+40h (0BD10B0h)  </w:t>
            </w:r>
          </w:p>
          <w:p w14:paraId="473CB6AE" w14:textId="77777777" w:rsidR="0081589D" w:rsidRPr="00CE0ADB" w:rsidRDefault="0081589D" w:rsidP="0081589D">
            <w:pPr>
              <w:pStyle w:val="2-"/>
              <w:rPr>
                <w:color w:val="00B050"/>
              </w:rPr>
            </w:pPr>
            <w:r>
              <w:lastRenderedPageBreak/>
              <w:t xml:space="preserve">00BD10AD 8D 49 00            </w:t>
            </w:r>
            <w:r w:rsidRPr="00CE0ADB">
              <w:rPr>
                <w:color w:val="00B050"/>
              </w:rPr>
              <w:t xml:space="preserve"> lea         ecx,[ecx]  </w:t>
            </w:r>
          </w:p>
          <w:p w14:paraId="7F390F51" w14:textId="1AD95FDD" w:rsidR="0081589D" w:rsidRPr="00353610" w:rsidRDefault="0081589D" w:rsidP="0081589D">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B0D9C06" w14:textId="2DD2B8AA" w:rsidR="0081589D" w:rsidRDefault="0081589D" w:rsidP="0081589D">
            <w:pPr>
              <w:pStyle w:val="2-"/>
            </w:pPr>
            <w:r w:rsidRPr="006C6C36">
              <w:rPr>
                <w:color w:val="BF8F00" w:themeColor="accent4" w:themeShade="BF"/>
              </w:rPr>
              <w:t>00BD10B0</w:t>
            </w:r>
            <w:r>
              <w:t xml:space="preserve"> 84 C0               </w:t>
            </w:r>
            <w:r w:rsidRPr="00CE0ADB">
              <w:rPr>
                <w:color w:val="00B050"/>
              </w:rPr>
              <w:t xml:space="preserve"> test        al,al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p>
          <w:p w14:paraId="56A45648" w14:textId="0F176DC1" w:rsidR="00D0380B" w:rsidRPr="00CE0ADB" w:rsidRDefault="0081589D" w:rsidP="0081589D">
            <w:pPr>
              <w:pStyle w:val="2-"/>
              <w:rPr>
                <w:color w:val="00B050"/>
              </w:rPr>
            </w:pPr>
            <w:r>
              <w:t xml:space="preserve">00BD10B2 74 FC               </w:t>
            </w:r>
            <w:r w:rsidRPr="00CE0ADB">
              <w:rPr>
                <w:color w:val="00B050"/>
              </w:rPr>
              <w:t xml:space="preserve"> je          func2+40h (0BD10B0h)  </w:t>
            </w:r>
            <w:r w:rsidR="006C6C36">
              <w:rPr>
                <w:color w:val="00B050"/>
              </w:rPr>
              <w:tab/>
            </w:r>
            <w:r w:rsidR="006C6C36">
              <w:rPr>
                <w:color w:val="00B050"/>
              </w:rPr>
              <w:tab/>
            </w:r>
            <w:r w:rsidR="006C6C36" w:rsidRPr="006C6C36">
              <w:rPr>
                <w:color w:val="FF0000"/>
              </w:rPr>
              <w:t>← 0 なら</w:t>
            </w:r>
            <w:r w:rsidR="006C6C36" w:rsidRPr="006C6C36">
              <w:rPr>
                <w:rFonts w:hint="eastAsia"/>
                <w:color w:val="FF0000"/>
              </w:rPr>
              <w:t xml:space="preserve"> </w:t>
            </w:r>
            <w:r w:rsidR="006C6C36" w:rsidRPr="006C6C36">
              <w:rPr>
                <w:color w:val="BF8F00" w:themeColor="accent4" w:themeShade="BF"/>
              </w:rPr>
              <w:t>00BD10B0</w:t>
            </w:r>
            <w:r w:rsidR="006C6C36" w:rsidRPr="006C6C36">
              <w:rPr>
                <w:rFonts w:hint="eastAsia"/>
                <w:color w:val="FF0000"/>
              </w:rPr>
              <w:t xml:space="preserve"> にジャンプ</w:t>
            </w:r>
          </w:p>
          <w:p w14:paraId="798EED3B" w14:textId="7FB72C1A" w:rsidR="0081589D" w:rsidRDefault="006C6C36" w:rsidP="0081589D">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3290135A" w14:textId="64897A2D" w:rsidR="0081589D" w:rsidRPr="0081589D" w:rsidRDefault="0081589D" w:rsidP="0081589D">
            <w:pPr>
              <w:pStyle w:val="2-"/>
            </w:pPr>
            <w:r w:rsidRPr="00CE0ADB">
              <w:rPr>
                <w:rFonts w:hint="eastAsia"/>
                <w:color w:val="808080" w:themeColor="background1" w:themeShade="80"/>
              </w:rPr>
              <w:t>...（略）...</w:t>
            </w:r>
          </w:p>
        </w:tc>
      </w:tr>
    </w:tbl>
    <w:p w14:paraId="25953136" w14:textId="43D97BD8" w:rsidR="00D0380B" w:rsidRDefault="00353610" w:rsidP="00353610">
      <w:pPr>
        <w:pStyle w:val="a9"/>
        <w:spacing w:beforeLines="50" w:before="180"/>
        <w:ind w:firstLine="283"/>
      </w:pPr>
      <w:r>
        <w:lastRenderedPageBreak/>
        <w:t>前述の「レジスタ」の説明で、コンパイラが最適化によって変数の参照を極力減らすことを解説した。</w:t>
      </w:r>
      <w:r w:rsidR="00E2245F">
        <w:t>この結果は、その影響を受けたものである。</w:t>
      </w:r>
    </w:p>
    <w:p w14:paraId="0970DB2C" w14:textId="4721289B" w:rsidR="00E2245F" w:rsidRDefault="00E2245F" w:rsidP="00E2245F">
      <w:pPr>
        <w:pStyle w:val="a9"/>
        <w:ind w:firstLine="283"/>
      </w:pPr>
      <w:r>
        <w:t>Release</w:t>
      </w:r>
      <w:r>
        <w:t>ビルドのアセンブラコードを見ると（最適化によって</w:t>
      </w:r>
      <w:r>
        <w:t>C</w:t>
      </w:r>
      <w:r>
        <w:rPr>
          <w:rFonts w:hint="eastAsia"/>
        </w:rPr>
        <w:t>++</w:t>
      </w:r>
      <w:r>
        <w:rPr>
          <w:rFonts w:hint="eastAsia"/>
        </w:rPr>
        <w:t>言語のコードとアセンブラの対応付けがきちんとできない状態になっているが）</w:t>
      </w:r>
      <w:r w:rsidR="00D36891">
        <w:rPr>
          <w:rFonts w:hint="eastAsia"/>
        </w:rPr>
        <w:t>、</w:t>
      </w:r>
      <w:r>
        <w:rPr>
          <w:rFonts w:hint="eastAsia"/>
        </w:rPr>
        <w:t>「</w:t>
      </w:r>
      <w:r w:rsidRPr="00D36891">
        <w:rPr>
          <w:rFonts w:ascii="ＭＳ ゴシック" w:hAnsi="ＭＳ ゴシック" w:hint="eastAsia"/>
          <w:color w:val="0070C0"/>
        </w:rPr>
        <w:t>s_isFinished</w:t>
      </w:r>
      <w:r>
        <w:rPr>
          <w:rFonts w:hint="eastAsia"/>
        </w:rPr>
        <w:t>」という変数をメモリから読み出しているのがループの外だと分かる。これでは他で変数の値が書き換わってもループ処理中に検出できない。そのため、ループが終了しなくなってしまったのである。</w:t>
      </w:r>
    </w:p>
    <w:p w14:paraId="094BD2DD" w14:textId="66DFA9E5" w:rsidR="00D31BAF" w:rsidRDefault="00D31BAF" w:rsidP="00D31BAF">
      <w:pPr>
        <w:pStyle w:val="3"/>
      </w:pPr>
      <w:bookmarkStart w:id="80" w:name="_Toc379553524"/>
      <w:r>
        <w:rPr>
          <w:rFonts w:hint="eastAsia"/>
        </w:rPr>
        <w:t>解決策</w:t>
      </w:r>
      <w:bookmarkEnd w:id="80"/>
    </w:p>
    <w:p w14:paraId="20402271" w14:textId="2BBE3D4B" w:rsidR="00E2245F" w:rsidRDefault="00E2245F" w:rsidP="00D31BAF">
      <w:pPr>
        <w:pStyle w:val="aa"/>
        <w:ind w:left="447" w:firstLine="283"/>
      </w:pPr>
      <w:r>
        <w:t>このような問題に対して、</w:t>
      </w:r>
      <w:r>
        <w:rPr>
          <w:rFonts w:hint="eastAsia"/>
        </w:rPr>
        <w:t>C++</w:t>
      </w:r>
      <w:r>
        <w:rPr>
          <w:rFonts w:hint="eastAsia"/>
        </w:rPr>
        <w:t>言語は言語仕様として解決策を用意している。</w:t>
      </w:r>
    </w:p>
    <w:p w14:paraId="3C4239F1" w14:textId="6CE50EA2" w:rsidR="00E2245F" w:rsidRDefault="0074663B" w:rsidP="00D31BAF">
      <w:pPr>
        <w:pStyle w:val="aa"/>
        <w:ind w:left="447" w:firstLine="283"/>
      </w:pPr>
      <w:r>
        <w:t>「</w:t>
      </w:r>
      <w:r w:rsidR="00E2245F">
        <w:t>v</w:t>
      </w:r>
      <w:r w:rsidR="00E2245F">
        <w:rPr>
          <w:rFonts w:hint="eastAsia"/>
        </w:rPr>
        <w:t>olatile</w:t>
      </w:r>
      <w:r w:rsidR="00E2245F">
        <w:rPr>
          <w:rFonts w:hint="eastAsia"/>
        </w:rPr>
        <w:t>型修飾子</w:t>
      </w:r>
      <w:r w:rsidR="00D36891">
        <w:fldChar w:fldCharType="begin"/>
      </w:r>
      <w:r w:rsidR="00D36891">
        <w:instrText xml:space="preserve"> XE "volatile</w:instrText>
      </w:r>
      <w:r w:rsidR="00D36891">
        <w:rPr>
          <w:rFonts w:hint="eastAsia"/>
        </w:rPr>
        <w:instrText>型修飾子</w:instrText>
      </w:r>
      <w:r w:rsidR="00D36891">
        <w:instrText>" \y volatile</w:instrText>
      </w:r>
      <w:r w:rsidR="00D36891">
        <w:rPr>
          <w:rFonts w:hint="eastAsia"/>
        </w:rPr>
        <w:instrText>かたしゅうしょくし</w:instrText>
      </w:r>
      <w:r w:rsidR="00D36891">
        <w:instrText xml:space="preserve">” </w:instrText>
      </w:r>
      <w:r w:rsidR="00D36891">
        <w:fldChar w:fldCharType="end"/>
      </w:r>
      <w:r>
        <w:rPr>
          <w:rFonts w:hint="eastAsia"/>
        </w:rPr>
        <w:t>」</w:t>
      </w:r>
      <w:r w:rsidR="00E2245F">
        <w:rPr>
          <w:rFonts w:hint="eastAsia"/>
        </w:rPr>
        <w:t>である。</w:t>
      </w:r>
    </w:p>
    <w:p w14:paraId="295D3101" w14:textId="38E063E5" w:rsidR="0074663B" w:rsidRDefault="0074663B" w:rsidP="00D31BAF">
      <w:pPr>
        <w:pStyle w:val="aa"/>
        <w:ind w:left="447" w:firstLine="283"/>
      </w:pPr>
      <w:r>
        <w:t>この修飾子が付いた変数は、コンパイラが最適化せずに、常にメモリを参照するようになる。</w:t>
      </w:r>
    </w:p>
    <w:p w14:paraId="62F9E48D" w14:textId="568A080C" w:rsidR="0074663B" w:rsidRDefault="0074663B" w:rsidP="00D31BAF">
      <w:pPr>
        <w:pStyle w:val="aa"/>
        <w:ind w:left="447" w:firstLine="283"/>
      </w:pPr>
      <w:r>
        <w:rPr>
          <w:rFonts w:hint="eastAsia"/>
        </w:rPr>
        <w:t>なお、</w:t>
      </w:r>
      <w:r>
        <w:rPr>
          <w:rFonts w:hint="eastAsia"/>
        </w:rPr>
        <w:t>volatile</w:t>
      </w:r>
      <w:r>
        <w:rPr>
          <w:rFonts w:hint="eastAsia"/>
        </w:rPr>
        <w:t>型修飾子は、「揮発性型修飾子」と訳されたりもするが、「</w:t>
      </w:r>
      <w:r>
        <w:rPr>
          <w:rFonts w:hint="eastAsia"/>
        </w:rPr>
        <w:t xml:space="preserve">volatile = </w:t>
      </w:r>
      <w:r>
        <w:rPr>
          <w:rFonts w:hint="eastAsia"/>
        </w:rPr>
        <w:t>変わりやすい、気まぐれ」の意味で捉えたほうが</w:t>
      </w:r>
      <w:r w:rsidR="00892795">
        <w:rPr>
          <w:rFonts w:hint="eastAsia"/>
        </w:rPr>
        <w:t>理解しやすい</w:t>
      </w:r>
      <w:r>
        <w:rPr>
          <w:rFonts w:hint="eastAsia"/>
        </w:rPr>
        <w:t>。</w:t>
      </w:r>
    </w:p>
    <w:p w14:paraId="6268A4BC" w14:textId="5C2EE261" w:rsidR="00D41679" w:rsidRDefault="00D36891" w:rsidP="00D31BAF">
      <w:pPr>
        <w:pStyle w:val="aa"/>
        <w:ind w:left="447" w:firstLine="283"/>
      </w:pPr>
      <w:r>
        <w:rPr>
          <w:rFonts w:hint="eastAsia"/>
        </w:rPr>
        <w:t>修正を加えたプログラム</w:t>
      </w:r>
      <w:r w:rsidR="00D41679">
        <w:t>を示す。</w:t>
      </w:r>
    </w:p>
    <w:p w14:paraId="2AD59B7E" w14:textId="68770513" w:rsidR="00D41679" w:rsidRDefault="00D41679" w:rsidP="00D31BAF">
      <w:pPr>
        <w:pStyle w:val="aa"/>
        <w:keepNext/>
        <w:widowControl/>
        <w:spacing w:beforeLines="50" w:before="180"/>
        <w:ind w:leftChars="203" w:left="447" w:hangingChars="10" w:hanging="21"/>
      </w:pPr>
      <w:r>
        <w:rPr>
          <w:rFonts w:hint="eastAsia"/>
        </w:rPr>
        <w:t>スレッド間の情報共有に失敗するサンプル：※修正版</w:t>
      </w:r>
      <w:r w:rsidR="00785378">
        <w:rPr>
          <w:rFonts w:hint="eastAsia"/>
        </w:rPr>
        <w:t>の一部抜粋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1679" w14:paraId="28EC1BAA" w14:textId="77777777" w:rsidTr="00D31BAF">
        <w:tc>
          <w:tcPr>
            <w:tcW w:w="8494" w:type="dxa"/>
          </w:tcPr>
          <w:p w14:paraId="1F6BA5CB" w14:textId="413960A8" w:rsidR="00D41679" w:rsidRPr="00D41679" w:rsidRDefault="00D41679" w:rsidP="00126F39">
            <w:pPr>
              <w:pStyle w:val="2-"/>
              <w:rPr>
                <w:color w:val="808080" w:themeColor="background1" w:themeShade="80"/>
              </w:rPr>
            </w:pPr>
            <w:r w:rsidRPr="00D41679">
              <w:rPr>
                <w:color w:val="808080" w:themeColor="background1" w:themeShade="80"/>
              </w:rPr>
              <w:t>…（略）…</w:t>
            </w:r>
          </w:p>
          <w:p w14:paraId="3B95F7A9" w14:textId="77777777" w:rsidR="00D41679" w:rsidRDefault="00D41679" w:rsidP="00126F39">
            <w:pPr>
              <w:pStyle w:val="2-"/>
            </w:pPr>
          </w:p>
          <w:p w14:paraId="7FC42280" w14:textId="77777777" w:rsidR="00D41679" w:rsidRPr="00881371" w:rsidRDefault="00D41679" w:rsidP="00126F39">
            <w:pPr>
              <w:pStyle w:val="2-"/>
              <w:rPr>
                <w:color w:val="00B050"/>
              </w:rPr>
            </w:pPr>
            <w:r w:rsidRPr="00881371">
              <w:rPr>
                <w:rFonts w:hint="eastAsia"/>
                <w:color w:val="00B050"/>
              </w:rPr>
              <w:t>//処理終了フラグ</w:t>
            </w:r>
          </w:p>
          <w:p w14:paraId="226C8CD3" w14:textId="228EFB34" w:rsidR="00D41679" w:rsidRPr="00D41679" w:rsidRDefault="00D41679" w:rsidP="00126F39">
            <w:pPr>
              <w:pStyle w:val="2-"/>
            </w:pPr>
            <w:r w:rsidRPr="00D41679">
              <w:rPr>
                <w:color w:val="FF0000"/>
              </w:rPr>
              <w:t xml:space="preserve">volatile </w:t>
            </w:r>
            <w:r w:rsidRPr="00D41679">
              <w:t>bool s_isFinished = false;</w:t>
            </w:r>
          </w:p>
          <w:p w14:paraId="39634C1A" w14:textId="77777777" w:rsidR="00D41679" w:rsidRDefault="00D41679" w:rsidP="00126F39">
            <w:pPr>
              <w:pStyle w:val="2-"/>
            </w:pPr>
          </w:p>
          <w:p w14:paraId="5F285259" w14:textId="0A511A2A" w:rsidR="00D41679" w:rsidRPr="00D41679" w:rsidRDefault="00D41679" w:rsidP="00126F39">
            <w:pPr>
              <w:pStyle w:val="2-"/>
              <w:rPr>
                <w:color w:val="808080" w:themeColor="background1" w:themeShade="80"/>
              </w:rPr>
            </w:pPr>
            <w:r w:rsidRPr="00D41679">
              <w:rPr>
                <w:color w:val="808080" w:themeColor="background1" w:themeShade="80"/>
              </w:rPr>
              <w:t>…（略）…</w:t>
            </w:r>
          </w:p>
        </w:tc>
      </w:tr>
    </w:tbl>
    <w:p w14:paraId="390A981F" w14:textId="4B0357DB" w:rsidR="00785378" w:rsidRDefault="00785378" w:rsidP="00D31BAF">
      <w:pPr>
        <w:pStyle w:val="aa"/>
        <w:keepNext/>
        <w:widowControl/>
        <w:spacing w:beforeLines="50" w:before="180"/>
        <w:ind w:leftChars="203" w:left="447" w:hangingChars="10" w:hanging="21"/>
      </w:pPr>
      <w:r>
        <w:t>Release</w:t>
      </w:r>
      <w:r>
        <w:t>ビルド時のアセンブラコード</w:t>
      </w:r>
      <w:r>
        <w:rPr>
          <w:rFonts w:hint="eastAsia"/>
        </w:rPr>
        <w:t>：　※</w:t>
      </w:r>
      <w:r w:rsidR="00CE77EF">
        <w:rPr>
          <w:rFonts w:hint="eastAsia"/>
        </w:rPr>
        <w:t>修正版の</w:t>
      </w:r>
      <w:r>
        <w:rPr>
          <w:rFonts w:hint="eastAsia"/>
        </w:rPr>
        <w:t>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85378" w14:paraId="01C28275" w14:textId="77777777" w:rsidTr="00D31BAF">
        <w:tc>
          <w:tcPr>
            <w:tcW w:w="8494" w:type="dxa"/>
          </w:tcPr>
          <w:p w14:paraId="667ABE84"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0DEBC551" w14:textId="77777777" w:rsidR="00785378" w:rsidRDefault="00785378" w:rsidP="00126F39">
            <w:pPr>
              <w:pStyle w:val="2-"/>
            </w:pPr>
          </w:p>
          <w:p w14:paraId="28FD7577"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1E90232F"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AA28A75"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24: </w:t>
            </w:r>
          </w:p>
          <w:p w14:paraId="68A66FCF"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541C5913" w14:textId="77777777" w:rsidR="00785378" w:rsidRDefault="00785378" w:rsidP="00126F39">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58068E89" w14:textId="77777777" w:rsidR="007B2546" w:rsidRDefault="007B2546" w:rsidP="007B2546">
            <w:pPr>
              <w:pStyle w:val="2-"/>
            </w:pPr>
            <w:r>
              <w:t xml:space="preserve">00BD1041 68 3C 21 BD 00     </w:t>
            </w:r>
            <w:r w:rsidRPr="00CE0ADB">
              <w:rPr>
                <w:color w:val="00B050"/>
              </w:rPr>
              <w:t xml:space="preserve">  push        0BD213Ch  </w:t>
            </w:r>
          </w:p>
          <w:p w14:paraId="25ACB9C3" w14:textId="77777777" w:rsidR="00785378" w:rsidRDefault="00785378" w:rsidP="00126F39">
            <w:pPr>
              <w:pStyle w:val="2-"/>
            </w:pPr>
            <w:r>
              <w:t xml:space="preserve">00BD1046 C6 05 68 33 BD 00 01 </w:t>
            </w:r>
            <w:r w:rsidRPr="00CE0ADB">
              <w:rPr>
                <w:color w:val="00B050"/>
              </w:rPr>
              <w:t xml:space="preserve">mov         byte ptr ds:[0BD3368h],1  </w:t>
            </w:r>
            <w:r>
              <w:rPr>
                <w:color w:val="00B050"/>
              </w:rPr>
              <w:tab/>
            </w:r>
            <w:r w:rsidRPr="00CE0ADB">
              <w:rPr>
                <w:color w:val="FF0000"/>
              </w:rPr>
              <w:t>← s_isFinished のメモリに</w:t>
            </w:r>
            <w:r w:rsidRPr="00CE0ADB">
              <w:rPr>
                <w:rFonts w:hint="eastAsia"/>
                <w:color w:val="FF0000"/>
              </w:rPr>
              <w:t>1 をセット</w:t>
            </w:r>
          </w:p>
          <w:p w14:paraId="6E5F3F6F" w14:textId="77777777" w:rsidR="00785378" w:rsidRDefault="00785378" w:rsidP="00126F39">
            <w:pPr>
              <w:pStyle w:val="2-"/>
            </w:pPr>
          </w:p>
          <w:p w14:paraId="57117E1C"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551FCA84" w14:textId="77777777" w:rsidR="00785378" w:rsidRDefault="00785378" w:rsidP="00126F39">
            <w:pPr>
              <w:pStyle w:val="2-"/>
            </w:pPr>
          </w:p>
          <w:p w14:paraId="43237323" w14:textId="77777777" w:rsidR="00785378" w:rsidRPr="00353610" w:rsidRDefault="00785378" w:rsidP="00126F39">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【ループ処理：ここから】</w:t>
            </w:r>
          </w:p>
          <w:p w14:paraId="4E7F8AB9" w14:textId="50551DB0" w:rsidR="007B2546" w:rsidRDefault="007B2546" w:rsidP="007B2546">
            <w:pPr>
              <w:pStyle w:val="2-"/>
            </w:pPr>
            <w:r w:rsidRPr="007B2546">
              <w:rPr>
                <w:color w:val="BF8F00" w:themeColor="accent4" w:themeShade="BF"/>
              </w:rPr>
              <w:t>00B810A6</w:t>
            </w:r>
            <w:r>
              <w:t xml:space="preserve"> 80 3D 68 33 B8 00 00 </w:t>
            </w:r>
            <w:r w:rsidRPr="007B2546">
              <w:rPr>
                <w:color w:val="00B050"/>
              </w:rPr>
              <w:t xml:space="preserve">cmp         byte ptr ds:[0B83368h],0 </w:t>
            </w:r>
            <w:r>
              <w:t xml:space="preserve"> </w:t>
            </w:r>
            <w:r w:rsidRPr="00CE0ADB">
              <w:rPr>
                <w:color w:val="00B050"/>
              </w:rPr>
              <w:t xml:space="preserve"> </w:t>
            </w:r>
            <w:r>
              <w:rPr>
                <w:color w:val="00B050"/>
              </w:rPr>
              <w:tab/>
            </w:r>
            <w:r w:rsidRPr="00CE0ADB">
              <w:rPr>
                <w:color w:val="FF0000"/>
              </w:rPr>
              <w:t>← s_isFinished の</w:t>
            </w:r>
            <w:r>
              <w:rPr>
                <w:color w:val="FF0000"/>
              </w:rPr>
              <w:t>メモリが</w:t>
            </w:r>
            <w:r>
              <w:rPr>
                <w:rFonts w:hint="eastAsia"/>
                <w:color w:val="FF0000"/>
              </w:rPr>
              <w:t xml:space="preserve"> </w:t>
            </w:r>
            <w:r>
              <w:rPr>
                <w:color w:val="FF0000"/>
              </w:rPr>
              <w:t>0 かチェック</w:t>
            </w:r>
          </w:p>
          <w:p w14:paraId="4235A16A" w14:textId="289636FE" w:rsidR="007B2546" w:rsidRDefault="007B2546" w:rsidP="007B2546">
            <w:pPr>
              <w:pStyle w:val="2-"/>
            </w:pPr>
            <w:r>
              <w:t xml:space="preserve">00B810AD 74 F7                </w:t>
            </w:r>
            <w:r w:rsidRPr="007B2546">
              <w:rPr>
                <w:color w:val="00B050"/>
              </w:rPr>
              <w:t xml:space="preserve">je          func2+36h (0B810A6h) </w:t>
            </w:r>
            <w:r>
              <w:t xml:space="preserve"> </w:t>
            </w:r>
            <w:r>
              <w:rPr>
                <w:color w:val="00B050"/>
              </w:rPr>
              <w:tab/>
            </w:r>
            <w:r>
              <w:rPr>
                <w:color w:val="00B050"/>
              </w:rPr>
              <w:tab/>
            </w:r>
            <w:r w:rsidRPr="006C6C36">
              <w:rPr>
                <w:color w:val="FF0000"/>
              </w:rPr>
              <w:t>← 0 なら</w:t>
            </w:r>
            <w:r w:rsidRPr="006C6C36">
              <w:rPr>
                <w:rFonts w:hint="eastAsia"/>
                <w:color w:val="FF0000"/>
              </w:rPr>
              <w:t xml:space="preserve"> </w:t>
            </w:r>
            <w:r w:rsidRPr="006C6C36">
              <w:rPr>
                <w:color w:val="BF8F00" w:themeColor="accent4" w:themeShade="BF"/>
              </w:rPr>
              <w:t>00B</w:t>
            </w:r>
            <w:r>
              <w:rPr>
                <w:color w:val="BF8F00" w:themeColor="accent4" w:themeShade="BF"/>
              </w:rPr>
              <w:t>810A6</w:t>
            </w:r>
            <w:r w:rsidRPr="006C6C36">
              <w:rPr>
                <w:rFonts w:hint="eastAsia"/>
                <w:color w:val="FF0000"/>
              </w:rPr>
              <w:t xml:space="preserve"> にジャンプ</w:t>
            </w:r>
          </w:p>
          <w:p w14:paraId="2C019C88" w14:textId="1E7E4843" w:rsidR="00785378" w:rsidRDefault="00785378" w:rsidP="007B2546">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54DEC899" w14:textId="77777777" w:rsidR="00785378" w:rsidRPr="0081589D" w:rsidRDefault="00785378" w:rsidP="00126F39">
            <w:pPr>
              <w:pStyle w:val="2-"/>
            </w:pPr>
            <w:r w:rsidRPr="00CE0ADB">
              <w:rPr>
                <w:rFonts w:hint="eastAsia"/>
                <w:color w:val="808080" w:themeColor="background1" w:themeShade="80"/>
              </w:rPr>
              <w:t>...（略）...</w:t>
            </w:r>
          </w:p>
        </w:tc>
      </w:tr>
    </w:tbl>
    <w:p w14:paraId="0A61EDE3" w14:textId="63B11ECB" w:rsidR="007B2546" w:rsidRPr="0089500A" w:rsidRDefault="007B2546" w:rsidP="00D31BAF">
      <w:pPr>
        <w:pStyle w:val="aa"/>
        <w:keepNext/>
        <w:widowControl/>
        <w:ind w:left="447"/>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ビルド（修正版）</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2546" w14:paraId="43163918" w14:textId="77777777" w:rsidTr="00D31BAF">
        <w:tc>
          <w:tcPr>
            <w:tcW w:w="8494" w:type="dxa"/>
          </w:tcPr>
          <w:p w14:paraId="69EFD788" w14:textId="77777777" w:rsidR="007B2546" w:rsidRPr="00881371" w:rsidRDefault="007B2546" w:rsidP="00126F39">
            <w:pPr>
              <w:pStyle w:val="2-"/>
              <w:rPr>
                <w:color w:val="auto"/>
              </w:rPr>
            </w:pPr>
            <w:r w:rsidRPr="00881371">
              <w:rPr>
                <w:color w:val="auto"/>
              </w:rPr>
              <w:t>- main(): start -</w:t>
            </w:r>
          </w:p>
          <w:p w14:paraId="312C73D8" w14:textId="77777777" w:rsidR="007B2546" w:rsidRPr="00881371" w:rsidRDefault="007B2546" w:rsidP="00126F39">
            <w:pPr>
              <w:pStyle w:val="2-"/>
              <w:rPr>
                <w:color w:val="auto"/>
              </w:rPr>
            </w:pPr>
            <w:r w:rsidRPr="00881371">
              <w:rPr>
                <w:color w:val="auto"/>
              </w:rPr>
              <w:t>- func1(): start -</w:t>
            </w:r>
          </w:p>
          <w:p w14:paraId="1164ED7A" w14:textId="77777777" w:rsidR="007B2546" w:rsidRPr="00881371" w:rsidRDefault="007B2546" w:rsidP="00126F39">
            <w:pPr>
              <w:pStyle w:val="2-"/>
              <w:rPr>
                <w:color w:val="auto"/>
              </w:rPr>
            </w:pPr>
            <w:r w:rsidRPr="00881371">
              <w:rPr>
                <w:color w:val="auto"/>
              </w:rPr>
              <w:t>func1(): process ...</w:t>
            </w:r>
          </w:p>
          <w:p w14:paraId="67F72A26" w14:textId="77777777" w:rsidR="007B2546" w:rsidRPr="00881371" w:rsidRDefault="007B2546" w:rsidP="00126F39">
            <w:pPr>
              <w:pStyle w:val="2-"/>
              <w:rPr>
                <w:color w:val="auto"/>
              </w:rPr>
            </w:pPr>
            <w:r w:rsidRPr="00881371">
              <w:rPr>
                <w:color w:val="auto"/>
              </w:rPr>
              <w:t>- func2(): start -</w:t>
            </w:r>
          </w:p>
          <w:p w14:paraId="1018E2ED" w14:textId="77777777" w:rsidR="007B2546" w:rsidRPr="00881371" w:rsidRDefault="007B2546" w:rsidP="00126F39">
            <w:pPr>
              <w:pStyle w:val="2-"/>
              <w:rPr>
                <w:color w:val="FF0000"/>
              </w:rPr>
            </w:pPr>
            <w:r w:rsidRPr="00881371">
              <w:rPr>
                <w:color w:val="FF0000"/>
              </w:rPr>
              <w:t>func2(): wait ...</w:t>
            </w:r>
          </w:p>
          <w:p w14:paraId="25C65FE3" w14:textId="77777777" w:rsidR="007B2546" w:rsidRPr="00881371" w:rsidRDefault="007B2546" w:rsidP="00126F39">
            <w:pPr>
              <w:pStyle w:val="2-"/>
              <w:rPr>
                <w:color w:val="auto"/>
              </w:rPr>
            </w:pPr>
            <w:r w:rsidRPr="00881371">
              <w:rPr>
                <w:color w:val="auto"/>
              </w:rPr>
              <w:t>- func1(): end -</w:t>
            </w:r>
          </w:p>
          <w:p w14:paraId="46594D5F" w14:textId="77777777" w:rsidR="007B2546" w:rsidRPr="00881371" w:rsidRDefault="007B2546" w:rsidP="00126F39">
            <w:pPr>
              <w:pStyle w:val="2-"/>
              <w:rPr>
                <w:color w:val="FF0000"/>
              </w:rPr>
            </w:pPr>
            <w:r w:rsidRPr="00881371">
              <w:rPr>
                <w:color w:val="FF0000"/>
              </w:rPr>
              <w:t>func2(): ok!</w:t>
            </w:r>
          </w:p>
          <w:p w14:paraId="6AFA2168" w14:textId="77777777" w:rsidR="007B2546" w:rsidRPr="00881371" w:rsidRDefault="007B2546" w:rsidP="00126F39">
            <w:pPr>
              <w:pStyle w:val="2-"/>
              <w:rPr>
                <w:color w:val="auto"/>
              </w:rPr>
            </w:pPr>
            <w:r w:rsidRPr="00881371">
              <w:rPr>
                <w:color w:val="auto"/>
              </w:rPr>
              <w:t>func2(): process ...</w:t>
            </w:r>
          </w:p>
          <w:p w14:paraId="18E08234" w14:textId="77777777" w:rsidR="007B2546" w:rsidRPr="00881371" w:rsidRDefault="007B2546" w:rsidP="00126F39">
            <w:pPr>
              <w:pStyle w:val="2-"/>
              <w:rPr>
                <w:color w:val="auto"/>
              </w:rPr>
            </w:pPr>
            <w:r w:rsidRPr="00881371">
              <w:rPr>
                <w:color w:val="auto"/>
              </w:rPr>
              <w:t>- func2(): end -</w:t>
            </w:r>
          </w:p>
          <w:p w14:paraId="77EFBC42" w14:textId="77777777" w:rsidR="007B2546" w:rsidRPr="00DD51B6" w:rsidRDefault="007B2546" w:rsidP="00126F39">
            <w:pPr>
              <w:pStyle w:val="2-"/>
              <w:rPr>
                <w:color w:val="auto"/>
              </w:rPr>
            </w:pPr>
            <w:r w:rsidRPr="00881371">
              <w:rPr>
                <w:color w:val="auto"/>
              </w:rPr>
              <w:t>- main(): end -</w:t>
            </w:r>
          </w:p>
        </w:tc>
      </w:tr>
    </w:tbl>
    <w:p w14:paraId="7A86263F" w14:textId="7FD28B29" w:rsidR="00B946A2" w:rsidRDefault="00B946A2" w:rsidP="00B946A2">
      <w:pPr>
        <w:pStyle w:val="2"/>
      </w:pPr>
      <w:bookmarkStart w:id="81" w:name="_Toc379553525"/>
      <w:r>
        <w:rPr>
          <w:rFonts w:hint="eastAsia"/>
        </w:rPr>
        <w:t>スレッド間の情報共有の失敗②：</w:t>
      </w:r>
      <w:r>
        <w:rPr>
          <w:rFonts w:hint="eastAsia"/>
        </w:rPr>
        <w:t>CPU</w:t>
      </w:r>
      <w:r>
        <w:rPr>
          <w:rFonts w:hint="eastAsia"/>
        </w:rPr>
        <w:t>の最適化</w:t>
      </w:r>
      <w:r w:rsidR="004E7CC8">
        <w:rPr>
          <w:rFonts w:hint="eastAsia"/>
        </w:rPr>
        <w:t>による</w:t>
      </w:r>
      <w:r>
        <w:rPr>
          <w:rFonts w:hint="eastAsia"/>
        </w:rPr>
        <w:t>問題</w:t>
      </w:r>
      <w:bookmarkEnd w:id="81"/>
    </w:p>
    <w:p w14:paraId="458D1DDE" w14:textId="76E556F6" w:rsidR="00B946A2" w:rsidRDefault="00360576" w:rsidP="00B946A2">
      <w:pPr>
        <w:pStyle w:val="a9"/>
        <w:ind w:firstLine="283"/>
      </w:pPr>
      <w:r>
        <w:t>後述する「ミューテックス」のような</w:t>
      </w:r>
      <w:r w:rsidR="00D36891">
        <w:rPr>
          <w:rFonts w:hint="eastAsia"/>
        </w:rPr>
        <w:t>「</w:t>
      </w:r>
      <w:r>
        <w:t>安全だが低速な同期手法</w:t>
      </w:r>
      <w:r w:rsidR="00D36891">
        <w:rPr>
          <w:rFonts w:hint="eastAsia"/>
        </w:rPr>
        <w:t>」</w:t>
      </w:r>
      <w:r>
        <w:t>に頼らず、高速化のためにと、自前で同期の制御を行おうとすると、</w:t>
      </w:r>
      <w:r w:rsidRPr="00F302CC">
        <w:rPr>
          <w:color w:val="FF0000"/>
        </w:rPr>
        <w:t>一見して</w:t>
      </w:r>
      <w:r w:rsidR="00C72090" w:rsidRPr="00F302CC">
        <w:rPr>
          <w:rFonts w:hint="eastAsia"/>
          <w:color w:val="FF0000"/>
        </w:rPr>
        <w:t>CPU</w:t>
      </w:r>
      <w:r w:rsidR="00C72090" w:rsidRPr="00F302CC">
        <w:rPr>
          <w:rFonts w:hint="eastAsia"/>
          <w:color w:val="FF0000"/>
        </w:rPr>
        <w:t>の不具合とも思えるような</w:t>
      </w:r>
      <w:r w:rsidRPr="004E7CC8">
        <w:rPr>
          <w:color w:val="FF0000"/>
        </w:rPr>
        <w:t>不可思議な問題</w:t>
      </w:r>
      <w:r>
        <w:t>に直面することがある。</w:t>
      </w:r>
    </w:p>
    <w:p w14:paraId="1ADCE702" w14:textId="1F609822" w:rsidR="00360576" w:rsidRDefault="00360576" w:rsidP="00360576">
      <w:pPr>
        <w:pStyle w:val="3"/>
      </w:pPr>
      <w:bookmarkStart w:id="82" w:name="_Toc379553526"/>
      <w:r>
        <w:t>問題点</w:t>
      </w:r>
      <w:bookmarkEnd w:id="82"/>
    </w:p>
    <w:p w14:paraId="57B90AB8" w14:textId="51D86262" w:rsidR="00360576" w:rsidRDefault="00166529" w:rsidP="002F1BB1">
      <w:pPr>
        <w:pStyle w:val="aa"/>
        <w:keepNext/>
        <w:widowControl/>
        <w:spacing w:afterLines="50" w:after="180"/>
        <w:ind w:left="447" w:firstLine="283"/>
      </w:pPr>
      <w:r>
        <w:rPr>
          <w:rFonts w:hint="eastAsia"/>
        </w:rPr>
        <w:t>例えば、下記のような処理があるとする。</w:t>
      </w:r>
    </w:p>
    <w:p w14:paraId="4E4BA789" w14:textId="77777777" w:rsidR="002F1BB1" w:rsidRPr="002F1BB1" w:rsidRDefault="002F1BB1" w:rsidP="002F1BB1">
      <w:pPr>
        <w:pStyle w:val="3-"/>
        <w:keepNext/>
        <w:widowControl/>
        <w:ind w:leftChars="135" w:left="283"/>
        <w:rPr>
          <w:b/>
        </w:rPr>
      </w:pPr>
      <w:r w:rsidRPr="002F1BB1">
        <w:rPr>
          <w:rFonts w:hint="eastAsia"/>
          <w:b/>
        </w:rPr>
        <w:t>[グローバル変数]</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08AECA8C" w14:textId="77777777" w:rsidTr="002F1BB1">
        <w:tc>
          <w:tcPr>
            <w:tcW w:w="8221" w:type="dxa"/>
          </w:tcPr>
          <w:p w14:paraId="3D883670" w14:textId="636768CA" w:rsidR="002F1BB1" w:rsidRDefault="002F1BB1" w:rsidP="002F1BB1">
            <w:pPr>
              <w:pStyle w:val="3-"/>
            </w:pPr>
            <w:r>
              <w:t>volatile bool flg = false;</w:t>
            </w:r>
          </w:p>
          <w:p w14:paraId="7B62644D" w14:textId="112C02A6" w:rsidR="002F1BB1" w:rsidRDefault="002F1BB1" w:rsidP="002F1BB1">
            <w:pPr>
              <w:pStyle w:val="3-"/>
            </w:pPr>
            <w:r>
              <w:t>volatile int val = 0;</w:t>
            </w:r>
          </w:p>
        </w:tc>
      </w:tr>
    </w:tbl>
    <w:p w14:paraId="7C0B2E3A" w14:textId="69DB42EF" w:rsidR="002F1BB1" w:rsidRPr="002F1BB1" w:rsidRDefault="002F1BB1" w:rsidP="002F1BB1">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34FF54AF" w14:textId="77777777" w:rsidTr="00F302CC">
        <w:tc>
          <w:tcPr>
            <w:tcW w:w="8221" w:type="dxa"/>
          </w:tcPr>
          <w:p w14:paraId="17A0597C" w14:textId="7E3A2876" w:rsidR="002F1BB1" w:rsidRDefault="002F1BB1" w:rsidP="00F302CC">
            <w:pPr>
              <w:pStyle w:val="3-"/>
            </w:pPr>
            <w:r>
              <w:t>val = 123;</w:t>
            </w:r>
            <w:r>
              <w:tab/>
            </w:r>
            <w:r w:rsidRPr="002F1BB1">
              <w:rPr>
                <w:color w:val="00B050"/>
              </w:rPr>
              <w:t>//</w:t>
            </w:r>
            <w:r w:rsidRPr="002F1BB1">
              <w:rPr>
                <w:rFonts w:hint="eastAsia"/>
                <w:color w:val="00B050"/>
              </w:rPr>
              <w:t>先に値をセットしてから、</w:t>
            </w:r>
          </w:p>
          <w:p w14:paraId="2FD261D1" w14:textId="27BC4F47" w:rsidR="002F1BB1" w:rsidRDefault="002F1BB1" w:rsidP="002F1BB1">
            <w:pPr>
              <w:pStyle w:val="3-"/>
            </w:pPr>
            <w:r>
              <w:t>flg = true;</w:t>
            </w:r>
            <w:r>
              <w:tab/>
            </w:r>
            <w:r w:rsidRPr="002F1BB1">
              <w:rPr>
                <w:color w:val="00B050"/>
              </w:rPr>
              <w:t>//</w:t>
            </w:r>
            <w:r w:rsidRPr="002F1BB1">
              <w:rPr>
                <w:rFonts w:hint="eastAsia"/>
                <w:color w:val="00B050"/>
              </w:rPr>
              <w:t>フラグを更新</w:t>
            </w:r>
          </w:p>
        </w:tc>
      </w:tr>
    </w:tbl>
    <w:p w14:paraId="4C43ADCE" w14:textId="46B6AB8C" w:rsidR="002F1BB1" w:rsidRPr="002F1BB1" w:rsidRDefault="002F1BB1" w:rsidP="002F1BB1">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1A90D29C" w14:textId="77777777" w:rsidTr="00F302CC">
        <w:tc>
          <w:tcPr>
            <w:tcW w:w="8221" w:type="dxa"/>
          </w:tcPr>
          <w:p w14:paraId="3D512896" w14:textId="75532DF5" w:rsidR="002F1BB1" w:rsidRPr="002F1BB1" w:rsidRDefault="00D659AD" w:rsidP="00F302CC">
            <w:pPr>
              <w:pStyle w:val="3-"/>
              <w:rPr>
                <w:color w:val="00B050"/>
              </w:rPr>
            </w:pPr>
            <w:r>
              <w:t>if</w:t>
            </w:r>
            <w:r w:rsidR="002F1BB1">
              <w:t>(flg)</w:t>
            </w:r>
            <w:r w:rsidR="002F1BB1" w:rsidRPr="002F1BB1">
              <w:rPr>
                <w:color w:val="00B050"/>
              </w:rPr>
              <w:t xml:space="preserve"> //</w:t>
            </w:r>
            <w:r>
              <w:rPr>
                <w:rFonts w:hint="eastAsia"/>
                <w:color w:val="00B050"/>
              </w:rPr>
              <w:t>フラグの更新状態をチェック</w:t>
            </w:r>
          </w:p>
          <w:p w14:paraId="6D8ECE64" w14:textId="1097026A" w:rsidR="002F1BB1" w:rsidRDefault="00D659AD" w:rsidP="002F1BB1">
            <w:pPr>
              <w:pStyle w:val="3-"/>
            </w:pPr>
            <w:r>
              <w:tab/>
            </w:r>
            <w:r w:rsidR="002F1BB1" w:rsidRPr="002F1BB1">
              <w:t>std::cout &lt;&lt; "val=" &lt;&lt; val &lt;&lt; std::endl;</w:t>
            </w:r>
            <w:r w:rsidR="002F1BB1">
              <w:t xml:space="preserve"> </w:t>
            </w:r>
            <w:r w:rsidR="002F1BB1" w:rsidRPr="002F1BB1">
              <w:rPr>
                <w:color w:val="00B050"/>
              </w:rPr>
              <w:t>//</w:t>
            </w:r>
            <w:r w:rsidR="002F1BB1" w:rsidRPr="002F1BB1">
              <w:rPr>
                <w:rFonts w:hint="eastAsia"/>
                <w:color w:val="00B050"/>
              </w:rPr>
              <w:t>値を表示</w:t>
            </w:r>
          </w:p>
        </w:tc>
      </w:tr>
    </w:tbl>
    <w:p w14:paraId="24C0889C" w14:textId="2DC965BD" w:rsidR="002F1BB1" w:rsidRPr="00600544" w:rsidRDefault="002F1BB1" w:rsidP="002F1BB1">
      <w:pPr>
        <w:pStyle w:val="3-"/>
        <w:keepNext/>
        <w:widowControl/>
        <w:ind w:leftChars="135" w:left="283"/>
        <w:rPr>
          <w:color w:val="FF0000"/>
        </w:rPr>
      </w:pPr>
      <w:r w:rsidRPr="002F1BB1">
        <w:rPr>
          <w:rFonts w:hint="eastAsia"/>
          <w:b/>
        </w:rPr>
        <w:t>[</w:t>
      </w:r>
      <w:r>
        <w:rPr>
          <w:rFonts w:hint="eastAsia"/>
          <w:b/>
        </w:rPr>
        <w:t>処理結果</w:t>
      </w:r>
      <w:r w:rsidRPr="002F1BB1">
        <w:rPr>
          <w:rFonts w:hint="eastAsia"/>
          <w:b/>
        </w:rPr>
        <w:t>]</w:t>
      </w:r>
      <w:r w:rsidR="00600544" w:rsidRPr="00600544">
        <w:rPr>
          <w:rFonts w:hint="eastAsia"/>
          <w:color w:val="FF0000"/>
        </w:rPr>
        <w:t>※タイミングによって起こり得る問題</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67AD217A" w14:textId="77777777" w:rsidTr="00F302CC">
        <w:tc>
          <w:tcPr>
            <w:tcW w:w="8221" w:type="dxa"/>
          </w:tcPr>
          <w:p w14:paraId="4B145FD4" w14:textId="683CF9BF" w:rsidR="002F1BB1" w:rsidRDefault="002F1BB1" w:rsidP="00D659AD">
            <w:pPr>
              <w:pStyle w:val="3-"/>
            </w:pPr>
            <w:r w:rsidRPr="002F1BB1">
              <w:rPr>
                <w:color w:val="FF0000"/>
              </w:rPr>
              <w:t>val=</w:t>
            </w:r>
            <w:r w:rsidRPr="002F1BB1">
              <w:rPr>
                <w:rFonts w:hint="eastAsia"/>
                <w:color w:val="FF0000"/>
              </w:rPr>
              <w:t>0</w:t>
            </w:r>
            <w:r w:rsidR="00F302CC">
              <w:rPr>
                <w:color w:val="FF0000"/>
              </w:rPr>
              <w:tab/>
            </w:r>
            <w:r w:rsidR="00F302CC">
              <w:rPr>
                <w:color w:val="FF0000"/>
              </w:rPr>
              <w:tab/>
            </w:r>
            <w:r w:rsidR="00F302CC">
              <w:rPr>
                <w:rFonts w:hint="eastAsia"/>
                <w:color w:val="FF0000"/>
              </w:rPr>
              <w:t>←普通に考えて確実に 123 となるはずが、そうならない場合がある</w:t>
            </w:r>
          </w:p>
        </w:tc>
      </w:tr>
    </w:tbl>
    <w:p w14:paraId="40B4AD3B" w14:textId="38545C96" w:rsidR="002F1BB1" w:rsidRDefault="002F1BB1" w:rsidP="002F1BB1">
      <w:pPr>
        <w:pStyle w:val="aa"/>
        <w:keepNext/>
        <w:widowControl/>
        <w:spacing w:beforeLines="50" w:before="180"/>
        <w:ind w:left="447" w:firstLine="283"/>
      </w:pPr>
      <w:r>
        <w:rPr>
          <w:rFonts w:hint="eastAsia"/>
        </w:rPr>
        <w:t>スレッド</w:t>
      </w:r>
      <w:r>
        <w:rPr>
          <w:rFonts w:hint="eastAsia"/>
        </w:rPr>
        <w:t>A</w:t>
      </w:r>
      <w:r>
        <w:rPr>
          <w:rFonts w:hint="eastAsia"/>
        </w:rPr>
        <w:t>は、変数</w:t>
      </w:r>
      <w:r>
        <w:rPr>
          <w:rFonts w:hint="eastAsia"/>
        </w:rPr>
        <w:t xml:space="preserve"> </w:t>
      </w:r>
      <w:r>
        <w:t xml:space="preserve">val </w:t>
      </w:r>
      <w:r>
        <w:rPr>
          <w:rFonts w:hint="eastAsia"/>
        </w:rPr>
        <w:t>に値をセットした上で</w:t>
      </w:r>
      <w:r>
        <w:rPr>
          <w:rFonts w:hint="eastAsia"/>
        </w:rPr>
        <w:t xml:space="preserve"> flg </w:t>
      </w:r>
      <w:r>
        <w:rPr>
          <w:rFonts w:hint="eastAsia"/>
        </w:rPr>
        <w:t>を更新することで、スレッド</w:t>
      </w:r>
      <w:r>
        <w:rPr>
          <w:rFonts w:hint="eastAsia"/>
        </w:rPr>
        <w:t>B</w:t>
      </w:r>
      <w:r>
        <w:rPr>
          <w:rFonts w:hint="eastAsia"/>
        </w:rPr>
        <w:t>に値の更新を通知している。</w:t>
      </w:r>
    </w:p>
    <w:p w14:paraId="4D65673B" w14:textId="11363932" w:rsidR="002F1BB1" w:rsidRDefault="002F1BB1" w:rsidP="002F1BB1">
      <w:pPr>
        <w:pStyle w:val="aa"/>
        <w:keepNext/>
        <w:widowControl/>
        <w:ind w:left="447" w:firstLine="283"/>
      </w:pPr>
      <w:r>
        <w:rPr>
          <w:rFonts w:hint="eastAsia"/>
        </w:rPr>
        <w:t>スレッド</w:t>
      </w:r>
      <w:r>
        <w:rPr>
          <w:rFonts w:hint="eastAsia"/>
        </w:rPr>
        <w:t>B</w:t>
      </w:r>
      <w:r>
        <w:rPr>
          <w:rFonts w:hint="eastAsia"/>
        </w:rPr>
        <w:t>はフラグの更新を</w:t>
      </w:r>
      <w:r w:rsidR="00D659AD">
        <w:rPr>
          <w:rFonts w:hint="eastAsia"/>
        </w:rPr>
        <w:t>確認してから</w:t>
      </w:r>
      <w:r>
        <w:rPr>
          <w:rFonts w:hint="eastAsia"/>
        </w:rPr>
        <w:t>、変数</w:t>
      </w:r>
      <w:r>
        <w:rPr>
          <w:rFonts w:hint="eastAsia"/>
        </w:rPr>
        <w:t xml:space="preserve"> val </w:t>
      </w:r>
      <w:r>
        <w:rPr>
          <w:rFonts w:hint="eastAsia"/>
        </w:rPr>
        <w:t>を表示している。</w:t>
      </w:r>
    </w:p>
    <w:p w14:paraId="4C157C6F" w14:textId="4190FF43" w:rsidR="002F1BB1" w:rsidRPr="002F1BB1" w:rsidRDefault="00600544" w:rsidP="002F1BB1">
      <w:pPr>
        <w:pStyle w:val="aa"/>
        <w:keepNext/>
        <w:widowControl/>
        <w:ind w:left="447" w:firstLine="283"/>
      </w:pPr>
      <w:r>
        <w:t>val</w:t>
      </w:r>
      <w:r>
        <w:rPr>
          <w:rFonts w:hint="eastAsia"/>
        </w:rPr>
        <w:t>を先に更新してから</w:t>
      </w:r>
      <w:r>
        <w:rPr>
          <w:rFonts w:hint="eastAsia"/>
        </w:rPr>
        <w:t xml:space="preserve"> flg </w:t>
      </w:r>
      <w:r>
        <w:rPr>
          <w:rFonts w:hint="eastAsia"/>
        </w:rPr>
        <w:t>を更新しているので、</w:t>
      </w:r>
      <w:r>
        <w:rPr>
          <w:rFonts w:hint="eastAsia"/>
        </w:rPr>
        <w:t>flg</w:t>
      </w:r>
      <w:r>
        <w:rPr>
          <w:rFonts w:hint="eastAsia"/>
        </w:rPr>
        <w:t>の更新が確認できれば</w:t>
      </w:r>
      <w:r>
        <w:rPr>
          <w:rFonts w:hint="eastAsia"/>
        </w:rPr>
        <w:t>val</w:t>
      </w:r>
      <w:r>
        <w:rPr>
          <w:rFonts w:hint="eastAsia"/>
        </w:rPr>
        <w:t>には確実に値が格納されているはずである。</w:t>
      </w:r>
      <w:r w:rsidRPr="00600544">
        <w:rPr>
          <w:rFonts w:hint="eastAsia"/>
          <w:color w:val="FF0000"/>
        </w:rPr>
        <w:t>しかし、そうならないことがある。</w:t>
      </w:r>
    </w:p>
    <w:p w14:paraId="51BFA64A" w14:textId="4687F626" w:rsidR="00B946A2" w:rsidRDefault="00B946A2" w:rsidP="00B946A2">
      <w:pPr>
        <w:pStyle w:val="3"/>
      </w:pPr>
      <w:bookmarkStart w:id="83" w:name="_Toc379553527"/>
      <w:r>
        <w:rPr>
          <w:rFonts w:hint="eastAsia"/>
        </w:rPr>
        <w:t>アウト・オブ・オーダー実行</w:t>
      </w:r>
      <w:bookmarkEnd w:id="83"/>
      <w:r w:rsidR="00D36891">
        <w:fldChar w:fldCharType="begin"/>
      </w:r>
      <w:r w:rsidR="00D36891">
        <w:instrText xml:space="preserve"> XE "</w:instrText>
      </w:r>
      <w:r w:rsidR="00D36891">
        <w:rPr>
          <w:rFonts w:hint="eastAsia"/>
        </w:rPr>
        <w:instrText>アウト・オブ・オーダー実行</w:instrText>
      </w:r>
      <w:r w:rsidR="00D36891">
        <w:instrText>" \y “</w:instrText>
      </w:r>
      <w:r w:rsidR="00D36891">
        <w:rPr>
          <w:rFonts w:hint="eastAsia"/>
        </w:rPr>
        <w:instrText>あうと・おぶ・おーだーじっこう</w:instrText>
      </w:r>
      <w:r w:rsidR="00D36891">
        <w:instrText xml:space="preserve">” </w:instrText>
      </w:r>
      <w:r w:rsidR="00D36891">
        <w:fldChar w:fldCharType="end"/>
      </w:r>
    </w:p>
    <w:p w14:paraId="7D3E7349" w14:textId="1AD38724" w:rsidR="00B946A2" w:rsidRDefault="00600544" w:rsidP="00B946A2">
      <w:pPr>
        <w:pStyle w:val="aa"/>
        <w:ind w:left="447" w:firstLine="283"/>
      </w:pPr>
      <w:r>
        <w:rPr>
          <w:rFonts w:hint="eastAsia"/>
        </w:rPr>
        <w:t>CPU</w:t>
      </w:r>
      <w:r>
        <w:rPr>
          <w:rFonts w:hint="eastAsia"/>
        </w:rPr>
        <w:t>は、必ずしもプログラム（機械語・アセンブラ）の順序通りに実行するとは限らない。</w:t>
      </w:r>
    </w:p>
    <w:p w14:paraId="3FF4232E" w14:textId="3DCE34BA" w:rsidR="00600544" w:rsidRDefault="00600544" w:rsidP="00B946A2">
      <w:pPr>
        <w:pStyle w:val="aa"/>
        <w:ind w:left="447" w:firstLine="283"/>
      </w:pPr>
      <w:r>
        <w:rPr>
          <w:rFonts w:hint="eastAsia"/>
        </w:rPr>
        <w:t>CPU</w:t>
      </w:r>
      <w:r>
        <w:rPr>
          <w:rFonts w:hint="eastAsia"/>
        </w:rPr>
        <w:t>は、命令の実行効率を上げるために、「アウト・オブ・オーダー」（順序を守らない実行）という、最適化を実行時に行う。</w:t>
      </w:r>
    </w:p>
    <w:p w14:paraId="2AC9958B" w14:textId="1002AB1D" w:rsidR="00600544" w:rsidRDefault="00600544" w:rsidP="00B946A2">
      <w:pPr>
        <w:pStyle w:val="aa"/>
        <w:ind w:left="447" w:firstLine="283"/>
      </w:pPr>
      <w:r>
        <w:rPr>
          <w:rFonts w:hint="eastAsia"/>
        </w:rPr>
        <w:t>CPU</w:t>
      </w:r>
      <w:r>
        <w:rPr>
          <w:rFonts w:hint="eastAsia"/>
        </w:rPr>
        <w:t>の内部では、機械語の命令コードを逐次処理していくのだが、この時、可能な</w:t>
      </w:r>
      <w:r>
        <w:rPr>
          <w:rFonts w:hint="eastAsia"/>
        </w:rPr>
        <w:lastRenderedPageBreak/>
        <w:t>限り複数の命令を同時に実行しようとする。これは、「スーパースカラー」（もしくは</w:t>
      </w:r>
      <w:r w:rsidR="00A22790">
        <w:rPr>
          <w:rFonts w:hint="eastAsia"/>
        </w:rPr>
        <w:t>「</w:t>
      </w:r>
      <w:r>
        <w:rPr>
          <w:rFonts w:hint="eastAsia"/>
        </w:rPr>
        <w:t>スーパースケーラ</w:t>
      </w:r>
      <w:r w:rsidR="00A22790">
        <w:rPr>
          <w:rFonts w:hint="eastAsia"/>
        </w:rPr>
        <w:t>」</w:t>
      </w:r>
      <w:r>
        <w:rPr>
          <w:rFonts w:hint="eastAsia"/>
        </w:rPr>
        <w:t>）と呼ばれる、命令パイプラインを並列に処理する技術である。</w:t>
      </w:r>
    </w:p>
    <w:p w14:paraId="0525C14D" w14:textId="29357D4F" w:rsidR="00600544" w:rsidRDefault="00600544" w:rsidP="00B946A2">
      <w:pPr>
        <w:pStyle w:val="aa"/>
        <w:ind w:left="447" w:firstLine="283"/>
      </w:pPr>
      <w:r>
        <w:rPr>
          <w:rFonts w:hint="eastAsia"/>
        </w:rPr>
        <w:t>これにより、実行順序が逆転することが</w:t>
      </w:r>
      <w:r w:rsidR="00F302CC">
        <w:rPr>
          <w:rFonts w:hint="eastAsia"/>
        </w:rPr>
        <w:t>起こり得る。</w:t>
      </w:r>
    </w:p>
    <w:p w14:paraId="6333309E" w14:textId="625A88A4" w:rsidR="00600544" w:rsidRDefault="00600544" w:rsidP="00F302CC">
      <w:pPr>
        <w:pStyle w:val="aa"/>
        <w:spacing w:beforeLines="50" w:before="180"/>
        <w:ind w:left="447" w:firstLine="283"/>
      </w:pPr>
      <w:r>
        <w:rPr>
          <w:rFonts w:hint="eastAsia"/>
        </w:rPr>
        <w:t>本来はプログラムの整合性を損なわない範囲でこのような最適化</w:t>
      </w:r>
      <w:r w:rsidR="00F302CC">
        <w:rPr>
          <w:rFonts w:hint="eastAsia"/>
        </w:rPr>
        <w:t>を行っているのだが、マルチスレッドや割り込みによって途中</w:t>
      </w:r>
      <w:r w:rsidR="00342A86">
        <w:rPr>
          <w:rFonts w:hint="eastAsia"/>
        </w:rPr>
        <w:t>に処理が割り込まれると、</w:t>
      </w:r>
      <w:r w:rsidR="00F302CC">
        <w:rPr>
          <w:rFonts w:hint="eastAsia"/>
        </w:rPr>
        <w:t>問題</w:t>
      </w:r>
      <w:r w:rsidR="00342A86">
        <w:rPr>
          <w:rFonts w:hint="eastAsia"/>
        </w:rPr>
        <w:t>として表面化</w:t>
      </w:r>
      <w:r w:rsidR="00F302CC">
        <w:rPr>
          <w:rFonts w:hint="eastAsia"/>
        </w:rPr>
        <w:t>することが起こり得る。</w:t>
      </w:r>
    </w:p>
    <w:p w14:paraId="4638EC32" w14:textId="539A4560" w:rsidR="00342A86" w:rsidRPr="00600544" w:rsidRDefault="00342A86" w:rsidP="00F302CC">
      <w:pPr>
        <w:pStyle w:val="aa"/>
        <w:spacing w:beforeLines="50" w:before="180"/>
        <w:ind w:left="447" w:firstLine="283"/>
      </w:pPr>
      <w:r>
        <w:t>なお、「アウト・オブ・オーダー実行」に対して、順序どおりに命令を実行することを「イン・オーダー実行</w:t>
      </w:r>
      <w:r w:rsidR="00D36891">
        <w:fldChar w:fldCharType="begin"/>
      </w:r>
      <w:r w:rsidR="00D36891">
        <w:instrText xml:space="preserve"> XE "</w:instrText>
      </w:r>
      <w:r w:rsidR="00D36891">
        <w:rPr>
          <w:rFonts w:hint="eastAsia"/>
        </w:rPr>
        <w:instrText>イン・オーダー実行</w:instrText>
      </w:r>
      <w:r w:rsidR="00D36891">
        <w:instrText>" \y “</w:instrText>
      </w:r>
      <w:r w:rsidR="00D36891">
        <w:rPr>
          <w:rFonts w:hint="eastAsia"/>
        </w:rPr>
        <w:instrText>いん・おーだーじっこう</w:instrText>
      </w:r>
      <w:r w:rsidR="00D36891">
        <w:instrText xml:space="preserve">” </w:instrText>
      </w:r>
      <w:r w:rsidR="00D36891">
        <w:fldChar w:fldCharType="end"/>
      </w:r>
      <w:r>
        <w:t>」と呼ぶ。</w:t>
      </w:r>
    </w:p>
    <w:p w14:paraId="7C48FC40" w14:textId="1C70CCD4" w:rsidR="00F302CC" w:rsidRDefault="00F302CC" w:rsidP="00F302CC">
      <w:pPr>
        <w:pStyle w:val="3"/>
      </w:pPr>
      <w:bookmarkStart w:id="84" w:name="_Toc379553528"/>
      <w:r>
        <w:rPr>
          <w:rFonts w:hint="eastAsia"/>
        </w:rPr>
        <w:t>メモリ操作命令</w:t>
      </w:r>
      <w:r w:rsidR="00D36891">
        <w:fldChar w:fldCharType="begin"/>
      </w:r>
      <w:r w:rsidR="00D36891">
        <w:instrText xml:space="preserve"> XE "</w:instrText>
      </w:r>
      <w:r w:rsidR="00D36891">
        <w:rPr>
          <w:rFonts w:hint="eastAsia"/>
        </w:rPr>
        <w:instrText>メモリ操作命令</w:instrText>
      </w:r>
      <w:r w:rsidR="00D36891">
        <w:instrText>" \y “</w:instrText>
      </w:r>
      <w:r w:rsidR="00D36891">
        <w:rPr>
          <w:rFonts w:hint="eastAsia"/>
        </w:rPr>
        <w:instrText>めもりそうさめいれい</w:instrText>
      </w:r>
      <w:r w:rsidR="00D36891">
        <w:instrText xml:space="preserve">” </w:instrText>
      </w:r>
      <w:r w:rsidR="00D36891">
        <w:fldChar w:fldCharType="end"/>
      </w:r>
      <w:r>
        <w:rPr>
          <w:rFonts w:hint="eastAsia"/>
        </w:rPr>
        <w:t>：ロード／ストア</w:t>
      </w:r>
      <w:bookmarkEnd w:id="84"/>
    </w:p>
    <w:p w14:paraId="663D080B" w14:textId="36F0C983" w:rsidR="00F302CC" w:rsidRDefault="00F302CC" w:rsidP="00F302CC">
      <w:pPr>
        <w:pStyle w:val="aa"/>
        <w:ind w:left="447" w:firstLine="283"/>
      </w:pPr>
      <w:r>
        <w:rPr>
          <w:rFonts w:hint="eastAsia"/>
        </w:rPr>
        <w:t>このような問題は、</w:t>
      </w:r>
      <w:r>
        <w:rPr>
          <w:rFonts w:hint="eastAsia"/>
        </w:rPr>
        <w:t>CPU</w:t>
      </w:r>
      <w:r>
        <w:rPr>
          <w:rFonts w:hint="eastAsia"/>
        </w:rPr>
        <w:t>のメモリ操作命令の順序が損なわれると起こる。</w:t>
      </w:r>
    </w:p>
    <w:p w14:paraId="4E6F86DF" w14:textId="054F4CE7" w:rsidR="00F302CC" w:rsidRDefault="00F302CC" w:rsidP="00F302CC">
      <w:pPr>
        <w:pStyle w:val="aa"/>
        <w:ind w:left="447" w:firstLine="283"/>
      </w:pPr>
      <w:r>
        <w:rPr>
          <w:rFonts w:hint="eastAsia"/>
        </w:rPr>
        <w:t>CPU</w:t>
      </w:r>
      <w:r>
        <w:rPr>
          <w:rFonts w:hint="eastAsia"/>
        </w:rPr>
        <w:t>は、メモリ上のデータを操作する際、「ロード</w:t>
      </w:r>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ロード</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ろーど</w:instrText>
      </w:r>
      <w:r w:rsidR="00D36891">
        <w:instrText xml:space="preserve">” </w:instrText>
      </w:r>
      <w:r w:rsidR="00D36891">
        <w:fldChar w:fldCharType="end"/>
      </w:r>
      <w:r>
        <w:rPr>
          <w:rFonts w:hint="eastAsia"/>
        </w:rPr>
        <w:t>」命令によってメモリからレジスタ（</w:t>
      </w:r>
      <w:r>
        <w:rPr>
          <w:rFonts w:hint="eastAsia"/>
        </w:rPr>
        <w:t>CPU</w:t>
      </w:r>
      <w:r>
        <w:rPr>
          <w:rFonts w:hint="eastAsia"/>
        </w:rPr>
        <w:t>内の変数）に読み出し、値を更新した後、「ストア</w:t>
      </w:r>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ストア</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すとあ</w:instrText>
      </w:r>
      <w:r w:rsidR="00D36891">
        <w:instrText xml:space="preserve">” </w:instrText>
      </w:r>
      <w:r w:rsidR="00D36891">
        <w:fldChar w:fldCharType="end"/>
      </w:r>
      <w:r>
        <w:rPr>
          <w:rFonts w:hint="eastAsia"/>
        </w:rPr>
        <w:t>」命令によってレジスタからメモリに書き戻す。</w:t>
      </w:r>
    </w:p>
    <w:p w14:paraId="353AA84A" w14:textId="4767D004" w:rsidR="00F302CC" w:rsidRDefault="00F302CC" w:rsidP="00F302CC">
      <w:pPr>
        <w:pStyle w:val="aa"/>
        <w:ind w:left="447" w:firstLine="283"/>
      </w:pPr>
      <w:r>
        <w:t>x</w:t>
      </w:r>
      <w:r>
        <w:rPr>
          <w:rFonts w:hint="eastAsia"/>
        </w:rPr>
        <w:t>8</w:t>
      </w:r>
      <w:r>
        <w:t>6</w:t>
      </w:r>
      <w:r>
        <w:rPr>
          <w:rFonts w:hint="eastAsia"/>
        </w:rPr>
        <w:t>系</w:t>
      </w:r>
      <w:r>
        <w:rPr>
          <w:rFonts w:hint="eastAsia"/>
        </w:rPr>
        <w:t>CPU</w:t>
      </w:r>
      <w:r>
        <w:rPr>
          <w:rFonts w:hint="eastAsia"/>
        </w:rPr>
        <w:t>における一般的なロード命令は「</w:t>
      </w:r>
      <w:r>
        <w:rPr>
          <w:rFonts w:hint="eastAsia"/>
        </w:rPr>
        <w:t>MOV reg, [mem]</w:t>
      </w:r>
      <w:r>
        <w:rPr>
          <w:rFonts w:hint="eastAsia"/>
        </w:rPr>
        <w:t>」で、ストア命令は「</w:t>
      </w:r>
      <w:r>
        <w:rPr>
          <w:rFonts w:hint="eastAsia"/>
        </w:rPr>
        <w:t>MOV [mem], reg</w:t>
      </w:r>
      <w:r>
        <w:rPr>
          <w:rFonts w:hint="eastAsia"/>
        </w:rPr>
        <w:t>」というものである。命令はどちらも「</w:t>
      </w:r>
      <w:r>
        <w:rPr>
          <w:rFonts w:hint="eastAsia"/>
        </w:rPr>
        <w:t>MOV</w:t>
      </w:r>
      <w:r>
        <w:rPr>
          <w:rFonts w:hint="eastAsia"/>
        </w:rPr>
        <w:t>」であるが、その操作が「レジスタ←メモリ」（ロード）か「メモリ←レジスタ」（ストア）で呼び分ける。</w:t>
      </w:r>
      <w:r w:rsidR="00A22790">
        <w:rPr>
          <w:rFonts w:hint="eastAsia"/>
        </w:rPr>
        <w:t>ほか、ロードとストアをいっぺんに行う「</w:t>
      </w:r>
      <w:r w:rsidR="00A22790">
        <w:rPr>
          <w:rFonts w:hint="eastAsia"/>
        </w:rPr>
        <w:t>XCHG</w:t>
      </w:r>
      <w:r w:rsidR="00A22790">
        <w:rPr>
          <w:rFonts w:hint="eastAsia"/>
        </w:rPr>
        <w:t>」という命令もある。</w:t>
      </w:r>
    </w:p>
    <w:p w14:paraId="066C5C81" w14:textId="100B6EA2" w:rsidR="00F302CC" w:rsidRDefault="00F302CC" w:rsidP="00F302CC">
      <w:pPr>
        <w:pStyle w:val="3"/>
      </w:pPr>
      <w:bookmarkStart w:id="85" w:name="_Toc379553529"/>
      <w:r>
        <w:rPr>
          <w:rFonts w:hint="eastAsia"/>
        </w:rPr>
        <w:t>メモリバリア</w:t>
      </w:r>
      <w:bookmarkEnd w:id="85"/>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メモリバリア</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めもりばりあ</w:instrText>
      </w:r>
      <w:r w:rsidR="00D36891">
        <w:instrText xml:space="preserve">” </w:instrText>
      </w:r>
      <w:r w:rsidR="00D36891">
        <w:fldChar w:fldCharType="end"/>
      </w:r>
    </w:p>
    <w:p w14:paraId="62EF3B10" w14:textId="59542550" w:rsidR="00F302CC" w:rsidRDefault="00F302CC" w:rsidP="00F302CC">
      <w:pPr>
        <w:pStyle w:val="aa"/>
        <w:ind w:left="447" w:firstLine="283"/>
      </w:pPr>
      <w:r>
        <w:rPr>
          <w:rFonts w:hint="eastAsia"/>
        </w:rPr>
        <w:t>このような問題の解決策は、</w:t>
      </w:r>
      <w:r>
        <w:rPr>
          <w:rFonts w:hint="eastAsia"/>
        </w:rPr>
        <w:t>CPU</w:t>
      </w:r>
      <w:r>
        <w:rPr>
          <w:rFonts w:hint="eastAsia"/>
        </w:rPr>
        <w:t>の命令レベルで用意されている。</w:t>
      </w:r>
    </w:p>
    <w:p w14:paraId="2A39B2CE" w14:textId="76D3C742" w:rsidR="00F302CC" w:rsidRDefault="00F302CC" w:rsidP="00F302CC">
      <w:pPr>
        <w:pStyle w:val="aa"/>
        <w:ind w:left="447" w:firstLine="283"/>
      </w:pPr>
      <w:r>
        <w:rPr>
          <w:rFonts w:hint="eastAsia"/>
        </w:rPr>
        <w:t>CPU</w:t>
      </w:r>
      <w:r>
        <w:rPr>
          <w:rFonts w:hint="eastAsia"/>
        </w:rPr>
        <w:t>に対して、メモリ操作命令の順序性を保証するように</w:t>
      </w:r>
      <w:r w:rsidR="00A22790">
        <w:rPr>
          <w:rFonts w:hint="eastAsia"/>
        </w:rPr>
        <w:t>働きかける命令があり、そのような命令を「メモリバリア」（もしくは「メモリフェンス</w:t>
      </w:r>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メモリフェンス</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めもりふぇんす</w:instrText>
      </w:r>
      <w:r w:rsidR="00D36891">
        <w:instrText xml:space="preserve">” </w:instrText>
      </w:r>
      <w:r w:rsidR="00D36891">
        <w:fldChar w:fldCharType="end"/>
      </w:r>
      <w:r w:rsidR="00A22790">
        <w:rPr>
          <w:rFonts w:hint="eastAsia"/>
        </w:rPr>
        <w:t>」）と呼ぶ。</w:t>
      </w:r>
    </w:p>
    <w:p w14:paraId="0A64E477" w14:textId="37988E19" w:rsidR="00A22790" w:rsidRDefault="00A22790" w:rsidP="00A22790">
      <w:pPr>
        <w:pStyle w:val="3"/>
      </w:pPr>
      <w:bookmarkStart w:id="86" w:name="_Toc379553530"/>
      <w:r>
        <w:rPr>
          <w:rFonts w:hint="eastAsia"/>
        </w:rPr>
        <w:t>解決策①</w:t>
      </w:r>
      <w:bookmarkEnd w:id="86"/>
    </w:p>
    <w:p w14:paraId="677AB62F" w14:textId="77777777" w:rsidR="00A22790" w:rsidRDefault="00A22790" w:rsidP="00A22790">
      <w:pPr>
        <w:pStyle w:val="aa"/>
        <w:ind w:left="447" w:firstLine="283"/>
      </w:pPr>
      <w:r>
        <w:rPr>
          <w:rFonts w:hint="eastAsia"/>
        </w:rPr>
        <w:t>このような問題は、前述の「データ破損」で示した解決策を用いることで対処できる。</w:t>
      </w:r>
    </w:p>
    <w:p w14:paraId="76EE3024" w14:textId="7D7DFCF6" w:rsidR="00A22790" w:rsidRPr="00A22790" w:rsidRDefault="002F106C" w:rsidP="00A22790">
      <w:pPr>
        <w:pStyle w:val="aa"/>
        <w:ind w:left="447" w:firstLine="283"/>
      </w:pPr>
      <w:r>
        <w:rPr>
          <w:rFonts w:hint="eastAsia"/>
        </w:rPr>
        <w:t>開発言語</w:t>
      </w:r>
      <w:r w:rsidR="00A22790">
        <w:rPr>
          <w:rFonts w:hint="eastAsia"/>
        </w:rPr>
        <w:t>や</w:t>
      </w:r>
      <w:r w:rsidR="00A22790">
        <w:rPr>
          <w:rFonts w:hint="eastAsia"/>
        </w:rPr>
        <w:t>SDK</w:t>
      </w:r>
      <w:r w:rsidR="00A22790">
        <w:rPr>
          <w:rFonts w:hint="eastAsia"/>
        </w:rPr>
        <w:t>によって用意されている「排他制御」（ロック）の仕組みを利用することで、メモリバリアの確実性も保証される。</w:t>
      </w:r>
    </w:p>
    <w:p w14:paraId="38D2C044" w14:textId="33E9B3DF" w:rsidR="00B433EB" w:rsidRDefault="00A22790" w:rsidP="00B433EB">
      <w:pPr>
        <w:pStyle w:val="3"/>
      </w:pPr>
      <w:bookmarkStart w:id="87" w:name="_Toc379553531"/>
      <w:r>
        <w:rPr>
          <w:rFonts w:hint="eastAsia"/>
        </w:rPr>
        <w:t>別の解決策：</w:t>
      </w:r>
      <w:r w:rsidR="00B433EB">
        <w:rPr>
          <w:rFonts w:hint="eastAsia"/>
        </w:rPr>
        <w:t>ロックフリー</w:t>
      </w:r>
      <w:bookmarkEnd w:id="87"/>
      <w:r w:rsidR="00D36891">
        <w:fldChar w:fldCharType="begin"/>
      </w:r>
      <w:r w:rsidR="00D36891">
        <w:instrText xml:space="preserve"> XE "</w:instrText>
      </w:r>
      <w:r w:rsidR="00D36891">
        <w:rPr>
          <w:rFonts w:hint="eastAsia"/>
        </w:rPr>
        <w:instrText>ロックフリー</w:instrText>
      </w:r>
      <w:r w:rsidR="00D36891">
        <w:instrText>" \y “</w:instrText>
      </w:r>
      <w:r w:rsidR="00D36891">
        <w:rPr>
          <w:rFonts w:hint="eastAsia"/>
        </w:rPr>
        <w:instrText>ろっくふりー</w:instrText>
      </w:r>
      <w:r w:rsidR="00D36891">
        <w:instrText xml:space="preserve">” </w:instrText>
      </w:r>
      <w:r w:rsidR="00D36891">
        <w:fldChar w:fldCharType="end"/>
      </w:r>
    </w:p>
    <w:p w14:paraId="4BEA0094" w14:textId="446C31C2" w:rsidR="00B433EB" w:rsidRDefault="00A22790" w:rsidP="00B433EB">
      <w:pPr>
        <w:pStyle w:val="aa"/>
        <w:ind w:left="447" w:firstLine="283"/>
      </w:pPr>
      <w:r>
        <w:rPr>
          <w:rFonts w:hint="eastAsia"/>
        </w:rPr>
        <w:t>ちょっとした値の更新で</w:t>
      </w:r>
      <w:r w:rsidR="00D659AD">
        <w:rPr>
          <w:rFonts w:hint="eastAsia"/>
        </w:rPr>
        <w:t>逐一ロックを行うのは処理コストが高い。</w:t>
      </w:r>
    </w:p>
    <w:p w14:paraId="05BDC083" w14:textId="312D2163" w:rsidR="00D659AD" w:rsidRDefault="00D659AD" w:rsidP="00B433EB">
      <w:pPr>
        <w:pStyle w:val="aa"/>
        <w:ind w:left="447" w:firstLine="283"/>
      </w:pPr>
      <w:r>
        <w:rPr>
          <w:rFonts w:hint="eastAsia"/>
        </w:rPr>
        <w:t>ロックを用いずにデータ共有を保証することができれば、ロックを使わないで済む</w:t>
      </w:r>
      <w:r>
        <w:rPr>
          <w:rFonts w:hint="eastAsia"/>
        </w:rPr>
        <w:lastRenderedPageBreak/>
        <w:t>場面もある。</w:t>
      </w:r>
    </w:p>
    <w:p w14:paraId="2B669CD9" w14:textId="1C417D55" w:rsidR="00D659AD" w:rsidRDefault="00D659AD" w:rsidP="00B433EB">
      <w:pPr>
        <w:pStyle w:val="aa"/>
        <w:ind w:left="447" w:firstLine="283"/>
      </w:pPr>
      <w:r>
        <w:rPr>
          <w:rFonts w:hint="eastAsia"/>
        </w:rPr>
        <w:t>ロックを用いずに確実なデータ共有を保証する手法（アルゴリズム）を「ロックフリー」（</w:t>
      </w:r>
      <w:r>
        <w:rPr>
          <w:rFonts w:hint="eastAsia"/>
        </w:rPr>
        <w:t>Lock-Free</w:t>
      </w:r>
      <w:r>
        <w:rPr>
          <w:rFonts w:hint="eastAsia"/>
        </w:rPr>
        <w:t>）と呼ぶ。また、スレッドの処理全体がロックフリーな処理になっていることを「ウェイトフリー</w:t>
      </w:r>
      <w:r w:rsidR="00D36891">
        <w:fldChar w:fldCharType="begin"/>
      </w:r>
      <w:r w:rsidR="00D36891">
        <w:instrText xml:space="preserve"> XE "</w:instrText>
      </w:r>
      <w:r w:rsidR="00D36891">
        <w:rPr>
          <w:rFonts w:hint="eastAsia"/>
        </w:rPr>
        <w:instrText>ウェイトフリー</w:instrText>
      </w:r>
      <w:r w:rsidR="00D36891">
        <w:instrText>" \y “</w:instrText>
      </w:r>
      <w:r w:rsidR="00D36891">
        <w:rPr>
          <w:rFonts w:hint="eastAsia"/>
        </w:rPr>
        <w:instrText>うぇいとふりー</w:instrText>
      </w:r>
      <w:r w:rsidR="00D36891">
        <w:instrText xml:space="preserve">” </w:instrText>
      </w:r>
      <w:r w:rsidR="00D36891">
        <w:fldChar w:fldCharType="end"/>
      </w:r>
      <w:r>
        <w:rPr>
          <w:rFonts w:hint="eastAsia"/>
        </w:rPr>
        <w:t>」（</w:t>
      </w:r>
      <w:r>
        <w:rPr>
          <w:rFonts w:hint="eastAsia"/>
        </w:rPr>
        <w:t>Wait-Free</w:t>
      </w:r>
      <w:r>
        <w:rPr>
          <w:rFonts w:hint="eastAsia"/>
        </w:rPr>
        <w:t>）と呼ぶ。</w:t>
      </w:r>
    </w:p>
    <w:p w14:paraId="2EB2DC14" w14:textId="6AD55A7A" w:rsidR="00D659AD" w:rsidRPr="00D659AD" w:rsidRDefault="00D659AD" w:rsidP="00B433EB">
      <w:pPr>
        <w:pStyle w:val="aa"/>
        <w:ind w:left="447" w:firstLine="283"/>
      </w:pPr>
      <w:r>
        <w:rPr>
          <w:rFonts w:hint="eastAsia"/>
        </w:rPr>
        <w:t>処理のパフォーマンスを追求するなら、このようなロックフリーの処理構造を追求しなければならない。</w:t>
      </w:r>
    </w:p>
    <w:p w14:paraId="5FD9C50F" w14:textId="49CBF976" w:rsidR="00B946A2" w:rsidRDefault="00B946A2" w:rsidP="00B946A2">
      <w:pPr>
        <w:pStyle w:val="3"/>
      </w:pPr>
      <w:bookmarkStart w:id="88" w:name="_Toc379553532"/>
      <w:r>
        <w:rPr>
          <w:rFonts w:hint="eastAsia"/>
        </w:rPr>
        <w:t>解決策</w:t>
      </w:r>
      <w:r w:rsidR="00D659AD">
        <w:rPr>
          <w:rFonts w:hint="eastAsia"/>
        </w:rPr>
        <w:t>②</w:t>
      </w:r>
      <w:bookmarkEnd w:id="88"/>
    </w:p>
    <w:p w14:paraId="312DF1A5" w14:textId="10A4238B" w:rsidR="00D659AD" w:rsidRDefault="00D659AD" w:rsidP="00D659AD">
      <w:pPr>
        <w:pStyle w:val="aa"/>
        <w:ind w:left="447" w:firstLine="283"/>
      </w:pPr>
      <w:r>
        <w:rPr>
          <w:rFonts w:hint="eastAsia"/>
        </w:rPr>
        <w:t>ロックフリーな処理を実現するには、</w:t>
      </w:r>
      <w:r>
        <w:rPr>
          <w:rFonts w:hint="eastAsia"/>
        </w:rPr>
        <w:t>CPU</w:t>
      </w:r>
      <w:r>
        <w:rPr>
          <w:rFonts w:hint="eastAsia"/>
        </w:rPr>
        <w:t>のメモリバリア命令</w:t>
      </w:r>
      <w:r w:rsidR="004841DD">
        <w:rPr>
          <w:rFonts w:hint="eastAsia"/>
        </w:rPr>
        <w:t>を使用</w:t>
      </w:r>
      <w:r>
        <w:rPr>
          <w:rFonts w:hint="eastAsia"/>
        </w:rPr>
        <w:t>することである。</w:t>
      </w:r>
    </w:p>
    <w:p w14:paraId="253E4587" w14:textId="038DB03E" w:rsidR="004841DD" w:rsidRDefault="00D659AD" w:rsidP="00D659AD">
      <w:pPr>
        <w:pStyle w:val="aa"/>
        <w:ind w:left="447" w:firstLine="283"/>
      </w:pPr>
      <w:r>
        <w:rPr>
          <w:rFonts w:hint="eastAsia"/>
        </w:rPr>
        <w:t>C++11</w:t>
      </w:r>
      <w:r>
        <w:rPr>
          <w:rFonts w:hint="eastAsia"/>
        </w:rPr>
        <w:t>では、</w:t>
      </w:r>
      <w:r w:rsidR="004841DD">
        <w:rPr>
          <w:rFonts w:hint="eastAsia"/>
        </w:rPr>
        <w:t>「アトミック型</w:t>
      </w:r>
      <w:r w:rsidR="00D36891">
        <w:fldChar w:fldCharType="begin"/>
      </w:r>
      <w:r w:rsidR="00D36891">
        <w:instrText xml:space="preserve"> XE "</w:instrText>
      </w:r>
      <w:r w:rsidR="00D36891">
        <w:rPr>
          <w:rFonts w:hint="eastAsia"/>
        </w:rPr>
        <w:instrText>アトミック型</w:instrText>
      </w:r>
      <w:r w:rsidR="00D36891">
        <w:instrText>" \y “</w:instrText>
      </w:r>
      <w:r w:rsidR="00D36891">
        <w:rPr>
          <w:rFonts w:hint="eastAsia"/>
        </w:rPr>
        <w:instrText>あとみっくがた</w:instrText>
      </w:r>
      <w:r w:rsidR="00D36891">
        <w:instrText xml:space="preserve">” </w:instrText>
      </w:r>
      <w:r w:rsidR="00D36891">
        <w:fldChar w:fldCharType="end"/>
      </w:r>
      <w:r w:rsidR="004841DD">
        <w:rPr>
          <w:rFonts w:hint="eastAsia"/>
        </w:rPr>
        <w:t>」と呼ばれるクラスが用意されており、これを使用すれば、コンパイラが</w:t>
      </w:r>
      <w:r w:rsidR="004841DD">
        <w:rPr>
          <w:rFonts w:hint="eastAsia"/>
        </w:rPr>
        <w:t>C</w:t>
      </w:r>
      <w:r w:rsidR="004841DD">
        <w:t>PU</w:t>
      </w:r>
      <w:r w:rsidR="004841DD">
        <w:rPr>
          <w:rFonts w:hint="eastAsia"/>
        </w:rPr>
        <w:t>のメモリバリア命令を使用するようにコード生成する。</w:t>
      </w:r>
    </w:p>
    <w:p w14:paraId="03F441E6" w14:textId="38A3903A" w:rsidR="004841DD" w:rsidRDefault="004841DD" w:rsidP="009E4C7C">
      <w:pPr>
        <w:pStyle w:val="aa"/>
        <w:keepNext/>
        <w:widowControl/>
        <w:spacing w:afterLines="50" w:after="180"/>
        <w:ind w:left="447" w:firstLine="283"/>
      </w:pPr>
      <w:r>
        <w:rPr>
          <w:rFonts w:hint="eastAsia"/>
        </w:rPr>
        <w:t>「アトミック型」は、ロックフリーでデータを共有する手段となる。これを用いた場合、前述の問題のコードはこのように修正する。</w:t>
      </w:r>
    </w:p>
    <w:p w14:paraId="2AD26514" w14:textId="77777777" w:rsidR="004841DD" w:rsidRPr="002F1BB1" w:rsidRDefault="004841DD" w:rsidP="004841DD">
      <w:pPr>
        <w:pStyle w:val="3-"/>
        <w:keepNext/>
        <w:widowControl/>
        <w:ind w:leftChars="135" w:left="283"/>
        <w:rPr>
          <w:b/>
        </w:rPr>
      </w:pPr>
      <w:r w:rsidRPr="002F1BB1">
        <w:rPr>
          <w:rFonts w:hint="eastAsia"/>
          <w:b/>
        </w:rPr>
        <w:t>[グローバル変数]</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5A7069EE" w14:textId="77777777" w:rsidTr="006F6262">
        <w:tc>
          <w:tcPr>
            <w:tcW w:w="8221" w:type="dxa"/>
          </w:tcPr>
          <w:p w14:paraId="647C8409" w14:textId="06E4563E" w:rsidR="004841DD" w:rsidRDefault="004841DD" w:rsidP="006F6262">
            <w:pPr>
              <w:pStyle w:val="3-"/>
            </w:pPr>
            <w:r w:rsidRPr="004841DD">
              <w:rPr>
                <w:color w:val="FF0000"/>
              </w:rPr>
              <w:t>std::atmic&lt;bool&gt;</w:t>
            </w:r>
            <w:r>
              <w:t xml:space="preserve"> flg = false;</w:t>
            </w:r>
          </w:p>
          <w:p w14:paraId="17E229F5" w14:textId="77777777" w:rsidR="004841DD" w:rsidRDefault="004841DD" w:rsidP="006F6262">
            <w:pPr>
              <w:pStyle w:val="3-"/>
            </w:pPr>
            <w:r>
              <w:t>volatile int val = 0;</w:t>
            </w:r>
          </w:p>
        </w:tc>
      </w:tr>
    </w:tbl>
    <w:p w14:paraId="259CA5B5" w14:textId="77777777" w:rsidR="004841DD" w:rsidRPr="002F1BB1" w:rsidRDefault="004841DD" w:rsidP="004841DD">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7EA8A85E" w14:textId="77777777" w:rsidTr="006F6262">
        <w:tc>
          <w:tcPr>
            <w:tcW w:w="8221" w:type="dxa"/>
          </w:tcPr>
          <w:p w14:paraId="058DC6DB" w14:textId="77777777" w:rsidR="004841DD" w:rsidRDefault="004841DD" w:rsidP="006F6262">
            <w:pPr>
              <w:pStyle w:val="3-"/>
            </w:pPr>
            <w:r>
              <w:t>val = 123;</w:t>
            </w:r>
            <w:r>
              <w:tab/>
            </w:r>
            <w:r w:rsidRPr="002F1BB1">
              <w:rPr>
                <w:color w:val="00B050"/>
              </w:rPr>
              <w:t>//</w:t>
            </w:r>
            <w:r w:rsidRPr="002F1BB1">
              <w:rPr>
                <w:rFonts w:hint="eastAsia"/>
                <w:color w:val="00B050"/>
              </w:rPr>
              <w:t>先に値をセットしてから、</w:t>
            </w:r>
          </w:p>
          <w:p w14:paraId="2B127895" w14:textId="436B9B4F" w:rsidR="004841DD" w:rsidRDefault="004841DD" w:rsidP="004841DD">
            <w:pPr>
              <w:pStyle w:val="3-"/>
            </w:pPr>
            <w:r>
              <w:t>flg</w:t>
            </w:r>
            <w:r w:rsidRPr="004841DD">
              <w:rPr>
                <w:color w:val="FF0000"/>
              </w:rPr>
              <w:t>.store(true)</w:t>
            </w:r>
            <w:r>
              <w:t>;</w:t>
            </w:r>
            <w:r>
              <w:tab/>
            </w:r>
            <w:r w:rsidRPr="002F1BB1">
              <w:rPr>
                <w:color w:val="00B050"/>
              </w:rPr>
              <w:t>//</w:t>
            </w:r>
            <w:r w:rsidRPr="002F1BB1">
              <w:rPr>
                <w:rFonts w:hint="eastAsia"/>
                <w:color w:val="00B050"/>
              </w:rPr>
              <w:t>フラグを更新</w:t>
            </w:r>
          </w:p>
        </w:tc>
      </w:tr>
    </w:tbl>
    <w:p w14:paraId="27501FDA" w14:textId="77777777" w:rsidR="004841DD" w:rsidRPr="002F1BB1" w:rsidRDefault="004841DD" w:rsidP="004841DD">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1EDED14E" w14:textId="77777777" w:rsidTr="006F6262">
        <w:tc>
          <w:tcPr>
            <w:tcW w:w="8221" w:type="dxa"/>
          </w:tcPr>
          <w:p w14:paraId="47E2B1DB" w14:textId="1231EBFC" w:rsidR="004841DD" w:rsidRPr="002F1BB1" w:rsidRDefault="004841DD" w:rsidP="006F6262">
            <w:pPr>
              <w:pStyle w:val="3-"/>
              <w:rPr>
                <w:color w:val="00B050"/>
              </w:rPr>
            </w:pPr>
            <w:r>
              <w:t>if(flg</w:t>
            </w:r>
            <w:r w:rsidRPr="004841DD">
              <w:rPr>
                <w:color w:val="FF0000"/>
              </w:rPr>
              <w:t>.load()</w:t>
            </w:r>
            <w:r>
              <w:t>)</w:t>
            </w:r>
            <w:r w:rsidRPr="002F1BB1">
              <w:rPr>
                <w:color w:val="00B050"/>
              </w:rPr>
              <w:t xml:space="preserve"> //</w:t>
            </w:r>
            <w:r>
              <w:rPr>
                <w:rFonts w:hint="eastAsia"/>
                <w:color w:val="00B050"/>
              </w:rPr>
              <w:t>フラグの更新状態をチェック</w:t>
            </w:r>
          </w:p>
          <w:p w14:paraId="5ECDF938" w14:textId="77777777" w:rsidR="004841DD" w:rsidRDefault="004841DD" w:rsidP="006F6262">
            <w:pPr>
              <w:pStyle w:val="3-"/>
            </w:pPr>
            <w:r>
              <w:tab/>
            </w:r>
            <w:r w:rsidRPr="002F1BB1">
              <w:t>std::cout &lt;&lt; "val=" &lt;&lt; val &lt;&lt; std::endl;</w:t>
            </w:r>
            <w:r>
              <w:t xml:space="preserve"> </w:t>
            </w:r>
            <w:r w:rsidRPr="002F1BB1">
              <w:rPr>
                <w:color w:val="00B050"/>
              </w:rPr>
              <w:t>//</w:t>
            </w:r>
            <w:r w:rsidRPr="002F1BB1">
              <w:rPr>
                <w:rFonts w:hint="eastAsia"/>
                <w:color w:val="00B050"/>
              </w:rPr>
              <w:t>値を表示</w:t>
            </w:r>
          </w:p>
        </w:tc>
      </w:tr>
    </w:tbl>
    <w:p w14:paraId="65106FC1" w14:textId="76A2E8F9" w:rsidR="004841DD" w:rsidRPr="00600544" w:rsidRDefault="004841DD" w:rsidP="004841DD">
      <w:pPr>
        <w:pStyle w:val="3-"/>
        <w:keepNext/>
        <w:widowControl/>
        <w:ind w:leftChars="135" w:left="283"/>
        <w:rPr>
          <w:color w:val="FF0000"/>
        </w:rPr>
      </w:pPr>
      <w:r w:rsidRPr="002F1BB1">
        <w:rPr>
          <w:rFonts w:hint="eastAsia"/>
          <w:b/>
        </w:rPr>
        <w:t>[</w:t>
      </w:r>
      <w:r>
        <w:rPr>
          <w:rFonts w:hint="eastAsia"/>
          <w:b/>
        </w:rPr>
        <w:t>処理結果</w:t>
      </w:r>
      <w:r w:rsidRPr="002F1BB1">
        <w:rPr>
          <w:rFonts w:hint="eastAsia"/>
          <w:b/>
        </w:rPr>
        <w:t>]</w:t>
      </w:r>
      <w:r w:rsidRPr="00600544">
        <w:rPr>
          <w:rFonts w:hint="eastAsia"/>
          <w:color w:val="FF0000"/>
        </w:rPr>
        <w:t xml:space="preserve"> </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7E166507" w14:textId="77777777" w:rsidTr="006F6262">
        <w:tc>
          <w:tcPr>
            <w:tcW w:w="8221" w:type="dxa"/>
          </w:tcPr>
          <w:p w14:paraId="429C37D3" w14:textId="73600A0A" w:rsidR="004841DD" w:rsidRDefault="004841DD" w:rsidP="004841DD">
            <w:pPr>
              <w:pStyle w:val="3-"/>
            </w:pPr>
            <w:r w:rsidRPr="002F1BB1">
              <w:rPr>
                <w:color w:val="FF0000"/>
              </w:rPr>
              <w:t>val=</w:t>
            </w:r>
            <w:r>
              <w:rPr>
                <w:color w:val="FF0000"/>
              </w:rPr>
              <w:t>123</w:t>
            </w:r>
            <w:r>
              <w:rPr>
                <w:color w:val="FF0000"/>
              </w:rPr>
              <w:tab/>
            </w:r>
            <w:r>
              <w:rPr>
                <w:rFonts w:hint="eastAsia"/>
                <w:color w:val="FF0000"/>
              </w:rPr>
              <w:t>←確実に 123 という結果が得られる</w:t>
            </w:r>
          </w:p>
        </w:tc>
      </w:tr>
    </w:tbl>
    <w:p w14:paraId="748499E1" w14:textId="77777777" w:rsidR="009E4C7C" w:rsidRDefault="004841DD" w:rsidP="009E4C7C">
      <w:pPr>
        <w:pStyle w:val="aa"/>
        <w:spacing w:beforeLines="50" w:before="180"/>
        <w:ind w:left="447" w:firstLine="283"/>
      </w:pPr>
      <w:r>
        <w:rPr>
          <w:rFonts w:hint="eastAsia"/>
        </w:rPr>
        <w:t>「アトミック型」にはメモリ操作方法を指定するオプションがあり、それを使うと、逆に「メモリバリアを使わない」という指定もできる。これにより、余計な命令が発行されなくなるため、わずかにパフォーマンスが向上する。厳密なパフォーマンスチューニングを行う場合に活用できる。</w:t>
      </w:r>
    </w:p>
    <w:p w14:paraId="3C2EB368" w14:textId="1E104D8B" w:rsidR="004841DD" w:rsidRDefault="009E4C7C" w:rsidP="009E4C7C">
      <w:pPr>
        <w:pStyle w:val="aa"/>
        <w:keepNext/>
        <w:widowControl/>
        <w:spacing w:afterLines="50" w:after="180"/>
        <w:ind w:left="447" w:firstLine="283"/>
      </w:pPr>
      <w:r>
        <w:rPr>
          <w:rFonts w:hint="eastAsia"/>
        </w:rPr>
        <w:t>参考までに、メモリ操作方法を指定したコードは下記のようになる。</w:t>
      </w:r>
    </w:p>
    <w:p w14:paraId="723AFB5F" w14:textId="77777777" w:rsidR="009E4C7C" w:rsidRPr="002F1BB1" w:rsidRDefault="009E4C7C" w:rsidP="009E4C7C">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9E4C7C" w14:paraId="54123D63" w14:textId="77777777" w:rsidTr="006F6262">
        <w:tc>
          <w:tcPr>
            <w:tcW w:w="8221" w:type="dxa"/>
          </w:tcPr>
          <w:p w14:paraId="5BCA5BFA" w14:textId="77777777" w:rsidR="009E4C7C" w:rsidRDefault="009E4C7C" w:rsidP="006F6262">
            <w:pPr>
              <w:pStyle w:val="3-"/>
            </w:pPr>
            <w:r>
              <w:t>val = 123;</w:t>
            </w:r>
            <w:r>
              <w:tab/>
            </w:r>
            <w:r w:rsidRPr="002F1BB1">
              <w:rPr>
                <w:color w:val="00B050"/>
              </w:rPr>
              <w:t>//</w:t>
            </w:r>
            <w:r w:rsidRPr="002F1BB1">
              <w:rPr>
                <w:rFonts w:hint="eastAsia"/>
                <w:color w:val="00B050"/>
              </w:rPr>
              <w:t>先に値をセットしてから、</w:t>
            </w:r>
          </w:p>
          <w:p w14:paraId="7D377862" w14:textId="4A35232B" w:rsidR="009E4C7C" w:rsidRDefault="009E4C7C" w:rsidP="009E4C7C">
            <w:pPr>
              <w:pStyle w:val="3-"/>
            </w:pPr>
            <w:r>
              <w:t>flg</w:t>
            </w:r>
            <w:r w:rsidRPr="004841DD">
              <w:rPr>
                <w:color w:val="FF0000"/>
              </w:rPr>
              <w:t>.store(true</w:t>
            </w:r>
            <w:r>
              <w:rPr>
                <w:color w:val="FF0000"/>
              </w:rPr>
              <w:t xml:space="preserve">, </w:t>
            </w:r>
            <w:r w:rsidRPr="009E4C7C">
              <w:rPr>
                <w:color w:val="FF0000"/>
              </w:rPr>
              <w:t>std::memory_order_release</w:t>
            </w:r>
            <w:r w:rsidRPr="004841DD">
              <w:rPr>
                <w:color w:val="FF0000"/>
              </w:rPr>
              <w:t>)</w:t>
            </w:r>
            <w:r>
              <w:t>;</w:t>
            </w:r>
            <w:r w:rsidRPr="002F1BB1">
              <w:rPr>
                <w:color w:val="00B050"/>
              </w:rPr>
              <w:t>//</w:t>
            </w:r>
            <w:r w:rsidRPr="002F1BB1">
              <w:rPr>
                <w:rFonts w:hint="eastAsia"/>
                <w:color w:val="00B050"/>
              </w:rPr>
              <w:t>フラグを更新</w:t>
            </w:r>
            <w:r>
              <w:rPr>
                <w:rFonts w:hint="eastAsia"/>
                <w:color w:val="00B050"/>
              </w:rPr>
              <w:t>：ストア専用のメモリバリアを指定</w:t>
            </w:r>
          </w:p>
        </w:tc>
      </w:tr>
    </w:tbl>
    <w:p w14:paraId="5AC9ED7C" w14:textId="77777777" w:rsidR="009E4C7C" w:rsidRPr="002F1BB1" w:rsidRDefault="009E4C7C" w:rsidP="009E4C7C">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9E4C7C" w14:paraId="358FDF97" w14:textId="77777777" w:rsidTr="006F6262">
        <w:tc>
          <w:tcPr>
            <w:tcW w:w="8221" w:type="dxa"/>
          </w:tcPr>
          <w:p w14:paraId="0FA884D1" w14:textId="52F2AD15" w:rsidR="009E4C7C" w:rsidRPr="002F1BB1" w:rsidRDefault="009E4C7C" w:rsidP="006F6262">
            <w:pPr>
              <w:pStyle w:val="3-"/>
              <w:rPr>
                <w:color w:val="00B050"/>
              </w:rPr>
            </w:pPr>
            <w:r>
              <w:t>if(flg</w:t>
            </w:r>
            <w:r w:rsidRPr="004841DD">
              <w:rPr>
                <w:color w:val="FF0000"/>
              </w:rPr>
              <w:t>.load(</w:t>
            </w:r>
            <w:r w:rsidRPr="009E4C7C">
              <w:rPr>
                <w:color w:val="FF0000"/>
              </w:rPr>
              <w:t>std::memory_order_relaxed</w:t>
            </w:r>
            <w:r w:rsidRPr="004841DD">
              <w:rPr>
                <w:color w:val="FF0000"/>
              </w:rPr>
              <w:t>)</w:t>
            </w:r>
            <w:r>
              <w:t>)</w:t>
            </w:r>
            <w:r w:rsidRPr="002F1BB1">
              <w:rPr>
                <w:color w:val="00B050"/>
              </w:rPr>
              <w:t xml:space="preserve"> //</w:t>
            </w:r>
            <w:r>
              <w:rPr>
                <w:rFonts w:hint="eastAsia"/>
                <w:color w:val="00B050"/>
              </w:rPr>
              <w:t>フラグの更新状態をチェック：メモリバリアなし</w:t>
            </w:r>
          </w:p>
          <w:p w14:paraId="4EFC0670" w14:textId="77777777" w:rsidR="009E4C7C" w:rsidRDefault="009E4C7C" w:rsidP="006F6262">
            <w:pPr>
              <w:pStyle w:val="3-"/>
            </w:pPr>
            <w:r>
              <w:tab/>
            </w:r>
            <w:r w:rsidRPr="002F1BB1">
              <w:t>std::cout &lt;&lt; "val=" &lt;&lt; val &lt;&lt; std::endl;</w:t>
            </w:r>
            <w:r>
              <w:t xml:space="preserve"> </w:t>
            </w:r>
            <w:r w:rsidRPr="002F1BB1">
              <w:rPr>
                <w:color w:val="00B050"/>
              </w:rPr>
              <w:t>//</w:t>
            </w:r>
            <w:r w:rsidRPr="002F1BB1">
              <w:rPr>
                <w:rFonts w:hint="eastAsia"/>
                <w:color w:val="00B050"/>
              </w:rPr>
              <w:t>値を表示</w:t>
            </w:r>
          </w:p>
        </w:tc>
      </w:tr>
    </w:tbl>
    <w:p w14:paraId="1CABCCE9" w14:textId="2CFEB6D7" w:rsidR="004841DD" w:rsidRDefault="009E4C7C" w:rsidP="009E4C7C">
      <w:pPr>
        <w:pStyle w:val="aa"/>
        <w:spacing w:beforeLines="50" w:before="180"/>
        <w:ind w:left="447" w:firstLine="283"/>
      </w:pPr>
      <w:r>
        <w:rPr>
          <w:rFonts w:hint="eastAsia"/>
        </w:rPr>
        <w:t>「アトミック型」のデフォルトは、ロード／ストア共にメモリバリアすることである。</w:t>
      </w:r>
    </w:p>
    <w:p w14:paraId="44AA648D" w14:textId="71DE6282" w:rsidR="00136202" w:rsidRPr="00502241" w:rsidRDefault="00502241" w:rsidP="009E4C7C">
      <w:pPr>
        <w:pStyle w:val="aa"/>
        <w:spacing w:beforeLines="50" w:before="180"/>
        <w:ind w:left="447" w:firstLine="283"/>
        <w:rPr>
          <w:color w:val="FF0000"/>
        </w:rPr>
      </w:pPr>
      <w:r>
        <w:rPr>
          <w:rFonts w:hint="eastAsia"/>
          <w:color w:val="FF0000"/>
        </w:rPr>
        <w:t>以上のように、</w:t>
      </w:r>
      <w:r w:rsidR="00136202" w:rsidRPr="00502241">
        <w:rPr>
          <w:rFonts w:hint="eastAsia"/>
          <w:color w:val="FF0000"/>
        </w:rPr>
        <w:t>C++11</w:t>
      </w:r>
      <w:r w:rsidR="00136202" w:rsidRPr="00502241">
        <w:rPr>
          <w:rFonts w:hint="eastAsia"/>
          <w:color w:val="FF0000"/>
        </w:rPr>
        <w:t>のアトミック型は、一見して単なるクラスライブラリだが、</w:t>
      </w:r>
      <w:r w:rsidR="00136202" w:rsidRPr="00502241">
        <w:rPr>
          <w:rFonts w:hint="eastAsia"/>
          <w:color w:val="FF0000"/>
        </w:rPr>
        <w:t>volatle</w:t>
      </w:r>
      <w:r w:rsidR="00136202" w:rsidRPr="00502241">
        <w:rPr>
          <w:rFonts w:hint="eastAsia"/>
          <w:color w:val="FF0000"/>
        </w:rPr>
        <w:t>型と同様に、コンパイラにコード生成の方法を指定するためのものであ</w:t>
      </w:r>
      <w:r w:rsidRPr="00502241">
        <w:rPr>
          <w:rFonts w:hint="eastAsia"/>
          <w:color w:val="FF0000"/>
        </w:rPr>
        <w:t>り、言</w:t>
      </w:r>
      <w:r w:rsidRPr="00502241">
        <w:rPr>
          <w:rFonts w:hint="eastAsia"/>
          <w:color w:val="FF0000"/>
        </w:rPr>
        <w:lastRenderedPageBreak/>
        <w:t>語仕様に密着している。</w:t>
      </w:r>
    </w:p>
    <w:p w14:paraId="42B922AF" w14:textId="7B761666" w:rsidR="009E4C7C" w:rsidRDefault="009E4C7C" w:rsidP="009E4C7C">
      <w:pPr>
        <w:pStyle w:val="aa"/>
        <w:spacing w:beforeLines="50" w:before="180"/>
        <w:ind w:left="447" w:firstLine="283"/>
      </w:pPr>
      <w:r>
        <w:rPr>
          <w:rFonts w:hint="eastAsia"/>
        </w:rPr>
        <w:t>このメモリ操作指定に関する説明は割愛するが、後述する「モニター：アトミック操作によるビジーウェイト」のサンプルプログラムに、コメントとして説明を記載している。</w:t>
      </w:r>
    </w:p>
    <w:p w14:paraId="2BBB2743" w14:textId="585FFD08" w:rsidR="00D31BAF" w:rsidRDefault="00D31BAF" w:rsidP="00D31BAF">
      <w:pPr>
        <w:pStyle w:val="2"/>
      </w:pPr>
      <w:bookmarkStart w:id="89" w:name="_Toc379553533"/>
      <w:r>
        <w:rPr>
          <w:rFonts w:hint="eastAsia"/>
        </w:rPr>
        <w:t>困難なマルチスレッドプログラミング</w:t>
      </w:r>
      <w:bookmarkEnd w:id="89"/>
    </w:p>
    <w:p w14:paraId="25BB2BAE" w14:textId="112D5A81" w:rsidR="00D41679" w:rsidRDefault="00D31BAF" w:rsidP="007B2546">
      <w:pPr>
        <w:pStyle w:val="a9"/>
        <w:tabs>
          <w:tab w:val="left" w:pos="4896"/>
        </w:tabs>
        <w:spacing w:beforeLines="50" w:before="180"/>
        <w:ind w:firstLine="283"/>
      </w:pPr>
      <w:r>
        <w:rPr>
          <w:rFonts w:hint="eastAsia"/>
        </w:rPr>
        <w:t>以上</w:t>
      </w:r>
      <w:r w:rsidR="007B2546">
        <w:rPr>
          <w:rFonts w:hint="eastAsia"/>
        </w:rPr>
        <w:t>の</w:t>
      </w:r>
      <w:r>
        <w:rPr>
          <w:rFonts w:hint="eastAsia"/>
        </w:rPr>
        <w:t>例からも</w:t>
      </w:r>
      <w:r w:rsidR="007B2546">
        <w:rPr>
          <w:rFonts w:hint="eastAsia"/>
        </w:rPr>
        <w:t>、マルチスレッドのプログラミングは非常に繊細であることがわかる。また、</w:t>
      </w:r>
      <w:r w:rsidR="006612DD">
        <w:rPr>
          <w:rFonts w:hint="eastAsia"/>
        </w:rPr>
        <w:t>こうした問題について理解し</w:t>
      </w:r>
      <w:r w:rsidR="006F6262">
        <w:rPr>
          <w:rFonts w:hint="eastAsia"/>
        </w:rPr>
        <w:t>ていないと、問題発生時に原因を探り当てることが非常に困難となり、闇雲にハードウェアやコンパイラの不具合を疑いだすことにもなりかねない。</w:t>
      </w:r>
    </w:p>
    <w:p w14:paraId="41D0B261" w14:textId="77777777" w:rsidR="006F6262" w:rsidRDefault="00B90838" w:rsidP="007B2546">
      <w:pPr>
        <w:pStyle w:val="a9"/>
        <w:tabs>
          <w:tab w:val="left" w:pos="4896"/>
        </w:tabs>
        <w:spacing w:beforeLines="50" w:before="180"/>
        <w:ind w:firstLine="283"/>
        <w:rPr>
          <w:color w:val="FF0000"/>
        </w:rPr>
      </w:pPr>
      <w:r>
        <w:rPr>
          <w:color w:val="FF0000"/>
        </w:rPr>
        <w:t>そのため、</w:t>
      </w:r>
      <w:r w:rsidR="006612DD" w:rsidRPr="006612DD">
        <w:rPr>
          <w:color w:val="FF0000"/>
        </w:rPr>
        <w:t>面倒でも、マルチスレッドプログラミングは十分に理解を深めてから取り組むべきである。</w:t>
      </w:r>
    </w:p>
    <w:p w14:paraId="48631C6C" w14:textId="77777777" w:rsidR="004E7CC8" w:rsidRDefault="006F6262" w:rsidP="007B2546">
      <w:pPr>
        <w:pStyle w:val="a9"/>
        <w:tabs>
          <w:tab w:val="left" w:pos="4896"/>
        </w:tabs>
        <w:spacing w:beforeLines="50" w:before="180"/>
        <w:ind w:firstLine="283"/>
      </w:pPr>
      <w:r w:rsidRPr="006F6262">
        <w:rPr>
          <w:rFonts w:hint="eastAsia"/>
        </w:rPr>
        <w:t>マルチスレッドプログラミングでは、デバッガも有効に</w:t>
      </w:r>
      <w:r w:rsidR="007A2717">
        <w:rPr>
          <w:rFonts w:hint="eastAsia"/>
        </w:rPr>
        <w:t>使えない</w:t>
      </w:r>
      <w:r w:rsidRPr="006F6262">
        <w:rPr>
          <w:rFonts w:hint="eastAsia"/>
        </w:rPr>
        <w:t>ことがあ</w:t>
      </w:r>
      <w:r>
        <w:rPr>
          <w:rFonts w:hint="eastAsia"/>
        </w:rPr>
        <w:t>ったり、</w:t>
      </w:r>
      <w:r w:rsidR="007A2717">
        <w:rPr>
          <w:rFonts w:hint="eastAsia"/>
        </w:rPr>
        <w:t>デバッグ用の変数操作一つで挙動が変わったりする。後者は、メモリ操作が増えて、思いがけずメモリバリアの役割を果たし、問題が再現しなくなるといったことがある。</w:t>
      </w:r>
    </w:p>
    <w:p w14:paraId="47A808C6" w14:textId="380FDE34" w:rsidR="006612DD" w:rsidRPr="006F6262" w:rsidRDefault="004E7CC8" w:rsidP="004E7CC8">
      <w:pPr>
        <w:pStyle w:val="a9"/>
        <w:tabs>
          <w:tab w:val="left" w:pos="4896"/>
        </w:tabs>
        <w:ind w:firstLine="283"/>
      </w:pPr>
      <w:r>
        <w:rPr>
          <w:rFonts w:hint="eastAsia"/>
        </w:rPr>
        <w:t>繰り返しになるが、</w:t>
      </w:r>
      <w:r w:rsidR="007A2717">
        <w:rPr>
          <w:rFonts w:hint="eastAsia"/>
        </w:rPr>
        <w:t>このような</w:t>
      </w:r>
      <w:r w:rsidR="006F6262" w:rsidRPr="006F6262">
        <w:rPr>
          <w:rFonts w:hint="eastAsia"/>
        </w:rPr>
        <w:t>十分な知識と理解がないと、マルチスレッドの問題を自力で解決することができない。</w:t>
      </w:r>
    </w:p>
    <w:p w14:paraId="0FA28172" w14:textId="1FD2906B" w:rsidR="004C0EAC" w:rsidRDefault="002E6E2A" w:rsidP="004C0EAC">
      <w:pPr>
        <w:pStyle w:val="1"/>
      </w:pPr>
      <w:bookmarkStart w:id="90" w:name="_Toc379553534"/>
      <w:r>
        <w:rPr>
          <w:rFonts w:hint="eastAsia"/>
        </w:rPr>
        <w:t>スレッドの</w:t>
      </w:r>
      <w:r w:rsidR="004C0EAC">
        <w:rPr>
          <w:rFonts w:hint="eastAsia"/>
        </w:rPr>
        <w:t>同期</w:t>
      </w:r>
      <w:bookmarkEnd w:id="90"/>
    </w:p>
    <w:p w14:paraId="19494C4D" w14:textId="0B4897BC" w:rsidR="00D00E70" w:rsidRDefault="00D00E70" w:rsidP="00D00E70">
      <w:pPr>
        <w:pStyle w:val="a8"/>
        <w:ind w:firstLine="283"/>
      </w:pPr>
      <w:r>
        <w:t>スレッドの同期について解説する。</w:t>
      </w:r>
    </w:p>
    <w:p w14:paraId="599D5A95" w14:textId="1DFADB37" w:rsidR="008E74EF" w:rsidRDefault="008E74EF" w:rsidP="008E74EF">
      <w:pPr>
        <w:pStyle w:val="a8"/>
        <w:spacing w:beforeLines="50" w:before="180"/>
        <w:ind w:firstLine="283"/>
      </w:pPr>
      <w:r>
        <w:t>「同期」とは、先の「データ破損の問題」で示したように、複数のスレッドがタイミングを取り合うことである。</w:t>
      </w:r>
    </w:p>
    <w:p w14:paraId="101BBF99" w14:textId="03267597" w:rsidR="008E74EF" w:rsidRDefault="003419B9" w:rsidP="008E74EF">
      <w:pPr>
        <w:pStyle w:val="a8"/>
        <w:ind w:firstLine="283"/>
      </w:pPr>
      <w:r>
        <w:rPr>
          <w:rFonts w:hint="eastAsia"/>
        </w:rPr>
        <w:t>同期が必要なのは、「確実な情報の共有」</w:t>
      </w:r>
      <w:r w:rsidR="00D056CF">
        <w:rPr>
          <w:rFonts w:hint="eastAsia"/>
        </w:rPr>
        <w:t>や「共有リソースの排他的なアクセス」</w:t>
      </w:r>
      <w:r>
        <w:rPr>
          <w:rFonts w:hint="eastAsia"/>
        </w:rPr>
        <w:t>を行うためである。一方のスレッドが情報を作ったり更新したりしている間に、他方のスレッドはその完了を「待つ」ことになる。</w:t>
      </w:r>
    </w:p>
    <w:p w14:paraId="39AE2EC2" w14:textId="29D8BAAA" w:rsidR="003419B9" w:rsidRDefault="003419B9" w:rsidP="003419B9">
      <w:pPr>
        <w:pStyle w:val="a8"/>
        <w:spacing w:beforeLines="50" w:before="180"/>
        <w:ind w:firstLine="283"/>
      </w:pPr>
      <w:r>
        <w:t>この「待つ」という処理を適切に行わないと</w:t>
      </w:r>
      <w:r w:rsidR="00E72E09">
        <w:t>、大きく</w:t>
      </w:r>
      <w:r>
        <w:t>パフォーマンスを</w:t>
      </w:r>
      <w:r w:rsidR="00E72E09">
        <w:t>劣化させてしまうことになりかねないので</w:t>
      </w:r>
      <w:r>
        <w:t>注意が必要である。</w:t>
      </w:r>
    </w:p>
    <w:p w14:paraId="2999F3A7" w14:textId="0CF72201" w:rsidR="008E74EF" w:rsidRDefault="008E74EF" w:rsidP="003419B9">
      <w:pPr>
        <w:pStyle w:val="a8"/>
        <w:spacing w:beforeLines="50" w:before="180"/>
        <w:ind w:firstLine="283"/>
      </w:pPr>
      <w:r>
        <w:t>具体的な同期の手法を</w:t>
      </w:r>
      <w:r w:rsidR="003419B9">
        <w:t>説明</w:t>
      </w:r>
      <w:r>
        <w:t>する前に、</w:t>
      </w:r>
      <w:r w:rsidR="00E72E09">
        <w:t>まず、</w:t>
      </w:r>
      <w:r w:rsidR="003419B9">
        <w:t>この「待つ」手法について説明する。</w:t>
      </w:r>
    </w:p>
    <w:p w14:paraId="7FE03C14" w14:textId="19333BBF" w:rsidR="00E72E09" w:rsidRDefault="00E72E09" w:rsidP="00E72E09">
      <w:pPr>
        <w:pStyle w:val="a8"/>
        <w:ind w:firstLine="283"/>
      </w:pPr>
      <w:r>
        <w:t>大きくは</w:t>
      </w:r>
      <w:r>
        <w:t>2</w:t>
      </w:r>
      <w:r>
        <w:t>種類の待ち方がある。</w:t>
      </w:r>
    </w:p>
    <w:p w14:paraId="684CA61D" w14:textId="7BD32993" w:rsidR="004C0EAC" w:rsidRDefault="004C0EAC" w:rsidP="004C0EAC">
      <w:pPr>
        <w:pStyle w:val="2"/>
      </w:pPr>
      <w:bookmarkStart w:id="91" w:name="_Toc379553535"/>
      <w:r>
        <w:rPr>
          <w:rFonts w:hint="eastAsia"/>
        </w:rPr>
        <w:lastRenderedPageBreak/>
        <w:t>ビジーウェイト</w:t>
      </w:r>
      <w:bookmarkEnd w:id="91"/>
      <w:r w:rsidR="00DF5076">
        <w:fldChar w:fldCharType="begin"/>
      </w:r>
      <w:r w:rsidR="00DF5076">
        <w:instrText xml:space="preserve"> XE "</w:instrText>
      </w:r>
      <w:r w:rsidR="00DF5076">
        <w:rPr>
          <w:rFonts w:hint="eastAsia"/>
        </w:rPr>
        <w:instrText>ビジーウェイト</w:instrText>
      </w:r>
      <w:r w:rsidR="00DF5076">
        <w:instrText>" \y “</w:instrText>
      </w:r>
      <w:r w:rsidR="00DF5076">
        <w:rPr>
          <w:rFonts w:hint="eastAsia"/>
        </w:rPr>
        <w:instrText>びじーうぇいと</w:instrText>
      </w:r>
      <w:r w:rsidR="00DF5076">
        <w:instrText xml:space="preserve">” </w:instrText>
      </w:r>
      <w:r w:rsidR="00DF5076">
        <w:fldChar w:fldCharType="end"/>
      </w:r>
    </w:p>
    <w:p w14:paraId="0C6C2C89" w14:textId="252CDF20" w:rsidR="004C0EAC" w:rsidRDefault="00E9373B" w:rsidP="004C0EAC">
      <w:pPr>
        <w:pStyle w:val="a9"/>
        <w:ind w:firstLine="283"/>
      </w:pPr>
      <w:r>
        <w:t>「ビジーウェイト」は、その名の通り「忙しく待つ」ことである。</w:t>
      </w:r>
    </w:p>
    <w:p w14:paraId="4C12A947" w14:textId="05694E04" w:rsidR="00126F39" w:rsidRDefault="00126F39" w:rsidP="00126F39">
      <w:pPr>
        <w:pStyle w:val="a9"/>
        <w:spacing w:beforeLines="50" w:before="180"/>
        <w:ind w:firstLine="283"/>
      </w:pPr>
      <w:r>
        <w:t>ループ</w:t>
      </w:r>
      <w:r w:rsidR="00F93479">
        <w:t>処理</w:t>
      </w:r>
      <w:r>
        <w:t>でフラグを監視するような処理が該当する。</w:t>
      </w:r>
    </w:p>
    <w:p w14:paraId="114F018E" w14:textId="2DA1F3ED" w:rsidR="00126F39" w:rsidRDefault="00126F39" w:rsidP="004C0EAC">
      <w:pPr>
        <w:pStyle w:val="a9"/>
        <w:ind w:firstLine="283"/>
      </w:pPr>
      <w:r>
        <w:t>また、</w:t>
      </w:r>
      <w:r w:rsidR="00F93479">
        <w:t>「スピンロック」など、ライブラリ</w:t>
      </w:r>
      <w:r>
        <w:t>が</w:t>
      </w:r>
      <w:r w:rsidR="00F93479">
        <w:t>提供</w:t>
      </w:r>
      <w:r>
        <w:t>する</w:t>
      </w:r>
      <w:r w:rsidR="007A12F7">
        <w:t>機能にも</w:t>
      </w:r>
      <w:r>
        <w:t>ビジーウェイトを扱うものがある。</w:t>
      </w:r>
    </w:p>
    <w:p w14:paraId="2D814A59" w14:textId="325730B3" w:rsidR="007A12F7" w:rsidRDefault="00126F39" w:rsidP="00126F39">
      <w:pPr>
        <w:pStyle w:val="a9"/>
        <w:spacing w:beforeLines="50" w:before="180"/>
        <w:ind w:firstLine="283"/>
      </w:pPr>
      <w:r>
        <w:t>ビジーウェイト</w:t>
      </w:r>
      <w:r w:rsidR="007A12F7">
        <w:t>は非常に軽量で、待機の必要がない状況ではほとんど無駄な処理をせずに素通りする。しかし、待機が発生すると、激しく状態を監視し続け、</w:t>
      </w:r>
      <w:r w:rsidR="007A12F7">
        <w:t>CPU</w:t>
      </w:r>
      <w:r w:rsidR="007A12F7">
        <w:t>を占有する。そのため、並列処理ができない環境（シングルプロセッサ／シングルコア）でビジーウェイト状態に入ると、必ずタイムスライスを使い切ることになり、非効率となる。</w:t>
      </w:r>
    </w:p>
    <w:p w14:paraId="100B1553" w14:textId="15407C63" w:rsidR="00BD063D" w:rsidRDefault="00126F39" w:rsidP="00126F39">
      <w:pPr>
        <w:pStyle w:val="a9"/>
        <w:spacing w:beforeLines="50" w:before="180"/>
        <w:ind w:firstLine="283"/>
      </w:pPr>
      <w:r>
        <w:t>ビジーウェイトの使いどころは、並列処理環境</w:t>
      </w:r>
      <w:r w:rsidR="007A12F7">
        <w:t>（マルチプロセッサ／マルチコア）</w:t>
      </w:r>
      <w:r>
        <w:t>にある。</w:t>
      </w:r>
    </w:p>
    <w:p w14:paraId="35BE45BC" w14:textId="7545D127" w:rsidR="00126F39" w:rsidRDefault="007A12F7" w:rsidP="00BD063D">
      <w:pPr>
        <w:pStyle w:val="a9"/>
        <w:ind w:firstLine="283"/>
      </w:pPr>
      <w:r>
        <w:t>並列処理環境であれば</w:t>
      </w:r>
      <w:r w:rsidR="00126F39">
        <w:t>、</w:t>
      </w:r>
      <w:r>
        <w:t>ビジーウェイト中にも他のスレッドが状態を更新できる。</w:t>
      </w:r>
      <w:r w:rsidR="00BD063D">
        <w:t>しかし、</w:t>
      </w:r>
      <w:r>
        <w:t>それでも</w:t>
      </w:r>
      <w:r>
        <w:t>CPU</w:t>
      </w:r>
      <w:r w:rsidR="002F0524">
        <w:t>（コア）</w:t>
      </w:r>
      <w:r>
        <w:t>の</w:t>
      </w:r>
      <w:r w:rsidR="002F0524">
        <w:t>一つは占有されるので、長時間の待機に用いるとやはり非効率となる</w:t>
      </w:r>
      <w:r w:rsidR="00BD063D">
        <w:t>。</w:t>
      </w:r>
    </w:p>
    <w:p w14:paraId="402AD0F6" w14:textId="77777777" w:rsidR="002F0524" w:rsidRDefault="00BD063D" w:rsidP="00621B90">
      <w:pPr>
        <w:pStyle w:val="a9"/>
        <w:keepNext/>
        <w:widowControl/>
        <w:spacing w:beforeLines="50" w:before="180"/>
        <w:ind w:firstLine="283"/>
      </w:pPr>
      <w:r>
        <w:t>このように、ビジーウェイト</w:t>
      </w:r>
      <w:r w:rsidR="002F0524">
        <w:t>には</w:t>
      </w:r>
      <w:r>
        <w:t>何かと制約が多いので、大抵の場合は</w:t>
      </w:r>
      <w:r w:rsidR="002F0524">
        <w:t>「</w:t>
      </w:r>
      <w:r>
        <w:t>スリープ</w:t>
      </w:r>
      <w:r w:rsidR="002F0524">
        <w:t>」</w:t>
      </w:r>
      <w:r>
        <w:t>を</w:t>
      </w:r>
      <w:r w:rsidR="002F0524">
        <w:t>用いる</w:t>
      </w:r>
      <w:r>
        <w:t>ものと考えたほうが良い。</w:t>
      </w:r>
    </w:p>
    <w:p w14:paraId="61CCC041" w14:textId="459F4928" w:rsidR="00BD063D" w:rsidRDefault="00BD063D" w:rsidP="002F0524">
      <w:pPr>
        <w:pStyle w:val="a9"/>
        <w:keepNext/>
        <w:widowControl/>
        <w:ind w:firstLine="283"/>
      </w:pPr>
      <w:r w:rsidRPr="0048531D">
        <w:rPr>
          <w:color w:val="FF0000"/>
        </w:rPr>
        <w:t>ビジーウェイトを</w:t>
      </w:r>
      <w:r w:rsidR="00621B90" w:rsidRPr="0048531D">
        <w:rPr>
          <w:color w:val="FF0000"/>
        </w:rPr>
        <w:t>用いるケースをまとめると、下記の条件が揃った時である。</w:t>
      </w:r>
    </w:p>
    <w:p w14:paraId="41C489BE" w14:textId="46618304" w:rsidR="00621B90" w:rsidRDefault="00621B90" w:rsidP="00621B90">
      <w:pPr>
        <w:pStyle w:val="affff6"/>
        <w:ind w:left="447" w:hanging="298"/>
      </w:pPr>
      <w:r>
        <w:rPr>
          <w:rFonts w:hint="eastAsia"/>
        </w:rPr>
        <w:t>並列処理環境にある</w:t>
      </w:r>
    </w:p>
    <w:p w14:paraId="1FE88EE0" w14:textId="58A10635" w:rsidR="00621B90" w:rsidRDefault="00621B90" w:rsidP="00621B90">
      <w:pPr>
        <w:pStyle w:val="affff6"/>
        <w:ind w:left="447" w:hanging="298"/>
      </w:pPr>
      <w:r>
        <w:rPr>
          <w:rFonts w:hint="eastAsia"/>
        </w:rPr>
        <w:t>待機時間がごく短い（タイムスライスを超えるような長い待機にならない）</w:t>
      </w:r>
    </w:p>
    <w:p w14:paraId="0E6C756C" w14:textId="48C7F57C" w:rsidR="002F0524" w:rsidRDefault="002F0524" w:rsidP="002F0524">
      <w:pPr>
        <w:pStyle w:val="affff6"/>
        <w:ind w:left="447" w:hanging="298"/>
      </w:pPr>
      <w:r>
        <w:t>【できるだけ】排他関係にあるスレッドの並列稼働（別コアへの振り分け）をスケジューリングできる</w:t>
      </w:r>
    </w:p>
    <w:p w14:paraId="7FDF6391" w14:textId="03A74C63" w:rsidR="004C0EAC" w:rsidRDefault="004C0EAC" w:rsidP="004C0EAC">
      <w:pPr>
        <w:pStyle w:val="2"/>
      </w:pPr>
      <w:bookmarkStart w:id="92" w:name="_Toc379553536"/>
      <w:r>
        <w:rPr>
          <w:rFonts w:hint="eastAsia"/>
        </w:rPr>
        <w:t>スリープ</w:t>
      </w:r>
      <w:bookmarkEnd w:id="92"/>
      <w:r w:rsidR="00DF5076">
        <w:fldChar w:fldCharType="begin"/>
      </w:r>
      <w:r w:rsidR="00DF5076">
        <w:instrText xml:space="preserve"> XE "</w:instrText>
      </w:r>
      <w:r w:rsidR="00DF5076">
        <w:rPr>
          <w:rFonts w:hint="eastAsia"/>
        </w:rPr>
        <w:instrText>スリープ</w:instrText>
      </w:r>
      <w:r w:rsidR="00DF5076">
        <w:instrText>" \y “</w:instrText>
      </w:r>
      <w:r w:rsidR="00DF5076">
        <w:rPr>
          <w:rFonts w:hint="eastAsia"/>
        </w:rPr>
        <w:instrText>すりーぷ</w:instrText>
      </w:r>
      <w:r w:rsidR="00DF5076">
        <w:instrText xml:space="preserve">” </w:instrText>
      </w:r>
      <w:r w:rsidR="00DF5076">
        <w:fldChar w:fldCharType="end"/>
      </w:r>
    </w:p>
    <w:p w14:paraId="469C35CD" w14:textId="32189252" w:rsidR="002E6E2A" w:rsidRDefault="00384E8C" w:rsidP="002E6E2A">
      <w:pPr>
        <w:pStyle w:val="a9"/>
        <w:ind w:firstLine="283"/>
      </w:pPr>
      <w:r>
        <w:t>「スリープ」とは、スレッドが一時的に稼働を停止することである。</w:t>
      </w:r>
    </w:p>
    <w:p w14:paraId="2B5C07DE" w14:textId="122C1217" w:rsidR="00384E8C" w:rsidRDefault="00384E8C" w:rsidP="002E6E2A">
      <w:pPr>
        <w:pStyle w:val="a9"/>
        <w:ind w:firstLine="283"/>
      </w:pPr>
      <w:r>
        <w:t>スリープ中のスレッドは、</w:t>
      </w:r>
      <w:r>
        <w:t>OS</w:t>
      </w:r>
      <w:r>
        <w:t>のタスクスケジューリングから外れて、アクティブにならなくなる。</w:t>
      </w:r>
    </w:p>
    <w:p w14:paraId="15318DC7" w14:textId="53DC6567" w:rsidR="00384E8C" w:rsidRDefault="00384E8C" w:rsidP="00384E8C">
      <w:pPr>
        <w:pStyle w:val="a9"/>
        <w:spacing w:beforeLines="50" w:before="180"/>
        <w:ind w:firstLine="283"/>
      </w:pPr>
      <w:r>
        <w:t>スレッドをスリープさせ、フラグ更新などの待機終了の条件が揃った時に</w:t>
      </w:r>
      <w:r w:rsidR="00B0048B">
        <w:t>自動的に</w:t>
      </w:r>
      <w:r>
        <w:t>OS</w:t>
      </w:r>
      <w:r>
        <w:t>に起こしてもらう</w:t>
      </w:r>
      <w:r w:rsidR="00B0048B">
        <w:t>ことができ</w:t>
      </w:r>
      <w:r>
        <w:t>る。</w:t>
      </w:r>
    </w:p>
    <w:p w14:paraId="25112474" w14:textId="746DB2EB" w:rsidR="00384E8C" w:rsidRDefault="00384E8C" w:rsidP="00384E8C">
      <w:pPr>
        <w:pStyle w:val="a9"/>
        <w:spacing w:beforeLines="50" w:before="180"/>
        <w:ind w:firstLine="283"/>
      </w:pPr>
      <w:r>
        <w:t>スレッドが稼働を停止するため、他のスレッドが効率的に稼働できる。</w:t>
      </w:r>
    </w:p>
    <w:p w14:paraId="3FBEBC45" w14:textId="4D7063B4" w:rsidR="00384E8C" w:rsidRPr="002E6E2A" w:rsidRDefault="00384E8C" w:rsidP="00384E8C">
      <w:pPr>
        <w:pStyle w:val="a9"/>
        <w:ind w:firstLine="283"/>
      </w:pPr>
      <w:r>
        <w:t>基本的には、スレッドの同期にはこのスリープを用いるのが普通。</w:t>
      </w:r>
      <w:r w:rsidR="00B0048B">
        <w:t>ただし、マルチプロセッサ／コア環境では、</w:t>
      </w:r>
      <w:r>
        <w:t>前述の通り、「ビジーウェイト」の方が効率的となる</w:t>
      </w:r>
      <w:r w:rsidR="00B0048B">
        <w:t>場面もあるた</w:t>
      </w:r>
      <w:r w:rsidR="00B0048B">
        <w:lastRenderedPageBreak/>
        <w:t>め、環境に合わせて使い分けること</w:t>
      </w:r>
      <w:r>
        <w:t>。</w:t>
      </w:r>
    </w:p>
    <w:p w14:paraId="156F6ACF" w14:textId="26DCEA6F" w:rsidR="00F617FE" w:rsidRDefault="00C056CB" w:rsidP="00F617FE">
      <w:pPr>
        <w:pStyle w:val="2"/>
      </w:pPr>
      <w:bookmarkStart w:id="93" w:name="_Toc379553537"/>
      <w:r>
        <w:rPr>
          <w:rFonts w:hint="eastAsia"/>
        </w:rPr>
        <w:t>スリープ</w:t>
      </w:r>
      <w:r w:rsidR="00DF5076">
        <w:fldChar w:fldCharType="begin"/>
      </w:r>
      <w:r w:rsidR="00DF5076">
        <w:instrText xml:space="preserve"> XE "</w:instrText>
      </w:r>
      <w:r w:rsidR="00DF5076">
        <w:rPr>
          <w:rFonts w:hint="eastAsia"/>
        </w:rPr>
        <w:instrText>スリープ</w:instrText>
      </w:r>
      <w:r w:rsidR="00DF5076">
        <w:instrText>" \y “</w:instrText>
      </w:r>
      <w:r w:rsidR="00DF5076">
        <w:rPr>
          <w:rFonts w:hint="eastAsia"/>
        </w:rPr>
        <w:instrText>すりーぷ</w:instrText>
      </w:r>
      <w:r w:rsidR="00DF5076">
        <w:instrText xml:space="preserve">” </w:instrText>
      </w:r>
      <w:r w:rsidR="00DF5076">
        <w:fldChar w:fldCharType="end"/>
      </w:r>
      <w:r>
        <w:rPr>
          <w:rFonts w:hint="eastAsia"/>
        </w:rPr>
        <w:t>と</w:t>
      </w:r>
      <w:r w:rsidR="006C4DA6">
        <w:rPr>
          <w:rFonts w:hint="eastAsia"/>
        </w:rPr>
        <w:t>Y</w:t>
      </w:r>
      <w:r w:rsidR="00F617FE">
        <w:rPr>
          <w:rFonts w:hint="eastAsia"/>
        </w:rPr>
        <w:t>ield</w:t>
      </w:r>
      <w:bookmarkEnd w:id="93"/>
      <w:r>
        <w:t xml:space="preserve"> </w:t>
      </w:r>
      <w:r w:rsidR="00DF5076">
        <w:fldChar w:fldCharType="begin"/>
      </w:r>
      <w:r w:rsidR="00DF5076">
        <w:instrText xml:space="preserve"> XE "</w:instrText>
      </w:r>
      <w:r w:rsidR="00DF5076">
        <w:rPr>
          <w:rFonts w:hint="eastAsia"/>
        </w:rPr>
        <w:instrText>Y</w:instrText>
      </w:r>
      <w:r w:rsidR="00DF5076">
        <w:instrText>ield" \y “</w:instrText>
      </w:r>
      <w:r w:rsidR="00DF5076">
        <w:rPr>
          <w:rFonts w:hint="eastAsia"/>
        </w:rPr>
        <w:instrText>Y</w:instrText>
      </w:r>
      <w:r w:rsidR="00DF5076">
        <w:instrText xml:space="preserve">ield” </w:instrText>
      </w:r>
      <w:r w:rsidR="00DF5076">
        <w:fldChar w:fldCharType="end"/>
      </w:r>
    </w:p>
    <w:p w14:paraId="73FD29E4" w14:textId="6E848765" w:rsidR="00384E8C" w:rsidRDefault="00384E8C" w:rsidP="00384E8C">
      <w:pPr>
        <w:pStyle w:val="a9"/>
        <w:ind w:firstLine="283"/>
      </w:pPr>
      <w:r>
        <w:t>「スリープ」を行うのは、「同期」が必要な時だけではない。</w:t>
      </w:r>
    </w:p>
    <w:p w14:paraId="6D4B171D" w14:textId="02479FE9" w:rsidR="00384E8C" w:rsidRDefault="00384E8C" w:rsidP="00384E8C">
      <w:pPr>
        <w:pStyle w:val="a9"/>
        <w:ind w:firstLine="283"/>
      </w:pPr>
      <w:r>
        <w:rPr>
          <w:rFonts w:hint="eastAsia"/>
        </w:rPr>
        <w:t>前述の「スレッド優先度」でも説明した通り、優先度の高いスレッドがタイムスライスを使い切ってばかりいると、優先度の低いスレッドが動作できなくなる。</w:t>
      </w:r>
    </w:p>
    <w:p w14:paraId="10CE5223" w14:textId="413C782F" w:rsidR="00384E8C" w:rsidRDefault="00384E8C" w:rsidP="00384E8C">
      <w:pPr>
        <w:pStyle w:val="a9"/>
        <w:spacing w:beforeLines="50" w:before="180"/>
        <w:ind w:firstLine="283"/>
      </w:pPr>
      <w:r>
        <w:t>そのため、</w:t>
      </w:r>
      <w:r w:rsidRPr="00384E8C">
        <w:rPr>
          <w:color w:val="FF0000"/>
        </w:rPr>
        <w:t>スレッドの処理では、同期の必要がなくても、定期的にスリープを行うのが作法である</w:t>
      </w:r>
      <w:r>
        <w:t>。</w:t>
      </w:r>
    </w:p>
    <w:p w14:paraId="6DDF6891" w14:textId="173936E0" w:rsidR="00725876" w:rsidRDefault="00384E8C" w:rsidP="00384E8C">
      <w:pPr>
        <w:pStyle w:val="a9"/>
        <w:spacing w:beforeLines="50" w:before="180"/>
        <w:ind w:firstLine="283"/>
      </w:pPr>
      <w:r>
        <w:rPr>
          <w:rFonts w:hint="eastAsia"/>
        </w:rPr>
        <w:t>この場合のスリープは</w:t>
      </w:r>
      <w:r w:rsidR="00725876">
        <w:rPr>
          <w:rFonts w:hint="eastAsia"/>
        </w:rPr>
        <w:t>「待機」目的ではなく、他のスレッドに</w:t>
      </w:r>
      <w:r w:rsidR="004C0DED">
        <w:rPr>
          <w:rFonts w:hint="eastAsia"/>
        </w:rPr>
        <w:t>制御</w:t>
      </w:r>
      <w:r w:rsidR="00725876">
        <w:rPr>
          <w:rFonts w:hint="eastAsia"/>
        </w:rPr>
        <w:t>を明け渡すことが目的である。そのような場合、時間指定なしのスリープ「</w:t>
      </w:r>
      <w:r w:rsidR="00725876">
        <w:rPr>
          <w:rFonts w:hint="eastAsia"/>
        </w:rPr>
        <w:t>Sleep(0)</w:t>
      </w:r>
      <w:r w:rsidR="00725876">
        <w:rPr>
          <w:rFonts w:hint="eastAsia"/>
        </w:rPr>
        <w:t>」を呼び出すとよい。</w:t>
      </w:r>
    </w:p>
    <w:p w14:paraId="33BD2771" w14:textId="372EB719" w:rsidR="00384E8C" w:rsidRDefault="00725876" w:rsidP="00384E8C">
      <w:pPr>
        <w:pStyle w:val="a9"/>
        <w:spacing w:beforeLines="50" w:before="180"/>
        <w:ind w:firstLine="283"/>
      </w:pPr>
      <w:r>
        <w:t>また、</w:t>
      </w:r>
      <w:r w:rsidR="004C0DED">
        <w:t>制御</w:t>
      </w:r>
      <w:r>
        <w:t>を明け渡すだけであれば、</w:t>
      </w:r>
      <w:r>
        <w:rPr>
          <w:rFonts w:hint="eastAsia"/>
        </w:rPr>
        <w:t>「</w:t>
      </w:r>
      <w:r>
        <w:rPr>
          <w:rFonts w:hint="eastAsia"/>
        </w:rPr>
        <w:t>Yiled</w:t>
      </w:r>
      <w:r>
        <w:rPr>
          <w:rFonts w:hint="eastAsia"/>
        </w:rPr>
        <w:t>」（イールド）という手法もある。ただし、</w:t>
      </w:r>
      <w:r>
        <w:rPr>
          <w:rFonts w:hint="eastAsia"/>
        </w:rPr>
        <w:t>Yiled</w:t>
      </w:r>
      <w:r>
        <w:rPr>
          <w:rFonts w:hint="eastAsia"/>
        </w:rPr>
        <w:t>の扱いには注意が必要。</w:t>
      </w:r>
    </w:p>
    <w:p w14:paraId="47193F24" w14:textId="77777777" w:rsidR="001E74FA" w:rsidRDefault="00725876" w:rsidP="00725876">
      <w:pPr>
        <w:pStyle w:val="a9"/>
        <w:spacing w:beforeLines="50" w:before="180"/>
        <w:ind w:firstLine="283"/>
      </w:pPr>
      <w:r w:rsidRPr="00CE5D75">
        <w:rPr>
          <w:color w:val="FF0000"/>
        </w:rPr>
        <w:t>Yield</w:t>
      </w:r>
      <w:r w:rsidRPr="00CE5D75">
        <w:rPr>
          <w:color w:val="FF0000"/>
        </w:rPr>
        <w:t>は、「待機状態にならずに」優先度の同じ他のスレッドに</w:t>
      </w:r>
      <w:r w:rsidR="004C0DED" w:rsidRPr="00CE5D75">
        <w:rPr>
          <w:color w:val="FF0000"/>
        </w:rPr>
        <w:t>制御</w:t>
      </w:r>
      <w:r w:rsidRPr="00CE5D75">
        <w:rPr>
          <w:color w:val="FF0000"/>
        </w:rPr>
        <w:t>を明け渡す。</w:t>
      </w:r>
      <w:r w:rsidR="004C0DED">
        <w:t>つまり、同じ優先度の他のスレッドの処理が済んだらまた自分のスレッドに制御が戻ってきて、下位の優先度のスレッドには制御が移らない。</w:t>
      </w:r>
    </w:p>
    <w:p w14:paraId="0C868D26" w14:textId="7CA7878C" w:rsidR="00725876" w:rsidRDefault="001E74FA" w:rsidP="001E74FA">
      <w:pPr>
        <w:pStyle w:val="a9"/>
        <w:ind w:firstLine="283"/>
      </w:pPr>
      <w:r>
        <w:rPr>
          <w:rFonts w:hint="eastAsia"/>
        </w:rPr>
        <w:t>P</w:t>
      </w:r>
      <w:r w:rsidR="00DF7C5C">
        <w:t>OSIX</w:t>
      </w:r>
      <w:r w:rsidR="00DF7C5C">
        <w:rPr>
          <w:rFonts w:hint="eastAsia"/>
        </w:rPr>
        <w:t>スレッド</w:t>
      </w:r>
      <w:r>
        <w:rPr>
          <w:rFonts w:hint="eastAsia"/>
        </w:rPr>
        <w:t>ライブラリの</w:t>
      </w:r>
      <w:r>
        <w:rPr>
          <w:rFonts w:hint="eastAsia"/>
        </w:rPr>
        <w:t xml:space="preserve"> </w:t>
      </w:r>
      <w:r>
        <w:t xml:space="preserve">sched_yield() </w:t>
      </w:r>
      <w:r>
        <w:t>はこの挙動である。</w:t>
      </w:r>
    </w:p>
    <w:p w14:paraId="2E3C790C" w14:textId="77777777" w:rsidR="001E74FA" w:rsidRDefault="004C0DED" w:rsidP="00725876">
      <w:pPr>
        <w:pStyle w:val="a9"/>
        <w:ind w:firstLine="283"/>
      </w:pPr>
      <w:r>
        <w:t>また、</w:t>
      </w:r>
      <w:r>
        <w:t>Wi</w:t>
      </w:r>
      <w:r w:rsidR="00725876">
        <w:t>n32API</w:t>
      </w:r>
      <w:r w:rsidR="00725876">
        <w:t>の</w:t>
      </w:r>
      <w:r w:rsidR="00725876">
        <w:rPr>
          <w:rFonts w:hint="eastAsia"/>
        </w:rPr>
        <w:t>Yield</w:t>
      </w:r>
      <w:r w:rsidR="00725876">
        <w:rPr>
          <w:rFonts w:hint="eastAsia"/>
        </w:rPr>
        <w:t>は</w:t>
      </w:r>
      <w:r>
        <w:rPr>
          <w:rFonts w:hint="eastAsia"/>
        </w:rPr>
        <w:t>「廃止予定」</w:t>
      </w:r>
      <w:r w:rsidR="00CE5D75">
        <w:rPr>
          <w:rFonts w:hint="eastAsia"/>
        </w:rPr>
        <w:t>であり、</w:t>
      </w:r>
      <w:r>
        <w:rPr>
          <w:rFonts w:hint="eastAsia"/>
        </w:rPr>
        <w:t>使用しないように勧められている。代わりは</w:t>
      </w:r>
      <w:r w:rsidR="00CE5D75">
        <w:rPr>
          <w:rFonts w:hint="eastAsia"/>
        </w:rPr>
        <w:t xml:space="preserve"> </w:t>
      </w:r>
      <w:r w:rsidR="00725876">
        <w:rPr>
          <w:rFonts w:hint="eastAsia"/>
        </w:rPr>
        <w:t>Sleep(0)</w:t>
      </w:r>
      <w:r w:rsidR="001E74FA">
        <w:t xml:space="preserve"> </w:t>
      </w:r>
      <w:r>
        <w:rPr>
          <w:rFonts w:hint="eastAsia"/>
        </w:rPr>
        <w:t>である</w:t>
      </w:r>
      <w:r w:rsidR="00725876">
        <w:rPr>
          <w:rFonts w:hint="eastAsia"/>
        </w:rPr>
        <w:t>。</w:t>
      </w:r>
    </w:p>
    <w:p w14:paraId="4D265B8C" w14:textId="30D550A4" w:rsidR="00725876" w:rsidRDefault="001E74FA" w:rsidP="00725876">
      <w:pPr>
        <w:pStyle w:val="a9"/>
        <w:ind w:firstLine="283"/>
      </w:pPr>
      <w:r>
        <w:rPr>
          <w:rFonts w:hint="eastAsia"/>
        </w:rPr>
        <w:t>ほかにも、</w:t>
      </w:r>
      <w:r>
        <w:rPr>
          <w:rFonts w:hint="eastAsia"/>
        </w:rPr>
        <w:t>Win32API</w:t>
      </w:r>
      <w:r>
        <w:t>には</w:t>
      </w:r>
      <w:r>
        <w:rPr>
          <w:rFonts w:hint="eastAsia"/>
        </w:rPr>
        <w:t>SwitchToThread</w:t>
      </w:r>
      <w:r>
        <w:t xml:space="preserve">() </w:t>
      </w:r>
      <w:r>
        <w:t>という関数が用意されており、こちらは「</w:t>
      </w:r>
      <w:r w:rsidRPr="001E74FA">
        <w:rPr>
          <w:rFonts w:hint="eastAsia"/>
        </w:rPr>
        <w:t>再スケジューリングは、呼び出し側スレッドの優先順位と実行可能な他のスレッドの状態によって決定します</w:t>
      </w:r>
      <w:r>
        <w:rPr>
          <w:rFonts w:hint="eastAsia"/>
        </w:rPr>
        <w:t>」と説明されている。</w:t>
      </w:r>
    </w:p>
    <w:p w14:paraId="724C5362" w14:textId="7AC1DDB1" w:rsidR="00C056CB" w:rsidRDefault="00C056CB" w:rsidP="00725876">
      <w:pPr>
        <w:pStyle w:val="a9"/>
        <w:ind w:firstLine="283"/>
      </w:pPr>
      <w:r>
        <w:t>C++11</w:t>
      </w:r>
      <w:r>
        <w:t>の</w:t>
      </w:r>
      <w:r>
        <w:rPr>
          <w:rFonts w:hint="eastAsia"/>
        </w:rPr>
        <w:t xml:space="preserve"> </w:t>
      </w:r>
      <w:r>
        <w:t xml:space="preserve">std::this_thread::yield() </w:t>
      </w:r>
      <w:r>
        <w:t>は</w:t>
      </w:r>
      <w:r>
        <w:t>OS</w:t>
      </w:r>
      <w:r>
        <w:t>に依存するようである。</w:t>
      </w:r>
    </w:p>
    <w:p w14:paraId="25C2DF4A" w14:textId="723D865C" w:rsidR="004C0DED" w:rsidRDefault="004C0DED" w:rsidP="00C056CB">
      <w:pPr>
        <w:pStyle w:val="a9"/>
        <w:spacing w:beforeLines="50" w:before="180"/>
        <w:ind w:firstLine="283"/>
      </w:pPr>
      <w:r>
        <w:t>他のゲーム用</w:t>
      </w:r>
      <w:r>
        <w:t>SDK</w:t>
      </w:r>
      <w:r>
        <w:t>や</w:t>
      </w:r>
      <w:r>
        <w:rPr>
          <w:rFonts w:hint="eastAsia"/>
        </w:rPr>
        <w:t>Java,C#</w:t>
      </w:r>
      <w:r>
        <w:rPr>
          <w:rFonts w:hint="eastAsia"/>
        </w:rPr>
        <w:t>などにも</w:t>
      </w:r>
      <w:r>
        <w:rPr>
          <w:rFonts w:hint="eastAsia"/>
        </w:rPr>
        <w:t>Yield</w:t>
      </w:r>
      <w:r>
        <w:rPr>
          <w:rFonts w:hint="eastAsia"/>
        </w:rPr>
        <w:t>があるが、挙動が違う場合もあるので、リファレンスマニュアルをよく確認したほうがよい。</w:t>
      </w:r>
    </w:p>
    <w:p w14:paraId="17706A86" w14:textId="3DFD5C80" w:rsidR="00C937D0" w:rsidRDefault="00C937D0" w:rsidP="00C937D0">
      <w:pPr>
        <w:pStyle w:val="1"/>
      </w:pPr>
      <w:bookmarkStart w:id="94" w:name="_Toc379553538"/>
      <w:r>
        <w:rPr>
          <w:rFonts w:hint="eastAsia"/>
        </w:rPr>
        <w:lastRenderedPageBreak/>
        <w:t>様々な同期手法</w:t>
      </w:r>
      <w:bookmarkEnd w:id="94"/>
    </w:p>
    <w:p w14:paraId="7EFAF1FB" w14:textId="0CD64E2F" w:rsidR="003C57DF" w:rsidRDefault="009221E1" w:rsidP="00080C48">
      <w:pPr>
        <w:pStyle w:val="a8"/>
        <w:keepNext/>
        <w:widowControl/>
        <w:ind w:firstLine="283"/>
      </w:pPr>
      <w:r>
        <w:t>まず、様々な同期</w:t>
      </w:r>
      <w:r w:rsidR="00080C48">
        <w:t>手法を列挙する。</w:t>
      </w:r>
    </w:p>
    <w:bookmarkStart w:id="95" w:name="_MON_1452490692"/>
    <w:bookmarkEnd w:id="95"/>
    <w:p w14:paraId="4603301C" w14:textId="77777777" w:rsidR="00DF7C5C" w:rsidRDefault="00DF7C5C" w:rsidP="00696651">
      <w:pPr>
        <w:pStyle w:val="a8"/>
        <w:ind w:leftChars="-270" w:left="-567" w:rightChars="-405" w:right="-850" w:firstLineChars="0" w:firstLine="0"/>
      </w:pPr>
      <w:r>
        <w:object w:dxaOrig="16995" w:dyaOrig="17880" w14:anchorId="475437AB">
          <v:shape id="_x0000_i1039" type="#_x0000_t75" style="width:481.55pt;height:506.9pt" o:ole="">
            <v:imagedata r:id="rId48" o:title=""/>
          </v:shape>
          <o:OLEObject Type="Embed" ProgID="Excel.Sheet.12" ShapeID="_x0000_i1039" DrawAspect="Content" ObjectID="_1453296065" r:id="rId49"/>
        </w:object>
      </w:r>
    </w:p>
    <w:p w14:paraId="5FB7653C" w14:textId="17EF3468" w:rsidR="009221E1" w:rsidRDefault="009221E1" w:rsidP="00696651">
      <w:pPr>
        <w:pStyle w:val="a8"/>
        <w:spacing w:beforeLines="50" w:before="180"/>
        <w:ind w:firstLine="283"/>
      </w:pPr>
      <w:r>
        <w:rPr>
          <w:rFonts w:hint="eastAsia"/>
        </w:rPr>
        <w:t>以上に列挙した</w:t>
      </w:r>
      <w:r w:rsidR="00696651">
        <w:rPr>
          <w:rFonts w:hint="eastAsia"/>
        </w:rPr>
        <w:t>も</w:t>
      </w:r>
      <w:r>
        <w:rPr>
          <w:rFonts w:hint="eastAsia"/>
        </w:rPr>
        <w:t>のは、とりわけ代表的なものである。これらの</w:t>
      </w:r>
      <w:r w:rsidR="00965A76">
        <w:rPr>
          <w:rFonts w:hint="eastAsia"/>
        </w:rPr>
        <w:t>知識があれ</w:t>
      </w:r>
      <w:r>
        <w:rPr>
          <w:rFonts w:hint="eastAsia"/>
        </w:rPr>
        <w:t>ば、ゲーム用</w:t>
      </w:r>
      <w:r>
        <w:rPr>
          <w:rFonts w:hint="eastAsia"/>
        </w:rPr>
        <w:t>SDK</w:t>
      </w:r>
      <w:r>
        <w:rPr>
          <w:rFonts w:hint="eastAsia"/>
        </w:rPr>
        <w:t>にも応用が利く。</w:t>
      </w:r>
    </w:p>
    <w:p w14:paraId="55A99DBE" w14:textId="2E477A84" w:rsidR="009221E1" w:rsidRDefault="009221E1" w:rsidP="00452FF9">
      <w:pPr>
        <w:pStyle w:val="a8"/>
        <w:spacing w:beforeLines="50" w:before="180"/>
        <w:ind w:firstLine="283"/>
      </w:pPr>
      <w:r>
        <w:rPr>
          <w:rFonts w:hint="eastAsia"/>
        </w:rPr>
        <w:t>他には、</w:t>
      </w:r>
      <w:r>
        <w:rPr>
          <w:rFonts w:hint="eastAsia"/>
        </w:rPr>
        <w:t>OpenMP</w:t>
      </w:r>
      <w:r w:rsidR="00043F3B">
        <w:rPr>
          <w:rFonts w:hint="eastAsia"/>
        </w:rPr>
        <w:t>（</w:t>
      </w:r>
      <w:r>
        <w:rPr>
          <w:rFonts w:hint="eastAsia"/>
        </w:rPr>
        <w:t>ミューテックス</w:t>
      </w:r>
      <w:r w:rsidR="00043F3B">
        <w:rPr>
          <w:rFonts w:hint="eastAsia"/>
        </w:rPr>
        <w:t>などの同期処理もある）</w:t>
      </w:r>
      <w:r>
        <w:rPr>
          <w:rFonts w:hint="eastAsia"/>
        </w:rPr>
        <w:t>や、</w:t>
      </w:r>
      <w:r w:rsidR="005C136D">
        <w:rPr>
          <w:rFonts w:hint="eastAsia"/>
        </w:rPr>
        <w:t>Boost C++</w:t>
      </w:r>
      <w:r w:rsidR="005C136D">
        <w:rPr>
          <w:rFonts w:hint="eastAsia"/>
        </w:rPr>
        <w:t>、</w:t>
      </w:r>
      <w:r>
        <w:rPr>
          <w:rFonts w:hint="eastAsia"/>
        </w:rPr>
        <w:t xml:space="preserve">.Net </w:t>
      </w:r>
      <w:r>
        <w:rPr>
          <w:rFonts w:hint="eastAsia"/>
        </w:rPr>
        <w:lastRenderedPageBreak/>
        <w:t>Framework</w:t>
      </w:r>
      <w:r>
        <w:rPr>
          <w:rFonts w:hint="eastAsia"/>
        </w:rPr>
        <w:t>、</w:t>
      </w:r>
      <w:r>
        <w:rPr>
          <w:rFonts w:hint="eastAsia"/>
        </w:rPr>
        <w:t>Java</w:t>
      </w:r>
      <w:r>
        <w:rPr>
          <w:rFonts w:hint="eastAsia"/>
        </w:rPr>
        <w:t>、</w:t>
      </w:r>
      <w:r w:rsidR="00452FF9">
        <w:rPr>
          <w:rFonts w:hint="eastAsia"/>
        </w:rPr>
        <w:t>さらに、</w:t>
      </w:r>
      <w:r>
        <w:rPr>
          <w:rFonts w:hint="eastAsia"/>
        </w:rPr>
        <w:t xml:space="preserve">Visual C++ 2010 </w:t>
      </w:r>
      <w:r w:rsidR="00270BB8">
        <w:rPr>
          <w:rFonts w:hint="eastAsia"/>
        </w:rPr>
        <w:t>で</w:t>
      </w:r>
      <w:r>
        <w:rPr>
          <w:rFonts w:hint="eastAsia"/>
        </w:rPr>
        <w:t>追加された</w:t>
      </w:r>
      <w:r w:rsidR="00270BB8">
        <w:rPr>
          <w:rFonts w:hint="eastAsia"/>
        </w:rPr>
        <w:t>「同時実行ランタイム」</w:t>
      </w:r>
      <w:r>
        <w:rPr>
          <w:rFonts w:hint="eastAsia"/>
        </w:rPr>
        <w:t>ライブラリなど、枚挙にいとまがない。</w:t>
      </w:r>
    </w:p>
    <w:p w14:paraId="3FA7B3B9" w14:textId="28BF1E1B" w:rsidR="000B1780" w:rsidRDefault="000B1780" w:rsidP="00452FF9">
      <w:pPr>
        <w:pStyle w:val="a8"/>
        <w:spacing w:beforeLines="50" w:before="180"/>
        <w:ind w:firstLine="283"/>
      </w:pPr>
      <w:r>
        <w:rPr>
          <w:rFonts w:hint="eastAsia"/>
        </w:rPr>
        <w:t>前述の「様々なスレッド」で</w:t>
      </w:r>
      <w:r w:rsidR="000C0A14">
        <w:rPr>
          <w:rFonts w:hint="eastAsia"/>
        </w:rPr>
        <w:t>は、ゲームプログラミングでにおけるスレッド作成には</w:t>
      </w:r>
      <w:r w:rsidR="000C0A14">
        <w:rPr>
          <w:rFonts w:hint="eastAsia"/>
        </w:rPr>
        <w:t>C++11</w:t>
      </w:r>
      <w:r w:rsidR="000C0A14">
        <w:rPr>
          <w:rFonts w:hint="eastAsia"/>
        </w:rPr>
        <w:t>が向いていないと説明したが、</w:t>
      </w:r>
      <w:r w:rsidR="000C0A14" w:rsidRPr="000C0A14">
        <w:rPr>
          <w:rFonts w:hint="eastAsia"/>
          <w:color w:val="FF0000"/>
        </w:rPr>
        <w:t>同期オブジェクトに関しては、</w:t>
      </w:r>
      <w:r w:rsidRPr="000B1780">
        <w:rPr>
          <w:rFonts w:hint="eastAsia"/>
          <w:color w:val="FF0000"/>
        </w:rPr>
        <w:t>C++11</w:t>
      </w:r>
      <w:r w:rsidR="000C0A14">
        <w:rPr>
          <w:rFonts w:hint="eastAsia"/>
          <w:color w:val="FF0000"/>
        </w:rPr>
        <w:t>を優先的な選択肢と見た方が望ましい。</w:t>
      </w:r>
      <w:r w:rsidR="000C0A14">
        <w:rPr>
          <w:rFonts w:hint="eastAsia"/>
        </w:rPr>
        <w:t>後発なだけに、様々な機能に対応している上、</w:t>
      </w:r>
      <w:r w:rsidR="000C0A14" w:rsidRPr="000C0A14">
        <w:rPr>
          <w:rFonts w:hint="eastAsia"/>
        </w:rPr>
        <w:t>汎用性の高い</w:t>
      </w:r>
      <w:r w:rsidRPr="000C0A14">
        <w:rPr>
          <w:rFonts w:hint="eastAsia"/>
        </w:rPr>
        <w:t>コーディング</w:t>
      </w:r>
      <w:r w:rsidR="000C0A14" w:rsidRPr="000C0A14">
        <w:rPr>
          <w:rFonts w:hint="eastAsia"/>
        </w:rPr>
        <w:t>が行える</w:t>
      </w:r>
      <w:r w:rsidRPr="000C0A14">
        <w:rPr>
          <w:rFonts w:hint="eastAsia"/>
        </w:rPr>
        <w:t>。</w:t>
      </w:r>
      <w:r>
        <w:rPr>
          <w:rFonts w:hint="eastAsia"/>
        </w:rPr>
        <w:t xml:space="preserve">Visual </w:t>
      </w:r>
      <w:r>
        <w:t xml:space="preserve">C++ </w:t>
      </w:r>
      <w:r>
        <w:rPr>
          <w:rFonts w:hint="eastAsia"/>
        </w:rPr>
        <w:t>も</w:t>
      </w:r>
      <w:r>
        <w:rPr>
          <w:rFonts w:hint="eastAsia"/>
        </w:rPr>
        <w:t xml:space="preserve"> C++11 </w:t>
      </w:r>
      <w:r>
        <w:rPr>
          <w:rFonts w:hint="eastAsia"/>
        </w:rPr>
        <w:t>の対応が進んでおり、</w:t>
      </w:r>
      <w:r>
        <w:rPr>
          <w:rFonts w:hint="eastAsia"/>
        </w:rPr>
        <w:t>Win32API</w:t>
      </w:r>
      <w:r>
        <w:rPr>
          <w:rFonts w:hint="eastAsia"/>
        </w:rPr>
        <w:t>よりも高機能</w:t>
      </w:r>
      <w:r w:rsidR="000C0A14">
        <w:rPr>
          <w:rFonts w:hint="eastAsia"/>
        </w:rPr>
        <w:t>な面が</w:t>
      </w:r>
      <w:r>
        <w:rPr>
          <w:rFonts w:hint="eastAsia"/>
        </w:rPr>
        <w:t>ある。</w:t>
      </w:r>
    </w:p>
    <w:p w14:paraId="5026F638" w14:textId="072BC285" w:rsidR="005E5037" w:rsidRPr="005E5037" w:rsidRDefault="005E5037" w:rsidP="009221E1">
      <w:pPr>
        <w:pStyle w:val="a8"/>
        <w:spacing w:beforeLines="50" w:before="180"/>
        <w:ind w:firstLine="283"/>
      </w:pPr>
      <w:r>
        <w:rPr>
          <w:rFonts w:hint="eastAsia"/>
        </w:rPr>
        <w:t>以降、</w:t>
      </w:r>
      <w:r w:rsidR="00934E29">
        <w:rPr>
          <w:rFonts w:hint="eastAsia"/>
        </w:rPr>
        <w:t>各</w:t>
      </w:r>
      <w:r w:rsidR="009221E1">
        <w:rPr>
          <w:rFonts w:hint="eastAsia"/>
        </w:rPr>
        <w:t>同期処理の</w:t>
      </w:r>
      <w:r w:rsidR="00934E29">
        <w:rPr>
          <w:rFonts w:hint="eastAsia"/>
        </w:rPr>
        <w:t>説明</w:t>
      </w:r>
      <w:r w:rsidR="00855782">
        <w:rPr>
          <w:rFonts w:hint="eastAsia"/>
        </w:rPr>
        <w:t>と</w:t>
      </w:r>
      <w:r>
        <w:rPr>
          <w:rFonts w:hint="eastAsia"/>
        </w:rPr>
        <w:t>サンプルプログラムを示す。</w:t>
      </w:r>
    </w:p>
    <w:p w14:paraId="6FCCE634" w14:textId="1686AF17" w:rsidR="0036070F" w:rsidRDefault="0036070F" w:rsidP="0036070F">
      <w:pPr>
        <w:pStyle w:val="2"/>
      </w:pPr>
      <w:bookmarkStart w:id="96" w:name="_Toc379553539"/>
      <w:r>
        <w:rPr>
          <w:rFonts w:hint="eastAsia"/>
        </w:rPr>
        <w:t>排他制御</w:t>
      </w:r>
      <w:r w:rsidR="00DF5076">
        <w:fldChar w:fldCharType="begin"/>
      </w:r>
      <w:r w:rsidR="00DF5076">
        <w:instrText xml:space="preserve"> XE "</w:instrText>
      </w:r>
      <w:r w:rsidR="00DF5076">
        <w:rPr>
          <w:rFonts w:hint="eastAsia"/>
        </w:rPr>
        <w:instrText>排他制御</w:instrText>
      </w:r>
      <w:r w:rsidR="00DF5076">
        <w:instrText>" \y “</w:instrText>
      </w:r>
      <w:r w:rsidR="00DF5076">
        <w:rPr>
          <w:rFonts w:hint="eastAsia"/>
        </w:rPr>
        <w:instrText>はいたせいぎょ</w:instrText>
      </w:r>
      <w:r w:rsidR="00DF5076">
        <w:instrText xml:space="preserve">” </w:instrText>
      </w:r>
      <w:r w:rsidR="00DF5076">
        <w:fldChar w:fldCharType="end"/>
      </w:r>
      <w:r w:rsidR="006A3ABB">
        <w:rPr>
          <w:rFonts w:hint="eastAsia"/>
        </w:rPr>
        <w:t>（ロック</w:t>
      </w:r>
      <w:r w:rsidR="00DF5076">
        <w:fldChar w:fldCharType="begin"/>
      </w:r>
      <w:r w:rsidR="00DF5076">
        <w:instrText xml:space="preserve"> XE "</w:instrText>
      </w:r>
      <w:r w:rsidR="00DF5076">
        <w:rPr>
          <w:rFonts w:hint="eastAsia"/>
        </w:rPr>
        <w:instrText>ロック</w:instrText>
      </w:r>
      <w:r w:rsidR="00DF5076">
        <w:instrText>" \y “</w:instrText>
      </w:r>
      <w:r w:rsidR="00DF5076">
        <w:rPr>
          <w:rFonts w:hint="eastAsia"/>
        </w:rPr>
        <w:instrText>ろっく</w:instrText>
      </w:r>
      <w:r w:rsidR="00DF5076">
        <w:instrText xml:space="preserve">” </w:instrText>
      </w:r>
      <w:r w:rsidR="00DF5076">
        <w:fldChar w:fldCharType="end"/>
      </w:r>
      <w:r w:rsidR="006A3ABB">
        <w:rPr>
          <w:rFonts w:hint="eastAsia"/>
        </w:rPr>
        <w:t>）</w:t>
      </w:r>
      <w:bookmarkEnd w:id="96"/>
    </w:p>
    <w:p w14:paraId="22A85965" w14:textId="00568DEC" w:rsidR="0036070F" w:rsidRDefault="006A3ABB" w:rsidP="0036070F">
      <w:pPr>
        <w:pStyle w:val="a9"/>
        <w:ind w:firstLineChars="128" w:firstLine="269"/>
      </w:pPr>
      <w:r>
        <w:rPr>
          <w:rFonts w:hint="eastAsia"/>
        </w:rPr>
        <w:t>前述の「データ破損」の問題で示した</w:t>
      </w:r>
      <w:r w:rsidR="000A1665">
        <w:rPr>
          <w:rFonts w:hint="eastAsia"/>
        </w:rPr>
        <w:t>ように、共有する情報に対して「不可分操作」（アトミック操作）を保証するために用いる制御手法。</w:t>
      </w:r>
    </w:p>
    <w:p w14:paraId="138F43EB" w14:textId="4B980187" w:rsidR="000A1665" w:rsidRDefault="000A1665" w:rsidP="0036070F">
      <w:pPr>
        <w:pStyle w:val="a9"/>
        <w:ind w:firstLineChars="128" w:firstLine="269"/>
      </w:pPr>
      <w:r>
        <w:rPr>
          <w:rFonts w:hint="eastAsia"/>
        </w:rPr>
        <w:t>様々なバリエーションがあるため、動作環境や処理に合わせて適切な技術を用いる。</w:t>
      </w:r>
    </w:p>
    <w:p w14:paraId="217F68E5" w14:textId="767AF5BA" w:rsidR="000A1665" w:rsidRDefault="000A1665" w:rsidP="004362AB">
      <w:pPr>
        <w:pStyle w:val="a9"/>
        <w:spacing w:beforeLines="50" w:before="180"/>
        <w:ind w:firstLineChars="128" w:firstLine="269"/>
      </w:pPr>
      <w:r>
        <w:t>ロックを多用することでデータ破損を免れ</w:t>
      </w:r>
      <w:r w:rsidR="004362AB">
        <w:t>ることができても</w:t>
      </w:r>
      <w:r>
        <w:t>、過剰なロックはパフォーマンス低下やデッドロックなど</w:t>
      </w:r>
      <w:r w:rsidR="004362AB">
        <w:t>の</w:t>
      </w:r>
      <w:r>
        <w:t>問題にもつながることに注意が必要。</w:t>
      </w:r>
    </w:p>
    <w:p w14:paraId="29E0CAFB" w14:textId="000511AF" w:rsidR="00737B12" w:rsidRDefault="0036070F" w:rsidP="00737B12">
      <w:pPr>
        <w:pStyle w:val="2"/>
      </w:pPr>
      <w:bookmarkStart w:id="97" w:name="_Toc379553540"/>
      <w:r>
        <w:rPr>
          <w:rFonts w:hint="eastAsia"/>
        </w:rPr>
        <w:t>排他制御：</w:t>
      </w:r>
      <w:r w:rsidR="00737B12">
        <w:rPr>
          <w:rFonts w:hint="eastAsia"/>
        </w:rPr>
        <w:t>通常変数でロック</w:t>
      </w:r>
      <w:r w:rsidR="000A1665">
        <w:rPr>
          <w:rFonts w:hint="eastAsia"/>
        </w:rPr>
        <w:t>（誤ったロック）</w:t>
      </w:r>
      <w:bookmarkEnd w:id="97"/>
    </w:p>
    <w:p w14:paraId="6CF3D122" w14:textId="12C51A9A" w:rsidR="004362AB" w:rsidRDefault="004362AB" w:rsidP="00737B12">
      <w:pPr>
        <w:pStyle w:val="a9"/>
        <w:ind w:firstLineChars="128" w:firstLine="269"/>
      </w:pPr>
      <w:r>
        <w:t>まず、他の処理との比較用に、</w:t>
      </w:r>
      <w:r w:rsidR="002F106C">
        <w:rPr>
          <w:rFonts w:hint="eastAsia"/>
        </w:rPr>
        <w:t>開発言語</w:t>
      </w:r>
      <w:r>
        <w:t>や</w:t>
      </w:r>
      <w:r>
        <w:t>SDK</w:t>
      </w:r>
      <w:r>
        <w:t>で提供された機能を用いず、通常変数だけでロックを実装した場合のサンプルを示す。</w:t>
      </w:r>
    </w:p>
    <w:p w14:paraId="448A5A34" w14:textId="67E1EBAE" w:rsidR="004362AB" w:rsidRDefault="004362AB" w:rsidP="00737B12">
      <w:pPr>
        <w:pStyle w:val="a9"/>
        <w:ind w:firstLineChars="128" w:firstLine="269"/>
      </w:pPr>
      <w:r>
        <w:t>これは誤ったプログラミングの</w:t>
      </w:r>
      <w:r w:rsidR="00590471">
        <w:t>サンプル</w:t>
      </w:r>
      <w:r>
        <w:t>である。</w:t>
      </w:r>
    </w:p>
    <w:p w14:paraId="2FD7BFB3" w14:textId="02DBC7BD" w:rsidR="00737B12" w:rsidRDefault="00737B12" w:rsidP="00737B12">
      <w:pPr>
        <w:pStyle w:val="a9"/>
        <w:ind w:firstLineChars="128" w:firstLine="269"/>
      </w:pPr>
      <w:r>
        <w:t>最も高速ではあるが、同期が成立していない。</w:t>
      </w:r>
    </w:p>
    <w:p w14:paraId="02E1F891" w14:textId="6E4372DE" w:rsidR="00737B12" w:rsidRDefault="00737B12" w:rsidP="00737B12">
      <w:pPr>
        <w:pStyle w:val="3"/>
      </w:pPr>
      <w:bookmarkStart w:id="98" w:name="_Toc379553541"/>
      <w:r>
        <w:t>Win32</w:t>
      </w:r>
      <w:r w:rsidR="000D7241">
        <w:t>API</w:t>
      </w:r>
      <w:r>
        <w:rPr>
          <w:rFonts w:hint="eastAsia"/>
        </w:rPr>
        <w:t>版</w:t>
      </w:r>
      <w:bookmarkEnd w:id="98"/>
    </w:p>
    <w:p w14:paraId="3209918B" w14:textId="512FD148" w:rsidR="00737B12" w:rsidRDefault="004362AB" w:rsidP="00737B12">
      <w:pPr>
        <w:pStyle w:val="aa"/>
        <w:ind w:left="447" w:firstLine="283"/>
      </w:pPr>
      <w:r>
        <w:t>スレッド作成と処理時間計測に</w:t>
      </w:r>
      <w:r>
        <w:rPr>
          <w:rFonts w:hint="eastAsia"/>
        </w:rPr>
        <w:t>Win32</w:t>
      </w:r>
      <w:r w:rsidR="000D7241">
        <w:t>API</w:t>
      </w:r>
      <w:r>
        <w:rPr>
          <w:rFonts w:hint="eastAsia"/>
        </w:rPr>
        <w:t>を用いる。ロック制御はスタティック変数</w:t>
      </w:r>
      <w:r w:rsidR="00590471">
        <w:rPr>
          <w:rFonts w:hint="eastAsia"/>
        </w:rPr>
        <w:t>によるフラグで行う</w:t>
      </w:r>
      <w:r>
        <w:rPr>
          <w:rFonts w:hint="eastAsia"/>
        </w:rPr>
        <w:t>。</w:t>
      </w:r>
    </w:p>
    <w:p w14:paraId="34214430" w14:textId="481C6340" w:rsidR="00737B12" w:rsidRDefault="005A5AF6" w:rsidP="004362AB">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sidR="004362AB">
        <w:rPr>
          <w:rFonts w:hint="eastAsia"/>
        </w:rPr>
        <w:t>通常変数によるロック</w:t>
      </w:r>
      <w:r w:rsidR="00590471">
        <w:rPr>
          <w:rFonts w:hint="eastAsia"/>
        </w:rPr>
        <w:t>制御</w:t>
      </w:r>
      <w:r w:rsidR="00737B12">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012697B" w14:textId="77777777" w:rsidTr="000A1665">
        <w:tc>
          <w:tcPr>
            <w:tcW w:w="8494" w:type="dxa"/>
          </w:tcPr>
          <w:p w14:paraId="3E3EE1A5" w14:textId="77777777" w:rsidR="006C4F1D" w:rsidRDefault="006C4F1D" w:rsidP="006C4F1D">
            <w:pPr>
              <w:pStyle w:val="3-"/>
            </w:pPr>
            <w:r>
              <w:t>#include &lt;stdio.h&gt;</w:t>
            </w:r>
          </w:p>
          <w:p w14:paraId="0D634B64" w14:textId="77777777" w:rsidR="006C4F1D" w:rsidRDefault="006C4F1D" w:rsidP="006C4F1D">
            <w:pPr>
              <w:pStyle w:val="3-"/>
            </w:pPr>
            <w:r>
              <w:t>#include &lt;stdlib.h&gt;</w:t>
            </w:r>
          </w:p>
          <w:p w14:paraId="354FE3A4" w14:textId="77777777" w:rsidR="006C4F1D" w:rsidRDefault="006C4F1D" w:rsidP="006C4F1D">
            <w:pPr>
              <w:pStyle w:val="3-"/>
            </w:pPr>
          </w:p>
          <w:p w14:paraId="54DCD9C7" w14:textId="77777777" w:rsidR="006C4F1D" w:rsidRDefault="006C4F1D" w:rsidP="006C4F1D">
            <w:pPr>
              <w:pStyle w:val="3-"/>
            </w:pPr>
            <w:r>
              <w:t>#include &lt;Windows.h&gt;</w:t>
            </w:r>
          </w:p>
          <w:p w14:paraId="379B80E8" w14:textId="77777777" w:rsidR="006C4F1D" w:rsidRDefault="006C4F1D" w:rsidP="006C4F1D">
            <w:pPr>
              <w:pStyle w:val="3-"/>
            </w:pPr>
            <w:r>
              <w:t>#include &lt;Process.h&gt;</w:t>
            </w:r>
          </w:p>
          <w:p w14:paraId="63AD2769" w14:textId="77777777" w:rsidR="006C4F1D" w:rsidRDefault="006C4F1D" w:rsidP="006C4F1D">
            <w:pPr>
              <w:pStyle w:val="3-"/>
            </w:pPr>
          </w:p>
          <w:p w14:paraId="04CDCCE7" w14:textId="77777777" w:rsidR="006C4F1D" w:rsidRPr="00152C50" w:rsidRDefault="006C4F1D" w:rsidP="006C4F1D">
            <w:pPr>
              <w:pStyle w:val="3-"/>
              <w:rPr>
                <w:color w:val="00B050"/>
              </w:rPr>
            </w:pPr>
            <w:r w:rsidRPr="00152C50">
              <w:rPr>
                <w:rFonts w:hint="eastAsia"/>
                <w:color w:val="00B050"/>
              </w:rPr>
              <w:t>//ロック取得用変数</w:t>
            </w:r>
          </w:p>
          <w:p w14:paraId="663A60A7" w14:textId="77777777" w:rsidR="006C4F1D" w:rsidRPr="00146B14" w:rsidRDefault="006C4F1D" w:rsidP="006C4F1D">
            <w:pPr>
              <w:pStyle w:val="3-"/>
              <w:rPr>
                <w:color w:val="FF0000"/>
              </w:rPr>
            </w:pPr>
            <w:r w:rsidRPr="00146B14">
              <w:rPr>
                <w:color w:val="FF0000"/>
              </w:rPr>
              <w:t>static int s_lock = 0;</w:t>
            </w:r>
          </w:p>
          <w:p w14:paraId="689AE359" w14:textId="77777777" w:rsidR="006C4F1D" w:rsidRDefault="006C4F1D" w:rsidP="006C4F1D">
            <w:pPr>
              <w:pStyle w:val="3-"/>
            </w:pPr>
          </w:p>
          <w:p w14:paraId="1910B0C4" w14:textId="77777777" w:rsidR="006C4F1D" w:rsidRPr="00152C50" w:rsidRDefault="006C4F1D" w:rsidP="006C4F1D">
            <w:pPr>
              <w:pStyle w:val="3-"/>
              <w:rPr>
                <w:color w:val="00B050"/>
              </w:rPr>
            </w:pPr>
            <w:r w:rsidRPr="00152C50">
              <w:rPr>
                <w:rFonts w:hint="eastAsia"/>
                <w:color w:val="00B050"/>
              </w:rPr>
              <w:lastRenderedPageBreak/>
              <w:t>//共有データ</w:t>
            </w:r>
          </w:p>
          <w:p w14:paraId="305A041B" w14:textId="77777777" w:rsidR="006C4F1D" w:rsidRDefault="006C4F1D" w:rsidP="006C4F1D">
            <w:pPr>
              <w:pStyle w:val="3-"/>
            </w:pPr>
            <w:r>
              <w:t>static int s_commonData = 0;</w:t>
            </w:r>
          </w:p>
          <w:p w14:paraId="085C3C6E" w14:textId="77777777" w:rsidR="006C4F1D" w:rsidRDefault="006C4F1D" w:rsidP="006C4F1D">
            <w:pPr>
              <w:pStyle w:val="3-"/>
            </w:pPr>
          </w:p>
          <w:p w14:paraId="5586F96A" w14:textId="77777777" w:rsidR="006C4F1D" w:rsidRPr="00152C50" w:rsidRDefault="006C4F1D" w:rsidP="006C4F1D">
            <w:pPr>
              <w:pStyle w:val="3-"/>
              <w:rPr>
                <w:color w:val="00B050"/>
              </w:rPr>
            </w:pPr>
            <w:r w:rsidRPr="00152C50">
              <w:rPr>
                <w:rFonts w:hint="eastAsia"/>
                <w:color w:val="00B050"/>
              </w:rPr>
              <w:t>//スレッド固有データ</w:t>
            </w:r>
          </w:p>
          <w:p w14:paraId="361B2CDA" w14:textId="77777777" w:rsidR="006C4F1D" w:rsidRDefault="006C4F1D" w:rsidP="006C4F1D">
            <w:pPr>
              <w:pStyle w:val="3-"/>
            </w:pPr>
            <w:r>
              <w:t>__declspec(thread) int s_tlsData = 0;</w:t>
            </w:r>
          </w:p>
          <w:p w14:paraId="4B947CC3" w14:textId="77777777" w:rsidR="006C4F1D" w:rsidRDefault="006C4F1D" w:rsidP="006C4F1D">
            <w:pPr>
              <w:pStyle w:val="3-"/>
            </w:pPr>
          </w:p>
          <w:p w14:paraId="1A832F51" w14:textId="77777777" w:rsidR="006C4F1D" w:rsidRPr="00152C50" w:rsidRDefault="006C4F1D" w:rsidP="006C4F1D">
            <w:pPr>
              <w:pStyle w:val="3-"/>
              <w:rPr>
                <w:color w:val="00B050"/>
              </w:rPr>
            </w:pPr>
            <w:r w:rsidRPr="00152C50">
              <w:rPr>
                <w:rFonts w:hint="eastAsia"/>
                <w:color w:val="00B050"/>
              </w:rPr>
              <w:t>//スレッド</w:t>
            </w:r>
          </w:p>
          <w:p w14:paraId="35BAEE2C" w14:textId="77777777" w:rsidR="006C4F1D" w:rsidRDefault="006C4F1D" w:rsidP="006C4F1D">
            <w:pPr>
              <w:pStyle w:val="3-"/>
            </w:pPr>
            <w:r>
              <w:t>unsigned int WINAPI threadFunc(void* param_p)</w:t>
            </w:r>
          </w:p>
          <w:p w14:paraId="5F4FED37" w14:textId="77777777" w:rsidR="006C4F1D" w:rsidRDefault="006C4F1D" w:rsidP="006C4F1D">
            <w:pPr>
              <w:pStyle w:val="3-"/>
            </w:pPr>
            <w:r>
              <w:t>{</w:t>
            </w:r>
          </w:p>
          <w:p w14:paraId="184C5204" w14:textId="77777777" w:rsidR="006C4F1D" w:rsidRDefault="006C4F1D" w:rsidP="006C4F1D">
            <w:pPr>
              <w:pStyle w:val="3-"/>
            </w:pPr>
            <w:r>
              <w:rPr>
                <w:rFonts w:hint="eastAsia"/>
              </w:rPr>
              <w:tab/>
            </w:r>
            <w:r w:rsidRPr="00152C50">
              <w:rPr>
                <w:rFonts w:hint="eastAsia"/>
                <w:color w:val="00B050"/>
              </w:rPr>
              <w:t>//パラメータ受け取り</w:t>
            </w:r>
          </w:p>
          <w:p w14:paraId="42F320AB" w14:textId="77777777" w:rsidR="006C4F1D" w:rsidRDefault="006C4F1D" w:rsidP="006C4F1D">
            <w:pPr>
              <w:pStyle w:val="3-"/>
            </w:pPr>
            <w:r>
              <w:tab/>
              <w:t>const char* name = static_cast&lt;const char*&gt;(param_p);</w:t>
            </w:r>
          </w:p>
          <w:p w14:paraId="04392953" w14:textId="77777777" w:rsidR="006C4F1D" w:rsidRDefault="006C4F1D" w:rsidP="006C4F1D">
            <w:pPr>
              <w:pStyle w:val="3-"/>
            </w:pPr>
          </w:p>
          <w:p w14:paraId="1FF30988" w14:textId="77777777" w:rsidR="006C4F1D" w:rsidRPr="00152C50" w:rsidRDefault="006C4F1D" w:rsidP="006C4F1D">
            <w:pPr>
              <w:pStyle w:val="3-"/>
              <w:rPr>
                <w:color w:val="00B050"/>
              </w:rPr>
            </w:pPr>
            <w:r>
              <w:rPr>
                <w:rFonts w:hint="eastAsia"/>
              </w:rPr>
              <w:tab/>
            </w:r>
            <w:r w:rsidRPr="00152C50">
              <w:rPr>
                <w:rFonts w:hint="eastAsia"/>
                <w:color w:val="00B050"/>
              </w:rPr>
              <w:t>//開始</w:t>
            </w:r>
          </w:p>
          <w:p w14:paraId="49C1589C" w14:textId="77777777" w:rsidR="006C4F1D" w:rsidRDefault="006C4F1D" w:rsidP="006C4F1D">
            <w:pPr>
              <w:pStyle w:val="3-"/>
            </w:pPr>
            <w:r>
              <w:tab/>
              <w:t>printf("- begin:%s -\n", name);</w:t>
            </w:r>
          </w:p>
          <w:p w14:paraId="197126FA" w14:textId="77777777" w:rsidR="006C4F1D" w:rsidRDefault="006C4F1D" w:rsidP="006C4F1D">
            <w:pPr>
              <w:pStyle w:val="3-"/>
            </w:pPr>
            <w:r>
              <w:tab/>
              <w:t>fflush(stdout);</w:t>
            </w:r>
          </w:p>
          <w:p w14:paraId="24F0F12E" w14:textId="77777777" w:rsidR="006C4F1D" w:rsidRDefault="006C4F1D" w:rsidP="006C4F1D">
            <w:pPr>
              <w:pStyle w:val="3-"/>
            </w:pPr>
          </w:p>
          <w:p w14:paraId="4A613991" w14:textId="77777777" w:rsidR="006C4F1D" w:rsidRDefault="006C4F1D" w:rsidP="006C4F1D">
            <w:pPr>
              <w:pStyle w:val="3-"/>
            </w:pPr>
            <w:r>
              <w:rPr>
                <w:rFonts w:hint="eastAsia"/>
              </w:rPr>
              <w:tab/>
            </w:r>
            <w:r w:rsidRPr="00152C50">
              <w:rPr>
                <w:rFonts w:hint="eastAsia"/>
                <w:color w:val="00B050"/>
              </w:rPr>
              <w:t>//処理</w:t>
            </w:r>
          </w:p>
          <w:p w14:paraId="0EEA50F0" w14:textId="77777777" w:rsidR="006C4F1D" w:rsidRDefault="006C4F1D" w:rsidP="006C4F1D">
            <w:pPr>
              <w:pStyle w:val="3-"/>
            </w:pPr>
            <w:r>
              <w:tab/>
              <w:t>for (int i = 0; i &lt; 3; ++i)</w:t>
            </w:r>
          </w:p>
          <w:p w14:paraId="4E2FB1D2" w14:textId="77777777" w:rsidR="006C4F1D" w:rsidRDefault="006C4F1D" w:rsidP="006C4F1D">
            <w:pPr>
              <w:pStyle w:val="3-"/>
            </w:pPr>
            <w:r>
              <w:tab/>
              <w:t>{</w:t>
            </w:r>
          </w:p>
          <w:p w14:paraId="16C5ACB1" w14:textId="77777777" w:rsidR="006C4F1D" w:rsidRDefault="006C4F1D" w:rsidP="006C4F1D">
            <w:pPr>
              <w:pStyle w:val="3-"/>
            </w:pPr>
            <w:r>
              <w:rPr>
                <w:rFonts w:hint="eastAsia"/>
              </w:rPr>
              <w:tab/>
            </w:r>
            <w:r>
              <w:rPr>
                <w:rFonts w:hint="eastAsia"/>
              </w:rPr>
              <w:tab/>
            </w:r>
            <w:r w:rsidRPr="00146B14">
              <w:rPr>
                <w:rFonts w:hint="eastAsia"/>
                <w:color w:val="00B050"/>
              </w:rPr>
              <w:t>//ロック取得用変数でロック取得待ち</w:t>
            </w:r>
          </w:p>
          <w:p w14:paraId="387ECF41" w14:textId="77777777" w:rsidR="006C4F1D" w:rsidRDefault="006C4F1D" w:rsidP="006C4F1D">
            <w:pPr>
              <w:pStyle w:val="3-"/>
            </w:pPr>
            <w:r>
              <w:tab/>
            </w:r>
            <w:r>
              <w:tab/>
            </w:r>
            <w:r w:rsidRPr="00146B14">
              <w:rPr>
                <w:color w:val="FF0000"/>
              </w:rPr>
              <w:t>while (s_lock != 0){} s_lock = 1;</w:t>
            </w:r>
          </w:p>
          <w:p w14:paraId="73E1B8FE" w14:textId="77777777" w:rsidR="006C4F1D" w:rsidRDefault="006C4F1D" w:rsidP="006C4F1D">
            <w:pPr>
              <w:pStyle w:val="3-"/>
            </w:pPr>
            <w:r>
              <w:tab/>
            </w:r>
            <w:r>
              <w:tab/>
            </w:r>
          </w:p>
          <w:p w14:paraId="3582D3F2" w14:textId="77777777" w:rsidR="006C4F1D" w:rsidRDefault="006C4F1D" w:rsidP="006C4F1D">
            <w:pPr>
              <w:pStyle w:val="3-"/>
            </w:pPr>
            <w:r>
              <w:rPr>
                <w:rFonts w:hint="eastAsia"/>
              </w:rPr>
              <w:tab/>
            </w:r>
            <w:r>
              <w:rPr>
                <w:rFonts w:hint="eastAsia"/>
              </w:rPr>
              <w:tab/>
            </w:r>
            <w:r w:rsidRPr="00146B14">
              <w:rPr>
                <w:rFonts w:hint="eastAsia"/>
                <w:color w:val="00B050"/>
              </w:rPr>
              <w:t>//データ表示（前）</w:t>
            </w:r>
          </w:p>
          <w:p w14:paraId="7709C580" w14:textId="77777777" w:rsidR="006C4F1D" w:rsidRDefault="006C4F1D" w:rsidP="006C4F1D">
            <w:pPr>
              <w:pStyle w:val="3-"/>
            </w:pPr>
            <w:r>
              <w:tab/>
            </w:r>
            <w:r>
              <w:tab/>
              <w:t>printf("%s: [BEFORE] commonData=%d, tlsData=%d\n", name, s_commonData, s_tlsData);</w:t>
            </w:r>
          </w:p>
          <w:p w14:paraId="4CEAB07E" w14:textId="77777777" w:rsidR="006C4F1D" w:rsidRDefault="006C4F1D" w:rsidP="006C4F1D">
            <w:pPr>
              <w:pStyle w:val="3-"/>
            </w:pPr>
            <w:r>
              <w:tab/>
            </w:r>
            <w:r>
              <w:tab/>
              <w:t>fflush(stdout);</w:t>
            </w:r>
          </w:p>
          <w:p w14:paraId="6281A850" w14:textId="77777777" w:rsidR="006C4F1D" w:rsidRDefault="006C4F1D" w:rsidP="006C4F1D">
            <w:pPr>
              <w:pStyle w:val="3-"/>
            </w:pPr>
          </w:p>
          <w:p w14:paraId="2322FD66" w14:textId="77777777" w:rsidR="006C4F1D" w:rsidRDefault="006C4F1D" w:rsidP="006C4F1D">
            <w:pPr>
              <w:pStyle w:val="3-"/>
            </w:pPr>
            <w:r>
              <w:rPr>
                <w:rFonts w:hint="eastAsia"/>
              </w:rPr>
              <w:tab/>
            </w:r>
            <w:r>
              <w:rPr>
                <w:rFonts w:hint="eastAsia"/>
              </w:rPr>
              <w:tab/>
            </w:r>
            <w:r w:rsidRPr="00146B14">
              <w:rPr>
                <w:rFonts w:hint="eastAsia"/>
                <w:color w:val="00B050"/>
              </w:rPr>
              <w:t>//データ取得</w:t>
            </w:r>
          </w:p>
          <w:p w14:paraId="106000F5" w14:textId="77777777" w:rsidR="006C4F1D" w:rsidRDefault="006C4F1D" w:rsidP="006C4F1D">
            <w:pPr>
              <w:pStyle w:val="3-"/>
            </w:pPr>
            <w:r>
              <w:tab/>
            </w:r>
            <w:r>
              <w:tab/>
              <w:t>int common_data = s_commonData;</w:t>
            </w:r>
          </w:p>
          <w:p w14:paraId="4E1174BF" w14:textId="77777777" w:rsidR="006C4F1D" w:rsidRDefault="006C4F1D" w:rsidP="006C4F1D">
            <w:pPr>
              <w:pStyle w:val="3-"/>
            </w:pPr>
            <w:r>
              <w:tab/>
            </w:r>
            <w:r>
              <w:tab/>
              <w:t>int tls_data = s_tlsData;</w:t>
            </w:r>
          </w:p>
          <w:p w14:paraId="0EB890A4" w14:textId="77777777" w:rsidR="006C4F1D" w:rsidRDefault="006C4F1D" w:rsidP="006C4F1D">
            <w:pPr>
              <w:pStyle w:val="3-"/>
            </w:pPr>
          </w:p>
          <w:p w14:paraId="5991A178" w14:textId="77777777" w:rsidR="006C4F1D" w:rsidRDefault="006C4F1D" w:rsidP="006C4F1D">
            <w:pPr>
              <w:pStyle w:val="3-"/>
            </w:pPr>
            <w:r>
              <w:rPr>
                <w:rFonts w:hint="eastAsia"/>
              </w:rPr>
              <w:tab/>
            </w:r>
            <w:r>
              <w:rPr>
                <w:rFonts w:hint="eastAsia"/>
              </w:rPr>
              <w:tab/>
            </w:r>
            <w:r w:rsidRPr="00146B14">
              <w:rPr>
                <w:rFonts w:hint="eastAsia"/>
                <w:color w:val="00B050"/>
              </w:rPr>
              <w:t>//データ更新</w:t>
            </w:r>
          </w:p>
          <w:p w14:paraId="42EC53C8" w14:textId="77777777" w:rsidR="006C4F1D" w:rsidRDefault="006C4F1D" w:rsidP="006C4F1D">
            <w:pPr>
              <w:pStyle w:val="3-"/>
            </w:pPr>
            <w:r>
              <w:tab/>
            </w:r>
            <w:r>
              <w:tab/>
              <w:t>++common_data;</w:t>
            </w:r>
          </w:p>
          <w:p w14:paraId="7F56FBAA" w14:textId="77777777" w:rsidR="006C4F1D" w:rsidRDefault="006C4F1D" w:rsidP="006C4F1D">
            <w:pPr>
              <w:pStyle w:val="3-"/>
            </w:pPr>
            <w:r>
              <w:tab/>
            </w:r>
            <w:r>
              <w:tab/>
              <w:t>++tls_data;</w:t>
            </w:r>
          </w:p>
          <w:p w14:paraId="4701AB0F" w14:textId="77777777" w:rsidR="006C4F1D" w:rsidRDefault="006C4F1D" w:rsidP="006C4F1D">
            <w:pPr>
              <w:pStyle w:val="3-"/>
            </w:pPr>
          </w:p>
          <w:p w14:paraId="260C337F" w14:textId="77777777" w:rsidR="006C4F1D" w:rsidRDefault="006C4F1D" w:rsidP="006C4F1D">
            <w:pPr>
              <w:pStyle w:val="3-"/>
            </w:pPr>
            <w:r>
              <w:rPr>
                <w:rFonts w:hint="eastAsia"/>
              </w:rPr>
              <w:tab/>
            </w:r>
            <w:r>
              <w:rPr>
                <w:rFonts w:hint="eastAsia"/>
              </w:rPr>
              <w:tab/>
            </w:r>
            <w:r w:rsidRPr="00146B14">
              <w:rPr>
                <w:rFonts w:hint="eastAsia"/>
                <w:color w:val="00B050"/>
              </w:rPr>
              <w:t>//若干ランダムでスリープ（0～4 msec）</w:t>
            </w:r>
          </w:p>
          <w:p w14:paraId="3D2048D5" w14:textId="77777777" w:rsidR="006C4F1D" w:rsidRDefault="006C4F1D" w:rsidP="006C4F1D">
            <w:pPr>
              <w:pStyle w:val="3-"/>
            </w:pPr>
            <w:r>
              <w:tab/>
            </w:r>
            <w:r>
              <w:tab/>
              <w:t>Sleep(rand() % 5);</w:t>
            </w:r>
          </w:p>
          <w:p w14:paraId="1A96E7FA" w14:textId="77777777" w:rsidR="006C4F1D" w:rsidRDefault="006C4F1D" w:rsidP="006C4F1D">
            <w:pPr>
              <w:pStyle w:val="3-"/>
            </w:pPr>
          </w:p>
          <w:p w14:paraId="2A4E1812" w14:textId="77777777" w:rsidR="006C4F1D" w:rsidRDefault="006C4F1D" w:rsidP="006C4F1D">
            <w:pPr>
              <w:pStyle w:val="3-"/>
            </w:pPr>
            <w:r>
              <w:rPr>
                <w:rFonts w:hint="eastAsia"/>
              </w:rPr>
              <w:tab/>
            </w:r>
            <w:r>
              <w:rPr>
                <w:rFonts w:hint="eastAsia"/>
              </w:rPr>
              <w:tab/>
            </w:r>
            <w:r w:rsidRPr="00146B14">
              <w:rPr>
                <w:rFonts w:hint="eastAsia"/>
                <w:color w:val="00B050"/>
              </w:rPr>
              <w:t>//データ書き戻し</w:t>
            </w:r>
          </w:p>
          <w:p w14:paraId="10FE3180" w14:textId="77777777" w:rsidR="006C4F1D" w:rsidRDefault="006C4F1D" w:rsidP="006C4F1D">
            <w:pPr>
              <w:pStyle w:val="3-"/>
            </w:pPr>
            <w:r>
              <w:tab/>
            </w:r>
            <w:r>
              <w:tab/>
              <w:t>s_commonData = common_data;</w:t>
            </w:r>
          </w:p>
          <w:p w14:paraId="02BDAF81" w14:textId="77777777" w:rsidR="006C4F1D" w:rsidRDefault="006C4F1D" w:rsidP="006C4F1D">
            <w:pPr>
              <w:pStyle w:val="3-"/>
            </w:pPr>
            <w:r>
              <w:tab/>
            </w:r>
            <w:r>
              <w:tab/>
              <w:t>s_tlsData = tls_data;</w:t>
            </w:r>
          </w:p>
          <w:p w14:paraId="42029D96" w14:textId="77777777" w:rsidR="006C4F1D" w:rsidRDefault="006C4F1D" w:rsidP="006C4F1D">
            <w:pPr>
              <w:pStyle w:val="3-"/>
            </w:pPr>
          </w:p>
          <w:p w14:paraId="79646666" w14:textId="77777777" w:rsidR="006C4F1D" w:rsidRDefault="006C4F1D" w:rsidP="006C4F1D">
            <w:pPr>
              <w:pStyle w:val="3-"/>
            </w:pPr>
            <w:r>
              <w:rPr>
                <w:rFonts w:hint="eastAsia"/>
              </w:rPr>
              <w:tab/>
            </w:r>
            <w:r>
              <w:rPr>
                <w:rFonts w:hint="eastAsia"/>
              </w:rPr>
              <w:tab/>
            </w:r>
            <w:r w:rsidRPr="00146B14">
              <w:rPr>
                <w:rFonts w:hint="eastAsia"/>
                <w:color w:val="00B050"/>
              </w:rPr>
              <w:t>//データ表示（後）</w:t>
            </w:r>
          </w:p>
          <w:p w14:paraId="1BB93EE8" w14:textId="77777777" w:rsidR="006C4F1D" w:rsidRDefault="006C4F1D" w:rsidP="006C4F1D">
            <w:pPr>
              <w:pStyle w:val="3-"/>
            </w:pPr>
            <w:r>
              <w:tab/>
            </w:r>
            <w:r>
              <w:tab/>
              <w:t>printf("%s: [AFTER]  commonData=%d, tlsData=%d\n", name, s_commonData, s_tlsData);</w:t>
            </w:r>
          </w:p>
          <w:p w14:paraId="2CAF1AD5" w14:textId="77777777" w:rsidR="006C4F1D" w:rsidRDefault="006C4F1D" w:rsidP="006C4F1D">
            <w:pPr>
              <w:pStyle w:val="3-"/>
            </w:pPr>
            <w:r>
              <w:tab/>
            </w:r>
            <w:r>
              <w:tab/>
              <w:t>fflush(stdout);</w:t>
            </w:r>
          </w:p>
          <w:p w14:paraId="54A51AF8" w14:textId="77777777" w:rsidR="006C4F1D" w:rsidRDefault="006C4F1D" w:rsidP="006C4F1D">
            <w:pPr>
              <w:pStyle w:val="3-"/>
            </w:pPr>
          </w:p>
          <w:p w14:paraId="5D0881C5" w14:textId="77777777" w:rsidR="006C4F1D" w:rsidRDefault="006C4F1D" w:rsidP="006C4F1D">
            <w:pPr>
              <w:pStyle w:val="3-"/>
            </w:pPr>
            <w:r>
              <w:rPr>
                <w:rFonts w:hint="eastAsia"/>
              </w:rPr>
              <w:tab/>
            </w:r>
            <w:r>
              <w:rPr>
                <w:rFonts w:hint="eastAsia"/>
              </w:rPr>
              <w:tab/>
            </w:r>
            <w:r w:rsidRPr="00146B14">
              <w:rPr>
                <w:rFonts w:hint="eastAsia"/>
                <w:color w:val="00B050"/>
              </w:rPr>
              <w:t>//ロック取得用変数でロック解除</w:t>
            </w:r>
          </w:p>
          <w:p w14:paraId="2A674F10" w14:textId="77777777" w:rsidR="006C4F1D" w:rsidRDefault="006C4F1D" w:rsidP="006C4F1D">
            <w:pPr>
              <w:pStyle w:val="3-"/>
            </w:pPr>
            <w:r>
              <w:tab/>
            </w:r>
            <w:r>
              <w:tab/>
            </w:r>
            <w:r w:rsidRPr="00146B14">
              <w:rPr>
                <w:color w:val="FF0000"/>
              </w:rPr>
              <w:t>s_lock = 0;</w:t>
            </w:r>
          </w:p>
          <w:p w14:paraId="5850F340" w14:textId="77777777" w:rsidR="006C4F1D" w:rsidRDefault="006C4F1D" w:rsidP="006C4F1D">
            <w:pPr>
              <w:pStyle w:val="3-"/>
            </w:pPr>
          </w:p>
          <w:p w14:paraId="3490C14E" w14:textId="77777777" w:rsidR="006C4F1D" w:rsidRDefault="006C4F1D" w:rsidP="006C4F1D">
            <w:pPr>
              <w:pStyle w:val="3-"/>
            </w:pPr>
            <w:r>
              <w:rPr>
                <w:rFonts w:hint="eastAsia"/>
              </w:rPr>
              <w:tab/>
            </w:r>
            <w:r>
              <w:rPr>
                <w:rFonts w:hint="eastAsia"/>
              </w:rPr>
              <w:tab/>
            </w:r>
            <w:r w:rsidRPr="00146B14">
              <w:rPr>
                <w:rFonts w:hint="eastAsia"/>
                <w:color w:val="00B050"/>
              </w:rPr>
              <w:t>//スレッド切り替えのためのスリープ</w:t>
            </w:r>
          </w:p>
          <w:p w14:paraId="3054AC1F" w14:textId="77777777" w:rsidR="006C4F1D" w:rsidRDefault="006C4F1D" w:rsidP="006C4F1D">
            <w:pPr>
              <w:pStyle w:val="3-"/>
            </w:pPr>
            <w:r>
              <w:tab/>
            </w:r>
            <w:r>
              <w:tab/>
              <w:t>Sleep(0);</w:t>
            </w:r>
          </w:p>
          <w:p w14:paraId="3B5BF27C"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//スレッド切り替え</w:t>
            </w:r>
          </w:p>
          <w:p w14:paraId="517254FD"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SwitchToThread();//OSに任せて再スケジューリング</w:t>
            </w:r>
          </w:p>
          <w:p w14:paraId="2A3354DD"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Yield();//廃止</w:t>
            </w:r>
          </w:p>
          <w:p w14:paraId="0E4B6BCB" w14:textId="77777777" w:rsidR="006C4F1D" w:rsidRDefault="006C4F1D" w:rsidP="006C4F1D">
            <w:pPr>
              <w:pStyle w:val="3-"/>
            </w:pPr>
            <w:r>
              <w:tab/>
              <w:t>}</w:t>
            </w:r>
          </w:p>
          <w:p w14:paraId="7E73057D" w14:textId="77777777" w:rsidR="006C4F1D" w:rsidRDefault="006C4F1D" w:rsidP="006C4F1D">
            <w:pPr>
              <w:pStyle w:val="3-"/>
            </w:pPr>
          </w:p>
          <w:p w14:paraId="1DA675D6" w14:textId="77777777" w:rsidR="006C4F1D" w:rsidRDefault="006C4F1D" w:rsidP="006C4F1D">
            <w:pPr>
              <w:pStyle w:val="3-"/>
            </w:pPr>
            <w:r>
              <w:rPr>
                <w:rFonts w:hint="eastAsia"/>
              </w:rPr>
              <w:tab/>
            </w:r>
            <w:r w:rsidRPr="00146B14">
              <w:rPr>
                <w:rFonts w:hint="eastAsia"/>
                <w:color w:val="00B050"/>
              </w:rPr>
              <w:t>//終了</w:t>
            </w:r>
          </w:p>
          <w:p w14:paraId="16035C1A" w14:textId="77777777" w:rsidR="006C4F1D" w:rsidRDefault="006C4F1D" w:rsidP="006C4F1D">
            <w:pPr>
              <w:pStyle w:val="3-"/>
            </w:pPr>
            <w:r>
              <w:tab/>
              <w:t>printf("- end:%s -\n", name);</w:t>
            </w:r>
          </w:p>
          <w:p w14:paraId="19F0FE41" w14:textId="77777777" w:rsidR="006C4F1D" w:rsidRDefault="006C4F1D" w:rsidP="006C4F1D">
            <w:pPr>
              <w:pStyle w:val="3-"/>
            </w:pPr>
            <w:r>
              <w:tab/>
              <w:t>fflush(stdout);</w:t>
            </w:r>
          </w:p>
          <w:p w14:paraId="4D56CEEA" w14:textId="77777777" w:rsidR="006C4F1D" w:rsidRDefault="006C4F1D" w:rsidP="006C4F1D">
            <w:pPr>
              <w:pStyle w:val="3-"/>
            </w:pPr>
            <w:r>
              <w:tab/>
              <w:t>return 0;</w:t>
            </w:r>
          </w:p>
          <w:p w14:paraId="164CD5E8" w14:textId="77777777" w:rsidR="006C4F1D" w:rsidRDefault="006C4F1D" w:rsidP="006C4F1D">
            <w:pPr>
              <w:pStyle w:val="3-"/>
            </w:pPr>
            <w:r>
              <w:t>}</w:t>
            </w:r>
          </w:p>
          <w:p w14:paraId="1CB6D22A" w14:textId="77777777" w:rsidR="006C4F1D" w:rsidRDefault="006C4F1D" w:rsidP="006C4F1D">
            <w:pPr>
              <w:pStyle w:val="3-"/>
            </w:pPr>
          </w:p>
          <w:p w14:paraId="2CA96788" w14:textId="77777777" w:rsidR="006C4F1D" w:rsidRPr="00146B14" w:rsidRDefault="006C4F1D" w:rsidP="006C4F1D">
            <w:pPr>
              <w:pStyle w:val="3-"/>
              <w:rPr>
                <w:color w:val="00B050"/>
              </w:rPr>
            </w:pPr>
            <w:r w:rsidRPr="00146B14">
              <w:rPr>
                <w:rFonts w:hint="eastAsia"/>
                <w:color w:val="00B050"/>
              </w:rPr>
              <w:t>//テスト</w:t>
            </w:r>
          </w:p>
          <w:p w14:paraId="79F590D0" w14:textId="77777777" w:rsidR="006C4F1D" w:rsidRDefault="006C4F1D" w:rsidP="006C4F1D">
            <w:pPr>
              <w:pStyle w:val="3-"/>
            </w:pPr>
            <w:r>
              <w:t>int main(const int argc, const char* argv[])</w:t>
            </w:r>
          </w:p>
          <w:p w14:paraId="5CC1758B" w14:textId="77777777" w:rsidR="006C4F1D" w:rsidRDefault="006C4F1D" w:rsidP="006C4F1D">
            <w:pPr>
              <w:pStyle w:val="3-"/>
            </w:pPr>
            <w:r>
              <w:t>{</w:t>
            </w:r>
          </w:p>
          <w:p w14:paraId="04C74A9D" w14:textId="77777777" w:rsidR="006C4F1D" w:rsidRDefault="006C4F1D" w:rsidP="006C4F1D">
            <w:pPr>
              <w:pStyle w:val="3-"/>
            </w:pPr>
            <w:r>
              <w:rPr>
                <w:rFonts w:hint="eastAsia"/>
              </w:rPr>
              <w:tab/>
            </w:r>
            <w:r w:rsidRPr="00146B14">
              <w:rPr>
                <w:rFonts w:hint="eastAsia"/>
                <w:color w:val="00B050"/>
              </w:rPr>
              <w:t>//スレッド作成</w:t>
            </w:r>
          </w:p>
          <w:p w14:paraId="6C8618D6" w14:textId="77777777" w:rsidR="006C4F1D" w:rsidRDefault="006C4F1D" w:rsidP="006C4F1D">
            <w:pPr>
              <w:pStyle w:val="3-"/>
            </w:pPr>
            <w:r>
              <w:lastRenderedPageBreak/>
              <w:tab/>
              <w:t>static const int THREAD_NUM = 3;</w:t>
            </w:r>
          </w:p>
          <w:p w14:paraId="6F73C599" w14:textId="77777777" w:rsidR="006C4F1D" w:rsidRDefault="006C4F1D" w:rsidP="006C4F1D">
            <w:pPr>
              <w:pStyle w:val="3-"/>
            </w:pPr>
            <w:r>
              <w:tab/>
              <w:t>unsigned int tid[THREAD_NUM] = {};</w:t>
            </w:r>
          </w:p>
          <w:p w14:paraId="47706229" w14:textId="77777777" w:rsidR="006C4F1D" w:rsidRDefault="006C4F1D" w:rsidP="006C4F1D">
            <w:pPr>
              <w:pStyle w:val="3-"/>
            </w:pPr>
            <w:r>
              <w:tab/>
              <w:t>HANDLE hThread[THREAD_NUM] =</w:t>
            </w:r>
          </w:p>
          <w:p w14:paraId="3D72A82B" w14:textId="77777777" w:rsidR="006C4F1D" w:rsidRDefault="006C4F1D" w:rsidP="006C4F1D">
            <w:pPr>
              <w:pStyle w:val="3-"/>
            </w:pPr>
            <w:r>
              <w:tab/>
              <w:t>{</w:t>
            </w:r>
          </w:p>
          <w:p w14:paraId="72AA5B53" w14:textId="5381817C"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"太郎", 0, &amp;tid[0]),</w:t>
            </w:r>
          </w:p>
          <w:p w14:paraId="0C7E79F7" w14:textId="7C262B20"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"次郎", 0, &amp;tid[1]),</w:t>
            </w:r>
          </w:p>
          <w:p w14:paraId="6B19A11D" w14:textId="5E57D672"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"三郎", 0, &amp;tid[2])</w:t>
            </w:r>
          </w:p>
          <w:p w14:paraId="5146D211" w14:textId="77777777" w:rsidR="006C4F1D" w:rsidRDefault="006C4F1D" w:rsidP="006C4F1D">
            <w:pPr>
              <w:pStyle w:val="3-"/>
            </w:pPr>
            <w:r>
              <w:tab/>
              <w:t>};</w:t>
            </w:r>
          </w:p>
          <w:p w14:paraId="24F5ABD2" w14:textId="77777777" w:rsidR="006C4F1D" w:rsidRDefault="006C4F1D" w:rsidP="006C4F1D">
            <w:pPr>
              <w:pStyle w:val="3-"/>
            </w:pPr>
            <w:r>
              <w:tab/>
            </w:r>
          </w:p>
          <w:p w14:paraId="7FCD625D" w14:textId="77777777" w:rsidR="006C4F1D" w:rsidRPr="00146B14" w:rsidRDefault="006C4F1D" w:rsidP="006C4F1D">
            <w:pPr>
              <w:pStyle w:val="3-"/>
              <w:rPr>
                <w:color w:val="00B050"/>
              </w:rPr>
            </w:pPr>
            <w:r>
              <w:rPr>
                <w:rFonts w:hint="eastAsia"/>
              </w:rPr>
              <w:tab/>
            </w:r>
            <w:r w:rsidRPr="00146B14">
              <w:rPr>
                <w:rFonts w:hint="eastAsia"/>
                <w:color w:val="00B050"/>
              </w:rPr>
              <w:t>//スレッド終了待ち</w:t>
            </w:r>
          </w:p>
          <w:p w14:paraId="05438A24" w14:textId="77777777" w:rsidR="006C4F1D" w:rsidRDefault="006C4F1D" w:rsidP="006C4F1D">
            <w:pPr>
              <w:pStyle w:val="3-"/>
            </w:pPr>
            <w:r>
              <w:tab/>
              <w:t>WaitForMultipleObjects(THREAD_NUM, hThread, true, INFINITE);</w:t>
            </w:r>
          </w:p>
          <w:p w14:paraId="0B174067" w14:textId="77777777" w:rsidR="006C4F1D" w:rsidRDefault="006C4F1D" w:rsidP="006C4F1D">
            <w:pPr>
              <w:pStyle w:val="3-"/>
            </w:pPr>
          </w:p>
          <w:p w14:paraId="160E612C" w14:textId="77777777" w:rsidR="006C4F1D" w:rsidRDefault="006C4F1D" w:rsidP="006C4F1D">
            <w:pPr>
              <w:pStyle w:val="3-"/>
            </w:pPr>
            <w:r>
              <w:rPr>
                <w:rFonts w:hint="eastAsia"/>
              </w:rPr>
              <w:tab/>
            </w:r>
            <w:r w:rsidRPr="00146B14">
              <w:rPr>
                <w:rFonts w:hint="eastAsia"/>
                <w:color w:val="00B050"/>
              </w:rPr>
              <w:t>//スレッドハンドルクローズ</w:t>
            </w:r>
          </w:p>
          <w:p w14:paraId="40B29FD7" w14:textId="77777777" w:rsidR="006C4F1D" w:rsidRDefault="006C4F1D" w:rsidP="006C4F1D">
            <w:pPr>
              <w:pStyle w:val="3-"/>
            </w:pPr>
            <w:r>
              <w:tab/>
              <w:t>for (int i = 0; i &lt; THREAD_NUM; ++i)</w:t>
            </w:r>
          </w:p>
          <w:p w14:paraId="1FAAC031" w14:textId="77777777" w:rsidR="006C4F1D" w:rsidRDefault="006C4F1D" w:rsidP="006C4F1D">
            <w:pPr>
              <w:pStyle w:val="3-"/>
            </w:pPr>
            <w:r>
              <w:tab/>
              <w:t>{</w:t>
            </w:r>
          </w:p>
          <w:p w14:paraId="749BDD68" w14:textId="77777777" w:rsidR="006C4F1D" w:rsidRDefault="006C4F1D" w:rsidP="006C4F1D">
            <w:pPr>
              <w:pStyle w:val="3-"/>
            </w:pPr>
            <w:r>
              <w:tab/>
            </w:r>
            <w:r>
              <w:tab/>
              <w:t>CloseHandle(hThread[i]);</w:t>
            </w:r>
          </w:p>
          <w:p w14:paraId="1A89D52C" w14:textId="77777777" w:rsidR="006C4F1D" w:rsidRDefault="006C4F1D" w:rsidP="006C4F1D">
            <w:pPr>
              <w:pStyle w:val="3-"/>
            </w:pPr>
            <w:r>
              <w:tab/>
              <w:t>}</w:t>
            </w:r>
          </w:p>
          <w:p w14:paraId="34C3AC29" w14:textId="77777777" w:rsidR="006C4F1D" w:rsidRDefault="006C4F1D" w:rsidP="006C4F1D">
            <w:pPr>
              <w:pStyle w:val="3-"/>
            </w:pPr>
          </w:p>
          <w:p w14:paraId="51B07D0E" w14:textId="77777777" w:rsidR="006C4F1D" w:rsidRDefault="006C4F1D" w:rsidP="006C4F1D">
            <w:pPr>
              <w:pStyle w:val="3-"/>
            </w:pPr>
            <w:r>
              <w:rPr>
                <w:rFonts w:hint="eastAsia"/>
              </w:rPr>
              <w:tab/>
            </w:r>
            <w:r w:rsidRPr="00146B14">
              <w:rPr>
                <w:rFonts w:hint="eastAsia"/>
                <w:color w:val="00B050"/>
              </w:rPr>
              <w:t>//比較用に空ループで時間を計測</w:t>
            </w:r>
          </w:p>
          <w:p w14:paraId="7ABA6BF5" w14:textId="77777777" w:rsidR="006C4F1D" w:rsidRDefault="006C4F1D" w:rsidP="006C4F1D">
            <w:pPr>
              <w:pStyle w:val="3-"/>
            </w:pPr>
            <w:r>
              <w:tab/>
              <w:t>{</w:t>
            </w:r>
          </w:p>
          <w:p w14:paraId="5CCC8918" w14:textId="77777777" w:rsidR="006C4F1D" w:rsidRDefault="006C4F1D" w:rsidP="006C4F1D">
            <w:pPr>
              <w:pStyle w:val="3-"/>
            </w:pPr>
            <w:r>
              <w:tab/>
            </w:r>
            <w:r>
              <w:tab/>
              <w:t>LARGE_INTEGER freq;</w:t>
            </w:r>
          </w:p>
          <w:p w14:paraId="2DB4378F" w14:textId="77777777" w:rsidR="006C4F1D" w:rsidRDefault="006C4F1D" w:rsidP="006C4F1D">
            <w:pPr>
              <w:pStyle w:val="3-"/>
            </w:pPr>
            <w:r>
              <w:tab/>
            </w:r>
            <w:r>
              <w:tab/>
              <w:t>QueryPerformanceFrequency(&amp;freq);</w:t>
            </w:r>
          </w:p>
          <w:p w14:paraId="75C43A9E" w14:textId="77777777" w:rsidR="006C4F1D" w:rsidRDefault="006C4F1D" w:rsidP="006C4F1D">
            <w:pPr>
              <w:pStyle w:val="3-"/>
            </w:pPr>
            <w:r>
              <w:tab/>
            </w:r>
            <w:r>
              <w:tab/>
              <w:t>LARGE_INTEGER begin;</w:t>
            </w:r>
          </w:p>
          <w:p w14:paraId="0409BF28" w14:textId="77777777" w:rsidR="006C4F1D" w:rsidRDefault="006C4F1D" w:rsidP="006C4F1D">
            <w:pPr>
              <w:pStyle w:val="3-"/>
            </w:pPr>
            <w:r>
              <w:tab/>
            </w:r>
            <w:r>
              <w:tab/>
              <w:t>QueryPerformanceCounter(&amp;begin);</w:t>
            </w:r>
          </w:p>
          <w:p w14:paraId="04F70979" w14:textId="77777777" w:rsidR="006C4F1D" w:rsidRDefault="006C4F1D" w:rsidP="006C4F1D">
            <w:pPr>
              <w:pStyle w:val="3-"/>
            </w:pPr>
            <w:r>
              <w:tab/>
            </w:r>
            <w:r>
              <w:tab/>
              <w:t>static const int TEST_TIMES = 10000000;</w:t>
            </w:r>
          </w:p>
          <w:p w14:paraId="14331351" w14:textId="77777777" w:rsidR="006C4F1D" w:rsidRDefault="006C4F1D" w:rsidP="006C4F1D">
            <w:pPr>
              <w:pStyle w:val="3-"/>
            </w:pPr>
            <w:r>
              <w:tab/>
            </w:r>
            <w:r>
              <w:tab/>
              <w:t>for (int i = 0; i &lt; TEST_TIMES; ++i)</w:t>
            </w:r>
          </w:p>
          <w:p w14:paraId="0678D249" w14:textId="77777777" w:rsidR="006C4F1D" w:rsidRDefault="006C4F1D" w:rsidP="006C4F1D">
            <w:pPr>
              <w:pStyle w:val="3-"/>
            </w:pPr>
            <w:r>
              <w:tab/>
            </w:r>
            <w:r>
              <w:tab/>
              <w:t>{</w:t>
            </w:r>
          </w:p>
          <w:p w14:paraId="6427F569" w14:textId="77777777" w:rsidR="006C4F1D" w:rsidRPr="00325085" w:rsidRDefault="006C4F1D" w:rsidP="006C4F1D">
            <w:pPr>
              <w:pStyle w:val="3-"/>
              <w:rPr>
                <w:color w:val="FF0000"/>
              </w:rPr>
            </w:pPr>
            <w:r>
              <w:tab/>
            </w:r>
            <w:r>
              <w:tab/>
            </w:r>
            <w:r>
              <w:tab/>
            </w:r>
            <w:r w:rsidRPr="00325085">
              <w:rPr>
                <w:color w:val="FF0000"/>
              </w:rPr>
              <w:t>while (s_lock != 0){} s_lock = 1;</w:t>
            </w:r>
          </w:p>
          <w:p w14:paraId="6BFEB481" w14:textId="77777777" w:rsidR="006C4F1D" w:rsidRPr="00325085" w:rsidRDefault="006C4F1D" w:rsidP="006C4F1D">
            <w:pPr>
              <w:pStyle w:val="3-"/>
              <w:rPr>
                <w:color w:val="FF0000"/>
              </w:rPr>
            </w:pPr>
            <w:r w:rsidRPr="00325085">
              <w:rPr>
                <w:color w:val="FF0000"/>
              </w:rPr>
              <w:tab/>
            </w:r>
            <w:r w:rsidRPr="00325085">
              <w:rPr>
                <w:color w:val="FF0000"/>
              </w:rPr>
              <w:tab/>
            </w:r>
            <w:r w:rsidRPr="00325085">
              <w:rPr>
                <w:color w:val="FF0000"/>
              </w:rPr>
              <w:tab/>
              <w:t>s_lock = 0;</w:t>
            </w:r>
          </w:p>
          <w:p w14:paraId="255FA044" w14:textId="77777777" w:rsidR="006C4F1D" w:rsidRDefault="006C4F1D" w:rsidP="006C4F1D">
            <w:pPr>
              <w:pStyle w:val="3-"/>
            </w:pPr>
            <w:r>
              <w:tab/>
            </w:r>
            <w:r>
              <w:tab/>
              <w:t>}</w:t>
            </w:r>
          </w:p>
          <w:p w14:paraId="60941DA7" w14:textId="77777777" w:rsidR="006C4F1D" w:rsidRDefault="006C4F1D" w:rsidP="006C4F1D">
            <w:pPr>
              <w:pStyle w:val="3-"/>
            </w:pPr>
            <w:r>
              <w:tab/>
            </w:r>
            <w:r>
              <w:tab/>
              <w:t>LARGE_INTEGER end;</w:t>
            </w:r>
          </w:p>
          <w:p w14:paraId="2D427E6A" w14:textId="77777777" w:rsidR="006C4F1D" w:rsidRDefault="006C4F1D" w:rsidP="006C4F1D">
            <w:pPr>
              <w:pStyle w:val="3-"/>
            </w:pPr>
            <w:r>
              <w:tab/>
            </w:r>
            <w:r>
              <w:tab/>
              <w:t>QueryPerformanceCounter(&amp;end);</w:t>
            </w:r>
          </w:p>
          <w:p w14:paraId="6AF86DD0" w14:textId="77777777" w:rsidR="006C4F1D" w:rsidRDefault="006C4F1D" w:rsidP="00146B14">
            <w:pPr>
              <w:pStyle w:val="3-"/>
              <w:jc w:val="left"/>
            </w:pPr>
            <w:r>
              <w:tab/>
            </w:r>
            <w:r>
              <w:tab/>
              <w:t>float duration = static_cast&lt;float&gt;(static_cast&lt;double&gt;(end.QuadPart - begin.QuadPart) / static_cast&lt;double&gt;(freq.QuadPart));</w:t>
            </w:r>
          </w:p>
          <w:p w14:paraId="5799C570" w14:textId="77777777" w:rsidR="006C4F1D" w:rsidRDefault="006C4F1D" w:rsidP="006C4F1D">
            <w:pPr>
              <w:pStyle w:val="3-"/>
            </w:pPr>
            <w:r>
              <w:tab/>
            </w:r>
            <w:r>
              <w:tab/>
              <w:t>printf("Loop * %d = %.6f sec\n", TEST_TIMES, duration);</w:t>
            </w:r>
          </w:p>
          <w:p w14:paraId="413843B6" w14:textId="77777777" w:rsidR="006C4F1D" w:rsidRDefault="006C4F1D" w:rsidP="006C4F1D">
            <w:pPr>
              <w:pStyle w:val="3-"/>
            </w:pPr>
            <w:r>
              <w:tab/>
              <w:t>}</w:t>
            </w:r>
          </w:p>
          <w:p w14:paraId="268A77C8" w14:textId="77777777" w:rsidR="006C4F1D" w:rsidRDefault="006C4F1D" w:rsidP="006C4F1D">
            <w:pPr>
              <w:pStyle w:val="3-"/>
            </w:pPr>
          </w:p>
          <w:p w14:paraId="29220541" w14:textId="77777777" w:rsidR="006C4F1D" w:rsidRDefault="006C4F1D" w:rsidP="006C4F1D">
            <w:pPr>
              <w:pStyle w:val="3-"/>
            </w:pPr>
            <w:r>
              <w:tab/>
              <w:t>return EXIT_SUCCESS;</w:t>
            </w:r>
          </w:p>
          <w:p w14:paraId="7B41A2E0" w14:textId="4332B79D" w:rsidR="00737B12" w:rsidRPr="00DE3BF2" w:rsidRDefault="006C4F1D" w:rsidP="006C4F1D">
            <w:pPr>
              <w:pStyle w:val="3-"/>
            </w:pPr>
            <w:r>
              <w:t>}</w:t>
            </w:r>
          </w:p>
        </w:tc>
      </w:tr>
    </w:tbl>
    <w:p w14:paraId="7D656221" w14:textId="77777777" w:rsidR="00737B12" w:rsidRPr="00DE3BF2" w:rsidRDefault="00737B1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077E99DC" w14:textId="77777777" w:rsidTr="000A1665">
        <w:tc>
          <w:tcPr>
            <w:tcW w:w="8494" w:type="dxa"/>
          </w:tcPr>
          <w:p w14:paraId="4219A196" w14:textId="77777777" w:rsidR="006C4F1D" w:rsidRPr="001F4C59" w:rsidRDefault="006C4F1D" w:rsidP="006C4F1D">
            <w:pPr>
              <w:pStyle w:val="3-"/>
              <w:rPr>
                <w:color w:val="auto"/>
              </w:rPr>
            </w:pPr>
            <w:r w:rsidRPr="001F4C59">
              <w:rPr>
                <w:rFonts w:hint="eastAsia"/>
                <w:color w:val="auto"/>
              </w:rPr>
              <w:t>- begin:太郎 -</w:t>
            </w:r>
          </w:p>
          <w:p w14:paraId="6C58DAC5" w14:textId="77777777" w:rsidR="006C4F1D" w:rsidRPr="001F4C59" w:rsidRDefault="006C4F1D" w:rsidP="006C4F1D">
            <w:pPr>
              <w:pStyle w:val="3-"/>
              <w:rPr>
                <w:color w:val="auto"/>
              </w:rPr>
            </w:pPr>
            <w:r w:rsidRPr="001F4C59">
              <w:rPr>
                <w:rFonts w:hint="eastAsia"/>
                <w:color w:val="auto"/>
              </w:rPr>
              <w:t>太郎: [BEFORE] commonData=0, tlsData=0</w:t>
            </w:r>
          </w:p>
          <w:p w14:paraId="27CDAB42" w14:textId="77777777" w:rsidR="006C4F1D" w:rsidRPr="001F4C59" w:rsidRDefault="006C4F1D" w:rsidP="006C4F1D">
            <w:pPr>
              <w:pStyle w:val="3-"/>
              <w:rPr>
                <w:color w:val="auto"/>
              </w:rPr>
            </w:pPr>
            <w:r w:rsidRPr="001F4C59">
              <w:rPr>
                <w:rFonts w:hint="eastAsia"/>
                <w:color w:val="auto"/>
              </w:rPr>
              <w:t>- begin:次郎 -</w:t>
            </w:r>
          </w:p>
          <w:p w14:paraId="182FC7D7" w14:textId="77777777" w:rsidR="006C4F1D" w:rsidRPr="001F4C59" w:rsidRDefault="006C4F1D" w:rsidP="006C4F1D">
            <w:pPr>
              <w:pStyle w:val="3-"/>
              <w:rPr>
                <w:color w:val="auto"/>
              </w:rPr>
            </w:pPr>
            <w:r w:rsidRPr="001F4C59">
              <w:rPr>
                <w:rFonts w:hint="eastAsia"/>
                <w:color w:val="auto"/>
              </w:rPr>
              <w:t>- begin:三郎 -</w:t>
            </w:r>
          </w:p>
          <w:p w14:paraId="7C1233CE" w14:textId="77777777" w:rsidR="006C4F1D" w:rsidRPr="001F4C59" w:rsidRDefault="006C4F1D" w:rsidP="006C4F1D">
            <w:pPr>
              <w:pStyle w:val="3-"/>
              <w:rPr>
                <w:color w:val="auto"/>
              </w:rPr>
            </w:pPr>
            <w:r w:rsidRPr="001F4C59">
              <w:rPr>
                <w:rFonts w:hint="eastAsia"/>
                <w:color w:val="auto"/>
              </w:rPr>
              <w:t>太郎: [AFTER]  commonData=1, tlsData=1</w:t>
            </w:r>
          </w:p>
          <w:p w14:paraId="615A6896" w14:textId="77777777" w:rsidR="006C4F1D" w:rsidRPr="001F4C59" w:rsidRDefault="006C4F1D" w:rsidP="006C4F1D">
            <w:pPr>
              <w:pStyle w:val="3-"/>
              <w:rPr>
                <w:color w:val="auto"/>
              </w:rPr>
            </w:pPr>
            <w:r w:rsidRPr="001F4C59">
              <w:rPr>
                <w:rFonts w:hint="eastAsia"/>
                <w:color w:val="auto"/>
              </w:rPr>
              <w:t>次郎: [BEFORE] commonData=1, tlsData=0</w:t>
            </w:r>
          </w:p>
          <w:p w14:paraId="646B1AFB" w14:textId="6DF62ABB" w:rsidR="006C4F1D" w:rsidRPr="001F4C59" w:rsidRDefault="006C4F1D" w:rsidP="006C4F1D">
            <w:pPr>
              <w:pStyle w:val="3-"/>
              <w:rPr>
                <w:color w:val="auto"/>
              </w:rPr>
            </w:pPr>
            <w:r w:rsidRPr="00146B14">
              <w:rPr>
                <w:rFonts w:hint="eastAsia"/>
                <w:color w:val="FF0000"/>
              </w:rPr>
              <w:t xml:space="preserve">三郎: [BEFORE] </w:t>
            </w:r>
            <w:r w:rsidRPr="001F4C59">
              <w:rPr>
                <w:rFonts w:hint="eastAsia"/>
                <w:color w:val="auto"/>
              </w:rPr>
              <w:t>commonData=1, tlsData=0</w:t>
            </w:r>
            <w:r w:rsidR="00146B14">
              <w:rPr>
                <w:color w:val="auto"/>
              </w:rPr>
              <w:tab/>
            </w:r>
            <w:r w:rsidR="00146B14" w:rsidRPr="00146B14">
              <w:rPr>
                <w:color w:val="FF0000"/>
              </w:rPr>
              <w:t>←ロックが失敗している</w:t>
            </w:r>
          </w:p>
          <w:p w14:paraId="7BF6FCE0" w14:textId="77777777" w:rsidR="006C4F1D" w:rsidRPr="001F4C59" w:rsidRDefault="006C4F1D" w:rsidP="006C4F1D">
            <w:pPr>
              <w:pStyle w:val="3-"/>
              <w:rPr>
                <w:color w:val="auto"/>
              </w:rPr>
            </w:pPr>
            <w:r w:rsidRPr="001F4C59">
              <w:rPr>
                <w:rFonts w:hint="eastAsia"/>
                <w:color w:val="auto"/>
              </w:rPr>
              <w:t>次郎: [AFTER]  commonData=2, tlsData=1</w:t>
            </w:r>
          </w:p>
          <w:p w14:paraId="4D501A94" w14:textId="17D24092" w:rsidR="006C4F1D" w:rsidRPr="00146B14" w:rsidRDefault="006C4F1D" w:rsidP="006C4F1D">
            <w:pPr>
              <w:pStyle w:val="3-"/>
              <w:rPr>
                <w:color w:val="auto"/>
              </w:rPr>
            </w:pPr>
            <w:r w:rsidRPr="00146B14">
              <w:rPr>
                <w:rFonts w:hint="eastAsia"/>
                <w:color w:val="auto"/>
              </w:rPr>
              <w:t>三郎: [AFTER]  commonData=2, tlsData=1</w:t>
            </w:r>
          </w:p>
          <w:p w14:paraId="15188DB0" w14:textId="77777777" w:rsidR="006C4F1D" w:rsidRPr="001F4C59" w:rsidRDefault="006C4F1D" w:rsidP="006C4F1D">
            <w:pPr>
              <w:pStyle w:val="3-"/>
              <w:rPr>
                <w:color w:val="auto"/>
              </w:rPr>
            </w:pPr>
            <w:r w:rsidRPr="001F4C59">
              <w:rPr>
                <w:rFonts w:hint="eastAsia"/>
                <w:color w:val="auto"/>
              </w:rPr>
              <w:t>太郎: [BEFORE] commonData=2, tlsData=1</w:t>
            </w:r>
          </w:p>
          <w:p w14:paraId="6A005E52" w14:textId="4531BAF6" w:rsidR="006C4F1D" w:rsidRPr="001F4C59" w:rsidRDefault="006C4F1D" w:rsidP="006C4F1D">
            <w:pPr>
              <w:pStyle w:val="3-"/>
              <w:rPr>
                <w:color w:val="auto"/>
              </w:rPr>
            </w:pPr>
            <w:r w:rsidRPr="00146B14">
              <w:rPr>
                <w:rFonts w:hint="eastAsia"/>
                <w:color w:val="FF0000"/>
              </w:rPr>
              <w:t>次郎: [BEFORE]</w:t>
            </w:r>
            <w:r w:rsidRPr="001F4C59">
              <w:rPr>
                <w:rFonts w:hint="eastAsia"/>
                <w:color w:val="auto"/>
              </w:rPr>
              <w:t xml:space="preserve"> commonData=2, tlsData=1</w:t>
            </w:r>
            <w:r w:rsidR="00146B14">
              <w:rPr>
                <w:color w:val="auto"/>
              </w:rPr>
              <w:tab/>
            </w:r>
            <w:r w:rsidR="00146B14" w:rsidRPr="00146B14">
              <w:rPr>
                <w:color w:val="FF0000"/>
              </w:rPr>
              <w:t>←ロックが失敗している</w:t>
            </w:r>
          </w:p>
          <w:p w14:paraId="2B2F5146" w14:textId="77777777" w:rsidR="006C4F1D" w:rsidRPr="001F4C59" w:rsidRDefault="006C4F1D" w:rsidP="006C4F1D">
            <w:pPr>
              <w:pStyle w:val="3-"/>
              <w:rPr>
                <w:color w:val="auto"/>
              </w:rPr>
            </w:pPr>
            <w:r w:rsidRPr="001F4C59">
              <w:rPr>
                <w:rFonts w:hint="eastAsia"/>
                <w:color w:val="auto"/>
              </w:rPr>
              <w:t>次郎: [AFTER]  commonData=3, tlsData=2</w:t>
            </w:r>
          </w:p>
          <w:p w14:paraId="514DA9F8" w14:textId="77777777" w:rsidR="006C4F1D" w:rsidRPr="001F4C59" w:rsidRDefault="006C4F1D" w:rsidP="006C4F1D">
            <w:pPr>
              <w:pStyle w:val="3-"/>
              <w:rPr>
                <w:color w:val="auto"/>
              </w:rPr>
            </w:pPr>
            <w:r w:rsidRPr="001F4C59">
              <w:rPr>
                <w:rFonts w:hint="eastAsia"/>
                <w:color w:val="auto"/>
              </w:rPr>
              <w:t>太郎: [AFTER]  commonData=3, tlsData=2</w:t>
            </w:r>
          </w:p>
          <w:p w14:paraId="2B7E6A22" w14:textId="77777777" w:rsidR="006C4F1D" w:rsidRPr="001F4C59" w:rsidRDefault="006C4F1D" w:rsidP="006C4F1D">
            <w:pPr>
              <w:pStyle w:val="3-"/>
              <w:rPr>
                <w:color w:val="auto"/>
              </w:rPr>
            </w:pPr>
            <w:r w:rsidRPr="001F4C59">
              <w:rPr>
                <w:rFonts w:hint="eastAsia"/>
                <w:color w:val="auto"/>
              </w:rPr>
              <w:t>三郎: [BEFORE] commonData=3, tlsData=1</w:t>
            </w:r>
          </w:p>
          <w:p w14:paraId="2BBA686E" w14:textId="77777777" w:rsidR="006C4F1D" w:rsidRPr="001F4C59" w:rsidRDefault="006C4F1D" w:rsidP="006C4F1D">
            <w:pPr>
              <w:pStyle w:val="3-"/>
              <w:rPr>
                <w:color w:val="auto"/>
              </w:rPr>
            </w:pPr>
            <w:r w:rsidRPr="001F4C59">
              <w:rPr>
                <w:rFonts w:hint="eastAsia"/>
                <w:color w:val="auto"/>
              </w:rPr>
              <w:t>三郎: [AFTER]  commonData=4, tlsData=2</w:t>
            </w:r>
          </w:p>
          <w:p w14:paraId="294501C7" w14:textId="77777777" w:rsidR="006C4F1D" w:rsidRPr="001F4C59" w:rsidRDefault="006C4F1D" w:rsidP="006C4F1D">
            <w:pPr>
              <w:pStyle w:val="3-"/>
              <w:rPr>
                <w:color w:val="auto"/>
              </w:rPr>
            </w:pPr>
            <w:r w:rsidRPr="001F4C59">
              <w:rPr>
                <w:rFonts w:hint="eastAsia"/>
                <w:color w:val="auto"/>
              </w:rPr>
              <w:t>太郎: [BEFORE] commonData=4, tlsData=2</w:t>
            </w:r>
          </w:p>
          <w:p w14:paraId="57620383" w14:textId="1FDE4A68" w:rsidR="006C4F1D" w:rsidRPr="001F4C59" w:rsidRDefault="006C4F1D" w:rsidP="006C4F1D">
            <w:pPr>
              <w:pStyle w:val="3-"/>
              <w:rPr>
                <w:color w:val="auto"/>
              </w:rPr>
            </w:pPr>
            <w:r w:rsidRPr="00146B14">
              <w:rPr>
                <w:rFonts w:hint="eastAsia"/>
                <w:color w:val="FF0000"/>
              </w:rPr>
              <w:t>次郎: [BEFORE]</w:t>
            </w:r>
            <w:r w:rsidRPr="001F4C59">
              <w:rPr>
                <w:rFonts w:hint="eastAsia"/>
                <w:color w:val="auto"/>
              </w:rPr>
              <w:t xml:space="preserve"> commonData=4, tlsData=2</w:t>
            </w:r>
            <w:r w:rsidR="00146B14">
              <w:rPr>
                <w:color w:val="auto"/>
              </w:rPr>
              <w:tab/>
            </w:r>
            <w:r w:rsidR="00146B14" w:rsidRPr="00146B14">
              <w:rPr>
                <w:color w:val="FF0000"/>
              </w:rPr>
              <w:t>←ロックが失敗している</w:t>
            </w:r>
          </w:p>
          <w:p w14:paraId="662D98B9" w14:textId="77777777" w:rsidR="006C4F1D" w:rsidRPr="001F4C59" w:rsidRDefault="006C4F1D" w:rsidP="006C4F1D">
            <w:pPr>
              <w:pStyle w:val="3-"/>
              <w:rPr>
                <w:color w:val="auto"/>
              </w:rPr>
            </w:pPr>
            <w:r w:rsidRPr="001F4C59">
              <w:rPr>
                <w:rFonts w:hint="eastAsia"/>
                <w:color w:val="auto"/>
              </w:rPr>
              <w:t>次郎: [AFTER]  commonData=5, tlsData=3</w:t>
            </w:r>
          </w:p>
          <w:p w14:paraId="7E48CCC4" w14:textId="77777777" w:rsidR="006C4F1D" w:rsidRPr="001F4C59" w:rsidRDefault="006C4F1D" w:rsidP="006C4F1D">
            <w:pPr>
              <w:pStyle w:val="3-"/>
              <w:rPr>
                <w:color w:val="auto"/>
              </w:rPr>
            </w:pPr>
            <w:r w:rsidRPr="001F4C59">
              <w:rPr>
                <w:rFonts w:hint="eastAsia"/>
                <w:color w:val="auto"/>
              </w:rPr>
              <w:t>太郎: [AFTER]  commonData=5, tlsData=3</w:t>
            </w:r>
          </w:p>
          <w:p w14:paraId="49E47A0E" w14:textId="77777777" w:rsidR="006C4F1D" w:rsidRPr="001F4C59" w:rsidRDefault="006C4F1D" w:rsidP="006C4F1D">
            <w:pPr>
              <w:pStyle w:val="3-"/>
              <w:rPr>
                <w:color w:val="auto"/>
              </w:rPr>
            </w:pPr>
            <w:r w:rsidRPr="001F4C59">
              <w:rPr>
                <w:rFonts w:hint="eastAsia"/>
                <w:color w:val="auto"/>
              </w:rPr>
              <w:t>- end:次郎 -</w:t>
            </w:r>
          </w:p>
          <w:p w14:paraId="5D2B58DB" w14:textId="77777777" w:rsidR="006C4F1D" w:rsidRPr="001F4C59" w:rsidRDefault="006C4F1D" w:rsidP="006C4F1D">
            <w:pPr>
              <w:pStyle w:val="3-"/>
              <w:rPr>
                <w:color w:val="auto"/>
              </w:rPr>
            </w:pPr>
            <w:r w:rsidRPr="001F4C59">
              <w:rPr>
                <w:rFonts w:hint="eastAsia"/>
                <w:color w:val="auto"/>
              </w:rPr>
              <w:t>三郎: [BEFORE] commonData=5, tlsData=2</w:t>
            </w:r>
          </w:p>
          <w:p w14:paraId="62FCA75E" w14:textId="77777777" w:rsidR="006C4F1D" w:rsidRPr="001F4C59" w:rsidRDefault="006C4F1D" w:rsidP="006C4F1D">
            <w:pPr>
              <w:pStyle w:val="3-"/>
              <w:rPr>
                <w:color w:val="auto"/>
              </w:rPr>
            </w:pPr>
            <w:r w:rsidRPr="001F4C59">
              <w:rPr>
                <w:rFonts w:hint="eastAsia"/>
                <w:color w:val="auto"/>
              </w:rPr>
              <w:t>- end:太郎 -</w:t>
            </w:r>
          </w:p>
          <w:p w14:paraId="11ADAAE0" w14:textId="430FAE99" w:rsidR="006C4F1D" w:rsidRPr="001F4C59" w:rsidRDefault="006C4F1D" w:rsidP="006C4F1D">
            <w:pPr>
              <w:pStyle w:val="3-"/>
              <w:rPr>
                <w:color w:val="auto"/>
              </w:rPr>
            </w:pPr>
            <w:r w:rsidRPr="001F4C59">
              <w:rPr>
                <w:rFonts w:hint="eastAsia"/>
                <w:color w:val="auto"/>
              </w:rPr>
              <w:t>三郎: [AFTER]  commonData=</w:t>
            </w:r>
            <w:r w:rsidRPr="00AE601A">
              <w:rPr>
                <w:rFonts w:hint="eastAsia"/>
                <w:color w:val="FF0000"/>
              </w:rPr>
              <w:t>6</w:t>
            </w:r>
            <w:r w:rsidRPr="001F4C59">
              <w:rPr>
                <w:rFonts w:hint="eastAsia"/>
                <w:color w:val="auto"/>
              </w:rPr>
              <w:t>, tlsData=3</w:t>
            </w:r>
            <w:r w:rsidR="00AE601A">
              <w:rPr>
                <w:color w:val="auto"/>
              </w:rPr>
              <w:tab/>
            </w:r>
            <w:r w:rsidR="00AE601A" w:rsidRPr="00146B14">
              <w:rPr>
                <w:color w:val="FF0000"/>
              </w:rPr>
              <w:t>←</w:t>
            </w:r>
            <w:r w:rsidR="00AE601A">
              <w:rPr>
                <w:color w:val="FF0000"/>
              </w:rPr>
              <w:t>3回</w:t>
            </w:r>
            <w:r w:rsidR="00AE601A" w:rsidRPr="00146B14">
              <w:rPr>
                <w:color w:val="FF0000"/>
              </w:rPr>
              <w:t>ロック</w:t>
            </w:r>
            <w:r w:rsidR="00AE601A">
              <w:rPr>
                <w:color w:val="FF0000"/>
              </w:rPr>
              <w:t>に失敗したので、</w:t>
            </w:r>
            <w:r w:rsidR="001F6E26">
              <w:rPr>
                <w:rFonts w:hint="eastAsia"/>
                <w:color w:val="FF0000"/>
              </w:rPr>
              <w:t>正しい</w:t>
            </w:r>
            <w:r w:rsidR="00E2795F">
              <w:rPr>
                <w:color w:val="FF0000"/>
              </w:rPr>
              <w:t>処理結果になっていない</w:t>
            </w:r>
          </w:p>
          <w:p w14:paraId="4E81122A" w14:textId="77777777" w:rsidR="006C4F1D" w:rsidRPr="001F4C59" w:rsidRDefault="006C4F1D" w:rsidP="006C4F1D">
            <w:pPr>
              <w:pStyle w:val="3-"/>
              <w:rPr>
                <w:color w:val="auto"/>
              </w:rPr>
            </w:pPr>
            <w:r w:rsidRPr="001F4C59">
              <w:rPr>
                <w:rFonts w:hint="eastAsia"/>
                <w:color w:val="auto"/>
              </w:rPr>
              <w:t>- end:三郎 -</w:t>
            </w:r>
          </w:p>
          <w:p w14:paraId="35729303" w14:textId="2FAF5DF0" w:rsidR="00737B12" w:rsidRPr="00DD51B6" w:rsidRDefault="006C4F1D" w:rsidP="006C4F1D">
            <w:pPr>
              <w:pStyle w:val="3-"/>
            </w:pPr>
            <w:r w:rsidRPr="001F4C59">
              <w:rPr>
                <w:color w:val="auto"/>
              </w:rPr>
              <w:lastRenderedPageBreak/>
              <w:t xml:space="preserve">Loop * 10000000 = </w:t>
            </w:r>
            <w:r w:rsidRPr="00AE601A">
              <w:rPr>
                <w:color w:val="FF0000"/>
              </w:rPr>
              <w:t>0.006544 sec</w:t>
            </w:r>
            <w:r w:rsidR="00AE601A">
              <w:rPr>
                <w:color w:val="FF0000"/>
              </w:rPr>
              <w:tab/>
            </w:r>
            <w:r w:rsidR="00AE601A">
              <w:rPr>
                <w:color w:val="FF0000"/>
              </w:rPr>
              <w:tab/>
            </w:r>
            <w:r w:rsidR="001F6E26">
              <w:rPr>
                <w:color w:val="FF0000"/>
              </w:rPr>
              <w:tab/>
            </w:r>
            <w:r w:rsidR="00AE601A">
              <w:rPr>
                <w:color w:val="FF0000"/>
              </w:rPr>
              <w:t>←</w:t>
            </w:r>
            <w:r w:rsidR="009518EA">
              <w:rPr>
                <w:rFonts w:hint="eastAsia"/>
                <w:color w:val="FF0000"/>
              </w:rPr>
              <w:t>1千万回ループによる処理時間計測</w:t>
            </w:r>
          </w:p>
        </w:tc>
      </w:tr>
    </w:tbl>
    <w:p w14:paraId="118E9DB7" w14:textId="2B52AC0A" w:rsidR="00DE3BF2" w:rsidRDefault="0036070F" w:rsidP="00DE3BF2">
      <w:pPr>
        <w:pStyle w:val="2"/>
      </w:pPr>
      <w:bookmarkStart w:id="99" w:name="_Toc379553542"/>
      <w:r>
        <w:rPr>
          <w:rFonts w:hint="eastAsia"/>
        </w:rPr>
        <w:lastRenderedPageBreak/>
        <w:t>排他制御：</w:t>
      </w:r>
      <w:r w:rsidR="00DE3BF2">
        <w:t>ミューテックス</w:t>
      </w:r>
      <w:bookmarkEnd w:id="99"/>
      <w:r w:rsidR="00DF5076">
        <w:fldChar w:fldCharType="begin"/>
      </w:r>
      <w:r w:rsidR="00DF5076">
        <w:instrText xml:space="preserve"> XE "</w:instrText>
      </w:r>
      <w:r w:rsidR="00DF5076">
        <w:rPr>
          <w:rFonts w:hint="eastAsia"/>
        </w:rPr>
        <w:instrText>ミューテックス</w:instrText>
      </w:r>
      <w:r w:rsidR="00DF5076">
        <w:instrText>" \y “</w:instrText>
      </w:r>
      <w:r w:rsidR="00DF5076">
        <w:rPr>
          <w:rFonts w:hint="eastAsia"/>
        </w:rPr>
        <w:instrText>みゅーてっくす</w:instrText>
      </w:r>
      <w:r w:rsidR="00DF5076">
        <w:instrText xml:space="preserve">” </w:instrText>
      </w:r>
      <w:r w:rsidR="00DF5076">
        <w:fldChar w:fldCharType="end"/>
      </w:r>
    </w:p>
    <w:p w14:paraId="1A396F4A" w14:textId="28FCF302" w:rsidR="005A5C1F" w:rsidRDefault="002F0524" w:rsidP="00DE3BF2">
      <w:pPr>
        <w:pStyle w:val="a9"/>
        <w:ind w:firstLine="283"/>
      </w:pPr>
      <w:r>
        <w:rPr>
          <w:rFonts w:hint="eastAsia"/>
        </w:rPr>
        <w:t>「</w:t>
      </w:r>
      <w:r w:rsidR="005A5C1F">
        <w:rPr>
          <w:rFonts w:hint="eastAsia"/>
        </w:rPr>
        <w:t>ミューテックス</w:t>
      </w:r>
      <w:r>
        <w:rPr>
          <w:rFonts w:hint="eastAsia"/>
        </w:rPr>
        <w:t>」</w:t>
      </w:r>
      <w:r w:rsidR="005A5C1F">
        <w:rPr>
          <w:rFonts w:hint="eastAsia"/>
        </w:rPr>
        <w:t>は</w:t>
      </w:r>
      <w:r w:rsidR="005A5C1F">
        <w:t>、</w:t>
      </w:r>
      <w:r w:rsidR="00DE3BF2">
        <w:t>最も代表的なロック手法。</w:t>
      </w:r>
    </w:p>
    <w:p w14:paraId="2745341F" w14:textId="6D1506CE" w:rsidR="00DE3BF2" w:rsidRDefault="00DE3BF2" w:rsidP="00DE3BF2">
      <w:pPr>
        <w:pStyle w:val="a9"/>
        <w:ind w:firstLine="283"/>
      </w:pPr>
      <w:r>
        <w:rPr>
          <w:rFonts w:hint="eastAsia"/>
        </w:rPr>
        <w:t>スリープ方式</w:t>
      </w:r>
      <w:r>
        <w:t>の代名詞的</w:t>
      </w:r>
      <w:r w:rsidR="005A5C1F">
        <w:rPr>
          <w:rFonts w:hint="eastAsia"/>
        </w:rPr>
        <w:t>な</w:t>
      </w:r>
      <w:r>
        <w:t>手法。</w:t>
      </w:r>
      <w:r w:rsidR="001F4C59">
        <w:t>なお、</w:t>
      </w:r>
      <w:r w:rsidR="005A5C1F">
        <w:rPr>
          <w:rFonts w:hint="eastAsia"/>
        </w:rPr>
        <w:t>これに対して</w:t>
      </w:r>
      <w:r w:rsidR="001F4C59">
        <w:rPr>
          <w:rFonts w:hint="eastAsia"/>
        </w:rPr>
        <w:t>、</w:t>
      </w:r>
      <w:r w:rsidR="005A5C1F">
        <w:rPr>
          <w:rFonts w:hint="eastAsia"/>
        </w:rPr>
        <w:t>ビジーウェイト</w:t>
      </w:r>
      <w:r w:rsidR="005A5C1F">
        <w:t>方式の代表格は</w:t>
      </w:r>
      <w:r w:rsidR="00DF5076">
        <w:rPr>
          <w:rFonts w:hint="eastAsia"/>
        </w:rPr>
        <w:t>「</w:t>
      </w:r>
      <w:r w:rsidR="005A5C1F">
        <w:t>スピンロック</w:t>
      </w:r>
      <w:r w:rsidR="00DF5076">
        <w:rPr>
          <w:rFonts w:hint="eastAsia"/>
        </w:rPr>
        <w:t>」</w:t>
      </w:r>
      <w:r w:rsidR="005A5C1F">
        <w:t>。</w:t>
      </w:r>
    </w:p>
    <w:p w14:paraId="70CD53CB" w14:textId="72FE0060" w:rsidR="00DE3BF2" w:rsidRDefault="00DF7C5C" w:rsidP="00DE3BF2">
      <w:pPr>
        <w:pStyle w:val="3"/>
      </w:pPr>
      <w:bookmarkStart w:id="100" w:name="_Toc379553543"/>
      <w:r>
        <w:rPr>
          <w:rFonts w:hint="eastAsia"/>
        </w:rPr>
        <w:t>POSIX</w:t>
      </w:r>
      <w:r>
        <w:rPr>
          <w:rFonts w:hint="eastAsia"/>
        </w:rPr>
        <w:t>スレッド</w:t>
      </w:r>
      <w:r w:rsidR="00DE3BF2">
        <w:rPr>
          <w:rFonts w:hint="eastAsia"/>
        </w:rPr>
        <w:t>ライブラリ版</w:t>
      </w:r>
      <w:bookmarkEnd w:id="100"/>
      <w:r w:rsidR="00DF5076">
        <w:fldChar w:fldCharType="begin"/>
      </w:r>
      <w:r w:rsidR="00DF5076">
        <w:instrText xml:space="preserve"> XE "</w:instrText>
      </w:r>
      <w:r w:rsidR="00DF5076">
        <w:rPr>
          <w:rFonts w:hint="eastAsia"/>
        </w:rPr>
        <w:instrText>ミューテックス</w:instrText>
      </w:r>
      <w:r w:rsidR="00DF5076">
        <w:rPr>
          <w:rFonts w:hint="eastAsia"/>
        </w:rPr>
        <w:instrText>:</w:instrText>
      </w:r>
      <w:r w:rsidR="00DF5076">
        <w:instrText>POSIX</w:instrText>
      </w:r>
      <w:r w:rsidR="00A45D66">
        <w:rPr>
          <w:rFonts w:hint="eastAsia"/>
        </w:rPr>
        <w:instrText>スレッド</w:instrText>
      </w:r>
      <w:r w:rsidR="00DF5076">
        <w:rPr>
          <w:rFonts w:hint="eastAsia"/>
        </w:rPr>
        <w:instrText>ライブラリ版</w:instrText>
      </w:r>
      <w:r w:rsidR="00DF5076">
        <w:instrText>" \y “</w:instrText>
      </w:r>
      <w:r w:rsidR="00DF5076">
        <w:rPr>
          <w:rFonts w:hint="eastAsia"/>
        </w:rPr>
        <w:instrText>みゅーてっくす</w:instrText>
      </w:r>
      <w:r w:rsidR="00DF5076">
        <w:rPr>
          <w:rFonts w:hint="eastAsia"/>
        </w:rPr>
        <w:instrText>:POSIX</w:instrText>
      </w:r>
      <w:r w:rsidR="00A45D66">
        <w:rPr>
          <w:rFonts w:hint="eastAsia"/>
        </w:rPr>
        <w:instrText>すれっど</w:instrText>
      </w:r>
      <w:r w:rsidR="00DF5076">
        <w:rPr>
          <w:rFonts w:hint="eastAsia"/>
        </w:rPr>
        <w:instrText>らいぶらりばん</w:instrText>
      </w:r>
      <w:r w:rsidR="00DF5076">
        <w:instrText xml:space="preserve">” </w:instrText>
      </w:r>
      <w:r w:rsidR="00DF5076">
        <w:fldChar w:fldCharType="end"/>
      </w:r>
    </w:p>
    <w:p w14:paraId="101477FA" w14:textId="382CAF17" w:rsidR="00DE3BF2" w:rsidRDefault="005A5C1F" w:rsidP="00DE3BF2">
      <w:pPr>
        <w:pStyle w:val="aa"/>
        <w:ind w:left="447" w:firstLine="283"/>
      </w:pPr>
      <w:r>
        <w:t>Linux</w:t>
      </w:r>
      <w:r>
        <w:rPr>
          <w:rFonts w:hint="eastAsia"/>
        </w:rPr>
        <w:t>などの</w:t>
      </w:r>
      <w:r>
        <w:rPr>
          <w:rFonts w:hint="eastAsia"/>
        </w:rPr>
        <w:t>U</w:t>
      </w:r>
      <w:r>
        <w:t>nix</w:t>
      </w:r>
      <w:r>
        <w:rPr>
          <w:rFonts w:hint="eastAsia"/>
        </w:rPr>
        <w:t>系</w:t>
      </w:r>
      <w:r>
        <w:rPr>
          <w:rFonts w:hint="eastAsia"/>
        </w:rPr>
        <w:t>OS</w:t>
      </w:r>
      <w:r>
        <w:t>や、</w:t>
      </w:r>
      <w:r>
        <w:rPr>
          <w:rFonts w:hint="eastAsia"/>
        </w:rPr>
        <w:t>GCC</w:t>
      </w:r>
      <w:r>
        <w:rPr>
          <w:rFonts w:hint="eastAsia"/>
        </w:rPr>
        <w:t>ベースの</w:t>
      </w:r>
      <w:r>
        <w:t>ゲーム系</w:t>
      </w:r>
      <w:r>
        <w:t>SDK</w:t>
      </w:r>
      <w:r>
        <w:t>で一般的なスタイル。</w:t>
      </w:r>
    </w:p>
    <w:p w14:paraId="026357D1" w14:textId="1D5C720F" w:rsidR="005A5C1F" w:rsidRDefault="001F4C59" w:rsidP="00DE3BF2">
      <w:pPr>
        <w:pStyle w:val="aa"/>
        <w:ind w:left="447" w:firstLine="283"/>
      </w:pPr>
      <w:r>
        <w:rPr>
          <w:rFonts w:hint="eastAsia"/>
        </w:rPr>
        <w:t>ミューテックス生成時の</w:t>
      </w:r>
      <w:r>
        <w:t>属性により、再帰ロックやデッドロック検出に対応しているのが特徴。デフォルトではどちらも無効。また、</w:t>
      </w:r>
      <w:r>
        <w:rPr>
          <w:rFonts w:hint="eastAsia"/>
        </w:rPr>
        <w:t>Cygwin</w:t>
      </w:r>
      <w:r>
        <w:rPr>
          <w:rFonts w:hint="eastAsia"/>
        </w:rPr>
        <w:t>環境ではこれらの属性が使用できないなど、環境依存の機能。</w:t>
      </w:r>
    </w:p>
    <w:p w14:paraId="4F8DA105" w14:textId="419AA721" w:rsidR="001F4C59" w:rsidRPr="005A5C1F" w:rsidRDefault="001F4C59" w:rsidP="00DE3BF2">
      <w:pPr>
        <w:pStyle w:val="aa"/>
        <w:ind w:left="447" w:firstLine="283"/>
      </w:pPr>
      <w:r>
        <w:t>再帰ロックとは、同一スレッドが何度もロックを取得できること。取得した数と同じ数だけ解放する必要がある。</w:t>
      </w:r>
      <w:r w:rsidR="00897D74">
        <w:t>再帰ロック無効時は二度目のロックでデッドロックを起こす。</w:t>
      </w:r>
      <w:r w:rsidR="00DF5076">
        <w:rPr>
          <w:rFonts w:hint="eastAsia"/>
        </w:rPr>
        <w:t>（「デッドロック」については後述）</w:t>
      </w:r>
    </w:p>
    <w:p w14:paraId="15A0D678" w14:textId="3E9CE2E2" w:rsidR="005A5C1F" w:rsidRDefault="00DF7C5C" w:rsidP="005A5C1F">
      <w:pPr>
        <w:pStyle w:val="aa"/>
        <w:keepNext/>
        <w:widowControl/>
        <w:spacing w:beforeLines="50" w:before="180"/>
        <w:ind w:leftChars="203" w:left="447" w:hangingChars="10" w:hanging="21"/>
      </w:pPr>
      <w:r>
        <w:rPr>
          <w:rFonts w:hint="eastAsia"/>
        </w:rPr>
        <w:t>POSIX</w:t>
      </w:r>
      <w:r>
        <w:rPr>
          <w:rFonts w:hint="eastAsia"/>
        </w:rPr>
        <w:t>スレッド</w:t>
      </w:r>
      <w:r w:rsidR="005A5AF6">
        <w:rPr>
          <w:rFonts w:hint="eastAsia"/>
        </w:rPr>
        <w:t>ライブラリ</w:t>
      </w:r>
      <w:r w:rsidR="005A5C1F">
        <w:rPr>
          <w:rFonts w:hint="eastAsia"/>
        </w:rPr>
        <w:t>版</w:t>
      </w:r>
      <w:r w:rsidR="005A5C1F">
        <w:t>ミューテックス</w:t>
      </w:r>
      <w:r w:rsidR="005A5C1F">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6A09365" w14:textId="77777777" w:rsidTr="000A1665">
        <w:tc>
          <w:tcPr>
            <w:tcW w:w="8494" w:type="dxa"/>
          </w:tcPr>
          <w:p w14:paraId="1FD5DEA6" w14:textId="77777777" w:rsidR="001F4C59" w:rsidRDefault="001F4C59" w:rsidP="001F4C59">
            <w:pPr>
              <w:pStyle w:val="3-"/>
            </w:pPr>
            <w:r>
              <w:t>#include &lt;stdio.h&gt;</w:t>
            </w:r>
          </w:p>
          <w:p w14:paraId="6ACB4637" w14:textId="77777777" w:rsidR="001F4C59" w:rsidRDefault="001F4C59" w:rsidP="001F4C59">
            <w:pPr>
              <w:pStyle w:val="3-"/>
            </w:pPr>
            <w:r>
              <w:t>#include &lt;stdlib.h&gt;</w:t>
            </w:r>
          </w:p>
          <w:p w14:paraId="1351A9DD" w14:textId="77777777" w:rsidR="001F4C59" w:rsidRDefault="001F4C59" w:rsidP="001F4C59">
            <w:pPr>
              <w:pStyle w:val="3-"/>
            </w:pPr>
          </w:p>
          <w:p w14:paraId="3EEE3CC1" w14:textId="77777777" w:rsidR="001F4C59" w:rsidRPr="00325085" w:rsidRDefault="001F4C59" w:rsidP="001F4C59">
            <w:pPr>
              <w:pStyle w:val="3-"/>
              <w:rPr>
                <w:color w:val="FF0000"/>
              </w:rPr>
            </w:pPr>
            <w:r w:rsidRPr="00325085">
              <w:rPr>
                <w:color w:val="FF0000"/>
              </w:rPr>
              <w:t>#include &lt;pthread.h&gt;</w:t>
            </w:r>
          </w:p>
          <w:p w14:paraId="549D9E2A" w14:textId="77777777" w:rsidR="001F4C59" w:rsidRPr="00E2795F" w:rsidRDefault="001F4C59" w:rsidP="001F4C59">
            <w:pPr>
              <w:pStyle w:val="3-"/>
            </w:pPr>
            <w:r w:rsidRPr="00E2795F">
              <w:t>#include &lt;unistd.h&gt;</w:t>
            </w:r>
          </w:p>
          <w:p w14:paraId="3DC99A3C" w14:textId="77777777" w:rsidR="001F4C59" w:rsidRDefault="001F4C59" w:rsidP="001F4C59">
            <w:pPr>
              <w:pStyle w:val="3-"/>
            </w:pPr>
          </w:p>
          <w:p w14:paraId="7A2EB5A0" w14:textId="77777777" w:rsidR="001F4C59" w:rsidRPr="00146B14" w:rsidRDefault="001F4C59" w:rsidP="001F4C59">
            <w:pPr>
              <w:pStyle w:val="3-"/>
              <w:rPr>
                <w:color w:val="00B050"/>
              </w:rPr>
            </w:pPr>
            <w:r w:rsidRPr="00325085">
              <w:rPr>
                <w:rFonts w:hint="eastAsia"/>
              </w:rPr>
              <w:t xml:space="preserve">#include &lt;sys/time.h&gt; </w:t>
            </w:r>
            <w:r w:rsidRPr="00146B14">
              <w:rPr>
                <w:rFonts w:hint="eastAsia"/>
                <w:color w:val="00B050"/>
              </w:rPr>
              <w:t>//時間計測用</w:t>
            </w:r>
          </w:p>
          <w:p w14:paraId="6CFAC66A" w14:textId="77777777" w:rsidR="001F4C59" w:rsidRDefault="001F4C59" w:rsidP="001F4C59">
            <w:pPr>
              <w:pStyle w:val="3-"/>
            </w:pPr>
          </w:p>
          <w:p w14:paraId="6B9AC41F" w14:textId="77777777" w:rsidR="001F4C59" w:rsidRPr="00146B14" w:rsidRDefault="001F4C59" w:rsidP="001F4C59">
            <w:pPr>
              <w:pStyle w:val="3-"/>
              <w:rPr>
                <w:color w:val="00B050"/>
              </w:rPr>
            </w:pPr>
            <w:r w:rsidRPr="00146B14">
              <w:rPr>
                <w:rFonts w:hint="eastAsia"/>
                <w:color w:val="00B050"/>
              </w:rPr>
              <w:t>//CygwinのGCCではこの拡張定数が使えない</w:t>
            </w:r>
          </w:p>
          <w:p w14:paraId="2B62BD98" w14:textId="77777777" w:rsidR="001F4C59" w:rsidRPr="00146B14" w:rsidRDefault="001F4C59" w:rsidP="001F4C59">
            <w:pPr>
              <w:pStyle w:val="3-"/>
              <w:rPr>
                <w:color w:val="00B050"/>
              </w:rPr>
            </w:pPr>
            <w:r w:rsidRPr="00146B14">
              <w:rPr>
                <w:color w:val="00B050"/>
              </w:rPr>
              <w:t>//#define PTHREAD_MUTEX_FAST_NP       (0)</w:t>
            </w:r>
          </w:p>
          <w:p w14:paraId="06102C17" w14:textId="77777777" w:rsidR="001F4C59" w:rsidRPr="00146B14" w:rsidRDefault="001F4C59" w:rsidP="001F4C59">
            <w:pPr>
              <w:pStyle w:val="3-"/>
              <w:rPr>
                <w:color w:val="00B050"/>
              </w:rPr>
            </w:pPr>
            <w:r w:rsidRPr="00146B14">
              <w:rPr>
                <w:color w:val="00B050"/>
              </w:rPr>
              <w:t>//#define PTHREAD_MUTEX_RECURSIVE_NP  (1)</w:t>
            </w:r>
          </w:p>
          <w:p w14:paraId="357826DA" w14:textId="77777777" w:rsidR="001F4C59" w:rsidRPr="00146B14" w:rsidRDefault="001F4C59" w:rsidP="001F4C59">
            <w:pPr>
              <w:pStyle w:val="3-"/>
              <w:rPr>
                <w:color w:val="00B050"/>
              </w:rPr>
            </w:pPr>
            <w:r w:rsidRPr="00146B14">
              <w:rPr>
                <w:color w:val="00B050"/>
              </w:rPr>
              <w:t>//#define PTHREAD_MUTEX_ERRORCHECK_NP (2)</w:t>
            </w:r>
          </w:p>
          <w:p w14:paraId="5D775162" w14:textId="77777777" w:rsidR="001F4C59" w:rsidRDefault="001F4C59" w:rsidP="001F4C59">
            <w:pPr>
              <w:pStyle w:val="3-"/>
            </w:pPr>
          </w:p>
          <w:p w14:paraId="457A14C9" w14:textId="77777777" w:rsidR="001F4C59" w:rsidRPr="00146B14" w:rsidRDefault="001F4C59" w:rsidP="001F4C59">
            <w:pPr>
              <w:pStyle w:val="3-"/>
              <w:rPr>
                <w:color w:val="00B050"/>
              </w:rPr>
            </w:pPr>
            <w:r w:rsidRPr="00146B14">
              <w:rPr>
                <w:rFonts w:hint="eastAsia"/>
                <w:color w:val="00B050"/>
              </w:rPr>
              <w:t>//ミューテックス</w:t>
            </w:r>
          </w:p>
          <w:p w14:paraId="777C4A58" w14:textId="77777777" w:rsidR="001F4C59" w:rsidRDefault="001F4C59" w:rsidP="001F4C59">
            <w:pPr>
              <w:pStyle w:val="3-"/>
            </w:pPr>
            <w:r w:rsidRPr="00146B14">
              <w:rPr>
                <w:color w:val="FF0000"/>
              </w:rPr>
              <w:t>static pthread_mutex_t s_mutex = PTHREAD_MUTEX_INITIALIZER;</w:t>
            </w:r>
          </w:p>
          <w:p w14:paraId="763CFE50" w14:textId="77777777" w:rsidR="001F4C59" w:rsidRDefault="001F4C59" w:rsidP="001F4C59">
            <w:pPr>
              <w:pStyle w:val="3-"/>
            </w:pPr>
          </w:p>
          <w:p w14:paraId="1CF53614" w14:textId="77777777" w:rsidR="001F4C59" w:rsidRDefault="001F4C59" w:rsidP="001F4C59">
            <w:pPr>
              <w:pStyle w:val="3-"/>
            </w:pPr>
            <w:r w:rsidRPr="00146B14">
              <w:rPr>
                <w:rFonts w:hint="eastAsia"/>
                <w:color w:val="00B050"/>
              </w:rPr>
              <w:t>//共有データ</w:t>
            </w:r>
          </w:p>
          <w:p w14:paraId="06287037" w14:textId="77777777" w:rsidR="001F4C59" w:rsidRDefault="001F4C59" w:rsidP="001F4C59">
            <w:pPr>
              <w:pStyle w:val="3-"/>
            </w:pPr>
            <w:r>
              <w:t>static int s_commonData = 0;</w:t>
            </w:r>
          </w:p>
          <w:p w14:paraId="5865A461" w14:textId="77777777" w:rsidR="001F4C59" w:rsidRDefault="001F4C59" w:rsidP="001F4C59">
            <w:pPr>
              <w:pStyle w:val="3-"/>
            </w:pPr>
          </w:p>
          <w:p w14:paraId="4E5FF222" w14:textId="77777777" w:rsidR="001F4C59" w:rsidRPr="00146B14" w:rsidRDefault="001F4C59" w:rsidP="001F4C59">
            <w:pPr>
              <w:pStyle w:val="3-"/>
              <w:rPr>
                <w:color w:val="00B050"/>
              </w:rPr>
            </w:pPr>
            <w:r w:rsidRPr="00146B14">
              <w:rPr>
                <w:rFonts w:hint="eastAsia"/>
                <w:color w:val="00B050"/>
              </w:rPr>
              <w:t>//スレッド固有データ</w:t>
            </w:r>
          </w:p>
          <w:p w14:paraId="51D8D479" w14:textId="77777777" w:rsidR="001F4C59" w:rsidRDefault="001F4C59" w:rsidP="001F4C59">
            <w:pPr>
              <w:pStyle w:val="3-"/>
            </w:pPr>
            <w:r>
              <w:t>__thread int s_tlsData = 0;</w:t>
            </w:r>
          </w:p>
          <w:p w14:paraId="065C02CC" w14:textId="77777777" w:rsidR="001F4C59" w:rsidRDefault="001F4C59" w:rsidP="001F4C59">
            <w:pPr>
              <w:pStyle w:val="3-"/>
            </w:pPr>
          </w:p>
          <w:p w14:paraId="12E4019C" w14:textId="77777777" w:rsidR="001F4C59" w:rsidRPr="00146B14" w:rsidRDefault="001F4C59" w:rsidP="001F4C59">
            <w:pPr>
              <w:pStyle w:val="3-"/>
              <w:rPr>
                <w:color w:val="00B050"/>
              </w:rPr>
            </w:pPr>
            <w:r w:rsidRPr="00146B14">
              <w:rPr>
                <w:rFonts w:hint="eastAsia"/>
                <w:color w:val="00B050"/>
              </w:rPr>
              <w:t>//スレッド</w:t>
            </w:r>
          </w:p>
          <w:p w14:paraId="501E8BAC" w14:textId="77777777" w:rsidR="001F4C59" w:rsidRDefault="001F4C59" w:rsidP="001F4C59">
            <w:pPr>
              <w:pStyle w:val="3-"/>
            </w:pPr>
            <w:r>
              <w:t>void* threadFunc(void* param_p)</w:t>
            </w:r>
          </w:p>
          <w:p w14:paraId="3EE122B2" w14:textId="77777777" w:rsidR="001F4C59" w:rsidRDefault="001F4C59" w:rsidP="001F4C59">
            <w:pPr>
              <w:pStyle w:val="3-"/>
            </w:pPr>
            <w:r>
              <w:t>{</w:t>
            </w:r>
          </w:p>
          <w:p w14:paraId="5DFCDF01" w14:textId="77777777" w:rsidR="001F4C59" w:rsidRDefault="001F4C59" w:rsidP="001F4C59">
            <w:pPr>
              <w:pStyle w:val="3-"/>
            </w:pPr>
            <w:r>
              <w:rPr>
                <w:rFonts w:hint="eastAsia"/>
              </w:rPr>
              <w:tab/>
            </w:r>
            <w:r w:rsidRPr="00146B14">
              <w:rPr>
                <w:rFonts w:hint="eastAsia"/>
                <w:color w:val="00B050"/>
              </w:rPr>
              <w:t>//パラメータ受け取り</w:t>
            </w:r>
          </w:p>
          <w:p w14:paraId="4904091F" w14:textId="77777777" w:rsidR="001F4C59" w:rsidRDefault="001F4C59" w:rsidP="001F4C59">
            <w:pPr>
              <w:pStyle w:val="3-"/>
            </w:pPr>
            <w:r>
              <w:tab/>
              <w:t>const char* name = static_cast&lt;const char*&gt;(param_p);</w:t>
            </w:r>
          </w:p>
          <w:p w14:paraId="3ADEC959" w14:textId="77777777" w:rsidR="001F4C59" w:rsidRDefault="001F4C59" w:rsidP="001F4C59">
            <w:pPr>
              <w:pStyle w:val="3-"/>
            </w:pPr>
          </w:p>
          <w:p w14:paraId="0FDF2211" w14:textId="77777777" w:rsidR="001F4C59" w:rsidRDefault="001F4C59" w:rsidP="001F4C59">
            <w:pPr>
              <w:pStyle w:val="3-"/>
            </w:pPr>
            <w:r>
              <w:rPr>
                <w:rFonts w:hint="eastAsia"/>
              </w:rPr>
              <w:tab/>
            </w:r>
            <w:r w:rsidRPr="00146B14">
              <w:rPr>
                <w:rFonts w:hint="eastAsia"/>
                <w:color w:val="00B050"/>
              </w:rPr>
              <w:t>//開始</w:t>
            </w:r>
          </w:p>
          <w:p w14:paraId="7E2AABA1" w14:textId="77777777" w:rsidR="001F4C59" w:rsidRDefault="001F4C59" w:rsidP="001F4C59">
            <w:pPr>
              <w:pStyle w:val="3-"/>
            </w:pPr>
            <w:r>
              <w:tab/>
              <w:t>printf("- begin:%s -\n", name);</w:t>
            </w:r>
          </w:p>
          <w:p w14:paraId="46074E4D" w14:textId="77777777" w:rsidR="001F4C59" w:rsidRDefault="001F4C59" w:rsidP="001F4C59">
            <w:pPr>
              <w:pStyle w:val="3-"/>
            </w:pPr>
            <w:r>
              <w:tab/>
              <w:t>fflush(stdout);</w:t>
            </w:r>
          </w:p>
          <w:p w14:paraId="2153C1E8" w14:textId="77777777" w:rsidR="001F4C59" w:rsidRDefault="001F4C59" w:rsidP="001F4C59">
            <w:pPr>
              <w:pStyle w:val="3-"/>
            </w:pPr>
          </w:p>
          <w:p w14:paraId="2542A445" w14:textId="77777777" w:rsidR="001F4C59" w:rsidRDefault="001F4C59" w:rsidP="001F4C59">
            <w:pPr>
              <w:pStyle w:val="3-"/>
            </w:pPr>
            <w:r>
              <w:rPr>
                <w:rFonts w:hint="eastAsia"/>
              </w:rPr>
              <w:tab/>
            </w:r>
            <w:r w:rsidRPr="00146B14">
              <w:rPr>
                <w:rFonts w:hint="eastAsia"/>
                <w:color w:val="00B050"/>
              </w:rPr>
              <w:t>//処理</w:t>
            </w:r>
          </w:p>
          <w:p w14:paraId="08A4AD62" w14:textId="77777777" w:rsidR="001F4C59" w:rsidRDefault="001F4C59" w:rsidP="001F4C59">
            <w:pPr>
              <w:pStyle w:val="3-"/>
            </w:pPr>
            <w:r>
              <w:lastRenderedPageBreak/>
              <w:tab/>
              <w:t>for (int i = 0; i &lt; 3; ++i)</w:t>
            </w:r>
          </w:p>
          <w:p w14:paraId="309C3290" w14:textId="77777777" w:rsidR="001F4C59" w:rsidRDefault="001F4C59" w:rsidP="001F4C59">
            <w:pPr>
              <w:pStyle w:val="3-"/>
            </w:pPr>
            <w:r>
              <w:tab/>
              <w:t>{</w:t>
            </w:r>
          </w:p>
          <w:p w14:paraId="734C8D5C" w14:textId="77777777" w:rsidR="001F4C59" w:rsidRDefault="001F4C59" w:rsidP="001F4C59">
            <w:pPr>
              <w:pStyle w:val="3-"/>
            </w:pPr>
            <w:r>
              <w:rPr>
                <w:rFonts w:hint="eastAsia"/>
              </w:rPr>
              <w:tab/>
            </w:r>
            <w:r>
              <w:rPr>
                <w:rFonts w:hint="eastAsia"/>
              </w:rPr>
              <w:tab/>
            </w:r>
            <w:r w:rsidRPr="00146B14">
              <w:rPr>
                <w:rFonts w:hint="eastAsia"/>
                <w:color w:val="00B050"/>
              </w:rPr>
              <w:t>//ミューテックス取得</w:t>
            </w:r>
          </w:p>
          <w:p w14:paraId="5AD7F476" w14:textId="77777777" w:rsidR="001F4C59" w:rsidRPr="00146B14" w:rsidRDefault="001F4C59" w:rsidP="001F4C59">
            <w:pPr>
              <w:pStyle w:val="3-"/>
              <w:rPr>
                <w:color w:val="FF0000"/>
              </w:rPr>
            </w:pPr>
            <w:r>
              <w:tab/>
            </w:r>
            <w:r>
              <w:tab/>
            </w:r>
            <w:r w:rsidRPr="00146B14">
              <w:rPr>
                <w:color w:val="FF0000"/>
              </w:rPr>
              <w:t>pthread_mutex_lock(&amp;s_mutex);</w:t>
            </w:r>
          </w:p>
          <w:p w14:paraId="1B38C520" w14:textId="31C8108E" w:rsidR="00AE601A" w:rsidRDefault="001F4C59" w:rsidP="001F4C59">
            <w:pPr>
              <w:pStyle w:val="3-"/>
              <w:rPr>
                <w:color w:val="00B050"/>
              </w:rPr>
            </w:pPr>
            <w:r>
              <w:rPr>
                <w:rFonts w:hint="eastAsia"/>
              </w:rPr>
              <w:tab/>
            </w:r>
            <w:r w:rsidRPr="00146B14">
              <w:rPr>
                <w:rFonts w:hint="eastAsia"/>
                <w:color w:val="00B050"/>
              </w:rPr>
              <w:t>//</w:t>
            </w:r>
            <w:r w:rsidRPr="00146B14">
              <w:rPr>
                <w:rFonts w:hint="eastAsia"/>
                <w:color w:val="00B050"/>
              </w:rPr>
              <w:tab/>
              <w:t>pthread_mutex_trylock(&amp;s_mutex);//</w:t>
            </w:r>
            <w:r w:rsidR="00AE601A">
              <w:rPr>
                <w:rFonts w:hint="eastAsia"/>
                <w:color w:val="00B050"/>
              </w:rPr>
              <w:t>ロックを</w:t>
            </w:r>
            <w:r w:rsidRPr="00146B14">
              <w:rPr>
                <w:rFonts w:hint="eastAsia"/>
                <w:color w:val="00B050"/>
              </w:rPr>
              <w:t>取得できない時に他の処理を行いたい場合は</w:t>
            </w:r>
          </w:p>
          <w:p w14:paraId="29CA3E64" w14:textId="632FD45A" w:rsidR="001F4C59" w:rsidRPr="00146B14" w:rsidRDefault="00AE601A" w:rsidP="001F4C59">
            <w:pPr>
              <w:pStyle w:val="3-"/>
              <w:rPr>
                <w:color w:val="00B050"/>
              </w:rPr>
            </w:pPr>
            <w:r>
              <w:rPr>
                <w:color w:val="00B050"/>
              </w:rPr>
              <w:tab/>
            </w:r>
            <w:r>
              <w:rPr>
                <w:rFonts w:hint="eastAsia"/>
                <w:color w:val="00B050"/>
              </w:rPr>
              <w:t>//</w:t>
            </w:r>
            <w:r>
              <w:rPr>
                <w:color w:val="00B050"/>
              </w:rPr>
              <w:tab/>
            </w:r>
            <w:r>
              <w:rPr>
                <w:color w:val="00B050"/>
              </w:rPr>
              <w:tab/>
            </w:r>
            <w:r>
              <w:rPr>
                <w:color w:val="00B050"/>
              </w:rPr>
              <w:tab/>
            </w:r>
            <w:r>
              <w:rPr>
                <w:color w:val="00B050"/>
              </w:rPr>
              <w:tab/>
            </w:r>
            <w:r>
              <w:rPr>
                <w:color w:val="00B050"/>
              </w:rPr>
              <w:tab/>
            </w:r>
            <w:r>
              <w:rPr>
                <w:color w:val="00B050"/>
              </w:rPr>
              <w:tab/>
            </w:r>
            <w:r w:rsidR="001F4C59" w:rsidRPr="00146B14">
              <w:rPr>
                <w:rFonts w:hint="eastAsia"/>
                <w:color w:val="00B050"/>
              </w:rPr>
              <w:t xml:space="preserve"> </w:t>
            </w:r>
            <w:r>
              <w:rPr>
                <w:color w:val="00B050"/>
              </w:rPr>
              <w:t>//</w:t>
            </w:r>
            <w:r w:rsidR="001F4C59" w:rsidRPr="00146B14">
              <w:rPr>
                <w:rFonts w:hint="eastAsia"/>
                <w:color w:val="00B050"/>
              </w:rPr>
              <w:t>pthread_mutex_trylock() を使用する</w:t>
            </w:r>
          </w:p>
          <w:p w14:paraId="4EC84EE7" w14:textId="77777777" w:rsidR="001F4C59" w:rsidRDefault="001F4C59" w:rsidP="001F4C59">
            <w:pPr>
              <w:pStyle w:val="3-"/>
            </w:pPr>
            <w:r>
              <w:tab/>
            </w:r>
            <w:r>
              <w:tab/>
            </w:r>
          </w:p>
          <w:p w14:paraId="7587E62E" w14:textId="77777777" w:rsidR="001F4C59" w:rsidRDefault="001F4C59" w:rsidP="001F4C59">
            <w:pPr>
              <w:pStyle w:val="3-"/>
            </w:pPr>
            <w:r>
              <w:rPr>
                <w:rFonts w:hint="eastAsia"/>
              </w:rPr>
              <w:tab/>
            </w:r>
            <w:r>
              <w:rPr>
                <w:rFonts w:hint="eastAsia"/>
              </w:rPr>
              <w:tab/>
            </w:r>
            <w:r w:rsidRPr="00146B14">
              <w:rPr>
                <w:rFonts w:hint="eastAsia"/>
                <w:color w:val="00B050"/>
              </w:rPr>
              <w:t>//データ表示（前）</w:t>
            </w:r>
          </w:p>
          <w:p w14:paraId="799672FC" w14:textId="77777777" w:rsidR="001F4C59" w:rsidRDefault="001F4C59" w:rsidP="001F4C59">
            <w:pPr>
              <w:pStyle w:val="3-"/>
            </w:pPr>
            <w:r>
              <w:tab/>
            </w:r>
            <w:r>
              <w:tab/>
              <w:t>printf("%s: [BEFORE] commonData=%d, tlsData=%d\n", name, s_commonData, s_tlsData);</w:t>
            </w:r>
          </w:p>
          <w:p w14:paraId="1BC62C8E" w14:textId="77777777" w:rsidR="001F4C59" w:rsidRDefault="001F4C59" w:rsidP="001F4C59">
            <w:pPr>
              <w:pStyle w:val="3-"/>
            </w:pPr>
            <w:r>
              <w:tab/>
            </w:r>
            <w:r>
              <w:tab/>
              <w:t>fflush(stdout);</w:t>
            </w:r>
          </w:p>
          <w:p w14:paraId="1CA7F292" w14:textId="77777777" w:rsidR="001F4C59" w:rsidRDefault="001F4C59" w:rsidP="001F4C59">
            <w:pPr>
              <w:pStyle w:val="3-"/>
            </w:pPr>
          </w:p>
          <w:p w14:paraId="72117A3E"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//データ取得</w:t>
            </w:r>
          </w:p>
          <w:p w14:paraId="238B8700" w14:textId="77777777" w:rsidR="001F4C59" w:rsidRDefault="001F4C59" w:rsidP="001F4C59">
            <w:pPr>
              <w:pStyle w:val="3-"/>
            </w:pPr>
            <w:r>
              <w:tab/>
            </w:r>
            <w:r>
              <w:tab/>
              <w:t>int common_data = s_commonData;</w:t>
            </w:r>
          </w:p>
          <w:p w14:paraId="3AC6C2D2" w14:textId="77777777" w:rsidR="001F4C59" w:rsidRDefault="001F4C59" w:rsidP="001F4C59">
            <w:pPr>
              <w:pStyle w:val="3-"/>
            </w:pPr>
            <w:r>
              <w:tab/>
            </w:r>
            <w:r>
              <w:tab/>
              <w:t>int tls_data = s_tlsData;</w:t>
            </w:r>
          </w:p>
          <w:p w14:paraId="762CD87D" w14:textId="77777777" w:rsidR="001F4C59" w:rsidRDefault="001F4C59" w:rsidP="001F4C59">
            <w:pPr>
              <w:pStyle w:val="3-"/>
            </w:pPr>
          </w:p>
          <w:p w14:paraId="317A2A53" w14:textId="77777777" w:rsidR="001F4C59" w:rsidRDefault="001F4C59" w:rsidP="001F4C59">
            <w:pPr>
              <w:pStyle w:val="3-"/>
            </w:pPr>
            <w:r>
              <w:rPr>
                <w:rFonts w:hint="eastAsia"/>
              </w:rPr>
              <w:tab/>
            </w:r>
            <w:r>
              <w:rPr>
                <w:rFonts w:hint="eastAsia"/>
              </w:rPr>
              <w:tab/>
            </w:r>
            <w:r w:rsidRPr="00146B14">
              <w:rPr>
                <w:rFonts w:hint="eastAsia"/>
                <w:color w:val="00B050"/>
              </w:rPr>
              <w:t>//データ更新</w:t>
            </w:r>
          </w:p>
          <w:p w14:paraId="36B66FD2" w14:textId="77777777" w:rsidR="001F4C59" w:rsidRDefault="001F4C59" w:rsidP="001F4C59">
            <w:pPr>
              <w:pStyle w:val="3-"/>
            </w:pPr>
            <w:r>
              <w:tab/>
            </w:r>
            <w:r>
              <w:tab/>
              <w:t>++common_data;</w:t>
            </w:r>
          </w:p>
          <w:p w14:paraId="0FEC9193" w14:textId="77777777" w:rsidR="001F4C59" w:rsidRDefault="001F4C59" w:rsidP="001F4C59">
            <w:pPr>
              <w:pStyle w:val="3-"/>
            </w:pPr>
            <w:r>
              <w:tab/>
            </w:r>
            <w:r>
              <w:tab/>
              <w:t>++tls_data;</w:t>
            </w:r>
          </w:p>
          <w:p w14:paraId="0199766B" w14:textId="77777777" w:rsidR="001F4C59" w:rsidRDefault="001F4C59" w:rsidP="001F4C59">
            <w:pPr>
              <w:pStyle w:val="3-"/>
            </w:pPr>
          </w:p>
          <w:p w14:paraId="77609B51"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//若干ランダムでスリープ（0～4 msec）</w:t>
            </w:r>
          </w:p>
          <w:p w14:paraId="50337853" w14:textId="77777777" w:rsidR="001F4C59" w:rsidRDefault="001F4C59" w:rsidP="001F4C59">
            <w:pPr>
              <w:pStyle w:val="3-"/>
            </w:pPr>
            <w:r>
              <w:tab/>
            </w:r>
            <w:r>
              <w:tab/>
              <w:t>usleep((rand() % 5) * 1000);</w:t>
            </w:r>
          </w:p>
          <w:p w14:paraId="619BDDF2" w14:textId="77777777" w:rsidR="001F4C59" w:rsidRDefault="001F4C59" w:rsidP="001F4C59">
            <w:pPr>
              <w:pStyle w:val="3-"/>
            </w:pPr>
            <w:r>
              <w:tab/>
            </w:r>
            <w:r>
              <w:tab/>
            </w:r>
          </w:p>
          <w:p w14:paraId="339E65EE" w14:textId="77777777" w:rsidR="001F4C59" w:rsidRDefault="001F4C59" w:rsidP="001F4C59">
            <w:pPr>
              <w:pStyle w:val="3-"/>
            </w:pPr>
            <w:r>
              <w:rPr>
                <w:rFonts w:hint="eastAsia"/>
              </w:rPr>
              <w:tab/>
            </w:r>
            <w:r>
              <w:rPr>
                <w:rFonts w:hint="eastAsia"/>
              </w:rPr>
              <w:tab/>
            </w:r>
            <w:r w:rsidRPr="00146B14">
              <w:rPr>
                <w:rFonts w:hint="eastAsia"/>
                <w:color w:val="00B050"/>
              </w:rPr>
              <w:t>//データ書き戻し</w:t>
            </w:r>
          </w:p>
          <w:p w14:paraId="5EB92D35" w14:textId="77777777" w:rsidR="001F4C59" w:rsidRDefault="001F4C59" w:rsidP="001F4C59">
            <w:pPr>
              <w:pStyle w:val="3-"/>
            </w:pPr>
            <w:r>
              <w:tab/>
            </w:r>
            <w:r>
              <w:tab/>
              <w:t>s_commonData = common_data;</w:t>
            </w:r>
          </w:p>
          <w:p w14:paraId="01082A9E" w14:textId="77777777" w:rsidR="001F4C59" w:rsidRDefault="001F4C59" w:rsidP="001F4C59">
            <w:pPr>
              <w:pStyle w:val="3-"/>
            </w:pPr>
            <w:r>
              <w:tab/>
            </w:r>
            <w:r>
              <w:tab/>
              <w:t>s_tlsData = tls_data;</w:t>
            </w:r>
          </w:p>
          <w:p w14:paraId="31579324" w14:textId="77777777" w:rsidR="001F4C59" w:rsidRDefault="001F4C59" w:rsidP="001F4C59">
            <w:pPr>
              <w:pStyle w:val="3-"/>
            </w:pPr>
          </w:p>
          <w:p w14:paraId="07B49836" w14:textId="77777777" w:rsidR="001F4C59" w:rsidRDefault="001F4C59" w:rsidP="001F4C59">
            <w:pPr>
              <w:pStyle w:val="3-"/>
            </w:pPr>
            <w:r>
              <w:rPr>
                <w:rFonts w:hint="eastAsia"/>
              </w:rPr>
              <w:tab/>
            </w:r>
            <w:r>
              <w:rPr>
                <w:rFonts w:hint="eastAsia"/>
              </w:rPr>
              <w:tab/>
            </w:r>
            <w:r w:rsidRPr="00146B14">
              <w:rPr>
                <w:rFonts w:hint="eastAsia"/>
                <w:color w:val="00B050"/>
              </w:rPr>
              <w:t>//データ表示（後）</w:t>
            </w:r>
          </w:p>
          <w:p w14:paraId="363FFD36" w14:textId="77777777" w:rsidR="001F4C59" w:rsidRDefault="001F4C59" w:rsidP="001F4C59">
            <w:pPr>
              <w:pStyle w:val="3-"/>
            </w:pPr>
            <w:r>
              <w:tab/>
            </w:r>
            <w:r>
              <w:tab/>
              <w:t>printf("%s: [AFTER]  commonData=%d, tlsData=%d\n", name, s_commonData, s_tlsData);</w:t>
            </w:r>
          </w:p>
          <w:p w14:paraId="4FE1DB8B" w14:textId="77777777" w:rsidR="001F4C59" w:rsidRDefault="001F4C59" w:rsidP="001F4C59">
            <w:pPr>
              <w:pStyle w:val="3-"/>
            </w:pPr>
            <w:r>
              <w:tab/>
            </w:r>
            <w:r>
              <w:tab/>
              <w:t>fflush(stdout);</w:t>
            </w:r>
          </w:p>
          <w:p w14:paraId="26B03A44" w14:textId="77777777" w:rsidR="001F4C59" w:rsidRDefault="001F4C59" w:rsidP="001F4C59">
            <w:pPr>
              <w:pStyle w:val="3-"/>
            </w:pPr>
          </w:p>
          <w:p w14:paraId="51B80337" w14:textId="77777777" w:rsidR="001F4C59" w:rsidRDefault="001F4C59" w:rsidP="001F4C59">
            <w:pPr>
              <w:pStyle w:val="3-"/>
            </w:pPr>
            <w:r>
              <w:rPr>
                <w:rFonts w:hint="eastAsia"/>
              </w:rPr>
              <w:tab/>
            </w:r>
            <w:r>
              <w:rPr>
                <w:rFonts w:hint="eastAsia"/>
              </w:rPr>
              <w:tab/>
            </w:r>
            <w:r w:rsidRPr="00146B14">
              <w:rPr>
                <w:rFonts w:hint="eastAsia"/>
                <w:color w:val="00B050"/>
              </w:rPr>
              <w:t>//ミューテックス解放</w:t>
            </w:r>
          </w:p>
          <w:p w14:paraId="1B603DE2" w14:textId="77777777" w:rsidR="001F4C59" w:rsidRDefault="001F4C59" w:rsidP="001F4C59">
            <w:pPr>
              <w:pStyle w:val="3-"/>
            </w:pPr>
            <w:r>
              <w:tab/>
            </w:r>
            <w:r>
              <w:tab/>
            </w:r>
            <w:r w:rsidRPr="00146B14">
              <w:rPr>
                <w:color w:val="FF0000"/>
              </w:rPr>
              <w:t>pthread_mutex_unlock(&amp;s_mutex);</w:t>
            </w:r>
          </w:p>
          <w:p w14:paraId="5632C5F7" w14:textId="77777777" w:rsidR="001F4C59" w:rsidRDefault="001F4C59" w:rsidP="001F4C59">
            <w:pPr>
              <w:pStyle w:val="3-"/>
            </w:pPr>
            <w:r>
              <w:tab/>
            </w:r>
            <w:r>
              <w:tab/>
            </w:r>
          </w:p>
          <w:p w14:paraId="74E17DC7"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//スレッド切り替えのためのスリープ</w:t>
            </w:r>
          </w:p>
          <w:p w14:paraId="09A32E76" w14:textId="77777777" w:rsidR="001F4C59" w:rsidRDefault="001F4C59" w:rsidP="001F4C59">
            <w:pPr>
              <w:pStyle w:val="3-"/>
            </w:pPr>
            <w:r>
              <w:tab/>
            </w:r>
            <w:r>
              <w:tab/>
              <w:t>usleep(0);</w:t>
            </w:r>
          </w:p>
          <w:p w14:paraId="543A1F63" w14:textId="77777777" w:rsidR="001F4C59" w:rsidRPr="00146B14" w:rsidRDefault="001F4C59" w:rsidP="001F4C59">
            <w:pPr>
              <w:pStyle w:val="3-"/>
              <w:rPr>
                <w:color w:val="00B050"/>
              </w:rPr>
            </w:pPr>
            <w:r w:rsidRPr="00146B14">
              <w:rPr>
                <w:rFonts w:hint="eastAsia"/>
                <w:color w:val="00B050"/>
              </w:rPr>
              <w:tab/>
              <w:t>//</w:t>
            </w:r>
            <w:r w:rsidRPr="00146B14">
              <w:rPr>
                <w:rFonts w:hint="eastAsia"/>
                <w:color w:val="00B050"/>
              </w:rPr>
              <w:tab/>
              <w:t>//スレッド切り替え</w:t>
            </w:r>
          </w:p>
          <w:p w14:paraId="54D2ED7C" w14:textId="77777777" w:rsidR="001F4C59" w:rsidRPr="00146B14" w:rsidRDefault="001F4C59" w:rsidP="001F4C59">
            <w:pPr>
              <w:pStyle w:val="3-"/>
              <w:rPr>
                <w:color w:val="00B050"/>
              </w:rPr>
            </w:pPr>
            <w:r w:rsidRPr="00146B14">
              <w:rPr>
                <w:rFonts w:hint="eastAsia"/>
                <w:color w:val="00B050"/>
              </w:rPr>
              <w:tab/>
              <w:t>//</w:t>
            </w:r>
            <w:r w:rsidRPr="00146B14">
              <w:rPr>
                <w:rFonts w:hint="eastAsia"/>
                <w:color w:val="00B050"/>
              </w:rPr>
              <w:tab/>
              <w:t>sched_yield();//同じ優先度の他のスレッドに切り替え</w:t>
            </w:r>
          </w:p>
          <w:p w14:paraId="3AED83B1" w14:textId="77777777" w:rsidR="001F4C59" w:rsidRDefault="001F4C59" w:rsidP="001F4C59">
            <w:pPr>
              <w:pStyle w:val="3-"/>
            </w:pPr>
            <w:r>
              <w:tab/>
              <w:t>}</w:t>
            </w:r>
          </w:p>
          <w:p w14:paraId="44E1E861" w14:textId="77777777" w:rsidR="001F4C59" w:rsidRDefault="001F4C59" w:rsidP="001F4C59">
            <w:pPr>
              <w:pStyle w:val="3-"/>
            </w:pPr>
          </w:p>
          <w:p w14:paraId="299CAB3B" w14:textId="77777777" w:rsidR="001F4C59" w:rsidRDefault="001F4C59" w:rsidP="001F4C59">
            <w:pPr>
              <w:pStyle w:val="3-"/>
            </w:pPr>
            <w:r>
              <w:rPr>
                <w:rFonts w:hint="eastAsia"/>
              </w:rPr>
              <w:tab/>
            </w:r>
            <w:r w:rsidRPr="00146B14">
              <w:rPr>
                <w:rFonts w:hint="eastAsia"/>
                <w:color w:val="00B050"/>
              </w:rPr>
              <w:t>//終了</w:t>
            </w:r>
          </w:p>
          <w:p w14:paraId="7A61AFAD" w14:textId="77777777" w:rsidR="001F4C59" w:rsidRDefault="001F4C59" w:rsidP="001F4C59">
            <w:pPr>
              <w:pStyle w:val="3-"/>
            </w:pPr>
            <w:r>
              <w:tab/>
              <w:t>printf("- end:%s -\n", name);</w:t>
            </w:r>
          </w:p>
          <w:p w14:paraId="109D775D" w14:textId="77777777" w:rsidR="001F4C59" w:rsidRDefault="001F4C59" w:rsidP="001F4C59">
            <w:pPr>
              <w:pStyle w:val="3-"/>
            </w:pPr>
            <w:r>
              <w:tab/>
              <w:t>fflush(stdout);</w:t>
            </w:r>
          </w:p>
          <w:p w14:paraId="03F8D37A" w14:textId="77777777" w:rsidR="001F4C59" w:rsidRDefault="001F4C59" w:rsidP="001F4C59">
            <w:pPr>
              <w:pStyle w:val="3-"/>
            </w:pPr>
            <w:r>
              <w:tab/>
              <w:t>return 0;</w:t>
            </w:r>
          </w:p>
          <w:p w14:paraId="7BD594A2" w14:textId="77777777" w:rsidR="001F4C59" w:rsidRDefault="001F4C59" w:rsidP="001F4C59">
            <w:pPr>
              <w:pStyle w:val="3-"/>
            </w:pPr>
            <w:r>
              <w:t>}</w:t>
            </w:r>
          </w:p>
          <w:p w14:paraId="4BB3F639" w14:textId="77777777" w:rsidR="001F4C59" w:rsidRDefault="001F4C59" w:rsidP="001F4C59">
            <w:pPr>
              <w:pStyle w:val="3-"/>
            </w:pPr>
          </w:p>
          <w:p w14:paraId="51F9CDC9" w14:textId="77777777" w:rsidR="001F4C59" w:rsidRPr="00146B14" w:rsidRDefault="001F4C59" w:rsidP="001F4C59">
            <w:pPr>
              <w:pStyle w:val="3-"/>
              <w:rPr>
                <w:color w:val="00B050"/>
              </w:rPr>
            </w:pPr>
            <w:r w:rsidRPr="00146B14">
              <w:rPr>
                <w:rFonts w:hint="eastAsia"/>
                <w:color w:val="00B050"/>
              </w:rPr>
              <w:t>//テスト</w:t>
            </w:r>
          </w:p>
          <w:p w14:paraId="77587321" w14:textId="77777777" w:rsidR="001F4C59" w:rsidRDefault="001F4C59" w:rsidP="001F4C59">
            <w:pPr>
              <w:pStyle w:val="3-"/>
            </w:pPr>
            <w:r>
              <w:t>int main(const int argc, const char* argv[])</w:t>
            </w:r>
          </w:p>
          <w:p w14:paraId="1745B466" w14:textId="77777777" w:rsidR="001F4C59" w:rsidRDefault="001F4C59" w:rsidP="001F4C59">
            <w:pPr>
              <w:pStyle w:val="3-"/>
            </w:pPr>
            <w:r>
              <w:t>{</w:t>
            </w:r>
          </w:p>
          <w:p w14:paraId="682666D3" w14:textId="77777777" w:rsidR="001F4C59" w:rsidRPr="00146B14" w:rsidRDefault="001F4C59" w:rsidP="001F4C59">
            <w:pPr>
              <w:pStyle w:val="3-"/>
              <w:rPr>
                <w:color w:val="00B050"/>
              </w:rPr>
            </w:pPr>
            <w:r w:rsidRPr="00146B14">
              <w:rPr>
                <w:rFonts w:hint="eastAsia"/>
                <w:color w:val="00B050"/>
              </w:rPr>
              <w:tab/>
              <w:t>//ミューテックス生成</w:t>
            </w:r>
          </w:p>
          <w:p w14:paraId="24438837" w14:textId="77777777" w:rsidR="001F4C59" w:rsidRPr="00146B14" w:rsidRDefault="001F4C59" w:rsidP="001F4C59">
            <w:pPr>
              <w:pStyle w:val="3-"/>
              <w:rPr>
                <w:color w:val="00B050"/>
              </w:rPr>
            </w:pPr>
            <w:r w:rsidRPr="00146B14">
              <w:rPr>
                <w:rFonts w:hint="eastAsia"/>
                <w:color w:val="00B050"/>
              </w:rPr>
              <w:tab/>
              <w:t>//※PTHREAD_MUTEX_INITIALIZER で初期化している場合は不要</w:t>
            </w:r>
          </w:p>
          <w:p w14:paraId="4DCD7E78" w14:textId="77777777" w:rsidR="001F4C59" w:rsidRDefault="001F4C59" w:rsidP="001F4C59">
            <w:pPr>
              <w:pStyle w:val="3-"/>
            </w:pPr>
            <w:r>
              <w:tab/>
              <w:t>{</w:t>
            </w:r>
          </w:p>
          <w:p w14:paraId="5F79AF4A"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pthread_mutexattr_t attr;</w:t>
            </w:r>
          </w:p>
          <w:p w14:paraId="5A4680B9"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pthread_mutexattr_init(&amp;attr);</w:t>
            </w:r>
          </w:p>
          <w:p w14:paraId="4E8093F1" w14:textId="77777777" w:rsidR="00AD5E86" w:rsidRPr="00325085" w:rsidRDefault="00AD5E86" w:rsidP="00AD5E86">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pthread_mutexattr_setpshared(&amp;attr, PTHREAD_PROCESS_PRIVATE);</w:t>
            </w:r>
            <w:r w:rsidRPr="00325085">
              <w:rPr>
                <w:rFonts w:hint="eastAsia"/>
                <w:color w:val="00B050"/>
              </w:rPr>
              <w:t>//単独プロセス専用　※デフォルト</w:t>
            </w:r>
          </w:p>
          <w:p w14:paraId="5DC5270D" w14:textId="77777777" w:rsidR="001F4C59"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pthread_mutexattr_setpshared(&amp;attr, PTHREAD_PROCESS_SHARED);</w:t>
            </w:r>
            <w:r w:rsidRPr="00325085">
              <w:rPr>
                <w:rFonts w:hint="eastAsia"/>
                <w:color w:val="00B050"/>
              </w:rPr>
              <w:t>//プロセス間で共有</w:t>
            </w:r>
          </w:p>
          <w:p w14:paraId="6A04CE1A" w14:textId="77777777" w:rsidR="001F4C59"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PTHREAD_MUTEX_FAST_NP);</w:t>
            </w:r>
            <w:r w:rsidRPr="00325085">
              <w:rPr>
                <w:rFonts w:hint="eastAsia"/>
                <w:color w:val="00B050"/>
              </w:rPr>
              <w:t>//高速（Fast）ミューテックス属性　※デフォルト</w:t>
            </w:r>
          </w:p>
          <w:p w14:paraId="3A869C60" w14:textId="77777777" w:rsidR="00325085"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PTHREAD_MUTEX_RECURSIVE_NP);</w:t>
            </w:r>
            <w:r w:rsidRPr="00325085">
              <w:rPr>
                <w:rFonts w:hint="eastAsia"/>
                <w:color w:val="00B050"/>
              </w:rPr>
              <w:t>//再帰的な (recursive) ミューテックス属性</w:t>
            </w:r>
          </w:p>
          <w:p w14:paraId="5563A0F9" w14:textId="3A5116E1" w:rsidR="001F4C59" w:rsidRPr="00325085" w:rsidRDefault="00325085" w:rsidP="00AE601A">
            <w:pPr>
              <w:pStyle w:val="3-"/>
              <w:tabs>
                <w:tab w:val="clear" w:pos="5059"/>
                <w:tab w:val="left" w:pos="5125"/>
              </w:tabs>
              <w:rPr>
                <w:color w:val="00B050"/>
              </w:rPr>
            </w:pPr>
            <w:r w:rsidRPr="00325085">
              <w:rPr>
                <w:color w:val="00B050"/>
              </w:rPr>
              <w:tab/>
            </w:r>
            <w:r w:rsidRPr="00325085">
              <w:rPr>
                <w:rFonts w:hint="eastAsia"/>
                <w:color w:val="00B050"/>
              </w:rPr>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※多重ロックに対して多重開放が必要</w:t>
            </w:r>
          </w:p>
          <w:p w14:paraId="5BD2FAC1" w14:textId="77777777" w:rsidR="00325085"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PTHREAD_MUTEX_ERRORCHECK_NP);</w:t>
            </w:r>
            <w:r w:rsidRPr="00325085">
              <w:rPr>
                <w:rFonts w:hint="eastAsia"/>
                <w:color w:val="00B050"/>
              </w:rPr>
              <w:t>//エラー検査を行う (error checking)</w:t>
            </w:r>
          </w:p>
          <w:p w14:paraId="43140E64" w14:textId="0DD7F01D" w:rsidR="00325085" w:rsidRPr="00325085" w:rsidRDefault="00325085" w:rsidP="00AE601A">
            <w:pPr>
              <w:pStyle w:val="3-"/>
              <w:tabs>
                <w:tab w:val="clear" w:pos="5059"/>
                <w:tab w:val="left" w:pos="5200"/>
              </w:tabs>
              <w:rPr>
                <w:color w:val="00B050"/>
              </w:rPr>
            </w:pPr>
            <w:r w:rsidRPr="00325085">
              <w:rPr>
                <w:color w:val="00B050"/>
              </w:rPr>
              <w:tab/>
              <w:t>//</w:t>
            </w:r>
            <w:r w:rsidRPr="00325085">
              <w:rPr>
                <w:color w:val="00B050"/>
              </w:rPr>
              <w:tab/>
            </w:r>
            <w:r w:rsidRPr="00325085">
              <w:rPr>
                <w:color w:val="00B050"/>
              </w:rPr>
              <w:tab/>
            </w:r>
            <w:r w:rsidRPr="00325085">
              <w:rPr>
                <w:color w:val="00B050"/>
              </w:rPr>
              <w:tab/>
            </w:r>
            <w:r w:rsidR="001F4C59" w:rsidRPr="00325085">
              <w:rPr>
                <w:rFonts w:hint="eastAsia"/>
                <w:color w:val="00B050"/>
              </w:rPr>
              <w:t xml:space="preserve"> </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ミューテックス属性</w:t>
            </w:r>
          </w:p>
          <w:p w14:paraId="3AB6D777" w14:textId="30234800" w:rsidR="00325085" w:rsidRPr="00325085" w:rsidRDefault="00325085" w:rsidP="00AE601A">
            <w:pPr>
              <w:pStyle w:val="3-"/>
              <w:tabs>
                <w:tab w:val="clear" w:pos="5059"/>
                <w:tab w:val="left" w:pos="5200"/>
              </w:tabs>
              <w:rPr>
                <w:color w:val="00B050"/>
              </w:rPr>
            </w:pPr>
            <w:r w:rsidRPr="00325085">
              <w:rPr>
                <w:color w:val="00B050"/>
              </w:rPr>
              <w:tab/>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※デッドロック検出（pthread_mutex_lock()</w:t>
            </w:r>
          </w:p>
          <w:p w14:paraId="6A234F04" w14:textId="660C10BC" w:rsidR="001F4C59" w:rsidRPr="00325085" w:rsidRDefault="00325085" w:rsidP="00AE601A">
            <w:pPr>
              <w:pStyle w:val="3-"/>
              <w:tabs>
                <w:tab w:val="clear" w:pos="5059"/>
                <w:tab w:val="clear" w:pos="5486"/>
                <w:tab w:val="left" w:pos="5200"/>
                <w:tab w:val="left" w:pos="5630"/>
              </w:tabs>
              <w:rPr>
                <w:color w:val="00B050"/>
              </w:rPr>
            </w:pPr>
            <w:r w:rsidRPr="00325085">
              <w:rPr>
                <w:color w:val="00B050"/>
              </w:rPr>
              <w:tab/>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 xml:space="preserve">//　</w:t>
            </w:r>
            <w:r w:rsidR="001F4C59" w:rsidRPr="00325085">
              <w:rPr>
                <w:rFonts w:hint="eastAsia"/>
                <w:color w:val="00B050"/>
              </w:rPr>
              <w:t>がエラーコード EDEADLK を返す）</w:t>
            </w:r>
          </w:p>
          <w:p w14:paraId="679B2F22"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pthread_mutex_init(&amp;s_mutex, &amp;attr);</w:t>
            </w:r>
          </w:p>
          <w:p w14:paraId="476C0DA8" w14:textId="77777777" w:rsidR="001F4C59" w:rsidRDefault="001F4C59" w:rsidP="001F4C59">
            <w:pPr>
              <w:pStyle w:val="3-"/>
            </w:pPr>
            <w:r>
              <w:tab/>
              <w:t>}</w:t>
            </w:r>
          </w:p>
          <w:p w14:paraId="1754CBDD" w14:textId="77777777" w:rsidR="001F4C59" w:rsidRDefault="001F4C59" w:rsidP="001F4C59">
            <w:pPr>
              <w:pStyle w:val="3-"/>
            </w:pPr>
            <w:r>
              <w:tab/>
            </w:r>
          </w:p>
          <w:p w14:paraId="2B1D8AFE" w14:textId="77777777" w:rsidR="001F4C59" w:rsidRDefault="001F4C59" w:rsidP="001F4C59">
            <w:pPr>
              <w:pStyle w:val="3-"/>
            </w:pPr>
            <w:r>
              <w:rPr>
                <w:rFonts w:hint="eastAsia"/>
              </w:rPr>
              <w:lastRenderedPageBreak/>
              <w:tab/>
            </w:r>
            <w:r w:rsidRPr="00325085">
              <w:rPr>
                <w:rFonts w:hint="eastAsia"/>
                <w:color w:val="00B050"/>
              </w:rPr>
              <w:t>//スレッド作成</w:t>
            </w:r>
          </w:p>
          <w:p w14:paraId="276A0479" w14:textId="77777777" w:rsidR="001F4C59" w:rsidRDefault="001F4C59" w:rsidP="001F4C59">
            <w:pPr>
              <w:pStyle w:val="3-"/>
            </w:pPr>
            <w:r>
              <w:tab/>
              <w:t>static const int THREAD_NUM = 3;</w:t>
            </w:r>
          </w:p>
          <w:p w14:paraId="293A5366" w14:textId="77777777" w:rsidR="001F4C59" w:rsidRDefault="001F4C59" w:rsidP="001F4C59">
            <w:pPr>
              <w:pStyle w:val="3-"/>
            </w:pPr>
            <w:r>
              <w:tab/>
              <w:t>pthread_t pth[THREAD_NUM];</w:t>
            </w:r>
          </w:p>
          <w:p w14:paraId="3D9E47CC" w14:textId="77777777" w:rsidR="001F4C59" w:rsidRDefault="001F4C59" w:rsidP="001F4C59">
            <w:pPr>
              <w:pStyle w:val="3-"/>
            </w:pPr>
            <w:r>
              <w:tab/>
              <w:t>{</w:t>
            </w:r>
          </w:p>
          <w:p w14:paraId="7C352B7B" w14:textId="77777777" w:rsidR="001F4C59" w:rsidRDefault="001F4C59" w:rsidP="001F4C59">
            <w:pPr>
              <w:pStyle w:val="3-"/>
            </w:pPr>
            <w:r>
              <w:tab/>
            </w:r>
            <w:r>
              <w:tab/>
              <w:t>pthread_attr_t attr;</w:t>
            </w:r>
          </w:p>
          <w:p w14:paraId="1ED20DBD" w14:textId="77777777" w:rsidR="001F4C59" w:rsidRDefault="001F4C59" w:rsidP="001F4C59">
            <w:pPr>
              <w:pStyle w:val="3-"/>
            </w:pPr>
            <w:r>
              <w:tab/>
            </w:r>
            <w:r>
              <w:tab/>
              <w:t>pthread_attr_init(&amp;attr);</w:t>
            </w:r>
          </w:p>
          <w:p w14:paraId="7B65CF78" w14:textId="77777777" w:rsidR="001F4C59" w:rsidRDefault="001F4C59" w:rsidP="001F4C59">
            <w:pPr>
              <w:pStyle w:val="3-"/>
            </w:pPr>
            <w:r>
              <w:rPr>
                <w:rFonts w:hint="eastAsia"/>
              </w:rPr>
              <w:tab/>
            </w:r>
            <w:r>
              <w:rPr>
                <w:rFonts w:hint="eastAsia"/>
              </w:rPr>
              <w:tab/>
              <w:t>pthread_attr_setstacksize(&amp;attr, 1024);</w:t>
            </w:r>
            <w:r w:rsidRPr="00325085">
              <w:rPr>
                <w:rFonts w:hint="eastAsia"/>
                <w:color w:val="00B050"/>
              </w:rPr>
              <w:t>//スタックサイズ指定</w:t>
            </w:r>
          </w:p>
          <w:p w14:paraId="0BD51732" w14:textId="77777777" w:rsidR="001F4C59" w:rsidRDefault="001F4C59" w:rsidP="001F4C59">
            <w:pPr>
              <w:pStyle w:val="3-"/>
            </w:pPr>
            <w:r>
              <w:rPr>
                <w:rFonts w:hint="eastAsia"/>
              </w:rPr>
              <w:tab/>
            </w:r>
            <w:r>
              <w:rPr>
                <w:rFonts w:hint="eastAsia"/>
              </w:rPr>
              <w:tab/>
              <w:t>pthread_create(&amp;pth[0], &amp;attr, threadFunc, (void*)"太郎");</w:t>
            </w:r>
          </w:p>
          <w:p w14:paraId="08E7A286" w14:textId="77777777" w:rsidR="001F4C59" w:rsidRDefault="001F4C59" w:rsidP="001F4C59">
            <w:pPr>
              <w:pStyle w:val="3-"/>
            </w:pPr>
            <w:r>
              <w:rPr>
                <w:rFonts w:hint="eastAsia"/>
              </w:rPr>
              <w:tab/>
            </w:r>
            <w:r>
              <w:rPr>
                <w:rFonts w:hint="eastAsia"/>
              </w:rPr>
              <w:tab/>
              <w:t>pthread_create(&amp;pth[1], &amp;attr, threadFunc, (void*)"次郎");</w:t>
            </w:r>
          </w:p>
          <w:p w14:paraId="39529B7D" w14:textId="77777777" w:rsidR="001F4C59" w:rsidRDefault="001F4C59" w:rsidP="001F4C59">
            <w:pPr>
              <w:pStyle w:val="3-"/>
            </w:pPr>
            <w:r>
              <w:rPr>
                <w:rFonts w:hint="eastAsia"/>
              </w:rPr>
              <w:tab/>
            </w:r>
            <w:r>
              <w:rPr>
                <w:rFonts w:hint="eastAsia"/>
              </w:rPr>
              <w:tab/>
              <w:t>pthread_create(&amp;pth[2], &amp;attr, threadFunc, (void*)"三郎");</w:t>
            </w:r>
          </w:p>
          <w:p w14:paraId="3123D5B7" w14:textId="77777777" w:rsidR="001F4C59" w:rsidRDefault="001F4C59" w:rsidP="001F4C59">
            <w:pPr>
              <w:pStyle w:val="3-"/>
            </w:pPr>
            <w:r>
              <w:tab/>
              <w:t>}</w:t>
            </w:r>
          </w:p>
          <w:p w14:paraId="46CA9603" w14:textId="77777777" w:rsidR="001F4C59" w:rsidRDefault="001F4C59" w:rsidP="001F4C59">
            <w:pPr>
              <w:pStyle w:val="3-"/>
            </w:pPr>
            <w:r>
              <w:tab/>
            </w:r>
          </w:p>
          <w:p w14:paraId="64E9C455" w14:textId="77777777" w:rsidR="001F4C59" w:rsidRPr="00325085" w:rsidRDefault="001F4C59" w:rsidP="001F4C59">
            <w:pPr>
              <w:pStyle w:val="3-"/>
              <w:rPr>
                <w:color w:val="00B050"/>
              </w:rPr>
            </w:pPr>
            <w:r>
              <w:rPr>
                <w:rFonts w:hint="eastAsia"/>
              </w:rPr>
              <w:tab/>
            </w:r>
            <w:r w:rsidRPr="00325085">
              <w:rPr>
                <w:rFonts w:hint="eastAsia"/>
                <w:color w:val="00B050"/>
              </w:rPr>
              <w:t>//スレッド終了待ち</w:t>
            </w:r>
          </w:p>
          <w:p w14:paraId="771DE983" w14:textId="77777777" w:rsidR="001F4C59" w:rsidRDefault="001F4C59" w:rsidP="001F4C59">
            <w:pPr>
              <w:pStyle w:val="3-"/>
            </w:pPr>
            <w:r>
              <w:tab/>
              <w:t>for(int i = 0; i &lt; THREAD_NUM; ++i)</w:t>
            </w:r>
          </w:p>
          <w:p w14:paraId="5194315D" w14:textId="77777777" w:rsidR="001F4C59" w:rsidRDefault="001F4C59" w:rsidP="001F4C59">
            <w:pPr>
              <w:pStyle w:val="3-"/>
            </w:pPr>
            <w:r>
              <w:tab/>
              <w:t>{</w:t>
            </w:r>
          </w:p>
          <w:p w14:paraId="3D36907B" w14:textId="77777777" w:rsidR="001F4C59" w:rsidRDefault="001F4C59" w:rsidP="001F4C59">
            <w:pPr>
              <w:pStyle w:val="3-"/>
            </w:pPr>
            <w:r>
              <w:tab/>
            </w:r>
            <w:r>
              <w:tab/>
              <w:t>pthread_join(pth[i], NULL);</w:t>
            </w:r>
          </w:p>
          <w:p w14:paraId="71519466" w14:textId="77777777" w:rsidR="001F4C59" w:rsidRDefault="001F4C59" w:rsidP="001F4C59">
            <w:pPr>
              <w:pStyle w:val="3-"/>
            </w:pPr>
            <w:r>
              <w:tab/>
              <w:t>}</w:t>
            </w:r>
          </w:p>
          <w:p w14:paraId="61B70576" w14:textId="77777777" w:rsidR="001F4C59" w:rsidRDefault="001F4C59" w:rsidP="001F4C59">
            <w:pPr>
              <w:pStyle w:val="3-"/>
            </w:pPr>
            <w:r>
              <w:tab/>
            </w:r>
          </w:p>
          <w:p w14:paraId="45597C2C" w14:textId="77777777" w:rsidR="001F4C59" w:rsidRDefault="001F4C59" w:rsidP="001F4C59">
            <w:pPr>
              <w:pStyle w:val="3-"/>
            </w:pPr>
            <w:r>
              <w:rPr>
                <w:rFonts w:hint="eastAsia"/>
              </w:rPr>
              <w:tab/>
            </w:r>
            <w:r w:rsidRPr="00325085">
              <w:rPr>
                <w:rFonts w:hint="eastAsia"/>
                <w:color w:val="00B050"/>
              </w:rPr>
              <w:t>//ミューテックスの取得と解放を大量に実行して時間を計測</w:t>
            </w:r>
          </w:p>
          <w:p w14:paraId="14FD8AF0" w14:textId="77777777" w:rsidR="001F4C59" w:rsidRDefault="001F4C59" w:rsidP="001F4C59">
            <w:pPr>
              <w:pStyle w:val="3-"/>
            </w:pPr>
            <w:r>
              <w:tab/>
              <w:t>{</w:t>
            </w:r>
          </w:p>
          <w:p w14:paraId="5DC7E2B1" w14:textId="77777777" w:rsidR="001F4C59" w:rsidRDefault="001F4C59" w:rsidP="001F4C59">
            <w:pPr>
              <w:pStyle w:val="3-"/>
            </w:pPr>
            <w:r>
              <w:tab/>
            </w:r>
            <w:r>
              <w:tab/>
              <w:t>struct timeval begin;</w:t>
            </w:r>
          </w:p>
          <w:p w14:paraId="58508168" w14:textId="77777777" w:rsidR="001F4C59" w:rsidRDefault="001F4C59" w:rsidP="001F4C59">
            <w:pPr>
              <w:pStyle w:val="3-"/>
            </w:pPr>
            <w:r>
              <w:tab/>
            </w:r>
            <w:r>
              <w:tab/>
              <w:t>gettimeofday(&amp;begin, NULL);</w:t>
            </w:r>
          </w:p>
          <w:p w14:paraId="23815C35" w14:textId="77777777" w:rsidR="001F4C59" w:rsidRDefault="001F4C59" w:rsidP="001F4C59">
            <w:pPr>
              <w:pStyle w:val="3-"/>
            </w:pPr>
            <w:r>
              <w:tab/>
            </w:r>
            <w:r>
              <w:tab/>
              <w:t>static const int TEST_TIMES = 10000000;</w:t>
            </w:r>
          </w:p>
          <w:p w14:paraId="34BB2689" w14:textId="77777777" w:rsidR="001F4C59" w:rsidRDefault="001F4C59" w:rsidP="001F4C59">
            <w:pPr>
              <w:pStyle w:val="3-"/>
            </w:pPr>
            <w:r>
              <w:tab/>
            </w:r>
            <w:r>
              <w:tab/>
              <w:t>for (int i = 0; i &lt; TEST_TIMES; ++i)</w:t>
            </w:r>
          </w:p>
          <w:p w14:paraId="0AC221FA" w14:textId="77777777" w:rsidR="001F4C59" w:rsidRDefault="001F4C59" w:rsidP="001F4C59">
            <w:pPr>
              <w:pStyle w:val="3-"/>
            </w:pPr>
            <w:r>
              <w:tab/>
            </w:r>
            <w:r>
              <w:tab/>
              <w:t>{</w:t>
            </w:r>
          </w:p>
          <w:p w14:paraId="549E1CE1" w14:textId="77777777" w:rsidR="001F4C59" w:rsidRDefault="001F4C59" w:rsidP="001F4C59">
            <w:pPr>
              <w:pStyle w:val="3-"/>
            </w:pPr>
            <w:r>
              <w:tab/>
            </w:r>
            <w:r>
              <w:tab/>
            </w:r>
            <w:r>
              <w:tab/>
            </w:r>
            <w:r w:rsidRPr="00325085">
              <w:rPr>
                <w:color w:val="FF0000"/>
              </w:rPr>
              <w:t>pthread_mutex_lock(&amp;s_mutex);</w:t>
            </w:r>
          </w:p>
          <w:p w14:paraId="50C6D242" w14:textId="77777777" w:rsidR="001F4C59" w:rsidRDefault="001F4C59" w:rsidP="001F4C59">
            <w:pPr>
              <w:pStyle w:val="3-"/>
            </w:pPr>
            <w:r>
              <w:tab/>
            </w:r>
            <w:r>
              <w:tab/>
            </w:r>
            <w:r>
              <w:tab/>
            </w:r>
            <w:r w:rsidRPr="00325085">
              <w:rPr>
                <w:color w:val="FF0000"/>
              </w:rPr>
              <w:t>pthread_mutex_unlock(&amp;s_mutex);</w:t>
            </w:r>
          </w:p>
          <w:p w14:paraId="767D04BE" w14:textId="77777777" w:rsidR="001F4C59" w:rsidRDefault="001F4C59" w:rsidP="001F4C59">
            <w:pPr>
              <w:pStyle w:val="3-"/>
            </w:pPr>
            <w:r>
              <w:tab/>
            </w:r>
            <w:r>
              <w:tab/>
              <w:t>}</w:t>
            </w:r>
          </w:p>
          <w:p w14:paraId="352BD3E7" w14:textId="77777777" w:rsidR="001F4C59" w:rsidRDefault="001F4C59" w:rsidP="001F4C59">
            <w:pPr>
              <w:pStyle w:val="3-"/>
            </w:pPr>
            <w:r>
              <w:tab/>
            </w:r>
            <w:r>
              <w:tab/>
              <w:t>struct timeval end;</w:t>
            </w:r>
          </w:p>
          <w:p w14:paraId="6D6D0787" w14:textId="77777777" w:rsidR="001F4C59" w:rsidRDefault="001F4C59" w:rsidP="001F4C59">
            <w:pPr>
              <w:pStyle w:val="3-"/>
            </w:pPr>
            <w:r>
              <w:tab/>
            </w:r>
            <w:r>
              <w:tab/>
              <w:t>gettimeofday(&amp;end, NULL);</w:t>
            </w:r>
          </w:p>
          <w:p w14:paraId="0AC6B23E" w14:textId="77777777" w:rsidR="001F4C59" w:rsidRDefault="001F4C59" w:rsidP="001F4C59">
            <w:pPr>
              <w:pStyle w:val="3-"/>
            </w:pPr>
            <w:r>
              <w:tab/>
            </w:r>
            <w:r>
              <w:tab/>
              <w:t>struct timeval duration;</w:t>
            </w:r>
          </w:p>
          <w:p w14:paraId="03B0B318" w14:textId="77777777" w:rsidR="001F4C59" w:rsidRDefault="001F4C59" w:rsidP="001F4C59">
            <w:pPr>
              <w:pStyle w:val="3-"/>
            </w:pPr>
            <w:r>
              <w:tab/>
            </w:r>
            <w:r>
              <w:tab/>
              <w:t>if( end.tv_usec &gt;= begin.tv_usec)</w:t>
            </w:r>
          </w:p>
          <w:p w14:paraId="2CD34688" w14:textId="77777777" w:rsidR="001F4C59" w:rsidRDefault="001F4C59" w:rsidP="001F4C59">
            <w:pPr>
              <w:pStyle w:val="3-"/>
            </w:pPr>
            <w:r>
              <w:tab/>
            </w:r>
            <w:r>
              <w:tab/>
              <w:t>{</w:t>
            </w:r>
          </w:p>
          <w:p w14:paraId="4045ACB1" w14:textId="77777777" w:rsidR="001F4C59" w:rsidRDefault="001F4C59" w:rsidP="001F4C59">
            <w:pPr>
              <w:pStyle w:val="3-"/>
            </w:pPr>
            <w:r>
              <w:tab/>
            </w:r>
            <w:r>
              <w:tab/>
            </w:r>
            <w:r>
              <w:tab/>
              <w:t>duration.tv_sec = end.tv_sec - begin.tv_sec;</w:t>
            </w:r>
          </w:p>
          <w:p w14:paraId="4BFEE19C" w14:textId="77777777" w:rsidR="001F4C59" w:rsidRDefault="001F4C59" w:rsidP="001F4C59">
            <w:pPr>
              <w:pStyle w:val="3-"/>
            </w:pPr>
            <w:r>
              <w:tab/>
            </w:r>
            <w:r>
              <w:tab/>
            </w:r>
            <w:r>
              <w:tab/>
              <w:t>duration.tv_usec = end.tv_usec - begin.tv_usec;</w:t>
            </w:r>
          </w:p>
          <w:p w14:paraId="0C21F950" w14:textId="77777777" w:rsidR="001F4C59" w:rsidRDefault="001F4C59" w:rsidP="001F4C59">
            <w:pPr>
              <w:pStyle w:val="3-"/>
            </w:pPr>
            <w:r>
              <w:tab/>
            </w:r>
            <w:r>
              <w:tab/>
              <w:t>}</w:t>
            </w:r>
          </w:p>
          <w:p w14:paraId="0E662B29" w14:textId="77777777" w:rsidR="001F4C59" w:rsidRDefault="001F4C59" w:rsidP="001F4C59">
            <w:pPr>
              <w:pStyle w:val="3-"/>
            </w:pPr>
            <w:r>
              <w:tab/>
            </w:r>
            <w:r>
              <w:tab/>
              <w:t>else</w:t>
            </w:r>
          </w:p>
          <w:p w14:paraId="0092871C" w14:textId="77777777" w:rsidR="001F4C59" w:rsidRDefault="001F4C59" w:rsidP="001F4C59">
            <w:pPr>
              <w:pStyle w:val="3-"/>
            </w:pPr>
            <w:r>
              <w:tab/>
            </w:r>
            <w:r>
              <w:tab/>
              <w:t>{</w:t>
            </w:r>
          </w:p>
          <w:p w14:paraId="1055EE07" w14:textId="77777777" w:rsidR="001F4C59" w:rsidRDefault="001F4C59" w:rsidP="001F4C59">
            <w:pPr>
              <w:pStyle w:val="3-"/>
            </w:pPr>
            <w:r>
              <w:tab/>
            </w:r>
            <w:r>
              <w:tab/>
            </w:r>
            <w:r>
              <w:tab/>
              <w:t>duration.tv_sec = end.tv_sec - begin.tv_sec - 1;</w:t>
            </w:r>
          </w:p>
          <w:p w14:paraId="4B994681" w14:textId="77777777" w:rsidR="001F4C59" w:rsidRDefault="001F4C59" w:rsidP="001F4C59">
            <w:pPr>
              <w:pStyle w:val="3-"/>
            </w:pPr>
            <w:r>
              <w:tab/>
            </w:r>
            <w:r>
              <w:tab/>
            </w:r>
            <w:r>
              <w:tab/>
              <w:t>duration.tv_usec = 1000000 - begin.tv_usec + end.tv_usec;</w:t>
            </w:r>
          </w:p>
          <w:p w14:paraId="52329E8A" w14:textId="77777777" w:rsidR="001F4C59" w:rsidRDefault="001F4C59" w:rsidP="001F4C59">
            <w:pPr>
              <w:pStyle w:val="3-"/>
            </w:pPr>
            <w:r>
              <w:tab/>
            </w:r>
            <w:r>
              <w:tab/>
              <w:t>}</w:t>
            </w:r>
          </w:p>
          <w:p w14:paraId="7AF8E3DA" w14:textId="77777777" w:rsidR="001F4C59" w:rsidRDefault="001F4C59" w:rsidP="001F4C59">
            <w:pPr>
              <w:pStyle w:val="3-"/>
            </w:pPr>
            <w:r>
              <w:tab/>
            </w:r>
            <w:r>
              <w:tab/>
              <w:t>printf("Mutex * %d = %d.%06d sec\n", TEST_TIMES, duration.tv_sec, duration.tv_usec);</w:t>
            </w:r>
          </w:p>
          <w:p w14:paraId="394A2C97" w14:textId="77777777" w:rsidR="001F4C59" w:rsidRDefault="001F4C59" w:rsidP="001F4C59">
            <w:pPr>
              <w:pStyle w:val="3-"/>
            </w:pPr>
            <w:r>
              <w:tab/>
              <w:t>}</w:t>
            </w:r>
          </w:p>
          <w:p w14:paraId="6D9D6336" w14:textId="77777777" w:rsidR="001F4C59" w:rsidRDefault="001F4C59" w:rsidP="001F4C59">
            <w:pPr>
              <w:pStyle w:val="3-"/>
            </w:pPr>
            <w:r>
              <w:tab/>
            </w:r>
          </w:p>
          <w:p w14:paraId="49F3FDF6" w14:textId="77777777" w:rsidR="001F4C59" w:rsidRDefault="001F4C59" w:rsidP="001F4C59">
            <w:pPr>
              <w:pStyle w:val="3-"/>
            </w:pPr>
            <w:r>
              <w:rPr>
                <w:rFonts w:hint="eastAsia"/>
              </w:rPr>
              <w:tab/>
            </w:r>
            <w:r w:rsidRPr="00325085">
              <w:rPr>
                <w:rFonts w:hint="eastAsia"/>
                <w:color w:val="00B050"/>
              </w:rPr>
              <w:t>//ミューテックス破棄</w:t>
            </w:r>
          </w:p>
          <w:p w14:paraId="30629D36" w14:textId="77777777" w:rsidR="001F4C59" w:rsidRDefault="001F4C59" w:rsidP="001F4C59">
            <w:pPr>
              <w:pStyle w:val="3-"/>
            </w:pPr>
            <w:r>
              <w:rPr>
                <w:rFonts w:hint="eastAsia"/>
              </w:rPr>
              <w:tab/>
            </w:r>
            <w:r w:rsidRPr="00325085">
              <w:rPr>
                <w:rFonts w:hint="eastAsia"/>
                <w:color w:val="00B050"/>
              </w:rPr>
              <w:t>//※PTHREAD_MUTEX_INITIALIZER で初期化している場合は不要</w:t>
            </w:r>
          </w:p>
          <w:p w14:paraId="5235E819" w14:textId="77777777" w:rsidR="001F4C59" w:rsidRDefault="001F4C59" w:rsidP="001F4C59">
            <w:pPr>
              <w:pStyle w:val="3-"/>
            </w:pPr>
            <w:r>
              <w:tab/>
              <w:t>{</w:t>
            </w:r>
          </w:p>
          <w:p w14:paraId="7915EBDC" w14:textId="77777777" w:rsidR="001F4C59" w:rsidRDefault="001F4C59" w:rsidP="001F4C59">
            <w:pPr>
              <w:pStyle w:val="3-"/>
            </w:pPr>
            <w:r>
              <w:tab/>
            </w:r>
            <w:r w:rsidRPr="00325085">
              <w:rPr>
                <w:color w:val="00B050"/>
              </w:rPr>
              <w:t>//</w:t>
            </w:r>
            <w:r w:rsidRPr="00325085">
              <w:rPr>
                <w:color w:val="00B050"/>
              </w:rPr>
              <w:tab/>
            </w:r>
            <w:r w:rsidRPr="00325085">
              <w:rPr>
                <w:color w:val="FF0000"/>
              </w:rPr>
              <w:t>pthread_mutex_destroy(&amp;s_mutex);</w:t>
            </w:r>
          </w:p>
          <w:p w14:paraId="59063C86" w14:textId="77777777" w:rsidR="001F4C59" w:rsidRDefault="001F4C59" w:rsidP="001F4C59">
            <w:pPr>
              <w:pStyle w:val="3-"/>
            </w:pPr>
            <w:r>
              <w:tab/>
              <w:t>}</w:t>
            </w:r>
          </w:p>
          <w:p w14:paraId="5F4CC635" w14:textId="77777777" w:rsidR="001F4C59" w:rsidRDefault="001F4C59" w:rsidP="001F4C59">
            <w:pPr>
              <w:pStyle w:val="3-"/>
            </w:pPr>
            <w:r>
              <w:tab/>
            </w:r>
          </w:p>
          <w:p w14:paraId="1F5CBDD1" w14:textId="77777777" w:rsidR="001F4C59" w:rsidRDefault="001F4C59" w:rsidP="001F4C59">
            <w:pPr>
              <w:pStyle w:val="3-"/>
            </w:pPr>
            <w:r>
              <w:tab/>
              <w:t>return EXIT_SUCCESS;</w:t>
            </w:r>
          </w:p>
          <w:p w14:paraId="75C44BE5" w14:textId="359B6755" w:rsidR="00DE3BF2" w:rsidRPr="00DE3BF2" w:rsidRDefault="001F4C59" w:rsidP="001F4C59">
            <w:pPr>
              <w:pStyle w:val="3-"/>
            </w:pPr>
            <w:r>
              <w:t>}</w:t>
            </w:r>
          </w:p>
        </w:tc>
      </w:tr>
    </w:tbl>
    <w:p w14:paraId="59433F44"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990E794" w14:textId="77777777" w:rsidTr="000A1665">
        <w:tc>
          <w:tcPr>
            <w:tcW w:w="8494" w:type="dxa"/>
          </w:tcPr>
          <w:p w14:paraId="186E65F4" w14:textId="77777777" w:rsidR="001F4C59" w:rsidRPr="001F4C59" w:rsidRDefault="001F4C59" w:rsidP="001F4C59">
            <w:pPr>
              <w:pStyle w:val="3-"/>
              <w:rPr>
                <w:color w:val="auto"/>
              </w:rPr>
            </w:pPr>
            <w:r w:rsidRPr="001F4C59">
              <w:rPr>
                <w:rFonts w:hint="eastAsia"/>
                <w:color w:val="auto"/>
              </w:rPr>
              <w:t>- begin:三郎 -</w:t>
            </w:r>
          </w:p>
          <w:p w14:paraId="5E4A0826" w14:textId="77777777" w:rsidR="001F4C59" w:rsidRPr="001F4C59" w:rsidRDefault="001F4C59" w:rsidP="001F4C59">
            <w:pPr>
              <w:pStyle w:val="3-"/>
              <w:rPr>
                <w:color w:val="auto"/>
              </w:rPr>
            </w:pPr>
            <w:r w:rsidRPr="001F4C59">
              <w:rPr>
                <w:rFonts w:hint="eastAsia"/>
                <w:color w:val="auto"/>
              </w:rPr>
              <w:t>三郎: [BEFORE] commonData=0, tlsData=0</w:t>
            </w:r>
          </w:p>
          <w:p w14:paraId="592770B8" w14:textId="77777777" w:rsidR="001F4C59" w:rsidRPr="001F4C59" w:rsidRDefault="001F4C59" w:rsidP="001F4C59">
            <w:pPr>
              <w:pStyle w:val="3-"/>
              <w:rPr>
                <w:color w:val="auto"/>
              </w:rPr>
            </w:pPr>
            <w:r w:rsidRPr="001F4C59">
              <w:rPr>
                <w:rFonts w:hint="eastAsia"/>
                <w:color w:val="auto"/>
              </w:rPr>
              <w:t>三郎: [AFTER]  commonData=1, tlsData=1</w:t>
            </w:r>
          </w:p>
          <w:p w14:paraId="591C37A8" w14:textId="77777777" w:rsidR="001F4C59" w:rsidRPr="001F4C59" w:rsidRDefault="001F4C59" w:rsidP="001F4C59">
            <w:pPr>
              <w:pStyle w:val="3-"/>
              <w:rPr>
                <w:color w:val="auto"/>
              </w:rPr>
            </w:pPr>
            <w:r w:rsidRPr="001F4C59">
              <w:rPr>
                <w:rFonts w:hint="eastAsia"/>
                <w:color w:val="auto"/>
              </w:rPr>
              <w:t>三郎: [BEFORE] commonData=1, tlsData=1</w:t>
            </w:r>
          </w:p>
          <w:p w14:paraId="2A9008B1" w14:textId="77777777" w:rsidR="001F4C59" w:rsidRPr="001F4C59" w:rsidRDefault="001F4C59" w:rsidP="001F4C59">
            <w:pPr>
              <w:pStyle w:val="3-"/>
              <w:rPr>
                <w:color w:val="auto"/>
              </w:rPr>
            </w:pPr>
            <w:r w:rsidRPr="001F4C59">
              <w:rPr>
                <w:rFonts w:hint="eastAsia"/>
                <w:color w:val="auto"/>
              </w:rPr>
              <w:t>- begin:太郎 -</w:t>
            </w:r>
          </w:p>
          <w:p w14:paraId="72AA2DEA" w14:textId="77777777" w:rsidR="001F4C59" w:rsidRPr="001F4C59" w:rsidRDefault="001F4C59" w:rsidP="001F4C59">
            <w:pPr>
              <w:pStyle w:val="3-"/>
              <w:rPr>
                <w:color w:val="auto"/>
              </w:rPr>
            </w:pPr>
            <w:r w:rsidRPr="001F4C59">
              <w:rPr>
                <w:rFonts w:hint="eastAsia"/>
                <w:color w:val="auto"/>
              </w:rPr>
              <w:t>三郎: [AFTER]  commonData=2, tlsData=2</w:t>
            </w:r>
          </w:p>
          <w:p w14:paraId="05B04C05" w14:textId="77777777" w:rsidR="001F4C59" w:rsidRPr="001F4C59" w:rsidRDefault="001F4C59" w:rsidP="001F4C59">
            <w:pPr>
              <w:pStyle w:val="3-"/>
              <w:rPr>
                <w:color w:val="auto"/>
              </w:rPr>
            </w:pPr>
            <w:r w:rsidRPr="001F4C59">
              <w:rPr>
                <w:rFonts w:hint="eastAsia"/>
                <w:color w:val="auto"/>
              </w:rPr>
              <w:t>太郎: [BEFORE] commonData=2, tlsData=0</w:t>
            </w:r>
          </w:p>
          <w:p w14:paraId="5760FF68" w14:textId="77777777" w:rsidR="001F4C59" w:rsidRPr="001F4C59" w:rsidRDefault="001F4C59" w:rsidP="001F4C59">
            <w:pPr>
              <w:pStyle w:val="3-"/>
              <w:rPr>
                <w:color w:val="auto"/>
              </w:rPr>
            </w:pPr>
            <w:r w:rsidRPr="001F4C59">
              <w:rPr>
                <w:rFonts w:hint="eastAsia"/>
                <w:color w:val="auto"/>
              </w:rPr>
              <w:t>- begin:次郎 -</w:t>
            </w:r>
          </w:p>
          <w:p w14:paraId="3F331D56" w14:textId="77777777" w:rsidR="001F4C59" w:rsidRPr="001F4C59" w:rsidRDefault="001F4C59" w:rsidP="001F4C59">
            <w:pPr>
              <w:pStyle w:val="3-"/>
              <w:rPr>
                <w:color w:val="auto"/>
              </w:rPr>
            </w:pPr>
            <w:r w:rsidRPr="001F4C59">
              <w:rPr>
                <w:rFonts w:hint="eastAsia"/>
                <w:color w:val="auto"/>
              </w:rPr>
              <w:t>太郎: [AFTER]  commonData=3, tlsData=1</w:t>
            </w:r>
          </w:p>
          <w:p w14:paraId="26F93CF1" w14:textId="77777777" w:rsidR="001F4C59" w:rsidRPr="001F4C59" w:rsidRDefault="001F4C59" w:rsidP="001F4C59">
            <w:pPr>
              <w:pStyle w:val="3-"/>
              <w:rPr>
                <w:color w:val="auto"/>
              </w:rPr>
            </w:pPr>
            <w:r w:rsidRPr="001F4C59">
              <w:rPr>
                <w:rFonts w:hint="eastAsia"/>
                <w:color w:val="auto"/>
              </w:rPr>
              <w:t>三郎: [BEFORE] commonData=3, tlsData=2</w:t>
            </w:r>
          </w:p>
          <w:p w14:paraId="42A3B514" w14:textId="77777777" w:rsidR="001F4C59" w:rsidRPr="001F4C59" w:rsidRDefault="001F4C59" w:rsidP="001F4C59">
            <w:pPr>
              <w:pStyle w:val="3-"/>
              <w:rPr>
                <w:color w:val="auto"/>
              </w:rPr>
            </w:pPr>
            <w:r w:rsidRPr="001F4C59">
              <w:rPr>
                <w:rFonts w:hint="eastAsia"/>
                <w:color w:val="auto"/>
              </w:rPr>
              <w:t>三郎: [AFTER]  commonData=4, tlsData=3</w:t>
            </w:r>
          </w:p>
          <w:p w14:paraId="1D669DB4" w14:textId="77777777" w:rsidR="001F4C59" w:rsidRPr="001F4C59" w:rsidRDefault="001F4C59" w:rsidP="001F4C59">
            <w:pPr>
              <w:pStyle w:val="3-"/>
              <w:rPr>
                <w:color w:val="auto"/>
              </w:rPr>
            </w:pPr>
            <w:r w:rsidRPr="001F4C59">
              <w:rPr>
                <w:rFonts w:hint="eastAsia"/>
                <w:color w:val="auto"/>
              </w:rPr>
              <w:lastRenderedPageBreak/>
              <w:t>次郎: [BEFORE] commonData=4, tlsData=0</w:t>
            </w:r>
          </w:p>
          <w:p w14:paraId="04BCC947" w14:textId="77777777" w:rsidR="001F4C59" w:rsidRPr="001F4C59" w:rsidRDefault="001F4C59" w:rsidP="001F4C59">
            <w:pPr>
              <w:pStyle w:val="3-"/>
              <w:rPr>
                <w:color w:val="auto"/>
              </w:rPr>
            </w:pPr>
            <w:r w:rsidRPr="001F4C59">
              <w:rPr>
                <w:rFonts w:hint="eastAsia"/>
                <w:color w:val="auto"/>
              </w:rPr>
              <w:t>- end:三郎 -</w:t>
            </w:r>
          </w:p>
          <w:p w14:paraId="598255D3" w14:textId="77777777" w:rsidR="001F4C59" w:rsidRPr="001F4C59" w:rsidRDefault="001F4C59" w:rsidP="001F4C59">
            <w:pPr>
              <w:pStyle w:val="3-"/>
              <w:rPr>
                <w:color w:val="auto"/>
              </w:rPr>
            </w:pPr>
            <w:r w:rsidRPr="001F4C59">
              <w:rPr>
                <w:rFonts w:hint="eastAsia"/>
                <w:color w:val="auto"/>
              </w:rPr>
              <w:t>次郎: [AFTER]  commonData=5, tlsData=1</w:t>
            </w:r>
          </w:p>
          <w:p w14:paraId="78235FDB" w14:textId="77777777" w:rsidR="001F4C59" w:rsidRPr="001F4C59" w:rsidRDefault="001F4C59" w:rsidP="001F4C59">
            <w:pPr>
              <w:pStyle w:val="3-"/>
              <w:rPr>
                <w:color w:val="auto"/>
              </w:rPr>
            </w:pPr>
            <w:r w:rsidRPr="001F4C59">
              <w:rPr>
                <w:rFonts w:hint="eastAsia"/>
                <w:color w:val="auto"/>
              </w:rPr>
              <w:t>太郎: [BEFORE] commonData=5, tlsData=1</w:t>
            </w:r>
          </w:p>
          <w:p w14:paraId="00215D75" w14:textId="77777777" w:rsidR="001F4C59" w:rsidRPr="001F4C59" w:rsidRDefault="001F4C59" w:rsidP="001F4C59">
            <w:pPr>
              <w:pStyle w:val="3-"/>
              <w:rPr>
                <w:color w:val="auto"/>
              </w:rPr>
            </w:pPr>
            <w:r w:rsidRPr="001F4C59">
              <w:rPr>
                <w:rFonts w:hint="eastAsia"/>
                <w:color w:val="auto"/>
              </w:rPr>
              <w:t>太郎: [AFTER]  commonData=6, tlsData=2</w:t>
            </w:r>
          </w:p>
          <w:p w14:paraId="1B0AFF96" w14:textId="77777777" w:rsidR="001F4C59" w:rsidRPr="001F4C59" w:rsidRDefault="001F4C59" w:rsidP="001F4C59">
            <w:pPr>
              <w:pStyle w:val="3-"/>
              <w:rPr>
                <w:color w:val="auto"/>
              </w:rPr>
            </w:pPr>
            <w:r w:rsidRPr="001F4C59">
              <w:rPr>
                <w:rFonts w:hint="eastAsia"/>
                <w:color w:val="auto"/>
              </w:rPr>
              <w:t>次郎: [BEFORE] commonData=6, tlsData=1</w:t>
            </w:r>
          </w:p>
          <w:p w14:paraId="0FFBEC2C" w14:textId="77777777" w:rsidR="001F4C59" w:rsidRPr="001F4C59" w:rsidRDefault="001F4C59" w:rsidP="001F4C59">
            <w:pPr>
              <w:pStyle w:val="3-"/>
              <w:rPr>
                <w:color w:val="auto"/>
              </w:rPr>
            </w:pPr>
            <w:r w:rsidRPr="001F4C59">
              <w:rPr>
                <w:rFonts w:hint="eastAsia"/>
                <w:color w:val="auto"/>
              </w:rPr>
              <w:t>次郎: [AFTER]  commonData=7, tlsData=2</w:t>
            </w:r>
          </w:p>
          <w:p w14:paraId="4EA00B35" w14:textId="77777777" w:rsidR="001F4C59" w:rsidRPr="001F4C59" w:rsidRDefault="001F4C59" w:rsidP="001F4C59">
            <w:pPr>
              <w:pStyle w:val="3-"/>
              <w:rPr>
                <w:color w:val="auto"/>
              </w:rPr>
            </w:pPr>
            <w:r w:rsidRPr="001F4C59">
              <w:rPr>
                <w:rFonts w:hint="eastAsia"/>
                <w:color w:val="auto"/>
              </w:rPr>
              <w:t>太郎: [BEFORE] commonData=7, tlsData=2</w:t>
            </w:r>
          </w:p>
          <w:p w14:paraId="6CDAC512" w14:textId="77777777" w:rsidR="001F4C59" w:rsidRPr="001F4C59" w:rsidRDefault="001F4C59" w:rsidP="001F4C59">
            <w:pPr>
              <w:pStyle w:val="3-"/>
              <w:rPr>
                <w:color w:val="auto"/>
              </w:rPr>
            </w:pPr>
            <w:r w:rsidRPr="001F4C59">
              <w:rPr>
                <w:rFonts w:hint="eastAsia"/>
                <w:color w:val="auto"/>
              </w:rPr>
              <w:t>太郎: [AFTER]  commonData=8, tlsData=3</w:t>
            </w:r>
          </w:p>
          <w:p w14:paraId="1FC7350F" w14:textId="77777777" w:rsidR="001F4C59" w:rsidRPr="001F4C59" w:rsidRDefault="001F4C59" w:rsidP="001F4C59">
            <w:pPr>
              <w:pStyle w:val="3-"/>
              <w:rPr>
                <w:color w:val="auto"/>
              </w:rPr>
            </w:pPr>
            <w:r w:rsidRPr="001F4C59">
              <w:rPr>
                <w:rFonts w:hint="eastAsia"/>
                <w:color w:val="auto"/>
              </w:rPr>
              <w:t>次郎: [BEFORE] commonData=8, tlsData=2</w:t>
            </w:r>
          </w:p>
          <w:p w14:paraId="384B3B1E" w14:textId="77777777" w:rsidR="001F4C59" w:rsidRPr="001F4C59" w:rsidRDefault="001F4C59" w:rsidP="001F4C59">
            <w:pPr>
              <w:pStyle w:val="3-"/>
              <w:rPr>
                <w:color w:val="auto"/>
              </w:rPr>
            </w:pPr>
            <w:r w:rsidRPr="001F4C59">
              <w:rPr>
                <w:rFonts w:hint="eastAsia"/>
                <w:color w:val="auto"/>
              </w:rPr>
              <w:t>- end:太郎 -</w:t>
            </w:r>
          </w:p>
          <w:p w14:paraId="3927D05B" w14:textId="197D19F1" w:rsidR="001F4C59" w:rsidRPr="001F4C59" w:rsidRDefault="001F4C59" w:rsidP="001F4C59">
            <w:pPr>
              <w:pStyle w:val="3-"/>
              <w:rPr>
                <w:color w:val="auto"/>
              </w:rPr>
            </w:pPr>
            <w:r w:rsidRPr="001F4C59">
              <w:rPr>
                <w:rFonts w:hint="eastAsia"/>
                <w:color w:val="auto"/>
              </w:rPr>
              <w:t>次郎: [AFTER]  commonData=</w:t>
            </w:r>
            <w:r w:rsidRPr="00E2795F">
              <w:rPr>
                <w:rFonts w:hint="eastAsia"/>
                <w:color w:val="FF0000"/>
              </w:rPr>
              <w:t>9</w:t>
            </w:r>
            <w:r w:rsidRPr="001F4C59">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47710076" w14:textId="77777777" w:rsidR="001F4C59" w:rsidRPr="001F4C59" w:rsidRDefault="001F4C59" w:rsidP="001F4C59">
            <w:pPr>
              <w:pStyle w:val="3-"/>
              <w:rPr>
                <w:color w:val="auto"/>
              </w:rPr>
            </w:pPr>
            <w:r w:rsidRPr="001F4C59">
              <w:rPr>
                <w:rFonts w:hint="eastAsia"/>
                <w:color w:val="auto"/>
              </w:rPr>
              <w:t>- end:次郎 -</w:t>
            </w:r>
          </w:p>
          <w:p w14:paraId="03DEE8AD" w14:textId="03E70A37" w:rsidR="00DE3BF2" w:rsidRPr="00DD51B6" w:rsidRDefault="001F4C59" w:rsidP="001F4C59">
            <w:pPr>
              <w:pStyle w:val="3-"/>
            </w:pPr>
            <w:r w:rsidRPr="001F4C59">
              <w:rPr>
                <w:color w:val="auto"/>
              </w:rPr>
              <w:t xml:space="preserve">Mutex * 10000000 = </w:t>
            </w:r>
            <w:r w:rsidRPr="00AE601A">
              <w:rPr>
                <w:color w:val="FF0000"/>
              </w:rPr>
              <w:t>0.579944 sec</w:t>
            </w:r>
            <w:r w:rsidR="00AE601A">
              <w:rPr>
                <w:color w:val="FF0000"/>
              </w:rPr>
              <w:tab/>
            </w:r>
            <w:r w:rsidR="00AE601A">
              <w:rPr>
                <w:color w:val="FF0000"/>
              </w:rPr>
              <w:tab/>
              <w:t>←</w:t>
            </w:r>
            <w:r w:rsidR="009518EA">
              <w:rPr>
                <w:rFonts w:hint="eastAsia"/>
                <w:color w:val="FF0000"/>
              </w:rPr>
              <w:t>1千万回ループによる処理時間計測</w:t>
            </w:r>
          </w:p>
        </w:tc>
      </w:tr>
    </w:tbl>
    <w:p w14:paraId="6710CB1E" w14:textId="45CC0BB9" w:rsidR="00DE3BF2" w:rsidRDefault="00DE3BF2" w:rsidP="00DE3BF2">
      <w:pPr>
        <w:pStyle w:val="3"/>
      </w:pPr>
      <w:bookmarkStart w:id="101" w:name="_Toc379553544"/>
      <w:r>
        <w:lastRenderedPageBreak/>
        <w:t>Win32</w:t>
      </w:r>
      <w:r w:rsidR="000D7241">
        <w:t>API</w:t>
      </w:r>
      <w:r>
        <w:t>版</w:t>
      </w:r>
      <w:r>
        <w:rPr>
          <w:rFonts w:hint="eastAsia"/>
        </w:rPr>
        <w:t>（名前なし）</w:t>
      </w:r>
      <w:bookmarkEnd w:id="101"/>
      <w:r w:rsidR="00DF5076">
        <w:fldChar w:fldCharType="begin"/>
      </w:r>
      <w:r w:rsidR="00DF5076">
        <w:instrText xml:space="preserve"> XE "</w:instrText>
      </w:r>
      <w:r w:rsidR="00DF5076">
        <w:rPr>
          <w:rFonts w:hint="eastAsia"/>
        </w:rPr>
        <w:instrText>ミューテックス</w:instrText>
      </w:r>
      <w:r w:rsidR="00DF5076">
        <w:rPr>
          <w:rFonts w:hint="eastAsia"/>
        </w:rPr>
        <w:instrText>:WIN32API</w:instrText>
      </w:r>
      <w:r w:rsidR="00DF5076">
        <w:rPr>
          <w:rFonts w:hint="eastAsia"/>
        </w:rPr>
        <w:instrText>版</w:instrText>
      </w:r>
      <w:r w:rsidR="00DF5076">
        <w:instrText>" \y “</w:instrText>
      </w:r>
      <w:r w:rsidR="00DF5076">
        <w:rPr>
          <w:rFonts w:hint="eastAsia"/>
        </w:rPr>
        <w:instrText>みゅーてっくす</w:instrText>
      </w:r>
      <w:r w:rsidR="00DF5076">
        <w:rPr>
          <w:rFonts w:hint="eastAsia"/>
        </w:rPr>
        <w:instrText>:</w:instrText>
      </w:r>
      <w:r w:rsidR="00DF5076">
        <w:instrText>WIN32API</w:instrText>
      </w:r>
      <w:r w:rsidR="00DF5076">
        <w:rPr>
          <w:rFonts w:hint="eastAsia"/>
        </w:rPr>
        <w:instrText>ばん</w:instrText>
      </w:r>
      <w:r w:rsidR="00DF5076">
        <w:instrText xml:space="preserve">” </w:instrText>
      </w:r>
      <w:r w:rsidR="00DF5076">
        <w:fldChar w:fldCharType="end"/>
      </w:r>
    </w:p>
    <w:p w14:paraId="0A4D1A24" w14:textId="3D11A034" w:rsidR="00DE3BF2" w:rsidRDefault="001F4C59" w:rsidP="00DE3BF2">
      <w:pPr>
        <w:pStyle w:val="aa"/>
        <w:ind w:left="447" w:firstLine="283"/>
      </w:pPr>
      <w:r>
        <w:t>Win32</w:t>
      </w:r>
      <w:r w:rsidR="000D7241">
        <w:t>API</w:t>
      </w:r>
      <w:r>
        <w:t>版のミューテックス。</w:t>
      </w:r>
    </w:p>
    <w:p w14:paraId="2BAD84BA" w14:textId="206D485D" w:rsidR="001F4C59" w:rsidRDefault="001F4C59" w:rsidP="00DE3BF2">
      <w:pPr>
        <w:pStyle w:val="aa"/>
        <w:ind w:left="447" w:firstLine="283"/>
      </w:pPr>
      <w:r>
        <w:t>同一スレッドが何度もロックを取得</w:t>
      </w:r>
      <w:r w:rsidR="00897D74">
        <w:t>してもデッドロックを起こさず</w:t>
      </w:r>
      <w:r>
        <w:t>、</w:t>
      </w:r>
      <w:r w:rsidR="00897D74">
        <w:t>また、</w:t>
      </w:r>
      <w:r>
        <w:t>一回の解放で</w:t>
      </w:r>
      <w:r w:rsidR="00897D74">
        <w:t>済む点が特徴。これに対して、クリティカルセクションや</w:t>
      </w:r>
      <w:r w:rsidR="00897D74">
        <w:rPr>
          <w:rFonts w:hint="eastAsia"/>
        </w:rPr>
        <w:t>P</w:t>
      </w:r>
      <w:r w:rsidR="00DF7C5C">
        <w:rPr>
          <w:rFonts w:hint="eastAsia"/>
        </w:rPr>
        <w:t>OSIX</w:t>
      </w:r>
      <w:r w:rsidR="00DF7C5C">
        <w:rPr>
          <w:rFonts w:hint="eastAsia"/>
        </w:rPr>
        <w:t>スレッドライブラリ</w:t>
      </w:r>
      <w:r w:rsidR="00897D74">
        <w:t>版ミューテックスは再帰ロックであり、取得した数だけ解放する必要がある。</w:t>
      </w:r>
    </w:p>
    <w:p w14:paraId="2E6CB988" w14:textId="3E73E126" w:rsidR="001F4C59" w:rsidRDefault="001F4C59" w:rsidP="001F4C59">
      <w:pPr>
        <w:pStyle w:val="aa"/>
        <w:keepNext/>
        <w:widowControl/>
        <w:spacing w:beforeLines="50" w:before="180"/>
        <w:ind w:leftChars="203" w:left="447" w:hangingChars="10" w:hanging="21"/>
      </w:pPr>
      <w:r>
        <w:t>Win32</w:t>
      </w:r>
      <w:r w:rsidR="000D7241">
        <w:t>API</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A8B60C8" w14:textId="77777777" w:rsidTr="000A1665">
        <w:tc>
          <w:tcPr>
            <w:tcW w:w="8494" w:type="dxa"/>
          </w:tcPr>
          <w:p w14:paraId="5D1A6AB7" w14:textId="77777777" w:rsidR="00A7686B" w:rsidRDefault="00A7686B" w:rsidP="00A7686B">
            <w:pPr>
              <w:pStyle w:val="3-"/>
            </w:pPr>
            <w:r>
              <w:t>#include &lt;stdio.h&gt;</w:t>
            </w:r>
          </w:p>
          <w:p w14:paraId="597CCACA" w14:textId="77777777" w:rsidR="00A7686B" w:rsidRDefault="00A7686B" w:rsidP="00A7686B">
            <w:pPr>
              <w:pStyle w:val="3-"/>
            </w:pPr>
            <w:r>
              <w:t>#include &lt;stdlib.h&gt;</w:t>
            </w:r>
          </w:p>
          <w:p w14:paraId="237C9F32" w14:textId="77777777" w:rsidR="00A7686B" w:rsidRDefault="00A7686B" w:rsidP="00A7686B">
            <w:pPr>
              <w:pStyle w:val="3-"/>
            </w:pPr>
          </w:p>
          <w:p w14:paraId="7EF405A5" w14:textId="77777777" w:rsidR="00A7686B" w:rsidRDefault="00A7686B" w:rsidP="00A7686B">
            <w:pPr>
              <w:pStyle w:val="3-"/>
            </w:pPr>
            <w:r>
              <w:t>#include &lt;Windows.h&gt;</w:t>
            </w:r>
          </w:p>
          <w:p w14:paraId="72898BE4" w14:textId="77777777" w:rsidR="00A7686B" w:rsidRPr="00E2795F" w:rsidRDefault="00A7686B" w:rsidP="00A7686B">
            <w:pPr>
              <w:pStyle w:val="3-"/>
              <w:rPr>
                <w:color w:val="FF0000"/>
              </w:rPr>
            </w:pPr>
            <w:r w:rsidRPr="00E2795F">
              <w:rPr>
                <w:color w:val="FF0000"/>
              </w:rPr>
              <w:t>#include &lt;Process.h&gt;</w:t>
            </w:r>
          </w:p>
          <w:p w14:paraId="21C89AE6" w14:textId="77777777" w:rsidR="00A7686B" w:rsidRDefault="00A7686B" w:rsidP="00A7686B">
            <w:pPr>
              <w:pStyle w:val="3-"/>
            </w:pPr>
          </w:p>
          <w:p w14:paraId="27EB20C7" w14:textId="77777777" w:rsidR="00A7686B" w:rsidRPr="00E2795F" w:rsidRDefault="00A7686B" w:rsidP="00A7686B">
            <w:pPr>
              <w:pStyle w:val="3-"/>
              <w:rPr>
                <w:color w:val="00B050"/>
              </w:rPr>
            </w:pPr>
            <w:r w:rsidRPr="00E2795F">
              <w:rPr>
                <w:rFonts w:hint="eastAsia"/>
                <w:color w:val="00B050"/>
              </w:rPr>
              <w:t>//ミューテックスハンドル</w:t>
            </w:r>
          </w:p>
          <w:p w14:paraId="0255471E" w14:textId="77777777" w:rsidR="00A7686B" w:rsidRPr="00E2795F" w:rsidRDefault="00A7686B" w:rsidP="00A7686B">
            <w:pPr>
              <w:pStyle w:val="3-"/>
              <w:rPr>
                <w:color w:val="FF0000"/>
              </w:rPr>
            </w:pPr>
            <w:r w:rsidRPr="00E2795F">
              <w:rPr>
                <w:color w:val="FF0000"/>
              </w:rPr>
              <w:t>static HANDLE s_hMutex = INVALID_HANDLE_VALUE;</w:t>
            </w:r>
          </w:p>
          <w:p w14:paraId="1C95EEB1" w14:textId="77777777" w:rsidR="00A7686B" w:rsidRDefault="00A7686B" w:rsidP="00A7686B">
            <w:pPr>
              <w:pStyle w:val="3-"/>
            </w:pPr>
          </w:p>
          <w:p w14:paraId="3EF2B6E6" w14:textId="77777777" w:rsidR="00A7686B" w:rsidRPr="00E2795F" w:rsidRDefault="00A7686B" w:rsidP="00A7686B">
            <w:pPr>
              <w:pStyle w:val="3-"/>
              <w:rPr>
                <w:color w:val="00B050"/>
              </w:rPr>
            </w:pPr>
            <w:r w:rsidRPr="00E2795F">
              <w:rPr>
                <w:rFonts w:hint="eastAsia"/>
                <w:color w:val="00B050"/>
              </w:rPr>
              <w:t>//共有データ</w:t>
            </w:r>
          </w:p>
          <w:p w14:paraId="005F61B0" w14:textId="77777777" w:rsidR="00A7686B" w:rsidRDefault="00A7686B" w:rsidP="00A7686B">
            <w:pPr>
              <w:pStyle w:val="3-"/>
            </w:pPr>
            <w:r>
              <w:t>static int s_commonData = 0;</w:t>
            </w:r>
          </w:p>
          <w:p w14:paraId="66333F07" w14:textId="77777777" w:rsidR="00A7686B" w:rsidRDefault="00A7686B" w:rsidP="00A7686B">
            <w:pPr>
              <w:pStyle w:val="3-"/>
            </w:pPr>
          </w:p>
          <w:p w14:paraId="5705E22F" w14:textId="77777777" w:rsidR="00A7686B" w:rsidRPr="00E2795F" w:rsidRDefault="00A7686B" w:rsidP="00A7686B">
            <w:pPr>
              <w:pStyle w:val="3-"/>
              <w:rPr>
                <w:color w:val="00B050"/>
              </w:rPr>
            </w:pPr>
            <w:r w:rsidRPr="00E2795F">
              <w:rPr>
                <w:rFonts w:hint="eastAsia"/>
                <w:color w:val="00B050"/>
              </w:rPr>
              <w:t>//スレッド固有データ</w:t>
            </w:r>
          </w:p>
          <w:p w14:paraId="17C309DB" w14:textId="77777777" w:rsidR="00A7686B" w:rsidRDefault="00A7686B" w:rsidP="00A7686B">
            <w:pPr>
              <w:pStyle w:val="3-"/>
            </w:pPr>
            <w:r>
              <w:t>__declspec(thread) int s_tlsData = 0;</w:t>
            </w:r>
          </w:p>
          <w:p w14:paraId="305DD5CD" w14:textId="77777777" w:rsidR="00A7686B" w:rsidRDefault="00A7686B" w:rsidP="00A7686B">
            <w:pPr>
              <w:pStyle w:val="3-"/>
            </w:pPr>
          </w:p>
          <w:p w14:paraId="1ADFD8A4" w14:textId="77777777" w:rsidR="00A7686B" w:rsidRPr="00E2795F" w:rsidRDefault="00A7686B" w:rsidP="00A7686B">
            <w:pPr>
              <w:pStyle w:val="3-"/>
              <w:rPr>
                <w:color w:val="00B050"/>
              </w:rPr>
            </w:pPr>
            <w:r w:rsidRPr="00E2795F">
              <w:rPr>
                <w:rFonts w:hint="eastAsia"/>
                <w:color w:val="00B050"/>
              </w:rPr>
              <w:t>//スレッド</w:t>
            </w:r>
          </w:p>
          <w:p w14:paraId="1886C3C7" w14:textId="77777777" w:rsidR="00A7686B" w:rsidRDefault="00A7686B" w:rsidP="00A7686B">
            <w:pPr>
              <w:pStyle w:val="3-"/>
            </w:pPr>
            <w:r>
              <w:t>unsigned int WINAPI threadFunc(void* param_p)</w:t>
            </w:r>
          </w:p>
          <w:p w14:paraId="0511659D" w14:textId="77777777" w:rsidR="00A7686B" w:rsidRDefault="00A7686B" w:rsidP="00A7686B">
            <w:pPr>
              <w:pStyle w:val="3-"/>
            </w:pPr>
            <w:r>
              <w:t>{</w:t>
            </w:r>
          </w:p>
          <w:p w14:paraId="0773F3FB" w14:textId="77777777" w:rsidR="00A7686B" w:rsidRPr="00E2795F" w:rsidRDefault="00A7686B" w:rsidP="00A7686B">
            <w:pPr>
              <w:pStyle w:val="3-"/>
              <w:rPr>
                <w:color w:val="00B050"/>
              </w:rPr>
            </w:pPr>
            <w:r>
              <w:rPr>
                <w:rFonts w:hint="eastAsia"/>
              </w:rPr>
              <w:tab/>
            </w:r>
            <w:r w:rsidRPr="00E2795F">
              <w:rPr>
                <w:rFonts w:hint="eastAsia"/>
                <w:color w:val="00B050"/>
              </w:rPr>
              <w:t>//パラメータ受け取り</w:t>
            </w:r>
          </w:p>
          <w:p w14:paraId="0663A3A7" w14:textId="77777777" w:rsidR="00A7686B" w:rsidRDefault="00A7686B" w:rsidP="00A7686B">
            <w:pPr>
              <w:pStyle w:val="3-"/>
            </w:pPr>
            <w:r>
              <w:tab/>
              <w:t>const char* name = static_cast&lt;const char*&gt;(param_p);</w:t>
            </w:r>
          </w:p>
          <w:p w14:paraId="3789EB60" w14:textId="77777777" w:rsidR="00A7686B" w:rsidRDefault="00A7686B" w:rsidP="00A7686B">
            <w:pPr>
              <w:pStyle w:val="3-"/>
            </w:pPr>
          </w:p>
          <w:p w14:paraId="41179412" w14:textId="77777777" w:rsidR="00A7686B" w:rsidRDefault="00A7686B" w:rsidP="00A7686B">
            <w:pPr>
              <w:pStyle w:val="3-"/>
            </w:pPr>
            <w:r>
              <w:rPr>
                <w:rFonts w:hint="eastAsia"/>
              </w:rPr>
              <w:tab/>
            </w:r>
            <w:r w:rsidRPr="00E2795F">
              <w:rPr>
                <w:rFonts w:hint="eastAsia"/>
                <w:color w:val="00B050"/>
              </w:rPr>
              <w:t>//開始</w:t>
            </w:r>
          </w:p>
          <w:p w14:paraId="40985A58" w14:textId="77777777" w:rsidR="00A7686B" w:rsidRDefault="00A7686B" w:rsidP="00A7686B">
            <w:pPr>
              <w:pStyle w:val="3-"/>
            </w:pPr>
            <w:r>
              <w:tab/>
              <w:t>printf("- begin:%s -\n", name);</w:t>
            </w:r>
          </w:p>
          <w:p w14:paraId="2FCEB9B6" w14:textId="77777777" w:rsidR="00A7686B" w:rsidRDefault="00A7686B" w:rsidP="00A7686B">
            <w:pPr>
              <w:pStyle w:val="3-"/>
            </w:pPr>
            <w:r>
              <w:tab/>
              <w:t>fflush(stdout);</w:t>
            </w:r>
          </w:p>
          <w:p w14:paraId="28B7497E" w14:textId="77777777" w:rsidR="00A7686B" w:rsidRDefault="00A7686B" w:rsidP="00A7686B">
            <w:pPr>
              <w:pStyle w:val="3-"/>
            </w:pPr>
          </w:p>
          <w:p w14:paraId="1A8B4077" w14:textId="77777777" w:rsidR="00A7686B" w:rsidRDefault="00A7686B" w:rsidP="00A7686B">
            <w:pPr>
              <w:pStyle w:val="3-"/>
            </w:pPr>
            <w:r>
              <w:rPr>
                <w:rFonts w:hint="eastAsia"/>
              </w:rPr>
              <w:tab/>
            </w:r>
            <w:r w:rsidRPr="00E2795F">
              <w:rPr>
                <w:rFonts w:hint="eastAsia"/>
                <w:color w:val="00B050"/>
              </w:rPr>
              <w:t>//処理</w:t>
            </w:r>
          </w:p>
          <w:p w14:paraId="6B34D8F7" w14:textId="77777777" w:rsidR="00A7686B" w:rsidRDefault="00A7686B" w:rsidP="00A7686B">
            <w:pPr>
              <w:pStyle w:val="3-"/>
            </w:pPr>
            <w:r>
              <w:tab/>
              <w:t>for (int i = 0; i &lt; 3; ++i)</w:t>
            </w:r>
          </w:p>
          <w:p w14:paraId="65745D5C" w14:textId="77777777" w:rsidR="00A7686B" w:rsidRDefault="00A7686B" w:rsidP="00A7686B">
            <w:pPr>
              <w:pStyle w:val="3-"/>
            </w:pPr>
            <w:r>
              <w:tab/>
              <w:t>{</w:t>
            </w:r>
          </w:p>
          <w:p w14:paraId="3C2E8656" w14:textId="77777777" w:rsidR="00A7686B" w:rsidRDefault="00A7686B" w:rsidP="00A7686B">
            <w:pPr>
              <w:pStyle w:val="3-"/>
            </w:pPr>
            <w:r>
              <w:rPr>
                <w:rFonts w:hint="eastAsia"/>
              </w:rPr>
              <w:tab/>
            </w:r>
            <w:r>
              <w:rPr>
                <w:rFonts w:hint="eastAsia"/>
              </w:rPr>
              <w:tab/>
            </w:r>
            <w:r w:rsidRPr="00E2795F">
              <w:rPr>
                <w:rFonts w:hint="eastAsia"/>
                <w:color w:val="00B050"/>
              </w:rPr>
              <w:t>//ミューテックス取得</w:t>
            </w:r>
          </w:p>
          <w:p w14:paraId="00038CDE" w14:textId="77777777" w:rsidR="00E2795F" w:rsidRDefault="00A7686B" w:rsidP="00A7686B">
            <w:pPr>
              <w:pStyle w:val="3-"/>
              <w:rPr>
                <w:color w:val="00B050"/>
              </w:rPr>
            </w:pPr>
            <w:r>
              <w:rPr>
                <w:rFonts w:hint="eastAsia"/>
              </w:rPr>
              <w:tab/>
            </w:r>
            <w:r>
              <w:rPr>
                <w:rFonts w:hint="eastAsia"/>
              </w:rPr>
              <w:tab/>
            </w:r>
            <w:r w:rsidRPr="00E2795F">
              <w:rPr>
                <w:rFonts w:hint="eastAsia"/>
                <w:color w:val="FF0000"/>
              </w:rPr>
              <w:t>WaitForSingleObject(s_hMutex, INFINITE);</w:t>
            </w:r>
            <w:r w:rsidRPr="00E2795F">
              <w:rPr>
                <w:rFonts w:hint="eastAsia"/>
                <w:color w:val="00B050"/>
              </w:rPr>
              <w:t>//</w:t>
            </w:r>
            <w:r w:rsidR="00E2795F">
              <w:rPr>
                <w:rFonts w:hint="eastAsia"/>
                <w:color w:val="00B050"/>
              </w:rPr>
              <w:t>ロックを</w:t>
            </w:r>
            <w:r w:rsidRPr="00E2795F">
              <w:rPr>
                <w:rFonts w:hint="eastAsia"/>
                <w:color w:val="00B050"/>
              </w:rPr>
              <w:t>取得できない時に他の処理を行いたい場合は</w:t>
            </w:r>
          </w:p>
          <w:p w14:paraId="5FE46B01" w14:textId="6D58CFBE" w:rsidR="00A7686B" w:rsidRDefault="00E2795F" w:rsidP="00E2795F">
            <w:pPr>
              <w:pStyle w:val="3-"/>
              <w:tabs>
                <w:tab w:val="clear" w:pos="3366"/>
                <w:tab w:val="left" w:pos="3655"/>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A7686B" w:rsidRPr="00E2795F">
              <w:rPr>
                <w:rFonts w:hint="eastAsia"/>
                <w:color w:val="00B050"/>
              </w:rPr>
              <w:t>タイムアウト値を指定する</w:t>
            </w:r>
          </w:p>
          <w:p w14:paraId="58E9F66E" w14:textId="77777777" w:rsidR="00A7686B" w:rsidRDefault="00A7686B" w:rsidP="00A7686B">
            <w:pPr>
              <w:pStyle w:val="3-"/>
            </w:pPr>
            <w:r>
              <w:tab/>
            </w:r>
            <w:r>
              <w:tab/>
            </w:r>
          </w:p>
          <w:p w14:paraId="229FB779" w14:textId="77777777" w:rsidR="00A7686B" w:rsidRDefault="00A7686B" w:rsidP="00A7686B">
            <w:pPr>
              <w:pStyle w:val="3-"/>
            </w:pPr>
            <w:r>
              <w:rPr>
                <w:rFonts w:hint="eastAsia"/>
              </w:rPr>
              <w:tab/>
            </w:r>
            <w:r>
              <w:rPr>
                <w:rFonts w:hint="eastAsia"/>
              </w:rPr>
              <w:tab/>
            </w:r>
            <w:r w:rsidRPr="00E2795F">
              <w:rPr>
                <w:rFonts w:hint="eastAsia"/>
                <w:color w:val="00B050"/>
              </w:rPr>
              <w:t>//データ表示（前）</w:t>
            </w:r>
          </w:p>
          <w:p w14:paraId="644E6ACE" w14:textId="77777777" w:rsidR="00A7686B" w:rsidRDefault="00A7686B" w:rsidP="00A7686B">
            <w:pPr>
              <w:pStyle w:val="3-"/>
            </w:pPr>
            <w:r>
              <w:tab/>
            </w:r>
            <w:r>
              <w:tab/>
              <w:t>printf("%s: [BEFORE] commonData=%d, tlsData=%d\n", name, s_commonData, s_tlsData);</w:t>
            </w:r>
          </w:p>
          <w:p w14:paraId="2F64567A" w14:textId="77777777" w:rsidR="00A7686B" w:rsidRDefault="00A7686B" w:rsidP="00A7686B">
            <w:pPr>
              <w:pStyle w:val="3-"/>
            </w:pPr>
            <w:r>
              <w:tab/>
            </w:r>
            <w:r>
              <w:tab/>
              <w:t>fflush(stdout);</w:t>
            </w:r>
          </w:p>
          <w:p w14:paraId="3756408A" w14:textId="77777777" w:rsidR="00A7686B" w:rsidRDefault="00A7686B" w:rsidP="00A7686B">
            <w:pPr>
              <w:pStyle w:val="3-"/>
            </w:pPr>
          </w:p>
          <w:p w14:paraId="02F6CD25" w14:textId="77777777" w:rsidR="00A7686B" w:rsidRDefault="00A7686B" w:rsidP="00A7686B">
            <w:pPr>
              <w:pStyle w:val="3-"/>
            </w:pPr>
            <w:r>
              <w:rPr>
                <w:rFonts w:hint="eastAsia"/>
              </w:rPr>
              <w:lastRenderedPageBreak/>
              <w:tab/>
            </w:r>
            <w:r>
              <w:rPr>
                <w:rFonts w:hint="eastAsia"/>
              </w:rPr>
              <w:tab/>
            </w:r>
            <w:r w:rsidRPr="00E2795F">
              <w:rPr>
                <w:rFonts w:hint="eastAsia"/>
                <w:color w:val="00B050"/>
              </w:rPr>
              <w:t>//データ取得</w:t>
            </w:r>
          </w:p>
          <w:p w14:paraId="5128C434" w14:textId="77777777" w:rsidR="00A7686B" w:rsidRDefault="00A7686B" w:rsidP="00A7686B">
            <w:pPr>
              <w:pStyle w:val="3-"/>
            </w:pPr>
            <w:r>
              <w:tab/>
            </w:r>
            <w:r>
              <w:tab/>
              <w:t>int common_data = s_commonData;</w:t>
            </w:r>
          </w:p>
          <w:p w14:paraId="23FBEED6" w14:textId="77777777" w:rsidR="00A7686B" w:rsidRDefault="00A7686B" w:rsidP="00A7686B">
            <w:pPr>
              <w:pStyle w:val="3-"/>
            </w:pPr>
            <w:r>
              <w:tab/>
            </w:r>
            <w:r>
              <w:tab/>
              <w:t>int tls_data = s_tlsData;</w:t>
            </w:r>
          </w:p>
          <w:p w14:paraId="13066076" w14:textId="77777777" w:rsidR="00A7686B" w:rsidRDefault="00A7686B" w:rsidP="00A7686B">
            <w:pPr>
              <w:pStyle w:val="3-"/>
            </w:pPr>
          </w:p>
          <w:p w14:paraId="76AF44BD" w14:textId="77777777" w:rsidR="00A7686B" w:rsidRDefault="00A7686B" w:rsidP="00A7686B">
            <w:pPr>
              <w:pStyle w:val="3-"/>
            </w:pPr>
            <w:r>
              <w:rPr>
                <w:rFonts w:hint="eastAsia"/>
              </w:rPr>
              <w:tab/>
            </w:r>
            <w:r>
              <w:rPr>
                <w:rFonts w:hint="eastAsia"/>
              </w:rPr>
              <w:tab/>
            </w:r>
            <w:r w:rsidRPr="00E2795F">
              <w:rPr>
                <w:rFonts w:hint="eastAsia"/>
                <w:color w:val="00B050"/>
              </w:rPr>
              <w:t>//データ更新</w:t>
            </w:r>
          </w:p>
          <w:p w14:paraId="3CECF781" w14:textId="77777777" w:rsidR="00A7686B" w:rsidRDefault="00A7686B" w:rsidP="00A7686B">
            <w:pPr>
              <w:pStyle w:val="3-"/>
            </w:pPr>
            <w:r>
              <w:tab/>
            </w:r>
            <w:r>
              <w:tab/>
              <w:t>++common_data;</w:t>
            </w:r>
          </w:p>
          <w:p w14:paraId="69DFD89E" w14:textId="77777777" w:rsidR="00A7686B" w:rsidRDefault="00A7686B" w:rsidP="00A7686B">
            <w:pPr>
              <w:pStyle w:val="3-"/>
            </w:pPr>
            <w:r>
              <w:tab/>
            </w:r>
            <w:r>
              <w:tab/>
              <w:t>++tls_data;</w:t>
            </w:r>
          </w:p>
          <w:p w14:paraId="4B860D8C" w14:textId="77777777" w:rsidR="00A7686B" w:rsidRDefault="00A7686B" w:rsidP="00A7686B">
            <w:pPr>
              <w:pStyle w:val="3-"/>
            </w:pPr>
          </w:p>
          <w:p w14:paraId="70C2A021" w14:textId="77777777" w:rsidR="00A7686B" w:rsidRDefault="00A7686B" w:rsidP="00A7686B">
            <w:pPr>
              <w:pStyle w:val="3-"/>
            </w:pPr>
            <w:r>
              <w:rPr>
                <w:rFonts w:hint="eastAsia"/>
              </w:rPr>
              <w:tab/>
            </w:r>
            <w:r>
              <w:rPr>
                <w:rFonts w:hint="eastAsia"/>
              </w:rPr>
              <w:tab/>
            </w:r>
            <w:r w:rsidRPr="00E2795F">
              <w:rPr>
                <w:rFonts w:hint="eastAsia"/>
                <w:color w:val="00B050"/>
              </w:rPr>
              <w:t>//若干ランダムでスリープ（0～4 msec）</w:t>
            </w:r>
          </w:p>
          <w:p w14:paraId="7585FDE2" w14:textId="77777777" w:rsidR="00A7686B" w:rsidRDefault="00A7686B" w:rsidP="00A7686B">
            <w:pPr>
              <w:pStyle w:val="3-"/>
            </w:pPr>
            <w:r>
              <w:tab/>
            </w:r>
            <w:r>
              <w:tab/>
              <w:t>Sleep(rand() % 5);</w:t>
            </w:r>
          </w:p>
          <w:p w14:paraId="3069B685" w14:textId="77777777" w:rsidR="00A7686B" w:rsidRDefault="00A7686B" w:rsidP="00A7686B">
            <w:pPr>
              <w:pStyle w:val="3-"/>
            </w:pPr>
          </w:p>
          <w:p w14:paraId="628BEA0D"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//データ書き戻し</w:t>
            </w:r>
          </w:p>
          <w:p w14:paraId="2C9ED77B" w14:textId="77777777" w:rsidR="00A7686B" w:rsidRDefault="00A7686B" w:rsidP="00A7686B">
            <w:pPr>
              <w:pStyle w:val="3-"/>
            </w:pPr>
            <w:r>
              <w:tab/>
            </w:r>
            <w:r>
              <w:tab/>
              <w:t>s_commonData = common_data;</w:t>
            </w:r>
          </w:p>
          <w:p w14:paraId="64BD4C98" w14:textId="77777777" w:rsidR="00A7686B" w:rsidRDefault="00A7686B" w:rsidP="00A7686B">
            <w:pPr>
              <w:pStyle w:val="3-"/>
            </w:pPr>
            <w:r>
              <w:tab/>
            </w:r>
            <w:r>
              <w:tab/>
              <w:t>s_tlsData = tls_data;</w:t>
            </w:r>
          </w:p>
          <w:p w14:paraId="4D3044ED" w14:textId="77777777" w:rsidR="00A7686B" w:rsidRDefault="00A7686B" w:rsidP="00A7686B">
            <w:pPr>
              <w:pStyle w:val="3-"/>
            </w:pPr>
          </w:p>
          <w:p w14:paraId="4FD10C8B"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//データ表示（後）</w:t>
            </w:r>
          </w:p>
          <w:p w14:paraId="21DAFF2C" w14:textId="77777777" w:rsidR="00A7686B" w:rsidRDefault="00A7686B" w:rsidP="00A7686B">
            <w:pPr>
              <w:pStyle w:val="3-"/>
            </w:pPr>
            <w:r>
              <w:tab/>
            </w:r>
            <w:r>
              <w:tab/>
              <w:t>printf("%s: [AFTER]  commonData=%d, tlsData=%d\n", name, s_commonData, s_tlsData);</w:t>
            </w:r>
          </w:p>
          <w:p w14:paraId="697C0A2E" w14:textId="77777777" w:rsidR="00A7686B" w:rsidRDefault="00A7686B" w:rsidP="00A7686B">
            <w:pPr>
              <w:pStyle w:val="3-"/>
            </w:pPr>
            <w:r>
              <w:tab/>
            </w:r>
            <w:r>
              <w:tab/>
              <w:t>fflush(stdout);</w:t>
            </w:r>
          </w:p>
          <w:p w14:paraId="569F86B0" w14:textId="77777777" w:rsidR="00A7686B" w:rsidRDefault="00A7686B" w:rsidP="00A7686B">
            <w:pPr>
              <w:pStyle w:val="3-"/>
            </w:pPr>
          </w:p>
          <w:p w14:paraId="40FEF111"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//ミューテックス解放</w:t>
            </w:r>
          </w:p>
          <w:p w14:paraId="0F72FEEF" w14:textId="77777777" w:rsidR="00A7686B" w:rsidRDefault="00A7686B" w:rsidP="00A7686B">
            <w:pPr>
              <w:pStyle w:val="3-"/>
            </w:pPr>
            <w:r>
              <w:tab/>
            </w:r>
            <w:r>
              <w:tab/>
            </w:r>
            <w:r w:rsidRPr="00E2795F">
              <w:rPr>
                <w:color w:val="FF0000"/>
              </w:rPr>
              <w:t>ReleaseMutex(s_hMutex);</w:t>
            </w:r>
          </w:p>
          <w:p w14:paraId="49AABD90" w14:textId="77777777" w:rsidR="00A7686B" w:rsidRDefault="00A7686B" w:rsidP="00A7686B">
            <w:pPr>
              <w:pStyle w:val="3-"/>
            </w:pPr>
            <w:r>
              <w:tab/>
            </w:r>
            <w:r>
              <w:tab/>
            </w:r>
          </w:p>
          <w:p w14:paraId="363713A1"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//スレッド切り替えのためのスリープ</w:t>
            </w:r>
          </w:p>
          <w:p w14:paraId="79F8EAEA" w14:textId="77777777" w:rsidR="00A7686B" w:rsidRDefault="00A7686B" w:rsidP="00A7686B">
            <w:pPr>
              <w:pStyle w:val="3-"/>
            </w:pPr>
            <w:r>
              <w:tab/>
            </w:r>
            <w:r>
              <w:tab/>
              <w:t>Sleep(0);</w:t>
            </w:r>
          </w:p>
          <w:p w14:paraId="5D5914A2"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//スレッド切り替え</w:t>
            </w:r>
          </w:p>
          <w:p w14:paraId="3D796DFB"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SwitchToThread();//OSに任せて再スケジューリング</w:t>
            </w:r>
          </w:p>
          <w:p w14:paraId="767D1BEF"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Yield();//廃止</w:t>
            </w:r>
          </w:p>
          <w:p w14:paraId="38A5934A" w14:textId="77777777" w:rsidR="00A7686B" w:rsidRDefault="00A7686B" w:rsidP="00A7686B">
            <w:pPr>
              <w:pStyle w:val="3-"/>
            </w:pPr>
            <w:r>
              <w:tab/>
              <w:t>}</w:t>
            </w:r>
          </w:p>
          <w:p w14:paraId="43105446" w14:textId="77777777" w:rsidR="00A7686B" w:rsidRDefault="00A7686B" w:rsidP="00A7686B">
            <w:pPr>
              <w:pStyle w:val="3-"/>
            </w:pPr>
          </w:p>
          <w:p w14:paraId="647DEBD3" w14:textId="77777777" w:rsidR="00A7686B" w:rsidRDefault="00A7686B" w:rsidP="00A7686B">
            <w:pPr>
              <w:pStyle w:val="3-"/>
            </w:pPr>
            <w:r>
              <w:rPr>
                <w:rFonts w:hint="eastAsia"/>
              </w:rPr>
              <w:tab/>
            </w:r>
            <w:r w:rsidRPr="00E2795F">
              <w:rPr>
                <w:rFonts w:hint="eastAsia"/>
                <w:color w:val="00B050"/>
              </w:rPr>
              <w:t>//終了</w:t>
            </w:r>
          </w:p>
          <w:p w14:paraId="4DCCFB28" w14:textId="77777777" w:rsidR="00A7686B" w:rsidRDefault="00A7686B" w:rsidP="00A7686B">
            <w:pPr>
              <w:pStyle w:val="3-"/>
            </w:pPr>
            <w:r>
              <w:tab/>
              <w:t>printf("- end:%s -\n", name);</w:t>
            </w:r>
          </w:p>
          <w:p w14:paraId="4BCC10E3" w14:textId="77777777" w:rsidR="00A7686B" w:rsidRDefault="00A7686B" w:rsidP="00A7686B">
            <w:pPr>
              <w:pStyle w:val="3-"/>
            </w:pPr>
            <w:r>
              <w:tab/>
              <w:t>fflush(stdout);</w:t>
            </w:r>
          </w:p>
          <w:p w14:paraId="6EB0A8C2" w14:textId="77777777" w:rsidR="00A7686B" w:rsidRDefault="00A7686B" w:rsidP="00A7686B">
            <w:pPr>
              <w:pStyle w:val="3-"/>
            </w:pPr>
            <w:r>
              <w:tab/>
              <w:t>return 0;</w:t>
            </w:r>
          </w:p>
          <w:p w14:paraId="0A470195" w14:textId="77777777" w:rsidR="00A7686B" w:rsidRDefault="00A7686B" w:rsidP="00A7686B">
            <w:pPr>
              <w:pStyle w:val="3-"/>
            </w:pPr>
            <w:r>
              <w:t>}</w:t>
            </w:r>
          </w:p>
          <w:p w14:paraId="61146235" w14:textId="77777777" w:rsidR="00A7686B" w:rsidRDefault="00A7686B" w:rsidP="00A7686B">
            <w:pPr>
              <w:pStyle w:val="3-"/>
            </w:pPr>
          </w:p>
          <w:p w14:paraId="6608641E" w14:textId="77777777" w:rsidR="00A7686B" w:rsidRPr="00E2795F" w:rsidRDefault="00A7686B" w:rsidP="00A7686B">
            <w:pPr>
              <w:pStyle w:val="3-"/>
              <w:rPr>
                <w:color w:val="00B050"/>
              </w:rPr>
            </w:pPr>
            <w:r w:rsidRPr="00E2795F">
              <w:rPr>
                <w:rFonts w:hint="eastAsia"/>
                <w:color w:val="00B050"/>
              </w:rPr>
              <w:t>//テスト</w:t>
            </w:r>
          </w:p>
          <w:p w14:paraId="6AF5BD12" w14:textId="77777777" w:rsidR="00A7686B" w:rsidRDefault="00A7686B" w:rsidP="00A7686B">
            <w:pPr>
              <w:pStyle w:val="3-"/>
            </w:pPr>
            <w:r>
              <w:t>int main(const int argc, const char* argv[])</w:t>
            </w:r>
          </w:p>
          <w:p w14:paraId="70634423" w14:textId="77777777" w:rsidR="00A7686B" w:rsidRDefault="00A7686B" w:rsidP="00A7686B">
            <w:pPr>
              <w:pStyle w:val="3-"/>
            </w:pPr>
            <w:r>
              <w:t>{</w:t>
            </w:r>
          </w:p>
          <w:p w14:paraId="2B39E26F" w14:textId="77777777" w:rsidR="00A7686B" w:rsidRDefault="00A7686B" w:rsidP="00A7686B">
            <w:pPr>
              <w:pStyle w:val="3-"/>
            </w:pPr>
            <w:r>
              <w:rPr>
                <w:rFonts w:hint="eastAsia"/>
              </w:rPr>
              <w:tab/>
            </w:r>
            <w:r w:rsidRPr="00E2795F">
              <w:rPr>
                <w:rFonts w:hint="eastAsia"/>
                <w:color w:val="00B050"/>
              </w:rPr>
              <w:t>//ミューテックス生成</w:t>
            </w:r>
          </w:p>
          <w:p w14:paraId="66B08F91" w14:textId="77777777" w:rsidR="00A7686B" w:rsidRDefault="00A7686B" w:rsidP="00A7686B">
            <w:pPr>
              <w:pStyle w:val="3-"/>
            </w:pPr>
            <w:r>
              <w:tab/>
              <w:t>{</w:t>
            </w:r>
          </w:p>
          <w:p w14:paraId="1E80A650" w14:textId="77777777" w:rsidR="00A7686B" w:rsidRPr="00E2795F" w:rsidRDefault="00A7686B" w:rsidP="00A7686B">
            <w:pPr>
              <w:pStyle w:val="3-"/>
              <w:rPr>
                <w:color w:val="FF0000"/>
              </w:rPr>
            </w:pPr>
            <w:r>
              <w:tab/>
            </w:r>
            <w:r>
              <w:tab/>
            </w:r>
            <w:r w:rsidRPr="00E2795F">
              <w:rPr>
                <w:color w:val="FF0000"/>
              </w:rPr>
              <w:t>s_hMutex = CreateMutex(nullptr, false, nullptr);</w:t>
            </w:r>
          </w:p>
          <w:p w14:paraId="48790F79" w14:textId="77777777" w:rsidR="00A7686B" w:rsidRDefault="00A7686B" w:rsidP="00A7686B">
            <w:pPr>
              <w:pStyle w:val="3-"/>
            </w:pPr>
            <w:r>
              <w:tab/>
            </w:r>
            <w:r>
              <w:tab/>
            </w:r>
          </w:p>
          <w:p w14:paraId="67536893" w14:textId="77777777" w:rsidR="00A7686B" w:rsidRPr="00E2795F" w:rsidRDefault="00A7686B" w:rsidP="00A7686B">
            <w:pPr>
              <w:pStyle w:val="3-"/>
              <w:rPr>
                <w:color w:val="00B050"/>
              </w:rPr>
            </w:pPr>
            <w:r>
              <w:rPr>
                <w:rFonts w:hint="eastAsia"/>
              </w:rPr>
              <w:tab/>
            </w:r>
            <w:r w:rsidRPr="00E2795F">
              <w:rPr>
                <w:rFonts w:hint="eastAsia"/>
                <w:color w:val="00B050"/>
              </w:rPr>
              <w:t>//</w:t>
            </w:r>
            <w:r w:rsidRPr="00E2795F">
              <w:rPr>
                <w:rFonts w:hint="eastAsia"/>
                <w:color w:val="00B050"/>
              </w:rPr>
              <w:tab/>
              <w:t>//属性を指定して生成する場合</w:t>
            </w:r>
          </w:p>
          <w:p w14:paraId="05DFC485"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true };</w:t>
            </w:r>
            <w:r w:rsidRPr="00E2795F">
              <w:rPr>
                <w:rFonts w:hint="eastAsia"/>
                <w:color w:val="00B050"/>
              </w:rPr>
              <w:t>//子プロセスにハンドルを継承する</w:t>
            </w:r>
          </w:p>
          <w:p w14:paraId="2C2DF549" w14:textId="77777777" w:rsidR="00E2795F"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false };</w:t>
            </w:r>
            <w:r w:rsidRPr="00E2795F">
              <w:rPr>
                <w:rFonts w:hint="eastAsia"/>
                <w:color w:val="00B050"/>
              </w:rPr>
              <w:t>//子プロセスにハンドルを</w:t>
            </w:r>
          </w:p>
          <w:p w14:paraId="7482D21E" w14:textId="564E3C03" w:rsidR="00A7686B" w:rsidRPr="00E2795F" w:rsidRDefault="00E2795F" w:rsidP="00E2795F">
            <w:pPr>
              <w:pStyle w:val="3-"/>
              <w:tabs>
                <w:tab w:val="clear" w:pos="5900"/>
                <w:tab w:val="left" w:pos="6115"/>
              </w:tabs>
              <w:rPr>
                <w:color w:val="00B050"/>
              </w:rPr>
            </w:pPr>
            <w:r w:rsidRPr="00E2795F">
              <w:rPr>
                <w:color w:val="00B050"/>
              </w:rPr>
              <w:tab/>
              <w:t>//</w:t>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継承しない　※デフォルト</w:t>
            </w:r>
          </w:p>
          <w:p w14:paraId="59C3C4C1" w14:textId="77777777" w:rsidR="00A7686B" w:rsidRPr="00E2795F" w:rsidRDefault="00A7686B" w:rsidP="00A7686B">
            <w:pPr>
              <w:pStyle w:val="3-"/>
              <w:rPr>
                <w:color w:val="00B050"/>
              </w:rPr>
            </w:pPr>
            <w:r w:rsidRPr="00E2795F">
              <w:rPr>
                <w:color w:val="00B050"/>
              </w:rPr>
              <w:tab/>
              <w:t>//</w:t>
            </w:r>
            <w:r w:rsidRPr="00E2795F">
              <w:rPr>
                <w:color w:val="00B050"/>
              </w:rPr>
              <w:tab/>
            </w:r>
            <w:r w:rsidRPr="00E2795F">
              <w:rPr>
                <w:color w:val="FF0000"/>
              </w:rPr>
              <w:t>s_hMutex = CreateMutex(&amp;attr, false, nullptr);</w:t>
            </w:r>
          </w:p>
          <w:p w14:paraId="466003B1" w14:textId="77777777" w:rsidR="00A7686B" w:rsidRDefault="00A7686B" w:rsidP="00A7686B">
            <w:pPr>
              <w:pStyle w:val="3-"/>
            </w:pPr>
            <w:r>
              <w:tab/>
              <w:t>}</w:t>
            </w:r>
          </w:p>
          <w:p w14:paraId="6C7A867F" w14:textId="77777777" w:rsidR="00A7686B" w:rsidRDefault="00A7686B" w:rsidP="00A7686B">
            <w:pPr>
              <w:pStyle w:val="3-"/>
            </w:pPr>
          </w:p>
          <w:p w14:paraId="3386B73D" w14:textId="77777777" w:rsidR="00A7686B" w:rsidRDefault="00A7686B" w:rsidP="00A7686B">
            <w:pPr>
              <w:pStyle w:val="3-"/>
            </w:pPr>
            <w:r>
              <w:rPr>
                <w:rFonts w:hint="eastAsia"/>
              </w:rPr>
              <w:tab/>
            </w:r>
            <w:r w:rsidRPr="00E2795F">
              <w:rPr>
                <w:rFonts w:hint="eastAsia"/>
                <w:color w:val="00B050"/>
              </w:rPr>
              <w:t>//スレッド作成</w:t>
            </w:r>
          </w:p>
          <w:p w14:paraId="523077CD" w14:textId="77777777" w:rsidR="00A7686B" w:rsidRDefault="00A7686B" w:rsidP="00A7686B">
            <w:pPr>
              <w:pStyle w:val="3-"/>
            </w:pPr>
            <w:r>
              <w:tab/>
              <w:t>static const int THREAD_NUM = 3;</w:t>
            </w:r>
          </w:p>
          <w:p w14:paraId="2870C8BE" w14:textId="77777777" w:rsidR="00A7686B" w:rsidRDefault="00A7686B" w:rsidP="00A7686B">
            <w:pPr>
              <w:pStyle w:val="3-"/>
            </w:pPr>
            <w:r>
              <w:tab/>
              <w:t>unsigned int tid[THREAD_NUM] = {};</w:t>
            </w:r>
          </w:p>
          <w:p w14:paraId="09D1EFA0" w14:textId="77777777" w:rsidR="00A7686B" w:rsidRDefault="00A7686B" w:rsidP="00A7686B">
            <w:pPr>
              <w:pStyle w:val="3-"/>
            </w:pPr>
            <w:r>
              <w:tab/>
              <w:t>HANDLE hThread[THREAD_NUM] =</w:t>
            </w:r>
          </w:p>
          <w:p w14:paraId="55E2955B" w14:textId="77777777" w:rsidR="00A7686B" w:rsidRDefault="00A7686B" w:rsidP="00A7686B">
            <w:pPr>
              <w:pStyle w:val="3-"/>
            </w:pPr>
            <w:r>
              <w:tab/>
              <w:t>{</w:t>
            </w:r>
          </w:p>
          <w:p w14:paraId="7088A1CB" w14:textId="71360113" w:rsidR="00A7686B" w:rsidRDefault="00A7686B" w:rsidP="00A7686B">
            <w:pPr>
              <w:pStyle w:val="3-"/>
            </w:pPr>
            <w:r>
              <w:rPr>
                <w:rFonts w:hint="eastAsia"/>
              </w:rPr>
              <w:tab/>
            </w:r>
            <w:r>
              <w:rPr>
                <w:rFonts w:hint="eastAsia"/>
              </w:rPr>
              <w:tab/>
              <w:t>(</w:t>
            </w:r>
            <w:r w:rsidR="00E2795F">
              <w:rPr>
                <w:rFonts w:hint="eastAsia"/>
              </w:rPr>
              <w:t>HANDLE)_beginthreadex(nullptr, 1024</w:t>
            </w:r>
            <w:r>
              <w:rPr>
                <w:rFonts w:hint="eastAsia"/>
              </w:rPr>
              <w:t>, threadFunc, "太郎", 0, &amp;tid[0]),</w:t>
            </w:r>
          </w:p>
          <w:p w14:paraId="44B3CB80" w14:textId="4B82B7AD" w:rsidR="00A7686B" w:rsidRDefault="00A7686B" w:rsidP="00A7686B">
            <w:pPr>
              <w:pStyle w:val="3-"/>
            </w:pPr>
            <w:r>
              <w:rPr>
                <w:rFonts w:hint="eastAsia"/>
              </w:rPr>
              <w:tab/>
            </w:r>
            <w:r>
              <w:rPr>
                <w:rFonts w:hint="eastAsia"/>
              </w:rPr>
              <w:tab/>
              <w:t xml:space="preserve">(HANDLE)_beginthreadex(nullptr, </w:t>
            </w:r>
            <w:r w:rsidR="00E2795F">
              <w:t>1024</w:t>
            </w:r>
            <w:r>
              <w:rPr>
                <w:rFonts w:hint="eastAsia"/>
              </w:rPr>
              <w:t>, threadFunc, "次郎", 0, &amp;tid[1]),</w:t>
            </w:r>
          </w:p>
          <w:p w14:paraId="4092D6ED" w14:textId="0D10321B" w:rsidR="00A7686B" w:rsidRDefault="00A7686B" w:rsidP="00A7686B">
            <w:pPr>
              <w:pStyle w:val="3-"/>
            </w:pPr>
            <w:r>
              <w:rPr>
                <w:rFonts w:hint="eastAsia"/>
              </w:rPr>
              <w:tab/>
            </w:r>
            <w:r>
              <w:rPr>
                <w:rFonts w:hint="eastAsia"/>
              </w:rPr>
              <w:tab/>
              <w:t xml:space="preserve">(HANDLE)_beginthreadex(nullptr, </w:t>
            </w:r>
            <w:r w:rsidR="00E2795F">
              <w:t>1024</w:t>
            </w:r>
            <w:r>
              <w:rPr>
                <w:rFonts w:hint="eastAsia"/>
              </w:rPr>
              <w:t>, threadFunc, "三郎", 0, &amp;tid[2])</w:t>
            </w:r>
          </w:p>
          <w:p w14:paraId="5C4C0B60" w14:textId="77777777" w:rsidR="00A7686B" w:rsidRDefault="00A7686B" w:rsidP="00A7686B">
            <w:pPr>
              <w:pStyle w:val="3-"/>
            </w:pPr>
            <w:r>
              <w:tab/>
              <w:t>};</w:t>
            </w:r>
          </w:p>
          <w:p w14:paraId="6C5D5470" w14:textId="77777777" w:rsidR="00A7686B" w:rsidRDefault="00A7686B" w:rsidP="00A7686B">
            <w:pPr>
              <w:pStyle w:val="3-"/>
            </w:pPr>
            <w:r>
              <w:tab/>
            </w:r>
          </w:p>
          <w:p w14:paraId="537D4279" w14:textId="77777777" w:rsidR="00A7686B" w:rsidRDefault="00A7686B" w:rsidP="00A7686B">
            <w:pPr>
              <w:pStyle w:val="3-"/>
            </w:pPr>
            <w:r>
              <w:rPr>
                <w:rFonts w:hint="eastAsia"/>
              </w:rPr>
              <w:tab/>
            </w:r>
            <w:r w:rsidRPr="00E2795F">
              <w:rPr>
                <w:rFonts w:hint="eastAsia"/>
                <w:color w:val="00B050"/>
              </w:rPr>
              <w:t>//スレッド終了待ち</w:t>
            </w:r>
          </w:p>
          <w:p w14:paraId="076C0A7B" w14:textId="77777777" w:rsidR="00A7686B" w:rsidRDefault="00A7686B" w:rsidP="00A7686B">
            <w:pPr>
              <w:pStyle w:val="3-"/>
            </w:pPr>
            <w:r>
              <w:tab/>
              <w:t>WaitForMultipleObjects(THREAD_NUM, hThread, true, INFINITE);</w:t>
            </w:r>
          </w:p>
          <w:p w14:paraId="56DAC116" w14:textId="77777777" w:rsidR="00A7686B" w:rsidRDefault="00A7686B" w:rsidP="00A7686B">
            <w:pPr>
              <w:pStyle w:val="3-"/>
            </w:pPr>
          </w:p>
          <w:p w14:paraId="212E4FDF" w14:textId="77777777" w:rsidR="00A7686B" w:rsidRDefault="00A7686B" w:rsidP="00A7686B">
            <w:pPr>
              <w:pStyle w:val="3-"/>
            </w:pPr>
            <w:r>
              <w:rPr>
                <w:rFonts w:hint="eastAsia"/>
              </w:rPr>
              <w:tab/>
            </w:r>
            <w:r w:rsidRPr="00E2795F">
              <w:rPr>
                <w:rFonts w:hint="eastAsia"/>
                <w:color w:val="00B050"/>
              </w:rPr>
              <w:t>//スレッドハンドルクローズ</w:t>
            </w:r>
          </w:p>
          <w:p w14:paraId="08BAE08D" w14:textId="77777777" w:rsidR="00A7686B" w:rsidRDefault="00A7686B" w:rsidP="00A7686B">
            <w:pPr>
              <w:pStyle w:val="3-"/>
            </w:pPr>
            <w:r>
              <w:tab/>
              <w:t>for (int i = 0; i &lt; THREAD_NUM; ++i)</w:t>
            </w:r>
          </w:p>
          <w:p w14:paraId="04454017" w14:textId="77777777" w:rsidR="00A7686B" w:rsidRDefault="00A7686B" w:rsidP="00A7686B">
            <w:pPr>
              <w:pStyle w:val="3-"/>
            </w:pPr>
            <w:r>
              <w:tab/>
              <w:t>{</w:t>
            </w:r>
          </w:p>
          <w:p w14:paraId="6FB8750A" w14:textId="77777777" w:rsidR="00A7686B" w:rsidRDefault="00A7686B" w:rsidP="00A7686B">
            <w:pPr>
              <w:pStyle w:val="3-"/>
            </w:pPr>
            <w:r>
              <w:lastRenderedPageBreak/>
              <w:tab/>
            </w:r>
            <w:r>
              <w:tab/>
              <w:t>CloseHandle(hThread[i]);</w:t>
            </w:r>
          </w:p>
          <w:p w14:paraId="126EF3CD" w14:textId="77777777" w:rsidR="00A7686B" w:rsidRDefault="00A7686B" w:rsidP="00A7686B">
            <w:pPr>
              <w:pStyle w:val="3-"/>
            </w:pPr>
            <w:r>
              <w:tab/>
              <w:t>}</w:t>
            </w:r>
          </w:p>
          <w:p w14:paraId="458BB9FE" w14:textId="77777777" w:rsidR="00A7686B" w:rsidRDefault="00A7686B" w:rsidP="00A7686B">
            <w:pPr>
              <w:pStyle w:val="3-"/>
            </w:pPr>
          </w:p>
          <w:p w14:paraId="1C6B19CC" w14:textId="77777777" w:rsidR="00A7686B" w:rsidRPr="00E2795F" w:rsidRDefault="00A7686B" w:rsidP="00A7686B">
            <w:pPr>
              <w:pStyle w:val="3-"/>
              <w:rPr>
                <w:color w:val="00B050"/>
              </w:rPr>
            </w:pPr>
            <w:r>
              <w:rPr>
                <w:rFonts w:hint="eastAsia"/>
              </w:rPr>
              <w:tab/>
            </w:r>
            <w:r w:rsidRPr="00E2795F">
              <w:rPr>
                <w:rFonts w:hint="eastAsia"/>
                <w:color w:val="00B050"/>
              </w:rPr>
              <w:t>//ミューテックスの取得と解放を大量に実行して時間を計測</w:t>
            </w:r>
          </w:p>
          <w:p w14:paraId="53C95663" w14:textId="77777777" w:rsidR="00A7686B" w:rsidRDefault="00A7686B" w:rsidP="00A7686B">
            <w:pPr>
              <w:pStyle w:val="3-"/>
            </w:pPr>
            <w:r>
              <w:tab/>
              <w:t>{</w:t>
            </w:r>
          </w:p>
          <w:p w14:paraId="6E040567" w14:textId="77777777" w:rsidR="00A7686B" w:rsidRDefault="00A7686B" w:rsidP="00A7686B">
            <w:pPr>
              <w:pStyle w:val="3-"/>
            </w:pPr>
            <w:r>
              <w:tab/>
            </w:r>
            <w:r>
              <w:tab/>
              <w:t>LARGE_INTEGER freq;</w:t>
            </w:r>
          </w:p>
          <w:p w14:paraId="2B5040C6" w14:textId="77777777" w:rsidR="00A7686B" w:rsidRDefault="00A7686B" w:rsidP="00A7686B">
            <w:pPr>
              <w:pStyle w:val="3-"/>
            </w:pPr>
            <w:r>
              <w:tab/>
            </w:r>
            <w:r>
              <w:tab/>
              <w:t>QueryPerformanceFrequency(&amp;freq);</w:t>
            </w:r>
          </w:p>
          <w:p w14:paraId="40D1A540" w14:textId="77777777" w:rsidR="00A7686B" w:rsidRDefault="00A7686B" w:rsidP="00A7686B">
            <w:pPr>
              <w:pStyle w:val="3-"/>
            </w:pPr>
            <w:r>
              <w:tab/>
            </w:r>
            <w:r>
              <w:tab/>
              <w:t>LARGE_INTEGER begin;</w:t>
            </w:r>
          </w:p>
          <w:p w14:paraId="45BD605E" w14:textId="77777777" w:rsidR="00A7686B" w:rsidRDefault="00A7686B" w:rsidP="00A7686B">
            <w:pPr>
              <w:pStyle w:val="3-"/>
            </w:pPr>
            <w:r>
              <w:tab/>
            </w:r>
            <w:r>
              <w:tab/>
              <w:t>QueryPerformanceCounter(&amp;begin);</w:t>
            </w:r>
          </w:p>
          <w:p w14:paraId="0D26C101" w14:textId="77777777" w:rsidR="00A7686B" w:rsidRDefault="00A7686B" w:rsidP="00A7686B">
            <w:pPr>
              <w:pStyle w:val="3-"/>
            </w:pPr>
            <w:r>
              <w:tab/>
            </w:r>
            <w:r>
              <w:tab/>
              <w:t>static const int TEST_TIMES = 10000000;</w:t>
            </w:r>
          </w:p>
          <w:p w14:paraId="22C70873" w14:textId="77777777" w:rsidR="00A7686B" w:rsidRDefault="00A7686B" w:rsidP="00A7686B">
            <w:pPr>
              <w:pStyle w:val="3-"/>
            </w:pPr>
            <w:r>
              <w:tab/>
            </w:r>
            <w:r>
              <w:tab/>
              <w:t>for (int i = 0; i &lt; TEST_TIMES; ++i)</w:t>
            </w:r>
          </w:p>
          <w:p w14:paraId="489BE963" w14:textId="77777777" w:rsidR="00A7686B" w:rsidRDefault="00A7686B" w:rsidP="00A7686B">
            <w:pPr>
              <w:pStyle w:val="3-"/>
            </w:pPr>
            <w:r>
              <w:tab/>
            </w:r>
            <w:r>
              <w:tab/>
              <w:t>{</w:t>
            </w:r>
          </w:p>
          <w:p w14:paraId="20554AFE" w14:textId="77777777" w:rsidR="00A7686B" w:rsidRPr="00E2795F" w:rsidRDefault="00A7686B" w:rsidP="00A7686B">
            <w:pPr>
              <w:pStyle w:val="3-"/>
              <w:rPr>
                <w:color w:val="FF0000"/>
              </w:rPr>
            </w:pPr>
            <w:r>
              <w:tab/>
            </w:r>
            <w:r>
              <w:tab/>
            </w:r>
            <w:r>
              <w:tab/>
            </w:r>
            <w:r w:rsidRPr="00E2795F">
              <w:rPr>
                <w:color w:val="FF0000"/>
              </w:rPr>
              <w:t>WaitForSingleObject(s_hMutex, INFINITE);</w:t>
            </w:r>
          </w:p>
          <w:p w14:paraId="032AA574" w14:textId="77777777" w:rsidR="00A7686B" w:rsidRPr="00E2795F" w:rsidRDefault="00A7686B" w:rsidP="00A7686B">
            <w:pPr>
              <w:pStyle w:val="3-"/>
              <w:rPr>
                <w:color w:val="FF0000"/>
              </w:rPr>
            </w:pPr>
            <w:r w:rsidRPr="00E2795F">
              <w:rPr>
                <w:color w:val="FF0000"/>
              </w:rPr>
              <w:tab/>
            </w:r>
            <w:r w:rsidRPr="00E2795F">
              <w:rPr>
                <w:color w:val="FF0000"/>
              </w:rPr>
              <w:tab/>
            </w:r>
            <w:r w:rsidRPr="00E2795F">
              <w:rPr>
                <w:color w:val="FF0000"/>
              </w:rPr>
              <w:tab/>
              <w:t>ReleaseMutex(s_hMutex);</w:t>
            </w:r>
          </w:p>
          <w:p w14:paraId="161A08F1" w14:textId="77777777" w:rsidR="00A7686B" w:rsidRDefault="00A7686B" w:rsidP="00A7686B">
            <w:pPr>
              <w:pStyle w:val="3-"/>
            </w:pPr>
            <w:r>
              <w:tab/>
            </w:r>
            <w:r>
              <w:tab/>
              <w:t>}</w:t>
            </w:r>
          </w:p>
          <w:p w14:paraId="7FD5C90F" w14:textId="77777777" w:rsidR="00A7686B" w:rsidRDefault="00A7686B" w:rsidP="00A7686B">
            <w:pPr>
              <w:pStyle w:val="3-"/>
            </w:pPr>
            <w:r>
              <w:tab/>
            </w:r>
            <w:r>
              <w:tab/>
              <w:t>LARGE_INTEGER end;</w:t>
            </w:r>
          </w:p>
          <w:p w14:paraId="478F4E8B" w14:textId="77777777" w:rsidR="00A7686B" w:rsidRDefault="00A7686B" w:rsidP="00A7686B">
            <w:pPr>
              <w:pStyle w:val="3-"/>
            </w:pPr>
            <w:r>
              <w:tab/>
            </w:r>
            <w:r>
              <w:tab/>
              <w:t>QueryPerformanceCounter(&amp;end);</w:t>
            </w:r>
          </w:p>
          <w:p w14:paraId="5A55F1CF" w14:textId="77777777" w:rsidR="00C607FA" w:rsidRDefault="00A7686B" w:rsidP="00E2795F">
            <w:pPr>
              <w:pStyle w:val="3-"/>
              <w:jc w:val="left"/>
            </w:pPr>
            <w:r>
              <w:tab/>
            </w:r>
            <w:r>
              <w:tab/>
              <w:t>float duration = static_cast&lt;float&gt;(static_cast&lt;double&gt;(end.QuadPart - begin.QuadPart)</w:t>
            </w:r>
          </w:p>
          <w:p w14:paraId="5FC4FB58" w14:textId="458F778E" w:rsidR="00A7686B" w:rsidRDefault="00C607FA" w:rsidP="00E2795F">
            <w:pPr>
              <w:pStyle w:val="3-"/>
              <w:jc w:val="left"/>
            </w:pPr>
            <w:r>
              <w:tab/>
            </w:r>
            <w:r>
              <w:tab/>
            </w:r>
            <w:r>
              <w:tab/>
            </w:r>
            <w:r>
              <w:tab/>
            </w:r>
            <w:r>
              <w:tab/>
            </w:r>
            <w:r>
              <w:tab/>
            </w:r>
            <w:r>
              <w:tab/>
            </w:r>
            <w:r>
              <w:tab/>
            </w:r>
            <w:r>
              <w:tab/>
            </w:r>
            <w:r>
              <w:tab/>
            </w:r>
            <w:r>
              <w:tab/>
            </w:r>
            <w:r>
              <w:tab/>
            </w:r>
            <w:r>
              <w:tab/>
            </w:r>
            <w:r w:rsidR="00A7686B">
              <w:t xml:space="preserve"> / static_cast&lt;double&gt;(freq.QuadPart));</w:t>
            </w:r>
          </w:p>
          <w:p w14:paraId="22EB386F" w14:textId="77777777" w:rsidR="00A7686B" w:rsidRDefault="00A7686B" w:rsidP="00A7686B">
            <w:pPr>
              <w:pStyle w:val="3-"/>
            </w:pPr>
            <w:r>
              <w:tab/>
            </w:r>
            <w:r>
              <w:tab/>
              <w:t>printf("Mutex * %d = %.6f sec\n", TEST_TIMES, duration);</w:t>
            </w:r>
          </w:p>
          <w:p w14:paraId="34E0CF85" w14:textId="77777777" w:rsidR="00A7686B" w:rsidRDefault="00A7686B" w:rsidP="00A7686B">
            <w:pPr>
              <w:pStyle w:val="3-"/>
            </w:pPr>
            <w:r>
              <w:tab/>
              <w:t>}</w:t>
            </w:r>
          </w:p>
          <w:p w14:paraId="2F85E8F3" w14:textId="77777777" w:rsidR="00A7686B" w:rsidRDefault="00A7686B" w:rsidP="00A7686B">
            <w:pPr>
              <w:pStyle w:val="3-"/>
            </w:pPr>
          </w:p>
          <w:p w14:paraId="3F467EA1" w14:textId="77777777" w:rsidR="00A7686B" w:rsidRDefault="00A7686B" w:rsidP="00A7686B">
            <w:pPr>
              <w:pStyle w:val="3-"/>
            </w:pPr>
            <w:r>
              <w:rPr>
                <w:rFonts w:hint="eastAsia"/>
              </w:rPr>
              <w:tab/>
            </w:r>
            <w:r w:rsidRPr="00E2795F">
              <w:rPr>
                <w:rFonts w:hint="eastAsia"/>
                <w:color w:val="00B050"/>
              </w:rPr>
              <w:t>//ミューテックス破棄</w:t>
            </w:r>
          </w:p>
          <w:p w14:paraId="0E74C3DA" w14:textId="77777777" w:rsidR="00A7686B" w:rsidRDefault="00A7686B" w:rsidP="00A7686B">
            <w:pPr>
              <w:pStyle w:val="3-"/>
            </w:pPr>
            <w:r>
              <w:tab/>
            </w:r>
            <w:r w:rsidRPr="00E2795F">
              <w:rPr>
                <w:color w:val="FF0000"/>
              </w:rPr>
              <w:t>CloseHandle(s_hMutex);</w:t>
            </w:r>
          </w:p>
          <w:p w14:paraId="308A421C" w14:textId="77777777" w:rsidR="00A7686B" w:rsidRDefault="00A7686B" w:rsidP="00A7686B">
            <w:pPr>
              <w:pStyle w:val="3-"/>
            </w:pPr>
            <w:r>
              <w:tab/>
              <w:t>s_hMutex = INVALID_HANDLE_VALUE;</w:t>
            </w:r>
          </w:p>
          <w:p w14:paraId="431703B0" w14:textId="77777777" w:rsidR="00A7686B" w:rsidRDefault="00A7686B" w:rsidP="00A7686B">
            <w:pPr>
              <w:pStyle w:val="3-"/>
            </w:pPr>
          </w:p>
          <w:p w14:paraId="64F556C5" w14:textId="77777777" w:rsidR="00A7686B" w:rsidRDefault="00A7686B" w:rsidP="00A7686B">
            <w:pPr>
              <w:pStyle w:val="3-"/>
            </w:pPr>
            <w:r>
              <w:tab/>
              <w:t>return EXIT_SUCCESS;</w:t>
            </w:r>
          </w:p>
          <w:p w14:paraId="06B2F5C6" w14:textId="0A00C9C1" w:rsidR="00DE3BF2" w:rsidRPr="00DE3BF2" w:rsidRDefault="00A7686B" w:rsidP="00A7686B">
            <w:pPr>
              <w:pStyle w:val="3-"/>
            </w:pPr>
            <w:r>
              <w:t>}</w:t>
            </w:r>
          </w:p>
        </w:tc>
      </w:tr>
    </w:tbl>
    <w:p w14:paraId="700CA6CE"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46CEECC" w14:textId="77777777" w:rsidTr="000A1665">
        <w:tc>
          <w:tcPr>
            <w:tcW w:w="8494" w:type="dxa"/>
          </w:tcPr>
          <w:p w14:paraId="5FE0E4CC" w14:textId="77777777" w:rsidR="00A7686B" w:rsidRPr="00A7686B" w:rsidRDefault="00A7686B" w:rsidP="00A7686B">
            <w:pPr>
              <w:pStyle w:val="3-"/>
              <w:rPr>
                <w:color w:val="auto"/>
              </w:rPr>
            </w:pPr>
            <w:r w:rsidRPr="00A7686B">
              <w:rPr>
                <w:rFonts w:hint="eastAsia"/>
                <w:color w:val="auto"/>
              </w:rPr>
              <w:t>- begin:太郎 -</w:t>
            </w:r>
          </w:p>
          <w:p w14:paraId="51B65C1F" w14:textId="77777777" w:rsidR="00A7686B" w:rsidRPr="00A7686B" w:rsidRDefault="00A7686B" w:rsidP="00A7686B">
            <w:pPr>
              <w:pStyle w:val="3-"/>
              <w:rPr>
                <w:color w:val="auto"/>
              </w:rPr>
            </w:pPr>
            <w:r w:rsidRPr="00A7686B">
              <w:rPr>
                <w:rFonts w:hint="eastAsia"/>
                <w:color w:val="auto"/>
              </w:rPr>
              <w:t>- begin:次郎 -</w:t>
            </w:r>
          </w:p>
          <w:p w14:paraId="5BF8EE52" w14:textId="77777777" w:rsidR="00A7686B" w:rsidRPr="00A7686B" w:rsidRDefault="00A7686B" w:rsidP="00A7686B">
            <w:pPr>
              <w:pStyle w:val="3-"/>
              <w:rPr>
                <w:color w:val="auto"/>
              </w:rPr>
            </w:pPr>
            <w:r w:rsidRPr="00A7686B">
              <w:rPr>
                <w:rFonts w:hint="eastAsia"/>
                <w:color w:val="auto"/>
              </w:rPr>
              <w:t>太郎: [BEFORE] commonData=0, tlsData=0</w:t>
            </w:r>
          </w:p>
          <w:p w14:paraId="77DBB08E" w14:textId="77777777" w:rsidR="00A7686B" w:rsidRPr="00A7686B" w:rsidRDefault="00A7686B" w:rsidP="00A7686B">
            <w:pPr>
              <w:pStyle w:val="3-"/>
              <w:rPr>
                <w:color w:val="auto"/>
              </w:rPr>
            </w:pPr>
            <w:r w:rsidRPr="00A7686B">
              <w:rPr>
                <w:rFonts w:hint="eastAsia"/>
                <w:color w:val="auto"/>
              </w:rPr>
              <w:t>- begin:三郎 -</w:t>
            </w:r>
          </w:p>
          <w:p w14:paraId="42111F96" w14:textId="77777777" w:rsidR="00A7686B" w:rsidRPr="00A7686B" w:rsidRDefault="00A7686B" w:rsidP="00A7686B">
            <w:pPr>
              <w:pStyle w:val="3-"/>
              <w:rPr>
                <w:color w:val="auto"/>
              </w:rPr>
            </w:pPr>
            <w:r w:rsidRPr="00A7686B">
              <w:rPr>
                <w:rFonts w:hint="eastAsia"/>
                <w:color w:val="auto"/>
              </w:rPr>
              <w:t>太郎: [AFTER]  commonData=1, tlsData=1</w:t>
            </w:r>
          </w:p>
          <w:p w14:paraId="25F59BD4" w14:textId="77777777" w:rsidR="00A7686B" w:rsidRPr="00A7686B" w:rsidRDefault="00A7686B" w:rsidP="00A7686B">
            <w:pPr>
              <w:pStyle w:val="3-"/>
              <w:rPr>
                <w:color w:val="auto"/>
              </w:rPr>
            </w:pPr>
            <w:r w:rsidRPr="00A7686B">
              <w:rPr>
                <w:rFonts w:hint="eastAsia"/>
                <w:color w:val="auto"/>
              </w:rPr>
              <w:t>次郎: [BEFORE] commonData=1, tlsData=0</w:t>
            </w:r>
          </w:p>
          <w:p w14:paraId="5A67E1CA" w14:textId="77777777" w:rsidR="00A7686B" w:rsidRPr="00A7686B" w:rsidRDefault="00A7686B" w:rsidP="00A7686B">
            <w:pPr>
              <w:pStyle w:val="3-"/>
              <w:rPr>
                <w:color w:val="auto"/>
              </w:rPr>
            </w:pPr>
            <w:r w:rsidRPr="00A7686B">
              <w:rPr>
                <w:rFonts w:hint="eastAsia"/>
                <w:color w:val="auto"/>
              </w:rPr>
              <w:t>次郎: [AFTER]  commonData=2, tlsData=1</w:t>
            </w:r>
          </w:p>
          <w:p w14:paraId="5E4DF10D" w14:textId="77777777" w:rsidR="00A7686B" w:rsidRPr="00A7686B" w:rsidRDefault="00A7686B" w:rsidP="00A7686B">
            <w:pPr>
              <w:pStyle w:val="3-"/>
              <w:rPr>
                <w:color w:val="auto"/>
              </w:rPr>
            </w:pPr>
            <w:r w:rsidRPr="00A7686B">
              <w:rPr>
                <w:rFonts w:hint="eastAsia"/>
                <w:color w:val="auto"/>
              </w:rPr>
              <w:t>三郎: [BEFORE] commonData=2, tlsData=0</w:t>
            </w:r>
          </w:p>
          <w:p w14:paraId="6F25646C" w14:textId="77777777" w:rsidR="00A7686B" w:rsidRPr="00A7686B" w:rsidRDefault="00A7686B" w:rsidP="00A7686B">
            <w:pPr>
              <w:pStyle w:val="3-"/>
              <w:rPr>
                <w:color w:val="auto"/>
              </w:rPr>
            </w:pPr>
            <w:r w:rsidRPr="00A7686B">
              <w:rPr>
                <w:rFonts w:hint="eastAsia"/>
                <w:color w:val="auto"/>
              </w:rPr>
              <w:t>三郎: [AFTER]  commonData=3, tlsData=1</w:t>
            </w:r>
          </w:p>
          <w:p w14:paraId="088A883C" w14:textId="77777777" w:rsidR="00A7686B" w:rsidRPr="00A7686B" w:rsidRDefault="00A7686B" w:rsidP="00A7686B">
            <w:pPr>
              <w:pStyle w:val="3-"/>
              <w:rPr>
                <w:color w:val="auto"/>
              </w:rPr>
            </w:pPr>
            <w:r w:rsidRPr="00A7686B">
              <w:rPr>
                <w:rFonts w:hint="eastAsia"/>
                <w:color w:val="auto"/>
              </w:rPr>
              <w:t>太郎: [BEFORE] commonData=3, tlsData=1</w:t>
            </w:r>
          </w:p>
          <w:p w14:paraId="45992928" w14:textId="77777777" w:rsidR="00A7686B" w:rsidRPr="00A7686B" w:rsidRDefault="00A7686B" w:rsidP="00A7686B">
            <w:pPr>
              <w:pStyle w:val="3-"/>
              <w:rPr>
                <w:color w:val="auto"/>
              </w:rPr>
            </w:pPr>
            <w:r w:rsidRPr="00A7686B">
              <w:rPr>
                <w:rFonts w:hint="eastAsia"/>
                <w:color w:val="auto"/>
              </w:rPr>
              <w:t>太郎: [AFTER]  commonData=4, tlsData=2</w:t>
            </w:r>
          </w:p>
          <w:p w14:paraId="1FCCC8B0" w14:textId="77777777" w:rsidR="00A7686B" w:rsidRPr="00A7686B" w:rsidRDefault="00A7686B" w:rsidP="00A7686B">
            <w:pPr>
              <w:pStyle w:val="3-"/>
              <w:rPr>
                <w:color w:val="auto"/>
              </w:rPr>
            </w:pPr>
            <w:r w:rsidRPr="00A7686B">
              <w:rPr>
                <w:rFonts w:hint="eastAsia"/>
                <w:color w:val="auto"/>
              </w:rPr>
              <w:t>次郎: [BEFORE] commonData=4, tlsData=1</w:t>
            </w:r>
          </w:p>
          <w:p w14:paraId="0E3BC3A9" w14:textId="77777777" w:rsidR="00A7686B" w:rsidRPr="00A7686B" w:rsidRDefault="00A7686B" w:rsidP="00A7686B">
            <w:pPr>
              <w:pStyle w:val="3-"/>
              <w:rPr>
                <w:color w:val="auto"/>
              </w:rPr>
            </w:pPr>
            <w:r w:rsidRPr="00A7686B">
              <w:rPr>
                <w:rFonts w:hint="eastAsia"/>
                <w:color w:val="auto"/>
              </w:rPr>
              <w:t>次郎: [AFTER]  commonData=5, tlsData=2</w:t>
            </w:r>
          </w:p>
          <w:p w14:paraId="25CDD4F5" w14:textId="77777777" w:rsidR="00A7686B" w:rsidRPr="00A7686B" w:rsidRDefault="00A7686B" w:rsidP="00A7686B">
            <w:pPr>
              <w:pStyle w:val="3-"/>
              <w:rPr>
                <w:color w:val="auto"/>
              </w:rPr>
            </w:pPr>
            <w:r w:rsidRPr="00A7686B">
              <w:rPr>
                <w:rFonts w:hint="eastAsia"/>
                <w:color w:val="auto"/>
              </w:rPr>
              <w:t>三郎: [BEFORE] commonData=5, tlsData=1</w:t>
            </w:r>
          </w:p>
          <w:p w14:paraId="646F7512" w14:textId="77777777" w:rsidR="00A7686B" w:rsidRPr="00A7686B" w:rsidRDefault="00A7686B" w:rsidP="00A7686B">
            <w:pPr>
              <w:pStyle w:val="3-"/>
              <w:rPr>
                <w:color w:val="auto"/>
              </w:rPr>
            </w:pPr>
            <w:r w:rsidRPr="00A7686B">
              <w:rPr>
                <w:rFonts w:hint="eastAsia"/>
                <w:color w:val="auto"/>
              </w:rPr>
              <w:t>三郎: [AFTER]  commonData=6, tlsData=2</w:t>
            </w:r>
          </w:p>
          <w:p w14:paraId="22EB2AFA" w14:textId="77777777" w:rsidR="00A7686B" w:rsidRPr="00A7686B" w:rsidRDefault="00A7686B" w:rsidP="00A7686B">
            <w:pPr>
              <w:pStyle w:val="3-"/>
              <w:rPr>
                <w:color w:val="auto"/>
              </w:rPr>
            </w:pPr>
            <w:r w:rsidRPr="00A7686B">
              <w:rPr>
                <w:rFonts w:hint="eastAsia"/>
                <w:color w:val="auto"/>
              </w:rPr>
              <w:t>太郎: [BEFORE] commonData=6, tlsData=2</w:t>
            </w:r>
          </w:p>
          <w:p w14:paraId="32DC80D4" w14:textId="77777777" w:rsidR="00A7686B" w:rsidRPr="00A7686B" w:rsidRDefault="00A7686B" w:rsidP="00A7686B">
            <w:pPr>
              <w:pStyle w:val="3-"/>
              <w:rPr>
                <w:color w:val="auto"/>
              </w:rPr>
            </w:pPr>
            <w:r w:rsidRPr="00A7686B">
              <w:rPr>
                <w:rFonts w:hint="eastAsia"/>
                <w:color w:val="auto"/>
              </w:rPr>
              <w:t>太郎: [AFTER]  commonData=7, tlsData=3</w:t>
            </w:r>
          </w:p>
          <w:p w14:paraId="50470DD8" w14:textId="77777777" w:rsidR="00A7686B" w:rsidRPr="00A7686B" w:rsidRDefault="00A7686B" w:rsidP="00A7686B">
            <w:pPr>
              <w:pStyle w:val="3-"/>
              <w:rPr>
                <w:color w:val="auto"/>
              </w:rPr>
            </w:pPr>
            <w:r w:rsidRPr="00A7686B">
              <w:rPr>
                <w:rFonts w:hint="eastAsia"/>
                <w:color w:val="auto"/>
              </w:rPr>
              <w:t>- end:太郎 -</w:t>
            </w:r>
          </w:p>
          <w:p w14:paraId="50EB0696" w14:textId="77777777" w:rsidR="00A7686B" w:rsidRPr="00A7686B" w:rsidRDefault="00A7686B" w:rsidP="00A7686B">
            <w:pPr>
              <w:pStyle w:val="3-"/>
              <w:rPr>
                <w:color w:val="auto"/>
              </w:rPr>
            </w:pPr>
            <w:r w:rsidRPr="00A7686B">
              <w:rPr>
                <w:rFonts w:hint="eastAsia"/>
                <w:color w:val="auto"/>
              </w:rPr>
              <w:t>次郎: [BEFORE] commonData=7, tlsData=2</w:t>
            </w:r>
          </w:p>
          <w:p w14:paraId="636890A4" w14:textId="77777777" w:rsidR="00A7686B" w:rsidRPr="00A7686B" w:rsidRDefault="00A7686B" w:rsidP="00A7686B">
            <w:pPr>
              <w:pStyle w:val="3-"/>
              <w:rPr>
                <w:color w:val="auto"/>
              </w:rPr>
            </w:pPr>
            <w:r w:rsidRPr="00A7686B">
              <w:rPr>
                <w:rFonts w:hint="eastAsia"/>
                <w:color w:val="auto"/>
              </w:rPr>
              <w:t>次郎: [AFTER]  commonData=8, tlsData=3</w:t>
            </w:r>
          </w:p>
          <w:p w14:paraId="3D81CFDA" w14:textId="77777777" w:rsidR="00A7686B" w:rsidRPr="00A7686B" w:rsidRDefault="00A7686B" w:rsidP="00A7686B">
            <w:pPr>
              <w:pStyle w:val="3-"/>
              <w:rPr>
                <w:color w:val="auto"/>
              </w:rPr>
            </w:pPr>
            <w:r w:rsidRPr="00A7686B">
              <w:rPr>
                <w:rFonts w:hint="eastAsia"/>
                <w:color w:val="auto"/>
              </w:rPr>
              <w:t>- end:次郎 -</w:t>
            </w:r>
          </w:p>
          <w:p w14:paraId="380FA3BB" w14:textId="77777777" w:rsidR="00A7686B" w:rsidRPr="00A7686B" w:rsidRDefault="00A7686B" w:rsidP="00A7686B">
            <w:pPr>
              <w:pStyle w:val="3-"/>
              <w:rPr>
                <w:color w:val="auto"/>
              </w:rPr>
            </w:pPr>
            <w:r w:rsidRPr="00A7686B">
              <w:rPr>
                <w:rFonts w:hint="eastAsia"/>
                <w:color w:val="auto"/>
              </w:rPr>
              <w:t>三郎: [BEFORE] commonData=8, tlsData=2</w:t>
            </w:r>
          </w:p>
          <w:p w14:paraId="4B0905FD" w14:textId="35A99DEB" w:rsidR="00A7686B" w:rsidRPr="00A7686B" w:rsidRDefault="00A7686B" w:rsidP="00A7686B">
            <w:pPr>
              <w:pStyle w:val="3-"/>
              <w:rPr>
                <w:color w:val="auto"/>
              </w:rPr>
            </w:pPr>
            <w:r w:rsidRPr="00A7686B">
              <w:rPr>
                <w:rFonts w:hint="eastAsia"/>
                <w:color w:val="auto"/>
              </w:rPr>
              <w:t>三郎: [AFTER]  commonData=</w:t>
            </w:r>
            <w:r w:rsidRPr="00E2795F">
              <w:rPr>
                <w:rFonts w:hint="eastAsia"/>
                <w:color w:val="FF0000"/>
              </w:rPr>
              <w:t>9</w:t>
            </w:r>
            <w:r w:rsidRPr="00A7686B">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34379892" w14:textId="77777777" w:rsidR="00A7686B" w:rsidRPr="00A7686B" w:rsidRDefault="00A7686B" w:rsidP="00A7686B">
            <w:pPr>
              <w:pStyle w:val="3-"/>
              <w:rPr>
                <w:color w:val="auto"/>
              </w:rPr>
            </w:pPr>
            <w:r w:rsidRPr="00A7686B">
              <w:rPr>
                <w:rFonts w:hint="eastAsia"/>
                <w:color w:val="auto"/>
              </w:rPr>
              <w:t>- end:三郎 -</w:t>
            </w:r>
          </w:p>
          <w:p w14:paraId="306817FC" w14:textId="23E19CDB" w:rsidR="00DE3BF2" w:rsidRPr="00DD51B6" w:rsidRDefault="00A7686B" w:rsidP="00A7686B">
            <w:pPr>
              <w:pStyle w:val="3-"/>
            </w:pPr>
            <w:r w:rsidRPr="00A7686B">
              <w:rPr>
                <w:color w:val="auto"/>
              </w:rPr>
              <w:t xml:space="preserve">Mutex * 10000000 = </w:t>
            </w:r>
            <w:r w:rsidRPr="00E2795F">
              <w:rPr>
                <w:color w:val="FF0000"/>
              </w:rPr>
              <w:t>4.880666 sec</w:t>
            </w:r>
            <w:r w:rsidR="00E2795F">
              <w:rPr>
                <w:color w:val="FF0000"/>
              </w:rPr>
              <w:tab/>
            </w:r>
            <w:r w:rsidR="00E2795F">
              <w:rPr>
                <w:color w:val="FF0000"/>
              </w:rPr>
              <w:tab/>
              <w:t>←</w:t>
            </w:r>
            <w:r w:rsidR="009518EA">
              <w:rPr>
                <w:rFonts w:hint="eastAsia"/>
                <w:color w:val="FF0000"/>
              </w:rPr>
              <w:t>1千万回ループによる処理時間計測</w:t>
            </w:r>
          </w:p>
        </w:tc>
      </w:tr>
    </w:tbl>
    <w:p w14:paraId="6AAF5449" w14:textId="45C592DB" w:rsidR="00DE3BF2" w:rsidRDefault="00DE3BF2" w:rsidP="00DE3BF2">
      <w:pPr>
        <w:pStyle w:val="3"/>
      </w:pPr>
      <w:bookmarkStart w:id="102" w:name="_Toc379553545"/>
      <w:r>
        <w:rPr>
          <w:rFonts w:hint="eastAsia"/>
        </w:rPr>
        <w:t>Win32</w:t>
      </w:r>
      <w:r w:rsidR="000D7241">
        <w:t>API</w:t>
      </w:r>
      <w:r>
        <w:rPr>
          <w:rFonts w:hint="eastAsia"/>
        </w:rPr>
        <w:t>版（名前付き）</w:t>
      </w:r>
      <w:bookmarkEnd w:id="102"/>
      <w:r w:rsidR="00DF5076">
        <w:fldChar w:fldCharType="begin"/>
      </w:r>
      <w:r w:rsidR="00DF5076">
        <w:instrText xml:space="preserve"> XE "</w:instrText>
      </w:r>
      <w:r w:rsidR="00DF5076">
        <w:rPr>
          <w:rFonts w:hint="eastAsia"/>
        </w:rPr>
        <w:instrText>ミューテックス</w:instrText>
      </w:r>
      <w:r w:rsidR="00DF5076">
        <w:rPr>
          <w:rFonts w:hint="eastAsia"/>
        </w:rPr>
        <w:instrText>:WIN32API</w:instrText>
      </w:r>
      <w:r w:rsidR="00DF5076">
        <w:rPr>
          <w:rFonts w:hint="eastAsia"/>
        </w:rPr>
        <w:instrText>版名前付きミューテックス</w:instrText>
      </w:r>
      <w:r w:rsidR="00DF5076">
        <w:instrText>" \y “</w:instrText>
      </w:r>
      <w:r w:rsidR="00DF5076">
        <w:rPr>
          <w:rFonts w:hint="eastAsia"/>
        </w:rPr>
        <w:instrText>みゅーてっくす</w:instrText>
      </w:r>
      <w:r w:rsidR="00DF5076">
        <w:rPr>
          <w:rFonts w:hint="eastAsia"/>
        </w:rPr>
        <w:instrText>:WIN32API</w:instrText>
      </w:r>
      <w:r w:rsidR="00DF5076">
        <w:rPr>
          <w:rFonts w:hint="eastAsia"/>
        </w:rPr>
        <w:instrText>ばんなまえつきみゅーてっくす</w:instrText>
      </w:r>
      <w:r w:rsidR="00DF5076">
        <w:instrText xml:space="preserve">” </w:instrText>
      </w:r>
      <w:r w:rsidR="00DF5076">
        <w:fldChar w:fldCharType="end"/>
      </w:r>
    </w:p>
    <w:p w14:paraId="63416775" w14:textId="74AE26A1" w:rsidR="00DE3BF2" w:rsidRDefault="00A7686B" w:rsidP="00DE3BF2">
      <w:pPr>
        <w:pStyle w:val="aa"/>
        <w:ind w:left="447" w:firstLine="283"/>
      </w:pPr>
      <w:r>
        <w:t>Win32</w:t>
      </w:r>
      <w:r>
        <w:t>版の名前付きミューテックス。</w:t>
      </w:r>
    </w:p>
    <w:p w14:paraId="580CD8CF" w14:textId="1821A122" w:rsidR="00A7686B" w:rsidRDefault="00A7686B" w:rsidP="00DE3BF2">
      <w:pPr>
        <w:pStyle w:val="aa"/>
        <w:ind w:left="447" w:firstLine="283"/>
      </w:pPr>
      <w:r>
        <w:t>基本的には名前無しミューテックスと変わらないが、プロセス間での排他制御や、スレッドごとにミューテックスのアクセス権を変えたい場合に使用する。</w:t>
      </w:r>
    </w:p>
    <w:p w14:paraId="0EB728F3" w14:textId="7E9156F4" w:rsidR="00A7686B" w:rsidRDefault="00A7686B" w:rsidP="00A7686B">
      <w:pPr>
        <w:pStyle w:val="aa"/>
        <w:keepNext/>
        <w:widowControl/>
        <w:spacing w:beforeLines="50" w:before="180"/>
        <w:ind w:leftChars="203" w:left="447" w:hangingChars="10" w:hanging="21"/>
      </w:pPr>
      <w:r>
        <w:lastRenderedPageBreak/>
        <w:t>Win32</w:t>
      </w:r>
      <w:r w:rsidR="000D7241">
        <w:t>API</w:t>
      </w:r>
      <w:r>
        <w:rPr>
          <w:rFonts w:hint="eastAsia"/>
        </w:rPr>
        <w:t>版名前付き</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5C9754" w14:textId="77777777" w:rsidTr="000A1665">
        <w:tc>
          <w:tcPr>
            <w:tcW w:w="8494" w:type="dxa"/>
          </w:tcPr>
          <w:p w14:paraId="3C6EBA3D" w14:textId="77777777" w:rsidR="00A7686B" w:rsidRDefault="00A7686B" w:rsidP="00A7686B">
            <w:pPr>
              <w:pStyle w:val="3-"/>
            </w:pPr>
            <w:r>
              <w:t>#include &lt;stdio.h&gt;</w:t>
            </w:r>
          </w:p>
          <w:p w14:paraId="7EEB8116" w14:textId="77777777" w:rsidR="00A7686B" w:rsidRDefault="00A7686B" w:rsidP="00A7686B">
            <w:pPr>
              <w:pStyle w:val="3-"/>
            </w:pPr>
            <w:r>
              <w:t>#include &lt;stdlib.h&gt;</w:t>
            </w:r>
          </w:p>
          <w:p w14:paraId="2BC41B69" w14:textId="77777777" w:rsidR="00A7686B" w:rsidRDefault="00A7686B" w:rsidP="00A7686B">
            <w:pPr>
              <w:pStyle w:val="3-"/>
            </w:pPr>
          </w:p>
          <w:p w14:paraId="1D5C4CB6" w14:textId="77777777" w:rsidR="00A7686B" w:rsidRDefault="00A7686B" w:rsidP="00A7686B">
            <w:pPr>
              <w:pStyle w:val="3-"/>
            </w:pPr>
            <w:r>
              <w:t>#include &lt;Windows.h&gt;</w:t>
            </w:r>
          </w:p>
          <w:p w14:paraId="78F7931E" w14:textId="77777777" w:rsidR="00A7686B" w:rsidRPr="00E2795F" w:rsidRDefault="00A7686B" w:rsidP="00A7686B">
            <w:pPr>
              <w:pStyle w:val="3-"/>
              <w:rPr>
                <w:color w:val="FF0000"/>
              </w:rPr>
            </w:pPr>
            <w:r w:rsidRPr="00E2795F">
              <w:rPr>
                <w:color w:val="FF0000"/>
              </w:rPr>
              <w:t>#include &lt;Process.h&gt;</w:t>
            </w:r>
          </w:p>
          <w:p w14:paraId="4CD3DE28" w14:textId="77777777" w:rsidR="00A7686B" w:rsidRDefault="00A7686B" w:rsidP="00A7686B">
            <w:pPr>
              <w:pStyle w:val="3-"/>
            </w:pPr>
          </w:p>
          <w:p w14:paraId="76FE92E6" w14:textId="77777777" w:rsidR="00A7686B" w:rsidRPr="00E2795F" w:rsidRDefault="00A7686B" w:rsidP="00A7686B">
            <w:pPr>
              <w:pStyle w:val="3-"/>
              <w:rPr>
                <w:color w:val="00B050"/>
              </w:rPr>
            </w:pPr>
            <w:r w:rsidRPr="00E2795F">
              <w:rPr>
                <w:rFonts w:hint="eastAsia"/>
                <w:color w:val="00B050"/>
              </w:rPr>
              <w:t>//共有ミューテックス名</w:t>
            </w:r>
          </w:p>
          <w:p w14:paraId="1F5670C0" w14:textId="77777777" w:rsidR="00A7686B" w:rsidRPr="00E2795F" w:rsidRDefault="00A7686B" w:rsidP="00A7686B">
            <w:pPr>
              <w:pStyle w:val="3-"/>
              <w:rPr>
                <w:color w:val="FF0000"/>
              </w:rPr>
            </w:pPr>
            <w:r w:rsidRPr="00E2795F">
              <w:rPr>
                <w:color w:val="FF0000"/>
              </w:rPr>
              <w:t>static const char* COMMON_MUTEX_NAME = "Common Mutex";</w:t>
            </w:r>
          </w:p>
          <w:p w14:paraId="52303E81" w14:textId="77777777" w:rsidR="00A7686B" w:rsidRDefault="00A7686B" w:rsidP="00A7686B">
            <w:pPr>
              <w:pStyle w:val="3-"/>
            </w:pPr>
          </w:p>
          <w:p w14:paraId="1FDAC304" w14:textId="77777777" w:rsidR="00A7686B" w:rsidRPr="00E2795F" w:rsidRDefault="00A7686B" w:rsidP="00A7686B">
            <w:pPr>
              <w:pStyle w:val="3-"/>
              <w:rPr>
                <w:color w:val="00B050"/>
              </w:rPr>
            </w:pPr>
            <w:r w:rsidRPr="00E2795F">
              <w:rPr>
                <w:rFonts w:hint="eastAsia"/>
                <w:color w:val="00B050"/>
              </w:rPr>
              <w:t>//共有データ</w:t>
            </w:r>
          </w:p>
          <w:p w14:paraId="2678365D" w14:textId="77777777" w:rsidR="00A7686B" w:rsidRDefault="00A7686B" w:rsidP="00A7686B">
            <w:pPr>
              <w:pStyle w:val="3-"/>
            </w:pPr>
            <w:r>
              <w:t>static int s_commonData = 0;</w:t>
            </w:r>
          </w:p>
          <w:p w14:paraId="6CCA5351" w14:textId="77777777" w:rsidR="00A7686B" w:rsidRDefault="00A7686B" w:rsidP="00A7686B">
            <w:pPr>
              <w:pStyle w:val="3-"/>
            </w:pPr>
          </w:p>
          <w:p w14:paraId="28EB39D9" w14:textId="77777777" w:rsidR="00A7686B" w:rsidRPr="00E2795F" w:rsidRDefault="00A7686B" w:rsidP="00A7686B">
            <w:pPr>
              <w:pStyle w:val="3-"/>
              <w:rPr>
                <w:color w:val="00B050"/>
              </w:rPr>
            </w:pPr>
            <w:r w:rsidRPr="00E2795F">
              <w:rPr>
                <w:rFonts w:hint="eastAsia"/>
                <w:color w:val="00B050"/>
              </w:rPr>
              <w:t>//スレッド固有データ</w:t>
            </w:r>
          </w:p>
          <w:p w14:paraId="6316F134" w14:textId="77777777" w:rsidR="00A7686B" w:rsidRDefault="00A7686B" w:rsidP="00A7686B">
            <w:pPr>
              <w:pStyle w:val="3-"/>
            </w:pPr>
            <w:r>
              <w:t>__declspec(thread) int s_tlsData = 0;</w:t>
            </w:r>
          </w:p>
          <w:p w14:paraId="02303AA6" w14:textId="77777777" w:rsidR="00A7686B" w:rsidRDefault="00A7686B" w:rsidP="00A7686B">
            <w:pPr>
              <w:pStyle w:val="3-"/>
            </w:pPr>
          </w:p>
          <w:p w14:paraId="0F46B538" w14:textId="77777777" w:rsidR="00A7686B" w:rsidRPr="00E2795F" w:rsidRDefault="00A7686B" w:rsidP="00A7686B">
            <w:pPr>
              <w:pStyle w:val="3-"/>
              <w:rPr>
                <w:color w:val="00B050"/>
              </w:rPr>
            </w:pPr>
            <w:r w:rsidRPr="00E2795F">
              <w:rPr>
                <w:rFonts w:hint="eastAsia"/>
                <w:color w:val="00B050"/>
              </w:rPr>
              <w:t>//スレッド</w:t>
            </w:r>
          </w:p>
          <w:p w14:paraId="26A2E0B1" w14:textId="77777777" w:rsidR="00A7686B" w:rsidRDefault="00A7686B" w:rsidP="00A7686B">
            <w:pPr>
              <w:pStyle w:val="3-"/>
            </w:pPr>
            <w:r>
              <w:t>unsigned int WINAPI threadFunc(void* param_p)</w:t>
            </w:r>
          </w:p>
          <w:p w14:paraId="5192AB62" w14:textId="77777777" w:rsidR="00A7686B" w:rsidRDefault="00A7686B" w:rsidP="00A7686B">
            <w:pPr>
              <w:pStyle w:val="3-"/>
            </w:pPr>
            <w:r>
              <w:t>{</w:t>
            </w:r>
          </w:p>
          <w:p w14:paraId="02C5BA94" w14:textId="77777777" w:rsidR="00A7686B" w:rsidRPr="00E2795F" w:rsidRDefault="00A7686B" w:rsidP="00A7686B">
            <w:pPr>
              <w:pStyle w:val="3-"/>
              <w:rPr>
                <w:color w:val="00B050"/>
              </w:rPr>
            </w:pPr>
            <w:r>
              <w:rPr>
                <w:rFonts w:hint="eastAsia"/>
              </w:rPr>
              <w:tab/>
            </w:r>
            <w:r w:rsidRPr="00E2795F">
              <w:rPr>
                <w:rFonts w:hint="eastAsia"/>
                <w:color w:val="00B050"/>
              </w:rPr>
              <w:t>//パラメータ受け取り</w:t>
            </w:r>
          </w:p>
          <w:p w14:paraId="7693696C" w14:textId="77777777" w:rsidR="00A7686B" w:rsidRDefault="00A7686B" w:rsidP="00A7686B">
            <w:pPr>
              <w:pStyle w:val="3-"/>
            </w:pPr>
            <w:r>
              <w:tab/>
              <w:t>const char* name = static_cast&lt;const char*&gt;(param_p);</w:t>
            </w:r>
          </w:p>
          <w:p w14:paraId="10405424" w14:textId="77777777" w:rsidR="00A7686B" w:rsidRDefault="00A7686B" w:rsidP="00A7686B">
            <w:pPr>
              <w:pStyle w:val="3-"/>
            </w:pPr>
          </w:p>
          <w:p w14:paraId="0EE8B5E2" w14:textId="77777777" w:rsidR="00A7686B" w:rsidRPr="00E2795F" w:rsidRDefault="00A7686B" w:rsidP="00A7686B">
            <w:pPr>
              <w:pStyle w:val="3-"/>
              <w:rPr>
                <w:color w:val="00B050"/>
              </w:rPr>
            </w:pPr>
            <w:r>
              <w:rPr>
                <w:rFonts w:hint="eastAsia"/>
              </w:rPr>
              <w:tab/>
            </w:r>
            <w:r w:rsidRPr="00E2795F">
              <w:rPr>
                <w:rFonts w:hint="eastAsia"/>
                <w:color w:val="00B050"/>
              </w:rPr>
              <w:t>//開始</w:t>
            </w:r>
          </w:p>
          <w:p w14:paraId="1096598D" w14:textId="77777777" w:rsidR="00A7686B" w:rsidRDefault="00A7686B" w:rsidP="00A7686B">
            <w:pPr>
              <w:pStyle w:val="3-"/>
            </w:pPr>
            <w:r>
              <w:tab/>
              <w:t>printf("- begin:%s -\n", name);</w:t>
            </w:r>
          </w:p>
          <w:p w14:paraId="72F61D68" w14:textId="77777777" w:rsidR="00A7686B" w:rsidRDefault="00A7686B" w:rsidP="00A7686B">
            <w:pPr>
              <w:pStyle w:val="3-"/>
            </w:pPr>
            <w:r>
              <w:tab/>
              <w:t>fflush(stdout);</w:t>
            </w:r>
          </w:p>
          <w:p w14:paraId="66D31EE8" w14:textId="77777777" w:rsidR="00A7686B" w:rsidRDefault="00A7686B" w:rsidP="00A7686B">
            <w:pPr>
              <w:pStyle w:val="3-"/>
            </w:pPr>
          </w:p>
          <w:p w14:paraId="4C559B7F" w14:textId="77777777" w:rsidR="00A7686B" w:rsidRPr="00E2795F" w:rsidRDefault="00A7686B" w:rsidP="00A7686B">
            <w:pPr>
              <w:pStyle w:val="3-"/>
              <w:rPr>
                <w:color w:val="00B050"/>
              </w:rPr>
            </w:pPr>
            <w:r>
              <w:rPr>
                <w:rFonts w:hint="eastAsia"/>
              </w:rPr>
              <w:tab/>
            </w:r>
            <w:r w:rsidRPr="00E2795F">
              <w:rPr>
                <w:rFonts w:hint="eastAsia"/>
                <w:color w:val="00B050"/>
              </w:rPr>
              <w:t>//名前付きミューテックスオープン</w:t>
            </w:r>
          </w:p>
          <w:p w14:paraId="0B3B4296" w14:textId="77777777" w:rsidR="00A7686B" w:rsidRDefault="00A7686B" w:rsidP="00A7686B">
            <w:pPr>
              <w:pStyle w:val="3-"/>
            </w:pPr>
            <w:r>
              <w:tab/>
            </w:r>
            <w:r w:rsidRPr="00E2795F">
              <w:rPr>
                <w:color w:val="FF0000"/>
              </w:rPr>
              <w:t>HANDLE hMutex = OpenMutex(SYNCHRONIZE, false, COMMON_MUTEX_NAME);</w:t>
            </w:r>
          </w:p>
          <w:p w14:paraId="7B763A19" w14:textId="77777777" w:rsidR="00A7686B" w:rsidRDefault="00A7686B" w:rsidP="00A7686B">
            <w:pPr>
              <w:pStyle w:val="3-"/>
            </w:pPr>
            <w:r>
              <w:tab/>
            </w:r>
          </w:p>
          <w:p w14:paraId="019FC779" w14:textId="77777777" w:rsidR="00A7686B" w:rsidRDefault="00A7686B" w:rsidP="00A7686B">
            <w:pPr>
              <w:pStyle w:val="3-"/>
            </w:pPr>
            <w:r>
              <w:rPr>
                <w:rFonts w:hint="eastAsia"/>
              </w:rPr>
              <w:tab/>
            </w:r>
            <w:r w:rsidRPr="00E2795F">
              <w:rPr>
                <w:rFonts w:hint="eastAsia"/>
                <w:color w:val="00B050"/>
              </w:rPr>
              <w:t>//処理</w:t>
            </w:r>
          </w:p>
          <w:p w14:paraId="69B42021" w14:textId="77777777" w:rsidR="00A7686B" w:rsidRDefault="00A7686B" w:rsidP="00A7686B">
            <w:pPr>
              <w:pStyle w:val="3-"/>
            </w:pPr>
            <w:r>
              <w:tab/>
              <w:t>for (int i = 0; i &lt; 3; ++i)</w:t>
            </w:r>
          </w:p>
          <w:p w14:paraId="3E419484" w14:textId="77777777" w:rsidR="00A7686B" w:rsidRDefault="00A7686B" w:rsidP="00A7686B">
            <w:pPr>
              <w:pStyle w:val="3-"/>
            </w:pPr>
            <w:r>
              <w:tab/>
              <w:t>{</w:t>
            </w:r>
          </w:p>
          <w:p w14:paraId="74EB5AED"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//ミューテックス取得</w:t>
            </w:r>
          </w:p>
          <w:p w14:paraId="0862074E" w14:textId="77777777" w:rsidR="00E2795F" w:rsidRPr="00E2795F" w:rsidRDefault="00A7686B" w:rsidP="00A7686B">
            <w:pPr>
              <w:pStyle w:val="3-"/>
              <w:rPr>
                <w:color w:val="00B050"/>
              </w:rPr>
            </w:pPr>
            <w:r>
              <w:rPr>
                <w:rFonts w:hint="eastAsia"/>
              </w:rPr>
              <w:tab/>
            </w:r>
            <w:r>
              <w:rPr>
                <w:rFonts w:hint="eastAsia"/>
              </w:rPr>
              <w:tab/>
            </w:r>
            <w:r w:rsidRPr="00E2795F">
              <w:rPr>
                <w:rFonts w:hint="eastAsia"/>
                <w:color w:val="FF0000"/>
              </w:rPr>
              <w:t>WaitForSingleObject(hMutex, INFINITE);</w:t>
            </w:r>
            <w:r w:rsidRPr="00E2795F">
              <w:rPr>
                <w:rFonts w:hint="eastAsia"/>
                <w:color w:val="00B050"/>
              </w:rPr>
              <w:t>//</w:t>
            </w:r>
            <w:r w:rsidR="00E2795F" w:rsidRPr="00E2795F">
              <w:rPr>
                <w:color w:val="00B050"/>
              </w:rPr>
              <w:t>ロックを</w:t>
            </w:r>
            <w:r w:rsidRPr="00E2795F">
              <w:rPr>
                <w:rFonts w:hint="eastAsia"/>
                <w:color w:val="00B050"/>
              </w:rPr>
              <w:t>取得できない時に他の処理を行いたい場合はタイムアウト値を</w:t>
            </w:r>
          </w:p>
          <w:p w14:paraId="040C212D" w14:textId="04DE5EF1" w:rsidR="00A7686B" w:rsidRPr="00E2795F" w:rsidRDefault="00E2795F" w:rsidP="00E2795F">
            <w:pPr>
              <w:pStyle w:val="3-"/>
              <w:tabs>
                <w:tab w:val="clear" w:pos="3366"/>
                <w:tab w:val="left" w:pos="3505"/>
              </w:tabs>
              <w:rPr>
                <w:color w:val="00B050"/>
              </w:rPr>
            </w:pP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指定する</w:t>
            </w:r>
          </w:p>
          <w:p w14:paraId="60615E30" w14:textId="77777777" w:rsidR="00A7686B" w:rsidRDefault="00A7686B" w:rsidP="00A7686B">
            <w:pPr>
              <w:pStyle w:val="3-"/>
            </w:pPr>
            <w:r>
              <w:tab/>
            </w:r>
            <w:r>
              <w:tab/>
            </w:r>
          </w:p>
          <w:p w14:paraId="1267430A" w14:textId="77777777" w:rsidR="00A7686B" w:rsidRDefault="00A7686B" w:rsidP="00A7686B">
            <w:pPr>
              <w:pStyle w:val="3-"/>
            </w:pPr>
            <w:r>
              <w:rPr>
                <w:rFonts w:hint="eastAsia"/>
              </w:rPr>
              <w:tab/>
            </w:r>
            <w:r>
              <w:rPr>
                <w:rFonts w:hint="eastAsia"/>
              </w:rPr>
              <w:tab/>
            </w:r>
            <w:r w:rsidRPr="00E2795F">
              <w:rPr>
                <w:rFonts w:hint="eastAsia"/>
                <w:color w:val="00B050"/>
              </w:rPr>
              <w:t>//データ表示（前）</w:t>
            </w:r>
          </w:p>
          <w:p w14:paraId="1E8383D1" w14:textId="77777777" w:rsidR="00A7686B" w:rsidRDefault="00A7686B" w:rsidP="00A7686B">
            <w:pPr>
              <w:pStyle w:val="3-"/>
            </w:pPr>
            <w:r>
              <w:tab/>
            </w:r>
            <w:r>
              <w:tab/>
              <w:t>printf("%s: [BEFORE] commonData=%d, tlsData=%d\n", name, s_commonData, s_tlsData);</w:t>
            </w:r>
          </w:p>
          <w:p w14:paraId="3664B0B5" w14:textId="77777777" w:rsidR="00A7686B" w:rsidRDefault="00A7686B" w:rsidP="00A7686B">
            <w:pPr>
              <w:pStyle w:val="3-"/>
            </w:pPr>
            <w:r>
              <w:tab/>
            </w:r>
            <w:r>
              <w:tab/>
              <w:t>fflush(stdout);</w:t>
            </w:r>
          </w:p>
          <w:p w14:paraId="4FDBEA0B" w14:textId="77777777" w:rsidR="00A7686B" w:rsidRDefault="00A7686B" w:rsidP="00A7686B">
            <w:pPr>
              <w:pStyle w:val="3-"/>
            </w:pPr>
          </w:p>
          <w:p w14:paraId="42AE7D1D" w14:textId="77777777" w:rsidR="00A7686B" w:rsidRDefault="00A7686B" w:rsidP="00A7686B">
            <w:pPr>
              <w:pStyle w:val="3-"/>
            </w:pPr>
            <w:r>
              <w:rPr>
                <w:rFonts w:hint="eastAsia"/>
              </w:rPr>
              <w:tab/>
            </w:r>
            <w:r>
              <w:rPr>
                <w:rFonts w:hint="eastAsia"/>
              </w:rPr>
              <w:tab/>
            </w:r>
            <w:r w:rsidRPr="00E2795F">
              <w:rPr>
                <w:rFonts w:hint="eastAsia"/>
                <w:color w:val="00B050"/>
              </w:rPr>
              <w:t>//データ取得</w:t>
            </w:r>
          </w:p>
          <w:p w14:paraId="3B02A890" w14:textId="77777777" w:rsidR="00A7686B" w:rsidRDefault="00A7686B" w:rsidP="00A7686B">
            <w:pPr>
              <w:pStyle w:val="3-"/>
            </w:pPr>
            <w:r>
              <w:tab/>
            </w:r>
            <w:r>
              <w:tab/>
              <w:t>int common_data = s_commonData;</w:t>
            </w:r>
          </w:p>
          <w:p w14:paraId="70096CC8" w14:textId="77777777" w:rsidR="00A7686B" w:rsidRDefault="00A7686B" w:rsidP="00A7686B">
            <w:pPr>
              <w:pStyle w:val="3-"/>
            </w:pPr>
            <w:r>
              <w:tab/>
            </w:r>
            <w:r>
              <w:tab/>
              <w:t>int tls_data = s_tlsData;</w:t>
            </w:r>
          </w:p>
          <w:p w14:paraId="349F3802" w14:textId="77777777" w:rsidR="00A7686B" w:rsidRDefault="00A7686B" w:rsidP="00A7686B">
            <w:pPr>
              <w:pStyle w:val="3-"/>
            </w:pPr>
          </w:p>
          <w:p w14:paraId="5B34683C" w14:textId="77777777" w:rsidR="00A7686B" w:rsidRDefault="00A7686B" w:rsidP="00A7686B">
            <w:pPr>
              <w:pStyle w:val="3-"/>
            </w:pPr>
            <w:r>
              <w:rPr>
                <w:rFonts w:hint="eastAsia"/>
              </w:rPr>
              <w:tab/>
            </w:r>
            <w:r>
              <w:rPr>
                <w:rFonts w:hint="eastAsia"/>
              </w:rPr>
              <w:tab/>
            </w:r>
            <w:r w:rsidRPr="00E2795F">
              <w:rPr>
                <w:rFonts w:hint="eastAsia"/>
                <w:color w:val="00B050"/>
              </w:rPr>
              <w:t>//データ更新</w:t>
            </w:r>
          </w:p>
          <w:p w14:paraId="048FB8E4" w14:textId="77777777" w:rsidR="00A7686B" w:rsidRDefault="00A7686B" w:rsidP="00A7686B">
            <w:pPr>
              <w:pStyle w:val="3-"/>
            </w:pPr>
            <w:r>
              <w:tab/>
            </w:r>
            <w:r>
              <w:tab/>
              <w:t>++common_data;</w:t>
            </w:r>
          </w:p>
          <w:p w14:paraId="18B4B64E" w14:textId="77777777" w:rsidR="00A7686B" w:rsidRDefault="00A7686B" w:rsidP="00A7686B">
            <w:pPr>
              <w:pStyle w:val="3-"/>
            </w:pPr>
            <w:r>
              <w:tab/>
            </w:r>
            <w:r>
              <w:tab/>
              <w:t>++tls_data;</w:t>
            </w:r>
          </w:p>
          <w:p w14:paraId="67C2A001" w14:textId="77777777" w:rsidR="00A7686B" w:rsidRDefault="00A7686B" w:rsidP="00A7686B">
            <w:pPr>
              <w:pStyle w:val="3-"/>
            </w:pPr>
          </w:p>
          <w:p w14:paraId="3081461E" w14:textId="77777777" w:rsidR="00A7686B" w:rsidRDefault="00A7686B" w:rsidP="00A7686B">
            <w:pPr>
              <w:pStyle w:val="3-"/>
            </w:pPr>
            <w:r>
              <w:rPr>
                <w:rFonts w:hint="eastAsia"/>
              </w:rPr>
              <w:tab/>
            </w:r>
            <w:r>
              <w:rPr>
                <w:rFonts w:hint="eastAsia"/>
              </w:rPr>
              <w:tab/>
            </w:r>
            <w:r w:rsidRPr="00E2795F">
              <w:rPr>
                <w:rFonts w:hint="eastAsia"/>
                <w:color w:val="00B050"/>
              </w:rPr>
              <w:t>//若干ランダムでスリープ（0～4 msec）</w:t>
            </w:r>
          </w:p>
          <w:p w14:paraId="6A6BBB1F" w14:textId="77777777" w:rsidR="00A7686B" w:rsidRDefault="00A7686B" w:rsidP="00A7686B">
            <w:pPr>
              <w:pStyle w:val="3-"/>
            </w:pPr>
            <w:r>
              <w:tab/>
            </w:r>
            <w:r>
              <w:tab/>
              <w:t>Sleep(rand() % 5);</w:t>
            </w:r>
          </w:p>
          <w:p w14:paraId="41F68661" w14:textId="77777777" w:rsidR="00A7686B" w:rsidRDefault="00A7686B" w:rsidP="00A7686B">
            <w:pPr>
              <w:pStyle w:val="3-"/>
            </w:pPr>
          </w:p>
          <w:p w14:paraId="298E0338" w14:textId="77777777" w:rsidR="00A7686B" w:rsidRDefault="00A7686B" w:rsidP="00A7686B">
            <w:pPr>
              <w:pStyle w:val="3-"/>
            </w:pPr>
            <w:r>
              <w:rPr>
                <w:rFonts w:hint="eastAsia"/>
              </w:rPr>
              <w:tab/>
            </w:r>
            <w:r>
              <w:rPr>
                <w:rFonts w:hint="eastAsia"/>
              </w:rPr>
              <w:tab/>
            </w:r>
            <w:r w:rsidRPr="00E2795F">
              <w:rPr>
                <w:rFonts w:hint="eastAsia"/>
                <w:color w:val="00B050"/>
              </w:rPr>
              <w:t>//データ書き戻し</w:t>
            </w:r>
          </w:p>
          <w:p w14:paraId="481E35DD" w14:textId="77777777" w:rsidR="00A7686B" w:rsidRDefault="00A7686B" w:rsidP="00A7686B">
            <w:pPr>
              <w:pStyle w:val="3-"/>
            </w:pPr>
            <w:r>
              <w:tab/>
            </w:r>
            <w:r>
              <w:tab/>
              <w:t>s_commonData = common_data;</w:t>
            </w:r>
          </w:p>
          <w:p w14:paraId="4A0533CE" w14:textId="77777777" w:rsidR="00A7686B" w:rsidRDefault="00A7686B" w:rsidP="00A7686B">
            <w:pPr>
              <w:pStyle w:val="3-"/>
            </w:pPr>
            <w:r>
              <w:tab/>
            </w:r>
            <w:r>
              <w:tab/>
              <w:t>s_tlsData = tls_data;</w:t>
            </w:r>
          </w:p>
          <w:p w14:paraId="44A13B7B" w14:textId="77777777" w:rsidR="00A7686B" w:rsidRDefault="00A7686B" w:rsidP="00A7686B">
            <w:pPr>
              <w:pStyle w:val="3-"/>
            </w:pPr>
          </w:p>
          <w:p w14:paraId="7873A8C2" w14:textId="77777777" w:rsidR="00A7686B" w:rsidRDefault="00A7686B" w:rsidP="00A7686B">
            <w:pPr>
              <w:pStyle w:val="3-"/>
            </w:pPr>
            <w:r>
              <w:rPr>
                <w:rFonts w:hint="eastAsia"/>
              </w:rPr>
              <w:tab/>
            </w:r>
            <w:r>
              <w:rPr>
                <w:rFonts w:hint="eastAsia"/>
              </w:rPr>
              <w:tab/>
            </w:r>
            <w:r w:rsidRPr="00E2795F">
              <w:rPr>
                <w:rFonts w:hint="eastAsia"/>
                <w:color w:val="00B050"/>
              </w:rPr>
              <w:t>//データ表示（後）</w:t>
            </w:r>
          </w:p>
          <w:p w14:paraId="081E1AD5" w14:textId="77777777" w:rsidR="00A7686B" w:rsidRDefault="00A7686B" w:rsidP="00A7686B">
            <w:pPr>
              <w:pStyle w:val="3-"/>
            </w:pPr>
            <w:r>
              <w:tab/>
            </w:r>
            <w:r>
              <w:tab/>
              <w:t>printf("%s: [AFTER]  commonData=%d, tlsData=%d\n", name, s_commonData, s_tlsData);</w:t>
            </w:r>
          </w:p>
          <w:p w14:paraId="05F816B4" w14:textId="77777777" w:rsidR="00A7686B" w:rsidRDefault="00A7686B" w:rsidP="00A7686B">
            <w:pPr>
              <w:pStyle w:val="3-"/>
            </w:pPr>
            <w:r>
              <w:tab/>
            </w:r>
            <w:r>
              <w:tab/>
              <w:t>fflush(stdout);</w:t>
            </w:r>
          </w:p>
          <w:p w14:paraId="198BA925" w14:textId="77777777" w:rsidR="00A7686B" w:rsidRDefault="00A7686B" w:rsidP="00A7686B">
            <w:pPr>
              <w:pStyle w:val="3-"/>
            </w:pPr>
          </w:p>
          <w:p w14:paraId="1DE4BB4C" w14:textId="77777777" w:rsidR="00A7686B" w:rsidRDefault="00A7686B" w:rsidP="00A7686B">
            <w:pPr>
              <w:pStyle w:val="3-"/>
            </w:pPr>
            <w:r>
              <w:rPr>
                <w:rFonts w:hint="eastAsia"/>
              </w:rPr>
              <w:tab/>
            </w:r>
            <w:r>
              <w:rPr>
                <w:rFonts w:hint="eastAsia"/>
              </w:rPr>
              <w:tab/>
            </w:r>
            <w:r w:rsidRPr="00E2795F">
              <w:rPr>
                <w:rFonts w:hint="eastAsia"/>
                <w:color w:val="00B050"/>
              </w:rPr>
              <w:t>//ミューテックス解放</w:t>
            </w:r>
          </w:p>
          <w:p w14:paraId="6AF217B1" w14:textId="77777777" w:rsidR="00A7686B" w:rsidRDefault="00A7686B" w:rsidP="00A7686B">
            <w:pPr>
              <w:pStyle w:val="3-"/>
            </w:pPr>
            <w:r>
              <w:tab/>
            </w:r>
            <w:r>
              <w:tab/>
            </w:r>
            <w:r w:rsidRPr="00E2795F">
              <w:rPr>
                <w:color w:val="FF0000"/>
              </w:rPr>
              <w:t>ReleaseMutex(hMutex);</w:t>
            </w:r>
          </w:p>
          <w:p w14:paraId="6483CD45" w14:textId="77777777" w:rsidR="00A7686B" w:rsidRDefault="00A7686B" w:rsidP="00A7686B">
            <w:pPr>
              <w:pStyle w:val="3-"/>
            </w:pPr>
            <w:r>
              <w:tab/>
            </w:r>
            <w:r>
              <w:tab/>
            </w:r>
          </w:p>
          <w:p w14:paraId="2F66C688" w14:textId="77777777" w:rsidR="00A7686B" w:rsidRDefault="00A7686B" w:rsidP="00A7686B">
            <w:pPr>
              <w:pStyle w:val="3-"/>
            </w:pPr>
            <w:r>
              <w:rPr>
                <w:rFonts w:hint="eastAsia"/>
              </w:rPr>
              <w:tab/>
            </w:r>
            <w:r>
              <w:rPr>
                <w:rFonts w:hint="eastAsia"/>
              </w:rPr>
              <w:tab/>
            </w:r>
            <w:r w:rsidRPr="00E2795F">
              <w:rPr>
                <w:rFonts w:hint="eastAsia"/>
                <w:color w:val="00B050"/>
              </w:rPr>
              <w:t>//スレッド切り替えのためのスリープ</w:t>
            </w:r>
          </w:p>
          <w:p w14:paraId="14DB098E" w14:textId="77777777" w:rsidR="00A7686B" w:rsidRDefault="00A7686B" w:rsidP="00A7686B">
            <w:pPr>
              <w:pStyle w:val="3-"/>
            </w:pPr>
            <w:r>
              <w:tab/>
            </w:r>
            <w:r>
              <w:tab/>
              <w:t>Sleep(0);</w:t>
            </w:r>
          </w:p>
          <w:p w14:paraId="320A3E44" w14:textId="77777777" w:rsidR="00A7686B" w:rsidRPr="00E2795F" w:rsidRDefault="00A7686B" w:rsidP="00A7686B">
            <w:pPr>
              <w:pStyle w:val="3-"/>
              <w:rPr>
                <w:color w:val="00B050"/>
              </w:rPr>
            </w:pPr>
            <w:r w:rsidRPr="00E2795F">
              <w:rPr>
                <w:rFonts w:hint="eastAsia"/>
                <w:color w:val="00B050"/>
              </w:rPr>
              <w:lastRenderedPageBreak/>
              <w:tab/>
              <w:t>//</w:t>
            </w:r>
            <w:r w:rsidRPr="00E2795F">
              <w:rPr>
                <w:rFonts w:hint="eastAsia"/>
                <w:color w:val="00B050"/>
              </w:rPr>
              <w:tab/>
              <w:t>//スレッド切り替え</w:t>
            </w:r>
          </w:p>
          <w:p w14:paraId="4E037A96"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SwitchToThread();//OSに任せて再スケジューリング</w:t>
            </w:r>
          </w:p>
          <w:p w14:paraId="7682BC0F"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Yield();//廃止</w:t>
            </w:r>
          </w:p>
          <w:p w14:paraId="1075770D" w14:textId="77777777" w:rsidR="00A7686B" w:rsidRDefault="00A7686B" w:rsidP="00A7686B">
            <w:pPr>
              <w:pStyle w:val="3-"/>
            </w:pPr>
            <w:r>
              <w:tab/>
              <w:t>}</w:t>
            </w:r>
          </w:p>
          <w:p w14:paraId="0564DAE9" w14:textId="77777777" w:rsidR="00A7686B" w:rsidRDefault="00A7686B" w:rsidP="00A7686B">
            <w:pPr>
              <w:pStyle w:val="3-"/>
            </w:pPr>
          </w:p>
          <w:p w14:paraId="092EBE11" w14:textId="77777777" w:rsidR="00A7686B" w:rsidRDefault="00A7686B" w:rsidP="00A7686B">
            <w:pPr>
              <w:pStyle w:val="3-"/>
            </w:pPr>
            <w:r>
              <w:rPr>
                <w:rFonts w:hint="eastAsia"/>
              </w:rPr>
              <w:tab/>
            </w:r>
            <w:r w:rsidRPr="00E2795F">
              <w:rPr>
                <w:rFonts w:hint="eastAsia"/>
                <w:color w:val="00B050"/>
              </w:rPr>
              <w:t>//名前付きミューテックスクローズ</w:t>
            </w:r>
          </w:p>
          <w:p w14:paraId="613E4619" w14:textId="77777777" w:rsidR="00A7686B" w:rsidRDefault="00A7686B" w:rsidP="00A7686B">
            <w:pPr>
              <w:pStyle w:val="3-"/>
            </w:pPr>
            <w:r>
              <w:tab/>
            </w:r>
            <w:r w:rsidRPr="00E2795F">
              <w:rPr>
                <w:color w:val="FF0000"/>
              </w:rPr>
              <w:t>CloseHandle(hMutex);</w:t>
            </w:r>
          </w:p>
          <w:p w14:paraId="2D142891" w14:textId="77777777" w:rsidR="00A7686B" w:rsidRDefault="00A7686B" w:rsidP="00A7686B">
            <w:pPr>
              <w:pStyle w:val="3-"/>
            </w:pPr>
            <w:r>
              <w:tab/>
            </w:r>
          </w:p>
          <w:p w14:paraId="79650356" w14:textId="77777777" w:rsidR="00A7686B" w:rsidRDefault="00A7686B" w:rsidP="00A7686B">
            <w:pPr>
              <w:pStyle w:val="3-"/>
            </w:pPr>
            <w:r>
              <w:rPr>
                <w:rFonts w:hint="eastAsia"/>
              </w:rPr>
              <w:tab/>
            </w:r>
            <w:r w:rsidRPr="00E2795F">
              <w:rPr>
                <w:rFonts w:hint="eastAsia"/>
                <w:color w:val="00B050"/>
              </w:rPr>
              <w:t>//終了</w:t>
            </w:r>
          </w:p>
          <w:p w14:paraId="333DF114" w14:textId="77777777" w:rsidR="00A7686B" w:rsidRDefault="00A7686B" w:rsidP="00A7686B">
            <w:pPr>
              <w:pStyle w:val="3-"/>
            </w:pPr>
            <w:r>
              <w:tab/>
              <w:t>printf("- end:%s -\n", name);</w:t>
            </w:r>
          </w:p>
          <w:p w14:paraId="6A566966" w14:textId="77777777" w:rsidR="00A7686B" w:rsidRDefault="00A7686B" w:rsidP="00A7686B">
            <w:pPr>
              <w:pStyle w:val="3-"/>
            </w:pPr>
            <w:r>
              <w:tab/>
              <w:t>fflush(stdout);</w:t>
            </w:r>
          </w:p>
          <w:p w14:paraId="101665CB" w14:textId="77777777" w:rsidR="00A7686B" w:rsidRDefault="00A7686B" w:rsidP="00A7686B">
            <w:pPr>
              <w:pStyle w:val="3-"/>
            </w:pPr>
            <w:r>
              <w:tab/>
              <w:t>return 0;</w:t>
            </w:r>
          </w:p>
          <w:p w14:paraId="464BDA43" w14:textId="77777777" w:rsidR="00A7686B" w:rsidRDefault="00A7686B" w:rsidP="00A7686B">
            <w:pPr>
              <w:pStyle w:val="3-"/>
            </w:pPr>
            <w:r>
              <w:t>}</w:t>
            </w:r>
          </w:p>
          <w:p w14:paraId="67011B0C" w14:textId="77777777" w:rsidR="00A7686B" w:rsidRDefault="00A7686B" w:rsidP="00A7686B">
            <w:pPr>
              <w:pStyle w:val="3-"/>
            </w:pPr>
          </w:p>
          <w:p w14:paraId="30778BFA" w14:textId="77777777" w:rsidR="00A7686B" w:rsidRPr="00E2795F" w:rsidRDefault="00A7686B" w:rsidP="00A7686B">
            <w:pPr>
              <w:pStyle w:val="3-"/>
              <w:rPr>
                <w:color w:val="00B050"/>
              </w:rPr>
            </w:pPr>
            <w:r w:rsidRPr="00E2795F">
              <w:rPr>
                <w:rFonts w:hint="eastAsia"/>
                <w:color w:val="00B050"/>
              </w:rPr>
              <w:t>//テスト</w:t>
            </w:r>
          </w:p>
          <w:p w14:paraId="7541CFE2" w14:textId="77777777" w:rsidR="00A7686B" w:rsidRDefault="00A7686B" w:rsidP="00A7686B">
            <w:pPr>
              <w:pStyle w:val="3-"/>
            </w:pPr>
            <w:r>
              <w:t>int main(const int argc, const char* argv[])</w:t>
            </w:r>
          </w:p>
          <w:p w14:paraId="78D0F7AD" w14:textId="77777777" w:rsidR="00A7686B" w:rsidRDefault="00A7686B" w:rsidP="00A7686B">
            <w:pPr>
              <w:pStyle w:val="3-"/>
            </w:pPr>
            <w:r>
              <w:t>{</w:t>
            </w:r>
          </w:p>
          <w:p w14:paraId="03BA9B51" w14:textId="77777777" w:rsidR="00A7686B" w:rsidRDefault="00A7686B" w:rsidP="00A7686B">
            <w:pPr>
              <w:pStyle w:val="3-"/>
            </w:pPr>
            <w:r>
              <w:rPr>
                <w:rFonts w:hint="eastAsia"/>
              </w:rPr>
              <w:tab/>
            </w:r>
            <w:r w:rsidRPr="00E2795F">
              <w:rPr>
                <w:rFonts w:hint="eastAsia"/>
                <w:color w:val="00B050"/>
              </w:rPr>
              <w:t>//ミューテックスハンドル</w:t>
            </w:r>
          </w:p>
          <w:p w14:paraId="28E52275" w14:textId="77777777" w:rsidR="00A7686B" w:rsidRPr="00E2795F" w:rsidRDefault="00A7686B" w:rsidP="00A7686B">
            <w:pPr>
              <w:pStyle w:val="3-"/>
              <w:rPr>
                <w:color w:val="FF0000"/>
              </w:rPr>
            </w:pPr>
            <w:r>
              <w:tab/>
            </w:r>
            <w:r w:rsidRPr="00E2795F">
              <w:rPr>
                <w:color w:val="FF0000"/>
              </w:rPr>
              <w:t>HANDLE hMutex = INVALID_HANDLE_VALUE;</w:t>
            </w:r>
          </w:p>
          <w:p w14:paraId="7967A689" w14:textId="77777777" w:rsidR="00A7686B" w:rsidRDefault="00A7686B" w:rsidP="00A7686B">
            <w:pPr>
              <w:pStyle w:val="3-"/>
            </w:pPr>
            <w:r>
              <w:tab/>
            </w:r>
          </w:p>
          <w:p w14:paraId="186CD347" w14:textId="77777777" w:rsidR="00A7686B" w:rsidRPr="00E2795F" w:rsidRDefault="00A7686B" w:rsidP="00A7686B">
            <w:pPr>
              <w:pStyle w:val="3-"/>
              <w:rPr>
                <w:color w:val="00B050"/>
              </w:rPr>
            </w:pPr>
            <w:r>
              <w:rPr>
                <w:rFonts w:hint="eastAsia"/>
              </w:rPr>
              <w:tab/>
            </w:r>
            <w:r w:rsidRPr="00E2795F">
              <w:rPr>
                <w:rFonts w:hint="eastAsia"/>
                <w:color w:val="00B050"/>
              </w:rPr>
              <w:t>//名前付きミューテックス生成</w:t>
            </w:r>
          </w:p>
          <w:p w14:paraId="21F207DD" w14:textId="77777777" w:rsidR="00A7686B" w:rsidRDefault="00A7686B" w:rsidP="00A7686B">
            <w:pPr>
              <w:pStyle w:val="3-"/>
            </w:pPr>
            <w:r>
              <w:tab/>
              <w:t>{</w:t>
            </w:r>
          </w:p>
          <w:p w14:paraId="5D245E2F" w14:textId="77777777" w:rsidR="00A7686B" w:rsidRPr="00E2795F" w:rsidRDefault="00A7686B" w:rsidP="00A7686B">
            <w:pPr>
              <w:pStyle w:val="3-"/>
              <w:rPr>
                <w:color w:val="FF0000"/>
              </w:rPr>
            </w:pPr>
            <w:r>
              <w:tab/>
            </w:r>
            <w:r>
              <w:tab/>
            </w:r>
            <w:r w:rsidRPr="00E2795F">
              <w:rPr>
                <w:color w:val="FF0000"/>
              </w:rPr>
              <w:t>hMutex = CreateMutex(nullptr, false, COMMON_MUTEX_NAME);</w:t>
            </w:r>
          </w:p>
          <w:p w14:paraId="573E140E" w14:textId="77777777" w:rsidR="00A7686B" w:rsidRDefault="00A7686B" w:rsidP="00A7686B">
            <w:pPr>
              <w:pStyle w:val="3-"/>
            </w:pPr>
          </w:p>
          <w:p w14:paraId="039434E8" w14:textId="77777777" w:rsidR="00A7686B" w:rsidRPr="00E2795F" w:rsidRDefault="00A7686B" w:rsidP="00A7686B">
            <w:pPr>
              <w:pStyle w:val="3-"/>
              <w:rPr>
                <w:color w:val="00B050"/>
              </w:rPr>
            </w:pPr>
            <w:r>
              <w:rPr>
                <w:rFonts w:hint="eastAsia"/>
              </w:rPr>
              <w:tab/>
            </w:r>
            <w:r w:rsidRPr="00E2795F">
              <w:rPr>
                <w:rFonts w:hint="eastAsia"/>
                <w:color w:val="00B050"/>
              </w:rPr>
              <w:t>//</w:t>
            </w:r>
            <w:r w:rsidRPr="00E2795F">
              <w:rPr>
                <w:rFonts w:hint="eastAsia"/>
                <w:color w:val="00B050"/>
              </w:rPr>
              <w:tab/>
              <w:t>//属性を指定して生成する場合</w:t>
            </w:r>
          </w:p>
          <w:p w14:paraId="67BE5742"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true };</w:t>
            </w:r>
            <w:r w:rsidRPr="00E2795F">
              <w:rPr>
                <w:rFonts w:hint="eastAsia"/>
                <w:color w:val="00B050"/>
              </w:rPr>
              <w:t>//子プロセスにハンドルを継承する</w:t>
            </w:r>
          </w:p>
          <w:p w14:paraId="3198E52F" w14:textId="77777777" w:rsidR="00E2795F"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false };</w:t>
            </w:r>
            <w:r w:rsidRPr="00E2795F">
              <w:rPr>
                <w:rFonts w:hint="eastAsia"/>
                <w:color w:val="00B050"/>
              </w:rPr>
              <w:t>//子プロセスにハンドルを</w:t>
            </w:r>
          </w:p>
          <w:p w14:paraId="0C267AE9" w14:textId="68C743AC" w:rsidR="00A7686B" w:rsidRPr="00E2795F" w:rsidRDefault="00E2795F" w:rsidP="00E2795F">
            <w:pPr>
              <w:pStyle w:val="3-"/>
              <w:tabs>
                <w:tab w:val="clear" w:pos="5900"/>
                <w:tab w:val="left" w:pos="6115"/>
              </w:tabs>
              <w:rPr>
                <w:color w:val="00B050"/>
              </w:rPr>
            </w:pPr>
            <w:r w:rsidRPr="00E2795F">
              <w:rPr>
                <w:color w:val="00B050"/>
              </w:rPr>
              <w:tab/>
            </w:r>
            <w:r w:rsidRPr="00E2795F">
              <w:rPr>
                <w:rFonts w:hint="eastAsia"/>
                <w:color w:val="00B050"/>
              </w:rPr>
              <w:t>//</w:t>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継承しない　※デフォルト</w:t>
            </w:r>
          </w:p>
          <w:p w14:paraId="3B4600C1" w14:textId="77777777" w:rsidR="00A7686B" w:rsidRPr="00E2795F" w:rsidRDefault="00A7686B" w:rsidP="00A7686B">
            <w:pPr>
              <w:pStyle w:val="3-"/>
              <w:rPr>
                <w:color w:val="00B050"/>
              </w:rPr>
            </w:pPr>
            <w:r w:rsidRPr="00E2795F">
              <w:rPr>
                <w:color w:val="00B050"/>
              </w:rPr>
              <w:tab/>
              <w:t>//</w:t>
            </w:r>
            <w:r w:rsidRPr="00E2795F">
              <w:rPr>
                <w:color w:val="00B050"/>
              </w:rPr>
              <w:tab/>
            </w:r>
            <w:r w:rsidRPr="00E2795F">
              <w:rPr>
                <w:color w:val="FF0000"/>
              </w:rPr>
              <w:t>hMutex = CreateMutex(&amp;attr, false, COMMON_MUTEX_NAME);</w:t>
            </w:r>
          </w:p>
          <w:p w14:paraId="0797CA3A" w14:textId="77777777" w:rsidR="00A7686B" w:rsidRDefault="00A7686B" w:rsidP="00A7686B">
            <w:pPr>
              <w:pStyle w:val="3-"/>
            </w:pPr>
            <w:r>
              <w:tab/>
              <w:t>}</w:t>
            </w:r>
          </w:p>
          <w:p w14:paraId="6535CBF0" w14:textId="77777777" w:rsidR="00A7686B" w:rsidRDefault="00A7686B" w:rsidP="00A7686B">
            <w:pPr>
              <w:pStyle w:val="3-"/>
            </w:pPr>
          </w:p>
          <w:p w14:paraId="5BDDB138" w14:textId="77777777" w:rsidR="00A7686B" w:rsidRDefault="00A7686B" w:rsidP="00A7686B">
            <w:pPr>
              <w:pStyle w:val="3-"/>
            </w:pPr>
            <w:r>
              <w:rPr>
                <w:rFonts w:hint="eastAsia"/>
              </w:rPr>
              <w:tab/>
            </w:r>
            <w:r w:rsidRPr="00E2795F">
              <w:rPr>
                <w:rFonts w:hint="eastAsia"/>
                <w:color w:val="00B050"/>
              </w:rPr>
              <w:t>//スレッド作成</w:t>
            </w:r>
          </w:p>
          <w:p w14:paraId="62E494EC" w14:textId="77777777" w:rsidR="00A7686B" w:rsidRDefault="00A7686B" w:rsidP="00A7686B">
            <w:pPr>
              <w:pStyle w:val="3-"/>
            </w:pPr>
            <w:r>
              <w:tab/>
              <w:t>static const int THREAD_NUM = 3;</w:t>
            </w:r>
          </w:p>
          <w:p w14:paraId="76320AEE" w14:textId="77777777" w:rsidR="00A7686B" w:rsidRDefault="00A7686B" w:rsidP="00A7686B">
            <w:pPr>
              <w:pStyle w:val="3-"/>
            </w:pPr>
            <w:r>
              <w:tab/>
              <w:t>unsigned int tid[THREAD_NUM] = {};</w:t>
            </w:r>
          </w:p>
          <w:p w14:paraId="78DA4D8F" w14:textId="77777777" w:rsidR="00A7686B" w:rsidRDefault="00A7686B" w:rsidP="00A7686B">
            <w:pPr>
              <w:pStyle w:val="3-"/>
            </w:pPr>
            <w:r>
              <w:tab/>
              <w:t>HANDLE hThread[THREAD_NUM] =</w:t>
            </w:r>
          </w:p>
          <w:p w14:paraId="69DE65F3" w14:textId="77777777" w:rsidR="00A7686B" w:rsidRDefault="00A7686B" w:rsidP="00A7686B">
            <w:pPr>
              <w:pStyle w:val="3-"/>
            </w:pPr>
            <w:r>
              <w:tab/>
              <w:t>{</w:t>
            </w:r>
          </w:p>
          <w:p w14:paraId="13FA16FD" w14:textId="122F5161"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"太郎", 0, &amp;tid[0]),</w:t>
            </w:r>
          </w:p>
          <w:p w14:paraId="7C50971D" w14:textId="1F44DCE8"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"次郎", 0, &amp;tid[1]),</w:t>
            </w:r>
          </w:p>
          <w:p w14:paraId="3AC21E02" w14:textId="5B746A13"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"三郎", 0, &amp;tid[2])</w:t>
            </w:r>
          </w:p>
          <w:p w14:paraId="440610E9" w14:textId="77777777" w:rsidR="00A7686B" w:rsidRDefault="00A7686B" w:rsidP="00A7686B">
            <w:pPr>
              <w:pStyle w:val="3-"/>
            </w:pPr>
            <w:r>
              <w:tab/>
              <w:t>};</w:t>
            </w:r>
          </w:p>
          <w:p w14:paraId="37C3A0D9" w14:textId="77777777" w:rsidR="00A7686B" w:rsidRDefault="00A7686B" w:rsidP="00A7686B">
            <w:pPr>
              <w:pStyle w:val="3-"/>
            </w:pPr>
            <w:r>
              <w:tab/>
            </w:r>
          </w:p>
          <w:p w14:paraId="66FE7561" w14:textId="77777777" w:rsidR="00A7686B" w:rsidRDefault="00A7686B" w:rsidP="00A7686B">
            <w:pPr>
              <w:pStyle w:val="3-"/>
            </w:pPr>
            <w:r>
              <w:rPr>
                <w:rFonts w:hint="eastAsia"/>
              </w:rPr>
              <w:tab/>
            </w:r>
            <w:r w:rsidRPr="00E2795F">
              <w:rPr>
                <w:rFonts w:hint="eastAsia"/>
                <w:color w:val="00B050"/>
              </w:rPr>
              <w:t>//スレッド終了待ち</w:t>
            </w:r>
          </w:p>
          <w:p w14:paraId="4AE9EE31" w14:textId="77777777" w:rsidR="00A7686B" w:rsidRDefault="00A7686B" w:rsidP="00A7686B">
            <w:pPr>
              <w:pStyle w:val="3-"/>
            </w:pPr>
            <w:r>
              <w:tab/>
              <w:t>WaitForMultipleObjects(THREAD_NUM, hThread, true, INFINITE);</w:t>
            </w:r>
          </w:p>
          <w:p w14:paraId="0B63B37B" w14:textId="77777777" w:rsidR="00A7686B" w:rsidRDefault="00A7686B" w:rsidP="00A7686B">
            <w:pPr>
              <w:pStyle w:val="3-"/>
            </w:pPr>
          </w:p>
          <w:p w14:paraId="0AE93BD2" w14:textId="77777777" w:rsidR="00A7686B" w:rsidRPr="00E2795F" w:rsidRDefault="00A7686B" w:rsidP="00A7686B">
            <w:pPr>
              <w:pStyle w:val="3-"/>
              <w:rPr>
                <w:color w:val="00B050"/>
              </w:rPr>
            </w:pPr>
            <w:r>
              <w:rPr>
                <w:rFonts w:hint="eastAsia"/>
              </w:rPr>
              <w:tab/>
            </w:r>
            <w:r w:rsidRPr="00E2795F">
              <w:rPr>
                <w:rFonts w:hint="eastAsia"/>
                <w:color w:val="00B050"/>
              </w:rPr>
              <w:t>//スレッドハンドルクローズ</w:t>
            </w:r>
          </w:p>
          <w:p w14:paraId="30A89B5E" w14:textId="77777777" w:rsidR="00A7686B" w:rsidRDefault="00A7686B" w:rsidP="00A7686B">
            <w:pPr>
              <w:pStyle w:val="3-"/>
            </w:pPr>
            <w:r>
              <w:tab/>
              <w:t>for (int i = 0; i &lt; THREAD_NUM; ++i)</w:t>
            </w:r>
          </w:p>
          <w:p w14:paraId="4F5D21D7" w14:textId="77777777" w:rsidR="00A7686B" w:rsidRDefault="00A7686B" w:rsidP="00A7686B">
            <w:pPr>
              <w:pStyle w:val="3-"/>
            </w:pPr>
            <w:r>
              <w:tab/>
              <w:t>{</w:t>
            </w:r>
          </w:p>
          <w:p w14:paraId="42E813E4" w14:textId="77777777" w:rsidR="00A7686B" w:rsidRDefault="00A7686B" w:rsidP="00A7686B">
            <w:pPr>
              <w:pStyle w:val="3-"/>
            </w:pPr>
            <w:r>
              <w:tab/>
            </w:r>
            <w:r>
              <w:tab/>
              <w:t>CloseHandle(hThread[i]);</w:t>
            </w:r>
          </w:p>
          <w:p w14:paraId="5C4FE30D" w14:textId="77777777" w:rsidR="00A7686B" w:rsidRDefault="00A7686B" w:rsidP="00A7686B">
            <w:pPr>
              <w:pStyle w:val="3-"/>
            </w:pPr>
            <w:r>
              <w:tab/>
              <w:t>}</w:t>
            </w:r>
          </w:p>
          <w:p w14:paraId="7FC63FA9" w14:textId="77777777" w:rsidR="00A7686B" w:rsidRDefault="00A7686B" w:rsidP="00A7686B">
            <w:pPr>
              <w:pStyle w:val="3-"/>
            </w:pPr>
          </w:p>
          <w:p w14:paraId="738543B5" w14:textId="77777777" w:rsidR="00A7686B" w:rsidRDefault="00A7686B" w:rsidP="00A7686B">
            <w:pPr>
              <w:pStyle w:val="3-"/>
            </w:pPr>
            <w:r>
              <w:rPr>
                <w:rFonts w:hint="eastAsia"/>
              </w:rPr>
              <w:tab/>
            </w:r>
            <w:r w:rsidRPr="00E2795F">
              <w:rPr>
                <w:rFonts w:hint="eastAsia"/>
                <w:color w:val="00B050"/>
              </w:rPr>
              <w:t>//ミューテックスの取得と解放を大量に実行して時間を計測</w:t>
            </w:r>
          </w:p>
          <w:p w14:paraId="5A8366C5" w14:textId="77777777" w:rsidR="00A7686B" w:rsidRDefault="00A7686B" w:rsidP="00A7686B">
            <w:pPr>
              <w:pStyle w:val="3-"/>
            </w:pPr>
            <w:r>
              <w:tab/>
              <w:t>{</w:t>
            </w:r>
          </w:p>
          <w:p w14:paraId="7E0A82AE" w14:textId="77777777" w:rsidR="00A7686B" w:rsidRDefault="00A7686B" w:rsidP="00A7686B">
            <w:pPr>
              <w:pStyle w:val="3-"/>
            </w:pPr>
            <w:r>
              <w:tab/>
            </w:r>
            <w:r>
              <w:tab/>
              <w:t>LARGE_INTEGER freq;</w:t>
            </w:r>
          </w:p>
          <w:p w14:paraId="74445BB9" w14:textId="77777777" w:rsidR="00A7686B" w:rsidRDefault="00A7686B" w:rsidP="00A7686B">
            <w:pPr>
              <w:pStyle w:val="3-"/>
            </w:pPr>
            <w:r>
              <w:tab/>
            </w:r>
            <w:r>
              <w:tab/>
              <w:t>QueryPerformanceFrequency(&amp;freq);</w:t>
            </w:r>
          </w:p>
          <w:p w14:paraId="7D7FB4A0" w14:textId="77777777" w:rsidR="00A7686B" w:rsidRDefault="00A7686B" w:rsidP="00A7686B">
            <w:pPr>
              <w:pStyle w:val="3-"/>
            </w:pPr>
            <w:r>
              <w:tab/>
            </w:r>
            <w:r>
              <w:tab/>
              <w:t>LARGE_INTEGER begin;</w:t>
            </w:r>
          </w:p>
          <w:p w14:paraId="27415809" w14:textId="77777777" w:rsidR="00A7686B" w:rsidRDefault="00A7686B" w:rsidP="00A7686B">
            <w:pPr>
              <w:pStyle w:val="3-"/>
            </w:pPr>
            <w:r>
              <w:tab/>
            </w:r>
            <w:r>
              <w:tab/>
              <w:t>QueryPerformanceCounter(&amp;begin);</w:t>
            </w:r>
          </w:p>
          <w:p w14:paraId="10DB1921" w14:textId="77777777" w:rsidR="00A7686B" w:rsidRDefault="00A7686B" w:rsidP="00A7686B">
            <w:pPr>
              <w:pStyle w:val="3-"/>
            </w:pPr>
            <w:r>
              <w:tab/>
            </w:r>
            <w:r>
              <w:tab/>
              <w:t>static const int TEST_TIMES = 10000000;</w:t>
            </w:r>
          </w:p>
          <w:p w14:paraId="405FC1E2" w14:textId="77777777" w:rsidR="00A7686B" w:rsidRDefault="00A7686B" w:rsidP="00A7686B">
            <w:pPr>
              <w:pStyle w:val="3-"/>
            </w:pPr>
            <w:r>
              <w:tab/>
            </w:r>
            <w:r>
              <w:tab/>
              <w:t>for (int i = 0; i &lt; TEST_TIMES; ++i)</w:t>
            </w:r>
          </w:p>
          <w:p w14:paraId="349DCC1A" w14:textId="77777777" w:rsidR="00A7686B" w:rsidRDefault="00A7686B" w:rsidP="00A7686B">
            <w:pPr>
              <w:pStyle w:val="3-"/>
            </w:pPr>
            <w:r>
              <w:tab/>
            </w:r>
            <w:r>
              <w:tab/>
              <w:t>{</w:t>
            </w:r>
          </w:p>
          <w:p w14:paraId="24ABC27C" w14:textId="77777777" w:rsidR="00A7686B" w:rsidRDefault="00A7686B" w:rsidP="00A7686B">
            <w:pPr>
              <w:pStyle w:val="3-"/>
            </w:pPr>
            <w:r>
              <w:tab/>
            </w:r>
            <w:r>
              <w:tab/>
            </w:r>
            <w:r>
              <w:tab/>
              <w:t>WaitForSingleObject(hMutex, INFINITE);</w:t>
            </w:r>
          </w:p>
          <w:p w14:paraId="6C50DBFF" w14:textId="77777777" w:rsidR="00A7686B" w:rsidRDefault="00A7686B" w:rsidP="00A7686B">
            <w:pPr>
              <w:pStyle w:val="3-"/>
            </w:pPr>
            <w:r>
              <w:tab/>
            </w:r>
            <w:r>
              <w:tab/>
            </w:r>
            <w:r>
              <w:tab/>
              <w:t>ReleaseMutex(hMutex);</w:t>
            </w:r>
          </w:p>
          <w:p w14:paraId="7514B461" w14:textId="77777777" w:rsidR="00A7686B" w:rsidRDefault="00A7686B" w:rsidP="00A7686B">
            <w:pPr>
              <w:pStyle w:val="3-"/>
            </w:pPr>
            <w:r>
              <w:tab/>
            </w:r>
            <w:r>
              <w:tab/>
              <w:t>}</w:t>
            </w:r>
          </w:p>
          <w:p w14:paraId="3658D910" w14:textId="77777777" w:rsidR="00A7686B" w:rsidRDefault="00A7686B" w:rsidP="00A7686B">
            <w:pPr>
              <w:pStyle w:val="3-"/>
            </w:pPr>
            <w:r>
              <w:tab/>
            </w:r>
            <w:r>
              <w:tab/>
              <w:t>LARGE_INTEGER end;</w:t>
            </w:r>
          </w:p>
          <w:p w14:paraId="098BFCFA" w14:textId="77777777" w:rsidR="00A7686B" w:rsidRDefault="00A7686B" w:rsidP="00A7686B">
            <w:pPr>
              <w:pStyle w:val="3-"/>
            </w:pPr>
            <w:r>
              <w:tab/>
            </w:r>
            <w:r>
              <w:tab/>
              <w:t>QueryPerformanceCounter(&amp;end);</w:t>
            </w:r>
          </w:p>
          <w:p w14:paraId="2FAEAFBF" w14:textId="77777777" w:rsidR="00C607FA" w:rsidRDefault="00A7686B" w:rsidP="00A7686B">
            <w:pPr>
              <w:pStyle w:val="3-"/>
            </w:pPr>
            <w:r>
              <w:tab/>
            </w:r>
            <w:r>
              <w:tab/>
              <w:t>float duration = static_cast&lt;float&gt;(static_cast&lt;double&gt;(end.QuadPart - begin.QuadPart)</w:t>
            </w:r>
          </w:p>
          <w:p w14:paraId="5A74C535" w14:textId="342D3678" w:rsidR="00A7686B" w:rsidRDefault="00C607FA" w:rsidP="00A7686B">
            <w:pPr>
              <w:pStyle w:val="3-"/>
            </w:pPr>
            <w:r>
              <w:lastRenderedPageBreak/>
              <w:tab/>
            </w:r>
            <w:r>
              <w:tab/>
            </w:r>
            <w:r>
              <w:tab/>
            </w:r>
            <w:r>
              <w:tab/>
            </w:r>
            <w:r>
              <w:tab/>
            </w:r>
            <w:r>
              <w:tab/>
            </w:r>
            <w:r>
              <w:tab/>
            </w:r>
            <w:r>
              <w:tab/>
            </w:r>
            <w:r>
              <w:tab/>
            </w:r>
            <w:r>
              <w:tab/>
            </w:r>
            <w:r>
              <w:tab/>
            </w:r>
            <w:r>
              <w:tab/>
            </w:r>
            <w:r>
              <w:tab/>
            </w:r>
            <w:r w:rsidR="00A7686B">
              <w:t xml:space="preserve"> / static_cast&lt;double&gt;(freq.QuadPart));</w:t>
            </w:r>
          </w:p>
          <w:p w14:paraId="4CBE598B" w14:textId="77777777" w:rsidR="00A7686B" w:rsidRDefault="00A7686B" w:rsidP="00A7686B">
            <w:pPr>
              <w:pStyle w:val="3-"/>
            </w:pPr>
            <w:r>
              <w:tab/>
            </w:r>
            <w:r>
              <w:tab/>
              <w:t>printf("Named Mutex * %d = %.6f sec\n", TEST_TIMES, duration);</w:t>
            </w:r>
          </w:p>
          <w:p w14:paraId="3D7E1ACA" w14:textId="77777777" w:rsidR="00A7686B" w:rsidRDefault="00A7686B" w:rsidP="00A7686B">
            <w:pPr>
              <w:pStyle w:val="3-"/>
            </w:pPr>
            <w:r>
              <w:tab/>
              <w:t>}</w:t>
            </w:r>
          </w:p>
          <w:p w14:paraId="29D68370" w14:textId="77777777" w:rsidR="00A7686B" w:rsidRDefault="00A7686B" w:rsidP="00A7686B">
            <w:pPr>
              <w:pStyle w:val="3-"/>
            </w:pPr>
          </w:p>
          <w:p w14:paraId="257D212D" w14:textId="77777777" w:rsidR="00A7686B" w:rsidRDefault="00A7686B" w:rsidP="00A7686B">
            <w:pPr>
              <w:pStyle w:val="3-"/>
            </w:pPr>
            <w:r>
              <w:rPr>
                <w:rFonts w:hint="eastAsia"/>
              </w:rPr>
              <w:tab/>
            </w:r>
            <w:r w:rsidRPr="00E2795F">
              <w:rPr>
                <w:rFonts w:hint="eastAsia"/>
                <w:color w:val="00B050"/>
              </w:rPr>
              <w:t>//名前付きミューテックス破棄</w:t>
            </w:r>
          </w:p>
          <w:p w14:paraId="4C6E8BBF" w14:textId="77777777" w:rsidR="00A7686B" w:rsidRDefault="00A7686B" w:rsidP="00A7686B">
            <w:pPr>
              <w:pStyle w:val="3-"/>
            </w:pPr>
            <w:r>
              <w:tab/>
            </w:r>
            <w:r w:rsidRPr="00E2795F">
              <w:rPr>
                <w:color w:val="FF0000"/>
              </w:rPr>
              <w:t>CloseHandle(hMutex);</w:t>
            </w:r>
          </w:p>
          <w:p w14:paraId="47F3F467" w14:textId="77777777" w:rsidR="00A7686B" w:rsidRDefault="00A7686B" w:rsidP="00A7686B">
            <w:pPr>
              <w:pStyle w:val="3-"/>
            </w:pPr>
          </w:p>
          <w:p w14:paraId="74F40156" w14:textId="77777777" w:rsidR="00A7686B" w:rsidRDefault="00A7686B" w:rsidP="00A7686B">
            <w:pPr>
              <w:pStyle w:val="3-"/>
            </w:pPr>
            <w:r>
              <w:tab/>
              <w:t>return EXIT_SUCCESS;</w:t>
            </w:r>
          </w:p>
          <w:p w14:paraId="0BBD907C" w14:textId="1BF37E2F" w:rsidR="00DE3BF2" w:rsidRPr="00A7686B" w:rsidRDefault="00A7686B" w:rsidP="00A7686B">
            <w:pPr>
              <w:pStyle w:val="3-"/>
            </w:pPr>
            <w:r>
              <w:t>}</w:t>
            </w:r>
          </w:p>
        </w:tc>
      </w:tr>
    </w:tbl>
    <w:p w14:paraId="3526206C"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D1F9FB" w14:textId="77777777" w:rsidTr="000A1665">
        <w:tc>
          <w:tcPr>
            <w:tcW w:w="8494" w:type="dxa"/>
          </w:tcPr>
          <w:p w14:paraId="3DFC7716" w14:textId="77777777" w:rsidR="00A7686B" w:rsidRPr="00A7686B" w:rsidRDefault="00A7686B" w:rsidP="00A7686B">
            <w:pPr>
              <w:pStyle w:val="3-"/>
              <w:rPr>
                <w:color w:val="auto"/>
              </w:rPr>
            </w:pPr>
            <w:r w:rsidRPr="00A7686B">
              <w:rPr>
                <w:rFonts w:hint="eastAsia"/>
                <w:color w:val="auto"/>
              </w:rPr>
              <w:t>- begin:太郎 -</w:t>
            </w:r>
          </w:p>
          <w:p w14:paraId="1971590B" w14:textId="77777777" w:rsidR="00A7686B" w:rsidRPr="00A7686B" w:rsidRDefault="00A7686B" w:rsidP="00A7686B">
            <w:pPr>
              <w:pStyle w:val="3-"/>
              <w:rPr>
                <w:color w:val="auto"/>
              </w:rPr>
            </w:pPr>
            <w:r w:rsidRPr="00A7686B">
              <w:rPr>
                <w:rFonts w:hint="eastAsia"/>
                <w:color w:val="auto"/>
              </w:rPr>
              <w:t>- begin:次郎 -</w:t>
            </w:r>
          </w:p>
          <w:p w14:paraId="2C71AA81" w14:textId="77777777" w:rsidR="00A7686B" w:rsidRPr="00A7686B" w:rsidRDefault="00A7686B" w:rsidP="00A7686B">
            <w:pPr>
              <w:pStyle w:val="3-"/>
              <w:rPr>
                <w:color w:val="auto"/>
              </w:rPr>
            </w:pPr>
            <w:r w:rsidRPr="00A7686B">
              <w:rPr>
                <w:rFonts w:hint="eastAsia"/>
                <w:color w:val="auto"/>
              </w:rPr>
              <w:t>- begin:三郎 -</w:t>
            </w:r>
          </w:p>
          <w:p w14:paraId="1FA6D07C" w14:textId="77777777" w:rsidR="00A7686B" w:rsidRPr="00A7686B" w:rsidRDefault="00A7686B" w:rsidP="00A7686B">
            <w:pPr>
              <w:pStyle w:val="3-"/>
              <w:rPr>
                <w:color w:val="auto"/>
              </w:rPr>
            </w:pPr>
            <w:r w:rsidRPr="00A7686B">
              <w:rPr>
                <w:rFonts w:hint="eastAsia"/>
                <w:color w:val="auto"/>
              </w:rPr>
              <w:t>太郎: [BEFORE] commonData=0, tlsData=0</w:t>
            </w:r>
          </w:p>
          <w:p w14:paraId="5D98F2AC" w14:textId="77777777" w:rsidR="00A7686B" w:rsidRPr="00A7686B" w:rsidRDefault="00A7686B" w:rsidP="00A7686B">
            <w:pPr>
              <w:pStyle w:val="3-"/>
              <w:rPr>
                <w:color w:val="auto"/>
              </w:rPr>
            </w:pPr>
            <w:r w:rsidRPr="00A7686B">
              <w:rPr>
                <w:rFonts w:hint="eastAsia"/>
                <w:color w:val="auto"/>
              </w:rPr>
              <w:t>太郎: [AFTER]  commonData=1, tlsData=1</w:t>
            </w:r>
          </w:p>
          <w:p w14:paraId="4FA29137" w14:textId="77777777" w:rsidR="00A7686B" w:rsidRPr="00A7686B" w:rsidRDefault="00A7686B" w:rsidP="00A7686B">
            <w:pPr>
              <w:pStyle w:val="3-"/>
              <w:rPr>
                <w:color w:val="auto"/>
              </w:rPr>
            </w:pPr>
            <w:r w:rsidRPr="00A7686B">
              <w:rPr>
                <w:rFonts w:hint="eastAsia"/>
                <w:color w:val="auto"/>
              </w:rPr>
              <w:t>次郎: [BEFORE] commonData=1, tlsData=0</w:t>
            </w:r>
          </w:p>
          <w:p w14:paraId="2AA9D7EE" w14:textId="77777777" w:rsidR="00A7686B" w:rsidRPr="00A7686B" w:rsidRDefault="00A7686B" w:rsidP="00A7686B">
            <w:pPr>
              <w:pStyle w:val="3-"/>
              <w:rPr>
                <w:color w:val="auto"/>
              </w:rPr>
            </w:pPr>
            <w:r w:rsidRPr="00A7686B">
              <w:rPr>
                <w:rFonts w:hint="eastAsia"/>
                <w:color w:val="auto"/>
              </w:rPr>
              <w:t>次郎: [AFTER]  commonData=2, tlsData=1</w:t>
            </w:r>
          </w:p>
          <w:p w14:paraId="50CD7CFB" w14:textId="77777777" w:rsidR="00A7686B" w:rsidRPr="00A7686B" w:rsidRDefault="00A7686B" w:rsidP="00A7686B">
            <w:pPr>
              <w:pStyle w:val="3-"/>
              <w:rPr>
                <w:color w:val="auto"/>
              </w:rPr>
            </w:pPr>
            <w:r w:rsidRPr="00A7686B">
              <w:rPr>
                <w:rFonts w:hint="eastAsia"/>
                <w:color w:val="auto"/>
              </w:rPr>
              <w:t>三郎: [BEFORE] commonData=2, tlsData=0</w:t>
            </w:r>
          </w:p>
          <w:p w14:paraId="764099DF" w14:textId="77777777" w:rsidR="00A7686B" w:rsidRPr="00A7686B" w:rsidRDefault="00A7686B" w:rsidP="00A7686B">
            <w:pPr>
              <w:pStyle w:val="3-"/>
              <w:rPr>
                <w:color w:val="auto"/>
              </w:rPr>
            </w:pPr>
            <w:r w:rsidRPr="00A7686B">
              <w:rPr>
                <w:rFonts w:hint="eastAsia"/>
                <w:color w:val="auto"/>
              </w:rPr>
              <w:t>三郎: [AFTER]  commonData=3, tlsData=1</w:t>
            </w:r>
          </w:p>
          <w:p w14:paraId="275C0769" w14:textId="77777777" w:rsidR="00A7686B" w:rsidRPr="00A7686B" w:rsidRDefault="00A7686B" w:rsidP="00A7686B">
            <w:pPr>
              <w:pStyle w:val="3-"/>
              <w:rPr>
                <w:color w:val="auto"/>
              </w:rPr>
            </w:pPr>
            <w:r w:rsidRPr="00A7686B">
              <w:rPr>
                <w:rFonts w:hint="eastAsia"/>
                <w:color w:val="auto"/>
              </w:rPr>
              <w:t>太郎: [BEFORE] commonData=3, tlsData=1</w:t>
            </w:r>
          </w:p>
          <w:p w14:paraId="10950351" w14:textId="77777777" w:rsidR="00A7686B" w:rsidRPr="00A7686B" w:rsidRDefault="00A7686B" w:rsidP="00A7686B">
            <w:pPr>
              <w:pStyle w:val="3-"/>
              <w:rPr>
                <w:color w:val="auto"/>
              </w:rPr>
            </w:pPr>
            <w:r w:rsidRPr="00A7686B">
              <w:rPr>
                <w:rFonts w:hint="eastAsia"/>
                <w:color w:val="auto"/>
              </w:rPr>
              <w:t>太郎: [AFTER]  commonData=4, tlsData=2</w:t>
            </w:r>
          </w:p>
          <w:p w14:paraId="3FACE86F" w14:textId="77777777" w:rsidR="00A7686B" w:rsidRPr="00A7686B" w:rsidRDefault="00A7686B" w:rsidP="00A7686B">
            <w:pPr>
              <w:pStyle w:val="3-"/>
              <w:rPr>
                <w:color w:val="auto"/>
              </w:rPr>
            </w:pPr>
            <w:r w:rsidRPr="00A7686B">
              <w:rPr>
                <w:rFonts w:hint="eastAsia"/>
                <w:color w:val="auto"/>
              </w:rPr>
              <w:t>次郎: [BEFORE] commonData=4, tlsData=1</w:t>
            </w:r>
          </w:p>
          <w:p w14:paraId="675DB207" w14:textId="77777777" w:rsidR="00A7686B" w:rsidRPr="00A7686B" w:rsidRDefault="00A7686B" w:rsidP="00A7686B">
            <w:pPr>
              <w:pStyle w:val="3-"/>
              <w:rPr>
                <w:color w:val="auto"/>
              </w:rPr>
            </w:pPr>
            <w:r w:rsidRPr="00A7686B">
              <w:rPr>
                <w:rFonts w:hint="eastAsia"/>
                <w:color w:val="auto"/>
              </w:rPr>
              <w:t>次郎: [AFTER]  commonData=5, tlsData=2</w:t>
            </w:r>
          </w:p>
          <w:p w14:paraId="1083B03B" w14:textId="77777777" w:rsidR="00A7686B" w:rsidRPr="00A7686B" w:rsidRDefault="00A7686B" w:rsidP="00A7686B">
            <w:pPr>
              <w:pStyle w:val="3-"/>
              <w:rPr>
                <w:color w:val="auto"/>
              </w:rPr>
            </w:pPr>
            <w:r w:rsidRPr="00A7686B">
              <w:rPr>
                <w:rFonts w:hint="eastAsia"/>
                <w:color w:val="auto"/>
              </w:rPr>
              <w:t>三郎: [BEFORE] commonData=5, tlsData=1</w:t>
            </w:r>
          </w:p>
          <w:p w14:paraId="270C7A50" w14:textId="77777777" w:rsidR="00A7686B" w:rsidRPr="00A7686B" w:rsidRDefault="00A7686B" w:rsidP="00A7686B">
            <w:pPr>
              <w:pStyle w:val="3-"/>
              <w:rPr>
                <w:color w:val="auto"/>
              </w:rPr>
            </w:pPr>
            <w:r w:rsidRPr="00A7686B">
              <w:rPr>
                <w:rFonts w:hint="eastAsia"/>
                <w:color w:val="auto"/>
              </w:rPr>
              <w:t>三郎: [AFTER]  commonData=6, tlsData=2</w:t>
            </w:r>
          </w:p>
          <w:p w14:paraId="24BD0F5A" w14:textId="77777777" w:rsidR="00A7686B" w:rsidRPr="00A7686B" w:rsidRDefault="00A7686B" w:rsidP="00A7686B">
            <w:pPr>
              <w:pStyle w:val="3-"/>
              <w:rPr>
                <w:color w:val="auto"/>
              </w:rPr>
            </w:pPr>
            <w:r w:rsidRPr="00A7686B">
              <w:rPr>
                <w:rFonts w:hint="eastAsia"/>
                <w:color w:val="auto"/>
              </w:rPr>
              <w:t>太郎: [BEFORE] commonData=6, tlsData=2</w:t>
            </w:r>
          </w:p>
          <w:p w14:paraId="0402C3B2" w14:textId="77777777" w:rsidR="00A7686B" w:rsidRPr="00A7686B" w:rsidRDefault="00A7686B" w:rsidP="00A7686B">
            <w:pPr>
              <w:pStyle w:val="3-"/>
              <w:rPr>
                <w:color w:val="auto"/>
              </w:rPr>
            </w:pPr>
            <w:r w:rsidRPr="00A7686B">
              <w:rPr>
                <w:rFonts w:hint="eastAsia"/>
                <w:color w:val="auto"/>
              </w:rPr>
              <w:t>太郎: [AFTER]  commonData=7, tlsData=3</w:t>
            </w:r>
          </w:p>
          <w:p w14:paraId="791A2887" w14:textId="77777777" w:rsidR="00A7686B" w:rsidRPr="00A7686B" w:rsidRDefault="00A7686B" w:rsidP="00A7686B">
            <w:pPr>
              <w:pStyle w:val="3-"/>
              <w:rPr>
                <w:color w:val="auto"/>
              </w:rPr>
            </w:pPr>
            <w:r w:rsidRPr="00A7686B">
              <w:rPr>
                <w:rFonts w:hint="eastAsia"/>
                <w:color w:val="auto"/>
              </w:rPr>
              <w:t>- end:太郎 -</w:t>
            </w:r>
          </w:p>
          <w:p w14:paraId="7B91AAF7" w14:textId="77777777" w:rsidR="00A7686B" w:rsidRPr="00A7686B" w:rsidRDefault="00A7686B" w:rsidP="00A7686B">
            <w:pPr>
              <w:pStyle w:val="3-"/>
              <w:rPr>
                <w:color w:val="auto"/>
              </w:rPr>
            </w:pPr>
            <w:r w:rsidRPr="00A7686B">
              <w:rPr>
                <w:rFonts w:hint="eastAsia"/>
                <w:color w:val="auto"/>
              </w:rPr>
              <w:t>次郎: [BEFORE] commonData=7, tlsData=2</w:t>
            </w:r>
          </w:p>
          <w:p w14:paraId="1E58C38A" w14:textId="77777777" w:rsidR="00A7686B" w:rsidRPr="00A7686B" w:rsidRDefault="00A7686B" w:rsidP="00A7686B">
            <w:pPr>
              <w:pStyle w:val="3-"/>
              <w:rPr>
                <w:color w:val="auto"/>
              </w:rPr>
            </w:pPr>
            <w:r w:rsidRPr="00A7686B">
              <w:rPr>
                <w:rFonts w:hint="eastAsia"/>
                <w:color w:val="auto"/>
              </w:rPr>
              <w:t>次郎: [AFTER]  commonData=8, tlsData=3</w:t>
            </w:r>
          </w:p>
          <w:p w14:paraId="4E5237B5" w14:textId="77777777" w:rsidR="00A7686B" w:rsidRPr="00A7686B" w:rsidRDefault="00A7686B" w:rsidP="00A7686B">
            <w:pPr>
              <w:pStyle w:val="3-"/>
              <w:rPr>
                <w:color w:val="auto"/>
              </w:rPr>
            </w:pPr>
            <w:r w:rsidRPr="00A7686B">
              <w:rPr>
                <w:rFonts w:hint="eastAsia"/>
                <w:color w:val="auto"/>
              </w:rPr>
              <w:t>- end:次郎 -</w:t>
            </w:r>
          </w:p>
          <w:p w14:paraId="43300BE5" w14:textId="77777777" w:rsidR="00A7686B" w:rsidRPr="00A7686B" w:rsidRDefault="00A7686B" w:rsidP="00A7686B">
            <w:pPr>
              <w:pStyle w:val="3-"/>
              <w:rPr>
                <w:color w:val="auto"/>
              </w:rPr>
            </w:pPr>
            <w:r w:rsidRPr="00A7686B">
              <w:rPr>
                <w:rFonts w:hint="eastAsia"/>
                <w:color w:val="auto"/>
              </w:rPr>
              <w:t>三郎: [BEFORE] commonData=8, tlsData=2</w:t>
            </w:r>
          </w:p>
          <w:p w14:paraId="254534AC" w14:textId="2FA5E254" w:rsidR="00A7686B" w:rsidRPr="00A7686B" w:rsidRDefault="00A7686B" w:rsidP="00A7686B">
            <w:pPr>
              <w:pStyle w:val="3-"/>
              <w:rPr>
                <w:color w:val="auto"/>
              </w:rPr>
            </w:pPr>
            <w:r w:rsidRPr="00A7686B">
              <w:rPr>
                <w:rFonts w:hint="eastAsia"/>
                <w:color w:val="auto"/>
              </w:rPr>
              <w:t>三郎: [AFTER]  commonData=</w:t>
            </w:r>
            <w:r w:rsidRPr="00E2795F">
              <w:rPr>
                <w:rFonts w:hint="eastAsia"/>
                <w:color w:val="FF0000"/>
              </w:rPr>
              <w:t>9</w:t>
            </w:r>
            <w:r w:rsidRPr="00A7686B">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6B027436" w14:textId="77777777" w:rsidR="00A7686B" w:rsidRPr="00A7686B" w:rsidRDefault="00A7686B" w:rsidP="00A7686B">
            <w:pPr>
              <w:pStyle w:val="3-"/>
              <w:rPr>
                <w:color w:val="auto"/>
              </w:rPr>
            </w:pPr>
            <w:r w:rsidRPr="00A7686B">
              <w:rPr>
                <w:rFonts w:hint="eastAsia"/>
                <w:color w:val="auto"/>
              </w:rPr>
              <w:t>- end:三郎 -</w:t>
            </w:r>
          </w:p>
          <w:p w14:paraId="12B69DD7" w14:textId="5C82797E" w:rsidR="00DE3BF2" w:rsidRPr="00DD51B6" w:rsidRDefault="00A7686B" w:rsidP="00A81D77">
            <w:pPr>
              <w:pStyle w:val="3-"/>
            </w:pPr>
            <w:r w:rsidRPr="00A7686B">
              <w:rPr>
                <w:color w:val="auto"/>
              </w:rPr>
              <w:t xml:space="preserve">Named Mutex * 10000000 = </w:t>
            </w:r>
            <w:r w:rsidRPr="00E2795F">
              <w:rPr>
                <w:color w:val="FF0000"/>
              </w:rPr>
              <w:t>4.903843 sec</w:t>
            </w:r>
            <w:r w:rsidR="00E2795F">
              <w:rPr>
                <w:color w:val="FF0000"/>
              </w:rPr>
              <w:tab/>
              <w:t>←</w:t>
            </w:r>
            <w:r w:rsidR="009518EA">
              <w:rPr>
                <w:rFonts w:hint="eastAsia"/>
                <w:color w:val="FF0000"/>
              </w:rPr>
              <w:t>1千万回ループによる処理時間計測</w:t>
            </w:r>
          </w:p>
        </w:tc>
      </w:tr>
    </w:tbl>
    <w:p w14:paraId="3A0DE938" w14:textId="440D6550" w:rsidR="00DE3BF2" w:rsidRDefault="00DE3BF2" w:rsidP="00DE3BF2">
      <w:pPr>
        <w:pStyle w:val="3"/>
      </w:pPr>
      <w:bookmarkStart w:id="103" w:name="_Toc379553546"/>
      <w:r>
        <w:t>C++11</w:t>
      </w:r>
      <w:r w:rsidR="002177DA">
        <w:rPr>
          <w:rFonts w:hint="eastAsia"/>
        </w:rPr>
        <w:t>版</w:t>
      </w:r>
      <w:bookmarkEnd w:id="103"/>
      <w:r w:rsidR="00DF5076">
        <w:fldChar w:fldCharType="begin"/>
      </w:r>
      <w:r w:rsidR="00DF5076">
        <w:instrText xml:space="preserve"> XE "</w:instrText>
      </w:r>
      <w:r w:rsidR="00DF5076">
        <w:rPr>
          <w:rFonts w:hint="eastAsia"/>
        </w:rPr>
        <w:instrText>ミューテックス</w:instrText>
      </w:r>
      <w:r w:rsidR="00DF5076">
        <w:rPr>
          <w:rFonts w:hint="eastAsia"/>
        </w:rPr>
        <w:instrText>:</w:instrText>
      </w:r>
      <w:r w:rsidR="00DF5076">
        <w:instrText>C++11</w:instrText>
      </w:r>
      <w:r w:rsidR="00DF5076">
        <w:rPr>
          <w:rFonts w:hint="eastAsia"/>
        </w:rPr>
        <w:instrText>版</w:instrText>
      </w:r>
      <w:r w:rsidR="00DF5076">
        <w:instrText>" \y “</w:instrText>
      </w:r>
      <w:r w:rsidR="00DF5076">
        <w:rPr>
          <w:rFonts w:hint="eastAsia"/>
        </w:rPr>
        <w:instrText>みゅーてっくす</w:instrText>
      </w:r>
      <w:r w:rsidR="00DF5076">
        <w:rPr>
          <w:rFonts w:hint="eastAsia"/>
        </w:rPr>
        <w:instrText>:C++11</w:instrText>
      </w:r>
      <w:r w:rsidR="00DF5076">
        <w:rPr>
          <w:rFonts w:hint="eastAsia"/>
        </w:rPr>
        <w:instrText>ばん</w:instrText>
      </w:r>
      <w:r w:rsidR="00DF5076">
        <w:instrText xml:space="preserve">” </w:instrText>
      </w:r>
      <w:r w:rsidR="00DF5076">
        <w:fldChar w:fldCharType="end"/>
      </w:r>
    </w:p>
    <w:p w14:paraId="55CC6B21" w14:textId="6905E4F3" w:rsidR="006B3975" w:rsidRDefault="006B3975" w:rsidP="006B3975">
      <w:pPr>
        <w:pStyle w:val="aa"/>
        <w:ind w:left="447" w:firstLine="283"/>
      </w:pPr>
      <w:r>
        <w:t>C++11</w:t>
      </w:r>
      <w:r>
        <w:t>版の名前付きミューテックス。</w:t>
      </w:r>
    </w:p>
    <w:p w14:paraId="42B8DB2A" w14:textId="18E8A230" w:rsidR="00DE3BF2" w:rsidRDefault="006B3975" w:rsidP="00DE3BF2">
      <w:pPr>
        <w:pStyle w:val="aa"/>
        <w:ind w:left="447" w:firstLine="283"/>
      </w:pPr>
      <w:r>
        <w:t>言語の標準機能として用意されたミューテックス。</w:t>
      </w:r>
    </w:p>
    <w:p w14:paraId="2FA2D5D8" w14:textId="77777777" w:rsidR="00696651" w:rsidRDefault="005747A1" w:rsidP="00DE3BF2">
      <w:pPr>
        <w:pStyle w:val="aa"/>
        <w:ind w:left="447" w:firstLine="283"/>
      </w:pPr>
      <w:r>
        <w:t>言語標準なのでコードの汎用性が高いことが大きな特徴。クラスオブジェクトとして操作できる点も扱い易い。</w:t>
      </w:r>
    </w:p>
    <w:p w14:paraId="19B21090" w14:textId="14F2811C" w:rsidR="006B3975" w:rsidRDefault="005747A1" w:rsidP="00DE3BF2">
      <w:pPr>
        <w:pStyle w:val="aa"/>
        <w:ind w:left="447" w:firstLine="283"/>
      </w:pPr>
      <w:r>
        <w:t>また、</w:t>
      </w:r>
      <w:r>
        <w:t xml:space="preserve">lock_guard </w:t>
      </w:r>
      <w:r>
        <w:t>クラスなどの</w:t>
      </w:r>
      <w:r>
        <w:t>C++11</w:t>
      </w:r>
      <w:r>
        <w:t>の他のクラスと組み合わせて便利に扱うことができる点も強み。（</w:t>
      </w:r>
      <w:r>
        <w:t xml:space="preserve">lock_guard </w:t>
      </w:r>
      <w:r>
        <w:t>クラスは、いわゆる「</w:t>
      </w:r>
      <w:r>
        <w:rPr>
          <w:rFonts w:hint="eastAsia"/>
        </w:rPr>
        <w:t>Scoped Lock Patter</w:t>
      </w:r>
      <w:r>
        <w:t>n</w:t>
      </w:r>
      <w:r>
        <w:rPr>
          <w:rFonts w:hint="eastAsia"/>
        </w:rPr>
        <w:t>」を提供するクラスで、処理ブロックを抜けるときに自動的にロックを解放する。</w:t>
      </w:r>
      <w:r>
        <w:t>）</w:t>
      </w:r>
    </w:p>
    <w:p w14:paraId="364FC725" w14:textId="2D97A438" w:rsidR="00696651" w:rsidRDefault="00696651" w:rsidP="00DE3BF2">
      <w:pPr>
        <w:pStyle w:val="aa"/>
        <w:ind w:left="447" w:firstLine="283"/>
      </w:pPr>
      <w:r>
        <w:t>タイムアウトを行うための「</w:t>
      </w:r>
      <w:r>
        <w:rPr>
          <w:rFonts w:hint="eastAsia"/>
        </w:rPr>
        <w:t>std::</w:t>
      </w:r>
      <w:r>
        <w:t>timed_mutex</w:t>
      </w:r>
      <w:r>
        <w:t>」、再帰ロックを行うための「</w:t>
      </w:r>
      <w:r>
        <w:rPr>
          <w:rFonts w:hint="eastAsia"/>
        </w:rPr>
        <w:t>std::recursive_mutex</w:t>
      </w:r>
      <w:r>
        <w:rPr>
          <w:rFonts w:hint="eastAsia"/>
        </w:rPr>
        <w:t>」、その両方を組み合わせた「</w:t>
      </w:r>
      <w:r>
        <w:rPr>
          <w:rFonts w:hint="eastAsia"/>
        </w:rPr>
        <w:t>std::recursive_timed_mutex</w:t>
      </w:r>
      <w:r>
        <w:rPr>
          <w:rFonts w:hint="eastAsia"/>
        </w:rPr>
        <w:t>」という亜種もある。</w:t>
      </w:r>
    </w:p>
    <w:p w14:paraId="5A300939" w14:textId="0FD48436" w:rsidR="000D7241" w:rsidRPr="006B3975" w:rsidRDefault="000D7241" w:rsidP="00DE3BF2">
      <w:pPr>
        <w:pStyle w:val="aa"/>
        <w:ind w:left="447" w:firstLine="283"/>
      </w:pPr>
      <w:r>
        <w:t>以下のサンプルは、スレッド生成、スリープ、処理時間計測も含めて、すべて</w:t>
      </w:r>
      <w:r>
        <w:rPr>
          <w:rFonts w:hint="eastAsia"/>
        </w:rPr>
        <w:t>C++11</w:t>
      </w:r>
      <w:r>
        <w:rPr>
          <w:rFonts w:hint="eastAsia"/>
        </w:rPr>
        <w:t>のライブラリのみで扱っている。</w:t>
      </w:r>
    </w:p>
    <w:p w14:paraId="395673AC" w14:textId="28C1BAEA" w:rsidR="006B3975" w:rsidRDefault="006B3975" w:rsidP="006B3975">
      <w:pPr>
        <w:pStyle w:val="aa"/>
        <w:keepNext/>
        <w:widowControl/>
        <w:spacing w:beforeLines="50" w:before="180"/>
        <w:ind w:leftChars="203" w:left="447" w:hangingChars="10" w:hanging="21"/>
      </w:pPr>
      <w:r>
        <w:lastRenderedPageBreak/>
        <w:t>C++11</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81DDDD3" w14:textId="77777777" w:rsidTr="000A1665">
        <w:tc>
          <w:tcPr>
            <w:tcW w:w="8494" w:type="dxa"/>
          </w:tcPr>
          <w:p w14:paraId="1028E2C2" w14:textId="77777777" w:rsidR="005747A1" w:rsidRDefault="005747A1" w:rsidP="005747A1">
            <w:pPr>
              <w:pStyle w:val="3-"/>
            </w:pPr>
            <w:r>
              <w:t>#include &lt;stdio.h&gt;</w:t>
            </w:r>
          </w:p>
          <w:p w14:paraId="0B8FF4F0" w14:textId="77777777" w:rsidR="005747A1" w:rsidRDefault="005747A1" w:rsidP="005747A1">
            <w:pPr>
              <w:pStyle w:val="3-"/>
            </w:pPr>
            <w:r>
              <w:t>#include &lt;stdlib.h&gt;</w:t>
            </w:r>
          </w:p>
          <w:p w14:paraId="2CB4411A" w14:textId="77777777" w:rsidR="005747A1" w:rsidRDefault="005747A1" w:rsidP="005747A1">
            <w:pPr>
              <w:pStyle w:val="3-"/>
            </w:pPr>
          </w:p>
          <w:p w14:paraId="1A3258D7" w14:textId="77777777" w:rsidR="005747A1" w:rsidRDefault="005747A1" w:rsidP="005747A1">
            <w:pPr>
              <w:pStyle w:val="3-"/>
            </w:pPr>
            <w:r>
              <w:t>#include &lt;thread&gt;</w:t>
            </w:r>
          </w:p>
          <w:p w14:paraId="1886F425" w14:textId="77777777" w:rsidR="005747A1" w:rsidRDefault="005747A1" w:rsidP="005747A1">
            <w:pPr>
              <w:pStyle w:val="3-"/>
            </w:pPr>
            <w:r w:rsidRPr="00A81D77">
              <w:rPr>
                <w:color w:val="FF0000"/>
              </w:rPr>
              <w:t>#include &lt;mutex&gt;</w:t>
            </w:r>
          </w:p>
          <w:p w14:paraId="0C50E039" w14:textId="77777777" w:rsidR="005747A1" w:rsidRDefault="005747A1" w:rsidP="005747A1">
            <w:pPr>
              <w:pStyle w:val="3-"/>
            </w:pPr>
          </w:p>
          <w:p w14:paraId="15B6A7B4" w14:textId="36FED190" w:rsidR="005747A1" w:rsidRDefault="005747A1" w:rsidP="005747A1">
            <w:pPr>
              <w:pStyle w:val="3-"/>
            </w:pPr>
            <w:r>
              <w:rPr>
                <w:rFonts w:hint="eastAsia"/>
              </w:rPr>
              <w:t>#include &lt;chrono&gt;</w:t>
            </w:r>
            <w:r w:rsidR="00AD5E86">
              <w:t xml:space="preserve"> </w:t>
            </w:r>
            <w:r w:rsidRPr="00A81D77">
              <w:rPr>
                <w:rFonts w:hint="eastAsia"/>
                <w:color w:val="00B050"/>
              </w:rPr>
              <w:t>//時間計測用</w:t>
            </w:r>
          </w:p>
          <w:p w14:paraId="33966036" w14:textId="77777777" w:rsidR="00AD5E86" w:rsidRPr="00A81D77" w:rsidRDefault="00AD5E86" w:rsidP="00AD5E86">
            <w:pPr>
              <w:pStyle w:val="3-"/>
              <w:rPr>
                <w:color w:val="00B050"/>
              </w:rPr>
            </w:pPr>
            <w:r w:rsidRPr="005A7C01">
              <w:rPr>
                <w:rFonts w:hint="eastAsia"/>
              </w:rPr>
              <w:t>#include &lt;random&gt;</w:t>
            </w:r>
            <w:r>
              <w:t xml:space="preserve"> </w:t>
            </w:r>
            <w:r w:rsidRPr="00A81D77">
              <w:rPr>
                <w:rFonts w:hint="eastAsia"/>
                <w:color w:val="00B050"/>
              </w:rPr>
              <w:t>//乱数生成用</w:t>
            </w:r>
          </w:p>
          <w:p w14:paraId="3A789A41" w14:textId="77777777" w:rsidR="005A7C01" w:rsidRPr="00AD5E86" w:rsidRDefault="005A7C01" w:rsidP="005747A1">
            <w:pPr>
              <w:pStyle w:val="3-"/>
            </w:pPr>
          </w:p>
          <w:p w14:paraId="59FEFAE4" w14:textId="77777777" w:rsidR="005747A1" w:rsidRPr="00A81D77" w:rsidRDefault="005747A1" w:rsidP="005747A1">
            <w:pPr>
              <w:pStyle w:val="3-"/>
              <w:rPr>
                <w:color w:val="00B050"/>
              </w:rPr>
            </w:pPr>
            <w:r w:rsidRPr="00A81D77">
              <w:rPr>
                <w:rFonts w:hint="eastAsia"/>
                <w:color w:val="00B050"/>
              </w:rPr>
              <w:t>//ミューテックスオブジェクト</w:t>
            </w:r>
          </w:p>
          <w:p w14:paraId="25EBD445" w14:textId="77777777" w:rsidR="005747A1" w:rsidRPr="00A81D77" w:rsidRDefault="005747A1" w:rsidP="005747A1">
            <w:pPr>
              <w:pStyle w:val="3-"/>
              <w:rPr>
                <w:color w:val="FF0000"/>
              </w:rPr>
            </w:pPr>
            <w:r w:rsidRPr="00A81D77">
              <w:rPr>
                <w:color w:val="FF0000"/>
              </w:rPr>
              <w:t>static std::mutex s_mutex;</w:t>
            </w:r>
          </w:p>
          <w:p w14:paraId="633B33EE" w14:textId="77777777" w:rsidR="005747A1" w:rsidRDefault="005747A1" w:rsidP="005747A1">
            <w:pPr>
              <w:pStyle w:val="3-"/>
            </w:pPr>
          </w:p>
          <w:p w14:paraId="71441BA2" w14:textId="77777777" w:rsidR="005747A1" w:rsidRPr="00A81D77" w:rsidRDefault="005747A1" w:rsidP="005747A1">
            <w:pPr>
              <w:pStyle w:val="3-"/>
              <w:rPr>
                <w:color w:val="00B050"/>
              </w:rPr>
            </w:pPr>
            <w:r w:rsidRPr="00A81D77">
              <w:rPr>
                <w:rFonts w:hint="eastAsia"/>
                <w:color w:val="00B050"/>
              </w:rPr>
              <w:t>//共有データ</w:t>
            </w:r>
          </w:p>
          <w:p w14:paraId="5CE4FE73" w14:textId="77777777" w:rsidR="005747A1" w:rsidRDefault="005747A1" w:rsidP="005747A1">
            <w:pPr>
              <w:pStyle w:val="3-"/>
            </w:pPr>
            <w:r>
              <w:t>static int s_commonData = 0;</w:t>
            </w:r>
          </w:p>
          <w:p w14:paraId="5802717F" w14:textId="77777777" w:rsidR="005747A1" w:rsidRDefault="005747A1" w:rsidP="005747A1">
            <w:pPr>
              <w:pStyle w:val="3-"/>
            </w:pPr>
          </w:p>
          <w:p w14:paraId="70C8E84E" w14:textId="77777777" w:rsidR="005747A1" w:rsidRPr="00A81D77" w:rsidRDefault="005747A1" w:rsidP="005747A1">
            <w:pPr>
              <w:pStyle w:val="3-"/>
              <w:rPr>
                <w:color w:val="00B050"/>
              </w:rPr>
            </w:pPr>
            <w:r w:rsidRPr="00A81D77">
              <w:rPr>
                <w:rFonts w:hint="eastAsia"/>
                <w:color w:val="00B050"/>
              </w:rPr>
              <w:t>//スレッド固有データ</w:t>
            </w:r>
          </w:p>
          <w:p w14:paraId="6684EA00" w14:textId="77777777" w:rsidR="005747A1" w:rsidRDefault="005747A1" w:rsidP="005747A1">
            <w:pPr>
              <w:pStyle w:val="3-"/>
            </w:pPr>
            <w:r>
              <w:t>__declspec(thread) int s_tlsData = 0;</w:t>
            </w:r>
          </w:p>
          <w:p w14:paraId="1411F0F9" w14:textId="77777777" w:rsidR="005747A1" w:rsidRPr="00A81D77" w:rsidRDefault="005747A1" w:rsidP="005747A1">
            <w:pPr>
              <w:pStyle w:val="3-"/>
              <w:rPr>
                <w:color w:val="00B050"/>
              </w:rPr>
            </w:pPr>
            <w:r w:rsidRPr="00A81D77">
              <w:rPr>
                <w:rFonts w:hint="eastAsia"/>
                <w:color w:val="00B050"/>
              </w:rPr>
              <w:t>//thread_local int s_tlsData = 0;//Visual C++ 2013 では thread_local キーワードが使えない</w:t>
            </w:r>
          </w:p>
          <w:p w14:paraId="0F563450" w14:textId="77777777" w:rsidR="005747A1" w:rsidRDefault="005747A1" w:rsidP="005747A1">
            <w:pPr>
              <w:pStyle w:val="3-"/>
            </w:pPr>
          </w:p>
          <w:p w14:paraId="792188D9" w14:textId="77777777" w:rsidR="005747A1" w:rsidRPr="00A81D77" w:rsidRDefault="005747A1" w:rsidP="005747A1">
            <w:pPr>
              <w:pStyle w:val="3-"/>
              <w:rPr>
                <w:color w:val="00B050"/>
              </w:rPr>
            </w:pPr>
            <w:r w:rsidRPr="00A81D77">
              <w:rPr>
                <w:rFonts w:hint="eastAsia"/>
                <w:color w:val="00B050"/>
              </w:rPr>
              <w:t>//スレッド</w:t>
            </w:r>
          </w:p>
          <w:p w14:paraId="168BD7FB" w14:textId="77777777" w:rsidR="005747A1" w:rsidRDefault="005747A1" w:rsidP="005747A1">
            <w:pPr>
              <w:pStyle w:val="3-"/>
            </w:pPr>
            <w:r>
              <w:t>void threadFunc(const char* name)</w:t>
            </w:r>
          </w:p>
          <w:p w14:paraId="0DE9886F" w14:textId="77777777" w:rsidR="005747A1" w:rsidRDefault="005747A1" w:rsidP="005747A1">
            <w:pPr>
              <w:pStyle w:val="3-"/>
            </w:pPr>
            <w:r>
              <w:t>{</w:t>
            </w:r>
          </w:p>
          <w:p w14:paraId="5323D268" w14:textId="77777777" w:rsidR="005747A1" w:rsidRPr="00A81D77" w:rsidRDefault="005747A1" w:rsidP="005747A1">
            <w:pPr>
              <w:pStyle w:val="3-"/>
              <w:rPr>
                <w:color w:val="00B050"/>
              </w:rPr>
            </w:pPr>
            <w:r>
              <w:rPr>
                <w:rFonts w:hint="eastAsia"/>
              </w:rPr>
              <w:tab/>
            </w:r>
            <w:r w:rsidRPr="00A81D77">
              <w:rPr>
                <w:rFonts w:hint="eastAsia"/>
                <w:color w:val="00B050"/>
              </w:rPr>
              <w:t>//開始</w:t>
            </w:r>
          </w:p>
          <w:p w14:paraId="204BAF95" w14:textId="77777777" w:rsidR="005747A1" w:rsidRDefault="005747A1" w:rsidP="005747A1">
            <w:pPr>
              <w:pStyle w:val="3-"/>
            </w:pPr>
            <w:r>
              <w:tab/>
              <w:t>printf("- begin:%s -\n", name);</w:t>
            </w:r>
          </w:p>
          <w:p w14:paraId="129BABC4" w14:textId="77777777" w:rsidR="005747A1" w:rsidRDefault="005747A1" w:rsidP="005747A1">
            <w:pPr>
              <w:pStyle w:val="3-"/>
            </w:pPr>
            <w:r>
              <w:tab/>
              <w:t>fflush(stdout);</w:t>
            </w:r>
          </w:p>
          <w:p w14:paraId="29A0951E" w14:textId="77777777" w:rsidR="005A7C01" w:rsidRDefault="005A7C01" w:rsidP="005A7C01">
            <w:pPr>
              <w:pStyle w:val="3-"/>
            </w:pPr>
          </w:p>
          <w:p w14:paraId="10855879" w14:textId="77777777" w:rsidR="005A7C01" w:rsidRPr="00A81D77" w:rsidRDefault="005A7C01" w:rsidP="005A7C01">
            <w:pPr>
              <w:pStyle w:val="3-"/>
              <w:rPr>
                <w:color w:val="00B050"/>
              </w:rPr>
            </w:pPr>
            <w:r>
              <w:rPr>
                <w:rFonts w:hint="eastAsia"/>
              </w:rPr>
              <w:tab/>
            </w:r>
            <w:r w:rsidRPr="00A81D77">
              <w:rPr>
                <w:rFonts w:hint="eastAsia"/>
                <w:color w:val="00B050"/>
              </w:rPr>
              <w:t>//乱数</w:t>
            </w:r>
          </w:p>
          <w:p w14:paraId="669FD2C0" w14:textId="77777777" w:rsidR="005A7C01" w:rsidRDefault="005A7C01" w:rsidP="005A7C01">
            <w:pPr>
              <w:pStyle w:val="3-"/>
            </w:pPr>
            <w:r>
              <w:tab/>
              <w:t>std::random_device seed_gen;</w:t>
            </w:r>
          </w:p>
          <w:p w14:paraId="1C6503D1" w14:textId="496B5F5F" w:rsidR="005A7C01" w:rsidRDefault="005A7C01" w:rsidP="005A7C01">
            <w:pPr>
              <w:pStyle w:val="3-"/>
            </w:pPr>
            <w:r>
              <w:tab/>
              <w:t>std::mt19937 rnd(seed_gen</w:t>
            </w:r>
            <w:r w:rsidR="00A81D77">
              <w:t>()</w:t>
            </w:r>
            <w:r>
              <w:t>);</w:t>
            </w:r>
          </w:p>
          <w:p w14:paraId="7919405D" w14:textId="6A502A43" w:rsidR="005747A1" w:rsidRDefault="005A7C01" w:rsidP="005A7C01">
            <w:pPr>
              <w:pStyle w:val="3-"/>
            </w:pPr>
            <w:r>
              <w:tab/>
              <w:t>std::uniform_int_distribution&lt;int&gt; sleep_time(0, 4);</w:t>
            </w:r>
          </w:p>
          <w:p w14:paraId="2072352B" w14:textId="77777777" w:rsidR="005A7C01" w:rsidRDefault="005A7C01" w:rsidP="005A7C01">
            <w:pPr>
              <w:pStyle w:val="3-"/>
            </w:pPr>
          </w:p>
          <w:p w14:paraId="58C71889" w14:textId="77777777" w:rsidR="005747A1" w:rsidRDefault="005747A1" w:rsidP="005747A1">
            <w:pPr>
              <w:pStyle w:val="3-"/>
            </w:pPr>
            <w:r>
              <w:rPr>
                <w:rFonts w:hint="eastAsia"/>
              </w:rPr>
              <w:tab/>
            </w:r>
            <w:r w:rsidRPr="00A81D77">
              <w:rPr>
                <w:rFonts w:hint="eastAsia"/>
                <w:color w:val="00B050"/>
              </w:rPr>
              <w:t>//処理</w:t>
            </w:r>
          </w:p>
          <w:p w14:paraId="69051735" w14:textId="77777777" w:rsidR="005747A1" w:rsidRDefault="005747A1" w:rsidP="005747A1">
            <w:pPr>
              <w:pStyle w:val="3-"/>
            </w:pPr>
            <w:r>
              <w:tab/>
              <w:t>for (int i = 0; i &lt; 3; ++i)</w:t>
            </w:r>
          </w:p>
          <w:p w14:paraId="03584B7C" w14:textId="77777777" w:rsidR="005747A1" w:rsidRDefault="005747A1" w:rsidP="005747A1">
            <w:pPr>
              <w:pStyle w:val="3-"/>
            </w:pPr>
            <w:r>
              <w:tab/>
              <w:t>{</w:t>
            </w:r>
          </w:p>
          <w:p w14:paraId="6D5497DB" w14:textId="77777777" w:rsidR="005747A1" w:rsidRDefault="005747A1" w:rsidP="005747A1">
            <w:pPr>
              <w:pStyle w:val="3-"/>
            </w:pPr>
            <w:r>
              <w:rPr>
                <w:rFonts w:hint="eastAsia"/>
              </w:rPr>
              <w:tab/>
            </w:r>
            <w:r>
              <w:rPr>
                <w:rFonts w:hint="eastAsia"/>
              </w:rPr>
              <w:tab/>
            </w:r>
            <w:r w:rsidRPr="00A81D77">
              <w:rPr>
                <w:rFonts w:hint="eastAsia"/>
                <w:color w:val="00B050"/>
              </w:rPr>
              <w:t>//ミューテックス取得</w:t>
            </w:r>
          </w:p>
          <w:p w14:paraId="61529528" w14:textId="77777777" w:rsidR="005747A1" w:rsidRPr="00A81D77" w:rsidRDefault="005747A1" w:rsidP="005747A1">
            <w:pPr>
              <w:pStyle w:val="3-"/>
              <w:rPr>
                <w:color w:val="FF0000"/>
              </w:rPr>
            </w:pPr>
            <w:r>
              <w:tab/>
            </w:r>
            <w:r>
              <w:tab/>
            </w:r>
            <w:r w:rsidRPr="00A81D77">
              <w:rPr>
                <w:color w:val="FF0000"/>
              </w:rPr>
              <w:t>s_mutex.lock();</w:t>
            </w:r>
          </w:p>
          <w:p w14:paraId="38310F40" w14:textId="62C5547A" w:rsidR="005747A1" w:rsidRPr="00A81D77" w:rsidRDefault="005747A1" w:rsidP="005747A1">
            <w:pPr>
              <w:pStyle w:val="3-"/>
              <w:rPr>
                <w:color w:val="00B050"/>
              </w:rPr>
            </w:pPr>
            <w:r>
              <w:rPr>
                <w:rFonts w:hint="eastAsia"/>
              </w:rPr>
              <w:tab/>
            </w:r>
            <w:r w:rsidRPr="00A81D77">
              <w:rPr>
                <w:rFonts w:hint="eastAsia"/>
                <w:color w:val="00B050"/>
              </w:rPr>
              <w:t>//</w:t>
            </w:r>
            <w:r w:rsidRPr="00A81D77">
              <w:rPr>
                <w:rFonts w:hint="eastAsia"/>
                <w:color w:val="00B050"/>
              </w:rPr>
              <w:tab/>
            </w:r>
            <w:r w:rsidRPr="00A81D77">
              <w:rPr>
                <w:rFonts w:hint="eastAsia"/>
                <w:color w:val="FF0000"/>
              </w:rPr>
              <w:t>s_mutex.try_lock();</w:t>
            </w:r>
            <w:r w:rsidRPr="00A81D77">
              <w:rPr>
                <w:rFonts w:hint="eastAsia"/>
                <w:color w:val="00B050"/>
              </w:rPr>
              <w:t>//</w:t>
            </w:r>
            <w:r w:rsidR="00AD5E86">
              <w:rPr>
                <w:rFonts w:hint="eastAsia"/>
                <w:color w:val="00B050"/>
              </w:rPr>
              <w:t>ロックを</w:t>
            </w:r>
            <w:r w:rsidRPr="00A81D77">
              <w:rPr>
                <w:rFonts w:hint="eastAsia"/>
                <w:color w:val="00B050"/>
              </w:rPr>
              <w:t>取得できない時に他の処理を行いたい場合は try_lock() を使用する</w:t>
            </w:r>
          </w:p>
          <w:p w14:paraId="08DEF3BA" w14:textId="77777777" w:rsidR="00696651" w:rsidRPr="00A81D77" w:rsidRDefault="00696651" w:rsidP="00696651">
            <w:pPr>
              <w:pStyle w:val="3-"/>
              <w:rPr>
                <w:color w:val="00B050"/>
              </w:rPr>
            </w:pPr>
            <w:r w:rsidRPr="00A81D77">
              <w:rPr>
                <w:rFonts w:hint="eastAsia"/>
                <w:color w:val="00B050"/>
              </w:rPr>
              <w:tab/>
            </w:r>
            <w:r w:rsidRPr="00A81D77">
              <w:rPr>
                <w:rFonts w:hint="eastAsia"/>
                <w:color w:val="00B050"/>
              </w:rPr>
              <w:tab/>
              <w:t xml:space="preserve">                   //タイムアウトしたい場合は timed_mutex クラスを使用する</w:t>
            </w:r>
          </w:p>
          <w:p w14:paraId="4D22DD6C" w14:textId="6C38E668" w:rsidR="005747A1" w:rsidRPr="00A81D77" w:rsidRDefault="00696651" w:rsidP="00696651">
            <w:pPr>
              <w:pStyle w:val="3-"/>
              <w:rPr>
                <w:color w:val="00B050"/>
              </w:rPr>
            </w:pPr>
            <w:r w:rsidRPr="00A81D77">
              <w:rPr>
                <w:rFonts w:hint="eastAsia"/>
                <w:color w:val="00B050"/>
              </w:rPr>
              <w:tab/>
            </w:r>
            <w:r w:rsidRPr="00A81D77">
              <w:rPr>
                <w:rFonts w:hint="eastAsia"/>
                <w:color w:val="00B050"/>
              </w:rPr>
              <w:tab/>
              <w:t xml:space="preserve">                   //再帰ロックしたい場合は recursive_mutex クラスを使用する</w:t>
            </w:r>
          </w:p>
          <w:p w14:paraId="5DEC1AB1" w14:textId="77777777" w:rsidR="00696651" w:rsidRDefault="00696651" w:rsidP="00696651">
            <w:pPr>
              <w:pStyle w:val="3-"/>
            </w:pPr>
          </w:p>
          <w:p w14:paraId="4D954389"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//データ表示（前）</w:t>
            </w:r>
          </w:p>
          <w:p w14:paraId="724CCDA9" w14:textId="77777777" w:rsidR="005747A1" w:rsidRDefault="005747A1" w:rsidP="005747A1">
            <w:pPr>
              <w:pStyle w:val="3-"/>
            </w:pPr>
            <w:r>
              <w:tab/>
            </w:r>
            <w:r>
              <w:tab/>
              <w:t>printf("%s: [BEFORE] commonData=%d, tlsData=%d\n", name, s_commonData, s_tlsData);</w:t>
            </w:r>
          </w:p>
          <w:p w14:paraId="077AC602" w14:textId="77777777" w:rsidR="005747A1" w:rsidRDefault="005747A1" w:rsidP="005747A1">
            <w:pPr>
              <w:pStyle w:val="3-"/>
            </w:pPr>
            <w:r>
              <w:tab/>
            </w:r>
            <w:r>
              <w:tab/>
              <w:t>fflush(stdout);</w:t>
            </w:r>
          </w:p>
          <w:p w14:paraId="0C0AE6B7" w14:textId="77777777" w:rsidR="005747A1" w:rsidRDefault="005747A1" w:rsidP="005747A1">
            <w:pPr>
              <w:pStyle w:val="3-"/>
            </w:pPr>
          </w:p>
          <w:p w14:paraId="19419F7F" w14:textId="77777777" w:rsidR="005747A1" w:rsidRDefault="005747A1" w:rsidP="005747A1">
            <w:pPr>
              <w:pStyle w:val="3-"/>
            </w:pPr>
            <w:r>
              <w:rPr>
                <w:rFonts w:hint="eastAsia"/>
              </w:rPr>
              <w:tab/>
            </w:r>
            <w:r>
              <w:rPr>
                <w:rFonts w:hint="eastAsia"/>
              </w:rPr>
              <w:tab/>
            </w:r>
            <w:r w:rsidRPr="00A81D77">
              <w:rPr>
                <w:rFonts w:hint="eastAsia"/>
                <w:color w:val="00B050"/>
              </w:rPr>
              <w:t>//データ取得</w:t>
            </w:r>
          </w:p>
          <w:p w14:paraId="05909AA4" w14:textId="77777777" w:rsidR="005747A1" w:rsidRDefault="005747A1" w:rsidP="005747A1">
            <w:pPr>
              <w:pStyle w:val="3-"/>
            </w:pPr>
            <w:r>
              <w:tab/>
            </w:r>
            <w:r>
              <w:tab/>
              <w:t>int common_data = s_commonData;</w:t>
            </w:r>
          </w:p>
          <w:p w14:paraId="17892E58" w14:textId="77777777" w:rsidR="005747A1" w:rsidRDefault="005747A1" w:rsidP="005747A1">
            <w:pPr>
              <w:pStyle w:val="3-"/>
            </w:pPr>
            <w:r>
              <w:tab/>
            </w:r>
            <w:r>
              <w:tab/>
              <w:t>int tls_data = s_tlsData;</w:t>
            </w:r>
          </w:p>
          <w:p w14:paraId="04C39241" w14:textId="77777777" w:rsidR="005747A1" w:rsidRDefault="005747A1" w:rsidP="005747A1">
            <w:pPr>
              <w:pStyle w:val="3-"/>
            </w:pPr>
          </w:p>
          <w:p w14:paraId="5DCE8880"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//データ更新</w:t>
            </w:r>
          </w:p>
          <w:p w14:paraId="57577BE0" w14:textId="77777777" w:rsidR="005747A1" w:rsidRDefault="005747A1" w:rsidP="005747A1">
            <w:pPr>
              <w:pStyle w:val="3-"/>
            </w:pPr>
            <w:r>
              <w:tab/>
            </w:r>
            <w:r>
              <w:tab/>
              <w:t>++common_data;</w:t>
            </w:r>
          </w:p>
          <w:p w14:paraId="5238375C" w14:textId="77777777" w:rsidR="005747A1" w:rsidRDefault="005747A1" w:rsidP="005747A1">
            <w:pPr>
              <w:pStyle w:val="3-"/>
            </w:pPr>
            <w:r>
              <w:tab/>
            </w:r>
            <w:r>
              <w:tab/>
              <w:t>++tls_data;</w:t>
            </w:r>
          </w:p>
          <w:p w14:paraId="51B0AF58" w14:textId="77777777" w:rsidR="005747A1" w:rsidRDefault="005747A1" w:rsidP="005747A1">
            <w:pPr>
              <w:pStyle w:val="3-"/>
            </w:pPr>
          </w:p>
          <w:p w14:paraId="0243A488" w14:textId="77777777" w:rsidR="005747A1" w:rsidRDefault="005747A1" w:rsidP="005747A1">
            <w:pPr>
              <w:pStyle w:val="3-"/>
            </w:pPr>
            <w:r>
              <w:rPr>
                <w:rFonts w:hint="eastAsia"/>
              </w:rPr>
              <w:tab/>
            </w:r>
            <w:r>
              <w:rPr>
                <w:rFonts w:hint="eastAsia"/>
              </w:rPr>
              <w:tab/>
            </w:r>
            <w:r w:rsidRPr="00A81D77">
              <w:rPr>
                <w:rFonts w:hint="eastAsia"/>
                <w:color w:val="00B050"/>
              </w:rPr>
              <w:t>//若干ランダムでスリープ（0～4 msec）</w:t>
            </w:r>
          </w:p>
          <w:p w14:paraId="780B958C" w14:textId="4AD43112" w:rsidR="005747A1" w:rsidRDefault="005747A1" w:rsidP="005747A1">
            <w:pPr>
              <w:pStyle w:val="3-"/>
            </w:pPr>
            <w:r>
              <w:tab/>
            </w:r>
            <w:r>
              <w:tab/>
              <w:t>std::this_thread::sleep_for(std::chrono::milliseconds(</w:t>
            </w:r>
            <w:r w:rsidR="00A81D77" w:rsidRPr="00A81D77">
              <w:t>sleep_time(rnd)</w:t>
            </w:r>
            <w:r>
              <w:t>));</w:t>
            </w:r>
          </w:p>
          <w:p w14:paraId="6F751924" w14:textId="77777777" w:rsidR="005747A1" w:rsidRDefault="005747A1" w:rsidP="005747A1">
            <w:pPr>
              <w:pStyle w:val="3-"/>
            </w:pPr>
          </w:p>
          <w:p w14:paraId="7A525F9A" w14:textId="77777777" w:rsidR="005747A1" w:rsidRDefault="005747A1" w:rsidP="005747A1">
            <w:pPr>
              <w:pStyle w:val="3-"/>
            </w:pPr>
            <w:r>
              <w:rPr>
                <w:rFonts w:hint="eastAsia"/>
              </w:rPr>
              <w:tab/>
            </w:r>
            <w:r>
              <w:rPr>
                <w:rFonts w:hint="eastAsia"/>
              </w:rPr>
              <w:tab/>
            </w:r>
            <w:r w:rsidRPr="00A81D77">
              <w:rPr>
                <w:rFonts w:hint="eastAsia"/>
                <w:color w:val="00B050"/>
              </w:rPr>
              <w:t>//データ書き戻し</w:t>
            </w:r>
          </w:p>
          <w:p w14:paraId="452A9BF1" w14:textId="77777777" w:rsidR="005747A1" w:rsidRDefault="005747A1" w:rsidP="005747A1">
            <w:pPr>
              <w:pStyle w:val="3-"/>
            </w:pPr>
            <w:r>
              <w:tab/>
            </w:r>
            <w:r>
              <w:tab/>
              <w:t>s_commonData = common_data;</w:t>
            </w:r>
          </w:p>
          <w:p w14:paraId="0EAD5647" w14:textId="77777777" w:rsidR="005747A1" w:rsidRDefault="005747A1" w:rsidP="005747A1">
            <w:pPr>
              <w:pStyle w:val="3-"/>
            </w:pPr>
            <w:r>
              <w:tab/>
            </w:r>
            <w:r>
              <w:tab/>
              <w:t>s_tlsData = tls_data;</w:t>
            </w:r>
          </w:p>
          <w:p w14:paraId="2AD3A096" w14:textId="77777777" w:rsidR="005747A1" w:rsidRDefault="005747A1" w:rsidP="005747A1">
            <w:pPr>
              <w:pStyle w:val="3-"/>
            </w:pPr>
          </w:p>
          <w:p w14:paraId="13C45637"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//データ表示（後）</w:t>
            </w:r>
          </w:p>
          <w:p w14:paraId="6E2C268A" w14:textId="77777777" w:rsidR="005747A1" w:rsidRDefault="005747A1" w:rsidP="005747A1">
            <w:pPr>
              <w:pStyle w:val="3-"/>
            </w:pPr>
            <w:r>
              <w:tab/>
            </w:r>
            <w:r>
              <w:tab/>
              <w:t>printf("%s: [AFTER]  commonData=%d, tlsData=%d\n", name, s_commonData, s_tlsData);</w:t>
            </w:r>
          </w:p>
          <w:p w14:paraId="2ECF5C91" w14:textId="77777777" w:rsidR="005747A1" w:rsidRDefault="005747A1" w:rsidP="005747A1">
            <w:pPr>
              <w:pStyle w:val="3-"/>
            </w:pPr>
            <w:r>
              <w:tab/>
            </w:r>
            <w:r>
              <w:tab/>
              <w:t>fflush(stdout);</w:t>
            </w:r>
          </w:p>
          <w:p w14:paraId="641EF7D2" w14:textId="77777777" w:rsidR="005747A1" w:rsidRDefault="005747A1" w:rsidP="005747A1">
            <w:pPr>
              <w:pStyle w:val="3-"/>
            </w:pPr>
          </w:p>
          <w:p w14:paraId="131628A1" w14:textId="77777777" w:rsidR="005747A1" w:rsidRDefault="005747A1" w:rsidP="005747A1">
            <w:pPr>
              <w:pStyle w:val="3-"/>
            </w:pPr>
            <w:r>
              <w:rPr>
                <w:rFonts w:hint="eastAsia"/>
              </w:rPr>
              <w:lastRenderedPageBreak/>
              <w:tab/>
            </w:r>
            <w:r>
              <w:rPr>
                <w:rFonts w:hint="eastAsia"/>
              </w:rPr>
              <w:tab/>
            </w:r>
            <w:r w:rsidRPr="00A81D77">
              <w:rPr>
                <w:rFonts w:hint="eastAsia"/>
                <w:color w:val="00B050"/>
              </w:rPr>
              <w:t>//ミューテックス解放</w:t>
            </w:r>
          </w:p>
          <w:p w14:paraId="54216D32" w14:textId="77777777" w:rsidR="005747A1" w:rsidRPr="00A81D77" w:rsidRDefault="005747A1" w:rsidP="005747A1">
            <w:pPr>
              <w:pStyle w:val="3-"/>
              <w:rPr>
                <w:color w:val="FF0000"/>
              </w:rPr>
            </w:pPr>
            <w:r>
              <w:tab/>
            </w:r>
            <w:r>
              <w:tab/>
            </w:r>
            <w:r w:rsidRPr="00A81D77">
              <w:rPr>
                <w:color w:val="FF0000"/>
              </w:rPr>
              <w:t>s_mutex.unlock();</w:t>
            </w:r>
          </w:p>
          <w:p w14:paraId="216706A9" w14:textId="77777777" w:rsidR="005747A1" w:rsidRDefault="005747A1" w:rsidP="005747A1">
            <w:pPr>
              <w:pStyle w:val="3-"/>
            </w:pPr>
            <w:r>
              <w:tab/>
            </w:r>
            <w:r>
              <w:tab/>
            </w:r>
          </w:p>
          <w:p w14:paraId="08773FAA" w14:textId="77777777" w:rsidR="005747A1" w:rsidRDefault="005747A1" w:rsidP="005747A1">
            <w:pPr>
              <w:pStyle w:val="3-"/>
            </w:pPr>
            <w:r>
              <w:rPr>
                <w:rFonts w:hint="eastAsia"/>
              </w:rPr>
              <w:tab/>
            </w:r>
            <w:r>
              <w:rPr>
                <w:rFonts w:hint="eastAsia"/>
              </w:rPr>
              <w:tab/>
            </w:r>
            <w:r w:rsidRPr="00A81D77">
              <w:rPr>
                <w:rFonts w:hint="eastAsia"/>
                <w:color w:val="00B050"/>
              </w:rPr>
              <w:t>//スレッド切り替えのためのスリープ</w:t>
            </w:r>
          </w:p>
          <w:p w14:paraId="61D20E0F" w14:textId="77777777" w:rsidR="005747A1" w:rsidRDefault="005747A1" w:rsidP="005747A1">
            <w:pPr>
              <w:pStyle w:val="3-"/>
            </w:pPr>
            <w:r>
              <w:tab/>
            </w:r>
            <w:r>
              <w:tab/>
              <w:t>std::this_thread::sleep_for(std::chrono::milliseconds(0));</w:t>
            </w:r>
          </w:p>
          <w:p w14:paraId="52724338" w14:textId="77777777" w:rsidR="005747A1" w:rsidRPr="00A81D77" w:rsidRDefault="005747A1" w:rsidP="005747A1">
            <w:pPr>
              <w:pStyle w:val="3-"/>
              <w:rPr>
                <w:color w:val="00B050"/>
              </w:rPr>
            </w:pPr>
            <w:r>
              <w:rPr>
                <w:rFonts w:hint="eastAsia"/>
              </w:rPr>
              <w:tab/>
            </w:r>
            <w:r w:rsidRPr="00A81D77">
              <w:rPr>
                <w:rFonts w:hint="eastAsia"/>
                <w:color w:val="00B050"/>
              </w:rPr>
              <w:t>//</w:t>
            </w:r>
            <w:r w:rsidRPr="00A81D77">
              <w:rPr>
                <w:rFonts w:hint="eastAsia"/>
                <w:color w:val="00B050"/>
              </w:rPr>
              <w:tab/>
              <w:t>//スレッド切り替え</w:t>
            </w:r>
          </w:p>
          <w:p w14:paraId="04899928" w14:textId="77777777" w:rsidR="005747A1" w:rsidRPr="00A81D77" w:rsidRDefault="005747A1" w:rsidP="005747A1">
            <w:pPr>
              <w:pStyle w:val="3-"/>
              <w:rPr>
                <w:color w:val="00B050"/>
              </w:rPr>
            </w:pPr>
            <w:r w:rsidRPr="00A81D77">
              <w:rPr>
                <w:rFonts w:hint="eastAsia"/>
                <w:color w:val="00B050"/>
              </w:rPr>
              <w:tab/>
              <w:t>//</w:t>
            </w:r>
            <w:r w:rsidRPr="00A81D77">
              <w:rPr>
                <w:rFonts w:hint="eastAsia"/>
                <w:color w:val="00B050"/>
              </w:rPr>
              <w:tab/>
              <w:t>std::this_thread::yield();//OSに任せて再スケジューリング</w:t>
            </w:r>
          </w:p>
          <w:p w14:paraId="2DC556E5" w14:textId="77777777" w:rsidR="005747A1" w:rsidRDefault="005747A1" w:rsidP="005747A1">
            <w:pPr>
              <w:pStyle w:val="3-"/>
            </w:pPr>
            <w:r>
              <w:tab/>
              <w:t>}</w:t>
            </w:r>
          </w:p>
          <w:p w14:paraId="06A34DFC" w14:textId="77777777" w:rsidR="005747A1" w:rsidRDefault="005747A1" w:rsidP="005747A1">
            <w:pPr>
              <w:pStyle w:val="3-"/>
            </w:pPr>
          </w:p>
          <w:p w14:paraId="41F37844" w14:textId="77777777" w:rsidR="005747A1" w:rsidRPr="00A81D77" w:rsidRDefault="005747A1" w:rsidP="005747A1">
            <w:pPr>
              <w:pStyle w:val="3-"/>
              <w:rPr>
                <w:color w:val="00B050"/>
              </w:rPr>
            </w:pPr>
            <w:r>
              <w:rPr>
                <w:rFonts w:hint="eastAsia"/>
              </w:rPr>
              <w:tab/>
            </w:r>
            <w:r w:rsidRPr="00A81D77">
              <w:rPr>
                <w:rFonts w:hint="eastAsia"/>
                <w:color w:val="00B050"/>
              </w:rPr>
              <w:t>//終了</w:t>
            </w:r>
          </w:p>
          <w:p w14:paraId="345999A0" w14:textId="77777777" w:rsidR="005747A1" w:rsidRDefault="005747A1" w:rsidP="005747A1">
            <w:pPr>
              <w:pStyle w:val="3-"/>
            </w:pPr>
            <w:r>
              <w:tab/>
              <w:t>printf("- end:%s -\n", name);</w:t>
            </w:r>
          </w:p>
          <w:p w14:paraId="6C676F8E" w14:textId="77777777" w:rsidR="005747A1" w:rsidRDefault="005747A1" w:rsidP="005747A1">
            <w:pPr>
              <w:pStyle w:val="3-"/>
            </w:pPr>
            <w:r>
              <w:tab/>
              <w:t>fflush(stdout);</w:t>
            </w:r>
          </w:p>
          <w:p w14:paraId="572F9205" w14:textId="77777777" w:rsidR="005747A1" w:rsidRDefault="005747A1" w:rsidP="005747A1">
            <w:pPr>
              <w:pStyle w:val="3-"/>
            </w:pPr>
            <w:r>
              <w:t>}</w:t>
            </w:r>
          </w:p>
          <w:p w14:paraId="5701B856" w14:textId="77777777" w:rsidR="005747A1" w:rsidRDefault="005747A1" w:rsidP="005747A1">
            <w:pPr>
              <w:pStyle w:val="3-"/>
            </w:pPr>
          </w:p>
          <w:p w14:paraId="78099202" w14:textId="77777777" w:rsidR="005747A1" w:rsidRPr="00A81D77" w:rsidRDefault="005747A1" w:rsidP="005747A1">
            <w:pPr>
              <w:pStyle w:val="3-"/>
              <w:rPr>
                <w:color w:val="00B050"/>
              </w:rPr>
            </w:pPr>
            <w:r w:rsidRPr="00A81D77">
              <w:rPr>
                <w:rFonts w:hint="eastAsia"/>
                <w:color w:val="00B050"/>
              </w:rPr>
              <w:t>//テスト</w:t>
            </w:r>
          </w:p>
          <w:p w14:paraId="22333D9B" w14:textId="77777777" w:rsidR="005747A1" w:rsidRDefault="005747A1" w:rsidP="005747A1">
            <w:pPr>
              <w:pStyle w:val="3-"/>
            </w:pPr>
            <w:r>
              <w:t>int main(const int argc, const char* argv[])</w:t>
            </w:r>
          </w:p>
          <w:p w14:paraId="22CF25EC" w14:textId="77777777" w:rsidR="005747A1" w:rsidRDefault="005747A1" w:rsidP="005747A1">
            <w:pPr>
              <w:pStyle w:val="3-"/>
            </w:pPr>
            <w:r>
              <w:t>{</w:t>
            </w:r>
          </w:p>
          <w:p w14:paraId="7FEE9490" w14:textId="77777777" w:rsidR="005747A1" w:rsidRDefault="005747A1" w:rsidP="005747A1">
            <w:pPr>
              <w:pStyle w:val="3-"/>
              <w:rPr>
                <w:color w:val="00B050"/>
              </w:rPr>
            </w:pPr>
            <w:r>
              <w:rPr>
                <w:rFonts w:hint="eastAsia"/>
              </w:rPr>
              <w:tab/>
            </w:r>
            <w:r w:rsidRPr="00A81D77">
              <w:rPr>
                <w:rFonts w:hint="eastAsia"/>
                <w:color w:val="00B050"/>
              </w:rPr>
              <w:t>//スレッド作成</w:t>
            </w:r>
          </w:p>
          <w:p w14:paraId="3E8227EA" w14:textId="2782ED4C" w:rsidR="00AD5E86" w:rsidRPr="00A81D77" w:rsidRDefault="00AD5E86" w:rsidP="005747A1">
            <w:pPr>
              <w:pStyle w:val="3-"/>
              <w:rPr>
                <w:color w:val="00B050"/>
              </w:rPr>
            </w:pPr>
            <w:r>
              <w:rPr>
                <w:color w:val="00B050"/>
              </w:rPr>
              <w:tab/>
              <w:t>//</w:t>
            </w:r>
            <w:r>
              <w:rPr>
                <w:rFonts w:hint="eastAsia"/>
                <w:color w:val="00B050"/>
              </w:rPr>
              <w:t>※スタックサイズ指定方法不明</w:t>
            </w:r>
          </w:p>
          <w:p w14:paraId="7EC6639A" w14:textId="77777777" w:rsidR="005747A1" w:rsidRDefault="005747A1" w:rsidP="005747A1">
            <w:pPr>
              <w:pStyle w:val="3-"/>
            </w:pPr>
            <w:r>
              <w:rPr>
                <w:rFonts w:hint="eastAsia"/>
              </w:rPr>
              <w:tab/>
              <w:t>std::thread thread_obj1 = std::thread(threadFunc, "太郎");</w:t>
            </w:r>
          </w:p>
          <w:p w14:paraId="1BE7FE90" w14:textId="77777777" w:rsidR="005747A1" w:rsidRDefault="005747A1" w:rsidP="005747A1">
            <w:pPr>
              <w:pStyle w:val="3-"/>
            </w:pPr>
            <w:r>
              <w:rPr>
                <w:rFonts w:hint="eastAsia"/>
              </w:rPr>
              <w:tab/>
              <w:t>std::thread thread_obj2 = std::thread(threadFunc, "次郎");</w:t>
            </w:r>
          </w:p>
          <w:p w14:paraId="2E1D9848" w14:textId="77777777" w:rsidR="005747A1" w:rsidRDefault="005747A1" w:rsidP="005747A1">
            <w:pPr>
              <w:pStyle w:val="3-"/>
            </w:pPr>
            <w:r>
              <w:rPr>
                <w:rFonts w:hint="eastAsia"/>
              </w:rPr>
              <w:tab/>
              <w:t>std::thread thread_obj3 = std::thread(threadFunc, "三郎");</w:t>
            </w:r>
          </w:p>
          <w:p w14:paraId="4067BDF3" w14:textId="77777777" w:rsidR="005747A1" w:rsidRDefault="005747A1" w:rsidP="005747A1">
            <w:pPr>
              <w:pStyle w:val="3-"/>
            </w:pPr>
            <w:r>
              <w:tab/>
            </w:r>
          </w:p>
          <w:p w14:paraId="66EEEB2B" w14:textId="77777777" w:rsidR="005747A1" w:rsidRPr="00A81D77" w:rsidRDefault="005747A1" w:rsidP="005747A1">
            <w:pPr>
              <w:pStyle w:val="3-"/>
              <w:rPr>
                <w:color w:val="00B050"/>
              </w:rPr>
            </w:pPr>
            <w:r>
              <w:rPr>
                <w:rFonts w:hint="eastAsia"/>
              </w:rPr>
              <w:tab/>
            </w:r>
            <w:r w:rsidRPr="00A81D77">
              <w:rPr>
                <w:rFonts w:hint="eastAsia"/>
                <w:color w:val="00B050"/>
              </w:rPr>
              <w:t>//スレッド終了待ち</w:t>
            </w:r>
          </w:p>
          <w:p w14:paraId="76C0ACEE" w14:textId="77777777" w:rsidR="005747A1" w:rsidRDefault="005747A1" w:rsidP="005747A1">
            <w:pPr>
              <w:pStyle w:val="3-"/>
            </w:pPr>
            <w:r>
              <w:tab/>
              <w:t>thread_obj1.join();</w:t>
            </w:r>
          </w:p>
          <w:p w14:paraId="58B71E45" w14:textId="77777777" w:rsidR="005747A1" w:rsidRDefault="005747A1" w:rsidP="005747A1">
            <w:pPr>
              <w:pStyle w:val="3-"/>
            </w:pPr>
            <w:r>
              <w:tab/>
              <w:t>thread_obj2.join();</w:t>
            </w:r>
          </w:p>
          <w:p w14:paraId="041127FE" w14:textId="77777777" w:rsidR="005747A1" w:rsidRDefault="005747A1" w:rsidP="005747A1">
            <w:pPr>
              <w:pStyle w:val="3-"/>
            </w:pPr>
            <w:r>
              <w:tab/>
              <w:t>thread_obj3.join();</w:t>
            </w:r>
          </w:p>
          <w:p w14:paraId="2137F678" w14:textId="77777777" w:rsidR="005747A1" w:rsidRDefault="005747A1" w:rsidP="005747A1">
            <w:pPr>
              <w:pStyle w:val="3-"/>
            </w:pPr>
          </w:p>
          <w:p w14:paraId="7AF72019" w14:textId="77777777" w:rsidR="005747A1" w:rsidRDefault="005747A1" w:rsidP="005747A1">
            <w:pPr>
              <w:pStyle w:val="3-"/>
            </w:pPr>
            <w:r>
              <w:rPr>
                <w:rFonts w:hint="eastAsia"/>
              </w:rPr>
              <w:tab/>
            </w:r>
            <w:r w:rsidRPr="00A81D77">
              <w:rPr>
                <w:rFonts w:hint="eastAsia"/>
                <w:color w:val="00B050"/>
              </w:rPr>
              <w:t>//ミューテックスの取得と解放を大量に実行して時間を計測</w:t>
            </w:r>
          </w:p>
          <w:p w14:paraId="75975C5C" w14:textId="77777777" w:rsidR="005747A1" w:rsidRDefault="005747A1" w:rsidP="005747A1">
            <w:pPr>
              <w:pStyle w:val="3-"/>
            </w:pPr>
            <w:r>
              <w:tab/>
              <w:t>{</w:t>
            </w:r>
          </w:p>
          <w:p w14:paraId="4ABF2A3C" w14:textId="77777777" w:rsidR="005747A1" w:rsidRDefault="005747A1" w:rsidP="005747A1">
            <w:pPr>
              <w:pStyle w:val="3-"/>
            </w:pPr>
            <w:r>
              <w:tab/>
            </w:r>
            <w:r>
              <w:tab/>
              <w:t>auto begin = std::chrono::high_resolution_clock::now();</w:t>
            </w:r>
          </w:p>
          <w:p w14:paraId="22C42088" w14:textId="77777777" w:rsidR="005747A1" w:rsidRDefault="005747A1" w:rsidP="005747A1">
            <w:pPr>
              <w:pStyle w:val="3-"/>
            </w:pPr>
            <w:r>
              <w:tab/>
            </w:r>
            <w:r>
              <w:tab/>
              <w:t>static const int TEST_TIMES = 10000000;</w:t>
            </w:r>
          </w:p>
          <w:p w14:paraId="5920C7FD" w14:textId="77777777" w:rsidR="005747A1" w:rsidRDefault="005747A1" w:rsidP="005747A1">
            <w:pPr>
              <w:pStyle w:val="3-"/>
            </w:pPr>
            <w:r>
              <w:tab/>
            </w:r>
            <w:r>
              <w:tab/>
              <w:t>for (int i = 0; i &lt; TEST_TIMES; ++i)</w:t>
            </w:r>
          </w:p>
          <w:p w14:paraId="59A512CB" w14:textId="77777777" w:rsidR="005747A1" w:rsidRDefault="005747A1" w:rsidP="005747A1">
            <w:pPr>
              <w:pStyle w:val="3-"/>
            </w:pPr>
            <w:r>
              <w:tab/>
            </w:r>
            <w:r>
              <w:tab/>
              <w:t>{</w:t>
            </w:r>
          </w:p>
          <w:p w14:paraId="2CCEE671" w14:textId="77777777" w:rsidR="005747A1" w:rsidRPr="00A81D77" w:rsidRDefault="005747A1" w:rsidP="005747A1">
            <w:pPr>
              <w:pStyle w:val="3-"/>
              <w:rPr>
                <w:color w:val="FF0000"/>
              </w:rPr>
            </w:pPr>
            <w:r>
              <w:tab/>
            </w:r>
            <w:r>
              <w:tab/>
            </w:r>
            <w:r>
              <w:tab/>
            </w:r>
            <w:r w:rsidRPr="00A81D77">
              <w:rPr>
                <w:color w:val="FF0000"/>
              </w:rPr>
              <w:t>s_mutex.lock();</w:t>
            </w:r>
          </w:p>
          <w:p w14:paraId="186B37B9" w14:textId="77777777" w:rsidR="005747A1" w:rsidRPr="00A81D77" w:rsidRDefault="005747A1" w:rsidP="005747A1">
            <w:pPr>
              <w:pStyle w:val="3-"/>
              <w:rPr>
                <w:color w:val="FF0000"/>
              </w:rPr>
            </w:pPr>
            <w:r w:rsidRPr="00A81D77">
              <w:rPr>
                <w:color w:val="FF0000"/>
              </w:rPr>
              <w:tab/>
            </w:r>
            <w:r w:rsidRPr="00A81D77">
              <w:rPr>
                <w:color w:val="FF0000"/>
              </w:rPr>
              <w:tab/>
            </w:r>
            <w:r w:rsidRPr="00A81D77">
              <w:rPr>
                <w:color w:val="FF0000"/>
              </w:rPr>
              <w:tab/>
              <w:t>s_mutex.unlock();</w:t>
            </w:r>
          </w:p>
          <w:p w14:paraId="6445704C" w14:textId="77777777" w:rsidR="005747A1" w:rsidRDefault="005747A1" w:rsidP="005747A1">
            <w:pPr>
              <w:pStyle w:val="3-"/>
            </w:pPr>
            <w:r>
              <w:tab/>
            </w:r>
            <w:r>
              <w:tab/>
              <w:t>}</w:t>
            </w:r>
          </w:p>
          <w:p w14:paraId="56F2075F" w14:textId="77777777" w:rsidR="005747A1" w:rsidRDefault="005747A1" w:rsidP="005747A1">
            <w:pPr>
              <w:pStyle w:val="3-"/>
            </w:pPr>
            <w:r>
              <w:tab/>
            </w:r>
            <w:r>
              <w:tab/>
              <w:t>auto end = std::chrono::high_resolution_clock::now();</w:t>
            </w:r>
          </w:p>
          <w:p w14:paraId="1584CD07" w14:textId="77777777" w:rsidR="00502D58" w:rsidRDefault="005747A1" w:rsidP="00A81D77">
            <w:pPr>
              <w:pStyle w:val="3-"/>
              <w:jc w:val="left"/>
            </w:pPr>
            <w:r>
              <w:tab/>
            </w:r>
            <w:r>
              <w:tab/>
              <w:t>auto duration = static_cast&lt;float&gt;(static_cast&lt;double&gt;(</w:t>
            </w:r>
          </w:p>
          <w:p w14:paraId="1E11B9B4" w14:textId="28CB3BE6" w:rsidR="005747A1" w:rsidRDefault="00502D58" w:rsidP="00A81D77">
            <w:pPr>
              <w:pStyle w:val="3-"/>
              <w:jc w:val="left"/>
            </w:pPr>
            <w:r>
              <w:tab/>
            </w:r>
            <w:r>
              <w:tab/>
            </w:r>
            <w:r>
              <w:tab/>
            </w:r>
            <w:r>
              <w:tab/>
            </w:r>
            <w:r>
              <w:tab/>
            </w:r>
            <w:r w:rsidR="005747A1">
              <w:t>std::chrono::duration_cast&lt;std::chrono::microseconds&gt;(end - begin).count()) / 1000000.);</w:t>
            </w:r>
          </w:p>
          <w:p w14:paraId="290E0157" w14:textId="77777777" w:rsidR="005747A1" w:rsidRDefault="005747A1" w:rsidP="005747A1">
            <w:pPr>
              <w:pStyle w:val="3-"/>
            </w:pPr>
            <w:r>
              <w:tab/>
            </w:r>
            <w:r>
              <w:tab/>
              <w:t>printf("Mutex * %d = %.6f sec\n", TEST_TIMES, duration);</w:t>
            </w:r>
          </w:p>
          <w:p w14:paraId="19561D02" w14:textId="77777777" w:rsidR="005747A1" w:rsidRDefault="005747A1" w:rsidP="005747A1">
            <w:pPr>
              <w:pStyle w:val="3-"/>
            </w:pPr>
            <w:r>
              <w:tab/>
              <w:t>}</w:t>
            </w:r>
          </w:p>
          <w:p w14:paraId="17A38443" w14:textId="77777777" w:rsidR="005747A1" w:rsidRDefault="005747A1" w:rsidP="005747A1">
            <w:pPr>
              <w:pStyle w:val="3-"/>
            </w:pPr>
          </w:p>
          <w:p w14:paraId="7715AA18" w14:textId="77777777" w:rsidR="005747A1" w:rsidRDefault="005747A1" w:rsidP="005747A1">
            <w:pPr>
              <w:pStyle w:val="3-"/>
            </w:pPr>
            <w:r>
              <w:tab/>
              <w:t>return EXIT_SUCCESS;</w:t>
            </w:r>
          </w:p>
          <w:p w14:paraId="0C5B5D7B" w14:textId="5A3C7455" w:rsidR="00DE3BF2" w:rsidRPr="00DE3BF2" w:rsidRDefault="005747A1" w:rsidP="005747A1">
            <w:pPr>
              <w:pStyle w:val="3-"/>
            </w:pPr>
            <w:r>
              <w:t>}</w:t>
            </w:r>
          </w:p>
        </w:tc>
      </w:tr>
    </w:tbl>
    <w:p w14:paraId="1CD3AC97"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7236174E" w14:textId="77777777" w:rsidTr="000A1665">
        <w:tc>
          <w:tcPr>
            <w:tcW w:w="8494" w:type="dxa"/>
          </w:tcPr>
          <w:p w14:paraId="58D47098" w14:textId="77777777" w:rsidR="005747A1" w:rsidRPr="005747A1" w:rsidRDefault="005747A1" w:rsidP="005747A1">
            <w:pPr>
              <w:pStyle w:val="3-"/>
              <w:rPr>
                <w:color w:val="auto"/>
              </w:rPr>
            </w:pPr>
            <w:r w:rsidRPr="005747A1">
              <w:rPr>
                <w:rFonts w:hint="eastAsia"/>
                <w:color w:val="auto"/>
              </w:rPr>
              <w:t>- begin:太郎 -</w:t>
            </w:r>
          </w:p>
          <w:p w14:paraId="68F04D4F" w14:textId="77777777" w:rsidR="005747A1" w:rsidRPr="005747A1" w:rsidRDefault="005747A1" w:rsidP="005747A1">
            <w:pPr>
              <w:pStyle w:val="3-"/>
              <w:rPr>
                <w:color w:val="auto"/>
              </w:rPr>
            </w:pPr>
            <w:r w:rsidRPr="005747A1">
              <w:rPr>
                <w:rFonts w:hint="eastAsia"/>
                <w:color w:val="auto"/>
              </w:rPr>
              <w:t>太郎: [BEFORE] commonData=0, tlsData=0</w:t>
            </w:r>
          </w:p>
          <w:p w14:paraId="65D2C496" w14:textId="77777777" w:rsidR="005747A1" w:rsidRPr="005747A1" w:rsidRDefault="005747A1" w:rsidP="005747A1">
            <w:pPr>
              <w:pStyle w:val="3-"/>
              <w:rPr>
                <w:color w:val="auto"/>
              </w:rPr>
            </w:pPr>
            <w:r w:rsidRPr="005747A1">
              <w:rPr>
                <w:rFonts w:hint="eastAsia"/>
                <w:color w:val="auto"/>
              </w:rPr>
              <w:t>- begin:次郎 -</w:t>
            </w:r>
          </w:p>
          <w:p w14:paraId="61CC961E" w14:textId="77777777" w:rsidR="005747A1" w:rsidRPr="005747A1" w:rsidRDefault="005747A1" w:rsidP="005747A1">
            <w:pPr>
              <w:pStyle w:val="3-"/>
              <w:rPr>
                <w:color w:val="auto"/>
              </w:rPr>
            </w:pPr>
            <w:r w:rsidRPr="005747A1">
              <w:rPr>
                <w:rFonts w:hint="eastAsia"/>
                <w:color w:val="auto"/>
              </w:rPr>
              <w:t>- begin:三郎 -</w:t>
            </w:r>
          </w:p>
          <w:p w14:paraId="00A7DEC2" w14:textId="77777777" w:rsidR="005747A1" w:rsidRPr="005747A1" w:rsidRDefault="005747A1" w:rsidP="005747A1">
            <w:pPr>
              <w:pStyle w:val="3-"/>
              <w:rPr>
                <w:color w:val="auto"/>
              </w:rPr>
            </w:pPr>
            <w:r w:rsidRPr="005747A1">
              <w:rPr>
                <w:rFonts w:hint="eastAsia"/>
                <w:color w:val="auto"/>
              </w:rPr>
              <w:t>太郎: [AFTER]  commonData=1, tlsData=1</w:t>
            </w:r>
          </w:p>
          <w:p w14:paraId="4319747F" w14:textId="77777777" w:rsidR="005747A1" w:rsidRPr="005747A1" w:rsidRDefault="005747A1" w:rsidP="005747A1">
            <w:pPr>
              <w:pStyle w:val="3-"/>
              <w:rPr>
                <w:color w:val="auto"/>
              </w:rPr>
            </w:pPr>
            <w:r w:rsidRPr="005747A1">
              <w:rPr>
                <w:rFonts w:hint="eastAsia"/>
                <w:color w:val="auto"/>
              </w:rPr>
              <w:t>次郎: [BEFORE] commonData=1, tlsData=0</w:t>
            </w:r>
          </w:p>
          <w:p w14:paraId="4296F292" w14:textId="77777777" w:rsidR="005747A1" w:rsidRPr="005747A1" w:rsidRDefault="005747A1" w:rsidP="005747A1">
            <w:pPr>
              <w:pStyle w:val="3-"/>
              <w:rPr>
                <w:color w:val="auto"/>
              </w:rPr>
            </w:pPr>
            <w:r w:rsidRPr="005747A1">
              <w:rPr>
                <w:rFonts w:hint="eastAsia"/>
                <w:color w:val="auto"/>
              </w:rPr>
              <w:t>次郎: [AFTER]  commonData=2, tlsData=1</w:t>
            </w:r>
          </w:p>
          <w:p w14:paraId="33E4A674" w14:textId="77777777" w:rsidR="005747A1" w:rsidRPr="005747A1" w:rsidRDefault="005747A1" w:rsidP="005747A1">
            <w:pPr>
              <w:pStyle w:val="3-"/>
              <w:rPr>
                <w:color w:val="auto"/>
              </w:rPr>
            </w:pPr>
            <w:r w:rsidRPr="005747A1">
              <w:rPr>
                <w:rFonts w:hint="eastAsia"/>
                <w:color w:val="auto"/>
              </w:rPr>
              <w:t>三郎: [BEFORE] commonData=2, tlsData=0</w:t>
            </w:r>
          </w:p>
          <w:p w14:paraId="65D27AB1" w14:textId="77777777" w:rsidR="005747A1" w:rsidRPr="005747A1" w:rsidRDefault="005747A1" w:rsidP="005747A1">
            <w:pPr>
              <w:pStyle w:val="3-"/>
              <w:rPr>
                <w:color w:val="auto"/>
              </w:rPr>
            </w:pPr>
            <w:r w:rsidRPr="005747A1">
              <w:rPr>
                <w:rFonts w:hint="eastAsia"/>
                <w:color w:val="auto"/>
              </w:rPr>
              <w:t>三郎: [AFTER]  commonData=3, tlsData=1</w:t>
            </w:r>
          </w:p>
          <w:p w14:paraId="56B9CE3D" w14:textId="77777777" w:rsidR="005747A1" w:rsidRPr="005747A1" w:rsidRDefault="005747A1" w:rsidP="005747A1">
            <w:pPr>
              <w:pStyle w:val="3-"/>
              <w:rPr>
                <w:color w:val="auto"/>
              </w:rPr>
            </w:pPr>
            <w:r w:rsidRPr="005747A1">
              <w:rPr>
                <w:rFonts w:hint="eastAsia"/>
                <w:color w:val="auto"/>
              </w:rPr>
              <w:t>太郎: [BEFORE] commonData=3, tlsData=1</w:t>
            </w:r>
          </w:p>
          <w:p w14:paraId="3129D041" w14:textId="77777777" w:rsidR="005747A1" w:rsidRPr="005747A1" w:rsidRDefault="005747A1" w:rsidP="005747A1">
            <w:pPr>
              <w:pStyle w:val="3-"/>
              <w:rPr>
                <w:color w:val="auto"/>
              </w:rPr>
            </w:pPr>
            <w:r w:rsidRPr="005747A1">
              <w:rPr>
                <w:rFonts w:hint="eastAsia"/>
                <w:color w:val="auto"/>
              </w:rPr>
              <w:t>太郎: [AFTER]  commonData=4, tlsData=2</w:t>
            </w:r>
          </w:p>
          <w:p w14:paraId="2C271C24" w14:textId="77777777" w:rsidR="005747A1" w:rsidRPr="005747A1" w:rsidRDefault="005747A1" w:rsidP="005747A1">
            <w:pPr>
              <w:pStyle w:val="3-"/>
              <w:rPr>
                <w:color w:val="auto"/>
              </w:rPr>
            </w:pPr>
            <w:r w:rsidRPr="005747A1">
              <w:rPr>
                <w:rFonts w:hint="eastAsia"/>
                <w:color w:val="auto"/>
              </w:rPr>
              <w:t>次郎: [BEFORE] commonData=4, tlsData=1</w:t>
            </w:r>
          </w:p>
          <w:p w14:paraId="736F5256" w14:textId="77777777" w:rsidR="005747A1" w:rsidRPr="005747A1" w:rsidRDefault="005747A1" w:rsidP="005747A1">
            <w:pPr>
              <w:pStyle w:val="3-"/>
              <w:rPr>
                <w:color w:val="auto"/>
              </w:rPr>
            </w:pPr>
            <w:r w:rsidRPr="005747A1">
              <w:rPr>
                <w:rFonts w:hint="eastAsia"/>
                <w:color w:val="auto"/>
              </w:rPr>
              <w:t>次郎: [AFTER]  commonData=5, tlsData=2</w:t>
            </w:r>
          </w:p>
          <w:p w14:paraId="10B6B577" w14:textId="77777777" w:rsidR="005747A1" w:rsidRPr="005747A1" w:rsidRDefault="005747A1" w:rsidP="005747A1">
            <w:pPr>
              <w:pStyle w:val="3-"/>
              <w:rPr>
                <w:color w:val="auto"/>
              </w:rPr>
            </w:pPr>
            <w:r w:rsidRPr="005747A1">
              <w:rPr>
                <w:rFonts w:hint="eastAsia"/>
                <w:color w:val="auto"/>
              </w:rPr>
              <w:t>三郎: [BEFORE] commonData=5, tlsData=1</w:t>
            </w:r>
          </w:p>
          <w:p w14:paraId="4C5C5266" w14:textId="77777777" w:rsidR="005747A1" w:rsidRPr="005747A1" w:rsidRDefault="005747A1" w:rsidP="005747A1">
            <w:pPr>
              <w:pStyle w:val="3-"/>
              <w:rPr>
                <w:color w:val="auto"/>
              </w:rPr>
            </w:pPr>
            <w:r w:rsidRPr="005747A1">
              <w:rPr>
                <w:rFonts w:hint="eastAsia"/>
                <w:color w:val="auto"/>
              </w:rPr>
              <w:t>三郎: [AFTER]  commonData=6, tlsData=2</w:t>
            </w:r>
          </w:p>
          <w:p w14:paraId="0CD1E76D" w14:textId="77777777" w:rsidR="005747A1" w:rsidRPr="005747A1" w:rsidRDefault="005747A1" w:rsidP="005747A1">
            <w:pPr>
              <w:pStyle w:val="3-"/>
              <w:rPr>
                <w:color w:val="auto"/>
              </w:rPr>
            </w:pPr>
            <w:r w:rsidRPr="005747A1">
              <w:rPr>
                <w:rFonts w:hint="eastAsia"/>
                <w:color w:val="auto"/>
              </w:rPr>
              <w:t>太郎: [BEFORE] commonData=6, tlsData=2</w:t>
            </w:r>
          </w:p>
          <w:p w14:paraId="6BA8084D" w14:textId="77777777" w:rsidR="005747A1" w:rsidRPr="005747A1" w:rsidRDefault="005747A1" w:rsidP="005747A1">
            <w:pPr>
              <w:pStyle w:val="3-"/>
              <w:rPr>
                <w:color w:val="auto"/>
              </w:rPr>
            </w:pPr>
            <w:r w:rsidRPr="005747A1">
              <w:rPr>
                <w:rFonts w:hint="eastAsia"/>
                <w:color w:val="auto"/>
              </w:rPr>
              <w:t>太郎: [AFTER]  commonData=7, tlsData=3</w:t>
            </w:r>
          </w:p>
          <w:p w14:paraId="28536BA8" w14:textId="77777777" w:rsidR="005747A1" w:rsidRPr="005747A1" w:rsidRDefault="005747A1" w:rsidP="005747A1">
            <w:pPr>
              <w:pStyle w:val="3-"/>
              <w:rPr>
                <w:color w:val="auto"/>
              </w:rPr>
            </w:pPr>
            <w:r w:rsidRPr="005747A1">
              <w:rPr>
                <w:rFonts w:hint="eastAsia"/>
                <w:color w:val="auto"/>
              </w:rPr>
              <w:t>- end:太郎 -</w:t>
            </w:r>
          </w:p>
          <w:p w14:paraId="2355E546" w14:textId="77777777" w:rsidR="005747A1" w:rsidRPr="005747A1" w:rsidRDefault="005747A1" w:rsidP="005747A1">
            <w:pPr>
              <w:pStyle w:val="3-"/>
              <w:rPr>
                <w:color w:val="auto"/>
              </w:rPr>
            </w:pPr>
            <w:r w:rsidRPr="005747A1">
              <w:rPr>
                <w:rFonts w:hint="eastAsia"/>
                <w:color w:val="auto"/>
              </w:rPr>
              <w:lastRenderedPageBreak/>
              <w:t>次郎: [BEFORE] commonData=7, tlsData=2</w:t>
            </w:r>
          </w:p>
          <w:p w14:paraId="31496EB8" w14:textId="77777777" w:rsidR="005747A1" w:rsidRPr="005747A1" w:rsidRDefault="005747A1" w:rsidP="005747A1">
            <w:pPr>
              <w:pStyle w:val="3-"/>
              <w:rPr>
                <w:color w:val="auto"/>
              </w:rPr>
            </w:pPr>
            <w:r w:rsidRPr="005747A1">
              <w:rPr>
                <w:rFonts w:hint="eastAsia"/>
                <w:color w:val="auto"/>
              </w:rPr>
              <w:t>次郎: [AFTER]  commonData=8, tlsData=3</w:t>
            </w:r>
          </w:p>
          <w:p w14:paraId="69295CD6" w14:textId="77777777" w:rsidR="005747A1" w:rsidRPr="005747A1" w:rsidRDefault="005747A1" w:rsidP="005747A1">
            <w:pPr>
              <w:pStyle w:val="3-"/>
              <w:rPr>
                <w:color w:val="auto"/>
              </w:rPr>
            </w:pPr>
            <w:r w:rsidRPr="005747A1">
              <w:rPr>
                <w:rFonts w:hint="eastAsia"/>
                <w:color w:val="auto"/>
              </w:rPr>
              <w:t>- end:次郎 -</w:t>
            </w:r>
          </w:p>
          <w:p w14:paraId="72DB6F55" w14:textId="77777777" w:rsidR="005747A1" w:rsidRPr="005747A1" w:rsidRDefault="005747A1" w:rsidP="005747A1">
            <w:pPr>
              <w:pStyle w:val="3-"/>
              <w:rPr>
                <w:color w:val="auto"/>
              </w:rPr>
            </w:pPr>
            <w:r w:rsidRPr="005747A1">
              <w:rPr>
                <w:rFonts w:hint="eastAsia"/>
                <w:color w:val="auto"/>
              </w:rPr>
              <w:t>三郎: [BEFORE] commonData=8, tlsData=2</w:t>
            </w:r>
          </w:p>
          <w:p w14:paraId="674AF7CD" w14:textId="2EF28B79" w:rsidR="005747A1" w:rsidRPr="005747A1" w:rsidRDefault="005747A1" w:rsidP="005747A1">
            <w:pPr>
              <w:pStyle w:val="3-"/>
              <w:rPr>
                <w:color w:val="auto"/>
              </w:rPr>
            </w:pPr>
            <w:r w:rsidRPr="005747A1">
              <w:rPr>
                <w:rFonts w:hint="eastAsia"/>
                <w:color w:val="auto"/>
              </w:rPr>
              <w:t>三郎: [AFTER]  commonData=</w:t>
            </w:r>
            <w:r w:rsidRPr="00A81D77">
              <w:rPr>
                <w:rFonts w:hint="eastAsia"/>
                <w:color w:val="FF0000"/>
              </w:rPr>
              <w:t>9</w:t>
            </w:r>
            <w:r w:rsidRPr="005747A1">
              <w:rPr>
                <w:rFonts w:hint="eastAsia"/>
                <w:color w:val="auto"/>
              </w:rPr>
              <w:t>, tlsData=3</w:t>
            </w:r>
            <w:r w:rsidR="00A81D77">
              <w:rPr>
                <w:color w:val="auto"/>
              </w:rPr>
              <w:tab/>
            </w:r>
            <w:r w:rsidR="00A81D77" w:rsidRPr="00146B14">
              <w:rPr>
                <w:color w:val="FF0000"/>
              </w:rPr>
              <w:t>←</w:t>
            </w:r>
            <w:r w:rsidR="00A81D77">
              <w:rPr>
                <w:color w:val="FF0000"/>
              </w:rPr>
              <w:t>全て正常にロックされたので、</w:t>
            </w:r>
            <w:r w:rsidR="001F6E26">
              <w:rPr>
                <w:rFonts w:hint="eastAsia"/>
                <w:color w:val="FF0000"/>
              </w:rPr>
              <w:t>正しい</w:t>
            </w:r>
            <w:r w:rsidR="00A81D77">
              <w:rPr>
                <w:color w:val="FF0000"/>
              </w:rPr>
              <w:t>処理結果になっている</w:t>
            </w:r>
          </w:p>
          <w:p w14:paraId="42117147" w14:textId="77777777" w:rsidR="005747A1" w:rsidRPr="005747A1" w:rsidRDefault="005747A1" w:rsidP="005747A1">
            <w:pPr>
              <w:pStyle w:val="3-"/>
              <w:rPr>
                <w:color w:val="auto"/>
              </w:rPr>
            </w:pPr>
            <w:r w:rsidRPr="005747A1">
              <w:rPr>
                <w:rFonts w:hint="eastAsia"/>
                <w:color w:val="auto"/>
              </w:rPr>
              <w:t>- end:三郎 -</w:t>
            </w:r>
          </w:p>
          <w:p w14:paraId="7F90D486" w14:textId="69CB7657" w:rsidR="00DE3BF2" w:rsidRPr="00DD51B6" w:rsidRDefault="005747A1" w:rsidP="005747A1">
            <w:pPr>
              <w:pStyle w:val="3-"/>
            </w:pPr>
            <w:r w:rsidRPr="005747A1">
              <w:rPr>
                <w:color w:val="auto"/>
              </w:rPr>
              <w:t xml:space="preserve">Mutex * 10000000 = </w:t>
            </w:r>
            <w:r w:rsidRPr="00A81D77">
              <w:rPr>
                <w:color w:val="FF0000"/>
              </w:rPr>
              <w:t>0.650037 sec</w:t>
            </w:r>
            <w:r w:rsidR="00A81D77">
              <w:rPr>
                <w:color w:val="FF0000"/>
              </w:rPr>
              <w:tab/>
            </w:r>
            <w:r w:rsidR="00A81D77">
              <w:rPr>
                <w:color w:val="FF0000"/>
              </w:rPr>
              <w:tab/>
              <w:t>←</w:t>
            </w:r>
            <w:r w:rsidR="009518EA">
              <w:rPr>
                <w:rFonts w:hint="eastAsia"/>
                <w:color w:val="FF0000"/>
              </w:rPr>
              <w:t>1千万回ループによる処理時間計測</w:t>
            </w:r>
          </w:p>
        </w:tc>
      </w:tr>
    </w:tbl>
    <w:p w14:paraId="439663F4" w14:textId="610AF6C7" w:rsidR="00590471" w:rsidRDefault="00590471" w:rsidP="00590471">
      <w:pPr>
        <w:pStyle w:val="2"/>
      </w:pPr>
      <w:bookmarkStart w:id="104" w:name="_Toc379553547"/>
      <w:r>
        <w:rPr>
          <w:rFonts w:hint="eastAsia"/>
        </w:rPr>
        <w:lastRenderedPageBreak/>
        <w:t>排他制御：スピンロック</w:t>
      </w:r>
      <w:bookmarkEnd w:id="104"/>
      <w:r w:rsidR="00DF5076">
        <w:fldChar w:fldCharType="begin"/>
      </w:r>
      <w:r w:rsidR="00DF5076">
        <w:instrText xml:space="preserve"> XE "</w:instrText>
      </w:r>
      <w:r w:rsidR="00DF5076">
        <w:rPr>
          <w:rFonts w:hint="eastAsia"/>
        </w:rPr>
        <w:instrText>スピンロック</w:instrText>
      </w:r>
      <w:r w:rsidR="00DF5076">
        <w:instrText>" \y “</w:instrText>
      </w:r>
      <w:r w:rsidR="00DF5076">
        <w:rPr>
          <w:rFonts w:hint="eastAsia"/>
        </w:rPr>
        <w:instrText>すぴんろっく</w:instrText>
      </w:r>
      <w:r w:rsidR="00DF5076">
        <w:instrText xml:space="preserve">” </w:instrText>
      </w:r>
      <w:r w:rsidR="00DF5076">
        <w:fldChar w:fldCharType="end"/>
      </w:r>
    </w:p>
    <w:p w14:paraId="7B8570B0" w14:textId="77777777" w:rsidR="00590471" w:rsidRDefault="00590471" w:rsidP="00590471">
      <w:pPr>
        <w:pStyle w:val="a9"/>
        <w:ind w:firstLine="283"/>
      </w:pPr>
      <w:r>
        <w:t>「スピンロック」は古典的なロック手法。</w:t>
      </w:r>
    </w:p>
    <w:p w14:paraId="4941031A" w14:textId="77777777" w:rsidR="00590471" w:rsidRDefault="00590471" w:rsidP="00590471">
      <w:pPr>
        <w:pStyle w:val="a9"/>
        <w:ind w:firstLine="283"/>
      </w:pPr>
      <w:r>
        <w:rPr>
          <w:rFonts w:hint="eastAsia"/>
        </w:rPr>
        <w:t>ビジーウェイト方式</w:t>
      </w:r>
      <w:r>
        <w:t>の代名詞的</w:t>
      </w:r>
      <w:r>
        <w:rPr>
          <w:rFonts w:hint="eastAsia"/>
        </w:rPr>
        <w:t>な</w:t>
      </w:r>
      <w:r>
        <w:t>手法。</w:t>
      </w:r>
    </w:p>
    <w:p w14:paraId="5E20DD53" w14:textId="77777777" w:rsidR="00590471" w:rsidRDefault="00590471" w:rsidP="00590471">
      <w:pPr>
        <w:pStyle w:val="a9"/>
        <w:ind w:firstLine="283"/>
      </w:pPr>
      <w:r>
        <w:t>ミューテックスと異なり</w:t>
      </w:r>
      <w:r>
        <w:t>OS</w:t>
      </w:r>
      <w:r>
        <w:t>に依存する部分が少ないため、軽量かつ高速。</w:t>
      </w:r>
    </w:p>
    <w:p w14:paraId="2DD7B409" w14:textId="77777777" w:rsidR="00590471" w:rsidRPr="00F93479" w:rsidRDefault="00590471" w:rsidP="00590471">
      <w:pPr>
        <w:pStyle w:val="a9"/>
        <w:ind w:firstLine="283"/>
      </w:pPr>
      <w:r>
        <w:t>前述の「ビジーウェイト」で説明しているとおり、並列処理環境でない場合や長時間の排他処理では非効率になるので注意。</w:t>
      </w:r>
    </w:p>
    <w:p w14:paraId="472292EA" w14:textId="3125FE36" w:rsidR="00590471" w:rsidRDefault="00590471" w:rsidP="00590471">
      <w:pPr>
        <w:pStyle w:val="3"/>
      </w:pPr>
      <w:bookmarkStart w:id="105" w:name="_Toc379553548"/>
      <w:r>
        <w:t>P</w:t>
      </w:r>
      <w:r w:rsidR="00DF7C5C">
        <w:rPr>
          <w:rFonts w:hint="eastAsia"/>
        </w:rPr>
        <w:t>OSIX</w:t>
      </w:r>
      <w:r w:rsidR="00DF7C5C">
        <w:rPr>
          <w:rFonts w:hint="eastAsia"/>
        </w:rPr>
        <w:t>スレッド</w:t>
      </w:r>
      <w:r>
        <w:rPr>
          <w:rFonts w:hint="eastAsia"/>
        </w:rPr>
        <w:t>ライブラリ版</w:t>
      </w:r>
      <w:bookmarkEnd w:id="105"/>
      <w:r w:rsidR="00DF5076">
        <w:fldChar w:fldCharType="begin"/>
      </w:r>
      <w:r w:rsidR="00DF5076">
        <w:instrText xml:space="preserve"> XE "</w:instrText>
      </w:r>
      <w:r w:rsidR="00DF5076">
        <w:rPr>
          <w:rFonts w:hint="eastAsia"/>
        </w:rPr>
        <w:instrText>スピンロック</w:instrText>
      </w:r>
      <w:r w:rsidR="00DF5076">
        <w:rPr>
          <w:rFonts w:hint="eastAsia"/>
        </w:rPr>
        <w:instrText>:</w:instrText>
      </w:r>
      <w:r w:rsidR="00DF5076">
        <w:instrText>POSIX</w:instrText>
      </w:r>
      <w:r w:rsidR="00DF5076">
        <w:rPr>
          <w:rFonts w:hint="eastAsia"/>
        </w:rPr>
        <w:instrText>ライブラリ版</w:instrText>
      </w:r>
      <w:r w:rsidR="00DF5076">
        <w:instrText>" \y “</w:instrText>
      </w:r>
      <w:r w:rsidR="00DF5076">
        <w:rPr>
          <w:rFonts w:hint="eastAsia"/>
        </w:rPr>
        <w:instrText>すぴんろっく</w:instrText>
      </w:r>
      <w:r w:rsidR="00DF5076">
        <w:rPr>
          <w:rFonts w:hint="eastAsia"/>
        </w:rPr>
        <w:instrText>:POSIX</w:instrText>
      </w:r>
      <w:r w:rsidR="00DF5076">
        <w:rPr>
          <w:rFonts w:hint="eastAsia"/>
        </w:rPr>
        <w:instrText>らいぶらりばん</w:instrText>
      </w:r>
      <w:r w:rsidR="00DF5076">
        <w:instrText xml:space="preserve">” </w:instrText>
      </w:r>
      <w:r w:rsidR="00DF5076">
        <w:fldChar w:fldCharType="end"/>
      </w:r>
    </w:p>
    <w:p w14:paraId="146AE617" w14:textId="54944C2F" w:rsidR="00590471" w:rsidRDefault="00DF7C5C" w:rsidP="00590471">
      <w:pPr>
        <w:pStyle w:val="aa"/>
        <w:ind w:left="447" w:firstLine="283"/>
      </w:pPr>
      <w:r>
        <w:rPr>
          <w:rFonts w:hint="eastAsia"/>
        </w:rPr>
        <w:t>POSIX</w:t>
      </w:r>
      <w:r>
        <w:rPr>
          <w:rFonts w:hint="eastAsia"/>
        </w:rPr>
        <w:t>スレッド</w:t>
      </w:r>
      <w:r w:rsidR="00590471">
        <w:rPr>
          <w:rFonts w:hint="eastAsia"/>
        </w:rPr>
        <w:t>ライブラリ版のスピンロック。</w:t>
      </w:r>
    </w:p>
    <w:p w14:paraId="6409B3FB" w14:textId="125C07DE" w:rsidR="00590471" w:rsidRDefault="00590471" w:rsidP="00590471">
      <w:pPr>
        <w:pStyle w:val="aa"/>
        <w:keepNext/>
        <w:widowControl/>
        <w:spacing w:beforeLines="50" w:before="180"/>
        <w:ind w:leftChars="203" w:left="447" w:hangingChars="10" w:hanging="21"/>
      </w:pPr>
      <w:r>
        <w:t>P</w:t>
      </w:r>
      <w:r w:rsidR="00DF7C5C">
        <w:rPr>
          <w:rFonts w:hint="eastAsia"/>
        </w:rPr>
        <w:t>OSIX</w:t>
      </w:r>
      <w:r w:rsidR="00DF7C5C">
        <w:rPr>
          <w:rFonts w:hint="eastAsia"/>
        </w:rPr>
        <w:t>スレッド</w:t>
      </w:r>
      <w:r>
        <w:t>ライブラリ</w:t>
      </w:r>
      <w:r>
        <w:rPr>
          <w:rFonts w:hint="eastAsia"/>
        </w:rPr>
        <w:t>版</w:t>
      </w:r>
      <w:r>
        <w:t>スピンロック</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DCF081B" w14:textId="77777777" w:rsidTr="00A42DD8">
        <w:tc>
          <w:tcPr>
            <w:tcW w:w="8494" w:type="dxa"/>
          </w:tcPr>
          <w:p w14:paraId="634A83CA" w14:textId="77777777" w:rsidR="00590471" w:rsidRDefault="00590471" w:rsidP="00A42DD8">
            <w:pPr>
              <w:pStyle w:val="3-"/>
            </w:pPr>
            <w:r>
              <w:t>#include &lt;stdio.h&gt;</w:t>
            </w:r>
          </w:p>
          <w:p w14:paraId="3CAED3E5" w14:textId="77777777" w:rsidR="00590471" w:rsidRDefault="00590471" w:rsidP="00A42DD8">
            <w:pPr>
              <w:pStyle w:val="3-"/>
            </w:pPr>
            <w:r>
              <w:t>#include &lt;stdlib.h&gt;</w:t>
            </w:r>
          </w:p>
          <w:p w14:paraId="1A03C72B" w14:textId="77777777" w:rsidR="00590471" w:rsidRDefault="00590471" w:rsidP="00A42DD8">
            <w:pPr>
              <w:pStyle w:val="3-"/>
            </w:pPr>
          </w:p>
          <w:p w14:paraId="1DFC8155" w14:textId="77777777" w:rsidR="00590471" w:rsidRDefault="00590471" w:rsidP="00A42DD8">
            <w:pPr>
              <w:pStyle w:val="3-"/>
            </w:pPr>
            <w:r>
              <w:t xml:space="preserve">#include &lt;pthread.h&gt; </w:t>
            </w:r>
          </w:p>
          <w:p w14:paraId="7AFA6301" w14:textId="77777777" w:rsidR="00590471" w:rsidRDefault="00590471" w:rsidP="00A42DD8">
            <w:pPr>
              <w:pStyle w:val="3-"/>
            </w:pPr>
            <w:r>
              <w:t>#include &lt;unistd.h&gt;</w:t>
            </w:r>
          </w:p>
          <w:p w14:paraId="72B5285A" w14:textId="77777777" w:rsidR="00590471" w:rsidRDefault="00590471" w:rsidP="00A42DD8">
            <w:pPr>
              <w:pStyle w:val="3-"/>
            </w:pPr>
          </w:p>
          <w:p w14:paraId="2ADA02CD" w14:textId="77777777" w:rsidR="00590471" w:rsidRDefault="00590471" w:rsidP="00A42DD8">
            <w:pPr>
              <w:pStyle w:val="3-"/>
            </w:pPr>
            <w:r>
              <w:rPr>
                <w:rFonts w:hint="eastAsia"/>
              </w:rPr>
              <w:t xml:space="preserve">#include &lt;sys/time.h&gt; </w:t>
            </w:r>
            <w:r w:rsidRPr="00AD5E86">
              <w:rPr>
                <w:rFonts w:hint="eastAsia"/>
                <w:color w:val="00B050"/>
              </w:rPr>
              <w:t>//時間計測用</w:t>
            </w:r>
          </w:p>
          <w:p w14:paraId="08AA40ED" w14:textId="77777777" w:rsidR="00590471" w:rsidRDefault="00590471" w:rsidP="00A42DD8">
            <w:pPr>
              <w:pStyle w:val="3-"/>
            </w:pPr>
          </w:p>
          <w:p w14:paraId="06897E65" w14:textId="77777777" w:rsidR="00590471" w:rsidRPr="00AD5E86" w:rsidRDefault="00590471" w:rsidP="00A42DD8">
            <w:pPr>
              <w:pStyle w:val="3-"/>
              <w:rPr>
                <w:color w:val="00B050"/>
              </w:rPr>
            </w:pPr>
            <w:r w:rsidRPr="00AD5E86">
              <w:rPr>
                <w:rFonts w:hint="eastAsia"/>
                <w:color w:val="00B050"/>
              </w:rPr>
              <w:t>//スピンロック</w:t>
            </w:r>
          </w:p>
          <w:p w14:paraId="63C2A84E" w14:textId="77777777" w:rsidR="00590471" w:rsidRDefault="00590471" w:rsidP="00A42DD8">
            <w:pPr>
              <w:pStyle w:val="3-"/>
            </w:pPr>
            <w:r w:rsidRPr="00AD5E86">
              <w:rPr>
                <w:color w:val="FF0000"/>
              </w:rPr>
              <w:t>static pthread_spinlock_t s_lock;</w:t>
            </w:r>
          </w:p>
          <w:p w14:paraId="3DBF9A58" w14:textId="77777777" w:rsidR="00590471" w:rsidRDefault="00590471" w:rsidP="00A42DD8">
            <w:pPr>
              <w:pStyle w:val="3-"/>
            </w:pPr>
          </w:p>
          <w:p w14:paraId="7A90EBEB" w14:textId="77777777" w:rsidR="00590471" w:rsidRPr="00AD5E86" w:rsidRDefault="00590471" w:rsidP="00A42DD8">
            <w:pPr>
              <w:pStyle w:val="3-"/>
              <w:rPr>
                <w:color w:val="00B050"/>
              </w:rPr>
            </w:pPr>
            <w:r w:rsidRPr="00AD5E86">
              <w:rPr>
                <w:rFonts w:hint="eastAsia"/>
                <w:color w:val="00B050"/>
              </w:rPr>
              <w:t>//共有データ</w:t>
            </w:r>
          </w:p>
          <w:p w14:paraId="24B7A14A" w14:textId="77777777" w:rsidR="00590471" w:rsidRDefault="00590471" w:rsidP="00A42DD8">
            <w:pPr>
              <w:pStyle w:val="3-"/>
            </w:pPr>
            <w:r>
              <w:t>static int s_commonData = 0;</w:t>
            </w:r>
          </w:p>
          <w:p w14:paraId="33B364BB" w14:textId="77777777" w:rsidR="00590471" w:rsidRDefault="00590471" w:rsidP="00A42DD8">
            <w:pPr>
              <w:pStyle w:val="3-"/>
            </w:pPr>
          </w:p>
          <w:p w14:paraId="042C3367" w14:textId="77777777" w:rsidR="00590471" w:rsidRPr="00AD5E86" w:rsidRDefault="00590471" w:rsidP="00A42DD8">
            <w:pPr>
              <w:pStyle w:val="3-"/>
              <w:rPr>
                <w:color w:val="00B050"/>
              </w:rPr>
            </w:pPr>
            <w:r w:rsidRPr="00AD5E86">
              <w:rPr>
                <w:rFonts w:hint="eastAsia"/>
                <w:color w:val="00B050"/>
              </w:rPr>
              <w:t>//スレッド固有データ</w:t>
            </w:r>
          </w:p>
          <w:p w14:paraId="2EBCA540" w14:textId="77777777" w:rsidR="00590471" w:rsidRDefault="00590471" w:rsidP="00A42DD8">
            <w:pPr>
              <w:pStyle w:val="3-"/>
            </w:pPr>
            <w:r>
              <w:t>__thread int s_tlsData = 0;</w:t>
            </w:r>
          </w:p>
          <w:p w14:paraId="161C4FE2" w14:textId="77777777" w:rsidR="00590471" w:rsidRDefault="00590471" w:rsidP="00A42DD8">
            <w:pPr>
              <w:pStyle w:val="3-"/>
            </w:pPr>
          </w:p>
          <w:p w14:paraId="57315D74" w14:textId="77777777" w:rsidR="00590471" w:rsidRPr="00AD5E86" w:rsidRDefault="00590471" w:rsidP="00A42DD8">
            <w:pPr>
              <w:pStyle w:val="3-"/>
              <w:rPr>
                <w:color w:val="00B050"/>
              </w:rPr>
            </w:pPr>
            <w:r w:rsidRPr="00AD5E86">
              <w:rPr>
                <w:rFonts w:hint="eastAsia"/>
                <w:color w:val="00B050"/>
              </w:rPr>
              <w:t>//スレッド</w:t>
            </w:r>
          </w:p>
          <w:p w14:paraId="1BDB0881" w14:textId="77777777" w:rsidR="00590471" w:rsidRDefault="00590471" w:rsidP="00A42DD8">
            <w:pPr>
              <w:pStyle w:val="3-"/>
            </w:pPr>
            <w:r>
              <w:t>void* threadFunc(void* param_p)</w:t>
            </w:r>
          </w:p>
          <w:p w14:paraId="3CE1FCC7" w14:textId="77777777" w:rsidR="00590471" w:rsidRDefault="00590471" w:rsidP="00A42DD8">
            <w:pPr>
              <w:pStyle w:val="3-"/>
            </w:pPr>
            <w:r>
              <w:t>{</w:t>
            </w:r>
          </w:p>
          <w:p w14:paraId="44AB35CF" w14:textId="77777777" w:rsidR="00590471" w:rsidRDefault="00590471" w:rsidP="00A42DD8">
            <w:pPr>
              <w:pStyle w:val="3-"/>
            </w:pPr>
            <w:r>
              <w:rPr>
                <w:rFonts w:hint="eastAsia"/>
              </w:rPr>
              <w:tab/>
            </w:r>
            <w:r w:rsidRPr="00AD5E86">
              <w:rPr>
                <w:rFonts w:hint="eastAsia"/>
                <w:color w:val="00B050"/>
              </w:rPr>
              <w:t>//パラメータ受け取り</w:t>
            </w:r>
          </w:p>
          <w:p w14:paraId="773C2608" w14:textId="77777777" w:rsidR="00590471" w:rsidRDefault="00590471" w:rsidP="00A42DD8">
            <w:pPr>
              <w:pStyle w:val="3-"/>
            </w:pPr>
            <w:r>
              <w:tab/>
              <w:t>const char* name = static_cast&lt;const char*&gt;(param_p);</w:t>
            </w:r>
          </w:p>
          <w:p w14:paraId="598BE6F5" w14:textId="77777777" w:rsidR="00590471" w:rsidRDefault="00590471" w:rsidP="00A42DD8">
            <w:pPr>
              <w:pStyle w:val="3-"/>
            </w:pPr>
          </w:p>
          <w:p w14:paraId="67282E20" w14:textId="77777777" w:rsidR="00590471" w:rsidRPr="00AD5E86" w:rsidRDefault="00590471" w:rsidP="00A42DD8">
            <w:pPr>
              <w:pStyle w:val="3-"/>
              <w:rPr>
                <w:color w:val="00B050"/>
              </w:rPr>
            </w:pPr>
            <w:r>
              <w:rPr>
                <w:rFonts w:hint="eastAsia"/>
              </w:rPr>
              <w:tab/>
            </w:r>
            <w:r w:rsidRPr="00AD5E86">
              <w:rPr>
                <w:rFonts w:hint="eastAsia"/>
                <w:color w:val="00B050"/>
              </w:rPr>
              <w:t>//開始</w:t>
            </w:r>
          </w:p>
          <w:p w14:paraId="0B7E7BC3" w14:textId="77777777" w:rsidR="00590471" w:rsidRDefault="00590471" w:rsidP="00A42DD8">
            <w:pPr>
              <w:pStyle w:val="3-"/>
            </w:pPr>
            <w:r>
              <w:tab/>
              <w:t>printf("- begin:%s -\n", name);</w:t>
            </w:r>
          </w:p>
          <w:p w14:paraId="0E5E9E2B" w14:textId="77777777" w:rsidR="00590471" w:rsidRDefault="00590471" w:rsidP="00A42DD8">
            <w:pPr>
              <w:pStyle w:val="3-"/>
            </w:pPr>
            <w:r>
              <w:tab/>
              <w:t>fflush(stdout);</w:t>
            </w:r>
          </w:p>
          <w:p w14:paraId="5EE67F2F" w14:textId="77777777" w:rsidR="00590471" w:rsidRDefault="00590471" w:rsidP="00A42DD8">
            <w:pPr>
              <w:pStyle w:val="3-"/>
            </w:pPr>
          </w:p>
          <w:p w14:paraId="4BAA0451" w14:textId="77777777" w:rsidR="00590471" w:rsidRDefault="00590471" w:rsidP="00A42DD8">
            <w:pPr>
              <w:pStyle w:val="3-"/>
            </w:pPr>
            <w:r>
              <w:rPr>
                <w:rFonts w:hint="eastAsia"/>
              </w:rPr>
              <w:tab/>
            </w:r>
            <w:r w:rsidRPr="00AD5E86">
              <w:rPr>
                <w:rFonts w:hint="eastAsia"/>
                <w:color w:val="00B050"/>
              </w:rPr>
              <w:t>//処理</w:t>
            </w:r>
          </w:p>
          <w:p w14:paraId="547473E3" w14:textId="77777777" w:rsidR="00590471" w:rsidRDefault="00590471" w:rsidP="00A42DD8">
            <w:pPr>
              <w:pStyle w:val="3-"/>
            </w:pPr>
            <w:r>
              <w:tab/>
              <w:t>for (int i = 0; i &lt; 3; ++i)</w:t>
            </w:r>
          </w:p>
          <w:p w14:paraId="128EAADA" w14:textId="77777777" w:rsidR="00590471" w:rsidRDefault="00590471" w:rsidP="00A42DD8">
            <w:pPr>
              <w:pStyle w:val="3-"/>
            </w:pPr>
            <w:r>
              <w:tab/>
              <w:t>{</w:t>
            </w:r>
          </w:p>
          <w:p w14:paraId="063D2971" w14:textId="77777777" w:rsidR="00590471" w:rsidRDefault="00590471" w:rsidP="00A42DD8">
            <w:pPr>
              <w:pStyle w:val="3-"/>
            </w:pPr>
            <w:r>
              <w:rPr>
                <w:rFonts w:hint="eastAsia"/>
              </w:rPr>
              <w:tab/>
            </w:r>
            <w:r>
              <w:rPr>
                <w:rFonts w:hint="eastAsia"/>
              </w:rPr>
              <w:tab/>
            </w:r>
            <w:r w:rsidRPr="00AD5E86">
              <w:rPr>
                <w:rFonts w:hint="eastAsia"/>
                <w:color w:val="00B050"/>
              </w:rPr>
              <w:t>//スピンロック取得</w:t>
            </w:r>
          </w:p>
          <w:p w14:paraId="736B8906" w14:textId="77777777" w:rsidR="00590471" w:rsidRDefault="00590471" w:rsidP="00A42DD8">
            <w:pPr>
              <w:pStyle w:val="3-"/>
            </w:pPr>
            <w:r>
              <w:tab/>
            </w:r>
            <w:r>
              <w:tab/>
            </w:r>
            <w:r w:rsidRPr="00AD5E86">
              <w:rPr>
                <w:color w:val="FF0000"/>
              </w:rPr>
              <w:t>pthread_spin_lock(&amp;s_lock);</w:t>
            </w:r>
          </w:p>
          <w:p w14:paraId="09C65384" w14:textId="77777777" w:rsidR="00AD5E86" w:rsidRDefault="00590471" w:rsidP="00A42DD8">
            <w:pPr>
              <w:pStyle w:val="3-"/>
              <w:rPr>
                <w:color w:val="00B050"/>
              </w:rPr>
            </w:pPr>
            <w:r>
              <w:rPr>
                <w:rFonts w:hint="eastAsia"/>
              </w:rPr>
              <w:tab/>
            </w:r>
            <w:r w:rsidRPr="00AD5E86">
              <w:rPr>
                <w:rFonts w:hint="eastAsia"/>
                <w:color w:val="00B050"/>
              </w:rPr>
              <w:t>//</w:t>
            </w:r>
            <w:r w:rsidRPr="00AD5E86">
              <w:rPr>
                <w:rFonts w:hint="eastAsia"/>
                <w:color w:val="00B050"/>
              </w:rPr>
              <w:tab/>
            </w:r>
            <w:r w:rsidRPr="00AD5E86">
              <w:rPr>
                <w:rFonts w:hint="eastAsia"/>
                <w:color w:val="FF0000"/>
              </w:rPr>
              <w:t>pthread_spin_trylock(&amp;s_lock);</w:t>
            </w:r>
            <w:r w:rsidRPr="00AD5E86">
              <w:rPr>
                <w:rFonts w:hint="eastAsia"/>
                <w:color w:val="00B050"/>
              </w:rPr>
              <w:t>//</w:t>
            </w:r>
            <w:r w:rsidR="00AD5E86">
              <w:rPr>
                <w:rFonts w:hint="eastAsia"/>
                <w:color w:val="00B050"/>
              </w:rPr>
              <w:t>ロックを</w:t>
            </w:r>
            <w:r w:rsidRPr="00AD5E86">
              <w:rPr>
                <w:rFonts w:hint="eastAsia"/>
                <w:color w:val="00B050"/>
              </w:rPr>
              <w:t>取得できない時に他の処理を行いたい場合は</w:t>
            </w:r>
          </w:p>
          <w:p w14:paraId="7F749520" w14:textId="53E23E2F" w:rsidR="00590471" w:rsidRDefault="00AD5E86" w:rsidP="00AD5E86">
            <w:pPr>
              <w:pStyle w:val="3-"/>
              <w:tabs>
                <w:tab w:val="clear" w:pos="838"/>
                <w:tab w:val="clear" w:pos="1253"/>
                <w:tab w:val="clear" w:pos="1691"/>
                <w:tab w:val="clear" w:pos="2105"/>
                <w:tab w:val="clear" w:pos="2543"/>
                <w:tab w:val="left" w:pos="2905"/>
                <w:tab w:val="left" w:pos="2935"/>
              </w:tabs>
            </w:pPr>
            <w:r>
              <w:rPr>
                <w:color w:val="00B050"/>
              </w:rPr>
              <w:tab/>
              <w:t>//</w:t>
            </w:r>
            <w:r>
              <w:rPr>
                <w:color w:val="00B050"/>
              </w:rPr>
              <w:tab/>
              <w:t>//</w:t>
            </w:r>
            <w:r w:rsidR="00590471" w:rsidRPr="00AD5E86">
              <w:rPr>
                <w:rFonts w:hint="eastAsia"/>
                <w:color w:val="00B050"/>
              </w:rPr>
              <w:t>pthread_spin_trylock() を使用する</w:t>
            </w:r>
          </w:p>
          <w:p w14:paraId="3689E6D5" w14:textId="77777777" w:rsidR="00590471" w:rsidRDefault="00590471" w:rsidP="00A42DD8">
            <w:pPr>
              <w:pStyle w:val="3-"/>
            </w:pPr>
            <w:r>
              <w:lastRenderedPageBreak/>
              <w:tab/>
            </w:r>
            <w:r>
              <w:tab/>
            </w:r>
          </w:p>
          <w:p w14:paraId="63695D1B"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//データ表示（前）</w:t>
            </w:r>
          </w:p>
          <w:p w14:paraId="5C25CBF1" w14:textId="77777777" w:rsidR="00590471" w:rsidRDefault="00590471" w:rsidP="00A42DD8">
            <w:pPr>
              <w:pStyle w:val="3-"/>
            </w:pPr>
            <w:r>
              <w:tab/>
            </w:r>
            <w:r>
              <w:tab/>
              <w:t>printf("%s: [BEFORE] commonData=%d, tlsData=%d\n", name, s_commonData, s_tlsData);</w:t>
            </w:r>
          </w:p>
          <w:p w14:paraId="310DD569" w14:textId="77777777" w:rsidR="00590471" w:rsidRDefault="00590471" w:rsidP="00A42DD8">
            <w:pPr>
              <w:pStyle w:val="3-"/>
            </w:pPr>
            <w:r>
              <w:tab/>
            </w:r>
            <w:r>
              <w:tab/>
              <w:t>fflush(stdout);</w:t>
            </w:r>
          </w:p>
          <w:p w14:paraId="7AC0F675" w14:textId="77777777" w:rsidR="00590471" w:rsidRDefault="00590471" w:rsidP="00A42DD8">
            <w:pPr>
              <w:pStyle w:val="3-"/>
            </w:pPr>
            <w:r>
              <w:tab/>
            </w:r>
            <w:r>
              <w:tab/>
            </w:r>
          </w:p>
          <w:p w14:paraId="57BBD41F"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//データ取得</w:t>
            </w:r>
          </w:p>
          <w:p w14:paraId="5BC59F92" w14:textId="77777777" w:rsidR="00590471" w:rsidRDefault="00590471" w:rsidP="00A42DD8">
            <w:pPr>
              <w:pStyle w:val="3-"/>
            </w:pPr>
            <w:r>
              <w:tab/>
            </w:r>
            <w:r>
              <w:tab/>
              <w:t>int common_data = s_commonData;</w:t>
            </w:r>
          </w:p>
          <w:p w14:paraId="47879CF9" w14:textId="77777777" w:rsidR="00590471" w:rsidRDefault="00590471" w:rsidP="00A42DD8">
            <w:pPr>
              <w:pStyle w:val="3-"/>
            </w:pPr>
            <w:r>
              <w:tab/>
            </w:r>
            <w:r>
              <w:tab/>
              <w:t>int tls_data = s_tlsData;</w:t>
            </w:r>
          </w:p>
          <w:p w14:paraId="389DDCBE" w14:textId="77777777" w:rsidR="00590471" w:rsidRDefault="00590471" w:rsidP="00A42DD8">
            <w:pPr>
              <w:pStyle w:val="3-"/>
            </w:pPr>
          </w:p>
          <w:p w14:paraId="1B2A2829"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//データ更新</w:t>
            </w:r>
          </w:p>
          <w:p w14:paraId="3B537D25" w14:textId="77777777" w:rsidR="00590471" w:rsidRDefault="00590471" w:rsidP="00A42DD8">
            <w:pPr>
              <w:pStyle w:val="3-"/>
            </w:pPr>
            <w:r>
              <w:tab/>
            </w:r>
            <w:r>
              <w:tab/>
              <w:t>++common_data;</w:t>
            </w:r>
          </w:p>
          <w:p w14:paraId="0CF4BC87" w14:textId="77777777" w:rsidR="00590471" w:rsidRDefault="00590471" w:rsidP="00A42DD8">
            <w:pPr>
              <w:pStyle w:val="3-"/>
            </w:pPr>
            <w:r>
              <w:tab/>
            </w:r>
            <w:r>
              <w:tab/>
              <w:t>++tls_data;</w:t>
            </w:r>
          </w:p>
          <w:p w14:paraId="23F1307B" w14:textId="77777777" w:rsidR="00590471" w:rsidRDefault="00590471" w:rsidP="00A42DD8">
            <w:pPr>
              <w:pStyle w:val="3-"/>
            </w:pPr>
          </w:p>
          <w:p w14:paraId="76DDA351"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//若干ランダムでスリープ（0～4 msec）</w:t>
            </w:r>
          </w:p>
          <w:p w14:paraId="2FCF42F4" w14:textId="77777777" w:rsidR="00590471" w:rsidRDefault="00590471" w:rsidP="00A42DD8">
            <w:pPr>
              <w:pStyle w:val="3-"/>
            </w:pPr>
            <w:r>
              <w:tab/>
            </w:r>
            <w:r>
              <w:tab/>
              <w:t>usleep((rand() % 5) * 1000);</w:t>
            </w:r>
          </w:p>
          <w:p w14:paraId="3D484D1A" w14:textId="77777777" w:rsidR="00590471" w:rsidRDefault="00590471" w:rsidP="00A42DD8">
            <w:pPr>
              <w:pStyle w:val="3-"/>
            </w:pPr>
            <w:r>
              <w:tab/>
            </w:r>
            <w:r>
              <w:tab/>
            </w:r>
          </w:p>
          <w:p w14:paraId="19C2BCB5"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//データ書き戻し</w:t>
            </w:r>
          </w:p>
          <w:p w14:paraId="5ECE328F" w14:textId="77777777" w:rsidR="00590471" w:rsidRDefault="00590471" w:rsidP="00A42DD8">
            <w:pPr>
              <w:pStyle w:val="3-"/>
            </w:pPr>
            <w:r>
              <w:tab/>
            </w:r>
            <w:r>
              <w:tab/>
              <w:t>s_commonData = common_data;</w:t>
            </w:r>
          </w:p>
          <w:p w14:paraId="27768ABE" w14:textId="77777777" w:rsidR="00590471" w:rsidRDefault="00590471" w:rsidP="00A42DD8">
            <w:pPr>
              <w:pStyle w:val="3-"/>
            </w:pPr>
            <w:r>
              <w:tab/>
            </w:r>
            <w:r>
              <w:tab/>
              <w:t>s_tlsData = tls_data;</w:t>
            </w:r>
          </w:p>
          <w:p w14:paraId="09B558FE" w14:textId="77777777" w:rsidR="00590471" w:rsidRDefault="00590471" w:rsidP="00A42DD8">
            <w:pPr>
              <w:pStyle w:val="3-"/>
            </w:pPr>
          </w:p>
          <w:p w14:paraId="0D23C412"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//データ表示（後）</w:t>
            </w:r>
          </w:p>
          <w:p w14:paraId="30259811" w14:textId="77777777" w:rsidR="00590471" w:rsidRDefault="00590471" w:rsidP="00A42DD8">
            <w:pPr>
              <w:pStyle w:val="3-"/>
            </w:pPr>
            <w:r>
              <w:tab/>
            </w:r>
            <w:r>
              <w:tab/>
              <w:t>printf("%s: [AFTER]  commonData=%d, tlsData=%d\n", name, s_commonData, s_tlsData);</w:t>
            </w:r>
          </w:p>
          <w:p w14:paraId="2D47A07D" w14:textId="77777777" w:rsidR="00590471" w:rsidRDefault="00590471" w:rsidP="00A42DD8">
            <w:pPr>
              <w:pStyle w:val="3-"/>
            </w:pPr>
            <w:r>
              <w:tab/>
            </w:r>
            <w:r>
              <w:tab/>
              <w:t>fflush(stdout);</w:t>
            </w:r>
          </w:p>
          <w:p w14:paraId="2FE4ACDC" w14:textId="77777777" w:rsidR="00590471" w:rsidRDefault="00590471" w:rsidP="00A42DD8">
            <w:pPr>
              <w:pStyle w:val="3-"/>
            </w:pPr>
          </w:p>
          <w:p w14:paraId="72C83867"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//スピンロック解放</w:t>
            </w:r>
          </w:p>
          <w:p w14:paraId="0628C860" w14:textId="77777777" w:rsidR="00590471" w:rsidRPr="00AD5E86" w:rsidRDefault="00590471" w:rsidP="00A42DD8">
            <w:pPr>
              <w:pStyle w:val="3-"/>
              <w:rPr>
                <w:color w:val="FF0000"/>
              </w:rPr>
            </w:pPr>
            <w:r>
              <w:tab/>
            </w:r>
            <w:r>
              <w:tab/>
            </w:r>
            <w:r w:rsidRPr="00AD5E86">
              <w:rPr>
                <w:color w:val="FF0000"/>
              </w:rPr>
              <w:t>pthread_spin_unlock(&amp;s_lock);</w:t>
            </w:r>
          </w:p>
          <w:p w14:paraId="659BAF37" w14:textId="77777777" w:rsidR="00590471" w:rsidRDefault="00590471" w:rsidP="00A42DD8">
            <w:pPr>
              <w:pStyle w:val="3-"/>
            </w:pPr>
            <w:r>
              <w:tab/>
            </w:r>
            <w:r>
              <w:tab/>
            </w:r>
          </w:p>
          <w:p w14:paraId="209DAE7E"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//スレッド切り替えのためのスリープ</w:t>
            </w:r>
          </w:p>
          <w:p w14:paraId="5C3BE59F" w14:textId="77777777" w:rsidR="00590471" w:rsidRDefault="00590471" w:rsidP="00A42DD8">
            <w:pPr>
              <w:pStyle w:val="3-"/>
            </w:pPr>
            <w:r>
              <w:tab/>
            </w:r>
            <w:r>
              <w:tab/>
              <w:t>usleep(0);</w:t>
            </w:r>
          </w:p>
          <w:p w14:paraId="00E4FA67" w14:textId="77777777" w:rsidR="00590471" w:rsidRPr="00AD5E86" w:rsidRDefault="00590471" w:rsidP="00A42DD8">
            <w:pPr>
              <w:pStyle w:val="3-"/>
              <w:rPr>
                <w:color w:val="00B050"/>
              </w:rPr>
            </w:pPr>
            <w:r>
              <w:rPr>
                <w:rFonts w:hint="eastAsia"/>
              </w:rPr>
              <w:tab/>
            </w:r>
            <w:r w:rsidRPr="00AD5E86">
              <w:rPr>
                <w:rFonts w:hint="eastAsia"/>
                <w:color w:val="00B050"/>
              </w:rPr>
              <w:t>//</w:t>
            </w:r>
            <w:r w:rsidRPr="00AD5E86">
              <w:rPr>
                <w:rFonts w:hint="eastAsia"/>
                <w:color w:val="00B050"/>
              </w:rPr>
              <w:tab/>
              <w:t>//スレッド切り替え</w:t>
            </w:r>
          </w:p>
          <w:p w14:paraId="6B66FBA3" w14:textId="77777777" w:rsidR="00590471" w:rsidRPr="00AD5E86" w:rsidRDefault="00590471" w:rsidP="00A42DD8">
            <w:pPr>
              <w:pStyle w:val="3-"/>
              <w:rPr>
                <w:color w:val="00B050"/>
              </w:rPr>
            </w:pPr>
            <w:r w:rsidRPr="00AD5E86">
              <w:rPr>
                <w:rFonts w:hint="eastAsia"/>
                <w:color w:val="00B050"/>
              </w:rPr>
              <w:tab/>
              <w:t>//</w:t>
            </w:r>
            <w:r w:rsidRPr="00AD5E86">
              <w:rPr>
                <w:rFonts w:hint="eastAsia"/>
                <w:color w:val="00B050"/>
              </w:rPr>
              <w:tab/>
              <w:t>sched_yield();//同じ優先度の他のスレッドに切り替え</w:t>
            </w:r>
          </w:p>
          <w:p w14:paraId="68D07B39" w14:textId="77777777" w:rsidR="00590471" w:rsidRDefault="00590471" w:rsidP="00A42DD8">
            <w:pPr>
              <w:pStyle w:val="3-"/>
            </w:pPr>
            <w:r>
              <w:tab/>
              <w:t>}</w:t>
            </w:r>
          </w:p>
          <w:p w14:paraId="21142B60" w14:textId="77777777" w:rsidR="00590471" w:rsidRDefault="00590471" w:rsidP="00A42DD8">
            <w:pPr>
              <w:pStyle w:val="3-"/>
            </w:pPr>
          </w:p>
          <w:p w14:paraId="1DD0CA68" w14:textId="77777777" w:rsidR="00590471" w:rsidRDefault="00590471" w:rsidP="00A42DD8">
            <w:pPr>
              <w:pStyle w:val="3-"/>
            </w:pPr>
            <w:r>
              <w:rPr>
                <w:rFonts w:hint="eastAsia"/>
              </w:rPr>
              <w:tab/>
            </w:r>
            <w:r w:rsidRPr="00AD5E86">
              <w:rPr>
                <w:rFonts w:hint="eastAsia"/>
                <w:color w:val="00B050"/>
              </w:rPr>
              <w:t>//終了</w:t>
            </w:r>
          </w:p>
          <w:p w14:paraId="6DF1CB06" w14:textId="77777777" w:rsidR="00590471" w:rsidRDefault="00590471" w:rsidP="00A42DD8">
            <w:pPr>
              <w:pStyle w:val="3-"/>
            </w:pPr>
            <w:r>
              <w:tab/>
              <w:t>printf("- end:%s -\n", name);</w:t>
            </w:r>
          </w:p>
          <w:p w14:paraId="70069DD0" w14:textId="77777777" w:rsidR="00590471" w:rsidRDefault="00590471" w:rsidP="00A42DD8">
            <w:pPr>
              <w:pStyle w:val="3-"/>
            </w:pPr>
            <w:r>
              <w:tab/>
              <w:t>fflush(stdout);</w:t>
            </w:r>
          </w:p>
          <w:p w14:paraId="48E11F7C" w14:textId="77777777" w:rsidR="00590471" w:rsidRDefault="00590471" w:rsidP="00A42DD8">
            <w:pPr>
              <w:pStyle w:val="3-"/>
            </w:pPr>
            <w:r>
              <w:tab/>
              <w:t>return 0;</w:t>
            </w:r>
          </w:p>
          <w:p w14:paraId="7F81B9AD" w14:textId="77777777" w:rsidR="00590471" w:rsidRDefault="00590471" w:rsidP="00A42DD8">
            <w:pPr>
              <w:pStyle w:val="3-"/>
            </w:pPr>
            <w:r>
              <w:t>}</w:t>
            </w:r>
          </w:p>
          <w:p w14:paraId="2EBD15B0" w14:textId="77777777" w:rsidR="00590471" w:rsidRDefault="00590471" w:rsidP="00A42DD8">
            <w:pPr>
              <w:pStyle w:val="3-"/>
            </w:pPr>
          </w:p>
          <w:p w14:paraId="26F5D3E3" w14:textId="77777777" w:rsidR="00590471" w:rsidRPr="00AD5E86" w:rsidRDefault="00590471" w:rsidP="00A42DD8">
            <w:pPr>
              <w:pStyle w:val="3-"/>
              <w:rPr>
                <w:color w:val="00B050"/>
              </w:rPr>
            </w:pPr>
            <w:r w:rsidRPr="00AD5E86">
              <w:rPr>
                <w:rFonts w:hint="eastAsia"/>
                <w:color w:val="00B050"/>
              </w:rPr>
              <w:t>//テスト</w:t>
            </w:r>
          </w:p>
          <w:p w14:paraId="3FCE61DD" w14:textId="77777777" w:rsidR="00590471" w:rsidRDefault="00590471" w:rsidP="00A42DD8">
            <w:pPr>
              <w:pStyle w:val="3-"/>
            </w:pPr>
            <w:r>
              <w:t>int main(const int argc, const char* argv[])</w:t>
            </w:r>
          </w:p>
          <w:p w14:paraId="6B8D302D" w14:textId="77777777" w:rsidR="00590471" w:rsidRDefault="00590471" w:rsidP="00A42DD8">
            <w:pPr>
              <w:pStyle w:val="3-"/>
            </w:pPr>
            <w:r>
              <w:t>{</w:t>
            </w:r>
          </w:p>
          <w:p w14:paraId="227E26D6" w14:textId="77777777" w:rsidR="00590471" w:rsidRDefault="00590471" w:rsidP="00A42DD8">
            <w:pPr>
              <w:pStyle w:val="3-"/>
            </w:pPr>
            <w:r>
              <w:rPr>
                <w:rFonts w:hint="eastAsia"/>
              </w:rPr>
              <w:tab/>
            </w:r>
            <w:r w:rsidRPr="00AD5E86">
              <w:rPr>
                <w:rFonts w:hint="eastAsia"/>
                <w:color w:val="00B050"/>
              </w:rPr>
              <w:t>//スピンロック生成</w:t>
            </w:r>
          </w:p>
          <w:p w14:paraId="5D2F937E" w14:textId="77777777" w:rsidR="00AD5E86" w:rsidRPr="00AD5E86" w:rsidRDefault="00AD5E86" w:rsidP="00AD5E86">
            <w:pPr>
              <w:pStyle w:val="3-"/>
              <w:rPr>
                <w:color w:val="00B050"/>
              </w:rPr>
            </w:pPr>
            <w:r w:rsidRPr="00AD5E86">
              <w:rPr>
                <w:rFonts w:hint="eastAsia"/>
                <w:color w:val="00B050"/>
              </w:rPr>
              <w:tab/>
            </w:r>
            <w:r w:rsidRPr="00AD5E86">
              <w:rPr>
                <w:rFonts w:hint="eastAsia"/>
                <w:color w:val="FF0000"/>
              </w:rPr>
              <w:t>pthread_spin_init(&amp;s_lock, PTHREAD_PROCESS_PRIVATE);</w:t>
            </w:r>
            <w:r w:rsidRPr="00AD5E86">
              <w:rPr>
                <w:rFonts w:hint="eastAsia"/>
                <w:color w:val="00B050"/>
              </w:rPr>
              <w:t>//単独プロセス専用</w:t>
            </w:r>
          </w:p>
          <w:p w14:paraId="5CA49637" w14:textId="46281BC1" w:rsidR="00590471" w:rsidRPr="00AD5E86" w:rsidRDefault="00590471" w:rsidP="00A42DD8">
            <w:pPr>
              <w:pStyle w:val="3-"/>
              <w:rPr>
                <w:color w:val="00B050"/>
              </w:rPr>
            </w:pPr>
            <w:r w:rsidRPr="00AD5E86">
              <w:rPr>
                <w:color w:val="00B050"/>
              </w:rPr>
              <w:t>//</w:t>
            </w:r>
            <w:r w:rsidRPr="00AD5E86">
              <w:rPr>
                <w:color w:val="00B050"/>
              </w:rPr>
              <w:tab/>
            </w:r>
            <w:r w:rsidRPr="00AD5E86">
              <w:rPr>
                <w:color w:val="FF0000"/>
              </w:rPr>
              <w:t>pthread_spin_init(&amp;s_lock, PTHREAD_PROCESS_SHARED);</w:t>
            </w:r>
            <w:r w:rsidR="00AD5E86" w:rsidRPr="00325085">
              <w:rPr>
                <w:rFonts w:hint="eastAsia"/>
                <w:color w:val="00B050"/>
              </w:rPr>
              <w:t>//プロセス間で共有</w:t>
            </w:r>
          </w:p>
          <w:p w14:paraId="3D850778" w14:textId="77777777" w:rsidR="00590471" w:rsidRDefault="00590471" w:rsidP="00A42DD8">
            <w:pPr>
              <w:pStyle w:val="3-"/>
            </w:pPr>
            <w:r>
              <w:tab/>
            </w:r>
          </w:p>
          <w:p w14:paraId="337C63CE" w14:textId="77777777" w:rsidR="00590471" w:rsidRDefault="00590471" w:rsidP="00A42DD8">
            <w:pPr>
              <w:pStyle w:val="3-"/>
            </w:pPr>
            <w:r>
              <w:rPr>
                <w:rFonts w:hint="eastAsia"/>
              </w:rPr>
              <w:tab/>
            </w:r>
            <w:r w:rsidRPr="00AD5E86">
              <w:rPr>
                <w:rFonts w:hint="eastAsia"/>
                <w:color w:val="00B050"/>
              </w:rPr>
              <w:t>//スレッド作成</w:t>
            </w:r>
          </w:p>
          <w:p w14:paraId="460DAE2D" w14:textId="77777777" w:rsidR="00590471" w:rsidRDefault="00590471" w:rsidP="00A42DD8">
            <w:pPr>
              <w:pStyle w:val="3-"/>
            </w:pPr>
            <w:r>
              <w:tab/>
              <w:t>static const int THREAD_NUM = 3;</w:t>
            </w:r>
          </w:p>
          <w:p w14:paraId="15DFD41C" w14:textId="77777777" w:rsidR="00590471" w:rsidRDefault="00590471" w:rsidP="00A42DD8">
            <w:pPr>
              <w:pStyle w:val="3-"/>
            </w:pPr>
            <w:r>
              <w:tab/>
              <w:t>pthread_t pth[THREAD_NUM];</w:t>
            </w:r>
          </w:p>
          <w:p w14:paraId="46D8EEE4" w14:textId="77777777" w:rsidR="00590471" w:rsidRDefault="00590471" w:rsidP="00A42DD8">
            <w:pPr>
              <w:pStyle w:val="3-"/>
            </w:pPr>
            <w:r>
              <w:tab/>
              <w:t>{</w:t>
            </w:r>
          </w:p>
          <w:p w14:paraId="0B518DED" w14:textId="77777777" w:rsidR="00590471" w:rsidRDefault="00590471" w:rsidP="00A42DD8">
            <w:pPr>
              <w:pStyle w:val="3-"/>
            </w:pPr>
            <w:r>
              <w:tab/>
            </w:r>
            <w:r>
              <w:tab/>
              <w:t>pthread_attr_t attr;</w:t>
            </w:r>
          </w:p>
          <w:p w14:paraId="52BE828E" w14:textId="77777777" w:rsidR="00590471" w:rsidRDefault="00590471" w:rsidP="00A42DD8">
            <w:pPr>
              <w:pStyle w:val="3-"/>
            </w:pPr>
            <w:r>
              <w:tab/>
            </w:r>
            <w:r>
              <w:tab/>
              <w:t>pthread_attr_init(&amp;attr);</w:t>
            </w:r>
          </w:p>
          <w:p w14:paraId="71A36A09" w14:textId="77777777" w:rsidR="00590471" w:rsidRDefault="00590471" w:rsidP="00A42DD8">
            <w:pPr>
              <w:pStyle w:val="3-"/>
            </w:pPr>
            <w:r>
              <w:rPr>
                <w:rFonts w:hint="eastAsia"/>
              </w:rPr>
              <w:tab/>
            </w:r>
            <w:r>
              <w:rPr>
                <w:rFonts w:hint="eastAsia"/>
              </w:rPr>
              <w:tab/>
              <w:t>pthread_attr_setstacksize(&amp;attr, 1024);</w:t>
            </w:r>
            <w:r w:rsidRPr="00AD5E86">
              <w:rPr>
                <w:rFonts w:hint="eastAsia"/>
                <w:color w:val="00B050"/>
              </w:rPr>
              <w:t>//スタックサイズ指定</w:t>
            </w:r>
          </w:p>
          <w:p w14:paraId="2527BD0E" w14:textId="77777777" w:rsidR="00590471" w:rsidRDefault="00590471" w:rsidP="00A42DD8">
            <w:pPr>
              <w:pStyle w:val="3-"/>
            </w:pPr>
            <w:r>
              <w:rPr>
                <w:rFonts w:hint="eastAsia"/>
              </w:rPr>
              <w:tab/>
            </w:r>
            <w:r>
              <w:rPr>
                <w:rFonts w:hint="eastAsia"/>
              </w:rPr>
              <w:tab/>
              <w:t>pthread_create(&amp;pth[0], &amp;attr, threadFunc, (void*)"太郎");</w:t>
            </w:r>
          </w:p>
          <w:p w14:paraId="008C7737" w14:textId="77777777" w:rsidR="00590471" w:rsidRDefault="00590471" w:rsidP="00A42DD8">
            <w:pPr>
              <w:pStyle w:val="3-"/>
            </w:pPr>
            <w:r>
              <w:rPr>
                <w:rFonts w:hint="eastAsia"/>
              </w:rPr>
              <w:tab/>
            </w:r>
            <w:r>
              <w:rPr>
                <w:rFonts w:hint="eastAsia"/>
              </w:rPr>
              <w:tab/>
              <w:t>pthread_create(&amp;pth[1], &amp;attr, threadFunc, (void*)"次郎");</w:t>
            </w:r>
          </w:p>
          <w:p w14:paraId="27C62424" w14:textId="77777777" w:rsidR="00590471" w:rsidRDefault="00590471" w:rsidP="00A42DD8">
            <w:pPr>
              <w:pStyle w:val="3-"/>
            </w:pPr>
            <w:r>
              <w:rPr>
                <w:rFonts w:hint="eastAsia"/>
              </w:rPr>
              <w:tab/>
            </w:r>
            <w:r>
              <w:rPr>
                <w:rFonts w:hint="eastAsia"/>
              </w:rPr>
              <w:tab/>
              <w:t>pthread_create(&amp;pth[2], &amp;attr, threadFunc, (void*)"三郎");</w:t>
            </w:r>
          </w:p>
          <w:p w14:paraId="77654487" w14:textId="77777777" w:rsidR="00590471" w:rsidRDefault="00590471" w:rsidP="00A42DD8">
            <w:pPr>
              <w:pStyle w:val="3-"/>
            </w:pPr>
            <w:r>
              <w:tab/>
              <w:t>}</w:t>
            </w:r>
          </w:p>
          <w:p w14:paraId="0302F761" w14:textId="77777777" w:rsidR="00590471" w:rsidRDefault="00590471" w:rsidP="00A42DD8">
            <w:pPr>
              <w:pStyle w:val="3-"/>
            </w:pPr>
            <w:r>
              <w:tab/>
            </w:r>
          </w:p>
          <w:p w14:paraId="23D8F791" w14:textId="77777777" w:rsidR="00590471" w:rsidRDefault="00590471" w:rsidP="00A42DD8">
            <w:pPr>
              <w:pStyle w:val="3-"/>
            </w:pPr>
            <w:r>
              <w:rPr>
                <w:rFonts w:hint="eastAsia"/>
              </w:rPr>
              <w:tab/>
            </w:r>
            <w:r w:rsidRPr="00AD5E86">
              <w:rPr>
                <w:rFonts w:hint="eastAsia"/>
                <w:color w:val="00B050"/>
              </w:rPr>
              <w:t>//スレッド終了待ち</w:t>
            </w:r>
          </w:p>
          <w:p w14:paraId="559E396A" w14:textId="77777777" w:rsidR="00590471" w:rsidRDefault="00590471" w:rsidP="00A42DD8">
            <w:pPr>
              <w:pStyle w:val="3-"/>
            </w:pPr>
            <w:r>
              <w:tab/>
              <w:t>for(int i = 0; i &lt; THREAD_NUM; ++i)</w:t>
            </w:r>
          </w:p>
          <w:p w14:paraId="320D69C8" w14:textId="77777777" w:rsidR="00590471" w:rsidRDefault="00590471" w:rsidP="00A42DD8">
            <w:pPr>
              <w:pStyle w:val="3-"/>
            </w:pPr>
            <w:r>
              <w:tab/>
              <w:t>{</w:t>
            </w:r>
          </w:p>
          <w:p w14:paraId="479FE211" w14:textId="77777777" w:rsidR="00590471" w:rsidRDefault="00590471" w:rsidP="00A42DD8">
            <w:pPr>
              <w:pStyle w:val="3-"/>
            </w:pPr>
            <w:r>
              <w:tab/>
            </w:r>
            <w:r>
              <w:tab/>
              <w:t>pthread_join(pth[i], NULL);</w:t>
            </w:r>
          </w:p>
          <w:p w14:paraId="5BB079CB" w14:textId="77777777" w:rsidR="00590471" w:rsidRDefault="00590471" w:rsidP="00A42DD8">
            <w:pPr>
              <w:pStyle w:val="3-"/>
            </w:pPr>
            <w:r>
              <w:tab/>
              <w:t>}</w:t>
            </w:r>
          </w:p>
          <w:p w14:paraId="1C3D55DD" w14:textId="77777777" w:rsidR="00590471" w:rsidRDefault="00590471" w:rsidP="00A42DD8">
            <w:pPr>
              <w:pStyle w:val="3-"/>
            </w:pPr>
            <w:r>
              <w:tab/>
            </w:r>
          </w:p>
          <w:p w14:paraId="7813AF16" w14:textId="5B37875D" w:rsidR="00590471" w:rsidRDefault="00590471" w:rsidP="00A42DD8">
            <w:pPr>
              <w:pStyle w:val="3-"/>
            </w:pPr>
            <w:r>
              <w:rPr>
                <w:rFonts w:hint="eastAsia"/>
              </w:rPr>
              <w:tab/>
            </w:r>
            <w:r w:rsidRPr="00B77D2B">
              <w:rPr>
                <w:rFonts w:hint="eastAsia"/>
                <w:color w:val="00B050"/>
              </w:rPr>
              <w:t>//</w:t>
            </w:r>
            <w:r w:rsidR="00AD5E86" w:rsidRPr="00B77D2B">
              <w:rPr>
                <w:rFonts w:hint="eastAsia"/>
                <w:color w:val="00B050"/>
              </w:rPr>
              <w:t>スピンロック</w:t>
            </w:r>
            <w:r w:rsidRPr="00B77D2B">
              <w:rPr>
                <w:rFonts w:hint="eastAsia"/>
                <w:color w:val="00B050"/>
              </w:rPr>
              <w:t>の取得と解放を大量に実行して時間を計測</w:t>
            </w:r>
          </w:p>
          <w:p w14:paraId="2630DADA" w14:textId="77777777" w:rsidR="00590471" w:rsidRDefault="00590471" w:rsidP="00A42DD8">
            <w:pPr>
              <w:pStyle w:val="3-"/>
            </w:pPr>
            <w:r>
              <w:lastRenderedPageBreak/>
              <w:tab/>
              <w:t>{</w:t>
            </w:r>
          </w:p>
          <w:p w14:paraId="3B489A6A" w14:textId="77777777" w:rsidR="00590471" w:rsidRDefault="00590471" w:rsidP="00A42DD8">
            <w:pPr>
              <w:pStyle w:val="3-"/>
            </w:pPr>
            <w:r>
              <w:tab/>
            </w:r>
            <w:r>
              <w:tab/>
              <w:t>struct timeval begin;</w:t>
            </w:r>
          </w:p>
          <w:p w14:paraId="6B589757" w14:textId="77777777" w:rsidR="00590471" w:rsidRDefault="00590471" w:rsidP="00A42DD8">
            <w:pPr>
              <w:pStyle w:val="3-"/>
            </w:pPr>
            <w:r>
              <w:tab/>
            </w:r>
            <w:r>
              <w:tab/>
              <w:t>gettimeofday(&amp;begin, NULL);</w:t>
            </w:r>
          </w:p>
          <w:p w14:paraId="40B2E5B5" w14:textId="77777777" w:rsidR="00590471" w:rsidRDefault="00590471" w:rsidP="00A42DD8">
            <w:pPr>
              <w:pStyle w:val="3-"/>
            </w:pPr>
            <w:r>
              <w:tab/>
            </w:r>
            <w:r>
              <w:tab/>
              <w:t>static const int TEST_TIMES = 10000000;</w:t>
            </w:r>
          </w:p>
          <w:p w14:paraId="2A232965" w14:textId="77777777" w:rsidR="00590471" w:rsidRDefault="00590471" w:rsidP="00A42DD8">
            <w:pPr>
              <w:pStyle w:val="3-"/>
            </w:pPr>
            <w:r>
              <w:tab/>
            </w:r>
            <w:r>
              <w:tab/>
              <w:t>for (int i = 0; i &lt; TEST_TIMES; ++i)</w:t>
            </w:r>
          </w:p>
          <w:p w14:paraId="21F7DCF6" w14:textId="77777777" w:rsidR="00590471" w:rsidRDefault="00590471" w:rsidP="00A42DD8">
            <w:pPr>
              <w:pStyle w:val="3-"/>
            </w:pPr>
            <w:r>
              <w:tab/>
            </w:r>
            <w:r>
              <w:tab/>
              <w:t>{</w:t>
            </w:r>
          </w:p>
          <w:p w14:paraId="3CE497F8" w14:textId="77777777" w:rsidR="00590471" w:rsidRPr="00B77D2B" w:rsidRDefault="00590471" w:rsidP="00A42DD8">
            <w:pPr>
              <w:pStyle w:val="3-"/>
              <w:rPr>
                <w:color w:val="FF0000"/>
              </w:rPr>
            </w:pPr>
            <w:r>
              <w:tab/>
            </w:r>
            <w:r>
              <w:tab/>
            </w:r>
            <w:r>
              <w:tab/>
            </w:r>
            <w:r w:rsidRPr="00B77D2B">
              <w:rPr>
                <w:color w:val="FF0000"/>
              </w:rPr>
              <w:t>pthread_spin_lock(&amp;s_lock);</w:t>
            </w:r>
          </w:p>
          <w:p w14:paraId="28A6CD54" w14:textId="77777777" w:rsidR="00590471" w:rsidRPr="00B77D2B" w:rsidRDefault="00590471" w:rsidP="00A42DD8">
            <w:pPr>
              <w:pStyle w:val="3-"/>
              <w:rPr>
                <w:color w:val="FF0000"/>
              </w:rPr>
            </w:pPr>
            <w:r w:rsidRPr="00B77D2B">
              <w:rPr>
                <w:color w:val="FF0000"/>
              </w:rPr>
              <w:tab/>
            </w:r>
            <w:r w:rsidRPr="00B77D2B">
              <w:rPr>
                <w:color w:val="FF0000"/>
              </w:rPr>
              <w:tab/>
            </w:r>
            <w:r w:rsidRPr="00B77D2B">
              <w:rPr>
                <w:color w:val="FF0000"/>
              </w:rPr>
              <w:tab/>
              <w:t>pthread_spin_unlock(&amp;s_lock);</w:t>
            </w:r>
          </w:p>
          <w:p w14:paraId="221FC6E4" w14:textId="77777777" w:rsidR="00590471" w:rsidRDefault="00590471" w:rsidP="00A42DD8">
            <w:pPr>
              <w:pStyle w:val="3-"/>
            </w:pPr>
            <w:r>
              <w:tab/>
            </w:r>
            <w:r>
              <w:tab/>
              <w:t>}</w:t>
            </w:r>
          </w:p>
          <w:p w14:paraId="381DD539" w14:textId="77777777" w:rsidR="00590471" w:rsidRDefault="00590471" w:rsidP="00A42DD8">
            <w:pPr>
              <w:pStyle w:val="3-"/>
            </w:pPr>
            <w:r>
              <w:tab/>
            </w:r>
            <w:r>
              <w:tab/>
              <w:t>struct timeval end;</w:t>
            </w:r>
          </w:p>
          <w:p w14:paraId="6B89AE9E" w14:textId="77777777" w:rsidR="00590471" w:rsidRDefault="00590471" w:rsidP="00A42DD8">
            <w:pPr>
              <w:pStyle w:val="3-"/>
            </w:pPr>
            <w:r>
              <w:tab/>
            </w:r>
            <w:r>
              <w:tab/>
              <w:t>gettimeofday(&amp;end, NULL);</w:t>
            </w:r>
          </w:p>
          <w:p w14:paraId="1BFCC51C" w14:textId="77777777" w:rsidR="00590471" w:rsidRDefault="00590471" w:rsidP="00A42DD8">
            <w:pPr>
              <w:pStyle w:val="3-"/>
            </w:pPr>
            <w:r>
              <w:tab/>
            </w:r>
            <w:r>
              <w:tab/>
              <w:t>struct timeval duration;</w:t>
            </w:r>
          </w:p>
          <w:p w14:paraId="4B227141" w14:textId="77777777" w:rsidR="00590471" w:rsidRDefault="00590471" w:rsidP="00A42DD8">
            <w:pPr>
              <w:pStyle w:val="3-"/>
            </w:pPr>
            <w:r>
              <w:tab/>
            </w:r>
            <w:r>
              <w:tab/>
              <w:t>if( end.tv_usec &gt;= begin.tv_usec)</w:t>
            </w:r>
          </w:p>
          <w:p w14:paraId="035F994B" w14:textId="77777777" w:rsidR="00590471" w:rsidRDefault="00590471" w:rsidP="00A42DD8">
            <w:pPr>
              <w:pStyle w:val="3-"/>
            </w:pPr>
            <w:r>
              <w:tab/>
            </w:r>
            <w:r>
              <w:tab/>
              <w:t>{</w:t>
            </w:r>
          </w:p>
          <w:p w14:paraId="05887B16" w14:textId="77777777" w:rsidR="00590471" w:rsidRDefault="00590471" w:rsidP="00A42DD8">
            <w:pPr>
              <w:pStyle w:val="3-"/>
            </w:pPr>
            <w:r>
              <w:tab/>
            </w:r>
            <w:r>
              <w:tab/>
            </w:r>
            <w:r>
              <w:tab/>
              <w:t>duration.tv_sec = end.tv_sec - begin.tv_sec;</w:t>
            </w:r>
          </w:p>
          <w:p w14:paraId="5FE6AE3E" w14:textId="77777777" w:rsidR="00590471" w:rsidRDefault="00590471" w:rsidP="00A42DD8">
            <w:pPr>
              <w:pStyle w:val="3-"/>
            </w:pPr>
            <w:r>
              <w:tab/>
            </w:r>
            <w:r>
              <w:tab/>
            </w:r>
            <w:r>
              <w:tab/>
              <w:t>duration.tv_usec = end.tv_usec - begin.tv_usec;</w:t>
            </w:r>
          </w:p>
          <w:p w14:paraId="2FB763A8" w14:textId="77777777" w:rsidR="00590471" w:rsidRDefault="00590471" w:rsidP="00A42DD8">
            <w:pPr>
              <w:pStyle w:val="3-"/>
            </w:pPr>
            <w:r>
              <w:tab/>
            </w:r>
            <w:r>
              <w:tab/>
              <w:t>}</w:t>
            </w:r>
          </w:p>
          <w:p w14:paraId="2976E36C" w14:textId="77777777" w:rsidR="00590471" w:rsidRDefault="00590471" w:rsidP="00A42DD8">
            <w:pPr>
              <w:pStyle w:val="3-"/>
            </w:pPr>
            <w:r>
              <w:tab/>
            </w:r>
            <w:r>
              <w:tab/>
              <w:t>else</w:t>
            </w:r>
          </w:p>
          <w:p w14:paraId="50FF7356" w14:textId="77777777" w:rsidR="00590471" w:rsidRDefault="00590471" w:rsidP="00A42DD8">
            <w:pPr>
              <w:pStyle w:val="3-"/>
            </w:pPr>
            <w:r>
              <w:tab/>
            </w:r>
            <w:r>
              <w:tab/>
              <w:t>{</w:t>
            </w:r>
          </w:p>
          <w:p w14:paraId="72F8808F" w14:textId="77777777" w:rsidR="00590471" w:rsidRDefault="00590471" w:rsidP="00A42DD8">
            <w:pPr>
              <w:pStyle w:val="3-"/>
            </w:pPr>
            <w:r>
              <w:tab/>
            </w:r>
            <w:r>
              <w:tab/>
            </w:r>
            <w:r>
              <w:tab/>
              <w:t>duration.tv_sec = end.tv_sec - begin.tv_sec - 1;</w:t>
            </w:r>
          </w:p>
          <w:p w14:paraId="4268D161" w14:textId="77777777" w:rsidR="00590471" w:rsidRDefault="00590471" w:rsidP="00A42DD8">
            <w:pPr>
              <w:pStyle w:val="3-"/>
            </w:pPr>
            <w:r>
              <w:tab/>
            </w:r>
            <w:r>
              <w:tab/>
            </w:r>
            <w:r>
              <w:tab/>
              <w:t>duration.tv_usec = 1000000 - begin.tv_usec + end.tv_usec;</w:t>
            </w:r>
          </w:p>
          <w:p w14:paraId="4A355193" w14:textId="77777777" w:rsidR="00590471" w:rsidRDefault="00590471" w:rsidP="00A42DD8">
            <w:pPr>
              <w:pStyle w:val="3-"/>
            </w:pPr>
            <w:r>
              <w:tab/>
            </w:r>
            <w:r>
              <w:tab/>
              <w:t>}</w:t>
            </w:r>
          </w:p>
          <w:p w14:paraId="7A875E59" w14:textId="77777777" w:rsidR="00590471" w:rsidRDefault="00590471" w:rsidP="00A42DD8">
            <w:pPr>
              <w:pStyle w:val="3-"/>
            </w:pPr>
            <w:r>
              <w:tab/>
            </w:r>
            <w:r>
              <w:tab/>
              <w:t>printf("Spinlock * %d = %d.%06d sec\n", TEST_TIMES, duration.tv_sec, duration.tv_usec);</w:t>
            </w:r>
          </w:p>
          <w:p w14:paraId="363B7664" w14:textId="77777777" w:rsidR="00590471" w:rsidRDefault="00590471" w:rsidP="00A42DD8">
            <w:pPr>
              <w:pStyle w:val="3-"/>
            </w:pPr>
            <w:r>
              <w:tab/>
              <w:t>}</w:t>
            </w:r>
          </w:p>
          <w:p w14:paraId="2239B020" w14:textId="77777777" w:rsidR="00590471" w:rsidRDefault="00590471" w:rsidP="00A42DD8">
            <w:pPr>
              <w:pStyle w:val="3-"/>
            </w:pPr>
            <w:r>
              <w:tab/>
            </w:r>
          </w:p>
          <w:p w14:paraId="1A266E47" w14:textId="77777777" w:rsidR="00590471" w:rsidRDefault="00590471" w:rsidP="00A42DD8">
            <w:pPr>
              <w:pStyle w:val="3-"/>
            </w:pPr>
            <w:r>
              <w:rPr>
                <w:rFonts w:hint="eastAsia"/>
              </w:rPr>
              <w:tab/>
            </w:r>
            <w:r w:rsidRPr="00B77D2B">
              <w:rPr>
                <w:rFonts w:hint="eastAsia"/>
                <w:color w:val="00B050"/>
              </w:rPr>
              <w:t>//スピンロック破棄</w:t>
            </w:r>
          </w:p>
          <w:p w14:paraId="4F616B8A" w14:textId="77777777" w:rsidR="00590471" w:rsidRPr="00B77D2B" w:rsidRDefault="00590471" w:rsidP="00A42DD8">
            <w:pPr>
              <w:pStyle w:val="3-"/>
              <w:rPr>
                <w:color w:val="FF0000"/>
              </w:rPr>
            </w:pPr>
            <w:r>
              <w:tab/>
            </w:r>
            <w:r w:rsidRPr="00B77D2B">
              <w:rPr>
                <w:color w:val="FF0000"/>
              </w:rPr>
              <w:t>pthread_spin_destroy(&amp;s_lock);</w:t>
            </w:r>
          </w:p>
          <w:p w14:paraId="67676D7D" w14:textId="77777777" w:rsidR="00590471" w:rsidRDefault="00590471" w:rsidP="00A42DD8">
            <w:pPr>
              <w:pStyle w:val="3-"/>
            </w:pPr>
            <w:r>
              <w:tab/>
            </w:r>
          </w:p>
          <w:p w14:paraId="05E044E2" w14:textId="77777777" w:rsidR="00590471" w:rsidRDefault="00590471" w:rsidP="00A42DD8">
            <w:pPr>
              <w:pStyle w:val="3-"/>
            </w:pPr>
            <w:r>
              <w:tab/>
              <w:t>return EXIT_SUCCESS;</w:t>
            </w:r>
          </w:p>
          <w:p w14:paraId="07BF37DF" w14:textId="77777777" w:rsidR="00590471" w:rsidRPr="00DE3BF2" w:rsidRDefault="00590471" w:rsidP="00A42DD8">
            <w:pPr>
              <w:pStyle w:val="3-"/>
            </w:pPr>
            <w:r>
              <w:t>}</w:t>
            </w:r>
          </w:p>
        </w:tc>
      </w:tr>
    </w:tbl>
    <w:p w14:paraId="1A76C017"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55F6D1E3" w14:textId="77777777" w:rsidTr="00A42DD8">
        <w:tc>
          <w:tcPr>
            <w:tcW w:w="8494" w:type="dxa"/>
          </w:tcPr>
          <w:p w14:paraId="0800B401" w14:textId="77777777" w:rsidR="00590471" w:rsidRPr="00782AD5" w:rsidRDefault="00590471" w:rsidP="00A42DD8">
            <w:pPr>
              <w:pStyle w:val="3-"/>
              <w:rPr>
                <w:color w:val="auto"/>
              </w:rPr>
            </w:pPr>
            <w:r w:rsidRPr="00782AD5">
              <w:rPr>
                <w:rFonts w:hint="eastAsia"/>
                <w:color w:val="auto"/>
              </w:rPr>
              <w:t>- begin:三郎 -</w:t>
            </w:r>
          </w:p>
          <w:p w14:paraId="1E063B25" w14:textId="77777777" w:rsidR="00590471" w:rsidRPr="00782AD5" w:rsidRDefault="00590471" w:rsidP="00A42DD8">
            <w:pPr>
              <w:pStyle w:val="3-"/>
              <w:rPr>
                <w:color w:val="auto"/>
              </w:rPr>
            </w:pPr>
            <w:r w:rsidRPr="00782AD5">
              <w:rPr>
                <w:rFonts w:hint="eastAsia"/>
                <w:color w:val="auto"/>
              </w:rPr>
              <w:t>三郎: [BEFORE] commonData=0, tlsData=0</w:t>
            </w:r>
          </w:p>
          <w:p w14:paraId="7017B76E" w14:textId="77777777" w:rsidR="00590471" w:rsidRPr="00782AD5" w:rsidRDefault="00590471" w:rsidP="00A42DD8">
            <w:pPr>
              <w:pStyle w:val="3-"/>
              <w:rPr>
                <w:color w:val="auto"/>
              </w:rPr>
            </w:pPr>
            <w:r w:rsidRPr="00782AD5">
              <w:rPr>
                <w:rFonts w:hint="eastAsia"/>
                <w:color w:val="auto"/>
              </w:rPr>
              <w:t>三郎: [AFTER]  commonData=1, tlsData=1</w:t>
            </w:r>
          </w:p>
          <w:p w14:paraId="58E4F19E" w14:textId="77777777" w:rsidR="00590471" w:rsidRPr="00782AD5" w:rsidRDefault="00590471" w:rsidP="00A42DD8">
            <w:pPr>
              <w:pStyle w:val="3-"/>
              <w:rPr>
                <w:color w:val="auto"/>
              </w:rPr>
            </w:pPr>
            <w:r w:rsidRPr="00782AD5">
              <w:rPr>
                <w:rFonts w:hint="eastAsia"/>
                <w:color w:val="auto"/>
              </w:rPr>
              <w:t>- begin:次郎 -</w:t>
            </w:r>
          </w:p>
          <w:p w14:paraId="62162193" w14:textId="77777777" w:rsidR="00590471" w:rsidRPr="00782AD5" w:rsidRDefault="00590471" w:rsidP="00A42DD8">
            <w:pPr>
              <w:pStyle w:val="3-"/>
              <w:rPr>
                <w:color w:val="auto"/>
              </w:rPr>
            </w:pPr>
            <w:r w:rsidRPr="00782AD5">
              <w:rPr>
                <w:rFonts w:hint="eastAsia"/>
                <w:color w:val="auto"/>
              </w:rPr>
              <w:t>次郎: [BEFORE] commonData=1, tlsData=0</w:t>
            </w:r>
          </w:p>
          <w:p w14:paraId="0612E2D1" w14:textId="77777777" w:rsidR="00590471" w:rsidRPr="00782AD5" w:rsidRDefault="00590471" w:rsidP="00A42DD8">
            <w:pPr>
              <w:pStyle w:val="3-"/>
              <w:rPr>
                <w:color w:val="auto"/>
              </w:rPr>
            </w:pPr>
            <w:r w:rsidRPr="00782AD5">
              <w:rPr>
                <w:rFonts w:hint="eastAsia"/>
                <w:color w:val="auto"/>
              </w:rPr>
              <w:t>- begin:太郎 -</w:t>
            </w:r>
          </w:p>
          <w:p w14:paraId="1D941A4F" w14:textId="77777777" w:rsidR="00590471" w:rsidRPr="00782AD5" w:rsidRDefault="00590471" w:rsidP="00A42DD8">
            <w:pPr>
              <w:pStyle w:val="3-"/>
              <w:rPr>
                <w:color w:val="auto"/>
              </w:rPr>
            </w:pPr>
            <w:r w:rsidRPr="00782AD5">
              <w:rPr>
                <w:rFonts w:hint="eastAsia"/>
                <w:color w:val="auto"/>
              </w:rPr>
              <w:t>次郎: [AFTER]  commonData=2, tlsData=1</w:t>
            </w:r>
          </w:p>
          <w:p w14:paraId="55C20CE2" w14:textId="77777777" w:rsidR="00590471" w:rsidRPr="00782AD5" w:rsidRDefault="00590471" w:rsidP="00A42DD8">
            <w:pPr>
              <w:pStyle w:val="3-"/>
              <w:rPr>
                <w:color w:val="auto"/>
              </w:rPr>
            </w:pPr>
            <w:r w:rsidRPr="00782AD5">
              <w:rPr>
                <w:rFonts w:hint="eastAsia"/>
                <w:color w:val="auto"/>
              </w:rPr>
              <w:t>太郎: [BEFORE] commonData=2, tlsData=0</w:t>
            </w:r>
          </w:p>
          <w:p w14:paraId="10751F2F" w14:textId="77777777" w:rsidR="00590471" w:rsidRPr="00782AD5" w:rsidRDefault="00590471" w:rsidP="00A42DD8">
            <w:pPr>
              <w:pStyle w:val="3-"/>
              <w:rPr>
                <w:color w:val="auto"/>
              </w:rPr>
            </w:pPr>
            <w:r w:rsidRPr="00782AD5">
              <w:rPr>
                <w:rFonts w:hint="eastAsia"/>
                <w:color w:val="auto"/>
              </w:rPr>
              <w:t>太郎: [AFTER]  commonData=3, tlsData=1</w:t>
            </w:r>
          </w:p>
          <w:p w14:paraId="783A02D2" w14:textId="77777777" w:rsidR="00590471" w:rsidRPr="00782AD5" w:rsidRDefault="00590471" w:rsidP="00A42DD8">
            <w:pPr>
              <w:pStyle w:val="3-"/>
              <w:rPr>
                <w:color w:val="auto"/>
              </w:rPr>
            </w:pPr>
            <w:r w:rsidRPr="00782AD5">
              <w:rPr>
                <w:rFonts w:hint="eastAsia"/>
                <w:color w:val="auto"/>
              </w:rPr>
              <w:t>次郎: [BEFORE] commonData=3, tlsData=1</w:t>
            </w:r>
          </w:p>
          <w:p w14:paraId="648B2DB2" w14:textId="77777777" w:rsidR="00590471" w:rsidRPr="00782AD5" w:rsidRDefault="00590471" w:rsidP="00A42DD8">
            <w:pPr>
              <w:pStyle w:val="3-"/>
              <w:rPr>
                <w:color w:val="auto"/>
              </w:rPr>
            </w:pPr>
            <w:r w:rsidRPr="00782AD5">
              <w:rPr>
                <w:rFonts w:hint="eastAsia"/>
                <w:color w:val="auto"/>
              </w:rPr>
              <w:t>次郎: [AFTER]  commonData=4, tlsData=2</w:t>
            </w:r>
          </w:p>
          <w:p w14:paraId="4A64E5CC" w14:textId="77777777" w:rsidR="00590471" w:rsidRPr="00782AD5" w:rsidRDefault="00590471" w:rsidP="00A42DD8">
            <w:pPr>
              <w:pStyle w:val="3-"/>
              <w:rPr>
                <w:color w:val="auto"/>
              </w:rPr>
            </w:pPr>
            <w:r w:rsidRPr="00782AD5">
              <w:rPr>
                <w:rFonts w:hint="eastAsia"/>
                <w:color w:val="auto"/>
              </w:rPr>
              <w:t>三郎: [BEFORE] commonData=4, tlsData=1</w:t>
            </w:r>
          </w:p>
          <w:p w14:paraId="1BD09EAD" w14:textId="77777777" w:rsidR="00590471" w:rsidRPr="00782AD5" w:rsidRDefault="00590471" w:rsidP="00A42DD8">
            <w:pPr>
              <w:pStyle w:val="3-"/>
              <w:rPr>
                <w:color w:val="auto"/>
              </w:rPr>
            </w:pPr>
            <w:r w:rsidRPr="00782AD5">
              <w:rPr>
                <w:rFonts w:hint="eastAsia"/>
                <w:color w:val="auto"/>
              </w:rPr>
              <w:t>三郎: [AFTER]  commonData=5, tlsData=2</w:t>
            </w:r>
          </w:p>
          <w:p w14:paraId="2D6404FA" w14:textId="77777777" w:rsidR="00590471" w:rsidRPr="00782AD5" w:rsidRDefault="00590471" w:rsidP="00A42DD8">
            <w:pPr>
              <w:pStyle w:val="3-"/>
              <w:rPr>
                <w:color w:val="auto"/>
              </w:rPr>
            </w:pPr>
            <w:r w:rsidRPr="00782AD5">
              <w:rPr>
                <w:rFonts w:hint="eastAsia"/>
                <w:color w:val="auto"/>
              </w:rPr>
              <w:t>次郎: [BEFORE] commonData=5, tlsData=2</w:t>
            </w:r>
          </w:p>
          <w:p w14:paraId="711FB226" w14:textId="77777777" w:rsidR="00590471" w:rsidRPr="00782AD5" w:rsidRDefault="00590471" w:rsidP="00A42DD8">
            <w:pPr>
              <w:pStyle w:val="3-"/>
              <w:rPr>
                <w:color w:val="auto"/>
              </w:rPr>
            </w:pPr>
            <w:r w:rsidRPr="00782AD5">
              <w:rPr>
                <w:rFonts w:hint="eastAsia"/>
                <w:color w:val="auto"/>
              </w:rPr>
              <w:t>次郎: [AFTER]  commonData=6, tlsData=3</w:t>
            </w:r>
          </w:p>
          <w:p w14:paraId="68025902" w14:textId="77777777" w:rsidR="00590471" w:rsidRPr="00782AD5" w:rsidRDefault="00590471" w:rsidP="00A42DD8">
            <w:pPr>
              <w:pStyle w:val="3-"/>
              <w:rPr>
                <w:color w:val="auto"/>
              </w:rPr>
            </w:pPr>
            <w:r w:rsidRPr="00782AD5">
              <w:rPr>
                <w:rFonts w:hint="eastAsia"/>
                <w:color w:val="auto"/>
              </w:rPr>
              <w:t>太郎: [BEFORE] commonData=6, tlsData=1</w:t>
            </w:r>
          </w:p>
          <w:p w14:paraId="3D1D8FA6" w14:textId="77777777" w:rsidR="00590471" w:rsidRPr="00782AD5" w:rsidRDefault="00590471" w:rsidP="00A42DD8">
            <w:pPr>
              <w:pStyle w:val="3-"/>
              <w:rPr>
                <w:color w:val="auto"/>
              </w:rPr>
            </w:pPr>
            <w:r w:rsidRPr="00782AD5">
              <w:rPr>
                <w:rFonts w:hint="eastAsia"/>
                <w:color w:val="auto"/>
              </w:rPr>
              <w:t>- end:次郎 -</w:t>
            </w:r>
          </w:p>
          <w:p w14:paraId="321C98B1" w14:textId="77777777" w:rsidR="00590471" w:rsidRPr="00782AD5" w:rsidRDefault="00590471" w:rsidP="00A42DD8">
            <w:pPr>
              <w:pStyle w:val="3-"/>
              <w:rPr>
                <w:color w:val="auto"/>
              </w:rPr>
            </w:pPr>
            <w:r w:rsidRPr="00782AD5">
              <w:rPr>
                <w:rFonts w:hint="eastAsia"/>
                <w:color w:val="auto"/>
              </w:rPr>
              <w:t>太郎: [AFTER]  commonData=7, tlsData=2</w:t>
            </w:r>
          </w:p>
          <w:p w14:paraId="0E1A796C" w14:textId="77777777" w:rsidR="00590471" w:rsidRPr="00782AD5" w:rsidRDefault="00590471" w:rsidP="00A42DD8">
            <w:pPr>
              <w:pStyle w:val="3-"/>
              <w:rPr>
                <w:color w:val="auto"/>
              </w:rPr>
            </w:pPr>
            <w:r w:rsidRPr="00782AD5">
              <w:rPr>
                <w:rFonts w:hint="eastAsia"/>
                <w:color w:val="auto"/>
              </w:rPr>
              <w:t>三郎: [BEFORE] commonData=7, tlsData=2</w:t>
            </w:r>
          </w:p>
          <w:p w14:paraId="28B0E3C6" w14:textId="77777777" w:rsidR="00590471" w:rsidRPr="00782AD5" w:rsidRDefault="00590471" w:rsidP="00A42DD8">
            <w:pPr>
              <w:pStyle w:val="3-"/>
              <w:rPr>
                <w:color w:val="auto"/>
              </w:rPr>
            </w:pPr>
            <w:r w:rsidRPr="00782AD5">
              <w:rPr>
                <w:rFonts w:hint="eastAsia"/>
                <w:color w:val="auto"/>
              </w:rPr>
              <w:t>三郎: [AFTER]  commonData=8, tlsData=3</w:t>
            </w:r>
          </w:p>
          <w:p w14:paraId="251EFDF8" w14:textId="77777777" w:rsidR="00590471" w:rsidRPr="00782AD5" w:rsidRDefault="00590471" w:rsidP="00A42DD8">
            <w:pPr>
              <w:pStyle w:val="3-"/>
              <w:rPr>
                <w:color w:val="auto"/>
              </w:rPr>
            </w:pPr>
            <w:r w:rsidRPr="00782AD5">
              <w:rPr>
                <w:rFonts w:hint="eastAsia"/>
                <w:color w:val="auto"/>
              </w:rPr>
              <w:t>太郎: [BEFORE] commonData=8, tlsData=2</w:t>
            </w:r>
          </w:p>
          <w:p w14:paraId="3101E12C" w14:textId="77777777" w:rsidR="00590471" w:rsidRPr="00782AD5" w:rsidRDefault="00590471" w:rsidP="00A42DD8">
            <w:pPr>
              <w:pStyle w:val="3-"/>
              <w:rPr>
                <w:color w:val="auto"/>
              </w:rPr>
            </w:pPr>
            <w:r w:rsidRPr="00782AD5">
              <w:rPr>
                <w:rFonts w:hint="eastAsia"/>
                <w:color w:val="auto"/>
              </w:rPr>
              <w:t>- end:三郎 -</w:t>
            </w:r>
          </w:p>
          <w:p w14:paraId="302812CD" w14:textId="2814B8F8" w:rsidR="00590471" w:rsidRPr="00782AD5" w:rsidRDefault="00590471" w:rsidP="00A42DD8">
            <w:pPr>
              <w:pStyle w:val="3-"/>
              <w:rPr>
                <w:color w:val="auto"/>
              </w:rPr>
            </w:pPr>
            <w:r w:rsidRPr="00782AD5">
              <w:rPr>
                <w:rFonts w:hint="eastAsia"/>
                <w:color w:val="auto"/>
              </w:rPr>
              <w:t>太郎: [AFTER]  commonData=</w:t>
            </w:r>
            <w:r w:rsidRPr="00B77D2B">
              <w:rPr>
                <w:rFonts w:hint="eastAsia"/>
                <w:color w:val="FF0000"/>
              </w:rPr>
              <w:t>9</w:t>
            </w:r>
            <w:r w:rsidRPr="00782AD5">
              <w:rPr>
                <w:rFonts w:hint="eastAsia"/>
                <w:color w:val="auto"/>
              </w:rPr>
              <w:t>, tlsData=3</w:t>
            </w:r>
            <w:r w:rsidR="00B77D2B">
              <w:rPr>
                <w:color w:val="auto"/>
              </w:rPr>
              <w:tab/>
            </w:r>
            <w:r w:rsidR="00B77D2B" w:rsidRPr="00146B14">
              <w:rPr>
                <w:color w:val="FF0000"/>
              </w:rPr>
              <w:t>←</w:t>
            </w:r>
            <w:r w:rsidR="00B77D2B">
              <w:rPr>
                <w:color w:val="FF0000"/>
              </w:rPr>
              <w:t>全て正常にロックされたので、</w:t>
            </w:r>
            <w:r w:rsidR="001F6E26">
              <w:rPr>
                <w:rFonts w:hint="eastAsia"/>
                <w:color w:val="FF0000"/>
              </w:rPr>
              <w:t>正しい</w:t>
            </w:r>
            <w:r w:rsidR="00B77D2B">
              <w:rPr>
                <w:color w:val="FF0000"/>
              </w:rPr>
              <w:t>処理結果になっている</w:t>
            </w:r>
          </w:p>
          <w:p w14:paraId="0C6616B2" w14:textId="77777777" w:rsidR="00590471" w:rsidRPr="00782AD5" w:rsidRDefault="00590471" w:rsidP="00A42DD8">
            <w:pPr>
              <w:pStyle w:val="3-"/>
              <w:rPr>
                <w:color w:val="auto"/>
              </w:rPr>
            </w:pPr>
            <w:r w:rsidRPr="00782AD5">
              <w:rPr>
                <w:rFonts w:hint="eastAsia"/>
                <w:color w:val="auto"/>
              </w:rPr>
              <w:t>- end:太郎 -</w:t>
            </w:r>
          </w:p>
          <w:p w14:paraId="4381646F" w14:textId="204DD376" w:rsidR="00590471" w:rsidRPr="00DD51B6" w:rsidRDefault="00590471" w:rsidP="00A42DD8">
            <w:pPr>
              <w:pStyle w:val="3-"/>
            </w:pPr>
            <w:r w:rsidRPr="00782AD5">
              <w:rPr>
                <w:color w:val="auto"/>
              </w:rPr>
              <w:t xml:space="preserve">Spinlock * 10000000 = </w:t>
            </w:r>
            <w:r w:rsidRPr="00B77D2B">
              <w:rPr>
                <w:color w:val="FF0000"/>
              </w:rPr>
              <w:t>0.188224 sec</w:t>
            </w:r>
            <w:r w:rsidR="00B77D2B">
              <w:rPr>
                <w:color w:val="FF0000"/>
              </w:rPr>
              <w:tab/>
            </w:r>
            <w:r w:rsidR="00B77D2B">
              <w:rPr>
                <w:color w:val="FF0000"/>
              </w:rPr>
              <w:tab/>
              <w:t>←</w:t>
            </w:r>
            <w:r w:rsidR="009518EA">
              <w:rPr>
                <w:rFonts w:hint="eastAsia"/>
                <w:color w:val="FF0000"/>
              </w:rPr>
              <w:t>1千万回ループによる処理時間計測</w:t>
            </w:r>
          </w:p>
        </w:tc>
      </w:tr>
    </w:tbl>
    <w:p w14:paraId="3DC55BF4" w14:textId="2006294A" w:rsidR="00DE3BF2" w:rsidRDefault="0036070F" w:rsidP="00DE3BF2">
      <w:pPr>
        <w:pStyle w:val="2"/>
      </w:pPr>
      <w:bookmarkStart w:id="106" w:name="_Toc379553549"/>
      <w:r>
        <w:rPr>
          <w:rFonts w:hint="eastAsia"/>
        </w:rPr>
        <w:t>排他制御：</w:t>
      </w:r>
      <w:r w:rsidR="00DE3BF2">
        <w:rPr>
          <w:rFonts w:hint="eastAsia"/>
        </w:rPr>
        <w:t>クリティカルセクション</w:t>
      </w:r>
      <w:bookmarkEnd w:id="106"/>
      <w:r w:rsidR="00DF5076">
        <w:fldChar w:fldCharType="begin"/>
      </w:r>
      <w:r w:rsidR="00DF5076">
        <w:instrText xml:space="preserve"> XE "</w:instrText>
      </w:r>
      <w:r w:rsidR="00DF5076">
        <w:rPr>
          <w:rFonts w:hint="eastAsia"/>
        </w:rPr>
        <w:instrText>クリティカルセクション</w:instrText>
      </w:r>
      <w:r w:rsidR="00DF5076">
        <w:instrText>" \y “</w:instrText>
      </w:r>
      <w:r w:rsidR="00DF5076">
        <w:rPr>
          <w:rFonts w:hint="eastAsia"/>
        </w:rPr>
        <w:instrText>くりてぃかるせくしょん</w:instrText>
      </w:r>
      <w:r w:rsidR="00DF5076">
        <w:instrText xml:space="preserve">” </w:instrText>
      </w:r>
      <w:r w:rsidR="00DF5076">
        <w:fldChar w:fldCharType="end"/>
      </w:r>
    </w:p>
    <w:p w14:paraId="2A14B667" w14:textId="3ED3187C" w:rsidR="005747A1" w:rsidRDefault="005747A1" w:rsidP="00DE3BF2">
      <w:pPr>
        <w:pStyle w:val="a9"/>
        <w:ind w:firstLine="283"/>
      </w:pPr>
      <w:r>
        <w:t>「クリティカルセクション」という用語自体は、</w:t>
      </w:r>
      <w:r w:rsidR="001F6E26">
        <w:rPr>
          <w:rFonts w:hint="eastAsia"/>
        </w:rPr>
        <w:t>その名の通り「重大な処理部分」のこ</w:t>
      </w:r>
      <w:r w:rsidR="001F6E26">
        <w:rPr>
          <w:rFonts w:hint="eastAsia"/>
        </w:rPr>
        <w:lastRenderedPageBreak/>
        <w:t>とであり、</w:t>
      </w:r>
      <w:r>
        <w:t>アトミック操作が必要な処理のことを</w:t>
      </w:r>
      <w:r w:rsidR="002F0524">
        <w:t>指す</w:t>
      </w:r>
      <w:r w:rsidR="001F6E26">
        <w:rPr>
          <w:rFonts w:hint="eastAsia"/>
        </w:rPr>
        <w:t>。</w:t>
      </w:r>
    </w:p>
    <w:p w14:paraId="68BBEED5" w14:textId="6A8A1E74" w:rsidR="00DE3BF2" w:rsidRDefault="00DE3BF2" w:rsidP="00DE3BF2">
      <w:pPr>
        <w:pStyle w:val="3"/>
      </w:pPr>
      <w:bookmarkStart w:id="107" w:name="_Toc379553550"/>
      <w:r>
        <w:t>Win32API</w:t>
      </w:r>
      <w:r>
        <w:rPr>
          <w:rFonts w:hint="eastAsia"/>
        </w:rPr>
        <w:t>版</w:t>
      </w:r>
      <w:bookmarkEnd w:id="107"/>
      <w:r w:rsidR="00DF5076">
        <w:fldChar w:fldCharType="begin"/>
      </w:r>
      <w:r w:rsidR="00DF5076">
        <w:instrText xml:space="preserve"> XE "</w:instrText>
      </w:r>
      <w:r w:rsidR="00DF5076">
        <w:rPr>
          <w:rFonts w:hint="eastAsia"/>
        </w:rPr>
        <w:instrText>クリティカルセクション</w:instrText>
      </w:r>
      <w:r w:rsidR="00DF5076">
        <w:rPr>
          <w:rFonts w:hint="eastAsia"/>
        </w:rPr>
        <w:instrText>:WIN32API</w:instrText>
      </w:r>
      <w:r w:rsidR="00DF5076">
        <w:rPr>
          <w:rFonts w:hint="eastAsia"/>
        </w:rPr>
        <w:instrText>版</w:instrText>
      </w:r>
      <w:r w:rsidR="00DF5076">
        <w:instrText>" \y “</w:instrText>
      </w:r>
      <w:r w:rsidR="00DF5076">
        <w:rPr>
          <w:rFonts w:hint="eastAsia"/>
        </w:rPr>
        <w:instrText>くりてぃかるせくしょん</w:instrText>
      </w:r>
      <w:r w:rsidR="00DF5076">
        <w:instrText>:WIN32API</w:instrText>
      </w:r>
      <w:r w:rsidR="00DF5076">
        <w:rPr>
          <w:rFonts w:hint="eastAsia"/>
        </w:rPr>
        <w:instrText>ばん</w:instrText>
      </w:r>
      <w:r w:rsidR="00DF5076">
        <w:instrText xml:space="preserve">” </w:instrText>
      </w:r>
      <w:r w:rsidR="00DF5076">
        <w:fldChar w:fldCharType="end"/>
      </w:r>
    </w:p>
    <w:p w14:paraId="5C187CA7" w14:textId="77777777" w:rsidR="002F0524" w:rsidRDefault="002F0524" w:rsidP="00DE3BF2">
      <w:pPr>
        <w:pStyle w:val="aa"/>
        <w:ind w:left="447" w:firstLine="283"/>
      </w:pPr>
      <w:r>
        <w:t>Win32API</w:t>
      </w:r>
      <w:r>
        <w:t>版のクリティカルセクション。</w:t>
      </w:r>
    </w:p>
    <w:p w14:paraId="0CC640FE" w14:textId="3273072F" w:rsidR="00DE3BF2" w:rsidRDefault="002177DA" w:rsidP="00DE3BF2">
      <w:pPr>
        <w:pStyle w:val="aa"/>
        <w:ind w:left="447" w:firstLine="283"/>
      </w:pPr>
      <w:r>
        <w:t>Windows</w:t>
      </w:r>
      <w:r>
        <w:t>の軽量ミューテックス的存在。</w:t>
      </w:r>
      <w:r>
        <w:t>OS</w:t>
      </w:r>
      <w:r>
        <w:t>がハンドルを管理しない。</w:t>
      </w:r>
    </w:p>
    <w:p w14:paraId="7075BCB9" w14:textId="6FD5FB4B" w:rsidR="002177DA" w:rsidRPr="001F6E26" w:rsidRDefault="002177DA" w:rsidP="00DE3BF2">
      <w:pPr>
        <w:pStyle w:val="aa"/>
        <w:ind w:left="447" w:firstLine="283"/>
        <w:rPr>
          <w:color w:val="FF0000"/>
        </w:rPr>
      </w:pPr>
      <w:r w:rsidRPr="001F6E26">
        <w:rPr>
          <w:rFonts w:hint="eastAsia"/>
          <w:color w:val="FF0000"/>
        </w:rPr>
        <w:t>ビジーウェイトとスリープのハイブリッドで扱える点が大きな特徴。</w:t>
      </w:r>
    </w:p>
    <w:p w14:paraId="5DE4F339" w14:textId="7E54AD05" w:rsidR="002177DA" w:rsidRDefault="002177DA" w:rsidP="002177DA">
      <w:pPr>
        <w:pStyle w:val="aa"/>
        <w:keepNext/>
        <w:widowControl/>
        <w:spacing w:beforeLines="50" w:before="180"/>
        <w:ind w:leftChars="203" w:left="447" w:hangingChars="10" w:hanging="21"/>
      </w:pPr>
      <w:r>
        <w:t>Win32API</w:t>
      </w:r>
      <w:r>
        <w:rPr>
          <w:rFonts w:hint="eastAsia"/>
        </w:rPr>
        <w:t>版</w:t>
      </w:r>
      <w:r>
        <w:t>クリティカルセクション</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16C434E" w14:textId="77777777" w:rsidTr="000A1665">
        <w:tc>
          <w:tcPr>
            <w:tcW w:w="8494" w:type="dxa"/>
          </w:tcPr>
          <w:p w14:paraId="4BEDFD60" w14:textId="77777777" w:rsidR="00F93479" w:rsidRDefault="00F93479" w:rsidP="00F93479">
            <w:pPr>
              <w:pStyle w:val="3-"/>
            </w:pPr>
            <w:r>
              <w:t>#include &lt;stdio.h&gt;</w:t>
            </w:r>
          </w:p>
          <w:p w14:paraId="041E396D" w14:textId="77777777" w:rsidR="00F93479" w:rsidRDefault="00F93479" w:rsidP="00F93479">
            <w:pPr>
              <w:pStyle w:val="3-"/>
            </w:pPr>
            <w:r>
              <w:t>#include &lt;stdlib.h&gt;</w:t>
            </w:r>
          </w:p>
          <w:p w14:paraId="168DAD24" w14:textId="77777777" w:rsidR="00F93479" w:rsidRDefault="00F93479" w:rsidP="00F93479">
            <w:pPr>
              <w:pStyle w:val="3-"/>
            </w:pPr>
          </w:p>
          <w:p w14:paraId="54380DCD" w14:textId="77777777" w:rsidR="00F93479" w:rsidRPr="001F6E26" w:rsidRDefault="00F93479" w:rsidP="00F93479">
            <w:pPr>
              <w:pStyle w:val="3-"/>
              <w:rPr>
                <w:color w:val="FF0000"/>
              </w:rPr>
            </w:pPr>
            <w:r w:rsidRPr="001F6E26">
              <w:rPr>
                <w:color w:val="FF0000"/>
              </w:rPr>
              <w:t>#include &lt;Windows.h&gt;</w:t>
            </w:r>
          </w:p>
          <w:p w14:paraId="05765581" w14:textId="77777777" w:rsidR="00F93479" w:rsidRDefault="00F93479" w:rsidP="00F93479">
            <w:pPr>
              <w:pStyle w:val="3-"/>
            </w:pPr>
            <w:r>
              <w:t>#include &lt;Process.h&gt;</w:t>
            </w:r>
          </w:p>
          <w:p w14:paraId="27BAFC26" w14:textId="77777777" w:rsidR="00F93479" w:rsidRDefault="00F93479" w:rsidP="00F93479">
            <w:pPr>
              <w:pStyle w:val="3-"/>
            </w:pPr>
          </w:p>
          <w:p w14:paraId="4B67FFD1" w14:textId="77777777" w:rsidR="00F93479" w:rsidRPr="001F6E26" w:rsidRDefault="00F93479" w:rsidP="00F93479">
            <w:pPr>
              <w:pStyle w:val="3-"/>
              <w:rPr>
                <w:color w:val="00B050"/>
              </w:rPr>
            </w:pPr>
            <w:r w:rsidRPr="001F6E26">
              <w:rPr>
                <w:rFonts w:hint="eastAsia"/>
                <w:color w:val="00B050"/>
              </w:rPr>
              <w:t>//クリティカルセクション</w:t>
            </w:r>
          </w:p>
          <w:p w14:paraId="6FCDCFBC" w14:textId="77777777" w:rsidR="00F93479" w:rsidRPr="001F6E26" w:rsidRDefault="00F93479" w:rsidP="00F93479">
            <w:pPr>
              <w:pStyle w:val="3-"/>
              <w:rPr>
                <w:color w:val="FF0000"/>
              </w:rPr>
            </w:pPr>
            <w:r w:rsidRPr="001F6E26">
              <w:rPr>
                <w:color w:val="FF0000"/>
              </w:rPr>
              <w:t>static CRITICAL_SECTION s_criticalSection;</w:t>
            </w:r>
          </w:p>
          <w:p w14:paraId="45A76532" w14:textId="77777777" w:rsidR="00F93479" w:rsidRDefault="00F93479" w:rsidP="00F93479">
            <w:pPr>
              <w:pStyle w:val="3-"/>
            </w:pPr>
          </w:p>
          <w:p w14:paraId="41E1F96B" w14:textId="77777777" w:rsidR="00F93479" w:rsidRPr="001F6E26" w:rsidRDefault="00F93479" w:rsidP="00F93479">
            <w:pPr>
              <w:pStyle w:val="3-"/>
              <w:rPr>
                <w:color w:val="00B050"/>
              </w:rPr>
            </w:pPr>
            <w:r w:rsidRPr="001F6E26">
              <w:rPr>
                <w:rFonts w:hint="eastAsia"/>
                <w:color w:val="00B050"/>
              </w:rPr>
              <w:t>//共有データ</w:t>
            </w:r>
          </w:p>
          <w:p w14:paraId="152A57F0" w14:textId="77777777" w:rsidR="00F93479" w:rsidRDefault="00F93479" w:rsidP="00F93479">
            <w:pPr>
              <w:pStyle w:val="3-"/>
            </w:pPr>
            <w:r>
              <w:t>static int s_commonData = 0;</w:t>
            </w:r>
          </w:p>
          <w:p w14:paraId="147C5267" w14:textId="77777777" w:rsidR="00F93479" w:rsidRDefault="00F93479" w:rsidP="00F93479">
            <w:pPr>
              <w:pStyle w:val="3-"/>
            </w:pPr>
          </w:p>
          <w:p w14:paraId="00720673" w14:textId="77777777" w:rsidR="00F93479" w:rsidRPr="001F6E26" w:rsidRDefault="00F93479" w:rsidP="00F93479">
            <w:pPr>
              <w:pStyle w:val="3-"/>
              <w:rPr>
                <w:color w:val="00B050"/>
              </w:rPr>
            </w:pPr>
            <w:r w:rsidRPr="001F6E26">
              <w:rPr>
                <w:rFonts w:hint="eastAsia"/>
                <w:color w:val="00B050"/>
              </w:rPr>
              <w:t>//スレッド固有データ</w:t>
            </w:r>
          </w:p>
          <w:p w14:paraId="316E12C4" w14:textId="77777777" w:rsidR="00F93479" w:rsidRDefault="00F93479" w:rsidP="00F93479">
            <w:pPr>
              <w:pStyle w:val="3-"/>
            </w:pPr>
            <w:r>
              <w:t>__declspec(thread) int s_tlsData = 0;</w:t>
            </w:r>
          </w:p>
          <w:p w14:paraId="66D2AA64" w14:textId="77777777" w:rsidR="00F93479" w:rsidRDefault="00F93479" w:rsidP="00F93479">
            <w:pPr>
              <w:pStyle w:val="3-"/>
            </w:pPr>
          </w:p>
          <w:p w14:paraId="3ADFA4B8" w14:textId="77777777" w:rsidR="00F93479" w:rsidRPr="001F6E26" w:rsidRDefault="00F93479" w:rsidP="00F93479">
            <w:pPr>
              <w:pStyle w:val="3-"/>
              <w:rPr>
                <w:color w:val="00B050"/>
              </w:rPr>
            </w:pPr>
            <w:r w:rsidRPr="001F6E26">
              <w:rPr>
                <w:rFonts w:hint="eastAsia"/>
                <w:color w:val="00B050"/>
              </w:rPr>
              <w:t>//スレッド</w:t>
            </w:r>
          </w:p>
          <w:p w14:paraId="30BEF5AB" w14:textId="77777777" w:rsidR="00F93479" w:rsidRDefault="00F93479" w:rsidP="00F93479">
            <w:pPr>
              <w:pStyle w:val="3-"/>
            </w:pPr>
            <w:r>
              <w:t>unsigned int WINAPI threadFunc(void* param_p)</w:t>
            </w:r>
          </w:p>
          <w:p w14:paraId="28E37E42" w14:textId="77777777" w:rsidR="00F93479" w:rsidRDefault="00F93479" w:rsidP="00F93479">
            <w:pPr>
              <w:pStyle w:val="3-"/>
            </w:pPr>
            <w:r>
              <w:t>{</w:t>
            </w:r>
          </w:p>
          <w:p w14:paraId="3A6F7B59" w14:textId="77777777" w:rsidR="00F93479" w:rsidRPr="001F6E26" w:rsidRDefault="00F93479" w:rsidP="00F93479">
            <w:pPr>
              <w:pStyle w:val="3-"/>
              <w:rPr>
                <w:color w:val="00B050"/>
              </w:rPr>
            </w:pPr>
            <w:r>
              <w:rPr>
                <w:rFonts w:hint="eastAsia"/>
              </w:rPr>
              <w:tab/>
            </w:r>
            <w:r w:rsidRPr="001F6E26">
              <w:rPr>
                <w:rFonts w:hint="eastAsia"/>
                <w:color w:val="00B050"/>
              </w:rPr>
              <w:t>//パラメータ受け取り</w:t>
            </w:r>
          </w:p>
          <w:p w14:paraId="61DBE936" w14:textId="77777777" w:rsidR="00F93479" w:rsidRDefault="00F93479" w:rsidP="00F93479">
            <w:pPr>
              <w:pStyle w:val="3-"/>
            </w:pPr>
            <w:r>
              <w:tab/>
              <w:t>const char* name = static_cast&lt;const char*&gt;(param_p);</w:t>
            </w:r>
          </w:p>
          <w:p w14:paraId="4C8E9B53" w14:textId="77777777" w:rsidR="00F93479" w:rsidRDefault="00F93479" w:rsidP="00F93479">
            <w:pPr>
              <w:pStyle w:val="3-"/>
            </w:pPr>
          </w:p>
          <w:p w14:paraId="15E9AFC6" w14:textId="77777777" w:rsidR="00F93479" w:rsidRPr="001F6E26" w:rsidRDefault="00F93479" w:rsidP="00F93479">
            <w:pPr>
              <w:pStyle w:val="3-"/>
              <w:rPr>
                <w:color w:val="00B050"/>
              </w:rPr>
            </w:pPr>
            <w:r>
              <w:rPr>
                <w:rFonts w:hint="eastAsia"/>
              </w:rPr>
              <w:tab/>
            </w:r>
            <w:r w:rsidRPr="001F6E26">
              <w:rPr>
                <w:rFonts w:hint="eastAsia"/>
                <w:color w:val="00B050"/>
              </w:rPr>
              <w:t>//開始</w:t>
            </w:r>
          </w:p>
          <w:p w14:paraId="4108F2A1" w14:textId="77777777" w:rsidR="00F93479" w:rsidRDefault="00F93479" w:rsidP="00F93479">
            <w:pPr>
              <w:pStyle w:val="3-"/>
            </w:pPr>
            <w:r>
              <w:tab/>
              <w:t>printf("- begin:%s -\n", name);</w:t>
            </w:r>
          </w:p>
          <w:p w14:paraId="0F50F112" w14:textId="77777777" w:rsidR="00F93479" w:rsidRDefault="00F93479" w:rsidP="00F93479">
            <w:pPr>
              <w:pStyle w:val="3-"/>
            </w:pPr>
            <w:r>
              <w:tab/>
              <w:t>fflush(stdout);</w:t>
            </w:r>
          </w:p>
          <w:p w14:paraId="2F3CE634" w14:textId="77777777" w:rsidR="00F93479" w:rsidRDefault="00F93479" w:rsidP="00F93479">
            <w:pPr>
              <w:pStyle w:val="3-"/>
            </w:pPr>
          </w:p>
          <w:p w14:paraId="4E58283D" w14:textId="77777777" w:rsidR="00F93479" w:rsidRPr="001F6E26" w:rsidRDefault="00F93479" w:rsidP="00F93479">
            <w:pPr>
              <w:pStyle w:val="3-"/>
              <w:rPr>
                <w:color w:val="00B050"/>
              </w:rPr>
            </w:pPr>
            <w:r>
              <w:rPr>
                <w:rFonts w:hint="eastAsia"/>
              </w:rPr>
              <w:tab/>
            </w:r>
            <w:r w:rsidRPr="001F6E26">
              <w:rPr>
                <w:rFonts w:hint="eastAsia"/>
                <w:color w:val="00B050"/>
              </w:rPr>
              <w:t>//処理</w:t>
            </w:r>
          </w:p>
          <w:p w14:paraId="270C93B7" w14:textId="77777777" w:rsidR="00F93479" w:rsidRDefault="00F93479" w:rsidP="00F93479">
            <w:pPr>
              <w:pStyle w:val="3-"/>
            </w:pPr>
            <w:r>
              <w:tab/>
              <w:t>for (int i = 0; i &lt; 3; ++i)</w:t>
            </w:r>
          </w:p>
          <w:p w14:paraId="288B8802" w14:textId="77777777" w:rsidR="00F93479" w:rsidRDefault="00F93479" w:rsidP="00F93479">
            <w:pPr>
              <w:pStyle w:val="3-"/>
            </w:pPr>
            <w:r>
              <w:tab/>
              <w:t>{</w:t>
            </w:r>
          </w:p>
          <w:p w14:paraId="0BED74DE" w14:textId="77777777" w:rsidR="00F93479" w:rsidRDefault="00F93479" w:rsidP="00F93479">
            <w:pPr>
              <w:pStyle w:val="3-"/>
            </w:pPr>
            <w:r>
              <w:rPr>
                <w:rFonts w:hint="eastAsia"/>
              </w:rPr>
              <w:tab/>
            </w:r>
            <w:r>
              <w:rPr>
                <w:rFonts w:hint="eastAsia"/>
              </w:rPr>
              <w:tab/>
            </w:r>
            <w:r w:rsidRPr="001F6E26">
              <w:rPr>
                <w:rFonts w:hint="eastAsia"/>
                <w:color w:val="00B050"/>
              </w:rPr>
              <w:t>//クリティカルセクション取得</w:t>
            </w:r>
          </w:p>
          <w:p w14:paraId="2FA92EB5" w14:textId="77777777" w:rsidR="00F93479" w:rsidRDefault="00F93479" w:rsidP="00F93479">
            <w:pPr>
              <w:pStyle w:val="3-"/>
            </w:pPr>
            <w:r>
              <w:tab/>
            </w:r>
            <w:r>
              <w:tab/>
            </w:r>
            <w:r w:rsidRPr="001F6E26">
              <w:rPr>
                <w:color w:val="FF0000"/>
              </w:rPr>
              <w:t>EnterCriticalSection(&amp;s_criticalSection);</w:t>
            </w:r>
          </w:p>
          <w:p w14:paraId="6A47ED23" w14:textId="77777777" w:rsidR="001F6E26" w:rsidRPr="001F6E26" w:rsidRDefault="00F93479" w:rsidP="00F93479">
            <w:pPr>
              <w:pStyle w:val="3-"/>
              <w:rPr>
                <w:color w:val="00B050"/>
              </w:rPr>
            </w:pPr>
            <w:r>
              <w:rPr>
                <w:rFonts w:hint="eastAsia"/>
              </w:rPr>
              <w:tab/>
            </w:r>
            <w:r w:rsidRPr="001F6E26">
              <w:rPr>
                <w:rFonts w:hint="eastAsia"/>
                <w:color w:val="00B050"/>
              </w:rPr>
              <w:t>//</w:t>
            </w:r>
            <w:r w:rsidRPr="001F6E26">
              <w:rPr>
                <w:rFonts w:hint="eastAsia"/>
                <w:color w:val="00B050"/>
              </w:rPr>
              <w:tab/>
            </w:r>
            <w:r w:rsidRPr="001F6E26">
              <w:rPr>
                <w:rFonts w:hint="eastAsia"/>
                <w:color w:val="FF0000"/>
              </w:rPr>
              <w:t>TryEnterCriticalSection(&amp;s_criticalSection);</w:t>
            </w:r>
            <w:r w:rsidRPr="001F6E26">
              <w:rPr>
                <w:rFonts w:hint="eastAsia"/>
                <w:color w:val="00B050"/>
              </w:rPr>
              <w:t>//</w:t>
            </w:r>
            <w:r w:rsidR="001F6E26" w:rsidRPr="001F6E26">
              <w:rPr>
                <w:rFonts w:hint="eastAsia"/>
                <w:color w:val="00B050"/>
              </w:rPr>
              <w:t>ロックを</w:t>
            </w:r>
            <w:r w:rsidRPr="001F6E26">
              <w:rPr>
                <w:rFonts w:hint="eastAsia"/>
                <w:color w:val="00B050"/>
              </w:rPr>
              <w:t>取得できない時に他の処理を行いたい場合は</w:t>
            </w:r>
          </w:p>
          <w:p w14:paraId="0871A93A" w14:textId="04779FA7" w:rsidR="00F93479" w:rsidRPr="001F6E26" w:rsidRDefault="001F6E26" w:rsidP="001F6E26">
            <w:pPr>
              <w:pStyle w:val="3-"/>
              <w:tabs>
                <w:tab w:val="clear" w:pos="838"/>
                <w:tab w:val="clear" w:pos="1253"/>
                <w:tab w:val="clear" w:pos="1691"/>
                <w:tab w:val="clear" w:pos="2105"/>
                <w:tab w:val="clear" w:pos="2543"/>
                <w:tab w:val="clear" w:pos="2981"/>
                <w:tab w:val="clear" w:pos="3366"/>
                <w:tab w:val="clear" w:pos="3758"/>
                <w:tab w:val="left" w:pos="3910"/>
                <w:tab w:val="left" w:pos="3955"/>
              </w:tabs>
              <w:rPr>
                <w:color w:val="00B050"/>
              </w:rPr>
            </w:pPr>
            <w:r w:rsidRPr="001F6E26">
              <w:rPr>
                <w:color w:val="00B050"/>
              </w:rPr>
              <w:tab/>
              <w:t>//</w:t>
            </w:r>
            <w:r w:rsidRPr="001F6E26">
              <w:rPr>
                <w:color w:val="00B050"/>
              </w:rPr>
              <w:tab/>
              <w:t>//</w:t>
            </w:r>
            <w:r w:rsidR="00F93479" w:rsidRPr="001F6E26">
              <w:rPr>
                <w:rFonts w:hint="eastAsia"/>
                <w:color w:val="00B050"/>
              </w:rPr>
              <w:t>TryEnterCriticalSection() を使用する</w:t>
            </w:r>
          </w:p>
          <w:p w14:paraId="0B75D6E3" w14:textId="77777777" w:rsidR="00F93479" w:rsidRDefault="00F93479" w:rsidP="00F93479">
            <w:pPr>
              <w:pStyle w:val="3-"/>
            </w:pPr>
          </w:p>
          <w:p w14:paraId="42C17A83" w14:textId="77777777" w:rsidR="00F93479" w:rsidRDefault="00F93479" w:rsidP="00F93479">
            <w:pPr>
              <w:pStyle w:val="3-"/>
            </w:pPr>
            <w:r>
              <w:rPr>
                <w:rFonts w:hint="eastAsia"/>
              </w:rPr>
              <w:tab/>
            </w:r>
            <w:r>
              <w:rPr>
                <w:rFonts w:hint="eastAsia"/>
              </w:rPr>
              <w:tab/>
            </w:r>
            <w:r w:rsidRPr="001F6E26">
              <w:rPr>
                <w:rFonts w:hint="eastAsia"/>
                <w:color w:val="00B050"/>
              </w:rPr>
              <w:t>//データ表示（前）</w:t>
            </w:r>
          </w:p>
          <w:p w14:paraId="1385C856" w14:textId="77777777" w:rsidR="00F93479" w:rsidRDefault="00F93479" w:rsidP="00F93479">
            <w:pPr>
              <w:pStyle w:val="3-"/>
            </w:pPr>
            <w:r>
              <w:tab/>
            </w:r>
            <w:r>
              <w:tab/>
              <w:t>printf("%s: [BEFORE] commonData=%d, tlsData=%d\n", name, s_commonData, s_tlsData);</w:t>
            </w:r>
          </w:p>
          <w:p w14:paraId="0E634F6E" w14:textId="77777777" w:rsidR="00F93479" w:rsidRDefault="00F93479" w:rsidP="00F93479">
            <w:pPr>
              <w:pStyle w:val="3-"/>
            </w:pPr>
            <w:r>
              <w:tab/>
            </w:r>
            <w:r>
              <w:tab/>
              <w:t>fflush(stdout);</w:t>
            </w:r>
          </w:p>
          <w:p w14:paraId="12EAEDAE" w14:textId="77777777" w:rsidR="00F93479" w:rsidRDefault="00F93479" w:rsidP="00F93479">
            <w:pPr>
              <w:pStyle w:val="3-"/>
            </w:pPr>
          </w:p>
          <w:p w14:paraId="59ACE0F6"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//データ取得</w:t>
            </w:r>
          </w:p>
          <w:p w14:paraId="583F1269" w14:textId="77777777" w:rsidR="00F93479" w:rsidRDefault="00F93479" w:rsidP="00F93479">
            <w:pPr>
              <w:pStyle w:val="3-"/>
            </w:pPr>
            <w:r>
              <w:tab/>
            </w:r>
            <w:r>
              <w:tab/>
              <w:t>int common_data = s_commonData;</w:t>
            </w:r>
          </w:p>
          <w:p w14:paraId="06B22635" w14:textId="77777777" w:rsidR="00F93479" w:rsidRDefault="00F93479" w:rsidP="00F93479">
            <w:pPr>
              <w:pStyle w:val="3-"/>
            </w:pPr>
            <w:r>
              <w:tab/>
            </w:r>
            <w:r>
              <w:tab/>
              <w:t>int tls_data = s_tlsData;</w:t>
            </w:r>
          </w:p>
          <w:p w14:paraId="7B706D7B" w14:textId="77777777" w:rsidR="00F93479" w:rsidRDefault="00F93479" w:rsidP="00F93479">
            <w:pPr>
              <w:pStyle w:val="3-"/>
            </w:pPr>
          </w:p>
          <w:p w14:paraId="23250AA9"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//データ更新</w:t>
            </w:r>
          </w:p>
          <w:p w14:paraId="5F16BC5A" w14:textId="77777777" w:rsidR="00F93479" w:rsidRDefault="00F93479" w:rsidP="00F93479">
            <w:pPr>
              <w:pStyle w:val="3-"/>
            </w:pPr>
            <w:r>
              <w:tab/>
            </w:r>
            <w:r>
              <w:tab/>
              <w:t>++common_data;</w:t>
            </w:r>
          </w:p>
          <w:p w14:paraId="0644A310" w14:textId="77777777" w:rsidR="00F93479" w:rsidRDefault="00F93479" w:rsidP="00F93479">
            <w:pPr>
              <w:pStyle w:val="3-"/>
            </w:pPr>
            <w:r>
              <w:tab/>
            </w:r>
            <w:r>
              <w:tab/>
              <w:t>++tls_data;</w:t>
            </w:r>
          </w:p>
          <w:p w14:paraId="1230528A" w14:textId="77777777" w:rsidR="00F93479" w:rsidRDefault="00F93479" w:rsidP="00F93479">
            <w:pPr>
              <w:pStyle w:val="3-"/>
            </w:pPr>
          </w:p>
          <w:p w14:paraId="62DB34AC" w14:textId="77777777" w:rsidR="00F93479" w:rsidRDefault="00F93479" w:rsidP="00F93479">
            <w:pPr>
              <w:pStyle w:val="3-"/>
            </w:pPr>
            <w:r>
              <w:rPr>
                <w:rFonts w:hint="eastAsia"/>
              </w:rPr>
              <w:tab/>
            </w:r>
            <w:r>
              <w:rPr>
                <w:rFonts w:hint="eastAsia"/>
              </w:rPr>
              <w:tab/>
            </w:r>
            <w:r w:rsidRPr="001F6E26">
              <w:rPr>
                <w:rFonts w:hint="eastAsia"/>
                <w:color w:val="00B050"/>
              </w:rPr>
              <w:t>//若干ランダムでスリープ（0～4 msec）</w:t>
            </w:r>
          </w:p>
          <w:p w14:paraId="0E80A1B3" w14:textId="77777777" w:rsidR="00F93479" w:rsidRDefault="00F93479" w:rsidP="00F93479">
            <w:pPr>
              <w:pStyle w:val="3-"/>
            </w:pPr>
            <w:r>
              <w:tab/>
            </w:r>
            <w:r>
              <w:tab/>
              <w:t>Sleep(rand() % 5);</w:t>
            </w:r>
          </w:p>
          <w:p w14:paraId="77C80320" w14:textId="77777777" w:rsidR="00F93479" w:rsidRDefault="00F93479" w:rsidP="00F93479">
            <w:pPr>
              <w:pStyle w:val="3-"/>
            </w:pPr>
          </w:p>
          <w:p w14:paraId="4F2CDE2E"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//データ書き戻し</w:t>
            </w:r>
          </w:p>
          <w:p w14:paraId="075478C9" w14:textId="77777777" w:rsidR="00F93479" w:rsidRDefault="00F93479" w:rsidP="00F93479">
            <w:pPr>
              <w:pStyle w:val="3-"/>
            </w:pPr>
            <w:r>
              <w:tab/>
            </w:r>
            <w:r>
              <w:tab/>
              <w:t>s_commonData = common_data;</w:t>
            </w:r>
          </w:p>
          <w:p w14:paraId="4EAA63FA" w14:textId="77777777" w:rsidR="00F93479" w:rsidRDefault="00F93479" w:rsidP="00F93479">
            <w:pPr>
              <w:pStyle w:val="3-"/>
            </w:pPr>
            <w:r>
              <w:tab/>
            </w:r>
            <w:r>
              <w:tab/>
              <w:t>s_tlsData = tls_data;</w:t>
            </w:r>
          </w:p>
          <w:p w14:paraId="79CA470F" w14:textId="77777777" w:rsidR="00F93479" w:rsidRDefault="00F93479" w:rsidP="00F93479">
            <w:pPr>
              <w:pStyle w:val="3-"/>
            </w:pPr>
          </w:p>
          <w:p w14:paraId="6014F119" w14:textId="77777777" w:rsidR="00F93479" w:rsidRDefault="00F93479" w:rsidP="00F93479">
            <w:pPr>
              <w:pStyle w:val="3-"/>
            </w:pPr>
            <w:r>
              <w:rPr>
                <w:rFonts w:hint="eastAsia"/>
              </w:rPr>
              <w:tab/>
            </w:r>
            <w:r>
              <w:rPr>
                <w:rFonts w:hint="eastAsia"/>
              </w:rPr>
              <w:tab/>
            </w:r>
            <w:r w:rsidRPr="001F6E26">
              <w:rPr>
                <w:rFonts w:hint="eastAsia"/>
                <w:color w:val="00B050"/>
              </w:rPr>
              <w:t>//データ表示（後）</w:t>
            </w:r>
          </w:p>
          <w:p w14:paraId="1E724698" w14:textId="77777777" w:rsidR="00F93479" w:rsidRDefault="00F93479" w:rsidP="00F93479">
            <w:pPr>
              <w:pStyle w:val="3-"/>
            </w:pPr>
            <w:r>
              <w:tab/>
            </w:r>
            <w:r>
              <w:tab/>
              <w:t>printf("%s: [AFTER]  commonData=%d, tlsData=%d\n", name, s_commonData, s_tlsData);</w:t>
            </w:r>
          </w:p>
          <w:p w14:paraId="210AE806" w14:textId="77777777" w:rsidR="00F93479" w:rsidRDefault="00F93479" w:rsidP="00F93479">
            <w:pPr>
              <w:pStyle w:val="3-"/>
            </w:pPr>
            <w:r>
              <w:tab/>
            </w:r>
            <w:r>
              <w:tab/>
              <w:t>fflush(stdout);</w:t>
            </w:r>
          </w:p>
          <w:p w14:paraId="3A73E780" w14:textId="77777777" w:rsidR="00F93479" w:rsidRDefault="00F93479" w:rsidP="00F93479">
            <w:pPr>
              <w:pStyle w:val="3-"/>
            </w:pPr>
          </w:p>
          <w:p w14:paraId="0B84F19F"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//クリティカルセクション解放</w:t>
            </w:r>
          </w:p>
          <w:p w14:paraId="06360541" w14:textId="77777777" w:rsidR="00F93479" w:rsidRPr="001F6E26" w:rsidRDefault="00F93479" w:rsidP="00F93479">
            <w:pPr>
              <w:pStyle w:val="3-"/>
              <w:rPr>
                <w:color w:val="FF0000"/>
              </w:rPr>
            </w:pPr>
            <w:r>
              <w:tab/>
            </w:r>
            <w:r>
              <w:tab/>
            </w:r>
            <w:r w:rsidRPr="001F6E26">
              <w:rPr>
                <w:color w:val="FF0000"/>
              </w:rPr>
              <w:t>LeaveCriticalSection(&amp;s_criticalSection);</w:t>
            </w:r>
          </w:p>
          <w:p w14:paraId="617453B2" w14:textId="77777777" w:rsidR="00F93479" w:rsidRDefault="00F93479" w:rsidP="00F93479">
            <w:pPr>
              <w:pStyle w:val="3-"/>
            </w:pPr>
            <w:r>
              <w:tab/>
            </w:r>
            <w:r>
              <w:tab/>
            </w:r>
          </w:p>
          <w:p w14:paraId="46BBBFA3"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//スレッド切り替えのためのスリープ</w:t>
            </w:r>
          </w:p>
          <w:p w14:paraId="2BB3A03D" w14:textId="77777777" w:rsidR="00F93479" w:rsidRDefault="00F93479" w:rsidP="00F93479">
            <w:pPr>
              <w:pStyle w:val="3-"/>
            </w:pPr>
            <w:r>
              <w:tab/>
            </w:r>
            <w:r>
              <w:tab/>
              <w:t>Sleep(0);</w:t>
            </w:r>
          </w:p>
          <w:p w14:paraId="25171DB4" w14:textId="77777777" w:rsidR="00F93479" w:rsidRPr="001F6E26" w:rsidRDefault="00F93479" w:rsidP="00F93479">
            <w:pPr>
              <w:pStyle w:val="3-"/>
              <w:rPr>
                <w:color w:val="00B050"/>
              </w:rPr>
            </w:pPr>
            <w:r>
              <w:rPr>
                <w:rFonts w:hint="eastAsia"/>
              </w:rPr>
              <w:tab/>
            </w:r>
            <w:r w:rsidRPr="001F6E26">
              <w:rPr>
                <w:rFonts w:hint="eastAsia"/>
                <w:color w:val="00B050"/>
              </w:rPr>
              <w:t>//</w:t>
            </w:r>
            <w:r w:rsidRPr="001F6E26">
              <w:rPr>
                <w:rFonts w:hint="eastAsia"/>
                <w:color w:val="00B050"/>
              </w:rPr>
              <w:tab/>
              <w:t>//スレッド切り替え</w:t>
            </w:r>
          </w:p>
          <w:p w14:paraId="02DB3831" w14:textId="77777777" w:rsidR="00F93479" w:rsidRPr="001F6E26" w:rsidRDefault="00F93479" w:rsidP="00F93479">
            <w:pPr>
              <w:pStyle w:val="3-"/>
              <w:rPr>
                <w:color w:val="00B050"/>
              </w:rPr>
            </w:pPr>
            <w:r w:rsidRPr="001F6E26">
              <w:rPr>
                <w:rFonts w:hint="eastAsia"/>
                <w:color w:val="00B050"/>
              </w:rPr>
              <w:tab/>
              <w:t>//</w:t>
            </w:r>
            <w:r w:rsidRPr="001F6E26">
              <w:rPr>
                <w:rFonts w:hint="eastAsia"/>
                <w:color w:val="00B050"/>
              </w:rPr>
              <w:tab/>
              <w:t>SwitchToThread();//OSに任せて再スケジューリング</w:t>
            </w:r>
          </w:p>
          <w:p w14:paraId="2F077350" w14:textId="77777777" w:rsidR="00F93479" w:rsidRPr="001F6E26" w:rsidRDefault="00F93479" w:rsidP="00F93479">
            <w:pPr>
              <w:pStyle w:val="3-"/>
              <w:rPr>
                <w:color w:val="00B050"/>
              </w:rPr>
            </w:pPr>
            <w:r w:rsidRPr="001F6E26">
              <w:rPr>
                <w:rFonts w:hint="eastAsia"/>
                <w:color w:val="00B050"/>
              </w:rPr>
              <w:tab/>
              <w:t>//</w:t>
            </w:r>
            <w:r w:rsidRPr="001F6E26">
              <w:rPr>
                <w:rFonts w:hint="eastAsia"/>
                <w:color w:val="00B050"/>
              </w:rPr>
              <w:tab/>
              <w:t>Yield();//廃止</w:t>
            </w:r>
          </w:p>
          <w:p w14:paraId="4BDF90CB" w14:textId="77777777" w:rsidR="00F93479" w:rsidRDefault="00F93479" w:rsidP="00F93479">
            <w:pPr>
              <w:pStyle w:val="3-"/>
            </w:pPr>
            <w:r>
              <w:tab/>
              <w:t>}</w:t>
            </w:r>
          </w:p>
          <w:p w14:paraId="5AC28639" w14:textId="77777777" w:rsidR="00F93479" w:rsidRDefault="00F93479" w:rsidP="00F93479">
            <w:pPr>
              <w:pStyle w:val="3-"/>
            </w:pPr>
          </w:p>
          <w:p w14:paraId="73A427AC" w14:textId="77777777" w:rsidR="00F93479" w:rsidRPr="001F6E26" w:rsidRDefault="00F93479" w:rsidP="00F93479">
            <w:pPr>
              <w:pStyle w:val="3-"/>
              <w:rPr>
                <w:color w:val="00B050"/>
              </w:rPr>
            </w:pPr>
            <w:r>
              <w:rPr>
                <w:rFonts w:hint="eastAsia"/>
              </w:rPr>
              <w:tab/>
            </w:r>
            <w:r w:rsidRPr="001F6E26">
              <w:rPr>
                <w:rFonts w:hint="eastAsia"/>
                <w:color w:val="00B050"/>
              </w:rPr>
              <w:t>//終了</w:t>
            </w:r>
          </w:p>
          <w:p w14:paraId="7B92F20F" w14:textId="77777777" w:rsidR="00F93479" w:rsidRDefault="00F93479" w:rsidP="00F93479">
            <w:pPr>
              <w:pStyle w:val="3-"/>
            </w:pPr>
            <w:r>
              <w:tab/>
              <w:t>printf("- end:%s -\n", name);</w:t>
            </w:r>
          </w:p>
          <w:p w14:paraId="4F5D1DF6" w14:textId="77777777" w:rsidR="00F93479" w:rsidRDefault="00F93479" w:rsidP="00F93479">
            <w:pPr>
              <w:pStyle w:val="3-"/>
            </w:pPr>
            <w:r>
              <w:tab/>
              <w:t>fflush(stdout);</w:t>
            </w:r>
          </w:p>
          <w:p w14:paraId="42535197" w14:textId="77777777" w:rsidR="00F93479" w:rsidRDefault="00F93479" w:rsidP="00F93479">
            <w:pPr>
              <w:pStyle w:val="3-"/>
            </w:pPr>
            <w:r>
              <w:tab/>
              <w:t>return 0;</w:t>
            </w:r>
          </w:p>
          <w:p w14:paraId="116DE4ED" w14:textId="77777777" w:rsidR="00F93479" w:rsidRDefault="00F93479" w:rsidP="00F93479">
            <w:pPr>
              <w:pStyle w:val="3-"/>
            </w:pPr>
            <w:r>
              <w:t>}</w:t>
            </w:r>
          </w:p>
          <w:p w14:paraId="3FF40E1F" w14:textId="77777777" w:rsidR="00F93479" w:rsidRDefault="00F93479" w:rsidP="00F93479">
            <w:pPr>
              <w:pStyle w:val="3-"/>
            </w:pPr>
          </w:p>
          <w:p w14:paraId="10CE93AE" w14:textId="77777777" w:rsidR="00F93479" w:rsidRPr="001F6E26" w:rsidRDefault="00F93479" w:rsidP="00F93479">
            <w:pPr>
              <w:pStyle w:val="3-"/>
              <w:rPr>
                <w:color w:val="00B050"/>
              </w:rPr>
            </w:pPr>
            <w:r w:rsidRPr="001F6E26">
              <w:rPr>
                <w:rFonts w:hint="eastAsia"/>
                <w:color w:val="00B050"/>
              </w:rPr>
              <w:t>//テスト</w:t>
            </w:r>
          </w:p>
          <w:p w14:paraId="60043A93" w14:textId="77777777" w:rsidR="00F93479" w:rsidRDefault="00F93479" w:rsidP="00F93479">
            <w:pPr>
              <w:pStyle w:val="3-"/>
            </w:pPr>
            <w:r>
              <w:t>int main(const int argc, const char* argv[])</w:t>
            </w:r>
          </w:p>
          <w:p w14:paraId="1D47F45E" w14:textId="77777777" w:rsidR="00F93479" w:rsidRDefault="00F93479" w:rsidP="00F93479">
            <w:pPr>
              <w:pStyle w:val="3-"/>
            </w:pPr>
            <w:r>
              <w:t>{</w:t>
            </w:r>
          </w:p>
          <w:p w14:paraId="6C768141" w14:textId="77777777" w:rsidR="00F93479" w:rsidRDefault="00F93479" w:rsidP="00F93479">
            <w:pPr>
              <w:pStyle w:val="3-"/>
            </w:pPr>
            <w:r>
              <w:rPr>
                <w:rFonts w:hint="eastAsia"/>
              </w:rPr>
              <w:tab/>
            </w:r>
            <w:r w:rsidRPr="001F6E26">
              <w:rPr>
                <w:rFonts w:hint="eastAsia"/>
                <w:color w:val="00B050"/>
              </w:rPr>
              <w:t>//クリティカルセクション初期化</w:t>
            </w:r>
          </w:p>
          <w:p w14:paraId="194982EB" w14:textId="77777777" w:rsidR="00F93479" w:rsidRDefault="00F93479" w:rsidP="00F93479">
            <w:pPr>
              <w:pStyle w:val="3-"/>
            </w:pPr>
            <w:r>
              <w:tab/>
            </w:r>
            <w:r w:rsidRPr="001F6E26">
              <w:rPr>
                <w:color w:val="FF0000"/>
              </w:rPr>
              <w:t>InitializeCriticalSection(&amp;s_criticalSection);</w:t>
            </w:r>
          </w:p>
          <w:p w14:paraId="0B63F8C9" w14:textId="77777777" w:rsidR="001F6E26" w:rsidRPr="001F6E26" w:rsidRDefault="00F93479" w:rsidP="00F93479">
            <w:pPr>
              <w:pStyle w:val="3-"/>
              <w:rPr>
                <w:color w:val="00B050"/>
              </w:rPr>
            </w:pPr>
            <w:r w:rsidRPr="001F6E26">
              <w:rPr>
                <w:rFonts w:hint="eastAsia"/>
                <w:color w:val="00B050"/>
              </w:rPr>
              <w:t>//</w:t>
            </w:r>
            <w:r w:rsidRPr="001F6E26">
              <w:rPr>
                <w:rFonts w:hint="eastAsia"/>
                <w:color w:val="00B050"/>
              </w:rPr>
              <w:tab/>
            </w:r>
            <w:r w:rsidRPr="001F6E26">
              <w:rPr>
                <w:rFonts w:hint="eastAsia"/>
                <w:color w:val="FF0000"/>
              </w:rPr>
              <w:t>InitializeCriticalSectionAndSpinCount(&amp;s_criticalSection, 1000);</w:t>
            </w:r>
            <w:r w:rsidRPr="001F6E26">
              <w:rPr>
                <w:rFonts w:hint="eastAsia"/>
                <w:color w:val="00B050"/>
              </w:rPr>
              <w:t>//スピンロックカウント数を指定する場合</w:t>
            </w:r>
          </w:p>
          <w:p w14:paraId="49EF7BA9" w14:textId="77777777" w:rsidR="001F6E26" w:rsidRPr="001F6E26" w:rsidRDefault="001F6E26" w:rsidP="001F6E26">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left" w:pos="4900"/>
                <w:tab w:val="left" w:pos="4930"/>
              </w:tabs>
              <w:rPr>
                <w:color w:val="00B050"/>
              </w:rPr>
            </w:pPr>
            <w:r w:rsidRPr="001F6E26">
              <w:rPr>
                <w:color w:val="00B050"/>
              </w:rPr>
              <w:t>//</w:t>
            </w:r>
            <w:r w:rsidRPr="001F6E26">
              <w:rPr>
                <w:color w:val="00B050"/>
              </w:rPr>
              <w:tab/>
              <w:t>//</w:t>
            </w:r>
            <w:r w:rsidR="00F93479" w:rsidRPr="001F6E26">
              <w:rPr>
                <w:rFonts w:hint="eastAsia"/>
                <w:color w:val="00B050"/>
              </w:rPr>
              <w:t>（スピンロック後に待機する）：</w:t>
            </w:r>
          </w:p>
          <w:p w14:paraId="34301EDB" w14:textId="677B41D7" w:rsidR="00F93479" w:rsidRPr="001F6E26" w:rsidRDefault="001F6E26" w:rsidP="001F6E26">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left" w:pos="4900"/>
                <w:tab w:val="left" w:pos="4930"/>
              </w:tabs>
              <w:rPr>
                <w:color w:val="00B050"/>
              </w:rPr>
            </w:pPr>
            <w:r w:rsidRPr="001F6E26">
              <w:rPr>
                <w:color w:val="00B050"/>
              </w:rPr>
              <w:t>//</w:t>
            </w:r>
            <w:r w:rsidRPr="001F6E26">
              <w:rPr>
                <w:color w:val="00B050"/>
              </w:rPr>
              <w:tab/>
              <w:t>//</w:t>
            </w:r>
            <w:r w:rsidR="00F93479" w:rsidRPr="001F6E26">
              <w:rPr>
                <w:rFonts w:hint="eastAsia"/>
                <w:color w:val="00B050"/>
              </w:rPr>
              <w:t>マルチプロセッサシステム専用</w:t>
            </w:r>
          </w:p>
          <w:p w14:paraId="351C74DA" w14:textId="77777777" w:rsidR="00F93479" w:rsidRDefault="00F93479" w:rsidP="00F93479">
            <w:pPr>
              <w:pStyle w:val="3-"/>
            </w:pPr>
          </w:p>
          <w:p w14:paraId="1FBB9901" w14:textId="77777777" w:rsidR="00F93479" w:rsidRDefault="00F93479" w:rsidP="00F93479">
            <w:pPr>
              <w:pStyle w:val="3-"/>
            </w:pPr>
            <w:r>
              <w:rPr>
                <w:rFonts w:hint="eastAsia"/>
              </w:rPr>
              <w:tab/>
            </w:r>
            <w:r w:rsidRPr="001F6E26">
              <w:rPr>
                <w:rFonts w:hint="eastAsia"/>
                <w:color w:val="00B050"/>
              </w:rPr>
              <w:t>//スレッド作成</w:t>
            </w:r>
          </w:p>
          <w:p w14:paraId="7AE96B9D" w14:textId="77777777" w:rsidR="00F93479" w:rsidRDefault="00F93479" w:rsidP="00F93479">
            <w:pPr>
              <w:pStyle w:val="3-"/>
            </w:pPr>
            <w:r>
              <w:tab/>
              <w:t>static const int THREAD_NUM = 3;</w:t>
            </w:r>
          </w:p>
          <w:p w14:paraId="67D26556" w14:textId="77777777" w:rsidR="00F93479" w:rsidRDefault="00F93479" w:rsidP="00F93479">
            <w:pPr>
              <w:pStyle w:val="3-"/>
            </w:pPr>
            <w:r>
              <w:tab/>
              <w:t>unsigned int tid[THREAD_NUM] = {};</w:t>
            </w:r>
          </w:p>
          <w:p w14:paraId="0D868576" w14:textId="77777777" w:rsidR="00F93479" w:rsidRDefault="00F93479" w:rsidP="00F93479">
            <w:pPr>
              <w:pStyle w:val="3-"/>
            </w:pPr>
            <w:r>
              <w:tab/>
              <w:t>HANDLE hThread[THREAD_NUM] =</w:t>
            </w:r>
          </w:p>
          <w:p w14:paraId="7CBAC4F3" w14:textId="77777777" w:rsidR="00F93479" w:rsidRDefault="00F93479" w:rsidP="00F93479">
            <w:pPr>
              <w:pStyle w:val="3-"/>
            </w:pPr>
            <w:r>
              <w:tab/>
              <w:t>{</w:t>
            </w:r>
          </w:p>
          <w:p w14:paraId="24228A40" w14:textId="1F93FD48"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"太郎", 0, &amp;tid[0]),</w:t>
            </w:r>
          </w:p>
          <w:p w14:paraId="5C1E8959" w14:textId="44212DE1"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"次郎", 0, &amp;tid[1]),</w:t>
            </w:r>
          </w:p>
          <w:p w14:paraId="1A87FBD8" w14:textId="737D0593"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"三郎", 0, &amp;tid[2])</w:t>
            </w:r>
          </w:p>
          <w:p w14:paraId="6DD53F25" w14:textId="77777777" w:rsidR="00F93479" w:rsidRDefault="00F93479" w:rsidP="00F93479">
            <w:pPr>
              <w:pStyle w:val="3-"/>
            </w:pPr>
            <w:r>
              <w:tab/>
              <w:t>};</w:t>
            </w:r>
          </w:p>
          <w:p w14:paraId="28E458B1" w14:textId="77777777" w:rsidR="00F93479" w:rsidRDefault="00F93479" w:rsidP="00F93479">
            <w:pPr>
              <w:pStyle w:val="3-"/>
            </w:pPr>
            <w:r>
              <w:tab/>
            </w:r>
          </w:p>
          <w:p w14:paraId="5B2B47A7" w14:textId="77777777" w:rsidR="00F93479" w:rsidRDefault="00F93479" w:rsidP="00F93479">
            <w:pPr>
              <w:pStyle w:val="3-"/>
            </w:pPr>
            <w:r>
              <w:rPr>
                <w:rFonts w:hint="eastAsia"/>
              </w:rPr>
              <w:tab/>
            </w:r>
            <w:r w:rsidRPr="001F6E26">
              <w:rPr>
                <w:rFonts w:hint="eastAsia"/>
                <w:color w:val="00B050"/>
              </w:rPr>
              <w:t>//スレッド終了待ち</w:t>
            </w:r>
          </w:p>
          <w:p w14:paraId="2668CB34" w14:textId="77777777" w:rsidR="00F93479" w:rsidRDefault="00F93479" w:rsidP="00F93479">
            <w:pPr>
              <w:pStyle w:val="3-"/>
            </w:pPr>
            <w:r>
              <w:tab/>
              <w:t>WaitForMultipleObjects(THREAD_NUM, hThread, true, INFINITE);</w:t>
            </w:r>
          </w:p>
          <w:p w14:paraId="1D485532" w14:textId="77777777" w:rsidR="00F93479" w:rsidRDefault="00F93479" w:rsidP="00F93479">
            <w:pPr>
              <w:pStyle w:val="3-"/>
            </w:pPr>
          </w:p>
          <w:p w14:paraId="7AF927B1" w14:textId="77777777" w:rsidR="00F93479" w:rsidRPr="001F6E26" w:rsidRDefault="00F93479" w:rsidP="00F93479">
            <w:pPr>
              <w:pStyle w:val="3-"/>
              <w:rPr>
                <w:color w:val="00B050"/>
              </w:rPr>
            </w:pPr>
            <w:r>
              <w:rPr>
                <w:rFonts w:hint="eastAsia"/>
              </w:rPr>
              <w:tab/>
            </w:r>
            <w:r w:rsidRPr="001F6E26">
              <w:rPr>
                <w:rFonts w:hint="eastAsia"/>
                <w:color w:val="00B050"/>
              </w:rPr>
              <w:t>//スレッドハンドルクローズ</w:t>
            </w:r>
          </w:p>
          <w:p w14:paraId="4374AAE9" w14:textId="77777777" w:rsidR="00F93479" w:rsidRDefault="00F93479" w:rsidP="00F93479">
            <w:pPr>
              <w:pStyle w:val="3-"/>
            </w:pPr>
            <w:r>
              <w:tab/>
              <w:t>for (int i = 0; i &lt; THREAD_NUM; ++i)</w:t>
            </w:r>
          </w:p>
          <w:p w14:paraId="6DCD7EFD" w14:textId="77777777" w:rsidR="00F93479" w:rsidRDefault="00F93479" w:rsidP="00F93479">
            <w:pPr>
              <w:pStyle w:val="3-"/>
            </w:pPr>
            <w:r>
              <w:tab/>
              <w:t>{</w:t>
            </w:r>
          </w:p>
          <w:p w14:paraId="7F8DA1A6" w14:textId="77777777" w:rsidR="00F93479" w:rsidRDefault="00F93479" w:rsidP="00F93479">
            <w:pPr>
              <w:pStyle w:val="3-"/>
            </w:pPr>
            <w:r>
              <w:tab/>
            </w:r>
            <w:r>
              <w:tab/>
              <w:t>CloseHandle(hThread[i]);</w:t>
            </w:r>
          </w:p>
          <w:p w14:paraId="777F5350" w14:textId="77777777" w:rsidR="00F93479" w:rsidRDefault="00F93479" w:rsidP="00F93479">
            <w:pPr>
              <w:pStyle w:val="3-"/>
            </w:pPr>
            <w:r>
              <w:tab/>
              <w:t>}</w:t>
            </w:r>
          </w:p>
          <w:p w14:paraId="6AAC278F" w14:textId="77777777" w:rsidR="00F93479" w:rsidRDefault="00F93479" w:rsidP="00F93479">
            <w:pPr>
              <w:pStyle w:val="3-"/>
            </w:pPr>
          </w:p>
          <w:p w14:paraId="697690C2" w14:textId="77777777" w:rsidR="00F93479" w:rsidRPr="001F6E26" w:rsidRDefault="00F93479" w:rsidP="00F93479">
            <w:pPr>
              <w:pStyle w:val="3-"/>
              <w:rPr>
                <w:color w:val="00B050"/>
              </w:rPr>
            </w:pPr>
            <w:r>
              <w:rPr>
                <w:rFonts w:hint="eastAsia"/>
              </w:rPr>
              <w:tab/>
            </w:r>
            <w:r w:rsidRPr="001F6E26">
              <w:rPr>
                <w:rFonts w:hint="eastAsia"/>
                <w:color w:val="00B050"/>
              </w:rPr>
              <w:t>//クリティカルセクションの取得と解放を大量に実行して時間を計測</w:t>
            </w:r>
          </w:p>
          <w:p w14:paraId="049C4D54" w14:textId="77777777" w:rsidR="00F93479" w:rsidRDefault="00F93479" w:rsidP="00F93479">
            <w:pPr>
              <w:pStyle w:val="3-"/>
            </w:pPr>
            <w:r>
              <w:tab/>
              <w:t>{</w:t>
            </w:r>
          </w:p>
          <w:p w14:paraId="7B4F43BD" w14:textId="77777777" w:rsidR="00F93479" w:rsidRDefault="00F93479" w:rsidP="00F93479">
            <w:pPr>
              <w:pStyle w:val="3-"/>
            </w:pPr>
            <w:r>
              <w:tab/>
            </w:r>
            <w:r>
              <w:tab/>
              <w:t>LARGE_INTEGER freq;</w:t>
            </w:r>
          </w:p>
          <w:p w14:paraId="2AE69AA7" w14:textId="77777777" w:rsidR="00F93479" w:rsidRDefault="00F93479" w:rsidP="00F93479">
            <w:pPr>
              <w:pStyle w:val="3-"/>
            </w:pPr>
            <w:r>
              <w:tab/>
            </w:r>
            <w:r>
              <w:tab/>
              <w:t>QueryPerformanceFrequency(&amp;freq);</w:t>
            </w:r>
          </w:p>
          <w:p w14:paraId="6BC7CF35" w14:textId="77777777" w:rsidR="00F93479" w:rsidRDefault="00F93479" w:rsidP="00F93479">
            <w:pPr>
              <w:pStyle w:val="3-"/>
            </w:pPr>
            <w:r>
              <w:tab/>
            </w:r>
            <w:r>
              <w:tab/>
              <w:t>LARGE_INTEGER begin;</w:t>
            </w:r>
          </w:p>
          <w:p w14:paraId="6B651C96" w14:textId="77777777" w:rsidR="00F93479" w:rsidRDefault="00F93479" w:rsidP="00F93479">
            <w:pPr>
              <w:pStyle w:val="3-"/>
            </w:pPr>
            <w:r>
              <w:tab/>
            </w:r>
            <w:r>
              <w:tab/>
              <w:t>QueryPerformanceCounter(&amp;begin);</w:t>
            </w:r>
          </w:p>
          <w:p w14:paraId="21069BE8" w14:textId="77777777" w:rsidR="00F93479" w:rsidRDefault="00F93479" w:rsidP="00F93479">
            <w:pPr>
              <w:pStyle w:val="3-"/>
            </w:pPr>
            <w:r>
              <w:tab/>
            </w:r>
            <w:r>
              <w:tab/>
              <w:t>static const int TEST_TIMES = 10000000;</w:t>
            </w:r>
          </w:p>
          <w:p w14:paraId="1597DF09" w14:textId="77777777" w:rsidR="00F93479" w:rsidRDefault="00F93479" w:rsidP="00F93479">
            <w:pPr>
              <w:pStyle w:val="3-"/>
            </w:pPr>
            <w:r>
              <w:tab/>
            </w:r>
            <w:r>
              <w:tab/>
              <w:t>for (int i = 0; i &lt; TEST_TIMES; ++i)</w:t>
            </w:r>
          </w:p>
          <w:p w14:paraId="7E54283E" w14:textId="77777777" w:rsidR="00F93479" w:rsidRDefault="00F93479" w:rsidP="00F93479">
            <w:pPr>
              <w:pStyle w:val="3-"/>
            </w:pPr>
            <w:r>
              <w:tab/>
            </w:r>
            <w:r>
              <w:tab/>
              <w:t>{</w:t>
            </w:r>
          </w:p>
          <w:p w14:paraId="7D98D9C4" w14:textId="77777777" w:rsidR="00F93479" w:rsidRPr="001F6E26" w:rsidRDefault="00F93479" w:rsidP="00F93479">
            <w:pPr>
              <w:pStyle w:val="3-"/>
              <w:rPr>
                <w:color w:val="FF0000"/>
              </w:rPr>
            </w:pPr>
            <w:r>
              <w:tab/>
            </w:r>
            <w:r>
              <w:tab/>
            </w:r>
            <w:r>
              <w:tab/>
            </w:r>
            <w:r w:rsidRPr="001F6E26">
              <w:rPr>
                <w:color w:val="FF0000"/>
              </w:rPr>
              <w:t>EnterCriticalSection(&amp;s_criticalSection);</w:t>
            </w:r>
          </w:p>
          <w:p w14:paraId="6BE72F28" w14:textId="77777777" w:rsidR="00F93479" w:rsidRPr="001F6E26" w:rsidRDefault="00F93479" w:rsidP="00F93479">
            <w:pPr>
              <w:pStyle w:val="3-"/>
              <w:rPr>
                <w:color w:val="FF0000"/>
              </w:rPr>
            </w:pPr>
            <w:r w:rsidRPr="001F6E26">
              <w:rPr>
                <w:color w:val="FF0000"/>
              </w:rPr>
              <w:tab/>
            </w:r>
            <w:r w:rsidRPr="001F6E26">
              <w:rPr>
                <w:color w:val="FF0000"/>
              </w:rPr>
              <w:tab/>
            </w:r>
            <w:r w:rsidRPr="001F6E26">
              <w:rPr>
                <w:color w:val="FF0000"/>
              </w:rPr>
              <w:tab/>
              <w:t>LeaveCriticalSection(&amp;s_criticalSection);</w:t>
            </w:r>
          </w:p>
          <w:p w14:paraId="1F091495" w14:textId="77777777" w:rsidR="00F93479" w:rsidRDefault="00F93479" w:rsidP="00F93479">
            <w:pPr>
              <w:pStyle w:val="3-"/>
            </w:pPr>
            <w:r>
              <w:tab/>
            </w:r>
            <w:r>
              <w:tab/>
              <w:t>}</w:t>
            </w:r>
          </w:p>
          <w:p w14:paraId="3A676621" w14:textId="77777777" w:rsidR="00F93479" w:rsidRDefault="00F93479" w:rsidP="00F93479">
            <w:pPr>
              <w:pStyle w:val="3-"/>
            </w:pPr>
            <w:r>
              <w:tab/>
            </w:r>
            <w:r>
              <w:tab/>
              <w:t>LARGE_INTEGER end;</w:t>
            </w:r>
          </w:p>
          <w:p w14:paraId="2BC5DD33" w14:textId="77777777" w:rsidR="00F93479" w:rsidRDefault="00F93479" w:rsidP="00F93479">
            <w:pPr>
              <w:pStyle w:val="3-"/>
            </w:pPr>
            <w:r>
              <w:tab/>
            </w:r>
            <w:r>
              <w:tab/>
              <w:t>QueryPerformanceCounter(&amp;end);</w:t>
            </w:r>
          </w:p>
          <w:p w14:paraId="2BEA53E2" w14:textId="77777777" w:rsidR="00C607FA" w:rsidRDefault="00F93479" w:rsidP="001F6E26">
            <w:pPr>
              <w:pStyle w:val="3-"/>
              <w:jc w:val="left"/>
            </w:pPr>
            <w:r>
              <w:tab/>
            </w:r>
            <w:r>
              <w:tab/>
              <w:t>float duration = static_cast&lt;float&gt;(static_cast&lt;double&gt;(end.QuadPart - begin.QuadPart)</w:t>
            </w:r>
          </w:p>
          <w:p w14:paraId="60C3C5DE" w14:textId="7B7A21B5" w:rsidR="00F93479" w:rsidRDefault="00C607FA" w:rsidP="001F6E26">
            <w:pPr>
              <w:pStyle w:val="3-"/>
              <w:jc w:val="left"/>
            </w:pPr>
            <w:r>
              <w:tab/>
            </w:r>
            <w:r>
              <w:tab/>
            </w:r>
            <w:r>
              <w:tab/>
            </w:r>
            <w:r>
              <w:tab/>
            </w:r>
            <w:r>
              <w:tab/>
            </w:r>
            <w:r>
              <w:tab/>
            </w:r>
            <w:r>
              <w:tab/>
            </w:r>
            <w:r>
              <w:tab/>
            </w:r>
            <w:r>
              <w:tab/>
            </w:r>
            <w:r>
              <w:tab/>
            </w:r>
            <w:r>
              <w:tab/>
            </w:r>
            <w:r>
              <w:tab/>
            </w:r>
            <w:r w:rsidR="00F93479">
              <w:t xml:space="preserve"> / static_cast&lt;double&gt;(freq.QuadPart));</w:t>
            </w:r>
          </w:p>
          <w:p w14:paraId="518AB568" w14:textId="77777777" w:rsidR="00F93479" w:rsidRDefault="00F93479" w:rsidP="00F93479">
            <w:pPr>
              <w:pStyle w:val="3-"/>
            </w:pPr>
            <w:r>
              <w:lastRenderedPageBreak/>
              <w:tab/>
            </w:r>
            <w:r>
              <w:tab/>
              <w:t>printf("Critical Section * %d = %.6f sec\n", TEST_TIMES, duration);</w:t>
            </w:r>
          </w:p>
          <w:p w14:paraId="515E35DD" w14:textId="77777777" w:rsidR="00F93479" w:rsidRDefault="00F93479" w:rsidP="00F93479">
            <w:pPr>
              <w:pStyle w:val="3-"/>
            </w:pPr>
            <w:r>
              <w:tab/>
              <w:t>}</w:t>
            </w:r>
          </w:p>
          <w:p w14:paraId="26454C62" w14:textId="77777777" w:rsidR="00F93479" w:rsidRDefault="00F93479" w:rsidP="00F93479">
            <w:pPr>
              <w:pStyle w:val="3-"/>
            </w:pPr>
          </w:p>
          <w:p w14:paraId="4B90110F" w14:textId="77777777" w:rsidR="00F93479" w:rsidRDefault="00F93479" w:rsidP="00F93479">
            <w:pPr>
              <w:pStyle w:val="3-"/>
            </w:pPr>
            <w:r>
              <w:rPr>
                <w:rFonts w:hint="eastAsia"/>
              </w:rPr>
              <w:tab/>
            </w:r>
            <w:r w:rsidRPr="001F6E26">
              <w:rPr>
                <w:rFonts w:hint="eastAsia"/>
                <w:color w:val="00B050"/>
              </w:rPr>
              <w:t>//クリティカルセクション破棄</w:t>
            </w:r>
          </w:p>
          <w:p w14:paraId="70EB54E6" w14:textId="77777777" w:rsidR="00F93479" w:rsidRPr="001F6E26" w:rsidRDefault="00F93479" w:rsidP="00F93479">
            <w:pPr>
              <w:pStyle w:val="3-"/>
              <w:rPr>
                <w:color w:val="FF0000"/>
              </w:rPr>
            </w:pPr>
            <w:r>
              <w:tab/>
            </w:r>
            <w:r w:rsidRPr="001F6E26">
              <w:rPr>
                <w:color w:val="FF0000"/>
              </w:rPr>
              <w:t>DeleteCriticalSection(&amp;s_criticalSection);</w:t>
            </w:r>
          </w:p>
          <w:p w14:paraId="0F24DD57" w14:textId="77777777" w:rsidR="00F93479" w:rsidRDefault="00F93479" w:rsidP="00F93479">
            <w:pPr>
              <w:pStyle w:val="3-"/>
            </w:pPr>
          </w:p>
          <w:p w14:paraId="144C07BC" w14:textId="77777777" w:rsidR="00F93479" w:rsidRDefault="00F93479" w:rsidP="00F93479">
            <w:pPr>
              <w:pStyle w:val="3-"/>
            </w:pPr>
            <w:r>
              <w:tab/>
              <w:t>return EXIT_SUCCESS;</w:t>
            </w:r>
          </w:p>
          <w:p w14:paraId="29273D6D" w14:textId="2C44C264" w:rsidR="00DE3BF2" w:rsidRPr="00F93479" w:rsidRDefault="00F93479" w:rsidP="00F93479">
            <w:pPr>
              <w:pStyle w:val="3-"/>
            </w:pPr>
            <w:r>
              <w:t>}</w:t>
            </w:r>
          </w:p>
        </w:tc>
      </w:tr>
    </w:tbl>
    <w:p w14:paraId="115EF6D5"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4A21C9B" w14:textId="77777777" w:rsidTr="000A1665">
        <w:tc>
          <w:tcPr>
            <w:tcW w:w="8494" w:type="dxa"/>
          </w:tcPr>
          <w:p w14:paraId="077DC40A" w14:textId="77777777" w:rsidR="00F93479" w:rsidRPr="00F93479" w:rsidRDefault="00F93479" w:rsidP="00F93479">
            <w:pPr>
              <w:pStyle w:val="3-"/>
              <w:rPr>
                <w:color w:val="auto"/>
              </w:rPr>
            </w:pPr>
            <w:r w:rsidRPr="00F93479">
              <w:rPr>
                <w:rFonts w:hint="eastAsia"/>
                <w:color w:val="auto"/>
              </w:rPr>
              <w:t>- begin:太郎 -</w:t>
            </w:r>
          </w:p>
          <w:p w14:paraId="7ED66335" w14:textId="77777777" w:rsidR="00F93479" w:rsidRPr="00F93479" w:rsidRDefault="00F93479" w:rsidP="00F93479">
            <w:pPr>
              <w:pStyle w:val="3-"/>
              <w:rPr>
                <w:color w:val="auto"/>
              </w:rPr>
            </w:pPr>
            <w:r w:rsidRPr="00F93479">
              <w:rPr>
                <w:rFonts w:hint="eastAsia"/>
                <w:color w:val="auto"/>
              </w:rPr>
              <w:t>太郎: [BEFORE] commonData=0, tlsData=0</w:t>
            </w:r>
          </w:p>
          <w:p w14:paraId="01A8F593" w14:textId="77777777" w:rsidR="00F93479" w:rsidRPr="00F93479" w:rsidRDefault="00F93479" w:rsidP="00F93479">
            <w:pPr>
              <w:pStyle w:val="3-"/>
              <w:rPr>
                <w:color w:val="auto"/>
              </w:rPr>
            </w:pPr>
            <w:r w:rsidRPr="00F93479">
              <w:rPr>
                <w:rFonts w:hint="eastAsia"/>
                <w:color w:val="auto"/>
              </w:rPr>
              <w:t>- begin:次郎 -</w:t>
            </w:r>
          </w:p>
          <w:p w14:paraId="49E1ABB1" w14:textId="77777777" w:rsidR="00F93479" w:rsidRPr="00F93479" w:rsidRDefault="00F93479" w:rsidP="00F93479">
            <w:pPr>
              <w:pStyle w:val="3-"/>
              <w:rPr>
                <w:color w:val="auto"/>
              </w:rPr>
            </w:pPr>
            <w:r w:rsidRPr="00F93479">
              <w:rPr>
                <w:rFonts w:hint="eastAsia"/>
                <w:color w:val="auto"/>
              </w:rPr>
              <w:t>- begin:三郎 -</w:t>
            </w:r>
          </w:p>
          <w:p w14:paraId="71849458" w14:textId="77777777" w:rsidR="00F93479" w:rsidRPr="00F93479" w:rsidRDefault="00F93479" w:rsidP="00F93479">
            <w:pPr>
              <w:pStyle w:val="3-"/>
              <w:rPr>
                <w:color w:val="auto"/>
              </w:rPr>
            </w:pPr>
            <w:r w:rsidRPr="00F93479">
              <w:rPr>
                <w:rFonts w:hint="eastAsia"/>
                <w:color w:val="auto"/>
              </w:rPr>
              <w:t>太郎: [AFTER]  commonData=1, tlsData=1</w:t>
            </w:r>
          </w:p>
          <w:p w14:paraId="063BE09E" w14:textId="77777777" w:rsidR="00F93479" w:rsidRPr="00F93479" w:rsidRDefault="00F93479" w:rsidP="00F93479">
            <w:pPr>
              <w:pStyle w:val="3-"/>
              <w:rPr>
                <w:color w:val="auto"/>
              </w:rPr>
            </w:pPr>
            <w:r w:rsidRPr="00F93479">
              <w:rPr>
                <w:rFonts w:hint="eastAsia"/>
                <w:color w:val="auto"/>
              </w:rPr>
              <w:t>太郎: [BEFORE] commonData=1, tlsData=1</w:t>
            </w:r>
          </w:p>
          <w:p w14:paraId="4224CF8F" w14:textId="77777777" w:rsidR="00F93479" w:rsidRPr="00F93479" w:rsidRDefault="00F93479" w:rsidP="00F93479">
            <w:pPr>
              <w:pStyle w:val="3-"/>
              <w:rPr>
                <w:color w:val="auto"/>
              </w:rPr>
            </w:pPr>
            <w:r w:rsidRPr="00F93479">
              <w:rPr>
                <w:rFonts w:hint="eastAsia"/>
                <w:color w:val="auto"/>
              </w:rPr>
              <w:t>太郎: [AFTER]  commonData=2, tlsData=2</w:t>
            </w:r>
          </w:p>
          <w:p w14:paraId="193B89B4" w14:textId="77777777" w:rsidR="00F93479" w:rsidRPr="00F93479" w:rsidRDefault="00F93479" w:rsidP="00F93479">
            <w:pPr>
              <w:pStyle w:val="3-"/>
              <w:rPr>
                <w:color w:val="auto"/>
              </w:rPr>
            </w:pPr>
            <w:r w:rsidRPr="00F93479">
              <w:rPr>
                <w:rFonts w:hint="eastAsia"/>
                <w:color w:val="auto"/>
              </w:rPr>
              <w:t>太郎: [BEFORE] commonData=2, tlsData=2</w:t>
            </w:r>
          </w:p>
          <w:p w14:paraId="1C1E6F52" w14:textId="77777777" w:rsidR="00F93479" w:rsidRPr="00F93479" w:rsidRDefault="00F93479" w:rsidP="00F93479">
            <w:pPr>
              <w:pStyle w:val="3-"/>
              <w:rPr>
                <w:color w:val="auto"/>
              </w:rPr>
            </w:pPr>
            <w:r w:rsidRPr="00F93479">
              <w:rPr>
                <w:rFonts w:hint="eastAsia"/>
                <w:color w:val="auto"/>
              </w:rPr>
              <w:t>太郎: [AFTER]  commonData=3, tlsData=3</w:t>
            </w:r>
          </w:p>
          <w:p w14:paraId="56A167B7" w14:textId="77777777" w:rsidR="00F93479" w:rsidRPr="00F93479" w:rsidRDefault="00F93479" w:rsidP="00F93479">
            <w:pPr>
              <w:pStyle w:val="3-"/>
              <w:rPr>
                <w:color w:val="auto"/>
              </w:rPr>
            </w:pPr>
            <w:r w:rsidRPr="00F93479">
              <w:rPr>
                <w:rFonts w:hint="eastAsia"/>
                <w:color w:val="auto"/>
              </w:rPr>
              <w:t>- end:太郎 -</w:t>
            </w:r>
          </w:p>
          <w:p w14:paraId="0914C9E6" w14:textId="77777777" w:rsidR="00F93479" w:rsidRPr="00F93479" w:rsidRDefault="00F93479" w:rsidP="00F93479">
            <w:pPr>
              <w:pStyle w:val="3-"/>
              <w:rPr>
                <w:color w:val="auto"/>
              </w:rPr>
            </w:pPr>
            <w:r w:rsidRPr="00F93479">
              <w:rPr>
                <w:rFonts w:hint="eastAsia"/>
                <w:color w:val="auto"/>
              </w:rPr>
              <w:t>次郎: [BEFORE] commonData=3, tlsData=0</w:t>
            </w:r>
          </w:p>
          <w:p w14:paraId="7D923E0A" w14:textId="77777777" w:rsidR="00F93479" w:rsidRPr="00F93479" w:rsidRDefault="00F93479" w:rsidP="00F93479">
            <w:pPr>
              <w:pStyle w:val="3-"/>
              <w:rPr>
                <w:color w:val="auto"/>
              </w:rPr>
            </w:pPr>
            <w:r w:rsidRPr="00F93479">
              <w:rPr>
                <w:rFonts w:hint="eastAsia"/>
                <w:color w:val="auto"/>
              </w:rPr>
              <w:t>次郎: [AFTER]  commonData=4, tlsData=1</w:t>
            </w:r>
          </w:p>
          <w:p w14:paraId="6E62FC64" w14:textId="77777777" w:rsidR="00F93479" w:rsidRPr="00F93479" w:rsidRDefault="00F93479" w:rsidP="00F93479">
            <w:pPr>
              <w:pStyle w:val="3-"/>
              <w:rPr>
                <w:color w:val="auto"/>
              </w:rPr>
            </w:pPr>
            <w:r w:rsidRPr="00F93479">
              <w:rPr>
                <w:rFonts w:hint="eastAsia"/>
                <w:color w:val="auto"/>
              </w:rPr>
              <w:t>次郎: [BEFORE] commonData=4, tlsData=1</w:t>
            </w:r>
          </w:p>
          <w:p w14:paraId="667984C8" w14:textId="77777777" w:rsidR="00F93479" w:rsidRPr="00F93479" w:rsidRDefault="00F93479" w:rsidP="00F93479">
            <w:pPr>
              <w:pStyle w:val="3-"/>
              <w:rPr>
                <w:color w:val="auto"/>
              </w:rPr>
            </w:pPr>
            <w:r w:rsidRPr="00F93479">
              <w:rPr>
                <w:rFonts w:hint="eastAsia"/>
                <w:color w:val="auto"/>
              </w:rPr>
              <w:t>次郎: [AFTER]  commonData=5, tlsData=2</w:t>
            </w:r>
          </w:p>
          <w:p w14:paraId="5EE7E19E" w14:textId="77777777" w:rsidR="00F93479" w:rsidRPr="00F93479" w:rsidRDefault="00F93479" w:rsidP="00F93479">
            <w:pPr>
              <w:pStyle w:val="3-"/>
              <w:rPr>
                <w:color w:val="auto"/>
              </w:rPr>
            </w:pPr>
            <w:r w:rsidRPr="00F93479">
              <w:rPr>
                <w:rFonts w:hint="eastAsia"/>
                <w:color w:val="auto"/>
              </w:rPr>
              <w:t>次郎: [BEFORE] commonData=5, tlsData=2</w:t>
            </w:r>
          </w:p>
          <w:p w14:paraId="00C758FF" w14:textId="77777777" w:rsidR="00F93479" w:rsidRPr="00F93479" w:rsidRDefault="00F93479" w:rsidP="00F93479">
            <w:pPr>
              <w:pStyle w:val="3-"/>
              <w:rPr>
                <w:color w:val="auto"/>
              </w:rPr>
            </w:pPr>
            <w:r w:rsidRPr="00F93479">
              <w:rPr>
                <w:rFonts w:hint="eastAsia"/>
                <w:color w:val="auto"/>
              </w:rPr>
              <w:t>次郎: [AFTER]  commonData=6, tlsData=3</w:t>
            </w:r>
          </w:p>
          <w:p w14:paraId="7AADE601" w14:textId="77777777" w:rsidR="00F93479" w:rsidRPr="00F93479" w:rsidRDefault="00F93479" w:rsidP="00F93479">
            <w:pPr>
              <w:pStyle w:val="3-"/>
              <w:rPr>
                <w:color w:val="auto"/>
              </w:rPr>
            </w:pPr>
            <w:r w:rsidRPr="00F93479">
              <w:rPr>
                <w:rFonts w:hint="eastAsia"/>
                <w:color w:val="auto"/>
              </w:rPr>
              <w:t>- end:次郎 -</w:t>
            </w:r>
          </w:p>
          <w:p w14:paraId="7C5DBD7B" w14:textId="77777777" w:rsidR="00F93479" w:rsidRPr="00F93479" w:rsidRDefault="00F93479" w:rsidP="00F93479">
            <w:pPr>
              <w:pStyle w:val="3-"/>
              <w:rPr>
                <w:color w:val="auto"/>
              </w:rPr>
            </w:pPr>
            <w:r w:rsidRPr="00F93479">
              <w:rPr>
                <w:rFonts w:hint="eastAsia"/>
                <w:color w:val="auto"/>
              </w:rPr>
              <w:t>三郎: [BEFORE] commonData=6, tlsData=0</w:t>
            </w:r>
          </w:p>
          <w:p w14:paraId="333B0C7F" w14:textId="77777777" w:rsidR="00F93479" w:rsidRPr="00F93479" w:rsidRDefault="00F93479" w:rsidP="00F93479">
            <w:pPr>
              <w:pStyle w:val="3-"/>
              <w:rPr>
                <w:color w:val="auto"/>
              </w:rPr>
            </w:pPr>
            <w:r w:rsidRPr="00F93479">
              <w:rPr>
                <w:rFonts w:hint="eastAsia"/>
                <w:color w:val="auto"/>
              </w:rPr>
              <w:t>三郎: [AFTER]  commonData=7, tlsData=1</w:t>
            </w:r>
          </w:p>
          <w:p w14:paraId="7B5B44DE" w14:textId="77777777" w:rsidR="00F93479" w:rsidRPr="00F93479" w:rsidRDefault="00F93479" w:rsidP="00F93479">
            <w:pPr>
              <w:pStyle w:val="3-"/>
              <w:rPr>
                <w:color w:val="auto"/>
              </w:rPr>
            </w:pPr>
            <w:r w:rsidRPr="00F93479">
              <w:rPr>
                <w:rFonts w:hint="eastAsia"/>
                <w:color w:val="auto"/>
              </w:rPr>
              <w:t>三郎: [BEFORE] commonData=7, tlsData=1</w:t>
            </w:r>
          </w:p>
          <w:p w14:paraId="776DE597" w14:textId="77777777" w:rsidR="00F93479" w:rsidRPr="00F93479" w:rsidRDefault="00F93479" w:rsidP="00F93479">
            <w:pPr>
              <w:pStyle w:val="3-"/>
              <w:rPr>
                <w:color w:val="auto"/>
              </w:rPr>
            </w:pPr>
            <w:r w:rsidRPr="00F93479">
              <w:rPr>
                <w:rFonts w:hint="eastAsia"/>
                <w:color w:val="auto"/>
              </w:rPr>
              <w:t>三郎: [AFTER]  commonData=8, tlsData=2</w:t>
            </w:r>
          </w:p>
          <w:p w14:paraId="4E0DD641" w14:textId="77777777" w:rsidR="00F93479" w:rsidRPr="00F93479" w:rsidRDefault="00F93479" w:rsidP="00F93479">
            <w:pPr>
              <w:pStyle w:val="3-"/>
              <w:rPr>
                <w:color w:val="auto"/>
              </w:rPr>
            </w:pPr>
            <w:r w:rsidRPr="00F93479">
              <w:rPr>
                <w:rFonts w:hint="eastAsia"/>
                <w:color w:val="auto"/>
              </w:rPr>
              <w:t>三郎: [BEFORE] commonData=8, tlsData=2</w:t>
            </w:r>
          </w:p>
          <w:p w14:paraId="03E153F5" w14:textId="2A5B23B4" w:rsidR="00F93479" w:rsidRPr="00F93479" w:rsidRDefault="00F93479" w:rsidP="00F93479">
            <w:pPr>
              <w:pStyle w:val="3-"/>
              <w:rPr>
                <w:color w:val="auto"/>
              </w:rPr>
            </w:pPr>
            <w:r w:rsidRPr="00F93479">
              <w:rPr>
                <w:rFonts w:hint="eastAsia"/>
                <w:color w:val="auto"/>
              </w:rPr>
              <w:t>三郎: [AFTER]  commonData=</w:t>
            </w:r>
            <w:r w:rsidRPr="001F6E26">
              <w:rPr>
                <w:rFonts w:hint="eastAsia"/>
                <w:color w:val="FF0000"/>
              </w:rPr>
              <w:t>9</w:t>
            </w:r>
            <w:r w:rsidRPr="00F93479">
              <w:rPr>
                <w:rFonts w:hint="eastAsia"/>
                <w:color w:val="auto"/>
              </w:rPr>
              <w:t>, tlsData=3</w:t>
            </w:r>
            <w:r w:rsidR="001F6E26">
              <w:rPr>
                <w:color w:val="auto"/>
              </w:rPr>
              <w:tab/>
            </w:r>
            <w:r w:rsidR="001F6E26">
              <w:rPr>
                <w:color w:val="auto"/>
              </w:rPr>
              <w:tab/>
            </w:r>
            <w:r w:rsidR="001F6E26" w:rsidRPr="00146B14">
              <w:rPr>
                <w:color w:val="FF0000"/>
              </w:rPr>
              <w:t>←</w:t>
            </w:r>
            <w:r w:rsidR="001F6E26">
              <w:rPr>
                <w:color w:val="FF0000"/>
              </w:rPr>
              <w:t>全て正常にロックされたので、</w:t>
            </w:r>
            <w:r w:rsidR="001F6E26">
              <w:rPr>
                <w:rFonts w:hint="eastAsia"/>
                <w:color w:val="FF0000"/>
              </w:rPr>
              <w:t>正しい</w:t>
            </w:r>
            <w:r w:rsidR="001F6E26">
              <w:rPr>
                <w:color w:val="FF0000"/>
              </w:rPr>
              <w:t>処理結果になっている</w:t>
            </w:r>
          </w:p>
          <w:p w14:paraId="765E9765" w14:textId="77777777" w:rsidR="00F93479" w:rsidRPr="00F93479" w:rsidRDefault="00F93479" w:rsidP="00F93479">
            <w:pPr>
              <w:pStyle w:val="3-"/>
              <w:rPr>
                <w:color w:val="auto"/>
              </w:rPr>
            </w:pPr>
            <w:r w:rsidRPr="00F93479">
              <w:rPr>
                <w:rFonts w:hint="eastAsia"/>
                <w:color w:val="auto"/>
              </w:rPr>
              <w:t>- end:三郎 -</w:t>
            </w:r>
          </w:p>
          <w:p w14:paraId="033007A6" w14:textId="3A00DF11" w:rsidR="00DE3BF2" w:rsidRPr="00DD51B6" w:rsidRDefault="00F93479" w:rsidP="00F93479">
            <w:pPr>
              <w:pStyle w:val="3-"/>
            </w:pPr>
            <w:r w:rsidRPr="00F93479">
              <w:rPr>
                <w:color w:val="auto"/>
              </w:rPr>
              <w:t xml:space="preserve">Critical Section * 10000000 = </w:t>
            </w:r>
            <w:r w:rsidRPr="001F6E26">
              <w:rPr>
                <w:color w:val="FF0000"/>
              </w:rPr>
              <w:t>0.197762 sec</w:t>
            </w:r>
            <w:r w:rsidR="001F6E26">
              <w:rPr>
                <w:color w:val="FF0000"/>
              </w:rPr>
              <w:tab/>
            </w:r>
            <w:r w:rsidR="001F6E26">
              <w:rPr>
                <w:color w:val="FF0000"/>
              </w:rPr>
              <w:tab/>
              <w:t>←</w:t>
            </w:r>
            <w:r w:rsidR="009518EA">
              <w:rPr>
                <w:rFonts w:hint="eastAsia"/>
                <w:color w:val="FF0000"/>
              </w:rPr>
              <w:t>1千万回ループによる処理時間計測</w:t>
            </w:r>
          </w:p>
        </w:tc>
      </w:tr>
    </w:tbl>
    <w:p w14:paraId="07A60261" w14:textId="0771BAB6" w:rsidR="009B1E84" w:rsidRDefault="009B1E84" w:rsidP="009B1E84">
      <w:pPr>
        <w:pStyle w:val="2"/>
      </w:pPr>
      <w:bookmarkStart w:id="108" w:name="_Toc379553551"/>
      <w:r>
        <w:rPr>
          <w:rFonts w:hint="eastAsia"/>
        </w:rPr>
        <w:t>変数操作による排他制御</w:t>
      </w:r>
      <w:bookmarkEnd w:id="108"/>
    </w:p>
    <w:p w14:paraId="06B5F239" w14:textId="77777777" w:rsidR="009B1E84" w:rsidRDefault="009B1E84" w:rsidP="009B1E84">
      <w:pPr>
        <w:pStyle w:val="a9"/>
        <w:ind w:firstLine="283"/>
      </w:pPr>
      <w:r>
        <w:rPr>
          <w:rFonts w:hint="eastAsia"/>
        </w:rPr>
        <w:t>最初に誤ったサンプルとして普通の変数によるロック制御の方法を示した。</w:t>
      </w:r>
    </w:p>
    <w:p w14:paraId="0D1A23EA" w14:textId="19091DAA" w:rsidR="009B1E84" w:rsidRDefault="009B1E84" w:rsidP="009B1E84">
      <w:pPr>
        <w:pStyle w:val="a9"/>
        <w:ind w:firstLine="283"/>
      </w:pPr>
      <w:r>
        <w:rPr>
          <w:rFonts w:hint="eastAsia"/>
        </w:rPr>
        <w:t>この誤りを正して、自前の変数操作で排他制御を行うことを再考する。</w:t>
      </w:r>
    </w:p>
    <w:p w14:paraId="4F11E668" w14:textId="5D128B9A" w:rsidR="00815623" w:rsidRDefault="009B1E84" w:rsidP="00815623">
      <w:pPr>
        <w:pStyle w:val="2"/>
      </w:pPr>
      <w:bookmarkStart w:id="109" w:name="_Toc379553552"/>
      <w:r>
        <w:rPr>
          <w:rFonts w:hint="eastAsia"/>
        </w:rPr>
        <w:t>変数操作による排他制御：</w:t>
      </w:r>
      <w:r w:rsidR="00815623">
        <w:rPr>
          <w:rFonts w:hint="eastAsia"/>
        </w:rPr>
        <w:t>volatile</w:t>
      </w:r>
      <w:r w:rsidR="00815623">
        <w:rPr>
          <w:rFonts w:hint="eastAsia"/>
        </w:rPr>
        <w:t>型</w:t>
      </w:r>
      <w:r w:rsidR="00CA290E">
        <w:rPr>
          <w:rFonts w:hint="eastAsia"/>
        </w:rPr>
        <w:t>修飾子</w:t>
      </w:r>
      <w:r w:rsidR="00DF5076">
        <w:fldChar w:fldCharType="begin"/>
      </w:r>
      <w:r w:rsidR="00DF5076">
        <w:instrText xml:space="preserve"> XE "</w:instrText>
      </w:r>
      <w:r w:rsidR="00DF5076">
        <w:rPr>
          <w:rFonts w:hint="eastAsia"/>
        </w:rPr>
        <w:instrText>v</w:instrText>
      </w:r>
      <w:r w:rsidR="00DF5076">
        <w:instrText>olatile</w:instrText>
      </w:r>
      <w:r w:rsidR="00DF5076">
        <w:rPr>
          <w:rFonts w:hint="eastAsia"/>
        </w:rPr>
        <w:instrText>型修飾子</w:instrText>
      </w:r>
      <w:r w:rsidR="00DF5076">
        <w:instrText>" \y “</w:instrText>
      </w:r>
      <w:r w:rsidR="00DF5076">
        <w:rPr>
          <w:rFonts w:hint="eastAsia"/>
        </w:rPr>
        <w:instrText>v</w:instrText>
      </w:r>
      <w:r w:rsidR="00DF5076">
        <w:instrText>olatile</w:instrText>
      </w:r>
      <w:r w:rsidR="00DF5076">
        <w:rPr>
          <w:rFonts w:hint="eastAsia"/>
        </w:rPr>
        <w:instrText>かたしゅうしょくし</w:instrText>
      </w:r>
      <w:r w:rsidR="00DF5076">
        <w:instrText xml:space="preserve">” </w:instrText>
      </w:r>
      <w:r w:rsidR="00DF5076">
        <w:fldChar w:fldCharType="end"/>
      </w:r>
      <w:r>
        <w:rPr>
          <w:rFonts w:hint="eastAsia"/>
        </w:rPr>
        <w:t>（誤ったロック）</w:t>
      </w:r>
      <w:bookmarkEnd w:id="109"/>
    </w:p>
    <w:p w14:paraId="1735109F" w14:textId="0A2231BF" w:rsidR="00815623" w:rsidRDefault="00815623" w:rsidP="009B1E84">
      <w:pPr>
        <w:pStyle w:val="a9"/>
        <w:spacing w:beforeLines="50" w:before="180"/>
        <w:ind w:firstLine="283"/>
      </w:pPr>
      <w:r>
        <w:t>前述の「スレッド間の変数操作の失敗」で説明している通り、</w:t>
      </w:r>
      <w:r>
        <w:t>v</w:t>
      </w:r>
      <w:r>
        <w:rPr>
          <w:rFonts w:hint="eastAsia"/>
        </w:rPr>
        <w:t xml:space="preserve">olatile </w:t>
      </w:r>
      <w:r>
        <w:t>型</w:t>
      </w:r>
      <w:r w:rsidR="00CA290E">
        <w:t>修飾子</w:t>
      </w:r>
      <w:r>
        <w:t>は、コンパイラによる変数操作の最適化を禁止し、スレッド間で変数の状態を確実に共有できるようにする。</w:t>
      </w:r>
    </w:p>
    <w:p w14:paraId="69CB5D74" w14:textId="5DFCBE4D" w:rsidR="00815623" w:rsidRDefault="00815623" w:rsidP="00815623">
      <w:pPr>
        <w:pStyle w:val="a9"/>
        <w:ind w:firstLine="283"/>
      </w:pPr>
      <w:r>
        <w:t>しかし、</w:t>
      </w:r>
      <w:r>
        <w:rPr>
          <w:rFonts w:hint="eastAsia"/>
        </w:rPr>
        <w:t>volatile</w:t>
      </w:r>
      <w:r>
        <w:rPr>
          <w:rFonts w:hint="eastAsia"/>
        </w:rPr>
        <w:t>型</w:t>
      </w:r>
      <w:r w:rsidR="00CA290E">
        <w:rPr>
          <w:rFonts w:hint="eastAsia"/>
        </w:rPr>
        <w:t>修飾子</w:t>
      </w:r>
      <w:r>
        <w:rPr>
          <w:rFonts w:hint="eastAsia"/>
        </w:rPr>
        <w:t>はあくまでもコンパイルの仕方の指定である。</w:t>
      </w:r>
      <w:r>
        <w:t>アトミック操作を保証する</w:t>
      </w:r>
      <w:r w:rsidR="009B1E84">
        <w:t>ものではないため、結局うまくいかない。</w:t>
      </w:r>
    </w:p>
    <w:p w14:paraId="0E3B69B2" w14:textId="77777777" w:rsidR="00815623" w:rsidRDefault="00815623" w:rsidP="00815623">
      <w:pPr>
        <w:pStyle w:val="3"/>
      </w:pPr>
      <w:bookmarkStart w:id="110" w:name="_Toc379553553"/>
      <w:r>
        <w:t>Win32API</w:t>
      </w:r>
      <w:r>
        <w:rPr>
          <w:rFonts w:hint="eastAsia"/>
        </w:rPr>
        <w:t>版</w:t>
      </w:r>
      <w:bookmarkEnd w:id="110"/>
    </w:p>
    <w:p w14:paraId="24A4FA4A" w14:textId="6B1F1C98" w:rsidR="009B1E84" w:rsidRDefault="00815623" w:rsidP="009B1E84">
      <w:pPr>
        <w:pStyle w:val="aa"/>
        <w:ind w:left="447" w:firstLine="283"/>
      </w:pPr>
      <w:r>
        <w:t>スレッド作成と処理時間計測に</w:t>
      </w:r>
      <w:r>
        <w:rPr>
          <w:rFonts w:hint="eastAsia"/>
        </w:rPr>
        <w:t>Win32</w:t>
      </w:r>
      <w:r>
        <w:t>API</w:t>
      </w:r>
      <w:r>
        <w:rPr>
          <w:rFonts w:hint="eastAsia"/>
        </w:rPr>
        <w:t>を用いる。</w:t>
      </w:r>
      <w:r w:rsidR="009B1E84">
        <w:rPr>
          <w:rFonts w:hint="eastAsia"/>
        </w:rPr>
        <w:t>ロック制御はスタティック変</w:t>
      </w:r>
      <w:r w:rsidR="009B1E84">
        <w:rPr>
          <w:rFonts w:hint="eastAsia"/>
        </w:rPr>
        <w:lastRenderedPageBreak/>
        <w:t>数によるフラグで行う。</w:t>
      </w:r>
      <w:r w:rsidR="00144E47">
        <w:rPr>
          <w:rFonts w:hint="eastAsia"/>
        </w:rPr>
        <w:t>最初のサンプルとの違いは、変数「</w:t>
      </w:r>
      <w:r w:rsidR="00144E47" w:rsidRPr="00DF5076">
        <w:rPr>
          <w:rFonts w:ascii="ＭＳ ゴシック" w:hAnsi="ＭＳ ゴシック" w:hint="eastAsia"/>
          <w:color w:val="0070C0"/>
        </w:rPr>
        <w:t>s_lock</w:t>
      </w:r>
      <w:r w:rsidR="00144E47">
        <w:rPr>
          <w:rFonts w:hint="eastAsia"/>
        </w:rPr>
        <w:t>」の型宣言のみである。</w:t>
      </w:r>
    </w:p>
    <w:p w14:paraId="6822B109" w14:textId="541EFA14" w:rsidR="009B1E84" w:rsidRDefault="009B1E84" w:rsidP="009B1E84">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Pr>
          <w:rFonts w:hint="eastAsia"/>
        </w:rPr>
        <w:t>volatile</w:t>
      </w:r>
      <w:r>
        <w:rPr>
          <w:rFonts w:hint="eastAsia"/>
        </w:rPr>
        <w:t>型</w:t>
      </w:r>
      <w:r w:rsidR="00CA290E">
        <w:rPr>
          <w:rFonts w:hint="eastAsia"/>
        </w:rPr>
        <w:t>修飾子付き</w:t>
      </w:r>
      <w:r>
        <w:rPr>
          <w:rFonts w:hint="eastAsia"/>
        </w:rPr>
        <w:t>変数によるロック制御のサンプル：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0DFB6A07" w14:textId="77777777" w:rsidTr="00A42DD8">
        <w:tc>
          <w:tcPr>
            <w:tcW w:w="8494" w:type="dxa"/>
          </w:tcPr>
          <w:p w14:paraId="2C711522" w14:textId="77777777" w:rsidR="00144E47" w:rsidRDefault="00144E47" w:rsidP="00144E47">
            <w:pPr>
              <w:pStyle w:val="3-"/>
            </w:pPr>
            <w:r>
              <w:t>#include &lt;stdio.h&gt;</w:t>
            </w:r>
          </w:p>
          <w:p w14:paraId="09447B98" w14:textId="77777777" w:rsidR="00144E47" w:rsidRDefault="00144E47" w:rsidP="00144E47">
            <w:pPr>
              <w:pStyle w:val="3-"/>
            </w:pPr>
            <w:r>
              <w:t>#include &lt;stdlib.h&gt;</w:t>
            </w:r>
          </w:p>
          <w:p w14:paraId="23461936" w14:textId="77777777" w:rsidR="00144E47" w:rsidRDefault="00144E47" w:rsidP="00144E47">
            <w:pPr>
              <w:pStyle w:val="3-"/>
            </w:pPr>
          </w:p>
          <w:p w14:paraId="5341FFC9" w14:textId="77777777" w:rsidR="00144E47" w:rsidRDefault="00144E47" w:rsidP="00144E47">
            <w:pPr>
              <w:pStyle w:val="3-"/>
            </w:pPr>
            <w:r>
              <w:t>#include &lt;Windows.h&gt;</w:t>
            </w:r>
          </w:p>
          <w:p w14:paraId="25FEB3B0" w14:textId="77777777" w:rsidR="00144E47" w:rsidRDefault="00144E47" w:rsidP="00144E47">
            <w:pPr>
              <w:pStyle w:val="3-"/>
            </w:pPr>
            <w:r>
              <w:t>#include &lt;Process.h&gt;</w:t>
            </w:r>
          </w:p>
          <w:p w14:paraId="37402F78" w14:textId="77777777" w:rsidR="00144E47" w:rsidRDefault="00144E47" w:rsidP="00144E47">
            <w:pPr>
              <w:pStyle w:val="3-"/>
            </w:pPr>
          </w:p>
          <w:p w14:paraId="3469E1D7" w14:textId="53C15AE1" w:rsidR="00144E47" w:rsidRPr="00EB389D" w:rsidRDefault="00144E47" w:rsidP="00144E47">
            <w:pPr>
              <w:pStyle w:val="3-"/>
              <w:rPr>
                <w:color w:val="00B050"/>
              </w:rPr>
            </w:pPr>
            <w:r w:rsidRPr="00EB389D">
              <w:rPr>
                <w:rFonts w:hint="eastAsia"/>
                <w:color w:val="00B050"/>
              </w:rPr>
              <w:t>//ロック取得用volatile</w:t>
            </w:r>
            <w:r w:rsidR="00CA290E" w:rsidRPr="00EB389D">
              <w:rPr>
                <w:rFonts w:hint="eastAsia"/>
                <w:color w:val="00B050"/>
              </w:rPr>
              <w:t>型修飾子付き</w:t>
            </w:r>
            <w:r w:rsidRPr="00EB389D">
              <w:rPr>
                <w:rFonts w:hint="eastAsia"/>
                <w:color w:val="00B050"/>
              </w:rPr>
              <w:t>変数</w:t>
            </w:r>
          </w:p>
          <w:p w14:paraId="5D09C760" w14:textId="77777777" w:rsidR="00144E47" w:rsidRPr="00EB389D" w:rsidRDefault="00144E47" w:rsidP="00144E47">
            <w:pPr>
              <w:pStyle w:val="3-"/>
              <w:rPr>
                <w:color w:val="FF0000"/>
              </w:rPr>
            </w:pPr>
            <w:r w:rsidRPr="00EB389D">
              <w:rPr>
                <w:color w:val="FF0000"/>
              </w:rPr>
              <w:t>static volatile int s_lock = 0;</w:t>
            </w:r>
          </w:p>
          <w:p w14:paraId="5B3298A5" w14:textId="77777777" w:rsidR="00144E47" w:rsidRDefault="00144E47" w:rsidP="00144E47">
            <w:pPr>
              <w:pStyle w:val="3-"/>
            </w:pPr>
          </w:p>
          <w:p w14:paraId="3F16EBED" w14:textId="77777777" w:rsidR="00144E47" w:rsidRDefault="00144E47" w:rsidP="00144E47">
            <w:pPr>
              <w:pStyle w:val="3-"/>
            </w:pPr>
            <w:r w:rsidRPr="00EB389D">
              <w:rPr>
                <w:rFonts w:hint="eastAsia"/>
                <w:color w:val="00B050"/>
              </w:rPr>
              <w:t>//共有データ</w:t>
            </w:r>
          </w:p>
          <w:p w14:paraId="6D65B1D8" w14:textId="77777777" w:rsidR="00144E47" w:rsidRDefault="00144E47" w:rsidP="00144E47">
            <w:pPr>
              <w:pStyle w:val="3-"/>
            </w:pPr>
            <w:r>
              <w:t>static int s_commonData = 0;</w:t>
            </w:r>
          </w:p>
          <w:p w14:paraId="7164A7FF" w14:textId="77777777" w:rsidR="00144E47" w:rsidRDefault="00144E47" w:rsidP="00144E47">
            <w:pPr>
              <w:pStyle w:val="3-"/>
            </w:pPr>
          </w:p>
          <w:p w14:paraId="3D8DDDA5" w14:textId="77777777" w:rsidR="00144E47" w:rsidRPr="00EB389D" w:rsidRDefault="00144E47" w:rsidP="00144E47">
            <w:pPr>
              <w:pStyle w:val="3-"/>
              <w:rPr>
                <w:color w:val="00B050"/>
              </w:rPr>
            </w:pPr>
            <w:r w:rsidRPr="00EB389D">
              <w:rPr>
                <w:rFonts w:hint="eastAsia"/>
                <w:color w:val="00B050"/>
              </w:rPr>
              <w:t>//スレッド固有データ</w:t>
            </w:r>
          </w:p>
          <w:p w14:paraId="067CCE19" w14:textId="77777777" w:rsidR="00144E47" w:rsidRDefault="00144E47" w:rsidP="00144E47">
            <w:pPr>
              <w:pStyle w:val="3-"/>
            </w:pPr>
            <w:r>
              <w:t>__declspec(thread) int s_tlsData = 0;</w:t>
            </w:r>
          </w:p>
          <w:p w14:paraId="7CFB4FAC" w14:textId="77777777" w:rsidR="00144E47" w:rsidRDefault="00144E47" w:rsidP="00144E47">
            <w:pPr>
              <w:pStyle w:val="3-"/>
            </w:pPr>
          </w:p>
          <w:p w14:paraId="502C7B56" w14:textId="77777777" w:rsidR="00144E47" w:rsidRPr="00EB389D" w:rsidRDefault="00144E47" w:rsidP="00144E47">
            <w:pPr>
              <w:pStyle w:val="3-"/>
              <w:rPr>
                <w:color w:val="00B050"/>
              </w:rPr>
            </w:pPr>
            <w:r w:rsidRPr="00EB389D">
              <w:rPr>
                <w:rFonts w:hint="eastAsia"/>
                <w:color w:val="00B050"/>
              </w:rPr>
              <w:t>//スレッド</w:t>
            </w:r>
          </w:p>
          <w:p w14:paraId="558463D7" w14:textId="77777777" w:rsidR="00144E47" w:rsidRDefault="00144E47" w:rsidP="00144E47">
            <w:pPr>
              <w:pStyle w:val="3-"/>
            </w:pPr>
            <w:r>
              <w:t>unsigned int WINAPI threadFunc(void* param_p)</w:t>
            </w:r>
          </w:p>
          <w:p w14:paraId="52F70187" w14:textId="77777777" w:rsidR="00144E47" w:rsidRDefault="00144E47" w:rsidP="00144E47">
            <w:pPr>
              <w:pStyle w:val="3-"/>
            </w:pPr>
            <w:r>
              <w:t>{</w:t>
            </w:r>
          </w:p>
          <w:p w14:paraId="69026A63" w14:textId="77777777" w:rsidR="00144E47" w:rsidRDefault="00144E47" w:rsidP="00144E47">
            <w:pPr>
              <w:pStyle w:val="3-"/>
            </w:pPr>
            <w:r>
              <w:rPr>
                <w:rFonts w:hint="eastAsia"/>
              </w:rPr>
              <w:tab/>
            </w:r>
            <w:r w:rsidRPr="00EB389D">
              <w:rPr>
                <w:rFonts w:hint="eastAsia"/>
                <w:color w:val="00B050"/>
              </w:rPr>
              <w:t>//パラメータ受け取り</w:t>
            </w:r>
          </w:p>
          <w:p w14:paraId="1CB849B5" w14:textId="77777777" w:rsidR="00144E47" w:rsidRDefault="00144E47" w:rsidP="00144E47">
            <w:pPr>
              <w:pStyle w:val="3-"/>
            </w:pPr>
            <w:r>
              <w:tab/>
              <w:t>const char* name = static_cast&lt;const char*&gt;(param_p);</w:t>
            </w:r>
          </w:p>
          <w:p w14:paraId="64F07440" w14:textId="77777777" w:rsidR="00144E47" w:rsidRDefault="00144E47" w:rsidP="00144E47">
            <w:pPr>
              <w:pStyle w:val="3-"/>
            </w:pPr>
          </w:p>
          <w:p w14:paraId="77A8B0BC" w14:textId="77777777" w:rsidR="00144E47" w:rsidRDefault="00144E47" w:rsidP="00144E47">
            <w:pPr>
              <w:pStyle w:val="3-"/>
            </w:pPr>
            <w:r>
              <w:rPr>
                <w:rFonts w:hint="eastAsia"/>
              </w:rPr>
              <w:tab/>
            </w:r>
            <w:r w:rsidRPr="00EB389D">
              <w:rPr>
                <w:rFonts w:hint="eastAsia"/>
                <w:color w:val="00B050"/>
              </w:rPr>
              <w:t>//開始</w:t>
            </w:r>
          </w:p>
          <w:p w14:paraId="1D91154F" w14:textId="77777777" w:rsidR="00144E47" w:rsidRDefault="00144E47" w:rsidP="00144E47">
            <w:pPr>
              <w:pStyle w:val="3-"/>
            </w:pPr>
            <w:r>
              <w:tab/>
              <w:t>printf("- begin:%s -\n", name);</w:t>
            </w:r>
          </w:p>
          <w:p w14:paraId="61EB38A9" w14:textId="77777777" w:rsidR="00144E47" w:rsidRDefault="00144E47" w:rsidP="00144E47">
            <w:pPr>
              <w:pStyle w:val="3-"/>
            </w:pPr>
            <w:r>
              <w:tab/>
              <w:t>fflush(stdout);</w:t>
            </w:r>
          </w:p>
          <w:p w14:paraId="17E997BE" w14:textId="77777777" w:rsidR="00144E47" w:rsidRDefault="00144E47" w:rsidP="00144E47">
            <w:pPr>
              <w:pStyle w:val="3-"/>
            </w:pPr>
          </w:p>
          <w:p w14:paraId="776F2086" w14:textId="77777777" w:rsidR="00144E47" w:rsidRPr="00EB389D" w:rsidRDefault="00144E47" w:rsidP="00144E47">
            <w:pPr>
              <w:pStyle w:val="3-"/>
              <w:rPr>
                <w:color w:val="00B050"/>
              </w:rPr>
            </w:pPr>
            <w:r>
              <w:rPr>
                <w:rFonts w:hint="eastAsia"/>
              </w:rPr>
              <w:tab/>
            </w:r>
            <w:r w:rsidRPr="00EB389D">
              <w:rPr>
                <w:rFonts w:hint="eastAsia"/>
                <w:color w:val="00B050"/>
              </w:rPr>
              <w:t>//処理</w:t>
            </w:r>
          </w:p>
          <w:p w14:paraId="7D3F9FF9" w14:textId="77777777" w:rsidR="00144E47" w:rsidRDefault="00144E47" w:rsidP="00144E47">
            <w:pPr>
              <w:pStyle w:val="3-"/>
            </w:pPr>
            <w:r>
              <w:tab/>
              <w:t>for (int i = 0; i &lt; 3; ++i)</w:t>
            </w:r>
          </w:p>
          <w:p w14:paraId="0CE917DC" w14:textId="77777777" w:rsidR="00144E47" w:rsidRDefault="00144E47" w:rsidP="00144E47">
            <w:pPr>
              <w:pStyle w:val="3-"/>
            </w:pPr>
            <w:r>
              <w:tab/>
              <w:t>{</w:t>
            </w:r>
          </w:p>
          <w:p w14:paraId="654504E6" w14:textId="77777777" w:rsidR="00144E47" w:rsidRDefault="00144E47" w:rsidP="00144E47">
            <w:pPr>
              <w:pStyle w:val="3-"/>
            </w:pPr>
            <w:r>
              <w:rPr>
                <w:rFonts w:hint="eastAsia"/>
              </w:rPr>
              <w:tab/>
            </w:r>
            <w:r>
              <w:rPr>
                <w:rFonts w:hint="eastAsia"/>
              </w:rPr>
              <w:tab/>
            </w:r>
            <w:r w:rsidRPr="00EB389D">
              <w:rPr>
                <w:rFonts w:hint="eastAsia"/>
                <w:color w:val="00B050"/>
              </w:rPr>
              <w:t>//ロック取得用変数でロック取得待ち</w:t>
            </w:r>
          </w:p>
          <w:p w14:paraId="23D9CB51" w14:textId="77777777" w:rsidR="00144E47" w:rsidRPr="00EB389D" w:rsidRDefault="00144E47" w:rsidP="00144E47">
            <w:pPr>
              <w:pStyle w:val="3-"/>
              <w:rPr>
                <w:color w:val="FF0000"/>
              </w:rPr>
            </w:pPr>
            <w:r>
              <w:tab/>
            </w:r>
            <w:r>
              <w:tab/>
            </w:r>
            <w:r w:rsidRPr="00EB389D">
              <w:rPr>
                <w:color w:val="FF0000"/>
              </w:rPr>
              <w:t>while (s_lock != 0){} s_lock = 1;</w:t>
            </w:r>
          </w:p>
          <w:p w14:paraId="75599B25" w14:textId="77777777" w:rsidR="00144E47" w:rsidRDefault="00144E47" w:rsidP="00144E47">
            <w:pPr>
              <w:pStyle w:val="3-"/>
            </w:pPr>
          </w:p>
          <w:p w14:paraId="09A1C78A" w14:textId="77777777" w:rsidR="00144E47" w:rsidRDefault="00144E47" w:rsidP="00144E47">
            <w:pPr>
              <w:pStyle w:val="3-"/>
            </w:pPr>
            <w:r>
              <w:rPr>
                <w:rFonts w:hint="eastAsia"/>
              </w:rPr>
              <w:tab/>
            </w:r>
            <w:r>
              <w:rPr>
                <w:rFonts w:hint="eastAsia"/>
              </w:rPr>
              <w:tab/>
            </w:r>
            <w:r w:rsidRPr="00EB389D">
              <w:rPr>
                <w:rFonts w:hint="eastAsia"/>
                <w:color w:val="00B050"/>
              </w:rPr>
              <w:t>//データ表示（前）</w:t>
            </w:r>
          </w:p>
          <w:p w14:paraId="1E70BE98" w14:textId="77777777" w:rsidR="00144E47" w:rsidRDefault="00144E47" w:rsidP="00144E47">
            <w:pPr>
              <w:pStyle w:val="3-"/>
            </w:pPr>
            <w:r>
              <w:tab/>
            </w:r>
            <w:r>
              <w:tab/>
              <w:t>printf("%s: [BEFORE] commonData=%d, tlsData=%d\n", name, s_commonData, s_tlsData);</w:t>
            </w:r>
          </w:p>
          <w:p w14:paraId="664C8F4E" w14:textId="77777777" w:rsidR="00144E47" w:rsidRDefault="00144E47" w:rsidP="00144E47">
            <w:pPr>
              <w:pStyle w:val="3-"/>
            </w:pPr>
            <w:r>
              <w:tab/>
            </w:r>
            <w:r>
              <w:tab/>
              <w:t>fflush(stdout);</w:t>
            </w:r>
          </w:p>
          <w:p w14:paraId="2222851F" w14:textId="77777777" w:rsidR="00144E47" w:rsidRDefault="00144E47" w:rsidP="00144E47">
            <w:pPr>
              <w:pStyle w:val="3-"/>
            </w:pPr>
          </w:p>
          <w:p w14:paraId="2159AB50" w14:textId="77777777" w:rsidR="00144E47" w:rsidRDefault="00144E47" w:rsidP="00144E47">
            <w:pPr>
              <w:pStyle w:val="3-"/>
            </w:pPr>
            <w:r>
              <w:rPr>
                <w:rFonts w:hint="eastAsia"/>
              </w:rPr>
              <w:tab/>
            </w:r>
            <w:r>
              <w:rPr>
                <w:rFonts w:hint="eastAsia"/>
              </w:rPr>
              <w:tab/>
            </w:r>
            <w:r w:rsidRPr="00EB389D">
              <w:rPr>
                <w:rFonts w:hint="eastAsia"/>
                <w:color w:val="00B050"/>
              </w:rPr>
              <w:t>//データ取得</w:t>
            </w:r>
          </w:p>
          <w:p w14:paraId="080DE69F" w14:textId="77777777" w:rsidR="00144E47" w:rsidRDefault="00144E47" w:rsidP="00144E47">
            <w:pPr>
              <w:pStyle w:val="3-"/>
            </w:pPr>
            <w:r>
              <w:tab/>
            </w:r>
            <w:r>
              <w:tab/>
              <w:t>int common_data = s_commonData;</w:t>
            </w:r>
          </w:p>
          <w:p w14:paraId="18550AFA" w14:textId="77777777" w:rsidR="00144E47" w:rsidRDefault="00144E47" w:rsidP="00144E47">
            <w:pPr>
              <w:pStyle w:val="3-"/>
            </w:pPr>
            <w:r>
              <w:tab/>
            </w:r>
            <w:r>
              <w:tab/>
              <w:t>int tls_data = s_tlsData;</w:t>
            </w:r>
          </w:p>
          <w:p w14:paraId="1192C88E" w14:textId="77777777" w:rsidR="00144E47" w:rsidRDefault="00144E47" w:rsidP="00144E47">
            <w:pPr>
              <w:pStyle w:val="3-"/>
            </w:pPr>
          </w:p>
          <w:p w14:paraId="472497BF" w14:textId="77777777" w:rsidR="00144E47" w:rsidRDefault="00144E47" w:rsidP="00144E47">
            <w:pPr>
              <w:pStyle w:val="3-"/>
            </w:pPr>
            <w:r>
              <w:rPr>
                <w:rFonts w:hint="eastAsia"/>
              </w:rPr>
              <w:tab/>
            </w:r>
            <w:r>
              <w:rPr>
                <w:rFonts w:hint="eastAsia"/>
              </w:rPr>
              <w:tab/>
            </w:r>
            <w:r w:rsidRPr="00EB389D">
              <w:rPr>
                <w:rFonts w:hint="eastAsia"/>
                <w:color w:val="00B050"/>
              </w:rPr>
              <w:t>//データ更新</w:t>
            </w:r>
          </w:p>
          <w:p w14:paraId="61DE6203" w14:textId="77777777" w:rsidR="00144E47" w:rsidRDefault="00144E47" w:rsidP="00144E47">
            <w:pPr>
              <w:pStyle w:val="3-"/>
            </w:pPr>
            <w:r>
              <w:tab/>
            </w:r>
            <w:r>
              <w:tab/>
              <w:t>++common_data;</w:t>
            </w:r>
          </w:p>
          <w:p w14:paraId="2B62EEF3" w14:textId="77777777" w:rsidR="00144E47" w:rsidRDefault="00144E47" w:rsidP="00144E47">
            <w:pPr>
              <w:pStyle w:val="3-"/>
            </w:pPr>
            <w:r>
              <w:tab/>
            </w:r>
            <w:r>
              <w:tab/>
              <w:t>++tls_data;</w:t>
            </w:r>
          </w:p>
          <w:p w14:paraId="0D759C4C" w14:textId="77777777" w:rsidR="00144E47" w:rsidRDefault="00144E47" w:rsidP="00144E47">
            <w:pPr>
              <w:pStyle w:val="3-"/>
            </w:pPr>
          </w:p>
          <w:p w14:paraId="73F9D60A" w14:textId="77777777" w:rsidR="00144E47" w:rsidRDefault="00144E47" w:rsidP="00144E47">
            <w:pPr>
              <w:pStyle w:val="3-"/>
            </w:pPr>
            <w:r>
              <w:rPr>
                <w:rFonts w:hint="eastAsia"/>
              </w:rPr>
              <w:tab/>
            </w:r>
            <w:r>
              <w:rPr>
                <w:rFonts w:hint="eastAsia"/>
              </w:rPr>
              <w:tab/>
            </w:r>
            <w:r w:rsidRPr="00EB389D">
              <w:rPr>
                <w:rFonts w:hint="eastAsia"/>
                <w:color w:val="00B050"/>
              </w:rPr>
              <w:t>//若干ランダムでスリープ（0～4 msec）</w:t>
            </w:r>
          </w:p>
          <w:p w14:paraId="529533F2" w14:textId="77777777" w:rsidR="00144E47" w:rsidRDefault="00144E47" w:rsidP="00144E47">
            <w:pPr>
              <w:pStyle w:val="3-"/>
            </w:pPr>
            <w:r>
              <w:tab/>
            </w:r>
            <w:r>
              <w:tab/>
              <w:t>Sleep(rand() % 5);</w:t>
            </w:r>
          </w:p>
          <w:p w14:paraId="40F69D8F" w14:textId="77777777" w:rsidR="00144E47" w:rsidRDefault="00144E47" w:rsidP="00144E47">
            <w:pPr>
              <w:pStyle w:val="3-"/>
            </w:pPr>
          </w:p>
          <w:p w14:paraId="50075E33" w14:textId="77777777" w:rsidR="00144E47" w:rsidRDefault="00144E47" w:rsidP="00144E47">
            <w:pPr>
              <w:pStyle w:val="3-"/>
            </w:pPr>
            <w:r>
              <w:rPr>
                <w:rFonts w:hint="eastAsia"/>
              </w:rPr>
              <w:tab/>
            </w:r>
            <w:r>
              <w:rPr>
                <w:rFonts w:hint="eastAsia"/>
              </w:rPr>
              <w:tab/>
            </w:r>
            <w:r w:rsidRPr="00EB389D">
              <w:rPr>
                <w:rFonts w:hint="eastAsia"/>
                <w:color w:val="00B050"/>
              </w:rPr>
              <w:t>//データ書き戻し</w:t>
            </w:r>
          </w:p>
          <w:p w14:paraId="45B5AFE8" w14:textId="77777777" w:rsidR="00144E47" w:rsidRDefault="00144E47" w:rsidP="00144E47">
            <w:pPr>
              <w:pStyle w:val="3-"/>
            </w:pPr>
            <w:r>
              <w:tab/>
            </w:r>
            <w:r>
              <w:tab/>
              <w:t>s_commonData = common_data;</w:t>
            </w:r>
          </w:p>
          <w:p w14:paraId="662A27E7" w14:textId="77777777" w:rsidR="00144E47" w:rsidRDefault="00144E47" w:rsidP="00144E47">
            <w:pPr>
              <w:pStyle w:val="3-"/>
            </w:pPr>
            <w:r>
              <w:tab/>
            </w:r>
            <w:r>
              <w:tab/>
              <w:t>s_tlsData = tls_data;</w:t>
            </w:r>
          </w:p>
          <w:p w14:paraId="7A49B3D6" w14:textId="77777777" w:rsidR="00144E47" w:rsidRDefault="00144E47" w:rsidP="00144E47">
            <w:pPr>
              <w:pStyle w:val="3-"/>
            </w:pPr>
          </w:p>
          <w:p w14:paraId="788520A9" w14:textId="77777777" w:rsidR="00144E47" w:rsidRDefault="00144E47" w:rsidP="00144E47">
            <w:pPr>
              <w:pStyle w:val="3-"/>
            </w:pPr>
            <w:r>
              <w:rPr>
                <w:rFonts w:hint="eastAsia"/>
              </w:rPr>
              <w:tab/>
            </w:r>
            <w:r>
              <w:rPr>
                <w:rFonts w:hint="eastAsia"/>
              </w:rPr>
              <w:tab/>
            </w:r>
            <w:r w:rsidRPr="00EB389D">
              <w:rPr>
                <w:rFonts w:hint="eastAsia"/>
                <w:color w:val="00B050"/>
              </w:rPr>
              <w:t>//データ表示（後）</w:t>
            </w:r>
          </w:p>
          <w:p w14:paraId="2642E06B" w14:textId="77777777" w:rsidR="00144E47" w:rsidRDefault="00144E47" w:rsidP="00144E47">
            <w:pPr>
              <w:pStyle w:val="3-"/>
            </w:pPr>
            <w:r>
              <w:tab/>
            </w:r>
            <w:r>
              <w:tab/>
              <w:t>printf("%s: [AFTER]  commonData=%d, tlsData=%d\n", name, s_commonData, s_tlsData);</w:t>
            </w:r>
          </w:p>
          <w:p w14:paraId="6EA8276F" w14:textId="77777777" w:rsidR="00144E47" w:rsidRDefault="00144E47" w:rsidP="00144E47">
            <w:pPr>
              <w:pStyle w:val="3-"/>
            </w:pPr>
            <w:r>
              <w:tab/>
            </w:r>
            <w:r>
              <w:tab/>
              <w:t>fflush(stdout);</w:t>
            </w:r>
          </w:p>
          <w:p w14:paraId="43FDC0DD" w14:textId="77777777" w:rsidR="00144E47" w:rsidRDefault="00144E47" w:rsidP="00144E47">
            <w:pPr>
              <w:pStyle w:val="3-"/>
            </w:pPr>
          </w:p>
          <w:p w14:paraId="78DCBBB8" w14:textId="77777777" w:rsidR="00144E47" w:rsidRDefault="00144E47" w:rsidP="00144E47">
            <w:pPr>
              <w:pStyle w:val="3-"/>
            </w:pPr>
            <w:r>
              <w:rPr>
                <w:rFonts w:hint="eastAsia"/>
              </w:rPr>
              <w:tab/>
            </w:r>
            <w:r>
              <w:rPr>
                <w:rFonts w:hint="eastAsia"/>
              </w:rPr>
              <w:tab/>
            </w:r>
            <w:r w:rsidRPr="00EB389D">
              <w:rPr>
                <w:rFonts w:hint="eastAsia"/>
                <w:color w:val="00B050"/>
              </w:rPr>
              <w:t>//ロック取得用変数でロック解除</w:t>
            </w:r>
          </w:p>
          <w:p w14:paraId="471A6F17" w14:textId="77777777" w:rsidR="00144E47" w:rsidRPr="00EB389D" w:rsidRDefault="00144E47" w:rsidP="00144E47">
            <w:pPr>
              <w:pStyle w:val="3-"/>
              <w:rPr>
                <w:color w:val="FF0000"/>
              </w:rPr>
            </w:pPr>
            <w:r>
              <w:tab/>
            </w:r>
            <w:r>
              <w:tab/>
            </w:r>
            <w:r w:rsidRPr="00EB389D">
              <w:rPr>
                <w:color w:val="FF0000"/>
              </w:rPr>
              <w:t>s_lock = 0;</w:t>
            </w:r>
          </w:p>
          <w:p w14:paraId="5C2498E6" w14:textId="77777777" w:rsidR="00144E47" w:rsidRDefault="00144E47" w:rsidP="00144E47">
            <w:pPr>
              <w:pStyle w:val="3-"/>
            </w:pPr>
          </w:p>
          <w:p w14:paraId="030A9DB4" w14:textId="77777777" w:rsidR="00144E47" w:rsidRDefault="00144E47" w:rsidP="00144E47">
            <w:pPr>
              <w:pStyle w:val="3-"/>
            </w:pPr>
            <w:r>
              <w:rPr>
                <w:rFonts w:hint="eastAsia"/>
              </w:rPr>
              <w:tab/>
            </w:r>
            <w:r>
              <w:rPr>
                <w:rFonts w:hint="eastAsia"/>
              </w:rPr>
              <w:tab/>
            </w:r>
            <w:r w:rsidRPr="00EB389D">
              <w:rPr>
                <w:rFonts w:hint="eastAsia"/>
                <w:color w:val="00B050"/>
              </w:rPr>
              <w:t>//スレッド切り替えのためのスリープ</w:t>
            </w:r>
          </w:p>
          <w:p w14:paraId="4950B651" w14:textId="77777777" w:rsidR="00144E47" w:rsidRDefault="00144E47" w:rsidP="00144E47">
            <w:pPr>
              <w:pStyle w:val="3-"/>
            </w:pPr>
            <w:r>
              <w:tab/>
            </w:r>
            <w:r>
              <w:tab/>
              <w:t>Sleep(0);</w:t>
            </w:r>
          </w:p>
          <w:p w14:paraId="386F168C" w14:textId="77777777" w:rsidR="00144E47" w:rsidRPr="00EB389D" w:rsidRDefault="00144E47" w:rsidP="00144E47">
            <w:pPr>
              <w:pStyle w:val="3-"/>
              <w:rPr>
                <w:color w:val="00B050"/>
              </w:rPr>
            </w:pPr>
            <w:r>
              <w:rPr>
                <w:rFonts w:hint="eastAsia"/>
              </w:rPr>
              <w:lastRenderedPageBreak/>
              <w:tab/>
            </w:r>
            <w:r>
              <w:rPr>
                <w:rFonts w:hint="eastAsia"/>
              </w:rPr>
              <w:tab/>
            </w:r>
            <w:r w:rsidRPr="00EB389D">
              <w:rPr>
                <w:rFonts w:hint="eastAsia"/>
                <w:color w:val="00B050"/>
              </w:rPr>
              <w:t>//</w:t>
            </w:r>
            <w:r w:rsidRPr="00EB389D">
              <w:rPr>
                <w:rFonts w:hint="eastAsia"/>
                <w:color w:val="00B050"/>
              </w:rPr>
              <w:tab/>
              <w:t>//スレッド切り替え</w:t>
            </w:r>
          </w:p>
          <w:p w14:paraId="18C0D087" w14:textId="77777777" w:rsidR="00144E47" w:rsidRPr="00EB389D" w:rsidRDefault="00144E47" w:rsidP="00144E47">
            <w:pPr>
              <w:pStyle w:val="3-"/>
              <w:rPr>
                <w:color w:val="00B050"/>
              </w:rPr>
            </w:pPr>
            <w:r w:rsidRPr="00EB389D">
              <w:rPr>
                <w:rFonts w:hint="eastAsia"/>
                <w:color w:val="00B050"/>
              </w:rPr>
              <w:tab/>
            </w:r>
            <w:r w:rsidRPr="00EB389D">
              <w:rPr>
                <w:rFonts w:hint="eastAsia"/>
                <w:color w:val="00B050"/>
              </w:rPr>
              <w:tab/>
              <w:t>//</w:t>
            </w:r>
            <w:r w:rsidRPr="00EB389D">
              <w:rPr>
                <w:rFonts w:hint="eastAsia"/>
                <w:color w:val="00B050"/>
              </w:rPr>
              <w:tab/>
              <w:t>SwitchToThread();//OSに任せて再スケジューリング</w:t>
            </w:r>
          </w:p>
          <w:p w14:paraId="380C9273" w14:textId="77777777" w:rsidR="00144E47" w:rsidRPr="00EB389D" w:rsidRDefault="00144E47" w:rsidP="00144E47">
            <w:pPr>
              <w:pStyle w:val="3-"/>
              <w:rPr>
                <w:color w:val="00B050"/>
              </w:rPr>
            </w:pPr>
            <w:r w:rsidRPr="00EB389D">
              <w:rPr>
                <w:rFonts w:hint="eastAsia"/>
                <w:color w:val="00B050"/>
              </w:rPr>
              <w:tab/>
            </w:r>
            <w:r w:rsidRPr="00EB389D">
              <w:rPr>
                <w:rFonts w:hint="eastAsia"/>
                <w:color w:val="00B050"/>
              </w:rPr>
              <w:tab/>
              <w:t>//</w:t>
            </w:r>
            <w:r w:rsidRPr="00EB389D">
              <w:rPr>
                <w:rFonts w:hint="eastAsia"/>
                <w:color w:val="00B050"/>
              </w:rPr>
              <w:tab/>
              <w:t>Yield();//廃止</w:t>
            </w:r>
          </w:p>
          <w:p w14:paraId="555B2396" w14:textId="77777777" w:rsidR="00144E47" w:rsidRDefault="00144E47" w:rsidP="00144E47">
            <w:pPr>
              <w:pStyle w:val="3-"/>
            </w:pPr>
            <w:r>
              <w:tab/>
              <w:t>}</w:t>
            </w:r>
          </w:p>
          <w:p w14:paraId="24711B38" w14:textId="77777777" w:rsidR="00144E47" w:rsidRDefault="00144E47" w:rsidP="00144E47">
            <w:pPr>
              <w:pStyle w:val="3-"/>
            </w:pPr>
          </w:p>
          <w:p w14:paraId="222DF223" w14:textId="77777777" w:rsidR="00144E47" w:rsidRDefault="00144E47" w:rsidP="00144E47">
            <w:pPr>
              <w:pStyle w:val="3-"/>
            </w:pPr>
            <w:r>
              <w:rPr>
                <w:rFonts w:hint="eastAsia"/>
              </w:rPr>
              <w:tab/>
            </w:r>
            <w:r w:rsidRPr="00EB389D">
              <w:rPr>
                <w:rFonts w:hint="eastAsia"/>
                <w:color w:val="00B050"/>
              </w:rPr>
              <w:t>//終了</w:t>
            </w:r>
          </w:p>
          <w:p w14:paraId="57AEE46E" w14:textId="77777777" w:rsidR="00144E47" w:rsidRDefault="00144E47" w:rsidP="00144E47">
            <w:pPr>
              <w:pStyle w:val="3-"/>
            </w:pPr>
            <w:r>
              <w:tab/>
              <w:t>printf("- end:%s -\n", name);</w:t>
            </w:r>
          </w:p>
          <w:p w14:paraId="6B7E473F" w14:textId="77777777" w:rsidR="00144E47" w:rsidRDefault="00144E47" w:rsidP="00144E47">
            <w:pPr>
              <w:pStyle w:val="3-"/>
            </w:pPr>
            <w:r>
              <w:tab/>
              <w:t>fflush(stdout);</w:t>
            </w:r>
          </w:p>
          <w:p w14:paraId="66801C51" w14:textId="77777777" w:rsidR="00144E47" w:rsidRDefault="00144E47" w:rsidP="00144E47">
            <w:pPr>
              <w:pStyle w:val="3-"/>
            </w:pPr>
            <w:r>
              <w:tab/>
              <w:t>return 0;</w:t>
            </w:r>
          </w:p>
          <w:p w14:paraId="5BCB46EF" w14:textId="77777777" w:rsidR="00144E47" w:rsidRDefault="00144E47" w:rsidP="00144E47">
            <w:pPr>
              <w:pStyle w:val="3-"/>
            </w:pPr>
            <w:r>
              <w:t>}</w:t>
            </w:r>
          </w:p>
          <w:p w14:paraId="206D342A" w14:textId="77777777" w:rsidR="00144E47" w:rsidRDefault="00144E47" w:rsidP="00144E47">
            <w:pPr>
              <w:pStyle w:val="3-"/>
            </w:pPr>
          </w:p>
          <w:p w14:paraId="1876F3F8" w14:textId="77777777" w:rsidR="00144E47" w:rsidRPr="00EB389D" w:rsidRDefault="00144E47" w:rsidP="00144E47">
            <w:pPr>
              <w:pStyle w:val="3-"/>
              <w:rPr>
                <w:color w:val="00B050"/>
              </w:rPr>
            </w:pPr>
            <w:r w:rsidRPr="00EB389D">
              <w:rPr>
                <w:rFonts w:hint="eastAsia"/>
                <w:color w:val="00B050"/>
              </w:rPr>
              <w:t>//テスト</w:t>
            </w:r>
          </w:p>
          <w:p w14:paraId="267A3A3A" w14:textId="77777777" w:rsidR="00144E47" w:rsidRDefault="00144E47" w:rsidP="00144E47">
            <w:pPr>
              <w:pStyle w:val="3-"/>
            </w:pPr>
            <w:r>
              <w:t>int main(const int argc, const char* argv[])</w:t>
            </w:r>
          </w:p>
          <w:p w14:paraId="3A188156" w14:textId="77777777" w:rsidR="00144E47" w:rsidRDefault="00144E47" w:rsidP="00144E47">
            <w:pPr>
              <w:pStyle w:val="3-"/>
            </w:pPr>
            <w:r>
              <w:t>{</w:t>
            </w:r>
          </w:p>
          <w:p w14:paraId="592697E8" w14:textId="77777777" w:rsidR="00144E47" w:rsidRPr="00EB389D" w:rsidRDefault="00144E47" w:rsidP="00144E47">
            <w:pPr>
              <w:pStyle w:val="3-"/>
              <w:rPr>
                <w:color w:val="00B050"/>
              </w:rPr>
            </w:pPr>
            <w:r>
              <w:rPr>
                <w:rFonts w:hint="eastAsia"/>
              </w:rPr>
              <w:tab/>
            </w:r>
            <w:r w:rsidRPr="00EB389D">
              <w:rPr>
                <w:rFonts w:hint="eastAsia"/>
                <w:color w:val="00B050"/>
              </w:rPr>
              <w:t>//スレッド作成</w:t>
            </w:r>
          </w:p>
          <w:p w14:paraId="389E8D0D" w14:textId="77777777" w:rsidR="00144E47" w:rsidRDefault="00144E47" w:rsidP="00144E47">
            <w:pPr>
              <w:pStyle w:val="3-"/>
            </w:pPr>
            <w:r>
              <w:tab/>
              <w:t>static const int THREAD_NUM = 3;</w:t>
            </w:r>
          </w:p>
          <w:p w14:paraId="35960989" w14:textId="77777777" w:rsidR="00144E47" w:rsidRDefault="00144E47" w:rsidP="00144E47">
            <w:pPr>
              <w:pStyle w:val="3-"/>
            </w:pPr>
            <w:r>
              <w:tab/>
              <w:t>unsigned int tid[THREAD_NUM] = {};</w:t>
            </w:r>
          </w:p>
          <w:p w14:paraId="57F89021" w14:textId="77777777" w:rsidR="00144E47" w:rsidRDefault="00144E47" w:rsidP="00144E47">
            <w:pPr>
              <w:pStyle w:val="3-"/>
            </w:pPr>
            <w:r>
              <w:tab/>
              <w:t>HANDLE hThread[THREAD_NUM] =</w:t>
            </w:r>
          </w:p>
          <w:p w14:paraId="75BE2723" w14:textId="77777777" w:rsidR="00144E47" w:rsidRDefault="00144E47" w:rsidP="00144E47">
            <w:pPr>
              <w:pStyle w:val="3-"/>
            </w:pPr>
            <w:r>
              <w:tab/>
              <w:t>{</w:t>
            </w:r>
          </w:p>
          <w:p w14:paraId="1AF07229" w14:textId="3891E42A"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"太郎", 0, &amp;tid[0]),</w:t>
            </w:r>
          </w:p>
          <w:p w14:paraId="15585FE5" w14:textId="0201A12D"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"次郎", 0, &amp;tid[1]),</w:t>
            </w:r>
          </w:p>
          <w:p w14:paraId="7A63953A" w14:textId="38C8361B"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"三郎", 0, &amp;tid[2])</w:t>
            </w:r>
          </w:p>
          <w:p w14:paraId="5960C562" w14:textId="77777777" w:rsidR="00144E47" w:rsidRDefault="00144E47" w:rsidP="00144E47">
            <w:pPr>
              <w:pStyle w:val="3-"/>
            </w:pPr>
            <w:r>
              <w:tab/>
              <w:t>};</w:t>
            </w:r>
          </w:p>
          <w:p w14:paraId="70812F6B" w14:textId="77777777" w:rsidR="00144E47" w:rsidRDefault="00144E47" w:rsidP="00144E47">
            <w:pPr>
              <w:pStyle w:val="3-"/>
            </w:pPr>
          </w:p>
          <w:p w14:paraId="27050E83" w14:textId="77777777" w:rsidR="00144E47" w:rsidRDefault="00144E47" w:rsidP="00144E47">
            <w:pPr>
              <w:pStyle w:val="3-"/>
            </w:pPr>
            <w:r>
              <w:rPr>
                <w:rFonts w:hint="eastAsia"/>
              </w:rPr>
              <w:tab/>
            </w:r>
            <w:r w:rsidRPr="00EB389D">
              <w:rPr>
                <w:rFonts w:hint="eastAsia"/>
                <w:color w:val="00B050"/>
              </w:rPr>
              <w:t>//スレッド終了待ち</w:t>
            </w:r>
          </w:p>
          <w:p w14:paraId="080A8E23" w14:textId="77777777" w:rsidR="00144E47" w:rsidRDefault="00144E47" w:rsidP="00144E47">
            <w:pPr>
              <w:pStyle w:val="3-"/>
            </w:pPr>
            <w:r>
              <w:tab/>
              <w:t>WaitForMultipleObjects(THREAD_NUM, hThread, true, INFINITE);</w:t>
            </w:r>
          </w:p>
          <w:p w14:paraId="17FB8053" w14:textId="77777777" w:rsidR="00144E47" w:rsidRDefault="00144E47" w:rsidP="00144E47">
            <w:pPr>
              <w:pStyle w:val="3-"/>
            </w:pPr>
          </w:p>
          <w:p w14:paraId="2676BF0E" w14:textId="77777777" w:rsidR="00144E47" w:rsidRPr="00EB389D" w:rsidRDefault="00144E47" w:rsidP="00144E47">
            <w:pPr>
              <w:pStyle w:val="3-"/>
              <w:rPr>
                <w:color w:val="00B050"/>
              </w:rPr>
            </w:pPr>
            <w:r>
              <w:rPr>
                <w:rFonts w:hint="eastAsia"/>
              </w:rPr>
              <w:tab/>
            </w:r>
            <w:r w:rsidRPr="00EB389D">
              <w:rPr>
                <w:rFonts w:hint="eastAsia"/>
                <w:color w:val="00B050"/>
              </w:rPr>
              <w:t>//スレッドハンドルクローズ</w:t>
            </w:r>
          </w:p>
          <w:p w14:paraId="348C39D4" w14:textId="77777777" w:rsidR="00144E47" w:rsidRDefault="00144E47" w:rsidP="00144E47">
            <w:pPr>
              <w:pStyle w:val="3-"/>
            </w:pPr>
            <w:r>
              <w:tab/>
              <w:t>for (int i = 0; i &lt; THREAD_NUM; ++i)</w:t>
            </w:r>
          </w:p>
          <w:p w14:paraId="02934745" w14:textId="77777777" w:rsidR="00144E47" w:rsidRDefault="00144E47" w:rsidP="00144E47">
            <w:pPr>
              <w:pStyle w:val="3-"/>
            </w:pPr>
            <w:r>
              <w:tab/>
              <w:t>{</w:t>
            </w:r>
          </w:p>
          <w:p w14:paraId="6721DFF5" w14:textId="77777777" w:rsidR="00144E47" w:rsidRDefault="00144E47" w:rsidP="00144E47">
            <w:pPr>
              <w:pStyle w:val="3-"/>
            </w:pPr>
            <w:r>
              <w:tab/>
            </w:r>
            <w:r>
              <w:tab/>
              <w:t>CloseHandle(hThread[i]);</w:t>
            </w:r>
          </w:p>
          <w:p w14:paraId="19999532" w14:textId="77777777" w:rsidR="00144E47" w:rsidRDefault="00144E47" w:rsidP="00144E47">
            <w:pPr>
              <w:pStyle w:val="3-"/>
            </w:pPr>
            <w:r>
              <w:tab/>
              <w:t>}</w:t>
            </w:r>
          </w:p>
          <w:p w14:paraId="33FD6BD1" w14:textId="77777777" w:rsidR="00144E47" w:rsidRDefault="00144E47" w:rsidP="00144E47">
            <w:pPr>
              <w:pStyle w:val="3-"/>
            </w:pPr>
          </w:p>
          <w:p w14:paraId="1C1E03CD" w14:textId="77777777" w:rsidR="00144E47" w:rsidRDefault="00144E47" w:rsidP="00144E47">
            <w:pPr>
              <w:pStyle w:val="3-"/>
            </w:pPr>
            <w:r>
              <w:rPr>
                <w:rFonts w:hint="eastAsia"/>
              </w:rPr>
              <w:tab/>
            </w:r>
            <w:r w:rsidRPr="00EB389D">
              <w:rPr>
                <w:rFonts w:hint="eastAsia"/>
                <w:color w:val="00B050"/>
              </w:rPr>
              <w:t>//比較用に空ループで時間を計測</w:t>
            </w:r>
          </w:p>
          <w:p w14:paraId="46847EE7" w14:textId="77777777" w:rsidR="00144E47" w:rsidRDefault="00144E47" w:rsidP="00144E47">
            <w:pPr>
              <w:pStyle w:val="3-"/>
            </w:pPr>
            <w:r>
              <w:tab/>
              <w:t>{</w:t>
            </w:r>
          </w:p>
          <w:p w14:paraId="64053CEE" w14:textId="77777777" w:rsidR="00144E47" w:rsidRDefault="00144E47" w:rsidP="00144E47">
            <w:pPr>
              <w:pStyle w:val="3-"/>
            </w:pPr>
            <w:r>
              <w:tab/>
            </w:r>
            <w:r>
              <w:tab/>
              <w:t>LARGE_INTEGER freq;</w:t>
            </w:r>
          </w:p>
          <w:p w14:paraId="37FF6E92" w14:textId="77777777" w:rsidR="00144E47" w:rsidRDefault="00144E47" w:rsidP="00144E47">
            <w:pPr>
              <w:pStyle w:val="3-"/>
            </w:pPr>
            <w:r>
              <w:tab/>
            </w:r>
            <w:r>
              <w:tab/>
              <w:t>QueryPerformanceFrequency(&amp;freq);</w:t>
            </w:r>
          </w:p>
          <w:p w14:paraId="5D41B765" w14:textId="77777777" w:rsidR="00144E47" w:rsidRDefault="00144E47" w:rsidP="00144E47">
            <w:pPr>
              <w:pStyle w:val="3-"/>
            </w:pPr>
            <w:r>
              <w:tab/>
            </w:r>
            <w:r>
              <w:tab/>
              <w:t>LARGE_INTEGER begin;</w:t>
            </w:r>
          </w:p>
          <w:p w14:paraId="3D258E29" w14:textId="77777777" w:rsidR="00144E47" w:rsidRDefault="00144E47" w:rsidP="00144E47">
            <w:pPr>
              <w:pStyle w:val="3-"/>
            </w:pPr>
            <w:r>
              <w:tab/>
            </w:r>
            <w:r>
              <w:tab/>
              <w:t>QueryPerformanceCounter(&amp;begin);</w:t>
            </w:r>
          </w:p>
          <w:p w14:paraId="64CB8705" w14:textId="77777777" w:rsidR="00144E47" w:rsidRDefault="00144E47" w:rsidP="00144E47">
            <w:pPr>
              <w:pStyle w:val="3-"/>
            </w:pPr>
            <w:r>
              <w:tab/>
            </w:r>
            <w:r>
              <w:tab/>
              <w:t>static const int TEST_TIMES = 10000000;</w:t>
            </w:r>
          </w:p>
          <w:p w14:paraId="6F07B9A2" w14:textId="77777777" w:rsidR="00144E47" w:rsidRDefault="00144E47" w:rsidP="00144E47">
            <w:pPr>
              <w:pStyle w:val="3-"/>
            </w:pPr>
            <w:r>
              <w:tab/>
            </w:r>
            <w:r>
              <w:tab/>
              <w:t>for (int i = 0; i &lt; TEST_TIMES; ++i)</w:t>
            </w:r>
          </w:p>
          <w:p w14:paraId="16696E7F" w14:textId="77777777" w:rsidR="00144E47" w:rsidRDefault="00144E47" w:rsidP="00144E47">
            <w:pPr>
              <w:pStyle w:val="3-"/>
            </w:pPr>
            <w:r>
              <w:tab/>
            </w:r>
            <w:r>
              <w:tab/>
              <w:t>{</w:t>
            </w:r>
          </w:p>
          <w:p w14:paraId="65C0AE50" w14:textId="77777777" w:rsidR="00144E47" w:rsidRPr="00EB389D" w:rsidRDefault="00144E47" w:rsidP="00144E47">
            <w:pPr>
              <w:pStyle w:val="3-"/>
              <w:rPr>
                <w:color w:val="FF0000"/>
              </w:rPr>
            </w:pPr>
            <w:r>
              <w:tab/>
            </w:r>
            <w:r>
              <w:tab/>
            </w:r>
            <w:r>
              <w:tab/>
            </w:r>
            <w:r w:rsidRPr="00EB389D">
              <w:rPr>
                <w:color w:val="FF0000"/>
              </w:rPr>
              <w:t>while (s_lock != 0){} s_lock = 1;</w:t>
            </w:r>
          </w:p>
          <w:p w14:paraId="2BEC2B66" w14:textId="77777777" w:rsidR="00144E47" w:rsidRPr="00EB389D" w:rsidRDefault="00144E47" w:rsidP="00144E47">
            <w:pPr>
              <w:pStyle w:val="3-"/>
              <w:rPr>
                <w:color w:val="FF0000"/>
              </w:rPr>
            </w:pPr>
            <w:r w:rsidRPr="00EB389D">
              <w:rPr>
                <w:color w:val="FF0000"/>
              </w:rPr>
              <w:tab/>
            </w:r>
            <w:r w:rsidRPr="00EB389D">
              <w:rPr>
                <w:color w:val="FF0000"/>
              </w:rPr>
              <w:tab/>
            </w:r>
            <w:r w:rsidRPr="00EB389D">
              <w:rPr>
                <w:color w:val="FF0000"/>
              </w:rPr>
              <w:tab/>
              <w:t>s_lock = 0;</w:t>
            </w:r>
          </w:p>
          <w:p w14:paraId="1E49B6F5" w14:textId="77777777" w:rsidR="00144E47" w:rsidRDefault="00144E47" w:rsidP="00144E47">
            <w:pPr>
              <w:pStyle w:val="3-"/>
            </w:pPr>
            <w:r>
              <w:tab/>
            </w:r>
            <w:r>
              <w:tab/>
              <w:t>}</w:t>
            </w:r>
          </w:p>
          <w:p w14:paraId="0CFC92C0" w14:textId="77777777" w:rsidR="00144E47" w:rsidRDefault="00144E47" w:rsidP="00144E47">
            <w:pPr>
              <w:pStyle w:val="3-"/>
            </w:pPr>
            <w:r>
              <w:tab/>
            </w:r>
            <w:r>
              <w:tab/>
              <w:t>LARGE_INTEGER end;</w:t>
            </w:r>
          </w:p>
          <w:p w14:paraId="509676A3" w14:textId="77777777" w:rsidR="00144E47" w:rsidRDefault="00144E47" w:rsidP="00144E47">
            <w:pPr>
              <w:pStyle w:val="3-"/>
            </w:pPr>
            <w:r>
              <w:tab/>
            </w:r>
            <w:r>
              <w:tab/>
              <w:t>QueryPerformanceCounter(&amp;end);</w:t>
            </w:r>
          </w:p>
          <w:p w14:paraId="176C0B34" w14:textId="77777777" w:rsidR="00C607FA" w:rsidRDefault="00144E47" w:rsidP="00EB389D">
            <w:pPr>
              <w:pStyle w:val="3-"/>
              <w:jc w:val="left"/>
            </w:pPr>
            <w:r>
              <w:tab/>
            </w:r>
            <w:r>
              <w:tab/>
              <w:t>float duration = static_cast&lt;float&gt;(static_cast&lt;double&gt;(end.QuadPart - begin.QuadPart)</w:t>
            </w:r>
          </w:p>
          <w:p w14:paraId="37522F78" w14:textId="593DB554" w:rsidR="00144E47" w:rsidRDefault="00C607FA" w:rsidP="00EB389D">
            <w:pPr>
              <w:pStyle w:val="3-"/>
              <w:jc w:val="left"/>
            </w:pPr>
            <w:r>
              <w:tab/>
            </w:r>
            <w:r>
              <w:tab/>
            </w:r>
            <w:r>
              <w:tab/>
            </w:r>
            <w:r>
              <w:tab/>
            </w:r>
            <w:r>
              <w:tab/>
            </w:r>
            <w:r>
              <w:tab/>
            </w:r>
            <w:r>
              <w:tab/>
            </w:r>
            <w:r>
              <w:tab/>
            </w:r>
            <w:r>
              <w:tab/>
            </w:r>
            <w:r>
              <w:tab/>
            </w:r>
            <w:r>
              <w:tab/>
            </w:r>
            <w:r>
              <w:tab/>
            </w:r>
            <w:r w:rsidR="00144E47">
              <w:t xml:space="preserve"> / static_cast&lt;double&gt;(freq.QuadPart));</w:t>
            </w:r>
          </w:p>
          <w:p w14:paraId="66F3E9C8" w14:textId="77777777" w:rsidR="00144E47" w:rsidRDefault="00144E47" w:rsidP="00144E47">
            <w:pPr>
              <w:pStyle w:val="3-"/>
            </w:pPr>
            <w:r>
              <w:tab/>
            </w:r>
            <w:r>
              <w:tab/>
              <w:t>printf("Loop * %d = %.6f sec\n", TEST_TIMES, duration);</w:t>
            </w:r>
          </w:p>
          <w:p w14:paraId="365C79AB" w14:textId="77777777" w:rsidR="00144E47" w:rsidRDefault="00144E47" w:rsidP="00144E47">
            <w:pPr>
              <w:pStyle w:val="3-"/>
            </w:pPr>
            <w:r>
              <w:tab/>
              <w:t>}</w:t>
            </w:r>
          </w:p>
          <w:p w14:paraId="14B47110" w14:textId="77777777" w:rsidR="00144E47" w:rsidRDefault="00144E47" w:rsidP="00144E47">
            <w:pPr>
              <w:pStyle w:val="3-"/>
            </w:pPr>
          </w:p>
          <w:p w14:paraId="6962216A" w14:textId="77777777" w:rsidR="00144E47" w:rsidRDefault="00144E47" w:rsidP="00144E47">
            <w:pPr>
              <w:pStyle w:val="3-"/>
            </w:pPr>
            <w:r>
              <w:tab/>
              <w:t>return EXIT_SUCCESS;</w:t>
            </w:r>
          </w:p>
          <w:p w14:paraId="644A35B6" w14:textId="6FACC297" w:rsidR="00815623" w:rsidRPr="00DE3BF2" w:rsidRDefault="00144E47" w:rsidP="00144E47">
            <w:pPr>
              <w:pStyle w:val="3-"/>
            </w:pPr>
            <w:r>
              <w:t>}</w:t>
            </w:r>
          </w:p>
        </w:tc>
      </w:tr>
    </w:tbl>
    <w:p w14:paraId="011F3908" w14:textId="77777777" w:rsidR="00815623" w:rsidRPr="00DE3BF2" w:rsidRDefault="00815623"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74D670EB" w14:textId="77777777" w:rsidTr="00A42DD8">
        <w:tc>
          <w:tcPr>
            <w:tcW w:w="8494" w:type="dxa"/>
          </w:tcPr>
          <w:p w14:paraId="0D169A22" w14:textId="77777777" w:rsidR="00144E47" w:rsidRPr="00144E47" w:rsidRDefault="00144E47" w:rsidP="00144E47">
            <w:pPr>
              <w:pStyle w:val="3-"/>
              <w:rPr>
                <w:color w:val="auto"/>
              </w:rPr>
            </w:pPr>
            <w:r w:rsidRPr="00144E47">
              <w:rPr>
                <w:rFonts w:hint="eastAsia"/>
                <w:color w:val="auto"/>
              </w:rPr>
              <w:t>- begin:太郎 -</w:t>
            </w:r>
          </w:p>
          <w:p w14:paraId="3723C6E5" w14:textId="77777777" w:rsidR="00144E47" w:rsidRPr="00144E47" w:rsidRDefault="00144E47" w:rsidP="00144E47">
            <w:pPr>
              <w:pStyle w:val="3-"/>
              <w:rPr>
                <w:color w:val="auto"/>
              </w:rPr>
            </w:pPr>
            <w:r w:rsidRPr="00144E47">
              <w:rPr>
                <w:rFonts w:hint="eastAsia"/>
                <w:color w:val="auto"/>
              </w:rPr>
              <w:t>太郎: [BEFORE] commonData=0, tlsData=0</w:t>
            </w:r>
          </w:p>
          <w:p w14:paraId="72921009" w14:textId="77777777" w:rsidR="00144E47" w:rsidRPr="00144E47" w:rsidRDefault="00144E47" w:rsidP="00144E47">
            <w:pPr>
              <w:pStyle w:val="3-"/>
              <w:rPr>
                <w:color w:val="auto"/>
              </w:rPr>
            </w:pPr>
            <w:r w:rsidRPr="00144E47">
              <w:rPr>
                <w:rFonts w:hint="eastAsia"/>
                <w:color w:val="auto"/>
              </w:rPr>
              <w:t>- begin:次郎 -</w:t>
            </w:r>
          </w:p>
          <w:p w14:paraId="687E2918" w14:textId="77777777" w:rsidR="00144E47" w:rsidRPr="00144E47" w:rsidRDefault="00144E47" w:rsidP="00144E47">
            <w:pPr>
              <w:pStyle w:val="3-"/>
              <w:rPr>
                <w:color w:val="auto"/>
              </w:rPr>
            </w:pPr>
            <w:r w:rsidRPr="00144E47">
              <w:rPr>
                <w:rFonts w:hint="eastAsia"/>
                <w:color w:val="auto"/>
              </w:rPr>
              <w:t>- begin:三郎 -</w:t>
            </w:r>
          </w:p>
          <w:p w14:paraId="4AFB796D" w14:textId="77777777" w:rsidR="00144E47" w:rsidRPr="00144E47" w:rsidRDefault="00144E47" w:rsidP="00144E47">
            <w:pPr>
              <w:pStyle w:val="3-"/>
              <w:rPr>
                <w:color w:val="auto"/>
              </w:rPr>
            </w:pPr>
            <w:r w:rsidRPr="00144E47">
              <w:rPr>
                <w:rFonts w:hint="eastAsia"/>
                <w:color w:val="auto"/>
              </w:rPr>
              <w:t>太郎: [AFTER]  commonData=1, tlsData=1</w:t>
            </w:r>
          </w:p>
          <w:p w14:paraId="2C6E202B" w14:textId="77777777" w:rsidR="00144E47" w:rsidRPr="00144E47" w:rsidRDefault="00144E47" w:rsidP="00144E47">
            <w:pPr>
              <w:pStyle w:val="3-"/>
              <w:rPr>
                <w:color w:val="auto"/>
              </w:rPr>
            </w:pPr>
            <w:r w:rsidRPr="00144E47">
              <w:rPr>
                <w:rFonts w:hint="eastAsia"/>
                <w:color w:val="auto"/>
              </w:rPr>
              <w:t>三郎: [BEFORE] commonData=1, tlsData=0</w:t>
            </w:r>
          </w:p>
          <w:p w14:paraId="17D4D5BC" w14:textId="60007324" w:rsidR="00144E47" w:rsidRPr="00144E47" w:rsidRDefault="00144E47" w:rsidP="00144E47">
            <w:pPr>
              <w:pStyle w:val="3-"/>
              <w:rPr>
                <w:color w:val="auto"/>
              </w:rPr>
            </w:pPr>
            <w:r w:rsidRPr="00EB389D">
              <w:rPr>
                <w:rFonts w:hint="eastAsia"/>
                <w:color w:val="FF0000"/>
              </w:rPr>
              <w:t>次郎: [BEFORE]</w:t>
            </w:r>
            <w:r w:rsidRPr="00144E47">
              <w:rPr>
                <w:rFonts w:hint="eastAsia"/>
                <w:color w:val="auto"/>
              </w:rPr>
              <w:t xml:space="preserve"> commonData=1, tlsData=0</w:t>
            </w:r>
            <w:r w:rsidR="00EB389D">
              <w:rPr>
                <w:color w:val="auto"/>
              </w:rPr>
              <w:tab/>
            </w:r>
            <w:r w:rsidR="00EB389D" w:rsidRPr="00146B14">
              <w:rPr>
                <w:color w:val="FF0000"/>
              </w:rPr>
              <w:t>←ロックが失敗している</w:t>
            </w:r>
          </w:p>
          <w:p w14:paraId="5B18450B" w14:textId="77777777" w:rsidR="00144E47" w:rsidRPr="00144E47" w:rsidRDefault="00144E47" w:rsidP="00144E47">
            <w:pPr>
              <w:pStyle w:val="3-"/>
              <w:rPr>
                <w:color w:val="auto"/>
              </w:rPr>
            </w:pPr>
            <w:r w:rsidRPr="00144E47">
              <w:rPr>
                <w:rFonts w:hint="eastAsia"/>
                <w:color w:val="auto"/>
              </w:rPr>
              <w:t>三郎: [AFTER]  commonData=2, tlsData=1</w:t>
            </w:r>
          </w:p>
          <w:p w14:paraId="4D1D963B" w14:textId="77777777" w:rsidR="00144E47" w:rsidRPr="00144E47" w:rsidRDefault="00144E47" w:rsidP="00144E47">
            <w:pPr>
              <w:pStyle w:val="3-"/>
              <w:rPr>
                <w:color w:val="auto"/>
              </w:rPr>
            </w:pPr>
            <w:r w:rsidRPr="00144E47">
              <w:rPr>
                <w:rFonts w:hint="eastAsia"/>
                <w:color w:val="auto"/>
              </w:rPr>
              <w:t>次郎: [AFTER]  commonData=2, tlsData=1</w:t>
            </w:r>
          </w:p>
          <w:p w14:paraId="03192A1B" w14:textId="77777777" w:rsidR="00144E47" w:rsidRPr="00144E47" w:rsidRDefault="00144E47" w:rsidP="00144E47">
            <w:pPr>
              <w:pStyle w:val="3-"/>
              <w:rPr>
                <w:color w:val="auto"/>
              </w:rPr>
            </w:pPr>
            <w:r w:rsidRPr="00144E47">
              <w:rPr>
                <w:rFonts w:hint="eastAsia"/>
                <w:color w:val="auto"/>
              </w:rPr>
              <w:lastRenderedPageBreak/>
              <w:t>太郎: [BEFORE] commonData=2, tlsData=1</w:t>
            </w:r>
          </w:p>
          <w:p w14:paraId="77710B06" w14:textId="0C4E1488" w:rsidR="00144E47" w:rsidRPr="00144E47" w:rsidRDefault="00144E47" w:rsidP="00144E47">
            <w:pPr>
              <w:pStyle w:val="3-"/>
              <w:rPr>
                <w:color w:val="auto"/>
              </w:rPr>
            </w:pPr>
            <w:r w:rsidRPr="00EB389D">
              <w:rPr>
                <w:rFonts w:hint="eastAsia"/>
                <w:color w:val="FF0000"/>
              </w:rPr>
              <w:t>三郎: [BEFORE]</w:t>
            </w:r>
            <w:r w:rsidRPr="00144E47">
              <w:rPr>
                <w:rFonts w:hint="eastAsia"/>
                <w:color w:val="auto"/>
              </w:rPr>
              <w:t xml:space="preserve"> commonData=2, tlsData=1</w:t>
            </w:r>
            <w:r w:rsidR="00EB389D">
              <w:rPr>
                <w:color w:val="auto"/>
              </w:rPr>
              <w:tab/>
            </w:r>
            <w:r w:rsidR="00EB389D" w:rsidRPr="00146B14">
              <w:rPr>
                <w:color w:val="FF0000"/>
              </w:rPr>
              <w:t>←ロックが失敗している</w:t>
            </w:r>
          </w:p>
          <w:p w14:paraId="46C0CE62" w14:textId="77777777" w:rsidR="00144E47" w:rsidRPr="00144E47" w:rsidRDefault="00144E47" w:rsidP="00144E47">
            <w:pPr>
              <w:pStyle w:val="3-"/>
              <w:rPr>
                <w:color w:val="auto"/>
              </w:rPr>
            </w:pPr>
            <w:r w:rsidRPr="00144E47">
              <w:rPr>
                <w:rFonts w:hint="eastAsia"/>
                <w:color w:val="auto"/>
              </w:rPr>
              <w:t>太郎: [AFTER]  commonData=3, tlsData=2</w:t>
            </w:r>
          </w:p>
          <w:p w14:paraId="6DBA510D" w14:textId="77777777" w:rsidR="00144E47" w:rsidRPr="00144E47" w:rsidRDefault="00144E47" w:rsidP="00144E47">
            <w:pPr>
              <w:pStyle w:val="3-"/>
              <w:rPr>
                <w:color w:val="auto"/>
              </w:rPr>
            </w:pPr>
            <w:r w:rsidRPr="00144E47">
              <w:rPr>
                <w:rFonts w:hint="eastAsia"/>
                <w:color w:val="auto"/>
              </w:rPr>
              <w:t>三郎: [AFTER]  commonData=3, tlsData=2</w:t>
            </w:r>
          </w:p>
          <w:p w14:paraId="1FC45C8E" w14:textId="77777777" w:rsidR="00144E47" w:rsidRPr="00144E47" w:rsidRDefault="00144E47" w:rsidP="00144E47">
            <w:pPr>
              <w:pStyle w:val="3-"/>
              <w:rPr>
                <w:color w:val="auto"/>
              </w:rPr>
            </w:pPr>
            <w:r w:rsidRPr="00144E47">
              <w:rPr>
                <w:rFonts w:hint="eastAsia"/>
                <w:color w:val="auto"/>
              </w:rPr>
              <w:t>次郎: [BEFORE] commonData=3, tlsData=1</w:t>
            </w:r>
          </w:p>
          <w:p w14:paraId="4B1F7EBD" w14:textId="2A7660D3" w:rsidR="00144E47" w:rsidRPr="00144E47" w:rsidRDefault="00144E47" w:rsidP="00144E47">
            <w:pPr>
              <w:pStyle w:val="3-"/>
              <w:rPr>
                <w:color w:val="auto"/>
              </w:rPr>
            </w:pPr>
            <w:r w:rsidRPr="00EB389D">
              <w:rPr>
                <w:rFonts w:hint="eastAsia"/>
                <w:color w:val="FF0000"/>
              </w:rPr>
              <w:t>三郎: [BEFORE]</w:t>
            </w:r>
            <w:r w:rsidRPr="00144E47">
              <w:rPr>
                <w:rFonts w:hint="eastAsia"/>
                <w:color w:val="auto"/>
              </w:rPr>
              <w:t xml:space="preserve"> commonData=3, tlsData=2</w:t>
            </w:r>
            <w:r w:rsidR="00EB389D">
              <w:rPr>
                <w:color w:val="auto"/>
              </w:rPr>
              <w:tab/>
            </w:r>
            <w:r w:rsidR="00EB389D" w:rsidRPr="00146B14">
              <w:rPr>
                <w:color w:val="FF0000"/>
              </w:rPr>
              <w:t>←ロックが失敗している</w:t>
            </w:r>
          </w:p>
          <w:p w14:paraId="124DF99F" w14:textId="77777777" w:rsidR="00144E47" w:rsidRPr="00144E47" w:rsidRDefault="00144E47" w:rsidP="00144E47">
            <w:pPr>
              <w:pStyle w:val="3-"/>
              <w:rPr>
                <w:color w:val="auto"/>
              </w:rPr>
            </w:pPr>
            <w:r w:rsidRPr="00144E47">
              <w:rPr>
                <w:rFonts w:hint="eastAsia"/>
                <w:color w:val="auto"/>
              </w:rPr>
              <w:t>次郎: [AFTER]  commonData=4, tlsData=2</w:t>
            </w:r>
          </w:p>
          <w:p w14:paraId="546DFDE3" w14:textId="77777777" w:rsidR="00144E47" w:rsidRPr="00144E47" w:rsidRDefault="00144E47" w:rsidP="00144E47">
            <w:pPr>
              <w:pStyle w:val="3-"/>
              <w:rPr>
                <w:color w:val="auto"/>
              </w:rPr>
            </w:pPr>
            <w:r w:rsidRPr="00144E47">
              <w:rPr>
                <w:rFonts w:hint="eastAsia"/>
                <w:color w:val="auto"/>
              </w:rPr>
              <w:t>太郎: [BEFORE] commonData=4, tlsData=2</w:t>
            </w:r>
          </w:p>
          <w:p w14:paraId="1AB1BEFD" w14:textId="77777777" w:rsidR="00144E47" w:rsidRPr="00144E47" w:rsidRDefault="00144E47" w:rsidP="00144E47">
            <w:pPr>
              <w:pStyle w:val="3-"/>
              <w:rPr>
                <w:color w:val="auto"/>
              </w:rPr>
            </w:pPr>
            <w:r w:rsidRPr="00144E47">
              <w:rPr>
                <w:rFonts w:hint="eastAsia"/>
                <w:color w:val="auto"/>
              </w:rPr>
              <w:t>三郎: [AFTER]  commonData=4, tlsData=3</w:t>
            </w:r>
          </w:p>
          <w:p w14:paraId="2FF8BB5D" w14:textId="1A6D5A11" w:rsidR="00144E47" w:rsidRPr="00144E47" w:rsidRDefault="00144E47" w:rsidP="00144E47">
            <w:pPr>
              <w:pStyle w:val="3-"/>
              <w:rPr>
                <w:color w:val="auto"/>
              </w:rPr>
            </w:pPr>
            <w:r w:rsidRPr="00EB389D">
              <w:rPr>
                <w:rFonts w:hint="eastAsia"/>
                <w:color w:val="FF0000"/>
              </w:rPr>
              <w:t>次郎: [BEFORE]</w:t>
            </w:r>
            <w:r w:rsidRPr="00144E47">
              <w:rPr>
                <w:rFonts w:hint="eastAsia"/>
                <w:color w:val="auto"/>
              </w:rPr>
              <w:t xml:space="preserve"> commonData=4, tlsData=2</w:t>
            </w:r>
            <w:r w:rsidR="00EB389D">
              <w:rPr>
                <w:color w:val="auto"/>
              </w:rPr>
              <w:tab/>
            </w:r>
            <w:r w:rsidR="00EB389D" w:rsidRPr="00146B14">
              <w:rPr>
                <w:color w:val="FF0000"/>
              </w:rPr>
              <w:t>←ロックが失敗している</w:t>
            </w:r>
          </w:p>
          <w:p w14:paraId="7438B540" w14:textId="77777777" w:rsidR="00144E47" w:rsidRPr="00144E47" w:rsidRDefault="00144E47" w:rsidP="00144E47">
            <w:pPr>
              <w:pStyle w:val="3-"/>
              <w:rPr>
                <w:color w:val="auto"/>
              </w:rPr>
            </w:pPr>
            <w:r w:rsidRPr="00144E47">
              <w:rPr>
                <w:rFonts w:hint="eastAsia"/>
                <w:color w:val="auto"/>
              </w:rPr>
              <w:t>- end:三郎 -</w:t>
            </w:r>
          </w:p>
          <w:p w14:paraId="3E8E499E" w14:textId="77777777" w:rsidR="00144E47" w:rsidRPr="00144E47" w:rsidRDefault="00144E47" w:rsidP="00144E47">
            <w:pPr>
              <w:pStyle w:val="3-"/>
              <w:rPr>
                <w:color w:val="auto"/>
              </w:rPr>
            </w:pPr>
            <w:r w:rsidRPr="00144E47">
              <w:rPr>
                <w:rFonts w:hint="eastAsia"/>
                <w:color w:val="auto"/>
              </w:rPr>
              <w:t>太郎: [AFTER]  commonData=5, tlsData=3</w:t>
            </w:r>
          </w:p>
          <w:p w14:paraId="73AB057E" w14:textId="77777777" w:rsidR="00144E47" w:rsidRPr="00144E47" w:rsidRDefault="00144E47" w:rsidP="00144E47">
            <w:pPr>
              <w:pStyle w:val="3-"/>
              <w:rPr>
                <w:color w:val="auto"/>
              </w:rPr>
            </w:pPr>
            <w:r w:rsidRPr="00144E47">
              <w:rPr>
                <w:rFonts w:hint="eastAsia"/>
                <w:color w:val="auto"/>
              </w:rPr>
              <w:t>- end:太郎 -</w:t>
            </w:r>
          </w:p>
          <w:p w14:paraId="02FE9D7A" w14:textId="1227BA79" w:rsidR="00144E47" w:rsidRPr="00144E47" w:rsidRDefault="00144E47" w:rsidP="00144E47">
            <w:pPr>
              <w:pStyle w:val="3-"/>
              <w:rPr>
                <w:color w:val="auto"/>
              </w:rPr>
            </w:pPr>
            <w:r w:rsidRPr="00144E47">
              <w:rPr>
                <w:rFonts w:hint="eastAsia"/>
                <w:color w:val="auto"/>
              </w:rPr>
              <w:t>次郎: [AFTER]  commonData=</w:t>
            </w:r>
            <w:r w:rsidRPr="00EB389D">
              <w:rPr>
                <w:rFonts w:hint="eastAsia"/>
                <w:color w:val="FF0000"/>
              </w:rPr>
              <w:t>5</w:t>
            </w:r>
            <w:r w:rsidRPr="00144E47">
              <w:rPr>
                <w:rFonts w:hint="eastAsia"/>
                <w:color w:val="auto"/>
              </w:rPr>
              <w:t>, tlsData=3</w:t>
            </w:r>
            <w:r w:rsidR="00EB389D">
              <w:rPr>
                <w:color w:val="auto"/>
              </w:rPr>
              <w:tab/>
            </w:r>
            <w:r w:rsidR="00EB389D" w:rsidRPr="00146B14">
              <w:rPr>
                <w:color w:val="FF0000"/>
              </w:rPr>
              <w:t>←</w:t>
            </w:r>
            <w:r w:rsidR="00EB389D">
              <w:rPr>
                <w:color w:val="FF0000"/>
              </w:rPr>
              <w:t>4回</w:t>
            </w:r>
            <w:r w:rsidR="00EB389D" w:rsidRPr="00146B14">
              <w:rPr>
                <w:color w:val="FF0000"/>
              </w:rPr>
              <w:t>ロック</w:t>
            </w:r>
            <w:r w:rsidR="00EB389D">
              <w:rPr>
                <w:color w:val="FF0000"/>
              </w:rPr>
              <w:t>に失敗したので、</w:t>
            </w:r>
            <w:r w:rsidR="00EB389D">
              <w:rPr>
                <w:rFonts w:hint="eastAsia"/>
                <w:color w:val="FF0000"/>
              </w:rPr>
              <w:t>正しい</w:t>
            </w:r>
            <w:r w:rsidR="00EB389D">
              <w:rPr>
                <w:color w:val="FF0000"/>
              </w:rPr>
              <w:t>処理結果になっていない</w:t>
            </w:r>
          </w:p>
          <w:p w14:paraId="7CEBF79B" w14:textId="77777777" w:rsidR="00144E47" w:rsidRPr="00144E47" w:rsidRDefault="00144E47" w:rsidP="00144E47">
            <w:pPr>
              <w:pStyle w:val="3-"/>
              <w:rPr>
                <w:color w:val="auto"/>
              </w:rPr>
            </w:pPr>
            <w:r w:rsidRPr="00144E47">
              <w:rPr>
                <w:rFonts w:hint="eastAsia"/>
                <w:color w:val="auto"/>
              </w:rPr>
              <w:t>- end:次郎 -</w:t>
            </w:r>
          </w:p>
          <w:p w14:paraId="25DB9B02" w14:textId="49C8085D" w:rsidR="00815623" w:rsidRPr="00DD51B6" w:rsidRDefault="00144E47" w:rsidP="00144E47">
            <w:pPr>
              <w:pStyle w:val="3-"/>
            </w:pPr>
            <w:r w:rsidRPr="00144E47">
              <w:rPr>
                <w:color w:val="auto"/>
              </w:rPr>
              <w:t xml:space="preserve">Loop * 10000000 = </w:t>
            </w:r>
            <w:r w:rsidRPr="00EB389D">
              <w:rPr>
                <w:color w:val="FF0000"/>
              </w:rPr>
              <w:t>0.008377 sec</w:t>
            </w:r>
            <w:r w:rsidR="00EB389D">
              <w:rPr>
                <w:color w:val="FF0000"/>
              </w:rPr>
              <w:tab/>
            </w:r>
            <w:r w:rsidR="00EB389D">
              <w:rPr>
                <w:color w:val="FF0000"/>
              </w:rPr>
              <w:tab/>
            </w:r>
            <w:r w:rsidR="00EB389D">
              <w:rPr>
                <w:color w:val="FF0000"/>
              </w:rPr>
              <w:tab/>
              <w:t>←</w:t>
            </w:r>
            <w:r w:rsidR="009518EA">
              <w:rPr>
                <w:rFonts w:hint="eastAsia"/>
                <w:color w:val="FF0000"/>
              </w:rPr>
              <w:t>1千万回ループによる処理時間計測</w:t>
            </w:r>
          </w:p>
        </w:tc>
      </w:tr>
    </w:tbl>
    <w:p w14:paraId="221B84C6" w14:textId="4D4B78FC" w:rsidR="00590471" w:rsidRDefault="009B1E84" w:rsidP="00590471">
      <w:pPr>
        <w:pStyle w:val="2"/>
      </w:pPr>
      <w:bookmarkStart w:id="111" w:name="_Toc379553554"/>
      <w:r>
        <w:rPr>
          <w:rFonts w:hint="eastAsia"/>
        </w:rPr>
        <w:lastRenderedPageBreak/>
        <w:t>変数操作による排他制御：</w:t>
      </w:r>
      <w:r w:rsidR="00B06BC6">
        <w:rPr>
          <w:rFonts w:hint="eastAsia"/>
        </w:rPr>
        <w:t>インラインアセンブラ</w:t>
      </w:r>
      <w:bookmarkEnd w:id="111"/>
      <w:r w:rsidR="00DF5076">
        <w:fldChar w:fldCharType="begin"/>
      </w:r>
      <w:r w:rsidR="00DF5076">
        <w:instrText xml:space="preserve"> XE "</w:instrText>
      </w:r>
      <w:r w:rsidR="00DF5076">
        <w:rPr>
          <w:rFonts w:hint="eastAsia"/>
        </w:rPr>
        <w:instrText>インラインアセンブラ</w:instrText>
      </w:r>
      <w:r w:rsidR="00DF5076">
        <w:instrText>" \y “</w:instrText>
      </w:r>
      <w:r w:rsidR="00DF5076">
        <w:rPr>
          <w:rFonts w:hint="eastAsia"/>
        </w:rPr>
        <w:instrText>いんらいんあせんぶら</w:instrText>
      </w:r>
      <w:r w:rsidR="00DF5076">
        <w:instrText xml:space="preserve">” </w:instrText>
      </w:r>
      <w:r w:rsidR="00DF5076">
        <w:fldChar w:fldCharType="end"/>
      </w:r>
    </w:p>
    <w:p w14:paraId="72875D7A" w14:textId="6CFADC68" w:rsidR="009B1E84" w:rsidRDefault="009B1E84" w:rsidP="00590471">
      <w:pPr>
        <w:pStyle w:val="a9"/>
        <w:ind w:firstLine="283"/>
      </w:pPr>
      <w:r>
        <w:rPr>
          <w:rFonts w:hint="eastAsia"/>
        </w:rPr>
        <w:t>変数操作でロックを行うには、「変数の値を確認する」「変数のフラグを更新する」という二つの操作を</w:t>
      </w:r>
      <w:r w:rsidR="00B06BC6">
        <w:rPr>
          <w:rFonts w:hint="eastAsia"/>
        </w:rPr>
        <w:t>アトミック操作</w:t>
      </w:r>
      <w:r>
        <w:rPr>
          <w:rFonts w:hint="eastAsia"/>
        </w:rPr>
        <w:t>（不可分操作）として</w:t>
      </w:r>
      <w:r w:rsidR="00B06BC6">
        <w:rPr>
          <w:rFonts w:hint="eastAsia"/>
        </w:rPr>
        <w:t>実現する</w:t>
      </w:r>
      <w:r>
        <w:rPr>
          <w:rFonts w:hint="eastAsia"/>
        </w:rPr>
        <w:t>必要がある。このごくわずかな二つの処理の間に割り込まれると、ロックが成立しなくなる。</w:t>
      </w:r>
    </w:p>
    <w:p w14:paraId="3C9301EB" w14:textId="6343706F" w:rsidR="00B06BC6" w:rsidRPr="00B06BC6" w:rsidRDefault="009B1E84" w:rsidP="00590471">
      <w:pPr>
        <w:pStyle w:val="a9"/>
        <w:ind w:firstLine="283"/>
      </w:pPr>
      <w:r>
        <w:rPr>
          <w:rFonts w:hint="eastAsia"/>
        </w:rPr>
        <w:t>この対応には、</w:t>
      </w:r>
      <w:r w:rsidR="00B06BC6">
        <w:rPr>
          <w:rFonts w:hint="eastAsia"/>
        </w:rPr>
        <w:t>1</w:t>
      </w:r>
      <w:r w:rsidR="00B06BC6">
        <w:rPr>
          <w:rFonts w:hint="eastAsia"/>
        </w:rPr>
        <w:t>サイクル（</w:t>
      </w:r>
      <w:r w:rsidR="00B06BC6">
        <w:rPr>
          <w:rFonts w:hint="eastAsia"/>
        </w:rPr>
        <w:t>CPU</w:t>
      </w:r>
      <w:r w:rsidR="00B06BC6">
        <w:rPr>
          <w:rFonts w:hint="eastAsia"/>
        </w:rPr>
        <w:t>の実行の最小単位）で</w:t>
      </w:r>
      <w:r w:rsidR="003E5E89">
        <w:rPr>
          <w:rFonts w:hint="eastAsia"/>
        </w:rPr>
        <w:t>メモリ上の変数の確認と</w:t>
      </w:r>
      <w:r>
        <w:rPr>
          <w:rFonts w:hint="eastAsia"/>
        </w:rPr>
        <w:t>更新</w:t>
      </w:r>
      <w:r w:rsidR="003E5E89">
        <w:rPr>
          <w:rFonts w:hint="eastAsia"/>
        </w:rPr>
        <w:t>を同時に行う必要がある。</w:t>
      </w:r>
      <w:r w:rsidR="003E5E89">
        <w:rPr>
          <w:rFonts w:hint="eastAsia"/>
        </w:rPr>
        <w:t>C/C++</w:t>
      </w:r>
      <w:r w:rsidR="003E5E89">
        <w:rPr>
          <w:rFonts w:hint="eastAsia"/>
        </w:rPr>
        <w:t>言語の演算子では対応できないので、インラインアセンブラを使用する。</w:t>
      </w:r>
    </w:p>
    <w:p w14:paraId="14C15847" w14:textId="77777777" w:rsidR="00590471" w:rsidRDefault="00590471" w:rsidP="00590471">
      <w:pPr>
        <w:pStyle w:val="3"/>
      </w:pPr>
      <w:bookmarkStart w:id="112" w:name="_Toc379553555"/>
      <w:r>
        <w:t>Win32API</w:t>
      </w:r>
      <w:r>
        <w:rPr>
          <w:rFonts w:hint="eastAsia"/>
        </w:rPr>
        <w:t>版</w:t>
      </w:r>
      <w:bookmarkEnd w:id="112"/>
    </w:p>
    <w:p w14:paraId="1B5A17BA" w14:textId="4BB8C63F" w:rsidR="00590471" w:rsidRDefault="00590471" w:rsidP="00590471">
      <w:pPr>
        <w:pStyle w:val="aa"/>
        <w:ind w:left="447" w:firstLine="283"/>
      </w:pPr>
      <w:r>
        <w:t>スレッド作成と処理時間計測に</w:t>
      </w:r>
      <w:r>
        <w:rPr>
          <w:rFonts w:hint="eastAsia"/>
        </w:rPr>
        <w:t>Win32</w:t>
      </w:r>
      <w:r>
        <w:t>API</w:t>
      </w:r>
      <w:r>
        <w:rPr>
          <w:rFonts w:hint="eastAsia"/>
        </w:rPr>
        <w:t>を用いる。</w:t>
      </w:r>
      <w:r w:rsidR="00EB389D">
        <w:rPr>
          <w:rFonts w:hint="eastAsia"/>
        </w:rPr>
        <w:t>なお、この</w:t>
      </w:r>
      <w:r w:rsidR="00F809CD">
        <w:rPr>
          <w:rFonts w:hint="eastAsia"/>
        </w:rPr>
        <w:t>ロックの手法は、</w:t>
      </w:r>
      <w:r w:rsidR="00F809CD">
        <w:rPr>
          <w:rFonts w:hint="eastAsia"/>
        </w:rPr>
        <w:t>Wikipedia</w:t>
      </w:r>
      <w:r w:rsidR="00F809CD">
        <w:rPr>
          <w:rFonts w:hint="eastAsia"/>
        </w:rPr>
        <w:t>の「スピンロック」の解説を参考にしている。</w:t>
      </w:r>
    </w:p>
    <w:p w14:paraId="27B92CFA" w14:textId="7B2908BD" w:rsidR="00590471" w:rsidRDefault="00590471" w:rsidP="00590471">
      <w:pPr>
        <w:pStyle w:val="aa"/>
        <w:keepNext/>
        <w:widowControl/>
        <w:spacing w:beforeLines="50" w:before="180"/>
        <w:ind w:leftChars="203" w:left="447" w:hangingChars="10" w:hanging="21"/>
      </w:pPr>
      <w:r>
        <w:t>（</w:t>
      </w:r>
      <w:r>
        <w:t>Win32API</w:t>
      </w:r>
      <w:r>
        <w:rPr>
          <w:rFonts w:hint="eastAsia"/>
        </w:rPr>
        <w:t>版）</w:t>
      </w:r>
      <w:r w:rsidR="00144E47">
        <w:rPr>
          <w:rFonts w:hint="eastAsia"/>
        </w:rPr>
        <w:t>インラインアセンブラ</w:t>
      </w:r>
      <w: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6A8EED96" w14:textId="77777777" w:rsidTr="00A42DD8">
        <w:tc>
          <w:tcPr>
            <w:tcW w:w="8494" w:type="dxa"/>
          </w:tcPr>
          <w:p w14:paraId="5261486A" w14:textId="77777777" w:rsidR="00F809CD" w:rsidRDefault="00F809CD" w:rsidP="00F809CD">
            <w:pPr>
              <w:pStyle w:val="3-"/>
            </w:pPr>
            <w:r>
              <w:t>#include &lt;stdio.h&gt;</w:t>
            </w:r>
          </w:p>
          <w:p w14:paraId="7923EA6A" w14:textId="77777777" w:rsidR="00F809CD" w:rsidRDefault="00F809CD" w:rsidP="00F809CD">
            <w:pPr>
              <w:pStyle w:val="3-"/>
            </w:pPr>
            <w:r>
              <w:t>#include &lt;stdlib.h&gt;</w:t>
            </w:r>
          </w:p>
          <w:p w14:paraId="71E4D187" w14:textId="77777777" w:rsidR="00F809CD" w:rsidRDefault="00F809CD" w:rsidP="00F809CD">
            <w:pPr>
              <w:pStyle w:val="3-"/>
            </w:pPr>
          </w:p>
          <w:p w14:paraId="72470CF8" w14:textId="77777777" w:rsidR="00F809CD" w:rsidRDefault="00F809CD" w:rsidP="00F809CD">
            <w:pPr>
              <w:pStyle w:val="3-"/>
            </w:pPr>
            <w:r>
              <w:t>#include &lt;Windows.h&gt;</w:t>
            </w:r>
          </w:p>
          <w:p w14:paraId="2AC979B6" w14:textId="77777777" w:rsidR="00F809CD" w:rsidRDefault="00F809CD" w:rsidP="00F809CD">
            <w:pPr>
              <w:pStyle w:val="3-"/>
            </w:pPr>
            <w:r>
              <w:t>#include &lt;Process.h&gt;</w:t>
            </w:r>
          </w:p>
          <w:p w14:paraId="0E4EF916" w14:textId="77777777" w:rsidR="00F809CD" w:rsidRDefault="00F809CD" w:rsidP="00F809CD">
            <w:pPr>
              <w:pStyle w:val="3-"/>
            </w:pPr>
          </w:p>
          <w:p w14:paraId="06B67CCA" w14:textId="77777777" w:rsidR="00F809CD" w:rsidRPr="00EB389D" w:rsidRDefault="00F809CD" w:rsidP="00F809CD">
            <w:pPr>
              <w:pStyle w:val="3-"/>
              <w:rPr>
                <w:color w:val="00B050"/>
              </w:rPr>
            </w:pPr>
            <w:r w:rsidRPr="00EB389D">
              <w:rPr>
                <w:rFonts w:hint="eastAsia"/>
                <w:color w:val="00B050"/>
              </w:rPr>
              <w:t>//ロック取得用変数</w:t>
            </w:r>
          </w:p>
          <w:p w14:paraId="21DE02EA" w14:textId="77777777" w:rsidR="00F809CD" w:rsidRPr="00EB389D" w:rsidRDefault="00F809CD" w:rsidP="00F809CD">
            <w:pPr>
              <w:pStyle w:val="3-"/>
              <w:rPr>
                <w:color w:val="FF0000"/>
              </w:rPr>
            </w:pPr>
            <w:r w:rsidRPr="00EB389D">
              <w:rPr>
                <w:color w:val="FF0000"/>
              </w:rPr>
              <w:t>static int s_lock = 0;</w:t>
            </w:r>
          </w:p>
          <w:p w14:paraId="5D2280F4" w14:textId="77777777" w:rsidR="00F809CD" w:rsidRDefault="00F809CD" w:rsidP="00F809CD">
            <w:pPr>
              <w:pStyle w:val="3-"/>
            </w:pPr>
          </w:p>
          <w:p w14:paraId="0FBA0874" w14:textId="77777777" w:rsidR="00F809CD" w:rsidRPr="00EB389D" w:rsidRDefault="00F809CD" w:rsidP="00F809CD">
            <w:pPr>
              <w:pStyle w:val="3-"/>
              <w:rPr>
                <w:color w:val="00B050"/>
              </w:rPr>
            </w:pPr>
            <w:r w:rsidRPr="00EB389D">
              <w:rPr>
                <w:rFonts w:hint="eastAsia"/>
                <w:color w:val="00B050"/>
              </w:rPr>
              <w:t>//共有データ</w:t>
            </w:r>
          </w:p>
          <w:p w14:paraId="6EE30E9F" w14:textId="77777777" w:rsidR="00F809CD" w:rsidRDefault="00F809CD" w:rsidP="00F809CD">
            <w:pPr>
              <w:pStyle w:val="3-"/>
            </w:pPr>
            <w:r>
              <w:t>static int s_commonData = 0;</w:t>
            </w:r>
          </w:p>
          <w:p w14:paraId="17B4EAB7" w14:textId="77777777" w:rsidR="00F809CD" w:rsidRDefault="00F809CD" w:rsidP="00F809CD">
            <w:pPr>
              <w:pStyle w:val="3-"/>
            </w:pPr>
          </w:p>
          <w:p w14:paraId="129D3930" w14:textId="77777777" w:rsidR="00F809CD" w:rsidRPr="00EB389D" w:rsidRDefault="00F809CD" w:rsidP="00F809CD">
            <w:pPr>
              <w:pStyle w:val="3-"/>
              <w:rPr>
                <w:color w:val="00B050"/>
              </w:rPr>
            </w:pPr>
            <w:r w:rsidRPr="00EB389D">
              <w:rPr>
                <w:rFonts w:hint="eastAsia"/>
                <w:color w:val="00B050"/>
              </w:rPr>
              <w:t>//スレッド固有データ</w:t>
            </w:r>
          </w:p>
          <w:p w14:paraId="34A79D96" w14:textId="77777777" w:rsidR="00F809CD" w:rsidRDefault="00F809CD" w:rsidP="00F809CD">
            <w:pPr>
              <w:pStyle w:val="3-"/>
            </w:pPr>
            <w:r>
              <w:t>__declspec(thread) int s_tlsData = 0;</w:t>
            </w:r>
          </w:p>
          <w:p w14:paraId="1D555158" w14:textId="77777777" w:rsidR="00F809CD" w:rsidRDefault="00F809CD" w:rsidP="00F809CD">
            <w:pPr>
              <w:pStyle w:val="3-"/>
            </w:pPr>
          </w:p>
          <w:p w14:paraId="6D1E6C3E" w14:textId="77777777" w:rsidR="00F809CD" w:rsidRPr="00EB389D" w:rsidRDefault="00F809CD" w:rsidP="00F809CD">
            <w:pPr>
              <w:pStyle w:val="3-"/>
              <w:rPr>
                <w:color w:val="00B050"/>
              </w:rPr>
            </w:pPr>
            <w:r w:rsidRPr="00EB389D">
              <w:rPr>
                <w:rFonts w:hint="eastAsia"/>
                <w:color w:val="00B050"/>
              </w:rPr>
              <w:t>//スレッド</w:t>
            </w:r>
          </w:p>
          <w:p w14:paraId="432B671B" w14:textId="77777777" w:rsidR="00F809CD" w:rsidRDefault="00F809CD" w:rsidP="00F809CD">
            <w:pPr>
              <w:pStyle w:val="3-"/>
            </w:pPr>
            <w:r>
              <w:t>unsigned int WINAPI threadFunc(void* param_p)</w:t>
            </w:r>
          </w:p>
          <w:p w14:paraId="731F55E4" w14:textId="77777777" w:rsidR="00F809CD" w:rsidRDefault="00F809CD" w:rsidP="00F809CD">
            <w:pPr>
              <w:pStyle w:val="3-"/>
            </w:pPr>
            <w:r>
              <w:t>{</w:t>
            </w:r>
          </w:p>
          <w:p w14:paraId="142EF8ED" w14:textId="77777777" w:rsidR="00F809CD" w:rsidRPr="00EB389D" w:rsidRDefault="00F809CD" w:rsidP="00F809CD">
            <w:pPr>
              <w:pStyle w:val="3-"/>
              <w:rPr>
                <w:color w:val="00B050"/>
              </w:rPr>
            </w:pPr>
            <w:r>
              <w:rPr>
                <w:rFonts w:hint="eastAsia"/>
              </w:rPr>
              <w:tab/>
            </w:r>
            <w:r w:rsidRPr="00EB389D">
              <w:rPr>
                <w:rFonts w:hint="eastAsia"/>
                <w:color w:val="00B050"/>
              </w:rPr>
              <w:t>//パラメータ受け取り</w:t>
            </w:r>
          </w:p>
          <w:p w14:paraId="6910618E" w14:textId="77777777" w:rsidR="00F809CD" w:rsidRDefault="00F809CD" w:rsidP="00F809CD">
            <w:pPr>
              <w:pStyle w:val="3-"/>
            </w:pPr>
            <w:r>
              <w:tab/>
              <w:t>const char* name = static_cast&lt;const char*&gt;(param_p);</w:t>
            </w:r>
          </w:p>
          <w:p w14:paraId="347B6D09" w14:textId="77777777" w:rsidR="00F809CD" w:rsidRDefault="00F809CD" w:rsidP="00F809CD">
            <w:pPr>
              <w:pStyle w:val="3-"/>
            </w:pPr>
          </w:p>
          <w:p w14:paraId="7E12D40C" w14:textId="77777777" w:rsidR="00F809CD" w:rsidRDefault="00F809CD" w:rsidP="00F809CD">
            <w:pPr>
              <w:pStyle w:val="3-"/>
            </w:pPr>
            <w:r>
              <w:rPr>
                <w:rFonts w:hint="eastAsia"/>
              </w:rPr>
              <w:tab/>
            </w:r>
            <w:r w:rsidRPr="00EB389D">
              <w:rPr>
                <w:rFonts w:hint="eastAsia"/>
                <w:color w:val="00B050"/>
              </w:rPr>
              <w:t>//開始</w:t>
            </w:r>
          </w:p>
          <w:p w14:paraId="335DD223" w14:textId="77777777" w:rsidR="00F809CD" w:rsidRDefault="00F809CD" w:rsidP="00F809CD">
            <w:pPr>
              <w:pStyle w:val="3-"/>
            </w:pPr>
            <w:r>
              <w:lastRenderedPageBreak/>
              <w:tab/>
              <w:t>printf("- begin:%s -\n", name);</w:t>
            </w:r>
          </w:p>
          <w:p w14:paraId="31535345" w14:textId="77777777" w:rsidR="00F809CD" w:rsidRDefault="00F809CD" w:rsidP="00F809CD">
            <w:pPr>
              <w:pStyle w:val="3-"/>
            </w:pPr>
            <w:r>
              <w:tab/>
              <w:t>fflush(stdout);</w:t>
            </w:r>
          </w:p>
          <w:p w14:paraId="64AE4DA3" w14:textId="77777777" w:rsidR="00F809CD" w:rsidRDefault="00F809CD" w:rsidP="00F809CD">
            <w:pPr>
              <w:pStyle w:val="3-"/>
            </w:pPr>
          </w:p>
          <w:p w14:paraId="0DE562AD" w14:textId="77777777" w:rsidR="00F809CD" w:rsidRDefault="00F809CD" w:rsidP="00F809CD">
            <w:pPr>
              <w:pStyle w:val="3-"/>
            </w:pPr>
            <w:r>
              <w:rPr>
                <w:rFonts w:hint="eastAsia"/>
              </w:rPr>
              <w:tab/>
            </w:r>
            <w:r w:rsidRPr="00EB389D">
              <w:rPr>
                <w:rFonts w:hint="eastAsia"/>
                <w:color w:val="00B050"/>
              </w:rPr>
              <w:t>//処理</w:t>
            </w:r>
          </w:p>
          <w:p w14:paraId="34072F03" w14:textId="77777777" w:rsidR="00F809CD" w:rsidRDefault="00F809CD" w:rsidP="00F809CD">
            <w:pPr>
              <w:pStyle w:val="3-"/>
            </w:pPr>
            <w:r>
              <w:tab/>
              <w:t>for (int i = 0; i &lt; 3; ++i)</w:t>
            </w:r>
          </w:p>
          <w:p w14:paraId="12A3475B" w14:textId="77777777" w:rsidR="00F809CD" w:rsidRDefault="00F809CD" w:rsidP="00F809CD">
            <w:pPr>
              <w:pStyle w:val="3-"/>
            </w:pPr>
            <w:r>
              <w:tab/>
              <w:t>{</w:t>
            </w:r>
          </w:p>
          <w:p w14:paraId="1CF5298E"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//ロック取得</w:t>
            </w:r>
          </w:p>
          <w:p w14:paraId="0447E89C"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t>//※xchg のような命令を用いないとロックが不確実。</w:t>
            </w:r>
          </w:p>
          <w:p w14:paraId="55B348BD"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t>//　C言語の演算子だけでは不十分。</w:t>
            </w:r>
          </w:p>
          <w:p w14:paraId="59FA70F8" w14:textId="1DE595DB" w:rsidR="00F809CD" w:rsidRPr="00EB389D" w:rsidRDefault="00F809CD" w:rsidP="00F809CD">
            <w:pPr>
              <w:pStyle w:val="3-"/>
              <w:rPr>
                <w:color w:val="00B050"/>
              </w:rPr>
            </w:pPr>
            <w:r>
              <w:rPr>
                <w:rFonts w:hint="eastAsia"/>
              </w:rPr>
              <w:tab/>
            </w:r>
            <w:r>
              <w:rPr>
                <w:rFonts w:hint="eastAsia"/>
              </w:rPr>
              <w:tab/>
            </w:r>
            <w:r w:rsidRPr="00EB389D">
              <w:rPr>
                <w:rFonts w:hint="eastAsia"/>
                <w:color w:val="FF0000"/>
              </w:rPr>
              <w:t>__asm</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//ロック取得用インラインアセンブラ（x86系)</w:t>
            </w:r>
          </w:p>
          <w:p w14:paraId="77CCD306"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07C893D4" w14:textId="0154664F"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mov</w:t>
            </w:r>
            <w:r w:rsidRPr="00EB389D">
              <w:rPr>
                <w:rFonts w:hint="eastAsia"/>
                <w:color w:val="FF0000"/>
              </w:rPr>
              <w:tab/>
            </w:r>
            <w:r w:rsidRPr="00EB389D">
              <w:rPr>
                <w:rFonts w:hint="eastAsia"/>
                <w:color w:val="FF0000"/>
              </w:rPr>
              <w:tab/>
              <w:t>eax, 1</w:t>
            </w:r>
            <w:r w:rsidRPr="00EB389D">
              <w:rPr>
                <w:rFonts w:hint="eastAsia"/>
                <w:color w:val="FF0000"/>
              </w:rPr>
              <w:tab/>
            </w:r>
            <w:r w:rsidRPr="00EB389D">
              <w:rPr>
                <w:rFonts w:hint="eastAsia"/>
                <w:color w:val="00B050"/>
              </w:rPr>
              <w:tab/>
            </w:r>
            <w:r w:rsidR="00EB389D">
              <w:rPr>
                <w:color w:val="00B050"/>
              </w:rPr>
              <w:tab/>
            </w:r>
            <w:r w:rsidRPr="00EB389D">
              <w:rPr>
                <w:rFonts w:hint="eastAsia"/>
                <w:color w:val="00B050"/>
              </w:rPr>
              <w:t>//フラグ更新準備</w:t>
            </w:r>
          </w:p>
          <w:p w14:paraId="34DBEF3A" w14:textId="671A91B3"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lock_loop:</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//ループ用ラベル</w:t>
            </w:r>
          </w:p>
          <w:p w14:paraId="74755B49" w14:textId="4DCD2CF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553BE9D8" w14:textId="7947AD38"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test</w:t>
            </w:r>
            <w:r w:rsidR="00EB389D">
              <w:rPr>
                <w:color w:val="FF0000"/>
              </w:rPr>
              <w:tab/>
            </w:r>
            <w:r w:rsidRPr="00EB389D">
              <w:rPr>
                <w:rFonts w:hint="eastAsia"/>
                <w:color w:val="FF0000"/>
              </w:rPr>
              <w:tab/>
              <w:t>eax, eax</w:t>
            </w:r>
            <w:r w:rsidRPr="00EB389D">
              <w:rPr>
                <w:rFonts w:hint="eastAsia"/>
                <w:color w:val="00B050"/>
              </w:rPr>
              <w:tab/>
            </w:r>
            <w:r w:rsidRPr="00EB389D">
              <w:rPr>
                <w:rFonts w:hint="eastAsia"/>
                <w:color w:val="00B050"/>
              </w:rPr>
              <w:tab/>
              <w:t>//レジスタの値をチェック</w:t>
            </w:r>
          </w:p>
          <w:p w14:paraId="7686D3B7" w14:textId="5343B243"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jnz</w:t>
            </w:r>
            <w:r w:rsidRPr="00EB389D">
              <w:rPr>
                <w:rFonts w:hint="eastAsia"/>
                <w:color w:val="FF0000"/>
              </w:rPr>
              <w:tab/>
            </w:r>
            <w:r w:rsidRPr="00EB389D">
              <w:rPr>
                <w:rFonts w:hint="eastAsia"/>
                <w:color w:val="FF0000"/>
              </w:rPr>
              <w:tab/>
              <w:t>lock_loop</w:t>
            </w:r>
            <w:r w:rsidRPr="00EB389D">
              <w:rPr>
                <w:rFonts w:hint="eastAsia"/>
                <w:color w:val="00B050"/>
              </w:rPr>
              <w:tab/>
            </w:r>
            <w:r w:rsidR="00EB389D">
              <w:rPr>
                <w:color w:val="00B050"/>
              </w:rPr>
              <w:tab/>
            </w:r>
            <w:r w:rsidRPr="00EB389D">
              <w:rPr>
                <w:rFonts w:hint="eastAsia"/>
                <w:color w:val="00B050"/>
              </w:rPr>
              <w:t>//レジスタの値が 0 以外ならジャンプ</w:t>
            </w:r>
          </w:p>
          <w:p w14:paraId="2D7501ED"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7CD7B10B" w14:textId="77777777" w:rsidR="00F809CD" w:rsidRDefault="00F809CD" w:rsidP="00F809CD">
            <w:pPr>
              <w:pStyle w:val="3-"/>
            </w:pPr>
          </w:p>
          <w:p w14:paraId="79AFEBED"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//データ表示（前）</w:t>
            </w:r>
          </w:p>
          <w:p w14:paraId="6CFAE9E4" w14:textId="77777777" w:rsidR="00F809CD" w:rsidRDefault="00F809CD" w:rsidP="00F809CD">
            <w:pPr>
              <w:pStyle w:val="3-"/>
            </w:pPr>
            <w:r>
              <w:tab/>
            </w:r>
            <w:r>
              <w:tab/>
              <w:t>printf("%s: [BEFORE] commonData=%d, tlsData=%d\n", name, s_commonData, s_tlsData);</w:t>
            </w:r>
          </w:p>
          <w:p w14:paraId="70EBC756" w14:textId="77777777" w:rsidR="00F809CD" w:rsidRDefault="00F809CD" w:rsidP="00F809CD">
            <w:pPr>
              <w:pStyle w:val="3-"/>
            </w:pPr>
            <w:r>
              <w:tab/>
            </w:r>
            <w:r>
              <w:tab/>
              <w:t>fflush(stdout);</w:t>
            </w:r>
          </w:p>
          <w:p w14:paraId="204B23A8" w14:textId="77777777" w:rsidR="00F809CD" w:rsidRDefault="00F809CD" w:rsidP="00F809CD">
            <w:pPr>
              <w:pStyle w:val="3-"/>
            </w:pPr>
          </w:p>
          <w:p w14:paraId="7DA3AFC8"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//データ取得</w:t>
            </w:r>
          </w:p>
          <w:p w14:paraId="0B9B7E00" w14:textId="77777777" w:rsidR="00F809CD" w:rsidRDefault="00F809CD" w:rsidP="00F809CD">
            <w:pPr>
              <w:pStyle w:val="3-"/>
            </w:pPr>
            <w:r>
              <w:tab/>
            </w:r>
            <w:r>
              <w:tab/>
              <w:t>int common_data = s_commonData;</w:t>
            </w:r>
          </w:p>
          <w:p w14:paraId="673D80AB" w14:textId="77777777" w:rsidR="00F809CD" w:rsidRDefault="00F809CD" w:rsidP="00F809CD">
            <w:pPr>
              <w:pStyle w:val="3-"/>
            </w:pPr>
            <w:r>
              <w:tab/>
            </w:r>
            <w:r>
              <w:tab/>
              <w:t>int tls_data = s_tlsData;</w:t>
            </w:r>
          </w:p>
          <w:p w14:paraId="3D7E0294" w14:textId="77777777" w:rsidR="00F809CD" w:rsidRDefault="00F809CD" w:rsidP="00F809CD">
            <w:pPr>
              <w:pStyle w:val="3-"/>
            </w:pPr>
          </w:p>
          <w:p w14:paraId="2635B52B" w14:textId="77777777" w:rsidR="00F809CD" w:rsidRDefault="00F809CD" w:rsidP="00F809CD">
            <w:pPr>
              <w:pStyle w:val="3-"/>
            </w:pPr>
            <w:r>
              <w:rPr>
                <w:rFonts w:hint="eastAsia"/>
              </w:rPr>
              <w:tab/>
            </w:r>
            <w:r>
              <w:rPr>
                <w:rFonts w:hint="eastAsia"/>
              </w:rPr>
              <w:tab/>
            </w:r>
            <w:r w:rsidRPr="00EB389D">
              <w:rPr>
                <w:rFonts w:hint="eastAsia"/>
                <w:color w:val="00B050"/>
              </w:rPr>
              <w:t>//データ更新</w:t>
            </w:r>
          </w:p>
          <w:p w14:paraId="7573FE72" w14:textId="77777777" w:rsidR="00F809CD" w:rsidRDefault="00F809CD" w:rsidP="00F809CD">
            <w:pPr>
              <w:pStyle w:val="3-"/>
            </w:pPr>
            <w:r>
              <w:tab/>
            </w:r>
            <w:r>
              <w:tab/>
              <w:t>++common_data;</w:t>
            </w:r>
          </w:p>
          <w:p w14:paraId="7DF554B8" w14:textId="77777777" w:rsidR="00F809CD" w:rsidRDefault="00F809CD" w:rsidP="00F809CD">
            <w:pPr>
              <w:pStyle w:val="3-"/>
            </w:pPr>
            <w:r>
              <w:tab/>
            </w:r>
            <w:r>
              <w:tab/>
              <w:t>++tls_data;</w:t>
            </w:r>
          </w:p>
          <w:p w14:paraId="47C01A0B" w14:textId="77777777" w:rsidR="00F809CD" w:rsidRDefault="00F809CD" w:rsidP="00F809CD">
            <w:pPr>
              <w:pStyle w:val="3-"/>
            </w:pPr>
          </w:p>
          <w:p w14:paraId="2FB3F3EF" w14:textId="77777777" w:rsidR="00F809CD" w:rsidRDefault="00F809CD" w:rsidP="00F809CD">
            <w:pPr>
              <w:pStyle w:val="3-"/>
            </w:pPr>
            <w:r>
              <w:rPr>
                <w:rFonts w:hint="eastAsia"/>
              </w:rPr>
              <w:tab/>
            </w:r>
            <w:r>
              <w:rPr>
                <w:rFonts w:hint="eastAsia"/>
              </w:rPr>
              <w:tab/>
            </w:r>
            <w:r w:rsidRPr="00EB389D">
              <w:rPr>
                <w:rFonts w:hint="eastAsia"/>
                <w:color w:val="00B050"/>
              </w:rPr>
              <w:t>//若干ランダムでスリープ（0～4 msec）</w:t>
            </w:r>
          </w:p>
          <w:p w14:paraId="25A1ECCB" w14:textId="77777777" w:rsidR="00F809CD" w:rsidRDefault="00F809CD" w:rsidP="00F809CD">
            <w:pPr>
              <w:pStyle w:val="3-"/>
            </w:pPr>
            <w:r>
              <w:tab/>
            </w:r>
            <w:r>
              <w:tab/>
              <w:t>Sleep(rand() % 5);</w:t>
            </w:r>
          </w:p>
          <w:p w14:paraId="500600D6" w14:textId="77777777" w:rsidR="00F809CD" w:rsidRDefault="00F809CD" w:rsidP="00F809CD">
            <w:pPr>
              <w:pStyle w:val="3-"/>
            </w:pPr>
          </w:p>
          <w:p w14:paraId="115AEA76"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//データ書き戻し</w:t>
            </w:r>
          </w:p>
          <w:p w14:paraId="67E166BD" w14:textId="77777777" w:rsidR="00F809CD" w:rsidRDefault="00F809CD" w:rsidP="00F809CD">
            <w:pPr>
              <w:pStyle w:val="3-"/>
            </w:pPr>
            <w:r>
              <w:tab/>
            </w:r>
            <w:r>
              <w:tab/>
              <w:t>s_commonData = common_data;</w:t>
            </w:r>
          </w:p>
          <w:p w14:paraId="4D2F5180" w14:textId="77777777" w:rsidR="00F809CD" w:rsidRDefault="00F809CD" w:rsidP="00F809CD">
            <w:pPr>
              <w:pStyle w:val="3-"/>
            </w:pPr>
            <w:r>
              <w:tab/>
            </w:r>
            <w:r>
              <w:tab/>
              <w:t>s_tlsData = tls_data;</w:t>
            </w:r>
          </w:p>
          <w:p w14:paraId="2B568A78" w14:textId="77777777" w:rsidR="00F809CD" w:rsidRDefault="00F809CD" w:rsidP="00F809CD">
            <w:pPr>
              <w:pStyle w:val="3-"/>
            </w:pPr>
          </w:p>
          <w:p w14:paraId="320AF7CF" w14:textId="77777777" w:rsidR="00F809CD" w:rsidRDefault="00F809CD" w:rsidP="00F809CD">
            <w:pPr>
              <w:pStyle w:val="3-"/>
            </w:pPr>
            <w:r>
              <w:rPr>
                <w:rFonts w:hint="eastAsia"/>
              </w:rPr>
              <w:tab/>
            </w:r>
            <w:r>
              <w:rPr>
                <w:rFonts w:hint="eastAsia"/>
              </w:rPr>
              <w:tab/>
            </w:r>
            <w:r w:rsidRPr="00EB389D">
              <w:rPr>
                <w:rFonts w:hint="eastAsia"/>
                <w:color w:val="00B050"/>
              </w:rPr>
              <w:t>//データ表示（後）</w:t>
            </w:r>
          </w:p>
          <w:p w14:paraId="69D18E59" w14:textId="77777777" w:rsidR="00F809CD" w:rsidRDefault="00F809CD" w:rsidP="00F809CD">
            <w:pPr>
              <w:pStyle w:val="3-"/>
            </w:pPr>
            <w:r>
              <w:tab/>
            </w:r>
            <w:r>
              <w:tab/>
              <w:t>printf("%s: [AFTER]  commonData=%d, tlsData=%d\n", name, s_commonData, s_tlsData);</w:t>
            </w:r>
          </w:p>
          <w:p w14:paraId="274ED77B" w14:textId="77777777" w:rsidR="00F809CD" w:rsidRDefault="00F809CD" w:rsidP="00F809CD">
            <w:pPr>
              <w:pStyle w:val="3-"/>
            </w:pPr>
            <w:r>
              <w:tab/>
            </w:r>
            <w:r>
              <w:tab/>
              <w:t>fflush(stdout);</w:t>
            </w:r>
          </w:p>
          <w:p w14:paraId="16AD59C9" w14:textId="77777777" w:rsidR="00F809CD" w:rsidRDefault="00F809CD" w:rsidP="00F809CD">
            <w:pPr>
              <w:pStyle w:val="3-"/>
            </w:pPr>
          </w:p>
          <w:p w14:paraId="135A2E2B"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//ロック解放</w:t>
            </w:r>
          </w:p>
          <w:p w14:paraId="05A9D94D" w14:textId="23907E3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ab/>
              <w:t>//ロック解放用インラインアセンブラ（x86系)</w:t>
            </w:r>
          </w:p>
          <w:p w14:paraId="600222DB"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4D001B20" w14:textId="6E71ECA6"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0</w:t>
            </w:r>
            <w:r w:rsidR="00EB389D">
              <w:rPr>
                <w:color w:val="FF0000"/>
              </w:rPr>
              <w:tab/>
            </w:r>
            <w:r w:rsidRPr="00EB389D">
              <w:rPr>
                <w:rFonts w:hint="eastAsia"/>
                <w:color w:val="FF0000"/>
              </w:rPr>
              <w:tab/>
            </w:r>
            <w:r w:rsidRPr="00EB389D">
              <w:rPr>
                <w:rFonts w:hint="eastAsia"/>
                <w:color w:val="00B050"/>
              </w:rPr>
              <w:tab/>
              <w:t>//フラグ更新準備</w:t>
            </w:r>
          </w:p>
          <w:p w14:paraId="181D863A" w14:textId="0473EDAE"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3FB30C41"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52E9E165" w14:textId="77777777" w:rsidR="00F809CD" w:rsidRDefault="00F809CD" w:rsidP="00F809CD">
            <w:pPr>
              <w:pStyle w:val="3-"/>
            </w:pPr>
          </w:p>
          <w:p w14:paraId="7178B9FA"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//スレッド切り替えのためのスリープ</w:t>
            </w:r>
          </w:p>
          <w:p w14:paraId="3F83A74D" w14:textId="77777777" w:rsidR="00F809CD" w:rsidRDefault="00F809CD" w:rsidP="00F809CD">
            <w:pPr>
              <w:pStyle w:val="3-"/>
            </w:pPr>
            <w:r>
              <w:tab/>
            </w:r>
            <w:r>
              <w:tab/>
              <w:t>Sleep(0);</w:t>
            </w:r>
          </w:p>
          <w:p w14:paraId="38B61C00" w14:textId="77777777" w:rsidR="00F809CD" w:rsidRPr="00EB389D" w:rsidRDefault="00F809CD" w:rsidP="00F809CD">
            <w:pPr>
              <w:pStyle w:val="3-"/>
              <w:rPr>
                <w:color w:val="00B050"/>
              </w:rPr>
            </w:pPr>
            <w:r>
              <w:rPr>
                <w:rFonts w:hint="eastAsia"/>
              </w:rPr>
              <w:tab/>
            </w:r>
            <w:r w:rsidRPr="00EB389D">
              <w:rPr>
                <w:rFonts w:hint="eastAsia"/>
                <w:color w:val="00B050"/>
              </w:rPr>
              <w:t>//</w:t>
            </w:r>
            <w:r w:rsidRPr="00EB389D">
              <w:rPr>
                <w:rFonts w:hint="eastAsia"/>
                <w:color w:val="00B050"/>
              </w:rPr>
              <w:tab/>
              <w:t>//スレッド切り替え</w:t>
            </w:r>
          </w:p>
          <w:p w14:paraId="3D5CFC79" w14:textId="77777777" w:rsidR="00F809CD" w:rsidRPr="00EB389D" w:rsidRDefault="00F809CD" w:rsidP="00F809CD">
            <w:pPr>
              <w:pStyle w:val="3-"/>
              <w:rPr>
                <w:color w:val="00B050"/>
              </w:rPr>
            </w:pPr>
            <w:r w:rsidRPr="00EB389D">
              <w:rPr>
                <w:rFonts w:hint="eastAsia"/>
                <w:color w:val="00B050"/>
              </w:rPr>
              <w:tab/>
              <w:t>//</w:t>
            </w:r>
            <w:r w:rsidRPr="00EB389D">
              <w:rPr>
                <w:rFonts w:hint="eastAsia"/>
                <w:color w:val="00B050"/>
              </w:rPr>
              <w:tab/>
              <w:t>SwitchToThread();//OSに任せて再スケジューリング</w:t>
            </w:r>
          </w:p>
          <w:p w14:paraId="334E8AF2" w14:textId="77777777" w:rsidR="00F809CD" w:rsidRPr="00EB389D" w:rsidRDefault="00F809CD" w:rsidP="00F809CD">
            <w:pPr>
              <w:pStyle w:val="3-"/>
              <w:rPr>
                <w:color w:val="00B050"/>
              </w:rPr>
            </w:pPr>
            <w:r w:rsidRPr="00EB389D">
              <w:rPr>
                <w:rFonts w:hint="eastAsia"/>
                <w:color w:val="00B050"/>
              </w:rPr>
              <w:tab/>
              <w:t>//</w:t>
            </w:r>
            <w:r w:rsidRPr="00EB389D">
              <w:rPr>
                <w:rFonts w:hint="eastAsia"/>
                <w:color w:val="00B050"/>
              </w:rPr>
              <w:tab/>
              <w:t>Yield();//廃止</w:t>
            </w:r>
          </w:p>
          <w:p w14:paraId="67352959" w14:textId="77777777" w:rsidR="00F809CD" w:rsidRDefault="00F809CD" w:rsidP="00F809CD">
            <w:pPr>
              <w:pStyle w:val="3-"/>
            </w:pPr>
            <w:r>
              <w:tab/>
              <w:t>}</w:t>
            </w:r>
          </w:p>
          <w:p w14:paraId="7D802773" w14:textId="77777777" w:rsidR="00F809CD" w:rsidRDefault="00F809CD" w:rsidP="00F809CD">
            <w:pPr>
              <w:pStyle w:val="3-"/>
            </w:pPr>
          </w:p>
          <w:p w14:paraId="38766B1A" w14:textId="77777777" w:rsidR="00F809CD" w:rsidRDefault="00F809CD" w:rsidP="00F809CD">
            <w:pPr>
              <w:pStyle w:val="3-"/>
            </w:pPr>
            <w:r>
              <w:rPr>
                <w:rFonts w:hint="eastAsia"/>
              </w:rPr>
              <w:tab/>
            </w:r>
            <w:r w:rsidRPr="00EB389D">
              <w:rPr>
                <w:rFonts w:hint="eastAsia"/>
                <w:color w:val="00B050"/>
              </w:rPr>
              <w:t>//終了</w:t>
            </w:r>
          </w:p>
          <w:p w14:paraId="31F795E5" w14:textId="77777777" w:rsidR="00F809CD" w:rsidRDefault="00F809CD" w:rsidP="00F809CD">
            <w:pPr>
              <w:pStyle w:val="3-"/>
            </w:pPr>
            <w:r>
              <w:tab/>
              <w:t>printf("- end:%s -\n", name);</w:t>
            </w:r>
          </w:p>
          <w:p w14:paraId="023E36AE" w14:textId="77777777" w:rsidR="00F809CD" w:rsidRDefault="00F809CD" w:rsidP="00F809CD">
            <w:pPr>
              <w:pStyle w:val="3-"/>
            </w:pPr>
            <w:r>
              <w:tab/>
              <w:t>fflush(stdout);</w:t>
            </w:r>
          </w:p>
          <w:p w14:paraId="27C46570" w14:textId="77777777" w:rsidR="00F809CD" w:rsidRDefault="00F809CD" w:rsidP="00F809CD">
            <w:pPr>
              <w:pStyle w:val="3-"/>
            </w:pPr>
            <w:r>
              <w:tab/>
              <w:t>return 0;</w:t>
            </w:r>
          </w:p>
          <w:p w14:paraId="34744452" w14:textId="77777777" w:rsidR="00F809CD" w:rsidRDefault="00F809CD" w:rsidP="00F809CD">
            <w:pPr>
              <w:pStyle w:val="3-"/>
            </w:pPr>
            <w:r>
              <w:t>}</w:t>
            </w:r>
          </w:p>
          <w:p w14:paraId="6B6DC4F8" w14:textId="77777777" w:rsidR="00F809CD" w:rsidRDefault="00F809CD" w:rsidP="00F809CD">
            <w:pPr>
              <w:pStyle w:val="3-"/>
            </w:pPr>
          </w:p>
          <w:p w14:paraId="6D2A4D5C" w14:textId="77777777" w:rsidR="00F809CD" w:rsidRPr="00EB389D" w:rsidRDefault="00F809CD" w:rsidP="00F809CD">
            <w:pPr>
              <w:pStyle w:val="3-"/>
              <w:rPr>
                <w:color w:val="00B050"/>
              </w:rPr>
            </w:pPr>
            <w:r w:rsidRPr="00EB389D">
              <w:rPr>
                <w:rFonts w:hint="eastAsia"/>
                <w:color w:val="00B050"/>
              </w:rPr>
              <w:t>//テスト</w:t>
            </w:r>
          </w:p>
          <w:p w14:paraId="0AE6B896" w14:textId="77777777" w:rsidR="00F809CD" w:rsidRDefault="00F809CD" w:rsidP="00F809CD">
            <w:pPr>
              <w:pStyle w:val="3-"/>
            </w:pPr>
            <w:r>
              <w:t>int main(const int argc, const char* argv[])</w:t>
            </w:r>
          </w:p>
          <w:p w14:paraId="50441733" w14:textId="77777777" w:rsidR="00F809CD" w:rsidRDefault="00F809CD" w:rsidP="00F809CD">
            <w:pPr>
              <w:pStyle w:val="3-"/>
            </w:pPr>
            <w:r>
              <w:t>{</w:t>
            </w:r>
          </w:p>
          <w:p w14:paraId="5F3AEF05" w14:textId="77777777" w:rsidR="00F809CD" w:rsidRDefault="00F809CD" w:rsidP="00F809CD">
            <w:pPr>
              <w:pStyle w:val="3-"/>
            </w:pPr>
            <w:r>
              <w:rPr>
                <w:rFonts w:hint="eastAsia"/>
              </w:rPr>
              <w:tab/>
            </w:r>
            <w:r w:rsidRPr="00EB389D">
              <w:rPr>
                <w:rFonts w:hint="eastAsia"/>
                <w:color w:val="00B050"/>
              </w:rPr>
              <w:t>//スレッド作成</w:t>
            </w:r>
          </w:p>
          <w:p w14:paraId="72F07771" w14:textId="77777777" w:rsidR="00F809CD" w:rsidRDefault="00F809CD" w:rsidP="00F809CD">
            <w:pPr>
              <w:pStyle w:val="3-"/>
            </w:pPr>
            <w:r>
              <w:lastRenderedPageBreak/>
              <w:tab/>
              <w:t>static const int THREAD_NUM = 3;</w:t>
            </w:r>
          </w:p>
          <w:p w14:paraId="0E232815" w14:textId="77777777" w:rsidR="00F809CD" w:rsidRDefault="00F809CD" w:rsidP="00F809CD">
            <w:pPr>
              <w:pStyle w:val="3-"/>
            </w:pPr>
            <w:r>
              <w:tab/>
              <w:t>unsigned int tid[THREAD_NUM] = {};</w:t>
            </w:r>
          </w:p>
          <w:p w14:paraId="75C5752F" w14:textId="77777777" w:rsidR="00F809CD" w:rsidRDefault="00F809CD" w:rsidP="00F809CD">
            <w:pPr>
              <w:pStyle w:val="3-"/>
            </w:pPr>
            <w:r>
              <w:tab/>
              <w:t>HANDLE hThread[THREAD_NUM] =</w:t>
            </w:r>
          </w:p>
          <w:p w14:paraId="332D77D2" w14:textId="77777777" w:rsidR="00F809CD" w:rsidRDefault="00F809CD" w:rsidP="00F809CD">
            <w:pPr>
              <w:pStyle w:val="3-"/>
            </w:pPr>
            <w:r>
              <w:tab/>
              <w:t>{</w:t>
            </w:r>
          </w:p>
          <w:p w14:paraId="725A94EB" w14:textId="2D4FFAA7"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"太郎", 0, &amp;tid[0]),</w:t>
            </w:r>
          </w:p>
          <w:p w14:paraId="180FEF37" w14:textId="4D880888"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"次郎", 0, &amp;tid[1]),</w:t>
            </w:r>
          </w:p>
          <w:p w14:paraId="3658BD90" w14:textId="353B2C37"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"三郎", 0, &amp;tid[2])</w:t>
            </w:r>
          </w:p>
          <w:p w14:paraId="056D1A14" w14:textId="77777777" w:rsidR="00F809CD" w:rsidRDefault="00F809CD" w:rsidP="00F809CD">
            <w:pPr>
              <w:pStyle w:val="3-"/>
            </w:pPr>
            <w:r>
              <w:tab/>
              <w:t>};</w:t>
            </w:r>
          </w:p>
          <w:p w14:paraId="458E1FCC" w14:textId="77777777" w:rsidR="00F809CD" w:rsidRDefault="00F809CD" w:rsidP="00F809CD">
            <w:pPr>
              <w:pStyle w:val="3-"/>
            </w:pPr>
            <w:r>
              <w:tab/>
            </w:r>
          </w:p>
          <w:p w14:paraId="7866A73A" w14:textId="77777777" w:rsidR="00F809CD" w:rsidRPr="00EB389D" w:rsidRDefault="00F809CD" w:rsidP="00F809CD">
            <w:pPr>
              <w:pStyle w:val="3-"/>
              <w:rPr>
                <w:color w:val="00B050"/>
              </w:rPr>
            </w:pPr>
            <w:r>
              <w:rPr>
                <w:rFonts w:hint="eastAsia"/>
              </w:rPr>
              <w:tab/>
            </w:r>
            <w:r w:rsidRPr="00EB389D">
              <w:rPr>
                <w:rFonts w:hint="eastAsia"/>
                <w:color w:val="00B050"/>
              </w:rPr>
              <w:t>//スレッド終了待ち</w:t>
            </w:r>
          </w:p>
          <w:p w14:paraId="152A5F46" w14:textId="77777777" w:rsidR="00F809CD" w:rsidRDefault="00F809CD" w:rsidP="00F809CD">
            <w:pPr>
              <w:pStyle w:val="3-"/>
            </w:pPr>
            <w:r>
              <w:tab/>
              <w:t>WaitForMultipleObjects(THREAD_NUM, hThread, true, INFINITE);</w:t>
            </w:r>
          </w:p>
          <w:p w14:paraId="1595B602" w14:textId="77777777" w:rsidR="00F809CD" w:rsidRDefault="00F809CD" w:rsidP="00F809CD">
            <w:pPr>
              <w:pStyle w:val="3-"/>
            </w:pPr>
          </w:p>
          <w:p w14:paraId="2B741955" w14:textId="77777777" w:rsidR="00F809CD" w:rsidRPr="00EB389D" w:rsidRDefault="00F809CD" w:rsidP="00F809CD">
            <w:pPr>
              <w:pStyle w:val="3-"/>
              <w:rPr>
                <w:color w:val="00B050"/>
              </w:rPr>
            </w:pPr>
            <w:r>
              <w:rPr>
                <w:rFonts w:hint="eastAsia"/>
              </w:rPr>
              <w:tab/>
            </w:r>
            <w:r w:rsidRPr="00EB389D">
              <w:rPr>
                <w:rFonts w:hint="eastAsia"/>
                <w:color w:val="00B050"/>
              </w:rPr>
              <w:t>//スレッドハンドルクローズ</w:t>
            </w:r>
          </w:p>
          <w:p w14:paraId="1FFCAAF9" w14:textId="77777777" w:rsidR="00F809CD" w:rsidRDefault="00F809CD" w:rsidP="00F809CD">
            <w:pPr>
              <w:pStyle w:val="3-"/>
            </w:pPr>
            <w:r>
              <w:tab/>
              <w:t>for (int i = 0; i &lt; THREAD_NUM; ++i)</w:t>
            </w:r>
          </w:p>
          <w:p w14:paraId="3B37C4CF" w14:textId="77777777" w:rsidR="00F809CD" w:rsidRDefault="00F809CD" w:rsidP="00F809CD">
            <w:pPr>
              <w:pStyle w:val="3-"/>
            </w:pPr>
            <w:r>
              <w:tab/>
              <w:t>{</w:t>
            </w:r>
          </w:p>
          <w:p w14:paraId="6586156F" w14:textId="77777777" w:rsidR="00F809CD" w:rsidRDefault="00F809CD" w:rsidP="00F809CD">
            <w:pPr>
              <w:pStyle w:val="3-"/>
            </w:pPr>
            <w:r>
              <w:tab/>
            </w:r>
            <w:r>
              <w:tab/>
              <w:t>CloseHandle(hThread[i]);</w:t>
            </w:r>
          </w:p>
          <w:p w14:paraId="63F1342A" w14:textId="77777777" w:rsidR="00F809CD" w:rsidRDefault="00F809CD" w:rsidP="00F809CD">
            <w:pPr>
              <w:pStyle w:val="3-"/>
            </w:pPr>
            <w:r>
              <w:tab/>
              <w:t>}</w:t>
            </w:r>
          </w:p>
          <w:p w14:paraId="376B1E3A" w14:textId="77777777" w:rsidR="00F809CD" w:rsidRDefault="00F809CD" w:rsidP="00F809CD">
            <w:pPr>
              <w:pStyle w:val="3-"/>
            </w:pPr>
          </w:p>
          <w:p w14:paraId="23737149" w14:textId="130AF7D5" w:rsidR="00F809CD" w:rsidRPr="00EB389D" w:rsidRDefault="00F809CD" w:rsidP="00F809CD">
            <w:pPr>
              <w:pStyle w:val="3-"/>
              <w:rPr>
                <w:color w:val="00B050"/>
              </w:rPr>
            </w:pPr>
            <w:r>
              <w:rPr>
                <w:rFonts w:hint="eastAsia"/>
              </w:rPr>
              <w:tab/>
            </w:r>
            <w:r w:rsidRPr="00EB389D">
              <w:rPr>
                <w:rFonts w:hint="eastAsia"/>
                <w:color w:val="00B050"/>
              </w:rPr>
              <w:t>//</w:t>
            </w:r>
            <w:r w:rsidR="00EB389D">
              <w:rPr>
                <w:rFonts w:hint="eastAsia"/>
                <w:color w:val="00B050"/>
              </w:rPr>
              <w:t>インラインアセンブラ</w:t>
            </w:r>
            <w:r w:rsidRPr="00EB389D">
              <w:rPr>
                <w:rFonts w:hint="eastAsia"/>
                <w:color w:val="00B050"/>
              </w:rPr>
              <w:t>でロックの取得と解放を大量に実行して時間を計測</w:t>
            </w:r>
          </w:p>
          <w:p w14:paraId="1ECDCBAC" w14:textId="77777777" w:rsidR="00F809CD" w:rsidRDefault="00F809CD" w:rsidP="00F809CD">
            <w:pPr>
              <w:pStyle w:val="3-"/>
            </w:pPr>
            <w:r>
              <w:tab/>
              <w:t>{</w:t>
            </w:r>
          </w:p>
          <w:p w14:paraId="580B4A44" w14:textId="77777777" w:rsidR="00F809CD" w:rsidRDefault="00F809CD" w:rsidP="00F809CD">
            <w:pPr>
              <w:pStyle w:val="3-"/>
            </w:pPr>
            <w:r>
              <w:tab/>
            </w:r>
            <w:r>
              <w:tab/>
              <w:t>LARGE_INTEGER freq;</w:t>
            </w:r>
          </w:p>
          <w:p w14:paraId="442D092A" w14:textId="77777777" w:rsidR="00F809CD" w:rsidRDefault="00F809CD" w:rsidP="00F809CD">
            <w:pPr>
              <w:pStyle w:val="3-"/>
            </w:pPr>
            <w:r>
              <w:tab/>
            </w:r>
            <w:r>
              <w:tab/>
              <w:t>QueryPerformanceFrequency(&amp;freq);</w:t>
            </w:r>
          </w:p>
          <w:p w14:paraId="0EC570C5" w14:textId="77777777" w:rsidR="00F809CD" w:rsidRDefault="00F809CD" w:rsidP="00F809CD">
            <w:pPr>
              <w:pStyle w:val="3-"/>
            </w:pPr>
            <w:r>
              <w:tab/>
            </w:r>
            <w:r>
              <w:tab/>
              <w:t>LARGE_INTEGER begin;</w:t>
            </w:r>
          </w:p>
          <w:p w14:paraId="4783E73E" w14:textId="77777777" w:rsidR="00F809CD" w:rsidRDefault="00F809CD" w:rsidP="00F809CD">
            <w:pPr>
              <w:pStyle w:val="3-"/>
            </w:pPr>
            <w:r>
              <w:tab/>
            </w:r>
            <w:r>
              <w:tab/>
              <w:t>QueryPerformanceCounter(&amp;begin);</w:t>
            </w:r>
          </w:p>
          <w:p w14:paraId="2A4B1FC6" w14:textId="77777777" w:rsidR="00F809CD" w:rsidRDefault="00F809CD" w:rsidP="00F809CD">
            <w:pPr>
              <w:pStyle w:val="3-"/>
            </w:pPr>
            <w:r>
              <w:tab/>
            </w:r>
            <w:r>
              <w:tab/>
              <w:t>static const int TEST_TIMES = 10000000;</w:t>
            </w:r>
          </w:p>
          <w:p w14:paraId="1F0EB823" w14:textId="77777777" w:rsidR="00F809CD" w:rsidRDefault="00F809CD" w:rsidP="00F809CD">
            <w:pPr>
              <w:pStyle w:val="3-"/>
            </w:pPr>
            <w:r>
              <w:tab/>
            </w:r>
            <w:r>
              <w:tab/>
              <w:t>for (int i = 0; i &lt; TEST_TIMES; ++i)</w:t>
            </w:r>
          </w:p>
          <w:p w14:paraId="12BADBF4" w14:textId="77777777" w:rsidR="00F809CD" w:rsidRDefault="00F809CD" w:rsidP="00F809CD">
            <w:pPr>
              <w:pStyle w:val="3-"/>
            </w:pPr>
            <w:r>
              <w:tab/>
            </w:r>
            <w:r>
              <w:tab/>
              <w:t>{</w:t>
            </w:r>
          </w:p>
          <w:p w14:paraId="2594CCD3"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//ロック取得用インラインアセンブラ（x86系)</w:t>
            </w:r>
          </w:p>
          <w:p w14:paraId="5882826F"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00B050"/>
              </w:rPr>
              <w:tab/>
            </w:r>
            <w:r w:rsidRPr="00EB389D">
              <w:rPr>
                <w:color w:val="FF0000"/>
              </w:rPr>
              <w:t>{</w:t>
            </w:r>
          </w:p>
          <w:p w14:paraId="21D2B69D"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1</w:t>
            </w:r>
            <w:r w:rsidRPr="00EB389D">
              <w:rPr>
                <w:rFonts w:hint="eastAsia"/>
                <w:color w:val="FF0000"/>
              </w:rPr>
              <w:tab/>
            </w:r>
            <w:r w:rsidRPr="00EB389D">
              <w:rPr>
                <w:rFonts w:hint="eastAsia"/>
                <w:color w:val="00B050"/>
              </w:rPr>
              <w:tab/>
            </w:r>
            <w:r w:rsidRPr="00EB389D">
              <w:rPr>
                <w:rFonts w:hint="eastAsia"/>
                <w:color w:val="00B050"/>
              </w:rPr>
              <w:tab/>
              <w:t>//フラグ更新準備</w:t>
            </w:r>
          </w:p>
          <w:p w14:paraId="2BB47A28"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lock_loop:</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//ループ用ラベル</w:t>
            </w:r>
          </w:p>
          <w:p w14:paraId="45BF1132" w14:textId="65F0FC62"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4E037BA3" w14:textId="4E928479"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test</w:t>
            </w:r>
            <w:r w:rsidRPr="00EB389D">
              <w:rPr>
                <w:rFonts w:hint="eastAsia"/>
                <w:color w:val="FF0000"/>
              </w:rPr>
              <w:tab/>
            </w:r>
            <w:r w:rsidR="00EB389D">
              <w:rPr>
                <w:color w:val="FF0000"/>
              </w:rPr>
              <w:tab/>
            </w:r>
            <w:r w:rsidRPr="00EB389D">
              <w:rPr>
                <w:rFonts w:hint="eastAsia"/>
                <w:color w:val="FF0000"/>
              </w:rPr>
              <w:t>eax, eax</w:t>
            </w:r>
            <w:r w:rsidRPr="00EB389D">
              <w:rPr>
                <w:rFonts w:hint="eastAsia"/>
                <w:color w:val="00B050"/>
              </w:rPr>
              <w:tab/>
            </w:r>
            <w:r w:rsidRPr="00EB389D">
              <w:rPr>
                <w:rFonts w:hint="eastAsia"/>
                <w:color w:val="00B050"/>
              </w:rPr>
              <w:tab/>
              <w:t>//レジスタの値をチェック</w:t>
            </w:r>
          </w:p>
          <w:p w14:paraId="76AAF933"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jnz</w:t>
            </w:r>
            <w:r w:rsidRPr="00EB389D">
              <w:rPr>
                <w:rFonts w:hint="eastAsia"/>
                <w:color w:val="FF0000"/>
              </w:rPr>
              <w:tab/>
            </w:r>
            <w:r w:rsidRPr="00EB389D">
              <w:rPr>
                <w:rFonts w:hint="eastAsia"/>
                <w:color w:val="FF0000"/>
              </w:rPr>
              <w:tab/>
              <w:t>lock_loop</w:t>
            </w:r>
            <w:r w:rsidRPr="00EB389D">
              <w:rPr>
                <w:rFonts w:hint="eastAsia"/>
                <w:color w:val="00B050"/>
              </w:rPr>
              <w:tab/>
            </w:r>
            <w:r w:rsidRPr="00EB389D">
              <w:rPr>
                <w:rFonts w:hint="eastAsia"/>
                <w:color w:val="00B050"/>
              </w:rPr>
              <w:tab/>
              <w:t>//レジスタの値が 0 以外ならジャンプ</w:t>
            </w:r>
          </w:p>
          <w:p w14:paraId="18270354" w14:textId="77777777" w:rsidR="00F809CD" w:rsidRPr="00EB389D" w:rsidRDefault="00F809CD" w:rsidP="00F809CD">
            <w:pPr>
              <w:pStyle w:val="3-"/>
              <w:rPr>
                <w:color w:val="FF0000"/>
              </w:rPr>
            </w:pPr>
            <w:r w:rsidRPr="00EB389D">
              <w:rPr>
                <w:color w:val="00B050"/>
              </w:rPr>
              <w:tab/>
            </w:r>
            <w:r w:rsidRPr="00EB389D">
              <w:rPr>
                <w:color w:val="00B050"/>
              </w:rPr>
              <w:tab/>
            </w:r>
            <w:r w:rsidRPr="00EB389D">
              <w:rPr>
                <w:color w:val="00B050"/>
              </w:rPr>
              <w:tab/>
            </w:r>
            <w:r w:rsidRPr="00EB389D">
              <w:rPr>
                <w:color w:val="FF0000"/>
              </w:rPr>
              <w:t>}</w:t>
            </w:r>
          </w:p>
          <w:p w14:paraId="2BB77347"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//ロック解放用インラインアセンブラ（x86系)</w:t>
            </w:r>
          </w:p>
          <w:p w14:paraId="37CE2264" w14:textId="77777777" w:rsidR="00F809CD" w:rsidRPr="00EB389D" w:rsidRDefault="00F809CD" w:rsidP="00F809CD">
            <w:pPr>
              <w:pStyle w:val="3-"/>
              <w:rPr>
                <w:color w:val="FF0000"/>
              </w:rPr>
            </w:pPr>
            <w:r w:rsidRPr="00EB389D">
              <w:rPr>
                <w:color w:val="00B050"/>
              </w:rPr>
              <w:tab/>
            </w:r>
            <w:r w:rsidRPr="00EB389D">
              <w:rPr>
                <w:color w:val="00B050"/>
              </w:rPr>
              <w:tab/>
            </w:r>
            <w:r w:rsidRPr="00EB389D">
              <w:rPr>
                <w:color w:val="00B050"/>
              </w:rPr>
              <w:tab/>
            </w:r>
            <w:r w:rsidRPr="00EB389D">
              <w:rPr>
                <w:color w:val="FF0000"/>
              </w:rPr>
              <w:t>{</w:t>
            </w:r>
          </w:p>
          <w:p w14:paraId="7A0A279F"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0</w:t>
            </w:r>
            <w:r w:rsidRPr="00EB389D">
              <w:rPr>
                <w:rFonts w:hint="eastAsia"/>
                <w:color w:val="FF0000"/>
              </w:rPr>
              <w:tab/>
            </w:r>
            <w:r w:rsidRPr="00EB389D">
              <w:rPr>
                <w:rFonts w:hint="eastAsia"/>
                <w:color w:val="00B050"/>
              </w:rPr>
              <w:tab/>
            </w:r>
            <w:r w:rsidRPr="00EB389D">
              <w:rPr>
                <w:rFonts w:hint="eastAsia"/>
                <w:color w:val="00B050"/>
              </w:rPr>
              <w:tab/>
              <w:t>//フラグ更新準備</w:t>
            </w:r>
          </w:p>
          <w:p w14:paraId="729F0209" w14:textId="690F210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sidRPr="00EB389D">
              <w:rPr>
                <w:color w:val="FF0000"/>
              </w:rPr>
              <w:tab/>
            </w:r>
            <w:r w:rsidRPr="00EB389D">
              <w:rPr>
                <w:rFonts w:hint="eastAsia"/>
                <w:color w:val="FF0000"/>
              </w:rPr>
              <w:t>eax, [s_lock]</w:t>
            </w:r>
            <w:r w:rsidRPr="00EB389D">
              <w:rPr>
                <w:rFonts w:hint="eastAsia"/>
                <w:color w:val="00B050"/>
              </w:rPr>
              <w:tab/>
              <w:t>//変数とレジスタの値を交換</w:t>
            </w:r>
          </w:p>
          <w:p w14:paraId="591DF619"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00B050"/>
              </w:rPr>
              <w:tab/>
            </w:r>
            <w:r w:rsidRPr="00EB389D">
              <w:rPr>
                <w:color w:val="FF0000"/>
              </w:rPr>
              <w:t>}</w:t>
            </w:r>
          </w:p>
          <w:p w14:paraId="6D770D66" w14:textId="77777777" w:rsidR="00F809CD" w:rsidRDefault="00F809CD" w:rsidP="00F809CD">
            <w:pPr>
              <w:pStyle w:val="3-"/>
            </w:pPr>
            <w:r>
              <w:tab/>
            </w:r>
            <w:r>
              <w:tab/>
              <w:t>}</w:t>
            </w:r>
          </w:p>
          <w:p w14:paraId="0B49E69D" w14:textId="77777777" w:rsidR="00F809CD" w:rsidRDefault="00F809CD" w:rsidP="00F809CD">
            <w:pPr>
              <w:pStyle w:val="3-"/>
            </w:pPr>
            <w:r>
              <w:tab/>
            </w:r>
            <w:r>
              <w:tab/>
              <w:t>LARGE_INTEGER end;</w:t>
            </w:r>
          </w:p>
          <w:p w14:paraId="2D20BF85" w14:textId="77777777" w:rsidR="00F809CD" w:rsidRDefault="00F809CD" w:rsidP="00F809CD">
            <w:pPr>
              <w:pStyle w:val="3-"/>
            </w:pPr>
            <w:r>
              <w:tab/>
            </w:r>
            <w:r>
              <w:tab/>
              <w:t>QueryPerformanceCounter(&amp;end);</w:t>
            </w:r>
          </w:p>
          <w:p w14:paraId="2F62425D" w14:textId="77777777" w:rsidR="00C607FA" w:rsidRDefault="00F809CD" w:rsidP="00F809CD">
            <w:pPr>
              <w:pStyle w:val="3-"/>
            </w:pPr>
            <w:r>
              <w:tab/>
            </w:r>
            <w:r>
              <w:tab/>
              <w:t>float duration = static_cast&lt;float&gt;(static_cast&lt;double&gt;(end.QuadPart - begin.QuadPart)</w:t>
            </w:r>
          </w:p>
          <w:p w14:paraId="5C602AC8" w14:textId="2823078C" w:rsidR="00F809CD" w:rsidRDefault="00C607FA" w:rsidP="00F809CD">
            <w:pPr>
              <w:pStyle w:val="3-"/>
            </w:pPr>
            <w:r>
              <w:tab/>
            </w:r>
            <w:r>
              <w:tab/>
            </w:r>
            <w:r>
              <w:tab/>
            </w:r>
            <w:r>
              <w:tab/>
            </w:r>
            <w:r>
              <w:tab/>
            </w:r>
            <w:r>
              <w:tab/>
            </w:r>
            <w:r>
              <w:tab/>
            </w:r>
            <w:r>
              <w:tab/>
            </w:r>
            <w:r>
              <w:tab/>
            </w:r>
            <w:r>
              <w:tab/>
            </w:r>
            <w:r>
              <w:tab/>
            </w:r>
            <w:r>
              <w:tab/>
            </w:r>
            <w:r w:rsidR="00F809CD">
              <w:t xml:space="preserve"> / static_cast&lt;double&gt;(freq.QuadPart));</w:t>
            </w:r>
          </w:p>
          <w:p w14:paraId="70560FD9" w14:textId="77777777" w:rsidR="00F809CD" w:rsidRDefault="00F809CD" w:rsidP="00F809CD">
            <w:pPr>
              <w:pStyle w:val="3-"/>
            </w:pPr>
            <w:r>
              <w:tab/>
            </w:r>
            <w:r>
              <w:tab/>
              <w:t>printf("Volatile * %d = %.6f sec\n", TEST_TIMES, duration);</w:t>
            </w:r>
          </w:p>
          <w:p w14:paraId="30AAE5D4" w14:textId="77777777" w:rsidR="00F809CD" w:rsidRDefault="00F809CD" w:rsidP="00F809CD">
            <w:pPr>
              <w:pStyle w:val="3-"/>
            </w:pPr>
            <w:r>
              <w:tab/>
              <w:t>}</w:t>
            </w:r>
          </w:p>
          <w:p w14:paraId="273FC25F" w14:textId="77777777" w:rsidR="00F809CD" w:rsidRDefault="00F809CD" w:rsidP="00F809CD">
            <w:pPr>
              <w:pStyle w:val="3-"/>
            </w:pPr>
          </w:p>
          <w:p w14:paraId="54106D82" w14:textId="77777777" w:rsidR="00F809CD" w:rsidRDefault="00F809CD" w:rsidP="00F809CD">
            <w:pPr>
              <w:pStyle w:val="3-"/>
            </w:pPr>
            <w:r>
              <w:tab/>
              <w:t>return EXIT_SUCCESS;</w:t>
            </w:r>
          </w:p>
          <w:p w14:paraId="3C3579D0" w14:textId="502028D4" w:rsidR="00590471" w:rsidRPr="00DE3BF2" w:rsidRDefault="00F809CD" w:rsidP="00F809CD">
            <w:pPr>
              <w:pStyle w:val="3-"/>
            </w:pPr>
            <w:r>
              <w:t>}</w:t>
            </w:r>
          </w:p>
        </w:tc>
      </w:tr>
    </w:tbl>
    <w:p w14:paraId="083D8935"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18404F1" w14:textId="77777777" w:rsidTr="00A42DD8">
        <w:tc>
          <w:tcPr>
            <w:tcW w:w="8494" w:type="dxa"/>
          </w:tcPr>
          <w:p w14:paraId="2062B4C5" w14:textId="77777777" w:rsidR="00F809CD" w:rsidRPr="00F809CD" w:rsidRDefault="00F809CD" w:rsidP="00F809CD">
            <w:pPr>
              <w:pStyle w:val="3-"/>
              <w:rPr>
                <w:color w:val="auto"/>
              </w:rPr>
            </w:pPr>
            <w:r w:rsidRPr="00F809CD">
              <w:rPr>
                <w:rFonts w:hint="eastAsia"/>
                <w:color w:val="auto"/>
              </w:rPr>
              <w:t>- begin:太郎 -</w:t>
            </w:r>
          </w:p>
          <w:p w14:paraId="05BDB399" w14:textId="77777777" w:rsidR="00F809CD" w:rsidRPr="00F809CD" w:rsidRDefault="00F809CD" w:rsidP="00F809CD">
            <w:pPr>
              <w:pStyle w:val="3-"/>
              <w:rPr>
                <w:color w:val="auto"/>
              </w:rPr>
            </w:pPr>
            <w:r w:rsidRPr="00F809CD">
              <w:rPr>
                <w:rFonts w:hint="eastAsia"/>
                <w:color w:val="auto"/>
              </w:rPr>
              <w:t>- begin:次郎 -</w:t>
            </w:r>
          </w:p>
          <w:p w14:paraId="599FB9BD" w14:textId="77777777" w:rsidR="00F809CD" w:rsidRPr="00F809CD" w:rsidRDefault="00F809CD" w:rsidP="00F809CD">
            <w:pPr>
              <w:pStyle w:val="3-"/>
              <w:rPr>
                <w:color w:val="auto"/>
              </w:rPr>
            </w:pPr>
            <w:r w:rsidRPr="00F809CD">
              <w:rPr>
                <w:rFonts w:hint="eastAsia"/>
                <w:color w:val="auto"/>
              </w:rPr>
              <w:t>- begin:三郎 -</w:t>
            </w:r>
          </w:p>
          <w:p w14:paraId="5FA57A99" w14:textId="77777777" w:rsidR="00F809CD" w:rsidRPr="00F809CD" w:rsidRDefault="00F809CD" w:rsidP="00F809CD">
            <w:pPr>
              <w:pStyle w:val="3-"/>
              <w:rPr>
                <w:color w:val="auto"/>
              </w:rPr>
            </w:pPr>
            <w:r w:rsidRPr="00F809CD">
              <w:rPr>
                <w:rFonts w:hint="eastAsia"/>
                <w:color w:val="auto"/>
              </w:rPr>
              <w:t>次郎: [BEFORE] commonData=0, tlsData=0</w:t>
            </w:r>
          </w:p>
          <w:p w14:paraId="6A5D31D8" w14:textId="77777777" w:rsidR="00F809CD" w:rsidRPr="00F809CD" w:rsidRDefault="00F809CD" w:rsidP="00F809CD">
            <w:pPr>
              <w:pStyle w:val="3-"/>
              <w:rPr>
                <w:color w:val="auto"/>
              </w:rPr>
            </w:pPr>
            <w:r w:rsidRPr="00F809CD">
              <w:rPr>
                <w:rFonts w:hint="eastAsia"/>
                <w:color w:val="auto"/>
              </w:rPr>
              <w:t>次郎: [AFTER]  commonData=1, tlsData=1</w:t>
            </w:r>
          </w:p>
          <w:p w14:paraId="144E2BC0" w14:textId="77777777" w:rsidR="00F809CD" w:rsidRPr="00F809CD" w:rsidRDefault="00F809CD" w:rsidP="00F809CD">
            <w:pPr>
              <w:pStyle w:val="3-"/>
              <w:rPr>
                <w:color w:val="auto"/>
              </w:rPr>
            </w:pPr>
            <w:r w:rsidRPr="00F809CD">
              <w:rPr>
                <w:rFonts w:hint="eastAsia"/>
                <w:color w:val="auto"/>
              </w:rPr>
              <w:t>三郎: [BEFORE] commonData=1, tlsData=0</w:t>
            </w:r>
          </w:p>
          <w:p w14:paraId="15F11708" w14:textId="77777777" w:rsidR="00F809CD" w:rsidRPr="00F809CD" w:rsidRDefault="00F809CD" w:rsidP="00F809CD">
            <w:pPr>
              <w:pStyle w:val="3-"/>
              <w:rPr>
                <w:color w:val="auto"/>
              </w:rPr>
            </w:pPr>
            <w:r w:rsidRPr="00F809CD">
              <w:rPr>
                <w:rFonts w:hint="eastAsia"/>
                <w:color w:val="auto"/>
              </w:rPr>
              <w:t>三郎: [AFTER]  commonData=2, tlsData=1</w:t>
            </w:r>
          </w:p>
          <w:p w14:paraId="5D0D3CCF" w14:textId="77777777" w:rsidR="00F809CD" w:rsidRPr="00F809CD" w:rsidRDefault="00F809CD" w:rsidP="00F809CD">
            <w:pPr>
              <w:pStyle w:val="3-"/>
              <w:rPr>
                <w:color w:val="auto"/>
              </w:rPr>
            </w:pPr>
            <w:r w:rsidRPr="00F809CD">
              <w:rPr>
                <w:rFonts w:hint="eastAsia"/>
                <w:color w:val="auto"/>
              </w:rPr>
              <w:t>太郎: [BEFORE] commonData=2, tlsData=0</w:t>
            </w:r>
          </w:p>
          <w:p w14:paraId="5FE2C629" w14:textId="77777777" w:rsidR="00F809CD" w:rsidRPr="00F809CD" w:rsidRDefault="00F809CD" w:rsidP="00F809CD">
            <w:pPr>
              <w:pStyle w:val="3-"/>
              <w:rPr>
                <w:color w:val="auto"/>
              </w:rPr>
            </w:pPr>
            <w:r w:rsidRPr="00F809CD">
              <w:rPr>
                <w:rFonts w:hint="eastAsia"/>
                <w:color w:val="auto"/>
              </w:rPr>
              <w:t>太郎: [AFTER]  commonData=3, tlsData=1</w:t>
            </w:r>
          </w:p>
          <w:p w14:paraId="19D9017E" w14:textId="77777777" w:rsidR="00F809CD" w:rsidRPr="00F809CD" w:rsidRDefault="00F809CD" w:rsidP="00F809CD">
            <w:pPr>
              <w:pStyle w:val="3-"/>
              <w:rPr>
                <w:color w:val="auto"/>
              </w:rPr>
            </w:pPr>
            <w:r w:rsidRPr="00F809CD">
              <w:rPr>
                <w:rFonts w:hint="eastAsia"/>
                <w:color w:val="auto"/>
              </w:rPr>
              <w:t>三郎: [BEFORE] commonData=3, tlsData=1</w:t>
            </w:r>
          </w:p>
          <w:p w14:paraId="351AF625" w14:textId="77777777" w:rsidR="00F809CD" w:rsidRPr="00F809CD" w:rsidRDefault="00F809CD" w:rsidP="00F809CD">
            <w:pPr>
              <w:pStyle w:val="3-"/>
              <w:rPr>
                <w:color w:val="auto"/>
              </w:rPr>
            </w:pPr>
            <w:r w:rsidRPr="00F809CD">
              <w:rPr>
                <w:rFonts w:hint="eastAsia"/>
                <w:color w:val="auto"/>
              </w:rPr>
              <w:t>三郎: [AFTER]  commonData=4, tlsData=2</w:t>
            </w:r>
          </w:p>
          <w:p w14:paraId="6661CC32" w14:textId="77777777" w:rsidR="00F809CD" w:rsidRPr="00F809CD" w:rsidRDefault="00F809CD" w:rsidP="00F809CD">
            <w:pPr>
              <w:pStyle w:val="3-"/>
              <w:rPr>
                <w:color w:val="auto"/>
              </w:rPr>
            </w:pPr>
            <w:r w:rsidRPr="00F809CD">
              <w:rPr>
                <w:rFonts w:hint="eastAsia"/>
                <w:color w:val="auto"/>
              </w:rPr>
              <w:t>太郎: [BEFORE] commonData=4, tlsData=1</w:t>
            </w:r>
          </w:p>
          <w:p w14:paraId="50E38370" w14:textId="77777777" w:rsidR="00F809CD" w:rsidRPr="00F809CD" w:rsidRDefault="00F809CD" w:rsidP="00F809CD">
            <w:pPr>
              <w:pStyle w:val="3-"/>
              <w:rPr>
                <w:color w:val="auto"/>
              </w:rPr>
            </w:pPr>
            <w:r w:rsidRPr="00F809CD">
              <w:rPr>
                <w:rFonts w:hint="eastAsia"/>
                <w:color w:val="auto"/>
              </w:rPr>
              <w:t>太郎: [AFTER]  commonData=5, tlsData=2</w:t>
            </w:r>
          </w:p>
          <w:p w14:paraId="43364165" w14:textId="77777777" w:rsidR="00F809CD" w:rsidRPr="00F809CD" w:rsidRDefault="00F809CD" w:rsidP="00F809CD">
            <w:pPr>
              <w:pStyle w:val="3-"/>
              <w:rPr>
                <w:color w:val="auto"/>
              </w:rPr>
            </w:pPr>
            <w:r w:rsidRPr="00F809CD">
              <w:rPr>
                <w:rFonts w:hint="eastAsia"/>
                <w:color w:val="auto"/>
              </w:rPr>
              <w:lastRenderedPageBreak/>
              <w:t>三郎: [BEFORE] commonData=5, tlsData=2</w:t>
            </w:r>
          </w:p>
          <w:p w14:paraId="13779423" w14:textId="77777777" w:rsidR="00F809CD" w:rsidRPr="00F809CD" w:rsidRDefault="00F809CD" w:rsidP="00F809CD">
            <w:pPr>
              <w:pStyle w:val="3-"/>
              <w:rPr>
                <w:color w:val="auto"/>
              </w:rPr>
            </w:pPr>
            <w:r w:rsidRPr="00F809CD">
              <w:rPr>
                <w:rFonts w:hint="eastAsia"/>
                <w:color w:val="auto"/>
              </w:rPr>
              <w:t>三郎: [AFTER]  commonData=6, tlsData=3</w:t>
            </w:r>
          </w:p>
          <w:p w14:paraId="6D7AD163" w14:textId="77777777" w:rsidR="00F809CD" w:rsidRPr="00F809CD" w:rsidRDefault="00F809CD" w:rsidP="00F809CD">
            <w:pPr>
              <w:pStyle w:val="3-"/>
              <w:rPr>
                <w:color w:val="auto"/>
              </w:rPr>
            </w:pPr>
            <w:r w:rsidRPr="00F809CD">
              <w:rPr>
                <w:rFonts w:hint="eastAsia"/>
                <w:color w:val="auto"/>
              </w:rPr>
              <w:t>太郎: [BEFORE] commonData=6, tlsData=2</w:t>
            </w:r>
          </w:p>
          <w:p w14:paraId="1BBFB888" w14:textId="77777777" w:rsidR="00F809CD" w:rsidRPr="00F809CD" w:rsidRDefault="00F809CD" w:rsidP="00F809CD">
            <w:pPr>
              <w:pStyle w:val="3-"/>
              <w:rPr>
                <w:color w:val="auto"/>
              </w:rPr>
            </w:pPr>
            <w:r w:rsidRPr="00F809CD">
              <w:rPr>
                <w:rFonts w:hint="eastAsia"/>
                <w:color w:val="auto"/>
              </w:rPr>
              <w:t>- end:三郎 -</w:t>
            </w:r>
          </w:p>
          <w:p w14:paraId="2516ECBC" w14:textId="77777777" w:rsidR="00F809CD" w:rsidRPr="00F809CD" w:rsidRDefault="00F809CD" w:rsidP="00F809CD">
            <w:pPr>
              <w:pStyle w:val="3-"/>
              <w:rPr>
                <w:color w:val="auto"/>
              </w:rPr>
            </w:pPr>
            <w:r w:rsidRPr="00F809CD">
              <w:rPr>
                <w:rFonts w:hint="eastAsia"/>
                <w:color w:val="auto"/>
              </w:rPr>
              <w:t>太郎: [AFTER]  commonData=7, tlsData=3</w:t>
            </w:r>
          </w:p>
          <w:p w14:paraId="7B84AC07" w14:textId="77777777" w:rsidR="00F809CD" w:rsidRPr="00F809CD" w:rsidRDefault="00F809CD" w:rsidP="00F809CD">
            <w:pPr>
              <w:pStyle w:val="3-"/>
              <w:rPr>
                <w:color w:val="auto"/>
              </w:rPr>
            </w:pPr>
            <w:r w:rsidRPr="00F809CD">
              <w:rPr>
                <w:rFonts w:hint="eastAsia"/>
                <w:color w:val="auto"/>
              </w:rPr>
              <w:t>次郎: [BEFORE] commonData=7, tlsData=1</w:t>
            </w:r>
          </w:p>
          <w:p w14:paraId="2BC8908A" w14:textId="77777777" w:rsidR="00F809CD" w:rsidRPr="00F809CD" w:rsidRDefault="00F809CD" w:rsidP="00F809CD">
            <w:pPr>
              <w:pStyle w:val="3-"/>
              <w:rPr>
                <w:color w:val="auto"/>
              </w:rPr>
            </w:pPr>
            <w:r w:rsidRPr="00F809CD">
              <w:rPr>
                <w:rFonts w:hint="eastAsia"/>
                <w:color w:val="auto"/>
              </w:rPr>
              <w:t>- end:太郎 -</w:t>
            </w:r>
          </w:p>
          <w:p w14:paraId="485DCBAF" w14:textId="77777777" w:rsidR="00F809CD" w:rsidRPr="00F809CD" w:rsidRDefault="00F809CD" w:rsidP="00F809CD">
            <w:pPr>
              <w:pStyle w:val="3-"/>
              <w:rPr>
                <w:color w:val="auto"/>
              </w:rPr>
            </w:pPr>
            <w:r w:rsidRPr="00F809CD">
              <w:rPr>
                <w:rFonts w:hint="eastAsia"/>
                <w:color w:val="auto"/>
              </w:rPr>
              <w:t>次郎: [AFTER]  commonData=8, tlsData=2</w:t>
            </w:r>
          </w:p>
          <w:p w14:paraId="515BD256" w14:textId="77777777" w:rsidR="00F809CD" w:rsidRPr="00F809CD" w:rsidRDefault="00F809CD" w:rsidP="00F809CD">
            <w:pPr>
              <w:pStyle w:val="3-"/>
              <w:rPr>
                <w:color w:val="auto"/>
              </w:rPr>
            </w:pPr>
            <w:r w:rsidRPr="00F809CD">
              <w:rPr>
                <w:rFonts w:hint="eastAsia"/>
                <w:color w:val="auto"/>
              </w:rPr>
              <w:t>次郎: [BEFORE] commonData=8, tlsData=2</w:t>
            </w:r>
          </w:p>
          <w:p w14:paraId="4AA11E4F" w14:textId="6ED5A007" w:rsidR="00F809CD" w:rsidRPr="00F809CD" w:rsidRDefault="00F809CD" w:rsidP="00F809CD">
            <w:pPr>
              <w:pStyle w:val="3-"/>
              <w:rPr>
                <w:color w:val="auto"/>
              </w:rPr>
            </w:pPr>
            <w:r w:rsidRPr="00F809CD">
              <w:rPr>
                <w:rFonts w:hint="eastAsia"/>
                <w:color w:val="auto"/>
              </w:rPr>
              <w:t>次郎: [AFTER]  commonData=</w:t>
            </w:r>
            <w:r w:rsidRPr="00EB389D">
              <w:rPr>
                <w:rFonts w:hint="eastAsia"/>
                <w:color w:val="FF0000"/>
              </w:rPr>
              <w:t>9</w:t>
            </w:r>
            <w:r w:rsidRPr="00F809CD">
              <w:rPr>
                <w:rFonts w:hint="eastAsia"/>
                <w:color w:val="auto"/>
              </w:rPr>
              <w:t>, tlsData=3</w:t>
            </w:r>
            <w:r w:rsidR="00EB389D">
              <w:rPr>
                <w:color w:val="auto"/>
              </w:rPr>
              <w:tab/>
            </w:r>
            <w:r w:rsidR="00EB389D" w:rsidRPr="00146B14">
              <w:rPr>
                <w:color w:val="FF0000"/>
              </w:rPr>
              <w:t>←</w:t>
            </w:r>
            <w:r w:rsidR="00EB389D">
              <w:rPr>
                <w:color w:val="FF0000"/>
              </w:rPr>
              <w:t>全て正常にロックされたので、</w:t>
            </w:r>
            <w:r w:rsidR="00EB389D">
              <w:rPr>
                <w:rFonts w:hint="eastAsia"/>
                <w:color w:val="FF0000"/>
              </w:rPr>
              <w:t>正しい</w:t>
            </w:r>
            <w:r w:rsidR="00EB389D">
              <w:rPr>
                <w:color w:val="FF0000"/>
              </w:rPr>
              <w:t>処理結果になっている</w:t>
            </w:r>
          </w:p>
          <w:p w14:paraId="22149A36" w14:textId="77777777" w:rsidR="00F809CD" w:rsidRPr="00F809CD" w:rsidRDefault="00F809CD" w:rsidP="00F809CD">
            <w:pPr>
              <w:pStyle w:val="3-"/>
              <w:rPr>
                <w:color w:val="auto"/>
              </w:rPr>
            </w:pPr>
            <w:r w:rsidRPr="00F809CD">
              <w:rPr>
                <w:rFonts w:hint="eastAsia"/>
                <w:color w:val="auto"/>
              </w:rPr>
              <w:t>- end:次郎 -</w:t>
            </w:r>
          </w:p>
          <w:p w14:paraId="3BC57771" w14:textId="04CB34D9" w:rsidR="003E5E89" w:rsidRPr="00DD51B6" w:rsidRDefault="00EB389D" w:rsidP="00F809CD">
            <w:pPr>
              <w:pStyle w:val="3-"/>
            </w:pPr>
            <w:r>
              <w:rPr>
                <w:color w:val="auto"/>
              </w:rPr>
              <w:t>Assembler</w:t>
            </w:r>
            <w:r w:rsidR="00F809CD" w:rsidRPr="00F809CD">
              <w:rPr>
                <w:color w:val="auto"/>
              </w:rPr>
              <w:t xml:space="preserve"> * 10000000 = </w:t>
            </w:r>
            <w:r w:rsidR="00F809CD" w:rsidRPr="00EB389D">
              <w:rPr>
                <w:color w:val="FF0000"/>
              </w:rPr>
              <w:t>0.126005 sec</w:t>
            </w:r>
            <w:r>
              <w:rPr>
                <w:color w:val="FF0000"/>
              </w:rPr>
              <w:tab/>
            </w:r>
            <w:r w:rsidR="00502D58">
              <w:rPr>
                <w:color w:val="FF0000"/>
              </w:rPr>
              <w:tab/>
            </w:r>
            <w:r>
              <w:rPr>
                <w:color w:val="FF0000"/>
              </w:rPr>
              <w:t>←</w:t>
            </w:r>
            <w:r w:rsidR="009518EA">
              <w:rPr>
                <w:rFonts w:hint="eastAsia"/>
                <w:color w:val="FF0000"/>
              </w:rPr>
              <w:t>1千万回ループによる処理時間計測</w:t>
            </w:r>
          </w:p>
        </w:tc>
      </w:tr>
    </w:tbl>
    <w:p w14:paraId="06779376" w14:textId="21C9FDA2" w:rsidR="00590471" w:rsidRDefault="009B1E84" w:rsidP="00590471">
      <w:pPr>
        <w:pStyle w:val="2"/>
      </w:pPr>
      <w:bookmarkStart w:id="113" w:name="_Toc379553556"/>
      <w:r>
        <w:rPr>
          <w:rFonts w:hint="eastAsia"/>
        </w:rPr>
        <w:lastRenderedPageBreak/>
        <w:t>変数操作による排他制御：</w:t>
      </w:r>
      <w:r w:rsidR="00590471">
        <w:rPr>
          <w:rFonts w:hint="eastAsia"/>
        </w:rPr>
        <w:t>アトミック操作</w:t>
      </w:r>
      <w:r w:rsidR="00DF5076">
        <w:fldChar w:fldCharType="begin"/>
      </w:r>
      <w:r w:rsidR="00DF5076">
        <w:instrText xml:space="preserve"> XE "</w:instrText>
      </w:r>
      <w:r w:rsidR="00DF5076">
        <w:rPr>
          <w:rFonts w:hint="eastAsia"/>
        </w:rPr>
        <w:instrText>アトミック操作</w:instrText>
      </w:r>
      <w:r w:rsidR="00DF5076">
        <w:instrText>" \y “</w:instrText>
      </w:r>
      <w:r w:rsidR="00DF5076">
        <w:rPr>
          <w:rFonts w:hint="eastAsia"/>
        </w:rPr>
        <w:instrText>あとみっくそうさ</w:instrText>
      </w:r>
      <w:r w:rsidR="00DF5076">
        <w:instrText xml:space="preserve">” </w:instrText>
      </w:r>
      <w:r w:rsidR="00DF5076">
        <w:fldChar w:fldCharType="end"/>
      </w:r>
      <w:r w:rsidR="00590471">
        <w:rPr>
          <w:rFonts w:hint="eastAsia"/>
        </w:rPr>
        <w:t>（インターロック操作</w:t>
      </w:r>
      <w:r w:rsidR="00DF5076">
        <w:fldChar w:fldCharType="begin"/>
      </w:r>
      <w:r w:rsidR="00DF5076">
        <w:instrText xml:space="preserve"> XE "</w:instrText>
      </w:r>
      <w:r w:rsidR="00DF5076">
        <w:rPr>
          <w:rFonts w:hint="eastAsia"/>
        </w:rPr>
        <w:instrText>インターロック操作</w:instrText>
      </w:r>
      <w:r w:rsidR="00DF5076">
        <w:instrText>" \y “</w:instrText>
      </w:r>
      <w:r w:rsidR="00DF5076">
        <w:rPr>
          <w:rFonts w:hint="eastAsia"/>
        </w:rPr>
        <w:instrText>いんたーろっくそうさ</w:instrText>
      </w:r>
      <w:r w:rsidR="00DF5076">
        <w:instrText xml:space="preserve">” </w:instrText>
      </w:r>
      <w:r w:rsidR="00DF5076">
        <w:fldChar w:fldCharType="end"/>
      </w:r>
      <w:r w:rsidR="00590471">
        <w:rPr>
          <w:rFonts w:hint="eastAsia"/>
        </w:rPr>
        <w:t>）</w:t>
      </w:r>
      <w:bookmarkEnd w:id="113"/>
    </w:p>
    <w:p w14:paraId="6992E5DE" w14:textId="7063A744" w:rsidR="00F809CD" w:rsidRDefault="00D31BAF" w:rsidP="00F809CD">
      <w:pPr>
        <w:pStyle w:val="a9"/>
        <w:ind w:firstLine="283"/>
      </w:pPr>
      <w:r>
        <w:rPr>
          <w:rFonts w:hint="eastAsia"/>
        </w:rPr>
        <w:t>インラインアセンブラを用いた</w:t>
      </w:r>
      <w:r w:rsidR="005460BA">
        <w:rPr>
          <w:rFonts w:hint="eastAsia"/>
        </w:rPr>
        <w:t>方法では、プログラムコードの汎用性に問題があ</w:t>
      </w:r>
      <w:r w:rsidR="00EB389D">
        <w:rPr>
          <w:rFonts w:hint="eastAsia"/>
        </w:rPr>
        <w:t>る</w:t>
      </w:r>
      <w:r w:rsidR="005460BA">
        <w:rPr>
          <w:rFonts w:hint="eastAsia"/>
        </w:rPr>
        <w:t>。</w:t>
      </w:r>
    </w:p>
    <w:p w14:paraId="56EE90F1" w14:textId="3354F323" w:rsidR="005460BA" w:rsidRPr="00F809CD" w:rsidRDefault="002F106C" w:rsidP="00F809CD">
      <w:pPr>
        <w:pStyle w:val="a9"/>
        <w:ind w:firstLine="283"/>
      </w:pPr>
      <w:r>
        <w:rPr>
          <w:rFonts w:hint="eastAsia"/>
        </w:rPr>
        <w:t>開発言語や</w:t>
      </w:r>
      <w:r w:rsidR="005460BA">
        <w:rPr>
          <w:rFonts w:hint="eastAsia"/>
        </w:rPr>
        <w:t>SDK</w:t>
      </w:r>
      <w:r w:rsidR="005460BA">
        <w:rPr>
          <w:rFonts w:hint="eastAsia"/>
        </w:rPr>
        <w:t>が提供する機能には、変数操作のアトミック操作を保証するものがある。</w:t>
      </w:r>
    </w:p>
    <w:p w14:paraId="3460C9DE" w14:textId="22F4FA50" w:rsidR="00590471" w:rsidRDefault="00590471" w:rsidP="00590471">
      <w:pPr>
        <w:pStyle w:val="3"/>
      </w:pPr>
      <w:bookmarkStart w:id="114" w:name="_Toc379553557"/>
      <w:r>
        <w:t>Win32API</w:t>
      </w:r>
      <w:r>
        <w:rPr>
          <w:rFonts w:hint="eastAsia"/>
        </w:rPr>
        <w:t>版</w:t>
      </w:r>
      <w:r w:rsidR="005460BA">
        <w:rPr>
          <w:rFonts w:hint="eastAsia"/>
        </w:rPr>
        <w:t>：インターロック操作</w:t>
      </w:r>
      <w:bookmarkEnd w:id="114"/>
      <w:r w:rsidR="00DF5076">
        <w:fldChar w:fldCharType="begin"/>
      </w:r>
      <w:r w:rsidR="00DF5076">
        <w:instrText xml:space="preserve"> XE "</w:instrText>
      </w:r>
      <w:r w:rsidR="00DF5076">
        <w:rPr>
          <w:rFonts w:hint="eastAsia"/>
        </w:rPr>
        <w:instrText>インターロック操作</w:instrText>
      </w:r>
      <w:r w:rsidR="00DF5076">
        <w:rPr>
          <w:rFonts w:hint="eastAsia"/>
        </w:rPr>
        <w:instrText>:WIN32API</w:instrText>
      </w:r>
      <w:r w:rsidR="00DF5076">
        <w:rPr>
          <w:rFonts w:hint="eastAsia"/>
        </w:rPr>
        <w:instrText>版</w:instrText>
      </w:r>
      <w:r w:rsidR="00DF5076">
        <w:instrText>" \y “</w:instrText>
      </w:r>
      <w:r w:rsidR="00DF5076">
        <w:rPr>
          <w:rFonts w:hint="eastAsia"/>
        </w:rPr>
        <w:instrText>いんたーろっくそうさ</w:instrText>
      </w:r>
      <w:r w:rsidR="00DF5076">
        <w:rPr>
          <w:rFonts w:hint="eastAsia"/>
        </w:rPr>
        <w:instrText>:WIN32API</w:instrText>
      </w:r>
      <w:r w:rsidR="00DF5076">
        <w:rPr>
          <w:rFonts w:hint="eastAsia"/>
        </w:rPr>
        <w:instrText>ばん</w:instrText>
      </w:r>
      <w:r w:rsidR="00DF5076">
        <w:instrText xml:space="preserve">” </w:instrText>
      </w:r>
      <w:r w:rsidR="00DF5076">
        <w:fldChar w:fldCharType="end"/>
      </w:r>
    </w:p>
    <w:p w14:paraId="002D25BD" w14:textId="12D6BF3A" w:rsidR="00590471" w:rsidRDefault="005460BA" w:rsidP="00590471">
      <w:pPr>
        <w:pStyle w:val="aa"/>
        <w:ind w:left="447" w:firstLine="283"/>
      </w:pPr>
      <w:r>
        <w:rPr>
          <w:rFonts w:hint="eastAsia"/>
        </w:rPr>
        <w:t>Win32API</w:t>
      </w:r>
      <w:r>
        <w:rPr>
          <w:rFonts w:hint="eastAsia"/>
        </w:rPr>
        <w:t>に</w:t>
      </w:r>
      <w:r>
        <w:t>はインターロック操作の</w:t>
      </w:r>
      <w:r>
        <w:rPr>
          <w:rFonts w:hint="eastAsia"/>
        </w:rPr>
        <w:t>A</w:t>
      </w:r>
      <w:r>
        <w:t>PI</w:t>
      </w:r>
      <w:r>
        <w:t>が用意されている。</w:t>
      </w:r>
    </w:p>
    <w:p w14:paraId="76C33166" w14:textId="348C56FB" w:rsidR="005460BA" w:rsidRDefault="005460BA" w:rsidP="005460BA">
      <w:pPr>
        <w:pStyle w:val="aa"/>
        <w:keepNext/>
        <w:widowControl/>
        <w:spacing w:beforeLines="50" w:before="180"/>
        <w:ind w:leftChars="203" w:left="447" w:hangingChars="10" w:hanging="21"/>
      </w:pPr>
      <w:r>
        <w:t>Win32API</w:t>
      </w:r>
      <w:r>
        <w:rPr>
          <w:rFonts w:hint="eastAsia"/>
        </w:rPr>
        <w:t>版</w:t>
      </w:r>
      <w:r>
        <w:t>インターロック操作</w:t>
      </w:r>
      <w:r w:rsidR="00976D1A">
        <w:rPr>
          <w:rFonts w:hint="eastAsia"/>
        </w:rPr>
        <w:t>によるロック制御の</w:t>
      </w:r>
      <w:r>
        <w:rPr>
          <w:rFonts w:hint="eastAsia"/>
        </w:rPr>
        <w:t>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19C10983" w14:textId="77777777" w:rsidTr="00A42DD8">
        <w:tc>
          <w:tcPr>
            <w:tcW w:w="8494" w:type="dxa"/>
          </w:tcPr>
          <w:p w14:paraId="64A08AA0" w14:textId="77777777" w:rsidR="00122C8E" w:rsidRDefault="00122C8E" w:rsidP="00122C8E">
            <w:pPr>
              <w:pStyle w:val="3-"/>
            </w:pPr>
            <w:r>
              <w:t>#include &lt;stdio.h&gt;</w:t>
            </w:r>
          </w:p>
          <w:p w14:paraId="7DF3010D" w14:textId="77777777" w:rsidR="00122C8E" w:rsidRDefault="00122C8E" w:rsidP="00122C8E">
            <w:pPr>
              <w:pStyle w:val="3-"/>
            </w:pPr>
            <w:r>
              <w:t>#include &lt;stdlib.h&gt;</w:t>
            </w:r>
          </w:p>
          <w:p w14:paraId="6E7C4342" w14:textId="77777777" w:rsidR="00122C8E" w:rsidRDefault="00122C8E" w:rsidP="00122C8E">
            <w:pPr>
              <w:pStyle w:val="3-"/>
            </w:pPr>
          </w:p>
          <w:p w14:paraId="302D3EC7" w14:textId="77777777" w:rsidR="00122C8E" w:rsidRPr="00502D58" w:rsidRDefault="00122C8E" w:rsidP="00122C8E">
            <w:pPr>
              <w:pStyle w:val="3-"/>
              <w:rPr>
                <w:color w:val="FF0000"/>
              </w:rPr>
            </w:pPr>
            <w:r w:rsidRPr="00502D58">
              <w:rPr>
                <w:color w:val="FF0000"/>
              </w:rPr>
              <w:t>#include &lt;Windows.h&gt;</w:t>
            </w:r>
          </w:p>
          <w:p w14:paraId="52CE1F40" w14:textId="77777777" w:rsidR="00122C8E" w:rsidRDefault="00122C8E" w:rsidP="00122C8E">
            <w:pPr>
              <w:pStyle w:val="3-"/>
            </w:pPr>
            <w:r>
              <w:t>#include &lt;Process.h&gt;</w:t>
            </w:r>
          </w:p>
          <w:p w14:paraId="4891B49D" w14:textId="77777777" w:rsidR="00122C8E" w:rsidRDefault="00122C8E" w:rsidP="00122C8E">
            <w:pPr>
              <w:pStyle w:val="3-"/>
            </w:pPr>
          </w:p>
          <w:p w14:paraId="18CAC720" w14:textId="77777777" w:rsidR="00122C8E" w:rsidRDefault="00122C8E" w:rsidP="00122C8E">
            <w:pPr>
              <w:pStyle w:val="3-"/>
            </w:pPr>
            <w:r w:rsidRPr="00502D58">
              <w:rPr>
                <w:rFonts w:hint="eastAsia"/>
                <w:color w:val="00B050"/>
              </w:rPr>
              <w:t>//インターロック操作用変数</w:t>
            </w:r>
          </w:p>
          <w:p w14:paraId="3645D32B" w14:textId="77777777" w:rsidR="00122C8E" w:rsidRPr="00502D58" w:rsidRDefault="00122C8E" w:rsidP="00122C8E">
            <w:pPr>
              <w:pStyle w:val="3-"/>
              <w:rPr>
                <w:color w:val="FF0000"/>
              </w:rPr>
            </w:pPr>
            <w:r w:rsidRPr="00502D58">
              <w:rPr>
                <w:color w:val="FF0000"/>
              </w:rPr>
              <w:t>static LONG s_lock = 0;</w:t>
            </w:r>
          </w:p>
          <w:p w14:paraId="2FC2E978" w14:textId="77777777" w:rsidR="00122C8E" w:rsidRDefault="00122C8E" w:rsidP="00122C8E">
            <w:pPr>
              <w:pStyle w:val="3-"/>
            </w:pPr>
          </w:p>
          <w:p w14:paraId="63837A0E" w14:textId="77777777" w:rsidR="00122C8E" w:rsidRPr="00502D58" w:rsidRDefault="00122C8E" w:rsidP="00122C8E">
            <w:pPr>
              <w:pStyle w:val="3-"/>
              <w:rPr>
                <w:color w:val="00B050"/>
              </w:rPr>
            </w:pPr>
            <w:r w:rsidRPr="00502D58">
              <w:rPr>
                <w:rFonts w:hint="eastAsia"/>
                <w:color w:val="00B050"/>
              </w:rPr>
              <w:t>//共有データ</w:t>
            </w:r>
          </w:p>
          <w:p w14:paraId="45EE66A5" w14:textId="77777777" w:rsidR="00122C8E" w:rsidRDefault="00122C8E" w:rsidP="00122C8E">
            <w:pPr>
              <w:pStyle w:val="3-"/>
            </w:pPr>
            <w:r>
              <w:t>static int s_commonData = 0;</w:t>
            </w:r>
          </w:p>
          <w:p w14:paraId="65E48F92" w14:textId="77777777" w:rsidR="00122C8E" w:rsidRDefault="00122C8E" w:rsidP="00122C8E">
            <w:pPr>
              <w:pStyle w:val="3-"/>
            </w:pPr>
          </w:p>
          <w:p w14:paraId="0C64C6C2" w14:textId="77777777" w:rsidR="00122C8E" w:rsidRPr="00502D58" w:rsidRDefault="00122C8E" w:rsidP="00122C8E">
            <w:pPr>
              <w:pStyle w:val="3-"/>
              <w:rPr>
                <w:color w:val="00B050"/>
              </w:rPr>
            </w:pPr>
            <w:r w:rsidRPr="00502D58">
              <w:rPr>
                <w:rFonts w:hint="eastAsia"/>
                <w:color w:val="00B050"/>
              </w:rPr>
              <w:t>//スレッド固有データ</w:t>
            </w:r>
          </w:p>
          <w:p w14:paraId="1129B77A" w14:textId="77777777" w:rsidR="00122C8E" w:rsidRDefault="00122C8E" w:rsidP="00122C8E">
            <w:pPr>
              <w:pStyle w:val="3-"/>
            </w:pPr>
            <w:r>
              <w:t>__declspec(thread) int s_tlsData = 0;</w:t>
            </w:r>
          </w:p>
          <w:p w14:paraId="0870833D" w14:textId="77777777" w:rsidR="00122C8E" w:rsidRDefault="00122C8E" w:rsidP="00122C8E">
            <w:pPr>
              <w:pStyle w:val="3-"/>
            </w:pPr>
          </w:p>
          <w:p w14:paraId="5F676C50" w14:textId="77777777" w:rsidR="00122C8E" w:rsidRPr="00502D58" w:rsidRDefault="00122C8E" w:rsidP="00122C8E">
            <w:pPr>
              <w:pStyle w:val="3-"/>
              <w:rPr>
                <w:color w:val="00B050"/>
              </w:rPr>
            </w:pPr>
            <w:r w:rsidRPr="00502D58">
              <w:rPr>
                <w:rFonts w:hint="eastAsia"/>
                <w:color w:val="00B050"/>
              </w:rPr>
              <w:t>//スレッド</w:t>
            </w:r>
          </w:p>
          <w:p w14:paraId="1DB318E6" w14:textId="77777777" w:rsidR="00122C8E" w:rsidRDefault="00122C8E" w:rsidP="00122C8E">
            <w:pPr>
              <w:pStyle w:val="3-"/>
            </w:pPr>
            <w:r>
              <w:t>unsigned int WINAPI threadFunc(void* param_p)</w:t>
            </w:r>
          </w:p>
          <w:p w14:paraId="7ACEEF3E" w14:textId="77777777" w:rsidR="00122C8E" w:rsidRDefault="00122C8E" w:rsidP="00122C8E">
            <w:pPr>
              <w:pStyle w:val="3-"/>
            </w:pPr>
            <w:r>
              <w:t>{</w:t>
            </w:r>
          </w:p>
          <w:p w14:paraId="6FBD067F" w14:textId="77777777" w:rsidR="00122C8E" w:rsidRDefault="00122C8E" w:rsidP="00122C8E">
            <w:pPr>
              <w:pStyle w:val="3-"/>
            </w:pPr>
            <w:r>
              <w:rPr>
                <w:rFonts w:hint="eastAsia"/>
              </w:rPr>
              <w:tab/>
            </w:r>
            <w:r w:rsidRPr="00502D58">
              <w:rPr>
                <w:rFonts w:hint="eastAsia"/>
                <w:color w:val="00B050"/>
              </w:rPr>
              <w:t>//パラメータ受け取り</w:t>
            </w:r>
          </w:p>
          <w:p w14:paraId="41AF2269" w14:textId="77777777" w:rsidR="00122C8E" w:rsidRDefault="00122C8E" w:rsidP="00122C8E">
            <w:pPr>
              <w:pStyle w:val="3-"/>
            </w:pPr>
            <w:r>
              <w:tab/>
              <w:t>const char* name = static_cast&lt;const char*&gt;(param_p);</w:t>
            </w:r>
          </w:p>
          <w:p w14:paraId="76C7DBC0" w14:textId="77777777" w:rsidR="00122C8E" w:rsidRDefault="00122C8E" w:rsidP="00122C8E">
            <w:pPr>
              <w:pStyle w:val="3-"/>
            </w:pPr>
          </w:p>
          <w:p w14:paraId="6C464B22" w14:textId="77777777" w:rsidR="00122C8E" w:rsidRDefault="00122C8E" w:rsidP="00122C8E">
            <w:pPr>
              <w:pStyle w:val="3-"/>
            </w:pPr>
            <w:r>
              <w:rPr>
                <w:rFonts w:hint="eastAsia"/>
              </w:rPr>
              <w:tab/>
            </w:r>
            <w:r w:rsidRPr="00502D58">
              <w:rPr>
                <w:rFonts w:hint="eastAsia"/>
                <w:color w:val="00B050"/>
              </w:rPr>
              <w:t>//開始</w:t>
            </w:r>
          </w:p>
          <w:p w14:paraId="5FBD5741" w14:textId="77777777" w:rsidR="00122C8E" w:rsidRDefault="00122C8E" w:rsidP="00122C8E">
            <w:pPr>
              <w:pStyle w:val="3-"/>
            </w:pPr>
            <w:r>
              <w:tab/>
              <w:t>printf("- begin:%s -\n", name);</w:t>
            </w:r>
          </w:p>
          <w:p w14:paraId="7DC934D9" w14:textId="77777777" w:rsidR="00122C8E" w:rsidRDefault="00122C8E" w:rsidP="00122C8E">
            <w:pPr>
              <w:pStyle w:val="3-"/>
            </w:pPr>
            <w:r>
              <w:tab/>
              <w:t>fflush(stdout);</w:t>
            </w:r>
          </w:p>
          <w:p w14:paraId="2AFD59AD" w14:textId="77777777" w:rsidR="00122C8E" w:rsidRDefault="00122C8E" w:rsidP="00122C8E">
            <w:pPr>
              <w:pStyle w:val="3-"/>
            </w:pPr>
          </w:p>
          <w:p w14:paraId="54660A9A" w14:textId="77777777" w:rsidR="00122C8E" w:rsidRDefault="00122C8E" w:rsidP="00122C8E">
            <w:pPr>
              <w:pStyle w:val="3-"/>
            </w:pPr>
            <w:r>
              <w:rPr>
                <w:rFonts w:hint="eastAsia"/>
              </w:rPr>
              <w:tab/>
            </w:r>
            <w:r w:rsidRPr="00502D58">
              <w:rPr>
                <w:rFonts w:hint="eastAsia"/>
                <w:color w:val="00B050"/>
              </w:rPr>
              <w:t>//処理</w:t>
            </w:r>
          </w:p>
          <w:p w14:paraId="69B19E18" w14:textId="77777777" w:rsidR="00122C8E" w:rsidRDefault="00122C8E" w:rsidP="00122C8E">
            <w:pPr>
              <w:pStyle w:val="3-"/>
            </w:pPr>
            <w:r>
              <w:tab/>
              <w:t>for (int i = 0; i &lt; 3; ++i)</w:t>
            </w:r>
          </w:p>
          <w:p w14:paraId="5E0AEAFD" w14:textId="77777777" w:rsidR="00122C8E" w:rsidRDefault="00122C8E" w:rsidP="00122C8E">
            <w:pPr>
              <w:pStyle w:val="3-"/>
            </w:pPr>
            <w:r>
              <w:tab/>
              <w:t>{</w:t>
            </w:r>
          </w:p>
          <w:p w14:paraId="63E5D7CE" w14:textId="77777777" w:rsidR="00122C8E" w:rsidRDefault="00122C8E" w:rsidP="00122C8E">
            <w:pPr>
              <w:pStyle w:val="3-"/>
            </w:pPr>
            <w:r>
              <w:rPr>
                <w:rFonts w:hint="eastAsia"/>
              </w:rPr>
              <w:tab/>
            </w:r>
            <w:r>
              <w:rPr>
                <w:rFonts w:hint="eastAsia"/>
              </w:rPr>
              <w:tab/>
            </w:r>
            <w:r w:rsidRPr="00502D58">
              <w:rPr>
                <w:rFonts w:hint="eastAsia"/>
                <w:color w:val="00B050"/>
              </w:rPr>
              <w:t>//インターロック操作でロック取得待ち</w:t>
            </w:r>
          </w:p>
          <w:p w14:paraId="0394E942" w14:textId="77777777" w:rsidR="00122C8E" w:rsidRDefault="00122C8E" w:rsidP="00122C8E">
            <w:pPr>
              <w:pStyle w:val="3-"/>
            </w:pPr>
            <w:r>
              <w:tab/>
            </w:r>
            <w:r>
              <w:tab/>
            </w:r>
            <w:r w:rsidRPr="00502D58">
              <w:rPr>
                <w:color w:val="FF0000"/>
              </w:rPr>
              <w:t>while (InterlockedExchange(&amp;s_lock, 1) == 1){}</w:t>
            </w:r>
          </w:p>
          <w:p w14:paraId="02C54047" w14:textId="77777777" w:rsidR="00122C8E" w:rsidRDefault="00122C8E" w:rsidP="00122C8E">
            <w:pPr>
              <w:pStyle w:val="3-"/>
            </w:pPr>
            <w:r>
              <w:tab/>
            </w:r>
            <w:r>
              <w:tab/>
            </w:r>
          </w:p>
          <w:p w14:paraId="643F9937" w14:textId="77777777" w:rsidR="00122C8E" w:rsidRPr="00502D58" w:rsidRDefault="00122C8E" w:rsidP="00122C8E">
            <w:pPr>
              <w:pStyle w:val="3-"/>
              <w:rPr>
                <w:color w:val="00B050"/>
              </w:rPr>
            </w:pPr>
            <w:r>
              <w:rPr>
                <w:rFonts w:hint="eastAsia"/>
              </w:rPr>
              <w:tab/>
            </w:r>
            <w:r>
              <w:rPr>
                <w:rFonts w:hint="eastAsia"/>
              </w:rPr>
              <w:tab/>
            </w:r>
            <w:r w:rsidRPr="00502D58">
              <w:rPr>
                <w:rFonts w:hint="eastAsia"/>
                <w:color w:val="00B050"/>
              </w:rPr>
              <w:t>//データ表示（前）</w:t>
            </w:r>
          </w:p>
          <w:p w14:paraId="76E5C060" w14:textId="77777777" w:rsidR="00122C8E" w:rsidRDefault="00122C8E" w:rsidP="00122C8E">
            <w:pPr>
              <w:pStyle w:val="3-"/>
            </w:pPr>
            <w:r>
              <w:tab/>
            </w:r>
            <w:r>
              <w:tab/>
              <w:t>printf("%s: [BEFORE] commonData=%d, tlsData=%d\n", name, s_commonData, s_tlsData);</w:t>
            </w:r>
          </w:p>
          <w:p w14:paraId="67121B35" w14:textId="77777777" w:rsidR="00122C8E" w:rsidRDefault="00122C8E" w:rsidP="00122C8E">
            <w:pPr>
              <w:pStyle w:val="3-"/>
            </w:pPr>
            <w:r>
              <w:lastRenderedPageBreak/>
              <w:tab/>
            </w:r>
            <w:r>
              <w:tab/>
              <w:t>fflush(stdout);</w:t>
            </w:r>
          </w:p>
          <w:p w14:paraId="3CAAB5AB" w14:textId="77777777" w:rsidR="00122C8E" w:rsidRDefault="00122C8E" w:rsidP="00122C8E">
            <w:pPr>
              <w:pStyle w:val="3-"/>
            </w:pPr>
          </w:p>
          <w:p w14:paraId="7C082CCC" w14:textId="77777777" w:rsidR="00122C8E" w:rsidRDefault="00122C8E" w:rsidP="00122C8E">
            <w:pPr>
              <w:pStyle w:val="3-"/>
            </w:pPr>
            <w:r>
              <w:rPr>
                <w:rFonts w:hint="eastAsia"/>
              </w:rPr>
              <w:tab/>
            </w:r>
            <w:r>
              <w:rPr>
                <w:rFonts w:hint="eastAsia"/>
              </w:rPr>
              <w:tab/>
            </w:r>
            <w:r w:rsidRPr="00502D58">
              <w:rPr>
                <w:rFonts w:hint="eastAsia"/>
                <w:color w:val="00B050"/>
              </w:rPr>
              <w:t>//データ取得</w:t>
            </w:r>
          </w:p>
          <w:p w14:paraId="60AB797B" w14:textId="77777777" w:rsidR="00122C8E" w:rsidRDefault="00122C8E" w:rsidP="00122C8E">
            <w:pPr>
              <w:pStyle w:val="3-"/>
            </w:pPr>
            <w:r>
              <w:tab/>
            </w:r>
            <w:r>
              <w:tab/>
              <w:t>int common_data = s_commonData;</w:t>
            </w:r>
          </w:p>
          <w:p w14:paraId="2D6048C3" w14:textId="77777777" w:rsidR="00122C8E" w:rsidRDefault="00122C8E" w:rsidP="00122C8E">
            <w:pPr>
              <w:pStyle w:val="3-"/>
            </w:pPr>
            <w:r>
              <w:tab/>
            </w:r>
            <w:r>
              <w:tab/>
              <w:t>int tls_data = s_tlsData;</w:t>
            </w:r>
          </w:p>
          <w:p w14:paraId="61D43BF3" w14:textId="77777777" w:rsidR="00122C8E" w:rsidRDefault="00122C8E" w:rsidP="00122C8E">
            <w:pPr>
              <w:pStyle w:val="3-"/>
            </w:pPr>
          </w:p>
          <w:p w14:paraId="260CD4B0" w14:textId="77777777" w:rsidR="00122C8E" w:rsidRDefault="00122C8E" w:rsidP="00122C8E">
            <w:pPr>
              <w:pStyle w:val="3-"/>
            </w:pPr>
            <w:r>
              <w:rPr>
                <w:rFonts w:hint="eastAsia"/>
              </w:rPr>
              <w:tab/>
            </w:r>
            <w:r>
              <w:rPr>
                <w:rFonts w:hint="eastAsia"/>
              </w:rPr>
              <w:tab/>
            </w:r>
            <w:r w:rsidRPr="00502D58">
              <w:rPr>
                <w:rFonts w:hint="eastAsia"/>
                <w:color w:val="00B050"/>
              </w:rPr>
              <w:t>//データ更新</w:t>
            </w:r>
          </w:p>
          <w:p w14:paraId="55481DA2" w14:textId="77777777" w:rsidR="00122C8E" w:rsidRDefault="00122C8E" w:rsidP="00122C8E">
            <w:pPr>
              <w:pStyle w:val="3-"/>
            </w:pPr>
            <w:r>
              <w:tab/>
            </w:r>
            <w:r>
              <w:tab/>
              <w:t>++common_data;</w:t>
            </w:r>
          </w:p>
          <w:p w14:paraId="4AA5A472" w14:textId="77777777" w:rsidR="00122C8E" w:rsidRDefault="00122C8E" w:rsidP="00122C8E">
            <w:pPr>
              <w:pStyle w:val="3-"/>
            </w:pPr>
            <w:r>
              <w:tab/>
            </w:r>
            <w:r>
              <w:tab/>
              <w:t>++tls_data;</w:t>
            </w:r>
          </w:p>
          <w:p w14:paraId="4FA28606" w14:textId="77777777" w:rsidR="00122C8E" w:rsidRDefault="00122C8E" w:rsidP="00122C8E">
            <w:pPr>
              <w:pStyle w:val="3-"/>
            </w:pPr>
          </w:p>
          <w:p w14:paraId="28FC8180" w14:textId="77777777" w:rsidR="00122C8E" w:rsidRDefault="00122C8E" w:rsidP="00122C8E">
            <w:pPr>
              <w:pStyle w:val="3-"/>
            </w:pPr>
            <w:r>
              <w:rPr>
                <w:rFonts w:hint="eastAsia"/>
              </w:rPr>
              <w:tab/>
            </w:r>
            <w:r>
              <w:rPr>
                <w:rFonts w:hint="eastAsia"/>
              </w:rPr>
              <w:tab/>
            </w:r>
            <w:r w:rsidRPr="00502D58">
              <w:rPr>
                <w:rFonts w:hint="eastAsia"/>
                <w:color w:val="00B050"/>
              </w:rPr>
              <w:t>//若干ランダムでスリープ（0～4 msec）</w:t>
            </w:r>
          </w:p>
          <w:p w14:paraId="7A00E5DC" w14:textId="77777777" w:rsidR="00122C8E" w:rsidRDefault="00122C8E" w:rsidP="00122C8E">
            <w:pPr>
              <w:pStyle w:val="3-"/>
            </w:pPr>
            <w:r>
              <w:tab/>
            </w:r>
            <w:r>
              <w:tab/>
              <w:t>Sleep(rand() % 5);</w:t>
            </w:r>
          </w:p>
          <w:p w14:paraId="0F7F2B60" w14:textId="77777777" w:rsidR="00122C8E" w:rsidRDefault="00122C8E" w:rsidP="00122C8E">
            <w:pPr>
              <w:pStyle w:val="3-"/>
            </w:pPr>
          </w:p>
          <w:p w14:paraId="1CAFBE7F" w14:textId="77777777" w:rsidR="00122C8E" w:rsidRDefault="00122C8E" w:rsidP="00122C8E">
            <w:pPr>
              <w:pStyle w:val="3-"/>
            </w:pPr>
            <w:r>
              <w:rPr>
                <w:rFonts w:hint="eastAsia"/>
              </w:rPr>
              <w:tab/>
            </w:r>
            <w:r>
              <w:rPr>
                <w:rFonts w:hint="eastAsia"/>
              </w:rPr>
              <w:tab/>
            </w:r>
            <w:r w:rsidRPr="00502D58">
              <w:rPr>
                <w:rFonts w:hint="eastAsia"/>
                <w:color w:val="00B050"/>
              </w:rPr>
              <w:t>//データ書き戻し</w:t>
            </w:r>
          </w:p>
          <w:p w14:paraId="1D2BBF98" w14:textId="77777777" w:rsidR="00122C8E" w:rsidRDefault="00122C8E" w:rsidP="00122C8E">
            <w:pPr>
              <w:pStyle w:val="3-"/>
            </w:pPr>
            <w:r>
              <w:tab/>
            </w:r>
            <w:r>
              <w:tab/>
              <w:t>s_commonData = common_data;</w:t>
            </w:r>
          </w:p>
          <w:p w14:paraId="3261D933" w14:textId="77777777" w:rsidR="00122C8E" w:rsidRDefault="00122C8E" w:rsidP="00122C8E">
            <w:pPr>
              <w:pStyle w:val="3-"/>
            </w:pPr>
            <w:r>
              <w:tab/>
            </w:r>
            <w:r>
              <w:tab/>
              <w:t>s_tlsData = tls_data;</w:t>
            </w:r>
          </w:p>
          <w:p w14:paraId="6ED64F18" w14:textId="77777777" w:rsidR="00122C8E" w:rsidRDefault="00122C8E" w:rsidP="00122C8E">
            <w:pPr>
              <w:pStyle w:val="3-"/>
            </w:pPr>
          </w:p>
          <w:p w14:paraId="2EA53631" w14:textId="77777777" w:rsidR="00122C8E" w:rsidRPr="00502D58" w:rsidRDefault="00122C8E" w:rsidP="00122C8E">
            <w:pPr>
              <w:pStyle w:val="3-"/>
              <w:rPr>
                <w:color w:val="00B050"/>
              </w:rPr>
            </w:pPr>
            <w:r>
              <w:rPr>
                <w:rFonts w:hint="eastAsia"/>
              </w:rPr>
              <w:tab/>
            </w:r>
            <w:r>
              <w:rPr>
                <w:rFonts w:hint="eastAsia"/>
              </w:rPr>
              <w:tab/>
            </w:r>
            <w:r w:rsidRPr="00502D58">
              <w:rPr>
                <w:rFonts w:hint="eastAsia"/>
                <w:color w:val="00B050"/>
              </w:rPr>
              <w:t>//データ表示（後）</w:t>
            </w:r>
          </w:p>
          <w:p w14:paraId="131CD3FD" w14:textId="77777777" w:rsidR="00122C8E" w:rsidRDefault="00122C8E" w:rsidP="00122C8E">
            <w:pPr>
              <w:pStyle w:val="3-"/>
            </w:pPr>
            <w:r>
              <w:tab/>
            </w:r>
            <w:r>
              <w:tab/>
              <w:t>printf("%s: [AFTER]  commonData=%d, tlsData=%d\n", name, s_commonData, s_tlsData);</w:t>
            </w:r>
          </w:p>
          <w:p w14:paraId="53FD50C0" w14:textId="77777777" w:rsidR="00122C8E" w:rsidRDefault="00122C8E" w:rsidP="00122C8E">
            <w:pPr>
              <w:pStyle w:val="3-"/>
            </w:pPr>
            <w:r>
              <w:tab/>
            </w:r>
            <w:r>
              <w:tab/>
              <w:t>fflush(stdout);</w:t>
            </w:r>
          </w:p>
          <w:p w14:paraId="380FA64C" w14:textId="77777777" w:rsidR="00122C8E" w:rsidRDefault="00122C8E" w:rsidP="00122C8E">
            <w:pPr>
              <w:pStyle w:val="3-"/>
            </w:pPr>
          </w:p>
          <w:p w14:paraId="4B6B9590" w14:textId="77777777" w:rsidR="00122C8E" w:rsidRDefault="00122C8E" w:rsidP="00122C8E">
            <w:pPr>
              <w:pStyle w:val="3-"/>
            </w:pPr>
            <w:r>
              <w:rPr>
                <w:rFonts w:hint="eastAsia"/>
              </w:rPr>
              <w:tab/>
            </w:r>
            <w:r>
              <w:rPr>
                <w:rFonts w:hint="eastAsia"/>
              </w:rPr>
              <w:tab/>
            </w:r>
            <w:r w:rsidRPr="00502D58">
              <w:rPr>
                <w:rFonts w:hint="eastAsia"/>
                <w:color w:val="00B050"/>
              </w:rPr>
              <w:t>//インターロック操作でロック解放</w:t>
            </w:r>
          </w:p>
          <w:p w14:paraId="79559AFD" w14:textId="77777777" w:rsidR="00122C8E" w:rsidRPr="00502D58" w:rsidRDefault="00122C8E" w:rsidP="00122C8E">
            <w:pPr>
              <w:pStyle w:val="3-"/>
              <w:rPr>
                <w:color w:val="FF0000"/>
              </w:rPr>
            </w:pPr>
            <w:r>
              <w:tab/>
            </w:r>
            <w:r>
              <w:tab/>
            </w:r>
            <w:r w:rsidRPr="00502D58">
              <w:rPr>
                <w:color w:val="FF0000"/>
              </w:rPr>
              <w:t>InterlockedExchange(&amp;s_lock, 0);</w:t>
            </w:r>
          </w:p>
          <w:p w14:paraId="6427C868" w14:textId="77777777" w:rsidR="00122C8E" w:rsidRDefault="00122C8E" w:rsidP="00122C8E">
            <w:pPr>
              <w:pStyle w:val="3-"/>
            </w:pPr>
            <w:r>
              <w:tab/>
            </w:r>
            <w:r>
              <w:tab/>
            </w:r>
          </w:p>
          <w:p w14:paraId="65401838" w14:textId="77777777" w:rsidR="00122C8E" w:rsidRDefault="00122C8E" w:rsidP="00122C8E">
            <w:pPr>
              <w:pStyle w:val="3-"/>
            </w:pPr>
            <w:r>
              <w:rPr>
                <w:rFonts w:hint="eastAsia"/>
              </w:rPr>
              <w:tab/>
            </w:r>
            <w:r>
              <w:rPr>
                <w:rFonts w:hint="eastAsia"/>
              </w:rPr>
              <w:tab/>
            </w:r>
            <w:r w:rsidRPr="00502D58">
              <w:rPr>
                <w:rFonts w:hint="eastAsia"/>
                <w:color w:val="00B050"/>
              </w:rPr>
              <w:t>//スレッド切り替えのためのスリープ</w:t>
            </w:r>
          </w:p>
          <w:p w14:paraId="66EDFF66" w14:textId="77777777" w:rsidR="00122C8E" w:rsidRDefault="00122C8E" w:rsidP="00122C8E">
            <w:pPr>
              <w:pStyle w:val="3-"/>
            </w:pPr>
            <w:r>
              <w:tab/>
            </w:r>
            <w:r>
              <w:tab/>
              <w:t>Sleep(0);</w:t>
            </w:r>
          </w:p>
          <w:p w14:paraId="536BCAD7" w14:textId="77777777" w:rsidR="00122C8E" w:rsidRPr="00502D58" w:rsidRDefault="00122C8E" w:rsidP="00122C8E">
            <w:pPr>
              <w:pStyle w:val="3-"/>
              <w:rPr>
                <w:color w:val="00B050"/>
              </w:rPr>
            </w:pPr>
            <w:r>
              <w:rPr>
                <w:rFonts w:hint="eastAsia"/>
              </w:rPr>
              <w:tab/>
            </w:r>
            <w:r w:rsidRPr="00502D58">
              <w:rPr>
                <w:rFonts w:hint="eastAsia"/>
                <w:color w:val="00B050"/>
              </w:rPr>
              <w:t>//</w:t>
            </w:r>
            <w:r w:rsidRPr="00502D58">
              <w:rPr>
                <w:rFonts w:hint="eastAsia"/>
                <w:color w:val="00B050"/>
              </w:rPr>
              <w:tab/>
              <w:t>//スレッド切り替え</w:t>
            </w:r>
          </w:p>
          <w:p w14:paraId="69516B53" w14:textId="77777777" w:rsidR="00122C8E" w:rsidRPr="00502D58" w:rsidRDefault="00122C8E" w:rsidP="00122C8E">
            <w:pPr>
              <w:pStyle w:val="3-"/>
              <w:rPr>
                <w:color w:val="00B050"/>
              </w:rPr>
            </w:pPr>
            <w:r w:rsidRPr="00502D58">
              <w:rPr>
                <w:rFonts w:hint="eastAsia"/>
                <w:color w:val="00B050"/>
              </w:rPr>
              <w:tab/>
              <w:t>//</w:t>
            </w:r>
            <w:r w:rsidRPr="00502D58">
              <w:rPr>
                <w:rFonts w:hint="eastAsia"/>
                <w:color w:val="00B050"/>
              </w:rPr>
              <w:tab/>
              <w:t>SwitchToThread();//OSに任せて再スケジューリング</w:t>
            </w:r>
          </w:p>
          <w:p w14:paraId="738F4B75" w14:textId="77777777" w:rsidR="00122C8E" w:rsidRPr="00502D58" w:rsidRDefault="00122C8E" w:rsidP="00122C8E">
            <w:pPr>
              <w:pStyle w:val="3-"/>
              <w:rPr>
                <w:color w:val="00B050"/>
              </w:rPr>
            </w:pPr>
            <w:r w:rsidRPr="00502D58">
              <w:rPr>
                <w:rFonts w:hint="eastAsia"/>
                <w:color w:val="00B050"/>
              </w:rPr>
              <w:tab/>
              <w:t>//</w:t>
            </w:r>
            <w:r w:rsidRPr="00502D58">
              <w:rPr>
                <w:rFonts w:hint="eastAsia"/>
                <w:color w:val="00B050"/>
              </w:rPr>
              <w:tab/>
              <w:t>Yield();//廃止</w:t>
            </w:r>
          </w:p>
          <w:p w14:paraId="5B4EAE74" w14:textId="77777777" w:rsidR="00122C8E" w:rsidRDefault="00122C8E" w:rsidP="00122C8E">
            <w:pPr>
              <w:pStyle w:val="3-"/>
            </w:pPr>
            <w:r>
              <w:tab/>
              <w:t>}</w:t>
            </w:r>
          </w:p>
          <w:p w14:paraId="74878828" w14:textId="77777777" w:rsidR="00122C8E" w:rsidRDefault="00122C8E" w:rsidP="00122C8E">
            <w:pPr>
              <w:pStyle w:val="3-"/>
            </w:pPr>
          </w:p>
          <w:p w14:paraId="0E7F5594" w14:textId="77777777" w:rsidR="00122C8E" w:rsidRPr="00502D58" w:rsidRDefault="00122C8E" w:rsidP="00122C8E">
            <w:pPr>
              <w:pStyle w:val="3-"/>
              <w:rPr>
                <w:color w:val="00B050"/>
              </w:rPr>
            </w:pPr>
            <w:r>
              <w:rPr>
                <w:rFonts w:hint="eastAsia"/>
              </w:rPr>
              <w:tab/>
            </w:r>
            <w:r w:rsidRPr="00502D58">
              <w:rPr>
                <w:rFonts w:hint="eastAsia"/>
                <w:color w:val="00B050"/>
              </w:rPr>
              <w:t>//終了</w:t>
            </w:r>
          </w:p>
          <w:p w14:paraId="4602C9BC" w14:textId="77777777" w:rsidR="00122C8E" w:rsidRDefault="00122C8E" w:rsidP="00122C8E">
            <w:pPr>
              <w:pStyle w:val="3-"/>
            </w:pPr>
            <w:r>
              <w:tab/>
              <w:t>printf("- end:%s -\n", name);</w:t>
            </w:r>
          </w:p>
          <w:p w14:paraId="74020943" w14:textId="77777777" w:rsidR="00122C8E" w:rsidRDefault="00122C8E" w:rsidP="00122C8E">
            <w:pPr>
              <w:pStyle w:val="3-"/>
            </w:pPr>
            <w:r>
              <w:tab/>
              <w:t>fflush(stdout);</w:t>
            </w:r>
          </w:p>
          <w:p w14:paraId="0D2A32A0" w14:textId="77777777" w:rsidR="00122C8E" w:rsidRDefault="00122C8E" w:rsidP="00122C8E">
            <w:pPr>
              <w:pStyle w:val="3-"/>
            </w:pPr>
            <w:r>
              <w:tab/>
              <w:t>return 0;</w:t>
            </w:r>
          </w:p>
          <w:p w14:paraId="26E4CB2A" w14:textId="77777777" w:rsidR="00122C8E" w:rsidRDefault="00122C8E" w:rsidP="00122C8E">
            <w:pPr>
              <w:pStyle w:val="3-"/>
            </w:pPr>
            <w:r>
              <w:t>}</w:t>
            </w:r>
          </w:p>
          <w:p w14:paraId="3252D616" w14:textId="77777777" w:rsidR="00122C8E" w:rsidRDefault="00122C8E" w:rsidP="00122C8E">
            <w:pPr>
              <w:pStyle w:val="3-"/>
            </w:pPr>
          </w:p>
          <w:p w14:paraId="2EEBDCF0" w14:textId="77777777" w:rsidR="00122C8E" w:rsidRPr="00502D58" w:rsidRDefault="00122C8E" w:rsidP="00122C8E">
            <w:pPr>
              <w:pStyle w:val="3-"/>
              <w:rPr>
                <w:color w:val="00B050"/>
              </w:rPr>
            </w:pPr>
            <w:r w:rsidRPr="00502D58">
              <w:rPr>
                <w:rFonts w:hint="eastAsia"/>
                <w:color w:val="00B050"/>
              </w:rPr>
              <w:t>//テスト</w:t>
            </w:r>
          </w:p>
          <w:p w14:paraId="2987BFF3" w14:textId="77777777" w:rsidR="00122C8E" w:rsidRDefault="00122C8E" w:rsidP="00122C8E">
            <w:pPr>
              <w:pStyle w:val="3-"/>
            </w:pPr>
            <w:r>
              <w:t>int main(const int argc, const char* argv[])</w:t>
            </w:r>
          </w:p>
          <w:p w14:paraId="57DBA22C" w14:textId="77777777" w:rsidR="00122C8E" w:rsidRDefault="00122C8E" w:rsidP="00122C8E">
            <w:pPr>
              <w:pStyle w:val="3-"/>
            </w:pPr>
            <w:r>
              <w:t>{</w:t>
            </w:r>
          </w:p>
          <w:p w14:paraId="482D49D6" w14:textId="77777777" w:rsidR="00122C8E" w:rsidRDefault="00122C8E" w:rsidP="00122C8E">
            <w:pPr>
              <w:pStyle w:val="3-"/>
            </w:pPr>
            <w:r>
              <w:rPr>
                <w:rFonts w:hint="eastAsia"/>
              </w:rPr>
              <w:tab/>
            </w:r>
            <w:r w:rsidRPr="00502D58">
              <w:rPr>
                <w:rFonts w:hint="eastAsia"/>
                <w:color w:val="00B050"/>
              </w:rPr>
              <w:t>//スレッド作成</w:t>
            </w:r>
          </w:p>
          <w:p w14:paraId="0C767408" w14:textId="77777777" w:rsidR="00122C8E" w:rsidRDefault="00122C8E" w:rsidP="00122C8E">
            <w:pPr>
              <w:pStyle w:val="3-"/>
            </w:pPr>
            <w:r>
              <w:tab/>
              <w:t>static const int THREAD_NUM = 3;</w:t>
            </w:r>
          </w:p>
          <w:p w14:paraId="374E0FDA" w14:textId="77777777" w:rsidR="00122C8E" w:rsidRDefault="00122C8E" w:rsidP="00122C8E">
            <w:pPr>
              <w:pStyle w:val="3-"/>
            </w:pPr>
            <w:r>
              <w:tab/>
              <w:t>unsigned int tid[THREAD_NUM] = {};</w:t>
            </w:r>
          </w:p>
          <w:p w14:paraId="48C2F9D5" w14:textId="77777777" w:rsidR="00122C8E" w:rsidRDefault="00122C8E" w:rsidP="00122C8E">
            <w:pPr>
              <w:pStyle w:val="3-"/>
            </w:pPr>
            <w:r>
              <w:tab/>
              <w:t>HANDLE hThread[THREAD_NUM] =</w:t>
            </w:r>
          </w:p>
          <w:p w14:paraId="7AF73FD6" w14:textId="77777777" w:rsidR="00122C8E" w:rsidRDefault="00122C8E" w:rsidP="00122C8E">
            <w:pPr>
              <w:pStyle w:val="3-"/>
            </w:pPr>
            <w:r>
              <w:tab/>
              <w:t>{</w:t>
            </w:r>
          </w:p>
          <w:p w14:paraId="7A58DE50" w14:textId="77777777" w:rsidR="00122C8E" w:rsidRDefault="00122C8E" w:rsidP="00122C8E">
            <w:pPr>
              <w:pStyle w:val="3-"/>
            </w:pPr>
            <w:r>
              <w:rPr>
                <w:rFonts w:hint="eastAsia"/>
              </w:rPr>
              <w:tab/>
            </w:r>
            <w:r>
              <w:rPr>
                <w:rFonts w:hint="eastAsia"/>
              </w:rPr>
              <w:tab/>
              <w:t>(HANDLE)_beginthreadex(nullptr, 0, threadFunc, "太郎", 0, &amp;tid[0]),</w:t>
            </w:r>
          </w:p>
          <w:p w14:paraId="3E55A0B8" w14:textId="77777777" w:rsidR="00122C8E" w:rsidRDefault="00122C8E" w:rsidP="00122C8E">
            <w:pPr>
              <w:pStyle w:val="3-"/>
            </w:pPr>
            <w:r>
              <w:rPr>
                <w:rFonts w:hint="eastAsia"/>
              </w:rPr>
              <w:tab/>
            </w:r>
            <w:r>
              <w:rPr>
                <w:rFonts w:hint="eastAsia"/>
              </w:rPr>
              <w:tab/>
              <w:t>(HANDLE)_beginthreadex(nullptr, 0, threadFunc, "次郎", 0, &amp;tid[1]),</w:t>
            </w:r>
          </w:p>
          <w:p w14:paraId="76037DD8" w14:textId="77777777" w:rsidR="00122C8E" w:rsidRDefault="00122C8E" w:rsidP="00122C8E">
            <w:pPr>
              <w:pStyle w:val="3-"/>
            </w:pPr>
            <w:r>
              <w:rPr>
                <w:rFonts w:hint="eastAsia"/>
              </w:rPr>
              <w:tab/>
            </w:r>
            <w:r>
              <w:rPr>
                <w:rFonts w:hint="eastAsia"/>
              </w:rPr>
              <w:tab/>
              <w:t>(HANDLE)_beginthreadex(nullptr, 0, threadFunc, "三郎", 0, &amp;tid[2])</w:t>
            </w:r>
          </w:p>
          <w:p w14:paraId="7EFFC0D9" w14:textId="77777777" w:rsidR="00122C8E" w:rsidRDefault="00122C8E" w:rsidP="00122C8E">
            <w:pPr>
              <w:pStyle w:val="3-"/>
            </w:pPr>
            <w:r>
              <w:tab/>
              <w:t>};</w:t>
            </w:r>
          </w:p>
          <w:p w14:paraId="34964EED" w14:textId="77777777" w:rsidR="00122C8E" w:rsidRDefault="00122C8E" w:rsidP="00122C8E">
            <w:pPr>
              <w:pStyle w:val="3-"/>
            </w:pPr>
            <w:r>
              <w:tab/>
            </w:r>
          </w:p>
          <w:p w14:paraId="055EAAF3" w14:textId="77777777" w:rsidR="00122C8E" w:rsidRDefault="00122C8E" w:rsidP="00122C8E">
            <w:pPr>
              <w:pStyle w:val="3-"/>
            </w:pPr>
            <w:r>
              <w:rPr>
                <w:rFonts w:hint="eastAsia"/>
              </w:rPr>
              <w:tab/>
            </w:r>
            <w:r w:rsidRPr="00502D58">
              <w:rPr>
                <w:rFonts w:hint="eastAsia"/>
                <w:color w:val="00B050"/>
              </w:rPr>
              <w:t>//スレッド終了待ち</w:t>
            </w:r>
          </w:p>
          <w:p w14:paraId="1BD0DF62" w14:textId="77777777" w:rsidR="00122C8E" w:rsidRDefault="00122C8E" w:rsidP="00122C8E">
            <w:pPr>
              <w:pStyle w:val="3-"/>
            </w:pPr>
            <w:r>
              <w:tab/>
              <w:t>WaitForMultipleObjects(THREAD_NUM, hThread, true, INFINITE);</w:t>
            </w:r>
          </w:p>
          <w:p w14:paraId="3716616F" w14:textId="77777777" w:rsidR="00122C8E" w:rsidRDefault="00122C8E" w:rsidP="00122C8E">
            <w:pPr>
              <w:pStyle w:val="3-"/>
            </w:pPr>
          </w:p>
          <w:p w14:paraId="70A4A6F4" w14:textId="77777777" w:rsidR="00122C8E" w:rsidRPr="00502D58" w:rsidRDefault="00122C8E" w:rsidP="00122C8E">
            <w:pPr>
              <w:pStyle w:val="3-"/>
              <w:rPr>
                <w:color w:val="00B050"/>
              </w:rPr>
            </w:pPr>
            <w:r>
              <w:rPr>
                <w:rFonts w:hint="eastAsia"/>
              </w:rPr>
              <w:tab/>
            </w:r>
            <w:r w:rsidRPr="00502D58">
              <w:rPr>
                <w:rFonts w:hint="eastAsia"/>
                <w:color w:val="00B050"/>
              </w:rPr>
              <w:t>//スレッドハンドルクローズ</w:t>
            </w:r>
          </w:p>
          <w:p w14:paraId="77A5D15A" w14:textId="77777777" w:rsidR="00122C8E" w:rsidRDefault="00122C8E" w:rsidP="00122C8E">
            <w:pPr>
              <w:pStyle w:val="3-"/>
            </w:pPr>
            <w:r>
              <w:tab/>
              <w:t>for (int i = 0; i &lt; THREAD_NUM; ++i)</w:t>
            </w:r>
          </w:p>
          <w:p w14:paraId="2F5D6D7F" w14:textId="77777777" w:rsidR="00122C8E" w:rsidRDefault="00122C8E" w:rsidP="00122C8E">
            <w:pPr>
              <w:pStyle w:val="3-"/>
            </w:pPr>
            <w:r>
              <w:tab/>
              <w:t>{</w:t>
            </w:r>
          </w:p>
          <w:p w14:paraId="2E3E6818" w14:textId="77777777" w:rsidR="00122C8E" w:rsidRDefault="00122C8E" w:rsidP="00122C8E">
            <w:pPr>
              <w:pStyle w:val="3-"/>
            </w:pPr>
            <w:r>
              <w:tab/>
            </w:r>
            <w:r>
              <w:tab/>
              <w:t>CloseHandle(hThread[i]);</w:t>
            </w:r>
          </w:p>
          <w:p w14:paraId="2B2C3B15" w14:textId="77777777" w:rsidR="00122C8E" w:rsidRDefault="00122C8E" w:rsidP="00122C8E">
            <w:pPr>
              <w:pStyle w:val="3-"/>
            </w:pPr>
            <w:r>
              <w:tab/>
              <w:t>}</w:t>
            </w:r>
          </w:p>
          <w:p w14:paraId="5AE370B7" w14:textId="77777777" w:rsidR="00122C8E" w:rsidRDefault="00122C8E" w:rsidP="00122C8E">
            <w:pPr>
              <w:pStyle w:val="3-"/>
            </w:pPr>
          </w:p>
          <w:p w14:paraId="6267FF62" w14:textId="77777777" w:rsidR="00122C8E" w:rsidRDefault="00122C8E" w:rsidP="00122C8E">
            <w:pPr>
              <w:pStyle w:val="3-"/>
            </w:pPr>
            <w:r>
              <w:rPr>
                <w:rFonts w:hint="eastAsia"/>
              </w:rPr>
              <w:tab/>
            </w:r>
            <w:r w:rsidRPr="00502D58">
              <w:rPr>
                <w:rFonts w:hint="eastAsia"/>
                <w:color w:val="00B050"/>
              </w:rPr>
              <w:t>//インターロック操作でロックの取得と解放を大量に実行して時間を計測</w:t>
            </w:r>
          </w:p>
          <w:p w14:paraId="4ABD49D0" w14:textId="77777777" w:rsidR="00122C8E" w:rsidRDefault="00122C8E" w:rsidP="00122C8E">
            <w:pPr>
              <w:pStyle w:val="3-"/>
            </w:pPr>
            <w:r>
              <w:tab/>
              <w:t>{</w:t>
            </w:r>
          </w:p>
          <w:p w14:paraId="5AC58A07" w14:textId="77777777" w:rsidR="00122C8E" w:rsidRDefault="00122C8E" w:rsidP="00122C8E">
            <w:pPr>
              <w:pStyle w:val="3-"/>
            </w:pPr>
            <w:r>
              <w:tab/>
            </w:r>
            <w:r>
              <w:tab/>
              <w:t>LARGE_INTEGER freq;</w:t>
            </w:r>
          </w:p>
          <w:p w14:paraId="674D03BC" w14:textId="77777777" w:rsidR="00122C8E" w:rsidRDefault="00122C8E" w:rsidP="00122C8E">
            <w:pPr>
              <w:pStyle w:val="3-"/>
            </w:pPr>
            <w:r>
              <w:tab/>
            </w:r>
            <w:r>
              <w:tab/>
              <w:t>QueryPerformanceFrequency(&amp;freq);</w:t>
            </w:r>
          </w:p>
          <w:p w14:paraId="1095314B" w14:textId="77777777" w:rsidR="00122C8E" w:rsidRDefault="00122C8E" w:rsidP="00122C8E">
            <w:pPr>
              <w:pStyle w:val="3-"/>
            </w:pPr>
            <w:r>
              <w:tab/>
            </w:r>
            <w:r>
              <w:tab/>
              <w:t>LARGE_INTEGER begin;</w:t>
            </w:r>
          </w:p>
          <w:p w14:paraId="4690D699" w14:textId="77777777" w:rsidR="00122C8E" w:rsidRDefault="00122C8E" w:rsidP="00122C8E">
            <w:pPr>
              <w:pStyle w:val="3-"/>
            </w:pPr>
            <w:r>
              <w:tab/>
            </w:r>
            <w:r>
              <w:tab/>
              <w:t>QueryPerformanceCounter(&amp;begin);</w:t>
            </w:r>
          </w:p>
          <w:p w14:paraId="3D8588F1" w14:textId="77777777" w:rsidR="00122C8E" w:rsidRDefault="00122C8E" w:rsidP="00122C8E">
            <w:pPr>
              <w:pStyle w:val="3-"/>
            </w:pPr>
            <w:r>
              <w:lastRenderedPageBreak/>
              <w:tab/>
            </w:r>
            <w:r>
              <w:tab/>
              <w:t>static const int TEST_TIMES = 10000000;</w:t>
            </w:r>
          </w:p>
          <w:p w14:paraId="46E36BD4" w14:textId="77777777" w:rsidR="00122C8E" w:rsidRDefault="00122C8E" w:rsidP="00122C8E">
            <w:pPr>
              <w:pStyle w:val="3-"/>
            </w:pPr>
            <w:r>
              <w:tab/>
            </w:r>
            <w:r>
              <w:tab/>
              <w:t>for (int i = 0; i &lt; TEST_TIMES; ++i)</w:t>
            </w:r>
          </w:p>
          <w:p w14:paraId="1DAC7B89" w14:textId="77777777" w:rsidR="00122C8E" w:rsidRDefault="00122C8E" w:rsidP="00122C8E">
            <w:pPr>
              <w:pStyle w:val="3-"/>
            </w:pPr>
            <w:r>
              <w:tab/>
            </w:r>
            <w:r>
              <w:tab/>
              <w:t>{</w:t>
            </w:r>
          </w:p>
          <w:p w14:paraId="7D0BF03C" w14:textId="77777777" w:rsidR="00122C8E" w:rsidRPr="00502D58" w:rsidRDefault="00122C8E" w:rsidP="00122C8E">
            <w:pPr>
              <w:pStyle w:val="3-"/>
              <w:rPr>
                <w:color w:val="FF0000"/>
              </w:rPr>
            </w:pPr>
            <w:r>
              <w:tab/>
            </w:r>
            <w:r>
              <w:tab/>
            </w:r>
            <w:r>
              <w:tab/>
            </w:r>
            <w:r w:rsidRPr="00502D58">
              <w:rPr>
                <w:color w:val="FF0000"/>
              </w:rPr>
              <w:t>while (InterlockedExchange(&amp;s_lock, 1) == 1){}</w:t>
            </w:r>
          </w:p>
          <w:p w14:paraId="4E0C3A36" w14:textId="77777777" w:rsidR="00122C8E" w:rsidRPr="00502D58" w:rsidRDefault="00122C8E" w:rsidP="00122C8E">
            <w:pPr>
              <w:pStyle w:val="3-"/>
              <w:rPr>
                <w:color w:val="FF0000"/>
              </w:rPr>
            </w:pPr>
            <w:r w:rsidRPr="00502D58">
              <w:rPr>
                <w:color w:val="FF0000"/>
              </w:rPr>
              <w:tab/>
            </w:r>
            <w:r w:rsidRPr="00502D58">
              <w:rPr>
                <w:color w:val="FF0000"/>
              </w:rPr>
              <w:tab/>
            </w:r>
            <w:r w:rsidRPr="00502D58">
              <w:rPr>
                <w:color w:val="FF0000"/>
              </w:rPr>
              <w:tab/>
              <w:t>InterlockedExchange(&amp;s_lock, 0);</w:t>
            </w:r>
          </w:p>
          <w:p w14:paraId="462212BE" w14:textId="77777777" w:rsidR="00122C8E" w:rsidRDefault="00122C8E" w:rsidP="00122C8E">
            <w:pPr>
              <w:pStyle w:val="3-"/>
            </w:pPr>
            <w:r>
              <w:tab/>
            </w:r>
            <w:r>
              <w:tab/>
              <w:t>}</w:t>
            </w:r>
          </w:p>
          <w:p w14:paraId="2435D6CC" w14:textId="77777777" w:rsidR="00122C8E" w:rsidRDefault="00122C8E" w:rsidP="00122C8E">
            <w:pPr>
              <w:pStyle w:val="3-"/>
            </w:pPr>
            <w:r>
              <w:tab/>
            </w:r>
            <w:r>
              <w:tab/>
              <w:t>LARGE_INTEGER end;</w:t>
            </w:r>
          </w:p>
          <w:p w14:paraId="407E066F" w14:textId="77777777" w:rsidR="00122C8E" w:rsidRDefault="00122C8E" w:rsidP="00122C8E">
            <w:pPr>
              <w:pStyle w:val="3-"/>
            </w:pPr>
            <w:r>
              <w:tab/>
            </w:r>
            <w:r>
              <w:tab/>
              <w:t>QueryPerformanceCounter(&amp;end);</w:t>
            </w:r>
          </w:p>
          <w:p w14:paraId="62E54625" w14:textId="77777777" w:rsidR="00C607FA" w:rsidRDefault="00122C8E" w:rsidP="00502D58">
            <w:pPr>
              <w:pStyle w:val="3-"/>
              <w:jc w:val="left"/>
            </w:pPr>
            <w:r>
              <w:tab/>
            </w:r>
            <w:r>
              <w:tab/>
              <w:t>float duration = static_cast&lt;float&gt;(static_cast&lt;double&gt;(end.QuadPart - begin.QuadPart)</w:t>
            </w:r>
          </w:p>
          <w:p w14:paraId="3DC99E40" w14:textId="13497B0D" w:rsidR="00122C8E" w:rsidRDefault="00C607FA" w:rsidP="00502D58">
            <w:pPr>
              <w:pStyle w:val="3-"/>
              <w:jc w:val="left"/>
            </w:pPr>
            <w:r>
              <w:tab/>
            </w:r>
            <w:r>
              <w:tab/>
            </w:r>
            <w:r>
              <w:tab/>
            </w:r>
            <w:r>
              <w:tab/>
            </w:r>
            <w:r>
              <w:tab/>
            </w:r>
            <w:r>
              <w:tab/>
            </w:r>
            <w:r>
              <w:tab/>
            </w:r>
            <w:r>
              <w:tab/>
            </w:r>
            <w:r>
              <w:tab/>
            </w:r>
            <w:r>
              <w:tab/>
            </w:r>
            <w:r>
              <w:tab/>
            </w:r>
            <w:r>
              <w:tab/>
            </w:r>
            <w:r w:rsidR="00122C8E">
              <w:t xml:space="preserve"> / static_cast&lt;double&gt;(freq.QuadPart));</w:t>
            </w:r>
          </w:p>
          <w:p w14:paraId="7AC8D37D" w14:textId="77777777" w:rsidR="00122C8E" w:rsidRDefault="00122C8E" w:rsidP="00122C8E">
            <w:pPr>
              <w:pStyle w:val="3-"/>
            </w:pPr>
            <w:r>
              <w:tab/>
            </w:r>
            <w:r>
              <w:tab/>
              <w:t>printf("Interlocked * %d = %.6f sec\n", TEST_TIMES, duration);</w:t>
            </w:r>
          </w:p>
          <w:p w14:paraId="0566653D" w14:textId="77777777" w:rsidR="00122C8E" w:rsidRDefault="00122C8E" w:rsidP="00122C8E">
            <w:pPr>
              <w:pStyle w:val="3-"/>
            </w:pPr>
            <w:r>
              <w:tab/>
              <w:t>}</w:t>
            </w:r>
          </w:p>
          <w:p w14:paraId="44468E55" w14:textId="77777777" w:rsidR="00122C8E" w:rsidRDefault="00122C8E" w:rsidP="00122C8E">
            <w:pPr>
              <w:pStyle w:val="3-"/>
            </w:pPr>
          </w:p>
          <w:p w14:paraId="61CF1D0E" w14:textId="77777777" w:rsidR="00122C8E" w:rsidRDefault="00122C8E" w:rsidP="00122C8E">
            <w:pPr>
              <w:pStyle w:val="3-"/>
            </w:pPr>
            <w:r>
              <w:tab/>
              <w:t>return EXIT_SUCCESS;</w:t>
            </w:r>
          </w:p>
          <w:p w14:paraId="23FC1BBE" w14:textId="1092F2E9" w:rsidR="00590471" w:rsidRPr="00DE3BF2" w:rsidRDefault="00122C8E" w:rsidP="00122C8E">
            <w:pPr>
              <w:pStyle w:val="3-"/>
            </w:pPr>
            <w:r>
              <w:t>}</w:t>
            </w:r>
          </w:p>
        </w:tc>
      </w:tr>
    </w:tbl>
    <w:p w14:paraId="1D96B6FE"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EACBB04" w14:textId="77777777" w:rsidTr="00A42DD8">
        <w:tc>
          <w:tcPr>
            <w:tcW w:w="8494" w:type="dxa"/>
          </w:tcPr>
          <w:p w14:paraId="01AD0DE5" w14:textId="77777777" w:rsidR="00122C8E" w:rsidRPr="00502D58" w:rsidRDefault="00122C8E" w:rsidP="00122C8E">
            <w:pPr>
              <w:pStyle w:val="3-"/>
              <w:rPr>
                <w:color w:val="auto"/>
              </w:rPr>
            </w:pPr>
            <w:r w:rsidRPr="00502D58">
              <w:rPr>
                <w:rFonts w:hint="eastAsia"/>
                <w:color w:val="auto"/>
              </w:rPr>
              <w:t>- begin:太郎 -</w:t>
            </w:r>
          </w:p>
          <w:p w14:paraId="66FAC1CA" w14:textId="77777777" w:rsidR="00122C8E" w:rsidRPr="00502D58" w:rsidRDefault="00122C8E" w:rsidP="00122C8E">
            <w:pPr>
              <w:pStyle w:val="3-"/>
              <w:rPr>
                <w:color w:val="auto"/>
              </w:rPr>
            </w:pPr>
            <w:r w:rsidRPr="00502D58">
              <w:rPr>
                <w:rFonts w:hint="eastAsia"/>
                <w:color w:val="auto"/>
              </w:rPr>
              <w:t>太郎: [BEFORE] commonData=0, tlsData=0</w:t>
            </w:r>
          </w:p>
          <w:p w14:paraId="3CE93F2E" w14:textId="77777777" w:rsidR="00122C8E" w:rsidRPr="00502D58" w:rsidRDefault="00122C8E" w:rsidP="00122C8E">
            <w:pPr>
              <w:pStyle w:val="3-"/>
              <w:rPr>
                <w:color w:val="auto"/>
              </w:rPr>
            </w:pPr>
            <w:r w:rsidRPr="00502D58">
              <w:rPr>
                <w:rFonts w:hint="eastAsia"/>
                <w:color w:val="auto"/>
              </w:rPr>
              <w:t>- begin:次郎 -</w:t>
            </w:r>
          </w:p>
          <w:p w14:paraId="5B299C4E" w14:textId="77777777" w:rsidR="00122C8E" w:rsidRPr="00502D58" w:rsidRDefault="00122C8E" w:rsidP="00122C8E">
            <w:pPr>
              <w:pStyle w:val="3-"/>
              <w:rPr>
                <w:color w:val="auto"/>
              </w:rPr>
            </w:pPr>
            <w:r w:rsidRPr="00502D58">
              <w:rPr>
                <w:rFonts w:hint="eastAsia"/>
                <w:color w:val="auto"/>
              </w:rPr>
              <w:t>- begin:三郎 -</w:t>
            </w:r>
          </w:p>
          <w:p w14:paraId="665E38F2" w14:textId="77777777" w:rsidR="00122C8E" w:rsidRPr="00502D58" w:rsidRDefault="00122C8E" w:rsidP="00122C8E">
            <w:pPr>
              <w:pStyle w:val="3-"/>
              <w:rPr>
                <w:color w:val="auto"/>
              </w:rPr>
            </w:pPr>
            <w:r w:rsidRPr="00502D58">
              <w:rPr>
                <w:rFonts w:hint="eastAsia"/>
                <w:color w:val="auto"/>
              </w:rPr>
              <w:t>太郎: [AFTER]  commonData=1, tlsData=1</w:t>
            </w:r>
          </w:p>
          <w:p w14:paraId="47BB893C" w14:textId="77777777" w:rsidR="00122C8E" w:rsidRPr="00122C8E" w:rsidRDefault="00122C8E" w:rsidP="00122C8E">
            <w:pPr>
              <w:pStyle w:val="3-"/>
              <w:rPr>
                <w:color w:val="auto"/>
              </w:rPr>
            </w:pPr>
            <w:r w:rsidRPr="00122C8E">
              <w:rPr>
                <w:rFonts w:hint="eastAsia"/>
                <w:color w:val="auto"/>
              </w:rPr>
              <w:t>次郎: [BEFORE] commonData=1, tlsData=0</w:t>
            </w:r>
          </w:p>
          <w:p w14:paraId="008C9D2A" w14:textId="77777777" w:rsidR="00122C8E" w:rsidRPr="00122C8E" w:rsidRDefault="00122C8E" w:rsidP="00122C8E">
            <w:pPr>
              <w:pStyle w:val="3-"/>
              <w:rPr>
                <w:color w:val="auto"/>
              </w:rPr>
            </w:pPr>
            <w:r w:rsidRPr="00122C8E">
              <w:rPr>
                <w:rFonts w:hint="eastAsia"/>
                <w:color w:val="auto"/>
              </w:rPr>
              <w:t>次郎: [AFTER]  commonData=2, tlsData=1</w:t>
            </w:r>
          </w:p>
          <w:p w14:paraId="2D7609FC" w14:textId="77777777" w:rsidR="00122C8E" w:rsidRPr="00122C8E" w:rsidRDefault="00122C8E" w:rsidP="00122C8E">
            <w:pPr>
              <w:pStyle w:val="3-"/>
              <w:rPr>
                <w:color w:val="auto"/>
              </w:rPr>
            </w:pPr>
            <w:r w:rsidRPr="00122C8E">
              <w:rPr>
                <w:rFonts w:hint="eastAsia"/>
                <w:color w:val="auto"/>
              </w:rPr>
              <w:t>三郎: [BEFORE] commonData=2, tlsData=0</w:t>
            </w:r>
          </w:p>
          <w:p w14:paraId="2469C518" w14:textId="77777777" w:rsidR="00122C8E" w:rsidRPr="00122C8E" w:rsidRDefault="00122C8E" w:rsidP="00122C8E">
            <w:pPr>
              <w:pStyle w:val="3-"/>
              <w:rPr>
                <w:color w:val="auto"/>
              </w:rPr>
            </w:pPr>
            <w:r w:rsidRPr="00122C8E">
              <w:rPr>
                <w:rFonts w:hint="eastAsia"/>
                <w:color w:val="auto"/>
              </w:rPr>
              <w:t>三郎: [AFTER]  commonData=3, tlsData=1</w:t>
            </w:r>
          </w:p>
          <w:p w14:paraId="08BADFB5" w14:textId="77777777" w:rsidR="00122C8E" w:rsidRPr="00122C8E" w:rsidRDefault="00122C8E" w:rsidP="00122C8E">
            <w:pPr>
              <w:pStyle w:val="3-"/>
              <w:rPr>
                <w:color w:val="auto"/>
              </w:rPr>
            </w:pPr>
            <w:r w:rsidRPr="00122C8E">
              <w:rPr>
                <w:rFonts w:hint="eastAsia"/>
                <w:color w:val="auto"/>
              </w:rPr>
              <w:t>太郎: [BEFORE] commonData=3, tlsData=1</w:t>
            </w:r>
          </w:p>
          <w:p w14:paraId="0424E482" w14:textId="77777777" w:rsidR="00122C8E" w:rsidRPr="00122C8E" w:rsidRDefault="00122C8E" w:rsidP="00122C8E">
            <w:pPr>
              <w:pStyle w:val="3-"/>
              <w:rPr>
                <w:color w:val="auto"/>
              </w:rPr>
            </w:pPr>
            <w:r w:rsidRPr="00122C8E">
              <w:rPr>
                <w:rFonts w:hint="eastAsia"/>
                <w:color w:val="auto"/>
              </w:rPr>
              <w:t>太郎: [AFTER]  commonData=4, tlsData=2</w:t>
            </w:r>
          </w:p>
          <w:p w14:paraId="165EFE79" w14:textId="77777777" w:rsidR="00122C8E" w:rsidRPr="00122C8E" w:rsidRDefault="00122C8E" w:rsidP="00122C8E">
            <w:pPr>
              <w:pStyle w:val="3-"/>
              <w:rPr>
                <w:color w:val="auto"/>
              </w:rPr>
            </w:pPr>
            <w:r w:rsidRPr="00122C8E">
              <w:rPr>
                <w:rFonts w:hint="eastAsia"/>
                <w:color w:val="auto"/>
              </w:rPr>
              <w:t>次郎: [BEFORE] commonData=4, tlsData=1</w:t>
            </w:r>
          </w:p>
          <w:p w14:paraId="55551C5E" w14:textId="77777777" w:rsidR="00122C8E" w:rsidRPr="00122C8E" w:rsidRDefault="00122C8E" w:rsidP="00122C8E">
            <w:pPr>
              <w:pStyle w:val="3-"/>
              <w:rPr>
                <w:color w:val="auto"/>
              </w:rPr>
            </w:pPr>
            <w:r w:rsidRPr="00122C8E">
              <w:rPr>
                <w:rFonts w:hint="eastAsia"/>
                <w:color w:val="auto"/>
              </w:rPr>
              <w:t>次郎: [AFTER]  commonData=5, tlsData=2</w:t>
            </w:r>
          </w:p>
          <w:p w14:paraId="3D2E3161" w14:textId="77777777" w:rsidR="00122C8E" w:rsidRPr="00122C8E" w:rsidRDefault="00122C8E" w:rsidP="00122C8E">
            <w:pPr>
              <w:pStyle w:val="3-"/>
              <w:rPr>
                <w:color w:val="auto"/>
              </w:rPr>
            </w:pPr>
            <w:r w:rsidRPr="00122C8E">
              <w:rPr>
                <w:rFonts w:hint="eastAsia"/>
                <w:color w:val="auto"/>
              </w:rPr>
              <w:t>太郎: [BEFORE] commonData=5, tlsData=2</w:t>
            </w:r>
          </w:p>
          <w:p w14:paraId="302935B3" w14:textId="77777777" w:rsidR="00122C8E" w:rsidRPr="00122C8E" w:rsidRDefault="00122C8E" w:rsidP="00122C8E">
            <w:pPr>
              <w:pStyle w:val="3-"/>
              <w:rPr>
                <w:color w:val="auto"/>
              </w:rPr>
            </w:pPr>
            <w:r w:rsidRPr="00122C8E">
              <w:rPr>
                <w:rFonts w:hint="eastAsia"/>
                <w:color w:val="auto"/>
              </w:rPr>
              <w:t>太郎: [AFTER]  commonData=6, tlsData=3</w:t>
            </w:r>
          </w:p>
          <w:p w14:paraId="37FDD73D" w14:textId="77777777" w:rsidR="00122C8E" w:rsidRPr="00122C8E" w:rsidRDefault="00122C8E" w:rsidP="00122C8E">
            <w:pPr>
              <w:pStyle w:val="3-"/>
              <w:rPr>
                <w:color w:val="auto"/>
              </w:rPr>
            </w:pPr>
            <w:r w:rsidRPr="00122C8E">
              <w:rPr>
                <w:rFonts w:hint="eastAsia"/>
                <w:color w:val="auto"/>
              </w:rPr>
              <w:t>次郎: [BEFORE] commonData=6, tlsData=2</w:t>
            </w:r>
          </w:p>
          <w:p w14:paraId="20371661" w14:textId="77777777" w:rsidR="00122C8E" w:rsidRPr="00122C8E" w:rsidRDefault="00122C8E" w:rsidP="00122C8E">
            <w:pPr>
              <w:pStyle w:val="3-"/>
              <w:rPr>
                <w:color w:val="auto"/>
              </w:rPr>
            </w:pPr>
            <w:r w:rsidRPr="00122C8E">
              <w:rPr>
                <w:rFonts w:hint="eastAsia"/>
                <w:color w:val="auto"/>
              </w:rPr>
              <w:t>- end:太郎 -</w:t>
            </w:r>
          </w:p>
          <w:p w14:paraId="7C624B32" w14:textId="77777777" w:rsidR="00122C8E" w:rsidRPr="00122C8E" w:rsidRDefault="00122C8E" w:rsidP="00122C8E">
            <w:pPr>
              <w:pStyle w:val="3-"/>
              <w:rPr>
                <w:color w:val="auto"/>
              </w:rPr>
            </w:pPr>
            <w:r w:rsidRPr="00122C8E">
              <w:rPr>
                <w:rFonts w:hint="eastAsia"/>
                <w:color w:val="auto"/>
              </w:rPr>
              <w:t>次郎: [AFTER]  commonData=7, tlsData=3</w:t>
            </w:r>
          </w:p>
          <w:p w14:paraId="61EBB3B3" w14:textId="77777777" w:rsidR="00122C8E" w:rsidRPr="00122C8E" w:rsidRDefault="00122C8E" w:rsidP="00122C8E">
            <w:pPr>
              <w:pStyle w:val="3-"/>
              <w:rPr>
                <w:color w:val="auto"/>
              </w:rPr>
            </w:pPr>
            <w:r w:rsidRPr="00122C8E">
              <w:rPr>
                <w:rFonts w:hint="eastAsia"/>
                <w:color w:val="auto"/>
              </w:rPr>
              <w:t>- end:次郎 -</w:t>
            </w:r>
          </w:p>
          <w:p w14:paraId="2A59C1A8" w14:textId="77777777" w:rsidR="00122C8E" w:rsidRPr="00122C8E" w:rsidRDefault="00122C8E" w:rsidP="00122C8E">
            <w:pPr>
              <w:pStyle w:val="3-"/>
              <w:rPr>
                <w:color w:val="auto"/>
              </w:rPr>
            </w:pPr>
            <w:r w:rsidRPr="00122C8E">
              <w:rPr>
                <w:rFonts w:hint="eastAsia"/>
                <w:color w:val="auto"/>
              </w:rPr>
              <w:t>三郎: [BEFORE] commonData=7, tlsData=1</w:t>
            </w:r>
          </w:p>
          <w:p w14:paraId="50670586" w14:textId="77777777" w:rsidR="00122C8E" w:rsidRPr="00122C8E" w:rsidRDefault="00122C8E" w:rsidP="00122C8E">
            <w:pPr>
              <w:pStyle w:val="3-"/>
              <w:rPr>
                <w:color w:val="auto"/>
              </w:rPr>
            </w:pPr>
            <w:r w:rsidRPr="00122C8E">
              <w:rPr>
                <w:rFonts w:hint="eastAsia"/>
                <w:color w:val="auto"/>
              </w:rPr>
              <w:t>三郎: [AFTER]  commonData=8, tlsData=2</w:t>
            </w:r>
          </w:p>
          <w:p w14:paraId="1B4BC810" w14:textId="77777777" w:rsidR="00122C8E" w:rsidRPr="00122C8E" w:rsidRDefault="00122C8E" w:rsidP="00122C8E">
            <w:pPr>
              <w:pStyle w:val="3-"/>
              <w:rPr>
                <w:color w:val="auto"/>
              </w:rPr>
            </w:pPr>
            <w:r w:rsidRPr="00122C8E">
              <w:rPr>
                <w:rFonts w:hint="eastAsia"/>
                <w:color w:val="auto"/>
              </w:rPr>
              <w:t>三郎: [BEFORE] commonData=8, tlsData=2</w:t>
            </w:r>
          </w:p>
          <w:p w14:paraId="4546D43F" w14:textId="7B585F43" w:rsidR="00122C8E" w:rsidRPr="00122C8E" w:rsidRDefault="00122C8E" w:rsidP="00122C8E">
            <w:pPr>
              <w:pStyle w:val="3-"/>
              <w:rPr>
                <w:color w:val="auto"/>
              </w:rPr>
            </w:pPr>
            <w:r w:rsidRPr="00122C8E">
              <w:rPr>
                <w:rFonts w:hint="eastAsia"/>
                <w:color w:val="auto"/>
              </w:rPr>
              <w:t>三郎: [AFTER]  commonData=</w:t>
            </w:r>
            <w:r w:rsidRPr="00502D58">
              <w:rPr>
                <w:rFonts w:hint="eastAsia"/>
                <w:color w:val="FF0000"/>
              </w:rPr>
              <w:t>9</w:t>
            </w:r>
            <w:r w:rsidRPr="00122C8E">
              <w:rPr>
                <w:rFonts w:hint="eastAsia"/>
                <w:color w:val="auto"/>
              </w:rPr>
              <w:t>, tlsData=3</w:t>
            </w:r>
            <w:r w:rsidR="00502D58">
              <w:rPr>
                <w:color w:val="auto"/>
              </w:rPr>
              <w:tab/>
            </w:r>
            <w:r w:rsidR="00502D58" w:rsidRPr="00146B14">
              <w:rPr>
                <w:color w:val="FF0000"/>
              </w:rPr>
              <w:t>←</w:t>
            </w:r>
            <w:r w:rsidR="00502D58">
              <w:rPr>
                <w:color w:val="FF0000"/>
              </w:rPr>
              <w:t>全て正常にロックされたので、</w:t>
            </w:r>
            <w:r w:rsidR="00502D58">
              <w:rPr>
                <w:rFonts w:hint="eastAsia"/>
                <w:color w:val="FF0000"/>
              </w:rPr>
              <w:t>正しい</w:t>
            </w:r>
            <w:r w:rsidR="00502D58">
              <w:rPr>
                <w:color w:val="FF0000"/>
              </w:rPr>
              <w:t>処理結果になっている</w:t>
            </w:r>
          </w:p>
          <w:p w14:paraId="494944D6" w14:textId="77777777" w:rsidR="00122C8E" w:rsidRPr="00122C8E" w:rsidRDefault="00122C8E" w:rsidP="00122C8E">
            <w:pPr>
              <w:pStyle w:val="3-"/>
              <w:rPr>
                <w:color w:val="auto"/>
              </w:rPr>
            </w:pPr>
            <w:r w:rsidRPr="00122C8E">
              <w:rPr>
                <w:rFonts w:hint="eastAsia"/>
                <w:color w:val="auto"/>
              </w:rPr>
              <w:t>- end:三郎 -</w:t>
            </w:r>
          </w:p>
          <w:p w14:paraId="39F6DDEE" w14:textId="467DCC18" w:rsidR="00590471" w:rsidRPr="00DD51B6" w:rsidRDefault="00122C8E" w:rsidP="00122C8E">
            <w:pPr>
              <w:pStyle w:val="3-"/>
            </w:pPr>
            <w:r w:rsidRPr="00122C8E">
              <w:rPr>
                <w:color w:val="auto"/>
              </w:rPr>
              <w:t xml:space="preserve">Interlocked * 10000000 = </w:t>
            </w:r>
            <w:r w:rsidRPr="00502D58">
              <w:rPr>
                <w:color w:val="FF0000"/>
              </w:rPr>
              <w:t>0.127556 sec</w:t>
            </w:r>
            <w:r w:rsidR="00502D58">
              <w:rPr>
                <w:color w:val="FF0000"/>
              </w:rPr>
              <w:tab/>
              <w:t>←</w:t>
            </w:r>
            <w:r w:rsidR="009518EA">
              <w:rPr>
                <w:rFonts w:hint="eastAsia"/>
                <w:color w:val="FF0000"/>
              </w:rPr>
              <w:t>1千万回ループによる処理時間計測</w:t>
            </w:r>
          </w:p>
        </w:tc>
      </w:tr>
    </w:tbl>
    <w:p w14:paraId="538F7433" w14:textId="0C1EEE32" w:rsidR="00590471" w:rsidRDefault="00590471" w:rsidP="00590471">
      <w:pPr>
        <w:pStyle w:val="3"/>
      </w:pPr>
      <w:bookmarkStart w:id="115" w:name="_Toc379553558"/>
      <w:r>
        <w:rPr>
          <w:rFonts w:hint="eastAsia"/>
        </w:rPr>
        <w:t>C++11</w:t>
      </w:r>
      <w:r>
        <w:rPr>
          <w:rFonts w:hint="eastAsia"/>
        </w:rPr>
        <w:t>版</w:t>
      </w:r>
      <w:r w:rsidR="00122C8E">
        <w:rPr>
          <w:rFonts w:hint="eastAsia"/>
        </w:rPr>
        <w:t>：アトミック操作</w:t>
      </w:r>
      <w:bookmarkEnd w:id="115"/>
      <w:r w:rsidR="00DF5076">
        <w:fldChar w:fldCharType="begin"/>
      </w:r>
      <w:r w:rsidR="00DF5076">
        <w:instrText xml:space="preserve"> XE "</w:instrText>
      </w:r>
      <w:r w:rsidR="00DF5076">
        <w:rPr>
          <w:rFonts w:hint="eastAsia"/>
        </w:rPr>
        <w:instrText>アトミック操作</w:instrText>
      </w:r>
      <w:r w:rsidR="00DF5076">
        <w:rPr>
          <w:rFonts w:hint="eastAsia"/>
        </w:rPr>
        <w:instrText>:C++11</w:instrText>
      </w:r>
      <w:r w:rsidR="00DF5076">
        <w:rPr>
          <w:rFonts w:hint="eastAsia"/>
        </w:rPr>
        <w:instrText>版</w:instrText>
      </w:r>
      <w:r w:rsidR="00DF5076">
        <w:instrText>" \y “</w:instrText>
      </w:r>
      <w:r w:rsidR="00DF5076">
        <w:rPr>
          <w:rFonts w:hint="eastAsia"/>
        </w:rPr>
        <w:instrText>あとみっくそうさ</w:instrText>
      </w:r>
      <w:r w:rsidR="00DF5076">
        <w:rPr>
          <w:rFonts w:hint="eastAsia"/>
        </w:rPr>
        <w:instrText>:C++11</w:instrText>
      </w:r>
      <w:r w:rsidR="00DF5076">
        <w:rPr>
          <w:rFonts w:hint="eastAsia"/>
        </w:rPr>
        <w:instrText>ばん</w:instrText>
      </w:r>
      <w:r w:rsidR="00DF5076">
        <w:instrText xml:space="preserve">” </w:instrText>
      </w:r>
      <w:r w:rsidR="00DF5076">
        <w:fldChar w:fldCharType="end"/>
      </w:r>
    </w:p>
    <w:p w14:paraId="29C0D0B1" w14:textId="77777777" w:rsidR="000B1780" w:rsidRDefault="005460BA" w:rsidP="00590471">
      <w:pPr>
        <w:pStyle w:val="aa"/>
        <w:ind w:left="447" w:firstLine="283"/>
      </w:pPr>
      <w:r>
        <w:t>C++11</w:t>
      </w:r>
      <w:r>
        <w:t>にはアトミック操作のテンプレートクラスが用意されている。</w:t>
      </w:r>
    </w:p>
    <w:p w14:paraId="4169AA02" w14:textId="7098140D" w:rsidR="00590471" w:rsidRDefault="000B1780" w:rsidP="00590471">
      <w:pPr>
        <w:pStyle w:val="aa"/>
        <w:ind w:left="447" w:firstLine="283"/>
      </w:pPr>
      <w:r>
        <w:rPr>
          <w:rFonts w:hint="eastAsia"/>
        </w:rPr>
        <w:t>Win32API</w:t>
      </w:r>
      <w:r>
        <w:rPr>
          <w:rFonts w:hint="eastAsia"/>
        </w:rPr>
        <w:t>版のインターロック操作に比べると、データ型の制約が</w:t>
      </w:r>
      <w:r w:rsidR="00242394">
        <w:rPr>
          <w:rFonts w:hint="eastAsia"/>
        </w:rPr>
        <w:t>少ない</w:t>
      </w:r>
      <w:r>
        <w:rPr>
          <w:rFonts w:hint="eastAsia"/>
        </w:rPr>
        <w:t>ことや、サポートされている操作（演算）が多い点などが特徴。</w:t>
      </w:r>
    </w:p>
    <w:p w14:paraId="27CDA438" w14:textId="6ECFF96C" w:rsidR="005460BA" w:rsidRDefault="005460BA" w:rsidP="005460BA">
      <w:pPr>
        <w:pStyle w:val="aa"/>
        <w:keepNext/>
        <w:widowControl/>
        <w:spacing w:beforeLines="50" w:before="180"/>
        <w:ind w:leftChars="203" w:left="447" w:hangingChars="10" w:hanging="21"/>
      </w:pPr>
      <w:r>
        <w:t>C++11</w:t>
      </w:r>
      <w:r>
        <w:rPr>
          <w:rFonts w:hint="eastAsia"/>
        </w:rPr>
        <w:t>版</w:t>
      </w:r>
      <w:r>
        <w:t>アトミック操作</w:t>
      </w:r>
      <w:r w:rsidR="00976D1A">
        <w:rPr>
          <w:rFonts w:hint="eastAsia"/>
        </w:rP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FF8CC1F" w14:textId="77777777" w:rsidTr="00A42DD8">
        <w:tc>
          <w:tcPr>
            <w:tcW w:w="8494" w:type="dxa"/>
          </w:tcPr>
          <w:p w14:paraId="725C77D9" w14:textId="77777777" w:rsidR="00242394" w:rsidRDefault="00242394" w:rsidP="00242394">
            <w:pPr>
              <w:pStyle w:val="3-"/>
            </w:pPr>
            <w:r>
              <w:t>#include &lt;stdio.h&gt;</w:t>
            </w:r>
          </w:p>
          <w:p w14:paraId="606EBE62" w14:textId="77777777" w:rsidR="00242394" w:rsidRDefault="00242394" w:rsidP="00242394">
            <w:pPr>
              <w:pStyle w:val="3-"/>
            </w:pPr>
            <w:r>
              <w:t>#include &lt;stdlib.h&gt;</w:t>
            </w:r>
          </w:p>
          <w:p w14:paraId="138AADDD" w14:textId="77777777" w:rsidR="00242394" w:rsidRDefault="00242394" w:rsidP="00242394">
            <w:pPr>
              <w:pStyle w:val="3-"/>
            </w:pPr>
          </w:p>
          <w:p w14:paraId="4A3CBF37" w14:textId="77777777" w:rsidR="00242394" w:rsidRDefault="00242394" w:rsidP="00242394">
            <w:pPr>
              <w:pStyle w:val="3-"/>
            </w:pPr>
            <w:r>
              <w:t>#include &lt;thread&gt;</w:t>
            </w:r>
          </w:p>
          <w:p w14:paraId="17808935" w14:textId="77777777" w:rsidR="00242394" w:rsidRPr="00502D58" w:rsidRDefault="00242394" w:rsidP="00242394">
            <w:pPr>
              <w:pStyle w:val="3-"/>
              <w:rPr>
                <w:color w:val="FF0000"/>
              </w:rPr>
            </w:pPr>
            <w:r w:rsidRPr="00502D58">
              <w:rPr>
                <w:color w:val="FF0000"/>
              </w:rPr>
              <w:t>#include &lt;atomic&gt;</w:t>
            </w:r>
          </w:p>
          <w:p w14:paraId="391C8322" w14:textId="77777777" w:rsidR="00242394" w:rsidRDefault="00242394" w:rsidP="00242394">
            <w:pPr>
              <w:pStyle w:val="3-"/>
            </w:pPr>
          </w:p>
          <w:p w14:paraId="0F01FDBC" w14:textId="77777777" w:rsidR="00502D58" w:rsidRDefault="00502D58" w:rsidP="00502D58">
            <w:pPr>
              <w:pStyle w:val="3-"/>
            </w:pPr>
            <w:r>
              <w:rPr>
                <w:rFonts w:hint="eastAsia"/>
              </w:rPr>
              <w:t>#include &lt;chrono&gt;</w:t>
            </w:r>
            <w:r>
              <w:t xml:space="preserve"> </w:t>
            </w:r>
            <w:r w:rsidRPr="00A81D77">
              <w:rPr>
                <w:rFonts w:hint="eastAsia"/>
                <w:color w:val="00B050"/>
              </w:rPr>
              <w:t>//時間計測用</w:t>
            </w:r>
          </w:p>
          <w:p w14:paraId="5A6FBF8E" w14:textId="77777777" w:rsidR="00502D58" w:rsidRPr="00A81D77" w:rsidRDefault="00502D58" w:rsidP="00502D58">
            <w:pPr>
              <w:pStyle w:val="3-"/>
              <w:rPr>
                <w:color w:val="00B050"/>
              </w:rPr>
            </w:pPr>
            <w:r w:rsidRPr="005A7C01">
              <w:rPr>
                <w:rFonts w:hint="eastAsia"/>
              </w:rPr>
              <w:t>#include &lt;random&gt;</w:t>
            </w:r>
            <w:r>
              <w:t xml:space="preserve"> </w:t>
            </w:r>
            <w:r w:rsidRPr="00A81D77">
              <w:rPr>
                <w:rFonts w:hint="eastAsia"/>
                <w:color w:val="00B050"/>
              </w:rPr>
              <w:t>//乱数生成用</w:t>
            </w:r>
          </w:p>
          <w:p w14:paraId="37F5D8A2" w14:textId="77777777" w:rsidR="00242394" w:rsidRPr="00502D58" w:rsidRDefault="00242394" w:rsidP="00242394">
            <w:pPr>
              <w:pStyle w:val="3-"/>
            </w:pPr>
          </w:p>
          <w:p w14:paraId="6D8498FD" w14:textId="77777777" w:rsidR="00242394" w:rsidRPr="00502D58" w:rsidRDefault="00242394" w:rsidP="00242394">
            <w:pPr>
              <w:pStyle w:val="3-"/>
              <w:rPr>
                <w:color w:val="00B050"/>
              </w:rPr>
            </w:pPr>
            <w:r w:rsidRPr="00502D58">
              <w:rPr>
                <w:rFonts w:hint="eastAsia"/>
                <w:color w:val="00B050"/>
              </w:rPr>
              <w:t>//アトミック操作用変数</w:t>
            </w:r>
          </w:p>
          <w:p w14:paraId="12EE0F75" w14:textId="77777777" w:rsidR="00242394" w:rsidRPr="00502D58" w:rsidRDefault="00242394" w:rsidP="00242394">
            <w:pPr>
              <w:pStyle w:val="3-"/>
              <w:rPr>
                <w:color w:val="FF0000"/>
              </w:rPr>
            </w:pPr>
            <w:r w:rsidRPr="00502D58">
              <w:rPr>
                <w:color w:val="FF0000"/>
              </w:rPr>
              <w:lastRenderedPageBreak/>
              <w:t>static std::atomic&lt;int&gt; s_lock = 0;</w:t>
            </w:r>
          </w:p>
          <w:p w14:paraId="51D3C48F" w14:textId="77777777" w:rsidR="00242394" w:rsidRDefault="00242394" w:rsidP="00242394">
            <w:pPr>
              <w:pStyle w:val="3-"/>
            </w:pPr>
          </w:p>
          <w:p w14:paraId="44287F9C" w14:textId="77777777" w:rsidR="00242394" w:rsidRPr="00502D58" w:rsidRDefault="00242394" w:rsidP="00242394">
            <w:pPr>
              <w:pStyle w:val="3-"/>
              <w:rPr>
                <w:color w:val="00B050"/>
              </w:rPr>
            </w:pPr>
            <w:r w:rsidRPr="00502D58">
              <w:rPr>
                <w:rFonts w:hint="eastAsia"/>
                <w:color w:val="00B050"/>
              </w:rPr>
              <w:t>//共有データ</w:t>
            </w:r>
          </w:p>
          <w:p w14:paraId="60B45F75" w14:textId="77777777" w:rsidR="00242394" w:rsidRDefault="00242394" w:rsidP="00242394">
            <w:pPr>
              <w:pStyle w:val="3-"/>
            </w:pPr>
            <w:r>
              <w:t>static int s_commonData = 0;</w:t>
            </w:r>
          </w:p>
          <w:p w14:paraId="02BEF8E7" w14:textId="77777777" w:rsidR="00242394" w:rsidRDefault="00242394" w:rsidP="00242394">
            <w:pPr>
              <w:pStyle w:val="3-"/>
            </w:pPr>
          </w:p>
          <w:p w14:paraId="735F70E2" w14:textId="77777777" w:rsidR="00242394" w:rsidRPr="00502D58" w:rsidRDefault="00242394" w:rsidP="00242394">
            <w:pPr>
              <w:pStyle w:val="3-"/>
              <w:rPr>
                <w:color w:val="00B050"/>
              </w:rPr>
            </w:pPr>
            <w:r w:rsidRPr="00502D58">
              <w:rPr>
                <w:rFonts w:hint="eastAsia"/>
                <w:color w:val="00B050"/>
              </w:rPr>
              <w:t>//スレッド固有データ</w:t>
            </w:r>
          </w:p>
          <w:p w14:paraId="2F7A8C6F" w14:textId="77777777" w:rsidR="00242394" w:rsidRDefault="00242394" w:rsidP="00242394">
            <w:pPr>
              <w:pStyle w:val="3-"/>
            </w:pPr>
            <w:r>
              <w:t>__declspec(thread) int s_tlsData = 0;</w:t>
            </w:r>
          </w:p>
          <w:p w14:paraId="0B6A5253" w14:textId="77777777" w:rsidR="00242394" w:rsidRPr="00502D58" w:rsidRDefault="00242394" w:rsidP="00242394">
            <w:pPr>
              <w:pStyle w:val="3-"/>
              <w:rPr>
                <w:color w:val="00B050"/>
              </w:rPr>
            </w:pPr>
            <w:r w:rsidRPr="00502D58">
              <w:rPr>
                <w:rFonts w:hint="eastAsia"/>
                <w:color w:val="00B050"/>
              </w:rPr>
              <w:t>//thread_local int s_tlsData = 0;//Visual C++ 2013 では thread_local キーワードが使えない</w:t>
            </w:r>
          </w:p>
          <w:p w14:paraId="08E4DF05" w14:textId="77777777" w:rsidR="00242394" w:rsidRDefault="00242394" w:rsidP="00242394">
            <w:pPr>
              <w:pStyle w:val="3-"/>
            </w:pPr>
          </w:p>
          <w:p w14:paraId="4F4C8461" w14:textId="77777777" w:rsidR="00242394" w:rsidRPr="00502D58" w:rsidRDefault="00242394" w:rsidP="00242394">
            <w:pPr>
              <w:pStyle w:val="3-"/>
              <w:rPr>
                <w:color w:val="00B050"/>
              </w:rPr>
            </w:pPr>
            <w:r w:rsidRPr="00502D58">
              <w:rPr>
                <w:rFonts w:hint="eastAsia"/>
                <w:color w:val="00B050"/>
              </w:rPr>
              <w:t>//スレッド</w:t>
            </w:r>
          </w:p>
          <w:p w14:paraId="457F549B" w14:textId="77777777" w:rsidR="00242394" w:rsidRDefault="00242394" w:rsidP="00242394">
            <w:pPr>
              <w:pStyle w:val="3-"/>
            </w:pPr>
            <w:r>
              <w:t>void threadFunc(const char* name)</w:t>
            </w:r>
          </w:p>
          <w:p w14:paraId="40DD9035" w14:textId="77777777" w:rsidR="00242394" w:rsidRDefault="00242394" w:rsidP="00242394">
            <w:pPr>
              <w:pStyle w:val="3-"/>
            </w:pPr>
            <w:r>
              <w:t>{</w:t>
            </w:r>
          </w:p>
          <w:p w14:paraId="0EF20930" w14:textId="77777777" w:rsidR="00242394" w:rsidRDefault="00242394" w:rsidP="00242394">
            <w:pPr>
              <w:pStyle w:val="3-"/>
            </w:pPr>
            <w:r>
              <w:rPr>
                <w:rFonts w:hint="eastAsia"/>
              </w:rPr>
              <w:tab/>
            </w:r>
            <w:r w:rsidRPr="00502D58">
              <w:rPr>
                <w:rFonts w:hint="eastAsia"/>
                <w:color w:val="00B050"/>
              </w:rPr>
              <w:t>//開始</w:t>
            </w:r>
          </w:p>
          <w:p w14:paraId="7657384C" w14:textId="77777777" w:rsidR="00242394" w:rsidRDefault="00242394" w:rsidP="00242394">
            <w:pPr>
              <w:pStyle w:val="3-"/>
            </w:pPr>
            <w:r>
              <w:tab/>
              <w:t>printf("- begin:%s -\n", name);</w:t>
            </w:r>
          </w:p>
          <w:p w14:paraId="0B17AEDA" w14:textId="77777777" w:rsidR="00242394" w:rsidRDefault="00242394" w:rsidP="00242394">
            <w:pPr>
              <w:pStyle w:val="3-"/>
            </w:pPr>
            <w:r>
              <w:tab/>
              <w:t>fflush(stdout);</w:t>
            </w:r>
          </w:p>
          <w:p w14:paraId="303CC07C" w14:textId="77777777" w:rsidR="00502D58" w:rsidRDefault="00502D58" w:rsidP="00502D58">
            <w:pPr>
              <w:pStyle w:val="3-"/>
            </w:pPr>
          </w:p>
          <w:p w14:paraId="25B13076" w14:textId="77777777" w:rsidR="00502D58" w:rsidRPr="00A81D77" w:rsidRDefault="00502D58" w:rsidP="00502D58">
            <w:pPr>
              <w:pStyle w:val="3-"/>
              <w:rPr>
                <w:color w:val="00B050"/>
              </w:rPr>
            </w:pPr>
            <w:r>
              <w:rPr>
                <w:rFonts w:hint="eastAsia"/>
              </w:rPr>
              <w:tab/>
            </w:r>
            <w:r w:rsidRPr="00A81D77">
              <w:rPr>
                <w:rFonts w:hint="eastAsia"/>
                <w:color w:val="00B050"/>
              </w:rPr>
              <w:t>//乱数</w:t>
            </w:r>
          </w:p>
          <w:p w14:paraId="199CE96C" w14:textId="77777777" w:rsidR="00502D58" w:rsidRDefault="00502D58" w:rsidP="00502D58">
            <w:pPr>
              <w:pStyle w:val="3-"/>
            </w:pPr>
            <w:r>
              <w:tab/>
              <w:t>std::random_device seed_gen;</w:t>
            </w:r>
          </w:p>
          <w:p w14:paraId="33B3A3CF" w14:textId="77777777" w:rsidR="00502D58" w:rsidRDefault="00502D58" w:rsidP="00502D58">
            <w:pPr>
              <w:pStyle w:val="3-"/>
            </w:pPr>
            <w:r>
              <w:tab/>
              <w:t>std::mt19937 rnd(seed_gen());</w:t>
            </w:r>
          </w:p>
          <w:p w14:paraId="0DA0124C" w14:textId="77777777" w:rsidR="00502D58" w:rsidRDefault="00502D58" w:rsidP="00502D58">
            <w:pPr>
              <w:pStyle w:val="3-"/>
            </w:pPr>
            <w:r>
              <w:tab/>
              <w:t>std::uniform_int_distribution&lt;int&gt; sleep_time(0, 4);</w:t>
            </w:r>
          </w:p>
          <w:p w14:paraId="269BA2C2" w14:textId="77777777" w:rsidR="00242394" w:rsidRPr="00502D58" w:rsidRDefault="00242394" w:rsidP="00242394">
            <w:pPr>
              <w:pStyle w:val="3-"/>
            </w:pPr>
          </w:p>
          <w:p w14:paraId="3BBFC3D8" w14:textId="77777777" w:rsidR="00242394" w:rsidRDefault="00242394" w:rsidP="00242394">
            <w:pPr>
              <w:pStyle w:val="3-"/>
            </w:pPr>
            <w:r>
              <w:rPr>
                <w:rFonts w:hint="eastAsia"/>
              </w:rPr>
              <w:tab/>
            </w:r>
            <w:r w:rsidRPr="00502D58">
              <w:rPr>
                <w:rFonts w:hint="eastAsia"/>
                <w:color w:val="00B050"/>
              </w:rPr>
              <w:t>//処理</w:t>
            </w:r>
          </w:p>
          <w:p w14:paraId="46C9075E" w14:textId="77777777" w:rsidR="00242394" w:rsidRDefault="00242394" w:rsidP="00242394">
            <w:pPr>
              <w:pStyle w:val="3-"/>
            </w:pPr>
            <w:r>
              <w:tab/>
              <w:t>for (int i = 0; i &lt; 3; ++i)</w:t>
            </w:r>
          </w:p>
          <w:p w14:paraId="292C6915" w14:textId="77777777" w:rsidR="00242394" w:rsidRDefault="00242394" w:rsidP="00242394">
            <w:pPr>
              <w:pStyle w:val="3-"/>
            </w:pPr>
            <w:r>
              <w:tab/>
              <w:t>{</w:t>
            </w:r>
          </w:p>
          <w:p w14:paraId="27C80C7E" w14:textId="77777777" w:rsidR="00242394" w:rsidRDefault="00242394" w:rsidP="00242394">
            <w:pPr>
              <w:pStyle w:val="3-"/>
            </w:pPr>
            <w:r>
              <w:rPr>
                <w:rFonts w:hint="eastAsia"/>
              </w:rPr>
              <w:tab/>
            </w:r>
            <w:r>
              <w:rPr>
                <w:rFonts w:hint="eastAsia"/>
              </w:rPr>
              <w:tab/>
            </w:r>
            <w:r w:rsidRPr="00502D58">
              <w:rPr>
                <w:rFonts w:hint="eastAsia"/>
                <w:color w:val="00B050"/>
              </w:rPr>
              <w:t>//アトミック操作でロック取得待ち</w:t>
            </w:r>
          </w:p>
          <w:p w14:paraId="40940AA6" w14:textId="77777777" w:rsidR="00242394" w:rsidRPr="00502D58" w:rsidRDefault="00242394" w:rsidP="00242394">
            <w:pPr>
              <w:pStyle w:val="3-"/>
              <w:rPr>
                <w:color w:val="FF0000"/>
              </w:rPr>
            </w:pPr>
            <w:r>
              <w:tab/>
            </w:r>
            <w:r>
              <w:tab/>
            </w:r>
            <w:r w:rsidRPr="00502D58">
              <w:rPr>
                <w:color w:val="FF0000"/>
              </w:rPr>
              <w:t>while (s_lock.exchange(1) == 1){}</w:t>
            </w:r>
          </w:p>
          <w:p w14:paraId="0A696A15" w14:textId="77777777" w:rsidR="00242394" w:rsidRDefault="00242394" w:rsidP="00242394">
            <w:pPr>
              <w:pStyle w:val="3-"/>
            </w:pPr>
            <w:r>
              <w:tab/>
            </w:r>
            <w:r>
              <w:tab/>
            </w:r>
          </w:p>
          <w:p w14:paraId="09177110"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//データ表示（前）</w:t>
            </w:r>
          </w:p>
          <w:p w14:paraId="63592696" w14:textId="77777777" w:rsidR="00242394" w:rsidRDefault="00242394" w:rsidP="00242394">
            <w:pPr>
              <w:pStyle w:val="3-"/>
            </w:pPr>
            <w:r>
              <w:tab/>
            </w:r>
            <w:r>
              <w:tab/>
              <w:t>printf("%s: [BEFORE] commonData=%d, tlsData=%d\n", name, s_commonData, s_tlsData);</w:t>
            </w:r>
          </w:p>
          <w:p w14:paraId="6E2A3609" w14:textId="77777777" w:rsidR="00242394" w:rsidRDefault="00242394" w:rsidP="00242394">
            <w:pPr>
              <w:pStyle w:val="3-"/>
            </w:pPr>
            <w:r>
              <w:tab/>
            </w:r>
            <w:r>
              <w:tab/>
              <w:t>fflush(stdout);</w:t>
            </w:r>
          </w:p>
          <w:p w14:paraId="6467E689" w14:textId="77777777" w:rsidR="00242394" w:rsidRDefault="00242394" w:rsidP="00242394">
            <w:pPr>
              <w:pStyle w:val="3-"/>
            </w:pPr>
          </w:p>
          <w:p w14:paraId="01040BF0" w14:textId="77777777" w:rsidR="00242394" w:rsidRDefault="00242394" w:rsidP="00242394">
            <w:pPr>
              <w:pStyle w:val="3-"/>
            </w:pPr>
            <w:r>
              <w:rPr>
                <w:rFonts w:hint="eastAsia"/>
              </w:rPr>
              <w:tab/>
            </w:r>
            <w:r>
              <w:rPr>
                <w:rFonts w:hint="eastAsia"/>
              </w:rPr>
              <w:tab/>
            </w:r>
            <w:r w:rsidRPr="00502D58">
              <w:rPr>
                <w:rFonts w:hint="eastAsia"/>
                <w:color w:val="00B050"/>
              </w:rPr>
              <w:t>//データ取得</w:t>
            </w:r>
          </w:p>
          <w:p w14:paraId="134A9476" w14:textId="77777777" w:rsidR="00242394" w:rsidRDefault="00242394" w:rsidP="00242394">
            <w:pPr>
              <w:pStyle w:val="3-"/>
            </w:pPr>
            <w:r>
              <w:tab/>
            </w:r>
            <w:r>
              <w:tab/>
              <w:t>int common_data = s_commonData;</w:t>
            </w:r>
          </w:p>
          <w:p w14:paraId="2F2E3508" w14:textId="77777777" w:rsidR="00242394" w:rsidRDefault="00242394" w:rsidP="00242394">
            <w:pPr>
              <w:pStyle w:val="3-"/>
            </w:pPr>
            <w:r>
              <w:tab/>
            </w:r>
            <w:r>
              <w:tab/>
              <w:t>int tls_data = s_tlsData;</w:t>
            </w:r>
          </w:p>
          <w:p w14:paraId="1AB541CC" w14:textId="77777777" w:rsidR="00242394" w:rsidRDefault="00242394" w:rsidP="00242394">
            <w:pPr>
              <w:pStyle w:val="3-"/>
            </w:pPr>
          </w:p>
          <w:p w14:paraId="36A9EEB0"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//データ更新</w:t>
            </w:r>
          </w:p>
          <w:p w14:paraId="3036A147" w14:textId="77777777" w:rsidR="00242394" w:rsidRDefault="00242394" w:rsidP="00242394">
            <w:pPr>
              <w:pStyle w:val="3-"/>
            </w:pPr>
            <w:r>
              <w:tab/>
            </w:r>
            <w:r>
              <w:tab/>
              <w:t>++common_data;</w:t>
            </w:r>
          </w:p>
          <w:p w14:paraId="3AD5FFF4" w14:textId="77777777" w:rsidR="00242394" w:rsidRDefault="00242394" w:rsidP="00242394">
            <w:pPr>
              <w:pStyle w:val="3-"/>
            </w:pPr>
            <w:r>
              <w:tab/>
            </w:r>
            <w:r>
              <w:tab/>
              <w:t>++tls_data;</w:t>
            </w:r>
          </w:p>
          <w:p w14:paraId="3EC90157" w14:textId="77777777" w:rsidR="00242394" w:rsidRDefault="00242394" w:rsidP="00242394">
            <w:pPr>
              <w:pStyle w:val="3-"/>
            </w:pPr>
          </w:p>
          <w:p w14:paraId="40454E4E" w14:textId="77777777" w:rsidR="00242394" w:rsidRDefault="00242394" w:rsidP="00242394">
            <w:pPr>
              <w:pStyle w:val="3-"/>
            </w:pPr>
            <w:r>
              <w:rPr>
                <w:rFonts w:hint="eastAsia"/>
              </w:rPr>
              <w:tab/>
            </w:r>
            <w:r>
              <w:rPr>
                <w:rFonts w:hint="eastAsia"/>
              </w:rPr>
              <w:tab/>
            </w:r>
            <w:r w:rsidRPr="00502D58">
              <w:rPr>
                <w:rFonts w:hint="eastAsia"/>
                <w:color w:val="00B050"/>
              </w:rPr>
              <w:t>//若干ランダムでスリープ（0～4 msec）</w:t>
            </w:r>
          </w:p>
          <w:p w14:paraId="4BC2E650" w14:textId="77777777" w:rsidR="00502D58" w:rsidRDefault="00242394" w:rsidP="00502D58">
            <w:pPr>
              <w:pStyle w:val="3-"/>
            </w:pPr>
            <w:r>
              <w:tab/>
            </w:r>
            <w:r>
              <w:tab/>
            </w:r>
            <w:r w:rsidR="00502D58">
              <w:t>std::this_thread::sleep_for(std::chrono::milliseconds(</w:t>
            </w:r>
            <w:r w:rsidR="00502D58" w:rsidRPr="00A81D77">
              <w:t>sleep_time(rnd)</w:t>
            </w:r>
            <w:r w:rsidR="00502D58">
              <w:t>));</w:t>
            </w:r>
          </w:p>
          <w:p w14:paraId="6CB8D627" w14:textId="77777777" w:rsidR="00242394" w:rsidRDefault="00242394" w:rsidP="00242394">
            <w:pPr>
              <w:pStyle w:val="3-"/>
            </w:pPr>
          </w:p>
          <w:p w14:paraId="09FC8358"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//データ書き戻し</w:t>
            </w:r>
          </w:p>
          <w:p w14:paraId="37476D1C" w14:textId="77777777" w:rsidR="00242394" w:rsidRDefault="00242394" w:rsidP="00242394">
            <w:pPr>
              <w:pStyle w:val="3-"/>
            </w:pPr>
            <w:r>
              <w:tab/>
            </w:r>
            <w:r>
              <w:tab/>
              <w:t>s_commonData = common_data;</w:t>
            </w:r>
          </w:p>
          <w:p w14:paraId="4A31901B" w14:textId="77777777" w:rsidR="00242394" w:rsidRDefault="00242394" w:rsidP="00242394">
            <w:pPr>
              <w:pStyle w:val="3-"/>
            </w:pPr>
            <w:r>
              <w:tab/>
            </w:r>
            <w:r>
              <w:tab/>
              <w:t>s_tlsData = tls_data;</w:t>
            </w:r>
          </w:p>
          <w:p w14:paraId="6A7239D7" w14:textId="77777777" w:rsidR="00242394" w:rsidRDefault="00242394" w:rsidP="00242394">
            <w:pPr>
              <w:pStyle w:val="3-"/>
            </w:pPr>
          </w:p>
          <w:p w14:paraId="3B21EBBC"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//データ表示（後）</w:t>
            </w:r>
          </w:p>
          <w:p w14:paraId="1F5D6417" w14:textId="77777777" w:rsidR="00242394" w:rsidRDefault="00242394" w:rsidP="00242394">
            <w:pPr>
              <w:pStyle w:val="3-"/>
            </w:pPr>
            <w:r>
              <w:tab/>
            </w:r>
            <w:r>
              <w:tab/>
              <w:t>printf("%s: [AFTER]  commonData=%d, tlsData=%d\n", name, s_commonData, s_tlsData);</w:t>
            </w:r>
          </w:p>
          <w:p w14:paraId="5CD58332" w14:textId="77777777" w:rsidR="00242394" w:rsidRDefault="00242394" w:rsidP="00242394">
            <w:pPr>
              <w:pStyle w:val="3-"/>
            </w:pPr>
            <w:r>
              <w:tab/>
            </w:r>
            <w:r>
              <w:tab/>
              <w:t>fflush(stdout);</w:t>
            </w:r>
          </w:p>
          <w:p w14:paraId="061701E4" w14:textId="77777777" w:rsidR="00242394" w:rsidRDefault="00242394" w:rsidP="00242394">
            <w:pPr>
              <w:pStyle w:val="3-"/>
            </w:pPr>
          </w:p>
          <w:p w14:paraId="3BB02A72" w14:textId="77777777" w:rsidR="00242394" w:rsidRDefault="00242394" w:rsidP="00242394">
            <w:pPr>
              <w:pStyle w:val="3-"/>
            </w:pPr>
            <w:r>
              <w:rPr>
                <w:rFonts w:hint="eastAsia"/>
              </w:rPr>
              <w:tab/>
            </w:r>
            <w:r>
              <w:rPr>
                <w:rFonts w:hint="eastAsia"/>
              </w:rPr>
              <w:tab/>
            </w:r>
            <w:r w:rsidRPr="00502D58">
              <w:rPr>
                <w:rFonts w:hint="eastAsia"/>
                <w:color w:val="00B050"/>
              </w:rPr>
              <w:t>//アトミック操作でロック解放</w:t>
            </w:r>
          </w:p>
          <w:p w14:paraId="70592E1A" w14:textId="121EBEE1" w:rsidR="00242394" w:rsidRPr="00502D58" w:rsidRDefault="00242394" w:rsidP="00242394">
            <w:pPr>
              <w:pStyle w:val="3-"/>
              <w:rPr>
                <w:color w:val="FF0000"/>
              </w:rPr>
            </w:pPr>
            <w:r>
              <w:tab/>
            </w:r>
            <w:r>
              <w:tab/>
            </w:r>
            <w:r w:rsidRPr="00502D58">
              <w:rPr>
                <w:color w:val="FF0000"/>
              </w:rPr>
              <w:t>s_lock</w:t>
            </w:r>
            <w:r w:rsidR="00502D58" w:rsidRPr="00502D58">
              <w:rPr>
                <w:color w:val="FF0000"/>
              </w:rPr>
              <w:t>.exchange(</w:t>
            </w:r>
            <w:r w:rsidRPr="00502D58">
              <w:rPr>
                <w:color w:val="FF0000"/>
              </w:rPr>
              <w:t>0</w:t>
            </w:r>
            <w:r w:rsidR="00502D58" w:rsidRPr="00502D58">
              <w:rPr>
                <w:color w:val="FF0000"/>
              </w:rPr>
              <w:t>)</w:t>
            </w:r>
            <w:r w:rsidRPr="00502D58">
              <w:rPr>
                <w:color w:val="FF0000"/>
              </w:rPr>
              <w:t>;</w:t>
            </w:r>
          </w:p>
          <w:p w14:paraId="284AA1B8" w14:textId="77777777" w:rsidR="00242394" w:rsidRDefault="00242394" w:rsidP="00242394">
            <w:pPr>
              <w:pStyle w:val="3-"/>
            </w:pPr>
          </w:p>
          <w:p w14:paraId="522AD680" w14:textId="77777777" w:rsidR="00242394" w:rsidRDefault="00242394" w:rsidP="00242394">
            <w:pPr>
              <w:pStyle w:val="3-"/>
            </w:pPr>
            <w:r>
              <w:rPr>
                <w:rFonts w:hint="eastAsia"/>
              </w:rPr>
              <w:tab/>
            </w:r>
            <w:r>
              <w:rPr>
                <w:rFonts w:hint="eastAsia"/>
              </w:rPr>
              <w:tab/>
            </w:r>
            <w:r w:rsidRPr="00502D58">
              <w:rPr>
                <w:rFonts w:hint="eastAsia"/>
                <w:color w:val="00B050"/>
              </w:rPr>
              <w:t>//スレッド切り替えのためのスリープ</w:t>
            </w:r>
          </w:p>
          <w:p w14:paraId="5073D15A" w14:textId="77777777" w:rsidR="00242394" w:rsidRDefault="00242394" w:rsidP="00242394">
            <w:pPr>
              <w:pStyle w:val="3-"/>
            </w:pPr>
            <w:r>
              <w:tab/>
            </w:r>
            <w:r>
              <w:tab/>
              <w:t>std::this_thread::sleep_for(std::chrono::milliseconds(0));</w:t>
            </w:r>
          </w:p>
          <w:p w14:paraId="06335645" w14:textId="77777777" w:rsidR="00242394" w:rsidRPr="00502D58" w:rsidRDefault="00242394" w:rsidP="00242394">
            <w:pPr>
              <w:pStyle w:val="3-"/>
              <w:rPr>
                <w:color w:val="00B050"/>
              </w:rPr>
            </w:pPr>
            <w:r>
              <w:rPr>
                <w:rFonts w:hint="eastAsia"/>
              </w:rPr>
              <w:tab/>
            </w:r>
            <w:r w:rsidRPr="00502D58">
              <w:rPr>
                <w:rFonts w:hint="eastAsia"/>
                <w:color w:val="00B050"/>
              </w:rPr>
              <w:t>//</w:t>
            </w:r>
            <w:r w:rsidRPr="00502D58">
              <w:rPr>
                <w:rFonts w:hint="eastAsia"/>
                <w:color w:val="00B050"/>
              </w:rPr>
              <w:tab/>
              <w:t>//スレッド切り替え</w:t>
            </w:r>
          </w:p>
          <w:p w14:paraId="7A81501B" w14:textId="77777777" w:rsidR="00242394" w:rsidRPr="00502D58" w:rsidRDefault="00242394" w:rsidP="00242394">
            <w:pPr>
              <w:pStyle w:val="3-"/>
              <w:rPr>
                <w:color w:val="00B050"/>
              </w:rPr>
            </w:pPr>
            <w:r w:rsidRPr="00502D58">
              <w:rPr>
                <w:rFonts w:hint="eastAsia"/>
                <w:color w:val="00B050"/>
              </w:rPr>
              <w:tab/>
              <w:t>//</w:t>
            </w:r>
            <w:r w:rsidRPr="00502D58">
              <w:rPr>
                <w:rFonts w:hint="eastAsia"/>
                <w:color w:val="00B050"/>
              </w:rPr>
              <w:tab/>
              <w:t>std::this_thread::yield();//OSに任せて再スケジューリング</w:t>
            </w:r>
          </w:p>
          <w:p w14:paraId="4DEB211B" w14:textId="77777777" w:rsidR="00242394" w:rsidRDefault="00242394" w:rsidP="00242394">
            <w:pPr>
              <w:pStyle w:val="3-"/>
            </w:pPr>
            <w:r>
              <w:tab/>
              <w:t>}</w:t>
            </w:r>
          </w:p>
          <w:p w14:paraId="5061E80B" w14:textId="77777777" w:rsidR="00242394" w:rsidRDefault="00242394" w:rsidP="00242394">
            <w:pPr>
              <w:pStyle w:val="3-"/>
            </w:pPr>
          </w:p>
          <w:p w14:paraId="570FC2AA" w14:textId="77777777" w:rsidR="00242394" w:rsidRDefault="00242394" w:rsidP="00242394">
            <w:pPr>
              <w:pStyle w:val="3-"/>
            </w:pPr>
            <w:r>
              <w:rPr>
                <w:rFonts w:hint="eastAsia"/>
              </w:rPr>
              <w:tab/>
            </w:r>
            <w:r w:rsidRPr="00502D58">
              <w:rPr>
                <w:rFonts w:hint="eastAsia"/>
                <w:color w:val="00B050"/>
              </w:rPr>
              <w:t>//終了</w:t>
            </w:r>
          </w:p>
          <w:p w14:paraId="12ABD757" w14:textId="77777777" w:rsidR="00242394" w:rsidRDefault="00242394" w:rsidP="00242394">
            <w:pPr>
              <w:pStyle w:val="3-"/>
            </w:pPr>
            <w:r>
              <w:tab/>
              <w:t>printf("- end:%s -\n", name);</w:t>
            </w:r>
          </w:p>
          <w:p w14:paraId="6570E771" w14:textId="77777777" w:rsidR="00242394" w:rsidRDefault="00242394" w:rsidP="00242394">
            <w:pPr>
              <w:pStyle w:val="3-"/>
            </w:pPr>
            <w:r>
              <w:tab/>
              <w:t>fflush(stdout);</w:t>
            </w:r>
          </w:p>
          <w:p w14:paraId="376BB4CA" w14:textId="77777777" w:rsidR="00242394" w:rsidRDefault="00242394" w:rsidP="00242394">
            <w:pPr>
              <w:pStyle w:val="3-"/>
            </w:pPr>
            <w:r>
              <w:t>}</w:t>
            </w:r>
          </w:p>
          <w:p w14:paraId="3A0381F3" w14:textId="77777777" w:rsidR="00242394" w:rsidRDefault="00242394" w:rsidP="00242394">
            <w:pPr>
              <w:pStyle w:val="3-"/>
            </w:pPr>
          </w:p>
          <w:p w14:paraId="339D1594" w14:textId="77777777" w:rsidR="00242394" w:rsidRPr="00502D58" w:rsidRDefault="00242394" w:rsidP="00242394">
            <w:pPr>
              <w:pStyle w:val="3-"/>
              <w:rPr>
                <w:color w:val="00B050"/>
              </w:rPr>
            </w:pPr>
            <w:r w:rsidRPr="00502D58">
              <w:rPr>
                <w:rFonts w:hint="eastAsia"/>
                <w:color w:val="00B050"/>
              </w:rPr>
              <w:t>//テスト</w:t>
            </w:r>
          </w:p>
          <w:p w14:paraId="2C51A17D" w14:textId="77777777" w:rsidR="00242394" w:rsidRDefault="00242394" w:rsidP="00242394">
            <w:pPr>
              <w:pStyle w:val="3-"/>
            </w:pPr>
            <w:r>
              <w:lastRenderedPageBreak/>
              <w:t>int main(const int argc, const char* argv[])</w:t>
            </w:r>
          </w:p>
          <w:p w14:paraId="52AD0044" w14:textId="77777777" w:rsidR="00242394" w:rsidRDefault="00242394" w:rsidP="00242394">
            <w:pPr>
              <w:pStyle w:val="3-"/>
            </w:pPr>
            <w:r>
              <w:t>{</w:t>
            </w:r>
          </w:p>
          <w:p w14:paraId="732E0C63" w14:textId="77777777" w:rsidR="00242394" w:rsidRDefault="00242394" w:rsidP="00242394">
            <w:pPr>
              <w:pStyle w:val="3-"/>
            </w:pPr>
            <w:r>
              <w:rPr>
                <w:rFonts w:hint="eastAsia"/>
              </w:rPr>
              <w:tab/>
            </w:r>
            <w:r w:rsidRPr="00502D58">
              <w:rPr>
                <w:rFonts w:hint="eastAsia"/>
                <w:color w:val="00B050"/>
              </w:rPr>
              <w:t>//スレッド作成</w:t>
            </w:r>
          </w:p>
          <w:p w14:paraId="489E37B6" w14:textId="77777777" w:rsidR="00242394" w:rsidRDefault="00242394" w:rsidP="00242394">
            <w:pPr>
              <w:pStyle w:val="3-"/>
            </w:pPr>
            <w:r>
              <w:rPr>
                <w:rFonts w:hint="eastAsia"/>
              </w:rPr>
              <w:tab/>
              <w:t>std::thread thread_obj1 = std::thread(threadFunc, "太郎");</w:t>
            </w:r>
          </w:p>
          <w:p w14:paraId="78CC23CB" w14:textId="77777777" w:rsidR="00242394" w:rsidRDefault="00242394" w:rsidP="00242394">
            <w:pPr>
              <w:pStyle w:val="3-"/>
            </w:pPr>
            <w:r>
              <w:rPr>
                <w:rFonts w:hint="eastAsia"/>
              </w:rPr>
              <w:tab/>
              <w:t>std::thread thread_obj2 = std::thread(threadFunc, "次郎");</w:t>
            </w:r>
          </w:p>
          <w:p w14:paraId="4A862B6A" w14:textId="77777777" w:rsidR="00242394" w:rsidRDefault="00242394" w:rsidP="00242394">
            <w:pPr>
              <w:pStyle w:val="3-"/>
            </w:pPr>
            <w:r>
              <w:rPr>
                <w:rFonts w:hint="eastAsia"/>
              </w:rPr>
              <w:tab/>
              <w:t>std::thread thread_obj3 = std::thread(threadFunc, "三郎");</w:t>
            </w:r>
          </w:p>
          <w:p w14:paraId="183C6757" w14:textId="77777777" w:rsidR="00242394" w:rsidRDefault="00242394" w:rsidP="00242394">
            <w:pPr>
              <w:pStyle w:val="3-"/>
            </w:pPr>
          </w:p>
          <w:p w14:paraId="6055224F" w14:textId="77777777" w:rsidR="00242394" w:rsidRPr="00502D58" w:rsidRDefault="00242394" w:rsidP="00242394">
            <w:pPr>
              <w:pStyle w:val="3-"/>
              <w:rPr>
                <w:color w:val="00B050"/>
              </w:rPr>
            </w:pPr>
            <w:r>
              <w:rPr>
                <w:rFonts w:hint="eastAsia"/>
              </w:rPr>
              <w:tab/>
            </w:r>
            <w:r w:rsidRPr="00502D58">
              <w:rPr>
                <w:rFonts w:hint="eastAsia"/>
                <w:color w:val="00B050"/>
              </w:rPr>
              <w:t>//スレッド終了待ち</w:t>
            </w:r>
          </w:p>
          <w:p w14:paraId="3D122942" w14:textId="77777777" w:rsidR="00242394" w:rsidRDefault="00242394" w:rsidP="00242394">
            <w:pPr>
              <w:pStyle w:val="3-"/>
            </w:pPr>
            <w:r>
              <w:tab/>
              <w:t>thread_obj1.join();</w:t>
            </w:r>
          </w:p>
          <w:p w14:paraId="7CC5ACC7" w14:textId="77777777" w:rsidR="00242394" w:rsidRDefault="00242394" w:rsidP="00242394">
            <w:pPr>
              <w:pStyle w:val="3-"/>
            </w:pPr>
            <w:r>
              <w:tab/>
              <w:t>thread_obj2.join();</w:t>
            </w:r>
          </w:p>
          <w:p w14:paraId="46824C66" w14:textId="77777777" w:rsidR="00242394" w:rsidRDefault="00242394" w:rsidP="00242394">
            <w:pPr>
              <w:pStyle w:val="3-"/>
            </w:pPr>
            <w:r>
              <w:tab/>
              <w:t>thread_obj3.join();</w:t>
            </w:r>
          </w:p>
          <w:p w14:paraId="0FB9B382" w14:textId="77777777" w:rsidR="00242394" w:rsidRDefault="00242394" w:rsidP="00242394">
            <w:pPr>
              <w:pStyle w:val="3-"/>
            </w:pPr>
          </w:p>
          <w:p w14:paraId="62283C85" w14:textId="77777777" w:rsidR="00242394" w:rsidRDefault="00242394" w:rsidP="00242394">
            <w:pPr>
              <w:pStyle w:val="3-"/>
            </w:pPr>
            <w:r>
              <w:rPr>
                <w:rFonts w:hint="eastAsia"/>
              </w:rPr>
              <w:tab/>
            </w:r>
            <w:r w:rsidRPr="00502D58">
              <w:rPr>
                <w:rFonts w:hint="eastAsia"/>
                <w:color w:val="00B050"/>
              </w:rPr>
              <w:t>//アトミック操作でロックの取得と解放を大量に実行して時間を計測</w:t>
            </w:r>
          </w:p>
          <w:p w14:paraId="3CA6A04B" w14:textId="77777777" w:rsidR="00242394" w:rsidRDefault="00242394" w:rsidP="00242394">
            <w:pPr>
              <w:pStyle w:val="3-"/>
            </w:pPr>
            <w:r>
              <w:tab/>
              <w:t>{</w:t>
            </w:r>
          </w:p>
          <w:p w14:paraId="5F603F40" w14:textId="77777777" w:rsidR="00242394" w:rsidRDefault="00242394" w:rsidP="00242394">
            <w:pPr>
              <w:pStyle w:val="3-"/>
            </w:pPr>
            <w:r>
              <w:tab/>
            </w:r>
            <w:r>
              <w:tab/>
              <w:t>auto begin = std::chrono::high_resolution_clock::now();</w:t>
            </w:r>
          </w:p>
          <w:p w14:paraId="0A676A92" w14:textId="77777777" w:rsidR="00242394" w:rsidRDefault="00242394" w:rsidP="00242394">
            <w:pPr>
              <w:pStyle w:val="3-"/>
            </w:pPr>
            <w:r>
              <w:tab/>
            </w:r>
            <w:r>
              <w:tab/>
              <w:t>static const int TEST_TIMES = 10000000;</w:t>
            </w:r>
          </w:p>
          <w:p w14:paraId="3C70213B" w14:textId="77777777" w:rsidR="00242394" w:rsidRDefault="00242394" w:rsidP="00242394">
            <w:pPr>
              <w:pStyle w:val="3-"/>
            </w:pPr>
            <w:r>
              <w:tab/>
            </w:r>
            <w:r>
              <w:tab/>
              <w:t>for (int i = 0; i &lt; TEST_TIMES; ++i)</w:t>
            </w:r>
          </w:p>
          <w:p w14:paraId="34B7A522" w14:textId="77777777" w:rsidR="00242394" w:rsidRDefault="00242394" w:rsidP="00242394">
            <w:pPr>
              <w:pStyle w:val="3-"/>
            </w:pPr>
            <w:r>
              <w:tab/>
            </w:r>
            <w:r>
              <w:tab/>
              <w:t>{</w:t>
            </w:r>
          </w:p>
          <w:p w14:paraId="0446D4E2" w14:textId="77777777" w:rsidR="00242394" w:rsidRPr="00502D58" w:rsidRDefault="00242394" w:rsidP="00242394">
            <w:pPr>
              <w:pStyle w:val="3-"/>
              <w:rPr>
                <w:color w:val="FF0000"/>
              </w:rPr>
            </w:pPr>
            <w:r>
              <w:tab/>
            </w:r>
            <w:r>
              <w:tab/>
            </w:r>
            <w:r>
              <w:tab/>
            </w:r>
            <w:r w:rsidRPr="00502D58">
              <w:rPr>
                <w:color w:val="FF0000"/>
              </w:rPr>
              <w:t>while (s_lock.exchange(1) == 1){}</w:t>
            </w:r>
          </w:p>
          <w:p w14:paraId="2C61992D" w14:textId="5D38BE21" w:rsidR="00242394" w:rsidRPr="00502D58" w:rsidRDefault="00242394" w:rsidP="00242394">
            <w:pPr>
              <w:pStyle w:val="3-"/>
              <w:rPr>
                <w:color w:val="FF0000"/>
              </w:rPr>
            </w:pPr>
            <w:r w:rsidRPr="00502D58">
              <w:rPr>
                <w:color w:val="FF0000"/>
              </w:rPr>
              <w:tab/>
            </w:r>
            <w:r w:rsidRPr="00502D58">
              <w:rPr>
                <w:color w:val="FF0000"/>
              </w:rPr>
              <w:tab/>
            </w:r>
            <w:r w:rsidRPr="00502D58">
              <w:rPr>
                <w:color w:val="FF0000"/>
              </w:rPr>
              <w:tab/>
            </w:r>
            <w:r w:rsidR="00502D58" w:rsidRPr="00502D58">
              <w:rPr>
                <w:color w:val="FF0000"/>
              </w:rPr>
              <w:t>s_lock.exchange(</w:t>
            </w:r>
            <w:r w:rsidRPr="00502D58">
              <w:rPr>
                <w:color w:val="FF0000"/>
              </w:rPr>
              <w:t>0</w:t>
            </w:r>
            <w:r w:rsidR="00502D58" w:rsidRPr="00502D58">
              <w:rPr>
                <w:color w:val="FF0000"/>
              </w:rPr>
              <w:t>)</w:t>
            </w:r>
            <w:r w:rsidRPr="00502D58">
              <w:rPr>
                <w:color w:val="FF0000"/>
              </w:rPr>
              <w:t>;</w:t>
            </w:r>
          </w:p>
          <w:p w14:paraId="373E1A3B" w14:textId="77777777" w:rsidR="00242394" w:rsidRDefault="00242394" w:rsidP="00242394">
            <w:pPr>
              <w:pStyle w:val="3-"/>
            </w:pPr>
            <w:r>
              <w:tab/>
            </w:r>
            <w:r>
              <w:tab/>
              <w:t>}</w:t>
            </w:r>
          </w:p>
          <w:p w14:paraId="64811CD4" w14:textId="77777777" w:rsidR="00242394" w:rsidRDefault="00242394" w:rsidP="00242394">
            <w:pPr>
              <w:pStyle w:val="3-"/>
            </w:pPr>
            <w:r>
              <w:tab/>
            </w:r>
            <w:r>
              <w:tab/>
              <w:t>auto end = std::chrono::high_resolution_clock::now();</w:t>
            </w:r>
          </w:p>
          <w:p w14:paraId="05024B16" w14:textId="77777777" w:rsidR="00C607FA" w:rsidRDefault="00242394" w:rsidP="00502D58">
            <w:pPr>
              <w:pStyle w:val="3-"/>
              <w:jc w:val="left"/>
            </w:pPr>
            <w:r>
              <w:tab/>
            </w:r>
            <w:r>
              <w:tab/>
              <w:t>auto duration = static_cast&lt;float&gt;(static_cast&lt;double&gt;(</w:t>
            </w:r>
          </w:p>
          <w:p w14:paraId="483BD139" w14:textId="7F2332CA" w:rsidR="00242394" w:rsidRDefault="00C607FA" w:rsidP="00502D58">
            <w:pPr>
              <w:pStyle w:val="3-"/>
              <w:jc w:val="left"/>
            </w:pPr>
            <w:r>
              <w:tab/>
            </w:r>
            <w:r>
              <w:tab/>
            </w:r>
            <w:r>
              <w:tab/>
            </w:r>
            <w:r>
              <w:tab/>
            </w:r>
            <w:r>
              <w:tab/>
            </w:r>
            <w:r w:rsidR="00242394">
              <w:t>std::chrono::duration_cast&lt;std::chrono::microseconds&gt;(end - begin).count()) / 1000000.);</w:t>
            </w:r>
          </w:p>
          <w:p w14:paraId="39D65A3D" w14:textId="77777777" w:rsidR="00242394" w:rsidRDefault="00242394" w:rsidP="00242394">
            <w:pPr>
              <w:pStyle w:val="3-"/>
            </w:pPr>
            <w:r>
              <w:tab/>
            </w:r>
            <w:r>
              <w:tab/>
              <w:t>printf("Atomic * %d = %.6f sec\n", TEST_TIMES, duration);</w:t>
            </w:r>
          </w:p>
          <w:p w14:paraId="6F50AA87" w14:textId="77777777" w:rsidR="00242394" w:rsidRDefault="00242394" w:rsidP="00242394">
            <w:pPr>
              <w:pStyle w:val="3-"/>
            </w:pPr>
            <w:r>
              <w:tab/>
              <w:t>}</w:t>
            </w:r>
          </w:p>
          <w:p w14:paraId="04AAEB1E" w14:textId="77777777" w:rsidR="00242394" w:rsidRDefault="00242394" w:rsidP="00242394">
            <w:pPr>
              <w:pStyle w:val="3-"/>
            </w:pPr>
          </w:p>
          <w:p w14:paraId="2C0A8AEF" w14:textId="77777777" w:rsidR="00242394" w:rsidRDefault="00242394" w:rsidP="00242394">
            <w:pPr>
              <w:pStyle w:val="3-"/>
            </w:pPr>
            <w:r>
              <w:tab/>
              <w:t>return EXIT_SUCCESS;</w:t>
            </w:r>
          </w:p>
          <w:p w14:paraId="2B80ACAC" w14:textId="77777777" w:rsidR="00242394" w:rsidRDefault="00242394" w:rsidP="00242394">
            <w:pPr>
              <w:pStyle w:val="3-"/>
            </w:pPr>
            <w:r>
              <w:t>}</w:t>
            </w:r>
          </w:p>
          <w:p w14:paraId="026CFEA8" w14:textId="77777777" w:rsidR="00242394" w:rsidRDefault="00242394" w:rsidP="00242394">
            <w:pPr>
              <w:pStyle w:val="3-"/>
            </w:pPr>
          </w:p>
          <w:p w14:paraId="18D49F87" w14:textId="2A72210A" w:rsidR="00590471" w:rsidRPr="00DE3BF2" w:rsidRDefault="00242394" w:rsidP="00242394">
            <w:pPr>
              <w:pStyle w:val="3-"/>
            </w:pPr>
            <w:r>
              <w:t>// End of file</w:t>
            </w:r>
          </w:p>
        </w:tc>
      </w:tr>
    </w:tbl>
    <w:p w14:paraId="76BB7F13"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302AD32E" w14:textId="77777777" w:rsidTr="00A42DD8">
        <w:tc>
          <w:tcPr>
            <w:tcW w:w="8494" w:type="dxa"/>
          </w:tcPr>
          <w:p w14:paraId="1A820966" w14:textId="77777777" w:rsidR="00242394" w:rsidRPr="00242394" w:rsidRDefault="00242394" w:rsidP="00242394">
            <w:pPr>
              <w:pStyle w:val="3-"/>
              <w:rPr>
                <w:color w:val="auto"/>
              </w:rPr>
            </w:pPr>
            <w:r w:rsidRPr="00242394">
              <w:rPr>
                <w:rFonts w:hint="eastAsia"/>
                <w:color w:val="auto"/>
              </w:rPr>
              <w:t>- begin:太郎 -</w:t>
            </w:r>
          </w:p>
          <w:p w14:paraId="09AF419C" w14:textId="77777777" w:rsidR="00242394" w:rsidRPr="00242394" w:rsidRDefault="00242394" w:rsidP="00242394">
            <w:pPr>
              <w:pStyle w:val="3-"/>
              <w:rPr>
                <w:color w:val="auto"/>
              </w:rPr>
            </w:pPr>
            <w:r w:rsidRPr="00242394">
              <w:rPr>
                <w:rFonts w:hint="eastAsia"/>
                <w:color w:val="auto"/>
              </w:rPr>
              <w:t>太郎: [BEFORE] commonData=0, tlsData=0</w:t>
            </w:r>
          </w:p>
          <w:p w14:paraId="2374AFF3" w14:textId="77777777" w:rsidR="00242394" w:rsidRPr="00242394" w:rsidRDefault="00242394" w:rsidP="00242394">
            <w:pPr>
              <w:pStyle w:val="3-"/>
              <w:rPr>
                <w:color w:val="auto"/>
              </w:rPr>
            </w:pPr>
            <w:r w:rsidRPr="00242394">
              <w:rPr>
                <w:rFonts w:hint="eastAsia"/>
                <w:color w:val="auto"/>
              </w:rPr>
              <w:t>- begin:次郎 -</w:t>
            </w:r>
          </w:p>
          <w:p w14:paraId="4E8ED28C" w14:textId="77777777" w:rsidR="00242394" w:rsidRPr="00242394" w:rsidRDefault="00242394" w:rsidP="00242394">
            <w:pPr>
              <w:pStyle w:val="3-"/>
              <w:rPr>
                <w:color w:val="auto"/>
              </w:rPr>
            </w:pPr>
            <w:r w:rsidRPr="00242394">
              <w:rPr>
                <w:rFonts w:hint="eastAsia"/>
                <w:color w:val="auto"/>
              </w:rPr>
              <w:t>- begin:三郎 -</w:t>
            </w:r>
          </w:p>
          <w:p w14:paraId="58301375" w14:textId="77777777" w:rsidR="00242394" w:rsidRPr="00242394" w:rsidRDefault="00242394" w:rsidP="00242394">
            <w:pPr>
              <w:pStyle w:val="3-"/>
              <w:rPr>
                <w:color w:val="auto"/>
              </w:rPr>
            </w:pPr>
            <w:r w:rsidRPr="00242394">
              <w:rPr>
                <w:rFonts w:hint="eastAsia"/>
                <w:color w:val="auto"/>
              </w:rPr>
              <w:t>太郎: [AFTER]  commonData=1, tlsData=1</w:t>
            </w:r>
          </w:p>
          <w:p w14:paraId="47675E19" w14:textId="77777777" w:rsidR="00242394" w:rsidRPr="00242394" w:rsidRDefault="00242394" w:rsidP="00242394">
            <w:pPr>
              <w:pStyle w:val="3-"/>
              <w:rPr>
                <w:color w:val="auto"/>
              </w:rPr>
            </w:pPr>
            <w:r w:rsidRPr="00242394">
              <w:rPr>
                <w:rFonts w:hint="eastAsia"/>
                <w:color w:val="auto"/>
              </w:rPr>
              <w:t>三郎: [BEFORE] commonData=1, tlsData=0</w:t>
            </w:r>
          </w:p>
          <w:p w14:paraId="6391C2D1" w14:textId="77777777" w:rsidR="00242394" w:rsidRPr="00242394" w:rsidRDefault="00242394" w:rsidP="00242394">
            <w:pPr>
              <w:pStyle w:val="3-"/>
              <w:rPr>
                <w:color w:val="auto"/>
              </w:rPr>
            </w:pPr>
            <w:r w:rsidRPr="00242394">
              <w:rPr>
                <w:rFonts w:hint="eastAsia"/>
                <w:color w:val="auto"/>
              </w:rPr>
              <w:t>三郎: [AFTER]  commonData=2, tlsData=1</w:t>
            </w:r>
          </w:p>
          <w:p w14:paraId="69EBAEAE" w14:textId="77777777" w:rsidR="00242394" w:rsidRPr="00242394" w:rsidRDefault="00242394" w:rsidP="00242394">
            <w:pPr>
              <w:pStyle w:val="3-"/>
              <w:rPr>
                <w:color w:val="auto"/>
              </w:rPr>
            </w:pPr>
            <w:r w:rsidRPr="00242394">
              <w:rPr>
                <w:rFonts w:hint="eastAsia"/>
                <w:color w:val="auto"/>
              </w:rPr>
              <w:t>次郎: [BEFORE] commonData=2, tlsData=0</w:t>
            </w:r>
          </w:p>
          <w:p w14:paraId="1199327D" w14:textId="77777777" w:rsidR="00242394" w:rsidRPr="00242394" w:rsidRDefault="00242394" w:rsidP="00242394">
            <w:pPr>
              <w:pStyle w:val="3-"/>
              <w:rPr>
                <w:color w:val="auto"/>
              </w:rPr>
            </w:pPr>
            <w:r w:rsidRPr="00242394">
              <w:rPr>
                <w:rFonts w:hint="eastAsia"/>
                <w:color w:val="auto"/>
              </w:rPr>
              <w:t>次郎: [AFTER]  commonData=3, tlsData=1</w:t>
            </w:r>
          </w:p>
          <w:p w14:paraId="3D32A0C1" w14:textId="77777777" w:rsidR="00242394" w:rsidRPr="00242394" w:rsidRDefault="00242394" w:rsidP="00242394">
            <w:pPr>
              <w:pStyle w:val="3-"/>
              <w:rPr>
                <w:color w:val="auto"/>
              </w:rPr>
            </w:pPr>
            <w:r w:rsidRPr="00242394">
              <w:rPr>
                <w:rFonts w:hint="eastAsia"/>
                <w:color w:val="auto"/>
              </w:rPr>
              <w:t>太郎: [BEFORE] commonData=3, tlsData=1</w:t>
            </w:r>
          </w:p>
          <w:p w14:paraId="5A4DE08E" w14:textId="77777777" w:rsidR="00242394" w:rsidRPr="00242394" w:rsidRDefault="00242394" w:rsidP="00242394">
            <w:pPr>
              <w:pStyle w:val="3-"/>
              <w:rPr>
                <w:color w:val="auto"/>
              </w:rPr>
            </w:pPr>
            <w:r w:rsidRPr="00242394">
              <w:rPr>
                <w:rFonts w:hint="eastAsia"/>
                <w:color w:val="auto"/>
              </w:rPr>
              <w:t>太郎: [AFTER]  commonData=4, tlsData=2</w:t>
            </w:r>
          </w:p>
          <w:p w14:paraId="78AC9C9F" w14:textId="77777777" w:rsidR="00242394" w:rsidRPr="00242394" w:rsidRDefault="00242394" w:rsidP="00242394">
            <w:pPr>
              <w:pStyle w:val="3-"/>
              <w:rPr>
                <w:color w:val="auto"/>
              </w:rPr>
            </w:pPr>
            <w:r w:rsidRPr="00242394">
              <w:rPr>
                <w:rFonts w:hint="eastAsia"/>
                <w:color w:val="auto"/>
              </w:rPr>
              <w:t>三郎: [BEFORE] commonData=4, tlsData=1</w:t>
            </w:r>
          </w:p>
          <w:p w14:paraId="11017554" w14:textId="77777777" w:rsidR="00242394" w:rsidRPr="00242394" w:rsidRDefault="00242394" w:rsidP="00242394">
            <w:pPr>
              <w:pStyle w:val="3-"/>
              <w:rPr>
                <w:color w:val="auto"/>
              </w:rPr>
            </w:pPr>
            <w:r w:rsidRPr="00242394">
              <w:rPr>
                <w:rFonts w:hint="eastAsia"/>
                <w:color w:val="auto"/>
              </w:rPr>
              <w:t>三郎: [AFTER]  commonData=5, tlsData=2</w:t>
            </w:r>
          </w:p>
          <w:p w14:paraId="7FFECAD7" w14:textId="77777777" w:rsidR="00242394" w:rsidRPr="00242394" w:rsidRDefault="00242394" w:rsidP="00242394">
            <w:pPr>
              <w:pStyle w:val="3-"/>
              <w:rPr>
                <w:color w:val="auto"/>
              </w:rPr>
            </w:pPr>
            <w:r w:rsidRPr="00242394">
              <w:rPr>
                <w:rFonts w:hint="eastAsia"/>
                <w:color w:val="auto"/>
              </w:rPr>
              <w:t>太郎: [BEFORE] commonData=5, tlsData=2</w:t>
            </w:r>
          </w:p>
          <w:p w14:paraId="6CB88434" w14:textId="77777777" w:rsidR="00242394" w:rsidRPr="00242394" w:rsidRDefault="00242394" w:rsidP="00242394">
            <w:pPr>
              <w:pStyle w:val="3-"/>
              <w:rPr>
                <w:color w:val="auto"/>
              </w:rPr>
            </w:pPr>
            <w:r w:rsidRPr="00242394">
              <w:rPr>
                <w:rFonts w:hint="eastAsia"/>
                <w:color w:val="auto"/>
              </w:rPr>
              <w:t>太郎: [AFTER]  commonData=6, tlsData=3</w:t>
            </w:r>
          </w:p>
          <w:p w14:paraId="7DB4A085" w14:textId="77777777" w:rsidR="00242394" w:rsidRPr="00242394" w:rsidRDefault="00242394" w:rsidP="00242394">
            <w:pPr>
              <w:pStyle w:val="3-"/>
              <w:rPr>
                <w:color w:val="auto"/>
              </w:rPr>
            </w:pPr>
            <w:r w:rsidRPr="00242394">
              <w:rPr>
                <w:rFonts w:hint="eastAsia"/>
                <w:color w:val="auto"/>
              </w:rPr>
              <w:t>次郎: [BEFORE] commonData=6, tlsData=1</w:t>
            </w:r>
          </w:p>
          <w:p w14:paraId="157F023C" w14:textId="77777777" w:rsidR="00242394" w:rsidRPr="00242394" w:rsidRDefault="00242394" w:rsidP="00242394">
            <w:pPr>
              <w:pStyle w:val="3-"/>
              <w:rPr>
                <w:color w:val="auto"/>
              </w:rPr>
            </w:pPr>
            <w:r w:rsidRPr="00242394">
              <w:rPr>
                <w:rFonts w:hint="eastAsia"/>
                <w:color w:val="auto"/>
              </w:rPr>
              <w:t>- end:太郎 -</w:t>
            </w:r>
          </w:p>
          <w:p w14:paraId="44856B46" w14:textId="77777777" w:rsidR="00242394" w:rsidRPr="00242394" w:rsidRDefault="00242394" w:rsidP="00242394">
            <w:pPr>
              <w:pStyle w:val="3-"/>
              <w:rPr>
                <w:color w:val="auto"/>
              </w:rPr>
            </w:pPr>
            <w:r w:rsidRPr="00242394">
              <w:rPr>
                <w:rFonts w:hint="eastAsia"/>
                <w:color w:val="auto"/>
              </w:rPr>
              <w:t>次郎: [AFTER]  commonData=7, tlsData=2</w:t>
            </w:r>
          </w:p>
          <w:p w14:paraId="4D712E1A" w14:textId="77777777" w:rsidR="00242394" w:rsidRPr="00242394" w:rsidRDefault="00242394" w:rsidP="00242394">
            <w:pPr>
              <w:pStyle w:val="3-"/>
              <w:rPr>
                <w:color w:val="auto"/>
              </w:rPr>
            </w:pPr>
            <w:r w:rsidRPr="00242394">
              <w:rPr>
                <w:rFonts w:hint="eastAsia"/>
                <w:color w:val="auto"/>
              </w:rPr>
              <w:t>三郎: [BEFORE] commonData=7, tlsData=2</w:t>
            </w:r>
          </w:p>
          <w:p w14:paraId="0A0274D7" w14:textId="77777777" w:rsidR="00242394" w:rsidRPr="00242394" w:rsidRDefault="00242394" w:rsidP="00242394">
            <w:pPr>
              <w:pStyle w:val="3-"/>
              <w:rPr>
                <w:color w:val="auto"/>
              </w:rPr>
            </w:pPr>
            <w:r w:rsidRPr="00242394">
              <w:rPr>
                <w:rFonts w:hint="eastAsia"/>
                <w:color w:val="auto"/>
              </w:rPr>
              <w:t>三郎: [AFTER]  commonData=8, tlsData=3</w:t>
            </w:r>
          </w:p>
          <w:p w14:paraId="1B4903F8" w14:textId="77777777" w:rsidR="00242394" w:rsidRPr="00242394" w:rsidRDefault="00242394" w:rsidP="00242394">
            <w:pPr>
              <w:pStyle w:val="3-"/>
              <w:rPr>
                <w:color w:val="auto"/>
              </w:rPr>
            </w:pPr>
            <w:r w:rsidRPr="00242394">
              <w:rPr>
                <w:rFonts w:hint="eastAsia"/>
                <w:color w:val="auto"/>
              </w:rPr>
              <w:t>次郎: [BEFORE] commonData=8, tlsData=2</w:t>
            </w:r>
          </w:p>
          <w:p w14:paraId="5B2A0CD8" w14:textId="77777777" w:rsidR="00242394" w:rsidRPr="00242394" w:rsidRDefault="00242394" w:rsidP="00242394">
            <w:pPr>
              <w:pStyle w:val="3-"/>
              <w:rPr>
                <w:color w:val="auto"/>
              </w:rPr>
            </w:pPr>
            <w:r w:rsidRPr="00242394">
              <w:rPr>
                <w:rFonts w:hint="eastAsia"/>
                <w:color w:val="auto"/>
              </w:rPr>
              <w:t>- end:三郎 -</w:t>
            </w:r>
          </w:p>
          <w:p w14:paraId="00ABB601" w14:textId="77777777" w:rsidR="00C607FA" w:rsidRPr="00122C8E" w:rsidRDefault="00242394" w:rsidP="00C607FA">
            <w:pPr>
              <w:pStyle w:val="3-"/>
              <w:rPr>
                <w:color w:val="auto"/>
              </w:rPr>
            </w:pPr>
            <w:r w:rsidRPr="00242394">
              <w:rPr>
                <w:rFonts w:hint="eastAsia"/>
                <w:color w:val="auto"/>
              </w:rPr>
              <w:t>次郎: [AFTER]  commonData=</w:t>
            </w:r>
            <w:r w:rsidRPr="00C607FA">
              <w:rPr>
                <w:rFonts w:hint="eastAsia"/>
                <w:color w:val="FF0000"/>
              </w:rPr>
              <w:t>9</w:t>
            </w:r>
            <w:r w:rsidRPr="00242394">
              <w:rPr>
                <w:rFonts w:hint="eastAsia"/>
                <w:color w:val="auto"/>
              </w:rPr>
              <w:t>, tlsData=3</w:t>
            </w:r>
            <w:r w:rsidR="00C607FA">
              <w:rPr>
                <w:color w:val="auto"/>
              </w:rPr>
              <w:tab/>
            </w:r>
            <w:r w:rsidR="00C607FA" w:rsidRPr="00146B14">
              <w:rPr>
                <w:color w:val="FF0000"/>
              </w:rPr>
              <w:t>←</w:t>
            </w:r>
            <w:r w:rsidR="00C607FA">
              <w:rPr>
                <w:color w:val="FF0000"/>
              </w:rPr>
              <w:t>全て正常にロックされたので、</w:t>
            </w:r>
            <w:r w:rsidR="00C607FA">
              <w:rPr>
                <w:rFonts w:hint="eastAsia"/>
                <w:color w:val="FF0000"/>
              </w:rPr>
              <w:t>正しい</w:t>
            </w:r>
            <w:r w:rsidR="00C607FA">
              <w:rPr>
                <w:color w:val="FF0000"/>
              </w:rPr>
              <w:t>処理結果になっている</w:t>
            </w:r>
          </w:p>
          <w:p w14:paraId="47616215" w14:textId="77777777" w:rsidR="00242394" w:rsidRPr="00242394" w:rsidRDefault="00242394" w:rsidP="00242394">
            <w:pPr>
              <w:pStyle w:val="3-"/>
              <w:rPr>
                <w:color w:val="auto"/>
              </w:rPr>
            </w:pPr>
            <w:r w:rsidRPr="00242394">
              <w:rPr>
                <w:rFonts w:hint="eastAsia"/>
                <w:color w:val="auto"/>
              </w:rPr>
              <w:t>- end:次郎 -</w:t>
            </w:r>
          </w:p>
          <w:p w14:paraId="1206F67D" w14:textId="4E0FA51F" w:rsidR="00590471" w:rsidRPr="00DD51B6" w:rsidRDefault="00242394" w:rsidP="00242394">
            <w:pPr>
              <w:pStyle w:val="3-"/>
            </w:pPr>
            <w:r w:rsidRPr="00242394">
              <w:rPr>
                <w:color w:val="auto"/>
              </w:rPr>
              <w:t xml:space="preserve">Atomic * 10000000 = </w:t>
            </w:r>
            <w:r w:rsidRPr="00C607FA">
              <w:rPr>
                <w:color w:val="FF0000"/>
              </w:rPr>
              <w:t>0.124007 sec</w:t>
            </w:r>
            <w:r w:rsidR="00C607FA">
              <w:rPr>
                <w:color w:val="FF0000"/>
              </w:rPr>
              <w:tab/>
            </w:r>
            <w:r w:rsidR="00C607FA">
              <w:rPr>
                <w:color w:val="FF0000"/>
              </w:rPr>
              <w:tab/>
              <w:t>←</w:t>
            </w:r>
            <w:r w:rsidR="009518EA">
              <w:rPr>
                <w:rFonts w:hint="eastAsia"/>
                <w:color w:val="FF0000"/>
              </w:rPr>
              <w:t>1千万回ループによる処理時間計測</w:t>
            </w:r>
          </w:p>
        </w:tc>
      </w:tr>
    </w:tbl>
    <w:p w14:paraId="6FBBBF64" w14:textId="3D927D79" w:rsidR="00DA6B37" w:rsidRDefault="00DA6B37" w:rsidP="00DA6B37">
      <w:pPr>
        <w:pStyle w:val="3"/>
      </w:pPr>
      <w:bookmarkStart w:id="116" w:name="_Toc379553559"/>
      <w:r>
        <w:rPr>
          <w:rFonts w:hint="eastAsia"/>
        </w:rPr>
        <w:t>C++11</w:t>
      </w:r>
      <w:r>
        <w:rPr>
          <w:rFonts w:hint="eastAsia"/>
        </w:rPr>
        <w:t>版：アトミック操作（フラグ型）</w:t>
      </w:r>
      <w:bookmarkEnd w:id="116"/>
      <w:r w:rsidR="00A45D66">
        <w:fldChar w:fldCharType="begin"/>
      </w:r>
      <w:r w:rsidR="00A45D66">
        <w:instrText xml:space="preserve"> XE "</w:instrText>
      </w:r>
      <w:r w:rsidR="00A45D66">
        <w:rPr>
          <w:rFonts w:hint="eastAsia"/>
        </w:rPr>
        <w:instrText>アトミック操作</w:instrText>
      </w:r>
      <w:r w:rsidR="00A45D66">
        <w:rPr>
          <w:rFonts w:hint="eastAsia"/>
        </w:rPr>
        <w:instrText>:C++11</w:instrText>
      </w:r>
      <w:r w:rsidR="00A45D66">
        <w:rPr>
          <w:rFonts w:hint="eastAsia"/>
        </w:rPr>
        <w:instrText>版</w:instrText>
      </w:r>
      <w:r w:rsidR="00A45D66">
        <w:instrText>" \y “</w:instrText>
      </w:r>
      <w:r w:rsidR="00772B0E">
        <w:rPr>
          <w:rFonts w:hint="eastAsia"/>
        </w:rPr>
        <w:instrText>あとみっくそうさ</w:instrText>
      </w:r>
      <w:r w:rsidR="00772B0E">
        <w:rPr>
          <w:rFonts w:hint="eastAsia"/>
        </w:rPr>
        <w:instrText>:C++11</w:instrText>
      </w:r>
      <w:r w:rsidR="00772B0E">
        <w:rPr>
          <w:rFonts w:hint="eastAsia"/>
        </w:rPr>
        <w:instrText>ばん</w:instrText>
      </w:r>
      <w:r w:rsidR="00A45D66">
        <w:instrText xml:space="preserve">” </w:instrText>
      </w:r>
      <w:r w:rsidR="00A45D66">
        <w:fldChar w:fldCharType="end"/>
      </w:r>
    </w:p>
    <w:p w14:paraId="7093336F" w14:textId="0A63941D" w:rsidR="00DA6B37" w:rsidRDefault="00DA6B37" w:rsidP="00DA6B37">
      <w:pPr>
        <w:pStyle w:val="aa"/>
        <w:ind w:left="447" w:firstLine="283"/>
      </w:pPr>
      <w:r>
        <w:t>アトミック型はテンプレートのため、任意の型の変数を扱えるが、単なるフラグ操</w:t>
      </w:r>
      <w:r>
        <w:lastRenderedPageBreak/>
        <w:t>作の場合は、あらかじめ用意されているフラグ型を使用するとさらに効率的である</w:t>
      </w:r>
      <w:r>
        <w:rPr>
          <w:rFonts w:hint="eastAsia"/>
        </w:rPr>
        <w:t>。</w:t>
      </w:r>
    </w:p>
    <w:p w14:paraId="0910C4C9" w14:textId="28747C33" w:rsidR="00D65357" w:rsidRDefault="00D65357" w:rsidP="00DA6B37">
      <w:pPr>
        <w:pStyle w:val="aa"/>
        <w:ind w:left="447" w:firstLine="283"/>
      </w:pPr>
      <w:r>
        <w:rPr>
          <w:rFonts w:hint="eastAsia"/>
        </w:rPr>
        <w:t>なお、前述の「</w:t>
      </w:r>
      <w:r w:rsidRPr="00D65357">
        <w:rPr>
          <w:rFonts w:ascii="ＭＳ ゴシック" w:hAnsi="ＭＳ ゴシック"/>
          <w:color w:val="0070C0"/>
        </w:rPr>
        <w:t>atd::</w:t>
      </w:r>
      <w:r w:rsidRPr="00D65357">
        <w:rPr>
          <w:rFonts w:ascii="ＭＳ ゴシック" w:hAnsi="ＭＳ ゴシック" w:hint="eastAsia"/>
          <w:color w:val="0070C0"/>
        </w:rPr>
        <w:t>atomic&lt;int&gt;</w:t>
      </w:r>
      <w:r>
        <w:rPr>
          <w:rFonts w:hint="eastAsia"/>
        </w:rPr>
        <w:t>」型と比べて、処理時間はほとんど変わらない。</w:t>
      </w:r>
    </w:p>
    <w:p w14:paraId="5A291179" w14:textId="080F0C65" w:rsidR="00DA6B37" w:rsidRDefault="00DA6B37" w:rsidP="00DA6B37">
      <w:pPr>
        <w:pStyle w:val="aa"/>
        <w:keepNext/>
        <w:widowControl/>
        <w:spacing w:beforeLines="50" w:before="180"/>
        <w:ind w:leftChars="203" w:left="447" w:hangingChars="10" w:hanging="21"/>
      </w:pPr>
      <w:r>
        <w:t>C++11</w:t>
      </w:r>
      <w:r>
        <w:rPr>
          <w:rFonts w:hint="eastAsia"/>
        </w:rPr>
        <w:t>版</w:t>
      </w:r>
      <w:r>
        <w:t>アトミック操作（フラグ型使用）</w:t>
      </w:r>
      <w:r>
        <w:rPr>
          <w:rFonts w:hint="eastAsia"/>
        </w:rPr>
        <w:t>によるロック制御のサンプル（一部抜粋）：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A6B37" w14:paraId="61317F6C" w14:textId="77777777" w:rsidTr="006852C6">
        <w:tc>
          <w:tcPr>
            <w:tcW w:w="8494" w:type="dxa"/>
          </w:tcPr>
          <w:p w14:paraId="7E0CFB7D" w14:textId="77777777" w:rsidR="00DA6B37" w:rsidRPr="003F7E51" w:rsidRDefault="00DA6B37" w:rsidP="006852C6">
            <w:pPr>
              <w:pStyle w:val="3-"/>
              <w:rPr>
                <w:color w:val="808080" w:themeColor="background1" w:themeShade="80"/>
              </w:rPr>
            </w:pPr>
            <w:r w:rsidRPr="003F7E51">
              <w:rPr>
                <w:color w:val="808080" w:themeColor="background1" w:themeShade="80"/>
              </w:rPr>
              <w:t>…（略）…</w:t>
            </w:r>
          </w:p>
          <w:p w14:paraId="5234AAE4" w14:textId="77777777" w:rsidR="00DA6B37" w:rsidRPr="003F7E51" w:rsidRDefault="00DA6B37" w:rsidP="006852C6">
            <w:pPr>
              <w:pStyle w:val="3-"/>
              <w:rPr>
                <w:color w:val="00B050"/>
              </w:rPr>
            </w:pPr>
            <w:r w:rsidRPr="003F7E51">
              <w:rPr>
                <w:rFonts w:hint="eastAsia"/>
                <w:color w:val="00B050"/>
              </w:rPr>
              <w:t>//アトミック操作用変数</w:t>
            </w:r>
          </w:p>
          <w:p w14:paraId="498CD008" w14:textId="26EBF9B3" w:rsidR="00DA6B37" w:rsidRPr="003F7E51" w:rsidRDefault="00DA6B37" w:rsidP="006852C6">
            <w:pPr>
              <w:pStyle w:val="3-"/>
              <w:rPr>
                <w:color w:val="FF0000"/>
              </w:rPr>
            </w:pPr>
            <w:r w:rsidRPr="003F7E51">
              <w:rPr>
                <w:color w:val="FF0000"/>
              </w:rPr>
              <w:t>static std::atomic_flag s_lock = ATOMIC_FLAG_INIT;</w:t>
            </w:r>
          </w:p>
          <w:p w14:paraId="64168E8D"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4680015A" w14:textId="77777777" w:rsidR="00DA6B37" w:rsidRPr="003F7E51" w:rsidRDefault="00DA6B37" w:rsidP="006852C6">
            <w:pPr>
              <w:pStyle w:val="3-"/>
              <w:rPr>
                <w:color w:val="00B050"/>
              </w:rPr>
            </w:pPr>
            <w:r>
              <w:rPr>
                <w:rFonts w:hint="eastAsia"/>
              </w:rPr>
              <w:tab/>
            </w:r>
            <w:r>
              <w:rPr>
                <w:rFonts w:hint="eastAsia"/>
              </w:rPr>
              <w:tab/>
            </w:r>
            <w:r w:rsidRPr="003F7E51">
              <w:rPr>
                <w:rFonts w:hint="eastAsia"/>
                <w:color w:val="00B050"/>
              </w:rPr>
              <w:t>//アトミック操作でロック取得待ち</w:t>
            </w:r>
          </w:p>
          <w:p w14:paraId="37C0C18C" w14:textId="2AFE17D6" w:rsidR="00DA6B37" w:rsidRPr="003F7E51" w:rsidRDefault="00DA6B37" w:rsidP="006852C6">
            <w:pPr>
              <w:pStyle w:val="3-"/>
              <w:rPr>
                <w:color w:val="FF0000"/>
              </w:rPr>
            </w:pPr>
            <w:r>
              <w:tab/>
            </w:r>
            <w:r>
              <w:tab/>
            </w:r>
            <w:r w:rsidRPr="003F7E51">
              <w:rPr>
                <w:color w:val="FF0000"/>
              </w:rPr>
              <w:t>while (s_lock.test_and_set()){}</w:t>
            </w:r>
          </w:p>
          <w:p w14:paraId="62F8AC14"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5FFE9142" w14:textId="77777777" w:rsidR="00DA6B37" w:rsidRDefault="00DA6B37" w:rsidP="006852C6">
            <w:pPr>
              <w:pStyle w:val="3-"/>
            </w:pPr>
            <w:r>
              <w:rPr>
                <w:rFonts w:hint="eastAsia"/>
              </w:rPr>
              <w:tab/>
            </w:r>
            <w:r>
              <w:rPr>
                <w:rFonts w:hint="eastAsia"/>
              </w:rPr>
              <w:tab/>
            </w:r>
            <w:r w:rsidRPr="003F7E51">
              <w:rPr>
                <w:rFonts w:hint="eastAsia"/>
                <w:color w:val="00B050"/>
              </w:rPr>
              <w:t>//アトミック操作でロック解放</w:t>
            </w:r>
          </w:p>
          <w:p w14:paraId="44176B7D" w14:textId="31EFF1AE" w:rsidR="00DA6B37" w:rsidRPr="003F7E51" w:rsidRDefault="00DA6B37" w:rsidP="006852C6">
            <w:pPr>
              <w:pStyle w:val="3-"/>
              <w:rPr>
                <w:color w:val="FF0000"/>
              </w:rPr>
            </w:pPr>
            <w:r>
              <w:tab/>
            </w:r>
            <w:r>
              <w:tab/>
            </w:r>
            <w:r w:rsidRPr="003F7E51">
              <w:rPr>
                <w:color w:val="FF0000"/>
              </w:rPr>
              <w:t>s_lock.clear();</w:t>
            </w:r>
          </w:p>
          <w:p w14:paraId="19F91665"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18630E3C" w14:textId="77777777" w:rsidR="00DA6B37" w:rsidRPr="003F7E51" w:rsidRDefault="00DA6B37" w:rsidP="006852C6">
            <w:pPr>
              <w:pStyle w:val="3-"/>
              <w:rPr>
                <w:color w:val="00B050"/>
              </w:rPr>
            </w:pPr>
            <w:r>
              <w:rPr>
                <w:rFonts w:hint="eastAsia"/>
              </w:rPr>
              <w:tab/>
            </w:r>
            <w:r w:rsidRPr="003F7E51">
              <w:rPr>
                <w:rFonts w:hint="eastAsia"/>
                <w:color w:val="00B050"/>
              </w:rPr>
              <w:t>//アトミック操作用変数初期化</w:t>
            </w:r>
          </w:p>
          <w:p w14:paraId="2B65FC97" w14:textId="77777777" w:rsidR="00DA6B37" w:rsidRPr="003F7E51" w:rsidRDefault="00DA6B37" w:rsidP="006852C6">
            <w:pPr>
              <w:pStyle w:val="3-"/>
              <w:rPr>
                <w:color w:val="FF0000"/>
              </w:rPr>
            </w:pPr>
            <w:r w:rsidRPr="00DA6B37">
              <w:tab/>
            </w:r>
            <w:r w:rsidRPr="003F7E51">
              <w:rPr>
                <w:color w:val="FF0000"/>
              </w:rPr>
              <w:t>s_lock.clear();</w:t>
            </w:r>
          </w:p>
          <w:p w14:paraId="7A6DCBD4" w14:textId="1A9C6AFD" w:rsidR="00DA6B37" w:rsidRPr="00DE3BF2" w:rsidRDefault="00DA6B37" w:rsidP="006852C6">
            <w:pPr>
              <w:pStyle w:val="3-"/>
            </w:pPr>
            <w:r w:rsidRPr="003F7E51">
              <w:rPr>
                <w:color w:val="808080" w:themeColor="background1" w:themeShade="80"/>
              </w:rPr>
              <w:t>…（略）…</w:t>
            </w:r>
          </w:p>
        </w:tc>
      </w:tr>
    </w:tbl>
    <w:p w14:paraId="4621D9AC" w14:textId="1131B449" w:rsidR="0036070F" w:rsidRDefault="009B1E84" w:rsidP="0036070F">
      <w:pPr>
        <w:pStyle w:val="2"/>
      </w:pPr>
      <w:bookmarkStart w:id="117" w:name="_Toc379553560"/>
      <w:r>
        <w:rPr>
          <w:rFonts w:hint="eastAsia"/>
        </w:rPr>
        <w:t>特殊な排他制御：</w:t>
      </w:r>
      <w:r w:rsidR="0036070F">
        <w:rPr>
          <w:rFonts w:hint="eastAsia"/>
        </w:rPr>
        <w:t>リード・ライトロック</w:t>
      </w:r>
      <w:bookmarkEnd w:id="117"/>
      <w:r w:rsidR="00A45D66">
        <w:fldChar w:fldCharType="begin"/>
      </w:r>
      <w:r w:rsidR="00A45D66">
        <w:instrText xml:space="preserve"> XE "</w:instrText>
      </w:r>
      <w:r w:rsidR="00A45D66">
        <w:rPr>
          <w:rFonts w:hint="eastAsia"/>
        </w:rPr>
        <w:instrText>リード・ライトロック</w:instrText>
      </w:r>
      <w:r w:rsidR="00A45D66">
        <w:instrText>" \y “</w:instrText>
      </w:r>
      <w:r w:rsidR="00A45D66">
        <w:rPr>
          <w:rFonts w:hint="eastAsia"/>
        </w:rPr>
        <w:instrText>りーど・らいとろっく</w:instrText>
      </w:r>
      <w:r w:rsidR="00A45D66">
        <w:instrText xml:space="preserve">” </w:instrText>
      </w:r>
      <w:r w:rsidR="00A45D66">
        <w:fldChar w:fldCharType="end"/>
      </w:r>
    </w:p>
    <w:p w14:paraId="0B72E4E8" w14:textId="622A27B7" w:rsidR="00750BE4" w:rsidRDefault="00750BE4" w:rsidP="00750BE4">
      <w:pPr>
        <w:pStyle w:val="a9"/>
        <w:ind w:firstLine="283"/>
      </w:pPr>
      <w:r>
        <w:t>比較的新しいロック手法。</w:t>
      </w:r>
    </w:p>
    <w:p w14:paraId="3986D49F" w14:textId="4B5E3F0E" w:rsidR="00750BE4" w:rsidRDefault="00750BE4" w:rsidP="00750BE4">
      <w:pPr>
        <w:pStyle w:val="a9"/>
        <w:ind w:firstLine="283"/>
      </w:pPr>
      <w:r>
        <w:t>リードロックとライトロックを使い分けてロックする。</w:t>
      </w:r>
    </w:p>
    <w:p w14:paraId="064286D4" w14:textId="4104D12C" w:rsidR="00750BE4" w:rsidRDefault="00750BE4" w:rsidP="00750BE4">
      <w:pPr>
        <w:pStyle w:val="a9"/>
        <w:ind w:firstLine="283"/>
      </w:pPr>
      <w:r>
        <w:t>リードロック中は、他のリードロックは許可され、ライトロックはブロックされる。</w:t>
      </w:r>
    </w:p>
    <w:p w14:paraId="60F9E66F" w14:textId="44731AFC" w:rsidR="00750BE4" w:rsidRDefault="00750BE4" w:rsidP="00750BE4">
      <w:pPr>
        <w:pStyle w:val="a9"/>
        <w:ind w:firstLine="283"/>
      </w:pPr>
      <w:r>
        <w:t>ライトロック中は、他の全てのロックがブロックされる。</w:t>
      </w:r>
    </w:p>
    <w:p w14:paraId="2C075708" w14:textId="68AFE2AD" w:rsidR="00750BE4" w:rsidRDefault="00750BE4" w:rsidP="00750BE4">
      <w:pPr>
        <w:pStyle w:val="a9"/>
        <w:ind w:firstLine="283"/>
      </w:pPr>
      <w:r>
        <w:t>特殊な制御ゆえに、ミューテックスよりもパフォーマンスが落ちる。</w:t>
      </w:r>
    </w:p>
    <w:p w14:paraId="56CFCA97" w14:textId="77777777" w:rsidR="00750BE4" w:rsidRDefault="00750BE4" w:rsidP="00750BE4">
      <w:pPr>
        <w:pStyle w:val="a9"/>
        <w:spacing w:beforeLines="50" w:before="180"/>
        <w:ind w:firstLine="283"/>
      </w:pPr>
      <w:r>
        <w:rPr>
          <w:rFonts w:hint="eastAsia"/>
        </w:rPr>
        <w:t>使いどころとしては、共有データを作成・更新するスレッドが一つに対して、多数のスレッドがその情報を読み込むような場合に非常に有効。</w:t>
      </w:r>
    </w:p>
    <w:p w14:paraId="23F8845F" w14:textId="77777777" w:rsidR="009324B8" w:rsidRDefault="00750BE4" w:rsidP="00750BE4">
      <w:pPr>
        <w:pStyle w:val="a9"/>
        <w:ind w:firstLine="283"/>
      </w:pPr>
      <w:r>
        <w:rPr>
          <w:rFonts w:hint="eastAsia"/>
        </w:rPr>
        <w:t>並列処理環境では、分散処理が活用されるため、有効な場面が多い。</w:t>
      </w:r>
    </w:p>
    <w:p w14:paraId="0EDF1D07" w14:textId="431A4160" w:rsidR="00750BE4" w:rsidRPr="00750BE4" w:rsidRDefault="009324B8" w:rsidP="00750BE4">
      <w:pPr>
        <w:pStyle w:val="a9"/>
        <w:ind w:firstLine="283"/>
      </w:pPr>
      <w:r>
        <w:rPr>
          <w:rFonts w:hint="eastAsia"/>
        </w:rPr>
        <w:t>ゲームプログラミングにおいては、例えば、メインループと描画スレッドでリソースを排他制御するのに有効である。</w:t>
      </w:r>
    </w:p>
    <w:p w14:paraId="1BA87C4B" w14:textId="2A25F254" w:rsidR="0036070F" w:rsidRDefault="00DF7C5C" w:rsidP="0036070F">
      <w:pPr>
        <w:pStyle w:val="3"/>
      </w:pPr>
      <w:bookmarkStart w:id="118" w:name="_Toc379553561"/>
      <w:r>
        <w:t>P</w:t>
      </w:r>
      <w:r>
        <w:rPr>
          <w:rFonts w:hint="eastAsia"/>
        </w:rPr>
        <w:t>OSIX</w:t>
      </w:r>
      <w:r>
        <w:rPr>
          <w:rFonts w:hint="eastAsia"/>
        </w:rPr>
        <w:t>スレッド</w:t>
      </w:r>
      <w:r w:rsidR="0036070F">
        <w:rPr>
          <w:rFonts w:hint="eastAsia"/>
        </w:rPr>
        <w:t>ライブラリ版</w:t>
      </w:r>
      <w:bookmarkEnd w:id="118"/>
      <w:r w:rsidR="00A45D66">
        <w:fldChar w:fldCharType="begin"/>
      </w:r>
      <w:r w:rsidR="00A45D66">
        <w:instrText xml:space="preserve"> XE "</w:instrText>
      </w:r>
      <w:r w:rsidR="00A45D66">
        <w:rPr>
          <w:rFonts w:hint="eastAsia"/>
        </w:rPr>
        <w:instrText>リード・ライトロック</w:instrText>
      </w:r>
      <w:r w:rsidR="00A45D66">
        <w:rPr>
          <w:rFonts w:hint="eastAsia"/>
        </w:rPr>
        <w:instrText>:</w:instrText>
      </w:r>
      <w:r w:rsidR="00A45D66">
        <w:instrText>POSIX</w:instrText>
      </w:r>
      <w:r w:rsidR="00A45D66">
        <w:rPr>
          <w:rFonts w:hint="eastAsia"/>
        </w:rPr>
        <w:instrText>スレッド版</w:instrText>
      </w:r>
      <w:r w:rsidR="00A45D66">
        <w:instrText>" \y “</w:instrText>
      </w:r>
      <w:r w:rsidR="00A45D66">
        <w:rPr>
          <w:rFonts w:hint="eastAsia"/>
        </w:rPr>
        <w:instrText>りーど・らいとろっく</w:instrText>
      </w:r>
      <w:r w:rsidR="00A45D66">
        <w:rPr>
          <w:rFonts w:hint="eastAsia"/>
        </w:rPr>
        <w:instrText>:POSIX</w:instrText>
      </w:r>
      <w:r w:rsidR="00A45D66">
        <w:rPr>
          <w:rFonts w:hint="eastAsia"/>
        </w:rPr>
        <w:instrText>すれっどばん</w:instrText>
      </w:r>
      <w:r w:rsidR="00A45D66">
        <w:instrText xml:space="preserve">” </w:instrText>
      </w:r>
      <w:r w:rsidR="00A45D66">
        <w:fldChar w:fldCharType="end"/>
      </w:r>
    </w:p>
    <w:p w14:paraId="29B516CC" w14:textId="53D94DA7" w:rsidR="0036070F" w:rsidRDefault="00DF7C5C" w:rsidP="0036070F">
      <w:pPr>
        <w:pStyle w:val="aa"/>
        <w:ind w:left="447" w:firstLine="283"/>
      </w:pPr>
      <w:r>
        <w:rPr>
          <w:rFonts w:hint="eastAsia"/>
        </w:rPr>
        <w:t>POSIX</w:t>
      </w:r>
      <w:r>
        <w:rPr>
          <w:rFonts w:hint="eastAsia"/>
        </w:rPr>
        <w:t>スレッド</w:t>
      </w:r>
      <w:r w:rsidR="0036070F">
        <w:rPr>
          <w:rFonts w:hint="eastAsia"/>
        </w:rPr>
        <w:t>ライブラリ</w:t>
      </w:r>
      <w:r w:rsidR="00750BE4">
        <w:rPr>
          <w:rFonts w:hint="eastAsia"/>
        </w:rPr>
        <w:t>版のリード・ライトロック</w:t>
      </w:r>
      <w:r w:rsidR="0036070F">
        <w:rPr>
          <w:rFonts w:hint="eastAsia"/>
        </w:rPr>
        <w:t>。</w:t>
      </w:r>
    </w:p>
    <w:p w14:paraId="2C7A16A6" w14:textId="284D6557" w:rsidR="00750BE4" w:rsidRDefault="00DF7C5C" w:rsidP="00750BE4">
      <w:pPr>
        <w:pStyle w:val="aa"/>
        <w:keepNext/>
        <w:widowControl/>
        <w:spacing w:beforeLines="50" w:before="180"/>
        <w:ind w:leftChars="203" w:left="447" w:hangingChars="10" w:hanging="21"/>
      </w:pPr>
      <w:r>
        <w:t>P</w:t>
      </w:r>
      <w:r>
        <w:rPr>
          <w:rFonts w:hint="eastAsia"/>
        </w:rPr>
        <w:t>OSIX</w:t>
      </w:r>
      <w:r>
        <w:rPr>
          <w:rFonts w:hint="eastAsia"/>
        </w:rPr>
        <w:t>スレッド</w:t>
      </w:r>
      <w:r w:rsidR="00750BE4">
        <w:t>ライブラリ</w:t>
      </w:r>
      <w:r w:rsidR="00750BE4">
        <w:rPr>
          <w:rFonts w:hint="eastAsia"/>
        </w:rPr>
        <w:t>版</w:t>
      </w:r>
      <w:r w:rsidR="00750BE4">
        <w:t>リード・ライトロック</w:t>
      </w:r>
      <w:r w:rsidR="00750BE4">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005EB9C8" w14:textId="77777777" w:rsidTr="000A1665">
        <w:tc>
          <w:tcPr>
            <w:tcW w:w="8494" w:type="dxa"/>
          </w:tcPr>
          <w:p w14:paraId="786DAFB8" w14:textId="77777777" w:rsidR="00CF3E77" w:rsidRDefault="00CF3E77" w:rsidP="00CF3E77">
            <w:pPr>
              <w:pStyle w:val="3-"/>
            </w:pPr>
            <w:r>
              <w:t>#include &lt;stdio.h&gt;</w:t>
            </w:r>
          </w:p>
          <w:p w14:paraId="22FB22FA" w14:textId="77777777" w:rsidR="00CF3E77" w:rsidRDefault="00CF3E77" w:rsidP="00CF3E77">
            <w:pPr>
              <w:pStyle w:val="3-"/>
            </w:pPr>
            <w:r>
              <w:t>#include &lt;stdlib.h&gt;</w:t>
            </w:r>
          </w:p>
          <w:p w14:paraId="1779917C" w14:textId="77777777" w:rsidR="00CF3E77" w:rsidRDefault="00CF3E77" w:rsidP="00CF3E77">
            <w:pPr>
              <w:pStyle w:val="3-"/>
            </w:pPr>
          </w:p>
          <w:p w14:paraId="2DCF1285" w14:textId="77777777" w:rsidR="00CF3E77" w:rsidRDefault="00CF3E77" w:rsidP="00CF3E77">
            <w:pPr>
              <w:pStyle w:val="3-"/>
            </w:pPr>
            <w:r>
              <w:t>#include &lt;pthread.h&gt;</w:t>
            </w:r>
          </w:p>
          <w:p w14:paraId="7C06554D" w14:textId="77777777" w:rsidR="00CF3E77" w:rsidRDefault="00CF3E77" w:rsidP="00CF3E77">
            <w:pPr>
              <w:pStyle w:val="3-"/>
            </w:pPr>
            <w:r>
              <w:t>#include &lt;unistd.h&gt;</w:t>
            </w:r>
          </w:p>
          <w:p w14:paraId="1A0354C6" w14:textId="77777777" w:rsidR="00CF3E77" w:rsidRDefault="00CF3E77" w:rsidP="00CF3E77">
            <w:pPr>
              <w:pStyle w:val="3-"/>
            </w:pPr>
          </w:p>
          <w:p w14:paraId="0CD7F5B1" w14:textId="77777777" w:rsidR="00CF3E77" w:rsidRPr="00F012DD" w:rsidRDefault="00CF3E77" w:rsidP="00CF3E77">
            <w:pPr>
              <w:pStyle w:val="3-"/>
              <w:rPr>
                <w:color w:val="00B050"/>
              </w:rPr>
            </w:pPr>
            <w:r>
              <w:rPr>
                <w:rFonts w:hint="eastAsia"/>
              </w:rPr>
              <w:t xml:space="preserve">#include &lt;sys/time.h&gt; </w:t>
            </w:r>
            <w:r w:rsidRPr="00F012DD">
              <w:rPr>
                <w:rFonts w:hint="eastAsia"/>
                <w:color w:val="00B050"/>
              </w:rPr>
              <w:t>//時間計測用</w:t>
            </w:r>
          </w:p>
          <w:p w14:paraId="53F93EE6" w14:textId="77777777" w:rsidR="00CF3E77" w:rsidRDefault="00CF3E77" w:rsidP="00CF3E77">
            <w:pPr>
              <w:pStyle w:val="3-"/>
            </w:pPr>
          </w:p>
          <w:p w14:paraId="1BEECEDB" w14:textId="77777777" w:rsidR="00CF3E77" w:rsidRPr="00F012DD" w:rsidRDefault="00CF3E77" w:rsidP="00CF3E77">
            <w:pPr>
              <w:pStyle w:val="3-"/>
              <w:rPr>
                <w:color w:val="00B050"/>
              </w:rPr>
            </w:pPr>
            <w:r w:rsidRPr="00F012DD">
              <w:rPr>
                <w:rFonts w:hint="eastAsia"/>
                <w:color w:val="00B050"/>
              </w:rPr>
              <w:t>//リード／ライトロック</w:t>
            </w:r>
          </w:p>
          <w:p w14:paraId="33825E1C" w14:textId="77777777" w:rsidR="00CF3E77" w:rsidRDefault="00CF3E77" w:rsidP="00CF3E77">
            <w:pPr>
              <w:pStyle w:val="3-"/>
            </w:pPr>
            <w:r w:rsidRPr="00F012DD">
              <w:rPr>
                <w:color w:val="FF0000"/>
              </w:rPr>
              <w:t>static pthread_rwlock_t s_lock = PTHREAD_RWLOCK_INITIALIZER;</w:t>
            </w:r>
          </w:p>
          <w:p w14:paraId="2B6114A4" w14:textId="77777777" w:rsidR="00CF3E77" w:rsidRDefault="00CF3E77" w:rsidP="00CF3E77">
            <w:pPr>
              <w:pStyle w:val="3-"/>
            </w:pPr>
          </w:p>
          <w:p w14:paraId="4661A175" w14:textId="77777777" w:rsidR="00CF3E77" w:rsidRPr="00F012DD" w:rsidRDefault="00CF3E77" w:rsidP="00CF3E77">
            <w:pPr>
              <w:pStyle w:val="3-"/>
              <w:rPr>
                <w:color w:val="00B050"/>
              </w:rPr>
            </w:pPr>
            <w:r w:rsidRPr="00F012DD">
              <w:rPr>
                <w:rFonts w:hint="eastAsia"/>
                <w:color w:val="00B050"/>
              </w:rPr>
              <w:t>//共有データ</w:t>
            </w:r>
          </w:p>
          <w:p w14:paraId="2A7BE317" w14:textId="77777777" w:rsidR="00CF3E77" w:rsidRDefault="00CF3E77" w:rsidP="00CF3E77">
            <w:pPr>
              <w:pStyle w:val="3-"/>
            </w:pPr>
            <w:r>
              <w:lastRenderedPageBreak/>
              <w:t>static int s_commonData = 0;</w:t>
            </w:r>
          </w:p>
          <w:p w14:paraId="6DC3BE2C" w14:textId="77777777" w:rsidR="00CF3E77" w:rsidRDefault="00CF3E77" w:rsidP="00CF3E77">
            <w:pPr>
              <w:pStyle w:val="3-"/>
            </w:pPr>
          </w:p>
          <w:p w14:paraId="09638F81" w14:textId="77777777" w:rsidR="00CF3E77" w:rsidRPr="00F012DD" w:rsidRDefault="00CF3E77" w:rsidP="00CF3E77">
            <w:pPr>
              <w:pStyle w:val="3-"/>
              <w:rPr>
                <w:color w:val="00B050"/>
              </w:rPr>
            </w:pPr>
            <w:r w:rsidRPr="00F012DD">
              <w:rPr>
                <w:rFonts w:hint="eastAsia"/>
                <w:color w:val="00B050"/>
              </w:rPr>
              <w:t>//スレッド固有データ</w:t>
            </w:r>
          </w:p>
          <w:p w14:paraId="4B850288" w14:textId="77777777" w:rsidR="00CF3E77" w:rsidRDefault="00CF3E77" w:rsidP="00CF3E77">
            <w:pPr>
              <w:pStyle w:val="3-"/>
            </w:pPr>
            <w:r>
              <w:t>__thread int s_tlsData = 0;</w:t>
            </w:r>
          </w:p>
          <w:p w14:paraId="48BEFDDD" w14:textId="77777777" w:rsidR="00CF3E77" w:rsidRDefault="00CF3E77" w:rsidP="00CF3E77">
            <w:pPr>
              <w:pStyle w:val="3-"/>
            </w:pPr>
          </w:p>
          <w:p w14:paraId="621DD4AF" w14:textId="77777777" w:rsidR="00CF3E77" w:rsidRPr="00F012DD" w:rsidRDefault="00CF3E77" w:rsidP="00CF3E77">
            <w:pPr>
              <w:pStyle w:val="3-"/>
              <w:rPr>
                <w:color w:val="00B050"/>
              </w:rPr>
            </w:pPr>
            <w:r w:rsidRPr="00F012DD">
              <w:rPr>
                <w:rFonts w:hint="eastAsia"/>
                <w:color w:val="00B050"/>
              </w:rPr>
              <w:t>//書き込みスレッド</w:t>
            </w:r>
          </w:p>
          <w:p w14:paraId="2D752FC4" w14:textId="77777777" w:rsidR="00CF3E77" w:rsidRDefault="00CF3E77" w:rsidP="00CF3E77">
            <w:pPr>
              <w:pStyle w:val="3-"/>
            </w:pPr>
            <w:r>
              <w:t>void* threadFuncW(void* param_p)</w:t>
            </w:r>
          </w:p>
          <w:p w14:paraId="03B64527" w14:textId="77777777" w:rsidR="00CF3E77" w:rsidRDefault="00CF3E77" w:rsidP="00CF3E77">
            <w:pPr>
              <w:pStyle w:val="3-"/>
            </w:pPr>
            <w:r>
              <w:t>{</w:t>
            </w:r>
          </w:p>
          <w:p w14:paraId="02879F92" w14:textId="77777777" w:rsidR="00CF3E77" w:rsidRDefault="00CF3E77" w:rsidP="00CF3E77">
            <w:pPr>
              <w:pStyle w:val="3-"/>
            </w:pPr>
            <w:r>
              <w:rPr>
                <w:rFonts w:hint="eastAsia"/>
              </w:rPr>
              <w:tab/>
            </w:r>
            <w:r w:rsidRPr="00F012DD">
              <w:rPr>
                <w:rFonts w:hint="eastAsia"/>
                <w:color w:val="00B050"/>
              </w:rPr>
              <w:t>//パラメータ受け取り</w:t>
            </w:r>
          </w:p>
          <w:p w14:paraId="28015292" w14:textId="77777777" w:rsidR="00CF3E77" w:rsidRDefault="00CF3E77" w:rsidP="00CF3E77">
            <w:pPr>
              <w:pStyle w:val="3-"/>
            </w:pPr>
            <w:r>
              <w:tab/>
              <w:t>const char* name = static_cast&lt;const char*&gt;(param_p);</w:t>
            </w:r>
          </w:p>
          <w:p w14:paraId="55C97D29" w14:textId="77777777" w:rsidR="00CF3E77" w:rsidRDefault="00CF3E77" w:rsidP="00CF3E77">
            <w:pPr>
              <w:pStyle w:val="3-"/>
            </w:pPr>
          </w:p>
          <w:p w14:paraId="2DD381BC" w14:textId="77777777" w:rsidR="00CF3E77" w:rsidRPr="00F012DD" w:rsidRDefault="00CF3E77" w:rsidP="00CF3E77">
            <w:pPr>
              <w:pStyle w:val="3-"/>
              <w:rPr>
                <w:color w:val="00B050"/>
              </w:rPr>
            </w:pPr>
            <w:r>
              <w:rPr>
                <w:rFonts w:hint="eastAsia"/>
              </w:rPr>
              <w:tab/>
            </w:r>
            <w:r w:rsidRPr="00F012DD">
              <w:rPr>
                <w:rFonts w:hint="eastAsia"/>
                <w:color w:val="00B050"/>
              </w:rPr>
              <w:t>//開始</w:t>
            </w:r>
          </w:p>
          <w:p w14:paraId="2624DC18" w14:textId="77777777" w:rsidR="00CF3E77" w:rsidRDefault="00CF3E77" w:rsidP="00CF3E77">
            <w:pPr>
              <w:pStyle w:val="3-"/>
            </w:pPr>
            <w:r>
              <w:tab/>
              <w:t>printf("- begin:(W)%s -\n", name);</w:t>
            </w:r>
          </w:p>
          <w:p w14:paraId="6F1C538A" w14:textId="77777777" w:rsidR="00CF3E77" w:rsidRDefault="00CF3E77" w:rsidP="00CF3E77">
            <w:pPr>
              <w:pStyle w:val="3-"/>
            </w:pPr>
            <w:r>
              <w:tab/>
              <w:t>fflush(stdout);</w:t>
            </w:r>
          </w:p>
          <w:p w14:paraId="44688447" w14:textId="77777777" w:rsidR="00B979DA" w:rsidRDefault="00B979DA" w:rsidP="00B979DA">
            <w:pPr>
              <w:pStyle w:val="3-"/>
            </w:pPr>
          </w:p>
          <w:p w14:paraId="78A760C5" w14:textId="362C4DBF" w:rsidR="00B979DA" w:rsidRPr="00F012DD" w:rsidRDefault="00B979DA" w:rsidP="00B979DA">
            <w:pPr>
              <w:pStyle w:val="3-"/>
              <w:rPr>
                <w:color w:val="00B050"/>
              </w:rPr>
            </w:pPr>
            <w:r>
              <w:rPr>
                <w:rFonts w:hint="eastAsia"/>
              </w:rPr>
              <w:tab/>
            </w:r>
            <w:r w:rsidRPr="00F012DD">
              <w:rPr>
                <w:rFonts w:hint="eastAsia"/>
                <w:color w:val="00B050"/>
              </w:rPr>
              <w:t>//若干ランダムでスリープ（0～499 msec）</w:t>
            </w:r>
          </w:p>
          <w:p w14:paraId="4838629F" w14:textId="5CAF6603" w:rsidR="00B979DA" w:rsidRDefault="00B979DA" w:rsidP="00B979DA">
            <w:pPr>
              <w:pStyle w:val="3-"/>
            </w:pPr>
            <w:r>
              <w:tab/>
              <w:t>usleep((rand() % 500) * 1000);</w:t>
            </w:r>
          </w:p>
          <w:p w14:paraId="2CBDD8A2" w14:textId="77777777" w:rsidR="00CF3E77" w:rsidRDefault="00CF3E77" w:rsidP="00CF3E77">
            <w:pPr>
              <w:pStyle w:val="3-"/>
            </w:pPr>
          </w:p>
          <w:p w14:paraId="0A2C904D" w14:textId="77777777" w:rsidR="00CF3E77" w:rsidRDefault="00CF3E77" w:rsidP="00CF3E77">
            <w:pPr>
              <w:pStyle w:val="3-"/>
            </w:pPr>
            <w:r>
              <w:rPr>
                <w:rFonts w:hint="eastAsia"/>
              </w:rPr>
              <w:tab/>
            </w:r>
            <w:r w:rsidRPr="00F012DD">
              <w:rPr>
                <w:rFonts w:hint="eastAsia"/>
                <w:color w:val="00B050"/>
              </w:rPr>
              <w:t>//処理</w:t>
            </w:r>
          </w:p>
          <w:p w14:paraId="6AA89E74" w14:textId="77777777" w:rsidR="00CF3E77" w:rsidRDefault="00CF3E77" w:rsidP="00CF3E77">
            <w:pPr>
              <w:pStyle w:val="3-"/>
            </w:pPr>
            <w:r>
              <w:tab/>
              <w:t>for (int i = 0; i &lt; 3; ++i)</w:t>
            </w:r>
          </w:p>
          <w:p w14:paraId="61D3C917" w14:textId="77777777" w:rsidR="00CF3E77" w:rsidRDefault="00CF3E77" w:rsidP="00CF3E77">
            <w:pPr>
              <w:pStyle w:val="3-"/>
            </w:pPr>
            <w:r>
              <w:tab/>
              <w:t>{</w:t>
            </w:r>
          </w:p>
          <w:p w14:paraId="14D6685A"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//ライトロック取得</w:t>
            </w:r>
          </w:p>
          <w:p w14:paraId="006DF4E1" w14:textId="77777777" w:rsidR="00CF3E77" w:rsidRDefault="00CF3E77" w:rsidP="00CF3E77">
            <w:pPr>
              <w:pStyle w:val="3-"/>
            </w:pPr>
            <w:r>
              <w:tab/>
            </w:r>
            <w:r>
              <w:tab/>
            </w:r>
            <w:r w:rsidRPr="00F012DD">
              <w:rPr>
                <w:color w:val="FF0000"/>
              </w:rPr>
              <w:t>pthread_rwlock_wrlock(&amp;s_lock);</w:t>
            </w:r>
          </w:p>
          <w:p w14:paraId="46B10F3F" w14:textId="77777777" w:rsidR="00F012DD" w:rsidRPr="00F012DD" w:rsidRDefault="00CF3E77" w:rsidP="00CF3E77">
            <w:pPr>
              <w:pStyle w:val="3-"/>
              <w:rPr>
                <w:color w:val="00B050"/>
              </w:rPr>
            </w:pPr>
            <w:r>
              <w:rPr>
                <w:rFonts w:hint="eastAsia"/>
              </w:rPr>
              <w:tab/>
            </w:r>
            <w:r w:rsidRPr="00F012DD">
              <w:rPr>
                <w:rFonts w:hint="eastAsia"/>
                <w:color w:val="00B050"/>
              </w:rPr>
              <w:t>//</w:t>
            </w:r>
            <w:r w:rsidRPr="00F012DD">
              <w:rPr>
                <w:rFonts w:hint="eastAsia"/>
                <w:color w:val="00B050"/>
              </w:rPr>
              <w:tab/>
            </w:r>
            <w:r w:rsidRPr="00F012DD">
              <w:rPr>
                <w:rFonts w:hint="eastAsia"/>
                <w:color w:val="FF0000"/>
              </w:rPr>
              <w:t>pthread_rwlock_trywrlock(&amp;s_lock);</w:t>
            </w:r>
            <w:r w:rsidRPr="00F012DD">
              <w:rPr>
                <w:rFonts w:hint="eastAsia"/>
                <w:color w:val="00B050"/>
              </w:rPr>
              <w:t>//</w:t>
            </w:r>
            <w:r w:rsidR="00F012DD" w:rsidRPr="00F012DD">
              <w:rPr>
                <w:rFonts w:hint="eastAsia"/>
                <w:color w:val="00B050"/>
              </w:rPr>
              <w:t>ロックを</w:t>
            </w:r>
            <w:r w:rsidRPr="00F012DD">
              <w:rPr>
                <w:rFonts w:hint="eastAsia"/>
                <w:color w:val="00B050"/>
              </w:rPr>
              <w:t>取得できない時に他の処理を行いたい場合は</w:t>
            </w:r>
          </w:p>
          <w:p w14:paraId="15580759" w14:textId="25C7A061" w:rsidR="00CF3E77" w:rsidRPr="00F012DD" w:rsidRDefault="00F012DD" w:rsidP="00F012DD">
            <w:pPr>
              <w:pStyle w:val="3-"/>
              <w:tabs>
                <w:tab w:val="clear" w:pos="838"/>
                <w:tab w:val="clear" w:pos="1253"/>
                <w:tab w:val="clear" w:pos="1691"/>
                <w:tab w:val="clear" w:pos="2105"/>
                <w:tab w:val="clear" w:pos="2543"/>
                <w:tab w:val="clear" w:pos="2981"/>
                <w:tab w:val="left" w:pos="3205"/>
                <w:tab w:val="left" w:pos="3235"/>
              </w:tabs>
              <w:rPr>
                <w:color w:val="00B050"/>
              </w:rPr>
            </w:pPr>
            <w:r w:rsidRPr="00F012DD">
              <w:rPr>
                <w:color w:val="00B050"/>
              </w:rPr>
              <w:tab/>
              <w:t>//</w:t>
            </w:r>
            <w:r w:rsidRPr="00F012DD">
              <w:rPr>
                <w:color w:val="00B050"/>
              </w:rPr>
              <w:tab/>
              <w:t>//</w:t>
            </w:r>
            <w:r w:rsidR="00CF3E77" w:rsidRPr="00F012DD">
              <w:rPr>
                <w:rFonts w:hint="eastAsia"/>
                <w:color w:val="00B050"/>
              </w:rPr>
              <w:t>pthread_rwlock_trywrlock() を使用する</w:t>
            </w:r>
          </w:p>
          <w:p w14:paraId="6D1EB03B" w14:textId="77777777" w:rsidR="00CF3E77" w:rsidRDefault="00CF3E77" w:rsidP="00CF3E77">
            <w:pPr>
              <w:pStyle w:val="3-"/>
            </w:pPr>
            <w:r>
              <w:tab/>
            </w:r>
            <w:r>
              <w:tab/>
            </w:r>
          </w:p>
          <w:p w14:paraId="4D5BB70A"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//データ表示（前）</w:t>
            </w:r>
          </w:p>
          <w:p w14:paraId="5289D692" w14:textId="77777777" w:rsidR="00CF3E77" w:rsidRDefault="00CF3E77" w:rsidP="00CF3E77">
            <w:pPr>
              <w:pStyle w:val="3-"/>
            </w:pPr>
            <w:r>
              <w:tab/>
            </w:r>
            <w:r>
              <w:tab/>
              <w:t>printf("(W)%s: [BEFORE] commonData=%d, tlsData=%d\n", name, s_commonData, s_tlsData);</w:t>
            </w:r>
          </w:p>
          <w:p w14:paraId="0CF97403" w14:textId="77777777" w:rsidR="00CF3E77" w:rsidRDefault="00CF3E77" w:rsidP="00CF3E77">
            <w:pPr>
              <w:pStyle w:val="3-"/>
            </w:pPr>
            <w:r>
              <w:tab/>
            </w:r>
            <w:r>
              <w:tab/>
              <w:t>fflush(stdout);</w:t>
            </w:r>
          </w:p>
          <w:p w14:paraId="58E449D1" w14:textId="77777777" w:rsidR="00CF3E77" w:rsidRDefault="00CF3E77" w:rsidP="00CF3E77">
            <w:pPr>
              <w:pStyle w:val="3-"/>
            </w:pPr>
            <w:r>
              <w:tab/>
            </w:r>
            <w:r>
              <w:tab/>
            </w:r>
          </w:p>
          <w:p w14:paraId="48F0AFA4"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//データ取得</w:t>
            </w:r>
          </w:p>
          <w:p w14:paraId="548F02D0" w14:textId="77777777" w:rsidR="00CF3E77" w:rsidRDefault="00CF3E77" w:rsidP="00CF3E77">
            <w:pPr>
              <w:pStyle w:val="3-"/>
            </w:pPr>
            <w:r>
              <w:tab/>
            </w:r>
            <w:r>
              <w:tab/>
              <w:t>int common_data = s_commonData;</w:t>
            </w:r>
          </w:p>
          <w:p w14:paraId="0D6BD668" w14:textId="77777777" w:rsidR="00CF3E77" w:rsidRDefault="00CF3E77" w:rsidP="00CF3E77">
            <w:pPr>
              <w:pStyle w:val="3-"/>
            </w:pPr>
            <w:r>
              <w:tab/>
            </w:r>
            <w:r>
              <w:tab/>
              <w:t>int tls_data = s_tlsData;</w:t>
            </w:r>
          </w:p>
          <w:p w14:paraId="7D0D1C62" w14:textId="77777777" w:rsidR="00CF3E77" w:rsidRDefault="00CF3E77" w:rsidP="00CF3E77">
            <w:pPr>
              <w:pStyle w:val="3-"/>
            </w:pPr>
          </w:p>
          <w:p w14:paraId="7B06DC2D"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//データ更新</w:t>
            </w:r>
          </w:p>
          <w:p w14:paraId="51399EDC" w14:textId="77777777" w:rsidR="00CF3E77" w:rsidRDefault="00CF3E77" w:rsidP="00CF3E77">
            <w:pPr>
              <w:pStyle w:val="3-"/>
            </w:pPr>
            <w:r>
              <w:tab/>
            </w:r>
            <w:r>
              <w:tab/>
              <w:t>++common_data;</w:t>
            </w:r>
          </w:p>
          <w:p w14:paraId="2A904925" w14:textId="77777777" w:rsidR="00CF3E77" w:rsidRDefault="00CF3E77" w:rsidP="00CF3E77">
            <w:pPr>
              <w:pStyle w:val="3-"/>
            </w:pPr>
            <w:r>
              <w:tab/>
            </w:r>
            <w:r>
              <w:tab/>
              <w:t>++tls_data;</w:t>
            </w:r>
          </w:p>
          <w:p w14:paraId="7C52E781" w14:textId="77777777" w:rsidR="00CF3E77" w:rsidRDefault="00CF3E77" w:rsidP="00CF3E77">
            <w:pPr>
              <w:pStyle w:val="3-"/>
            </w:pPr>
          </w:p>
          <w:p w14:paraId="1388429E"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//若干ランダムでスリープ（0～499 msec）</w:t>
            </w:r>
          </w:p>
          <w:p w14:paraId="6D705986" w14:textId="77777777" w:rsidR="00CF3E77" w:rsidRDefault="00CF3E77" w:rsidP="00CF3E77">
            <w:pPr>
              <w:pStyle w:val="3-"/>
            </w:pPr>
            <w:r>
              <w:tab/>
            </w:r>
            <w:r>
              <w:tab/>
              <w:t>usleep((rand() % 500) * 1000);</w:t>
            </w:r>
          </w:p>
          <w:p w14:paraId="0A275761" w14:textId="77777777" w:rsidR="00CF3E77" w:rsidRDefault="00CF3E77" w:rsidP="00CF3E77">
            <w:pPr>
              <w:pStyle w:val="3-"/>
            </w:pPr>
            <w:r>
              <w:tab/>
            </w:r>
            <w:r>
              <w:tab/>
            </w:r>
          </w:p>
          <w:p w14:paraId="224FD4B8"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//データ書き戻し</w:t>
            </w:r>
          </w:p>
          <w:p w14:paraId="6BA05E53" w14:textId="77777777" w:rsidR="00CF3E77" w:rsidRDefault="00CF3E77" w:rsidP="00CF3E77">
            <w:pPr>
              <w:pStyle w:val="3-"/>
            </w:pPr>
            <w:r>
              <w:tab/>
            </w:r>
            <w:r>
              <w:tab/>
              <w:t>s_commonData = common_data;</w:t>
            </w:r>
          </w:p>
          <w:p w14:paraId="024F7AEF" w14:textId="77777777" w:rsidR="00CF3E77" w:rsidRDefault="00CF3E77" w:rsidP="00CF3E77">
            <w:pPr>
              <w:pStyle w:val="3-"/>
            </w:pPr>
            <w:r>
              <w:tab/>
            </w:r>
            <w:r>
              <w:tab/>
              <w:t>s_tlsData = tls_data;</w:t>
            </w:r>
          </w:p>
          <w:p w14:paraId="3E2BE224" w14:textId="77777777" w:rsidR="00CF3E77" w:rsidRDefault="00CF3E77" w:rsidP="00CF3E77">
            <w:pPr>
              <w:pStyle w:val="3-"/>
            </w:pPr>
          </w:p>
          <w:p w14:paraId="348F4537" w14:textId="77777777" w:rsidR="00CF3E77" w:rsidRDefault="00CF3E77" w:rsidP="00CF3E77">
            <w:pPr>
              <w:pStyle w:val="3-"/>
            </w:pPr>
            <w:r>
              <w:rPr>
                <w:rFonts w:hint="eastAsia"/>
              </w:rPr>
              <w:tab/>
            </w:r>
            <w:r>
              <w:rPr>
                <w:rFonts w:hint="eastAsia"/>
              </w:rPr>
              <w:tab/>
            </w:r>
            <w:r w:rsidRPr="00F012DD">
              <w:rPr>
                <w:rFonts w:hint="eastAsia"/>
                <w:color w:val="00B050"/>
              </w:rPr>
              <w:t>//データ表示（後）</w:t>
            </w:r>
          </w:p>
          <w:p w14:paraId="775F1A0E" w14:textId="77777777" w:rsidR="00CF3E77" w:rsidRDefault="00CF3E77" w:rsidP="00CF3E77">
            <w:pPr>
              <w:pStyle w:val="3-"/>
            </w:pPr>
            <w:r>
              <w:tab/>
            </w:r>
            <w:r>
              <w:tab/>
              <w:t>printf("(W)%s: [AFTER]  commonData=%d, tlsData=%d\n", name, s_commonData, s_tlsData);</w:t>
            </w:r>
          </w:p>
          <w:p w14:paraId="16778B71" w14:textId="77777777" w:rsidR="00CF3E77" w:rsidRDefault="00CF3E77" w:rsidP="00CF3E77">
            <w:pPr>
              <w:pStyle w:val="3-"/>
            </w:pPr>
            <w:r>
              <w:tab/>
            </w:r>
            <w:r>
              <w:tab/>
              <w:t>fflush(stdout);</w:t>
            </w:r>
          </w:p>
          <w:p w14:paraId="032D2760" w14:textId="77777777" w:rsidR="00CF3E77" w:rsidRDefault="00CF3E77" w:rsidP="00CF3E77">
            <w:pPr>
              <w:pStyle w:val="3-"/>
            </w:pPr>
            <w:r>
              <w:tab/>
            </w:r>
            <w:r>
              <w:tab/>
            </w:r>
          </w:p>
          <w:p w14:paraId="764C3FA0" w14:textId="684A56D6"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w:t>
            </w:r>
            <w:r w:rsidR="00F012DD">
              <w:rPr>
                <w:rFonts w:hint="eastAsia"/>
                <w:color w:val="00B050"/>
              </w:rPr>
              <w:t>ライトロック解放</w:t>
            </w:r>
          </w:p>
          <w:p w14:paraId="6631CE58" w14:textId="77777777" w:rsidR="00CF3E77" w:rsidRPr="00F012DD" w:rsidRDefault="00CF3E77" w:rsidP="00CF3E77">
            <w:pPr>
              <w:pStyle w:val="3-"/>
              <w:rPr>
                <w:color w:val="FF0000"/>
              </w:rPr>
            </w:pPr>
            <w:r>
              <w:tab/>
            </w:r>
            <w:r>
              <w:tab/>
            </w:r>
            <w:r w:rsidRPr="00F012DD">
              <w:rPr>
                <w:color w:val="FF0000"/>
              </w:rPr>
              <w:t>pthread_rwlock_unlock(&amp;s_lock);</w:t>
            </w:r>
          </w:p>
          <w:p w14:paraId="4FE961D2" w14:textId="77777777" w:rsidR="00B979DA" w:rsidRDefault="00B979DA" w:rsidP="00B979DA">
            <w:pPr>
              <w:pStyle w:val="3-"/>
            </w:pPr>
          </w:p>
          <w:p w14:paraId="475AA23C" w14:textId="77777777" w:rsidR="00B979DA" w:rsidRPr="00F012DD" w:rsidRDefault="00B979DA" w:rsidP="00B979DA">
            <w:pPr>
              <w:pStyle w:val="3-"/>
              <w:rPr>
                <w:color w:val="00B050"/>
              </w:rPr>
            </w:pPr>
            <w:r>
              <w:rPr>
                <w:rFonts w:hint="eastAsia"/>
              </w:rPr>
              <w:tab/>
            </w:r>
            <w:r>
              <w:rPr>
                <w:rFonts w:hint="eastAsia"/>
              </w:rPr>
              <w:tab/>
            </w:r>
            <w:r w:rsidRPr="00F012DD">
              <w:rPr>
                <w:rFonts w:hint="eastAsia"/>
                <w:color w:val="00B050"/>
              </w:rPr>
              <w:t>//若干ランダムでスリープ（0～499 msec）</w:t>
            </w:r>
          </w:p>
          <w:p w14:paraId="7B0EB5AE" w14:textId="77777777" w:rsidR="00B979DA" w:rsidRDefault="00B979DA" w:rsidP="00B979DA">
            <w:pPr>
              <w:pStyle w:val="3-"/>
            </w:pPr>
            <w:r>
              <w:tab/>
            </w:r>
            <w:r>
              <w:tab/>
              <w:t>usleep((rand() % 500) * 1000);</w:t>
            </w:r>
          </w:p>
          <w:p w14:paraId="419602D6" w14:textId="77777777" w:rsidR="00CF3E77" w:rsidRDefault="00CF3E77" w:rsidP="00CF3E77">
            <w:pPr>
              <w:pStyle w:val="3-"/>
            </w:pPr>
            <w:r>
              <w:tab/>
              <w:t>}</w:t>
            </w:r>
          </w:p>
          <w:p w14:paraId="32F79818" w14:textId="77777777" w:rsidR="00CF3E77" w:rsidRDefault="00CF3E77" w:rsidP="00CF3E77">
            <w:pPr>
              <w:pStyle w:val="3-"/>
            </w:pPr>
            <w:r>
              <w:tab/>
            </w:r>
          </w:p>
          <w:p w14:paraId="5F92AE14" w14:textId="77777777" w:rsidR="00CF3E77" w:rsidRDefault="00CF3E77" w:rsidP="00CF3E77">
            <w:pPr>
              <w:pStyle w:val="3-"/>
            </w:pPr>
            <w:r>
              <w:rPr>
                <w:rFonts w:hint="eastAsia"/>
              </w:rPr>
              <w:tab/>
            </w:r>
            <w:r w:rsidRPr="00F012DD">
              <w:rPr>
                <w:rFonts w:hint="eastAsia"/>
                <w:color w:val="00B050"/>
              </w:rPr>
              <w:t>//終了</w:t>
            </w:r>
          </w:p>
          <w:p w14:paraId="192D1B8C" w14:textId="77777777" w:rsidR="00CF3E77" w:rsidRDefault="00CF3E77" w:rsidP="00CF3E77">
            <w:pPr>
              <w:pStyle w:val="3-"/>
            </w:pPr>
            <w:r>
              <w:tab/>
              <w:t>printf("- end:(W)%s -\n", name);</w:t>
            </w:r>
          </w:p>
          <w:p w14:paraId="72867B02" w14:textId="77777777" w:rsidR="00CF3E77" w:rsidRDefault="00CF3E77" w:rsidP="00CF3E77">
            <w:pPr>
              <w:pStyle w:val="3-"/>
            </w:pPr>
            <w:r>
              <w:tab/>
              <w:t>fflush(stdout);</w:t>
            </w:r>
          </w:p>
          <w:p w14:paraId="2C2A01ED" w14:textId="77777777" w:rsidR="00CF3E77" w:rsidRDefault="00CF3E77" w:rsidP="00CF3E77">
            <w:pPr>
              <w:pStyle w:val="3-"/>
            </w:pPr>
            <w:r>
              <w:tab/>
              <w:t>return 0;</w:t>
            </w:r>
          </w:p>
          <w:p w14:paraId="6298A0DC" w14:textId="77777777" w:rsidR="00CF3E77" w:rsidRDefault="00CF3E77" w:rsidP="00CF3E77">
            <w:pPr>
              <w:pStyle w:val="3-"/>
            </w:pPr>
            <w:r>
              <w:t>}</w:t>
            </w:r>
          </w:p>
          <w:p w14:paraId="146007DE" w14:textId="77777777" w:rsidR="00CF3E77" w:rsidRDefault="00CF3E77" w:rsidP="00CF3E77">
            <w:pPr>
              <w:pStyle w:val="3-"/>
            </w:pPr>
          </w:p>
          <w:p w14:paraId="431A915C" w14:textId="77777777" w:rsidR="00CF3E77" w:rsidRPr="00F012DD" w:rsidRDefault="00CF3E77" w:rsidP="00CF3E77">
            <w:pPr>
              <w:pStyle w:val="3-"/>
              <w:rPr>
                <w:color w:val="00B050"/>
              </w:rPr>
            </w:pPr>
            <w:r w:rsidRPr="00F012DD">
              <w:rPr>
                <w:rFonts w:hint="eastAsia"/>
                <w:color w:val="00B050"/>
              </w:rPr>
              <w:t>//読み込みスレッド</w:t>
            </w:r>
          </w:p>
          <w:p w14:paraId="6D475BB9" w14:textId="77777777" w:rsidR="00CF3E77" w:rsidRDefault="00CF3E77" w:rsidP="00CF3E77">
            <w:pPr>
              <w:pStyle w:val="3-"/>
            </w:pPr>
            <w:r>
              <w:t>void* threadFuncR(void* param_p)</w:t>
            </w:r>
          </w:p>
          <w:p w14:paraId="6596B839" w14:textId="77777777" w:rsidR="00CF3E77" w:rsidRDefault="00CF3E77" w:rsidP="00CF3E77">
            <w:pPr>
              <w:pStyle w:val="3-"/>
            </w:pPr>
            <w:r>
              <w:t>{</w:t>
            </w:r>
          </w:p>
          <w:p w14:paraId="622651D3" w14:textId="77777777" w:rsidR="00CF3E77" w:rsidRDefault="00CF3E77" w:rsidP="00CF3E77">
            <w:pPr>
              <w:pStyle w:val="3-"/>
            </w:pPr>
            <w:r>
              <w:rPr>
                <w:rFonts w:hint="eastAsia"/>
              </w:rPr>
              <w:lastRenderedPageBreak/>
              <w:tab/>
            </w:r>
            <w:r w:rsidRPr="00F012DD">
              <w:rPr>
                <w:rFonts w:hint="eastAsia"/>
                <w:color w:val="00B050"/>
              </w:rPr>
              <w:t>//パラメータ受け取り</w:t>
            </w:r>
          </w:p>
          <w:p w14:paraId="731DF3CD" w14:textId="77777777" w:rsidR="00CF3E77" w:rsidRDefault="00CF3E77" w:rsidP="00CF3E77">
            <w:pPr>
              <w:pStyle w:val="3-"/>
            </w:pPr>
            <w:r>
              <w:tab/>
              <w:t>const char* name = static_cast&lt;const char*&gt;(param_p);</w:t>
            </w:r>
          </w:p>
          <w:p w14:paraId="5F1EEBBE" w14:textId="77777777" w:rsidR="00CF3E77" w:rsidRDefault="00CF3E77" w:rsidP="00CF3E77">
            <w:pPr>
              <w:pStyle w:val="3-"/>
            </w:pPr>
          </w:p>
          <w:p w14:paraId="4046C3FF" w14:textId="77777777" w:rsidR="00CF3E77" w:rsidRDefault="00CF3E77" w:rsidP="00CF3E77">
            <w:pPr>
              <w:pStyle w:val="3-"/>
            </w:pPr>
            <w:r>
              <w:rPr>
                <w:rFonts w:hint="eastAsia"/>
              </w:rPr>
              <w:tab/>
            </w:r>
            <w:r w:rsidRPr="00F012DD">
              <w:rPr>
                <w:rFonts w:hint="eastAsia"/>
                <w:color w:val="00B050"/>
              </w:rPr>
              <w:t>//開始</w:t>
            </w:r>
          </w:p>
          <w:p w14:paraId="75D9DDA8" w14:textId="77777777" w:rsidR="00CF3E77" w:rsidRDefault="00CF3E77" w:rsidP="00CF3E77">
            <w:pPr>
              <w:pStyle w:val="3-"/>
            </w:pPr>
            <w:r>
              <w:tab/>
              <w:t>printf("- begin:(R)%s -\n", name);</w:t>
            </w:r>
          </w:p>
          <w:p w14:paraId="421975EF" w14:textId="77777777" w:rsidR="00CF3E77" w:rsidRDefault="00CF3E77" w:rsidP="00CF3E77">
            <w:pPr>
              <w:pStyle w:val="3-"/>
            </w:pPr>
            <w:r>
              <w:tab/>
              <w:t>fflush(stdout);</w:t>
            </w:r>
          </w:p>
          <w:p w14:paraId="7E5CC4E6" w14:textId="77777777" w:rsidR="00B979DA" w:rsidRDefault="00B979DA" w:rsidP="00B979DA">
            <w:pPr>
              <w:pStyle w:val="3-"/>
            </w:pPr>
          </w:p>
          <w:p w14:paraId="47FAB2F3" w14:textId="680CA3E5" w:rsidR="00B979DA" w:rsidRPr="00F012DD" w:rsidRDefault="00B979DA" w:rsidP="00B979DA">
            <w:pPr>
              <w:pStyle w:val="3-"/>
              <w:rPr>
                <w:color w:val="00B050"/>
              </w:rPr>
            </w:pPr>
            <w:r>
              <w:rPr>
                <w:rFonts w:hint="eastAsia"/>
              </w:rPr>
              <w:tab/>
            </w:r>
            <w:r w:rsidRPr="00F012DD">
              <w:rPr>
                <w:rFonts w:hint="eastAsia"/>
                <w:color w:val="00B050"/>
              </w:rPr>
              <w:t>//若干ランダムでスリープ（0～499 msec）</w:t>
            </w:r>
          </w:p>
          <w:p w14:paraId="77AFF6CE" w14:textId="349C3792" w:rsidR="00B979DA" w:rsidRDefault="00B979DA" w:rsidP="00B979DA">
            <w:pPr>
              <w:pStyle w:val="3-"/>
            </w:pPr>
            <w:r>
              <w:tab/>
              <w:t>usleep((rand() % 500) * 1000);</w:t>
            </w:r>
          </w:p>
          <w:p w14:paraId="65CE2E0F" w14:textId="77777777" w:rsidR="00CF3E77" w:rsidRDefault="00CF3E77" w:rsidP="00CF3E77">
            <w:pPr>
              <w:pStyle w:val="3-"/>
            </w:pPr>
          </w:p>
          <w:p w14:paraId="31C9E64B" w14:textId="77777777" w:rsidR="00CF3E77" w:rsidRDefault="00CF3E77" w:rsidP="00CF3E77">
            <w:pPr>
              <w:pStyle w:val="3-"/>
            </w:pPr>
            <w:r>
              <w:rPr>
                <w:rFonts w:hint="eastAsia"/>
              </w:rPr>
              <w:tab/>
            </w:r>
            <w:r w:rsidRPr="00F012DD">
              <w:rPr>
                <w:rFonts w:hint="eastAsia"/>
                <w:color w:val="00B050"/>
              </w:rPr>
              <w:t>//処理</w:t>
            </w:r>
          </w:p>
          <w:p w14:paraId="299493DA" w14:textId="77777777" w:rsidR="00CF3E77" w:rsidRDefault="00CF3E77" w:rsidP="00CF3E77">
            <w:pPr>
              <w:pStyle w:val="3-"/>
            </w:pPr>
            <w:r>
              <w:tab/>
              <w:t>for (int i = 0; i &lt; 3; ++i)</w:t>
            </w:r>
          </w:p>
          <w:p w14:paraId="43F8EC69" w14:textId="77777777" w:rsidR="00CF3E77" w:rsidRDefault="00CF3E77" w:rsidP="00CF3E77">
            <w:pPr>
              <w:pStyle w:val="3-"/>
            </w:pPr>
            <w:r>
              <w:tab/>
              <w:t>{</w:t>
            </w:r>
          </w:p>
          <w:p w14:paraId="3F92464C" w14:textId="77777777" w:rsidR="00CF3E77" w:rsidRDefault="00CF3E77" w:rsidP="00CF3E77">
            <w:pPr>
              <w:pStyle w:val="3-"/>
            </w:pPr>
            <w:r>
              <w:rPr>
                <w:rFonts w:hint="eastAsia"/>
              </w:rPr>
              <w:tab/>
            </w:r>
            <w:r>
              <w:rPr>
                <w:rFonts w:hint="eastAsia"/>
              </w:rPr>
              <w:tab/>
            </w:r>
            <w:r w:rsidRPr="00F012DD">
              <w:rPr>
                <w:rFonts w:hint="eastAsia"/>
                <w:color w:val="00B050"/>
              </w:rPr>
              <w:t>//リードロック取得</w:t>
            </w:r>
          </w:p>
          <w:p w14:paraId="699F9664" w14:textId="77777777" w:rsidR="00CF3E77" w:rsidRDefault="00CF3E77" w:rsidP="00CF3E77">
            <w:pPr>
              <w:pStyle w:val="3-"/>
            </w:pPr>
            <w:r>
              <w:tab/>
            </w:r>
            <w:r>
              <w:tab/>
            </w:r>
            <w:r w:rsidRPr="00F012DD">
              <w:rPr>
                <w:color w:val="FF0000"/>
              </w:rPr>
              <w:t>pthread_rwlock_rdlock(&amp;s_lock);</w:t>
            </w:r>
          </w:p>
          <w:p w14:paraId="192CD1FD" w14:textId="77777777" w:rsidR="00F012DD" w:rsidRPr="00F012DD" w:rsidRDefault="00CF3E77" w:rsidP="00CF3E77">
            <w:pPr>
              <w:pStyle w:val="3-"/>
              <w:rPr>
                <w:color w:val="00B050"/>
              </w:rPr>
            </w:pPr>
            <w:r>
              <w:rPr>
                <w:rFonts w:hint="eastAsia"/>
              </w:rPr>
              <w:tab/>
            </w:r>
            <w:r w:rsidRPr="00F012DD">
              <w:rPr>
                <w:rFonts w:hint="eastAsia"/>
                <w:color w:val="00B050"/>
              </w:rPr>
              <w:t>//</w:t>
            </w:r>
            <w:r w:rsidRPr="00F012DD">
              <w:rPr>
                <w:rFonts w:hint="eastAsia"/>
                <w:color w:val="00B050"/>
              </w:rPr>
              <w:tab/>
            </w:r>
            <w:r w:rsidRPr="00F012DD">
              <w:rPr>
                <w:rFonts w:hint="eastAsia"/>
                <w:color w:val="FF0000"/>
              </w:rPr>
              <w:t>pthread_rwlock_tryrdlock(&amp;s_lock);</w:t>
            </w:r>
            <w:r w:rsidRPr="00F012DD">
              <w:rPr>
                <w:rFonts w:hint="eastAsia"/>
                <w:color w:val="00B050"/>
              </w:rPr>
              <w:t>//</w:t>
            </w:r>
            <w:r w:rsidR="00F012DD" w:rsidRPr="00F012DD">
              <w:rPr>
                <w:rFonts w:hint="eastAsia"/>
                <w:color w:val="00B050"/>
              </w:rPr>
              <w:t>ロックが</w:t>
            </w:r>
            <w:r w:rsidRPr="00F012DD">
              <w:rPr>
                <w:rFonts w:hint="eastAsia"/>
                <w:color w:val="00B050"/>
              </w:rPr>
              <w:t>取得できない時に他の処理を行いたい場合は</w:t>
            </w:r>
          </w:p>
          <w:p w14:paraId="2A5970CB" w14:textId="60ABED56" w:rsidR="00CF3E77" w:rsidRPr="00F012DD" w:rsidRDefault="00F012DD" w:rsidP="00F012DD">
            <w:pPr>
              <w:pStyle w:val="3-"/>
              <w:tabs>
                <w:tab w:val="clear" w:pos="838"/>
                <w:tab w:val="clear" w:pos="1253"/>
                <w:tab w:val="clear" w:pos="1691"/>
                <w:tab w:val="clear" w:pos="2105"/>
                <w:tab w:val="clear" w:pos="2543"/>
                <w:tab w:val="clear" w:pos="2981"/>
                <w:tab w:val="left" w:pos="3205"/>
                <w:tab w:val="left" w:pos="3235"/>
              </w:tabs>
              <w:rPr>
                <w:color w:val="00B050"/>
              </w:rPr>
            </w:pPr>
            <w:r w:rsidRPr="00F012DD">
              <w:rPr>
                <w:color w:val="00B050"/>
              </w:rPr>
              <w:tab/>
            </w:r>
            <w:r w:rsidRPr="00F012DD">
              <w:rPr>
                <w:rFonts w:hint="eastAsia"/>
                <w:color w:val="00B050"/>
              </w:rPr>
              <w:t>//</w:t>
            </w:r>
            <w:r w:rsidRPr="00F012DD">
              <w:rPr>
                <w:color w:val="00B050"/>
              </w:rPr>
              <w:tab/>
              <w:t>//</w:t>
            </w:r>
            <w:r w:rsidR="00CF3E77" w:rsidRPr="00F012DD">
              <w:rPr>
                <w:rFonts w:hint="eastAsia"/>
                <w:color w:val="00B050"/>
              </w:rPr>
              <w:t>pthread_rwlock_tryrdlock() を使用する</w:t>
            </w:r>
          </w:p>
          <w:p w14:paraId="4448D5E4" w14:textId="68DC3F7E" w:rsidR="00CF3E77" w:rsidRPr="00F012DD" w:rsidRDefault="00CF3E77" w:rsidP="00CF3E77">
            <w:pPr>
              <w:pStyle w:val="3-"/>
              <w:rPr>
                <w:color w:val="00B050"/>
              </w:rPr>
            </w:pPr>
            <w:r w:rsidRPr="00F012DD">
              <w:rPr>
                <w:rFonts w:hint="eastAsia"/>
                <w:color w:val="00B050"/>
              </w:rPr>
              <w:tab/>
              <w:t>//</w:t>
            </w:r>
            <w:r w:rsidRPr="00F012DD">
              <w:rPr>
                <w:rFonts w:hint="eastAsia"/>
                <w:color w:val="00B050"/>
              </w:rPr>
              <w:tab/>
              <w:t>pthread_rwlock_wrlock(&amp;s_lock);</w:t>
            </w:r>
            <w:r w:rsidRPr="00F012DD">
              <w:rPr>
                <w:rFonts w:hint="eastAsia"/>
                <w:color w:val="FF0000"/>
              </w:rPr>
              <w:t>//</w:t>
            </w:r>
            <w:r w:rsidR="00F012DD" w:rsidRPr="00F012DD">
              <w:rPr>
                <w:rFonts w:hint="eastAsia"/>
                <w:color w:val="FF0000"/>
              </w:rPr>
              <w:t>【パフォーマンス検証用】</w:t>
            </w:r>
            <w:r w:rsidRPr="00F012DD">
              <w:rPr>
                <w:rFonts w:hint="eastAsia"/>
                <w:color w:val="FF0000"/>
              </w:rPr>
              <w:t>ライトロック</w:t>
            </w:r>
            <w:r w:rsidR="00F012DD" w:rsidRPr="00F012DD">
              <w:rPr>
                <w:rFonts w:hint="eastAsia"/>
                <w:color w:val="FF0000"/>
              </w:rPr>
              <w:t>の</w:t>
            </w:r>
            <w:r w:rsidRPr="00F012DD">
              <w:rPr>
                <w:rFonts w:hint="eastAsia"/>
                <w:color w:val="FF0000"/>
              </w:rPr>
              <w:t>場合</w:t>
            </w:r>
          </w:p>
          <w:p w14:paraId="394263DF" w14:textId="77777777" w:rsidR="00CF3E77" w:rsidRDefault="00CF3E77" w:rsidP="00CF3E77">
            <w:pPr>
              <w:pStyle w:val="3-"/>
            </w:pPr>
            <w:r>
              <w:tab/>
            </w:r>
            <w:r>
              <w:tab/>
            </w:r>
          </w:p>
          <w:p w14:paraId="42FE25E6" w14:textId="77777777" w:rsidR="00CF3E77" w:rsidRDefault="00CF3E77" w:rsidP="00CF3E77">
            <w:pPr>
              <w:pStyle w:val="3-"/>
            </w:pPr>
            <w:r>
              <w:rPr>
                <w:rFonts w:hint="eastAsia"/>
              </w:rPr>
              <w:tab/>
            </w:r>
            <w:r>
              <w:rPr>
                <w:rFonts w:hint="eastAsia"/>
              </w:rPr>
              <w:tab/>
            </w:r>
            <w:r w:rsidRPr="00F012DD">
              <w:rPr>
                <w:rFonts w:hint="eastAsia"/>
                <w:color w:val="00B050"/>
              </w:rPr>
              <w:t>//データ表示（前）</w:t>
            </w:r>
          </w:p>
          <w:p w14:paraId="2B00B1C3" w14:textId="77777777" w:rsidR="00CF3E77" w:rsidRDefault="00CF3E77" w:rsidP="00CF3E77">
            <w:pPr>
              <w:pStyle w:val="3-"/>
            </w:pPr>
            <w:r>
              <w:tab/>
            </w:r>
            <w:r>
              <w:tab/>
              <w:t>printf("(R)%s: [BEFORE] commonData=%d, tlsData=%d\n", name, s_commonData, s_tlsData);</w:t>
            </w:r>
          </w:p>
          <w:p w14:paraId="54B04B13" w14:textId="77777777" w:rsidR="00CF3E77" w:rsidRDefault="00CF3E77" w:rsidP="00CF3E77">
            <w:pPr>
              <w:pStyle w:val="3-"/>
            </w:pPr>
            <w:r>
              <w:tab/>
            </w:r>
            <w:r>
              <w:tab/>
              <w:t>fflush(stdout);</w:t>
            </w:r>
          </w:p>
          <w:p w14:paraId="0A3CEB73" w14:textId="77777777" w:rsidR="00CF3E77" w:rsidRDefault="00CF3E77" w:rsidP="00CF3E77">
            <w:pPr>
              <w:pStyle w:val="3-"/>
            </w:pPr>
            <w:r>
              <w:tab/>
            </w:r>
            <w:r>
              <w:tab/>
            </w:r>
          </w:p>
          <w:p w14:paraId="5E21628F" w14:textId="77777777" w:rsidR="00CF3E77" w:rsidRDefault="00CF3E77" w:rsidP="00CF3E77">
            <w:pPr>
              <w:pStyle w:val="3-"/>
            </w:pPr>
            <w:r>
              <w:rPr>
                <w:rFonts w:hint="eastAsia"/>
              </w:rPr>
              <w:tab/>
            </w:r>
            <w:r>
              <w:rPr>
                <w:rFonts w:hint="eastAsia"/>
              </w:rPr>
              <w:tab/>
            </w:r>
            <w:r w:rsidRPr="00F012DD">
              <w:rPr>
                <w:rFonts w:hint="eastAsia"/>
                <w:color w:val="00B050"/>
              </w:rPr>
              <w:t>//若干ランダムでスリープ（0～499 msec）</w:t>
            </w:r>
          </w:p>
          <w:p w14:paraId="41CEE23D" w14:textId="77777777" w:rsidR="00CF3E77" w:rsidRDefault="00CF3E77" w:rsidP="00CF3E77">
            <w:pPr>
              <w:pStyle w:val="3-"/>
            </w:pPr>
            <w:r>
              <w:tab/>
            </w:r>
            <w:r>
              <w:tab/>
              <w:t>usleep((rand() % 500) * 1000);</w:t>
            </w:r>
          </w:p>
          <w:p w14:paraId="38CA1348" w14:textId="77777777" w:rsidR="00CF3E77" w:rsidRDefault="00CF3E77" w:rsidP="00CF3E77">
            <w:pPr>
              <w:pStyle w:val="3-"/>
            </w:pPr>
            <w:r>
              <w:tab/>
            </w:r>
            <w:r>
              <w:tab/>
            </w:r>
          </w:p>
          <w:p w14:paraId="3B5271D2"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//データ表示（後）</w:t>
            </w:r>
          </w:p>
          <w:p w14:paraId="64E555C3" w14:textId="77777777" w:rsidR="00CF3E77" w:rsidRDefault="00CF3E77" w:rsidP="00CF3E77">
            <w:pPr>
              <w:pStyle w:val="3-"/>
            </w:pPr>
            <w:r>
              <w:tab/>
            </w:r>
            <w:r>
              <w:tab/>
              <w:t>printf("(R)%s: [AFTER]  commonData=%d, tlsData=%d\n", name, s_commonData, s_tlsData);</w:t>
            </w:r>
          </w:p>
          <w:p w14:paraId="4D17F6D3" w14:textId="77777777" w:rsidR="00CF3E77" w:rsidRDefault="00CF3E77" w:rsidP="00CF3E77">
            <w:pPr>
              <w:pStyle w:val="3-"/>
            </w:pPr>
            <w:r>
              <w:tab/>
            </w:r>
            <w:r>
              <w:tab/>
              <w:t>fflush(stdout);</w:t>
            </w:r>
          </w:p>
          <w:p w14:paraId="2B64E674" w14:textId="77777777" w:rsidR="00CF3E77" w:rsidRDefault="00CF3E77" w:rsidP="00CF3E77">
            <w:pPr>
              <w:pStyle w:val="3-"/>
            </w:pPr>
            <w:r>
              <w:tab/>
            </w:r>
            <w:r>
              <w:tab/>
            </w:r>
          </w:p>
          <w:p w14:paraId="58E9B5E6" w14:textId="4004B8CF"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//リードロック</w:t>
            </w:r>
            <w:r w:rsidR="00F012DD">
              <w:rPr>
                <w:rFonts w:hint="eastAsia"/>
                <w:color w:val="00B050"/>
              </w:rPr>
              <w:t>解放</w:t>
            </w:r>
          </w:p>
          <w:p w14:paraId="18F41684" w14:textId="77777777" w:rsidR="00CF3E77" w:rsidRDefault="00CF3E77" w:rsidP="00CF3E77">
            <w:pPr>
              <w:pStyle w:val="3-"/>
            </w:pPr>
            <w:r>
              <w:tab/>
            </w:r>
            <w:r>
              <w:tab/>
            </w:r>
            <w:r w:rsidRPr="00F012DD">
              <w:rPr>
                <w:color w:val="FF0000"/>
              </w:rPr>
              <w:t>pthread_rwlock_unlock(&amp;s_lock);</w:t>
            </w:r>
          </w:p>
          <w:p w14:paraId="47F86973" w14:textId="77777777" w:rsidR="00B979DA" w:rsidRDefault="00B979DA" w:rsidP="00B979DA">
            <w:pPr>
              <w:pStyle w:val="3-"/>
            </w:pPr>
          </w:p>
          <w:p w14:paraId="1FF231C7" w14:textId="77777777" w:rsidR="00B979DA" w:rsidRPr="00F012DD" w:rsidRDefault="00B979DA" w:rsidP="00B979DA">
            <w:pPr>
              <w:pStyle w:val="3-"/>
              <w:rPr>
                <w:color w:val="00B050"/>
              </w:rPr>
            </w:pPr>
            <w:r>
              <w:rPr>
                <w:rFonts w:hint="eastAsia"/>
              </w:rPr>
              <w:tab/>
            </w:r>
            <w:r>
              <w:rPr>
                <w:rFonts w:hint="eastAsia"/>
              </w:rPr>
              <w:tab/>
            </w:r>
            <w:r w:rsidRPr="00F012DD">
              <w:rPr>
                <w:rFonts w:hint="eastAsia"/>
                <w:color w:val="00B050"/>
              </w:rPr>
              <w:t>//若干ランダムでスリープ（0～499 msec）</w:t>
            </w:r>
          </w:p>
          <w:p w14:paraId="296C6055" w14:textId="77777777" w:rsidR="00B979DA" w:rsidRDefault="00B979DA" w:rsidP="00B979DA">
            <w:pPr>
              <w:pStyle w:val="3-"/>
            </w:pPr>
            <w:r>
              <w:tab/>
            </w:r>
            <w:r>
              <w:tab/>
              <w:t>usleep((rand() % 500) * 1000);</w:t>
            </w:r>
          </w:p>
          <w:p w14:paraId="69FBA4E6" w14:textId="77777777" w:rsidR="00CF3E77" w:rsidRDefault="00CF3E77" w:rsidP="00CF3E77">
            <w:pPr>
              <w:pStyle w:val="3-"/>
            </w:pPr>
            <w:r>
              <w:tab/>
              <w:t>}</w:t>
            </w:r>
          </w:p>
          <w:p w14:paraId="75F1FDE4" w14:textId="77777777" w:rsidR="00CF3E77" w:rsidRDefault="00CF3E77" w:rsidP="00CF3E77">
            <w:pPr>
              <w:pStyle w:val="3-"/>
            </w:pPr>
            <w:r>
              <w:tab/>
            </w:r>
          </w:p>
          <w:p w14:paraId="5FA61B12" w14:textId="77777777" w:rsidR="00CF3E77" w:rsidRDefault="00CF3E77" w:rsidP="00CF3E77">
            <w:pPr>
              <w:pStyle w:val="3-"/>
            </w:pPr>
            <w:r>
              <w:rPr>
                <w:rFonts w:hint="eastAsia"/>
              </w:rPr>
              <w:tab/>
            </w:r>
            <w:r w:rsidRPr="00F012DD">
              <w:rPr>
                <w:rFonts w:hint="eastAsia"/>
                <w:color w:val="00B050"/>
              </w:rPr>
              <w:t>//終了</w:t>
            </w:r>
          </w:p>
          <w:p w14:paraId="02697C80" w14:textId="77777777" w:rsidR="00CF3E77" w:rsidRDefault="00CF3E77" w:rsidP="00CF3E77">
            <w:pPr>
              <w:pStyle w:val="3-"/>
            </w:pPr>
            <w:r>
              <w:tab/>
              <w:t>printf("- end:(R)%s -\n", name);</w:t>
            </w:r>
          </w:p>
          <w:p w14:paraId="23D9F0C0" w14:textId="77777777" w:rsidR="00CF3E77" w:rsidRDefault="00CF3E77" w:rsidP="00CF3E77">
            <w:pPr>
              <w:pStyle w:val="3-"/>
            </w:pPr>
            <w:r>
              <w:tab/>
              <w:t>fflush(stdout);</w:t>
            </w:r>
          </w:p>
          <w:p w14:paraId="7AF5BCB5" w14:textId="77777777" w:rsidR="00CF3E77" w:rsidRDefault="00CF3E77" w:rsidP="00CF3E77">
            <w:pPr>
              <w:pStyle w:val="3-"/>
            </w:pPr>
            <w:r>
              <w:tab/>
              <w:t>return 0;</w:t>
            </w:r>
          </w:p>
          <w:p w14:paraId="40555D1F" w14:textId="77777777" w:rsidR="00CF3E77" w:rsidRDefault="00CF3E77" w:rsidP="00CF3E77">
            <w:pPr>
              <w:pStyle w:val="3-"/>
            </w:pPr>
            <w:r>
              <w:t>}</w:t>
            </w:r>
          </w:p>
          <w:p w14:paraId="25E2415C" w14:textId="77777777" w:rsidR="00CF3E77" w:rsidRDefault="00CF3E77" w:rsidP="00CF3E77">
            <w:pPr>
              <w:pStyle w:val="3-"/>
            </w:pPr>
          </w:p>
          <w:p w14:paraId="73F22AC1" w14:textId="77777777" w:rsidR="00CF3E77" w:rsidRPr="00F012DD" w:rsidRDefault="00CF3E77" w:rsidP="00CF3E77">
            <w:pPr>
              <w:pStyle w:val="3-"/>
              <w:rPr>
                <w:color w:val="00B050"/>
              </w:rPr>
            </w:pPr>
            <w:r w:rsidRPr="00F012DD">
              <w:rPr>
                <w:rFonts w:hint="eastAsia"/>
                <w:color w:val="00B050"/>
              </w:rPr>
              <w:t>//テスト</w:t>
            </w:r>
          </w:p>
          <w:p w14:paraId="2C5F2121" w14:textId="77777777" w:rsidR="00CF3E77" w:rsidRDefault="00CF3E77" w:rsidP="00CF3E77">
            <w:pPr>
              <w:pStyle w:val="3-"/>
            </w:pPr>
            <w:r>
              <w:t>int main(const int argc, const char* argv[])</w:t>
            </w:r>
          </w:p>
          <w:p w14:paraId="5886C1EF" w14:textId="77777777" w:rsidR="00CF3E77" w:rsidRDefault="00CF3E77" w:rsidP="00CF3E77">
            <w:pPr>
              <w:pStyle w:val="3-"/>
            </w:pPr>
            <w:r>
              <w:t>{</w:t>
            </w:r>
          </w:p>
          <w:p w14:paraId="44CACA96" w14:textId="77777777" w:rsidR="00CF3E77" w:rsidRPr="00F012DD" w:rsidRDefault="00CF3E77" w:rsidP="00CF3E77">
            <w:pPr>
              <w:pStyle w:val="3-"/>
              <w:rPr>
                <w:color w:val="00B050"/>
              </w:rPr>
            </w:pPr>
            <w:r>
              <w:rPr>
                <w:rFonts w:hint="eastAsia"/>
              </w:rPr>
              <w:tab/>
            </w:r>
            <w:r w:rsidRPr="00F012DD">
              <w:rPr>
                <w:rFonts w:hint="eastAsia"/>
                <w:color w:val="00B050"/>
              </w:rPr>
              <w:t>//リード／ライトロック生成</w:t>
            </w:r>
          </w:p>
          <w:p w14:paraId="32CAB163" w14:textId="77777777" w:rsidR="00CF3E77" w:rsidRDefault="00CF3E77" w:rsidP="00CF3E77">
            <w:pPr>
              <w:pStyle w:val="3-"/>
            </w:pPr>
            <w:r>
              <w:rPr>
                <w:rFonts w:hint="eastAsia"/>
              </w:rPr>
              <w:tab/>
            </w:r>
            <w:r w:rsidRPr="00F012DD">
              <w:rPr>
                <w:rFonts w:hint="eastAsia"/>
                <w:color w:val="00B050"/>
              </w:rPr>
              <w:t>//※PTHREAD_RWLOCK_INITIALIZER で初期化している場合は不要</w:t>
            </w:r>
          </w:p>
          <w:p w14:paraId="2503F517" w14:textId="77777777" w:rsidR="00CF3E77" w:rsidRDefault="00CF3E77" w:rsidP="00CF3E77">
            <w:pPr>
              <w:pStyle w:val="3-"/>
            </w:pPr>
            <w:r>
              <w:tab/>
              <w:t>{</w:t>
            </w:r>
          </w:p>
          <w:p w14:paraId="23DE29D5" w14:textId="77777777" w:rsidR="00CF3E77" w:rsidRPr="00F012DD" w:rsidRDefault="00CF3E77" w:rsidP="00CF3E77">
            <w:pPr>
              <w:pStyle w:val="3-"/>
              <w:rPr>
                <w:color w:val="00B050"/>
              </w:rPr>
            </w:pPr>
            <w:r>
              <w:tab/>
            </w:r>
            <w:r w:rsidRPr="00F012DD">
              <w:rPr>
                <w:color w:val="00B050"/>
              </w:rPr>
              <w:t>//</w:t>
            </w:r>
            <w:r w:rsidRPr="00F012DD">
              <w:rPr>
                <w:color w:val="00B050"/>
              </w:rPr>
              <w:tab/>
            </w:r>
            <w:r w:rsidRPr="00F012DD">
              <w:rPr>
                <w:color w:val="FF0000"/>
              </w:rPr>
              <w:t>pthread_rwlockattr_t attr;</w:t>
            </w:r>
          </w:p>
          <w:p w14:paraId="1CF785E1" w14:textId="77777777" w:rsidR="00CF3E77" w:rsidRPr="00F012DD" w:rsidRDefault="00CF3E77" w:rsidP="00CF3E77">
            <w:pPr>
              <w:pStyle w:val="3-"/>
              <w:rPr>
                <w:color w:val="00B050"/>
              </w:rPr>
            </w:pPr>
            <w:r w:rsidRPr="00F012DD">
              <w:rPr>
                <w:color w:val="00B050"/>
              </w:rPr>
              <w:tab/>
              <w:t>//</w:t>
            </w:r>
            <w:r w:rsidRPr="00F012DD">
              <w:rPr>
                <w:color w:val="00B050"/>
              </w:rPr>
              <w:tab/>
            </w:r>
            <w:r w:rsidRPr="00F012DD">
              <w:rPr>
                <w:color w:val="FF0000"/>
              </w:rPr>
              <w:t>pthread_rwlockattr_init(&amp;attr);</w:t>
            </w:r>
          </w:p>
          <w:p w14:paraId="01AEA0C9" w14:textId="77777777" w:rsidR="00F012DD" w:rsidRPr="00F012DD" w:rsidRDefault="00F012DD" w:rsidP="00F012DD">
            <w:pPr>
              <w:pStyle w:val="3-"/>
              <w:rPr>
                <w:color w:val="00B050"/>
              </w:rPr>
            </w:pPr>
            <w:r w:rsidRPr="00F012DD">
              <w:rPr>
                <w:rFonts w:hint="eastAsia"/>
                <w:color w:val="00B050"/>
              </w:rPr>
              <w:tab/>
              <w:t>//</w:t>
            </w:r>
            <w:r w:rsidRPr="00F012DD">
              <w:rPr>
                <w:rFonts w:hint="eastAsia"/>
                <w:color w:val="00B050"/>
              </w:rPr>
              <w:tab/>
            </w:r>
            <w:r w:rsidRPr="00F012DD">
              <w:rPr>
                <w:rFonts w:hint="eastAsia"/>
                <w:color w:val="FF0000"/>
              </w:rPr>
              <w:t>pthread_rwlockattr_setpshared(&amp;attr, PTHREAD_PROCESS_PRIVATE);</w:t>
            </w:r>
            <w:r w:rsidRPr="00F012DD">
              <w:rPr>
                <w:rFonts w:hint="eastAsia"/>
                <w:color w:val="00B050"/>
              </w:rPr>
              <w:t>//単独プロセス専用　※デフォルト</w:t>
            </w:r>
          </w:p>
          <w:p w14:paraId="5ED7D6BD" w14:textId="77777777" w:rsidR="00CF3E77" w:rsidRPr="00F012DD" w:rsidRDefault="00CF3E77" w:rsidP="00CF3E77">
            <w:pPr>
              <w:pStyle w:val="3-"/>
              <w:rPr>
                <w:color w:val="00B050"/>
              </w:rPr>
            </w:pPr>
            <w:r w:rsidRPr="00F012DD">
              <w:rPr>
                <w:rFonts w:hint="eastAsia"/>
                <w:color w:val="00B050"/>
              </w:rPr>
              <w:tab/>
              <w:t>//</w:t>
            </w:r>
            <w:r w:rsidRPr="00F012DD">
              <w:rPr>
                <w:rFonts w:hint="eastAsia"/>
                <w:color w:val="00B050"/>
              </w:rPr>
              <w:tab/>
            </w:r>
            <w:r w:rsidRPr="00F012DD">
              <w:rPr>
                <w:rFonts w:hint="eastAsia"/>
                <w:color w:val="FF0000"/>
              </w:rPr>
              <w:t>pthread_rwlockattr_setpshared(&amp;attr, PTHREAD_PROCESS_SHARED);</w:t>
            </w:r>
            <w:r w:rsidRPr="00F012DD">
              <w:rPr>
                <w:rFonts w:hint="eastAsia"/>
                <w:color w:val="00B050"/>
              </w:rPr>
              <w:t>//プロセス間で共有</w:t>
            </w:r>
          </w:p>
          <w:p w14:paraId="10935C5B" w14:textId="77777777" w:rsidR="00CF3E77" w:rsidRPr="00F012DD" w:rsidRDefault="00CF3E77" w:rsidP="00CF3E77">
            <w:pPr>
              <w:pStyle w:val="3-"/>
              <w:rPr>
                <w:color w:val="00B050"/>
              </w:rPr>
            </w:pPr>
            <w:r>
              <w:tab/>
            </w:r>
            <w:r w:rsidRPr="00F012DD">
              <w:rPr>
                <w:color w:val="00B050"/>
              </w:rPr>
              <w:t>//</w:t>
            </w:r>
            <w:r w:rsidRPr="00F012DD">
              <w:rPr>
                <w:color w:val="00B050"/>
              </w:rPr>
              <w:tab/>
            </w:r>
            <w:r w:rsidRPr="00F012DD">
              <w:rPr>
                <w:color w:val="FF0000"/>
              </w:rPr>
              <w:t>pthread_rwlock_init(&amp;s_lock, &amp;attr);</w:t>
            </w:r>
          </w:p>
          <w:p w14:paraId="004AC875" w14:textId="77777777" w:rsidR="00CF3E77" w:rsidRDefault="00CF3E77" w:rsidP="00CF3E77">
            <w:pPr>
              <w:pStyle w:val="3-"/>
            </w:pPr>
            <w:r>
              <w:tab/>
              <w:t>}</w:t>
            </w:r>
          </w:p>
          <w:p w14:paraId="4FF8E939" w14:textId="77777777" w:rsidR="00CF3E77" w:rsidRDefault="00CF3E77" w:rsidP="00CF3E77">
            <w:pPr>
              <w:pStyle w:val="3-"/>
            </w:pPr>
            <w:r>
              <w:tab/>
            </w:r>
          </w:p>
          <w:p w14:paraId="1B181CCF" w14:textId="77777777" w:rsidR="00CF3E77" w:rsidRDefault="00CF3E77" w:rsidP="00CF3E77">
            <w:pPr>
              <w:pStyle w:val="3-"/>
            </w:pPr>
            <w:r>
              <w:rPr>
                <w:rFonts w:hint="eastAsia"/>
              </w:rPr>
              <w:tab/>
            </w:r>
            <w:r w:rsidRPr="00F012DD">
              <w:rPr>
                <w:rFonts w:hint="eastAsia"/>
                <w:color w:val="00B050"/>
              </w:rPr>
              <w:t>//スレッド作成</w:t>
            </w:r>
          </w:p>
          <w:p w14:paraId="0715DEAF" w14:textId="77777777" w:rsidR="00CF3E77" w:rsidRDefault="00CF3E77" w:rsidP="00CF3E77">
            <w:pPr>
              <w:pStyle w:val="3-"/>
            </w:pPr>
            <w:r>
              <w:tab/>
              <w:t>static const int THREAD_NUM = 6;</w:t>
            </w:r>
          </w:p>
          <w:p w14:paraId="6D0C9CDD" w14:textId="77777777" w:rsidR="00CF3E77" w:rsidRDefault="00CF3E77" w:rsidP="00CF3E77">
            <w:pPr>
              <w:pStyle w:val="3-"/>
            </w:pPr>
            <w:r>
              <w:tab/>
              <w:t>pthread_t pth[THREAD_NUM];</w:t>
            </w:r>
          </w:p>
          <w:p w14:paraId="17EABA75" w14:textId="77777777" w:rsidR="00CF3E77" w:rsidRDefault="00CF3E77" w:rsidP="00CF3E77">
            <w:pPr>
              <w:pStyle w:val="3-"/>
            </w:pPr>
            <w:r>
              <w:tab/>
              <w:t>{</w:t>
            </w:r>
          </w:p>
          <w:p w14:paraId="22FFCAD6" w14:textId="77777777" w:rsidR="00CF3E77" w:rsidRDefault="00CF3E77" w:rsidP="00CF3E77">
            <w:pPr>
              <w:pStyle w:val="3-"/>
            </w:pPr>
            <w:r>
              <w:tab/>
            </w:r>
            <w:r>
              <w:tab/>
              <w:t>pthread_attr_t attr;</w:t>
            </w:r>
          </w:p>
          <w:p w14:paraId="4A152D49" w14:textId="77777777" w:rsidR="00CF3E77" w:rsidRDefault="00CF3E77" w:rsidP="00CF3E77">
            <w:pPr>
              <w:pStyle w:val="3-"/>
            </w:pPr>
            <w:r>
              <w:tab/>
            </w:r>
            <w:r>
              <w:tab/>
              <w:t>pthread_attr_init(&amp;attr);</w:t>
            </w:r>
          </w:p>
          <w:p w14:paraId="2977368B" w14:textId="77777777" w:rsidR="00CF3E77" w:rsidRDefault="00CF3E77" w:rsidP="00CF3E77">
            <w:pPr>
              <w:pStyle w:val="3-"/>
            </w:pPr>
            <w:r>
              <w:rPr>
                <w:rFonts w:hint="eastAsia"/>
              </w:rPr>
              <w:tab/>
            </w:r>
            <w:r>
              <w:rPr>
                <w:rFonts w:hint="eastAsia"/>
              </w:rPr>
              <w:tab/>
              <w:t>pthread_attr_setstacksize(&amp;attr, 1024);</w:t>
            </w:r>
            <w:r w:rsidRPr="00F012DD">
              <w:rPr>
                <w:rFonts w:hint="eastAsia"/>
                <w:color w:val="00B050"/>
              </w:rPr>
              <w:t>//スタックサイズ指定</w:t>
            </w:r>
          </w:p>
          <w:p w14:paraId="5D7430FC" w14:textId="77777777" w:rsidR="00CF3E77" w:rsidRDefault="00CF3E77" w:rsidP="00CF3E77">
            <w:pPr>
              <w:pStyle w:val="3-"/>
            </w:pPr>
            <w:r>
              <w:rPr>
                <w:rFonts w:hint="eastAsia"/>
              </w:rPr>
              <w:tab/>
            </w:r>
            <w:r>
              <w:rPr>
                <w:rFonts w:hint="eastAsia"/>
              </w:rPr>
              <w:tab/>
              <w:t>pthread_create(&amp;pth[0], &amp;attr, threadFuncR, (void*)"太郎");</w:t>
            </w:r>
          </w:p>
          <w:p w14:paraId="4D88201E" w14:textId="77777777" w:rsidR="00CF3E77" w:rsidRDefault="00CF3E77" w:rsidP="00CF3E77">
            <w:pPr>
              <w:pStyle w:val="3-"/>
            </w:pPr>
            <w:r>
              <w:rPr>
                <w:rFonts w:hint="eastAsia"/>
              </w:rPr>
              <w:tab/>
            </w:r>
            <w:r>
              <w:rPr>
                <w:rFonts w:hint="eastAsia"/>
              </w:rPr>
              <w:tab/>
              <w:t>pthread_create(&amp;pth[1], &amp;attr, threadFuncR, (void*)"次郎");</w:t>
            </w:r>
          </w:p>
          <w:p w14:paraId="7A45004D" w14:textId="77777777" w:rsidR="00CF3E77" w:rsidRDefault="00CF3E77" w:rsidP="00CF3E77">
            <w:pPr>
              <w:pStyle w:val="3-"/>
            </w:pPr>
            <w:r>
              <w:rPr>
                <w:rFonts w:hint="eastAsia"/>
              </w:rPr>
              <w:lastRenderedPageBreak/>
              <w:tab/>
            </w:r>
            <w:r>
              <w:rPr>
                <w:rFonts w:hint="eastAsia"/>
              </w:rPr>
              <w:tab/>
              <w:t>pthread_create(&amp;pth[2], &amp;attr, threadFuncR, (void*)"三郎");</w:t>
            </w:r>
          </w:p>
          <w:p w14:paraId="44298F45" w14:textId="77777777" w:rsidR="00CF3E77" w:rsidRDefault="00CF3E77" w:rsidP="00CF3E77">
            <w:pPr>
              <w:pStyle w:val="3-"/>
            </w:pPr>
            <w:r>
              <w:tab/>
            </w:r>
            <w:r>
              <w:tab/>
              <w:t>usleep(1);</w:t>
            </w:r>
          </w:p>
          <w:p w14:paraId="096A294E" w14:textId="77777777" w:rsidR="00CF3E77" w:rsidRDefault="00CF3E77" w:rsidP="00CF3E77">
            <w:pPr>
              <w:pStyle w:val="3-"/>
            </w:pPr>
            <w:r>
              <w:rPr>
                <w:rFonts w:hint="eastAsia"/>
              </w:rPr>
              <w:tab/>
            </w:r>
            <w:r>
              <w:rPr>
                <w:rFonts w:hint="eastAsia"/>
              </w:rPr>
              <w:tab/>
              <w:t>pthread_create(&amp;pth[3], &amp;attr, threadFuncW, (void*)"松子");</w:t>
            </w:r>
          </w:p>
          <w:p w14:paraId="48BF43A4" w14:textId="77777777" w:rsidR="00CF3E77" w:rsidRDefault="00CF3E77" w:rsidP="00CF3E77">
            <w:pPr>
              <w:pStyle w:val="3-"/>
            </w:pPr>
            <w:r>
              <w:rPr>
                <w:rFonts w:hint="eastAsia"/>
              </w:rPr>
              <w:tab/>
            </w:r>
            <w:r>
              <w:rPr>
                <w:rFonts w:hint="eastAsia"/>
              </w:rPr>
              <w:tab/>
              <w:t>pthread_create(&amp;pth[4], &amp;attr, threadFuncW, (void*)"竹子");</w:t>
            </w:r>
          </w:p>
          <w:p w14:paraId="6C92CE28" w14:textId="77777777" w:rsidR="00CF3E77" w:rsidRDefault="00CF3E77" w:rsidP="00CF3E77">
            <w:pPr>
              <w:pStyle w:val="3-"/>
            </w:pPr>
            <w:r>
              <w:rPr>
                <w:rFonts w:hint="eastAsia"/>
              </w:rPr>
              <w:tab/>
            </w:r>
            <w:r>
              <w:rPr>
                <w:rFonts w:hint="eastAsia"/>
              </w:rPr>
              <w:tab/>
              <w:t>pthread_create(&amp;pth[5], &amp;attr, threadFuncW, (void*)"梅子");</w:t>
            </w:r>
          </w:p>
          <w:p w14:paraId="56FBBDBB" w14:textId="77777777" w:rsidR="00CF3E77" w:rsidRDefault="00CF3E77" w:rsidP="00CF3E77">
            <w:pPr>
              <w:pStyle w:val="3-"/>
            </w:pPr>
            <w:r>
              <w:tab/>
              <w:t>}</w:t>
            </w:r>
          </w:p>
          <w:p w14:paraId="12AA89AD" w14:textId="77777777" w:rsidR="00CF3E77" w:rsidRDefault="00CF3E77" w:rsidP="00CF3E77">
            <w:pPr>
              <w:pStyle w:val="3-"/>
            </w:pPr>
            <w:r>
              <w:tab/>
            </w:r>
          </w:p>
          <w:p w14:paraId="3370640D" w14:textId="77777777" w:rsidR="00CF3E77" w:rsidRDefault="00CF3E77" w:rsidP="00CF3E77">
            <w:pPr>
              <w:pStyle w:val="3-"/>
            </w:pPr>
            <w:r>
              <w:rPr>
                <w:rFonts w:hint="eastAsia"/>
              </w:rPr>
              <w:tab/>
            </w:r>
            <w:r w:rsidRPr="00F012DD">
              <w:rPr>
                <w:rFonts w:hint="eastAsia"/>
                <w:color w:val="00B050"/>
              </w:rPr>
              <w:t>//スレッド終了待ち</w:t>
            </w:r>
          </w:p>
          <w:p w14:paraId="79BB1505" w14:textId="77777777" w:rsidR="00CF3E77" w:rsidRDefault="00CF3E77" w:rsidP="00CF3E77">
            <w:pPr>
              <w:pStyle w:val="3-"/>
            </w:pPr>
            <w:r>
              <w:tab/>
              <w:t>{</w:t>
            </w:r>
          </w:p>
          <w:p w14:paraId="192259E7" w14:textId="77777777" w:rsidR="00CF3E77" w:rsidRDefault="00CF3E77" w:rsidP="00CF3E77">
            <w:pPr>
              <w:pStyle w:val="3-"/>
            </w:pPr>
            <w:r>
              <w:tab/>
            </w:r>
            <w:r>
              <w:tab/>
              <w:t>struct timeval begin;</w:t>
            </w:r>
          </w:p>
          <w:p w14:paraId="55DFBAC6" w14:textId="77777777" w:rsidR="00CF3E77" w:rsidRDefault="00CF3E77" w:rsidP="00CF3E77">
            <w:pPr>
              <w:pStyle w:val="3-"/>
            </w:pPr>
            <w:r>
              <w:tab/>
            </w:r>
            <w:r>
              <w:tab/>
              <w:t>gettimeofday(&amp;begin, NULL);</w:t>
            </w:r>
          </w:p>
          <w:p w14:paraId="030D1F31" w14:textId="77777777" w:rsidR="00CF3E77" w:rsidRDefault="00CF3E77" w:rsidP="00CF3E77">
            <w:pPr>
              <w:pStyle w:val="3-"/>
            </w:pPr>
            <w:r>
              <w:tab/>
            </w:r>
            <w:r>
              <w:tab/>
            </w:r>
          </w:p>
          <w:p w14:paraId="29724570" w14:textId="77777777" w:rsidR="00CF3E77" w:rsidRDefault="00CF3E77" w:rsidP="00CF3E77">
            <w:pPr>
              <w:pStyle w:val="3-"/>
            </w:pPr>
            <w:r>
              <w:tab/>
            </w:r>
            <w:r>
              <w:tab/>
              <w:t>for(int i = 0; i &lt; THREAD_NUM; ++i)</w:t>
            </w:r>
          </w:p>
          <w:p w14:paraId="1FDE9ABB" w14:textId="77777777" w:rsidR="00CF3E77" w:rsidRDefault="00CF3E77" w:rsidP="00CF3E77">
            <w:pPr>
              <w:pStyle w:val="3-"/>
            </w:pPr>
            <w:r>
              <w:tab/>
            </w:r>
            <w:r>
              <w:tab/>
              <w:t>{</w:t>
            </w:r>
          </w:p>
          <w:p w14:paraId="39E2B586" w14:textId="77777777" w:rsidR="00CF3E77" w:rsidRDefault="00CF3E77" w:rsidP="00CF3E77">
            <w:pPr>
              <w:pStyle w:val="3-"/>
            </w:pPr>
            <w:r>
              <w:tab/>
            </w:r>
            <w:r>
              <w:tab/>
            </w:r>
            <w:r>
              <w:tab/>
              <w:t>pthread_join(pth[i], NULL);</w:t>
            </w:r>
          </w:p>
          <w:p w14:paraId="495ABB5B" w14:textId="77777777" w:rsidR="00CF3E77" w:rsidRDefault="00CF3E77" w:rsidP="00CF3E77">
            <w:pPr>
              <w:pStyle w:val="3-"/>
            </w:pPr>
            <w:r>
              <w:tab/>
            </w:r>
            <w:r>
              <w:tab/>
              <w:t>}</w:t>
            </w:r>
          </w:p>
          <w:p w14:paraId="38D27E8E" w14:textId="77777777" w:rsidR="00CF3E77" w:rsidRDefault="00CF3E77" w:rsidP="00CF3E77">
            <w:pPr>
              <w:pStyle w:val="3-"/>
            </w:pPr>
            <w:r>
              <w:tab/>
            </w:r>
            <w:r>
              <w:tab/>
            </w:r>
          </w:p>
          <w:p w14:paraId="7E4DE805" w14:textId="77777777" w:rsidR="00CF3E77" w:rsidRDefault="00CF3E77" w:rsidP="00CF3E77">
            <w:pPr>
              <w:pStyle w:val="3-"/>
            </w:pPr>
            <w:r>
              <w:tab/>
            </w:r>
            <w:r>
              <w:tab/>
              <w:t>struct timeval end;</w:t>
            </w:r>
          </w:p>
          <w:p w14:paraId="0DCB113D" w14:textId="77777777" w:rsidR="00CF3E77" w:rsidRDefault="00CF3E77" w:rsidP="00CF3E77">
            <w:pPr>
              <w:pStyle w:val="3-"/>
            </w:pPr>
            <w:r>
              <w:tab/>
            </w:r>
            <w:r>
              <w:tab/>
              <w:t>gettimeofday(&amp;end, NULL);</w:t>
            </w:r>
          </w:p>
          <w:p w14:paraId="426109BB" w14:textId="77777777" w:rsidR="00CF3E77" w:rsidRDefault="00CF3E77" w:rsidP="00CF3E77">
            <w:pPr>
              <w:pStyle w:val="3-"/>
            </w:pPr>
            <w:r>
              <w:tab/>
            </w:r>
            <w:r>
              <w:tab/>
              <w:t>struct timeval duration;</w:t>
            </w:r>
          </w:p>
          <w:p w14:paraId="1FBF2A18" w14:textId="77777777" w:rsidR="00CF3E77" w:rsidRDefault="00CF3E77" w:rsidP="00CF3E77">
            <w:pPr>
              <w:pStyle w:val="3-"/>
            </w:pPr>
            <w:r>
              <w:tab/>
            </w:r>
            <w:r>
              <w:tab/>
              <w:t>if( end.tv_usec &gt;= begin.tv_usec)</w:t>
            </w:r>
          </w:p>
          <w:p w14:paraId="03BEA86C" w14:textId="77777777" w:rsidR="00CF3E77" w:rsidRDefault="00CF3E77" w:rsidP="00CF3E77">
            <w:pPr>
              <w:pStyle w:val="3-"/>
            </w:pPr>
            <w:r>
              <w:tab/>
            </w:r>
            <w:r>
              <w:tab/>
              <w:t>{</w:t>
            </w:r>
          </w:p>
          <w:p w14:paraId="444FF892" w14:textId="77777777" w:rsidR="00CF3E77" w:rsidRDefault="00CF3E77" w:rsidP="00CF3E77">
            <w:pPr>
              <w:pStyle w:val="3-"/>
            </w:pPr>
            <w:r>
              <w:tab/>
            </w:r>
            <w:r>
              <w:tab/>
            </w:r>
            <w:r>
              <w:tab/>
              <w:t>duration.tv_sec = end.tv_sec - begin.tv_sec;</w:t>
            </w:r>
          </w:p>
          <w:p w14:paraId="4AFFE1DD" w14:textId="77777777" w:rsidR="00CF3E77" w:rsidRDefault="00CF3E77" w:rsidP="00CF3E77">
            <w:pPr>
              <w:pStyle w:val="3-"/>
            </w:pPr>
            <w:r>
              <w:tab/>
            </w:r>
            <w:r>
              <w:tab/>
            </w:r>
            <w:r>
              <w:tab/>
              <w:t>duration.tv_usec = end.tv_usec - begin.tv_usec;</w:t>
            </w:r>
          </w:p>
          <w:p w14:paraId="5588B98B" w14:textId="77777777" w:rsidR="00CF3E77" w:rsidRDefault="00CF3E77" w:rsidP="00CF3E77">
            <w:pPr>
              <w:pStyle w:val="3-"/>
            </w:pPr>
            <w:r>
              <w:tab/>
            </w:r>
            <w:r>
              <w:tab/>
              <w:t>}</w:t>
            </w:r>
          </w:p>
          <w:p w14:paraId="7942F6AA" w14:textId="77777777" w:rsidR="00CF3E77" w:rsidRDefault="00CF3E77" w:rsidP="00CF3E77">
            <w:pPr>
              <w:pStyle w:val="3-"/>
            </w:pPr>
            <w:r>
              <w:tab/>
            </w:r>
            <w:r>
              <w:tab/>
              <w:t>else</w:t>
            </w:r>
          </w:p>
          <w:p w14:paraId="18FDCA8D" w14:textId="77777777" w:rsidR="00CF3E77" w:rsidRDefault="00CF3E77" w:rsidP="00CF3E77">
            <w:pPr>
              <w:pStyle w:val="3-"/>
            </w:pPr>
            <w:r>
              <w:tab/>
            </w:r>
            <w:r>
              <w:tab/>
              <w:t>{</w:t>
            </w:r>
          </w:p>
          <w:p w14:paraId="5B504130" w14:textId="77777777" w:rsidR="00CF3E77" w:rsidRDefault="00CF3E77" w:rsidP="00CF3E77">
            <w:pPr>
              <w:pStyle w:val="3-"/>
            </w:pPr>
            <w:r>
              <w:tab/>
            </w:r>
            <w:r>
              <w:tab/>
            </w:r>
            <w:r>
              <w:tab/>
              <w:t>duration.tv_sec = end.tv_sec - begin.tv_sec - 1;</w:t>
            </w:r>
          </w:p>
          <w:p w14:paraId="30E1B098" w14:textId="77777777" w:rsidR="00CF3E77" w:rsidRDefault="00CF3E77" w:rsidP="00CF3E77">
            <w:pPr>
              <w:pStyle w:val="3-"/>
            </w:pPr>
            <w:r>
              <w:tab/>
            </w:r>
            <w:r>
              <w:tab/>
            </w:r>
            <w:r>
              <w:tab/>
              <w:t>duration.tv_usec = 1000000 - begin.tv_usec + end.tv_usec;</w:t>
            </w:r>
          </w:p>
          <w:p w14:paraId="5D408F1C" w14:textId="77777777" w:rsidR="00CF3E77" w:rsidRDefault="00CF3E77" w:rsidP="00CF3E77">
            <w:pPr>
              <w:pStyle w:val="3-"/>
            </w:pPr>
            <w:r>
              <w:tab/>
            </w:r>
            <w:r>
              <w:tab/>
              <w:t>}</w:t>
            </w:r>
          </w:p>
          <w:p w14:paraId="10BF017D" w14:textId="77777777" w:rsidR="00CF3E77" w:rsidRDefault="00CF3E77" w:rsidP="00CF3E77">
            <w:pPr>
              <w:pStyle w:val="3-"/>
            </w:pPr>
            <w:r>
              <w:tab/>
            </w:r>
            <w:r>
              <w:tab/>
              <w:t>printf("Time = %d.%06d sec\n", duration.tv_sec, duration.tv_usec);</w:t>
            </w:r>
          </w:p>
          <w:p w14:paraId="0AA8C37F" w14:textId="77777777" w:rsidR="00CF3E77" w:rsidRDefault="00CF3E77" w:rsidP="00CF3E77">
            <w:pPr>
              <w:pStyle w:val="3-"/>
            </w:pPr>
            <w:r>
              <w:tab/>
              <w:t>}</w:t>
            </w:r>
          </w:p>
          <w:p w14:paraId="0760A3A0" w14:textId="77777777" w:rsidR="00CF3E77" w:rsidRDefault="00CF3E77" w:rsidP="00CF3E77">
            <w:pPr>
              <w:pStyle w:val="3-"/>
            </w:pPr>
            <w:r>
              <w:tab/>
            </w:r>
          </w:p>
          <w:p w14:paraId="2171E55A" w14:textId="77777777" w:rsidR="00CF3E77" w:rsidRDefault="00CF3E77" w:rsidP="00CF3E77">
            <w:pPr>
              <w:pStyle w:val="3-"/>
            </w:pPr>
            <w:r>
              <w:rPr>
                <w:rFonts w:hint="eastAsia"/>
              </w:rPr>
              <w:tab/>
            </w:r>
            <w:r w:rsidRPr="00F012DD">
              <w:rPr>
                <w:rFonts w:hint="eastAsia"/>
                <w:color w:val="00B050"/>
              </w:rPr>
              <w:t>//リード／ライトロックの取得と解放を大量に実行して時間を計測</w:t>
            </w:r>
          </w:p>
          <w:p w14:paraId="29787853" w14:textId="77777777" w:rsidR="00CF3E77" w:rsidRDefault="00CF3E77" w:rsidP="00CF3E77">
            <w:pPr>
              <w:pStyle w:val="3-"/>
            </w:pPr>
            <w:r>
              <w:tab/>
              <w:t>{</w:t>
            </w:r>
          </w:p>
          <w:p w14:paraId="0DACDEB3" w14:textId="77777777" w:rsidR="00CF3E77" w:rsidRDefault="00CF3E77" w:rsidP="00CF3E77">
            <w:pPr>
              <w:pStyle w:val="3-"/>
            </w:pPr>
            <w:r>
              <w:tab/>
            </w:r>
            <w:r>
              <w:tab/>
              <w:t>struct timeval begin;</w:t>
            </w:r>
          </w:p>
          <w:p w14:paraId="3BE824A3" w14:textId="77777777" w:rsidR="00CF3E77" w:rsidRDefault="00CF3E77" w:rsidP="00CF3E77">
            <w:pPr>
              <w:pStyle w:val="3-"/>
            </w:pPr>
            <w:r>
              <w:tab/>
            </w:r>
            <w:r>
              <w:tab/>
              <w:t>gettimeofday(&amp;begin, NULL);</w:t>
            </w:r>
          </w:p>
          <w:p w14:paraId="53D2501D" w14:textId="77777777" w:rsidR="00CF3E77" w:rsidRDefault="00CF3E77" w:rsidP="00CF3E77">
            <w:pPr>
              <w:pStyle w:val="3-"/>
            </w:pPr>
            <w:r>
              <w:tab/>
            </w:r>
            <w:r>
              <w:tab/>
              <w:t>static const int TEST_TIMES = 10000000;</w:t>
            </w:r>
          </w:p>
          <w:p w14:paraId="46584CA4" w14:textId="77777777" w:rsidR="00CF3E77" w:rsidRDefault="00CF3E77" w:rsidP="00CF3E77">
            <w:pPr>
              <w:pStyle w:val="3-"/>
            </w:pPr>
            <w:r>
              <w:tab/>
            </w:r>
            <w:r>
              <w:tab/>
              <w:t>for (int i = 0; i &lt; TEST_TIMES; ++i)</w:t>
            </w:r>
          </w:p>
          <w:p w14:paraId="4480FCD4" w14:textId="77777777" w:rsidR="00CF3E77" w:rsidRDefault="00CF3E77" w:rsidP="00CF3E77">
            <w:pPr>
              <w:pStyle w:val="3-"/>
            </w:pPr>
            <w:r>
              <w:tab/>
            </w:r>
            <w:r>
              <w:tab/>
              <w:t>{</w:t>
            </w:r>
          </w:p>
          <w:p w14:paraId="23703546" w14:textId="77777777" w:rsidR="00CF3E77" w:rsidRPr="006C00F8" w:rsidRDefault="00CF3E77" w:rsidP="00CF3E77">
            <w:pPr>
              <w:pStyle w:val="3-"/>
              <w:rPr>
                <w:color w:val="FF0000"/>
              </w:rPr>
            </w:pPr>
            <w:r>
              <w:tab/>
            </w:r>
            <w:r>
              <w:tab/>
            </w:r>
            <w:r>
              <w:tab/>
            </w:r>
            <w:r w:rsidRPr="006C00F8">
              <w:rPr>
                <w:color w:val="FF0000"/>
              </w:rPr>
              <w:t>pthread_rwlock_wrlock(&amp;s_lock);</w:t>
            </w:r>
          </w:p>
          <w:p w14:paraId="22B87342" w14:textId="77777777" w:rsidR="00CF3E77" w:rsidRPr="006C00F8" w:rsidRDefault="00CF3E77" w:rsidP="00CF3E77">
            <w:pPr>
              <w:pStyle w:val="3-"/>
              <w:rPr>
                <w:color w:val="FF0000"/>
              </w:rPr>
            </w:pPr>
            <w:r w:rsidRPr="006C00F8">
              <w:rPr>
                <w:color w:val="FF0000"/>
              </w:rPr>
              <w:tab/>
            </w:r>
            <w:r w:rsidRPr="006C00F8">
              <w:rPr>
                <w:color w:val="FF0000"/>
              </w:rPr>
              <w:tab/>
            </w:r>
            <w:r w:rsidRPr="006C00F8">
              <w:rPr>
                <w:color w:val="FF0000"/>
              </w:rPr>
              <w:tab/>
              <w:t>pthread_rwlock_unlock(&amp;s_lock);</w:t>
            </w:r>
          </w:p>
          <w:p w14:paraId="192A60A1" w14:textId="77777777" w:rsidR="00CF3E77" w:rsidRDefault="00CF3E77" w:rsidP="00CF3E77">
            <w:pPr>
              <w:pStyle w:val="3-"/>
            </w:pPr>
            <w:r>
              <w:tab/>
            </w:r>
            <w:r>
              <w:tab/>
              <w:t>}</w:t>
            </w:r>
          </w:p>
          <w:p w14:paraId="09C9B611" w14:textId="77777777" w:rsidR="00CF3E77" w:rsidRDefault="00CF3E77" w:rsidP="00CF3E77">
            <w:pPr>
              <w:pStyle w:val="3-"/>
            </w:pPr>
            <w:r>
              <w:tab/>
            </w:r>
            <w:r>
              <w:tab/>
              <w:t>struct timeval end;</w:t>
            </w:r>
          </w:p>
          <w:p w14:paraId="1A5A58C9" w14:textId="77777777" w:rsidR="00CF3E77" w:rsidRDefault="00CF3E77" w:rsidP="00CF3E77">
            <w:pPr>
              <w:pStyle w:val="3-"/>
            </w:pPr>
            <w:r>
              <w:tab/>
            </w:r>
            <w:r>
              <w:tab/>
              <w:t>gettimeofday(&amp;end, NULL);</w:t>
            </w:r>
          </w:p>
          <w:p w14:paraId="170CC9C0" w14:textId="77777777" w:rsidR="00CF3E77" w:rsidRDefault="00CF3E77" w:rsidP="00CF3E77">
            <w:pPr>
              <w:pStyle w:val="3-"/>
            </w:pPr>
            <w:r>
              <w:tab/>
            </w:r>
            <w:r>
              <w:tab/>
              <w:t>struct timeval duration;</w:t>
            </w:r>
          </w:p>
          <w:p w14:paraId="60A47D1A" w14:textId="77777777" w:rsidR="00CF3E77" w:rsidRDefault="00CF3E77" w:rsidP="00CF3E77">
            <w:pPr>
              <w:pStyle w:val="3-"/>
            </w:pPr>
            <w:r>
              <w:tab/>
            </w:r>
            <w:r>
              <w:tab/>
              <w:t>if( end.tv_usec &gt;= begin.tv_usec)</w:t>
            </w:r>
          </w:p>
          <w:p w14:paraId="21602AAF" w14:textId="77777777" w:rsidR="00CF3E77" w:rsidRDefault="00CF3E77" w:rsidP="00CF3E77">
            <w:pPr>
              <w:pStyle w:val="3-"/>
            </w:pPr>
            <w:r>
              <w:tab/>
            </w:r>
            <w:r>
              <w:tab/>
              <w:t>{</w:t>
            </w:r>
          </w:p>
          <w:p w14:paraId="0152460F" w14:textId="77777777" w:rsidR="00CF3E77" w:rsidRDefault="00CF3E77" w:rsidP="00CF3E77">
            <w:pPr>
              <w:pStyle w:val="3-"/>
            </w:pPr>
            <w:r>
              <w:tab/>
            </w:r>
            <w:r>
              <w:tab/>
            </w:r>
            <w:r>
              <w:tab/>
              <w:t>duration.tv_sec = end.tv_sec - begin.tv_sec;</w:t>
            </w:r>
          </w:p>
          <w:p w14:paraId="4C564FB1" w14:textId="77777777" w:rsidR="00CF3E77" w:rsidRDefault="00CF3E77" w:rsidP="00CF3E77">
            <w:pPr>
              <w:pStyle w:val="3-"/>
            </w:pPr>
            <w:r>
              <w:tab/>
            </w:r>
            <w:r>
              <w:tab/>
            </w:r>
            <w:r>
              <w:tab/>
              <w:t>duration.tv_usec = end.tv_usec - begin.tv_usec;</w:t>
            </w:r>
          </w:p>
          <w:p w14:paraId="263C1384" w14:textId="77777777" w:rsidR="00CF3E77" w:rsidRDefault="00CF3E77" w:rsidP="00CF3E77">
            <w:pPr>
              <w:pStyle w:val="3-"/>
            </w:pPr>
            <w:r>
              <w:tab/>
            </w:r>
            <w:r>
              <w:tab/>
              <w:t>}</w:t>
            </w:r>
          </w:p>
          <w:p w14:paraId="69C58891" w14:textId="77777777" w:rsidR="00CF3E77" w:rsidRDefault="00CF3E77" w:rsidP="00CF3E77">
            <w:pPr>
              <w:pStyle w:val="3-"/>
            </w:pPr>
            <w:r>
              <w:tab/>
            </w:r>
            <w:r>
              <w:tab/>
              <w:t>else</w:t>
            </w:r>
          </w:p>
          <w:p w14:paraId="5A1505CE" w14:textId="77777777" w:rsidR="00CF3E77" w:rsidRDefault="00CF3E77" w:rsidP="00CF3E77">
            <w:pPr>
              <w:pStyle w:val="3-"/>
            </w:pPr>
            <w:r>
              <w:tab/>
            </w:r>
            <w:r>
              <w:tab/>
              <w:t>{</w:t>
            </w:r>
          </w:p>
          <w:p w14:paraId="738C9596" w14:textId="77777777" w:rsidR="00CF3E77" w:rsidRDefault="00CF3E77" w:rsidP="00CF3E77">
            <w:pPr>
              <w:pStyle w:val="3-"/>
            </w:pPr>
            <w:r>
              <w:tab/>
            </w:r>
            <w:r>
              <w:tab/>
            </w:r>
            <w:r>
              <w:tab/>
              <w:t>duration.tv_sec = end.tv_sec - begin.tv_sec - 1;</w:t>
            </w:r>
          </w:p>
          <w:p w14:paraId="73538EF4" w14:textId="77777777" w:rsidR="00CF3E77" w:rsidRDefault="00CF3E77" w:rsidP="00CF3E77">
            <w:pPr>
              <w:pStyle w:val="3-"/>
            </w:pPr>
            <w:r>
              <w:tab/>
            </w:r>
            <w:r>
              <w:tab/>
            </w:r>
            <w:r>
              <w:tab/>
              <w:t>duration.tv_usec = 1000000 - begin.tv_usec + end.tv_usec;</w:t>
            </w:r>
          </w:p>
          <w:p w14:paraId="67A02365" w14:textId="77777777" w:rsidR="00CF3E77" w:rsidRDefault="00CF3E77" w:rsidP="00CF3E77">
            <w:pPr>
              <w:pStyle w:val="3-"/>
            </w:pPr>
            <w:r>
              <w:tab/>
            </w:r>
            <w:r>
              <w:tab/>
              <w:t>}</w:t>
            </w:r>
          </w:p>
          <w:p w14:paraId="057AC42B" w14:textId="77777777" w:rsidR="00CF3E77" w:rsidRDefault="00CF3E77" w:rsidP="00CF3E77">
            <w:pPr>
              <w:pStyle w:val="3-"/>
            </w:pPr>
            <w:r>
              <w:tab/>
            </w:r>
            <w:r>
              <w:tab/>
              <w:t>printf("Read-WriteLock * %d = %d.%06d sec\n", TEST_TIMES, duration.tv_sec, duration.tv_usec);</w:t>
            </w:r>
          </w:p>
          <w:p w14:paraId="51C45D5E" w14:textId="77777777" w:rsidR="00CF3E77" w:rsidRDefault="00CF3E77" w:rsidP="00CF3E77">
            <w:pPr>
              <w:pStyle w:val="3-"/>
            </w:pPr>
            <w:r>
              <w:tab/>
              <w:t>}</w:t>
            </w:r>
          </w:p>
          <w:p w14:paraId="753EBE61" w14:textId="77777777" w:rsidR="00CF3E77" w:rsidRDefault="00CF3E77" w:rsidP="00CF3E77">
            <w:pPr>
              <w:pStyle w:val="3-"/>
            </w:pPr>
            <w:r>
              <w:tab/>
            </w:r>
          </w:p>
          <w:p w14:paraId="031A8A46" w14:textId="77777777" w:rsidR="00CF3E77" w:rsidRPr="00F012DD" w:rsidRDefault="00CF3E77" w:rsidP="00CF3E77">
            <w:pPr>
              <w:pStyle w:val="3-"/>
              <w:rPr>
                <w:color w:val="00B050"/>
              </w:rPr>
            </w:pPr>
            <w:r>
              <w:rPr>
                <w:rFonts w:hint="eastAsia"/>
              </w:rPr>
              <w:tab/>
            </w:r>
            <w:r w:rsidRPr="00F012DD">
              <w:rPr>
                <w:rFonts w:hint="eastAsia"/>
                <w:color w:val="00B050"/>
              </w:rPr>
              <w:t>//リード／ライトロック破棄</w:t>
            </w:r>
          </w:p>
          <w:p w14:paraId="2C375CCC" w14:textId="77777777" w:rsidR="00CF3E77" w:rsidRPr="00F012DD" w:rsidRDefault="00CF3E77" w:rsidP="00CF3E77">
            <w:pPr>
              <w:pStyle w:val="3-"/>
              <w:rPr>
                <w:color w:val="00B050"/>
              </w:rPr>
            </w:pPr>
            <w:r w:rsidRPr="00F012DD">
              <w:rPr>
                <w:rFonts w:hint="eastAsia"/>
                <w:color w:val="00B050"/>
              </w:rPr>
              <w:tab/>
              <w:t>//※PTHREAD_RWLOCK_INITIALIZER で初期化している場合は不要</w:t>
            </w:r>
          </w:p>
          <w:p w14:paraId="62EFCEE2" w14:textId="77777777" w:rsidR="00CF3E77" w:rsidRDefault="00CF3E77" w:rsidP="00CF3E77">
            <w:pPr>
              <w:pStyle w:val="3-"/>
            </w:pPr>
            <w:r>
              <w:tab/>
              <w:t>{</w:t>
            </w:r>
          </w:p>
          <w:p w14:paraId="24E09D9A" w14:textId="77777777" w:rsidR="00CF3E77" w:rsidRPr="006C00F8" w:rsidRDefault="00CF3E77" w:rsidP="00CF3E77">
            <w:pPr>
              <w:pStyle w:val="3-"/>
              <w:rPr>
                <w:color w:val="FF0000"/>
              </w:rPr>
            </w:pPr>
            <w:r>
              <w:tab/>
            </w:r>
            <w:r w:rsidRPr="00F012DD">
              <w:rPr>
                <w:color w:val="00B050"/>
              </w:rPr>
              <w:t>//</w:t>
            </w:r>
            <w:r w:rsidRPr="00F012DD">
              <w:rPr>
                <w:color w:val="00B050"/>
              </w:rPr>
              <w:tab/>
            </w:r>
            <w:r w:rsidRPr="006C00F8">
              <w:rPr>
                <w:color w:val="FF0000"/>
              </w:rPr>
              <w:t>pthread_rwlock_destroy(&amp;s_lock);</w:t>
            </w:r>
          </w:p>
          <w:p w14:paraId="580AED31" w14:textId="77777777" w:rsidR="00CF3E77" w:rsidRDefault="00CF3E77" w:rsidP="00CF3E77">
            <w:pPr>
              <w:pStyle w:val="3-"/>
            </w:pPr>
            <w:r>
              <w:tab/>
              <w:t>}</w:t>
            </w:r>
          </w:p>
          <w:p w14:paraId="363A5F3F" w14:textId="77777777" w:rsidR="00CF3E77" w:rsidRDefault="00CF3E77" w:rsidP="00CF3E77">
            <w:pPr>
              <w:pStyle w:val="3-"/>
            </w:pPr>
            <w:r>
              <w:tab/>
            </w:r>
          </w:p>
          <w:p w14:paraId="7864C3AF" w14:textId="77777777" w:rsidR="00CF3E77" w:rsidRDefault="00CF3E77" w:rsidP="00CF3E77">
            <w:pPr>
              <w:pStyle w:val="3-"/>
            </w:pPr>
            <w:r>
              <w:lastRenderedPageBreak/>
              <w:tab/>
              <w:t>return EXIT_SUCCESS;</w:t>
            </w:r>
          </w:p>
          <w:p w14:paraId="46428114" w14:textId="02A7FCD1" w:rsidR="0036070F" w:rsidRPr="00DE3BF2" w:rsidRDefault="00CF3E77" w:rsidP="00CF3E77">
            <w:pPr>
              <w:pStyle w:val="3-"/>
            </w:pPr>
            <w:r>
              <w:t>}</w:t>
            </w:r>
          </w:p>
        </w:tc>
      </w:tr>
    </w:tbl>
    <w:p w14:paraId="4D09D525" w14:textId="77777777" w:rsidR="0036070F" w:rsidRPr="00DE3BF2" w:rsidRDefault="0036070F" w:rsidP="0036070F">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4284A73" w14:textId="77777777" w:rsidTr="000A1665">
        <w:tc>
          <w:tcPr>
            <w:tcW w:w="8494" w:type="dxa"/>
          </w:tcPr>
          <w:p w14:paraId="717D8D13" w14:textId="77777777" w:rsidR="00881F00" w:rsidRPr="00881F00" w:rsidRDefault="00881F00" w:rsidP="00881F00">
            <w:pPr>
              <w:pStyle w:val="3-"/>
              <w:rPr>
                <w:color w:val="auto"/>
              </w:rPr>
            </w:pPr>
            <w:r w:rsidRPr="00881F00">
              <w:rPr>
                <w:rFonts w:hint="eastAsia"/>
                <w:color w:val="auto"/>
              </w:rPr>
              <w:t>- begin:(R)三郎 -</w:t>
            </w:r>
          </w:p>
          <w:p w14:paraId="7899F3FB" w14:textId="77777777" w:rsidR="00881F00" w:rsidRPr="00881F00" w:rsidRDefault="00881F00" w:rsidP="00881F00">
            <w:pPr>
              <w:pStyle w:val="3-"/>
              <w:rPr>
                <w:color w:val="auto"/>
              </w:rPr>
            </w:pPr>
            <w:r w:rsidRPr="00881F00">
              <w:rPr>
                <w:rFonts w:hint="eastAsia"/>
                <w:color w:val="auto"/>
              </w:rPr>
              <w:t>- begin:(W)梅子 -</w:t>
            </w:r>
          </w:p>
          <w:p w14:paraId="4531DB8B" w14:textId="77777777" w:rsidR="00881F00" w:rsidRPr="00881F00" w:rsidRDefault="00881F00" w:rsidP="00881F00">
            <w:pPr>
              <w:pStyle w:val="3-"/>
              <w:rPr>
                <w:color w:val="auto"/>
              </w:rPr>
            </w:pPr>
            <w:r w:rsidRPr="00881F00">
              <w:rPr>
                <w:rFonts w:hint="eastAsia"/>
                <w:color w:val="auto"/>
              </w:rPr>
              <w:t>- begin:(R)次郎 -</w:t>
            </w:r>
          </w:p>
          <w:p w14:paraId="24C04AF9" w14:textId="77777777" w:rsidR="00881F00" w:rsidRPr="00881F00" w:rsidRDefault="00881F00" w:rsidP="00881F00">
            <w:pPr>
              <w:pStyle w:val="3-"/>
              <w:rPr>
                <w:color w:val="auto"/>
              </w:rPr>
            </w:pPr>
            <w:r w:rsidRPr="00881F00">
              <w:rPr>
                <w:rFonts w:hint="eastAsia"/>
                <w:color w:val="auto"/>
              </w:rPr>
              <w:t>- begin:(W)竹子 -</w:t>
            </w:r>
          </w:p>
          <w:p w14:paraId="00090662" w14:textId="77777777" w:rsidR="00881F00" w:rsidRPr="00881F00" w:rsidRDefault="00881F00" w:rsidP="00881F00">
            <w:pPr>
              <w:pStyle w:val="3-"/>
              <w:rPr>
                <w:color w:val="auto"/>
              </w:rPr>
            </w:pPr>
            <w:r w:rsidRPr="00881F00">
              <w:rPr>
                <w:rFonts w:hint="eastAsia"/>
                <w:color w:val="auto"/>
              </w:rPr>
              <w:t>- begin:(R)太郎 -</w:t>
            </w:r>
          </w:p>
          <w:p w14:paraId="75467B7F" w14:textId="77777777" w:rsidR="00881F00" w:rsidRPr="00881F00" w:rsidRDefault="00881F00" w:rsidP="00881F00">
            <w:pPr>
              <w:pStyle w:val="3-"/>
              <w:rPr>
                <w:color w:val="auto"/>
              </w:rPr>
            </w:pPr>
            <w:r w:rsidRPr="00881F00">
              <w:rPr>
                <w:rFonts w:hint="eastAsia"/>
                <w:color w:val="auto"/>
              </w:rPr>
              <w:t>- begin:(W)松子 -</w:t>
            </w:r>
          </w:p>
          <w:p w14:paraId="2BFCA330" w14:textId="77777777" w:rsidR="00881F00" w:rsidRPr="00881F00" w:rsidRDefault="00881F00" w:rsidP="00881F00">
            <w:pPr>
              <w:pStyle w:val="3-"/>
              <w:rPr>
                <w:color w:val="auto"/>
              </w:rPr>
            </w:pPr>
            <w:r w:rsidRPr="00881F00">
              <w:rPr>
                <w:rFonts w:hint="eastAsia"/>
                <w:color w:val="auto"/>
              </w:rPr>
              <w:t>(R)次郎: [BEFORE] commonData=0, tlsData=0</w:t>
            </w:r>
          </w:p>
          <w:p w14:paraId="5DC4D3AE" w14:textId="710ACCCC" w:rsidR="00881F00" w:rsidRPr="00881F00" w:rsidRDefault="00881F00" w:rsidP="00881F00">
            <w:pPr>
              <w:pStyle w:val="3-"/>
              <w:rPr>
                <w:color w:val="FF0000"/>
              </w:rPr>
            </w:pPr>
            <w:r w:rsidRPr="00881F00">
              <w:rPr>
                <w:rFonts w:hint="eastAsia"/>
                <w:color w:val="FF0000"/>
              </w:rPr>
              <w:t>(R)太郎: [BEFORE]</w:t>
            </w:r>
            <w:r w:rsidRPr="00881F00">
              <w:rPr>
                <w:rFonts w:hint="eastAsia"/>
                <w:color w:val="auto"/>
              </w:rPr>
              <w:t xml:space="preserve"> commonData=0, tlsData=0</w:t>
            </w:r>
            <w:r w:rsidRPr="00B979DA">
              <w:rPr>
                <w:color w:val="FF0000"/>
              </w:rPr>
              <w:tab/>
            </w:r>
            <w:r w:rsidRPr="00B979DA">
              <w:rPr>
                <w:rFonts w:hint="eastAsia"/>
                <w:color w:val="FF0000"/>
              </w:rPr>
              <w:t>←リードロックは同時取得可</w:t>
            </w:r>
          </w:p>
          <w:p w14:paraId="11985ECD" w14:textId="5B7CFE50" w:rsidR="00881F00" w:rsidRPr="00881F00" w:rsidRDefault="00881F00" w:rsidP="00881F00">
            <w:pPr>
              <w:pStyle w:val="3-"/>
              <w:rPr>
                <w:color w:val="auto"/>
              </w:rPr>
            </w:pPr>
            <w:r w:rsidRPr="00881F00">
              <w:rPr>
                <w:rFonts w:hint="eastAsia"/>
                <w:color w:val="FF0000"/>
              </w:rPr>
              <w:t>(R)三郎: [BEFORE]</w:t>
            </w:r>
            <w:r w:rsidRPr="00881F00">
              <w:rPr>
                <w:rFonts w:hint="eastAsia"/>
                <w:color w:val="auto"/>
              </w:rPr>
              <w:t xml:space="preserve"> commonData=0, tlsData=0</w:t>
            </w:r>
            <w:r w:rsidRPr="00B979DA">
              <w:rPr>
                <w:color w:val="FF0000"/>
              </w:rPr>
              <w:tab/>
            </w:r>
            <w:r w:rsidRPr="00B979DA">
              <w:rPr>
                <w:rFonts w:hint="eastAsia"/>
                <w:color w:val="FF0000"/>
              </w:rPr>
              <w:t>←リードロックは同時取得可</w:t>
            </w:r>
          </w:p>
          <w:p w14:paraId="1D799DA4" w14:textId="77777777" w:rsidR="00881F00" w:rsidRPr="00881F00" w:rsidRDefault="00881F00" w:rsidP="00881F00">
            <w:pPr>
              <w:pStyle w:val="3-"/>
              <w:rPr>
                <w:color w:val="auto"/>
              </w:rPr>
            </w:pPr>
            <w:r w:rsidRPr="00881F00">
              <w:rPr>
                <w:rFonts w:hint="eastAsia"/>
                <w:color w:val="auto"/>
              </w:rPr>
              <w:t>(R)三郎: [AFTER]  commonData=0, tlsData=0</w:t>
            </w:r>
          </w:p>
          <w:p w14:paraId="5DA154C6" w14:textId="77777777" w:rsidR="00881F00" w:rsidRPr="00881F00" w:rsidRDefault="00881F00" w:rsidP="00881F00">
            <w:pPr>
              <w:pStyle w:val="3-"/>
              <w:rPr>
                <w:color w:val="auto"/>
              </w:rPr>
            </w:pPr>
            <w:r w:rsidRPr="00881F00">
              <w:rPr>
                <w:rFonts w:hint="eastAsia"/>
                <w:color w:val="auto"/>
              </w:rPr>
              <w:t>(R)次郎: [AFTER]  commonData=0, tlsData=0</w:t>
            </w:r>
          </w:p>
          <w:p w14:paraId="113E129D" w14:textId="668C1250" w:rsidR="00881F00" w:rsidRPr="00881F00" w:rsidRDefault="00881F00" w:rsidP="00881F00">
            <w:pPr>
              <w:pStyle w:val="3-"/>
              <w:rPr>
                <w:color w:val="auto"/>
              </w:rPr>
            </w:pPr>
            <w:r w:rsidRPr="00881F00">
              <w:rPr>
                <w:rFonts w:hint="eastAsia"/>
                <w:color w:val="FF0000"/>
              </w:rPr>
              <w:t>(R)太郎: [AFTER]</w:t>
            </w:r>
            <w:r w:rsidRPr="00881F00">
              <w:rPr>
                <w:rFonts w:hint="eastAsia"/>
                <w:color w:val="auto"/>
              </w:rPr>
              <w:t xml:space="preserve">  commonData=0, tlsData=0</w:t>
            </w:r>
            <w:r w:rsidRPr="00B979DA">
              <w:rPr>
                <w:color w:val="FF0000"/>
              </w:rPr>
              <w:tab/>
            </w:r>
            <w:r w:rsidRPr="00B979DA">
              <w:rPr>
                <w:rFonts w:hint="eastAsia"/>
                <w:color w:val="FF0000"/>
              </w:rPr>
              <w:t>←</w:t>
            </w:r>
            <w:r>
              <w:rPr>
                <w:rFonts w:hint="eastAsia"/>
                <w:color w:val="FF0000"/>
              </w:rPr>
              <w:t>リードロック中はライトロックをブロック</w:t>
            </w:r>
          </w:p>
          <w:p w14:paraId="155CCCFB" w14:textId="77777777" w:rsidR="00881F00" w:rsidRPr="00881F00" w:rsidRDefault="00881F00" w:rsidP="00881F00">
            <w:pPr>
              <w:pStyle w:val="3-"/>
              <w:rPr>
                <w:color w:val="auto"/>
              </w:rPr>
            </w:pPr>
            <w:r w:rsidRPr="00881F00">
              <w:rPr>
                <w:rFonts w:hint="eastAsia"/>
                <w:color w:val="auto"/>
              </w:rPr>
              <w:t>(W)松子: [BEFORE] commonData=0, tlsData=0</w:t>
            </w:r>
          </w:p>
          <w:p w14:paraId="243078A6" w14:textId="10091BE4" w:rsidR="00881F00" w:rsidRPr="00881F00" w:rsidRDefault="00881F00" w:rsidP="00881F00">
            <w:pPr>
              <w:pStyle w:val="3-"/>
              <w:rPr>
                <w:color w:val="auto"/>
              </w:rPr>
            </w:pPr>
            <w:r w:rsidRPr="00881F00">
              <w:rPr>
                <w:rFonts w:hint="eastAsia"/>
                <w:color w:val="FF0000"/>
              </w:rPr>
              <w:t>(W)松子: [AFTER]</w:t>
            </w:r>
            <w:r w:rsidRPr="00881F00">
              <w:rPr>
                <w:rFonts w:hint="eastAsia"/>
                <w:color w:val="auto"/>
              </w:rPr>
              <w:t xml:space="preserve">  commonData=1, tlsData=1</w:t>
            </w:r>
            <w:r w:rsidRPr="00B979DA">
              <w:rPr>
                <w:color w:val="FF0000"/>
              </w:rPr>
              <w:tab/>
            </w:r>
            <w:r w:rsidRPr="00B979DA">
              <w:rPr>
                <w:rFonts w:hint="eastAsia"/>
                <w:color w:val="FF0000"/>
              </w:rPr>
              <w:t>←</w:t>
            </w:r>
            <w:r>
              <w:rPr>
                <w:rFonts w:hint="eastAsia"/>
                <w:color w:val="FF0000"/>
              </w:rPr>
              <w:t>ライトロック中は完全に排他（完了）</w:t>
            </w:r>
          </w:p>
          <w:p w14:paraId="72914C5F" w14:textId="5DA1BDE1" w:rsidR="00881F00" w:rsidRPr="00881F00" w:rsidRDefault="00881F00" w:rsidP="00881F00">
            <w:pPr>
              <w:pStyle w:val="3-"/>
              <w:rPr>
                <w:color w:val="auto"/>
              </w:rPr>
            </w:pPr>
            <w:r w:rsidRPr="00881F00">
              <w:rPr>
                <w:rFonts w:hint="eastAsia"/>
                <w:color w:val="auto"/>
              </w:rPr>
              <w:t xml:space="preserve">(W)梅子: [BEFORE] commonData=1, tlsData=0 </w:t>
            </w:r>
          </w:p>
          <w:p w14:paraId="4B2BD112" w14:textId="402E6148" w:rsidR="00881F00" w:rsidRPr="00881F00" w:rsidRDefault="00881F00" w:rsidP="00881F00">
            <w:pPr>
              <w:pStyle w:val="3-"/>
              <w:rPr>
                <w:color w:val="auto"/>
              </w:rPr>
            </w:pPr>
            <w:r w:rsidRPr="00881F00">
              <w:rPr>
                <w:rFonts w:hint="eastAsia"/>
                <w:color w:val="FF0000"/>
              </w:rPr>
              <w:t>(W)梅子: [AFTER]</w:t>
            </w:r>
            <w:r w:rsidRPr="00881F00">
              <w:rPr>
                <w:rFonts w:hint="eastAsia"/>
                <w:color w:val="auto"/>
              </w:rPr>
              <w:t xml:space="preserve">  commonData=2, tlsData=1</w:t>
            </w:r>
            <w:r w:rsidRPr="00B979DA">
              <w:rPr>
                <w:color w:val="FF0000"/>
              </w:rPr>
              <w:tab/>
            </w:r>
            <w:r w:rsidRPr="00B979DA">
              <w:rPr>
                <w:rFonts w:hint="eastAsia"/>
                <w:color w:val="FF0000"/>
              </w:rPr>
              <w:t>←</w:t>
            </w:r>
            <w:r>
              <w:rPr>
                <w:rFonts w:hint="eastAsia"/>
                <w:color w:val="FF0000"/>
              </w:rPr>
              <w:t>ライトロック中は完全に排他（完了）</w:t>
            </w:r>
          </w:p>
          <w:p w14:paraId="6B00836B" w14:textId="77777777" w:rsidR="00881F00" w:rsidRPr="00881F00" w:rsidRDefault="00881F00" w:rsidP="00881F00">
            <w:pPr>
              <w:pStyle w:val="3-"/>
              <w:rPr>
                <w:color w:val="auto"/>
              </w:rPr>
            </w:pPr>
            <w:r w:rsidRPr="00881F00">
              <w:rPr>
                <w:rFonts w:hint="eastAsia"/>
                <w:color w:val="auto"/>
              </w:rPr>
              <w:t>(W)竹子: [BEFORE] commonData=2, tlsData=0</w:t>
            </w:r>
          </w:p>
          <w:p w14:paraId="0DBE7E95" w14:textId="4E56DA53" w:rsidR="00881F00" w:rsidRPr="00881F00" w:rsidRDefault="00881F00" w:rsidP="00881F00">
            <w:pPr>
              <w:pStyle w:val="3-"/>
              <w:rPr>
                <w:color w:val="auto"/>
              </w:rPr>
            </w:pPr>
            <w:r w:rsidRPr="00881F00">
              <w:rPr>
                <w:rFonts w:hint="eastAsia"/>
                <w:color w:val="FF0000"/>
              </w:rPr>
              <w:t xml:space="preserve">(W)竹子: [AFTER]  </w:t>
            </w:r>
            <w:r w:rsidRPr="00881F00">
              <w:rPr>
                <w:rFonts w:hint="eastAsia"/>
                <w:color w:val="auto"/>
              </w:rPr>
              <w:t>commonData=3, tlsData=1</w:t>
            </w:r>
            <w:r w:rsidRPr="00B979DA">
              <w:rPr>
                <w:color w:val="FF0000"/>
              </w:rPr>
              <w:tab/>
            </w:r>
            <w:r w:rsidRPr="00B979DA">
              <w:rPr>
                <w:rFonts w:hint="eastAsia"/>
                <w:color w:val="FF0000"/>
              </w:rPr>
              <w:t>←</w:t>
            </w:r>
            <w:r>
              <w:rPr>
                <w:rFonts w:hint="eastAsia"/>
                <w:color w:val="FF0000"/>
              </w:rPr>
              <w:t>ライトロック中は完全に排他（完了）</w:t>
            </w:r>
          </w:p>
          <w:p w14:paraId="600AE462" w14:textId="77777777" w:rsidR="00881F00" w:rsidRPr="00881F00" w:rsidRDefault="00881F00" w:rsidP="00881F00">
            <w:pPr>
              <w:pStyle w:val="3-"/>
              <w:rPr>
                <w:color w:val="auto"/>
              </w:rPr>
            </w:pPr>
            <w:r w:rsidRPr="00881F00">
              <w:rPr>
                <w:rFonts w:hint="eastAsia"/>
                <w:color w:val="auto"/>
              </w:rPr>
              <w:t>(W)松子: [BEFORE] commonData=3, tlsData=1</w:t>
            </w:r>
          </w:p>
          <w:p w14:paraId="1CE85DAB" w14:textId="750293D1" w:rsidR="00881F00" w:rsidRPr="00881F00" w:rsidRDefault="00881F00" w:rsidP="00881F00">
            <w:pPr>
              <w:pStyle w:val="3-"/>
              <w:rPr>
                <w:color w:val="auto"/>
              </w:rPr>
            </w:pPr>
            <w:r w:rsidRPr="00881F00">
              <w:rPr>
                <w:rFonts w:hint="eastAsia"/>
                <w:color w:val="FF0000"/>
              </w:rPr>
              <w:t>(W)松子: [AFTER]</w:t>
            </w:r>
            <w:r w:rsidRPr="00881F00">
              <w:rPr>
                <w:rFonts w:hint="eastAsia"/>
                <w:color w:val="auto"/>
              </w:rPr>
              <w:t xml:space="preserve">  commonData=4, tlsData=2</w:t>
            </w:r>
            <w:r w:rsidRPr="00B979DA">
              <w:rPr>
                <w:color w:val="FF0000"/>
              </w:rPr>
              <w:tab/>
            </w:r>
            <w:r w:rsidRPr="00B979DA">
              <w:rPr>
                <w:rFonts w:hint="eastAsia"/>
                <w:color w:val="FF0000"/>
              </w:rPr>
              <w:t>←</w:t>
            </w:r>
            <w:r>
              <w:rPr>
                <w:rFonts w:hint="eastAsia"/>
                <w:color w:val="FF0000"/>
              </w:rPr>
              <w:t>ライトロック中は完全に排他（完了）</w:t>
            </w:r>
          </w:p>
          <w:p w14:paraId="195E2956" w14:textId="77777777" w:rsidR="00881F00" w:rsidRPr="00881F00" w:rsidRDefault="00881F00" w:rsidP="00881F00">
            <w:pPr>
              <w:pStyle w:val="3-"/>
              <w:rPr>
                <w:color w:val="auto"/>
              </w:rPr>
            </w:pPr>
            <w:r w:rsidRPr="00881F00">
              <w:rPr>
                <w:rFonts w:hint="eastAsia"/>
                <w:color w:val="auto"/>
              </w:rPr>
              <w:t>(R)太郎: [BEFORE] commonData=4, tlsData=0</w:t>
            </w:r>
          </w:p>
          <w:p w14:paraId="4C649545" w14:textId="1CA75BE4" w:rsidR="00881F00" w:rsidRPr="00881F00" w:rsidRDefault="00881F00" w:rsidP="00881F00">
            <w:pPr>
              <w:pStyle w:val="3-"/>
              <w:rPr>
                <w:color w:val="auto"/>
              </w:rPr>
            </w:pPr>
            <w:r w:rsidRPr="00881F00">
              <w:rPr>
                <w:rFonts w:hint="eastAsia"/>
                <w:color w:val="FF0000"/>
              </w:rPr>
              <w:t>(R)次郎: [BEFORE]</w:t>
            </w:r>
            <w:r w:rsidRPr="00881F00">
              <w:rPr>
                <w:rFonts w:hint="eastAsia"/>
                <w:color w:val="auto"/>
              </w:rPr>
              <w:t xml:space="preserve"> commonData=4, tlsData=0</w:t>
            </w:r>
            <w:r w:rsidRPr="00B979DA">
              <w:rPr>
                <w:color w:val="FF0000"/>
              </w:rPr>
              <w:tab/>
            </w:r>
            <w:r w:rsidRPr="00B979DA">
              <w:rPr>
                <w:rFonts w:hint="eastAsia"/>
                <w:color w:val="FF0000"/>
              </w:rPr>
              <w:t>←リードロックは同時取得可</w:t>
            </w:r>
          </w:p>
          <w:p w14:paraId="49BF476A" w14:textId="42BB0B25" w:rsidR="00881F00" w:rsidRPr="00881F00" w:rsidRDefault="00881F00" w:rsidP="00881F00">
            <w:pPr>
              <w:pStyle w:val="3-"/>
              <w:rPr>
                <w:color w:val="auto"/>
              </w:rPr>
            </w:pPr>
            <w:r w:rsidRPr="00881F00">
              <w:rPr>
                <w:rFonts w:hint="eastAsia"/>
                <w:color w:val="FF0000"/>
              </w:rPr>
              <w:t>(R)三郎: [BEFORE]</w:t>
            </w:r>
            <w:r w:rsidRPr="00881F00">
              <w:rPr>
                <w:rFonts w:hint="eastAsia"/>
                <w:color w:val="auto"/>
              </w:rPr>
              <w:t xml:space="preserve"> commonData=4, tlsData=0</w:t>
            </w:r>
            <w:r w:rsidRPr="00B979DA">
              <w:rPr>
                <w:color w:val="FF0000"/>
              </w:rPr>
              <w:tab/>
            </w:r>
            <w:r w:rsidRPr="00B979DA">
              <w:rPr>
                <w:rFonts w:hint="eastAsia"/>
                <w:color w:val="FF0000"/>
              </w:rPr>
              <w:t>←リードロックは同時取得可</w:t>
            </w:r>
          </w:p>
          <w:p w14:paraId="4A23950F" w14:textId="77777777" w:rsidR="00881F00" w:rsidRPr="00881F00" w:rsidRDefault="00881F00" w:rsidP="00881F00">
            <w:pPr>
              <w:pStyle w:val="3-"/>
              <w:rPr>
                <w:color w:val="auto"/>
              </w:rPr>
            </w:pPr>
            <w:r w:rsidRPr="00881F00">
              <w:rPr>
                <w:rFonts w:hint="eastAsia"/>
                <w:color w:val="auto"/>
              </w:rPr>
              <w:t>(R)三郎: [AFTER]  commonData=4, tlsData=0</w:t>
            </w:r>
          </w:p>
          <w:p w14:paraId="521A3B56" w14:textId="77777777" w:rsidR="00881F00" w:rsidRPr="00881F00" w:rsidRDefault="00881F00" w:rsidP="00881F00">
            <w:pPr>
              <w:pStyle w:val="3-"/>
              <w:rPr>
                <w:color w:val="auto"/>
              </w:rPr>
            </w:pPr>
            <w:r w:rsidRPr="00881F00">
              <w:rPr>
                <w:rFonts w:hint="eastAsia"/>
                <w:color w:val="auto"/>
              </w:rPr>
              <w:t>(R)太郎: [AFTER]  commonData=4, tlsData=0</w:t>
            </w:r>
          </w:p>
          <w:p w14:paraId="536338BE" w14:textId="7EEDA7D1" w:rsidR="00881F00" w:rsidRPr="00881F00" w:rsidRDefault="00881F00" w:rsidP="00881F00">
            <w:pPr>
              <w:pStyle w:val="3-"/>
              <w:rPr>
                <w:color w:val="auto"/>
              </w:rPr>
            </w:pPr>
            <w:r w:rsidRPr="00881F00">
              <w:rPr>
                <w:rFonts w:hint="eastAsia"/>
                <w:color w:val="FF0000"/>
              </w:rPr>
              <w:t>(R)次郎: [AFTER]</w:t>
            </w:r>
            <w:r w:rsidRPr="00881F00">
              <w:rPr>
                <w:rFonts w:hint="eastAsia"/>
                <w:color w:val="auto"/>
              </w:rPr>
              <w:t xml:space="preserve">  commonData=4, tlsData=0</w:t>
            </w:r>
            <w:r w:rsidRPr="00B979DA">
              <w:rPr>
                <w:color w:val="FF0000"/>
              </w:rPr>
              <w:tab/>
            </w:r>
            <w:r w:rsidRPr="00B979DA">
              <w:rPr>
                <w:rFonts w:hint="eastAsia"/>
                <w:color w:val="FF0000"/>
              </w:rPr>
              <w:t>←</w:t>
            </w:r>
            <w:r>
              <w:rPr>
                <w:rFonts w:hint="eastAsia"/>
                <w:color w:val="FF0000"/>
              </w:rPr>
              <w:t>リードロック中はライトロックをブロック（完了）</w:t>
            </w:r>
          </w:p>
          <w:p w14:paraId="2084BD72" w14:textId="77777777" w:rsidR="00881F00" w:rsidRPr="00881F00" w:rsidRDefault="00881F00" w:rsidP="00881F00">
            <w:pPr>
              <w:pStyle w:val="3-"/>
              <w:rPr>
                <w:color w:val="auto"/>
              </w:rPr>
            </w:pPr>
            <w:r w:rsidRPr="00881F00">
              <w:rPr>
                <w:rFonts w:hint="eastAsia"/>
                <w:color w:val="auto"/>
              </w:rPr>
              <w:t>(W)梅子: [BEFORE] commonData=4, tlsData=1</w:t>
            </w:r>
          </w:p>
          <w:p w14:paraId="1F6491E3" w14:textId="391EB100" w:rsidR="00881F00" w:rsidRPr="00881F00" w:rsidRDefault="00881F00" w:rsidP="00881F00">
            <w:pPr>
              <w:pStyle w:val="3-"/>
              <w:rPr>
                <w:color w:val="auto"/>
              </w:rPr>
            </w:pPr>
            <w:r w:rsidRPr="00881F00">
              <w:rPr>
                <w:rFonts w:hint="eastAsia"/>
                <w:color w:val="FF0000"/>
              </w:rPr>
              <w:t>(W)梅子: [AFTER]</w:t>
            </w:r>
            <w:r w:rsidRPr="00881F00">
              <w:rPr>
                <w:rFonts w:hint="eastAsia"/>
                <w:color w:val="auto"/>
              </w:rPr>
              <w:t xml:space="preserve">  commonData=5, tlsData=2</w:t>
            </w:r>
            <w:r w:rsidRPr="00B979DA">
              <w:rPr>
                <w:color w:val="FF0000"/>
              </w:rPr>
              <w:tab/>
            </w:r>
            <w:r w:rsidRPr="00B979DA">
              <w:rPr>
                <w:rFonts w:hint="eastAsia"/>
                <w:color w:val="FF0000"/>
              </w:rPr>
              <w:t>←</w:t>
            </w:r>
            <w:r>
              <w:rPr>
                <w:rFonts w:hint="eastAsia"/>
                <w:color w:val="FF0000"/>
              </w:rPr>
              <w:t>ライトロック中は完全に排他（完了）</w:t>
            </w:r>
          </w:p>
          <w:p w14:paraId="703D7246" w14:textId="77777777" w:rsidR="00881F00" w:rsidRPr="00881F00" w:rsidRDefault="00881F00" w:rsidP="00881F00">
            <w:pPr>
              <w:pStyle w:val="3-"/>
              <w:rPr>
                <w:color w:val="auto"/>
              </w:rPr>
            </w:pPr>
            <w:r w:rsidRPr="00881F00">
              <w:rPr>
                <w:rFonts w:hint="eastAsia"/>
                <w:color w:val="auto"/>
              </w:rPr>
              <w:t>(W)松子: [BEFORE] commonData=5, tlsData=2</w:t>
            </w:r>
          </w:p>
          <w:p w14:paraId="0055EC35" w14:textId="69792962" w:rsidR="00881F00" w:rsidRPr="00881F00" w:rsidRDefault="00881F00" w:rsidP="00881F00">
            <w:pPr>
              <w:pStyle w:val="3-"/>
              <w:rPr>
                <w:color w:val="auto"/>
              </w:rPr>
            </w:pPr>
            <w:r w:rsidRPr="00881F00">
              <w:rPr>
                <w:rFonts w:hint="eastAsia"/>
                <w:color w:val="FF0000"/>
              </w:rPr>
              <w:t>(W)松子: [AFTER]</w:t>
            </w:r>
            <w:r w:rsidRPr="00881F00">
              <w:rPr>
                <w:rFonts w:hint="eastAsia"/>
                <w:color w:val="auto"/>
              </w:rPr>
              <w:t xml:space="preserve">  commonData=6, tlsData=3</w:t>
            </w:r>
            <w:r w:rsidRPr="00B979DA">
              <w:rPr>
                <w:color w:val="FF0000"/>
              </w:rPr>
              <w:tab/>
            </w:r>
            <w:r w:rsidRPr="00B979DA">
              <w:rPr>
                <w:rFonts w:hint="eastAsia"/>
                <w:color w:val="FF0000"/>
              </w:rPr>
              <w:t>←</w:t>
            </w:r>
            <w:r>
              <w:rPr>
                <w:rFonts w:hint="eastAsia"/>
                <w:color w:val="FF0000"/>
              </w:rPr>
              <w:t>ライトロック中は完全に排他（完了）</w:t>
            </w:r>
          </w:p>
          <w:p w14:paraId="7B535BA2" w14:textId="77777777" w:rsidR="00881F00" w:rsidRPr="00881F00" w:rsidRDefault="00881F00" w:rsidP="00881F00">
            <w:pPr>
              <w:pStyle w:val="3-"/>
              <w:rPr>
                <w:color w:val="auto"/>
              </w:rPr>
            </w:pPr>
            <w:r w:rsidRPr="00881F00">
              <w:rPr>
                <w:rFonts w:hint="eastAsia"/>
                <w:color w:val="auto"/>
              </w:rPr>
              <w:t>(W)竹子: [BEFORE] commonData=6, tlsData=1</w:t>
            </w:r>
          </w:p>
          <w:p w14:paraId="47EF4067" w14:textId="77777777" w:rsidR="00881F00" w:rsidRPr="00881F00" w:rsidRDefault="00881F00" w:rsidP="00881F00">
            <w:pPr>
              <w:pStyle w:val="3-"/>
              <w:rPr>
                <w:color w:val="auto"/>
              </w:rPr>
            </w:pPr>
            <w:r w:rsidRPr="00881F00">
              <w:rPr>
                <w:rFonts w:hint="eastAsia"/>
                <w:color w:val="auto"/>
              </w:rPr>
              <w:t>- end:(W)松子 -</w:t>
            </w:r>
          </w:p>
          <w:p w14:paraId="40867C85" w14:textId="68359361" w:rsidR="00881F00" w:rsidRPr="00881F00" w:rsidRDefault="00881F00" w:rsidP="00881F00">
            <w:pPr>
              <w:pStyle w:val="3-"/>
              <w:rPr>
                <w:color w:val="auto"/>
              </w:rPr>
            </w:pPr>
            <w:r w:rsidRPr="00881F00">
              <w:rPr>
                <w:rFonts w:hint="eastAsia"/>
                <w:color w:val="FF0000"/>
              </w:rPr>
              <w:t xml:space="preserve">(W)竹子: [AFTER] </w:t>
            </w:r>
            <w:r w:rsidRPr="00881F00">
              <w:rPr>
                <w:rFonts w:hint="eastAsia"/>
                <w:color w:val="auto"/>
              </w:rPr>
              <w:t xml:space="preserve"> commonData=7, tlsData=2</w:t>
            </w:r>
            <w:r w:rsidRPr="00B979DA">
              <w:rPr>
                <w:color w:val="FF0000"/>
              </w:rPr>
              <w:tab/>
            </w:r>
            <w:r w:rsidRPr="00B979DA">
              <w:rPr>
                <w:rFonts w:hint="eastAsia"/>
                <w:color w:val="FF0000"/>
              </w:rPr>
              <w:t>←</w:t>
            </w:r>
            <w:r>
              <w:rPr>
                <w:rFonts w:hint="eastAsia"/>
                <w:color w:val="FF0000"/>
              </w:rPr>
              <w:t>ライトロック中は完全に排他（完了）</w:t>
            </w:r>
          </w:p>
          <w:p w14:paraId="0263D0A3" w14:textId="77777777" w:rsidR="00881F00" w:rsidRPr="00881F00" w:rsidRDefault="00881F00" w:rsidP="00881F00">
            <w:pPr>
              <w:pStyle w:val="3-"/>
              <w:rPr>
                <w:color w:val="auto"/>
              </w:rPr>
            </w:pPr>
            <w:r w:rsidRPr="00881F00">
              <w:rPr>
                <w:rFonts w:hint="eastAsia"/>
                <w:color w:val="auto"/>
              </w:rPr>
              <w:t>(W)梅子: [BEFORE] commonData=7, tlsData=2</w:t>
            </w:r>
          </w:p>
          <w:p w14:paraId="4A47BA48" w14:textId="6A63D6F6" w:rsidR="00881F00" w:rsidRPr="00881F00" w:rsidRDefault="00881F00" w:rsidP="00881F00">
            <w:pPr>
              <w:pStyle w:val="3-"/>
              <w:rPr>
                <w:color w:val="auto"/>
              </w:rPr>
            </w:pPr>
            <w:r w:rsidRPr="00881F00">
              <w:rPr>
                <w:rFonts w:hint="eastAsia"/>
                <w:color w:val="FF0000"/>
              </w:rPr>
              <w:t>(W)梅子: [AFTER]</w:t>
            </w:r>
            <w:r w:rsidRPr="00881F00">
              <w:rPr>
                <w:rFonts w:hint="eastAsia"/>
                <w:color w:val="auto"/>
              </w:rPr>
              <w:t xml:space="preserve">  commonData=8, tlsData=3</w:t>
            </w:r>
            <w:r w:rsidRPr="00B979DA">
              <w:rPr>
                <w:color w:val="FF0000"/>
              </w:rPr>
              <w:tab/>
            </w:r>
            <w:r w:rsidRPr="00B979DA">
              <w:rPr>
                <w:rFonts w:hint="eastAsia"/>
                <w:color w:val="FF0000"/>
              </w:rPr>
              <w:t>←</w:t>
            </w:r>
            <w:r>
              <w:rPr>
                <w:rFonts w:hint="eastAsia"/>
                <w:color w:val="FF0000"/>
              </w:rPr>
              <w:t>ライトロック中は完全に排他（完了）</w:t>
            </w:r>
          </w:p>
          <w:p w14:paraId="3CC2376C" w14:textId="77777777" w:rsidR="00881F00" w:rsidRPr="00881F00" w:rsidRDefault="00881F00" w:rsidP="00881F00">
            <w:pPr>
              <w:pStyle w:val="3-"/>
              <w:rPr>
                <w:color w:val="auto"/>
              </w:rPr>
            </w:pPr>
            <w:r w:rsidRPr="00881F00">
              <w:rPr>
                <w:rFonts w:hint="eastAsia"/>
                <w:color w:val="auto"/>
              </w:rPr>
              <w:t>(R)次郎: [BEFORE] commonData=8, tlsData=0</w:t>
            </w:r>
          </w:p>
          <w:p w14:paraId="01D4FDDC" w14:textId="78E0B1F0" w:rsidR="00881F00" w:rsidRPr="00881F00" w:rsidRDefault="00881F00" w:rsidP="00881F00">
            <w:pPr>
              <w:pStyle w:val="3-"/>
              <w:rPr>
                <w:color w:val="auto"/>
              </w:rPr>
            </w:pPr>
            <w:r w:rsidRPr="00881F00">
              <w:rPr>
                <w:rFonts w:hint="eastAsia"/>
                <w:color w:val="FF0000"/>
              </w:rPr>
              <w:t xml:space="preserve">(R)太郎: [BEFORE] </w:t>
            </w:r>
            <w:r w:rsidRPr="00881F00">
              <w:rPr>
                <w:rFonts w:hint="eastAsia"/>
                <w:color w:val="auto"/>
              </w:rPr>
              <w:t>commonData=8, tlsData=0</w:t>
            </w:r>
            <w:r w:rsidRPr="00B979DA">
              <w:rPr>
                <w:color w:val="FF0000"/>
              </w:rPr>
              <w:tab/>
            </w:r>
            <w:r w:rsidRPr="00B979DA">
              <w:rPr>
                <w:rFonts w:hint="eastAsia"/>
                <w:color w:val="FF0000"/>
              </w:rPr>
              <w:t>←リードロックは同時取得可</w:t>
            </w:r>
          </w:p>
          <w:p w14:paraId="631B894E" w14:textId="5F173D0C" w:rsidR="00881F00" w:rsidRPr="00881F00" w:rsidRDefault="00881F00" w:rsidP="00881F00">
            <w:pPr>
              <w:pStyle w:val="3-"/>
              <w:rPr>
                <w:color w:val="auto"/>
              </w:rPr>
            </w:pPr>
            <w:r w:rsidRPr="00881F00">
              <w:rPr>
                <w:rFonts w:hint="eastAsia"/>
                <w:color w:val="FF0000"/>
              </w:rPr>
              <w:t>(R)三郎: [BEFORE]</w:t>
            </w:r>
            <w:r w:rsidRPr="00881F00">
              <w:rPr>
                <w:rFonts w:hint="eastAsia"/>
                <w:color w:val="auto"/>
              </w:rPr>
              <w:t xml:space="preserve"> commonData=8, tlsData=0</w:t>
            </w:r>
            <w:r w:rsidRPr="00B979DA">
              <w:rPr>
                <w:color w:val="FF0000"/>
              </w:rPr>
              <w:tab/>
            </w:r>
            <w:r w:rsidRPr="00B979DA">
              <w:rPr>
                <w:rFonts w:hint="eastAsia"/>
                <w:color w:val="FF0000"/>
              </w:rPr>
              <w:t>←リードロックは同時取得可</w:t>
            </w:r>
          </w:p>
          <w:p w14:paraId="326F71DF" w14:textId="77777777" w:rsidR="00881F00" w:rsidRPr="00881F00" w:rsidRDefault="00881F00" w:rsidP="00881F00">
            <w:pPr>
              <w:pStyle w:val="3-"/>
              <w:rPr>
                <w:color w:val="auto"/>
              </w:rPr>
            </w:pPr>
            <w:r w:rsidRPr="00881F00">
              <w:rPr>
                <w:rFonts w:hint="eastAsia"/>
                <w:color w:val="auto"/>
              </w:rPr>
              <w:t>- end:(W)梅子 -</w:t>
            </w:r>
          </w:p>
          <w:p w14:paraId="78703E24" w14:textId="77777777" w:rsidR="00881F00" w:rsidRPr="00881F00" w:rsidRDefault="00881F00" w:rsidP="00881F00">
            <w:pPr>
              <w:pStyle w:val="3-"/>
              <w:rPr>
                <w:color w:val="auto"/>
              </w:rPr>
            </w:pPr>
            <w:r w:rsidRPr="00881F00">
              <w:rPr>
                <w:rFonts w:hint="eastAsia"/>
                <w:color w:val="auto"/>
              </w:rPr>
              <w:t>(R)次郎: [AFTER]  commonData=8, tlsData=0</w:t>
            </w:r>
          </w:p>
          <w:p w14:paraId="050CEBE2" w14:textId="77777777" w:rsidR="00881F00" w:rsidRPr="00881F00" w:rsidRDefault="00881F00" w:rsidP="00881F00">
            <w:pPr>
              <w:pStyle w:val="3-"/>
              <w:rPr>
                <w:color w:val="auto"/>
              </w:rPr>
            </w:pPr>
            <w:r w:rsidRPr="00881F00">
              <w:rPr>
                <w:rFonts w:hint="eastAsia"/>
                <w:color w:val="auto"/>
              </w:rPr>
              <w:t>(R)太郎: [AFTER]  commonData=8, tlsData=0</w:t>
            </w:r>
          </w:p>
          <w:p w14:paraId="5BC1F9DE" w14:textId="77777777" w:rsidR="00881F00" w:rsidRPr="00881F00" w:rsidRDefault="00881F00" w:rsidP="00881F00">
            <w:pPr>
              <w:pStyle w:val="3-"/>
              <w:rPr>
                <w:color w:val="auto"/>
              </w:rPr>
            </w:pPr>
            <w:r w:rsidRPr="00881F00">
              <w:rPr>
                <w:rFonts w:hint="eastAsia"/>
                <w:color w:val="auto"/>
              </w:rPr>
              <w:t>- end:(R)太郎 -</w:t>
            </w:r>
          </w:p>
          <w:p w14:paraId="3B9B9F67" w14:textId="188B6793" w:rsidR="00881F00" w:rsidRPr="00881F00" w:rsidRDefault="00881F00" w:rsidP="00881F00">
            <w:pPr>
              <w:pStyle w:val="3-"/>
              <w:rPr>
                <w:color w:val="auto"/>
              </w:rPr>
            </w:pPr>
            <w:r w:rsidRPr="00881F00">
              <w:rPr>
                <w:rFonts w:hint="eastAsia"/>
                <w:color w:val="FF0000"/>
              </w:rPr>
              <w:t xml:space="preserve">(R)三郎: [AFTER] </w:t>
            </w:r>
            <w:r w:rsidRPr="00881F00">
              <w:rPr>
                <w:rFonts w:hint="eastAsia"/>
                <w:color w:val="auto"/>
              </w:rPr>
              <w:t xml:space="preserve"> commonData=8, tlsData=0</w:t>
            </w:r>
            <w:r w:rsidRPr="00B979DA">
              <w:rPr>
                <w:color w:val="FF0000"/>
              </w:rPr>
              <w:tab/>
            </w:r>
            <w:r w:rsidRPr="00B979DA">
              <w:rPr>
                <w:rFonts w:hint="eastAsia"/>
                <w:color w:val="FF0000"/>
              </w:rPr>
              <w:t>←</w:t>
            </w:r>
            <w:r>
              <w:rPr>
                <w:rFonts w:hint="eastAsia"/>
                <w:color w:val="FF0000"/>
              </w:rPr>
              <w:t>リードロック中はライトロックをブロック（完了）</w:t>
            </w:r>
          </w:p>
          <w:p w14:paraId="5C3EFF85" w14:textId="77777777" w:rsidR="00881F00" w:rsidRPr="00881F00" w:rsidRDefault="00881F00" w:rsidP="00881F00">
            <w:pPr>
              <w:pStyle w:val="3-"/>
              <w:rPr>
                <w:color w:val="auto"/>
              </w:rPr>
            </w:pPr>
            <w:r w:rsidRPr="00881F00">
              <w:rPr>
                <w:rFonts w:hint="eastAsia"/>
                <w:color w:val="auto"/>
              </w:rPr>
              <w:t>(W)竹子: [BEFORE] commonData=8, tlsData=2</w:t>
            </w:r>
          </w:p>
          <w:p w14:paraId="77DD67A1" w14:textId="77777777" w:rsidR="00881F00" w:rsidRPr="00881F00" w:rsidRDefault="00881F00" w:rsidP="00881F00">
            <w:pPr>
              <w:pStyle w:val="3-"/>
              <w:rPr>
                <w:color w:val="auto"/>
              </w:rPr>
            </w:pPr>
            <w:r w:rsidRPr="00881F00">
              <w:rPr>
                <w:rFonts w:hint="eastAsia"/>
                <w:color w:val="auto"/>
              </w:rPr>
              <w:t>- end:(R)三郎 -</w:t>
            </w:r>
          </w:p>
          <w:p w14:paraId="03DD9549" w14:textId="77777777" w:rsidR="00881F00" w:rsidRPr="00881F00" w:rsidRDefault="00881F00" w:rsidP="00881F00">
            <w:pPr>
              <w:pStyle w:val="3-"/>
              <w:rPr>
                <w:color w:val="auto"/>
              </w:rPr>
            </w:pPr>
            <w:r w:rsidRPr="00881F00">
              <w:rPr>
                <w:rFonts w:hint="eastAsia"/>
                <w:color w:val="auto"/>
              </w:rPr>
              <w:t>- end:(R)次郎 -</w:t>
            </w:r>
          </w:p>
          <w:p w14:paraId="66B4C67E" w14:textId="1342C539" w:rsidR="00881F00" w:rsidRPr="00881F00" w:rsidRDefault="00881F00" w:rsidP="00881F00">
            <w:pPr>
              <w:pStyle w:val="3-"/>
              <w:rPr>
                <w:color w:val="auto"/>
              </w:rPr>
            </w:pPr>
            <w:r w:rsidRPr="00881F00">
              <w:rPr>
                <w:rFonts w:hint="eastAsia"/>
                <w:color w:val="auto"/>
              </w:rPr>
              <w:t>(W)竹子: [AFTER]  commonData=</w:t>
            </w:r>
            <w:r w:rsidRPr="00881F00">
              <w:rPr>
                <w:rFonts w:hint="eastAsia"/>
                <w:color w:val="FF0000"/>
              </w:rPr>
              <w:t>9</w:t>
            </w:r>
            <w:r w:rsidRPr="00881F00">
              <w:rPr>
                <w:rFonts w:hint="eastAsia"/>
                <w:color w:val="auto"/>
              </w:rPr>
              <w:t>, tlsData=3</w:t>
            </w:r>
            <w:r>
              <w:rPr>
                <w:color w:val="auto"/>
              </w:rPr>
              <w:tab/>
            </w:r>
            <w:r w:rsidRPr="00146B14">
              <w:rPr>
                <w:color w:val="FF0000"/>
              </w:rPr>
              <w:t>←</w:t>
            </w:r>
            <w:r>
              <w:rPr>
                <w:color w:val="FF0000"/>
              </w:rPr>
              <w:t>全て</w:t>
            </w:r>
            <w:r>
              <w:rPr>
                <w:rFonts w:hint="eastAsia"/>
                <w:color w:val="FF0000"/>
              </w:rPr>
              <w:t>のライトロックが</w:t>
            </w:r>
            <w:r>
              <w:rPr>
                <w:color w:val="FF0000"/>
              </w:rPr>
              <w:t>正常にロックされたので、</w:t>
            </w:r>
            <w:r>
              <w:rPr>
                <w:rFonts w:hint="eastAsia"/>
                <w:color w:val="FF0000"/>
              </w:rPr>
              <w:t>正しい</w:t>
            </w:r>
            <w:r>
              <w:rPr>
                <w:color w:val="FF0000"/>
              </w:rPr>
              <w:t>処理結果になっている</w:t>
            </w:r>
          </w:p>
          <w:p w14:paraId="402FB9B9" w14:textId="77777777" w:rsidR="00881F00" w:rsidRPr="00881F00" w:rsidRDefault="00881F00" w:rsidP="00881F00">
            <w:pPr>
              <w:pStyle w:val="3-"/>
              <w:rPr>
                <w:color w:val="auto"/>
              </w:rPr>
            </w:pPr>
            <w:r w:rsidRPr="00881F00">
              <w:rPr>
                <w:rFonts w:hint="eastAsia"/>
                <w:color w:val="auto"/>
              </w:rPr>
              <w:t>- end:(W)竹子 -</w:t>
            </w:r>
          </w:p>
          <w:p w14:paraId="01F4C1E8" w14:textId="309EF33B" w:rsidR="00881F00" w:rsidRPr="00881F00" w:rsidRDefault="00881F00" w:rsidP="00881F00">
            <w:pPr>
              <w:pStyle w:val="3-"/>
              <w:rPr>
                <w:color w:val="auto"/>
              </w:rPr>
            </w:pPr>
            <w:r w:rsidRPr="00881F00">
              <w:rPr>
                <w:color w:val="auto"/>
              </w:rPr>
              <w:t xml:space="preserve">Time = </w:t>
            </w:r>
            <w:r w:rsidRPr="00881F00">
              <w:rPr>
                <w:color w:val="FF0000"/>
              </w:rPr>
              <w:t>3.720456 sec</w:t>
            </w:r>
            <w:r>
              <w:rPr>
                <w:color w:val="FF0000"/>
              </w:rPr>
              <w:tab/>
            </w:r>
            <w:r>
              <w:rPr>
                <w:color w:val="FF0000"/>
              </w:rPr>
              <w:tab/>
            </w:r>
            <w:r>
              <w:rPr>
                <w:color w:val="FF0000"/>
              </w:rPr>
              <w:tab/>
            </w:r>
            <w:r>
              <w:rPr>
                <w:color w:val="FF0000"/>
              </w:rPr>
              <w:tab/>
              <w:t>←処理時間</w:t>
            </w:r>
          </w:p>
          <w:p w14:paraId="0D42BBB8" w14:textId="25FBBC17" w:rsidR="0036070F" w:rsidRPr="00DD51B6" w:rsidRDefault="00881F00" w:rsidP="00881F00">
            <w:pPr>
              <w:pStyle w:val="3-"/>
            </w:pPr>
            <w:r w:rsidRPr="00881F00">
              <w:rPr>
                <w:color w:val="auto"/>
              </w:rPr>
              <w:t xml:space="preserve">Read-WriteLock * 10000000 = </w:t>
            </w:r>
            <w:r w:rsidRPr="00881F00">
              <w:rPr>
                <w:color w:val="FF0000"/>
              </w:rPr>
              <w:t>0.995709 sec</w:t>
            </w:r>
            <w:r>
              <w:rPr>
                <w:color w:val="FF0000"/>
              </w:rPr>
              <w:tab/>
            </w:r>
            <w:r w:rsidR="00BB12EC">
              <w:rPr>
                <w:color w:val="FF0000"/>
              </w:rPr>
              <w:t>←</w:t>
            </w:r>
            <w:r w:rsidR="00BB12EC">
              <w:rPr>
                <w:rFonts w:hint="eastAsia"/>
                <w:color w:val="FF0000"/>
              </w:rPr>
              <w:t>1千万回ループによる処理時間計測</w:t>
            </w:r>
          </w:p>
        </w:tc>
      </w:tr>
    </w:tbl>
    <w:p w14:paraId="78AAC7C4" w14:textId="4ABE9D84" w:rsidR="009324B8" w:rsidRDefault="009324B8" w:rsidP="009324B8">
      <w:pPr>
        <w:pStyle w:val="aa"/>
        <w:keepNext/>
        <w:widowControl/>
        <w:spacing w:beforeLines="50" w:before="180"/>
        <w:ind w:leftChars="203" w:left="707" w:hangingChars="134" w:hanging="281"/>
        <w:rPr>
          <w:color w:val="FF0000"/>
        </w:rPr>
      </w:pPr>
      <w:r>
        <w:rPr>
          <w:rFonts w:hint="eastAsia"/>
          <w:color w:val="FF0000"/>
        </w:rPr>
        <w:t>※リードロックをライトロックに変えて、普通のミューテックスのような排他制御を行った場合の実行結果</w:t>
      </w:r>
    </w:p>
    <w:p w14:paraId="7C9033A2" w14:textId="6C3CEF07" w:rsidR="00A43DD9" w:rsidRPr="00DE3BF2" w:rsidRDefault="00A43DD9" w:rsidP="009324B8">
      <w:pPr>
        <w:pStyle w:val="aa"/>
        <w:keepNext/>
        <w:widowControl/>
        <w:ind w:left="447" w:firstLine="283"/>
        <w:rPr>
          <w:color w:val="FF0000"/>
        </w:rPr>
      </w:pPr>
      <w:r w:rsidRPr="00DE3BF2">
        <w:rPr>
          <w:rFonts w:hint="eastAsia"/>
          <w:color w:val="FF0000"/>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43DD9" w14:paraId="4F42296C" w14:textId="77777777" w:rsidTr="00A43DD9">
        <w:tc>
          <w:tcPr>
            <w:tcW w:w="8494" w:type="dxa"/>
          </w:tcPr>
          <w:p w14:paraId="49D20A55" w14:textId="59A9A332" w:rsidR="00CF3E77" w:rsidRPr="00CF3E77" w:rsidRDefault="00CF3E77" w:rsidP="00CF3E77">
            <w:pPr>
              <w:pStyle w:val="3-"/>
              <w:rPr>
                <w:color w:val="auto"/>
              </w:rPr>
            </w:pPr>
            <w:r w:rsidRPr="00CF3E77">
              <w:rPr>
                <w:rFonts w:hint="eastAsia"/>
                <w:color w:val="auto"/>
              </w:rPr>
              <w:t>- begin:(R)三郎 -</w:t>
            </w:r>
          </w:p>
          <w:p w14:paraId="19E3350D" w14:textId="77777777" w:rsidR="00CF3E77" w:rsidRPr="00CF3E77" w:rsidRDefault="00CF3E77" w:rsidP="00CF3E77">
            <w:pPr>
              <w:pStyle w:val="3-"/>
              <w:rPr>
                <w:color w:val="auto"/>
              </w:rPr>
            </w:pPr>
            <w:r w:rsidRPr="00CF3E77">
              <w:rPr>
                <w:rFonts w:hint="eastAsia"/>
                <w:color w:val="auto"/>
              </w:rPr>
              <w:t>(R)三郎: [BEFORE] commonData=0, tlsData=0</w:t>
            </w:r>
          </w:p>
          <w:p w14:paraId="3C76E2DA" w14:textId="77777777" w:rsidR="00CF3E77" w:rsidRPr="00CF3E77" w:rsidRDefault="00CF3E77" w:rsidP="00CF3E77">
            <w:pPr>
              <w:pStyle w:val="3-"/>
              <w:rPr>
                <w:color w:val="auto"/>
              </w:rPr>
            </w:pPr>
            <w:r w:rsidRPr="00CF3E77">
              <w:rPr>
                <w:rFonts w:hint="eastAsia"/>
                <w:color w:val="auto"/>
              </w:rPr>
              <w:t>- begin:(R)太郎 -</w:t>
            </w:r>
          </w:p>
          <w:p w14:paraId="37E9A8B3" w14:textId="77777777" w:rsidR="00CF3E77" w:rsidRPr="00CF3E77" w:rsidRDefault="00CF3E77" w:rsidP="00CF3E77">
            <w:pPr>
              <w:pStyle w:val="3-"/>
              <w:rPr>
                <w:color w:val="auto"/>
              </w:rPr>
            </w:pPr>
            <w:r w:rsidRPr="00CF3E77">
              <w:rPr>
                <w:rFonts w:hint="eastAsia"/>
                <w:color w:val="auto"/>
              </w:rPr>
              <w:t>- begin:(W)松子 -</w:t>
            </w:r>
          </w:p>
          <w:p w14:paraId="19F9BD43" w14:textId="77777777" w:rsidR="00CF3E77" w:rsidRPr="00CF3E77" w:rsidRDefault="00CF3E77" w:rsidP="00CF3E77">
            <w:pPr>
              <w:pStyle w:val="3-"/>
              <w:rPr>
                <w:color w:val="auto"/>
              </w:rPr>
            </w:pPr>
            <w:r w:rsidRPr="00CF3E77">
              <w:rPr>
                <w:rFonts w:hint="eastAsia"/>
                <w:color w:val="auto"/>
              </w:rPr>
              <w:t>- begin:(W)梅子 -</w:t>
            </w:r>
          </w:p>
          <w:p w14:paraId="1CDE6BD7" w14:textId="77777777" w:rsidR="00CF3E77" w:rsidRPr="00CF3E77" w:rsidRDefault="00CF3E77" w:rsidP="00CF3E77">
            <w:pPr>
              <w:pStyle w:val="3-"/>
              <w:rPr>
                <w:color w:val="auto"/>
              </w:rPr>
            </w:pPr>
            <w:r w:rsidRPr="00CF3E77">
              <w:rPr>
                <w:rFonts w:hint="eastAsia"/>
                <w:color w:val="auto"/>
              </w:rPr>
              <w:lastRenderedPageBreak/>
              <w:t>- begin:(R)次郎 -</w:t>
            </w:r>
          </w:p>
          <w:p w14:paraId="1BDBC8EF" w14:textId="77777777" w:rsidR="00CF3E77" w:rsidRPr="00CF3E77" w:rsidRDefault="00CF3E77" w:rsidP="00CF3E77">
            <w:pPr>
              <w:pStyle w:val="3-"/>
              <w:rPr>
                <w:color w:val="auto"/>
              </w:rPr>
            </w:pPr>
            <w:r w:rsidRPr="00CF3E77">
              <w:rPr>
                <w:rFonts w:hint="eastAsia"/>
                <w:color w:val="auto"/>
              </w:rPr>
              <w:t>- begin:(W)竹子 -</w:t>
            </w:r>
          </w:p>
          <w:p w14:paraId="59B84AA5" w14:textId="42AB087E" w:rsidR="00CF3E77" w:rsidRPr="00CF3E77" w:rsidRDefault="00CF3E77" w:rsidP="00CF3E77">
            <w:pPr>
              <w:pStyle w:val="3-"/>
              <w:rPr>
                <w:color w:val="auto"/>
              </w:rPr>
            </w:pPr>
            <w:r w:rsidRPr="00881F00">
              <w:rPr>
                <w:rFonts w:hint="eastAsia"/>
                <w:color w:val="FF0000"/>
              </w:rPr>
              <w:t>(R)三郎: [AFTER]</w:t>
            </w:r>
            <w:r w:rsidRPr="00CF3E77">
              <w:rPr>
                <w:rFonts w:hint="eastAsia"/>
                <w:color w:val="auto"/>
              </w:rPr>
              <w:t xml:space="preserve">  commonData=0,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E148345" w14:textId="77777777" w:rsidR="00CF3E77" w:rsidRPr="00CF3E77" w:rsidRDefault="00CF3E77" w:rsidP="00CF3E77">
            <w:pPr>
              <w:pStyle w:val="3-"/>
              <w:rPr>
                <w:color w:val="auto"/>
              </w:rPr>
            </w:pPr>
            <w:r w:rsidRPr="00CF3E77">
              <w:rPr>
                <w:rFonts w:hint="eastAsia"/>
                <w:color w:val="auto"/>
              </w:rPr>
              <w:t>(R)太郎: [BEFORE] commonData=0, tlsData=0</w:t>
            </w:r>
          </w:p>
          <w:p w14:paraId="43FCB40D" w14:textId="0C041BD3" w:rsidR="00CF3E77" w:rsidRPr="00CF3E77" w:rsidRDefault="00CF3E77" w:rsidP="00CF3E77">
            <w:pPr>
              <w:pStyle w:val="3-"/>
              <w:rPr>
                <w:color w:val="auto"/>
              </w:rPr>
            </w:pPr>
            <w:r w:rsidRPr="00881F00">
              <w:rPr>
                <w:rFonts w:hint="eastAsia"/>
                <w:color w:val="FF0000"/>
              </w:rPr>
              <w:t xml:space="preserve">(R)太郎: [AFTER] </w:t>
            </w:r>
            <w:r w:rsidRPr="00CF3E77">
              <w:rPr>
                <w:rFonts w:hint="eastAsia"/>
                <w:color w:val="auto"/>
              </w:rPr>
              <w:t xml:space="preserve"> commonData=0,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0942339" w14:textId="77777777" w:rsidR="00CF3E77" w:rsidRPr="00CF3E77" w:rsidRDefault="00CF3E77" w:rsidP="00CF3E77">
            <w:pPr>
              <w:pStyle w:val="3-"/>
              <w:rPr>
                <w:color w:val="auto"/>
              </w:rPr>
            </w:pPr>
            <w:r w:rsidRPr="00CF3E77">
              <w:rPr>
                <w:rFonts w:hint="eastAsia"/>
                <w:color w:val="auto"/>
              </w:rPr>
              <w:t>(W)松子: [BEFORE] commonData=0, tlsData=0</w:t>
            </w:r>
          </w:p>
          <w:p w14:paraId="5E182D01" w14:textId="14AC203B" w:rsidR="00CF3E77" w:rsidRPr="00CF3E77" w:rsidRDefault="00CF3E77" w:rsidP="00CF3E77">
            <w:pPr>
              <w:pStyle w:val="3-"/>
              <w:rPr>
                <w:color w:val="auto"/>
              </w:rPr>
            </w:pPr>
            <w:r w:rsidRPr="00881F00">
              <w:rPr>
                <w:rFonts w:hint="eastAsia"/>
                <w:color w:val="FF0000"/>
              </w:rPr>
              <w:t>(W)松子: [AFTER]</w:t>
            </w:r>
            <w:r w:rsidRPr="00CF3E77">
              <w:rPr>
                <w:rFonts w:hint="eastAsia"/>
                <w:color w:val="auto"/>
              </w:rPr>
              <w:t xml:space="preserve">  commonData=1,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60835D66" w14:textId="77777777" w:rsidR="00CF3E77" w:rsidRPr="00CF3E77" w:rsidRDefault="00CF3E77" w:rsidP="00CF3E77">
            <w:pPr>
              <w:pStyle w:val="3-"/>
              <w:rPr>
                <w:color w:val="auto"/>
              </w:rPr>
            </w:pPr>
            <w:r w:rsidRPr="00CF3E77">
              <w:rPr>
                <w:rFonts w:hint="eastAsia"/>
                <w:color w:val="auto"/>
              </w:rPr>
              <w:t>(W)梅子: [BEFORE] commonData=1, tlsData=0</w:t>
            </w:r>
          </w:p>
          <w:p w14:paraId="2AA2EA52" w14:textId="2A5D4237" w:rsidR="00CF3E77" w:rsidRPr="00CF3E77" w:rsidRDefault="00CF3E77" w:rsidP="00CF3E77">
            <w:pPr>
              <w:pStyle w:val="3-"/>
              <w:rPr>
                <w:color w:val="auto"/>
              </w:rPr>
            </w:pPr>
            <w:r w:rsidRPr="00881F00">
              <w:rPr>
                <w:rFonts w:hint="eastAsia"/>
                <w:color w:val="FF0000"/>
              </w:rPr>
              <w:t xml:space="preserve">(W)梅子: [AFTER] </w:t>
            </w:r>
            <w:r w:rsidRPr="00CF3E77">
              <w:rPr>
                <w:rFonts w:hint="eastAsia"/>
                <w:color w:val="auto"/>
              </w:rPr>
              <w:t xml:space="preserve"> commonData=2,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47042494" w14:textId="77777777" w:rsidR="00CF3E77" w:rsidRPr="00CF3E77" w:rsidRDefault="00CF3E77" w:rsidP="00CF3E77">
            <w:pPr>
              <w:pStyle w:val="3-"/>
              <w:rPr>
                <w:color w:val="auto"/>
              </w:rPr>
            </w:pPr>
            <w:r w:rsidRPr="00CF3E77">
              <w:rPr>
                <w:rFonts w:hint="eastAsia"/>
                <w:color w:val="auto"/>
              </w:rPr>
              <w:t>(R)次郎: [BEFORE] commonData=2, tlsData=0</w:t>
            </w:r>
          </w:p>
          <w:p w14:paraId="04FC24FA" w14:textId="56C1F618" w:rsidR="00CF3E77" w:rsidRPr="00CF3E77" w:rsidRDefault="00CF3E77" w:rsidP="00CF3E77">
            <w:pPr>
              <w:pStyle w:val="3-"/>
              <w:rPr>
                <w:color w:val="auto"/>
              </w:rPr>
            </w:pPr>
            <w:r w:rsidRPr="00881F00">
              <w:rPr>
                <w:rFonts w:hint="eastAsia"/>
                <w:color w:val="FF0000"/>
              </w:rPr>
              <w:t>(R)次郎: [AFTER]</w:t>
            </w:r>
            <w:r w:rsidRPr="00CF3E77">
              <w:rPr>
                <w:rFonts w:hint="eastAsia"/>
                <w:color w:val="auto"/>
              </w:rPr>
              <w:t xml:space="preserve">  commonData=2,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8232AD0" w14:textId="77777777" w:rsidR="00CF3E77" w:rsidRPr="00CF3E77" w:rsidRDefault="00CF3E77" w:rsidP="00CF3E77">
            <w:pPr>
              <w:pStyle w:val="3-"/>
              <w:rPr>
                <w:color w:val="auto"/>
              </w:rPr>
            </w:pPr>
            <w:r w:rsidRPr="00CF3E77">
              <w:rPr>
                <w:rFonts w:hint="eastAsia"/>
                <w:color w:val="auto"/>
              </w:rPr>
              <w:t>(W)竹子: [BEFORE] commonData=2, tlsData=0</w:t>
            </w:r>
          </w:p>
          <w:p w14:paraId="582E5CE8" w14:textId="6A0AE6CF" w:rsidR="00CF3E77" w:rsidRPr="00CF3E77" w:rsidRDefault="00CF3E77" w:rsidP="00CF3E77">
            <w:pPr>
              <w:pStyle w:val="3-"/>
              <w:rPr>
                <w:color w:val="auto"/>
              </w:rPr>
            </w:pPr>
            <w:r w:rsidRPr="00881F00">
              <w:rPr>
                <w:rFonts w:hint="eastAsia"/>
                <w:color w:val="FF0000"/>
              </w:rPr>
              <w:t xml:space="preserve">(W)竹子: [AFTER] </w:t>
            </w:r>
            <w:r w:rsidRPr="00CF3E77">
              <w:rPr>
                <w:rFonts w:hint="eastAsia"/>
                <w:color w:val="auto"/>
              </w:rPr>
              <w:t xml:space="preserve"> commonData=3,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5AF06FA" w14:textId="77777777" w:rsidR="00CF3E77" w:rsidRPr="00CF3E77" w:rsidRDefault="00CF3E77" w:rsidP="00CF3E77">
            <w:pPr>
              <w:pStyle w:val="3-"/>
              <w:rPr>
                <w:color w:val="auto"/>
              </w:rPr>
            </w:pPr>
            <w:r w:rsidRPr="00CF3E77">
              <w:rPr>
                <w:rFonts w:hint="eastAsia"/>
                <w:color w:val="auto"/>
              </w:rPr>
              <w:t>(R)三郎: [BEFORE] commonData=3, tlsData=0</w:t>
            </w:r>
          </w:p>
          <w:p w14:paraId="26AB5E5E" w14:textId="3F458936" w:rsidR="00CF3E77" w:rsidRPr="00CF3E77" w:rsidRDefault="00CF3E77" w:rsidP="00CF3E77">
            <w:pPr>
              <w:pStyle w:val="3-"/>
              <w:rPr>
                <w:color w:val="auto"/>
              </w:rPr>
            </w:pPr>
            <w:r w:rsidRPr="00881F00">
              <w:rPr>
                <w:rFonts w:hint="eastAsia"/>
                <w:color w:val="FF0000"/>
              </w:rPr>
              <w:t xml:space="preserve">(R)三郎: [AFTER] </w:t>
            </w:r>
            <w:r w:rsidRPr="00CF3E77">
              <w:rPr>
                <w:rFonts w:hint="eastAsia"/>
                <w:color w:val="auto"/>
              </w:rPr>
              <w:t xml:space="preserve"> commonData=3,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175002CF" w14:textId="77777777" w:rsidR="00CF3E77" w:rsidRPr="00CF3E77" w:rsidRDefault="00CF3E77" w:rsidP="00CF3E77">
            <w:pPr>
              <w:pStyle w:val="3-"/>
              <w:rPr>
                <w:color w:val="auto"/>
              </w:rPr>
            </w:pPr>
            <w:r w:rsidRPr="00CF3E77">
              <w:rPr>
                <w:rFonts w:hint="eastAsia"/>
                <w:color w:val="auto"/>
              </w:rPr>
              <w:t>(R)太郎: [BEFORE] commonData=3, tlsData=0</w:t>
            </w:r>
          </w:p>
          <w:p w14:paraId="73887DB0" w14:textId="69ADB9AD" w:rsidR="00CF3E77" w:rsidRPr="00CF3E77" w:rsidRDefault="00CF3E77" w:rsidP="00CF3E77">
            <w:pPr>
              <w:pStyle w:val="3-"/>
              <w:rPr>
                <w:color w:val="auto"/>
              </w:rPr>
            </w:pPr>
            <w:r w:rsidRPr="00881F00">
              <w:rPr>
                <w:rFonts w:hint="eastAsia"/>
                <w:color w:val="FF0000"/>
              </w:rPr>
              <w:t xml:space="preserve">(R)太郎: [AFTER] </w:t>
            </w:r>
            <w:r w:rsidRPr="00CF3E77">
              <w:rPr>
                <w:rFonts w:hint="eastAsia"/>
                <w:color w:val="auto"/>
              </w:rPr>
              <w:t xml:space="preserve"> commonData=3,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64AB582" w14:textId="77777777" w:rsidR="00CF3E77" w:rsidRPr="00CF3E77" w:rsidRDefault="00CF3E77" w:rsidP="00CF3E77">
            <w:pPr>
              <w:pStyle w:val="3-"/>
              <w:rPr>
                <w:color w:val="auto"/>
              </w:rPr>
            </w:pPr>
            <w:r w:rsidRPr="00CF3E77">
              <w:rPr>
                <w:rFonts w:hint="eastAsia"/>
                <w:color w:val="auto"/>
              </w:rPr>
              <w:t>(W)松子: [BEFORE] commonData=3, tlsData=1</w:t>
            </w:r>
          </w:p>
          <w:p w14:paraId="0B221DB6" w14:textId="48B9129D" w:rsidR="00CF3E77" w:rsidRPr="00CF3E77" w:rsidRDefault="00CF3E77" w:rsidP="00CF3E77">
            <w:pPr>
              <w:pStyle w:val="3-"/>
              <w:rPr>
                <w:color w:val="auto"/>
              </w:rPr>
            </w:pPr>
            <w:r w:rsidRPr="00881F00">
              <w:rPr>
                <w:rFonts w:hint="eastAsia"/>
                <w:color w:val="FF0000"/>
              </w:rPr>
              <w:t xml:space="preserve">(W)松子: [AFTER] </w:t>
            </w:r>
            <w:r w:rsidRPr="00CF3E77">
              <w:rPr>
                <w:rFonts w:hint="eastAsia"/>
                <w:color w:val="auto"/>
              </w:rPr>
              <w:t xml:space="preserve"> commonData=4,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36DA8EA8" w14:textId="77777777" w:rsidR="00CF3E77" w:rsidRPr="00CF3E77" w:rsidRDefault="00CF3E77" w:rsidP="00CF3E77">
            <w:pPr>
              <w:pStyle w:val="3-"/>
              <w:rPr>
                <w:color w:val="auto"/>
              </w:rPr>
            </w:pPr>
            <w:r w:rsidRPr="00CF3E77">
              <w:rPr>
                <w:rFonts w:hint="eastAsia"/>
                <w:color w:val="auto"/>
              </w:rPr>
              <w:t>(W)梅子: [BEFORE] commonData=4, tlsData=1</w:t>
            </w:r>
          </w:p>
          <w:p w14:paraId="799F9E11" w14:textId="7F0BF908" w:rsidR="00CF3E77" w:rsidRPr="00CF3E77" w:rsidRDefault="00CF3E77" w:rsidP="00CF3E77">
            <w:pPr>
              <w:pStyle w:val="3-"/>
              <w:rPr>
                <w:color w:val="auto"/>
              </w:rPr>
            </w:pPr>
            <w:r w:rsidRPr="00881F00">
              <w:rPr>
                <w:rFonts w:hint="eastAsia"/>
                <w:color w:val="FF0000"/>
              </w:rPr>
              <w:t xml:space="preserve">(W)梅子: [AFTER] </w:t>
            </w:r>
            <w:r w:rsidRPr="00CF3E77">
              <w:rPr>
                <w:rFonts w:hint="eastAsia"/>
                <w:color w:val="auto"/>
              </w:rPr>
              <w:t xml:space="preserve"> commonData=5,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B7FE69C" w14:textId="77777777" w:rsidR="00CF3E77" w:rsidRPr="00CF3E77" w:rsidRDefault="00CF3E77" w:rsidP="00CF3E77">
            <w:pPr>
              <w:pStyle w:val="3-"/>
              <w:rPr>
                <w:color w:val="auto"/>
              </w:rPr>
            </w:pPr>
            <w:r w:rsidRPr="00CF3E77">
              <w:rPr>
                <w:rFonts w:hint="eastAsia"/>
                <w:color w:val="auto"/>
              </w:rPr>
              <w:t>(R)次郎: [BEFORE] commonData=5, tlsData=0</w:t>
            </w:r>
          </w:p>
          <w:p w14:paraId="74BEF95C" w14:textId="095DAC9C" w:rsidR="00CF3E77" w:rsidRPr="00CF3E77" w:rsidRDefault="00CF3E77" w:rsidP="00CF3E77">
            <w:pPr>
              <w:pStyle w:val="3-"/>
              <w:rPr>
                <w:color w:val="auto"/>
              </w:rPr>
            </w:pPr>
            <w:r w:rsidRPr="00881F00">
              <w:rPr>
                <w:rFonts w:hint="eastAsia"/>
                <w:color w:val="FF0000"/>
              </w:rPr>
              <w:t xml:space="preserve">(R)次郎: [AFTER]  </w:t>
            </w:r>
            <w:r w:rsidRPr="00CF3E77">
              <w:rPr>
                <w:rFonts w:hint="eastAsia"/>
                <w:color w:val="auto"/>
              </w:rPr>
              <w:t>commonData=5,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D714704" w14:textId="77777777" w:rsidR="00CF3E77" w:rsidRPr="00CF3E77" w:rsidRDefault="00CF3E77" w:rsidP="00CF3E77">
            <w:pPr>
              <w:pStyle w:val="3-"/>
              <w:rPr>
                <w:color w:val="auto"/>
              </w:rPr>
            </w:pPr>
            <w:r w:rsidRPr="00CF3E77">
              <w:rPr>
                <w:rFonts w:hint="eastAsia"/>
                <w:color w:val="auto"/>
              </w:rPr>
              <w:t>(W)竹子: [BEFORE] commonData=5, tlsData=1</w:t>
            </w:r>
          </w:p>
          <w:p w14:paraId="5DBE4363" w14:textId="69B38428" w:rsidR="00CF3E77" w:rsidRPr="00CF3E77" w:rsidRDefault="00CF3E77" w:rsidP="00CF3E77">
            <w:pPr>
              <w:pStyle w:val="3-"/>
              <w:rPr>
                <w:color w:val="auto"/>
              </w:rPr>
            </w:pPr>
            <w:r w:rsidRPr="00881F00">
              <w:rPr>
                <w:rFonts w:hint="eastAsia"/>
                <w:color w:val="FF0000"/>
              </w:rPr>
              <w:t xml:space="preserve">(W)竹子: [AFTER] </w:t>
            </w:r>
            <w:r w:rsidRPr="00CF3E77">
              <w:rPr>
                <w:rFonts w:hint="eastAsia"/>
                <w:color w:val="auto"/>
              </w:rPr>
              <w:t xml:space="preserve"> commonData=6,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672C0C1F" w14:textId="77777777" w:rsidR="00CF3E77" w:rsidRPr="00CF3E77" w:rsidRDefault="00CF3E77" w:rsidP="00CF3E77">
            <w:pPr>
              <w:pStyle w:val="3-"/>
              <w:rPr>
                <w:color w:val="auto"/>
              </w:rPr>
            </w:pPr>
            <w:r w:rsidRPr="00CF3E77">
              <w:rPr>
                <w:rFonts w:hint="eastAsia"/>
                <w:color w:val="auto"/>
              </w:rPr>
              <w:t>(R)三郎: [BEFORE] commonData=6, tlsData=0</w:t>
            </w:r>
          </w:p>
          <w:p w14:paraId="1FD9F554" w14:textId="26E1E82C" w:rsidR="00CF3E77" w:rsidRPr="00CF3E77" w:rsidRDefault="00CF3E77" w:rsidP="00CF3E77">
            <w:pPr>
              <w:pStyle w:val="3-"/>
              <w:rPr>
                <w:color w:val="auto"/>
              </w:rPr>
            </w:pPr>
            <w:r w:rsidRPr="00881F00">
              <w:rPr>
                <w:rFonts w:hint="eastAsia"/>
                <w:color w:val="FF0000"/>
              </w:rPr>
              <w:t xml:space="preserve">(R)三郎: [AFTER] </w:t>
            </w:r>
            <w:r w:rsidRPr="00CF3E77">
              <w:rPr>
                <w:rFonts w:hint="eastAsia"/>
                <w:color w:val="auto"/>
              </w:rPr>
              <w:t xml:space="preserve"> commonData=6,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7A558DB" w14:textId="77777777" w:rsidR="00CF3E77" w:rsidRPr="00CF3E77" w:rsidRDefault="00CF3E77" w:rsidP="00CF3E77">
            <w:pPr>
              <w:pStyle w:val="3-"/>
              <w:rPr>
                <w:color w:val="auto"/>
              </w:rPr>
            </w:pPr>
            <w:r w:rsidRPr="00CF3E77">
              <w:rPr>
                <w:rFonts w:hint="eastAsia"/>
                <w:color w:val="auto"/>
              </w:rPr>
              <w:t>(R)太郎: [BEFORE] commonData=6, tlsData=0</w:t>
            </w:r>
          </w:p>
          <w:p w14:paraId="6D4E8C04" w14:textId="77777777" w:rsidR="00CF3E77" w:rsidRPr="00CF3E77" w:rsidRDefault="00CF3E77" w:rsidP="00CF3E77">
            <w:pPr>
              <w:pStyle w:val="3-"/>
              <w:rPr>
                <w:color w:val="auto"/>
              </w:rPr>
            </w:pPr>
            <w:r w:rsidRPr="00CF3E77">
              <w:rPr>
                <w:rFonts w:hint="eastAsia"/>
                <w:color w:val="auto"/>
              </w:rPr>
              <w:t>- end:(R)三郎 -</w:t>
            </w:r>
          </w:p>
          <w:p w14:paraId="795E7A13" w14:textId="43949A34" w:rsidR="00CF3E77" w:rsidRPr="00CF3E77" w:rsidRDefault="00CF3E77" w:rsidP="00CF3E77">
            <w:pPr>
              <w:pStyle w:val="3-"/>
              <w:rPr>
                <w:color w:val="auto"/>
              </w:rPr>
            </w:pPr>
            <w:r w:rsidRPr="00881F00">
              <w:rPr>
                <w:rFonts w:hint="eastAsia"/>
                <w:color w:val="FF0000"/>
              </w:rPr>
              <w:t>(R)太郎: [AFTER]</w:t>
            </w:r>
            <w:r w:rsidRPr="00CF3E77">
              <w:rPr>
                <w:rFonts w:hint="eastAsia"/>
                <w:color w:val="auto"/>
              </w:rPr>
              <w:t xml:space="preserve">  commonData=6,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387E1839" w14:textId="77777777" w:rsidR="00CF3E77" w:rsidRPr="00CF3E77" w:rsidRDefault="00CF3E77" w:rsidP="00CF3E77">
            <w:pPr>
              <w:pStyle w:val="3-"/>
              <w:rPr>
                <w:color w:val="auto"/>
              </w:rPr>
            </w:pPr>
            <w:r w:rsidRPr="00CF3E77">
              <w:rPr>
                <w:rFonts w:hint="eastAsia"/>
                <w:color w:val="auto"/>
              </w:rPr>
              <w:t>(W)松子: [BEFORE] commonData=6, tlsData=2</w:t>
            </w:r>
          </w:p>
          <w:p w14:paraId="58741D25" w14:textId="77777777" w:rsidR="00CF3E77" w:rsidRPr="00CF3E77" w:rsidRDefault="00CF3E77" w:rsidP="00CF3E77">
            <w:pPr>
              <w:pStyle w:val="3-"/>
              <w:rPr>
                <w:color w:val="auto"/>
              </w:rPr>
            </w:pPr>
            <w:r w:rsidRPr="00CF3E77">
              <w:rPr>
                <w:rFonts w:hint="eastAsia"/>
                <w:color w:val="auto"/>
              </w:rPr>
              <w:t>- end:(R)太郎 -</w:t>
            </w:r>
          </w:p>
          <w:p w14:paraId="798EF77E" w14:textId="36EC9BE7" w:rsidR="00CF3E77" w:rsidRPr="00CF3E77" w:rsidRDefault="00CF3E77" w:rsidP="00CF3E77">
            <w:pPr>
              <w:pStyle w:val="3-"/>
              <w:rPr>
                <w:color w:val="auto"/>
              </w:rPr>
            </w:pPr>
            <w:r w:rsidRPr="00881F00">
              <w:rPr>
                <w:rFonts w:hint="eastAsia"/>
                <w:color w:val="FF0000"/>
              </w:rPr>
              <w:t xml:space="preserve">(W)松子: [AFTER] </w:t>
            </w:r>
            <w:r w:rsidRPr="00CF3E77">
              <w:rPr>
                <w:rFonts w:hint="eastAsia"/>
                <w:color w:val="auto"/>
              </w:rPr>
              <w:t xml:space="preserve"> commonData=7, tlsData=3</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CB9A1EB" w14:textId="77777777" w:rsidR="00CF3E77" w:rsidRPr="00CF3E77" w:rsidRDefault="00CF3E77" w:rsidP="00CF3E77">
            <w:pPr>
              <w:pStyle w:val="3-"/>
              <w:rPr>
                <w:color w:val="auto"/>
              </w:rPr>
            </w:pPr>
            <w:r w:rsidRPr="00CF3E77">
              <w:rPr>
                <w:rFonts w:hint="eastAsia"/>
                <w:color w:val="auto"/>
              </w:rPr>
              <w:t>(W)梅子: [BEFORE] commonData=7, tlsData=2</w:t>
            </w:r>
          </w:p>
          <w:p w14:paraId="7885AC07" w14:textId="77777777" w:rsidR="00CF3E77" w:rsidRPr="00CF3E77" w:rsidRDefault="00CF3E77" w:rsidP="00CF3E77">
            <w:pPr>
              <w:pStyle w:val="3-"/>
              <w:rPr>
                <w:color w:val="auto"/>
              </w:rPr>
            </w:pPr>
            <w:r w:rsidRPr="00CF3E77">
              <w:rPr>
                <w:rFonts w:hint="eastAsia"/>
                <w:color w:val="auto"/>
              </w:rPr>
              <w:t>- end:(W)松子 -</w:t>
            </w:r>
          </w:p>
          <w:p w14:paraId="3B258BE5" w14:textId="2E25ACAF" w:rsidR="00CF3E77" w:rsidRPr="00CF3E77" w:rsidRDefault="00CF3E77" w:rsidP="00CF3E77">
            <w:pPr>
              <w:pStyle w:val="3-"/>
              <w:rPr>
                <w:color w:val="auto"/>
              </w:rPr>
            </w:pPr>
            <w:r w:rsidRPr="00881F00">
              <w:rPr>
                <w:rFonts w:hint="eastAsia"/>
                <w:color w:val="FF0000"/>
              </w:rPr>
              <w:t>(W)梅子: [AFTER]</w:t>
            </w:r>
            <w:r w:rsidRPr="00CF3E77">
              <w:rPr>
                <w:rFonts w:hint="eastAsia"/>
                <w:color w:val="auto"/>
              </w:rPr>
              <w:t xml:space="preserve">  commonData=8, tlsData=3</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2A7493B4" w14:textId="77777777" w:rsidR="00CF3E77" w:rsidRPr="00CF3E77" w:rsidRDefault="00CF3E77" w:rsidP="00CF3E77">
            <w:pPr>
              <w:pStyle w:val="3-"/>
              <w:rPr>
                <w:color w:val="auto"/>
              </w:rPr>
            </w:pPr>
            <w:r w:rsidRPr="00CF3E77">
              <w:rPr>
                <w:rFonts w:hint="eastAsia"/>
                <w:color w:val="auto"/>
              </w:rPr>
              <w:t>(R)次郎: [BEFORE] commonData=8, tlsData=0</w:t>
            </w:r>
          </w:p>
          <w:p w14:paraId="55532D1E" w14:textId="77777777" w:rsidR="00CF3E77" w:rsidRPr="00CF3E77" w:rsidRDefault="00CF3E77" w:rsidP="00CF3E77">
            <w:pPr>
              <w:pStyle w:val="3-"/>
              <w:rPr>
                <w:color w:val="auto"/>
              </w:rPr>
            </w:pPr>
            <w:r w:rsidRPr="00CF3E77">
              <w:rPr>
                <w:rFonts w:hint="eastAsia"/>
                <w:color w:val="auto"/>
              </w:rPr>
              <w:t>- end:(W)梅子 -</w:t>
            </w:r>
          </w:p>
          <w:p w14:paraId="72F6B1BC" w14:textId="765E7F27" w:rsidR="00CF3E77" w:rsidRPr="00CF3E77" w:rsidRDefault="00CF3E77" w:rsidP="00CF3E77">
            <w:pPr>
              <w:pStyle w:val="3-"/>
              <w:rPr>
                <w:color w:val="auto"/>
              </w:rPr>
            </w:pPr>
            <w:r w:rsidRPr="00881F00">
              <w:rPr>
                <w:rFonts w:hint="eastAsia"/>
                <w:color w:val="FF0000"/>
              </w:rPr>
              <w:t>(R)次郎: [AFTER]</w:t>
            </w:r>
            <w:r w:rsidRPr="00CF3E77">
              <w:rPr>
                <w:rFonts w:hint="eastAsia"/>
                <w:color w:val="auto"/>
              </w:rPr>
              <w:t xml:space="preserve">  commonData=8,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D0D7154" w14:textId="77777777" w:rsidR="00CF3E77" w:rsidRPr="00CF3E77" w:rsidRDefault="00CF3E77" w:rsidP="00CF3E77">
            <w:pPr>
              <w:pStyle w:val="3-"/>
              <w:rPr>
                <w:color w:val="auto"/>
              </w:rPr>
            </w:pPr>
            <w:r w:rsidRPr="00CF3E77">
              <w:rPr>
                <w:rFonts w:hint="eastAsia"/>
                <w:color w:val="auto"/>
              </w:rPr>
              <w:t>(W)竹子: [BEFORE] commonData=8, tlsData=2</w:t>
            </w:r>
          </w:p>
          <w:p w14:paraId="07C1A36C" w14:textId="77777777" w:rsidR="00CF3E77" w:rsidRPr="00CF3E77" w:rsidRDefault="00CF3E77" w:rsidP="00CF3E77">
            <w:pPr>
              <w:pStyle w:val="3-"/>
              <w:rPr>
                <w:color w:val="auto"/>
              </w:rPr>
            </w:pPr>
            <w:r w:rsidRPr="00CF3E77">
              <w:rPr>
                <w:rFonts w:hint="eastAsia"/>
                <w:color w:val="auto"/>
              </w:rPr>
              <w:t>- end:(R)次郎 -</w:t>
            </w:r>
          </w:p>
          <w:p w14:paraId="2AA71C1C" w14:textId="77777777" w:rsidR="00CF3E77" w:rsidRPr="00CF3E77" w:rsidRDefault="00CF3E77" w:rsidP="00CF3E77">
            <w:pPr>
              <w:pStyle w:val="3-"/>
              <w:rPr>
                <w:color w:val="auto"/>
              </w:rPr>
            </w:pPr>
            <w:r w:rsidRPr="00CF3E77">
              <w:rPr>
                <w:rFonts w:hint="eastAsia"/>
                <w:color w:val="auto"/>
              </w:rPr>
              <w:t>(W)竹子: [AFTER]  commonData=9, tlsData=3</w:t>
            </w:r>
          </w:p>
          <w:p w14:paraId="67EE28A6" w14:textId="77777777" w:rsidR="00CF3E77" w:rsidRPr="00CF3E77" w:rsidRDefault="00CF3E77" w:rsidP="00CF3E77">
            <w:pPr>
              <w:pStyle w:val="3-"/>
              <w:rPr>
                <w:color w:val="auto"/>
              </w:rPr>
            </w:pPr>
            <w:r w:rsidRPr="00CF3E77">
              <w:rPr>
                <w:rFonts w:hint="eastAsia"/>
                <w:color w:val="auto"/>
              </w:rPr>
              <w:t>- end:(W)竹子 -</w:t>
            </w:r>
          </w:p>
          <w:p w14:paraId="369A5746" w14:textId="1D450EBE" w:rsidR="00CF3E77" w:rsidRDefault="00CF3E77" w:rsidP="00CF3E77">
            <w:pPr>
              <w:pStyle w:val="3-"/>
              <w:rPr>
                <w:color w:val="FF0000"/>
              </w:rPr>
            </w:pPr>
            <w:r w:rsidRPr="00CF3E77">
              <w:rPr>
                <w:color w:val="auto"/>
              </w:rPr>
              <w:t xml:space="preserve">Time = </w:t>
            </w:r>
            <w:r w:rsidRPr="00881F00">
              <w:rPr>
                <w:color w:val="FF0000"/>
              </w:rPr>
              <w:t>5.350463 sec</w:t>
            </w:r>
            <w:r w:rsidR="00881F00">
              <w:rPr>
                <w:color w:val="FF0000"/>
              </w:rPr>
              <w:tab/>
            </w:r>
            <w:r w:rsidR="00881F00">
              <w:rPr>
                <w:color w:val="FF0000"/>
              </w:rPr>
              <w:tab/>
            </w:r>
            <w:r w:rsidR="00881F00">
              <w:rPr>
                <w:color w:val="FF0000"/>
              </w:rPr>
              <w:tab/>
            </w:r>
            <w:r w:rsidR="00881F00">
              <w:rPr>
                <w:color w:val="FF0000"/>
              </w:rPr>
              <w:tab/>
              <w:t>←処理時間</w:t>
            </w:r>
            <w:r w:rsidR="00881F00">
              <w:rPr>
                <w:rFonts w:hint="eastAsia"/>
                <w:color w:val="FF0000"/>
              </w:rPr>
              <w:t xml:space="preserve">　※リード処理が並行動作しなくなった分遅くなっている</w:t>
            </w:r>
          </w:p>
          <w:p w14:paraId="338B4105" w14:textId="2496F7B2" w:rsidR="00881F00" w:rsidRDefault="00881F00" w:rsidP="009518EA">
            <w:pPr>
              <w:pStyle w:val="3-"/>
              <w:tabs>
                <w:tab w:val="clear" w:pos="2981"/>
                <w:tab w:val="clear" w:pos="3366"/>
                <w:tab w:val="clear" w:pos="3758"/>
                <w:tab w:val="left" w:pos="3010"/>
                <w:tab w:val="left" w:pos="4040"/>
              </w:tabs>
              <w:rPr>
                <w:color w:val="FF0000"/>
              </w:rPr>
            </w:pPr>
            <w:r>
              <w:rPr>
                <w:color w:val="auto"/>
              </w:rPr>
              <w:tab/>
            </w:r>
            <w:r w:rsidR="009518EA">
              <w:rPr>
                <w:color w:val="auto"/>
              </w:rPr>
              <w:tab/>
            </w:r>
            <w:r w:rsidR="009518EA">
              <w:rPr>
                <w:color w:val="auto"/>
              </w:rPr>
              <w:tab/>
            </w:r>
            <w:r w:rsidR="009518EA">
              <w:rPr>
                <w:color w:val="auto"/>
              </w:rPr>
              <w:tab/>
            </w:r>
            <w:r w:rsidR="009518EA">
              <w:rPr>
                <w:color w:val="auto"/>
              </w:rPr>
              <w:tab/>
            </w:r>
            <w:r w:rsidR="009518EA">
              <w:rPr>
                <w:color w:val="auto"/>
              </w:rPr>
              <w:tab/>
            </w:r>
            <w:r w:rsidR="009518EA">
              <w:rPr>
                <w:color w:val="auto"/>
              </w:rPr>
              <w:tab/>
            </w:r>
            <w:r w:rsidR="009518EA">
              <w:rPr>
                <w:rFonts w:hint="eastAsia"/>
                <w:color w:val="auto"/>
              </w:rPr>
              <w:t xml:space="preserve">　</w:t>
            </w:r>
            <w:r w:rsidRPr="005776C7">
              <w:rPr>
                <w:color w:val="FF0000"/>
              </w:rPr>
              <w:t>(</w:t>
            </w:r>
            <w:r w:rsidR="005776C7" w:rsidRPr="005776C7">
              <w:rPr>
                <w:rFonts w:hint="eastAsia"/>
                <w:color w:val="FF0000"/>
              </w:rPr>
              <w:t>各処理のウェイトがランダムとはいえ、はっきり結果が違う</w:t>
            </w:r>
            <w:r w:rsidRPr="005776C7">
              <w:rPr>
                <w:color w:val="FF0000"/>
              </w:rPr>
              <w:t>)</w:t>
            </w:r>
          </w:p>
          <w:p w14:paraId="5CA68B82" w14:textId="77777777" w:rsidR="009518EA" w:rsidRDefault="009518EA" w:rsidP="009518EA">
            <w:pPr>
              <w:pStyle w:val="3-"/>
              <w:tabs>
                <w:tab w:val="clear" w:pos="2981"/>
                <w:tab w:val="clear" w:pos="3366"/>
                <w:tab w:val="clear" w:pos="3758"/>
                <w:tab w:val="clear" w:pos="4149"/>
                <w:tab w:val="left" w:pos="3010"/>
                <w:tab w:val="left" w:pos="3294"/>
                <w:tab w:val="left" w:pos="3861"/>
              </w:tabs>
              <w:rPr>
                <w:color w:val="FF0000"/>
              </w:rPr>
            </w:pPr>
            <w:r w:rsidRPr="00CF3E77">
              <w:rPr>
                <w:color w:val="auto"/>
              </w:rPr>
              <w:t xml:space="preserve">Read-WriteLock * 10000000 = </w:t>
            </w:r>
            <w:r w:rsidRPr="00BB12EC">
              <w:rPr>
                <w:color w:val="FF0000"/>
              </w:rPr>
              <w:t>0.895791 sec</w:t>
            </w:r>
            <w:r>
              <w:rPr>
                <w:color w:val="auto"/>
              </w:rPr>
              <w:tab/>
            </w:r>
            <w:r>
              <w:rPr>
                <w:color w:val="FF0000"/>
              </w:rPr>
              <w:t>←</w:t>
            </w:r>
            <w:r>
              <w:rPr>
                <w:rFonts w:hint="eastAsia"/>
                <w:color w:val="FF0000"/>
              </w:rPr>
              <w:t>1千万回ループによる処理時間計測</w:t>
            </w:r>
          </w:p>
          <w:p w14:paraId="4319C909" w14:textId="7C42E2AC" w:rsidR="00297AD8" w:rsidRPr="00881F00" w:rsidRDefault="00297AD8" w:rsidP="009518EA">
            <w:pPr>
              <w:pStyle w:val="3-"/>
              <w:tabs>
                <w:tab w:val="clear" w:pos="2981"/>
                <w:tab w:val="clear" w:pos="3366"/>
                <w:tab w:val="clear" w:pos="3758"/>
                <w:tab w:val="clear" w:pos="4149"/>
                <w:tab w:val="left" w:pos="3010"/>
                <w:tab w:val="left" w:pos="3294"/>
                <w:tab w:val="left" w:pos="3861"/>
              </w:tabs>
              <w:rPr>
                <w:color w:val="auto"/>
              </w:rPr>
            </w:pPr>
            <w:r>
              <w:rPr>
                <w:color w:val="FF0000"/>
              </w:rPr>
              <w:t>※並行処理ができず、非効率になって処理時間がかかっていることがわかる</w:t>
            </w:r>
          </w:p>
        </w:tc>
      </w:tr>
    </w:tbl>
    <w:p w14:paraId="3C5AE940" w14:textId="73F181EB" w:rsidR="0036070F" w:rsidRDefault="0036070F" w:rsidP="0036070F">
      <w:pPr>
        <w:pStyle w:val="2"/>
      </w:pPr>
      <w:bookmarkStart w:id="119" w:name="_Toc379553562"/>
      <w:r>
        <w:rPr>
          <w:rFonts w:hint="eastAsia"/>
        </w:rPr>
        <w:lastRenderedPageBreak/>
        <w:t>有限共有リソース使用権獲得</w:t>
      </w:r>
      <w:bookmarkEnd w:id="119"/>
    </w:p>
    <w:p w14:paraId="59773A3A" w14:textId="41C42CCF" w:rsidR="00877B98" w:rsidRDefault="00877B98" w:rsidP="0036070F">
      <w:pPr>
        <w:pStyle w:val="a9"/>
        <w:ind w:firstLine="283"/>
      </w:pPr>
      <w:r>
        <w:rPr>
          <w:rFonts w:hint="eastAsia"/>
        </w:rPr>
        <w:t>「ミューテックス」や「スピンロック」は、一つのスレッドだけが相互排他的に</w:t>
      </w:r>
      <w:r w:rsidR="000D22AA">
        <w:rPr>
          <w:rFonts w:hint="eastAsia"/>
        </w:rPr>
        <w:t>動作</w:t>
      </w:r>
      <w:r>
        <w:rPr>
          <w:rFonts w:hint="eastAsia"/>
        </w:rPr>
        <w:t>するためのものであった。</w:t>
      </w:r>
    </w:p>
    <w:p w14:paraId="017B6F55" w14:textId="77DF6B3A" w:rsidR="00877B98" w:rsidRDefault="00877B98" w:rsidP="0036070F">
      <w:pPr>
        <w:pStyle w:val="a9"/>
        <w:ind w:firstLine="283"/>
      </w:pPr>
      <w:r>
        <w:rPr>
          <w:rFonts w:hint="eastAsia"/>
        </w:rPr>
        <w:t>これから説明する「セマフォ」は、二つ以上の共有リソースに対して、それ以上のスレッドが排他的にアクセスするような場面で用いる。</w:t>
      </w:r>
    </w:p>
    <w:p w14:paraId="06B31CE9" w14:textId="26A7A9B1" w:rsidR="0036070F" w:rsidRDefault="00C85B0E" w:rsidP="00C85B0E">
      <w:pPr>
        <w:pStyle w:val="a9"/>
        <w:spacing w:beforeLines="50" w:before="180"/>
        <w:ind w:firstLine="283"/>
      </w:pPr>
      <w:r>
        <w:rPr>
          <w:rFonts w:hint="eastAsia"/>
        </w:rPr>
        <w:t>具体的な用途としては、</w:t>
      </w:r>
      <w:r w:rsidR="00877B98">
        <w:rPr>
          <w:rFonts w:hint="eastAsia"/>
        </w:rPr>
        <w:t>例えば、</w:t>
      </w:r>
      <w:r>
        <w:rPr>
          <w:rFonts w:hint="eastAsia"/>
        </w:rPr>
        <w:t>「</w:t>
      </w:r>
      <w:r w:rsidR="00877B98">
        <w:rPr>
          <w:rFonts w:hint="eastAsia"/>
        </w:rPr>
        <w:t>多数のクライアントとの通信セッションを一つ一つのスレッドで確立したた状態</w:t>
      </w:r>
      <w:r>
        <w:rPr>
          <w:rFonts w:hint="eastAsia"/>
        </w:rPr>
        <w:t>」において</w:t>
      </w:r>
      <w:r w:rsidR="00877B98">
        <w:rPr>
          <w:rFonts w:hint="eastAsia"/>
        </w:rPr>
        <w:t>、</w:t>
      </w:r>
      <w:r>
        <w:rPr>
          <w:rFonts w:hint="eastAsia"/>
        </w:rPr>
        <w:t>「</w:t>
      </w:r>
      <w:r w:rsidR="00877B98">
        <w:rPr>
          <w:rFonts w:hint="eastAsia"/>
        </w:rPr>
        <w:t>負荷を抑えるために、三つまでしか並行</w:t>
      </w:r>
      <w:r>
        <w:rPr>
          <w:rFonts w:hint="eastAsia"/>
        </w:rPr>
        <w:t>で</w:t>
      </w:r>
      <w:r w:rsidR="00877B98">
        <w:rPr>
          <w:rFonts w:hint="eastAsia"/>
        </w:rPr>
        <w:t>動作し</w:t>
      </w:r>
      <w:r w:rsidR="00877B98">
        <w:rPr>
          <w:rFonts w:hint="eastAsia"/>
        </w:rPr>
        <w:lastRenderedPageBreak/>
        <w:t>ないようにする</w:t>
      </w:r>
      <w:r>
        <w:rPr>
          <w:rFonts w:hint="eastAsia"/>
        </w:rPr>
        <w:t>」</w:t>
      </w:r>
      <w:r w:rsidR="00877B98">
        <w:rPr>
          <w:rFonts w:hint="eastAsia"/>
        </w:rPr>
        <w:t>といった</w:t>
      </w:r>
      <w:r>
        <w:rPr>
          <w:rFonts w:hint="eastAsia"/>
        </w:rPr>
        <w:t>こと</w:t>
      </w:r>
      <w:r w:rsidR="00877B98">
        <w:rPr>
          <w:rFonts w:hint="eastAsia"/>
        </w:rPr>
        <w:t>が</w:t>
      </w:r>
      <w:r>
        <w:rPr>
          <w:rFonts w:hint="eastAsia"/>
        </w:rPr>
        <w:t>考えられる</w:t>
      </w:r>
      <w:r w:rsidR="00877B98">
        <w:rPr>
          <w:rFonts w:hint="eastAsia"/>
        </w:rPr>
        <w:t>。</w:t>
      </w:r>
    </w:p>
    <w:p w14:paraId="55FD8886" w14:textId="0B7DED42" w:rsidR="00737B12" w:rsidRDefault="0036070F" w:rsidP="00737B12">
      <w:pPr>
        <w:pStyle w:val="2"/>
      </w:pPr>
      <w:bookmarkStart w:id="120" w:name="_Toc379553563"/>
      <w:r>
        <w:rPr>
          <w:rFonts w:hint="eastAsia"/>
        </w:rPr>
        <w:t>有限共有リソース使用権獲得：</w:t>
      </w:r>
      <w:r w:rsidR="00737B12">
        <w:rPr>
          <w:rFonts w:hint="eastAsia"/>
        </w:rPr>
        <w:t>セマフォ</w:t>
      </w:r>
      <w:bookmarkEnd w:id="120"/>
      <w:r w:rsidR="00A45D66">
        <w:fldChar w:fldCharType="begin"/>
      </w:r>
      <w:r w:rsidR="00A45D66">
        <w:instrText xml:space="preserve"> XE "</w:instrText>
      </w:r>
      <w:r w:rsidR="00A45D66">
        <w:rPr>
          <w:rFonts w:hint="eastAsia"/>
        </w:rPr>
        <w:instrText>セマフォ</w:instrText>
      </w:r>
      <w:r w:rsidR="00A45D66">
        <w:instrText>" \y “</w:instrText>
      </w:r>
      <w:r w:rsidR="00A45D66">
        <w:rPr>
          <w:rFonts w:hint="eastAsia"/>
        </w:rPr>
        <w:instrText>せまふぉ</w:instrText>
      </w:r>
      <w:r w:rsidR="00A45D66">
        <w:instrText xml:space="preserve">” </w:instrText>
      </w:r>
      <w:r w:rsidR="00A45D66">
        <w:fldChar w:fldCharType="end"/>
      </w:r>
    </w:p>
    <w:p w14:paraId="3C2D9E3E" w14:textId="77777777" w:rsidR="001128B1" w:rsidRDefault="001128B1" w:rsidP="001128B1">
      <w:pPr>
        <w:pStyle w:val="a9"/>
        <w:ind w:firstLine="283"/>
      </w:pPr>
      <w:r>
        <w:rPr>
          <w:rFonts w:hint="eastAsia"/>
        </w:rPr>
        <w:t>セマフォを扱う上での注意点として、ミューテックスのようなスレッド保護の観点はないため、再帰ロックには対応しない。</w:t>
      </w:r>
    </w:p>
    <w:p w14:paraId="1CD8CFC8" w14:textId="016DFF01" w:rsidR="001128B1" w:rsidRPr="001128B1" w:rsidRDefault="001128B1" w:rsidP="001128B1">
      <w:pPr>
        <w:pStyle w:val="a9"/>
        <w:ind w:firstLine="283"/>
      </w:pPr>
      <w:r>
        <w:rPr>
          <w:rFonts w:hint="eastAsia"/>
        </w:rPr>
        <w:t>一つのスレッドが二つ以上のセマフォを獲得するようなプログラミングを行うと</w:t>
      </w:r>
      <w:r w:rsidR="007C5339">
        <w:rPr>
          <w:rFonts w:hint="eastAsia"/>
        </w:rPr>
        <w:t>、</w:t>
      </w:r>
      <w:r>
        <w:rPr>
          <w:rFonts w:hint="eastAsia"/>
        </w:rPr>
        <w:t>簡単にデッドロックを起こすので要注意。</w:t>
      </w:r>
    </w:p>
    <w:p w14:paraId="7A6B5D7C" w14:textId="78DA481B" w:rsidR="00737B12" w:rsidRDefault="00737B12" w:rsidP="00737B12">
      <w:pPr>
        <w:pStyle w:val="3"/>
      </w:pPr>
      <w:bookmarkStart w:id="121" w:name="_Toc379553564"/>
      <w:r>
        <w:t>SystemV</w:t>
      </w:r>
      <w:r>
        <w:rPr>
          <w:rFonts w:hint="eastAsia"/>
        </w:rPr>
        <w:t>版</w:t>
      </w:r>
      <w:bookmarkEnd w:id="121"/>
      <w:r w:rsidR="00A45D66">
        <w:fldChar w:fldCharType="begin"/>
      </w:r>
      <w:r w:rsidR="00A45D66">
        <w:instrText xml:space="preserve"> XE "</w:instrText>
      </w:r>
      <w:r w:rsidR="00A45D66">
        <w:rPr>
          <w:rFonts w:hint="eastAsia"/>
        </w:rPr>
        <w:instrText>セマフォ</w:instrText>
      </w:r>
      <w:r w:rsidR="00A45D66">
        <w:rPr>
          <w:rFonts w:hint="eastAsia"/>
        </w:rPr>
        <w:instrText>:SystemV</w:instrText>
      </w:r>
      <w:r w:rsidR="00A45D66">
        <w:rPr>
          <w:rFonts w:hint="eastAsia"/>
        </w:rPr>
        <w:instrText>版</w:instrText>
      </w:r>
      <w:r w:rsidR="00A45D66">
        <w:instrText>" \y “</w:instrText>
      </w:r>
      <w:r w:rsidR="00A45D66">
        <w:rPr>
          <w:rFonts w:hint="eastAsia"/>
        </w:rPr>
        <w:instrText>せまふぉ</w:instrText>
      </w:r>
      <w:r w:rsidR="00A45D66">
        <w:rPr>
          <w:rFonts w:hint="eastAsia"/>
        </w:rPr>
        <w:instrText>:SytemV</w:instrText>
      </w:r>
      <w:r w:rsidR="00A45D66">
        <w:rPr>
          <w:rFonts w:hint="eastAsia"/>
        </w:rPr>
        <w:instrText>ばん</w:instrText>
      </w:r>
      <w:r w:rsidR="00A45D66">
        <w:instrText xml:space="preserve">” </w:instrText>
      </w:r>
      <w:r w:rsidR="00A45D66">
        <w:fldChar w:fldCharType="end"/>
      </w:r>
    </w:p>
    <w:p w14:paraId="5EDDDA99" w14:textId="77777777" w:rsidR="007C5339" w:rsidRDefault="00C85B0E" w:rsidP="00737B12">
      <w:pPr>
        <w:pStyle w:val="aa"/>
        <w:ind w:left="447" w:firstLine="283"/>
      </w:pPr>
      <w:r>
        <w:rPr>
          <w:rFonts w:hint="eastAsia"/>
        </w:rPr>
        <w:t>古典的な</w:t>
      </w:r>
      <w:r w:rsidR="00E91C53">
        <w:rPr>
          <w:rFonts w:hint="eastAsia"/>
        </w:rPr>
        <w:t>SystemV</w:t>
      </w:r>
      <w:r w:rsidR="00E91C53">
        <w:rPr>
          <w:rFonts w:hint="eastAsia"/>
        </w:rPr>
        <w:t>系</w:t>
      </w:r>
      <w:r>
        <w:rPr>
          <w:rFonts w:hint="eastAsia"/>
        </w:rPr>
        <w:t>U</w:t>
      </w:r>
      <w:r>
        <w:t>nix</w:t>
      </w:r>
      <w:r w:rsidR="00E91C53">
        <w:rPr>
          <w:rFonts w:hint="eastAsia"/>
        </w:rPr>
        <w:t>（</w:t>
      </w:r>
      <w:r w:rsidR="00E91C53">
        <w:rPr>
          <w:rFonts w:hint="eastAsia"/>
        </w:rPr>
        <w:t>Linux</w:t>
      </w:r>
      <w:r w:rsidR="00E91C53">
        <w:rPr>
          <w:rFonts w:hint="eastAsia"/>
        </w:rPr>
        <w:t>含む）の</w:t>
      </w:r>
      <w:r>
        <w:rPr>
          <w:rFonts w:hint="eastAsia"/>
        </w:rPr>
        <w:t>セマフォ。プロセス間の排他制御に多く用いられる。</w:t>
      </w:r>
    </w:p>
    <w:p w14:paraId="33806DA1" w14:textId="1D07CDAA" w:rsidR="007C5339" w:rsidRDefault="007C5339" w:rsidP="00737B12">
      <w:pPr>
        <w:pStyle w:val="aa"/>
        <w:ind w:left="447" w:firstLine="283"/>
      </w:pPr>
      <w:r>
        <w:rPr>
          <w:rFonts w:hint="eastAsia"/>
        </w:rPr>
        <w:t>OS</w:t>
      </w:r>
      <w:r>
        <w:rPr>
          <w:rFonts w:hint="eastAsia"/>
        </w:rPr>
        <w:t>が管理するため、他のプロセスと重複しないキーを指定してセマフォを生成しなければならない。その為、自身のプログラム専用の何らかのファイルのキー（ファイルシステムによって付けられたユニーク</w:t>
      </w:r>
      <w:r>
        <w:rPr>
          <w:rFonts w:hint="eastAsia"/>
        </w:rPr>
        <w:t>ID</w:t>
      </w:r>
      <w:r>
        <w:rPr>
          <w:rFonts w:hint="eastAsia"/>
        </w:rPr>
        <w:t>）を用いるのが慣例となっている。</w:t>
      </w:r>
    </w:p>
    <w:p w14:paraId="03EE51F7" w14:textId="639B7A6D" w:rsidR="00737B12" w:rsidRDefault="007C5339" w:rsidP="00737B12">
      <w:pPr>
        <w:pStyle w:val="aa"/>
        <w:ind w:left="447" w:firstLine="283"/>
      </w:pPr>
      <w:r>
        <w:rPr>
          <w:rFonts w:hint="eastAsia"/>
        </w:rPr>
        <w:t>なお、</w:t>
      </w:r>
      <w:r w:rsidR="00C85B0E">
        <w:rPr>
          <w:rFonts w:hint="eastAsia"/>
        </w:rPr>
        <w:t>プログラム中でセマフォを生成すると、端末から</w:t>
      </w:r>
      <w:r w:rsidR="00C85B0E">
        <w:rPr>
          <w:rFonts w:hint="eastAsia"/>
        </w:rPr>
        <w:t>ipcs</w:t>
      </w:r>
      <w:r w:rsidR="00C85B0E">
        <w:rPr>
          <w:rFonts w:hint="eastAsia"/>
        </w:rPr>
        <w:t>コマンド</w:t>
      </w:r>
      <w:r w:rsidR="00F12475">
        <w:fldChar w:fldCharType="begin"/>
      </w:r>
      <w:r w:rsidR="00F12475">
        <w:instrText xml:space="preserve"> XE "</w:instrText>
      </w:r>
      <w:r w:rsidR="00F12475">
        <w:rPr>
          <w:rFonts w:hint="eastAsia"/>
        </w:rPr>
        <w:instrText>ipcs</w:instrText>
      </w:r>
      <w:r w:rsidR="00F12475">
        <w:rPr>
          <w:rFonts w:hint="eastAsia"/>
        </w:rPr>
        <w:instrText>コマンド</w:instrText>
      </w:r>
      <w:r w:rsidR="00F12475">
        <w:instrText>" \y “ipcs</w:instrText>
      </w:r>
      <w:r w:rsidR="00F12475">
        <w:rPr>
          <w:rFonts w:hint="eastAsia"/>
        </w:rPr>
        <w:instrText>こまんど</w:instrText>
      </w:r>
      <w:r w:rsidR="00F12475">
        <w:instrText xml:space="preserve">” </w:instrText>
      </w:r>
      <w:r w:rsidR="00F12475">
        <w:fldChar w:fldCharType="end"/>
      </w:r>
      <w:r w:rsidR="00C85B0E">
        <w:rPr>
          <w:rFonts w:hint="eastAsia"/>
        </w:rPr>
        <w:t>でそれを確認することができる。</w:t>
      </w:r>
    </w:p>
    <w:p w14:paraId="305288AA" w14:textId="02CC2C0E" w:rsidR="00E91C53" w:rsidRDefault="00E91C53" w:rsidP="00E91C53">
      <w:pPr>
        <w:pStyle w:val="aa"/>
        <w:keepNext/>
        <w:widowControl/>
        <w:spacing w:beforeLines="50" w:before="180"/>
        <w:ind w:leftChars="203" w:left="447" w:hangingChars="10" w:hanging="21"/>
      </w:pPr>
      <w:r>
        <w:t>SystemV</w:t>
      </w:r>
      <w:r>
        <w:rPr>
          <w:rFonts w:hint="eastAsia"/>
        </w:rPr>
        <w:t>版</w:t>
      </w:r>
      <w:r w:rsidR="001119EA">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39A1B7D" w14:textId="77777777" w:rsidTr="000A1665">
        <w:tc>
          <w:tcPr>
            <w:tcW w:w="8494" w:type="dxa"/>
          </w:tcPr>
          <w:p w14:paraId="142B775D" w14:textId="77777777" w:rsidR="001119EA" w:rsidRDefault="001119EA" w:rsidP="001119EA">
            <w:pPr>
              <w:pStyle w:val="3-"/>
            </w:pPr>
            <w:r>
              <w:t>#include &lt;stdio.h&gt;</w:t>
            </w:r>
          </w:p>
          <w:p w14:paraId="628ED7D1" w14:textId="77777777" w:rsidR="001119EA" w:rsidRDefault="001119EA" w:rsidP="001119EA">
            <w:pPr>
              <w:pStyle w:val="3-"/>
            </w:pPr>
            <w:r>
              <w:t>#include &lt;stdlib.h&gt;</w:t>
            </w:r>
          </w:p>
          <w:p w14:paraId="1CFA4D23" w14:textId="77777777" w:rsidR="001119EA" w:rsidRDefault="001119EA" w:rsidP="001119EA">
            <w:pPr>
              <w:pStyle w:val="3-"/>
            </w:pPr>
          </w:p>
          <w:p w14:paraId="496DF3E2" w14:textId="77777777" w:rsidR="001119EA" w:rsidRDefault="001119EA" w:rsidP="001119EA">
            <w:pPr>
              <w:pStyle w:val="3-"/>
            </w:pPr>
            <w:r>
              <w:t>#include &lt;pthread.h&gt;</w:t>
            </w:r>
          </w:p>
          <w:p w14:paraId="1A31F979" w14:textId="77777777" w:rsidR="001119EA" w:rsidRDefault="001119EA" w:rsidP="001119EA">
            <w:pPr>
              <w:pStyle w:val="3-"/>
            </w:pPr>
            <w:r>
              <w:t>#include &lt;unistd.h&gt;</w:t>
            </w:r>
          </w:p>
          <w:p w14:paraId="0A3C5EAB" w14:textId="77777777" w:rsidR="001119EA" w:rsidRPr="00F91FFB" w:rsidRDefault="001119EA" w:rsidP="001119EA">
            <w:pPr>
              <w:pStyle w:val="3-"/>
              <w:rPr>
                <w:color w:val="FF0000"/>
              </w:rPr>
            </w:pPr>
            <w:r w:rsidRPr="00F91FFB">
              <w:rPr>
                <w:color w:val="FF0000"/>
              </w:rPr>
              <w:t>#include &lt;sys/sem.h&gt;</w:t>
            </w:r>
          </w:p>
          <w:p w14:paraId="49087314" w14:textId="77777777" w:rsidR="001119EA" w:rsidRPr="00F91FFB" w:rsidRDefault="001119EA" w:rsidP="001119EA">
            <w:pPr>
              <w:pStyle w:val="3-"/>
              <w:rPr>
                <w:color w:val="FF0000"/>
              </w:rPr>
            </w:pPr>
            <w:r w:rsidRPr="00F91FFB">
              <w:rPr>
                <w:color w:val="FF0000"/>
              </w:rPr>
              <w:t>#include &lt;fcntl.h&gt;</w:t>
            </w:r>
          </w:p>
          <w:p w14:paraId="64339F81" w14:textId="77777777" w:rsidR="001119EA" w:rsidRDefault="001119EA" w:rsidP="001119EA">
            <w:pPr>
              <w:pStyle w:val="3-"/>
            </w:pPr>
          </w:p>
          <w:p w14:paraId="2B7AFE84" w14:textId="77777777" w:rsidR="001119EA" w:rsidRDefault="001119EA" w:rsidP="001119EA">
            <w:pPr>
              <w:pStyle w:val="3-"/>
            </w:pPr>
            <w:r>
              <w:rPr>
                <w:rFonts w:hint="eastAsia"/>
              </w:rPr>
              <w:t xml:space="preserve">#include &lt;sys/time.h&gt; </w:t>
            </w:r>
            <w:r w:rsidRPr="000D22AA">
              <w:rPr>
                <w:rFonts w:hint="eastAsia"/>
                <w:color w:val="00B050"/>
              </w:rPr>
              <w:t>//時間計測用</w:t>
            </w:r>
          </w:p>
          <w:p w14:paraId="2882E1F3" w14:textId="77777777" w:rsidR="001119EA" w:rsidRDefault="001119EA" w:rsidP="001119EA">
            <w:pPr>
              <w:pStyle w:val="3-"/>
            </w:pPr>
          </w:p>
          <w:p w14:paraId="4022F281" w14:textId="77777777" w:rsidR="001119EA" w:rsidRPr="000D22AA" w:rsidRDefault="001119EA" w:rsidP="001119EA">
            <w:pPr>
              <w:pStyle w:val="3-"/>
              <w:rPr>
                <w:color w:val="00B050"/>
              </w:rPr>
            </w:pPr>
            <w:r w:rsidRPr="000D22AA">
              <w:rPr>
                <w:rFonts w:hint="eastAsia"/>
                <w:color w:val="00B050"/>
              </w:rPr>
              <w:t>//セマフォ</w:t>
            </w:r>
          </w:p>
          <w:p w14:paraId="17BE26CB" w14:textId="77777777" w:rsidR="001119EA" w:rsidRPr="000D22AA" w:rsidRDefault="001119EA" w:rsidP="001119EA">
            <w:pPr>
              <w:pStyle w:val="3-"/>
              <w:rPr>
                <w:color w:val="FF0000"/>
              </w:rPr>
            </w:pPr>
            <w:r w:rsidRPr="000D22AA">
              <w:rPr>
                <w:color w:val="FF0000"/>
              </w:rPr>
              <w:t>static int s_semaphore;</w:t>
            </w:r>
          </w:p>
          <w:p w14:paraId="74E2EABF" w14:textId="77777777" w:rsidR="001119EA" w:rsidRDefault="001119EA" w:rsidP="001119EA">
            <w:pPr>
              <w:pStyle w:val="3-"/>
            </w:pPr>
          </w:p>
          <w:p w14:paraId="405499A6" w14:textId="77777777" w:rsidR="001119EA" w:rsidRPr="003174DE" w:rsidRDefault="001119EA" w:rsidP="001119EA">
            <w:pPr>
              <w:pStyle w:val="3-"/>
              <w:rPr>
                <w:color w:val="00B050"/>
              </w:rPr>
            </w:pPr>
            <w:r w:rsidRPr="003174DE">
              <w:rPr>
                <w:rFonts w:hint="eastAsia"/>
                <w:color w:val="00B050"/>
              </w:rPr>
              <w:t>//ミューテックス</w:t>
            </w:r>
          </w:p>
          <w:p w14:paraId="08973D51" w14:textId="77777777" w:rsidR="001119EA" w:rsidRDefault="001119EA" w:rsidP="001119EA">
            <w:pPr>
              <w:pStyle w:val="3-"/>
            </w:pPr>
            <w:r>
              <w:t>static pthread_mutex_t s_mutex = PTHREAD_MUTEX_INITIALIZER;</w:t>
            </w:r>
          </w:p>
          <w:p w14:paraId="2D17EEE5" w14:textId="77777777" w:rsidR="001119EA" w:rsidRDefault="001119EA" w:rsidP="001119EA">
            <w:pPr>
              <w:pStyle w:val="3-"/>
            </w:pPr>
          </w:p>
          <w:p w14:paraId="0A348FF3" w14:textId="77777777" w:rsidR="001119EA" w:rsidRPr="003174DE" w:rsidRDefault="001119EA" w:rsidP="001119EA">
            <w:pPr>
              <w:pStyle w:val="3-"/>
              <w:rPr>
                <w:color w:val="00B050"/>
              </w:rPr>
            </w:pPr>
            <w:r w:rsidRPr="003174DE">
              <w:rPr>
                <w:rFonts w:hint="eastAsia"/>
                <w:color w:val="00B050"/>
              </w:rPr>
              <w:t>//共有リソース</w:t>
            </w:r>
          </w:p>
          <w:p w14:paraId="1D831F11" w14:textId="77777777" w:rsidR="001119EA" w:rsidRDefault="001119EA" w:rsidP="001119EA">
            <w:pPr>
              <w:pStyle w:val="3-"/>
            </w:pPr>
            <w:r>
              <w:t>static const int COMMON_RESOURCE_NUM = 2;</w:t>
            </w:r>
          </w:p>
          <w:p w14:paraId="4A4B9515" w14:textId="77777777" w:rsidR="001119EA" w:rsidRDefault="001119EA" w:rsidP="001119EA">
            <w:pPr>
              <w:pStyle w:val="3-"/>
            </w:pPr>
            <w:r>
              <w:rPr>
                <w:rFonts w:hint="eastAsia"/>
              </w:rPr>
              <w:t>static int s_commonResource[COMMON_RESOURCE_NUM]       = {};</w:t>
            </w:r>
            <w:r w:rsidRPr="00F91FFB">
              <w:rPr>
                <w:rFonts w:hint="eastAsia"/>
                <w:color w:val="00B050"/>
              </w:rPr>
              <w:t>//複数の共有リソース</w:t>
            </w:r>
          </w:p>
          <w:p w14:paraId="50A33286" w14:textId="77777777" w:rsidR="001119EA" w:rsidRPr="00F91FFB" w:rsidRDefault="001119EA" w:rsidP="001119EA">
            <w:pPr>
              <w:pStyle w:val="3-"/>
              <w:rPr>
                <w:color w:val="00B050"/>
              </w:rPr>
            </w:pPr>
            <w:r>
              <w:rPr>
                <w:rFonts w:hint="eastAsia"/>
              </w:rPr>
              <w:t>static bool s_usingCommonResource[COMMON_RESOURCE_NUM] = {};</w:t>
            </w:r>
            <w:r w:rsidRPr="00F91FFB">
              <w:rPr>
                <w:rFonts w:hint="eastAsia"/>
                <w:color w:val="00B050"/>
              </w:rPr>
              <w:t>//共有リソース使用中フラグ</w:t>
            </w:r>
          </w:p>
          <w:p w14:paraId="1FD62E1A" w14:textId="77777777" w:rsidR="001119EA" w:rsidRDefault="001119EA" w:rsidP="001119EA">
            <w:pPr>
              <w:pStyle w:val="3-"/>
            </w:pPr>
          </w:p>
          <w:p w14:paraId="76B352BD" w14:textId="77777777" w:rsidR="001119EA" w:rsidRPr="003174DE" w:rsidRDefault="001119EA" w:rsidP="001119EA">
            <w:pPr>
              <w:pStyle w:val="3-"/>
              <w:rPr>
                <w:color w:val="00B050"/>
              </w:rPr>
            </w:pPr>
            <w:r w:rsidRPr="003174DE">
              <w:rPr>
                <w:rFonts w:hint="eastAsia"/>
                <w:color w:val="00B050"/>
              </w:rPr>
              <w:t>//スレッド固有データ</w:t>
            </w:r>
          </w:p>
          <w:p w14:paraId="587A1ECF" w14:textId="77777777" w:rsidR="001119EA" w:rsidRDefault="001119EA" w:rsidP="001119EA">
            <w:pPr>
              <w:pStyle w:val="3-"/>
            </w:pPr>
            <w:r>
              <w:t>__thread int s_tlsData = 0;</w:t>
            </w:r>
          </w:p>
          <w:p w14:paraId="5FFCD8AB" w14:textId="77777777" w:rsidR="001119EA" w:rsidRDefault="001119EA" w:rsidP="001119EA">
            <w:pPr>
              <w:pStyle w:val="3-"/>
            </w:pPr>
          </w:p>
          <w:p w14:paraId="0211006D" w14:textId="77777777" w:rsidR="001119EA" w:rsidRPr="003174DE" w:rsidRDefault="001119EA" w:rsidP="001119EA">
            <w:pPr>
              <w:pStyle w:val="3-"/>
              <w:rPr>
                <w:color w:val="00B050"/>
              </w:rPr>
            </w:pPr>
            <w:r w:rsidRPr="003174DE">
              <w:rPr>
                <w:rFonts w:hint="eastAsia"/>
                <w:color w:val="00B050"/>
              </w:rPr>
              <w:t>//スレッド</w:t>
            </w:r>
          </w:p>
          <w:p w14:paraId="614A0314" w14:textId="77777777" w:rsidR="001119EA" w:rsidRDefault="001119EA" w:rsidP="001119EA">
            <w:pPr>
              <w:pStyle w:val="3-"/>
            </w:pPr>
            <w:r>
              <w:t>void* threadFunc(void* param_p)</w:t>
            </w:r>
          </w:p>
          <w:p w14:paraId="6F64F9EC" w14:textId="77777777" w:rsidR="001119EA" w:rsidRDefault="001119EA" w:rsidP="001119EA">
            <w:pPr>
              <w:pStyle w:val="3-"/>
            </w:pPr>
            <w:r>
              <w:t>{</w:t>
            </w:r>
          </w:p>
          <w:p w14:paraId="0FD4B38C" w14:textId="77777777" w:rsidR="001119EA" w:rsidRDefault="001119EA" w:rsidP="001119EA">
            <w:pPr>
              <w:pStyle w:val="3-"/>
            </w:pPr>
            <w:r>
              <w:rPr>
                <w:rFonts w:hint="eastAsia"/>
              </w:rPr>
              <w:tab/>
            </w:r>
            <w:r w:rsidRPr="003174DE">
              <w:rPr>
                <w:rFonts w:hint="eastAsia"/>
                <w:color w:val="00B050"/>
              </w:rPr>
              <w:t>//パラメータ受け取り</w:t>
            </w:r>
          </w:p>
          <w:p w14:paraId="6DF8A90B" w14:textId="77777777" w:rsidR="001119EA" w:rsidRDefault="001119EA" w:rsidP="001119EA">
            <w:pPr>
              <w:pStyle w:val="3-"/>
            </w:pPr>
            <w:r>
              <w:tab/>
              <w:t>const char* name = static_cast&lt;const char*&gt;(param_p);</w:t>
            </w:r>
          </w:p>
          <w:p w14:paraId="777A0B1F" w14:textId="77777777" w:rsidR="001119EA" w:rsidRDefault="001119EA" w:rsidP="001119EA">
            <w:pPr>
              <w:pStyle w:val="3-"/>
            </w:pPr>
          </w:p>
          <w:p w14:paraId="2009957B" w14:textId="77777777" w:rsidR="001119EA" w:rsidRDefault="001119EA" w:rsidP="001119EA">
            <w:pPr>
              <w:pStyle w:val="3-"/>
            </w:pPr>
            <w:r>
              <w:rPr>
                <w:rFonts w:hint="eastAsia"/>
              </w:rPr>
              <w:lastRenderedPageBreak/>
              <w:tab/>
            </w:r>
            <w:r w:rsidRPr="003174DE">
              <w:rPr>
                <w:rFonts w:hint="eastAsia"/>
                <w:color w:val="00B050"/>
              </w:rPr>
              <w:t>//開始</w:t>
            </w:r>
          </w:p>
          <w:p w14:paraId="2AB854D8" w14:textId="77777777" w:rsidR="001119EA" w:rsidRDefault="001119EA" w:rsidP="001119EA">
            <w:pPr>
              <w:pStyle w:val="3-"/>
            </w:pPr>
            <w:r>
              <w:tab/>
              <w:t>printf("- begin:%s -\n", name);</w:t>
            </w:r>
          </w:p>
          <w:p w14:paraId="7C9BAF0B" w14:textId="77777777" w:rsidR="001119EA" w:rsidRDefault="001119EA" w:rsidP="001119EA">
            <w:pPr>
              <w:pStyle w:val="3-"/>
            </w:pPr>
            <w:r>
              <w:tab/>
              <w:t>fflush(stdout);</w:t>
            </w:r>
          </w:p>
          <w:p w14:paraId="7B972B42" w14:textId="77777777" w:rsidR="001119EA" w:rsidRDefault="001119EA" w:rsidP="001119EA">
            <w:pPr>
              <w:pStyle w:val="3-"/>
            </w:pPr>
          </w:p>
          <w:p w14:paraId="71638353" w14:textId="77777777" w:rsidR="001119EA" w:rsidRPr="003174DE" w:rsidRDefault="001119EA" w:rsidP="001119EA">
            <w:pPr>
              <w:pStyle w:val="3-"/>
              <w:rPr>
                <w:color w:val="00B050"/>
              </w:rPr>
            </w:pPr>
            <w:r>
              <w:rPr>
                <w:rFonts w:hint="eastAsia"/>
              </w:rPr>
              <w:tab/>
            </w:r>
            <w:r w:rsidRPr="003174DE">
              <w:rPr>
                <w:rFonts w:hint="eastAsia"/>
                <w:color w:val="00B050"/>
              </w:rPr>
              <w:t>//処理</w:t>
            </w:r>
          </w:p>
          <w:p w14:paraId="11B20D34" w14:textId="77777777" w:rsidR="001119EA" w:rsidRDefault="001119EA" w:rsidP="001119EA">
            <w:pPr>
              <w:pStyle w:val="3-"/>
            </w:pPr>
            <w:r>
              <w:tab/>
              <w:t>for (int i = 0; i &lt; 3; ++i)</w:t>
            </w:r>
          </w:p>
          <w:p w14:paraId="76B135B7" w14:textId="77777777" w:rsidR="001119EA" w:rsidRDefault="001119EA" w:rsidP="001119EA">
            <w:pPr>
              <w:pStyle w:val="3-"/>
            </w:pPr>
            <w:r>
              <w:tab/>
              <w:t>{</w:t>
            </w:r>
          </w:p>
          <w:p w14:paraId="0766A5AB"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//セマフォ取得</w:t>
            </w:r>
          </w:p>
          <w:p w14:paraId="07EE5216" w14:textId="77777777" w:rsidR="001119EA" w:rsidRDefault="001119EA" w:rsidP="001119EA">
            <w:pPr>
              <w:pStyle w:val="3-"/>
            </w:pPr>
            <w:r>
              <w:tab/>
            </w:r>
            <w:r>
              <w:tab/>
              <w:t>{</w:t>
            </w:r>
          </w:p>
          <w:p w14:paraId="667BB7EC" w14:textId="77777777" w:rsidR="0017178B" w:rsidRPr="0017178B" w:rsidRDefault="0017178B" w:rsidP="0017178B">
            <w:pPr>
              <w:pStyle w:val="3-"/>
              <w:rPr>
                <w:color w:val="00B050"/>
              </w:rPr>
            </w:pPr>
            <w:r>
              <w:rPr>
                <w:rFonts w:hint="eastAsia"/>
              </w:rPr>
              <w:tab/>
            </w:r>
            <w:r>
              <w:rPr>
                <w:rFonts w:hint="eastAsia"/>
              </w:rPr>
              <w:tab/>
            </w:r>
            <w:r>
              <w:rPr>
                <w:rFonts w:hint="eastAsia"/>
              </w:rPr>
              <w:tab/>
            </w:r>
            <w:r w:rsidRPr="0017178B">
              <w:rPr>
                <w:rFonts w:hint="eastAsia"/>
                <w:color w:val="FF0000"/>
              </w:rPr>
              <w:t>struct sembuf sb[1] = {{0, -1, 0}};</w:t>
            </w:r>
            <w:r w:rsidRPr="0017178B">
              <w:rPr>
                <w:rFonts w:hint="eastAsia"/>
                <w:color w:val="00B050"/>
              </w:rPr>
              <w:t>//インデックス0番のセマフォのカウンタを -1 する</w:t>
            </w:r>
          </w:p>
          <w:p w14:paraId="334BBC77" w14:textId="77777777" w:rsidR="0017178B" w:rsidRPr="0017178B" w:rsidRDefault="0017178B" w:rsidP="0017178B">
            <w:pPr>
              <w:pStyle w:val="3-"/>
              <w:rPr>
                <w:color w:val="00B050"/>
              </w:rPr>
            </w:pPr>
            <w:r w:rsidRPr="0017178B">
              <w:rPr>
                <w:rFonts w:hint="eastAsia"/>
                <w:color w:val="00B050"/>
              </w:rPr>
              <w:t xml:space="preserve"> </w:t>
            </w:r>
            <w:r w:rsidRPr="0017178B">
              <w:rPr>
                <w:rFonts w:hint="eastAsia"/>
                <w:color w:val="00B050"/>
              </w:rPr>
              <w:tab/>
            </w:r>
            <w:r w:rsidRPr="0017178B">
              <w:rPr>
                <w:rFonts w:hint="eastAsia"/>
                <w:color w:val="00B050"/>
              </w:rPr>
              <w:tab/>
            </w:r>
            <w:r w:rsidRPr="0017178B">
              <w:rPr>
                <w:rFonts w:hint="eastAsia"/>
                <w:color w:val="00B050"/>
              </w:rPr>
              <w:tab/>
            </w:r>
            <w:r w:rsidRPr="0017178B">
              <w:rPr>
                <w:rFonts w:hint="eastAsia"/>
                <w:color w:val="FF0000"/>
              </w:rPr>
              <w:t xml:space="preserve">semop(s_semaphore, sb, 1); </w:t>
            </w:r>
            <w:r w:rsidRPr="0017178B">
              <w:rPr>
                <w:rFonts w:hint="eastAsia"/>
                <w:color w:val="00B050"/>
              </w:rPr>
              <w:t xml:space="preserve">        //この時カウンタが 0ならブロックされる</w:t>
            </w:r>
          </w:p>
          <w:p w14:paraId="7B89FD77" w14:textId="77777777" w:rsidR="0017178B" w:rsidRPr="0017178B" w:rsidRDefault="0017178B" w:rsidP="0017178B">
            <w:pPr>
              <w:pStyle w:val="3-"/>
              <w:rPr>
                <w:color w:val="00B050"/>
              </w:rPr>
            </w:pPr>
            <w:r w:rsidRPr="0017178B">
              <w:rPr>
                <w:rFonts w:hint="eastAsia"/>
                <w:color w:val="00B050"/>
              </w:rPr>
              <w:t xml:space="preserve"> </w:t>
            </w:r>
            <w:r w:rsidRPr="0017178B">
              <w:rPr>
                <w:rFonts w:hint="eastAsia"/>
                <w:color w:val="00B050"/>
              </w:rPr>
              <w:tab/>
            </w:r>
            <w:r w:rsidRPr="0017178B">
              <w:rPr>
                <w:rFonts w:hint="eastAsia"/>
                <w:color w:val="00B050"/>
              </w:rPr>
              <w:tab/>
            </w:r>
            <w:r w:rsidRPr="0017178B">
              <w:rPr>
                <w:rFonts w:hint="eastAsia"/>
                <w:color w:val="00B050"/>
              </w:rPr>
              <w:tab/>
              <w:t xml:space="preserve">                                   //セマフォ操作データ sembuf の要素数は一つ</w:t>
            </w:r>
          </w:p>
          <w:p w14:paraId="28C234A9" w14:textId="77777777" w:rsidR="0017178B" w:rsidRPr="0017178B" w:rsidRDefault="0017178B" w:rsidP="0017178B">
            <w:pPr>
              <w:pStyle w:val="3-"/>
              <w:rPr>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//取得失敗時にエラー終了させたい場合は</w:t>
            </w:r>
          </w:p>
          <w:p w14:paraId="4BE925DA" w14:textId="77777777" w:rsidR="0017178B" w:rsidRPr="0017178B" w:rsidRDefault="0017178B" w:rsidP="0017178B">
            <w:pPr>
              <w:pStyle w:val="3-"/>
              <w:rPr>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//sembuf::sem_flag に IPC_NOWAIT を指定する</w:t>
            </w:r>
          </w:p>
          <w:p w14:paraId="5C519DE5" w14:textId="42234FFB" w:rsidR="0017178B" w:rsidRPr="0017178B" w:rsidRDefault="0017178B" w:rsidP="0017178B">
            <w:pPr>
              <w:pStyle w:val="3-"/>
              <w:rPr>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//タイムアウトしたい場合は semtimedop</w:t>
            </w:r>
            <w:r>
              <w:rPr>
                <w:color w:val="00B050"/>
              </w:rPr>
              <w:t>()</w:t>
            </w:r>
            <w:r w:rsidRPr="0017178B">
              <w:rPr>
                <w:rFonts w:hint="eastAsia"/>
                <w:color w:val="00B050"/>
              </w:rPr>
              <w:t xml:space="preserve"> を使用する</w:t>
            </w:r>
          </w:p>
          <w:p w14:paraId="2B2F7F17" w14:textId="13CB30E4" w:rsidR="001119EA" w:rsidRDefault="001119EA" w:rsidP="00B64270">
            <w:pPr>
              <w:pStyle w:val="3-"/>
            </w:pPr>
            <w:r>
              <w:tab/>
            </w:r>
            <w:r w:rsidR="00B64270">
              <w:tab/>
            </w:r>
            <w:r>
              <w:t>}</w:t>
            </w:r>
          </w:p>
          <w:p w14:paraId="582B4D07" w14:textId="77777777" w:rsidR="001119EA" w:rsidRDefault="001119EA" w:rsidP="001119EA">
            <w:pPr>
              <w:pStyle w:val="3-"/>
            </w:pPr>
            <w:r>
              <w:tab/>
            </w:r>
            <w:r>
              <w:tab/>
            </w:r>
          </w:p>
          <w:p w14:paraId="1036DDD0" w14:textId="77777777" w:rsidR="001119EA" w:rsidRDefault="001119EA" w:rsidP="001119EA">
            <w:pPr>
              <w:pStyle w:val="3-"/>
            </w:pPr>
            <w:r>
              <w:rPr>
                <w:rFonts w:hint="eastAsia"/>
              </w:rPr>
              <w:tab/>
            </w:r>
            <w:r>
              <w:rPr>
                <w:rFonts w:hint="eastAsia"/>
              </w:rPr>
              <w:tab/>
            </w:r>
            <w:r w:rsidRPr="003174DE">
              <w:rPr>
                <w:rFonts w:hint="eastAsia"/>
                <w:color w:val="00B050"/>
              </w:rPr>
              <w:t>//共有リソースを獲得</w:t>
            </w:r>
          </w:p>
          <w:p w14:paraId="23E826FE" w14:textId="77777777" w:rsidR="001119EA" w:rsidRDefault="001119EA" w:rsidP="001119EA">
            <w:pPr>
              <w:pStyle w:val="3-"/>
            </w:pPr>
            <w:r>
              <w:tab/>
            </w:r>
            <w:r>
              <w:tab/>
              <w:t>int index = 0;</w:t>
            </w:r>
          </w:p>
          <w:p w14:paraId="1C2C9B1E" w14:textId="77777777" w:rsidR="001119EA" w:rsidRDefault="001119EA" w:rsidP="001119EA">
            <w:pPr>
              <w:pStyle w:val="3-"/>
            </w:pPr>
            <w:r>
              <w:tab/>
            </w:r>
            <w:r>
              <w:tab/>
              <w:t>pthread_mutex_lock(&amp;s_mutex);</w:t>
            </w:r>
          </w:p>
          <w:p w14:paraId="76479441" w14:textId="77777777" w:rsidR="001119EA" w:rsidRDefault="001119EA" w:rsidP="001119EA">
            <w:pPr>
              <w:pStyle w:val="3-"/>
            </w:pPr>
            <w:r>
              <w:tab/>
            </w:r>
            <w:r>
              <w:tab/>
              <w:t>for (; index &lt; COMMON_RESOURCE_NUM; ++index)</w:t>
            </w:r>
          </w:p>
          <w:p w14:paraId="330F70F5" w14:textId="77777777" w:rsidR="001119EA" w:rsidRDefault="001119EA" w:rsidP="001119EA">
            <w:pPr>
              <w:pStyle w:val="3-"/>
            </w:pPr>
            <w:r>
              <w:tab/>
            </w:r>
            <w:r>
              <w:tab/>
              <w:t>{</w:t>
            </w:r>
          </w:p>
          <w:p w14:paraId="726D3DD8" w14:textId="77777777" w:rsidR="001119EA" w:rsidRDefault="001119EA" w:rsidP="001119EA">
            <w:pPr>
              <w:pStyle w:val="3-"/>
            </w:pPr>
            <w:r>
              <w:tab/>
            </w:r>
            <w:r>
              <w:tab/>
            </w:r>
            <w:r>
              <w:tab/>
              <w:t>if (!s_usingCommonResource[index])</w:t>
            </w:r>
          </w:p>
          <w:p w14:paraId="63EA7550" w14:textId="77777777" w:rsidR="001119EA" w:rsidRDefault="001119EA" w:rsidP="001119EA">
            <w:pPr>
              <w:pStyle w:val="3-"/>
            </w:pPr>
            <w:r>
              <w:tab/>
            </w:r>
            <w:r>
              <w:tab/>
            </w:r>
            <w:r>
              <w:tab/>
            </w:r>
            <w:r>
              <w:tab/>
              <w:t>break;</w:t>
            </w:r>
          </w:p>
          <w:p w14:paraId="34A362FE" w14:textId="77777777" w:rsidR="001119EA" w:rsidRDefault="001119EA" w:rsidP="001119EA">
            <w:pPr>
              <w:pStyle w:val="3-"/>
            </w:pPr>
            <w:r>
              <w:tab/>
            </w:r>
            <w:r>
              <w:tab/>
              <w:t>}</w:t>
            </w:r>
          </w:p>
          <w:p w14:paraId="7B197772" w14:textId="77777777" w:rsidR="001119EA" w:rsidRDefault="001119EA" w:rsidP="001119EA">
            <w:pPr>
              <w:pStyle w:val="3-"/>
            </w:pPr>
            <w:r>
              <w:tab/>
            </w:r>
            <w:r>
              <w:tab/>
              <w:t>s_usingCommonResource[index] = true;</w:t>
            </w:r>
          </w:p>
          <w:p w14:paraId="1B085411" w14:textId="77777777" w:rsidR="001119EA" w:rsidRDefault="001119EA" w:rsidP="001119EA">
            <w:pPr>
              <w:pStyle w:val="3-"/>
            </w:pPr>
            <w:r>
              <w:tab/>
            </w:r>
            <w:r>
              <w:tab/>
              <w:t>pthread_mutex_unlock(&amp;s_mutex);</w:t>
            </w:r>
          </w:p>
          <w:p w14:paraId="298DC933" w14:textId="77777777" w:rsidR="001119EA" w:rsidRDefault="001119EA" w:rsidP="001119EA">
            <w:pPr>
              <w:pStyle w:val="3-"/>
            </w:pPr>
            <w:r>
              <w:tab/>
            </w:r>
            <w:r>
              <w:tab/>
            </w:r>
          </w:p>
          <w:p w14:paraId="3F6C65C5"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//データ表示（前）</w:t>
            </w:r>
          </w:p>
          <w:p w14:paraId="3C8911E8" w14:textId="77777777" w:rsidR="001119EA" w:rsidRDefault="001119EA" w:rsidP="001119EA">
            <w:pPr>
              <w:pStyle w:val="3-"/>
            </w:pPr>
            <w:r>
              <w:tab/>
            </w:r>
            <w:r>
              <w:tab/>
              <w:t>printf("%s: [BEFORE] commonResource[%d]=%d, tlsData=%d\n", name, index, s_commonResource[index], s_tlsData);</w:t>
            </w:r>
          </w:p>
          <w:p w14:paraId="7180B4DD" w14:textId="77777777" w:rsidR="001119EA" w:rsidRDefault="001119EA" w:rsidP="001119EA">
            <w:pPr>
              <w:pStyle w:val="3-"/>
            </w:pPr>
            <w:r>
              <w:tab/>
            </w:r>
            <w:r>
              <w:tab/>
              <w:t>fflush(stdout);</w:t>
            </w:r>
          </w:p>
          <w:p w14:paraId="71A77C57" w14:textId="77777777" w:rsidR="001119EA" w:rsidRDefault="001119EA" w:rsidP="001119EA">
            <w:pPr>
              <w:pStyle w:val="3-"/>
            </w:pPr>
          </w:p>
          <w:p w14:paraId="415A11C3"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//データ取得</w:t>
            </w:r>
          </w:p>
          <w:p w14:paraId="37683EEE" w14:textId="77777777" w:rsidR="001119EA" w:rsidRDefault="001119EA" w:rsidP="001119EA">
            <w:pPr>
              <w:pStyle w:val="3-"/>
            </w:pPr>
            <w:r>
              <w:tab/>
            </w:r>
            <w:r>
              <w:tab/>
              <w:t>int common_data = s_commonResource[index];</w:t>
            </w:r>
          </w:p>
          <w:p w14:paraId="3543092D" w14:textId="77777777" w:rsidR="001119EA" w:rsidRDefault="001119EA" w:rsidP="001119EA">
            <w:pPr>
              <w:pStyle w:val="3-"/>
            </w:pPr>
            <w:r>
              <w:tab/>
            </w:r>
            <w:r>
              <w:tab/>
              <w:t>int tls_data = s_tlsData;</w:t>
            </w:r>
          </w:p>
          <w:p w14:paraId="67C3DF95" w14:textId="77777777" w:rsidR="001119EA" w:rsidRDefault="001119EA" w:rsidP="001119EA">
            <w:pPr>
              <w:pStyle w:val="3-"/>
            </w:pPr>
          </w:p>
          <w:p w14:paraId="606547F8" w14:textId="77777777" w:rsidR="001119EA" w:rsidRDefault="001119EA" w:rsidP="001119EA">
            <w:pPr>
              <w:pStyle w:val="3-"/>
            </w:pPr>
            <w:r>
              <w:rPr>
                <w:rFonts w:hint="eastAsia"/>
              </w:rPr>
              <w:tab/>
            </w:r>
            <w:r>
              <w:rPr>
                <w:rFonts w:hint="eastAsia"/>
              </w:rPr>
              <w:tab/>
            </w:r>
            <w:r w:rsidRPr="003174DE">
              <w:rPr>
                <w:rFonts w:hint="eastAsia"/>
                <w:color w:val="00B050"/>
              </w:rPr>
              <w:t>//データ更新</w:t>
            </w:r>
          </w:p>
          <w:p w14:paraId="2886E410" w14:textId="77777777" w:rsidR="001119EA" w:rsidRDefault="001119EA" w:rsidP="001119EA">
            <w:pPr>
              <w:pStyle w:val="3-"/>
            </w:pPr>
            <w:r>
              <w:tab/>
            </w:r>
            <w:r>
              <w:tab/>
              <w:t>++common_data;</w:t>
            </w:r>
          </w:p>
          <w:p w14:paraId="59E81406" w14:textId="77777777" w:rsidR="001119EA" w:rsidRDefault="001119EA" w:rsidP="001119EA">
            <w:pPr>
              <w:pStyle w:val="3-"/>
            </w:pPr>
            <w:r>
              <w:tab/>
            </w:r>
            <w:r>
              <w:tab/>
              <w:t>++tls_data;</w:t>
            </w:r>
          </w:p>
          <w:p w14:paraId="37551EB2" w14:textId="77777777" w:rsidR="001119EA" w:rsidRDefault="001119EA" w:rsidP="001119EA">
            <w:pPr>
              <w:pStyle w:val="3-"/>
            </w:pPr>
          </w:p>
          <w:p w14:paraId="57875772" w14:textId="77777777" w:rsidR="001119EA" w:rsidRDefault="001119EA" w:rsidP="001119EA">
            <w:pPr>
              <w:pStyle w:val="3-"/>
            </w:pPr>
            <w:r>
              <w:rPr>
                <w:rFonts w:hint="eastAsia"/>
              </w:rPr>
              <w:tab/>
            </w:r>
            <w:r>
              <w:rPr>
                <w:rFonts w:hint="eastAsia"/>
              </w:rPr>
              <w:tab/>
            </w:r>
            <w:r w:rsidRPr="003174DE">
              <w:rPr>
                <w:rFonts w:hint="eastAsia"/>
                <w:color w:val="00B050"/>
              </w:rPr>
              <w:t>//若干ランダムでスリープ（0～4 msec）</w:t>
            </w:r>
          </w:p>
          <w:p w14:paraId="7E32A6DF" w14:textId="77777777" w:rsidR="001119EA" w:rsidRDefault="001119EA" w:rsidP="001119EA">
            <w:pPr>
              <w:pStyle w:val="3-"/>
            </w:pPr>
            <w:r>
              <w:tab/>
            </w:r>
            <w:r>
              <w:tab/>
              <w:t>usleep((rand() % 5) * 1000);</w:t>
            </w:r>
          </w:p>
          <w:p w14:paraId="7838BFE1" w14:textId="77777777" w:rsidR="001119EA" w:rsidRDefault="001119EA" w:rsidP="001119EA">
            <w:pPr>
              <w:pStyle w:val="3-"/>
            </w:pPr>
            <w:r>
              <w:tab/>
            </w:r>
            <w:r>
              <w:tab/>
            </w:r>
          </w:p>
          <w:p w14:paraId="34261925"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//データ書き戻し</w:t>
            </w:r>
          </w:p>
          <w:p w14:paraId="349F6467" w14:textId="77777777" w:rsidR="001119EA" w:rsidRDefault="001119EA" w:rsidP="001119EA">
            <w:pPr>
              <w:pStyle w:val="3-"/>
            </w:pPr>
            <w:r>
              <w:tab/>
            </w:r>
            <w:r>
              <w:tab/>
              <w:t>s_commonResource[index] = common_data;</w:t>
            </w:r>
          </w:p>
          <w:p w14:paraId="61DB9397" w14:textId="77777777" w:rsidR="001119EA" w:rsidRDefault="001119EA" w:rsidP="001119EA">
            <w:pPr>
              <w:pStyle w:val="3-"/>
            </w:pPr>
            <w:r>
              <w:tab/>
            </w:r>
            <w:r>
              <w:tab/>
              <w:t>s_tlsData = tls_data;</w:t>
            </w:r>
          </w:p>
          <w:p w14:paraId="3FB9EF55" w14:textId="77777777" w:rsidR="001119EA" w:rsidRDefault="001119EA" w:rsidP="001119EA">
            <w:pPr>
              <w:pStyle w:val="3-"/>
            </w:pPr>
          </w:p>
          <w:p w14:paraId="5B1F63CC" w14:textId="77777777" w:rsidR="001119EA" w:rsidRDefault="001119EA" w:rsidP="001119EA">
            <w:pPr>
              <w:pStyle w:val="3-"/>
            </w:pPr>
            <w:r>
              <w:rPr>
                <w:rFonts w:hint="eastAsia"/>
              </w:rPr>
              <w:tab/>
            </w:r>
            <w:r>
              <w:rPr>
                <w:rFonts w:hint="eastAsia"/>
              </w:rPr>
              <w:tab/>
            </w:r>
            <w:r w:rsidRPr="003174DE">
              <w:rPr>
                <w:rFonts w:hint="eastAsia"/>
                <w:color w:val="00B050"/>
              </w:rPr>
              <w:t>//データ表示（後）</w:t>
            </w:r>
          </w:p>
          <w:p w14:paraId="02D503C3" w14:textId="77777777" w:rsidR="003174DE" w:rsidRDefault="001119EA" w:rsidP="001119EA">
            <w:pPr>
              <w:pStyle w:val="3-"/>
            </w:pPr>
            <w:r>
              <w:tab/>
            </w:r>
            <w:r>
              <w:tab/>
              <w:t>printf("%s: [AFTER]  commonResource[%d]=%d, tlsData=%d\n",</w:t>
            </w:r>
          </w:p>
          <w:p w14:paraId="5E4473BB" w14:textId="155B947C" w:rsidR="001119EA" w:rsidRDefault="003174DE" w:rsidP="001119EA">
            <w:pPr>
              <w:pStyle w:val="3-"/>
            </w:pPr>
            <w:r>
              <w:tab/>
            </w:r>
            <w:r>
              <w:tab/>
            </w:r>
            <w:r>
              <w:tab/>
            </w:r>
            <w:r>
              <w:tab/>
            </w:r>
            <w:r>
              <w:tab/>
            </w:r>
            <w:r>
              <w:tab/>
            </w:r>
            <w:r>
              <w:tab/>
            </w:r>
            <w:r>
              <w:tab/>
            </w:r>
            <w:r>
              <w:tab/>
            </w:r>
            <w:r>
              <w:tab/>
            </w:r>
            <w:r w:rsidR="001119EA">
              <w:t xml:space="preserve"> name, index, s_commonResource[index], s_tlsData);</w:t>
            </w:r>
          </w:p>
          <w:p w14:paraId="0318B8FC" w14:textId="77777777" w:rsidR="001119EA" w:rsidRDefault="001119EA" w:rsidP="001119EA">
            <w:pPr>
              <w:pStyle w:val="3-"/>
            </w:pPr>
            <w:r>
              <w:tab/>
            </w:r>
            <w:r>
              <w:tab/>
              <w:t>fflush(stdout);</w:t>
            </w:r>
          </w:p>
          <w:p w14:paraId="667D4C2C" w14:textId="77777777" w:rsidR="001119EA" w:rsidRDefault="001119EA" w:rsidP="001119EA">
            <w:pPr>
              <w:pStyle w:val="3-"/>
            </w:pPr>
          </w:p>
          <w:p w14:paraId="6FE02FC4" w14:textId="77777777" w:rsidR="001119EA" w:rsidRDefault="001119EA" w:rsidP="001119EA">
            <w:pPr>
              <w:pStyle w:val="3-"/>
            </w:pPr>
            <w:r>
              <w:rPr>
                <w:rFonts w:hint="eastAsia"/>
              </w:rPr>
              <w:tab/>
            </w:r>
            <w:r>
              <w:rPr>
                <w:rFonts w:hint="eastAsia"/>
              </w:rPr>
              <w:tab/>
            </w:r>
            <w:r w:rsidRPr="003174DE">
              <w:rPr>
                <w:rFonts w:hint="eastAsia"/>
                <w:color w:val="00B050"/>
              </w:rPr>
              <w:t>//共有リソースを解放</w:t>
            </w:r>
          </w:p>
          <w:p w14:paraId="2C6D0776" w14:textId="77777777" w:rsidR="001119EA" w:rsidRDefault="001119EA" w:rsidP="001119EA">
            <w:pPr>
              <w:pStyle w:val="3-"/>
            </w:pPr>
            <w:r>
              <w:tab/>
            </w:r>
            <w:r>
              <w:tab/>
              <w:t>s_usingCommonResource[index] = false;</w:t>
            </w:r>
          </w:p>
          <w:p w14:paraId="135D9926" w14:textId="77777777" w:rsidR="001119EA" w:rsidRDefault="001119EA" w:rsidP="001119EA">
            <w:pPr>
              <w:pStyle w:val="3-"/>
            </w:pPr>
            <w:r>
              <w:tab/>
            </w:r>
            <w:r>
              <w:tab/>
            </w:r>
          </w:p>
          <w:p w14:paraId="08C900BA" w14:textId="2F20145A" w:rsidR="001119EA" w:rsidRDefault="001119EA" w:rsidP="00B64270">
            <w:pPr>
              <w:pStyle w:val="3-"/>
              <w:tabs>
                <w:tab w:val="clear" w:pos="2105"/>
                <w:tab w:val="clear" w:pos="2543"/>
                <w:tab w:val="clear" w:pos="2981"/>
                <w:tab w:val="clear" w:pos="3366"/>
                <w:tab w:val="clear" w:pos="3758"/>
                <w:tab w:val="clear" w:pos="4149"/>
                <w:tab w:val="clear" w:pos="4610"/>
                <w:tab w:val="clear" w:pos="5059"/>
                <w:tab w:val="clear" w:pos="5486"/>
                <w:tab w:val="clear" w:pos="5900"/>
                <w:tab w:val="clear" w:pos="6281"/>
                <w:tab w:val="clear" w:pos="6730"/>
                <w:tab w:val="clear" w:pos="7122"/>
                <w:tab w:val="clear" w:pos="7582"/>
                <w:tab w:val="clear" w:pos="7986"/>
              </w:tabs>
            </w:pPr>
            <w:r>
              <w:rPr>
                <w:rFonts w:hint="eastAsia"/>
              </w:rPr>
              <w:tab/>
            </w:r>
            <w:r>
              <w:rPr>
                <w:rFonts w:hint="eastAsia"/>
              </w:rPr>
              <w:tab/>
            </w:r>
            <w:r w:rsidRPr="003174DE">
              <w:rPr>
                <w:rFonts w:hint="eastAsia"/>
                <w:color w:val="00B050"/>
              </w:rPr>
              <w:t>//セマフォ解放</w:t>
            </w:r>
            <w:r w:rsidR="00B64270">
              <w:rPr>
                <w:color w:val="00B050"/>
              </w:rPr>
              <w:tab/>
            </w:r>
            <w:r w:rsidR="00B64270">
              <w:rPr>
                <w:color w:val="00B050"/>
              </w:rPr>
              <w:tab/>
            </w:r>
          </w:p>
          <w:p w14:paraId="222DA2B5" w14:textId="77777777" w:rsidR="001119EA" w:rsidRDefault="001119EA" w:rsidP="001119EA">
            <w:pPr>
              <w:pStyle w:val="3-"/>
            </w:pPr>
            <w:r>
              <w:tab/>
            </w:r>
            <w:r>
              <w:tab/>
              <w:t>{</w:t>
            </w:r>
          </w:p>
          <w:p w14:paraId="0EDD4F70" w14:textId="02A04319" w:rsidR="00B64270" w:rsidRPr="00B64270" w:rsidRDefault="00B64270" w:rsidP="00B64270">
            <w:pPr>
              <w:pStyle w:val="3-"/>
              <w:rPr>
                <w:color w:val="00B050"/>
              </w:rPr>
            </w:pPr>
            <w:r>
              <w:rPr>
                <w:rFonts w:hint="eastAsia"/>
              </w:rPr>
              <w:tab/>
            </w:r>
            <w:r>
              <w:rPr>
                <w:rFonts w:hint="eastAsia"/>
              </w:rPr>
              <w:tab/>
            </w:r>
            <w:r>
              <w:rPr>
                <w:rFonts w:hint="eastAsia"/>
              </w:rPr>
              <w:tab/>
            </w:r>
            <w:r w:rsidRPr="00B64270">
              <w:rPr>
                <w:rFonts w:hint="eastAsia"/>
                <w:color w:val="FF0000"/>
              </w:rPr>
              <w:t xml:space="preserve">struct sembuf sb[1] = {{0, 1, </w:t>
            </w:r>
            <w:r w:rsidR="0017178B">
              <w:rPr>
                <w:color w:val="FF0000"/>
              </w:rPr>
              <w:t>0</w:t>
            </w:r>
            <w:r w:rsidRPr="00B64270">
              <w:rPr>
                <w:rFonts w:hint="eastAsia"/>
                <w:color w:val="FF0000"/>
              </w:rPr>
              <w:t>}};</w:t>
            </w:r>
            <w:r w:rsidRPr="00B64270">
              <w:rPr>
                <w:rFonts w:hint="eastAsia"/>
                <w:color w:val="00B050"/>
              </w:rPr>
              <w:t>//インデックス0番のセマフォのカウンタを +1 する</w:t>
            </w:r>
          </w:p>
          <w:p w14:paraId="54CE755C" w14:textId="2D649915" w:rsidR="00B64270" w:rsidRPr="00B64270" w:rsidRDefault="00B64270" w:rsidP="00B64270">
            <w:pPr>
              <w:pStyle w:val="3-"/>
              <w:rPr>
                <w:color w:val="00B050"/>
              </w:rPr>
            </w:pPr>
            <w:r w:rsidRPr="00B64270">
              <w:rPr>
                <w:rFonts w:hint="eastAsia"/>
                <w:color w:val="00B050"/>
              </w:rPr>
              <w:tab/>
            </w:r>
            <w:r w:rsidRPr="00B64270">
              <w:rPr>
                <w:rFonts w:hint="eastAsia"/>
                <w:color w:val="00B050"/>
              </w:rPr>
              <w:tab/>
            </w:r>
            <w:r w:rsidRPr="00B64270">
              <w:rPr>
                <w:rFonts w:hint="eastAsia"/>
                <w:color w:val="00B050"/>
              </w:rPr>
              <w:tab/>
            </w:r>
            <w:r w:rsidRPr="00B64270">
              <w:rPr>
                <w:rFonts w:hint="eastAsia"/>
                <w:color w:val="FF0000"/>
              </w:rPr>
              <w:t xml:space="preserve">semop(s_semaphore, sb, 1); </w:t>
            </w:r>
            <w:r w:rsidRPr="00B64270">
              <w:rPr>
                <w:rFonts w:hint="eastAsia"/>
                <w:color w:val="00B050"/>
              </w:rPr>
              <w:t xml:space="preserve">       //セマフォ操作データ sembuf の要素数は一つ</w:t>
            </w:r>
          </w:p>
          <w:p w14:paraId="1023F537" w14:textId="0F793772" w:rsidR="001119EA" w:rsidRDefault="001119EA" w:rsidP="00B64270">
            <w:pPr>
              <w:pStyle w:val="3-"/>
            </w:pPr>
            <w:r>
              <w:tab/>
            </w:r>
            <w:r>
              <w:tab/>
              <w:t>}</w:t>
            </w:r>
          </w:p>
          <w:p w14:paraId="4E83039D" w14:textId="77777777" w:rsidR="001119EA" w:rsidRDefault="001119EA" w:rsidP="001119EA">
            <w:pPr>
              <w:pStyle w:val="3-"/>
            </w:pPr>
            <w:r>
              <w:tab/>
            </w:r>
            <w:r>
              <w:tab/>
            </w:r>
          </w:p>
          <w:p w14:paraId="132E8690"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//スレッド切り替えのためのスリープ</w:t>
            </w:r>
          </w:p>
          <w:p w14:paraId="7AED04B2" w14:textId="77777777" w:rsidR="001119EA" w:rsidRDefault="001119EA" w:rsidP="001119EA">
            <w:pPr>
              <w:pStyle w:val="3-"/>
            </w:pPr>
            <w:r>
              <w:tab/>
            </w:r>
            <w:r>
              <w:tab/>
              <w:t>usleep(0);</w:t>
            </w:r>
          </w:p>
          <w:p w14:paraId="71DA1E51" w14:textId="77777777" w:rsidR="001119EA" w:rsidRPr="003174DE" w:rsidRDefault="001119EA" w:rsidP="001119EA">
            <w:pPr>
              <w:pStyle w:val="3-"/>
              <w:rPr>
                <w:color w:val="00B050"/>
              </w:rPr>
            </w:pPr>
            <w:r>
              <w:rPr>
                <w:rFonts w:hint="eastAsia"/>
              </w:rPr>
              <w:tab/>
            </w:r>
            <w:r w:rsidRPr="003174DE">
              <w:rPr>
                <w:rFonts w:hint="eastAsia"/>
                <w:color w:val="00B050"/>
              </w:rPr>
              <w:t>//</w:t>
            </w:r>
            <w:r w:rsidRPr="003174DE">
              <w:rPr>
                <w:rFonts w:hint="eastAsia"/>
                <w:color w:val="00B050"/>
              </w:rPr>
              <w:tab/>
              <w:t>//スレッド切り替え</w:t>
            </w:r>
          </w:p>
          <w:p w14:paraId="57C9FACB" w14:textId="77777777" w:rsidR="001119EA" w:rsidRPr="003174DE" w:rsidRDefault="001119EA" w:rsidP="001119EA">
            <w:pPr>
              <w:pStyle w:val="3-"/>
              <w:rPr>
                <w:color w:val="00B050"/>
              </w:rPr>
            </w:pPr>
            <w:r w:rsidRPr="003174DE">
              <w:rPr>
                <w:rFonts w:hint="eastAsia"/>
                <w:color w:val="00B050"/>
              </w:rPr>
              <w:tab/>
              <w:t>//</w:t>
            </w:r>
            <w:r w:rsidRPr="003174DE">
              <w:rPr>
                <w:rFonts w:hint="eastAsia"/>
                <w:color w:val="00B050"/>
              </w:rPr>
              <w:tab/>
              <w:t>sched_yield();//同じ優先度の他のスレッドに切り替え</w:t>
            </w:r>
          </w:p>
          <w:p w14:paraId="7AA710D7" w14:textId="77777777" w:rsidR="001119EA" w:rsidRDefault="001119EA" w:rsidP="001119EA">
            <w:pPr>
              <w:pStyle w:val="3-"/>
            </w:pPr>
            <w:r>
              <w:lastRenderedPageBreak/>
              <w:tab/>
              <w:t>}</w:t>
            </w:r>
          </w:p>
          <w:p w14:paraId="763DF2CD" w14:textId="77777777" w:rsidR="001119EA" w:rsidRDefault="001119EA" w:rsidP="001119EA">
            <w:pPr>
              <w:pStyle w:val="3-"/>
            </w:pPr>
          </w:p>
          <w:p w14:paraId="4198957D" w14:textId="77777777" w:rsidR="001119EA" w:rsidRPr="003174DE" w:rsidRDefault="001119EA" w:rsidP="001119EA">
            <w:pPr>
              <w:pStyle w:val="3-"/>
              <w:rPr>
                <w:color w:val="00B050"/>
              </w:rPr>
            </w:pPr>
            <w:r>
              <w:rPr>
                <w:rFonts w:hint="eastAsia"/>
              </w:rPr>
              <w:tab/>
            </w:r>
            <w:r w:rsidRPr="003174DE">
              <w:rPr>
                <w:rFonts w:hint="eastAsia"/>
                <w:color w:val="00B050"/>
              </w:rPr>
              <w:t>//終了</w:t>
            </w:r>
          </w:p>
          <w:p w14:paraId="15ABAF5C" w14:textId="77777777" w:rsidR="001119EA" w:rsidRDefault="001119EA" w:rsidP="001119EA">
            <w:pPr>
              <w:pStyle w:val="3-"/>
            </w:pPr>
            <w:r>
              <w:tab/>
              <w:t>printf("- end:%s -\n", name);</w:t>
            </w:r>
          </w:p>
          <w:p w14:paraId="767312D1" w14:textId="77777777" w:rsidR="001119EA" w:rsidRDefault="001119EA" w:rsidP="001119EA">
            <w:pPr>
              <w:pStyle w:val="3-"/>
            </w:pPr>
            <w:r>
              <w:tab/>
              <w:t>fflush(stdout);</w:t>
            </w:r>
          </w:p>
          <w:p w14:paraId="37A5D72F" w14:textId="77777777" w:rsidR="001119EA" w:rsidRDefault="001119EA" w:rsidP="001119EA">
            <w:pPr>
              <w:pStyle w:val="3-"/>
            </w:pPr>
            <w:r>
              <w:tab/>
              <w:t>return 0;</w:t>
            </w:r>
          </w:p>
          <w:p w14:paraId="703CF845" w14:textId="77777777" w:rsidR="001119EA" w:rsidRDefault="001119EA" w:rsidP="001119EA">
            <w:pPr>
              <w:pStyle w:val="3-"/>
            </w:pPr>
            <w:r>
              <w:t>}</w:t>
            </w:r>
          </w:p>
          <w:p w14:paraId="6E0D52DE" w14:textId="77777777" w:rsidR="001119EA" w:rsidRDefault="001119EA" w:rsidP="001119EA">
            <w:pPr>
              <w:pStyle w:val="3-"/>
            </w:pPr>
          </w:p>
          <w:p w14:paraId="10310CC2" w14:textId="77777777" w:rsidR="001119EA" w:rsidRPr="003174DE" w:rsidRDefault="001119EA" w:rsidP="001119EA">
            <w:pPr>
              <w:pStyle w:val="3-"/>
              <w:rPr>
                <w:color w:val="00B050"/>
              </w:rPr>
            </w:pPr>
            <w:r w:rsidRPr="003174DE">
              <w:rPr>
                <w:rFonts w:hint="eastAsia"/>
                <w:color w:val="00B050"/>
              </w:rPr>
              <w:t>//テスト</w:t>
            </w:r>
          </w:p>
          <w:p w14:paraId="44C31690" w14:textId="77777777" w:rsidR="001119EA" w:rsidRDefault="001119EA" w:rsidP="001119EA">
            <w:pPr>
              <w:pStyle w:val="3-"/>
            </w:pPr>
            <w:r>
              <w:t>int main(const int argc, const char* argv[])</w:t>
            </w:r>
          </w:p>
          <w:p w14:paraId="0B4572F9" w14:textId="77777777" w:rsidR="001119EA" w:rsidRDefault="001119EA" w:rsidP="001119EA">
            <w:pPr>
              <w:pStyle w:val="3-"/>
            </w:pPr>
            <w:r>
              <w:t>{</w:t>
            </w:r>
          </w:p>
          <w:p w14:paraId="02587A13" w14:textId="77777777" w:rsidR="001119EA" w:rsidRPr="003174DE" w:rsidRDefault="001119EA" w:rsidP="001119EA">
            <w:pPr>
              <w:pStyle w:val="3-"/>
              <w:rPr>
                <w:color w:val="00B050"/>
              </w:rPr>
            </w:pPr>
            <w:r>
              <w:rPr>
                <w:rFonts w:hint="eastAsia"/>
              </w:rPr>
              <w:tab/>
            </w:r>
            <w:r w:rsidRPr="003174DE">
              <w:rPr>
                <w:rFonts w:hint="eastAsia"/>
                <w:color w:val="00B050"/>
              </w:rPr>
              <w:t>//セマフォ生成</w:t>
            </w:r>
          </w:p>
          <w:p w14:paraId="174FE68C" w14:textId="77777777" w:rsidR="001119EA" w:rsidRDefault="001119EA" w:rsidP="001119EA">
            <w:pPr>
              <w:pStyle w:val="3-"/>
            </w:pPr>
            <w:r>
              <w:tab/>
              <w:t>{</w:t>
            </w:r>
          </w:p>
          <w:p w14:paraId="6F4C52D0"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FF0000"/>
              </w:rPr>
              <w:t>key_t key = ftok("share.cpp", 'S');</w:t>
            </w:r>
            <w:r w:rsidRPr="003174DE">
              <w:rPr>
                <w:rFonts w:hint="eastAsia"/>
                <w:color w:val="00B050"/>
              </w:rPr>
              <w:t>//セマフォを一意に識別するためのキーとして、</w:t>
            </w:r>
          </w:p>
          <w:p w14:paraId="5E11F11E" w14:textId="77777777" w:rsidR="001119EA" w:rsidRPr="003174DE" w:rsidRDefault="001119EA" w:rsidP="001119EA">
            <w:pPr>
              <w:pStyle w:val="3-"/>
              <w:rPr>
                <w:color w:val="00B050"/>
              </w:rPr>
            </w:pPr>
            <w:r w:rsidRPr="003174DE">
              <w:rPr>
                <w:rFonts w:hint="eastAsia"/>
                <w:color w:val="00B050"/>
              </w:rPr>
              <w:tab/>
            </w:r>
            <w:r w:rsidRPr="003174DE">
              <w:rPr>
                <w:rFonts w:hint="eastAsia"/>
                <w:color w:val="00B050"/>
              </w:rPr>
              <w:tab/>
              <w:t xml:space="preserve">                                   //実在するファイルのユニークIDを利用</w:t>
            </w:r>
          </w:p>
          <w:p w14:paraId="715BF9F7" w14:textId="1EECA1C3" w:rsidR="001119EA" w:rsidRPr="003174DE" w:rsidRDefault="001119EA" w:rsidP="001119EA">
            <w:pPr>
              <w:pStyle w:val="3-"/>
              <w:rPr>
                <w:color w:val="00B050"/>
              </w:rPr>
            </w:pPr>
            <w:r>
              <w:tab/>
            </w:r>
            <w:r>
              <w:tab/>
            </w:r>
            <w:r w:rsidRPr="003174DE">
              <w:rPr>
                <w:color w:val="FF0000"/>
              </w:rPr>
              <w:t>s_semaphore = semget(key, 1, S_IRWXU|IPC_CREAT);</w:t>
            </w:r>
            <w:r w:rsidR="003174DE" w:rsidRPr="003174DE">
              <w:rPr>
                <w:color w:val="00B050"/>
              </w:rPr>
              <w:t>//</w:t>
            </w:r>
            <w:r w:rsidR="003174DE" w:rsidRPr="003174DE">
              <w:rPr>
                <w:rFonts w:hint="eastAsia"/>
                <w:color w:val="00B050"/>
              </w:rPr>
              <w:t>セマフォを一つ生成、全ユーザー＆グループ読み書き許可</w:t>
            </w:r>
          </w:p>
          <w:p w14:paraId="19485A0C" w14:textId="1D77BD27" w:rsidR="003174DE" w:rsidRPr="003174DE" w:rsidRDefault="003174DE" w:rsidP="003174DE">
            <w:pPr>
              <w:pStyle w:val="3-"/>
              <w:rPr>
                <w:color w:val="00B050"/>
              </w:rPr>
            </w:pPr>
            <w:r>
              <w:tab/>
            </w:r>
            <w:r>
              <w:tab/>
            </w:r>
            <w:r w:rsidRPr="003174DE">
              <w:rPr>
                <w:color w:val="FF0000"/>
              </w:rPr>
              <w:t>semctl(s_semaphore, 0, SETVAL, 0);</w:t>
            </w:r>
            <w:r w:rsidRPr="003174DE">
              <w:rPr>
                <w:color w:val="00B050"/>
              </w:rPr>
              <w:t>//</w:t>
            </w:r>
            <w:r w:rsidRPr="003174DE">
              <w:rPr>
                <w:rFonts w:hint="eastAsia"/>
                <w:color w:val="00B050"/>
              </w:rPr>
              <w:t>インデックス0番のセマフォの値を 0</w:t>
            </w:r>
            <w:r w:rsidR="00B56DBD">
              <w:rPr>
                <w:color w:val="00B050"/>
              </w:rPr>
              <w:t xml:space="preserve"> </w:t>
            </w:r>
            <w:r w:rsidRPr="003174DE">
              <w:rPr>
                <w:rFonts w:hint="eastAsia"/>
                <w:color w:val="00B050"/>
              </w:rPr>
              <w:t>にする</w:t>
            </w:r>
            <w:r w:rsidR="005F1AB8">
              <w:rPr>
                <w:rFonts w:hint="eastAsia"/>
                <w:color w:val="00B050"/>
              </w:rPr>
              <w:t>（取得できない状態）</w:t>
            </w:r>
          </w:p>
          <w:p w14:paraId="16FE64C9" w14:textId="4E3002A5" w:rsidR="003174DE" w:rsidRPr="003174DE" w:rsidRDefault="003174DE" w:rsidP="003174DE">
            <w:pPr>
              <w:pStyle w:val="3-"/>
              <w:rPr>
                <w:color w:val="00B050"/>
              </w:rPr>
            </w:pPr>
            <w:r>
              <w:tab/>
            </w:r>
            <w:r w:rsidRPr="003174DE">
              <w:rPr>
                <w:color w:val="00B050"/>
              </w:rPr>
              <w:t>//</w:t>
            </w:r>
            <w:r w:rsidRPr="003174DE">
              <w:rPr>
                <w:color w:val="00B050"/>
              </w:rPr>
              <w:tab/>
              <w:t>//</w:t>
            </w:r>
            <w:r w:rsidRPr="003174DE">
              <w:rPr>
                <w:rFonts w:hint="eastAsia"/>
                <w:color w:val="00B050"/>
              </w:rPr>
              <w:t>セマフォの初期値を設定する場合は</w:t>
            </w:r>
            <w:r>
              <w:rPr>
                <w:rFonts w:hint="eastAsia"/>
                <w:color w:val="00B050"/>
              </w:rPr>
              <w:t>、semctl</w:t>
            </w:r>
            <w:r>
              <w:rPr>
                <w:color w:val="00B050"/>
              </w:rPr>
              <w:t xml:space="preserve">() </w:t>
            </w:r>
            <w:r>
              <w:rPr>
                <w:rFonts w:hint="eastAsia"/>
                <w:color w:val="00B050"/>
              </w:rPr>
              <w:t>に SETVALと初期値を渡して呼び出す</w:t>
            </w:r>
          </w:p>
          <w:p w14:paraId="70917269" w14:textId="77777777" w:rsidR="001119EA" w:rsidRPr="003174DE" w:rsidRDefault="001119EA" w:rsidP="001119EA">
            <w:pPr>
              <w:pStyle w:val="3-"/>
              <w:rPr>
                <w:color w:val="00B050"/>
              </w:rPr>
            </w:pPr>
            <w:r>
              <w:tab/>
            </w:r>
            <w:r w:rsidRPr="003174DE">
              <w:rPr>
                <w:color w:val="00B050"/>
              </w:rPr>
              <w:t>//</w:t>
            </w:r>
            <w:r w:rsidRPr="003174DE">
              <w:rPr>
                <w:color w:val="00B050"/>
              </w:rPr>
              <w:tab/>
              <w:t>union semun arg;</w:t>
            </w:r>
          </w:p>
          <w:p w14:paraId="16DF25C0" w14:textId="306F78B9" w:rsidR="001119EA" w:rsidRPr="003174DE" w:rsidRDefault="001119EA" w:rsidP="001119EA">
            <w:pPr>
              <w:pStyle w:val="3-"/>
              <w:rPr>
                <w:color w:val="00B050"/>
              </w:rPr>
            </w:pPr>
            <w:r w:rsidRPr="003174DE">
              <w:rPr>
                <w:color w:val="00B050"/>
              </w:rPr>
              <w:tab/>
              <w:t>//</w:t>
            </w:r>
            <w:r w:rsidRPr="003174DE">
              <w:rPr>
                <w:color w:val="00B050"/>
              </w:rPr>
              <w:tab/>
              <w:t xml:space="preserve">arg.val = </w:t>
            </w:r>
            <w:r w:rsidR="005F1AB8" w:rsidRPr="005F1AB8">
              <w:rPr>
                <w:color w:val="00B050"/>
              </w:rPr>
              <w:t>COMMON_RESOURCE_NUM</w:t>
            </w:r>
            <w:r w:rsidRPr="005F1AB8">
              <w:rPr>
                <w:color w:val="00B050"/>
              </w:rPr>
              <w:t>;</w:t>
            </w:r>
            <w:r w:rsidR="003174DE" w:rsidRPr="003174DE">
              <w:rPr>
                <w:color w:val="00B050"/>
              </w:rPr>
              <w:t xml:space="preserve"> </w:t>
            </w:r>
          </w:p>
          <w:p w14:paraId="09B7F71E" w14:textId="1D072B0C" w:rsidR="001119EA" w:rsidRPr="003174DE" w:rsidRDefault="001119EA" w:rsidP="001119EA">
            <w:pPr>
              <w:pStyle w:val="3-"/>
              <w:rPr>
                <w:color w:val="00B050"/>
              </w:rPr>
            </w:pPr>
            <w:r w:rsidRPr="003174DE">
              <w:rPr>
                <w:color w:val="00B050"/>
              </w:rPr>
              <w:tab/>
              <w:t>//</w:t>
            </w:r>
            <w:r w:rsidRPr="003174DE">
              <w:rPr>
                <w:color w:val="00B050"/>
              </w:rPr>
              <w:tab/>
              <w:t>semctl(s_semaphore, 0, SETVAL, arg);</w:t>
            </w:r>
            <w:r w:rsidR="003174DE" w:rsidRPr="003174DE">
              <w:rPr>
                <w:color w:val="00B050"/>
              </w:rPr>
              <w:t xml:space="preserve"> //</w:t>
            </w:r>
            <w:r w:rsidR="003174DE" w:rsidRPr="003174DE">
              <w:rPr>
                <w:rFonts w:hint="eastAsia"/>
                <w:color w:val="00B050"/>
              </w:rPr>
              <w:t>インデックス0番のセマフォの値を</w:t>
            </w:r>
            <w:r w:rsidR="003174DE" w:rsidRPr="005F1AB8">
              <w:rPr>
                <w:rFonts w:hint="eastAsia"/>
                <w:color w:val="00B050"/>
              </w:rPr>
              <w:t xml:space="preserve"> </w:t>
            </w:r>
            <w:r w:rsidR="005F1AB8" w:rsidRPr="005F1AB8">
              <w:rPr>
                <w:color w:val="00B050"/>
              </w:rPr>
              <w:t>COMMON_RESOURCE_NUM</w:t>
            </w:r>
            <w:r w:rsidR="005F1AB8">
              <w:rPr>
                <w:rFonts w:hint="eastAsia"/>
                <w:color w:val="00B050"/>
              </w:rPr>
              <w:t xml:space="preserve"> </w:t>
            </w:r>
            <w:r w:rsidR="003174DE" w:rsidRPr="003174DE">
              <w:rPr>
                <w:rFonts w:hint="eastAsia"/>
                <w:color w:val="00B050"/>
              </w:rPr>
              <w:t>にする</w:t>
            </w:r>
          </w:p>
          <w:p w14:paraId="39BD6B9C" w14:textId="77777777" w:rsidR="001119EA" w:rsidRDefault="001119EA" w:rsidP="001119EA">
            <w:pPr>
              <w:pStyle w:val="3-"/>
            </w:pPr>
            <w:r>
              <w:tab/>
              <w:t>}</w:t>
            </w:r>
          </w:p>
          <w:p w14:paraId="354B18B4" w14:textId="77777777" w:rsidR="001119EA" w:rsidRDefault="001119EA" w:rsidP="001119EA">
            <w:pPr>
              <w:pStyle w:val="3-"/>
            </w:pPr>
            <w:r>
              <w:tab/>
            </w:r>
          </w:p>
          <w:p w14:paraId="1CFF8503" w14:textId="77777777" w:rsidR="001119EA" w:rsidRPr="005F1AB8" w:rsidRDefault="001119EA" w:rsidP="001119EA">
            <w:pPr>
              <w:pStyle w:val="3-"/>
              <w:rPr>
                <w:color w:val="00B050"/>
              </w:rPr>
            </w:pPr>
            <w:r>
              <w:rPr>
                <w:rFonts w:hint="eastAsia"/>
              </w:rPr>
              <w:tab/>
            </w:r>
            <w:r w:rsidRPr="005F1AB8">
              <w:rPr>
                <w:rFonts w:hint="eastAsia"/>
                <w:color w:val="00B050"/>
              </w:rPr>
              <w:t>//スレッド作成</w:t>
            </w:r>
          </w:p>
          <w:p w14:paraId="119E92D8" w14:textId="77777777" w:rsidR="001119EA" w:rsidRDefault="001119EA" w:rsidP="001119EA">
            <w:pPr>
              <w:pStyle w:val="3-"/>
            </w:pPr>
            <w:r>
              <w:tab/>
              <w:t>static const int THREAD_NUM = 4;</w:t>
            </w:r>
          </w:p>
          <w:p w14:paraId="0B741847" w14:textId="77777777" w:rsidR="001119EA" w:rsidRDefault="001119EA" w:rsidP="001119EA">
            <w:pPr>
              <w:pStyle w:val="3-"/>
            </w:pPr>
            <w:r>
              <w:tab/>
              <w:t>pthread_t pth[THREAD_NUM];</w:t>
            </w:r>
          </w:p>
          <w:p w14:paraId="7FD40AEB" w14:textId="77777777" w:rsidR="001119EA" w:rsidRDefault="001119EA" w:rsidP="001119EA">
            <w:pPr>
              <w:pStyle w:val="3-"/>
            </w:pPr>
            <w:r>
              <w:tab/>
              <w:t>{</w:t>
            </w:r>
          </w:p>
          <w:p w14:paraId="04B3E33E" w14:textId="77777777" w:rsidR="001119EA" w:rsidRDefault="001119EA" w:rsidP="001119EA">
            <w:pPr>
              <w:pStyle w:val="3-"/>
            </w:pPr>
            <w:r>
              <w:tab/>
            </w:r>
            <w:r>
              <w:tab/>
              <w:t>pthread_attr_t attr;</w:t>
            </w:r>
          </w:p>
          <w:p w14:paraId="04217D65" w14:textId="77777777" w:rsidR="001119EA" w:rsidRDefault="001119EA" w:rsidP="001119EA">
            <w:pPr>
              <w:pStyle w:val="3-"/>
            </w:pPr>
            <w:r>
              <w:tab/>
            </w:r>
            <w:r>
              <w:tab/>
              <w:t>pthread_attr_init(&amp;attr);</w:t>
            </w:r>
          </w:p>
          <w:p w14:paraId="13D44431" w14:textId="77777777" w:rsidR="001119EA" w:rsidRDefault="001119EA" w:rsidP="001119EA">
            <w:pPr>
              <w:pStyle w:val="3-"/>
            </w:pPr>
            <w:r>
              <w:rPr>
                <w:rFonts w:hint="eastAsia"/>
              </w:rPr>
              <w:tab/>
            </w:r>
            <w:r>
              <w:rPr>
                <w:rFonts w:hint="eastAsia"/>
              </w:rPr>
              <w:tab/>
              <w:t>pthread_attr_setstacksize(&amp;attr, 1024);</w:t>
            </w:r>
            <w:r w:rsidRPr="005F1AB8">
              <w:rPr>
                <w:rFonts w:hint="eastAsia"/>
                <w:color w:val="00B050"/>
              </w:rPr>
              <w:t>//スタックサイズ指定</w:t>
            </w:r>
          </w:p>
          <w:p w14:paraId="5148BDA1" w14:textId="77777777" w:rsidR="001119EA" w:rsidRDefault="001119EA" w:rsidP="001119EA">
            <w:pPr>
              <w:pStyle w:val="3-"/>
            </w:pPr>
            <w:r>
              <w:rPr>
                <w:rFonts w:hint="eastAsia"/>
              </w:rPr>
              <w:tab/>
            </w:r>
            <w:r>
              <w:rPr>
                <w:rFonts w:hint="eastAsia"/>
              </w:rPr>
              <w:tab/>
              <w:t>pthread_create(&amp;pth[0], &amp;attr, threadFunc, (void*)"太郎");</w:t>
            </w:r>
          </w:p>
          <w:p w14:paraId="6E9F9B4F" w14:textId="77777777" w:rsidR="001119EA" w:rsidRDefault="001119EA" w:rsidP="001119EA">
            <w:pPr>
              <w:pStyle w:val="3-"/>
            </w:pPr>
            <w:r>
              <w:rPr>
                <w:rFonts w:hint="eastAsia"/>
              </w:rPr>
              <w:tab/>
            </w:r>
            <w:r>
              <w:rPr>
                <w:rFonts w:hint="eastAsia"/>
              </w:rPr>
              <w:tab/>
              <w:t>pthread_create(&amp;pth[1], &amp;attr, threadFunc, (void*)"次郎");</w:t>
            </w:r>
          </w:p>
          <w:p w14:paraId="7C160D06" w14:textId="77777777" w:rsidR="001119EA" w:rsidRDefault="001119EA" w:rsidP="001119EA">
            <w:pPr>
              <w:pStyle w:val="3-"/>
            </w:pPr>
            <w:r>
              <w:rPr>
                <w:rFonts w:hint="eastAsia"/>
              </w:rPr>
              <w:tab/>
            </w:r>
            <w:r>
              <w:rPr>
                <w:rFonts w:hint="eastAsia"/>
              </w:rPr>
              <w:tab/>
              <w:t>pthread_create(&amp;pth[2], &amp;attr, threadFunc, (void*)"三郎");</w:t>
            </w:r>
          </w:p>
          <w:p w14:paraId="74FE8B99" w14:textId="77777777" w:rsidR="001119EA" w:rsidRDefault="001119EA" w:rsidP="001119EA">
            <w:pPr>
              <w:pStyle w:val="3-"/>
            </w:pPr>
            <w:r>
              <w:rPr>
                <w:rFonts w:hint="eastAsia"/>
              </w:rPr>
              <w:tab/>
            </w:r>
            <w:r>
              <w:rPr>
                <w:rFonts w:hint="eastAsia"/>
              </w:rPr>
              <w:tab/>
              <w:t>pthread_create(&amp;pth[3], &amp;attr, threadFunc, (void*)"四朗");</w:t>
            </w:r>
          </w:p>
          <w:p w14:paraId="643E667D" w14:textId="77777777" w:rsidR="001119EA" w:rsidRDefault="001119EA" w:rsidP="001119EA">
            <w:pPr>
              <w:pStyle w:val="3-"/>
            </w:pPr>
            <w:r>
              <w:tab/>
              <w:t>}</w:t>
            </w:r>
          </w:p>
          <w:p w14:paraId="48EEB7A1" w14:textId="77777777" w:rsidR="001119EA" w:rsidRDefault="001119EA" w:rsidP="001119EA">
            <w:pPr>
              <w:pStyle w:val="3-"/>
            </w:pPr>
          </w:p>
          <w:p w14:paraId="09077CC0" w14:textId="77777777" w:rsidR="001119EA" w:rsidRPr="005F1AB8" w:rsidRDefault="001119EA" w:rsidP="001119EA">
            <w:pPr>
              <w:pStyle w:val="3-"/>
              <w:rPr>
                <w:color w:val="00B050"/>
              </w:rPr>
            </w:pPr>
            <w:r>
              <w:rPr>
                <w:rFonts w:hint="eastAsia"/>
              </w:rPr>
              <w:tab/>
            </w:r>
            <w:r w:rsidRPr="005F1AB8">
              <w:rPr>
                <w:rFonts w:hint="eastAsia"/>
                <w:color w:val="00B050"/>
              </w:rPr>
              <w:t>//若干スリープ</w:t>
            </w:r>
          </w:p>
          <w:p w14:paraId="7F497C61" w14:textId="77777777" w:rsidR="001119EA" w:rsidRDefault="001119EA" w:rsidP="001119EA">
            <w:pPr>
              <w:pStyle w:val="3-"/>
            </w:pPr>
            <w:r>
              <w:tab/>
              <w:t>usleep(10 * 1000);</w:t>
            </w:r>
          </w:p>
          <w:p w14:paraId="4135A301" w14:textId="77777777" w:rsidR="001119EA" w:rsidRDefault="001119EA" w:rsidP="001119EA">
            <w:pPr>
              <w:pStyle w:val="3-"/>
            </w:pPr>
          </w:p>
          <w:p w14:paraId="41BB2A51" w14:textId="77777777" w:rsidR="001119EA" w:rsidRDefault="001119EA" w:rsidP="001119EA">
            <w:pPr>
              <w:pStyle w:val="3-"/>
            </w:pPr>
            <w:r>
              <w:rPr>
                <w:rFonts w:hint="eastAsia"/>
              </w:rPr>
              <w:tab/>
            </w:r>
            <w:r w:rsidRPr="005F1AB8">
              <w:rPr>
                <w:rFonts w:hint="eastAsia"/>
                <w:color w:val="00B050"/>
              </w:rPr>
              <w:t>//共有リソース初期化</w:t>
            </w:r>
          </w:p>
          <w:p w14:paraId="44532DCE" w14:textId="77777777" w:rsidR="001119EA" w:rsidRDefault="001119EA" w:rsidP="001119EA">
            <w:pPr>
              <w:pStyle w:val="3-"/>
            </w:pPr>
            <w:r>
              <w:tab/>
              <w:t>for (int i = 0; i &lt; COMMON_RESOURCE_NUM; ++i)</w:t>
            </w:r>
          </w:p>
          <w:p w14:paraId="46112382" w14:textId="77777777" w:rsidR="001119EA" w:rsidRDefault="001119EA" w:rsidP="001119EA">
            <w:pPr>
              <w:pStyle w:val="3-"/>
            </w:pPr>
            <w:r>
              <w:tab/>
              <w:t>{</w:t>
            </w:r>
          </w:p>
          <w:p w14:paraId="1A8C0CBE" w14:textId="77777777" w:rsidR="001119EA" w:rsidRDefault="001119EA" w:rsidP="001119EA">
            <w:pPr>
              <w:pStyle w:val="3-"/>
            </w:pPr>
            <w:r>
              <w:tab/>
            </w:r>
            <w:r>
              <w:tab/>
              <w:t>s_commonResource[i] = 1000 * (i + 1);</w:t>
            </w:r>
          </w:p>
          <w:p w14:paraId="09D198B0" w14:textId="77777777" w:rsidR="001119EA" w:rsidRDefault="001119EA" w:rsidP="001119EA">
            <w:pPr>
              <w:pStyle w:val="3-"/>
            </w:pPr>
            <w:r>
              <w:tab/>
              <w:t>}</w:t>
            </w:r>
          </w:p>
          <w:p w14:paraId="48DB4C3D" w14:textId="77777777" w:rsidR="001119EA" w:rsidRDefault="001119EA" w:rsidP="001119EA">
            <w:pPr>
              <w:pStyle w:val="3-"/>
            </w:pPr>
          </w:p>
          <w:p w14:paraId="200891C2" w14:textId="77777777" w:rsidR="001119EA" w:rsidRDefault="001119EA" w:rsidP="001119EA">
            <w:pPr>
              <w:pStyle w:val="3-"/>
            </w:pPr>
            <w:r>
              <w:rPr>
                <w:rFonts w:hint="eastAsia"/>
              </w:rPr>
              <w:tab/>
            </w:r>
            <w:r w:rsidRPr="005F1AB8">
              <w:rPr>
                <w:rFonts w:hint="eastAsia"/>
                <w:color w:val="00B050"/>
              </w:rPr>
              <w:t>//若干スリープ</w:t>
            </w:r>
          </w:p>
          <w:p w14:paraId="03CC91E7" w14:textId="77777777" w:rsidR="001119EA" w:rsidRDefault="001119EA" w:rsidP="001119EA">
            <w:pPr>
              <w:pStyle w:val="3-"/>
            </w:pPr>
            <w:r>
              <w:tab/>
              <w:t>usleep(10 * 1000);</w:t>
            </w:r>
          </w:p>
          <w:p w14:paraId="5A05F6E6" w14:textId="77777777" w:rsidR="001119EA" w:rsidRDefault="001119EA" w:rsidP="001119EA">
            <w:pPr>
              <w:pStyle w:val="3-"/>
            </w:pPr>
          </w:p>
          <w:p w14:paraId="31DDC74C" w14:textId="77777777" w:rsidR="001119EA" w:rsidRDefault="001119EA" w:rsidP="001119EA">
            <w:pPr>
              <w:pStyle w:val="3-"/>
            </w:pPr>
            <w:r>
              <w:rPr>
                <w:rFonts w:hint="eastAsia"/>
              </w:rPr>
              <w:tab/>
            </w:r>
            <w:r w:rsidRPr="005F1AB8">
              <w:rPr>
                <w:rFonts w:hint="eastAsia"/>
                <w:color w:val="00B050"/>
              </w:rPr>
              <w:t>//共有リソースの使用を許可（全セマフォ解放）</w:t>
            </w:r>
          </w:p>
          <w:p w14:paraId="24337E1C" w14:textId="77777777" w:rsidR="001119EA" w:rsidRDefault="001119EA" w:rsidP="001119EA">
            <w:pPr>
              <w:pStyle w:val="3-"/>
            </w:pPr>
            <w:r>
              <w:tab/>
              <w:t>{</w:t>
            </w:r>
          </w:p>
          <w:p w14:paraId="6679C74B" w14:textId="77777777" w:rsidR="001119EA" w:rsidRDefault="001119EA" w:rsidP="001119EA">
            <w:pPr>
              <w:pStyle w:val="3-"/>
            </w:pPr>
            <w:r>
              <w:tab/>
            </w:r>
            <w:r>
              <w:tab/>
              <w:t>for (int i = 0; i &lt; COMMON_RESOURCE_NUM; ++i)</w:t>
            </w:r>
          </w:p>
          <w:p w14:paraId="68DF8141" w14:textId="77777777" w:rsidR="001119EA" w:rsidRDefault="001119EA" w:rsidP="001119EA">
            <w:pPr>
              <w:pStyle w:val="3-"/>
            </w:pPr>
            <w:r>
              <w:tab/>
            </w:r>
            <w:r>
              <w:tab/>
              <w:t>{</w:t>
            </w:r>
          </w:p>
          <w:p w14:paraId="65CDB804" w14:textId="41E9A084" w:rsidR="00B64270" w:rsidRPr="00B64270" w:rsidRDefault="00B64270" w:rsidP="00B64270">
            <w:pPr>
              <w:pStyle w:val="3-"/>
              <w:rPr>
                <w:color w:val="00B050"/>
              </w:rPr>
            </w:pPr>
            <w:r>
              <w:rPr>
                <w:rFonts w:hint="eastAsia"/>
              </w:rPr>
              <w:tab/>
            </w:r>
            <w:r>
              <w:rPr>
                <w:rFonts w:hint="eastAsia"/>
              </w:rPr>
              <w:tab/>
            </w:r>
            <w:r>
              <w:rPr>
                <w:rFonts w:hint="eastAsia"/>
              </w:rPr>
              <w:tab/>
            </w:r>
            <w:r w:rsidRPr="00B64270">
              <w:rPr>
                <w:rFonts w:hint="eastAsia"/>
                <w:color w:val="FF0000"/>
              </w:rPr>
              <w:t xml:space="preserve">struct sembuf sb[1] = {{0, 1, </w:t>
            </w:r>
            <w:r w:rsidR="0017178B">
              <w:rPr>
                <w:color w:val="FF0000"/>
              </w:rPr>
              <w:t>0</w:t>
            </w:r>
            <w:r w:rsidRPr="00B64270">
              <w:rPr>
                <w:rFonts w:hint="eastAsia"/>
                <w:color w:val="FF0000"/>
              </w:rPr>
              <w:t>}};</w:t>
            </w:r>
            <w:r w:rsidRPr="00B64270">
              <w:rPr>
                <w:rFonts w:hint="eastAsia"/>
                <w:color w:val="00B050"/>
              </w:rPr>
              <w:t>//インデックス0番のセマフォのカウンタを +1 する</w:t>
            </w:r>
          </w:p>
          <w:p w14:paraId="08BD27A4" w14:textId="016B37CC" w:rsidR="00B64270" w:rsidRPr="00B64270" w:rsidRDefault="00B64270" w:rsidP="00B64270">
            <w:pPr>
              <w:pStyle w:val="3-"/>
              <w:rPr>
                <w:color w:val="00B050"/>
              </w:rPr>
            </w:pPr>
            <w:r w:rsidRPr="00B64270">
              <w:rPr>
                <w:rFonts w:hint="eastAsia"/>
                <w:color w:val="00B050"/>
              </w:rPr>
              <w:tab/>
            </w:r>
            <w:r w:rsidRPr="00B64270">
              <w:rPr>
                <w:rFonts w:hint="eastAsia"/>
                <w:color w:val="00B050"/>
              </w:rPr>
              <w:tab/>
            </w:r>
            <w:r w:rsidRPr="00B64270">
              <w:rPr>
                <w:rFonts w:hint="eastAsia"/>
                <w:color w:val="00B050"/>
              </w:rPr>
              <w:tab/>
            </w:r>
            <w:r w:rsidRPr="00B64270">
              <w:rPr>
                <w:rFonts w:hint="eastAsia"/>
                <w:color w:val="FF0000"/>
              </w:rPr>
              <w:t xml:space="preserve">semop(s_semaphore, sb, 1);        </w:t>
            </w:r>
            <w:r w:rsidRPr="00B64270">
              <w:rPr>
                <w:rFonts w:hint="eastAsia"/>
                <w:color w:val="00B050"/>
              </w:rPr>
              <w:t>//セマフォ操作データ sembuf の要素数は一つ</w:t>
            </w:r>
          </w:p>
          <w:p w14:paraId="234FAA62" w14:textId="5BA67965" w:rsidR="001119EA" w:rsidRDefault="001119EA" w:rsidP="00B64270">
            <w:pPr>
              <w:pStyle w:val="3-"/>
            </w:pPr>
            <w:r>
              <w:tab/>
            </w:r>
            <w:r>
              <w:tab/>
              <w:t>}</w:t>
            </w:r>
          </w:p>
          <w:p w14:paraId="42483629" w14:textId="77777777" w:rsidR="001119EA" w:rsidRDefault="001119EA" w:rsidP="001119EA">
            <w:pPr>
              <w:pStyle w:val="3-"/>
            </w:pPr>
            <w:r>
              <w:tab/>
            </w:r>
            <w:r>
              <w:tab/>
              <w:t>printf("Common-resources have been prepared. (num=%d)\n", COMMON_RESOURCE_NUM);</w:t>
            </w:r>
          </w:p>
          <w:p w14:paraId="6752A473" w14:textId="77777777" w:rsidR="001119EA" w:rsidRDefault="001119EA" w:rsidP="001119EA">
            <w:pPr>
              <w:pStyle w:val="3-"/>
            </w:pPr>
            <w:r>
              <w:tab/>
            </w:r>
            <w:r>
              <w:tab/>
              <w:t>fflush(stdout);</w:t>
            </w:r>
          </w:p>
          <w:p w14:paraId="687BBCA5" w14:textId="77777777" w:rsidR="001119EA" w:rsidRDefault="001119EA" w:rsidP="001119EA">
            <w:pPr>
              <w:pStyle w:val="3-"/>
            </w:pPr>
            <w:r>
              <w:tab/>
              <w:t>}</w:t>
            </w:r>
          </w:p>
          <w:p w14:paraId="6E010338" w14:textId="77777777" w:rsidR="001119EA" w:rsidRDefault="001119EA" w:rsidP="001119EA">
            <w:pPr>
              <w:pStyle w:val="3-"/>
            </w:pPr>
            <w:r>
              <w:tab/>
            </w:r>
          </w:p>
          <w:p w14:paraId="37E57028" w14:textId="77777777" w:rsidR="001119EA" w:rsidRDefault="001119EA" w:rsidP="001119EA">
            <w:pPr>
              <w:pStyle w:val="3-"/>
            </w:pPr>
            <w:r>
              <w:rPr>
                <w:rFonts w:hint="eastAsia"/>
              </w:rPr>
              <w:tab/>
            </w:r>
            <w:r w:rsidRPr="00B64270">
              <w:rPr>
                <w:rFonts w:hint="eastAsia"/>
                <w:color w:val="00B050"/>
              </w:rPr>
              <w:t>//スレッド終了待ち</w:t>
            </w:r>
          </w:p>
          <w:p w14:paraId="780C8F43" w14:textId="77777777" w:rsidR="001119EA" w:rsidRDefault="001119EA" w:rsidP="001119EA">
            <w:pPr>
              <w:pStyle w:val="3-"/>
            </w:pPr>
            <w:r>
              <w:tab/>
              <w:t>for (int i = 0; i &lt; THREAD_NUM; ++i)</w:t>
            </w:r>
          </w:p>
          <w:p w14:paraId="14E0EA4A" w14:textId="77777777" w:rsidR="001119EA" w:rsidRDefault="001119EA" w:rsidP="001119EA">
            <w:pPr>
              <w:pStyle w:val="3-"/>
            </w:pPr>
            <w:r>
              <w:tab/>
              <w:t>{</w:t>
            </w:r>
          </w:p>
          <w:p w14:paraId="1388D08F" w14:textId="77777777" w:rsidR="001119EA" w:rsidRDefault="001119EA" w:rsidP="001119EA">
            <w:pPr>
              <w:pStyle w:val="3-"/>
            </w:pPr>
            <w:r>
              <w:tab/>
            </w:r>
            <w:r>
              <w:tab/>
              <w:t>pthread_join(pth[i], NULL);</w:t>
            </w:r>
          </w:p>
          <w:p w14:paraId="02B5AFDB" w14:textId="77777777" w:rsidR="001119EA" w:rsidRDefault="001119EA" w:rsidP="001119EA">
            <w:pPr>
              <w:pStyle w:val="3-"/>
            </w:pPr>
            <w:r>
              <w:tab/>
              <w:t>}</w:t>
            </w:r>
          </w:p>
          <w:p w14:paraId="0F2816FD" w14:textId="77777777" w:rsidR="001119EA" w:rsidRDefault="001119EA" w:rsidP="001119EA">
            <w:pPr>
              <w:pStyle w:val="3-"/>
            </w:pPr>
            <w:r>
              <w:tab/>
            </w:r>
          </w:p>
          <w:p w14:paraId="1006A4C2" w14:textId="77777777" w:rsidR="001119EA" w:rsidRDefault="001119EA" w:rsidP="001119EA">
            <w:pPr>
              <w:pStyle w:val="3-"/>
            </w:pPr>
            <w:r>
              <w:rPr>
                <w:rFonts w:hint="eastAsia"/>
              </w:rPr>
              <w:lastRenderedPageBreak/>
              <w:tab/>
            </w:r>
            <w:r w:rsidRPr="00B64270">
              <w:rPr>
                <w:rFonts w:hint="eastAsia"/>
                <w:color w:val="00B050"/>
              </w:rPr>
              <w:t>//セマフォの取得と解放を大量に実行して時間を計測</w:t>
            </w:r>
          </w:p>
          <w:p w14:paraId="69EB5D79" w14:textId="77777777" w:rsidR="001119EA" w:rsidRDefault="001119EA" w:rsidP="001119EA">
            <w:pPr>
              <w:pStyle w:val="3-"/>
            </w:pPr>
            <w:r>
              <w:tab/>
              <w:t>{</w:t>
            </w:r>
          </w:p>
          <w:p w14:paraId="056DD13D" w14:textId="77777777" w:rsidR="001119EA" w:rsidRDefault="001119EA" w:rsidP="001119EA">
            <w:pPr>
              <w:pStyle w:val="3-"/>
            </w:pPr>
            <w:r>
              <w:tab/>
            </w:r>
            <w:r>
              <w:tab/>
              <w:t>struct timeval begin;</w:t>
            </w:r>
          </w:p>
          <w:p w14:paraId="6100C250" w14:textId="77777777" w:rsidR="001119EA" w:rsidRDefault="001119EA" w:rsidP="001119EA">
            <w:pPr>
              <w:pStyle w:val="3-"/>
            </w:pPr>
            <w:r>
              <w:tab/>
            </w:r>
            <w:r>
              <w:tab/>
              <w:t>gettimeofday(&amp;begin, NULL);</w:t>
            </w:r>
          </w:p>
          <w:p w14:paraId="752B56E5" w14:textId="77777777" w:rsidR="001119EA" w:rsidRDefault="001119EA" w:rsidP="001119EA">
            <w:pPr>
              <w:pStyle w:val="3-"/>
            </w:pPr>
            <w:r>
              <w:tab/>
            </w:r>
            <w:r>
              <w:tab/>
              <w:t>static const int TEST_TIMES = 10000000;</w:t>
            </w:r>
          </w:p>
          <w:p w14:paraId="1AB1753F" w14:textId="77777777" w:rsidR="001119EA" w:rsidRDefault="001119EA" w:rsidP="001119EA">
            <w:pPr>
              <w:pStyle w:val="3-"/>
            </w:pPr>
            <w:r>
              <w:tab/>
            </w:r>
            <w:r>
              <w:tab/>
              <w:t>for (int i = 0; i &lt; TEST_TIMES; ++i)</w:t>
            </w:r>
          </w:p>
          <w:p w14:paraId="24EBB4A6" w14:textId="77777777" w:rsidR="001119EA" w:rsidRDefault="001119EA" w:rsidP="001119EA">
            <w:pPr>
              <w:pStyle w:val="3-"/>
            </w:pPr>
            <w:r>
              <w:tab/>
            </w:r>
            <w:r>
              <w:tab/>
              <w:t>{</w:t>
            </w:r>
          </w:p>
          <w:p w14:paraId="017E1814" w14:textId="77777777" w:rsidR="001119EA" w:rsidRDefault="001119EA" w:rsidP="001119EA">
            <w:pPr>
              <w:pStyle w:val="3-"/>
            </w:pPr>
            <w:r>
              <w:tab/>
            </w:r>
            <w:r>
              <w:tab/>
            </w:r>
            <w:r>
              <w:tab/>
              <w:t>{</w:t>
            </w:r>
          </w:p>
          <w:p w14:paraId="5D6E6D96" w14:textId="77777777" w:rsidR="001119EA" w:rsidRPr="00B64270" w:rsidRDefault="001119EA" w:rsidP="001119EA">
            <w:pPr>
              <w:pStyle w:val="3-"/>
              <w:rPr>
                <w:color w:val="FF0000"/>
              </w:rPr>
            </w:pPr>
            <w:r>
              <w:tab/>
            </w:r>
            <w:r>
              <w:tab/>
            </w:r>
            <w:r>
              <w:tab/>
            </w:r>
            <w:r>
              <w:tab/>
            </w:r>
            <w:r w:rsidRPr="00B64270">
              <w:rPr>
                <w:color w:val="FF0000"/>
              </w:rPr>
              <w:t>struct sembuf sb = {0, -1, 0};</w:t>
            </w:r>
          </w:p>
          <w:p w14:paraId="706F07C8" w14:textId="77777777" w:rsidR="001119EA" w:rsidRPr="00B64270" w:rsidRDefault="001119EA" w:rsidP="001119EA">
            <w:pPr>
              <w:pStyle w:val="3-"/>
              <w:rPr>
                <w:color w:val="FF0000"/>
              </w:rPr>
            </w:pPr>
            <w:r w:rsidRPr="00B64270">
              <w:rPr>
                <w:color w:val="FF0000"/>
              </w:rPr>
              <w:tab/>
            </w:r>
            <w:r w:rsidRPr="00B64270">
              <w:rPr>
                <w:color w:val="FF0000"/>
              </w:rPr>
              <w:tab/>
            </w:r>
            <w:r w:rsidRPr="00B64270">
              <w:rPr>
                <w:color w:val="FF0000"/>
              </w:rPr>
              <w:tab/>
            </w:r>
            <w:r w:rsidRPr="00B64270">
              <w:rPr>
                <w:color w:val="FF0000"/>
              </w:rPr>
              <w:tab/>
              <w:t>semop(s_semaphore, &amp;sb, 1);</w:t>
            </w:r>
          </w:p>
          <w:p w14:paraId="6E8A655C" w14:textId="77777777" w:rsidR="001119EA" w:rsidRDefault="001119EA" w:rsidP="001119EA">
            <w:pPr>
              <w:pStyle w:val="3-"/>
            </w:pPr>
            <w:r>
              <w:tab/>
            </w:r>
            <w:r>
              <w:tab/>
            </w:r>
            <w:r>
              <w:tab/>
              <w:t>}</w:t>
            </w:r>
          </w:p>
          <w:p w14:paraId="4E5F753B" w14:textId="77777777" w:rsidR="001119EA" w:rsidRDefault="001119EA" w:rsidP="001119EA">
            <w:pPr>
              <w:pStyle w:val="3-"/>
            </w:pPr>
            <w:r>
              <w:tab/>
            </w:r>
            <w:r>
              <w:tab/>
            </w:r>
            <w:r>
              <w:tab/>
              <w:t>{</w:t>
            </w:r>
          </w:p>
          <w:p w14:paraId="3F21272F" w14:textId="77777777" w:rsidR="001119EA" w:rsidRPr="00B64270" w:rsidRDefault="001119EA" w:rsidP="001119EA">
            <w:pPr>
              <w:pStyle w:val="3-"/>
              <w:rPr>
                <w:color w:val="FF0000"/>
              </w:rPr>
            </w:pPr>
            <w:r>
              <w:tab/>
            </w:r>
            <w:r>
              <w:tab/>
            </w:r>
            <w:r>
              <w:tab/>
            </w:r>
            <w:r>
              <w:tab/>
            </w:r>
            <w:r w:rsidRPr="00B64270">
              <w:rPr>
                <w:color w:val="FF0000"/>
              </w:rPr>
              <w:t>struct sembuf sb = {0, 1, 0};</w:t>
            </w:r>
          </w:p>
          <w:p w14:paraId="75E90C3D" w14:textId="77777777" w:rsidR="001119EA" w:rsidRPr="00B64270" w:rsidRDefault="001119EA" w:rsidP="001119EA">
            <w:pPr>
              <w:pStyle w:val="3-"/>
              <w:rPr>
                <w:color w:val="FF0000"/>
              </w:rPr>
            </w:pPr>
            <w:r w:rsidRPr="00B64270">
              <w:rPr>
                <w:color w:val="FF0000"/>
              </w:rPr>
              <w:tab/>
            </w:r>
            <w:r w:rsidRPr="00B64270">
              <w:rPr>
                <w:color w:val="FF0000"/>
              </w:rPr>
              <w:tab/>
            </w:r>
            <w:r w:rsidRPr="00B64270">
              <w:rPr>
                <w:color w:val="FF0000"/>
              </w:rPr>
              <w:tab/>
            </w:r>
            <w:r w:rsidRPr="00B64270">
              <w:rPr>
                <w:color w:val="FF0000"/>
              </w:rPr>
              <w:tab/>
              <w:t>semop(s_semaphore, &amp;sb, 1);</w:t>
            </w:r>
          </w:p>
          <w:p w14:paraId="08877C05" w14:textId="77777777" w:rsidR="001119EA" w:rsidRDefault="001119EA" w:rsidP="001119EA">
            <w:pPr>
              <w:pStyle w:val="3-"/>
            </w:pPr>
            <w:r>
              <w:tab/>
            </w:r>
            <w:r>
              <w:tab/>
            </w:r>
            <w:r>
              <w:tab/>
              <w:t>}</w:t>
            </w:r>
          </w:p>
          <w:p w14:paraId="50AD8908" w14:textId="77777777" w:rsidR="001119EA" w:rsidRDefault="001119EA" w:rsidP="001119EA">
            <w:pPr>
              <w:pStyle w:val="3-"/>
            </w:pPr>
            <w:r>
              <w:tab/>
            </w:r>
            <w:r>
              <w:tab/>
              <w:t>}</w:t>
            </w:r>
          </w:p>
          <w:p w14:paraId="2C6EE11B" w14:textId="77777777" w:rsidR="001119EA" w:rsidRDefault="001119EA" w:rsidP="001119EA">
            <w:pPr>
              <w:pStyle w:val="3-"/>
            </w:pPr>
            <w:r>
              <w:tab/>
            </w:r>
            <w:r>
              <w:tab/>
              <w:t>struct timeval end;</w:t>
            </w:r>
          </w:p>
          <w:p w14:paraId="34BEA38C" w14:textId="77777777" w:rsidR="001119EA" w:rsidRDefault="001119EA" w:rsidP="001119EA">
            <w:pPr>
              <w:pStyle w:val="3-"/>
            </w:pPr>
            <w:r>
              <w:tab/>
            </w:r>
            <w:r>
              <w:tab/>
              <w:t>gettimeofday(&amp;end, NULL);</w:t>
            </w:r>
          </w:p>
          <w:p w14:paraId="10950A6E" w14:textId="77777777" w:rsidR="001119EA" w:rsidRDefault="001119EA" w:rsidP="001119EA">
            <w:pPr>
              <w:pStyle w:val="3-"/>
            </w:pPr>
            <w:r>
              <w:tab/>
            </w:r>
            <w:r>
              <w:tab/>
              <w:t>struct timeval duration;</w:t>
            </w:r>
          </w:p>
          <w:p w14:paraId="40BDC5E6" w14:textId="77777777" w:rsidR="001119EA" w:rsidRDefault="001119EA" w:rsidP="001119EA">
            <w:pPr>
              <w:pStyle w:val="3-"/>
            </w:pPr>
            <w:r>
              <w:tab/>
            </w:r>
            <w:r>
              <w:tab/>
              <w:t>if( end.tv_usec &gt;= begin.tv_usec)</w:t>
            </w:r>
          </w:p>
          <w:p w14:paraId="4B5DDB46" w14:textId="77777777" w:rsidR="001119EA" w:rsidRDefault="001119EA" w:rsidP="001119EA">
            <w:pPr>
              <w:pStyle w:val="3-"/>
            </w:pPr>
            <w:r>
              <w:tab/>
            </w:r>
            <w:r>
              <w:tab/>
              <w:t>{</w:t>
            </w:r>
          </w:p>
          <w:p w14:paraId="6AB1FAA6" w14:textId="77777777" w:rsidR="001119EA" w:rsidRDefault="001119EA" w:rsidP="001119EA">
            <w:pPr>
              <w:pStyle w:val="3-"/>
            </w:pPr>
            <w:r>
              <w:tab/>
            </w:r>
            <w:r>
              <w:tab/>
            </w:r>
            <w:r>
              <w:tab/>
              <w:t>duration.tv_sec = end.tv_sec - begin.tv_sec;</w:t>
            </w:r>
          </w:p>
          <w:p w14:paraId="48E99390" w14:textId="77777777" w:rsidR="001119EA" w:rsidRDefault="001119EA" w:rsidP="001119EA">
            <w:pPr>
              <w:pStyle w:val="3-"/>
            </w:pPr>
            <w:r>
              <w:tab/>
            </w:r>
            <w:r>
              <w:tab/>
            </w:r>
            <w:r>
              <w:tab/>
              <w:t>duration.tv_usec = end.tv_usec - begin.tv_usec;</w:t>
            </w:r>
          </w:p>
          <w:p w14:paraId="43CECC4F" w14:textId="77777777" w:rsidR="001119EA" w:rsidRDefault="001119EA" w:rsidP="001119EA">
            <w:pPr>
              <w:pStyle w:val="3-"/>
            </w:pPr>
            <w:r>
              <w:tab/>
            </w:r>
            <w:r>
              <w:tab/>
              <w:t>}</w:t>
            </w:r>
          </w:p>
          <w:p w14:paraId="6F80DA19" w14:textId="77777777" w:rsidR="001119EA" w:rsidRDefault="001119EA" w:rsidP="001119EA">
            <w:pPr>
              <w:pStyle w:val="3-"/>
            </w:pPr>
            <w:r>
              <w:tab/>
            </w:r>
            <w:r>
              <w:tab/>
              <w:t>else</w:t>
            </w:r>
          </w:p>
          <w:p w14:paraId="3D3BE466" w14:textId="77777777" w:rsidR="001119EA" w:rsidRDefault="001119EA" w:rsidP="001119EA">
            <w:pPr>
              <w:pStyle w:val="3-"/>
            </w:pPr>
            <w:r>
              <w:tab/>
            </w:r>
            <w:r>
              <w:tab/>
              <w:t>{</w:t>
            </w:r>
          </w:p>
          <w:p w14:paraId="3DB5E583" w14:textId="77777777" w:rsidR="001119EA" w:rsidRDefault="001119EA" w:rsidP="001119EA">
            <w:pPr>
              <w:pStyle w:val="3-"/>
            </w:pPr>
            <w:r>
              <w:tab/>
            </w:r>
            <w:r>
              <w:tab/>
            </w:r>
            <w:r>
              <w:tab/>
              <w:t>duration.tv_sec = end.tv_sec - begin.tv_sec - 1;</w:t>
            </w:r>
          </w:p>
          <w:p w14:paraId="06329EDF" w14:textId="77777777" w:rsidR="001119EA" w:rsidRDefault="001119EA" w:rsidP="001119EA">
            <w:pPr>
              <w:pStyle w:val="3-"/>
            </w:pPr>
            <w:r>
              <w:tab/>
            </w:r>
            <w:r>
              <w:tab/>
            </w:r>
            <w:r>
              <w:tab/>
              <w:t>duration.tv_usec = 1000000 - begin.tv_usec + end.tv_usec;</w:t>
            </w:r>
          </w:p>
          <w:p w14:paraId="5F05810A" w14:textId="77777777" w:rsidR="001119EA" w:rsidRDefault="001119EA" w:rsidP="001119EA">
            <w:pPr>
              <w:pStyle w:val="3-"/>
            </w:pPr>
            <w:r>
              <w:tab/>
            </w:r>
            <w:r>
              <w:tab/>
              <w:t>}</w:t>
            </w:r>
          </w:p>
          <w:p w14:paraId="71344707" w14:textId="77777777" w:rsidR="001119EA" w:rsidRDefault="001119EA" w:rsidP="001119EA">
            <w:pPr>
              <w:pStyle w:val="3-"/>
            </w:pPr>
            <w:r>
              <w:tab/>
            </w:r>
            <w:r>
              <w:tab/>
              <w:t>printf("Semaphore * %d = %d.%06d sec\n", TEST_TIMES, duration.tv_sec, duration.tv_usec);</w:t>
            </w:r>
          </w:p>
          <w:p w14:paraId="7D95D50B" w14:textId="77777777" w:rsidR="001119EA" w:rsidRDefault="001119EA" w:rsidP="001119EA">
            <w:pPr>
              <w:pStyle w:val="3-"/>
            </w:pPr>
            <w:r>
              <w:tab/>
              <w:t>}</w:t>
            </w:r>
          </w:p>
          <w:p w14:paraId="17365A46" w14:textId="149D3082" w:rsidR="001119EA" w:rsidRDefault="001119EA" w:rsidP="001119EA">
            <w:pPr>
              <w:pStyle w:val="3-"/>
            </w:pPr>
            <w:r>
              <w:tab/>
            </w:r>
            <w:r>
              <w:tab/>
            </w:r>
          </w:p>
          <w:p w14:paraId="1B31FAE3" w14:textId="77777777" w:rsidR="001119EA" w:rsidRPr="00B64270" w:rsidRDefault="001119EA" w:rsidP="001119EA">
            <w:pPr>
              <w:pStyle w:val="3-"/>
              <w:rPr>
                <w:color w:val="00B050"/>
              </w:rPr>
            </w:pPr>
            <w:r>
              <w:rPr>
                <w:rFonts w:hint="eastAsia"/>
              </w:rPr>
              <w:tab/>
            </w:r>
            <w:r w:rsidRPr="00B64270">
              <w:rPr>
                <w:rFonts w:hint="eastAsia"/>
                <w:color w:val="00B050"/>
              </w:rPr>
              <w:t>//セマフォ破棄</w:t>
            </w:r>
          </w:p>
          <w:p w14:paraId="67728691" w14:textId="77777777" w:rsidR="001119EA" w:rsidRDefault="001119EA" w:rsidP="001119EA">
            <w:pPr>
              <w:pStyle w:val="3-"/>
            </w:pPr>
            <w:r>
              <w:tab/>
              <w:t>{</w:t>
            </w:r>
          </w:p>
          <w:p w14:paraId="4EB107D9" w14:textId="3598080D" w:rsidR="001119EA" w:rsidRPr="00B64270" w:rsidRDefault="001119EA" w:rsidP="001119EA">
            <w:pPr>
              <w:pStyle w:val="3-"/>
              <w:rPr>
                <w:color w:val="00B050"/>
              </w:rPr>
            </w:pPr>
            <w:r>
              <w:tab/>
            </w:r>
            <w:r>
              <w:tab/>
            </w:r>
            <w:r w:rsidRPr="00B64270">
              <w:rPr>
                <w:color w:val="FF0000"/>
              </w:rPr>
              <w:t>semctl(s_semaphore, 0, IPC_RMID, 0);</w:t>
            </w:r>
            <w:r w:rsidR="00B64270" w:rsidRPr="00B64270">
              <w:rPr>
                <w:rFonts w:hint="eastAsia"/>
                <w:color w:val="00B050"/>
              </w:rPr>
              <w:t>//インデックス0番のセマフォを破棄</w:t>
            </w:r>
          </w:p>
          <w:p w14:paraId="7886E253" w14:textId="77777777" w:rsidR="001119EA" w:rsidRDefault="001119EA" w:rsidP="001119EA">
            <w:pPr>
              <w:pStyle w:val="3-"/>
            </w:pPr>
            <w:r>
              <w:tab/>
              <w:t>}</w:t>
            </w:r>
          </w:p>
          <w:p w14:paraId="69A589D4" w14:textId="77777777" w:rsidR="001119EA" w:rsidRDefault="001119EA" w:rsidP="001119EA">
            <w:pPr>
              <w:pStyle w:val="3-"/>
            </w:pPr>
            <w:r>
              <w:tab/>
            </w:r>
          </w:p>
          <w:p w14:paraId="0EA577A4" w14:textId="77777777" w:rsidR="001119EA" w:rsidRDefault="001119EA" w:rsidP="001119EA">
            <w:pPr>
              <w:pStyle w:val="3-"/>
            </w:pPr>
            <w:r>
              <w:tab/>
              <w:t>return EXIT_SUCCESS;</w:t>
            </w:r>
          </w:p>
          <w:p w14:paraId="5438D6ED" w14:textId="736683CF" w:rsidR="00737B12" w:rsidRPr="00DE3BF2" w:rsidRDefault="001119EA" w:rsidP="001119EA">
            <w:pPr>
              <w:pStyle w:val="3-"/>
            </w:pPr>
            <w:r>
              <w:t>}</w:t>
            </w:r>
          </w:p>
        </w:tc>
      </w:tr>
    </w:tbl>
    <w:p w14:paraId="6A1D58A2" w14:textId="77777777" w:rsidR="00737B12" w:rsidRPr="00DE3BF2" w:rsidRDefault="00737B12" w:rsidP="00E91C53">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1096613" w14:textId="77777777" w:rsidTr="000A1665">
        <w:tc>
          <w:tcPr>
            <w:tcW w:w="8494" w:type="dxa"/>
          </w:tcPr>
          <w:p w14:paraId="004FDBD9" w14:textId="77777777" w:rsidR="001119EA" w:rsidRPr="001119EA" w:rsidRDefault="001119EA" w:rsidP="001119EA">
            <w:pPr>
              <w:pStyle w:val="3-"/>
              <w:rPr>
                <w:color w:val="auto"/>
              </w:rPr>
            </w:pPr>
            <w:r w:rsidRPr="001119EA">
              <w:rPr>
                <w:rFonts w:hint="eastAsia"/>
                <w:color w:val="auto"/>
              </w:rPr>
              <w:t>- begin:三郎 -</w:t>
            </w:r>
          </w:p>
          <w:p w14:paraId="12B1B9D3" w14:textId="77777777" w:rsidR="001119EA" w:rsidRPr="001119EA" w:rsidRDefault="001119EA" w:rsidP="001119EA">
            <w:pPr>
              <w:pStyle w:val="3-"/>
              <w:rPr>
                <w:color w:val="auto"/>
              </w:rPr>
            </w:pPr>
            <w:r w:rsidRPr="001119EA">
              <w:rPr>
                <w:rFonts w:hint="eastAsia"/>
                <w:color w:val="auto"/>
              </w:rPr>
              <w:t>- begin:太郎 -</w:t>
            </w:r>
          </w:p>
          <w:p w14:paraId="47328AA7" w14:textId="77777777" w:rsidR="001119EA" w:rsidRPr="001119EA" w:rsidRDefault="001119EA" w:rsidP="001119EA">
            <w:pPr>
              <w:pStyle w:val="3-"/>
              <w:rPr>
                <w:color w:val="auto"/>
              </w:rPr>
            </w:pPr>
            <w:r w:rsidRPr="001119EA">
              <w:rPr>
                <w:rFonts w:hint="eastAsia"/>
                <w:color w:val="auto"/>
              </w:rPr>
              <w:t>- begin:次郎 -</w:t>
            </w:r>
          </w:p>
          <w:p w14:paraId="78FDF6F2" w14:textId="77777777" w:rsidR="001119EA" w:rsidRPr="001119EA" w:rsidRDefault="001119EA" w:rsidP="001119EA">
            <w:pPr>
              <w:pStyle w:val="3-"/>
              <w:rPr>
                <w:color w:val="auto"/>
              </w:rPr>
            </w:pPr>
            <w:r w:rsidRPr="001119EA">
              <w:rPr>
                <w:rFonts w:hint="eastAsia"/>
                <w:color w:val="auto"/>
              </w:rPr>
              <w:t>- begin:四朗 -</w:t>
            </w:r>
          </w:p>
          <w:p w14:paraId="41F7A2DE" w14:textId="590665EA" w:rsidR="001119EA" w:rsidRPr="001119EA" w:rsidRDefault="001119EA" w:rsidP="001119EA">
            <w:pPr>
              <w:pStyle w:val="3-"/>
              <w:rPr>
                <w:color w:val="auto"/>
              </w:rPr>
            </w:pPr>
            <w:r w:rsidRPr="001119EA">
              <w:rPr>
                <w:color w:val="auto"/>
              </w:rPr>
              <w:t>Common-resources have been prepared. (num=2)</w:t>
            </w:r>
            <w:r w:rsidR="00B64270">
              <w:rPr>
                <w:color w:val="auto"/>
              </w:rPr>
              <w:tab/>
            </w:r>
            <w:r w:rsidR="00B64270">
              <w:rPr>
                <w:color w:val="auto"/>
              </w:rPr>
              <w:tab/>
            </w:r>
            <w:r w:rsidR="00B64270" w:rsidRPr="00B64270">
              <w:rPr>
                <w:color w:val="FF0000"/>
              </w:rPr>
              <w:t>←セマフォが解放されるまで全てのスレッドがブロック</w:t>
            </w:r>
          </w:p>
          <w:p w14:paraId="542FE95A" w14:textId="77777777" w:rsidR="001119EA" w:rsidRPr="001119EA" w:rsidRDefault="001119EA" w:rsidP="001119EA">
            <w:pPr>
              <w:pStyle w:val="3-"/>
              <w:rPr>
                <w:color w:val="auto"/>
              </w:rPr>
            </w:pPr>
            <w:r w:rsidRPr="00FF65A9">
              <w:rPr>
                <w:rFonts w:hint="eastAsia"/>
                <w:color w:val="FF0000"/>
              </w:rPr>
              <w:t xml:space="preserve">太郎: [BEFORE] </w:t>
            </w:r>
            <w:r w:rsidRPr="001119EA">
              <w:rPr>
                <w:rFonts w:hint="eastAsia"/>
                <w:color w:val="auto"/>
              </w:rPr>
              <w:t>commonResource[1]=2000, tlsData=0</w:t>
            </w:r>
          </w:p>
          <w:p w14:paraId="4D17FF35" w14:textId="2026F02E" w:rsidR="001119EA" w:rsidRPr="001119EA" w:rsidRDefault="001119EA" w:rsidP="001119EA">
            <w:pPr>
              <w:pStyle w:val="3-"/>
              <w:rPr>
                <w:color w:val="auto"/>
              </w:rPr>
            </w:pPr>
            <w:r w:rsidRPr="00FF65A9">
              <w:rPr>
                <w:rFonts w:hint="eastAsia"/>
                <w:color w:val="FF0000"/>
              </w:rPr>
              <w:t>三郎: [BEFORE]</w:t>
            </w:r>
            <w:r w:rsidRPr="001119EA">
              <w:rPr>
                <w:rFonts w:hint="eastAsia"/>
                <w:color w:val="auto"/>
              </w:rPr>
              <w:t xml:space="preserve"> commonResource[0]=1000, tlsData=0</w:t>
            </w:r>
            <w:r w:rsidR="00B64270">
              <w:rPr>
                <w:color w:val="auto"/>
              </w:rPr>
              <w:tab/>
            </w:r>
            <w:r w:rsidR="00B64270">
              <w:rPr>
                <w:color w:val="auto"/>
              </w:rPr>
              <w:tab/>
            </w:r>
            <w:r w:rsidR="00B64270" w:rsidRPr="00B64270">
              <w:rPr>
                <w:color w:val="FF0000"/>
              </w:rPr>
              <w:t>←4つスレッドのうち、</w:t>
            </w:r>
            <w:r w:rsidR="00B64270" w:rsidRPr="00B64270">
              <w:rPr>
                <w:rFonts w:hint="eastAsia"/>
                <w:color w:val="FF0000"/>
              </w:rPr>
              <w:t>2つだけが稼働</w:t>
            </w:r>
          </w:p>
          <w:p w14:paraId="2CA6621B" w14:textId="77777777" w:rsidR="001119EA" w:rsidRPr="001119EA" w:rsidRDefault="001119EA" w:rsidP="001119EA">
            <w:pPr>
              <w:pStyle w:val="3-"/>
              <w:rPr>
                <w:color w:val="auto"/>
              </w:rPr>
            </w:pPr>
            <w:r w:rsidRPr="001119EA">
              <w:rPr>
                <w:rFonts w:hint="eastAsia"/>
                <w:color w:val="auto"/>
              </w:rPr>
              <w:t>三郎: [AFTER]  commonResource[0]=1001, tlsData=1</w:t>
            </w:r>
          </w:p>
          <w:p w14:paraId="060E7516" w14:textId="3C01DA9E" w:rsidR="001119EA" w:rsidRPr="001119EA" w:rsidRDefault="001119EA" w:rsidP="001119EA">
            <w:pPr>
              <w:pStyle w:val="3-"/>
              <w:rPr>
                <w:color w:val="auto"/>
              </w:rPr>
            </w:pPr>
            <w:r w:rsidRPr="00FF65A9">
              <w:rPr>
                <w:rFonts w:hint="eastAsia"/>
                <w:color w:val="FF0000"/>
              </w:rPr>
              <w:t>次郎: [BEFORE]</w:t>
            </w:r>
            <w:r w:rsidRPr="001119EA">
              <w:rPr>
                <w:rFonts w:hint="eastAsia"/>
                <w:color w:val="auto"/>
              </w:rPr>
              <w:t xml:space="preserve"> commonResource[0]=1001, tlsData=0</w:t>
            </w:r>
            <w:r w:rsidR="00B64270">
              <w:rPr>
                <w:color w:val="auto"/>
              </w:rPr>
              <w:tab/>
            </w:r>
            <w:r w:rsidR="00B64270">
              <w:rPr>
                <w:color w:val="auto"/>
              </w:rPr>
              <w:tab/>
            </w:r>
            <w:r w:rsidR="00B64270" w:rsidRPr="00B64270">
              <w:rPr>
                <w:color w:val="FF0000"/>
              </w:rPr>
              <w:t>←</w:t>
            </w:r>
            <w:r w:rsidR="00B64270">
              <w:rPr>
                <w:color w:val="FF0000"/>
              </w:rPr>
              <w:t>1</w:t>
            </w:r>
            <w:r w:rsidR="00B64270" w:rsidRPr="00B64270">
              <w:rPr>
                <w:color w:val="FF0000"/>
              </w:rPr>
              <w:t>つスレッド</w:t>
            </w:r>
            <w:r w:rsidR="00B64270">
              <w:rPr>
                <w:color w:val="FF0000"/>
              </w:rPr>
              <w:t>が終了すると、次のスレッドが動く</w:t>
            </w:r>
          </w:p>
          <w:p w14:paraId="73AE8735" w14:textId="78ED96A3" w:rsidR="001119EA" w:rsidRPr="001119EA" w:rsidRDefault="001119EA" w:rsidP="00B64270">
            <w:pPr>
              <w:pStyle w:val="3-"/>
              <w:tabs>
                <w:tab w:val="clear" w:pos="3758"/>
                <w:tab w:val="left" w:pos="3905"/>
              </w:tabs>
              <w:rPr>
                <w:color w:val="auto"/>
              </w:rPr>
            </w:pPr>
            <w:r w:rsidRPr="001119EA">
              <w:rPr>
                <w:rFonts w:hint="eastAsia"/>
                <w:color w:val="auto"/>
              </w:rPr>
              <w:t>太郎: [AFTER]  commonResource[1]=2001, tlsData=1</w:t>
            </w:r>
            <w:r w:rsidR="00B64270">
              <w:rPr>
                <w:color w:val="auto"/>
              </w:rPr>
              <w:tab/>
            </w:r>
            <w:r w:rsidR="00B64270">
              <w:rPr>
                <w:color w:val="auto"/>
              </w:rPr>
              <w:tab/>
            </w:r>
            <w:r w:rsidR="00B64270" w:rsidRPr="00B64270">
              <w:rPr>
                <w:color w:val="FF0000"/>
              </w:rPr>
              <w:t>（常に同時に2つ</w:t>
            </w:r>
            <w:r w:rsidR="0017178B">
              <w:rPr>
                <w:rFonts w:hint="eastAsia"/>
                <w:color w:val="FF0000"/>
              </w:rPr>
              <w:t>まで</w:t>
            </w:r>
            <w:r w:rsidR="00B64270" w:rsidRPr="00B64270">
              <w:rPr>
                <w:color w:val="FF0000"/>
              </w:rPr>
              <w:t>）</w:t>
            </w:r>
          </w:p>
          <w:p w14:paraId="098601A1" w14:textId="77777777" w:rsidR="001119EA" w:rsidRPr="001119EA" w:rsidRDefault="001119EA" w:rsidP="001119EA">
            <w:pPr>
              <w:pStyle w:val="3-"/>
              <w:rPr>
                <w:color w:val="auto"/>
              </w:rPr>
            </w:pPr>
            <w:r w:rsidRPr="001119EA">
              <w:rPr>
                <w:rFonts w:hint="eastAsia"/>
                <w:color w:val="auto"/>
              </w:rPr>
              <w:t>四朗: [BEFORE] commonResource[1]=2001, tlsData=0</w:t>
            </w:r>
          </w:p>
          <w:p w14:paraId="74F93D40" w14:textId="77777777" w:rsidR="001119EA" w:rsidRPr="001119EA" w:rsidRDefault="001119EA" w:rsidP="001119EA">
            <w:pPr>
              <w:pStyle w:val="3-"/>
              <w:rPr>
                <w:color w:val="auto"/>
              </w:rPr>
            </w:pPr>
            <w:r w:rsidRPr="001119EA">
              <w:rPr>
                <w:rFonts w:hint="eastAsia"/>
                <w:color w:val="auto"/>
              </w:rPr>
              <w:t>四朗: [AFTER]  commonResource[1]=2002, tlsData=1</w:t>
            </w:r>
          </w:p>
          <w:p w14:paraId="18AFB032" w14:textId="77777777" w:rsidR="001119EA" w:rsidRPr="001119EA" w:rsidRDefault="001119EA" w:rsidP="001119EA">
            <w:pPr>
              <w:pStyle w:val="3-"/>
              <w:rPr>
                <w:color w:val="auto"/>
              </w:rPr>
            </w:pPr>
            <w:r w:rsidRPr="001119EA">
              <w:rPr>
                <w:rFonts w:hint="eastAsia"/>
                <w:color w:val="auto"/>
              </w:rPr>
              <w:t>三郎: [BEFORE] commonResource[1]=2002, tlsData=1</w:t>
            </w:r>
          </w:p>
          <w:p w14:paraId="27073007" w14:textId="77777777" w:rsidR="001119EA" w:rsidRPr="001119EA" w:rsidRDefault="001119EA" w:rsidP="001119EA">
            <w:pPr>
              <w:pStyle w:val="3-"/>
              <w:rPr>
                <w:color w:val="auto"/>
              </w:rPr>
            </w:pPr>
            <w:r w:rsidRPr="001119EA">
              <w:rPr>
                <w:rFonts w:hint="eastAsia"/>
                <w:color w:val="auto"/>
              </w:rPr>
              <w:t>次郎: [AFTER]  commonResource[0]=1002, tlsData=1</w:t>
            </w:r>
          </w:p>
          <w:p w14:paraId="59CA496B" w14:textId="77777777" w:rsidR="001119EA" w:rsidRPr="001119EA" w:rsidRDefault="001119EA" w:rsidP="001119EA">
            <w:pPr>
              <w:pStyle w:val="3-"/>
              <w:rPr>
                <w:color w:val="auto"/>
              </w:rPr>
            </w:pPr>
            <w:r w:rsidRPr="001119EA">
              <w:rPr>
                <w:rFonts w:hint="eastAsia"/>
                <w:color w:val="auto"/>
              </w:rPr>
              <w:t>太郎: [BEFORE] commonResource[0]=1002, tlsData=1</w:t>
            </w:r>
          </w:p>
          <w:p w14:paraId="406F75A6" w14:textId="77777777" w:rsidR="001119EA" w:rsidRPr="001119EA" w:rsidRDefault="001119EA" w:rsidP="001119EA">
            <w:pPr>
              <w:pStyle w:val="3-"/>
              <w:rPr>
                <w:color w:val="auto"/>
              </w:rPr>
            </w:pPr>
            <w:r w:rsidRPr="001119EA">
              <w:rPr>
                <w:rFonts w:hint="eastAsia"/>
                <w:color w:val="auto"/>
              </w:rPr>
              <w:t>太郎: [AFTER]  commonResource[0]=1003, tlsData=2</w:t>
            </w:r>
          </w:p>
          <w:p w14:paraId="0F012ABD" w14:textId="77777777" w:rsidR="001119EA" w:rsidRPr="001119EA" w:rsidRDefault="001119EA" w:rsidP="001119EA">
            <w:pPr>
              <w:pStyle w:val="3-"/>
              <w:rPr>
                <w:color w:val="auto"/>
              </w:rPr>
            </w:pPr>
            <w:r w:rsidRPr="001119EA">
              <w:rPr>
                <w:rFonts w:hint="eastAsia"/>
                <w:color w:val="auto"/>
              </w:rPr>
              <w:t>四朗: [BEFORE] commonResource[0]=1003, tlsData=1</w:t>
            </w:r>
          </w:p>
          <w:p w14:paraId="3AD14870" w14:textId="77777777" w:rsidR="001119EA" w:rsidRPr="001119EA" w:rsidRDefault="001119EA" w:rsidP="001119EA">
            <w:pPr>
              <w:pStyle w:val="3-"/>
              <w:rPr>
                <w:color w:val="auto"/>
              </w:rPr>
            </w:pPr>
            <w:r w:rsidRPr="001119EA">
              <w:rPr>
                <w:rFonts w:hint="eastAsia"/>
                <w:color w:val="auto"/>
              </w:rPr>
              <w:t>三郎: [AFTER]  commonResource[1]=2003, tlsData=2</w:t>
            </w:r>
          </w:p>
          <w:p w14:paraId="09D4B7DF" w14:textId="77777777" w:rsidR="001119EA" w:rsidRPr="001119EA" w:rsidRDefault="001119EA" w:rsidP="001119EA">
            <w:pPr>
              <w:pStyle w:val="3-"/>
              <w:rPr>
                <w:color w:val="auto"/>
              </w:rPr>
            </w:pPr>
            <w:r w:rsidRPr="001119EA">
              <w:rPr>
                <w:rFonts w:hint="eastAsia"/>
                <w:color w:val="auto"/>
              </w:rPr>
              <w:t>次郎: [BEFORE] commonResource[1]=2003, tlsData=1</w:t>
            </w:r>
          </w:p>
          <w:p w14:paraId="409EAEEB" w14:textId="77777777" w:rsidR="001119EA" w:rsidRPr="001119EA" w:rsidRDefault="001119EA" w:rsidP="001119EA">
            <w:pPr>
              <w:pStyle w:val="3-"/>
              <w:rPr>
                <w:color w:val="auto"/>
              </w:rPr>
            </w:pPr>
            <w:r w:rsidRPr="001119EA">
              <w:rPr>
                <w:rFonts w:hint="eastAsia"/>
                <w:color w:val="auto"/>
              </w:rPr>
              <w:t>四朗: [AFTER]  commonResource[0]=1004, tlsData=2</w:t>
            </w:r>
          </w:p>
          <w:p w14:paraId="22A93D19" w14:textId="77777777" w:rsidR="001119EA" w:rsidRPr="001119EA" w:rsidRDefault="001119EA" w:rsidP="001119EA">
            <w:pPr>
              <w:pStyle w:val="3-"/>
              <w:rPr>
                <w:color w:val="auto"/>
              </w:rPr>
            </w:pPr>
            <w:r w:rsidRPr="001119EA">
              <w:rPr>
                <w:rFonts w:hint="eastAsia"/>
                <w:color w:val="auto"/>
              </w:rPr>
              <w:t>太郎: [BEFORE] commonResource[0]=1004, tlsData=2</w:t>
            </w:r>
          </w:p>
          <w:p w14:paraId="5199A5BF" w14:textId="77777777" w:rsidR="001119EA" w:rsidRPr="001119EA" w:rsidRDefault="001119EA" w:rsidP="001119EA">
            <w:pPr>
              <w:pStyle w:val="3-"/>
              <w:rPr>
                <w:color w:val="auto"/>
              </w:rPr>
            </w:pPr>
            <w:r w:rsidRPr="001119EA">
              <w:rPr>
                <w:rFonts w:hint="eastAsia"/>
                <w:color w:val="auto"/>
              </w:rPr>
              <w:t>次郎: [AFTER]  commonResource[1]=2004, tlsData=2</w:t>
            </w:r>
          </w:p>
          <w:p w14:paraId="0E787D09" w14:textId="77777777" w:rsidR="001119EA" w:rsidRPr="001119EA" w:rsidRDefault="001119EA" w:rsidP="001119EA">
            <w:pPr>
              <w:pStyle w:val="3-"/>
              <w:rPr>
                <w:color w:val="auto"/>
              </w:rPr>
            </w:pPr>
            <w:r w:rsidRPr="001119EA">
              <w:rPr>
                <w:rFonts w:hint="eastAsia"/>
                <w:color w:val="auto"/>
              </w:rPr>
              <w:t>四朗: [BEFORE] commonResource[1]=2004, tlsData=2</w:t>
            </w:r>
          </w:p>
          <w:p w14:paraId="3F618448" w14:textId="77777777" w:rsidR="001119EA" w:rsidRPr="001119EA" w:rsidRDefault="001119EA" w:rsidP="001119EA">
            <w:pPr>
              <w:pStyle w:val="3-"/>
              <w:rPr>
                <w:color w:val="auto"/>
              </w:rPr>
            </w:pPr>
            <w:r w:rsidRPr="001119EA">
              <w:rPr>
                <w:rFonts w:hint="eastAsia"/>
                <w:color w:val="auto"/>
              </w:rPr>
              <w:t>太郎: [AFTER]  commonResource[0]=1005, tlsData=3</w:t>
            </w:r>
          </w:p>
          <w:p w14:paraId="1B1C98F9" w14:textId="77777777" w:rsidR="001119EA" w:rsidRPr="001119EA" w:rsidRDefault="001119EA" w:rsidP="001119EA">
            <w:pPr>
              <w:pStyle w:val="3-"/>
              <w:rPr>
                <w:color w:val="auto"/>
              </w:rPr>
            </w:pPr>
            <w:r w:rsidRPr="001119EA">
              <w:rPr>
                <w:rFonts w:hint="eastAsia"/>
                <w:color w:val="auto"/>
              </w:rPr>
              <w:lastRenderedPageBreak/>
              <w:t>三郎: [BEFORE] commonResource[0]=1005, tlsData=2</w:t>
            </w:r>
          </w:p>
          <w:p w14:paraId="332541A1" w14:textId="77777777" w:rsidR="001119EA" w:rsidRPr="001119EA" w:rsidRDefault="001119EA" w:rsidP="001119EA">
            <w:pPr>
              <w:pStyle w:val="3-"/>
              <w:rPr>
                <w:color w:val="auto"/>
              </w:rPr>
            </w:pPr>
            <w:r w:rsidRPr="001119EA">
              <w:rPr>
                <w:rFonts w:hint="eastAsia"/>
                <w:color w:val="auto"/>
              </w:rPr>
              <w:t>四朗: [AFTER]  commonResource[1]=2005, tlsData=3</w:t>
            </w:r>
          </w:p>
          <w:p w14:paraId="375387AB" w14:textId="77777777" w:rsidR="001119EA" w:rsidRPr="001119EA" w:rsidRDefault="001119EA" w:rsidP="001119EA">
            <w:pPr>
              <w:pStyle w:val="3-"/>
              <w:rPr>
                <w:color w:val="auto"/>
              </w:rPr>
            </w:pPr>
            <w:r w:rsidRPr="001119EA">
              <w:rPr>
                <w:rFonts w:hint="eastAsia"/>
                <w:color w:val="auto"/>
              </w:rPr>
              <w:t>次郎: [BEFORE] commonResource[1]=2005, tlsData=2</w:t>
            </w:r>
          </w:p>
          <w:p w14:paraId="1A887E38" w14:textId="77777777" w:rsidR="001119EA" w:rsidRPr="001119EA" w:rsidRDefault="001119EA" w:rsidP="001119EA">
            <w:pPr>
              <w:pStyle w:val="3-"/>
              <w:rPr>
                <w:color w:val="auto"/>
              </w:rPr>
            </w:pPr>
            <w:r w:rsidRPr="001119EA">
              <w:rPr>
                <w:rFonts w:hint="eastAsia"/>
                <w:color w:val="auto"/>
              </w:rPr>
              <w:t>- end:四朗 -</w:t>
            </w:r>
          </w:p>
          <w:p w14:paraId="015EEEAF" w14:textId="77777777" w:rsidR="001119EA" w:rsidRPr="001119EA" w:rsidRDefault="001119EA" w:rsidP="001119EA">
            <w:pPr>
              <w:pStyle w:val="3-"/>
              <w:rPr>
                <w:color w:val="auto"/>
              </w:rPr>
            </w:pPr>
            <w:r w:rsidRPr="001119EA">
              <w:rPr>
                <w:rFonts w:hint="eastAsia"/>
                <w:color w:val="auto"/>
              </w:rPr>
              <w:t>- end:太郎 -</w:t>
            </w:r>
          </w:p>
          <w:p w14:paraId="31F755DD" w14:textId="40EA9BF5" w:rsidR="001119EA" w:rsidRPr="001119EA" w:rsidRDefault="001119EA" w:rsidP="001119EA">
            <w:pPr>
              <w:pStyle w:val="3-"/>
              <w:rPr>
                <w:color w:val="auto"/>
              </w:rPr>
            </w:pPr>
            <w:r w:rsidRPr="001119EA">
              <w:rPr>
                <w:rFonts w:hint="eastAsia"/>
                <w:color w:val="auto"/>
              </w:rPr>
              <w:t>次郎: [AFTER]  commonResource[1]=</w:t>
            </w:r>
            <w:r w:rsidRPr="00FF65A9">
              <w:rPr>
                <w:rFonts w:hint="eastAsia"/>
                <w:color w:val="FF0000"/>
              </w:rPr>
              <w:t>2006</w:t>
            </w:r>
            <w:r w:rsidRPr="001119EA">
              <w:rPr>
                <w:rFonts w:hint="eastAsia"/>
                <w:color w:val="auto"/>
              </w:rPr>
              <w:t>, tlsData=3</w:t>
            </w:r>
            <w:r w:rsidR="00FF65A9">
              <w:rPr>
                <w:color w:val="auto"/>
              </w:rPr>
              <w:tab/>
            </w:r>
            <w:r w:rsidR="00FF65A9">
              <w:rPr>
                <w:color w:val="auto"/>
              </w:rPr>
              <w:tab/>
            </w:r>
            <w:r w:rsidR="00FF65A9" w:rsidRPr="00FF65A9">
              <w:rPr>
                <w:rFonts w:hint="eastAsia"/>
                <w:color w:val="FF0000"/>
              </w:rPr>
              <w:t>←</w:t>
            </w:r>
            <w:r w:rsidR="00FF65A9">
              <w:rPr>
                <w:color w:val="FF0000"/>
              </w:rPr>
              <w:t>全て正常にロックされたので、</w:t>
            </w:r>
            <w:r w:rsidR="00FF65A9">
              <w:rPr>
                <w:rFonts w:hint="eastAsia"/>
                <w:color w:val="FF0000"/>
              </w:rPr>
              <w:t>正しい</w:t>
            </w:r>
            <w:r w:rsidR="00FF65A9">
              <w:rPr>
                <w:color w:val="FF0000"/>
              </w:rPr>
              <w:t>処理結果になっている</w:t>
            </w:r>
          </w:p>
          <w:p w14:paraId="78A5D227" w14:textId="0020449B" w:rsidR="001119EA" w:rsidRPr="001119EA" w:rsidRDefault="001119EA" w:rsidP="00FF65A9">
            <w:pPr>
              <w:pStyle w:val="3-"/>
              <w:tabs>
                <w:tab w:val="clear" w:pos="3758"/>
                <w:tab w:val="left" w:pos="3905"/>
              </w:tabs>
              <w:rPr>
                <w:color w:val="auto"/>
              </w:rPr>
            </w:pPr>
            <w:r w:rsidRPr="001119EA">
              <w:rPr>
                <w:rFonts w:hint="eastAsia"/>
                <w:color w:val="auto"/>
              </w:rPr>
              <w:t>三郎: [AFTER]  commonResource[0]=</w:t>
            </w:r>
            <w:r w:rsidRPr="00FF65A9">
              <w:rPr>
                <w:rFonts w:hint="eastAsia"/>
                <w:color w:val="FF0000"/>
              </w:rPr>
              <w:t>1006</w:t>
            </w:r>
            <w:r w:rsidRPr="001119EA">
              <w:rPr>
                <w:rFonts w:hint="eastAsia"/>
                <w:color w:val="auto"/>
              </w:rPr>
              <w:t>, tlsData=3</w:t>
            </w:r>
            <w:r w:rsidR="00FF65A9">
              <w:rPr>
                <w:color w:val="auto"/>
              </w:rPr>
              <w:tab/>
            </w:r>
            <w:r w:rsidR="00FF65A9">
              <w:rPr>
                <w:color w:val="auto"/>
              </w:rPr>
              <w:tab/>
            </w:r>
            <w:r w:rsidR="00FF65A9">
              <w:rPr>
                <w:rFonts w:hint="eastAsia"/>
                <w:color w:val="FF0000"/>
              </w:rPr>
              <w:t>（commonResource[0] と [1] が計12進行している）</w:t>
            </w:r>
          </w:p>
          <w:p w14:paraId="0C7C29D4" w14:textId="77777777" w:rsidR="001119EA" w:rsidRPr="001119EA" w:rsidRDefault="001119EA" w:rsidP="001119EA">
            <w:pPr>
              <w:pStyle w:val="3-"/>
              <w:rPr>
                <w:color w:val="auto"/>
              </w:rPr>
            </w:pPr>
            <w:r w:rsidRPr="001119EA">
              <w:rPr>
                <w:rFonts w:hint="eastAsia"/>
                <w:color w:val="auto"/>
              </w:rPr>
              <w:t>- end:三郎 -</w:t>
            </w:r>
          </w:p>
          <w:p w14:paraId="125D6B6E" w14:textId="77777777" w:rsidR="001119EA" w:rsidRPr="001119EA" w:rsidRDefault="001119EA" w:rsidP="001119EA">
            <w:pPr>
              <w:pStyle w:val="3-"/>
              <w:rPr>
                <w:color w:val="auto"/>
              </w:rPr>
            </w:pPr>
            <w:r w:rsidRPr="001119EA">
              <w:rPr>
                <w:rFonts w:hint="eastAsia"/>
                <w:color w:val="auto"/>
              </w:rPr>
              <w:t>- end:次郎 -</w:t>
            </w:r>
          </w:p>
          <w:p w14:paraId="02DE30F9" w14:textId="3A12213B" w:rsidR="00737B12" w:rsidRPr="00DD51B6" w:rsidRDefault="001119EA" w:rsidP="001119EA">
            <w:pPr>
              <w:pStyle w:val="3-"/>
            </w:pPr>
            <w:r w:rsidRPr="001119EA">
              <w:rPr>
                <w:color w:val="auto"/>
              </w:rPr>
              <w:t xml:space="preserve">Semaphore * 10000000 = </w:t>
            </w:r>
            <w:r w:rsidRPr="00FF65A9">
              <w:rPr>
                <w:color w:val="FF0000"/>
              </w:rPr>
              <w:t>8.186604 sec</w:t>
            </w:r>
            <w:r w:rsidR="00FF65A9">
              <w:rPr>
                <w:color w:val="FF0000"/>
              </w:rPr>
              <w:tab/>
            </w:r>
            <w:r w:rsidR="00FF65A9">
              <w:rPr>
                <w:color w:val="FF0000"/>
              </w:rPr>
              <w:tab/>
            </w:r>
            <w:r w:rsidR="00FF65A9">
              <w:rPr>
                <w:color w:val="FF0000"/>
              </w:rPr>
              <w:tab/>
            </w:r>
            <w:r w:rsidR="00FF65A9">
              <w:rPr>
                <w:color w:val="FF0000"/>
              </w:rPr>
              <w:tab/>
            </w:r>
            <w:r w:rsidR="009518EA">
              <w:rPr>
                <w:color w:val="FF0000"/>
              </w:rPr>
              <w:t>←</w:t>
            </w:r>
            <w:r w:rsidR="009518EA">
              <w:rPr>
                <w:rFonts w:hint="eastAsia"/>
                <w:color w:val="FF0000"/>
              </w:rPr>
              <w:t>1千万回ループによる処理時間計測</w:t>
            </w:r>
          </w:p>
        </w:tc>
      </w:tr>
    </w:tbl>
    <w:p w14:paraId="07EF4F5F" w14:textId="3EE60BA3" w:rsidR="00C85B0E" w:rsidRPr="00DE3BF2" w:rsidRDefault="00C85B0E" w:rsidP="00E91C53">
      <w:pPr>
        <w:pStyle w:val="aa"/>
        <w:keepNext/>
        <w:widowControl/>
        <w:ind w:left="447" w:firstLine="283"/>
        <w:rPr>
          <w:color w:val="FF0000"/>
        </w:rPr>
      </w:pPr>
      <w:r w:rsidRPr="00DE3BF2">
        <w:rPr>
          <w:rFonts w:hint="eastAsia"/>
          <w:color w:val="FF0000"/>
        </w:rPr>
        <w:lastRenderedPageBreak/>
        <w:t>↓</w:t>
      </w:r>
      <w:r>
        <w:rPr>
          <w:rFonts w:hint="eastAsia"/>
          <w:color w:val="FF0000"/>
        </w:rPr>
        <w:t>※</w:t>
      </w:r>
      <w:r>
        <w:rPr>
          <w:rFonts w:hint="eastAsia"/>
          <w:color w:val="FF0000"/>
        </w:rPr>
        <w:t>ipcs</w:t>
      </w:r>
      <w:r>
        <w:rPr>
          <w:rFonts w:hint="eastAsia"/>
          <w:color w:val="FF0000"/>
        </w:rPr>
        <w:t>コマンド実行結果</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85B0E" w14:paraId="4F0EFA2A" w14:textId="77777777" w:rsidTr="001128B1">
        <w:tc>
          <w:tcPr>
            <w:tcW w:w="8494" w:type="dxa"/>
          </w:tcPr>
          <w:p w14:paraId="793BAD91" w14:textId="77777777" w:rsidR="001119EA" w:rsidRDefault="001119EA" w:rsidP="001119EA">
            <w:pPr>
              <w:pStyle w:val="3-"/>
            </w:pPr>
            <w:r>
              <w:t>$ ipcs</w:t>
            </w:r>
          </w:p>
          <w:p w14:paraId="017E7F6D" w14:textId="77777777" w:rsidR="001119EA" w:rsidRPr="001119EA" w:rsidRDefault="001119EA" w:rsidP="001119EA">
            <w:pPr>
              <w:pStyle w:val="3-"/>
              <w:rPr>
                <w:color w:val="auto"/>
              </w:rPr>
            </w:pPr>
          </w:p>
          <w:p w14:paraId="6CEB33DD" w14:textId="77777777" w:rsidR="001119EA" w:rsidRPr="001119EA" w:rsidRDefault="001119EA" w:rsidP="001119EA">
            <w:pPr>
              <w:pStyle w:val="3-"/>
              <w:rPr>
                <w:color w:val="auto"/>
              </w:rPr>
            </w:pPr>
            <w:r w:rsidRPr="001119EA">
              <w:rPr>
                <w:rFonts w:hint="eastAsia"/>
                <w:color w:val="auto"/>
              </w:rPr>
              <w:t>------ 共有メモリセグメント --------</w:t>
            </w:r>
          </w:p>
          <w:p w14:paraId="16319921" w14:textId="77777777" w:rsidR="001119EA" w:rsidRPr="001119EA" w:rsidRDefault="001119EA" w:rsidP="001119EA">
            <w:pPr>
              <w:pStyle w:val="3-"/>
              <w:rPr>
                <w:color w:val="auto"/>
              </w:rPr>
            </w:pPr>
            <w:r w:rsidRPr="001119EA">
              <w:rPr>
                <w:rFonts w:hint="eastAsia"/>
                <w:color w:val="auto"/>
              </w:rPr>
              <w:t xml:space="preserve">キー     shmid      所有者  権限     バイト  nattch     状態      </w:t>
            </w:r>
          </w:p>
          <w:p w14:paraId="07CC3EF7" w14:textId="77777777" w:rsidR="001119EA" w:rsidRPr="001119EA" w:rsidRDefault="001119EA" w:rsidP="001119EA">
            <w:pPr>
              <w:pStyle w:val="3-"/>
              <w:rPr>
                <w:color w:val="auto"/>
              </w:rPr>
            </w:pPr>
          </w:p>
          <w:p w14:paraId="41983125" w14:textId="77777777" w:rsidR="001119EA" w:rsidRPr="001119EA" w:rsidRDefault="001119EA" w:rsidP="001119EA">
            <w:pPr>
              <w:pStyle w:val="3-"/>
              <w:rPr>
                <w:color w:val="auto"/>
              </w:rPr>
            </w:pPr>
            <w:r w:rsidRPr="001119EA">
              <w:rPr>
                <w:rFonts w:hint="eastAsia"/>
                <w:color w:val="auto"/>
              </w:rPr>
              <w:t>------ セマフォ配列 --------</w:t>
            </w:r>
          </w:p>
          <w:p w14:paraId="06A220C0" w14:textId="77777777" w:rsidR="001119EA" w:rsidRPr="001119EA" w:rsidRDefault="001119EA" w:rsidP="001119EA">
            <w:pPr>
              <w:pStyle w:val="3-"/>
              <w:rPr>
                <w:color w:val="auto"/>
              </w:rPr>
            </w:pPr>
            <w:r w:rsidRPr="001119EA">
              <w:rPr>
                <w:rFonts w:hint="eastAsia"/>
                <w:color w:val="auto"/>
              </w:rPr>
              <w:t xml:space="preserve">キー     semid      所有者  権限     nsems     </w:t>
            </w:r>
          </w:p>
          <w:p w14:paraId="14CF2418" w14:textId="4C1D41F9" w:rsidR="001119EA" w:rsidRPr="001119EA" w:rsidRDefault="001119EA" w:rsidP="001119EA">
            <w:pPr>
              <w:pStyle w:val="3-"/>
              <w:rPr>
                <w:color w:val="auto"/>
              </w:rPr>
            </w:pPr>
            <w:r w:rsidRPr="00FF65A9">
              <w:rPr>
                <w:color w:val="FF0000"/>
              </w:rPr>
              <w:t>0x5302020a 851973     user_name  700        1</w:t>
            </w:r>
            <w:r w:rsidRPr="001119EA">
              <w:rPr>
                <w:color w:val="auto"/>
              </w:rPr>
              <w:t xml:space="preserve">         </w:t>
            </w:r>
            <w:r w:rsidR="00FF65A9" w:rsidRPr="00FF65A9">
              <w:rPr>
                <w:rFonts w:hint="eastAsia"/>
                <w:color w:val="FF0000"/>
              </w:rPr>
              <w:t>←生成されているセマフォが確認できる</w:t>
            </w:r>
          </w:p>
          <w:p w14:paraId="69A864FD" w14:textId="77777777" w:rsidR="001119EA" w:rsidRPr="001119EA" w:rsidRDefault="001119EA" w:rsidP="001119EA">
            <w:pPr>
              <w:pStyle w:val="3-"/>
              <w:rPr>
                <w:color w:val="auto"/>
              </w:rPr>
            </w:pPr>
          </w:p>
          <w:p w14:paraId="7C37278E" w14:textId="77777777" w:rsidR="001119EA" w:rsidRPr="001119EA" w:rsidRDefault="001119EA" w:rsidP="001119EA">
            <w:pPr>
              <w:pStyle w:val="3-"/>
              <w:rPr>
                <w:color w:val="auto"/>
              </w:rPr>
            </w:pPr>
            <w:r w:rsidRPr="001119EA">
              <w:rPr>
                <w:rFonts w:hint="eastAsia"/>
                <w:color w:val="auto"/>
              </w:rPr>
              <w:t>------ メッセージキュー --------</w:t>
            </w:r>
          </w:p>
          <w:p w14:paraId="02C4B2E0" w14:textId="65E839A0" w:rsidR="00C85B0E" w:rsidRPr="001119EA" w:rsidRDefault="001119EA" w:rsidP="001128B1">
            <w:pPr>
              <w:pStyle w:val="3-"/>
            </w:pPr>
            <w:r w:rsidRPr="001119EA">
              <w:rPr>
                <w:rFonts w:hint="eastAsia"/>
                <w:color w:val="auto"/>
              </w:rPr>
              <w:t>キー     msqid      所有者  権限     使用バイト数 メッセージ</w:t>
            </w:r>
          </w:p>
        </w:tc>
      </w:tr>
    </w:tbl>
    <w:p w14:paraId="02243D2B" w14:textId="6840BDBD" w:rsidR="00737B12" w:rsidRDefault="00DF7C5C" w:rsidP="00737B12">
      <w:pPr>
        <w:pStyle w:val="3"/>
      </w:pPr>
      <w:bookmarkStart w:id="122" w:name="_Toc379553565"/>
      <w:r>
        <w:t>P</w:t>
      </w:r>
      <w:r>
        <w:rPr>
          <w:rFonts w:hint="eastAsia"/>
        </w:rPr>
        <w:t>OSIX</w:t>
      </w:r>
      <w:r>
        <w:rPr>
          <w:rFonts w:hint="eastAsia"/>
        </w:rPr>
        <w:t>スレッド</w:t>
      </w:r>
      <w:r w:rsidR="00737B12">
        <w:rPr>
          <w:rFonts w:hint="eastAsia"/>
        </w:rPr>
        <w:t>ライブラリ版（名前なし）</w:t>
      </w:r>
      <w:bookmarkEnd w:id="122"/>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POSIX</w:instrText>
      </w:r>
      <w:r w:rsidR="00A45D66">
        <w:rPr>
          <w:rFonts w:hint="eastAsia"/>
        </w:rPr>
        <w:instrText>スレッドライブラリ版</w:instrText>
      </w:r>
      <w:r w:rsidR="00A45D66">
        <w:instrText>" \y “</w:instrText>
      </w:r>
      <w:r w:rsidR="00A45D66">
        <w:rPr>
          <w:rFonts w:hint="eastAsia"/>
        </w:rPr>
        <w:instrText>せまふぉ</w:instrText>
      </w:r>
      <w:r w:rsidR="00A45D66">
        <w:rPr>
          <w:rFonts w:hint="eastAsia"/>
        </w:rPr>
        <w:instrText>:</w:instrText>
      </w:r>
      <w:r w:rsidR="00A45D66">
        <w:instrText>POSIX</w:instrText>
      </w:r>
      <w:r w:rsidR="00A45D66">
        <w:rPr>
          <w:rFonts w:hint="eastAsia"/>
        </w:rPr>
        <w:instrText>すれっどらいぶらりばん</w:instrText>
      </w:r>
      <w:r w:rsidR="00A45D66">
        <w:instrText xml:space="preserve">” </w:instrText>
      </w:r>
      <w:r w:rsidR="00A45D66">
        <w:fldChar w:fldCharType="end"/>
      </w:r>
    </w:p>
    <w:p w14:paraId="6C1C0647" w14:textId="40C5AFC2" w:rsidR="001119EA" w:rsidRDefault="00DF7C5C" w:rsidP="001119EA">
      <w:pPr>
        <w:pStyle w:val="aa"/>
        <w:ind w:left="447" w:firstLine="283"/>
      </w:pPr>
      <w:r>
        <w:rPr>
          <w:rFonts w:hint="eastAsia"/>
        </w:rPr>
        <w:t>POSIX</w:t>
      </w:r>
      <w:r>
        <w:rPr>
          <w:rFonts w:hint="eastAsia"/>
        </w:rPr>
        <w:t>スレッド</w:t>
      </w:r>
      <w:r w:rsidR="001119EA">
        <w:rPr>
          <w:rFonts w:hint="eastAsia"/>
        </w:rPr>
        <w:t>ライブラリ版のセマフォ。</w:t>
      </w:r>
    </w:p>
    <w:p w14:paraId="0A29C8C1" w14:textId="6FFCB077" w:rsidR="001119EA" w:rsidRDefault="00DF7C5C" w:rsidP="001119EA">
      <w:pPr>
        <w:pStyle w:val="aa"/>
        <w:keepNext/>
        <w:widowControl/>
        <w:spacing w:beforeLines="50" w:before="180"/>
        <w:ind w:leftChars="203" w:left="447" w:hangingChars="10" w:hanging="21"/>
      </w:pPr>
      <w:r>
        <w:t>P</w:t>
      </w:r>
      <w:r>
        <w:rPr>
          <w:rFonts w:hint="eastAsia"/>
        </w:rPr>
        <w:t>OSIX</w:t>
      </w:r>
      <w:r>
        <w:rPr>
          <w:rFonts w:hint="eastAsia"/>
        </w:rPr>
        <w:t>スレッド</w:t>
      </w:r>
      <w:r w:rsidR="001119EA">
        <w:rPr>
          <w:rFonts w:hint="eastAsia"/>
        </w:rPr>
        <w:t>ライブラリ版セマフォのサンプル：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05CC1F" w14:textId="77777777" w:rsidTr="000A1665">
        <w:tc>
          <w:tcPr>
            <w:tcW w:w="8494" w:type="dxa"/>
          </w:tcPr>
          <w:p w14:paraId="23355EE5" w14:textId="77777777" w:rsidR="001119EA" w:rsidRDefault="001119EA" w:rsidP="001119EA">
            <w:pPr>
              <w:pStyle w:val="3-"/>
            </w:pPr>
            <w:r>
              <w:t>#include &lt;stdio.h&gt;</w:t>
            </w:r>
          </w:p>
          <w:p w14:paraId="51863947" w14:textId="77777777" w:rsidR="001119EA" w:rsidRDefault="001119EA" w:rsidP="001119EA">
            <w:pPr>
              <w:pStyle w:val="3-"/>
            </w:pPr>
            <w:r>
              <w:t>#include &lt;stdlib.h&gt;</w:t>
            </w:r>
          </w:p>
          <w:p w14:paraId="25503A94" w14:textId="77777777" w:rsidR="001119EA" w:rsidRDefault="001119EA" w:rsidP="001119EA">
            <w:pPr>
              <w:pStyle w:val="3-"/>
            </w:pPr>
          </w:p>
          <w:p w14:paraId="11E3F4D1" w14:textId="77777777" w:rsidR="001119EA" w:rsidRDefault="001119EA" w:rsidP="001119EA">
            <w:pPr>
              <w:pStyle w:val="3-"/>
            </w:pPr>
            <w:r>
              <w:t>#include &lt;pthread.h&gt;</w:t>
            </w:r>
          </w:p>
          <w:p w14:paraId="7133C07A" w14:textId="77777777" w:rsidR="001119EA" w:rsidRDefault="001119EA" w:rsidP="001119EA">
            <w:pPr>
              <w:pStyle w:val="3-"/>
            </w:pPr>
            <w:r>
              <w:t>#include &lt;unistd.h&gt;</w:t>
            </w:r>
          </w:p>
          <w:p w14:paraId="696BFE41" w14:textId="77777777" w:rsidR="001119EA" w:rsidRPr="00F91FFB" w:rsidRDefault="001119EA" w:rsidP="001119EA">
            <w:pPr>
              <w:pStyle w:val="3-"/>
              <w:rPr>
                <w:color w:val="FF0000"/>
              </w:rPr>
            </w:pPr>
            <w:r w:rsidRPr="00F91FFB">
              <w:rPr>
                <w:color w:val="FF0000"/>
              </w:rPr>
              <w:t>#include &lt;semaphore.h&gt;</w:t>
            </w:r>
          </w:p>
          <w:p w14:paraId="6F060037" w14:textId="77777777" w:rsidR="001119EA" w:rsidRDefault="001119EA" w:rsidP="001119EA">
            <w:pPr>
              <w:pStyle w:val="3-"/>
            </w:pPr>
          </w:p>
          <w:p w14:paraId="544340CE" w14:textId="77777777" w:rsidR="001119EA" w:rsidRDefault="001119EA" w:rsidP="001119EA">
            <w:pPr>
              <w:pStyle w:val="3-"/>
            </w:pPr>
            <w:r>
              <w:rPr>
                <w:rFonts w:hint="eastAsia"/>
              </w:rPr>
              <w:t xml:space="preserve">#include &lt;sys/time.h&gt; </w:t>
            </w:r>
            <w:r w:rsidRPr="00FF65A9">
              <w:rPr>
                <w:rFonts w:hint="eastAsia"/>
                <w:color w:val="00B050"/>
              </w:rPr>
              <w:t>//時間計測用</w:t>
            </w:r>
          </w:p>
          <w:p w14:paraId="3319FE5F" w14:textId="77777777" w:rsidR="001119EA" w:rsidRDefault="001119EA" w:rsidP="001119EA">
            <w:pPr>
              <w:pStyle w:val="3-"/>
            </w:pPr>
          </w:p>
          <w:p w14:paraId="07404CB2" w14:textId="77777777" w:rsidR="001119EA" w:rsidRPr="00FF65A9" w:rsidRDefault="001119EA" w:rsidP="001119EA">
            <w:pPr>
              <w:pStyle w:val="3-"/>
              <w:rPr>
                <w:color w:val="00B050"/>
              </w:rPr>
            </w:pPr>
            <w:r w:rsidRPr="00FF65A9">
              <w:rPr>
                <w:rFonts w:hint="eastAsia"/>
                <w:color w:val="00B050"/>
              </w:rPr>
              <w:t>//セマフォ</w:t>
            </w:r>
          </w:p>
          <w:p w14:paraId="48CAF565" w14:textId="77777777" w:rsidR="001119EA" w:rsidRPr="00FF65A9" w:rsidRDefault="001119EA" w:rsidP="001119EA">
            <w:pPr>
              <w:pStyle w:val="3-"/>
              <w:rPr>
                <w:color w:val="FF0000"/>
              </w:rPr>
            </w:pPr>
            <w:r w:rsidRPr="00FF65A9">
              <w:rPr>
                <w:color w:val="FF0000"/>
              </w:rPr>
              <w:t>static sem_t s_semaphore;</w:t>
            </w:r>
          </w:p>
          <w:p w14:paraId="2D350E64" w14:textId="77777777" w:rsidR="001119EA" w:rsidRDefault="001119EA" w:rsidP="001119EA">
            <w:pPr>
              <w:pStyle w:val="3-"/>
            </w:pPr>
          </w:p>
          <w:p w14:paraId="6775DEFA" w14:textId="77777777" w:rsidR="001119EA" w:rsidRPr="00FF65A9" w:rsidRDefault="001119EA" w:rsidP="001119EA">
            <w:pPr>
              <w:pStyle w:val="3-"/>
              <w:rPr>
                <w:color w:val="00B050"/>
              </w:rPr>
            </w:pPr>
            <w:r w:rsidRPr="00FF65A9">
              <w:rPr>
                <w:rFonts w:hint="eastAsia"/>
                <w:color w:val="00B050"/>
              </w:rPr>
              <w:t>//ミューテックス</w:t>
            </w:r>
          </w:p>
          <w:p w14:paraId="2FF8160E" w14:textId="77777777" w:rsidR="001119EA" w:rsidRDefault="001119EA" w:rsidP="001119EA">
            <w:pPr>
              <w:pStyle w:val="3-"/>
            </w:pPr>
            <w:r>
              <w:t>static pthread_mutex_t s_mutex = PTHREAD_MUTEX_INITIALIZER;</w:t>
            </w:r>
          </w:p>
          <w:p w14:paraId="5B72ECE1" w14:textId="77777777" w:rsidR="001119EA" w:rsidRDefault="001119EA" w:rsidP="001119EA">
            <w:pPr>
              <w:pStyle w:val="3-"/>
            </w:pPr>
          </w:p>
          <w:p w14:paraId="62F64CC0" w14:textId="77777777" w:rsidR="001119EA" w:rsidRPr="00FF65A9" w:rsidRDefault="001119EA" w:rsidP="001119EA">
            <w:pPr>
              <w:pStyle w:val="3-"/>
              <w:rPr>
                <w:color w:val="00B050"/>
              </w:rPr>
            </w:pPr>
            <w:r w:rsidRPr="00FF65A9">
              <w:rPr>
                <w:rFonts w:hint="eastAsia"/>
                <w:color w:val="00B050"/>
              </w:rPr>
              <w:t>//共有リソース</w:t>
            </w:r>
          </w:p>
          <w:p w14:paraId="1DEB59DD" w14:textId="77777777" w:rsidR="001119EA" w:rsidRDefault="001119EA" w:rsidP="001119EA">
            <w:pPr>
              <w:pStyle w:val="3-"/>
            </w:pPr>
            <w:r>
              <w:t>static const int COMMON_RESOURCE_NUM = 2;</w:t>
            </w:r>
          </w:p>
          <w:p w14:paraId="68E32D47" w14:textId="77777777" w:rsidR="001119EA" w:rsidRPr="00FF65A9" w:rsidRDefault="001119EA" w:rsidP="001119EA">
            <w:pPr>
              <w:pStyle w:val="3-"/>
              <w:rPr>
                <w:color w:val="00B050"/>
              </w:rPr>
            </w:pPr>
            <w:r>
              <w:rPr>
                <w:rFonts w:hint="eastAsia"/>
              </w:rPr>
              <w:t>static int s_commonResource[COMMON_RESOURCE_NUM]       = {};</w:t>
            </w:r>
            <w:r w:rsidRPr="00FF65A9">
              <w:rPr>
                <w:rFonts w:hint="eastAsia"/>
                <w:color w:val="00B050"/>
              </w:rPr>
              <w:t>//複数の共有リソース</w:t>
            </w:r>
          </w:p>
          <w:p w14:paraId="6E4CED42" w14:textId="77777777" w:rsidR="001119EA" w:rsidRDefault="001119EA" w:rsidP="001119EA">
            <w:pPr>
              <w:pStyle w:val="3-"/>
            </w:pPr>
            <w:r>
              <w:rPr>
                <w:rFonts w:hint="eastAsia"/>
              </w:rPr>
              <w:t>static bool s_usingCommonResource[COMMON_RESOURCE_NUM] = {};</w:t>
            </w:r>
            <w:r w:rsidRPr="00FF65A9">
              <w:rPr>
                <w:rFonts w:hint="eastAsia"/>
                <w:color w:val="00B050"/>
              </w:rPr>
              <w:t>//共有リソース使用中フラグ</w:t>
            </w:r>
          </w:p>
          <w:p w14:paraId="1836EF78" w14:textId="77777777" w:rsidR="001119EA" w:rsidRDefault="001119EA" w:rsidP="001119EA">
            <w:pPr>
              <w:pStyle w:val="3-"/>
            </w:pPr>
          </w:p>
          <w:p w14:paraId="0E8D970E" w14:textId="77777777" w:rsidR="001119EA" w:rsidRPr="00FF65A9" w:rsidRDefault="001119EA" w:rsidP="001119EA">
            <w:pPr>
              <w:pStyle w:val="3-"/>
              <w:rPr>
                <w:color w:val="00B050"/>
              </w:rPr>
            </w:pPr>
            <w:r w:rsidRPr="00FF65A9">
              <w:rPr>
                <w:rFonts w:hint="eastAsia"/>
                <w:color w:val="00B050"/>
              </w:rPr>
              <w:t>//スレッド固有データ</w:t>
            </w:r>
          </w:p>
          <w:p w14:paraId="68E899FF" w14:textId="77777777" w:rsidR="001119EA" w:rsidRDefault="001119EA" w:rsidP="001119EA">
            <w:pPr>
              <w:pStyle w:val="3-"/>
            </w:pPr>
            <w:r>
              <w:t>__thread int s_tlsData = 0;</w:t>
            </w:r>
          </w:p>
          <w:p w14:paraId="3E68C865" w14:textId="77777777" w:rsidR="001119EA" w:rsidRDefault="001119EA" w:rsidP="001119EA">
            <w:pPr>
              <w:pStyle w:val="3-"/>
            </w:pPr>
          </w:p>
          <w:p w14:paraId="54DC8EBA" w14:textId="77777777" w:rsidR="001119EA" w:rsidRPr="00FF65A9" w:rsidRDefault="001119EA" w:rsidP="001119EA">
            <w:pPr>
              <w:pStyle w:val="3-"/>
              <w:rPr>
                <w:color w:val="00B050"/>
              </w:rPr>
            </w:pPr>
            <w:r w:rsidRPr="00FF65A9">
              <w:rPr>
                <w:rFonts w:hint="eastAsia"/>
                <w:color w:val="00B050"/>
              </w:rPr>
              <w:t>//スレッド</w:t>
            </w:r>
          </w:p>
          <w:p w14:paraId="2C5C4CB7" w14:textId="77777777" w:rsidR="001119EA" w:rsidRDefault="001119EA" w:rsidP="001119EA">
            <w:pPr>
              <w:pStyle w:val="3-"/>
            </w:pPr>
            <w:r>
              <w:t>void* threadFunc(void* param_p)</w:t>
            </w:r>
          </w:p>
          <w:p w14:paraId="6BF7C578" w14:textId="77777777" w:rsidR="001119EA" w:rsidRDefault="001119EA" w:rsidP="001119EA">
            <w:pPr>
              <w:pStyle w:val="3-"/>
            </w:pPr>
            <w:r>
              <w:t>{</w:t>
            </w:r>
          </w:p>
          <w:p w14:paraId="1B5F8741" w14:textId="77777777" w:rsidR="001119EA" w:rsidRPr="00FF65A9" w:rsidRDefault="001119EA" w:rsidP="001119EA">
            <w:pPr>
              <w:pStyle w:val="3-"/>
              <w:rPr>
                <w:color w:val="00B050"/>
              </w:rPr>
            </w:pPr>
            <w:r>
              <w:rPr>
                <w:rFonts w:hint="eastAsia"/>
              </w:rPr>
              <w:tab/>
            </w:r>
            <w:r w:rsidRPr="00FF65A9">
              <w:rPr>
                <w:rFonts w:hint="eastAsia"/>
                <w:color w:val="00B050"/>
              </w:rPr>
              <w:t>//パラメータ受け取り</w:t>
            </w:r>
          </w:p>
          <w:p w14:paraId="3AD4896D" w14:textId="77777777" w:rsidR="001119EA" w:rsidRDefault="001119EA" w:rsidP="001119EA">
            <w:pPr>
              <w:pStyle w:val="3-"/>
            </w:pPr>
            <w:r>
              <w:tab/>
              <w:t>const char* name = static_cast&lt;const char*&gt;(param_p);</w:t>
            </w:r>
          </w:p>
          <w:p w14:paraId="06A8F903" w14:textId="77777777" w:rsidR="001119EA" w:rsidRDefault="001119EA" w:rsidP="001119EA">
            <w:pPr>
              <w:pStyle w:val="3-"/>
            </w:pPr>
          </w:p>
          <w:p w14:paraId="1B659679" w14:textId="77777777" w:rsidR="001119EA" w:rsidRPr="00FF65A9" w:rsidRDefault="001119EA" w:rsidP="001119EA">
            <w:pPr>
              <w:pStyle w:val="3-"/>
              <w:rPr>
                <w:color w:val="00B050"/>
              </w:rPr>
            </w:pPr>
            <w:r>
              <w:rPr>
                <w:rFonts w:hint="eastAsia"/>
              </w:rPr>
              <w:tab/>
            </w:r>
            <w:r w:rsidRPr="00FF65A9">
              <w:rPr>
                <w:rFonts w:hint="eastAsia"/>
                <w:color w:val="00B050"/>
              </w:rPr>
              <w:t>//開始</w:t>
            </w:r>
          </w:p>
          <w:p w14:paraId="234A6425" w14:textId="77777777" w:rsidR="001119EA" w:rsidRDefault="001119EA" w:rsidP="001119EA">
            <w:pPr>
              <w:pStyle w:val="3-"/>
            </w:pPr>
            <w:r>
              <w:tab/>
              <w:t>printf("- begin:%s -\n", name);</w:t>
            </w:r>
          </w:p>
          <w:p w14:paraId="77F09E27" w14:textId="77777777" w:rsidR="001119EA" w:rsidRDefault="001119EA" w:rsidP="001119EA">
            <w:pPr>
              <w:pStyle w:val="3-"/>
            </w:pPr>
            <w:r>
              <w:tab/>
              <w:t>fflush(stdout);</w:t>
            </w:r>
          </w:p>
          <w:p w14:paraId="64F03FA4" w14:textId="77777777" w:rsidR="001119EA" w:rsidRDefault="001119EA" w:rsidP="001119EA">
            <w:pPr>
              <w:pStyle w:val="3-"/>
            </w:pPr>
          </w:p>
          <w:p w14:paraId="6FC671FC" w14:textId="77777777" w:rsidR="001119EA" w:rsidRDefault="001119EA" w:rsidP="001119EA">
            <w:pPr>
              <w:pStyle w:val="3-"/>
            </w:pPr>
            <w:r>
              <w:rPr>
                <w:rFonts w:hint="eastAsia"/>
              </w:rPr>
              <w:lastRenderedPageBreak/>
              <w:tab/>
            </w:r>
            <w:r w:rsidRPr="00FF65A9">
              <w:rPr>
                <w:rFonts w:hint="eastAsia"/>
                <w:color w:val="00B050"/>
              </w:rPr>
              <w:t>//処理</w:t>
            </w:r>
          </w:p>
          <w:p w14:paraId="2B0FB09B" w14:textId="77777777" w:rsidR="001119EA" w:rsidRDefault="001119EA" w:rsidP="001119EA">
            <w:pPr>
              <w:pStyle w:val="3-"/>
            </w:pPr>
            <w:r>
              <w:tab/>
              <w:t>for (int i = 0; i &lt; 3; ++i)</w:t>
            </w:r>
          </w:p>
          <w:p w14:paraId="13F6FF0E" w14:textId="77777777" w:rsidR="001119EA" w:rsidRDefault="001119EA" w:rsidP="001119EA">
            <w:pPr>
              <w:pStyle w:val="3-"/>
            </w:pPr>
            <w:r>
              <w:tab/>
              <w:t>{</w:t>
            </w:r>
          </w:p>
          <w:p w14:paraId="05A38046" w14:textId="77777777" w:rsidR="001119EA" w:rsidRDefault="001119EA" w:rsidP="001119EA">
            <w:pPr>
              <w:pStyle w:val="3-"/>
            </w:pPr>
            <w:r>
              <w:rPr>
                <w:rFonts w:hint="eastAsia"/>
              </w:rPr>
              <w:tab/>
            </w:r>
            <w:r>
              <w:rPr>
                <w:rFonts w:hint="eastAsia"/>
              </w:rPr>
              <w:tab/>
            </w:r>
            <w:r w:rsidRPr="00FF65A9">
              <w:rPr>
                <w:rFonts w:hint="eastAsia"/>
                <w:color w:val="00B050"/>
              </w:rPr>
              <w:t>//セマフォ取得</w:t>
            </w:r>
          </w:p>
          <w:p w14:paraId="6C7CBC24" w14:textId="77777777" w:rsidR="001119EA" w:rsidRDefault="001119EA" w:rsidP="001119EA">
            <w:pPr>
              <w:pStyle w:val="3-"/>
            </w:pPr>
            <w:r>
              <w:tab/>
            </w:r>
            <w:r>
              <w:tab/>
            </w:r>
            <w:r w:rsidRPr="00FF65A9">
              <w:rPr>
                <w:color w:val="FF0000"/>
              </w:rPr>
              <w:t>sem_wait(&amp;s_semaphore);</w:t>
            </w:r>
          </w:p>
          <w:p w14:paraId="1A840235" w14:textId="537744DC" w:rsidR="00FF65A9" w:rsidRDefault="001119EA" w:rsidP="001119EA">
            <w:pPr>
              <w:pStyle w:val="3-"/>
              <w:rPr>
                <w:color w:val="00B050"/>
              </w:rPr>
            </w:pPr>
            <w:r>
              <w:rPr>
                <w:rFonts w:hint="eastAsia"/>
              </w:rPr>
              <w:tab/>
            </w:r>
            <w:r w:rsidRPr="00FF65A9">
              <w:rPr>
                <w:rFonts w:hint="eastAsia"/>
                <w:color w:val="00B050"/>
              </w:rPr>
              <w:t>//</w:t>
            </w:r>
            <w:r w:rsidRPr="00FF65A9">
              <w:rPr>
                <w:rFonts w:hint="eastAsia"/>
                <w:color w:val="00B050"/>
              </w:rPr>
              <w:tab/>
            </w:r>
            <w:r w:rsidRPr="00FF65A9">
              <w:rPr>
                <w:rFonts w:hint="eastAsia"/>
                <w:color w:val="FF0000"/>
              </w:rPr>
              <w:t>sem_trywait(&amp;</w:t>
            </w:r>
            <w:r w:rsidR="00F91FFB" w:rsidRPr="00FF65A9">
              <w:rPr>
                <w:color w:val="FF0000"/>
              </w:rPr>
              <w:t>s_semaphore</w:t>
            </w:r>
            <w:r w:rsidRPr="00FF65A9">
              <w:rPr>
                <w:rFonts w:hint="eastAsia"/>
                <w:color w:val="FF0000"/>
              </w:rPr>
              <w:t>);</w:t>
            </w:r>
            <w:r w:rsidRPr="00FF65A9">
              <w:rPr>
                <w:rFonts w:hint="eastAsia"/>
                <w:color w:val="00B050"/>
              </w:rPr>
              <w:t>//</w:t>
            </w:r>
            <w:r w:rsidR="00FF65A9">
              <w:rPr>
                <w:rFonts w:hint="eastAsia"/>
                <w:color w:val="00B050"/>
              </w:rPr>
              <w:t>ロックを</w:t>
            </w:r>
            <w:r w:rsidRPr="00FF65A9">
              <w:rPr>
                <w:rFonts w:hint="eastAsia"/>
                <w:color w:val="00B050"/>
              </w:rPr>
              <w:t xml:space="preserve">取得できない時に他の処理を行いたい場合は </w:t>
            </w:r>
          </w:p>
          <w:p w14:paraId="084AB28F" w14:textId="31B59480" w:rsidR="001119EA" w:rsidRDefault="00FF65A9" w:rsidP="00F91FFB">
            <w:pPr>
              <w:pStyle w:val="3-"/>
              <w:tabs>
                <w:tab w:val="clear" w:pos="838"/>
                <w:tab w:val="clear" w:pos="1253"/>
                <w:tab w:val="clear" w:pos="1691"/>
                <w:tab w:val="clear" w:pos="2105"/>
                <w:tab w:val="clear" w:pos="2543"/>
                <w:tab w:val="left" w:pos="2635"/>
                <w:tab w:val="left" w:pos="2680"/>
              </w:tabs>
            </w:pPr>
            <w:r>
              <w:rPr>
                <w:color w:val="00B050"/>
              </w:rPr>
              <w:tab/>
              <w:t>//</w:t>
            </w:r>
            <w:r>
              <w:rPr>
                <w:color w:val="00B050"/>
              </w:rPr>
              <w:tab/>
              <w:t>//</w:t>
            </w:r>
            <w:r w:rsidR="001119EA" w:rsidRPr="00FF65A9">
              <w:rPr>
                <w:rFonts w:hint="eastAsia"/>
                <w:color w:val="00B050"/>
              </w:rPr>
              <w:t>sem_trywait() もしくは  sem_timedwait() を使用する</w:t>
            </w:r>
          </w:p>
          <w:p w14:paraId="34B0C6A1" w14:textId="77777777" w:rsidR="001119EA" w:rsidRDefault="001119EA" w:rsidP="001119EA">
            <w:pPr>
              <w:pStyle w:val="3-"/>
            </w:pPr>
            <w:r>
              <w:tab/>
            </w:r>
            <w:r>
              <w:tab/>
            </w:r>
          </w:p>
          <w:p w14:paraId="7CC0EE8B"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//共有リソースを獲得</w:t>
            </w:r>
          </w:p>
          <w:p w14:paraId="108C4575" w14:textId="77777777" w:rsidR="001119EA" w:rsidRDefault="001119EA" w:rsidP="001119EA">
            <w:pPr>
              <w:pStyle w:val="3-"/>
            </w:pPr>
            <w:r>
              <w:tab/>
            </w:r>
            <w:r>
              <w:tab/>
              <w:t>int index = 0;</w:t>
            </w:r>
          </w:p>
          <w:p w14:paraId="70514FD3" w14:textId="77777777" w:rsidR="001119EA" w:rsidRDefault="001119EA" w:rsidP="001119EA">
            <w:pPr>
              <w:pStyle w:val="3-"/>
            </w:pPr>
            <w:r>
              <w:tab/>
            </w:r>
            <w:r>
              <w:tab/>
              <w:t>pthread_mutex_lock(&amp;s_mutex);</w:t>
            </w:r>
          </w:p>
          <w:p w14:paraId="7A7045F0" w14:textId="77777777" w:rsidR="001119EA" w:rsidRDefault="001119EA" w:rsidP="001119EA">
            <w:pPr>
              <w:pStyle w:val="3-"/>
            </w:pPr>
            <w:r>
              <w:tab/>
            </w:r>
            <w:r>
              <w:tab/>
              <w:t>for (; index &lt; COMMON_RESOURCE_NUM; ++index)</w:t>
            </w:r>
          </w:p>
          <w:p w14:paraId="403804CB" w14:textId="77777777" w:rsidR="001119EA" w:rsidRDefault="001119EA" w:rsidP="001119EA">
            <w:pPr>
              <w:pStyle w:val="3-"/>
            </w:pPr>
            <w:r>
              <w:tab/>
            </w:r>
            <w:r>
              <w:tab/>
              <w:t>{</w:t>
            </w:r>
          </w:p>
          <w:p w14:paraId="401CBC48" w14:textId="77777777" w:rsidR="001119EA" w:rsidRDefault="001119EA" w:rsidP="001119EA">
            <w:pPr>
              <w:pStyle w:val="3-"/>
            </w:pPr>
            <w:r>
              <w:tab/>
            </w:r>
            <w:r>
              <w:tab/>
            </w:r>
            <w:r>
              <w:tab/>
              <w:t>if (!s_usingCommonResource[index])</w:t>
            </w:r>
          </w:p>
          <w:p w14:paraId="296FFC83" w14:textId="77777777" w:rsidR="001119EA" w:rsidRDefault="001119EA" w:rsidP="001119EA">
            <w:pPr>
              <w:pStyle w:val="3-"/>
            </w:pPr>
            <w:r>
              <w:tab/>
            </w:r>
            <w:r>
              <w:tab/>
            </w:r>
            <w:r>
              <w:tab/>
            </w:r>
            <w:r>
              <w:tab/>
              <w:t>break;</w:t>
            </w:r>
          </w:p>
          <w:p w14:paraId="4836E5B6" w14:textId="77777777" w:rsidR="001119EA" w:rsidRDefault="001119EA" w:rsidP="001119EA">
            <w:pPr>
              <w:pStyle w:val="3-"/>
            </w:pPr>
            <w:r>
              <w:tab/>
            </w:r>
            <w:r>
              <w:tab/>
              <w:t>}</w:t>
            </w:r>
          </w:p>
          <w:p w14:paraId="7D1752D3" w14:textId="77777777" w:rsidR="001119EA" w:rsidRDefault="001119EA" w:rsidP="001119EA">
            <w:pPr>
              <w:pStyle w:val="3-"/>
            </w:pPr>
            <w:r>
              <w:tab/>
            </w:r>
            <w:r>
              <w:tab/>
              <w:t>s_usingCommonResource[index] = true;</w:t>
            </w:r>
          </w:p>
          <w:p w14:paraId="02D17572" w14:textId="77777777" w:rsidR="001119EA" w:rsidRDefault="001119EA" w:rsidP="001119EA">
            <w:pPr>
              <w:pStyle w:val="3-"/>
            </w:pPr>
            <w:r>
              <w:tab/>
            </w:r>
            <w:r>
              <w:tab/>
              <w:t>pthread_mutex_unlock(&amp;s_mutex);</w:t>
            </w:r>
          </w:p>
          <w:p w14:paraId="38935594" w14:textId="77777777" w:rsidR="001119EA" w:rsidRDefault="001119EA" w:rsidP="001119EA">
            <w:pPr>
              <w:pStyle w:val="3-"/>
            </w:pPr>
            <w:r>
              <w:tab/>
            </w:r>
            <w:r>
              <w:tab/>
            </w:r>
          </w:p>
          <w:p w14:paraId="0746ED55"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//データ表示（前）</w:t>
            </w:r>
          </w:p>
          <w:p w14:paraId="470B82D6" w14:textId="77777777" w:rsidR="001119EA" w:rsidRDefault="001119EA" w:rsidP="001119EA">
            <w:pPr>
              <w:pStyle w:val="3-"/>
            </w:pPr>
            <w:r>
              <w:tab/>
            </w:r>
            <w:r>
              <w:tab/>
              <w:t>printf("%s: [BEFORE] commonResource[%d]=%d, tlsData=%d\n", name, index, s_commonResource[index], s_tlsData);</w:t>
            </w:r>
          </w:p>
          <w:p w14:paraId="1FA724FC" w14:textId="77777777" w:rsidR="001119EA" w:rsidRDefault="001119EA" w:rsidP="001119EA">
            <w:pPr>
              <w:pStyle w:val="3-"/>
            </w:pPr>
            <w:r>
              <w:tab/>
            </w:r>
            <w:r>
              <w:tab/>
              <w:t>fflush(stdout);</w:t>
            </w:r>
          </w:p>
          <w:p w14:paraId="6A4297D5" w14:textId="77777777" w:rsidR="001119EA" w:rsidRDefault="001119EA" w:rsidP="001119EA">
            <w:pPr>
              <w:pStyle w:val="3-"/>
            </w:pPr>
          </w:p>
          <w:p w14:paraId="17C7C0BD" w14:textId="77777777" w:rsidR="001119EA" w:rsidRDefault="001119EA" w:rsidP="001119EA">
            <w:pPr>
              <w:pStyle w:val="3-"/>
            </w:pPr>
            <w:r>
              <w:rPr>
                <w:rFonts w:hint="eastAsia"/>
              </w:rPr>
              <w:tab/>
            </w:r>
            <w:r>
              <w:rPr>
                <w:rFonts w:hint="eastAsia"/>
              </w:rPr>
              <w:tab/>
            </w:r>
            <w:r w:rsidRPr="00FF65A9">
              <w:rPr>
                <w:rFonts w:hint="eastAsia"/>
                <w:color w:val="00B050"/>
              </w:rPr>
              <w:t>//データ取得</w:t>
            </w:r>
          </w:p>
          <w:p w14:paraId="6539DDE3" w14:textId="77777777" w:rsidR="001119EA" w:rsidRDefault="001119EA" w:rsidP="001119EA">
            <w:pPr>
              <w:pStyle w:val="3-"/>
            </w:pPr>
            <w:r>
              <w:tab/>
            </w:r>
            <w:r>
              <w:tab/>
              <w:t>int common_data = s_commonResource[index];</w:t>
            </w:r>
          </w:p>
          <w:p w14:paraId="78023563" w14:textId="77777777" w:rsidR="001119EA" w:rsidRDefault="001119EA" w:rsidP="001119EA">
            <w:pPr>
              <w:pStyle w:val="3-"/>
            </w:pPr>
            <w:r>
              <w:tab/>
            </w:r>
            <w:r>
              <w:tab/>
              <w:t>int tls_data = s_tlsData;</w:t>
            </w:r>
          </w:p>
          <w:p w14:paraId="07C714B3" w14:textId="77777777" w:rsidR="001119EA" w:rsidRDefault="001119EA" w:rsidP="001119EA">
            <w:pPr>
              <w:pStyle w:val="3-"/>
            </w:pPr>
          </w:p>
          <w:p w14:paraId="7B71C2B5"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//データ更新</w:t>
            </w:r>
          </w:p>
          <w:p w14:paraId="564795FC" w14:textId="77777777" w:rsidR="001119EA" w:rsidRDefault="001119EA" w:rsidP="001119EA">
            <w:pPr>
              <w:pStyle w:val="3-"/>
            </w:pPr>
            <w:r>
              <w:tab/>
            </w:r>
            <w:r>
              <w:tab/>
              <w:t>++common_data;</w:t>
            </w:r>
          </w:p>
          <w:p w14:paraId="1351C4AF" w14:textId="77777777" w:rsidR="001119EA" w:rsidRDefault="001119EA" w:rsidP="001119EA">
            <w:pPr>
              <w:pStyle w:val="3-"/>
            </w:pPr>
            <w:r>
              <w:tab/>
            </w:r>
            <w:r>
              <w:tab/>
              <w:t>++tls_data;</w:t>
            </w:r>
          </w:p>
          <w:p w14:paraId="42F322C6" w14:textId="77777777" w:rsidR="001119EA" w:rsidRDefault="001119EA" w:rsidP="001119EA">
            <w:pPr>
              <w:pStyle w:val="3-"/>
            </w:pPr>
          </w:p>
          <w:p w14:paraId="0489DE6D" w14:textId="77777777" w:rsidR="001119EA" w:rsidRDefault="001119EA" w:rsidP="001119EA">
            <w:pPr>
              <w:pStyle w:val="3-"/>
            </w:pPr>
            <w:r>
              <w:rPr>
                <w:rFonts w:hint="eastAsia"/>
              </w:rPr>
              <w:tab/>
            </w:r>
            <w:r>
              <w:rPr>
                <w:rFonts w:hint="eastAsia"/>
              </w:rPr>
              <w:tab/>
            </w:r>
            <w:r w:rsidRPr="00FF65A9">
              <w:rPr>
                <w:rFonts w:hint="eastAsia"/>
                <w:color w:val="00B050"/>
              </w:rPr>
              <w:t>//若干ランダムでスリープ（0～4 msec）</w:t>
            </w:r>
          </w:p>
          <w:p w14:paraId="38269C91" w14:textId="77777777" w:rsidR="001119EA" w:rsidRDefault="001119EA" w:rsidP="001119EA">
            <w:pPr>
              <w:pStyle w:val="3-"/>
            </w:pPr>
            <w:r>
              <w:tab/>
            </w:r>
            <w:r>
              <w:tab/>
              <w:t>usleep((rand() % 5) * 1000);</w:t>
            </w:r>
          </w:p>
          <w:p w14:paraId="3C513D85" w14:textId="77777777" w:rsidR="001119EA" w:rsidRDefault="001119EA" w:rsidP="001119EA">
            <w:pPr>
              <w:pStyle w:val="3-"/>
            </w:pPr>
            <w:r>
              <w:tab/>
            </w:r>
            <w:r>
              <w:tab/>
            </w:r>
          </w:p>
          <w:p w14:paraId="13B1DECD" w14:textId="77777777" w:rsidR="001119EA" w:rsidRDefault="001119EA" w:rsidP="001119EA">
            <w:pPr>
              <w:pStyle w:val="3-"/>
            </w:pPr>
            <w:r>
              <w:rPr>
                <w:rFonts w:hint="eastAsia"/>
              </w:rPr>
              <w:tab/>
            </w:r>
            <w:r>
              <w:rPr>
                <w:rFonts w:hint="eastAsia"/>
              </w:rPr>
              <w:tab/>
            </w:r>
            <w:r w:rsidRPr="00FF65A9">
              <w:rPr>
                <w:rFonts w:hint="eastAsia"/>
                <w:color w:val="00B050"/>
              </w:rPr>
              <w:t>//データ書き戻し</w:t>
            </w:r>
          </w:p>
          <w:p w14:paraId="29BD1CE4" w14:textId="77777777" w:rsidR="001119EA" w:rsidRDefault="001119EA" w:rsidP="001119EA">
            <w:pPr>
              <w:pStyle w:val="3-"/>
            </w:pPr>
            <w:r>
              <w:tab/>
            </w:r>
            <w:r>
              <w:tab/>
              <w:t>s_commonResource[index] = common_data;</w:t>
            </w:r>
          </w:p>
          <w:p w14:paraId="570A1611" w14:textId="77777777" w:rsidR="001119EA" w:rsidRDefault="001119EA" w:rsidP="001119EA">
            <w:pPr>
              <w:pStyle w:val="3-"/>
            </w:pPr>
            <w:r>
              <w:tab/>
            </w:r>
            <w:r>
              <w:tab/>
              <w:t>s_tlsData = tls_data;</w:t>
            </w:r>
          </w:p>
          <w:p w14:paraId="38FD6FB4" w14:textId="77777777" w:rsidR="001119EA" w:rsidRDefault="001119EA" w:rsidP="001119EA">
            <w:pPr>
              <w:pStyle w:val="3-"/>
            </w:pPr>
          </w:p>
          <w:p w14:paraId="6DB32AF3" w14:textId="77777777" w:rsidR="001119EA" w:rsidRDefault="001119EA" w:rsidP="001119EA">
            <w:pPr>
              <w:pStyle w:val="3-"/>
            </w:pPr>
            <w:r>
              <w:rPr>
                <w:rFonts w:hint="eastAsia"/>
              </w:rPr>
              <w:tab/>
            </w:r>
            <w:r>
              <w:rPr>
                <w:rFonts w:hint="eastAsia"/>
              </w:rPr>
              <w:tab/>
            </w:r>
            <w:r w:rsidRPr="00FF65A9">
              <w:rPr>
                <w:rFonts w:hint="eastAsia"/>
                <w:color w:val="00B050"/>
              </w:rPr>
              <w:t>//データ表示（後）</w:t>
            </w:r>
          </w:p>
          <w:p w14:paraId="7EFAE6BE" w14:textId="77777777" w:rsidR="00FF65A9" w:rsidRDefault="001119EA" w:rsidP="001119EA">
            <w:pPr>
              <w:pStyle w:val="3-"/>
            </w:pPr>
            <w:r>
              <w:tab/>
            </w:r>
            <w:r>
              <w:tab/>
              <w:t>printf("%s: [AFTER]  commonResource[%d]=%d, tlsData=%d\n",</w:t>
            </w:r>
          </w:p>
          <w:p w14:paraId="0D838EF6" w14:textId="3A6C28D2" w:rsidR="001119EA" w:rsidRDefault="00FF65A9" w:rsidP="001119EA">
            <w:pPr>
              <w:pStyle w:val="3-"/>
            </w:pPr>
            <w:r>
              <w:tab/>
            </w:r>
            <w:r>
              <w:tab/>
            </w:r>
            <w:r>
              <w:tab/>
            </w:r>
            <w:r>
              <w:tab/>
            </w:r>
            <w:r>
              <w:tab/>
            </w:r>
            <w:r>
              <w:tab/>
            </w:r>
            <w:r>
              <w:tab/>
            </w:r>
            <w:r>
              <w:tab/>
            </w:r>
            <w:r>
              <w:tab/>
            </w:r>
            <w:r>
              <w:tab/>
            </w:r>
            <w:r w:rsidR="001119EA">
              <w:t xml:space="preserve"> name, index, s_commonResource[index], s_tlsData);</w:t>
            </w:r>
          </w:p>
          <w:p w14:paraId="0B102F63" w14:textId="77777777" w:rsidR="001119EA" w:rsidRDefault="001119EA" w:rsidP="001119EA">
            <w:pPr>
              <w:pStyle w:val="3-"/>
            </w:pPr>
            <w:r>
              <w:tab/>
            </w:r>
            <w:r>
              <w:tab/>
              <w:t>fflush(stdout);</w:t>
            </w:r>
          </w:p>
          <w:p w14:paraId="06F6AF67" w14:textId="77777777" w:rsidR="001119EA" w:rsidRDefault="001119EA" w:rsidP="001119EA">
            <w:pPr>
              <w:pStyle w:val="3-"/>
            </w:pPr>
          </w:p>
          <w:p w14:paraId="40B3AC01"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//共有リソースを解放</w:t>
            </w:r>
          </w:p>
          <w:p w14:paraId="22C4D51C" w14:textId="77777777" w:rsidR="001119EA" w:rsidRDefault="001119EA" w:rsidP="001119EA">
            <w:pPr>
              <w:pStyle w:val="3-"/>
            </w:pPr>
            <w:r>
              <w:tab/>
            </w:r>
            <w:r>
              <w:tab/>
              <w:t>s_usingCommonResource[index] = false;</w:t>
            </w:r>
          </w:p>
          <w:p w14:paraId="7D6BE4F2" w14:textId="77777777" w:rsidR="001119EA" w:rsidRDefault="001119EA" w:rsidP="001119EA">
            <w:pPr>
              <w:pStyle w:val="3-"/>
            </w:pPr>
            <w:r>
              <w:tab/>
            </w:r>
            <w:r>
              <w:tab/>
            </w:r>
          </w:p>
          <w:p w14:paraId="2F3B066F" w14:textId="77777777" w:rsidR="001119EA" w:rsidRDefault="001119EA" w:rsidP="001119EA">
            <w:pPr>
              <w:pStyle w:val="3-"/>
            </w:pPr>
            <w:r>
              <w:rPr>
                <w:rFonts w:hint="eastAsia"/>
              </w:rPr>
              <w:tab/>
            </w:r>
            <w:r>
              <w:rPr>
                <w:rFonts w:hint="eastAsia"/>
              </w:rPr>
              <w:tab/>
            </w:r>
            <w:r w:rsidRPr="00FF65A9">
              <w:rPr>
                <w:rFonts w:hint="eastAsia"/>
                <w:color w:val="00B050"/>
              </w:rPr>
              <w:t>//セマフォ解放</w:t>
            </w:r>
          </w:p>
          <w:p w14:paraId="0672A72C" w14:textId="77777777" w:rsidR="001119EA" w:rsidRDefault="001119EA" w:rsidP="001119EA">
            <w:pPr>
              <w:pStyle w:val="3-"/>
            </w:pPr>
            <w:r>
              <w:tab/>
            </w:r>
            <w:r>
              <w:tab/>
            </w:r>
            <w:r w:rsidRPr="00FF65A9">
              <w:rPr>
                <w:color w:val="FF0000"/>
              </w:rPr>
              <w:t>sem_post(&amp;s_semaphore);</w:t>
            </w:r>
          </w:p>
          <w:p w14:paraId="7783E41A" w14:textId="77777777" w:rsidR="001119EA" w:rsidRDefault="001119EA" w:rsidP="001119EA">
            <w:pPr>
              <w:pStyle w:val="3-"/>
            </w:pPr>
            <w:r>
              <w:tab/>
            </w:r>
            <w:r>
              <w:tab/>
            </w:r>
          </w:p>
          <w:p w14:paraId="19D29E3A" w14:textId="77777777" w:rsidR="001119EA" w:rsidRDefault="001119EA" w:rsidP="001119EA">
            <w:pPr>
              <w:pStyle w:val="3-"/>
            </w:pPr>
            <w:r>
              <w:rPr>
                <w:rFonts w:hint="eastAsia"/>
              </w:rPr>
              <w:tab/>
            </w:r>
            <w:r>
              <w:rPr>
                <w:rFonts w:hint="eastAsia"/>
              </w:rPr>
              <w:tab/>
            </w:r>
            <w:r w:rsidRPr="00FF65A9">
              <w:rPr>
                <w:rFonts w:hint="eastAsia"/>
                <w:color w:val="00B050"/>
              </w:rPr>
              <w:t>//スレッド切り替えのためのスリープ</w:t>
            </w:r>
          </w:p>
          <w:p w14:paraId="400CD663" w14:textId="77777777" w:rsidR="001119EA" w:rsidRDefault="001119EA" w:rsidP="001119EA">
            <w:pPr>
              <w:pStyle w:val="3-"/>
            </w:pPr>
            <w:r>
              <w:tab/>
            </w:r>
            <w:r>
              <w:tab/>
              <w:t>usleep(0);</w:t>
            </w:r>
          </w:p>
          <w:p w14:paraId="47895A19" w14:textId="77777777" w:rsidR="001119EA" w:rsidRPr="00FF65A9" w:rsidRDefault="001119EA" w:rsidP="001119EA">
            <w:pPr>
              <w:pStyle w:val="3-"/>
              <w:rPr>
                <w:color w:val="00B050"/>
              </w:rPr>
            </w:pPr>
            <w:r>
              <w:rPr>
                <w:rFonts w:hint="eastAsia"/>
              </w:rPr>
              <w:tab/>
            </w:r>
            <w:r w:rsidRPr="00FF65A9">
              <w:rPr>
                <w:rFonts w:hint="eastAsia"/>
                <w:color w:val="00B050"/>
              </w:rPr>
              <w:t>//</w:t>
            </w:r>
            <w:r w:rsidRPr="00FF65A9">
              <w:rPr>
                <w:rFonts w:hint="eastAsia"/>
                <w:color w:val="00B050"/>
              </w:rPr>
              <w:tab/>
              <w:t>//スレッド切り替え</w:t>
            </w:r>
          </w:p>
          <w:p w14:paraId="7B524B84" w14:textId="77777777" w:rsidR="001119EA" w:rsidRPr="00FF65A9" w:rsidRDefault="001119EA" w:rsidP="001119EA">
            <w:pPr>
              <w:pStyle w:val="3-"/>
              <w:rPr>
                <w:color w:val="00B050"/>
              </w:rPr>
            </w:pPr>
            <w:r w:rsidRPr="00FF65A9">
              <w:rPr>
                <w:rFonts w:hint="eastAsia"/>
                <w:color w:val="00B050"/>
              </w:rPr>
              <w:tab/>
              <w:t>//</w:t>
            </w:r>
            <w:r w:rsidRPr="00FF65A9">
              <w:rPr>
                <w:rFonts w:hint="eastAsia"/>
                <w:color w:val="00B050"/>
              </w:rPr>
              <w:tab/>
              <w:t>sched_yield();//同じ優先度の他のスレッドに切り替え</w:t>
            </w:r>
          </w:p>
          <w:p w14:paraId="1F281060" w14:textId="77777777" w:rsidR="001119EA" w:rsidRDefault="001119EA" w:rsidP="001119EA">
            <w:pPr>
              <w:pStyle w:val="3-"/>
            </w:pPr>
            <w:r>
              <w:tab/>
              <w:t>}</w:t>
            </w:r>
          </w:p>
          <w:p w14:paraId="5F08EB72" w14:textId="77777777" w:rsidR="001119EA" w:rsidRDefault="001119EA" w:rsidP="001119EA">
            <w:pPr>
              <w:pStyle w:val="3-"/>
            </w:pPr>
          </w:p>
          <w:p w14:paraId="743D5392" w14:textId="77777777" w:rsidR="001119EA" w:rsidRPr="00FF65A9" w:rsidRDefault="001119EA" w:rsidP="001119EA">
            <w:pPr>
              <w:pStyle w:val="3-"/>
              <w:rPr>
                <w:color w:val="00B050"/>
              </w:rPr>
            </w:pPr>
            <w:r>
              <w:rPr>
                <w:rFonts w:hint="eastAsia"/>
              </w:rPr>
              <w:tab/>
            </w:r>
            <w:r w:rsidRPr="00FF65A9">
              <w:rPr>
                <w:rFonts w:hint="eastAsia"/>
                <w:color w:val="00B050"/>
              </w:rPr>
              <w:t>//終了</w:t>
            </w:r>
          </w:p>
          <w:p w14:paraId="6FBBFC1A" w14:textId="77777777" w:rsidR="001119EA" w:rsidRDefault="001119EA" w:rsidP="001119EA">
            <w:pPr>
              <w:pStyle w:val="3-"/>
            </w:pPr>
            <w:r>
              <w:tab/>
              <w:t>printf("- end:%s -\n", name);</w:t>
            </w:r>
          </w:p>
          <w:p w14:paraId="19C35939" w14:textId="77777777" w:rsidR="001119EA" w:rsidRDefault="001119EA" w:rsidP="001119EA">
            <w:pPr>
              <w:pStyle w:val="3-"/>
            </w:pPr>
            <w:r>
              <w:tab/>
              <w:t>fflush(stdout);</w:t>
            </w:r>
          </w:p>
          <w:p w14:paraId="7642A935" w14:textId="77777777" w:rsidR="001119EA" w:rsidRDefault="001119EA" w:rsidP="001119EA">
            <w:pPr>
              <w:pStyle w:val="3-"/>
            </w:pPr>
            <w:r>
              <w:tab/>
              <w:t>return 0;</w:t>
            </w:r>
          </w:p>
          <w:p w14:paraId="76625DB9" w14:textId="77777777" w:rsidR="001119EA" w:rsidRDefault="001119EA" w:rsidP="001119EA">
            <w:pPr>
              <w:pStyle w:val="3-"/>
            </w:pPr>
            <w:r>
              <w:t>}</w:t>
            </w:r>
          </w:p>
          <w:p w14:paraId="36B26BA2" w14:textId="77777777" w:rsidR="001119EA" w:rsidRDefault="001119EA" w:rsidP="001119EA">
            <w:pPr>
              <w:pStyle w:val="3-"/>
            </w:pPr>
          </w:p>
          <w:p w14:paraId="75D7EF34" w14:textId="77777777" w:rsidR="001119EA" w:rsidRPr="00FF65A9" w:rsidRDefault="001119EA" w:rsidP="001119EA">
            <w:pPr>
              <w:pStyle w:val="3-"/>
              <w:rPr>
                <w:color w:val="00B050"/>
              </w:rPr>
            </w:pPr>
            <w:r w:rsidRPr="00FF65A9">
              <w:rPr>
                <w:rFonts w:hint="eastAsia"/>
                <w:color w:val="00B050"/>
              </w:rPr>
              <w:t>//テスト</w:t>
            </w:r>
          </w:p>
          <w:p w14:paraId="7800976C" w14:textId="77777777" w:rsidR="001119EA" w:rsidRDefault="001119EA" w:rsidP="001119EA">
            <w:pPr>
              <w:pStyle w:val="3-"/>
            </w:pPr>
            <w:r>
              <w:t>int main(const int argc, const char* argv[])</w:t>
            </w:r>
          </w:p>
          <w:p w14:paraId="49BDFC0D" w14:textId="77777777" w:rsidR="001119EA" w:rsidRDefault="001119EA" w:rsidP="001119EA">
            <w:pPr>
              <w:pStyle w:val="3-"/>
            </w:pPr>
            <w:r>
              <w:t>{</w:t>
            </w:r>
          </w:p>
          <w:p w14:paraId="187B5544" w14:textId="77777777" w:rsidR="001119EA" w:rsidRPr="00FF65A9" w:rsidRDefault="001119EA" w:rsidP="001119EA">
            <w:pPr>
              <w:pStyle w:val="3-"/>
              <w:rPr>
                <w:color w:val="00B050"/>
              </w:rPr>
            </w:pPr>
            <w:r>
              <w:rPr>
                <w:rFonts w:hint="eastAsia"/>
              </w:rPr>
              <w:tab/>
            </w:r>
            <w:r w:rsidRPr="00FF65A9">
              <w:rPr>
                <w:rFonts w:hint="eastAsia"/>
                <w:color w:val="00B050"/>
              </w:rPr>
              <w:t>//セマフォ生成</w:t>
            </w:r>
          </w:p>
          <w:p w14:paraId="4E82E3AD" w14:textId="77777777" w:rsidR="001119EA" w:rsidRDefault="001119EA" w:rsidP="001119EA">
            <w:pPr>
              <w:pStyle w:val="3-"/>
            </w:pPr>
            <w:r>
              <w:lastRenderedPageBreak/>
              <w:tab/>
              <w:t>{</w:t>
            </w:r>
          </w:p>
          <w:p w14:paraId="0E6532C0" w14:textId="77777777" w:rsidR="001119EA" w:rsidRDefault="001119EA" w:rsidP="001119EA">
            <w:pPr>
              <w:pStyle w:val="3-"/>
            </w:pPr>
            <w:r>
              <w:rPr>
                <w:rFonts w:hint="eastAsia"/>
              </w:rPr>
              <w:tab/>
            </w:r>
            <w:r>
              <w:rPr>
                <w:rFonts w:hint="eastAsia"/>
              </w:rPr>
              <w:tab/>
            </w:r>
            <w:r w:rsidRPr="00FF65A9">
              <w:rPr>
                <w:rFonts w:hint="eastAsia"/>
                <w:color w:val="FF0000"/>
              </w:rPr>
              <w:t>sem_init(&amp;s_semaphore, 0, 0);</w:t>
            </w:r>
            <w:r w:rsidRPr="00FF65A9">
              <w:rPr>
                <w:rFonts w:hint="eastAsia"/>
                <w:color w:val="00B050"/>
              </w:rPr>
              <w:t>//プロセス間で共有しないセマフォ</w:t>
            </w:r>
          </w:p>
          <w:p w14:paraId="39E4DF31" w14:textId="77777777" w:rsidR="00FF65A9" w:rsidRPr="00FF65A9" w:rsidRDefault="00FF65A9" w:rsidP="001119EA">
            <w:pPr>
              <w:pStyle w:val="3-"/>
              <w:rPr>
                <w:color w:val="00B050"/>
              </w:rPr>
            </w:pPr>
            <w:r w:rsidRPr="00FF65A9">
              <w:rPr>
                <w:rFonts w:hint="eastAsia"/>
              </w:rPr>
              <w:tab/>
            </w:r>
            <w:r w:rsidRPr="00FF65A9">
              <w:rPr>
                <w:rFonts w:hint="eastAsia"/>
              </w:rPr>
              <w:tab/>
              <w:t xml:space="preserve">                            </w:t>
            </w:r>
            <w:r w:rsidRPr="00FF65A9">
              <w:rPr>
                <w:rFonts w:hint="eastAsia"/>
                <w:color w:val="00B050"/>
              </w:rPr>
              <w:t xml:space="preserve"> //セマフォの初期値を 0にする（取得できない状態）</w:t>
            </w:r>
          </w:p>
          <w:p w14:paraId="5B58AD7D" w14:textId="1C533AA3" w:rsidR="001119EA" w:rsidRDefault="001119EA" w:rsidP="001119EA">
            <w:pPr>
              <w:pStyle w:val="3-"/>
            </w:pPr>
            <w:r>
              <w:tab/>
              <w:t>}</w:t>
            </w:r>
          </w:p>
          <w:p w14:paraId="55860092" w14:textId="77777777" w:rsidR="001119EA" w:rsidRDefault="001119EA" w:rsidP="001119EA">
            <w:pPr>
              <w:pStyle w:val="3-"/>
            </w:pPr>
            <w:r>
              <w:tab/>
            </w:r>
          </w:p>
          <w:p w14:paraId="10D0B363" w14:textId="77777777" w:rsidR="001119EA" w:rsidRDefault="001119EA" w:rsidP="001119EA">
            <w:pPr>
              <w:pStyle w:val="3-"/>
            </w:pPr>
            <w:r>
              <w:rPr>
                <w:rFonts w:hint="eastAsia"/>
              </w:rPr>
              <w:tab/>
            </w:r>
            <w:r w:rsidRPr="00FF65A9">
              <w:rPr>
                <w:rFonts w:hint="eastAsia"/>
                <w:color w:val="00B050"/>
              </w:rPr>
              <w:t>//スレッド作成</w:t>
            </w:r>
          </w:p>
          <w:p w14:paraId="317EA858" w14:textId="77777777" w:rsidR="001119EA" w:rsidRDefault="001119EA" w:rsidP="001119EA">
            <w:pPr>
              <w:pStyle w:val="3-"/>
            </w:pPr>
            <w:r>
              <w:tab/>
              <w:t>static const int THREAD_NUM = 4;</w:t>
            </w:r>
          </w:p>
          <w:p w14:paraId="630D0777" w14:textId="77777777" w:rsidR="001119EA" w:rsidRDefault="001119EA" w:rsidP="001119EA">
            <w:pPr>
              <w:pStyle w:val="3-"/>
            </w:pPr>
            <w:r>
              <w:tab/>
              <w:t>pthread_t pth[THREAD_NUM];</w:t>
            </w:r>
          </w:p>
          <w:p w14:paraId="05E455B9" w14:textId="77777777" w:rsidR="001119EA" w:rsidRDefault="001119EA" w:rsidP="001119EA">
            <w:pPr>
              <w:pStyle w:val="3-"/>
            </w:pPr>
            <w:r>
              <w:tab/>
              <w:t>{</w:t>
            </w:r>
          </w:p>
          <w:p w14:paraId="23B9467E" w14:textId="77777777" w:rsidR="001119EA" w:rsidRDefault="001119EA" w:rsidP="001119EA">
            <w:pPr>
              <w:pStyle w:val="3-"/>
            </w:pPr>
            <w:r>
              <w:tab/>
            </w:r>
            <w:r>
              <w:tab/>
              <w:t>pthread_attr_t attr;</w:t>
            </w:r>
          </w:p>
          <w:p w14:paraId="15D210AA" w14:textId="77777777" w:rsidR="001119EA" w:rsidRDefault="001119EA" w:rsidP="001119EA">
            <w:pPr>
              <w:pStyle w:val="3-"/>
            </w:pPr>
            <w:r>
              <w:tab/>
            </w:r>
            <w:r>
              <w:tab/>
              <w:t>pthread_attr_init(&amp;attr);</w:t>
            </w:r>
          </w:p>
          <w:p w14:paraId="36D608C6" w14:textId="77777777" w:rsidR="001119EA" w:rsidRDefault="001119EA" w:rsidP="001119EA">
            <w:pPr>
              <w:pStyle w:val="3-"/>
            </w:pPr>
            <w:r>
              <w:rPr>
                <w:rFonts w:hint="eastAsia"/>
              </w:rPr>
              <w:tab/>
            </w:r>
            <w:r>
              <w:rPr>
                <w:rFonts w:hint="eastAsia"/>
              </w:rPr>
              <w:tab/>
              <w:t>pthread_attr_setstacksize(&amp;attr, 1024);</w:t>
            </w:r>
            <w:r w:rsidRPr="00FF65A9">
              <w:rPr>
                <w:rFonts w:hint="eastAsia"/>
                <w:color w:val="00B050"/>
              </w:rPr>
              <w:t>//スタックサイズ指定</w:t>
            </w:r>
          </w:p>
          <w:p w14:paraId="4C1B648D" w14:textId="77777777" w:rsidR="001119EA" w:rsidRDefault="001119EA" w:rsidP="001119EA">
            <w:pPr>
              <w:pStyle w:val="3-"/>
            </w:pPr>
            <w:r>
              <w:rPr>
                <w:rFonts w:hint="eastAsia"/>
              </w:rPr>
              <w:tab/>
            </w:r>
            <w:r>
              <w:rPr>
                <w:rFonts w:hint="eastAsia"/>
              </w:rPr>
              <w:tab/>
              <w:t>pthread_create(&amp;pth[0], &amp;attr, threadFunc, (void*)"太郎");</w:t>
            </w:r>
          </w:p>
          <w:p w14:paraId="51ED6025" w14:textId="77777777" w:rsidR="001119EA" w:rsidRDefault="001119EA" w:rsidP="001119EA">
            <w:pPr>
              <w:pStyle w:val="3-"/>
            </w:pPr>
            <w:r>
              <w:rPr>
                <w:rFonts w:hint="eastAsia"/>
              </w:rPr>
              <w:tab/>
            </w:r>
            <w:r>
              <w:rPr>
                <w:rFonts w:hint="eastAsia"/>
              </w:rPr>
              <w:tab/>
              <w:t>pthread_create(&amp;pth[1], &amp;attr, threadFunc, (void*)"次郎");</w:t>
            </w:r>
          </w:p>
          <w:p w14:paraId="1A8E4D00" w14:textId="77777777" w:rsidR="001119EA" w:rsidRDefault="001119EA" w:rsidP="001119EA">
            <w:pPr>
              <w:pStyle w:val="3-"/>
            </w:pPr>
            <w:r>
              <w:rPr>
                <w:rFonts w:hint="eastAsia"/>
              </w:rPr>
              <w:tab/>
            </w:r>
            <w:r>
              <w:rPr>
                <w:rFonts w:hint="eastAsia"/>
              </w:rPr>
              <w:tab/>
              <w:t>pthread_create(&amp;pth[2], &amp;attr, threadFunc, (void*)"三郎");</w:t>
            </w:r>
          </w:p>
          <w:p w14:paraId="602CBF82" w14:textId="77777777" w:rsidR="001119EA" w:rsidRDefault="001119EA" w:rsidP="001119EA">
            <w:pPr>
              <w:pStyle w:val="3-"/>
            </w:pPr>
            <w:r>
              <w:rPr>
                <w:rFonts w:hint="eastAsia"/>
              </w:rPr>
              <w:tab/>
            </w:r>
            <w:r>
              <w:rPr>
                <w:rFonts w:hint="eastAsia"/>
              </w:rPr>
              <w:tab/>
              <w:t>pthread_create(&amp;pth[3], &amp;attr, threadFunc, (void*)"四朗 ");</w:t>
            </w:r>
          </w:p>
          <w:p w14:paraId="2FBBB525" w14:textId="77777777" w:rsidR="001119EA" w:rsidRDefault="001119EA" w:rsidP="001119EA">
            <w:pPr>
              <w:pStyle w:val="3-"/>
            </w:pPr>
            <w:r>
              <w:tab/>
              <w:t>}</w:t>
            </w:r>
          </w:p>
          <w:p w14:paraId="4F211AE4" w14:textId="77777777" w:rsidR="001119EA" w:rsidRDefault="001119EA" w:rsidP="001119EA">
            <w:pPr>
              <w:pStyle w:val="3-"/>
            </w:pPr>
          </w:p>
          <w:p w14:paraId="44117D7C" w14:textId="77777777" w:rsidR="001119EA" w:rsidRDefault="001119EA" w:rsidP="001119EA">
            <w:pPr>
              <w:pStyle w:val="3-"/>
            </w:pPr>
            <w:r>
              <w:rPr>
                <w:rFonts w:hint="eastAsia"/>
              </w:rPr>
              <w:tab/>
            </w:r>
            <w:r w:rsidRPr="00FF65A9">
              <w:rPr>
                <w:rFonts w:hint="eastAsia"/>
                <w:color w:val="00B050"/>
              </w:rPr>
              <w:t>//若干スリープ</w:t>
            </w:r>
          </w:p>
          <w:p w14:paraId="6E07E406" w14:textId="77777777" w:rsidR="001119EA" w:rsidRDefault="001119EA" w:rsidP="001119EA">
            <w:pPr>
              <w:pStyle w:val="3-"/>
            </w:pPr>
            <w:r>
              <w:tab/>
              <w:t>usleep(10 * 1000);</w:t>
            </w:r>
          </w:p>
          <w:p w14:paraId="3FC39C30" w14:textId="77777777" w:rsidR="001119EA" w:rsidRDefault="001119EA" w:rsidP="001119EA">
            <w:pPr>
              <w:pStyle w:val="3-"/>
            </w:pPr>
          </w:p>
          <w:p w14:paraId="4E4BA764" w14:textId="77777777" w:rsidR="001119EA" w:rsidRDefault="001119EA" w:rsidP="001119EA">
            <w:pPr>
              <w:pStyle w:val="3-"/>
            </w:pPr>
            <w:r>
              <w:rPr>
                <w:rFonts w:hint="eastAsia"/>
              </w:rPr>
              <w:tab/>
            </w:r>
            <w:r w:rsidRPr="00FF65A9">
              <w:rPr>
                <w:rFonts w:hint="eastAsia"/>
                <w:color w:val="00B050"/>
              </w:rPr>
              <w:t>//共有リソース初期化</w:t>
            </w:r>
          </w:p>
          <w:p w14:paraId="47618BE2" w14:textId="77777777" w:rsidR="001119EA" w:rsidRDefault="001119EA" w:rsidP="001119EA">
            <w:pPr>
              <w:pStyle w:val="3-"/>
            </w:pPr>
            <w:r>
              <w:tab/>
              <w:t>for (int i = 0; i &lt; COMMON_RESOURCE_NUM; ++i)</w:t>
            </w:r>
          </w:p>
          <w:p w14:paraId="04402DCE" w14:textId="77777777" w:rsidR="001119EA" w:rsidRDefault="001119EA" w:rsidP="001119EA">
            <w:pPr>
              <w:pStyle w:val="3-"/>
            </w:pPr>
            <w:r>
              <w:tab/>
              <w:t>{</w:t>
            </w:r>
          </w:p>
          <w:p w14:paraId="2D29DD00" w14:textId="77777777" w:rsidR="001119EA" w:rsidRDefault="001119EA" w:rsidP="001119EA">
            <w:pPr>
              <w:pStyle w:val="3-"/>
            </w:pPr>
            <w:r>
              <w:tab/>
            </w:r>
            <w:r>
              <w:tab/>
              <w:t>s_commonResource[i] = 1000 * (i + 1);</w:t>
            </w:r>
          </w:p>
          <w:p w14:paraId="3A102670" w14:textId="77777777" w:rsidR="001119EA" w:rsidRDefault="001119EA" w:rsidP="001119EA">
            <w:pPr>
              <w:pStyle w:val="3-"/>
            </w:pPr>
            <w:r>
              <w:tab/>
              <w:t>}</w:t>
            </w:r>
          </w:p>
          <w:p w14:paraId="189F5D93" w14:textId="77777777" w:rsidR="001119EA" w:rsidRDefault="001119EA" w:rsidP="001119EA">
            <w:pPr>
              <w:pStyle w:val="3-"/>
            </w:pPr>
          </w:p>
          <w:p w14:paraId="34D57D6F" w14:textId="77777777" w:rsidR="001119EA" w:rsidRDefault="001119EA" w:rsidP="001119EA">
            <w:pPr>
              <w:pStyle w:val="3-"/>
            </w:pPr>
            <w:r>
              <w:rPr>
                <w:rFonts w:hint="eastAsia"/>
              </w:rPr>
              <w:tab/>
            </w:r>
            <w:r w:rsidRPr="00FF65A9">
              <w:rPr>
                <w:rFonts w:hint="eastAsia"/>
                <w:color w:val="00B050"/>
              </w:rPr>
              <w:t>//若干スリープ</w:t>
            </w:r>
          </w:p>
          <w:p w14:paraId="7D39EB87" w14:textId="77777777" w:rsidR="001119EA" w:rsidRDefault="001119EA" w:rsidP="001119EA">
            <w:pPr>
              <w:pStyle w:val="3-"/>
            </w:pPr>
            <w:r>
              <w:tab/>
              <w:t>usleep(10 * 1000);</w:t>
            </w:r>
          </w:p>
          <w:p w14:paraId="320DA2F0" w14:textId="77777777" w:rsidR="001119EA" w:rsidRDefault="001119EA" w:rsidP="001119EA">
            <w:pPr>
              <w:pStyle w:val="3-"/>
            </w:pPr>
          </w:p>
          <w:p w14:paraId="5030A5A2" w14:textId="77777777" w:rsidR="001119EA" w:rsidRDefault="001119EA" w:rsidP="001119EA">
            <w:pPr>
              <w:pStyle w:val="3-"/>
            </w:pPr>
            <w:r>
              <w:rPr>
                <w:rFonts w:hint="eastAsia"/>
              </w:rPr>
              <w:tab/>
            </w:r>
            <w:r w:rsidRPr="00FF65A9">
              <w:rPr>
                <w:rFonts w:hint="eastAsia"/>
                <w:color w:val="00B050"/>
              </w:rPr>
              <w:t>//共有リソースの使用を許可（全セマフォ解放）</w:t>
            </w:r>
          </w:p>
          <w:p w14:paraId="754F0686" w14:textId="77777777" w:rsidR="001119EA" w:rsidRDefault="001119EA" w:rsidP="001119EA">
            <w:pPr>
              <w:pStyle w:val="3-"/>
            </w:pPr>
            <w:r>
              <w:tab/>
              <w:t>{</w:t>
            </w:r>
          </w:p>
          <w:p w14:paraId="73BA383D" w14:textId="77777777" w:rsidR="001119EA" w:rsidRDefault="001119EA" w:rsidP="001119EA">
            <w:pPr>
              <w:pStyle w:val="3-"/>
            </w:pPr>
            <w:r>
              <w:tab/>
            </w:r>
            <w:r>
              <w:tab/>
              <w:t>for (int i = 0; i &lt; COMMON_RESOURCE_NUM; ++i)</w:t>
            </w:r>
          </w:p>
          <w:p w14:paraId="4A0C7C36" w14:textId="77777777" w:rsidR="001119EA" w:rsidRDefault="001119EA" w:rsidP="001119EA">
            <w:pPr>
              <w:pStyle w:val="3-"/>
            </w:pPr>
            <w:r>
              <w:tab/>
            </w:r>
            <w:r>
              <w:tab/>
              <w:t>{</w:t>
            </w:r>
          </w:p>
          <w:p w14:paraId="5C060DCA" w14:textId="77777777" w:rsidR="001119EA" w:rsidRPr="00FF65A9" w:rsidRDefault="001119EA" w:rsidP="001119EA">
            <w:pPr>
              <w:pStyle w:val="3-"/>
              <w:rPr>
                <w:color w:val="FF0000"/>
              </w:rPr>
            </w:pPr>
            <w:r>
              <w:tab/>
            </w:r>
            <w:r>
              <w:tab/>
            </w:r>
            <w:r>
              <w:tab/>
            </w:r>
            <w:r w:rsidRPr="00FF65A9">
              <w:rPr>
                <w:color w:val="FF0000"/>
              </w:rPr>
              <w:t>sem_post(&amp;s_semaphore);</w:t>
            </w:r>
          </w:p>
          <w:p w14:paraId="6F4BE6FB" w14:textId="77777777" w:rsidR="001119EA" w:rsidRDefault="001119EA" w:rsidP="001119EA">
            <w:pPr>
              <w:pStyle w:val="3-"/>
            </w:pPr>
            <w:r>
              <w:tab/>
            </w:r>
            <w:r>
              <w:tab/>
              <w:t>}</w:t>
            </w:r>
          </w:p>
          <w:p w14:paraId="4DE91AE7" w14:textId="77777777" w:rsidR="001119EA" w:rsidRDefault="001119EA" w:rsidP="001119EA">
            <w:pPr>
              <w:pStyle w:val="3-"/>
            </w:pPr>
            <w:r>
              <w:tab/>
            </w:r>
            <w:r>
              <w:tab/>
              <w:t>printf("Common-resources have been prepared. (num=%d)\n", COMMON_RESOURCE_NUM);</w:t>
            </w:r>
          </w:p>
          <w:p w14:paraId="02B9E32B" w14:textId="77777777" w:rsidR="001119EA" w:rsidRDefault="001119EA" w:rsidP="001119EA">
            <w:pPr>
              <w:pStyle w:val="3-"/>
            </w:pPr>
            <w:r>
              <w:tab/>
            </w:r>
            <w:r>
              <w:tab/>
              <w:t>fflush(stdout);</w:t>
            </w:r>
          </w:p>
          <w:p w14:paraId="304C9488" w14:textId="77777777" w:rsidR="001119EA" w:rsidRDefault="001119EA" w:rsidP="001119EA">
            <w:pPr>
              <w:pStyle w:val="3-"/>
            </w:pPr>
            <w:r>
              <w:tab/>
              <w:t>}</w:t>
            </w:r>
          </w:p>
          <w:p w14:paraId="04EAE9D2" w14:textId="77777777" w:rsidR="001119EA" w:rsidRDefault="001119EA" w:rsidP="001119EA">
            <w:pPr>
              <w:pStyle w:val="3-"/>
            </w:pPr>
            <w:r>
              <w:tab/>
            </w:r>
          </w:p>
          <w:p w14:paraId="4318E18D" w14:textId="77777777" w:rsidR="001119EA" w:rsidRPr="00FF65A9" w:rsidRDefault="001119EA" w:rsidP="001119EA">
            <w:pPr>
              <w:pStyle w:val="3-"/>
              <w:rPr>
                <w:color w:val="00B050"/>
              </w:rPr>
            </w:pPr>
            <w:r>
              <w:rPr>
                <w:rFonts w:hint="eastAsia"/>
              </w:rPr>
              <w:tab/>
            </w:r>
            <w:r w:rsidRPr="00FF65A9">
              <w:rPr>
                <w:rFonts w:hint="eastAsia"/>
                <w:color w:val="00B050"/>
              </w:rPr>
              <w:t>//スレッド終了待ち</w:t>
            </w:r>
          </w:p>
          <w:p w14:paraId="2C91A3E8" w14:textId="77777777" w:rsidR="001119EA" w:rsidRDefault="001119EA" w:rsidP="001119EA">
            <w:pPr>
              <w:pStyle w:val="3-"/>
            </w:pPr>
            <w:r>
              <w:tab/>
              <w:t>for (int i = 0; i &lt; THREAD_NUM; ++i)</w:t>
            </w:r>
          </w:p>
          <w:p w14:paraId="6A49D245" w14:textId="77777777" w:rsidR="001119EA" w:rsidRDefault="001119EA" w:rsidP="001119EA">
            <w:pPr>
              <w:pStyle w:val="3-"/>
            </w:pPr>
            <w:r>
              <w:tab/>
              <w:t>{</w:t>
            </w:r>
          </w:p>
          <w:p w14:paraId="2D149CD9" w14:textId="77777777" w:rsidR="001119EA" w:rsidRDefault="001119EA" w:rsidP="001119EA">
            <w:pPr>
              <w:pStyle w:val="3-"/>
            </w:pPr>
            <w:r>
              <w:tab/>
            </w:r>
            <w:r>
              <w:tab/>
              <w:t>pthread_join(pth[i], NULL);</w:t>
            </w:r>
          </w:p>
          <w:p w14:paraId="0AD20D5F" w14:textId="77777777" w:rsidR="001119EA" w:rsidRDefault="001119EA" w:rsidP="001119EA">
            <w:pPr>
              <w:pStyle w:val="3-"/>
            </w:pPr>
            <w:r>
              <w:tab/>
              <w:t>}</w:t>
            </w:r>
          </w:p>
          <w:p w14:paraId="3757B580" w14:textId="77777777" w:rsidR="001119EA" w:rsidRDefault="001119EA" w:rsidP="001119EA">
            <w:pPr>
              <w:pStyle w:val="3-"/>
            </w:pPr>
            <w:r>
              <w:tab/>
            </w:r>
          </w:p>
          <w:p w14:paraId="3ADACDFC" w14:textId="77777777" w:rsidR="001119EA" w:rsidRDefault="001119EA" w:rsidP="001119EA">
            <w:pPr>
              <w:pStyle w:val="3-"/>
            </w:pPr>
            <w:r>
              <w:rPr>
                <w:rFonts w:hint="eastAsia"/>
              </w:rPr>
              <w:tab/>
            </w:r>
            <w:r w:rsidRPr="00FF65A9">
              <w:rPr>
                <w:rFonts w:hint="eastAsia"/>
                <w:color w:val="00B050"/>
              </w:rPr>
              <w:t>//セマフォの取得と解放を大量に実行して時間を計測</w:t>
            </w:r>
          </w:p>
          <w:p w14:paraId="771D1842" w14:textId="77777777" w:rsidR="001119EA" w:rsidRDefault="001119EA" w:rsidP="001119EA">
            <w:pPr>
              <w:pStyle w:val="3-"/>
            </w:pPr>
            <w:r>
              <w:tab/>
              <w:t>{</w:t>
            </w:r>
          </w:p>
          <w:p w14:paraId="32388268" w14:textId="77777777" w:rsidR="001119EA" w:rsidRDefault="001119EA" w:rsidP="001119EA">
            <w:pPr>
              <w:pStyle w:val="3-"/>
            </w:pPr>
            <w:r>
              <w:tab/>
            </w:r>
            <w:r>
              <w:tab/>
              <w:t>struct timeval begin;</w:t>
            </w:r>
          </w:p>
          <w:p w14:paraId="3CEF8EF2" w14:textId="77777777" w:rsidR="001119EA" w:rsidRDefault="001119EA" w:rsidP="001119EA">
            <w:pPr>
              <w:pStyle w:val="3-"/>
            </w:pPr>
            <w:r>
              <w:tab/>
            </w:r>
            <w:r>
              <w:tab/>
              <w:t>gettimeofday(&amp;begin, NULL);</w:t>
            </w:r>
          </w:p>
          <w:p w14:paraId="4D4BB879" w14:textId="77777777" w:rsidR="001119EA" w:rsidRDefault="001119EA" w:rsidP="001119EA">
            <w:pPr>
              <w:pStyle w:val="3-"/>
            </w:pPr>
            <w:r>
              <w:tab/>
            </w:r>
            <w:r>
              <w:tab/>
              <w:t>static const int TEST_TIMES = 10000000;</w:t>
            </w:r>
          </w:p>
          <w:p w14:paraId="6CF0DCA3" w14:textId="77777777" w:rsidR="001119EA" w:rsidRDefault="001119EA" w:rsidP="001119EA">
            <w:pPr>
              <w:pStyle w:val="3-"/>
            </w:pPr>
            <w:r>
              <w:tab/>
            </w:r>
            <w:r>
              <w:tab/>
              <w:t>for (int i = 0; i &lt; TEST_TIMES; ++i)</w:t>
            </w:r>
          </w:p>
          <w:p w14:paraId="6F4D3B85" w14:textId="77777777" w:rsidR="001119EA" w:rsidRDefault="001119EA" w:rsidP="001119EA">
            <w:pPr>
              <w:pStyle w:val="3-"/>
            </w:pPr>
            <w:r>
              <w:tab/>
            </w:r>
            <w:r>
              <w:tab/>
              <w:t>{</w:t>
            </w:r>
          </w:p>
          <w:p w14:paraId="00F14326" w14:textId="77777777" w:rsidR="001119EA" w:rsidRPr="00FF65A9" w:rsidRDefault="001119EA" w:rsidP="001119EA">
            <w:pPr>
              <w:pStyle w:val="3-"/>
              <w:rPr>
                <w:color w:val="FF0000"/>
              </w:rPr>
            </w:pPr>
            <w:r>
              <w:tab/>
            </w:r>
            <w:r>
              <w:tab/>
            </w:r>
            <w:r>
              <w:tab/>
            </w:r>
            <w:r w:rsidRPr="00FF65A9">
              <w:rPr>
                <w:color w:val="FF0000"/>
              </w:rPr>
              <w:t>sem_wait(&amp;s_semaphore);</w:t>
            </w:r>
          </w:p>
          <w:p w14:paraId="42A9B696" w14:textId="77777777" w:rsidR="001119EA" w:rsidRPr="00FF65A9" w:rsidRDefault="001119EA" w:rsidP="001119EA">
            <w:pPr>
              <w:pStyle w:val="3-"/>
              <w:rPr>
                <w:color w:val="FF0000"/>
              </w:rPr>
            </w:pPr>
            <w:r w:rsidRPr="00FF65A9">
              <w:rPr>
                <w:color w:val="FF0000"/>
              </w:rPr>
              <w:tab/>
            </w:r>
            <w:r w:rsidRPr="00FF65A9">
              <w:rPr>
                <w:color w:val="FF0000"/>
              </w:rPr>
              <w:tab/>
            </w:r>
            <w:r w:rsidRPr="00FF65A9">
              <w:rPr>
                <w:color w:val="FF0000"/>
              </w:rPr>
              <w:tab/>
              <w:t>sem_post(&amp;s_semaphore);</w:t>
            </w:r>
          </w:p>
          <w:p w14:paraId="03CE71A9" w14:textId="77777777" w:rsidR="001119EA" w:rsidRDefault="001119EA" w:rsidP="001119EA">
            <w:pPr>
              <w:pStyle w:val="3-"/>
            </w:pPr>
            <w:r>
              <w:tab/>
            </w:r>
            <w:r>
              <w:tab/>
              <w:t>}</w:t>
            </w:r>
          </w:p>
          <w:p w14:paraId="21EB252E" w14:textId="77777777" w:rsidR="001119EA" w:rsidRDefault="001119EA" w:rsidP="001119EA">
            <w:pPr>
              <w:pStyle w:val="3-"/>
            </w:pPr>
            <w:r>
              <w:tab/>
            </w:r>
            <w:r>
              <w:tab/>
              <w:t>struct timeval end;</w:t>
            </w:r>
          </w:p>
          <w:p w14:paraId="54FE25CF" w14:textId="77777777" w:rsidR="001119EA" w:rsidRDefault="001119EA" w:rsidP="001119EA">
            <w:pPr>
              <w:pStyle w:val="3-"/>
            </w:pPr>
            <w:r>
              <w:tab/>
            </w:r>
            <w:r>
              <w:tab/>
              <w:t>gettimeofday(&amp;end, NULL);</w:t>
            </w:r>
          </w:p>
          <w:p w14:paraId="34FD56B5" w14:textId="77777777" w:rsidR="001119EA" w:rsidRDefault="001119EA" w:rsidP="001119EA">
            <w:pPr>
              <w:pStyle w:val="3-"/>
            </w:pPr>
            <w:r>
              <w:tab/>
            </w:r>
            <w:r>
              <w:tab/>
              <w:t>struct timeval duration;</w:t>
            </w:r>
          </w:p>
          <w:p w14:paraId="75F435CB" w14:textId="77777777" w:rsidR="001119EA" w:rsidRDefault="001119EA" w:rsidP="001119EA">
            <w:pPr>
              <w:pStyle w:val="3-"/>
            </w:pPr>
            <w:r>
              <w:tab/>
            </w:r>
            <w:r>
              <w:tab/>
              <w:t>if( end.tv_usec &gt;= begin.tv_usec)</w:t>
            </w:r>
          </w:p>
          <w:p w14:paraId="34C096FF" w14:textId="77777777" w:rsidR="001119EA" w:rsidRDefault="001119EA" w:rsidP="001119EA">
            <w:pPr>
              <w:pStyle w:val="3-"/>
            </w:pPr>
            <w:r>
              <w:tab/>
            </w:r>
            <w:r>
              <w:tab/>
              <w:t>{</w:t>
            </w:r>
          </w:p>
          <w:p w14:paraId="5B6D7DFD" w14:textId="77777777" w:rsidR="001119EA" w:rsidRDefault="001119EA" w:rsidP="001119EA">
            <w:pPr>
              <w:pStyle w:val="3-"/>
            </w:pPr>
            <w:r>
              <w:tab/>
            </w:r>
            <w:r>
              <w:tab/>
            </w:r>
            <w:r>
              <w:tab/>
              <w:t>duration.tv_sec = end.tv_sec - begin.tv_sec;</w:t>
            </w:r>
          </w:p>
          <w:p w14:paraId="12874C72" w14:textId="77777777" w:rsidR="001119EA" w:rsidRDefault="001119EA" w:rsidP="001119EA">
            <w:pPr>
              <w:pStyle w:val="3-"/>
            </w:pPr>
            <w:r>
              <w:tab/>
            </w:r>
            <w:r>
              <w:tab/>
            </w:r>
            <w:r>
              <w:tab/>
              <w:t>duration.tv_usec = end.tv_usec - begin.tv_usec;</w:t>
            </w:r>
          </w:p>
          <w:p w14:paraId="6B8C7CB7" w14:textId="77777777" w:rsidR="001119EA" w:rsidRDefault="001119EA" w:rsidP="001119EA">
            <w:pPr>
              <w:pStyle w:val="3-"/>
            </w:pPr>
            <w:r>
              <w:tab/>
            </w:r>
            <w:r>
              <w:tab/>
              <w:t>}</w:t>
            </w:r>
          </w:p>
          <w:p w14:paraId="07996761" w14:textId="77777777" w:rsidR="001119EA" w:rsidRDefault="001119EA" w:rsidP="001119EA">
            <w:pPr>
              <w:pStyle w:val="3-"/>
            </w:pPr>
            <w:r>
              <w:tab/>
            </w:r>
            <w:r>
              <w:tab/>
              <w:t>else</w:t>
            </w:r>
          </w:p>
          <w:p w14:paraId="231FA11F" w14:textId="77777777" w:rsidR="001119EA" w:rsidRDefault="001119EA" w:rsidP="001119EA">
            <w:pPr>
              <w:pStyle w:val="3-"/>
            </w:pPr>
            <w:r>
              <w:lastRenderedPageBreak/>
              <w:tab/>
            </w:r>
            <w:r>
              <w:tab/>
              <w:t>{</w:t>
            </w:r>
          </w:p>
          <w:p w14:paraId="0F74F489" w14:textId="77777777" w:rsidR="001119EA" w:rsidRDefault="001119EA" w:rsidP="001119EA">
            <w:pPr>
              <w:pStyle w:val="3-"/>
            </w:pPr>
            <w:r>
              <w:tab/>
            </w:r>
            <w:r>
              <w:tab/>
            </w:r>
            <w:r>
              <w:tab/>
              <w:t>duration.tv_sec = end.tv_sec - begin.tv_sec - 1;</w:t>
            </w:r>
          </w:p>
          <w:p w14:paraId="14D5F02F" w14:textId="77777777" w:rsidR="001119EA" w:rsidRDefault="001119EA" w:rsidP="001119EA">
            <w:pPr>
              <w:pStyle w:val="3-"/>
            </w:pPr>
            <w:r>
              <w:tab/>
            </w:r>
            <w:r>
              <w:tab/>
            </w:r>
            <w:r>
              <w:tab/>
              <w:t>duration.tv_usec = 1000000 - begin.tv_usec + end.tv_usec;</w:t>
            </w:r>
          </w:p>
          <w:p w14:paraId="6E6BE854" w14:textId="77777777" w:rsidR="001119EA" w:rsidRDefault="001119EA" w:rsidP="001119EA">
            <w:pPr>
              <w:pStyle w:val="3-"/>
            </w:pPr>
            <w:r>
              <w:tab/>
            </w:r>
            <w:r>
              <w:tab/>
              <w:t>}</w:t>
            </w:r>
          </w:p>
          <w:p w14:paraId="3CBCD3A1" w14:textId="77777777" w:rsidR="001119EA" w:rsidRDefault="001119EA" w:rsidP="001119EA">
            <w:pPr>
              <w:pStyle w:val="3-"/>
            </w:pPr>
            <w:r>
              <w:tab/>
            </w:r>
            <w:r>
              <w:tab/>
              <w:t>printf("Semaphore * %d = %d.%06d sec\n", TEST_TIMES, duration.tv_sec, duration.tv_usec);</w:t>
            </w:r>
          </w:p>
          <w:p w14:paraId="330F9DBB" w14:textId="77777777" w:rsidR="001119EA" w:rsidRDefault="001119EA" w:rsidP="001119EA">
            <w:pPr>
              <w:pStyle w:val="3-"/>
            </w:pPr>
            <w:r>
              <w:tab/>
              <w:t>}</w:t>
            </w:r>
          </w:p>
          <w:p w14:paraId="6EB1C081" w14:textId="77777777" w:rsidR="001119EA" w:rsidRDefault="001119EA" w:rsidP="001119EA">
            <w:pPr>
              <w:pStyle w:val="3-"/>
            </w:pPr>
            <w:r>
              <w:tab/>
            </w:r>
          </w:p>
          <w:p w14:paraId="3433069B" w14:textId="77777777" w:rsidR="001119EA" w:rsidRPr="00FF65A9" w:rsidRDefault="001119EA" w:rsidP="001119EA">
            <w:pPr>
              <w:pStyle w:val="3-"/>
              <w:rPr>
                <w:color w:val="00B050"/>
              </w:rPr>
            </w:pPr>
            <w:r>
              <w:rPr>
                <w:rFonts w:hint="eastAsia"/>
              </w:rPr>
              <w:tab/>
            </w:r>
            <w:r w:rsidRPr="00FF65A9">
              <w:rPr>
                <w:rFonts w:hint="eastAsia"/>
                <w:color w:val="00B050"/>
              </w:rPr>
              <w:t>//セマフォ破棄</w:t>
            </w:r>
          </w:p>
          <w:p w14:paraId="249137F6" w14:textId="77777777" w:rsidR="001119EA" w:rsidRDefault="001119EA" w:rsidP="001119EA">
            <w:pPr>
              <w:pStyle w:val="3-"/>
            </w:pPr>
            <w:r>
              <w:tab/>
              <w:t>{</w:t>
            </w:r>
          </w:p>
          <w:p w14:paraId="721C8F10" w14:textId="77777777" w:rsidR="001119EA" w:rsidRPr="00FF65A9" w:rsidRDefault="001119EA" w:rsidP="001119EA">
            <w:pPr>
              <w:pStyle w:val="3-"/>
              <w:rPr>
                <w:color w:val="FF0000"/>
              </w:rPr>
            </w:pPr>
            <w:r>
              <w:tab/>
            </w:r>
            <w:r>
              <w:tab/>
            </w:r>
            <w:r w:rsidRPr="00FF65A9">
              <w:rPr>
                <w:color w:val="FF0000"/>
              </w:rPr>
              <w:t>sem_destroy(&amp;s_semaphore);</w:t>
            </w:r>
          </w:p>
          <w:p w14:paraId="4CA94994" w14:textId="77777777" w:rsidR="001119EA" w:rsidRDefault="001119EA" w:rsidP="001119EA">
            <w:pPr>
              <w:pStyle w:val="3-"/>
            </w:pPr>
            <w:r>
              <w:tab/>
              <w:t>}</w:t>
            </w:r>
          </w:p>
          <w:p w14:paraId="15789AD8" w14:textId="77777777" w:rsidR="001119EA" w:rsidRDefault="001119EA" w:rsidP="001119EA">
            <w:pPr>
              <w:pStyle w:val="3-"/>
            </w:pPr>
            <w:r>
              <w:tab/>
            </w:r>
          </w:p>
          <w:p w14:paraId="4ED90F68" w14:textId="77777777" w:rsidR="001119EA" w:rsidRDefault="001119EA" w:rsidP="001119EA">
            <w:pPr>
              <w:pStyle w:val="3-"/>
            </w:pPr>
            <w:r>
              <w:tab/>
              <w:t>return EXIT_SUCCESS;</w:t>
            </w:r>
          </w:p>
          <w:p w14:paraId="33784542" w14:textId="7D5124A8" w:rsidR="00737B12" w:rsidRPr="00DE3BF2" w:rsidRDefault="001119EA" w:rsidP="001119EA">
            <w:pPr>
              <w:pStyle w:val="3-"/>
            </w:pPr>
            <w:r>
              <w:t>}</w:t>
            </w:r>
          </w:p>
        </w:tc>
      </w:tr>
    </w:tbl>
    <w:p w14:paraId="01747E42" w14:textId="77777777" w:rsidR="00737B12" w:rsidRPr="00DE3BF2" w:rsidRDefault="00737B12" w:rsidP="001119EA">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73654662" w14:textId="77777777" w:rsidTr="000A1665">
        <w:tc>
          <w:tcPr>
            <w:tcW w:w="8494" w:type="dxa"/>
          </w:tcPr>
          <w:p w14:paraId="775205A2" w14:textId="77777777" w:rsidR="001119EA" w:rsidRPr="001119EA" w:rsidRDefault="001119EA" w:rsidP="001119EA">
            <w:pPr>
              <w:pStyle w:val="3-"/>
              <w:rPr>
                <w:color w:val="auto"/>
              </w:rPr>
            </w:pPr>
            <w:r w:rsidRPr="001119EA">
              <w:rPr>
                <w:rFonts w:hint="eastAsia"/>
                <w:color w:val="auto"/>
              </w:rPr>
              <w:t>- begin:四朗  -</w:t>
            </w:r>
          </w:p>
          <w:p w14:paraId="20AF216C" w14:textId="77777777" w:rsidR="001119EA" w:rsidRPr="001119EA" w:rsidRDefault="001119EA" w:rsidP="001119EA">
            <w:pPr>
              <w:pStyle w:val="3-"/>
              <w:rPr>
                <w:color w:val="auto"/>
              </w:rPr>
            </w:pPr>
            <w:r w:rsidRPr="001119EA">
              <w:rPr>
                <w:rFonts w:hint="eastAsia"/>
                <w:color w:val="auto"/>
              </w:rPr>
              <w:t>- begin:三郎 -</w:t>
            </w:r>
          </w:p>
          <w:p w14:paraId="79A1F297" w14:textId="77777777" w:rsidR="001119EA" w:rsidRPr="001119EA" w:rsidRDefault="001119EA" w:rsidP="001119EA">
            <w:pPr>
              <w:pStyle w:val="3-"/>
              <w:rPr>
                <w:color w:val="auto"/>
              </w:rPr>
            </w:pPr>
            <w:r w:rsidRPr="001119EA">
              <w:rPr>
                <w:rFonts w:hint="eastAsia"/>
                <w:color w:val="auto"/>
              </w:rPr>
              <w:t>- begin:太郎 -</w:t>
            </w:r>
          </w:p>
          <w:p w14:paraId="54E47A33" w14:textId="77777777" w:rsidR="001119EA" w:rsidRPr="001119EA" w:rsidRDefault="001119EA" w:rsidP="001119EA">
            <w:pPr>
              <w:pStyle w:val="3-"/>
              <w:rPr>
                <w:color w:val="auto"/>
              </w:rPr>
            </w:pPr>
            <w:r w:rsidRPr="001119EA">
              <w:rPr>
                <w:rFonts w:hint="eastAsia"/>
                <w:color w:val="auto"/>
              </w:rPr>
              <w:t>- begin:次郎 -</w:t>
            </w:r>
          </w:p>
          <w:p w14:paraId="5C30CD5E" w14:textId="0B9376B3" w:rsidR="001119EA" w:rsidRPr="001119EA" w:rsidRDefault="001119EA" w:rsidP="001119EA">
            <w:pPr>
              <w:pStyle w:val="3-"/>
              <w:rPr>
                <w:color w:val="auto"/>
              </w:rPr>
            </w:pPr>
            <w:r w:rsidRPr="001119EA">
              <w:rPr>
                <w:color w:val="auto"/>
              </w:rPr>
              <w:t>Common-resources have been prepared. (num=2)</w:t>
            </w:r>
            <w:r w:rsidR="00F91FFB">
              <w:rPr>
                <w:color w:val="auto"/>
              </w:rPr>
              <w:tab/>
            </w:r>
            <w:r w:rsidR="00F91FFB">
              <w:rPr>
                <w:color w:val="auto"/>
              </w:rPr>
              <w:tab/>
            </w:r>
            <w:r w:rsidR="00F91FFB" w:rsidRPr="00B64270">
              <w:rPr>
                <w:color w:val="FF0000"/>
              </w:rPr>
              <w:t>←セマフォが解放されるまで全てのスレッドがブロック</w:t>
            </w:r>
          </w:p>
          <w:p w14:paraId="57437CFE" w14:textId="77777777" w:rsidR="001119EA" w:rsidRPr="001119EA" w:rsidRDefault="001119EA" w:rsidP="001119EA">
            <w:pPr>
              <w:pStyle w:val="3-"/>
              <w:rPr>
                <w:color w:val="auto"/>
              </w:rPr>
            </w:pPr>
            <w:r w:rsidRPr="00F91FFB">
              <w:rPr>
                <w:rFonts w:hint="eastAsia"/>
                <w:color w:val="FF0000"/>
              </w:rPr>
              <w:t>三郎: [BEFORE]</w:t>
            </w:r>
            <w:r w:rsidRPr="001119EA">
              <w:rPr>
                <w:rFonts w:hint="eastAsia"/>
                <w:color w:val="auto"/>
              </w:rPr>
              <w:t xml:space="preserve"> commonResource[1]=2000, tlsData=0</w:t>
            </w:r>
          </w:p>
          <w:p w14:paraId="531F010D" w14:textId="214D4C1D" w:rsidR="001119EA" w:rsidRPr="001119EA" w:rsidRDefault="001119EA" w:rsidP="001119EA">
            <w:pPr>
              <w:pStyle w:val="3-"/>
              <w:rPr>
                <w:color w:val="auto"/>
              </w:rPr>
            </w:pPr>
            <w:r w:rsidRPr="00F91FFB">
              <w:rPr>
                <w:rFonts w:hint="eastAsia"/>
                <w:color w:val="FF0000"/>
              </w:rPr>
              <w:t>四朗</w:t>
            </w:r>
            <w:r w:rsidR="00F91FFB" w:rsidRPr="00F91FFB">
              <w:rPr>
                <w:rFonts w:hint="eastAsia"/>
                <w:color w:val="FF0000"/>
              </w:rPr>
              <w:t>:</w:t>
            </w:r>
            <w:r w:rsidRPr="00F91FFB">
              <w:rPr>
                <w:rFonts w:hint="eastAsia"/>
                <w:color w:val="FF0000"/>
              </w:rPr>
              <w:t xml:space="preserve"> [BEFORE]</w:t>
            </w:r>
            <w:r w:rsidRPr="001119EA">
              <w:rPr>
                <w:rFonts w:hint="eastAsia"/>
                <w:color w:val="auto"/>
              </w:rPr>
              <w:t xml:space="preserve"> commonResource[0]=1000, tlsData=0</w:t>
            </w:r>
            <w:r w:rsidR="00F91FFB">
              <w:rPr>
                <w:color w:val="auto"/>
              </w:rPr>
              <w:tab/>
            </w:r>
            <w:r w:rsidR="00F91FFB">
              <w:rPr>
                <w:color w:val="auto"/>
              </w:rPr>
              <w:tab/>
            </w:r>
            <w:r w:rsidR="00F91FFB" w:rsidRPr="00B64270">
              <w:rPr>
                <w:color w:val="FF0000"/>
              </w:rPr>
              <w:t>←4つスレッドのうち、</w:t>
            </w:r>
            <w:r w:rsidR="00F91FFB" w:rsidRPr="00B64270">
              <w:rPr>
                <w:rFonts w:hint="eastAsia"/>
                <w:color w:val="FF0000"/>
              </w:rPr>
              <w:t>2つだけが稼働</w:t>
            </w:r>
          </w:p>
          <w:p w14:paraId="67783553" w14:textId="079C2FE9" w:rsidR="001119EA" w:rsidRPr="001119EA" w:rsidRDefault="001119EA" w:rsidP="001119EA">
            <w:pPr>
              <w:pStyle w:val="3-"/>
              <w:rPr>
                <w:color w:val="auto"/>
              </w:rPr>
            </w:pPr>
            <w:r w:rsidRPr="001119EA">
              <w:rPr>
                <w:rFonts w:hint="eastAsia"/>
                <w:color w:val="auto"/>
              </w:rPr>
              <w:t>四朗: [AFTER]  commonResource[0]=1001, tlsData=1</w:t>
            </w:r>
          </w:p>
          <w:p w14:paraId="09A296AF" w14:textId="627DAEA4" w:rsidR="001119EA" w:rsidRPr="001119EA" w:rsidRDefault="001119EA" w:rsidP="001119EA">
            <w:pPr>
              <w:pStyle w:val="3-"/>
              <w:rPr>
                <w:color w:val="auto"/>
              </w:rPr>
            </w:pPr>
            <w:r w:rsidRPr="00F91FFB">
              <w:rPr>
                <w:rFonts w:hint="eastAsia"/>
                <w:color w:val="FF0000"/>
              </w:rPr>
              <w:t>太郎: [BEFORE]</w:t>
            </w:r>
            <w:r w:rsidRPr="001119EA">
              <w:rPr>
                <w:rFonts w:hint="eastAsia"/>
                <w:color w:val="auto"/>
              </w:rPr>
              <w:t xml:space="preserve"> commonResource[0]=1001, tlsData=0</w:t>
            </w:r>
            <w:r w:rsidR="00F91FFB">
              <w:rPr>
                <w:color w:val="auto"/>
              </w:rPr>
              <w:tab/>
            </w:r>
            <w:r w:rsidR="00F91FFB">
              <w:rPr>
                <w:color w:val="auto"/>
              </w:rPr>
              <w:tab/>
            </w:r>
            <w:r w:rsidR="00F91FFB" w:rsidRPr="00B64270">
              <w:rPr>
                <w:color w:val="FF0000"/>
              </w:rPr>
              <w:t>←</w:t>
            </w:r>
            <w:r w:rsidR="00F91FFB">
              <w:rPr>
                <w:color w:val="FF0000"/>
              </w:rPr>
              <w:t>1</w:t>
            </w:r>
            <w:r w:rsidR="00F91FFB" w:rsidRPr="00B64270">
              <w:rPr>
                <w:color w:val="FF0000"/>
              </w:rPr>
              <w:t>つスレッド</w:t>
            </w:r>
            <w:r w:rsidR="00F91FFB">
              <w:rPr>
                <w:color w:val="FF0000"/>
              </w:rPr>
              <w:t>が終了すると、次のスレッドが動く</w:t>
            </w:r>
          </w:p>
          <w:p w14:paraId="3D7B6FC5" w14:textId="040089CA" w:rsidR="001119EA" w:rsidRPr="001119EA" w:rsidRDefault="001119EA" w:rsidP="00F91FFB">
            <w:pPr>
              <w:pStyle w:val="3-"/>
              <w:tabs>
                <w:tab w:val="clear" w:pos="3758"/>
                <w:tab w:val="left" w:pos="3835"/>
              </w:tabs>
              <w:rPr>
                <w:color w:val="auto"/>
              </w:rPr>
            </w:pPr>
            <w:r w:rsidRPr="001119EA">
              <w:rPr>
                <w:rFonts w:hint="eastAsia"/>
                <w:color w:val="auto"/>
              </w:rPr>
              <w:t>三郎: [AFTER]  commonResource[1]=2001, tlsData=1</w:t>
            </w:r>
            <w:r w:rsidR="00F91FFB">
              <w:rPr>
                <w:color w:val="auto"/>
              </w:rPr>
              <w:tab/>
            </w:r>
            <w:r w:rsidR="00F91FFB">
              <w:rPr>
                <w:color w:val="auto"/>
              </w:rPr>
              <w:tab/>
            </w:r>
            <w:r w:rsidR="00F91FFB" w:rsidRPr="00B64270">
              <w:rPr>
                <w:color w:val="FF0000"/>
              </w:rPr>
              <w:t>（常に同時に2つ</w:t>
            </w:r>
            <w:r w:rsidR="00F91FFB">
              <w:rPr>
                <w:rFonts w:hint="eastAsia"/>
                <w:color w:val="FF0000"/>
              </w:rPr>
              <w:t>まで</w:t>
            </w:r>
            <w:r w:rsidR="00F91FFB" w:rsidRPr="00B64270">
              <w:rPr>
                <w:color w:val="FF0000"/>
              </w:rPr>
              <w:t>）</w:t>
            </w:r>
          </w:p>
          <w:p w14:paraId="437BBB3F" w14:textId="77777777" w:rsidR="001119EA" w:rsidRPr="001119EA" w:rsidRDefault="001119EA" w:rsidP="001119EA">
            <w:pPr>
              <w:pStyle w:val="3-"/>
              <w:rPr>
                <w:color w:val="auto"/>
              </w:rPr>
            </w:pPr>
            <w:r w:rsidRPr="001119EA">
              <w:rPr>
                <w:rFonts w:hint="eastAsia"/>
                <w:color w:val="auto"/>
              </w:rPr>
              <w:t>次郎: [BEFORE] commonResource[1]=2001, tlsData=0</w:t>
            </w:r>
          </w:p>
          <w:p w14:paraId="7CCB4230" w14:textId="77777777" w:rsidR="001119EA" w:rsidRPr="001119EA" w:rsidRDefault="001119EA" w:rsidP="001119EA">
            <w:pPr>
              <w:pStyle w:val="3-"/>
              <w:rPr>
                <w:color w:val="auto"/>
              </w:rPr>
            </w:pPr>
            <w:r w:rsidRPr="001119EA">
              <w:rPr>
                <w:rFonts w:hint="eastAsia"/>
                <w:color w:val="auto"/>
              </w:rPr>
              <w:t>太郎: [AFTER]  commonResource[0]=1002, tlsData=1</w:t>
            </w:r>
          </w:p>
          <w:p w14:paraId="1CB737A1" w14:textId="0DE6ACC7" w:rsidR="001119EA" w:rsidRPr="001119EA" w:rsidRDefault="001119EA" w:rsidP="001119EA">
            <w:pPr>
              <w:pStyle w:val="3-"/>
              <w:rPr>
                <w:color w:val="auto"/>
              </w:rPr>
            </w:pPr>
            <w:r w:rsidRPr="001119EA">
              <w:rPr>
                <w:rFonts w:hint="eastAsia"/>
                <w:color w:val="auto"/>
              </w:rPr>
              <w:t>四朗: [BEFORE] commonResource[0]=1002, tlsData=1</w:t>
            </w:r>
          </w:p>
          <w:p w14:paraId="3BDDEFA2" w14:textId="77777777" w:rsidR="001119EA" w:rsidRPr="001119EA" w:rsidRDefault="001119EA" w:rsidP="001119EA">
            <w:pPr>
              <w:pStyle w:val="3-"/>
              <w:rPr>
                <w:color w:val="auto"/>
              </w:rPr>
            </w:pPr>
            <w:r w:rsidRPr="001119EA">
              <w:rPr>
                <w:rFonts w:hint="eastAsia"/>
                <w:color w:val="auto"/>
              </w:rPr>
              <w:t>次郎: [AFTER]  commonResource[1]=2002, tlsData=1</w:t>
            </w:r>
          </w:p>
          <w:p w14:paraId="4C3EF304" w14:textId="77777777" w:rsidR="001119EA" w:rsidRPr="001119EA" w:rsidRDefault="001119EA" w:rsidP="001119EA">
            <w:pPr>
              <w:pStyle w:val="3-"/>
              <w:rPr>
                <w:color w:val="auto"/>
              </w:rPr>
            </w:pPr>
            <w:r w:rsidRPr="001119EA">
              <w:rPr>
                <w:rFonts w:hint="eastAsia"/>
                <w:color w:val="auto"/>
              </w:rPr>
              <w:t>太郎: [BEFORE] commonResource[1]=2002, tlsData=1</w:t>
            </w:r>
          </w:p>
          <w:p w14:paraId="25FDC023" w14:textId="77777777" w:rsidR="001119EA" w:rsidRPr="001119EA" w:rsidRDefault="001119EA" w:rsidP="001119EA">
            <w:pPr>
              <w:pStyle w:val="3-"/>
              <w:rPr>
                <w:color w:val="auto"/>
              </w:rPr>
            </w:pPr>
            <w:r w:rsidRPr="001119EA">
              <w:rPr>
                <w:rFonts w:hint="eastAsia"/>
                <w:color w:val="auto"/>
              </w:rPr>
              <w:t>太郎: [AFTER]  commonResource[1]=2003, tlsData=2</w:t>
            </w:r>
          </w:p>
          <w:p w14:paraId="12C0D6D5" w14:textId="77777777" w:rsidR="001119EA" w:rsidRPr="001119EA" w:rsidRDefault="001119EA" w:rsidP="001119EA">
            <w:pPr>
              <w:pStyle w:val="3-"/>
              <w:rPr>
                <w:color w:val="auto"/>
              </w:rPr>
            </w:pPr>
            <w:r w:rsidRPr="001119EA">
              <w:rPr>
                <w:rFonts w:hint="eastAsia"/>
                <w:color w:val="auto"/>
              </w:rPr>
              <w:t>三郎: [BEFORE] commonResource[1]=2003, tlsData=1</w:t>
            </w:r>
          </w:p>
          <w:p w14:paraId="0AFE743C" w14:textId="657F0B6F" w:rsidR="001119EA" w:rsidRPr="001119EA" w:rsidRDefault="001119EA" w:rsidP="001119EA">
            <w:pPr>
              <w:pStyle w:val="3-"/>
              <w:rPr>
                <w:color w:val="auto"/>
              </w:rPr>
            </w:pPr>
            <w:r w:rsidRPr="001119EA">
              <w:rPr>
                <w:rFonts w:hint="eastAsia"/>
                <w:color w:val="auto"/>
              </w:rPr>
              <w:t>四朗: [AFTER]  commonResource[0]=1003, tlsData=2</w:t>
            </w:r>
          </w:p>
          <w:p w14:paraId="5EBDE6E1" w14:textId="77777777" w:rsidR="001119EA" w:rsidRPr="001119EA" w:rsidRDefault="001119EA" w:rsidP="001119EA">
            <w:pPr>
              <w:pStyle w:val="3-"/>
              <w:rPr>
                <w:color w:val="auto"/>
              </w:rPr>
            </w:pPr>
            <w:r w:rsidRPr="001119EA">
              <w:rPr>
                <w:rFonts w:hint="eastAsia"/>
                <w:color w:val="auto"/>
              </w:rPr>
              <w:t>次郎: [BEFORE] commonResource[0]=1003, tlsData=1</w:t>
            </w:r>
          </w:p>
          <w:p w14:paraId="364F31B6" w14:textId="77777777" w:rsidR="001119EA" w:rsidRPr="001119EA" w:rsidRDefault="001119EA" w:rsidP="001119EA">
            <w:pPr>
              <w:pStyle w:val="3-"/>
              <w:rPr>
                <w:color w:val="auto"/>
              </w:rPr>
            </w:pPr>
            <w:r w:rsidRPr="001119EA">
              <w:rPr>
                <w:rFonts w:hint="eastAsia"/>
                <w:color w:val="auto"/>
              </w:rPr>
              <w:t>三郎: [AFTER]  commonResource[1]=2004, tlsData=2</w:t>
            </w:r>
          </w:p>
          <w:p w14:paraId="1732E325" w14:textId="77777777" w:rsidR="001119EA" w:rsidRPr="001119EA" w:rsidRDefault="001119EA" w:rsidP="001119EA">
            <w:pPr>
              <w:pStyle w:val="3-"/>
              <w:rPr>
                <w:color w:val="auto"/>
              </w:rPr>
            </w:pPr>
            <w:r w:rsidRPr="001119EA">
              <w:rPr>
                <w:rFonts w:hint="eastAsia"/>
                <w:color w:val="auto"/>
              </w:rPr>
              <w:t>太郎: [BEFORE] commonResource[1]=2004, tlsData=2</w:t>
            </w:r>
          </w:p>
          <w:p w14:paraId="1640B59F" w14:textId="77777777" w:rsidR="001119EA" w:rsidRPr="001119EA" w:rsidRDefault="001119EA" w:rsidP="001119EA">
            <w:pPr>
              <w:pStyle w:val="3-"/>
              <w:rPr>
                <w:color w:val="auto"/>
              </w:rPr>
            </w:pPr>
            <w:r w:rsidRPr="001119EA">
              <w:rPr>
                <w:rFonts w:hint="eastAsia"/>
                <w:color w:val="auto"/>
              </w:rPr>
              <w:t>次郎: [AFTER]  commonResource[0]=1004, tlsData=2</w:t>
            </w:r>
          </w:p>
          <w:p w14:paraId="4B844A8F" w14:textId="55E6838E" w:rsidR="001119EA" w:rsidRPr="001119EA" w:rsidRDefault="001119EA" w:rsidP="001119EA">
            <w:pPr>
              <w:pStyle w:val="3-"/>
              <w:rPr>
                <w:color w:val="auto"/>
              </w:rPr>
            </w:pPr>
            <w:r w:rsidRPr="001119EA">
              <w:rPr>
                <w:rFonts w:hint="eastAsia"/>
                <w:color w:val="auto"/>
              </w:rPr>
              <w:t>四朗: [BEFORE] commonResource[0]=1004, tlsData=2</w:t>
            </w:r>
          </w:p>
          <w:p w14:paraId="2D2D39D3" w14:textId="0751BD73" w:rsidR="001119EA" w:rsidRPr="001119EA" w:rsidRDefault="001119EA" w:rsidP="001119EA">
            <w:pPr>
              <w:pStyle w:val="3-"/>
              <w:rPr>
                <w:color w:val="auto"/>
              </w:rPr>
            </w:pPr>
            <w:r w:rsidRPr="001119EA">
              <w:rPr>
                <w:rFonts w:hint="eastAsia"/>
                <w:color w:val="auto"/>
              </w:rPr>
              <w:t>四朗: [AFTER]  commonResource[0]=1005, tlsData=3</w:t>
            </w:r>
          </w:p>
          <w:p w14:paraId="3B102061" w14:textId="77777777" w:rsidR="001119EA" w:rsidRPr="001119EA" w:rsidRDefault="001119EA" w:rsidP="001119EA">
            <w:pPr>
              <w:pStyle w:val="3-"/>
              <w:rPr>
                <w:color w:val="auto"/>
              </w:rPr>
            </w:pPr>
            <w:r w:rsidRPr="001119EA">
              <w:rPr>
                <w:rFonts w:hint="eastAsia"/>
                <w:color w:val="auto"/>
              </w:rPr>
              <w:t>三郎: [BEFORE] commonResource[0]=1005, tlsData=2</w:t>
            </w:r>
          </w:p>
          <w:p w14:paraId="74B70313" w14:textId="77777777" w:rsidR="001119EA" w:rsidRPr="001119EA" w:rsidRDefault="001119EA" w:rsidP="001119EA">
            <w:pPr>
              <w:pStyle w:val="3-"/>
              <w:rPr>
                <w:color w:val="auto"/>
              </w:rPr>
            </w:pPr>
            <w:r w:rsidRPr="001119EA">
              <w:rPr>
                <w:rFonts w:hint="eastAsia"/>
                <w:color w:val="auto"/>
              </w:rPr>
              <w:t>太郎: [AFTER]  commonResource[1]=2005, tlsData=3</w:t>
            </w:r>
          </w:p>
          <w:p w14:paraId="2BFDE7F0" w14:textId="77777777" w:rsidR="001119EA" w:rsidRPr="001119EA" w:rsidRDefault="001119EA" w:rsidP="001119EA">
            <w:pPr>
              <w:pStyle w:val="3-"/>
              <w:rPr>
                <w:color w:val="auto"/>
              </w:rPr>
            </w:pPr>
            <w:r w:rsidRPr="001119EA">
              <w:rPr>
                <w:rFonts w:hint="eastAsia"/>
                <w:color w:val="auto"/>
              </w:rPr>
              <w:t>次郎: [BEFORE] commonResource[1]=2005, tlsData=2</w:t>
            </w:r>
          </w:p>
          <w:p w14:paraId="46B7BBBA" w14:textId="77777777" w:rsidR="001119EA" w:rsidRPr="001119EA" w:rsidRDefault="001119EA" w:rsidP="001119EA">
            <w:pPr>
              <w:pStyle w:val="3-"/>
              <w:rPr>
                <w:color w:val="auto"/>
              </w:rPr>
            </w:pPr>
            <w:r w:rsidRPr="001119EA">
              <w:rPr>
                <w:rFonts w:hint="eastAsia"/>
                <w:color w:val="auto"/>
              </w:rPr>
              <w:t>- end:四朗  -</w:t>
            </w:r>
          </w:p>
          <w:p w14:paraId="11A9AABC" w14:textId="77777777" w:rsidR="001119EA" w:rsidRPr="001119EA" w:rsidRDefault="001119EA" w:rsidP="001119EA">
            <w:pPr>
              <w:pStyle w:val="3-"/>
              <w:rPr>
                <w:color w:val="auto"/>
              </w:rPr>
            </w:pPr>
            <w:r w:rsidRPr="001119EA">
              <w:rPr>
                <w:rFonts w:hint="eastAsia"/>
                <w:color w:val="auto"/>
              </w:rPr>
              <w:t>- end:太郎 -</w:t>
            </w:r>
          </w:p>
          <w:p w14:paraId="3507B1CF" w14:textId="0DC4FB5A" w:rsidR="001119EA" w:rsidRPr="001119EA" w:rsidRDefault="001119EA" w:rsidP="001119EA">
            <w:pPr>
              <w:pStyle w:val="3-"/>
              <w:rPr>
                <w:color w:val="auto"/>
              </w:rPr>
            </w:pPr>
            <w:r w:rsidRPr="001119EA">
              <w:rPr>
                <w:rFonts w:hint="eastAsia"/>
                <w:color w:val="auto"/>
              </w:rPr>
              <w:t>三郎: [AFTER]  commonResource[0]=</w:t>
            </w:r>
            <w:r w:rsidRPr="00F91FFB">
              <w:rPr>
                <w:rFonts w:hint="eastAsia"/>
                <w:color w:val="FF0000"/>
              </w:rPr>
              <w:t>1006</w:t>
            </w:r>
            <w:r w:rsidRPr="001119EA">
              <w:rPr>
                <w:rFonts w:hint="eastAsia"/>
                <w:color w:val="auto"/>
              </w:rPr>
              <w:t>, tlsData=3</w:t>
            </w:r>
            <w:r w:rsidR="00F91FFB">
              <w:rPr>
                <w:color w:val="auto"/>
              </w:rPr>
              <w:tab/>
            </w:r>
            <w:r w:rsidR="00F91FFB">
              <w:rPr>
                <w:color w:val="auto"/>
              </w:rPr>
              <w:tab/>
            </w:r>
            <w:r w:rsidR="00F91FFB" w:rsidRPr="00FF65A9">
              <w:rPr>
                <w:rFonts w:hint="eastAsia"/>
                <w:color w:val="FF0000"/>
              </w:rPr>
              <w:t>←</w:t>
            </w:r>
            <w:r w:rsidR="00F91FFB">
              <w:rPr>
                <w:color w:val="FF0000"/>
              </w:rPr>
              <w:t>全て正常にロックされたので、</w:t>
            </w:r>
            <w:r w:rsidR="00F91FFB">
              <w:rPr>
                <w:rFonts w:hint="eastAsia"/>
                <w:color w:val="FF0000"/>
              </w:rPr>
              <w:t>正しい</w:t>
            </w:r>
            <w:r w:rsidR="00F91FFB">
              <w:rPr>
                <w:color w:val="FF0000"/>
              </w:rPr>
              <w:t>処理結果になっている</w:t>
            </w:r>
          </w:p>
          <w:p w14:paraId="033D1EEE" w14:textId="3A3E6CA8" w:rsidR="001119EA" w:rsidRPr="001119EA" w:rsidRDefault="001119EA" w:rsidP="00F91FFB">
            <w:pPr>
              <w:pStyle w:val="3-"/>
              <w:tabs>
                <w:tab w:val="clear" w:pos="3758"/>
                <w:tab w:val="left" w:pos="3835"/>
              </w:tabs>
              <w:rPr>
                <w:color w:val="auto"/>
              </w:rPr>
            </w:pPr>
            <w:r w:rsidRPr="001119EA">
              <w:rPr>
                <w:rFonts w:hint="eastAsia"/>
                <w:color w:val="auto"/>
              </w:rPr>
              <w:t>次郎: [AFTER]  commonResource[1]=</w:t>
            </w:r>
            <w:r w:rsidRPr="00F91FFB">
              <w:rPr>
                <w:rFonts w:hint="eastAsia"/>
                <w:color w:val="FF0000"/>
              </w:rPr>
              <w:t>2006</w:t>
            </w:r>
            <w:r w:rsidRPr="001119EA">
              <w:rPr>
                <w:rFonts w:hint="eastAsia"/>
                <w:color w:val="auto"/>
              </w:rPr>
              <w:t>, tlsData=3</w:t>
            </w:r>
            <w:r w:rsidR="00F91FFB">
              <w:rPr>
                <w:color w:val="auto"/>
              </w:rPr>
              <w:tab/>
            </w:r>
            <w:r w:rsidR="00F91FFB">
              <w:rPr>
                <w:color w:val="auto"/>
              </w:rPr>
              <w:tab/>
            </w:r>
            <w:r w:rsidR="00F91FFB">
              <w:rPr>
                <w:rFonts w:hint="eastAsia"/>
                <w:color w:val="FF0000"/>
              </w:rPr>
              <w:t>（commonResource[0] と [1] が計12進行している）</w:t>
            </w:r>
          </w:p>
          <w:p w14:paraId="5AD843EF" w14:textId="77777777" w:rsidR="001119EA" w:rsidRPr="001119EA" w:rsidRDefault="001119EA" w:rsidP="001119EA">
            <w:pPr>
              <w:pStyle w:val="3-"/>
              <w:rPr>
                <w:color w:val="auto"/>
              </w:rPr>
            </w:pPr>
            <w:r w:rsidRPr="001119EA">
              <w:rPr>
                <w:rFonts w:hint="eastAsia"/>
                <w:color w:val="auto"/>
              </w:rPr>
              <w:t>- end:次郎 -</w:t>
            </w:r>
          </w:p>
          <w:p w14:paraId="35B31FDD" w14:textId="77777777" w:rsidR="001119EA" w:rsidRPr="001119EA" w:rsidRDefault="001119EA" w:rsidP="001119EA">
            <w:pPr>
              <w:pStyle w:val="3-"/>
              <w:rPr>
                <w:color w:val="auto"/>
              </w:rPr>
            </w:pPr>
            <w:r w:rsidRPr="001119EA">
              <w:rPr>
                <w:rFonts w:hint="eastAsia"/>
                <w:color w:val="auto"/>
              </w:rPr>
              <w:t>- end:三郎 -</w:t>
            </w:r>
          </w:p>
          <w:p w14:paraId="6D1C57E8" w14:textId="577FDE8C" w:rsidR="00737B12" w:rsidRPr="00DD51B6" w:rsidRDefault="001119EA" w:rsidP="001119EA">
            <w:pPr>
              <w:pStyle w:val="3-"/>
            </w:pPr>
            <w:r w:rsidRPr="001119EA">
              <w:rPr>
                <w:color w:val="auto"/>
              </w:rPr>
              <w:t xml:space="preserve">Semaphore * 10000000 = </w:t>
            </w:r>
            <w:r w:rsidRPr="00F91FFB">
              <w:rPr>
                <w:color w:val="FF0000"/>
              </w:rPr>
              <w:t>0.607549 sec</w:t>
            </w:r>
            <w:r w:rsidR="00F91FFB">
              <w:rPr>
                <w:color w:val="FF0000"/>
              </w:rPr>
              <w:tab/>
            </w:r>
            <w:r w:rsidR="00F91FFB">
              <w:rPr>
                <w:color w:val="FF0000"/>
              </w:rPr>
              <w:tab/>
            </w:r>
            <w:r w:rsidR="00F91FFB">
              <w:rPr>
                <w:color w:val="FF0000"/>
              </w:rPr>
              <w:tab/>
            </w:r>
            <w:r w:rsidR="00F91FFB">
              <w:rPr>
                <w:color w:val="FF0000"/>
              </w:rPr>
              <w:tab/>
            </w:r>
            <w:r w:rsidR="009518EA">
              <w:rPr>
                <w:color w:val="FF0000"/>
              </w:rPr>
              <w:t>←</w:t>
            </w:r>
            <w:r w:rsidR="009518EA">
              <w:rPr>
                <w:rFonts w:hint="eastAsia"/>
                <w:color w:val="FF0000"/>
              </w:rPr>
              <w:t>1千万回ループによる処理時間計測</w:t>
            </w:r>
          </w:p>
        </w:tc>
      </w:tr>
    </w:tbl>
    <w:p w14:paraId="28199BF2" w14:textId="5E242DEB" w:rsidR="00737B12" w:rsidRDefault="00DF7C5C" w:rsidP="00737B12">
      <w:pPr>
        <w:pStyle w:val="3"/>
      </w:pPr>
      <w:bookmarkStart w:id="123" w:name="_Toc379553566"/>
      <w:r>
        <w:t>P</w:t>
      </w:r>
      <w:r>
        <w:rPr>
          <w:rFonts w:hint="eastAsia"/>
        </w:rPr>
        <w:t>OSIX</w:t>
      </w:r>
      <w:r>
        <w:rPr>
          <w:rFonts w:hint="eastAsia"/>
        </w:rPr>
        <w:t>スレッド</w:t>
      </w:r>
      <w:r w:rsidR="00737B12">
        <w:rPr>
          <w:rFonts w:hint="eastAsia"/>
        </w:rPr>
        <w:t>ライブラリ版（名前付き）</w:t>
      </w:r>
      <w:bookmarkEnd w:id="123"/>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POSIX</w:instrText>
      </w:r>
      <w:r w:rsidR="00A45D66">
        <w:rPr>
          <w:rFonts w:hint="eastAsia"/>
        </w:rPr>
        <w:instrText>版名前付きセマフォ</w:instrText>
      </w:r>
      <w:r w:rsidR="00A45D66">
        <w:instrText>" \y “</w:instrText>
      </w:r>
      <w:r w:rsidR="00A45D66">
        <w:rPr>
          <w:rFonts w:hint="eastAsia"/>
        </w:rPr>
        <w:instrText>せまふぉ</w:instrText>
      </w:r>
      <w:r w:rsidR="00A45D66">
        <w:rPr>
          <w:rFonts w:hint="eastAsia"/>
        </w:rPr>
        <w:instrText>:</w:instrText>
      </w:r>
      <w:r w:rsidR="00A45D66">
        <w:instrText>POSIX</w:instrText>
      </w:r>
      <w:r w:rsidR="00A45D66">
        <w:rPr>
          <w:rFonts w:hint="eastAsia"/>
        </w:rPr>
        <w:instrText>すれっどらいぶらりばんなまえつきせまふぉ</w:instrText>
      </w:r>
      <w:r w:rsidR="00A45D66">
        <w:instrText xml:space="preserve">” </w:instrText>
      </w:r>
      <w:r w:rsidR="00A45D66">
        <w:fldChar w:fldCharType="end"/>
      </w:r>
    </w:p>
    <w:p w14:paraId="7A5D7779" w14:textId="0173B42B" w:rsidR="001128B1" w:rsidRDefault="00DF7C5C" w:rsidP="001128B1">
      <w:pPr>
        <w:pStyle w:val="aa"/>
        <w:ind w:left="447" w:firstLine="283"/>
      </w:pPr>
      <w:r>
        <w:rPr>
          <w:rFonts w:hint="eastAsia"/>
        </w:rPr>
        <w:t>POSIX</w:t>
      </w:r>
      <w:r>
        <w:rPr>
          <w:rFonts w:hint="eastAsia"/>
        </w:rPr>
        <w:t>スレッド</w:t>
      </w:r>
      <w:r w:rsidR="001128B1">
        <w:rPr>
          <w:rFonts w:hint="eastAsia"/>
        </w:rPr>
        <w:t>ライブラリ版の名前付きセマフォ。</w:t>
      </w:r>
    </w:p>
    <w:p w14:paraId="452F1417" w14:textId="528F448B" w:rsidR="001128B1" w:rsidRDefault="001128B1" w:rsidP="001128B1">
      <w:pPr>
        <w:pStyle w:val="aa"/>
        <w:ind w:left="447" w:firstLine="283"/>
      </w:pPr>
      <w:r>
        <w:t>基本的には名前無し</w:t>
      </w:r>
      <w:r>
        <w:rPr>
          <w:rFonts w:hint="eastAsia"/>
        </w:rPr>
        <w:t>セマフォ</w:t>
      </w:r>
      <w:r>
        <w:t>と変わらないが、プロセス間での排他制御</w:t>
      </w:r>
      <w:r>
        <w:rPr>
          <w:rFonts w:hint="eastAsia"/>
        </w:rPr>
        <w:t>で</w:t>
      </w:r>
      <w:r>
        <w:t>場合に使用する。</w:t>
      </w:r>
      <w:r>
        <w:rPr>
          <w:rFonts w:hint="eastAsia"/>
        </w:rPr>
        <w:t>セマフォ生成時に、ファイルと同様のアクセス権を設定できる。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C6931D" w14:textId="77777777" w:rsidTr="000A1665">
        <w:tc>
          <w:tcPr>
            <w:tcW w:w="8494" w:type="dxa"/>
          </w:tcPr>
          <w:p w14:paraId="7A4D7B98" w14:textId="77777777" w:rsidR="001128B1" w:rsidRDefault="001128B1" w:rsidP="001128B1">
            <w:pPr>
              <w:pStyle w:val="3-"/>
            </w:pPr>
            <w:r>
              <w:t>#include &lt;stdio.h&gt;</w:t>
            </w:r>
          </w:p>
          <w:p w14:paraId="098B7826" w14:textId="77777777" w:rsidR="001128B1" w:rsidRDefault="001128B1" w:rsidP="001128B1">
            <w:pPr>
              <w:pStyle w:val="3-"/>
            </w:pPr>
            <w:r>
              <w:t>#include &lt;stdlib.h&gt;</w:t>
            </w:r>
          </w:p>
          <w:p w14:paraId="468CFC15" w14:textId="77777777" w:rsidR="001128B1" w:rsidRDefault="001128B1" w:rsidP="001128B1">
            <w:pPr>
              <w:pStyle w:val="3-"/>
            </w:pPr>
          </w:p>
          <w:p w14:paraId="29AF86E6" w14:textId="77777777" w:rsidR="001128B1" w:rsidRDefault="001128B1" w:rsidP="001128B1">
            <w:pPr>
              <w:pStyle w:val="3-"/>
            </w:pPr>
            <w:r>
              <w:t>#include &lt;pthread.h&gt;</w:t>
            </w:r>
          </w:p>
          <w:p w14:paraId="4DD6F427" w14:textId="77777777" w:rsidR="001128B1" w:rsidRDefault="001128B1" w:rsidP="001128B1">
            <w:pPr>
              <w:pStyle w:val="3-"/>
            </w:pPr>
            <w:r>
              <w:t>#include &lt;unistd.h&gt;</w:t>
            </w:r>
          </w:p>
          <w:p w14:paraId="4A616AC3" w14:textId="77777777" w:rsidR="001128B1" w:rsidRPr="00F91FFB" w:rsidRDefault="001128B1" w:rsidP="001128B1">
            <w:pPr>
              <w:pStyle w:val="3-"/>
              <w:rPr>
                <w:color w:val="FF0000"/>
              </w:rPr>
            </w:pPr>
            <w:r w:rsidRPr="00F91FFB">
              <w:rPr>
                <w:color w:val="FF0000"/>
              </w:rPr>
              <w:lastRenderedPageBreak/>
              <w:t>#include &lt;semaphore.h&gt;</w:t>
            </w:r>
          </w:p>
          <w:p w14:paraId="16499894" w14:textId="77777777" w:rsidR="001128B1" w:rsidRPr="00F91FFB" w:rsidRDefault="001128B1" w:rsidP="001128B1">
            <w:pPr>
              <w:pStyle w:val="3-"/>
              <w:rPr>
                <w:color w:val="FF0000"/>
              </w:rPr>
            </w:pPr>
            <w:r w:rsidRPr="00F91FFB">
              <w:rPr>
                <w:color w:val="FF0000"/>
              </w:rPr>
              <w:t>#include &lt;fcntl.h&gt;</w:t>
            </w:r>
          </w:p>
          <w:p w14:paraId="206F2229" w14:textId="77777777" w:rsidR="001128B1" w:rsidRDefault="001128B1" w:rsidP="001128B1">
            <w:pPr>
              <w:pStyle w:val="3-"/>
            </w:pPr>
          </w:p>
          <w:p w14:paraId="627E41CE" w14:textId="77777777" w:rsidR="001128B1" w:rsidRPr="00F91FFB" w:rsidRDefault="001128B1" w:rsidP="001128B1">
            <w:pPr>
              <w:pStyle w:val="3-"/>
              <w:rPr>
                <w:color w:val="00B050"/>
              </w:rPr>
            </w:pPr>
            <w:r>
              <w:rPr>
                <w:rFonts w:hint="eastAsia"/>
              </w:rPr>
              <w:t xml:space="preserve">#include &lt;sys/time.h&gt; </w:t>
            </w:r>
            <w:r w:rsidRPr="00F91FFB">
              <w:rPr>
                <w:rFonts w:hint="eastAsia"/>
                <w:color w:val="00B050"/>
              </w:rPr>
              <w:t>//時間計測用</w:t>
            </w:r>
          </w:p>
          <w:p w14:paraId="20AF5D8B" w14:textId="77777777" w:rsidR="001128B1" w:rsidRDefault="001128B1" w:rsidP="001128B1">
            <w:pPr>
              <w:pStyle w:val="3-"/>
            </w:pPr>
          </w:p>
          <w:p w14:paraId="02A471F2" w14:textId="77777777" w:rsidR="001128B1" w:rsidRPr="00F91FFB" w:rsidRDefault="001128B1" w:rsidP="001128B1">
            <w:pPr>
              <w:pStyle w:val="3-"/>
              <w:rPr>
                <w:color w:val="00B050"/>
              </w:rPr>
            </w:pPr>
            <w:r w:rsidRPr="00F91FFB">
              <w:rPr>
                <w:rFonts w:hint="eastAsia"/>
                <w:color w:val="00B050"/>
              </w:rPr>
              <w:t>//共有セマフォ名</w:t>
            </w:r>
          </w:p>
          <w:p w14:paraId="79B3F939" w14:textId="77777777" w:rsidR="001128B1" w:rsidRDefault="001128B1" w:rsidP="001128B1">
            <w:pPr>
              <w:pStyle w:val="3-"/>
            </w:pPr>
            <w:r w:rsidRPr="00F91FFB">
              <w:rPr>
                <w:color w:val="FF0000"/>
              </w:rPr>
              <w:t>static const char* COMMON_SEMAPHORE_NAME = "Common Semaphore";</w:t>
            </w:r>
          </w:p>
          <w:p w14:paraId="086CF547" w14:textId="77777777" w:rsidR="001128B1" w:rsidRDefault="001128B1" w:rsidP="001128B1">
            <w:pPr>
              <w:pStyle w:val="3-"/>
            </w:pPr>
          </w:p>
          <w:p w14:paraId="570A48AF" w14:textId="77777777" w:rsidR="001128B1" w:rsidRPr="00F91FFB" w:rsidRDefault="001128B1" w:rsidP="001128B1">
            <w:pPr>
              <w:pStyle w:val="3-"/>
              <w:rPr>
                <w:color w:val="00B050"/>
              </w:rPr>
            </w:pPr>
            <w:r w:rsidRPr="00F91FFB">
              <w:rPr>
                <w:rFonts w:hint="eastAsia"/>
                <w:color w:val="00B050"/>
              </w:rPr>
              <w:t>//ミューテックス</w:t>
            </w:r>
          </w:p>
          <w:p w14:paraId="40933BA3" w14:textId="77777777" w:rsidR="001128B1" w:rsidRDefault="001128B1" w:rsidP="001128B1">
            <w:pPr>
              <w:pStyle w:val="3-"/>
            </w:pPr>
            <w:r>
              <w:t>static pthread_mutex_t s_mutex = PTHREAD_MUTEX_INITIALIZER;</w:t>
            </w:r>
          </w:p>
          <w:p w14:paraId="6B63C2CA" w14:textId="77777777" w:rsidR="001128B1" w:rsidRDefault="001128B1" w:rsidP="001128B1">
            <w:pPr>
              <w:pStyle w:val="3-"/>
            </w:pPr>
          </w:p>
          <w:p w14:paraId="6D34B2C5" w14:textId="77777777" w:rsidR="001128B1" w:rsidRPr="00F91FFB" w:rsidRDefault="001128B1" w:rsidP="001128B1">
            <w:pPr>
              <w:pStyle w:val="3-"/>
              <w:rPr>
                <w:color w:val="00B050"/>
              </w:rPr>
            </w:pPr>
            <w:r w:rsidRPr="00F91FFB">
              <w:rPr>
                <w:rFonts w:hint="eastAsia"/>
                <w:color w:val="00B050"/>
              </w:rPr>
              <w:t>//共有リソース</w:t>
            </w:r>
          </w:p>
          <w:p w14:paraId="19BB2548" w14:textId="77777777" w:rsidR="001128B1" w:rsidRDefault="001128B1" w:rsidP="001128B1">
            <w:pPr>
              <w:pStyle w:val="3-"/>
            </w:pPr>
            <w:r>
              <w:t>static const int COMMON_RESOURCE_NUM = 2;</w:t>
            </w:r>
          </w:p>
          <w:p w14:paraId="3B91FC6B" w14:textId="77777777" w:rsidR="001128B1" w:rsidRDefault="001128B1" w:rsidP="001128B1">
            <w:pPr>
              <w:pStyle w:val="3-"/>
            </w:pPr>
            <w:r>
              <w:rPr>
                <w:rFonts w:hint="eastAsia"/>
              </w:rPr>
              <w:t>static int s_commonResource[COMMON_RESOURCE_NUM]       = {};</w:t>
            </w:r>
            <w:r w:rsidRPr="00F91FFB">
              <w:rPr>
                <w:rFonts w:hint="eastAsia"/>
                <w:color w:val="00B050"/>
              </w:rPr>
              <w:t>//複数の共有リソース</w:t>
            </w:r>
          </w:p>
          <w:p w14:paraId="6A8D76BA" w14:textId="77777777" w:rsidR="001128B1" w:rsidRDefault="001128B1" w:rsidP="001128B1">
            <w:pPr>
              <w:pStyle w:val="3-"/>
            </w:pPr>
            <w:r>
              <w:rPr>
                <w:rFonts w:hint="eastAsia"/>
              </w:rPr>
              <w:t>static bool s_usingCommonResource[COMMON_RESOURCE_NUM] = {};</w:t>
            </w:r>
            <w:r w:rsidRPr="00F91FFB">
              <w:rPr>
                <w:rFonts w:hint="eastAsia"/>
                <w:color w:val="00B050"/>
              </w:rPr>
              <w:t>//共有リソース使用中フラグ</w:t>
            </w:r>
          </w:p>
          <w:p w14:paraId="50109FF3" w14:textId="77777777" w:rsidR="001128B1" w:rsidRDefault="001128B1" w:rsidP="001128B1">
            <w:pPr>
              <w:pStyle w:val="3-"/>
            </w:pPr>
          </w:p>
          <w:p w14:paraId="28D51A13" w14:textId="77777777" w:rsidR="001128B1" w:rsidRPr="00F91FFB" w:rsidRDefault="001128B1" w:rsidP="001128B1">
            <w:pPr>
              <w:pStyle w:val="3-"/>
              <w:rPr>
                <w:color w:val="00B050"/>
              </w:rPr>
            </w:pPr>
            <w:r w:rsidRPr="00F91FFB">
              <w:rPr>
                <w:rFonts w:hint="eastAsia"/>
                <w:color w:val="00B050"/>
              </w:rPr>
              <w:t>//スレッド固有データ</w:t>
            </w:r>
          </w:p>
          <w:p w14:paraId="12561ADB" w14:textId="77777777" w:rsidR="001128B1" w:rsidRDefault="001128B1" w:rsidP="001128B1">
            <w:pPr>
              <w:pStyle w:val="3-"/>
            </w:pPr>
            <w:r>
              <w:t>__thread int s_tlsData = 0;</w:t>
            </w:r>
          </w:p>
          <w:p w14:paraId="0C50EFC5" w14:textId="77777777" w:rsidR="001128B1" w:rsidRDefault="001128B1" w:rsidP="001128B1">
            <w:pPr>
              <w:pStyle w:val="3-"/>
            </w:pPr>
          </w:p>
          <w:p w14:paraId="180B127D" w14:textId="77777777" w:rsidR="001128B1" w:rsidRPr="00F91FFB" w:rsidRDefault="001128B1" w:rsidP="001128B1">
            <w:pPr>
              <w:pStyle w:val="3-"/>
              <w:rPr>
                <w:color w:val="00B050"/>
              </w:rPr>
            </w:pPr>
            <w:r w:rsidRPr="00F91FFB">
              <w:rPr>
                <w:rFonts w:hint="eastAsia"/>
                <w:color w:val="00B050"/>
              </w:rPr>
              <w:t>//スレッド</w:t>
            </w:r>
          </w:p>
          <w:p w14:paraId="7BD1088B" w14:textId="77777777" w:rsidR="001128B1" w:rsidRDefault="001128B1" w:rsidP="001128B1">
            <w:pPr>
              <w:pStyle w:val="3-"/>
            </w:pPr>
            <w:r>
              <w:t>void* threadFunc(void* param_p)</w:t>
            </w:r>
          </w:p>
          <w:p w14:paraId="1D41B31C" w14:textId="77777777" w:rsidR="001128B1" w:rsidRDefault="001128B1" w:rsidP="001128B1">
            <w:pPr>
              <w:pStyle w:val="3-"/>
            </w:pPr>
            <w:r>
              <w:t>{</w:t>
            </w:r>
          </w:p>
          <w:p w14:paraId="7C810153" w14:textId="77777777" w:rsidR="001128B1" w:rsidRDefault="001128B1" w:rsidP="001128B1">
            <w:pPr>
              <w:pStyle w:val="3-"/>
            </w:pPr>
            <w:r>
              <w:rPr>
                <w:rFonts w:hint="eastAsia"/>
              </w:rPr>
              <w:tab/>
            </w:r>
            <w:r w:rsidRPr="00F91FFB">
              <w:rPr>
                <w:rFonts w:hint="eastAsia"/>
                <w:color w:val="00B050"/>
              </w:rPr>
              <w:t>//パラメータ受け取り</w:t>
            </w:r>
          </w:p>
          <w:p w14:paraId="7C1CCA47" w14:textId="77777777" w:rsidR="001128B1" w:rsidRDefault="001128B1" w:rsidP="001128B1">
            <w:pPr>
              <w:pStyle w:val="3-"/>
            </w:pPr>
            <w:r>
              <w:tab/>
              <w:t>const char* name = static_cast&lt;const char*&gt;(param_p);</w:t>
            </w:r>
          </w:p>
          <w:p w14:paraId="7789132E" w14:textId="77777777" w:rsidR="001128B1" w:rsidRDefault="001128B1" w:rsidP="001128B1">
            <w:pPr>
              <w:pStyle w:val="3-"/>
            </w:pPr>
          </w:p>
          <w:p w14:paraId="60B1C29F" w14:textId="77777777" w:rsidR="001128B1" w:rsidRPr="00F91FFB" w:rsidRDefault="001128B1" w:rsidP="001128B1">
            <w:pPr>
              <w:pStyle w:val="3-"/>
              <w:rPr>
                <w:color w:val="00B050"/>
              </w:rPr>
            </w:pPr>
            <w:r>
              <w:rPr>
                <w:rFonts w:hint="eastAsia"/>
              </w:rPr>
              <w:tab/>
            </w:r>
            <w:r w:rsidRPr="00F91FFB">
              <w:rPr>
                <w:rFonts w:hint="eastAsia"/>
                <w:color w:val="00B050"/>
              </w:rPr>
              <w:t>//開始</w:t>
            </w:r>
          </w:p>
          <w:p w14:paraId="1E8431CB" w14:textId="77777777" w:rsidR="001128B1" w:rsidRDefault="001128B1" w:rsidP="001128B1">
            <w:pPr>
              <w:pStyle w:val="3-"/>
            </w:pPr>
            <w:r>
              <w:tab/>
              <w:t>printf("- begin:%s -\n", name);</w:t>
            </w:r>
          </w:p>
          <w:p w14:paraId="5076FF07" w14:textId="77777777" w:rsidR="001128B1" w:rsidRDefault="001128B1" w:rsidP="001128B1">
            <w:pPr>
              <w:pStyle w:val="3-"/>
            </w:pPr>
            <w:r>
              <w:tab/>
              <w:t>fflush(stdout);</w:t>
            </w:r>
          </w:p>
          <w:p w14:paraId="002297EC" w14:textId="77777777" w:rsidR="001128B1" w:rsidRDefault="001128B1" w:rsidP="001128B1">
            <w:pPr>
              <w:pStyle w:val="3-"/>
            </w:pPr>
          </w:p>
          <w:p w14:paraId="4A2AED2F" w14:textId="77777777" w:rsidR="001128B1" w:rsidRPr="00F91FFB" w:rsidRDefault="001128B1" w:rsidP="001128B1">
            <w:pPr>
              <w:pStyle w:val="3-"/>
              <w:rPr>
                <w:color w:val="00B050"/>
              </w:rPr>
            </w:pPr>
            <w:r>
              <w:rPr>
                <w:rFonts w:hint="eastAsia"/>
              </w:rPr>
              <w:tab/>
            </w:r>
            <w:r w:rsidRPr="00F91FFB">
              <w:rPr>
                <w:rFonts w:hint="eastAsia"/>
                <w:color w:val="00B050"/>
              </w:rPr>
              <w:t>//名前付きセマフォオープン</w:t>
            </w:r>
          </w:p>
          <w:p w14:paraId="6BDA039B" w14:textId="6C68251A" w:rsidR="001128B1" w:rsidRDefault="001128B1" w:rsidP="001128B1">
            <w:pPr>
              <w:pStyle w:val="3-"/>
            </w:pPr>
            <w:r>
              <w:tab/>
            </w:r>
            <w:r w:rsidRPr="00F91FFB">
              <w:rPr>
                <w:color w:val="FF0000"/>
              </w:rPr>
              <w:t>sem_t* semaphore = sem_open(COMMON_SEMAPHORE_NAME, 0);</w:t>
            </w:r>
            <w:r w:rsidR="00F91FFB" w:rsidRPr="00F91FFB">
              <w:rPr>
                <w:color w:val="00B050"/>
              </w:rPr>
              <w:t>//</w:t>
            </w:r>
            <w:r w:rsidR="00F91FFB" w:rsidRPr="00F91FFB">
              <w:rPr>
                <w:rFonts w:hint="eastAsia"/>
                <w:color w:val="00B050"/>
              </w:rPr>
              <w:t>すでに存在しているセマフォをオープン</w:t>
            </w:r>
          </w:p>
          <w:p w14:paraId="25C9503D" w14:textId="77777777" w:rsidR="001128B1" w:rsidRDefault="001128B1" w:rsidP="001128B1">
            <w:pPr>
              <w:pStyle w:val="3-"/>
            </w:pPr>
          </w:p>
          <w:p w14:paraId="3718029C" w14:textId="77777777" w:rsidR="001128B1" w:rsidRDefault="001128B1" w:rsidP="001128B1">
            <w:pPr>
              <w:pStyle w:val="3-"/>
            </w:pPr>
            <w:r>
              <w:rPr>
                <w:rFonts w:hint="eastAsia"/>
              </w:rPr>
              <w:tab/>
            </w:r>
            <w:r w:rsidRPr="00F91FFB">
              <w:rPr>
                <w:rFonts w:hint="eastAsia"/>
                <w:color w:val="00B050"/>
              </w:rPr>
              <w:t>//処理</w:t>
            </w:r>
          </w:p>
          <w:p w14:paraId="2F28FB55" w14:textId="77777777" w:rsidR="001128B1" w:rsidRDefault="001128B1" w:rsidP="001128B1">
            <w:pPr>
              <w:pStyle w:val="3-"/>
            </w:pPr>
            <w:r>
              <w:tab/>
              <w:t>for (int i = 0; i &lt; 3; ++i)</w:t>
            </w:r>
          </w:p>
          <w:p w14:paraId="523EAB7E" w14:textId="77777777" w:rsidR="001128B1" w:rsidRDefault="001128B1" w:rsidP="001128B1">
            <w:pPr>
              <w:pStyle w:val="3-"/>
            </w:pPr>
            <w:r>
              <w:tab/>
              <w:t>{</w:t>
            </w:r>
          </w:p>
          <w:p w14:paraId="4945E2C8" w14:textId="77777777" w:rsidR="001128B1" w:rsidRDefault="001128B1" w:rsidP="001128B1">
            <w:pPr>
              <w:pStyle w:val="3-"/>
            </w:pPr>
            <w:r>
              <w:rPr>
                <w:rFonts w:hint="eastAsia"/>
              </w:rPr>
              <w:tab/>
            </w:r>
            <w:r>
              <w:rPr>
                <w:rFonts w:hint="eastAsia"/>
              </w:rPr>
              <w:tab/>
            </w:r>
            <w:r w:rsidRPr="00F91FFB">
              <w:rPr>
                <w:rFonts w:hint="eastAsia"/>
                <w:color w:val="00B050"/>
              </w:rPr>
              <w:t>//セマフォ取得</w:t>
            </w:r>
          </w:p>
          <w:p w14:paraId="1919DC9D" w14:textId="77777777" w:rsidR="001128B1" w:rsidRPr="00F91FFB" w:rsidRDefault="001128B1" w:rsidP="001128B1">
            <w:pPr>
              <w:pStyle w:val="3-"/>
              <w:rPr>
                <w:color w:val="FF0000"/>
              </w:rPr>
            </w:pPr>
            <w:r>
              <w:tab/>
            </w:r>
            <w:r>
              <w:tab/>
            </w:r>
            <w:r w:rsidRPr="00F91FFB">
              <w:rPr>
                <w:color w:val="FF0000"/>
              </w:rPr>
              <w:t>sem_wait(semaphore);</w:t>
            </w:r>
          </w:p>
          <w:p w14:paraId="6821B1F8" w14:textId="77777777" w:rsidR="00F91FFB" w:rsidRDefault="001128B1" w:rsidP="001128B1">
            <w:pPr>
              <w:pStyle w:val="3-"/>
              <w:rPr>
                <w:color w:val="00B050"/>
              </w:rPr>
            </w:pPr>
            <w:r>
              <w:rPr>
                <w:rFonts w:hint="eastAsia"/>
              </w:rPr>
              <w:tab/>
            </w:r>
            <w:r w:rsidRPr="00F91FFB">
              <w:rPr>
                <w:rFonts w:hint="eastAsia"/>
                <w:color w:val="00B050"/>
              </w:rPr>
              <w:t>//</w:t>
            </w:r>
            <w:r w:rsidRPr="00F91FFB">
              <w:rPr>
                <w:rFonts w:hint="eastAsia"/>
                <w:color w:val="00B050"/>
              </w:rPr>
              <w:tab/>
            </w:r>
            <w:r w:rsidRPr="00F91FFB">
              <w:rPr>
                <w:rFonts w:hint="eastAsia"/>
                <w:color w:val="FF0000"/>
              </w:rPr>
              <w:t>sem_trywait(&amp;s_mutex);</w:t>
            </w:r>
            <w:r w:rsidRPr="00F91FFB">
              <w:rPr>
                <w:rFonts w:hint="eastAsia"/>
                <w:color w:val="00B050"/>
              </w:rPr>
              <w:t>//取得できない時に他の処理を行いたい場合は</w:t>
            </w:r>
          </w:p>
          <w:p w14:paraId="1031313B" w14:textId="0A2BB583" w:rsidR="001128B1" w:rsidRDefault="00F91FFB" w:rsidP="00F91FFB">
            <w:pPr>
              <w:pStyle w:val="3-"/>
              <w:tabs>
                <w:tab w:val="clear" w:pos="838"/>
                <w:tab w:val="clear" w:pos="1253"/>
                <w:tab w:val="clear" w:pos="1691"/>
                <w:tab w:val="clear" w:pos="2105"/>
                <w:tab w:val="left" w:pos="2335"/>
                <w:tab w:val="left" w:pos="2380"/>
              </w:tabs>
            </w:pPr>
            <w:r>
              <w:rPr>
                <w:color w:val="00B050"/>
              </w:rPr>
              <w:tab/>
            </w:r>
            <w:r>
              <w:rPr>
                <w:rFonts w:hint="eastAsia"/>
                <w:color w:val="00B050"/>
              </w:rPr>
              <w:t>//</w:t>
            </w:r>
            <w:r>
              <w:rPr>
                <w:color w:val="00B050"/>
              </w:rPr>
              <w:tab/>
              <w:t>//</w:t>
            </w:r>
            <w:r w:rsidR="001128B1" w:rsidRPr="00F91FFB">
              <w:rPr>
                <w:rFonts w:hint="eastAsia"/>
                <w:color w:val="00B050"/>
              </w:rPr>
              <w:t>sem_trywait() もしくは  sem_timedwait() を使用する</w:t>
            </w:r>
          </w:p>
          <w:p w14:paraId="4A3A4EC5" w14:textId="77777777" w:rsidR="001128B1" w:rsidRDefault="001128B1" w:rsidP="001128B1">
            <w:pPr>
              <w:pStyle w:val="3-"/>
            </w:pPr>
            <w:r>
              <w:tab/>
            </w:r>
            <w:r>
              <w:tab/>
            </w:r>
          </w:p>
          <w:p w14:paraId="39ECA718"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//共有リソースを獲得</w:t>
            </w:r>
          </w:p>
          <w:p w14:paraId="46D32127" w14:textId="77777777" w:rsidR="001128B1" w:rsidRDefault="001128B1" w:rsidP="001128B1">
            <w:pPr>
              <w:pStyle w:val="3-"/>
            </w:pPr>
            <w:r>
              <w:tab/>
            </w:r>
            <w:r>
              <w:tab/>
              <w:t>int index = 0;</w:t>
            </w:r>
          </w:p>
          <w:p w14:paraId="2CABC26A" w14:textId="77777777" w:rsidR="001128B1" w:rsidRDefault="001128B1" w:rsidP="001128B1">
            <w:pPr>
              <w:pStyle w:val="3-"/>
            </w:pPr>
            <w:r>
              <w:tab/>
            </w:r>
            <w:r>
              <w:tab/>
              <w:t>pthread_mutex_lock(&amp;s_mutex);</w:t>
            </w:r>
          </w:p>
          <w:p w14:paraId="544E2FE7" w14:textId="77777777" w:rsidR="001128B1" w:rsidRDefault="001128B1" w:rsidP="001128B1">
            <w:pPr>
              <w:pStyle w:val="3-"/>
            </w:pPr>
            <w:r>
              <w:tab/>
            </w:r>
            <w:r>
              <w:tab/>
              <w:t>for (; index &lt; COMMON_RESOURCE_NUM; ++index)</w:t>
            </w:r>
          </w:p>
          <w:p w14:paraId="56909120" w14:textId="77777777" w:rsidR="001128B1" w:rsidRDefault="001128B1" w:rsidP="001128B1">
            <w:pPr>
              <w:pStyle w:val="3-"/>
            </w:pPr>
            <w:r>
              <w:tab/>
            </w:r>
            <w:r>
              <w:tab/>
              <w:t>{</w:t>
            </w:r>
          </w:p>
          <w:p w14:paraId="031C5B29" w14:textId="77777777" w:rsidR="001128B1" w:rsidRDefault="001128B1" w:rsidP="001128B1">
            <w:pPr>
              <w:pStyle w:val="3-"/>
            </w:pPr>
            <w:r>
              <w:tab/>
            </w:r>
            <w:r>
              <w:tab/>
            </w:r>
            <w:r>
              <w:tab/>
              <w:t>if (!s_usingCommonResource[index])</w:t>
            </w:r>
          </w:p>
          <w:p w14:paraId="71E1E1E6" w14:textId="77777777" w:rsidR="001128B1" w:rsidRDefault="001128B1" w:rsidP="001128B1">
            <w:pPr>
              <w:pStyle w:val="3-"/>
            </w:pPr>
            <w:r>
              <w:tab/>
            </w:r>
            <w:r>
              <w:tab/>
            </w:r>
            <w:r>
              <w:tab/>
            </w:r>
            <w:r>
              <w:tab/>
              <w:t>break;</w:t>
            </w:r>
          </w:p>
          <w:p w14:paraId="01A422A1" w14:textId="77777777" w:rsidR="001128B1" w:rsidRDefault="001128B1" w:rsidP="001128B1">
            <w:pPr>
              <w:pStyle w:val="3-"/>
            </w:pPr>
            <w:r>
              <w:tab/>
            </w:r>
            <w:r>
              <w:tab/>
              <w:t>}</w:t>
            </w:r>
          </w:p>
          <w:p w14:paraId="10D13E74" w14:textId="77777777" w:rsidR="001128B1" w:rsidRDefault="001128B1" w:rsidP="001128B1">
            <w:pPr>
              <w:pStyle w:val="3-"/>
            </w:pPr>
            <w:r>
              <w:tab/>
            </w:r>
            <w:r>
              <w:tab/>
              <w:t>s_usingCommonResource[index] = true;</w:t>
            </w:r>
          </w:p>
          <w:p w14:paraId="465591F4" w14:textId="77777777" w:rsidR="001128B1" w:rsidRDefault="001128B1" w:rsidP="001128B1">
            <w:pPr>
              <w:pStyle w:val="3-"/>
            </w:pPr>
            <w:r>
              <w:tab/>
            </w:r>
            <w:r>
              <w:tab/>
              <w:t>pthread_mutex_unlock(&amp;s_mutex);</w:t>
            </w:r>
          </w:p>
          <w:p w14:paraId="5BCD0A41" w14:textId="77777777" w:rsidR="001128B1" w:rsidRDefault="001128B1" w:rsidP="001128B1">
            <w:pPr>
              <w:pStyle w:val="3-"/>
            </w:pPr>
            <w:r>
              <w:tab/>
            </w:r>
            <w:r>
              <w:tab/>
            </w:r>
          </w:p>
          <w:p w14:paraId="640F4238"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//データ表示（前）</w:t>
            </w:r>
          </w:p>
          <w:p w14:paraId="386C39AF" w14:textId="77777777" w:rsidR="001128B1" w:rsidRDefault="001128B1" w:rsidP="001128B1">
            <w:pPr>
              <w:pStyle w:val="3-"/>
            </w:pPr>
            <w:r>
              <w:tab/>
            </w:r>
            <w:r>
              <w:tab/>
              <w:t>printf("%s: [BEFORE] commonResource[%d]=%d, tlsData=%d\n", name, index, s_commonResource[index], s_tlsData);</w:t>
            </w:r>
          </w:p>
          <w:p w14:paraId="2AEDB229" w14:textId="77777777" w:rsidR="001128B1" w:rsidRDefault="001128B1" w:rsidP="001128B1">
            <w:pPr>
              <w:pStyle w:val="3-"/>
            </w:pPr>
            <w:r>
              <w:tab/>
            </w:r>
            <w:r>
              <w:tab/>
              <w:t>fflush(stdout);</w:t>
            </w:r>
          </w:p>
          <w:p w14:paraId="7BD8A296" w14:textId="77777777" w:rsidR="001128B1" w:rsidRDefault="001128B1" w:rsidP="001128B1">
            <w:pPr>
              <w:pStyle w:val="3-"/>
            </w:pPr>
          </w:p>
          <w:p w14:paraId="40E25093"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//データ取得</w:t>
            </w:r>
          </w:p>
          <w:p w14:paraId="4539E973" w14:textId="77777777" w:rsidR="001128B1" w:rsidRDefault="001128B1" w:rsidP="001128B1">
            <w:pPr>
              <w:pStyle w:val="3-"/>
            </w:pPr>
            <w:r>
              <w:tab/>
            </w:r>
            <w:r>
              <w:tab/>
              <w:t>int common_data = s_commonResource[index];</w:t>
            </w:r>
          </w:p>
          <w:p w14:paraId="59BDB6A5" w14:textId="77777777" w:rsidR="001128B1" w:rsidRDefault="001128B1" w:rsidP="001128B1">
            <w:pPr>
              <w:pStyle w:val="3-"/>
            </w:pPr>
            <w:r>
              <w:tab/>
            </w:r>
            <w:r>
              <w:tab/>
              <w:t>int tls_data = s_tlsData;</w:t>
            </w:r>
          </w:p>
          <w:p w14:paraId="5E14B7EC" w14:textId="77777777" w:rsidR="001128B1" w:rsidRDefault="001128B1" w:rsidP="001128B1">
            <w:pPr>
              <w:pStyle w:val="3-"/>
            </w:pPr>
          </w:p>
          <w:p w14:paraId="5BE0CCB9"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//データ更新</w:t>
            </w:r>
          </w:p>
          <w:p w14:paraId="5A1AB5F0" w14:textId="77777777" w:rsidR="001128B1" w:rsidRDefault="001128B1" w:rsidP="001128B1">
            <w:pPr>
              <w:pStyle w:val="3-"/>
            </w:pPr>
            <w:r>
              <w:tab/>
            </w:r>
            <w:r>
              <w:tab/>
              <w:t>++common_data;</w:t>
            </w:r>
          </w:p>
          <w:p w14:paraId="4DC2A522" w14:textId="77777777" w:rsidR="001128B1" w:rsidRDefault="001128B1" w:rsidP="001128B1">
            <w:pPr>
              <w:pStyle w:val="3-"/>
            </w:pPr>
            <w:r>
              <w:tab/>
            </w:r>
            <w:r>
              <w:tab/>
              <w:t>++tls_data;</w:t>
            </w:r>
          </w:p>
          <w:p w14:paraId="3F45E73D" w14:textId="77777777" w:rsidR="001128B1" w:rsidRDefault="001128B1" w:rsidP="001128B1">
            <w:pPr>
              <w:pStyle w:val="3-"/>
            </w:pPr>
          </w:p>
          <w:p w14:paraId="77C4D97C" w14:textId="77777777" w:rsidR="001128B1" w:rsidRDefault="001128B1" w:rsidP="001128B1">
            <w:pPr>
              <w:pStyle w:val="3-"/>
            </w:pPr>
            <w:r>
              <w:rPr>
                <w:rFonts w:hint="eastAsia"/>
              </w:rPr>
              <w:tab/>
            </w:r>
            <w:r>
              <w:rPr>
                <w:rFonts w:hint="eastAsia"/>
              </w:rPr>
              <w:tab/>
            </w:r>
            <w:r w:rsidRPr="00F91FFB">
              <w:rPr>
                <w:rFonts w:hint="eastAsia"/>
                <w:color w:val="00B050"/>
              </w:rPr>
              <w:t>//若干ランダムでスリープ（0～4 msec）</w:t>
            </w:r>
          </w:p>
          <w:p w14:paraId="55D87171" w14:textId="77777777" w:rsidR="001128B1" w:rsidRDefault="001128B1" w:rsidP="001128B1">
            <w:pPr>
              <w:pStyle w:val="3-"/>
            </w:pPr>
            <w:r>
              <w:tab/>
            </w:r>
            <w:r>
              <w:tab/>
              <w:t>usleep((rand() % 5) * 1000);</w:t>
            </w:r>
          </w:p>
          <w:p w14:paraId="6B84DE94" w14:textId="77777777" w:rsidR="001128B1" w:rsidRDefault="001128B1" w:rsidP="001128B1">
            <w:pPr>
              <w:pStyle w:val="3-"/>
            </w:pPr>
            <w:r>
              <w:lastRenderedPageBreak/>
              <w:tab/>
            </w:r>
            <w:r>
              <w:tab/>
            </w:r>
          </w:p>
          <w:p w14:paraId="635BCE7F" w14:textId="77777777" w:rsidR="001128B1" w:rsidRDefault="001128B1" w:rsidP="001128B1">
            <w:pPr>
              <w:pStyle w:val="3-"/>
            </w:pPr>
            <w:r>
              <w:rPr>
                <w:rFonts w:hint="eastAsia"/>
              </w:rPr>
              <w:tab/>
            </w:r>
            <w:r>
              <w:rPr>
                <w:rFonts w:hint="eastAsia"/>
              </w:rPr>
              <w:tab/>
            </w:r>
            <w:r w:rsidRPr="00F91FFB">
              <w:rPr>
                <w:rFonts w:hint="eastAsia"/>
                <w:color w:val="00B050"/>
              </w:rPr>
              <w:t>//データ書き戻し</w:t>
            </w:r>
          </w:p>
          <w:p w14:paraId="540DCC5B" w14:textId="77777777" w:rsidR="001128B1" w:rsidRDefault="001128B1" w:rsidP="001128B1">
            <w:pPr>
              <w:pStyle w:val="3-"/>
            </w:pPr>
            <w:r>
              <w:tab/>
            </w:r>
            <w:r>
              <w:tab/>
              <w:t>s_commonResource[index] = common_data;</w:t>
            </w:r>
          </w:p>
          <w:p w14:paraId="3065A051" w14:textId="77777777" w:rsidR="001128B1" w:rsidRDefault="001128B1" w:rsidP="001128B1">
            <w:pPr>
              <w:pStyle w:val="3-"/>
            </w:pPr>
            <w:r>
              <w:tab/>
            </w:r>
            <w:r>
              <w:tab/>
              <w:t>s_tlsData = tls_data;</w:t>
            </w:r>
          </w:p>
          <w:p w14:paraId="45C4146C" w14:textId="77777777" w:rsidR="001128B1" w:rsidRDefault="001128B1" w:rsidP="001128B1">
            <w:pPr>
              <w:pStyle w:val="3-"/>
            </w:pPr>
          </w:p>
          <w:p w14:paraId="0E505AA4" w14:textId="77777777" w:rsidR="001128B1" w:rsidRDefault="001128B1" w:rsidP="001128B1">
            <w:pPr>
              <w:pStyle w:val="3-"/>
            </w:pPr>
            <w:r>
              <w:rPr>
                <w:rFonts w:hint="eastAsia"/>
              </w:rPr>
              <w:tab/>
            </w:r>
            <w:r>
              <w:rPr>
                <w:rFonts w:hint="eastAsia"/>
              </w:rPr>
              <w:tab/>
            </w:r>
            <w:r w:rsidRPr="00F91FFB">
              <w:rPr>
                <w:rFonts w:hint="eastAsia"/>
                <w:color w:val="00B050"/>
              </w:rPr>
              <w:t>//データ表示（後）</w:t>
            </w:r>
          </w:p>
          <w:p w14:paraId="58FD8E6D" w14:textId="77777777" w:rsidR="00F91FFB" w:rsidRDefault="001128B1" w:rsidP="001128B1">
            <w:pPr>
              <w:pStyle w:val="3-"/>
            </w:pPr>
            <w:r>
              <w:tab/>
            </w:r>
            <w:r>
              <w:tab/>
              <w:t>printf("%s: [AFTER]  commonResource[%d]=%d, tlsData=%d\n",</w:t>
            </w:r>
          </w:p>
          <w:p w14:paraId="3BB1EC2B" w14:textId="49F0FFC6" w:rsidR="001128B1" w:rsidRDefault="00F91FFB" w:rsidP="001128B1">
            <w:pPr>
              <w:pStyle w:val="3-"/>
            </w:pPr>
            <w:r>
              <w:tab/>
            </w:r>
            <w:r>
              <w:tab/>
            </w:r>
            <w:r>
              <w:tab/>
            </w:r>
            <w:r>
              <w:tab/>
            </w:r>
            <w:r>
              <w:tab/>
            </w:r>
            <w:r>
              <w:tab/>
            </w:r>
            <w:r>
              <w:tab/>
            </w:r>
            <w:r>
              <w:tab/>
            </w:r>
            <w:r>
              <w:tab/>
            </w:r>
            <w:r>
              <w:tab/>
            </w:r>
            <w:r w:rsidR="001128B1">
              <w:t xml:space="preserve"> name, index, s_commonResource[index], s_tlsData);</w:t>
            </w:r>
          </w:p>
          <w:p w14:paraId="33BDF601" w14:textId="77777777" w:rsidR="001128B1" w:rsidRDefault="001128B1" w:rsidP="001128B1">
            <w:pPr>
              <w:pStyle w:val="3-"/>
            </w:pPr>
            <w:r>
              <w:tab/>
            </w:r>
            <w:r>
              <w:tab/>
              <w:t>fflush(stdout);</w:t>
            </w:r>
          </w:p>
          <w:p w14:paraId="199349AD" w14:textId="77777777" w:rsidR="001128B1" w:rsidRDefault="001128B1" w:rsidP="001128B1">
            <w:pPr>
              <w:pStyle w:val="3-"/>
            </w:pPr>
          </w:p>
          <w:p w14:paraId="427E25FF"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//共有リソースを解放</w:t>
            </w:r>
          </w:p>
          <w:p w14:paraId="04D4DB10" w14:textId="77777777" w:rsidR="001128B1" w:rsidRDefault="001128B1" w:rsidP="001128B1">
            <w:pPr>
              <w:pStyle w:val="3-"/>
            </w:pPr>
            <w:r>
              <w:tab/>
            </w:r>
            <w:r>
              <w:tab/>
              <w:t>s_usingCommonResource[index] = false;</w:t>
            </w:r>
          </w:p>
          <w:p w14:paraId="01E27E87" w14:textId="77777777" w:rsidR="001128B1" w:rsidRDefault="001128B1" w:rsidP="001128B1">
            <w:pPr>
              <w:pStyle w:val="3-"/>
            </w:pPr>
            <w:r>
              <w:tab/>
            </w:r>
            <w:r>
              <w:tab/>
            </w:r>
          </w:p>
          <w:p w14:paraId="691CA4EE"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//セマフォ解放</w:t>
            </w:r>
          </w:p>
          <w:p w14:paraId="0AF03EE5" w14:textId="77777777" w:rsidR="001128B1" w:rsidRDefault="001128B1" w:rsidP="001128B1">
            <w:pPr>
              <w:pStyle w:val="3-"/>
            </w:pPr>
            <w:r>
              <w:tab/>
            </w:r>
            <w:r>
              <w:tab/>
            </w:r>
            <w:r w:rsidRPr="00F91FFB">
              <w:rPr>
                <w:color w:val="FF0000"/>
              </w:rPr>
              <w:t>sem_post(semaphore);</w:t>
            </w:r>
          </w:p>
          <w:p w14:paraId="3DA9880C" w14:textId="77777777" w:rsidR="001128B1" w:rsidRDefault="001128B1" w:rsidP="001128B1">
            <w:pPr>
              <w:pStyle w:val="3-"/>
            </w:pPr>
            <w:r>
              <w:tab/>
            </w:r>
            <w:r>
              <w:tab/>
            </w:r>
          </w:p>
          <w:p w14:paraId="2BD4F852" w14:textId="77777777" w:rsidR="001128B1" w:rsidRDefault="001128B1" w:rsidP="001128B1">
            <w:pPr>
              <w:pStyle w:val="3-"/>
            </w:pPr>
            <w:r>
              <w:rPr>
                <w:rFonts w:hint="eastAsia"/>
              </w:rPr>
              <w:tab/>
            </w:r>
            <w:r>
              <w:rPr>
                <w:rFonts w:hint="eastAsia"/>
              </w:rPr>
              <w:tab/>
            </w:r>
            <w:r w:rsidRPr="00F91FFB">
              <w:rPr>
                <w:rFonts w:hint="eastAsia"/>
                <w:color w:val="00B050"/>
              </w:rPr>
              <w:t>//スレッド切り替えのためのスリープ</w:t>
            </w:r>
          </w:p>
          <w:p w14:paraId="244731F7" w14:textId="77777777" w:rsidR="001128B1" w:rsidRDefault="001128B1" w:rsidP="001128B1">
            <w:pPr>
              <w:pStyle w:val="3-"/>
            </w:pPr>
            <w:r>
              <w:tab/>
            </w:r>
            <w:r>
              <w:tab/>
              <w:t>usleep(0);</w:t>
            </w:r>
          </w:p>
          <w:p w14:paraId="5A5491D8" w14:textId="77777777" w:rsidR="001128B1" w:rsidRPr="00F91FFB" w:rsidRDefault="001128B1" w:rsidP="001128B1">
            <w:pPr>
              <w:pStyle w:val="3-"/>
              <w:rPr>
                <w:color w:val="00B050"/>
              </w:rPr>
            </w:pPr>
            <w:r>
              <w:rPr>
                <w:rFonts w:hint="eastAsia"/>
              </w:rPr>
              <w:tab/>
            </w:r>
            <w:r w:rsidRPr="00F91FFB">
              <w:rPr>
                <w:rFonts w:hint="eastAsia"/>
                <w:color w:val="00B050"/>
              </w:rPr>
              <w:t>//</w:t>
            </w:r>
            <w:r w:rsidRPr="00F91FFB">
              <w:rPr>
                <w:rFonts w:hint="eastAsia"/>
                <w:color w:val="00B050"/>
              </w:rPr>
              <w:tab/>
              <w:t>//スレッド切り替え</w:t>
            </w:r>
          </w:p>
          <w:p w14:paraId="796BDF63" w14:textId="77777777" w:rsidR="001128B1" w:rsidRPr="00F91FFB" w:rsidRDefault="001128B1" w:rsidP="001128B1">
            <w:pPr>
              <w:pStyle w:val="3-"/>
              <w:rPr>
                <w:color w:val="00B050"/>
              </w:rPr>
            </w:pPr>
            <w:r w:rsidRPr="00F91FFB">
              <w:rPr>
                <w:rFonts w:hint="eastAsia"/>
                <w:color w:val="00B050"/>
              </w:rPr>
              <w:tab/>
              <w:t>//</w:t>
            </w:r>
            <w:r w:rsidRPr="00F91FFB">
              <w:rPr>
                <w:rFonts w:hint="eastAsia"/>
                <w:color w:val="00B050"/>
              </w:rPr>
              <w:tab/>
              <w:t>sched_yield();//同じ優先度の他のスレッドに切り替え</w:t>
            </w:r>
          </w:p>
          <w:p w14:paraId="3A65C397" w14:textId="77777777" w:rsidR="001128B1" w:rsidRDefault="001128B1" w:rsidP="001128B1">
            <w:pPr>
              <w:pStyle w:val="3-"/>
            </w:pPr>
            <w:r>
              <w:tab/>
              <w:t>}</w:t>
            </w:r>
          </w:p>
          <w:p w14:paraId="6D0D3D9C" w14:textId="77777777" w:rsidR="001128B1" w:rsidRDefault="001128B1" w:rsidP="001128B1">
            <w:pPr>
              <w:pStyle w:val="3-"/>
            </w:pPr>
            <w:r>
              <w:tab/>
            </w:r>
          </w:p>
          <w:p w14:paraId="30018DFF" w14:textId="77777777" w:rsidR="001128B1" w:rsidRPr="00F91FFB" w:rsidRDefault="001128B1" w:rsidP="001128B1">
            <w:pPr>
              <w:pStyle w:val="3-"/>
              <w:rPr>
                <w:color w:val="00B050"/>
              </w:rPr>
            </w:pPr>
            <w:r>
              <w:rPr>
                <w:rFonts w:hint="eastAsia"/>
              </w:rPr>
              <w:tab/>
            </w:r>
            <w:r w:rsidRPr="00F91FFB">
              <w:rPr>
                <w:rFonts w:hint="eastAsia"/>
                <w:color w:val="00B050"/>
              </w:rPr>
              <w:t>//セマフォクローズ</w:t>
            </w:r>
          </w:p>
          <w:p w14:paraId="46B14115" w14:textId="77777777" w:rsidR="001128B1" w:rsidRPr="00F91FFB" w:rsidRDefault="001128B1" w:rsidP="001128B1">
            <w:pPr>
              <w:pStyle w:val="3-"/>
              <w:rPr>
                <w:color w:val="FF0000"/>
              </w:rPr>
            </w:pPr>
            <w:r>
              <w:tab/>
            </w:r>
            <w:r w:rsidRPr="00F91FFB">
              <w:rPr>
                <w:color w:val="FF0000"/>
              </w:rPr>
              <w:t>sem_close(semaphore);</w:t>
            </w:r>
          </w:p>
          <w:p w14:paraId="191AAD7B" w14:textId="77777777" w:rsidR="001128B1" w:rsidRDefault="001128B1" w:rsidP="001128B1">
            <w:pPr>
              <w:pStyle w:val="3-"/>
            </w:pPr>
          </w:p>
          <w:p w14:paraId="2F7DFBE9" w14:textId="77777777" w:rsidR="001128B1" w:rsidRDefault="001128B1" w:rsidP="001128B1">
            <w:pPr>
              <w:pStyle w:val="3-"/>
            </w:pPr>
            <w:r>
              <w:rPr>
                <w:rFonts w:hint="eastAsia"/>
              </w:rPr>
              <w:tab/>
            </w:r>
            <w:r w:rsidRPr="00F91FFB">
              <w:rPr>
                <w:rFonts w:hint="eastAsia"/>
                <w:color w:val="00B050"/>
              </w:rPr>
              <w:t>//終了</w:t>
            </w:r>
          </w:p>
          <w:p w14:paraId="0F35E447" w14:textId="77777777" w:rsidR="001128B1" w:rsidRDefault="001128B1" w:rsidP="001128B1">
            <w:pPr>
              <w:pStyle w:val="3-"/>
            </w:pPr>
            <w:r>
              <w:tab/>
              <w:t>printf("- end:%s -\n", name);</w:t>
            </w:r>
          </w:p>
          <w:p w14:paraId="218327F9" w14:textId="77777777" w:rsidR="001128B1" w:rsidRDefault="001128B1" w:rsidP="001128B1">
            <w:pPr>
              <w:pStyle w:val="3-"/>
            </w:pPr>
            <w:r>
              <w:tab/>
              <w:t>fflush(stdout);</w:t>
            </w:r>
          </w:p>
          <w:p w14:paraId="3FA14D6E" w14:textId="77777777" w:rsidR="001128B1" w:rsidRDefault="001128B1" w:rsidP="001128B1">
            <w:pPr>
              <w:pStyle w:val="3-"/>
            </w:pPr>
            <w:r>
              <w:tab/>
              <w:t>return 0;</w:t>
            </w:r>
          </w:p>
          <w:p w14:paraId="2A2443DD" w14:textId="77777777" w:rsidR="001128B1" w:rsidRDefault="001128B1" w:rsidP="001128B1">
            <w:pPr>
              <w:pStyle w:val="3-"/>
            </w:pPr>
            <w:r>
              <w:t>}</w:t>
            </w:r>
          </w:p>
          <w:p w14:paraId="4C4C3307" w14:textId="77777777" w:rsidR="001128B1" w:rsidRDefault="001128B1" w:rsidP="001128B1">
            <w:pPr>
              <w:pStyle w:val="3-"/>
            </w:pPr>
          </w:p>
          <w:p w14:paraId="224E60CC" w14:textId="77777777" w:rsidR="001128B1" w:rsidRPr="00F91FFB" w:rsidRDefault="001128B1" w:rsidP="001128B1">
            <w:pPr>
              <w:pStyle w:val="3-"/>
              <w:rPr>
                <w:color w:val="00B050"/>
              </w:rPr>
            </w:pPr>
            <w:r w:rsidRPr="00F91FFB">
              <w:rPr>
                <w:rFonts w:hint="eastAsia"/>
                <w:color w:val="00B050"/>
              </w:rPr>
              <w:t>//テスト</w:t>
            </w:r>
          </w:p>
          <w:p w14:paraId="33E43000" w14:textId="77777777" w:rsidR="001128B1" w:rsidRDefault="001128B1" w:rsidP="001128B1">
            <w:pPr>
              <w:pStyle w:val="3-"/>
            </w:pPr>
            <w:r>
              <w:t>int main(const int argc, const char* argv[])</w:t>
            </w:r>
          </w:p>
          <w:p w14:paraId="54124B30" w14:textId="77777777" w:rsidR="001128B1" w:rsidRDefault="001128B1" w:rsidP="001128B1">
            <w:pPr>
              <w:pStyle w:val="3-"/>
            </w:pPr>
            <w:r>
              <w:t>{</w:t>
            </w:r>
          </w:p>
          <w:p w14:paraId="5CDB4C73" w14:textId="77777777" w:rsidR="001128B1" w:rsidRDefault="001128B1" w:rsidP="001128B1">
            <w:pPr>
              <w:pStyle w:val="3-"/>
            </w:pPr>
            <w:r>
              <w:rPr>
                <w:rFonts w:hint="eastAsia"/>
              </w:rPr>
              <w:tab/>
            </w:r>
            <w:r w:rsidRPr="00F91FFB">
              <w:rPr>
                <w:rFonts w:hint="eastAsia"/>
                <w:color w:val="00B050"/>
              </w:rPr>
              <w:t>//名前付きセマフォ生成</w:t>
            </w:r>
          </w:p>
          <w:p w14:paraId="6410B3B6" w14:textId="77777777" w:rsidR="001128B1" w:rsidRDefault="001128B1" w:rsidP="001128B1">
            <w:pPr>
              <w:pStyle w:val="3-"/>
            </w:pPr>
            <w:r>
              <w:tab/>
            </w:r>
            <w:r w:rsidRPr="00855879">
              <w:rPr>
                <w:color w:val="FF0000"/>
              </w:rPr>
              <w:t>sem_t* semaphore = NULL;</w:t>
            </w:r>
          </w:p>
          <w:p w14:paraId="6FCB4872" w14:textId="77777777" w:rsidR="001128B1" w:rsidRDefault="001128B1" w:rsidP="001128B1">
            <w:pPr>
              <w:pStyle w:val="3-"/>
            </w:pPr>
            <w:r>
              <w:tab/>
              <w:t>{</w:t>
            </w:r>
          </w:p>
          <w:p w14:paraId="34DEA547" w14:textId="296ECBAE" w:rsidR="00855879" w:rsidRPr="00855879" w:rsidRDefault="001128B1" w:rsidP="00855879">
            <w:pPr>
              <w:pStyle w:val="3-"/>
              <w:rPr>
                <w:color w:val="00B050"/>
              </w:rPr>
            </w:pPr>
            <w:r>
              <w:tab/>
            </w:r>
            <w:r>
              <w:tab/>
            </w:r>
            <w:r w:rsidRPr="00855879">
              <w:rPr>
                <w:color w:val="FF0000"/>
              </w:rPr>
              <w:t>semaphore = sem_open(COMMON_SEMAPHORE_NAME, O_CREAT, S_IRWXU, 0);</w:t>
            </w:r>
            <w:r w:rsidR="00855879" w:rsidRPr="00855879">
              <w:rPr>
                <w:rFonts w:hint="eastAsia"/>
                <w:color w:val="00B050"/>
              </w:rPr>
              <w:t>//全ユーザー＆グループ読み書き許可の</w:t>
            </w:r>
          </w:p>
          <w:p w14:paraId="5C7776A6" w14:textId="77777777" w:rsidR="00855879" w:rsidRPr="00855879" w:rsidRDefault="00855879" w:rsidP="00855879">
            <w:pPr>
              <w:pStyle w:val="3-"/>
              <w:rPr>
                <w:color w:val="00B050"/>
              </w:rPr>
            </w:pPr>
            <w:r w:rsidRPr="00855879">
              <w:rPr>
                <w:rFonts w:hint="eastAsia"/>
                <w:color w:val="00B050"/>
              </w:rPr>
              <w:tab/>
            </w:r>
            <w:r w:rsidRPr="00855879">
              <w:rPr>
                <w:rFonts w:hint="eastAsia"/>
                <w:color w:val="00B050"/>
              </w:rPr>
              <w:tab/>
              <w:t xml:space="preserve">                                                                 //セマフォを生成</w:t>
            </w:r>
          </w:p>
          <w:p w14:paraId="45D2D370" w14:textId="77777777" w:rsidR="00855879" w:rsidRPr="00855879" w:rsidRDefault="00855879" w:rsidP="00855879">
            <w:pPr>
              <w:pStyle w:val="3-"/>
              <w:rPr>
                <w:color w:val="00B050"/>
              </w:rPr>
            </w:pPr>
            <w:r w:rsidRPr="00855879">
              <w:rPr>
                <w:rFonts w:hint="eastAsia"/>
                <w:color w:val="00B050"/>
              </w:rPr>
              <w:tab/>
            </w:r>
            <w:r w:rsidRPr="00855879">
              <w:rPr>
                <w:rFonts w:hint="eastAsia"/>
                <w:color w:val="00B050"/>
              </w:rPr>
              <w:tab/>
              <w:t xml:space="preserve">                                                                 //セマフォの初期値を 0にする</w:t>
            </w:r>
          </w:p>
          <w:p w14:paraId="6894465E" w14:textId="084F64AF" w:rsidR="00855879" w:rsidRDefault="00855879" w:rsidP="00855879">
            <w:pPr>
              <w:pStyle w:val="3-"/>
            </w:pPr>
            <w:r w:rsidRPr="00855879">
              <w:rPr>
                <w:color w:val="00B050"/>
              </w:rPr>
              <w:tab/>
            </w:r>
            <w:r w:rsidRPr="00855879">
              <w:rPr>
                <w:color w:val="00B050"/>
              </w:rPr>
              <w:tab/>
            </w:r>
            <w:r w:rsidRPr="00855879">
              <w:rPr>
                <w:rFonts w:hint="eastAsia"/>
                <w:color w:val="00B050"/>
              </w:rPr>
              <w:t xml:space="preserve">                                                                 //（取得できない状態）</w:t>
            </w:r>
          </w:p>
          <w:p w14:paraId="7ED6E96F" w14:textId="1B5C7A76" w:rsidR="001128B1" w:rsidRDefault="001128B1" w:rsidP="00855879">
            <w:pPr>
              <w:pStyle w:val="3-"/>
            </w:pPr>
            <w:r>
              <w:tab/>
              <w:t>}</w:t>
            </w:r>
          </w:p>
          <w:p w14:paraId="432B2824" w14:textId="77777777" w:rsidR="001128B1" w:rsidRDefault="001128B1" w:rsidP="001128B1">
            <w:pPr>
              <w:pStyle w:val="3-"/>
            </w:pPr>
            <w:r>
              <w:tab/>
            </w:r>
          </w:p>
          <w:p w14:paraId="69AFD29B" w14:textId="77777777" w:rsidR="001128B1" w:rsidRDefault="001128B1" w:rsidP="001128B1">
            <w:pPr>
              <w:pStyle w:val="3-"/>
            </w:pPr>
            <w:r>
              <w:rPr>
                <w:rFonts w:hint="eastAsia"/>
              </w:rPr>
              <w:tab/>
            </w:r>
            <w:r w:rsidRPr="00855879">
              <w:rPr>
                <w:rFonts w:hint="eastAsia"/>
                <w:color w:val="00B050"/>
              </w:rPr>
              <w:t>//スレッド作成</w:t>
            </w:r>
          </w:p>
          <w:p w14:paraId="192F62DF" w14:textId="77777777" w:rsidR="001128B1" w:rsidRDefault="001128B1" w:rsidP="001128B1">
            <w:pPr>
              <w:pStyle w:val="3-"/>
            </w:pPr>
            <w:r>
              <w:tab/>
              <w:t>static const int THREAD_NUM = 4;</w:t>
            </w:r>
          </w:p>
          <w:p w14:paraId="49F0C154" w14:textId="77777777" w:rsidR="001128B1" w:rsidRDefault="001128B1" w:rsidP="001128B1">
            <w:pPr>
              <w:pStyle w:val="3-"/>
            </w:pPr>
            <w:r>
              <w:tab/>
              <w:t>pthread_t pth[THREAD_NUM];</w:t>
            </w:r>
          </w:p>
          <w:p w14:paraId="343595D3" w14:textId="77777777" w:rsidR="001128B1" w:rsidRDefault="001128B1" w:rsidP="001128B1">
            <w:pPr>
              <w:pStyle w:val="3-"/>
            </w:pPr>
            <w:r>
              <w:tab/>
              <w:t>{</w:t>
            </w:r>
          </w:p>
          <w:p w14:paraId="06C17F1F" w14:textId="77777777" w:rsidR="001128B1" w:rsidRDefault="001128B1" w:rsidP="001128B1">
            <w:pPr>
              <w:pStyle w:val="3-"/>
            </w:pPr>
            <w:r>
              <w:tab/>
            </w:r>
            <w:r>
              <w:tab/>
              <w:t>pthread_attr_t attr;</w:t>
            </w:r>
          </w:p>
          <w:p w14:paraId="483675F8" w14:textId="77777777" w:rsidR="001128B1" w:rsidRDefault="001128B1" w:rsidP="001128B1">
            <w:pPr>
              <w:pStyle w:val="3-"/>
            </w:pPr>
            <w:r>
              <w:tab/>
            </w:r>
            <w:r>
              <w:tab/>
              <w:t>pthread_attr_init(&amp;attr);</w:t>
            </w:r>
          </w:p>
          <w:p w14:paraId="6C587D4A" w14:textId="77777777" w:rsidR="001128B1" w:rsidRDefault="001128B1" w:rsidP="001128B1">
            <w:pPr>
              <w:pStyle w:val="3-"/>
            </w:pPr>
            <w:r>
              <w:rPr>
                <w:rFonts w:hint="eastAsia"/>
              </w:rPr>
              <w:tab/>
            </w:r>
            <w:r>
              <w:rPr>
                <w:rFonts w:hint="eastAsia"/>
              </w:rPr>
              <w:tab/>
              <w:t>pthread_attr_setstacksize(&amp;attr, 1024);</w:t>
            </w:r>
            <w:r w:rsidRPr="00855879">
              <w:rPr>
                <w:rFonts w:hint="eastAsia"/>
                <w:color w:val="00B050"/>
              </w:rPr>
              <w:t>//スタックサイズ指定</w:t>
            </w:r>
          </w:p>
          <w:p w14:paraId="19CB63B1" w14:textId="77777777" w:rsidR="001128B1" w:rsidRDefault="001128B1" w:rsidP="001128B1">
            <w:pPr>
              <w:pStyle w:val="3-"/>
            </w:pPr>
            <w:r>
              <w:rPr>
                <w:rFonts w:hint="eastAsia"/>
              </w:rPr>
              <w:tab/>
            </w:r>
            <w:r>
              <w:rPr>
                <w:rFonts w:hint="eastAsia"/>
              </w:rPr>
              <w:tab/>
              <w:t>pthread_create(&amp;pth[0], &amp;attr, threadFunc, (void*)"太郎");</w:t>
            </w:r>
          </w:p>
          <w:p w14:paraId="2ABC2EAE" w14:textId="77777777" w:rsidR="001128B1" w:rsidRDefault="001128B1" w:rsidP="001128B1">
            <w:pPr>
              <w:pStyle w:val="3-"/>
            </w:pPr>
            <w:r>
              <w:rPr>
                <w:rFonts w:hint="eastAsia"/>
              </w:rPr>
              <w:tab/>
            </w:r>
            <w:r>
              <w:rPr>
                <w:rFonts w:hint="eastAsia"/>
              </w:rPr>
              <w:tab/>
              <w:t>pthread_create(&amp;pth[1], &amp;attr, threadFunc, (void*)"次郎");</w:t>
            </w:r>
          </w:p>
          <w:p w14:paraId="10579797" w14:textId="77777777" w:rsidR="001128B1" w:rsidRDefault="001128B1" w:rsidP="001128B1">
            <w:pPr>
              <w:pStyle w:val="3-"/>
            </w:pPr>
            <w:r>
              <w:rPr>
                <w:rFonts w:hint="eastAsia"/>
              </w:rPr>
              <w:tab/>
            </w:r>
            <w:r>
              <w:rPr>
                <w:rFonts w:hint="eastAsia"/>
              </w:rPr>
              <w:tab/>
              <w:t>pthread_create(&amp;pth[2], &amp;attr, threadFunc, (void*)"三郎");</w:t>
            </w:r>
          </w:p>
          <w:p w14:paraId="0B5F2F2F" w14:textId="77777777" w:rsidR="001128B1" w:rsidRDefault="001128B1" w:rsidP="001128B1">
            <w:pPr>
              <w:pStyle w:val="3-"/>
            </w:pPr>
            <w:r>
              <w:rPr>
                <w:rFonts w:hint="eastAsia"/>
              </w:rPr>
              <w:tab/>
            </w:r>
            <w:r>
              <w:rPr>
                <w:rFonts w:hint="eastAsia"/>
              </w:rPr>
              <w:tab/>
              <w:t>pthread_create(&amp;pth[3], &amp;attr, threadFunc, (void*)"四朗");</w:t>
            </w:r>
          </w:p>
          <w:p w14:paraId="5DA1E1CF" w14:textId="77777777" w:rsidR="001128B1" w:rsidRDefault="001128B1" w:rsidP="001128B1">
            <w:pPr>
              <w:pStyle w:val="3-"/>
            </w:pPr>
            <w:r>
              <w:tab/>
              <w:t>}</w:t>
            </w:r>
          </w:p>
          <w:p w14:paraId="2660A3D5" w14:textId="77777777" w:rsidR="001128B1" w:rsidRDefault="001128B1" w:rsidP="001128B1">
            <w:pPr>
              <w:pStyle w:val="3-"/>
            </w:pPr>
          </w:p>
          <w:p w14:paraId="6479EFDA" w14:textId="77777777" w:rsidR="001128B1" w:rsidRDefault="001128B1" w:rsidP="001128B1">
            <w:pPr>
              <w:pStyle w:val="3-"/>
            </w:pPr>
            <w:r>
              <w:rPr>
                <w:rFonts w:hint="eastAsia"/>
              </w:rPr>
              <w:tab/>
            </w:r>
            <w:r w:rsidRPr="00855879">
              <w:rPr>
                <w:rFonts w:hint="eastAsia"/>
                <w:color w:val="00B050"/>
              </w:rPr>
              <w:t>//若干スリープ</w:t>
            </w:r>
          </w:p>
          <w:p w14:paraId="34F3775B" w14:textId="77777777" w:rsidR="001128B1" w:rsidRDefault="001128B1" w:rsidP="001128B1">
            <w:pPr>
              <w:pStyle w:val="3-"/>
            </w:pPr>
            <w:r>
              <w:tab/>
              <w:t>usleep(10 * 1000);</w:t>
            </w:r>
          </w:p>
          <w:p w14:paraId="7B36ACE1" w14:textId="77777777" w:rsidR="001128B1" w:rsidRDefault="001128B1" w:rsidP="001128B1">
            <w:pPr>
              <w:pStyle w:val="3-"/>
            </w:pPr>
          </w:p>
          <w:p w14:paraId="7B93373C" w14:textId="77777777" w:rsidR="001128B1" w:rsidRDefault="001128B1" w:rsidP="001128B1">
            <w:pPr>
              <w:pStyle w:val="3-"/>
            </w:pPr>
            <w:r>
              <w:rPr>
                <w:rFonts w:hint="eastAsia"/>
              </w:rPr>
              <w:tab/>
            </w:r>
            <w:r w:rsidRPr="00855879">
              <w:rPr>
                <w:rFonts w:hint="eastAsia"/>
                <w:color w:val="00B050"/>
              </w:rPr>
              <w:t>//共有リソース初期化</w:t>
            </w:r>
          </w:p>
          <w:p w14:paraId="59BAF09B" w14:textId="77777777" w:rsidR="001128B1" w:rsidRDefault="001128B1" w:rsidP="001128B1">
            <w:pPr>
              <w:pStyle w:val="3-"/>
            </w:pPr>
            <w:r>
              <w:tab/>
              <w:t>for (int i = 0; i &lt; COMMON_RESOURCE_NUM; ++i)</w:t>
            </w:r>
          </w:p>
          <w:p w14:paraId="73AD553A" w14:textId="77777777" w:rsidR="001128B1" w:rsidRDefault="001128B1" w:rsidP="001128B1">
            <w:pPr>
              <w:pStyle w:val="3-"/>
            </w:pPr>
            <w:r>
              <w:tab/>
              <w:t>{</w:t>
            </w:r>
          </w:p>
          <w:p w14:paraId="5BAB99FD" w14:textId="77777777" w:rsidR="001128B1" w:rsidRDefault="001128B1" w:rsidP="001128B1">
            <w:pPr>
              <w:pStyle w:val="3-"/>
            </w:pPr>
            <w:r>
              <w:tab/>
            </w:r>
            <w:r>
              <w:tab/>
              <w:t>s_commonResource[i] = 1000 * (i + 1);</w:t>
            </w:r>
          </w:p>
          <w:p w14:paraId="613F6BEE" w14:textId="77777777" w:rsidR="001128B1" w:rsidRDefault="001128B1" w:rsidP="001128B1">
            <w:pPr>
              <w:pStyle w:val="3-"/>
            </w:pPr>
            <w:r>
              <w:tab/>
              <w:t>}</w:t>
            </w:r>
          </w:p>
          <w:p w14:paraId="591C6E50" w14:textId="77777777" w:rsidR="001128B1" w:rsidRDefault="001128B1" w:rsidP="001128B1">
            <w:pPr>
              <w:pStyle w:val="3-"/>
            </w:pPr>
          </w:p>
          <w:p w14:paraId="32C0DFA2" w14:textId="77777777" w:rsidR="001128B1" w:rsidRPr="00855879" w:rsidRDefault="001128B1" w:rsidP="001128B1">
            <w:pPr>
              <w:pStyle w:val="3-"/>
              <w:rPr>
                <w:color w:val="00B050"/>
              </w:rPr>
            </w:pPr>
            <w:r>
              <w:rPr>
                <w:rFonts w:hint="eastAsia"/>
              </w:rPr>
              <w:lastRenderedPageBreak/>
              <w:tab/>
            </w:r>
            <w:r w:rsidRPr="00855879">
              <w:rPr>
                <w:rFonts w:hint="eastAsia"/>
                <w:color w:val="00B050"/>
              </w:rPr>
              <w:t>//若干スリープ</w:t>
            </w:r>
          </w:p>
          <w:p w14:paraId="2C502B43" w14:textId="77777777" w:rsidR="001128B1" w:rsidRDefault="001128B1" w:rsidP="001128B1">
            <w:pPr>
              <w:pStyle w:val="3-"/>
            </w:pPr>
            <w:r>
              <w:tab/>
              <w:t>usleep(10 * 1000);</w:t>
            </w:r>
          </w:p>
          <w:p w14:paraId="1A9861EA" w14:textId="77777777" w:rsidR="001128B1" w:rsidRDefault="001128B1" w:rsidP="001128B1">
            <w:pPr>
              <w:pStyle w:val="3-"/>
            </w:pPr>
          </w:p>
          <w:p w14:paraId="62F106CD" w14:textId="77777777" w:rsidR="001128B1" w:rsidRPr="00855879" w:rsidRDefault="001128B1" w:rsidP="001128B1">
            <w:pPr>
              <w:pStyle w:val="3-"/>
              <w:rPr>
                <w:color w:val="00B050"/>
              </w:rPr>
            </w:pPr>
            <w:r>
              <w:rPr>
                <w:rFonts w:hint="eastAsia"/>
              </w:rPr>
              <w:tab/>
            </w:r>
            <w:r w:rsidRPr="00855879">
              <w:rPr>
                <w:rFonts w:hint="eastAsia"/>
                <w:color w:val="00B050"/>
              </w:rPr>
              <w:t>//共有リソースの使用を許可（全セマフォ解放）</w:t>
            </w:r>
          </w:p>
          <w:p w14:paraId="539EDA89" w14:textId="77777777" w:rsidR="001128B1" w:rsidRDefault="001128B1" w:rsidP="001128B1">
            <w:pPr>
              <w:pStyle w:val="3-"/>
            </w:pPr>
            <w:r>
              <w:tab/>
              <w:t>{</w:t>
            </w:r>
          </w:p>
          <w:p w14:paraId="1032A179" w14:textId="77777777" w:rsidR="001128B1" w:rsidRDefault="001128B1" w:rsidP="001128B1">
            <w:pPr>
              <w:pStyle w:val="3-"/>
            </w:pPr>
            <w:r>
              <w:tab/>
            </w:r>
            <w:r>
              <w:tab/>
              <w:t>for (int i = 0; i &lt; COMMON_RESOURCE_NUM; ++i)</w:t>
            </w:r>
          </w:p>
          <w:p w14:paraId="0169616C" w14:textId="77777777" w:rsidR="001128B1" w:rsidRDefault="001128B1" w:rsidP="001128B1">
            <w:pPr>
              <w:pStyle w:val="3-"/>
            </w:pPr>
            <w:r>
              <w:tab/>
            </w:r>
            <w:r>
              <w:tab/>
              <w:t>{</w:t>
            </w:r>
          </w:p>
          <w:p w14:paraId="42CB2422" w14:textId="77777777" w:rsidR="001128B1" w:rsidRPr="00855879" w:rsidRDefault="001128B1" w:rsidP="001128B1">
            <w:pPr>
              <w:pStyle w:val="3-"/>
              <w:rPr>
                <w:color w:val="FF0000"/>
              </w:rPr>
            </w:pPr>
            <w:r>
              <w:tab/>
            </w:r>
            <w:r>
              <w:tab/>
            </w:r>
            <w:r>
              <w:tab/>
            </w:r>
            <w:r w:rsidRPr="00855879">
              <w:rPr>
                <w:color w:val="FF0000"/>
              </w:rPr>
              <w:t>sem_post(semaphore);</w:t>
            </w:r>
          </w:p>
          <w:p w14:paraId="0635F32A" w14:textId="77777777" w:rsidR="001128B1" w:rsidRDefault="001128B1" w:rsidP="001128B1">
            <w:pPr>
              <w:pStyle w:val="3-"/>
            </w:pPr>
            <w:r>
              <w:tab/>
            </w:r>
            <w:r>
              <w:tab/>
              <w:t>}</w:t>
            </w:r>
          </w:p>
          <w:p w14:paraId="5EBE43C9" w14:textId="77777777" w:rsidR="001128B1" w:rsidRDefault="001128B1" w:rsidP="001128B1">
            <w:pPr>
              <w:pStyle w:val="3-"/>
            </w:pPr>
            <w:r>
              <w:tab/>
            </w:r>
            <w:r>
              <w:tab/>
              <w:t>printf("Common-resources have been prepared. (num=%d)\n", COMMON_RESOURCE_NUM);</w:t>
            </w:r>
          </w:p>
          <w:p w14:paraId="443B5255" w14:textId="77777777" w:rsidR="001128B1" w:rsidRDefault="001128B1" w:rsidP="001128B1">
            <w:pPr>
              <w:pStyle w:val="3-"/>
            </w:pPr>
            <w:r>
              <w:tab/>
            </w:r>
            <w:r>
              <w:tab/>
              <w:t>fflush(stdout);</w:t>
            </w:r>
          </w:p>
          <w:p w14:paraId="32D25854" w14:textId="77777777" w:rsidR="001128B1" w:rsidRDefault="001128B1" w:rsidP="001128B1">
            <w:pPr>
              <w:pStyle w:val="3-"/>
            </w:pPr>
            <w:r>
              <w:tab/>
              <w:t>}</w:t>
            </w:r>
          </w:p>
          <w:p w14:paraId="4A935300" w14:textId="77777777" w:rsidR="001128B1" w:rsidRDefault="001128B1" w:rsidP="001128B1">
            <w:pPr>
              <w:pStyle w:val="3-"/>
            </w:pPr>
            <w:r>
              <w:tab/>
            </w:r>
          </w:p>
          <w:p w14:paraId="10E40197" w14:textId="77777777" w:rsidR="001128B1" w:rsidRDefault="001128B1" w:rsidP="001128B1">
            <w:pPr>
              <w:pStyle w:val="3-"/>
            </w:pPr>
            <w:r>
              <w:rPr>
                <w:rFonts w:hint="eastAsia"/>
              </w:rPr>
              <w:tab/>
            </w:r>
            <w:r w:rsidRPr="00855879">
              <w:rPr>
                <w:rFonts w:hint="eastAsia"/>
                <w:color w:val="00B050"/>
              </w:rPr>
              <w:t>//スレッド終了待ち</w:t>
            </w:r>
          </w:p>
          <w:p w14:paraId="161DC87D" w14:textId="77777777" w:rsidR="001128B1" w:rsidRDefault="001128B1" w:rsidP="001128B1">
            <w:pPr>
              <w:pStyle w:val="3-"/>
            </w:pPr>
            <w:r>
              <w:tab/>
              <w:t>for (int i = 0; i &lt; THREAD_NUM; ++i)</w:t>
            </w:r>
          </w:p>
          <w:p w14:paraId="0FA11398" w14:textId="77777777" w:rsidR="001128B1" w:rsidRDefault="001128B1" w:rsidP="001128B1">
            <w:pPr>
              <w:pStyle w:val="3-"/>
            </w:pPr>
            <w:r>
              <w:tab/>
              <w:t>{</w:t>
            </w:r>
          </w:p>
          <w:p w14:paraId="317959D4" w14:textId="77777777" w:rsidR="001128B1" w:rsidRDefault="001128B1" w:rsidP="001128B1">
            <w:pPr>
              <w:pStyle w:val="3-"/>
            </w:pPr>
            <w:r>
              <w:tab/>
            </w:r>
            <w:r>
              <w:tab/>
              <w:t>pthread_join(pth[i], NULL);</w:t>
            </w:r>
          </w:p>
          <w:p w14:paraId="1777E8EB" w14:textId="77777777" w:rsidR="001128B1" w:rsidRDefault="001128B1" w:rsidP="001128B1">
            <w:pPr>
              <w:pStyle w:val="3-"/>
            </w:pPr>
            <w:r>
              <w:tab/>
              <w:t>}</w:t>
            </w:r>
          </w:p>
          <w:p w14:paraId="6E2F3D1C" w14:textId="77777777" w:rsidR="001128B1" w:rsidRDefault="001128B1" w:rsidP="001128B1">
            <w:pPr>
              <w:pStyle w:val="3-"/>
            </w:pPr>
            <w:r>
              <w:tab/>
            </w:r>
          </w:p>
          <w:p w14:paraId="25484ECA" w14:textId="77777777" w:rsidR="001128B1" w:rsidRPr="00855879" w:rsidRDefault="001128B1" w:rsidP="001128B1">
            <w:pPr>
              <w:pStyle w:val="3-"/>
              <w:rPr>
                <w:color w:val="00B050"/>
              </w:rPr>
            </w:pPr>
            <w:r>
              <w:rPr>
                <w:rFonts w:hint="eastAsia"/>
              </w:rPr>
              <w:tab/>
            </w:r>
            <w:r w:rsidRPr="00855879">
              <w:rPr>
                <w:rFonts w:hint="eastAsia"/>
                <w:color w:val="00B050"/>
              </w:rPr>
              <w:t>//セマフォの取得と解放を大量に実行して時間を計測</w:t>
            </w:r>
          </w:p>
          <w:p w14:paraId="62035959" w14:textId="77777777" w:rsidR="001128B1" w:rsidRDefault="001128B1" w:rsidP="001128B1">
            <w:pPr>
              <w:pStyle w:val="3-"/>
            </w:pPr>
            <w:r>
              <w:tab/>
              <w:t>{</w:t>
            </w:r>
          </w:p>
          <w:p w14:paraId="35878D7D" w14:textId="77777777" w:rsidR="001128B1" w:rsidRDefault="001128B1" w:rsidP="001128B1">
            <w:pPr>
              <w:pStyle w:val="3-"/>
            </w:pPr>
            <w:r>
              <w:tab/>
            </w:r>
            <w:r>
              <w:tab/>
              <w:t>struct timeval begin;</w:t>
            </w:r>
          </w:p>
          <w:p w14:paraId="2C4BCC4D" w14:textId="77777777" w:rsidR="001128B1" w:rsidRDefault="001128B1" w:rsidP="001128B1">
            <w:pPr>
              <w:pStyle w:val="3-"/>
            </w:pPr>
            <w:r>
              <w:tab/>
            </w:r>
            <w:r>
              <w:tab/>
              <w:t>gettimeofday(&amp;begin, NULL);</w:t>
            </w:r>
          </w:p>
          <w:p w14:paraId="72E98248" w14:textId="77777777" w:rsidR="001128B1" w:rsidRDefault="001128B1" w:rsidP="001128B1">
            <w:pPr>
              <w:pStyle w:val="3-"/>
            </w:pPr>
            <w:r>
              <w:tab/>
            </w:r>
            <w:r>
              <w:tab/>
              <w:t>static const int TEST_TIMES = 10000000;</w:t>
            </w:r>
          </w:p>
          <w:p w14:paraId="0337FBF8" w14:textId="77777777" w:rsidR="001128B1" w:rsidRDefault="001128B1" w:rsidP="001128B1">
            <w:pPr>
              <w:pStyle w:val="3-"/>
            </w:pPr>
            <w:r>
              <w:tab/>
            </w:r>
            <w:r>
              <w:tab/>
              <w:t>for (int i = 0; i &lt; TEST_TIMES; ++i)</w:t>
            </w:r>
          </w:p>
          <w:p w14:paraId="15CA1DA8" w14:textId="77777777" w:rsidR="001128B1" w:rsidRDefault="001128B1" w:rsidP="001128B1">
            <w:pPr>
              <w:pStyle w:val="3-"/>
            </w:pPr>
            <w:r>
              <w:tab/>
            </w:r>
            <w:r>
              <w:tab/>
              <w:t>{</w:t>
            </w:r>
          </w:p>
          <w:p w14:paraId="05E0713B" w14:textId="77777777" w:rsidR="001128B1" w:rsidRDefault="001128B1" w:rsidP="001128B1">
            <w:pPr>
              <w:pStyle w:val="3-"/>
            </w:pPr>
            <w:r>
              <w:tab/>
            </w:r>
            <w:r>
              <w:tab/>
            </w:r>
            <w:r>
              <w:tab/>
              <w:t>sem_wait(semaphore);</w:t>
            </w:r>
          </w:p>
          <w:p w14:paraId="0E649B96" w14:textId="77777777" w:rsidR="001128B1" w:rsidRDefault="001128B1" w:rsidP="001128B1">
            <w:pPr>
              <w:pStyle w:val="3-"/>
            </w:pPr>
            <w:r>
              <w:tab/>
            </w:r>
            <w:r>
              <w:tab/>
            </w:r>
            <w:r>
              <w:tab/>
              <w:t>sem_post(semaphore);</w:t>
            </w:r>
          </w:p>
          <w:p w14:paraId="44B170FB" w14:textId="77777777" w:rsidR="001128B1" w:rsidRDefault="001128B1" w:rsidP="001128B1">
            <w:pPr>
              <w:pStyle w:val="3-"/>
            </w:pPr>
            <w:r>
              <w:tab/>
            </w:r>
            <w:r>
              <w:tab/>
              <w:t>}</w:t>
            </w:r>
          </w:p>
          <w:p w14:paraId="66481C75" w14:textId="77777777" w:rsidR="001128B1" w:rsidRDefault="001128B1" w:rsidP="001128B1">
            <w:pPr>
              <w:pStyle w:val="3-"/>
            </w:pPr>
            <w:r>
              <w:tab/>
            </w:r>
            <w:r>
              <w:tab/>
              <w:t>struct timeval end;</w:t>
            </w:r>
          </w:p>
          <w:p w14:paraId="77789515" w14:textId="77777777" w:rsidR="001128B1" w:rsidRDefault="001128B1" w:rsidP="001128B1">
            <w:pPr>
              <w:pStyle w:val="3-"/>
            </w:pPr>
            <w:r>
              <w:tab/>
            </w:r>
            <w:r>
              <w:tab/>
              <w:t>gettimeofday(&amp;end, NULL);</w:t>
            </w:r>
          </w:p>
          <w:p w14:paraId="67FC4C00" w14:textId="77777777" w:rsidR="001128B1" w:rsidRDefault="001128B1" w:rsidP="001128B1">
            <w:pPr>
              <w:pStyle w:val="3-"/>
            </w:pPr>
            <w:r>
              <w:tab/>
            </w:r>
            <w:r>
              <w:tab/>
              <w:t>struct timeval duration;</w:t>
            </w:r>
          </w:p>
          <w:p w14:paraId="54FC8220" w14:textId="77777777" w:rsidR="001128B1" w:rsidRDefault="001128B1" w:rsidP="001128B1">
            <w:pPr>
              <w:pStyle w:val="3-"/>
            </w:pPr>
            <w:r>
              <w:tab/>
            </w:r>
            <w:r>
              <w:tab/>
              <w:t>if( end.tv_usec &gt;= begin.tv_usec)</w:t>
            </w:r>
          </w:p>
          <w:p w14:paraId="7618F591" w14:textId="77777777" w:rsidR="001128B1" w:rsidRDefault="001128B1" w:rsidP="001128B1">
            <w:pPr>
              <w:pStyle w:val="3-"/>
            </w:pPr>
            <w:r>
              <w:tab/>
            </w:r>
            <w:r>
              <w:tab/>
              <w:t>{</w:t>
            </w:r>
          </w:p>
          <w:p w14:paraId="3691A3C1" w14:textId="77777777" w:rsidR="001128B1" w:rsidRDefault="001128B1" w:rsidP="001128B1">
            <w:pPr>
              <w:pStyle w:val="3-"/>
            </w:pPr>
            <w:r>
              <w:tab/>
            </w:r>
            <w:r>
              <w:tab/>
            </w:r>
            <w:r>
              <w:tab/>
              <w:t>duration.tv_sec = end.tv_sec - begin.tv_sec;</w:t>
            </w:r>
          </w:p>
          <w:p w14:paraId="0C43E222" w14:textId="77777777" w:rsidR="001128B1" w:rsidRDefault="001128B1" w:rsidP="001128B1">
            <w:pPr>
              <w:pStyle w:val="3-"/>
            </w:pPr>
            <w:r>
              <w:tab/>
            </w:r>
            <w:r>
              <w:tab/>
            </w:r>
            <w:r>
              <w:tab/>
              <w:t>duration.tv_usec = end.tv_usec - begin.tv_usec;</w:t>
            </w:r>
          </w:p>
          <w:p w14:paraId="2346DC9D" w14:textId="77777777" w:rsidR="001128B1" w:rsidRDefault="001128B1" w:rsidP="001128B1">
            <w:pPr>
              <w:pStyle w:val="3-"/>
            </w:pPr>
            <w:r>
              <w:tab/>
            </w:r>
            <w:r>
              <w:tab/>
              <w:t>}</w:t>
            </w:r>
          </w:p>
          <w:p w14:paraId="708A3798" w14:textId="77777777" w:rsidR="001128B1" w:rsidRDefault="001128B1" w:rsidP="001128B1">
            <w:pPr>
              <w:pStyle w:val="3-"/>
            </w:pPr>
            <w:r>
              <w:tab/>
            </w:r>
            <w:r>
              <w:tab/>
              <w:t>else</w:t>
            </w:r>
          </w:p>
          <w:p w14:paraId="0183A3C8" w14:textId="77777777" w:rsidR="001128B1" w:rsidRDefault="001128B1" w:rsidP="001128B1">
            <w:pPr>
              <w:pStyle w:val="3-"/>
            </w:pPr>
            <w:r>
              <w:tab/>
            </w:r>
            <w:r>
              <w:tab/>
              <w:t>{</w:t>
            </w:r>
          </w:p>
          <w:p w14:paraId="322ECFF4" w14:textId="77777777" w:rsidR="001128B1" w:rsidRDefault="001128B1" w:rsidP="001128B1">
            <w:pPr>
              <w:pStyle w:val="3-"/>
            </w:pPr>
            <w:r>
              <w:tab/>
            </w:r>
            <w:r>
              <w:tab/>
            </w:r>
            <w:r>
              <w:tab/>
              <w:t>duration.tv_sec = end.tv_sec - begin.tv_sec - 1;</w:t>
            </w:r>
          </w:p>
          <w:p w14:paraId="48EC8222" w14:textId="77777777" w:rsidR="001128B1" w:rsidRDefault="001128B1" w:rsidP="001128B1">
            <w:pPr>
              <w:pStyle w:val="3-"/>
            </w:pPr>
            <w:r>
              <w:tab/>
            </w:r>
            <w:r>
              <w:tab/>
            </w:r>
            <w:r>
              <w:tab/>
              <w:t>duration.tv_usec = 1000000 - begin.tv_usec + end.tv_usec;</w:t>
            </w:r>
          </w:p>
          <w:p w14:paraId="34492410" w14:textId="77777777" w:rsidR="001128B1" w:rsidRDefault="001128B1" w:rsidP="001128B1">
            <w:pPr>
              <w:pStyle w:val="3-"/>
            </w:pPr>
            <w:r>
              <w:tab/>
            </w:r>
            <w:r>
              <w:tab/>
              <w:t>}</w:t>
            </w:r>
          </w:p>
          <w:p w14:paraId="74F9438A" w14:textId="77777777" w:rsidR="001128B1" w:rsidRDefault="001128B1" w:rsidP="001128B1">
            <w:pPr>
              <w:pStyle w:val="3-"/>
            </w:pPr>
            <w:r>
              <w:tab/>
            </w:r>
            <w:r>
              <w:tab/>
              <w:t>printf("Semaphore * %d = %d.%06d sec\n", TEST_TIMES, duration.tv_sec, duration.tv_usec);</w:t>
            </w:r>
          </w:p>
          <w:p w14:paraId="19A0FB26" w14:textId="77777777" w:rsidR="001128B1" w:rsidRDefault="001128B1" w:rsidP="001128B1">
            <w:pPr>
              <w:pStyle w:val="3-"/>
            </w:pPr>
            <w:r>
              <w:tab/>
              <w:t>}</w:t>
            </w:r>
          </w:p>
          <w:p w14:paraId="308C0A13" w14:textId="77777777" w:rsidR="001128B1" w:rsidRDefault="001128B1" w:rsidP="001128B1">
            <w:pPr>
              <w:pStyle w:val="3-"/>
            </w:pPr>
            <w:r>
              <w:tab/>
            </w:r>
          </w:p>
          <w:p w14:paraId="076B47EF" w14:textId="77777777" w:rsidR="001128B1" w:rsidRDefault="001128B1" w:rsidP="001128B1">
            <w:pPr>
              <w:pStyle w:val="3-"/>
            </w:pPr>
            <w:r>
              <w:rPr>
                <w:rFonts w:hint="eastAsia"/>
              </w:rPr>
              <w:tab/>
            </w:r>
            <w:r w:rsidRPr="00855879">
              <w:rPr>
                <w:rFonts w:hint="eastAsia"/>
                <w:color w:val="00B050"/>
              </w:rPr>
              <w:t>//セマフォ破棄</w:t>
            </w:r>
          </w:p>
          <w:p w14:paraId="39B344D0" w14:textId="77777777" w:rsidR="001128B1" w:rsidRDefault="001128B1" w:rsidP="001128B1">
            <w:pPr>
              <w:pStyle w:val="3-"/>
            </w:pPr>
            <w:r>
              <w:tab/>
              <w:t>{</w:t>
            </w:r>
          </w:p>
          <w:p w14:paraId="2D63A0C0" w14:textId="6B0FC1CC" w:rsidR="001128B1" w:rsidRPr="00855879" w:rsidRDefault="001128B1" w:rsidP="001128B1">
            <w:pPr>
              <w:pStyle w:val="3-"/>
              <w:rPr>
                <w:color w:val="FF0000"/>
              </w:rPr>
            </w:pPr>
            <w:r>
              <w:tab/>
            </w:r>
            <w:r>
              <w:tab/>
            </w:r>
            <w:r w:rsidRPr="00855879">
              <w:rPr>
                <w:color w:val="FF0000"/>
              </w:rPr>
              <w:t>sem_close(semaphore);</w:t>
            </w:r>
            <w:r w:rsidR="00855879" w:rsidRPr="00855879">
              <w:rPr>
                <w:color w:val="00B050"/>
              </w:rPr>
              <w:t>//</w:t>
            </w:r>
            <w:r w:rsidR="00855879" w:rsidRPr="00855879">
              <w:rPr>
                <w:rFonts w:hint="eastAsia"/>
                <w:color w:val="00B050"/>
              </w:rPr>
              <w:t>クローズ</w:t>
            </w:r>
          </w:p>
          <w:p w14:paraId="621AC0A3" w14:textId="0B76F3AB" w:rsidR="001128B1" w:rsidRPr="00855879" w:rsidRDefault="001128B1" w:rsidP="001128B1">
            <w:pPr>
              <w:pStyle w:val="3-"/>
              <w:rPr>
                <w:color w:val="00B050"/>
              </w:rPr>
            </w:pPr>
            <w:r w:rsidRPr="00855879">
              <w:rPr>
                <w:color w:val="FF0000"/>
              </w:rPr>
              <w:tab/>
            </w:r>
            <w:r w:rsidRPr="00855879">
              <w:rPr>
                <w:color w:val="FF0000"/>
              </w:rPr>
              <w:tab/>
              <w:t>sem_unlink(COMMON_SEMAPHORE_NAME);</w:t>
            </w:r>
            <w:r w:rsidR="00855879" w:rsidRPr="00855879">
              <w:rPr>
                <w:rFonts w:hint="eastAsia"/>
                <w:color w:val="00B050"/>
              </w:rPr>
              <w:t>//破棄</w:t>
            </w:r>
            <w:r w:rsidR="00855879" w:rsidRPr="00855879">
              <w:rPr>
                <w:rFonts w:hint="eastAsia"/>
                <w:color w:val="FF0000"/>
              </w:rPr>
              <w:t>（</w:t>
            </w:r>
            <w:r w:rsidR="00855879">
              <w:rPr>
                <w:rFonts w:hint="eastAsia"/>
                <w:color w:val="FF0000"/>
              </w:rPr>
              <w:t>きちんと</w:t>
            </w:r>
            <w:r w:rsidR="00855879" w:rsidRPr="00855879">
              <w:rPr>
                <w:rFonts w:hint="eastAsia"/>
                <w:color w:val="FF0000"/>
              </w:rPr>
              <w:t>破棄しないとプロセス終了後も残るので注意）</w:t>
            </w:r>
          </w:p>
          <w:p w14:paraId="375D13B8" w14:textId="77777777" w:rsidR="001128B1" w:rsidRDefault="001128B1" w:rsidP="001128B1">
            <w:pPr>
              <w:pStyle w:val="3-"/>
            </w:pPr>
            <w:r>
              <w:tab/>
              <w:t>}</w:t>
            </w:r>
          </w:p>
          <w:p w14:paraId="08CA3FE8" w14:textId="77777777" w:rsidR="001128B1" w:rsidRDefault="001128B1" w:rsidP="001128B1">
            <w:pPr>
              <w:pStyle w:val="3-"/>
            </w:pPr>
            <w:r>
              <w:tab/>
            </w:r>
          </w:p>
          <w:p w14:paraId="52025463" w14:textId="77777777" w:rsidR="001128B1" w:rsidRDefault="001128B1" w:rsidP="001128B1">
            <w:pPr>
              <w:pStyle w:val="3-"/>
            </w:pPr>
            <w:r>
              <w:tab/>
              <w:t>return EXIT_SUCCESS;</w:t>
            </w:r>
          </w:p>
          <w:p w14:paraId="6F7CFB6E" w14:textId="6C183B8E" w:rsidR="00737B12" w:rsidRPr="00DE3BF2" w:rsidRDefault="001128B1" w:rsidP="001128B1">
            <w:pPr>
              <w:pStyle w:val="3-"/>
            </w:pPr>
            <w:r>
              <w:t>}</w:t>
            </w:r>
          </w:p>
        </w:tc>
      </w:tr>
    </w:tbl>
    <w:p w14:paraId="65068597" w14:textId="77777777" w:rsidR="00737B12" w:rsidRPr="00DE3BF2" w:rsidRDefault="00737B12" w:rsidP="001128B1">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D41A61E" w14:textId="77777777" w:rsidTr="000A1665">
        <w:tc>
          <w:tcPr>
            <w:tcW w:w="8494" w:type="dxa"/>
          </w:tcPr>
          <w:p w14:paraId="46E6714D" w14:textId="77777777" w:rsidR="001128B1" w:rsidRPr="001128B1" w:rsidRDefault="001128B1" w:rsidP="001128B1">
            <w:pPr>
              <w:pStyle w:val="3-"/>
              <w:rPr>
                <w:color w:val="auto"/>
              </w:rPr>
            </w:pPr>
            <w:r w:rsidRPr="001128B1">
              <w:rPr>
                <w:rFonts w:hint="eastAsia"/>
                <w:color w:val="auto"/>
              </w:rPr>
              <w:t>- begin:四朗 -</w:t>
            </w:r>
          </w:p>
          <w:p w14:paraId="119568F3" w14:textId="77777777" w:rsidR="001128B1" w:rsidRPr="001128B1" w:rsidRDefault="001128B1" w:rsidP="001128B1">
            <w:pPr>
              <w:pStyle w:val="3-"/>
              <w:rPr>
                <w:color w:val="auto"/>
              </w:rPr>
            </w:pPr>
            <w:r w:rsidRPr="001128B1">
              <w:rPr>
                <w:rFonts w:hint="eastAsia"/>
                <w:color w:val="auto"/>
              </w:rPr>
              <w:t>- begin:太郎 -</w:t>
            </w:r>
          </w:p>
          <w:p w14:paraId="2BE7DAD1" w14:textId="77777777" w:rsidR="001128B1" w:rsidRPr="001128B1" w:rsidRDefault="001128B1" w:rsidP="001128B1">
            <w:pPr>
              <w:pStyle w:val="3-"/>
              <w:rPr>
                <w:color w:val="auto"/>
              </w:rPr>
            </w:pPr>
            <w:r w:rsidRPr="001128B1">
              <w:rPr>
                <w:rFonts w:hint="eastAsia"/>
                <w:color w:val="auto"/>
              </w:rPr>
              <w:t>- begin:三郎 -</w:t>
            </w:r>
          </w:p>
          <w:p w14:paraId="78C241AA" w14:textId="77777777" w:rsidR="001128B1" w:rsidRPr="001128B1" w:rsidRDefault="001128B1" w:rsidP="001128B1">
            <w:pPr>
              <w:pStyle w:val="3-"/>
              <w:rPr>
                <w:color w:val="auto"/>
              </w:rPr>
            </w:pPr>
            <w:r w:rsidRPr="001128B1">
              <w:rPr>
                <w:rFonts w:hint="eastAsia"/>
                <w:color w:val="auto"/>
              </w:rPr>
              <w:t>- begin:次郎 -</w:t>
            </w:r>
          </w:p>
          <w:p w14:paraId="4F5E0A5F" w14:textId="73F34598" w:rsidR="001128B1" w:rsidRPr="001128B1" w:rsidRDefault="001128B1" w:rsidP="001128B1">
            <w:pPr>
              <w:pStyle w:val="3-"/>
              <w:rPr>
                <w:color w:val="auto"/>
              </w:rPr>
            </w:pPr>
            <w:r w:rsidRPr="001128B1">
              <w:rPr>
                <w:color w:val="auto"/>
              </w:rPr>
              <w:t>Common-resources have been prepared. (num=2)</w:t>
            </w:r>
            <w:r w:rsidR="00DA1C24">
              <w:rPr>
                <w:color w:val="auto"/>
              </w:rPr>
              <w:tab/>
            </w:r>
            <w:r w:rsidR="00DA1C24">
              <w:rPr>
                <w:color w:val="auto"/>
              </w:rPr>
              <w:tab/>
            </w:r>
            <w:r w:rsidR="00DA1C24" w:rsidRPr="00B64270">
              <w:rPr>
                <w:color w:val="FF0000"/>
              </w:rPr>
              <w:t>←セマフォが解放されるまで全てのスレッドがブロック</w:t>
            </w:r>
          </w:p>
          <w:p w14:paraId="65C0C2D7" w14:textId="77777777" w:rsidR="001128B1" w:rsidRPr="001128B1" w:rsidRDefault="001128B1" w:rsidP="001128B1">
            <w:pPr>
              <w:pStyle w:val="3-"/>
              <w:rPr>
                <w:color w:val="auto"/>
              </w:rPr>
            </w:pPr>
            <w:r w:rsidRPr="00DA1C24">
              <w:rPr>
                <w:rFonts w:hint="eastAsia"/>
                <w:color w:val="FF0000"/>
              </w:rPr>
              <w:t>四朗: [BEFORE]</w:t>
            </w:r>
            <w:r w:rsidRPr="001128B1">
              <w:rPr>
                <w:rFonts w:hint="eastAsia"/>
                <w:color w:val="auto"/>
              </w:rPr>
              <w:t xml:space="preserve"> commonResource[0]=1000, tlsData=0</w:t>
            </w:r>
          </w:p>
          <w:p w14:paraId="2EFF9443" w14:textId="7D8B92B5" w:rsidR="001128B1" w:rsidRPr="001128B1" w:rsidRDefault="001128B1" w:rsidP="001128B1">
            <w:pPr>
              <w:pStyle w:val="3-"/>
              <w:rPr>
                <w:color w:val="auto"/>
              </w:rPr>
            </w:pPr>
            <w:r w:rsidRPr="00DA1C24">
              <w:rPr>
                <w:rFonts w:hint="eastAsia"/>
                <w:color w:val="FF0000"/>
              </w:rPr>
              <w:t>太郎: [BEFORE]</w:t>
            </w:r>
            <w:r w:rsidRPr="001128B1">
              <w:rPr>
                <w:rFonts w:hint="eastAsia"/>
                <w:color w:val="auto"/>
              </w:rPr>
              <w:t xml:space="preserve"> commonResource[1]=2000, tlsData=0</w:t>
            </w:r>
            <w:r w:rsidR="00DA1C24">
              <w:rPr>
                <w:color w:val="auto"/>
              </w:rPr>
              <w:tab/>
            </w:r>
            <w:r w:rsidR="00DA1C24">
              <w:rPr>
                <w:color w:val="auto"/>
              </w:rPr>
              <w:tab/>
            </w:r>
            <w:r w:rsidR="00DA1C24" w:rsidRPr="00B64270">
              <w:rPr>
                <w:color w:val="FF0000"/>
              </w:rPr>
              <w:t>←4つスレッドのうち、</w:t>
            </w:r>
            <w:r w:rsidR="00DA1C24" w:rsidRPr="00B64270">
              <w:rPr>
                <w:rFonts w:hint="eastAsia"/>
                <w:color w:val="FF0000"/>
              </w:rPr>
              <w:t>2つだけが稼働</w:t>
            </w:r>
          </w:p>
          <w:p w14:paraId="1DE7A63C" w14:textId="77777777" w:rsidR="001128B1" w:rsidRPr="001128B1" w:rsidRDefault="001128B1" w:rsidP="001128B1">
            <w:pPr>
              <w:pStyle w:val="3-"/>
              <w:rPr>
                <w:color w:val="auto"/>
              </w:rPr>
            </w:pPr>
            <w:r w:rsidRPr="001128B1">
              <w:rPr>
                <w:rFonts w:hint="eastAsia"/>
                <w:color w:val="auto"/>
              </w:rPr>
              <w:t>太郎: [AFTER]  commonResource[1]=2001, tlsData=1</w:t>
            </w:r>
          </w:p>
          <w:p w14:paraId="5AE101BE" w14:textId="206F19AB" w:rsidR="001128B1" w:rsidRPr="001128B1" w:rsidRDefault="001128B1" w:rsidP="001128B1">
            <w:pPr>
              <w:pStyle w:val="3-"/>
              <w:rPr>
                <w:color w:val="auto"/>
              </w:rPr>
            </w:pPr>
            <w:r w:rsidRPr="00DA1C24">
              <w:rPr>
                <w:rFonts w:hint="eastAsia"/>
                <w:color w:val="FF0000"/>
              </w:rPr>
              <w:t>三郎: [BEFORE]</w:t>
            </w:r>
            <w:r w:rsidRPr="001128B1">
              <w:rPr>
                <w:rFonts w:hint="eastAsia"/>
                <w:color w:val="auto"/>
              </w:rPr>
              <w:t xml:space="preserve"> commonResource[1]=2001, tlsData=0</w:t>
            </w:r>
            <w:r w:rsidR="00DA1C24">
              <w:rPr>
                <w:color w:val="auto"/>
              </w:rPr>
              <w:tab/>
            </w:r>
            <w:r w:rsidR="00DA1C24">
              <w:rPr>
                <w:color w:val="auto"/>
              </w:rPr>
              <w:tab/>
            </w:r>
            <w:r w:rsidR="00DA1C24" w:rsidRPr="00B64270">
              <w:rPr>
                <w:color w:val="FF0000"/>
              </w:rPr>
              <w:t>←</w:t>
            </w:r>
            <w:r w:rsidR="00DA1C24">
              <w:rPr>
                <w:color w:val="FF0000"/>
              </w:rPr>
              <w:t>1</w:t>
            </w:r>
            <w:r w:rsidR="00DA1C24" w:rsidRPr="00B64270">
              <w:rPr>
                <w:color w:val="FF0000"/>
              </w:rPr>
              <w:t>つスレッド</w:t>
            </w:r>
            <w:r w:rsidR="00DA1C24">
              <w:rPr>
                <w:color w:val="FF0000"/>
              </w:rPr>
              <w:t>が終了すると、次のスレッドが動く</w:t>
            </w:r>
          </w:p>
          <w:p w14:paraId="198D2A2F" w14:textId="77777777" w:rsidR="00DA1C24" w:rsidRPr="001119EA" w:rsidRDefault="001128B1" w:rsidP="00DA1C24">
            <w:pPr>
              <w:pStyle w:val="3-"/>
              <w:tabs>
                <w:tab w:val="clear" w:pos="3758"/>
                <w:tab w:val="left" w:pos="3835"/>
              </w:tabs>
              <w:rPr>
                <w:color w:val="auto"/>
              </w:rPr>
            </w:pPr>
            <w:r w:rsidRPr="001128B1">
              <w:rPr>
                <w:rFonts w:hint="eastAsia"/>
                <w:color w:val="auto"/>
              </w:rPr>
              <w:t>四朗: [AFTER]  commonResource[0]=1001, tlsData=1</w:t>
            </w:r>
            <w:r w:rsidR="00DA1C24">
              <w:rPr>
                <w:color w:val="auto"/>
              </w:rPr>
              <w:tab/>
            </w:r>
            <w:r w:rsidR="00DA1C24">
              <w:rPr>
                <w:color w:val="auto"/>
              </w:rPr>
              <w:tab/>
            </w:r>
            <w:r w:rsidR="00DA1C24" w:rsidRPr="00B64270">
              <w:rPr>
                <w:color w:val="FF0000"/>
              </w:rPr>
              <w:t>（常に同時に2つ</w:t>
            </w:r>
            <w:r w:rsidR="00DA1C24">
              <w:rPr>
                <w:rFonts w:hint="eastAsia"/>
                <w:color w:val="FF0000"/>
              </w:rPr>
              <w:t>まで</w:t>
            </w:r>
            <w:r w:rsidR="00DA1C24" w:rsidRPr="00B64270">
              <w:rPr>
                <w:color w:val="FF0000"/>
              </w:rPr>
              <w:t>）</w:t>
            </w:r>
          </w:p>
          <w:p w14:paraId="57414F3A" w14:textId="77777777" w:rsidR="001128B1" w:rsidRPr="001128B1" w:rsidRDefault="001128B1" w:rsidP="001128B1">
            <w:pPr>
              <w:pStyle w:val="3-"/>
              <w:rPr>
                <w:color w:val="auto"/>
              </w:rPr>
            </w:pPr>
            <w:r w:rsidRPr="001128B1">
              <w:rPr>
                <w:rFonts w:hint="eastAsia"/>
                <w:color w:val="auto"/>
              </w:rPr>
              <w:lastRenderedPageBreak/>
              <w:t>四朗: [BEFORE] commonResource[0]=1001, tlsData=1</w:t>
            </w:r>
          </w:p>
          <w:p w14:paraId="7F893EA8" w14:textId="77777777" w:rsidR="001128B1" w:rsidRPr="001128B1" w:rsidRDefault="001128B1" w:rsidP="001128B1">
            <w:pPr>
              <w:pStyle w:val="3-"/>
              <w:rPr>
                <w:color w:val="auto"/>
              </w:rPr>
            </w:pPr>
            <w:r w:rsidRPr="001128B1">
              <w:rPr>
                <w:rFonts w:hint="eastAsia"/>
                <w:color w:val="auto"/>
              </w:rPr>
              <w:t>三郎: [AFTER]  commonResource[1]=2002, tlsData=1</w:t>
            </w:r>
          </w:p>
          <w:p w14:paraId="4F35A406" w14:textId="77777777" w:rsidR="001128B1" w:rsidRPr="001128B1" w:rsidRDefault="001128B1" w:rsidP="001128B1">
            <w:pPr>
              <w:pStyle w:val="3-"/>
              <w:rPr>
                <w:color w:val="auto"/>
              </w:rPr>
            </w:pPr>
            <w:r w:rsidRPr="001128B1">
              <w:rPr>
                <w:rFonts w:hint="eastAsia"/>
                <w:color w:val="auto"/>
              </w:rPr>
              <w:t>太郎: [BEFORE] commonResource[1]=2002, tlsData=1</w:t>
            </w:r>
          </w:p>
          <w:p w14:paraId="57E250B9" w14:textId="77777777" w:rsidR="001128B1" w:rsidRPr="001128B1" w:rsidRDefault="001128B1" w:rsidP="001128B1">
            <w:pPr>
              <w:pStyle w:val="3-"/>
              <w:rPr>
                <w:color w:val="auto"/>
              </w:rPr>
            </w:pPr>
            <w:r w:rsidRPr="001128B1">
              <w:rPr>
                <w:rFonts w:hint="eastAsia"/>
                <w:color w:val="auto"/>
              </w:rPr>
              <w:t>四朗: [AFTER]  commonResource[0]=1002, tlsData=2</w:t>
            </w:r>
          </w:p>
          <w:p w14:paraId="203F9B2E" w14:textId="77777777" w:rsidR="001128B1" w:rsidRPr="001128B1" w:rsidRDefault="001128B1" w:rsidP="001128B1">
            <w:pPr>
              <w:pStyle w:val="3-"/>
              <w:rPr>
                <w:color w:val="auto"/>
              </w:rPr>
            </w:pPr>
            <w:r w:rsidRPr="001128B1">
              <w:rPr>
                <w:rFonts w:hint="eastAsia"/>
                <w:color w:val="auto"/>
              </w:rPr>
              <w:t>次郎: [BEFORE] commonResource[0]=1002, tlsData=0</w:t>
            </w:r>
          </w:p>
          <w:p w14:paraId="4331029C" w14:textId="77777777" w:rsidR="001128B1" w:rsidRPr="001128B1" w:rsidRDefault="001128B1" w:rsidP="001128B1">
            <w:pPr>
              <w:pStyle w:val="3-"/>
              <w:rPr>
                <w:color w:val="auto"/>
              </w:rPr>
            </w:pPr>
            <w:r w:rsidRPr="001128B1">
              <w:rPr>
                <w:rFonts w:hint="eastAsia"/>
                <w:color w:val="auto"/>
              </w:rPr>
              <w:t>次郎: [AFTER]  commonResource[0]=1003, tlsData=1</w:t>
            </w:r>
          </w:p>
          <w:p w14:paraId="4A3DFEC7" w14:textId="77777777" w:rsidR="001128B1" w:rsidRPr="001128B1" w:rsidRDefault="001128B1" w:rsidP="001128B1">
            <w:pPr>
              <w:pStyle w:val="3-"/>
              <w:rPr>
                <w:color w:val="auto"/>
              </w:rPr>
            </w:pPr>
            <w:r w:rsidRPr="001128B1">
              <w:rPr>
                <w:rFonts w:hint="eastAsia"/>
                <w:color w:val="auto"/>
              </w:rPr>
              <w:t>三郎: [BEFORE] commonResource[0]=1003, tlsData=1</w:t>
            </w:r>
          </w:p>
          <w:p w14:paraId="4763E58B" w14:textId="77777777" w:rsidR="001128B1" w:rsidRPr="001128B1" w:rsidRDefault="001128B1" w:rsidP="001128B1">
            <w:pPr>
              <w:pStyle w:val="3-"/>
              <w:rPr>
                <w:color w:val="auto"/>
              </w:rPr>
            </w:pPr>
            <w:r w:rsidRPr="001128B1">
              <w:rPr>
                <w:rFonts w:hint="eastAsia"/>
                <w:color w:val="auto"/>
              </w:rPr>
              <w:t>太郎: [AFTER]  commonResource[1]=2003, tlsData=2</w:t>
            </w:r>
          </w:p>
          <w:p w14:paraId="5E69E9C0" w14:textId="77777777" w:rsidR="001128B1" w:rsidRPr="001128B1" w:rsidRDefault="001128B1" w:rsidP="001128B1">
            <w:pPr>
              <w:pStyle w:val="3-"/>
              <w:rPr>
                <w:color w:val="auto"/>
              </w:rPr>
            </w:pPr>
            <w:r w:rsidRPr="001128B1">
              <w:rPr>
                <w:rFonts w:hint="eastAsia"/>
                <w:color w:val="auto"/>
              </w:rPr>
              <w:t>四朗: [BEFORE] commonResource[1]=2003, tlsData=2</w:t>
            </w:r>
          </w:p>
          <w:p w14:paraId="203945F1" w14:textId="77777777" w:rsidR="001128B1" w:rsidRPr="001128B1" w:rsidRDefault="001128B1" w:rsidP="001128B1">
            <w:pPr>
              <w:pStyle w:val="3-"/>
              <w:rPr>
                <w:color w:val="auto"/>
              </w:rPr>
            </w:pPr>
            <w:r w:rsidRPr="001128B1">
              <w:rPr>
                <w:rFonts w:hint="eastAsia"/>
                <w:color w:val="auto"/>
              </w:rPr>
              <w:t>三郎: [AFTER]  commonResource[0]=1004, tlsData=2</w:t>
            </w:r>
          </w:p>
          <w:p w14:paraId="503CE433" w14:textId="77777777" w:rsidR="001128B1" w:rsidRPr="001128B1" w:rsidRDefault="001128B1" w:rsidP="001128B1">
            <w:pPr>
              <w:pStyle w:val="3-"/>
              <w:rPr>
                <w:color w:val="auto"/>
              </w:rPr>
            </w:pPr>
            <w:r w:rsidRPr="001128B1">
              <w:rPr>
                <w:rFonts w:hint="eastAsia"/>
                <w:color w:val="auto"/>
              </w:rPr>
              <w:t>太郎: [BEFORE] commonResource[0]=1004, tlsData=2</w:t>
            </w:r>
          </w:p>
          <w:p w14:paraId="4B0B5477" w14:textId="77777777" w:rsidR="001128B1" w:rsidRPr="001128B1" w:rsidRDefault="001128B1" w:rsidP="001128B1">
            <w:pPr>
              <w:pStyle w:val="3-"/>
              <w:rPr>
                <w:color w:val="auto"/>
              </w:rPr>
            </w:pPr>
            <w:r w:rsidRPr="001128B1">
              <w:rPr>
                <w:rFonts w:hint="eastAsia"/>
                <w:color w:val="auto"/>
              </w:rPr>
              <w:t>四朗: [AFTER]  commonResource[1]=2004, tlsData=3</w:t>
            </w:r>
          </w:p>
          <w:p w14:paraId="0CB42E34" w14:textId="77777777" w:rsidR="001128B1" w:rsidRPr="001128B1" w:rsidRDefault="001128B1" w:rsidP="001128B1">
            <w:pPr>
              <w:pStyle w:val="3-"/>
              <w:rPr>
                <w:color w:val="auto"/>
              </w:rPr>
            </w:pPr>
            <w:r w:rsidRPr="001128B1">
              <w:rPr>
                <w:rFonts w:hint="eastAsia"/>
                <w:color w:val="auto"/>
              </w:rPr>
              <w:t>三郎: [BEFORE] commonResource[1]=2004, tlsData=2</w:t>
            </w:r>
          </w:p>
          <w:p w14:paraId="775D339D" w14:textId="77777777" w:rsidR="001128B1" w:rsidRPr="001128B1" w:rsidRDefault="001128B1" w:rsidP="001128B1">
            <w:pPr>
              <w:pStyle w:val="3-"/>
              <w:rPr>
                <w:color w:val="auto"/>
              </w:rPr>
            </w:pPr>
            <w:r w:rsidRPr="001128B1">
              <w:rPr>
                <w:rFonts w:hint="eastAsia"/>
                <w:color w:val="auto"/>
              </w:rPr>
              <w:t>- end:四朗 -</w:t>
            </w:r>
          </w:p>
          <w:p w14:paraId="4D920D1D" w14:textId="77777777" w:rsidR="001128B1" w:rsidRPr="001128B1" w:rsidRDefault="001128B1" w:rsidP="001128B1">
            <w:pPr>
              <w:pStyle w:val="3-"/>
              <w:rPr>
                <w:color w:val="auto"/>
              </w:rPr>
            </w:pPr>
            <w:r w:rsidRPr="001128B1">
              <w:rPr>
                <w:rFonts w:hint="eastAsia"/>
                <w:color w:val="auto"/>
              </w:rPr>
              <w:t>三郎: [AFTER]  commonResource[1]=2005, tlsData=3</w:t>
            </w:r>
          </w:p>
          <w:p w14:paraId="770DEDC5" w14:textId="77777777" w:rsidR="001128B1" w:rsidRPr="001128B1" w:rsidRDefault="001128B1" w:rsidP="001128B1">
            <w:pPr>
              <w:pStyle w:val="3-"/>
              <w:rPr>
                <w:color w:val="auto"/>
              </w:rPr>
            </w:pPr>
            <w:r w:rsidRPr="001128B1">
              <w:rPr>
                <w:rFonts w:hint="eastAsia"/>
                <w:color w:val="auto"/>
              </w:rPr>
              <w:t>次郎: [BEFORE] commonResource[1]=2005, tlsData=1</w:t>
            </w:r>
          </w:p>
          <w:p w14:paraId="6C678F68" w14:textId="77777777" w:rsidR="001128B1" w:rsidRPr="001128B1" w:rsidRDefault="001128B1" w:rsidP="001128B1">
            <w:pPr>
              <w:pStyle w:val="3-"/>
              <w:rPr>
                <w:color w:val="auto"/>
              </w:rPr>
            </w:pPr>
            <w:r w:rsidRPr="001128B1">
              <w:rPr>
                <w:rFonts w:hint="eastAsia"/>
                <w:color w:val="auto"/>
              </w:rPr>
              <w:t>太郎: [AFTER]  commonResource[0]=1005, tlsData=3</w:t>
            </w:r>
          </w:p>
          <w:p w14:paraId="5BF577E6" w14:textId="77777777" w:rsidR="001128B1" w:rsidRPr="001128B1" w:rsidRDefault="001128B1" w:rsidP="001128B1">
            <w:pPr>
              <w:pStyle w:val="3-"/>
              <w:rPr>
                <w:color w:val="auto"/>
              </w:rPr>
            </w:pPr>
            <w:r w:rsidRPr="001128B1">
              <w:rPr>
                <w:rFonts w:hint="eastAsia"/>
                <w:color w:val="auto"/>
              </w:rPr>
              <w:t>- end:三郎 -</w:t>
            </w:r>
          </w:p>
          <w:p w14:paraId="73059AC7" w14:textId="77777777" w:rsidR="001128B1" w:rsidRPr="001128B1" w:rsidRDefault="001128B1" w:rsidP="001128B1">
            <w:pPr>
              <w:pStyle w:val="3-"/>
              <w:rPr>
                <w:color w:val="auto"/>
              </w:rPr>
            </w:pPr>
            <w:r w:rsidRPr="001128B1">
              <w:rPr>
                <w:rFonts w:hint="eastAsia"/>
                <w:color w:val="auto"/>
              </w:rPr>
              <w:t>- end:太郎 -</w:t>
            </w:r>
          </w:p>
          <w:p w14:paraId="390FB789" w14:textId="6A9BDF12" w:rsidR="001128B1" w:rsidRPr="001128B1" w:rsidRDefault="001128B1" w:rsidP="001128B1">
            <w:pPr>
              <w:pStyle w:val="3-"/>
              <w:rPr>
                <w:color w:val="auto"/>
              </w:rPr>
            </w:pPr>
            <w:r w:rsidRPr="001128B1">
              <w:rPr>
                <w:rFonts w:hint="eastAsia"/>
                <w:color w:val="auto"/>
              </w:rPr>
              <w:t>次郎: [AFTER]  commonResource[1]=</w:t>
            </w:r>
            <w:r w:rsidRPr="00DA1C24">
              <w:rPr>
                <w:rFonts w:hint="eastAsia"/>
                <w:color w:val="FF0000"/>
              </w:rPr>
              <w:t>2006</w:t>
            </w:r>
            <w:r w:rsidRPr="001128B1">
              <w:rPr>
                <w:rFonts w:hint="eastAsia"/>
                <w:color w:val="auto"/>
              </w:rPr>
              <w:t>, tlsData=2</w:t>
            </w:r>
            <w:r w:rsidR="00DA1C24">
              <w:rPr>
                <w:color w:val="auto"/>
              </w:rPr>
              <w:tab/>
            </w:r>
            <w:r w:rsidR="00DA1C24">
              <w:rPr>
                <w:color w:val="auto"/>
              </w:rPr>
              <w:tab/>
            </w:r>
            <w:r w:rsidR="00DA1C24" w:rsidRPr="00FF65A9">
              <w:rPr>
                <w:rFonts w:hint="eastAsia"/>
                <w:color w:val="FF0000"/>
              </w:rPr>
              <w:t>←</w:t>
            </w:r>
            <w:r w:rsidR="00DA1C24">
              <w:rPr>
                <w:color w:val="FF0000"/>
              </w:rPr>
              <w:t>全て正常にロックされたので、</w:t>
            </w:r>
            <w:r w:rsidR="00DA1C24">
              <w:rPr>
                <w:rFonts w:hint="eastAsia"/>
                <w:color w:val="FF0000"/>
              </w:rPr>
              <w:t>正しい</w:t>
            </w:r>
            <w:r w:rsidR="00DA1C24">
              <w:rPr>
                <w:color w:val="FF0000"/>
              </w:rPr>
              <w:t>処理結果になっている</w:t>
            </w:r>
          </w:p>
          <w:p w14:paraId="2B00C455" w14:textId="0F02F82C" w:rsidR="001128B1" w:rsidRPr="001128B1" w:rsidRDefault="001128B1" w:rsidP="00DA1C24">
            <w:pPr>
              <w:pStyle w:val="3-"/>
              <w:tabs>
                <w:tab w:val="clear" w:pos="3758"/>
                <w:tab w:val="left" w:pos="3835"/>
              </w:tabs>
              <w:rPr>
                <w:color w:val="auto"/>
              </w:rPr>
            </w:pPr>
            <w:r w:rsidRPr="001128B1">
              <w:rPr>
                <w:rFonts w:hint="eastAsia"/>
                <w:color w:val="auto"/>
              </w:rPr>
              <w:t>次郎: [BEFORE] commonResource[0]=1005, tlsData=2</w:t>
            </w:r>
            <w:r w:rsidR="00DA1C24">
              <w:rPr>
                <w:color w:val="auto"/>
              </w:rPr>
              <w:tab/>
            </w:r>
            <w:r w:rsidR="00DA1C24">
              <w:rPr>
                <w:color w:val="auto"/>
              </w:rPr>
              <w:tab/>
            </w:r>
            <w:r w:rsidR="00DA1C24">
              <w:rPr>
                <w:rFonts w:hint="eastAsia"/>
                <w:color w:val="FF0000"/>
              </w:rPr>
              <w:t>（commonResource[0] と [1] が計12進行している）</w:t>
            </w:r>
          </w:p>
          <w:p w14:paraId="5778C83F" w14:textId="77777777" w:rsidR="001128B1" w:rsidRPr="001128B1" w:rsidRDefault="001128B1" w:rsidP="001128B1">
            <w:pPr>
              <w:pStyle w:val="3-"/>
              <w:rPr>
                <w:color w:val="auto"/>
              </w:rPr>
            </w:pPr>
            <w:r w:rsidRPr="001128B1">
              <w:rPr>
                <w:rFonts w:hint="eastAsia"/>
                <w:color w:val="auto"/>
              </w:rPr>
              <w:t>次郎: [AFTER]  commonResource[0]=</w:t>
            </w:r>
            <w:r w:rsidRPr="00DA1C24">
              <w:rPr>
                <w:rFonts w:hint="eastAsia"/>
                <w:color w:val="FF0000"/>
              </w:rPr>
              <w:t>1006</w:t>
            </w:r>
            <w:r w:rsidRPr="001128B1">
              <w:rPr>
                <w:rFonts w:hint="eastAsia"/>
                <w:color w:val="auto"/>
              </w:rPr>
              <w:t>, tlsData=3</w:t>
            </w:r>
          </w:p>
          <w:p w14:paraId="4FA6EAC8" w14:textId="77777777" w:rsidR="001128B1" w:rsidRPr="001128B1" w:rsidRDefault="001128B1" w:rsidP="001128B1">
            <w:pPr>
              <w:pStyle w:val="3-"/>
              <w:rPr>
                <w:color w:val="auto"/>
              </w:rPr>
            </w:pPr>
            <w:r w:rsidRPr="001128B1">
              <w:rPr>
                <w:rFonts w:hint="eastAsia"/>
                <w:color w:val="auto"/>
              </w:rPr>
              <w:t>- end:次郎 -</w:t>
            </w:r>
          </w:p>
          <w:p w14:paraId="463FEBB0" w14:textId="46014EBE" w:rsidR="00737B12" w:rsidRPr="00DD51B6" w:rsidRDefault="001128B1" w:rsidP="001128B1">
            <w:pPr>
              <w:pStyle w:val="3-"/>
            </w:pPr>
            <w:r w:rsidRPr="001128B1">
              <w:rPr>
                <w:color w:val="auto"/>
              </w:rPr>
              <w:t xml:space="preserve">Semaphore * 10000000 = </w:t>
            </w:r>
            <w:r w:rsidRPr="00DA1C24">
              <w:rPr>
                <w:color w:val="FF0000"/>
              </w:rPr>
              <w:t>0.568886 sec</w:t>
            </w:r>
            <w:r w:rsidR="00DA1C24">
              <w:rPr>
                <w:color w:val="FF0000"/>
              </w:rPr>
              <w:tab/>
            </w:r>
            <w:r w:rsidR="00DA1C24">
              <w:rPr>
                <w:color w:val="FF0000"/>
              </w:rPr>
              <w:tab/>
            </w:r>
            <w:r w:rsidR="00DA1C24">
              <w:rPr>
                <w:color w:val="FF0000"/>
              </w:rPr>
              <w:tab/>
            </w:r>
            <w:r w:rsidR="00DA1C24">
              <w:rPr>
                <w:color w:val="FF0000"/>
              </w:rPr>
              <w:tab/>
            </w:r>
            <w:r w:rsidR="00DA1C24">
              <w:rPr>
                <w:rFonts w:hint="eastAsia"/>
                <w:color w:val="FF0000"/>
              </w:rPr>
              <w:t>←処理時間</w:t>
            </w:r>
          </w:p>
        </w:tc>
      </w:tr>
    </w:tbl>
    <w:p w14:paraId="353427F9" w14:textId="47F92BA3" w:rsidR="00737B12" w:rsidRDefault="00737B12" w:rsidP="00737B12">
      <w:pPr>
        <w:pStyle w:val="3"/>
      </w:pPr>
      <w:bookmarkStart w:id="124" w:name="_Toc379553567"/>
      <w:r>
        <w:lastRenderedPageBreak/>
        <w:t>Win32API</w:t>
      </w:r>
      <w:r>
        <w:rPr>
          <w:rFonts w:hint="eastAsia"/>
        </w:rPr>
        <w:t>版（名前なし）</w:t>
      </w:r>
      <w:bookmarkEnd w:id="124"/>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WIN32API</w:instrText>
      </w:r>
      <w:r w:rsidR="00A45D66">
        <w:rPr>
          <w:rFonts w:hint="eastAsia"/>
        </w:rPr>
        <w:instrText>版</w:instrText>
      </w:r>
      <w:r w:rsidR="00A45D66">
        <w:instrText>" \y “</w:instrText>
      </w:r>
      <w:r w:rsidR="00A45D66">
        <w:rPr>
          <w:rFonts w:hint="eastAsia"/>
        </w:rPr>
        <w:instrText>せまふぉ</w:instrText>
      </w:r>
      <w:r w:rsidR="00A45D66">
        <w:rPr>
          <w:rFonts w:hint="eastAsia"/>
        </w:rPr>
        <w:instrText>:</w:instrText>
      </w:r>
      <w:r w:rsidR="00A45D66">
        <w:instrText>WIN32API</w:instrText>
      </w:r>
      <w:r w:rsidR="00A45D66">
        <w:rPr>
          <w:rFonts w:hint="eastAsia"/>
        </w:rPr>
        <w:instrText>ばん</w:instrText>
      </w:r>
      <w:r w:rsidR="00A45D66">
        <w:instrText xml:space="preserve">” </w:instrText>
      </w:r>
      <w:r w:rsidR="00A45D66">
        <w:fldChar w:fldCharType="end"/>
      </w:r>
    </w:p>
    <w:p w14:paraId="74624C09" w14:textId="051B809E" w:rsidR="001128B1" w:rsidRDefault="001128B1" w:rsidP="001128B1">
      <w:pPr>
        <w:pStyle w:val="aa"/>
        <w:ind w:left="447" w:firstLine="283"/>
      </w:pPr>
      <w:r>
        <w:t>Win32API</w:t>
      </w:r>
      <w:r>
        <w:t>版の</w:t>
      </w:r>
      <w:r>
        <w:rPr>
          <w:rFonts w:hint="eastAsia"/>
        </w:rPr>
        <w:t>セマフォ</w:t>
      </w:r>
      <w:r>
        <w:t>。</w:t>
      </w:r>
    </w:p>
    <w:p w14:paraId="350C14C7" w14:textId="4EFD8FBF" w:rsidR="001128B1" w:rsidRDefault="001128B1" w:rsidP="001128B1">
      <w:pPr>
        <w:pStyle w:val="aa"/>
        <w:keepNext/>
        <w:widowControl/>
        <w:spacing w:beforeLines="50" w:before="180"/>
        <w:ind w:leftChars="203" w:left="447" w:hangingChars="10" w:hanging="21"/>
      </w:pPr>
      <w:r>
        <w:t>Win32API</w:t>
      </w:r>
      <w:r>
        <w:rPr>
          <w:rFonts w:hint="eastAsia"/>
        </w:rPr>
        <w:t>版</w:t>
      </w:r>
      <w:r w:rsidR="007C5339">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5897DEB" w14:textId="77777777" w:rsidTr="000A1665">
        <w:tc>
          <w:tcPr>
            <w:tcW w:w="8494" w:type="dxa"/>
          </w:tcPr>
          <w:p w14:paraId="38CE13FC" w14:textId="77777777" w:rsidR="007C5339" w:rsidRDefault="007C5339" w:rsidP="007C5339">
            <w:pPr>
              <w:pStyle w:val="3-"/>
            </w:pPr>
            <w:r>
              <w:t>#include &lt;stdio.h&gt;</w:t>
            </w:r>
          </w:p>
          <w:p w14:paraId="54E1771F" w14:textId="77777777" w:rsidR="007C5339" w:rsidRDefault="007C5339" w:rsidP="007C5339">
            <w:pPr>
              <w:pStyle w:val="3-"/>
            </w:pPr>
            <w:r>
              <w:t>#include &lt;stdlib.h&gt;</w:t>
            </w:r>
          </w:p>
          <w:p w14:paraId="68A3D286" w14:textId="77777777" w:rsidR="007C5339" w:rsidRDefault="007C5339" w:rsidP="007C5339">
            <w:pPr>
              <w:pStyle w:val="3-"/>
            </w:pPr>
          </w:p>
          <w:p w14:paraId="6FD05EF4" w14:textId="77777777" w:rsidR="007C5339" w:rsidRPr="00DA1C24" w:rsidRDefault="007C5339" w:rsidP="007C5339">
            <w:pPr>
              <w:pStyle w:val="3-"/>
              <w:rPr>
                <w:color w:val="FF0000"/>
              </w:rPr>
            </w:pPr>
            <w:r w:rsidRPr="00DA1C24">
              <w:rPr>
                <w:color w:val="FF0000"/>
              </w:rPr>
              <w:t>#include &lt;Windows.h&gt;</w:t>
            </w:r>
          </w:p>
          <w:p w14:paraId="27D7B5A5" w14:textId="77777777" w:rsidR="007C5339" w:rsidRDefault="007C5339" w:rsidP="007C5339">
            <w:pPr>
              <w:pStyle w:val="3-"/>
            </w:pPr>
            <w:r>
              <w:t>#include &lt;Process.h&gt;</w:t>
            </w:r>
          </w:p>
          <w:p w14:paraId="1960504A" w14:textId="77777777" w:rsidR="007C5339" w:rsidRDefault="007C5339" w:rsidP="007C5339">
            <w:pPr>
              <w:pStyle w:val="3-"/>
            </w:pPr>
          </w:p>
          <w:p w14:paraId="1EF4D617" w14:textId="77777777" w:rsidR="007C5339" w:rsidRPr="00DA1C24" w:rsidRDefault="007C5339" w:rsidP="007C5339">
            <w:pPr>
              <w:pStyle w:val="3-"/>
              <w:rPr>
                <w:color w:val="00B050"/>
              </w:rPr>
            </w:pPr>
            <w:r w:rsidRPr="00DA1C24">
              <w:rPr>
                <w:rFonts w:hint="eastAsia"/>
                <w:color w:val="00B050"/>
              </w:rPr>
              <w:t>//セマフォハンドル</w:t>
            </w:r>
          </w:p>
          <w:p w14:paraId="31C5F477" w14:textId="77777777" w:rsidR="007C5339" w:rsidRDefault="007C5339" w:rsidP="007C5339">
            <w:pPr>
              <w:pStyle w:val="3-"/>
            </w:pPr>
            <w:r w:rsidRPr="00DA1C24">
              <w:rPr>
                <w:color w:val="FF0000"/>
              </w:rPr>
              <w:t>static HANDLE s_hSemaphore = INVALID_HANDLE_VALUE;</w:t>
            </w:r>
          </w:p>
          <w:p w14:paraId="12405758" w14:textId="77777777" w:rsidR="007C5339" w:rsidRDefault="007C5339" w:rsidP="007C5339">
            <w:pPr>
              <w:pStyle w:val="3-"/>
            </w:pPr>
          </w:p>
          <w:p w14:paraId="496383D7" w14:textId="77777777" w:rsidR="007C5339" w:rsidRPr="00DA1C24" w:rsidRDefault="007C5339" w:rsidP="007C5339">
            <w:pPr>
              <w:pStyle w:val="3-"/>
              <w:rPr>
                <w:color w:val="00B050"/>
              </w:rPr>
            </w:pPr>
            <w:r w:rsidRPr="00DA1C24">
              <w:rPr>
                <w:rFonts w:hint="eastAsia"/>
                <w:color w:val="00B050"/>
              </w:rPr>
              <w:t>//クリティカルセクション</w:t>
            </w:r>
          </w:p>
          <w:p w14:paraId="09C5A3C7" w14:textId="77777777" w:rsidR="007C5339" w:rsidRDefault="007C5339" w:rsidP="007C5339">
            <w:pPr>
              <w:pStyle w:val="3-"/>
            </w:pPr>
            <w:r>
              <w:t>static CRITICAL_SECTION s_lock;</w:t>
            </w:r>
          </w:p>
          <w:p w14:paraId="7E28C682" w14:textId="77777777" w:rsidR="007C5339" w:rsidRDefault="007C5339" w:rsidP="007C5339">
            <w:pPr>
              <w:pStyle w:val="3-"/>
            </w:pPr>
          </w:p>
          <w:p w14:paraId="7D54526C" w14:textId="77777777" w:rsidR="007C5339" w:rsidRPr="00DA1C24" w:rsidRDefault="007C5339" w:rsidP="007C5339">
            <w:pPr>
              <w:pStyle w:val="3-"/>
              <w:rPr>
                <w:color w:val="00B050"/>
              </w:rPr>
            </w:pPr>
            <w:r w:rsidRPr="00DA1C24">
              <w:rPr>
                <w:rFonts w:hint="eastAsia"/>
                <w:color w:val="00B050"/>
              </w:rPr>
              <w:t>//共有リソース</w:t>
            </w:r>
          </w:p>
          <w:p w14:paraId="26EAFA56" w14:textId="77777777" w:rsidR="007C5339" w:rsidRDefault="007C5339" w:rsidP="007C5339">
            <w:pPr>
              <w:pStyle w:val="3-"/>
            </w:pPr>
            <w:r>
              <w:t>static const int COMMON_RESOURCE_NUM = 2;</w:t>
            </w:r>
          </w:p>
          <w:p w14:paraId="1F928DE2" w14:textId="77777777" w:rsidR="007C5339" w:rsidRDefault="007C5339" w:rsidP="007C5339">
            <w:pPr>
              <w:pStyle w:val="3-"/>
            </w:pPr>
            <w:r>
              <w:rPr>
                <w:rFonts w:hint="eastAsia"/>
              </w:rPr>
              <w:t>static int s_commonResource[COMMON_RESOURCE_NUM]       = {};</w:t>
            </w:r>
            <w:r w:rsidRPr="00914858">
              <w:rPr>
                <w:rFonts w:hint="eastAsia"/>
                <w:color w:val="00B050"/>
              </w:rPr>
              <w:t>//複数の共有リソース</w:t>
            </w:r>
          </w:p>
          <w:p w14:paraId="5459EC5E" w14:textId="77777777" w:rsidR="007C5339" w:rsidRDefault="007C5339" w:rsidP="007C5339">
            <w:pPr>
              <w:pStyle w:val="3-"/>
            </w:pPr>
            <w:r>
              <w:rPr>
                <w:rFonts w:hint="eastAsia"/>
              </w:rPr>
              <w:t>static bool s_usingCommonResource[COMMON_RESOURCE_NUM] = {};</w:t>
            </w:r>
            <w:r w:rsidRPr="00914858">
              <w:rPr>
                <w:rFonts w:hint="eastAsia"/>
                <w:color w:val="00B050"/>
              </w:rPr>
              <w:t>//共有リソース使用中フラグ</w:t>
            </w:r>
          </w:p>
          <w:p w14:paraId="18CDC71D" w14:textId="77777777" w:rsidR="007C5339" w:rsidRDefault="007C5339" w:rsidP="007C5339">
            <w:pPr>
              <w:pStyle w:val="3-"/>
            </w:pPr>
          </w:p>
          <w:p w14:paraId="295C6BC5" w14:textId="77777777" w:rsidR="007C5339" w:rsidRPr="00DA1C24" w:rsidRDefault="007C5339" w:rsidP="007C5339">
            <w:pPr>
              <w:pStyle w:val="3-"/>
              <w:rPr>
                <w:color w:val="00B050"/>
              </w:rPr>
            </w:pPr>
            <w:r w:rsidRPr="00DA1C24">
              <w:rPr>
                <w:rFonts w:hint="eastAsia"/>
                <w:color w:val="00B050"/>
              </w:rPr>
              <w:t>//スレッド固有データ</w:t>
            </w:r>
          </w:p>
          <w:p w14:paraId="599F1BF0" w14:textId="77777777" w:rsidR="007C5339" w:rsidRDefault="007C5339" w:rsidP="007C5339">
            <w:pPr>
              <w:pStyle w:val="3-"/>
            </w:pPr>
            <w:r>
              <w:t>__declspec(thread) int s_tlsData = 0;</w:t>
            </w:r>
          </w:p>
          <w:p w14:paraId="47FFA8F1" w14:textId="77777777" w:rsidR="007C5339" w:rsidRDefault="007C5339" w:rsidP="007C5339">
            <w:pPr>
              <w:pStyle w:val="3-"/>
            </w:pPr>
          </w:p>
          <w:p w14:paraId="36010ED3" w14:textId="77777777" w:rsidR="007C5339" w:rsidRPr="00DA1C24" w:rsidRDefault="007C5339" w:rsidP="007C5339">
            <w:pPr>
              <w:pStyle w:val="3-"/>
              <w:rPr>
                <w:color w:val="00B050"/>
              </w:rPr>
            </w:pPr>
            <w:r w:rsidRPr="00DA1C24">
              <w:rPr>
                <w:rFonts w:hint="eastAsia"/>
                <w:color w:val="00B050"/>
              </w:rPr>
              <w:t>//スレッド</w:t>
            </w:r>
          </w:p>
          <w:p w14:paraId="61A2965B" w14:textId="77777777" w:rsidR="007C5339" w:rsidRDefault="007C5339" w:rsidP="007C5339">
            <w:pPr>
              <w:pStyle w:val="3-"/>
            </w:pPr>
            <w:r>
              <w:t>unsigned int WINAPI threadFunc(void* param_p)</w:t>
            </w:r>
          </w:p>
          <w:p w14:paraId="356F1BDE" w14:textId="77777777" w:rsidR="007C5339" w:rsidRDefault="007C5339" w:rsidP="007C5339">
            <w:pPr>
              <w:pStyle w:val="3-"/>
            </w:pPr>
            <w:r>
              <w:t>{</w:t>
            </w:r>
          </w:p>
          <w:p w14:paraId="028CE254" w14:textId="77777777" w:rsidR="007C5339" w:rsidRPr="00DA1C24" w:rsidRDefault="007C5339" w:rsidP="007C5339">
            <w:pPr>
              <w:pStyle w:val="3-"/>
              <w:rPr>
                <w:color w:val="00B050"/>
              </w:rPr>
            </w:pPr>
            <w:r>
              <w:rPr>
                <w:rFonts w:hint="eastAsia"/>
              </w:rPr>
              <w:tab/>
            </w:r>
            <w:r w:rsidRPr="00DA1C24">
              <w:rPr>
                <w:rFonts w:hint="eastAsia"/>
                <w:color w:val="00B050"/>
              </w:rPr>
              <w:t>//パラメータ受け取り</w:t>
            </w:r>
          </w:p>
          <w:p w14:paraId="71D35959" w14:textId="77777777" w:rsidR="007C5339" w:rsidRDefault="007C5339" w:rsidP="007C5339">
            <w:pPr>
              <w:pStyle w:val="3-"/>
            </w:pPr>
            <w:r>
              <w:tab/>
              <w:t>const char* name = static_cast&lt;const char*&gt;(param_p);</w:t>
            </w:r>
          </w:p>
          <w:p w14:paraId="5417AB50" w14:textId="77777777" w:rsidR="007C5339" w:rsidRDefault="007C5339" w:rsidP="007C5339">
            <w:pPr>
              <w:pStyle w:val="3-"/>
            </w:pPr>
          </w:p>
          <w:p w14:paraId="2B13EFE9" w14:textId="77777777" w:rsidR="007C5339" w:rsidRPr="00DA1C24" w:rsidRDefault="007C5339" w:rsidP="007C5339">
            <w:pPr>
              <w:pStyle w:val="3-"/>
              <w:rPr>
                <w:color w:val="00B050"/>
              </w:rPr>
            </w:pPr>
            <w:r>
              <w:rPr>
                <w:rFonts w:hint="eastAsia"/>
              </w:rPr>
              <w:tab/>
            </w:r>
            <w:r w:rsidRPr="00DA1C24">
              <w:rPr>
                <w:rFonts w:hint="eastAsia"/>
                <w:color w:val="00B050"/>
              </w:rPr>
              <w:t>//開始</w:t>
            </w:r>
          </w:p>
          <w:p w14:paraId="36E77AF0" w14:textId="77777777" w:rsidR="007C5339" w:rsidRDefault="007C5339" w:rsidP="007C5339">
            <w:pPr>
              <w:pStyle w:val="3-"/>
            </w:pPr>
            <w:r>
              <w:tab/>
              <w:t>printf("- begin:%s -\n", name);</w:t>
            </w:r>
          </w:p>
          <w:p w14:paraId="696412FD" w14:textId="77777777" w:rsidR="007C5339" w:rsidRDefault="007C5339" w:rsidP="007C5339">
            <w:pPr>
              <w:pStyle w:val="3-"/>
            </w:pPr>
            <w:r>
              <w:tab/>
              <w:t>fflush(stdout);</w:t>
            </w:r>
          </w:p>
          <w:p w14:paraId="3F3970E4" w14:textId="77777777" w:rsidR="007C5339" w:rsidRDefault="007C5339" w:rsidP="007C5339">
            <w:pPr>
              <w:pStyle w:val="3-"/>
            </w:pPr>
          </w:p>
          <w:p w14:paraId="19ACB3C5" w14:textId="77777777" w:rsidR="007C5339" w:rsidRDefault="007C5339" w:rsidP="007C5339">
            <w:pPr>
              <w:pStyle w:val="3-"/>
            </w:pPr>
            <w:r>
              <w:rPr>
                <w:rFonts w:hint="eastAsia"/>
              </w:rPr>
              <w:tab/>
            </w:r>
            <w:r w:rsidRPr="00DA1C24">
              <w:rPr>
                <w:rFonts w:hint="eastAsia"/>
                <w:color w:val="00B050"/>
              </w:rPr>
              <w:t>//処理</w:t>
            </w:r>
          </w:p>
          <w:p w14:paraId="11795759" w14:textId="77777777" w:rsidR="007C5339" w:rsidRDefault="007C5339" w:rsidP="007C5339">
            <w:pPr>
              <w:pStyle w:val="3-"/>
            </w:pPr>
            <w:r>
              <w:tab/>
              <w:t>for (int i = 0; i &lt; 3; ++i)</w:t>
            </w:r>
          </w:p>
          <w:p w14:paraId="7718AF72" w14:textId="77777777" w:rsidR="007C5339" w:rsidRDefault="007C5339" w:rsidP="007C5339">
            <w:pPr>
              <w:pStyle w:val="3-"/>
            </w:pPr>
            <w:r>
              <w:lastRenderedPageBreak/>
              <w:tab/>
              <w:t>{</w:t>
            </w:r>
          </w:p>
          <w:p w14:paraId="090F9883" w14:textId="77777777" w:rsidR="007C5339" w:rsidRDefault="007C5339" w:rsidP="007C5339">
            <w:pPr>
              <w:pStyle w:val="3-"/>
            </w:pPr>
            <w:r>
              <w:rPr>
                <w:rFonts w:hint="eastAsia"/>
              </w:rPr>
              <w:tab/>
            </w:r>
            <w:r>
              <w:rPr>
                <w:rFonts w:hint="eastAsia"/>
              </w:rPr>
              <w:tab/>
            </w:r>
            <w:r w:rsidRPr="00DA1C24">
              <w:rPr>
                <w:rFonts w:hint="eastAsia"/>
                <w:color w:val="00B050"/>
              </w:rPr>
              <w:t>//セマフォ取得</w:t>
            </w:r>
          </w:p>
          <w:p w14:paraId="0ABF39B1" w14:textId="77777777" w:rsidR="00DA1C24" w:rsidRPr="00DA1C24" w:rsidRDefault="007C5339" w:rsidP="007C5339">
            <w:pPr>
              <w:pStyle w:val="3-"/>
              <w:rPr>
                <w:color w:val="00B050"/>
              </w:rPr>
            </w:pPr>
            <w:r>
              <w:rPr>
                <w:rFonts w:hint="eastAsia"/>
              </w:rPr>
              <w:tab/>
            </w:r>
            <w:r>
              <w:rPr>
                <w:rFonts w:hint="eastAsia"/>
              </w:rPr>
              <w:tab/>
            </w:r>
            <w:r w:rsidRPr="00DA1C24">
              <w:rPr>
                <w:rFonts w:hint="eastAsia"/>
                <w:color w:val="FF0000"/>
              </w:rPr>
              <w:t>WaitForSingleObject(s_hSemaphore, INFINITE);</w:t>
            </w:r>
            <w:r w:rsidRPr="00DA1C24">
              <w:rPr>
                <w:rFonts w:hint="eastAsia"/>
                <w:color w:val="00B050"/>
              </w:rPr>
              <w:t>//取得できない時に他の処理を行いたい場合はタイムアウト値を</w:t>
            </w:r>
          </w:p>
          <w:p w14:paraId="365A82E0" w14:textId="470D87B1" w:rsidR="007C5339" w:rsidRPr="00DA1C24" w:rsidRDefault="00DA1C24" w:rsidP="007C5339">
            <w:pPr>
              <w:pStyle w:val="3-"/>
              <w:rPr>
                <w:color w:val="00B050"/>
              </w:rPr>
            </w:pPr>
            <w:r w:rsidRPr="00DA1C24">
              <w:rPr>
                <w:color w:val="00B050"/>
              </w:rPr>
              <w:tab/>
            </w:r>
            <w:r w:rsidRPr="00DA1C24">
              <w:rPr>
                <w:color w:val="00B050"/>
              </w:rPr>
              <w:tab/>
              <w:t xml:space="preserve">  </w:t>
            </w:r>
            <w:r w:rsidRPr="00DA1C24">
              <w:rPr>
                <w:rFonts w:hint="eastAsia"/>
                <w:color w:val="00B050"/>
              </w:rPr>
              <w:t xml:space="preserve">                                          </w:t>
            </w:r>
            <w:r w:rsidRPr="00DA1C24">
              <w:rPr>
                <w:color w:val="00B050"/>
              </w:rPr>
              <w:t>//</w:t>
            </w:r>
            <w:r w:rsidR="007C5339" w:rsidRPr="00DA1C24">
              <w:rPr>
                <w:rFonts w:hint="eastAsia"/>
                <w:color w:val="00B050"/>
              </w:rPr>
              <w:t>指定する</w:t>
            </w:r>
          </w:p>
          <w:p w14:paraId="495BA870" w14:textId="77777777" w:rsidR="007C5339" w:rsidRDefault="007C5339" w:rsidP="007C5339">
            <w:pPr>
              <w:pStyle w:val="3-"/>
            </w:pPr>
          </w:p>
          <w:p w14:paraId="5C599B17" w14:textId="77777777" w:rsidR="007C5339" w:rsidRDefault="007C5339" w:rsidP="007C5339">
            <w:pPr>
              <w:pStyle w:val="3-"/>
            </w:pPr>
            <w:r>
              <w:rPr>
                <w:rFonts w:hint="eastAsia"/>
              </w:rPr>
              <w:tab/>
            </w:r>
            <w:r>
              <w:rPr>
                <w:rFonts w:hint="eastAsia"/>
              </w:rPr>
              <w:tab/>
            </w:r>
            <w:r w:rsidRPr="00DA1C24">
              <w:rPr>
                <w:rFonts w:hint="eastAsia"/>
                <w:color w:val="00B050"/>
              </w:rPr>
              <w:t>//共有リソースを獲得</w:t>
            </w:r>
          </w:p>
          <w:p w14:paraId="749FA95A" w14:textId="77777777" w:rsidR="007C5339" w:rsidRDefault="007C5339" w:rsidP="007C5339">
            <w:pPr>
              <w:pStyle w:val="3-"/>
            </w:pPr>
            <w:r>
              <w:tab/>
            </w:r>
            <w:r>
              <w:tab/>
              <w:t>int index = 0;</w:t>
            </w:r>
          </w:p>
          <w:p w14:paraId="2C30E665" w14:textId="77777777" w:rsidR="007C5339" w:rsidRDefault="007C5339" w:rsidP="007C5339">
            <w:pPr>
              <w:pStyle w:val="3-"/>
            </w:pPr>
            <w:r>
              <w:rPr>
                <w:rFonts w:hint="eastAsia"/>
              </w:rPr>
              <w:tab/>
            </w:r>
            <w:r>
              <w:rPr>
                <w:rFonts w:hint="eastAsia"/>
              </w:rPr>
              <w:tab/>
              <w:t>EnterCriticalSection(&amp;s_lock);</w:t>
            </w:r>
            <w:r w:rsidRPr="00DA1C24">
              <w:rPr>
                <w:rFonts w:hint="eastAsia"/>
                <w:color w:val="00B050"/>
              </w:rPr>
              <w:t>//クリティカルセクション取得</w:t>
            </w:r>
          </w:p>
          <w:p w14:paraId="6B037E8A" w14:textId="77777777" w:rsidR="007C5339" w:rsidRDefault="007C5339" w:rsidP="007C5339">
            <w:pPr>
              <w:pStyle w:val="3-"/>
            </w:pPr>
            <w:r>
              <w:tab/>
            </w:r>
            <w:r>
              <w:tab/>
              <w:t>for (; index &lt; COMMON_RESOURCE_NUM; ++index)</w:t>
            </w:r>
          </w:p>
          <w:p w14:paraId="001A69C6" w14:textId="77777777" w:rsidR="007C5339" w:rsidRDefault="007C5339" w:rsidP="007C5339">
            <w:pPr>
              <w:pStyle w:val="3-"/>
            </w:pPr>
            <w:r>
              <w:tab/>
            </w:r>
            <w:r>
              <w:tab/>
              <w:t>{</w:t>
            </w:r>
          </w:p>
          <w:p w14:paraId="10588B4D" w14:textId="77777777" w:rsidR="007C5339" w:rsidRDefault="007C5339" w:rsidP="007C5339">
            <w:pPr>
              <w:pStyle w:val="3-"/>
            </w:pPr>
            <w:r>
              <w:tab/>
            </w:r>
            <w:r>
              <w:tab/>
            </w:r>
            <w:r>
              <w:tab/>
              <w:t>if (!s_usingCommonResource[index])</w:t>
            </w:r>
          </w:p>
          <w:p w14:paraId="2FE4CF8F" w14:textId="77777777" w:rsidR="007C5339" w:rsidRDefault="007C5339" w:rsidP="007C5339">
            <w:pPr>
              <w:pStyle w:val="3-"/>
            </w:pPr>
            <w:r>
              <w:tab/>
            </w:r>
            <w:r>
              <w:tab/>
            </w:r>
            <w:r>
              <w:tab/>
            </w:r>
            <w:r>
              <w:tab/>
              <w:t>break;</w:t>
            </w:r>
          </w:p>
          <w:p w14:paraId="77FB66D6" w14:textId="77777777" w:rsidR="007C5339" w:rsidRDefault="007C5339" w:rsidP="007C5339">
            <w:pPr>
              <w:pStyle w:val="3-"/>
            </w:pPr>
            <w:r>
              <w:tab/>
            </w:r>
            <w:r>
              <w:tab/>
              <w:t>}</w:t>
            </w:r>
          </w:p>
          <w:p w14:paraId="02A51383" w14:textId="77777777" w:rsidR="007C5339" w:rsidRDefault="007C5339" w:rsidP="007C5339">
            <w:pPr>
              <w:pStyle w:val="3-"/>
            </w:pPr>
            <w:r>
              <w:tab/>
            </w:r>
            <w:r>
              <w:tab/>
              <w:t>s_usingCommonResource[index] = true;</w:t>
            </w:r>
          </w:p>
          <w:p w14:paraId="11EA2E22" w14:textId="77777777" w:rsidR="007C5339" w:rsidRPr="00DA1C24" w:rsidRDefault="007C5339" w:rsidP="007C5339">
            <w:pPr>
              <w:pStyle w:val="3-"/>
              <w:rPr>
                <w:color w:val="00B050"/>
              </w:rPr>
            </w:pPr>
            <w:r>
              <w:rPr>
                <w:rFonts w:hint="eastAsia"/>
              </w:rPr>
              <w:tab/>
            </w:r>
            <w:r>
              <w:rPr>
                <w:rFonts w:hint="eastAsia"/>
              </w:rPr>
              <w:tab/>
              <w:t>LeaveCriticalSection(&amp;s_lock);</w:t>
            </w:r>
            <w:r w:rsidRPr="00DA1C24">
              <w:rPr>
                <w:rFonts w:hint="eastAsia"/>
                <w:color w:val="00B050"/>
              </w:rPr>
              <w:t>//クリティカルセクション解放</w:t>
            </w:r>
          </w:p>
          <w:p w14:paraId="5FF881E7" w14:textId="77777777" w:rsidR="007C5339" w:rsidRDefault="007C5339" w:rsidP="007C5339">
            <w:pPr>
              <w:pStyle w:val="3-"/>
            </w:pPr>
          </w:p>
          <w:p w14:paraId="5B9C6A8F" w14:textId="77777777" w:rsidR="007C5339" w:rsidRDefault="007C5339" w:rsidP="007C5339">
            <w:pPr>
              <w:pStyle w:val="3-"/>
            </w:pPr>
            <w:r>
              <w:rPr>
                <w:rFonts w:hint="eastAsia"/>
              </w:rPr>
              <w:tab/>
            </w:r>
            <w:r>
              <w:rPr>
                <w:rFonts w:hint="eastAsia"/>
              </w:rPr>
              <w:tab/>
            </w:r>
            <w:r w:rsidRPr="00DA1C24">
              <w:rPr>
                <w:rFonts w:hint="eastAsia"/>
                <w:color w:val="00B050"/>
              </w:rPr>
              <w:t>//データ表示（前）</w:t>
            </w:r>
          </w:p>
          <w:p w14:paraId="1AB0E284" w14:textId="77777777" w:rsidR="007C5339" w:rsidRDefault="007C5339" w:rsidP="007C5339">
            <w:pPr>
              <w:pStyle w:val="3-"/>
            </w:pPr>
            <w:r>
              <w:tab/>
            </w:r>
            <w:r>
              <w:tab/>
              <w:t>printf("%s: [BEFORE] commonResource[%d]=%d, tlsData=%d\n", name, index, s_commonResource[index], s_tlsData);</w:t>
            </w:r>
          </w:p>
          <w:p w14:paraId="0EEEB161" w14:textId="77777777" w:rsidR="007C5339" w:rsidRDefault="007C5339" w:rsidP="007C5339">
            <w:pPr>
              <w:pStyle w:val="3-"/>
            </w:pPr>
            <w:r>
              <w:tab/>
            </w:r>
            <w:r>
              <w:tab/>
              <w:t>fflush(stdout);</w:t>
            </w:r>
          </w:p>
          <w:p w14:paraId="76179E64" w14:textId="77777777" w:rsidR="007C5339" w:rsidRDefault="007C5339" w:rsidP="007C5339">
            <w:pPr>
              <w:pStyle w:val="3-"/>
            </w:pPr>
          </w:p>
          <w:p w14:paraId="03245F76" w14:textId="77777777" w:rsidR="007C5339" w:rsidRPr="00DA1C24" w:rsidRDefault="007C5339" w:rsidP="007C5339">
            <w:pPr>
              <w:pStyle w:val="3-"/>
              <w:rPr>
                <w:color w:val="00B050"/>
              </w:rPr>
            </w:pPr>
            <w:r>
              <w:rPr>
                <w:rFonts w:hint="eastAsia"/>
              </w:rPr>
              <w:tab/>
            </w:r>
            <w:r>
              <w:rPr>
                <w:rFonts w:hint="eastAsia"/>
              </w:rPr>
              <w:tab/>
            </w:r>
            <w:r w:rsidRPr="00DA1C24">
              <w:rPr>
                <w:rFonts w:hint="eastAsia"/>
                <w:color w:val="00B050"/>
              </w:rPr>
              <w:t>//データ取得</w:t>
            </w:r>
          </w:p>
          <w:p w14:paraId="256EF288" w14:textId="77777777" w:rsidR="007C5339" w:rsidRDefault="007C5339" w:rsidP="007C5339">
            <w:pPr>
              <w:pStyle w:val="3-"/>
            </w:pPr>
            <w:r>
              <w:tab/>
            </w:r>
            <w:r>
              <w:tab/>
              <w:t>int common_data = s_commonResource[index];</w:t>
            </w:r>
          </w:p>
          <w:p w14:paraId="2C5B1BE2" w14:textId="77777777" w:rsidR="007C5339" w:rsidRDefault="007C5339" w:rsidP="007C5339">
            <w:pPr>
              <w:pStyle w:val="3-"/>
            </w:pPr>
            <w:r>
              <w:tab/>
            </w:r>
            <w:r>
              <w:tab/>
              <w:t>int tls_data = s_tlsData;</w:t>
            </w:r>
          </w:p>
          <w:p w14:paraId="3E497ABA" w14:textId="77777777" w:rsidR="007C5339" w:rsidRDefault="007C5339" w:rsidP="007C5339">
            <w:pPr>
              <w:pStyle w:val="3-"/>
            </w:pPr>
          </w:p>
          <w:p w14:paraId="23F6124E" w14:textId="77777777" w:rsidR="007C5339" w:rsidRDefault="007C5339" w:rsidP="007C5339">
            <w:pPr>
              <w:pStyle w:val="3-"/>
            </w:pPr>
            <w:r>
              <w:rPr>
                <w:rFonts w:hint="eastAsia"/>
              </w:rPr>
              <w:tab/>
            </w:r>
            <w:r>
              <w:rPr>
                <w:rFonts w:hint="eastAsia"/>
              </w:rPr>
              <w:tab/>
            </w:r>
            <w:r w:rsidRPr="00DA1C24">
              <w:rPr>
                <w:rFonts w:hint="eastAsia"/>
                <w:color w:val="00B050"/>
              </w:rPr>
              <w:t>//データ更新</w:t>
            </w:r>
          </w:p>
          <w:p w14:paraId="322900EB" w14:textId="77777777" w:rsidR="007C5339" w:rsidRDefault="007C5339" w:rsidP="007C5339">
            <w:pPr>
              <w:pStyle w:val="3-"/>
            </w:pPr>
            <w:r>
              <w:tab/>
            </w:r>
            <w:r>
              <w:tab/>
              <w:t>++common_data;</w:t>
            </w:r>
          </w:p>
          <w:p w14:paraId="6A151541" w14:textId="77777777" w:rsidR="007C5339" w:rsidRDefault="007C5339" w:rsidP="007C5339">
            <w:pPr>
              <w:pStyle w:val="3-"/>
            </w:pPr>
            <w:r>
              <w:tab/>
            </w:r>
            <w:r>
              <w:tab/>
              <w:t>++tls_data;</w:t>
            </w:r>
          </w:p>
          <w:p w14:paraId="45DD4F4E" w14:textId="77777777" w:rsidR="007C5339" w:rsidRDefault="007C5339" w:rsidP="007C5339">
            <w:pPr>
              <w:pStyle w:val="3-"/>
            </w:pPr>
          </w:p>
          <w:p w14:paraId="5638445E" w14:textId="77777777" w:rsidR="007C5339" w:rsidRDefault="007C5339" w:rsidP="007C5339">
            <w:pPr>
              <w:pStyle w:val="3-"/>
            </w:pPr>
            <w:r>
              <w:rPr>
                <w:rFonts w:hint="eastAsia"/>
              </w:rPr>
              <w:tab/>
            </w:r>
            <w:r>
              <w:rPr>
                <w:rFonts w:hint="eastAsia"/>
              </w:rPr>
              <w:tab/>
            </w:r>
            <w:r w:rsidRPr="00DA1C24">
              <w:rPr>
                <w:rFonts w:hint="eastAsia"/>
                <w:color w:val="00B050"/>
              </w:rPr>
              <w:t>//若干ランダムでスリープ（0～4 msec）</w:t>
            </w:r>
          </w:p>
          <w:p w14:paraId="47A3AC9B" w14:textId="77777777" w:rsidR="007C5339" w:rsidRDefault="007C5339" w:rsidP="007C5339">
            <w:pPr>
              <w:pStyle w:val="3-"/>
            </w:pPr>
            <w:r>
              <w:tab/>
            </w:r>
            <w:r>
              <w:tab/>
              <w:t>Sleep(rand() % 5);</w:t>
            </w:r>
          </w:p>
          <w:p w14:paraId="6D2183B5" w14:textId="77777777" w:rsidR="007C5339" w:rsidRDefault="007C5339" w:rsidP="007C5339">
            <w:pPr>
              <w:pStyle w:val="3-"/>
            </w:pPr>
          </w:p>
          <w:p w14:paraId="39C6A8F2" w14:textId="77777777" w:rsidR="007C5339" w:rsidRPr="00DA1C24" w:rsidRDefault="007C5339" w:rsidP="007C5339">
            <w:pPr>
              <w:pStyle w:val="3-"/>
              <w:rPr>
                <w:color w:val="00B050"/>
              </w:rPr>
            </w:pPr>
            <w:r>
              <w:rPr>
                <w:rFonts w:hint="eastAsia"/>
              </w:rPr>
              <w:tab/>
            </w:r>
            <w:r>
              <w:rPr>
                <w:rFonts w:hint="eastAsia"/>
              </w:rPr>
              <w:tab/>
            </w:r>
            <w:r w:rsidRPr="00DA1C24">
              <w:rPr>
                <w:rFonts w:hint="eastAsia"/>
                <w:color w:val="00B050"/>
              </w:rPr>
              <w:t>//データ書き戻し</w:t>
            </w:r>
          </w:p>
          <w:p w14:paraId="154C1EDD" w14:textId="77777777" w:rsidR="007C5339" w:rsidRDefault="007C5339" w:rsidP="007C5339">
            <w:pPr>
              <w:pStyle w:val="3-"/>
            </w:pPr>
            <w:r>
              <w:tab/>
            </w:r>
            <w:r>
              <w:tab/>
              <w:t>s_commonResource[index] = common_data;</w:t>
            </w:r>
          </w:p>
          <w:p w14:paraId="2448BAAF" w14:textId="77777777" w:rsidR="007C5339" w:rsidRDefault="007C5339" w:rsidP="007C5339">
            <w:pPr>
              <w:pStyle w:val="3-"/>
            </w:pPr>
            <w:r>
              <w:tab/>
            </w:r>
            <w:r>
              <w:tab/>
              <w:t>s_tlsData = tls_data;</w:t>
            </w:r>
          </w:p>
          <w:p w14:paraId="152EA079" w14:textId="77777777" w:rsidR="007C5339" w:rsidRDefault="007C5339" w:rsidP="007C5339">
            <w:pPr>
              <w:pStyle w:val="3-"/>
            </w:pPr>
          </w:p>
          <w:p w14:paraId="38CEEDB7" w14:textId="77777777" w:rsidR="007C5339" w:rsidRDefault="007C5339" w:rsidP="007C5339">
            <w:pPr>
              <w:pStyle w:val="3-"/>
            </w:pPr>
            <w:r>
              <w:rPr>
                <w:rFonts w:hint="eastAsia"/>
              </w:rPr>
              <w:tab/>
            </w:r>
            <w:r>
              <w:rPr>
                <w:rFonts w:hint="eastAsia"/>
              </w:rPr>
              <w:tab/>
            </w:r>
            <w:r w:rsidRPr="00DA1C24">
              <w:rPr>
                <w:rFonts w:hint="eastAsia"/>
                <w:color w:val="00B050"/>
              </w:rPr>
              <w:t>//データ表示（後）</w:t>
            </w:r>
          </w:p>
          <w:p w14:paraId="610835C5" w14:textId="77777777" w:rsidR="00DA1C24" w:rsidRDefault="007C5339" w:rsidP="007C5339">
            <w:pPr>
              <w:pStyle w:val="3-"/>
            </w:pPr>
            <w:r>
              <w:tab/>
            </w:r>
            <w:r>
              <w:tab/>
              <w:t>printf("%s: [AFTER]  commonResource[%d]=%d, tlsData=%d\n",</w:t>
            </w:r>
          </w:p>
          <w:p w14:paraId="75826250" w14:textId="16015473" w:rsidR="007C5339" w:rsidRDefault="00DA1C24" w:rsidP="007C5339">
            <w:pPr>
              <w:pStyle w:val="3-"/>
            </w:pPr>
            <w:r>
              <w:tab/>
            </w:r>
            <w:r>
              <w:tab/>
            </w:r>
            <w:r>
              <w:tab/>
            </w:r>
            <w:r>
              <w:tab/>
            </w:r>
            <w:r>
              <w:tab/>
            </w:r>
            <w:r>
              <w:tab/>
            </w:r>
            <w:r>
              <w:tab/>
            </w:r>
            <w:r>
              <w:tab/>
            </w:r>
            <w:r>
              <w:tab/>
            </w:r>
            <w:r>
              <w:tab/>
            </w:r>
            <w:r w:rsidR="007C5339">
              <w:t xml:space="preserve"> name, index, s_commonResource[index], s_tlsData);</w:t>
            </w:r>
          </w:p>
          <w:p w14:paraId="2602994A" w14:textId="77777777" w:rsidR="007C5339" w:rsidRDefault="007C5339" w:rsidP="007C5339">
            <w:pPr>
              <w:pStyle w:val="3-"/>
            </w:pPr>
            <w:r>
              <w:tab/>
            </w:r>
            <w:r>
              <w:tab/>
              <w:t>fflush(stdout);</w:t>
            </w:r>
          </w:p>
          <w:p w14:paraId="4CBF7A08" w14:textId="77777777" w:rsidR="007C5339" w:rsidRDefault="007C5339" w:rsidP="007C5339">
            <w:pPr>
              <w:pStyle w:val="3-"/>
            </w:pPr>
          </w:p>
          <w:p w14:paraId="68B9700D" w14:textId="77777777" w:rsidR="007C5339" w:rsidRDefault="007C5339" w:rsidP="007C5339">
            <w:pPr>
              <w:pStyle w:val="3-"/>
            </w:pPr>
            <w:r>
              <w:rPr>
                <w:rFonts w:hint="eastAsia"/>
              </w:rPr>
              <w:tab/>
            </w:r>
            <w:r>
              <w:rPr>
                <w:rFonts w:hint="eastAsia"/>
              </w:rPr>
              <w:tab/>
            </w:r>
            <w:r w:rsidRPr="00DA1C24">
              <w:rPr>
                <w:rFonts w:hint="eastAsia"/>
                <w:color w:val="00B050"/>
              </w:rPr>
              <w:t>//共有リソースを解放</w:t>
            </w:r>
          </w:p>
          <w:p w14:paraId="575D8095" w14:textId="77777777" w:rsidR="007C5339" w:rsidRDefault="007C5339" w:rsidP="007C5339">
            <w:pPr>
              <w:pStyle w:val="3-"/>
            </w:pPr>
            <w:r>
              <w:tab/>
            </w:r>
            <w:r>
              <w:tab/>
              <w:t>s_usingCommonResource[index] = false;</w:t>
            </w:r>
          </w:p>
          <w:p w14:paraId="4F4BD7DE" w14:textId="77777777" w:rsidR="007C5339" w:rsidRDefault="007C5339" w:rsidP="007C5339">
            <w:pPr>
              <w:pStyle w:val="3-"/>
            </w:pPr>
            <w:r>
              <w:tab/>
            </w:r>
            <w:r>
              <w:tab/>
            </w:r>
          </w:p>
          <w:p w14:paraId="2BA54F38" w14:textId="77777777" w:rsidR="007C5339" w:rsidRPr="00914858" w:rsidRDefault="007C5339" w:rsidP="007C5339">
            <w:pPr>
              <w:pStyle w:val="3-"/>
              <w:rPr>
                <w:color w:val="00B050"/>
              </w:rPr>
            </w:pPr>
            <w:r>
              <w:rPr>
                <w:rFonts w:hint="eastAsia"/>
              </w:rPr>
              <w:tab/>
            </w:r>
            <w:r>
              <w:rPr>
                <w:rFonts w:hint="eastAsia"/>
              </w:rPr>
              <w:tab/>
            </w:r>
            <w:r w:rsidRPr="00914858">
              <w:rPr>
                <w:rFonts w:hint="eastAsia"/>
                <w:color w:val="00B050"/>
              </w:rPr>
              <w:t>//セマフォ解放</w:t>
            </w:r>
          </w:p>
          <w:p w14:paraId="7FDCDC93" w14:textId="77777777" w:rsidR="007C5339" w:rsidRDefault="007C5339" w:rsidP="007C5339">
            <w:pPr>
              <w:pStyle w:val="3-"/>
            </w:pPr>
            <w:r>
              <w:tab/>
            </w:r>
            <w:r>
              <w:tab/>
              <w:t>LONG prev_count;</w:t>
            </w:r>
          </w:p>
          <w:p w14:paraId="5706ED4F" w14:textId="77777777" w:rsidR="007C5339" w:rsidRPr="00914858" w:rsidRDefault="007C5339" w:rsidP="007C5339">
            <w:pPr>
              <w:pStyle w:val="3-"/>
              <w:rPr>
                <w:color w:val="FF0000"/>
              </w:rPr>
            </w:pPr>
            <w:r>
              <w:tab/>
            </w:r>
            <w:r>
              <w:tab/>
            </w:r>
            <w:r w:rsidRPr="00914858">
              <w:rPr>
                <w:color w:val="FF0000"/>
              </w:rPr>
              <w:t>ReleaseSemaphore(s_hSemaphore, 1, &amp;prev_count);</w:t>
            </w:r>
          </w:p>
          <w:p w14:paraId="3FCADDEB" w14:textId="77777777" w:rsidR="007C5339" w:rsidRDefault="007C5339" w:rsidP="007C5339">
            <w:pPr>
              <w:pStyle w:val="3-"/>
            </w:pPr>
          </w:p>
          <w:p w14:paraId="64B061A0" w14:textId="77777777" w:rsidR="007C5339" w:rsidRPr="00914858" w:rsidRDefault="007C5339" w:rsidP="007C5339">
            <w:pPr>
              <w:pStyle w:val="3-"/>
              <w:rPr>
                <w:color w:val="00B050"/>
              </w:rPr>
            </w:pPr>
            <w:r>
              <w:rPr>
                <w:rFonts w:hint="eastAsia"/>
              </w:rPr>
              <w:tab/>
            </w:r>
            <w:r>
              <w:rPr>
                <w:rFonts w:hint="eastAsia"/>
              </w:rPr>
              <w:tab/>
            </w:r>
            <w:r w:rsidRPr="00914858">
              <w:rPr>
                <w:rFonts w:hint="eastAsia"/>
                <w:color w:val="00B050"/>
              </w:rPr>
              <w:t>//スレッド切り替えのためのスリープ</w:t>
            </w:r>
          </w:p>
          <w:p w14:paraId="5D9E2E7C" w14:textId="77777777" w:rsidR="007C5339" w:rsidRDefault="007C5339" w:rsidP="007C5339">
            <w:pPr>
              <w:pStyle w:val="3-"/>
            </w:pPr>
            <w:r>
              <w:tab/>
            </w:r>
            <w:r>
              <w:tab/>
              <w:t>Sleep(0);</w:t>
            </w:r>
          </w:p>
          <w:p w14:paraId="186A3273" w14:textId="77777777" w:rsidR="007C5339" w:rsidRPr="00914858" w:rsidRDefault="007C5339" w:rsidP="007C5339">
            <w:pPr>
              <w:pStyle w:val="3-"/>
              <w:rPr>
                <w:color w:val="00B050"/>
              </w:rPr>
            </w:pPr>
            <w:r>
              <w:rPr>
                <w:rFonts w:hint="eastAsia"/>
              </w:rPr>
              <w:tab/>
            </w:r>
            <w:r w:rsidRPr="00914858">
              <w:rPr>
                <w:rFonts w:hint="eastAsia"/>
                <w:color w:val="00B050"/>
              </w:rPr>
              <w:t>//</w:t>
            </w:r>
            <w:r w:rsidRPr="00914858">
              <w:rPr>
                <w:rFonts w:hint="eastAsia"/>
                <w:color w:val="00B050"/>
              </w:rPr>
              <w:tab/>
              <w:t>//スレッド切り替え</w:t>
            </w:r>
          </w:p>
          <w:p w14:paraId="3D1E32BB"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t>SwitchToThread();//OSに任せて再スケジューリング</w:t>
            </w:r>
          </w:p>
          <w:p w14:paraId="4A8CF850"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t>Yield();//廃止</w:t>
            </w:r>
          </w:p>
          <w:p w14:paraId="1D1F00BD" w14:textId="77777777" w:rsidR="007C5339" w:rsidRDefault="007C5339" w:rsidP="007C5339">
            <w:pPr>
              <w:pStyle w:val="3-"/>
            </w:pPr>
            <w:r>
              <w:tab/>
              <w:t>}</w:t>
            </w:r>
          </w:p>
          <w:p w14:paraId="496C06CF" w14:textId="77777777" w:rsidR="007C5339" w:rsidRDefault="007C5339" w:rsidP="007C5339">
            <w:pPr>
              <w:pStyle w:val="3-"/>
            </w:pPr>
          </w:p>
          <w:p w14:paraId="504E1D39" w14:textId="77777777" w:rsidR="007C5339" w:rsidRPr="00914858" w:rsidRDefault="007C5339" w:rsidP="007C5339">
            <w:pPr>
              <w:pStyle w:val="3-"/>
              <w:rPr>
                <w:color w:val="00B050"/>
              </w:rPr>
            </w:pPr>
            <w:r>
              <w:rPr>
                <w:rFonts w:hint="eastAsia"/>
              </w:rPr>
              <w:tab/>
            </w:r>
            <w:r w:rsidRPr="00914858">
              <w:rPr>
                <w:rFonts w:hint="eastAsia"/>
                <w:color w:val="00B050"/>
              </w:rPr>
              <w:t>//終了</w:t>
            </w:r>
          </w:p>
          <w:p w14:paraId="5FC3EE5E" w14:textId="77777777" w:rsidR="007C5339" w:rsidRDefault="007C5339" w:rsidP="007C5339">
            <w:pPr>
              <w:pStyle w:val="3-"/>
            </w:pPr>
            <w:r>
              <w:tab/>
              <w:t>printf("- end:%s -\n", name);</w:t>
            </w:r>
          </w:p>
          <w:p w14:paraId="7A9C841B" w14:textId="77777777" w:rsidR="007C5339" w:rsidRDefault="007C5339" w:rsidP="007C5339">
            <w:pPr>
              <w:pStyle w:val="3-"/>
            </w:pPr>
            <w:r>
              <w:tab/>
              <w:t>fflush(stdout);</w:t>
            </w:r>
          </w:p>
          <w:p w14:paraId="6184F897" w14:textId="77777777" w:rsidR="007C5339" w:rsidRDefault="007C5339" w:rsidP="007C5339">
            <w:pPr>
              <w:pStyle w:val="3-"/>
            </w:pPr>
            <w:r>
              <w:tab/>
              <w:t>return 0;</w:t>
            </w:r>
          </w:p>
          <w:p w14:paraId="4541B191" w14:textId="77777777" w:rsidR="007C5339" w:rsidRDefault="007C5339" w:rsidP="007C5339">
            <w:pPr>
              <w:pStyle w:val="3-"/>
            </w:pPr>
            <w:r>
              <w:t>}</w:t>
            </w:r>
          </w:p>
          <w:p w14:paraId="0445D30F" w14:textId="77777777" w:rsidR="007C5339" w:rsidRDefault="007C5339" w:rsidP="007C5339">
            <w:pPr>
              <w:pStyle w:val="3-"/>
            </w:pPr>
          </w:p>
          <w:p w14:paraId="05BE8F97" w14:textId="77777777" w:rsidR="007C5339" w:rsidRPr="00914858" w:rsidRDefault="007C5339" w:rsidP="007C5339">
            <w:pPr>
              <w:pStyle w:val="3-"/>
              <w:rPr>
                <w:color w:val="00B050"/>
              </w:rPr>
            </w:pPr>
            <w:r w:rsidRPr="00914858">
              <w:rPr>
                <w:rFonts w:hint="eastAsia"/>
                <w:color w:val="00B050"/>
              </w:rPr>
              <w:t>//テスト</w:t>
            </w:r>
          </w:p>
          <w:p w14:paraId="7A973C9D" w14:textId="77777777" w:rsidR="007C5339" w:rsidRDefault="007C5339" w:rsidP="007C5339">
            <w:pPr>
              <w:pStyle w:val="3-"/>
            </w:pPr>
            <w:r>
              <w:t>int main(const int argc, const char* argv[])</w:t>
            </w:r>
          </w:p>
          <w:p w14:paraId="16FD4C0C" w14:textId="77777777" w:rsidR="007C5339" w:rsidRDefault="007C5339" w:rsidP="007C5339">
            <w:pPr>
              <w:pStyle w:val="3-"/>
            </w:pPr>
            <w:r>
              <w:t>{</w:t>
            </w:r>
          </w:p>
          <w:p w14:paraId="0E5B2953" w14:textId="77777777" w:rsidR="007C5339" w:rsidRPr="00914858" w:rsidRDefault="007C5339" w:rsidP="007C5339">
            <w:pPr>
              <w:pStyle w:val="3-"/>
              <w:rPr>
                <w:color w:val="00B050"/>
              </w:rPr>
            </w:pPr>
            <w:r>
              <w:rPr>
                <w:rFonts w:hint="eastAsia"/>
              </w:rPr>
              <w:tab/>
            </w:r>
            <w:r w:rsidRPr="00914858">
              <w:rPr>
                <w:rFonts w:hint="eastAsia"/>
                <w:color w:val="00B050"/>
              </w:rPr>
              <w:t>//セマフォ生成</w:t>
            </w:r>
          </w:p>
          <w:p w14:paraId="5A4D1B22" w14:textId="77777777" w:rsidR="007C5339" w:rsidRDefault="007C5339" w:rsidP="007C5339">
            <w:pPr>
              <w:pStyle w:val="3-"/>
            </w:pPr>
            <w:r>
              <w:tab/>
              <w:t>{</w:t>
            </w:r>
          </w:p>
          <w:p w14:paraId="621C193A" w14:textId="77777777" w:rsidR="00914858" w:rsidRPr="00914858" w:rsidRDefault="007C5339" w:rsidP="007C5339">
            <w:pPr>
              <w:pStyle w:val="3-"/>
              <w:rPr>
                <w:color w:val="00B050"/>
              </w:rPr>
            </w:pPr>
            <w:r>
              <w:rPr>
                <w:rFonts w:hint="eastAsia"/>
              </w:rPr>
              <w:lastRenderedPageBreak/>
              <w:tab/>
            </w:r>
            <w:r>
              <w:rPr>
                <w:rFonts w:hint="eastAsia"/>
              </w:rPr>
              <w:tab/>
            </w:r>
            <w:r w:rsidRPr="00914858">
              <w:rPr>
                <w:rFonts w:hint="eastAsia"/>
                <w:color w:val="FF0000"/>
              </w:rPr>
              <w:t>s_hSemaphore = CreateSemaphore(nullptr, 0, COMMON_RESOURCE_NUM, nullptr);</w:t>
            </w:r>
            <w:r w:rsidRPr="00914858">
              <w:rPr>
                <w:rFonts w:hint="eastAsia"/>
                <w:color w:val="00B050"/>
              </w:rPr>
              <w:t>//初期状態はセマフォを全て</w:t>
            </w:r>
          </w:p>
          <w:p w14:paraId="5B16DA37" w14:textId="7D495754" w:rsidR="007C5339" w:rsidRPr="00914858" w:rsidRDefault="00914858" w:rsidP="007C5339">
            <w:pPr>
              <w:pStyle w:val="3-"/>
              <w:rPr>
                <w:color w:val="00B050"/>
              </w:rPr>
            </w:pPr>
            <w:r w:rsidRPr="00914858">
              <w:rPr>
                <w:rFonts w:hint="eastAsia"/>
                <w:color w:val="00B050"/>
              </w:rPr>
              <w:tab/>
            </w:r>
            <w:r w:rsidRPr="00914858">
              <w:rPr>
                <w:rFonts w:hint="eastAsia"/>
                <w:color w:val="00B050"/>
              </w:rPr>
              <w:tab/>
            </w:r>
            <w:r w:rsidRPr="00914858">
              <w:rPr>
                <w:color w:val="00B050"/>
              </w:rPr>
              <w:t xml:space="preserve">                                                                         //</w:t>
            </w:r>
            <w:r w:rsidR="007C5339" w:rsidRPr="00914858">
              <w:rPr>
                <w:rFonts w:hint="eastAsia"/>
                <w:color w:val="00B050"/>
              </w:rPr>
              <w:t>使用中にする</w:t>
            </w:r>
          </w:p>
          <w:p w14:paraId="16BE5B48" w14:textId="77777777" w:rsidR="007C5339" w:rsidRDefault="007C5339" w:rsidP="007C5339">
            <w:pPr>
              <w:pStyle w:val="3-"/>
            </w:pPr>
            <w:r>
              <w:tab/>
            </w:r>
            <w:r>
              <w:tab/>
            </w:r>
          </w:p>
          <w:p w14:paraId="1FC090D5" w14:textId="77777777" w:rsidR="007C5339" w:rsidRPr="00914858" w:rsidRDefault="007C5339" w:rsidP="007C5339">
            <w:pPr>
              <w:pStyle w:val="3-"/>
              <w:rPr>
                <w:color w:val="00B050"/>
              </w:rPr>
            </w:pPr>
            <w:r>
              <w:rPr>
                <w:rFonts w:hint="eastAsia"/>
              </w:rPr>
              <w:tab/>
            </w:r>
            <w:r w:rsidRPr="00914858">
              <w:rPr>
                <w:rFonts w:hint="eastAsia"/>
                <w:color w:val="00B050"/>
              </w:rPr>
              <w:t>//</w:t>
            </w:r>
            <w:r w:rsidRPr="00914858">
              <w:rPr>
                <w:rFonts w:hint="eastAsia"/>
                <w:color w:val="00B050"/>
              </w:rPr>
              <w:tab/>
              <w:t>//属性を指定して生成する場合</w:t>
            </w:r>
          </w:p>
          <w:p w14:paraId="3980ED48"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r>
            <w:r w:rsidRPr="00914858">
              <w:rPr>
                <w:rFonts w:hint="eastAsia"/>
                <w:color w:val="FF0000"/>
              </w:rPr>
              <w:t>SECURITY_ATTRIBUTES attr = { sizeof(SECURITY_ATTRIBUTES), nullptr, true };</w:t>
            </w:r>
            <w:r w:rsidRPr="00914858">
              <w:rPr>
                <w:rFonts w:hint="eastAsia"/>
                <w:color w:val="00B050"/>
              </w:rPr>
              <w:t>//子プロセスにハンドルを継承する</w:t>
            </w:r>
          </w:p>
          <w:p w14:paraId="43E90D81" w14:textId="77777777" w:rsidR="00914858" w:rsidRPr="00914858" w:rsidRDefault="007C5339" w:rsidP="007C5339">
            <w:pPr>
              <w:pStyle w:val="3-"/>
              <w:rPr>
                <w:color w:val="00B050"/>
              </w:rPr>
            </w:pPr>
            <w:r w:rsidRPr="00914858">
              <w:rPr>
                <w:rFonts w:hint="eastAsia"/>
                <w:color w:val="00B050"/>
              </w:rPr>
              <w:tab/>
              <w:t>//</w:t>
            </w:r>
            <w:r w:rsidRPr="00914858">
              <w:rPr>
                <w:rFonts w:hint="eastAsia"/>
                <w:color w:val="00B050"/>
              </w:rPr>
              <w:tab/>
            </w:r>
            <w:r w:rsidRPr="00914858">
              <w:rPr>
                <w:rFonts w:hint="eastAsia"/>
                <w:color w:val="FF0000"/>
              </w:rPr>
              <w:t>SECURITY_ATTRIBUTES attr = { sizeof(SECURITY_ATTRIBUTES), nullptr, false };</w:t>
            </w:r>
            <w:r w:rsidRPr="00914858">
              <w:rPr>
                <w:rFonts w:hint="eastAsia"/>
                <w:color w:val="00B050"/>
              </w:rPr>
              <w:t>//子プロセスにハンドルを</w:t>
            </w:r>
          </w:p>
          <w:p w14:paraId="221BBBF3" w14:textId="0FC029F3" w:rsidR="007C5339" w:rsidRPr="00914858" w:rsidRDefault="00914858" w:rsidP="0091485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left" w:pos="6055"/>
                <w:tab w:val="left" w:pos="6085"/>
              </w:tabs>
              <w:rPr>
                <w:color w:val="00B050"/>
              </w:rPr>
            </w:pPr>
            <w:r w:rsidRPr="00914858">
              <w:rPr>
                <w:color w:val="00B050"/>
              </w:rPr>
              <w:tab/>
              <w:t>//</w:t>
            </w:r>
            <w:r w:rsidRPr="00914858">
              <w:rPr>
                <w:color w:val="00B050"/>
              </w:rPr>
              <w:tab/>
              <w:t>//</w:t>
            </w:r>
            <w:r w:rsidR="007C5339" w:rsidRPr="00914858">
              <w:rPr>
                <w:rFonts w:hint="eastAsia"/>
                <w:color w:val="00B050"/>
              </w:rPr>
              <w:t>継承しない　※デフォルト</w:t>
            </w:r>
          </w:p>
          <w:p w14:paraId="5A1606A6" w14:textId="77777777" w:rsidR="00914858" w:rsidRPr="00914858" w:rsidRDefault="007C5339" w:rsidP="007C5339">
            <w:pPr>
              <w:pStyle w:val="3-"/>
              <w:rPr>
                <w:color w:val="00B050"/>
              </w:rPr>
            </w:pPr>
            <w:r w:rsidRPr="00914858">
              <w:rPr>
                <w:rFonts w:hint="eastAsia"/>
                <w:color w:val="00B050"/>
              </w:rPr>
              <w:tab/>
              <w:t>//</w:t>
            </w:r>
            <w:r w:rsidRPr="00914858">
              <w:rPr>
                <w:rFonts w:hint="eastAsia"/>
                <w:color w:val="00B050"/>
              </w:rPr>
              <w:tab/>
            </w:r>
            <w:r w:rsidRPr="00914858">
              <w:rPr>
                <w:rFonts w:hint="eastAsia"/>
                <w:color w:val="FF0000"/>
              </w:rPr>
              <w:t>s_hSemaphore = CreateSemaphore(&amp;attr, 0, COMMON_RESOURCE_NUM, nullptr);</w:t>
            </w:r>
            <w:r w:rsidRPr="00914858">
              <w:rPr>
                <w:rFonts w:hint="eastAsia"/>
                <w:color w:val="00B050"/>
              </w:rPr>
              <w:t>//初期状態はセマフォを全て</w:t>
            </w:r>
          </w:p>
          <w:p w14:paraId="1D06161F" w14:textId="02B5D4D2" w:rsidR="007C5339" w:rsidRPr="00914858" w:rsidRDefault="00914858" w:rsidP="0091485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left" w:pos="5785"/>
                <w:tab w:val="left" w:pos="5830"/>
              </w:tabs>
              <w:rPr>
                <w:color w:val="00B050"/>
              </w:rPr>
            </w:pPr>
            <w:r w:rsidRPr="00914858">
              <w:rPr>
                <w:color w:val="00B050"/>
              </w:rPr>
              <w:tab/>
              <w:t>//</w:t>
            </w:r>
            <w:r w:rsidRPr="00914858">
              <w:rPr>
                <w:color w:val="00B050"/>
              </w:rPr>
              <w:tab/>
              <w:t>//</w:t>
            </w:r>
            <w:r w:rsidR="007C5339" w:rsidRPr="00914858">
              <w:rPr>
                <w:rFonts w:hint="eastAsia"/>
                <w:color w:val="00B050"/>
              </w:rPr>
              <w:t>使用中にする</w:t>
            </w:r>
          </w:p>
          <w:p w14:paraId="0D8B699F" w14:textId="77777777" w:rsidR="007C5339" w:rsidRDefault="007C5339" w:rsidP="007C5339">
            <w:pPr>
              <w:pStyle w:val="3-"/>
            </w:pPr>
            <w:r>
              <w:tab/>
              <w:t>}</w:t>
            </w:r>
          </w:p>
          <w:p w14:paraId="385FC1BE" w14:textId="77777777" w:rsidR="007C5339" w:rsidRDefault="007C5339" w:rsidP="007C5339">
            <w:pPr>
              <w:pStyle w:val="3-"/>
            </w:pPr>
          </w:p>
          <w:p w14:paraId="4C986CB7" w14:textId="77777777" w:rsidR="007C5339" w:rsidRPr="00914858" w:rsidRDefault="007C5339" w:rsidP="007C5339">
            <w:pPr>
              <w:pStyle w:val="3-"/>
              <w:rPr>
                <w:color w:val="00B050"/>
              </w:rPr>
            </w:pPr>
            <w:r>
              <w:rPr>
                <w:rFonts w:hint="eastAsia"/>
              </w:rPr>
              <w:tab/>
            </w:r>
            <w:r w:rsidRPr="00914858">
              <w:rPr>
                <w:rFonts w:hint="eastAsia"/>
                <w:color w:val="00B050"/>
              </w:rPr>
              <w:t>//クリティカルセクション生成</w:t>
            </w:r>
          </w:p>
          <w:p w14:paraId="0E8F8864" w14:textId="77777777" w:rsidR="007C5339" w:rsidRPr="00914858" w:rsidRDefault="007C5339" w:rsidP="007C5339">
            <w:pPr>
              <w:pStyle w:val="3-"/>
            </w:pPr>
            <w:r>
              <w:tab/>
            </w:r>
            <w:r w:rsidRPr="00914858">
              <w:t>InitializeCriticalSectionAndSpinCount(&amp;s_lock, 100);</w:t>
            </w:r>
          </w:p>
          <w:p w14:paraId="33702AFD" w14:textId="77777777" w:rsidR="007C5339" w:rsidRDefault="007C5339" w:rsidP="007C5339">
            <w:pPr>
              <w:pStyle w:val="3-"/>
            </w:pPr>
          </w:p>
          <w:p w14:paraId="712DEA66" w14:textId="77777777" w:rsidR="007C5339" w:rsidRPr="00914858" w:rsidRDefault="007C5339" w:rsidP="007C5339">
            <w:pPr>
              <w:pStyle w:val="3-"/>
              <w:rPr>
                <w:color w:val="00B050"/>
              </w:rPr>
            </w:pPr>
            <w:r>
              <w:rPr>
                <w:rFonts w:hint="eastAsia"/>
              </w:rPr>
              <w:tab/>
            </w:r>
            <w:r w:rsidRPr="00914858">
              <w:rPr>
                <w:rFonts w:hint="eastAsia"/>
                <w:color w:val="00B050"/>
              </w:rPr>
              <w:t>//スレッド作成</w:t>
            </w:r>
          </w:p>
          <w:p w14:paraId="098637A1" w14:textId="77777777" w:rsidR="007C5339" w:rsidRDefault="007C5339" w:rsidP="007C5339">
            <w:pPr>
              <w:pStyle w:val="3-"/>
            </w:pPr>
            <w:r>
              <w:tab/>
              <w:t>static const int THREAD_NUM = 4;</w:t>
            </w:r>
          </w:p>
          <w:p w14:paraId="7D10D69A" w14:textId="77777777" w:rsidR="007C5339" w:rsidRDefault="007C5339" w:rsidP="007C5339">
            <w:pPr>
              <w:pStyle w:val="3-"/>
            </w:pPr>
            <w:r>
              <w:tab/>
              <w:t>unsigned int tid[THREAD_NUM] = {};</w:t>
            </w:r>
          </w:p>
          <w:p w14:paraId="0A05DE37" w14:textId="77777777" w:rsidR="007C5339" w:rsidRDefault="007C5339" w:rsidP="007C5339">
            <w:pPr>
              <w:pStyle w:val="3-"/>
            </w:pPr>
            <w:r>
              <w:tab/>
              <w:t>HANDLE hThread[THREAD_NUM] =</w:t>
            </w:r>
          </w:p>
          <w:p w14:paraId="1E2A98A8" w14:textId="77777777" w:rsidR="007C5339" w:rsidRDefault="007C5339" w:rsidP="007C5339">
            <w:pPr>
              <w:pStyle w:val="3-"/>
            </w:pPr>
            <w:r>
              <w:tab/>
              <w:t>{</w:t>
            </w:r>
          </w:p>
          <w:p w14:paraId="632F331B" w14:textId="05307C07"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"太郎", 0, &amp;tid[0]),</w:t>
            </w:r>
          </w:p>
          <w:p w14:paraId="24C876FD" w14:textId="17A2DC67"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"次郎", 0, &amp;tid[1]),</w:t>
            </w:r>
          </w:p>
          <w:p w14:paraId="39899C21" w14:textId="0FEC624F"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"三郎", 0, &amp;tid[2]),</w:t>
            </w:r>
          </w:p>
          <w:p w14:paraId="6F377E1E" w14:textId="39728F46"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"四郎", 0, &amp;tid[3])</w:t>
            </w:r>
          </w:p>
          <w:p w14:paraId="3EEE46D3" w14:textId="77777777" w:rsidR="007C5339" w:rsidRDefault="007C5339" w:rsidP="007C5339">
            <w:pPr>
              <w:pStyle w:val="3-"/>
            </w:pPr>
            <w:r>
              <w:tab/>
              <w:t>};</w:t>
            </w:r>
          </w:p>
          <w:p w14:paraId="561FE54B" w14:textId="77777777" w:rsidR="007C5339" w:rsidRDefault="007C5339" w:rsidP="007C5339">
            <w:pPr>
              <w:pStyle w:val="3-"/>
            </w:pPr>
          </w:p>
          <w:p w14:paraId="20AC4384" w14:textId="77777777" w:rsidR="007C5339" w:rsidRDefault="007C5339" w:rsidP="007C5339">
            <w:pPr>
              <w:pStyle w:val="3-"/>
            </w:pPr>
            <w:r>
              <w:rPr>
                <w:rFonts w:hint="eastAsia"/>
              </w:rPr>
              <w:tab/>
            </w:r>
            <w:r w:rsidRPr="00914858">
              <w:rPr>
                <w:rFonts w:hint="eastAsia"/>
                <w:color w:val="00B050"/>
              </w:rPr>
              <w:t>//若干スリープ</w:t>
            </w:r>
          </w:p>
          <w:p w14:paraId="0BA6ED8E" w14:textId="77777777" w:rsidR="007C5339" w:rsidRDefault="007C5339" w:rsidP="007C5339">
            <w:pPr>
              <w:pStyle w:val="3-"/>
            </w:pPr>
            <w:r>
              <w:tab/>
              <w:t>Sleep(10);</w:t>
            </w:r>
          </w:p>
          <w:p w14:paraId="1DF428D2" w14:textId="77777777" w:rsidR="007C5339" w:rsidRDefault="007C5339" w:rsidP="007C5339">
            <w:pPr>
              <w:pStyle w:val="3-"/>
            </w:pPr>
          </w:p>
          <w:p w14:paraId="3ACEB7A9" w14:textId="77777777" w:rsidR="007C5339" w:rsidRPr="00914858" w:rsidRDefault="007C5339" w:rsidP="007C5339">
            <w:pPr>
              <w:pStyle w:val="3-"/>
              <w:rPr>
                <w:color w:val="00B050"/>
              </w:rPr>
            </w:pPr>
            <w:r>
              <w:rPr>
                <w:rFonts w:hint="eastAsia"/>
              </w:rPr>
              <w:tab/>
            </w:r>
            <w:r w:rsidRPr="00914858">
              <w:rPr>
                <w:rFonts w:hint="eastAsia"/>
                <w:color w:val="00B050"/>
              </w:rPr>
              <w:t>//共有リソース初期化</w:t>
            </w:r>
          </w:p>
          <w:p w14:paraId="2768B127" w14:textId="77777777" w:rsidR="007C5339" w:rsidRDefault="007C5339" w:rsidP="007C5339">
            <w:pPr>
              <w:pStyle w:val="3-"/>
            </w:pPr>
            <w:r>
              <w:tab/>
              <w:t>for (int i = 0; i &lt; COMMON_RESOURCE_NUM; ++i)</w:t>
            </w:r>
          </w:p>
          <w:p w14:paraId="7660E813" w14:textId="77777777" w:rsidR="007C5339" w:rsidRDefault="007C5339" w:rsidP="007C5339">
            <w:pPr>
              <w:pStyle w:val="3-"/>
            </w:pPr>
            <w:r>
              <w:tab/>
              <w:t>{</w:t>
            </w:r>
          </w:p>
          <w:p w14:paraId="7EB428F8" w14:textId="77777777" w:rsidR="007C5339" w:rsidRDefault="007C5339" w:rsidP="007C5339">
            <w:pPr>
              <w:pStyle w:val="3-"/>
            </w:pPr>
            <w:r>
              <w:tab/>
            </w:r>
            <w:r>
              <w:tab/>
              <w:t>s_commonResource[i] = 1000 * (i + 1);</w:t>
            </w:r>
          </w:p>
          <w:p w14:paraId="6094ACE6" w14:textId="77777777" w:rsidR="007C5339" w:rsidRDefault="007C5339" w:rsidP="007C5339">
            <w:pPr>
              <w:pStyle w:val="3-"/>
            </w:pPr>
            <w:r>
              <w:tab/>
              <w:t>}</w:t>
            </w:r>
          </w:p>
          <w:p w14:paraId="42B9E8AB" w14:textId="77777777" w:rsidR="007C5339" w:rsidRDefault="007C5339" w:rsidP="007C5339">
            <w:pPr>
              <w:pStyle w:val="3-"/>
            </w:pPr>
          </w:p>
          <w:p w14:paraId="711FBE49" w14:textId="77777777" w:rsidR="007C5339" w:rsidRPr="00914858" w:rsidRDefault="007C5339" w:rsidP="007C5339">
            <w:pPr>
              <w:pStyle w:val="3-"/>
              <w:rPr>
                <w:color w:val="00B050"/>
              </w:rPr>
            </w:pPr>
            <w:r>
              <w:rPr>
                <w:rFonts w:hint="eastAsia"/>
              </w:rPr>
              <w:tab/>
            </w:r>
            <w:r w:rsidRPr="00914858">
              <w:rPr>
                <w:rFonts w:hint="eastAsia"/>
                <w:color w:val="00B050"/>
              </w:rPr>
              <w:t>//若干スリープ</w:t>
            </w:r>
          </w:p>
          <w:p w14:paraId="69D3F260" w14:textId="77777777" w:rsidR="007C5339" w:rsidRDefault="007C5339" w:rsidP="007C5339">
            <w:pPr>
              <w:pStyle w:val="3-"/>
            </w:pPr>
            <w:r>
              <w:tab/>
              <w:t>Sleep(10);</w:t>
            </w:r>
          </w:p>
          <w:p w14:paraId="03063075" w14:textId="77777777" w:rsidR="007C5339" w:rsidRDefault="007C5339" w:rsidP="007C5339">
            <w:pPr>
              <w:pStyle w:val="3-"/>
            </w:pPr>
          </w:p>
          <w:p w14:paraId="1F7DBB58" w14:textId="77777777" w:rsidR="007C5339" w:rsidRPr="00914858" w:rsidRDefault="007C5339" w:rsidP="007C5339">
            <w:pPr>
              <w:pStyle w:val="3-"/>
              <w:rPr>
                <w:color w:val="00B050"/>
              </w:rPr>
            </w:pPr>
            <w:r>
              <w:rPr>
                <w:rFonts w:hint="eastAsia"/>
              </w:rPr>
              <w:tab/>
            </w:r>
            <w:r w:rsidRPr="00914858">
              <w:rPr>
                <w:rFonts w:hint="eastAsia"/>
                <w:color w:val="00B050"/>
              </w:rPr>
              <w:t>//共有リソースの使用を許可（全セマフォ解放）</w:t>
            </w:r>
          </w:p>
          <w:p w14:paraId="3588D359" w14:textId="77777777" w:rsidR="007C5339" w:rsidRDefault="007C5339" w:rsidP="007C5339">
            <w:pPr>
              <w:pStyle w:val="3-"/>
            </w:pPr>
            <w:r>
              <w:tab/>
              <w:t>{</w:t>
            </w:r>
          </w:p>
          <w:p w14:paraId="5D20C689" w14:textId="77777777" w:rsidR="007C5339" w:rsidRDefault="007C5339" w:rsidP="007C5339">
            <w:pPr>
              <w:pStyle w:val="3-"/>
            </w:pPr>
            <w:r>
              <w:tab/>
            </w:r>
            <w:r>
              <w:tab/>
              <w:t>LONG prev_count;</w:t>
            </w:r>
          </w:p>
          <w:p w14:paraId="4D6D615E" w14:textId="77777777" w:rsidR="007C5339" w:rsidRDefault="007C5339" w:rsidP="007C5339">
            <w:pPr>
              <w:pStyle w:val="3-"/>
            </w:pPr>
            <w:r>
              <w:tab/>
            </w:r>
            <w:r>
              <w:tab/>
            </w:r>
            <w:r w:rsidRPr="00914858">
              <w:rPr>
                <w:color w:val="FF0000"/>
              </w:rPr>
              <w:t>ReleaseSemaphore(s_hSemaphore, COMMON_RESOURCE_NUM, &amp;prev_count);</w:t>
            </w:r>
          </w:p>
          <w:p w14:paraId="783D26B1" w14:textId="77777777" w:rsidR="007C5339" w:rsidRDefault="007C5339" w:rsidP="007C5339">
            <w:pPr>
              <w:pStyle w:val="3-"/>
            </w:pPr>
            <w:r>
              <w:tab/>
            </w:r>
            <w:r>
              <w:tab/>
              <w:t>printf("Common-resources have been prepared. (num=%d -&gt; %d)\n", prev_count, COMMON_RESOURCE_NUM);</w:t>
            </w:r>
          </w:p>
          <w:p w14:paraId="5D024272" w14:textId="77777777" w:rsidR="007C5339" w:rsidRDefault="007C5339" w:rsidP="007C5339">
            <w:pPr>
              <w:pStyle w:val="3-"/>
            </w:pPr>
            <w:r>
              <w:tab/>
            </w:r>
            <w:r>
              <w:tab/>
              <w:t>fflush(stdout);</w:t>
            </w:r>
          </w:p>
          <w:p w14:paraId="3ABBE9DA" w14:textId="77777777" w:rsidR="007C5339" w:rsidRDefault="007C5339" w:rsidP="007C5339">
            <w:pPr>
              <w:pStyle w:val="3-"/>
            </w:pPr>
            <w:r>
              <w:tab/>
              <w:t>}</w:t>
            </w:r>
          </w:p>
          <w:p w14:paraId="56073340" w14:textId="77777777" w:rsidR="007C5339" w:rsidRDefault="007C5339" w:rsidP="007C5339">
            <w:pPr>
              <w:pStyle w:val="3-"/>
            </w:pPr>
          </w:p>
          <w:p w14:paraId="6D45FD08" w14:textId="77777777" w:rsidR="007C5339" w:rsidRDefault="007C5339" w:rsidP="007C5339">
            <w:pPr>
              <w:pStyle w:val="3-"/>
            </w:pPr>
            <w:r>
              <w:rPr>
                <w:rFonts w:hint="eastAsia"/>
              </w:rPr>
              <w:tab/>
            </w:r>
            <w:r w:rsidRPr="00914858">
              <w:rPr>
                <w:rFonts w:hint="eastAsia"/>
                <w:color w:val="00B050"/>
              </w:rPr>
              <w:t>//スレッド終了待ち</w:t>
            </w:r>
          </w:p>
          <w:p w14:paraId="3109137E" w14:textId="77777777" w:rsidR="007C5339" w:rsidRDefault="007C5339" w:rsidP="007C5339">
            <w:pPr>
              <w:pStyle w:val="3-"/>
            </w:pPr>
            <w:r>
              <w:tab/>
              <w:t>WaitForMultipleObjects(THREAD_NUM, hThread, true, INFINITE);</w:t>
            </w:r>
          </w:p>
          <w:p w14:paraId="443D9EB7" w14:textId="77777777" w:rsidR="007C5339" w:rsidRDefault="007C5339" w:rsidP="007C5339">
            <w:pPr>
              <w:pStyle w:val="3-"/>
            </w:pPr>
          </w:p>
          <w:p w14:paraId="0AFEB96F" w14:textId="77777777" w:rsidR="007C5339" w:rsidRPr="00914858" w:rsidRDefault="007C5339" w:rsidP="007C5339">
            <w:pPr>
              <w:pStyle w:val="3-"/>
              <w:rPr>
                <w:color w:val="00B050"/>
              </w:rPr>
            </w:pPr>
            <w:r>
              <w:rPr>
                <w:rFonts w:hint="eastAsia"/>
              </w:rPr>
              <w:tab/>
            </w:r>
            <w:r w:rsidRPr="00914858">
              <w:rPr>
                <w:rFonts w:hint="eastAsia"/>
                <w:color w:val="00B050"/>
              </w:rPr>
              <w:t>//スレッドハンドルクローズ</w:t>
            </w:r>
          </w:p>
          <w:p w14:paraId="691CA0D4" w14:textId="77777777" w:rsidR="007C5339" w:rsidRDefault="007C5339" w:rsidP="007C5339">
            <w:pPr>
              <w:pStyle w:val="3-"/>
            </w:pPr>
            <w:r>
              <w:tab/>
              <w:t>for (int i = 0; i &lt; THREAD_NUM; ++i)</w:t>
            </w:r>
          </w:p>
          <w:p w14:paraId="0A52C620" w14:textId="77777777" w:rsidR="007C5339" w:rsidRDefault="007C5339" w:rsidP="007C5339">
            <w:pPr>
              <w:pStyle w:val="3-"/>
            </w:pPr>
            <w:r>
              <w:tab/>
              <w:t>{</w:t>
            </w:r>
          </w:p>
          <w:p w14:paraId="24877CB0" w14:textId="77777777" w:rsidR="007C5339" w:rsidRDefault="007C5339" w:rsidP="007C5339">
            <w:pPr>
              <w:pStyle w:val="3-"/>
            </w:pPr>
            <w:r>
              <w:tab/>
            </w:r>
            <w:r>
              <w:tab/>
              <w:t>CloseHandle(hThread[i]);</w:t>
            </w:r>
          </w:p>
          <w:p w14:paraId="7CC73537" w14:textId="77777777" w:rsidR="007C5339" w:rsidRDefault="007C5339" w:rsidP="007C5339">
            <w:pPr>
              <w:pStyle w:val="3-"/>
            </w:pPr>
            <w:r>
              <w:tab/>
              <w:t>}</w:t>
            </w:r>
          </w:p>
          <w:p w14:paraId="0151718D" w14:textId="77777777" w:rsidR="007C5339" w:rsidRDefault="007C5339" w:rsidP="007C5339">
            <w:pPr>
              <w:pStyle w:val="3-"/>
            </w:pPr>
          </w:p>
          <w:p w14:paraId="2C7DD75C" w14:textId="77777777" w:rsidR="007C5339" w:rsidRDefault="007C5339" w:rsidP="007C5339">
            <w:pPr>
              <w:pStyle w:val="3-"/>
            </w:pPr>
            <w:r>
              <w:rPr>
                <w:rFonts w:hint="eastAsia"/>
              </w:rPr>
              <w:tab/>
            </w:r>
            <w:r w:rsidRPr="00914858">
              <w:rPr>
                <w:rFonts w:hint="eastAsia"/>
                <w:color w:val="00B050"/>
              </w:rPr>
              <w:t>//セマフォの取得と解放を大量に実行して時間を計測</w:t>
            </w:r>
          </w:p>
          <w:p w14:paraId="72BBB38B" w14:textId="77777777" w:rsidR="007C5339" w:rsidRDefault="007C5339" w:rsidP="007C5339">
            <w:pPr>
              <w:pStyle w:val="3-"/>
            </w:pPr>
            <w:r>
              <w:tab/>
              <w:t>{</w:t>
            </w:r>
          </w:p>
          <w:p w14:paraId="25E3E002" w14:textId="77777777" w:rsidR="007C5339" w:rsidRDefault="007C5339" w:rsidP="007C5339">
            <w:pPr>
              <w:pStyle w:val="3-"/>
            </w:pPr>
            <w:r>
              <w:tab/>
            </w:r>
            <w:r>
              <w:tab/>
              <w:t>LARGE_INTEGER freq;</w:t>
            </w:r>
          </w:p>
          <w:p w14:paraId="32157C60" w14:textId="77777777" w:rsidR="007C5339" w:rsidRDefault="007C5339" w:rsidP="007C5339">
            <w:pPr>
              <w:pStyle w:val="3-"/>
            </w:pPr>
            <w:r>
              <w:tab/>
            </w:r>
            <w:r>
              <w:tab/>
              <w:t>QueryPerformanceFrequency(&amp;freq);</w:t>
            </w:r>
          </w:p>
          <w:p w14:paraId="7D514BEF" w14:textId="77777777" w:rsidR="007C5339" w:rsidRDefault="007C5339" w:rsidP="007C5339">
            <w:pPr>
              <w:pStyle w:val="3-"/>
            </w:pPr>
            <w:r>
              <w:tab/>
            </w:r>
            <w:r>
              <w:tab/>
              <w:t>LARGE_INTEGER begin;</w:t>
            </w:r>
          </w:p>
          <w:p w14:paraId="32DB0098" w14:textId="77777777" w:rsidR="007C5339" w:rsidRDefault="007C5339" w:rsidP="007C5339">
            <w:pPr>
              <w:pStyle w:val="3-"/>
            </w:pPr>
            <w:r>
              <w:tab/>
            </w:r>
            <w:r>
              <w:tab/>
              <w:t>QueryPerformanceCounter(&amp;begin);</w:t>
            </w:r>
          </w:p>
          <w:p w14:paraId="16B288EF" w14:textId="77777777" w:rsidR="007C5339" w:rsidRDefault="007C5339" w:rsidP="007C5339">
            <w:pPr>
              <w:pStyle w:val="3-"/>
            </w:pPr>
            <w:r>
              <w:tab/>
            </w:r>
            <w:r>
              <w:tab/>
              <w:t>static const int TEST_TIMES = 10000000;</w:t>
            </w:r>
          </w:p>
          <w:p w14:paraId="5A3BF7C3" w14:textId="77777777" w:rsidR="007C5339" w:rsidRDefault="007C5339" w:rsidP="007C5339">
            <w:pPr>
              <w:pStyle w:val="3-"/>
            </w:pPr>
            <w:r>
              <w:tab/>
            </w:r>
            <w:r>
              <w:tab/>
              <w:t>for (int i = 0; i &lt; TEST_TIMES; ++i)</w:t>
            </w:r>
          </w:p>
          <w:p w14:paraId="499CE3DB" w14:textId="77777777" w:rsidR="007C5339" w:rsidRDefault="007C5339" w:rsidP="007C5339">
            <w:pPr>
              <w:pStyle w:val="3-"/>
            </w:pPr>
            <w:r>
              <w:tab/>
            </w:r>
            <w:r>
              <w:tab/>
              <w:t>{</w:t>
            </w:r>
          </w:p>
          <w:p w14:paraId="22DE379B" w14:textId="77777777" w:rsidR="007C5339" w:rsidRPr="00914858" w:rsidRDefault="007C5339" w:rsidP="007C5339">
            <w:pPr>
              <w:pStyle w:val="3-"/>
              <w:rPr>
                <w:color w:val="FF0000"/>
              </w:rPr>
            </w:pPr>
            <w:r>
              <w:tab/>
            </w:r>
            <w:r>
              <w:tab/>
            </w:r>
            <w:r>
              <w:tab/>
            </w:r>
            <w:r w:rsidRPr="00914858">
              <w:rPr>
                <w:color w:val="FF0000"/>
              </w:rPr>
              <w:t>WaitForSingleObject(s_hSemaphore, INFINITE);</w:t>
            </w:r>
          </w:p>
          <w:p w14:paraId="4207F021" w14:textId="77777777" w:rsidR="007C5339" w:rsidRPr="00914858" w:rsidRDefault="007C5339" w:rsidP="007C5339">
            <w:pPr>
              <w:pStyle w:val="3-"/>
              <w:rPr>
                <w:color w:val="FF0000"/>
              </w:rPr>
            </w:pPr>
            <w:r w:rsidRPr="00914858">
              <w:rPr>
                <w:color w:val="FF0000"/>
              </w:rPr>
              <w:tab/>
            </w:r>
            <w:r w:rsidRPr="00914858">
              <w:rPr>
                <w:color w:val="FF0000"/>
              </w:rPr>
              <w:tab/>
            </w:r>
            <w:r w:rsidRPr="00914858">
              <w:rPr>
                <w:color w:val="FF0000"/>
              </w:rPr>
              <w:tab/>
              <w:t>ReleaseSemaphore(s_hSemaphore, 1, nullptr);</w:t>
            </w:r>
          </w:p>
          <w:p w14:paraId="4593EC04" w14:textId="77777777" w:rsidR="007C5339" w:rsidRDefault="007C5339" w:rsidP="007C5339">
            <w:pPr>
              <w:pStyle w:val="3-"/>
            </w:pPr>
            <w:r>
              <w:lastRenderedPageBreak/>
              <w:tab/>
            </w:r>
            <w:r>
              <w:tab/>
              <w:t>}</w:t>
            </w:r>
          </w:p>
          <w:p w14:paraId="56D240F9" w14:textId="77777777" w:rsidR="007C5339" w:rsidRDefault="007C5339" w:rsidP="007C5339">
            <w:pPr>
              <w:pStyle w:val="3-"/>
            </w:pPr>
            <w:r>
              <w:tab/>
            </w:r>
            <w:r>
              <w:tab/>
              <w:t>LARGE_INTEGER end;</w:t>
            </w:r>
          </w:p>
          <w:p w14:paraId="5B138365" w14:textId="77777777" w:rsidR="007C5339" w:rsidRDefault="007C5339" w:rsidP="007C5339">
            <w:pPr>
              <w:pStyle w:val="3-"/>
            </w:pPr>
            <w:r>
              <w:tab/>
            </w:r>
            <w:r>
              <w:tab/>
              <w:t>QueryPerformanceCounter(&amp;end);</w:t>
            </w:r>
          </w:p>
          <w:p w14:paraId="04A535E9" w14:textId="77777777" w:rsidR="00914858" w:rsidRDefault="007C5339" w:rsidP="007C5339">
            <w:pPr>
              <w:pStyle w:val="3-"/>
            </w:pPr>
            <w:r>
              <w:tab/>
            </w:r>
            <w:r>
              <w:tab/>
              <w:t>float duration = static_cast&lt;float&gt;(static_cast&lt;double&gt;(end.QuadPart - begin.QuadPart)</w:t>
            </w:r>
          </w:p>
          <w:p w14:paraId="16A4ABF6" w14:textId="4C0D41B8" w:rsidR="007C5339" w:rsidRDefault="00914858" w:rsidP="007C5339">
            <w:pPr>
              <w:pStyle w:val="3-"/>
            </w:pPr>
            <w:r>
              <w:tab/>
            </w:r>
            <w:r>
              <w:tab/>
            </w:r>
            <w:r>
              <w:tab/>
            </w:r>
            <w:r>
              <w:tab/>
            </w:r>
            <w:r>
              <w:tab/>
            </w:r>
            <w:r>
              <w:tab/>
            </w:r>
            <w:r>
              <w:tab/>
            </w:r>
            <w:r>
              <w:tab/>
            </w:r>
            <w:r>
              <w:tab/>
            </w:r>
            <w:r>
              <w:tab/>
            </w:r>
            <w:r>
              <w:tab/>
            </w:r>
            <w:r>
              <w:tab/>
            </w:r>
            <w:r w:rsidR="007C5339">
              <w:t xml:space="preserve"> / static_cast&lt;double&gt;(freq.QuadPart));</w:t>
            </w:r>
          </w:p>
          <w:p w14:paraId="4665AFEB" w14:textId="77777777" w:rsidR="007C5339" w:rsidRDefault="007C5339" w:rsidP="007C5339">
            <w:pPr>
              <w:pStyle w:val="3-"/>
            </w:pPr>
            <w:r>
              <w:tab/>
            </w:r>
            <w:r>
              <w:tab/>
              <w:t>printf("Semaphore * %d = %.6f sec\n", TEST_TIMES, duration);</w:t>
            </w:r>
          </w:p>
          <w:p w14:paraId="461AA303" w14:textId="77777777" w:rsidR="007C5339" w:rsidRDefault="007C5339" w:rsidP="007C5339">
            <w:pPr>
              <w:pStyle w:val="3-"/>
            </w:pPr>
            <w:r>
              <w:tab/>
              <w:t>}</w:t>
            </w:r>
          </w:p>
          <w:p w14:paraId="06EC7F5D" w14:textId="77777777" w:rsidR="007C5339" w:rsidRDefault="007C5339" w:rsidP="007C5339">
            <w:pPr>
              <w:pStyle w:val="3-"/>
            </w:pPr>
          </w:p>
          <w:p w14:paraId="39DEBB06" w14:textId="77777777" w:rsidR="007C5339" w:rsidRDefault="007C5339" w:rsidP="007C5339">
            <w:pPr>
              <w:pStyle w:val="3-"/>
            </w:pPr>
            <w:r>
              <w:rPr>
                <w:rFonts w:hint="eastAsia"/>
              </w:rPr>
              <w:tab/>
            </w:r>
            <w:r w:rsidRPr="00914858">
              <w:rPr>
                <w:rFonts w:hint="eastAsia"/>
                <w:color w:val="00B050"/>
              </w:rPr>
              <w:t>//クリティカルセクション破棄</w:t>
            </w:r>
          </w:p>
          <w:p w14:paraId="30B99D69" w14:textId="77777777" w:rsidR="007C5339" w:rsidRDefault="007C5339" w:rsidP="007C5339">
            <w:pPr>
              <w:pStyle w:val="3-"/>
            </w:pPr>
            <w:r>
              <w:tab/>
              <w:t>DeleteCriticalSection(&amp;s_lock);</w:t>
            </w:r>
          </w:p>
          <w:p w14:paraId="5BD8A2E1" w14:textId="77777777" w:rsidR="007C5339" w:rsidRDefault="007C5339" w:rsidP="007C5339">
            <w:pPr>
              <w:pStyle w:val="3-"/>
            </w:pPr>
            <w:r>
              <w:tab/>
            </w:r>
          </w:p>
          <w:p w14:paraId="20ED747F" w14:textId="77777777" w:rsidR="007C5339" w:rsidRDefault="007C5339" w:rsidP="007C5339">
            <w:pPr>
              <w:pStyle w:val="3-"/>
            </w:pPr>
            <w:r>
              <w:rPr>
                <w:rFonts w:hint="eastAsia"/>
              </w:rPr>
              <w:tab/>
            </w:r>
            <w:r w:rsidRPr="00914858">
              <w:rPr>
                <w:rFonts w:hint="eastAsia"/>
                <w:color w:val="00B050"/>
              </w:rPr>
              <w:t>//セマフォ破棄</w:t>
            </w:r>
          </w:p>
          <w:p w14:paraId="509AEF0C" w14:textId="77777777" w:rsidR="007C5339" w:rsidRDefault="007C5339" w:rsidP="007C5339">
            <w:pPr>
              <w:pStyle w:val="3-"/>
            </w:pPr>
            <w:r>
              <w:tab/>
            </w:r>
            <w:r w:rsidRPr="00914858">
              <w:rPr>
                <w:color w:val="FF0000"/>
              </w:rPr>
              <w:t>CloseHandle(s_hSemaphore);</w:t>
            </w:r>
          </w:p>
          <w:p w14:paraId="62D18110" w14:textId="77777777" w:rsidR="007C5339" w:rsidRDefault="007C5339" w:rsidP="007C5339">
            <w:pPr>
              <w:pStyle w:val="3-"/>
            </w:pPr>
            <w:r>
              <w:tab/>
              <w:t>s_hSemaphore = INVALID_HANDLE_VALUE;</w:t>
            </w:r>
          </w:p>
          <w:p w14:paraId="1A513D9F" w14:textId="77777777" w:rsidR="007C5339" w:rsidRDefault="007C5339" w:rsidP="007C5339">
            <w:pPr>
              <w:pStyle w:val="3-"/>
            </w:pPr>
          </w:p>
          <w:p w14:paraId="39B5CB70" w14:textId="77777777" w:rsidR="007C5339" w:rsidRDefault="007C5339" w:rsidP="007C5339">
            <w:pPr>
              <w:pStyle w:val="3-"/>
            </w:pPr>
            <w:r>
              <w:tab/>
              <w:t>return EXIT_SUCCESS;</w:t>
            </w:r>
          </w:p>
          <w:p w14:paraId="5F720DD5" w14:textId="2773C884" w:rsidR="00737B12" w:rsidRPr="007C5339" w:rsidRDefault="007C5339" w:rsidP="007C5339">
            <w:pPr>
              <w:pStyle w:val="3-"/>
            </w:pPr>
            <w:r>
              <w:t>}</w:t>
            </w:r>
          </w:p>
        </w:tc>
      </w:tr>
    </w:tbl>
    <w:p w14:paraId="76B07C88"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676F31F5" w14:textId="77777777" w:rsidTr="000A1665">
        <w:tc>
          <w:tcPr>
            <w:tcW w:w="8494" w:type="dxa"/>
          </w:tcPr>
          <w:p w14:paraId="04D5B091" w14:textId="77777777" w:rsidR="007C5339" w:rsidRPr="007C5339" w:rsidRDefault="007C5339" w:rsidP="007C5339">
            <w:pPr>
              <w:pStyle w:val="3-"/>
              <w:rPr>
                <w:color w:val="auto"/>
              </w:rPr>
            </w:pPr>
            <w:r w:rsidRPr="007C5339">
              <w:rPr>
                <w:rFonts w:hint="eastAsia"/>
                <w:color w:val="auto"/>
              </w:rPr>
              <w:t>- begin:太郎 -</w:t>
            </w:r>
          </w:p>
          <w:p w14:paraId="14E36ECA" w14:textId="77777777" w:rsidR="007C5339" w:rsidRPr="007C5339" w:rsidRDefault="007C5339" w:rsidP="007C5339">
            <w:pPr>
              <w:pStyle w:val="3-"/>
              <w:rPr>
                <w:color w:val="auto"/>
              </w:rPr>
            </w:pPr>
            <w:r w:rsidRPr="007C5339">
              <w:rPr>
                <w:rFonts w:hint="eastAsia"/>
                <w:color w:val="auto"/>
              </w:rPr>
              <w:t>- begin:次郎 -</w:t>
            </w:r>
          </w:p>
          <w:p w14:paraId="741DF320" w14:textId="77777777" w:rsidR="007C5339" w:rsidRPr="007C5339" w:rsidRDefault="007C5339" w:rsidP="007C5339">
            <w:pPr>
              <w:pStyle w:val="3-"/>
              <w:rPr>
                <w:color w:val="auto"/>
              </w:rPr>
            </w:pPr>
            <w:r w:rsidRPr="007C5339">
              <w:rPr>
                <w:rFonts w:hint="eastAsia"/>
                <w:color w:val="auto"/>
              </w:rPr>
              <w:t>- begin:三郎 -</w:t>
            </w:r>
          </w:p>
          <w:p w14:paraId="3C051839" w14:textId="77777777" w:rsidR="007C5339" w:rsidRPr="007C5339" w:rsidRDefault="007C5339" w:rsidP="007C5339">
            <w:pPr>
              <w:pStyle w:val="3-"/>
              <w:rPr>
                <w:color w:val="auto"/>
              </w:rPr>
            </w:pPr>
            <w:r w:rsidRPr="007C5339">
              <w:rPr>
                <w:rFonts w:hint="eastAsia"/>
                <w:color w:val="auto"/>
              </w:rPr>
              <w:t>- begin:四郎 -</w:t>
            </w:r>
          </w:p>
          <w:p w14:paraId="2A7F1774" w14:textId="6FDE8E49" w:rsidR="007C5339" w:rsidRPr="007C5339" w:rsidRDefault="007C5339" w:rsidP="007C5339">
            <w:pPr>
              <w:pStyle w:val="3-"/>
              <w:rPr>
                <w:color w:val="auto"/>
              </w:rPr>
            </w:pPr>
            <w:r w:rsidRPr="007C5339">
              <w:rPr>
                <w:color w:val="auto"/>
              </w:rPr>
              <w:t>Common-resources have been prepared. (num=0 -&gt; 2)</w:t>
            </w:r>
            <w:r w:rsidR="00914858">
              <w:rPr>
                <w:color w:val="auto"/>
              </w:rPr>
              <w:tab/>
            </w:r>
            <w:r w:rsidR="00914858" w:rsidRPr="00B64270">
              <w:rPr>
                <w:color w:val="FF0000"/>
              </w:rPr>
              <w:t>←セマフォが解放されるまで全てのスレッドがブロック</w:t>
            </w:r>
          </w:p>
          <w:p w14:paraId="68B38153" w14:textId="77777777" w:rsidR="007C5339" w:rsidRPr="007C5339" w:rsidRDefault="007C5339" w:rsidP="007C5339">
            <w:pPr>
              <w:pStyle w:val="3-"/>
              <w:rPr>
                <w:color w:val="auto"/>
              </w:rPr>
            </w:pPr>
            <w:r w:rsidRPr="00914858">
              <w:rPr>
                <w:rFonts w:hint="eastAsia"/>
                <w:color w:val="FF0000"/>
              </w:rPr>
              <w:t>次郎: [BEFORE]</w:t>
            </w:r>
            <w:r w:rsidRPr="007C5339">
              <w:rPr>
                <w:rFonts w:hint="eastAsia"/>
                <w:color w:val="auto"/>
              </w:rPr>
              <w:t xml:space="preserve"> commonResource[0]=1000, tlsData=0</w:t>
            </w:r>
          </w:p>
          <w:p w14:paraId="4975323B" w14:textId="13CE3E45" w:rsidR="007C5339" w:rsidRPr="007C5339" w:rsidRDefault="007C5339" w:rsidP="007C5339">
            <w:pPr>
              <w:pStyle w:val="3-"/>
              <w:rPr>
                <w:color w:val="auto"/>
              </w:rPr>
            </w:pPr>
            <w:r w:rsidRPr="00914858">
              <w:rPr>
                <w:rFonts w:hint="eastAsia"/>
                <w:color w:val="FF0000"/>
              </w:rPr>
              <w:t>太郎: [BEFORE]</w:t>
            </w:r>
            <w:r w:rsidRPr="007C5339">
              <w:rPr>
                <w:rFonts w:hint="eastAsia"/>
                <w:color w:val="auto"/>
              </w:rPr>
              <w:t xml:space="preserve"> commonResource[1]=2000, tlsData=0</w:t>
            </w:r>
            <w:r w:rsidR="00914858">
              <w:rPr>
                <w:color w:val="auto"/>
              </w:rPr>
              <w:tab/>
            </w:r>
            <w:r w:rsidR="00914858">
              <w:rPr>
                <w:color w:val="auto"/>
              </w:rPr>
              <w:tab/>
            </w:r>
            <w:r w:rsidR="00914858" w:rsidRPr="00B64270">
              <w:rPr>
                <w:color w:val="FF0000"/>
              </w:rPr>
              <w:t>←4つスレッドのうち、</w:t>
            </w:r>
            <w:r w:rsidR="00914858" w:rsidRPr="00B64270">
              <w:rPr>
                <w:rFonts w:hint="eastAsia"/>
                <w:color w:val="FF0000"/>
              </w:rPr>
              <w:t>2つだけが稼働</w:t>
            </w:r>
          </w:p>
          <w:p w14:paraId="3014DC8C" w14:textId="77777777" w:rsidR="007C5339" w:rsidRPr="007C5339" w:rsidRDefault="007C5339" w:rsidP="007C5339">
            <w:pPr>
              <w:pStyle w:val="3-"/>
              <w:rPr>
                <w:color w:val="auto"/>
              </w:rPr>
            </w:pPr>
            <w:r w:rsidRPr="007C5339">
              <w:rPr>
                <w:rFonts w:hint="eastAsia"/>
                <w:color w:val="auto"/>
              </w:rPr>
              <w:t>次郎: [AFTER]  commonResource[0]=1001, tlsData=1</w:t>
            </w:r>
          </w:p>
          <w:p w14:paraId="2B5DBBE8" w14:textId="77777777" w:rsidR="007C5339" w:rsidRPr="007C5339" w:rsidRDefault="007C5339" w:rsidP="007C5339">
            <w:pPr>
              <w:pStyle w:val="3-"/>
              <w:rPr>
                <w:color w:val="auto"/>
              </w:rPr>
            </w:pPr>
            <w:r w:rsidRPr="007C5339">
              <w:rPr>
                <w:rFonts w:hint="eastAsia"/>
                <w:color w:val="auto"/>
              </w:rPr>
              <w:t>太郎: [AFTER]  commonResource[1]=2001, tlsData=1</w:t>
            </w:r>
          </w:p>
          <w:p w14:paraId="45FE6CFA" w14:textId="3642B817" w:rsidR="007C5339" w:rsidRPr="007C5339" w:rsidRDefault="007C5339" w:rsidP="007C5339">
            <w:pPr>
              <w:pStyle w:val="3-"/>
              <w:rPr>
                <w:color w:val="auto"/>
              </w:rPr>
            </w:pPr>
            <w:r w:rsidRPr="00914858">
              <w:rPr>
                <w:rFonts w:hint="eastAsia"/>
                <w:color w:val="FF0000"/>
              </w:rPr>
              <w:t>三郎: [BEFORE]</w:t>
            </w:r>
            <w:r w:rsidRPr="007C5339">
              <w:rPr>
                <w:rFonts w:hint="eastAsia"/>
                <w:color w:val="auto"/>
              </w:rPr>
              <w:t xml:space="preserve"> commonResource[0]=1001, tlsData=0</w:t>
            </w:r>
            <w:r w:rsidR="00914858">
              <w:rPr>
                <w:color w:val="auto"/>
              </w:rPr>
              <w:tab/>
            </w:r>
            <w:r w:rsidR="00914858">
              <w:rPr>
                <w:color w:val="auto"/>
              </w:rPr>
              <w:tab/>
            </w:r>
            <w:r w:rsidR="00914858" w:rsidRPr="00B64270">
              <w:rPr>
                <w:color w:val="FF0000"/>
              </w:rPr>
              <w:t>←</w:t>
            </w:r>
            <w:r w:rsidR="00914858">
              <w:rPr>
                <w:color w:val="FF0000"/>
              </w:rPr>
              <w:t>1</w:t>
            </w:r>
            <w:r w:rsidR="00914858" w:rsidRPr="00B64270">
              <w:rPr>
                <w:color w:val="FF0000"/>
              </w:rPr>
              <w:t>つスレッド</w:t>
            </w:r>
            <w:r w:rsidR="00914858">
              <w:rPr>
                <w:color w:val="FF0000"/>
              </w:rPr>
              <w:t>が終了すると、次のスレッドが動く</w:t>
            </w:r>
          </w:p>
          <w:p w14:paraId="4CA7876A" w14:textId="7EC2DCA2" w:rsidR="007C5339" w:rsidRPr="007C5339" w:rsidRDefault="007C5339" w:rsidP="00914858">
            <w:pPr>
              <w:pStyle w:val="3-"/>
              <w:tabs>
                <w:tab w:val="clear" w:pos="3758"/>
                <w:tab w:val="left" w:pos="3905"/>
              </w:tabs>
              <w:rPr>
                <w:color w:val="auto"/>
              </w:rPr>
            </w:pPr>
            <w:r w:rsidRPr="007C5339">
              <w:rPr>
                <w:rFonts w:hint="eastAsia"/>
                <w:color w:val="auto"/>
              </w:rPr>
              <w:t>四郎: [BEFORE] commonResource[1]=2001, tlsData=0</w:t>
            </w:r>
            <w:r w:rsidR="00914858">
              <w:rPr>
                <w:color w:val="auto"/>
              </w:rPr>
              <w:tab/>
            </w:r>
            <w:r w:rsidR="00914858">
              <w:rPr>
                <w:color w:val="auto"/>
              </w:rPr>
              <w:tab/>
            </w:r>
            <w:r w:rsidR="00914858" w:rsidRPr="00B64270">
              <w:rPr>
                <w:color w:val="FF0000"/>
              </w:rPr>
              <w:t>（常に同時に2つ</w:t>
            </w:r>
            <w:r w:rsidR="00914858">
              <w:rPr>
                <w:rFonts w:hint="eastAsia"/>
                <w:color w:val="FF0000"/>
              </w:rPr>
              <w:t>まで</w:t>
            </w:r>
            <w:r w:rsidR="00914858" w:rsidRPr="00B64270">
              <w:rPr>
                <w:color w:val="FF0000"/>
              </w:rPr>
              <w:t>）</w:t>
            </w:r>
          </w:p>
          <w:p w14:paraId="5202CA1E" w14:textId="77777777" w:rsidR="007C5339" w:rsidRPr="007C5339" w:rsidRDefault="007C5339" w:rsidP="007C5339">
            <w:pPr>
              <w:pStyle w:val="3-"/>
              <w:rPr>
                <w:color w:val="auto"/>
              </w:rPr>
            </w:pPr>
            <w:r w:rsidRPr="007C5339">
              <w:rPr>
                <w:rFonts w:hint="eastAsia"/>
                <w:color w:val="auto"/>
              </w:rPr>
              <w:t>四郎: [AFTER]  commonResource[1]=2002, tlsData=1</w:t>
            </w:r>
          </w:p>
          <w:p w14:paraId="5010CE38" w14:textId="77777777" w:rsidR="007C5339" w:rsidRPr="007C5339" w:rsidRDefault="007C5339" w:rsidP="007C5339">
            <w:pPr>
              <w:pStyle w:val="3-"/>
              <w:rPr>
                <w:color w:val="auto"/>
              </w:rPr>
            </w:pPr>
            <w:r w:rsidRPr="007C5339">
              <w:rPr>
                <w:rFonts w:hint="eastAsia"/>
                <w:color w:val="auto"/>
              </w:rPr>
              <w:t>三郎: [AFTER]  commonResource[0]=1002, tlsData=1</w:t>
            </w:r>
          </w:p>
          <w:p w14:paraId="2FC414B5" w14:textId="77777777" w:rsidR="007C5339" w:rsidRPr="007C5339" w:rsidRDefault="007C5339" w:rsidP="007C5339">
            <w:pPr>
              <w:pStyle w:val="3-"/>
              <w:rPr>
                <w:color w:val="auto"/>
              </w:rPr>
            </w:pPr>
            <w:r w:rsidRPr="007C5339">
              <w:rPr>
                <w:rFonts w:hint="eastAsia"/>
                <w:color w:val="auto"/>
              </w:rPr>
              <w:t>太郎: [BEFORE] commonResource[0]=1002, tlsData=1</w:t>
            </w:r>
          </w:p>
          <w:p w14:paraId="105B3FD8" w14:textId="77777777" w:rsidR="007C5339" w:rsidRPr="007C5339" w:rsidRDefault="007C5339" w:rsidP="007C5339">
            <w:pPr>
              <w:pStyle w:val="3-"/>
              <w:rPr>
                <w:color w:val="auto"/>
              </w:rPr>
            </w:pPr>
            <w:r w:rsidRPr="007C5339">
              <w:rPr>
                <w:rFonts w:hint="eastAsia"/>
                <w:color w:val="auto"/>
              </w:rPr>
              <w:t>次郎: [BEFORE] commonResource[1]=2002, tlsData=1</w:t>
            </w:r>
          </w:p>
          <w:p w14:paraId="17ACFE03" w14:textId="77777777" w:rsidR="007C5339" w:rsidRPr="007C5339" w:rsidRDefault="007C5339" w:rsidP="007C5339">
            <w:pPr>
              <w:pStyle w:val="3-"/>
              <w:rPr>
                <w:color w:val="auto"/>
              </w:rPr>
            </w:pPr>
            <w:r w:rsidRPr="007C5339">
              <w:rPr>
                <w:rFonts w:hint="eastAsia"/>
                <w:color w:val="auto"/>
              </w:rPr>
              <w:t>太郎: [AFTER]  commonResource[0]=1003, tlsData=2</w:t>
            </w:r>
          </w:p>
          <w:p w14:paraId="629989F0" w14:textId="77777777" w:rsidR="007C5339" w:rsidRPr="007C5339" w:rsidRDefault="007C5339" w:rsidP="007C5339">
            <w:pPr>
              <w:pStyle w:val="3-"/>
              <w:rPr>
                <w:color w:val="auto"/>
              </w:rPr>
            </w:pPr>
            <w:r w:rsidRPr="007C5339">
              <w:rPr>
                <w:rFonts w:hint="eastAsia"/>
                <w:color w:val="auto"/>
              </w:rPr>
              <w:t>次郎: [AFTER]  commonResource[1]=2003, tlsData=2</w:t>
            </w:r>
          </w:p>
          <w:p w14:paraId="374D95A7" w14:textId="77777777" w:rsidR="007C5339" w:rsidRPr="007C5339" w:rsidRDefault="007C5339" w:rsidP="007C5339">
            <w:pPr>
              <w:pStyle w:val="3-"/>
              <w:rPr>
                <w:color w:val="auto"/>
              </w:rPr>
            </w:pPr>
            <w:r w:rsidRPr="007C5339">
              <w:rPr>
                <w:rFonts w:hint="eastAsia"/>
                <w:color w:val="auto"/>
              </w:rPr>
              <w:t>四郎: [BEFORE] commonResource[0]=1003, tlsData=1</w:t>
            </w:r>
          </w:p>
          <w:p w14:paraId="3672FCDD" w14:textId="77777777" w:rsidR="007C5339" w:rsidRPr="007C5339" w:rsidRDefault="007C5339" w:rsidP="007C5339">
            <w:pPr>
              <w:pStyle w:val="3-"/>
              <w:rPr>
                <w:color w:val="auto"/>
              </w:rPr>
            </w:pPr>
            <w:r w:rsidRPr="007C5339">
              <w:rPr>
                <w:rFonts w:hint="eastAsia"/>
                <w:color w:val="auto"/>
              </w:rPr>
              <w:t>三郎: [BEFORE] commonResource[1]=2003, tlsData=1</w:t>
            </w:r>
          </w:p>
          <w:p w14:paraId="745B71EA" w14:textId="77777777" w:rsidR="007C5339" w:rsidRPr="007C5339" w:rsidRDefault="007C5339" w:rsidP="007C5339">
            <w:pPr>
              <w:pStyle w:val="3-"/>
              <w:rPr>
                <w:color w:val="auto"/>
              </w:rPr>
            </w:pPr>
            <w:r w:rsidRPr="007C5339">
              <w:rPr>
                <w:rFonts w:hint="eastAsia"/>
                <w:color w:val="auto"/>
              </w:rPr>
              <w:t>三郎: [AFTER]  commonResource[1]=2004, tlsData=2</w:t>
            </w:r>
          </w:p>
          <w:p w14:paraId="732E10B8" w14:textId="77777777" w:rsidR="007C5339" w:rsidRPr="007C5339" w:rsidRDefault="007C5339" w:rsidP="007C5339">
            <w:pPr>
              <w:pStyle w:val="3-"/>
              <w:rPr>
                <w:color w:val="auto"/>
              </w:rPr>
            </w:pPr>
            <w:r w:rsidRPr="007C5339">
              <w:rPr>
                <w:rFonts w:hint="eastAsia"/>
                <w:color w:val="auto"/>
              </w:rPr>
              <w:t>四郎: [AFTER]  commonResource[0]=1004, tlsData=2</w:t>
            </w:r>
          </w:p>
          <w:p w14:paraId="494466A4" w14:textId="77777777" w:rsidR="007C5339" w:rsidRPr="007C5339" w:rsidRDefault="007C5339" w:rsidP="007C5339">
            <w:pPr>
              <w:pStyle w:val="3-"/>
              <w:rPr>
                <w:color w:val="auto"/>
              </w:rPr>
            </w:pPr>
            <w:r w:rsidRPr="007C5339">
              <w:rPr>
                <w:rFonts w:hint="eastAsia"/>
                <w:color w:val="auto"/>
              </w:rPr>
              <w:t>太郎: [BEFORE] commonResource[0]=1004, tlsData=2</w:t>
            </w:r>
          </w:p>
          <w:p w14:paraId="60228EE6" w14:textId="77777777" w:rsidR="007C5339" w:rsidRPr="007C5339" w:rsidRDefault="007C5339" w:rsidP="007C5339">
            <w:pPr>
              <w:pStyle w:val="3-"/>
              <w:rPr>
                <w:color w:val="auto"/>
              </w:rPr>
            </w:pPr>
            <w:r w:rsidRPr="007C5339">
              <w:rPr>
                <w:rFonts w:hint="eastAsia"/>
                <w:color w:val="auto"/>
              </w:rPr>
              <w:t>次郎: [BEFORE] commonResource[1]=2004, tlsData=2</w:t>
            </w:r>
          </w:p>
          <w:p w14:paraId="28D0E7EC" w14:textId="77777777" w:rsidR="007C5339" w:rsidRPr="007C5339" w:rsidRDefault="007C5339" w:rsidP="007C5339">
            <w:pPr>
              <w:pStyle w:val="3-"/>
              <w:rPr>
                <w:color w:val="auto"/>
              </w:rPr>
            </w:pPr>
            <w:r w:rsidRPr="007C5339">
              <w:rPr>
                <w:rFonts w:hint="eastAsia"/>
                <w:color w:val="auto"/>
              </w:rPr>
              <w:t>次郎: [AFTER]  commonResource[1]=2005, tlsData=3</w:t>
            </w:r>
          </w:p>
          <w:p w14:paraId="715DFE75" w14:textId="77777777" w:rsidR="007C5339" w:rsidRPr="007C5339" w:rsidRDefault="007C5339" w:rsidP="007C5339">
            <w:pPr>
              <w:pStyle w:val="3-"/>
              <w:rPr>
                <w:color w:val="auto"/>
              </w:rPr>
            </w:pPr>
            <w:r w:rsidRPr="007C5339">
              <w:rPr>
                <w:rFonts w:hint="eastAsia"/>
                <w:color w:val="auto"/>
              </w:rPr>
              <w:t>太郎: [AFTER]  commonResource[0]=1005, tlsData=3</w:t>
            </w:r>
          </w:p>
          <w:p w14:paraId="3DF7B169" w14:textId="77777777" w:rsidR="007C5339" w:rsidRPr="007C5339" w:rsidRDefault="007C5339" w:rsidP="007C5339">
            <w:pPr>
              <w:pStyle w:val="3-"/>
              <w:rPr>
                <w:color w:val="auto"/>
              </w:rPr>
            </w:pPr>
            <w:r w:rsidRPr="007C5339">
              <w:rPr>
                <w:rFonts w:hint="eastAsia"/>
                <w:color w:val="auto"/>
              </w:rPr>
              <w:t>- end:太郎 -</w:t>
            </w:r>
          </w:p>
          <w:p w14:paraId="625DD9FE" w14:textId="77777777" w:rsidR="007C5339" w:rsidRPr="007C5339" w:rsidRDefault="007C5339" w:rsidP="007C5339">
            <w:pPr>
              <w:pStyle w:val="3-"/>
              <w:rPr>
                <w:color w:val="auto"/>
              </w:rPr>
            </w:pPr>
            <w:r w:rsidRPr="007C5339">
              <w:rPr>
                <w:rFonts w:hint="eastAsia"/>
                <w:color w:val="auto"/>
              </w:rPr>
              <w:t>- end:次郎 -</w:t>
            </w:r>
          </w:p>
          <w:p w14:paraId="4580BEBD" w14:textId="77777777" w:rsidR="007C5339" w:rsidRPr="007C5339" w:rsidRDefault="007C5339" w:rsidP="007C5339">
            <w:pPr>
              <w:pStyle w:val="3-"/>
              <w:rPr>
                <w:color w:val="auto"/>
              </w:rPr>
            </w:pPr>
            <w:r w:rsidRPr="007C5339">
              <w:rPr>
                <w:rFonts w:hint="eastAsia"/>
                <w:color w:val="auto"/>
              </w:rPr>
              <w:t>三郎: [BEFORE] commonResource[0]=1005, tlsData=2</w:t>
            </w:r>
          </w:p>
          <w:p w14:paraId="77222DDA" w14:textId="77777777" w:rsidR="007C5339" w:rsidRPr="007C5339" w:rsidRDefault="007C5339" w:rsidP="007C5339">
            <w:pPr>
              <w:pStyle w:val="3-"/>
              <w:rPr>
                <w:color w:val="auto"/>
              </w:rPr>
            </w:pPr>
            <w:r w:rsidRPr="007C5339">
              <w:rPr>
                <w:rFonts w:hint="eastAsia"/>
                <w:color w:val="auto"/>
              </w:rPr>
              <w:t>四郎: [BEFORE] commonResource[1]=2005, tlsData=2</w:t>
            </w:r>
          </w:p>
          <w:p w14:paraId="7545F230" w14:textId="51C79E90" w:rsidR="007C5339" w:rsidRPr="007C5339" w:rsidRDefault="007C5339" w:rsidP="007C5339">
            <w:pPr>
              <w:pStyle w:val="3-"/>
              <w:rPr>
                <w:color w:val="auto"/>
              </w:rPr>
            </w:pPr>
            <w:r w:rsidRPr="007C5339">
              <w:rPr>
                <w:rFonts w:hint="eastAsia"/>
                <w:color w:val="auto"/>
              </w:rPr>
              <w:t>四郎: [AFTER]  commonResource[1]=</w:t>
            </w:r>
            <w:r w:rsidRPr="00914858">
              <w:rPr>
                <w:rFonts w:hint="eastAsia"/>
                <w:color w:val="FF0000"/>
              </w:rPr>
              <w:t>2006</w:t>
            </w:r>
            <w:r w:rsidRPr="007C5339">
              <w:rPr>
                <w:rFonts w:hint="eastAsia"/>
                <w:color w:val="auto"/>
              </w:rPr>
              <w:t>, tlsData=3</w:t>
            </w:r>
            <w:r w:rsidR="00914858">
              <w:rPr>
                <w:color w:val="auto"/>
              </w:rPr>
              <w:tab/>
            </w:r>
            <w:r w:rsidR="00914858">
              <w:rPr>
                <w:color w:val="auto"/>
              </w:rPr>
              <w:tab/>
            </w:r>
            <w:r w:rsidR="00914858" w:rsidRPr="00FF65A9">
              <w:rPr>
                <w:rFonts w:hint="eastAsia"/>
                <w:color w:val="FF0000"/>
              </w:rPr>
              <w:t>←</w:t>
            </w:r>
            <w:r w:rsidR="00914858">
              <w:rPr>
                <w:color w:val="FF0000"/>
              </w:rPr>
              <w:t>全て正常にロックされたので、</w:t>
            </w:r>
            <w:r w:rsidR="00914858">
              <w:rPr>
                <w:rFonts w:hint="eastAsia"/>
                <w:color w:val="FF0000"/>
              </w:rPr>
              <w:t>正しい</w:t>
            </w:r>
            <w:r w:rsidR="00914858">
              <w:rPr>
                <w:color w:val="FF0000"/>
              </w:rPr>
              <w:t>処理結果になっている</w:t>
            </w:r>
          </w:p>
          <w:p w14:paraId="17690E28" w14:textId="7F2C8917" w:rsidR="007C5339" w:rsidRPr="007C5339" w:rsidRDefault="007C5339" w:rsidP="00914858">
            <w:pPr>
              <w:pStyle w:val="3-"/>
              <w:tabs>
                <w:tab w:val="clear" w:pos="3758"/>
                <w:tab w:val="left" w:pos="3905"/>
              </w:tabs>
              <w:rPr>
                <w:color w:val="auto"/>
              </w:rPr>
            </w:pPr>
            <w:r w:rsidRPr="007C5339">
              <w:rPr>
                <w:rFonts w:hint="eastAsia"/>
                <w:color w:val="auto"/>
              </w:rPr>
              <w:t>三郎: [AFTER]  commonResource[0]=</w:t>
            </w:r>
            <w:r w:rsidRPr="00914858">
              <w:rPr>
                <w:rFonts w:hint="eastAsia"/>
                <w:color w:val="FF0000"/>
              </w:rPr>
              <w:t>1006</w:t>
            </w:r>
            <w:r w:rsidRPr="007C5339">
              <w:rPr>
                <w:rFonts w:hint="eastAsia"/>
                <w:color w:val="auto"/>
              </w:rPr>
              <w:t>, tlsData=3</w:t>
            </w:r>
            <w:r w:rsidR="00914858">
              <w:rPr>
                <w:color w:val="auto"/>
              </w:rPr>
              <w:tab/>
            </w:r>
            <w:r w:rsidR="00914858">
              <w:rPr>
                <w:color w:val="auto"/>
              </w:rPr>
              <w:tab/>
            </w:r>
            <w:r w:rsidR="00914858">
              <w:rPr>
                <w:rFonts w:hint="eastAsia"/>
                <w:color w:val="FF0000"/>
              </w:rPr>
              <w:t>（commonResource[0] と [1] が計12進行している）</w:t>
            </w:r>
          </w:p>
          <w:p w14:paraId="3450CB9B" w14:textId="77777777" w:rsidR="007C5339" w:rsidRPr="007C5339" w:rsidRDefault="007C5339" w:rsidP="007C5339">
            <w:pPr>
              <w:pStyle w:val="3-"/>
              <w:rPr>
                <w:color w:val="auto"/>
              </w:rPr>
            </w:pPr>
            <w:r w:rsidRPr="007C5339">
              <w:rPr>
                <w:rFonts w:hint="eastAsia"/>
                <w:color w:val="auto"/>
              </w:rPr>
              <w:t>- end:四郎 -</w:t>
            </w:r>
          </w:p>
          <w:p w14:paraId="1A9FC032" w14:textId="77777777" w:rsidR="007C5339" w:rsidRPr="007C5339" w:rsidRDefault="007C5339" w:rsidP="007C5339">
            <w:pPr>
              <w:pStyle w:val="3-"/>
              <w:rPr>
                <w:color w:val="auto"/>
              </w:rPr>
            </w:pPr>
            <w:r w:rsidRPr="007C5339">
              <w:rPr>
                <w:rFonts w:hint="eastAsia"/>
                <w:color w:val="auto"/>
              </w:rPr>
              <w:t>- end:三郎 -</w:t>
            </w:r>
          </w:p>
          <w:p w14:paraId="6BA65747" w14:textId="44BD7AC1" w:rsidR="00737B12" w:rsidRPr="00DD51B6" w:rsidRDefault="007C5339" w:rsidP="007C5339">
            <w:pPr>
              <w:pStyle w:val="3-"/>
            </w:pPr>
            <w:r w:rsidRPr="007C5339">
              <w:rPr>
                <w:color w:val="auto"/>
              </w:rPr>
              <w:t xml:space="preserve">Semaphore * 10000000 = </w:t>
            </w:r>
            <w:r w:rsidRPr="00914858">
              <w:rPr>
                <w:color w:val="FF0000"/>
              </w:rPr>
              <w:t>4.636328 sec</w:t>
            </w:r>
            <w:r w:rsidR="00914858">
              <w:rPr>
                <w:color w:val="FF0000"/>
              </w:rPr>
              <w:tab/>
            </w:r>
            <w:r w:rsidR="00914858">
              <w:rPr>
                <w:color w:val="FF0000"/>
              </w:rPr>
              <w:tab/>
            </w:r>
            <w:r w:rsidR="00914858">
              <w:rPr>
                <w:color w:val="FF0000"/>
              </w:rPr>
              <w:tab/>
            </w:r>
            <w:r w:rsidR="00914858">
              <w:rPr>
                <w:color w:val="FF0000"/>
              </w:rPr>
              <w:tab/>
            </w:r>
            <w:r w:rsidR="009518EA">
              <w:rPr>
                <w:color w:val="FF0000"/>
              </w:rPr>
              <w:t>←</w:t>
            </w:r>
            <w:r w:rsidR="009518EA">
              <w:rPr>
                <w:rFonts w:hint="eastAsia"/>
                <w:color w:val="FF0000"/>
              </w:rPr>
              <w:t>1千万回ループによる処理時間計測</w:t>
            </w:r>
          </w:p>
        </w:tc>
      </w:tr>
    </w:tbl>
    <w:p w14:paraId="7C0FF76F" w14:textId="591F5CB1" w:rsidR="00737B12" w:rsidRDefault="00737B12" w:rsidP="00737B12">
      <w:pPr>
        <w:pStyle w:val="3"/>
      </w:pPr>
      <w:bookmarkStart w:id="125" w:name="_Toc379553568"/>
      <w:r>
        <w:t>Win32API</w:t>
      </w:r>
      <w:r>
        <w:rPr>
          <w:rFonts w:hint="eastAsia"/>
        </w:rPr>
        <w:t>版（名前付き）</w:t>
      </w:r>
      <w:bookmarkEnd w:id="125"/>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WIN32API</w:instrText>
      </w:r>
      <w:r w:rsidR="00A45D66">
        <w:rPr>
          <w:rFonts w:hint="eastAsia"/>
        </w:rPr>
        <w:instrText>版名前付きセマフォ</w:instrText>
      </w:r>
      <w:r w:rsidR="00A45D66">
        <w:instrText>" \y “</w:instrText>
      </w:r>
      <w:r w:rsidR="00A45D66">
        <w:rPr>
          <w:rFonts w:hint="eastAsia"/>
        </w:rPr>
        <w:instrText>せまふぉ</w:instrText>
      </w:r>
      <w:r w:rsidR="00A45D66">
        <w:rPr>
          <w:rFonts w:hint="eastAsia"/>
        </w:rPr>
        <w:instrText>:</w:instrText>
      </w:r>
      <w:r w:rsidR="00A45D66">
        <w:instrText>WIN32API</w:instrText>
      </w:r>
      <w:r w:rsidR="00A45D66">
        <w:rPr>
          <w:rFonts w:hint="eastAsia"/>
        </w:rPr>
        <w:instrText>ばんなまえつきせまふぉ</w:instrText>
      </w:r>
      <w:r w:rsidR="00A45D66">
        <w:instrText xml:space="preserve">” </w:instrText>
      </w:r>
      <w:r w:rsidR="00A45D66">
        <w:fldChar w:fldCharType="end"/>
      </w:r>
    </w:p>
    <w:p w14:paraId="78399FE0" w14:textId="31907432" w:rsidR="007C5339" w:rsidRDefault="007C5339" w:rsidP="007C5339">
      <w:pPr>
        <w:pStyle w:val="aa"/>
        <w:ind w:left="447" w:firstLine="283"/>
      </w:pPr>
      <w:r>
        <w:t>Win32</w:t>
      </w:r>
      <w:r>
        <w:t>版の名前付き</w:t>
      </w:r>
      <w:r>
        <w:rPr>
          <w:rFonts w:hint="eastAsia"/>
        </w:rPr>
        <w:t>セマフォ</w:t>
      </w:r>
      <w:r>
        <w:t>。</w:t>
      </w:r>
    </w:p>
    <w:p w14:paraId="55B753FA" w14:textId="4B6A8334" w:rsidR="007C5339" w:rsidRDefault="007C5339" w:rsidP="007C5339">
      <w:pPr>
        <w:pStyle w:val="aa"/>
        <w:ind w:left="447" w:firstLine="283"/>
      </w:pPr>
      <w:r>
        <w:t>基本的には名前無し</w:t>
      </w:r>
      <w:r>
        <w:rPr>
          <w:rFonts w:hint="eastAsia"/>
        </w:rPr>
        <w:t>セマフォ</w:t>
      </w:r>
      <w:r>
        <w:t>と変わらないが、プロセス間での排他制御や、スレッドごとに</w:t>
      </w:r>
      <w:r>
        <w:rPr>
          <w:rFonts w:hint="eastAsia"/>
        </w:rPr>
        <w:t>セマフォ</w:t>
      </w:r>
      <w:r>
        <w:t>のアクセス権を変えたい場合に使用する。</w:t>
      </w:r>
    </w:p>
    <w:p w14:paraId="751D848B" w14:textId="2E003315" w:rsidR="007C5339" w:rsidRDefault="007C5339" w:rsidP="007C5339">
      <w:pPr>
        <w:pStyle w:val="aa"/>
        <w:keepNext/>
        <w:widowControl/>
        <w:spacing w:beforeLines="50" w:before="180"/>
        <w:ind w:leftChars="203" w:left="447" w:hangingChars="10" w:hanging="21"/>
      </w:pPr>
      <w:r>
        <w:lastRenderedPageBreak/>
        <w:t>Win32API</w:t>
      </w:r>
      <w:r>
        <w:rPr>
          <w:rFonts w:hint="eastAsia"/>
        </w:rPr>
        <w:t>版名前付きセマフォのサンプル：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1F9A9A3" w14:textId="77777777" w:rsidTr="000A1665">
        <w:tc>
          <w:tcPr>
            <w:tcW w:w="8494" w:type="dxa"/>
          </w:tcPr>
          <w:p w14:paraId="57148F6C" w14:textId="77777777" w:rsidR="007C5339" w:rsidRDefault="007C5339" w:rsidP="007C5339">
            <w:pPr>
              <w:pStyle w:val="3-"/>
            </w:pPr>
            <w:r>
              <w:t>#include &lt;stdio.h&gt;</w:t>
            </w:r>
          </w:p>
          <w:p w14:paraId="4ACEF63B" w14:textId="77777777" w:rsidR="007C5339" w:rsidRDefault="007C5339" w:rsidP="007C5339">
            <w:pPr>
              <w:pStyle w:val="3-"/>
            </w:pPr>
            <w:r>
              <w:t>#include &lt;stdlib.h&gt;</w:t>
            </w:r>
          </w:p>
          <w:p w14:paraId="00C900AA" w14:textId="77777777" w:rsidR="007C5339" w:rsidRDefault="007C5339" w:rsidP="007C5339">
            <w:pPr>
              <w:pStyle w:val="3-"/>
            </w:pPr>
          </w:p>
          <w:p w14:paraId="3A2B3B52" w14:textId="77777777" w:rsidR="007C5339" w:rsidRPr="00914858" w:rsidRDefault="007C5339" w:rsidP="007C5339">
            <w:pPr>
              <w:pStyle w:val="3-"/>
              <w:rPr>
                <w:color w:val="FF0000"/>
              </w:rPr>
            </w:pPr>
            <w:r w:rsidRPr="00914858">
              <w:rPr>
                <w:color w:val="FF0000"/>
              </w:rPr>
              <w:t>#include &lt;Windows.h&gt;</w:t>
            </w:r>
          </w:p>
          <w:p w14:paraId="278F9029" w14:textId="77777777" w:rsidR="007C5339" w:rsidRDefault="007C5339" w:rsidP="007C5339">
            <w:pPr>
              <w:pStyle w:val="3-"/>
            </w:pPr>
            <w:r>
              <w:t>#include &lt;Process.h&gt;</w:t>
            </w:r>
          </w:p>
          <w:p w14:paraId="499A2BE4" w14:textId="77777777" w:rsidR="007C5339" w:rsidRDefault="007C5339" w:rsidP="007C5339">
            <w:pPr>
              <w:pStyle w:val="3-"/>
            </w:pPr>
          </w:p>
          <w:p w14:paraId="3A92B01B" w14:textId="77777777" w:rsidR="007C5339" w:rsidRPr="00914858" w:rsidRDefault="007C5339" w:rsidP="007C5339">
            <w:pPr>
              <w:pStyle w:val="3-"/>
              <w:rPr>
                <w:color w:val="00B050"/>
              </w:rPr>
            </w:pPr>
            <w:r w:rsidRPr="00914858">
              <w:rPr>
                <w:rFonts w:hint="eastAsia"/>
                <w:color w:val="00B050"/>
              </w:rPr>
              <w:t>//共有セマフォ名</w:t>
            </w:r>
          </w:p>
          <w:p w14:paraId="287AD354" w14:textId="77777777" w:rsidR="007C5339" w:rsidRPr="00914858" w:rsidRDefault="007C5339" w:rsidP="007C5339">
            <w:pPr>
              <w:pStyle w:val="3-"/>
              <w:rPr>
                <w:color w:val="FF0000"/>
              </w:rPr>
            </w:pPr>
            <w:r w:rsidRPr="00914858">
              <w:rPr>
                <w:color w:val="FF0000"/>
              </w:rPr>
              <w:t>static const char* COMMON_SEMAPHORE_NAME = "Common Semaphore";</w:t>
            </w:r>
          </w:p>
          <w:p w14:paraId="0B09F6FD" w14:textId="77777777" w:rsidR="007C5339" w:rsidRDefault="007C5339" w:rsidP="007C5339">
            <w:pPr>
              <w:pStyle w:val="3-"/>
            </w:pPr>
          </w:p>
          <w:p w14:paraId="1855079A" w14:textId="77777777" w:rsidR="007C5339" w:rsidRPr="00914858" w:rsidRDefault="007C5339" w:rsidP="007C5339">
            <w:pPr>
              <w:pStyle w:val="3-"/>
              <w:rPr>
                <w:color w:val="00B050"/>
              </w:rPr>
            </w:pPr>
            <w:r w:rsidRPr="00914858">
              <w:rPr>
                <w:rFonts w:hint="eastAsia"/>
                <w:color w:val="00B050"/>
              </w:rPr>
              <w:t>//共有ミューテックス名</w:t>
            </w:r>
          </w:p>
          <w:p w14:paraId="1111618F" w14:textId="77777777" w:rsidR="007C5339" w:rsidRDefault="007C5339" w:rsidP="007C5339">
            <w:pPr>
              <w:pStyle w:val="3-"/>
            </w:pPr>
            <w:r>
              <w:t>static const char* COMMON_MUTEX_NAME = "Common Mutex";</w:t>
            </w:r>
          </w:p>
          <w:p w14:paraId="62D870C8" w14:textId="77777777" w:rsidR="007C5339" w:rsidRDefault="007C5339" w:rsidP="007C5339">
            <w:pPr>
              <w:pStyle w:val="3-"/>
            </w:pPr>
          </w:p>
          <w:p w14:paraId="246B8D96" w14:textId="77777777" w:rsidR="007C5339" w:rsidRPr="00914858" w:rsidRDefault="007C5339" w:rsidP="007C5339">
            <w:pPr>
              <w:pStyle w:val="3-"/>
              <w:rPr>
                <w:color w:val="00B050"/>
              </w:rPr>
            </w:pPr>
            <w:r w:rsidRPr="00914858">
              <w:rPr>
                <w:rFonts w:hint="eastAsia"/>
                <w:color w:val="00B050"/>
              </w:rPr>
              <w:t>//共有リソース</w:t>
            </w:r>
          </w:p>
          <w:p w14:paraId="4D2380AB" w14:textId="77777777" w:rsidR="007C5339" w:rsidRDefault="007C5339" w:rsidP="007C5339">
            <w:pPr>
              <w:pStyle w:val="3-"/>
            </w:pPr>
            <w:r>
              <w:t>static const int COMMON_RESOURCE_NUM = 2;</w:t>
            </w:r>
          </w:p>
          <w:p w14:paraId="660BFD68" w14:textId="77777777" w:rsidR="007C5339" w:rsidRDefault="007C5339" w:rsidP="007C5339">
            <w:pPr>
              <w:pStyle w:val="3-"/>
            </w:pPr>
            <w:r>
              <w:rPr>
                <w:rFonts w:hint="eastAsia"/>
              </w:rPr>
              <w:t>static int s_commonResource[COMMON_RESOURCE_NUM]       = {};</w:t>
            </w:r>
            <w:r w:rsidRPr="00914858">
              <w:rPr>
                <w:rFonts w:hint="eastAsia"/>
                <w:color w:val="00B050"/>
              </w:rPr>
              <w:t>//複数の共有リソース</w:t>
            </w:r>
          </w:p>
          <w:p w14:paraId="75055E16" w14:textId="77777777" w:rsidR="007C5339" w:rsidRDefault="007C5339" w:rsidP="007C5339">
            <w:pPr>
              <w:pStyle w:val="3-"/>
            </w:pPr>
            <w:r>
              <w:rPr>
                <w:rFonts w:hint="eastAsia"/>
              </w:rPr>
              <w:t>static bool s_usingCommonResource[COMMON_RESOURCE_NUM] = {};</w:t>
            </w:r>
            <w:r w:rsidRPr="00914858">
              <w:rPr>
                <w:rFonts w:hint="eastAsia"/>
                <w:color w:val="00B050"/>
              </w:rPr>
              <w:t>//共有リソース使用中フラグ</w:t>
            </w:r>
          </w:p>
          <w:p w14:paraId="69F773FE" w14:textId="77777777" w:rsidR="007C5339" w:rsidRDefault="007C5339" w:rsidP="007C5339">
            <w:pPr>
              <w:pStyle w:val="3-"/>
            </w:pPr>
          </w:p>
          <w:p w14:paraId="5529B6CE" w14:textId="77777777" w:rsidR="007C5339" w:rsidRPr="00914858" w:rsidRDefault="007C5339" w:rsidP="007C5339">
            <w:pPr>
              <w:pStyle w:val="3-"/>
              <w:rPr>
                <w:color w:val="00B050"/>
              </w:rPr>
            </w:pPr>
            <w:r w:rsidRPr="00914858">
              <w:rPr>
                <w:rFonts w:hint="eastAsia"/>
                <w:color w:val="00B050"/>
              </w:rPr>
              <w:t>//スレッド固有データ</w:t>
            </w:r>
          </w:p>
          <w:p w14:paraId="3C56ED61" w14:textId="77777777" w:rsidR="007C5339" w:rsidRDefault="007C5339" w:rsidP="007C5339">
            <w:pPr>
              <w:pStyle w:val="3-"/>
            </w:pPr>
            <w:r>
              <w:t>__declspec(thread) int s_tlsData = 0;</w:t>
            </w:r>
          </w:p>
          <w:p w14:paraId="6DDD7555" w14:textId="77777777" w:rsidR="007C5339" w:rsidRDefault="007C5339" w:rsidP="007C5339">
            <w:pPr>
              <w:pStyle w:val="3-"/>
            </w:pPr>
          </w:p>
          <w:p w14:paraId="63EB2893" w14:textId="77777777" w:rsidR="007C5339" w:rsidRPr="00914858" w:rsidRDefault="007C5339" w:rsidP="007C5339">
            <w:pPr>
              <w:pStyle w:val="3-"/>
              <w:rPr>
                <w:color w:val="00B050"/>
              </w:rPr>
            </w:pPr>
            <w:r w:rsidRPr="00914858">
              <w:rPr>
                <w:rFonts w:hint="eastAsia"/>
                <w:color w:val="00B050"/>
              </w:rPr>
              <w:t>//スレッド</w:t>
            </w:r>
          </w:p>
          <w:p w14:paraId="4F80826B" w14:textId="77777777" w:rsidR="007C5339" w:rsidRDefault="007C5339" w:rsidP="007C5339">
            <w:pPr>
              <w:pStyle w:val="3-"/>
            </w:pPr>
            <w:r>
              <w:t>unsigned int WINAPI threadFunc(void* param_p)</w:t>
            </w:r>
          </w:p>
          <w:p w14:paraId="101815BF" w14:textId="77777777" w:rsidR="007C5339" w:rsidRDefault="007C5339" w:rsidP="007C5339">
            <w:pPr>
              <w:pStyle w:val="3-"/>
            </w:pPr>
            <w:r>
              <w:t>{</w:t>
            </w:r>
          </w:p>
          <w:p w14:paraId="0706EFD2" w14:textId="77777777" w:rsidR="007C5339" w:rsidRDefault="007C5339" w:rsidP="007C5339">
            <w:pPr>
              <w:pStyle w:val="3-"/>
            </w:pPr>
            <w:r>
              <w:rPr>
                <w:rFonts w:hint="eastAsia"/>
              </w:rPr>
              <w:tab/>
            </w:r>
            <w:r w:rsidRPr="009856D8">
              <w:rPr>
                <w:rFonts w:hint="eastAsia"/>
                <w:color w:val="00B050"/>
              </w:rPr>
              <w:t>//パラメータ受け取り</w:t>
            </w:r>
          </w:p>
          <w:p w14:paraId="302AFDF1" w14:textId="77777777" w:rsidR="007C5339" w:rsidRDefault="007C5339" w:rsidP="007C5339">
            <w:pPr>
              <w:pStyle w:val="3-"/>
            </w:pPr>
            <w:r>
              <w:tab/>
              <w:t>const char* name = static_cast&lt;const char*&gt;(param_p);</w:t>
            </w:r>
          </w:p>
          <w:p w14:paraId="7C5CD84B" w14:textId="77777777" w:rsidR="007C5339" w:rsidRDefault="007C5339" w:rsidP="007C5339">
            <w:pPr>
              <w:pStyle w:val="3-"/>
            </w:pPr>
          </w:p>
          <w:p w14:paraId="10E2BBF8" w14:textId="77777777" w:rsidR="007C5339" w:rsidRPr="009856D8" w:rsidRDefault="007C5339" w:rsidP="007C5339">
            <w:pPr>
              <w:pStyle w:val="3-"/>
              <w:rPr>
                <w:color w:val="00B050"/>
              </w:rPr>
            </w:pPr>
            <w:r>
              <w:rPr>
                <w:rFonts w:hint="eastAsia"/>
              </w:rPr>
              <w:tab/>
            </w:r>
            <w:r w:rsidRPr="009856D8">
              <w:rPr>
                <w:rFonts w:hint="eastAsia"/>
                <w:color w:val="00B050"/>
              </w:rPr>
              <w:t>//開始</w:t>
            </w:r>
          </w:p>
          <w:p w14:paraId="6551E359" w14:textId="77777777" w:rsidR="007C5339" w:rsidRDefault="007C5339" w:rsidP="007C5339">
            <w:pPr>
              <w:pStyle w:val="3-"/>
            </w:pPr>
            <w:r>
              <w:tab/>
              <w:t>printf("- begin:%s -\n", name);</w:t>
            </w:r>
          </w:p>
          <w:p w14:paraId="118BA766" w14:textId="77777777" w:rsidR="007C5339" w:rsidRDefault="007C5339" w:rsidP="007C5339">
            <w:pPr>
              <w:pStyle w:val="3-"/>
            </w:pPr>
            <w:r>
              <w:tab/>
              <w:t>fflush(stdout);</w:t>
            </w:r>
          </w:p>
          <w:p w14:paraId="35A1B445" w14:textId="77777777" w:rsidR="007C5339" w:rsidRDefault="007C5339" w:rsidP="007C5339">
            <w:pPr>
              <w:pStyle w:val="3-"/>
            </w:pPr>
          </w:p>
          <w:p w14:paraId="178D8818" w14:textId="77777777" w:rsidR="007C5339" w:rsidRPr="009856D8" w:rsidRDefault="007C5339" w:rsidP="007C5339">
            <w:pPr>
              <w:pStyle w:val="3-"/>
              <w:rPr>
                <w:color w:val="00B050"/>
              </w:rPr>
            </w:pPr>
            <w:r>
              <w:rPr>
                <w:rFonts w:hint="eastAsia"/>
              </w:rPr>
              <w:tab/>
            </w:r>
            <w:r w:rsidRPr="009856D8">
              <w:rPr>
                <w:rFonts w:hint="eastAsia"/>
                <w:color w:val="00B050"/>
              </w:rPr>
              <w:t>//名前付きセマフォオープン</w:t>
            </w:r>
          </w:p>
          <w:p w14:paraId="57BE52C1" w14:textId="77777777" w:rsidR="009856D8" w:rsidRDefault="007C5339" w:rsidP="007C5339">
            <w:pPr>
              <w:pStyle w:val="3-"/>
            </w:pPr>
            <w:r>
              <w:rPr>
                <w:rFonts w:hint="eastAsia"/>
              </w:rPr>
              <w:tab/>
            </w:r>
            <w:r w:rsidRPr="009856D8">
              <w:rPr>
                <w:rFonts w:hint="eastAsia"/>
                <w:color w:val="FF0000"/>
              </w:rPr>
              <w:t>HANDLE hSemaphore = OpenSemaphore(SEMAPHORE_ALL_ACCESS, false, COMMON_SEMAPHORE_NAME);</w:t>
            </w:r>
          </w:p>
          <w:p w14:paraId="2BAAD012" w14:textId="20DD2B80" w:rsidR="007C5339" w:rsidRDefault="009856D8" w:rsidP="007C5339">
            <w:pPr>
              <w:pStyle w:val="3-"/>
            </w:pPr>
            <w:r>
              <w:tab/>
            </w:r>
            <w:r>
              <w:tab/>
            </w:r>
            <w:r>
              <w:tab/>
            </w:r>
            <w:r>
              <w:tab/>
            </w:r>
            <w:r>
              <w:tab/>
            </w:r>
            <w:r>
              <w:tab/>
            </w:r>
            <w:r>
              <w:tab/>
            </w:r>
            <w:r w:rsidR="007C5339" w:rsidRPr="009856D8">
              <w:rPr>
                <w:rFonts w:hint="eastAsia"/>
                <w:color w:val="00B050"/>
              </w:rPr>
              <w:t>//SEMAPHORE_ALL_ACCESS 権限が必要（セマフォの獲得とリリースを行うため）</w:t>
            </w:r>
          </w:p>
          <w:p w14:paraId="52FD03BA" w14:textId="77777777" w:rsidR="007C5339" w:rsidRDefault="007C5339" w:rsidP="007C5339">
            <w:pPr>
              <w:pStyle w:val="3-"/>
            </w:pPr>
          </w:p>
          <w:p w14:paraId="4F84D175" w14:textId="77777777" w:rsidR="007C5339" w:rsidRDefault="007C5339" w:rsidP="007C5339">
            <w:pPr>
              <w:pStyle w:val="3-"/>
            </w:pPr>
            <w:r>
              <w:rPr>
                <w:rFonts w:hint="eastAsia"/>
              </w:rPr>
              <w:tab/>
            </w:r>
            <w:r w:rsidRPr="009856D8">
              <w:rPr>
                <w:rFonts w:hint="eastAsia"/>
                <w:color w:val="00B050"/>
              </w:rPr>
              <w:t>//名前付きミューテックスオープン</w:t>
            </w:r>
          </w:p>
          <w:p w14:paraId="35645C02" w14:textId="77777777" w:rsidR="007C5339" w:rsidRDefault="007C5339" w:rsidP="007C5339">
            <w:pPr>
              <w:pStyle w:val="3-"/>
            </w:pPr>
            <w:r>
              <w:tab/>
              <w:t>HANDLE hMutex = OpenMutex(SYNCHRONIZE, false, COMMON_MUTEX_NAME);</w:t>
            </w:r>
          </w:p>
          <w:p w14:paraId="662A7EC8" w14:textId="77777777" w:rsidR="007C5339" w:rsidRDefault="007C5339" w:rsidP="007C5339">
            <w:pPr>
              <w:pStyle w:val="3-"/>
            </w:pPr>
          </w:p>
          <w:p w14:paraId="074EB87E" w14:textId="77777777" w:rsidR="007C5339" w:rsidRDefault="007C5339" w:rsidP="007C5339">
            <w:pPr>
              <w:pStyle w:val="3-"/>
            </w:pPr>
            <w:r>
              <w:rPr>
                <w:rFonts w:hint="eastAsia"/>
              </w:rPr>
              <w:tab/>
            </w:r>
            <w:r w:rsidRPr="009856D8">
              <w:rPr>
                <w:rFonts w:hint="eastAsia"/>
                <w:color w:val="00B050"/>
              </w:rPr>
              <w:t>//処理</w:t>
            </w:r>
          </w:p>
          <w:p w14:paraId="72087A95" w14:textId="77777777" w:rsidR="007C5339" w:rsidRDefault="007C5339" w:rsidP="007C5339">
            <w:pPr>
              <w:pStyle w:val="3-"/>
            </w:pPr>
            <w:r>
              <w:tab/>
              <w:t>for (int i = 0; i &lt; 3; ++i)</w:t>
            </w:r>
          </w:p>
          <w:p w14:paraId="4A53AAE7" w14:textId="77777777" w:rsidR="007C5339" w:rsidRDefault="007C5339" w:rsidP="007C5339">
            <w:pPr>
              <w:pStyle w:val="3-"/>
            </w:pPr>
            <w:r>
              <w:tab/>
              <w:t>{</w:t>
            </w:r>
          </w:p>
          <w:p w14:paraId="06D034AA" w14:textId="77777777" w:rsidR="007C5339" w:rsidRDefault="007C5339" w:rsidP="007C5339">
            <w:pPr>
              <w:pStyle w:val="3-"/>
            </w:pPr>
            <w:r>
              <w:rPr>
                <w:rFonts w:hint="eastAsia"/>
              </w:rPr>
              <w:tab/>
            </w:r>
            <w:r>
              <w:rPr>
                <w:rFonts w:hint="eastAsia"/>
              </w:rPr>
              <w:tab/>
            </w:r>
            <w:r w:rsidRPr="009856D8">
              <w:rPr>
                <w:rFonts w:hint="eastAsia"/>
                <w:color w:val="00B050"/>
              </w:rPr>
              <w:t>//セマフォ取得</w:t>
            </w:r>
          </w:p>
          <w:p w14:paraId="5660ED3B" w14:textId="77777777" w:rsidR="009856D8" w:rsidRDefault="007C5339" w:rsidP="007C5339">
            <w:pPr>
              <w:pStyle w:val="3-"/>
            </w:pPr>
            <w:r>
              <w:rPr>
                <w:rFonts w:hint="eastAsia"/>
              </w:rPr>
              <w:tab/>
            </w:r>
            <w:r>
              <w:rPr>
                <w:rFonts w:hint="eastAsia"/>
              </w:rPr>
              <w:tab/>
            </w:r>
            <w:r w:rsidRPr="009856D8">
              <w:rPr>
                <w:rFonts w:hint="eastAsia"/>
                <w:color w:val="FF0000"/>
              </w:rPr>
              <w:t>WaitForSingleObject(hSemaphore, INFINITE);</w:t>
            </w:r>
            <w:r>
              <w:rPr>
                <w:rFonts w:hint="eastAsia"/>
              </w:rPr>
              <w:t>//取得できない時に他の処理を行いたい場合はタイムアウト値を</w:t>
            </w:r>
          </w:p>
          <w:p w14:paraId="7C8121F0" w14:textId="52351FEB" w:rsidR="007C5339" w:rsidRDefault="009856D8" w:rsidP="007C5339">
            <w:pPr>
              <w:pStyle w:val="3-"/>
            </w:pPr>
            <w:r>
              <w:tab/>
            </w:r>
            <w:r>
              <w:tab/>
              <w:t xml:space="preserve">                                          //</w:t>
            </w:r>
            <w:r w:rsidR="007C5339">
              <w:rPr>
                <w:rFonts w:hint="eastAsia"/>
              </w:rPr>
              <w:t>指定する</w:t>
            </w:r>
          </w:p>
          <w:p w14:paraId="00FFFFA2" w14:textId="77777777" w:rsidR="007C5339" w:rsidRDefault="007C5339" w:rsidP="007C5339">
            <w:pPr>
              <w:pStyle w:val="3-"/>
            </w:pPr>
            <w:r>
              <w:tab/>
            </w:r>
            <w:r>
              <w:tab/>
            </w:r>
          </w:p>
          <w:p w14:paraId="77FE9EAC"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//共有リソースを獲得</w:t>
            </w:r>
          </w:p>
          <w:p w14:paraId="7E1A2EDB" w14:textId="77777777" w:rsidR="007C5339" w:rsidRDefault="007C5339" w:rsidP="007C5339">
            <w:pPr>
              <w:pStyle w:val="3-"/>
            </w:pPr>
            <w:r>
              <w:tab/>
            </w:r>
            <w:r>
              <w:tab/>
              <w:t>int index = 0;</w:t>
            </w:r>
          </w:p>
          <w:p w14:paraId="4D849566" w14:textId="77777777" w:rsidR="007C5339" w:rsidRDefault="007C5339" w:rsidP="007C5339">
            <w:pPr>
              <w:pStyle w:val="3-"/>
            </w:pPr>
            <w:r>
              <w:rPr>
                <w:rFonts w:hint="eastAsia"/>
              </w:rPr>
              <w:tab/>
            </w:r>
            <w:r>
              <w:rPr>
                <w:rFonts w:hint="eastAsia"/>
              </w:rPr>
              <w:tab/>
              <w:t>WaitForSingleObject(hMutex, INFINITE);</w:t>
            </w:r>
            <w:r w:rsidRPr="009856D8">
              <w:rPr>
                <w:rFonts w:hint="eastAsia"/>
                <w:color w:val="00B050"/>
              </w:rPr>
              <w:t>//ミューテックス取得</w:t>
            </w:r>
          </w:p>
          <w:p w14:paraId="72643E0C" w14:textId="77777777" w:rsidR="007C5339" w:rsidRDefault="007C5339" w:rsidP="007C5339">
            <w:pPr>
              <w:pStyle w:val="3-"/>
            </w:pPr>
            <w:r>
              <w:tab/>
            </w:r>
            <w:r>
              <w:tab/>
              <w:t>for (; index &lt; COMMON_RESOURCE_NUM; ++index)</w:t>
            </w:r>
          </w:p>
          <w:p w14:paraId="0AAD43F4" w14:textId="77777777" w:rsidR="007C5339" w:rsidRDefault="007C5339" w:rsidP="007C5339">
            <w:pPr>
              <w:pStyle w:val="3-"/>
            </w:pPr>
            <w:r>
              <w:tab/>
            </w:r>
            <w:r>
              <w:tab/>
              <w:t>{</w:t>
            </w:r>
          </w:p>
          <w:p w14:paraId="3414A934" w14:textId="77777777" w:rsidR="007C5339" w:rsidRDefault="007C5339" w:rsidP="007C5339">
            <w:pPr>
              <w:pStyle w:val="3-"/>
            </w:pPr>
            <w:r>
              <w:tab/>
            </w:r>
            <w:r>
              <w:tab/>
            </w:r>
            <w:r>
              <w:tab/>
              <w:t>if (!s_usingCommonResource[index])</w:t>
            </w:r>
          </w:p>
          <w:p w14:paraId="17AC0743" w14:textId="77777777" w:rsidR="007C5339" w:rsidRDefault="007C5339" w:rsidP="007C5339">
            <w:pPr>
              <w:pStyle w:val="3-"/>
            </w:pPr>
            <w:r>
              <w:tab/>
            </w:r>
            <w:r>
              <w:tab/>
            </w:r>
            <w:r>
              <w:tab/>
            </w:r>
            <w:r>
              <w:tab/>
              <w:t>break;</w:t>
            </w:r>
          </w:p>
          <w:p w14:paraId="3D9F40E0" w14:textId="77777777" w:rsidR="007C5339" w:rsidRDefault="007C5339" w:rsidP="007C5339">
            <w:pPr>
              <w:pStyle w:val="3-"/>
            </w:pPr>
            <w:r>
              <w:tab/>
            </w:r>
            <w:r>
              <w:tab/>
              <w:t>}</w:t>
            </w:r>
          </w:p>
          <w:p w14:paraId="2188994F" w14:textId="77777777" w:rsidR="007C5339" w:rsidRDefault="007C5339" w:rsidP="007C5339">
            <w:pPr>
              <w:pStyle w:val="3-"/>
            </w:pPr>
            <w:r>
              <w:tab/>
            </w:r>
            <w:r>
              <w:tab/>
              <w:t>s_usingCommonResource[index] = true;</w:t>
            </w:r>
          </w:p>
          <w:p w14:paraId="106E2D90" w14:textId="77777777" w:rsidR="007C5339" w:rsidRPr="009856D8" w:rsidRDefault="007C5339" w:rsidP="007C5339">
            <w:pPr>
              <w:pStyle w:val="3-"/>
              <w:rPr>
                <w:color w:val="00B050"/>
              </w:rPr>
            </w:pPr>
            <w:r>
              <w:rPr>
                <w:rFonts w:hint="eastAsia"/>
              </w:rPr>
              <w:tab/>
            </w:r>
            <w:r>
              <w:rPr>
                <w:rFonts w:hint="eastAsia"/>
              </w:rPr>
              <w:tab/>
              <w:t>ReleaseMutex(hMutex);</w:t>
            </w:r>
            <w:r w:rsidRPr="009856D8">
              <w:rPr>
                <w:rFonts w:hint="eastAsia"/>
                <w:color w:val="00B050"/>
              </w:rPr>
              <w:t>//ミューテックス解放</w:t>
            </w:r>
          </w:p>
          <w:p w14:paraId="6DD6BA30" w14:textId="77777777" w:rsidR="007C5339" w:rsidRDefault="007C5339" w:rsidP="007C5339">
            <w:pPr>
              <w:pStyle w:val="3-"/>
            </w:pPr>
          </w:p>
          <w:p w14:paraId="61B1AB36" w14:textId="77777777" w:rsidR="007C5339" w:rsidRDefault="007C5339" w:rsidP="007C5339">
            <w:pPr>
              <w:pStyle w:val="3-"/>
            </w:pPr>
            <w:r>
              <w:rPr>
                <w:rFonts w:hint="eastAsia"/>
              </w:rPr>
              <w:tab/>
            </w:r>
            <w:r>
              <w:rPr>
                <w:rFonts w:hint="eastAsia"/>
              </w:rPr>
              <w:tab/>
            </w:r>
            <w:r w:rsidRPr="009856D8">
              <w:rPr>
                <w:rFonts w:hint="eastAsia"/>
                <w:color w:val="00B050"/>
              </w:rPr>
              <w:t>//データ表示（前）</w:t>
            </w:r>
          </w:p>
          <w:p w14:paraId="7802267B" w14:textId="77777777" w:rsidR="007C5339" w:rsidRDefault="007C5339" w:rsidP="007C5339">
            <w:pPr>
              <w:pStyle w:val="3-"/>
            </w:pPr>
            <w:r>
              <w:tab/>
            </w:r>
            <w:r>
              <w:tab/>
              <w:t>printf("%s: [BEFORE] commonResource[%d]=%d, tlsData=%d\n", name, index, s_commonResource[index], s_tlsData);</w:t>
            </w:r>
          </w:p>
          <w:p w14:paraId="058B4428" w14:textId="77777777" w:rsidR="007C5339" w:rsidRDefault="007C5339" w:rsidP="007C5339">
            <w:pPr>
              <w:pStyle w:val="3-"/>
            </w:pPr>
            <w:r>
              <w:tab/>
            </w:r>
            <w:r>
              <w:tab/>
              <w:t>fflush(stdout);</w:t>
            </w:r>
          </w:p>
          <w:p w14:paraId="4AC27597" w14:textId="77777777" w:rsidR="007C5339" w:rsidRDefault="007C5339" w:rsidP="007C5339">
            <w:pPr>
              <w:pStyle w:val="3-"/>
            </w:pPr>
          </w:p>
          <w:p w14:paraId="21261180"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//データ取得</w:t>
            </w:r>
          </w:p>
          <w:p w14:paraId="4C7A27B4" w14:textId="77777777" w:rsidR="007C5339" w:rsidRDefault="007C5339" w:rsidP="007C5339">
            <w:pPr>
              <w:pStyle w:val="3-"/>
            </w:pPr>
            <w:r>
              <w:tab/>
            </w:r>
            <w:r>
              <w:tab/>
              <w:t>int common_data = s_commonResource[index];</w:t>
            </w:r>
          </w:p>
          <w:p w14:paraId="0551F3D2" w14:textId="77777777" w:rsidR="007C5339" w:rsidRDefault="007C5339" w:rsidP="007C5339">
            <w:pPr>
              <w:pStyle w:val="3-"/>
            </w:pPr>
            <w:r>
              <w:tab/>
            </w:r>
            <w:r>
              <w:tab/>
              <w:t>int tls_data = s_tlsData;</w:t>
            </w:r>
          </w:p>
          <w:p w14:paraId="34036115" w14:textId="77777777" w:rsidR="007C5339" w:rsidRDefault="007C5339" w:rsidP="007C5339">
            <w:pPr>
              <w:pStyle w:val="3-"/>
            </w:pPr>
          </w:p>
          <w:p w14:paraId="00B03966" w14:textId="77777777" w:rsidR="007C5339" w:rsidRDefault="007C5339" w:rsidP="007C5339">
            <w:pPr>
              <w:pStyle w:val="3-"/>
            </w:pPr>
            <w:r>
              <w:rPr>
                <w:rFonts w:hint="eastAsia"/>
              </w:rPr>
              <w:lastRenderedPageBreak/>
              <w:tab/>
            </w:r>
            <w:r>
              <w:rPr>
                <w:rFonts w:hint="eastAsia"/>
              </w:rPr>
              <w:tab/>
            </w:r>
            <w:r w:rsidRPr="009856D8">
              <w:rPr>
                <w:rFonts w:hint="eastAsia"/>
                <w:color w:val="00B050"/>
              </w:rPr>
              <w:t>//データ更新</w:t>
            </w:r>
          </w:p>
          <w:p w14:paraId="0396BE92" w14:textId="77777777" w:rsidR="007C5339" w:rsidRDefault="007C5339" w:rsidP="007C5339">
            <w:pPr>
              <w:pStyle w:val="3-"/>
            </w:pPr>
            <w:r>
              <w:tab/>
            </w:r>
            <w:r>
              <w:tab/>
              <w:t>++common_data;</w:t>
            </w:r>
          </w:p>
          <w:p w14:paraId="4919A994" w14:textId="77777777" w:rsidR="007C5339" w:rsidRDefault="007C5339" w:rsidP="007C5339">
            <w:pPr>
              <w:pStyle w:val="3-"/>
            </w:pPr>
            <w:r>
              <w:tab/>
            </w:r>
            <w:r>
              <w:tab/>
              <w:t>++tls_data;</w:t>
            </w:r>
          </w:p>
          <w:p w14:paraId="788B5D20" w14:textId="77777777" w:rsidR="007C5339" w:rsidRDefault="007C5339" w:rsidP="007C5339">
            <w:pPr>
              <w:pStyle w:val="3-"/>
            </w:pPr>
          </w:p>
          <w:p w14:paraId="158084B8"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//若干ランダムでスリープ（0～4 msec）</w:t>
            </w:r>
          </w:p>
          <w:p w14:paraId="7E70567D" w14:textId="77777777" w:rsidR="007C5339" w:rsidRDefault="007C5339" w:rsidP="007C5339">
            <w:pPr>
              <w:pStyle w:val="3-"/>
            </w:pPr>
            <w:r>
              <w:tab/>
            </w:r>
            <w:r>
              <w:tab/>
              <w:t>Sleep(rand() % 5);</w:t>
            </w:r>
          </w:p>
          <w:p w14:paraId="36B2FCD6" w14:textId="77777777" w:rsidR="007C5339" w:rsidRDefault="007C5339" w:rsidP="007C5339">
            <w:pPr>
              <w:pStyle w:val="3-"/>
            </w:pPr>
          </w:p>
          <w:p w14:paraId="0B9A684D"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//データ書き戻し</w:t>
            </w:r>
          </w:p>
          <w:p w14:paraId="3D9FFB2F" w14:textId="77777777" w:rsidR="007C5339" w:rsidRDefault="007C5339" w:rsidP="007C5339">
            <w:pPr>
              <w:pStyle w:val="3-"/>
            </w:pPr>
            <w:r>
              <w:tab/>
            </w:r>
            <w:r>
              <w:tab/>
              <w:t>s_commonResource[index] = common_data;</w:t>
            </w:r>
          </w:p>
          <w:p w14:paraId="3D74102B" w14:textId="77777777" w:rsidR="007C5339" w:rsidRDefault="007C5339" w:rsidP="007C5339">
            <w:pPr>
              <w:pStyle w:val="3-"/>
            </w:pPr>
            <w:r>
              <w:tab/>
            </w:r>
            <w:r>
              <w:tab/>
              <w:t>s_tlsData = tls_data;</w:t>
            </w:r>
          </w:p>
          <w:p w14:paraId="289D1026" w14:textId="77777777" w:rsidR="007C5339" w:rsidRDefault="007C5339" w:rsidP="007C5339">
            <w:pPr>
              <w:pStyle w:val="3-"/>
            </w:pPr>
          </w:p>
          <w:p w14:paraId="2C814312" w14:textId="77777777" w:rsidR="007C5339" w:rsidRDefault="007C5339" w:rsidP="007C5339">
            <w:pPr>
              <w:pStyle w:val="3-"/>
            </w:pPr>
            <w:r>
              <w:rPr>
                <w:rFonts w:hint="eastAsia"/>
              </w:rPr>
              <w:tab/>
            </w:r>
            <w:r>
              <w:rPr>
                <w:rFonts w:hint="eastAsia"/>
              </w:rPr>
              <w:tab/>
            </w:r>
            <w:r w:rsidRPr="009856D8">
              <w:rPr>
                <w:rFonts w:hint="eastAsia"/>
                <w:color w:val="00B050"/>
              </w:rPr>
              <w:t>//データ表示（後）</w:t>
            </w:r>
          </w:p>
          <w:p w14:paraId="47715107" w14:textId="77777777" w:rsidR="009856D8" w:rsidRDefault="007C5339" w:rsidP="007C5339">
            <w:pPr>
              <w:pStyle w:val="3-"/>
            </w:pPr>
            <w:r>
              <w:tab/>
            </w:r>
            <w:r>
              <w:tab/>
              <w:t>printf("%s: [AFTER]  commonResource[%d]=%d, tlsData=%d\n",</w:t>
            </w:r>
          </w:p>
          <w:p w14:paraId="75F6C507" w14:textId="176F93FF" w:rsidR="007C5339" w:rsidRDefault="009856D8" w:rsidP="007C5339">
            <w:pPr>
              <w:pStyle w:val="3-"/>
            </w:pPr>
            <w:r>
              <w:tab/>
            </w:r>
            <w:r>
              <w:tab/>
            </w:r>
            <w:r>
              <w:tab/>
            </w:r>
            <w:r>
              <w:tab/>
            </w:r>
            <w:r>
              <w:tab/>
            </w:r>
            <w:r>
              <w:tab/>
            </w:r>
            <w:r>
              <w:tab/>
            </w:r>
            <w:r>
              <w:tab/>
            </w:r>
            <w:r>
              <w:tab/>
            </w:r>
            <w:r>
              <w:tab/>
            </w:r>
            <w:r w:rsidR="007C5339">
              <w:t xml:space="preserve"> name, index, s_commonResource[index], s_tlsData);</w:t>
            </w:r>
          </w:p>
          <w:p w14:paraId="16F1A64A" w14:textId="77777777" w:rsidR="007C5339" w:rsidRDefault="007C5339" w:rsidP="007C5339">
            <w:pPr>
              <w:pStyle w:val="3-"/>
            </w:pPr>
            <w:r>
              <w:tab/>
            </w:r>
            <w:r>
              <w:tab/>
              <w:t>fflush(stdout);</w:t>
            </w:r>
          </w:p>
          <w:p w14:paraId="4F852B64" w14:textId="77777777" w:rsidR="007C5339" w:rsidRDefault="007C5339" w:rsidP="007C5339">
            <w:pPr>
              <w:pStyle w:val="3-"/>
            </w:pPr>
          </w:p>
          <w:p w14:paraId="42DE723F" w14:textId="77777777" w:rsidR="007C5339" w:rsidRDefault="007C5339" w:rsidP="007C5339">
            <w:pPr>
              <w:pStyle w:val="3-"/>
            </w:pPr>
            <w:r>
              <w:rPr>
                <w:rFonts w:hint="eastAsia"/>
              </w:rPr>
              <w:tab/>
            </w:r>
            <w:r>
              <w:rPr>
                <w:rFonts w:hint="eastAsia"/>
              </w:rPr>
              <w:tab/>
            </w:r>
            <w:r w:rsidRPr="009856D8">
              <w:rPr>
                <w:rFonts w:hint="eastAsia"/>
                <w:color w:val="00B050"/>
              </w:rPr>
              <w:t>//共有リソースを解放</w:t>
            </w:r>
          </w:p>
          <w:p w14:paraId="085A28E7" w14:textId="77777777" w:rsidR="007C5339" w:rsidRDefault="007C5339" w:rsidP="007C5339">
            <w:pPr>
              <w:pStyle w:val="3-"/>
            </w:pPr>
            <w:r>
              <w:tab/>
            </w:r>
            <w:r>
              <w:tab/>
              <w:t>s_usingCommonResource[index] = false;</w:t>
            </w:r>
          </w:p>
          <w:p w14:paraId="797B3427" w14:textId="77777777" w:rsidR="007C5339" w:rsidRDefault="007C5339" w:rsidP="007C5339">
            <w:pPr>
              <w:pStyle w:val="3-"/>
            </w:pPr>
            <w:r>
              <w:tab/>
            </w:r>
            <w:r>
              <w:tab/>
            </w:r>
          </w:p>
          <w:p w14:paraId="068CA43F" w14:textId="77777777" w:rsidR="007C5339" w:rsidRDefault="007C5339" w:rsidP="007C5339">
            <w:pPr>
              <w:pStyle w:val="3-"/>
            </w:pPr>
            <w:r>
              <w:rPr>
                <w:rFonts w:hint="eastAsia"/>
              </w:rPr>
              <w:tab/>
            </w:r>
            <w:r>
              <w:rPr>
                <w:rFonts w:hint="eastAsia"/>
              </w:rPr>
              <w:tab/>
            </w:r>
            <w:r w:rsidRPr="009856D8">
              <w:rPr>
                <w:rFonts w:hint="eastAsia"/>
                <w:color w:val="00B050"/>
              </w:rPr>
              <w:t>//セマフォ解放</w:t>
            </w:r>
          </w:p>
          <w:p w14:paraId="5C85C3E6" w14:textId="77777777" w:rsidR="007C5339" w:rsidRDefault="007C5339" w:rsidP="007C5339">
            <w:pPr>
              <w:pStyle w:val="3-"/>
            </w:pPr>
            <w:r>
              <w:tab/>
            </w:r>
            <w:r>
              <w:tab/>
              <w:t>LONG prev_count;</w:t>
            </w:r>
          </w:p>
          <w:p w14:paraId="12B9458B" w14:textId="77777777" w:rsidR="007C5339" w:rsidRPr="009856D8" w:rsidRDefault="007C5339" w:rsidP="007C5339">
            <w:pPr>
              <w:pStyle w:val="3-"/>
              <w:rPr>
                <w:color w:val="FF0000"/>
              </w:rPr>
            </w:pPr>
            <w:r>
              <w:tab/>
            </w:r>
            <w:r>
              <w:tab/>
            </w:r>
            <w:r w:rsidRPr="009856D8">
              <w:rPr>
                <w:color w:val="FF0000"/>
              </w:rPr>
              <w:t>ReleaseSemaphore(hSemaphore, 1, &amp;prev_count);</w:t>
            </w:r>
          </w:p>
          <w:p w14:paraId="68ADAA0E" w14:textId="77777777" w:rsidR="007C5339" w:rsidRDefault="007C5339" w:rsidP="007C5339">
            <w:pPr>
              <w:pStyle w:val="3-"/>
            </w:pPr>
          </w:p>
          <w:p w14:paraId="6961BCA4" w14:textId="77777777" w:rsidR="007C5339" w:rsidRDefault="007C5339" w:rsidP="007C5339">
            <w:pPr>
              <w:pStyle w:val="3-"/>
            </w:pPr>
            <w:r>
              <w:rPr>
                <w:rFonts w:hint="eastAsia"/>
              </w:rPr>
              <w:tab/>
            </w:r>
            <w:r>
              <w:rPr>
                <w:rFonts w:hint="eastAsia"/>
              </w:rPr>
              <w:tab/>
            </w:r>
            <w:r w:rsidRPr="009856D8">
              <w:rPr>
                <w:rFonts w:hint="eastAsia"/>
                <w:color w:val="00B050"/>
              </w:rPr>
              <w:t>//スレッド切り替えのためのスリープ</w:t>
            </w:r>
          </w:p>
          <w:p w14:paraId="658ECC72" w14:textId="77777777" w:rsidR="007C5339" w:rsidRDefault="007C5339" w:rsidP="007C5339">
            <w:pPr>
              <w:pStyle w:val="3-"/>
            </w:pPr>
            <w:r>
              <w:tab/>
            </w:r>
            <w:r>
              <w:tab/>
              <w:t>Sleep(0);</w:t>
            </w:r>
          </w:p>
          <w:p w14:paraId="32462EB2" w14:textId="77777777" w:rsidR="007C5339" w:rsidRPr="009856D8" w:rsidRDefault="007C5339" w:rsidP="007C5339">
            <w:pPr>
              <w:pStyle w:val="3-"/>
              <w:rPr>
                <w:color w:val="00B050"/>
              </w:rPr>
            </w:pPr>
            <w:r>
              <w:rPr>
                <w:rFonts w:hint="eastAsia"/>
              </w:rPr>
              <w:tab/>
            </w:r>
            <w:r w:rsidRPr="009856D8">
              <w:rPr>
                <w:rFonts w:hint="eastAsia"/>
                <w:color w:val="00B050"/>
              </w:rPr>
              <w:t>//</w:t>
            </w:r>
            <w:r w:rsidRPr="009856D8">
              <w:rPr>
                <w:rFonts w:hint="eastAsia"/>
                <w:color w:val="00B050"/>
              </w:rPr>
              <w:tab/>
              <w:t>//スレッド切り替え</w:t>
            </w:r>
          </w:p>
          <w:p w14:paraId="497A311D"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SwitchToThread();//OSに任せて再スケジューリング</w:t>
            </w:r>
          </w:p>
          <w:p w14:paraId="6FBB0631"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Yield();//廃止</w:t>
            </w:r>
          </w:p>
          <w:p w14:paraId="74E96BC6" w14:textId="77777777" w:rsidR="007C5339" w:rsidRDefault="007C5339" w:rsidP="007C5339">
            <w:pPr>
              <w:pStyle w:val="3-"/>
            </w:pPr>
            <w:r>
              <w:tab/>
              <w:t>}</w:t>
            </w:r>
          </w:p>
          <w:p w14:paraId="39D89360" w14:textId="77777777" w:rsidR="007C5339" w:rsidRDefault="007C5339" w:rsidP="007C5339">
            <w:pPr>
              <w:pStyle w:val="3-"/>
            </w:pPr>
          </w:p>
          <w:p w14:paraId="449A9ADF" w14:textId="77777777" w:rsidR="007C5339" w:rsidRPr="009856D8" w:rsidRDefault="007C5339" w:rsidP="007C5339">
            <w:pPr>
              <w:pStyle w:val="3-"/>
              <w:rPr>
                <w:color w:val="00B050"/>
              </w:rPr>
            </w:pPr>
            <w:r>
              <w:rPr>
                <w:rFonts w:hint="eastAsia"/>
              </w:rPr>
              <w:tab/>
            </w:r>
            <w:r w:rsidRPr="009856D8">
              <w:rPr>
                <w:rFonts w:hint="eastAsia"/>
                <w:color w:val="00B050"/>
              </w:rPr>
              <w:t>//名前付きミューテックスクローズ</w:t>
            </w:r>
          </w:p>
          <w:p w14:paraId="7A344469" w14:textId="77777777" w:rsidR="007C5339" w:rsidRDefault="007C5339" w:rsidP="007C5339">
            <w:pPr>
              <w:pStyle w:val="3-"/>
            </w:pPr>
            <w:r>
              <w:tab/>
              <w:t>CloseHandle(hMutex);</w:t>
            </w:r>
          </w:p>
          <w:p w14:paraId="42316376" w14:textId="77777777" w:rsidR="007C5339" w:rsidRDefault="007C5339" w:rsidP="007C5339">
            <w:pPr>
              <w:pStyle w:val="3-"/>
            </w:pPr>
          </w:p>
          <w:p w14:paraId="7BC16E52" w14:textId="77777777" w:rsidR="007C5339" w:rsidRPr="009856D8" w:rsidRDefault="007C5339" w:rsidP="007C5339">
            <w:pPr>
              <w:pStyle w:val="3-"/>
              <w:rPr>
                <w:color w:val="00B050"/>
              </w:rPr>
            </w:pPr>
            <w:r>
              <w:rPr>
                <w:rFonts w:hint="eastAsia"/>
              </w:rPr>
              <w:tab/>
            </w:r>
            <w:r w:rsidRPr="009856D8">
              <w:rPr>
                <w:rFonts w:hint="eastAsia"/>
                <w:color w:val="00B050"/>
              </w:rPr>
              <w:t>//名前付きセマフォクローズ</w:t>
            </w:r>
          </w:p>
          <w:p w14:paraId="46B2326E" w14:textId="77777777" w:rsidR="007C5339" w:rsidRPr="009856D8" w:rsidRDefault="007C5339" w:rsidP="007C5339">
            <w:pPr>
              <w:pStyle w:val="3-"/>
              <w:rPr>
                <w:color w:val="FF0000"/>
              </w:rPr>
            </w:pPr>
            <w:r>
              <w:tab/>
            </w:r>
            <w:r w:rsidRPr="009856D8">
              <w:rPr>
                <w:color w:val="FF0000"/>
              </w:rPr>
              <w:t>CloseHandle(hSemaphore);</w:t>
            </w:r>
          </w:p>
          <w:p w14:paraId="3D457C81" w14:textId="77777777" w:rsidR="007C5339" w:rsidRDefault="007C5339" w:rsidP="007C5339">
            <w:pPr>
              <w:pStyle w:val="3-"/>
            </w:pPr>
          </w:p>
          <w:p w14:paraId="2DC632D6" w14:textId="77777777" w:rsidR="007C5339" w:rsidRPr="009856D8" w:rsidRDefault="007C5339" w:rsidP="007C5339">
            <w:pPr>
              <w:pStyle w:val="3-"/>
              <w:rPr>
                <w:color w:val="00B050"/>
              </w:rPr>
            </w:pPr>
            <w:r>
              <w:rPr>
                <w:rFonts w:hint="eastAsia"/>
              </w:rPr>
              <w:tab/>
            </w:r>
            <w:r w:rsidRPr="009856D8">
              <w:rPr>
                <w:rFonts w:hint="eastAsia"/>
                <w:color w:val="00B050"/>
              </w:rPr>
              <w:t>//終了</w:t>
            </w:r>
          </w:p>
          <w:p w14:paraId="27990AA5" w14:textId="77777777" w:rsidR="007C5339" w:rsidRDefault="007C5339" w:rsidP="007C5339">
            <w:pPr>
              <w:pStyle w:val="3-"/>
            </w:pPr>
            <w:r>
              <w:tab/>
              <w:t>printf("- end:%s -\n", name);</w:t>
            </w:r>
          </w:p>
          <w:p w14:paraId="353A19AF" w14:textId="77777777" w:rsidR="007C5339" w:rsidRDefault="007C5339" w:rsidP="007C5339">
            <w:pPr>
              <w:pStyle w:val="3-"/>
            </w:pPr>
            <w:r>
              <w:tab/>
              <w:t>fflush(stdout);</w:t>
            </w:r>
          </w:p>
          <w:p w14:paraId="10F81BD4" w14:textId="77777777" w:rsidR="007C5339" w:rsidRDefault="007C5339" w:rsidP="007C5339">
            <w:pPr>
              <w:pStyle w:val="3-"/>
            </w:pPr>
            <w:r>
              <w:tab/>
              <w:t>return 0;</w:t>
            </w:r>
          </w:p>
          <w:p w14:paraId="195051E9" w14:textId="77777777" w:rsidR="007C5339" w:rsidRDefault="007C5339" w:rsidP="007C5339">
            <w:pPr>
              <w:pStyle w:val="3-"/>
            </w:pPr>
            <w:r>
              <w:t>}</w:t>
            </w:r>
          </w:p>
          <w:p w14:paraId="39630C78" w14:textId="77777777" w:rsidR="007C5339" w:rsidRDefault="007C5339" w:rsidP="007C5339">
            <w:pPr>
              <w:pStyle w:val="3-"/>
            </w:pPr>
          </w:p>
          <w:p w14:paraId="27E2339C" w14:textId="77777777" w:rsidR="007C5339" w:rsidRPr="009856D8" w:rsidRDefault="007C5339" w:rsidP="007C5339">
            <w:pPr>
              <w:pStyle w:val="3-"/>
              <w:rPr>
                <w:color w:val="00B050"/>
              </w:rPr>
            </w:pPr>
            <w:r w:rsidRPr="009856D8">
              <w:rPr>
                <w:rFonts w:hint="eastAsia"/>
                <w:color w:val="00B050"/>
              </w:rPr>
              <w:t>//テスト</w:t>
            </w:r>
          </w:p>
          <w:p w14:paraId="2BE29D3F" w14:textId="77777777" w:rsidR="007C5339" w:rsidRDefault="007C5339" w:rsidP="007C5339">
            <w:pPr>
              <w:pStyle w:val="3-"/>
            </w:pPr>
            <w:r>
              <w:t>int main(const int argc, const char* argv[])</w:t>
            </w:r>
          </w:p>
          <w:p w14:paraId="2FB74EDB" w14:textId="77777777" w:rsidR="007C5339" w:rsidRDefault="007C5339" w:rsidP="007C5339">
            <w:pPr>
              <w:pStyle w:val="3-"/>
            </w:pPr>
            <w:r>
              <w:t>{</w:t>
            </w:r>
          </w:p>
          <w:p w14:paraId="265900A6" w14:textId="77777777" w:rsidR="007C5339" w:rsidRDefault="007C5339" w:rsidP="007C5339">
            <w:pPr>
              <w:pStyle w:val="3-"/>
            </w:pPr>
            <w:r>
              <w:rPr>
                <w:rFonts w:hint="eastAsia"/>
              </w:rPr>
              <w:tab/>
            </w:r>
            <w:r w:rsidRPr="009856D8">
              <w:rPr>
                <w:rFonts w:hint="eastAsia"/>
                <w:color w:val="00B050"/>
              </w:rPr>
              <w:t>//セマフォハンドル</w:t>
            </w:r>
          </w:p>
          <w:p w14:paraId="3F7AB905" w14:textId="77777777" w:rsidR="007C5339" w:rsidRDefault="007C5339" w:rsidP="007C5339">
            <w:pPr>
              <w:pStyle w:val="3-"/>
            </w:pPr>
            <w:r>
              <w:tab/>
            </w:r>
            <w:r w:rsidRPr="009856D8">
              <w:rPr>
                <w:color w:val="FF0000"/>
              </w:rPr>
              <w:t>HANDLE hSemaphore = INVALID_HANDLE_VALUE;</w:t>
            </w:r>
          </w:p>
          <w:p w14:paraId="6218D10D" w14:textId="77777777" w:rsidR="007C5339" w:rsidRDefault="007C5339" w:rsidP="007C5339">
            <w:pPr>
              <w:pStyle w:val="3-"/>
            </w:pPr>
          </w:p>
          <w:p w14:paraId="6D18D090" w14:textId="77777777" w:rsidR="007C5339" w:rsidRDefault="007C5339" w:rsidP="007C5339">
            <w:pPr>
              <w:pStyle w:val="3-"/>
            </w:pPr>
            <w:r>
              <w:rPr>
                <w:rFonts w:hint="eastAsia"/>
              </w:rPr>
              <w:tab/>
            </w:r>
            <w:r w:rsidRPr="009856D8">
              <w:rPr>
                <w:rFonts w:hint="eastAsia"/>
                <w:color w:val="00B050"/>
              </w:rPr>
              <w:t>//ミューテックスハンドル</w:t>
            </w:r>
          </w:p>
          <w:p w14:paraId="6C061347" w14:textId="77777777" w:rsidR="007C5339" w:rsidRDefault="007C5339" w:rsidP="007C5339">
            <w:pPr>
              <w:pStyle w:val="3-"/>
            </w:pPr>
            <w:r>
              <w:tab/>
              <w:t>HANDLE hMutex = INVALID_HANDLE_VALUE;</w:t>
            </w:r>
          </w:p>
          <w:p w14:paraId="401E8B72" w14:textId="77777777" w:rsidR="007C5339" w:rsidRDefault="007C5339" w:rsidP="007C5339">
            <w:pPr>
              <w:pStyle w:val="3-"/>
            </w:pPr>
          </w:p>
          <w:p w14:paraId="6ED8699B" w14:textId="77777777" w:rsidR="007C5339" w:rsidRDefault="007C5339" w:rsidP="007C5339">
            <w:pPr>
              <w:pStyle w:val="3-"/>
            </w:pPr>
            <w:r>
              <w:rPr>
                <w:rFonts w:hint="eastAsia"/>
              </w:rPr>
              <w:tab/>
            </w:r>
            <w:r w:rsidRPr="009856D8">
              <w:rPr>
                <w:rFonts w:hint="eastAsia"/>
                <w:color w:val="00B050"/>
              </w:rPr>
              <w:t>//名前付きセマフォ生成</w:t>
            </w:r>
          </w:p>
          <w:p w14:paraId="7F584D4D" w14:textId="77777777" w:rsidR="007C5339" w:rsidRDefault="007C5339" w:rsidP="007C5339">
            <w:pPr>
              <w:pStyle w:val="3-"/>
            </w:pPr>
            <w:r>
              <w:tab/>
              <w:t>{</w:t>
            </w:r>
          </w:p>
          <w:p w14:paraId="32C9FFF1" w14:textId="77777777" w:rsidR="009856D8" w:rsidRPr="009856D8" w:rsidRDefault="007C5339" w:rsidP="007C5339">
            <w:pPr>
              <w:pStyle w:val="3-"/>
              <w:rPr>
                <w:color w:val="FF0000"/>
              </w:rPr>
            </w:pPr>
            <w:r>
              <w:rPr>
                <w:rFonts w:hint="eastAsia"/>
              </w:rPr>
              <w:tab/>
            </w:r>
            <w:r>
              <w:rPr>
                <w:rFonts w:hint="eastAsia"/>
              </w:rPr>
              <w:tab/>
            </w:r>
            <w:r w:rsidRPr="009856D8">
              <w:rPr>
                <w:rFonts w:hint="eastAsia"/>
                <w:color w:val="FF0000"/>
              </w:rPr>
              <w:t>hSemaphore = CreateSemaphore(nullptr, 0, COMMON_RESOURCE_NUM, COMMON_SEMAPHORE_NAME);</w:t>
            </w:r>
          </w:p>
          <w:p w14:paraId="799A75AF" w14:textId="4ABF3560" w:rsidR="007C5339" w:rsidRDefault="009856D8" w:rsidP="007C5339">
            <w:pPr>
              <w:pStyle w:val="3-"/>
            </w:pPr>
            <w:r>
              <w:tab/>
            </w:r>
            <w:r>
              <w:tab/>
            </w:r>
            <w:r>
              <w:tab/>
            </w:r>
            <w:r>
              <w:tab/>
            </w:r>
            <w:r>
              <w:tab/>
            </w:r>
            <w:r>
              <w:tab/>
            </w:r>
            <w:r>
              <w:tab/>
            </w:r>
            <w:r>
              <w:tab/>
            </w:r>
            <w:r>
              <w:tab/>
            </w:r>
            <w:r>
              <w:tab/>
            </w:r>
            <w:r>
              <w:tab/>
            </w:r>
            <w:r>
              <w:tab/>
            </w:r>
            <w:r>
              <w:tab/>
            </w:r>
            <w:r w:rsidR="007C5339" w:rsidRPr="009856D8">
              <w:rPr>
                <w:rFonts w:hint="eastAsia"/>
                <w:color w:val="00B050"/>
              </w:rPr>
              <w:t>//初期状態はセマフォを全て使用中にする</w:t>
            </w:r>
          </w:p>
          <w:p w14:paraId="35A1BE60" w14:textId="77777777" w:rsidR="007C5339" w:rsidRDefault="007C5339" w:rsidP="007C5339">
            <w:pPr>
              <w:pStyle w:val="3-"/>
            </w:pPr>
            <w:r>
              <w:tab/>
            </w:r>
            <w:r>
              <w:tab/>
            </w:r>
          </w:p>
          <w:p w14:paraId="19112FD6"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//属性を指定して生成する場合</w:t>
            </w:r>
          </w:p>
          <w:p w14:paraId="4364D8BE"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SECURITY_ATTRIBUTES attr = { sizeof(SECURITY_ATTRIBUTES), nullptr, true };</w:t>
            </w:r>
            <w:r w:rsidRPr="009856D8">
              <w:rPr>
                <w:rFonts w:hint="eastAsia"/>
                <w:color w:val="00B050"/>
              </w:rPr>
              <w:t>//子プロセスにハンドルを継承する</w:t>
            </w:r>
          </w:p>
          <w:p w14:paraId="03BEAE07" w14:textId="77777777" w:rsidR="009856D8"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SECURITY_ATTRIBUTES attr = { sizeof(SECURITY_ATTRIBUTES), nullptr, false };</w:t>
            </w:r>
            <w:r w:rsidRPr="009856D8">
              <w:rPr>
                <w:rFonts w:hint="eastAsia"/>
                <w:color w:val="00B050"/>
              </w:rPr>
              <w:t>//子プロセスにハンドルを</w:t>
            </w:r>
          </w:p>
          <w:p w14:paraId="0EDBCD1D" w14:textId="791F3ACD" w:rsidR="007C5339" w:rsidRPr="009856D8" w:rsidRDefault="009856D8" w:rsidP="009856D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left" w:pos="6085"/>
                <w:tab w:val="left" w:pos="6130"/>
              </w:tabs>
              <w:rPr>
                <w:color w:val="00B050"/>
              </w:rPr>
            </w:pPr>
            <w:r w:rsidRPr="009856D8">
              <w:rPr>
                <w:color w:val="00B050"/>
              </w:rPr>
              <w:tab/>
              <w:t>//</w:t>
            </w:r>
            <w:r w:rsidRPr="009856D8">
              <w:rPr>
                <w:color w:val="00B050"/>
              </w:rPr>
              <w:tab/>
              <w:t>//</w:t>
            </w:r>
            <w:r w:rsidR="007C5339" w:rsidRPr="009856D8">
              <w:rPr>
                <w:rFonts w:hint="eastAsia"/>
                <w:color w:val="00B050"/>
              </w:rPr>
              <w:t>継承しない　※デフォルト</w:t>
            </w:r>
          </w:p>
          <w:p w14:paraId="3E1FCA60" w14:textId="5DEB67EA" w:rsidR="009856D8"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hSemaphore = CreateSemaphore(&amp;attr, 0, COMMON_RESOURCE_NUM, COMMON_SEMAPHORE_NAME);</w:t>
            </w:r>
            <w:r w:rsidRPr="009856D8">
              <w:rPr>
                <w:rFonts w:hint="eastAsia"/>
                <w:color w:val="00B050"/>
              </w:rPr>
              <w:t>//初期状態は</w:t>
            </w:r>
            <w:r w:rsidR="009856D8" w:rsidRPr="009856D8">
              <w:rPr>
                <w:rFonts w:hint="eastAsia"/>
                <w:color w:val="00B050"/>
              </w:rPr>
              <w:t>セマフォを</w:t>
            </w:r>
          </w:p>
          <w:p w14:paraId="21588E14" w14:textId="02750271" w:rsidR="007C5339" w:rsidRPr="009856D8" w:rsidRDefault="009856D8" w:rsidP="009856D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clear" w:pos="6281"/>
                <w:tab w:val="left" w:pos="6620"/>
              </w:tabs>
              <w:rPr>
                <w:color w:val="00B050"/>
              </w:rPr>
            </w:pPr>
            <w:r w:rsidRPr="009856D8">
              <w:rPr>
                <w:color w:val="00B050"/>
              </w:rPr>
              <w:tab/>
              <w:t>//</w:t>
            </w:r>
            <w:r w:rsidRPr="009856D8">
              <w:rPr>
                <w:color w:val="00B050"/>
              </w:rPr>
              <w:tab/>
              <w:t>//</w:t>
            </w:r>
            <w:r w:rsidR="007C5339" w:rsidRPr="009856D8">
              <w:rPr>
                <w:rFonts w:hint="eastAsia"/>
                <w:color w:val="00B050"/>
              </w:rPr>
              <w:t>全て使用中にする</w:t>
            </w:r>
          </w:p>
          <w:p w14:paraId="5D4F661D" w14:textId="77777777" w:rsidR="007C5339" w:rsidRDefault="007C5339" w:rsidP="007C5339">
            <w:pPr>
              <w:pStyle w:val="3-"/>
            </w:pPr>
            <w:r>
              <w:tab/>
              <w:t>}</w:t>
            </w:r>
          </w:p>
          <w:p w14:paraId="4A0D4000" w14:textId="77777777" w:rsidR="007C5339" w:rsidRDefault="007C5339" w:rsidP="007C5339">
            <w:pPr>
              <w:pStyle w:val="3-"/>
            </w:pPr>
          </w:p>
          <w:p w14:paraId="795D1531" w14:textId="77777777" w:rsidR="007C5339" w:rsidRDefault="007C5339" w:rsidP="007C5339">
            <w:pPr>
              <w:pStyle w:val="3-"/>
            </w:pPr>
            <w:r>
              <w:rPr>
                <w:rFonts w:hint="eastAsia"/>
              </w:rPr>
              <w:tab/>
            </w:r>
            <w:r w:rsidRPr="009856D8">
              <w:rPr>
                <w:rFonts w:hint="eastAsia"/>
                <w:color w:val="00B050"/>
              </w:rPr>
              <w:t>//名前付きミューテックス生成</w:t>
            </w:r>
          </w:p>
          <w:p w14:paraId="0302E6CD" w14:textId="77777777" w:rsidR="007C5339" w:rsidRDefault="007C5339" w:rsidP="007C5339">
            <w:pPr>
              <w:pStyle w:val="3-"/>
            </w:pPr>
            <w:r>
              <w:lastRenderedPageBreak/>
              <w:tab/>
              <w:t>{</w:t>
            </w:r>
          </w:p>
          <w:p w14:paraId="215CEC77" w14:textId="77777777" w:rsidR="007C5339" w:rsidRDefault="007C5339" w:rsidP="007C5339">
            <w:pPr>
              <w:pStyle w:val="3-"/>
            </w:pPr>
            <w:r>
              <w:tab/>
            </w:r>
            <w:r>
              <w:tab/>
              <w:t>hMutex = CreateMutex(nullptr, false, COMMON_MUTEX_NAME);</w:t>
            </w:r>
          </w:p>
          <w:p w14:paraId="04E8483C" w14:textId="77777777" w:rsidR="007C5339" w:rsidRDefault="007C5339" w:rsidP="007C5339">
            <w:pPr>
              <w:pStyle w:val="3-"/>
            </w:pPr>
            <w:r>
              <w:tab/>
              <w:t>}</w:t>
            </w:r>
          </w:p>
          <w:p w14:paraId="5E27D659" w14:textId="77777777" w:rsidR="007C5339" w:rsidRDefault="007C5339" w:rsidP="007C5339">
            <w:pPr>
              <w:pStyle w:val="3-"/>
            </w:pPr>
          </w:p>
          <w:p w14:paraId="39570925" w14:textId="77777777" w:rsidR="007C5339" w:rsidRDefault="007C5339" w:rsidP="007C5339">
            <w:pPr>
              <w:pStyle w:val="3-"/>
            </w:pPr>
            <w:r>
              <w:rPr>
                <w:rFonts w:hint="eastAsia"/>
              </w:rPr>
              <w:tab/>
            </w:r>
            <w:r w:rsidRPr="009856D8">
              <w:rPr>
                <w:rFonts w:hint="eastAsia"/>
                <w:color w:val="00B050"/>
              </w:rPr>
              <w:t>//スレッド作成</w:t>
            </w:r>
          </w:p>
          <w:p w14:paraId="5B06B119" w14:textId="77777777" w:rsidR="007C5339" w:rsidRDefault="007C5339" w:rsidP="007C5339">
            <w:pPr>
              <w:pStyle w:val="3-"/>
            </w:pPr>
            <w:r>
              <w:tab/>
              <w:t>static const int THREAD_NUM = 4;</w:t>
            </w:r>
          </w:p>
          <w:p w14:paraId="2AC4F210" w14:textId="77777777" w:rsidR="007C5339" w:rsidRDefault="007C5339" w:rsidP="007C5339">
            <w:pPr>
              <w:pStyle w:val="3-"/>
            </w:pPr>
            <w:r>
              <w:tab/>
              <w:t>unsigned int tid[THREAD_NUM] = {};</w:t>
            </w:r>
          </w:p>
          <w:p w14:paraId="60870B74" w14:textId="77777777" w:rsidR="007C5339" w:rsidRDefault="007C5339" w:rsidP="007C5339">
            <w:pPr>
              <w:pStyle w:val="3-"/>
            </w:pPr>
            <w:r>
              <w:tab/>
              <w:t>HANDLE hThread[THREAD_NUM] =</w:t>
            </w:r>
          </w:p>
          <w:p w14:paraId="37CF5175" w14:textId="77777777" w:rsidR="007C5339" w:rsidRDefault="007C5339" w:rsidP="007C5339">
            <w:pPr>
              <w:pStyle w:val="3-"/>
            </w:pPr>
            <w:r>
              <w:tab/>
              <w:t>{</w:t>
            </w:r>
          </w:p>
          <w:p w14:paraId="2774DA0F" w14:textId="45662C8F" w:rsidR="007C5339" w:rsidRDefault="007C5339" w:rsidP="007C5339">
            <w:pPr>
              <w:pStyle w:val="3-"/>
            </w:pPr>
            <w:r>
              <w:rPr>
                <w:rFonts w:hint="eastAsia"/>
              </w:rPr>
              <w:tab/>
            </w:r>
            <w:r>
              <w:rPr>
                <w:rFonts w:hint="eastAsia"/>
              </w:rPr>
              <w:tab/>
              <w:t>(</w:t>
            </w:r>
            <w:r w:rsidR="009856D8">
              <w:rPr>
                <w:rFonts w:hint="eastAsia"/>
              </w:rPr>
              <w:t>HANDLE)_beginthreadex(nullptr, 1024</w:t>
            </w:r>
            <w:r>
              <w:rPr>
                <w:rFonts w:hint="eastAsia"/>
              </w:rPr>
              <w:t>, threadFunc, "太郎", 0, &amp;tid[0]),</w:t>
            </w:r>
          </w:p>
          <w:p w14:paraId="48DE4226" w14:textId="5C148B60"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"次郎", 0, &amp;tid[1]),</w:t>
            </w:r>
          </w:p>
          <w:p w14:paraId="119C7756" w14:textId="2A2B335D"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"三郎", 0, &amp;tid[2]),</w:t>
            </w:r>
          </w:p>
          <w:p w14:paraId="3A9AD551" w14:textId="765CD470"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"四郎", 0, &amp;tid[3])</w:t>
            </w:r>
          </w:p>
          <w:p w14:paraId="60F64B4E" w14:textId="77777777" w:rsidR="007C5339" w:rsidRDefault="007C5339" w:rsidP="007C5339">
            <w:pPr>
              <w:pStyle w:val="3-"/>
            </w:pPr>
            <w:r>
              <w:tab/>
              <w:t>};</w:t>
            </w:r>
          </w:p>
          <w:p w14:paraId="63B3E918" w14:textId="77777777" w:rsidR="007C5339" w:rsidRDefault="007C5339" w:rsidP="007C5339">
            <w:pPr>
              <w:pStyle w:val="3-"/>
            </w:pPr>
          </w:p>
          <w:p w14:paraId="08021DEE" w14:textId="77777777" w:rsidR="007C5339" w:rsidRDefault="007C5339" w:rsidP="007C5339">
            <w:pPr>
              <w:pStyle w:val="3-"/>
            </w:pPr>
            <w:r>
              <w:rPr>
                <w:rFonts w:hint="eastAsia"/>
              </w:rPr>
              <w:tab/>
            </w:r>
            <w:r w:rsidRPr="00FC6994">
              <w:rPr>
                <w:rFonts w:hint="eastAsia"/>
                <w:color w:val="00B050"/>
              </w:rPr>
              <w:t>//若干スリープ</w:t>
            </w:r>
          </w:p>
          <w:p w14:paraId="5442EFA1" w14:textId="77777777" w:rsidR="007C5339" w:rsidRDefault="007C5339" w:rsidP="007C5339">
            <w:pPr>
              <w:pStyle w:val="3-"/>
            </w:pPr>
            <w:r>
              <w:tab/>
              <w:t>Sleep(10);</w:t>
            </w:r>
          </w:p>
          <w:p w14:paraId="26EFC7DC" w14:textId="77777777" w:rsidR="007C5339" w:rsidRDefault="007C5339" w:rsidP="007C5339">
            <w:pPr>
              <w:pStyle w:val="3-"/>
            </w:pPr>
          </w:p>
          <w:p w14:paraId="57D30AA1" w14:textId="77777777" w:rsidR="007C5339" w:rsidRDefault="007C5339" w:rsidP="007C5339">
            <w:pPr>
              <w:pStyle w:val="3-"/>
            </w:pPr>
            <w:r>
              <w:rPr>
                <w:rFonts w:hint="eastAsia"/>
              </w:rPr>
              <w:tab/>
            </w:r>
            <w:r w:rsidRPr="00FC6994">
              <w:rPr>
                <w:rFonts w:hint="eastAsia"/>
                <w:color w:val="00B050"/>
              </w:rPr>
              <w:t>//共有リソース初期化</w:t>
            </w:r>
          </w:p>
          <w:p w14:paraId="564B95CF" w14:textId="77777777" w:rsidR="007C5339" w:rsidRDefault="007C5339" w:rsidP="007C5339">
            <w:pPr>
              <w:pStyle w:val="3-"/>
            </w:pPr>
            <w:r>
              <w:tab/>
              <w:t>for (int i = 0; i &lt; COMMON_RESOURCE_NUM; ++i)</w:t>
            </w:r>
          </w:p>
          <w:p w14:paraId="2CBEFF71" w14:textId="77777777" w:rsidR="007C5339" w:rsidRDefault="007C5339" w:rsidP="007C5339">
            <w:pPr>
              <w:pStyle w:val="3-"/>
            </w:pPr>
            <w:r>
              <w:tab/>
              <w:t>{</w:t>
            </w:r>
          </w:p>
          <w:p w14:paraId="365A5257" w14:textId="77777777" w:rsidR="007C5339" w:rsidRDefault="007C5339" w:rsidP="007C5339">
            <w:pPr>
              <w:pStyle w:val="3-"/>
            </w:pPr>
            <w:r>
              <w:tab/>
            </w:r>
            <w:r>
              <w:tab/>
              <w:t>s_commonResource[i] = 1000 * (i + 1);</w:t>
            </w:r>
          </w:p>
          <w:p w14:paraId="4215A79A" w14:textId="77777777" w:rsidR="007C5339" w:rsidRDefault="007C5339" w:rsidP="007C5339">
            <w:pPr>
              <w:pStyle w:val="3-"/>
            </w:pPr>
            <w:r>
              <w:tab/>
              <w:t>}</w:t>
            </w:r>
          </w:p>
          <w:p w14:paraId="53CB8A2C" w14:textId="77777777" w:rsidR="007C5339" w:rsidRDefault="007C5339" w:rsidP="007C5339">
            <w:pPr>
              <w:pStyle w:val="3-"/>
            </w:pPr>
          </w:p>
          <w:p w14:paraId="4280A1E9" w14:textId="77777777" w:rsidR="007C5339" w:rsidRPr="00FC6994" w:rsidRDefault="007C5339" w:rsidP="007C5339">
            <w:pPr>
              <w:pStyle w:val="3-"/>
              <w:rPr>
                <w:color w:val="00B050"/>
              </w:rPr>
            </w:pPr>
            <w:r>
              <w:rPr>
                <w:rFonts w:hint="eastAsia"/>
              </w:rPr>
              <w:tab/>
            </w:r>
            <w:r w:rsidRPr="00FC6994">
              <w:rPr>
                <w:rFonts w:hint="eastAsia"/>
                <w:color w:val="00B050"/>
              </w:rPr>
              <w:t>//若干スリープ</w:t>
            </w:r>
          </w:p>
          <w:p w14:paraId="5BD03F02" w14:textId="77777777" w:rsidR="007C5339" w:rsidRDefault="007C5339" w:rsidP="007C5339">
            <w:pPr>
              <w:pStyle w:val="3-"/>
            </w:pPr>
            <w:r>
              <w:tab/>
              <w:t>Sleep(10);</w:t>
            </w:r>
          </w:p>
          <w:p w14:paraId="5F0E27FC" w14:textId="77777777" w:rsidR="007C5339" w:rsidRDefault="007C5339" w:rsidP="007C5339">
            <w:pPr>
              <w:pStyle w:val="3-"/>
            </w:pPr>
          </w:p>
          <w:p w14:paraId="3D20DCD8" w14:textId="77777777" w:rsidR="007C5339" w:rsidRDefault="007C5339" w:rsidP="007C5339">
            <w:pPr>
              <w:pStyle w:val="3-"/>
            </w:pPr>
            <w:r>
              <w:rPr>
                <w:rFonts w:hint="eastAsia"/>
              </w:rPr>
              <w:tab/>
            </w:r>
            <w:r w:rsidRPr="00FC6994">
              <w:rPr>
                <w:rFonts w:hint="eastAsia"/>
                <w:color w:val="00B050"/>
              </w:rPr>
              <w:t>//共有リソースの使用を許可（全セマフォ解放）</w:t>
            </w:r>
          </w:p>
          <w:p w14:paraId="30C50C55" w14:textId="77777777" w:rsidR="007C5339" w:rsidRDefault="007C5339" w:rsidP="007C5339">
            <w:pPr>
              <w:pStyle w:val="3-"/>
            </w:pPr>
            <w:r>
              <w:tab/>
              <w:t>{</w:t>
            </w:r>
          </w:p>
          <w:p w14:paraId="1276E5C2" w14:textId="77777777" w:rsidR="007C5339" w:rsidRDefault="007C5339" w:rsidP="007C5339">
            <w:pPr>
              <w:pStyle w:val="3-"/>
            </w:pPr>
            <w:r>
              <w:tab/>
            </w:r>
            <w:r>
              <w:tab/>
              <w:t>LONG prev_count;</w:t>
            </w:r>
          </w:p>
          <w:p w14:paraId="765904E3" w14:textId="77777777" w:rsidR="007C5339" w:rsidRDefault="007C5339" w:rsidP="007C5339">
            <w:pPr>
              <w:pStyle w:val="3-"/>
            </w:pPr>
            <w:r>
              <w:tab/>
            </w:r>
            <w:r>
              <w:tab/>
            </w:r>
            <w:r w:rsidRPr="00FC6994">
              <w:rPr>
                <w:color w:val="FF0000"/>
              </w:rPr>
              <w:t>ReleaseSemaphore(hSemaphore, COMMON_RESOURCE_NUM, &amp;prev_count);</w:t>
            </w:r>
          </w:p>
          <w:p w14:paraId="501D6842" w14:textId="77777777" w:rsidR="007C5339" w:rsidRDefault="007C5339" w:rsidP="007C5339">
            <w:pPr>
              <w:pStyle w:val="3-"/>
            </w:pPr>
            <w:r>
              <w:tab/>
            </w:r>
            <w:r>
              <w:tab/>
              <w:t>printf("Common-resources have been prepared. (num=%d -&gt; %d)\n", prev_count, COMMON_RESOURCE_NUM);</w:t>
            </w:r>
          </w:p>
          <w:p w14:paraId="1335861E" w14:textId="77777777" w:rsidR="007C5339" w:rsidRDefault="007C5339" w:rsidP="007C5339">
            <w:pPr>
              <w:pStyle w:val="3-"/>
            </w:pPr>
            <w:r>
              <w:tab/>
            </w:r>
            <w:r>
              <w:tab/>
              <w:t>fflush(stdout);</w:t>
            </w:r>
          </w:p>
          <w:p w14:paraId="0766F416" w14:textId="77777777" w:rsidR="007C5339" w:rsidRDefault="007C5339" w:rsidP="007C5339">
            <w:pPr>
              <w:pStyle w:val="3-"/>
            </w:pPr>
            <w:r>
              <w:tab/>
              <w:t>}</w:t>
            </w:r>
          </w:p>
          <w:p w14:paraId="13AE928A" w14:textId="77777777" w:rsidR="007C5339" w:rsidRDefault="007C5339" w:rsidP="007C5339">
            <w:pPr>
              <w:pStyle w:val="3-"/>
            </w:pPr>
          </w:p>
          <w:p w14:paraId="2B38617F" w14:textId="77777777" w:rsidR="007C5339" w:rsidRDefault="007C5339" w:rsidP="007C5339">
            <w:pPr>
              <w:pStyle w:val="3-"/>
            </w:pPr>
            <w:r>
              <w:rPr>
                <w:rFonts w:hint="eastAsia"/>
              </w:rPr>
              <w:tab/>
            </w:r>
            <w:r w:rsidRPr="00FC6994">
              <w:rPr>
                <w:rFonts w:hint="eastAsia"/>
                <w:color w:val="00B050"/>
              </w:rPr>
              <w:t>//スレッド終了待ち</w:t>
            </w:r>
          </w:p>
          <w:p w14:paraId="2D0102CE" w14:textId="77777777" w:rsidR="007C5339" w:rsidRDefault="007C5339" w:rsidP="007C5339">
            <w:pPr>
              <w:pStyle w:val="3-"/>
            </w:pPr>
            <w:r>
              <w:tab/>
              <w:t>WaitForMultipleObjects(THREAD_NUM, hThread, true, INFINITE);</w:t>
            </w:r>
          </w:p>
          <w:p w14:paraId="1AD55F1F" w14:textId="77777777" w:rsidR="007C5339" w:rsidRDefault="007C5339" w:rsidP="007C5339">
            <w:pPr>
              <w:pStyle w:val="3-"/>
            </w:pPr>
          </w:p>
          <w:p w14:paraId="06AEEA47" w14:textId="77777777" w:rsidR="007C5339" w:rsidRPr="00FC6994" w:rsidRDefault="007C5339" w:rsidP="007C5339">
            <w:pPr>
              <w:pStyle w:val="3-"/>
              <w:rPr>
                <w:color w:val="00B050"/>
              </w:rPr>
            </w:pPr>
            <w:r>
              <w:rPr>
                <w:rFonts w:hint="eastAsia"/>
              </w:rPr>
              <w:tab/>
            </w:r>
            <w:r w:rsidRPr="00FC6994">
              <w:rPr>
                <w:rFonts w:hint="eastAsia"/>
                <w:color w:val="00B050"/>
              </w:rPr>
              <w:t>//スレッドハンドルクローズ</w:t>
            </w:r>
          </w:p>
          <w:p w14:paraId="7F5E5A3D" w14:textId="77777777" w:rsidR="007C5339" w:rsidRDefault="007C5339" w:rsidP="007C5339">
            <w:pPr>
              <w:pStyle w:val="3-"/>
            </w:pPr>
            <w:r>
              <w:tab/>
              <w:t>for (int i = 0; i &lt; THREAD_NUM; ++i)</w:t>
            </w:r>
          </w:p>
          <w:p w14:paraId="61B8DC0E" w14:textId="77777777" w:rsidR="007C5339" w:rsidRDefault="007C5339" w:rsidP="007C5339">
            <w:pPr>
              <w:pStyle w:val="3-"/>
            </w:pPr>
            <w:r>
              <w:tab/>
              <w:t>{</w:t>
            </w:r>
          </w:p>
          <w:p w14:paraId="0BDEF5B5" w14:textId="77777777" w:rsidR="007C5339" w:rsidRDefault="007C5339" w:rsidP="007C5339">
            <w:pPr>
              <w:pStyle w:val="3-"/>
            </w:pPr>
            <w:r>
              <w:tab/>
            </w:r>
            <w:r>
              <w:tab/>
              <w:t>CloseHandle(hThread[i]);</w:t>
            </w:r>
          </w:p>
          <w:p w14:paraId="0384D475" w14:textId="77777777" w:rsidR="007C5339" w:rsidRDefault="007C5339" w:rsidP="007C5339">
            <w:pPr>
              <w:pStyle w:val="3-"/>
            </w:pPr>
            <w:r>
              <w:tab/>
              <w:t>}</w:t>
            </w:r>
          </w:p>
          <w:p w14:paraId="19D74CB8" w14:textId="77777777" w:rsidR="007C5339" w:rsidRDefault="007C5339" w:rsidP="007C5339">
            <w:pPr>
              <w:pStyle w:val="3-"/>
            </w:pPr>
          </w:p>
          <w:p w14:paraId="73A6FBDE" w14:textId="77777777" w:rsidR="007C5339" w:rsidRPr="00FC6994" w:rsidRDefault="007C5339" w:rsidP="007C5339">
            <w:pPr>
              <w:pStyle w:val="3-"/>
              <w:rPr>
                <w:color w:val="00B050"/>
              </w:rPr>
            </w:pPr>
            <w:r>
              <w:rPr>
                <w:rFonts w:hint="eastAsia"/>
              </w:rPr>
              <w:tab/>
            </w:r>
            <w:r w:rsidRPr="00FC6994">
              <w:rPr>
                <w:rFonts w:hint="eastAsia"/>
                <w:color w:val="00B050"/>
              </w:rPr>
              <w:t>//セマフォの取得と解放を大量に実行して時間を計測</w:t>
            </w:r>
          </w:p>
          <w:p w14:paraId="6819695C" w14:textId="77777777" w:rsidR="007C5339" w:rsidRDefault="007C5339" w:rsidP="007C5339">
            <w:pPr>
              <w:pStyle w:val="3-"/>
            </w:pPr>
            <w:r>
              <w:tab/>
              <w:t>{</w:t>
            </w:r>
          </w:p>
          <w:p w14:paraId="31EBD60D" w14:textId="77777777" w:rsidR="007C5339" w:rsidRDefault="007C5339" w:rsidP="007C5339">
            <w:pPr>
              <w:pStyle w:val="3-"/>
            </w:pPr>
            <w:r>
              <w:tab/>
            </w:r>
            <w:r>
              <w:tab/>
              <w:t>LARGE_INTEGER freq;</w:t>
            </w:r>
          </w:p>
          <w:p w14:paraId="3F7F6C37" w14:textId="77777777" w:rsidR="007C5339" w:rsidRDefault="007C5339" w:rsidP="007C5339">
            <w:pPr>
              <w:pStyle w:val="3-"/>
            </w:pPr>
            <w:r>
              <w:tab/>
            </w:r>
            <w:r>
              <w:tab/>
              <w:t>QueryPerformanceFrequency(&amp;freq);</w:t>
            </w:r>
          </w:p>
          <w:p w14:paraId="16675C5D" w14:textId="77777777" w:rsidR="007C5339" w:rsidRDefault="007C5339" w:rsidP="007C5339">
            <w:pPr>
              <w:pStyle w:val="3-"/>
            </w:pPr>
            <w:r>
              <w:tab/>
            </w:r>
            <w:r>
              <w:tab/>
              <w:t>LARGE_INTEGER begin;</w:t>
            </w:r>
          </w:p>
          <w:p w14:paraId="164F2238" w14:textId="77777777" w:rsidR="007C5339" w:rsidRDefault="007C5339" w:rsidP="007C5339">
            <w:pPr>
              <w:pStyle w:val="3-"/>
            </w:pPr>
            <w:r>
              <w:tab/>
            </w:r>
            <w:r>
              <w:tab/>
              <w:t>QueryPerformanceCounter(&amp;begin);</w:t>
            </w:r>
          </w:p>
          <w:p w14:paraId="74E08E4A" w14:textId="77777777" w:rsidR="007C5339" w:rsidRDefault="007C5339" w:rsidP="007C5339">
            <w:pPr>
              <w:pStyle w:val="3-"/>
            </w:pPr>
            <w:r>
              <w:tab/>
            </w:r>
            <w:r>
              <w:tab/>
              <w:t>static const int TEST_TIMES = 10000000;</w:t>
            </w:r>
          </w:p>
          <w:p w14:paraId="65BFA5D1" w14:textId="77777777" w:rsidR="007C5339" w:rsidRDefault="007C5339" w:rsidP="007C5339">
            <w:pPr>
              <w:pStyle w:val="3-"/>
            </w:pPr>
            <w:r>
              <w:tab/>
            </w:r>
            <w:r>
              <w:tab/>
              <w:t>for (int i = 0; i &lt; TEST_TIMES; ++i)</w:t>
            </w:r>
          </w:p>
          <w:p w14:paraId="0449235D" w14:textId="77777777" w:rsidR="007C5339" w:rsidRDefault="007C5339" w:rsidP="007C5339">
            <w:pPr>
              <w:pStyle w:val="3-"/>
            </w:pPr>
            <w:r>
              <w:tab/>
            </w:r>
            <w:r>
              <w:tab/>
              <w:t>{</w:t>
            </w:r>
          </w:p>
          <w:p w14:paraId="04DE5180" w14:textId="77777777" w:rsidR="007C5339" w:rsidRPr="00FC6994" w:rsidRDefault="007C5339" w:rsidP="007C5339">
            <w:pPr>
              <w:pStyle w:val="3-"/>
              <w:rPr>
                <w:color w:val="FF0000"/>
              </w:rPr>
            </w:pPr>
            <w:r>
              <w:tab/>
            </w:r>
            <w:r>
              <w:tab/>
            </w:r>
            <w:r>
              <w:tab/>
            </w:r>
            <w:r w:rsidRPr="00FC6994">
              <w:rPr>
                <w:color w:val="FF0000"/>
              </w:rPr>
              <w:t>WaitForSingleObject(hSemaphore, INFINITE);</w:t>
            </w:r>
          </w:p>
          <w:p w14:paraId="5FE93D24" w14:textId="77777777" w:rsidR="007C5339" w:rsidRPr="00FC6994" w:rsidRDefault="007C5339" w:rsidP="007C5339">
            <w:pPr>
              <w:pStyle w:val="3-"/>
              <w:rPr>
                <w:color w:val="FF0000"/>
              </w:rPr>
            </w:pPr>
            <w:r w:rsidRPr="00FC6994">
              <w:rPr>
                <w:color w:val="FF0000"/>
              </w:rPr>
              <w:tab/>
            </w:r>
            <w:r w:rsidRPr="00FC6994">
              <w:rPr>
                <w:color w:val="FF0000"/>
              </w:rPr>
              <w:tab/>
            </w:r>
            <w:r w:rsidRPr="00FC6994">
              <w:rPr>
                <w:color w:val="FF0000"/>
              </w:rPr>
              <w:tab/>
              <w:t>ReleaseSemaphore(hSemaphore, 1, nullptr);</w:t>
            </w:r>
          </w:p>
          <w:p w14:paraId="11DB7D46" w14:textId="77777777" w:rsidR="007C5339" w:rsidRDefault="007C5339" w:rsidP="007C5339">
            <w:pPr>
              <w:pStyle w:val="3-"/>
            </w:pPr>
            <w:r>
              <w:tab/>
            </w:r>
            <w:r>
              <w:tab/>
              <w:t>}</w:t>
            </w:r>
          </w:p>
          <w:p w14:paraId="2C61AF30" w14:textId="77777777" w:rsidR="007C5339" w:rsidRDefault="007C5339" w:rsidP="007C5339">
            <w:pPr>
              <w:pStyle w:val="3-"/>
            </w:pPr>
            <w:r>
              <w:tab/>
            </w:r>
            <w:r>
              <w:tab/>
              <w:t>LARGE_INTEGER end;</w:t>
            </w:r>
          </w:p>
          <w:p w14:paraId="3A8A863A" w14:textId="77777777" w:rsidR="007C5339" w:rsidRDefault="007C5339" w:rsidP="007C5339">
            <w:pPr>
              <w:pStyle w:val="3-"/>
            </w:pPr>
            <w:r>
              <w:tab/>
            </w:r>
            <w:r>
              <w:tab/>
              <w:t>QueryPerformanceCounter(&amp;end);</w:t>
            </w:r>
          </w:p>
          <w:p w14:paraId="502CBA94" w14:textId="77777777" w:rsidR="00FC6994" w:rsidRDefault="007C5339" w:rsidP="007C5339">
            <w:pPr>
              <w:pStyle w:val="3-"/>
            </w:pPr>
            <w:r>
              <w:tab/>
            </w:r>
            <w:r>
              <w:tab/>
              <w:t>float time = static_cast&lt;float&gt;(static_cast&lt;double&gt;(end.QuadPart - begin.QuadPart)</w:t>
            </w:r>
          </w:p>
          <w:p w14:paraId="6F4C24FA" w14:textId="7C71F09B" w:rsidR="007C5339" w:rsidRDefault="00FC6994" w:rsidP="007C5339">
            <w:pPr>
              <w:pStyle w:val="3-"/>
            </w:pPr>
            <w:r>
              <w:tab/>
            </w:r>
            <w:r>
              <w:tab/>
            </w:r>
            <w:r>
              <w:tab/>
            </w:r>
            <w:r>
              <w:tab/>
            </w:r>
            <w:r>
              <w:tab/>
            </w:r>
            <w:r>
              <w:tab/>
            </w:r>
            <w:r>
              <w:tab/>
            </w:r>
            <w:r>
              <w:tab/>
            </w:r>
            <w:r>
              <w:tab/>
            </w:r>
            <w:r>
              <w:tab/>
            </w:r>
            <w:r>
              <w:tab/>
            </w:r>
            <w:r>
              <w:tab/>
            </w:r>
            <w:r w:rsidR="007C5339">
              <w:t xml:space="preserve"> / static_cast&lt;double&gt;(freq.QuadPart));</w:t>
            </w:r>
          </w:p>
          <w:p w14:paraId="573376B7" w14:textId="77777777" w:rsidR="007C5339" w:rsidRDefault="007C5339" w:rsidP="007C5339">
            <w:pPr>
              <w:pStyle w:val="3-"/>
            </w:pPr>
            <w:r>
              <w:tab/>
            </w:r>
            <w:r>
              <w:tab/>
              <w:t>printf("Semaphore * %d = %.6f sec\n", TEST_TIMES, time);</w:t>
            </w:r>
          </w:p>
          <w:p w14:paraId="6C5E39E5" w14:textId="77777777" w:rsidR="007C5339" w:rsidRDefault="007C5339" w:rsidP="007C5339">
            <w:pPr>
              <w:pStyle w:val="3-"/>
            </w:pPr>
            <w:r>
              <w:tab/>
              <w:t>}</w:t>
            </w:r>
          </w:p>
          <w:p w14:paraId="75E00A36" w14:textId="77777777" w:rsidR="007C5339" w:rsidRDefault="007C5339" w:rsidP="007C5339">
            <w:pPr>
              <w:pStyle w:val="3-"/>
            </w:pPr>
          </w:p>
          <w:p w14:paraId="2EF4BBEB" w14:textId="77777777" w:rsidR="007C5339" w:rsidRPr="00FC6994" w:rsidRDefault="007C5339" w:rsidP="007C5339">
            <w:pPr>
              <w:pStyle w:val="3-"/>
              <w:rPr>
                <w:color w:val="00B050"/>
              </w:rPr>
            </w:pPr>
            <w:r>
              <w:rPr>
                <w:rFonts w:hint="eastAsia"/>
              </w:rPr>
              <w:tab/>
            </w:r>
            <w:r w:rsidRPr="00FC6994">
              <w:rPr>
                <w:rFonts w:hint="eastAsia"/>
                <w:color w:val="00B050"/>
              </w:rPr>
              <w:t>//名前付きミューテックス破棄</w:t>
            </w:r>
          </w:p>
          <w:p w14:paraId="7DD9FB69" w14:textId="77777777" w:rsidR="007C5339" w:rsidRDefault="007C5339" w:rsidP="007C5339">
            <w:pPr>
              <w:pStyle w:val="3-"/>
            </w:pPr>
            <w:r>
              <w:tab/>
              <w:t>CloseHandle(hMutex);</w:t>
            </w:r>
          </w:p>
          <w:p w14:paraId="2E8EF191" w14:textId="77777777" w:rsidR="007C5339" w:rsidRDefault="007C5339" w:rsidP="007C5339">
            <w:pPr>
              <w:pStyle w:val="3-"/>
            </w:pPr>
            <w:r>
              <w:lastRenderedPageBreak/>
              <w:tab/>
            </w:r>
          </w:p>
          <w:p w14:paraId="3CD61C6C" w14:textId="77777777" w:rsidR="007C5339" w:rsidRDefault="007C5339" w:rsidP="007C5339">
            <w:pPr>
              <w:pStyle w:val="3-"/>
            </w:pPr>
            <w:r>
              <w:rPr>
                <w:rFonts w:hint="eastAsia"/>
              </w:rPr>
              <w:tab/>
            </w:r>
            <w:r w:rsidRPr="00FC6994">
              <w:rPr>
                <w:rFonts w:hint="eastAsia"/>
                <w:color w:val="00B050"/>
              </w:rPr>
              <w:t>//名前付きセマフォ破棄</w:t>
            </w:r>
          </w:p>
          <w:p w14:paraId="7D0D1F6A" w14:textId="77777777" w:rsidR="007C5339" w:rsidRDefault="007C5339" w:rsidP="007C5339">
            <w:pPr>
              <w:pStyle w:val="3-"/>
            </w:pPr>
            <w:r>
              <w:tab/>
            </w:r>
            <w:r w:rsidRPr="00FC6994">
              <w:rPr>
                <w:color w:val="FF0000"/>
              </w:rPr>
              <w:t>CloseHandle(hSemaphore);</w:t>
            </w:r>
          </w:p>
          <w:p w14:paraId="7B7B30F2" w14:textId="77777777" w:rsidR="007C5339" w:rsidRDefault="007C5339" w:rsidP="007C5339">
            <w:pPr>
              <w:pStyle w:val="3-"/>
            </w:pPr>
          </w:p>
          <w:p w14:paraId="317913AA" w14:textId="0CF4307C" w:rsidR="00FC6994" w:rsidRDefault="007C5339" w:rsidP="007C5339">
            <w:pPr>
              <w:pStyle w:val="3-"/>
            </w:pPr>
            <w:r>
              <w:tab/>
              <w:t>return EXIT_SUCCESS;</w:t>
            </w:r>
          </w:p>
          <w:p w14:paraId="6CA5DC19" w14:textId="59ADC0D5" w:rsidR="00737B12" w:rsidRPr="00DE3BF2" w:rsidRDefault="007C5339" w:rsidP="007C5339">
            <w:pPr>
              <w:pStyle w:val="3-"/>
            </w:pPr>
            <w:r>
              <w:t>}</w:t>
            </w:r>
          </w:p>
        </w:tc>
      </w:tr>
    </w:tbl>
    <w:p w14:paraId="51EDA41C"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CC12175" w14:textId="77777777" w:rsidTr="000A1665">
        <w:tc>
          <w:tcPr>
            <w:tcW w:w="8494" w:type="dxa"/>
          </w:tcPr>
          <w:p w14:paraId="776F098D" w14:textId="77777777" w:rsidR="007C5339" w:rsidRPr="007C5339" w:rsidRDefault="007C5339" w:rsidP="007C5339">
            <w:pPr>
              <w:pStyle w:val="3-"/>
              <w:rPr>
                <w:color w:val="auto"/>
              </w:rPr>
            </w:pPr>
            <w:r w:rsidRPr="007C5339">
              <w:rPr>
                <w:rFonts w:hint="eastAsia"/>
                <w:color w:val="auto"/>
              </w:rPr>
              <w:t>- begin:太郎 -</w:t>
            </w:r>
          </w:p>
          <w:p w14:paraId="79CE6094" w14:textId="77777777" w:rsidR="007C5339" w:rsidRPr="007C5339" w:rsidRDefault="007C5339" w:rsidP="007C5339">
            <w:pPr>
              <w:pStyle w:val="3-"/>
              <w:rPr>
                <w:color w:val="auto"/>
              </w:rPr>
            </w:pPr>
            <w:r w:rsidRPr="007C5339">
              <w:rPr>
                <w:rFonts w:hint="eastAsia"/>
                <w:color w:val="auto"/>
              </w:rPr>
              <w:t>- begin:次郎 -</w:t>
            </w:r>
          </w:p>
          <w:p w14:paraId="7D5BFF6E" w14:textId="77777777" w:rsidR="007C5339" w:rsidRPr="007C5339" w:rsidRDefault="007C5339" w:rsidP="007C5339">
            <w:pPr>
              <w:pStyle w:val="3-"/>
              <w:rPr>
                <w:color w:val="auto"/>
              </w:rPr>
            </w:pPr>
            <w:r w:rsidRPr="007C5339">
              <w:rPr>
                <w:rFonts w:hint="eastAsia"/>
                <w:color w:val="auto"/>
              </w:rPr>
              <w:t>- begin:三郎 -</w:t>
            </w:r>
          </w:p>
          <w:p w14:paraId="4D630DEE" w14:textId="77777777" w:rsidR="007C5339" w:rsidRPr="007C5339" w:rsidRDefault="007C5339" w:rsidP="007C5339">
            <w:pPr>
              <w:pStyle w:val="3-"/>
              <w:rPr>
                <w:color w:val="auto"/>
              </w:rPr>
            </w:pPr>
            <w:r w:rsidRPr="007C5339">
              <w:rPr>
                <w:rFonts w:hint="eastAsia"/>
                <w:color w:val="auto"/>
              </w:rPr>
              <w:t>- begin:四郎 -</w:t>
            </w:r>
          </w:p>
          <w:p w14:paraId="6C1A3DBF" w14:textId="701A21CA" w:rsidR="007C5339" w:rsidRPr="007C5339" w:rsidRDefault="007C5339" w:rsidP="007C5339">
            <w:pPr>
              <w:pStyle w:val="3-"/>
              <w:rPr>
                <w:color w:val="auto"/>
              </w:rPr>
            </w:pPr>
            <w:r w:rsidRPr="007C5339">
              <w:rPr>
                <w:color w:val="auto"/>
              </w:rPr>
              <w:t>Common-resources have been prepared. (num=0 -&gt; 2)</w:t>
            </w:r>
            <w:r w:rsidR="00FC6994">
              <w:rPr>
                <w:color w:val="auto"/>
              </w:rPr>
              <w:t xml:space="preserve"> </w:t>
            </w:r>
            <w:r w:rsidR="00FC6994">
              <w:rPr>
                <w:color w:val="auto"/>
              </w:rPr>
              <w:tab/>
            </w:r>
            <w:r w:rsidR="00FC6994" w:rsidRPr="00B64270">
              <w:rPr>
                <w:color w:val="FF0000"/>
              </w:rPr>
              <w:t>←セマフォが解放されるまで全てのスレッドがブロック</w:t>
            </w:r>
          </w:p>
          <w:p w14:paraId="45BFC3DE" w14:textId="77777777" w:rsidR="007C5339" w:rsidRPr="007C5339" w:rsidRDefault="007C5339" w:rsidP="007C5339">
            <w:pPr>
              <w:pStyle w:val="3-"/>
              <w:rPr>
                <w:color w:val="auto"/>
              </w:rPr>
            </w:pPr>
            <w:r w:rsidRPr="00FC6994">
              <w:rPr>
                <w:rFonts w:hint="eastAsia"/>
                <w:color w:val="FF0000"/>
              </w:rPr>
              <w:t xml:space="preserve">次郎: [BEFORE] </w:t>
            </w:r>
            <w:r w:rsidRPr="007C5339">
              <w:rPr>
                <w:rFonts w:hint="eastAsia"/>
                <w:color w:val="auto"/>
              </w:rPr>
              <w:t>commonResource[0]=1000, tlsData=0</w:t>
            </w:r>
          </w:p>
          <w:p w14:paraId="68CA02AC" w14:textId="04D38485" w:rsidR="007C5339" w:rsidRPr="007C5339" w:rsidRDefault="007C5339" w:rsidP="007C5339">
            <w:pPr>
              <w:pStyle w:val="3-"/>
              <w:rPr>
                <w:color w:val="auto"/>
              </w:rPr>
            </w:pPr>
            <w:r w:rsidRPr="00FC6994">
              <w:rPr>
                <w:rFonts w:hint="eastAsia"/>
                <w:color w:val="FF0000"/>
              </w:rPr>
              <w:t>太郎: [BEFORE]</w:t>
            </w:r>
            <w:r w:rsidRPr="007C5339">
              <w:rPr>
                <w:rFonts w:hint="eastAsia"/>
                <w:color w:val="auto"/>
              </w:rPr>
              <w:t xml:space="preserve"> commonResource[1]=2000, tlsData=0</w:t>
            </w:r>
            <w:r w:rsidR="00FC6994">
              <w:rPr>
                <w:color w:val="auto"/>
              </w:rPr>
              <w:tab/>
            </w:r>
            <w:r w:rsidR="00FC6994">
              <w:rPr>
                <w:color w:val="auto"/>
              </w:rPr>
              <w:tab/>
            </w:r>
            <w:r w:rsidR="00FC6994" w:rsidRPr="00B64270">
              <w:rPr>
                <w:color w:val="FF0000"/>
              </w:rPr>
              <w:t>←4つスレッドのうち、</w:t>
            </w:r>
            <w:r w:rsidR="00FC6994" w:rsidRPr="00B64270">
              <w:rPr>
                <w:rFonts w:hint="eastAsia"/>
                <w:color w:val="FF0000"/>
              </w:rPr>
              <w:t>2つだけが稼働</w:t>
            </w:r>
          </w:p>
          <w:p w14:paraId="28D57753" w14:textId="77777777" w:rsidR="007C5339" w:rsidRPr="007C5339" w:rsidRDefault="007C5339" w:rsidP="007C5339">
            <w:pPr>
              <w:pStyle w:val="3-"/>
              <w:rPr>
                <w:color w:val="auto"/>
              </w:rPr>
            </w:pPr>
            <w:r w:rsidRPr="007C5339">
              <w:rPr>
                <w:rFonts w:hint="eastAsia"/>
                <w:color w:val="auto"/>
              </w:rPr>
              <w:t>太郎: [AFTER]  commonResource[1]=2001, tlsData=1</w:t>
            </w:r>
          </w:p>
          <w:p w14:paraId="204F61C7" w14:textId="77777777" w:rsidR="007C5339" w:rsidRPr="007C5339" w:rsidRDefault="007C5339" w:rsidP="007C5339">
            <w:pPr>
              <w:pStyle w:val="3-"/>
              <w:rPr>
                <w:color w:val="auto"/>
              </w:rPr>
            </w:pPr>
            <w:r w:rsidRPr="007C5339">
              <w:rPr>
                <w:rFonts w:hint="eastAsia"/>
                <w:color w:val="auto"/>
              </w:rPr>
              <w:t>次郎: [AFTER]  commonResource[0]=1001, tlsData=1</w:t>
            </w:r>
          </w:p>
          <w:p w14:paraId="2066D2BB" w14:textId="4D584140" w:rsidR="007C5339" w:rsidRPr="007C5339" w:rsidRDefault="007C5339" w:rsidP="007C5339">
            <w:pPr>
              <w:pStyle w:val="3-"/>
              <w:rPr>
                <w:color w:val="auto"/>
              </w:rPr>
            </w:pPr>
            <w:r w:rsidRPr="00FC6994">
              <w:rPr>
                <w:rFonts w:hint="eastAsia"/>
                <w:color w:val="FF0000"/>
              </w:rPr>
              <w:t>三郎: [BEFORE]</w:t>
            </w:r>
            <w:r w:rsidRPr="007C5339">
              <w:rPr>
                <w:rFonts w:hint="eastAsia"/>
                <w:color w:val="auto"/>
              </w:rPr>
              <w:t xml:space="preserve"> commonResource[1]=2001, tlsData=0</w:t>
            </w:r>
            <w:r w:rsidR="00FC6994">
              <w:rPr>
                <w:color w:val="auto"/>
              </w:rPr>
              <w:tab/>
            </w:r>
            <w:r w:rsidR="00FC6994">
              <w:rPr>
                <w:color w:val="auto"/>
              </w:rPr>
              <w:tab/>
            </w:r>
            <w:r w:rsidR="00FC6994" w:rsidRPr="00B64270">
              <w:rPr>
                <w:color w:val="FF0000"/>
              </w:rPr>
              <w:t>←</w:t>
            </w:r>
            <w:r w:rsidR="00FC6994">
              <w:rPr>
                <w:color w:val="FF0000"/>
              </w:rPr>
              <w:t>1</w:t>
            </w:r>
            <w:r w:rsidR="00FC6994" w:rsidRPr="00B64270">
              <w:rPr>
                <w:color w:val="FF0000"/>
              </w:rPr>
              <w:t>つスレッド</w:t>
            </w:r>
            <w:r w:rsidR="00FC6994">
              <w:rPr>
                <w:color w:val="FF0000"/>
              </w:rPr>
              <w:t>が終了すると、次のスレッドが動く</w:t>
            </w:r>
          </w:p>
          <w:p w14:paraId="23AF15B2" w14:textId="56BA7DE8" w:rsidR="007C5339" w:rsidRPr="007C5339" w:rsidRDefault="007C5339" w:rsidP="00FC6994">
            <w:pPr>
              <w:pStyle w:val="3-"/>
              <w:tabs>
                <w:tab w:val="clear" w:pos="3758"/>
                <w:tab w:val="left" w:pos="3905"/>
              </w:tabs>
              <w:rPr>
                <w:color w:val="auto"/>
              </w:rPr>
            </w:pPr>
            <w:r w:rsidRPr="007C5339">
              <w:rPr>
                <w:rFonts w:hint="eastAsia"/>
                <w:color w:val="auto"/>
              </w:rPr>
              <w:t>四郎: [BEFORE] commonResource[0]=1001, tlsData=0</w:t>
            </w:r>
            <w:r w:rsidR="00FC6994">
              <w:rPr>
                <w:color w:val="auto"/>
              </w:rPr>
              <w:tab/>
            </w:r>
            <w:r w:rsidR="00FC6994">
              <w:rPr>
                <w:color w:val="auto"/>
              </w:rPr>
              <w:tab/>
            </w:r>
            <w:r w:rsidR="00FC6994" w:rsidRPr="00B64270">
              <w:rPr>
                <w:color w:val="FF0000"/>
              </w:rPr>
              <w:t>（常に同時に2つ</w:t>
            </w:r>
            <w:r w:rsidR="00FC6994">
              <w:rPr>
                <w:rFonts w:hint="eastAsia"/>
                <w:color w:val="FF0000"/>
              </w:rPr>
              <w:t>まで</w:t>
            </w:r>
            <w:r w:rsidR="00FC6994" w:rsidRPr="00B64270">
              <w:rPr>
                <w:color w:val="FF0000"/>
              </w:rPr>
              <w:t>）</w:t>
            </w:r>
          </w:p>
          <w:p w14:paraId="0EE00544" w14:textId="77777777" w:rsidR="007C5339" w:rsidRPr="007C5339" w:rsidRDefault="007C5339" w:rsidP="007C5339">
            <w:pPr>
              <w:pStyle w:val="3-"/>
              <w:rPr>
                <w:color w:val="auto"/>
              </w:rPr>
            </w:pPr>
            <w:r w:rsidRPr="007C5339">
              <w:rPr>
                <w:rFonts w:hint="eastAsia"/>
                <w:color w:val="auto"/>
              </w:rPr>
              <w:t>三郎: [AFTER]  commonResource[1]=2002, tlsData=1</w:t>
            </w:r>
          </w:p>
          <w:p w14:paraId="4336ACA3" w14:textId="77777777" w:rsidR="007C5339" w:rsidRPr="007C5339" w:rsidRDefault="007C5339" w:rsidP="007C5339">
            <w:pPr>
              <w:pStyle w:val="3-"/>
              <w:rPr>
                <w:color w:val="auto"/>
              </w:rPr>
            </w:pPr>
            <w:r w:rsidRPr="007C5339">
              <w:rPr>
                <w:rFonts w:hint="eastAsia"/>
                <w:color w:val="auto"/>
              </w:rPr>
              <w:t>四郎: [AFTER]  commonResource[0]=1002, tlsData=1</w:t>
            </w:r>
          </w:p>
          <w:p w14:paraId="2389C621" w14:textId="77777777" w:rsidR="007C5339" w:rsidRPr="007C5339" w:rsidRDefault="007C5339" w:rsidP="007C5339">
            <w:pPr>
              <w:pStyle w:val="3-"/>
              <w:rPr>
                <w:color w:val="auto"/>
              </w:rPr>
            </w:pPr>
            <w:r w:rsidRPr="007C5339">
              <w:rPr>
                <w:rFonts w:hint="eastAsia"/>
                <w:color w:val="auto"/>
              </w:rPr>
              <w:t>太郎: [BEFORE] commonResource[1]=2002, tlsData=1</w:t>
            </w:r>
          </w:p>
          <w:p w14:paraId="77829C74" w14:textId="77777777" w:rsidR="007C5339" w:rsidRPr="007C5339" w:rsidRDefault="007C5339" w:rsidP="007C5339">
            <w:pPr>
              <w:pStyle w:val="3-"/>
              <w:rPr>
                <w:color w:val="auto"/>
              </w:rPr>
            </w:pPr>
            <w:r w:rsidRPr="007C5339">
              <w:rPr>
                <w:rFonts w:hint="eastAsia"/>
                <w:color w:val="auto"/>
              </w:rPr>
              <w:t>次郎: [BEFORE] commonResource[0]=1002, tlsData=1</w:t>
            </w:r>
          </w:p>
          <w:p w14:paraId="68B8FE62" w14:textId="77777777" w:rsidR="007C5339" w:rsidRPr="007C5339" w:rsidRDefault="007C5339" w:rsidP="007C5339">
            <w:pPr>
              <w:pStyle w:val="3-"/>
              <w:rPr>
                <w:color w:val="auto"/>
              </w:rPr>
            </w:pPr>
            <w:r w:rsidRPr="007C5339">
              <w:rPr>
                <w:rFonts w:hint="eastAsia"/>
                <w:color w:val="auto"/>
              </w:rPr>
              <w:t>次郎: [AFTER]  commonResource[0]=1003, tlsData=2</w:t>
            </w:r>
          </w:p>
          <w:p w14:paraId="1C03D357" w14:textId="77777777" w:rsidR="007C5339" w:rsidRPr="007C5339" w:rsidRDefault="007C5339" w:rsidP="007C5339">
            <w:pPr>
              <w:pStyle w:val="3-"/>
              <w:rPr>
                <w:color w:val="auto"/>
              </w:rPr>
            </w:pPr>
            <w:r w:rsidRPr="007C5339">
              <w:rPr>
                <w:rFonts w:hint="eastAsia"/>
                <w:color w:val="auto"/>
              </w:rPr>
              <w:t>太郎: [AFTER]  commonResource[1]=2003, tlsData=2</w:t>
            </w:r>
          </w:p>
          <w:p w14:paraId="59CF6CFF" w14:textId="77777777" w:rsidR="007C5339" w:rsidRPr="007C5339" w:rsidRDefault="007C5339" w:rsidP="007C5339">
            <w:pPr>
              <w:pStyle w:val="3-"/>
              <w:rPr>
                <w:color w:val="auto"/>
              </w:rPr>
            </w:pPr>
            <w:r w:rsidRPr="007C5339">
              <w:rPr>
                <w:rFonts w:hint="eastAsia"/>
                <w:color w:val="auto"/>
              </w:rPr>
              <w:t>三郎: [BEFORE] commonResource[0]=1003, tlsData=1</w:t>
            </w:r>
          </w:p>
          <w:p w14:paraId="05955BEA" w14:textId="77777777" w:rsidR="007C5339" w:rsidRPr="007C5339" w:rsidRDefault="007C5339" w:rsidP="007C5339">
            <w:pPr>
              <w:pStyle w:val="3-"/>
              <w:rPr>
                <w:color w:val="auto"/>
              </w:rPr>
            </w:pPr>
            <w:r w:rsidRPr="007C5339">
              <w:rPr>
                <w:rFonts w:hint="eastAsia"/>
                <w:color w:val="auto"/>
              </w:rPr>
              <w:t>四郎: [BEFORE] commonResource[1]=2003, tlsData=1</w:t>
            </w:r>
          </w:p>
          <w:p w14:paraId="4DF3DB5A" w14:textId="77777777" w:rsidR="007C5339" w:rsidRPr="007C5339" w:rsidRDefault="007C5339" w:rsidP="007C5339">
            <w:pPr>
              <w:pStyle w:val="3-"/>
              <w:rPr>
                <w:color w:val="auto"/>
              </w:rPr>
            </w:pPr>
            <w:r w:rsidRPr="007C5339">
              <w:rPr>
                <w:rFonts w:hint="eastAsia"/>
                <w:color w:val="auto"/>
              </w:rPr>
              <w:t>四郎: [AFTER]  commonResource[1]=2004, tlsData=2</w:t>
            </w:r>
          </w:p>
          <w:p w14:paraId="1F32E024" w14:textId="77777777" w:rsidR="007C5339" w:rsidRPr="007C5339" w:rsidRDefault="007C5339" w:rsidP="007C5339">
            <w:pPr>
              <w:pStyle w:val="3-"/>
              <w:rPr>
                <w:color w:val="auto"/>
              </w:rPr>
            </w:pPr>
            <w:r w:rsidRPr="007C5339">
              <w:rPr>
                <w:rFonts w:hint="eastAsia"/>
                <w:color w:val="auto"/>
              </w:rPr>
              <w:t>三郎: [AFTER]  commonResource[0]=1004, tlsData=2</w:t>
            </w:r>
          </w:p>
          <w:p w14:paraId="7DCD93C0" w14:textId="77777777" w:rsidR="007C5339" w:rsidRPr="007C5339" w:rsidRDefault="007C5339" w:rsidP="007C5339">
            <w:pPr>
              <w:pStyle w:val="3-"/>
              <w:rPr>
                <w:color w:val="auto"/>
              </w:rPr>
            </w:pPr>
            <w:r w:rsidRPr="007C5339">
              <w:rPr>
                <w:rFonts w:hint="eastAsia"/>
                <w:color w:val="auto"/>
              </w:rPr>
              <w:t>次郎: [BEFORE] commonResource[1]=2004, tlsData=2</w:t>
            </w:r>
          </w:p>
          <w:p w14:paraId="52AA2250" w14:textId="77777777" w:rsidR="007C5339" w:rsidRPr="007C5339" w:rsidRDefault="007C5339" w:rsidP="007C5339">
            <w:pPr>
              <w:pStyle w:val="3-"/>
              <w:rPr>
                <w:color w:val="auto"/>
              </w:rPr>
            </w:pPr>
            <w:r w:rsidRPr="007C5339">
              <w:rPr>
                <w:rFonts w:hint="eastAsia"/>
                <w:color w:val="auto"/>
              </w:rPr>
              <w:t>太郎: [BEFORE] commonResource[0]=1004, tlsData=2</w:t>
            </w:r>
          </w:p>
          <w:p w14:paraId="63F330C0" w14:textId="77777777" w:rsidR="007C5339" w:rsidRPr="007C5339" w:rsidRDefault="007C5339" w:rsidP="007C5339">
            <w:pPr>
              <w:pStyle w:val="3-"/>
              <w:rPr>
                <w:color w:val="auto"/>
              </w:rPr>
            </w:pPr>
            <w:r w:rsidRPr="007C5339">
              <w:rPr>
                <w:rFonts w:hint="eastAsia"/>
                <w:color w:val="auto"/>
              </w:rPr>
              <w:t>次郎: [AFTER]  commonResource[1]=2005, tlsData=3</w:t>
            </w:r>
          </w:p>
          <w:p w14:paraId="03A21FDA" w14:textId="77777777" w:rsidR="007C5339" w:rsidRPr="007C5339" w:rsidRDefault="007C5339" w:rsidP="007C5339">
            <w:pPr>
              <w:pStyle w:val="3-"/>
              <w:rPr>
                <w:color w:val="auto"/>
              </w:rPr>
            </w:pPr>
            <w:r w:rsidRPr="007C5339">
              <w:rPr>
                <w:rFonts w:hint="eastAsia"/>
                <w:color w:val="auto"/>
              </w:rPr>
              <w:t>太郎: [AFTER]  commonResource[0]=1005, tlsData=3</w:t>
            </w:r>
          </w:p>
          <w:p w14:paraId="7DACA976" w14:textId="77777777" w:rsidR="007C5339" w:rsidRPr="007C5339" w:rsidRDefault="007C5339" w:rsidP="007C5339">
            <w:pPr>
              <w:pStyle w:val="3-"/>
              <w:rPr>
                <w:color w:val="auto"/>
              </w:rPr>
            </w:pPr>
            <w:r w:rsidRPr="007C5339">
              <w:rPr>
                <w:rFonts w:hint="eastAsia"/>
                <w:color w:val="auto"/>
              </w:rPr>
              <w:t>- end:次郎 -</w:t>
            </w:r>
          </w:p>
          <w:p w14:paraId="63EE07B4" w14:textId="77777777" w:rsidR="007C5339" w:rsidRPr="007C5339" w:rsidRDefault="007C5339" w:rsidP="007C5339">
            <w:pPr>
              <w:pStyle w:val="3-"/>
              <w:rPr>
                <w:color w:val="auto"/>
              </w:rPr>
            </w:pPr>
            <w:r w:rsidRPr="007C5339">
              <w:rPr>
                <w:rFonts w:hint="eastAsia"/>
                <w:color w:val="auto"/>
              </w:rPr>
              <w:t>四郎: [BEFORE] commonResource[0]=1005, tlsData=2</w:t>
            </w:r>
          </w:p>
          <w:p w14:paraId="3DAA7DB3" w14:textId="77777777" w:rsidR="007C5339" w:rsidRPr="007C5339" w:rsidRDefault="007C5339" w:rsidP="007C5339">
            <w:pPr>
              <w:pStyle w:val="3-"/>
              <w:rPr>
                <w:color w:val="auto"/>
              </w:rPr>
            </w:pPr>
            <w:r w:rsidRPr="007C5339">
              <w:rPr>
                <w:rFonts w:hint="eastAsia"/>
                <w:color w:val="auto"/>
              </w:rPr>
              <w:t>三郎: [BEFORE] commonResource[1]=2005, tlsData=2</w:t>
            </w:r>
          </w:p>
          <w:p w14:paraId="50A518CA" w14:textId="77777777" w:rsidR="007C5339" w:rsidRPr="007C5339" w:rsidRDefault="007C5339" w:rsidP="007C5339">
            <w:pPr>
              <w:pStyle w:val="3-"/>
              <w:rPr>
                <w:color w:val="auto"/>
              </w:rPr>
            </w:pPr>
            <w:r w:rsidRPr="007C5339">
              <w:rPr>
                <w:rFonts w:hint="eastAsia"/>
                <w:color w:val="auto"/>
              </w:rPr>
              <w:t>- end:太郎 -</w:t>
            </w:r>
          </w:p>
          <w:p w14:paraId="68B4D246" w14:textId="088A5BAE" w:rsidR="007C5339" w:rsidRPr="007C5339" w:rsidRDefault="007C5339" w:rsidP="007C5339">
            <w:pPr>
              <w:pStyle w:val="3-"/>
              <w:rPr>
                <w:color w:val="auto"/>
              </w:rPr>
            </w:pPr>
            <w:r w:rsidRPr="007C5339">
              <w:rPr>
                <w:rFonts w:hint="eastAsia"/>
                <w:color w:val="auto"/>
              </w:rPr>
              <w:t>三郎: [AFTER]  commonResource[1]=</w:t>
            </w:r>
            <w:r w:rsidRPr="00FC6994">
              <w:rPr>
                <w:rFonts w:hint="eastAsia"/>
                <w:color w:val="FF0000"/>
              </w:rPr>
              <w:t>2006</w:t>
            </w:r>
            <w:r w:rsidRPr="007C5339">
              <w:rPr>
                <w:rFonts w:hint="eastAsia"/>
                <w:color w:val="auto"/>
              </w:rPr>
              <w:t>, tlsData=3</w:t>
            </w:r>
            <w:r w:rsidR="00FC6994">
              <w:rPr>
                <w:color w:val="auto"/>
              </w:rPr>
              <w:tab/>
            </w:r>
            <w:r w:rsidR="00FC6994">
              <w:rPr>
                <w:color w:val="auto"/>
              </w:rPr>
              <w:tab/>
            </w:r>
            <w:r w:rsidR="00FC6994" w:rsidRPr="00FF65A9">
              <w:rPr>
                <w:rFonts w:hint="eastAsia"/>
                <w:color w:val="FF0000"/>
              </w:rPr>
              <w:t>←</w:t>
            </w:r>
            <w:r w:rsidR="00FC6994">
              <w:rPr>
                <w:color w:val="FF0000"/>
              </w:rPr>
              <w:t>全て正常にロックされたので、</w:t>
            </w:r>
            <w:r w:rsidR="00FC6994">
              <w:rPr>
                <w:rFonts w:hint="eastAsia"/>
                <w:color w:val="FF0000"/>
              </w:rPr>
              <w:t>正しい</w:t>
            </w:r>
            <w:r w:rsidR="00FC6994">
              <w:rPr>
                <w:color w:val="FF0000"/>
              </w:rPr>
              <w:t>処理結果になっている</w:t>
            </w:r>
          </w:p>
          <w:p w14:paraId="7BF3BFE9" w14:textId="422820DA" w:rsidR="007C5339" w:rsidRPr="007C5339" w:rsidRDefault="007C5339" w:rsidP="00FC6994">
            <w:pPr>
              <w:pStyle w:val="3-"/>
              <w:tabs>
                <w:tab w:val="clear" w:pos="3758"/>
                <w:tab w:val="left" w:pos="3905"/>
              </w:tabs>
              <w:rPr>
                <w:color w:val="auto"/>
              </w:rPr>
            </w:pPr>
            <w:r w:rsidRPr="007C5339">
              <w:rPr>
                <w:rFonts w:hint="eastAsia"/>
                <w:color w:val="auto"/>
              </w:rPr>
              <w:t>四郎: [AFTER]  commonResource[0]=</w:t>
            </w:r>
            <w:r w:rsidRPr="00FC6994">
              <w:rPr>
                <w:rFonts w:hint="eastAsia"/>
                <w:color w:val="FF0000"/>
              </w:rPr>
              <w:t>1006</w:t>
            </w:r>
            <w:r w:rsidRPr="007C5339">
              <w:rPr>
                <w:rFonts w:hint="eastAsia"/>
                <w:color w:val="auto"/>
              </w:rPr>
              <w:t>, tlsData=3</w:t>
            </w:r>
            <w:r w:rsidR="00FC6994">
              <w:rPr>
                <w:color w:val="auto"/>
              </w:rPr>
              <w:tab/>
            </w:r>
            <w:r w:rsidR="00FC6994">
              <w:rPr>
                <w:color w:val="auto"/>
              </w:rPr>
              <w:tab/>
            </w:r>
          </w:p>
          <w:p w14:paraId="511650D8" w14:textId="77777777" w:rsidR="007C5339" w:rsidRPr="007C5339" w:rsidRDefault="007C5339" w:rsidP="007C5339">
            <w:pPr>
              <w:pStyle w:val="3-"/>
              <w:rPr>
                <w:color w:val="auto"/>
              </w:rPr>
            </w:pPr>
            <w:r w:rsidRPr="007C5339">
              <w:rPr>
                <w:rFonts w:hint="eastAsia"/>
                <w:color w:val="auto"/>
              </w:rPr>
              <w:t>- end:四郎 -</w:t>
            </w:r>
          </w:p>
          <w:p w14:paraId="60284A67" w14:textId="77777777" w:rsidR="007C5339" w:rsidRPr="007C5339" w:rsidRDefault="007C5339" w:rsidP="007C5339">
            <w:pPr>
              <w:pStyle w:val="3-"/>
              <w:rPr>
                <w:color w:val="auto"/>
              </w:rPr>
            </w:pPr>
            <w:r w:rsidRPr="007C5339">
              <w:rPr>
                <w:rFonts w:hint="eastAsia"/>
                <w:color w:val="auto"/>
              </w:rPr>
              <w:t>- end:三郎 -</w:t>
            </w:r>
          </w:p>
          <w:p w14:paraId="24BDB478" w14:textId="10B76331" w:rsidR="00737B12" w:rsidRPr="00DD51B6" w:rsidRDefault="007C5339" w:rsidP="007C5339">
            <w:pPr>
              <w:pStyle w:val="3-"/>
            </w:pPr>
            <w:r w:rsidRPr="007C5339">
              <w:rPr>
                <w:color w:val="auto"/>
              </w:rPr>
              <w:t xml:space="preserve">Semaphore * 10000000 = </w:t>
            </w:r>
            <w:r w:rsidRPr="00FC6994">
              <w:rPr>
                <w:color w:val="FF0000"/>
              </w:rPr>
              <w:t>4.787152 sec</w:t>
            </w:r>
            <w:r w:rsidR="00FC6994">
              <w:rPr>
                <w:color w:val="FF0000"/>
              </w:rPr>
              <w:tab/>
            </w:r>
            <w:r w:rsidR="00FC6994">
              <w:rPr>
                <w:color w:val="FF0000"/>
              </w:rPr>
              <w:tab/>
            </w:r>
            <w:r w:rsidR="00FC6994">
              <w:rPr>
                <w:color w:val="FF0000"/>
              </w:rPr>
              <w:tab/>
            </w:r>
            <w:r w:rsidR="00FC6994">
              <w:rPr>
                <w:color w:val="FF0000"/>
              </w:rPr>
              <w:tab/>
            </w:r>
            <w:r w:rsidR="009518EA">
              <w:rPr>
                <w:color w:val="FF0000"/>
              </w:rPr>
              <w:t>←</w:t>
            </w:r>
            <w:r w:rsidR="009518EA">
              <w:rPr>
                <w:rFonts w:hint="eastAsia"/>
                <w:color w:val="FF0000"/>
              </w:rPr>
              <w:t>1千万回ループによる処理時間計測</w:t>
            </w:r>
          </w:p>
        </w:tc>
      </w:tr>
    </w:tbl>
    <w:p w14:paraId="374A618C" w14:textId="4F9D20A5" w:rsidR="0036070F" w:rsidRDefault="0036070F" w:rsidP="0036070F">
      <w:pPr>
        <w:pStyle w:val="2"/>
      </w:pPr>
      <w:bookmarkStart w:id="126" w:name="_Toc379553569"/>
      <w:r>
        <w:rPr>
          <w:rFonts w:hint="eastAsia"/>
        </w:rPr>
        <w:t>モニター</w:t>
      </w:r>
      <w:bookmarkEnd w:id="126"/>
      <w:r w:rsidR="00A45D66">
        <w:fldChar w:fldCharType="begin"/>
      </w:r>
      <w:r w:rsidR="00A45D66">
        <w:instrText xml:space="preserve"> XE "</w:instrText>
      </w:r>
      <w:r w:rsidR="00A45D66">
        <w:rPr>
          <w:rFonts w:hint="eastAsia"/>
        </w:rPr>
        <w:instrText>モニター</w:instrText>
      </w:r>
      <w:r w:rsidR="00A45D66">
        <w:instrText>" \y “</w:instrText>
      </w:r>
      <w:r w:rsidR="00A45D66">
        <w:rPr>
          <w:rFonts w:hint="eastAsia"/>
        </w:rPr>
        <w:instrText>もにたー</w:instrText>
      </w:r>
      <w:r w:rsidR="00A45D66">
        <w:instrText xml:space="preserve">” </w:instrText>
      </w:r>
      <w:r w:rsidR="00A45D66">
        <w:fldChar w:fldCharType="end"/>
      </w:r>
    </w:p>
    <w:p w14:paraId="3B8D0AE1" w14:textId="2D01A0A1" w:rsidR="0036070F" w:rsidRDefault="00A71BDD" w:rsidP="0036070F">
      <w:pPr>
        <w:pStyle w:val="a9"/>
        <w:ind w:firstLine="283"/>
      </w:pPr>
      <w:r>
        <w:rPr>
          <w:rFonts w:hint="eastAsia"/>
        </w:rPr>
        <w:t>状態の変化を監視し、</w:t>
      </w:r>
      <w:r w:rsidR="00233D2D">
        <w:rPr>
          <w:rFonts w:hint="eastAsia"/>
        </w:rPr>
        <w:t>それまでスレッドをスリープして待機する手法を「モニター」と呼ぶ。</w:t>
      </w:r>
    </w:p>
    <w:p w14:paraId="327C0C8B" w14:textId="6F982F89" w:rsidR="00233D2D" w:rsidRDefault="00233D2D" w:rsidP="0036070F">
      <w:pPr>
        <w:pStyle w:val="a9"/>
        <w:ind w:firstLine="283"/>
      </w:pPr>
      <w:r>
        <w:rPr>
          <w:rFonts w:hint="eastAsia"/>
        </w:rPr>
        <w:t>大きな括りとしては排他制御と同様だが、順序性のある処理をリレーするような時に使える。</w:t>
      </w:r>
    </w:p>
    <w:p w14:paraId="3C649AE6" w14:textId="078BD75E" w:rsidR="00233D2D" w:rsidRDefault="00233D2D" w:rsidP="0036070F">
      <w:pPr>
        <w:pStyle w:val="a9"/>
        <w:ind w:firstLine="283"/>
      </w:pPr>
      <w:r>
        <w:rPr>
          <w:rFonts w:hint="eastAsia"/>
        </w:rPr>
        <w:t>例えば、メインループで描画用のデータを構築した後、描画スレッドに処理を受け渡すような場面で使える。描画スレッドは、データ構築完了の通知が来るまでスリープする。</w:t>
      </w:r>
    </w:p>
    <w:p w14:paraId="3787BC9A" w14:textId="2FFBE22D" w:rsidR="0036070F" w:rsidRDefault="0036070F" w:rsidP="0036070F">
      <w:pPr>
        <w:pStyle w:val="2"/>
      </w:pPr>
      <w:bookmarkStart w:id="127" w:name="_Toc379553570"/>
      <w:r>
        <w:rPr>
          <w:rFonts w:hint="eastAsia"/>
        </w:rPr>
        <w:lastRenderedPageBreak/>
        <w:t>モニター：条件変数</w:t>
      </w:r>
      <w:bookmarkEnd w:id="127"/>
      <w:r w:rsidR="00A45D66">
        <w:fldChar w:fldCharType="begin"/>
      </w:r>
      <w:r w:rsidR="00A45D66">
        <w:instrText xml:space="preserve"> XE "</w:instrText>
      </w:r>
      <w:r w:rsidR="00A45D66">
        <w:rPr>
          <w:rFonts w:hint="eastAsia"/>
        </w:rPr>
        <w:instrText>条件変数</w:instrText>
      </w:r>
      <w:r w:rsidR="00A45D66">
        <w:instrText>" \y “</w:instrText>
      </w:r>
      <w:r w:rsidR="00A45D66">
        <w:rPr>
          <w:rFonts w:hint="eastAsia"/>
        </w:rPr>
        <w:instrText>じょうけんへんすう</w:instrText>
      </w:r>
      <w:r w:rsidR="00A45D66">
        <w:instrText xml:space="preserve">” </w:instrText>
      </w:r>
      <w:r w:rsidR="00A45D66">
        <w:fldChar w:fldCharType="end"/>
      </w:r>
    </w:p>
    <w:p w14:paraId="1AD1ED52" w14:textId="3FC12EEE" w:rsidR="00233D2D" w:rsidRDefault="006D2982" w:rsidP="00233D2D">
      <w:pPr>
        <w:pStyle w:val="a9"/>
        <w:ind w:firstLine="283"/>
      </w:pPr>
      <w:r>
        <w:rPr>
          <w:rFonts w:hint="eastAsia"/>
        </w:rPr>
        <w:t>最も</w:t>
      </w:r>
      <w:r w:rsidR="00233D2D">
        <w:rPr>
          <w:rFonts w:hint="eastAsia"/>
        </w:rPr>
        <w:t>一般的なモニターの手法は「条件変数」を用いる事である。</w:t>
      </w:r>
    </w:p>
    <w:p w14:paraId="5117953F" w14:textId="2DD3FA94" w:rsidR="00233D2D" w:rsidRDefault="00233D2D" w:rsidP="00233D2D">
      <w:pPr>
        <w:pStyle w:val="a9"/>
        <w:ind w:firstLine="283"/>
      </w:pPr>
      <w:r>
        <w:rPr>
          <w:rFonts w:hint="eastAsia"/>
        </w:rPr>
        <w:t>条件変数は、「通知があるまで待機する」仕組み。ミューテックスと、状態確認のための変数と組み合わせて使用するのが一般的であり、若干使用方法が難しい。</w:t>
      </w:r>
    </w:p>
    <w:p w14:paraId="101F9CA3" w14:textId="77777777" w:rsidR="006D2982" w:rsidRDefault="00233D2D" w:rsidP="006D2982">
      <w:pPr>
        <w:pStyle w:val="a9"/>
        <w:spacing w:beforeLines="50" w:before="180"/>
        <w:ind w:firstLine="283"/>
      </w:pPr>
      <w:r>
        <w:rPr>
          <w:rFonts w:hint="eastAsia"/>
        </w:rPr>
        <w:t>通知のタイミングで必ず待機している必要がある</w:t>
      </w:r>
      <w:r w:rsidR="006D2982">
        <w:rPr>
          <w:rFonts w:hint="eastAsia"/>
        </w:rPr>
        <w:t>ことにも注意。</w:t>
      </w:r>
    </w:p>
    <w:p w14:paraId="629AE803" w14:textId="71A14886" w:rsidR="00233D2D" w:rsidRPr="00233D2D" w:rsidRDefault="006D2982" w:rsidP="006D2982">
      <w:pPr>
        <w:pStyle w:val="a9"/>
        <w:ind w:firstLine="283"/>
      </w:pPr>
      <w:r>
        <w:rPr>
          <w:rFonts w:hint="eastAsia"/>
        </w:rPr>
        <w:t>例えば、スレッド</w:t>
      </w:r>
      <w:r>
        <w:rPr>
          <w:rFonts w:hint="eastAsia"/>
        </w:rPr>
        <w:t>A</w:t>
      </w:r>
      <w:r>
        <w:rPr>
          <w:rFonts w:hint="eastAsia"/>
        </w:rPr>
        <w:t>の通知を待ってスレッド</w:t>
      </w:r>
      <w:r>
        <w:rPr>
          <w:rFonts w:hint="eastAsia"/>
        </w:rPr>
        <w:t>B</w:t>
      </w:r>
      <w:r>
        <w:rPr>
          <w:rFonts w:hint="eastAsia"/>
        </w:rPr>
        <w:t>が処理を開始したい場合、スレッド</w:t>
      </w:r>
      <w:r>
        <w:rPr>
          <w:rFonts w:hint="eastAsia"/>
        </w:rPr>
        <w:t>B</w:t>
      </w:r>
      <w:r>
        <w:rPr>
          <w:rFonts w:hint="eastAsia"/>
        </w:rPr>
        <w:t>が待機状態に入る前にスレッド</w:t>
      </w:r>
      <w:r>
        <w:rPr>
          <w:rFonts w:hint="eastAsia"/>
        </w:rPr>
        <w:t>A</w:t>
      </w:r>
      <w:r>
        <w:rPr>
          <w:rFonts w:hint="eastAsia"/>
        </w:rPr>
        <w:t>が通知を行ってしまうと、スレッド</w:t>
      </w:r>
      <w:r>
        <w:rPr>
          <w:rFonts w:hint="eastAsia"/>
        </w:rPr>
        <w:t>B</w:t>
      </w:r>
      <w:r>
        <w:rPr>
          <w:rFonts w:hint="eastAsia"/>
        </w:rPr>
        <w:t>が待機に入っても通知を確認することができない。このため、既に通知が行われていたら待機処理を実行しないように、気を付けてプログラミングしなければならない。</w:t>
      </w:r>
    </w:p>
    <w:p w14:paraId="6D5B2554" w14:textId="593ABCBC" w:rsidR="0036070F" w:rsidRDefault="00DF7C5C" w:rsidP="0036070F">
      <w:pPr>
        <w:pStyle w:val="3"/>
      </w:pPr>
      <w:bookmarkStart w:id="128" w:name="_Toc379553571"/>
      <w:r>
        <w:rPr>
          <w:rFonts w:hint="eastAsia"/>
        </w:rPr>
        <w:t>POSIX</w:t>
      </w:r>
      <w:r>
        <w:rPr>
          <w:rFonts w:hint="eastAsia"/>
        </w:rPr>
        <w:t>スレッド</w:t>
      </w:r>
      <w:r w:rsidR="006D2982">
        <w:rPr>
          <w:rFonts w:hint="eastAsia"/>
        </w:rPr>
        <w:t>ライブラリ</w:t>
      </w:r>
      <w:r w:rsidR="0036070F">
        <w:rPr>
          <w:rFonts w:hint="eastAsia"/>
        </w:rPr>
        <w:t>版</w:t>
      </w:r>
      <w:bookmarkEnd w:id="128"/>
      <w:r w:rsidR="00A45D66">
        <w:fldChar w:fldCharType="begin"/>
      </w:r>
      <w:r w:rsidR="00A45D66">
        <w:instrText xml:space="preserve"> XE "</w:instrText>
      </w:r>
      <w:r w:rsidR="00A45D66">
        <w:rPr>
          <w:rFonts w:hint="eastAsia"/>
        </w:rPr>
        <w:instrText>条件変数</w:instrText>
      </w:r>
      <w:r w:rsidR="00A45D66">
        <w:rPr>
          <w:rFonts w:hint="eastAsia"/>
        </w:rPr>
        <w:instrText>:POSIX</w:instrText>
      </w:r>
      <w:r w:rsidR="00A45D66">
        <w:rPr>
          <w:rFonts w:hint="eastAsia"/>
        </w:rPr>
        <w:instrText>スレッドライブラリ版</w:instrText>
      </w:r>
      <w:r w:rsidR="00A45D66">
        <w:instrText>" \y “</w:instrText>
      </w:r>
      <w:r w:rsidR="00A45D66">
        <w:rPr>
          <w:rFonts w:hint="eastAsia"/>
        </w:rPr>
        <w:instrText>じょうけんへんすう</w:instrText>
      </w:r>
      <w:r w:rsidR="00A45D66">
        <w:rPr>
          <w:rFonts w:hint="eastAsia"/>
        </w:rPr>
        <w:instrText>:POSIX</w:instrText>
      </w:r>
      <w:r w:rsidR="00A45D66">
        <w:rPr>
          <w:rFonts w:hint="eastAsia"/>
        </w:rPr>
        <w:instrText>すれっどらいぶらりばん</w:instrText>
      </w:r>
      <w:r w:rsidR="00A45D66">
        <w:instrText xml:space="preserve">” </w:instrText>
      </w:r>
      <w:r w:rsidR="00A45D66">
        <w:fldChar w:fldCharType="end"/>
      </w:r>
    </w:p>
    <w:p w14:paraId="5CB3E8FF" w14:textId="33C88BF0" w:rsidR="0036070F" w:rsidRDefault="00DF7C5C" w:rsidP="0036070F">
      <w:pPr>
        <w:pStyle w:val="aa"/>
        <w:ind w:left="447" w:firstLine="283"/>
      </w:pPr>
      <w:r>
        <w:rPr>
          <w:rFonts w:hint="eastAsia"/>
        </w:rPr>
        <w:t>POSIX</w:t>
      </w:r>
      <w:r>
        <w:rPr>
          <w:rFonts w:hint="eastAsia"/>
        </w:rPr>
        <w:t>スレッド</w:t>
      </w:r>
      <w:r w:rsidR="006D2982">
        <w:rPr>
          <w:rFonts w:hint="eastAsia"/>
        </w:rPr>
        <w:t>ライブラリ版の条件変数</w:t>
      </w:r>
      <w:r w:rsidR="0036070F">
        <w:rPr>
          <w:rFonts w:hint="eastAsia"/>
        </w:rPr>
        <w:t>。</w:t>
      </w:r>
    </w:p>
    <w:p w14:paraId="0965D51F" w14:textId="506A3F45" w:rsidR="00971C80" w:rsidRDefault="00DF7C5C" w:rsidP="00971C80">
      <w:pPr>
        <w:pStyle w:val="aa"/>
        <w:keepNext/>
        <w:widowControl/>
        <w:spacing w:beforeLines="50" w:before="180"/>
        <w:ind w:leftChars="203" w:left="447" w:hangingChars="10" w:hanging="21"/>
      </w:pPr>
      <w:r>
        <w:t>P</w:t>
      </w:r>
      <w:r>
        <w:rPr>
          <w:rFonts w:hint="eastAsia"/>
        </w:rPr>
        <w:t>OSIX</w:t>
      </w:r>
      <w:r>
        <w:rPr>
          <w:rFonts w:hint="eastAsia"/>
        </w:rPr>
        <w:t>スレッド</w:t>
      </w:r>
      <w:r w:rsidR="006D2982">
        <w:rPr>
          <w:rFonts w:hint="eastAsia"/>
        </w:rPr>
        <w:t>ライブラリ版条件変数</w:t>
      </w:r>
      <w:r w:rsidR="00971C80">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6E6F18F3" w14:textId="77777777" w:rsidTr="000A1665">
        <w:tc>
          <w:tcPr>
            <w:tcW w:w="8494" w:type="dxa"/>
          </w:tcPr>
          <w:p w14:paraId="026EE2E9" w14:textId="77777777" w:rsidR="006D2982" w:rsidRDefault="006D2982" w:rsidP="006D2982">
            <w:pPr>
              <w:pStyle w:val="3-"/>
            </w:pPr>
            <w:r>
              <w:t>#include &lt;stdio.h&gt;</w:t>
            </w:r>
          </w:p>
          <w:p w14:paraId="7303A3A9" w14:textId="77777777" w:rsidR="006D2982" w:rsidRDefault="006D2982" w:rsidP="006D2982">
            <w:pPr>
              <w:pStyle w:val="3-"/>
            </w:pPr>
            <w:r>
              <w:t>#include &lt;stdlib.h&gt;</w:t>
            </w:r>
          </w:p>
          <w:p w14:paraId="6DAA923D" w14:textId="77777777" w:rsidR="006D2982" w:rsidRDefault="006D2982" w:rsidP="006D2982">
            <w:pPr>
              <w:pStyle w:val="3-"/>
            </w:pPr>
          </w:p>
          <w:p w14:paraId="43B92B11" w14:textId="77777777" w:rsidR="006D2982" w:rsidRPr="00FD7491" w:rsidRDefault="006D2982" w:rsidP="006D2982">
            <w:pPr>
              <w:pStyle w:val="3-"/>
              <w:rPr>
                <w:color w:val="FF0000"/>
              </w:rPr>
            </w:pPr>
            <w:r w:rsidRPr="00FD7491">
              <w:rPr>
                <w:color w:val="FF0000"/>
              </w:rPr>
              <w:t>#include &lt;pthread.h&gt;</w:t>
            </w:r>
          </w:p>
          <w:p w14:paraId="31B5FD39" w14:textId="77777777" w:rsidR="006D2982" w:rsidRDefault="006D2982" w:rsidP="006D2982">
            <w:pPr>
              <w:pStyle w:val="3-"/>
            </w:pPr>
            <w:r>
              <w:t>#include &lt;unistd.h&gt;</w:t>
            </w:r>
          </w:p>
          <w:p w14:paraId="2DC04994" w14:textId="77777777" w:rsidR="006D2982" w:rsidRDefault="006D2982" w:rsidP="006D2982">
            <w:pPr>
              <w:pStyle w:val="3-"/>
            </w:pPr>
          </w:p>
          <w:p w14:paraId="44D36C63" w14:textId="77777777" w:rsidR="006D2982" w:rsidRDefault="006D2982" w:rsidP="006D2982">
            <w:pPr>
              <w:pStyle w:val="3-"/>
            </w:pPr>
            <w:r>
              <w:rPr>
                <w:rFonts w:hint="eastAsia"/>
              </w:rPr>
              <w:t xml:space="preserve">#include &lt;sys/time.h&gt; </w:t>
            </w:r>
            <w:r w:rsidRPr="00FD7491">
              <w:rPr>
                <w:rFonts w:hint="eastAsia"/>
                <w:color w:val="00B050"/>
              </w:rPr>
              <w:t>//時間計測用</w:t>
            </w:r>
          </w:p>
          <w:p w14:paraId="7DF1DF96" w14:textId="77777777" w:rsidR="006D2982" w:rsidRDefault="006D2982" w:rsidP="006D2982">
            <w:pPr>
              <w:pStyle w:val="3-"/>
            </w:pPr>
          </w:p>
          <w:p w14:paraId="431B8497" w14:textId="77777777" w:rsidR="006D2982" w:rsidRPr="00FD7491" w:rsidRDefault="006D2982" w:rsidP="006D2982">
            <w:pPr>
              <w:pStyle w:val="3-"/>
              <w:rPr>
                <w:color w:val="00B050"/>
              </w:rPr>
            </w:pPr>
            <w:r w:rsidRPr="00FD7491">
              <w:rPr>
                <w:rFonts w:hint="eastAsia"/>
                <w:color w:val="00B050"/>
              </w:rPr>
              <w:t>//スレッド情報</w:t>
            </w:r>
          </w:p>
          <w:p w14:paraId="11BA5B84" w14:textId="77777777" w:rsidR="006D2982" w:rsidRPr="00FD7491" w:rsidRDefault="006D2982" w:rsidP="006D2982">
            <w:pPr>
              <w:pStyle w:val="3-"/>
              <w:rPr>
                <w:color w:val="00B050"/>
              </w:rPr>
            </w:pPr>
            <w:r>
              <w:rPr>
                <w:rFonts w:hint="eastAsia"/>
              </w:rPr>
              <w:t xml:space="preserve">static const int FOLLOW_THREAD_MAX = 10;          </w:t>
            </w:r>
            <w:r w:rsidRPr="00FD7491">
              <w:rPr>
                <w:rFonts w:hint="eastAsia"/>
                <w:color w:val="00B050"/>
              </w:rPr>
              <w:t>//後続スレッド最大数</w:t>
            </w:r>
          </w:p>
          <w:p w14:paraId="35559572" w14:textId="77777777" w:rsidR="006D2982" w:rsidRDefault="006D2982" w:rsidP="006D2982">
            <w:pPr>
              <w:pStyle w:val="3-"/>
            </w:pPr>
            <w:r>
              <w:rPr>
                <w:rFonts w:hint="eastAsia"/>
              </w:rPr>
              <w:t xml:space="preserve">static volatile int s_followThreadNum = 0;        </w:t>
            </w:r>
            <w:r w:rsidRPr="00FD7491">
              <w:rPr>
                <w:rFonts w:hint="eastAsia"/>
                <w:color w:val="00B050"/>
              </w:rPr>
              <w:t>//後続スレッド数</w:t>
            </w:r>
          </w:p>
          <w:p w14:paraId="2F52FCA0" w14:textId="77777777" w:rsidR="006D2982" w:rsidRDefault="006D2982" w:rsidP="006D2982">
            <w:pPr>
              <w:pStyle w:val="3-"/>
            </w:pPr>
            <w:r>
              <w:rPr>
                <w:rFonts w:hint="eastAsia"/>
              </w:rPr>
              <w:t xml:space="preserve">static volatile int s_followThreadNo = 0;         </w:t>
            </w:r>
            <w:r w:rsidRPr="00FD7491">
              <w:rPr>
                <w:rFonts w:hint="eastAsia"/>
                <w:color w:val="00B050"/>
              </w:rPr>
              <w:t>//後続スレッド番号発番用</w:t>
            </w:r>
          </w:p>
          <w:p w14:paraId="1DB2412C" w14:textId="77777777" w:rsidR="006D2982" w:rsidRPr="00FD7491" w:rsidRDefault="006D2982" w:rsidP="006D2982">
            <w:pPr>
              <w:pStyle w:val="3-"/>
              <w:rPr>
                <w:color w:val="00B050"/>
              </w:rPr>
            </w:pPr>
            <w:r>
              <w:rPr>
                <w:rFonts w:hint="eastAsia"/>
              </w:rPr>
              <w:t>static volatile bool s_IsQuirProiorThread = false;</w:t>
            </w:r>
            <w:r w:rsidRPr="00FD7491">
              <w:rPr>
                <w:rFonts w:hint="eastAsia"/>
                <w:color w:val="00B050"/>
              </w:rPr>
              <w:t>//先行スレッド終了フラグ</w:t>
            </w:r>
          </w:p>
          <w:p w14:paraId="5A7AED8E" w14:textId="77777777" w:rsidR="006D2982" w:rsidRPr="00FD7491" w:rsidRDefault="006D2982" w:rsidP="006D2982">
            <w:pPr>
              <w:pStyle w:val="3-"/>
              <w:rPr>
                <w:color w:val="00B050"/>
              </w:rPr>
            </w:pPr>
            <w:r>
              <w:rPr>
                <w:rFonts w:hint="eastAsia"/>
              </w:rPr>
              <w:t>static pthread_mutex_t s_followThreadMutex = PTHREAD_MUTEX_INITIALIZER;</w:t>
            </w:r>
            <w:r w:rsidRPr="00FD7491">
              <w:rPr>
                <w:rFonts w:hint="eastAsia"/>
                <w:color w:val="00B050"/>
              </w:rPr>
              <w:t>//後続スレッド番号発番用ミューテックス</w:t>
            </w:r>
          </w:p>
          <w:p w14:paraId="38F83FBF" w14:textId="77777777" w:rsidR="006D2982" w:rsidRDefault="006D2982" w:rsidP="006D2982">
            <w:pPr>
              <w:pStyle w:val="3-"/>
            </w:pPr>
          </w:p>
          <w:p w14:paraId="26B25017" w14:textId="77777777" w:rsidR="006D2982" w:rsidRPr="00FD7491" w:rsidRDefault="006D2982" w:rsidP="006D2982">
            <w:pPr>
              <w:pStyle w:val="3-"/>
              <w:rPr>
                <w:color w:val="00B050"/>
              </w:rPr>
            </w:pPr>
            <w:r w:rsidRPr="00FD7491">
              <w:rPr>
                <w:rFonts w:hint="eastAsia"/>
                <w:color w:val="00B050"/>
              </w:rPr>
              <w:t>//条件変数</w:t>
            </w:r>
          </w:p>
          <w:p w14:paraId="21B743B2" w14:textId="77777777" w:rsidR="006D2982" w:rsidRPr="00FD7491" w:rsidRDefault="006D2982" w:rsidP="006D2982">
            <w:pPr>
              <w:pStyle w:val="3-"/>
              <w:rPr>
                <w:color w:val="00B050"/>
              </w:rPr>
            </w:pPr>
            <w:r w:rsidRPr="00FD7491">
              <w:rPr>
                <w:rFonts w:hint="eastAsia"/>
                <w:color w:val="00B050"/>
              </w:rPr>
              <w:t>//※条件変数は、必ず条件変数＋ミューテックス＋変数のセットで扱う</w:t>
            </w:r>
          </w:p>
          <w:p w14:paraId="0EACC621" w14:textId="77777777" w:rsidR="006D2982" w:rsidRPr="00FD7491" w:rsidRDefault="006D2982" w:rsidP="006D2982">
            <w:pPr>
              <w:pStyle w:val="3-"/>
              <w:rPr>
                <w:color w:val="00B050"/>
              </w:rPr>
            </w:pPr>
            <w:r w:rsidRPr="00FD7491">
              <w:rPr>
                <w:rFonts w:hint="eastAsia"/>
                <w:color w:val="FF0000"/>
              </w:rPr>
              <w:t xml:space="preserve">static pthread_cond_t s_followCond[FOLLOW_THREAD_MAX];     </w:t>
            </w:r>
            <w:r>
              <w:rPr>
                <w:rFonts w:hint="eastAsia"/>
              </w:rPr>
              <w:t xml:space="preserve"> </w:t>
            </w:r>
            <w:r w:rsidRPr="00FD7491">
              <w:rPr>
                <w:rFonts w:hint="eastAsia"/>
                <w:color w:val="00B050"/>
              </w:rPr>
              <w:t>//後続スレッド処理完了条件変数</w:t>
            </w:r>
          </w:p>
          <w:p w14:paraId="153997E3" w14:textId="77777777" w:rsidR="006D2982" w:rsidRPr="00FD7491" w:rsidRDefault="006D2982" w:rsidP="006D2982">
            <w:pPr>
              <w:pStyle w:val="3-"/>
              <w:rPr>
                <w:color w:val="00B050"/>
              </w:rPr>
            </w:pPr>
            <w:r w:rsidRPr="00FD7491">
              <w:rPr>
                <w:rFonts w:hint="eastAsia"/>
                <w:color w:val="FF0000"/>
              </w:rPr>
              <w:t>static pthread_mutex_t s_followCondMutex[FOLLOW_THREAD_MAX];</w:t>
            </w:r>
            <w:r w:rsidRPr="00FD7491">
              <w:rPr>
                <w:rFonts w:hint="eastAsia"/>
                <w:color w:val="00B050"/>
              </w:rPr>
              <w:t>//後続スレッド処理完了条件変数ミューテックス</w:t>
            </w:r>
          </w:p>
          <w:p w14:paraId="5D84A645" w14:textId="77777777" w:rsidR="006D2982" w:rsidRPr="00FD7491" w:rsidRDefault="006D2982" w:rsidP="006D2982">
            <w:pPr>
              <w:pStyle w:val="3-"/>
              <w:rPr>
                <w:color w:val="00B050"/>
              </w:rPr>
            </w:pPr>
            <w:r w:rsidRPr="00FD7491">
              <w:rPr>
                <w:rFonts w:hint="eastAsia"/>
                <w:color w:val="FF0000"/>
              </w:rPr>
              <w:t xml:space="preserve">static volatile bool s_followFinished[FOLLOW_THREAD_MAX]; </w:t>
            </w:r>
            <w:r>
              <w:rPr>
                <w:rFonts w:hint="eastAsia"/>
              </w:rPr>
              <w:t xml:space="preserve">  </w:t>
            </w:r>
            <w:r w:rsidRPr="00FD7491">
              <w:rPr>
                <w:rFonts w:hint="eastAsia"/>
                <w:color w:val="00B050"/>
              </w:rPr>
              <w:t>//後続スレッド処理完了フラグ</w:t>
            </w:r>
          </w:p>
          <w:p w14:paraId="44EB97DB" w14:textId="77777777" w:rsidR="006D2982" w:rsidRDefault="006D2982" w:rsidP="006D2982">
            <w:pPr>
              <w:pStyle w:val="3-"/>
            </w:pPr>
          </w:p>
          <w:p w14:paraId="1D2D90E4" w14:textId="77777777" w:rsidR="006D2982" w:rsidRPr="00FD7491" w:rsidRDefault="006D2982" w:rsidP="006D2982">
            <w:pPr>
              <w:pStyle w:val="3-"/>
              <w:rPr>
                <w:color w:val="00B050"/>
              </w:rPr>
            </w:pPr>
            <w:r w:rsidRPr="00FD7491">
              <w:rPr>
                <w:rFonts w:hint="eastAsia"/>
                <w:color w:val="00B050"/>
              </w:rPr>
              <w:t>//共有データ</w:t>
            </w:r>
          </w:p>
          <w:p w14:paraId="781C369E" w14:textId="77777777" w:rsidR="006D2982" w:rsidRDefault="006D2982" w:rsidP="006D2982">
            <w:pPr>
              <w:pStyle w:val="3-"/>
            </w:pPr>
            <w:r>
              <w:t>static int s_commonData = 0;</w:t>
            </w:r>
          </w:p>
          <w:p w14:paraId="6D6849A6" w14:textId="77777777" w:rsidR="006D2982" w:rsidRDefault="006D2982" w:rsidP="006D2982">
            <w:pPr>
              <w:pStyle w:val="3-"/>
            </w:pPr>
          </w:p>
          <w:p w14:paraId="54DE680E" w14:textId="77777777" w:rsidR="006D2982" w:rsidRPr="00FD7491" w:rsidRDefault="006D2982" w:rsidP="006D2982">
            <w:pPr>
              <w:pStyle w:val="3-"/>
              <w:rPr>
                <w:color w:val="00B050"/>
              </w:rPr>
            </w:pPr>
            <w:r w:rsidRPr="00FD7491">
              <w:rPr>
                <w:rFonts w:hint="eastAsia"/>
                <w:color w:val="00B050"/>
              </w:rPr>
              <w:t>//スレッド固有データ</w:t>
            </w:r>
          </w:p>
          <w:p w14:paraId="734AB993" w14:textId="77777777" w:rsidR="006D2982" w:rsidRDefault="006D2982" w:rsidP="006D2982">
            <w:pPr>
              <w:pStyle w:val="3-"/>
            </w:pPr>
            <w:r>
              <w:t>__thread int s_tlsData = 0;</w:t>
            </w:r>
          </w:p>
          <w:p w14:paraId="14BE2A1A" w14:textId="77777777" w:rsidR="006D2982" w:rsidRDefault="006D2982" w:rsidP="006D2982">
            <w:pPr>
              <w:pStyle w:val="3-"/>
            </w:pPr>
          </w:p>
          <w:p w14:paraId="5E61D7EC" w14:textId="77777777" w:rsidR="006D2982" w:rsidRPr="00FD7491" w:rsidRDefault="006D2982" w:rsidP="006D2982">
            <w:pPr>
              <w:pStyle w:val="3-"/>
              <w:rPr>
                <w:color w:val="00B050"/>
              </w:rPr>
            </w:pPr>
            <w:r w:rsidRPr="00FD7491">
              <w:rPr>
                <w:rFonts w:hint="eastAsia"/>
                <w:color w:val="00B050"/>
              </w:rPr>
              <w:t>//【処理説明】</w:t>
            </w:r>
          </w:p>
          <w:p w14:paraId="6AA56694" w14:textId="77777777" w:rsidR="006D2982" w:rsidRPr="00FD7491" w:rsidRDefault="006D2982" w:rsidP="006D2982">
            <w:pPr>
              <w:pStyle w:val="3-"/>
              <w:rPr>
                <w:color w:val="00B050"/>
              </w:rPr>
            </w:pPr>
            <w:r w:rsidRPr="00FD7491">
              <w:rPr>
                <w:rFonts w:hint="eastAsia"/>
                <w:color w:val="00B050"/>
              </w:rPr>
              <w:t>//先行スレッドが共有データを作成し、それが完了したら</w:t>
            </w:r>
          </w:p>
          <w:p w14:paraId="665D208B" w14:textId="77777777" w:rsidR="006D2982" w:rsidRPr="00FD7491" w:rsidRDefault="006D2982" w:rsidP="006D2982">
            <w:pPr>
              <w:pStyle w:val="3-"/>
              <w:rPr>
                <w:color w:val="00B050"/>
              </w:rPr>
            </w:pPr>
            <w:r w:rsidRPr="00FD7491">
              <w:rPr>
                <w:rFonts w:hint="eastAsia"/>
                <w:color w:val="00B050"/>
              </w:rPr>
              <w:t>//複数の後続スレッドがスタート。</w:t>
            </w:r>
          </w:p>
          <w:p w14:paraId="1DB65A1A" w14:textId="77777777" w:rsidR="006D2982" w:rsidRPr="00FD7491" w:rsidRDefault="006D2982" w:rsidP="006D2982">
            <w:pPr>
              <w:pStyle w:val="3-"/>
              <w:rPr>
                <w:color w:val="00B050"/>
              </w:rPr>
            </w:pPr>
            <w:r w:rsidRPr="00FD7491">
              <w:rPr>
                <w:rFonts w:hint="eastAsia"/>
                <w:color w:val="00B050"/>
              </w:rPr>
              <w:t>//後続スレッドは共有データを読み込むだけのため、並列で動作。</w:t>
            </w:r>
          </w:p>
          <w:p w14:paraId="77AB569B" w14:textId="77777777" w:rsidR="006D2982" w:rsidRPr="00FD7491" w:rsidRDefault="006D2982" w:rsidP="006D2982">
            <w:pPr>
              <w:pStyle w:val="3-"/>
              <w:rPr>
                <w:color w:val="00B050"/>
              </w:rPr>
            </w:pPr>
            <w:r w:rsidRPr="00FD7491">
              <w:rPr>
                <w:rFonts w:hint="eastAsia"/>
                <w:color w:val="00B050"/>
              </w:rPr>
              <w:t>//後続スレッドの処理が全て完了したら、また先行スレッドが稼働。</w:t>
            </w:r>
          </w:p>
          <w:p w14:paraId="03267D3C" w14:textId="77777777" w:rsidR="006D2982" w:rsidRPr="00FD7491" w:rsidRDefault="006D2982" w:rsidP="006D2982">
            <w:pPr>
              <w:pStyle w:val="3-"/>
              <w:rPr>
                <w:color w:val="00B050"/>
              </w:rPr>
            </w:pPr>
            <w:r w:rsidRPr="00FD7491">
              <w:rPr>
                <w:rFonts w:hint="eastAsia"/>
                <w:color w:val="00B050"/>
              </w:rPr>
              <w:t>//以上を何度か繰り返し、先行スレッドが終了したら全スレッド終了。</w:t>
            </w:r>
          </w:p>
          <w:p w14:paraId="769F2343" w14:textId="77777777" w:rsidR="006D2982" w:rsidRPr="00FD7491" w:rsidRDefault="006D2982" w:rsidP="006D2982">
            <w:pPr>
              <w:pStyle w:val="3-"/>
              <w:rPr>
                <w:color w:val="00B050"/>
              </w:rPr>
            </w:pPr>
            <w:r w:rsidRPr="00FD7491">
              <w:rPr>
                <w:rFonts w:hint="eastAsia"/>
                <w:color w:val="00B050"/>
              </w:rPr>
              <w:t>//※メインループ⇒描画スレッドのようなリレー処理への応用を想定。</w:t>
            </w:r>
          </w:p>
          <w:p w14:paraId="5218B196" w14:textId="77777777" w:rsidR="006D2982" w:rsidRDefault="006D2982" w:rsidP="006D2982">
            <w:pPr>
              <w:pStyle w:val="3-"/>
            </w:pPr>
          </w:p>
          <w:p w14:paraId="186195CC" w14:textId="77777777" w:rsidR="006D2982" w:rsidRPr="00FD7491" w:rsidRDefault="006D2982" w:rsidP="006D2982">
            <w:pPr>
              <w:pStyle w:val="3-"/>
              <w:rPr>
                <w:color w:val="00B050"/>
              </w:rPr>
            </w:pPr>
            <w:r w:rsidRPr="00FD7491">
              <w:rPr>
                <w:rFonts w:hint="eastAsia"/>
                <w:color w:val="00B050"/>
              </w:rPr>
              <w:t>//先行スレッド</w:t>
            </w:r>
          </w:p>
          <w:p w14:paraId="72BC5F77" w14:textId="77777777" w:rsidR="006D2982" w:rsidRDefault="006D2982" w:rsidP="006D2982">
            <w:pPr>
              <w:pStyle w:val="3-"/>
            </w:pPr>
            <w:r>
              <w:t>void* priorThreadFunc(void* param_p)</w:t>
            </w:r>
          </w:p>
          <w:p w14:paraId="3FA74673" w14:textId="77777777" w:rsidR="006D2982" w:rsidRDefault="006D2982" w:rsidP="006D2982">
            <w:pPr>
              <w:pStyle w:val="3-"/>
            </w:pPr>
            <w:r>
              <w:t>{</w:t>
            </w:r>
          </w:p>
          <w:p w14:paraId="0F468B1D" w14:textId="77777777" w:rsidR="006D2982" w:rsidRDefault="006D2982" w:rsidP="006D2982">
            <w:pPr>
              <w:pStyle w:val="3-"/>
            </w:pPr>
            <w:r>
              <w:rPr>
                <w:rFonts w:hint="eastAsia"/>
              </w:rPr>
              <w:lastRenderedPageBreak/>
              <w:tab/>
            </w:r>
            <w:r w:rsidRPr="00FD7491">
              <w:rPr>
                <w:rFonts w:hint="eastAsia"/>
                <w:color w:val="00B050"/>
              </w:rPr>
              <w:t>//パラメータ受け取り</w:t>
            </w:r>
          </w:p>
          <w:p w14:paraId="20538924" w14:textId="77777777" w:rsidR="006D2982" w:rsidRDefault="006D2982" w:rsidP="006D2982">
            <w:pPr>
              <w:pStyle w:val="3-"/>
            </w:pPr>
            <w:r>
              <w:tab/>
              <w:t>const char* name = static_cast&lt;const char*&gt;(param_p);</w:t>
            </w:r>
          </w:p>
          <w:p w14:paraId="3FC0E6FF" w14:textId="77777777" w:rsidR="006D2982" w:rsidRDefault="006D2982" w:rsidP="006D2982">
            <w:pPr>
              <w:pStyle w:val="3-"/>
            </w:pPr>
            <w:r>
              <w:tab/>
            </w:r>
          </w:p>
          <w:p w14:paraId="666A91F6" w14:textId="77777777" w:rsidR="006D2982" w:rsidRDefault="006D2982" w:rsidP="006D2982">
            <w:pPr>
              <w:pStyle w:val="3-"/>
            </w:pPr>
            <w:r>
              <w:rPr>
                <w:rFonts w:hint="eastAsia"/>
              </w:rPr>
              <w:tab/>
            </w:r>
            <w:r w:rsidRPr="00FD7491">
              <w:rPr>
                <w:rFonts w:hint="eastAsia"/>
                <w:color w:val="00B050"/>
              </w:rPr>
              <w:t>//開始</w:t>
            </w:r>
          </w:p>
          <w:p w14:paraId="216E7597" w14:textId="77777777" w:rsidR="006D2982" w:rsidRDefault="006D2982" w:rsidP="006D2982">
            <w:pPr>
              <w:pStyle w:val="3-"/>
            </w:pPr>
            <w:r>
              <w:tab/>
              <w:t>printf("- begin:(P)%s -\n", name);</w:t>
            </w:r>
          </w:p>
          <w:p w14:paraId="25A1F8ED" w14:textId="77777777" w:rsidR="006D2982" w:rsidRDefault="006D2982" w:rsidP="006D2982">
            <w:pPr>
              <w:pStyle w:val="3-"/>
            </w:pPr>
            <w:r>
              <w:tab/>
              <w:t>fflush(stdout);</w:t>
            </w:r>
          </w:p>
          <w:p w14:paraId="51D7521F" w14:textId="77777777" w:rsidR="006D2982" w:rsidRDefault="006D2982" w:rsidP="006D2982">
            <w:pPr>
              <w:pStyle w:val="3-"/>
            </w:pPr>
          </w:p>
          <w:p w14:paraId="4C7647AD" w14:textId="77777777" w:rsidR="006D2982" w:rsidRDefault="006D2982" w:rsidP="006D2982">
            <w:pPr>
              <w:pStyle w:val="3-"/>
            </w:pPr>
            <w:r>
              <w:rPr>
                <w:rFonts w:hint="eastAsia"/>
              </w:rPr>
              <w:tab/>
            </w:r>
            <w:r w:rsidRPr="00FD7491">
              <w:rPr>
                <w:rFonts w:hint="eastAsia"/>
                <w:color w:val="00B050"/>
              </w:rPr>
              <w:t>//初期化</w:t>
            </w:r>
          </w:p>
          <w:p w14:paraId="70A89E92" w14:textId="77777777" w:rsidR="006D2982" w:rsidRDefault="006D2982" w:rsidP="006D2982">
            <w:pPr>
              <w:pStyle w:val="3-"/>
            </w:pPr>
            <w:r>
              <w:rPr>
                <w:rFonts w:hint="eastAsia"/>
              </w:rPr>
              <w:tab/>
              <w:t>s_IsQuirProiorThread = false;</w:t>
            </w:r>
            <w:r w:rsidRPr="00FD7491">
              <w:rPr>
                <w:rFonts w:hint="eastAsia"/>
                <w:color w:val="00B050"/>
              </w:rPr>
              <w:t>//先行処理終了フラグ</w:t>
            </w:r>
          </w:p>
          <w:p w14:paraId="0FD8485E" w14:textId="77777777" w:rsidR="006D2982" w:rsidRDefault="006D2982" w:rsidP="006D2982">
            <w:pPr>
              <w:pStyle w:val="3-"/>
            </w:pPr>
          </w:p>
          <w:p w14:paraId="775D0567" w14:textId="77777777" w:rsidR="006D2982" w:rsidRPr="00FD7491" w:rsidRDefault="006D2982" w:rsidP="006D2982">
            <w:pPr>
              <w:pStyle w:val="3-"/>
              <w:rPr>
                <w:color w:val="00B050"/>
              </w:rPr>
            </w:pPr>
            <w:r>
              <w:rPr>
                <w:rFonts w:hint="eastAsia"/>
              </w:rPr>
              <w:tab/>
            </w:r>
            <w:r w:rsidRPr="00FD7491">
              <w:rPr>
                <w:rFonts w:hint="eastAsia"/>
                <w:color w:val="00B050"/>
              </w:rPr>
              <w:t>//処理</w:t>
            </w:r>
          </w:p>
          <w:p w14:paraId="46A536A8" w14:textId="77777777" w:rsidR="006D2982" w:rsidRDefault="006D2982" w:rsidP="006D2982">
            <w:pPr>
              <w:pStyle w:val="3-"/>
            </w:pPr>
            <w:r>
              <w:tab/>
              <w:t>static const int LOOP_COUNT_MAX = 3;</w:t>
            </w:r>
          </w:p>
          <w:p w14:paraId="4B2E96C9" w14:textId="77777777" w:rsidR="006D2982" w:rsidRDefault="006D2982" w:rsidP="006D2982">
            <w:pPr>
              <w:pStyle w:val="3-"/>
            </w:pPr>
            <w:r>
              <w:tab/>
              <w:t>int loop_counter = 0;</w:t>
            </w:r>
          </w:p>
          <w:p w14:paraId="555B68FF" w14:textId="77777777" w:rsidR="006D2982" w:rsidRDefault="006D2982" w:rsidP="006D2982">
            <w:pPr>
              <w:pStyle w:val="3-"/>
            </w:pPr>
            <w:r>
              <w:tab/>
              <w:t>while (1)</w:t>
            </w:r>
          </w:p>
          <w:p w14:paraId="2ED7DF85" w14:textId="77777777" w:rsidR="006D2982" w:rsidRDefault="006D2982" w:rsidP="006D2982">
            <w:pPr>
              <w:pStyle w:val="3-"/>
            </w:pPr>
            <w:r>
              <w:tab/>
              <w:t>{</w:t>
            </w:r>
          </w:p>
          <w:p w14:paraId="2AA6C5D6"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//全後続スレッド処理完了待ち</w:t>
            </w:r>
          </w:p>
          <w:p w14:paraId="5B007862" w14:textId="77777777" w:rsidR="006D2982" w:rsidRDefault="006D2982" w:rsidP="006D2982">
            <w:pPr>
              <w:pStyle w:val="3-"/>
            </w:pPr>
            <w:r>
              <w:tab/>
            </w:r>
            <w:r>
              <w:tab/>
              <w:t>for (int i = 0; i &lt; s_followThreadNum; ++i)</w:t>
            </w:r>
          </w:p>
          <w:p w14:paraId="3C17390B" w14:textId="77777777" w:rsidR="006D2982" w:rsidRDefault="006D2982" w:rsidP="006D2982">
            <w:pPr>
              <w:pStyle w:val="3-"/>
            </w:pPr>
            <w:r>
              <w:tab/>
            </w:r>
            <w:r>
              <w:tab/>
              <w:t>{</w:t>
            </w:r>
          </w:p>
          <w:p w14:paraId="61F434FC"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70A18727"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while (!s_followFinished[i])</w:t>
            </w:r>
            <w:r w:rsidRPr="00FD7491">
              <w:rPr>
                <w:rFonts w:hint="eastAsia"/>
                <w:color w:val="00B050"/>
              </w:rPr>
              <w:t>//待機終了条件を満たしていない場合</w:t>
            </w:r>
          </w:p>
          <w:p w14:paraId="6010588F" w14:textId="77777777" w:rsidR="00FD7491" w:rsidRPr="00FD7491" w:rsidRDefault="006D2982" w:rsidP="006D2982">
            <w:pPr>
              <w:pStyle w:val="3-"/>
              <w:rPr>
                <w:color w:val="FF0000"/>
              </w:rPr>
            </w:pPr>
            <w:r>
              <w:rPr>
                <w:rFonts w:hint="eastAsia"/>
              </w:rPr>
              <w:tab/>
            </w:r>
            <w:r>
              <w:rPr>
                <w:rFonts w:hint="eastAsia"/>
              </w:rPr>
              <w:tab/>
            </w:r>
            <w:r>
              <w:rPr>
                <w:rFonts w:hint="eastAsia"/>
              </w:rPr>
              <w:tab/>
            </w:r>
            <w:r>
              <w:rPr>
                <w:rFonts w:hint="eastAsia"/>
              </w:rPr>
              <w:tab/>
            </w:r>
            <w:r w:rsidRPr="00FD7491">
              <w:rPr>
                <w:rFonts w:hint="eastAsia"/>
                <w:color w:val="FF0000"/>
              </w:rPr>
              <w:t>pthread_cond_wait(&amp;s_followCond[i], &amp;s_followCondMutex[i]);</w:t>
            </w:r>
          </w:p>
          <w:p w14:paraId="7FCADAAD" w14:textId="4EEB80A4" w:rsidR="006D2982" w:rsidRDefault="00FD7491" w:rsidP="006D2982">
            <w:pPr>
              <w:pStyle w:val="3-"/>
            </w:pPr>
            <w:r>
              <w:tab/>
            </w:r>
            <w:r>
              <w:tab/>
            </w:r>
            <w:r>
              <w:tab/>
            </w:r>
            <w:r>
              <w:tab/>
            </w:r>
            <w:r>
              <w:tab/>
            </w:r>
            <w:r>
              <w:tab/>
            </w:r>
            <w:r>
              <w:tab/>
            </w:r>
            <w:r>
              <w:tab/>
            </w:r>
            <w:r>
              <w:tab/>
            </w:r>
            <w:r>
              <w:tab/>
            </w:r>
            <w:r w:rsidR="006D2982" w:rsidRPr="00FD7491">
              <w:rPr>
                <w:rFonts w:hint="eastAsia"/>
                <w:color w:val="00B050"/>
              </w:rPr>
              <w:t>//待機（ロック開放→待機→待機終了→ロック取得が行われる）</w:t>
            </w:r>
          </w:p>
          <w:p w14:paraId="24341443"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7B7146E4" w14:textId="0CE9E4AD" w:rsidR="004A7B47" w:rsidRDefault="004A7B47" w:rsidP="004A7B47">
            <w:pPr>
              <w:pStyle w:val="3-"/>
            </w:pPr>
            <w:r>
              <w:tab/>
            </w:r>
            <w:r>
              <w:rPr>
                <w:rFonts w:hint="eastAsia"/>
              </w:rPr>
              <w:tab/>
            </w:r>
            <w:r>
              <w:rPr>
                <w:rFonts w:hint="eastAsia"/>
              </w:rPr>
              <w:tab/>
            </w:r>
            <w:r w:rsidRPr="00FD7491">
              <w:rPr>
                <w:rFonts w:hint="eastAsia"/>
                <w:color w:val="00B050"/>
              </w:rPr>
              <w:t xml:space="preserve">//※待機をタイムアウトさせたい場合は </w:t>
            </w:r>
            <w:r w:rsidRPr="00FD7491">
              <w:rPr>
                <w:rFonts w:hint="eastAsia"/>
                <w:color w:val="FF0000"/>
              </w:rPr>
              <w:t>pthread_cond_timedwait()</w:t>
            </w:r>
            <w:r w:rsidRPr="00FD7491">
              <w:rPr>
                <w:rFonts w:hint="eastAsia"/>
                <w:color w:val="00B050"/>
              </w:rPr>
              <w:t xml:space="preserve"> 関数を用いる。</w:t>
            </w:r>
          </w:p>
          <w:p w14:paraId="7CFA1A17" w14:textId="77777777" w:rsidR="006D2982" w:rsidRDefault="006D2982" w:rsidP="006D2982">
            <w:pPr>
              <w:pStyle w:val="3-"/>
            </w:pPr>
            <w:r>
              <w:tab/>
            </w:r>
            <w:r>
              <w:tab/>
              <w:t>}</w:t>
            </w:r>
          </w:p>
          <w:p w14:paraId="0A844BB3" w14:textId="77777777" w:rsidR="006D2982" w:rsidRDefault="006D2982" w:rsidP="006D2982">
            <w:pPr>
              <w:pStyle w:val="3-"/>
            </w:pPr>
          </w:p>
          <w:p w14:paraId="1058CE20" w14:textId="77777777" w:rsidR="006D2982" w:rsidRDefault="006D2982" w:rsidP="006D2982">
            <w:pPr>
              <w:pStyle w:val="3-"/>
            </w:pPr>
            <w:r>
              <w:rPr>
                <w:rFonts w:hint="eastAsia"/>
              </w:rPr>
              <w:tab/>
            </w:r>
            <w:r>
              <w:rPr>
                <w:rFonts w:hint="eastAsia"/>
              </w:rPr>
              <w:tab/>
            </w:r>
            <w:r w:rsidRPr="00FD7491">
              <w:rPr>
                <w:rFonts w:hint="eastAsia"/>
                <w:color w:val="00B050"/>
              </w:rPr>
              <w:t>//ループカウンタ進行＆終了判定</w:t>
            </w:r>
          </w:p>
          <w:p w14:paraId="39E848AA" w14:textId="77777777" w:rsidR="006D2982" w:rsidRDefault="006D2982" w:rsidP="006D2982">
            <w:pPr>
              <w:pStyle w:val="3-"/>
            </w:pPr>
            <w:r>
              <w:tab/>
            </w:r>
            <w:r>
              <w:tab/>
              <w:t>if (loop_counter++ == LOOP_COUNT_MAX)</w:t>
            </w:r>
          </w:p>
          <w:p w14:paraId="1F386D96" w14:textId="77777777" w:rsidR="006D2982" w:rsidRDefault="006D2982" w:rsidP="006D2982">
            <w:pPr>
              <w:pStyle w:val="3-"/>
            </w:pPr>
            <w:r>
              <w:tab/>
            </w:r>
            <w:r>
              <w:tab/>
              <w:t>{</w:t>
            </w:r>
          </w:p>
          <w:p w14:paraId="52D0E670" w14:textId="77777777" w:rsidR="006D2982" w:rsidRPr="00FD7491" w:rsidRDefault="006D2982" w:rsidP="006D2982">
            <w:pPr>
              <w:pStyle w:val="3-"/>
              <w:rPr>
                <w:color w:val="00B050"/>
              </w:rPr>
            </w:pPr>
            <w:r>
              <w:rPr>
                <w:rFonts w:hint="eastAsia"/>
              </w:rPr>
              <w:tab/>
            </w:r>
            <w:r>
              <w:rPr>
                <w:rFonts w:hint="eastAsia"/>
              </w:rPr>
              <w:tab/>
            </w:r>
            <w:r>
              <w:rPr>
                <w:rFonts w:hint="eastAsia"/>
              </w:rPr>
              <w:tab/>
            </w:r>
            <w:r w:rsidRPr="00FD7491">
              <w:rPr>
                <w:rFonts w:hint="eastAsia"/>
                <w:color w:val="00B050"/>
              </w:rPr>
              <w:t>//処理終了</w:t>
            </w:r>
          </w:p>
          <w:p w14:paraId="33253373" w14:textId="77777777" w:rsidR="006D2982" w:rsidRDefault="006D2982" w:rsidP="006D2982">
            <w:pPr>
              <w:pStyle w:val="3-"/>
            </w:pPr>
            <w:r>
              <w:tab/>
            </w:r>
            <w:r>
              <w:tab/>
            </w:r>
            <w:r>
              <w:tab/>
              <w:t>printf("(P)%s: [QUIT]\n", name);</w:t>
            </w:r>
          </w:p>
          <w:p w14:paraId="353397AC" w14:textId="77777777" w:rsidR="006D2982" w:rsidRDefault="006D2982" w:rsidP="006D2982">
            <w:pPr>
              <w:pStyle w:val="3-"/>
            </w:pPr>
            <w:r>
              <w:tab/>
            </w:r>
            <w:r>
              <w:tab/>
            </w:r>
            <w:r>
              <w:tab/>
              <w:t>fflush(stdout);</w:t>
            </w:r>
          </w:p>
          <w:p w14:paraId="174E739C" w14:textId="77777777" w:rsidR="006D2982" w:rsidRDefault="006D2982" w:rsidP="006D2982">
            <w:pPr>
              <w:pStyle w:val="3-"/>
            </w:pPr>
            <w:r>
              <w:tab/>
            </w:r>
            <w:r>
              <w:tab/>
            </w:r>
            <w:r>
              <w:tab/>
            </w:r>
          </w:p>
          <w:p w14:paraId="37B5DE25" w14:textId="77777777" w:rsidR="006D2982" w:rsidRPr="00FD7491" w:rsidRDefault="006D2982" w:rsidP="006D2982">
            <w:pPr>
              <w:pStyle w:val="3-"/>
              <w:rPr>
                <w:color w:val="00B050"/>
              </w:rPr>
            </w:pPr>
            <w:r>
              <w:rPr>
                <w:rFonts w:hint="eastAsia"/>
              </w:rPr>
              <w:tab/>
            </w:r>
            <w:r>
              <w:rPr>
                <w:rFonts w:hint="eastAsia"/>
              </w:rPr>
              <w:tab/>
            </w:r>
            <w:r>
              <w:rPr>
                <w:rFonts w:hint="eastAsia"/>
              </w:rPr>
              <w:tab/>
            </w:r>
            <w:r w:rsidRPr="00FD7491">
              <w:rPr>
                <w:rFonts w:hint="eastAsia"/>
                <w:color w:val="00B050"/>
              </w:rPr>
              <w:t>//先行スレッド終了フラグ</w:t>
            </w:r>
          </w:p>
          <w:p w14:paraId="57180D4D" w14:textId="77777777" w:rsidR="006D2982" w:rsidRDefault="006D2982" w:rsidP="006D2982">
            <w:pPr>
              <w:pStyle w:val="3-"/>
            </w:pPr>
            <w:r>
              <w:tab/>
            </w:r>
            <w:r>
              <w:tab/>
            </w:r>
            <w:r>
              <w:tab/>
              <w:t>s_IsQuirProiorThread = true;</w:t>
            </w:r>
          </w:p>
          <w:p w14:paraId="50C33756" w14:textId="77777777" w:rsidR="006D2982" w:rsidRDefault="006D2982" w:rsidP="006D2982">
            <w:pPr>
              <w:pStyle w:val="3-"/>
            </w:pPr>
            <w:r>
              <w:tab/>
            </w:r>
            <w:r>
              <w:tab/>
            </w:r>
            <w:r>
              <w:tab/>
            </w:r>
          </w:p>
          <w:p w14:paraId="6C2EBB73"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00B050"/>
              </w:rPr>
              <w:t>//先行スレッド処理完了：全待機スレッドを起床</w:t>
            </w:r>
          </w:p>
          <w:p w14:paraId="57DA297B" w14:textId="77777777" w:rsidR="006D2982" w:rsidRDefault="006D2982" w:rsidP="006D2982">
            <w:pPr>
              <w:pStyle w:val="3-"/>
            </w:pPr>
            <w:r>
              <w:tab/>
            </w:r>
            <w:r>
              <w:tab/>
            </w:r>
            <w:r>
              <w:tab/>
              <w:t>for (int i = 0; i &lt; s_followThreadNum; ++i)</w:t>
            </w:r>
          </w:p>
          <w:p w14:paraId="67763384" w14:textId="77777777" w:rsidR="006D2982" w:rsidRDefault="006D2982" w:rsidP="006D2982">
            <w:pPr>
              <w:pStyle w:val="3-"/>
            </w:pPr>
            <w:r>
              <w:tab/>
            </w:r>
            <w:r>
              <w:tab/>
            </w:r>
            <w:r>
              <w:tab/>
              <w:t>{</w:t>
            </w:r>
          </w:p>
          <w:p w14:paraId="3CA33502"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5C355056" w14:textId="77777777" w:rsidR="006D2982" w:rsidRPr="00FD7491" w:rsidRDefault="006D2982" w:rsidP="006D2982">
            <w:pPr>
              <w:pStyle w:val="3-"/>
              <w:rPr>
                <w:color w:val="00B050"/>
              </w:rPr>
            </w:pPr>
            <w:r>
              <w:rPr>
                <w:rFonts w:hint="eastAsia"/>
              </w:rPr>
              <w:tab/>
            </w:r>
            <w:r>
              <w:rPr>
                <w:rFonts w:hint="eastAsia"/>
              </w:rPr>
              <w:tab/>
            </w:r>
            <w:r>
              <w:rPr>
                <w:rFonts w:hint="eastAsia"/>
              </w:rPr>
              <w:tab/>
            </w:r>
            <w:r>
              <w:rPr>
                <w:rFonts w:hint="eastAsia"/>
              </w:rPr>
              <w:tab/>
            </w:r>
            <w:r w:rsidRPr="00FD7491">
              <w:rPr>
                <w:rFonts w:hint="eastAsia"/>
                <w:color w:val="FF0000"/>
              </w:rPr>
              <w:t>s_followFinished[i] = false;</w:t>
            </w:r>
            <w:r w:rsidRPr="00FD7491">
              <w:rPr>
                <w:rFonts w:hint="eastAsia"/>
                <w:color w:val="00B050"/>
              </w:rPr>
              <w:t>//後続スレッドの処理完了状態を解除</w:t>
            </w:r>
          </w:p>
          <w:p w14:paraId="0457DF71" w14:textId="77777777" w:rsidR="006D2982" w:rsidRPr="00FD7491" w:rsidRDefault="006D2982" w:rsidP="006D2982">
            <w:pPr>
              <w:pStyle w:val="3-"/>
              <w:rPr>
                <w:color w:val="00B050"/>
              </w:rPr>
            </w:pPr>
            <w:r>
              <w:rPr>
                <w:rFonts w:hint="eastAsia"/>
              </w:rPr>
              <w:tab/>
            </w:r>
            <w:r>
              <w:rPr>
                <w:rFonts w:hint="eastAsia"/>
              </w:rPr>
              <w:tab/>
            </w:r>
            <w:r>
              <w:rPr>
                <w:rFonts w:hint="eastAsia"/>
              </w:rPr>
              <w:tab/>
            </w:r>
            <w:r>
              <w:rPr>
                <w:rFonts w:hint="eastAsia"/>
              </w:rPr>
              <w:tab/>
            </w:r>
            <w:r w:rsidRPr="00FD7491">
              <w:rPr>
                <w:rFonts w:hint="eastAsia"/>
                <w:color w:val="FF0000"/>
              </w:rPr>
              <w:t>pthread_cond_signal(&amp;s_followCond[i]);</w:t>
            </w:r>
            <w:r w:rsidRPr="00FD7491">
              <w:rPr>
                <w:rFonts w:hint="eastAsia"/>
                <w:color w:val="00B050"/>
              </w:rPr>
              <w:t>//解除待ちしているスレッドに通知</w:t>
            </w:r>
          </w:p>
          <w:p w14:paraId="3A23B09E"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063B6A94" w14:textId="77777777" w:rsidR="006D2982" w:rsidRDefault="006D2982" w:rsidP="006D2982">
            <w:pPr>
              <w:pStyle w:val="3-"/>
            </w:pPr>
            <w:r>
              <w:tab/>
            </w:r>
            <w:r>
              <w:tab/>
            </w:r>
            <w:r>
              <w:tab/>
              <w:t>}</w:t>
            </w:r>
          </w:p>
          <w:p w14:paraId="307466B0" w14:textId="77777777" w:rsidR="006D2982" w:rsidRDefault="006D2982" w:rsidP="006D2982">
            <w:pPr>
              <w:pStyle w:val="3-"/>
            </w:pPr>
          </w:p>
          <w:p w14:paraId="7C944D3E" w14:textId="77777777" w:rsidR="006D2982" w:rsidRDefault="006D2982" w:rsidP="006D2982">
            <w:pPr>
              <w:pStyle w:val="3-"/>
            </w:pPr>
            <w:r>
              <w:tab/>
            </w:r>
            <w:r>
              <w:tab/>
            </w:r>
            <w:r>
              <w:tab/>
              <w:t>break;</w:t>
            </w:r>
          </w:p>
          <w:p w14:paraId="60644586" w14:textId="77777777" w:rsidR="006D2982" w:rsidRDefault="006D2982" w:rsidP="006D2982">
            <w:pPr>
              <w:pStyle w:val="3-"/>
            </w:pPr>
            <w:r>
              <w:tab/>
            </w:r>
            <w:r>
              <w:tab/>
              <w:t>}</w:t>
            </w:r>
          </w:p>
          <w:p w14:paraId="01CC0538" w14:textId="77777777" w:rsidR="006D2982" w:rsidRDefault="006D2982" w:rsidP="006D2982">
            <w:pPr>
              <w:pStyle w:val="3-"/>
            </w:pPr>
          </w:p>
          <w:p w14:paraId="0AF0D92A" w14:textId="77777777" w:rsidR="006D2982" w:rsidRDefault="006D2982" w:rsidP="006D2982">
            <w:pPr>
              <w:pStyle w:val="3-"/>
            </w:pPr>
            <w:r>
              <w:rPr>
                <w:rFonts w:hint="eastAsia"/>
              </w:rPr>
              <w:tab/>
            </w:r>
            <w:r>
              <w:rPr>
                <w:rFonts w:hint="eastAsia"/>
              </w:rPr>
              <w:tab/>
            </w:r>
            <w:r w:rsidRPr="00FD7491">
              <w:rPr>
                <w:rFonts w:hint="eastAsia"/>
                <w:color w:val="00B050"/>
              </w:rPr>
              <w:t>//データ表示（前）</w:t>
            </w:r>
          </w:p>
          <w:p w14:paraId="54C7CCFE" w14:textId="77777777" w:rsidR="006D2982" w:rsidRDefault="006D2982" w:rsidP="006D2982">
            <w:pPr>
              <w:pStyle w:val="3-"/>
            </w:pPr>
            <w:r>
              <w:tab/>
            </w:r>
            <w:r>
              <w:tab/>
              <w:t>printf("(P)%s: [BEFORE] commonData=%d, tlsData=%d\n", name, s_commonData, s_tlsData);</w:t>
            </w:r>
          </w:p>
          <w:p w14:paraId="1010079B" w14:textId="77777777" w:rsidR="006D2982" w:rsidRDefault="006D2982" w:rsidP="006D2982">
            <w:pPr>
              <w:pStyle w:val="3-"/>
            </w:pPr>
            <w:r>
              <w:tab/>
            </w:r>
            <w:r>
              <w:tab/>
              <w:t>fflush(stdout);</w:t>
            </w:r>
          </w:p>
          <w:p w14:paraId="5200799C" w14:textId="77777777" w:rsidR="006D2982" w:rsidRDefault="006D2982" w:rsidP="006D2982">
            <w:pPr>
              <w:pStyle w:val="3-"/>
            </w:pPr>
          </w:p>
          <w:p w14:paraId="77462744"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//データ取得</w:t>
            </w:r>
          </w:p>
          <w:p w14:paraId="595D547C" w14:textId="77777777" w:rsidR="006D2982" w:rsidRDefault="006D2982" w:rsidP="006D2982">
            <w:pPr>
              <w:pStyle w:val="3-"/>
            </w:pPr>
            <w:r>
              <w:tab/>
            </w:r>
            <w:r>
              <w:tab/>
              <w:t>int common_data = s_commonData;</w:t>
            </w:r>
          </w:p>
          <w:p w14:paraId="6C7F11C1" w14:textId="77777777" w:rsidR="006D2982" w:rsidRDefault="006D2982" w:rsidP="006D2982">
            <w:pPr>
              <w:pStyle w:val="3-"/>
            </w:pPr>
            <w:r>
              <w:tab/>
            </w:r>
            <w:r>
              <w:tab/>
              <w:t>int tls_data = s_tlsData;</w:t>
            </w:r>
          </w:p>
          <w:p w14:paraId="61D90ADA" w14:textId="77777777" w:rsidR="006D2982" w:rsidRDefault="006D2982" w:rsidP="006D2982">
            <w:pPr>
              <w:pStyle w:val="3-"/>
            </w:pPr>
          </w:p>
          <w:p w14:paraId="5E824335"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//データ更新</w:t>
            </w:r>
          </w:p>
          <w:p w14:paraId="46592551" w14:textId="77777777" w:rsidR="006D2982" w:rsidRDefault="006D2982" w:rsidP="006D2982">
            <w:pPr>
              <w:pStyle w:val="3-"/>
            </w:pPr>
            <w:r>
              <w:tab/>
            </w:r>
            <w:r>
              <w:tab/>
              <w:t>++common_data;</w:t>
            </w:r>
          </w:p>
          <w:p w14:paraId="64F95ED4" w14:textId="77777777" w:rsidR="006D2982" w:rsidRDefault="006D2982" w:rsidP="006D2982">
            <w:pPr>
              <w:pStyle w:val="3-"/>
            </w:pPr>
            <w:r>
              <w:tab/>
            </w:r>
            <w:r>
              <w:tab/>
              <w:t>++tls_data;</w:t>
            </w:r>
          </w:p>
          <w:p w14:paraId="4DB7D304" w14:textId="77777777" w:rsidR="006D2982" w:rsidRDefault="006D2982" w:rsidP="006D2982">
            <w:pPr>
              <w:pStyle w:val="3-"/>
            </w:pPr>
          </w:p>
          <w:p w14:paraId="20271ECA" w14:textId="77777777" w:rsidR="006D2982" w:rsidRDefault="006D2982" w:rsidP="006D2982">
            <w:pPr>
              <w:pStyle w:val="3-"/>
            </w:pPr>
            <w:r>
              <w:rPr>
                <w:rFonts w:hint="eastAsia"/>
              </w:rPr>
              <w:tab/>
            </w:r>
            <w:r>
              <w:rPr>
                <w:rFonts w:hint="eastAsia"/>
              </w:rPr>
              <w:tab/>
            </w:r>
            <w:r w:rsidRPr="00FD7491">
              <w:rPr>
                <w:rFonts w:hint="eastAsia"/>
                <w:color w:val="00B050"/>
              </w:rPr>
              <w:t>//若干ランダムでスリープ（0～499 msec）</w:t>
            </w:r>
          </w:p>
          <w:p w14:paraId="17D4F929" w14:textId="77777777" w:rsidR="006D2982" w:rsidRDefault="006D2982" w:rsidP="006D2982">
            <w:pPr>
              <w:pStyle w:val="3-"/>
            </w:pPr>
            <w:r>
              <w:tab/>
            </w:r>
            <w:r>
              <w:tab/>
              <w:t>usleep((rand() % 500) * 1000);</w:t>
            </w:r>
          </w:p>
          <w:p w14:paraId="60676233" w14:textId="77777777" w:rsidR="006D2982" w:rsidRDefault="006D2982" w:rsidP="006D2982">
            <w:pPr>
              <w:pStyle w:val="3-"/>
            </w:pPr>
          </w:p>
          <w:p w14:paraId="792F233A"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//データ書き戻し</w:t>
            </w:r>
          </w:p>
          <w:p w14:paraId="20676D12" w14:textId="77777777" w:rsidR="006D2982" w:rsidRDefault="006D2982" w:rsidP="006D2982">
            <w:pPr>
              <w:pStyle w:val="3-"/>
            </w:pPr>
            <w:r>
              <w:tab/>
            </w:r>
            <w:r>
              <w:tab/>
              <w:t>s_commonData = common_data;</w:t>
            </w:r>
          </w:p>
          <w:p w14:paraId="3AD00EE6" w14:textId="77777777" w:rsidR="006D2982" w:rsidRDefault="006D2982" w:rsidP="006D2982">
            <w:pPr>
              <w:pStyle w:val="3-"/>
            </w:pPr>
            <w:r>
              <w:lastRenderedPageBreak/>
              <w:tab/>
            </w:r>
            <w:r>
              <w:tab/>
              <w:t>s_tlsData = tls_data;</w:t>
            </w:r>
          </w:p>
          <w:p w14:paraId="5AD872B5" w14:textId="77777777" w:rsidR="006D2982" w:rsidRDefault="006D2982" w:rsidP="006D2982">
            <w:pPr>
              <w:pStyle w:val="3-"/>
            </w:pPr>
          </w:p>
          <w:p w14:paraId="3CB56BD6" w14:textId="77777777" w:rsidR="006D2982" w:rsidRDefault="006D2982" w:rsidP="006D2982">
            <w:pPr>
              <w:pStyle w:val="3-"/>
            </w:pPr>
            <w:r>
              <w:rPr>
                <w:rFonts w:hint="eastAsia"/>
              </w:rPr>
              <w:tab/>
            </w:r>
            <w:r>
              <w:rPr>
                <w:rFonts w:hint="eastAsia"/>
              </w:rPr>
              <w:tab/>
            </w:r>
            <w:r w:rsidRPr="00FD7491">
              <w:rPr>
                <w:rFonts w:hint="eastAsia"/>
                <w:color w:val="00B050"/>
              </w:rPr>
              <w:t>//データ表示（後）</w:t>
            </w:r>
          </w:p>
          <w:p w14:paraId="16F6C1AB" w14:textId="77777777" w:rsidR="006D2982" w:rsidRDefault="006D2982" w:rsidP="006D2982">
            <w:pPr>
              <w:pStyle w:val="3-"/>
            </w:pPr>
            <w:r>
              <w:tab/>
            </w:r>
            <w:r>
              <w:tab/>
              <w:t>printf("(P)%s: [AFTER]  commonData=%d, tlsData=%d\n", name, s_commonData, s_tlsData);</w:t>
            </w:r>
          </w:p>
          <w:p w14:paraId="13707732" w14:textId="77777777" w:rsidR="006D2982" w:rsidRDefault="006D2982" w:rsidP="006D2982">
            <w:pPr>
              <w:pStyle w:val="3-"/>
            </w:pPr>
            <w:r>
              <w:tab/>
            </w:r>
            <w:r>
              <w:tab/>
              <w:t>fflush(stdout);</w:t>
            </w:r>
          </w:p>
          <w:p w14:paraId="5C9963DF" w14:textId="77777777" w:rsidR="006D2982" w:rsidRDefault="006D2982" w:rsidP="006D2982">
            <w:pPr>
              <w:pStyle w:val="3-"/>
            </w:pPr>
          </w:p>
          <w:p w14:paraId="03995063" w14:textId="77777777" w:rsidR="006D2982" w:rsidRDefault="006D2982" w:rsidP="006D2982">
            <w:pPr>
              <w:pStyle w:val="3-"/>
            </w:pPr>
            <w:r>
              <w:rPr>
                <w:rFonts w:hint="eastAsia"/>
              </w:rPr>
              <w:tab/>
            </w:r>
            <w:r>
              <w:rPr>
                <w:rFonts w:hint="eastAsia"/>
              </w:rPr>
              <w:tab/>
            </w:r>
            <w:r w:rsidRPr="00FD7491">
              <w:rPr>
                <w:rFonts w:hint="eastAsia"/>
                <w:color w:val="00B050"/>
              </w:rPr>
              <w:t>//先行スレッド処理完了：全待機スレッドを起床</w:t>
            </w:r>
          </w:p>
          <w:p w14:paraId="2BAD886F" w14:textId="77777777" w:rsidR="006D2982" w:rsidRDefault="006D2982" w:rsidP="006D2982">
            <w:pPr>
              <w:pStyle w:val="3-"/>
            </w:pPr>
            <w:r>
              <w:tab/>
            </w:r>
            <w:r>
              <w:tab/>
              <w:t>for (int i = 0; i &lt; s_followThreadNum; ++i)</w:t>
            </w:r>
          </w:p>
          <w:p w14:paraId="3B57D315" w14:textId="77777777" w:rsidR="006D2982" w:rsidRDefault="006D2982" w:rsidP="006D2982">
            <w:pPr>
              <w:pStyle w:val="3-"/>
            </w:pPr>
            <w:r>
              <w:tab/>
            </w:r>
            <w:r>
              <w:tab/>
              <w:t>{</w:t>
            </w:r>
          </w:p>
          <w:p w14:paraId="33498E6B"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27E964C8"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s_followFinished[i] = false;</w:t>
            </w:r>
            <w:r w:rsidRPr="00FD7491">
              <w:rPr>
                <w:rFonts w:hint="eastAsia"/>
                <w:color w:val="00B050"/>
              </w:rPr>
              <w:t>//後続スレッドの処理完了状態を解除</w:t>
            </w:r>
          </w:p>
          <w:p w14:paraId="3FCC1231"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pthread_cond_signal(&amp;s_followCond[i]);</w:t>
            </w:r>
            <w:r w:rsidRPr="00FD7491">
              <w:rPr>
                <w:rFonts w:hint="eastAsia"/>
                <w:color w:val="00B050"/>
              </w:rPr>
              <w:t>//解除待ちしているスレッドに通知</w:t>
            </w:r>
          </w:p>
          <w:p w14:paraId="12E2AADC"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35528E40" w14:textId="0ECBDCD4" w:rsidR="004A7B47" w:rsidRPr="00FD7491" w:rsidRDefault="004A7B47" w:rsidP="004A7B47">
            <w:pPr>
              <w:pStyle w:val="3-"/>
              <w:rPr>
                <w:color w:val="00B050"/>
              </w:rPr>
            </w:pPr>
            <w:r>
              <w:tab/>
            </w:r>
            <w:r>
              <w:rPr>
                <w:rFonts w:hint="eastAsia"/>
              </w:rPr>
              <w:tab/>
            </w:r>
            <w:r>
              <w:rPr>
                <w:rFonts w:hint="eastAsia"/>
              </w:rPr>
              <w:tab/>
            </w:r>
            <w:r w:rsidRPr="00FD7491">
              <w:rPr>
                <w:rFonts w:hint="eastAsia"/>
                <w:color w:val="00B050"/>
              </w:rPr>
              <w:t>//※一つの条件変数で多数のスレッドを待機させている場合は、</w:t>
            </w:r>
          </w:p>
          <w:p w14:paraId="3B2800F2" w14:textId="3DE377AC" w:rsidR="004A7B47" w:rsidRPr="00FD7491" w:rsidRDefault="004A7B47" w:rsidP="004A7B47">
            <w:pPr>
              <w:pStyle w:val="3-"/>
              <w:rPr>
                <w:color w:val="00B050"/>
              </w:rPr>
            </w:pPr>
            <w:r>
              <w:rPr>
                <w:color w:val="00B050"/>
              </w:rPr>
              <w:tab/>
            </w:r>
            <w:r w:rsidRPr="00FD7491">
              <w:rPr>
                <w:rFonts w:hint="eastAsia"/>
                <w:color w:val="00B050"/>
              </w:rPr>
              <w:tab/>
            </w:r>
            <w:r w:rsidRPr="00FD7491">
              <w:rPr>
                <w:rFonts w:hint="eastAsia"/>
                <w:color w:val="00B050"/>
              </w:rPr>
              <w:tab/>
              <w:t xml:space="preserve">//　</w:t>
            </w:r>
            <w:r w:rsidRPr="00FD7491">
              <w:rPr>
                <w:rFonts w:hint="eastAsia"/>
                <w:color w:val="FF0000"/>
              </w:rPr>
              <w:t>pthread_cond_broadcast()</w:t>
            </w:r>
            <w:r w:rsidRPr="00FD7491">
              <w:rPr>
                <w:rFonts w:hint="eastAsia"/>
                <w:color w:val="00B050"/>
              </w:rPr>
              <w:t xml:space="preserve"> 関数も使える。</w:t>
            </w:r>
          </w:p>
          <w:p w14:paraId="1CC17139" w14:textId="77777777" w:rsidR="006D2982" w:rsidRDefault="006D2982" w:rsidP="006D2982">
            <w:pPr>
              <w:pStyle w:val="3-"/>
            </w:pPr>
            <w:r>
              <w:tab/>
            </w:r>
            <w:r>
              <w:tab/>
              <w:t>}</w:t>
            </w:r>
          </w:p>
          <w:p w14:paraId="1EB208F0" w14:textId="77777777" w:rsidR="006D2982" w:rsidRDefault="006D2982" w:rsidP="006D2982">
            <w:pPr>
              <w:pStyle w:val="3-"/>
            </w:pPr>
          </w:p>
          <w:p w14:paraId="2F0D90CB" w14:textId="77777777" w:rsidR="006D2982" w:rsidRDefault="006D2982" w:rsidP="006D2982">
            <w:pPr>
              <w:pStyle w:val="3-"/>
            </w:pPr>
            <w:r>
              <w:rPr>
                <w:rFonts w:hint="eastAsia"/>
              </w:rPr>
              <w:tab/>
            </w:r>
            <w:r>
              <w:rPr>
                <w:rFonts w:hint="eastAsia"/>
              </w:rPr>
              <w:tab/>
            </w:r>
            <w:r w:rsidRPr="00FD7491">
              <w:rPr>
                <w:rFonts w:hint="eastAsia"/>
                <w:color w:val="00B050"/>
              </w:rPr>
              <w:t>//スレッド切り替えのためのスリープ</w:t>
            </w:r>
          </w:p>
          <w:p w14:paraId="367878AA" w14:textId="77777777" w:rsidR="006D2982" w:rsidRDefault="006D2982" w:rsidP="006D2982">
            <w:pPr>
              <w:pStyle w:val="3-"/>
            </w:pPr>
            <w:r>
              <w:tab/>
            </w:r>
            <w:r>
              <w:tab/>
              <w:t>usleep(0);</w:t>
            </w:r>
          </w:p>
          <w:p w14:paraId="46B9DF15" w14:textId="77777777" w:rsidR="006D2982" w:rsidRPr="00FD7491" w:rsidRDefault="006D2982" w:rsidP="006D2982">
            <w:pPr>
              <w:pStyle w:val="3-"/>
              <w:rPr>
                <w:color w:val="00B050"/>
              </w:rPr>
            </w:pPr>
            <w:r>
              <w:rPr>
                <w:rFonts w:hint="eastAsia"/>
              </w:rPr>
              <w:tab/>
            </w:r>
            <w:r w:rsidRPr="00FD7491">
              <w:rPr>
                <w:rFonts w:hint="eastAsia"/>
                <w:color w:val="00B050"/>
              </w:rPr>
              <w:t>//</w:t>
            </w:r>
            <w:r w:rsidRPr="00FD7491">
              <w:rPr>
                <w:rFonts w:hint="eastAsia"/>
                <w:color w:val="00B050"/>
              </w:rPr>
              <w:tab/>
              <w:t>//スレッド切り替え</w:t>
            </w:r>
          </w:p>
          <w:p w14:paraId="63B013D9" w14:textId="77777777" w:rsidR="006D2982" w:rsidRPr="00FD7491" w:rsidRDefault="006D2982" w:rsidP="006D2982">
            <w:pPr>
              <w:pStyle w:val="3-"/>
              <w:rPr>
                <w:color w:val="00B050"/>
              </w:rPr>
            </w:pPr>
            <w:r w:rsidRPr="00FD7491">
              <w:rPr>
                <w:rFonts w:hint="eastAsia"/>
                <w:color w:val="00B050"/>
              </w:rPr>
              <w:tab/>
              <w:t>//</w:t>
            </w:r>
            <w:r w:rsidRPr="00FD7491">
              <w:rPr>
                <w:rFonts w:hint="eastAsia"/>
                <w:color w:val="00B050"/>
              </w:rPr>
              <w:tab/>
              <w:t>sched_yield();//同じ優先度の他のスレッドに切り替え</w:t>
            </w:r>
          </w:p>
          <w:p w14:paraId="74F66942" w14:textId="77777777" w:rsidR="006D2982" w:rsidRDefault="006D2982" w:rsidP="006D2982">
            <w:pPr>
              <w:pStyle w:val="3-"/>
            </w:pPr>
            <w:r>
              <w:tab/>
              <w:t>}</w:t>
            </w:r>
          </w:p>
          <w:p w14:paraId="2C310BBA" w14:textId="77777777" w:rsidR="006D2982" w:rsidRDefault="006D2982" w:rsidP="006D2982">
            <w:pPr>
              <w:pStyle w:val="3-"/>
            </w:pPr>
          </w:p>
          <w:p w14:paraId="709BB70F" w14:textId="77777777" w:rsidR="006D2982" w:rsidRDefault="006D2982" w:rsidP="006D2982">
            <w:pPr>
              <w:pStyle w:val="3-"/>
            </w:pPr>
            <w:r>
              <w:rPr>
                <w:rFonts w:hint="eastAsia"/>
              </w:rPr>
              <w:tab/>
            </w:r>
            <w:r w:rsidRPr="00FD7491">
              <w:rPr>
                <w:rFonts w:hint="eastAsia"/>
                <w:color w:val="00B050"/>
              </w:rPr>
              <w:t>//終了</w:t>
            </w:r>
          </w:p>
          <w:p w14:paraId="20CAA825" w14:textId="77777777" w:rsidR="006D2982" w:rsidRDefault="006D2982" w:rsidP="006D2982">
            <w:pPr>
              <w:pStyle w:val="3-"/>
            </w:pPr>
            <w:r>
              <w:tab/>
              <w:t>printf("- end:(P)%s -\n", name);</w:t>
            </w:r>
          </w:p>
          <w:p w14:paraId="19A16A49" w14:textId="77777777" w:rsidR="006D2982" w:rsidRDefault="006D2982" w:rsidP="006D2982">
            <w:pPr>
              <w:pStyle w:val="3-"/>
            </w:pPr>
            <w:r>
              <w:tab/>
              <w:t>fflush(stdout);</w:t>
            </w:r>
          </w:p>
          <w:p w14:paraId="60773A00" w14:textId="77777777" w:rsidR="006D2982" w:rsidRDefault="006D2982" w:rsidP="006D2982">
            <w:pPr>
              <w:pStyle w:val="3-"/>
            </w:pPr>
            <w:r>
              <w:tab/>
              <w:t>return 0;</w:t>
            </w:r>
          </w:p>
          <w:p w14:paraId="58F8F6C7" w14:textId="77777777" w:rsidR="006D2982" w:rsidRDefault="006D2982" w:rsidP="006D2982">
            <w:pPr>
              <w:pStyle w:val="3-"/>
            </w:pPr>
            <w:r>
              <w:t>}</w:t>
            </w:r>
          </w:p>
          <w:p w14:paraId="622015E5" w14:textId="77777777" w:rsidR="006D2982" w:rsidRDefault="006D2982" w:rsidP="006D2982">
            <w:pPr>
              <w:pStyle w:val="3-"/>
            </w:pPr>
          </w:p>
          <w:p w14:paraId="03F4D7B9" w14:textId="77777777" w:rsidR="006D2982" w:rsidRPr="00FD7491" w:rsidRDefault="006D2982" w:rsidP="006D2982">
            <w:pPr>
              <w:pStyle w:val="3-"/>
              <w:rPr>
                <w:color w:val="00B050"/>
              </w:rPr>
            </w:pPr>
            <w:r w:rsidRPr="00FD7491">
              <w:rPr>
                <w:rFonts w:hint="eastAsia"/>
                <w:color w:val="00B050"/>
              </w:rPr>
              <w:t>//後続スレッド</w:t>
            </w:r>
          </w:p>
          <w:p w14:paraId="63048C67" w14:textId="77777777" w:rsidR="006D2982" w:rsidRDefault="006D2982" w:rsidP="006D2982">
            <w:pPr>
              <w:pStyle w:val="3-"/>
            </w:pPr>
            <w:r>
              <w:t>void* followThreadFunc(void* param_p)</w:t>
            </w:r>
          </w:p>
          <w:p w14:paraId="408B2E19" w14:textId="77777777" w:rsidR="006D2982" w:rsidRDefault="006D2982" w:rsidP="006D2982">
            <w:pPr>
              <w:pStyle w:val="3-"/>
            </w:pPr>
            <w:r>
              <w:t>{</w:t>
            </w:r>
          </w:p>
          <w:p w14:paraId="36745764" w14:textId="77777777" w:rsidR="006D2982" w:rsidRDefault="006D2982" w:rsidP="006D2982">
            <w:pPr>
              <w:pStyle w:val="3-"/>
            </w:pPr>
            <w:r>
              <w:rPr>
                <w:rFonts w:hint="eastAsia"/>
              </w:rPr>
              <w:tab/>
            </w:r>
            <w:r w:rsidRPr="00FD7491">
              <w:rPr>
                <w:rFonts w:hint="eastAsia"/>
                <w:color w:val="00B050"/>
              </w:rPr>
              <w:t>//パラメータ受け取り</w:t>
            </w:r>
          </w:p>
          <w:p w14:paraId="284956CB" w14:textId="77777777" w:rsidR="006D2982" w:rsidRDefault="006D2982" w:rsidP="006D2982">
            <w:pPr>
              <w:pStyle w:val="3-"/>
            </w:pPr>
            <w:r>
              <w:tab/>
              <w:t>const char* name = static_cast&lt;const char*&gt;(param_p);</w:t>
            </w:r>
          </w:p>
          <w:p w14:paraId="20937DD1" w14:textId="77777777" w:rsidR="006D2982" w:rsidRDefault="006D2982" w:rsidP="006D2982">
            <w:pPr>
              <w:pStyle w:val="3-"/>
            </w:pPr>
            <w:r>
              <w:tab/>
            </w:r>
          </w:p>
          <w:p w14:paraId="554E8D1F" w14:textId="77777777" w:rsidR="006D2982" w:rsidRPr="00FD7491" w:rsidRDefault="006D2982" w:rsidP="006D2982">
            <w:pPr>
              <w:pStyle w:val="3-"/>
              <w:rPr>
                <w:color w:val="00B050"/>
              </w:rPr>
            </w:pPr>
            <w:r>
              <w:rPr>
                <w:rFonts w:hint="eastAsia"/>
              </w:rPr>
              <w:tab/>
            </w:r>
            <w:r w:rsidRPr="00FD7491">
              <w:rPr>
                <w:rFonts w:hint="eastAsia"/>
                <w:color w:val="00B050"/>
              </w:rPr>
              <w:t>//後続スレッド数カウントアップ</w:t>
            </w:r>
          </w:p>
          <w:p w14:paraId="4188C211" w14:textId="77777777" w:rsidR="006D2982" w:rsidRDefault="006D2982" w:rsidP="006D2982">
            <w:pPr>
              <w:pStyle w:val="3-"/>
            </w:pPr>
            <w:r>
              <w:tab/>
              <w:t>pthread_mutex_lock(&amp;s_followThreadMutex);</w:t>
            </w:r>
          </w:p>
          <w:p w14:paraId="3689DDEB" w14:textId="77777777" w:rsidR="006D2982" w:rsidRDefault="006D2982" w:rsidP="006D2982">
            <w:pPr>
              <w:pStyle w:val="3-"/>
            </w:pPr>
            <w:r>
              <w:tab/>
              <w:t>int thread_no = s_followThreadNo++;</w:t>
            </w:r>
          </w:p>
          <w:p w14:paraId="62134EBF" w14:textId="77777777" w:rsidR="006D2982" w:rsidRDefault="006D2982" w:rsidP="006D2982">
            <w:pPr>
              <w:pStyle w:val="3-"/>
            </w:pPr>
            <w:r>
              <w:tab/>
              <w:t>pthread_mutex_unlock(&amp;s_followThreadMutex);</w:t>
            </w:r>
          </w:p>
          <w:p w14:paraId="19C0CF14" w14:textId="77777777" w:rsidR="006D2982" w:rsidRDefault="006D2982" w:rsidP="006D2982">
            <w:pPr>
              <w:pStyle w:val="3-"/>
            </w:pPr>
          </w:p>
          <w:p w14:paraId="14D4F601" w14:textId="77777777" w:rsidR="006D2982" w:rsidRDefault="006D2982" w:rsidP="006D2982">
            <w:pPr>
              <w:pStyle w:val="3-"/>
            </w:pPr>
            <w:r>
              <w:rPr>
                <w:rFonts w:hint="eastAsia"/>
              </w:rPr>
              <w:tab/>
            </w:r>
            <w:r w:rsidRPr="00FD7491">
              <w:rPr>
                <w:rFonts w:hint="eastAsia"/>
                <w:color w:val="00B050"/>
              </w:rPr>
              <w:t>//開始</w:t>
            </w:r>
          </w:p>
          <w:p w14:paraId="48EE3FA2" w14:textId="77777777" w:rsidR="006D2982" w:rsidRDefault="006D2982" w:rsidP="006D2982">
            <w:pPr>
              <w:pStyle w:val="3-"/>
            </w:pPr>
            <w:r>
              <w:tab/>
              <w:t>printf("- begin:(F)[%d]%s -\n", thread_no, name);</w:t>
            </w:r>
          </w:p>
          <w:p w14:paraId="770BF753" w14:textId="77777777" w:rsidR="006D2982" w:rsidRDefault="006D2982" w:rsidP="006D2982">
            <w:pPr>
              <w:pStyle w:val="3-"/>
            </w:pPr>
            <w:r>
              <w:tab/>
              <w:t>fflush(stdout);</w:t>
            </w:r>
          </w:p>
          <w:p w14:paraId="211C2450" w14:textId="77777777" w:rsidR="006D2982" w:rsidRDefault="006D2982" w:rsidP="006D2982">
            <w:pPr>
              <w:pStyle w:val="3-"/>
            </w:pPr>
          </w:p>
          <w:p w14:paraId="4FA9DFF6" w14:textId="31A004A6" w:rsidR="006D2982" w:rsidRDefault="006D2982" w:rsidP="006D2982">
            <w:pPr>
              <w:pStyle w:val="3-"/>
            </w:pPr>
            <w:r>
              <w:rPr>
                <w:rFonts w:hint="eastAsia"/>
              </w:rPr>
              <w:tab/>
            </w:r>
            <w:r w:rsidRPr="00FD7491">
              <w:rPr>
                <w:rFonts w:hint="eastAsia"/>
                <w:color w:val="00B050"/>
              </w:rPr>
              <w:t>//</w:t>
            </w:r>
            <w:r w:rsidR="00C73EA1">
              <w:rPr>
                <w:rFonts w:hint="eastAsia"/>
                <w:color w:val="00B050"/>
              </w:rPr>
              <w:t>後続</w:t>
            </w:r>
            <w:r w:rsidRPr="00FD7491">
              <w:rPr>
                <w:rFonts w:hint="eastAsia"/>
                <w:color w:val="00B050"/>
              </w:rPr>
              <w:t>スレッド処理完了：待機スレッドを起床</w:t>
            </w:r>
          </w:p>
          <w:p w14:paraId="4301C479" w14:textId="77777777" w:rsidR="006D2982" w:rsidRDefault="006D2982" w:rsidP="006D2982">
            <w:pPr>
              <w:pStyle w:val="3-"/>
            </w:pPr>
            <w:r>
              <w:tab/>
              <w:t>{</w:t>
            </w:r>
          </w:p>
          <w:p w14:paraId="35DB2336" w14:textId="77777777" w:rsidR="006D2982" w:rsidRDefault="006D2982" w:rsidP="006D2982">
            <w:pPr>
              <w:pStyle w:val="3-"/>
            </w:pPr>
            <w:r>
              <w:rPr>
                <w:rFonts w:hint="eastAsia"/>
              </w:rPr>
              <w:tab/>
            </w:r>
            <w:r>
              <w:rPr>
                <w:rFonts w:hint="eastAsia"/>
              </w:rPr>
              <w:tab/>
            </w:r>
            <w:r w:rsidRPr="004A7B47">
              <w:rPr>
                <w:rFonts w:hint="eastAsia"/>
                <w:color w:val="FF0000"/>
              </w:rPr>
              <w:t>pthread_mutex_lock(&amp;s_followCondMutex[thread_no]);</w:t>
            </w:r>
            <w:r w:rsidRPr="00FD7491">
              <w:rPr>
                <w:rFonts w:hint="eastAsia"/>
                <w:color w:val="00B050"/>
              </w:rPr>
              <w:t>//ロック取得</w:t>
            </w:r>
          </w:p>
          <w:p w14:paraId="32E28C82" w14:textId="77777777" w:rsidR="006D2982" w:rsidRPr="00FD7491" w:rsidRDefault="006D2982" w:rsidP="006D2982">
            <w:pPr>
              <w:pStyle w:val="3-"/>
              <w:rPr>
                <w:color w:val="00B050"/>
              </w:rPr>
            </w:pPr>
            <w:r>
              <w:rPr>
                <w:rFonts w:hint="eastAsia"/>
              </w:rPr>
              <w:tab/>
            </w:r>
            <w:r>
              <w:rPr>
                <w:rFonts w:hint="eastAsia"/>
              </w:rPr>
              <w:tab/>
            </w:r>
            <w:r w:rsidRPr="004A7B47">
              <w:rPr>
                <w:rFonts w:hint="eastAsia"/>
                <w:color w:val="FF0000"/>
              </w:rPr>
              <w:t>s_followFinished[thread_no] = true;</w:t>
            </w:r>
            <w:r w:rsidRPr="00FD7491">
              <w:rPr>
                <w:rFonts w:hint="eastAsia"/>
                <w:color w:val="00B050"/>
              </w:rPr>
              <w:t>//後続スレッドの処理完了状態をON</w:t>
            </w:r>
          </w:p>
          <w:p w14:paraId="3835326A" w14:textId="77777777" w:rsidR="006D2982" w:rsidRDefault="006D2982" w:rsidP="006D2982">
            <w:pPr>
              <w:pStyle w:val="3-"/>
            </w:pPr>
            <w:r>
              <w:rPr>
                <w:rFonts w:hint="eastAsia"/>
              </w:rPr>
              <w:tab/>
            </w:r>
            <w:r>
              <w:rPr>
                <w:rFonts w:hint="eastAsia"/>
              </w:rPr>
              <w:tab/>
            </w:r>
            <w:r w:rsidRPr="004A7B47">
              <w:rPr>
                <w:rFonts w:hint="eastAsia"/>
                <w:color w:val="FF0000"/>
              </w:rPr>
              <w:t>pthread_cond_signal(&amp;s_followCond[thread_no]);</w:t>
            </w:r>
            <w:r w:rsidRPr="00FD7491">
              <w:rPr>
                <w:rFonts w:hint="eastAsia"/>
                <w:color w:val="00B050"/>
              </w:rPr>
              <w:t>//解除待ちしているスレッドに通知</w:t>
            </w:r>
          </w:p>
          <w:p w14:paraId="6BDBE884" w14:textId="77777777" w:rsidR="006D2982" w:rsidRDefault="006D2982" w:rsidP="006D2982">
            <w:pPr>
              <w:pStyle w:val="3-"/>
            </w:pPr>
            <w:r>
              <w:rPr>
                <w:rFonts w:hint="eastAsia"/>
              </w:rPr>
              <w:tab/>
            </w:r>
            <w:r>
              <w:rPr>
                <w:rFonts w:hint="eastAsia"/>
              </w:rPr>
              <w:tab/>
            </w:r>
            <w:r w:rsidRPr="004A7B47">
              <w:rPr>
                <w:rFonts w:hint="eastAsia"/>
                <w:color w:val="FF0000"/>
              </w:rPr>
              <w:t>pthread_mutex_unlock(&amp;s_followCondMutex[thread_no]);</w:t>
            </w:r>
            <w:r w:rsidRPr="00FD7491">
              <w:rPr>
                <w:rFonts w:hint="eastAsia"/>
                <w:color w:val="00B050"/>
              </w:rPr>
              <w:t>//ロック解放</w:t>
            </w:r>
          </w:p>
          <w:p w14:paraId="6E741240" w14:textId="77777777" w:rsidR="006D2982" w:rsidRDefault="006D2982" w:rsidP="006D2982">
            <w:pPr>
              <w:pStyle w:val="3-"/>
            </w:pPr>
            <w:r>
              <w:tab/>
              <w:t>}</w:t>
            </w:r>
          </w:p>
          <w:p w14:paraId="75ED1CA7" w14:textId="77777777" w:rsidR="006D2982" w:rsidRDefault="006D2982" w:rsidP="006D2982">
            <w:pPr>
              <w:pStyle w:val="3-"/>
            </w:pPr>
          </w:p>
          <w:p w14:paraId="2471392B" w14:textId="77777777" w:rsidR="006D2982" w:rsidRDefault="006D2982" w:rsidP="006D2982">
            <w:pPr>
              <w:pStyle w:val="3-"/>
            </w:pPr>
            <w:r>
              <w:rPr>
                <w:rFonts w:hint="eastAsia"/>
              </w:rPr>
              <w:tab/>
            </w:r>
            <w:r w:rsidRPr="004A7B47">
              <w:rPr>
                <w:rFonts w:hint="eastAsia"/>
                <w:color w:val="00B050"/>
              </w:rPr>
              <w:t>//処理</w:t>
            </w:r>
          </w:p>
          <w:p w14:paraId="26AADBE6" w14:textId="77777777" w:rsidR="006D2982" w:rsidRDefault="006D2982" w:rsidP="006D2982">
            <w:pPr>
              <w:pStyle w:val="3-"/>
            </w:pPr>
            <w:r>
              <w:tab/>
              <w:t>while (1)</w:t>
            </w:r>
          </w:p>
          <w:p w14:paraId="03C2BFA7" w14:textId="77777777" w:rsidR="006D2982" w:rsidRDefault="006D2982" w:rsidP="006D2982">
            <w:pPr>
              <w:pStyle w:val="3-"/>
            </w:pPr>
            <w:r>
              <w:tab/>
              <w:t>{</w:t>
            </w:r>
          </w:p>
          <w:p w14:paraId="613F2CE0"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//先行スレッド処理完了待ち</w:t>
            </w:r>
          </w:p>
          <w:p w14:paraId="4FA98AF4" w14:textId="77777777" w:rsidR="006D2982" w:rsidRDefault="006D2982" w:rsidP="006D2982">
            <w:pPr>
              <w:pStyle w:val="3-"/>
            </w:pPr>
            <w:r>
              <w:tab/>
            </w:r>
            <w:r>
              <w:tab/>
              <w:t>{</w:t>
            </w:r>
          </w:p>
          <w:p w14:paraId="36449CF7"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01467FE8"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while (s_followFinished[thread_no])</w:t>
            </w:r>
            <w:r w:rsidRPr="004A7B47">
              <w:rPr>
                <w:rFonts w:hint="eastAsia"/>
                <w:color w:val="00B050"/>
              </w:rPr>
              <w:t>//待機終了条件を満たしていない場合</w:t>
            </w:r>
          </w:p>
          <w:p w14:paraId="25846273" w14:textId="77777777" w:rsidR="004A7B47" w:rsidRDefault="006D2982" w:rsidP="006D2982">
            <w:pPr>
              <w:pStyle w:val="3-"/>
            </w:pPr>
            <w:r>
              <w:rPr>
                <w:rFonts w:hint="eastAsia"/>
              </w:rPr>
              <w:tab/>
            </w:r>
            <w:r>
              <w:rPr>
                <w:rFonts w:hint="eastAsia"/>
              </w:rPr>
              <w:tab/>
            </w:r>
            <w:r>
              <w:rPr>
                <w:rFonts w:hint="eastAsia"/>
              </w:rPr>
              <w:tab/>
            </w:r>
            <w:r>
              <w:rPr>
                <w:rFonts w:hint="eastAsia"/>
              </w:rPr>
              <w:tab/>
            </w:r>
            <w:r w:rsidRPr="004A7B47">
              <w:rPr>
                <w:rFonts w:hint="eastAsia"/>
                <w:color w:val="FF0000"/>
              </w:rPr>
              <w:t>pthread_cond_wait(&amp;s_followCond[thread_no], &amp;s_followCondMutex[thread_no]);</w:t>
            </w:r>
          </w:p>
          <w:p w14:paraId="08A5A866" w14:textId="2D27013B" w:rsidR="006D2982" w:rsidRDefault="004A7B47" w:rsidP="006D2982">
            <w:pPr>
              <w:pStyle w:val="3-"/>
            </w:pPr>
            <w:r>
              <w:tab/>
            </w:r>
            <w:r>
              <w:tab/>
            </w:r>
            <w:r>
              <w:tab/>
            </w:r>
            <w:r>
              <w:tab/>
            </w:r>
            <w:r>
              <w:tab/>
            </w:r>
            <w:r>
              <w:tab/>
            </w:r>
            <w:r>
              <w:tab/>
            </w:r>
            <w:r>
              <w:tab/>
            </w:r>
            <w:r>
              <w:tab/>
            </w:r>
            <w:r>
              <w:tab/>
            </w:r>
            <w:r w:rsidR="006D2982" w:rsidRPr="004A7B47">
              <w:rPr>
                <w:rFonts w:hint="eastAsia"/>
                <w:color w:val="00B050"/>
              </w:rPr>
              <w:t>//待機（ロック開放→待機→待機終了→ロック取得が行われる）</w:t>
            </w:r>
          </w:p>
          <w:p w14:paraId="5639FE9C"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//ロック解放</w:t>
            </w:r>
          </w:p>
          <w:p w14:paraId="73AF7B9B" w14:textId="77777777" w:rsidR="004A7B47" w:rsidRDefault="004A7B47" w:rsidP="004A7B47">
            <w:pPr>
              <w:pStyle w:val="3-"/>
            </w:pPr>
            <w:r>
              <w:tab/>
            </w:r>
            <w:r>
              <w:rPr>
                <w:rFonts w:hint="eastAsia"/>
              </w:rPr>
              <w:tab/>
            </w:r>
            <w:r>
              <w:rPr>
                <w:rFonts w:hint="eastAsia"/>
              </w:rPr>
              <w:tab/>
            </w:r>
            <w:r w:rsidRPr="00FD7491">
              <w:rPr>
                <w:rFonts w:hint="eastAsia"/>
                <w:color w:val="00B050"/>
              </w:rPr>
              <w:t xml:space="preserve">//※待機をタイムアウトさせたい場合は </w:t>
            </w:r>
            <w:r w:rsidRPr="00FD7491">
              <w:rPr>
                <w:rFonts w:hint="eastAsia"/>
                <w:color w:val="FF0000"/>
              </w:rPr>
              <w:t>pthread_cond_timedwait()</w:t>
            </w:r>
            <w:r w:rsidRPr="00FD7491">
              <w:rPr>
                <w:rFonts w:hint="eastAsia"/>
                <w:color w:val="00B050"/>
              </w:rPr>
              <w:t xml:space="preserve"> 関数を用いる。</w:t>
            </w:r>
          </w:p>
          <w:p w14:paraId="09E99CCD" w14:textId="77777777" w:rsidR="006D2982" w:rsidRDefault="006D2982" w:rsidP="006D2982">
            <w:pPr>
              <w:pStyle w:val="3-"/>
            </w:pPr>
            <w:r>
              <w:tab/>
            </w:r>
            <w:r>
              <w:tab/>
              <w:t>}</w:t>
            </w:r>
          </w:p>
          <w:p w14:paraId="6231127A" w14:textId="77777777" w:rsidR="006D2982" w:rsidRDefault="006D2982" w:rsidP="006D2982">
            <w:pPr>
              <w:pStyle w:val="3-"/>
            </w:pPr>
          </w:p>
          <w:p w14:paraId="0F9EC065" w14:textId="77777777" w:rsidR="006D2982" w:rsidRDefault="006D2982" w:rsidP="006D2982">
            <w:pPr>
              <w:pStyle w:val="3-"/>
            </w:pPr>
            <w:r>
              <w:rPr>
                <w:rFonts w:hint="eastAsia"/>
              </w:rPr>
              <w:lastRenderedPageBreak/>
              <w:tab/>
            </w:r>
            <w:r>
              <w:rPr>
                <w:rFonts w:hint="eastAsia"/>
              </w:rPr>
              <w:tab/>
            </w:r>
            <w:r w:rsidRPr="004A7B47">
              <w:rPr>
                <w:rFonts w:hint="eastAsia"/>
                <w:color w:val="00B050"/>
              </w:rPr>
              <w:t>//終了確認</w:t>
            </w:r>
          </w:p>
          <w:p w14:paraId="58478FA6" w14:textId="77777777" w:rsidR="006D2982" w:rsidRDefault="006D2982" w:rsidP="006D2982">
            <w:pPr>
              <w:pStyle w:val="3-"/>
            </w:pPr>
            <w:r>
              <w:tab/>
            </w:r>
            <w:r>
              <w:tab/>
              <w:t>if (s_IsQuirProiorThread)</w:t>
            </w:r>
          </w:p>
          <w:p w14:paraId="4C5EAC8B" w14:textId="77777777" w:rsidR="006D2982" w:rsidRDefault="006D2982" w:rsidP="006D2982">
            <w:pPr>
              <w:pStyle w:val="3-"/>
            </w:pPr>
            <w:r>
              <w:tab/>
            </w:r>
            <w:r>
              <w:tab/>
              <w:t>{</w:t>
            </w:r>
          </w:p>
          <w:p w14:paraId="670E3725"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00B050"/>
              </w:rPr>
              <w:t>//処理終了</w:t>
            </w:r>
          </w:p>
          <w:p w14:paraId="276680CD" w14:textId="77777777" w:rsidR="006D2982" w:rsidRDefault="006D2982" w:rsidP="006D2982">
            <w:pPr>
              <w:pStyle w:val="3-"/>
            </w:pPr>
            <w:r>
              <w:tab/>
            </w:r>
            <w:r>
              <w:tab/>
            </w:r>
            <w:r>
              <w:tab/>
              <w:t>printf("(F)[%d]%s: [QUIT]\n", thread_no, name);</w:t>
            </w:r>
          </w:p>
          <w:p w14:paraId="226803B4" w14:textId="77777777" w:rsidR="006D2982" w:rsidRDefault="006D2982" w:rsidP="006D2982">
            <w:pPr>
              <w:pStyle w:val="3-"/>
            </w:pPr>
            <w:r>
              <w:tab/>
            </w:r>
            <w:r>
              <w:tab/>
            </w:r>
            <w:r>
              <w:tab/>
              <w:t>fflush(stdout);</w:t>
            </w:r>
          </w:p>
          <w:p w14:paraId="0B62D1F5" w14:textId="77777777" w:rsidR="006D2982" w:rsidRDefault="006D2982" w:rsidP="006D2982">
            <w:pPr>
              <w:pStyle w:val="3-"/>
            </w:pPr>
            <w:r>
              <w:tab/>
            </w:r>
            <w:r>
              <w:tab/>
            </w:r>
            <w:r>
              <w:tab/>
            </w:r>
          </w:p>
          <w:p w14:paraId="691D5501" w14:textId="66B5D0F3" w:rsidR="006D2982" w:rsidRDefault="006D2982" w:rsidP="006D2982">
            <w:pPr>
              <w:pStyle w:val="3-"/>
            </w:pPr>
            <w:r>
              <w:rPr>
                <w:rFonts w:hint="eastAsia"/>
              </w:rPr>
              <w:tab/>
            </w:r>
            <w:r>
              <w:rPr>
                <w:rFonts w:hint="eastAsia"/>
              </w:rPr>
              <w:tab/>
            </w:r>
            <w:r>
              <w:rPr>
                <w:rFonts w:hint="eastAsia"/>
              </w:rPr>
              <w:tab/>
            </w:r>
            <w:r w:rsidRPr="004A7B47">
              <w:rPr>
                <w:rFonts w:hint="eastAsia"/>
                <w:color w:val="00B050"/>
              </w:rPr>
              <w:t>//</w:t>
            </w:r>
            <w:r w:rsidR="00C73EA1">
              <w:rPr>
                <w:rFonts w:hint="eastAsia"/>
                <w:color w:val="00B050"/>
              </w:rPr>
              <w:t>後続</w:t>
            </w:r>
            <w:r w:rsidRPr="004A7B47">
              <w:rPr>
                <w:rFonts w:hint="eastAsia"/>
                <w:color w:val="00B050"/>
              </w:rPr>
              <w:t>スレッド処理完了：待機スレッドを起床</w:t>
            </w:r>
          </w:p>
          <w:p w14:paraId="2552FFA0" w14:textId="77777777" w:rsidR="006D2982" w:rsidRDefault="006D2982" w:rsidP="006D2982">
            <w:pPr>
              <w:pStyle w:val="3-"/>
            </w:pPr>
            <w:r>
              <w:tab/>
            </w:r>
            <w:r>
              <w:tab/>
            </w:r>
            <w:r>
              <w:tab/>
              <w:t>{</w:t>
            </w:r>
          </w:p>
          <w:p w14:paraId="7C25650E"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41A2B250" w14:textId="77777777" w:rsidR="006D2982" w:rsidRPr="004A7B47" w:rsidRDefault="006D2982" w:rsidP="006D2982">
            <w:pPr>
              <w:pStyle w:val="3-"/>
              <w:rPr>
                <w:color w:val="00B050"/>
              </w:rPr>
            </w:pPr>
            <w:r>
              <w:rPr>
                <w:rFonts w:hint="eastAsia"/>
              </w:rPr>
              <w:tab/>
            </w:r>
            <w:r>
              <w:rPr>
                <w:rFonts w:hint="eastAsia"/>
              </w:rPr>
              <w:tab/>
            </w:r>
            <w:r>
              <w:rPr>
                <w:rFonts w:hint="eastAsia"/>
              </w:rPr>
              <w:tab/>
            </w:r>
            <w:r>
              <w:rPr>
                <w:rFonts w:hint="eastAsia"/>
              </w:rPr>
              <w:tab/>
            </w:r>
            <w:r w:rsidRPr="004A7B47">
              <w:rPr>
                <w:rFonts w:hint="eastAsia"/>
                <w:color w:val="FF0000"/>
              </w:rPr>
              <w:t>s_followFinished[thread_no] = true;</w:t>
            </w:r>
            <w:r w:rsidRPr="004A7B47">
              <w:rPr>
                <w:rFonts w:hint="eastAsia"/>
                <w:color w:val="00B050"/>
              </w:rPr>
              <w:t>//後続スレッドの処理完了状態をON</w:t>
            </w:r>
          </w:p>
          <w:p w14:paraId="199F7404"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4A7B47">
              <w:rPr>
                <w:rFonts w:hint="eastAsia"/>
                <w:color w:val="FF0000"/>
              </w:rPr>
              <w:t>pthread_cond_signal(&amp;s_followCond[thread_no]);</w:t>
            </w:r>
            <w:r w:rsidRPr="004A7B47">
              <w:rPr>
                <w:rFonts w:hint="eastAsia"/>
                <w:color w:val="00B050"/>
              </w:rPr>
              <w:t>//解除待ちしているスレッドに通知</w:t>
            </w:r>
          </w:p>
          <w:p w14:paraId="153285D6" w14:textId="77777777" w:rsidR="006D2982" w:rsidRPr="004A7B47" w:rsidRDefault="006D2982" w:rsidP="006D2982">
            <w:pPr>
              <w:pStyle w:val="3-"/>
              <w:rPr>
                <w:color w:val="00B050"/>
              </w:rPr>
            </w:pPr>
            <w:r>
              <w:rPr>
                <w:rFonts w:hint="eastAsia"/>
              </w:rPr>
              <w:tab/>
            </w: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//ロック解放</w:t>
            </w:r>
          </w:p>
          <w:p w14:paraId="4E45280D" w14:textId="77777777" w:rsidR="006D2982" w:rsidRDefault="006D2982" w:rsidP="006D2982">
            <w:pPr>
              <w:pStyle w:val="3-"/>
            </w:pPr>
            <w:r>
              <w:tab/>
            </w:r>
            <w:r>
              <w:tab/>
            </w:r>
            <w:r>
              <w:tab/>
              <w:t>}</w:t>
            </w:r>
          </w:p>
          <w:p w14:paraId="4E1E553C" w14:textId="77777777" w:rsidR="006D2982" w:rsidRDefault="006D2982" w:rsidP="006D2982">
            <w:pPr>
              <w:pStyle w:val="3-"/>
            </w:pPr>
            <w:r>
              <w:tab/>
            </w:r>
            <w:r>
              <w:tab/>
            </w:r>
            <w:r>
              <w:tab/>
            </w:r>
          </w:p>
          <w:p w14:paraId="7CB8C8D1" w14:textId="77777777" w:rsidR="006D2982" w:rsidRDefault="006D2982" w:rsidP="006D2982">
            <w:pPr>
              <w:pStyle w:val="3-"/>
            </w:pPr>
            <w:r>
              <w:tab/>
            </w:r>
            <w:r>
              <w:tab/>
            </w:r>
            <w:r>
              <w:tab/>
              <w:t>break;</w:t>
            </w:r>
          </w:p>
          <w:p w14:paraId="57FCFAF4" w14:textId="77777777" w:rsidR="006D2982" w:rsidRDefault="006D2982" w:rsidP="006D2982">
            <w:pPr>
              <w:pStyle w:val="3-"/>
            </w:pPr>
            <w:r>
              <w:tab/>
            </w:r>
            <w:r>
              <w:tab/>
              <w:t>}</w:t>
            </w:r>
          </w:p>
          <w:p w14:paraId="1F343464" w14:textId="77777777" w:rsidR="006D2982" w:rsidRDefault="006D2982" w:rsidP="006D2982">
            <w:pPr>
              <w:pStyle w:val="3-"/>
            </w:pPr>
          </w:p>
          <w:p w14:paraId="30CA9A53" w14:textId="77777777" w:rsidR="006D2982" w:rsidRDefault="006D2982" w:rsidP="006D2982">
            <w:pPr>
              <w:pStyle w:val="3-"/>
            </w:pPr>
            <w:r>
              <w:rPr>
                <w:rFonts w:hint="eastAsia"/>
              </w:rPr>
              <w:tab/>
            </w:r>
            <w:r>
              <w:rPr>
                <w:rFonts w:hint="eastAsia"/>
              </w:rPr>
              <w:tab/>
            </w:r>
            <w:r w:rsidRPr="004A7B47">
              <w:rPr>
                <w:rFonts w:hint="eastAsia"/>
                <w:color w:val="00B050"/>
              </w:rPr>
              <w:t>//データ表示（前）</w:t>
            </w:r>
          </w:p>
          <w:p w14:paraId="678F2C41" w14:textId="77777777" w:rsidR="006D2982" w:rsidRDefault="006D2982" w:rsidP="006D2982">
            <w:pPr>
              <w:pStyle w:val="3-"/>
            </w:pPr>
            <w:r>
              <w:tab/>
            </w:r>
            <w:r>
              <w:tab/>
              <w:t>printf("(F)[%d]%s: [BEFORE] commonData=%d, tlsData=%d\n", thread_no, name, s_commonData, s_tlsData);</w:t>
            </w:r>
          </w:p>
          <w:p w14:paraId="7AA1AC1A" w14:textId="77777777" w:rsidR="006D2982" w:rsidRDefault="006D2982" w:rsidP="006D2982">
            <w:pPr>
              <w:pStyle w:val="3-"/>
            </w:pPr>
            <w:r>
              <w:tab/>
            </w:r>
            <w:r>
              <w:tab/>
              <w:t>fflush(stdout);</w:t>
            </w:r>
          </w:p>
          <w:p w14:paraId="27545044" w14:textId="77777777" w:rsidR="006D2982" w:rsidRDefault="006D2982" w:rsidP="006D2982">
            <w:pPr>
              <w:pStyle w:val="3-"/>
            </w:pPr>
          </w:p>
          <w:p w14:paraId="68980D0E" w14:textId="77777777" w:rsidR="006D2982" w:rsidRDefault="006D2982" w:rsidP="006D2982">
            <w:pPr>
              <w:pStyle w:val="3-"/>
            </w:pPr>
            <w:r>
              <w:rPr>
                <w:rFonts w:hint="eastAsia"/>
              </w:rPr>
              <w:tab/>
            </w:r>
            <w:r>
              <w:rPr>
                <w:rFonts w:hint="eastAsia"/>
              </w:rPr>
              <w:tab/>
            </w:r>
            <w:r w:rsidRPr="004A7B47">
              <w:rPr>
                <w:rFonts w:hint="eastAsia"/>
                <w:color w:val="00B050"/>
              </w:rPr>
              <w:t>//データ取得</w:t>
            </w:r>
          </w:p>
          <w:p w14:paraId="2C39AF73" w14:textId="77777777" w:rsidR="006D2982" w:rsidRDefault="006D2982" w:rsidP="006D2982">
            <w:pPr>
              <w:pStyle w:val="3-"/>
            </w:pPr>
            <w:r>
              <w:tab/>
            </w:r>
            <w:r>
              <w:tab/>
              <w:t>int common_data = s_commonData;</w:t>
            </w:r>
          </w:p>
          <w:p w14:paraId="3C0C8EB1" w14:textId="77777777" w:rsidR="006D2982" w:rsidRDefault="006D2982" w:rsidP="006D2982">
            <w:pPr>
              <w:pStyle w:val="3-"/>
            </w:pPr>
            <w:r>
              <w:tab/>
            </w:r>
            <w:r>
              <w:tab/>
              <w:t>int tls_data = s_tlsData;</w:t>
            </w:r>
          </w:p>
          <w:p w14:paraId="48CAF3D1" w14:textId="77777777" w:rsidR="006D2982" w:rsidRDefault="006D2982" w:rsidP="006D2982">
            <w:pPr>
              <w:pStyle w:val="3-"/>
            </w:pPr>
          </w:p>
          <w:p w14:paraId="2CF878C3" w14:textId="77777777" w:rsidR="006D2982" w:rsidRDefault="006D2982" w:rsidP="006D2982">
            <w:pPr>
              <w:pStyle w:val="3-"/>
            </w:pPr>
            <w:r>
              <w:rPr>
                <w:rFonts w:hint="eastAsia"/>
              </w:rPr>
              <w:tab/>
            </w:r>
            <w:r>
              <w:rPr>
                <w:rFonts w:hint="eastAsia"/>
              </w:rPr>
              <w:tab/>
            </w:r>
            <w:r w:rsidRPr="004A7B47">
              <w:rPr>
                <w:rFonts w:hint="eastAsia"/>
                <w:color w:val="00B050"/>
              </w:rPr>
              <w:t>//データ更新</w:t>
            </w:r>
          </w:p>
          <w:p w14:paraId="533D9087" w14:textId="77777777" w:rsidR="006D2982" w:rsidRDefault="006D2982" w:rsidP="006D2982">
            <w:pPr>
              <w:pStyle w:val="3-"/>
            </w:pPr>
            <w:r>
              <w:tab/>
            </w:r>
            <w:r>
              <w:tab/>
              <w:t>++tls_data;</w:t>
            </w:r>
          </w:p>
          <w:p w14:paraId="7BDE7404" w14:textId="77777777" w:rsidR="006D2982" w:rsidRDefault="006D2982" w:rsidP="006D2982">
            <w:pPr>
              <w:pStyle w:val="3-"/>
            </w:pPr>
          </w:p>
          <w:p w14:paraId="2015A9A7"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//若干ランダムでスリープ（0～500 msec）</w:t>
            </w:r>
          </w:p>
          <w:p w14:paraId="7A1A2A3B" w14:textId="77777777" w:rsidR="006D2982" w:rsidRDefault="006D2982" w:rsidP="006D2982">
            <w:pPr>
              <w:pStyle w:val="3-"/>
            </w:pPr>
            <w:r>
              <w:tab/>
            </w:r>
            <w:r>
              <w:tab/>
              <w:t>usleep((rand() % 500) * 1000);</w:t>
            </w:r>
          </w:p>
          <w:p w14:paraId="58D30CF9" w14:textId="77777777" w:rsidR="006D2982" w:rsidRDefault="006D2982" w:rsidP="006D2982">
            <w:pPr>
              <w:pStyle w:val="3-"/>
            </w:pPr>
          </w:p>
          <w:p w14:paraId="33A589E5" w14:textId="77777777" w:rsidR="006D2982" w:rsidRDefault="006D2982" w:rsidP="006D2982">
            <w:pPr>
              <w:pStyle w:val="3-"/>
            </w:pPr>
            <w:r>
              <w:rPr>
                <w:rFonts w:hint="eastAsia"/>
              </w:rPr>
              <w:tab/>
            </w:r>
            <w:r>
              <w:rPr>
                <w:rFonts w:hint="eastAsia"/>
              </w:rPr>
              <w:tab/>
            </w:r>
            <w:r w:rsidRPr="004A7B47">
              <w:rPr>
                <w:rFonts w:hint="eastAsia"/>
                <w:color w:val="00B050"/>
              </w:rPr>
              <w:t>//データ書き戻し</w:t>
            </w:r>
          </w:p>
          <w:p w14:paraId="70A7DD12" w14:textId="77777777" w:rsidR="006D2982" w:rsidRDefault="006D2982" w:rsidP="006D2982">
            <w:pPr>
              <w:pStyle w:val="3-"/>
            </w:pPr>
            <w:r>
              <w:tab/>
            </w:r>
            <w:r>
              <w:tab/>
              <w:t>s_tlsData = tls_data;</w:t>
            </w:r>
          </w:p>
          <w:p w14:paraId="72D8F54B" w14:textId="77777777" w:rsidR="006D2982" w:rsidRDefault="006D2982" w:rsidP="006D2982">
            <w:pPr>
              <w:pStyle w:val="3-"/>
            </w:pPr>
          </w:p>
          <w:p w14:paraId="084744E5"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//データ表示（後）</w:t>
            </w:r>
          </w:p>
          <w:p w14:paraId="312AC867" w14:textId="77777777" w:rsidR="006D2982" w:rsidRDefault="006D2982" w:rsidP="006D2982">
            <w:pPr>
              <w:pStyle w:val="3-"/>
            </w:pPr>
            <w:r>
              <w:tab/>
            </w:r>
            <w:r>
              <w:tab/>
              <w:t>printf("(F)[%d]%s: [AFTER]  commonData=%d, tlsData=%d\n", thread_no, name, s_commonData, s_tlsData);</w:t>
            </w:r>
          </w:p>
          <w:p w14:paraId="5156EEA2" w14:textId="77777777" w:rsidR="006D2982" w:rsidRDefault="006D2982" w:rsidP="006D2982">
            <w:pPr>
              <w:pStyle w:val="3-"/>
            </w:pPr>
            <w:r>
              <w:tab/>
            </w:r>
            <w:r>
              <w:tab/>
              <w:t>fflush(stdout);</w:t>
            </w:r>
          </w:p>
          <w:p w14:paraId="0F0DA72E" w14:textId="77777777" w:rsidR="006D2982" w:rsidRDefault="006D2982" w:rsidP="006D2982">
            <w:pPr>
              <w:pStyle w:val="3-"/>
            </w:pPr>
            <w:r>
              <w:tab/>
            </w:r>
            <w:r>
              <w:tab/>
            </w:r>
          </w:p>
          <w:p w14:paraId="19D33986" w14:textId="166DA869" w:rsidR="006D2982" w:rsidRDefault="006D2982" w:rsidP="006D2982">
            <w:pPr>
              <w:pStyle w:val="3-"/>
            </w:pPr>
            <w:r>
              <w:rPr>
                <w:rFonts w:hint="eastAsia"/>
              </w:rPr>
              <w:tab/>
            </w:r>
            <w:r>
              <w:rPr>
                <w:rFonts w:hint="eastAsia"/>
              </w:rPr>
              <w:tab/>
            </w:r>
            <w:r w:rsidRPr="004A7B47">
              <w:rPr>
                <w:rFonts w:hint="eastAsia"/>
                <w:color w:val="00B050"/>
              </w:rPr>
              <w:t>//</w:t>
            </w:r>
            <w:r w:rsidR="00C73EA1">
              <w:rPr>
                <w:rFonts w:hint="eastAsia"/>
                <w:color w:val="00B050"/>
              </w:rPr>
              <w:t>後続</w:t>
            </w:r>
            <w:r w:rsidRPr="004A7B47">
              <w:rPr>
                <w:rFonts w:hint="eastAsia"/>
                <w:color w:val="00B050"/>
              </w:rPr>
              <w:t>スレッド処理完了：待機スレッドを起床</w:t>
            </w:r>
          </w:p>
          <w:p w14:paraId="57528ACB" w14:textId="77777777" w:rsidR="006D2982" w:rsidRDefault="006D2982" w:rsidP="006D2982">
            <w:pPr>
              <w:pStyle w:val="3-"/>
            </w:pPr>
            <w:r>
              <w:tab/>
            </w:r>
            <w:r>
              <w:tab/>
              <w:t>{</w:t>
            </w:r>
          </w:p>
          <w:p w14:paraId="14A361AB"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5AE6A161"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s_followFinished[thread_no] = true;</w:t>
            </w:r>
            <w:r w:rsidRPr="004A7B47">
              <w:rPr>
                <w:rFonts w:hint="eastAsia"/>
                <w:color w:val="00B050"/>
              </w:rPr>
              <w:t>//後続スレッドの処理完了状態をON</w:t>
            </w:r>
          </w:p>
          <w:p w14:paraId="5CC9F249"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pthread_cond_signal(&amp;s_followCond[thread_no]);</w:t>
            </w:r>
            <w:r w:rsidRPr="004A7B47">
              <w:rPr>
                <w:rFonts w:hint="eastAsia"/>
                <w:color w:val="00B050"/>
              </w:rPr>
              <w:t>//解除待ちしているスレッドに通知</w:t>
            </w:r>
          </w:p>
          <w:p w14:paraId="4A60B183"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//ロック取得</w:t>
            </w:r>
          </w:p>
          <w:p w14:paraId="4619C180" w14:textId="77777777" w:rsidR="004A7B47" w:rsidRPr="00FD7491" w:rsidRDefault="004A7B47" w:rsidP="004A7B47">
            <w:pPr>
              <w:pStyle w:val="3-"/>
              <w:rPr>
                <w:color w:val="00B050"/>
              </w:rPr>
            </w:pPr>
            <w:r>
              <w:tab/>
            </w:r>
            <w:r>
              <w:rPr>
                <w:rFonts w:hint="eastAsia"/>
              </w:rPr>
              <w:tab/>
            </w:r>
            <w:r>
              <w:rPr>
                <w:rFonts w:hint="eastAsia"/>
              </w:rPr>
              <w:tab/>
            </w:r>
            <w:r w:rsidRPr="00FD7491">
              <w:rPr>
                <w:rFonts w:hint="eastAsia"/>
                <w:color w:val="00B050"/>
              </w:rPr>
              <w:t>//※一つの条件変数で多数のスレッドを待機させている場合は、</w:t>
            </w:r>
          </w:p>
          <w:p w14:paraId="652114C7" w14:textId="77777777" w:rsidR="004A7B47" w:rsidRPr="00FD7491" w:rsidRDefault="004A7B47" w:rsidP="004A7B47">
            <w:pPr>
              <w:pStyle w:val="3-"/>
              <w:rPr>
                <w:color w:val="00B050"/>
              </w:rPr>
            </w:pPr>
            <w:r>
              <w:rPr>
                <w:color w:val="00B050"/>
              </w:rPr>
              <w:tab/>
            </w:r>
            <w:r w:rsidRPr="00FD7491">
              <w:rPr>
                <w:rFonts w:hint="eastAsia"/>
                <w:color w:val="00B050"/>
              </w:rPr>
              <w:tab/>
            </w:r>
            <w:r w:rsidRPr="00FD7491">
              <w:rPr>
                <w:rFonts w:hint="eastAsia"/>
                <w:color w:val="00B050"/>
              </w:rPr>
              <w:tab/>
              <w:t xml:space="preserve">//　</w:t>
            </w:r>
            <w:r w:rsidRPr="00FD7491">
              <w:rPr>
                <w:rFonts w:hint="eastAsia"/>
                <w:color w:val="FF0000"/>
              </w:rPr>
              <w:t>pthread_cond_broadcast()</w:t>
            </w:r>
            <w:r w:rsidRPr="00FD7491">
              <w:rPr>
                <w:rFonts w:hint="eastAsia"/>
                <w:color w:val="00B050"/>
              </w:rPr>
              <w:t xml:space="preserve"> 関数も使える。</w:t>
            </w:r>
          </w:p>
          <w:p w14:paraId="7A86C401" w14:textId="77777777" w:rsidR="006D2982" w:rsidRDefault="006D2982" w:rsidP="006D2982">
            <w:pPr>
              <w:pStyle w:val="3-"/>
            </w:pPr>
            <w:r>
              <w:tab/>
            </w:r>
            <w:r>
              <w:tab/>
              <w:t>}</w:t>
            </w:r>
          </w:p>
          <w:p w14:paraId="1F1A5D44" w14:textId="77777777" w:rsidR="006D2982" w:rsidRDefault="006D2982" w:rsidP="006D2982">
            <w:pPr>
              <w:pStyle w:val="3-"/>
            </w:pPr>
          </w:p>
          <w:p w14:paraId="5178B9C4" w14:textId="77777777" w:rsidR="006D2982" w:rsidRDefault="006D2982" w:rsidP="006D2982">
            <w:pPr>
              <w:pStyle w:val="3-"/>
            </w:pPr>
            <w:r>
              <w:rPr>
                <w:rFonts w:hint="eastAsia"/>
              </w:rPr>
              <w:tab/>
            </w:r>
            <w:r>
              <w:rPr>
                <w:rFonts w:hint="eastAsia"/>
              </w:rPr>
              <w:tab/>
            </w:r>
            <w:r w:rsidRPr="004A7B47">
              <w:rPr>
                <w:rFonts w:hint="eastAsia"/>
                <w:color w:val="00B050"/>
              </w:rPr>
              <w:t>//スレッド切り替えのためのスリープ</w:t>
            </w:r>
          </w:p>
          <w:p w14:paraId="1F7B79A9" w14:textId="77777777" w:rsidR="006D2982" w:rsidRDefault="006D2982" w:rsidP="006D2982">
            <w:pPr>
              <w:pStyle w:val="3-"/>
            </w:pPr>
            <w:r>
              <w:tab/>
            </w:r>
            <w:r>
              <w:tab/>
              <w:t>usleep(0);</w:t>
            </w:r>
          </w:p>
          <w:p w14:paraId="5EF6F99F" w14:textId="77777777" w:rsidR="006D2982" w:rsidRPr="004A7B47" w:rsidRDefault="006D2982" w:rsidP="006D2982">
            <w:pPr>
              <w:pStyle w:val="3-"/>
              <w:rPr>
                <w:color w:val="00B050"/>
              </w:rPr>
            </w:pPr>
            <w:r>
              <w:rPr>
                <w:rFonts w:hint="eastAsia"/>
              </w:rPr>
              <w:tab/>
            </w:r>
            <w:r w:rsidRPr="004A7B47">
              <w:rPr>
                <w:rFonts w:hint="eastAsia"/>
                <w:color w:val="00B050"/>
              </w:rPr>
              <w:t>//</w:t>
            </w:r>
            <w:r w:rsidRPr="004A7B47">
              <w:rPr>
                <w:rFonts w:hint="eastAsia"/>
                <w:color w:val="00B050"/>
              </w:rPr>
              <w:tab/>
              <w:t>//スレッド切り替え</w:t>
            </w:r>
          </w:p>
          <w:p w14:paraId="43D32F90" w14:textId="77777777" w:rsidR="006D2982" w:rsidRPr="004A7B47" w:rsidRDefault="006D2982" w:rsidP="006D2982">
            <w:pPr>
              <w:pStyle w:val="3-"/>
              <w:rPr>
                <w:color w:val="00B050"/>
              </w:rPr>
            </w:pPr>
            <w:r w:rsidRPr="004A7B47">
              <w:rPr>
                <w:rFonts w:hint="eastAsia"/>
                <w:color w:val="00B050"/>
              </w:rPr>
              <w:tab/>
              <w:t>//</w:t>
            </w:r>
            <w:r w:rsidRPr="004A7B47">
              <w:rPr>
                <w:rFonts w:hint="eastAsia"/>
                <w:color w:val="00B050"/>
              </w:rPr>
              <w:tab/>
              <w:t>sched_yield();//同じ優先度の他のスレッドに切り替え</w:t>
            </w:r>
          </w:p>
          <w:p w14:paraId="17D4893F" w14:textId="77777777" w:rsidR="006D2982" w:rsidRDefault="006D2982" w:rsidP="006D2982">
            <w:pPr>
              <w:pStyle w:val="3-"/>
            </w:pPr>
            <w:r>
              <w:tab/>
              <w:t>}</w:t>
            </w:r>
          </w:p>
          <w:p w14:paraId="4FA1F8DF" w14:textId="77777777" w:rsidR="006D2982" w:rsidRDefault="006D2982" w:rsidP="006D2982">
            <w:pPr>
              <w:pStyle w:val="3-"/>
            </w:pPr>
          </w:p>
          <w:p w14:paraId="13D56BB1" w14:textId="77777777" w:rsidR="006D2982" w:rsidRDefault="006D2982" w:rsidP="006D2982">
            <w:pPr>
              <w:pStyle w:val="3-"/>
            </w:pPr>
            <w:r>
              <w:rPr>
                <w:rFonts w:hint="eastAsia"/>
              </w:rPr>
              <w:tab/>
            </w:r>
            <w:r w:rsidRPr="004A7B47">
              <w:rPr>
                <w:rFonts w:hint="eastAsia"/>
                <w:color w:val="00B050"/>
              </w:rPr>
              <w:t>//終了</w:t>
            </w:r>
          </w:p>
          <w:p w14:paraId="7D910F42" w14:textId="77777777" w:rsidR="006D2982" w:rsidRDefault="006D2982" w:rsidP="006D2982">
            <w:pPr>
              <w:pStyle w:val="3-"/>
            </w:pPr>
            <w:r>
              <w:tab/>
              <w:t>printf("- end:(F)[%d]%s -\n", thread_no, name);</w:t>
            </w:r>
          </w:p>
          <w:p w14:paraId="41034C64" w14:textId="77777777" w:rsidR="006D2982" w:rsidRDefault="006D2982" w:rsidP="006D2982">
            <w:pPr>
              <w:pStyle w:val="3-"/>
            </w:pPr>
            <w:r>
              <w:tab/>
              <w:t>fflush(stdout);</w:t>
            </w:r>
          </w:p>
          <w:p w14:paraId="36966415" w14:textId="77777777" w:rsidR="006D2982" w:rsidRDefault="006D2982" w:rsidP="006D2982">
            <w:pPr>
              <w:pStyle w:val="3-"/>
            </w:pPr>
            <w:r>
              <w:tab/>
              <w:t>return 0;</w:t>
            </w:r>
          </w:p>
          <w:p w14:paraId="428A459B" w14:textId="77777777" w:rsidR="006D2982" w:rsidRDefault="006D2982" w:rsidP="006D2982">
            <w:pPr>
              <w:pStyle w:val="3-"/>
            </w:pPr>
            <w:r>
              <w:t>}</w:t>
            </w:r>
          </w:p>
          <w:p w14:paraId="4D9D2C31" w14:textId="77777777" w:rsidR="006D2982" w:rsidRDefault="006D2982" w:rsidP="006D2982">
            <w:pPr>
              <w:pStyle w:val="3-"/>
            </w:pPr>
          </w:p>
          <w:p w14:paraId="21B52852" w14:textId="77777777" w:rsidR="006D2982" w:rsidRDefault="006D2982" w:rsidP="006D2982">
            <w:pPr>
              <w:pStyle w:val="3-"/>
            </w:pPr>
          </w:p>
          <w:p w14:paraId="3DD8A76F" w14:textId="77777777" w:rsidR="006D2982" w:rsidRPr="004A7B47" w:rsidRDefault="006D2982" w:rsidP="006D2982">
            <w:pPr>
              <w:pStyle w:val="3-"/>
              <w:rPr>
                <w:color w:val="00B050"/>
              </w:rPr>
            </w:pPr>
            <w:r w:rsidRPr="004A7B47">
              <w:rPr>
                <w:rFonts w:hint="eastAsia"/>
                <w:color w:val="00B050"/>
              </w:rPr>
              <w:t>//テスト</w:t>
            </w:r>
          </w:p>
          <w:p w14:paraId="3B9C1867" w14:textId="77777777" w:rsidR="006D2982" w:rsidRDefault="006D2982" w:rsidP="006D2982">
            <w:pPr>
              <w:pStyle w:val="3-"/>
            </w:pPr>
            <w:r>
              <w:t>int main(const int argc, const char* argv[])</w:t>
            </w:r>
          </w:p>
          <w:p w14:paraId="6E610168" w14:textId="77777777" w:rsidR="006D2982" w:rsidRDefault="006D2982" w:rsidP="006D2982">
            <w:pPr>
              <w:pStyle w:val="3-"/>
            </w:pPr>
            <w:r>
              <w:t>{</w:t>
            </w:r>
          </w:p>
          <w:p w14:paraId="1A7FD264" w14:textId="77777777" w:rsidR="006D2982" w:rsidRPr="004A7B47" w:rsidRDefault="006D2982" w:rsidP="006D2982">
            <w:pPr>
              <w:pStyle w:val="3-"/>
              <w:rPr>
                <w:color w:val="00B050"/>
              </w:rPr>
            </w:pPr>
            <w:r>
              <w:rPr>
                <w:rFonts w:hint="eastAsia"/>
              </w:rPr>
              <w:lastRenderedPageBreak/>
              <w:tab/>
            </w:r>
            <w:r w:rsidRPr="004A7B47">
              <w:rPr>
                <w:rFonts w:hint="eastAsia"/>
                <w:color w:val="00B050"/>
              </w:rPr>
              <w:t>//条件変数＆ミューテックス生成</w:t>
            </w:r>
          </w:p>
          <w:p w14:paraId="34B7177A" w14:textId="77777777" w:rsidR="006D2982" w:rsidRPr="004A7B47" w:rsidRDefault="006D2982" w:rsidP="006D2982">
            <w:pPr>
              <w:pStyle w:val="3-"/>
              <w:rPr>
                <w:color w:val="00B050"/>
              </w:rPr>
            </w:pPr>
            <w:r w:rsidRPr="004A7B47">
              <w:rPr>
                <w:rFonts w:hint="eastAsia"/>
                <w:color w:val="00B050"/>
              </w:rPr>
              <w:tab/>
              <w:t>//※PTHREAD_COND_INITIALIZER, PTHREAD_MUTEX_INITIALIZER で初期化している場合は不要</w:t>
            </w:r>
          </w:p>
          <w:p w14:paraId="6F0C724B" w14:textId="77777777" w:rsidR="006D2982" w:rsidRDefault="006D2982" w:rsidP="006D2982">
            <w:pPr>
              <w:pStyle w:val="3-"/>
            </w:pPr>
            <w:r>
              <w:tab/>
              <w:t>{</w:t>
            </w:r>
          </w:p>
          <w:p w14:paraId="4B899251" w14:textId="77777777" w:rsidR="006D2982" w:rsidRDefault="006D2982" w:rsidP="006D2982">
            <w:pPr>
              <w:pStyle w:val="3-"/>
            </w:pPr>
            <w:r>
              <w:tab/>
            </w:r>
            <w:r>
              <w:tab/>
              <w:t>for(int i = 0; i &lt; FOLLOW_THREAD_MAX; ++i)</w:t>
            </w:r>
          </w:p>
          <w:p w14:paraId="77BF1CFE" w14:textId="77777777" w:rsidR="006D2982" w:rsidRDefault="006D2982" w:rsidP="006D2982">
            <w:pPr>
              <w:pStyle w:val="3-"/>
            </w:pPr>
            <w:r>
              <w:tab/>
            </w:r>
            <w:r>
              <w:tab/>
              <w:t>{</w:t>
            </w:r>
          </w:p>
          <w:p w14:paraId="79C827DE" w14:textId="77777777" w:rsidR="006D2982" w:rsidRPr="004A7B47" w:rsidRDefault="006D2982" w:rsidP="006D2982">
            <w:pPr>
              <w:pStyle w:val="3-"/>
              <w:rPr>
                <w:color w:val="FF0000"/>
              </w:rPr>
            </w:pPr>
            <w:r>
              <w:tab/>
            </w:r>
            <w:r>
              <w:tab/>
            </w:r>
            <w:r>
              <w:tab/>
            </w:r>
            <w:r w:rsidRPr="004A7B47">
              <w:rPr>
                <w:color w:val="FF0000"/>
              </w:rPr>
              <w:t>pthread_cond_init(&amp;s_followCond[i], NULL);</w:t>
            </w:r>
          </w:p>
          <w:p w14:paraId="0EAE698F"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pthread_mutex_init(&amp;s_followCondMutex[i], NULL);</w:t>
            </w:r>
          </w:p>
          <w:p w14:paraId="54145ACE" w14:textId="77777777" w:rsidR="006D2982" w:rsidRDefault="006D2982" w:rsidP="006D2982">
            <w:pPr>
              <w:pStyle w:val="3-"/>
            </w:pPr>
            <w:r>
              <w:tab/>
            </w:r>
            <w:r>
              <w:tab/>
              <w:t>}</w:t>
            </w:r>
          </w:p>
          <w:p w14:paraId="2BEC7218" w14:textId="77777777" w:rsidR="006D2982" w:rsidRDefault="006D2982" w:rsidP="006D2982">
            <w:pPr>
              <w:pStyle w:val="3-"/>
            </w:pPr>
            <w:r>
              <w:tab/>
              <w:t>}</w:t>
            </w:r>
          </w:p>
          <w:p w14:paraId="28E1D3B8" w14:textId="77777777" w:rsidR="006D2982" w:rsidRDefault="006D2982" w:rsidP="006D2982">
            <w:pPr>
              <w:pStyle w:val="3-"/>
            </w:pPr>
            <w:r>
              <w:tab/>
            </w:r>
          </w:p>
          <w:p w14:paraId="7A83FAE1" w14:textId="77777777" w:rsidR="006D2982" w:rsidRDefault="006D2982" w:rsidP="006D2982">
            <w:pPr>
              <w:pStyle w:val="3-"/>
            </w:pPr>
            <w:r>
              <w:rPr>
                <w:rFonts w:hint="eastAsia"/>
              </w:rPr>
              <w:tab/>
            </w:r>
            <w:r w:rsidRPr="004A7B47">
              <w:rPr>
                <w:rFonts w:hint="eastAsia"/>
                <w:color w:val="00B050"/>
              </w:rPr>
              <w:t>//スレッド作成</w:t>
            </w:r>
          </w:p>
          <w:p w14:paraId="343C7D0E" w14:textId="77777777" w:rsidR="006D2982" w:rsidRDefault="006D2982" w:rsidP="006D2982">
            <w:pPr>
              <w:pStyle w:val="3-"/>
            </w:pPr>
            <w:r>
              <w:tab/>
              <w:t>static const int FOLLOW_THREAD_NUM = 5;</w:t>
            </w:r>
          </w:p>
          <w:p w14:paraId="0F964A8B" w14:textId="77777777" w:rsidR="006D2982" w:rsidRDefault="006D2982" w:rsidP="006D2982">
            <w:pPr>
              <w:pStyle w:val="3-"/>
            </w:pPr>
            <w:r>
              <w:tab/>
              <w:t>static const int THREAD_NUM = 1 + FOLLOW_THREAD_NUM;</w:t>
            </w:r>
          </w:p>
          <w:p w14:paraId="13B682C7" w14:textId="77777777" w:rsidR="006D2982" w:rsidRPr="004A7B47" w:rsidRDefault="006D2982" w:rsidP="006D2982">
            <w:pPr>
              <w:pStyle w:val="3-"/>
              <w:rPr>
                <w:color w:val="00B050"/>
              </w:rPr>
            </w:pPr>
            <w:r>
              <w:tab/>
            </w:r>
            <w:r w:rsidRPr="004A7B47">
              <w:rPr>
                <w:color w:val="00B050"/>
              </w:rPr>
              <w:t>//static_assert(FOLLOW_THREAD_NUM &lt;= FOLLOW_THREAD_MAX, "FOLLOW_THREAD_NUM is over.");</w:t>
            </w:r>
          </w:p>
          <w:p w14:paraId="5BC3BC52" w14:textId="77777777" w:rsidR="006D2982" w:rsidRDefault="006D2982" w:rsidP="006D2982">
            <w:pPr>
              <w:pStyle w:val="3-"/>
            </w:pPr>
            <w:r>
              <w:tab/>
              <w:t>s_followThreadNum = FOLLOW_THREAD_NUM;</w:t>
            </w:r>
          </w:p>
          <w:p w14:paraId="7F1C802F" w14:textId="77777777" w:rsidR="006D2982" w:rsidRDefault="006D2982" w:rsidP="006D2982">
            <w:pPr>
              <w:pStyle w:val="3-"/>
            </w:pPr>
            <w:r>
              <w:tab/>
              <w:t>for (int i = 0; i &lt; THREAD_NUM - 1; ++i)</w:t>
            </w:r>
          </w:p>
          <w:p w14:paraId="036E8895" w14:textId="77777777" w:rsidR="006D2982" w:rsidRDefault="006D2982" w:rsidP="006D2982">
            <w:pPr>
              <w:pStyle w:val="3-"/>
            </w:pPr>
            <w:r>
              <w:tab/>
            </w:r>
            <w:r>
              <w:tab/>
              <w:t>s_followFinished[i] = true;</w:t>
            </w:r>
          </w:p>
          <w:p w14:paraId="427A7932" w14:textId="77777777" w:rsidR="006D2982" w:rsidRDefault="006D2982" w:rsidP="006D2982">
            <w:pPr>
              <w:pStyle w:val="3-"/>
            </w:pPr>
            <w:r>
              <w:tab/>
              <w:t>pthread_t pth[THREAD_NUM];</w:t>
            </w:r>
          </w:p>
          <w:p w14:paraId="6F884E6D" w14:textId="77777777" w:rsidR="006D2982" w:rsidRDefault="006D2982" w:rsidP="006D2982">
            <w:pPr>
              <w:pStyle w:val="3-"/>
            </w:pPr>
            <w:r>
              <w:tab/>
              <w:t>{</w:t>
            </w:r>
          </w:p>
          <w:p w14:paraId="5B358E94" w14:textId="77777777" w:rsidR="006D2982" w:rsidRDefault="006D2982" w:rsidP="006D2982">
            <w:pPr>
              <w:pStyle w:val="3-"/>
            </w:pPr>
            <w:r>
              <w:tab/>
            </w:r>
            <w:r>
              <w:tab/>
              <w:t>pthread_attr_t attr;</w:t>
            </w:r>
          </w:p>
          <w:p w14:paraId="30AB9BA8" w14:textId="77777777" w:rsidR="006D2982" w:rsidRDefault="006D2982" w:rsidP="006D2982">
            <w:pPr>
              <w:pStyle w:val="3-"/>
            </w:pPr>
            <w:r>
              <w:tab/>
            </w:r>
            <w:r>
              <w:tab/>
              <w:t>pthread_attr_init(&amp;attr);</w:t>
            </w:r>
          </w:p>
          <w:p w14:paraId="427F5858" w14:textId="77777777" w:rsidR="006D2982" w:rsidRDefault="006D2982" w:rsidP="006D2982">
            <w:pPr>
              <w:pStyle w:val="3-"/>
            </w:pPr>
            <w:r>
              <w:rPr>
                <w:rFonts w:hint="eastAsia"/>
              </w:rPr>
              <w:tab/>
            </w:r>
            <w:r>
              <w:rPr>
                <w:rFonts w:hint="eastAsia"/>
              </w:rPr>
              <w:tab/>
              <w:t>pthread_attr_setstacksize(&amp;attr, 1024);//スタックサイズ指定</w:t>
            </w:r>
          </w:p>
          <w:p w14:paraId="2A6CF96B" w14:textId="77777777" w:rsidR="006D2982" w:rsidRDefault="006D2982" w:rsidP="006D2982">
            <w:pPr>
              <w:pStyle w:val="3-"/>
            </w:pPr>
            <w:r>
              <w:rPr>
                <w:rFonts w:hint="eastAsia"/>
              </w:rPr>
              <w:tab/>
            </w:r>
            <w:r>
              <w:rPr>
                <w:rFonts w:hint="eastAsia"/>
              </w:rPr>
              <w:tab/>
              <w:t>pthread_create(&amp;pth[0], &amp;attr, priorThreadFunc, (void*)"先行");</w:t>
            </w:r>
          </w:p>
          <w:p w14:paraId="31A9425B" w14:textId="77777777" w:rsidR="006D2982" w:rsidRDefault="006D2982" w:rsidP="006D2982">
            <w:pPr>
              <w:pStyle w:val="3-"/>
            </w:pPr>
            <w:r>
              <w:rPr>
                <w:rFonts w:hint="eastAsia"/>
              </w:rPr>
              <w:tab/>
            </w:r>
            <w:r>
              <w:rPr>
                <w:rFonts w:hint="eastAsia"/>
              </w:rPr>
              <w:tab/>
              <w:t>pthread_create(&amp;pth[1], &amp;attr, followThreadFunc, (void*)"後続01");</w:t>
            </w:r>
          </w:p>
          <w:p w14:paraId="456377A6" w14:textId="77777777" w:rsidR="006D2982" w:rsidRDefault="006D2982" w:rsidP="006D2982">
            <w:pPr>
              <w:pStyle w:val="3-"/>
            </w:pPr>
            <w:r>
              <w:rPr>
                <w:rFonts w:hint="eastAsia"/>
              </w:rPr>
              <w:tab/>
            </w:r>
            <w:r>
              <w:rPr>
                <w:rFonts w:hint="eastAsia"/>
              </w:rPr>
              <w:tab/>
              <w:t>pthread_create(&amp;pth[2], &amp;attr, followThreadFunc, (void*)"後続02");</w:t>
            </w:r>
          </w:p>
          <w:p w14:paraId="13F1E5F0" w14:textId="77777777" w:rsidR="006D2982" w:rsidRDefault="006D2982" w:rsidP="006D2982">
            <w:pPr>
              <w:pStyle w:val="3-"/>
            </w:pPr>
            <w:r>
              <w:rPr>
                <w:rFonts w:hint="eastAsia"/>
              </w:rPr>
              <w:tab/>
            </w:r>
            <w:r>
              <w:rPr>
                <w:rFonts w:hint="eastAsia"/>
              </w:rPr>
              <w:tab/>
              <w:t>pthread_create(&amp;pth[3], &amp;attr, followThreadFunc, (void*)"後続03");</w:t>
            </w:r>
          </w:p>
          <w:p w14:paraId="420ED85E" w14:textId="77777777" w:rsidR="006D2982" w:rsidRDefault="006D2982" w:rsidP="006D2982">
            <w:pPr>
              <w:pStyle w:val="3-"/>
            </w:pPr>
            <w:r>
              <w:rPr>
                <w:rFonts w:hint="eastAsia"/>
              </w:rPr>
              <w:tab/>
            </w:r>
            <w:r>
              <w:rPr>
                <w:rFonts w:hint="eastAsia"/>
              </w:rPr>
              <w:tab/>
              <w:t>pthread_create(&amp;pth[4], &amp;attr, followThreadFunc, (void*)"後続04");</w:t>
            </w:r>
          </w:p>
          <w:p w14:paraId="4E8F601F" w14:textId="77777777" w:rsidR="006D2982" w:rsidRDefault="006D2982" w:rsidP="006D2982">
            <w:pPr>
              <w:pStyle w:val="3-"/>
            </w:pPr>
            <w:r>
              <w:rPr>
                <w:rFonts w:hint="eastAsia"/>
              </w:rPr>
              <w:tab/>
            </w:r>
            <w:r>
              <w:rPr>
                <w:rFonts w:hint="eastAsia"/>
              </w:rPr>
              <w:tab/>
              <w:t>pthread_create(&amp;pth[5], &amp;attr, followThreadFunc, (void*)"後続05");</w:t>
            </w:r>
          </w:p>
          <w:p w14:paraId="6D675429" w14:textId="77777777" w:rsidR="006D2982" w:rsidRDefault="006D2982" w:rsidP="006D2982">
            <w:pPr>
              <w:pStyle w:val="3-"/>
            </w:pPr>
            <w:r>
              <w:tab/>
              <w:t>}</w:t>
            </w:r>
          </w:p>
          <w:p w14:paraId="30148D00" w14:textId="77777777" w:rsidR="006D2982" w:rsidRDefault="006D2982" w:rsidP="006D2982">
            <w:pPr>
              <w:pStyle w:val="3-"/>
            </w:pPr>
            <w:r>
              <w:tab/>
            </w:r>
          </w:p>
          <w:p w14:paraId="1F720641" w14:textId="77777777" w:rsidR="006D2982" w:rsidRPr="004A7B47" w:rsidRDefault="006D2982" w:rsidP="006D2982">
            <w:pPr>
              <w:pStyle w:val="3-"/>
              <w:rPr>
                <w:color w:val="00B050"/>
              </w:rPr>
            </w:pPr>
            <w:r>
              <w:rPr>
                <w:rFonts w:hint="eastAsia"/>
              </w:rPr>
              <w:tab/>
            </w:r>
            <w:r w:rsidRPr="004A7B47">
              <w:rPr>
                <w:rFonts w:hint="eastAsia"/>
                <w:color w:val="00B050"/>
              </w:rPr>
              <w:t>//スレッド終了待ち</w:t>
            </w:r>
          </w:p>
          <w:p w14:paraId="7466A980" w14:textId="77777777" w:rsidR="006D2982" w:rsidRDefault="006D2982" w:rsidP="006D2982">
            <w:pPr>
              <w:pStyle w:val="3-"/>
            </w:pPr>
            <w:r>
              <w:tab/>
              <w:t>for(int i = 0; i &lt; THREAD_NUM; ++i)</w:t>
            </w:r>
          </w:p>
          <w:p w14:paraId="2181950E" w14:textId="77777777" w:rsidR="006D2982" w:rsidRDefault="006D2982" w:rsidP="006D2982">
            <w:pPr>
              <w:pStyle w:val="3-"/>
            </w:pPr>
            <w:r>
              <w:tab/>
              <w:t>{</w:t>
            </w:r>
          </w:p>
          <w:p w14:paraId="033FEFD0" w14:textId="77777777" w:rsidR="006D2982" w:rsidRDefault="006D2982" w:rsidP="006D2982">
            <w:pPr>
              <w:pStyle w:val="3-"/>
            </w:pPr>
            <w:r>
              <w:tab/>
            </w:r>
            <w:r>
              <w:tab/>
              <w:t>pthread_join(pth[i], NULL);</w:t>
            </w:r>
          </w:p>
          <w:p w14:paraId="46DFBB1B" w14:textId="77777777" w:rsidR="006D2982" w:rsidRDefault="006D2982" w:rsidP="006D2982">
            <w:pPr>
              <w:pStyle w:val="3-"/>
            </w:pPr>
            <w:r>
              <w:tab/>
              <w:t>}</w:t>
            </w:r>
          </w:p>
          <w:p w14:paraId="1019CBA9" w14:textId="77777777" w:rsidR="006D2982" w:rsidRDefault="006D2982" w:rsidP="006D2982">
            <w:pPr>
              <w:pStyle w:val="3-"/>
            </w:pPr>
          </w:p>
          <w:p w14:paraId="48A6DC80" w14:textId="539163CF" w:rsidR="006D2982" w:rsidRPr="004A7B47" w:rsidRDefault="006D2982" w:rsidP="006D2982">
            <w:pPr>
              <w:pStyle w:val="3-"/>
              <w:rPr>
                <w:color w:val="00B050"/>
              </w:rPr>
            </w:pPr>
            <w:r>
              <w:rPr>
                <w:rFonts w:hint="eastAsia"/>
              </w:rPr>
              <w:tab/>
            </w:r>
            <w:r w:rsidRPr="004A7B47">
              <w:rPr>
                <w:rFonts w:hint="eastAsia"/>
                <w:color w:val="00B050"/>
              </w:rPr>
              <w:t>//</w:t>
            </w:r>
            <w:r w:rsidR="004A7B47">
              <w:rPr>
                <w:rFonts w:hint="eastAsia"/>
                <w:color w:val="00B050"/>
              </w:rPr>
              <w:t>条件変数</w:t>
            </w:r>
            <w:r w:rsidRPr="004A7B47">
              <w:rPr>
                <w:rFonts w:hint="eastAsia"/>
                <w:color w:val="00B050"/>
              </w:rPr>
              <w:t>の取得と解放を大量に実行して時間を計測</w:t>
            </w:r>
          </w:p>
          <w:p w14:paraId="4465E6A1" w14:textId="77777777" w:rsidR="006D2982" w:rsidRDefault="006D2982" w:rsidP="006D2982">
            <w:pPr>
              <w:pStyle w:val="3-"/>
            </w:pPr>
            <w:r>
              <w:tab/>
              <w:t>{</w:t>
            </w:r>
          </w:p>
          <w:p w14:paraId="144D76F2" w14:textId="77777777" w:rsidR="006D2982" w:rsidRDefault="006D2982" w:rsidP="006D2982">
            <w:pPr>
              <w:pStyle w:val="3-"/>
            </w:pPr>
            <w:r>
              <w:tab/>
            </w:r>
            <w:r>
              <w:tab/>
              <w:t>struct timeval begin;</w:t>
            </w:r>
          </w:p>
          <w:p w14:paraId="7AD8EE30" w14:textId="77777777" w:rsidR="006D2982" w:rsidRDefault="006D2982" w:rsidP="006D2982">
            <w:pPr>
              <w:pStyle w:val="3-"/>
            </w:pPr>
            <w:r>
              <w:tab/>
            </w:r>
            <w:r>
              <w:tab/>
              <w:t>gettimeofday(&amp;begin, NULL);</w:t>
            </w:r>
          </w:p>
          <w:p w14:paraId="6F36A431" w14:textId="77777777" w:rsidR="006D2982" w:rsidRDefault="006D2982" w:rsidP="006D2982">
            <w:pPr>
              <w:pStyle w:val="3-"/>
            </w:pPr>
            <w:r>
              <w:tab/>
            </w:r>
            <w:r>
              <w:tab/>
              <w:t>static const int TEST_TIMES = 10000000;</w:t>
            </w:r>
          </w:p>
          <w:p w14:paraId="1E45D647" w14:textId="77777777" w:rsidR="006D2982" w:rsidRDefault="006D2982" w:rsidP="006D2982">
            <w:pPr>
              <w:pStyle w:val="3-"/>
            </w:pPr>
            <w:r>
              <w:tab/>
            </w:r>
            <w:r>
              <w:tab/>
              <w:t>for (int i = 0; i &lt; TEST_TIMES; ++i)</w:t>
            </w:r>
          </w:p>
          <w:p w14:paraId="783A199D" w14:textId="77777777" w:rsidR="006D2982" w:rsidRDefault="006D2982" w:rsidP="006D2982">
            <w:pPr>
              <w:pStyle w:val="3-"/>
            </w:pPr>
            <w:r>
              <w:tab/>
            </w:r>
            <w:r>
              <w:tab/>
              <w:t>{</w:t>
            </w:r>
          </w:p>
          <w:p w14:paraId="67F5823C" w14:textId="77777777" w:rsidR="006D2982" w:rsidRPr="004A7B47" w:rsidRDefault="006D2982" w:rsidP="006D2982">
            <w:pPr>
              <w:pStyle w:val="3-"/>
              <w:rPr>
                <w:color w:val="FF0000"/>
              </w:rPr>
            </w:pPr>
            <w:r>
              <w:tab/>
            </w:r>
            <w:r>
              <w:tab/>
            </w:r>
            <w:r>
              <w:tab/>
            </w:r>
            <w:r w:rsidRPr="004A7B47">
              <w:rPr>
                <w:color w:val="FF0000"/>
              </w:rPr>
              <w:t>pthread_mutex_lock(&amp;s_followCondMutex[0]);</w:t>
            </w:r>
          </w:p>
          <w:p w14:paraId="50922EB5"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s_followFinished[0] = true;</w:t>
            </w:r>
          </w:p>
          <w:p w14:paraId="1316B9B6"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pthread_cond_signal(&amp;s_followCond[0]);</w:t>
            </w:r>
          </w:p>
          <w:p w14:paraId="69DF3A6E"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pthread_mutex_unlock(&amp;s_followCondMutex[0]);</w:t>
            </w:r>
          </w:p>
          <w:p w14:paraId="33D17A75" w14:textId="77777777" w:rsidR="006D2982" w:rsidRDefault="006D2982" w:rsidP="006D2982">
            <w:pPr>
              <w:pStyle w:val="3-"/>
            </w:pPr>
            <w:r>
              <w:tab/>
            </w:r>
            <w:r>
              <w:tab/>
              <w:t>}</w:t>
            </w:r>
          </w:p>
          <w:p w14:paraId="0653B4F2" w14:textId="77777777" w:rsidR="006D2982" w:rsidRDefault="006D2982" w:rsidP="006D2982">
            <w:pPr>
              <w:pStyle w:val="3-"/>
            </w:pPr>
            <w:r>
              <w:tab/>
            </w:r>
            <w:r>
              <w:tab/>
              <w:t>struct timeval end;</w:t>
            </w:r>
          </w:p>
          <w:p w14:paraId="5451649B" w14:textId="77777777" w:rsidR="006D2982" w:rsidRDefault="006D2982" w:rsidP="006D2982">
            <w:pPr>
              <w:pStyle w:val="3-"/>
            </w:pPr>
            <w:r>
              <w:tab/>
            </w:r>
            <w:r>
              <w:tab/>
              <w:t>gettimeofday(&amp;end, NULL);</w:t>
            </w:r>
          </w:p>
          <w:p w14:paraId="518D6D18" w14:textId="77777777" w:rsidR="006D2982" w:rsidRDefault="006D2982" w:rsidP="006D2982">
            <w:pPr>
              <w:pStyle w:val="3-"/>
            </w:pPr>
            <w:r>
              <w:tab/>
            </w:r>
            <w:r>
              <w:tab/>
              <w:t>struct timeval duration;</w:t>
            </w:r>
          </w:p>
          <w:p w14:paraId="399F02F1" w14:textId="77777777" w:rsidR="006D2982" w:rsidRDefault="006D2982" w:rsidP="006D2982">
            <w:pPr>
              <w:pStyle w:val="3-"/>
            </w:pPr>
            <w:r>
              <w:tab/>
            </w:r>
            <w:r>
              <w:tab/>
              <w:t>if( end.tv_usec &gt;= begin.tv_usec)</w:t>
            </w:r>
          </w:p>
          <w:p w14:paraId="2440AD7F" w14:textId="77777777" w:rsidR="006D2982" w:rsidRDefault="006D2982" w:rsidP="006D2982">
            <w:pPr>
              <w:pStyle w:val="3-"/>
            </w:pPr>
            <w:r>
              <w:tab/>
            </w:r>
            <w:r>
              <w:tab/>
              <w:t>{</w:t>
            </w:r>
          </w:p>
          <w:p w14:paraId="604CA1B9" w14:textId="77777777" w:rsidR="006D2982" w:rsidRDefault="006D2982" w:rsidP="006D2982">
            <w:pPr>
              <w:pStyle w:val="3-"/>
            </w:pPr>
            <w:r>
              <w:tab/>
            </w:r>
            <w:r>
              <w:tab/>
            </w:r>
            <w:r>
              <w:tab/>
              <w:t>duration.tv_sec = end.tv_sec - begin.tv_sec;</w:t>
            </w:r>
          </w:p>
          <w:p w14:paraId="76E52612" w14:textId="77777777" w:rsidR="006D2982" w:rsidRDefault="006D2982" w:rsidP="006D2982">
            <w:pPr>
              <w:pStyle w:val="3-"/>
            </w:pPr>
            <w:r>
              <w:tab/>
            </w:r>
            <w:r>
              <w:tab/>
            </w:r>
            <w:r>
              <w:tab/>
              <w:t>duration.tv_usec = end.tv_usec - begin.tv_usec;</w:t>
            </w:r>
          </w:p>
          <w:p w14:paraId="4FF28802" w14:textId="77777777" w:rsidR="006D2982" w:rsidRDefault="006D2982" w:rsidP="006D2982">
            <w:pPr>
              <w:pStyle w:val="3-"/>
            </w:pPr>
            <w:r>
              <w:tab/>
            </w:r>
            <w:r>
              <w:tab/>
              <w:t>}</w:t>
            </w:r>
          </w:p>
          <w:p w14:paraId="26589E27" w14:textId="77777777" w:rsidR="006D2982" w:rsidRDefault="006D2982" w:rsidP="006D2982">
            <w:pPr>
              <w:pStyle w:val="3-"/>
            </w:pPr>
            <w:r>
              <w:tab/>
            </w:r>
            <w:r>
              <w:tab/>
              <w:t>else</w:t>
            </w:r>
          </w:p>
          <w:p w14:paraId="30B80773" w14:textId="77777777" w:rsidR="006D2982" w:rsidRDefault="006D2982" w:rsidP="006D2982">
            <w:pPr>
              <w:pStyle w:val="3-"/>
            </w:pPr>
            <w:r>
              <w:tab/>
            </w:r>
            <w:r>
              <w:tab/>
              <w:t>{</w:t>
            </w:r>
          </w:p>
          <w:p w14:paraId="1F0292FB" w14:textId="77777777" w:rsidR="006D2982" w:rsidRDefault="006D2982" w:rsidP="006D2982">
            <w:pPr>
              <w:pStyle w:val="3-"/>
            </w:pPr>
            <w:r>
              <w:tab/>
            </w:r>
            <w:r>
              <w:tab/>
            </w:r>
            <w:r>
              <w:tab/>
              <w:t>duration.tv_sec = end.tv_sec - begin.tv_sec - 1;</w:t>
            </w:r>
          </w:p>
          <w:p w14:paraId="40CD769C" w14:textId="77777777" w:rsidR="006D2982" w:rsidRDefault="006D2982" w:rsidP="006D2982">
            <w:pPr>
              <w:pStyle w:val="3-"/>
            </w:pPr>
            <w:r>
              <w:tab/>
            </w:r>
            <w:r>
              <w:tab/>
            </w:r>
            <w:r>
              <w:tab/>
              <w:t>duration.tv_usec = 1000000 - begin.tv_usec + end.tv_usec;</w:t>
            </w:r>
          </w:p>
          <w:p w14:paraId="254C06D4" w14:textId="77777777" w:rsidR="006D2982" w:rsidRDefault="006D2982" w:rsidP="006D2982">
            <w:pPr>
              <w:pStyle w:val="3-"/>
            </w:pPr>
            <w:r>
              <w:tab/>
            </w:r>
            <w:r>
              <w:tab/>
              <w:t>}</w:t>
            </w:r>
          </w:p>
          <w:p w14:paraId="70AEC9C8" w14:textId="77777777" w:rsidR="006D2982" w:rsidRDefault="006D2982" w:rsidP="006D2982">
            <w:pPr>
              <w:pStyle w:val="3-"/>
            </w:pPr>
            <w:r>
              <w:tab/>
            </w:r>
            <w:r>
              <w:tab/>
              <w:t>printf("Cond-Sginal * %d = %d.%06d sec\n", TEST_TIMES, duration.tv_sec, duration.tv_usec);</w:t>
            </w:r>
          </w:p>
          <w:p w14:paraId="7C7FE488" w14:textId="77777777" w:rsidR="006D2982" w:rsidRDefault="006D2982" w:rsidP="006D2982">
            <w:pPr>
              <w:pStyle w:val="3-"/>
            </w:pPr>
            <w:r>
              <w:tab/>
              <w:t>}</w:t>
            </w:r>
          </w:p>
          <w:p w14:paraId="516F1E61" w14:textId="77777777" w:rsidR="006D2982" w:rsidRDefault="006D2982" w:rsidP="006D2982">
            <w:pPr>
              <w:pStyle w:val="3-"/>
            </w:pPr>
          </w:p>
          <w:p w14:paraId="2EED5B83" w14:textId="77777777" w:rsidR="006D2982" w:rsidRPr="004A7B47" w:rsidRDefault="006D2982" w:rsidP="006D2982">
            <w:pPr>
              <w:pStyle w:val="3-"/>
              <w:rPr>
                <w:color w:val="00B050"/>
              </w:rPr>
            </w:pPr>
            <w:r>
              <w:rPr>
                <w:rFonts w:hint="eastAsia"/>
              </w:rPr>
              <w:tab/>
            </w:r>
            <w:r w:rsidRPr="004A7B47">
              <w:rPr>
                <w:rFonts w:hint="eastAsia"/>
                <w:color w:val="00B050"/>
              </w:rPr>
              <w:t>//条件変数＆ミューテックス破棄</w:t>
            </w:r>
          </w:p>
          <w:p w14:paraId="62DC761F" w14:textId="77777777" w:rsidR="006D2982" w:rsidRPr="004A7B47" w:rsidRDefault="006D2982" w:rsidP="006D2982">
            <w:pPr>
              <w:pStyle w:val="3-"/>
              <w:rPr>
                <w:color w:val="00B050"/>
              </w:rPr>
            </w:pPr>
            <w:r w:rsidRPr="004A7B47">
              <w:rPr>
                <w:rFonts w:hint="eastAsia"/>
                <w:color w:val="00B050"/>
              </w:rPr>
              <w:lastRenderedPageBreak/>
              <w:tab/>
              <w:t>//※PTHREAD_COND_INITIALIZER, PTHREAD_MUTEX_INITIALIZER で初期化している場合は不要</w:t>
            </w:r>
          </w:p>
          <w:p w14:paraId="3EAC72AE" w14:textId="77777777" w:rsidR="006D2982" w:rsidRDefault="006D2982" w:rsidP="006D2982">
            <w:pPr>
              <w:pStyle w:val="3-"/>
            </w:pPr>
            <w:r>
              <w:tab/>
              <w:t>{</w:t>
            </w:r>
          </w:p>
          <w:p w14:paraId="78B85ADE" w14:textId="77777777" w:rsidR="006D2982" w:rsidRDefault="006D2982" w:rsidP="006D2982">
            <w:pPr>
              <w:pStyle w:val="3-"/>
            </w:pPr>
            <w:r>
              <w:tab/>
            </w:r>
            <w:r>
              <w:tab/>
              <w:t>for(int i = 0; i &lt; FOLLOW_THREAD_MAX; ++i)</w:t>
            </w:r>
          </w:p>
          <w:p w14:paraId="5382F8CC" w14:textId="77777777" w:rsidR="006D2982" w:rsidRDefault="006D2982" w:rsidP="006D2982">
            <w:pPr>
              <w:pStyle w:val="3-"/>
            </w:pPr>
            <w:r>
              <w:tab/>
            </w:r>
            <w:r>
              <w:tab/>
              <w:t>{</w:t>
            </w:r>
          </w:p>
          <w:p w14:paraId="628F9794" w14:textId="77777777" w:rsidR="006D2982" w:rsidRPr="004A7B47" w:rsidRDefault="006D2982" w:rsidP="006D2982">
            <w:pPr>
              <w:pStyle w:val="3-"/>
              <w:rPr>
                <w:color w:val="FF0000"/>
              </w:rPr>
            </w:pPr>
            <w:r>
              <w:tab/>
            </w:r>
            <w:r>
              <w:tab/>
            </w:r>
            <w:r>
              <w:tab/>
            </w:r>
            <w:r w:rsidRPr="004A7B47">
              <w:rPr>
                <w:color w:val="FF0000"/>
              </w:rPr>
              <w:t>pthread_cond_destroy(&amp;s_followCond[i]);</w:t>
            </w:r>
          </w:p>
          <w:p w14:paraId="39B6F111"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pthread_mutex_destroy(&amp;s_followCondMutex[i]);</w:t>
            </w:r>
          </w:p>
          <w:p w14:paraId="3A4AED05" w14:textId="77777777" w:rsidR="006D2982" w:rsidRDefault="006D2982" w:rsidP="006D2982">
            <w:pPr>
              <w:pStyle w:val="3-"/>
            </w:pPr>
            <w:r>
              <w:tab/>
            </w:r>
            <w:r>
              <w:tab/>
              <w:t>}</w:t>
            </w:r>
          </w:p>
          <w:p w14:paraId="6773BC78" w14:textId="77777777" w:rsidR="006D2982" w:rsidRDefault="006D2982" w:rsidP="006D2982">
            <w:pPr>
              <w:pStyle w:val="3-"/>
            </w:pPr>
            <w:r>
              <w:tab/>
              <w:t>}</w:t>
            </w:r>
          </w:p>
          <w:p w14:paraId="5E1237C3" w14:textId="77777777" w:rsidR="006D2982" w:rsidRDefault="006D2982" w:rsidP="006D2982">
            <w:pPr>
              <w:pStyle w:val="3-"/>
            </w:pPr>
            <w:r>
              <w:tab/>
            </w:r>
          </w:p>
          <w:p w14:paraId="7BF20A74" w14:textId="77777777" w:rsidR="006D2982" w:rsidRDefault="006D2982" w:rsidP="006D2982">
            <w:pPr>
              <w:pStyle w:val="3-"/>
            </w:pPr>
            <w:r>
              <w:tab/>
              <w:t>return EXIT_SUCCESS;</w:t>
            </w:r>
          </w:p>
          <w:p w14:paraId="4666BD0B" w14:textId="32E73A0F" w:rsidR="0036070F" w:rsidRPr="00DE3BF2" w:rsidRDefault="006D2982" w:rsidP="006D2982">
            <w:pPr>
              <w:pStyle w:val="3-"/>
            </w:pPr>
            <w:r>
              <w:t>}</w:t>
            </w:r>
          </w:p>
        </w:tc>
      </w:tr>
    </w:tbl>
    <w:p w14:paraId="371D06D5" w14:textId="77777777" w:rsidR="0036070F" w:rsidRPr="00DE3BF2" w:rsidRDefault="0036070F"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4B758C89" w14:textId="77777777" w:rsidTr="000A1665">
        <w:tc>
          <w:tcPr>
            <w:tcW w:w="8494" w:type="dxa"/>
          </w:tcPr>
          <w:p w14:paraId="5034E946" w14:textId="77777777" w:rsidR="006D2982" w:rsidRPr="006D2982" w:rsidRDefault="006D2982" w:rsidP="006D2982">
            <w:pPr>
              <w:pStyle w:val="3-"/>
              <w:rPr>
                <w:color w:val="auto"/>
              </w:rPr>
            </w:pPr>
            <w:r w:rsidRPr="006D2982">
              <w:rPr>
                <w:rFonts w:hint="eastAsia"/>
                <w:color w:val="auto"/>
              </w:rPr>
              <w:t>- begin:(F)[0]後続04 -</w:t>
            </w:r>
          </w:p>
          <w:p w14:paraId="18E5F621" w14:textId="77777777" w:rsidR="006D2982" w:rsidRPr="006D2982" w:rsidRDefault="006D2982" w:rsidP="006D2982">
            <w:pPr>
              <w:pStyle w:val="3-"/>
              <w:rPr>
                <w:color w:val="auto"/>
              </w:rPr>
            </w:pPr>
            <w:r w:rsidRPr="006D2982">
              <w:rPr>
                <w:rFonts w:hint="eastAsia"/>
                <w:color w:val="auto"/>
              </w:rPr>
              <w:t>- begin:(F)[1]後続03 -</w:t>
            </w:r>
          </w:p>
          <w:p w14:paraId="491FFF58" w14:textId="77777777" w:rsidR="006D2982" w:rsidRPr="006D2982" w:rsidRDefault="006D2982" w:rsidP="006D2982">
            <w:pPr>
              <w:pStyle w:val="3-"/>
              <w:rPr>
                <w:color w:val="auto"/>
              </w:rPr>
            </w:pPr>
            <w:r w:rsidRPr="006D2982">
              <w:rPr>
                <w:rFonts w:hint="eastAsia"/>
                <w:color w:val="auto"/>
              </w:rPr>
              <w:t>- begin:(P)先行 -</w:t>
            </w:r>
          </w:p>
          <w:p w14:paraId="6B93A503" w14:textId="396C9B36" w:rsidR="006D2982" w:rsidRPr="006D2982" w:rsidRDefault="006D2982" w:rsidP="006D2982">
            <w:pPr>
              <w:pStyle w:val="3-"/>
              <w:rPr>
                <w:color w:val="auto"/>
              </w:rPr>
            </w:pPr>
            <w:r w:rsidRPr="006D2982">
              <w:rPr>
                <w:rFonts w:hint="eastAsia"/>
                <w:color w:val="auto"/>
              </w:rPr>
              <w:t>(P)先行: [BEFORE] commonData=0, tlsData=0</w:t>
            </w:r>
            <w:r w:rsidR="00DF2682">
              <w:rPr>
                <w:color w:val="auto"/>
              </w:rPr>
              <w:tab/>
            </w:r>
            <w:r w:rsidR="00DF2682">
              <w:rPr>
                <w:color w:val="auto"/>
              </w:rPr>
              <w:tab/>
            </w:r>
            <w:r w:rsidR="00DF2682" w:rsidRPr="00DF2682">
              <w:rPr>
                <w:rFonts w:hint="eastAsia"/>
                <w:color w:val="FF0000"/>
              </w:rPr>
              <w:t>←先行スレッドが処理を開始</w:t>
            </w:r>
          </w:p>
          <w:p w14:paraId="1A2E6053" w14:textId="3B13B9BD" w:rsidR="006D2982" w:rsidRPr="006D2982" w:rsidRDefault="006D2982" w:rsidP="006D2982">
            <w:pPr>
              <w:pStyle w:val="3-"/>
              <w:rPr>
                <w:color w:val="auto"/>
              </w:rPr>
            </w:pPr>
            <w:r w:rsidRPr="006D2982">
              <w:rPr>
                <w:rFonts w:hint="eastAsia"/>
                <w:color w:val="auto"/>
              </w:rPr>
              <w:t>- begin:(F)[2]後続02 -</w:t>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Pr>
                <w:rFonts w:hint="eastAsia"/>
                <w:color w:val="auto"/>
              </w:rPr>
              <w:t xml:space="preserve">　</w:t>
            </w:r>
            <w:r w:rsidR="00DF2682" w:rsidRPr="00DF2682">
              <w:rPr>
                <w:color w:val="FF0000"/>
              </w:rPr>
              <w:t>（後続スレッドは、スレッド</w:t>
            </w:r>
            <w:r w:rsidR="00DF2682">
              <w:rPr>
                <w:color w:val="FF0000"/>
              </w:rPr>
              <w:t>開始</w:t>
            </w:r>
            <w:r w:rsidR="00DF2682" w:rsidRPr="00DF2682">
              <w:rPr>
                <w:color w:val="FF0000"/>
              </w:rPr>
              <w:t>時から先行スレッドの</w:t>
            </w:r>
            <w:r w:rsidR="00DF2682">
              <w:rPr>
                <w:rFonts w:hint="eastAsia"/>
                <w:color w:val="FF0000"/>
              </w:rPr>
              <w:t>処理</w:t>
            </w:r>
            <w:r w:rsidR="00DF2682" w:rsidRPr="00DF2682">
              <w:rPr>
                <w:color w:val="FF0000"/>
              </w:rPr>
              <w:t>終了を待機）</w:t>
            </w:r>
          </w:p>
          <w:p w14:paraId="003209ED" w14:textId="77777777" w:rsidR="006D2982" w:rsidRPr="006D2982" w:rsidRDefault="006D2982" w:rsidP="006D2982">
            <w:pPr>
              <w:pStyle w:val="3-"/>
              <w:rPr>
                <w:color w:val="auto"/>
              </w:rPr>
            </w:pPr>
            <w:r w:rsidRPr="006D2982">
              <w:rPr>
                <w:rFonts w:hint="eastAsia"/>
                <w:color w:val="auto"/>
              </w:rPr>
              <w:t>- begin:(F)[3]後続05 -</w:t>
            </w:r>
          </w:p>
          <w:p w14:paraId="1AB37E4D" w14:textId="77777777" w:rsidR="006D2982" w:rsidRPr="006D2982" w:rsidRDefault="006D2982" w:rsidP="006D2982">
            <w:pPr>
              <w:pStyle w:val="3-"/>
              <w:rPr>
                <w:color w:val="auto"/>
              </w:rPr>
            </w:pPr>
            <w:r w:rsidRPr="006D2982">
              <w:rPr>
                <w:rFonts w:hint="eastAsia"/>
                <w:color w:val="auto"/>
              </w:rPr>
              <w:t>- begin:(F)[4]後続01 -</w:t>
            </w:r>
          </w:p>
          <w:p w14:paraId="73010219" w14:textId="77777777" w:rsidR="006D2982" w:rsidRPr="006D2982" w:rsidRDefault="006D2982" w:rsidP="006D2982">
            <w:pPr>
              <w:pStyle w:val="3-"/>
              <w:rPr>
                <w:color w:val="auto"/>
              </w:rPr>
            </w:pPr>
            <w:r w:rsidRPr="006D2982">
              <w:rPr>
                <w:rFonts w:hint="eastAsia"/>
                <w:color w:val="auto"/>
              </w:rPr>
              <w:t>(P)先行: [AFTER]  commonData=1, tlsData=1</w:t>
            </w:r>
          </w:p>
          <w:p w14:paraId="08BA752B" w14:textId="0E7161DA" w:rsidR="006D2982" w:rsidRPr="006D2982" w:rsidRDefault="006D2982" w:rsidP="006D2982">
            <w:pPr>
              <w:pStyle w:val="3-"/>
              <w:rPr>
                <w:color w:val="auto"/>
              </w:rPr>
            </w:pPr>
            <w:r w:rsidRPr="006D2982">
              <w:rPr>
                <w:rFonts w:hint="eastAsia"/>
                <w:color w:val="auto"/>
              </w:rPr>
              <w:t>(F)[0]後続04: [BEFORE] commonData=1, tlsData=0</w:t>
            </w:r>
            <w:r w:rsidR="004A7B47" w:rsidRPr="004A7B47">
              <w:rPr>
                <w:color w:val="FF0000"/>
              </w:rPr>
              <w:tab/>
              <w:t>←先行スレッド</w:t>
            </w:r>
            <w:r w:rsidR="00DF2682">
              <w:rPr>
                <w:rFonts w:hint="eastAsia"/>
                <w:color w:val="FF0000"/>
              </w:rPr>
              <w:t>の処理が</w:t>
            </w:r>
            <w:r w:rsidR="004A7B47" w:rsidRPr="004A7B47">
              <w:rPr>
                <w:color w:val="FF0000"/>
              </w:rPr>
              <w:t>終了すると、後続スレッドが一斉スタート</w:t>
            </w:r>
          </w:p>
          <w:p w14:paraId="742D9E4D" w14:textId="35705E1F" w:rsidR="006D2982" w:rsidRPr="006D2982" w:rsidRDefault="006D2982" w:rsidP="006D2982">
            <w:pPr>
              <w:pStyle w:val="3-"/>
              <w:rPr>
                <w:color w:val="auto"/>
              </w:rPr>
            </w:pPr>
            <w:r w:rsidRPr="006D2982">
              <w:rPr>
                <w:rFonts w:hint="eastAsia"/>
                <w:color w:val="auto"/>
              </w:rPr>
              <w:t>(F)[1]後続03: [BEFORE] commonData=1, tlsData=0</w:t>
            </w:r>
            <w:r w:rsidR="00DF2682">
              <w:rPr>
                <w:color w:val="auto"/>
              </w:rPr>
              <w:tab/>
            </w:r>
          </w:p>
          <w:p w14:paraId="151EEC35" w14:textId="77777777" w:rsidR="006D2982" w:rsidRPr="006D2982" w:rsidRDefault="006D2982" w:rsidP="006D2982">
            <w:pPr>
              <w:pStyle w:val="3-"/>
              <w:rPr>
                <w:color w:val="auto"/>
              </w:rPr>
            </w:pPr>
            <w:r w:rsidRPr="006D2982">
              <w:rPr>
                <w:rFonts w:hint="eastAsia"/>
                <w:color w:val="auto"/>
              </w:rPr>
              <w:t>(F)[3]後続05: [BEFORE] commonData=1, tlsData=0</w:t>
            </w:r>
          </w:p>
          <w:p w14:paraId="5E586706" w14:textId="77777777" w:rsidR="006D2982" w:rsidRPr="006D2982" w:rsidRDefault="006D2982" w:rsidP="006D2982">
            <w:pPr>
              <w:pStyle w:val="3-"/>
              <w:rPr>
                <w:color w:val="auto"/>
              </w:rPr>
            </w:pPr>
            <w:r w:rsidRPr="006D2982">
              <w:rPr>
                <w:rFonts w:hint="eastAsia"/>
                <w:color w:val="auto"/>
              </w:rPr>
              <w:t>(F)[4]後続01: [BEFORE] commonData=1, tlsData=0</w:t>
            </w:r>
          </w:p>
          <w:p w14:paraId="00752CBF" w14:textId="77777777" w:rsidR="006D2982" w:rsidRPr="006D2982" w:rsidRDefault="006D2982" w:rsidP="006D2982">
            <w:pPr>
              <w:pStyle w:val="3-"/>
              <w:rPr>
                <w:color w:val="auto"/>
              </w:rPr>
            </w:pPr>
            <w:r w:rsidRPr="006D2982">
              <w:rPr>
                <w:rFonts w:hint="eastAsia"/>
                <w:color w:val="auto"/>
              </w:rPr>
              <w:t>(F)[2]後続02: [BEFORE] commonData=1, tlsData=0</w:t>
            </w:r>
          </w:p>
          <w:p w14:paraId="2A424D84" w14:textId="77777777" w:rsidR="006D2982" w:rsidRPr="006D2982" w:rsidRDefault="006D2982" w:rsidP="006D2982">
            <w:pPr>
              <w:pStyle w:val="3-"/>
              <w:rPr>
                <w:color w:val="auto"/>
              </w:rPr>
            </w:pPr>
            <w:r w:rsidRPr="006D2982">
              <w:rPr>
                <w:rFonts w:hint="eastAsia"/>
                <w:color w:val="auto"/>
              </w:rPr>
              <w:t>(F)[1]後続03: [AFTER]  commonData=1, tlsData=1</w:t>
            </w:r>
          </w:p>
          <w:p w14:paraId="4CA48849" w14:textId="77777777" w:rsidR="006D2982" w:rsidRPr="006D2982" w:rsidRDefault="006D2982" w:rsidP="006D2982">
            <w:pPr>
              <w:pStyle w:val="3-"/>
              <w:rPr>
                <w:color w:val="auto"/>
              </w:rPr>
            </w:pPr>
            <w:r w:rsidRPr="006D2982">
              <w:rPr>
                <w:rFonts w:hint="eastAsia"/>
                <w:color w:val="auto"/>
              </w:rPr>
              <w:t>(F)[4]後続01: [AFTER]  commonData=1, tlsData=1</w:t>
            </w:r>
          </w:p>
          <w:p w14:paraId="5F0D3ADD" w14:textId="77777777" w:rsidR="006D2982" w:rsidRPr="006D2982" w:rsidRDefault="006D2982" w:rsidP="006D2982">
            <w:pPr>
              <w:pStyle w:val="3-"/>
              <w:rPr>
                <w:color w:val="auto"/>
              </w:rPr>
            </w:pPr>
            <w:r w:rsidRPr="006D2982">
              <w:rPr>
                <w:rFonts w:hint="eastAsia"/>
                <w:color w:val="auto"/>
              </w:rPr>
              <w:t>(F)[2]後続02: [AFTER]  commonData=1, tlsData=1</w:t>
            </w:r>
          </w:p>
          <w:p w14:paraId="19980675" w14:textId="77777777" w:rsidR="006D2982" w:rsidRPr="006D2982" w:rsidRDefault="006D2982" w:rsidP="006D2982">
            <w:pPr>
              <w:pStyle w:val="3-"/>
              <w:rPr>
                <w:color w:val="auto"/>
              </w:rPr>
            </w:pPr>
            <w:r w:rsidRPr="006D2982">
              <w:rPr>
                <w:rFonts w:hint="eastAsia"/>
                <w:color w:val="auto"/>
              </w:rPr>
              <w:t>(F)[0]後続04: [AFTER]  commonData=1, tlsData=1</w:t>
            </w:r>
          </w:p>
          <w:p w14:paraId="783C65A1" w14:textId="77777777" w:rsidR="006D2982" w:rsidRPr="006D2982" w:rsidRDefault="006D2982" w:rsidP="006D2982">
            <w:pPr>
              <w:pStyle w:val="3-"/>
              <w:rPr>
                <w:color w:val="auto"/>
              </w:rPr>
            </w:pPr>
            <w:r w:rsidRPr="006D2982">
              <w:rPr>
                <w:rFonts w:hint="eastAsia"/>
                <w:color w:val="auto"/>
              </w:rPr>
              <w:t>(F)[3]後続05: [AFTER]  commonData=1, tlsData=1</w:t>
            </w:r>
          </w:p>
          <w:p w14:paraId="4013DB5B" w14:textId="434A7A46" w:rsidR="006D2982" w:rsidRPr="006D2982" w:rsidRDefault="006D2982" w:rsidP="006D2982">
            <w:pPr>
              <w:pStyle w:val="3-"/>
              <w:rPr>
                <w:color w:val="auto"/>
              </w:rPr>
            </w:pPr>
            <w:r w:rsidRPr="006D2982">
              <w:rPr>
                <w:rFonts w:hint="eastAsia"/>
                <w:color w:val="auto"/>
              </w:rPr>
              <w:t>(P)先行: [BEFORE] commonData=1, tlsData=1</w:t>
            </w:r>
            <w:r w:rsidR="004A7B47" w:rsidRPr="004A7B47">
              <w:rPr>
                <w:color w:val="FF0000"/>
              </w:rPr>
              <w:tab/>
            </w:r>
            <w:r w:rsidR="004A7B47">
              <w:rPr>
                <w:color w:val="FF0000"/>
              </w:rPr>
              <w:tab/>
            </w:r>
            <w:r w:rsidR="004A7B47" w:rsidRPr="004A7B47">
              <w:rPr>
                <w:color w:val="FF0000"/>
              </w:rPr>
              <w:t>←</w:t>
            </w:r>
            <w:r w:rsidR="004A7B47">
              <w:rPr>
                <w:color w:val="FF0000"/>
              </w:rPr>
              <w:t>後続</w:t>
            </w:r>
            <w:r w:rsidR="004A7B47" w:rsidRPr="004A7B47">
              <w:rPr>
                <w:color w:val="FF0000"/>
              </w:rPr>
              <w:t>スレッド</w:t>
            </w:r>
            <w:r w:rsidR="00DF2682">
              <w:rPr>
                <w:rFonts w:hint="eastAsia"/>
                <w:color w:val="FF0000"/>
              </w:rPr>
              <w:t>の処理が</w:t>
            </w:r>
            <w:r w:rsidR="004A7B47">
              <w:rPr>
                <w:color w:val="FF0000"/>
              </w:rPr>
              <w:t>全て</w:t>
            </w:r>
            <w:r w:rsidR="004A7B47" w:rsidRPr="004A7B47">
              <w:rPr>
                <w:color w:val="FF0000"/>
              </w:rPr>
              <w:t>終了すると、</w:t>
            </w:r>
            <w:r w:rsidR="004A7B47">
              <w:rPr>
                <w:color w:val="FF0000"/>
              </w:rPr>
              <w:t>また先行</w:t>
            </w:r>
            <w:r w:rsidR="004A7B47" w:rsidRPr="004A7B47">
              <w:rPr>
                <w:color w:val="FF0000"/>
              </w:rPr>
              <w:t>スレッドがスタート</w:t>
            </w:r>
          </w:p>
          <w:p w14:paraId="54D3144A" w14:textId="77777777" w:rsidR="006D2982" w:rsidRPr="006D2982" w:rsidRDefault="006D2982" w:rsidP="006D2982">
            <w:pPr>
              <w:pStyle w:val="3-"/>
              <w:rPr>
                <w:color w:val="auto"/>
              </w:rPr>
            </w:pPr>
            <w:r w:rsidRPr="006D2982">
              <w:rPr>
                <w:rFonts w:hint="eastAsia"/>
                <w:color w:val="auto"/>
              </w:rPr>
              <w:t>(P)先行: [AFTER]  commonData=2, tlsData=2</w:t>
            </w:r>
          </w:p>
          <w:p w14:paraId="40BE39BE" w14:textId="40BCD11A" w:rsidR="006D2982" w:rsidRPr="006D2982" w:rsidRDefault="006D2982" w:rsidP="006D2982">
            <w:pPr>
              <w:pStyle w:val="3-"/>
              <w:rPr>
                <w:color w:val="auto"/>
              </w:rPr>
            </w:pPr>
            <w:r w:rsidRPr="006D2982">
              <w:rPr>
                <w:rFonts w:hint="eastAsia"/>
                <w:color w:val="auto"/>
              </w:rPr>
              <w:t>(F)[0]後続04: [BEFORE] commonData=2, tlsData=1</w:t>
            </w:r>
            <w:r w:rsidR="004A7B47" w:rsidRPr="004A7B47">
              <w:rPr>
                <w:color w:val="FF0000"/>
              </w:rPr>
              <w:tab/>
              <w:t>←先行スレッド</w:t>
            </w:r>
            <w:r w:rsidR="00DF2682">
              <w:rPr>
                <w:rFonts w:hint="eastAsia"/>
                <w:color w:val="FF0000"/>
              </w:rPr>
              <w:t>の処理が</w:t>
            </w:r>
            <w:r w:rsidR="004A7B47" w:rsidRPr="004A7B47">
              <w:rPr>
                <w:color w:val="FF0000"/>
              </w:rPr>
              <w:t>終了すると、</w:t>
            </w:r>
            <w:r w:rsidR="00DF2682">
              <w:rPr>
                <w:color w:val="FF0000"/>
              </w:rPr>
              <w:t>また</w:t>
            </w:r>
            <w:r w:rsidR="004A7B47" w:rsidRPr="004A7B47">
              <w:rPr>
                <w:color w:val="FF0000"/>
              </w:rPr>
              <w:t>後続スレッドが一斉スタート</w:t>
            </w:r>
          </w:p>
          <w:p w14:paraId="5CBA0636" w14:textId="77777777" w:rsidR="006D2982" w:rsidRPr="006D2982" w:rsidRDefault="006D2982" w:rsidP="006D2982">
            <w:pPr>
              <w:pStyle w:val="3-"/>
              <w:rPr>
                <w:color w:val="auto"/>
              </w:rPr>
            </w:pPr>
            <w:r w:rsidRPr="006D2982">
              <w:rPr>
                <w:rFonts w:hint="eastAsia"/>
                <w:color w:val="auto"/>
              </w:rPr>
              <w:t>(F)[1]後続03: [BEFORE] commonData=2, tlsData=1</w:t>
            </w:r>
          </w:p>
          <w:p w14:paraId="678D3DCD" w14:textId="77777777" w:rsidR="006D2982" w:rsidRPr="006D2982" w:rsidRDefault="006D2982" w:rsidP="006D2982">
            <w:pPr>
              <w:pStyle w:val="3-"/>
              <w:rPr>
                <w:color w:val="auto"/>
              </w:rPr>
            </w:pPr>
            <w:r w:rsidRPr="006D2982">
              <w:rPr>
                <w:rFonts w:hint="eastAsia"/>
                <w:color w:val="auto"/>
              </w:rPr>
              <w:t>(F)[3]後続05: [BEFORE] commonData=2, tlsData=1</w:t>
            </w:r>
          </w:p>
          <w:p w14:paraId="3088C8CD" w14:textId="77777777" w:rsidR="006D2982" w:rsidRPr="006D2982" w:rsidRDefault="006D2982" w:rsidP="006D2982">
            <w:pPr>
              <w:pStyle w:val="3-"/>
              <w:rPr>
                <w:color w:val="auto"/>
              </w:rPr>
            </w:pPr>
            <w:r w:rsidRPr="006D2982">
              <w:rPr>
                <w:rFonts w:hint="eastAsia"/>
                <w:color w:val="auto"/>
              </w:rPr>
              <w:t>(F)[4]後続01: [BEFORE] commonData=2, tlsData=1</w:t>
            </w:r>
          </w:p>
          <w:p w14:paraId="0A8C2676" w14:textId="77777777" w:rsidR="006D2982" w:rsidRPr="006D2982" w:rsidRDefault="006D2982" w:rsidP="006D2982">
            <w:pPr>
              <w:pStyle w:val="3-"/>
              <w:rPr>
                <w:color w:val="auto"/>
              </w:rPr>
            </w:pPr>
            <w:r w:rsidRPr="006D2982">
              <w:rPr>
                <w:rFonts w:hint="eastAsia"/>
                <w:color w:val="auto"/>
              </w:rPr>
              <w:t>(F)[2]後続02: [BEFORE] commonData=2, tlsData=1</w:t>
            </w:r>
          </w:p>
          <w:p w14:paraId="3DAC2302" w14:textId="77777777" w:rsidR="006D2982" w:rsidRPr="006D2982" w:rsidRDefault="006D2982" w:rsidP="006D2982">
            <w:pPr>
              <w:pStyle w:val="3-"/>
              <w:rPr>
                <w:color w:val="auto"/>
              </w:rPr>
            </w:pPr>
            <w:r w:rsidRPr="006D2982">
              <w:rPr>
                <w:rFonts w:hint="eastAsia"/>
                <w:color w:val="auto"/>
              </w:rPr>
              <w:t>(F)[2]後続02: [AFTER]  commonData=2, tlsData=2</w:t>
            </w:r>
          </w:p>
          <w:p w14:paraId="0FC7C8AA" w14:textId="77777777" w:rsidR="006D2982" w:rsidRPr="006D2982" w:rsidRDefault="006D2982" w:rsidP="006D2982">
            <w:pPr>
              <w:pStyle w:val="3-"/>
              <w:rPr>
                <w:color w:val="auto"/>
              </w:rPr>
            </w:pPr>
            <w:r w:rsidRPr="006D2982">
              <w:rPr>
                <w:rFonts w:hint="eastAsia"/>
                <w:color w:val="auto"/>
              </w:rPr>
              <w:t>(F)[1]後続03: [AFTER]  commonData=2, tlsData=2</w:t>
            </w:r>
          </w:p>
          <w:p w14:paraId="7E69D96D" w14:textId="77777777" w:rsidR="006D2982" w:rsidRPr="006D2982" w:rsidRDefault="006D2982" w:rsidP="006D2982">
            <w:pPr>
              <w:pStyle w:val="3-"/>
              <w:rPr>
                <w:color w:val="auto"/>
              </w:rPr>
            </w:pPr>
            <w:r w:rsidRPr="006D2982">
              <w:rPr>
                <w:rFonts w:hint="eastAsia"/>
                <w:color w:val="auto"/>
              </w:rPr>
              <w:t>(F)[4]後続01: [AFTER]  commonData=2, tlsData=2</w:t>
            </w:r>
          </w:p>
          <w:p w14:paraId="3DC7293A" w14:textId="77777777" w:rsidR="006D2982" w:rsidRPr="006D2982" w:rsidRDefault="006D2982" w:rsidP="006D2982">
            <w:pPr>
              <w:pStyle w:val="3-"/>
              <w:rPr>
                <w:color w:val="auto"/>
              </w:rPr>
            </w:pPr>
            <w:r w:rsidRPr="006D2982">
              <w:rPr>
                <w:rFonts w:hint="eastAsia"/>
                <w:color w:val="auto"/>
              </w:rPr>
              <w:t>(F)[3]後続05: [AFTER]  commonData=2, tlsData=2</w:t>
            </w:r>
          </w:p>
          <w:p w14:paraId="1C856F03" w14:textId="77777777" w:rsidR="006D2982" w:rsidRPr="006D2982" w:rsidRDefault="006D2982" w:rsidP="006D2982">
            <w:pPr>
              <w:pStyle w:val="3-"/>
              <w:rPr>
                <w:color w:val="auto"/>
              </w:rPr>
            </w:pPr>
            <w:r w:rsidRPr="006D2982">
              <w:rPr>
                <w:rFonts w:hint="eastAsia"/>
                <w:color w:val="auto"/>
              </w:rPr>
              <w:t>(F)[0]後続04: [AFTER]  commonData=2, tlsData=2</w:t>
            </w:r>
          </w:p>
          <w:p w14:paraId="460090DE" w14:textId="14D24CAE" w:rsidR="006D2982" w:rsidRPr="006D2982" w:rsidRDefault="006D2982" w:rsidP="006D2982">
            <w:pPr>
              <w:pStyle w:val="3-"/>
              <w:rPr>
                <w:color w:val="auto"/>
              </w:rPr>
            </w:pPr>
            <w:r w:rsidRPr="006D2982">
              <w:rPr>
                <w:rFonts w:hint="eastAsia"/>
                <w:color w:val="auto"/>
              </w:rPr>
              <w:t>(P)先行: [BEFORE] commonData=2, tlsData=2</w:t>
            </w:r>
            <w:r w:rsidR="004A7B47" w:rsidRPr="004A7B47">
              <w:rPr>
                <w:color w:val="FF0000"/>
              </w:rPr>
              <w:tab/>
            </w:r>
            <w:r w:rsidR="004A7B47">
              <w:rPr>
                <w:color w:val="FF0000"/>
              </w:rPr>
              <w:tab/>
            </w:r>
            <w:r w:rsidR="004A7B47" w:rsidRPr="004A7B47">
              <w:rPr>
                <w:color w:val="FF0000"/>
              </w:rPr>
              <w:t>←</w:t>
            </w:r>
            <w:r w:rsidR="004A7B47">
              <w:rPr>
                <w:color w:val="FF0000"/>
              </w:rPr>
              <w:t>後続</w:t>
            </w:r>
            <w:r w:rsidR="004A7B47" w:rsidRPr="004A7B47">
              <w:rPr>
                <w:color w:val="FF0000"/>
              </w:rPr>
              <w:t>スレッド</w:t>
            </w:r>
            <w:r w:rsidR="00DF2682">
              <w:rPr>
                <w:rFonts w:hint="eastAsia"/>
                <w:color w:val="FF0000"/>
              </w:rPr>
              <w:t>の処理が</w:t>
            </w:r>
            <w:r w:rsidR="004A7B47">
              <w:rPr>
                <w:color w:val="FF0000"/>
              </w:rPr>
              <w:t>全て</w:t>
            </w:r>
            <w:r w:rsidR="004A7B47" w:rsidRPr="004A7B47">
              <w:rPr>
                <w:color w:val="FF0000"/>
              </w:rPr>
              <w:t>終了すると、</w:t>
            </w:r>
            <w:r w:rsidR="004A7B47">
              <w:rPr>
                <w:color w:val="FF0000"/>
              </w:rPr>
              <w:t>また先行</w:t>
            </w:r>
            <w:r w:rsidR="004A7B47" w:rsidRPr="004A7B47">
              <w:rPr>
                <w:color w:val="FF0000"/>
              </w:rPr>
              <w:t>スレッドがスタート</w:t>
            </w:r>
          </w:p>
          <w:p w14:paraId="1EC27921" w14:textId="77777777" w:rsidR="006D2982" w:rsidRPr="006D2982" w:rsidRDefault="006D2982" w:rsidP="006D2982">
            <w:pPr>
              <w:pStyle w:val="3-"/>
              <w:rPr>
                <w:color w:val="auto"/>
              </w:rPr>
            </w:pPr>
            <w:r w:rsidRPr="006D2982">
              <w:rPr>
                <w:rFonts w:hint="eastAsia"/>
                <w:color w:val="auto"/>
              </w:rPr>
              <w:t>(P)先行: [AFTER]  commonData=3, tlsData=3</w:t>
            </w:r>
          </w:p>
          <w:p w14:paraId="25ADB0B8" w14:textId="08F78A52" w:rsidR="006D2982" w:rsidRPr="006D2982" w:rsidRDefault="006D2982" w:rsidP="006D2982">
            <w:pPr>
              <w:pStyle w:val="3-"/>
              <w:rPr>
                <w:color w:val="auto"/>
              </w:rPr>
            </w:pPr>
            <w:r w:rsidRPr="006D2982">
              <w:rPr>
                <w:rFonts w:hint="eastAsia"/>
                <w:color w:val="auto"/>
              </w:rPr>
              <w:t>(F)[0]後続04: [BEFORE] commonData=3, tlsData=2</w:t>
            </w:r>
            <w:r w:rsidR="004A7B47" w:rsidRPr="004A7B47">
              <w:rPr>
                <w:color w:val="FF0000"/>
              </w:rPr>
              <w:tab/>
              <w:t>←先行スレッド</w:t>
            </w:r>
            <w:r w:rsidR="00DF2682">
              <w:rPr>
                <w:rFonts w:hint="eastAsia"/>
                <w:color w:val="FF0000"/>
              </w:rPr>
              <w:t>の処理が</w:t>
            </w:r>
            <w:r w:rsidR="004A7B47" w:rsidRPr="004A7B47">
              <w:rPr>
                <w:color w:val="FF0000"/>
              </w:rPr>
              <w:t>終了すると、</w:t>
            </w:r>
            <w:r w:rsidR="00DF2682">
              <w:rPr>
                <w:color w:val="FF0000"/>
              </w:rPr>
              <w:t>また</w:t>
            </w:r>
            <w:r w:rsidR="004A7B47" w:rsidRPr="004A7B47">
              <w:rPr>
                <w:color w:val="FF0000"/>
              </w:rPr>
              <w:t>後続スレッドが一斉スタート</w:t>
            </w:r>
          </w:p>
          <w:p w14:paraId="1361527F" w14:textId="77777777" w:rsidR="006D2982" w:rsidRPr="006D2982" w:rsidRDefault="006D2982" w:rsidP="006D2982">
            <w:pPr>
              <w:pStyle w:val="3-"/>
              <w:rPr>
                <w:color w:val="auto"/>
              </w:rPr>
            </w:pPr>
            <w:r w:rsidRPr="006D2982">
              <w:rPr>
                <w:rFonts w:hint="eastAsia"/>
                <w:color w:val="auto"/>
              </w:rPr>
              <w:t>(F)[3]後続05: [BEFORE] commonData=3, tlsData=2</w:t>
            </w:r>
          </w:p>
          <w:p w14:paraId="17A688D6" w14:textId="77777777" w:rsidR="006D2982" w:rsidRPr="006D2982" w:rsidRDefault="006D2982" w:rsidP="006D2982">
            <w:pPr>
              <w:pStyle w:val="3-"/>
              <w:rPr>
                <w:color w:val="auto"/>
              </w:rPr>
            </w:pPr>
            <w:r w:rsidRPr="006D2982">
              <w:rPr>
                <w:rFonts w:hint="eastAsia"/>
                <w:color w:val="auto"/>
              </w:rPr>
              <w:t>(F)[1]後続03: [BEFORE] commonData=3, tlsData=2</w:t>
            </w:r>
          </w:p>
          <w:p w14:paraId="6ADC4425" w14:textId="77777777" w:rsidR="006D2982" w:rsidRPr="006D2982" w:rsidRDefault="006D2982" w:rsidP="006D2982">
            <w:pPr>
              <w:pStyle w:val="3-"/>
              <w:rPr>
                <w:color w:val="auto"/>
              </w:rPr>
            </w:pPr>
            <w:r w:rsidRPr="006D2982">
              <w:rPr>
                <w:rFonts w:hint="eastAsia"/>
                <w:color w:val="auto"/>
              </w:rPr>
              <w:t>(F)[4]後続01: [BEFORE] commonData=3, tlsData=2</w:t>
            </w:r>
          </w:p>
          <w:p w14:paraId="1F2F2772" w14:textId="77777777" w:rsidR="006D2982" w:rsidRPr="006D2982" w:rsidRDefault="006D2982" w:rsidP="006D2982">
            <w:pPr>
              <w:pStyle w:val="3-"/>
              <w:rPr>
                <w:color w:val="auto"/>
              </w:rPr>
            </w:pPr>
            <w:r w:rsidRPr="006D2982">
              <w:rPr>
                <w:rFonts w:hint="eastAsia"/>
                <w:color w:val="auto"/>
              </w:rPr>
              <w:t>(F)[2]後続02: [BEFORE] commonData=3, tlsData=2</w:t>
            </w:r>
          </w:p>
          <w:p w14:paraId="6F08F862" w14:textId="77777777" w:rsidR="006D2982" w:rsidRPr="006D2982" w:rsidRDefault="006D2982" w:rsidP="006D2982">
            <w:pPr>
              <w:pStyle w:val="3-"/>
              <w:rPr>
                <w:color w:val="auto"/>
              </w:rPr>
            </w:pPr>
            <w:r w:rsidRPr="006D2982">
              <w:rPr>
                <w:rFonts w:hint="eastAsia"/>
                <w:color w:val="auto"/>
              </w:rPr>
              <w:t>(F)[4]後続01: [AFTER]  commonData=3, tlsData=3</w:t>
            </w:r>
          </w:p>
          <w:p w14:paraId="462DBBBE" w14:textId="77777777" w:rsidR="006D2982" w:rsidRPr="006D2982" w:rsidRDefault="006D2982" w:rsidP="006D2982">
            <w:pPr>
              <w:pStyle w:val="3-"/>
              <w:rPr>
                <w:color w:val="auto"/>
              </w:rPr>
            </w:pPr>
            <w:r w:rsidRPr="006D2982">
              <w:rPr>
                <w:rFonts w:hint="eastAsia"/>
                <w:color w:val="auto"/>
              </w:rPr>
              <w:t>(F)[0]後続04: [AFTER]  commonData=3, tlsData=3</w:t>
            </w:r>
          </w:p>
          <w:p w14:paraId="6388307A" w14:textId="77777777" w:rsidR="006D2982" w:rsidRPr="006D2982" w:rsidRDefault="006D2982" w:rsidP="006D2982">
            <w:pPr>
              <w:pStyle w:val="3-"/>
              <w:rPr>
                <w:color w:val="auto"/>
              </w:rPr>
            </w:pPr>
            <w:r w:rsidRPr="006D2982">
              <w:rPr>
                <w:rFonts w:hint="eastAsia"/>
                <w:color w:val="auto"/>
              </w:rPr>
              <w:t>(F)[3]後続05: [AFTER]  commonData=3, tlsData=3</w:t>
            </w:r>
          </w:p>
          <w:p w14:paraId="7AB8AAF5" w14:textId="77777777" w:rsidR="006D2982" w:rsidRPr="006D2982" w:rsidRDefault="006D2982" w:rsidP="006D2982">
            <w:pPr>
              <w:pStyle w:val="3-"/>
              <w:rPr>
                <w:color w:val="auto"/>
              </w:rPr>
            </w:pPr>
            <w:r w:rsidRPr="006D2982">
              <w:rPr>
                <w:rFonts w:hint="eastAsia"/>
                <w:color w:val="auto"/>
              </w:rPr>
              <w:t>(F)[1]後続03: [AFTER]  commonData=3, tlsData=3</w:t>
            </w:r>
          </w:p>
          <w:p w14:paraId="198375C3" w14:textId="77777777" w:rsidR="006D2982" w:rsidRPr="006D2982" w:rsidRDefault="006D2982" w:rsidP="006D2982">
            <w:pPr>
              <w:pStyle w:val="3-"/>
              <w:rPr>
                <w:color w:val="auto"/>
              </w:rPr>
            </w:pPr>
            <w:r w:rsidRPr="006D2982">
              <w:rPr>
                <w:rFonts w:hint="eastAsia"/>
                <w:color w:val="auto"/>
              </w:rPr>
              <w:t>(F)[2]後続02: [AFTER]  commonData=3, tlsData=3</w:t>
            </w:r>
          </w:p>
          <w:p w14:paraId="63497DF3" w14:textId="1A889FC0" w:rsidR="006D2982" w:rsidRPr="006D2982" w:rsidRDefault="006D2982" w:rsidP="006D2982">
            <w:pPr>
              <w:pStyle w:val="3-"/>
              <w:rPr>
                <w:color w:val="auto"/>
              </w:rPr>
            </w:pPr>
            <w:r w:rsidRPr="006D2982">
              <w:rPr>
                <w:rFonts w:hint="eastAsia"/>
                <w:color w:val="auto"/>
              </w:rPr>
              <w:t>(P)先行: [QUIT]</w:t>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sidRPr="00DF2682">
              <w:rPr>
                <w:rFonts w:hint="eastAsia"/>
                <w:color w:val="FF0000"/>
              </w:rPr>
              <w:t>←先行スレッド終了</w:t>
            </w:r>
          </w:p>
          <w:p w14:paraId="1571B164" w14:textId="77777777" w:rsidR="006D2982" w:rsidRPr="006D2982" w:rsidRDefault="006D2982" w:rsidP="006D2982">
            <w:pPr>
              <w:pStyle w:val="3-"/>
              <w:rPr>
                <w:color w:val="auto"/>
              </w:rPr>
            </w:pPr>
            <w:r w:rsidRPr="006D2982">
              <w:rPr>
                <w:rFonts w:hint="eastAsia"/>
                <w:color w:val="auto"/>
              </w:rPr>
              <w:t>- end:(P)先行 -</w:t>
            </w:r>
          </w:p>
          <w:p w14:paraId="45AF0233" w14:textId="22547BFF" w:rsidR="006D2982" w:rsidRPr="006D2982" w:rsidRDefault="006D2982" w:rsidP="006D2982">
            <w:pPr>
              <w:pStyle w:val="3-"/>
              <w:rPr>
                <w:color w:val="auto"/>
              </w:rPr>
            </w:pPr>
            <w:r w:rsidRPr="006D2982">
              <w:rPr>
                <w:rFonts w:hint="eastAsia"/>
                <w:color w:val="auto"/>
              </w:rPr>
              <w:t>(F)[3]後続05: [QUIT]</w:t>
            </w:r>
            <w:r w:rsidR="004A7B47">
              <w:rPr>
                <w:color w:val="auto"/>
              </w:rPr>
              <w:tab/>
            </w:r>
            <w:r w:rsidR="004A7B47">
              <w:rPr>
                <w:color w:val="auto"/>
              </w:rPr>
              <w:tab/>
            </w:r>
            <w:r w:rsidR="004A7B47">
              <w:rPr>
                <w:color w:val="auto"/>
              </w:rPr>
              <w:tab/>
            </w:r>
            <w:r w:rsidR="004A7B47">
              <w:rPr>
                <w:color w:val="auto"/>
              </w:rPr>
              <w:tab/>
            </w:r>
            <w:r w:rsidR="004A7B47">
              <w:rPr>
                <w:color w:val="auto"/>
              </w:rPr>
              <w:tab/>
            </w:r>
            <w:r w:rsidR="004A7B47" w:rsidRPr="004A7B47">
              <w:rPr>
                <w:color w:val="FF0000"/>
              </w:rPr>
              <w:t>←先行スレッドの終了に反応して後続スレッド</w:t>
            </w:r>
            <w:r w:rsidR="00DF2682">
              <w:rPr>
                <w:rFonts w:hint="eastAsia"/>
                <w:color w:val="FF0000"/>
              </w:rPr>
              <w:t>も</w:t>
            </w:r>
            <w:r w:rsidR="004A7B47" w:rsidRPr="004A7B47">
              <w:rPr>
                <w:color w:val="FF0000"/>
              </w:rPr>
              <w:t>終了</w:t>
            </w:r>
          </w:p>
          <w:p w14:paraId="65F43332" w14:textId="77777777" w:rsidR="006D2982" w:rsidRPr="006D2982" w:rsidRDefault="006D2982" w:rsidP="006D2982">
            <w:pPr>
              <w:pStyle w:val="3-"/>
              <w:rPr>
                <w:color w:val="auto"/>
              </w:rPr>
            </w:pPr>
            <w:r w:rsidRPr="006D2982">
              <w:rPr>
                <w:rFonts w:hint="eastAsia"/>
                <w:color w:val="auto"/>
              </w:rPr>
              <w:t>- end:(F)[3]後続05 -</w:t>
            </w:r>
          </w:p>
          <w:p w14:paraId="645CE8BE" w14:textId="77777777" w:rsidR="006D2982" w:rsidRPr="006D2982" w:rsidRDefault="006D2982" w:rsidP="006D2982">
            <w:pPr>
              <w:pStyle w:val="3-"/>
              <w:rPr>
                <w:color w:val="auto"/>
              </w:rPr>
            </w:pPr>
            <w:r w:rsidRPr="006D2982">
              <w:rPr>
                <w:rFonts w:hint="eastAsia"/>
                <w:color w:val="auto"/>
              </w:rPr>
              <w:t>(F)[0]後続04: [QUIT]</w:t>
            </w:r>
          </w:p>
          <w:p w14:paraId="5B59AA39" w14:textId="77777777" w:rsidR="006D2982" w:rsidRPr="006D2982" w:rsidRDefault="006D2982" w:rsidP="006D2982">
            <w:pPr>
              <w:pStyle w:val="3-"/>
              <w:rPr>
                <w:color w:val="auto"/>
              </w:rPr>
            </w:pPr>
            <w:r w:rsidRPr="006D2982">
              <w:rPr>
                <w:rFonts w:hint="eastAsia"/>
                <w:color w:val="auto"/>
              </w:rPr>
              <w:t>- end:(F)[0]後続04 -</w:t>
            </w:r>
          </w:p>
          <w:p w14:paraId="19E42773" w14:textId="77777777" w:rsidR="006D2982" w:rsidRPr="006D2982" w:rsidRDefault="006D2982" w:rsidP="006D2982">
            <w:pPr>
              <w:pStyle w:val="3-"/>
              <w:rPr>
                <w:color w:val="auto"/>
              </w:rPr>
            </w:pPr>
            <w:r w:rsidRPr="006D2982">
              <w:rPr>
                <w:rFonts w:hint="eastAsia"/>
                <w:color w:val="auto"/>
              </w:rPr>
              <w:t>(F)[4]後続01: [QUIT]</w:t>
            </w:r>
          </w:p>
          <w:p w14:paraId="60CA18FA" w14:textId="77777777" w:rsidR="006D2982" w:rsidRPr="006D2982" w:rsidRDefault="006D2982" w:rsidP="006D2982">
            <w:pPr>
              <w:pStyle w:val="3-"/>
              <w:rPr>
                <w:color w:val="auto"/>
              </w:rPr>
            </w:pPr>
            <w:r w:rsidRPr="006D2982">
              <w:rPr>
                <w:rFonts w:hint="eastAsia"/>
                <w:color w:val="auto"/>
              </w:rPr>
              <w:t>- end:(F)[4]後続01 -</w:t>
            </w:r>
          </w:p>
          <w:p w14:paraId="442D237C" w14:textId="77777777" w:rsidR="006D2982" w:rsidRPr="006D2982" w:rsidRDefault="006D2982" w:rsidP="006D2982">
            <w:pPr>
              <w:pStyle w:val="3-"/>
              <w:rPr>
                <w:color w:val="auto"/>
              </w:rPr>
            </w:pPr>
            <w:r w:rsidRPr="006D2982">
              <w:rPr>
                <w:rFonts w:hint="eastAsia"/>
                <w:color w:val="auto"/>
              </w:rPr>
              <w:t>(F)[1]後続03: [QUIT]</w:t>
            </w:r>
          </w:p>
          <w:p w14:paraId="12B71EC5" w14:textId="77777777" w:rsidR="006D2982" w:rsidRPr="006D2982" w:rsidRDefault="006D2982" w:rsidP="006D2982">
            <w:pPr>
              <w:pStyle w:val="3-"/>
              <w:rPr>
                <w:color w:val="auto"/>
              </w:rPr>
            </w:pPr>
            <w:r w:rsidRPr="006D2982">
              <w:rPr>
                <w:rFonts w:hint="eastAsia"/>
                <w:color w:val="auto"/>
              </w:rPr>
              <w:t>- end:(F)[1]後続03 -</w:t>
            </w:r>
          </w:p>
          <w:p w14:paraId="1624336D" w14:textId="77777777" w:rsidR="006D2982" w:rsidRPr="006D2982" w:rsidRDefault="006D2982" w:rsidP="006D2982">
            <w:pPr>
              <w:pStyle w:val="3-"/>
              <w:rPr>
                <w:color w:val="auto"/>
              </w:rPr>
            </w:pPr>
            <w:r w:rsidRPr="006D2982">
              <w:rPr>
                <w:rFonts w:hint="eastAsia"/>
                <w:color w:val="auto"/>
              </w:rPr>
              <w:lastRenderedPageBreak/>
              <w:t>(F)[2]後続02: [QUIT]</w:t>
            </w:r>
          </w:p>
          <w:p w14:paraId="05D5977F" w14:textId="77777777" w:rsidR="006D2982" w:rsidRPr="006D2982" w:rsidRDefault="006D2982" w:rsidP="006D2982">
            <w:pPr>
              <w:pStyle w:val="3-"/>
              <w:rPr>
                <w:color w:val="auto"/>
              </w:rPr>
            </w:pPr>
            <w:r w:rsidRPr="006D2982">
              <w:rPr>
                <w:rFonts w:hint="eastAsia"/>
                <w:color w:val="auto"/>
              </w:rPr>
              <w:t>- end:(F)[2]後続02 -</w:t>
            </w:r>
          </w:p>
          <w:p w14:paraId="6F9BEA39" w14:textId="62EF1D23" w:rsidR="0036070F" w:rsidRPr="00DD51B6" w:rsidRDefault="006D2982" w:rsidP="006D2982">
            <w:pPr>
              <w:pStyle w:val="3-"/>
            </w:pPr>
            <w:r w:rsidRPr="006D2982">
              <w:rPr>
                <w:color w:val="auto"/>
              </w:rPr>
              <w:t xml:space="preserve">Cond-Sginal * 10000000 = </w:t>
            </w:r>
            <w:r w:rsidRPr="004A7B47">
              <w:rPr>
                <w:color w:val="FF0000"/>
              </w:rPr>
              <w:t>0.944458 sec</w:t>
            </w:r>
            <w:r w:rsidR="009518EA">
              <w:rPr>
                <w:color w:val="FF0000"/>
              </w:rPr>
              <w:tab/>
            </w:r>
            <w:r w:rsidR="009518EA">
              <w:rPr>
                <w:color w:val="FF0000"/>
              </w:rPr>
              <w:tab/>
            </w:r>
            <w:r w:rsidR="009518EA">
              <w:rPr>
                <w:rFonts w:hint="eastAsia"/>
                <w:color w:val="FF0000"/>
              </w:rPr>
              <w:t>←1千万回ループによる処理時間計測</w:t>
            </w:r>
          </w:p>
        </w:tc>
      </w:tr>
    </w:tbl>
    <w:p w14:paraId="1FEC244B" w14:textId="50B45D8D" w:rsidR="0036070F" w:rsidRDefault="0036070F" w:rsidP="0036070F">
      <w:pPr>
        <w:pStyle w:val="3"/>
      </w:pPr>
      <w:bookmarkStart w:id="129" w:name="_Toc379553572"/>
      <w:r>
        <w:lastRenderedPageBreak/>
        <w:t>C++11</w:t>
      </w:r>
      <w:r>
        <w:rPr>
          <w:rFonts w:hint="eastAsia"/>
        </w:rPr>
        <w:t>版</w:t>
      </w:r>
      <w:bookmarkEnd w:id="129"/>
      <w:r w:rsidR="00A45D66">
        <w:fldChar w:fldCharType="begin"/>
      </w:r>
      <w:r w:rsidR="00A45D66">
        <w:instrText xml:space="preserve"> XE "</w:instrText>
      </w:r>
      <w:r w:rsidR="00A45D66">
        <w:rPr>
          <w:rFonts w:hint="eastAsia"/>
        </w:rPr>
        <w:instrText>条件変数</w:instrText>
      </w:r>
      <w:r w:rsidR="00A45D66">
        <w:rPr>
          <w:rFonts w:hint="eastAsia"/>
        </w:rPr>
        <w:instrText>:C++11</w:instrText>
      </w:r>
      <w:r w:rsidR="00A45D66">
        <w:rPr>
          <w:rFonts w:hint="eastAsia"/>
        </w:rPr>
        <w:instrText>版</w:instrText>
      </w:r>
      <w:r w:rsidR="00A45D66">
        <w:instrText>" \y “</w:instrText>
      </w:r>
      <w:r w:rsidR="00A45D66">
        <w:rPr>
          <w:rFonts w:hint="eastAsia"/>
        </w:rPr>
        <w:instrText>じょうけんへんすう</w:instrText>
      </w:r>
      <w:r w:rsidR="00A45D66">
        <w:rPr>
          <w:rFonts w:hint="eastAsia"/>
        </w:rPr>
        <w:instrText>:C++11</w:instrText>
      </w:r>
      <w:r w:rsidR="00A45D66">
        <w:rPr>
          <w:rFonts w:hint="eastAsia"/>
        </w:rPr>
        <w:instrText>ばん</w:instrText>
      </w:r>
      <w:r w:rsidR="00A45D66">
        <w:instrText xml:space="preserve">” </w:instrText>
      </w:r>
      <w:r w:rsidR="00A45D66">
        <w:fldChar w:fldCharType="end"/>
      </w:r>
    </w:p>
    <w:p w14:paraId="39A96316" w14:textId="682A7467" w:rsidR="006D2982" w:rsidRDefault="006D2982" w:rsidP="006D2982">
      <w:pPr>
        <w:pStyle w:val="aa"/>
        <w:ind w:left="447" w:firstLine="283"/>
      </w:pPr>
      <w:r>
        <w:t>C++11</w:t>
      </w:r>
      <w:r>
        <w:rPr>
          <w:rFonts w:hint="eastAsia"/>
        </w:rPr>
        <w:t>版の条件変数。</w:t>
      </w:r>
      <w:r w:rsidR="00D4166A">
        <w:rPr>
          <w:rFonts w:hint="eastAsia"/>
        </w:rPr>
        <w:t>ミューテックスと変数を別途用意して組み合わせて使うのは、</w:t>
      </w:r>
      <w:r w:rsidR="00DF7C5C">
        <w:rPr>
          <w:rFonts w:hint="eastAsia"/>
        </w:rPr>
        <w:t>POSIX</w:t>
      </w:r>
      <w:r w:rsidR="00DF7C5C">
        <w:rPr>
          <w:rFonts w:hint="eastAsia"/>
        </w:rPr>
        <w:t>スレッド</w:t>
      </w:r>
      <w:r w:rsidR="00D4166A">
        <w:rPr>
          <w:rFonts w:hint="eastAsia"/>
        </w:rPr>
        <w:t>ライブラリ版と同じ。</w:t>
      </w:r>
    </w:p>
    <w:p w14:paraId="324B2081" w14:textId="6237B09D" w:rsidR="006D2982" w:rsidRDefault="006D2982" w:rsidP="006D2982">
      <w:pPr>
        <w:pStyle w:val="aa"/>
        <w:keepNext/>
        <w:widowControl/>
        <w:spacing w:beforeLines="50" w:before="180"/>
        <w:ind w:leftChars="203" w:left="447" w:hangingChars="10" w:hanging="21"/>
      </w:pPr>
      <w:r>
        <w:t>C++11</w:t>
      </w:r>
      <w:r>
        <w:rPr>
          <w:rFonts w:hint="eastAsia"/>
        </w:rPr>
        <w:t>版条件変数のサンプル：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FAEF06C" w14:textId="77777777" w:rsidTr="00874659">
        <w:tc>
          <w:tcPr>
            <w:tcW w:w="8494" w:type="dxa"/>
          </w:tcPr>
          <w:p w14:paraId="28870144" w14:textId="77777777" w:rsidR="006D2982" w:rsidRDefault="006D2982" w:rsidP="006D2982">
            <w:pPr>
              <w:pStyle w:val="3-"/>
            </w:pPr>
            <w:r>
              <w:t>#include &lt;stdio.h&gt;</w:t>
            </w:r>
          </w:p>
          <w:p w14:paraId="5E48600C" w14:textId="77777777" w:rsidR="006D2982" w:rsidRDefault="006D2982" w:rsidP="006D2982">
            <w:pPr>
              <w:pStyle w:val="3-"/>
            </w:pPr>
            <w:r>
              <w:t>#include &lt;stdlib.h&gt;</w:t>
            </w:r>
          </w:p>
          <w:p w14:paraId="19999E1A" w14:textId="77777777" w:rsidR="006D2982" w:rsidRDefault="006D2982" w:rsidP="006D2982">
            <w:pPr>
              <w:pStyle w:val="3-"/>
            </w:pPr>
          </w:p>
          <w:p w14:paraId="35531AF2" w14:textId="77777777" w:rsidR="006D2982" w:rsidRDefault="006D2982" w:rsidP="006D2982">
            <w:pPr>
              <w:pStyle w:val="3-"/>
            </w:pPr>
            <w:r>
              <w:t>#include &lt;thread&gt;</w:t>
            </w:r>
          </w:p>
          <w:p w14:paraId="503D850A" w14:textId="77777777" w:rsidR="006D2982" w:rsidRPr="009518EA" w:rsidRDefault="006D2982" w:rsidP="006D2982">
            <w:pPr>
              <w:pStyle w:val="3-"/>
              <w:rPr>
                <w:color w:val="FF0000"/>
              </w:rPr>
            </w:pPr>
            <w:r w:rsidRPr="009518EA">
              <w:rPr>
                <w:color w:val="FF0000"/>
              </w:rPr>
              <w:t>#include &lt;mutex&gt;</w:t>
            </w:r>
          </w:p>
          <w:p w14:paraId="6325A347" w14:textId="77777777" w:rsidR="006D2982" w:rsidRPr="009518EA" w:rsidRDefault="006D2982" w:rsidP="006D2982">
            <w:pPr>
              <w:pStyle w:val="3-"/>
              <w:rPr>
                <w:color w:val="FF0000"/>
              </w:rPr>
            </w:pPr>
            <w:r w:rsidRPr="009518EA">
              <w:rPr>
                <w:color w:val="FF0000"/>
              </w:rPr>
              <w:t>#include &lt;condition_variable&gt;</w:t>
            </w:r>
          </w:p>
          <w:p w14:paraId="35F5C20C" w14:textId="77777777" w:rsidR="006D2982" w:rsidRDefault="006D2982" w:rsidP="006D2982">
            <w:pPr>
              <w:pStyle w:val="3-"/>
            </w:pPr>
            <w:r>
              <w:t>#include &lt;atomic&gt;</w:t>
            </w:r>
          </w:p>
          <w:p w14:paraId="30220560" w14:textId="77777777" w:rsidR="006D2982" w:rsidRDefault="006D2982" w:rsidP="006D2982">
            <w:pPr>
              <w:pStyle w:val="3-"/>
            </w:pPr>
          </w:p>
          <w:p w14:paraId="730A348E" w14:textId="77777777" w:rsidR="009D5D73" w:rsidRDefault="009D5D73" w:rsidP="009D5D73">
            <w:pPr>
              <w:pStyle w:val="3-"/>
            </w:pPr>
            <w:r>
              <w:rPr>
                <w:rFonts w:hint="eastAsia"/>
              </w:rPr>
              <w:t xml:space="preserve">#include &lt;chrono&gt; </w:t>
            </w:r>
            <w:r w:rsidRPr="009D5D73">
              <w:rPr>
                <w:rFonts w:hint="eastAsia"/>
                <w:color w:val="00B050"/>
              </w:rPr>
              <w:t>//時間計測用</w:t>
            </w:r>
          </w:p>
          <w:p w14:paraId="24350480" w14:textId="698F2724" w:rsidR="006D2982" w:rsidRPr="009518EA" w:rsidRDefault="009D5D73" w:rsidP="009D5D73">
            <w:pPr>
              <w:pStyle w:val="3-"/>
              <w:rPr>
                <w:color w:val="00B050"/>
              </w:rPr>
            </w:pPr>
            <w:r>
              <w:rPr>
                <w:rFonts w:hint="eastAsia"/>
              </w:rPr>
              <w:t xml:space="preserve">#include &lt;random&gt; </w:t>
            </w:r>
            <w:r w:rsidRPr="009D5D73">
              <w:rPr>
                <w:rFonts w:hint="eastAsia"/>
                <w:color w:val="00B050"/>
              </w:rPr>
              <w:t>//乱数生成用</w:t>
            </w:r>
          </w:p>
          <w:p w14:paraId="20FA6710" w14:textId="77777777" w:rsidR="006D2982" w:rsidRDefault="006D2982" w:rsidP="006D2982">
            <w:pPr>
              <w:pStyle w:val="3-"/>
            </w:pPr>
          </w:p>
          <w:p w14:paraId="41508C02" w14:textId="77777777" w:rsidR="006D2982" w:rsidRPr="009518EA" w:rsidRDefault="006D2982" w:rsidP="006D2982">
            <w:pPr>
              <w:pStyle w:val="3-"/>
              <w:rPr>
                <w:color w:val="00B050"/>
              </w:rPr>
            </w:pPr>
            <w:r w:rsidRPr="009518EA">
              <w:rPr>
                <w:rFonts w:hint="eastAsia"/>
                <w:color w:val="00B050"/>
              </w:rPr>
              <w:t>//スレッド情報</w:t>
            </w:r>
          </w:p>
          <w:p w14:paraId="4A17EF3C" w14:textId="77777777" w:rsidR="006D2982" w:rsidRPr="009518EA" w:rsidRDefault="006D2982" w:rsidP="006D2982">
            <w:pPr>
              <w:pStyle w:val="3-"/>
              <w:rPr>
                <w:color w:val="00B050"/>
              </w:rPr>
            </w:pPr>
            <w:r>
              <w:rPr>
                <w:rFonts w:hint="eastAsia"/>
              </w:rPr>
              <w:t xml:space="preserve">static const int FOLLOW_THREAD_MAX = 10;          </w:t>
            </w:r>
            <w:r w:rsidRPr="009518EA">
              <w:rPr>
                <w:rFonts w:hint="eastAsia"/>
                <w:color w:val="00B050"/>
              </w:rPr>
              <w:t>//後続スレッド最大数</w:t>
            </w:r>
          </w:p>
          <w:p w14:paraId="1341A7B7" w14:textId="77777777" w:rsidR="006D2982" w:rsidRDefault="006D2982" w:rsidP="006D2982">
            <w:pPr>
              <w:pStyle w:val="3-"/>
            </w:pPr>
            <w:r>
              <w:rPr>
                <w:rFonts w:hint="eastAsia"/>
              </w:rPr>
              <w:t xml:space="preserve">static volatile int s_followThreadNum = 0;        </w:t>
            </w:r>
            <w:r w:rsidRPr="009518EA">
              <w:rPr>
                <w:rFonts w:hint="eastAsia"/>
                <w:color w:val="00B050"/>
              </w:rPr>
              <w:t>//後続スレッド数</w:t>
            </w:r>
          </w:p>
          <w:p w14:paraId="58CBE5EE" w14:textId="77777777" w:rsidR="006D2982" w:rsidRDefault="006D2982" w:rsidP="006D2982">
            <w:pPr>
              <w:pStyle w:val="3-"/>
            </w:pPr>
            <w:r>
              <w:rPr>
                <w:rFonts w:hint="eastAsia"/>
              </w:rPr>
              <w:t xml:space="preserve">static std::atomic&lt;int&gt; s_followThreadNo = 0;     </w:t>
            </w:r>
            <w:r w:rsidRPr="009518EA">
              <w:rPr>
                <w:rFonts w:hint="eastAsia"/>
                <w:color w:val="00B050"/>
              </w:rPr>
              <w:t>//後続スレッド番号発番用</w:t>
            </w:r>
          </w:p>
          <w:p w14:paraId="2140BC1F" w14:textId="77777777" w:rsidR="006D2982" w:rsidRDefault="006D2982" w:rsidP="006D2982">
            <w:pPr>
              <w:pStyle w:val="3-"/>
            </w:pPr>
            <w:r>
              <w:rPr>
                <w:rFonts w:hint="eastAsia"/>
              </w:rPr>
              <w:t>static volatile bool s_IsQuirProiorThread = false;</w:t>
            </w:r>
            <w:r w:rsidRPr="009518EA">
              <w:rPr>
                <w:rFonts w:hint="eastAsia"/>
                <w:color w:val="00B050"/>
              </w:rPr>
              <w:t>//先行スレッド終了フラグ</w:t>
            </w:r>
          </w:p>
          <w:p w14:paraId="4B7DB0E0" w14:textId="77777777" w:rsidR="006D2982" w:rsidRDefault="006D2982" w:rsidP="006D2982">
            <w:pPr>
              <w:pStyle w:val="3-"/>
            </w:pPr>
          </w:p>
          <w:p w14:paraId="2FF76362" w14:textId="77777777" w:rsidR="006D2982" w:rsidRPr="009518EA" w:rsidRDefault="006D2982" w:rsidP="006D2982">
            <w:pPr>
              <w:pStyle w:val="3-"/>
              <w:rPr>
                <w:color w:val="00B050"/>
              </w:rPr>
            </w:pPr>
            <w:r w:rsidRPr="009518EA">
              <w:rPr>
                <w:rFonts w:hint="eastAsia"/>
                <w:color w:val="00B050"/>
              </w:rPr>
              <w:t>//条件変数</w:t>
            </w:r>
          </w:p>
          <w:p w14:paraId="40AC708E" w14:textId="77777777" w:rsidR="006D2982" w:rsidRPr="009518EA" w:rsidRDefault="006D2982" w:rsidP="006D2982">
            <w:pPr>
              <w:pStyle w:val="3-"/>
              <w:rPr>
                <w:color w:val="00B050"/>
              </w:rPr>
            </w:pPr>
            <w:r w:rsidRPr="009518EA">
              <w:rPr>
                <w:rFonts w:hint="eastAsia"/>
                <w:color w:val="00B050"/>
              </w:rPr>
              <w:t>//※条件変数は、必ず条件変数＋ミューテックス＋変数のセットで扱う</w:t>
            </w:r>
          </w:p>
          <w:p w14:paraId="3266DC24" w14:textId="77777777" w:rsidR="006D2982" w:rsidRDefault="006D2982" w:rsidP="006D2982">
            <w:pPr>
              <w:pStyle w:val="3-"/>
            </w:pPr>
            <w:r w:rsidRPr="009518EA">
              <w:rPr>
                <w:rFonts w:hint="eastAsia"/>
                <w:color w:val="FF0000"/>
              </w:rPr>
              <w:t>static std::condition_variable s_followCond[FOLLOW_THREAD_MAX];</w:t>
            </w:r>
            <w:r w:rsidRPr="009518EA">
              <w:rPr>
                <w:rFonts w:hint="eastAsia"/>
                <w:color w:val="00B050"/>
              </w:rPr>
              <w:t>//後続スレッド処理完了条件変数</w:t>
            </w:r>
          </w:p>
          <w:p w14:paraId="2F1821C7" w14:textId="77777777" w:rsidR="006D2982" w:rsidRDefault="006D2982" w:rsidP="006D2982">
            <w:pPr>
              <w:pStyle w:val="3-"/>
            </w:pPr>
            <w:r w:rsidRPr="009518EA">
              <w:rPr>
                <w:rFonts w:hint="eastAsia"/>
                <w:color w:val="FF0000"/>
              </w:rPr>
              <w:t xml:space="preserve">static std::mutex s_followCondMutex[FOLLOW_THREAD_MAX];   </w:t>
            </w:r>
            <w:r>
              <w:rPr>
                <w:rFonts w:hint="eastAsia"/>
              </w:rPr>
              <w:t xml:space="preserve">    </w:t>
            </w:r>
            <w:r w:rsidRPr="009518EA">
              <w:rPr>
                <w:rFonts w:hint="eastAsia"/>
                <w:color w:val="00B050"/>
              </w:rPr>
              <w:t xml:space="preserve"> //後続スレッド処理完了条件変数ミューテックス</w:t>
            </w:r>
          </w:p>
          <w:p w14:paraId="4BD49AD2" w14:textId="77777777" w:rsidR="006D2982" w:rsidRDefault="006D2982" w:rsidP="006D2982">
            <w:pPr>
              <w:pStyle w:val="3-"/>
            </w:pPr>
            <w:r w:rsidRPr="009518EA">
              <w:rPr>
                <w:rFonts w:hint="eastAsia"/>
                <w:color w:val="FF0000"/>
              </w:rPr>
              <w:t xml:space="preserve">static volatile bool s_followFinished[FOLLOW_THREAD_MAX];    </w:t>
            </w:r>
            <w:r>
              <w:rPr>
                <w:rFonts w:hint="eastAsia"/>
              </w:rPr>
              <w:t xml:space="preserve">  </w:t>
            </w:r>
            <w:r w:rsidRPr="009518EA">
              <w:rPr>
                <w:rFonts w:hint="eastAsia"/>
                <w:color w:val="00B050"/>
              </w:rPr>
              <w:t>//後続スレッド処理完了フラグ</w:t>
            </w:r>
          </w:p>
          <w:p w14:paraId="364447BA" w14:textId="77777777" w:rsidR="006D2982" w:rsidRDefault="006D2982" w:rsidP="006D2982">
            <w:pPr>
              <w:pStyle w:val="3-"/>
            </w:pPr>
          </w:p>
          <w:p w14:paraId="74807173" w14:textId="77777777" w:rsidR="006D2982" w:rsidRPr="009D5D73" w:rsidRDefault="006D2982" w:rsidP="006D2982">
            <w:pPr>
              <w:pStyle w:val="3-"/>
              <w:rPr>
                <w:color w:val="00B050"/>
              </w:rPr>
            </w:pPr>
            <w:r w:rsidRPr="009D5D73">
              <w:rPr>
                <w:rFonts w:hint="eastAsia"/>
                <w:color w:val="00B050"/>
              </w:rPr>
              <w:t>//共有データ</w:t>
            </w:r>
          </w:p>
          <w:p w14:paraId="7E8D4288" w14:textId="77777777" w:rsidR="006D2982" w:rsidRDefault="006D2982" w:rsidP="006D2982">
            <w:pPr>
              <w:pStyle w:val="3-"/>
            </w:pPr>
            <w:r>
              <w:t>static int s_commonData = 0;</w:t>
            </w:r>
          </w:p>
          <w:p w14:paraId="0C3E620E" w14:textId="77777777" w:rsidR="006D2982" w:rsidRDefault="006D2982" w:rsidP="006D2982">
            <w:pPr>
              <w:pStyle w:val="3-"/>
            </w:pPr>
          </w:p>
          <w:p w14:paraId="5044764C" w14:textId="77777777" w:rsidR="006D2982" w:rsidRPr="009D5D73" w:rsidRDefault="006D2982" w:rsidP="006D2982">
            <w:pPr>
              <w:pStyle w:val="3-"/>
              <w:rPr>
                <w:color w:val="00B050"/>
              </w:rPr>
            </w:pPr>
            <w:r w:rsidRPr="009D5D73">
              <w:rPr>
                <w:rFonts w:hint="eastAsia"/>
                <w:color w:val="00B050"/>
              </w:rPr>
              <w:t>//スレッド固有データ</w:t>
            </w:r>
          </w:p>
          <w:p w14:paraId="6D7B18D3" w14:textId="77777777" w:rsidR="006D2982" w:rsidRDefault="006D2982" w:rsidP="006D2982">
            <w:pPr>
              <w:pStyle w:val="3-"/>
            </w:pPr>
            <w:r>
              <w:t>__declspec(thread) int s_tlsData = 0;</w:t>
            </w:r>
          </w:p>
          <w:p w14:paraId="267440FA" w14:textId="77777777" w:rsidR="006D2982" w:rsidRPr="009D5D73" w:rsidRDefault="006D2982" w:rsidP="006D2982">
            <w:pPr>
              <w:pStyle w:val="3-"/>
              <w:rPr>
                <w:color w:val="00B050"/>
              </w:rPr>
            </w:pPr>
            <w:r w:rsidRPr="009D5D73">
              <w:rPr>
                <w:rFonts w:hint="eastAsia"/>
                <w:color w:val="00B050"/>
              </w:rPr>
              <w:t>//thread_local int s_tlsData = 0;//Visual C++ 2013 では thread_local キーワードが使えない</w:t>
            </w:r>
          </w:p>
          <w:p w14:paraId="54ED8711" w14:textId="77777777" w:rsidR="006D2982" w:rsidRDefault="006D2982" w:rsidP="006D2982">
            <w:pPr>
              <w:pStyle w:val="3-"/>
            </w:pPr>
          </w:p>
          <w:p w14:paraId="3763859F" w14:textId="77777777" w:rsidR="006D2982" w:rsidRPr="009D5D73" w:rsidRDefault="006D2982" w:rsidP="006D2982">
            <w:pPr>
              <w:pStyle w:val="3-"/>
              <w:rPr>
                <w:color w:val="00B050"/>
              </w:rPr>
            </w:pPr>
            <w:r w:rsidRPr="009D5D73">
              <w:rPr>
                <w:rFonts w:hint="eastAsia"/>
                <w:color w:val="00B050"/>
              </w:rPr>
              <w:t>//【処理説明】</w:t>
            </w:r>
          </w:p>
          <w:p w14:paraId="0009F491" w14:textId="77777777" w:rsidR="006D2982" w:rsidRPr="009D5D73" w:rsidRDefault="006D2982" w:rsidP="006D2982">
            <w:pPr>
              <w:pStyle w:val="3-"/>
              <w:rPr>
                <w:color w:val="00B050"/>
              </w:rPr>
            </w:pPr>
            <w:r w:rsidRPr="009D5D73">
              <w:rPr>
                <w:rFonts w:hint="eastAsia"/>
                <w:color w:val="00B050"/>
              </w:rPr>
              <w:t>//先行スレッドが共有データを作成し、それが完了したら</w:t>
            </w:r>
          </w:p>
          <w:p w14:paraId="18F7FCF3" w14:textId="77777777" w:rsidR="006D2982" w:rsidRPr="009D5D73" w:rsidRDefault="006D2982" w:rsidP="006D2982">
            <w:pPr>
              <w:pStyle w:val="3-"/>
              <w:rPr>
                <w:color w:val="00B050"/>
              </w:rPr>
            </w:pPr>
            <w:r w:rsidRPr="009D5D73">
              <w:rPr>
                <w:rFonts w:hint="eastAsia"/>
                <w:color w:val="00B050"/>
              </w:rPr>
              <w:t>//複数の後続スレッドがスタート。</w:t>
            </w:r>
          </w:p>
          <w:p w14:paraId="7CAFB870" w14:textId="77777777" w:rsidR="006D2982" w:rsidRPr="009D5D73" w:rsidRDefault="006D2982" w:rsidP="006D2982">
            <w:pPr>
              <w:pStyle w:val="3-"/>
              <w:rPr>
                <w:color w:val="00B050"/>
              </w:rPr>
            </w:pPr>
            <w:r w:rsidRPr="009D5D73">
              <w:rPr>
                <w:rFonts w:hint="eastAsia"/>
                <w:color w:val="00B050"/>
              </w:rPr>
              <w:t>//後続スレッドは共有データを読み込むだけのため、並列で動作。</w:t>
            </w:r>
          </w:p>
          <w:p w14:paraId="7C439717" w14:textId="77777777" w:rsidR="006D2982" w:rsidRPr="009D5D73" w:rsidRDefault="006D2982" w:rsidP="006D2982">
            <w:pPr>
              <w:pStyle w:val="3-"/>
              <w:rPr>
                <w:color w:val="00B050"/>
              </w:rPr>
            </w:pPr>
            <w:r w:rsidRPr="009D5D73">
              <w:rPr>
                <w:rFonts w:hint="eastAsia"/>
                <w:color w:val="00B050"/>
              </w:rPr>
              <w:t>//後続スレッドの処理が全て完了したら、また先行スレッドが稼働。</w:t>
            </w:r>
          </w:p>
          <w:p w14:paraId="48084577" w14:textId="77777777" w:rsidR="006D2982" w:rsidRPr="009D5D73" w:rsidRDefault="006D2982" w:rsidP="006D2982">
            <w:pPr>
              <w:pStyle w:val="3-"/>
              <w:rPr>
                <w:color w:val="00B050"/>
              </w:rPr>
            </w:pPr>
            <w:r w:rsidRPr="009D5D73">
              <w:rPr>
                <w:rFonts w:hint="eastAsia"/>
                <w:color w:val="00B050"/>
              </w:rPr>
              <w:t>//以上を何度か繰り返し、先行スレッドが終了したら全スレッド終了。</w:t>
            </w:r>
          </w:p>
          <w:p w14:paraId="005DC6AB" w14:textId="77777777" w:rsidR="006D2982" w:rsidRPr="009D5D73" w:rsidRDefault="006D2982" w:rsidP="006D2982">
            <w:pPr>
              <w:pStyle w:val="3-"/>
              <w:rPr>
                <w:color w:val="00B050"/>
              </w:rPr>
            </w:pPr>
            <w:r w:rsidRPr="009D5D73">
              <w:rPr>
                <w:rFonts w:hint="eastAsia"/>
                <w:color w:val="00B050"/>
              </w:rPr>
              <w:t>//※メインループ⇒描画スレッドのようなリレー処理への応用を想定。</w:t>
            </w:r>
          </w:p>
          <w:p w14:paraId="289B38D5" w14:textId="77777777" w:rsidR="006D2982" w:rsidRDefault="006D2982" w:rsidP="006D2982">
            <w:pPr>
              <w:pStyle w:val="3-"/>
            </w:pPr>
          </w:p>
          <w:p w14:paraId="65E00B62" w14:textId="77777777" w:rsidR="006D2982" w:rsidRPr="009D5D73" w:rsidRDefault="006D2982" w:rsidP="006D2982">
            <w:pPr>
              <w:pStyle w:val="3-"/>
              <w:rPr>
                <w:color w:val="00B050"/>
              </w:rPr>
            </w:pPr>
            <w:r w:rsidRPr="009D5D73">
              <w:rPr>
                <w:rFonts w:hint="eastAsia"/>
                <w:color w:val="00B050"/>
              </w:rPr>
              <w:t>//先行スレッド</w:t>
            </w:r>
          </w:p>
          <w:p w14:paraId="5F21AC2E" w14:textId="77777777" w:rsidR="006D2982" w:rsidRDefault="006D2982" w:rsidP="006D2982">
            <w:pPr>
              <w:pStyle w:val="3-"/>
            </w:pPr>
            <w:r>
              <w:t>void priorThreadFunc(const char* name)</w:t>
            </w:r>
          </w:p>
          <w:p w14:paraId="29D74B09" w14:textId="77777777" w:rsidR="006D2982" w:rsidRDefault="006D2982" w:rsidP="006D2982">
            <w:pPr>
              <w:pStyle w:val="3-"/>
            </w:pPr>
            <w:r>
              <w:t>{</w:t>
            </w:r>
          </w:p>
          <w:p w14:paraId="43666871" w14:textId="77777777" w:rsidR="006D2982" w:rsidRDefault="006D2982" w:rsidP="006D2982">
            <w:pPr>
              <w:pStyle w:val="3-"/>
            </w:pPr>
            <w:r>
              <w:rPr>
                <w:rFonts w:hint="eastAsia"/>
              </w:rPr>
              <w:tab/>
            </w:r>
            <w:r w:rsidRPr="009D5D73">
              <w:rPr>
                <w:rFonts w:hint="eastAsia"/>
                <w:color w:val="00B050"/>
              </w:rPr>
              <w:t>//開始</w:t>
            </w:r>
          </w:p>
          <w:p w14:paraId="4AC19E87" w14:textId="77777777" w:rsidR="006D2982" w:rsidRDefault="006D2982" w:rsidP="006D2982">
            <w:pPr>
              <w:pStyle w:val="3-"/>
            </w:pPr>
            <w:r>
              <w:tab/>
              <w:t>printf("- begin:(P)%s -\n", name);</w:t>
            </w:r>
          </w:p>
          <w:p w14:paraId="00EB74F8" w14:textId="77777777" w:rsidR="006D2982" w:rsidRDefault="006D2982" w:rsidP="006D2982">
            <w:pPr>
              <w:pStyle w:val="3-"/>
            </w:pPr>
            <w:r>
              <w:tab/>
              <w:t>fflush(stdout);</w:t>
            </w:r>
          </w:p>
          <w:p w14:paraId="7BCEF130" w14:textId="77777777" w:rsidR="008342F0" w:rsidRDefault="008342F0" w:rsidP="008342F0">
            <w:pPr>
              <w:pStyle w:val="3-"/>
            </w:pPr>
          </w:p>
          <w:p w14:paraId="4D07C442" w14:textId="77777777" w:rsidR="008342F0" w:rsidRDefault="008342F0" w:rsidP="008342F0">
            <w:pPr>
              <w:pStyle w:val="3-"/>
            </w:pPr>
            <w:r>
              <w:rPr>
                <w:rFonts w:hint="eastAsia"/>
              </w:rPr>
              <w:tab/>
            </w:r>
            <w:r w:rsidRPr="008342F0">
              <w:rPr>
                <w:rFonts w:hint="eastAsia"/>
                <w:color w:val="00B050"/>
              </w:rPr>
              <w:t>//乱数</w:t>
            </w:r>
          </w:p>
          <w:p w14:paraId="3E0101B3" w14:textId="77777777" w:rsidR="008342F0" w:rsidRDefault="008342F0" w:rsidP="008342F0">
            <w:pPr>
              <w:pStyle w:val="3-"/>
            </w:pPr>
            <w:r>
              <w:tab/>
              <w:t>std::random_device seed_gen;</w:t>
            </w:r>
          </w:p>
          <w:p w14:paraId="47AB152E" w14:textId="77777777" w:rsidR="008342F0" w:rsidRDefault="008342F0" w:rsidP="008342F0">
            <w:pPr>
              <w:pStyle w:val="3-"/>
            </w:pPr>
            <w:r>
              <w:tab/>
              <w:t>std::mt19937 rnd(seed_gen());</w:t>
            </w:r>
          </w:p>
          <w:p w14:paraId="63F2EBFD" w14:textId="095867CC" w:rsidR="006D2982" w:rsidRDefault="008342F0" w:rsidP="008342F0">
            <w:pPr>
              <w:pStyle w:val="3-"/>
            </w:pPr>
            <w:r>
              <w:tab/>
              <w:t>std::uniform_int_distribution&lt;int&gt; sleep_time(0, 499);</w:t>
            </w:r>
          </w:p>
          <w:p w14:paraId="1F92A7AC" w14:textId="77777777" w:rsidR="008342F0" w:rsidRDefault="008342F0" w:rsidP="008342F0">
            <w:pPr>
              <w:pStyle w:val="3-"/>
            </w:pPr>
          </w:p>
          <w:p w14:paraId="795434F4" w14:textId="77777777" w:rsidR="006D2982" w:rsidRPr="009D5D73" w:rsidRDefault="006D2982" w:rsidP="006D2982">
            <w:pPr>
              <w:pStyle w:val="3-"/>
              <w:rPr>
                <w:color w:val="00B050"/>
              </w:rPr>
            </w:pPr>
            <w:r>
              <w:rPr>
                <w:rFonts w:hint="eastAsia"/>
              </w:rPr>
              <w:tab/>
            </w:r>
            <w:r w:rsidRPr="009D5D73">
              <w:rPr>
                <w:rFonts w:hint="eastAsia"/>
                <w:color w:val="00B050"/>
              </w:rPr>
              <w:t>//初期化</w:t>
            </w:r>
          </w:p>
          <w:p w14:paraId="2E807D76" w14:textId="77777777" w:rsidR="006D2982" w:rsidRDefault="006D2982" w:rsidP="006D2982">
            <w:pPr>
              <w:pStyle w:val="3-"/>
            </w:pPr>
            <w:r>
              <w:rPr>
                <w:rFonts w:hint="eastAsia"/>
              </w:rPr>
              <w:lastRenderedPageBreak/>
              <w:tab/>
              <w:t>s_IsQuirProiorThread = false;</w:t>
            </w:r>
            <w:r w:rsidRPr="009D5D73">
              <w:rPr>
                <w:rFonts w:hint="eastAsia"/>
                <w:color w:val="00B050"/>
              </w:rPr>
              <w:t>//先行処理終了フラグ</w:t>
            </w:r>
          </w:p>
          <w:p w14:paraId="1259E56C" w14:textId="77777777" w:rsidR="006D2982" w:rsidRDefault="006D2982" w:rsidP="006D2982">
            <w:pPr>
              <w:pStyle w:val="3-"/>
            </w:pPr>
          </w:p>
          <w:p w14:paraId="1DC313A3" w14:textId="77777777" w:rsidR="006D2982" w:rsidRPr="009D5D73" w:rsidRDefault="006D2982" w:rsidP="006D2982">
            <w:pPr>
              <w:pStyle w:val="3-"/>
              <w:rPr>
                <w:color w:val="00B050"/>
              </w:rPr>
            </w:pPr>
            <w:r w:rsidRPr="009D5D73">
              <w:rPr>
                <w:rFonts w:hint="eastAsia"/>
                <w:color w:val="00B050"/>
              </w:rPr>
              <w:tab/>
              <w:t>//処理</w:t>
            </w:r>
          </w:p>
          <w:p w14:paraId="5FD51EEB" w14:textId="77777777" w:rsidR="006D2982" w:rsidRDefault="006D2982" w:rsidP="006D2982">
            <w:pPr>
              <w:pStyle w:val="3-"/>
            </w:pPr>
            <w:r>
              <w:tab/>
              <w:t>static const int LOOP_COUNT_MAX = 3;</w:t>
            </w:r>
          </w:p>
          <w:p w14:paraId="0E0FFAE3" w14:textId="77777777" w:rsidR="006D2982" w:rsidRDefault="006D2982" w:rsidP="006D2982">
            <w:pPr>
              <w:pStyle w:val="3-"/>
            </w:pPr>
            <w:r>
              <w:tab/>
              <w:t>int loop_counter = 0;</w:t>
            </w:r>
          </w:p>
          <w:p w14:paraId="16187DF4" w14:textId="77777777" w:rsidR="006D2982" w:rsidRDefault="006D2982" w:rsidP="006D2982">
            <w:pPr>
              <w:pStyle w:val="3-"/>
            </w:pPr>
            <w:r>
              <w:tab/>
              <w:t>while (1)</w:t>
            </w:r>
          </w:p>
          <w:p w14:paraId="44A4C8EA" w14:textId="77777777" w:rsidR="006D2982" w:rsidRDefault="006D2982" w:rsidP="006D2982">
            <w:pPr>
              <w:pStyle w:val="3-"/>
            </w:pPr>
            <w:r>
              <w:tab/>
              <w:t>{</w:t>
            </w:r>
          </w:p>
          <w:p w14:paraId="00BC9998" w14:textId="77777777" w:rsidR="006D2982" w:rsidRDefault="006D2982" w:rsidP="006D2982">
            <w:pPr>
              <w:pStyle w:val="3-"/>
            </w:pPr>
            <w:r>
              <w:rPr>
                <w:rFonts w:hint="eastAsia"/>
              </w:rPr>
              <w:tab/>
            </w:r>
            <w:r>
              <w:rPr>
                <w:rFonts w:hint="eastAsia"/>
              </w:rPr>
              <w:tab/>
            </w:r>
            <w:r w:rsidRPr="009D5D73">
              <w:rPr>
                <w:rFonts w:hint="eastAsia"/>
                <w:color w:val="00B050"/>
              </w:rPr>
              <w:t>//全後続スレッド処理完了待ち</w:t>
            </w:r>
          </w:p>
          <w:p w14:paraId="5E5D14DD" w14:textId="77777777" w:rsidR="006D2982" w:rsidRDefault="006D2982" w:rsidP="006D2982">
            <w:pPr>
              <w:pStyle w:val="3-"/>
            </w:pPr>
            <w:r>
              <w:tab/>
            </w:r>
            <w:r>
              <w:tab/>
              <w:t>for (int i = 0; i &lt; s_followThreadNum; ++i)</w:t>
            </w:r>
          </w:p>
          <w:p w14:paraId="33F6486A" w14:textId="77777777" w:rsidR="006D2982" w:rsidRDefault="006D2982" w:rsidP="006D2982">
            <w:pPr>
              <w:pStyle w:val="3-"/>
            </w:pPr>
            <w:r>
              <w:tab/>
            </w:r>
            <w:r>
              <w:tab/>
              <w:t>{</w:t>
            </w:r>
          </w:p>
          <w:p w14:paraId="0A44DF8E" w14:textId="77777777" w:rsidR="006D2982" w:rsidRDefault="006D2982" w:rsidP="006D2982">
            <w:pPr>
              <w:pStyle w:val="3-"/>
            </w:pPr>
            <w:r>
              <w:tab/>
            </w:r>
            <w:r>
              <w:tab/>
            </w:r>
            <w:r>
              <w:tab/>
            </w:r>
            <w:r w:rsidRPr="009D5D73">
              <w:rPr>
                <w:color w:val="FF0000"/>
              </w:rPr>
              <w:t>{</w:t>
            </w:r>
          </w:p>
          <w:p w14:paraId="237BDBA4" w14:textId="77777777"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w:t>
            </w:r>
          </w:p>
          <w:p w14:paraId="0F410449" w14:textId="2118A371"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rFonts w:hint="eastAsia"/>
                <w:color w:val="00B050"/>
              </w:rPr>
              <w:t xml:space="preserve"> </w:t>
            </w:r>
            <w:r w:rsidRPr="009D5D73">
              <w:rPr>
                <w:color w:val="00B050"/>
              </w:rPr>
              <w:t xml:space="preserve"> </w:t>
            </w:r>
            <w:r w:rsidRPr="009D5D73">
              <w:rPr>
                <w:rFonts w:hint="eastAsia"/>
                <w:color w:val="00B050"/>
              </w:rPr>
              <w:t>//</w:t>
            </w:r>
            <w:r w:rsidR="006D2982" w:rsidRPr="009D5D73">
              <w:rPr>
                <w:rFonts w:hint="eastAsia"/>
                <w:color w:val="00B050"/>
              </w:rPr>
              <w:t>（ブロックから抜ける時に自動解放）</w:t>
            </w:r>
          </w:p>
          <w:p w14:paraId="4C4E12C0" w14:textId="77777777" w:rsidR="006D2982"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while (!s_followFinished[i])</w:t>
            </w:r>
            <w:r w:rsidRPr="009D5D73">
              <w:rPr>
                <w:rFonts w:hint="eastAsia"/>
                <w:color w:val="00B050"/>
              </w:rPr>
              <w:t>//待機終了条件を満たしていない場合</w:t>
            </w:r>
          </w:p>
          <w:p w14:paraId="6A322C5C"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s_followCond[i].wait(lock);</w:t>
            </w:r>
            <w:r w:rsidRPr="009D5D73">
              <w:rPr>
                <w:rFonts w:hint="eastAsia"/>
                <w:color w:val="00B050"/>
              </w:rPr>
              <w:t>//待機（ロック開放→待機→待機終了→ロック取得が行われる）</w:t>
            </w:r>
          </w:p>
          <w:p w14:paraId="0751E99A" w14:textId="6C7B5FAE" w:rsidR="009D5D73" w:rsidRDefault="009D5D73" w:rsidP="009D5D73">
            <w:pPr>
              <w:pStyle w:val="3-"/>
            </w:pPr>
            <w:r>
              <w:tab/>
            </w:r>
            <w:r>
              <w:rPr>
                <w:rFonts w:hint="eastAsia"/>
              </w:rPr>
              <w:tab/>
            </w:r>
            <w:r>
              <w:rPr>
                <w:rFonts w:hint="eastAsia"/>
              </w:rPr>
              <w:tab/>
            </w:r>
            <w:r>
              <w:rPr>
                <w:rFonts w:hint="eastAsia"/>
              </w:rPr>
              <w:tab/>
            </w:r>
            <w:r w:rsidRPr="009D5D73">
              <w:rPr>
                <w:rFonts w:hint="eastAsia"/>
                <w:color w:val="00B050"/>
              </w:rPr>
              <w:t xml:space="preserve">//※待機をタイムアウトさせたい場合は </w:t>
            </w:r>
            <w:r w:rsidRPr="009D5D73">
              <w:rPr>
                <w:rFonts w:hint="eastAsia"/>
                <w:color w:val="FF0000"/>
              </w:rPr>
              <w:t>.wait_for()</w:t>
            </w:r>
            <w:r w:rsidRPr="009D5D73">
              <w:rPr>
                <w:rFonts w:hint="eastAsia"/>
                <w:color w:val="00B050"/>
              </w:rPr>
              <w:t xml:space="preserve"> メソッドを用いる。</w:t>
            </w:r>
          </w:p>
          <w:p w14:paraId="21DCB2BF" w14:textId="77777777" w:rsidR="006D2982" w:rsidRDefault="006D2982" w:rsidP="006D2982">
            <w:pPr>
              <w:pStyle w:val="3-"/>
            </w:pPr>
            <w:r>
              <w:tab/>
            </w:r>
            <w:r>
              <w:tab/>
            </w:r>
            <w:r>
              <w:tab/>
            </w:r>
            <w:r w:rsidRPr="009D5D73">
              <w:rPr>
                <w:color w:val="FF0000"/>
              </w:rPr>
              <w:t>}</w:t>
            </w:r>
          </w:p>
          <w:p w14:paraId="6F229B0D" w14:textId="77777777" w:rsidR="006D2982" w:rsidRDefault="006D2982" w:rsidP="006D2982">
            <w:pPr>
              <w:pStyle w:val="3-"/>
            </w:pPr>
            <w:r>
              <w:tab/>
            </w:r>
            <w:r>
              <w:tab/>
              <w:t>}</w:t>
            </w:r>
          </w:p>
          <w:p w14:paraId="1DA324A1" w14:textId="77777777" w:rsidR="006D2982" w:rsidRDefault="006D2982" w:rsidP="006D2982">
            <w:pPr>
              <w:pStyle w:val="3-"/>
            </w:pPr>
          </w:p>
          <w:p w14:paraId="16C10557"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//ループカウンタ進行＆終了判定</w:t>
            </w:r>
          </w:p>
          <w:p w14:paraId="05F68DB6" w14:textId="77777777" w:rsidR="006D2982" w:rsidRDefault="006D2982" w:rsidP="006D2982">
            <w:pPr>
              <w:pStyle w:val="3-"/>
            </w:pPr>
            <w:r>
              <w:tab/>
            </w:r>
            <w:r>
              <w:tab/>
              <w:t>if (loop_counter++ == LOOP_COUNT_MAX)</w:t>
            </w:r>
          </w:p>
          <w:p w14:paraId="5EA72DF2" w14:textId="77777777" w:rsidR="006D2982" w:rsidRDefault="006D2982" w:rsidP="006D2982">
            <w:pPr>
              <w:pStyle w:val="3-"/>
            </w:pPr>
            <w:r>
              <w:tab/>
            </w:r>
            <w:r>
              <w:tab/>
              <w:t>{</w:t>
            </w:r>
          </w:p>
          <w:p w14:paraId="4E9A8AE9"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//処理終了</w:t>
            </w:r>
          </w:p>
          <w:p w14:paraId="19CFD900" w14:textId="77777777" w:rsidR="006D2982" w:rsidRDefault="006D2982" w:rsidP="006D2982">
            <w:pPr>
              <w:pStyle w:val="3-"/>
            </w:pPr>
            <w:r>
              <w:tab/>
            </w:r>
            <w:r>
              <w:tab/>
            </w:r>
            <w:r>
              <w:tab/>
              <w:t>printf("(P)%s: [QUIT]\n", name);</w:t>
            </w:r>
          </w:p>
          <w:p w14:paraId="55C48BFF" w14:textId="77777777" w:rsidR="006D2982" w:rsidRDefault="006D2982" w:rsidP="006D2982">
            <w:pPr>
              <w:pStyle w:val="3-"/>
            </w:pPr>
            <w:r>
              <w:tab/>
            </w:r>
            <w:r>
              <w:tab/>
            </w:r>
            <w:r>
              <w:tab/>
              <w:t>fflush(stdout);</w:t>
            </w:r>
          </w:p>
          <w:p w14:paraId="703B9BE9" w14:textId="77777777" w:rsidR="006D2982" w:rsidRDefault="006D2982" w:rsidP="006D2982">
            <w:pPr>
              <w:pStyle w:val="3-"/>
            </w:pPr>
            <w:r>
              <w:tab/>
            </w:r>
            <w:r>
              <w:tab/>
            </w:r>
            <w:r>
              <w:tab/>
            </w:r>
          </w:p>
          <w:p w14:paraId="39D93786"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//先行スレッド終了フラグ</w:t>
            </w:r>
          </w:p>
          <w:p w14:paraId="5D33EF83" w14:textId="77777777" w:rsidR="006D2982" w:rsidRDefault="006D2982" w:rsidP="006D2982">
            <w:pPr>
              <w:pStyle w:val="3-"/>
            </w:pPr>
            <w:r>
              <w:tab/>
            </w:r>
            <w:r>
              <w:tab/>
            </w:r>
            <w:r>
              <w:tab/>
              <w:t>s_IsQuirProiorThread = true;</w:t>
            </w:r>
          </w:p>
          <w:p w14:paraId="2C785AA5" w14:textId="77777777" w:rsidR="006D2982" w:rsidRDefault="006D2982" w:rsidP="006D2982">
            <w:pPr>
              <w:pStyle w:val="3-"/>
            </w:pPr>
            <w:r>
              <w:tab/>
            </w:r>
            <w:r>
              <w:tab/>
            </w:r>
            <w:r>
              <w:tab/>
            </w:r>
          </w:p>
          <w:p w14:paraId="203A2E8E"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//先行スレッド処理完了：全待機スレッドを起床</w:t>
            </w:r>
          </w:p>
          <w:p w14:paraId="7318C36B" w14:textId="77777777" w:rsidR="006D2982" w:rsidRDefault="006D2982" w:rsidP="006D2982">
            <w:pPr>
              <w:pStyle w:val="3-"/>
            </w:pPr>
            <w:r>
              <w:tab/>
            </w:r>
            <w:r>
              <w:tab/>
            </w:r>
            <w:r>
              <w:tab/>
              <w:t>for (int i = 0; i &lt; s_followThreadNum; ++i)</w:t>
            </w:r>
          </w:p>
          <w:p w14:paraId="180DC4CD" w14:textId="77777777" w:rsidR="006D2982" w:rsidRDefault="006D2982" w:rsidP="006D2982">
            <w:pPr>
              <w:pStyle w:val="3-"/>
            </w:pPr>
            <w:r>
              <w:tab/>
            </w:r>
            <w:r>
              <w:tab/>
            </w:r>
            <w:r>
              <w:tab/>
              <w:t>{</w:t>
            </w:r>
          </w:p>
          <w:p w14:paraId="6343B9B9" w14:textId="77777777" w:rsidR="006D2982" w:rsidRDefault="006D2982" w:rsidP="006D2982">
            <w:pPr>
              <w:pStyle w:val="3-"/>
            </w:pPr>
            <w:r>
              <w:tab/>
            </w:r>
            <w:r>
              <w:tab/>
            </w:r>
            <w:r>
              <w:tab/>
            </w:r>
            <w:r>
              <w:tab/>
            </w:r>
            <w:r w:rsidRPr="009D5D73">
              <w:rPr>
                <w:color w:val="FF0000"/>
              </w:rPr>
              <w:t>{</w:t>
            </w:r>
          </w:p>
          <w:p w14:paraId="78BE36E4" w14:textId="59FC73C5"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w:t>
            </w:r>
            <w:r w:rsidR="009D5D73" w:rsidRPr="009D5D73">
              <w:rPr>
                <w:rFonts w:hint="eastAsia"/>
                <w:color w:val="00B050"/>
              </w:rPr>
              <w:t>（ブロックから</w:t>
            </w:r>
          </w:p>
          <w:p w14:paraId="3838D276" w14:textId="6B45E9D3"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t xml:space="preserve">                                                        //</w:t>
            </w:r>
            <w:r w:rsidR="006D2982" w:rsidRPr="009D5D73">
              <w:rPr>
                <w:rFonts w:hint="eastAsia"/>
                <w:color w:val="00B050"/>
              </w:rPr>
              <w:t>抜ける時に自動解放）</w:t>
            </w:r>
          </w:p>
          <w:p w14:paraId="76EED40D"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s_followFinished[i] = false;</w:t>
            </w:r>
            <w:r w:rsidRPr="009D5D73">
              <w:rPr>
                <w:rFonts w:hint="eastAsia"/>
                <w:color w:val="00B050"/>
              </w:rPr>
              <w:t>//後続スレッドの処理完了状態を解除</w:t>
            </w:r>
          </w:p>
          <w:p w14:paraId="4349F919"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s_followCond[i].notify_one();</w:t>
            </w:r>
            <w:r w:rsidRPr="009D5D73">
              <w:rPr>
                <w:rFonts w:hint="eastAsia"/>
                <w:color w:val="00B050"/>
              </w:rPr>
              <w:t>//解除待ちしているスレッドに通知</w:t>
            </w:r>
          </w:p>
          <w:p w14:paraId="07E61006" w14:textId="77777777" w:rsidR="006D2982" w:rsidRDefault="006D2982" w:rsidP="006D2982">
            <w:pPr>
              <w:pStyle w:val="3-"/>
            </w:pPr>
            <w:r>
              <w:tab/>
            </w:r>
            <w:r>
              <w:tab/>
            </w:r>
            <w:r>
              <w:tab/>
            </w:r>
            <w:r>
              <w:tab/>
            </w:r>
            <w:r w:rsidRPr="009D5D73">
              <w:rPr>
                <w:color w:val="FF0000"/>
              </w:rPr>
              <w:t>}</w:t>
            </w:r>
          </w:p>
          <w:p w14:paraId="200164CA" w14:textId="77777777" w:rsidR="006D2982" w:rsidRDefault="006D2982" w:rsidP="006D2982">
            <w:pPr>
              <w:pStyle w:val="3-"/>
            </w:pPr>
            <w:r>
              <w:tab/>
            </w:r>
            <w:r>
              <w:tab/>
            </w:r>
            <w:r>
              <w:tab/>
              <w:t>}</w:t>
            </w:r>
          </w:p>
          <w:p w14:paraId="70844C1B" w14:textId="77777777" w:rsidR="006D2982" w:rsidRDefault="006D2982" w:rsidP="006D2982">
            <w:pPr>
              <w:pStyle w:val="3-"/>
            </w:pPr>
          </w:p>
          <w:p w14:paraId="1E68A6E4" w14:textId="77777777" w:rsidR="006D2982" w:rsidRDefault="006D2982" w:rsidP="006D2982">
            <w:pPr>
              <w:pStyle w:val="3-"/>
            </w:pPr>
            <w:r>
              <w:tab/>
            </w:r>
            <w:r>
              <w:tab/>
            </w:r>
            <w:r>
              <w:tab/>
              <w:t>break;</w:t>
            </w:r>
          </w:p>
          <w:p w14:paraId="2FD72EB4" w14:textId="77777777" w:rsidR="006D2982" w:rsidRDefault="006D2982" w:rsidP="006D2982">
            <w:pPr>
              <w:pStyle w:val="3-"/>
            </w:pPr>
            <w:r>
              <w:tab/>
            </w:r>
            <w:r>
              <w:tab/>
              <w:t>}</w:t>
            </w:r>
          </w:p>
          <w:p w14:paraId="6D2779DE" w14:textId="77777777" w:rsidR="006D2982" w:rsidRDefault="006D2982" w:rsidP="006D2982">
            <w:pPr>
              <w:pStyle w:val="3-"/>
            </w:pPr>
          </w:p>
          <w:p w14:paraId="1E7B289F" w14:textId="77777777" w:rsidR="006D2982" w:rsidRDefault="006D2982" w:rsidP="006D2982">
            <w:pPr>
              <w:pStyle w:val="3-"/>
            </w:pPr>
            <w:r>
              <w:rPr>
                <w:rFonts w:hint="eastAsia"/>
              </w:rPr>
              <w:tab/>
            </w:r>
            <w:r>
              <w:rPr>
                <w:rFonts w:hint="eastAsia"/>
              </w:rPr>
              <w:tab/>
            </w:r>
            <w:r w:rsidRPr="009D5D73">
              <w:rPr>
                <w:rFonts w:hint="eastAsia"/>
                <w:color w:val="00B050"/>
              </w:rPr>
              <w:t>//データ表示（前）</w:t>
            </w:r>
          </w:p>
          <w:p w14:paraId="75D20FAF" w14:textId="77777777" w:rsidR="006D2982" w:rsidRDefault="006D2982" w:rsidP="006D2982">
            <w:pPr>
              <w:pStyle w:val="3-"/>
            </w:pPr>
            <w:r>
              <w:tab/>
            </w:r>
            <w:r>
              <w:tab/>
              <w:t>printf("(P)%s: [BEFORE] commonData=%d, tlsData=%d\n", name, s_commonData, s_tlsData);</w:t>
            </w:r>
          </w:p>
          <w:p w14:paraId="16B0A80F" w14:textId="77777777" w:rsidR="006D2982" w:rsidRDefault="006D2982" w:rsidP="006D2982">
            <w:pPr>
              <w:pStyle w:val="3-"/>
            </w:pPr>
            <w:r>
              <w:tab/>
            </w:r>
            <w:r>
              <w:tab/>
              <w:t>fflush(stdout);</w:t>
            </w:r>
          </w:p>
          <w:p w14:paraId="122C081E" w14:textId="77777777" w:rsidR="006D2982" w:rsidRDefault="006D2982" w:rsidP="006D2982">
            <w:pPr>
              <w:pStyle w:val="3-"/>
            </w:pPr>
          </w:p>
          <w:p w14:paraId="3E401102" w14:textId="77777777" w:rsidR="006D2982" w:rsidRDefault="006D2982" w:rsidP="006D2982">
            <w:pPr>
              <w:pStyle w:val="3-"/>
            </w:pPr>
            <w:r>
              <w:rPr>
                <w:rFonts w:hint="eastAsia"/>
              </w:rPr>
              <w:tab/>
            </w:r>
            <w:r>
              <w:rPr>
                <w:rFonts w:hint="eastAsia"/>
              </w:rPr>
              <w:tab/>
            </w:r>
            <w:r w:rsidRPr="009D5D73">
              <w:rPr>
                <w:rFonts w:hint="eastAsia"/>
                <w:color w:val="00B050"/>
              </w:rPr>
              <w:t>//データ取得</w:t>
            </w:r>
          </w:p>
          <w:p w14:paraId="3AD956B7" w14:textId="77777777" w:rsidR="006D2982" w:rsidRDefault="006D2982" w:rsidP="006D2982">
            <w:pPr>
              <w:pStyle w:val="3-"/>
            </w:pPr>
            <w:r>
              <w:tab/>
            </w:r>
            <w:r>
              <w:tab/>
              <w:t>int common_data = s_commonData;</w:t>
            </w:r>
          </w:p>
          <w:p w14:paraId="3EE06DEB" w14:textId="77777777" w:rsidR="006D2982" w:rsidRDefault="006D2982" w:rsidP="006D2982">
            <w:pPr>
              <w:pStyle w:val="3-"/>
            </w:pPr>
            <w:r>
              <w:tab/>
            </w:r>
            <w:r>
              <w:tab/>
              <w:t>int tls_data = s_tlsData;</w:t>
            </w:r>
          </w:p>
          <w:p w14:paraId="42E59621" w14:textId="77777777" w:rsidR="006D2982" w:rsidRDefault="006D2982" w:rsidP="006D2982">
            <w:pPr>
              <w:pStyle w:val="3-"/>
            </w:pPr>
          </w:p>
          <w:p w14:paraId="7CBD4DF2"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//データ更新</w:t>
            </w:r>
          </w:p>
          <w:p w14:paraId="05643494" w14:textId="77777777" w:rsidR="006D2982" w:rsidRDefault="006D2982" w:rsidP="006D2982">
            <w:pPr>
              <w:pStyle w:val="3-"/>
            </w:pPr>
            <w:r>
              <w:tab/>
            </w:r>
            <w:r>
              <w:tab/>
              <w:t>++common_data;</w:t>
            </w:r>
          </w:p>
          <w:p w14:paraId="7041C863" w14:textId="77777777" w:rsidR="006D2982" w:rsidRDefault="006D2982" w:rsidP="006D2982">
            <w:pPr>
              <w:pStyle w:val="3-"/>
            </w:pPr>
            <w:r>
              <w:tab/>
            </w:r>
            <w:r>
              <w:tab/>
              <w:t>++tls_data;</w:t>
            </w:r>
          </w:p>
          <w:p w14:paraId="26B167C4" w14:textId="77777777" w:rsidR="006D2982" w:rsidRDefault="006D2982" w:rsidP="006D2982">
            <w:pPr>
              <w:pStyle w:val="3-"/>
            </w:pPr>
          </w:p>
          <w:p w14:paraId="7EE68FF5"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//若干ランダムでスリープ（0～499 msec）</w:t>
            </w:r>
          </w:p>
          <w:p w14:paraId="6E2DAE53" w14:textId="158E474A" w:rsidR="006D2982" w:rsidRDefault="006D2982" w:rsidP="006D2982">
            <w:pPr>
              <w:pStyle w:val="3-"/>
            </w:pPr>
            <w:r>
              <w:tab/>
            </w:r>
            <w:r>
              <w:tab/>
            </w:r>
            <w:r w:rsidR="008342F0" w:rsidRPr="008342F0">
              <w:t>std::this_thread::sleep_for(std::chrono::milliseconds(sleep_time(rnd)));</w:t>
            </w:r>
          </w:p>
          <w:p w14:paraId="69859DF6" w14:textId="77777777" w:rsidR="006D2982" w:rsidRDefault="006D2982" w:rsidP="006D2982">
            <w:pPr>
              <w:pStyle w:val="3-"/>
            </w:pPr>
          </w:p>
          <w:p w14:paraId="4609D14A" w14:textId="77777777" w:rsidR="006D2982" w:rsidRDefault="006D2982" w:rsidP="006D2982">
            <w:pPr>
              <w:pStyle w:val="3-"/>
            </w:pPr>
            <w:r>
              <w:rPr>
                <w:rFonts w:hint="eastAsia"/>
              </w:rPr>
              <w:tab/>
            </w:r>
            <w:r>
              <w:rPr>
                <w:rFonts w:hint="eastAsia"/>
              </w:rPr>
              <w:tab/>
            </w:r>
            <w:r w:rsidRPr="009D5D73">
              <w:rPr>
                <w:rFonts w:hint="eastAsia"/>
                <w:color w:val="00B050"/>
              </w:rPr>
              <w:t>//データ書き戻し</w:t>
            </w:r>
          </w:p>
          <w:p w14:paraId="01AEE572" w14:textId="77777777" w:rsidR="006D2982" w:rsidRDefault="006D2982" w:rsidP="006D2982">
            <w:pPr>
              <w:pStyle w:val="3-"/>
            </w:pPr>
            <w:r>
              <w:tab/>
            </w:r>
            <w:r>
              <w:tab/>
              <w:t>s_commonData = common_data;</w:t>
            </w:r>
          </w:p>
          <w:p w14:paraId="2DA4E68F" w14:textId="77777777" w:rsidR="006D2982" w:rsidRDefault="006D2982" w:rsidP="006D2982">
            <w:pPr>
              <w:pStyle w:val="3-"/>
            </w:pPr>
            <w:r>
              <w:tab/>
            </w:r>
            <w:r>
              <w:tab/>
              <w:t>s_tlsData = tls_data;</w:t>
            </w:r>
          </w:p>
          <w:p w14:paraId="2A2DD2DF" w14:textId="77777777" w:rsidR="006D2982" w:rsidRDefault="006D2982" w:rsidP="006D2982">
            <w:pPr>
              <w:pStyle w:val="3-"/>
            </w:pPr>
          </w:p>
          <w:p w14:paraId="3AFF741A"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//データ表示（後）</w:t>
            </w:r>
          </w:p>
          <w:p w14:paraId="7515E109" w14:textId="77777777" w:rsidR="006D2982" w:rsidRDefault="006D2982" w:rsidP="006D2982">
            <w:pPr>
              <w:pStyle w:val="3-"/>
            </w:pPr>
            <w:r>
              <w:tab/>
            </w:r>
            <w:r>
              <w:tab/>
              <w:t>printf("(P)%s: [AFTER]  commonData=%d, tlsData=%d\n", name, s_commonData, s_tlsData);</w:t>
            </w:r>
          </w:p>
          <w:p w14:paraId="6366FD12" w14:textId="77777777" w:rsidR="006D2982" w:rsidRDefault="006D2982" w:rsidP="006D2982">
            <w:pPr>
              <w:pStyle w:val="3-"/>
            </w:pPr>
            <w:r>
              <w:tab/>
            </w:r>
            <w:r>
              <w:tab/>
              <w:t>fflush(stdout);</w:t>
            </w:r>
          </w:p>
          <w:p w14:paraId="01077D79" w14:textId="77777777" w:rsidR="006D2982" w:rsidRDefault="006D2982" w:rsidP="006D2982">
            <w:pPr>
              <w:pStyle w:val="3-"/>
            </w:pPr>
          </w:p>
          <w:p w14:paraId="17654DF2"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//先行スレッド処理完了：全待機スレッドを起床</w:t>
            </w:r>
          </w:p>
          <w:p w14:paraId="246BFF3B" w14:textId="77777777" w:rsidR="006D2982" w:rsidRDefault="006D2982" w:rsidP="006D2982">
            <w:pPr>
              <w:pStyle w:val="3-"/>
            </w:pPr>
            <w:r>
              <w:tab/>
            </w:r>
            <w:r>
              <w:tab/>
              <w:t>for (int i = 0; i &lt; s_followThreadNum; ++i)</w:t>
            </w:r>
          </w:p>
          <w:p w14:paraId="5E2B2FE5" w14:textId="77777777" w:rsidR="006D2982" w:rsidRDefault="006D2982" w:rsidP="006D2982">
            <w:pPr>
              <w:pStyle w:val="3-"/>
            </w:pPr>
            <w:r>
              <w:tab/>
            </w:r>
            <w:r>
              <w:tab/>
              <w:t>{</w:t>
            </w:r>
          </w:p>
          <w:p w14:paraId="39D941E4" w14:textId="77777777" w:rsidR="006D2982" w:rsidRDefault="006D2982" w:rsidP="006D2982">
            <w:pPr>
              <w:pStyle w:val="3-"/>
            </w:pPr>
            <w:r>
              <w:tab/>
            </w:r>
            <w:r>
              <w:tab/>
            </w:r>
            <w:r>
              <w:tab/>
            </w:r>
            <w:r w:rsidRPr="009D5D73">
              <w:rPr>
                <w:color w:val="FF0000"/>
              </w:rPr>
              <w:t>{</w:t>
            </w:r>
          </w:p>
          <w:p w14:paraId="33DD7E26" w14:textId="77777777"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//ロック取得（ブロックから</w:t>
            </w:r>
          </w:p>
          <w:p w14:paraId="5EC193F4" w14:textId="195C2C7D"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t xml:space="preserve">                                                        //</w:t>
            </w:r>
            <w:r w:rsidR="006D2982" w:rsidRPr="009D5D73">
              <w:rPr>
                <w:rFonts w:hint="eastAsia"/>
                <w:color w:val="00B050"/>
              </w:rPr>
              <w:t>抜ける時に自動解放）</w:t>
            </w:r>
          </w:p>
          <w:p w14:paraId="4355E676"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9D5D73">
              <w:rPr>
                <w:rFonts w:hint="eastAsia"/>
                <w:color w:val="FF0000"/>
              </w:rPr>
              <w:t>s_followFinished[i] = false;</w:t>
            </w:r>
            <w:r w:rsidRPr="009D5D73">
              <w:rPr>
                <w:rFonts w:hint="eastAsia"/>
                <w:color w:val="00B050"/>
              </w:rPr>
              <w:t>//後続スレッドの処理完了状態を解除</w:t>
            </w:r>
          </w:p>
          <w:p w14:paraId="51770925" w14:textId="77777777" w:rsidR="006D2982"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s_followCond[i].notify_one();</w:t>
            </w:r>
            <w:r w:rsidRPr="009D5D73">
              <w:rPr>
                <w:rFonts w:hint="eastAsia"/>
                <w:color w:val="00B050"/>
              </w:rPr>
              <w:t>//解除待ちしているスレッドに通知</w:t>
            </w:r>
          </w:p>
          <w:p w14:paraId="6F5C5E57" w14:textId="1053B305" w:rsidR="009D5D73" w:rsidRPr="009D5D73" w:rsidRDefault="009D5D73" w:rsidP="009D5D73">
            <w:pPr>
              <w:pStyle w:val="3-"/>
              <w:rPr>
                <w:color w:val="00B050"/>
              </w:rPr>
            </w:pPr>
            <w:r>
              <w:tab/>
            </w:r>
            <w:r>
              <w:tab/>
            </w:r>
            <w:r>
              <w:rPr>
                <w:rFonts w:hint="eastAsia"/>
              </w:rPr>
              <w:tab/>
            </w:r>
            <w:r>
              <w:rPr>
                <w:rFonts w:hint="eastAsia"/>
              </w:rPr>
              <w:tab/>
            </w:r>
            <w:r w:rsidRPr="009D5D73">
              <w:rPr>
                <w:rFonts w:hint="eastAsia"/>
                <w:color w:val="00B050"/>
              </w:rPr>
              <w:t>//※一つの条件変数で多数のスレッドを待機させている場合は、</w:t>
            </w:r>
          </w:p>
          <w:p w14:paraId="459C180E" w14:textId="760789CD" w:rsidR="009D5D73" w:rsidRPr="009D5D73" w:rsidRDefault="009D5D73" w:rsidP="009D5D73">
            <w:pPr>
              <w:pStyle w:val="3-"/>
              <w:rPr>
                <w:color w:val="00B050"/>
              </w:rPr>
            </w:pPr>
            <w:r w:rsidRPr="009D5D73">
              <w:rPr>
                <w:color w:val="00B050"/>
              </w:rPr>
              <w:tab/>
            </w:r>
            <w:r w:rsidRPr="009D5D73">
              <w:rPr>
                <w:rFonts w:hint="eastAsia"/>
                <w:color w:val="00B050"/>
              </w:rPr>
              <w:tab/>
            </w:r>
            <w:r w:rsidRPr="009D5D73">
              <w:rPr>
                <w:color w:val="00B050"/>
              </w:rPr>
              <w:tab/>
            </w:r>
            <w:r w:rsidRPr="009D5D73">
              <w:rPr>
                <w:rFonts w:hint="eastAsia"/>
                <w:color w:val="00B050"/>
              </w:rPr>
              <w:tab/>
              <w:t xml:space="preserve">//　</w:t>
            </w:r>
            <w:r w:rsidRPr="009D5D73">
              <w:rPr>
                <w:rFonts w:hint="eastAsia"/>
                <w:color w:val="FF0000"/>
              </w:rPr>
              <w:t>.notify_all()</w:t>
            </w:r>
            <w:r w:rsidRPr="009D5D73">
              <w:rPr>
                <w:rFonts w:hint="eastAsia"/>
                <w:color w:val="00B050"/>
              </w:rPr>
              <w:t xml:space="preserve"> メソッドも使える。</w:t>
            </w:r>
          </w:p>
          <w:p w14:paraId="5EA6A6D5" w14:textId="77777777" w:rsidR="006D2982" w:rsidRDefault="006D2982" w:rsidP="006D2982">
            <w:pPr>
              <w:pStyle w:val="3-"/>
            </w:pPr>
            <w:r>
              <w:tab/>
            </w:r>
            <w:r>
              <w:tab/>
            </w:r>
            <w:r>
              <w:tab/>
            </w:r>
            <w:r w:rsidRPr="009D5D73">
              <w:rPr>
                <w:color w:val="FF0000"/>
              </w:rPr>
              <w:t>}</w:t>
            </w:r>
          </w:p>
          <w:p w14:paraId="3A5B23C7" w14:textId="77777777" w:rsidR="006D2982" w:rsidRDefault="006D2982" w:rsidP="006D2982">
            <w:pPr>
              <w:pStyle w:val="3-"/>
            </w:pPr>
            <w:r>
              <w:tab/>
            </w:r>
            <w:r>
              <w:tab/>
              <w:t>}</w:t>
            </w:r>
          </w:p>
          <w:p w14:paraId="71019881" w14:textId="77777777" w:rsidR="006D2982" w:rsidRDefault="006D2982" w:rsidP="006D2982">
            <w:pPr>
              <w:pStyle w:val="3-"/>
            </w:pPr>
          </w:p>
          <w:p w14:paraId="654473F6"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//スレッド切り替えのためのスリープ</w:t>
            </w:r>
          </w:p>
          <w:p w14:paraId="0E21A22D" w14:textId="77777777" w:rsidR="006D2982" w:rsidRDefault="006D2982" w:rsidP="006D2982">
            <w:pPr>
              <w:pStyle w:val="3-"/>
            </w:pPr>
            <w:r>
              <w:tab/>
            </w:r>
            <w:r>
              <w:tab/>
              <w:t>std::this_thread::sleep_for(std::chrono::milliseconds(0));</w:t>
            </w:r>
          </w:p>
          <w:p w14:paraId="3B574ADA" w14:textId="77777777" w:rsidR="006D2982" w:rsidRPr="009D5D73" w:rsidRDefault="006D2982" w:rsidP="006D2982">
            <w:pPr>
              <w:pStyle w:val="3-"/>
              <w:rPr>
                <w:color w:val="00B050"/>
              </w:rPr>
            </w:pPr>
            <w:r>
              <w:rPr>
                <w:rFonts w:hint="eastAsia"/>
              </w:rPr>
              <w:tab/>
            </w:r>
            <w:r w:rsidRPr="009D5D73">
              <w:rPr>
                <w:rFonts w:hint="eastAsia"/>
                <w:color w:val="00B050"/>
              </w:rPr>
              <w:t>//</w:t>
            </w:r>
            <w:r w:rsidRPr="009D5D73">
              <w:rPr>
                <w:rFonts w:hint="eastAsia"/>
                <w:color w:val="00B050"/>
              </w:rPr>
              <w:tab/>
              <w:t>//スレッド切り替え</w:t>
            </w:r>
          </w:p>
          <w:p w14:paraId="1EDF5102" w14:textId="77777777" w:rsidR="006D2982" w:rsidRPr="009D5D73" w:rsidRDefault="006D2982" w:rsidP="006D2982">
            <w:pPr>
              <w:pStyle w:val="3-"/>
              <w:rPr>
                <w:color w:val="00B050"/>
              </w:rPr>
            </w:pPr>
            <w:r w:rsidRPr="009D5D73">
              <w:rPr>
                <w:rFonts w:hint="eastAsia"/>
                <w:color w:val="00B050"/>
              </w:rPr>
              <w:tab/>
              <w:t>//</w:t>
            </w:r>
            <w:r w:rsidRPr="009D5D73">
              <w:rPr>
                <w:rFonts w:hint="eastAsia"/>
                <w:color w:val="00B050"/>
              </w:rPr>
              <w:tab/>
              <w:t>std::this_thread::yield();//OSに任せて再スケジューリング</w:t>
            </w:r>
          </w:p>
          <w:p w14:paraId="78337BF6" w14:textId="77777777" w:rsidR="006D2982" w:rsidRDefault="006D2982" w:rsidP="006D2982">
            <w:pPr>
              <w:pStyle w:val="3-"/>
            </w:pPr>
            <w:r>
              <w:tab/>
              <w:t>}</w:t>
            </w:r>
          </w:p>
          <w:p w14:paraId="6A277C15" w14:textId="77777777" w:rsidR="006D2982" w:rsidRDefault="006D2982" w:rsidP="006D2982">
            <w:pPr>
              <w:pStyle w:val="3-"/>
            </w:pPr>
          </w:p>
          <w:p w14:paraId="07D02B3E" w14:textId="77777777" w:rsidR="006D2982" w:rsidRPr="009D5D73" w:rsidRDefault="006D2982" w:rsidP="006D2982">
            <w:pPr>
              <w:pStyle w:val="3-"/>
              <w:rPr>
                <w:color w:val="00B050"/>
              </w:rPr>
            </w:pPr>
            <w:r>
              <w:rPr>
                <w:rFonts w:hint="eastAsia"/>
              </w:rPr>
              <w:tab/>
            </w:r>
            <w:r w:rsidRPr="009D5D73">
              <w:rPr>
                <w:rFonts w:hint="eastAsia"/>
                <w:color w:val="00B050"/>
              </w:rPr>
              <w:t>//終了</w:t>
            </w:r>
          </w:p>
          <w:p w14:paraId="5817956E" w14:textId="77777777" w:rsidR="006D2982" w:rsidRDefault="006D2982" w:rsidP="006D2982">
            <w:pPr>
              <w:pStyle w:val="3-"/>
            </w:pPr>
            <w:r>
              <w:tab/>
              <w:t>printf("- end:(P)%s -\n", name);</w:t>
            </w:r>
          </w:p>
          <w:p w14:paraId="1BCC87BC" w14:textId="77777777" w:rsidR="006D2982" w:rsidRDefault="006D2982" w:rsidP="006D2982">
            <w:pPr>
              <w:pStyle w:val="3-"/>
            </w:pPr>
            <w:r>
              <w:tab/>
              <w:t>fflush(stdout);</w:t>
            </w:r>
          </w:p>
          <w:p w14:paraId="10800AEC" w14:textId="77777777" w:rsidR="006D2982" w:rsidRDefault="006D2982" w:rsidP="006D2982">
            <w:pPr>
              <w:pStyle w:val="3-"/>
            </w:pPr>
            <w:r>
              <w:t>}</w:t>
            </w:r>
          </w:p>
          <w:p w14:paraId="1B2FA820" w14:textId="77777777" w:rsidR="006D2982" w:rsidRDefault="006D2982" w:rsidP="006D2982">
            <w:pPr>
              <w:pStyle w:val="3-"/>
            </w:pPr>
          </w:p>
          <w:p w14:paraId="0E51836F" w14:textId="77777777" w:rsidR="006D2982" w:rsidRDefault="006D2982" w:rsidP="006D2982">
            <w:pPr>
              <w:pStyle w:val="3-"/>
            </w:pPr>
            <w:r w:rsidRPr="009D5D73">
              <w:rPr>
                <w:rFonts w:hint="eastAsia"/>
                <w:color w:val="00B050"/>
              </w:rPr>
              <w:t>//後続スレッド</w:t>
            </w:r>
          </w:p>
          <w:p w14:paraId="682BE874" w14:textId="77777777" w:rsidR="006D2982" w:rsidRDefault="006D2982" w:rsidP="006D2982">
            <w:pPr>
              <w:pStyle w:val="3-"/>
            </w:pPr>
            <w:r>
              <w:t>void followThreadFunc(const char* name)</w:t>
            </w:r>
          </w:p>
          <w:p w14:paraId="77818DA4" w14:textId="77777777" w:rsidR="006D2982" w:rsidRDefault="006D2982" w:rsidP="006D2982">
            <w:pPr>
              <w:pStyle w:val="3-"/>
            </w:pPr>
            <w:r>
              <w:t>{</w:t>
            </w:r>
          </w:p>
          <w:p w14:paraId="4023D52C" w14:textId="77777777" w:rsidR="006D2982" w:rsidRDefault="006D2982" w:rsidP="006D2982">
            <w:pPr>
              <w:pStyle w:val="3-"/>
            </w:pPr>
            <w:r>
              <w:rPr>
                <w:rFonts w:hint="eastAsia"/>
              </w:rPr>
              <w:tab/>
            </w:r>
            <w:r w:rsidRPr="009D5D73">
              <w:rPr>
                <w:rFonts w:hint="eastAsia"/>
                <w:color w:val="00B050"/>
              </w:rPr>
              <w:t>//後続スレッド数カウントアップ</w:t>
            </w:r>
          </w:p>
          <w:p w14:paraId="39B5D7EB" w14:textId="77777777" w:rsidR="006D2982" w:rsidRDefault="006D2982" w:rsidP="006D2982">
            <w:pPr>
              <w:pStyle w:val="3-"/>
            </w:pPr>
            <w:r>
              <w:tab/>
              <w:t>const int thread_no = s_followThreadNo++;</w:t>
            </w:r>
          </w:p>
          <w:p w14:paraId="10293189" w14:textId="77777777" w:rsidR="006D2982" w:rsidRPr="008342F0" w:rsidRDefault="006D2982" w:rsidP="006D2982">
            <w:pPr>
              <w:pStyle w:val="3-"/>
            </w:pPr>
          </w:p>
          <w:p w14:paraId="175DFC1C" w14:textId="77777777" w:rsidR="006D2982" w:rsidRPr="009D5D73" w:rsidRDefault="006D2982" w:rsidP="006D2982">
            <w:pPr>
              <w:pStyle w:val="3-"/>
              <w:rPr>
                <w:color w:val="00B050"/>
              </w:rPr>
            </w:pPr>
            <w:r>
              <w:rPr>
                <w:rFonts w:hint="eastAsia"/>
              </w:rPr>
              <w:tab/>
            </w:r>
            <w:r w:rsidRPr="009D5D73">
              <w:rPr>
                <w:rFonts w:hint="eastAsia"/>
                <w:color w:val="00B050"/>
              </w:rPr>
              <w:t>//開始</w:t>
            </w:r>
          </w:p>
          <w:p w14:paraId="0B9D7F83" w14:textId="77777777" w:rsidR="006D2982" w:rsidRDefault="006D2982" w:rsidP="006D2982">
            <w:pPr>
              <w:pStyle w:val="3-"/>
            </w:pPr>
            <w:r>
              <w:tab/>
              <w:t>printf("- begin:(F)[%d]%s -\n", thread_no, name);</w:t>
            </w:r>
          </w:p>
          <w:p w14:paraId="3431870D" w14:textId="77777777" w:rsidR="006D2982" w:rsidRDefault="006D2982" w:rsidP="006D2982">
            <w:pPr>
              <w:pStyle w:val="3-"/>
            </w:pPr>
            <w:r>
              <w:tab/>
              <w:t>fflush(stdout);</w:t>
            </w:r>
          </w:p>
          <w:p w14:paraId="2A600F2A" w14:textId="77777777" w:rsidR="008342F0" w:rsidRDefault="008342F0" w:rsidP="008342F0">
            <w:pPr>
              <w:pStyle w:val="3-"/>
            </w:pPr>
          </w:p>
          <w:p w14:paraId="4232830B" w14:textId="77777777" w:rsidR="008342F0" w:rsidRDefault="008342F0" w:rsidP="008342F0">
            <w:pPr>
              <w:pStyle w:val="3-"/>
            </w:pPr>
            <w:r>
              <w:rPr>
                <w:rFonts w:hint="eastAsia"/>
              </w:rPr>
              <w:tab/>
            </w:r>
            <w:r w:rsidRPr="008342F0">
              <w:rPr>
                <w:rFonts w:hint="eastAsia"/>
                <w:color w:val="00B050"/>
              </w:rPr>
              <w:t>//乱数</w:t>
            </w:r>
          </w:p>
          <w:p w14:paraId="26DA0D19" w14:textId="77777777" w:rsidR="008342F0" w:rsidRDefault="008342F0" w:rsidP="008342F0">
            <w:pPr>
              <w:pStyle w:val="3-"/>
            </w:pPr>
            <w:r>
              <w:tab/>
              <w:t>std::random_device seed_gen;</w:t>
            </w:r>
          </w:p>
          <w:p w14:paraId="1635323B" w14:textId="77777777" w:rsidR="008342F0" w:rsidRDefault="008342F0" w:rsidP="008342F0">
            <w:pPr>
              <w:pStyle w:val="3-"/>
            </w:pPr>
            <w:r>
              <w:tab/>
              <w:t>std::mt19937 rnd(seed_gen());</w:t>
            </w:r>
          </w:p>
          <w:p w14:paraId="11D4B31D" w14:textId="77777777" w:rsidR="008342F0" w:rsidRDefault="008342F0" w:rsidP="008342F0">
            <w:pPr>
              <w:pStyle w:val="3-"/>
            </w:pPr>
            <w:r>
              <w:tab/>
              <w:t>std::uniform_int_distribution&lt;int&gt; sleep_time(0, 499);</w:t>
            </w:r>
          </w:p>
          <w:p w14:paraId="6B16DBFB" w14:textId="77777777" w:rsidR="006D2982" w:rsidRPr="008342F0" w:rsidRDefault="006D2982" w:rsidP="006D2982">
            <w:pPr>
              <w:pStyle w:val="3-"/>
            </w:pPr>
          </w:p>
          <w:p w14:paraId="6702195A" w14:textId="155908D8" w:rsidR="006D2982" w:rsidRDefault="006D2982" w:rsidP="006D2982">
            <w:pPr>
              <w:pStyle w:val="3-"/>
            </w:pPr>
            <w:r>
              <w:rPr>
                <w:rFonts w:hint="eastAsia"/>
              </w:rPr>
              <w:tab/>
            </w:r>
            <w:r w:rsidRPr="009D5D73">
              <w:rPr>
                <w:rFonts w:hint="eastAsia"/>
                <w:color w:val="00B050"/>
              </w:rPr>
              <w:t>//</w:t>
            </w:r>
            <w:r w:rsidR="00C73EA1">
              <w:rPr>
                <w:rFonts w:hint="eastAsia"/>
                <w:color w:val="00B050"/>
              </w:rPr>
              <w:t>後続</w:t>
            </w:r>
            <w:r w:rsidRPr="009D5D73">
              <w:rPr>
                <w:rFonts w:hint="eastAsia"/>
                <w:color w:val="00B050"/>
              </w:rPr>
              <w:t>スレッド処理完了：待機スレッドを起床</w:t>
            </w:r>
          </w:p>
          <w:p w14:paraId="5693848F" w14:textId="77777777" w:rsidR="006D2982" w:rsidRDefault="006D2982" w:rsidP="006D2982">
            <w:pPr>
              <w:pStyle w:val="3-"/>
            </w:pPr>
            <w:r>
              <w:tab/>
            </w:r>
            <w:r w:rsidRPr="009D5D73">
              <w:rPr>
                <w:color w:val="FF0000"/>
              </w:rPr>
              <w:t>{</w:t>
            </w:r>
          </w:p>
          <w:p w14:paraId="453D6E7F" w14:textId="77777777" w:rsidR="009D5D73" w:rsidRPr="009D5D73" w:rsidRDefault="006D2982" w:rsidP="006D2982">
            <w:pPr>
              <w:pStyle w:val="3-"/>
              <w:rPr>
                <w:color w:val="00B050"/>
              </w:rPr>
            </w:pPr>
            <w:r>
              <w:rPr>
                <w:rFonts w:hint="eastAsia"/>
              </w:rPr>
              <w:tab/>
            </w:r>
            <w:r>
              <w:rPr>
                <w:rFonts w:hint="eastAsia"/>
              </w:rPr>
              <w:tab/>
            </w:r>
            <w:r w:rsidRPr="009D5D73">
              <w:rPr>
                <w:rFonts w:hint="eastAsia"/>
                <w:color w:val="FF0000"/>
              </w:rPr>
              <w:t>std::unique_lock&lt;std::mutex&gt; lock(s_followCondMutex[thread_no]);</w:t>
            </w:r>
            <w:r w:rsidRPr="009D5D73">
              <w:rPr>
                <w:rFonts w:hint="eastAsia"/>
                <w:color w:val="00B050"/>
              </w:rPr>
              <w:t>//ロック取得（ブロックから</w:t>
            </w:r>
          </w:p>
          <w:p w14:paraId="74514D3E" w14:textId="62899CF6" w:rsidR="006D2982" w:rsidRPr="009D5D73" w:rsidRDefault="009D5D73" w:rsidP="006D2982">
            <w:pPr>
              <w:pStyle w:val="3-"/>
              <w:rPr>
                <w:color w:val="00B050"/>
              </w:rPr>
            </w:pPr>
            <w:r w:rsidRPr="009D5D73">
              <w:rPr>
                <w:color w:val="00B050"/>
              </w:rPr>
              <w:tab/>
            </w:r>
            <w:r w:rsidRPr="009D5D73">
              <w:rPr>
                <w:color w:val="00B050"/>
              </w:rPr>
              <w:tab/>
              <w:t xml:space="preserve">                                                                //</w:t>
            </w:r>
            <w:r w:rsidR="006D2982" w:rsidRPr="009D5D73">
              <w:rPr>
                <w:rFonts w:hint="eastAsia"/>
                <w:color w:val="00B050"/>
              </w:rPr>
              <w:t>抜ける時に自動解放）</w:t>
            </w:r>
          </w:p>
          <w:p w14:paraId="6E0D47EB" w14:textId="77777777" w:rsidR="006D2982" w:rsidRDefault="006D2982" w:rsidP="006D2982">
            <w:pPr>
              <w:pStyle w:val="3-"/>
            </w:pPr>
            <w:r>
              <w:rPr>
                <w:rFonts w:hint="eastAsia"/>
              </w:rPr>
              <w:tab/>
            </w:r>
            <w:r>
              <w:rPr>
                <w:rFonts w:hint="eastAsia"/>
              </w:rPr>
              <w:tab/>
            </w:r>
            <w:r w:rsidRPr="009D5D73">
              <w:rPr>
                <w:rFonts w:hint="eastAsia"/>
                <w:color w:val="FF0000"/>
              </w:rPr>
              <w:t>s_followFinished[thread_no] = true;</w:t>
            </w:r>
            <w:r w:rsidRPr="009D5D73">
              <w:rPr>
                <w:rFonts w:hint="eastAsia"/>
                <w:color w:val="00B050"/>
              </w:rPr>
              <w:t>//後続スレッドの処理完了状態をON</w:t>
            </w:r>
          </w:p>
          <w:p w14:paraId="0E8D0114" w14:textId="77777777" w:rsidR="006D2982" w:rsidRDefault="006D2982" w:rsidP="006D2982">
            <w:pPr>
              <w:pStyle w:val="3-"/>
            </w:pPr>
            <w:r>
              <w:rPr>
                <w:rFonts w:hint="eastAsia"/>
              </w:rPr>
              <w:tab/>
            </w:r>
            <w:r>
              <w:rPr>
                <w:rFonts w:hint="eastAsia"/>
              </w:rPr>
              <w:tab/>
            </w:r>
            <w:r w:rsidRPr="009D5D73">
              <w:rPr>
                <w:rFonts w:hint="eastAsia"/>
                <w:color w:val="FF0000"/>
              </w:rPr>
              <w:t>s_followCond[thread_no].notify_one();</w:t>
            </w:r>
            <w:r w:rsidRPr="009D5D73">
              <w:rPr>
                <w:rFonts w:hint="eastAsia"/>
                <w:color w:val="00B050"/>
              </w:rPr>
              <w:t>//解除待ちしているスレッドに通知</w:t>
            </w:r>
          </w:p>
          <w:p w14:paraId="526F15BC" w14:textId="77777777" w:rsidR="006D2982" w:rsidRDefault="006D2982" w:rsidP="006D2982">
            <w:pPr>
              <w:pStyle w:val="3-"/>
            </w:pPr>
            <w:r>
              <w:tab/>
            </w:r>
            <w:r w:rsidRPr="009D5D73">
              <w:rPr>
                <w:color w:val="FF0000"/>
              </w:rPr>
              <w:t>}</w:t>
            </w:r>
          </w:p>
          <w:p w14:paraId="0AA1B35A" w14:textId="77777777" w:rsidR="006D2982" w:rsidRDefault="006D2982" w:rsidP="006D2982">
            <w:pPr>
              <w:pStyle w:val="3-"/>
            </w:pPr>
          </w:p>
          <w:p w14:paraId="786A464E" w14:textId="77777777" w:rsidR="006D2982" w:rsidRDefault="006D2982" w:rsidP="006D2982">
            <w:pPr>
              <w:pStyle w:val="3-"/>
            </w:pPr>
            <w:r>
              <w:rPr>
                <w:rFonts w:hint="eastAsia"/>
              </w:rPr>
              <w:tab/>
            </w:r>
            <w:r w:rsidRPr="008342F0">
              <w:rPr>
                <w:rFonts w:hint="eastAsia"/>
                <w:color w:val="00B050"/>
              </w:rPr>
              <w:t>//処理</w:t>
            </w:r>
          </w:p>
          <w:p w14:paraId="20180A89" w14:textId="77777777" w:rsidR="006D2982" w:rsidRDefault="006D2982" w:rsidP="006D2982">
            <w:pPr>
              <w:pStyle w:val="3-"/>
            </w:pPr>
            <w:r>
              <w:tab/>
              <w:t>while (1)</w:t>
            </w:r>
          </w:p>
          <w:p w14:paraId="5558E855" w14:textId="77777777" w:rsidR="006D2982" w:rsidRDefault="006D2982" w:rsidP="006D2982">
            <w:pPr>
              <w:pStyle w:val="3-"/>
            </w:pPr>
            <w:r>
              <w:tab/>
              <w:t>{</w:t>
            </w:r>
          </w:p>
          <w:p w14:paraId="4ED5F86B" w14:textId="77777777" w:rsidR="006D2982" w:rsidRDefault="006D2982" w:rsidP="006D2982">
            <w:pPr>
              <w:pStyle w:val="3-"/>
            </w:pPr>
            <w:r>
              <w:rPr>
                <w:rFonts w:hint="eastAsia"/>
              </w:rPr>
              <w:tab/>
            </w:r>
            <w:r>
              <w:rPr>
                <w:rFonts w:hint="eastAsia"/>
              </w:rPr>
              <w:tab/>
            </w:r>
            <w:r w:rsidRPr="008342F0">
              <w:rPr>
                <w:rFonts w:hint="eastAsia"/>
                <w:color w:val="00B050"/>
              </w:rPr>
              <w:t>//先行スレッド処理完了待ち</w:t>
            </w:r>
          </w:p>
          <w:p w14:paraId="01A7FE29" w14:textId="77777777" w:rsidR="006D2982" w:rsidRDefault="006D2982" w:rsidP="006D2982">
            <w:pPr>
              <w:pStyle w:val="3-"/>
            </w:pPr>
            <w:r>
              <w:tab/>
            </w:r>
            <w:r>
              <w:tab/>
            </w:r>
            <w:r w:rsidRPr="008342F0">
              <w:rPr>
                <w:color w:val="FF0000"/>
              </w:rPr>
              <w:t>{</w:t>
            </w:r>
          </w:p>
          <w:p w14:paraId="04D142B6" w14:textId="77777777" w:rsidR="008342F0" w:rsidRPr="008342F0" w:rsidRDefault="006D2982" w:rsidP="006D2982">
            <w:pPr>
              <w:pStyle w:val="3-"/>
              <w:rPr>
                <w:color w:val="00B050"/>
              </w:rPr>
            </w:pP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24CE23D8" w14:textId="772BD325"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t xml:space="preserve">                                                                //</w:t>
            </w:r>
            <w:r w:rsidR="006D2982" w:rsidRPr="008342F0">
              <w:rPr>
                <w:rFonts w:hint="eastAsia"/>
                <w:color w:val="00B050"/>
              </w:rPr>
              <w:t>抜ける時に自動解放）</w:t>
            </w:r>
          </w:p>
          <w:p w14:paraId="1341CABF"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while (s_followFinished[thread_no])</w:t>
            </w:r>
            <w:r w:rsidRPr="008342F0">
              <w:rPr>
                <w:rFonts w:hint="eastAsia"/>
                <w:color w:val="00B050"/>
              </w:rPr>
              <w:t>//待機終了条件を満たしていない場合</w:t>
            </w:r>
          </w:p>
          <w:p w14:paraId="5E0BC5FB"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s_followCond[thread_no].wait(lock);</w:t>
            </w:r>
            <w:r w:rsidRPr="008342F0">
              <w:rPr>
                <w:rFonts w:hint="eastAsia"/>
                <w:color w:val="00B050"/>
              </w:rPr>
              <w:t>//待機（ロック開放→待機→待機終了→ロック取得が行われる）</w:t>
            </w:r>
          </w:p>
          <w:p w14:paraId="2E6CDE55" w14:textId="219A2904" w:rsidR="009D5D73" w:rsidRDefault="009D5D73" w:rsidP="009D5D73">
            <w:pPr>
              <w:pStyle w:val="3-"/>
            </w:pPr>
            <w:r>
              <w:rPr>
                <w:rFonts w:hint="eastAsia"/>
              </w:rPr>
              <w:tab/>
            </w:r>
            <w:r>
              <w:rPr>
                <w:rFonts w:hint="eastAsia"/>
              </w:rPr>
              <w:tab/>
            </w:r>
            <w:r>
              <w:rPr>
                <w:rFonts w:hint="eastAsia"/>
              </w:rPr>
              <w:tab/>
            </w:r>
            <w:r w:rsidRPr="009D5D73">
              <w:rPr>
                <w:rFonts w:hint="eastAsia"/>
                <w:color w:val="00B050"/>
              </w:rPr>
              <w:t xml:space="preserve">//※待機をタイムアウトさせたい場合は </w:t>
            </w:r>
            <w:r w:rsidRPr="009D5D73">
              <w:rPr>
                <w:rFonts w:hint="eastAsia"/>
                <w:color w:val="FF0000"/>
              </w:rPr>
              <w:t>.wait_for()</w:t>
            </w:r>
            <w:r w:rsidRPr="009D5D73">
              <w:rPr>
                <w:rFonts w:hint="eastAsia"/>
                <w:color w:val="00B050"/>
              </w:rPr>
              <w:t xml:space="preserve"> メソッドを用いる。</w:t>
            </w:r>
          </w:p>
          <w:p w14:paraId="04B72669" w14:textId="77777777" w:rsidR="006D2982" w:rsidRDefault="006D2982" w:rsidP="006D2982">
            <w:pPr>
              <w:pStyle w:val="3-"/>
            </w:pPr>
            <w:r>
              <w:tab/>
            </w:r>
            <w:r>
              <w:tab/>
            </w:r>
            <w:r w:rsidRPr="008342F0">
              <w:rPr>
                <w:color w:val="FF0000"/>
              </w:rPr>
              <w:t>}</w:t>
            </w:r>
          </w:p>
          <w:p w14:paraId="717A722E" w14:textId="77777777" w:rsidR="006D2982" w:rsidRDefault="006D2982" w:rsidP="006D2982">
            <w:pPr>
              <w:pStyle w:val="3-"/>
            </w:pPr>
          </w:p>
          <w:p w14:paraId="017B52E4" w14:textId="77777777" w:rsidR="006D2982" w:rsidRDefault="006D2982" w:rsidP="006D2982">
            <w:pPr>
              <w:pStyle w:val="3-"/>
            </w:pPr>
            <w:r>
              <w:rPr>
                <w:rFonts w:hint="eastAsia"/>
              </w:rPr>
              <w:tab/>
            </w:r>
            <w:r>
              <w:rPr>
                <w:rFonts w:hint="eastAsia"/>
              </w:rPr>
              <w:tab/>
            </w:r>
            <w:r w:rsidRPr="008342F0">
              <w:rPr>
                <w:rFonts w:hint="eastAsia"/>
                <w:color w:val="00B050"/>
              </w:rPr>
              <w:t>//終了確認</w:t>
            </w:r>
          </w:p>
          <w:p w14:paraId="73279D5D" w14:textId="77777777" w:rsidR="006D2982" w:rsidRDefault="006D2982" w:rsidP="006D2982">
            <w:pPr>
              <w:pStyle w:val="3-"/>
            </w:pPr>
            <w:r>
              <w:tab/>
            </w:r>
            <w:r>
              <w:tab/>
              <w:t>if (s_IsQuirProiorThread)</w:t>
            </w:r>
          </w:p>
          <w:p w14:paraId="51CCDCE4" w14:textId="77777777" w:rsidR="006D2982" w:rsidRDefault="006D2982" w:rsidP="006D2982">
            <w:pPr>
              <w:pStyle w:val="3-"/>
            </w:pPr>
            <w:r>
              <w:tab/>
            </w:r>
            <w:r>
              <w:tab/>
              <w:t>{</w:t>
            </w:r>
          </w:p>
          <w:p w14:paraId="3B42EF9E"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00B050"/>
              </w:rPr>
              <w:t>//処理終了</w:t>
            </w:r>
          </w:p>
          <w:p w14:paraId="11EF639B" w14:textId="77777777" w:rsidR="006D2982" w:rsidRDefault="006D2982" w:rsidP="006D2982">
            <w:pPr>
              <w:pStyle w:val="3-"/>
            </w:pPr>
            <w:r>
              <w:tab/>
            </w:r>
            <w:r>
              <w:tab/>
            </w:r>
            <w:r>
              <w:tab/>
              <w:t>printf("(F)[%d]%s: [QUIT]\n", thread_no, name);</w:t>
            </w:r>
          </w:p>
          <w:p w14:paraId="27CCF7AB" w14:textId="77777777" w:rsidR="006D2982" w:rsidRDefault="006D2982" w:rsidP="006D2982">
            <w:pPr>
              <w:pStyle w:val="3-"/>
            </w:pPr>
            <w:r>
              <w:lastRenderedPageBreak/>
              <w:tab/>
            </w:r>
            <w:r>
              <w:tab/>
            </w:r>
            <w:r>
              <w:tab/>
              <w:t>fflush(stdout);</w:t>
            </w:r>
          </w:p>
          <w:p w14:paraId="7D462419" w14:textId="77777777" w:rsidR="006D2982" w:rsidRDefault="006D2982" w:rsidP="006D2982">
            <w:pPr>
              <w:pStyle w:val="3-"/>
            </w:pPr>
            <w:r>
              <w:tab/>
            </w:r>
            <w:r>
              <w:tab/>
            </w:r>
            <w:r>
              <w:tab/>
            </w:r>
          </w:p>
          <w:p w14:paraId="06E3D024" w14:textId="20BA6C87" w:rsidR="006D2982" w:rsidRDefault="006D2982" w:rsidP="006D2982">
            <w:pPr>
              <w:pStyle w:val="3-"/>
            </w:pPr>
            <w:r>
              <w:rPr>
                <w:rFonts w:hint="eastAsia"/>
              </w:rPr>
              <w:tab/>
            </w:r>
            <w:r>
              <w:rPr>
                <w:rFonts w:hint="eastAsia"/>
              </w:rPr>
              <w:tab/>
            </w:r>
            <w:r>
              <w:rPr>
                <w:rFonts w:hint="eastAsia"/>
              </w:rPr>
              <w:tab/>
            </w:r>
            <w:r w:rsidRPr="008342F0">
              <w:rPr>
                <w:rFonts w:hint="eastAsia"/>
                <w:color w:val="00B050"/>
              </w:rPr>
              <w:t>//</w:t>
            </w:r>
            <w:r w:rsidR="00C73EA1">
              <w:rPr>
                <w:rFonts w:hint="eastAsia"/>
                <w:color w:val="00B050"/>
              </w:rPr>
              <w:t>後続</w:t>
            </w:r>
            <w:r w:rsidRPr="008342F0">
              <w:rPr>
                <w:rFonts w:hint="eastAsia"/>
                <w:color w:val="00B050"/>
              </w:rPr>
              <w:t>スレッド処理完了：待機スレッドを起床</w:t>
            </w:r>
          </w:p>
          <w:p w14:paraId="6CB4AEB2" w14:textId="77777777" w:rsidR="006D2982" w:rsidRDefault="006D2982" w:rsidP="006D2982">
            <w:pPr>
              <w:pStyle w:val="3-"/>
            </w:pPr>
            <w:r>
              <w:tab/>
            </w:r>
            <w:r>
              <w:tab/>
            </w:r>
            <w:r>
              <w:tab/>
            </w:r>
            <w:r w:rsidRPr="008342F0">
              <w:rPr>
                <w:color w:val="FF0000"/>
              </w:rPr>
              <w:t>{</w:t>
            </w:r>
          </w:p>
          <w:p w14:paraId="70C097CF" w14:textId="77777777" w:rsidR="008342F0" w:rsidRPr="008342F0" w:rsidRDefault="006D2982" w:rsidP="006D2982">
            <w:pPr>
              <w:pStyle w:val="3-"/>
              <w:rPr>
                <w:color w:val="00B050"/>
              </w:rPr>
            </w:pPr>
            <w:r>
              <w:rPr>
                <w:rFonts w:hint="eastAsia"/>
              </w:rPr>
              <w:tab/>
            </w: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6A9ED6A7" w14:textId="2430A4D9"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r>
            <w:r w:rsidRPr="008342F0">
              <w:rPr>
                <w:color w:val="00B050"/>
              </w:rPr>
              <w:tab/>
            </w:r>
            <w:r w:rsidRPr="008342F0">
              <w:rPr>
                <w:rFonts w:hint="eastAsia"/>
                <w:color w:val="00B050"/>
              </w:rPr>
              <w:t xml:space="preserve">                                                        </w:t>
            </w:r>
            <w:r w:rsidRPr="008342F0">
              <w:rPr>
                <w:color w:val="00B050"/>
              </w:rPr>
              <w:t xml:space="preserve">      </w:t>
            </w:r>
            <w:r w:rsidRPr="008342F0">
              <w:rPr>
                <w:rFonts w:hint="eastAsia"/>
                <w:color w:val="00B050"/>
              </w:rPr>
              <w:t xml:space="preserve">  //</w:t>
            </w:r>
            <w:r w:rsidR="006D2982" w:rsidRPr="008342F0">
              <w:rPr>
                <w:rFonts w:hint="eastAsia"/>
                <w:color w:val="00B050"/>
              </w:rPr>
              <w:t>抜ける時に自動解放）</w:t>
            </w:r>
          </w:p>
          <w:p w14:paraId="6A9DA566"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s_followFinished[thread_no] = true;</w:t>
            </w:r>
            <w:r w:rsidRPr="008342F0">
              <w:rPr>
                <w:rFonts w:hint="eastAsia"/>
                <w:color w:val="00B050"/>
              </w:rPr>
              <w:t>//後続スレッドの処理完了状態をON</w:t>
            </w:r>
          </w:p>
          <w:p w14:paraId="3CDF2700"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s_followCond[thread_no].notify_one();</w:t>
            </w:r>
            <w:r w:rsidRPr="008342F0">
              <w:rPr>
                <w:rFonts w:hint="eastAsia"/>
                <w:color w:val="00B050"/>
              </w:rPr>
              <w:t>//解除待ちしているスレッドに通知</w:t>
            </w:r>
          </w:p>
          <w:p w14:paraId="57E808E2" w14:textId="77777777" w:rsidR="006D2982" w:rsidRDefault="006D2982" w:rsidP="006D2982">
            <w:pPr>
              <w:pStyle w:val="3-"/>
            </w:pPr>
            <w:r>
              <w:tab/>
            </w:r>
            <w:r>
              <w:tab/>
            </w:r>
            <w:r>
              <w:tab/>
            </w:r>
            <w:r w:rsidRPr="008342F0">
              <w:rPr>
                <w:color w:val="FF0000"/>
              </w:rPr>
              <w:t>}</w:t>
            </w:r>
          </w:p>
          <w:p w14:paraId="7BA9B6CA" w14:textId="77777777" w:rsidR="006D2982" w:rsidRDefault="006D2982" w:rsidP="006D2982">
            <w:pPr>
              <w:pStyle w:val="3-"/>
            </w:pPr>
            <w:r>
              <w:tab/>
            </w:r>
            <w:r>
              <w:tab/>
            </w:r>
            <w:r>
              <w:tab/>
            </w:r>
          </w:p>
          <w:p w14:paraId="38D66AC7" w14:textId="77777777" w:rsidR="006D2982" w:rsidRDefault="006D2982" w:rsidP="006D2982">
            <w:pPr>
              <w:pStyle w:val="3-"/>
            </w:pPr>
            <w:r>
              <w:tab/>
            </w:r>
            <w:r>
              <w:tab/>
            </w:r>
            <w:r>
              <w:tab/>
              <w:t>break;</w:t>
            </w:r>
          </w:p>
          <w:p w14:paraId="14CB36D4" w14:textId="77777777" w:rsidR="006D2982" w:rsidRDefault="006D2982" w:rsidP="006D2982">
            <w:pPr>
              <w:pStyle w:val="3-"/>
            </w:pPr>
            <w:r>
              <w:tab/>
            </w:r>
            <w:r>
              <w:tab/>
              <w:t>}</w:t>
            </w:r>
          </w:p>
          <w:p w14:paraId="53031105" w14:textId="77777777" w:rsidR="006D2982" w:rsidRDefault="006D2982" w:rsidP="006D2982">
            <w:pPr>
              <w:pStyle w:val="3-"/>
            </w:pPr>
          </w:p>
          <w:p w14:paraId="37B0DAE3" w14:textId="77777777" w:rsidR="006D2982" w:rsidRDefault="006D2982" w:rsidP="006D2982">
            <w:pPr>
              <w:pStyle w:val="3-"/>
            </w:pPr>
            <w:r>
              <w:rPr>
                <w:rFonts w:hint="eastAsia"/>
              </w:rPr>
              <w:tab/>
            </w:r>
            <w:r>
              <w:rPr>
                <w:rFonts w:hint="eastAsia"/>
              </w:rPr>
              <w:tab/>
            </w:r>
            <w:r w:rsidRPr="008342F0">
              <w:rPr>
                <w:rFonts w:hint="eastAsia"/>
                <w:color w:val="00B050"/>
              </w:rPr>
              <w:t>//データ表示（前）</w:t>
            </w:r>
          </w:p>
          <w:p w14:paraId="16CA09CA" w14:textId="77777777" w:rsidR="006D2982" w:rsidRDefault="006D2982" w:rsidP="006D2982">
            <w:pPr>
              <w:pStyle w:val="3-"/>
            </w:pPr>
            <w:r>
              <w:tab/>
            </w:r>
            <w:r>
              <w:tab/>
              <w:t>printf("(F)[%d]%s: [BEFORE] commonData=%d, tlsData=%d\n", thread_no, name, s_commonData, s_tlsData);</w:t>
            </w:r>
          </w:p>
          <w:p w14:paraId="5FE63D42" w14:textId="77777777" w:rsidR="006D2982" w:rsidRDefault="006D2982" w:rsidP="006D2982">
            <w:pPr>
              <w:pStyle w:val="3-"/>
            </w:pPr>
            <w:r>
              <w:tab/>
            </w:r>
            <w:r>
              <w:tab/>
              <w:t>fflush(stdout);</w:t>
            </w:r>
          </w:p>
          <w:p w14:paraId="1EC8F3A1" w14:textId="77777777" w:rsidR="006D2982" w:rsidRDefault="006D2982" w:rsidP="006D2982">
            <w:pPr>
              <w:pStyle w:val="3-"/>
            </w:pPr>
          </w:p>
          <w:p w14:paraId="1E373B7C" w14:textId="77777777" w:rsidR="006D2982" w:rsidRDefault="006D2982" w:rsidP="006D2982">
            <w:pPr>
              <w:pStyle w:val="3-"/>
            </w:pPr>
            <w:r>
              <w:rPr>
                <w:rFonts w:hint="eastAsia"/>
              </w:rPr>
              <w:tab/>
            </w:r>
            <w:r>
              <w:rPr>
                <w:rFonts w:hint="eastAsia"/>
              </w:rPr>
              <w:tab/>
            </w:r>
            <w:r w:rsidRPr="008342F0">
              <w:rPr>
                <w:rFonts w:hint="eastAsia"/>
                <w:color w:val="00B050"/>
              </w:rPr>
              <w:t>//データ取得</w:t>
            </w:r>
          </w:p>
          <w:p w14:paraId="47F1CF46" w14:textId="77777777" w:rsidR="006D2982" w:rsidRDefault="006D2982" w:rsidP="006D2982">
            <w:pPr>
              <w:pStyle w:val="3-"/>
            </w:pPr>
            <w:r>
              <w:tab/>
            </w:r>
            <w:r>
              <w:tab/>
              <w:t>int common_data = s_commonData;</w:t>
            </w:r>
          </w:p>
          <w:p w14:paraId="22A9985B" w14:textId="77777777" w:rsidR="006D2982" w:rsidRDefault="006D2982" w:rsidP="006D2982">
            <w:pPr>
              <w:pStyle w:val="3-"/>
            </w:pPr>
            <w:r>
              <w:tab/>
            </w:r>
            <w:r>
              <w:tab/>
              <w:t>int tls_data = s_tlsData;</w:t>
            </w:r>
          </w:p>
          <w:p w14:paraId="5F46B26C" w14:textId="77777777" w:rsidR="006D2982" w:rsidRDefault="006D2982" w:rsidP="006D2982">
            <w:pPr>
              <w:pStyle w:val="3-"/>
            </w:pPr>
          </w:p>
          <w:p w14:paraId="3637D17F" w14:textId="77777777" w:rsidR="006D2982" w:rsidRDefault="006D2982" w:rsidP="006D2982">
            <w:pPr>
              <w:pStyle w:val="3-"/>
            </w:pPr>
            <w:r>
              <w:rPr>
                <w:rFonts w:hint="eastAsia"/>
              </w:rPr>
              <w:tab/>
            </w:r>
            <w:r>
              <w:rPr>
                <w:rFonts w:hint="eastAsia"/>
              </w:rPr>
              <w:tab/>
            </w:r>
            <w:r w:rsidRPr="008342F0">
              <w:rPr>
                <w:rFonts w:hint="eastAsia"/>
                <w:color w:val="00B050"/>
              </w:rPr>
              <w:t>//データ更新</w:t>
            </w:r>
          </w:p>
          <w:p w14:paraId="166CBD12" w14:textId="77777777" w:rsidR="006D2982" w:rsidRDefault="006D2982" w:rsidP="006D2982">
            <w:pPr>
              <w:pStyle w:val="3-"/>
            </w:pPr>
            <w:r>
              <w:tab/>
            </w:r>
            <w:r>
              <w:tab/>
              <w:t>++tls_data;</w:t>
            </w:r>
          </w:p>
          <w:p w14:paraId="649E1D66" w14:textId="77777777" w:rsidR="006D2982" w:rsidRDefault="006D2982" w:rsidP="006D2982">
            <w:pPr>
              <w:pStyle w:val="3-"/>
            </w:pPr>
          </w:p>
          <w:p w14:paraId="20DAC54C" w14:textId="77777777"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//若干ランダムでスリープ（0～500 msec）</w:t>
            </w:r>
          </w:p>
          <w:p w14:paraId="03CFB607" w14:textId="303EB55E" w:rsidR="006D2982" w:rsidRDefault="006D2982" w:rsidP="006D2982">
            <w:pPr>
              <w:pStyle w:val="3-"/>
            </w:pPr>
            <w:r>
              <w:tab/>
            </w:r>
            <w:r>
              <w:tab/>
            </w:r>
            <w:r w:rsidR="008342F0" w:rsidRPr="008342F0">
              <w:t>std::this_thread::sleep_for(std::chrono::milliseconds(sleep_time(rnd)));</w:t>
            </w:r>
          </w:p>
          <w:p w14:paraId="5286CD9C" w14:textId="77777777" w:rsidR="006D2982" w:rsidRDefault="006D2982" w:rsidP="006D2982">
            <w:pPr>
              <w:pStyle w:val="3-"/>
            </w:pPr>
          </w:p>
          <w:p w14:paraId="188AB3D0" w14:textId="77777777" w:rsidR="006D2982" w:rsidRDefault="006D2982" w:rsidP="006D2982">
            <w:pPr>
              <w:pStyle w:val="3-"/>
            </w:pPr>
            <w:r>
              <w:rPr>
                <w:rFonts w:hint="eastAsia"/>
              </w:rPr>
              <w:tab/>
            </w:r>
            <w:r>
              <w:rPr>
                <w:rFonts w:hint="eastAsia"/>
              </w:rPr>
              <w:tab/>
            </w:r>
            <w:r w:rsidRPr="008342F0">
              <w:rPr>
                <w:rFonts w:hint="eastAsia"/>
                <w:color w:val="00B050"/>
              </w:rPr>
              <w:t>//データ書き戻し</w:t>
            </w:r>
          </w:p>
          <w:p w14:paraId="1C20F9BF" w14:textId="77777777" w:rsidR="006D2982" w:rsidRDefault="006D2982" w:rsidP="006D2982">
            <w:pPr>
              <w:pStyle w:val="3-"/>
            </w:pPr>
            <w:r>
              <w:tab/>
            </w:r>
            <w:r>
              <w:tab/>
              <w:t>s_tlsData = tls_data;</w:t>
            </w:r>
          </w:p>
          <w:p w14:paraId="3819DD4B" w14:textId="77777777" w:rsidR="006D2982" w:rsidRDefault="006D2982" w:rsidP="006D2982">
            <w:pPr>
              <w:pStyle w:val="3-"/>
            </w:pPr>
          </w:p>
          <w:p w14:paraId="534B55F8" w14:textId="77777777" w:rsidR="006D2982" w:rsidRDefault="006D2982" w:rsidP="006D2982">
            <w:pPr>
              <w:pStyle w:val="3-"/>
            </w:pPr>
            <w:r>
              <w:rPr>
                <w:rFonts w:hint="eastAsia"/>
              </w:rPr>
              <w:tab/>
            </w:r>
            <w:r>
              <w:rPr>
                <w:rFonts w:hint="eastAsia"/>
              </w:rPr>
              <w:tab/>
            </w:r>
            <w:r w:rsidRPr="008342F0">
              <w:rPr>
                <w:rFonts w:hint="eastAsia"/>
                <w:color w:val="00B050"/>
              </w:rPr>
              <w:t>//データ表示（後）</w:t>
            </w:r>
          </w:p>
          <w:p w14:paraId="0C2DEF20" w14:textId="77777777" w:rsidR="006D2982" w:rsidRDefault="006D2982" w:rsidP="006D2982">
            <w:pPr>
              <w:pStyle w:val="3-"/>
            </w:pPr>
            <w:r>
              <w:tab/>
            </w:r>
            <w:r>
              <w:tab/>
              <w:t>printf("(F)[%d]%s: [AFTER]  commonData=%d, tlsData=%d\n", thread_no, name, s_commonData, s_tlsData);</w:t>
            </w:r>
          </w:p>
          <w:p w14:paraId="593B64E8" w14:textId="77777777" w:rsidR="006D2982" w:rsidRDefault="006D2982" w:rsidP="006D2982">
            <w:pPr>
              <w:pStyle w:val="3-"/>
            </w:pPr>
            <w:r>
              <w:tab/>
            </w:r>
            <w:r>
              <w:tab/>
              <w:t>fflush(stdout);</w:t>
            </w:r>
          </w:p>
          <w:p w14:paraId="569B00A8" w14:textId="77777777" w:rsidR="006D2982" w:rsidRDefault="006D2982" w:rsidP="006D2982">
            <w:pPr>
              <w:pStyle w:val="3-"/>
            </w:pPr>
            <w:r>
              <w:tab/>
            </w:r>
            <w:r>
              <w:tab/>
            </w:r>
          </w:p>
          <w:p w14:paraId="137507D9" w14:textId="44F87A49"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w:t>
            </w:r>
            <w:r w:rsidR="00C73EA1">
              <w:rPr>
                <w:rFonts w:hint="eastAsia"/>
                <w:color w:val="00B050"/>
              </w:rPr>
              <w:t>後続</w:t>
            </w:r>
            <w:r w:rsidRPr="008342F0">
              <w:rPr>
                <w:rFonts w:hint="eastAsia"/>
                <w:color w:val="00B050"/>
              </w:rPr>
              <w:t>スレッド処理完了：待機スレッドを起床</w:t>
            </w:r>
          </w:p>
          <w:p w14:paraId="0BBAC901" w14:textId="77777777" w:rsidR="006D2982" w:rsidRDefault="006D2982" w:rsidP="006D2982">
            <w:pPr>
              <w:pStyle w:val="3-"/>
            </w:pPr>
            <w:r>
              <w:tab/>
            </w:r>
            <w:r>
              <w:tab/>
              <w:t>{</w:t>
            </w:r>
          </w:p>
          <w:p w14:paraId="5037A047" w14:textId="77777777" w:rsidR="008342F0" w:rsidRPr="008342F0" w:rsidRDefault="006D2982" w:rsidP="006D2982">
            <w:pPr>
              <w:pStyle w:val="3-"/>
              <w:rPr>
                <w:color w:val="00B050"/>
              </w:rPr>
            </w:pP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17BDF58C" w14:textId="070E3448"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t xml:space="preserve">                                                                //</w:t>
            </w:r>
            <w:r w:rsidR="006D2982" w:rsidRPr="008342F0">
              <w:rPr>
                <w:rFonts w:hint="eastAsia"/>
                <w:color w:val="00B050"/>
              </w:rPr>
              <w:t>抜ける時に自動解放）</w:t>
            </w:r>
          </w:p>
          <w:p w14:paraId="6D81A897"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s_followFinished[thread_no] = true;</w:t>
            </w:r>
            <w:r w:rsidRPr="008342F0">
              <w:rPr>
                <w:rFonts w:hint="eastAsia"/>
                <w:color w:val="00B050"/>
              </w:rPr>
              <w:t>//後続スレッドの処理完了状態をON</w:t>
            </w:r>
          </w:p>
          <w:p w14:paraId="222D938E"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s_followCond[thread_no].notify_one();</w:t>
            </w:r>
            <w:r w:rsidRPr="008342F0">
              <w:rPr>
                <w:rFonts w:hint="eastAsia"/>
                <w:color w:val="00B050"/>
              </w:rPr>
              <w:t>//解除待ちしているスレッドに通知</w:t>
            </w:r>
          </w:p>
          <w:p w14:paraId="797AEE15" w14:textId="44500CB0" w:rsidR="008342F0" w:rsidRPr="009D5D73" w:rsidRDefault="008342F0" w:rsidP="008342F0">
            <w:pPr>
              <w:pStyle w:val="3-"/>
              <w:rPr>
                <w:color w:val="00B050"/>
              </w:rPr>
            </w:pPr>
            <w:r>
              <w:tab/>
            </w:r>
            <w:r>
              <w:rPr>
                <w:rFonts w:hint="eastAsia"/>
              </w:rPr>
              <w:tab/>
            </w:r>
            <w:r>
              <w:rPr>
                <w:rFonts w:hint="eastAsia"/>
              </w:rPr>
              <w:tab/>
            </w:r>
            <w:r w:rsidRPr="009D5D73">
              <w:rPr>
                <w:rFonts w:hint="eastAsia"/>
                <w:color w:val="00B050"/>
              </w:rPr>
              <w:t>//※一つの条件変数で多数のスレッドを待機させている場合は、</w:t>
            </w:r>
          </w:p>
          <w:p w14:paraId="7C0CA39F" w14:textId="0BEDFEAE" w:rsidR="008342F0" w:rsidRPr="009D5D73" w:rsidRDefault="008342F0" w:rsidP="008342F0">
            <w:pPr>
              <w:pStyle w:val="3-"/>
              <w:rPr>
                <w:color w:val="00B050"/>
              </w:rPr>
            </w:pPr>
            <w:r w:rsidRPr="009D5D73">
              <w:rPr>
                <w:rFonts w:hint="eastAsia"/>
                <w:color w:val="00B050"/>
              </w:rPr>
              <w:tab/>
            </w:r>
            <w:r w:rsidRPr="009D5D73">
              <w:rPr>
                <w:color w:val="00B050"/>
              </w:rPr>
              <w:tab/>
            </w:r>
            <w:r w:rsidRPr="009D5D73">
              <w:rPr>
                <w:rFonts w:hint="eastAsia"/>
                <w:color w:val="00B050"/>
              </w:rPr>
              <w:tab/>
              <w:t xml:space="preserve">//　</w:t>
            </w:r>
            <w:r w:rsidRPr="009D5D73">
              <w:rPr>
                <w:rFonts w:hint="eastAsia"/>
                <w:color w:val="FF0000"/>
              </w:rPr>
              <w:t>.notify_all()</w:t>
            </w:r>
            <w:r w:rsidRPr="009D5D73">
              <w:rPr>
                <w:rFonts w:hint="eastAsia"/>
                <w:color w:val="00B050"/>
              </w:rPr>
              <w:t xml:space="preserve"> メソッドも使える。</w:t>
            </w:r>
          </w:p>
          <w:p w14:paraId="49827B3D" w14:textId="77777777" w:rsidR="006D2982" w:rsidRDefault="006D2982" w:rsidP="006D2982">
            <w:pPr>
              <w:pStyle w:val="3-"/>
            </w:pPr>
            <w:r>
              <w:tab/>
            </w:r>
            <w:r>
              <w:tab/>
              <w:t>}</w:t>
            </w:r>
          </w:p>
          <w:p w14:paraId="2DBEA608" w14:textId="77777777" w:rsidR="006D2982" w:rsidRDefault="006D2982" w:rsidP="006D2982">
            <w:pPr>
              <w:pStyle w:val="3-"/>
            </w:pPr>
          </w:p>
          <w:p w14:paraId="05F456B4" w14:textId="77777777"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//スレッド切り替えのためのスリープ</w:t>
            </w:r>
          </w:p>
          <w:p w14:paraId="09AEEA0C" w14:textId="77777777" w:rsidR="006D2982" w:rsidRDefault="006D2982" w:rsidP="006D2982">
            <w:pPr>
              <w:pStyle w:val="3-"/>
            </w:pPr>
            <w:r>
              <w:tab/>
            </w:r>
            <w:r>
              <w:tab/>
              <w:t>std::this_thread::sleep_for(std::chrono::milliseconds(0));</w:t>
            </w:r>
          </w:p>
          <w:p w14:paraId="165579BF" w14:textId="77777777" w:rsidR="006D2982" w:rsidRPr="008342F0" w:rsidRDefault="006D2982" w:rsidP="006D2982">
            <w:pPr>
              <w:pStyle w:val="3-"/>
              <w:rPr>
                <w:color w:val="00B050"/>
              </w:rPr>
            </w:pPr>
            <w:r>
              <w:rPr>
                <w:rFonts w:hint="eastAsia"/>
              </w:rPr>
              <w:tab/>
            </w:r>
            <w:r w:rsidRPr="008342F0">
              <w:rPr>
                <w:rFonts w:hint="eastAsia"/>
                <w:color w:val="00B050"/>
              </w:rPr>
              <w:t>//</w:t>
            </w:r>
            <w:r w:rsidRPr="008342F0">
              <w:rPr>
                <w:rFonts w:hint="eastAsia"/>
                <w:color w:val="00B050"/>
              </w:rPr>
              <w:tab/>
              <w:t>//スレッド切り替え</w:t>
            </w:r>
          </w:p>
          <w:p w14:paraId="682C4E61" w14:textId="77777777" w:rsidR="006D2982" w:rsidRPr="008342F0" w:rsidRDefault="006D2982" w:rsidP="006D2982">
            <w:pPr>
              <w:pStyle w:val="3-"/>
              <w:rPr>
                <w:color w:val="00B050"/>
              </w:rPr>
            </w:pPr>
            <w:r w:rsidRPr="008342F0">
              <w:rPr>
                <w:rFonts w:hint="eastAsia"/>
                <w:color w:val="00B050"/>
              </w:rPr>
              <w:tab/>
              <w:t>//</w:t>
            </w:r>
            <w:r w:rsidRPr="008342F0">
              <w:rPr>
                <w:rFonts w:hint="eastAsia"/>
                <w:color w:val="00B050"/>
              </w:rPr>
              <w:tab/>
              <w:t>std::this_thread::yield();//OSに任せて再スケジューリング</w:t>
            </w:r>
          </w:p>
          <w:p w14:paraId="06C7CFB6" w14:textId="77777777" w:rsidR="006D2982" w:rsidRDefault="006D2982" w:rsidP="006D2982">
            <w:pPr>
              <w:pStyle w:val="3-"/>
            </w:pPr>
            <w:r>
              <w:tab/>
              <w:t>}</w:t>
            </w:r>
          </w:p>
          <w:p w14:paraId="3A781EE2" w14:textId="77777777" w:rsidR="006D2982" w:rsidRDefault="006D2982" w:rsidP="006D2982">
            <w:pPr>
              <w:pStyle w:val="3-"/>
            </w:pPr>
          </w:p>
          <w:p w14:paraId="2D458C8F" w14:textId="77777777" w:rsidR="006D2982" w:rsidRPr="008342F0" w:rsidRDefault="006D2982" w:rsidP="006D2982">
            <w:pPr>
              <w:pStyle w:val="3-"/>
              <w:rPr>
                <w:color w:val="00B050"/>
              </w:rPr>
            </w:pPr>
            <w:r>
              <w:rPr>
                <w:rFonts w:hint="eastAsia"/>
              </w:rPr>
              <w:tab/>
            </w:r>
            <w:r w:rsidRPr="008342F0">
              <w:rPr>
                <w:rFonts w:hint="eastAsia"/>
                <w:color w:val="00B050"/>
              </w:rPr>
              <w:t>//終了</w:t>
            </w:r>
          </w:p>
          <w:p w14:paraId="602E1639" w14:textId="77777777" w:rsidR="006D2982" w:rsidRDefault="006D2982" w:rsidP="006D2982">
            <w:pPr>
              <w:pStyle w:val="3-"/>
            </w:pPr>
            <w:r>
              <w:tab/>
              <w:t>printf("- end:(F)[%d]%s -\n", thread_no, name);</w:t>
            </w:r>
          </w:p>
          <w:p w14:paraId="63178576" w14:textId="77777777" w:rsidR="006D2982" w:rsidRDefault="006D2982" w:rsidP="006D2982">
            <w:pPr>
              <w:pStyle w:val="3-"/>
            </w:pPr>
            <w:r>
              <w:tab/>
              <w:t>fflush(stdout);</w:t>
            </w:r>
          </w:p>
          <w:p w14:paraId="1867EA45" w14:textId="77777777" w:rsidR="006D2982" w:rsidRDefault="006D2982" w:rsidP="006D2982">
            <w:pPr>
              <w:pStyle w:val="3-"/>
            </w:pPr>
            <w:r>
              <w:t>}</w:t>
            </w:r>
          </w:p>
          <w:p w14:paraId="659309D8" w14:textId="77777777" w:rsidR="006D2982" w:rsidRDefault="006D2982" w:rsidP="006D2982">
            <w:pPr>
              <w:pStyle w:val="3-"/>
            </w:pPr>
          </w:p>
          <w:p w14:paraId="54ED86D3" w14:textId="77777777" w:rsidR="006D2982" w:rsidRPr="008342F0" w:rsidRDefault="006D2982" w:rsidP="006D2982">
            <w:pPr>
              <w:pStyle w:val="3-"/>
              <w:rPr>
                <w:color w:val="00B050"/>
              </w:rPr>
            </w:pPr>
            <w:r w:rsidRPr="008342F0">
              <w:rPr>
                <w:rFonts w:hint="eastAsia"/>
                <w:color w:val="00B050"/>
              </w:rPr>
              <w:t>//テスト</w:t>
            </w:r>
          </w:p>
          <w:p w14:paraId="375A20F3" w14:textId="77777777" w:rsidR="006D2982" w:rsidRDefault="006D2982" w:rsidP="006D2982">
            <w:pPr>
              <w:pStyle w:val="3-"/>
            </w:pPr>
            <w:r>
              <w:t>int main(const int argc, const char* argv[])</w:t>
            </w:r>
          </w:p>
          <w:p w14:paraId="17AECB05" w14:textId="77777777" w:rsidR="006D2982" w:rsidRDefault="006D2982" w:rsidP="006D2982">
            <w:pPr>
              <w:pStyle w:val="3-"/>
            </w:pPr>
            <w:r>
              <w:t>{</w:t>
            </w:r>
          </w:p>
          <w:p w14:paraId="27AF2FE5" w14:textId="77777777" w:rsidR="006D2982" w:rsidRDefault="006D2982" w:rsidP="006D2982">
            <w:pPr>
              <w:pStyle w:val="3-"/>
            </w:pPr>
            <w:r>
              <w:rPr>
                <w:rFonts w:hint="eastAsia"/>
              </w:rPr>
              <w:tab/>
            </w:r>
            <w:r w:rsidRPr="008342F0">
              <w:rPr>
                <w:rFonts w:hint="eastAsia"/>
                <w:color w:val="00B050"/>
              </w:rPr>
              <w:t>//スレッド作成</w:t>
            </w:r>
          </w:p>
          <w:p w14:paraId="06CD3D0F" w14:textId="77777777" w:rsidR="006D2982" w:rsidRDefault="006D2982" w:rsidP="006D2982">
            <w:pPr>
              <w:pStyle w:val="3-"/>
            </w:pPr>
            <w:r>
              <w:tab/>
              <w:t>static const int FOLLOW_THREAD_NUM = 5;</w:t>
            </w:r>
          </w:p>
          <w:p w14:paraId="0AAC2C43" w14:textId="77777777" w:rsidR="006D2982" w:rsidRDefault="006D2982" w:rsidP="006D2982">
            <w:pPr>
              <w:pStyle w:val="3-"/>
            </w:pPr>
            <w:r>
              <w:tab/>
              <w:t>static const int THREAD_NUM = 1 + FOLLOW_THREAD_NUM;</w:t>
            </w:r>
          </w:p>
          <w:p w14:paraId="0A2AC894" w14:textId="77777777" w:rsidR="006D2982" w:rsidRDefault="006D2982" w:rsidP="006D2982">
            <w:pPr>
              <w:pStyle w:val="3-"/>
            </w:pPr>
            <w:r>
              <w:tab/>
              <w:t>static_assert(FOLLOW_THREAD_NUM &lt;= FOLLOW_THREAD_MAX, "FOLLOW_THREAD_NUM is over.");</w:t>
            </w:r>
          </w:p>
          <w:p w14:paraId="265D9F1F" w14:textId="77777777" w:rsidR="006D2982" w:rsidRDefault="006D2982" w:rsidP="006D2982">
            <w:pPr>
              <w:pStyle w:val="3-"/>
            </w:pPr>
            <w:r>
              <w:tab/>
              <w:t>s_followThreadNum = FOLLOW_THREAD_NUM;</w:t>
            </w:r>
          </w:p>
          <w:p w14:paraId="70AE3B6E" w14:textId="77777777" w:rsidR="006D2982" w:rsidRDefault="006D2982" w:rsidP="006D2982">
            <w:pPr>
              <w:pStyle w:val="3-"/>
            </w:pPr>
            <w:r>
              <w:tab/>
              <w:t>for (int i = 0; i &lt; THREAD_NUM - 1; ++i)</w:t>
            </w:r>
          </w:p>
          <w:p w14:paraId="672ADCA0" w14:textId="77777777" w:rsidR="006D2982" w:rsidRDefault="006D2982" w:rsidP="006D2982">
            <w:pPr>
              <w:pStyle w:val="3-"/>
            </w:pPr>
            <w:r>
              <w:tab/>
            </w:r>
            <w:r>
              <w:tab/>
              <w:t>s_followFinished[i] = true;</w:t>
            </w:r>
          </w:p>
          <w:p w14:paraId="725ED517" w14:textId="77777777" w:rsidR="006D2982" w:rsidRDefault="006D2982" w:rsidP="006D2982">
            <w:pPr>
              <w:pStyle w:val="3-"/>
            </w:pPr>
            <w:r>
              <w:rPr>
                <w:rFonts w:hint="eastAsia"/>
              </w:rPr>
              <w:lastRenderedPageBreak/>
              <w:tab/>
              <w:t>std::thread thread_obj00 = std::thread(priorThreadFunc, "先行");</w:t>
            </w:r>
          </w:p>
          <w:p w14:paraId="3B21D3EF" w14:textId="77777777" w:rsidR="006D2982" w:rsidRDefault="006D2982" w:rsidP="006D2982">
            <w:pPr>
              <w:pStyle w:val="3-"/>
            </w:pPr>
            <w:r>
              <w:rPr>
                <w:rFonts w:hint="eastAsia"/>
              </w:rPr>
              <w:tab/>
              <w:t>std::thread thread_obj01 = std::thread(followThreadFunc, "後続01");</w:t>
            </w:r>
          </w:p>
          <w:p w14:paraId="1BCC45FA" w14:textId="77777777" w:rsidR="006D2982" w:rsidRDefault="006D2982" w:rsidP="006D2982">
            <w:pPr>
              <w:pStyle w:val="3-"/>
            </w:pPr>
            <w:r>
              <w:rPr>
                <w:rFonts w:hint="eastAsia"/>
              </w:rPr>
              <w:tab/>
              <w:t>std::thread thread_obj02 = std::thread(followThreadFunc, "後続02");</w:t>
            </w:r>
          </w:p>
          <w:p w14:paraId="06A54C9C" w14:textId="77777777" w:rsidR="006D2982" w:rsidRDefault="006D2982" w:rsidP="006D2982">
            <w:pPr>
              <w:pStyle w:val="3-"/>
            </w:pPr>
            <w:r>
              <w:rPr>
                <w:rFonts w:hint="eastAsia"/>
              </w:rPr>
              <w:tab/>
              <w:t>std::thread thread_obj03 = std::thread(followThreadFunc, "後続03");</w:t>
            </w:r>
          </w:p>
          <w:p w14:paraId="0E78A669" w14:textId="77777777" w:rsidR="006D2982" w:rsidRDefault="006D2982" w:rsidP="006D2982">
            <w:pPr>
              <w:pStyle w:val="3-"/>
            </w:pPr>
            <w:r>
              <w:rPr>
                <w:rFonts w:hint="eastAsia"/>
              </w:rPr>
              <w:tab/>
              <w:t>std::thread thread_obj04 = std::thread(followThreadFunc, "後続04");</w:t>
            </w:r>
          </w:p>
          <w:p w14:paraId="4594C44A" w14:textId="77777777" w:rsidR="006D2982" w:rsidRDefault="006D2982" w:rsidP="006D2982">
            <w:pPr>
              <w:pStyle w:val="3-"/>
            </w:pPr>
            <w:r>
              <w:rPr>
                <w:rFonts w:hint="eastAsia"/>
              </w:rPr>
              <w:tab/>
              <w:t>std::thread thread_obj05 = std::thread(followThreadFunc, "後続05");</w:t>
            </w:r>
          </w:p>
          <w:p w14:paraId="773B22EC" w14:textId="77777777" w:rsidR="006D2982" w:rsidRDefault="006D2982" w:rsidP="006D2982">
            <w:pPr>
              <w:pStyle w:val="3-"/>
            </w:pPr>
          </w:p>
          <w:p w14:paraId="32B7A1FC" w14:textId="77777777" w:rsidR="006D2982" w:rsidRPr="008342F0" w:rsidRDefault="006D2982" w:rsidP="006D2982">
            <w:pPr>
              <w:pStyle w:val="3-"/>
              <w:rPr>
                <w:color w:val="00B050"/>
              </w:rPr>
            </w:pPr>
            <w:r>
              <w:rPr>
                <w:rFonts w:hint="eastAsia"/>
              </w:rPr>
              <w:tab/>
            </w:r>
            <w:r w:rsidRPr="008342F0">
              <w:rPr>
                <w:rFonts w:hint="eastAsia"/>
                <w:color w:val="00B050"/>
              </w:rPr>
              <w:t>//スレッド終了待ち</w:t>
            </w:r>
          </w:p>
          <w:p w14:paraId="49CE09E7" w14:textId="77777777" w:rsidR="006D2982" w:rsidRDefault="006D2982" w:rsidP="006D2982">
            <w:pPr>
              <w:pStyle w:val="3-"/>
            </w:pPr>
            <w:r>
              <w:tab/>
              <w:t>thread_obj00.join();</w:t>
            </w:r>
          </w:p>
          <w:p w14:paraId="005EB618" w14:textId="77777777" w:rsidR="006D2982" w:rsidRDefault="006D2982" w:rsidP="006D2982">
            <w:pPr>
              <w:pStyle w:val="3-"/>
            </w:pPr>
            <w:r>
              <w:tab/>
              <w:t>thread_obj01.join();</w:t>
            </w:r>
          </w:p>
          <w:p w14:paraId="4C7C5BA8" w14:textId="77777777" w:rsidR="006D2982" w:rsidRDefault="006D2982" w:rsidP="006D2982">
            <w:pPr>
              <w:pStyle w:val="3-"/>
            </w:pPr>
            <w:r>
              <w:tab/>
              <w:t>thread_obj02.join();</w:t>
            </w:r>
          </w:p>
          <w:p w14:paraId="59D52AED" w14:textId="77777777" w:rsidR="006D2982" w:rsidRDefault="006D2982" w:rsidP="006D2982">
            <w:pPr>
              <w:pStyle w:val="3-"/>
            </w:pPr>
            <w:r>
              <w:tab/>
              <w:t>thread_obj03.join();</w:t>
            </w:r>
          </w:p>
          <w:p w14:paraId="61DCA7BA" w14:textId="77777777" w:rsidR="006D2982" w:rsidRDefault="006D2982" w:rsidP="006D2982">
            <w:pPr>
              <w:pStyle w:val="3-"/>
            </w:pPr>
            <w:r>
              <w:tab/>
              <w:t>thread_obj04.join();</w:t>
            </w:r>
          </w:p>
          <w:p w14:paraId="691B7E68" w14:textId="77777777" w:rsidR="006D2982" w:rsidRDefault="006D2982" w:rsidP="006D2982">
            <w:pPr>
              <w:pStyle w:val="3-"/>
            </w:pPr>
            <w:r>
              <w:tab/>
              <w:t>thread_obj05.join();</w:t>
            </w:r>
          </w:p>
          <w:p w14:paraId="5ECD54F0" w14:textId="77777777" w:rsidR="006D2982" w:rsidRDefault="006D2982" w:rsidP="006D2982">
            <w:pPr>
              <w:pStyle w:val="3-"/>
            </w:pPr>
          </w:p>
          <w:p w14:paraId="06407061" w14:textId="665B5F83" w:rsidR="006D2982" w:rsidRPr="008342F0" w:rsidRDefault="006D2982" w:rsidP="006D2982">
            <w:pPr>
              <w:pStyle w:val="3-"/>
              <w:rPr>
                <w:color w:val="00B050"/>
              </w:rPr>
            </w:pPr>
            <w:r>
              <w:rPr>
                <w:rFonts w:hint="eastAsia"/>
              </w:rPr>
              <w:tab/>
            </w:r>
            <w:r w:rsidRPr="008342F0">
              <w:rPr>
                <w:rFonts w:hint="eastAsia"/>
                <w:color w:val="00B050"/>
              </w:rPr>
              <w:t>//</w:t>
            </w:r>
            <w:r w:rsidR="008342F0">
              <w:rPr>
                <w:rFonts w:hint="eastAsia"/>
                <w:color w:val="00B050"/>
              </w:rPr>
              <w:t>条件変数</w:t>
            </w:r>
            <w:r w:rsidRPr="008342F0">
              <w:rPr>
                <w:rFonts w:hint="eastAsia"/>
                <w:color w:val="00B050"/>
              </w:rPr>
              <w:t>の取得と解放を大量に実行して時間を計測</w:t>
            </w:r>
          </w:p>
          <w:p w14:paraId="7123F002" w14:textId="77777777" w:rsidR="006D2982" w:rsidRDefault="006D2982" w:rsidP="006D2982">
            <w:pPr>
              <w:pStyle w:val="3-"/>
            </w:pPr>
            <w:r>
              <w:tab/>
              <w:t>{</w:t>
            </w:r>
          </w:p>
          <w:p w14:paraId="0ABB7477" w14:textId="77777777" w:rsidR="006D2982" w:rsidRDefault="006D2982" w:rsidP="006D2982">
            <w:pPr>
              <w:pStyle w:val="3-"/>
            </w:pPr>
            <w:r>
              <w:tab/>
            </w:r>
            <w:r>
              <w:tab/>
              <w:t>auto begin = std::chrono::high_resolution_clock::now();</w:t>
            </w:r>
          </w:p>
          <w:p w14:paraId="546FB6E5" w14:textId="77777777" w:rsidR="006D2982" w:rsidRDefault="006D2982" w:rsidP="006D2982">
            <w:pPr>
              <w:pStyle w:val="3-"/>
            </w:pPr>
            <w:r>
              <w:tab/>
            </w:r>
            <w:r>
              <w:tab/>
              <w:t>static const int TEST_TIMES = 10000000;</w:t>
            </w:r>
          </w:p>
          <w:p w14:paraId="5CC85BD6" w14:textId="77777777" w:rsidR="006D2982" w:rsidRDefault="006D2982" w:rsidP="006D2982">
            <w:pPr>
              <w:pStyle w:val="3-"/>
            </w:pPr>
            <w:r>
              <w:tab/>
            </w:r>
            <w:r>
              <w:tab/>
              <w:t>for (int i = 0; i &lt; TEST_TIMES; ++i)</w:t>
            </w:r>
          </w:p>
          <w:p w14:paraId="0D78091F" w14:textId="77777777" w:rsidR="006D2982" w:rsidRDefault="006D2982" w:rsidP="006D2982">
            <w:pPr>
              <w:pStyle w:val="3-"/>
            </w:pPr>
            <w:r>
              <w:tab/>
            </w:r>
            <w:r>
              <w:tab/>
              <w:t>{</w:t>
            </w:r>
          </w:p>
          <w:p w14:paraId="51029EB6" w14:textId="77777777" w:rsidR="006D2982" w:rsidRDefault="006D2982" w:rsidP="006D2982">
            <w:pPr>
              <w:pStyle w:val="3-"/>
            </w:pPr>
            <w:r>
              <w:tab/>
            </w:r>
            <w:r>
              <w:tab/>
            </w:r>
            <w:r>
              <w:tab/>
              <w:t>{</w:t>
            </w:r>
          </w:p>
          <w:p w14:paraId="6C8F8BA6" w14:textId="77777777" w:rsidR="006D2982" w:rsidRDefault="006D2982" w:rsidP="006D2982">
            <w:pPr>
              <w:pStyle w:val="3-"/>
            </w:pPr>
            <w:r>
              <w:tab/>
            </w:r>
            <w:r>
              <w:tab/>
            </w:r>
            <w:r>
              <w:tab/>
            </w:r>
            <w:r>
              <w:tab/>
              <w:t>std::unique_lock&lt;std::mutex&gt; lock(s_followCondMutex[0]);</w:t>
            </w:r>
          </w:p>
          <w:p w14:paraId="59ED4FD9" w14:textId="77777777" w:rsidR="006D2982" w:rsidRDefault="006D2982" w:rsidP="006D2982">
            <w:pPr>
              <w:pStyle w:val="3-"/>
            </w:pPr>
            <w:r>
              <w:tab/>
            </w:r>
            <w:r>
              <w:tab/>
            </w:r>
            <w:r>
              <w:tab/>
            </w:r>
            <w:r>
              <w:tab/>
              <w:t>s_followFinished[0] = true;</w:t>
            </w:r>
          </w:p>
          <w:p w14:paraId="001D0B15" w14:textId="77777777" w:rsidR="006D2982" w:rsidRDefault="006D2982" w:rsidP="006D2982">
            <w:pPr>
              <w:pStyle w:val="3-"/>
            </w:pPr>
            <w:r>
              <w:tab/>
            </w:r>
            <w:r>
              <w:tab/>
            </w:r>
            <w:r>
              <w:tab/>
            </w:r>
            <w:r>
              <w:tab/>
              <w:t>s_followCond[0].notify_one();</w:t>
            </w:r>
          </w:p>
          <w:p w14:paraId="753ED089" w14:textId="77777777" w:rsidR="006D2982" w:rsidRDefault="006D2982" w:rsidP="006D2982">
            <w:pPr>
              <w:pStyle w:val="3-"/>
            </w:pPr>
            <w:r>
              <w:tab/>
            </w:r>
            <w:r>
              <w:tab/>
            </w:r>
            <w:r>
              <w:tab/>
              <w:t>}</w:t>
            </w:r>
          </w:p>
          <w:p w14:paraId="05D3028C" w14:textId="77777777" w:rsidR="006D2982" w:rsidRDefault="006D2982" w:rsidP="006D2982">
            <w:pPr>
              <w:pStyle w:val="3-"/>
            </w:pPr>
            <w:r>
              <w:tab/>
            </w:r>
            <w:r>
              <w:tab/>
              <w:t>}</w:t>
            </w:r>
          </w:p>
          <w:p w14:paraId="0B157095" w14:textId="77777777" w:rsidR="006D2982" w:rsidRDefault="006D2982" w:rsidP="006D2982">
            <w:pPr>
              <w:pStyle w:val="3-"/>
            </w:pPr>
            <w:r>
              <w:tab/>
            </w:r>
            <w:r>
              <w:tab/>
              <w:t>auto end = std::chrono::high_resolution_clock::now();</w:t>
            </w:r>
          </w:p>
          <w:p w14:paraId="7D96ACC3" w14:textId="77777777" w:rsidR="008342F0" w:rsidRDefault="006D2982" w:rsidP="008342F0">
            <w:pPr>
              <w:pStyle w:val="3-"/>
              <w:jc w:val="left"/>
            </w:pPr>
            <w:r>
              <w:tab/>
            </w:r>
            <w:r>
              <w:tab/>
              <w:t>auto duration = static_cast&lt;float&gt;(static_cast&lt;double&gt;(</w:t>
            </w:r>
          </w:p>
          <w:p w14:paraId="508CAEB0" w14:textId="1DB20EEB" w:rsidR="006D2982" w:rsidRDefault="008342F0" w:rsidP="008342F0">
            <w:pPr>
              <w:pStyle w:val="3-"/>
              <w:jc w:val="left"/>
            </w:pPr>
            <w:r>
              <w:tab/>
            </w:r>
            <w:r>
              <w:tab/>
            </w:r>
            <w:r>
              <w:tab/>
            </w:r>
            <w:r>
              <w:tab/>
            </w:r>
            <w:r>
              <w:tab/>
            </w:r>
            <w:r w:rsidR="006D2982">
              <w:t>std::chrono::duration_cast&lt;std::chrono::microseconds&gt;(end - begin).count()) / 1000000.);</w:t>
            </w:r>
          </w:p>
          <w:p w14:paraId="4016765F" w14:textId="77777777" w:rsidR="006D2982" w:rsidRDefault="006D2982" w:rsidP="006D2982">
            <w:pPr>
              <w:pStyle w:val="3-"/>
            </w:pPr>
            <w:r>
              <w:tab/>
            </w:r>
            <w:r>
              <w:tab/>
              <w:t>printf("Cond-Sginal * %d = %.6f sec\n", TEST_TIMES, duration);</w:t>
            </w:r>
          </w:p>
          <w:p w14:paraId="38C7EB96" w14:textId="77777777" w:rsidR="006D2982" w:rsidRDefault="006D2982" w:rsidP="006D2982">
            <w:pPr>
              <w:pStyle w:val="3-"/>
            </w:pPr>
            <w:r>
              <w:tab/>
              <w:t>}</w:t>
            </w:r>
          </w:p>
          <w:p w14:paraId="35317455" w14:textId="77777777" w:rsidR="006D2982" w:rsidRDefault="006D2982" w:rsidP="006D2982">
            <w:pPr>
              <w:pStyle w:val="3-"/>
            </w:pPr>
          </w:p>
          <w:p w14:paraId="4548A9A2" w14:textId="77777777" w:rsidR="006D2982" w:rsidRDefault="006D2982" w:rsidP="006D2982">
            <w:pPr>
              <w:pStyle w:val="3-"/>
            </w:pPr>
            <w:r>
              <w:tab/>
              <w:t>return EXIT_SUCCESS;</w:t>
            </w:r>
          </w:p>
          <w:p w14:paraId="203C2D9F" w14:textId="10CC5AAF" w:rsidR="00971C80" w:rsidRPr="00DE3BF2" w:rsidRDefault="006D2982" w:rsidP="006D2982">
            <w:pPr>
              <w:pStyle w:val="3-"/>
            </w:pPr>
            <w:r>
              <w:t>}</w:t>
            </w:r>
          </w:p>
        </w:tc>
      </w:tr>
    </w:tbl>
    <w:p w14:paraId="354A39E6"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2A71F097" w14:textId="77777777" w:rsidTr="00874659">
        <w:tc>
          <w:tcPr>
            <w:tcW w:w="8494" w:type="dxa"/>
          </w:tcPr>
          <w:p w14:paraId="38EA80E8" w14:textId="77777777" w:rsidR="006D2982" w:rsidRPr="006D2982" w:rsidRDefault="006D2982" w:rsidP="006D2982">
            <w:pPr>
              <w:pStyle w:val="3-"/>
              <w:rPr>
                <w:color w:val="auto"/>
              </w:rPr>
            </w:pPr>
            <w:r w:rsidRPr="006D2982">
              <w:rPr>
                <w:rFonts w:hint="eastAsia"/>
                <w:color w:val="auto"/>
              </w:rPr>
              <w:t>- begin:(P)先行 -</w:t>
            </w:r>
          </w:p>
          <w:p w14:paraId="17601CD9" w14:textId="6C5840C0" w:rsidR="006D2982" w:rsidRPr="006D2982" w:rsidRDefault="006D2982" w:rsidP="006D2982">
            <w:pPr>
              <w:pStyle w:val="3-"/>
              <w:rPr>
                <w:color w:val="auto"/>
              </w:rPr>
            </w:pPr>
            <w:r w:rsidRPr="006D2982">
              <w:rPr>
                <w:rFonts w:hint="eastAsia"/>
                <w:color w:val="auto"/>
              </w:rPr>
              <w:t>(P)先行: [BEFORE] commonData=0, tlsData=0</w:t>
            </w:r>
            <w:r w:rsidR="008342F0">
              <w:rPr>
                <w:color w:val="auto"/>
              </w:rPr>
              <w:tab/>
            </w:r>
            <w:r w:rsidR="008342F0">
              <w:rPr>
                <w:color w:val="auto"/>
              </w:rPr>
              <w:tab/>
            </w:r>
            <w:r w:rsidR="008342F0" w:rsidRPr="00DF2682">
              <w:rPr>
                <w:rFonts w:hint="eastAsia"/>
                <w:color w:val="FF0000"/>
              </w:rPr>
              <w:t>←先行スレッドが処理を開始</w:t>
            </w:r>
          </w:p>
          <w:p w14:paraId="5D3F7F21" w14:textId="77777777" w:rsidR="006D2982" w:rsidRPr="006D2982" w:rsidRDefault="006D2982" w:rsidP="006D2982">
            <w:pPr>
              <w:pStyle w:val="3-"/>
              <w:rPr>
                <w:color w:val="auto"/>
              </w:rPr>
            </w:pPr>
            <w:r w:rsidRPr="006D2982">
              <w:rPr>
                <w:rFonts w:hint="eastAsia"/>
                <w:color w:val="auto"/>
              </w:rPr>
              <w:t>- begin:(F)[0]後続01 -</w:t>
            </w:r>
          </w:p>
          <w:p w14:paraId="67FD0E12" w14:textId="77777777" w:rsidR="006D2982" w:rsidRPr="006D2982" w:rsidRDefault="006D2982" w:rsidP="006D2982">
            <w:pPr>
              <w:pStyle w:val="3-"/>
              <w:rPr>
                <w:color w:val="auto"/>
              </w:rPr>
            </w:pPr>
            <w:r w:rsidRPr="006D2982">
              <w:rPr>
                <w:rFonts w:hint="eastAsia"/>
                <w:color w:val="auto"/>
              </w:rPr>
              <w:t>- begin:(F)[1]後続02 -</w:t>
            </w:r>
          </w:p>
          <w:p w14:paraId="7211B6C1" w14:textId="77777777" w:rsidR="006D2982" w:rsidRPr="006D2982" w:rsidRDefault="006D2982" w:rsidP="006D2982">
            <w:pPr>
              <w:pStyle w:val="3-"/>
              <w:rPr>
                <w:color w:val="auto"/>
              </w:rPr>
            </w:pPr>
            <w:r w:rsidRPr="006D2982">
              <w:rPr>
                <w:rFonts w:hint="eastAsia"/>
                <w:color w:val="auto"/>
              </w:rPr>
              <w:t>- begin:(F)[2]後続03 -</w:t>
            </w:r>
          </w:p>
          <w:p w14:paraId="2C9D11BC" w14:textId="77777777" w:rsidR="006D2982" w:rsidRPr="006D2982" w:rsidRDefault="006D2982" w:rsidP="006D2982">
            <w:pPr>
              <w:pStyle w:val="3-"/>
              <w:rPr>
                <w:color w:val="auto"/>
              </w:rPr>
            </w:pPr>
            <w:r w:rsidRPr="006D2982">
              <w:rPr>
                <w:rFonts w:hint="eastAsia"/>
                <w:color w:val="auto"/>
              </w:rPr>
              <w:t>- begin:(F)[3]後続04 -</w:t>
            </w:r>
          </w:p>
          <w:p w14:paraId="20BE2A72" w14:textId="77777777" w:rsidR="006D2982" w:rsidRPr="006D2982" w:rsidRDefault="006D2982" w:rsidP="006D2982">
            <w:pPr>
              <w:pStyle w:val="3-"/>
              <w:rPr>
                <w:color w:val="auto"/>
              </w:rPr>
            </w:pPr>
            <w:r w:rsidRPr="006D2982">
              <w:rPr>
                <w:rFonts w:hint="eastAsia"/>
                <w:color w:val="auto"/>
              </w:rPr>
              <w:t>- begin:(F)[4]後続05 -</w:t>
            </w:r>
          </w:p>
          <w:p w14:paraId="3A6F2664" w14:textId="7F686FBF" w:rsidR="006D2982" w:rsidRPr="006D2982" w:rsidRDefault="006D2982" w:rsidP="006D2982">
            <w:pPr>
              <w:pStyle w:val="3-"/>
              <w:rPr>
                <w:color w:val="auto"/>
              </w:rPr>
            </w:pPr>
            <w:r w:rsidRPr="006D2982">
              <w:rPr>
                <w:rFonts w:hint="eastAsia"/>
                <w:color w:val="auto"/>
              </w:rPr>
              <w:t>(P)先行: [AFTER]  commonData=1, tlsData=1</w:t>
            </w:r>
            <w:r w:rsidR="008342F0">
              <w:rPr>
                <w:color w:val="auto"/>
              </w:rPr>
              <w:tab/>
            </w:r>
            <w:r w:rsidR="008342F0" w:rsidRPr="004A7B47">
              <w:rPr>
                <w:color w:val="FF0000"/>
              </w:rPr>
              <w:tab/>
              <w:t>←先行スレッド</w:t>
            </w:r>
            <w:r w:rsidR="008342F0">
              <w:rPr>
                <w:rFonts w:hint="eastAsia"/>
                <w:color w:val="FF0000"/>
              </w:rPr>
              <w:t>の処理が</w:t>
            </w:r>
            <w:r w:rsidR="008342F0" w:rsidRPr="004A7B47">
              <w:rPr>
                <w:color w:val="FF0000"/>
              </w:rPr>
              <w:t>終了すると、後続スレッドが一斉スタート</w:t>
            </w:r>
          </w:p>
          <w:p w14:paraId="55208F09" w14:textId="6A013FD1" w:rsidR="006D2982" w:rsidRPr="006D2982" w:rsidRDefault="006D2982" w:rsidP="006D2982">
            <w:pPr>
              <w:pStyle w:val="3-"/>
              <w:rPr>
                <w:color w:val="auto"/>
              </w:rPr>
            </w:pPr>
            <w:r w:rsidRPr="006D2982">
              <w:rPr>
                <w:rFonts w:hint="eastAsia"/>
                <w:color w:val="auto"/>
              </w:rPr>
              <w:t>(F)[0]後続01: [BEFORE] commonData=1, tlsData=0</w:t>
            </w:r>
            <w:r w:rsidR="008342F0">
              <w:rPr>
                <w:color w:val="auto"/>
              </w:rPr>
              <w:tab/>
            </w:r>
            <w:r w:rsidR="008342F0">
              <w:rPr>
                <w:rFonts w:hint="eastAsia"/>
                <w:color w:val="auto"/>
              </w:rPr>
              <w:t xml:space="preserve">　</w:t>
            </w:r>
            <w:r w:rsidR="008342F0" w:rsidRPr="00DF2682">
              <w:rPr>
                <w:color w:val="FF0000"/>
              </w:rPr>
              <w:t>（後続スレッドは、スレッド</w:t>
            </w:r>
            <w:r w:rsidR="008342F0">
              <w:rPr>
                <w:color w:val="FF0000"/>
              </w:rPr>
              <w:t>開始</w:t>
            </w:r>
            <w:r w:rsidR="008342F0" w:rsidRPr="00DF2682">
              <w:rPr>
                <w:color w:val="FF0000"/>
              </w:rPr>
              <w:t>時から先行スレッドの</w:t>
            </w:r>
            <w:r w:rsidR="008342F0">
              <w:rPr>
                <w:rFonts w:hint="eastAsia"/>
                <w:color w:val="FF0000"/>
              </w:rPr>
              <w:t>処理</w:t>
            </w:r>
            <w:r w:rsidR="008342F0" w:rsidRPr="00DF2682">
              <w:rPr>
                <w:color w:val="FF0000"/>
              </w:rPr>
              <w:t>終了を待機）</w:t>
            </w:r>
          </w:p>
          <w:p w14:paraId="5D1C3BC3" w14:textId="77777777" w:rsidR="006D2982" w:rsidRPr="006D2982" w:rsidRDefault="006D2982" w:rsidP="006D2982">
            <w:pPr>
              <w:pStyle w:val="3-"/>
              <w:rPr>
                <w:color w:val="auto"/>
              </w:rPr>
            </w:pPr>
            <w:r w:rsidRPr="006D2982">
              <w:rPr>
                <w:rFonts w:hint="eastAsia"/>
                <w:color w:val="auto"/>
              </w:rPr>
              <w:t>(F)[1]後続02: [BEFORE] commonData=1, tlsData=0</w:t>
            </w:r>
          </w:p>
          <w:p w14:paraId="1F2D8C79" w14:textId="77777777" w:rsidR="006D2982" w:rsidRPr="006D2982" w:rsidRDefault="006D2982" w:rsidP="006D2982">
            <w:pPr>
              <w:pStyle w:val="3-"/>
              <w:rPr>
                <w:color w:val="auto"/>
              </w:rPr>
            </w:pPr>
            <w:r w:rsidRPr="006D2982">
              <w:rPr>
                <w:rFonts w:hint="eastAsia"/>
                <w:color w:val="auto"/>
              </w:rPr>
              <w:t>(F)[2]後続03: [BEFORE] commonData=1, tlsData=0</w:t>
            </w:r>
          </w:p>
          <w:p w14:paraId="3172AF43" w14:textId="77777777" w:rsidR="006D2982" w:rsidRPr="006D2982" w:rsidRDefault="006D2982" w:rsidP="006D2982">
            <w:pPr>
              <w:pStyle w:val="3-"/>
              <w:rPr>
                <w:color w:val="auto"/>
              </w:rPr>
            </w:pPr>
            <w:r w:rsidRPr="006D2982">
              <w:rPr>
                <w:rFonts w:hint="eastAsia"/>
                <w:color w:val="auto"/>
              </w:rPr>
              <w:t>(F)[3]後続04: [BEFORE] commonData=1, tlsData=0</w:t>
            </w:r>
          </w:p>
          <w:p w14:paraId="17BA64C0" w14:textId="77777777" w:rsidR="006D2982" w:rsidRPr="006D2982" w:rsidRDefault="006D2982" w:rsidP="006D2982">
            <w:pPr>
              <w:pStyle w:val="3-"/>
              <w:rPr>
                <w:color w:val="auto"/>
              </w:rPr>
            </w:pPr>
            <w:r w:rsidRPr="006D2982">
              <w:rPr>
                <w:rFonts w:hint="eastAsia"/>
                <w:color w:val="auto"/>
              </w:rPr>
              <w:t>(F)[4]後続05: [BEFORE] commonData=1, tlsData=0</w:t>
            </w:r>
          </w:p>
          <w:p w14:paraId="64B7D132" w14:textId="77777777" w:rsidR="006D2982" w:rsidRPr="006D2982" w:rsidRDefault="006D2982" w:rsidP="006D2982">
            <w:pPr>
              <w:pStyle w:val="3-"/>
              <w:rPr>
                <w:color w:val="auto"/>
              </w:rPr>
            </w:pPr>
            <w:r w:rsidRPr="006D2982">
              <w:rPr>
                <w:rFonts w:hint="eastAsia"/>
                <w:color w:val="auto"/>
              </w:rPr>
              <w:t>(F)[0]後続01: [AFTER]  commonData=1, tlsData=1</w:t>
            </w:r>
          </w:p>
          <w:p w14:paraId="7AE154E2" w14:textId="77777777" w:rsidR="006D2982" w:rsidRPr="006D2982" w:rsidRDefault="006D2982" w:rsidP="006D2982">
            <w:pPr>
              <w:pStyle w:val="3-"/>
              <w:rPr>
                <w:color w:val="auto"/>
              </w:rPr>
            </w:pPr>
            <w:r w:rsidRPr="006D2982">
              <w:rPr>
                <w:rFonts w:hint="eastAsia"/>
                <w:color w:val="auto"/>
              </w:rPr>
              <w:t>(F)[4]後続05: [AFTER]  commonData=1, tlsData=1</w:t>
            </w:r>
          </w:p>
          <w:p w14:paraId="31826D9F" w14:textId="77777777" w:rsidR="006D2982" w:rsidRPr="006D2982" w:rsidRDefault="006D2982" w:rsidP="006D2982">
            <w:pPr>
              <w:pStyle w:val="3-"/>
              <w:rPr>
                <w:color w:val="auto"/>
              </w:rPr>
            </w:pPr>
            <w:r w:rsidRPr="006D2982">
              <w:rPr>
                <w:rFonts w:hint="eastAsia"/>
                <w:color w:val="auto"/>
              </w:rPr>
              <w:t>(F)[2]後続03: [AFTER]  commonData=1, tlsData=1</w:t>
            </w:r>
          </w:p>
          <w:p w14:paraId="73B428A0" w14:textId="77777777" w:rsidR="006D2982" w:rsidRPr="006D2982" w:rsidRDefault="006D2982" w:rsidP="006D2982">
            <w:pPr>
              <w:pStyle w:val="3-"/>
              <w:rPr>
                <w:color w:val="auto"/>
              </w:rPr>
            </w:pPr>
            <w:r w:rsidRPr="006D2982">
              <w:rPr>
                <w:rFonts w:hint="eastAsia"/>
                <w:color w:val="auto"/>
              </w:rPr>
              <w:t>(F)[3]後続04: [AFTER]  commonData=1, tlsData=1</w:t>
            </w:r>
          </w:p>
          <w:p w14:paraId="61878759" w14:textId="77777777" w:rsidR="006D2982" w:rsidRPr="006D2982" w:rsidRDefault="006D2982" w:rsidP="006D2982">
            <w:pPr>
              <w:pStyle w:val="3-"/>
              <w:rPr>
                <w:color w:val="auto"/>
              </w:rPr>
            </w:pPr>
            <w:r w:rsidRPr="006D2982">
              <w:rPr>
                <w:rFonts w:hint="eastAsia"/>
                <w:color w:val="auto"/>
              </w:rPr>
              <w:t>(F)[1]後続02: [AFTER]  commonData=1, tlsData=1</w:t>
            </w:r>
          </w:p>
          <w:p w14:paraId="276039AD" w14:textId="2E7278C7" w:rsidR="006D2982" w:rsidRPr="006D2982" w:rsidRDefault="006D2982" w:rsidP="006D2982">
            <w:pPr>
              <w:pStyle w:val="3-"/>
              <w:rPr>
                <w:color w:val="auto"/>
              </w:rPr>
            </w:pPr>
            <w:r w:rsidRPr="006D2982">
              <w:rPr>
                <w:rFonts w:hint="eastAsia"/>
                <w:color w:val="auto"/>
              </w:rPr>
              <w:t>(P)先行: [BEFORE] commonData=1, tlsData=1</w:t>
            </w:r>
            <w:r w:rsidR="008342F0">
              <w:rPr>
                <w:color w:val="auto"/>
              </w:rPr>
              <w:tab/>
            </w:r>
            <w:r w:rsidR="008342F0">
              <w:rPr>
                <w:color w:val="auto"/>
              </w:rPr>
              <w:tab/>
            </w:r>
            <w:r w:rsidR="008342F0" w:rsidRPr="004A7B47">
              <w:rPr>
                <w:color w:val="FF0000"/>
              </w:rPr>
              <w:t>←</w:t>
            </w:r>
            <w:r w:rsidR="008342F0">
              <w:rPr>
                <w:color w:val="FF0000"/>
              </w:rPr>
              <w:t>後続</w:t>
            </w:r>
            <w:r w:rsidR="008342F0" w:rsidRPr="004A7B47">
              <w:rPr>
                <w:color w:val="FF0000"/>
              </w:rPr>
              <w:t>スレッド</w:t>
            </w:r>
            <w:r w:rsidR="008342F0">
              <w:rPr>
                <w:rFonts w:hint="eastAsia"/>
                <w:color w:val="FF0000"/>
              </w:rPr>
              <w:t>の処理が</w:t>
            </w:r>
            <w:r w:rsidR="008342F0">
              <w:rPr>
                <w:color w:val="FF0000"/>
              </w:rPr>
              <w:t>全て</w:t>
            </w:r>
            <w:r w:rsidR="008342F0" w:rsidRPr="004A7B47">
              <w:rPr>
                <w:color w:val="FF0000"/>
              </w:rPr>
              <w:t>終了すると、</w:t>
            </w:r>
            <w:r w:rsidR="008342F0">
              <w:rPr>
                <w:color w:val="FF0000"/>
              </w:rPr>
              <w:t>また先行</w:t>
            </w:r>
            <w:r w:rsidR="008342F0" w:rsidRPr="004A7B47">
              <w:rPr>
                <w:color w:val="FF0000"/>
              </w:rPr>
              <w:t>スレッドがスタート</w:t>
            </w:r>
          </w:p>
          <w:p w14:paraId="31915B3E" w14:textId="77777777" w:rsidR="006D2982" w:rsidRPr="006D2982" w:rsidRDefault="006D2982" w:rsidP="006D2982">
            <w:pPr>
              <w:pStyle w:val="3-"/>
              <w:rPr>
                <w:color w:val="auto"/>
              </w:rPr>
            </w:pPr>
            <w:r w:rsidRPr="006D2982">
              <w:rPr>
                <w:rFonts w:hint="eastAsia"/>
                <w:color w:val="auto"/>
              </w:rPr>
              <w:t>(P)先行: [AFTER]  commonData=2, tlsData=2</w:t>
            </w:r>
          </w:p>
          <w:p w14:paraId="3066389C" w14:textId="318E260F" w:rsidR="006D2982" w:rsidRPr="006D2982" w:rsidRDefault="006D2982" w:rsidP="006D2982">
            <w:pPr>
              <w:pStyle w:val="3-"/>
              <w:rPr>
                <w:color w:val="auto"/>
              </w:rPr>
            </w:pPr>
            <w:r w:rsidRPr="006D2982">
              <w:rPr>
                <w:rFonts w:hint="eastAsia"/>
                <w:color w:val="auto"/>
              </w:rPr>
              <w:t>(F)[0]後続01: [BEFORE] commonData=2, tlsData=1</w:t>
            </w:r>
            <w:r w:rsidR="008342F0">
              <w:rPr>
                <w:color w:val="auto"/>
              </w:rPr>
              <w:tab/>
            </w:r>
            <w:r w:rsidR="008342F0" w:rsidRPr="004A7B47">
              <w:rPr>
                <w:color w:val="FF0000"/>
              </w:rPr>
              <w:t>←先行スレッド</w:t>
            </w:r>
            <w:r w:rsidR="008342F0">
              <w:rPr>
                <w:rFonts w:hint="eastAsia"/>
                <w:color w:val="FF0000"/>
              </w:rPr>
              <w:t>の処理が</w:t>
            </w:r>
            <w:r w:rsidR="008342F0" w:rsidRPr="004A7B47">
              <w:rPr>
                <w:color w:val="FF0000"/>
              </w:rPr>
              <w:t>終了すると、</w:t>
            </w:r>
            <w:r w:rsidR="008342F0">
              <w:rPr>
                <w:color w:val="FF0000"/>
              </w:rPr>
              <w:t>また</w:t>
            </w:r>
            <w:r w:rsidR="008342F0" w:rsidRPr="004A7B47">
              <w:rPr>
                <w:color w:val="FF0000"/>
              </w:rPr>
              <w:t>後続スレッドが一斉スタート</w:t>
            </w:r>
          </w:p>
          <w:p w14:paraId="5C967F67" w14:textId="77777777" w:rsidR="006D2982" w:rsidRPr="006D2982" w:rsidRDefault="006D2982" w:rsidP="006D2982">
            <w:pPr>
              <w:pStyle w:val="3-"/>
              <w:rPr>
                <w:color w:val="auto"/>
              </w:rPr>
            </w:pPr>
            <w:r w:rsidRPr="006D2982">
              <w:rPr>
                <w:rFonts w:hint="eastAsia"/>
                <w:color w:val="auto"/>
              </w:rPr>
              <w:t>(F)[4]後続05: [BEFORE] commonData=2, tlsData=1</w:t>
            </w:r>
          </w:p>
          <w:p w14:paraId="14A27E3E" w14:textId="77777777" w:rsidR="006D2982" w:rsidRPr="006D2982" w:rsidRDefault="006D2982" w:rsidP="006D2982">
            <w:pPr>
              <w:pStyle w:val="3-"/>
              <w:rPr>
                <w:color w:val="auto"/>
              </w:rPr>
            </w:pPr>
            <w:r w:rsidRPr="006D2982">
              <w:rPr>
                <w:rFonts w:hint="eastAsia"/>
                <w:color w:val="auto"/>
              </w:rPr>
              <w:t>(F)[3]後続04: [BEFORE] commonData=2, tlsData=1</w:t>
            </w:r>
          </w:p>
          <w:p w14:paraId="38D1D29C" w14:textId="77777777" w:rsidR="006D2982" w:rsidRPr="006D2982" w:rsidRDefault="006D2982" w:rsidP="006D2982">
            <w:pPr>
              <w:pStyle w:val="3-"/>
              <w:rPr>
                <w:color w:val="auto"/>
              </w:rPr>
            </w:pPr>
            <w:r w:rsidRPr="006D2982">
              <w:rPr>
                <w:rFonts w:hint="eastAsia"/>
                <w:color w:val="auto"/>
              </w:rPr>
              <w:t>(F)[1]後続02: [BEFORE] commonData=2, tlsData=1</w:t>
            </w:r>
          </w:p>
          <w:p w14:paraId="64898C74" w14:textId="77777777" w:rsidR="006D2982" w:rsidRPr="006D2982" w:rsidRDefault="006D2982" w:rsidP="006D2982">
            <w:pPr>
              <w:pStyle w:val="3-"/>
              <w:rPr>
                <w:color w:val="auto"/>
              </w:rPr>
            </w:pPr>
            <w:r w:rsidRPr="006D2982">
              <w:rPr>
                <w:rFonts w:hint="eastAsia"/>
                <w:color w:val="auto"/>
              </w:rPr>
              <w:t>(F)[2]後続03: [BEFORE] commonData=2, tlsData=1</w:t>
            </w:r>
          </w:p>
          <w:p w14:paraId="0BDE198F" w14:textId="77777777" w:rsidR="006D2982" w:rsidRPr="006D2982" w:rsidRDefault="006D2982" w:rsidP="006D2982">
            <w:pPr>
              <w:pStyle w:val="3-"/>
              <w:rPr>
                <w:color w:val="auto"/>
              </w:rPr>
            </w:pPr>
            <w:r w:rsidRPr="006D2982">
              <w:rPr>
                <w:rFonts w:hint="eastAsia"/>
                <w:color w:val="auto"/>
              </w:rPr>
              <w:t>(F)[0]後続01: [AFTER]  commonData=2, tlsData=2</w:t>
            </w:r>
          </w:p>
          <w:p w14:paraId="62872723" w14:textId="77777777" w:rsidR="006D2982" w:rsidRPr="006D2982" w:rsidRDefault="006D2982" w:rsidP="006D2982">
            <w:pPr>
              <w:pStyle w:val="3-"/>
              <w:rPr>
                <w:color w:val="auto"/>
              </w:rPr>
            </w:pPr>
            <w:r w:rsidRPr="006D2982">
              <w:rPr>
                <w:rFonts w:hint="eastAsia"/>
                <w:color w:val="auto"/>
              </w:rPr>
              <w:t>(F)[3]後続04: [AFTER]  commonData=2, tlsData=2</w:t>
            </w:r>
          </w:p>
          <w:p w14:paraId="75F55FA6" w14:textId="77777777" w:rsidR="006D2982" w:rsidRPr="006D2982" w:rsidRDefault="006D2982" w:rsidP="006D2982">
            <w:pPr>
              <w:pStyle w:val="3-"/>
              <w:rPr>
                <w:color w:val="auto"/>
              </w:rPr>
            </w:pPr>
            <w:r w:rsidRPr="006D2982">
              <w:rPr>
                <w:rFonts w:hint="eastAsia"/>
                <w:color w:val="auto"/>
              </w:rPr>
              <w:t>(F)[1]後続02: [AFTER]  commonData=2, tlsData=2</w:t>
            </w:r>
          </w:p>
          <w:p w14:paraId="61635FC2" w14:textId="77777777" w:rsidR="006D2982" w:rsidRPr="006D2982" w:rsidRDefault="006D2982" w:rsidP="006D2982">
            <w:pPr>
              <w:pStyle w:val="3-"/>
              <w:rPr>
                <w:color w:val="auto"/>
              </w:rPr>
            </w:pPr>
            <w:r w:rsidRPr="006D2982">
              <w:rPr>
                <w:rFonts w:hint="eastAsia"/>
                <w:color w:val="auto"/>
              </w:rPr>
              <w:lastRenderedPageBreak/>
              <w:t>(F)[4]後続05: [AFTER]  commonData=2, tlsData=2</w:t>
            </w:r>
          </w:p>
          <w:p w14:paraId="3C5D8A71" w14:textId="77777777" w:rsidR="006D2982" w:rsidRPr="006D2982" w:rsidRDefault="006D2982" w:rsidP="006D2982">
            <w:pPr>
              <w:pStyle w:val="3-"/>
              <w:rPr>
                <w:color w:val="auto"/>
              </w:rPr>
            </w:pPr>
            <w:r w:rsidRPr="006D2982">
              <w:rPr>
                <w:rFonts w:hint="eastAsia"/>
                <w:color w:val="auto"/>
              </w:rPr>
              <w:t>(F)[2]後続03: [AFTER]  commonData=2, tlsData=2</w:t>
            </w:r>
          </w:p>
          <w:p w14:paraId="6B94D948" w14:textId="231A571E" w:rsidR="006D2982" w:rsidRPr="006D2982" w:rsidRDefault="006D2982" w:rsidP="006D2982">
            <w:pPr>
              <w:pStyle w:val="3-"/>
              <w:rPr>
                <w:color w:val="auto"/>
              </w:rPr>
            </w:pPr>
            <w:r w:rsidRPr="006D2982">
              <w:rPr>
                <w:rFonts w:hint="eastAsia"/>
                <w:color w:val="auto"/>
              </w:rPr>
              <w:t>(P)先行: [BEFORE] commonData=2, tlsData=2</w:t>
            </w:r>
            <w:r w:rsidR="008342F0">
              <w:rPr>
                <w:color w:val="auto"/>
              </w:rPr>
              <w:tab/>
            </w:r>
            <w:r w:rsidR="008342F0">
              <w:rPr>
                <w:color w:val="auto"/>
              </w:rPr>
              <w:tab/>
            </w:r>
            <w:r w:rsidR="008342F0" w:rsidRPr="004A7B47">
              <w:rPr>
                <w:color w:val="FF0000"/>
              </w:rPr>
              <w:t>←</w:t>
            </w:r>
            <w:r w:rsidR="008342F0">
              <w:rPr>
                <w:color w:val="FF0000"/>
              </w:rPr>
              <w:t>後続</w:t>
            </w:r>
            <w:r w:rsidR="008342F0" w:rsidRPr="004A7B47">
              <w:rPr>
                <w:color w:val="FF0000"/>
              </w:rPr>
              <w:t>スレッド</w:t>
            </w:r>
            <w:r w:rsidR="008342F0">
              <w:rPr>
                <w:rFonts w:hint="eastAsia"/>
                <w:color w:val="FF0000"/>
              </w:rPr>
              <w:t>の処理が</w:t>
            </w:r>
            <w:r w:rsidR="008342F0">
              <w:rPr>
                <w:color w:val="FF0000"/>
              </w:rPr>
              <w:t>全て</w:t>
            </w:r>
            <w:r w:rsidR="008342F0" w:rsidRPr="004A7B47">
              <w:rPr>
                <w:color w:val="FF0000"/>
              </w:rPr>
              <w:t>終了すると、</w:t>
            </w:r>
            <w:r w:rsidR="008342F0">
              <w:rPr>
                <w:color w:val="FF0000"/>
              </w:rPr>
              <w:t>また先行</w:t>
            </w:r>
            <w:r w:rsidR="008342F0" w:rsidRPr="004A7B47">
              <w:rPr>
                <w:color w:val="FF0000"/>
              </w:rPr>
              <w:t>スレッドがスタート</w:t>
            </w:r>
          </w:p>
          <w:p w14:paraId="48607CE4" w14:textId="77777777" w:rsidR="006D2982" w:rsidRPr="006D2982" w:rsidRDefault="006D2982" w:rsidP="006D2982">
            <w:pPr>
              <w:pStyle w:val="3-"/>
              <w:rPr>
                <w:color w:val="auto"/>
              </w:rPr>
            </w:pPr>
            <w:r w:rsidRPr="006D2982">
              <w:rPr>
                <w:rFonts w:hint="eastAsia"/>
                <w:color w:val="auto"/>
              </w:rPr>
              <w:t>(P)先行: [AFTER]  commonData=3, tlsData=3</w:t>
            </w:r>
          </w:p>
          <w:p w14:paraId="38A419A9" w14:textId="443023E9" w:rsidR="006D2982" w:rsidRPr="006D2982" w:rsidRDefault="006D2982" w:rsidP="006D2982">
            <w:pPr>
              <w:pStyle w:val="3-"/>
              <w:rPr>
                <w:color w:val="auto"/>
              </w:rPr>
            </w:pPr>
            <w:r w:rsidRPr="006D2982">
              <w:rPr>
                <w:rFonts w:hint="eastAsia"/>
                <w:color w:val="auto"/>
              </w:rPr>
              <w:t>(F)[0]後続01: [BEFORE] commonData=3, tlsData=2</w:t>
            </w:r>
            <w:r w:rsidR="008342F0">
              <w:rPr>
                <w:color w:val="auto"/>
              </w:rPr>
              <w:tab/>
            </w:r>
            <w:r w:rsidR="008342F0" w:rsidRPr="004A7B47">
              <w:rPr>
                <w:color w:val="FF0000"/>
              </w:rPr>
              <w:t>←先行スレッド</w:t>
            </w:r>
            <w:r w:rsidR="008342F0">
              <w:rPr>
                <w:rFonts w:hint="eastAsia"/>
                <w:color w:val="FF0000"/>
              </w:rPr>
              <w:t>の処理が</w:t>
            </w:r>
            <w:r w:rsidR="008342F0" w:rsidRPr="004A7B47">
              <w:rPr>
                <w:color w:val="FF0000"/>
              </w:rPr>
              <w:t>終了すると、</w:t>
            </w:r>
            <w:r w:rsidR="008342F0">
              <w:rPr>
                <w:color w:val="FF0000"/>
              </w:rPr>
              <w:t>また</w:t>
            </w:r>
            <w:r w:rsidR="008342F0" w:rsidRPr="004A7B47">
              <w:rPr>
                <w:color w:val="FF0000"/>
              </w:rPr>
              <w:t>後続スレッドが一斉スタート</w:t>
            </w:r>
          </w:p>
          <w:p w14:paraId="0A793247" w14:textId="77777777" w:rsidR="006D2982" w:rsidRPr="006D2982" w:rsidRDefault="006D2982" w:rsidP="006D2982">
            <w:pPr>
              <w:pStyle w:val="3-"/>
              <w:rPr>
                <w:color w:val="auto"/>
              </w:rPr>
            </w:pPr>
            <w:r w:rsidRPr="006D2982">
              <w:rPr>
                <w:rFonts w:hint="eastAsia"/>
                <w:color w:val="auto"/>
              </w:rPr>
              <w:t>(F)[1]後続02: [BEFORE] commonData=3, tlsData=2</w:t>
            </w:r>
          </w:p>
          <w:p w14:paraId="668A8503" w14:textId="77777777" w:rsidR="006D2982" w:rsidRPr="006D2982" w:rsidRDefault="006D2982" w:rsidP="006D2982">
            <w:pPr>
              <w:pStyle w:val="3-"/>
              <w:rPr>
                <w:color w:val="auto"/>
              </w:rPr>
            </w:pPr>
            <w:r w:rsidRPr="006D2982">
              <w:rPr>
                <w:rFonts w:hint="eastAsia"/>
                <w:color w:val="auto"/>
              </w:rPr>
              <w:t>(F)[2]後続03: [BEFORE] commonData=3, tlsData=2</w:t>
            </w:r>
          </w:p>
          <w:p w14:paraId="6B1DBF45" w14:textId="77777777" w:rsidR="006D2982" w:rsidRPr="006D2982" w:rsidRDefault="006D2982" w:rsidP="006D2982">
            <w:pPr>
              <w:pStyle w:val="3-"/>
              <w:rPr>
                <w:color w:val="auto"/>
              </w:rPr>
            </w:pPr>
            <w:r w:rsidRPr="006D2982">
              <w:rPr>
                <w:rFonts w:hint="eastAsia"/>
                <w:color w:val="auto"/>
              </w:rPr>
              <w:t>(F)[3]後続04: [BEFORE] commonData=3, tlsData=2</w:t>
            </w:r>
          </w:p>
          <w:p w14:paraId="6F3FAB95" w14:textId="77777777" w:rsidR="006D2982" w:rsidRPr="006D2982" w:rsidRDefault="006D2982" w:rsidP="006D2982">
            <w:pPr>
              <w:pStyle w:val="3-"/>
              <w:rPr>
                <w:color w:val="auto"/>
              </w:rPr>
            </w:pPr>
            <w:r w:rsidRPr="006D2982">
              <w:rPr>
                <w:rFonts w:hint="eastAsia"/>
                <w:color w:val="auto"/>
              </w:rPr>
              <w:t>(F)[4]後続05: [BEFORE] commonData=3, tlsData=2</w:t>
            </w:r>
          </w:p>
          <w:p w14:paraId="78A65428" w14:textId="77777777" w:rsidR="006D2982" w:rsidRPr="006D2982" w:rsidRDefault="006D2982" w:rsidP="006D2982">
            <w:pPr>
              <w:pStyle w:val="3-"/>
              <w:rPr>
                <w:color w:val="auto"/>
              </w:rPr>
            </w:pPr>
            <w:r w:rsidRPr="006D2982">
              <w:rPr>
                <w:rFonts w:hint="eastAsia"/>
                <w:color w:val="auto"/>
              </w:rPr>
              <w:t>(F)[1]後続02: [AFTER]  commonData=3, tlsData=3</w:t>
            </w:r>
          </w:p>
          <w:p w14:paraId="1FF78B6D" w14:textId="77777777" w:rsidR="006D2982" w:rsidRPr="006D2982" w:rsidRDefault="006D2982" w:rsidP="006D2982">
            <w:pPr>
              <w:pStyle w:val="3-"/>
              <w:rPr>
                <w:color w:val="auto"/>
              </w:rPr>
            </w:pPr>
            <w:r w:rsidRPr="006D2982">
              <w:rPr>
                <w:rFonts w:hint="eastAsia"/>
                <w:color w:val="auto"/>
              </w:rPr>
              <w:t>(F)[2]後続03: [AFTER]  commonData=3, tlsData=3</w:t>
            </w:r>
          </w:p>
          <w:p w14:paraId="76ACA90A" w14:textId="77777777" w:rsidR="006D2982" w:rsidRPr="006D2982" w:rsidRDefault="006D2982" w:rsidP="006D2982">
            <w:pPr>
              <w:pStyle w:val="3-"/>
              <w:rPr>
                <w:color w:val="auto"/>
              </w:rPr>
            </w:pPr>
            <w:r w:rsidRPr="006D2982">
              <w:rPr>
                <w:rFonts w:hint="eastAsia"/>
                <w:color w:val="auto"/>
              </w:rPr>
              <w:t>(F)[3]後続04: [AFTER]  commonData=3, tlsData=3</w:t>
            </w:r>
          </w:p>
          <w:p w14:paraId="58DDD9AB" w14:textId="77777777" w:rsidR="006D2982" w:rsidRPr="006D2982" w:rsidRDefault="006D2982" w:rsidP="006D2982">
            <w:pPr>
              <w:pStyle w:val="3-"/>
              <w:rPr>
                <w:color w:val="auto"/>
              </w:rPr>
            </w:pPr>
            <w:r w:rsidRPr="006D2982">
              <w:rPr>
                <w:rFonts w:hint="eastAsia"/>
                <w:color w:val="auto"/>
              </w:rPr>
              <w:t>(F)[0]後続01: [AFTER]  commonData=3, tlsData=3</w:t>
            </w:r>
          </w:p>
          <w:p w14:paraId="51F46AD5" w14:textId="77777777" w:rsidR="006D2982" w:rsidRPr="006D2982" w:rsidRDefault="006D2982" w:rsidP="006D2982">
            <w:pPr>
              <w:pStyle w:val="3-"/>
              <w:rPr>
                <w:color w:val="auto"/>
              </w:rPr>
            </w:pPr>
            <w:r w:rsidRPr="006D2982">
              <w:rPr>
                <w:rFonts w:hint="eastAsia"/>
                <w:color w:val="auto"/>
              </w:rPr>
              <w:t>(F)[4]後続05: [AFTER]  commonData=3, tlsData=3</w:t>
            </w:r>
          </w:p>
          <w:p w14:paraId="28B354EE" w14:textId="5C93E2EE" w:rsidR="006D2982" w:rsidRPr="006D2982" w:rsidRDefault="006D2982" w:rsidP="006D2982">
            <w:pPr>
              <w:pStyle w:val="3-"/>
              <w:rPr>
                <w:color w:val="auto"/>
              </w:rPr>
            </w:pPr>
            <w:r w:rsidRPr="006D2982">
              <w:rPr>
                <w:rFonts w:hint="eastAsia"/>
                <w:color w:val="auto"/>
              </w:rPr>
              <w:t>(P)先行: [QUIT]</w:t>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sidRPr="00DF2682">
              <w:rPr>
                <w:rFonts w:hint="eastAsia"/>
                <w:color w:val="FF0000"/>
              </w:rPr>
              <w:t>←先行スレッド終了</w:t>
            </w:r>
          </w:p>
          <w:p w14:paraId="02CE095A" w14:textId="12DBBF45" w:rsidR="006D2982" w:rsidRPr="006D2982" w:rsidRDefault="006D2982" w:rsidP="006D2982">
            <w:pPr>
              <w:pStyle w:val="3-"/>
              <w:rPr>
                <w:color w:val="auto"/>
              </w:rPr>
            </w:pPr>
            <w:r w:rsidRPr="006D2982">
              <w:rPr>
                <w:rFonts w:hint="eastAsia"/>
                <w:color w:val="auto"/>
              </w:rPr>
              <w:t>(F)[0]後続01: [QUIT]</w:t>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sidRPr="004A7B47">
              <w:rPr>
                <w:color w:val="FF0000"/>
              </w:rPr>
              <w:t>←先行スレッドの終了に反応して後続スレッド</w:t>
            </w:r>
            <w:r w:rsidR="008342F0">
              <w:rPr>
                <w:rFonts w:hint="eastAsia"/>
                <w:color w:val="FF0000"/>
              </w:rPr>
              <w:t>も</w:t>
            </w:r>
            <w:r w:rsidR="008342F0" w:rsidRPr="004A7B47">
              <w:rPr>
                <w:color w:val="FF0000"/>
              </w:rPr>
              <w:t>終了</w:t>
            </w:r>
          </w:p>
          <w:p w14:paraId="354981D6" w14:textId="77777777" w:rsidR="006D2982" w:rsidRPr="006D2982" w:rsidRDefault="006D2982" w:rsidP="006D2982">
            <w:pPr>
              <w:pStyle w:val="3-"/>
              <w:rPr>
                <w:color w:val="auto"/>
              </w:rPr>
            </w:pPr>
            <w:r w:rsidRPr="006D2982">
              <w:rPr>
                <w:rFonts w:hint="eastAsia"/>
                <w:color w:val="auto"/>
              </w:rPr>
              <w:t>(F)[1]後続02: [QUIT]</w:t>
            </w:r>
          </w:p>
          <w:p w14:paraId="6006B4CD" w14:textId="77777777" w:rsidR="006D2982" w:rsidRPr="006D2982" w:rsidRDefault="006D2982" w:rsidP="006D2982">
            <w:pPr>
              <w:pStyle w:val="3-"/>
              <w:rPr>
                <w:color w:val="auto"/>
              </w:rPr>
            </w:pPr>
            <w:r w:rsidRPr="006D2982">
              <w:rPr>
                <w:rFonts w:hint="eastAsia"/>
                <w:color w:val="auto"/>
              </w:rPr>
              <w:t>(F)[4]後続05: [QUIT]</w:t>
            </w:r>
          </w:p>
          <w:p w14:paraId="7C5306F1" w14:textId="77777777" w:rsidR="006D2982" w:rsidRPr="006D2982" w:rsidRDefault="006D2982" w:rsidP="006D2982">
            <w:pPr>
              <w:pStyle w:val="3-"/>
              <w:rPr>
                <w:color w:val="auto"/>
              </w:rPr>
            </w:pPr>
            <w:r w:rsidRPr="006D2982">
              <w:rPr>
                <w:rFonts w:hint="eastAsia"/>
                <w:color w:val="auto"/>
              </w:rPr>
              <w:t>(F)[3]後続04: [QUIT]</w:t>
            </w:r>
          </w:p>
          <w:p w14:paraId="183E5007" w14:textId="77777777" w:rsidR="006D2982" w:rsidRPr="006D2982" w:rsidRDefault="006D2982" w:rsidP="006D2982">
            <w:pPr>
              <w:pStyle w:val="3-"/>
              <w:rPr>
                <w:color w:val="auto"/>
              </w:rPr>
            </w:pPr>
            <w:r w:rsidRPr="006D2982">
              <w:rPr>
                <w:rFonts w:hint="eastAsia"/>
                <w:color w:val="auto"/>
              </w:rPr>
              <w:t>- end:(F)[1]後続02 -</w:t>
            </w:r>
          </w:p>
          <w:p w14:paraId="2990D56A" w14:textId="77777777" w:rsidR="006D2982" w:rsidRPr="006D2982" w:rsidRDefault="006D2982" w:rsidP="006D2982">
            <w:pPr>
              <w:pStyle w:val="3-"/>
              <w:rPr>
                <w:color w:val="auto"/>
              </w:rPr>
            </w:pPr>
            <w:r w:rsidRPr="006D2982">
              <w:rPr>
                <w:rFonts w:hint="eastAsia"/>
                <w:color w:val="auto"/>
              </w:rPr>
              <w:t>- end:(F)[0]後続01 -</w:t>
            </w:r>
          </w:p>
          <w:p w14:paraId="3458182E" w14:textId="77777777" w:rsidR="006D2982" w:rsidRPr="006D2982" w:rsidRDefault="006D2982" w:rsidP="006D2982">
            <w:pPr>
              <w:pStyle w:val="3-"/>
              <w:rPr>
                <w:color w:val="auto"/>
              </w:rPr>
            </w:pPr>
            <w:r w:rsidRPr="006D2982">
              <w:rPr>
                <w:rFonts w:hint="eastAsia"/>
                <w:color w:val="auto"/>
              </w:rPr>
              <w:t>- end:(F)[4]後続05 -</w:t>
            </w:r>
          </w:p>
          <w:p w14:paraId="32A459EE" w14:textId="77777777" w:rsidR="006D2982" w:rsidRPr="006D2982" w:rsidRDefault="006D2982" w:rsidP="006D2982">
            <w:pPr>
              <w:pStyle w:val="3-"/>
              <w:rPr>
                <w:color w:val="auto"/>
              </w:rPr>
            </w:pPr>
            <w:r w:rsidRPr="006D2982">
              <w:rPr>
                <w:rFonts w:hint="eastAsia"/>
                <w:color w:val="auto"/>
              </w:rPr>
              <w:t>- end:(P)先行 -</w:t>
            </w:r>
          </w:p>
          <w:p w14:paraId="661AC24C" w14:textId="77777777" w:rsidR="006D2982" w:rsidRPr="006D2982" w:rsidRDefault="006D2982" w:rsidP="006D2982">
            <w:pPr>
              <w:pStyle w:val="3-"/>
              <w:rPr>
                <w:color w:val="auto"/>
              </w:rPr>
            </w:pPr>
            <w:r w:rsidRPr="006D2982">
              <w:rPr>
                <w:rFonts w:hint="eastAsia"/>
                <w:color w:val="auto"/>
              </w:rPr>
              <w:t>- end:(F)[3]後続04 -</w:t>
            </w:r>
          </w:p>
          <w:p w14:paraId="2B9CB859" w14:textId="77777777" w:rsidR="006D2982" w:rsidRPr="006D2982" w:rsidRDefault="006D2982" w:rsidP="006D2982">
            <w:pPr>
              <w:pStyle w:val="3-"/>
              <w:rPr>
                <w:color w:val="auto"/>
              </w:rPr>
            </w:pPr>
            <w:r w:rsidRPr="006D2982">
              <w:rPr>
                <w:rFonts w:hint="eastAsia"/>
                <w:color w:val="auto"/>
              </w:rPr>
              <w:t>(F)[2]後続03: [QUIT]</w:t>
            </w:r>
          </w:p>
          <w:p w14:paraId="365906E6" w14:textId="77777777" w:rsidR="006D2982" w:rsidRPr="006D2982" w:rsidRDefault="006D2982" w:rsidP="006D2982">
            <w:pPr>
              <w:pStyle w:val="3-"/>
              <w:rPr>
                <w:color w:val="auto"/>
              </w:rPr>
            </w:pPr>
            <w:r w:rsidRPr="006D2982">
              <w:rPr>
                <w:rFonts w:hint="eastAsia"/>
                <w:color w:val="auto"/>
              </w:rPr>
              <w:t>- end:(F)[2]後続03 -</w:t>
            </w:r>
          </w:p>
          <w:p w14:paraId="7B9BFE26" w14:textId="4209FE9F" w:rsidR="00971C80" w:rsidRPr="00DD51B6" w:rsidRDefault="006D2982" w:rsidP="006D2982">
            <w:pPr>
              <w:pStyle w:val="3-"/>
            </w:pPr>
            <w:r w:rsidRPr="006D2982">
              <w:rPr>
                <w:color w:val="auto"/>
              </w:rPr>
              <w:t xml:space="preserve">Cond-Sginal * 10000000 = </w:t>
            </w:r>
            <w:r w:rsidRPr="008342F0">
              <w:rPr>
                <w:color w:val="FF0000"/>
              </w:rPr>
              <w:t>0.758042 sec</w:t>
            </w:r>
            <w:r w:rsidR="008342F0">
              <w:rPr>
                <w:color w:val="FF0000"/>
              </w:rPr>
              <w:tab/>
            </w:r>
            <w:r w:rsidR="008342F0">
              <w:rPr>
                <w:color w:val="FF0000"/>
              </w:rPr>
              <w:tab/>
            </w:r>
            <w:r w:rsidR="008342F0">
              <w:rPr>
                <w:rFonts w:hint="eastAsia"/>
                <w:color w:val="FF0000"/>
              </w:rPr>
              <w:t>←1千万回ループによる処理時間計測</w:t>
            </w:r>
          </w:p>
        </w:tc>
      </w:tr>
    </w:tbl>
    <w:p w14:paraId="1D62248F" w14:textId="73F9454F" w:rsidR="0079153D" w:rsidRDefault="0079153D" w:rsidP="0079153D">
      <w:pPr>
        <w:pStyle w:val="2"/>
      </w:pPr>
      <w:bookmarkStart w:id="130" w:name="_Toc379553573"/>
      <w:r>
        <w:rPr>
          <w:rFonts w:hint="eastAsia"/>
        </w:rPr>
        <w:lastRenderedPageBreak/>
        <w:t>モニター：バリア</w:t>
      </w:r>
      <w:bookmarkEnd w:id="130"/>
      <w:r w:rsidR="00A45D66">
        <w:fldChar w:fldCharType="begin"/>
      </w:r>
      <w:r w:rsidR="00A45D66">
        <w:instrText xml:space="preserve"> XE "</w:instrText>
      </w:r>
      <w:r w:rsidR="00A45D66">
        <w:rPr>
          <w:rFonts w:hint="eastAsia"/>
        </w:rPr>
        <w:instrText>バリア</w:instrText>
      </w:r>
      <w:r w:rsidR="00A45D66">
        <w:instrText>" \y “</w:instrText>
      </w:r>
      <w:r w:rsidR="00A45D66">
        <w:rPr>
          <w:rFonts w:hint="eastAsia"/>
        </w:rPr>
        <w:instrText>ばりあ</w:instrText>
      </w:r>
      <w:r w:rsidR="00A45D66">
        <w:instrText xml:space="preserve">” </w:instrText>
      </w:r>
      <w:r w:rsidR="00A45D66">
        <w:fldChar w:fldCharType="end"/>
      </w:r>
    </w:p>
    <w:p w14:paraId="0E446A0B" w14:textId="77777777" w:rsidR="00F43C8E" w:rsidRDefault="00F43C8E" w:rsidP="0079153D">
      <w:pPr>
        <w:pStyle w:val="a9"/>
        <w:ind w:firstLine="283"/>
      </w:pPr>
      <w:r>
        <w:rPr>
          <w:rFonts w:hint="eastAsia"/>
        </w:rPr>
        <w:t>手軽なモニターの手法として、「バリア」というものがある。</w:t>
      </w:r>
    </w:p>
    <w:p w14:paraId="5587E363" w14:textId="2A6C41D5" w:rsidR="00F43C8E" w:rsidRDefault="000E70E7" w:rsidP="0079153D">
      <w:pPr>
        <w:pStyle w:val="a9"/>
        <w:ind w:firstLine="283"/>
      </w:pPr>
      <w:r>
        <w:rPr>
          <w:rFonts w:hint="eastAsia"/>
        </w:rPr>
        <w:t>スレッドの処理中にバリアを設定することにより、規定数</w:t>
      </w:r>
      <w:r w:rsidR="00F43C8E">
        <w:rPr>
          <w:rFonts w:hint="eastAsia"/>
        </w:rPr>
        <w:t>のスレッドがバリアに到達するまで待機させることができる。</w:t>
      </w:r>
    </w:p>
    <w:p w14:paraId="348D19B0" w14:textId="6B4F6D52" w:rsidR="0079153D" w:rsidRDefault="00DF7C5C" w:rsidP="0079153D">
      <w:pPr>
        <w:pStyle w:val="3"/>
      </w:pPr>
      <w:bookmarkStart w:id="131" w:name="_Toc379553574"/>
      <w:r>
        <w:rPr>
          <w:rFonts w:hint="eastAsia"/>
        </w:rPr>
        <w:t>POSIX</w:t>
      </w:r>
      <w:r>
        <w:rPr>
          <w:rFonts w:hint="eastAsia"/>
        </w:rPr>
        <w:t>スレッド</w:t>
      </w:r>
      <w:r w:rsidR="0079153D">
        <w:rPr>
          <w:rFonts w:hint="eastAsia"/>
        </w:rPr>
        <w:t>ライブラリ版</w:t>
      </w:r>
      <w:bookmarkEnd w:id="131"/>
      <w:r w:rsidR="00A45D66">
        <w:fldChar w:fldCharType="begin"/>
      </w:r>
      <w:r w:rsidR="00A45D66">
        <w:instrText xml:space="preserve"> XE "</w:instrText>
      </w:r>
      <w:r w:rsidR="00A45D66">
        <w:rPr>
          <w:rFonts w:hint="eastAsia"/>
        </w:rPr>
        <w:instrText>バリア</w:instrText>
      </w:r>
      <w:r w:rsidR="00A45D66">
        <w:rPr>
          <w:rFonts w:hint="eastAsia"/>
        </w:rPr>
        <w:instrText>:POSIX</w:instrText>
      </w:r>
      <w:r w:rsidR="00A45D66">
        <w:rPr>
          <w:rFonts w:hint="eastAsia"/>
        </w:rPr>
        <w:instrText>スレッドライブラリ版</w:instrText>
      </w:r>
      <w:r w:rsidR="00A45D66">
        <w:instrText>" \y “</w:instrText>
      </w:r>
      <w:r w:rsidR="00A45D66">
        <w:rPr>
          <w:rFonts w:hint="eastAsia"/>
        </w:rPr>
        <w:instrText>ばりあ</w:instrText>
      </w:r>
      <w:r w:rsidR="00A45D66">
        <w:rPr>
          <w:rFonts w:hint="eastAsia"/>
        </w:rPr>
        <w:instrText>:</w:instrText>
      </w:r>
      <w:r w:rsidR="00A45D66">
        <w:instrText>POSIX</w:instrText>
      </w:r>
      <w:r w:rsidR="00A45D66">
        <w:rPr>
          <w:rFonts w:hint="eastAsia"/>
        </w:rPr>
        <w:instrText>すれっどらいぶらりばん</w:instrText>
      </w:r>
      <w:r w:rsidR="00A45D66">
        <w:instrText xml:space="preserve">” </w:instrText>
      </w:r>
      <w:r w:rsidR="00A45D66">
        <w:fldChar w:fldCharType="end"/>
      </w:r>
    </w:p>
    <w:p w14:paraId="60E6A251" w14:textId="4DF4C7E6" w:rsidR="00F43C8E" w:rsidRDefault="00DF7C5C" w:rsidP="0079153D">
      <w:pPr>
        <w:pStyle w:val="aa"/>
        <w:ind w:left="447" w:firstLine="283"/>
      </w:pPr>
      <w:r>
        <w:rPr>
          <w:rFonts w:hint="eastAsia"/>
        </w:rPr>
        <w:t>POSIX</w:t>
      </w:r>
      <w:r>
        <w:rPr>
          <w:rFonts w:hint="eastAsia"/>
        </w:rPr>
        <w:t>スレッド</w:t>
      </w:r>
      <w:r w:rsidR="0079153D">
        <w:rPr>
          <w:rFonts w:hint="eastAsia"/>
        </w:rPr>
        <w:t>ライブラリ版の</w:t>
      </w:r>
      <w:r w:rsidR="00F43C8E">
        <w:rPr>
          <w:rFonts w:hint="eastAsia"/>
        </w:rPr>
        <w:t>バリア</w:t>
      </w:r>
      <w:r w:rsidR="0079153D">
        <w:rPr>
          <w:rFonts w:hint="eastAsia"/>
        </w:rPr>
        <w:t>。</w:t>
      </w:r>
    </w:p>
    <w:p w14:paraId="241F566C" w14:textId="0FD4B1F9" w:rsidR="0079153D" w:rsidRDefault="000E70E7" w:rsidP="0079153D">
      <w:pPr>
        <w:pStyle w:val="aa"/>
        <w:ind w:left="447" w:firstLine="283"/>
      </w:pPr>
      <w:r>
        <w:rPr>
          <w:rFonts w:hint="eastAsia"/>
        </w:rPr>
        <w:t>「条件変数」のサンプルを元</w:t>
      </w:r>
      <w:r w:rsidR="00F43C8E">
        <w:rPr>
          <w:rFonts w:hint="eastAsia"/>
        </w:rPr>
        <w:t>に、バリア処理を追加している。</w:t>
      </w:r>
      <w:r>
        <w:rPr>
          <w:rFonts w:hint="eastAsia"/>
        </w:rPr>
        <w:t>「</w:t>
      </w:r>
      <w:r w:rsidRPr="000E70E7">
        <w:rPr>
          <w:rFonts w:hint="eastAsia"/>
          <w:color w:val="FF0000"/>
        </w:rPr>
        <w:t>【バリア処理追加】</w:t>
      </w:r>
      <w:r>
        <w:rPr>
          <w:rFonts w:hint="eastAsia"/>
        </w:rPr>
        <w:t>」と書かれた箇所以外は元のプログラムと同じ。</w:t>
      </w:r>
    </w:p>
    <w:p w14:paraId="61432CC6" w14:textId="4D2870A0" w:rsidR="0079153D" w:rsidRDefault="00DF7C5C" w:rsidP="0079153D">
      <w:pPr>
        <w:pStyle w:val="aa"/>
        <w:keepNext/>
        <w:widowControl/>
        <w:spacing w:beforeLines="50" w:before="180"/>
        <w:ind w:leftChars="203" w:left="447" w:hangingChars="10" w:hanging="21"/>
      </w:pPr>
      <w:r>
        <w:t>P</w:t>
      </w:r>
      <w:r>
        <w:rPr>
          <w:rFonts w:hint="eastAsia"/>
        </w:rPr>
        <w:t>OSIX</w:t>
      </w:r>
      <w:r>
        <w:rPr>
          <w:rFonts w:hint="eastAsia"/>
        </w:rPr>
        <w:t>スレッド</w:t>
      </w:r>
      <w:r w:rsidR="00F43C8E">
        <w:rPr>
          <w:rFonts w:hint="eastAsia"/>
        </w:rPr>
        <w:t>ライブラリ版バリア</w:t>
      </w:r>
      <w:r w:rsidR="0079153D">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9153D" w14:paraId="573938F7" w14:textId="77777777" w:rsidTr="00B82011">
        <w:tc>
          <w:tcPr>
            <w:tcW w:w="8494" w:type="dxa"/>
          </w:tcPr>
          <w:p w14:paraId="4D60AFB7" w14:textId="77777777" w:rsidR="00F43C8E" w:rsidRDefault="00F43C8E" w:rsidP="00F43C8E">
            <w:pPr>
              <w:pStyle w:val="3-"/>
            </w:pPr>
            <w:r>
              <w:t>#include &lt;stdio.h&gt;</w:t>
            </w:r>
          </w:p>
          <w:p w14:paraId="1141E7EF" w14:textId="77777777" w:rsidR="00F43C8E" w:rsidRDefault="00F43C8E" w:rsidP="00F43C8E">
            <w:pPr>
              <w:pStyle w:val="3-"/>
            </w:pPr>
            <w:r>
              <w:t>#include &lt;stdlib.h&gt;</w:t>
            </w:r>
          </w:p>
          <w:p w14:paraId="286B773E" w14:textId="77777777" w:rsidR="00F43C8E" w:rsidRDefault="00F43C8E" w:rsidP="00F43C8E">
            <w:pPr>
              <w:pStyle w:val="3-"/>
            </w:pPr>
          </w:p>
          <w:p w14:paraId="3DCA60F0" w14:textId="77777777" w:rsidR="00F43C8E" w:rsidRPr="00825119" w:rsidRDefault="00F43C8E" w:rsidP="00F43C8E">
            <w:pPr>
              <w:pStyle w:val="3-"/>
              <w:rPr>
                <w:color w:val="FF0000"/>
              </w:rPr>
            </w:pPr>
            <w:r w:rsidRPr="00825119">
              <w:rPr>
                <w:color w:val="FF0000"/>
              </w:rPr>
              <w:t>#include &lt;pthread.h&gt;</w:t>
            </w:r>
          </w:p>
          <w:p w14:paraId="17F5A1BE" w14:textId="77777777" w:rsidR="00F43C8E" w:rsidRDefault="00F43C8E" w:rsidP="00F43C8E">
            <w:pPr>
              <w:pStyle w:val="3-"/>
            </w:pPr>
            <w:r>
              <w:t>#include &lt;unistd.h&gt;</w:t>
            </w:r>
          </w:p>
          <w:p w14:paraId="454AC599" w14:textId="77777777" w:rsidR="00F43C8E" w:rsidRDefault="00F43C8E" w:rsidP="00F43C8E">
            <w:pPr>
              <w:pStyle w:val="3-"/>
            </w:pPr>
          </w:p>
          <w:p w14:paraId="608B54AC" w14:textId="77777777" w:rsidR="00F43C8E" w:rsidRPr="00F43C8E" w:rsidRDefault="00F43C8E" w:rsidP="00F43C8E">
            <w:pPr>
              <w:pStyle w:val="3-"/>
              <w:rPr>
                <w:color w:val="00B050"/>
              </w:rPr>
            </w:pPr>
            <w:r>
              <w:rPr>
                <w:rFonts w:hint="eastAsia"/>
              </w:rPr>
              <w:t xml:space="preserve">#include &lt;sys/time.h&gt; </w:t>
            </w:r>
            <w:r w:rsidRPr="00F43C8E">
              <w:rPr>
                <w:rFonts w:hint="eastAsia"/>
                <w:color w:val="00B050"/>
              </w:rPr>
              <w:t>//時間計測用</w:t>
            </w:r>
          </w:p>
          <w:p w14:paraId="5C3C3F5F" w14:textId="77777777" w:rsidR="00F43C8E" w:rsidRDefault="00F43C8E" w:rsidP="00F43C8E">
            <w:pPr>
              <w:pStyle w:val="3-"/>
            </w:pPr>
          </w:p>
          <w:p w14:paraId="0E580724" w14:textId="77777777" w:rsidR="00F43C8E" w:rsidRPr="00F43C8E" w:rsidRDefault="00F43C8E" w:rsidP="00F43C8E">
            <w:pPr>
              <w:pStyle w:val="3-"/>
              <w:rPr>
                <w:color w:val="00B050"/>
              </w:rPr>
            </w:pPr>
            <w:r w:rsidRPr="00F43C8E">
              <w:rPr>
                <w:rFonts w:hint="eastAsia"/>
                <w:color w:val="00B050"/>
              </w:rPr>
              <w:t>//スレッド情報</w:t>
            </w:r>
          </w:p>
          <w:p w14:paraId="6216AB92" w14:textId="77777777" w:rsidR="00F43C8E" w:rsidRDefault="00F43C8E" w:rsidP="00F43C8E">
            <w:pPr>
              <w:pStyle w:val="3-"/>
            </w:pPr>
            <w:r>
              <w:rPr>
                <w:rFonts w:hint="eastAsia"/>
              </w:rPr>
              <w:t xml:space="preserve">static const int FOLLOW_THREAD_MAX = 10;          </w:t>
            </w:r>
            <w:r w:rsidRPr="00F43C8E">
              <w:rPr>
                <w:rFonts w:hint="eastAsia"/>
                <w:color w:val="00B050"/>
              </w:rPr>
              <w:t>//後続スレッド最大数</w:t>
            </w:r>
          </w:p>
          <w:p w14:paraId="1AC0E26C" w14:textId="77777777" w:rsidR="00F43C8E" w:rsidRPr="00F43C8E" w:rsidRDefault="00F43C8E" w:rsidP="00F43C8E">
            <w:pPr>
              <w:pStyle w:val="3-"/>
              <w:rPr>
                <w:color w:val="00B050"/>
              </w:rPr>
            </w:pPr>
            <w:r>
              <w:rPr>
                <w:rFonts w:hint="eastAsia"/>
              </w:rPr>
              <w:t xml:space="preserve">static volatile int s_followThreadNum = 0;        </w:t>
            </w:r>
            <w:r w:rsidRPr="00F43C8E">
              <w:rPr>
                <w:rFonts w:hint="eastAsia"/>
                <w:color w:val="00B050"/>
              </w:rPr>
              <w:t>//後続スレッド数</w:t>
            </w:r>
          </w:p>
          <w:p w14:paraId="74BB0FAA" w14:textId="77777777" w:rsidR="00F43C8E" w:rsidRPr="00F43C8E" w:rsidRDefault="00F43C8E" w:rsidP="00F43C8E">
            <w:pPr>
              <w:pStyle w:val="3-"/>
              <w:rPr>
                <w:color w:val="00B050"/>
              </w:rPr>
            </w:pPr>
            <w:r>
              <w:rPr>
                <w:rFonts w:hint="eastAsia"/>
              </w:rPr>
              <w:t xml:space="preserve">static volatile int s_followThreadNo = 0;         </w:t>
            </w:r>
            <w:r w:rsidRPr="00F43C8E">
              <w:rPr>
                <w:rFonts w:hint="eastAsia"/>
                <w:color w:val="00B050"/>
              </w:rPr>
              <w:t>//後続スレッド番号発番用</w:t>
            </w:r>
          </w:p>
          <w:p w14:paraId="4754E312" w14:textId="77777777" w:rsidR="00F43C8E" w:rsidRDefault="00F43C8E" w:rsidP="00F43C8E">
            <w:pPr>
              <w:pStyle w:val="3-"/>
            </w:pPr>
            <w:r>
              <w:rPr>
                <w:rFonts w:hint="eastAsia"/>
              </w:rPr>
              <w:t>static volatile bool s_IsQuirProiorThread = false;</w:t>
            </w:r>
            <w:r w:rsidRPr="00F43C8E">
              <w:rPr>
                <w:rFonts w:hint="eastAsia"/>
                <w:color w:val="00B050"/>
              </w:rPr>
              <w:t>//先行スレッド終了フラグ</w:t>
            </w:r>
          </w:p>
          <w:p w14:paraId="1E97FC30" w14:textId="77777777" w:rsidR="00F43C8E" w:rsidRDefault="00F43C8E" w:rsidP="00F43C8E">
            <w:pPr>
              <w:pStyle w:val="3-"/>
            </w:pPr>
            <w:r>
              <w:rPr>
                <w:rFonts w:hint="eastAsia"/>
              </w:rPr>
              <w:t>static pthread_mutex_t s_followThreadMutex = PTHREAD_MUTEX_INITIALIZER;</w:t>
            </w:r>
            <w:r w:rsidRPr="00F43C8E">
              <w:rPr>
                <w:rFonts w:hint="eastAsia"/>
                <w:color w:val="00B050"/>
              </w:rPr>
              <w:t>//後続スレッド番号発番用ミューテックス</w:t>
            </w:r>
          </w:p>
          <w:p w14:paraId="47B27E53" w14:textId="77777777" w:rsidR="00F43C8E" w:rsidRDefault="00F43C8E" w:rsidP="00F43C8E">
            <w:pPr>
              <w:pStyle w:val="3-"/>
            </w:pPr>
          </w:p>
          <w:p w14:paraId="25A51B88" w14:textId="77777777" w:rsidR="00F43C8E" w:rsidRPr="00F43C8E" w:rsidRDefault="00F43C8E" w:rsidP="00F43C8E">
            <w:pPr>
              <w:pStyle w:val="3-"/>
              <w:rPr>
                <w:color w:val="00B050"/>
              </w:rPr>
            </w:pPr>
            <w:r w:rsidRPr="00F43C8E">
              <w:rPr>
                <w:rFonts w:hint="eastAsia"/>
                <w:color w:val="00B050"/>
              </w:rPr>
              <w:t>//条件変数</w:t>
            </w:r>
          </w:p>
          <w:p w14:paraId="4A1E0107" w14:textId="77777777" w:rsidR="00F43C8E" w:rsidRPr="00F43C8E" w:rsidRDefault="00F43C8E" w:rsidP="00F43C8E">
            <w:pPr>
              <w:pStyle w:val="3-"/>
              <w:rPr>
                <w:color w:val="00B050"/>
              </w:rPr>
            </w:pPr>
            <w:r w:rsidRPr="00F43C8E">
              <w:rPr>
                <w:rFonts w:hint="eastAsia"/>
                <w:color w:val="00B050"/>
              </w:rPr>
              <w:t>//※条件変数は、必ず条件変数＋ミューテックス＋変数のセットで扱う</w:t>
            </w:r>
          </w:p>
          <w:p w14:paraId="7C1A5476" w14:textId="77777777" w:rsidR="00F43C8E" w:rsidRDefault="00F43C8E" w:rsidP="00F43C8E">
            <w:pPr>
              <w:pStyle w:val="3-"/>
            </w:pPr>
            <w:r>
              <w:rPr>
                <w:rFonts w:hint="eastAsia"/>
              </w:rPr>
              <w:t xml:space="preserve">static pthread_cond_t s_followCond[FOLLOW_THREAD_MAX];      </w:t>
            </w:r>
            <w:r w:rsidRPr="00F43C8E">
              <w:rPr>
                <w:rFonts w:hint="eastAsia"/>
                <w:color w:val="00B050"/>
              </w:rPr>
              <w:t>//後続スレッド処理完了条件変数</w:t>
            </w:r>
          </w:p>
          <w:p w14:paraId="19273ACA" w14:textId="77777777" w:rsidR="00F43C8E" w:rsidRPr="00F43C8E" w:rsidRDefault="00F43C8E" w:rsidP="00F43C8E">
            <w:pPr>
              <w:pStyle w:val="3-"/>
              <w:rPr>
                <w:color w:val="00B050"/>
              </w:rPr>
            </w:pPr>
            <w:r>
              <w:rPr>
                <w:rFonts w:hint="eastAsia"/>
              </w:rPr>
              <w:t>static pthread_mutex_t s_followCondMutex[FOLLOW_THREAD_MAX];</w:t>
            </w:r>
            <w:r w:rsidRPr="00F43C8E">
              <w:rPr>
                <w:rFonts w:hint="eastAsia"/>
                <w:color w:val="00B050"/>
              </w:rPr>
              <w:t>//後続スレッド処理完了条件変数ミューテックス</w:t>
            </w:r>
          </w:p>
          <w:p w14:paraId="11071E0B" w14:textId="77777777" w:rsidR="00F43C8E" w:rsidRDefault="00F43C8E" w:rsidP="00F43C8E">
            <w:pPr>
              <w:pStyle w:val="3-"/>
            </w:pPr>
            <w:r>
              <w:rPr>
                <w:rFonts w:hint="eastAsia"/>
              </w:rPr>
              <w:t xml:space="preserve">static volatile bool s_followFinished[FOLLOW_THREAD_MAX];  </w:t>
            </w:r>
            <w:r w:rsidRPr="00F43C8E">
              <w:rPr>
                <w:rFonts w:hint="eastAsia"/>
                <w:color w:val="00B050"/>
              </w:rPr>
              <w:t xml:space="preserve"> //後続スレッド処理完了フラグ</w:t>
            </w:r>
          </w:p>
          <w:p w14:paraId="59184A7C" w14:textId="77777777" w:rsidR="00F43C8E" w:rsidRDefault="00F43C8E" w:rsidP="00F43C8E">
            <w:pPr>
              <w:pStyle w:val="3-"/>
            </w:pPr>
          </w:p>
          <w:p w14:paraId="13EE639F" w14:textId="0A9FC58D" w:rsidR="00F43C8E" w:rsidRPr="00F43C8E" w:rsidRDefault="00F43C8E" w:rsidP="00F43C8E">
            <w:pPr>
              <w:pStyle w:val="3-"/>
              <w:rPr>
                <w:color w:val="00B050"/>
              </w:rPr>
            </w:pPr>
            <w:r w:rsidRPr="00F43C8E">
              <w:rPr>
                <w:rFonts w:hint="eastAsia"/>
                <w:color w:val="00B050"/>
              </w:rPr>
              <w:t>//</w:t>
            </w:r>
            <w:r w:rsidR="00825119" w:rsidRPr="00825119">
              <w:rPr>
                <w:color w:val="FF0000"/>
              </w:rPr>
              <w:t>【バリア処理追加】</w:t>
            </w:r>
            <w:r w:rsidRPr="00F43C8E">
              <w:rPr>
                <w:rFonts w:hint="eastAsia"/>
                <w:color w:val="00B050"/>
              </w:rPr>
              <w:t>バリア</w:t>
            </w:r>
          </w:p>
          <w:p w14:paraId="3B7085CE" w14:textId="77777777" w:rsidR="00F43C8E" w:rsidRPr="00F43C8E" w:rsidRDefault="00F43C8E" w:rsidP="00F43C8E">
            <w:pPr>
              <w:pStyle w:val="3-"/>
              <w:rPr>
                <w:color w:val="FF0000"/>
              </w:rPr>
            </w:pPr>
            <w:r w:rsidRPr="00F43C8E">
              <w:rPr>
                <w:color w:val="FF0000"/>
              </w:rPr>
              <w:t>static pthread_barrier_t s_barrier;</w:t>
            </w:r>
          </w:p>
          <w:p w14:paraId="66CA0EC5" w14:textId="77777777" w:rsidR="00F43C8E" w:rsidRDefault="00F43C8E" w:rsidP="00F43C8E">
            <w:pPr>
              <w:pStyle w:val="3-"/>
            </w:pPr>
          </w:p>
          <w:p w14:paraId="70A57AB9" w14:textId="77777777" w:rsidR="00F43C8E" w:rsidRPr="00F43C8E" w:rsidRDefault="00F43C8E" w:rsidP="00F43C8E">
            <w:pPr>
              <w:pStyle w:val="3-"/>
              <w:rPr>
                <w:color w:val="00B050"/>
              </w:rPr>
            </w:pPr>
            <w:r w:rsidRPr="00F43C8E">
              <w:rPr>
                <w:rFonts w:hint="eastAsia"/>
                <w:color w:val="00B050"/>
              </w:rPr>
              <w:t>//共有データ</w:t>
            </w:r>
          </w:p>
          <w:p w14:paraId="1761FF46" w14:textId="77777777" w:rsidR="00F43C8E" w:rsidRDefault="00F43C8E" w:rsidP="00F43C8E">
            <w:pPr>
              <w:pStyle w:val="3-"/>
            </w:pPr>
            <w:r>
              <w:t>static int s_commonData = 0;</w:t>
            </w:r>
          </w:p>
          <w:p w14:paraId="258AE1D8" w14:textId="77777777" w:rsidR="00F43C8E" w:rsidRDefault="00F43C8E" w:rsidP="00F43C8E">
            <w:pPr>
              <w:pStyle w:val="3-"/>
            </w:pPr>
          </w:p>
          <w:p w14:paraId="5C06E4E6" w14:textId="77777777" w:rsidR="00F43C8E" w:rsidRPr="00F43C8E" w:rsidRDefault="00F43C8E" w:rsidP="00F43C8E">
            <w:pPr>
              <w:pStyle w:val="3-"/>
              <w:rPr>
                <w:color w:val="00B050"/>
              </w:rPr>
            </w:pPr>
            <w:r w:rsidRPr="00F43C8E">
              <w:rPr>
                <w:rFonts w:hint="eastAsia"/>
                <w:color w:val="00B050"/>
              </w:rPr>
              <w:t>//スレッド固有データ</w:t>
            </w:r>
          </w:p>
          <w:p w14:paraId="0F8825B2" w14:textId="77777777" w:rsidR="00F43C8E" w:rsidRDefault="00F43C8E" w:rsidP="00F43C8E">
            <w:pPr>
              <w:pStyle w:val="3-"/>
            </w:pPr>
            <w:r>
              <w:t>__thread int s_tlsData = 0;</w:t>
            </w:r>
          </w:p>
          <w:p w14:paraId="751AE4D8" w14:textId="77777777" w:rsidR="00F43C8E" w:rsidRPr="00F43C8E" w:rsidRDefault="00F43C8E" w:rsidP="00F43C8E">
            <w:pPr>
              <w:pStyle w:val="3-"/>
              <w:rPr>
                <w:color w:val="00B050"/>
              </w:rPr>
            </w:pPr>
          </w:p>
          <w:p w14:paraId="23CA21BD" w14:textId="77777777" w:rsidR="00F43C8E" w:rsidRPr="00F43C8E" w:rsidRDefault="00F43C8E" w:rsidP="00F43C8E">
            <w:pPr>
              <w:pStyle w:val="3-"/>
              <w:rPr>
                <w:color w:val="00B050"/>
              </w:rPr>
            </w:pPr>
            <w:r w:rsidRPr="00F43C8E">
              <w:rPr>
                <w:rFonts w:hint="eastAsia"/>
                <w:color w:val="00B050"/>
              </w:rPr>
              <w:t>//【処理説明】</w:t>
            </w:r>
          </w:p>
          <w:p w14:paraId="1C7D1F76" w14:textId="77777777" w:rsidR="00F43C8E" w:rsidRPr="00F43C8E" w:rsidRDefault="00F43C8E" w:rsidP="00F43C8E">
            <w:pPr>
              <w:pStyle w:val="3-"/>
              <w:rPr>
                <w:color w:val="00B050"/>
              </w:rPr>
            </w:pPr>
            <w:r w:rsidRPr="00F43C8E">
              <w:rPr>
                <w:rFonts w:hint="eastAsia"/>
                <w:color w:val="00B050"/>
              </w:rPr>
              <w:t>//先行スレッドが共有データを作成し、それが完了したら</w:t>
            </w:r>
          </w:p>
          <w:p w14:paraId="072CB681" w14:textId="77777777" w:rsidR="00F43C8E" w:rsidRPr="00F43C8E" w:rsidRDefault="00F43C8E" w:rsidP="00F43C8E">
            <w:pPr>
              <w:pStyle w:val="3-"/>
              <w:rPr>
                <w:color w:val="00B050"/>
              </w:rPr>
            </w:pPr>
            <w:r w:rsidRPr="00F43C8E">
              <w:rPr>
                <w:rFonts w:hint="eastAsia"/>
                <w:color w:val="00B050"/>
              </w:rPr>
              <w:t>//複数の後続スレッドがスタート。</w:t>
            </w:r>
          </w:p>
          <w:p w14:paraId="59623506" w14:textId="77777777" w:rsidR="00F43C8E" w:rsidRPr="00F43C8E" w:rsidRDefault="00F43C8E" w:rsidP="00F43C8E">
            <w:pPr>
              <w:pStyle w:val="3-"/>
              <w:rPr>
                <w:color w:val="00B050"/>
              </w:rPr>
            </w:pPr>
            <w:r w:rsidRPr="00F43C8E">
              <w:rPr>
                <w:rFonts w:hint="eastAsia"/>
                <w:color w:val="00B050"/>
              </w:rPr>
              <w:t>//後続スレッドは共有データを読み込むだけのため、並列で動作。</w:t>
            </w:r>
          </w:p>
          <w:p w14:paraId="27990FEE" w14:textId="77777777" w:rsidR="00F43C8E" w:rsidRPr="00F43C8E" w:rsidRDefault="00F43C8E" w:rsidP="00F43C8E">
            <w:pPr>
              <w:pStyle w:val="3-"/>
              <w:rPr>
                <w:color w:val="00B050"/>
              </w:rPr>
            </w:pPr>
            <w:r w:rsidRPr="00F43C8E">
              <w:rPr>
                <w:rFonts w:hint="eastAsia"/>
                <w:color w:val="00B050"/>
              </w:rPr>
              <w:t>//後続スレッドの処理が全て完了したら、また先行スレッドが稼働。</w:t>
            </w:r>
          </w:p>
          <w:p w14:paraId="292DA42F" w14:textId="2B1B0F05" w:rsidR="00825119" w:rsidRPr="00825119" w:rsidRDefault="00825119" w:rsidP="00825119">
            <w:pPr>
              <w:pStyle w:val="3-"/>
              <w:rPr>
                <w:color w:val="FF0000"/>
              </w:rPr>
            </w:pPr>
            <w:r w:rsidRPr="00825119">
              <w:rPr>
                <w:color w:val="FF0000"/>
              </w:rPr>
              <w:t>//</w:t>
            </w:r>
            <w:r>
              <w:rPr>
                <w:color w:val="FF0000"/>
              </w:rPr>
              <w:t>【バリア処理追加】</w:t>
            </w:r>
            <w:r w:rsidRPr="00825119">
              <w:rPr>
                <w:color w:val="FF0000"/>
              </w:rPr>
              <w:t>後続スレッドの処理完了時は、バリアで足並みを揃える。</w:t>
            </w:r>
          </w:p>
          <w:p w14:paraId="3604F4C1" w14:textId="77777777" w:rsidR="00F43C8E" w:rsidRPr="00F43C8E" w:rsidRDefault="00F43C8E" w:rsidP="00F43C8E">
            <w:pPr>
              <w:pStyle w:val="3-"/>
              <w:rPr>
                <w:color w:val="00B050"/>
              </w:rPr>
            </w:pPr>
            <w:r w:rsidRPr="00F43C8E">
              <w:rPr>
                <w:rFonts w:hint="eastAsia"/>
                <w:color w:val="00B050"/>
              </w:rPr>
              <w:t>//以上を何度か繰り返し、先行スレッドが終了したら全スレッド終了。</w:t>
            </w:r>
          </w:p>
          <w:p w14:paraId="772E5B0A" w14:textId="77777777" w:rsidR="00F43C8E" w:rsidRDefault="00F43C8E" w:rsidP="00F43C8E">
            <w:pPr>
              <w:pStyle w:val="3-"/>
              <w:rPr>
                <w:color w:val="00B050"/>
              </w:rPr>
            </w:pPr>
            <w:r w:rsidRPr="00F43C8E">
              <w:rPr>
                <w:rFonts w:hint="eastAsia"/>
                <w:color w:val="00B050"/>
              </w:rPr>
              <w:t>//※メインループ⇒描画スレッドのようなリレー処理への応用を想定。</w:t>
            </w:r>
          </w:p>
          <w:p w14:paraId="4867810C" w14:textId="77777777" w:rsidR="00F43C8E" w:rsidRDefault="00F43C8E" w:rsidP="00F43C8E">
            <w:pPr>
              <w:pStyle w:val="3-"/>
            </w:pPr>
          </w:p>
          <w:p w14:paraId="45CE9149" w14:textId="77777777" w:rsidR="00F43C8E" w:rsidRPr="00F43C8E" w:rsidRDefault="00F43C8E" w:rsidP="00F43C8E">
            <w:pPr>
              <w:pStyle w:val="3-"/>
              <w:rPr>
                <w:color w:val="00B050"/>
              </w:rPr>
            </w:pPr>
            <w:r w:rsidRPr="00F43C8E">
              <w:rPr>
                <w:rFonts w:hint="eastAsia"/>
                <w:color w:val="00B050"/>
              </w:rPr>
              <w:t>//先行スレッド</w:t>
            </w:r>
          </w:p>
          <w:p w14:paraId="20A874E3" w14:textId="77777777" w:rsidR="00F43C8E" w:rsidRDefault="00F43C8E" w:rsidP="00F43C8E">
            <w:pPr>
              <w:pStyle w:val="3-"/>
            </w:pPr>
            <w:r>
              <w:t>void* priorThreadFunc(void* param_p)</w:t>
            </w:r>
          </w:p>
          <w:p w14:paraId="7998FA5C" w14:textId="77777777" w:rsidR="00F43C8E" w:rsidRDefault="00F43C8E" w:rsidP="00F43C8E">
            <w:pPr>
              <w:pStyle w:val="3-"/>
            </w:pPr>
            <w:r>
              <w:t>{</w:t>
            </w:r>
          </w:p>
          <w:p w14:paraId="7CC989B7" w14:textId="77777777" w:rsidR="00F43C8E" w:rsidRDefault="00F43C8E" w:rsidP="00F43C8E">
            <w:pPr>
              <w:pStyle w:val="3-"/>
            </w:pPr>
            <w:r>
              <w:rPr>
                <w:rFonts w:hint="eastAsia"/>
              </w:rPr>
              <w:tab/>
            </w:r>
            <w:r w:rsidRPr="00F43C8E">
              <w:rPr>
                <w:rFonts w:hint="eastAsia"/>
                <w:color w:val="00B050"/>
              </w:rPr>
              <w:t>//パラメータ受け取り</w:t>
            </w:r>
          </w:p>
          <w:p w14:paraId="5AB519B4" w14:textId="77777777" w:rsidR="00F43C8E" w:rsidRDefault="00F43C8E" w:rsidP="00F43C8E">
            <w:pPr>
              <w:pStyle w:val="3-"/>
            </w:pPr>
            <w:r>
              <w:tab/>
              <w:t>const char* name = static_cast&lt;const char*&gt;(param_p);</w:t>
            </w:r>
          </w:p>
          <w:p w14:paraId="70A801B4" w14:textId="77777777" w:rsidR="00F43C8E" w:rsidRDefault="00F43C8E" w:rsidP="00F43C8E">
            <w:pPr>
              <w:pStyle w:val="3-"/>
            </w:pPr>
            <w:r>
              <w:tab/>
            </w:r>
          </w:p>
          <w:p w14:paraId="78564522" w14:textId="77777777" w:rsidR="00F43C8E" w:rsidRDefault="00F43C8E" w:rsidP="00F43C8E">
            <w:pPr>
              <w:pStyle w:val="3-"/>
            </w:pPr>
            <w:r>
              <w:rPr>
                <w:rFonts w:hint="eastAsia"/>
              </w:rPr>
              <w:tab/>
            </w:r>
            <w:r w:rsidRPr="00F43C8E">
              <w:rPr>
                <w:rFonts w:hint="eastAsia"/>
                <w:color w:val="00B050"/>
              </w:rPr>
              <w:t>//開始</w:t>
            </w:r>
          </w:p>
          <w:p w14:paraId="20A7152D" w14:textId="77777777" w:rsidR="00F43C8E" w:rsidRDefault="00F43C8E" w:rsidP="00F43C8E">
            <w:pPr>
              <w:pStyle w:val="3-"/>
            </w:pPr>
            <w:r>
              <w:tab/>
              <w:t>printf("- begin:(P)%s -\n", name);</w:t>
            </w:r>
          </w:p>
          <w:p w14:paraId="44E42182" w14:textId="77777777" w:rsidR="00F43C8E" w:rsidRDefault="00F43C8E" w:rsidP="00F43C8E">
            <w:pPr>
              <w:pStyle w:val="3-"/>
            </w:pPr>
            <w:r>
              <w:tab/>
              <w:t>fflush(stdout);</w:t>
            </w:r>
          </w:p>
          <w:p w14:paraId="7EE660F9" w14:textId="77777777" w:rsidR="00F43C8E" w:rsidRDefault="00F43C8E" w:rsidP="00F43C8E">
            <w:pPr>
              <w:pStyle w:val="3-"/>
            </w:pPr>
          </w:p>
          <w:p w14:paraId="67232E1C" w14:textId="77777777" w:rsidR="00F43C8E" w:rsidRDefault="00F43C8E" w:rsidP="00F43C8E">
            <w:pPr>
              <w:pStyle w:val="3-"/>
            </w:pPr>
            <w:r>
              <w:rPr>
                <w:rFonts w:hint="eastAsia"/>
              </w:rPr>
              <w:tab/>
            </w:r>
            <w:r w:rsidRPr="00F43C8E">
              <w:rPr>
                <w:rFonts w:hint="eastAsia"/>
                <w:color w:val="00B050"/>
              </w:rPr>
              <w:t>//初期化</w:t>
            </w:r>
          </w:p>
          <w:p w14:paraId="4BACD98A" w14:textId="77777777" w:rsidR="00F43C8E" w:rsidRPr="00F43C8E" w:rsidRDefault="00F43C8E" w:rsidP="00F43C8E">
            <w:pPr>
              <w:pStyle w:val="3-"/>
              <w:rPr>
                <w:color w:val="00B050"/>
              </w:rPr>
            </w:pPr>
            <w:r>
              <w:rPr>
                <w:rFonts w:hint="eastAsia"/>
              </w:rPr>
              <w:tab/>
              <w:t>s_IsQuirProiorThread = false;</w:t>
            </w:r>
            <w:r w:rsidRPr="00F43C8E">
              <w:rPr>
                <w:rFonts w:hint="eastAsia"/>
                <w:color w:val="00B050"/>
              </w:rPr>
              <w:t>//先行処理終了フラグ</w:t>
            </w:r>
          </w:p>
          <w:p w14:paraId="41225627" w14:textId="77777777" w:rsidR="00F43C8E" w:rsidRDefault="00F43C8E" w:rsidP="00F43C8E">
            <w:pPr>
              <w:pStyle w:val="3-"/>
            </w:pPr>
          </w:p>
          <w:p w14:paraId="5D4FF9E5" w14:textId="77777777" w:rsidR="00F43C8E" w:rsidRDefault="00F43C8E" w:rsidP="00F43C8E">
            <w:pPr>
              <w:pStyle w:val="3-"/>
            </w:pPr>
            <w:r>
              <w:rPr>
                <w:rFonts w:hint="eastAsia"/>
              </w:rPr>
              <w:tab/>
            </w:r>
            <w:r w:rsidRPr="00825119">
              <w:rPr>
                <w:rFonts w:hint="eastAsia"/>
                <w:color w:val="00B050"/>
              </w:rPr>
              <w:t>//処理</w:t>
            </w:r>
          </w:p>
          <w:p w14:paraId="6032BD53" w14:textId="77777777" w:rsidR="00F43C8E" w:rsidRDefault="00F43C8E" w:rsidP="00F43C8E">
            <w:pPr>
              <w:pStyle w:val="3-"/>
            </w:pPr>
            <w:r>
              <w:tab/>
              <w:t>static const int LOOP_COUNT_MAX = 3;</w:t>
            </w:r>
          </w:p>
          <w:p w14:paraId="15961204" w14:textId="77777777" w:rsidR="00F43C8E" w:rsidRDefault="00F43C8E" w:rsidP="00F43C8E">
            <w:pPr>
              <w:pStyle w:val="3-"/>
            </w:pPr>
            <w:r>
              <w:tab/>
              <w:t>int loop_counter = 0;</w:t>
            </w:r>
          </w:p>
          <w:p w14:paraId="393DD668" w14:textId="77777777" w:rsidR="00F43C8E" w:rsidRDefault="00F43C8E" w:rsidP="00F43C8E">
            <w:pPr>
              <w:pStyle w:val="3-"/>
            </w:pPr>
            <w:r>
              <w:tab/>
              <w:t>while (1)</w:t>
            </w:r>
          </w:p>
          <w:p w14:paraId="14571B0B" w14:textId="77777777" w:rsidR="00F43C8E" w:rsidRDefault="00F43C8E" w:rsidP="00F43C8E">
            <w:pPr>
              <w:pStyle w:val="3-"/>
            </w:pPr>
            <w:r>
              <w:tab/>
              <w:t>{</w:t>
            </w:r>
          </w:p>
          <w:p w14:paraId="6CB51E81"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//全後続スレッド処理完了待ち</w:t>
            </w:r>
          </w:p>
          <w:p w14:paraId="7B602CD3" w14:textId="77777777" w:rsidR="00F43C8E" w:rsidRDefault="00F43C8E" w:rsidP="00F43C8E">
            <w:pPr>
              <w:pStyle w:val="3-"/>
            </w:pPr>
            <w:r>
              <w:tab/>
            </w:r>
            <w:r>
              <w:tab/>
              <w:t>for (int i = 0; i &lt; s_followThreadNum; ++i)</w:t>
            </w:r>
          </w:p>
          <w:p w14:paraId="33A4A57F" w14:textId="77777777" w:rsidR="00F43C8E" w:rsidRDefault="00F43C8E" w:rsidP="00F43C8E">
            <w:pPr>
              <w:pStyle w:val="3-"/>
            </w:pPr>
            <w:r>
              <w:tab/>
            </w:r>
            <w:r>
              <w:tab/>
              <w:t>{</w:t>
            </w:r>
          </w:p>
          <w:p w14:paraId="4E6DC2F1" w14:textId="77777777" w:rsidR="00F43C8E" w:rsidRDefault="00F43C8E" w:rsidP="00F43C8E">
            <w:pPr>
              <w:pStyle w:val="3-"/>
            </w:pP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63DC6E2B" w14:textId="77777777" w:rsidR="00F43C8E" w:rsidRDefault="00F43C8E" w:rsidP="00F43C8E">
            <w:pPr>
              <w:pStyle w:val="3-"/>
            </w:pPr>
            <w:r>
              <w:rPr>
                <w:rFonts w:hint="eastAsia"/>
              </w:rPr>
              <w:tab/>
            </w:r>
            <w:r>
              <w:rPr>
                <w:rFonts w:hint="eastAsia"/>
              </w:rPr>
              <w:tab/>
            </w:r>
            <w:r>
              <w:rPr>
                <w:rFonts w:hint="eastAsia"/>
              </w:rPr>
              <w:tab/>
              <w:t>while (!s_followFinished[i])</w:t>
            </w:r>
            <w:r w:rsidRPr="00825119">
              <w:rPr>
                <w:rFonts w:hint="eastAsia"/>
                <w:color w:val="00B050"/>
              </w:rPr>
              <w:t>//待機終了条件を満たしていない場合</w:t>
            </w:r>
          </w:p>
          <w:p w14:paraId="4BB30BD9" w14:textId="77777777" w:rsidR="00825119" w:rsidRDefault="00F43C8E" w:rsidP="00F43C8E">
            <w:pPr>
              <w:pStyle w:val="3-"/>
            </w:pPr>
            <w:r>
              <w:rPr>
                <w:rFonts w:hint="eastAsia"/>
              </w:rPr>
              <w:tab/>
            </w:r>
            <w:r>
              <w:rPr>
                <w:rFonts w:hint="eastAsia"/>
              </w:rPr>
              <w:tab/>
            </w:r>
            <w:r>
              <w:rPr>
                <w:rFonts w:hint="eastAsia"/>
              </w:rPr>
              <w:tab/>
            </w:r>
            <w:r>
              <w:rPr>
                <w:rFonts w:hint="eastAsia"/>
              </w:rPr>
              <w:tab/>
              <w:t>pthread_cond_wait(&amp;s_followCond[i], &amp;s_followCondMutex[i]);</w:t>
            </w:r>
          </w:p>
          <w:p w14:paraId="1A7B4090" w14:textId="41A13FDB" w:rsidR="00F43C8E" w:rsidRDefault="00825119" w:rsidP="00F43C8E">
            <w:pPr>
              <w:pStyle w:val="3-"/>
            </w:pPr>
            <w:r>
              <w:tab/>
            </w:r>
            <w:r>
              <w:tab/>
            </w:r>
            <w:r>
              <w:tab/>
            </w:r>
            <w:r>
              <w:tab/>
            </w:r>
            <w:r>
              <w:tab/>
            </w:r>
            <w:r>
              <w:tab/>
            </w:r>
            <w:r>
              <w:tab/>
            </w:r>
            <w:r>
              <w:tab/>
            </w:r>
            <w:r>
              <w:tab/>
            </w:r>
            <w:r w:rsidR="00F43C8E" w:rsidRPr="00825119">
              <w:rPr>
                <w:rFonts w:hint="eastAsia"/>
                <w:color w:val="00B050"/>
              </w:rPr>
              <w:t>//待機（ロック開放→待機→待機終了→ロック取得が行われる）</w:t>
            </w:r>
          </w:p>
          <w:p w14:paraId="05689F18" w14:textId="77777777" w:rsidR="00F43C8E" w:rsidRDefault="00F43C8E" w:rsidP="00F43C8E">
            <w:pPr>
              <w:pStyle w:val="3-"/>
            </w:pP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19AC19D6"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//※待機をタイムアウトさせたい場合は pthread_cond_timedwait() 関数を用いる。</w:t>
            </w:r>
          </w:p>
          <w:p w14:paraId="7A67F078" w14:textId="77777777" w:rsidR="00F43C8E" w:rsidRDefault="00F43C8E" w:rsidP="00F43C8E">
            <w:pPr>
              <w:pStyle w:val="3-"/>
            </w:pPr>
            <w:r>
              <w:tab/>
            </w:r>
            <w:r>
              <w:tab/>
              <w:t>}</w:t>
            </w:r>
          </w:p>
          <w:p w14:paraId="0081219C" w14:textId="77777777" w:rsidR="00F43C8E" w:rsidRDefault="00F43C8E" w:rsidP="00F43C8E">
            <w:pPr>
              <w:pStyle w:val="3-"/>
            </w:pPr>
          </w:p>
          <w:p w14:paraId="74F31471"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//ループカウンタ進行＆終了判定</w:t>
            </w:r>
          </w:p>
          <w:p w14:paraId="2C642ACA" w14:textId="77777777" w:rsidR="00F43C8E" w:rsidRDefault="00F43C8E" w:rsidP="00F43C8E">
            <w:pPr>
              <w:pStyle w:val="3-"/>
            </w:pPr>
            <w:r>
              <w:tab/>
            </w:r>
            <w:r>
              <w:tab/>
              <w:t>if (loop_counter++ == LOOP_COUNT_MAX)</w:t>
            </w:r>
          </w:p>
          <w:p w14:paraId="19CA5071" w14:textId="77777777" w:rsidR="00F43C8E" w:rsidRDefault="00F43C8E" w:rsidP="00F43C8E">
            <w:pPr>
              <w:pStyle w:val="3-"/>
            </w:pPr>
            <w:r>
              <w:tab/>
            </w:r>
            <w:r>
              <w:tab/>
              <w:t>{</w:t>
            </w:r>
          </w:p>
          <w:p w14:paraId="017CB65A"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//処理終了</w:t>
            </w:r>
          </w:p>
          <w:p w14:paraId="286C501F" w14:textId="77777777" w:rsidR="00F43C8E" w:rsidRDefault="00F43C8E" w:rsidP="00F43C8E">
            <w:pPr>
              <w:pStyle w:val="3-"/>
            </w:pPr>
            <w:r>
              <w:tab/>
            </w:r>
            <w:r>
              <w:tab/>
            </w:r>
            <w:r>
              <w:tab/>
              <w:t>printf("(P)%s: [QUIT]\n", name);</w:t>
            </w:r>
          </w:p>
          <w:p w14:paraId="5E4A7C4B" w14:textId="77777777" w:rsidR="00F43C8E" w:rsidRDefault="00F43C8E" w:rsidP="00F43C8E">
            <w:pPr>
              <w:pStyle w:val="3-"/>
            </w:pPr>
            <w:r>
              <w:tab/>
            </w:r>
            <w:r>
              <w:tab/>
            </w:r>
            <w:r>
              <w:tab/>
              <w:t>fflush(stdout);</w:t>
            </w:r>
          </w:p>
          <w:p w14:paraId="6A8F3614" w14:textId="77777777" w:rsidR="00F43C8E" w:rsidRDefault="00F43C8E" w:rsidP="00F43C8E">
            <w:pPr>
              <w:pStyle w:val="3-"/>
            </w:pPr>
            <w:r>
              <w:tab/>
            </w:r>
            <w:r>
              <w:tab/>
            </w:r>
            <w:r>
              <w:tab/>
            </w:r>
          </w:p>
          <w:p w14:paraId="131A83EC"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//先行スレッド終了フラグ</w:t>
            </w:r>
          </w:p>
          <w:p w14:paraId="7B43A25D" w14:textId="77777777" w:rsidR="00F43C8E" w:rsidRDefault="00F43C8E" w:rsidP="00F43C8E">
            <w:pPr>
              <w:pStyle w:val="3-"/>
            </w:pPr>
            <w:r>
              <w:tab/>
            </w:r>
            <w:r>
              <w:tab/>
            </w:r>
            <w:r>
              <w:tab/>
              <w:t>s_IsQuirProiorThread = true;</w:t>
            </w:r>
          </w:p>
          <w:p w14:paraId="6CB8BB60" w14:textId="77777777" w:rsidR="00F43C8E" w:rsidRDefault="00F43C8E" w:rsidP="00F43C8E">
            <w:pPr>
              <w:pStyle w:val="3-"/>
            </w:pPr>
            <w:r>
              <w:tab/>
            </w:r>
            <w:r>
              <w:tab/>
            </w:r>
            <w:r>
              <w:tab/>
            </w:r>
          </w:p>
          <w:p w14:paraId="05F939CE"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//先行スレッド処理完了：全待機スレッドを起床</w:t>
            </w:r>
          </w:p>
          <w:p w14:paraId="452B44EA" w14:textId="77777777" w:rsidR="00F43C8E" w:rsidRDefault="00F43C8E" w:rsidP="00F43C8E">
            <w:pPr>
              <w:pStyle w:val="3-"/>
            </w:pPr>
            <w:r>
              <w:lastRenderedPageBreak/>
              <w:tab/>
            </w:r>
            <w:r>
              <w:tab/>
            </w:r>
            <w:r>
              <w:tab/>
              <w:t>for (int i = 0; i &lt; s_followThreadNum; ++i)</w:t>
            </w:r>
          </w:p>
          <w:p w14:paraId="27FF9DE0" w14:textId="77777777" w:rsidR="00F43C8E" w:rsidRDefault="00F43C8E" w:rsidP="00F43C8E">
            <w:pPr>
              <w:pStyle w:val="3-"/>
            </w:pPr>
            <w:r>
              <w:tab/>
            </w:r>
            <w:r>
              <w:tab/>
            </w:r>
            <w:r>
              <w:tab/>
              <w:t>{</w:t>
            </w:r>
          </w:p>
          <w:p w14:paraId="14585E30"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1D2219AD" w14:textId="77777777" w:rsidR="00F43C8E" w:rsidRDefault="00F43C8E" w:rsidP="00F43C8E">
            <w:pPr>
              <w:pStyle w:val="3-"/>
            </w:pPr>
            <w:r>
              <w:rPr>
                <w:rFonts w:hint="eastAsia"/>
              </w:rPr>
              <w:tab/>
            </w:r>
            <w:r>
              <w:rPr>
                <w:rFonts w:hint="eastAsia"/>
              </w:rPr>
              <w:tab/>
            </w:r>
            <w:r>
              <w:rPr>
                <w:rFonts w:hint="eastAsia"/>
              </w:rPr>
              <w:tab/>
            </w:r>
            <w:r>
              <w:rPr>
                <w:rFonts w:hint="eastAsia"/>
              </w:rPr>
              <w:tab/>
              <w:t>s_followFinished[i] = false;</w:t>
            </w:r>
            <w:r w:rsidRPr="00825119">
              <w:rPr>
                <w:rFonts w:hint="eastAsia"/>
                <w:color w:val="00B050"/>
              </w:rPr>
              <w:t>//後続スレッドの処理完了状態を解除</w:t>
            </w:r>
          </w:p>
          <w:p w14:paraId="403FCB34" w14:textId="77777777" w:rsidR="00F43C8E" w:rsidRDefault="00F43C8E" w:rsidP="00F43C8E">
            <w:pPr>
              <w:pStyle w:val="3-"/>
            </w:pPr>
            <w:r>
              <w:rPr>
                <w:rFonts w:hint="eastAsia"/>
              </w:rPr>
              <w:tab/>
            </w:r>
            <w:r>
              <w:rPr>
                <w:rFonts w:hint="eastAsia"/>
              </w:rPr>
              <w:tab/>
            </w:r>
            <w:r>
              <w:rPr>
                <w:rFonts w:hint="eastAsia"/>
              </w:rPr>
              <w:tab/>
            </w:r>
            <w:r>
              <w:rPr>
                <w:rFonts w:hint="eastAsia"/>
              </w:rPr>
              <w:tab/>
              <w:t>pthread_cond_signal(&amp;s_followCond[i]);</w:t>
            </w:r>
            <w:r w:rsidRPr="00825119">
              <w:rPr>
                <w:rFonts w:hint="eastAsia"/>
                <w:color w:val="00B050"/>
              </w:rPr>
              <w:t>//解除待ちしているスレッドに通知</w:t>
            </w:r>
          </w:p>
          <w:p w14:paraId="6A635D0F"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00F5FA1F" w14:textId="77777777" w:rsidR="00F43C8E" w:rsidRDefault="00F43C8E" w:rsidP="00F43C8E">
            <w:pPr>
              <w:pStyle w:val="3-"/>
            </w:pPr>
            <w:r>
              <w:tab/>
            </w:r>
            <w:r>
              <w:tab/>
            </w:r>
            <w:r>
              <w:tab/>
              <w:t>}</w:t>
            </w:r>
          </w:p>
          <w:p w14:paraId="7789196D" w14:textId="77777777" w:rsidR="00F43C8E" w:rsidRDefault="00F43C8E" w:rsidP="00F43C8E">
            <w:pPr>
              <w:pStyle w:val="3-"/>
            </w:pPr>
          </w:p>
          <w:p w14:paraId="61A16435" w14:textId="77777777" w:rsidR="00F43C8E" w:rsidRDefault="00F43C8E" w:rsidP="00F43C8E">
            <w:pPr>
              <w:pStyle w:val="3-"/>
            </w:pPr>
            <w:r>
              <w:tab/>
            </w:r>
            <w:r>
              <w:tab/>
            </w:r>
            <w:r>
              <w:tab/>
              <w:t>break;</w:t>
            </w:r>
          </w:p>
          <w:p w14:paraId="078E2325" w14:textId="77777777" w:rsidR="00F43C8E" w:rsidRDefault="00F43C8E" w:rsidP="00F43C8E">
            <w:pPr>
              <w:pStyle w:val="3-"/>
            </w:pPr>
            <w:r>
              <w:tab/>
            </w:r>
            <w:r>
              <w:tab/>
              <w:t>}</w:t>
            </w:r>
          </w:p>
          <w:p w14:paraId="72E6E667" w14:textId="77777777" w:rsidR="00F43C8E" w:rsidRDefault="00F43C8E" w:rsidP="00F43C8E">
            <w:pPr>
              <w:pStyle w:val="3-"/>
            </w:pPr>
          </w:p>
          <w:p w14:paraId="1F2204D1" w14:textId="77777777" w:rsidR="00F43C8E" w:rsidRDefault="00F43C8E" w:rsidP="00F43C8E">
            <w:pPr>
              <w:pStyle w:val="3-"/>
            </w:pPr>
            <w:r>
              <w:rPr>
                <w:rFonts w:hint="eastAsia"/>
              </w:rPr>
              <w:tab/>
            </w:r>
            <w:r>
              <w:rPr>
                <w:rFonts w:hint="eastAsia"/>
              </w:rPr>
              <w:tab/>
            </w:r>
            <w:r w:rsidRPr="00825119">
              <w:rPr>
                <w:rFonts w:hint="eastAsia"/>
                <w:color w:val="00B050"/>
              </w:rPr>
              <w:t>//データ表示（前）</w:t>
            </w:r>
          </w:p>
          <w:p w14:paraId="771F8217" w14:textId="77777777" w:rsidR="00F43C8E" w:rsidRDefault="00F43C8E" w:rsidP="00F43C8E">
            <w:pPr>
              <w:pStyle w:val="3-"/>
            </w:pPr>
            <w:r>
              <w:tab/>
            </w:r>
            <w:r>
              <w:tab/>
              <w:t>printf("(P)%s: [BEFORE] commonData=%d, tlsData=%d\n", name, s_commonData, s_tlsData);</w:t>
            </w:r>
          </w:p>
          <w:p w14:paraId="0ECEA717" w14:textId="77777777" w:rsidR="00F43C8E" w:rsidRDefault="00F43C8E" w:rsidP="00F43C8E">
            <w:pPr>
              <w:pStyle w:val="3-"/>
            </w:pPr>
            <w:r>
              <w:tab/>
            </w:r>
            <w:r>
              <w:tab/>
              <w:t>fflush(stdout);</w:t>
            </w:r>
          </w:p>
          <w:p w14:paraId="28ECE537" w14:textId="77777777" w:rsidR="00F43C8E" w:rsidRDefault="00F43C8E" w:rsidP="00F43C8E">
            <w:pPr>
              <w:pStyle w:val="3-"/>
            </w:pPr>
          </w:p>
          <w:p w14:paraId="232229E0" w14:textId="77777777" w:rsidR="00F43C8E" w:rsidRDefault="00F43C8E" w:rsidP="00F43C8E">
            <w:pPr>
              <w:pStyle w:val="3-"/>
            </w:pPr>
            <w:r>
              <w:rPr>
                <w:rFonts w:hint="eastAsia"/>
              </w:rPr>
              <w:tab/>
            </w:r>
            <w:r>
              <w:rPr>
                <w:rFonts w:hint="eastAsia"/>
              </w:rPr>
              <w:tab/>
            </w:r>
            <w:r w:rsidRPr="00825119">
              <w:rPr>
                <w:rFonts w:hint="eastAsia"/>
                <w:color w:val="00B050"/>
              </w:rPr>
              <w:t>//データ取得</w:t>
            </w:r>
          </w:p>
          <w:p w14:paraId="70AD475F" w14:textId="77777777" w:rsidR="00F43C8E" w:rsidRDefault="00F43C8E" w:rsidP="00F43C8E">
            <w:pPr>
              <w:pStyle w:val="3-"/>
            </w:pPr>
            <w:r>
              <w:tab/>
            </w:r>
            <w:r>
              <w:tab/>
              <w:t>int common_data = s_commonData;</w:t>
            </w:r>
          </w:p>
          <w:p w14:paraId="4297EEEA" w14:textId="77777777" w:rsidR="00F43C8E" w:rsidRDefault="00F43C8E" w:rsidP="00F43C8E">
            <w:pPr>
              <w:pStyle w:val="3-"/>
            </w:pPr>
            <w:r>
              <w:tab/>
            </w:r>
            <w:r>
              <w:tab/>
              <w:t>int tls_data = s_tlsData;</w:t>
            </w:r>
          </w:p>
          <w:p w14:paraId="59B553F5" w14:textId="77777777" w:rsidR="00F43C8E" w:rsidRDefault="00F43C8E" w:rsidP="00F43C8E">
            <w:pPr>
              <w:pStyle w:val="3-"/>
            </w:pPr>
          </w:p>
          <w:p w14:paraId="1C62CCC0" w14:textId="77777777" w:rsidR="00F43C8E" w:rsidRDefault="00F43C8E" w:rsidP="00F43C8E">
            <w:pPr>
              <w:pStyle w:val="3-"/>
            </w:pPr>
            <w:r>
              <w:rPr>
                <w:rFonts w:hint="eastAsia"/>
              </w:rPr>
              <w:tab/>
            </w:r>
            <w:r>
              <w:rPr>
                <w:rFonts w:hint="eastAsia"/>
              </w:rPr>
              <w:tab/>
            </w:r>
            <w:r w:rsidRPr="00825119">
              <w:rPr>
                <w:rFonts w:hint="eastAsia"/>
                <w:color w:val="00B050"/>
              </w:rPr>
              <w:t>//データ更新</w:t>
            </w:r>
          </w:p>
          <w:p w14:paraId="1555A710" w14:textId="77777777" w:rsidR="00F43C8E" w:rsidRDefault="00F43C8E" w:rsidP="00F43C8E">
            <w:pPr>
              <w:pStyle w:val="3-"/>
            </w:pPr>
            <w:r>
              <w:tab/>
            </w:r>
            <w:r>
              <w:tab/>
              <w:t>++common_data;</w:t>
            </w:r>
          </w:p>
          <w:p w14:paraId="11F6C4F7" w14:textId="77777777" w:rsidR="00F43C8E" w:rsidRDefault="00F43C8E" w:rsidP="00F43C8E">
            <w:pPr>
              <w:pStyle w:val="3-"/>
            </w:pPr>
            <w:r>
              <w:tab/>
            </w:r>
            <w:r>
              <w:tab/>
              <w:t>++tls_data;</w:t>
            </w:r>
          </w:p>
          <w:p w14:paraId="42EEFB64" w14:textId="77777777" w:rsidR="00F43C8E" w:rsidRDefault="00F43C8E" w:rsidP="00F43C8E">
            <w:pPr>
              <w:pStyle w:val="3-"/>
            </w:pPr>
          </w:p>
          <w:p w14:paraId="652F05FD"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//若干ランダムでスリープ（0～499 msec）</w:t>
            </w:r>
          </w:p>
          <w:p w14:paraId="5805B2DF" w14:textId="77777777" w:rsidR="00F43C8E" w:rsidRDefault="00F43C8E" w:rsidP="00F43C8E">
            <w:pPr>
              <w:pStyle w:val="3-"/>
            </w:pPr>
            <w:r>
              <w:tab/>
            </w:r>
            <w:r>
              <w:tab/>
              <w:t>usleep((rand() % 500) * 1000);</w:t>
            </w:r>
          </w:p>
          <w:p w14:paraId="6DABE76E" w14:textId="77777777" w:rsidR="00F43C8E" w:rsidRDefault="00F43C8E" w:rsidP="00F43C8E">
            <w:pPr>
              <w:pStyle w:val="3-"/>
            </w:pPr>
          </w:p>
          <w:p w14:paraId="76DA5FAB" w14:textId="77777777" w:rsidR="00F43C8E" w:rsidRDefault="00F43C8E" w:rsidP="00F43C8E">
            <w:pPr>
              <w:pStyle w:val="3-"/>
            </w:pPr>
            <w:r>
              <w:rPr>
                <w:rFonts w:hint="eastAsia"/>
              </w:rPr>
              <w:tab/>
            </w:r>
            <w:r>
              <w:rPr>
                <w:rFonts w:hint="eastAsia"/>
              </w:rPr>
              <w:tab/>
            </w:r>
            <w:r w:rsidRPr="00825119">
              <w:rPr>
                <w:rFonts w:hint="eastAsia"/>
                <w:color w:val="00B050"/>
              </w:rPr>
              <w:t>//データ書き戻し</w:t>
            </w:r>
          </w:p>
          <w:p w14:paraId="329514F0" w14:textId="77777777" w:rsidR="00F43C8E" w:rsidRDefault="00F43C8E" w:rsidP="00F43C8E">
            <w:pPr>
              <w:pStyle w:val="3-"/>
            </w:pPr>
            <w:r>
              <w:tab/>
            </w:r>
            <w:r>
              <w:tab/>
              <w:t>s_commonData = common_data;</w:t>
            </w:r>
          </w:p>
          <w:p w14:paraId="1C5111BB" w14:textId="77777777" w:rsidR="00F43C8E" w:rsidRDefault="00F43C8E" w:rsidP="00F43C8E">
            <w:pPr>
              <w:pStyle w:val="3-"/>
            </w:pPr>
            <w:r>
              <w:tab/>
            </w:r>
            <w:r>
              <w:tab/>
              <w:t>s_tlsData = tls_data;</w:t>
            </w:r>
          </w:p>
          <w:p w14:paraId="6D2204E7" w14:textId="77777777" w:rsidR="00F43C8E" w:rsidRDefault="00F43C8E" w:rsidP="00F43C8E">
            <w:pPr>
              <w:pStyle w:val="3-"/>
            </w:pPr>
          </w:p>
          <w:p w14:paraId="4D23072E"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//データ表示（後）</w:t>
            </w:r>
          </w:p>
          <w:p w14:paraId="53D753E4" w14:textId="77777777" w:rsidR="00F43C8E" w:rsidRDefault="00F43C8E" w:rsidP="00F43C8E">
            <w:pPr>
              <w:pStyle w:val="3-"/>
            </w:pPr>
            <w:r>
              <w:tab/>
            </w:r>
            <w:r>
              <w:tab/>
              <w:t>printf("(P)%s: [AFTER]  commonData=%d, tlsData=%d\n", name, s_commonData, s_tlsData);</w:t>
            </w:r>
          </w:p>
          <w:p w14:paraId="06BA260D" w14:textId="77777777" w:rsidR="00F43C8E" w:rsidRDefault="00F43C8E" w:rsidP="00F43C8E">
            <w:pPr>
              <w:pStyle w:val="3-"/>
            </w:pPr>
            <w:r>
              <w:tab/>
            </w:r>
            <w:r>
              <w:tab/>
              <w:t>fflush(stdout);</w:t>
            </w:r>
          </w:p>
          <w:p w14:paraId="2E527A7E" w14:textId="77777777" w:rsidR="00F43C8E" w:rsidRDefault="00F43C8E" w:rsidP="00F43C8E">
            <w:pPr>
              <w:pStyle w:val="3-"/>
            </w:pPr>
          </w:p>
          <w:p w14:paraId="2D320F56" w14:textId="77777777" w:rsidR="00F43C8E" w:rsidRDefault="00F43C8E" w:rsidP="00F43C8E">
            <w:pPr>
              <w:pStyle w:val="3-"/>
            </w:pPr>
            <w:r>
              <w:rPr>
                <w:rFonts w:hint="eastAsia"/>
              </w:rPr>
              <w:tab/>
            </w:r>
            <w:r>
              <w:rPr>
                <w:rFonts w:hint="eastAsia"/>
              </w:rPr>
              <w:tab/>
            </w:r>
            <w:r w:rsidRPr="00825119">
              <w:rPr>
                <w:rFonts w:hint="eastAsia"/>
                <w:color w:val="00B050"/>
              </w:rPr>
              <w:t>//先行スレッド処理完了：全待機スレッドを起床</w:t>
            </w:r>
          </w:p>
          <w:p w14:paraId="74832EBB" w14:textId="77777777" w:rsidR="00F43C8E" w:rsidRDefault="00F43C8E" w:rsidP="00F43C8E">
            <w:pPr>
              <w:pStyle w:val="3-"/>
            </w:pPr>
            <w:r>
              <w:tab/>
            </w:r>
            <w:r>
              <w:tab/>
              <w:t>for (int i = 0; i &lt; s_followThreadNum; ++i)</w:t>
            </w:r>
          </w:p>
          <w:p w14:paraId="67A4A9A0" w14:textId="77777777" w:rsidR="00F43C8E" w:rsidRDefault="00F43C8E" w:rsidP="00F43C8E">
            <w:pPr>
              <w:pStyle w:val="3-"/>
            </w:pPr>
            <w:r>
              <w:tab/>
            </w:r>
            <w:r>
              <w:tab/>
              <w:t>{</w:t>
            </w:r>
          </w:p>
          <w:p w14:paraId="330C5C55" w14:textId="77777777" w:rsidR="00F43C8E" w:rsidRDefault="00F43C8E" w:rsidP="00F43C8E">
            <w:pPr>
              <w:pStyle w:val="3-"/>
            </w:pP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7C3EF05B" w14:textId="77777777" w:rsidR="00F43C8E" w:rsidRPr="00825119" w:rsidRDefault="00F43C8E" w:rsidP="00F43C8E">
            <w:pPr>
              <w:pStyle w:val="3-"/>
              <w:rPr>
                <w:color w:val="00B050"/>
              </w:rPr>
            </w:pPr>
            <w:r>
              <w:rPr>
                <w:rFonts w:hint="eastAsia"/>
              </w:rPr>
              <w:tab/>
            </w:r>
            <w:r>
              <w:rPr>
                <w:rFonts w:hint="eastAsia"/>
              </w:rPr>
              <w:tab/>
            </w:r>
            <w:r>
              <w:rPr>
                <w:rFonts w:hint="eastAsia"/>
              </w:rPr>
              <w:tab/>
              <w:t>s_followFinished[i] = false;</w:t>
            </w:r>
            <w:r w:rsidRPr="00825119">
              <w:rPr>
                <w:rFonts w:hint="eastAsia"/>
                <w:color w:val="00B050"/>
              </w:rPr>
              <w:t>//後続スレッドの処理完了状態を解除</w:t>
            </w:r>
          </w:p>
          <w:p w14:paraId="1597DE34" w14:textId="77777777" w:rsidR="00F43C8E" w:rsidRDefault="00F43C8E" w:rsidP="00F43C8E">
            <w:pPr>
              <w:pStyle w:val="3-"/>
            </w:pPr>
            <w:r>
              <w:rPr>
                <w:rFonts w:hint="eastAsia"/>
              </w:rPr>
              <w:tab/>
            </w:r>
            <w:r>
              <w:rPr>
                <w:rFonts w:hint="eastAsia"/>
              </w:rPr>
              <w:tab/>
            </w:r>
            <w:r>
              <w:rPr>
                <w:rFonts w:hint="eastAsia"/>
              </w:rPr>
              <w:tab/>
              <w:t>pthread_cond_signal(&amp;s_followCond[i]);</w:t>
            </w:r>
            <w:r w:rsidRPr="00825119">
              <w:rPr>
                <w:rFonts w:hint="eastAsia"/>
                <w:color w:val="00B050"/>
              </w:rPr>
              <w:t>//解除待ちしているスレッドに通知</w:t>
            </w:r>
          </w:p>
          <w:p w14:paraId="7E343034"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332A2763"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//※一つの条件変数で多数のスレッドを待機させている場合は、</w:t>
            </w:r>
          </w:p>
          <w:p w14:paraId="7335DB67" w14:textId="77777777" w:rsidR="00F43C8E" w:rsidRPr="00825119" w:rsidRDefault="00F43C8E" w:rsidP="00F43C8E">
            <w:pPr>
              <w:pStyle w:val="3-"/>
              <w:rPr>
                <w:color w:val="00B050"/>
              </w:rPr>
            </w:pPr>
            <w:r w:rsidRPr="00825119">
              <w:rPr>
                <w:rFonts w:hint="eastAsia"/>
                <w:color w:val="00B050"/>
              </w:rPr>
              <w:tab/>
            </w:r>
            <w:r w:rsidRPr="00825119">
              <w:rPr>
                <w:rFonts w:hint="eastAsia"/>
                <w:color w:val="00B050"/>
              </w:rPr>
              <w:tab/>
            </w:r>
            <w:r w:rsidRPr="00825119">
              <w:rPr>
                <w:rFonts w:hint="eastAsia"/>
                <w:color w:val="00B050"/>
              </w:rPr>
              <w:tab/>
              <w:t>//　pthread_cond_broadcast() 関数も使える。</w:t>
            </w:r>
          </w:p>
          <w:p w14:paraId="742EE178" w14:textId="77777777" w:rsidR="00F43C8E" w:rsidRDefault="00F43C8E" w:rsidP="00F43C8E">
            <w:pPr>
              <w:pStyle w:val="3-"/>
            </w:pPr>
            <w:r>
              <w:tab/>
            </w:r>
            <w:r>
              <w:tab/>
              <w:t>}</w:t>
            </w:r>
          </w:p>
          <w:p w14:paraId="458CBDE4" w14:textId="77777777" w:rsidR="00F43C8E" w:rsidRDefault="00F43C8E" w:rsidP="00F43C8E">
            <w:pPr>
              <w:pStyle w:val="3-"/>
            </w:pPr>
          </w:p>
          <w:p w14:paraId="435DB310" w14:textId="77777777" w:rsidR="00F43C8E" w:rsidRDefault="00F43C8E" w:rsidP="00F43C8E">
            <w:pPr>
              <w:pStyle w:val="3-"/>
            </w:pPr>
            <w:r>
              <w:rPr>
                <w:rFonts w:hint="eastAsia"/>
              </w:rPr>
              <w:tab/>
            </w:r>
            <w:r>
              <w:rPr>
                <w:rFonts w:hint="eastAsia"/>
              </w:rPr>
              <w:tab/>
            </w:r>
            <w:r w:rsidRPr="00825119">
              <w:rPr>
                <w:rFonts w:hint="eastAsia"/>
                <w:color w:val="00B050"/>
              </w:rPr>
              <w:t>//スレッド切り替えのためのスリープ</w:t>
            </w:r>
          </w:p>
          <w:p w14:paraId="7CAB417A" w14:textId="77777777" w:rsidR="00F43C8E" w:rsidRDefault="00F43C8E" w:rsidP="00F43C8E">
            <w:pPr>
              <w:pStyle w:val="3-"/>
            </w:pPr>
            <w:r>
              <w:tab/>
            </w:r>
            <w:r>
              <w:tab/>
              <w:t>usleep(0);</w:t>
            </w:r>
          </w:p>
          <w:p w14:paraId="50FBEF43" w14:textId="77777777" w:rsidR="00F43C8E" w:rsidRPr="00825119" w:rsidRDefault="00F43C8E" w:rsidP="00F43C8E">
            <w:pPr>
              <w:pStyle w:val="3-"/>
              <w:rPr>
                <w:color w:val="00B050"/>
              </w:rPr>
            </w:pPr>
            <w:r>
              <w:rPr>
                <w:rFonts w:hint="eastAsia"/>
              </w:rPr>
              <w:tab/>
            </w:r>
            <w:r w:rsidRPr="00825119">
              <w:rPr>
                <w:rFonts w:hint="eastAsia"/>
                <w:color w:val="00B050"/>
              </w:rPr>
              <w:t>//</w:t>
            </w:r>
            <w:r w:rsidRPr="00825119">
              <w:rPr>
                <w:rFonts w:hint="eastAsia"/>
                <w:color w:val="00B050"/>
              </w:rPr>
              <w:tab/>
              <w:t>//スレッド切り替え</w:t>
            </w:r>
          </w:p>
          <w:p w14:paraId="6C16C69D" w14:textId="77777777" w:rsidR="00F43C8E" w:rsidRPr="00825119" w:rsidRDefault="00F43C8E" w:rsidP="00F43C8E">
            <w:pPr>
              <w:pStyle w:val="3-"/>
              <w:rPr>
                <w:color w:val="00B050"/>
              </w:rPr>
            </w:pPr>
            <w:r w:rsidRPr="00825119">
              <w:rPr>
                <w:rFonts w:hint="eastAsia"/>
                <w:color w:val="00B050"/>
              </w:rPr>
              <w:tab/>
              <w:t>//</w:t>
            </w:r>
            <w:r w:rsidRPr="00825119">
              <w:rPr>
                <w:rFonts w:hint="eastAsia"/>
                <w:color w:val="00B050"/>
              </w:rPr>
              <w:tab/>
              <w:t>sched_yield();//同じ優先度の他のスレッドに切り替え</w:t>
            </w:r>
          </w:p>
          <w:p w14:paraId="40CE56BE" w14:textId="77777777" w:rsidR="00F43C8E" w:rsidRDefault="00F43C8E" w:rsidP="00F43C8E">
            <w:pPr>
              <w:pStyle w:val="3-"/>
            </w:pPr>
            <w:r>
              <w:tab/>
              <w:t>}</w:t>
            </w:r>
          </w:p>
          <w:p w14:paraId="46E28B78" w14:textId="77777777" w:rsidR="00F43C8E" w:rsidRDefault="00F43C8E" w:rsidP="00F43C8E">
            <w:pPr>
              <w:pStyle w:val="3-"/>
            </w:pPr>
          </w:p>
          <w:p w14:paraId="7C0D4944" w14:textId="77777777" w:rsidR="00F43C8E" w:rsidRPr="00825119" w:rsidRDefault="00F43C8E" w:rsidP="00F43C8E">
            <w:pPr>
              <w:pStyle w:val="3-"/>
              <w:rPr>
                <w:color w:val="00B050"/>
              </w:rPr>
            </w:pPr>
            <w:r>
              <w:rPr>
                <w:rFonts w:hint="eastAsia"/>
              </w:rPr>
              <w:tab/>
            </w:r>
            <w:r w:rsidRPr="00825119">
              <w:rPr>
                <w:rFonts w:hint="eastAsia"/>
                <w:color w:val="00B050"/>
              </w:rPr>
              <w:t>//終了</w:t>
            </w:r>
          </w:p>
          <w:p w14:paraId="24C0AB45" w14:textId="77777777" w:rsidR="00F43C8E" w:rsidRDefault="00F43C8E" w:rsidP="00F43C8E">
            <w:pPr>
              <w:pStyle w:val="3-"/>
            </w:pPr>
            <w:r>
              <w:tab/>
              <w:t>printf("- end:(P)%s -\n", name);</w:t>
            </w:r>
          </w:p>
          <w:p w14:paraId="0E772965" w14:textId="77777777" w:rsidR="00F43C8E" w:rsidRDefault="00F43C8E" w:rsidP="00F43C8E">
            <w:pPr>
              <w:pStyle w:val="3-"/>
            </w:pPr>
            <w:r>
              <w:tab/>
              <w:t>fflush(stdout);</w:t>
            </w:r>
          </w:p>
          <w:p w14:paraId="0C7BCB6E" w14:textId="77777777" w:rsidR="00F43C8E" w:rsidRDefault="00F43C8E" w:rsidP="00F43C8E">
            <w:pPr>
              <w:pStyle w:val="3-"/>
            </w:pPr>
            <w:r>
              <w:tab/>
              <w:t>return 0;</w:t>
            </w:r>
          </w:p>
          <w:p w14:paraId="0437F63C" w14:textId="77777777" w:rsidR="00F43C8E" w:rsidRDefault="00F43C8E" w:rsidP="00F43C8E">
            <w:pPr>
              <w:pStyle w:val="3-"/>
            </w:pPr>
            <w:r>
              <w:t>}</w:t>
            </w:r>
          </w:p>
          <w:p w14:paraId="71EE02E8" w14:textId="77777777" w:rsidR="00F43C8E" w:rsidRDefault="00F43C8E" w:rsidP="00F43C8E">
            <w:pPr>
              <w:pStyle w:val="3-"/>
            </w:pPr>
          </w:p>
          <w:p w14:paraId="52F27771" w14:textId="77777777" w:rsidR="00F43C8E" w:rsidRPr="00825119" w:rsidRDefault="00F43C8E" w:rsidP="00F43C8E">
            <w:pPr>
              <w:pStyle w:val="3-"/>
              <w:rPr>
                <w:color w:val="00B050"/>
              </w:rPr>
            </w:pPr>
            <w:r w:rsidRPr="00825119">
              <w:rPr>
                <w:rFonts w:hint="eastAsia"/>
                <w:color w:val="00B050"/>
              </w:rPr>
              <w:t>//後続スレッド</w:t>
            </w:r>
          </w:p>
          <w:p w14:paraId="3ADCF8F3" w14:textId="77777777" w:rsidR="00F43C8E" w:rsidRDefault="00F43C8E" w:rsidP="00F43C8E">
            <w:pPr>
              <w:pStyle w:val="3-"/>
            </w:pPr>
            <w:r>
              <w:t>void* followThreadFunc(void* param_p)</w:t>
            </w:r>
          </w:p>
          <w:p w14:paraId="4A476662" w14:textId="77777777" w:rsidR="00F43C8E" w:rsidRDefault="00F43C8E" w:rsidP="00F43C8E">
            <w:pPr>
              <w:pStyle w:val="3-"/>
            </w:pPr>
            <w:r>
              <w:t>{</w:t>
            </w:r>
          </w:p>
          <w:p w14:paraId="302F8ADB" w14:textId="77777777" w:rsidR="00F43C8E" w:rsidRDefault="00F43C8E" w:rsidP="00F43C8E">
            <w:pPr>
              <w:pStyle w:val="3-"/>
            </w:pPr>
            <w:r>
              <w:rPr>
                <w:rFonts w:hint="eastAsia"/>
              </w:rPr>
              <w:tab/>
            </w:r>
            <w:r w:rsidRPr="00825119">
              <w:rPr>
                <w:rFonts w:hint="eastAsia"/>
                <w:color w:val="00B050"/>
              </w:rPr>
              <w:t>//パラメータ受け取り</w:t>
            </w:r>
          </w:p>
          <w:p w14:paraId="2AEEB173" w14:textId="77777777" w:rsidR="00F43C8E" w:rsidRDefault="00F43C8E" w:rsidP="00F43C8E">
            <w:pPr>
              <w:pStyle w:val="3-"/>
            </w:pPr>
            <w:r>
              <w:tab/>
              <w:t>const char* name = static_cast&lt;const char*&gt;(param_p);</w:t>
            </w:r>
          </w:p>
          <w:p w14:paraId="221A63F8" w14:textId="77777777" w:rsidR="00F43C8E" w:rsidRDefault="00F43C8E" w:rsidP="00F43C8E">
            <w:pPr>
              <w:pStyle w:val="3-"/>
            </w:pPr>
            <w:r>
              <w:tab/>
            </w:r>
          </w:p>
          <w:p w14:paraId="6979D6BD" w14:textId="77777777" w:rsidR="00F43C8E" w:rsidRDefault="00F43C8E" w:rsidP="00F43C8E">
            <w:pPr>
              <w:pStyle w:val="3-"/>
            </w:pPr>
            <w:r>
              <w:rPr>
                <w:rFonts w:hint="eastAsia"/>
              </w:rPr>
              <w:tab/>
            </w:r>
            <w:r w:rsidRPr="00825119">
              <w:rPr>
                <w:rFonts w:hint="eastAsia"/>
                <w:color w:val="00B050"/>
              </w:rPr>
              <w:t>//後続スレッド数カウントアップ</w:t>
            </w:r>
          </w:p>
          <w:p w14:paraId="023012F7" w14:textId="77777777" w:rsidR="00F43C8E" w:rsidRDefault="00F43C8E" w:rsidP="00F43C8E">
            <w:pPr>
              <w:pStyle w:val="3-"/>
            </w:pPr>
            <w:r>
              <w:tab/>
              <w:t>pthread_mutex_lock(&amp;s_followThreadMutex);</w:t>
            </w:r>
          </w:p>
          <w:p w14:paraId="09543C57" w14:textId="77777777" w:rsidR="00F43C8E" w:rsidRDefault="00F43C8E" w:rsidP="00F43C8E">
            <w:pPr>
              <w:pStyle w:val="3-"/>
            </w:pPr>
            <w:r>
              <w:lastRenderedPageBreak/>
              <w:tab/>
              <w:t>int thread_no = s_followThreadNo++;</w:t>
            </w:r>
          </w:p>
          <w:p w14:paraId="7F9B8855" w14:textId="77777777" w:rsidR="00F43C8E" w:rsidRDefault="00F43C8E" w:rsidP="00F43C8E">
            <w:pPr>
              <w:pStyle w:val="3-"/>
            </w:pPr>
            <w:r>
              <w:tab/>
              <w:t>pthread_mutex_unlock(&amp;s_followThreadMutex);</w:t>
            </w:r>
          </w:p>
          <w:p w14:paraId="0CCA1497" w14:textId="77777777" w:rsidR="00F43C8E" w:rsidRDefault="00F43C8E" w:rsidP="00F43C8E">
            <w:pPr>
              <w:pStyle w:val="3-"/>
            </w:pPr>
          </w:p>
          <w:p w14:paraId="3F84A8D1" w14:textId="77777777" w:rsidR="00F43C8E" w:rsidRDefault="00F43C8E" w:rsidP="00F43C8E">
            <w:pPr>
              <w:pStyle w:val="3-"/>
            </w:pPr>
            <w:r>
              <w:rPr>
                <w:rFonts w:hint="eastAsia"/>
              </w:rPr>
              <w:tab/>
            </w:r>
            <w:r w:rsidRPr="00825119">
              <w:rPr>
                <w:rFonts w:hint="eastAsia"/>
                <w:color w:val="00B050"/>
              </w:rPr>
              <w:t>//開始</w:t>
            </w:r>
          </w:p>
          <w:p w14:paraId="5F4D2A19" w14:textId="77777777" w:rsidR="00F43C8E" w:rsidRDefault="00F43C8E" w:rsidP="00F43C8E">
            <w:pPr>
              <w:pStyle w:val="3-"/>
            </w:pPr>
            <w:r>
              <w:tab/>
              <w:t>printf("- begin:(F)[%d]%s -\n", thread_no, name);</w:t>
            </w:r>
          </w:p>
          <w:p w14:paraId="2E54E88F" w14:textId="77777777" w:rsidR="00F43C8E" w:rsidRDefault="00F43C8E" w:rsidP="00F43C8E">
            <w:pPr>
              <w:pStyle w:val="3-"/>
            </w:pPr>
            <w:r>
              <w:tab/>
              <w:t>fflush(stdout);</w:t>
            </w:r>
          </w:p>
          <w:p w14:paraId="0A6A89DF" w14:textId="77777777" w:rsidR="00F43C8E" w:rsidRDefault="00F43C8E" w:rsidP="00F43C8E">
            <w:pPr>
              <w:pStyle w:val="3-"/>
            </w:pPr>
          </w:p>
          <w:p w14:paraId="3437F446" w14:textId="19F32673" w:rsidR="00F43C8E" w:rsidRDefault="00F43C8E" w:rsidP="00F43C8E">
            <w:pPr>
              <w:pStyle w:val="3-"/>
            </w:pP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61A2E71C" w14:textId="77777777" w:rsidR="00F43C8E" w:rsidRDefault="00F43C8E" w:rsidP="00F43C8E">
            <w:pPr>
              <w:pStyle w:val="3-"/>
            </w:pPr>
            <w:r>
              <w:tab/>
              <w:t>{</w:t>
            </w:r>
          </w:p>
          <w:p w14:paraId="41891A87" w14:textId="77777777" w:rsidR="00F43C8E" w:rsidRPr="00825119" w:rsidRDefault="00F43C8E" w:rsidP="00F43C8E">
            <w:pPr>
              <w:pStyle w:val="3-"/>
              <w:rPr>
                <w:color w:val="00B050"/>
              </w:rPr>
            </w:pPr>
            <w:r>
              <w:rPr>
                <w:rFonts w:hint="eastAsia"/>
              </w:rPr>
              <w:tab/>
            </w:r>
            <w:r>
              <w:rPr>
                <w:rFonts w:hint="eastAsia"/>
              </w:rPr>
              <w:tab/>
              <w:t>pthread_mutex_lock(&amp;s_followCondMutex[thread_no]);</w:t>
            </w:r>
            <w:r w:rsidRPr="00825119">
              <w:rPr>
                <w:rFonts w:hint="eastAsia"/>
                <w:color w:val="00B050"/>
              </w:rPr>
              <w:t>//ロック取得</w:t>
            </w:r>
          </w:p>
          <w:p w14:paraId="43CB8276" w14:textId="77777777" w:rsidR="00F43C8E" w:rsidRDefault="00F43C8E" w:rsidP="00F43C8E">
            <w:pPr>
              <w:pStyle w:val="3-"/>
            </w:pPr>
            <w:r>
              <w:rPr>
                <w:rFonts w:hint="eastAsia"/>
              </w:rPr>
              <w:tab/>
            </w:r>
            <w:r>
              <w:rPr>
                <w:rFonts w:hint="eastAsia"/>
              </w:rPr>
              <w:tab/>
              <w:t>s_followFinished[thread_no] = true;</w:t>
            </w:r>
            <w:r w:rsidRPr="00825119">
              <w:rPr>
                <w:rFonts w:hint="eastAsia"/>
                <w:color w:val="00B050"/>
              </w:rPr>
              <w:t>//後続スレッドの処理完了状態をON</w:t>
            </w:r>
          </w:p>
          <w:p w14:paraId="7158C567" w14:textId="77777777" w:rsidR="00F43C8E" w:rsidRDefault="00F43C8E" w:rsidP="00F43C8E">
            <w:pPr>
              <w:pStyle w:val="3-"/>
            </w:pPr>
            <w:r>
              <w:rPr>
                <w:rFonts w:hint="eastAsia"/>
              </w:rPr>
              <w:tab/>
            </w:r>
            <w:r>
              <w:rPr>
                <w:rFonts w:hint="eastAsia"/>
              </w:rPr>
              <w:tab/>
              <w:t>pthread_cond_signal(&amp;s_followCond[thread_no]);</w:t>
            </w:r>
            <w:r w:rsidRPr="00825119">
              <w:rPr>
                <w:rFonts w:hint="eastAsia"/>
                <w:color w:val="00B050"/>
              </w:rPr>
              <w:t>//解除待ちしているスレッドに通知</w:t>
            </w:r>
          </w:p>
          <w:p w14:paraId="7599E6C4" w14:textId="77777777" w:rsidR="00F43C8E" w:rsidRDefault="00F43C8E" w:rsidP="00F43C8E">
            <w:pPr>
              <w:pStyle w:val="3-"/>
            </w:pPr>
            <w:r>
              <w:rPr>
                <w:rFonts w:hint="eastAsia"/>
              </w:rPr>
              <w:tab/>
            </w:r>
            <w:r>
              <w:rPr>
                <w:rFonts w:hint="eastAsia"/>
              </w:rPr>
              <w:tab/>
              <w:t>pthread_mutex_unlock(&amp;s_followCondMutex[thread_no]);</w:t>
            </w:r>
            <w:r w:rsidRPr="00825119">
              <w:rPr>
                <w:rFonts w:hint="eastAsia"/>
                <w:color w:val="00B050"/>
              </w:rPr>
              <w:t>//ロック解放</w:t>
            </w:r>
          </w:p>
          <w:p w14:paraId="2C36F234" w14:textId="77777777" w:rsidR="00F43C8E" w:rsidRDefault="00F43C8E" w:rsidP="00F43C8E">
            <w:pPr>
              <w:pStyle w:val="3-"/>
            </w:pPr>
            <w:r>
              <w:tab/>
              <w:t>}</w:t>
            </w:r>
          </w:p>
          <w:p w14:paraId="52F67840" w14:textId="77777777" w:rsidR="00F43C8E" w:rsidRDefault="00F43C8E" w:rsidP="00F43C8E">
            <w:pPr>
              <w:pStyle w:val="3-"/>
            </w:pPr>
          </w:p>
          <w:p w14:paraId="54701467" w14:textId="77777777" w:rsidR="00F43C8E" w:rsidRDefault="00F43C8E" w:rsidP="00F43C8E">
            <w:pPr>
              <w:pStyle w:val="3-"/>
            </w:pPr>
            <w:r>
              <w:rPr>
                <w:rFonts w:hint="eastAsia"/>
              </w:rPr>
              <w:tab/>
            </w:r>
            <w:r w:rsidRPr="00825119">
              <w:rPr>
                <w:rFonts w:hint="eastAsia"/>
                <w:color w:val="00B050"/>
              </w:rPr>
              <w:t>//処理</w:t>
            </w:r>
          </w:p>
          <w:p w14:paraId="6ACB957F" w14:textId="77777777" w:rsidR="00F43C8E" w:rsidRDefault="00F43C8E" w:rsidP="00F43C8E">
            <w:pPr>
              <w:pStyle w:val="3-"/>
            </w:pPr>
            <w:r>
              <w:tab/>
              <w:t>while (1)</w:t>
            </w:r>
          </w:p>
          <w:p w14:paraId="1F33206D" w14:textId="77777777" w:rsidR="00F43C8E" w:rsidRDefault="00F43C8E" w:rsidP="00F43C8E">
            <w:pPr>
              <w:pStyle w:val="3-"/>
            </w:pPr>
            <w:r>
              <w:tab/>
              <w:t>{</w:t>
            </w:r>
          </w:p>
          <w:p w14:paraId="076FAFAC" w14:textId="77777777" w:rsidR="00F43C8E" w:rsidRDefault="00F43C8E" w:rsidP="00F43C8E">
            <w:pPr>
              <w:pStyle w:val="3-"/>
            </w:pPr>
            <w:r>
              <w:rPr>
                <w:rFonts w:hint="eastAsia"/>
              </w:rPr>
              <w:tab/>
            </w:r>
            <w:r>
              <w:rPr>
                <w:rFonts w:hint="eastAsia"/>
              </w:rPr>
              <w:tab/>
            </w:r>
            <w:r w:rsidRPr="00825119">
              <w:rPr>
                <w:rFonts w:hint="eastAsia"/>
                <w:color w:val="00B050"/>
              </w:rPr>
              <w:t>//先行スレッド処理完了待ち</w:t>
            </w:r>
          </w:p>
          <w:p w14:paraId="62B30431" w14:textId="77777777" w:rsidR="00F43C8E" w:rsidRDefault="00F43C8E" w:rsidP="00F43C8E">
            <w:pPr>
              <w:pStyle w:val="3-"/>
            </w:pPr>
            <w:r>
              <w:tab/>
            </w:r>
            <w:r>
              <w:tab/>
              <w:t>{</w:t>
            </w:r>
          </w:p>
          <w:p w14:paraId="08B4BA2D" w14:textId="77777777" w:rsidR="00F43C8E" w:rsidRDefault="00F43C8E" w:rsidP="00F43C8E">
            <w:pPr>
              <w:pStyle w:val="3-"/>
            </w:pP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1856F2D1" w14:textId="77777777" w:rsidR="00F43C8E" w:rsidRDefault="00F43C8E" w:rsidP="00F43C8E">
            <w:pPr>
              <w:pStyle w:val="3-"/>
            </w:pPr>
            <w:r>
              <w:rPr>
                <w:rFonts w:hint="eastAsia"/>
              </w:rPr>
              <w:tab/>
            </w:r>
            <w:r>
              <w:rPr>
                <w:rFonts w:hint="eastAsia"/>
              </w:rPr>
              <w:tab/>
            </w:r>
            <w:r>
              <w:rPr>
                <w:rFonts w:hint="eastAsia"/>
              </w:rPr>
              <w:tab/>
              <w:t>while (s_followFinished[thread_no])//待機終了条件を満たしていない場合</w:t>
            </w:r>
          </w:p>
          <w:p w14:paraId="78118B69" w14:textId="77777777" w:rsidR="00825119" w:rsidRDefault="00F43C8E" w:rsidP="00F43C8E">
            <w:pPr>
              <w:pStyle w:val="3-"/>
            </w:pPr>
            <w:r>
              <w:rPr>
                <w:rFonts w:hint="eastAsia"/>
              </w:rPr>
              <w:tab/>
            </w:r>
            <w:r>
              <w:rPr>
                <w:rFonts w:hint="eastAsia"/>
              </w:rPr>
              <w:tab/>
            </w:r>
            <w:r>
              <w:rPr>
                <w:rFonts w:hint="eastAsia"/>
              </w:rPr>
              <w:tab/>
            </w:r>
            <w:r>
              <w:rPr>
                <w:rFonts w:hint="eastAsia"/>
              </w:rPr>
              <w:tab/>
              <w:t>pthread_cond_wait(&amp;s_followCond[thread_no], &amp;s_followCondMutex[thread_no]);</w:t>
            </w:r>
          </w:p>
          <w:p w14:paraId="5AAE04AE" w14:textId="6858CF6E" w:rsidR="00F43C8E" w:rsidRDefault="00825119" w:rsidP="00F43C8E">
            <w:pPr>
              <w:pStyle w:val="3-"/>
            </w:pPr>
            <w:r>
              <w:tab/>
            </w:r>
            <w:r>
              <w:tab/>
            </w:r>
            <w:r>
              <w:tab/>
            </w:r>
            <w:r>
              <w:tab/>
            </w:r>
            <w:r>
              <w:tab/>
            </w:r>
            <w:r>
              <w:tab/>
            </w:r>
            <w:r>
              <w:tab/>
            </w:r>
            <w:r>
              <w:tab/>
            </w:r>
            <w:r>
              <w:tab/>
            </w:r>
            <w:r w:rsidR="00F43C8E" w:rsidRPr="00825119">
              <w:rPr>
                <w:rFonts w:hint="eastAsia"/>
                <w:color w:val="00B050"/>
              </w:rPr>
              <w:t>//待機（ロック開放→待機→待機終了→ロック取得が行われる）</w:t>
            </w:r>
          </w:p>
          <w:p w14:paraId="60F66F5C"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pthread_mutex_unlock(&amp;s_followCondMutex[thread_no]);</w:t>
            </w:r>
            <w:r w:rsidRPr="00825119">
              <w:rPr>
                <w:rFonts w:hint="eastAsia"/>
                <w:color w:val="00B050"/>
              </w:rPr>
              <w:t>//ロック解放</w:t>
            </w:r>
          </w:p>
          <w:p w14:paraId="691B08B1"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//※待機をタイムアウトさせたい場合は pthread_cond_timedwait() 関数を用いる。</w:t>
            </w:r>
          </w:p>
          <w:p w14:paraId="4D295A32" w14:textId="77777777" w:rsidR="00F43C8E" w:rsidRDefault="00F43C8E" w:rsidP="00F43C8E">
            <w:pPr>
              <w:pStyle w:val="3-"/>
            </w:pPr>
            <w:r>
              <w:tab/>
            </w:r>
            <w:r>
              <w:tab/>
              <w:t>}</w:t>
            </w:r>
          </w:p>
          <w:p w14:paraId="46761F95" w14:textId="77777777" w:rsidR="00F43C8E" w:rsidRDefault="00F43C8E" w:rsidP="00F43C8E">
            <w:pPr>
              <w:pStyle w:val="3-"/>
            </w:pPr>
          </w:p>
          <w:p w14:paraId="3CA674CA"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//終了確認</w:t>
            </w:r>
          </w:p>
          <w:p w14:paraId="58DB452B" w14:textId="77777777" w:rsidR="00F43C8E" w:rsidRDefault="00F43C8E" w:rsidP="00F43C8E">
            <w:pPr>
              <w:pStyle w:val="3-"/>
            </w:pPr>
            <w:r>
              <w:tab/>
            </w:r>
            <w:r>
              <w:tab/>
              <w:t>if (s_IsQuirProiorThread)</w:t>
            </w:r>
          </w:p>
          <w:p w14:paraId="6EF97004" w14:textId="77777777" w:rsidR="00F43C8E" w:rsidRDefault="00F43C8E" w:rsidP="00F43C8E">
            <w:pPr>
              <w:pStyle w:val="3-"/>
            </w:pPr>
            <w:r>
              <w:tab/>
            </w:r>
            <w:r>
              <w:tab/>
              <w:t>{</w:t>
            </w:r>
          </w:p>
          <w:p w14:paraId="724B2AC8"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//処理終了</w:t>
            </w:r>
          </w:p>
          <w:p w14:paraId="48B5390F" w14:textId="77777777" w:rsidR="00F43C8E" w:rsidRDefault="00F43C8E" w:rsidP="00F43C8E">
            <w:pPr>
              <w:pStyle w:val="3-"/>
            </w:pPr>
            <w:r>
              <w:tab/>
            </w:r>
            <w:r>
              <w:tab/>
            </w:r>
            <w:r>
              <w:tab/>
              <w:t>printf("(F)[%d]%s: [QUIT]\n", thread_no, name);</w:t>
            </w:r>
          </w:p>
          <w:p w14:paraId="6B5ADEC5" w14:textId="77777777" w:rsidR="00F43C8E" w:rsidRDefault="00F43C8E" w:rsidP="00F43C8E">
            <w:pPr>
              <w:pStyle w:val="3-"/>
            </w:pPr>
            <w:r>
              <w:tab/>
            </w:r>
            <w:r>
              <w:tab/>
            </w:r>
            <w:r>
              <w:tab/>
              <w:t>fflush(stdout);</w:t>
            </w:r>
          </w:p>
          <w:p w14:paraId="1821221B" w14:textId="77777777" w:rsidR="00F43C8E" w:rsidRDefault="00F43C8E" w:rsidP="00F43C8E">
            <w:pPr>
              <w:pStyle w:val="3-"/>
            </w:pPr>
            <w:r>
              <w:tab/>
            </w:r>
            <w:r>
              <w:tab/>
            </w:r>
            <w:r>
              <w:tab/>
            </w:r>
          </w:p>
          <w:p w14:paraId="4A262712" w14:textId="25FF3A6A" w:rsidR="00F43C8E" w:rsidRDefault="00F43C8E" w:rsidP="00F43C8E">
            <w:pPr>
              <w:pStyle w:val="3-"/>
            </w:pPr>
            <w:r>
              <w:rPr>
                <w:rFonts w:hint="eastAsia"/>
              </w:rPr>
              <w:tab/>
            </w:r>
            <w:r>
              <w:rPr>
                <w:rFonts w:hint="eastAsia"/>
              </w:rPr>
              <w:tab/>
            </w: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34B5BF65" w14:textId="77777777" w:rsidR="00F43C8E" w:rsidRDefault="00F43C8E" w:rsidP="00F43C8E">
            <w:pPr>
              <w:pStyle w:val="3-"/>
            </w:pPr>
            <w:r>
              <w:tab/>
            </w:r>
            <w:r>
              <w:tab/>
            </w:r>
            <w:r>
              <w:tab/>
              <w:t>{</w:t>
            </w:r>
          </w:p>
          <w:p w14:paraId="3B7C6813"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2EB16756" w14:textId="77777777" w:rsidR="00F43C8E" w:rsidRPr="00825119" w:rsidRDefault="00F43C8E" w:rsidP="00F43C8E">
            <w:pPr>
              <w:pStyle w:val="3-"/>
              <w:rPr>
                <w:color w:val="00B050"/>
              </w:rPr>
            </w:pPr>
            <w:r>
              <w:rPr>
                <w:rFonts w:hint="eastAsia"/>
              </w:rPr>
              <w:tab/>
            </w:r>
            <w:r>
              <w:rPr>
                <w:rFonts w:hint="eastAsia"/>
              </w:rPr>
              <w:tab/>
            </w:r>
            <w:r>
              <w:rPr>
                <w:rFonts w:hint="eastAsia"/>
              </w:rPr>
              <w:tab/>
            </w:r>
            <w:r>
              <w:rPr>
                <w:rFonts w:hint="eastAsia"/>
              </w:rPr>
              <w:tab/>
              <w:t>s_followFinished[thread_no] = true;</w:t>
            </w:r>
            <w:r w:rsidRPr="00825119">
              <w:rPr>
                <w:rFonts w:hint="eastAsia"/>
                <w:color w:val="00B050"/>
              </w:rPr>
              <w:t>//後続スレッドの処理完了状態をON</w:t>
            </w:r>
          </w:p>
          <w:p w14:paraId="66D61E30" w14:textId="77777777" w:rsidR="00F43C8E" w:rsidRDefault="00F43C8E" w:rsidP="00F43C8E">
            <w:pPr>
              <w:pStyle w:val="3-"/>
            </w:pPr>
            <w:r>
              <w:rPr>
                <w:rFonts w:hint="eastAsia"/>
              </w:rPr>
              <w:tab/>
            </w:r>
            <w:r>
              <w:rPr>
                <w:rFonts w:hint="eastAsia"/>
              </w:rPr>
              <w:tab/>
            </w:r>
            <w:r>
              <w:rPr>
                <w:rFonts w:hint="eastAsia"/>
              </w:rPr>
              <w:tab/>
            </w:r>
            <w:r>
              <w:rPr>
                <w:rFonts w:hint="eastAsia"/>
              </w:rPr>
              <w:tab/>
              <w:t>pthread_cond_signal(&amp;s_followCond[thread_no]);</w:t>
            </w:r>
            <w:r w:rsidRPr="00825119">
              <w:rPr>
                <w:rFonts w:hint="eastAsia"/>
                <w:color w:val="00B050"/>
              </w:rPr>
              <w:t>//解除待ちしているスレッドに通知</w:t>
            </w:r>
          </w:p>
          <w:p w14:paraId="3F51105F"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pthread_mutex_unlock(&amp;s_followCondMutex[thread_no]);</w:t>
            </w:r>
            <w:r w:rsidRPr="00825119">
              <w:rPr>
                <w:rFonts w:hint="eastAsia"/>
                <w:color w:val="00B050"/>
              </w:rPr>
              <w:t>//ロック解放</w:t>
            </w:r>
          </w:p>
          <w:p w14:paraId="23EDECCC" w14:textId="77777777" w:rsidR="00F43C8E" w:rsidRDefault="00F43C8E" w:rsidP="00F43C8E">
            <w:pPr>
              <w:pStyle w:val="3-"/>
            </w:pPr>
            <w:r>
              <w:tab/>
            </w:r>
            <w:r>
              <w:tab/>
            </w:r>
            <w:r>
              <w:tab/>
              <w:t>}</w:t>
            </w:r>
          </w:p>
          <w:p w14:paraId="79A2113E" w14:textId="77777777" w:rsidR="00F43C8E" w:rsidRDefault="00F43C8E" w:rsidP="00F43C8E">
            <w:pPr>
              <w:pStyle w:val="3-"/>
            </w:pPr>
            <w:r>
              <w:tab/>
            </w:r>
            <w:r>
              <w:tab/>
            </w:r>
            <w:r>
              <w:tab/>
            </w:r>
          </w:p>
          <w:p w14:paraId="597C6E22" w14:textId="77777777" w:rsidR="00F43C8E" w:rsidRDefault="00F43C8E" w:rsidP="00F43C8E">
            <w:pPr>
              <w:pStyle w:val="3-"/>
            </w:pPr>
            <w:r>
              <w:tab/>
            </w:r>
            <w:r>
              <w:tab/>
            </w:r>
            <w:r>
              <w:tab/>
              <w:t>break;</w:t>
            </w:r>
          </w:p>
          <w:p w14:paraId="1599FCE0" w14:textId="77777777" w:rsidR="00F43C8E" w:rsidRDefault="00F43C8E" w:rsidP="00F43C8E">
            <w:pPr>
              <w:pStyle w:val="3-"/>
            </w:pPr>
            <w:r>
              <w:tab/>
            </w:r>
            <w:r>
              <w:tab/>
              <w:t>}</w:t>
            </w:r>
          </w:p>
          <w:p w14:paraId="4F86CDC7" w14:textId="77777777" w:rsidR="00F43C8E" w:rsidRDefault="00F43C8E" w:rsidP="00F43C8E">
            <w:pPr>
              <w:pStyle w:val="3-"/>
            </w:pPr>
          </w:p>
          <w:p w14:paraId="0191322C" w14:textId="7C95BB25" w:rsidR="00F43C8E" w:rsidRDefault="00F43C8E" w:rsidP="00F43C8E">
            <w:pPr>
              <w:pStyle w:val="3-"/>
              <w:rPr>
                <w:color w:val="00B050"/>
              </w:rPr>
            </w:pPr>
            <w:r>
              <w:rPr>
                <w:rFonts w:hint="eastAsia"/>
              </w:rPr>
              <w:tab/>
            </w:r>
            <w:r>
              <w:rPr>
                <w:rFonts w:hint="eastAsia"/>
              </w:rPr>
              <w:tab/>
            </w:r>
            <w:r w:rsidRPr="00825119">
              <w:rPr>
                <w:rFonts w:hint="eastAsia"/>
                <w:color w:val="00B050"/>
              </w:rPr>
              <w:t>//</w:t>
            </w:r>
            <w:r w:rsidR="00E2155F" w:rsidRPr="00825119">
              <w:rPr>
                <w:color w:val="FF0000"/>
              </w:rPr>
              <w:t>【バリア処理追加】</w:t>
            </w:r>
            <w:r w:rsidRPr="00825119">
              <w:rPr>
                <w:rFonts w:hint="eastAsia"/>
                <w:color w:val="00B050"/>
              </w:rPr>
              <w:t>若干ランダムでスリープ（0～500 msec）</w:t>
            </w:r>
          </w:p>
          <w:p w14:paraId="2A71EAC4" w14:textId="77777777" w:rsidR="00E2155F" w:rsidRDefault="00E2155F" w:rsidP="00F43C8E">
            <w:pPr>
              <w:pStyle w:val="3-"/>
              <w:rPr>
                <w:color w:val="00B050"/>
              </w:rPr>
            </w:pPr>
            <w:r>
              <w:rPr>
                <w:color w:val="00B050"/>
              </w:rPr>
              <w:tab/>
            </w:r>
            <w:r>
              <w:rPr>
                <w:color w:val="00B050"/>
              </w:rPr>
              <w:tab/>
            </w:r>
            <w:r>
              <w:rPr>
                <w:rFonts w:hint="eastAsia"/>
                <w:color w:val="00B050"/>
              </w:rPr>
              <w:t>//</w:t>
            </w:r>
            <w:r w:rsidRPr="00B82011">
              <w:rPr>
                <w:color w:val="00B050"/>
              </w:rPr>
              <w:t>バリア処理の効果を確認するために追加した処理</w:t>
            </w:r>
          </w:p>
          <w:p w14:paraId="0E066864" w14:textId="26DF6CDE" w:rsidR="00E2155F" w:rsidRPr="00E2155F" w:rsidRDefault="00E2155F" w:rsidP="00F43C8E">
            <w:pPr>
              <w:pStyle w:val="3-"/>
              <w:rPr>
                <w:color w:val="00B050"/>
              </w:rPr>
            </w:pPr>
            <w:r>
              <w:rPr>
                <w:color w:val="00B050"/>
              </w:rPr>
              <w:tab/>
            </w:r>
            <w:r>
              <w:rPr>
                <w:color w:val="00B050"/>
              </w:rPr>
              <w:tab/>
            </w:r>
            <w:r>
              <w:rPr>
                <w:rFonts w:hint="eastAsia"/>
                <w:color w:val="00B050"/>
              </w:rPr>
              <w:t>//</w:t>
            </w:r>
            <w:r w:rsidRPr="00B82011">
              <w:rPr>
                <w:color w:val="00B050"/>
              </w:rPr>
              <w:t>各スレッドの処理タイミングがバラバラになるように</w:t>
            </w:r>
          </w:p>
          <w:p w14:paraId="3A3E8485" w14:textId="77777777" w:rsidR="00F43C8E" w:rsidRDefault="00F43C8E" w:rsidP="00F43C8E">
            <w:pPr>
              <w:pStyle w:val="3-"/>
            </w:pPr>
            <w:r>
              <w:tab/>
            </w:r>
            <w:r>
              <w:tab/>
              <w:t>usleep((rand() % 500) * 1000);</w:t>
            </w:r>
          </w:p>
          <w:p w14:paraId="0B6EC78D" w14:textId="77777777" w:rsidR="00F43C8E" w:rsidRDefault="00F43C8E" w:rsidP="00F43C8E">
            <w:pPr>
              <w:pStyle w:val="3-"/>
            </w:pPr>
          </w:p>
          <w:p w14:paraId="33EA1403"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//データ表示（前）</w:t>
            </w:r>
          </w:p>
          <w:p w14:paraId="360E7BE0" w14:textId="77777777" w:rsidR="00F43C8E" w:rsidRDefault="00F43C8E" w:rsidP="00F43C8E">
            <w:pPr>
              <w:pStyle w:val="3-"/>
            </w:pPr>
            <w:r>
              <w:tab/>
            </w:r>
            <w:r>
              <w:tab/>
              <w:t>printf("(F)[%d]%s: [BEFORE] commonData=%d, tlsData=%d\n", thread_no, name, s_commonData, s_tlsData);</w:t>
            </w:r>
          </w:p>
          <w:p w14:paraId="64B31079" w14:textId="77777777" w:rsidR="00F43C8E" w:rsidRDefault="00F43C8E" w:rsidP="00F43C8E">
            <w:pPr>
              <w:pStyle w:val="3-"/>
            </w:pPr>
            <w:r>
              <w:tab/>
            </w:r>
            <w:r>
              <w:tab/>
              <w:t>fflush(stdout);</w:t>
            </w:r>
          </w:p>
          <w:p w14:paraId="448BD277" w14:textId="77777777" w:rsidR="00F43C8E" w:rsidRDefault="00F43C8E" w:rsidP="00F43C8E">
            <w:pPr>
              <w:pStyle w:val="3-"/>
            </w:pPr>
          </w:p>
          <w:p w14:paraId="4315F745" w14:textId="77777777" w:rsidR="00F43C8E" w:rsidRDefault="00F43C8E" w:rsidP="00F43C8E">
            <w:pPr>
              <w:pStyle w:val="3-"/>
            </w:pPr>
            <w:r>
              <w:rPr>
                <w:rFonts w:hint="eastAsia"/>
              </w:rPr>
              <w:tab/>
            </w:r>
            <w:r>
              <w:rPr>
                <w:rFonts w:hint="eastAsia"/>
              </w:rPr>
              <w:tab/>
            </w:r>
            <w:r w:rsidRPr="00825119">
              <w:rPr>
                <w:rFonts w:hint="eastAsia"/>
                <w:color w:val="00B050"/>
              </w:rPr>
              <w:t>//データ取得</w:t>
            </w:r>
          </w:p>
          <w:p w14:paraId="3CBBFC51" w14:textId="77777777" w:rsidR="00F43C8E" w:rsidRDefault="00F43C8E" w:rsidP="00F43C8E">
            <w:pPr>
              <w:pStyle w:val="3-"/>
            </w:pPr>
            <w:r>
              <w:tab/>
            </w:r>
            <w:r>
              <w:tab/>
              <w:t>int common_data = s_commonData;</w:t>
            </w:r>
          </w:p>
          <w:p w14:paraId="12CB78A2" w14:textId="77777777" w:rsidR="00F43C8E" w:rsidRDefault="00F43C8E" w:rsidP="00F43C8E">
            <w:pPr>
              <w:pStyle w:val="3-"/>
            </w:pPr>
            <w:r>
              <w:tab/>
            </w:r>
            <w:r>
              <w:tab/>
              <w:t>int tls_data = s_tlsData;</w:t>
            </w:r>
          </w:p>
          <w:p w14:paraId="22DFA416" w14:textId="77777777" w:rsidR="00F43C8E" w:rsidRDefault="00F43C8E" w:rsidP="00F43C8E">
            <w:pPr>
              <w:pStyle w:val="3-"/>
            </w:pPr>
          </w:p>
          <w:p w14:paraId="78A6B389"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//データ更新</w:t>
            </w:r>
          </w:p>
          <w:p w14:paraId="2E427CEA" w14:textId="77777777" w:rsidR="00F43C8E" w:rsidRDefault="00F43C8E" w:rsidP="00F43C8E">
            <w:pPr>
              <w:pStyle w:val="3-"/>
            </w:pPr>
            <w:r>
              <w:tab/>
            </w:r>
            <w:r>
              <w:tab/>
              <w:t>++tls_data;</w:t>
            </w:r>
          </w:p>
          <w:p w14:paraId="47BEF772" w14:textId="77777777" w:rsidR="00F43C8E" w:rsidRDefault="00F43C8E" w:rsidP="00F43C8E">
            <w:pPr>
              <w:pStyle w:val="3-"/>
            </w:pPr>
          </w:p>
          <w:p w14:paraId="0427B379" w14:textId="77777777" w:rsidR="00F43C8E" w:rsidRDefault="00F43C8E" w:rsidP="00F43C8E">
            <w:pPr>
              <w:pStyle w:val="3-"/>
            </w:pPr>
            <w:r>
              <w:rPr>
                <w:rFonts w:hint="eastAsia"/>
              </w:rPr>
              <w:tab/>
            </w:r>
            <w:r>
              <w:rPr>
                <w:rFonts w:hint="eastAsia"/>
              </w:rPr>
              <w:tab/>
            </w:r>
            <w:r w:rsidRPr="00825119">
              <w:rPr>
                <w:rFonts w:hint="eastAsia"/>
                <w:color w:val="00B050"/>
              </w:rPr>
              <w:t>//若干ランダムでスリープ（0～500 msec）</w:t>
            </w:r>
          </w:p>
          <w:p w14:paraId="021CE162" w14:textId="77777777" w:rsidR="00F43C8E" w:rsidRDefault="00F43C8E" w:rsidP="00F43C8E">
            <w:pPr>
              <w:pStyle w:val="3-"/>
            </w:pPr>
            <w:r>
              <w:tab/>
            </w:r>
            <w:r>
              <w:tab/>
              <w:t>usleep((rand() % 500) * 1000);</w:t>
            </w:r>
          </w:p>
          <w:p w14:paraId="28FF1776" w14:textId="77777777" w:rsidR="00F43C8E" w:rsidRDefault="00F43C8E" w:rsidP="00F43C8E">
            <w:pPr>
              <w:pStyle w:val="3-"/>
            </w:pPr>
            <w:r>
              <w:tab/>
            </w:r>
            <w:r>
              <w:tab/>
            </w:r>
          </w:p>
          <w:p w14:paraId="5D79871E" w14:textId="6054BB77" w:rsidR="00825119" w:rsidRPr="00B82011" w:rsidRDefault="00825119" w:rsidP="00825119">
            <w:pPr>
              <w:pStyle w:val="3-"/>
              <w:rPr>
                <w:color w:val="00B050"/>
              </w:rPr>
            </w:pPr>
            <w:r w:rsidRPr="00825119">
              <w:rPr>
                <w:color w:val="FF0000"/>
              </w:rPr>
              <w:lastRenderedPageBreak/>
              <w:tab/>
            </w:r>
            <w:r w:rsidRPr="00825119">
              <w:rPr>
                <w:color w:val="FF0000"/>
              </w:rPr>
              <w:tab/>
            </w:r>
            <w:r w:rsidRPr="00B82011">
              <w:rPr>
                <w:color w:val="00B050"/>
              </w:rPr>
              <w:t>//</w:t>
            </w:r>
            <w:r w:rsidRPr="00825119">
              <w:rPr>
                <w:color w:val="FF0000"/>
              </w:rPr>
              <w:t>【バリア処理追加】</w:t>
            </w:r>
            <w:r w:rsidRPr="00B82011">
              <w:rPr>
                <w:color w:val="00B050"/>
              </w:rPr>
              <w:t>以降、バリア処理の効果を確認するために追加した処理</w:t>
            </w:r>
          </w:p>
          <w:p w14:paraId="4BD41588" w14:textId="4FAA908F" w:rsidR="00825119" w:rsidRPr="00B82011" w:rsidRDefault="00825119" w:rsidP="00825119">
            <w:pPr>
              <w:pStyle w:val="3-"/>
              <w:rPr>
                <w:color w:val="00B050"/>
              </w:rPr>
            </w:pPr>
            <w:r w:rsidRPr="00B82011">
              <w:rPr>
                <w:color w:val="00B050"/>
              </w:rPr>
              <w:tab/>
            </w:r>
            <w:r w:rsidRPr="00B82011">
              <w:rPr>
                <w:color w:val="00B050"/>
              </w:rPr>
              <w:tab/>
              <w:t>//各スレッドの処理タイミングがバラバラになるようにしている</w:t>
            </w:r>
          </w:p>
          <w:p w14:paraId="5D86C3E2" w14:textId="59048C94" w:rsidR="00825119" w:rsidRDefault="00825119" w:rsidP="00F43C8E">
            <w:pPr>
              <w:pStyle w:val="3-"/>
            </w:pPr>
            <w:r>
              <w:tab/>
            </w:r>
            <w:r>
              <w:tab/>
            </w:r>
          </w:p>
          <w:p w14:paraId="5D33DFD0" w14:textId="5DA96299" w:rsidR="00F43C8E" w:rsidRDefault="00F43C8E" w:rsidP="00F43C8E">
            <w:pPr>
              <w:pStyle w:val="3-"/>
            </w:pPr>
            <w:r>
              <w:rPr>
                <w:rFonts w:hint="eastAsia"/>
              </w:rPr>
              <w:tab/>
            </w:r>
            <w:r>
              <w:rPr>
                <w:rFonts w:hint="eastAsia"/>
              </w:rPr>
              <w:tab/>
            </w:r>
            <w:r w:rsidRPr="00825119">
              <w:rPr>
                <w:rFonts w:hint="eastAsia"/>
                <w:color w:val="00B050"/>
              </w:rPr>
              <w:t>//中間表示1（後）</w:t>
            </w:r>
          </w:p>
          <w:p w14:paraId="2A1E0628" w14:textId="77777777" w:rsidR="00F43C8E" w:rsidRDefault="00F43C8E" w:rsidP="00F43C8E">
            <w:pPr>
              <w:pStyle w:val="3-"/>
            </w:pPr>
            <w:r>
              <w:tab/>
            </w:r>
            <w:r>
              <w:tab/>
              <w:t>printf("(F)[%d]%s: [STEP1] commonData=%d, tlsData=%d\n", thread_no, name, s_commonData, s_tlsData);</w:t>
            </w:r>
          </w:p>
          <w:p w14:paraId="5CDEECF8" w14:textId="77777777" w:rsidR="00F43C8E" w:rsidRDefault="00F43C8E" w:rsidP="00F43C8E">
            <w:pPr>
              <w:pStyle w:val="3-"/>
            </w:pPr>
            <w:r>
              <w:tab/>
            </w:r>
            <w:r>
              <w:tab/>
              <w:t>fflush(stdout);</w:t>
            </w:r>
          </w:p>
          <w:p w14:paraId="6F35C806" w14:textId="77777777" w:rsidR="00F43C8E" w:rsidRDefault="00F43C8E" w:rsidP="00F43C8E">
            <w:pPr>
              <w:pStyle w:val="3-"/>
            </w:pPr>
          </w:p>
          <w:p w14:paraId="7D477787"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//若干ランダムでスリープ（0～500 msec）</w:t>
            </w:r>
          </w:p>
          <w:p w14:paraId="39C15EDE" w14:textId="77777777" w:rsidR="00F43C8E" w:rsidRDefault="00F43C8E" w:rsidP="00F43C8E">
            <w:pPr>
              <w:pStyle w:val="3-"/>
            </w:pPr>
            <w:r>
              <w:tab/>
            </w:r>
            <w:r>
              <w:tab/>
              <w:t>usleep((rand() % 500) * 1000);</w:t>
            </w:r>
          </w:p>
          <w:p w14:paraId="4A6148FC" w14:textId="77777777" w:rsidR="00F43C8E" w:rsidRDefault="00F43C8E" w:rsidP="00F43C8E">
            <w:pPr>
              <w:pStyle w:val="3-"/>
            </w:pPr>
            <w:r>
              <w:tab/>
            </w:r>
            <w:r>
              <w:tab/>
            </w:r>
          </w:p>
          <w:p w14:paraId="1139B953" w14:textId="7E7F1000"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//中間表示2（後）</w:t>
            </w:r>
          </w:p>
          <w:p w14:paraId="6E876D75" w14:textId="77777777" w:rsidR="00F43C8E" w:rsidRDefault="00F43C8E" w:rsidP="00F43C8E">
            <w:pPr>
              <w:pStyle w:val="3-"/>
            </w:pPr>
            <w:r>
              <w:tab/>
            </w:r>
            <w:r>
              <w:tab/>
              <w:t>printf("(F)[%d]%s: [STEP2] commonData=%d, tlsData=%d\n", thread_no, name, s_commonData, s_tlsData);</w:t>
            </w:r>
          </w:p>
          <w:p w14:paraId="5C7F0635" w14:textId="77777777" w:rsidR="00F43C8E" w:rsidRDefault="00F43C8E" w:rsidP="00F43C8E">
            <w:pPr>
              <w:pStyle w:val="3-"/>
            </w:pPr>
            <w:r>
              <w:tab/>
            </w:r>
            <w:r>
              <w:tab/>
              <w:t>fflush(stdout);</w:t>
            </w:r>
          </w:p>
          <w:p w14:paraId="101DFDE4" w14:textId="77777777" w:rsidR="00F43C8E" w:rsidRDefault="00F43C8E" w:rsidP="00F43C8E">
            <w:pPr>
              <w:pStyle w:val="3-"/>
            </w:pPr>
          </w:p>
          <w:p w14:paraId="69A1D71D"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//若干ランダムでスリープ（0～500 msec）</w:t>
            </w:r>
          </w:p>
          <w:p w14:paraId="00C651B9" w14:textId="77777777" w:rsidR="00F43C8E" w:rsidRDefault="00F43C8E" w:rsidP="00F43C8E">
            <w:pPr>
              <w:pStyle w:val="3-"/>
            </w:pPr>
            <w:r>
              <w:tab/>
            </w:r>
            <w:r>
              <w:tab/>
              <w:t>usleep((rand() % 500) * 1000);</w:t>
            </w:r>
          </w:p>
          <w:p w14:paraId="5339E60C" w14:textId="77777777" w:rsidR="00F43C8E" w:rsidRDefault="00F43C8E" w:rsidP="00F43C8E">
            <w:pPr>
              <w:pStyle w:val="3-"/>
            </w:pPr>
            <w:r>
              <w:tab/>
            </w:r>
            <w:r>
              <w:tab/>
            </w:r>
          </w:p>
          <w:p w14:paraId="6F3B2AE8"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//中間表示3（後）</w:t>
            </w:r>
          </w:p>
          <w:p w14:paraId="4BE9F5B3" w14:textId="77777777" w:rsidR="00F43C8E" w:rsidRDefault="00F43C8E" w:rsidP="00F43C8E">
            <w:pPr>
              <w:pStyle w:val="3-"/>
            </w:pPr>
            <w:r>
              <w:tab/>
            </w:r>
            <w:r>
              <w:tab/>
              <w:t>printf("(F)[%d]%s: [STEP3] commonData=%d, tlsData=%d\n", thread_no, name, s_commonData, s_tlsData);</w:t>
            </w:r>
          </w:p>
          <w:p w14:paraId="6983B1C3" w14:textId="77777777" w:rsidR="00F43C8E" w:rsidRDefault="00F43C8E" w:rsidP="00F43C8E">
            <w:pPr>
              <w:pStyle w:val="3-"/>
            </w:pPr>
            <w:r>
              <w:tab/>
            </w:r>
            <w:r>
              <w:tab/>
              <w:t>fflush(stdout);</w:t>
            </w:r>
          </w:p>
          <w:p w14:paraId="7C476898" w14:textId="77777777" w:rsidR="00F43C8E" w:rsidRDefault="00F43C8E" w:rsidP="00F43C8E">
            <w:pPr>
              <w:pStyle w:val="3-"/>
            </w:pPr>
          </w:p>
          <w:p w14:paraId="5A84787E"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//若干ランダムでスリープ（0～500 msec）</w:t>
            </w:r>
          </w:p>
          <w:p w14:paraId="270F5B8F" w14:textId="77777777" w:rsidR="00F43C8E" w:rsidRDefault="00F43C8E" w:rsidP="00F43C8E">
            <w:pPr>
              <w:pStyle w:val="3-"/>
            </w:pPr>
            <w:r>
              <w:tab/>
            </w:r>
            <w:r>
              <w:tab/>
              <w:t>usleep((rand() % 500) * 1000);</w:t>
            </w:r>
          </w:p>
          <w:p w14:paraId="13383200" w14:textId="77777777" w:rsidR="00F43C8E" w:rsidRDefault="00F43C8E" w:rsidP="00F43C8E">
            <w:pPr>
              <w:pStyle w:val="3-"/>
            </w:pPr>
          </w:p>
          <w:p w14:paraId="23F80892" w14:textId="3B7DDADC" w:rsidR="00825119" w:rsidRPr="00E2155F" w:rsidRDefault="00825119" w:rsidP="00825119">
            <w:pPr>
              <w:pStyle w:val="3-"/>
              <w:rPr>
                <w:color w:val="00B050"/>
              </w:rPr>
            </w:pPr>
            <w:r w:rsidRPr="00825119">
              <w:rPr>
                <w:color w:val="FF0000"/>
              </w:rPr>
              <w:tab/>
            </w:r>
            <w:r w:rsidRPr="00825119">
              <w:rPr>
                <w:color w:val="FF0000"/>
              </w:rPr>
              <w:tab/>
            </w:r>
            <w:r w:rsidRPr="00E2155F">
              <w:rPr>
                <w:color w:val="00B050"/>
              </w:rPr>
              <w:t>//</w:t>
            </w:r>
            <w:r w:rsidRPr="00825119">
              <w:rPr>
                <w:color w:val="FF0000"/>
              </w:rPr>
              <w:t>【バリア処理追加】</w:t>
            </w:r>
            <w:r w:rsidRPr="00E2155F">
              <w:rPr>
                <w:color w:val="00B050"/>
              </w:rPr>
              <w:t>バリア処理の効果を確認するために追加した処理は、ここまで</w:t>
            </w:r>
          </w:p>
          <w:p w14:paraId="7D6D8E92" w14:textId="77777777" w:rsidR="00825119" w:rsidRDefault="00F43C8E" w:rsidP="00F43C8E">
            <w:pPr>
              <w:pStyle w:val="3-"/>
            </w:pPr>
            <w:r>
              <w:rPr>
                <w:rFonts w:hint="eastAsia"/>
              </w:rPr>
              <w:tab/>
            </w:r>
            <w:r>
              <w:rPr>
                <w:rFonts w:hint="eastAsia"/>
              </w:rPr>
              <w:tab/>
            </w:r>
          </w:p>
          <w:p w14:paraId="6DE2F48D" w14:textId="7CB2074B" w:rsidR="00F43C8E" w:rsidRPr="00825119" w:rsidRDefault="00825119" w:rsidP="00F43C8E">
            <w:pPr>
              <w:pStyle w:val="3-"/>
              <w:rPr>
                <w:color w:val="00B050"/>
              </w:rPr>
            </w:pPr>
            <w:r>
              <w:tab/>
            </w:r>
            <w:r>
              <w:tab/>
            </w:r>
            <w:r w:rsidR="00F43C8E" w:rsidRPr="00825119">
              <w:rPr>
                <w:rFonts w:hint="eastAsia"/>
                <w:color w:val="00B050"/>
              </w:rPr>
              <w:t>//データ書き戻し</w:t>
            </w:r>
          </w:p>
          <w:p w14:paraId="36CCBB29" w14:textId="77777777" w:rsidR="00F43C8E" w:rsidRDefault="00F43C8E" w:rsidP="00F43C8E">
            <w:pPr>
              <w:pStyle w:val="3-"/>
            </w:pPr>
            <w:r>
              <w:tab/>
            </w:r>
            <w:r>
              <w:tab/>
              <w:t>s_tlsData = tls_data;</w:t>
            </w:r>
          </w:p>
          <w:p w14:paraId="6734EA23" w14:textId="77777777" w:rsidR="00F43C8E" w:rsidRDefault="00F43C8E" w:rsidP="00F43C8E">
            <w:pPr>
              <w:pStyle w:val="3-"/>
            </w:pPr>
            <w:r>
              <w:tab/>
            </w:r>
            <w:r>
              <w:tab/>
            </w:r>
          </w:p>
          <w:p w14:paraId="74071D2C" w14:textId="67175930" w:rsidR="00F43C8E" w:rsidRDefault="00F43C8E" w:rsidP="00F43C8E">
            <w:pPr>
              <w:pStyle w:val="3-"/>
            </w:pPr>
            <w:r>
              <w:rPr>
                <w:rFonts w:hint="eastAsia"/>
              </w:rPr>
              <w:tab/>
            </w:r>
            <w:r>
              <w:rPr>
                <w:rFonts w:hint="eastAsia"/>
              </w:rPr>
              <w:tab/>
            </w:r>
            <w:r w:rsidRPr="00825119">
              <w:rPr>
                <w:rFonts w:hint="eastAsia"/>
                <w:color w:val="00B050"/>
              </w:rPr>
              <w:t>//</w:t>
            </w:r>
            <w:r w:rsidR="00825119" w:rsidRPr="00825119">
              <w:rPr>
                <w:color w:val="FF0000"/>
              </w:rPr>
              <w:t>【バリア処理追加】</w:t>
            </w:r>
            <w:r w:rsidRPr="00825119">
              <w:rPr>
                <w:rFonts w:hint="eastAsia"/>
                <w:color w:val="00B050"/>
              </w:rPr>
              <w:t>バリアにより、全後続スレッドの処理タイミングを揃える</w:t>
            </w:r>
          </w:p>
          <w:p w14:paraId="4FF726BB" w14:textId="77777777" w:rsidR="00F43C8E" w:rsidRPr="00825119" w:rsidRDefault="00F43C8E" w:rsidP="00F43C8E">
            <w:pPr>
              <w:pStyle w:val="3-"/>
              <w:rPr>
                <w:color w:val="FF0000"/>
              </w:rPr>
            </w:pPr>
            <w:r>
              <w:tab/>
            </w:r>
            <w:r>
              <w:tab/>
            </w:r>
            <w:r w:rsidRPr="00825119">
              <w:rPr>
                <w:color w:val="FF0000"/>
              </w:rPr>
              <w:t>pthread_barrier_wait(&amp;s_barrier);</w:t>
            </w:r>
          </w:p>
          <w:p w14:paraId="5795B69D" w14:textId="77777777" w:rsidR="00F43C8E" w:rsidRDefault="00F43C8E" w:rsidP="00F43C8E">
            <w:pPr>
              <w:pStyle w:val="3-"/>
            </w:pPr>
            <w:r>
              <w:tab/>
            </w:r>
            <w:r>
              <w:tab/>
            </w:r>
          </w:p>
          <w:p w14:paraId="258B8758" w14:textId="77777777" w:rsidR="00F43C8E" w:rsidRDefault="00F43C8E" w:rsidP="00F43C8E">
            <w:pPr>
              <w:pStyle w:val="3-"/>
            </w:pPr>
            <w:r>
              <w:rPr>
                <w:rFonts w:hint="eastAsia"/>
              </w:rPr>
              <w:tab/>
            </w:r>
            <w:r>
              <w:rPr>
                <w:rFonts w:hint="eastAsia"/>
              </w:rPr>
              <w:tab/>
            </w:r>
            <w:r w:rsidRPr="00825119">
              <w:rPr>
                <w:rFonts w:hint="eastAsia"/>
                <w:color w:val="00B050"/>
              </w:rPr>
              <w:t>//データ表示（後）</w:t>
            </w:r>
          </w:p>
          <w:p w14:paraId="74D3FA6E" w14:textId="77777777" w:rsidR="00F43C8E" w:rsidRDefault="00F43C8E" w:rsidP="00F43C8E">
            <w:pPr>
              <w:pStyle w:val="3-"/>
            </w:pPr>
            <w:r>
              <w:tab/>
            </w:r>
            <w:r>
              <w:tab/>
              <w:t>printf("(F)[%d]%s: [AFTER]  commonData=%d, tlsData=%d\n", thread_no, name, s_commonData, s_tlsData);</w:t>
            </w:r>
          </w:p>
          <w:p w14:paraId="033B4866" w14:textId="77777777" w:rsidR="00F43C8E" w:rsidRDefault="00F43C8E" w:rsidP="00F43C8E">
            <w:pPr>
              <w:pStyle w:val="3-"/>
            </w:pPr>
            <w:r>
              <w:tab/>
            </w:r>
            <w:r>
              <w:tab/>
              <w:t>fflush(stdout);</w:t>
            </w:r>
          </w:p>
          <w:p w14:paraId="14551D0A" w14:textId="77777777" w:rsidR="00F43C8E" w:rsidRDefault="00F43C8E" w:rsidP="00F43C8E">
            <w:pPr>
              <w:pStyle w:val="3-"/>
            </w:pPr>
            <w:r>
              <w:tab/>
            </w:r>
            <w:r>
              <w:tab/>
            </w:r>
          </w:p>
          <w:p w14:paraId="2047D404" w14:textId="3CE914B6"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7E9D5D97" w14:textId="77777777" w:rsidR="00F43C8E" w:rsidRDefault="00F43C8E" w:rsidP="00F43C8E">
            <w:pPr>
              <w:pStyle w:val="3-"/>
            </w:pPr>
            <w:r>
              <w:tab/>
            </w:r>
            <w:r>
              <w:tab/>
              <w:t>{</w:t>
            </w:r>
          </w:p>
          <w:p w14:paraId="761C5646"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3826B557" w14:textId="77777777" w:rsidR="00F43C8E" w:rsidRPr="00825119" w:rsidRDefault="00F43C8E" w:rsidP="00F43C8E">
            <w:pPr>
              <w:pStyle w:val="3-"/>
              <w:rPr>
                <w:color w:val="00B050"/>
              </w:rPr>
            </w:pPr>
            <w:r>
              <w:rPr>
                <w:rFonts w:hint="eastAsia"/>
              </w:rPr>
              <w:tab/>
            </w:r>
            <w:r>
              <w:rPr>
                <w:rFonts w:hint="eastAsia"/>
              </w:rPr>
              <w:tab/>
            </w:r>
            <w:r>
              <w:rPr>
                <w:rFonts w:hint="eastAsia"/>
              </w:rPr>
              <w:tab/>
              <w:t>s_followFinished[thread_no] = true;</w:t>
            </w:r>
            <w:r w:rsidRPr="00825119">
              <w:rPr>
                <w:rFonts w:hint="eastAsia"/>
                <w:color w:val="00B050"/>
              </w:rPr>
              <w:t>//後続スレッドの処理完了状態をON</w:t>
            </w:r>
          </w:p>
          <w:p w14:paraId="40079276" w14:textId="77777777" w:rsidR="00F43C8E" w:rsidRDefault="00F43C8E" w:rsidP="00F43C8E">
            <w:pPr>
              <w:pStyle w:val="3-"/>
            </w:pPr>
            <w:r>
              <w:rPr>
                <w:rFonts w:hint="eastAsia"/>
              </w:rPr>
              <w:tab/>
            </w:r>
            <w:r>
              <w:rPr>
                <w:rFonts w:hint="eastAsia"/>
              </w:rPr>
              <w:tab/>
            </w:r>
            <w:r>
              <w:rPr>
                <w:rFonts w:hint="eastAsia"/>
              </w:rPr>
              <w:tab/>
              <w:t>pthread_cond_signal(&amp;s_followCond[thread_no]);</w:t>
            </w:r>
            <w:r w:rsidRPr="00825119">
              <w:rPr>
                <w:rFonts w:hint="eastAsia"/>
                <w:color w:val="00B050"/>
              </w:rPr>
              <w:t>//解除待ちしているスレッドに通知</w:t>
            </w:r>
          </w:p>
          <w:p w14:paraId="7D8A9A1F"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pthread_mutex_unlock(&amp;s_followCondMutex[thread_no]);</w:t>
            </w:r>
            <w:r w:rsidRPr="00825119">
              <w:rPr>
                <w:rFonts w:hint="eastAsia"/>
                <w:color w:val="00B050"/>
              </w:rPr>
              <w:t>//ロック取得</w:t>
            </w:r>
          </w:p>
          <w:p w14:paraId="49478E9F"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//※一つの条件変数で多数のスレッドを待機させている場合は、</w:t>
            </w:r>
          </w:p>
          <w:p w14:paraId="5937513D" w14:textId="77777777" w:rsidR="00F43C8E" w:rsidRPr="00825119" w:rsidRDefault="00F43C8E" w:rsidP="00F43C8E">
            <w:pPr>
              <w:pStyle w:val="3-"/>
              <w:rPr>
                <w:color w:val="00B050"/>
              </w:rPr>
            </w:pPr>
            <w:r w:rsidRPr="00825119">
              <w:rPr>
                <w:rFonts w:hint="eastAsia"/>
                <w:color w:val="00B050"/>
              </w:rPr>
              <w:tab/>
            </w:r>
            <w:r w:rsidRPr="00825119">
              <w:rPr>
                <w:rFonts w:hint="eastAsia"/>
                <w:color w:val="00B050"/>
              </w:rPr>
              <w:tab/>
            </w:r>
            <w:r w:rsidRPr="00825119">
              <w:rPr>
                <w:rFonts w:hint="eastAsia"/>
                <w:color w:val="00B050"/>
              </w:rPr>
              <w:tab/>
              <w:t>//　pthread_cond_broadcast() 関数も使える。</w:t>
            </w:r>
          </w:p>
          <w:p w14:paraId="3A346515" w14:textId="77777777" w:rsidR="00F43C8E" w:rsidRDefault="00F43C8E" w:rsidP="00F43C8E">
            <w:pPr>
              <w:pStyle w:val="3-"/>
            </w:pPr>
            <w:r>
              <w:tab/>
            </w:r>
            <w:r>
              <w:tab/>
              <w:t>}</w:t>
            </w:r>
          </w:p>
          <w:p w14:paraId="07169AE4" w14:textId="77777777" w:rsidR="00F43C8E" w:rsidRDefault="00F43C8E" w:rsidP="00F43C8E">
            <w:pPr>
              <w:pStyle w:val="3-"/>
            </w:pPr>
          </w:p>
          <w:p w14:paraId="0940E284" w14:textId="77777777" w:rsidR="00F43C8E" w:rsidRDefault="00F43C8E" w:rsidP="00F43C8E">
            <w:pPr>
              <w:pStyle w:val="3-"/>
            </w:pPr>
            <w:r>
              <w:rPr>
                <w:rFonts w:hint="eastAsia"/>
              </w:rPr>
              <w:tab/>
            </w:r>
            <w:r>
              <w:rPr>
                <w:rFonts w:hint="eastAsia"/>
              </w:rPr>
              <w:tab/>
            </w:r>
            <w:r w:rsidRPr="00825119">
              <w:rPr>
                <w:rFonts w:hint="eastAsia"/>
                <w:color w:val="00B050"/>
              </w:rPr>
              <w:t>//スレッド切り替えのためのスリープ</w:t>
            </w:r>
          </w:p>
          <w:p w14:paraId="193E9296" w14:textId="77777777" w:rsidR="00F43C8E" w:rsidRDefault="00F43C8E" w:rsidP="00F43C8E">
            <w:pPr>
              <w:pStyle w:val="3-"/>
            </w:pPr>
            <w:r>
              <w:tab/>
            </w:r>
            <w:r>
              <w:tab/>
              <w:t>usleep(0);</w:t>
            </w:r>
          </w:p>
          <w:p w14:paraId="108A338D" w14:textId="77777777" w:rsidR="00F43C8E" w:rsidRPr="00825119" w:rsidRDefault="00F43C8E" w:rsidP="00F43C8E">
            <w:pPr>
              <w:pStyle w:val="3-"/>
              <w:rPr>
                <w:color w:val="00B050"/>
              </w:rPr>
            </w:pPr>
            <w:r>
              <w:rPr>
                <w:rFonts w:hint="eastAsia"/>
              </w:rPr>
              <w:tab/>
            </w:r>
            <w:r w:rsidRPr="00825119">
              <w:rPr>
                <w:rFonts w:hint="eastAsia"/>
                <w:color w:val="00B050"/>
              </w:rPr>
              <w:t>//</w:t>
            </w:r>
            <w:r w:rsidRPr="00825119">
              <w:rPr>
                <w:rFonts w:hint="eastAsia"/>
                <w:color w:val="00B050"/>
              </w:rPr>
              <w:tab/>
              <w:t>//スレッド切り替え</w:t>
            </w:r>
          </w:p>
          <w:p w14:paraId="20E85E66" w14:textId="77777777" w:rsidR="00F43C8E" w:rsidRPr="00825119" w:rsidRDefault="00F43C8E" w:rsidP="00F43C8E">
            <w:pPr>
              <w:pStyle w:val="3-"/>
              <w:rPr>
                <w:color w:val="00B050"/>
              </w:rPr>
            </w:pPr>
            <w:r w:rsidRPr="00825119">
              <w:rPr>
                <w:rFonts w:hint="eastAsia"/>
                <w:color w:val="00B050"/>
              </w:rPr>
              <w:tab/>
              <w:t>//</w:t>
            </w:r>
            <w:r w:rsidRPr="00825119">
              <w:rPr>
                <w:rFonts w:hint="eastAsia"/>
                <w:color w:val="00B050"/>
              </w:rPr>
              <w:tab/>
              <w:t>sched_yield();//同じ優先度の他のスレッドに切り替え</w:t>
            </w:r>
          </w:p>
          <w:p w14:paraId="0D7A2F0C" w14:textId="77777777" w:rsidR="00F43C8E" w:rsidRDefault="00F43C8E" w:rsidP="00F43C8E">
            <w:pPr>
              <w:pStyle w:val="3-"/>
            </w:pPr>
            <w:r>
              <w:tab/>
              <w:t>}</w:t>
            </w:r>
          </w:p>
          <w:p w14:paraId="236B977C" w14:textId="77777777" w:rsidR="00F43C8E" w:rsidRDefault="00F43C8E" w:rsidP="00F43C8E">
            <w:pPr>
              <w:pStyle w:val="3-"/>
            </w:pPr>
          </w:p>
          <w:p w14:paraId="719F2565" w14:textId="77777777" w:rsidR="00F43C8E" w:rsidRPr="00825119" w:rsidRDefault="00F43C8E" w:rsidP="00F43C8E">
            <w:pPr>
              <w:pStyle w:val="3-"/>
              <w:rPr>
                <w:color w:val="00B050"/>
              </w:rPr>
            </w:pPr>
            <w:r>
              <w:rPr>
                <w:rFonts w:hint="eastAsia"/>
              </w:rPr>
              <w:tab/>
            </w:r>
            <w:r w:rsidRPr="00825119">
              <w:rPr>
                <w:rFonts w:hint="eastAsia"/>
                <w:color w:val="00B050"/>
              </w:rPr>
              <w:t>//終了</w:t>
            </w:r>
          </w:p>
          <w:p w14:paraId="016A7A1F" w14:textId="77777777" w:rsidR="00F43C8E" w:rsidRDefault="00F43C8E" w:rsidP="00F43C8E">
            <w:pPr>
              <w:pStyle w:val="3-"/>
            </w:pPr>
            <w:r>
              <w:tab/>
              <w:t>printf("- end:(F)[%d]%s -\n", thread_no, name);</w:t>
            </w:r>
          </w:p>
          <w:p w14:paraId="6CDBB66D" w14:textId="77777777" w:rsidR="00F43C8E" w:rsidRDefault="00F43C8E" w:rsidP="00F43C8E">
            <w:pPr>
              <w:pStyle w:val="3-"/>
            </w:pPr>
            <w:r>
              <w:tab/>
              <w:t>fflush(stdout);</w:t>
            </w:r>
          </w:p>
          <w:p w14:paraId="43F25229" w14:textId="77777777" w:rsidR="00F43C8E" w:rsidRDefault="00F43C8E" w:rsidP="00F43C8E">
            <w:pPr>
              <w:pStyle w:val="3-"/>
            </w:pPr>
            <w:r>
              <w:tab/>
              <w:t>return 0;</w:t>
            </w:r>
          </w:p>
          <w:p w14:paraId="4246B6C0" w14:textId="77777777" w:rsidR="00F43C8E" w:rsidRDefault="00F43C8E" w:rsidP="00F43C8E">
            <w:pPr>
              <w:pStyle w:val="3-"/>
            </w:pPr>
            <w:r>
              <w:t>}</w:t>
            </w:r>
          </w:p>
          <w:p w14:paraId="2DDDC502" w14:textId="77777777" w:rsidR="00F43C8E" w:rsidRDefault="00F43C8E" w:rsidP="00F43C8E">
            <w:pPr>
              <w:pStyle w:val="3-"/>
            </w:pPr>
          </w:p>
          <w:p w14:paraId="2FDBAEBA" w14:textId="77777777" w:rsidR="00F43C8E" w:rsidRDefault="00F43C8E" w:rsidP="00F43C8E">
            <w:pPr>
              <w:pStyle w:val="3-"/>
            </w:pPr>
          </w:p>
          <w:p w14:paraId="19CAD69C" w14:textId="77777777" w:rsidR="00F43C8E" w:rsidRPr="00825119" w:rsidRDefault="00F43C8E" w:rsidP="00F43C8E">
            <w:pPr>
              <w:pStyle w:val="3-"/>
              <w:rPr>
                <w:color w:val="00B050"/>
              </w:rPr>
            </w:pPr>
            <w:r w:rsidRPr="00825119">
              <w:rPr>
                <w:rFonts w:hint="eastAsia"/>
                <w:color w:val="00B050"/>
              </w:rPr>
              <w:t>//テスト</w:t>
            </w:r>
          </w:p>
          <w:p w14:paraId="1597EBA0" w14:textId="77777777" w:rsidR="00F43C8E" w:rsidRDefault="00F43C8E" w:rsidP="00F43C8E">
            <w:pPr>
              <w:pStyle w:val="3-"/>
            </w:pPr>
            <w:r>
              <w:t>int main(const int argc, const char* argv[])</w:t>
            </w:r>
          </w:p>
          <w:p w14:paraId="00372183" w14:textId="77777777" w:rsidR="00F43C8E" w:rsidRDefault="00F43C8E" w:rsidP="00F43C8E">
            <w:pPr>
              <w:pStyle w:val="3-"/>
            </w:pPr>
            <w:r>
              <w:t>{</w:t>
            </w:r>
          </w:p>
          <w:p w14:paraId="5E0D3D89" w14:textId="77777777" w:rsidR="00F43C8E" w:rsidRPr="00825119" w:rsidRDefault="00F43C8E" w:rsidP="00F43C8E">
            <w:pPr>
              <w:pStyle w:val="3-"/>
              <w:rPr>
                <w:color w:val="00B050"/>
              </w:rPr>
            </w:pPr>
            <w:r>
              <w:rPr>
                <w:rFonts w:hint="eastAsia"/>
              </w:rPr>
              <w:tab/>
            </w:r>
            <w:r w:rsidRPr="00825119">
              <w:rPr>
                <w:rFonts w:hint="eastAsia"/>
                <w:color w:val="00B050"/>
              </w:rPr>
              <w:t>//条件変数＆ミューテックス生成</w:t>
            </w:r>
          </w:p>
          <w:p w14:paraId="3CFE8B49" w14:textId="77777777" w:rsidR="00F43C8E" w:rsidRPr="00825119" w:rsidRDefault="00F43C8E" w:rsidP="00F43C8E">
            <w:pPr>
              <w:pStyle w:val="3-"/>
              <w:rPr>
                <w:color w:val="00B050"/>
              </w:rPr>
            </w:pPr>
            <w:r w:rsidRPr="00825119">
              <w:rPr>
                <w:rFonts w:hint="eastAsia"/>
                <w:color w:val="00B050"/>
              </w:rPr>
              <w:tab/>
              <w:t>//※PTHREAD_COND_INITIALIZER, PTHREAD_MUTEX_INITIALIZER で初期化している場合は不要</w:t>
            </w:r>
          </w:p>
          <w:p w14:paraId="0C324192" w14:textId="77777777" w:rsidR="00F43C8E" w:rsidRDefault="00F43C8E" w:rsidP="00F43C8E">
            <w:pPr>
              <w:pStyle w:val="3-"/>
            </w:pPr>
            <w:r>
              <w:tab/>
              <w:t>{</w:t>
            </w:r>
          </w:p>
          <w:p w14:paraId="7F0A2D8A" w14:textId="77777777" w:rsidR="00F43C8E" w:rsidRDefault="00F43C8E" w:rsidP="00F43C8E">
            <w:pPr>
              <w:pStyle w:val="3-"/>
            </w:pPr>
            <w:r>
              <w:lastRenderedPageBreak/>
              <w:tab/>
            </w:r>
            <w:r>
              <w:tab/>
              <w:t>for(int i = 0; i &lt; FOLLOW_THREAD_MAX; ++i)</w:t>
            </w:r>
          </w:p>
          <w:p w14:paraId="44820D7B" w14:textId="77777777" w:rsidR="00F43C8E" w:rsidRDefault="00F43C8E" w:rsidP="00F43C8E">
            <w:pPr>
              <w:pStyle w:val="3-"/>
            </w:pPr>
            <w:r>
              <w:tab/>
            </w:r>
            <w:r>
              <w:tab/>
              <w:t>{</w:t>
            </w:r>
          </w:p>
          <w:p w14:paraId="4C4BF562" w14:textId="77777777" w:rsidR="00F43C8E" w:rsidRDefault="00F43C8E" w:rsidP="00F43C8E">
            <w:pPr>
              <w:pStyle w:val="3-"/>
            </w:pPr>
            <w:r>
              <w:tab/>
            </w:r>
            <w:r>
              <w:tab/>
            </w:r>
            <w:r>
              <w:tab/>
              <w:t>pthread_cond_init(&amp;s_followCond[i], NULL);</w:t>
            </w:r>
          </w:p>
          <w:p w14:paraId="1911984E" w14:textId="77777777" w:rsidR="00F43C8E" w:rsidRDefault="00F43C8E" w:rsidP="00F43C8E">
            <w:pPr>
              <w:pStyle w:val="3-"/>
            </w:pPr>
            <w:r>
              <w:tab/>
            </w:r>
            <w:r>
              <w:tab/>
            </w:r>
            <w:r>
              <w:tab/>
              <w:t>pthread_mutex_init(&amp;s_followCondMutex[i], NULL);</w:t>
            </w:r>
          </w:p>
          <w:p w14:paraId="530CAACC" w14:textId="77777777" w:rsidR="00F43C8E" w:rsidRDefault="00F43C8E" w:rsidP="00F43C8E">
            <w:pPr>
              <w:pStyle w:val="3-"/>
            </w:pPr>
            <w:r>
              <w:tab/>
            </w:r>
            <w:r>
              <w:tab/>
              <w:t>}</w:t>
            </w:r>
          </w:p>
          <w:p w14:paraId="2801325F" w14:textId="77777777" w:rsidR="00F43C8E" w:rsidRDefault="00F43C8E" w:rsidP="00F43C8E">
            <w:pPr>
              <w:pStyle w:val="3-"/>
            </w:pPr>
            <w:r>
              <w:tab/>
              <w:t>}</w:t>
            </w:r>
          </w:p>
          <w:p w14:paraId="50F62D51" w14:textId="77777777" w:rsidR="00F43C8E" w:rsidRDefault="00F43C8E" w:rsidP="00F43C8E">
            <w:pPr>
              <w:pStyle w:val="3-"/>
            </w:pPr>
            <w:r>
              <w:tab/>
            </w:r>
          </w:p>
          <w:p w14:paraId="0F356F38" w14:textId="77777777" w:rsidR="00F43C8E" w:rsidRPr="00825119" w:rsidRDefault="00F43C8E" w:rsidP="00F43C8E">
            <w:pPr>
              <w:pStyle w:val="3-"/>
              <w:rPr>
                <w:color w:val="00B050"/>
              </w:rPr>
            </w:pPr>
            <w:r>
              <w:rPr>
                <w:rFonts w:hint="eastAsia"/>
              </w:rPr>
              <w:tab/>
            </w:r>
            <w:r w:rsidRPr="00825119">
              <w:rPr>
                <w:rFonts w:hint="eastAsia"/>
                <w:color w:val="00B050"/>
              </w:rPr>
              <w:t>//スレッド作成</w:t>
            </w:r>
          </w:p>
          <w:p w14:paraId="0FF87550" w14:textId="77777777" w:rsidR="00F43C8E" w:rsidRDefault="00F43C8E" w:rsidP="00F43C8E">
            <w:pPr>
              <w:pStyle w:val="3-"/>
            </w:pPr>
            <w:r>
              <w:tab/>
              <w:t>static const int FOLLOW_THREAD_NUM = 5;</w:t>
            </w:r>
          </w:p>
          <w:p w14:paraId="49B939DB" w14:textId="77777777" w:rsidR="00F43C8E" w:rsidRDefault="00F43C8E" w:rsidP="00F43C8E">
            <w:pPr>
              <w:pStyle w:val="3-"/>
            </w:pPr>
            <w:r>
              <w:tab/>
              <w:t>static const int THREAD_NUM = 1 + FOLLOW_THREAD_NUM;</w:t>
            </w:r>
          </w:p>
          <w:p w14:paraId="61ED5E73" w14:textId="77777777" w:rsidR="00F43C8E" w:rsidRDefault="00F43C8E" w:rsidP="00F43C8E">
            <w:pPr>
              <w:pStyle w:val="3-"/>
            </w:pPr>
            <w:r>
              <w:tab/>
              <w:t>//static_assert(FOLLOW_THREAD_NUM &lt;= FOLLOW_THREAD_MAX, "FOLLOW_THREAD_NUM is over.");</w:t>
            </w:r>
          </w:p>
          <w:p w14:paraId="6A4D3E16" w14:textId="77777777" w:rsidR="00F43C8E" w:rsidRDefault="00F43C8E" w:rsidP="00F43C8E">
            <w:pPr>
              <w:pStyle w:val="3-"/>
            </w:pPr>
            <w:r>
              <w:tab/>
              <w:t>s_followThreadNum = FOLLOW_THREAD_NUM;</w:t>
            </w:r>
          </w:p>
          <w:p w14:paraId="3053C9CE" w14:textId="078C8953" w:rsidR="00F43C8E" w:rsidRDefault="00F43C8E" w:rsidP="00F43C8E">
            <w:pPr>
              <w:pStyle w:val="3-"/>
            </w:pPr>
            <w:r>
              <w:rPr>
                <w:rFonts w:hint="eastAsia"/>
              </w:rPr>
              <w:tab/>
            </w:r>
            <w:r w:rsidRPr="00825119">
              <w:rPr>
                <w:rFonts w:hint="eastAsia"/>
                <w:color w:val="FF0000"/>
              </w:rPr>
              <w:t>pthread_barrier_init(&amp;s_barrier, 0, s_followThreadNum);</w:t>
            </w:r>
            <w:r w:rsidRPr="00825119">
              <w:rPr>
                <w:rFonts w:hint="eastAsia"/>
                <w:color w:val="00B050"/>
              </w:rPr>
              <w:t>//</w:t>
            </w:r>
            <w:r w:rsidR="00825119" w:rsidRPr="00825119">
              <w:rPr>
                <w:color w:val="FF0000"/>
              </w:rPr>
              <w:t>【バリア処理追加】</w:t>
            </w:r>
            <w:r w:rsidRPr="00825119">
              <w:rPr>
                <w:rFonts w:hint="eastAsia"/>
                <w:color w:val="00B050"/>
              </w:rPr>
              <w:t>バリア初期化</w:t>
            </w:r>
          </w:p>
          <w:p w14:paraId="1971A853" w14:textId="77777777" w:rsidR="00F43C8E" w:rsidRDefault="00F43C8E" w:rsidP="00F43C8E">
            <w:pPr>
              <w:pStyle w:val="3-"/>
            </w:pPr>
            <w:r>
              <w:tab/>
              <w:t>for (int i = 0; i &lt; THREAD_NUM - 1; ++i)</w:t>
            </w:r>
          </w:p>
          <w:p w14:paraId="38532C61" w14:textId="77777777" w:rsidR="00F43C8E" w:rsidRDefault="00F43C8E" w:rsidP="00F43C8E">
            <w:pPr>
              <w:pStyle w:val="3-"/>
            </w:pPr>
            <w:r>
              <w:tab/>
            </w:r>
            <w:r>
              <w:tab/>
              <w:t>s_followFinished[i] = true;</w:t>
            </w:r>
          </w:p>
          <w:p w14:paraId="69DA4FDD" w14:textId="77777777" w:rsidR="00F43C8E" w:rsidRDefault="00F43C8E" w:rsidP="00F43C8E">
            <w:pPr>
              <w:pStyle w:val="3-"/>
            </w:pPr>
            <w:r>
              <w:tab/>
              <w:t>pthread_t pth[THREAD_NUM];</w:t>
            </w:r>
          </w:p>
          <w:p w14:paraId="7736CE30" w14:textId="77777777" w:rsidR="00F43C8E" w:rsidRDefault="00F43C8E" w:rsidP="00F43C8E">
            <w:pPr>
              <w:pStyle w:val="3-"/>
            </w:pPr>
            <w:r>
              <w:tab/>
              <w:t>{</w:t>
            </w:r>
          </w:p>
          <w:p w14:paraId="0C90FFC7" w14:textId="77777777" w:rsidR="00F43C8E" w:rsidRDefault="00F43C8E" w:rsidP="00F43C8E">
            <w:pPr>
              <w:pStyle w:val="3-"/>
            </w:pPr>
            <w:r>
              <w:tab/>
            </w:r>
            <w:r>
              <w:tab/>
              <w:t>pthread_attr_t attr;</w:t>
            </w:r>
          </w:p>
          <w:p w14:paraId="31B11DFB" w14:textId="77777777" w:rsidR="00F43C8E" w:rsidRDefault="00F43C8E" w:rsidP="00F43C8E">
            <w:pPr>
              <w:pStyle w:val="3-"/>
            </w:pPr>
            <w:r>
              <w:tab/>
            </w:r>
            <w:r>
              <w:tab/>
              <w:t>pthread_attr_init(&amp;attr);</w:t>
            </w:r>
          </w:p>
          <w:p w14:paraId="72D7F1DC" w14:textId="77777777" w:rsidR="00F43C8E" w:rsidRDefault="00F43C8E" w:rsidP="00F43C8E">
            <w:pPr>
              <w:pStyle w:val="3-"/>
            </w:pPr>
            <w:r>
              <w:rPr>
                <w:rFonts w:hint="eastAsia"/>
              </w:rPr>
              <w:tab/>
            </w:r>
            <w:r>
              <w:rPr>
                <w:rFonts w:hint="eastAsia"/>
              </w:rPr>
              <w:tab/>
              <w:t>pthread_attr_setstacksize(&amp;attr, 1024);//スタックサイズ指定</w:t>
            </w:r>
          </w:p>
          <w:p w14:paraId="6166704B" w14:textId="77777777" w:rsidR="00F43C8E" w:rsidRDefault="00F43C8E" w:rsidP="00F43C8E">
            <w:pPr>
              <w:pStyle w:val="3-"/>
            </w:pPr>
            <w:r>
              <w:rPr>
                <w:rFonts w:hint="eastAsia"/>
              </w:rPr>
              <w:tab/>
            </w:r>
            <w:r>
              <w:rPr>
                <w:rFonts w:hint="eastAsia"/>
              </w:rPr>
              <w:tab/>
              <w:t>pthread_create(&amp;pth[0], &amp;attr, priorThreadFunc, (void*)"先行");</w:t>
            </w:r>
          </w:p>
          <w:p w14:paraId="31EED253" w14:textId="77777777" w:rsidR="00F43C8E" w:rsidRDefault="00F43C8E" w:rsidP="00F43C8E">
            <w:pPr>
              <w:pStyle w:val="3-"/>
            </w:pPr>
            <w:r>
              <w:rPr>
                <w:rFonts w:hint="eastAsia"/>
              </w:rPr>
              <w:tab/>
            </w:r>
            <w:r>
              <w:rPr>
                <w:rFonts w:hint="eastAsia"/>
              </w:rPr>
              <w:tab/>
              <w:t>pthread_create(&amp;pth[1], &amp;attr, followThreadFunc, (void*)"後続01");</w:t>
            </w:r>
          </w:p>
          <w:p w14:paraId="32079544" w14:textId="77777777" w:rsidR="00F43C8E" w:rsidRDefault="00F43C8E" w:rsidP="00F43C8E">
            <w:pPr>
              <w:pStyle w:val="3-"/>
            </w:pPr>
            <w:r>
              <w:rPr>
                <w:rFonts w:hint="eastAsia"/>
              </w:rPr>
              <w:tab/>
            </w:r>
            <w:r>
              <w:rPr>
                <w:rFonts w:hint="eastAsia"/>
              </w:rPr>
              <w:tab/>
              <w:t>pthread_create(&amp;pth[2], &amp;attr, followThreadFunc, (void*)"後続02");</w:t>
            </w:r>
          </w:p>
          <w:p w14:paraId="67F626BF" w14:textId="77777777" w:rsidR="00F43C8E" w:rsidRDefault="00F43C8E" w:rsidP="00F43C8E">
            <w:pPr>
              <w:pStyle w:val="3-"/>
            </w:pPr>
            <w:r>
              <w:rPr>
                <w:rFonts w:hint="eastAsia"/>
              </w:rPr>
              <w:tab/>
            </w:r>
            <w:r>
              <w:rPr>
                <w:rFonts w:hint="eastAsia"/>
              </w:rPr>
              <w:tab/>
              <w:t>pthread_create(&amp;pth[3], &amp;attr, followThreadFunc, (void*)"後続03");</w:t>
            </w:r>
          </w:p>
          <w:p w14:paraId="69394D71" w14:textId="77777777" w:rsidR="00F43C8E" w:rsidRDefault="00F43C8E" w:rsidP="00F43C8E">
            <w:pPr>
              <w:pStyle w:val="3-"/>
            </w:pPr>
            <w:r>
              <w:rPr>
                <w:rFonts w:hint="eastAsia"/>
              </w:rPr>
              <w:tab/>
            </w:r>
            <w:r>
              <w:rPr>
                <w:rFonts w:hint="eastAsia"/>
              </w:rPr>
              <w:tab/>
              <w:t>pthread_create(&amp;pth[4], &amp;attr, followThreadFunc, (void*)"後続04");</w:t>
            </w:r>
          </w:p>
          <w:p w14:paraId="565CE302" w14:textId="77777777" w:rsidR="00F43C8E" w:rsidRDefault="00F43C8E" w:rsidP="00F43C8E">
            <w:pPr>
              <w:pStyle w:val="3-"/>
            </w:pPr>
            <w:r>
              <w:rPr>
                <w:rFonts w:hint="eastAsia"/>
              </w:rPr>
              <w:tab/>
            </w:r>
            <w:r>
              <w:rPr>
                <w:rFonts w:hint="eastAsia"/>
              </w:rPr>
              <w:tab/>
              <w:t>pthread_create(&amp;pth[5], &amp;attr, followThreadFunc, (void*)"後続05");</w:t>
            </w:r>
          </w:p>
          <w:p w14:paraId="447DA057" w14:textId="77777777" w:rsidR="00F43C8E" w:rsidRDefault="00F43C8E" w:rsidP="00F43C8E">
            <w:pPr>
              <w:pStyle w:val="3-"/>
            </w:pPr>
            <w:r>
              <w:tab/>
              <w:t>}</w:t>
            </w:r>
          </w:p>
          <w:p w14:paraId="227CF091" w14:textId="77777777" w:rsidR="00F43C8E" w:rsidRDefault="00F43C8E" w:rsidP="00F43C8E">
            <w:pPr>
              <w:pStyle w:val="3-"/>
            </w:pPr>
            <w:r>
              <w:tab/>
            </w:r>
          </w:p>
          <w:p w14:paraId="2E259EAD" w14:textId="77777777" w:rsidR="00F43C8E" w:rsidRDefault="00F43C8E" w:rsidP="00F43C8E">
            <w:pPr>
              <w:pStyle w:val="3-"/>
            </w:pPr>
            <w:r>
              <w:rPr>
                <w:rFonts w:hint="eastAsia"/>
              </w:rPr>
              <w:tab/>
            </w:r>
            <w:r w:rsidRPr="00E2155F">
              <w:rPr>
                <w:rFonts w:hint="eastAsia"/>
                <w:color w:val="00B050"/>
              </w:rPr>
              <w:t>//スレッド終了待ち</w:t>
            </w:r>
          </w:p>
          <w:p w14:paraId="74452EEF" w14:textId="77777777" w:rsidR="00F43C8E" w:rsidRDefault="00F43C8E" w:rsidP="00F43C8E">
            <w:pPr>
              <w:pStyle w:val="3-"/>
            </w:pPr>
            <w:r>
              <w:tab/>
              <w:t>for(int i = 0; i &lt; THREAD_NUM; ++i)</w:t>
            </w:r>
          </w:p>
          <w:p w14:paraId="1D2669BB" w14:textId="77777777" w:rsidR="00F43C8E" w:rsidRDefault="00F43C8E" w:rsidP="00F43C8E">
            <w:pPr>
              <w:pStyle w:val="3-"/>
            </w:pPr>
            <w:r>
              <w:tab/>
              <w:t>{</w:t>
            </w:r>
          </w:p>
          <w:p w14:paraId="65B2FBC7" w14:textId="77777777" w:rsidR="00F43C8E" w:rsidRDefault="00F43C8E" w:rsidP="00F43C8E">
            <w:pPr>
              <w:pStyle w:val="3-"/>
            </w:pPr>
            <w:r>
              <w:tab/>
            </w:r>
            <w:r>
              <w:tab/>
              <w:t>pthread_join(pth[i], NULL);</w:t>
            </w:r>
          </w:p>
          <w:p w14:paraId="1E72011F" w14:textId="77777777" w:rsidR="00F43C8E" w:rsidRDefault="00F43C8E" w:rsidP="00F43C8E">
            <w:pPr>
              <w:pStyle w:val="3-"/>
            </w:pPr>
            <w:r>
              <w:tab/>
              <w:t>}</w:t>
            </w:r>
          </w:p>
          <w:p w14:paraId="16A1D775" w14:textId="77777777" w:rsidR="00F43C8E" w:rsidRDefault="00F43C8E" w:rsidP="00F43C8E">
            <w:pPr>
              <w:pStyle w:val="3-"/>
            </w:pPr>
          </w:p>
          <w:p w14:paraId="59D36B22" w14:textId="77777777" w:rsidR="00F43C8E" w:rsidRPr="00E2155F" w:rsidRDefault="00F43C8E" w:rsidP="00F43C8E">
            <w:pPr>
              <w:pStyle w:val="3-"/>
              <w:rPr>
                <w:color w:val="00B050"/>
              </w:rPr>
            </w:pPr>
            <w:r>
              <w:rPr>
                <w:rFonts w:hint="eastAsia"/>
              </w:rPr>
              <w:tab/>
            </w:r>
            <w:r w:rsidRPr="00E2155F">
              <w:rPr>
                <w:rFonts w:hint="eastAsia"/>
                <w:color w:val="00B050"/>
              </w:rPr>
              <w:t>//条件変数の取得と解放を大量に実行して時間を計測</w:t>
            </w:r>
          </w:p>
          <w:p w14:paraId="1EC1EA12" w14:textId="77777777" w:rsidR="00F43C8E" w:rsidRDefault="00F43C8E" w:rsidP="00F43C8E">
            <w:pPr>
              <w:pStyle w:val="3-"/>
            </w:pPr>
            <w:r>
              <w:tab/>
              <w:t>{</w:t>
            </w:r>
          </w:p>
          <w:p w14:paraId="103D6B8A" w14:textId="77777777" w:rsidR="00F43C8E" w:rsidRDefault="00F43C8E" w:rsidP="00F43C8E">
            <w:pPr>
              <w:pStyle w:val="3-"/>
            </w:pPr>
            <w:r>
              <w:tab/>
            </w:r>
            <w:r>
              <w:tab/>
              <w:t>struct timeval begin;</w:t>
            </w:r>
          </w:p>
          <w:p w14:paraId="1F534D0D" w14:textId="77777777" w:rsidR="00F43C8E" w:rsidRDefault="00F43C8E" w:rsidP="00F43C8E">
            <w:pPr>
              <w:pStyle w:val="3-"/>
            </w:pPr>
            <w:r>
              <w:tab/>
            </w:r>
            <w:r>
              <w:tab/>
              <w:t>gettimeofday(&amp;begin, NULL);</w:t>
            </w:r>
          </w:p>
          <w:p w14:paraId="59BF9CE0" w14:textId="77777777" w:rsidR="00F43C8E" w:rsidRDefault="00F43C8E" w:rsidP="00F43C8E">
            <w:pPr>
              <w:pStyle w:val="3-"/>
            </w:pPr>
            <w:r>
              <w:tab/>
            </w:r>
            <w:r>
              <w:tab/>
              <w:t>static const int TEST_TIMES = 10000000;</w:t>
            </w:r>
          </w:p>
          <w:p w14:paraId="26F21D36" w14:textId="77777777" w:rsidR="00F43C8E" w:rsidRDefault="00F43C8E" w:rsidP="00F43C8E">
            <w:pPr>
              <w:pStyle w:val="3-"/>
            </w:pPr>
            <w:r>
              <w:tab/>
            </w:r>
            <w:r>
              <w:tab/>
              <w:t>for (int i = 0; i &lt; TEST_TIMES; ++i)</w:t>
            </w:r>
          </w:p>
          <w:p w14:paraId="3157604F" w14:textId="77777777" w:rsidR="00F43C8E" w:rsidRDefault="00F43C8E" w:rsidP="00F43C8E">
            <w:pPr>
              <w:pStyle w:val="3-"/>
            </w:pPr>
            <w:r>
              <w:tab/>
            </w:r>
            <w:r>
              <w:tab/>
              <w:t>{</w:t>
            </w:r>
          </w:p>
          <w:p w14:paraId="00167951" w14:textId="77777777" w:rsidR="00F43C8E" w:rsidRDefault="00F43C8E" w:rsidP="00F43C8E">
            <w:pPr>
              <w:pStyle w:val="3-"/>
            </w:pPr>
            <w:r>
              <w:tab/>
            </w:r>
            <w:r>
              <w:tab/>
            </w:r>
            <w:r>
              <w:tab/>
              <w:t>pthread_mutex_lock(&amp;s_followCondMutex[0]);</w:t>
            </w:r>
          </w:p>
          <w:p w14:paraId="7938B7E4" w14:textId="77777777" w:rsidR="00F43C8E" w:rsidRDefault="00F43C8E" w:rsidP="00F43C8E">
            <w:pPr>
              <w:pStyle w:val="3-"/>
            </w:pPr>
            <w:r>
              <w:tab/>
            </w:r>
            <w:r>
              <w:tab/>
            </w:r>
            <w:r>
              <w:tab/>
              <w:t>s_followFinished[0] = true;</w:t>
            </w:r>
          </w:p>
          <w:p w14:paraId="0FF3B120" w14:textId="77777777" w:rsidR="00F43C8E" w:rsidRDefault="00F43C8E" w:rsidP="00F43C8E">
            <w:pPr>
              <w:pStyle w:val="3-"/>
            </w:pPr>
            <w:r>
              <w:tab/>
            </w:r>
            <w:r>
              <w:tab/>
            </w:r>
            <w:r>
              <w:tab/>
              <w:t>pthread_cond_signal(&amp;s_followCond[0]);</w:t>
            </w:r>
          </w:p>
          <w:p w14:paraId="12DECD27" w14:textId="77777777" w:rsidR="00F43C8E" w:rsidRDefault="00F43C8E" w:rsidP="00F43C8E">
            <w:pPr>
              <w:pStyle w:val="3-"/>
            </w:pPr>
            <w:r>
              <w:tab/>
            </w:r>
            <w:r>
              <w:tab/>
            </w:r>
            <w:r>
              <w:tab/>
              <w:t>pthread_mutex_unlock(&amp;s_followCondMutex[0]);</w:t>
            </w:r>
          </w:p>
          <w:p w14:paraId="0871114F" w14:textId="77777777" w:rsidR="00F43C8E" w:rsidRDefault="00F43C8E" w:rsidP="00F43C8E">
            <w:pPr>
              <w:pStyle w:val="3-"/>
            </w:pPr>
            <w:r>
              <w:tab/>
            </w:r>
            <w:r>
              <w:tab/>
              <w:t>}</w:t>
            </w:r>
          </w:p>
          <w:p w14:paraId="74B1C9C1" w14:textId="77777777" w:rsidR="00F43C8E" w:rsidRDefault="00F43C8E" w:rsidP="00F43C8E">
            <w:pPr>
              <w:pStyle w:val="3-"/>
            </w:pPr>
            <w:r>
              <w:tab/>
            </w:r>
            <w:r>
              <w:tab/>
              <w:t>struct timeval end;</w:t>
            </w:r>
          </w:p>
          <w:p w14:paraId="6395EAF2" w14:textId="77777777" w:rsidR="00F43C8E" w:rsidRDefault="00F43C8E" w:rsidP="00F43C8E">
            <w:pPr>
              <w:pStyle w:val="3-"/>
            </w:pPr>
            <w:r>
              <w:tab/>
            </w:r>
            <w:r>
              <w:tab/>
              <w:t>gettimeofday(&amp;end, NULL);</w:t>
            </w:r>
          </w:p>
          <w:p w14:paraId="09632D3E" w14:textId="77777777" w:rsidR="00F43C8E" w:rsidRDefault="00F43C8E" w:rsidP="00F43C8E">
            <w:pPr>
              <w:pStyle w:val="3-"/>
            </w:pPr>
            <w:r>
              <w:tab/>
            </w:r>
            <w:r>
              <w:tab/>
              <w:t>struct timeval duration;</w:t>
            </w:r>
          </w:p>
          <w:p w14:paraId="3CCB6982" w14:textId="77777777" w:rsidR="00F43C8E" w:rsidRDefault="00F43C8E" w:rsidP="00F43C8E">
            <w:pPr>
              <w:pStyle w:val="3-"/>
            </w:pPr>
            <w:r>
              <w:tab/>
            </w:r>
            <w:r>
              <w:tab/>
              <w:t>if( end.tv_usec &gt;= begin.tv_usec)</w:t>
            </w:r>
          </w:p>
          <w:p w14:paraId="629B6CBA" w14:textId="77777777" w:rsidR="00F43C8E" w:rsidRDefault="00F43C8E" w:rsidP="00F43C8E">
            <w:pPr>
              <w:pStyle w:val="3-"/>
            </w:pPr>
            <w:r>
              <w:tab/>
            </w:r>
            <w:r>
              <w:tab/>
              <w:t>{</w:t>
            </w:r>
          </w:p>
          <w:p w14:paraId="7FA706DD" w14:textId="77777777" w:rsidR="00F43C8E" w:rsidRDefault="00F43C8E" w:rsidP="00F43C8E">
            <w:pPr>
              <w:pStyle w:val="3-"/>
            </w:pPr>
            <w:r>
              <w:tab/>
            </w:r>
            <w:r>
              <w:tab/>
            </w:r>
            <w:r>
              <w:tab/>
              <w:t>duration.tv_sec = end.tv_sec - begin.tv_sec;</w:t>
            </w:r>
          </w:p>
          <w:p w14:paraId="45BF50AF" w14:textId="77777777" w:rsidR="00F43C8E" w:rsidRDefault="00F43C8E" w:rsidP="00F43C8E">
            <w:pPr>
              <w:pStyle w:val="3-"/>
            </w:pPr>
            <w:r>
              <w:tab/>
            </w:r>
            <w:r>
              <w:tab/>
            </w:r>
            <w:r>
              <w:tab/>
              <w:t>duration.tv_usec = end.tv_usec - begin.tv_usec;</w:t>
            </w:r>
          </w:p>
          <w:p w14:paraId="578721EA" w14:textId="77777777" w:rsidR="00F43C8E" w:rsidRDefault="00F43C8E" w:rsidP="00F43C8E">
            <w:pPr>
              <w:pStyle w:val="3-"/>
            </w:pPr>
            <w:r>
              <w:tab/>
            </w:r>
            <w:r>
              <w:tab/>
              <w:t>}</w:t>
            </w:r>
          </w:p>
          <w:p w14:paraId="762CEDC3" w14:textId="77777777" w:rsidR="00F43C8E" w:rsidRDefault="00F43C8E" w:rsidP="00F43C8E">
            <w:pPr>
              <w:pStyle w:val="3-"/>
            </w:pPr>
            <w:r>
              <w:tab/>
            </w:r>
            <w:r>
              <w:tab/>
              <w:t>else</w:t>
            </w:r>
          </w:p>
          <w:p w14:paraId="34AA574A" w14:textId="77777777" w:rsidR="00F43C8E" w:rsidRDefault="00F43C8E" w:rsidP="00F43C8E">
            <w:pPr>
              <w:pStyle w:val="3-"/>
            </w:pPr>
            <w:r>
              <w:tab/>
            </w:r>
            <w:r>
              <w:tab/>
              <w:t>{</w:t>
            </w:r>
          </w:p>
          <w:p w14:paraId="05E378B2" w14:textId="77777777" w:rsidR="00F43C8E" w:rsidRDefault="00F43C8E" w:rsidP="00F43C8E">
            <w:pPr>
              <w:pStyle w:val="3-"/>
            </w:pPr>
            <w:r>
              <w:tab/>
            </w:r>
            <w:r>
              <w:tab/>
            </w:r>
            <w:r>
              <w:tab/>
              <w:t>duration.tv_sec = end.tv_sec - begin.tv_sec - 1;</w:t>
            </w:r>
          </w:p>
          <w:p w14:paraId="0299EABB" w14:textId="77777777" w:rsidR="00F43C8E" w:rsidRDefault="00F43C8E" w:rsidP="00F43C8E">
            <w:pPr>
              <w:pStyle w:val="3-"/>
            </w:pPr>
            <w:r>
              <w:tab/>
            </w:r>
            <w:r>
              <w:tab/>
            </w:r>
            <w:r>
              <w:tab/>
              <w:t>duration.tv_usec = 1000000 - begin.tv_usec + end.tv_usec;</w:t>
            </w:r>
          </w:p>
          <w:p w14:paraId="65CEC5E6" w14:textId="77777777" w:rsidR="00F43C8E" w:rsidRDefault="00F43C8E" w:rsidP="00F43C8E">
            <w:pPr>
              <w:pStyle w:val="3-"/>
            </w:pPr>
            <w:r>
              <w:tab/>
            </w:r>
            <w:r>
              <w:tab/>
              <w:t>}</w:t>
            </w:r>
          </w:p>
          <w:p w14:paraId="488AEAB7" w14:textId="77777777" w:rsidR="00F43C8E" w:rsidRDefault="00F43C8E" w:rsidP="00F43C8E">
            <w:pPr>
              <w:pStyle w:val="3-"/>
            </w:pPr>
            <w:r>
              <w:tab/>
            </w:r>
            <w:r>
              <w:tab/>
              <w:t>printf("Cond-Sginal * %d = %d.%06d sec\n", TEST_TIMES, duration.tv_sec, duration.tv_usec);</w:t>
            </w:r>
          </w:p>
          <w:p w14:paraId="145B3704" w14:textId="77777777" w:rsidR="00F43C8E" w:rsidRDefault="00F43C8E" w:rsidP="00F43C8E">
            <w:pPr>
              <w:pStyle w:val="3-"/>
            </w:pPr>
            <w:r>
              <w:tab/>
              <w:t>}</w:t>
            </w:r>
          </w:p>
          <w:p w14:paraId="0A5A4157" w14:textId="77777777" w:rsidR="00F43C8E" w:rsidRDefault="00F43C8E" w:rsidP="00F43C8E">
            <w:pPr>
              <w:pStyle w:val="3-"/>
            </w:pPr>
          </w:p>
          <w:p w14:paraId="43895283" w14:textId="5E5634C8" w:rsidR="00F43C8E" w:rsidRDefault="00F43C8E" w:rsidP="00F43C8E">
            <w:pPr>
              <w:pStyle w:val="3-"/>
            </w:pPr>
            <w:r>
              <w:rPr>
                <w:rFonts w:hint="eastAsia"/>
              </w:rPr>
              <w:tab/>
            </w:r>
            <w:r w:rsidRPr="00E2155F">
              <w:rPr>
                <w:rFonts w:hint="eastAsia"/>
                <w:color w:val="00B050"/>
              </w:rPr>
              <w:t>//</w:t>
            </w:r>
            <w:r w:rsidR="00E2155F" w:rsidRPr="00825119">
              <w:rPr>
                <w:color w:val="FF0000"/>
              </w:rPr>
              <w:t>【バリア処理追加】</w:t>
            </w:r>
            <w:r w:rsidRPr="00E2155F">
              <w:rPr>
                <w:rFonts w:hint="eastAsia"/>
                <w:color w:val="00B050"/>
              </w:rPr>
              <w:t>バリア破棄</w:t>
            </w:r>
          </w:p>
          <w:p w14:paraId="062F565E" w14:textId="77777777" w:rsidR="00F43C8E" w:rsidRDefault="00F43C8E" w:rsidP="00F43C8E">
            <w:pPr>
              <w:pStyle w:val="3-"/>
            </w:pPr>
            <w:r>
              <w:tab/>
            </w:r>
            <w:r w:rsidRPr="00E2155F">
              <w:rPr>
                <w:color w:val="FF0000"/>
              </w:rPr>
              <w:t>pthread_barrier_destroy(&amp;s_barrier);</w:t>
            </w:r>
          </w:p>
          <w:p w14:paraId="61110167" w14:textId="77777777" w:rsidR="00F43C8E" w:rsidRDefault="00F43C8E" w:rsidP="00F43C8E">
            <w:pPr>
              <w:pStyle w:val="3-"/>
            </w:pPr>
            <w:r>
              <w:tab/>
            </w:r>
          </w:p>
          <w:p w14:paraId="646FC187" w14:textId="77777777" w:rsidR="00F43C8E" w:rsidRPr="00E2155F" w:rsidRDefault="00F43C8E" w:rsidP="00F43C8E">
            <w:pPr>
              <w:pStyle w:val="3-"/>
              <w:rPr>
                <w:color w:val="00B050"/>
              </w:rPr>
            </w:pPr>
            <w:r>
              <w:rPr>
                <w:rFonts w:hint="eastAsia"/>
              </w:rPr>
              <w:lastRenderedPageBreak/>
              <w:tab/>
            </w:r>
            <w:r w:rsidRPr="00E2155F">
              <w:rPr>
                <w:rFonts w:hint="eastAsia"/>
                <w:color w:val="00B050"/>
              </w:rPr>
              <w:t>//条件変数＆ミューテックス破棄</w:t>
            </w:r>
          </w:p>
          <w:p w14:paraId="2E605493" w14:textId="77777777" w:rsidR="00F43C8E" w:rsidRPr="00E2155F" w:rsidRDefault="00F43C8E" w:rsidP="00F43C8E">
            <w:pPr>
              <w:pStyle w:val="3-"/>
              <w:rPr>
                <w:color w:val="00B050"/>
              </w:rPr>
            </w:pPr>
            <w:r w:rsidRPr="00E2155F">
              <w:rPr>
                <w:rFonts w:hint="eastAsia"/>
                <w:color w:val="00B050"/>
              </w:rPr>
              <w:tab/>
              <w:t>//※PTHREAD_COND_INITIALIZER, PTHREAD_MUTEX_INITIALIZER で初期化している場合は不要</w:t>
            </w:r>
          </w:p>
          <w:p w14:paraId="409960E5" w14:textId="77777777" w:rsidR="00F43C8E" w:rsidRDefault="00F43C8E" w:rsidP="00F43C8E">
            <w:pPr>
              <w:pStyle w:val="3-"/>
            </w:pPr>
            <w:r>
              <w:tab/>
              <w:t>{</w:t>
            </w:r>
          </w:p>
          <w:p w14:paraId="572714B2" w14:textId="77777777" w:rsidR="00F43C8E" w:rsidRDefault="00F43C8E" w:rsidP="00F43C8E">
            <w:pPr>
              <w:pStyle w:val="3-"/>
            </w:pPr>
            <w:r>
              <w:tab/>
            </w:r>
            <w:r>
              <w:tab/>
              <w:t>for(int i = 0; i &lt; FOLLOW_THREAD_MAX; ++i)</w:t>
            </w:r>
          </w:p>
          <w:p w14:paraId="1151D2E6" w14:textId="77777777" w:rsidR="00F43C8E" w:rsidRDefault="00F43C8E" w:rsidP="00F43C8E">
            <w:pPr>
              <w:pStyle w:val="3-"/>
            </w:pPr>
            <w:r>
              <w:tab/>
            </w:r>
            <w:r>
              <w:tab/>
              <w:t>{</w:t>
            </w:r>
          </w:p>
          <w:p w14:paraId="0B147A0E" w14:textId="77777777" w:rsidR="00F43C8E" w:rsidRDefault="00F43C8E" w:rsidP="00F43C8E">
            <w:pPr>
              <w:pStyle w:val="3-"/>
            </w:pPr>
            <w:r>
              <w:tab/>
            </w:r>
            <w:r>
              <w:tab/>
            </w:r>
            <w:r>
              <w:tab/>
              <w:t>pthread_cond_destroy(&amp;s_followCond[i]);</w:t>
            </w:r>
          </w:p>
          <w:p w14:paraId="2B9B1CEA" w14:textId="77777777" w:rsidR="00F43C8E" w:rsidRDefault="00F43C8E" w:rsidP="00F43C8E">
            <w:pPr>
              <w:pStyle w:val="3-"/>
            </w:pPr>
            <w:r>
              <w:tab/>
            </w:r>
            <w:r>
              <w:tab/>
            </w:r>
            <w:r>
              <w:tab/>
              <w:t>pthread_mutex_destroy(&amp;s_followCondMutex[i]);</w:t>
            </w:r>
          </w:p>
          <w:p w14:paraId="78B10ED4" w14:textId="77777777" w:rsidR="00F43C8E" w:rsidRDefault="00F43C8E" w:rsidP="00F43C8E">
            <w:pPr>
              <w:pStyle w:val="3-"/>
            </w:pPr>
            <w:r>
              <w:tab/>
            </w:r>
            <w:r>
              <w:tab/>
              <w:t>}</w:t>
            </w:r>
          </w:p>
          <w:p w14:paraId="3B92C258" w14:textId="77777777" w:rsidR="00F43C8E" w:rsidRDefault="00F43C8E" w:rsidP="00F43C8E">
            <w:pPr>
              <w:pStyle w:val="3-"/>
            </w:pPr>
            <w:r>
              <w:tab/>
              <w:t>}</w:t>
            </w:r>
          </w:p>
          <w:p w14:paraId="08367008" w14:textId="77777777" w:rsidR="00F43C8E" w:rsidRDefault="00F43C8E" w:rsidP="00F43C8E">
            <w:pPr>
              <w:pStyle w:val="3-"/>
            </w:pPr>
            <w:r>
              <w:tab/>
            </w:r>
          </w:p>
          <w:p w14:paraId="2B749004" w14:textId="77777777" w:rsidR="00F43C8E" w:rsidRDefault="00F43C8E" w:rsidP="00F43C8E">
            <w:pPr>
              <w:pStyle w:val="3-"/>
            </w:pPr>
            <w:r>
              <w:tab/>
              <w:t>return EXIT_SUCCESS;</w:t>
            </w:r>
          </w:p>
          <w:p w14:paraId="664DF191" w14:textId="4562EEAF" w:rsidR="0079153D" w:rsidRPr="00DE3BF2" w:rsidRDefault="00F43C8E" w:rsidP="00F43C8E">
            <w:pPr>
              <w:pStyle w:val="3-"/>
            </w:pPr>
            <w:r>
              <w:t>}</w:t>
            </w:r>
          </w:p>
        </w:tc>
      </w:tr>
    </w:tbl>
    <w:p w14:paraId="494B4E25" w14:textId="77777777" w:rsidR="0079153D" w:rsidRPr="00DE3BF2" w:rsidRDefault="0079153D" w:rsidP="0079153D">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9153D" w14:paraId="0036D019" w14:textId="77777777" w:rsidTr="00B82011">
        <w:tc>
          <w:tcPr>
            <w:tcW w:w="8494" w:type="dxa"/>
          </w:tcPr>
          <w:p w14:paraId="1DA8B3DF" w14:textId="76B28619" w:rsidR="00F43C8E" w:rsidRPr="00F43C8E" w:rsidRDefault="00F43C8E" w:rsidP="00F43C8E">
            <w:pPr>
              <w:pStyle w:val="3-"/>
              <w:rPr>
                <w:color w:val="auto"/>
              </w:rPr>
            </w:pPr>
            <w:r w:rsidRPr="00F43C8E">
              <w:rPr>
                <w:rFonts w:hint="eastAsia"/>
                <w:color w:val="auto"/>
              </w:rPr>
              <w:t>- begin:(F)[0]後続03 -</w:t>
            </w:r>
          </w:p>
          <w:p w14:paraId="6C094255" w14:textId="77777777" w:rsidR="00F43C8E" w:rsidRPr="00F43C8E" w:rsidRDefault="00F43C8E" w:rsidP="00F43C8E">
            <w:pPr>
              <w:pStyle w:val="3-"/>
              <w:rPr>
                <w:color w:val="auto"/>
              </w:rPr>
            </w:pPr>
            <w:r w:rsidRPr="00F43C8E">
              <w:rPr>
                <w:rFonts w:hint="eastAsia"/>
                <w:color w:val="auto"/>
              </w:rPr>
              <w:t>- begin:(P)先行 -</w:t>
            </w:r>
          </w:p>
          <w:p w14:paraId="3A42AC4B" w14:textId="77777777" w:rsidR="00F43C8E" w:rsidRPr="00F43C8E" w:rsidRDefault="00F43C8E" w:rsidP="00F43C8E">
            <w:pPr>
              <w:pStyle w:val="3-"/>
              <w:rPr>
                <w:color w:val="auto"/>
              </w:rPr>
            </w:pPr>
            <w:r w:rsidRPr="00F43C8E">
              <w:rPr>
                <w:rFonts w:hint="eastAsia"/>
                <w:color w:val="auto"/>
              </w:rPr>
              <w:t>(P)先行: [BEFORE] commonData=0, tlsData=0</w:t>
            </w:r>
          </w:p>
          <w:p w14:paraId="2AD88500" w14:textId="77777777" w:rsidR="00F43C8E" w:rsidRPr="00F43C8E" w:rsidRDefault="00F43C8E" w:rsidP="00F43C8E">
            <w:pPr>
              <w:pStyle w:val="3-"/>
              <w:rPr>
                <w:color w:val="auto"/>
              </w:rPr>
            </w:pPr>
            <w:r w:rsidRPr="00F43C8E">
              <w:rPr>
                <w:rFonts w:hint="eastAsia"/>
                <w:color w:val="auto"/>
              </w:rPr>
              <w:t>- begin:(F)[1]後続02 -</w:t>
            </w:r>
          </w:p>
          <w:p w14:paraId="4F731CFA" w14:textId="77777777" w:rsidR="00F43C8E" w:rsidRPr="00F43C8E" w:rsidRDefault="00F43C8E" w:rsidP="00F43C8E">
            <w:pPr>
              <w:pStyle w:val="3-"/>
              <w:rPr>
                <w:color w:val="auto"/>
              </w:rPr>
            </w:pPr>
            <w:r w:rsidRPr="00F43C8E">
              <w:rPr>
                <w:rFonts w:hint="eastAsia"/>
                <w:color w:val="auto"/>
              </w:rPr>
              <w:t>- begin:(F)[2]後続05 -</w:t>
            </w:r>
          </w:p>
          <w:p w14:paraId="0E2B83B5" w14:textId="77777777" w:rsidR="00F43C8E" w:rsidRPr="00F43C8E" w:rsidRDefault="00F43C8E" w:rsidP="00F43C8E">
            <w:pPr>
              <w:pStyle w:val="3-"/>
              <w:rPr>
                <w:color w:val="auto"/>
              </w:rPr>
            </w:pPr>
            <w:r w:rsidRPr="00F43C8E">
              <w:rPr>
                <w:rFonts w:hint="eastAsia"/>
                <w:color w:val="auto"/>
              </w:rPr>
              <w:t>- begin:(F)[3]後続04 -</w:t>
            </w:r>
          </w:p>
          <w:p w14:paraId="366864E9" w14:textId="77777777" w:rsidR="00F43C8E" w:rsidRPr="00F43C8E" w:rsidRDefault="00F43C8E" w:rsidP="00F43C8E">
            <w:pPr>
              <w:pStyle w:val="3-"/>
              <w:rPr>
                <w:color w:val="auto"/>
              </w:rPr>
            </w:pPr>
            <w:r w:rsidRPr="00F43C8E">
              <w:rPr>
                <w:rFonts w:hint="eastAsia"/>
                <w:color w:val="auto"/>
              </w:rPr>
              <w:t>- begin:(F)[4]後続01 -</w:t>
            </w:r>
          </w:p>
          <w:p w14:paraId="5DF41449" w14:textId="77777777" w:rsidR="00F43C8E" w:rsidRPr="00F43C8E" w:rsidRDefault="00F43C8E" w:rsidP="00F43C8E">
            <w:pPr>
              <w:pStyle w:val="3-"/>
              <w:rPr>
                <w:color w:val="auto"/>
              </w:rPr>
            </w:pPr>
            <w:r w:rsidRPr="00F43C8E">
              <w:rPr>
                <w:rFonts w:hint="eastAsia"/>
                <w:color w:val="auto"/>
              </w:rPr>
              <w:t>(P)先行: [AFTER]  commonData=1, tlsData=1</w:t>
            </w:r>
          </w:p>
          <w:p w14:paraId="77BB25F5" w14:textId="77777777" w:rsidR="00F43C8E" w:rsidRPr="00F43C8E" w:rsidRDefault="00F43C8E" w:rsidP="00F43C8E">
            <w:pPr>
              <w:pStyle w:val="3-"/>
              <w:rPr>
                <w:color w:val="auto"/>
              </w:rPr>
            </w:pPr>
            <w:r w:rsidRPr="00F43C8E">
              <w:rPr>
                <w:rFonts w:hint="eastAsia"/>
                <w:color w:val="auto"/>
              </w:rPr>
              <w:t>(F)[1]後続02: [BEFORE] commonData=1, tlsData=0</w:t>
            </w:r>
          </w:p>
          <w:p w14:paraId="61AC285B" w14:textId="77777777" w:rsidR="00F43C8E" w:rsidRPr="00F43C8E" w:rsidRDefault="00F43C8E" w:rsidP="00F43C8E">
            <w:pPr>
              <w:pStyle w:val="3-"/>
              <w:rPr>
                <w:color w:val="auto"/>
              </w:rPr>
            </w:pPr>
            <w:r w:rsidRPr="00F43C8E">
              <w:rPr>
                <w:rFonts w:hint="eastAsia"/>
                <w:color w:val="auto"/>
              </w:rPr>
              <w:t>(F)[4]後続01: [BEFORE] commonData=1, tlsData=0</w:t>
            </w:r>
          </w:p>
          <w:p w14:paraId="24950ABE" w14:textId="77777777" w:rsidR="00F43C8E" w:rsidRPr="00F43C8E" w:rsidRDefault="00F43C8E" w:rsidP="00F43C8E">
            <w:pPr>
              <w:pStyle w:val="3-"/>
              <w:rPr>
                <w:color w:val="auto"/>
              </w:rPr>
            </w:pPr>
            <w:r w:rsidRPr="00F43C8E">
              <w:rPr>
                <w:rFonts w:hint="eastAsia"/>
                <w:color w:val="auto"/>
              </w:rPr>
              <w:t>(F)[0]後続03: [BEFORE] commonData=1, tlsData=0</w:t>
            </w:r>
          </w:p>
          <w:p w14:paraId="04C9F325" w14:textId="77777777" w:rsidR="00F43C8E" w:rsidRPr="00F43C8E" w:rsidRDefault="00F43C8E" w:rsidP="00F43C8E">
            <w:pPr>
              <w:pStyle w:val="3-"/>
              <w:rPr>
                <w:color w:val="auto"/>
              </w:rPr>
            </w:pPr>
            <w:r w:rsidRPr="00F43C8E">
              <w:rPr>
                <w:rFonts w:hint="eastAsia"/>
                <w:color w:val="auto"/>
              </w:rPr>
              <w:t>(F)[2]後続05: [BEFORE] commonData=1, tlsData=0</w:t>
            </w:r>
          </w:p>
          <w:p w14:paraId="528176EE" w14:textId="77777777" w:rsidR="00F43C8E" w:rsidRPr="00F43C8E" w:rsidRDefault="00F43C8E" w:rsidP="00F43C8E">
            <w:pPr>
              <w:pStyle w:val="3-"/>
              <w:rPr>
                <w:color w:val="auto"/>
              </w:rPr>
            </w:pPr>
            <w:r w:rsidRPr="00F43C8E">
              <w:rPr>
                <w:rFonts w:hint="eastAsia"/>
                <w:color w:val="auto"/>
              </w:rPr>
              <w:t>(F)[3]後続04: [BEFORE] commonData=1, tlsData=0</w:t>
            </w:r>
          </w:p>
          <w:p w14:paraId="4BBC73E8" w14:textId="77777777" w:rsidR="00F43C8E" w:rsidRPr="00F43C8E" w:rsidRDefault="00F43C8E" w:rsidP="00F43C8E">
            <w:pPr>
              <w:pStyle w:val="3-"/>
              <w:rPr>
                <w:color w:val="auto"/>
              </w:rPr>
            </w:pPr>
            <w:r w:rsidRPr="00F43C8E">
              <w:rPr>
                <w:rFonts w:hint="eastAsia"/>
                <w:color w:val="auto"/>
              </w:rPr>
              <w:t>(F)[0]後続03: [STEP1] commonData=1, tlsData=0</w:t>
            </w:r>
          </w:p>
          <w:p w14:paraId="17B77741" w14:textId="0E51DF1A" w:rsidR="00F43C8E" w:rsidRPr="000E70E7" w:rsidRDefault="00F43C8E" w:rsidP="00F43C8E">
            <w:pPr>
              <w:pStyle w:val="3-"/>
              <w:rPr>
                <w:color w:val="FF0000"/>
              </w:rPr>
            </w:pPr>
            <w:r w:rsidRPr="00F43C8E">
              <w:rPr>
                <w:rFonts w:hint="eastAsia"/>
                <w:color w:val="auto"/>
              </w:rPr>
              <w:t>(F)[0]後続03: [STEP2] commonData=1, tlsData=0</w:t>
            </w:r>
            <w:r w:rsidR="000E70E7" w:rsidRPr="000E70E7">
              <w:rPr>
                <w:rFonts w:hint="eastAsia"/>
                <w:color w:val="FF0000"/>
              </w:rPr>
              <w:t xml:space="preserve"> </w:t>
            </w:r>
          </w:p>
          <w:p w14:paraId="7466C8A2" w14:textId="75E89912"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[STEP1]</w:t>
            </w:r>
            <w:r w:rsidRPr="00F43C8E">
              <w:rPr>
                <w:rFonts w:hint="eastAsia"/>
                <w:color w:val="auto"/>
              </w:rPr>
              <w:t xml:space="preserve"> commonData=1, tlsData=0</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p>
          <w:p w14:paraId="262BEEC2" w14:textId="77777777" w:rsidR="00F43C8E" w:rsidRPr="00F43C8E" w:rsidRDefault="00F43C8E" w:rsidP="00F43C8E">
            <w:pPr>
              <w:pStyle w:val="3-"/>
              <w:rPr>
                <w:color w:val="auto"/>
              </w:rPr>
            </w:pPr>
            <w:r w:rsidRPr="00F43C8E">
              <w:rPr>
                <w:rFonts w:hint="eastAsia"/>
                <w:color w:val="auto"/>
              </w:rPr>
              <w:t>(F)[0]後続03: [STEP3] commonData=1, tlsData=0</w:t>
            </w:r>
          </w:p>
          <w:p w14:paraId="7E733E59" w14:textId="77777777"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[STEP2]</w:t>
            </w:r>
            <w:r w:rsidRPr="00F43C8E">
              <w:rPr>
                <w:rFonts w:hint="eastAsia"/>
                <w:color w:val="auto"/>
              </w:rPr>
              <w:t xml:space="preserve"> commonData=1, tlsData=0</w:t>
            </w:r>
          </w:p>
          <w:p w14:paraId="262BCD2D" w14:textId="77777777" w:rsidR="00F43C8E" w:rsidRPr="00F43C8E" w:rsidRDefault="00F43C8E" w:rsidP="00F43C8E">
            <w:pPr>
              <w:pStyle w:val="3-"/>
              <w:rPr>
                <w:color w:val="auto"/>
              </w:rPr>
            </w:pPr>
            <w:r w:rsidRPr="00F43C8E">
              <w:rPr>
                <w:rFonts w:hint="eastAsia"/>
                <w:color w:val="auto"/>
              </w:rPr>
              <w:t>(F)[3]後続04:</w:t>
            </w:r>
            <w:r w:rsidRPr="000E70E7">
              <w:rPr>
                <w:rFonts w:hint="eastAsia"/>
                <w:color w:val="FF0000"/>
              </w:rPr>
              <w:t xml:space="preserve"> [STEP1] </w:t>
            </w:r>
            <w:r w:rsidRPr="00F43C8E">
              <w:rPr>
                <w:rFonts w:hint="eastAsia"/>
                <w:color w:val="auto"/>
              </w:rPr>
              <w:t>commonData=1, tlsData=0</w:t>
            </w:r>
          </w:p>
          <w:p w14:paraId="796B001A" w14:textId="77777777" w:rsidR="00F43C8E" w:rsidRPr="00F43C8E" w:rsidRDefault="00F43C8E" w:rsidP="00F43C8E">
            <w:pPr>
              <w:pStyle w:val="3-"/>
              <w:rPr>
                <w:color w:val="auto"/>
              </w:rPr>
            </w:pPr>
            <w:r w:rsidRPr="00F43C8E">
              <w:rPr>
                <w:rFonts w:hint="eastAsia"/>
                <w:color w:val="auto"/>
              </w:rPr>
              <w:t>(F)[4]後続01:</w:t>
            </w:r>
            <w:r w:rsidRPr="000E70E7">
              <w:rPr>
                <w:rFonts w:hint="eastAsia"/>
                <w:color w:val="FF0000"/>
              </w:rPr>
              <w:t xml:space="preserve"> </w:t>
            </w:r>
            <w:r w:rsidRPr="000E70E7">
              <w:rPr>
                <w:rFonts w:hint="eastAsia"/>
                <w:color w:val="auto"/>
              </w:rPr>
              <w:t>[STEP1]</w:t>
            </w:r>
            <w:r w:rsidRPr="00F43C8E">
              <w:rPr>
                <w:rFonts w:hint="eastAsia"/>
                <w:color w:val="auto"/>
              </w:rPr>
              <w:t xml:space="preserve"> commonData=1, tlsData=0</w:t>
            </w:r>
          </w:p>
          <w:p w14:paraId="18EFCD99" w14:textId="77777777" w:rsidR="00F43C8E" w:rsidRPr="00F43C8E" w:rsidRDefault="00F43C8E" w:rsidP="00F43C8E">
            <w:pPr>
              <w:pStyle w:val="3-"/>
              <w:rPr>
                <w:color w:val="auto"/>
              </w:rPr>
            </w:pPr>
            <w:r w:rsidRPr="00F43C8E">
              <w:rPr>
                <w:rFonts w:hint="eastAsia"/>
                <w:color w:val="auto"/>
              </w:rPr>
              <w:t>(F)[2]後続05</w:t>
            </w:r>
            <w:r w:rsidRPr="000E70E7">
              <w:rPr>
                <w:rFonts w:hint="eastAsia"/>
                <w:color w:val="auto"/>
              </w:rPr>
              <w:t>: [STEP1]</w:t>
            </w:r>
            <w:r w:rsidRPr="00F43C8E">
              <w:rPr>
                <w:rFonts w:hint="eastAsia"/>
                <w:color w:val="auto"/>
              </w:rPr>
              <w:t xml:space="preserve"> commonData=1, tlsData=0</w:t>
            </w:r>
          </w:p>
          <w:p w14:paraId="42AF2CA4" w14:textId="77777777" w:rsidR="00F43C8E" w:rsidRPr="00F43C8E" w:rsidRDefault="00F43C8E" w:rsidP="00F43C8E">
            <w:pPr>
              <w:pStyle w:val="3-"/>
              <w:rPr>
                <w:color w:val="auto"/>
              </w:rPr>
            </w:pPr>
            <w:r w:rsidRPr="00F43C8E">
              <w:rPr>
                <w:rFonts w:hint="eastAsia"/>
                <w:color w:val="auto"/>
              </w:rPr>
              <w:t>(F)[3]後続04: [STEP2] commonData=1, tlsData=0</w:t>
            </w:r>
          </w:p>
          <w:p w14:paraId="5550630C" w14:textId="77777777" w:rsidR="00F43C8E" w:rsidRPr="00F43C8E" w:rsidRDefault="00F43C8E" w:rsidP="00F43C8E">
            <w:pPr>
              <w:pStyle w:val="3-"/>
              <w:rPr>
                <w:color w:val="auto"/>
              </w:rPr>
            </w:pPr>
            <w:r w:rsidRPr="00F43C8E">
              <w:rPr>
                <w:rFonts w:hint="eastAsia"/>
                <w:color w:val="auto"/>
              </w:rPr>
              <w:t>(F)[2]後続05: [STEP2] commonData=1, tlsData=0</w:t>
            </w:r>
          </w:p>
          <w:p w14:paraId="07F4AA8A" w14:textId="77777777" w:rsidR="00F43C8E" w:rsidRPr="00F43C8E" w:rsidRDefault="00F43C8E" w:rsidP="00F43C8E">
            <w:pPr>
              <w:pStyle w:val="3-"/>
              <w:rPr>
                <w:color w:val="auto"/>
              </w:rPr>
            </w:pPr>
            <w:r w:rsidRPr="00F43C8E">
              <w:rPr>
                <w:rFonts w:hint="eastAsia"/>
                <w:color w:val="auto"/>
              </w:rPr>
              <w:t>(F)[3]後続04: [STEP3] commonData=1, tlsData=0</w:t>
            </w:r>
          </w:p>
          <w:p w14:paraId="503F282E" w14:textId="77777777" w:rsidR="00F43C8E" w:rsidRPr="00F43C8E" w:rsidRDefault="00F43C8E" w:rsidP="00F43C8E">
            <w:pPr>
              <w:pStyle w:val="3-"/>
              <w:rPr>
                <w:color w:val="auto"/>
              </w:rPr>
            </w:pPr>
            <w:r w:rsidRPr="00F43C8E">
              <w:rPr>
                <w:rFonts w:hint="eastAsia"/>
                <w:color w:val="auto"/>
              </w:rPr>
              <w:t>(F)[1]後続02: [STEP3] commonData=1, tlsData=0</w:t>
            </w:r>
          </w:p>
          <w:p w14:paraId="21F54175" w14:textId="77777777" w:rsidR="00F43C8E" w:rsidRPr="00F43C8E" w:rsidRDefault="00F43C8E" w:rsidP="00F43C8E">
            <w:pPr>
              <w:pStyle w:val="3-"/>
              <w:rPr>
                <w:color w:val="auto"/>
              </w:rPr>
            </w:pPr>
            <w:r w:rsidRPr="00F43C8E">
              <w:rPr>
                <w:rFonts w:hint="eastAsia"/>
                <w:color w:val="auto"/>
              </w:rPr>
              <w:t>(F)[2]後続05: [STEP3] commonData=1, tlsData=0</w:t>
            </w:r>
          </w:p>
          <w:p w14:paraId="58DCE9B0" w14:textId="77777777" w:rsidR="00F43C8E" w:rsidRPr="00F43C8E" w:rsidRDefault="00F43C8E" w:rsidP="00F43C8E">
            <w:pPr>
              <w:pStyle w:val="3-"/>
              <w:rPr>
                <w:color w:val="auto"/>
              </w:rPr>
            </w:pPr>
            <w:r w:rsidRPr="00F43C8E">
              <w:rPr>
                <w:rFonts w:hint="eastAsia"/>
                <w:color w:val="auto"/>
              </w:rPr>
              <w:t xml:space="preserve">(F)[4]後続01: </w:t>
            </w:r>
            <w:r w:rsidRPr="000E70E7">
              <w:rPr>
                <w:rFonts w:hint="eastAsia"/>
                <w:color w:val="FF0000"/>
              </w:rPr>
              <w:t>[STEP2]</w:t>
            </w:r>
            <w:r w:rsidRPr="00F43C8E">
              <w:rPr>
                <w:rFonts w:hint="eastAsia"/>
                <w:color w:val="auto"/>
              </w:rPr>
              <w:t xml:space="preserve"> commonData=1, tlsData=0</w:t>
            </w:r>
          </w:p>
          <w:p w14:paraId="2DFDEA04" w14:textId="77777777" w:rsidR="00F43C8E" w:rsidRPr="00F43C8E" w:rsidRDefault="00F43C8E" w:rsidP="00F43C8E">
            <w:pPr>
              <w:pStyle w:val="3-"/>
              <w:rPr>
                <w:color w:val="auto"/>
              </w:rPr>
            </w:pPr>
            <w:r w:rsidRPr="00F43C8E">
              <w:rPr>
                <w:rFonts w:hint="eastAsia"/>
                <w:color w:val="auto"/>
              </w:rPr>
              <w:t>(F)[4]後続01: [STEP3] commonData=1, tlsData=0</w:t>
            </w:r>
          </w:p>
          <w:p w14:paraId="40293376" w14:textId="6ABC2DF2" w:rsidR="000E70E7" w:rsidRPr="000E70E7" w:rsidRDefault="00F43C8E" w:rsidP="00F43C8E">
            <w:pPr>
              <w:pStyle w:val="3-"/>
              <w:rPr>
                <w:color w:val="FF0000"/>
              </w:rPr>
            </w:pPr>
            <w:r w:rsidRPr="00F43C8E">
              <w:rPr>
                <w:rFonts w:hint="eastAsia"/>
                <w:color w:val="auto"/>
              </w:rPr>
              <w:t>(F)[0]後続03: [AFTER]  commonData=1, tlsData=1</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p>
          <w:p w14:paraId="165C6DB9" w14:textId="77777777" w:rsidR="00F43C8E" w:rsidRPr="00F43C8E" w:rsidRDefault="00F43C8E" w:rsidP="00F43C8E">
            <w:pPr>
              <w:pStyle w:val="3-"/>
              <w:rPr>
                <w:color w:val="auto"/>
              </w:rPr>
            </w:pPr>
            <w:r w:rsidRPr="00F43C8E">
              <w:rPr>
                <w:rFonts w:hint="eastAsia"/>
                <w:color w:val="auto"/>
              </w:rPr>
              <w:t>(F)[3]後続04: [AFTER]  commonData=1, tlsData=1</w:t>
            </w:r>
          </w:p>
          <w:p w14:paraId="72EA0BE6" w14:textId="77777777" w:rsidR="00F43C8E" w:rsidRPr="00F43C8E" w:rsidRDefault="00F43C8E" w:rsidP="00F43C8E">
            <w:pPr>
              <w:pStyle w:val="3-"/>
              <w:rPr>
                <w:color w:val="auto"/>
              </w:rPr>
            </w:pPr>
            <w:r w:rsidRPr="00F43C8E">
              <w:rPr>
                <w:rFonts w:hint="eastAsia"/>
                <w:color w:val="auto"/>
              </w:rPr>
              <w:t>(F)[2]後続05: [AFTER]  commonData=1, tlsData=1</w:t>
            </w:r>
          </w:p>
          <w:p w14:paraId="17D77D04" w14:textId="77777777" w:rsidR="00F43C8E" w:rsidRPr="00F43C8E" w:rsidRDefault="00F43C8E" w:rsidP="00F43C8E">
            <w:pPr>
              <w:pStyle w:val="3-"/>
              <w:rPr>
                <w:color w:val="auto"/>
              </w:rPr>
            </w:pPr>
            <w:r w:rsidRPr="00F43C8E">
              <w:rPr>
                <w:rFonts w:hint="eastAsia"/>
                <w:color w:val="auto"/>
              </w:rPr>
              <w:t>(F)[1]後続02: [AFTER]  commonData=1, tlsData=1</w:t>
            </w:r>
          </w:p>
          <w:p w14:paraId="40E3C776" w14:textId="77777777" w:rsidR="00F43C8E" w:rsidRPr="00F43C8E" w:rsidRDefault="00F43C8E" w:rsidP="00F43C8E">
            <w:pPr>
              <w:pStyle w:val="3-"/>
              <w:rPr>
                <w:color w:val="auto"/>
              </w:rPr>
            </w:pPr>
            <w:r w:rsidRPr="00F43C8E">
              <w:rPr>
                <w:rFonts w:hint="eastAsia"/>
                <w:color w:val="auto"/>
              </w:rPr>
              <w:t>(F)[4]後続01: [AFTER]  commonData=1, tlsData=1</w:t>
            </w:r>
          </w:p>
          <w:p w14:paraId="7D67DEDE" w14:textId="77777777" w:rsidR="00F43C8E" w:rsidRPr="00F43C8E" w:rsidRDefault="00F43C8E" w:rsidP="00F43C8E">
            <w:pPr>
              <w:pStyle w:val="3-"/>
              <w:rPr>
                <w:color w:val="auto"/>
              </w:rPr>
            </w:pPr>
            <w:r w:rsidRPr="00F43C8E">
              <w:rPr>
                <w:rFonts w:hint="eastAsia"/>
                <w:color w:val="auto"/>
              </w:rPr>
              <w:t>(P)先行: [BEFORE] commonData=1, tlsData=1</w:t>
            </w:r>
          </w:p>
          <w:p w14:paraId="14DDE529" w14:textId="77777777" w:rsidR="00F43C8E" w:rsidRPr="00F43C8E" w:rsidRDefault="00F43C8E" w:rsidP="00F43C8E">
            <w:pPr>
              <w:pStyle w:val="3-"/>
              <w:rPr>
                <w:color w:val="auto"/>
              </w:rPr>
            </w:pPr>
            <w:r w:rsidRPr="00F43C8E">
              <w:rPr>
                <w:rFonts w:hint="eastAsia"/>
                <w:color w:val="auto"/>
              </w:rPr>
              <w:t>(P)先行: [AFTER]  commonData=2, tlsData=2</w:t>
            </w:r>
          </w:p>
          <w:p w14:paraId="1FAD08C6" w14:textId="77777777" w:rsidR="00F43C8E" w:rsidRPr="00F43C8E" w:rsidRDefault="00F43C8E" w:rsidP="00F43C8E">
            <w:pPr>
              <w:pStyle w:val="3-"/>
              <w:rPr>
                <w:color w:val="auto"/>
              </w:rPr>
            </w:pPr>
            <w:r w:rsidRPr="00F43C8E">
              <w:rPr>
                <w:rFonts w:hint="eastAsia"/>
                <w:color w:val="auto"/>
              </w:rPr>
              <w:t>(F)[2]後続05: [BEFORE] commonData=2, tlsData=1</w:t>
            </w:r>
          </w:p>
          <w:p w14:paraId="4C365438" w14:textId="5D2EFB38" w:rsidR="00F43C8E" w:rsidRPr="00F43C8E" w:rsidRDefault="00F43C8E" w:rsidP="00F43C8E">
            <w:pPr>
              <w:pStyle w:val="3-"/>
              <w:rPr>
                <w:color w:val="auto"/>
              </w:rPr>
            </w:pPr>
            <w:r w:rsidRPr="00F43C8E">
              <w:rPr>
                <w:rFonts w:hint="eastAsia"/>
                <w:color w:val="auto"/>
              </w:rPr>
              <w:t>(F)[2]後続05: [STEP1] commonData=2, tlsData=1</w:t>
            </w:r>
          </w:p>
          <w:p w14:paraId="5B49BC56" w14:textId="6E6879C5" w:rsidR="00F43C8E" w:rsidRPr="00F43C8E" w:rsidRDefault="00F43C8E" w:rsidP="00F43C8E">
            <w:pPr>
              <w:pStyle w:val="3-"/>
              <w:rPr>
                <w:color w:val="auto"/>
              </w:rPr>
            </w:pPr>
            <w:r w:rsidRPr="00F43C8E">
              <w:rPr>
                <w:rFonts w:hint="eastAsia"/>
                <w:color w:val="auto"/>
              </w:rPr>
              <w:t>(F)[1]後続02:</w:t>
            </w:r>
            <w:r w:rsidRPr="000E70E7">
              <w:rPr>
                <w:rFonts w:hint="eastAsia"/>
                <w:color w:val="FF0000"/>
              </w:rPr>
              <w:t xml:space="preserve"> [BEFORE]</w:t>
            </w:r>
            <w:r w:rsidRPr="00F43C8E">
              <w:rPr>
                <w:rFonts w:hint="eastAsia"/>
                <w:color w:val="auto"/>
              </w:rPr>
              <w:t xml:space="preserve"> commonData=2, tlsData=1</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r w:rsidR="000E70E7">
              <w:rPr>
                <w:color w:val="FF0000"/>
              </w:rPr>
              <w:t>（2回目）</w:t>
            </w:r>
          </w:p>
          <w:p w14:paraId="36CB20D6" w14:textId="77777777" w:rsidR="00F43C8E" w:rsidRPr="00F43C8E" w:rsidRDefault="00F43C8E" w:rsidP="00F43C8E">
            <w:pPr>
              <w:pStyle w:val="3-"/>
              <w:rPr>
                <w:color w:val="auto"/>
              </w:rPr>
            </w:pPr>
            <w:r w:rsidRPr="00F43C8E">
              <w:rPr>
                <w:rFonts w:hint="eastAsia"/>
                <w:color w:val="auto"/>
              </w:rPr>
              <w:t>(F)[3]後続04: [BEFORE] commonData=2, tlsData=1</w:t>
            </w:r>
          </w:p>
          <w:p w14:paraId="29B7734E" w14:textId="77777777" w:rsidR="00F43C8E" w:rsidRPr="00F43C8E" w:rsidRDefault="00F43C8E" w:rsidP="00F43C8E">
            <w:pPr>
              <w:pStyle w:val="3-"/>
              <w:rPr>
                <w:color w:val="auto"/>
              </w:rPr>
            </w:pPr>
            <w:r w:rsidRPr="00F43C8E">
              <w:rPr>
                <w:rFonts w:hint="eastAsia"/>
                <w:color w:val="auto"/>
              </w:rPr>
              <w:t>(F)[2]後続05: [STEP2] commonData=2, tlsData=1</w:t>
            </w:r>
          </w:p>
          <w:p w14:paraId="7DCF4EB3" w14:textId="77777777"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[STEP1]</w:t>
            </w:r>
            <w:r w:rsidRPr="00F43C8E">
              <w:rPr>
                <w:rFonts w:hint="eastAsia"/>
                <w:color w:val="auto"/>
              </w:rPr>
              <w:t xml:space="preserve"> commonData=2, tlsData=1</w:t>
            </w:r>
          </w:p>
          <w:p w14:paraId="150B214A" w14:textId="77777777" w:rsidR="00F43C8E" w:rsidRPr="00F43C8E" w:rsidRDefault="00F43C8E" w:rsidP="00F43C8E">
            <w:pPr>
              <w:pStyle w:val="3-"/>
              <w:rPr>
                <w:color w:val="auto"/>
              </w:rPr>
            </w:pPr>
            <w:r w:rsidRPr="00F43C8E">
              <w:rPr>
                <w:rFonts w:hint="eastAsia"/>
                <w:color w:val="auto"/>
              </w:rPr>
              <w:t xml:space="preserve">(F)[0]後続03: </w:t>
            </w:r>
            <w:r w:rsidRPr="000E70E7">
              <w:rPr>
                <w:rFonts w:hint="eastAsia"/>
                <w:color w:val="FF0000"/>
              </w:rPr>
              <w:t xml:space="preserve">[BEFORE] </w:t>
            </w:r>
            <w:r w:rsidRPr="00F43C8E">
              <w:rPr>
                <w:rFonts w:hint="eastAsia"/>
                <w:color w:val="auto"/>
              </w:rPr>
              <w:t>commonData=2, tlsData=1</w:t>
            </w:r>
          </w:p>
          <w:p w14:paraId="6708DBE3" w14:textId="77777777" w:rsidR="00F43C8E" w:rsidRPr="00F43C8E" w:rsidRDefault="00F43C8E" w:rsidP="00F43C8E">
            <w:pPr>
              <w:pStyle w:val="3-"/>
              <w:rPr>
                <w:color w:val="auto"/>
              </w:rPr>
            </w:pPr>
            <w:r w:rsidRPr="00F43C8E">
              <w:rPr>
                <w:rFonts w:hint="eastAsia"/>
                <w:color w:val="auto"/>
              </w:rPr>
              <w:t>(F)[3]後続04: [STEP1] commonData=2, tlsData=1</w:t>
            </w:r>
          </w:p>
          <w:p w14:paraId="59E882A8" w14:textId="77777777" w:rsidR="00F43C8E" w:rsidRPr="00F43C8E" w:rsidRDefault="00F43C8E" w:rsidP="00F43C8E">
            <w:pPr>
              <w:pStyle w:val="3-"/>
              <w:rPr>
                <w:color w:val="auto"/>
              </w:rPr>
            </w:pPr>
            <w:r w:rsidRPr="00F43C8E">
              <w:rPr>
                <w:rFonts w:hint="eastAsia"/>
                <w:color w:val="auto"/>
              </w:rPr>
              <w:t>(F)[0]後続03: [STEP1] commonData=2, tlsData=1</w:t>
            </w:r>
          </w:p>
          <w:p w14:paraId="47E95626" w14:textId="77777777" w:rsidR="00F43C8E" w:rsidRPr="00F43C8E" w:rsidRDefault="00F43C8E" w:rsidP="00F43C8E">
            <w:pPr>
              <w:pStyle w:val="3-"/>
              <w:rPr>
                <w:color w:val="auto"/>
              </w:rPr>
            </w:pPr>
            <w:r w:rsidRPr="00F43C8E">
              <w:rPr>
                <w:rFonts w:hint="eastAsia"/>
                <w:color w:val="auto"/>
              </w:rPr>
              <w:t>(F)[3]後続04: [STEP2] commonData=2, tlsData=1</w:t>
            </w:r>
          </w:p>
          <w:p w14:paraId="5D9AD7F4" w14:textId="77777777" w:rsidR="00F43C8E" w:rsidRPr="00F43C8E" w:rsidRDefault="00F43C8E" w:rsidP="00F43C8E">
            <w:pPr>
              <w:pStyle w:val="3-"/>
              <w:rPr>
                <w:color w:val="auto"/>
              </w:rPr>
            </w:pPr>
            <w:r w:rsidRPr="00F43C8E">
              <w:rPr>
                <w:rFonts w:hint="eastAsia"/>
                <w:color w:val="auto"/>
              </w:rPr>
              <w:t xml:space="preserve">(F)[4]後続01: </w:t>
            </w:r>
            <w:r w:rsidRPr="000E70E7">
              <w:rPr>
                <w:rFonts w:hint="eastAsia"/>
                <w:color w:val="FF0000"/>
              </w:rPr>
              <w:t>[BEFORE]</w:t>
            </w:r>
            <w:r w:rsidRPr="00F43C8E">
              <w:rPr>
                <w:rFonts w:hint="eastAsia"/>
                <w:color w:val="auto"/>
              </w:rPr>
              <w:t xml:space="preserve"> commonData=2, tlsData=1</w:t>
            </w:r>
          </w:p>
          <w:p w14:paraId="185B97EA" w14:textId="77777777" w:rsidR="00F43C8E" w:rsidRPr="00F43C8E" w:rsidRDefault="00F43C8E" w:rsidP="00F43C8E">
            <w:pPr>
              <w:pStyle w:val="3-"/>
              <w:rPr>
                <w:color w:val="auto"/>
              </w:rPr>
            </w:pPr>
            <w:r w:rsidRPr="00F43C8E">
              <w:rPr>
                <w:rFonts w:hint="eastAsia"/>
                <w:color w:val="auto"/>
              </w:rPr>
              <w:t>(F)[0]後続03: [STEP2] commonData=2, tlsData=1</w:t>
            </w:r>
          </w:p>
          <w:p w14:paraId="0CDFB18B" w14:textId="77777777" w:rsidR="00F43C8E" w:rsidRPr="00F43C8E" w:rsidRDefault="00F43C8E" w:rsidP="00F43C8E">
            <w:pPr>
              <w:pStyle w:val="3-"/>
              <w:rPr>
                <w:color w:val="auto"/>
              </w:rPr>
            </w:pPr>
            <w:r w:rsidRPr="00F43C8E">
              <w:rPr>
                <w:rFonts w:hint="eastAsia"/>
                <w:color w:val="auto"/>
              </w:rPr>
              <w:t>(F)[2]後続05: [STEP3] commonData=2, tlsData=1</w:t>
            </w:r>
          </w:p>
          <w:p w14:paraId="7CAAEA8C" w14:textId="77777777"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 xml:space="preserve">[STEP2] </w:t>
            </w:r>
            <w:r w:rsidRPr="00F43C8E">
              <w:rPr>
                <w:rFonts w:hint="eastAsia"/>
                <w:color w:val="auto"/>
              </w:rPr>
              <w:t>commonData=2, tlsData=1</w:t>
            </w:r>
          </w:p>
          <w:p w14:paraId="43F500E2" w14:textId="77777777" w:rsidR="00F43C8E" w:rsidRPr="00F43C8E" w:rsidRDefault="00F43C8E" w:rsidP="00F43C8E">
            <w:pPr>
              <w:pStyle w:val="3-"/>
              <w:rPr>
                <w:color w:val="auto"/>
              </w:rPr>
            </w:pPr>
            <w:r w:rsidRPr="00F43C8E">
              <w:rPr>
                <w:rFonts w:hint="eastAsia"/>
                <w:color w:val="auto"/>
              </w:rPr>
              <w:t>(F)[1]後続02: [STEP3] commonData=2, tlsData=1</w:t>
            </w:r>
          </w:p>
          <w:p w14:paraId="292FBA0A" w14:textId="77777777" w:rsidR="00F43C8E" w:rsidRPr="00F43C8E" w:rsidRDefault="00F43C8E" w:rsidP="00F43C8E">
            <w:pPr>
              <w:pStyle w:val="3-"/>
              <w:rPr>
                <w:color w:val="auto"/>
              </w:rPr>
            </w:pPr>
            <w:r w:rsidRPr="00F43C8E">
              <w:rPr>
                <w:rFonts w:hint="eastAsia"/>
                <w:color w:val="auto"/>
              </w:rPr>
              <w:t>(F)[3]後続04: [STEP3] commonData=2, tlsData=1</w:t>
            </w:r>
          </w:p>
          <w:p w14:paraId="2700E69A" w14:textId="77777777" w:rsidR="00F43C8E" w:rsidRPr="00F43C8E" w:rsidRDefault="00F43C8E" w:rsidP="00F43C8E">
            <w:pPr>
              <w:pStyle w:val="3-"/>
              <w:rPr>
                <w:color w:val="auto"/>
              </w:rPr>
            </w:pPr>
            <w:r w:rsidRPr="00F43C8E">
              <w:rPr>
                <w:rFonts w:hint="eastAsia"/>
                <w:color w:val="auto"/>
              </w:rPr>
              <w:lastRenderedPageBreak/>
              <w:t xml:space="preserve">(F)[4]後続01: </w:t>
            </w:r>
            <w:r w:rsidRPr="000E70E7">
              <w:rPr>
                <w:rFonts w:hint="eastAsia"/>
                <w:color w:val="FF0000"/>
              </w:rPr>
              <w:t>[STEP1]</w:t>
            </w:r>
            <w:r w:rsidRPr="00F43C8E">
              <w:rPr>
                <w:rFonts w:hint="eastAsia"/>
                <w:color w:val="auto"/>
              </w:rPr>
              <w:t xml:space="preserve"> commonData=2, tlsData=1</w:t>
            </w:r>
          </w:p>
          <w:p w14:paraId="689B7B08" w14:textId="77777777" w:rsidR="00F43C8E" w:rsidRPr="00F43C8E" w:rsidRDefault="00F43C8E" w:rsidP="00F43C8E">
            <w:pPr>
              <w:pStyle w:val="3-"/>
              <w:rPr>
                <w:color w:val="auto"/>
              </w:rPr>
            </w:pPr>
            <w:r w:rsidRPr="00F43C8E">
              <w:rPr>
                <w:rFonts w:hint="eastAsia"/>
                <w:color w:val="auto"/>
              </w:rPr>
              <w:t>(F)[0]後続03: [STEP3] commonData=2, tlsData=1</w:t>
            </w:r>
          </w:p>
          <w:p w14:paraId="2FCBE0FC" w14:textId="77777777" w:rsidR="00F43C8E" w:rsidRPr="00F43C8E" w:rsidRDefault="00F43C8E" w:rsidP="00F43C8E">
            <w:pPr>
              <w:pStyle w:val="3-"/>
              <w:rPr>
                <w:color w:val="auto"/>
              </w:rPr>
            </w:pPr>
            <w:r w:rsidRPr="00F43C8E">
              <w:rPr>
                <w:rFonts w:hint="eastAsia"/>
                <w:color w:val="auto"/>
              </w:rPr>
              <w:t>(F)[4]後続01:</w:t>
            </w:r>
            <w:r w:rsidRPr="000E70E7">
              <w:rPr>
                <w:rFonts w:hint="eastAsia"/>
                <w:color w:val="FF0000"/>
              </w:rPr>
              <w:t xml:space="preserve"> [STEP2]</w:t>
            </w:r>
            <w:r w:rsidRPr="00F43C8E">
              <w:rPr>
                <w:rFonts w:hint="eastAsia"/>
                <w:color w:val="auto"/>
              </w:rPr>
              <w:t xml:space="preserve"> commonData=2, tlsData=1</w:t>
            </w:r>
          </w:p>
          <w:p w14:paraId="3B82FFC9" w14:textId="77777777" w:rsidR="00F43C8E" w:rsidRPr="00F43C8E" w:rsidRDefault="00F43C8E" w:rsidP="00F43C8E">
            <w:pPr>
              <w:pStyle w:val="3-"/>
              <w:rPr>
                <w:color w:val="auto"/>
              </w:rPr>
            </w:pPr>
            <w:r w:rsidRPr="00F43C8E">
              <w:rPr>
                <w:rFonts w:hint="eastAsia"/>
                <w:color w:val="auto"/>
              </w:rPr>
              <w:t>(F)[4]後続01: [STEP3] commonData=2, tlsData=1</w:t>
            </w:r>
          </w:p>
          <w:p w14:paraId="2B9B8C80" w14:textId="2BC50802" w:rsidR="00F43C8E" w:rsidRDefault="00F43C8E" w:rsidP="00F43C8E">
            <w:pPr>
              <w:pStyle w:val="3-"/>
              <w:rPr>
                <w:color w:val="FF0000"/>
              </w:rPr>
            </w:pPr>
            <w:r w:rsidRPr="00F43C8E">
              <w:rPr>
                <w:rFonts w:hint="eastAsia"/>
                <w:color w:val="auto"/>
              </w:rPr>
              <w:t>(F)[2]後続05: [AFTER]  commonData=2, tlsData=2</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r w:rsidR="000E70E7">
              <w:rPr>
                <w:rFonts w:hint="eastAsia"/>
                <w:color w:val="FF0000"/>
              </w:rPr>
              <w:t>(2回目)</w:t>
            </w:r>
          </w:p>
          <w:p w14:paraId="0969D31C" w14:textId="77777777" w:rsidR="00F43C8E" w:rsidRPr="00F43C8E" w:rsidRDefault="00F43C8E" w:rsidP="00F43C8E">
            <w:pPr>
              <w:pStyle w:val="3-"/>
              <w:rPr>
                <w:color w:val="auto"/>
              </w:rPr>
            </w:pPr>
            <w:r w:rsidRPr="00F43C8E">
              <w:rPr>
                <w:rFonts w:hint="eastAsia"/>
                <w:color w:val="auto"/>
              </w:rPr>
              <w:t>(F)[4]後続01: [AFTER]  commonData=2, tlsData=2</w:t>
            </w:r>
          </w:p>
          <w:p w14:paraId="3BD48D06" w14:textId="77777777" w:rsidR="00F43C8E" w:rsidRPr="00F43C8E" w:rsidRDefault="00F43C8E" w:rsidP="00F43C8E">
            <w:pPr>
              <w:pStyle w:val="3-"/>
              <w:rPr>
                <w:color w:val="auto"/>
              </w:rPr>
            </w:pPr>
            <w:r w:rsidRPr="00F43C8E">
              <w:rPr>
                <w:rFonts w:hint="eastAsia"/>
                <w:color w:val="auto"/>
              </w:rPr>
              <w:t>(F)[3]後続04: [AFTER]  commonData=2, tlsData=2</w:t>
            </w:r>
          </w:p>
          <w:p w14:paraId="6432ED54" w14:textId="77777777" w:rsidR="00F43C8E" w:rsidRPr="00F43C8E" w:rsidRDefault="00F43C8E" w:rsidP="00F43C8E">
            <w:pPr>
              <w:pStyle w:val="3-"/>
              <w:rPr>
                <w:color w:val="auto"/>
              </w:rPr>
            </w:pPr>
            <w:r w:rsidRPr="00F43C8E">
              <w:rPr>
                <w:rFonts w:hint="eastAsia"/>
                <w:color w:val="auto"/>
              </w:rPr>
              <w:t>(F)[0]後続03: [AFTER]  commonData=2, tlsData=2</w:t>
            </w:r>
          </w:p>
          <w:p w14:paraId="10C79AAB" w14:textId="77777777" w:rsidR="00F43C8E" w:rsidRPr="00F43C8E" w:rsidRDefault="00F43C8E" w:rsidP="00F43C8E">
            <w:pPr>
              <w:pStyle w:val="3-"/>
              <w:rPr>
                <w:color w:val="auto"/>
              </w:rPr>
            </w:pPr>
            <w:r w:rsidRPr="00F43C8E">
              <w:rPr>
                <w:rFonts w:hint="eastAsia"/>
                <w:color w:val="auto"/>
              </w:rPr>
              <w:t>(F)[1]後続02: [AFTER]  commonData=2, tlsData=2</w:t>
            </w:r>
          </w:p>
          <w:p w14:paraId="54853BDB" w14:textId="77777777" w:rsidR="00F43C8E" w:rsidRPr="00F43C8E" w:rsidRDefault="00F43C8E" w:rsidP="00F43C8E">
            <w:pPr>
              <w:pStyle w:val="3-"/>
              <w:rPr>
                <w:color w:val="auto"/>
              </w:rPr>
            </w:pPr>
            <w:r w:rsidRPr="00F43C8E">
              <w:rPr>
                <w:rFonts w:hint="eastAsia"/>
                <w:color w:val="auto"/>
              </w:rPr>
              <w:t>(P)先行: [BEFORE] commonData=2, tlsData=2</w:t>
            </w:r>
          </w:p>
          <w:p w14:paraId="16562112" w14:textId="77777777" w:rsidR="00F43C8E" w:rsidRPr="00F43C8E" w:rsidRDefault="00F43C8E" w:rsidP="00F43C8E">
            <w:pPr>
              <w:pStyle w:val="3-"/>
              <w:rPr>
                <w:color w:val="auto"/>
              </w:rPr>
            </w:pPr>
            <w:r w:rsidRPr="00F43C8E">
              <w:rPr>
                <w:rFonts w:hint="eastAsia"/>
                <w:color w:val="auto"/>
              </w:rPr>
              <w:t>(P)先行: [AFTER]  commonData=3, tlsData=3</w:t>
            </w:r>
          </w:p>
          <w:p w14:paraId="013F6138" w14:textId="77777777" w:rsidR="00F43C8E" w:rsidRPr="00F43C8E" w:rsidRDefault="00F43C8E" w:rsidP="00F43C8E">
            <w:pPr>
              <w:pStyle w:val="3-"/>
              <w:rPr>
                <w:color w:val="auto"/>
              </w:rPr>
            </w:pPr>
            <w:r w:rsidRPr="00F43C8E">
              <w:rPr>
                <w:rFonts w:hint="eastAsia"/>
                <w:color w:val="auto"/>
              </w:rPr>
              <w:t>(F)[0]後続03: [BEFORE] commonData=3, tlsData=2</w:t>
            </w:r>
          </w:p>
          <w:p w14:paraId="7781653A" w14:textId="77777777" w:rsidR="00F43C8E" w:rsidRPr="00F43C8E" w:rsidRDefault="00F43C8E" w:rsidP="00F43C8E">
            <w:pPr>
              <w:pStyle w:val="3-"/>
              <w:rPr>
                <w:color w:val="auto"/>
              </w:rPr>
            </w:pPr>
            <w:r w:rsidRPr="00F43C8E">
              <w:rPr>
                <w:rFonts w:hint="eastAsia"/>
                <w:color w:val="auto"/>
              </w:rPr>
              <w:t>(F)[4]後続01: [BEFORE] commonData=3, tlsData=2</w:t>
            </w:r>
          </w:p>
          <w:p w14:paraId="3A1551A4" w14:textId="77777777" w:rsidR="00F43C8E" w:rsidRPr="00F43C8E" w:rsidRDefault="00F43C8E" w:rsidP="00F43C8E">
            <w:pPr>
              <w:pStyle w:val="3-"/>
              <w:rPr>
                <w:color w:val="auto"/>
              </w:rPr>
            </w:pPr>
            <w:r w:rsidRPr="00F43C8E">
              <w:rPr>
                <w:rFonts w:hint="eastAsia"/>
                <w:color w:val="auto"/>
              </w:rPr>
              <w:t>(F)[3]後続04: [BEFORE] commonData=3, tlsData=2</w:t>
            </w:r>
          </w:p>
          <w:p w14:paraId="5EE9D16D" w14:textId="77777777" w:rsidR="00F43C8E" w:rsidRPr="00F43C8E" w:rsidRDefault="00F43C8E" w:rsidP="00F43C8E">
            <w:pPr>
              <w:pStyle w:val="3-"/>
              <w:rPr>
                <w:color w:val="auto"/>
              </w:rPr>
            </w:pPr>
            <w:r w:rsidRPr="00F43C8E">
              <w:rPr>
                <w:rFonts w:hint="eastAsia"/>
                <w:color w:val="auto"/>
              </w:rPr>
              <w:t>(F)[2]後続05: [BEFORE] commonData=3, tlsData=2</w:t>
            </w:r>
          </w:p>
          <w:p w14:paraId="4B141C10" w14:textId="77777777" w:rsidR="00F43C8E" w:rsidRPr="00F43C8E" w:rsidRDefault="00F43C8E" w:rsidP="00F43C8E">
            <w:pPr>
              <w:pStyle w:val="3-"/>
              <w:rPr>
                <w:color w:val="auto"/>
              </w:rPr>
            </w:pPr>
            <w:r w:rsidRPr="00F43C8E">
              <w:rPr>
                <w:rFonts w:hint="eastAsia"/>
                <w:color w:val="auto"/>
              </w:rPr>
              <w:t>(F)[1]後続02: [BEFORE] commonData=3, tlsData=2</w:t>
            </w:r>
          </w:p>
          <w:p w14:paraId="5D856701" w14:textId="77777777" w:rsidR="00F43C8E" w:rsidRPr="00F43C8E" w:rsidRDefault="00F43C8E" w:rsidP="00F43C8E">
            <w:pPr>
              <w:pStyle w:val="3-"/>
              <w:rPr>
                <w:color w:val="auto"/>
              </w:rPr>
            </w:pPr>
            <w:r w:rsidRPr="00F43C8E">
              <w:rPr>
                <w:rFonts w:hint="eastAsia"/>
                <w:color w:val="auto"/>
              </w:rPr>
              <w:t>(F)[1]後続02: [STEP1] commonData=3, tlsData=2</w:t>
            </w:r>
          </w:p>
          <w:p w14:paraId="61CD7F5B" w14:textId="77777777" w:rsidR="00F43C8E" w:rsidRPr="00F43C8E" w:rsidRDefault="00F43C8E" w:rsidP="00F43C8E">
            <w:pPr>
              <w:pStyle w:val="3-"/>
              <w:rPr>
                <w:color w:val="auto"/>
              </w:rPr>
            </w:pPr>
            <w:r w:rsidRPr="00F43C8E">
              <w:rPr>
                <w:rFonts w:hint="eastAsia"/>
                <w:color w:val="auto"/>
              </w:rPr>
              <w:t>(F)[4]後続01: [STEP1] commonData=3, tlsData=2</w:t>
            </w:r>
          </w:p>
          <w:p w14:paraId="239BB8C7" w14:textId="77777777" w:rsidR="00F43C8E" w:rsidRPr="00F43C8E" w:rsidRDefault="00F43C8E" w:rsidP="00F43C8E">
            <w:pPr>
              <w:pStyle w:val="3-"/>
              <w:rPr>
                <w:color w:val="auto"/>
              </w:rPr>
            </w:pPr>
            <w:r w:rsidRPr="00F43C8E">
              <w:rPr>
                <w:rFonts w:hint="eastAsia"/>
                <w:color w:val="auto"/>
              </w:rPr>
              <w:t>(F)[0]後続03: [STEP1] commonData=3, tlsData=2</w:t>
            </w:r>
          </w:p>
          <w:p w14:paraId="280C614B" w14:textId="77777777" w:rsidR="00F43C8E" w:rsidRPr="00F43C8E" w:rsidRDefault="00F43C8E" w:rsidP="00F43C8E">
            <w:pPr>
              <w:pStyle w:val="3-"/>
              <w:rPr>
                <w:color w:val="auto"/>
              </w:rPr>
            </w:pPr>
            <w:r w:rsidRPr="00F43C8E">
              <w:rPr>
                <w:rFonts w:hint="eastAsia"/>
                <w:color w:val="auto"/>
              </w:rPr>
              <w:t>(F)[0]後続03: [STEP2] commonData=3, tlsData=2</w:t>
            </w:r>
          </w:p>
          <w:p w14:paraId="7DFD3A28" w14:textId="72DE1647" w:rsidR="00F43C8E" w:rsidRPr="00F43C8E" w:rsidRDefault="00F43C8E" w:rsidP="00F43C8E">
            <w:pPr>
              <w:pStyle w:val="3-"/>
              <w:rPr>
                <w:color w:val="auto"/>
              </w:rPr>
            </w:pPr>
            <w:r w:rsidRPr="00F43C8E">
              <w:rPr>
                <w:rFonts w:hint="eastAsia"/>
                <w:color w:val="auto"/>
              </w:rPr>
              <w:t xml:space="preserve">(F)[3]後続04: </w:t>
            </w:r>
            <w:r w:rsidRPr="000E70E7">
              <w:rPr>
                <w:rFonts w:hint="eastAsia"/>
                <w:color w:val="FF0000"/>
              </w:rPr>
              <w:t xml:space="preserve">[STEP1] </w:t>
            </w:r>
            <w:r w:rsidRPr="00F43C8E">
              <w:rPr>
                <w:rFonts w:hint="eastAsia"/>
                <w:color w:val="auto"/>
              </w:rPr>
              <w:t>commonData=3, tlsData=2</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r w:rsidR="000E70E7">
              <w:rPr>
                <w:color w:val="FF0000"/>
              </w:rPr>
              <w:t>（</w:t>
            </w:r>
            <w:r w:rsidR="000E70E7">
              <w:rPr>
                <w:rFonts w:hint="eastAsia"/>
                <w:color w:val="FF0000"/>
              </w:rPr>
              <w:t>3</w:t>
            </w:r>
            <w:r w:rsidR="000E70E7">
              <w:rPr>
                <w:color w:val="FF0000"/>
              </w:rPr>
              <w:t>回目）</w:t>
            </w:r>
          </w:p>
          <w:p w14:paraId="76AD0E68" w14:textId="77777777" w:rsidR="00F43C8E" w:rsidRPr="00F43C8E" w:rsidRDefault="00F43C8E" w:rsidP="00F43C8E">
            <w:pPr>
              <w:pStyle w:val="3-"/>
              <w:rPr>
                <w:color w:val="auto"/>
              </w:rPr>
            </w:pPr>
            <w:r w:rsidRPr="00F43C8E">
              <w:rPr>
                <w:rFonts w:hint="eastAsia"/>
                <w:color w:val="auto"/>
              </w:rPr>
              <w:t>(F)[2]後続05: [STEP1] commonData=3, tlsData=2</w:t>
            </w:r>
          </w:p>
          <w:p w14:paraId="680EB1FA" w14:textId="77777777" w:rsidR="00F43C8E" w:rsidRPr="00F43C8E" w:rsidRDefault="00F43C8E" w:rsidP="00F43C8E">
            <w:pPr>
              <w:pStyle w:val="3-"/>
              <w:rPr>
                <w:color w:val="auto"/>
              </w:rPr>
            </w:pPr>
            <w:r w:rsidRPr="00F43C8E">
              <w:rPr>
                <w:rFonts w:hint="eastAsia"/>
                <w:color w:val="auto"/>
              </w:rPr>
              <w:t>(F)[1]後続02: [STEP2] commonData=3, tlsData=2</w:t>
            </w:r>
          </w:p>
          <w:p w14:paraId="16CEA9F3" w14:textId="77777777" w:rsidR="00F43C8E" w:rsidRPr="00F43C8E" w:rsidRDefault="00F43C8E" w:rsidP="00F43C8E">
            <w:pPr>
              <w:pStyle w:val="3-"/>
              <w:rPr>
                <w:color w:val="auto"/>
              </w:rPr>
            </w:pPr>
            <w:r w:rsidRPr="00F43C8E">
              <w:rPr>
                <w:rFonts w:hint="eastAsia"/>
                <w:color w:val="auto"/>
              </w:rPr>
              <w:t>(F)[3]後続04: [STEP2] commonData=3, tlsData=2</w:t>
            </w:r>
          </w:p>
          <w:p w14:paraId="115A98DC" w14:textId="77777777" w:rsidR="00F43C8E" w:rsidRPr="00F43C8E" w:rsidRDefault="00F43C8E" w:rsidP="00F43C8E">
            <w:pPr>
              <w:pStyle w:val="3-"/>
              <w:rPr>
                <w:color w:val="auto"/>
              </w:rPr>
            </w:pPr>
            <w:r w:rsidRPr="00F43C8E">
              <w:rPr>
                <w:rFonts w:hint="eastAsia"/>
                <w:color w:val="auto"/>
              </w:rPr>
              <w:t>(F)[4]後続01: [STEP2] commonData=3, tlsData=2</w:t>
            </w:r>
          </w:p>
          <w:p w14:paraId="5BA6F1A2" w14:textId="77777777" w:rsidR="00F43C8E" w:rsidRPr="00F43C8E" w:rsidRDefault="00F43C8E" w:rsidP="00F43C8E">
            <w:pPr>
              <w:pStyle w:val="3-"/>
              <w:rPr>
                <w:color w:val="auto"/>
              </w:rPr>
            </w:pPr>
            <w:r w:rsidRPr="00F43C8E">
              <w:rPr>
                <w:rFonts w:hint="eastAsia"/>
                <w:color w:val="auto"/>
              </w:rPr>
              <w:t>(F)[0]後続03: [STEP3] commonData=3, tlsData=2</w:t>
            </w:r>
          </w:p>
          <w:p w14:paraId="2E90B928" w14:textId="77777777" w:rsidR="00F43C8E" w:rsidRPr="00F43C8E" w:rsidRDefault="00F43C8E" w:rsidP="00F43C8E">
            <w:pPr>
              <w:pStyle w:val="3-"/>
              <w:rPr>
                <w:color w:val="auto"/>
              </w:rPr>
            </w:pPr>
            <w:r w:rsidRPr="00F43C8E">
              <w:rPr>
                <w:rFonts w:hint="eastAsia"/>
                <w:color w:val="auto"/>
              </w:rPr>
              <w:t>(F)[3]後続04: [STEP3] commonData=3, tlsData=2</w:t>
            </w:r>
          </w:p>
          <w:p w14:paraId="011BFD31" w14:textId="77777777" w:rsidR="00F43C8E" w:rsidRPr="00F43C8E" w:rsidRDefault="00F43C8E" w:rsidP="00F43C8E">
            <w:pPr>
              <w:pStyle w:val="3-"/>
              <w:rPr>
                <w:color w:val="auto"/>
              </w:rPr>
            </w:pPr>
            <w:r w:rsidRPr="00F43C8E">
              <w:rPr>
                <w:rFonts w:hint="eastAsia"/>
                <w:color w:val="auto"/>
              </w:rPr>
              <w:t xml:space="preserve">(F)[2]後続05: </w:t>
            </w:r>
            <w:r w:rsidRPr="000E70E7">
              <w:rPr>
                <w:rFonts w:hint="eastAsia"/>
                <w:color w:val="FF0000"/>
              </w:rPr>
              <w:t>[STEP2]</w:t>
            </w:r>
            <w:r w:rsidRPr="00F43C8E">
              <w:rPr>
                <w:rFonts w:hint="eastAsia"/>
                <w:color w:val="auto"/>
              </w:rPr>
              <w:t xml:space="preserve"> commonData=3, tlsData=2</w:t>
            </w:r>
          </w:p>
          <w:p w14:paraId="29CCE31F" w14:textId="77777777" w:rsidR="00F43C8E" w:rsidRPr="00F43C8E" w:rsidRDefault="00F43C8E" w:rsidP="00F43C8E">
            <w:pPr>
              <w:pStyle w:val="3-"/>
              <w:rPr>
                <w:color w:val="auto"/>
              </w:rPr>
            </w:pPr>
            <w:r w:rsidRPr="00F43C8E">
              <w:rPr>
                <w:rFonts w:hint="eastAsia"/>
                <w:color w:val="auto"/>
              </w:rPr>
              <w:t>(F)[1]後続02: [STEP3] commonData=3, tlsData=2</w:t>
            </w:r>
          </w:p>
          <w:p w14:paraId="3431D715" w14:textId="77777777" w:rsidR="00F43C8E" w:rsidRPr="00F43C8E" w:rsidRDefault="00F43C8E" w:rsidP="00F43C8E">
            <w:pPr>
              <w:pStyle w:val="3-"/>
              <w:rPr>
                <w:color w:val="auto"/>
              </w:rPr>
            </w:pPr>
            <w:r w:rsidRPr="00F43C8E">
              <w:rPr>
                <w:rFonts w:hint="eastAsia"/>
                <w:color w:val="auto"/>
              </w:rPr>
              <w:t>(F)[4]後続01: [STEP3] commonData=3, tlsData=2</w:t>
            </w:r>
          </w:p>
          <w:p w14:paraId="77151628" w14:textId="77777777" w:rsidR="00F43C8E" w:rsidRPr="00F43C8E" w:rsidRDefault="00F43C8E" w:rsidP="00F43C8E">
            <w:pPr>
              <w:pStyle w:val="3-"/>
              <w:rPr>
                <w:color w:val="auto"/>
              </w:rPr>
            </w:pPr>
            <w:r w:rsidRPr="00F43C8E">
              <w:rPr>
                <w:rFonts w:hint="eastAsia"/>
                <w:color w:val="auto"/>
              </w:rPr>
              <w:t>(F)[2]後続05: [STEP3] commonData=3, tlsData=2</w:t>
            </w:r>
          </w:p>
          <w:p w14:paraId="7EFFF6B3" w14:textId="64D63EA6" w:rsidR="00F43C8E" w:rsidRPr="00F43C8E" w:rsidRDefault="00F43C8E" w:rsidP="00F43C8E">
            <w:pPr>
              <w:pStyle w:val="3-"/>
              <w:rPr>
                <w:color w:val="auto"/>
              </w:rPr>
            </w:pPr>
            <w:r w:rsidRPr="00F43C8E">
              <w:rPr>
                <w:rFonts w:hint="eastAsia"/>
                <w:color w:val="auto"/>
              </w:rPr>
              <w:t>(F)[3]後続04: [AFTER]  commonData=3, tlsData=3</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r w:rsidR="000E70E7">
              <w:rPr>
                <w:rFonts w:hint="eastAsia"/>
                <w:color w:val="FF0000"/>
              </w:rPr>
              <w:t>(</w:t>
            </w:r>
            <w:r w:rsidR="000E70E7">
              <w:rPr>
                <w:color w:val="FF0000"/>
              </w:rPr>
              <w:t>3</w:t>
            </w:r>
            <w:r w:rsidR="000E70E7">
              <w:rPr>
                <w:rFonts w:hint="eastAsia"/>
                <w:color w:val="FF0000"/>
              </w:rPr>
              <w:t>回目)</w:t>
            </w:r>
          </w:p>
          <w:p w14:paraId="3CA8247E" w14:textId="77777777" w:rsidR="00F43C8E" w:rsidRPr="00F43C8E" w:rsidRDefault="00F43C8E" w:rsidP="00F43C8E">
            <w:pPr>
              <w:pStyle w:val="3-"/>
              <w:rPr>
                <w:color w:val="auto"/>
              </w:rPr>
            </w:pPr>
            <w:r w:rsidRPr="00F43C8E">
              <w:rPr>
                <w:rFonts w:hint="eastAsia"/>
                <w:color w:val="auto"/>
              </w:rPr>
              <w:t>(F)[2]後続05: [AFTER]  commonData=3, tlsData=3</w:t>
            </w:r>
          </w:p>
          <w:p w14:paraId="198CCC2B" w14:textId="77777777" w:rsidR="00F43C8E" w:rsidRPr="00F43C8E" w:rsidRDefault="00F43C8E" w:rsidP="00F43C8E">
            <w:pPr>
              <w:pStyle w:val="3-"/>
              <w:rPr>
                <w:color w:val="auto"/>
              </w:rPr>
            </w:pPr>
            <w:r w:rsidRPr="00F43C8E">
              <w:rPr>
                <w:rFonts w:hint="eastAsia"/>
                <w:color w:val="auto"/>
              </w:rPr>
              <w:t>(F)[4]後続01: [AFTER]  commonData=3, tlsData=3</w:t>
            </w:r>
          </w:p>
          <w:p w14:paraId="498151A8" w14:textId="77777777" w:rsidR="00F43C8E" w:rsidRPr="00F43C8E" w:rsidRDefault="00F43C8E" w:rsidP="00F43C8E">
            <w:pPr>
              <w:pStyle w:val="3-"/>
              <w:rPr>
                <w:color w:val="auto"/>
              </w:rPr>
            </w:pPr>
            <w:r w:rsidRPr="00F43C8E">
              <w:rPr>
                <w:rFonts w:hint="eastAsia"/>
                <w:color w:val="auto"/>
              </w:rPr>
              <w:t>(F)[1]後続02: [AFTER]  commonData=3, tlsData=3</w:t>
            </w:r>
          </w:p>
          <w:p w14:paraId="0126712D" w14:textId="77777777" w:rsidR="00F43C8E" w:rsidRPr="00F43C8E" w:rsidRDefault="00F43C8E" w:rsidP="00F43C8E">
            <w:pPr>
              <w:pStyle w:val="3-"/>
              <w:rPr>
                <w:color w:val="auto"/>
              </w:rPr>
            </w:pPr>
            <w:r w:rsidRPr="00F43C8E">
              <w:rPr>
                <w:rFonts w:hint="eastAsia"/>
                <w:color w:val="auto"/>
              </w:rPr>
              <w:t>(F)[0]後続03: [AFTER]  commonData=3, tlsData=3</w:t>
            </w:r>
          </w:p>
          <w:p w14:paraId="3AD08857" w14:textId="77777777" w:rsidR="00F43C8E" w:rsidRPr="00F43C8E" w:rsidRDefault="00F43C8E" w:rsidP="00F43C8E">
            <w:pPr>
              <w:pStyle w:val="3-"/>
              <w:rPr>
                <w:color w:val="auto"/>
              </w:rPr>
            </w:pPr>
            <w:r w:rsidRPr="00F43C8E">
              <w:rPr>
                <w:rFonts w:hint="eastAsia"/>
                <w:color w:val="auto"/>
              </w:rPr>
              <w:t>(P)先行: [QUIT]</w:t>
            </w:r>
          </w:p>
          <w:p w14:paraId="6D0B45E6" w14:textId="77777777" w:rsidR="00F43C8E" w:rsidRPr="00F43C8E" w:rsidRDefault="00F43C8E" w:rsidP="00F43C8E">
            <w:pPr>
              <w:pStyle w:val="3-"/>
              <w:rPr>
                <w:color w:val="auto"/>
              </w:rPr>
            </w:pPr>
            <w:r w:rsidRPr="00F43C8E">
              <w:rPr>
                <w:rFonts w:hint="eastAsia"/>
                <w:color w:val="auto"/>
              </w:rPr>
              <w:t>- end:(P)先行 -</w:t>
            </w:r>
          </w:p>
          <w:p w14:paraId="64857B1E" w14:textId="77777777" w:rsidR="00F43C8E" w:rsidRPr="00F43C8E" w:rsidRDefault="00F43C8E" w:rsidP="00F43C8E">
            <w:pPr>
              <w:pStyle w:val="3-"/>
              <w:rPr>
                <w:color w:val="auto"/>
              </w:rPr>
            </w:pPr>
            <w:r w:rsidRPr="00F43C8E">
              <w:rPr>
                <w:rFonts w:hint="eastAsia"/>
                <w:color w:val="auto"/>
              </w:rPr>
              <w:t>(F)[1]後続02: [QUIT]</w:t>
            </w:r>
          </w:p>
          <w:p w14:paraId="6FD123C2" w14:textId="77777777" w:rsidR="00F43C8E" w:rsidRPr="00F43C8E" w:rsidRDefault="00F43C8E" w:rsidP="00F43C8E">
            <w:pPr>
              <w:pStyle w:val="3-"/>
              <w:rPr>
                <w:color w:val="auto"/>
              </w:rPr>
            </w:pPr>
            <w:r w:rsidRPr="00F43C8E">
              <w:rPr>
                <w:rFonts w:hint="eastAsia"/>
                <w:color w:val="auto"/>
              </w:rPr>
              <w:t>- end:(F)[1]後続02 -</w:t>
            </w:r>
          </w:p>
          <w:p w14:paraId="4555BEF7" w14:textId="77777777" w:rsidR="00F43C8E" w:rsidRPr="00F43C8E" w:rsidRDefault="00F43C8E" w:rsidP="00F43C8E">
            <w:pPr>
              <w:pStyle w:val="3-"/>
              <w:rPr>
                <w:color w:val="auto"/>
              </w:rPr>
            </w:pPr>
            <w:r w:rsidRPr="00F43C8E">
              <w:rPr>
                <w:rFonts w:hint="eastAsia"/>
                <w:color w:val="auto"/>
              </w:rPr>
              <w:t>(F)[4]後続01: [QUIT]</w:t>
            </w:r>
          </w:p>
          <w:p w14:paraId="058BDC61" w14:textId="77777777" w:rsidR="00F43C8E" w:rsidRPr="00F43C8E" w:rsidRDefault="00F43C8E" w:rsidP="00F43C8E">
            <w:pPr>
              <w:pStyle w:val="3-"/>
              <w:rPr>
                <w:color w:val="auto"/>
              </w:rPr>
            </w:pPr>
            <w:r w:rsidRPr="00F43C8E">
              <w:rPr>
                <w:rFonts w:hint="eastAsia"/>
                <w:color w:val="auto"/>
              </w:rPr>
              <w:t>- end:(F)[4]後続01 -</w:t>
            </w:r>
          </w:p>
          <w:p w14:paraId="61923620" w14:textId="77777777" w:rsidR="00F43C8E" w:rsidRPr="00F43C8E" w:rsidRDefault="00F43C8E" w:rsidP="00F43C8E">
            <w:pPr>
              <w:pStyle w:val="3-"/>
              <w:rPr>
                <w:color w:val="auto"/>
              </w:rPr>
            </w:pPr>
            <w:r w:rsidRPr="00F43C8E">
              <w:rPr>
                <w:rFonts w:hint="eastAsia"/>
                <w:color w:val="auto"/>
              </w:rPr>
              <w:t>(F)[3]後続04: [QUIT]</w:t>
            </w:r>
          </w:p>
          <w:p w14:paraId="41334F01" w14:textId="77777777" w:rsidR="00F43C8E" w:rsidRPr="00F43C8E" w:rsidRDefault="00F43C8E" w:rsidP="00F43C8E">
            <w:pPr>
              <w:pStyle w:val="3-"/>
              <w:rPr>
                <w:color w:val="auto"/>
              </w:rPr>
            </w:pPr>
            <w:r w:rsidRPr="00F43C8E">
              <w:rPr>
                <w:rFonts w:hint="eastAsia"/>
                <w:color w:val="auto"/>
              </w:rPr>
              <w:t>- end:(F)[3]後続04 -</w:t>
            </w:r>
          </w:p>
          <w:p w14:paraId="686AA9FC" w14:textId="77777777" w:rsidR="00F43C8E" w:rsidRPr="00F43C8E" w:rsidRDefault="00F43C8E" w:rsidP="00F43C8E">
            <w:pPr>
              <w:pStyle w:val="3-"/>
              <w:rPr>
                <w:color w:val="auto"/>
              </w:rPr>
            </w:pPr>
            <w:r w:rsidRPr="00F43C8E">
              <w:rPr>
                <w:rFonts w:hint="eastAsia"/>
                <w:color w:val="auto"/>
              </w:rPr>
              <w:t>(F)[0]後続03: [QUIT]</w:t>
            </w:r>
          </w:p>
          <w:p w14:paraId="5F081378" w14:textId="77777777" w:rsidR="00F43C8E" w:rsidRPr="00F43C8E" w:rsidRDefault="00F43C8E" w:rsidP="00F43C8E">
            <w:pPr>
              <w:pStyle w:val="3-"/>
              <w:rPr>
                <w:color w:val="auto"/>
              </w:rPr>
            </w:pPr>
            <w:r w:rsidRPr="00F43C8E">
              <w:rPr>
                <w:rFonts w:hint="eastAsia"/>
                <w:color w:val="auto"/>
              </w:rPr>
              <w:t>- end:(F)[0]後続03 -</w:t>
            </w:r>
          </w:p>
          <w:p w14:paraId="53DFC426" w14:textId="77777777" w:rsidR="00F43C8E" w:rsidRPr="00F43C8E" w:rsidRDefault="00F43C8E" w:rsidP="00F43C8E">
            <w:pPr>
              <w:pStyle w:val="3-"/>
              <w:rPr>
                <w:color w:val="auto"/>
              </w:rPr>
            </w:pPr>
            <w:r w:rsidRPr="00F43C8E">
              <w:rPr>
                <w:rFonts w:hint="eastAsia"/>
                <w:color w:val="auto"/>
              </w:rPr>
              <w:t>(F)[2]後続05: [QUIT]</w:t>
            </w:r>
          </w:p>
          <w:p w14:paraId="4A74D2AD" w14:textId="77777777" w:rsidR="00F43C8E" w:rsidRPr="00F43C8E" w:rsidRDefault="00F43C8E" w:rsidP="00F43C8E">
            <w:pPr>
              <w:pStyle w:val="3-"/>
              <w:rPr>
                <w:color w:val="auto"/>
              </w:rPr>
            </w:pPr>
            <w:r w:rsidRPr="00F43C8E">
              <w:rPr>
                <w:rFonts w:hint="eastAsia"/>
                <w:color w:val="auto"/>
              </w:rPr>
              <w:t>- end:(F)[2]後続05 -</w:t>
            </w:r>
          </w:p>
          <w:p w14:paraId="4AB44138" w14:textId="7EC30DC3" w:rsidR="0079153D" w:rsidRPr="00DD51B6" w:rsidRDefault="00F43C8E" w:rsidP="00F43C8E">
            <w:pPr>
              <w:pStyle w:val="3-"/>
            </w:pPr>
            <w:r w:rsidRPr="00F43C8E">
              <w:rPr>
                <w:color w:val="auto"/>
              </w:rPr>
              <w:t>Cond-Sginal * 10000000 = 0.937633 sec</w:t>
            </w:r>
          </w:p>
        </w:tc>
      </w:tr>
    </w:tbl>
    <w:p w14:paraId="6BF4C04E" w14:textId="21846528" w:rsidR="0036070F" w:rsidRDefault="0036070F" w:rsidP="0036070F">
      <w:pPr>
        <w:pStyle w:val="2"/>
      </w:pPr>
      <w:bookmarkStart w:id="132" w:name="_Toc379553575"/>
      <w:r>
        <w:rPr>
          <w:rFonts w:hint="eastAsia"/>
        </w:rPr>
        <w:lastRenderedPageBreak/>
        <w:t>モニター：イベント</w:t>
      </w:r>
      <w:bookmarkEnd w:id="132"/>
      <w:r w:rsidR="00A45D66">
        <w:fldChar w:fldCharType="begin"/>
      </w:r>
      <w:r w:rsidR="00A45D66">
        <w:instrText xml:space="preserve"> XE "</w:instrText>
      </w:r>
      <w:r w:rsidR="00A45D66">
        <w:rPr>
          <w:rFonts w:hint="eastAsia"/>
        </w:rPr>
        <w:instrText>イベント</w:instrText>
      </w:r>
      <w:r w:rsidR="00A45D66">
        <w:instrText>" \y “</w:instrText>
      </w:r>
      <w:r w:rsidR="00A45D66">
        <w:rPr>
          <w:rFonts w:hint="eastAsia"/>
        </w:rPr>
        <w:instrText>いべんと</w:instrText>
      </w:r>
      <w:r w:rsidR="00A45D66">
        <w:instrText xml:space="preserve">” </w:instrText>
      </w:r>
      <w:r w:rsidR="00A45D66">
        <w:fldChar w:fldCharType="end"/>
      </w:r>
    </w:p>
    <w:p w14:paraId="5EEB6B47" w14:textId="7098B352" w:rsidR="006D2982" w:rsidRDefault="006D2982" w:rsidP="006D2982">
      <w:pPr>
        <w:pStyle w:val="a9"/>
        <w:ind w:firstLine="283"/>
      </w:pPr>
      <w:r>
        <w:rPr>
          <w:rFonts w:hint="eastAsia"/>
        </w:rPr>
        <w:t>Win32API</w:t>
      </w:r>
      <w:r>
        <w:rPr>
          <w:rFonts w:hint="eastAsia"/>
        </w:rPr>
        <w:t>でモニターを行うには、「イベント」を使用する。</w:t>
      </w:r>
    </w:p>
    <w:p w14:paraId="2D243186" w14:textId="4325C57A" w:rsidR="006D2982" w:rsidRPr="006D2982" w:rsidRDefault="006D2982" w:rsidP="006D2982">
      <w:pPr>
        <w:pStyle w:val="a9"/>
        <w:ind w:firstLine="283"/>
      </w:pPr>
      <w:r>
        <w:rPr>
          <w:rFonts w:hint="eastAsia"/>
        </w:rPr>
        <w:t>イベントは条件変数に比べてシンプルに使用することができるが、</w:t>
      </w:r>
      <w:r w:rsidR="00D4166A">
        <w:rPr>
          <w:rFonts w:hint="eastAsia"/>
        </w:rPr>
        <w:t>単なる通知（「シグナル状態」と呼ぶ）しかできないので、スレッド間で相互に通知しあうような場合はそれぞれのイベントを設ける必要がある。（条件変数は任意の変数で状態</w:t>
      </w:r>
      <w:r w:rsidR="005D1B1D">
        <w:rPr>
          <w:rFonts w:hint="eastAsia"/>
        </w:rPr>
        <w:t>を管理す</w:t>
      </w:r>
      <w:r w:rsidR="00D4166A">
        <w:rPr>
          <w:rFonts w:hint="eastAsia"/>
        </w:rPr>
        <w:t>るので共用できる）</w:t>
      </w:r>
    </w:p>
    <w:p w14:paraId="27825797" w14:textId="20AC4155" w:rsidR="0036070F" w:rsidRDefault="0036070F" w:rsidP="0036070F">
      <w:pPr>
        <w:pStyle w:val="3"/>
      </w:pPr>
      <w:bookmarkStart w:id="133" w:name="_Toc379553576"/>
      <w:r>
        <w:rPr>
          <w:rFonts w:hint="eastAsia"/>
        </w:rPr>
        <w:lastRenderedPageBreak/>
        <w:t>Win32API</w:t>
      </w:r>
      <w:r>
        <w:rPr>
          <w:rFonts w:hint="eastAsia"/>
        </w:rPr>
        <w:t>版（名前なし）</w:t>
      </w:r>
      <w:bookmarkEnd w:id="133"/>
      <w:r w:rsidR="00A45D66">
        <w:fldChar w:fldCharType="begin"/>
      </w:r>
      <w:r w:rsidR="00A45D66">
        <w:instrText xml:space="preserve"> XE "</w:instrText>
      </w:r>
      <w:r w:rsidR="00A45D66">
        <w:rPr>
          <w:rFonts w:hint="eastAsia"/>
        </w:rPr>
        <w:instrText>イベント</w:instrText>
      </w:r>
      <w:r w:rsidR="00A45D66">
        <w:rPr>
          <w:rFonts w:hint="eastAsia"/>
        </w:rPr>
        <w:instrText>:WIN32API</w:instrText>
      </w:r>
      <w:r w:rsidR="00A45D66">
        <w:rPr>
          <w:rFonts w:hint="eastAsia"/>
        </w:rPr>
        <w:instrText>版</w:instrText>
      </w:r>
      <w:r w:rsidR="00A45D66">
        <w:instrText>" \y “</w:instrText>
      </w:r>
      <w:r w:rsidR="00A45D66">
        <w:rPr>
          <w:rFonts w:hint="eastAsia"/>
        </w:rPr>
        <w:instrText>いべんと</w:instrText>
      </w:r>
      <w:r w:rsidR="00A45D66">
        <w:rPr>
          <w:rFonts w:hint="eastAsia"/>
        </w:rPr>
        <w:instrText>:WIN32API</w:instrText>
      </w:r>
      <w:r w:rsidR="00A45D66">
        <w:rPr>
          <w:rFonts w:hint="eastAsia"/>
        </w:rPr>
        <w:instrText>ばん</w:instrText>
      </w:r>
      <w:r w:rsidR="00A45D66">
        <w:instrText xml:space="preserve">” </w:instrText>
      </w:r>
      <w:r w:rsidR="00A45D66">
        <w:fldChar w:fldCharType="end"/>
      </w:r>
    </w:p>
    <w:p w14:paraId="6C08E70E" w14:textId="6D54192B" w:rsidR="00D4166A" w:rsidRDefault="00D4166A" w:rsidP="00D4166A">
      <w:pPr>
        <w:pStyle w:val="aa"/>
        <w:ind w:left="447" w:firstLine="283"/>
      </w:pPr>
      <w:r>
        <w:t>Win32API</w:t>
      </w:r>
      <w:r>
        <w:t>版の</w:t>
      </w:r>
      <w:r>
        <w:rPr>
          <w:rFonts w:hint="eastAsia"/>
        </w:rPr>
        <w:t>イベント</w:t>
      </w:r>
      <w:r>
        <w:t>。</w:t>
      </w:r>
    </w:p>
    <w:p w14:paraId="3BACCD45" w14:textId="55881BBC" w:rsidR="00971C80" w:rsidRDefault="00971C80" w:rsidP="00971C80">
      <w:pPr>
        <w:pStyle w:val="aa"/>
        <w:keepNext/>
        <w:widowControl/>
        <w:spacing w:beforeLines="50" w:before="180"/>
        <w:ind w:leftChars="203" w:left="447" w:hangingChars="10" w:hanging="21"/>
      </w:pPr>
      <w:r>
        <w:t>Win32API</w:t>
      </w:r>
      <w:r>
        <w:rPr>
          <w:rFonts w:hint="eastAsia"/>
        </w:rPr>
        <w:t>版</w:t>
      </w:r>
      <w:r w:rsidR="006D48EB">
        <w:rPr>
          <w:rFonts w:hint="eastAsia"/>
        </w:rPr>
        <w:t>イベント</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33B0C8B" w14:textId="77777777" w:rsidTr="00874659">
        <w:tc>
          <w:tcPr>
            <w:tcW w:w="8494" w:type="dxa"/>
          </w:tcPr>
          <w:p w14:paraId="20612D3F" w14:textId="77777777" w:rsidR="006D48EB" w:rsidRDefault="006D48EB" w:rsidP="006D48EB">
            <w:pPr>
              <w:pStyle w:val="3-"/>
            </w:pPr>
            <w:r>
              <w:t>#include &lt;stdio.h&gt;</w:t>
            </w:r>
          </w:p>
          <w:p w14:paraId="4B11806F" w14:textId="77777777" w:rsidR="006D48EB" w:rsidRDefault="006D48EB" w:rsidP="006D48EB">
            <w:pPr>
              <w:pStyle w:val="3-"/>
            </w:pPr>
            <w:r>
              <w:t>#include &lt;stdlib.h&gt;</w:t>
            </w:r>
          </w:p>
          <w:p w14:paraId="79790527" w14:textId="77777777" w:rsidR="006D48EB" w:rsidRDefault="006D48EB" w:rsidP="006D48EB">
            <w:pPr>
              <w:pStyle w:val="3-"/>
            </w:pPr>
          </w:p>
          <w:p w14:paraId="32C79969" w14:textId="77777777" w:rsidR="006D48EB" w:rsidRPr="005D1B1D" w:rsidRDefault="006D48EB" w:rsidP="006D48EB">
            <w:pPr>
              <w:pStyle w:val="3-"/>
              <w:rPr>
                <w:color w:val="FF0000"/>
              </w:rPr>
            </w:pPr>
            <w:r w:rsidRPr="005D1B1D">
              <w:rPr>
                <w:color w:val="FF0000"/>
              </w:rPr>
              <w:t>#include &lt;Windows.h&gt;</w:t>
            </w:r>
          </w:p>
          <w:p w14:paraId="2E552EE2" w14:textId="77777777" w:rsidR="006D48EB" w:rsidRDefault="006D48EB" w:rsidP="006D48EB">
            <w:pPr>
              <w:pStyle w:val="3-"/>
            </w:pPr>
            <w:r>
              <w:t>#include &lt;Process.h&gt;</w:t>
            </w:r>
          </w:p>
          <w:p w14:paraId="14F4507F" w14:textId="77777777" w:rsidR="006D48EB" w:rsidRDefault="006D48EB" w:rsidP="006D48EB">
            <w:pPr>
              <w:pStyle w:val="3-"/>
            </w:pPr>
          </w:p>
          <w:p w14:paraId="7BC0DB0B" w14:textId="77777777" w:rsidR="006D48EB" w:rsidRPr="005D1B1D" w:rsidRDefault="006D48EB" w:rsidP="006D48EB">
            <w:pPr>
              <w:pStyle w:val="3-"/>
              <w:rPr>
                <w:color w:val="00B050"/>
              </w:rPr>
            </w:pPr>
            <w:r w:rsidRPr="005D1B1D">
              <w:rPr>
                <w:rFonts w:hint="eastAsia"/>
                <w:color w:val="00B050"/>
              </w:rPr>
              <w:t>//スレッド情報</w:t>
            </w:r>
          </w:p>
          <w:p w14:paraId="30A03D11" w14:textId="77777777" w:rsidR="006D48EB" w:rsidRDefault="006D48EB" w:rsidP="006D48EB">
            <w:pPr>
              <w:pStyle w:val="3-"/>
            </w:pPr>
            <w:r>
              <w:rPr>
                <w:rFonts w:hint="eastAsia"/>
              </w:rPr>
              <w:t xml:space="preserve">static const int FOLLOW_THREAD_MAX = 10;          </w:t>
            </w:r>
            <w:r w:rsidRPr="005D1B1D">
              <w:rPr>
                <w:rFonts w:hint="eastAsia"/>
                <w:color w:val="00B050"/>
              </w:rPr>
              <w:t>//後続スレッド最大数</w:t>
            </w:r>
          </w:p>
          <w:p w14:paraId="0E5389A0" w14:textId="77777777" w:rsidR="006D48EB" w:rsidRDefault="006D48EB" w:rsidP="006D48EB">
            <w:pPr>
              <w:pStyle w:val="3-"/>
            </w:pPr>
            <w:r>
              <w:rPr>
                <w:rFonts w:hint="eastAsia"/>
              </w:rPr>
              <w:t xml:space="preserve">static volatile LONG s_followThreadNum = 0;       </w:t>
            </w:r>
            <w:r w:rsidRPr="005D1B1D">
              <w:rPr>
                <w:rFonts w:hint="eastAsia"/>
                <w:color w:val="00B050"/>
              </w:rPr>
              <w:t>//後続スレッド数</w:t>
            </w:r>
          </w:p>
          <w:p w14:paraId="35D36770" w14:textId="77777777" w:rsidR="006D48EB" w:rsidRPr="005D1B1D" w:rsidRDefault="006D48EB" w:rsidP="006D48EB">
            <w:pPr>
              <w:pStyle w:val="3-"/>
              <w:rPr>
                <w:color w:val="00B050"/>
              </w:rPr>
            </w:pPr>
            <w:r>
              <w:rPr>
                <w:rFonts w:hint="eastAsia"/>
              </w:rPr>
              <w:t xml:space="preserve">static volatile LONG s_followThreadNo = 0;        </w:t>
            </w:r>
            <w:r w:rsidRPr="005D1B1D">
              <w:rPr>
                <w:rFonts w:hint="eastAsia"/>
                <w:color w:val="00B050"/>
              </w:rPr>
              <w:t>//後続スレッド番号発番用</w:t>
            </w:r>
          </w:p>
          <w:p w14:paraId="0A3402E4" w14:textId="77777777" w:rsidR="006D48EB" w:rsidRDefault="006D48EB" w:rsidP="006D48EB">
            <w:pPr>
              <w:pStyle w:val="3-"/>
            </w:pPr>
            <w:r>
              <w:rPr>
                <w:rFonts w:hint="eastAsia"/>
              </w:rPr>
              <w:t>static volatile bool s_IsQuirProiorThread = false;</w:t>
            </w:r>
            <w:r w:rsidRPr="005D1B1D">
              <w:rPr>
                <w:rFonts w:hint="eastAsia"/>
                <w:color w:val="00B050"/>
              </w:rPr>
              <w:t>//先行スレッド終了フラグ</w:t>
            </w:r>
          </w:p>
          <w:p w14:paraId="085F9815" w14:textId="77777777" w:rsidR="006D48EB" w:rsidRDefault="006D48EB" w:rsidP="006D48EB">
            <w:pPr>
              <w:pStyle w:val="3-"/>
            </w:pPr>
          </w:p>
          <w:p w14:paraId="565A1A65" w14:textId="77777777" w:rsidR="006D48EB" w:rsidRDefault="006D48EB" w:rsidP="006D48EB">
            <w:pPr>
              <w:pStyle w:val="3-"/>
            </w:pPr>
            <w:r w:rsidRPr="005D1B1D">
              <w:rPr>
                <w:rFonts w:hint="eastAsia"/>
                <w:color w:val="00B050"/>
              </w:rPr>
              <w:t>//イベントハンドル</w:t>
            </w:r>
          </w:p>
          <w:p w14:paraId="59B37A71" w14:textId="77777777" w:rsidR="006D48EB" w:rsidRDefault="006D48EB" w:rsidP="006D48EB">
            <w:pPr>
              <w:pStyle w:val="3-"/>
            </w:pPr>
            <w:r w:rsidRPr="005D1B1D">
              <w:rPr>
                <w:rFonts w:hint="eastAsia"/>
                <w:color w:val="FF0000"/>
              </w:rPr>
              <w:t>static HANDLE s_hPriorEvent[FOLLOW_THREAD_MAX];</w:t>
            </w:r>
            <w:r>
              <w:rPr>
                <w:rFonts w:hint="eastAsia"/>
              </w:rPr>
              <w:t xml:space="preserve"> </w:t>
            </w:r>
            <w:r w:rsidRPr="005D1B1D">
              <w:rPr>
                <w:rFonts w:hint="eastAsia"/>
                <w:color w:val="00B050"/>
              </w:rPr>
              <w:t>//先行スレッド処理完了イベント</w:t>
            </w:r>
          </w:p>
          <w:p w14:paraId="556D3484" w14:textId="77777777" w:rsidR="006D48EB" w:rsidRDefault="006D48EB" w:rsidP="006D48EB">
            <w:pPr>
              <w:pStyle w:val="3-"/>
            </w:pPr>
            <w:r w:rsidRPr="005D1B1D">
              <w:rPr>
                <w:rFonts w:hint="eastAsia"/>
                <w:color w:val="FF0000"/>
              </w:rPr>
              <w:t>static HANDLE s_hFollowEvent[FOLLOW_THREAD_MAX];</w:t>
            </w:r>
            <w:r w:rsidRPr="005D1B1D">
              <w:rPr>
                <w:rFonts w:hint="eastAsia"/>
                <w:color w:val="00B050"/>
              </w:rPr>
              <w:t>//後続スレッド処理完了イベント</w:t>
            </w:r>
          </w:p>
          <w:p w14:paraId="59848245" w14:textId="77777777" w:rsidR="006D48EB" w:rsidRDefault="006D48EB" w:rsidP="006D48EB">
            <w:pPr>
              <w:pStyle w:val="3-"/>
            </w:pPr>
          </w:p>
          <w:p w14:paraId="4B86747F" w14:textId="77777777" w:rsidR="006D48EB" w:rsidRPr="005D1B1D" w:rsidRDefault="006D48EB" w:rsidP="006D48EB">
            <w:pPr>
              <w:pStyle w:val="3-"/>
              <w:rPr>
                <w:color w:val="00B050"/>
              </w:rPr>
            </w:pPr>
            <w:r w:rsidRPr="005D1B1D">
              <w:rPr>
                <w:rFonts w:hint="eastAsia"/>
                <w:color w:val="00B050"/>
              </w:rPr>
              <w:t>//共有データ</w:t>
            </w:r>
          </w:p>
          <w:p w14:paraId="00300767" w14:textId="77777777" w:rsidR="006D48EB" w:rsidRDefault="006D48EB" w:rsidP="006D48EB">
            <w:pPr>
              <w:pStyle w:val="3-"/>
            </w:pPr>
            <w:r>
              <w:t>static int s_commonData = 0;</w:t>
            </w:r>
          </w:p>
          <w:p w14:paraId="4D98B709" w14:textId="77777777" w:rsidR="006D48EB" w:rsidRDefault="006D48EB" w:rsidP="006D48EB">
            <w:pPr>
              <w:pStyle w:val="3-"/>
            </w:pPr>
          </w:p>
          <w:p w14:paraId="76B2AC15" w14:textId="77777777" w:rsidR="006D48EB" w:rsidRPr="005D1B1D" w:rsidRDefault="006D48EB" w:rsidP="006D48EB">
            <w:pPr>
              <w:pStyle w:val="3-"/>
              <w:rPr>
                <w:color w:val="00B050"/>
              </w:rPr>
            </w:pPr>
            <w:r w:rsidRPr="005D1B1D">
              <w:rPr>
                <w:rFonts w:hint="eastAsia"/>
                <w:color w:val="00B050"/>
              </w:rPr>
              <w:t>//スレッド固有データ</w:t>
            </w:r>
          </w:p>
          <w:p w14:paraId="3F80ABB9" w14:textId="77777777" w:rsidR="006D48EB" w:rsidRDefault="006D48EB" w:rsidP="006D48EB">
            <w:pPr>
              <w:pStyle w:val="3-"/>
            </w:pPr>
            <w:r>
              <w:t>__declspec(thread) int s_tlsData = 0;</w:t>
            </w:r>
          </w:p>
          <w:p w14:paraId="4648A90E" w14:textId="77777777" w:rsidR="006D48EB" w:rsidRDefault="006D48EB" w:rsidP="006D48EB">
            <w:pPr>
              <w:pStyle w:val="3-"/>
            </w:pPr>
          </w:p>
          <w:p w14:paraId="6C8A578C" w14:textId="77777777" w:rsidR="006D48EB" w:rsidRPr="005D1B1D" w:rsidRDefault="006D48EB" w:rsidP="006D48EB">
            <w:pPr>
              <w:pStyle w:val="3-"/>
              <w:rPr>
                <w:color w:val="00B050"/>
              </w:rPr>
            </w:pPr>
            <w:r w:rsidRPr="005D1B1D">
              <w:rPr>
                <w:rFonts w:hint="eastAsia"/>
                <w:color w:val="00B050"/>
              </w:rPr>
              <w:t>//【処理説明】</w:t>
            </w:r>
          </w:p>
          <w:p w14:paraId="124D916B" w14:textId="77777777" w:rsidR="006D48EB" w:rsidRPr="005D1B1D" w:rsidRDefault="006D48EB" w:rsidP="006D48EB">
            <w:pPr>
              <w:pStyle w:val="3-"/>
              <w:rPr>
                <w:color w:val="00B050"/>
              </w:rPr>
            </w:pPr>
            <w:r w:rsidRPr="005D1B1D">
              <w:rPr>
                <w:rFonts w:hint="eastAsia"/>
                <w:color w:val="00B050"/>
              </w:rPr>
              <w:t>//先行スレッドが共有データを作成し、それが完了したら</w:t>
            </w:r>
          </w:p>
          <w:p w14:paraId="44D07D94" w14:textId="77777777" w:rsidR="006D48EB" w:rsidRPr="005D1B1D" w:rsidRDefault="006D48EB" w:rsidP="006D48EB">
            <w:pPr>
              <w:pStyle w:val="3-"/>
              <w:rPr>
                <w:color w:val="00B050"/>
              </w:rPr>
            </w:pPr>
            <w:r w:rsidRPr="005D1B1D">
              <w:rPr>
                <w:rFonts w:hint="eastAsia"/>
                <w:color w:val="00B050"/>
              </w:rPr>
              <w:t>//複数の後続スレッドがスタート。</w:t>
            </w:r>
          </w:p>
          <w:p w14:paraId="0D6E6A17" w14:textId="77777777" w:rsidR="006D48EB" w:rsidRPr="005D1B1D" w:rsidRDefault="006D48EB" w:rsidP="006D48EB">
            <w:pPr>
              <w:pStyle w:val="3-"/>
              <w:rPr>
                <w:color w:val="00B050"/>
              </w:rPr>
            </w:pPr>
            <w:r w:rsidRPr="005D1B1D">
              <w:rPr>
                <w:rFonts w:hint="eastAsia"/>
                <w:color w:val="00B050"/>
              </w:rPr>
              <w:t>//後続スレッドは共有データを読み込むだけのため、並列で動作。</w:t>
            </w:r>
          </w:p>
          <w:p w14:paraId="5FE8A73B" w14:textId="77777777" w:rsidR="006D48EB" w:rsidRPr="005D1B1D" w:rsidRDefault="006D48EB" w:rsidP="006D48EB">
            <w:pPr>
              <w:pStyle w:val="3-"/>
              <w:rPr>
                <w:color w:val="00B050"/>
              </w:rPr>
            </w:pPr>
            <w:r w:rsidRPr="005D1B1D">
              <w:rPr>
                <w:rFonts w:hint="eastAsia"/>
                <w:color w:val="00B050"/>
              </w:rPr>
              <w:t>//後続スレッドの処理が全て完了したら、また先行スレッドが稼働。</w:t>
            </w:r>
          </w:p>
          <w:p w14:paraId="7B646915" w14:textId="77777777" w:rsidR="006D48EB" w:rsidRPr="005D1B1D" w:rsidRDefault="006D48EB" w:rsidP="006D48EB">
            <w:pPr>
              <w:pStyle w:val="3-"/>
              <w:rPr>
                <w:color w:val="00B050"/>
              </w:rPr>
            </w:pPr>
            <w:r w:rsidRPr="005D1B1D">
              <w:rPr>
                <w:rFonts w:hint="eastAsia"/>
                <w:color w:val="00B050"/>
              </w:rPr>
              <w:t>//以上を何度か繰り返し、先行スレッドが終了したら全スレッド終了。</w:t>
            </w:r>
          </w:p>
          <w:p w14:paraId="562044FC" w14:textId="77777777" w:rsidR="006D48EB" w:rsidRPr="005D1B1D" w:rsidRDefault="006D48EB" w:rsidP="006D48EB">
            <w:pPr>
              <w:pStyle w:val="3-"/>
              <w:rPr>
                <w:color w:val="00B050"/>
              </w:rPr>
            </w:pPr>
            <w:r w:rsidRPr="005D1B1D">
              <w:rPr>
                <w:rFonts w:hint="eastAsia"/>
                <w:color w:val="00B050"/>
              </w:rPr>
              <w:t>//※メインループ⇒描画スレッドのようなリレー処理への応用を想定。</w:t>
            </w:r>
          </w:p>
          <w:p w14:paraId="2F036937" w14:textId="77777777" w:rsidR="006D48EB" w:rsidRDefault="006D48EB" w:rsidP="006D48EB">
            <w:pPr>
              <w:pStyle w:val="3-"/>
            </w:pPr>
          </w:p>
          <w:p w14:paraId="30E82B83" w14:textId="77777777" w:rsidR="006D48EB" w:rsidRPr="005D1B1D" w:rsidRDefault="006D48EB" w:rsidP="006D48EB">
            <w:pPr>
              <w:pStyle w:val="3-"/>
              <w:rPr>
                <w:color w:val="00B050"/>
              </w:rPr>
            </w:pPr>
            <w:r w:rsidRPr="005D1B1D">
              <w:rPr>
                <w:rFonts w:hint="eastAsia"/>
                <w:color w:val="00B050"/>
              </w:rPr>
              <w:t>//先行スレッド</w:t>
            </w:r>
          </w:p>
          <w:p w14:paraId="55DA13D6" w14:textId="77777777" w:rsidR="006D48EB" w:rsidRDefault="006D48EB" w:rsidP="006D48EB">
            <w:pPr>
              <w:pStyle w:val="3-"/>
            </w:pPr>
            <w:r>
              <w:t>unsigned int WINAPI priorThreadFunc(void* param_p)</w:t>
            </w:r>
          </w:p>
          <w:p w14:paraId="2A37CB04" w14:textId="77777777" w:rsidR="006D48EB" w:rsidRDefault="006D48EB" w:rsidP="006D48EB">
            <w:pPr>
              <w:pStyle w:val="3-"/>
            </w:pPr>
            <w:r>
              <w:t>{</w:t>
            </w:r>
          </w:p>
          <w:p w14:paraId="39741CDD" w14:textId="77777777" w:rsidR="006D48EB" w:rsidRDefault="006D48EB" w:rsidP="006D48EB">
            <w:pPr>
              <w:pStyle w:val="3-"/>
            </w:pPr>
            <w:r>
              <w:rPr>
                <w:rFonts w:hint="eastAsia"/>
              </w:rPr>
              <w:tab/>
            </w:r>
            <w:r w:rsidRPr="005D1B1D">
              <w:rPr>
                <w:rFonts w:hint="eastAsia"/>
                <w:color w:val="00B050"/>
              </w:rPr>
              <w:t>//パラメータ受け取り</w:t>
            </w:r>
          </w:p>
          <w:p w14:paraId="36841DE8" w14:textId="77777777" w:rsidR="006D48EB" w:rsidRDefault="006D48EB" w:rsidP="006D48EB">
            <w:pPr>
              <w:pStyle w:val="3-"/>
            </w:pPr>
            <w:r>
              <w:tab/>
              <w:t>const char* name = static_cast&lt;const char*&gt;(param_p);</w:t>
            </w:r>
          </w:p>
          <w:p w14:paraId="057C1C09" w14:textId="77777777" w:rsidR="006D48EB" w:rsidRDefault="006D48EB" w:rsidP="006D48EB">
            <w:pPr>
              <w:pStyle w:val="3-"/>
            </w:pPr>
          </w:p>
          <w:p w14:paraId="054C3514" w14:textId="77777777" w:rsidR="006D48EB" w:rsidRPr="005D1B1D" w:rsidRDefault="006D48EB" w:rsidP="006D48EB">
            <w:pPr>
              <w:pStyle w:val="3-"/>
              <w:rPr>
                <w:color w:val="00B050"/>
              </w:rPr>
            </w:pPr>
            <w:r>
              <w:rPr>
                <w:rFonts w:hint="eastAsia"/>
              </w:rPr>
              <w:tab/>
            </w:r>
            <w:r w:rsidRPr="005D1B1D">
              <w:rPr>
                <w:rFonts w:hint="eastAsia"/>
                <w:color w:val="00B050"/>
              </w:rPr>
              <w:t>//開始</w:t>
            </w:r>
          </w:p>
          <w:p w14:paraId="579CEF65" w14:textId="77777777" w:rsidR="006D48EB" w:rsidRDefault="006D48EB" w:rsidP="006D48EB">
            <w:pPr>
              <w:pStyle w:val="3-"/>
            </w:pPr>
            <w:r>
              <w:tab/>
              <w:t>printf("- begin:(P)%s -\n", name);</w:t>
            </w:r>
          </w:p>
          <w:p w14:paraId="3A98D932" w14:textId="77777777" w:rsidR="006D48EB" w:rsidRDefault="006D48EB" w:rsidP="006D48EB">
            <w:pPr>
              <w:pStyle w:val="3-"/>
            </w:pPr>
            <w:r>
              <w:tab/>
              <w:t>fflush(stdout);</w:t>
            </w:r>
          </w:p>
          <w:p w14:paraId="14D13566" w14:textId="77777777" w:rsidR="006D48EB" w:rsidRDefault="006D48EB" w:rsidP="006D48EB">
            <w:pPr>
              <w:pStyle w:val="3-"/>
            </w:pPr>
          </w:p>
          <w:p w14:paraId="38FA428D" w14:textId="77777777" w:rsidR="006D48EB" w:rsidRDefault="006D48EB" w:rsidP="006D48EB">
            <w:pPr>
              <w:pStyle w:val="3-"/>
            </w:pPr>
            <w:r>
              <w:rPr>
                <w:rFonts w:hint="eastAsia"/>
              </w:rPr>
              <w:tab/>
            </w:r>
            <w:r w:rsidRPr="005D1B1D">
              <w:rPr>
                <w:rFonts w:hint="eastAsia"/>
                <w:color w:val="00B050"/>
              </w:rPr>
              <w:t>//初期化</w:t>
            </w:r>
          </w:p>
          <w:p w14:paraId="73D7F369" w14:textId="77777777" w:rsidR="006D48EB" w:rsidRDefault="006D48EB" w:rsidP="006D48EB">
            <w:pPr>
              <w:pStyle w:val="3-"/>
            </w:pPr>
            <w:r>
              <w:rPr>
                <w:rFonts w:hint="eastAsia"/>
              </w:rPr>
              <w:tab/>
              <w:t>s_IsQuirProiorThread = false;</w:t>
            </w:r>
            <w:r w:rsidRPr="005D1B1D">
              <w:rPr>
                <w:rFonts w:hint="eastAsia"/>
                <w:color w:val="00B050"/>
              </w:rPr>
              <w:t>//先行処理終了フラグ</w:t>
            </w:r>
          </w:p>
          <w:p w14:paraId="3EA1FB54" w14:textId="77777777" w:rsidR="006D48EB" w:rsidRDefault="006D48EB" w:rsidP="006D48EB">
            <w:pPr>
              <w:pStyle w:val="3-"/>
            </w:pPr>
          </w:p>
          <w:p w14:paraId="6733ACD7" w14:textId="77777777" w:rsidR="006D48EB" w:rsidRPr="005D1B1D" w:rsidRDefault="006D48EB" w:rsidP="006D48EB">
            <w:pPr>
              <w:pStyle w:val="3-"/>
              <w:rPr>
                <w:color w:val="00B050"/>
              </w:rPr>
            </w:pPr>
            <w:r>
              <w:rPr>
                <w:rFonts w:hint="eastAsia"/>
              </w:rPr>
              <w:tab/>
            </w:r>
            <w:r w:rsidRPr="005D1B1D">
              <w:rPr>
                <w:rFonts w:hint="eastAsia"/>
                <w:color w:val="00B050"/>
              </w:rPr>
              <w:t>//処理</w:t>
            </w:r>
          </w:p>
          <w:p w14:paraId="447AA074" w14:textId="77777777" w:rsidR="006D48EB" w:rsidRDefault="006D48EB" w:rsidP="006D48EB">
            <w:pPr>
              <w:pStyle w:val="3-"/>
            </w:pPr>
            <w:r>
              <w:tab/>
              <w:t>static const int LOOP_COUNT_MAX = 3;</w:t>
            </w:r>
          </w:p>
          <w:p w14:paraId="2F6A4EA5" w14:textId="77777777" w:rsidR="006D48EB" w:rsidRDefault="006D48EB" w:rsidP="006D48EB">
            <w:pPr>
              <w:pStyle w:val="3-"/>
            </w:pPr>
            <w:r>
              <w:tab/>
              <w:t>int loop_counter = 0;</w:t>
            </w:r>
          </w:p>
          <w:p w14:paraId="1C57D4E1" w14:textId="77777777" w:rsidR="006D48EB" w:rsidRDefault="006D48EB" w:rsidP="006D48EB">
            <w:pPr>
              <w:pStyle w:val="3-"/>
            </w:pPr>
            <w:r>
              <w:tab/>
              <w:t>while (1)</w:t>
            </w:r>
          </w:p>
          <w:p w14:paraId="708E7368" w14:textId="77777777" w:rsidR="006D48EB" w:rsidRDefault="006D48EB" w:rsidP="006D48EB">
            <w:pPr>
              <w:pStyle w:val="3-"/>
            </w:pPr>
            <w:r>
              <w:tab/>
              <w:t>{</w:t>
            </w:r>
          </w:p>
          <w:p w14:paraId="23EE5B6A" w14:textId="77777777" w:rsidR="006D48EB" w:rsidRDefault="006D48EB" w:rsidP="006D48EB">
            <w:pPr>
              <w:pStyle w:val="3-"/>
            </w:pPr>
            <w:r>
              <w:rPr>
                <w:rFonts w:hint="eastAsia"/>
              </w:rPr>
              <w:tab/>
            </w:r>
            <w:r>
              <w:rPr>
                <w:rFonts w:hint="eastAsia"/>
              </w:rPr>
              <w:tab/>
            </w:r>
            <w:r w:rsidRPr="005D1B1D">
              <w:rPr>
                <w:rFonts w:hint="eastAsia"/>
                <w:color w:val="00B050"/>
              </w:rPr>
              <w:t>//全後続スレッド処理完了待ち</w:t>
            </w:r>
          </w:p>
          <w:p w14:paraId="0A35A417" w14:textId="77777777" w:rsidR="006D48EB" w:rsidRPr="005D1B1D" w:rsidRDefault="006D48EB" w:rsidP="006D48EB">
            <w:pPr>
              <w:pStyle w:val="3-"/>
              <w:rPr>
                <w:color w:val="FF0000"/>
              </w:rPr>
            </w:pPr>
            <w:r>
              <w:tab/>
            </w:r>
            <w:r>
              <w:tab/>
            </w:r>
            <w:r w:rsidRPr="005D1B1D">
              <w:rPr>
                <w:color w:val="FF0000"/>
              </w:rPr>
              <w:t>WaitForMultipleObjects(s_followThreadNum, s_hFollowEvent, true, INFINITE);</w:t>
            </w:r>
          </w:p>
          <w:p w14:paraId="2B865A94"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46E4AAC5" w14:textId="77777777" w:rsidR="006D48EB" w:rsidRPr="00280CEB" w:rsidRDefault="006D48EB" w:rsidP="006D48EB">
            <w:pPr>
              <w:pStyle w:val="3-"/>
            </w:pPr>
          </w:p>
          <w:p w14:paraId="4D782C0B" w14:textId="77777777" w:rsidR="006D48EB" w:rsidRPr="005D1B1D" w:rsidRDefault="006D48EB" w:rsidP="006D48EB">
            <w:pPr>
              <w:pStyle w:val="3-"/>
              <w:rPr>
                <w:color w:val="00B050"/>
              </w:rPr>
            </w:pPr>
            <w:r>
              <w:rPr>
                <w:rFonts w:hint="eastAsia"/>
              </w:rPr>
              <w:tab/>
            </w:r>
            <w:r>
              <w:rPr>
                <w:rFonts w:hint="eastAsia"/>
              </w:rPr>
              <w:tab/>
            </w:r>
            <w:r w:rsidRPr="005D1B1D">
              <w:rPr>
                <w:rFonts w:hint="eastAsia"/>
                <w:color w:val="00B050"/>
              </w:rPr>
              <w:t>//ループカウンタ進行＆終了判定</w:t>
            </w:r>
          </w:p>
          <w:p w14:paraId="163E9217" w14:textId="77777777" w:rsidR="006D48EB" w:rsidRDefault="006D48EB" w:rsidP="006D48EB">
            <w:pPr>
              <w:pStyle w:val="3-"/>
            </w:pPr>
            <w:r>
              <w:tab/>
            </w:r>
            <w:r>
              <w:tab/>
              <w:t>if (loop_counter++ == LOOP_COUNT_MAX)</w:t>
            </w:r>
          </w:p>
          <w:p w14:paraId="79774C00" w14:textId="77777777" w:rsidR="006D48EB" w:rsidRDefault="006D48EB" w:rsidP="006D48EB">
            <w:pPr>
              <w:pStyle w:val="3-"/>
            </w:pPr>
            <w:r>
              <w:tab/>
            </w:r>
            <w:r>
              <w:tab/>
              <w:t>{</w:t>
            </w:r>
          </w:p>
          <w:p w14:paraId="70AB9F6C" w14:textId="77777777" w:rsidR="006D48EB" w:rsidRPr="005D1B1D" w:rsidRDefault="006D48EB" w:rsidP="006D48EB">
            <w:pPr>
              <w:pStyle w:val="3-"/>
              <w:rPr>
                <w:color w:val="00B050"/>
              </w:rPr>
            </w:pPr>
            <w:r>
              <w:rPr>
                <w:rFonts w:hint="eastAsia"/>
              </w:rPr>
              <w:tab/>
            </w:r>
            <w:r>
              <w:rPr>
                <w:rFonts w:hint="eastAsia"/>
              </w:rPr>
              <w:tab/>
            </w:r>
            <w:r>
              <w:rPr>
                <w:rFonts w:hint="eastAsia"/>
              </w:rPr>
              <w:tab/>
            </w:r>
            <w:r w:rsidRPr="005D1B1D">
              <w:rPr>
                <w:rFonts w:hint="eastAsia"/>
                <w:color w:val="00B050"/>
              </w:rPr>
              <w:t>//処理終了</w:t>
            </w:r>
          </w:p>
          <w:p w14:paraId="030FE328" w14:textId="77777777" w:rsidR="006D48EB" w:rsidRDefault="006D48EB" w:rsidP="006D48EB">
            <w:pPr>
              <w:pStyle w:val="3-"/>
            </w:pPr>
            <w:r>
              <w:tab/>
            </w:r>
            <w:r>
              <w:tab/>
            </w:r>
            <w:r>
              <w:tab/>
              <w:t>printf("(P)%s: [QUIT]\n", name);</w:t>
            </w:r>
          </w:p>
          <w:p w14:paraId="138A1ED2" w14:textId="77777777" w:rsidR="006D48EB" w:rsidRDefault="006D48EB" w:rsidP="006D48EB">
            <w:pPr>
              <w:pStyle w:val="3-"/>
            </w:pPr>
            <w:r>
              <w:tab/>
            </w:r>
            <w:r>
              <w:tab/>
            </w:r>
            <w:r>
              <w:tab/>
              <w:t>fflush(stdout);</w:t>
            </w:r>
          </w:p>
          <w:p w14:paraId="34CD14FD" w14:textId="77777777" w:rsidR="006D48EB" w:rsidRDefault="006D48EB" w:rsidP="006D48EB">
            <w:pPr>
              <w:pStyle w:val="3-"/>
            </w:pPr>
            <w:r>
              <w:lastRenderedPageBreak/>
              <w:tab/>
            </w:r>
            <w:r>
              <w:tab/>
            </w:r>
            <w:r>
              <w:tab/>
            </w:r>
          </w:p>
          <w:p w14:paraId="3AAB0F51" w14:textId="77777777" w:rsidR="006D48EB" w:rsidRDefault="006D48EB" w:rsidP="006D48EB">
            <w:pPr>
              <w:pStyle w:val="3-"/>
            </w:pPr>
            <w:r>
              <w:rPr>
                <w:rFonts w:hint="eastAsia"/>
              </w:rPr>
              <w:tab/>
            </w:r>
            <w:r>
              <w:rPr>
                <w:rFonts w:hint="eastAsia"/>
              </w:rPr>
              <w:tab/>
            </w:r>
            <w:r>
              <w:rPr>
                <w:rFonts w:hint="eastAsia"/>
              </w:rPr>
              <w:tab/>
            </w:r>
            <w:r w:rsidRPr="005D1B1D">
              <w:rPr>
                <w:rFonts w:hint="eastAsia"/>
                <w:color w:val="00B050"/>
              </w:rPr>
              <w:t>//先行スレッド終了フラグ</w:t>
            </w:r>
          </w:p>
          <w:p w14:paraId="4F77755C" w14:textId="77777777" w:rsidR="006D48EB" w:rsidRDefault="006D48EB" w:rsidP="006D48EB">
            <w:pPr>
              <w:pStyle w:val="3-"/>
            </w:pPr>
            <w:r>
              <w:tab/>
            </w:r>
            <w:r>
              <w:tab/>
            </w:r>
            <w:r>
              <w:tab/>
              <w:t>s_IsQuirProiorThread = true;</w:t>
            </w:r>
          </w:p>
          <w:p w14:paraId="34DE2995" w14:textId="77777777" w:rsidR="006D48EB" w:rsidRDefault="006D48EB" w:rsidP="006D48EB">
            <w:pPr>
              <w:pStyle w:val="3-"/>
            </w:pPr>
            <w:r>
              <w:tab/>
            </w:r>
            <w:r>
              <w:tab/>
            </w:r>
            <w:r>
              <w:tab/>
            </w:r>
          </w:p>
          <w:p w14:paraId="49EE06D4" w14:textId="77777777" w:rsidR="006D48EB" w:rsidRPr="005D1B1D" w:rsidRDefault="006D48EB" w:rsidP="006D48EB">
            <w:pPr>
              <w:pStyle w:val="3-"/>
              <w:rPr>
                <w:color w:val="00B050"/>
              </w:rPr>
            </w:pPr>
            <w:r>
              <w:rPr>
                <w:rFonts w:hint="eastAsia"/>
              </w:rPr>
              <w:tab/>
            </w:r>
            <w:r>
              <w:rPr>
                <w:rFonts w:hint="eastAsia"/>
              </w:rPr>
              <w:tab/>
            </w:r>
            <w:r>
              <w:rPr>
                <w:rFonts w:hint="eastAsia"/>
              </w:rPr>
              <w:tab/>
            </w:r>
            <w:r w:rsidRPr="005D1B1D">
              <w:rPr>
                <w:rFonts w:hint="eastAsia"/>
                <w:color w:val="00B050"/>
              </w:rPr>
              <w:t>//先行スレッド処理完了イベントセット</w:t>
            </w:r>
          </w:p>
          <w:p w14:paraId="4B88DAB7" w14:textId="77777777" w:rsidR="006D48EB" w:rsidRDefault="006D48EB" w:rsidP="006D48EB">
            <w:pPr>
              <w:pStyle w:val="3-"/>
            </w:pPr>
            <w:r>
              <w:tab/>
            </w:r>
            <w:r>
              <w:tab/>
            </w:r>
            <w:r>
              <w:tab/>
              <w:t>for (int i = 0; i &lt; s_followThreadNum; ++i)</w:t>
            </w:r>
          </w:p>
          <w:p w14:paraId="5C3B874E" w14:textId="77777777" w:rsidR="006D48EB" w:rsidRPr="00134DCF" w:rsidRDefault="006D48EB" w:rsidP="006D48EB">
            <w:pPr>
              <w:pStyle w:val="3-"/>
              <w:rPr>
                <w:color w:val="FF0000"/>
              </w:rPr>
            </w:pPr>
            <w:r>
              <w:tab/>
            </w:r>
            <w:r>
              <w:tab/>
            </w:r>
            <w:r>
              <w:tab/>
            </w:r>
            <w:r>
              <w:tab/>
            </w:r>
            <w:r w:rsidRPr="00134DCF">
              <w:rPr>
                <w:color w:val="FF0000"/>
              </w:rPr>
              <w:t>SetEvent(s_hPriorEvent[i]);</w:t>
            </w:r>
          </w:p>
          <w:p w14:paraId="72C29998" w14:textId="77777777" w:rsidR="006D48EB" w:rsidRDefault="006D48EB" w:rsidP="006D48EB">
            <w:pPr>
              <w:pStyle w:val="3-"/>
            </w:pPr>
          </w:p>
          <w:p w14:paraId="2E8B4964" w14:textId="77777777" w:rsidR="006D48EB" w:rsidRDefault="006D48EB" w:rsidP="006D48EB">
            <w:pPr>
              <w:pStyle w:val="3-"/>
            </w:pPr>
            <w:r>
              <w:tab/>
            </w:r>
            <w:r>
              <w:tab/>
            </w:r>
            <w:r>
              <w:tab/>
              <w:t>break;</w:t>
            </w:r>
          </w:p>
          <w:p w14:paraId="308B4DD5" w14:textId="77777777" w:rsidR="006D48EB" w:rsidRDefault="006D48EB" w:rsidP="006D48EB">
            <w:pPr>
              <w:pStyle w:val="3-"/>
            </w:pPr>
            <w:r>
              <w:tab/>
            </w:r>
            <w:r>
              <w:tab/>
              <w:t>}</w:t>
            </w:r>
          </w:p>
          <w:p w14:paraId="6B35A950" w14:textId="77777777" w:rsidR="006D48EB" w:rsidRDefault="006D48EB" w:rsidP="006D48EB">
            <w:pPr>
              <w:pStyle w:val="3-"/>
            </w:pPr>
          </w:p>
          <w:p w14:paraId="04AD401A" w14:textId="77777777" w:rsidR="006D48EB" w:rsidRPr="005D1B1D" w:rsidRDefault="006D48EB" w:rsidP="006D48EB">
            <w:pPr>
              <w:pStyle w:val="3-"/>
              <w:rPr>
                <w:color w:val="00B050"/>
              </w:rPr>
            </w:pPr>
            <w:r>
              <w:rPr>
                <w:rFonts w:hint="eastAsia"/>
              </w:rPr>
              <w:tab/>
            </w:r>
            <w:r>
              <w:rPr>
                <w:rFonts w:hint="eastAsia"/>
              </w:rPr>
              <w:tab/>
            </w:r>
            <w:r w:rsidRPr="005D1B1D">
              <w:rPr>
                <w:rFonts w:hint="eastAsia"/>
                <w:color w:val="00B050"/>
              </w:rPr>
              <w:t>//データ表示（前）</w:t>
            </w:r>
          </w:p>
          <w:p w14:paraId="0580D76D" w14:textId="77777777" w:rsidR="006D48EB" w:rsidRDefault="006D48EB" w:rsidP="006D48EB">
            <w:pPr>
              <w:pStyle w:val="3-"/>
            </w:pPr>
            <w:r>
              <w:tab/>
            </w:r>
            <w:r>
              <w:tab/>
              <w:t>printf("(P)%s: [BEFORE] commonData=%d, tlsData=%d\n", name, s_commonData, s_tlsData);</w:t>
            </w:r>
          </w:p>
          <w:p w14:paraId="3AD529FE" w14:textId="77777777" w:rsidR="006D48EB" w:rsidRDefault="006D48EB" w:rsidP="006D48EB">
            <w:pPr>
              <w:pStyle w:val="3-"/>
            </w:pPr>
            <w:r>
              <w:tab/>
            </w:r>
            <w:r>
              <w:tab/>
              <w:t>fflush(stdout);</w:t>
            </w:r>
          </w:p>
          <w:p w14:paraId="1EB8D45C" w14:textId="77777777" w:rsidR="006D48EB" w:rsidRDefault="006D48EB" w:rsidP="006D48EB">
            <w:pPr>
              <w:pStyle w:val="3-"/>
            </w:pPr>
          </w:p>
          <w:p w14:paraId="33B79428"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//データ取得</w:t>
            </w:r>
          </w:p>
          <w:p w14:paraId="24BB87FE" w14:textId="77777777" w:rsidR="006D48EB" w:rsidRDefault="006D48EB" w:rsidP="006D48EB">
            <w:pPr>
              <w:pStyle w:val="3-"/>
            </w:pPr>
            <w:r>
              <w:tab/>
            </w:r>
            <w:r>
              <w:tab/>
              <w:t>int common_data = s_commonData;</w:t>
            </w:r>
          </w:p>
          <w:p w14:paraId="495CDD5C" w14:textId="77777777" w:rsidR="006D48EB" w:rsidRDefault="006D48EB" w:rsidP="006D48EB">
            <w:pPr>
              <w:pStyle w:val="3-"/>
            </w:pPr>
            <w:r>
              <w:tab/>
            </w:r>
            <w:r>
              <w:tab/>
              <w:t>int tls_data = s_tlsData;</w:t>
            </w:r>
          </w:p>
          <w:p w14:paraId="0AA4F435" w14:textId="77777777" w:rsidR="006D48EB" w:rsidRDefault="006D48EB" w:rsidP="006D48EB">
            <w:pPr>
              <w:pStyle w:val="3-"/>
            </w:pPr>
          </w:p>
          <w:p w14:paraId="75394A4D"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//データ更新</w:t>
            </w:r>
          </w:p>
          <w:p w14:paraId="31E45CE4" w14:textId="77777777" w:rsidR="006D48EB" w:rsidRDefault="006D48EB" w:rsidP="006D48EB">
            <w:pPr>
              <w:pStyle w:val="3-"/>
            </w:pPr>
            <w:r>
              <w:tab/>
            </w:r>
            <w:r>
              <w:tab/>
              <w:t>++common_data;</w:t>
            </w:r>
          </w:p>
          <w:p w14:paraId="20CC667B" w14:textId="77777777" w:rsidR="006D48EB" w:rsidRDefault="006D48EB" w:rsidP="006D48EB">
            <w:pPr>
              <w:pStyle w:val="3-"/>
            </w:pPr>
            <w:r>
              <w:tab/>
            </w:r>
            <w:r>
              <w:tab/>
              <w:t>++tls_data;</w:t>
            </w:r>
          </w:p>
          <w:p w14:paraId="5C843361" w14:textId="77777777" w:rsidR="006D48EB" w:rsidRDefault="006D48EB" w:rsidP="006D48EB">
            <w:pPr>
              <w:pStyle w:val="3-"/>
            </w:pPr>
          </w:p>
          <w:p w14:paraId="56B40101" w14:textId="77777777" w:rsidR="006D48EB" w:rsidRDefault="006D48EB" w:rsidP="006D48EB">
            <w:pPr>
              <w:pStyle w:val="3-"/>
            </w:pPr>
            <w:r>
              <w:rPr>
                <w:rFonts w:hint="eastAsia"/>
              </w:rPr>
              <w:tab/>
            </w:r>
            <w:r>
              <w:rPr>
                <w:rFonts w:hint="eastAsia"/>
              </w:rPr>
              <w:tab/>
            </w:r>
            <w:r w:rsidRPr="00134DCF">
              <w:rPr>
                <w:rFonts w:hint="eastAsia"/>
                <w:color w:val="00B050"/>
              </w:rPr>
              <w:t>//若干ランダムでスリープ（0～499 msec）</w:t>
            </w:r>
          </w:p>
          <w:p w14:paraId="52976B5D" w14:textId="77777777" w:rsidR="006D48EB" w:rsidRDefault="006D48EB" w:rsidP="006D48EB">
            <w:pPr>
              <w:pStyle w:val="3-"/>
            </w:pPr>
            <w:r>
              <w:tab/>
            </w:r>
            <w:r>
              <w:tab/>
              <w:t>Sleep(rand() % 500);</w:t>
            </w:r>
          </w:p>
          <w:p w14:paraId="15FEAD1F" w14:textId="77777777" w:rsidR="006D48EB" w:rsidRDefault="006D48EB" w:rsidP="006D48EB">
            <w:pPr>
              <w:pStyle w:val="3-"/>
            </w:pPr>
          </w:p>
          <w:p w14:paraId="66444C0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//データ書き戻し</w:t>
            </w:r>
          </w:p>
          <w:p w14:paraId="6525E3F0" w14:textId="77777777" w:rsidR="006D48EB" w:rsidRDefault="006D48EB" w:rsidP="006D48EB">
            <w:pPr>
              <w:pStyle w:val="3-"/>
            </w:pPr>
            <w:r>
              <w:tab/>
            </w:r>
            <w:r>
              <w:tab/>
              <w:t>s_commonData = common_data;</w:t>
            </w:r>
          </w:p>
          <w:p w14:paraId="79A652E3" w14:textId="77777777" w:rsidR="006D48EB" w:rsidRDefault="006D48EB" w:rsidP="006D48EB">
            <w:pPr>
              <w:pStyle w:val="3-"/>
            </w:pPr>
            <w:r>
              <w:tab/>
            </w:r>
            <w:r>
              <w:tab/>
              <w:t>s_tlsData = tls_data;</w:t>
            </w:r>
          </w:p>
          <w:p w14:paraId="7CC6D376" w14:textId="77777777" w:rsidR="006D48EB" w:rsidRDefault="006D48EB" w:rsidP="006D48EB">
            <w:pPr>
              <w:pStyle w:val="3-"/>
            </w:pPr>
          </w:p>
          <w:p w14:paraId="72AB3F97"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//データ表示（後）</w:t>
            </w:r>
          </w:p>
          <w:p w14:paraId="2EB36916" w14:textId="77777777" w:rsidR="006D48EB" w:rsidRDefault="006D48EB" w:rsidP="006D48EB">
            <w:pPr>
              <w:pStyle w:val="3-"/>
            </w:pPr>
            <w:r>
              <w:tab/>
            </w:r>
            <w:r>
              <w:tab/>
              <w:t>printf("(P)%s: [AFTER]  commonData=%d, tlsData=%d\n", name, s_commonData, s_tlsData);</w:t>
            </w:r>
          </w:p>
          <w:p w14:paraId="33D333C1" w14:textId="77777777" w:rsidR="006D48EB" w:rsidRDefault="006D48EB" w:rsidP="006D48EB">
            <w:pPr>
              <w:pStyle w:val="3-"/>
            </w:pPr>
            <w:r>
              <w:tab/>
            </w:r>
            <w:r>
              <w:tab/>
              <w:t>fflush(stdout);</w:t>
            </w:r>
          </w:p>
          <w:p w14:paraId="487546E2" w14:textId="77777777" w:rsidR="006D48EB" w:rsidRDefault="006D48EB" w:rsidP="006D48EB">
            <w:pPr>
              <w:pStyle w:val="3-"/>
            </w:pPr>
          </w:p>
          <w:p w14:paraId="562D28C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//先行スレッド処理完了イベントセット</w:t>
            </w:r>
          </w:p>
          <w:p w14:paraId="1D829B50" w14:textId="77777777" w:rsidR="006D48EB" w:rsidRDefault="006D48EB" w:rsidP="006D48EB">
            <w:pPr>
              <w:pStyle w:val="3-"/>
            </w:pPr>
            <w:r>
              <w:tab/>
            </w:r>
            <w:r>
              <w:tab/>
              <w:t>for (int i = 0; i &lt; s_followThreadNum; ++i)</w:t>
            </w:r>
          </w:p>
          <w:p w14:paraId="368CFBF1" w14:textId="77777777" w:rsidR="006D48EB" w:rsidRDefault="006D48EB" w:rsidP="006D48EB">
            <w:pPr>
              <w:pStyle w:val="3-"/>
            </w:pPr>
            <w:r>
              <w:tab/>
            </w:r>
            <w:r>
              <w:tab/>
              <w:t>{</w:t>
            </w:r>
          </w:p>
          <w:p w14:paraId="59AA2903" w14:textId="77777777" w:rsidR="006D48EB" w:rsidRPr="00134DCF" w:rsidRDefault="006D48EB" w:rsidP="006D48EB">
            <w:pPr>
              <w:pStyle w:val="3-"/>
              <w:rPr>
                <w:color w:val="FF0000"/>
              </w:rPr>
            </w:pPr>
            <w:r>
              <w:tab/>
            </w:r>
            <w:r>
              <w:tab/>
            </w:r>
            <w:r>
              <w:tab/>
            </w:r>
            <w:r w:rsidRPr="00134DCF">
              <w:rPr>
                <w:color w:val="FF0000"/>
              </w:rPr>
              <w:t>SetEvent(s_hPriorEvent[i]);</w:t>
            </w:r>
          </w:p>
          <w:p w14:paraId="6FF43779" w14:textId="77777777" w:rsidR="006D48EB" w:rsidRDefault="006D48EB" w:rsidP="006D48EB">
            <w:pPr>
              <w:pStyle w:val="3-"/>
            </w:pPr>
            <w:r>
              <w:tab/>
            </w:r>
            <w:r>
              <w:tab/>
              <w:t>}</w:t>
            </w:r>
          </w:p>
          <w:p w14:paraId="0700FF91"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w:t>
            </w:r>
            <w:r w:rsidRPr="00134DCF">
              <w:rPr>
                <w:rFonts w:hint="eastAsia"/>
                <w:color w:val="FF0000"/>
              </w:rPr>
              <w:t>PulseEvent()</w:t>
            </w:r>
            <w:r w:rsidRPr="00134DCF">
              <w:rPr>
                <w:rFonts w:hint="eastAsia"/>
                <w:color w:val="00B050"/>
              </w:rPr>
              <w:t xml:space="preserve"> は SetEvent() のように、先行してシグナル状態を作るようなことができず、</w:t>
            </w:r>
          </w:p>
          <w:p w14:paraId="4C5912A6" w14:textId="77777777" w:rsidR="006D48EB" w:rsidRPr="00134DCF" w:rsidRDefault="006D48EB" w:rsidP="006D48EB">
            <w:pPr>
              <w:pStyle w:val="3-"/>
              <w:rPr>
                <w:color w:val="00B050"/>
              </w:rPr>
            </w:pPr>
            <w:r w:rsidRPr="00134DCF">
              <w:rPr>
                <w:rFonts w:hint="eastAsia"/>
                <w:color w:val="00B050"/>
              </w:rPr>
              <w:tab/>
            </w:r>
            <w:r w:rsidRPr="00134DCF">
              <w:rPr>
                <w:rFonts w:hint="eastAsia"/>
                <w:color w:val="00B050"/>
              </w:rPr>
              <w:tab/>
              <w:t>//　PulseEvent() 実行のタイミングで待機しているものを開放するだけしかできない。</w:t>
            </w:r>
          </w:p>
          <w:p w14:paraId="102D5442" w14:textId="77777777" w:rsidR="006D48EB" w:rsidRPr="00134DCF" w:rsidRDefault="006D48EB" w:rsidP="006D48EB">
            <w:pPr>
              <w:pStyle w:val="3-"/>
              <w:rPr>
                <w:color w:val="FF0000"/>
              </w:rPr>
            </w:pPr>
            <w:r w:rsidRPr="00134DCF">
              <w:rPr>
                <w:rFonts w:hint="eastAsia"/>
                <w:color w:val="00B050"/>
              </w:rPr>
              <w:tab/>
            </w:r>
            <w:r w:rsidRPr="00134DCF">
              <w:rPr>
                <w:rFonts w:hint="eastAsia"/>
                <w:color w:val="00B050"/>
              </w:rPr>
              <w:tab/>
              <w:t>//　なので、</w:t>
            </w:r>
            <w:r w:rsidRPr="00134DCF">
              <w:rPr>
                <w:rFonts w:hint="eastAsia"/>
                <w:color w:val="FF0000"/>
              </w:rPr>
              <w:t>PulseEvent() を使用せず、子の数分のイベントを使用する。</w:t>
            </w:r>
          </w:p>
          <w:p w14:paraId="3606154F" w14:textId="77777777" w:rsidR="006D48EB" w:rsidRDefault="006D48EB" w:rsidP="006D48EB">
            <w:pPr>
              <w:pStyle w:val="3-"/>
            </w:pPr>
          </w:p>
          <w:p w14:paraId="226C4D6B" w14:textId="77777777" w:rsidR="006D48EB" w:rsidRDefault="006D48EB" w:rsidP="006D48EB">
            <w:pPr>
              <w:pStyle w:val="3-"/>
            </w:pPr>
            <w:r>
              <w:rPr>
                <w:rFonts w:hint="eastAsia"/>
              </w:rPr>
              <w:tab/>
            </w:r>
            <w:r>
              <w:rPr>
                <w:rFonts w:hint="eastAsia"/>
              </w:rPr>
              <w:tab/>
            </w:r>
            <w:r w:rsidRPr="00134DCF">
              <w:rPr>
                <w:rFonts w:hint="eastAsia"/>
                <w:color w:val="00B050"/>
              </w:rPr>
              <w:t>//スレッド切り替えのためのスリープ</w:t>
            </w:r>
          </w:p>
          <w:p w14:paraId="2FE2D3EB" w14:textId="77777777" w:rsidR="006D48EB" w:rsidRDefault="006D48EB" w:rsidP="006D48EB">
            <w:pPr>
              <w:pStyle w:val="3-"/>
            </w:pPr>
            <w:r>
              <w:tab/>
            </w:r>
            <w:r>
              <w:tab/>
              <w:t>Sleep(0);</w:t>
            </w:r>
          </w:p>
          <w:p w14:paraId="2BE8B43E" w14:textId="77777777" w:rsidR="006D48EB" w:rsidRPr="00134DCF" w:rsidRDefault="006D48EB" w:rsidP="006D48EB">
            <w:pPr>
              <w:pStyle w:val="3-"/>
              <w:rPr>
                <w:color w:val="00B050"/>
              </w:rPr>
            </w:pPr>
            <w:r>
              <w:rPr>
                <w:rFonts w:hint="eastAsia"/>
              </w:rPr>
              <w:tab/>
            </w:r>
            <w:r w:rsidRPr="00134DCF">
              <w:rPr>
                <w:rFonts w:hint="eastAsia"/>
                <w:color w:val="00B050"/>
              </w:rPr>
              <w:t>//</w:t>
            </w:r>
            <w:r w:rsidRPr="00134DCF">
              <w:rPr>
                <w:rFonts w:hint="eastAsia"/>
                <w:color w:val="00B050"/>
              </w:rPr>
              <w:tab/>
              <w:t>//スレッド切り替え</w:t>
            </w:r>
          </w:p>
          <w:p w14:paraId="19576825"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SwitchToThread();//OSに任せて再スケジューリング</w:t>
            </w:r>
          </w:p>
          <w:p w14:paraId="49432111"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Yield();//廃止</w:t>
            </w:r>
          </w:p>
          <w:p w14:paraId="2F5869E9" w14:textId="77777777" w:rsidR="006D48EB" w:rsidRDefault="006D48EB" w:rsidP="006D48EB">
            <w:pPr>
              <w:pStyle w:val="3-"/>
            </w:pPr>
            <w:r>
              <w:tab/>
              <w:t>}</w:t>
            </w:r>
          </w:p>
          <w:p w14:paraId="6DE3D639" w14:textId="77777777" w:rsidR="006D48EB" w:rsidRDefault="006D48EB" w:rsidP="006D48EB">
            <w:pPr>
              <w:pStyle w:val="3-"/>
            </w:pPr>
          </w:p>
          <w:p w14:paraId="589E4CF4" w14:textId="77777777" w:rsidR="006D48EB" w:rsidRPr="00134DCF" w:rsidRDefault="006D48EB" w:rsidP="006D48EB">
            <w:pPr>
              <w:pStyle w:val="3-"/>
              <w:rPr>
                <w:color w:val="00B050"/>
              </w:rPr>
            </w:pPr>
            <w:r>
              <w:rPr>
                <w:rFonts w:hint="eastAsia"/>
              </w:rPr>
              <w:tab/>
            </w:r>
            <w:r w:rsidRPr="00134DCF">
              <w:rPr>
                <w:rFonts w:hint="eastAsia"/>
                <w:color w:val="00B050"/>
              </w:rPr>
              <w:t>//終了</w:t>
            </w:r>
          </w:p>
          <w:p w14:paraId="4BFB1D68" w14:textId="77777777" w:rsidR="006D48EB" w:rsidRDefault="006D48EB" w:rsidP="006D48EB">
            <w:pPr>
              <w:pStyle w:val="3-"/>
            </w:pPr>
            <w:r>
              <w:tab/>
              <w:t>printf("- end:(P)%s -\n", name);</w:t>
            </w:r>
          </w:p>
          <w:p w14:paraId="7BA406C7" w14:textId="77777777" w:rsidR="006D48EB" w:rsidRDefault="006D48EB" w:rsidP="006D48EB">
            <w:pPr>
              <w:pStyle w:val="3-"/>
            </w:pPr>
            <w:r>
              <w:tab/>
              <w:t>fflush(stdout);</w:t>
            </w:r>
          </w:p>
          <w:p w14:paraId="5EA504FD" w14:textId="77777777" w:rsidR="006D48EB" w:rsidRDefault="006D48EB" w:rsidP="006D48EB">
            <w:pPr>
              <w:pStyle w:val="3-"/>
            </w:pPr>
            <w:r>
              <w:tab/>
              <w:t>return 0;</w:t>
            </w:r>
          </w:p>
          <w:p w14:paraId="7BBD521F" w14:textId="77777777" w:rsidR="006D48EB" w:rsidRDefault="006D48EB" w:rsidP="006D48EB">
            <w:pPr>
              <w:pStyle w:val="3-"/>
            </w:pPr>
            <w:r>
              <w:t>}</w:t>
            </w:r>
          </w:p>
          <w:p w14:paraId="290464E7" w14:textId="77777777" w:rsidR="006D48EB" w:rsidRDefault="006D48EB" w:rsidP="006D48EB">
            <w:pPr>
              <w:pStyle w:val="3-"/>
            </w:pPr>
          </w:p>
          <w:p w14:paraId="289FAC4A" w14:textId="77777777" w:rsidR="006D48EB" w:rsidRPr="00134DCF" w:rsidRDefault="006D48EB" w:rsidP="006D48EB">
            <w:pPr>
              <w:pStyle w:val="3-"/>
              <w:rPr>
                <w:color w:val="00B050"/>
              </w:rPr>
            </w:pPr>
            <w:r w:rsidRPr="00134DCF">
              <w:rPr>
                <w:rFonts w:hint="eastAsia"/>
                <w:color w:val="00B050"/>
              </w:rPr>
              <w:t>//後続スレッド</w:t>
            </w:r>
          </w:p>
          <w:p w14:paraId="10A15978" w14:textId="77777777" w:rsidR="006D48EB" w:rsidRDefault="006D48EB" w:rsidP="006D48EB">
            <w:pPr>
              <w:pStyle w:val="3-"/>
            </w:pPr>
            <w:r>
              <w:t>unsigned int WINAPI followThreadFunc(void* param_p)</w:t>
            </w:r>
          </w:p>
          <w:p w14:paraId="18F2081E" w14:textId="77777777" w:rsidR="006D48EB" w:rsidRDefault="006D48EB" w:rsidP="006D48EB">
            <w:pPr>
              <w:pStyle w:val="3-"/>
            </w:pPr>
            <w:r>
              <w:t>{</w:t>
            </w:r>
          </w:p>
          <w:p w14:paraId="182E313B" w14:textId="77777777" w:rsidR="006D48EB" w:rsidRDefault="006D48EB" w:rsidP="006D48EB">
            <w:pPr>
              <w:pStyle w:val="3-"/>
            </w:pPr>
            <w:r>
              <w:rPr>
                <w:rFonts w:hint="eastAsia"/>
              </w:rPr>
              <w:tab/>
            </w:r>
            <w:r w:rsidRPr="00134DCF">
              <w:rPr>
                <w:rFonts w:hint="eastAsia"/>
                <w:color w:val="00B050"/>
              </w:rPr>
              <w:t>//パラメータ受け取り</w:t>
            </w:r>
          </w:p>
          <w:p w14:paraId="3F235F1A" w14:textId="77777777" w:rsidR="006D48EB" w:rsidRDefault="006D48EB" w:rsidP="006D48EB">
            <w:pPr>
              <w:pStyle w:val="3-"/>
            </w:pPr>
            <w:r>
              <w:tab/>
              <w:t>const char* name = static_cast&lt;const char*&gt;(param_p);</w:t>
            </w:r>
          </w:p>
          <w:p w14:paraId="4B044AE7" w14:textId="77777777" w:rsidR="006D48EB" w:rsidRDefault="006D48EB" w:rsidP="006D48EB">
            <w:pPr>
              <w:pStyle w:val="3-"/>
            </w:pPr>
          </w:p>
          <w:p w14:paraId="7EBA4D51" w14:textId="77777777" w:rsidR="006D48EB" w:rsidRPr="00134DCF" w:rsidRDefault="006D48EB" w:rsidP="006D48EB">
            <w:pPr>
              <w:pStyle w:val="3-"/>
              <w:rPr>
                <w:color w:val="00B050"/>
              </w:rPr>
            </w:pPr>
            <w:r>
              <w:rPr>
                <w:rFonts w:hint="eastAsia"/>
              </w:rPr>
              <w:tab/>
            </w:r>
            <w:r w:rsidRPr="00134DCF">
              <w:rPr>
                <w:rFonts w:hint="eastAsia"/>
                <w:color w:val="00B050"/>
              </w:rPr>
              <w:t>//後続スレッド数カウントアップ</w:t>
            </w:r>
          </w:p>
          <w:p w14:paraId="4C350E9E" w14:textId="77777777" w:rsidR="006D48EB" w:rsidRDefault="006D48EB" w:rsidP="006D48EB">
            <w:pPr>
              <w:pStyle w:val="3-"/>
            </w:pPr>
            <w:r>
              <w:tab/>
              <w:t>LONG thread_no = InterlockedIncrement(&amp;s_followThreadNo) - 1;</w:t>
            </w:r>
          </w:p>
          <w:p w14:paraId="2A7E9658" w14:textId="77777777" w:rsidR="006D48EB" w:rsidRDefault="006D48EB" w:rsidP="006D48EB">
            <w:pPr>
              <w:pStyle w:val="3-"/>
            </w:pPr>
          </w:p>
          <w:p w14:paraId="555A8ABB" w14:textId="77777777" w:rsidR="006D48EB" w:rsidRPr="00134DCF" w:rsidRDefault="006D48EB" w:rsidP="006D48EB">
            <w:pPr>
              <w:pStyle w:val="3-"/>
              <w:rPr>
                <w:color w:val="00B050"/>
              </w:rPr>
            </w:pPr>
            <w:r>
              <w:rPr>
                <w:rFonts w:hint="eastAsia"/>
              </w:rPr>
              <w:lastRenderedPageBreak/>
              <w:tab/>
            </w:r>
            <w:r w:rsidRPr="00134DCF">
              <w:rPr>
                <w:rFonts w:hint="eastAsia"/>
                <w:color w:val="00B050"/>
              </w:rPr>
              <w:t>//開始</w:t>
            </w:r>
          </w:p>
          <w:p w14:paraId="0D88FCD5" w14:textId="77777777" w:rsidR="006D48EB" w:rsidRDefault="006D48EB" w:rsidP="006D48EB">
            <w:pPr>
              <w:pStyle w:val="3-"/>
            </w:pPr>
            <w:r>
              <w:tab/>
              <w:t>printf("- begin:(F)[%d]%s -\n", thread_no, name);</w:t>
            </w:r>
          </w:p>
          <w:p w14:paraId="5B582323" w14:textId="77777777" w:rsidR="006D48EB" w:rsidRDefault="006D48EB" w:rsidP="006D48EB">
            <w:pPr>
              <w:pStyle w:val="3-"/>
            </w:pPr>
            <w:r>
              <w:tab/>
              <w:t>fflush(stdout);</w:t>
            </w:r>
          </w:p>
          <w:p w14:paraId="5F48D28D" w14:textId="77777777" w:rsidR="006D48EB" w:rsidRDefault="006D48EB" w:rsidP="006D48EB">
            <w:pPr>
              <w:pStyle w:val="3-"/>
            </w:pPr>
          </w:p>
          <w:p w14:paraId="07C24717" w14:textId="77777777" w:rsidR="006D48EB" w:rsidRPr="00134DCF" w:rsidRDefault="006D48EB" w:rsidP="006D48EB">
            <w:pPr>
              <w:pStyle w:val="3-"/>
              <w:rPr>
                <w:color w:val="00B050"/>
              </w:rPr>
            </w:pPr>
            <w:r>
              <w:rPr>
                <w:rFonts w:hint="eastAsia"/>
              </w:rPr>
              <w:tab/>
            </w:r>
            <w:r w:rsidRPr="00134DCF">
              <w:rPr>
                <w:rFonts w:hint="eastAsia"/>
                <w:color w:val="00B050"/>
              </w:rPr>
              <w:t>//後続スレッド処理完了イベントセット</w:t>
            </w:r>
          </w:p>
          <w:p w14:paraId="432DE4FE" w14:textId="77777777" w:rsidR="006D48EB" w:rsidRPr="00134DCF" w:rsidRDefault="006D48EB" w:rsidP="006D48EB">
            <w:pPr>
              <w:pStyle w:val="3-"/>
              <w:rPr>
                <w:color w:val="FF0000"/>
              </w:rPr>
            </w:pPr>
            <w:r>
              <w:tab/>
            </w:r>
            <w:r w:rsidRPr="00134DCF">
              <w:rPr>
                <w:color w:val="FF0000"/>
              </w:rPr>
              <w:t>SetEvent(s_hFollowEvent[thread_no]);</w:t>
            </w:r>
          </w:p>
          <w:p w14:paraId="52B6C17C" w14:textId="77777777" w:rsidR="006D48EB" w:rsidRDefault="006D48EB" w:rsidP="006D48EB">
            <w:pPr>
              <w:pStyle w:val="3-"/>
            </w:pPr>
          </w:p>
          <w:p w14:paraId="48298A63" w14:textId="77777777" w:rsidR="006D48EB" w:rsidRDefault="006D48EB" w:rsidP="006D48EB">
            <w:pPr>
              <w:pStyle w:val="3-"/>
            </w:pPr>
            <w:r>
              <w:rPr>
                <w:rFonts w:hint="eastAsia"/>
              </w:rPr>
              <w:tab/>
            </w:r>
            <w:r w:rsidRPr="00134DCF">
              <w:rPr>
                <w:rFonts w:hint="eastAsia"/>
                <w:color w:val="00B050"/>
              </w:rPr>
              <w:t>//処理</w:t>
            </w:r>
          </w:p>
          <w:p w14:paraId="7CAED7B8" w14:textId="77777777" w:rsidR="006D48EB" w:rsidRDefault="006D48EB" w:rsidP="006D48EB">
            <w:pPr>
              <w:pStyle w:val="3-"/>
            </w:pPr>
            <w:r>
              <w:tab/>
              <w:t>while (1)</w:t>
            </w:r>
          </w:p>
          <w:p w14:paraId="5A96B34A" w14:textId="77777777" w:rsidR="006D48EB" w:rsidRDefault="006D48EB" w:rsidP="006D48EB">
            <w:pPr>
              <w:pStyle w:val="3-"/>
            </w:pPr>
            <w:r>
              <w:tab/>
              <w:t>{</w:t>
            </w:r>
          </w:p>
          <w:p w14:paraId="62690B0D" w14:textId="77777777" w:rsidR="006D48EB" w:rsidRDefault="006D48EB" w:rsidP="006D48EB">
            <w:pPr>
              <w:pStyle w:val="3-"/>
            </w:pPr>
            <w:r>
              <w:rPr>
                <w:rFonts w:hint="eastAsia"/>
              </w:rPr>
              <w:tab/>
            </w:r>
            <w:r>
              <w:rPr>
                <w:rFonts w:hint="eastAsia"/>
              </w:rPr>
              <w:tab/>
            </w:r>
            <w:r w:rsidRPr="00134DCF">
              <w:rPr>
                <w:rFonts w:hint="eastAsia"/>
                <w:color w:val="00B050"/>
              </w:rPr>
              <w:t>//先行スレッド処理完了イベント待ち</w:t>
            </w:r>
          </w:p>
          <w:p w14:paraId="5104CBBF" w14:textId="77777777" w:rsidR="00134DCF" w:rsidRPr="00134DCF" w:rsidRDefault="006D48EB" w:rsidP="006D48EB">
            <w:pPr>
              <w:pStyle w:val="3-"/>
              <w:rPr>
                <w:color w:val="FF0000"/>
              </w:rPr>
            </w:pPr>
            <w:r>
              <w:rPr>
                <w:rFonts w:hint="eastAsia"/>
              </w:rPr>
              <w:tab/>
            </w:r>
            <w:r>
              <w:rPr>
                <w:rFonts w:hint="eastAsia"/>
              </w:rPr>
              <w:tab/>
            </w:r>
            <w:r w:rsidRPr="00134DCF">
              <w:rPr>
                <w:rFonts w:hint="eastAsia"/>
                <w:color w:val="FF0000"/>
              </w:rPr>
              <w:t>WaitForSingleObject(s_hPriorEvent[thread_no], INFINITE);</w:t>
            </w:r>
          </w:p>
          <w:p w14:paraId="5C4DAD17"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2C2059EC" w14:textId="77777777" w:rsidR="006D48EB" w:rsidRDefault="006D48EB" w:rsidP="006D48EB">
            <w:pPr>
              <w:pStyle w:val="3-"/>
            </w:pPr>
            <w:r>
              <w:tab/>
            </w:r>
            <w:r>
              <w:tab/>
            </w:r>
          </w:p>
          <w:p w14:paraId="70266E9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//終了確認</w:t>
            </w:r>
          </w:p>
          <w:p w14:paraId="0D6DE8CF" w14:textId="77777777" w:rsidR="006D48EB" w:rsidRDefault="006D48EB" w:rsidP="006D48EB">
            <w:pPr>
              <w:pStyle w:val="3-"/>
            </w:pPr>
            <w:r>
              <w:tab/>
            </w:r>
            <w:r>
              <w:tab/>
              <w:t>if (s_IsQuirProiorThread)</w:t>
            </w:r>
          </w:p>
          <w:p w14:paraId="4C88FF2D" w14:textId="77777777" w:rsidR="006D48EB" w:rsidRDefault="006D48EB" w:rsidP="006D48EB">
            <w:pPr>
              <w:pStyle w:val="3-"/>
            </w:pPr>
            <w:r>
              <w:tab/>
            </w:r>
            <w:r>
              <w:tab/>
              <w:t>{</w:t>
            </w:r>
          </w:p>
          <w:p w14:paraId="3EB2411B" w14:textId="77777777" w:rsidR="006D48EB" w:rsidRDefault="006D48EB" w:rsidP="006D48EB">
            <w:pPr>
              <w:pStyle w:val="3-"/>
            </w:pPr>
            <w:r>
              <w:rPr>
                <w:rFonts w:hint="eastAsia"/>
              </w:rPr>
              <w:tab/>
            </w:r>
            <w:r>
              <w:rPr>
                <w:rFonts w:hint="eastAsia"/>
              </w:rPr>
              <w:tab/>
            </w:r>
            <w:r>
              <w:rPr>
                <w:rFonts w:hint="eastAsia"/>
              </w:rPr>
              <w:tab/>
            </w:r>
            <w:r w:rsidRPr="00134DCF">
              <w:rPr>
                <w:rFonts w:hint="eastAsia"/>
                <w:color w:val="00B050"/>
              </w:rPr>
              <w:t>//処理終了</w:t>
            </w:r>
          </w:p>
          <w:p w14:paraId="577887E4" w14:textId="77777777" w:rsidR="006D48EB" w:rsidRDefault="006D48EB" w:rsidP="006D48EB">
            <w:pPr>
              <w:pStyle w:val="3-"/>
            </w:pPr>
            <w:r>
              <w:tab/>
            </w:r>
            <w:r>
              <w:tab/>
            </w:r>
            <w:r>
              <w:tab/>
              <w:t>printf("(F)[%d]%s: [QUIT]\n", thread_no, name);</w:t>
            </w:r>
          </w:p>
          <w:p w14:paraId="460222EC" w14:textId="77777777" w:rsidR="006D48EB" w:rsidRDefault="006D48EB" w:rsidP="006D48EB">
            <w:pPr>
              <w:pStyle w:val="3-"/>
            </w:pPr>
            <w:r>
              <w:tab/>
            </w:r>
            <w:r>
              <w:tab/>
            </w:r>
            <w:r>
              <w:tab/>
              <w:t>fflush(stdout);</w:t>
            </w:r>
          </w:p>
          <w:p w14:paraId="5B02A38E" w14:textId="77777777" w:rsidR="006D48EB" w:rsidRDefault="006D48EB" w:rsidP="006D48EB">
            <w:pPr>
              <w:pStyle w:val="3-"/>
            </w:pPr>
            <w:r>
              <w:tab/>
            </w:r>
            <w:r>
              <w:tab/>
            </w:r>
            <w:r>
              <w:tab/>
            </w:r>
          </w:p>
          <w:p w14:paraId="0F49670A" w14:textId="77777777" w:rsidR="006D48EB" w:rsidRDefault="006D48EB" w:rsidP="006D48EB">
            <w:pPr>
              <w:pStyle w:val="3-"/>
            </w:pPr>
            <w:r>
              <w:tab/>
            </w:r>
            <w:r>
              <w:tab/>
            </w:r>
            <w:r>
              <w:tab/>
              <w:t>break;</w:t>
            </w:r>
          </w:p>
          <w:p w14:paraId="0E02A60E" w14:textId="77777777" w:rsidR="006D48EB" w:rsidRDefault="006D48EB" w:rsidP="006D48EB">
            <w:pPr>
              <w:pStyle w:val="3-"/>
            </w:pPr>
            <w:r>
              <w:tab/>
            </w:r>
            <w:r>
              <w:tab/>
              <w:t>}</w:t>
            </w:r>
          </w:p>
          <w:p w14:paraId="16A91C23" w14:textId="77777777" w:rsidR="006D48EB" w:rsidRDefault="006D48EB" w:rsidP="006D48EB">
            <w:pPr>
              <w:pStyle w:val="3-"/>
            </w:pPr>
          </w:p>
          <w:p w14:paraId="70A93544" w14:textId="77777777" w:rsidR="006D48EB" w:rsidRDefault="006D48EB" w:rsidP="006D48EB">
            <w:pPr>
              <w:pStyle w:val="3-"/>
            </w:pPr>
            <w:r>
              <w:rPr>
                <w:rFonts w:hint="eastAsia"/>
              </w:rPr>
              <w:tab/>
            </w:r>
            <w:r>
              <w:rPr>
                <w:rFonts w:hint="eastAsia"/>
              </w:rPr>
              <w:tab/>
            </w:r>
            <w:r w:rsidRPr="00134DCF">
              <w:rPr>
                <w:rFonts w:hint="eastAsia"/>
                <w:color w:val="00B050"/>
              </w:rPr>
              <w:t>//データ表示（前）</w:t>
            </w:r>
          </w:p>
          <w:p w14:paraId="266D67A4" w14:textId="77777777" w:rsidR="006D48EB" w:rsidRDefault="006D48EB" w:rsidP="006D48EB">
            <w:pPr>
              <w:pStyle w:val="3-"/>
            </w:pPr>
            <w:r>
              <w:tab/>
            </w:r>
            <w:r>
              <w:tab/>
              <w:t>printf("(F)[%d]%s: [BEFORE] commonData=%d, tlsData=%d\n", thread_no, name, s_commonData, s_tlsData);</w:t>
            </w:r>
          </w:p>
          <w:p w14:paraId="4E2DD4D2" w14:textId="77777777" w:rsidR="006D48EB" w:rsidRDefault="006D48EB" w:rsidP="006D48EB">
            <w:pPr>
              <w:pStyle w:val="3-"/>
            </w:pPr>
            <w:r>
              <w:tab/>
            </w:r>
            <w:r>
              <w:tab/>
              <w:t>fflush(stdout);</w:t>
            </w:r>
          </w:p>
          <w:p w14:paraId="4F4A58C0" w14:textId="77777777" w:rsidR="006D48EB" w:rsidRDefault="006D48EB" w:rsidP="006D48EB">
            <w:pPr>
              <w:pStyle w:val="3-"/>
            </w:pPr>
          </w:p>
          <w:p w14:paraId="723B9D22"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//データ取得</w:t>
            </w:r>
          </w:p>
          <w:p w14:paraId="740803F4" w14:textId="77777777" w:rsidR="006D48EB" w:rsidRDefault="006D48EB" w:rsidP="006D48EB">
            <w:pPr>
              <w:pStyle w:val="3-"/>
            </w:pPr>
            <w:r>
              <w:tab/>
            </w:r>
            <w:r>
              <w:tab/>
              <w:t>int common_data = s_commonData;</w:t>
            </w:r>
          </w:p>
          <w:p w14:paraId="728CA957" w14:textId="77777777" w:rsidR="006D48EB" w:rsidRDefault="006D48EB" w:rsidP="006D48EB">
            <w:pPr>
              <w:pStyle w:val="3-"/>
            </w:pPr>
            <w:r>
              <w:tab/>
            </w:r>
            <w:r>
              <w:tab/>
              <w:t>int tls_data = s_tlsData;</w:t>
            </w:r>
          </w:p>
          <w:p w14:paraId="194958A2" w14:textId="77777777" w:rsidR="006D48EB" w:rsidRDefault="006D48EB" w:rsidP="006D48EB">
            <w:pPr>
              <w:pStyle w:val="3-"/>
            </w:pPr>
          </w:p>
          <w:p w14:paraId="2DD9F33A"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//データ更新</w:t>
            </w:r>
          </w:p>
          <w:p w14:paraId="1D54D0A3" w14:textId="77777777" w:rsidR="006D48EB" w:rsidRDefault="006D48EB" w:rsidP="006D48EB">
            <w:pPr>
              <w:pStyle w:val="3-"/>
            </w:pPr>
            <w:r>
              <w:tab/>
            </w:r>
            <w:r>
              <w:tab/>
              <w:t>++tls_data;</w:t>
            </w:r>
          </w:p>
          <w:p w14:paraId="59D4CB83" w14:textId="77777777" w:rsidR="006D48EB" w:rsidRDefault="006D48EB" w:rsidP="006D48EB">
            <w:pPr>
              <w:pStyle w:val="3-"/>
            </w:pPr>
          </w:p>
          <w:p w14:paraId="539059AC" w14:textId="77777777" w:rsidR="006D48EB" w:rsidRDefault="006D48EB" w:rsidP="006D48EB">
            <w:pPr>
              <w:pStyle w:val="3-"/>
            </w:pPr>
            <w:r>
              <w:rPr>
                <w:rFonts w:hint="eastAsia"/>
              </w:rPr>
              <w:tab/>
            </w:r>
            <w:r>
              <w:rPr>
                <w:rFonts w:hint="eastAsia"/>
              </w:rPr>
              <w:tab/>
            </w:r>
            <w:r w:rsidRPr="00134DCF">
              <w:rPr>
                <w:rFonts w:hint="eastAsia"/>
                <w:color w:val="00B050"/>
              </w:rPr>
              <w:t>//若干ランダムでスリープ（0～500 msec）</w:t>
            </w:r>
          </w:p>
          <w:p w14:paraId="63CD09B4" w14:textId="77777777" w:rsidR="006D48EB" w:rsidRDefault="006D48EB" w:rsidP="006D48EB">
            <w:pPr>
              <w:pStyle w:val="3-"/>
            </w:pPr>
            <w:r>
              <w:tab/>
            </w:r>
            <w:r>
              <w:tab/>
              <w:t>Sleep(rand() % 500);</w:t>
            </w:r>
          </w:p>
          <w:p w14:paraId="4BFA1FA6" w14:textId="77777777" w:rsidR="006D48EB" w:rsidRDefault="006D48EB" w:rsidP="006D48EB">
            <w:pPr>
              <w:pStyle w:val="3-"/>
            </w:pPr>
          </w:p>
          <w:p w14:paraId="559CF44D" w14:textId="77777777" w:rsidR="006D48EB" w:rsidRDefault="006D48EB" w:rsidP="006D48EB">
            <w:pPr>
              <w:pStyle w:val="3-"/>
            </w:pPr>
            <w:r>
              <w:rPr>
                <w:rFonts w:hint="eastAsia"/>
              </w:rPr>
              <w:tab/>
            </w:r>
            <w:r>
              <w:rPr>
                <w:rFonts w:hint="eastAsia"/>
              </w:rPr>
              <w:tab/>
            </w:r>
            <w:r w:rsidRPr="00134DCF">
              <w:rPr>
                <w:rFonts w:hint="eastAsia"/>
                <w:color w:val="00B050"/>
              </w:rPr>
              <w:t>//データ書き戻し</w:t>
            </w:r>
          </w:p>
          <w:p w14:paraId="01551561" w14:textId="77777777" w:rsidR="006D48EB" w:rsidRDefault="006D48EB" w:rsidP="006D48EB">
            <w:pPr>
              <w:pStyle w:val="3-"/>
            </w:pPr>
            <w:r>
              <w:tab/>
            </w:r>
            <w:r>
              <w:tab/>
              <w:t>s_tlsData = tls_data;</w:t>
            </w:r>
          </w:p>
          <w:p w14:paraId="3821D0D4" w14:textId="77777777" w:rsidR="006D48EB" w:rsidRDefault="006D48EB" w:rsidP="006D48EB">
            <w:pPr>
              <w:pStyle w:val="3-"/>
            </w:pPr>
          </w:p>
          <w:p w14:paraId="04551D67"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//データ表示（後）</w:t>
            </w:r>
          </w:p>
          <w:p w14:paraId="5055A2D4" w14:textId="77777777" w:rsidR="006D48EB" w:rsidRDefault="006D48EB" w:rsidP="006D48EB">
            <w:pPr>
              <w:pStyle w:val="3-"/>
            </w:pPr>
            <w:r>
              <w:tab/>
            </w:r>
            <w:r>
              <w:tab/>
              <w:t>printf("(F)[%d]%s: [AFTER]  commonData=%d, tlsData=%d\n", thread_no, name, s_commonData, s_tlsData);</w:t>
            </w:r>
          </w:p>
          <w:p w14:paraId="00547184" w14:textId="77777777" w:rsidR="006D48EB" w:rsidRDefault="006D48EB" w:rsidP="006D48EB">
            <w:pPr>
              <w:pStyle w:val="3-"/>
            </w:pPr>
            <w:r>
              <w:tab/>
            </w:r>
            <w:r>
              <w:tab/>
              <w:t>fflush(stdout);</w:t>
            </w:r>
          </w:p>
          <w:p w14:paraId="429387E8" w14:textId="77777777" w:rsidR="006D48EB" w:rsidRDefault="006D48EB" w:rsidP="006D48EB">
            <w:pPr>
              <w:pStyle w:val="3-"/>
            </w:pPr>
            <w:r>
              <w:tab/>
            </w:r>
            <w:r>
              <w:tab/>
            </w:r>
          </w:p>
          <w:p w14:paraId="30D1968A"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//後続スレッド処理完了イベントセット</w:t>
            </w:r>
          </w:p>
          <w:p w14:paraId="73890A64" w14:textId="77777777" w:rsidR="006D48EB" w:rsidRDefault="006D48EB" w:rsidP="006D48EB">
            <w:pPr>
              <w:pStyle w:val="3-"/>
            </w:pPr>
            <w:r>
              <w:tab/>
            </w:r>
            <w:r>
              <w:tab/>
            </w:r>
            <w:r w:rsidRPr="00134DCF">
              <w:rPr>
                <w:color w:val="FF0000"/>
              </w:rPr>
              <w:t>SetEvent(s_hFollowEvent[thread_no]);</w:t>
            </w:r>
          </w:p>
          <w:p w14:paraId="6B608B7F" w14:textId="77777777" w:rsidR="006D48EB" w:rsidRDefault="006D48EB" w:rsidP="006D48EB">
            <w:pPr>
              <w:pStyle w:val="3-"/>
            </w:pPr>
          </w:p>
          <w:p w14:paraId="71D47A00" w14:textId="77777777" w:rsidR="006D48EB" w:rsidRDefault="006D48EB" w:rsidP="006D48EB">
            <w:pPr>
              <w:pStyle w:val="3-"/>
            </w:pPr>
            <w:r>
              <w:rPr>
                <w:rFonts w:hint="eastAsia"/>
              </w:rPr>
              <w:tab/>
            </w:r>
            <w:r>
              <w:rPr>
                <w:rFonts w:hint="eastAsia"/>
              </w:rPr>
              <w:tab/>
            </w:r>
            <w:r w:rsidRPr="00134DCF">
              <w:rPr>
                <w:rFonts w:hint="eastAsia"/>
                <w:color w:val="00B050"/>
              </w:rPr>
              <w:t>//スレッド切り替えのためのスリープ</w:t>
            </w:r>
          </w:p>
          <w:p w14:paraId="7F593D5E" w14:textId="77777777" w:rsidR="006D48EB" w:rsidRDefault="006D48EB" w:rsidP="006D48EB">
            <w:pPr>
              <w:pStyle w:val="3-"/>
            </w:pPr>
            <w:r>
              <w:tab/>
            </w:r>
            <w:r>
              <w:tab/>
              <w:t>Sleep(0);</w:t>
            </w:r>
          </w:p>
          <w:p w14:paraId="1D944A98" w14:textId="77777777" w:rsidR="006D48EB" w:rsidRPr="00134DCF" w:rsidRDefault="006D48EB" w:rsidP="006D48EB">
            <w:pPr>
              <w:pStyle w:val="3-"/>
              <w:rPr>
                <w:color w:val="00B050"/>
              </w:rPr>
            </w:pPr>
            <w:r>
              <w:rPr>
                <w:rFonts w:hint="eastAsia"/>
              </w:rPr>
              <w:tab/>
            </w:r>
            <w:r w:rsidRPr="00134DCF">
              <w:rPr>
                <w:rFonts w:hint="eastAsia"/>
                <w:color w:val="00B050"/>
              </w:rPr>
              <w:t>//</w:t>
            </w:r>
            <w:r w:rsidRPr="00134DCF">
              <w:rPr>
                <w:rFonts w:hint="eastAsia"/>
                <w:color w:val="00B050"/>
              </w:rPr>
              <w:tab/>
              <w:t>//スレッド切り替え</w:t>
            </w:r>
          </w:p>
          <w:p w14:paraId="5CFE5E0B"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SwitchToThread();//OSに任せて再スケジューリング</w:t>
            </w:r>
          </w:p>
          <w:p w14:paraId="256AA803"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Yield();//廃止</w:t>
            </w:r>
          </w:p>
          <w:p w14:paraId="07BC30AB" w14:textId="77777777" w:rsidR="006D48EB" w:rsidRDefault="006D48EB" w:rsidP="006D48EB">
            <w:pPr>
              <w:pStyle w:val="3-"/>
            </w:pPr>
            <w:r>
              <w:tab/>
              <w:t>}</w:t>
            </w:r>
          </w:p>
          <w:p w14:paraId="59A3BEBA" w14:textId="77777777" w:rsidR="006D48EB" w:rsidRDefault="006D48EB" w:rsidP="006D48EB">
            <w:pPr>
              <w:pStyle w:val="3-"/>
            </w:pPr>
          </w:p>
          <w:p w14:paraId="79D8BEA8" w14:textId="77777777" w:rsidR="006D48EB" w:rsidRPr="00134DCF" w:rsidRDefault="006D48EB" w:rsidP="006D48EB">
            <w:pPr>
              <w:pStyle w:val="3-"/>
              <w:rPr>
                <w:color w:val="00B050"/>
              </w:rPr>
            </w:pPr>
            <w:r>
              <w:rPr>
                <w:rFonts w:hint="eastAsia"/>
              </w:rPr>
              <w:tab/>
            </w:r>
            <w:r w:rsidRPr="00134DCF">
              <w:rPr>
                <w:rFonts w:hint="eastAsia"/>
                <w:color w:val="00B050"/>
              </w:rPr>
              <w:t>//終了</w:t>
            </w:r>
          </w:p>
          <w:p w14:paraId="0B17321D" w14:textId="77777777" w:rsidR="006D48EB" w:rsidRDefault="006D48EB" w:rsidP="006D48EB">
            <w:pPr>
              <w:pStyle w:val="3-"/>
            </w:pPr>
            <w:r>
              <w:tab/>
              <w:t>printf("- end:(F)[%d]%s -\n", thread_no, name);</w:t>
            </w:r>
          </w:p>
          <w:p w14:paraId="13EA3869" w14:textId="77777777" w:rsidR="006D48EB" w:rsidRDefault="006D48EB" w:rsidP="006D48EB">
            <w:pPr>
              <w:pStyle w:val="3-"/>
            </w:pPr>
            <w:r>
              <w:tab/>
              <w:t>fflush(stdout);</w:t>
            </w:r>
          </w:p>
          <w:p w14:paraId="1B82DEA0" w14:textId="77777777" w:rsidR="006D48EB" w:rsidRDefault="006D48EB" w:rsidP="006D48EB">
            <w:pPr>
              <w:pStyle w:val="3-"/>
            </w:pPr>
            <w:r>
              <w:tab/>
              <w:t>return 0;</w:t>
            </w:r>
          </w:p>
          <w:p w14:paraId="06A368BC" w14:textId="77777777" w:rsidR="006D48EB" w:rsidRDefault="006D48EB" w:rsidP="006D48EB">
            <w:pPr>
              <w:pStyle w:val="3-"/>
            </w:pPr>
            <w:r>
              <w:t>}</w:t>
            </w:r>
          </w:p>
          <w:p w14:paraId="45F5A826" w14:textId="77777777" w:rsidR="006D48EB" w:rsidRDefault="006D48EB" w:rsidP="006D48EB">
            <w:pPr>
              <w:pStyle w:val="3-"/>
            </w:pPr>
          </w:p>
          <w:p w14:paraId="7C4087F4" w14:textId="77777777" w:rsidR="006D48EB" w:rsidRPr="00134DCF" w:rsidRDefault="006D48EB" w:rsidP="006D48EB">
            <w:pPr>
              <w:pStyle w:val="3-"/>
              <w:rPr>
                <w:color w:val="00B050"/>
              </w:rPr>
            </w:pPr>
            <w:r w:rsidRPr="00134DCF">
              <w:rPr>
                <w:rFonts w:hint="eastAsia"/>
                <w:color w:val="00B050"/>
              </w:rPr>
              <w:t>//テスト</w:t>
            </w:r>
          </w:p>
          <w:p w14:paraId="52AC86CA" w14:textId="77777777" w:rsidR="006D48EB" w:rsidRDefault="006D48EB" w:rsidP="006D48EB">
            <w:pPr>
              <w:pStyle w:val="3-"/>
            </w:pPr>
            <w:r>
              <w:t>int main(const int argc, const char* argv[])</w:t>
            </w:r>
          </w:p>
          <w:p w14:paraId="3FBBC3A2" w14:textId="77777777" w:rsidR="006D48EB" w:rsidRDefault="006D48EB" w:rsidP="006D48EB">
            <w:pPr>
              <w:pStyle w:val="3-"/>
            </w:pPr>
            <w:r>
              <w:t>{</w:t>
            </w:r>
          </w:p>
          <w:p w14:paraId="214CE5EF" w14:textId="77777777" w:rsidR="006D48EB" w:rsidRPr="00134DCF" w:rsidRDefault="006D48EB" w:rsidP="006D48EB">
            <w:pPr>
              <w:pStyle w:val="3-"/>
              <w:rPr>
                <w:color w:val="00B050"/>
              </w:rPr>
            </w:pPr>
            <w:r>
              <w:rPr>
                <w:rFonts w:hint="eastAsia"/>
              </w:rPr>
              <w:tab/>
            </w:r>
            <w:r w:rsidRPr="00134DCF">
              <w:rPr>
                <w:rFonts w:hint="eastAsia"/>
                <w:color w:val="00B050"/>
              </w:rPr>
              <w:t>//イベント生成</w:t>
            </w:r>
          </w:p>
          <w:p w14:paraId="1E1DD1A0" w14:textId="77777777" w:rsidR="006D48EB" w:rsidRDefault="006D48EB" w:rsidP="006D48EB">
            <w:pPr>
              <w:pStyle w:val="3-"/>
            </w:pPr>
            <w:r>
              <w:lastRenderedPageBreak/>
              <w:tab/>
              <w:t>{</w:t>
            </w:r>
          </w:p>
          <w:p w14:paraId="78FFABC2" w14:textId="77777777" w:rsidR="006D48EB" w:rsidRDefault="006D48EB" w:rsidP="006D48EB">
            <w:pPr>
              <w:pStyle w:val="3-"/>
            </w:pPr>
            <w:r>
              <w:tab/>
            </w:r>
            <w:r>
              <w:tab/>
              <w:t>for (int i = 0; i &lt; FOLLOW_THREAD_MAX; ++i)</w:t>
            </w:r>
          </w:p>
          <w:p w14:paraId="036D1A01" w14:textId="77777777" w:rsidR="006D48EB" w:rsidRDefault="006D48EB" w:rsidP="006D48EB">
            <w:pPr>
              <w:pStyle w:val="3-"/>
            </w:pPr>
            <w:r>
              <w:tab/>
            </w:r>
            <w:r>
              <w:tab/>
              <w:t>{</w:t>
            </w:r>
          </w:p>
          <w:p w14:paraId="6BA6954E" w14:textId="23277E27" w:rsidR="00134DCF" w:rsidRDefault="00134DCF" w:rsidP="006D48EB">
            <w:pPr>
              <w:pStyle w:val="3-"/>
            </w:pPr>
            <w:r>
              <w:tab/>
            </w:r>
            <w:r>
              <w:tab/>
            </w:r>
            <w:r>
              <w:tab/>
            </w:r>
            <w:r w:rsidRPr="00134DCF">
              <w:rPr>
                <w:color w:val="00B050"/>
              </w:rPr>
              <w:t>//先行スレッド→後続スレッド通知用イベント（</w:t>
            </w:r>
            <w:r w:rsidRPr="00134DCF">
              <w:rPr>
                <w:rFonts w:hint="eastAsia"/>
                <w:color w:val="00B050"/>
              </w:rPr>
              <w:t>PulseEventが信頼できないので、後続スレッド数分作成</w:t>
            </w:r>
            <w:r w:rsidRPr="00134DCF">
              <w:rPr>
                <w:color w:val="00B050"/>
              </w:rPr>
              <w:t>）</w:t>
            </w:r>
          </w:p>
          <w:p w14:paraId="79D7B57B" w14:textId="77777777" w:rsidR="00134DCF" w:rsidRPr="00134DCF" w:rsidRDefault="006D48EB" w:rsidP="006D48EB">
            <w:pPr>
              <w:pStyle w:val="3-"/>
              <w:rPr>
                <w:color w:val="FF0000"/>
              </w:rPr>
            </w:pPr>
            <w:r>
              <w:rPr>
                <w:rFonts w:hint="eastAsia"/>
              </w:rPr>
              <w:tab/>
            </w:r>
            <w:r>
              <w:rPr>
                <w:rFonts w:hint="eastAsia"/>
              </w:rPr>
              <w:tab/>
            </w:r>
            <w:r>
              <w:rPr>
                <w:rFonts w:hint="eastAsia"/>
              </w:rPr>
              <w:tab/>
            </w:r>
            <w:r w:rsidRPr="00134DCF">
              <w:rPr>
                <w:rFonts w:hint="eastAsia"/>
                <w:color w:val="FF0000"/>
              </w:rPr>
              <w:t>s_hPriorEvent[i] = CreateEvent(nullptr, false, false, nullptr);</w:t>
            </w:r>
          </w:p>
          <w:p w14:paraId="0B8B5AD4" w14:textId="609D2342" w:rsidR="006D48EB" w:rsidRDefault="00134DCF" w:rsidP="006D48EB">
            <w:pPr>
              <w:pStyle w:val="3-"/>
            </w:pPr>
            <w:r>
              <w:tab/>
            </w:r>
            <w:r>
              <w:tab/>
            </w:r>
            <w:r>
              <w:tab/>
            </w:r>
            <w:r>
              <w:tab/>
            </w:r>
            <w:r>
              <w:tab/>
            </w:r>
            <w:r>
              <w:tab/>
            </w:r>
            <w:r>
              <w:tab/>
            </w:r>
            <w:r w:rsidR="006D48EB" w:rsidRPr="00134DCF">
              <w:rPr>
                <w:rFonts w:hint="eastAsia"/>
                <w:color w:val="00B050"/>
              </w:rPr>
              <w:t>//手動リセット=false（自動リセット）, 初期状態=false（リセット状態）</w:t>
            </w:r>
          </w:p>
          <w:p w14:paraId="6CA4D70C" w14:textId="275270E2" w:rsidR="00134DCF" w:rsidRDefault="00134DCF" w:rsidP="00134DCF">
            <w:pPr>
              <w:pStyle w:val="3-"/>
            </w:pPr>
            <w:r>
              <w:tab/>
            </w:r>
            <w:r>
              <w:tab/>
            </w:r>
            <w:r>
              <w:tab/>
            </w:r>
            <w:r w:rsidRPr="00134DCF">
              <w:rPr>
                <w:color w:val="00B050"/>
              </w:rPr>
              <w:t>//後続スレッド→先行スレッド通知用イベント</w:t>
            </w:r>
          </w:p>
          <w:p w14:paraId="075E8A40" w14:textId="77777777" w:rsidR="00134DCF" w:rsidRPr="00134DCF" w:rsidRDefault="006D48EB" w:rsidP="006D48EB">
            <w:pPr>
              <w:pStyle w:val="3-"/>
              <w:rPr>
                <w:color w:val="FF0000"/>
              </w:rPr>
            </w:pPr>
            <w:r>
              <w:rPr>
                <w:rFonts w:hint="eastAsia"/>
              </w:rPr>
              <w:tab/>
            </w:r>
            <w:r>
              <w:rPr>
                <w:rFonts w:hint="eastAsia"/>
              </w:rPr>
              <w:tab/>
            </w:r>
            <w:r>
              <w:rPr>
                <w:rFonts w:hint="eastAsia"/>
              </w:rPr>
              <w:tab/>
            </w:r>
            <w:r w:rsidRPr="00134DCF">
              <w:rPr>
                <w:rFonts w:hint="eastAsia"/>
                <w:color w:val="FF0000"/>
              </w:rPr>
              <w:t>s_hFollowEvent[i] = CreateEvent(nullptr, false, false, nullptr);</w:t>
            </w:r>
          </w:p>
          <w:p w14:paraId="7C282EE9" w14:textId="66744E0B" w:rsidR="006D48EB" w:rsidRDefault="00134DCF" w:rsidP="006D48EB">
            <w:pPr>
              <w:pStyle w:val="3-"/>
            </w:pPr>
            <w:r>
              <w:tab/>
            </w:r>
            <w:r>
              <w:tab/>
            </w:r>
            <w:r>
              <w:tab/>
            </w:r>
            <w:r>
              <w:tab/>
            </w:r>
            <w:r>
              <w:tab/>
            </w:r>
            <w:r>
              <w:tab/>
            </w:r>
            <w:r>
              <w:tab/>
            </w:r>
            <w:r w:rsidR="006D48EB" w:rsidRPr="00134DCF">
              <w:rPr>
                <w:rFonts w:hint="eastAsia"/>
                <w:color w:val="00B050"/>
              </w:rPr>
              <w:t>//手動リセット=false（自動リセット）, 初期状態=false（リセット状態）</w:t>
            </w:r>
          </w:p>
          <w:p w14:paraId="2C9C8DD1" w14:textId="77777777" w:rsidR="006D48EB" w:rsidRDefault="006D48EB" w:rsidP="006D48EB">
            <w:pPr>
              <w:pStyle w:val="3-"/>
            </w:pPr>
            <w:r>
              <w:tab/>
            </w:r>
            <w:r>
              <w:tab/>
              <w:t>}</w:t>
            </w:r>
          </w:p>
          <w:p w14:paraId="0CF9576E" w14:textId="77777777" w:rsidR="006D48EB" w:rsidRDefault="006D48EB" w:rsidP="006D48EB">
            <w:pPr>
              <w:pStyle w:val="3-"/>
            </w:pPr>
          </w:p>
          <w:p w14:paraId="549BDBE5" w14:textId="77777777" w:rsidR="006D48EB" w:rsidRPr="00134DCF" w:rsidRDefault="006D48EB" w:rsidP="006D48EB">
            <w:pPr>
              <w:pStyle w:val="3-"/>
              <w:rPr>
                <w:color w:val="00B050"/>
              </w:rPr>
            </w:pPr>
            <w:r>
              <w:rPr>
                <w:rFonts w:hint="eastAsia"/>
              </w:rPr>
              <w:tab/>
            </w:r>
            <w:r w:rsidRPr="00134DCF">
              <w:rPr>
                <w:rFonts w:hint="eastAsia"/>
                <w:color w:val="00B050"/>
              </w:rPr>
              <w:t>//</w:t>
            </w:r>
            <w:r w:rsidRPr="00134DCF">
              <w:rPr>
                <w:rFonts w:hint="eastAsia"/>
                <w:color w:val="00B050"/>
              </w:rPr>
              <w:tab/>
              <w:t>//属性を指定して生成する場合</w:t>
            </w:r>
          </w:p>
          <w:p w14:paraId="7A4FBE39"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r>
            <w:r w:rsidRPr="00134DCF">
              <w:rPr>
                <w:rFonts w:hint="eastAsia"/>
                <w:color w:val="FF0000"/>
              </w:rPr>
              <w:t>SECURITY_ATTRIBUTES attr = { sizeof(SECURITY_ATTRIBUTES), nullptr, true };</w:t>
            </w:r>
            <w:r w:rsidRPr="00134DCF">
              <w:rPr>
                <w:rFonts w:hint="eastAsia"/>
                <w:color w:val="00B050"/>
              </w:rPr>
              <w:t>//子プロセスにハンドルを継承する</w:t>
            </w:r>
          </w:p>
          <w:p w14:paraId="7FE374B1" w14:textId="77777777" w:rsidR="00134DCF" w:rsidRDefault="006D48EB" w:rsidP="006D48EB">
            <w:pPr>
              <w:pStyle w:val="3-"/>
              <w:rPr>
                <w:color w:val="00B050"/>
              </w:rPr>
            </w:pPr>
            <w:r w:rsidRPr="00134DCF">
              <w:rPr>
                <w:rFonts w:hint="eastAsia"/>
                <w:color w:val="00B050"/>
              </w:rPr>
              <w:tab/>
              <w:t>//</w:t>
            </w:r>
            <w:r w:rsidRPr="00134DCF">
              <w:rPr>
                <w:rFonts w:hint="eastAsia"/>
                <w:color w:val="00B050"/>
              </w:rPr>
              <w:tab/>
            </w:r>
            <w:r w:rsidRPr="00134DCF">
              <w:rPr>
                <w:rFonts w:hint="eastAsia"/>
                <w:color w:val="FF0000"/>
              </w:rPr>
              <w:t>SECURITY_ATTRIBUTES attr = { sizeof(SECURITY_ATTRIBUTES), nullptr, false };</w:t>
            </w:r>
            <w:r w:rsidRPr="00134DCF">
              <w:rPr>
                <w:rFonts w:hint="eastAsia"/>
                <w:color w:val="00B050"/>
              </w:rPr>
              <w:t>//子プロセスにハンドルを</w:t>
            </w:r>
          </w:p>
          <w:p w14:paraId="60418F56" w14:textId="06CF5E4E" w:rsidR="006D48EB" w:rsidRPr="00134DCF" w:rsidRDefault="00134DCF" w:rsidP="006D48EB">
            <w:pPr>
              <w:pStyle w:val="3-"/>
              <w:rPr>
                <w:color w:val="00B050"/>
              </w:rPr>
            </w:pPr>
            <w:r>
              <w:rPr>
                <w:color w:val="00B050"/>
              </w:rPr>
              <w:tab/>
              <w:t>//</w:t>
            </w:r>
            <w:r>
              <w:rPr>
                <w:color w:val="00B050"/>
              </w:rPr>
              <w:tab/>
              <w:t xml:space="preserve">                                                                           //</w:t>
            </w:r>
            <w:r w:rsidR="006D48EB" w:rsidRPr="00134DCF">
              <w:rPr>
                <w:rFonts w:hint="eastAsia"/>
                <w:color w:val="00B050"/>
              </w:rPr>
              <w:t>継承しない　※デフォルト</w:t>
            </w:r>
          </w:p>
          <w:p w14:paraId="4E24AF2E" w14:textId="77777777" w:rsidR="006D48EB" w:rsidRPr="00134DCF" w:rsidRDefault="006D48EB" w:rsidP="006D48EB">
            <w:pPr>
              <w:pStyle w:val="3-"/>
              <w:rPr>
                <w:color w:val="00B050"/>
              </w:rPr>
            </w:pPr>
            <w:r w:rsidRPr="00134DCF">
              <w:rPr>
                <w:color w:val="00B050"/>
              </w:rPr>
              <w:tab/>
              <w:t>//</w:t>
            </w:r>
            <w:r w:rsidRPr="00134DCF">
              <w:rPr>
                <w:color w:val="00B050"/>
              </w:rPr>
              <w:tab/>
              <w:t>for (int i = 0; i &lt; FOLLOW_THREAD_MAX; ++i)</w:t>
            </w:r>
          </w:p>
          <w:p w14:paraId="706168DA" w14:textId="77777777" w:rsidR="006D48EB" w:rsidRPr="00134DCF" w:rsidRDefault="006D48EB" w:rsidP="006D48EB">
            <w:pPr>
              <w:pStyle w:val="3-"/>
              <w:rPr>
                <w:color w:val="00B050"/>
              </w:rPr>
            </w:pPr>
            <w:r w:rsidRPr="00134DCF">
              <w:rPr>
                <w:color w:val="00B050"/>
              </w:rPr>
              <w:tab/>
              <w:t>//</w:t>
            </w:r>
            <w:r w:rsidRPr="00134DCF">
              <w:rPr>
                <w:color w:val="00B050"/>
              </w:rPr>
              <w:tab/>
              <w:t>{</w:t>
            </w:r>
          </w:p>
          <w:p w14:paraId="792FF4EE" w14:textId="0FCC28A6" w:rsidR="00134DCF" w:rsidRDefault="00134DCF" w:rsidP="00134DCF">
            <w:pPr>
              <w:pStyle w:val="3-"/>
            </w:pPr>
            <w:r>
              <w:tab/>
            </w:r>
            <w:r w:rsidRPr="00134DCF">
              <w:rPr>
                <w:color w:val="00B050"/>
              </w:rPr>
              <w:t>//</w:t>
            </w:r>
            <w:r>
              <w:tab/>
            </w:r>
            <w:r>
              <w:tab/>
            </w:r>
            <w:r w:rsidRPr="00134DCF">
              <w:rPr>
                <w:color w:val="00B050"/>
              </w:rPr>
              <w:t>//先行スレッド→後続スレッド通知用イベント（</w:t>
            </w:r>
            <w:r w:rsidRPr="00134DCF">
              <w:rPr>
                <w:rFonts w:hint="eastAsia"/>
                <w:color w:val="00B050"/>
              </w:rPr>
              <w:t>PulseEventが信頼できないので、後続スレッド数分作成</w:t>
            </w:r>
            <w:r w:rsidRPr="00134DCF">
              <w:rPr>
                <w:color w:val="00B050"/>
              </w:rPr>
              <w:t>）</w:t>
            </w:r>
          </w:p>
          <w:p w14:paraId="640057AC" w14:textId="77777777" w:rsidR="006D48EB" w:rsidRPr="00134DCF" w:rsidRDefault="006D48EB" w:rsidP="006D48EB">
            <w:pPr>
              <w:pStyle w:val="3-"/>
              <w:rPr>
                <w:color w:val="00B050"/>
              </w:rPr>
            </w:pPr>
            <w:r w:rsidRPr="00134DCF">
              <w:rPr>
                <w:color w:val="00B050"/>
              </w:rPr>
              <w:tab/>
              <w:t>//</w:t>
            </w:r>
            <w:r w:rsidRPr="00134DCF">
              <w:rPr>
                <w:color w:val="00B050"/>
              </w:rPr>
              <w:tab/>
            </w:r>
            <w:r w:rsidRPr="00134DCF">
              <w:rPr>
                <w:color w:val="00B050"/>
              </w:rPr>
              <w:tab/>
            </w:r>
            <w:r w:rsidRPr="00134DCF">
              <w:rPr>
                <w:color w:val="FF0000"/>
              </w:rPr>
              <w:t>s_hPriorEvent[i] = CreateEvent(&amp;attr, true, false, nullptr);</w:t>
            </w:r>
          </w:p>
          <w:p w14:paraId="4C31603B" w14:textId="1D458A02" w:rsidR="00134DCF" w:rsidRDefault="00134DCF" w:rsidP="00134DCF">
            <w:pPr>
              <w:pStyle w:val="3-"/>
            </w:pPr>
            <w:r>
              <w:tab/>
            </w:r>
            <w:r w:rsidRPr="00134DCF">
              <w:rPr>
                <w:color w:val="00B050"/>
              </w:rPr>
              <w:t>//</w:t>
            </w:r>
            <w:r>
              <w:tab/>
            </w:r>
            <w:r>
              <w:tab/>
            </w:r>
            <w:r w:rsidRPr="00134DCF">
              <w:rPr>
                <w:color w:val="00B050"/>
              </w:rPr>
              <w:t>//後続スレッド→先行スレッド通知用イベント</w:t>
            </w:r>
          </w:p>
          <w:p w14:paraId="7C3051A6" w14:textId="77777777" w:rsidR="006D48EB" w:rsidRPr="00134DCF" w:rsidRDefault="006D48EB" w:rsidP="006D48EB">
            <w:pPr>
              <w:pStyle w:val="3-"/>
              <w:rPr>
                <w:color w:val="00B050"/>
              </w:rPr>
            </w:pPr>
            <w:r w:rsidRPr="00134DCF">
              <w:rPr>
                <w:color w:val="00B050"/>
              </w:rPr>
              <w:tab/>
              <w:t>//</w:t>
            </w:r>
            <w:r w:rsidRPr="00134DCF">
              <w:rPr>
                <w:color w:val="00B050"/>
              </w:rPr>
              <w:tab/>
            </w:r>
            <w:r w:rsidRPr="00134DCF">
              <w:rPr>
                <w:color w:val="00B050"/>
              </w:rPr>
              <w:tab/>
            </w:r>
            <w:r w:rsidRPr="00134DCF">
              <w:rPr>
                <w:color w:val="FF0000"/>
              </w:rPr>
              <w:t>s_hFollowEvent[i] = CreateEvent(&amp;attr, false, false, nullptr);</w:t>
            </w:r>
          </w:p>
          <w:p w14:paraId="64B94A48" w14:textId="77777777" w:rsidR="006D48EB" w:rsidRPr="00134DCF" w:rsidRDefault="006D48EB" w:rsidP="006D48EB">
            <w:pPr>
              <w:pStyle w:val="3-"/>
              <w:rPr>
                <w:color w:val="00B050"/>
              </w:rPr>
            </w:pPr>
            <w:r w:rsidRPr="00134DCF">
              <w:rPr>
                <w:color w:val="00B050"/>
              </w:rPr>
              <w:tab/>
              <w:t>//</w:t>
            </w:r>
            <w:r w:rsidRPr="00134DCF">
              <w:rPr>
                <w:color w:val="00B050"/>
              </w:rPr>
              <w:tab/>
              <w:t>}</w:t>
            </w:r>
          </w:p>
          <w:p w14:paraId="3363AB76" w14:textId="77777777" w:rsidR="006D48EB" w:rsidRDefault="006D48EB" w:rsidP="006D48EB">
            <w:pPr>
              <w:pStyle w:val="3-"/>
            </w:pPr>
            <w:r>
              <w:tab/>
              <w:t>}</w:t>
            </w:r>
          </w:p>
          <w:p w14:paraId="11B598A6" w14:textId="77777777" w:rsidR="006D48EB" w:rsidRDefault="006D48EB" w:rsidP="006D48EB">
            <w:pPr>
              <w:pStyle w:val="3-"/>
            </w:pPr>
          </w:p>
          <w:p w14:paraId="7EADD66B" w14:textId="77777777" w:rsidR="006D48EB" w:rsidRDefault="006D48EB" w:rsidP="006D48EB">
            <w:pPr>
              <w:pStyle w:val="3-"/>
            </w:pPr>
            <w:r>
              <w:rPr>
                <w:rFonts w:hint="eastAsia"/>
              </w:rPr>
              <w:tab/>
            </w:r>
            <w:r w:rsidRPr="00134DCF">
              <w:rPr>
                <w:rFonts w:hint="eastAsia"/>
                <w:color w:val="00B050"/>
              </w:rPr>
              <w:t>//スレッド作成</w:t>
            </w:r>
          </w:p>
          <w:p w14:paraId="6E07B6F6" w14:textId="77777777" w:rsidR="006D48EB" w:rsidRDefault="006D48EB" w:rsidP="006D48EB">
            <w:pPr>
              <w:pStyle w:val="3-"/>
            </w:pPr>
            <w:r>
              <w:tab/>
              <w:t>static const int FOLLOW_THREAD_NUM = 5;</w:t>
            </w:r>
          </w:p>
          <w:p w14:paraId="3902F161" w14:textId="77777777" w:rsidR="006D48EB" w:rsidRDefault="006D48EB" w:rsidP="006D48EB">
            <w:pPr>
              <w:pStyle w:val="3-"/>
            </w:pPr>
            <w:r>
              <w:tab/>
              <w:t>static const int THREAD_NUM = 1 + FOLLOW_THREAD_NUM;</w:t>
            </w:r>
          </w:p>
          <w:p w14:paraId="40F2F360" w14:textId="77777777" w:rsidR="006D48EB" w:rsidRDefault="006D48EB" w:rsidP="006D48EB">
            <w:pPr>
              <w:pStyle w:val="3-"/>
            </w:pPr>
            <w:r>
              <w:tab/>
              <w:t>static_assert(FOLLOW_THREAD_NUM &lt;= FOLLOW_THREAD_MAX, "FOLLOW_THREAD_NUM is over.");</w:t>
            </w:r>
          </w:p>
          <w:p w14:paraId="436F7B3F" w14:textId="77777777" w:rsidR="006D48EB" w:rsidRDefault="006D48EB" w:rsidP="006D48EB">
            <w:pPr>
              <w:pStyle w:val="3-"/>
            </w:pPr>
            <w:r>
              <w:tab/>
              <w:t>s_followThreadNum = FOLLOW_THREAD_NUM;</w:t>
            </w:r>
          </w:p>
          <w:p w14:paraId="26D803C5" w14:textId="77777777" w:rsidR="006D48EB" w:rsidRDefault="006D48EB" w:rsidP="006D48EB">
            <w:pPr>
              <w:pStyle w:val="3-"/>
            </w:pPr>
            <w:r>
              <w:tab/>
              <w:t>unsigned int tid[THREAD_NUM] = {};</w:t>
            </w:r>
          </w:p>
          <w:p w14:paraId="481554EA" w14:textId="77777777" w:rsidR="006D48EB" w:rsidRDefault="006D48EB" w:rsidP="006D48EB">
            <w:pPr>
              <w:pStyle w:val="3-"/>
            </w:pPr>
            <w:r>
              <w:tab/>
              <w:t>HANDLE hThread[THREAD_NUM] =</w:t>
            </w:r>
          </w:p>
          <w:p w14:paraId="75675F42" w14:textId="77777777" w:rsidR="006D48EB" w:rsidRDefault="006D48EB" w:rsidP="006D48EB">
            <w:pPr>
              <w:pStyle w:val="3-"/>
            </w:pPr>
            <w:r>
              <w:tab/>
              <w:t>{</w:t>
            </w:r>
          </w:p>
          <w:p w14:paraId="19BE6768" w14:textId="2C28491A"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priorThreadFunc, "先行", 0, &amp;tid[0]),</w:t>
            </w:r>
          </w:p>
          <w:p w14:paraId="3891C125" w14:textId="799159BD"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"後続01", 0, &amp;tid[1]),</w:t>
            </w:r>
          </w:p>
          <w:p w14:paraId="4AAB8367" w14:textId="41F494B1"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"後続02", 0, &amp;tid[1]),</w:t>
            </w:r>
          </w:p>
          <w:p w14:paraId="30DCF3E4" w14:textId="1905D292"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"後続03", 0, &amp;tid[1]),</w:t>
            </w:r>
          </w:p>
          <w:p w14:paraId="278533C4" w14:textId="37B1A639"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"後続04", 0, &amp;tid[1]),</w:t>
            </w:r>
          </w:p>
          <w:p w14:paraId="3C1FBA0C" w14:textId="57B7B9D6"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"後続05", 0, &amp;tid[1]),</w:t>
            </w:r>
          </w:p>
          <w:p w14:paraId="28314204" w14:textId="77777777" w:rsidR="006D48EB" w:rsidRDefault="006D48EB" w:rsidP="006D48EB">
            <w:pPr>
              <w:pStyle w:val="3-"/>
            </w:pPr>
            <w:r>
              <w:tab/>
              <w:t>};</w:t>
            </w:r>
          </w:p>
          <w:p w14:paraId="04BE5D43" w14:textId="77777777" w:rsidR="006D48EB" w:rsidRDefault="006D48EB" w:rsidP="006D48EB">
            <w:pPr>
              <w:pStyle w:val="3-"/>
            </w:pPr>
            <w:r>
              <w:tab/>
            </w:r>
          </w:p>
          <w:p w14:paraId="160C8399" w14:textId="77777777" w:rsidR="006D48EB" w:rsidRPr="00134DCF" w:rsidRDefault="006D48EB" w:rsidP="006D48EB">
            <w:pPr>
              <w:pStyle w:val="3-"/>
              <w:rPr>
                <w:color w:val="00B050"/>
              </w:rPr>
            </w:pPr>
            <w:r>
              <w:rPr>
                <w:rFonts w:hint="eastAsia"/>
              </w:rPr>
              <w:tab/>
            </w:r>
            <w:r w:rsidRPr="00134DCF">
              <w:rPr>
                <w:rFonts w:hint="eastAsia"/>
                <w:color w:val="00B050"/>
              </w:rPr>
              <w:t>//スレッド終了待ち</w:t>
            </w:r>
          </w:p>
          <w:p w14:paraId="79213728" w14:textId="77777777" w:rsidR="006D48EB" w:rsidRDefault="006D48EB" w:rsidP="006D48EB">
            <w:pPr>
              <w:pStyle w:val="3-"/>
            </w:pPr>
            <w:r>
              <w:tab/>
              <w:t>WaitForMultipleObjects(THREAD_NUM, hThread, true, INFINITE);</w:t>
            </w:r>
          </w:p>
          <w:p w14:paraId="0A4DEAAD" w14:textId="77777777" w:rsidR="006D48EB" w:rsidRDefault="006D48EB" w:rsidP="006D48EB">
            <w:pPr>
              <w:pStyle w:val="3-"/>
            </w:pPr>
          </w:p>
          <w:p w14:paraId="6A30AD1C" w14:textId="77777777" w:rsidR="006D48EB" w:rsidRPr="00134DCF" w:rsidRDefault="006D48EB" w:rsidP="006D48EB">
            <w:pPr>
              <w:pStyle w:val="3-"/>
              <w:rPr>
                <w:color w:val="00B050"/>
              </w:rPr>
            </w:pPr>
            <w:r>
              <w:rPr>
                <w:rFonts w:hint="eastAsia"/>
              </w:rPr>
              <w:tab/>
            </w:r>
            <w:r w:rsidRPr="00134DCF">
              <w:rPr>
                <w:rFonts w:hint="eastAsia"/>
                <w:color w:val="00B050"/>
              </w:rPr>
              <w:t>//スレッドハンドルクローズ</w:t>
            </w:r>
          </w:p>
          <w:p w14:paraId="686E0933" w14:textId="77777777" w:rsidR="006D48EB" w:rsidRDefault="006D48EB" w:rsidP="006D48EB">
            <w:pPr>
              <w:pStyle w:val="3-"/>
            </w:pPr>
            <w:r>
              <w:tab/>
              <w:t>for (int i = 0; i &lt; THREAD_NUM; ++i)</w:t>
            </w:r>
          </w:p>
          <w:p w14:paraId="6063D74C" w14:textId="77777777" w:rsidR="006D48EB" w:rsidRDefault="006D48EB" w:rsidP="006D48EB">
            <w:pPr>
              <w:pStyle w:val="3-"/>
            </w:pPr>
            <w:r>
              <w:tab/>
              <w:t>{</w:t>
            </w:r>
          </w:p>
          <w:p w14:paraId="71475C6B" w14:textId="77777777" w:rsidR="006D48EB" w:rsidRDefault="006D48EB" w:rsidP="006D48EB">
            <w:pPr>
              <w:pStyle w:val="3-"/>
            </w:pPr>
            <w:r>
              <w:tab/>
            </w:r>
            <w:r>
              <w:tab/>
              <w:t>CloseHandle(hThread[i]);</w:t>
            </w:r>
          </w:p>
          <w:p w14:paraId="59B15E98" w14:textId="77777777" w:rsidR="006D48EB" w:rsidRDefault="006D48EB" w:rsidP="006D48EB">
            <w:pPr>
              <w:pStyle w:val="3-"/>
            </w:pPr>
            <w:r>
              <w:tab/>
              <w:t>}</w:t>
            </w:r>
          </w:p>
          <w:p w14:paraId="0486D273" w14:textId="77777777" w:rsidR="006D48EB" w:rsidRDefault="006D48EB" w:rsidP="006D48EB">
            <w:pPr>
              <w:pStyle w:val="3-"/>
            </w:pPr>
          </w:p>
          <w:p w14:paraId="43444877" w14:textId="77777777" w:rsidR="006D48EB" w:rsidRPr="00134DCF" w:rsidRDefault="006D48EB" w:rsidP="006D48EB">
            <w:pPr>
              <w:pStyle w:val="3-"/>
              <w:rPr>
                <w:color w:val="00B050"/>
              </w:rPr>
            </w:pPr>
            <w:r>
              <w:rPr>
                <w:rFonts w:hint="eastAsia"/>
              </w:rPr>
              <w:tab/>
            </w:r>
            <w:r w:rsidRPr="00134DCF">
              <w:rPr>
                <w:rFonts w:hint="eastAsia"/>
                <w:color w:val="00B050"/>
              </w:rPr>
              <w:t>//イベントの取得と解放を大量に実行して時間を計測</w:t>
            </w:r>
          </w:p>
          <w:p w14:paraId="2D9CCA09" w14:textId="77777777" w:rsidR="006D48EB" w:rsidRDefault="006D48EB" w:rsidP="006D48EB">
            <w:pPr>
              <w:pStyle w:val="3-"/>
            </w:pPr>
            <w:r>
              <w:tab/>
              <w:t>{</w:t>
            </w:r>
          </w:p>
          <w:p w14:paraId="72FF75B6" w14:textId="77777777" w:rsidR="006D48EB" w:rsidRDefault="006D48EB" w:rsidP="006D48EB">
            <w:pPr>
              <w:pStyle w:val="3-"/>
            </w:pPr>
            <w:r>
              <w:tab/>
            </w:r>
            <w:r>
              <w:tab/>
              <w:t>LARGE_INTEGER freq;</w:t>
            </w:r>
          </w:p>
          <w:p w14:paraId="4D53BB08" w14:textId="77777777" w:rsidR="006D48EB" w:rsidRDefault="006D48EB" w:rsidP="006D48EB">
            <w:pPr>
              <w:pStyle w:val="3-"/>
            </w:pPr>
            <w:r>
              <w:tab/>
            </w:r>
            <w:r>
              <w:tab/>
              <w:t>QueryPerformanceFrequency(&amp;freq);</w:t>
            </w:r>
          </w:p>
          <w:p w14:paraId="203AFBBF" w14:textId="77777777" w:rsidR="006D48EB" w:rsidRDefault="006D48EB" w:rsidP="006D48EB">
            <w:pPr>
              <w:pStyle w:val="3-"/>
            </w:pPr>
            <w:r>
              <w:tab/>
            </w:r>
            <w:r>
              <w:tab/>
              <w:t>LARGE_INTEGER begin;</w:t>
            </w:r>
          </w:p>
          <w:p w14:paraId="11D8A010" w14:textId="77777777" w:rsidR="006D48EB" w:rsidRDefault="006D48EB" w:rsidP="006D48EB">
            <w:pPr>
              <w:pStyle w:val="3-"/>
            </w:pPr>
            <w:r>
              <w:tab/>
            </w:r>
            <w:r>
              <w:tab/>
              <w:t>QueryPerformanceCounter(&amp;begin);</w:t>
            </w:r>
          </w:p>
          <w:p w14:paraId="3E8138D7" w14:textId="77777777" w:rsidR="006D48EB" w:rsidRDefault="006D48EB" w:rsidP="006D48EB">
            <w:pPr>
              <w:pStyle w:val="3-"/>
            </w:pPr>
            <w:r>
              <w:tab/>
            </w:r>
            <w:r>
              <w:tab/>
              <w:t>static const int TEST_TIMES = 10000000;</w:t>
            </w:r>
          </w:p>
          <w:p w14:paraId="7E6E5E54" w14:textId="77777777" w:rsidR="006D48EB" w:rsidRDefault="006D48EB" w:rsidP="006D48EB">
            <w:pPr>
              <w:pStyle w:val="3-"/>
            </w:pPr>
            <w:r>
              <w:tab/>
            </w:r>
            <w:r>
              <w:tab/>
              <w:t>for (int i = 0; i &lt; TEST_TIMES; ++i)</w:t>
            </w:r>
          </w:p>
          <w:p w14:paraId="6B25AEA1" w14:textId="77777777" w:rsidR="006D48EB" w:rsidRDefault="006D48EB" w:rsidP="006D48EB">
            <w:pPr>
              <w:pStyle w:val="3-"/>
            </w:pPr>
            <w:r>
              <w:tab/>
            </w:r>
            <w:r>
              <w:tab/>
              <w:t>{</w:t>
            </w:r>
          </w:p>
          <w:p w14:paraId="1FA948E8" w14:textId="77777777" w:rsidR="006D48EB" w:rsidRPr="00134DCF" w:rsidRDefault="006D48EB" w:rsidP="006D48EB">
            <w:pPr>
              <w:pStyle w:val="3-"/>
              <w:rPr>
                <w:color w:val="FF0000"/>
              </w:rPr>
            </w:pPr>
            <w:r>
              <w:tab/>
            </w:r>
            <w:r>
              <w:tab/>
            </w:r>
            <w:r>
              <w:tab/>
            </w:r>
            <w:r w:rsidRPr="00134DCF">
              <w:rPr>
                <w:color w:val="FF0000"/>
              </w:rPr>
              <w:t>SetEvent(s_hPriorEvent[0]);</w:t>
            </w:r>
          </w:p>
          <w:p w14:paraId="3C5EADD8" w14:textId="0D4B4563" w:rsidR="006D48EB" w:rsidRPr="00134DCF" w:rsidRDefault="006D48EB" w:rsidP="006D48EB">
            <w:pPr>
              <w:pStyle w:val="3-"/>
              <w:rPr>
                <w:color w:val="00B050"/>
              </w:rPr>
            </w:pPr>
            <w:r>
              <w:tab/>
            </w:r>
            <w:r>
              <w:tab/>
            </w:r>
            <w:r w:rsidR="00134DCF">
              <w:t>//</w:t>
            </w:r>
            <w:r w:rsidRPr="00134DCF">
              <w:rPr>
                <w:color w:val="00B050"/>
              </w:rPr>
              <w:tab/>
              <w:t>WaitForSingleObject(s_hPriorEvent[0], INFINITE);</w:t>
            </w:r>
          </w:p>
          <w:p w14:paraId="17400ED7" w14:textId="1BB19C51" w:rsidR="006D48EB" w:rsidRPr="00134DCF" w:rsidRDefault="006D48EB" w:rsidP="006D48EB">
            <w:pPr>
              <w:pStyle w:val="3-"/>
              <w:rPr>
                <w:color w:val="00B050"/>
              </w:rPr>
            </w:pPr>
            <w:r w:rsidRPr="00134DCF">
              <w:rPr>
                <w:color w:val="00B050"/>
              </w:rPr>
              <w:tab/>
            </w:r>
            <w:r w:rsidRPr="00134DCF">
              <w:rPr>
                <w:color w:val="00B050"/>
              </w:rPr>
              <w:tab/>
            </w:r>
            <w:r w:rsidR="00134DCF">
              <w:rPr>
                <w:color w:val="00B050"/>
              </w:rPr>
              <w:t>//</w:t>
            </w:r>
            <w:r w:rsidRPr="00134DCF">
              <w:rPr>
                <w:color w:val="00B050"/>
              </w:rPr>
              <w:tab/>
              <w:t>ResetEvent(s_hPriorEvent[0]);</w:t>
            </w:r>
          </w:p>
          <w:p w14:paraId="0F85F9A4" w14:textId="77777777" w:rsidR="006D48EB" w:rsidRDefault="006D48EB" w:rsidP="006D48EB">
            <w:pPr>
              <w:pStyle w:val="3-"/>
            </w:pPr>
            <w:r>
              <w:tab/>
            </w:r>
            <w:r>
              <w:tab/>
              <w:t>}</w:t>
            </w:r>
          </w:p>
          <w:p w14:paraId="21C6D083" w14:textId="77777777" w:rsidR="006D48EB" w:rsidRDefault="006D48EB" w:rsidP="006D48EB">
            <w:pPr>
              <w:pStyle w:val="3-"/>
            </w:pPr>
            <w:r>
              <w:tab/>
            </w:r>
            <w:r>
              <w:tab/>
              <w:t>LARGE_INTEGER end;</w:t>
            </w:r>
          </w:p>
          <w:p w14:paraId="6339F373" w14:textId="77777777" w:rsidR="006D48EB" w:rsidRDefault="006D48EB" w:rsidP="006D48EB">
            <w:pPr>
              <w:pStyle w:val="3-"/>
            </w:pPr>
            <w:r>
              <w:tab/>
            </w:r>
            <w:r>
              <w:tab/>
              <w:t>QueryPerformanceCounter(&amp;end);</w:t>
            </w:r>
          </w:p>
          <w:p w14:paraId="07C68F7E" w14:textId="77777777" w:rsidR="00134DCF" w:rsidRDefault="006D48EB" w:rsidP="006D48EB">
            <w:pPr>
              <w:pStyle w:val="3-"/>
            </w:pPr>
            <w:r>
              <w:tab/>
            </w:r>
            <w:r>
              <w:tab/>
              <w:t>float duration = static_cast&lt;float&gt;(static_cast&lt;double&gt;(end.QuadPart - begin.QuadPart)</w:t>
            </w:r>
          </w:p>
          <w:p w14:paraId="413D7604" w14:textId="506951B7" w:rsidR="006D48EB" w:rsidRDefault="00134DCF" w:rsidP="006D48EB">
            <w:pPr>
              <w:pStyle w:val="3-"/>
            </w:pPr>
            <w:r>
              <w:lastRenderedPageBreak/>
              <w:tab/>
            </w:r>
            <w:r>
              <w:tab/>
            </w:r>
            <w:r>
              <w:tab/>
            </w:r>
            <w:r>
              <w:tab/>
            </w:r>
            <w:r>
              <w:tab/>
            </w:r>
            <w:r>
              <w:tab/>
            </w:r>
            <w:r>
              <w:tab/>
            </w:r>
            <w:r>
              <w:tab/>
            </w:r>
            <w:r>
              <w:tab/>
            </w:r>
            <w:r>
              <w:tab/>
            </w:r>
            <w:r>
              <w:tab/>
            </w:r>
            <w:r>
              <w:tab/>
            </w:r>
            <w:r w:rsidR="006D48EB">
              <w:t xml:space="preserve"> / static_cast&lt;double&gt;(freq.QuadPart));</w:t>
            </w:r>
          </w:p>
          <w:p w14:paraId="6DE55F3A" w14:textId="77777777" w:rsidR="006D48EB" w:rsidRDefault="006D48EB" w:rsidP="006D48EB">
            <w:pPr>
              <w:pStyle w:val="3-"/>
            </w:pPr>
            <w:r>
              <w:tab/>
            </w:r>
            <w:r>
              <w:tab/>
              <w:t>printf("Event * %d = %.6f sec\n", TEST_TIMES, duration);</w:t>
            </w:r>
          </w:p>
          <w:p w14:paraId="138323DE" w14:textId="77777777" w:rsidR="006D48EB" w:rsidRDefault="006D48EB" w:rsidP="006D48EB">
            <w:pPr>
              <w:pStyle w:val="3-"/>
            </w:pPr>
            <w:r>
              <w:tab/>
              <w:t>}</w:t>
            </w:r>
          </w:p>
          <w:p w14:paraId="2903AF6D" w14:textId="77777777" w:rsidR="006D48EB" w:rsidRDefault="006D48EB" w:rsidP="006D48EB">
            <w:pPr>
              <w:pStyle w:val="3-"/>
            </w:pPr>
          </w:p>
          <w:p w14:paraId="0D6DAFC8" w14:textId="77777777" w:rsidR="006D48EB" w:rsidRDefault="006D48EB" w:rsidP="006D48EB">
            <w:pPr>
              <w:pStyle w:val="3-"/>
            </w:pPr>
            <w:r>
              <w:rPr>
                <w:rFonts w:hint="eastAsia"/>
              </w:rPr>
              <w:tab/>
            </w:r>
            <w:r w:rsidRPr="00134DCF">
              <w:rPr>
                <w:rFonts w:hint="eastAsia"/>
                <w:color w:val="00B050"/>
              </w:rPr>
              <w:t>//イベント破棄</w:t>
            </w:r>
          </w:p>
          <w:p w14:paraId="43FD5490" w14:textId="77777777" w:rsidR="006D48EB" w:rsidRDefault="006D48EB" w:rsidP="006D48EB">
            <w:pPr>
              <w:pStyle w:val="3-"/>
            </w:pPr>
            <w:r>
              <w:tab/>
              <w:t>for (int i = 0; i &lt; FOLLOW_THREAD_MAX; ++i)</w:t>
            </w:r>
          </w:p>
          <w:p w14:paraId="68A1E809" w14:textId="77777777" w:rsidR="006D48EB" w:rsidRDefault="006D48EB" w:rsidP="006D48EB">
            <w:pPr>
              <w:pStyle w:val="3-"/>
            </w:pPr>
            <w:r>
              <w:tab/>
              <w:t>{</w:t>
            </w:r>
          </w:p>
          <w:p w14:paraId="264F854D" w14:textId="77777777" w:rsidR="006D48EB" w:rsidRDefault="006D48EB" w:rsidP="006D48EB">
            <w:pPr>
              <w:pStyle w:val="3-"/>
            </w:pPr>
            <w:r>
              <w:tab/>
            </w:r>
            <w:r>
              <w:tab/>
            </w:r>
            <w:r w:rsidRPr="00134DCF">
              <w:rPr>
                <w:color w:val="FF0000"/>
              </w:rPr>
              <w:t>CloseHandle(s_hPriorEvent[i]);</w:t>
            </w:r>
          </w:p>
          <w:p w14:paraId="53B9A141" w14:textId="77777777" w:rsidR="006D48EB" w:rsidRDefault="006D48EB" w:rsidP="006D48EB">
            <w:pPr>
              <w:pStyle w:val="3-"/>
            </w:pPr>
            <w:r>
              <w:tab/>
            </w:r>
            <w:r>
              <w:tab/>
              <w:t>s_hPriorEvent[i] = INVALID_HANDLE_VALUE;</w:t>
            </w:r>
          </w:p>
          <w:p w14:paraId="136C22FE" w14:textId="77777777" w:rsidR="006D48EB" w:rsidRPr="00134DCF" w:rsidRDefault="006D48EB" w:rsidP="006D48EB">
            <w:pPr>
              <w:pStyle w:val="3-"/>
              <w:rPr>
                <w:color w:val="FF0000"/>
              </w:rPr>
            </w:pPr>
            <w:r>
              <w:tab/>
            </w:r>
            <w:r>
              <w:tab/>
            </w:r>
            <w:r w:rsidRPr="00134DCF">
              <w:rPr>
                <w:color w:val="FF0000"/>
              </w:rPr>
              <w:t>CloseHandle(s_hFollowEvent[i]);</w:t>
            </w:r>
          </w:p>
          <w:p w14:paraId="36871EB9" w14:textId="77777777" w:rsidR="006D48EB" w:rsidRDefault="006D48EB" w:rsidP="006D48EB">
            <w:pPr>
              <w:pStyle w:val="3-"/>
            </w:pPr>
            <w:r>
              <w:tab/>
            </w:r>
            <w:r>
              <w:tab/>
              <w:t>s_hFollowEvent[i] = INVALID_HANDLE_VALUE;</w:t>
            </w:r>
          </w:p>
          <w:p w14:paraId="78B27EBD" w14:textId="77777777" w:rsidR="006D48EB" w:rsidRDefault="006D48EB" w:rsidP="006D48EB">
            <w:pPr>
              <w:pStyle w:val="3-"/>
            </w:pPr>
            <w:r>
              <w:tab/>
              <w:t>}</w:t>
            </w:r>
          </w:p>
          <w:p w14:paraId="72B50933" w14:textId="77777777" w:rsidR="006D48EB" w:rsidRDefault="006D48EB" w:rsidP="006D48EB">
            <w:pPr>
              <w:pStyle w:val="3-"/>
            </w:pPr>
          </w:p>
          <w:p w14:paraId="262EE323" w14:textId="77777777" w:rsidR="006D48EB" w:rsidRDefault="006D48EB" w:rsidP="006D48EB">
            <w:pPr>
              <w:pStyle w:val="3-"/>
            </w:pPr>
            <w:r>
              <w:tab/>
              <w:t>return EXIT_SUCCESS;</w:t>
            </w:r>
          </w:p>
          <w:p w14:paraId="6F4B9FB6" w14:textId="029056AA" w:rsidR="00971C80" w:rsidRPr="006D48EB" w:rsidRDefault="006D48EB" w:rsidP="006D48EB">
            <w:pPr>
              <w:pStyle w:val="3-"/>
            </w:pPr>
            <w:r>
              <w:t>}</w:t>
            </w:r>
          </w:p>
        </w:tc>
      </w:tr>
    </w:tbl>
    <w:p w14:paraId="4B5CFB0D"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690C6B4" w14:textId="77777777" w:rsidTr="00874659">
        <w:tc>
          <w:tcPr>
            <w:tcW w:w="8494" w:type="dxa"/>
          </w:tcPr>
          <w:p w14:paraId="6A38376A" w14:textId="77777777" w:rsidR="006D48EB" w:rsidRPr="006D48EB" w:rsidRDefault="006D48EB" w:rsidP="006D48EB">
            <w:pPr>
              <w:pStyle w:val="3-"/>
              <w:rPr>
                <w:color w:val="auto"/>
              </w:rPr>
            </w:pPr>
            <w:r w:rsidRPr="006D48EB">
              <w:rPr>
                <w:rFonts w:hint="eastAsia"/>
                <w:color w:val="auto"/>
              </w:rPr>
              <w:t>- begin:(P)先行 -</w:t>
            </w:r>
          </w:p>
          <w:p w14:paraId="09B2D911" w14:textId="77777777" w:rsidR="006D48EB" w:rsidRPr="006D48EB" w:rsidRDefault="006D48EB" w:rsidP="006D48EB">
            <w:pPr>
              <w:pStyle w:val="3-"/>
              <w:rPr>
                <w:color w:val="auto"/>
              </w:rPr>
            </w:pPr>
            <w:r w:rsidRPr="006D48EB">
              <w:rPr>
                <w:rFonts w:hint="eastAsia"/>
                <w:color w:val="auto"/>
              </w:rPr>
              <w:t>- begin:(F)[2]後続03 -</w:t>
            </w:r>
          </w:p>
          <w:p w14:paraId="2D3E28CF" w14:textId="77777777" w:rsidR="006D48EB" w:rsidRPr="006D48EB" w:rsidRDefault="006D48EB" w:rsidP="006D48EB">
            <w:pPr>
              <w:pStyle w:val="3-"/>
              <w:rPr>
                <w:color w:val="auto"/>
              </w:rPr>
            </w:pPr>
            <w:r w:rsidRPr="006D48EB">
              <w:rPr>
                <w:rFonts w:hint="eastAsia"/>
                <w:color w:val="auto"/>
              </w:rPr>
              <w:t>- begin:(F)[1]後続02 -</w:t>
            </w:r>
          </w:p>
          <w:p w14:paraId="44B0598D" w14:textId="77777777" w:rsidR="006D48EB" w:rsidRPr="006D48EB" w:rsidRDefault="006D48EB" w:rsidP="006D48EB">
            <w:pPr>
              <w:pStyle w:val="3-"/>
              <w:rPr>
                <w:color w:val="auto"/>
              </w:rPr>
            </w:pPr>
            <w:r w:rsidRPr="006D48EB">
              <w:rPr>
                <w:rFonts w:hint="eastAsia"/>
                <w:color w:val="auto"/>
              </w:rPr>
              <w:t>- begin:(F)[0]後続01 -</w:t>
            </w:r>
          </w:p>
          <w:p w14:paraId="3C685395" w14:textId="77777777" w:rsidR="006D48EB" w:rsidRPr="006D48EB" w:rsidRDefault="006D48EB" w:rsidP="006D48EB">
            <w:pPr>
              <w:pStyle w:val="3-"/>
              <w:rPr>
                <w:color w:val="auto"/>
              </w:rPr>
            </w:pPr>
            <w:r w:rsidRPr="006D48EB">
              <w:rPr>
                <w:rFonts w:hint="eastAsia"/>
                <w:color w:val="auto"/>
              </w:rPr>
              <w:t>- begin:(F)[3]後続04 -</w:t>
            </w:r>
          </w:p>
          <w:p w14:paraId="095B6169" w14:textId="77777777" w:rsidR="006D48EB" w:rsidRPr="006D48EB" w:rsidRDefault="006D48EB" w:rsidP="006D48EB">
            <w:pPr>
              <w:pStyle w:val="3-"/>
              <w:rPr>
                <w:color w:val="auto"/>
              </w:rPr>
            </w:pPr>
            <w:r w:rsidRPr="006D48EB">
              <w:rPr>
                <w:rFonts w:hint="eastAsia"/>
                <w:color w:val="auto"/>
              </w:rPr>
              <w:t>- begin:(F)[4]後続05 -</w:t>
            </w:r>
          </w:p>
          <w:p w14:paraId="11B4AA4D" w14:textId="0BBDEA9E" w:rsidR="006D48EB" w:rsidRPr="006D48EB" w:rsidRDefault="006D48EB" w:rsidP="006D48EB">
            <w:pPr>
              <w:pStyle w:val="3-"/>
              <w:rPr>
                <w:color w:val="auto"/>
              </w:rPr>
            </w:pPr>
            <w:r w:rsidRPr="006D48EB">
              <w:rPr>
                <w:rFonts w:hint="eastAsia"/>
                <w:color w:val="auto"/>
              </w:rPr>
              <w:t>(P)先行: [BEFORE] commonData=0, tlsData=0</w:t>
            </w:r>
            <w:r w:rsidR="00134DCF">
              <w:rPr>
                <w:color w:val="auto"/>
              </w:rPr>
              <w:tab/>
            </w:r>
            <w:r w:rsidR="00134DCF">
              <w:rPr>
                <w:color w:val="auto"/>
              </w:rPr>
              <w:tab/>
            </w:r>
            <w:r w:rsidR="00134DCF" w:rsidRPr="00DF2682">
              <w:rPr>
                <w:rFonts w:hint="eastAsia"/>
                <w:color w:val="FF0000"/>
              </w:rPr>
              <w:t>←先行スレッドが処理を開始</w:t>
            </w:r>
          </w:p>
          <w:p w14:paraId="5AF60571" w14:textId="27ABFAB6" w:rsidR="006D48EB" w:rsidRPr="006D48EB" w:rsidRDefault="006D48EB" w:rsidP="006D48EB">
            <w:pPr>
              <w:pStyle w:val="3-"/>
              <w:rPr>
                <w:color w:val="auto"/>
              </w:rPr>
            </w:pPr>
            <w:r w:rsidRPr="006D48EB">
              <w:rPr>
                <w:rFonts w:hint="eastAsia"/>
                <w:color w:val="auto"/>
              </w:rPr>
              <w:t>(P)先行: [AFTER]  commonData=1, tlsData=1</w:t>
            </w:r>
            <w:r w:rsidR="00134DCF">
              <w:rPr>
                <w:color w:val="auto"/>
              </w:rPr>
              <w:tab/>
            </w:r>
            <w:r w:rsidR="00134DCF">
              <w:rPr>
                <w:color w:val="auto"/>
              </w:rPr>
              <w:tab/>
              <w:t xml:space="preserve">　</w:t>
            </w:r>
            <w:r w:rsidR="00134DCF" w:rsidRPr="00DF2682">
              <w:rPr>
                <w:color w:val="FF0000"/>
              </w:rPr>
              <w:t>（後続スレッドは、スレッド</w:t>
            </w:r>
            <w:r w:rsidR="00134DCF">
              <w:rPr>
                <w:color w:val="FF0000"/>
              </w:rPr>
              <w:t>開始</w:t>
            </w:r>
            <w:r w:rsidR="00134DCF" w:rsidRPr="00DF2682">
              <w:rPr>
                <w:color w:val="FF0000"/>
              </w:rPr>
              <w:t>時から先行スレッドの</w:t>
            </w:r>
            <w:r w:rsidR="00134DCF">
              <w:rPr>
                <w:rFonts w:hint="eastAsia"/>
                <w:color w:val="FF0000"/>
              </w:rPr>
              <w:t>処理</w:t>
            </w:r>
            <w:r w:rsidR="00134DCF" w:rsidRPr="00DF2682">
              <w:rPr>
                <w:color w:val="FF0000"/>
              </w:rPr>
              <w:t>終了を待機）</w:t>
            </w:r>
          </w:p>
          <w:p w14:paraId="2B3BA61B" w14:textId="4A4DF88E" w:rsidR="006D48EB" w:rsidRPr="006D48EB" w:rsidRDefault="006D48EB" w:rsidP="006D48EB">
            <w:pPr>
              <w:pStyle w:val="3-"/>
              <w:rPr>
                <w:color w:val="auto"/>
              </w:rPr>
            </w:pPr>
            <w:r w:rsidRPr="006D48EB">
              <w:rPr>
                <w:rFonts w:hint="eastAsia"/>
                <w:color w:val="auto"/>
              </w:rPr>
              <w:t>(F)[0]後続01: [BEFORE] commonData=1, tlsData=0</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終了すると、後続スレッドが一斉スタート</w:t>
            </w:r>
          </w:p>
          <w:p w14:paraId="2A601C6C" w14:textId="77777777" w:rsidR="006D48EB" w:rsidRPr="006D48EB" w:rsidRDefault="006D48EB" w:rsidP="006D48EB">
            <w:pPr>
              <w:pStyle w:val="3-"/>
              <w:rPr>
                <w:color w:val="auto"/>
              </w:rPr>
            </w:pPr>
            <w:r w:rsidRPr="006D48EB">
              <w:rPr>
                <w:rFonts w:hint="eastAsia"/>
                <w:color w:val="auto"/>
              </w:rPr>
              <w:t>(F)[1]後続02: [BEFORE] commonData=1, tlsData=0</w:t>
            </w:r>
          </w:p>
          <w:p w14:paraId="442F2111" w14:textId="77777777" w:rsidR="006D48EB" w:rsidRPr="006D48EB" w:rsidRDefault="006D48EB" w:rsidP="006D48EB">
            <w:pPr>
              <w:pStyle w:val="3-"/>
              <w:rPr>
                <w:color w:val="auto"/>
              </w:rPr>
            </w:pPr>
            <w:r w:rsidRPr="006D48EB">
              <w:rPr>
                <w:rFonts w:hint="eastAsia"/>
                <w:color w:val="auto"/>
              </w:rPr>
              <w:t>(F)[2]後続03: [BEFORE] commonData=1, tlsData=0</w:t>
            </w:r>
          </w:p>
          <w:p w14:paraId="5F146E1A" w14:textId="77777777" w:rsidR="006D48EB" w:rsidRPr="006D48EB" w:rsidRDefault="006D48EB" w:rsidP="006D48EB">
            <w:pPr>
              <w:pStyle w:val="3-"/>
              <w:rPr>
                <w:color w:val="auto"/>
              </w:rPr>
            </w:pPr>
            <w:r w:rsidRPr="006D48EB">
              <w:rPr>
                <w:rFonts w:hint="eastAsia"/>
                <w:color w:val="auto"/>
              </w:rPr>
              <w:t>(F)[3]後続04: [BEFORE] commonData=1, tlsData=0</w:t>
            </w:r>
          </w:p>
          <w:p w14:paraId="2DD0CEFC" w14:textId="77777777" w:rsidR="006D48EB" w:rsidRPr="006D48EB" w:rsidRDefault="006D48EB" w:rsidP="006D48EB">
            <w:pPr>
              <w:pStyle w:val="3-"/>
              <w:rPr>
                <w:color w:val="auto"/>
              </w:rPr>
            </w:pPr>
            <w:r w:rsidRPr="006D48EB">
              <w:rPr>
                <w:rFonts w:hint="eastAsia"/>
                <w:color w:val="auto"/>
              </w:rPr>
              <w:t>(F)[4]後続05: [BEFORE] commonData=1, tlsData=0</w:t>
            </w:r>
          </w:p>
          <w:p w14:paraId="3EA176D5" w14:textId="77777777" w:rsidR="006D48EB" w:rsidRPr="006D48EB" w:rsidRDefault="006D48EB" w:rsidP="006D48EB">
            <w:pPr>
              <w:pStyle w:val="3-"/>
              <w:rPr>
                <w:color w:val="auto"/>
              </w:rPr>
            </w:pPr>
            <w:r w:rsidRPr="006D48EB">
              <w:rPr>
                <w:rFonts w:hint="eastAsia"/>
                <w:color w:val="auto"/>
              </w:rPr>
              <w:t>(F)[1]後続02: [AFTER]  commonData=1, tlsData=1</w:t>
            </w:r>
          </w:p>
          <w:p w14:paraId="5358A8B0" w14:textId="77777777" w:rsidR="006D48EB" w:rsidRPr="006D48EB" w:rsidRDefault="006D48EB" w:rsidP="006D48EB">
            <w:pPr>
              <w:pStyle w:val="3-"/>
              <w:rPr>
                <w:color w:val="auto"/>
              </w:rPr>
            </w:pPr>
            <w:r w:rsidRPr="006D48EB">
              <w:rPr>
                <w:rFonts w:hint="eastAsia"/>
                <w:color w:val="auto"/>
              </w:rPr>
              <w:t>(F)[2]後続03: [AFTER]  commonData=1, tlsData=1</w:t>
            </w:r>
          </w:p>
          <w:p w14:paraId="0B4C4394" w14:textId="77777777" w:rsidR="006D48EB" w:rsidRPr="006D48EB" w:rsidRDefault="006D48EB" w:rsidP="006D48EB">
            <w:pPr>
              <w:pStyle w:val="3-"/>
              <w:rPr>
                <w:color w:val="auto"/>
              </w:rPr>
            </w:pPr>
            <w:r w:rsidRPr="006D48EB">
              <w:rPr>
                <w:rFonts w:hint="eastAsia"/>
                <w:color w:val="auto"/>
              </w:rPr>
              <w:t>(F)[4]後続05: [AFTER]  commonData=1, tlsData=1</w:t>
            </w:r>
          </w:p>
          <w:p w14:paraId="07C93DDD" w14:textId="77777777" w:rsidR="006D48EB" w:rsidRPr="006D48EB" w:rsidRDefault="006D48EB" w:rsidP="006D48EB">
            <w:pPr>
              <w:pStyle w:val="3-"/>
              <w:rPr>
                <w:color w:val="auto"/>
              </w:rPr>
            </w:pPr>
            <w:r w:rsidRPr="006D48EB">
              <w:rPr>
                <w:rFonts w:hint="eastAsia"/>
                <w:color w:val="auto"/>
              </w:rPr>
              <w:t>(F)[3]後続04: [AFTER]  commonData=1, tlsData=1</w:t>
            </w:r>
          </w:p>
          <w:p w14:paraId="4E570A7F" w14:textId="77777777" w:rsidR="006D48EB" w:rsidRPr="006D48EB" w:rsidRDefault="006D48EB" w:rsidP="006D48EB">
            <w:pPr>
              <w:pStyle w:val="3-"/>
              <w:rPr>
                <w:color w:val="auto"/>
              </w:rPr>
            </w:pPr>
            <w:r w:rsidRPr="006D48EB">
              <w:rPr>
                <w:rFonts w:hint="eastAsia"/>
                <w:color w:val="auto"/>
              </w:rPr>
              <w:t>(F)[0]後続01: [AFTER]  commonData=1, tlsData=1</w:t>
            </w:r>
          </w:p>
          <w:p w14:paraId="7C3A815A" w14:textId="61AF6A74" w:rsidR="006D48EB" w:rsidRPr="006D48EB" w:rsidRDefault="006D48EB" w:rsidP="006D48EB">
            <w:pPr>
              <w:pStyle w:val="3-"/>
              <w:rPr>
                <w:color w:val="auto"/>
              </w:rPr>
            </w:pPr>
            <w:r w:rsidRPr="006D48EB">
              <w:rPr>
                <w:rFonts w:hint="eastAsia"/>
                <w:color w:val="auto"/>
              </w:rPr>
              <w:t>(P)先行: [BEFORE] commonData=1, tlsData=1</w:t>
            </w:r>
            <w:r w:rsidR="00134DCF">
              <w:rPr>
                <w:color w:val="auto"/>
              </w:rPr>
              <w:tab/>
            </w:r>
            <w:r w:rsidR="00134DCF">
              <w:rPr>
                <w:color w:val="auto"/>
              </w:rPr>
              <w:tab/>
            </w:r>
            <w:r w:rsidR="00134DCF" w:rsidRPr="004A7B47">
              <w:rPr>
                <w:color w:val="FF0000"/>
              </w:rPr>
              <w:t>←</w:t>
            </w:r>
            <w:r w:rsidR="00134DCF">
              <w:rPr>
                <w:color w:val="FF0000"/>
              </w:rPr>
              <w:t>後続</w:t>
            </w:r>
            <w:r w:rsidR="00134DCF" w:rsidRPr="004A7B47">
              <w:rPr>
                <w:color w:val="FF0000"/>
              </w:rPr>
              <w:t>スレッド</w:t>
            </w:r>
            <w:r w:rsidR="00134DCF">
              <w:rPr>
                <w:rFonts w:hint="eastAsia"/>
                <w:color w:val="FF0000"/>
              </w:rPr>
              <w:t>の処理が</w:t>
            </w:r>
            <w:r w:rsidR="00134DCF">
              <w:rPr>
                <w:color w:val="FF0000"/>
              </w:rPr>
              <w:t>全て</w:t>
            </w:r>
            <w:r w:rsidR="00134DCF" w:rsidRPr="004A7B47">
              <w:rPr>
                <w:color w:val="FF0000"/>
              </w:rPr>
              <w:t>終了すると、</w:t>
            </w:r>
            <w:r w:rsidR="00134DCF">
              <w:rPr>
                <w:color w:val="FF0000"/>
              </w:rPr>
              <w:t>また先行</w:t>
            </w:r>
            <w:r w:rsidR="00134DCF" w:rsidRPr="004A7B47">
              <w:rPr>
                <w:color w:val="FF0000"/>
              </w:rPr>
              <w:t>スレッドがスタート</w:t>
            </w:r>
          </w:p>
          <w:p w14:paraId="6B814404" w14:textId="77777777" w:rsidR="006D48EB" w:rsidRPr="006D48EB" w:rsidRDefault="006D48EB" w:rsidP="006D48EB">
            <w:pPr>
              <w:pStyle w:val="3-"/>
              <w:rPr>
                <w:color w:val="auto"/>
              </w:rPr>
            </w:pPr>
            <w:r w:rsidRPr="006D48EB">
              <w:rPr>
                <w:rFonts w:hint="eastAsia"/>
                <w:color w:val="auto"/>
              </w:rPr>
              <w:t>(P)先行: [AFTER]  commonData=2, tlsData=2</w:t>
            </w:r>
          </w:p>
          <w:p w14:paraId="591B4410" w14:textId="53E3F148" w:rsidR="006D48EB" w:rsidRPr="006D48EB" w:rsidRDefault="006D48EB" w:rsidP="006D48EB">
            <w:pPr>
              <w:pStyle w:val="3-"/>
              <w:rPr>
                <w:color w:val="auto"/>
              </w:rPr>
            </w:pPr>
            <w:r w:rsidRPr="006D48EB">
              <w:rPr>
                <w:rFonts w:hint="eastAsia"/>
                <w:color w:val="auto"/>
              </w:rPr>
              <w:t>(F)[0]後続01: [BEFORE] commonData=2, tlsData=1</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w:t>
            </w:r>
            <w:r w:rsidR="00134DCF">
              <w:rPr>
                <w:color w:val="FF0000"/>
              </w:rPr>
              <w:t>また</w:t>
            </w:r>
            <w:r w:rsidR="00134DCF" w:rsidRPr="004A7B47">
              <w:rPr>
                <w:color w:val="FF0000"/>
              </w:rPr>
              <w:t>後続スレッドが一斉スタート</w:t>
            </w:r>
          </w:p>
          <w:p w14:paraId="060F0856" w14:textId="77777777" w:rsidR="006D48EB" w:rsidRPr="006D48EB" w:rsidRDefault="006D48EB" w:rsidP="006D48EB">
            <w:pPr>
              <w:pStyle w:val="3-"/>
              <w:rPr>
                <w:color w:val="auto"/>
              </w:rPr>
            </w:pPr>
            <w:r w:rsidRPr="006D48EB">
              <w:rPr>
                <w:rFonts w:hint="eastAsia"/>
                <w:color w:val="auto"/>
              </w:rPr>
              <w:t>(F)[2]後続03: [BEFORE] commonData=2, tlsData=1</w:t>
            </w:r>
          </w:p>
          <w:p w14:paraId="09BF7BA6" w14:textId="77777777" w:rsidR="006D48EB" w:rsidRPr="006D48EB" w:rsidRDefault="006D48EB" w:rsidP="006D48EB">
            <w:pPr>
              <w:pStyle w:val="3-"/>
              <w:rPr>
                <w:color w:val="auto"/>
              </w:rPr>
            </w:pPr>
            <w:r w:rsidRPr="006D48EB">
              <w:rPr>
                <w:rFonts w:hint="eastAsia"/>
                <w:color w:val="auto"/>
              </w:rPr>
              <w:t>(F)[3]後続04: [BEFORE] commonData=2, tlsData=1</w:t>
            </w:r>
          </w:p>
          <w:p w14:paraId="11F74FD2" w14:textId="77777777" w:rsidR="006D48EB" w:rsidRPr="006D48EB" w:rsidRDefault="006D48EB" w:rsidP="006D48EB">
            <w:pPr>
              <w:pStyle w:val="3-"/>
              <w:rPr>
                <w:color w:val="auto"/>
              </w:rPr>
            </w:pPr>
            <w:r w:rsidRPr="006D48EB">
              <w:rPr>
                <w:rFonts w:hint="eastAsia"/>
                <w:color w:val="auto"/>
              </w:rPr>
              <w:t>(F)[1]後続02: [BEFORE] commonData=2, tlsData=1</w:t>
            </w:r>
          </w:p>
          <w:p w14:paraId="57BDEDD3" w14:textId="77777777" w:rsidR="006D48EB" w:rsidRPr="006D48EB" w:rsidRDefault="006D48EB" w:rsidP="006D48EB">
            <w:pPr>
              <w:pStyle w:val="3-"/>
              <w:rPr>
                <w:color w:val="auto"/>
              </w:rPr>
            </w:pPr>
            <w:r w:rsidRPr="006D48EB">
              <w:rPr>
                <w:rFonts w:hint="eastAsia"/>
                <w:color w:val="auto"/>
              </w:rPr>
              <w:t>(F)[4]後続05: [BEFORE] commonData=2, tlsData=1</w:t>
            </w:r>
          </w:p>
          <w:p w14:paraId="2C599CE2" w14:textId="77777777" w:rsidR="006D48EB" w:rsidRPr="006D48EB" w:rsidRDefault="006D48EB" w:rsidP="006D48EB">
            <w:pPr>
              <w:pStyle w:val="3-"/>
              <w:rPr>
                <w:color w:val="auto"/>
              </w:rPr>
            </w:pPr>
            <w:r w:rsidRPr="006D48EB">
              <w:rPr>
                <w:rFonts w:hint="eastAsia"/>
                <w:color w:val="auto"/>
              </w:rPr>
              <w:t>(F)[4]後続05: [AFTER]  commonData=2, tlsData=2</w:t>
            </w:r>
          </w:p>
          <w:p w14:paraId="04E44CCB" w14:textId="77777777" w:rsidR="006D48EB" w:rsidRPr="006D48EB" w:rsidRDefault="006D48EB" w:rsidP="006D48EB">
            <w:pPr>
              <w:pStyle w:val="3-"/>
              <w:rPr>
                <w:color w:val="auto"/>
              </w:rPr>
            </w:pPr>
            <w:r w:rsidRPr="006D48EB">
              <w:rPr>
                <w:rFonts w:hint="eastAsia"/>
                <w:color w:val="auto"/>
              </w:rPr>
              <w:t>(F)[1]後続02: [AFTER]  commonData=2, tlsData=2</w:t>
            </w:r>
          </w:p>
          <w:p w14:paraId="4562AE2F" w14:textId="77777777" w:rsidR="006D48EB" w:rsidRPr="006D48EB" w:rsidRDefault="006D48EB" w:rsidP="006D48EB">
            <w:pPr>
              <w:pStyle w:val="3-"/>
              <w:rPr>
                <w:color w:val="auto"/>
              </w:rPr>
            </w:pPr>
            <w:r w:rsidRPr="006D48EB">
              <w:rPr>
                <w:rFonts w:hint="eastAsia"/>
                <w:color w:val="auto"/>
              </w:rPr>
              <w:t>(F)[3]後続04: [AFTER]  commonData=2, tlsData=2</w:t>
            </w:r>
          </w:p>
          <w:p w14:paraId="75C121E1" w14:textId="77777777" w:rsidR="006D48EB" w:rsidRPr="006D48EB" w:rsidRDefault="006D48EB" w:rsidP="006D48EB">
            <w:pPr>
              <w:pStyle w:val="3-"/>
              <w:rPr>
                <w:color w:val="auto"/>
              </w:rPr>
            </w:pPr>
            <w:r w:rsidRPr="006D48EB">
              <w:rPr>
                <w:rFonts w:hint="eastAsia"/>
                <w:color w:val="auto"/>
              </w:rPr>
              <w:t>(F)[0]後続01: [AFTER]  commonData=2, tlsData=2</w:t>
            </w:r>
          </w:p>
          <w:p w14:paraId="0D3DA8A8" w14:textId="77777777" w:rsidR="006D48EB" w:rsidRPr="006D48EB" w:rsidRDefault="006D48EB" w:rsidP="006D48EB">
            <w:pPr>
              <w:pStyle w:val="3-"/>
              <w:rPr>
                <w:color w:val="auto"/>
              </w:rPr>
            </w:pPr>
            <w:r w:rsidRPr="006D48EB">
              <w:rPr>
                <w:rFonts w:hint="eastAsia"/>
                <w:color w:val="auto"/>
              </w:rPr>
              <w:t>(F)[2]後続03: [AFTER]  commonData=2, tlsData=2</w:t>
            </w:r>
          </w:p>
          <w:p w14:paraId="117BE883" w14:textId="51E6DC29" w:rsidR="006D48EB" w:rsidRPr="006D48EB" w:rsidRDefault="006D48EB" w:rsidP="006D48EB">
            <w:pPr>
              <w:pStyle w:val="3-"/>
              <w:rPr>
                <w:color w:val="auto"/>
              </w:rPr>
            </w:pPr>
            <w:r w:rsidRPr="006D48EB">
              <w:rPr>
                <w:rFonts w:hint="eastAsia"/>
                <w:color w:val="auto"/>
              </w:rPr>
              <w:t>(P)先行: [BEFORE] commonData=2, tlsData=2</w:t>
            </w:r>
            <w:r w:rsidR="00134DCF">
              <w:rPr>
                <w:color w:val="auto"/>
              </w:rPr>
              <w:tab/>
            </w:r>
            <w:r w:rsidR="00134DCF">
              <w:rPr>
                <w:color w:val="auto"/>
              </w:rPr>
              <w:tab/>
            </w:r>
            <w:r w:rsidR="00134DCF" w:rsidRPr="004A7B47">
              <w:rPr>
                <w:color w:val="FF0000"/>
              </w:rPr>
              <w:t>←</w:t>
            </w:r>
            <w:r w:rsidR="00134DCF">
              <w:rPr>
                <w:color w:val="FF0000"/>
              </w:rPr>
              <w:t>後続</w:t>
            </w:r>
            <w:r w:rsidR="00134DCF" w:rsidRPr="004A7B47">
              <w:rPr>
                <w:color w:val="FF0000"/>
              </w:rPr>
              <w:t>スレッド</w:t>
            </w:r>
            <w:r w:rsidR="00134DCF">
              <w:rPr>
                <w:rFonts w:hint="eastAsia"/>
                <w:color w:val="FF0000"/>
              </w:rPr>
              <w:t>の処理が</w:t>
            </w:r>
            <w:r w:rsidR="00134DCF">
              <w:rPr>
                <w:color w:val="FF0000"/>
              </w:rPr>
              <w:t>全て</w:t>
            </w:r>
            <w:r w:rsidR="00134DCF" w:rsidRPr="004A7B47">
              <w:rPr>
                <w:color w:val="FF0000"/>
              </w:rPr>
              <w:t>終了すると、</w:t>
            </w:r>
            <w:r w:rsidR="00134DCF">
              <w:rPr>
                <w:color w:val="FF0000"/>
              </w:rPr>
              <w:t>また先行</w:t>
            </w:r>
            <w:r w:rsidR="00134DCF" w:rsidRPr="004A7B47">
              <w:rPr>
                <w:color w:val="FF0000"/>
              </w:rPr>
              <w:t>スレッドがスタート</w:t>
            </w:r>
          </w:p>
          <w:p w14:paraId="599394E6" w14:textId="77777777" w:rsidR="006D48EB" w:rsidRPr="006D48EB" w:rsidRDefault="006D48EB" w:rsidP="006D48EB">
            <w:pPr>
              <w:pStyle w:val="3-"/>
              <w:rPr>
                <w:color w:val="auto"/>
              </w:rPr>
            </w:pPr>
            <w:r w:rsidRPr="006D48EB">
              <w:rPr>
                <w:rFonts w:hint="eastAsia"/>
                <w:color w:val="auto"/>
              </w:rPr>
              <w:t>(P)先行: [AFTER]  commonData=3, tlsData=3</w:t>
            </w:r>
          </w:p>
          <w:p w14:paraId="0DC414F3" w14:textId="6BA9AF41" w:rsidR="006D48EB" w:rsidRPr="006D48EB" w:rsidRDefault="006D48EB" w:rsidP="006D48EB">
            <w:pPr>
              <w:pStyle w:val="3-"/>
              <w:rPr>
                <w:color w:val="auto"/>
              </w:rPr>
            </w:pPr>
            <w:r w:rsidRPr="006D48EB">
              <w:rPr>
                <w:rFonts w:hint="eastAsia"/>
                <w:color w:val="auto"/>
              </w:rPr>
              <w:t>(F)[1]後続02: [BEFORE] commonData=3, tlsData=2</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w:t>
            </w:r>
            <w:r w:rsidR="00134DCF">
              <w:rPr>
                <w:color w:val="FF0000"/>
              </w:rPr>
              <w:t>また</w:t>
            </w:r>
            <w:r w:rsidR="00134DCF" w:rsidRPr="004A7B47">
              <w:rPr>
                <w:color w:val="FF0000"/>
              </w:rPr>
              <w:t>後続スレッドが一斉スタート</w:t>
            </w:r>
          </w:p>
          <w:p w14:paraId="36645624" w14:textId="77777777" w:rsidR="006D48EB" w:rsidRPr="006D48EB" w:rsidRDefault="006D48EB" w:rsidP="006D48EB">
            <w:pPr>
              <w:pStyle w:val="3-"/>
              <w:rPr>
                <w:color w:val="auto"/>
              </w:rPr>
            </w:pPr>
            <w:r w:rsidRPr="006D48EB">
              <w:rPr>
                <w:rFonts w:hint="eastAsia"/>
                <w:color w:val="auto"/>
              </w:rPr>
              <w:t>(F)[0]後続01: [BEFORE] commonData=3, tlsData=2</w:t>
            </w:r>
          </w:p>
          <w:p w14:paraId="42496ED5" w14:textId="77777777" w:rsidR="006D48EB" w:rsidRPr="006D48EB" w:rsidRDefault="006D48EB" w:rsidP="006D48EB">
            <w:pPr>
              <w:pStyle w:val="3-"/>
              <w:rPr>
                <w:color w:val="auto"/>
              </w:rPr>
            </w:pPr>
            <w:r w:rsidRPr="006D48EB">
              <w:rPr>
                <w:rFonts w:hint="eastAsia"/>
                <w:color w:val="auto"/>
              </w:rPr>
              <w:t>(F)[4]後続05: [BEFORE] commonData=3, tlsData=2</w:t>
            </w:r>
          </w:p>
          <w:p w14:paraId="162DAD5C" w14:textId="77777777" w:rsidR="006D48EB" w:rsidRPr="006D48EB" w:rsidRDefault="006D48EB" w:rsidP="006D48EB">
            <w:pPr>
              <w:pStyle w:val="3-"/>
              <w:rPr>
                <w:color w:val="auto"/>
              </w:rPr>
            </w:pPr>
            <w:r w:rsidRPr="006D48EB">
              <w:rPr>
                <w:rFonts w:hint="eastAsia"/>
                <w:color w:val="auto"/>
              </w:rPr>
              <w:t>(F)[3]後続04: [BEFORE] commonData=3, tlsData=2</w:t>
            </w:r>
          </w:p>
          <w:p w14:paraId="71605CF0" w14:textId="77777777" w:rsidR="006D48EB" w:rsidRPr="006D48EB" w:rsidRDefault="006D48EB" w:rsidP="006D48EB">
            <w:pPr>
              <w:pStyle w:val="3-"/>
              <w:rPr>
                <w:color w:val="auto"/>
              </w:rPr>
            </w:pPr>
            <w:r w:rsidRPr="006D48EB">
              <w:rPr>
                <w:rFonts w:hint="eastAsia"/>
                <w:color w:val="auto"/>
              </w:rPr>
              <w:t>(F)[2]後続03: [BEFORE] commonData=3, tlsData=2</w:t>
            </w:r>
          </w:p>
          <w:p w14:paraId="18DA5E13" w14:textId="77777777" w:rsidR="006D48EB" w:rsidRPr="006D48EB" w:rsidRDefault="006D48EB" w:rsidP="006D48EB">
            <w:pPr>
              <w:pStyle w:val="3-"/>
              <w:rPr>
                <w:color w:val="auto"/>
              </w:rPr>
            </w:pPr>
            <w:r w:rsidRPr="006D48EB">
              <w:rPr>
                <w:rFonts w:hint="eastAsia"/>
                <w:color w:val="auto"/>
              </w:rPr>
              <w:t>(F)[2]後続03: [AFTER]  commonData=3, tlsData=3</w:t>
            </w:r>
          </w:p>
          <w:p w14:paraId="0C57AE30" w14:textId="77777777" w:rsidR="006D48EB" w:rsidRPr="006D48EB" w:rsidRDefault="006D48EB" w:rsidP="006D48EB">
            <w:pPr>
              <w:pStyle w:val="3-"/>
              <w:rPr>
                <w:color w:val="auto"/>
              </w:rPr>
            </w:pPr>
            <w:r w:rsidRPr="006D48EB">
              <w:rPr>
                <w:rFonts w:hint="eastAsia"/>
                <w:color w:val="auto"/>
              </w:rPr>
              <w:t>(F)[4]後続05: [AFTER]  commonData=3, tlsData=3</w:t>
            </w:r>
          </w:p>
          <w:p w14:paraId="1AC20C28" w14:textId="77777777" w:rsidR="006D48EB" w:rsidRPr="006D48EB" w:rsidRDefault="006D48EB" w:rsidP="006D48EB">
            <w:pPr>
              <w:pStyle w:val="3-"/>
              <w:rPr>
                <w:color w:val="auto"/>
              </w:rPr>
            </w:pPr>
            <w:r w:rsidRPr="006D48EB">
              <w:rPr>
                <w:rFonts w:hint="eastAsia"/>
                <w:color w:val="auto"/>
              </w:rPr>
              <w:t>(F)[0]後続01: [AFTER]  commonData=3, tlsData=3</w:t>
            </w:r>
          </w:p>
          <w:p w14:paraId="21590E29" w14:textId="77777777" w:rsidR="006D48EB" w:rsidRPr="006D48EB" w:rsidRDefault="006D48EB" w:rsidP="006D48EB">
            <w:pPr>
              <w:pStyle w:val="3-"/>
              <w:rPr>
                <w:color w:val="auto"/>
              </w:rPr>
            </w:pPr>
            <w:r w:rsidRPr="006D48EB">
              <w:rPr>
                <w:rFonts w:hint="eastAsia"/>
                <w:color w:val="auto"/>
              </w:rPr>
              <w:t>(F)[1]後続02: [AFTER]  commonData=3, tlsData=3</w:t>
            </w:r>
          </w:p>
          <w:p w14:paraId="7080F423" w14:textId="77777777" w:rsidR="006D48EB" w:rsidRPr="006D48EB" w:rsidRDefault="006D48EB" w:rsidP="006D48EB">
            <w:pPr>
              <w:pStyle w:val="3-"/>
              <w:rPr>
                <w:color w:val="auto"/>
              </w:rPr>
            </w:pPr>
            <w:r w:rsidRPr="006D48EB">
              <w:rPr>
                <w:rFonts w:hint="eastAsia"/>
                <w:color w:val="auto"/>
              </w:rPr>
              <w:t>(F)[3]後続04: [AFTER]  commonData=3, tlsData=3</w:t>
            </w:r>
          </w:p>
          <w:p w14:paraId="1E22DA3A" w14:textId="0DF3C28D" w:rsidR="006D48EB" w:rsidRPr="006D48EB" w:rsidRDefault="006D48EB" w:rsidP="006D48EB">
            <w:pPr>
              <w:pStyle w:val="3-"/>
              <w:rPr>
                <w:color w:val="auto"/>
              </w:rPr>
            </w:pPr>
            <w:r w:rsidRPr="006D48EB">
              <w:rPr>
                <w:rFonts w:hint="eastAsia"/>
                <w:color w:val="auto"/>
              </w:rPr>
              <w:t>(P)先行: [QUIT]</w:t>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sidRPr="00DF2682">
              <w:rPr>
                <w:rFonts w:hint="eastAsia"/>
                <w:color w:val="FF0000"/>
              </w:rPr>
              <w:t>←先行スレッド終了</w:t>
            </w:r>
          </w:p>
          <w:p w14:paraId="3A1AB21F" w14:textId="3BB2EB68" w:rsidR="006D48EB" w:rsidRPr="006D48EB" w:rsidRDefault="006D48EB" w:rsidP="006D48EB">
            <w:pPr>
              <w:pStyle w:val="3-"/>
              <w:rPr>
                <w:color w:val="auto"/>
              </w:rPr>
            </w:pPr>
            <w:r w:rsidRPr="006D48EB">
              <w:rPr>
                <w:rFonts w:hint="eastAsia"/>
                <w:color w:val="auto"/>
              </w:rPr>
              <w:t>(F)[1]後続02: [QUIT]</w:t>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sidRPr="004A7B47">
              <w:rPr>
                <w:color w:val="FF0000"/>
              </w:rPr>
              <w:t>←先行スレッドの終了に反応して後続スレッド</w:t>
            </w:r>
            <w:r w:rsidR="00134DCF">
              <w:rPr>
                <w:rFonts w:hint="eastAsia"/>
                <w:color w:val="FF0000"/>
              </w:rPr>
              <w:t>も</w:t>
            </w:r>
            <w:r w:rsidR="00134DCF" w:rsidRPr="004A7B47">
              <w:rPr>
                <w:color w:val="FF0000"/>
              </w:rPr>
              <w:t>終了</w:t>
            </w:r>
          </w:p>
          <w:p w14:paraId="2D301AF1" w14:textId="77777777" w:rsidR="006D48EB" w:rsidRPr="006D48EB" w:rsidRDefault="006D48EB" w:rsidP="006D48EB">
            <w:pPr>
              <w:pStyle w:val="3-"/>
              <w:rPr>
                <w:color w:val="auto"/>
              </w:rPr>
            </w:pPr>
            <w:r w:rsidRPr="006D48EB">
              <w:rPr>
                <w:rFonts w:hint="eastAsia"/>
                <w:color w:val="auto"/>
              </w:rPr>
              <w:t>(F)[2]後続03: [QUIT]</w:t>
            </w:r>
          </w:p>
          <w:p w14:paraId="29865490" w14:textId="77777777" w:rsidR="006D48EB" w:rsidRPr="006D48EB" w:rsidRDefault="006D48EB" w:rsidP="006D48EB">
            <w:pPr>
              <w:pStyle w:val="3-"/>
              <w:rPr>
                <w:color w:val="auto"/>
              </w:rPr>
            </w:pPr>
            <w:r w:rsidRPr="006D48EB">
              <w:rPr>
                <w:rFonts w:hint="eastAsia"/>
                <w:color w:val="auto"/>
              </w:rPr>
              <w:t>- end:(P)先行 -</w:t>
            </w:r>
          </w:p>
          <w:p w14:paraId="2166D6F4" w14:textId="77777777" w:rsidR="006D48EB" w:rsidRPr="006D48EB" w:rsidRDefault="006D48EB" w:rsidP="006D48EB">
            <w:pPr>
              <w:pStyle w:val="3-"/>
              <w:rPr>
                <w:color w:val="auto"/>
              </w:rPr>
            </w:pPr>
            <w:r w:rsidRPr="006D48EB">
              <w:rPr>
                <w:rFonts w:hint="eastAsia"/>
                <w:color w:val="auto"/>
              </w:rPr>
              <w:t>- end:(F)[2]後続03 -</w:t>
            </w:r>
          </w:p>
          <w:p w14:paraId="015122CA" w14:textId="77777777" w:rsidR="006D48EB" w:rsidRPr="006D48EB" w:rsidRDefault="006D48EB" w:rsidP="006D48EB">
            <w:pPr>
              <w:pStyle w:val="3-"/>
              <w:rPr>
                <w:color w:val="auto"/>
              </w:rPr>
            </w:pPr>
            <w:r w:rsidRPr="006D48EB">
              <w:rPr>
                <w:rFonts w:hint="eastAsia"/>
                <w:color w:val="auto"/>
              </w:rPr>
              <w:t>(F)[4]後続05: [QUIT]</w:t>
            </w:r>
          </w:p>
          <w:p w14:paraId="20B05230" w14:textId="77777777" w:rsidR="006D48EB" w:rsidRPr="006D48EB" w:rsidRDefault="006D48EB" w:rsidP="006D48EB">
            <w:pPr>
              <w:pStyle w:val="3-"/>
              <w:rPr>
                <w:color w:val="auto"/>
              </w:rPr>
            </w:pPr>
            <w:r w:rsidRPr="006D48EB">
              <w:rPr>
                <w:rFonts w:hint="eastAsia"/>
                <w:color w:val="auto"/>
              </w:rPr>
              <w:lastRenderedPageBreak/>
              <w:t>(F)[0]後続01: [QUIT]</w:t>
            </w:r>
          </w:p>
          <w:p w14:paraId="274DB4C3" w14:textId="77777777" w:rsidR="006D48EB" w:rsidRPr="006D48EB" w:rsidRDefault="006D48EB" w:rsidP="006D48EB">
            <w:pPr>
              <w:pStyle w:val="3-"/>
              <w:rPr>
                <w:color w:val="auto"/>
              </w:rPr>
            </w:pPr>
            <w:r w:rsidRPr="006D48EB">
              <w:rPr>
                <w:rFonts w:hint="eastAsia"/>
                <w:color w:val="auto"/>
              </w:rPr>
              <w:t>(F)[3]後続04: [QUIT]</w:t>
            </w:r>
          </w:p>
          <w:p w14:paraId="6B1C5A17" w14:textId="77777777" w:rsidR="006D48EB" w:rsidRPr="006D48EB" w:rsidRDefault="006D48EB" w:rsidP="006D48EB">
            <w:pPr>
              <w:pStyle w:val="3-"/>
              <w:rPr>
                <w:color w:val="auto"/>
              </w:rPr>
            </w:pPr>
            <w:r w:rsidRPr="006D48EB">
              <w:rPr>
                <w:rFonts w:hint="eastAsia"/>
                <w:color w:val="auto"/>
              </w:rPr>
              <w:t>- end:(F)[0]後続01 -</w:t>
            </w:r>
          </w:p>
          <w:p w14:paraId="39B92439" w14:textId="77777777" w:rsidR="006D48EB" w:rsidRPr="006D48EB" w:rsidRDefault="006D48EB" w:rsidP="006D48EB">
            <w:pPr>
              <w:pStyle w:val="3-"/>
              <w:rPr>
                <w:color w:val="auto"/>
              </w:rPr>
            </w:pPr>
            <w:r w:rsidRPr="006D48EB">
              <w:rPr>
                <w:rFonts w:hint="eastAsia"/>
                <w:color w:val="auto"/>
              </w:rPr>
              <w:t>- end:(F)[3]後続04 -</w:t>
            </w:r>
          </w:p>
          <w:p w14:paraId="0EAF6452" w14:textId="77777777" w:rsidR="006D48EB" w:rsidRPr="006D48EB" w:rsidRDefault="006D48EB" w:rsidP="006D48EB">
            <w:pPr>
              <w:pStyle w:val="3-"/>
              <w:rPr>
                <w:color w:val="auto"/>
              </w:rPr>
            </w:pPr>
            <w:r w:rsidRPr="006D48EB">
              <w:rPr>
                <w:rFonts w:hint="eastAsia"/>
                <w:color w:val="auto"/>
              </w:rPr>
              <w:t>- end:(F)[4]後続05 -</w:t>
            </w:r>
          </w:p>
          <w:p w14:paraId="79A84772" w14:textId="77777777" w:rsidR="006D48EB" w:rsidRPr="006D48EB" w:rsidRDefault="006D48EB" w:rsidP="006D48EB">
            <w:pPr>
              <w:pStyle w:val="3-"/>
              <w:rPr>
                <w:color w:val="auto"/>
              </w:rPr>
            </w:pPr>
            <w:r w:rsidRPr="006D48EB">
              <w:rPr>
                <w:rFonts w:hint="eastAsia"/>
                <w:color w:val="auto"/>
              </w:rPr>
              <w:t>- end:(F)[1]後続02 -</w:t>
            </w:r>
          </w:p>
          <w:p w14:paraId="4917F14C" w14:textId="2F10D899" w:rsidR="00971C80" w:rsidRPr="00DD51B6" w:rsidRDefault="006D48EB" w:rsidP="006D48EB">
            <w:pPr>
              <w:pStyle w:val="3-"/>
            </w:pPr>
            <w:r w:rsidRPr="006D48EB">
              <w:rPr>
                <w:color w:val="auto"/>
              </w:rPr>
              <w:t>Event * 10000000 =</w:t>
            </w:r>
            <w:r w:rsidRPr="00134DCF">
              <w:rPr>
                <w:color w:val="FF0000"/>
              </w:rPr>
              <w:t xml:space="preserve"> 2.102039 sec</w:t>
            </w:r>
            <w:r w:rsidR="00134DCF">
              <w:rPr>
                <w:color w:val="FF0000"/>
              </w:rPr>
              <w:tab/>
            </w:r>
            <w:r w:rsidR="00134DCF">
              <w:rPr>
                <w:color w:val="FF0000"/>
              </w:rPr>
              <w:tab/>
            </w:r>
            <w:r w:rsidR="00134DCF">
              <w:rPr>
                <w:color w:val="FF0000"/>
              </w:rPr>
              <w:tab/>
            </w:r>
            <w:r w:rsidR="00134DCF">
              <w:rPr>
                <w:rFonts w:hint="eastAsia"/>
                <w:color w:val="FF0000"/>
              </w:rPr>
              <w:t>←1千万回ループによる処理時間計測（SetEventのみの処理時間）</w:t>
            </w:r>
          </w:p>
        </w:tc>
      </w:tr>
    </w:tbl>
    <w:p w14:paraId="114A0D06" w14:textId="47770C68" w:rsidR="0036070F" w:rsidRDefault="0036070F" w:rsidP="0036070F">
      <w:pPr>
        <w:pStyle w:val="3"/>
      </w:pPr>
      <w:bookmarkStart w:id="134" w:name="_Toc379553577"/>
      <w:r>
        <w:rPr>
          <w:rFonts w:hint="eastAsia"/>
        </w:rPr>
        <w:lastRenderedPageBreak/>
        <w:t>Win32API</w:t>
      </w:r>
      <w:r>
        <w:rPr>
          <w:rFonts w:hint="eastAsia"/>
        </w:rPr>
        <w:t>版（名前付き）</w:t>
      </w:r>
      <w:bookmarkEnd w:id="134"/>
      <w:r w:rsidR="00A45D66">
        <w:fldChar w:fldCharType="begin"/>
      </w:r>
      <w:r w:rsidR="00A45D66">
        <w:instrText xml:space="preserve"> XE "</w:instrText>
      </w:r>
      <w:r w:rsidR="00A45D66">
        <w:rPr>
          <w:rFonts w:hint="eastAsia"/>
        </w:rPr>
        <w:instrText>イベント</w:instrText>
      </w:r>
      <w:r w:rsidR="00A45D66">
        <w:rPr>
          <w:rFonts w:hint="eastAsia"/>
        </w:rPr>
        <w:instrText>:WIN32API</w:instrText>
      </w:r>
      <w:r w:rsidR="00A45D66">
        <w:rPr>
          <w:rFonts w:hint="eastAsia"/>
        </w:rPr>
        <w:instrText>版名前付きイベント</w:instrText>
      </w:r>
      <w:r w:rsidR="00A45D66">
        <w:instrText>" \y “</w:instrText>
      </w:r>
      <w:r w:rsidR="00A45D66">
        <w:rPr>
          <w:rFonts w:hint="eastAsia"/>
        </w:rPr>
        <w:instrText>いべんと</w:instrText>
      </w:r>
      <w:r w:rsidR="00A45D66">
        <w:rPr>
          <w:rFonts w:hint="eastAsia"/>
        </w:rPr>
        <w:instrText>:WIN32API</w:instrText>
      </w:r>
      <w:r w:rsidR="00A45D66">
        <w:rPr>
          <w:rFonts w:hint="eastAsia"/>
        </w:rPr>
        <w:instrText>ばんなまえつきいべんと</w:instrText>
      </w:r>
      <w:r w:rsidR="00A45D66">
        <w:instrText xml:space="preserve">” </w:instrText>
      </w:r>
      <w:r w:rsidR="00A45D66">
        <w:fldChar w:fldCharType="end"/>
      </w:r>
    </w:p>
    <w:p w14:paraId="041B1291" w14:textId="79FE9ACF" w:rsidR="00D4166A" w:rsidRDefault="00D4166A" w:rsidP="00D4166A">
      <w:pPr>
        <w:pStyle w:val="aa"/>
        <w:ind w:left="447" w:firstLine="283"/>
      </w:pPr>
      <w:r>
        <w:t>Win32</w:t>
      </w:r>
      <w:r>
        <w:t>版の名前付き</w:t>
      </w:r>
      <w:r>
        <w:rPr>
          <w:rFonts w:hint="eastAsia"/>
        </w:rPr>
        <w:t>イベント</w:t>
      </w:r>
      <w:r>
        <w:t>。</w:t>
      </w:r>
    </w:p>
    <w:p w14:paraId="1DA3E5F2" w14:textId="7E121415" w:rsidR="00D4166A" w:rsidRDefault="00D4166A" w:rsidP="00D4166A">
      <w:pPr>
        <w:pStyle w:val="aa"/>
        <w:ind w:left="447" w:firstLine="283"/>
      </w:pPr>
      <w:r>
        <w:t>基本的には名前無し</w:t>
      </w:r>
      <w:r>
        <w:rPr>
          <w:rFonts w:hint="eastAsia"/>
        </w:rPr>
        <w:t>イベント</w:t>
      </w:r>
      <w:r>
        <w:t>と変わらないが、プロセス間での排他制御や、スレッドごとに</w:t>
      </w:r>
      <w:r>
        <w:rPr>
          <w:rFonts w:hint="eastAsia"/>
        </w:rPr>
        <w:t>イベント</w:t>
      </w:r>
      <w:r>
        <w:t>のアクセス権を変えたい場合に使用する。</w:t>
      </w:r>
      <w:r>
        <w:rPr>
          <w:rFonts w:hint="eastAsia"/>
        </w:rPr>
        <w:t>これにより、待ち受け専用のスレッドが誤って通知（シグナル状態化）することを防ぐことができる。</w:t>
      </w:r>
    </w:p>
    <w:p w14:paraId="33B94144" w14:textId="733173A0" w:rsidR="00D4166A" w:rsidRDefault="00D4166A" w:rsidP="00D4166A">
      <w:pPr>
        <w:pStyle w:val="aa"/>
        <w:keepNext/>
        <w:widowControl/>
        <w:spacing w:beforeLines="50" w:before="180"/>
        <w:ind w:leftChars="203" w:left="447" w:hangingChars="10" w:hanging="21"/>
      </w:pPr>
      <w:r>
        <w:t>Win32API</w:t>
      </w:r>
      <w:r>
        <w:rPr>
          <w:rFonts w:hint="eastAsia"/>
        </w:rPr>
        <w:t>版名前付きイベントのサンプル：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7276AB01" w14:textId="77777777" w:rsidTr="00874659">
        <w:tc>
          <w:tcPr>
            <w:tcW w:w="8494" w:type="dxa"/>
          </w:tcPr>
          <w:p w14:paraId="194AE14B" w14:textId="77777777" w:rsidR="006D48EB" w:rsidRDefault="006D48EB" w:rsidP="006D48EB">
            <w:pPr>
              <w:pStyle w:val="3-"/>
            </w:pPr>
            <w:r>
              <w:t>#include &lt;stdio.h&gt;</w:t>
            </w:r>
          </w:p>
          <w:p w14:paraId="68B1BB0F" w14:textId="77777777" w:rsidR="006D48EB" w:rsidRDefault="006D48EB" w:rsidP="006D48EB">
            <w:pPr>
              <w:pStyle w:val="3-"/>
            </w:pPr>
            <w:r>
              <w:t>#include &lt;stdlib.h&gt;</w:t>
            </w:r>
          </w:p>
          <w:p w14:paraId="05620CDD" w14:textId="77777777" w:rsidR="006D48EB" w:rsidRDefault="006D48EB" w:rsidP="006D48EB">
            <w:pPr>
              <w:pStyle w:val="3-"/>
            </w:pPr>
          </w:p>
          <w:p w14:paraId="1D9428AB" w14:textId="77777777" w:rsidR="006D48EB" w:rsidRPr="00280CEB" w:rsidRDefault="006D48EB" w:rsidP="006D48EB">
            <w:pPr>
              <w:pStyle w:val="3-"/>
              <w:rPr>
                <w:color w:val="FF0000"/>
              </w:rPr>
            </w:pPr>
            <w:r w:rsidRPr="00280CEB">
              <w:rPr>
                <w:color w:val="FF0000"/>
              </w:rPr>
              <w:t>#include &lt;Windows.h&gt;</w:t>
            </w:r>
          </w:p>
          <w:p w14:paraId="57E8EC4E" w14:textId="77777777" w:rsidR="006D48EB" w:rsidRDefault="006D48EB" w:rsidP="006D48EB">
            <w:pPr>
              <w:pStyle w:val="3-"/>
            </w:pPr>
            <w:r>
              <w:t>#include &lt;Process.h&gt;</w:t>
            </w:r>
          </w:p>
          <w:p w14:paraId="1DBE516B" w14:textId="77777777" w:rsidR="006D48EB" w:rsidRDefault="006D48EB" w:rsidP="006D48EB">
            <w:pPr>
              <w:pStyle w:val="3-"/>
            </w:pPr>
          </w:p>
          <w:p w14:paraId="29462A9F" w14:textId="77777777" w:rsidR="006D48EB" w:rsidRPr="00280CEB" w:rsidRDefault="006D48EB" w:rsidP="006D48EB">
            <w:pPr>
              <w:pStyle w:val="3-"/>
              <w:rPr>
                <w:color w:val="00B050"/>
              </w:rPr>
            </w:pPr>
            <w:r w:rsidRPr="00280CEB">
              <w:rPr>
                <w:rFonts w:hint="eastAsia"/>
                <w:color w:val="00B050"/>
              </w:rPr>
              <w:t>//スレッド情報</w:t>
            </w:r>
          </w:p>
          <w:p w14:paraId="03DDEACF" w14:textId="77777777" w:rsidR="006D48EB" w:rsidRDefault="006D48EB" w:rsidP="006D48EB">
            <w:pPr>
              <w:pStyle w:val="3-"/>
            </w:pPr>
            <w:r>
              <w:rPr>
                <w:rFonts w:hint="eastAsia"/>
              </w:rPr>
              <w:t xml:space="preserve">static const int FOLLOW_THREAD_MAX = 10;         </w:t>
            </w:r>
            <w:r w:rsidRPr="00280CEB">
              <w:rPr>
                <w:rFonts w:hint="eastAsia"/>
                <w:color w:val="00B050"/>
              </w:rPr>
              <w:t xml:space="preserve"> //後続スレッド最大数</w:t>
            </w:r>
          </w:p>
          <w:p w14:paraId="7385C0E4" w14:textId="77777777" w:rsidR="006D48EB" w:rsidRPr="00280CEB" w:rsidRDefault="006D48EB" w:rsidP="006D48EB">
            <w:pPr>
              <w:pStyle w:val="3-"/>
              <w:rPr>
                <w:color w:val="00B050"/>
              </w:rPr>
            </w:pPr>
            <w:r>
              <w:rPr>
                <w:rFonts w:hint="eastAsia"/>
              </w:rPr>
              <w:t xml:space="preserve">static volatile LONG s_followThreadNum = 0;       </w:t>
            </w:r>
            <w:r w:rsidRPr="00280CEB">
              <w:rPr>
                <w:rFonts w:hint="eastAsia"/>
                <w:color w:val="00B050"/>
              </w:rPr>
              <w:t>//後続スレッド数</w:t>
            </w:r>
          </w:p>
          <w:p w14:paraId="6D45E5C8" w14:textId="77777777" w:rsidR="006D48EB" w:rsidRDefault="006D48EB" w:rsidP="006D48EB">
            <w:pPr>
              <w:pStyle w:val="3-"/>
            </w:pPr>
            <w:r>
              <w:rPr>
                <w:rFonts w:hint="eastAsia"/>
              </w:rPr>
              <w:t xml:space="preserve">static volatile LONG s_followThreadNo = 0;        </w:t>
            </w:r>
            <w:r w:rsidRPr="00280CEB">
              <w:rPr>
                <w:rFonts w:hint="eastAsia"/>
                <w:color w:val="00B050"/>
              </w:rPr>
              <w:t>//後続スレッド番号発番用</w:t>
            </w:r>
          </w:p>
          <w:p w14:paraId="2D8D2CB5" w14:textId="77777777" w:rsidR="006D48EB" w:rsidRDefault="006D48EB" w:rsidP="006D48EB">
            <w:pPr>
              <w:pStyle w:val="3-"/>
            </w:pPr>
            <w:r>
              <w:rPr>
                <w:rFonts w:hint="eastAsia"/>
              </w:rPr>
              <w:t>static volatile bool s_IsQuirProiorThread = false;</w:t>
            </w:r>
            <w:r w:rsidRPr="00280CEB">
              <w:rPr>
                <w:rFonts w:hint="eastAsia"/>
                <w:color w:val="00B050"/>
              </w:rPr>
              <w:t>//先行スレッド終了フラグ</w:t>
            </w:r>
          </w:p>
          <w:p w14:paraId="1BF8E9C2" w14:textId="77777777" w:rsidR="006D48EB" w:rsidRDefault="006D48EB" w:rsidP="006D48EB">
            <w:pPr>
              <w:pStyle w:val="3-"/>
            </w:pPr>
          </w:p>
          <w:p w14:paraId="372C6E53" w14:textId="77777777" w:rsidR="006D48EB" w:rsidRPr="00280CEB" w:rsidRDefault="006D48EB" w:rsidP="006D48EB">
            <w:pPr>
              <w:pStyle w:val="3-"/>
              <w:rPr>
                <w:color w:val="00B050"/>
              </w:rPr>
            </w:pPr>
            <w:r w:rsidRPr="00280CEB">
              <w:rPr>
                <w:rFonts w:hint="eastAsia"/>
                <w:color w:val="00B050"/>
              </w:rPr>
              <w:t>//イベント名</w:t>
            </w:r>
          </w:p>
          <w:p w14:paraId="3E913E7E" w14:textId="77777777" w:rsidR="006D48EB" w:rsidRPr="00280CEB" w:rsidRDefault="006D48EB" w:rsidP="006D48EB">
            <w:pPr>
              <w:pStyle w:val="3-"/>
              <w:rPr>
                <w:color w:val="00B050"/>
              </w:rPr>
            </w:pPr>
            <w:r w:rsidRPr="00280CEB">
              <w:rPr>
                <w:rFonts w:hint="eastAsia"/>
                <w:color w:val="FF0000"/>
              </w:rPr>
              <w:t xml:space="preserve">static const char* PRIOR_EVENT_NAME[FOLLOW_THREAD_MAX] = </w:t>
            </w:r>
            <w:r>
              <w:rPr>
                <w:rFonts w:hint="eastAsia"/>
              </w:rPr>
              <w:t xml:space="preserve"> </w:t>
            </w:r>
            <w:r w:rsidRPr="00280CEB">
              <w:rPr>
                <w:rFonts w:hint="eastAsia"/>
                <w:color w:val="00B050"/>
              </w:rPr>
              <w:t>//先行スレッド処理完了イベント</w:t>
            </w:r>
          </w:p>
          <w:p w14:paraId="65174788" w14:textId="77777777" w:rsidR="006D48EB" w:rsidRPr="00280CEB" w:rsidRDefault="006D48EB" w:rsidP="006D48EB">
            <w:pPr>
              <w:pStyle w:val="3-"/>
              <w:rPr>
                <w:color w:val="FF0000"/>
              </w:rPr>
            </w:pPr>
            <w:r w:rsidRPr="00280CEB">
              <w:rPr>
                <w:color w:val="FF0000"/>
              </w:rPr>
              <w:t>{</w:t>
            </w:r>
          </w:p>
          <w:p w14:paraId="49200B7D" w14:textId="77777777" w:rsidR="006D48EB" w:rsidRPr="00280CEB" w:rsidRDefault="006D48EB" w:rsidP="006D48EB">
            <w:pPr>
              <w:pStyle w:val="3-"/>
              <w:rPr>
                <w:color w:val="FF0000"/>
              </w:rPr>
            </w:pPr>
            <w:r w:rsidRPr="00280CEB">
              <w:rPr>
                <w:color w:val="FF0000"/>
              </w:rPr>
              <w:tab/>
              <w:t>"Prior Event 01",</w:t>
            </w:r>
          </w:p>
          <w:p w14:paraId="6D65A781" w14:textId="77777777" w:rsidR="006D48EB" w:rsidRPr="00280CEB" w:rsidRDefault="006D48EB" w:rsidP="006D48EB">
            <w:pPr>
              <w:pStyle w:val="3-"/>
              <w:rPr>
                <w:color w:val="FF0000"/>
              </w:rPr>
            </w:pPr>
            <w:r w:rsidRPr="00280CEB">
              <w:rPr>
                <w:color w:val="FF0000"/>
              </w:rPr>
              <w:tab/>
              <w:t>"Prior Event 02",</w:t>
            </w:r>
          </w:p>
          <w:p w14:paraId="6FD7EBAF" w14:textId="77777777" w:rsidR="006D48EB" w:rsidRPr="00280CEB" w:rsidRDefault="006D48EB" w:rsidP="006D48EB">
            <w:pPr>
              <w:pStyle w:val="3-"/>
              <w:rPr>
                <w:color w:val="FF0000"/>
              </w:rPr>
            </w:pPr>
            <w:r w:rsidRPr="00280CEB">
              <w:rPr>
                <w:color w:val="FF0000"/>
              </w:rPr>
              <w:tab/>
              <w:t>"Prior Event 03",</w:t>
            </w:r>
          </w:p>
          <w:p w14:paraId="49798119" w14:textId="77777777" w:rsidR="006D48EB" w:rsidRPr="00280CEB" w:rsidRDefault="006D48EB" w:rsidP="006D48EB">
            <w:pPr>
              <w:pStyle w:val="3-"/>
              <w:rPr>
                <w:color w:val="FF0000"/>
              </w:rPr>
            </w:pPr>
            <w:r w:rsidRPr="00280CEB">
              <w:rPr>
                <w:color w:val="FF0000"/>
              </w:rPr>
              <w:tab/>
              <w:t>"Prior Event 04",</w:t>
            </w:r>
          </w:p>
          <w:p w14:paraId="555A84E8" w14:textId="77777777" w:rsidR="006D48EB" w:rsidRPr="00280CEB" w:rsidRDefault="006D48EB" w:rsidP="006D48EB">
            <w:pPr>
              <w:pStyle w:val="3-"/>
              <w:rPr>
                <w:color w:val="FF0000"/>
              </w:rPr>
            </w:pPr>
            <w:r w:rsidRPr="00280CEB">
              <w:rPr>
                <w:color w:val="FF0000"/>
              </w:rPr>
              <w:tab/>
              <w:t>"Prior Event 05",</w:t>
            </w:r>
          </w:p>
          <w:p w14:paraId="0CA9968B" w14:textId="77777777" w:rsidR="006D48EB" w:rsidRPr="00280CEB" w:rsidRDefault="006D48EB" w:rsidP="006D48EB">
            <w:pPr>
              <w:pStyle w:val="3-"/>
              <w:rPr>
                <w:color w:val="FF0000"/>
              </w:rPr>
            </w:pPr>
            <w:r w:rsidRPr="00280CEB">
              <w:rPr>
                <w:color w:val="FF0000"/>
              </w:rPr>
              <w:tab/>
              <w:t>"Prior Event 06",</w:t>
            </w:r>
          </w:p>
          <w:p w14:paraId="6101194D" w14:textId="77777777" w:rsidR="006D48EB" w:rsidRPr="00280CEB" w:rsidRDefault="006D48EB" w:rsidP="006D48EB">
            <w:pPr>
              <w:pStyle w:val="3-"/>
              <w:rPr>
                <w:color w:val="FF0000"/>
              </w:rPr>
            </w:pPr>
            <w:r w:rsidRPr="00280CEB">
              <w:rPr>
                <w:color w:val="FF0000"/>
              </w:rPr>
              <w:tab/>
              <w:t>"Prior Event 07",</w:t>
            </w:r>
          </w:p>
          <w:p w14:paraId="023491C4" w14:textId="77777777" w:rsidR="006D48EB" w:rsidRPr="00280CEB" w:rsidRDefault="006D48EB" w:rsidP="006D48EB">
            <w:pPr>
              <w:pStyle w:val="3-"/>
              <w:rPr>
                <w:color w:val="FF0000"/>
              </w:rPr>
            </w:pPr>
            <w:r w:rsidRPr="00280CEB">
              <w:rPr>
                <w:color w:val="FF0000"/>
              </w:rPr>
              <w:tab/>
              <w:t>"Prior Event 08",</w:t>
            </w:r>
          </w:p>
          <w:p w14:paraId="35C8CA2B" w14:textId="77777777" w:rsidR="006D48EB" w:rsidRPr="00280CEB" w:rsidRDefault="006D48EB" w:rsidP="006D48EB">
            <w:pPr>
              <w:pStyle w:val="3-"/>
              <w:rPr>
                <w:color w:val="FF0000"/>
              </w:rPr>
            </w:pPr>
            <w:r w:rsidRPr="00280CEB">
              <w:rPr>
                <w:color w:val="FF0000"/>
              </w:rPr>
              <w:tab/>
              <w:t>"Prior Event 09",</w:t>
            </w:r>
          </w:p>
          <w:p w14:paraId="7300B5C7" w14:textId="77777777" w:rsidR="006D48EB" w:rsidRPr="00280CEB" w:rsidRDefault="006D48EB" w:rsidP="006D48EB">
            <w:pPr>
              <w:pStyle w:val="3-"/>
              <w:rPr>
                <w:color w:val="FF0000"/>
              </w:rPr>
            </w:pPr>
            <w:r w:rsidRPr="00280CEB">
              <w:rPr>
                <w:color w:val="FF0000"/>
              </w:rPr>
              <w:tab/>
              <w:t>"Prior Event 10",</w:t>
            </w:r>
          </w:p>
          <w:p w14:paraId="7D4A822F" w14:textId="77777777" w:rsidR="006D48EB" w:rsidRPr="00280CEB" w:rsidRDefault="006D48EB" w:rsidP="006D48EB">
            <w:pPr>
              <w:pStyle w:val="3-"/>
              <w:rPr>
                <w:color w:val="FF0000"/>
              </w:rPr>
            </w:pPr>
            <w:r w:rsidRPr="00280CEB">
              <w:rPr>
                <w:color w:val="FF0000"/>
              </w:rPr>
              <w:t>};</w:t>
            </w:r>
          </w:p>
          <w:p w14:paraId="2E713EAF" w14:textId="77777777" w:rsidR="006D48EB" w:rsidRPr="00280CEB" w:rsidRDefault="006D48EB" w:rsidP="006D48EB">
            <w:pPr>
              <w:pStyle w:val="3-"/>
              <w:rPr>
                <w:color w:val="00B050"/>
              </w:rPr>
            </w:pPr>
            <w:r w:rsidRPr="00280CEB">
              <w:rPr>
                <w:rFonts w:hint="eastAsia"/>
                <w:color w:val="FF0000"/>
              </w:rPr>
              <w:t>static const char* FOLLOW_EVENT_NAME[FOLLOW_THREAD_MAX] =</w:t>
            </w:r>
            <w:r w:rsidRPr="00280CEB">
              <w:rPr>
                <w:rFonts w:hint="eastAsia"/>
                <w:color w:val="00B050"/>
              </w:rPr>
              <w:t>//後続スレッド処理完了イベント</w:t>
            </w:r>
          </w:p>
          <w:p w14:paraId="497E91EC" w14:textId="77777777" w:rsidR="006D48EB" w:rsidRPr="00280CEB" w:rsidRDefault="006D48EB" w:rsidP="006D48EB">
            <w:pPr>
              <w:pStyle w:val="3-"/>
              <w:rPr>
                <w:color w:val="FF0000"/>
              </w:rPr>
            </w:pPr>
            <w:r w:rsidRPr="00280CEB">
              <w:rPr>
                <w:color w:val="FF0000"/>
              </w:rPr>
              <w:t>{</w:t>
            </w:r>
          </w:p>
          <w:p w14:paraId="17B0D61D" w14:textId="77777777" w:rsidR="006D48EB" w:rsidRPr="00280CEB" w:rsidRDefault="006D48EB" w:rsidP="006D48EB">
            <w:pPr>
              <w:pStyle w:val="3-"/>
              <w:rPr>
                <w:color w:val="FF0000"/>
              </w:rPr>
            </w:pPr>
            <w:r w:rsidRPr="00280CEB">
              <w:rPr>
                <w:color w:val="FF0000"/>
              </w:rPr>
              <w:tab/>
              <w:t>"Follow Event 01",</w:t>
            </w:r>
          </w:p>
          <w:p w14:paraId="7612E608" w14:textId="77777777" w:rsidR="006D48EB" w:rsidRPr="00280CEB" w:rsidRDefault="006D48EB" w:rsidP="006D48EB">
            <w:pPr>
              <w:pStyle w:val="3-"/>
              <w:rPr>
                <w:color w:val="FF0000"/>
              </w:rPr>
            </w:pPr>
            <w:r w:rsidRPr="00280CEB">
              <w:rPr>
                <w:color w:val="FF0000"/>
              </w:rPr>
              <w:tab/>
              <w:t>"Follow Event 02",</w:t>
            </w:r>
          </w:p>
          <w:p w14:paraId="4E0FB665" w14:textId="77777777" w:rsidR="006D48EB" w:rsidRPr="00280CEB" w:rsidRDefault="006D48EB" w:rsidP="006D48EB">
            <w:pPr>
              <w:pStyle w:val="3-"/>
              <w:rPr>
                <w:color w:val="FF0000"/>
              </w:rPr>
            </w:pPr>
            <w:r w:rsidRPr="00280CEB">
              <w:rPr>
                <w:color w:val="FF0000"/>
              </w:rPr>
              <w:tab/>
              <w:t>"Follow Event 03",</w:t>
            </w:r>
          </w:p>
          <w:p w14:paraId="4BD51356" w14:textId="77777777" w:rsidR="006D48EB" w:rsidRPr="00280CEB" w:rsidRDefault="006D48EB" w:rsidP="006D48EB">
            <w:pPr>
              <w:pStyle w:val="3-"/>
              <w:rPr>
                <w:color w:val="FF0000"/>
              </w:rPr>
            </w:pPr>
            <w:r w:rsidRPr="00280CEB">
              <w:rPr>
                <w:color w:val="FF0000"/>
              </w:rPr>
              <w:tab/>
              <w:t>"Follow Event 04",</w:t>
            </w:r>
          </w:p>
          <w:p w14:paraId="4853B17E" w14:textId="77777777" w:rsidR="006D48EB" w:rsidRPr="00280CEB" w:rsidRDefault="006D48EB" w:rsidP="006D48EB">
            <w:pPr>
              <w:pStyle w:val="3-"/>
              <w:rPr>
                <w:color w:val="FF0000"/>
              </w:rPr>
            </w:pPr>
            <w:r w:rsidRPr="00280CEB">
              <w:rPr>
                <w:color w:val="FF0000"/>
              </w:rPr>
              <w:tab/>
              <w:t>"Follow Event 05",</w:t>
            </w:r>
          </w:p>
          <w:p w14:paraId="4DCD1427" w14:textId="77777777" w:rsidR="006D48EB" w:rsidRPr="00280CEB" w:rsidRDefault="006D48EB" w:rsidP="006D48EB">
            <w:pPr>
              <w:pStyle w:val="3-"/>
              <w:rPr>
                <w:color w:val="FF0000"/>
              </w:rPr>
            </w:pPr>
            <w:r w:rsidRPr="00280CEB">
              <w:rPr>
                <w:color w:val="FF0000"/>
              </w:rPr>
              <w:tab/>
              <w:t>"Follow Event 06",</w:t>
            </w:r>
          </w:p>
          <w:p w14:paraId="4F8AECCA" w14:textId="77777777" w:rsidR="006D48EB" w:rsidRPr="00280CEB" w:rsidRDefault="006D48EB" w:rsidP="006D48EB">
            <w:pPr>
              <w:pStyle w:val="3-"/>
              <w:rPr>
                <w:color w:val="FF0000"/>
              </w:rPr>
            </w:pPr>
            <w:r w:rsidRPr="00280CEB">
              <w:rPr>
                <w:color w:val="FF0000"/>
              </w:rPr>
              <w:tab/>
              <w:t>"Follow Event 07",</w:t>
            </w:r>
          </w:p>
          <w:p w14:paraId="1FAAEC4F" w14:textId="77777777" w:rsidR="006D48EB" w:rsidRPr="00280CEB" w:rsidRDefault="006D48EB" w:rsidP="006D48EB">
            <w:pPr>
              <w:pStyle w:val="3-"/>
              <w:rPr>
                <w:color w:val="FF0000"/>
              </w:rPr>
            </w:pPr>
            <w:r w:rsidRPr="00280CEB">
              <w:rPr>
                <w:color w:val="FF0000"/>
              </w:rPr>
              <w:tab/>
              <w:t>"Follow Event 08",</w:t>
            </w:r>
          </w:p>
          <w:p w14:paraId="7B384DE4" w14:textId="77777777" w:rsidR="006D48EB" w:rsidRPr="00280CEB" w:rsidRDefault="006D48EB" w:rsidP="006D48EB">
            <w:pPr>
              <w:pStyle w:val="3-"/>
              <w:rPr>
                <w:color w:val="FF0000"/>
              </w:rPr>
            </w:pPr>
            <w:r w:rsidRPr="00280CEB">
              <w:rPr>
                <w:color w:val="FF0000"/>
              </w:rPr>
              <w:tab/>
              <w:t>"Follow Event 09",</w:t>
            </w:r>
          </w:p>
          <w:p w14:paraId="3A1110B3" w14:textId="77777777" w:rsidR="006D48EB" w:rsidRPr="00280CEB" w:rsidRDefault="006D48EB" w:rsidP="006D48EB">
            <w:pPr>
              <w:pStyle w:val="3-"/>
              <w:rPr>
                <w:color w:val="FF0000"/>
              </w:rPr>
            </w:pPr>
            <w:r w:rsidRPr="00280CEB">
              <w:rPr>
                <w:color w:val="FF0000"/>
              </w:rPr>
              <w:tab/>
              <w:t>"Follow Event 10",</w:t>
            </w:r>
          </w:p>
          <w:p w14:paraId="3BBA7A05" w14:textId="77777777" w:rsidR="006D48EB" w:rsidRPr="00280CEB" w:rsidRDefault="006D48EB" w:rsidP="006D48EB">
            <w:pPr>
              <w:pStyle w:val="3-"/>
              <w:rPr>
                <w:color w:val="FF0000"/>
              </w:rPr>
            </w:pPr>
            <w:r w:rsidRPr="00280CEB">
              <w:rPr>
                <w:color w:val="FF0000"/>
              </w:rPr>
              <w:t>};</w:t>
            </w:r>
          </w:p>
          <w:p w14:paraId="7BE7E73B" w14:textId="77777777" w:rsidR="006D48EB" w:rsidRDefault="006D48EB" w:rsidP="006D48EB">
            <w:pPr>
              <w:pStyle w:val="3-"/>
            </w:pPr>
          </w:p>
          <w:p w14:paraId="0A9EC556" w14:textId="77777777" w:rsidR="006D48EB" w:rsidRPr="00280CEB" w:rsidRDefault="006D48EB" w:rsidP="006D48EB">
            <w:pPr>
              <w:pStyle w:val="3-"/>
              <w:rPr>
                <w:color w:val="00B050"/>
              </w:rPr>
            </w:pPr>
            <w:r w:rsidRPr="00280CEB">
              <w:rPr>
                <w:rFonts w:hint="eastAsia"/>
                <w:color w:val="00B050"/>
              </w:rPr>
              <w:t>//共有データ</w:t>
            </w:r>
          </w:p>
          <w:p w14:paraId="0805344F" w14:textId="77777777" w:rsidR="006D48EB" w:rsidRDefault="006D48EB" w:rsidP="006D48EB">
            <w:pPr>
              <w:pStyle w:val="3-"/>
            </w:pPr>
            <w:r>
              <w:t>static int s_commonData = 0;</w:t>
            </w:r>
          </w:p>
          <w:p w14:paraId="4AB479CA" w14:textId="77777777" w:rsidR="006D48EB" w:rsidRDefault="006D48EB" w:rsidP="006D48EB">
            <w:pPr>
              <w:pStyle w:val="3-"/>
            </w:pPr>
          </w:p>
          <w:p w14:paraId="08B111FA" w14:textId="77777777" w:rsidR="006D48EB" w:rsidRPr="00280CEB" w:rsidRDefault="006D48EB" w:rsidP="006D48EB">
            <w:pPr>
              <w:pStyle w:val="3-"/>
              <w:rPr>
                <w:color w:val="00B050"/>
              </w:rPr>
            </w:pPr>
            <w:r w:rsidRPr="00280CEB">
              <w:rPr>
                <w:rFonts w:hint="eastAsia"/>
                <w:color w:val="00B050"/>
              </w:rPr>
              <w:lastRenderedPageBreak/>
              <w:t>//スレッド固有データ</w:t>
            </w:r>
          </w:p>
          <w:p w14:paraId="0C0B6443" w14:textId="77777777" w:rsidR="006D48EB" w:rsidRDefault="006D48EB" w:rsidP="006D48EB">
            <w:pPr>
              <w:pStyle w:val="3-"/>
            </w:pPr>
            <w:r>
              <w:t>__declspec(thread) int s_tlsData = 0;</w:t>
            </w:r>
          </w:p>
          <w:p w14:paraId="2C1219E9" w14:textId="77777777" w:rsidR="006D48EB" w:rsidRDefault="006D48EB" w:rsidP="006D48EB">
            <w:pPr>
              <w:pStyle w:val="3-"/>
            </w:pPr>
          </w:p>
          <w:p w14:paraId="4D78C2A1" w14:textId="77777777" w:rsidR="006D48EB" w:rsidRPr="00280CEB" w:rsidRDefault="006D48EB" w:rsidP="006D48EB">
            <w:pPr>
              <w:pStyle w:val="3-"/>
              <w:rPr>
                <w:color w:val="00B050"/>
              </w:rPr>
            </w:pPr>
            <w:r w:rsidRPr="00280CEB">
              <w:rPr>
                <w:rFonts w:hint="eastAsia"/>
                <w:color w:val="00B050"/>
              </w:rPr>
              <w:t>//【処理説明】</w:t>
            </w:r>
          </w:p>
          <w:p w14:paraId="2CCF832A" w14:textId="77777777" w:rsidR="006D48EB" w:rsidRPr="00280CEB" w:rsidRDefault="006D48EB" w:rsidP="006D48EB">
            <w:pPr>
              <w:pStyle w:val="3-"/>
              <w:rPr>
                <w:color w:val="00B050"/>
              </w:rPr>
            </w:pPr>
            <w:r w:rsidRPr="00280CEB">
              <w:rPr>
                <w:rFonts w:hint="eastAsia"/>
                <w:color w:val="00B050"/>
              </w:rPr>
              <w:t>//先行スレッドが共有データを作成し、それが完了したら</w:t>
            </w:r>
          </w:p>
          <w:p w14:paraId="2FE7B295" w14:textId="77777777" w:rsidR="006D48EB" w:rsidRPr="00280CEB" w:rsidRDefault="006D48EB" w:rsidP="006D48EB">
            <w:pPr>
              <w:pStyle w:val="3-"/>
              <w:rPr>
                <w:color w:val="00B050"/>
              </w:rPr>
            </w:pPr>
            <w:r w:rsidRPr="00280CEB">
              <w:rPr>
                <w:rFonts w:hint="eastAsia"/>
                <w:color w:val="00B050"/>
              </w:rPr>
              <w:t>//複数の後続スレッドがスタート。</w:t>
            </w:r>
          </w:p>
          <w:p w14:paraId="66BACD2D" w14:textId="77777777" w:rsidR="006D48EB" w:rsidRPr="00280CEB" w:rsidRDefault="006D48EB" w:rsidP="006D48EB">
            <w:pPr>
              <w:pStyle w:val="3-"/>
              <w:rPr>
                <w:color w:val="00B050"/>
              </w:rPr>
            </w:pPr>
            <w:r w:rsidRPr="00280CEB">
              <w:rPr>
                <w:rFonts w:hint="eastAsia"/>
                <w:color w:val="00B050"/>
              </w:rPr>
              <w:t>//後続スレッドは共有データを読み込むだけのため、並列で動作。</w:t>
            </w:r>
          </w:p>
          <w:p w14:paraId="275E2964" w14:textId="77777777" w:rsidR="006D48EB" w:rsidRPr="00280CEB" w:rsidRDefault="006D48EB" w:rsidP="006D48EB">
            <w:pPr>
              <w:pStyle w:val="3-"/>
              <w:rPr>
                <w:color w:val="00B050"/>
              </w:rPr>
            </w:pPr>
            <w:r w:rsidRPr="00280CEB">
              <w:rPr>
                <w:rFonts w:hint="eastAsia"/>
                <w:color w:val="00B050"/>
              </w:rPr>
              <w:t>//後続スレッドの処理が全て完了したら、また先行スレッドが稼働。</w:t>
            </w:r>
          </w:p>
          <w:p w14:paraId="6266A656" w14:textId="77777777" w:rsidR="006D48EB" w:rsidRPr="00280CEB" w:rsidRDefault="006D48EB" w:rsidP="006D48EB">
            <w:pPr>
              <w:pStyle w:val="3-"/>
              <w:rPr>
                <w:color w:val="00B050"/>
              </w:rPr>
            </w:pPr>
            <w:r w:rsidRPr="00280CEB">
              <w:rPr>
                <w:rFonts w:hint="eastAsia"/>
                <w:color w:val="00B050"/>
              </w:rPr>
              <w:t>//以上を何度か繰り返し、先行スレッドが終了したら全スレッド終了。</w:t>
            </w:r>
          </w:p>
          <w:p w14:paraId="17081640" w14:textId="77777777" w:rsidR="006D48EB" w:rsidRPr="00280CEB" w:rsidRDefault="006D48EB" w:rsidP="006D48EB">
            <w:pPr>
              <w:pStyle w:val="3-"/>
              <w:rPr>
                <w:color w:val="00B050"/>
              </w:rPr>
            </w:pPr>
            <w:r w:rsidRPr="00280CEB">
              <w:rPr>
                <w:rFonts w:hint="eastAsia"/>
                <w:color w:val="00B050"/>
              </w:rPr>
              <w:t>//※メインループ⇒描画スレッドのようなリレー処理への応用を想定。</w:t>
            </w:r>
          </w:p>
          <w:p w14:paraId="2C4A4308" w14:textId="77777777" w:rsidR="006D48EB" w:rsidRDefault="006D48EB" w:rsidP="006D48EB">
            <w:pPr>
              <w:pStyle w:val="3-"/>
            </w:pPr>
          </w:p>
          <w:p w14:paraId="37FA6312" w14:textId="77777777" w:rsidR="006D48EB" w:rsidRPr="00280CEB" w:rsidRDefault="006D48EB" w:rsidP="006D48EB">
            <w:pPr>
              <w:pStyle w:val="3-"/>
              <w:rPr>
                <w:color w:val="00B050"/>
              </w:rPr>
            </w:pPr>
            <w:r w:rsidRPr="00280CEB">
              <w:rPr>
                <w:rFonts w:hint="eastAsia"/>
                <w:color w:val="00B050"/>
              </w:rPr>
              <w:t>//先行スレッド</w:t>
            </w:r>
          </w:p>
          <w:p w14:paraId="1BB7893A" w14:textId="77777777" w:rsidR="006D48EB" w:rsidRDefault="006D48EB" w:rsidP="006D48EB">
            <w:pPr>
              <w:pStyle w:val="3-"/>
            </w:pPr>
            <w:r>
              <w:t>unsigned int WINAPI priorThreadFunc(void* param_p)</w:t>
            </w:r>
          </w:p>
          <w:p w14:paraId="6B1827D2" w14:textId="77777777" w:rsidR="006D48EB" w:rsidRDefault="006D48EB" w:rsidP="006D48EB">
            <w:pPr>
              <w:pStyle w:val="3-"/>
            </w:pPr>
            <w:r>
              <w:t>{</w:t>
            </w:r>
          </w:p>
          <w:p w14:paraId="18BC9482" w14:textId="77777777" w:rsidR="006D48EB" w:rsidRPr="00280CEB" w:rsidRDefault="006D48EB" w:rsidP="006D48EB">
            <w:pPr>
              <w:pStyle w:val="3-"/>
              <w:rPr>
                <w:color w:val="00B050"/>
              </w:rPr>
            </w:pPr>
            <w:r>
              <w:rPr>
                <w:rFonts w:hint="eastAsia"/>
              </w:rPr>
              <w:tab/>
            </w:r>
            <w:r w:rsidRPr="00280CEB">
              <w:rPr>
                <w:rFonts w:hint="eastAsia"/>
                <w:color w:val="00B050"/>
              </w:rPr>
              <w:t>//パラメータ受け取り</w:t>
            </w:r>
          </w:p>
          <w:p w14:paraId="159A0463" w14:textId="77777777" w:rsidR="006D48EB" w:rsidRDefault="006D48EB" w:rsidP="006D48EB">
            <w:pPr>
              <w:pStyle w:val="3-"/>
            </w:pPr>
            <w:r>
              <w:tab/>
              <w:t>const char* name = static_cast&lt;const char*&gt;(param_p);</w:t>
            </w:r>
          </w:p>
          <w:p w14:paraId="50A7168A" w14:textId="77777777" w:rsidR="006D48EB" w:rsidRDefault="006D48EB" w:rsidP="006D48EB">
            <w:pPr>
              <w:pStyle w:val="3-"/>
            </w:pPr>
          </w:p>
          <w:p w14:paraId="35189E66" w14:textId="77777777" w:rsidR="006D48EB" w:rsidRPr="00280CEB" w:rsidRDefault="006D48EB" w:rsidP="006D48EB">
            <w:pPr>
              <w:pStyle w:val="3-"/>
              <w:rPr>
                <w:color w:val="00B050"/>
              </w:rPr>
            </w:pPr>
            <w:r>
              <w:rPr>
                <w:rFonts w:hint="eastAsia"/>
              </w:rPr>
              <w:tab/>
            </w:r>
            <w:r w:rsidRPr="00280CEB">
              <w:rPr>
                <w:rFonts w:hint="eastAsia"/>
                <w:color w:val="00B050"/>
              </w:rPr>
              <w:t>//開始</w:t>
            </w:r>
          </w:p>
          <w:p w14:paraId="0C8188F9" w14:textId="77777777" w:rsidR="006D48EB" w:rsidRDefault="006D48EB" w:rsidP="006D48EB">
            <w:pPr>
              <w:pStyle w:val="3-"/>
            </w:pPr>
            <w:r>
              <w:tab/>
              <w:t>printf("- begin:(P)%s -\n", name);</w:t>
            </w:r>
          </w:p>
          <w:p w14:paraId="60706ABB" w14:textId="77777777" w:rsidR="006D48EB" w:rsidRDefault="006D48EB" w:rsidP="006D48EB">
            <w:pPr>
              <w:pStyle w:val="3-"/>
            </w:pPr>
            <w:r>
              <w:tab/>
              <w:t>fflush(stdout);</w:t>
            </w:r>
          </w:p>
          <w:p w14:paraId="53BB8390" w14:textId="77777777" w:rsidR="006D48EB" w:rsidRDefault="006D48EB" w:rsidP="006D48EB">
            <w:pPr>
              <w:pStyle w:val="3-"/>
            </w:pPr>
          </w:p>
          <w:p w14:paraId="5BB32046"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//名前付きイベントオープン</w:t>
            </w:r>
          </w:p>
          <w:p w14:paraId="01EA0C07" w14:textId="77777777" w:rsidR="006D48EB" w:rsidRPr="00280CEB" w:rsidRDefault="006D48EB" w:rsidP="006D48EB">
            <w:pPr>
              <w:pStyle w:val="3-"/>
              <w:rPr>
                <w:color w:val="FF0000"/>
              </w:rPr>
            </w:pPr>
            <w:r>
              <w:tab/>
            </w:r>
            <w:r w:rsidRPr="00280CEB">
              <w:rPr>
                <w:color w:val="FF0000"/>
              </w:rPr>
              <w:t>HANDLE hPriorEvent[FOLLOW_THREAD_MAX];</w:t>
            </w:r>
          </w:p>
          <w:p w14:paraId="0ADC1FEB" w14:textId="77777777" w:rsidR="006D48EB" w:rsidRPr="00280CEB" w:rsidRDefault="006D48EB" w:rsidP="006D48EB">
            <w:pPr>
              <w:pStyle w:val="3-"/>
              <w:rPr>
                <w:color w:val="FF0000"/>
              </w:rPr>
            </w:pPr>
            <w:r w:rsidRPr="00280CEB">
              <w:rPr>
                <w:color w:val="FF0000"/>
              </w:rPr>
              <w:tab/>
              <w:t>HANDLE hFollowEvent[FOLLOW_THREAD_MAX];</w:t>
            </w:r>
          </w:p>
          <w:p w14:paraId="39C136C4" w14:textId="77777777" w:rsidR="006D48EB" w:rsidRDefault="006D48EB" w:rsidP="006D48EB">
            <w:pPr>
              <w:pStyle w:val="3-"/>
            </w:pPr>
            <w:r>
              <w:tab/>
              <w:t>for (int i = 0; i &lt; FOLLOW_THREAD_MAX; ++i)</w:t>
            </w:r>
          </w:p>
          <w:p w14:paraId="445ED71C" w14:textId="77777777" w:rsidR="006D48EB" w:rsidRDefault="006D48EB" w:rsidP="006D48EB">
            <w:pPr>
              <w:pStyle w:val="3-"/>
            </w:pPr>
            <w:r>
              <w:tab/>
              <w:t>{</w:t>
            </w:r>
          </w:p>
          <w:p w14:paraId="32BE567D" w14:textId="77777777" w:rsidR="00280CEB" w:rsidRPr="00280CEB" w:rsidRDefault="006D48EB" w:rsidP="006D48EB">
            <w:pPr>
              <w:pStyle w:val="3-"/>
              <w:rPr>
                <w:color w:val="FF0000"/>
              </w:rPr>
            </w:pPr>
            <w:r>
              <w:rPr>
                <w:rFonts w:hint="eastAsia"/>
              </w:rPr>
              <w:tab/>
              <w:t xml:space="preserve"> </w:t>
            </w:r>
            <w:r>
              <w:rPr>
                <w:rFonts w:hint="eastAsia"/>
              </w:rPr>
              <w:tab/>
            </w:r>
            <w:r w:rsidRPr="00280CEB">
              <w:rPr>
                <w:rFonts w:hint="eastAsia"/>
                <w:color w:val="FF0000"/>
              </w:rPr>
              <w:t>hPriorEvent[i] = OpenEvent(EVENT_MODIFY_STATE, false, PRIOR_EVENT_NAME[i]);</w:t>
            </w:r>
          </w:p>
          <w:p w14:paraId="056F1688" w14:textId="257CC3F7" w:rsidR="006D48EB" w:rsidRPr="00280CEB" w:rsidRDefault="00280CEB" w:rsidP="006D48EB">
            <w:pPr>
              <w:pStyle w:val="3-"/>
              <w:rPr>
                <w:color w:val="00B050"/>
              </w:rPr>
            </w:pPr>
            <w:r>
              <w:tab/>
            </w:r>
            <w:r>
              <w:tab/>
            </w:r>
            <w:r>
              <w:tab/>
            </w:r>
            <w:r>
              <w:tab/>
            </w:r>
            <w:r>
              <w:tab/>
            </w:r>
            <w:r>
              <w:tab/>
            </w:r>
            <w:r>
              <w:tab/>
            </w:r>
            <w:r>
              <w:tab/>
            </w:r>
            <w:r>
              <w:tab/>
            </w:r>
            <w:r w:rsidR="006D48EB" w:rsidRPr="00280CEB">
              <w:rPr>
                <w:rFonts w:hint="eastAsia"/>
                <w:color w:val="00B050"/>
              </w:rPr>
              <w:t>//先行スレッド処理完了イベント：SetEvetn, ResetEvent許可</w:t>
            </w:r>
          </w:p>
          <w:p w14:paraId="3E76AA01"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hFollowEvent[i] = OpenEvent(SYNCHRONIZE, false, FOLLOW_EVENT_NAME[i]);</w:t>
            </w:r>
          </w:p>
          <w:p w14:paraId="11C00C37" w14:textId="2627AA99" w:rsidR="006D48EB" w:rsidRPr="00280CEB" w:rsidRDefault="00280CEB" w:rsidP="006D48EB">
            <w:pPr>
              <w:pStyle w:val="3-"/>
              <w:rPr>
                <w:color w:val="00B050"/>
              </w:rPr>
            </w:pPr>
            <w:r>
              <w:tab/>
            </w:r>
            <w:r>
              <w:tab/>
            </w:r>
            <w:r>
              <w:tab/>
            </w:r>
            <w:r>
              <w:tab/>
            </w:r>
            <w:r>
              <w:tab/>
            </w:r>
            <w:r>
              <w:tab/>
            </w:r>
            <w:r>
              <w:tab/>
            </w:r>
            <w:r>
              <w:tab/>
            </w:r>
            <w:r>
              <w:tab/>
            </w:r>
            <w:r w:rsidR="006D48EB" w:rsidRPr="00280CEB">
              <w:rPr>
                <w:rFonts w:hint="eastAsia"/>
                <w:color w:val="00B050"/>
              </w:rPr>
              <w:t>//後続スレッド処理完了イベント：Wait許可</w:t>
            </w:r>
          </w:p>
          <w:p w14:paraId="0FA16549" w14:textId="77777777" w:rsidR="006D48EB" w:rsidRDefault="006D48EB" w:rsidP="006D48EB">
            <w:pPr>
              <w:pStyle w:val="3-"/>
            </w:pPr>
            <w:r>
              <w:tab/>
              <w:t>}</w:t>
            </w:r>
          </w:p>
          <w:p w14:paraId="3DB76A0D" w14:textId="77777777" w:rsidR="006D48EB" w:rsidRDefault="006D48EB" w:rsidP="006D48EB">
            <w:pPr>
              <w:pStyle w:val="3-"/>
            </w:pPr>
            <w:r>
              <w:tab/>
            </w:r>
          </w:p>
          <w:p w14:paraId="406C47F8" w14:textId="77777777" w:rsidR="006D48EB" w:rsidRPr="00280CEB" w:rsidRDefault="006D48EB" w:rsidP="006D48EB">
            <w:pPr>
              <w:pStyle w:val="3-"/>
              <w:rPr>
                <w:color w:val="00B050"/>
              </w:rPr>
            </w:pPr>
            <w:r>
              <w:rPr>
                <w:rFonts w:hint="eastAsia"/>
              </w:rPr>
              <w:tab/>
            </w:r>
            <w:r w:rsidRPr="00280CEB">
              <w:rPr>
                <w:rFonts w:hint="eastAsia"/>
                <w:color w:val="00B050"/>
              </w:rPr>
              <w:t>//初期化</w:t>
            </w:r>
          </w:p>
          <w:p w14:paraId="1511C75E" w14:textId="77777777" w:rsidR="006D48EB" w:rsidRDefault="006D48EB" w:rsidP="006D48EB">
            <w:pPr>
              <w:pStyle w:val="3-"/>
            </w:pPr>
            <w:r>
              <w:rPr>
                <w:rFonts w:hint="eastAsia"/>
              </w:rPr>
              <w:tab/>
              <w:t>s_IsQuirProiorThread = false;</w:t>
            </w:r>
            <w:r w:rsidRPr="00280CEB">
              <w:rPr>
                <w:rFonts w:hint="eastAsia"/>
                <w:color w:val="00B050"/>
              </w:rPr>
              <w:t>//先行処理終了フラグ</w:t>
            </w:r>
          </w:p>
          <w:p w14:paraId="661A258E" w14:textId="77777777" w:rsidR="006D48EB" w:rsidRDefault="006D48EB" w:rsidP="006D48EB">
            <w:pPr>
              <w:pStyle w:val="3-"/>
            </w:pPr>
          </w:p>
          <w:p w14:paraId="141FB292" w14:textId="77777777" w:rsidR="006D48EB" w:rsidRDefault="006D48EB" w:rsidP="006D48EB">
            <w:pPr>
              <w:pStyle w:val="3-"/>
            </w:pPr>
            <w:r>
              <w:rPr>
                <w:rFonts w:hint="eastAsia"/>
              </w:rPr>
              <w:tab/>
            </w:r>
            <w:r w:rsidRPr="00280CEB">
              <w:rPr>
                <w:rFonts w:hint="eastAsia"/>
                <w:color w:val="00B050"/>
              </w:rPr>
              <w:t>//処理</w:t>
            </w:r>
          </w:p>
          <w:p w14:paraId="1F1259CB" w14:textId="77777777" w:rsidR="006D48EB" w:rsidRDefault="006D48EB" w:rsidP="006D48EB">
            <w:pPr>
              <w:pStyle w:val="3-"/>
            </w:pPr>
            <w:r>
              <w:tab/>
              <w:t>static const int LOOP_COUNT_MAX = 3;</w:t>
            </w:r>
          </w:p>
          <w:p w14:paraId="1E0B708E" w14:textId="77777777" w:rsidR="006D48EB" w:rsidRDefault="006D48EB" w:rsidP="006D48EB">
            <w:pPr>
              <w:pStyle w:val="3-"/>
            </w:pPr>
            <w:r>
              <w:tab/>
              <w:t>int loop_counter = 0;</w:t>
            </w:r>
          </w:p>
          <w:p w14:paraId="37E9A6B7" w14:textId="77777777" w:rsidR="006D48EB" w:rsidRDefault="006D48EB" w:rsidP="006D48EB">
            <w:pPr>
              <w:pStyle w:val="3-"/>
            </w:pPr>
            <w:r>
              <w:tab/>
              <w:t>while (1)</w:t>
            </w:r>
          </w:p>
          <w:p w14:paraId="19AD9DFD" w14:textId="77777777" w:rsidR="006D48EB" w:rsidRDefault="006D48EB" w:rsidP="006D48EB">
            <w:pPr>
              <w:pStyle w:val="3-"/>
            </w:pPr>
            <w:r>
              <w:tab/>
              <w:t>{</w:t>
            </w:r>
          </w:p>
          <w:p w14:paraId="3492AEC7" w14:textId="77777777" w:rsidR="006D48EB" w:rsidRDefault="006D48EB" w:rsidP="006D48EB">
            <w:pPr>
              <w:pStyle w:val="3-"/>
            </w:pPr>
            <w:r>
              <w:rPr>
                <w:rFonts w:hint="eastAsia"/>
              </w:rPr>
              <w:tab/>
            </w:r>
            <w:r>
              <w:rPr>
                <w:rFonts w:hint="eastAsia"/>
              </w:rPr>
              <w:tab/>
            </w:r>
            <w:r w:rsidRPr="00280CEB">
              <w:rPr>
                <w:rFonts w:hint="eastAsia"/>
                <w:color w:val="00B050"/>
              </w:rPr>
              <w:t>//全後続スレッド処理完了待ち</w:t>
            </w:r>
          </w:p>
          <w:p w14:paraId="7A47E726" w14:textId="77777777" w:rsidR="006D48EB" w:rsidRPr="00280CEB" w:rsidRDefault="006D48EB" w:rsidP="006D48EB">
            <w:pPr>
              <w:pStyle w:val="3-"/>
              <w:rPr>
                <w:color w:val="FF0000"/>
              </w:rPr>
            </w:pPr>
            <w:r>
              <w:tab/>
            </w:r>
            <w:r>
              <w:tab/>
            </w:r>
            <w:r w:rsidRPr="00280CEB">
              <w:rPr>
                <w:color w:val="FF0000"/>
              </w:rPr>
              <w:t>WaitForMultipleObjects(s_followThreadNum, hFollowEvent, true, INFINITE);</w:t>
            </w:r>
          </w:p>
          <w:p w14:paraId="1E07C7BD"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337B9B5C" w14:textId="77777777" w:rsidR="006D48EB" w:rsidRPr="00280CEB" w:rsidRDefault="006D48EB" w:rsidP="006D48EB">
            <w:pPr>
              <w:pStyle w:val="3-"/>
            </w:pPr>
          </w:p>
          <w:p w14:paraId="2803EA52"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//ループカウンタ進行＆終了判定</w:t>
            </w:r>
          </w:p>
          <w:p w14:paraId="394113B9" w14:textId="77777777" w:rsidR="006D48EB" w:rsidRDefault="006D48EB" w:rsidP="006D48EB">
            <w:pPr>
              <w:pStyle w:val="3-"/>
            </w:pPr>
            <w:r>
              <w:tab/>
            </w:r>
            <w:r>
              <w:tab/>
              <w:t>if (loop_counter++ == LOOP_COUNT_MAX)</w:t>
            </w:r>
          </w:p>
          <w:p w14:paraId="109E6212" w14:textId="77777777" w:rsidR="006D48EB" w:rsidRDefault="006D48EB" w:rsidP="006D48EB">
            <w:pPr>
              <w:pStyle w:val="3-"/>
            </w:pPr>
            <w:r>
              <w:tab/>
            </w:r>
            <w:r>
              <w:tab/>
              <w:t>{</w:t>
            </w:r>
          </w:p>
          <w:p w14:paraId="2725196B"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//処理終了</w:t>
            </w:r>
          </w:p>
          <w:p w14:paraId="554CDF48" w14:textId="77777777" w:rsidR="006D48EB" w:rsidRDefault="006D48EB" w:rsidP="006D48EB">
            <w:pPr>
              <w:pStyle w:val="3-"/>
            </w:pPr>
            <w:r>
              <w:tab/>
            </w:r>
            <w:r>
              <w:tab/>
            </w:r>
            <w:r>
              <w:tab/>
              <w:t>printf("(P)%s: [QUIT]\n", name);</w:t>
            </w:r>
          </w:p>
          <w:p w14:paraId="011EBCF4" w14:textId="77777777" w:rsidR="006D48EB" w:rsidRDefault="006D48EB" w:rsidP="006D48EB">
            <w:pPr>
              <w:pStyle w:val="3-"/>
            </w:pPr>
            <w:r>
              <w:tab/>
            </w:r>
            <w:r>
              <w:tab/>
            </w:r>
            <w:r>
              <w:tab/>
              <w:t>fflush(stdout);</w:t>
            </w:r>
          </w:p>
          <w:p w14:paraId="1343906B" w14:textId="77777777" w:rsidR="006D48EB" w:rsidRDefault="006D48EB" w:rsidP="006D48EB">
            <w:pPr>
              <w:pStyle w:val="3-"/>
            </w:pPr>
            <w:r>
              <w:tab/>
            </w:r>
            <w:r>
              <w:tab/>
            </w:r>
            <w:r>
              <w:tab/>
            </w:r>
          </w:p>
          <w:p w14:paraId="2208200E"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//先行スレッド終了フラグ</w:t>
            </w:r>
          </w:p>
          <w:p w14:paraId="2CC28D7F" w14:textId="77777777" w:rsidR="006D48EB" w:rsidRDefault="006D48EB" w:rsidP="006D48EB">
            <w:pPr>
              <w:pStyle w:val="3-"/>
            </w:pPr>
            <w:r>
              <w:tab/>
            </w:r>
            <w:r>
              <w:tab/>
            </w:r>
            <w:r>
              <w:tab/>
              <w:t>s_IsQuirProiorThread = true;</w:t>
            </w:r>
          </w:p>
          <w:p w14:paraId="3EBAF925" w14:textId="77777777" w:rsidR="006D48EB" w:rsidRDefault="006D48EB" w:rsidP="006D48EB">
            <w:pPr>
              <w:pStyle w:val="3-"/>
            </w:pPr>
            <w:r>
              <w:tab/>
            </w:r>
            <w:r>
              <w:tab/>
            </w:r>
            <w:r>
              <w:tab/>
            </w:r>
          </w:p>
          <w:p w14:paraId="25F4E4E2" w14:textId="77777777" w:rsidR="006D48EB" w:rsidRDefault="006D48EB" w:rsidP="006D48EB">
            <w:pPr>
              <w:pStyle w:val="3-"/>
            </w:pPr>
            <w:r>
              <w:rPr>
                <w:rFonts w:hint="eastAsia"/>
              </w:rPr>
              <w:tab/>
            </w:r>
            <w:r>
              <w:rPr>
                <w:rFonts w:hint="eastAsia"/>
              </w:rPr>
              <w:tab/>
            </w:r>
            <w:r>
              <w:rPr>
                <w:rFonts w:hint="eastAsia"/>
              </w:rPr>
              <w:tab/>
            </w:r>
            <w:r w:rsidRPr="00280CEB">
              <w:rPr>
                <w:rFonts w:hint="eastAsia"/>
                <w:color w:val="00B050"/>
              </w:rPr>
              <w:t>//先行スレッド処理完了イベントセット</w:t>
            </w:r>
          </w:p>
          <w:p w14:paraId="3EFD8B91" w14:textId="77777777" w:rsidR="006D48EB" w:rsidRDefault="006D48EB" w:rsidP="006D48EB">
            <w:pPr>
              <w:pStyle w:val="3-"/>
            </w:pPr>
            <w:r>
              <w:tab/>
            </w:r>
            <w:r>
              <w:tab/>
            </w:r>
            <w:r>
              <w:tab/>
              <w:t>for (int i = 0; i &lt; s_followThreadNum; ++i)</w:t>
            </w:r>
          </w:p>
          <w:p w14:paraId="1FE00EDF" w14:textId="77777777" w:rsidR="006D48EB" w:rsidRDefault="006D48EB" w:rsidP="006D48EB">
            <w:pPr>
              <w:pStyle w:val="3-"/>
            </w:pPr>
            <w:r>
              <w:tab/>
            </w:r>
            <w:r>
              <w:tab/>
            </w:r>
            <w:r>
              <w:tab/>
            </w:r>
            <w:r>
              <w:tab/>
            </w:r>
            <w:r w:rsidRPr="00280CEB">
              <w:rPr>
                <w:color w:val="FF0000"/>
              </w:rPr>
              <w:t>SetEvent(hPriorEvent[i]);</w:t>
            </w:r>
          </w:p>
          <w:p w14:paraId="71A748A4" w14:textId="77777777" w:rsidR="006D48EB" w:rsidRDefault="006D48EB" w:rsidP="006D48EB">
            <w:pPr>
              <w:pStyle w:val="3-"/>
            </w:pPr>
          </w:p>
          <w:p w14:paraId="399AAE4B" w14:textId="77777777" w:rsidR="006D48EB" w:rsidRDefault="006D48EB" w:rsidP="006D48EB">
            <w:pPr>
              <w:pStyle w:val="3-"/>
            </w:pPr>
            <w:r>
              <w:tab/>
            </w:r>
            <w:r>
              <w:tab/>
            </w:r>
            <w:r>
              <w:tab/>
              <w:t>break;</w:t>
            </w:r>
          </w:p>
          <w:p w14:paraId="7E1D50AE" w14:textId="77777777" w:rsidR="006D48EB" w:rsidRDefault="006D48EB" w:rsidP="006D48EB">
            <w:pPr>
              <w:pStyle w:val="3-"/>
            </w:pPr>
            <w:r>
              <w:tab/>
            </w:r>
            <w:r>
              <w:tab/>
              <w:t>}</w:t>
            </w:r>
          </w:p>
          <w:p w14:paraId="45AD1075" w14:textId="77777777" w:rsidR="006D48EB" w:rsidRDefault="006D48EB" w:rsidP="006D48EB">
            <w:pPr>
              <w:pStyle w:val="3-"/>
            </w:pPr>
          </w:p>
          <w:p w14:paraId="1B5D2C0D"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//データ表示（前）</w:t>
            </w:r>
          </w:p>
          <w:p w14:paraId="606FB681" w14:textId="77777777" w:rsidR="006D48EB" w:rsidRDefault="006D48EB" w:rsidP="006D48EB">
            <w:pPr>
              <w:pStyle w:val="3-"/>
            </w:pPr>
            <w:r>
              <w:tab/>
            </w:r>
            <w:r>
              <w:tab/>
              <w:t>printf("(P)%s: [BEFORE] commonData=%d, tlsData=%d\n", name, s_commonData, s_tlsData);</w:t>
            </w:r>
          </w:p>
          <w:p w14:paraId="38B94D27" w14:textId="77777777" w:rsidR="006D48EB" w:rsidRDefault="006D48EB" w:rsidP="006D48EB">
            <w:pPr>
              <w:pStyle w:val="3-"/>
            </w:pPr>
            <w:r>
              <w:tab/>
            </w:r>
            <w:r>
              <w:tab/>
              <w:t>fflush(stdout);</w:t>
            </w:r>
          </w:p>
          <w:p w14:paraId="37D1A64A" w14:textId="77777777" w:rsidR="006D48EB" w:rsidRDefault="006D48EB" w:rsidP="006D48EB">
            <w:pPr>
              <w:pStyle w:val="3-"/>
            </w:pPr>
          </w:p>
          <w:p w14:paraId="00E5258D" w14:textId="77777777" w:rsidR="006D48EB" w:rsidRPr="00280CEB" w:rsidRDefault="006D48EB" w:rsidP="006D48EB">
            <w:pPr>
              <w:pStyle w:val="3-"/>
              <w:rPr>
                <w:color w:val="00B050"/>
              </w:rPr>
            </w:pPr>
            <w:r>
              <w:rPr>
                <w:rFonts w:hint="eastAsia"/>
              </w:rPr>
              <w:lastRenderedPageBreak/>
              <w:tab/>
            </w:r>
            <w:r>
              <w:rPr>
                <w:rFonts w:hint="eastAsia"/>
              </w:rPr>
              <w:tab/>
            </w:r>
            <w:r w:rsidRPr="00280CEB">
              <w:rPr>
                <w:rFonts w:hint="eastAsia"/>
                <w:color w:val="00B050"/>
              </w:rPr>
              <w:t>//データ取得</w:t>
            </w:r>
          </w:p>
          <w:p w14:paraId="71DE3C54" w14:textId="77777777" w:rsidR="006D48EB" w:rsidRDefault="006D48EB" w:rsidP="006D48EB">
            <w:pPr>
              <w:pStyle w:val="3-"/>
            </w:pPr>
            <w:r>
              <w:tab/>
            </w:r>
            <w:r>
              <w:tab/>
              <w:t>int common_data = s_commonData;</w:t>
            </w:r>
          </w:p>
          <w:p w14:paraId="75BD65DD" w14:textId="77777777" w:rsidR="006D48EB" w:rsidRDefault="006D48EB" w:rsidP="006D48EB">
            <w:pPr>
              <w:pStyle w:val="3-"/>
            </w:pPr>
            <w:r>
              <w:tab/>
            </w:r>
            <w:r>
              <w:tab/>
              <w:t>int tls_data = s_tlsData;</w:t>
            </w:r>
          </w:p>
          <w:p w14:paraId="7DF9C4B2" w14:textId="77777777" w:rsidR="006D48EB" w:rsidRDefault="006D48EB" w:rsidP="006D48EB">
            <w:pPr>
              <w:pStyle w:val="3-"/>
            </w:pPr>
          </w:p>
          <w:p w14:paraId="71FBD2C7"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//データ更新</w:t>
            </w:r>
          </w:p>
          <w:p w14:paraId="64D20EB5" w14:textId="77777777" w:rsidR="006D48EB" w:rsidRDefault="006D48EB" w:rsidP="006D48EB">
            <w:pPr>
              <w:pStyle w:val="3-"/>
            </w:pPr>
            <w:r>
              <w:tab/>
            </w:r>
            <w:r>
              <w:tab/>
              <w:t>++common_data;</w:t>
            </w:r>
          </w:p>
          <w:p w14:paraId="698B1DAD" w14:textId="77777777" w:rsidR="006D48EB" w:rsidRDefault="006D48EB" w:rsidP="006D48EB">
            <w:pPr>
              <w:pStyle w:val="3-"/>
            </w:pPr>
            <w:r>
              <w:tab/>
            </w:r>
            <w:r>
              <w:tab/>
              <w:t>++tls_data;</w:t>
            </w:r>
          </w:p>
          <w:p w14:paraId="18FE7394" w14:textId="77777777" w:rsidR="006D48EB" w:rsidRDefault="006D48EB" w:rsidP="006D48EB">
            <w:pPr>
              <w:pStyle w:val="3-"/>
            </w:pPr>
          </w:p>
          <w:p w14:paraId="74A4C6A9"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//若干ランダムでスリープ（0～499 msec）</w:t>
            </w:r>
          </w:p>
          <w:p w14:paraId="70662FB0" w14:textId="77777777" w:rsidR="006D48EB" w:rsidRDefault="006D48EB" w:rsidP="006D48EB">
            <w:pPr>
              <w:pStyle w:val="3-"/>
            </w:pPr>
            <w:r>
              <w:tab/>
            </w:r>
            <w:r>
              <w:tab/>
              <w:t>Sleep(rand() % 500);</w:t>
            </w:r>
          </w:p>
          <w:p w14:paraId="1B405B2A" w14:textId="77777777" w:rsidR="006D48EB" w:rsidRDefault="006D48EB" w:rsidP="006D48EB">
            <w:pPr>
              <w:pStyle w:val="3-"/>
            </w:pPr>
          </w:p>
          <w:p w14:paraId="0EF6273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//データ書き戻し</w:t>
            </w:r>
          </w:p>
          <w:p w14:paraId="144B0B00" w14:textId="77777777" w:rsidR="006D48EB" w:rsidRDefault="006D48EB" w:rsidP="006D48EB">
            <w:pPr>
              <w:pStyle w:val="3-"/>
            </w:pPr>
            <w:r>
              <w:tab/>
            </w:r>
            <w:r>
              <w:tab/>
              <w:t>s_commonData = common_data;</w:t>
            </w:r>
          </w:p>
          <w:p w14:paraId="1DF1C450" w14:textId="77777777" w:rsidR="006D48EB" w:rsidRDefault="006D48EB" w:rsidP="006D48EB">
            <w:pPr>
              <w:pStyle w:val="3-"/>
            </w:pPr>
            <w:r>
              <w:tab/>
            </w:r>
            <w:r>
              <w:tab/>
              <w:t>s_tlsData = tls_data;</w:t>
            </w:r>
          </w:p>
          <w:p w14:paraId="5F04E536" w14:textId="77777777" w:rsidR="006D48EB" w:rsidRDefault="006D48EB" w:rsidP="006D48EB">
            <w:pPr>
              <w:pStyle w:val="3-"/>
            </w:pPr>
          </w:p>
          <w:p w14:paraId="59DA32A4" w14:textId="77777777" w:rsidR="006D48EB" w:rsidRDefault="006D48EB" w:rsidP="006D48EB">
            <w:pPr>
              <w:pStyle w:val="3-"/>
            </w:pPr>
            <w:r>
              <w:rPr>
                <w:rFonts w:hint="eastAsia"/>
              </w:rPr>
              <w:tab/>
            </w:r>
            <w:r>
              <w:rPr>
                <w:rFonts w:hint="eastAsia"/>
              </w:rPr>
              <w:tab/>
            </w:r>
            <w:r w:rsidRPr="00280CEB">
              <w:rPr>
                <w:rFonts w:hint="eastAsia"/>
                <w:color w:val="00B050"/>
              </w:rPr>
              <w:t>//データ表示（後）</w:t>
            </w:r>
          </w:p>
          <w:p w14:paraId="22D5983E" w14:textId="77777777" w:rsidR="006D48EB" w:rsidRDefault="006D48EB" w:rsidP="006D48EB">
            <w:pPr>
              <w:pStyle w:val="3-"/>
            </w:pPr>
            <w:r>
              <w:tab/>
            </w:r>
            <w:r>
              <w:tab/>
              <w:t>printf("(P)%s: [AFTER]  commonData=%d, tlsData=%d\n", name, s_commonData, s_tlsData);</w:t>
            </w:r>
          </w:p>
          <w:p w14:paraId="773E541E" w14:textId="77777777" w:rsidR="006D48EB" w:rsidRDefault="006D48EB" w:rsidP="006D48EB">
            <w:pPr>
              <w:pStyle w:val="3-"/>
            </w:pPr>
            <w:r>
              <w:tab/>
            </w:r>
            <w:r>
              <w:tab/>
              <w:t>fflush(stdout);</w:t>
            </w:r>
          </w:p>
          <w:p w14:paraId="2D2DFBAF" w14:textId="77777777" w:rsidR="006D48EB" w:rsidRDefault="006D48EB" w:rsidP="006D48EB">
            <w:pPr>
              <w:pStyle w:val="3-"/>
            </w:pPr>
          </w:p>
          <w:p w14:paraId="581D3AEB"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//先行スレッド処理完了イベントセット</w:t>
            </w:r>
          </w:p>
          <w:p w14:paraId="746A3B1C" w14:textId="77777777" w:rsidR="006D48EB" w:rsidRDefault="006D48EB" w:rsidP="006D48EB">
            <w:pPr>
              <w:pStyle w:val="3-"/>
            </w:pPr>
            <w:r>
              <w:tab/>
            </w:r>
            <w:r>
              <w:tab/>
              <w:t>for (int i = 0; i &lt; s_followThreadNum; ++i)</w:t>
            </w:r>
          </w:p>
          <w:p w14:paraId="2A6A9709" w14:textId="77777777" w:rsidR="006D48EB" w:rsidRDefault="006D48EB" w:rsidP="006D48EB">
            <w:pPr>
              <w:pStyle w:val="3-"/>
            </w:pPr>
            <w:r>
              <w:tab/>
            </w:r>
            <w:r>
              <w:tab/>
              <w:t>{</w:t>
            </w:r>
          </w:p>
          <w:p w14:paraId="56310378" w14:textId="77777777" w:rsidR="006D48EB" w:rsidRDefault="006D48EB" w:rsidP="006D48EB">
            <w:pPr>
              <w:pStyle w:val="3-"/>
            </w:pPr>
            <w:r>
              <w:tab/>
            </w:r>
            <w:r>
              <w:tab/>
            </w:r>
            <w:r>
              <w:tab/>
            </w:r>
            <w:r w:rsidRPr="00280CEB">
              <w:rPr>
                <w:color w:val="FF0000"/>
              </w:rPr>
              <w:t>SetEvent(hPriorEvent[i]);</w:t>
            </w:r>
          </w:p>
          <w:p w14:paraId="315EEC36" w14:textId="77777777" w:rsidR="006D48EB" w:rsidRDefault="006D48EB" w:rsidP="006D48EB">
            <w:pPr>
              <w:pStyle w:val="3-"/>
            </w:pPr>
            <w:r>
              <w:tab/>
            </w:r>
            <w:r>
              <w:tab/>
              <w:t>}</w:t>
            </w:r>
          </w:p>
          <w:p w14:paraId="21989063"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w:t>
            </w:r>
            <w:r w:rsidRPr="00280CEB">
              <w:rPr>
                <w:rFonts w:hint="eastAsia"/>
                <w:color w:val="FF0000"/>
              </w:rPr>
              <w:t xml:space="preserve">PulseEvent() </w:t>
            </w:r>
            <w:r w:rsidRPr="00280CEB">
              <w:rPr>
                <w:rFonts w:hint="eastAsia"/>
                <w:color w:val="00B050"/>
              </w:rPr>
              <w:t>は SetEvent() のように、先行してシグナル状態を作るようなことができず、</w:t>
            </w:r>
          </w:p>
          <w:p w14:paraId="74E7E55A" w14:textId="77777777" w:rsidR="006D48EB" w:rsidRPr="00280CEB" w:rsidRDefault="006D48EB" w:rsidP="006D48EB">
            <w:pPr>
              <w:pStyle w:val="3-"/>
              <w:rPr>
                <w:color w:val="00B050"/>
              </w:rPr>
            </w:pPr>
            <w:r w:rsidRPr="00280CEB">
              <w:rPr>
                <w:rFonts w:hint="eastAsia"/>
                <w:color w:val="00B050"/>
              </w:rPr>
              <w:tab/>
            </w:r>
            <w:r w:rsidRPr="00280CEB">
              <w:rPr>
                <w:rFonts w:hint="eastAsia"/>
                <w:color w:val="00B050"/>
              </w:rPr>
              <w:tab/>
              <w:t>//　PulseEvent() 実行のタイミングで待機しているものを開放するだけしかできない。</w:t>
            </w:r>
          </w:p>
          <w:p w14:paraId="7F56A128" w14:textId="77777777" w:rsidR="006D48EB" w:rsidRPr="00280CEB" w:rsidRDefault="006D48EB" w:rsidP="006D48EB">
            <w:pPr>
              <w:pStyle w:val="3-"/>
              <w:rPr>
                <w:color w:val="00B050"/>
              </w:rPr>
            </w:pPr>
            <w:r w:rsidRPr="00280CEB">
              <w:rPr>
                <w:rFonts w:hint="eastAsia"/>
                <w:color w:val="00B050"/>
              </w:rPr>
              <w:tab/>
            </w:r>
            <w:r w:rsidRPr="00280CEB">
              <w:rPr>
                <w:rFonts w:hint="eastAsia"/>
                <w:color w:val="00B050"/>
              </w:rPr>
              <w:tab/>
              <w:t>//　なので、PulseEvent() を使用せず、子の数分のイベントを使用する。</w:t>
            </w:r>
          </w:p>
          <w:p w14:paraId="3971784A" w14:textId="77777777" w:rsidR="006D48EB" w:rsidRDefault="006D48EB" w:rsidP="006D48EB">
            <w:pPr>
              <w:pStyle w:val="3-"/>
            </w:pPr>
          </w:p>
          <w:p w14:paraId="512072F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//スレッド切り替えのためのスリープ</w:t>
            </w:r>
          </w:p>
          <w:p w14:paraId="64E85862" w14:textId="77777777" w:rsidR="006D48EB" w:rsidRDefault="006D48EB" w:rsidP="006D48EB">
            <w:pPr>
              <w:pStyle w:val="3-"/>
            </w:pPr>
            <w:r>
              <w:tab/>
            </w:r>
            <w:r>
              <w:tab/>
              <w:t>Sleep(0);</w:t>
            </w:r>
          </w:p>
          <w:p w14:paraId="409386D6"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//スレッド切り替え</w:t>
            </w:r>
          </w:p>
          <w:p w14:paraId="76A89468"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SwitchToThread();//OSに任せて再スケジューリング</w:t>
            </w:r>
          </w:p>
          <w:p w14:paraId="3C5263BA"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Yield();//廃止</w:t>
            </w:r>
          </w:p>
          <w:p w14:paraId="3FC8997B" w14:textId="77777777" w:rsidR="006D48EB" w:rsidRDefault="006D48EB" w:rsidP="006D48EB">
            <w:pPr>
              <w:pStyle w:val="3-"/>
            </w:pPr>
            <w:r>
              <w:tab/>
              <w:t>}</w:t>
            </w:r>
          </w:p>
          <w:p w14:paraId="0DB4E565" w14:textId="77777777" w:rsidR="006D48EB" w:rsidRDefault="006D48EB" w:rsidP="006D48EB">
            <w:pPr>
              <w:pStyle w:val="3-"/>
            </w:pPr>
          </w:p>
          <w:p w14:paraId="6FD101C5"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403DD79B" w14:textId="77777777" w:rsidR="006D48EB" w:rsidRDefault="006D48EB" w:rsidP="006D48EB">
            <w:pPr>
              <w:pStyle w:val="3-"/>
            </w:pPr>
            <w:r>
              <w:tab/>
              <w:t>for (int i = 0; i &lt; FOLLOW_THREAD_MAX; ++i)</w:t>
            </w:r>
          </w:p>
          <w:p w14:paraId="1F8524A9" w14:textId="77777777" w:rsidR="006D48EB" w:rsidRDefault="006D48EB" w:rsidP="006D48EB">
            <w:pPr>
              <w:pStyle w:val="3-"/>
            </w:pPr>
            <w:r>
              <w:tab/>
              <w:t>{</w:t>
            </w:r>
          </w:p>
          <w:p w14:paraId="51DC2895" w14:textId="77777777" w:rsidR="006D48EB" w:rsidRPr="00280CEB" w:rsidRDefault="006D48EB" w:rsidP="006D48EB">
            <w:pPr>
              <w:pStyle w:val="3-"/>
              <w:rPr>
                <w:color w:val="FF0000"/>
              </w:rPr>
            </w:pPr>
            <w:r>
              <w:tab/>
            </w:r>
            <w:r>
              <w:tab/>
            </w:r>
            <w:r w:rsidRPr="00280CEB">
              <w:rPr>
                <w:color w:val="FF0000"/>
              </w:rPr>
              <w:t>CloseHandle(hPriorEvent[i]);</w:t>
            </w:r>
          </w:p>
          <w:p w14:paraId="060DB705"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5732FAF4" w14:textId="77777777" w:rsidR="006D48EB" w:rsidRDefault="006D48EB" w:rsidP="006D48EB">
            <w:pPr>
              <w:pStyle w:val="3-"/>
            </w:pPr>
            <w:r>
              <w:tab/>
              <w:t>}</w:t>
            </w:r>
          </w:p>
          <w:p w14:paraId="59D24F10" w14:textId="77777777" w:rsidR="006D48EB" w:rsidRDefault="006D48EB" w:rsidP="006D48EB">
            <w:pPr>
              <w:pStyle w:val="3-"/>
            </w:pPr>
          </w:p>
          <w:p w14:paraId="742FEC48" w14:textId="77777777" w:rsidR="006D48EB" w:rsidRPr="00280CEB" w:rsidRDefault="006D48EB" w:rsidP="006D48EB">
            <w:pPr>
              <w:pStyle w:val="3-"/>
              <w:rPr>
                <w:color w:val="00B050"/>
              </w:rPr>
            </w:pPr>
            <w:r>
              <w:rPr>
                <w:rFonts w:hint="eastAsia"/>
              </w:rPr>
              <w:tab/>
            </w:r>
            <w:r w:rsidRPr="00280CEB">
              <w:rPr>
                <w:rFonts w:hint="eastAsia"/>
                <w:color w:val="00B050"/>
              </w:rPr>
              <w:t>//終了</w:t>
            </w:r>
          </w:p>
          <w:p w14:paraId="6D886D54" w14:textId="77777777" w:rsidR="006D48EB" w:rsidRDefault="006D48EB" w:rsidP="006D48EB">
            <w:pPr>
              <w:pStyle w:val="3-"/>
            </w:pPr>
            <w:r>
              <w:tab/>
              <w:t>printf("- end:(P)%s -\n", name);</w:t>
            </w:r>
          </w:p>
          <w:p w14:paraId="25D7345E" w14:textId="77777777" w:rsidR="006D48EB" w:rsidRDefault="006D48EB" w:rsidP="006D48EB">
            <w:pPr>
              <w:pStyle w:val="3-"/>
            </w:pPr>
            <w:r>
              <w:tab/>
              <w:t>fflush(stdout);</w:t>
            </w:r>
          </w:p>
          <w:p w14:paraId="4C00AF92" w14:textId="77777777" w:rsidR="006D48EB" w:rsidRDefault="006D48EB" w:rsidP="006D48EB">
            <w:pPr>
              <w:pStyle w:val="3-"/>
            </w:pPr>
            <w:r>
              <w:tab/>
              <w:t>return 0;</w:t>
            </w:r>
          </w:p>
          <w:p w14:paraId="515C616F" w14:textId="77777777" w:rsidR="006D48EB" w:rsidRDefault="006D48EB" w:rsidP="006D48EB">
            <w:pPr>
              <w:pStyle w:val="3-"/>
            </w:pPr>
            <w:r>
              <w:t>}</w:t>
            </w:r>
          </w:p>
          <w:p w14:paraId="6012C0A8" w14:textId="77777777" w:rsidR="006D48EB" w:rsidRDefault="006D48EB" w:rsidP="006D48EB">
            <w:pPr>
              <w:pStyle w:val="3-"/>
            </w:pPr>
          </w:p>
          <w:p w14:paraId="4A75C4FF" w14:textId="77777777" w:rsidR="006D48EB" w:rsidRPr="00280CEB" w:rsidRDefault="006D48EB" w:rsidP="006D48EB">
            <w:pPr>
              <w:pStyle w:val="3-"/>
              <w:rPr>
                <w:color w:val="00B050"/>
              </w:rPr>
            </w:pPr>
            <w:r w:rsidRPr="00280CEB">
              <w:rPr>
                <w:rFonts w:hint="eastAsia"/>
                <w:color w:val="00B050"/>
              </w:rPr>
              <w:t>//後続スレッド</w:t>
            </w:r>
          </w:p>
          <w:p w14:paraId="23134DEB" w14:textId="77777777" w:rsidR="006D48EB" w:rsidRDefault="006D48EB" w:rsidP="006D48EB">
            <w:pPr>
              <w:pStyle w:val="3-"/>
            </w:pPr>
            <w:r>
              <w:t>unsigned int WINAPI followThreadFunc(void* param_p)</w:t>
            </w:r>
          </w:p>
          <w:p w14:paraId="36A0FDB3" w14:textId="77777777" w:rsidR="006D48EB" w:rsidRDefault="006D48EB" w:rsidP="006D48EB">
            <w:pPr>
              <w:pStyle w:val="3-"/>
            </w:pPr>
            <w:r>
              <w:t>{</w:t>
            </w:r>
          </w:p>
          <w:p w14:paraId="593180E3" w14:textId="77777777" w:rsidR="006D48EB" w:rsidRPr="00280CEB" w:rsidRDefault="006D48EB" w:rsidP="006D48EB">
            <w:pPr>
              <w:pStyle w:val="3-"/>
              <w:rPr>
                <w:color w:val="00B050"/>
              </w:rPr>
            </w:pPr>
            <w:r>
              <w:rPr>
                <w:rFonts w:hint="eastAsia"/>
              </w:rPr>
              <w:tab/>
            </w:r>
            <w:r w:rsidRPr="00280CEB">
              <w:rPr>
                <w:rFonts w:hint="eastAsia"/>
                <w:color w:val="00B050"/>
              </w:rPr>
              <w:t>//パラメータ受け取り</w:t>
            </w:r>
          </w:p>
          <w:p w14:paraId="5B2A5B88" w14:textId="77777777" w:rsidR="006D48EB" w:rsidRDefault="006D48EB" w:rsidP="006D48EB">
            <w:pPr>
              <w:pStyle w:val="3-"/>
            </w:pPr>
            <w:r>
              <w:tab/>
              <w:t>const char* name = static_cast&lt;const char*&gt;(param_p);</w:t>
            </w:r>
          </w:p>
          <w:p w14:paraId="03064CCC" w14:textId="77777777" w:rsidR="006D48EB" w:rsidRDefault="006D48EB" w:rsidP="006D48EB">
            <w:pPr>
              <w:pStyle w:val="3-"/>
            </w:pPr>
          </w:p>
          <w:p w14:paraId="23BCE02A" w14:textId="77777777" w:rsidR="006D48EB" w:rsidRDefault="006D48EB" w:rsidP="006D48EB">
            <w:pPr>
              <w:pStyle w:val="3-"/>
            </w:pPr>
            <w:r>
              <w:rPr>
                <w:rFonts w:hint="eastAsia"/>
              </w:rPr>
              <w:tab/>
            </w:r>
            <w:r w:rsidRPr="00280CEB">
              <w:rPr>
                <w:rFonts w:hint="eastAsia"/>
                <w:color w:val="00B050"/>
              </w:rPr>
              <w:t>//後続スレッド数カウントアップ</w:t>
            </w:r>
          </w:p>
          <w:p w14:paraId="1FF06BA0" w14:textId="77777777" w:rsidR="006D48EB" w:rsidRDefault="006D48EB" w:rsidP="006D48EB">
            <w:pPr>
              <w:pStyle w:val="3-"/>
            </w:pPr>
            <w:r>
              <w:tab/>
              <w:t>LONG thread_no = InterlockedIncrement(&amp;s_followThreadNo) - 1;</w:t>
            </w:r>
          </w:p>
          <w:p w14:paraId="655DA4BA" w14:textId="77777777" w:rsidR="006D48EB" w:rsidRDefault="006D48EB" w:rsidP="006D48EB">
            <w:pPr>
              <w:pStyle w:val="3-"/>
            </w:pPr>
          </w:p>
          <w:p w14:paraId="548557F9" w14:textId="77777777" w:rsidR="006D48EB" w:rsidRPr="00280CEB" w:rsidRDefault="006D48EB" w:rsidP="006D48EB">
            <w:pPr>
              <w:pStyle w:val="3-"/>
              <w:rPr>
                <w:color w:val="00B050"/>
              </w:rPr>
            </w:pPr>
            <w:r>
              <w:rPr>
                <w:rFonts w:hint="eastAsia"/>
              </w:rPr>
              <w:tab/>
            </w:r>
            <w:r w:rsidRPr="00280CEB">
              <w:rPr>
                <w:rFonts w:hint="eastAsia"/>
                <w:color w:val="00B050"/>
              </w:rPr>
              <w:t>//開始</w:t>
            </w:r>
          </w:p>
          <w:p w14:paraId="1A8CD496" w14:textId="77777777" w:rsidR="006D48EB" w:rsidRDefault="006D48EB" w:rsidP="006D48EB">
            <w:pPr>
              <w:pStyle w:val="3-"/>
            </w:pPr>
            <w:r>
              <w:tab/>
              <w:t>printf("- begin:(F)[%d]%s -\n", thread_no, name);</w:t>
            </w:r>
          </w:p>
          <w:p w14:paraId="27C42BE7" w14:textId="77777777" w:rsidR="006D48EB" w:rsidRDefault="006D48EB" w:rsidP="006D48EB">
            <w:pPr>
              <w:pStyle w:val="3-"/>
            </w:pPr>
            <w:r>
              <w:tab/>
              <w:t>fflush(stdout);</w:t>
            </w:r>
          </w:p>
          <w:p w14:paraId="2BD4F33E" w14:textId="77777777" w:rsidR="006D48EB" w:rsidRDefault="006D48EB" w:rsidP="006D48EB">
            <w:pPr>
              <w:pStyle w:val="3-"/>
            </w:pPr>
          </w:p>
          <w:p w14:paraId="23845F73" w14:textId="77777777" w:rsidR="006D48EB" w:rsidRDefault="006D48EB" w:rsidP="006D48EB">
            <w:pPr>
              <w:pStyle w:val="3-"/>
            </w:pPr>
            <w:r>
              <w:rPr>
                <w:rFonts w:hint="eastAsia"/>
              </w:rPr>
              <w:tab/>
            </w:r>
            <w:r w:rsidRPr="00280CEB">
              <w:rPr>
                <w:rFonts w:hint="eastAsia"/>
                <w:color w:val="00B050"/>
              </w:rPr>
              <w:t>//名前付きイベントオープン</w:t>
            </w:r>
          </w:p>
          <w:p w14:paraId="284E9506" w14:textId="77777777" w:rsidR="006D48EB" w:rsidRPr="00280CEB" w:rsidRDefault="006D48EB" w:rsidP="006D48EB">
            <w:pPr>
              <w:pStyle w:val="3-"/>
              <w:rPr>
                <w:color w:val="FF0000"/>
              </w:rPr>
            </w:pPr>
            <w:r>
              <w:tab/>
            </w:r>
            <w:r w:rsidRPr="00280CEB">
              <w:rPr>
                <w:color w:val="FF0000"/>
              </w:rPr>
              <w:t>HANDLE hPriorEvent[FOLLOW_THREAD_MAX];</w:t>
            </w:r>
          </w:p>
          <w:p w14:paraId="69B7BD47" w14:textId="77777777" w:rsidR="006D48EB" w:rsidRPr="00280CEB" w:rsidRDefault="006D48EB" w:rsidP="006D48EB">
            <w:pPr>
              <w:pStyle w:val="3-"/>
              <w:rPr>
                <w:color w:val="FF0000"/>
              </w:rPr>
            </w:pPr>
            <w:r w:rsidRPr="00280CEB">
              <w:rPr>
                <w:color w:val="FF0000"/>
              </w:rPr>
              <w:tab/>
              <w:t>HANDLE hFollowEvent[FOLLOW_THREAD_MAX];</w:t>
            </w:r>
          </w:p>
          <w:p w14:paraId="48E52C2D" w14:textId="77777777" w:rsidR="006D48EB" w:rsidRDefault="006D48EB" w:rsidP="006D48EB">
            <w:pPr>
              <w:pStyle w:val="3-"/>
            </w:pPr>
            <w:r>
              <w:tab/>
              <w:t>for (int i = 0; i &lt; FOLLOW_THREAD_MAX; ++i)</w:t>
            </w:r>
          </w:p>
          <w:p w14:paraId="1ADC9CF5" w14:textId="77777777" w:rsidR="006D48EB" w:rsidRDefault="006D48EB" w:rsidP="006D48EB">
            <w:pPr>
              <w:pStyle w:val="3-"/>
            </w:pPr>
            <w:r>
              <w:lastRenderedPageBreak/>
              <w:tab/>
              <w:t>{</w:t>
            </w:r>
          </w:p>
          <w:p w14:paraId="490F4715" w14:textId="77777777" w:rsidR="00280CEB" w:rsidRDefault="006D48EB" w:rsidP="006D48EB">
            <w:pPr>
              <w:pStyle w:val="3-"/>
            </w:pPr>
            <w:r>
              <w:rPr>
                <w:rFonts w:hint="eastAsia"/>
              </w:rPr>
              <w:tab/>
            </w:r>
            <w:r>
              <w:rPr>
                <w:rFonts w:hint="eastAsia"/>
              </w:rPr>
              <w:tab/>
            </w:r>
            <w:r w:rsidRPr="00280CEB">
              <w:rPr>
                <w:rFonts w:hint="eastAsia"/>
                <w:color w:val="FF0000"/>
              </w:rPr>
              <w:t>hPriorEvent[i] = OpenEvent(SYNCHRONIZE, false, PRIOR_EVENT_NAME[i]);</w:t>
            </w:r>
          </w:p>
          <w:p w14:paraId="1C7E17FB" w14:textId="3B9C87E1" w:rsidR="006D48EB" w:rsidRDefault="00280CEB" w:rsidP="006D48EB">
            <w:pPr>
              <w:pStyle w:val="3-"/>
            </w:pPr>
            <w:r>
              <w:tab/>
            </w:r>
            <w:r>
              <w:tab/>
            </w:r>
            <w:r>
              <w:tab/>
            </w:r>
            <w:r>
              <w:tab/>
            </w:r>
            <w:r>
              <w:tab/>
            </w:r>
            <w:r>
              <w:tab/>
            </w:r>
            <w:r>
              <w:tab/>
            </w:r>
            <w:r>
              <w:tab/>
            </w:r>
            <w:r>
              <w:tab/>
            </w:r>
            <w:r>
              <w:tab/>
            </w:r>
            <w:r w:rsidR="006D48EB" w:rsidRPr="00280CEB">
              <w:rPr>
                <w:rFonts w:hint="eastAsia"/>
                <w:color w:val="00B050"/>
              </w:rPr>
              <w:t>//先行スレッド処理完了イベント：Wait許可</w:t>
            </w:r>
          </w:p>
          <w:p w14:paraId="7F15954E"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hFollowEvent[i] = OpenEvent(EVENT_MODIFY_STATE, false, FOLLOW_EVENT_NAME[i]);</w:t>
            </w:r>
          </w:p>
          <w:p w14:paraId="2C6ABBC5" w14:textId="549F6931" w:rsidR="006D48EB" w:rsidRPr="00280CEB" w:rsidRDefault="00280CEB" w:rsidP="006D48EB">
            <w:pPr>
              <w:pStyle w:val="3-"/>
              <w:rPr>
                <w:color w:val="00B050"/>
              </w:rPr>
            </w:pPr>
            <w:r>
              <w:tab/>
            </w:r>
            <w:r>
              <w:tab/>
            </w:r>
            <w:r>
              <w:tab/>
            </w:r>
            <w:r>
              <w:tab/>
            </w:r>
            <w:r>
              <w:tab/>
            </w:r>
            <w:r>
              <w:tab/>
            </w:r>
            <w:r>
              <w:tab/>
            </w:r>
            <w:r>
              <w:tab/>
            </w:r>
            <w:r>
              <w:tab/>
            </w:r>
            <w:r>
              <w:tab/>
            </w:r>
            <w:r w:rsidR="006D48EB" w:rsidRPr="00280CEB">
              <w:rPr>
                <w:rFonts w:hint="eastAsia"/>
                <w:color w:val="00B050"/>
              </w:rPr>
              <w:t>//後続スレッド処理完了イベント：SetEvetn, ResetEvent許可</w:t>
            </w:r>
          </w:p>
          <w:p w14:paraId="15B24844" w14:textId="77777777" w:rsidR="006D48EB" w:rsidRDefault="006D48EB" w:rsidP="006D48EB">
            <w:pPr>
              <w:pStyle w:val="3-"/>
            </w:pPr>
            <w:r>
              <w:tab/>
              <w:t>}</w:t>
            </w:r>
          </w:p>
          <w:p w14:paraId="738B080E" w14:textId="77777777" w:rsidR="006D48EB" w:rsidRDefault="006D48EB" w:rsidP="006D48EB">
            <w:pPr>
              <w:pStyle w:val="3-"/>
            </w:pPr>
          </w:p>
          <w:p w14:paraId="37C0F97F" w14:textId="77777777" w:rsidR="006D48EB" w:rsidRDefault="006D48EB" w:rsidP="006D48EB">
            <w:pPr>
              <w:pStyle w:val="3-"/>
            </w:pPr>
            <w:r>
              <w:rPr>
                <w:rFonts w:hint="eastAsia"/>
              </w:rPr>
              <w:tab/>
            </w:r>
            <w:r w:rsidRPr="00280CEB">
              <w:rPr>
                <w:rFonts w:hint="eastAsia"/>
                <w:color w:val="00B050"/>
              </w:rPr>
              <w:t>//後続スレッド処理完了イベントセット</w:t>
            </w:r>
          </w:p>
          <w:p w14:paraId="01305315" w14:textId="77777777" w:rsidR="006D48EB" w:rsidRDefault="006D48EB" w:rsidP="006D48EB">
            <w:pPr>
              <w:pStyle w:val="3-"/>
            </w:pPr>
            <w:r>
              <w:tab/>
            </w:r>
            <w:r w:rsidRPr="00280CEB">
              <w:rPr>
                <w:color w:val="FF0000"/>
              </w:rPr>
              <w:t>SetEvent(hFollowEvent[thread_no]);</w:t>
            </w:r>
          </w:p>
          <w:p w14:paraId="35F00D38" w14:textId="77777777" w:rsidR="006D48EB" w:rsidRDefault="006D48EB" w:rsidP="006D48EB">
            <w:pPr>
              <w:pStyle w:val="3-"/>
            </w:pPr>
          </w:p>
          <w:p w14:paraId="5537E6D9" w14:textId="77777777" w:rsidR="006D48EB" w:rsidRDefault="006D48EB" w:rsidP="006D48EB">
            <w:pPr>
              <w:pStyle w:val="3-"/>
            </w:pPr>
            <w:r>
              <w:rPr>
                <w:rFonts w:hint="eastAsia"/>
              </w:rPr>
              <w:tab/>
            </w:r>
            <w:r w:rsidRPr="00280CEB">
              <w:rPr>
                <w:rFonts w:hint="eastAsia"/>
                <w:color w:val="00B050"/>
              </w:rPr>
              <w:t>//処理</w:t>
            </w:r>
          </w:p>
          <w:p w14:paraId="5C9FFF67" w14:textId="77777777" w:rsidR="006D48EB" w:rsidRDefault="006D48EB" w:rsidP="006D48EB">
            <w:pPr>
              <w:pStyle w:val="3-"/>
            </w:pPr>
            <w:r>
              <w:tab/>
              <w:t>while (1)</w:t>
            </w:r>
          </w:p>
          <w:p w14:paraId="0115F3D4" w14:textId="77777777" w:rsidR="006D48EB" w:rsidRDefault="006D48EB" w:rsidP="006D48EB">
            <w:pPr>
              <w:pStyle w:val="3-"/>
            </w:pPr>
            <w:r>
              <w:tab/>
              <w:t>{</w:t>
            </w:r>
          </w:p>
          <w:p w14:paraId="4237C49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//先行スレッド処理完了イベント待ち</w:t>
            </w:r>
          </w:p>
          <w:p w14:paraId="64B764F8"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WaitForSingleObject(hPriorEvent[thread_no], INFINITE);</w:t>
            </w:r>
          </w:p>
          <w:p w14:paraId="707D8DA6" w14:textId="0C936B2E" w:rsidR="006D48EB" w:rsidRPr="00280CEB" w:rsidRDefault="00280CEB" w:rsidP="006D48EB">
            <w:pPr>
              <w:pStyle w:val="3-"/>
              <w:rPr>
                <w:color w:val="00B050"/>
              </w:rPr>
            </w:pPr>
            <w:r>
              <w:tab/>
            </w:r>
            <w:r>
              <w:tab/>
            </w:r>
            <w:r>
              <w:tab/>
            </w:r>
            <w:r>
              <w:tab/>
            </w:r>
            <w:r>
              <w:tab/>
            </w:r>
            <w:r>
              <w:tab/>
            </w:r>
            <w:r>
              <w:tab/>
            </w:r>
            <w:r w:rsidR="006D48EB" w:rsidRPr="00280CEB">
              <w:rPr>
                <w:rFonts w:hint="eastAsia"/>
                <w:color w:val="00B050"/>
              </w:rPr>
              <w:t>//</w:t>
            </w:r>
            <w:r w:rsidRPr="00280CEB">
              <w:rPr>
                <w:rFonts w:hint="eastAsia"/>
                <w:color w:val="00B050"/>
              </w:rPr>
              <w:t>待機が完了しな</w:t>
            </w:r>
            <w:r w:rsidR="006D48EB" w:rsidRPr="00280CEB">
              <w:rPr>
                <w:rFonts w:hint="eastAsia"/>
                <w:color w:val="00B050"/>
              </w:rPr>
              <w:t>い時に他の処理を行いたい場合はタイムアウト値を指定する</w:t>
            </w:r>
          </w:p>
          <w:p w14:paraId="1BB018D6" w14:textId="77777777" w:rsidR="006D48EB" w:rsidRDefault="006D48EB" w:rsidP="006D48EB">
            <w:pPr>
              <w:pStyle w:val="3-"/>
            </w:pPr>
          </w:p>
          <w:p w14:paraId="4DB5833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//終了確認</w:t>
            </w:r>
          </w:p>
          <w:p w14:paraId="477794AB" w14:textId="77777777" w:rsidR="006D48EB" w:rsidRDefault="006D48EB" w:rsidP="006D48EB">
            <w:pPr>
              <w:pStyle w:val="3-"/>
            </w:pPr>
            <w:r>
              <w:tab/>
            </w:r>
            <w:r>
              <w:tab/>
              <w:t>if (s_IsQuirProiorThread)</w:t>
            </w:r>
          </w:p>
          <w:p w14:paraId="518F4D18" w14:textId="77777777" w:rsidR="006D48EB" w:rsidRDefault="006D48EB" w:rsidP="006D48EB">
            <w:pPr>
              <w:pStyle w:val="3-"/>
            </w:pPr>
            <w:r>
              <w:tab/>
            </w:r>
            <w:r>
              <w:tab/>
              <w:t>{</w:t>
            </w:r>
          </w:p>
          <w:p w14:paraId="018D7DEB"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//処理終了</w:t>
            </w:r>
          </w:p>
          <w:p w14:paraId="2C245EF0" w14:textId="77777777" w:rsidR="006D48EB" w:rsidRDefault="006D48EB" w:rsidP="006D48EB">
            <w:pPr>
              <w:pStyle w:val="3-"/>
            </w:pPr>
            <w:r>
              <w:tab/>
            </w:r>
            <w:r>
              <w:tab/>
            </w:r>
            <w:r>
              <w:tab/>
              <w:t>printf("(F)[%d]%s: [QUIT]\n", thread_no, name);</w:t>
            </w:r>
          </w:p>
          <w:p w14:paraId="0A5AEA5E" w14:textId="77777777" w:rsidR="006D48EB" w:rsidRDefault="006D48EB" w:rsidP="006D48EB">
            <w:pPr>
              <w:pStyle w:val="3-"/>
            </w:pPr>
            <w:r>
              <w:tab/>
            </w:r>
            <w:r>
              <w:tab/>
            </w:r>
            <w:r>
              <w:tab/>
              <w:t>fflush(stdout);</w:t>
            </w:r>
          </w:p>
          <w:p w14:paraId="5CDDDA92" w14:textId="77777777" w:rsidR="006D48EB" w:rsidRDefault="006D48EB" w:rsidP="006D48EB">
            <w:pPr>
              <w:pStyle w:val="3-"/>
            </w:pPr>
            <w:r>
              <w:tab/>
            </w:r>
            <w:r>
              <w:tab/>
            </w:r>
            <w:r>
              <w:tab/>
            </w:r>
          </w:p>
          <w:p w14:paraId="461700FF" w14:textId="77777777" w:rsidR="006D48EB" w:rsidRDefault="006D48EB" w:rsidP="006D48EB">
            <w:pPr>
              <w:pStyle w:val="3-"/>
            </w:pPr>
            <w:r>
              <w:tab/>
            </w:r>
            <w:r>
              <w:tab/>
            </w:r>
            <w:r>
              <w:tab/>
              <w:t>break;</w:t>
            </w:r>
          </w:p>
          <w:p w14:paraId="7B8E12A5" w14:textId="77777777" w:rsidR="006D48EB" w:rsidRDefault="006D48EB" w:rsidP="006D48EB">
            <w:pPr>
              <w:pStyle w:val="3-"/>
            </w:pPr>
            <w:r>
              <w:tab/>
            </w:r>
            <w:r>
              <w:tab/>
              <w:t>}</w:t>
            </w:r>
          </w:p>
          <w:p w14:paraId="146E463F" w14:textId="77777777" w:rsidR="006D48EB" w:rsidRDefault="006D48EB" w:rsidP="006D48EB">
            <w:pPr>
              <w:pStyle w:val="3-"/>
            </w:pPr>
          </w:p>
          <w:p w14:paraId="65898D91" w14:textId="77777777" w:rsidR="006D48EB" w:rsidRDefault="006D48EB" w:rsidP="006D48EB">
            <w:pPr>
              <w:pStyle w:val="3-"/>
            </w:pPr>
            <w:r>
              <w:rPr>
                <w:rFonts w:hint="eastAsia"/>
              </w:rPr>
              <w:tab/>
            </w:r>
            <w:r>
              <w:rPr>
                <w:rFonts w:hint="eastAsia"/>
              </w:rPr>
              <w:tab/>
            </w:r>
            <w:r w:rsidRPr="00280CEB">
              <w:rPr>
                <w:rFonts w:hint="eastAsia"/>
                <w:color w:val="00B050"/>
              </w:rPr>
              <w:t>//データ表示（前）</w:t>
            </w:r>
          </w:p>
          <w:p w14:paraId="6908D3BB" w14:textId="77777777" w:rsidR="006D48EB" w:rsidRDefault="006D48EB" w:rsidP="006D48EB">
            <w:pPr>
              <w:pStyle w:val="3-"/>
            </w:pPr>
            <w:r>
              <w:tab/>
            </w:r>
            <w:r>
              <w:tab/>
              <w:t>printf("(F)[%d]%s: [BEFORE] commonData=%d, tlsData=%d\n", thread_no, name, s_commonData, s_tlsData);</w:t>
            </w:r>
          </w:p>
          <w:p w14:paraId="12AFA7E5" w14:textId="77777777" w:rsidR="006D48EB" w:rsidRDefault="006D48EB" w:rsidP="006D48EB">
            <w:pPr>
              <w:pStyle w:val="3-"/>
            </w:pPr>
            <w:r>
              <w:tab/>
            </w:r>
            <w:r>
              <w:tab/>
              <w:t>fflush(stdout);</w:t>
            </w:r>
          </w:p>
          <w:p w14:paraId="77C8B270" w14:textId="77777777" w:rsidR="006D48EB" w:rsidRDefault="006D48EB" w:rsidP="006D48EB">
            <w:pPr>
              <w:pStyle w:val="3-"/>
            </w:pPr>
          </w:p>
          <w:p w14:paraId="69726001" w14:textId="77777777" w:rsidR="006D48EB" w:rsidRDefault="006D48EB" w:rsidP="006D48EB">
            <w:pPr>
              <w:pStyle w:val="3-"/>
            </w:pPr>
            <w:r>
              <w:rPr>
                <w:rFonts w:hint="eastAsia"/>
              </w:rPr>
              <w:tab/>
            </w:r>
            <w:r>
              <w:rPr>
                <w:rFonts w:hint="eastAsia"/>
              </w:rPr>
              <w:tab/>
            </w:r>
            <w:r w:rsidRPr="00280CEB">
              <w:rPr>
                <w:rFonts w:hint="eastAsia"/>
                <w:color w:val="00B050"/>
              </w:rPr>
              <w:t>//データ取得</w:t>
            </w:r>
          </w:p>
          <w:p w14:paraId="63DA072A" w14:textId="77777777" w:rsidR="006D48EB" w:rsidRDefault="006D48EB" w:rsidP="006D48EB">
            <w:pPr>
              <w:pStyle w:val="3-"/>
            </w:pPr>
            <w:r>
              <w:tab/>
            </w:r>
            <w:r>
              <w:tab/>
              <w:t>int common_data = s_commonData;</w:t>
            </w:r>
          </w:p>
          <w:p w14:paraId="3E51B950" w14:textId="77777777" w:rsidR="006D48EB" w:rsidRDefault="006D48EB" w:rsidP="006D48EB">
            <w:pPr>
              <w:pStyle w:val="3-"/>
            </w:pPr>
            <w:r>
              <w:tab/>
            </w:r>
            <w:r>
              <w:tab/>
              <w:t>int tls_data = s_tlsData;</w:t>
            </w:r>
          </w:p>
          <w:p w14:paraId="603F10D8" w14:textId="77777777" w:rsidR="006D48EB" w:rsidRDefault="006D48EB" w:rsidP="006D48EB">
            <w:pPr>
              <w:pStyle w:val="3-"/>
            </w:pPr>
          </w:p>
          <w:p w14:paraId="6E76260D"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//データ更新</w:t>
            </w:r>
          </w:p>
          <w:p w14:paraId="459EBD07" w14:textId="77777777" w:rsidR="006D48EB" w:rsidRDefault="006D48EB" w:rsidP="006D48EB">
            <w:pPr>
              <w:pStyle w:val="3-"/>
            </w:pPr>
            <w:r>
              <w:tab/>
            </w:r>
            <w:r>
              <w:tab/>
              <w:t>++tls_data;</w:t>
            </w:r>
          </w:p>
          <w:p w14:paraId="75C69C91" w14:textId="77777777" w:rsidR="006D48EB" w:rsidRDefault="006D48EB" w:rsidP="006D48EB">
            <w:pPr>
              <w:pStyle w:val="3-"/>
            </w:pPr>
          </w:p>
          <w:p w14:paraId="5F715D83" w14:textId="77777777" w:rsidR="006D48EB" w:rsidRDefault="006D48EB" w:rsidP="006D48EB">
            <w:pPr>
              <w:pStyle w:val="3-"/>
            </w:pPr>
            <w:r>
              <w:rPr>
                <w:rFonts w:hint="eastAsia"/>
              </w:rPr>
              <w:tab/>
            </w:r>
            <w:r>
              <w:rPr>
                <w:rFonts w:hint="eastAsia"/>
              </w:rPr>
              <w:tab/>
            </w:r>
            <w:r w:rsidRPr="00280CEB">
              <w:rPr>
                <w:rFonts w:hint="eastAsia"/>
                <w:color w:val="00B050"/>
              </w:rPr>
              <w:t>//若干ランダムでスリープ（0～500 msec）</w:t>
            </w:r>
          </w:p>
          <w:p w14:paraId="1B1D47BA" w14:textId="77777777" w:rsidR="006D48EB" w:rsidRDefault="006D48EB" w:rsidP="006D48EB">
            <w:pPr>
              <w:pStyle w:val="3-"/>
            </w:pPr>
            <w:r>
              <w:tab/>
            </w:r>
            <w:r>
              <w:tab/>
              <w:t>Sleep(rand() % 500);</w:t>
            </w:r>
          </w:p>
          <w:p w14:paraId="4D557BF1" w14:textId="77777777" w:rsidR="006D48EB" w:rsidRDefault="006D48EB" w:rsidP="006D48EB">
            <w:pPr>
              <w:pStyle w:val="3-"/>
            </w:pPr>
          </w:p>
          <w:p w14:paraId="6380B06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//データ書き戻し</w:t>
            </w:r>
          </w:p>
          <w:p w14:paraId="5AFD4AAB" w14:textId="77777777" w:rsidR="006D48EB" w:rsidRDefault="006D48EB" w:rsidP="006D48EB">
            <w:pPr>
              <w:pStyle w:val="3-"/>
            </w:pPr>
            <w:r>
              <w:tab/>
            </w:r>
            <w:r>
              <w:tab/>
              <w:t>s_tlsData = tls_data;</w:t>
            </w:r>
          </w:p>
          <w:p w14:paraId="422672BD" w14:textId="77777777" w:rsidR="006D48EB" w:rsidRDefault="006D48EB" w:rsidP="006D48EB">
            <w:pPr>
              <w:pStyle w:val="3-"/>
            </w:pPr>
          </w:p>
          <w:p w14:paraId="580C96B9" w14:textId="77777777" w:rsidR="006D48EB" w:rsidRDefault="006D48EB" w:rsidP="006D48EB">
            <w:pPr>
              <w:pStyle w:val="3-"/>
            </w:pPr>
            <w:r>
              <w:rPr>
                <w:rFonts w:hint="eastAsia"/>
              </w:rPr>
              <w:tab/>
            </w:r>
            <w:r>
              <w:rPr>
                <w:rFonts w:hint="eastAsia"/>
              </w:rPr>
              <w:tab/>
            </w:r>
            <w:r w:rsidRPr="00280CEB">
              <w:rPr>
                <w:rFonts w:hint="eastAsia"/>
                <w:color w:val="00B050"/>
              </w:rPr>
              <w:t>//データ表示（後）</w:t>
            </w:r>
          </w:p>
          <w:p w14:paraId="75FF1DC8" w14:textId="77777777" w:rsidR="006D48EB" w:rsidRDefault="006D48EB" w:rsidP="006D48EB">
            <w:pPr>
              <w:pStyle w:val="3-"/>
            </w:pPr>
            <w:r>
              <w:tab/>
            </w:r>
            <w:r>
              <w:tab/>
              <w:t>printf("(F)[%d]%s: [AFTER]  commonData=%d, tlsData=%d\n", thread_no, name, s_commonData, s_tlsData);</w:t>
            </w:r>
          </w:p>
          <w:p w14:paraId="5726750B" w14:textId="77777777" w:rsidR="006D48EB" w:rsidRDefault="006D48EB" w:rsidP="006D48EB">
            <w:pPr>
              <w:pStyle w:val="3-"/>
            </w:pPr>
            <w:r>
              <w:tab/>
            </w:r>
            <w:r>
              <w:tab/>
              <w:t>fflush(stdout);</w:t>
            </w:r>
          </w:p>
          <w:p w14:paraId="79651CB5" w14:textId="77777777" w:rsidR="006D48EB" w:rsidRDefault="006D48EB" w:rsidP="006D48EB">
            <w:pPr>
              <w:pStyle w:val="3-"/>
            </w:pPr>
            <w:r>
              <w:tab/>
            </w:r>
            <w:r>
              <w:tab/>
            </w:r>
          </w:p>
          <w:p w14:paraId="370B334E" w14:textId="77777777" w:rsidR="006D48EB" w:rsidRDefault="006D48EB" w:rsidP="006D48EB">
            <w:pPr>
              <w:pStyle w:val="3-"/>
            </w:pPr>
            <w:r>
              <w:rPr>
                <w:rFonts w:hint="eastAsia"/>
              </w:rPr>
              <w:tab/>
            </w:r>
            <w:r>
              <w:rPr>
                <w:rFonts w:hint="eastAsia"/>
              </w:rPr>
              <w:tab/>
            </w:r>
            <w:r w:rsidRPr="00280CEB">
              <w:rPr>
                <w:rFonts w:hint="eastAsia"/>
                <w:color w:val="00B050"/>
              </w:rPr>
              <w:t>//後続スレッド処理完了イベントセット</w:t>
            </w:r>
          </w:p>
          <w:p w14:paraId="43BC1260" w14:textId="77777777" w:rsidR="006D48EB" w:rsidRPr="00280CEB" w:rsidRDefault="006D48EB" w:rsidP="006D48EB">
            <w:pPr>
              <w:pStyle w:val="3-"/>
              <w:rPr>
                <w:color w:val="FF0000"/>
              </w:rPr>
            </w:pPr>
            <w:r>
              <w:tab/>
            </w:r>
            <w:r>
              <w:tab/>
            </w:r>
            <w:r w:rsidRPr="00280CEB">
              <w:rPr>
                <w:color w:val="FF0000"/>
              </w:rPr>
              <w:t>SetEvent(hFollowEvent[thread_no]);</w:t>
            </w:r>
          </w:p>
          <w:p w14:paraId="2119BAF4" w14:textId="77777777" w:rsidR="006D48EB" w:rsidRDefault="006D48EB" w:rsidP="006D48EB">
            <w:pPr>
              <w:pStyle w:val="3-"/>
            </w:pPr>
          </w:p>
          <w:p w14:paraId="7325E074" w14:textId="77777777" w:rsidR="006D48EB" w:rsidRDefault="006D48EB" w:rsidP="006D48EB">
            <w:pPr>
              <w:pStyle w:val="3-"/>
            </w:pPr>
            <w:r>
              <w:rPr>
                <w:rFonts w:hint="eastAsia"/>
              </w:rPr>
              <w:tab/>
            </w:r>
            <w:r>
              <w:rPr>
                <w:rFonts w:hint="eastAsia"/>
              </w:rPr>
              <w:tab/>
            </w:r>
            <w:r w:rsidRPr="00280CEB">
              <w:rPr>
                <w:rFonts w:hint="eastAsia"/>
                <w:color w:val="00B050"/>
              </w:rPr>
              <w:t>//スレッド切り替えのためのスリープ</w:t>
            </w:r>
          </w:p>
          <w:p w14:paraId="0F20BCBA" w14:textId="77777777" w:rsidR="006D48EB" w:rsidRDefault="006D48EB" w:rsidP="006D48EB">
            <w:pPr>
              <w:pStyle w:val="3-"/>
            </w:pPr>
            <w:r>
              <w:tab/>
            </w:r>
            <w:r>
              <w:tab/>
              <w:t>Sleep(0);</w:t>
            </w:r>
          </w:p>
          <w:p w14:paraId="75F4E556"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//スレッド切り替え</w:t>
            </w:r>
          </w:p>
          <w:p w14:paraId="4F0F162B"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SwitchToThread();//OSに任せて再スケジューリング</w:t>
            </w:r>
          </w:p>
          <w:p w14:paraId="10D24844"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Yield();//廃止</w:t>
            </w:r>
          </w:p>
          <w:p w14:paraId="6E2B079B" w14:textId="77777777" w:rsidR="006D48EB" w:rsidRDefault="006D48EB" w:rsidP="006D48EB">
            <w:pPr>
              <w:pStyle w:val="3-"/>
            </w:pPr>
            <w:r>
              <w:tab/>
              <w:t>}</w:t>
            </w:r>
          </w:p>
          <w:p w14:paraId="03CFBA47" w14:textId="77777777" w:rsidR="006D48EB" w:rsidRDefault="006D48EB" w:rsidP="006D48EB">
            <w:pPr>
              <w:pStyle w:val="3-"/>
            </w:pPr>
          </w:p>
          <w:p w14:paraId="5329D7BC"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07462C01" w14:textId="77777777" w:rsidR="006D48EB" w:rsidRDefault="006D48EB" w:rsidP="006D48EB">
            <w:pPr>
              <w:pStyle w:val="3-"/>
            </w:pPr>
            <w:r>
              <w:tab/>
              <w:t>for (int i = 0; i &lt; FOLLOW_THREAD_MAX; ++i)</w:t>
            </w:r>
          </w:p>
          <w:p w14:paraId="2A12DAA3" w14:textId="77777777" w:rsidR="006D48EB" w:rsidRDefault="006D48EB" w:rsidP="006D48EB">
            <w:pPr>
              <w:pStyle w:val="3-"/>
            </w:pPr>
            <w:r>
              <w:tab/>
              <w:t>{</w:t>
            </w:r>
          </w:p>
          <w:p w14:paraId="305A6280" w14:textId="77777777" w:rsidR="006D48EB" w:rsidRPr="00280CEB" w:rsidRDefault="006D48EB" w:rsidP="006D48EB">
            <w:pPr>
              <w:pStyle w:val="3-"/>
              <w:rPr>
                <w:color w:val="FF0000"/>
              </w:rPr>
            </w:pPr>
            <w:r>
              <w:tab/>
            </w:r>
            <w:r>
              <w:tab/>
            </w:r>
            <w:r w:rsidRPr="00280CEB">
              <w:rPr>
                <w:color w:val="FF0000"/>
              </w:rPr>
              <w:t>CloseHandle(hPriorEvent[i]);</w:t>
            </w:r>
          </w:p>
          <w:p w14:paraId="1681A6B0"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06E46DC8" w14:textId="77777777" w:rsidR="006D48EB" w:rsidRDefault="006D48EB" w:rsidP="006D48EB">
            <w:pPr>
              <w:pStyle w:val="3-"/>
            </w:pPr>
            <w:r>
              <w:tab/>
              <w:t>}</w:t>
            </w:r>
          </w:p>
          <w:p w14:paraId="04543BD8" w14:textId="77777777" w:rsidR="006D48EB" w:rsidRDefault="006D48EB" w:rsidP="006D48EB">
            <w:pPr>
              <w:pStyle w:val="3-"/>
            </w:pPr>
          </w:p>
          <w:p w14:paraId="2E888B10" w14:textId="77777777" w:rsidR="006D48EB" w:rsidRPr="00280CEB" w:rsidRDefault="006D48EB" w:rsidP="006D48EB">
            <w:pPr>
              <w:pStyle w:val="3-"/>
              <w:rPr>
                <w:color w:val="00B050"/>
              </w:rPr>
            </w:pPr>
            <w:r>
              <w:rPr>
                <w:rFonts w:hint="eastAsia"/>
              </w:rPr>
              <w:lastRenderedPageBreak/>
              <w:tab/>
            </w:r>
            <w:r w:rsidRPr="00280CEB">
              <w:rPr>
                <w:rFonts w:hint="eastAsia"/>
                <w:color w:val="00B050"/>
              </w:rPr>
              <w:t>//終了</w:t>
            </w:r>
          </w:p>
          <w:p w14:paraId="474BA420" w14:textId="77777777" w:rsidR="006D48EB" w:rsidRDefault="006D48EB" w:rsidP="006D48EB">
            <w:pPr>
              <w:pStyle w:val="3-"/>
            </w:pPr>
            <w:r>
              <w:tab/>
              <w:t>printf("- end:(F)[%d]%s -\n", thread_no, name);</w:t>
            </w:r>
          </w:p>
          <w:p w14:paraId="3BE44C1F" w14:textId="77777777" w:rsidR="006D48EB" w:rsidRDefault="006D48EB" w:rsidP="006D48EB">
            <w:pPr>
              <w:pStyle w:val="3-"/>
            </w:pPr>
            <w:r>
              <w:tab/>
              <w:t>fflush(stdout);</w:t>
            </w:r>
          </w:p>
          <w:p w14:paraId="40491BB3" w14:textId="77777777" w:rsidR="006D48EB" w:rsidRDefault="006D48EB" w:rsidP="006D48EB">
            <w:pPr>
              <w:pStyle w:val="3-"/>
            </w:pPr>
            <w:r>
              <w:tab/>
              <w:t>return 0;</w:t>
            </w:r>
          </w:p>
          <w:p w14:paraId="4FB88515" w14:textId="77777777" w:rsidR="006D48EB" w:rsidRDefault="006D48EB" w:rsidP="006D48EB">
            <w:pPr>
              <w:pStyle w:val="3-"/>
            </w:pPr>
            <w:r>
              <w:t>}</w:t>
            </w:r>
          </w:p>
          <w:p w14:paraId="74D65569" w14:textId="77777777" w:rsidR="006D48EB" w:rsidRDefault="006D48EB" w:rsidP="006D48EB">
            <w:pPr>
              <w:pStyle w:val="3-"/>
            </w:pPr>
          </w:p>
          <w:p w14:paraId="5D9794BB" w14:textId="77777777" w:rsidR="006D48EB" w:rsidRPr="00280CEB" w:rsidRDefault="006D48EB" w:rsidP="006D48EB">
            <w:pPr>
              <w:pStyle w:val="3-"/>
              <w:rPr>
                <w:color w:val="00B050"/>
              </w:rPr>
            </w:pPr>
            <w:r w:rsidRPr="00280CEB">
              <w:rPr>
                <w:rFonts w:hint="eastAsia"/>
                <w:color w:val="00B050"/>
              </w:rPr>
              <w:t>//テスト</w:t>
            </w:r>
          </w:p>
          <w:p w14:paraId="1B319FE1" w14:textId="77777777" w:rsidR="006D48EB" w:rsidRDefault="006D48EB" w:rsidP="006D48EB">
            <w:pPr>
              <w:pStyle w:val="3-"/>
            </w:pPr>
            <w:r>
              <w:t>int main(const int argc, const char* argv[])</w:t>
            </w:r>
          </w:p>
          <w:p w14:paraId="59CF3B53" w14:textId="77777777" w:rsidR="006D48EB" w:rsidRDefault="006D48EB" w:rsidP="006D48EB">
            <w:pPr>
              <w:pStyle w:val="3-"/>
            </w:pPr>
            <w:r>
              <w:t>{</w:t>
            </w:r>
          </w:p>
          <w:p w14:paraId="7E23CF04" w14:textId="77777777" w:rsidR="006D48EB" w:rsidRDefault="006D48EB" w:rsidP="006D48EB">
            <w:pPr>
              <w:pStyle w:val="3-"/>
            </w:pPr>
            <w:r>
              <w:rPr>
                <w:rFonts w:hint="eastAsia"/>
              </w:rPr>
              <w:tab/>
            </w:r>
            <w:r w:rsidRPr="00280CEB">
              <w:rPr>
                <w:rFonts w:hint="eastAsia"/>
                <w:color w:val="00B050"/>
              </w:rPr>
              <w:t>//イベント生成</w:t>
            </w:r>
          </w:p>
          <w:p w14:paraId="3EC9D3ED" w14:textId="77777777" w:rsidR="006D48EB" w:rsidRPr="00280CEB" w:rsidRDefault="006D48EB" w:rsidP="006D48EB">
            <w:pPr>
              <w:pStyle w:val="3-"/>
              <w:rPr>
                <w:color w:val="FF0000"/>
              </w:rPr>
            </w:pPr>
            <w:r>
              <w:tab/>
            </w:r>
            <w:r w:rsidRPr="00280CEB">
              <w:rPr>
                <w:color w:val="FF0000"/>
              </w:rPr>
              <w:t>HANDLE hPriorEvent[FOLLOW_THREAD_MAX];</w:t>
            </w:r>
          </w:p>
          <w:p w14:paraId="5FD3EE28" w14:textId="77777777" w:rsidR="006D48EB" w:rsidRPr="00280CEB" w:rsidRDefault="006D48EB" w:rsidP="006D48EB">
            <w:pPr>
              <w:pStyle w:val="3-"/>
              <w:rPr>
                <w:color w:val="FF0000"/>
              </w:rPr>
            </w:pPr>
            <w:r w:rsidRPr="00280CEB">
              <w:rPr>
                <w:color w:val="FF0000"/>
              </w:rPr>
              <w:tab/>
              <w:t>HANDLE hFollowEvent[FOLLOW_THREAD_MAX];</w:t>
            </w:r>
          </w:p>
          <w:p w14:paraId="6064642C" w14:textId="77777777" w:rsidR="006D48EB" w:rsidRDefault="006D48EB" w:rsidP="006D48EB">
            <w:pPr>
              <w:pStyle w:val="3-"/>
            </w:pPr>
            <w:r>
              <w:tab/>
              <w:t>{</w:t>
            </w:r>
          </w:p>
          <w:p w14:paraId="0663DE8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//名前付きイベント</w:t>
            </w:r>
          </w:p>
          <w:p w14:paraId="405D96A6" w14:textId="77777777" w:rsidR="006D48EB" w:rsidRDefault="006D48EB" w:rsidP="006D48EB">
            <w:pPr>
              <w:pStyle w:val="3-"/>
            </w:pPr>
            <w:r>
              <w:tab/>
            </w:r>
            <w:r>
              <w:tab/>
              <w:t>for (int i = 0; i &lt; FOLLOW_THREAD_MAX; ++i)</w:t>
            </w:r>
          </w:p>
          <w:p w14:paraId="61692675" w14:textId="77777777" w:rsidR="006D48EB" w:rsidRDefault="006D48EB" w:rsidP="006D48EB">
            <w:pPr>
              <w:pStyle w:val="3-"/>
            </w:pPr>
            <w:r>
              <w:tab/>
            </w:r>
            <w:r>
              <w:tab/>
              <w:t>{</w:t>
            </w:r>
          </w:p>
          <w:p w14:paraId="418C1F52" w14:textId="25A2C1D7" w:rsidR="00280CEB" w:rsidRDefault="00280CEB" w:rsidP="006D48EB">
            <w:pPr>
              <w:pStyle w:val="3-"/>
            </w:pPr>
            <w:r w:rsidRPr="00280CEB">
              <w:rPr>
                <w:rFonts w:hint="eastAsia"/>
              </w:rPr>
              <w:tab/>
            </w:r>
            <w:r w:rsidRPr="00280CEB">
              <w:rPr>
                <w:rFonts w:hint="eastAsia"/>
              </w:rPr>
              <w:tab/>
            </w:r>
            <w:r w:rsidRPr="00280CEB">
              <w:rPr>
                <w:rFonts w:hint="eastAsia"/>
              </w:rPr>
              <w:tab/>
            </w:r>
            <w:r w:rsidRPr="00280CEB">
              <w:rPr>
                <w:rFonts w:hint="eastAsia"/>
                <w:color w:val="00B050"/>
              </w:rPr>
              <w:t>//先行スレッド→後続スレッド通知用イベント（PulseEventが信頼できないので、後続スレッド数分作成）</w:t>
            </w:r>
          </w:p>
          <w:p w14:paraId="19601777" w14:textId="77777777" w:rsidR="00280CEB" w:rsidRDefault="006D48EB" w:rsidP="006D48EB">
            <w:pPr>
              <w:pStyle w:val="3-"/>
            </w:pPr>
            <w:r>
              <w:rPr>
                <w:rFonts w:hint="eastAsia"/>
              </w:rPr>
              <w:tab/>
            </w:r>
            <w:r>
              <w:rPr>
                <w:rFonts w:hint="eastAsia"/>
              </w:rPr>
              <w:tab/>
            </w:r>
            <w:r>
              <w:rPr>
                <w:rFonts w:hint="eastAsia"/>
              </w:rPr>
              <w:tab/>
            </w:r>
            <w:r w:rsidRPr="00280CEB">
              <w:rPr>
                <w:rFonts w:hint="eastAsia"/>
                <w:color w:val="FF0000"/>
              </w:rPr>
              <w:t>hPriorEvent[i] = CreateEvent(nullptr, false, false, PRIOR_EVENT_NAME[i]);</w:t>
            </w:r>
          </w:p>
          <w:p w14:paraId="19F553A3" w14:textId="377A7345" w:rsidR="006D48EB" w:rsidRDefault="00280CEB" w:rsidP="006D48EB">
            <w:pPr>
              <w:pStyle w:val="3-"/>
            </w:pPr>
            <w:r>
              <w:tab/>
            </w:r>
            <w:r>
              <w:tab/>
            </w:r>
            <w:r>
              <w:tab/>
            </w:r>
            <w:r>
              <w:tab/>
            </w:r>
            <w:r>
              <w:tab/>
            </w:r>
            <w:r>
              <w:tab/>
            </w:r>
            <w:r>
              <w:tab/>
            </w:r>
            <w:r w:rsidR="006D48EB" w:rsidRPr="00280CEB">
              <w:rPr>
                <w:rFonts w:hint="eastAsia"/>
                <w:color w:val="00B050"/>
              </w:rPr>
              <w:t>//手動リセット=false（自動リセット）, 初期状態=false（リセット状態）</w:t>
            </w:r>
          </w:p>
          <w:p w14:paraId="6FF311A5" w14:textId="0B8F430C" w:rsidR="00280CEB" w:rsidRDefault="00280CEB" w:rsidP="006D48EB">
            <w:pPr>
              <w:pStyle w:val="3-"/>
            </w:pPr>
            <w:r>
              <w:tab/>
            </w:r>
            <w:r>
              <w:tab/>
            </w:r>
            <w:r>
              <w:tab/>
            </w:r>
            <w:r w:rsidRPr="00280CEB">
              <w:rPr>
                <w:rFonts w:hint="eastAsia"/>
                <w:color w:val="00B050"/>
              </w:rPr>
              <w:t>//後続スレッド→先行スレッド通知用イベント</w:t>
            </w:r>
          </w:p>
          <w:p w14:paraId="6FA4FF78" w14:textId="77777777" w:rsidR="00280CEB" w:rsidRPr="00280CEB" w:rsidRDefault="006D48EB" w:rsidP="006D48EB">
            <w:pPr>
              <w:pStyle w:val="3-"/>
              <w:rPr>
                <w:color w:val="FF0000"/>
              </w:rPr>
            </w:pPr>
            <w:r>
              <w:rPr>
                <w:rFonts w:hint="eastAsia"/>
              </w:rPr>
              <w:tab/>
            </w:r>
            <w:r>
              <w:rPr>
                <w:rFonts w:hint="eastAsia"/>
              </w:rPr>
              <w:tab/>
            </w:r>
            <w:r>
              <w:rPr>
                <w:rFonts w:hint="eastAsia"/>
              </w:rPr>
              <w:tab/>
            </w:r>
            <w:r w:rsidRPr="00280CEB">
              <w:rPr>
                <w:rFonts w:hint="eastAsia"/>
                <w:color w:val="FF0000"/>
              </w:rPr>
              <w:t>hFollowEvent[i] = CreateEvent(nullptr, false, false, FOLLOW_EVENT_NAME[i]);</w:t>
            </w:r>
          </w:p>
          <w:p w14:paraId="739654BA" w14:textId="3559D711" w:rsidR="006D48EB" w:rsidRDefault="00280CEB" w:rsidP="006D48EB">
            <w:pPr>
              <w:pStyle w:val="3-"/>
            </w:pPr>
            <w:r>
              <w:tab/>
            </w:r>
            <w:r>
              <w:tab/>
            </w:r>
            <w:r>
              <w:tab/>
            </w:r>
            <w:r>
              <w:tab/>
            </w:r>
            <w:r>
              <w:tab/>
            </w:r>
            <w:r>
              <w:tab/>
            </w:r>
            <w:r>
              <w:tab/>
            </w:r>
            <w:r w:rsidR="006D48EB" w:rsidRPr="00280CEB">
              <w:rPr>
                <w:rFonts w:hint="eastAsia"/>
                <w:color w:val="00B050"/>
              </w:rPr>
              <w:t>//手動リセット=false（自動リセット）, 初期状態=false（リセット状態）</w:t>
            </w:r>
          </w:p>
          <w:p w14:paraId="693D4C78" w14:textId="77777777" w:rsidR="006D48EB" w:rsidRDefault="006D48EB" w:rsidP="006D48EB">
            <w:pPr>
              <w:pStyle w:val="3-"/>
            </w:pPr>
            <w:r>
              <w:tab/>
            </w:r>
            <w:r>
              <w:tab/>
              <w:t>}</w:t>
            </w:r>
          </w:p>
          <w:p w14:paraId="6FAB7CD2" w14:textId="77777777" w:rsidR="006D48EB" w:rsidRDefault="006D48EB" w:rsidP="006D48EB">
            <w:pPr>
              <w:pStyle w:val="3-"/>
            </w:pPr>
            <w:r>
              <w:tab/>
            </w:r>
            <w:r>
              <w:tab/>
            </w:r>
          </w:p>
          <w:p w14:paraId="20E06D57"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//属性を指定して生成する場合</w:t>
            </w:r>
          </w:p>
          <w:p w14:paraId="5CCF6F8E"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FF0000"/>
              </w:rPr>
              <w:t>SECURITY_ATTRIBUTES attr = { sizeof(SECURITY_ATTRIBUTES), nullptr, true };</w:t>
            </w:r>
            <w:r w:rsidRPr="00280CEB">
              <w:rPr>
                <w:rFonts w:hint="eastAsia"/>
                <w:color w:val="00B050"/>
              </w:rPr>
              <w:t>//子プロセスにハンドルを継承する</w:t>
            </w:r>
          </w:p>
          <w:p w14:paraId="120BE1ED" w14:textId="77777777" w:rsidR="00280C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FF0000"/>
              </w:rPr>
              <w:t>SECURITY_ATTRIBUTES attr = { sizeof(SECURITY_ATTRIBUTES), nullptr, false };</w:t>
            </w:r>
            <w:r w:rsidRPr="00280CEB">
              <w:rPr>
                <w:rFonts w:hint="eastAsia"/>
                <w:color w:val="00B050"/>
              </w:rPr>
              <w:t>//子プロセスにハンドルを</w:t>
            </w:r>
          </w:p>
          <w:p w14:paraId="1CF78955" w14:textId="0615F89F" w:rsidR="006D48EB" w:rsidRPr="00280CEB" w:rsidRDefault="00280CEB" w:rsidP="006D48EB">
            <w:pPr>
              <w:pStyle w:val="3-"/>
              <w:rPr>
                <w:color w:val="00B050"/>
              </w:rPr>
            </w:pPr>
            <w:r w:rsidRPr="00280CEB">
              <w:rPr>
                <w:color w:val="00B050"/>
              </w:rPr>
              <w:tab/>
            </w:r>
            <w:r w:rsidRPr="00280CEB">
              <w:rPr>
                <w:rFonts w:hint="eastAsia"/>
                <w:color w:val="00B050"/>
              </w:rPr>
              <w:t>//</w:t>
            </w:r>
            <w:r w:rsidRPr="00280CEB">
              <w:rPr>
                <w:color w:val="00B050"/>
              </w:rPr>
              <w:tab/>
              <w:t xml:space="preserve">                                                                           //</w:t>
            </w:r>
            <w:r w:rsidR="006D48EB" w:rsidRPr="00280CEB">
              <w:rPr>
                <w:rFonts w:hint="eastAsia"/>
                <w:color w:val="00B050"/>
              </w:rPr>
              <w:t>継承しない　※デフォルト</w:t>
            </w:r>
          </w:p>
          <w:p w14:paraId="5F5C4730" w14:textId="77777777" w:rsidR="006D48EB" w:rsidRPr="00280CEB" w:rsidRDefault="006D48EB" w:rsidP="006D48EB">
            <w:pPr>
              <w:pStyle w:val="3-"/>
              <w:rPr>
                <w:color w:val="00B050"/>
              </w:rPr>
            </w:pPr>
            <w:r w:rsidRPr="00280CEB">
              <w:rPr>
                <w:color w:val="00B050"/>
              </w:rPr>
              <w:tab/>
              <w:t>//</w:t>
            </w:r>
            <w:r w:rsidRPr="00280CEB">
              <w:rPr>
                <w:color w:val="00B050"/>
              </w:rPr>
              <w:tab/>
              <w:t>for (int i = 0; i &lt; FOLLOW_THREAD_MAX; ++i)</w:t>
            </w:r>
          </w:p>
          <w:p w14:paraId="7223D6F3" w14:textId="77777777" w:rsidR="006D48EB" w:rsidRPr="00280CEB" w:rsidRDefault="006D48EB" w:rsidP="006D48EB">
            <w:pPr>
              <w:pStyle w:val="3-"/>
              <w:rPr>
                <w:color w:val="00B050"/>
              </w:rPr>
            </w:pPr>
            <w:r w:rsidRPr="00280CEB">
              <w:rPr>
                <w:color w:val="00B050"/>
              </w:rPr>
              <w:tab/>
              <w:t>//</w:t>
            </w:r>
            <w:r w:rsidRPr="00280CEB">
              <w:rPr>
                <w:color w:val="00B050"/>
              </w:rPr>
              <w:tab/>
              <w:t>{</w:t>
            </w:r>
          </w:p>
          <w:p w14:paraId="108118CB" w14:textId="43A0CE15" w:rsidR="00280CEB" w:rsidRPr="00280CEB" w:rsidRDefault="00280CEB" w:rsidP="00280CEB">
            <w:pPr>
              <w:pStyle w:val="3-"/>
              <w:rPr>
                <w:color w:val="00B050"/>
              </w:rPr>
            </w:pPr>
            <w:r w:rsidRPr="00280CEB">
              <w:rPr>
                <w:rFonts w:hint="eastAsia"/>
                <w:color w:val="00B050"/>
              </w:rPr>
              <w:tab/>
            </w:r>
            <w:r w:rsidRPr="00280CEB">
              <w:rPr>
                <w:color w:val="00B050"/>
              </w:rPr>
              <w:t>//</w:t>
            </w:r>
            <w:r w:rsidRPr="00280CEB">
              <w:rPr>
                <w:rFonts w:hint="eastAsia"/>
                <w:color w:val="00B050"/>
              </w:rPr>
              <w:tab/>
            </w:r>
            <w:r w:rsidRPr="00280CEB">
              <w:rPr>
                <w:rFonts w:hint="eastAsia"/>
                <w:color w:val="00B050"/>
              </w:rPr>
              <w:tab/>
              <w:t>//先行スレッド→後続スレッド通知用イベント（PulseEventが信頼できないので、後続スレッド数分作成）</w:t>
            </w:r>
          </w:p>
          <w:p w14:paraId="13EF955A" w14:textId="77777777" w:rsidR="00280C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00B050"/>
              </w:rPr>
              <w:tab/>
            </w:r>
            <w:r w:rsidRPr="00280CEB">
              <w:rPr>
                <w:rFonts w:hint="eastAsia"/>
                <w:color w:val="FF0000"/>
              </w:rPr>
              <w:t>hPriorEvent[i] = CreateEvent(&amp;attr, false, false, PRIOR_EVENT_NAME[i]);</w:t>
            </w:r>
          </w:p>
          <w:p w14:paraId="63FA124D" w14:textId="0DB4DEB6" w:rsidR="006D48EB" w:rsidRPr="00280CEB" w:rsidRDefault="00280CEB" w:rsidP="006D48EB">
            <w:pPr>
              <w:pStyle w:val="3-"/>
              <w:rPr>
                <w:color w:val="00B050"/>
              </w:rPr>
            </w:pPr>
            <w:r w:rsidRPr="00280CEB">
              <w:rPr>
                <w:color w:val="00B050"/>
              </w:rPr>
              <w:tab/>
              <w:t>//</w:t>
            </w:r>
            <w:r w:rsidRPr="00280CEB">
              <w:rPr>
                <w:color w:val="00B050"/>
              </w:rPr>
              <w:tab/>
            </w:r>
            <w:r w:rsidRPr="00280CEB">
              <w:rPr>
                <w:color w:val="00B050"/>
              </w:rPr>
              <w:tab/>
            </w:r>
            <w:r w:rsidRPr="00280CEB">
              <w:rPr>
                <w:color w:val="00B050"/>
              </w:rPr>
              <w:tab/>
            </w:r>
            <w:r w:rsidRPr="00280CEB">
              <w:rPr>
                <w:color w:val="00B050"/>
              </w:rPr>
              <w:tab/>
            </w:r>
            <w:r w:rsidRPr="00280CEB">
              <w:rPr>
                <w:color w:val="00B050"/>
              </w:rPr>
              <w:tab/>
            </w:r>
            <w:r w:rsidRPr="00280CEB">
              <w:rPr>
                <w:color w:val="00B050"/>
              </w:rPr>
              <w:tab/>
            </w:r>
            <w:r w:rsidR="006D48EB" w:rsidRPr="00280CEB">
              <w:rPr>
                <w:rFonts w:hint="eastAsia"/>
                <w:color w:val="00B050"/>
              </w:rPr>
              <w:t>//手動リセット=false（自動リセット）, 初期状態=false（リセット状態）</w:t>
            </w:r>
          </w:p>
          <w:p w14:paraId="50FB26F7" w14:textId="4E12BEFA" w:rsidR="00280CEB" w:rsidRPr="00280CEB" w:rsidRDefault="00280CEB" w:rsidP="00280CEB">
            <w:pPr>
              <w:pStyle w:val="3-"/>
              <w:rPr>
                <w:color w:val="00B050"/>
              </w:rPr>
            </w:pPr>
            <w:r w:rsidRPr="00280CEB">
              <w:rPr>
                <w:color w:val="00B050"/>
              </w:rPr>
              <w:tab/>
              <w:t>//</w:t>
            </w:r>
            <w:r w:rsidRPr="00280CEB">
              <w:rPr>
                <w:color w:val="00B050"/>
              </w:rPr>
              <w:tab/>
            </w:r>
            <w:r w:rsidRPr="00280CEB">
              <w:rPr>
                <w:color w:val="00B050"/>
              </w:rPr>
              <w:tab/>
            </w:r>
            <w:r w:rsidRPr="00280CEB">
              <w:rPr>
                <w:rFonts w:hint="eastAsia"/>
                <w:color w:val="00B050"/>
              </w:rPr>
              <w:t>//後続スレッド→先行スレッド通知用イベント</w:t>
            </w:r>
          </w:p>
          <w:p w14:paraId="6ED09D0B" w14:textId="77777777" w:rsidR="00280CEB" w:rsidRPr="00280CEB" w:rsidRDefault="006D48EB" w:rsidP="006D48EB">
            <w:pPr>
              <w:pStyle w:val="3-"/>
              <w:rPr>
                <w:color w:val="FF0000"/>
              </w:rPr>
            </w:pPr>
            <w:r w:rsidRPr="00280CEB">
              <w:rPr>
                <w:rFonts w:hint="eastAsia"/>
                <w:color w:val="00B050"/>
              </w:rPr>
              <w:tab/>
              <w:t>//</w:t>
            </w:r>
            <w:r w:rsidRPr="00280CEB">
              <w:rPr>
                <w:rFonts w:hint="eastAsia"/>
                <w:color w:val="00B050"/>
              </w:rPr>
              <w:tab/>
            </w:r>
            <w:r w:rsidRPr="00280CEB">
              <w:rPr>
                <w:rFonts w:hint="eastAsia"/>
                <w:color w:val="00B050"/>
              </w:rPr>
              <w:tab/>
            </w:r>
            <w:r w:rsidRPr="00280CEB">
              <w:rPr>
                <w:rFonts w:hint="eastAsia"/>
                <w:color w:val="FF0000"/>
              </w:rPr>
              <w:t>hFollowEvent[i] = CreateEvent(&amp;attr, false, false, FOLLOW_EVENT_NAME[i]);</w:t>
            </w:r>
          </w:p>
          <w:p w14:paraId="0B9CEEB7" w14:textId="4B1559CE" w:rsidR="006D48EB" w:rsidRPr="00280CEB" w:rsidRDefault="00280CEB" w:rsidP="006D48EB">
            <w:pPr>
              <w:pStyle w:val="3-"/>
              <w:rPr>
                <w:color w:val="00B050"/>
              </w:rPr>
            </w:pPr>
            <w:r w:rsidRPr="00280CEB">
              <w:rPr>
                <w:color w:val="00B050"/>
              </w:rPr>
              <w:tab/>
              <w:t>//</w:t>
            </w:r>
            <w:r w:rsidRPr="00280CEB">
              <w:rPr>
                <w:color w:val="00B050"/>
              </w:rPr>
              <w:tab/>
            </w:r>
            <w:r w:rsidRPr="00280CEB">
              <w:rPr>
                <w:color w:val="00B050"/>
              </w:rPr>
              <w:tab/>
            </w:r>
            <w:r w:rsidRPr="00280CEB">
              <w:rPr>
                <w:color w:val="00B050"/>
              </w:rPr>
              <w:tab/>
            </w:r>
            <w:r>
              <w:rPr>
                <w:color w:val="00B050"/>
              </w:rPr>
              <w:tab/>
            </w:r>
            <w:r>
              <w:rPr>
                <w:color w:val="00B050"/>
              </w:rPr>
              <w:tab/>
            </w:r>
            <w:r>
              <w:rPr>
                <w:color w:val="00B050"/>
              </w:rPr>
              <w:tab/>
            </w:r>
            <w:r w:rsidR="006D48EB" w:rsidRPr="00280CEB">
              <w:rPr>
                <w:rFonts w:hint="eastAsia"/>
                <w:color w:val="00B050"/>
              </w:rPr>
              <w:t>//手動リセット=false（自動リセット）, 初期状態=false（リセット状態）</w:t>
            </w:r>
          </w:p>
          <w:p w14:paraId="1E7E94AF" w14:textId="77777777" w:rsidR="006D48EB" w:rsidRPr="00280CEB" w:rsidRDefault="006D48EB" w:rsidP="006D48EB">
            <w:pPr>
              <w:pStyle w:val="3-"/>
              <w:rPr>
                <w:color w:val="00B050"/>
              </w:rPr>
            </w:pPr>
            <w:r w:rsidRPr="00280CEB">
              <w:rPr>
                <w:color w:val="00B050"/>
              </w:rPr>
              <w:tab/>
              <w:t>//</w:t>
            </w:r>
            <w:r w:rsidRPr="00280CEB">
              <w:rPr>
                <w:color w:val="00B050"/>
              </w:rPr>
              <w:tab/>
              <w:t>}</w:t>
            </w:r>
          </w:p>
          <w:p w14:paraId="791ACBDF" w14:textId="77777777" w:rsidR="006D48EB" w:rsidRDefault="006D48EB" w:rsidP="006D48EB">
            <w:pPr>
              <w:pStyle w:val="3-"/>
            </w:pPr>
            <w:r>
              <w:tab/>
              <w:t>}</w:t>
            </w:r>
          </w:p>
          <w:p w14:paraId="140C2319" w14:textId="77777777" w:rsidR="006D48EB" w:rsidRDefault="006D48EB" w:rsidP="006D48EB">
            <w:pPr>
              <w:pStyle w:val="3-"/>
            </w:pPr>
          </w:p>
          <w:p w14:paraId="30AB3DF1" w14:textId="77777777" w:rsidR="006D48EB" w:rsidRDefault="006D48EB" w:rsidP="006D48EB">
            <w:pPr>
              <w:pStyle w:val="3-"/>
            </w:pPr>
            <w:r>
              <w:rPr>
                <w:rFonts w:hint="eastAsia"/>
              </w:rPr>
              <w:tab/>
            </w:r>
            <w:r w:rsidRPr="00280CEB">
              <w:rPr>
                <w:rFonts w:hint="eastAsia"/>
                <w:color w:val="00B050"/>
              </w:rPr>
              <w:t>//スレッド作成</w:t>
            </w:r>
          </w:p>
          <w:p w14:paraId="34740172" w14:textId="77777777" w:rsidR="006D48EB" w:rsidRDefault="006D48EB" w:rsidP="006D48EB">
            <w:pPr>
              <w:pStyle w:val="3-"/>
            </w:pPr>
            <w:r>
              <w:tab/>
              <w:t>static const int FOLLOW_THREAD_NUM = 5;</w:t>
            </w:r>
          </w:p>
          <w:p w14:paraId="61684369" w14:textId="77777777" w:rsidR="006D48EB" w:rsidRDefault="006D48EB" w:rsidP="006D48EB">
            <w:pPr>
              <w:pStyle w:val="3-"/>
            </w:pPr>
            <w:r>
              <w:tab/>
              <w:t>static const int THREAD_NUM = 1 + FOLLOW_THREAD_NUM;</w:t>
            </w:r>
          </w:p>
          <w:p w14:paraId="77EEFA8B" w14:textId="77777777" w:rsidR="006D48EB" w:rsidRDefault="006D48EB" w:rsidP="006D48EB">
            <w:pPr>
              <w:pStyle w:val="3-"/>
            </w:pPr>
            <w:r>
              <w:tab/>
              <w:t>static_assert(FOLLOW_THREAD_NUM &lt;= FOLLOW_THREAD_MAX, "FOLLOW_THREAD_NUM is over.");</w:t>
            </w:r>
          </w:p>
          <w:p w14:paraId="260E99D0" w14:textId="77777777" w:rsidR="006D48EB" w:rsidRDefault="006D48EB" w:rsidP="006D48EB">
            <w:pPr>
              <w:pStyle w:val="3-"/>
            </w:pPr>
            <w:r>
              <w:tab/>
              <w:t>s_followThreadNum = FOLLOW_THREAD_NUM;</w:t>
            </w:r>
          </w:p>
          <w:p w14:paraId="192F8905" w14:textId="77777777" w:rsidR="006D48EB" w:rsidRDefault="006D48EB" w:rsidP="006D48EB">
            <w:pPr>
              <w:pStyle w:val="3-"/>
            </w:pPr>
            <w:r>
              <w:tab/>
              <w:t>unsigned int tid[THREAD_NUM] = {};</w:t>
            </w:r>
          </w:p>
          <w:p w14:paraId="4FA85118" w14:textId="77777777" w:rsidR="006D48EB" w:rsidRDefault="006D48EB" w:rsidP="006D48EB">
            <w:pPr>
              <w:pStyle w:val="3-"/>
            </w:pPr>
            <w:r>
              <w:tab/>
              <w:t>HANDLE hThread[THREAD_NUM] =</w:t>
            </w:r>
          </w:p>
          <w:p w14:paraId="073BDC1D" w14:textId="77777777" w:rsidR="006D48EB" w:rsidRDefault="006D48EB" w:rsidP="006D48EB">
            <w:pPr>
              <w:pStyle w:val="3-"/>
            </w:pPr>
            <w:r>
              <w:tab/>
              <w:t>{</w:t>
            </w:r>
          </w:p>
          <w:p w14:paraId="1E780893" w14:textId="77777777" w:rsidR="006D48EB" w:rsidRDefault="006D48EB" w:rsidP="006D48EB">
            <w:pPr>
              <w:pStyle w:val="3-"/>
            </w:pPr>
            <w:r>
              <w:rPr>
                <w:rFonts w:hint="eastAsia"/>
              </w:rPr>
              <w:tab/>
            </w:r>
            <w:r>
              <w:rPr>
                <w:rFonts w:hint="eastAsia"/>
              </w:rPr>
              <w:tab/>
              <w:t>(HANDLE)_beginthreadex(nullptr, 0, priorThreadFunc, "先行", 0, &amp;tid[0]),</w:t>
            </w:r>
          </w:p>
          <w:p w14:paraId="7DEDA02D" w14:textId="77777777" w:rsidR="006D48EB" w:rsidRDefault="006D48EB" w:rsidP="006D48EB">
            <w:pPr>
              <w:pStyle w:val="3-"/>
            </w:pPr>
            <w:r>
              <w:rPr>
                <w:rFonts w:hint="eastAsia"/>
              </w:rPr>
              <w:tab/>
            </w:r>
            <w:r>
              <w:rPr>
                <w:rFonts w:hint="eastAsia"/>
              </w:rPr>
              <w:tab/>
              <w:t>(HANDLE)_beginthreadex(nullptr, 0, followThreadFunc, "後続01", 0, &amp;tid[1]),</w:t>
            </w:r>
          </w:p>
          <w:p w14:paraId="2026E811" w14:textId="77777777" w:rsidR="006D48EB" w:rsidRDefault="006D48EB" w:rsidP="006D48EB">
            <w:pPr>
              <w:pStyle w:val="3-"/>
            </w:pPr>
            <w:r>
              <w:rPr>
                <w:rFonts w:hint="eastAsia"/>
              </w:rPr>
              <w:tab/>
            </w:r>
            <w:r>
              <w:rPr>
                <w:rFonts w:hint="eastAsia"/>
              </w:rPr>
              <w:tab/>
              <w:t>(HANDLE)_beginthreadex(nullptr, 0, followThreadFunc, "後続02", 0, &amp;tid[1]),</w:t>
            </w:r>
          </w:p>
          <w:p w14:paraId="0FA1A8A0" w14:textId="77777777" w:rsidR="006D48EB" w:rsidRDefault="006D48EB" w:rsidP="006D48EB">
            <w:pPr>
              <w:pStyle w:val="3-"/>
            </w:pPr>
            <w:r>
              <w:rPr>
                <w:rFonts w:hint="eastAsia"/>
              </w:rPr>
              <w:tab/>
            </w:r>
            <w:r>
              <w:rPr>
                <w:rFonts w:hint="eastAsia"/>
              </w:rPr>
              <w:tab/>
              <w:t>(HANDLE)_beginthreadex(nullptr, 0, followThreadFunc, "後続03", 0, &amp;tid[1]),</w:t>
            </w:r>
          </w:p>
          <w:p w14:paraId="47CEAA70" w14:textId="77777777" w:rsidR="006D48EB" w:rsidRDefault="006D48EB" w:rsidP="006D48EB">
            <w:pPr>
              <w:pStyle w:val="3-"/>
            </w:pPr>
            <w:r>
              <w:rPr>
                <w:rFonts w:hint="eastAsia"/>
              </w:rPr>
              <w:tab/>
            </w:r>
            <w:r>
              <w:rPr>
                <w:rFonts w:hint="eastAsia"/>
              </w:rPr>
              <w:tab/>
              <w:t>(HANDLE)_beginthreadex(nullptr, 0, followThreadFunc, "後続04", 0, &amp;tid[1]),</w:t>
            </w:r>
          </w:p>
          <w:p w14:paraId="5E6D59E3" w14:textId="77777777" w:rsidR="006D48EB" w:rsidRDefault="006D48EB" w:rsidP="006D48EB">
            <w:pPr>
              <w:pStyle w:val="3-"/>
            </w:pPr>
            <w:r>
              <w:rPr>
                <w:rFonts w:hint="eastAsia"/>
              </w:rPr>
              <w:tab/>
            </w:r>
            <w:r>
              <w:rPr>
                <w:rFonts w:hint="eastAsia"/>
              </w:rPr>
              <w:tab/>
              <w:t>(HANDLE)_beginthreadex(nullptr, 0, followThreadFunc, "後続05", 0, &amp;tid[1]),</w:t>
            </w:r>
          </w:p>
          <w:p w14:paraId="241E3315" w14:textId="77777777" w:rsidR="006D48EB" w:rsidRDefault="006D48EB" w:rsidP="006D48EB">
            <w:pPr>
              <w:pStyle w:val="3-"/>
            </w:pPr>
            <w:r>
              <w:tab/>
              <w:t>};</w:t>
            </w:r>
          </w:p>
          <w:p w14:paraId="359A6966" w14:textId="77777777" w:rsidR="006D48EB" w:rsidRDefault="006D48EB" w:rsidP="006D48EB">
            <w:pPr>
              <w:pStyle w:val="3-"/>
            </w:pPr>
            <w:r>
              <w:tab/>
            </w:r>
          </w:p>
          <w:p w14:paraId="7FCA2D71" w14:textId="77777777" w:rsidR="006D48EB" w:rsidRDefault="006D48EB" w:rsidP="006D48EB">
            <w:pPr>
              <w:pStyle w:val="3-"/>
            </w:pPr>
            <w:r>
              <w:rPr>
                <w:rFonts w:hint="eastAsia"/>
              </w:rPr>
              <w:tab/>
            </w:r>
            <w:r w:rsidRPr="00280CEB">
              <w:rPr>
                <w:rFonts w:hint="eastAsia"/>
                <w:color w:val="00B050"/>
              </w:rPr>
              <w:t>//スレッド終了待ち</w:t>
            </w:r>
          </w:p>
          <w:p w14:paraId="0A3E3B85" w14:textId="77777777" w:rsidR="006D48EB" w:rsidRDefault="006D48EB" w:rsidP="006D48EB">
            <w:pPr>
              <w:pStyle w:val="3-"/>
            </w:pPr>
            <w:r>
              <w:tab/>
              <w:t>WaitForMultipleObjects(THREAD_NUM, hThread, true, INFINITE);</w:t>
            </w:r>
          </w:p>
          <w:p w14:paraId="107E0D59" w14:textId="77777777" w:rsidR="006D48EB" w:rsidRDefault="006D48EB" w:rsidP="006D48EB">
            <w:pPr>
              <w:pStyle w:val="3-"/>
            </w:pPr>
          </w:p>
          <w:p w14:paraId="4ED2D35E" w14:textId="77777777" w:rsidR="006D48EB" w:rsidRPr="00280CEB" w:rsidRDefault="006D48EB" w:rsidP="006D48EB">
            <w:pPr>
              <w:pStyle w:val="3-"/>
              <w:rPr>
                <w:color w:val="00B050"/>
              </w:rPr>
            </w:pPr>
            <w:r>
              <w:rPr>
                <w:rFonts w:hint="eastAsia"/>
              </w:rPr>
              <w:tab/>
            </w:r>
            <w:r w:rsidRPr="00280CEB">
              <w:rPr>
                <w:rFonts w:hint="eastAsia"/>
                <w:color w:val="00B050"/>
              </w:rPr>
              <w:t>//スレッドハンドルクローズ</w:t>
            </w:r>
          </w:p>
          <w:p w14:paraId="0903944B" w14:textId="77777777" w:rsidR="006D48EB" w:rsidRDefault="006D48EB" w:rsidP="006D48EB">
            <w:pPr>
              <w:pStyle w:val="3-"/>
            </w:pPr>
            <w:r>
              <w:tab/>
              <w:t>for (int i = 0; i &lt; THREAD_NUM; ++i)</w:t>
            </w:r>
          </w:p>
          <w:p w14:paraId="695CBE3C" w14:textId="77777777" w:rsidR="006D48EB" w:rsidRDefault="006D48EB" w:rsidP="006D48EB">
            <w:pPr>
              <w:pStyle w:val="3-"/>
            </w:pPr>
            <w:r>
              <w:tab/>
              <w:t>{</w:t>
            </w:r>
          </w:p>
          <w:p w14:paraId="25FAFE75" w14:textId="77777777" w:rsidR="006D48EB" w:rsidRDefault="006D48EB" w:rsidP="006D48EB">
            <w:pPr>
              <w:pStyle w:val="3-"/>
            </w:pPr>
            <w:r>
              <w:tab/>
            </w:r>
            <w:r>
              <w:tab/>
              <w:t>CloseHandle(hThread[i]);</w:t>
            </w:r>
          </w:p>
          <w:p w14:paraId="29008F3E" w14:textId="77777777" w:rsidR="006D48EB" w:rsidRDefault="006D48EB" w:rsidP="006D48EB">
            <w:pPr>
              <w:pStyle w:val="3-"/>
            </w:pPr>
            <w:r>
              <w:tab/>
              <w:t>}</w:t>
            </w:r>
          </w:p>
          <w:p w14:paraId="158414F8" w14:textId="77777777" w:rsidR="006D48EB" w:rsidRDefault="006D48EB" w:rsidP="006D48EB">
            <w:pPr>
              <w:pStyle w:val="3-"/>
            </w:pPr>
          </w:p>
          <w:p w14:paraId="07252099" w14:textId="77777777" w:rsidR="006D48EB" w:rsidRPr="00280CEB" w:rsidRDefault="006D48EB" w:rsidP="006D48EB">
            <w:pPr>
              <w:pStyle w:val="3-"/>
              <w:rPr>
                <w:color w:val="00B050"/>
              </w:rPr>
            </w:pPr>
            <w:r>
              <w:rPr>
                <w:rFonts w:hint="eastAsia"/>
              </w:rPr>
              <w:tab/>
            </w:r>
            <w:r w:rsidRPr="00280CEB">
              <w:rPr>
                <w:rFonts w:hint="eastAsia"/>
                <w:color w:val="00B050"/>
              </w:rPr>
              <w:t>//イベントの取得と解放を大量に実行して時間を計測</w:t>
            </w:r>
          </w:p>
          <w:p w14:paraId="36605165" w14:textId="77777777" w:rsidR="006D48EB" w:rsidRDefault="006D48EB" w:rsidP="006D48EB">
            <w:pPr>
              <w:pStyle w:val="3-"/>
            </w:pPr>
            <w:r>
              <w:lastRenderedPageBreak/>
              <w:tab/>
              <w:t>{</w:t>
            </w:r>
          </w:p>
          <w:p w14:paraId="281F51EE" w14:textId="77777777" w:rsidR="006D48EB" w:rsidRDefault="006D48EB" w:rsidP="006D48EB">
            <w:pPr>
              <w:pStyle w:val="3-"/>
            </w:pPr>
            <w:r>
              <w:tab/>
            </w:r>
            <w:r>
              <w:tab/>
              <w:t>LARGE_INTEGER freq;</w:t>
            </w:r>
          </w:p>
          <w:p w14:paraId="5496E0D1" w14:textId="77777777" w:rsidR="006D48EB" w:rsidRDefault="006D48EB" w:rsidP="006D48EB">
            <w:pPr>
              <w:pStyle w:val="3-"/>
            </w:pPr>
            <w:r>
              <w:tab/>
            </w:r>
            <w:r>
              <w:tab/>
              <w:t>QueryPerformanceFrequency(&amp;freq);</w:t>
            </w:r>
          </w:p>
          <w:p w14:paraId="3B3B8519" w14:textId="77777777" w:rsidR="006D48EB" w:rsidRDefault="006D48EB" w:rsidP="006D48EB">
            <w:pPr>
              <w:pStyle w:val="3-"/>
            </w:pPr>
            <w:r>
              <w:tab/>
            </w:r>
            <w:r>
              <w:tab/>
              <w:t>LARGE_INTEGER begin;</w:t>
            </w:r>
          </w:p>
          <w:p w14:paraId="756DDB62" w14:textId="77777777" w:rsidR="006D48EB" w:rsidRDefault="006D48EB" w:rsidP="006D48EB">
            <w:pPr>
              <w:pStyle w:val="3-"/>
            </w:pPr>
            <w:r>
              <w:tab/>
            </w:r>
            <w:r>
              <w:tab/>
              <w:t>QueryPerformanceCounter(&amp;begin);</w:t>
            </w:r>
          </w:p>
          <w:p w14:paraId="12862D80" w14:textId="77777777" w:rsidR="006D48EB" w:rsidRDefault="006D48EB" w:rsidP="006D48EB">
            <w:pPr>
              <w:pStyle w:val="3-"/>
            </w:pPr>
            <w:r>
              <w:tab/>
            </w:r>
            <w:r>
              <w:tab/>
              <w:t>static const int TEST_TIMES = 10000000;</w:t>
            </w:r>
          </w:p>
          <w:p w14:paraId="408C3462" w14:textId="77777777" w:rsidR="006D48EB" w:rsidRDefault="006D48EB" w:rsidP="006D48EB">
            <w:pPr>
              <w:pStyle w:val="3-"/>
            </w:pPr>
            <w:r>
              <w:tab/>
            </w:r>
            <w:r>
              <w:tab/>
              <w:t>for (int i = 0; i &lt; TEST_TIMES; ++i)</w:t>
            </w:r>
          </w:p>
          <w:p w14:paraId="5DC265DF" w14:textId="77777777" w:rsidR="006D48EB" w:rsidRDefault="006D48EB" w:rsidP="006D48EB">
            <w:pPr>
              <w:pStyle w:val="3-"/>
            </w:pPr>
            <w:r>
              <w:tab/>
            </w:r>
            <w:r>
              <w:tab/>
              <w:t>{</w:t>
            </w:r>
          </w:p>
          <w:p w14:paraId="05CB06CA" w14:textId="77777777" w:rsidR="006D48EB" w:rsidRPr="00280CEB" w:rsidRDefault="006D48EB" w:rsidP="006D48EB">
            <w:pPr>
              <w:pStyle w:val="3-"/>
              <w:rPr>
                <w:color w:val="FF0000"/>
              </w:rPr>
            </w:pPr>
            <w:r>
              <w:tab/>
            </w:r>
            <w:r>
              <w:tab/>
            </w:r>
            <w:r>
              <w:tab/>
            </w:r>
            <w:r w:rsidRPr="00280CEB">
              <w:rPr>
                <w:color w:val="FF0000"/>
              </w:rPr>
              <w:t>SetEvent(hPriorEvent[0]);</w:t>
            </w:r>
          </w:p>
          <w:p w14:paraId="58D020A3" w14:textId="77777777" w:rsidR="006D48EB" w:rsidRPr="00280CEB" w:rsidRDefault="006D48EB" w:rsidP="006D48EB">
            <w:pPr>
              <w:pStyle w:val="3-"/>
              <w:rPr>
                <w:color w:val="00B050"/>
              </w:rPr>
            </w:pPr>
            <w:r>
              <w:tab/>
            </w:r>
            <w:r>
              <w:tab/>
            </w:r>
            <w:r w:rsidRPr="00280CEB">
              <w:rPr>
                <w:color w:val="00B050"/>
              </w:rPr>
              <w:t>//</w:t>
            </w:r>
            <w:r w:rsidRPr="00280CEB">
              <w:rPr>
                <w:color w:val="00B050"/>
              </w:rPr>
              <w:tab/>
              <w:t>WaitForSingleObject(hPriorEvent[0], INFINITE);</w:t>
            </w:r>
          </w:p>
          <w:p w14:paraId="43810254" w14:textId="77777777" w:rsidR="006D48EB" w:rsidRPr="00280CEB" w:rsidRDefault="006D48EB" w:rsidP="006D48EB">
            <w:pPr>
              <w:pStyle w:val="3-"/>
              <w:rPr>
                <w:color w:val="00B050"/>
              </w:rPr>
            </w:pPr>
            <w:r w:rsidRPr="00280CEB">
              <w:rPr>
                <w:color w:val="00B050"/>
              </w:rPr>
              <w:tab/>
            </w:r>
            <w:r w:rsidRPr="00280CEB">
              <w:rPr>
                <w:color w:val="00B050"/>
              </w:rPr>
              <w:tab/>
              <w:t>//</w:t>
            </w:r>
            <w:r w:rsidRPr="00280CEB">
              <w:rPr>
                <w:color w:val="00B050"/>
              </w:rPr>
              <w:tab/>
              <w:t>ResetEvent(hPriorEvent[0]);</w:t>
            </w:r>
          </w:p>
          <w:p w14:paraId="474326AF" w14:textId="77777777" w:rsidR="006D48EB" w:rsidRDefault="006D48EB" w:rsidP="006D48EB">
            <w:pPr>
              <w:pStyle w:val="3-"/>
            </w:pPr>
            <w:r>
              <w:tab/>
            </w:r>
            <w:r>
              <w:tab/>
              <w:t>}</w:t>
            </w:r>
          </w:p>
          <w:p w14:paraId="762FDD10" w14:textId="77777777" w:rsidR="006D48EB" w:rsidRDefault="006D48EB" w:rsidP="006D48EB">
            <w:pPr>
              <w:pStyle w:val="3-"/>
            </w:pPr>
            <w:r>
              <w:tab/>
            </w:r>
            <w:r>
              <w:tab/>
              <w:t>LARGE_INTEGER end;</w:t>
            </w:r>
          </w:p>
          <w:p w14:paraId="2540B8AF" w14:textId="77777777" w:rsidR="006D48EB" w:rsidRDefault="006D48EB" w:rsidP="006D48EB">
            <w:pPr>
              <w:pStyle w:val="3-"/>
            </w:pPr>
            <w:r>
              <w:tab/>
            </w:r>
            <w:r>
              <w:tab/>
              <w:t>QueryPerformanceCounter(&amp;end);</w:t>
            </w:r>
          </w:p>
          <w:p w14:paraId="3F05E15B" w14:textId="77777777" w:rsidR="00280CEB" w:rsidRDefault="006D48EB" w:rsidP="006D48EB">
            <w:pPr>
              <w:pStyle w:val="3-"/>
            </w:pPr>
            <w:r>
              <w:tab/>
            </w:r>
            <w:r>
              <w:tab/>
              <w:t>float duration = static_cast&lt;float&gt;(static_cast&lt;double&gt;(end.QuadPart - begin.QuadPart)</w:t>
            </w:r>
          </w:p>
          <w:p w14:paraId="3EF9CD71" w14:textId="6C72C694" w:rsidR="006D48EB" w:rsidRDefault="00280CEB" w:rsidP="006D48EB">
            <w:pPr>
              <w:pStyle w:val="3-"/>
            </w:pPr>
            <w:r>
              <w:tab/>
            </w:r>
            <w:r>
              <w:tab/>
            </w:r>
            <w:r>
              <w:tab/>
            </w:r>
            <w:r>
              <w:tab/>
            </w:r>
            <w:r>
              <w:tab/>
            </w:r>
            <w:r>
              <w:tab/>
            </w:r>
            <w:r>
              <w:tab/>
            </w:r>
            <w:r>
              <w:tab/>
            </w:r>
            <w:r>
              <w:tab/>
            </w:r>
            <w:r>
              <w:tab/>
            </w:r>
            <w:r>
              <w:tab/>
            </w:r>
            <w:r>
              <w:tab/>
            </w:r>
            <w:r w:rsidR="006D48EB">
              <w:t xml:space="preserve"> / static_cast&lt;double&gt;(freq.QuadPart));</w:t>
            </w:r>
          </w:p>
          <w:p w14:paraId="104B46EA" w14:textId="77777777" w:rsidR="006D48EB" w:rsidRDefault="006D48EB" w:rsidP="006D48EB">
            <w:pPr>
              <w:pStyle w:val="3-"/>
            </w:pPr>
            <w:r>
              <w:tab/>
            </w:r>
            <w:r>
              <w:tab/>
              <w:t>printf("Event * %d = %.6f sec\n", TEST_TIMES, duration);</w:t>
            </w:r>
          </w:p>
          <w:p w14:paraId="32EC30D6" w14:textId="77777777" w:rsidR="006D48EB" w:rsidRDefault="006D48EB" w:rsidP="006D48EB">
            <w:pPr>
              <w:pStyle w:val="3-"/>
            </w:pPr>
            <w:r>
              <w:tab/>
              <w:t>}</w:t>
            </w:r>
          </w:p>
          <w:p w14:paraId="2A1A5391" w14:textId="77777777" w:rsidR="006D48EB" w:rsidRDefault="006D48EB" w:rsidP="006D48EB">
            <w:pPr>
              <w:pStyle w:val="3-"/>
            </w:pPr>
          </w:p>
          <w:p w14:paraId="4F04A2A3"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7FE0338F" w14:textId="77777777" w:rsidR="006D48EB" w:rsidRDefault="006D48EB" w:rsidP="006D48EB">
            <w:pPr>
              <w:pStyle w:val="3-"/>
            </w:pPr>
            <w:r>
              <w:tab/>
              <w:t>for (int i = 0; i &lt; FOLLOW_THREAD_MAX; ++i)</w:t>
            </w:r>
          </w:p>
          <w:p w14:paraId="5726E7D0" w14:textId="77777777" w:rsidR="006D48EB" w:rsidRDefault="006D48EB" w:rsidP="006D48EB">
            <w:pPr>
              <w:pStyle w:val="3-"/>
            </w:pPr>
            <w:r>
              <w:tab/>
              <w:t>{</w:t>
            </w:r>
          </w:p>
          <w:p w14:paraId="0A9801F0" w14:textId="77777777" w:rsidR="006D48EB" w:rsidRPr="00280CEB" w:rsidRDefault="006D48EB" w:rsidP="006D48EB">
            <w:pPr>
              <w:pStyle w:val="3-"/>
              <w:rPr>
                <w:color w:val="FF0000"/>
              </w:rPr>
            </w:pPr>
            <w:r>
              <w:tab/>
            </w:r>
            <w:r>
              <w:tab/>
            </w:r>
            <w:r w:rsidRPr="00280CEB">
              <w:rPr>
                <w:color w:val="FF0000"/>
              </w:rPr>
              <w:t>CloseHandle(hPriorEvent[i]);</w:t>
            </w:r>
          </w:p>
          <w:p w14:paraId="048F12D5"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7FD22328" w14:textId="77777777" w:rsidR="006D48EB" w:rsidRDefault="006D48EB" w:rsidP="006D48EB">
            <w:pPr>
              <w:pStyle w:val="3-"/>
            </w:pPr>
            <w:r>
              <w:tab/>
              <w:t>}</w:t>
            </w:r>
          </w:p>
          <w:p w14:paraId="3B9BB50F" w14:textId="77777777" w:rsidR="006D48EB" w:rsidRDefault="006D48EB" w:rsidP="006D48EB">
            <w:pPr>
              <w:pStyle w:val="3-"/>
            </w:pPr>
          </w:p>
          <w:p w14:paraId="5F7DE048" w14:textId="77777777" w:rsidR="006D48EB" w:rsidRDefault="006D48EB" w:rsidP="006D48EB">
            <w:pPr>
              <w:pStyle w:val="3-"/>
            </w:pPr>
            <w:r>
              <w:tab/>
              <w:t>return EXIT_SUCCESS;</w:t>
            </w:r>
          </w:p>
          <w:p w14:paraId="210C5DC9" w14:textId="67B795DD" w:rsidR="00971C80" w:rsidRPr="00DE3BF2" w:rsidRDefault="006D48EB" w:rsidP="006D48EB">
            <w:pPr>
              <w:pStyle w:val="3-"/>
            </w:pPr>
            <w:r>
              <w:t>}</w:t>
            </w:r>
          </w:p>
        </w:tc>
      </w:tr>
    </w:tbl>
    <w:p w14:paraId="4D8B2E0A"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045E36EE" w14:textId="77777777" w:rsidTr="00874659">
        <w:tc>
          <w:tcPr>
            <w:tcW w:w="8494" w:type="dxa"/>
          </w:tcPr>
          <w:p w14:paraId="431A6FCD" w14:textId="77777777" w:rsidR="006D48EB" w:rsidRPr="006D48EB" w:rsidRDefault="006D48EB" w:rsidP="006D48EB">
            <w:pPr>
              <w:pStyle w:val="3-"/>
              <w:rPr>
                <w:color w:val="auto"/>
              </w:rPr>
            </w:pPr>
            <w:r w:rsidRPr="006D48EB">
              <w:rPr>
                <w:rFonts w:hint="eastAsia"/>
                <w:color w:val="auto"/>
              </w:rPr>
              <w:t>- begin:(P)先行 -</w:t>
            </w:r>
          </w:p>
          <w:p w14:paraId="683FD80C" w14:textId="77777777" w:rsidR="006D48EB" w:rsidRPr="006D48EB" w:rsidRDefault="006D48EB" w:rsidP="006D48EB">
            <w:pPr>
              <w:pStyle w:val="3-"/>
              <w:rPr>
                <w:color w:val="auto"/>
              </w:rPr>
            </w:pPr>
            <w:r w:rsidRPr="006D48EB">
              <w:rPr>
                <w:rFonts w:hint="eastAsia"/>
                <w:color w:val="auto"/>
              </w:rPr>
              <w:t>- begin:(F)[0]後続01 -</w:t>
            </w:r>
          </w:p>
          <w:p w14:paraId="7450369F" w14:textId="77777777" w:rsidR="006D48EB" w:rsidRPr="006D48EB" w:rsidRDefault="006D48EB" w:rsidP="006D48EB">
            <w:pPr>
              <w:pStyle w:val="3-"/>
              <w:rPr>
                <w:color w:val="auto"/>
              </w:rPr>
            </w:pPr>
            <w:r w:rsidRPr="006D48EB">
              <w:rPr>
                <w:rFonts w:hint="eastAsia"/>
                <w:color w:val="auto"/>
              </w:rPr>
              <w:t>- begin:(F)[1]後続02 -</w:t>
            </w:r>
          </w:p>
          <w:p w14:paraId="444C720A" w14:textId="77777777" w:rsidR="006D48EB" w:rsidRPr="006D48EB" w:rsidRDefault="006D48EB" w:rsidP="006D48EB">
            <w:pPr>
              <w:pStyle w:val="3-"/>
              <w:rPr>
                <w:color w:val="auto"/>
              </w:rPr>
            </w:pPr>
            <w:r w:rsidRPr="006D48EB">
              <w:rPr>
                <w:rFonts w:hint="eastAsia"/>
                <w:color w:val="auto"/>
              </w:rPr>
              <w:t>- begin:(F)[2]後続03 -</w:t>
            </w:r>
          </w:p>
          <w:p w14:paraId="43BFC246" w14:textId="77777777" w:rsidR="006D48EB" w:rsidRPr="006D48EB" w:rsidRDefault="006D48EB" w:rsidP="006D48EB">
            <w:pPr>
              <w:pStyle w:val="3-"/>
              <w:rPr>
                <w:color w:val="auto"/>
              </w:rPr>
            </w:pPr>
            <w:r w:rsidRPr="006D48EB">
              <w:rPr>
                <w:rFonts w:hint="eastAsia"/>
                <w:color w:val="auto"/>
              </w:rPr>
              <w:t>- begin:(F)[3]後続04 -</w:t>
            </w:r>
          </w:p>
          <w:p w14:paraId="2E8CCCB3" w14:textId="77777777" w:rsidR="006D48EB" w:rsidRPr="006D48EB" w:rsidRDefault="006D48EB" w:rsidP="006D48EB">
            <w:pPr>
              <w:pStyle w:val="3-"/>
              <w:rPr>
                <w:color w:val="auto"/>
              </w:rPr>
            </w:pPr>
            <w:r w:rsidRPr="006D48EB">
              <w:rPr>
                <w:rFonts w:hint="eastAsia"/>
                <w:color w:val="auto"/>
              </w:rPr>
              <w:t>- begin:(F)[4]後続05 -</w:t>
            </w:r>
          </w:p>
          <w:p w14:paraId="6A95BDA0" w14:textId="4D04716D" w:rsidR="006D48EB" w:rsidRPr="006D48EB" w:rsidRDefault="006D48EB" w:rsidP="006D48EB">
            <w:pPr>
              <w:pStyle w:val="3-"/>
              <w:rPr>
                <w:color w:val="auto"/>
              </w:rPr>
            </w:pPr>
            <w:r w:rsidRPr="006D48EB">
              <w:rPr>
                <w:rFonts w:hint="eastAsia"/>
                <w:color w:val="auto"/>
              </w:rPr>
              <w:t>(P)先行: [BEFORE] commonData=0, tlsData=0</w:t>
            </w:r>
            <w:r w:rsidR="00280CEB">
              <w:rPr>
                <w:color w:val="auto"/>
              </w:rPr>
              <w:tab/>
            </w:r>
            <w:r w:rsidR="00280CEB">
              <w:rPr>
                <w:color w:val="auto"/>
              </w:rPr>
              <w:tab/>
            </w:r>
            <w:r w:rsidR="00280CEB" w:rsidRPr="00DF2682">
              <w:rPr>
                <w:rFonts w:hint="eastAsia"/>
                <w:color w:val="FF0000"/>
              </w:rPr>
              <w:t>←先行スレッドが処理を開始</w:t>
            </w:r>
          </w:p>
          <w:p w14:paraId="0D9891B9" w14:textId="6A7114D2" w:rsidR="006D48EB" w:rsidRPr="006D48EB" w:rsidRDefault="006D48EB" w:rsidP="006D48EB">
            <w:pPr>
              <w:pStyle w:val="3-"/>
              <w:rPr>
                <w:color w:val="auto"/>
              </w:rPr>
            </w:pPr>
            <w:r w:rsidRPr="006D48EB">
              <w:rPr>
                <w:rFonts w:hint="eastAsia"/>
                <w:color w:val="auto"/>
              </w:rPr>
              <w:t>(P)先行: [AFTER]  commonData=1, tlsData=1</w:t>
            </w:r>
            <w:r w:rsidR="00280CEB">
              <w:rPr>
                <w:color w:val="auto"/>
              </w:rPr>
              <w:tab/>
            </w:r>
            <w:r w:rsidR="00280CEB">
              <w:rPr>
                <w:color w:val="auto"/>
              </w:rPr>
              <w:tab/>
              <w:t xml:space="preserve">　</w:t>
            </w:r>
            <w:r w:rsidR="00280CEB" w:rsidRPr="00DF2682">
              <w:rPr>
                <w:color w:val="FF0000"/>
              </w:rPr>
              <w:t>（後続スレッドは、スレッド</w:t>
            </w:r>
            <w:r w:rsidR="00280CEB">
              <w:rPr>
                <w:color w:val="FF0000"/>
              </w:rPr>
              <w:t>開始</w:t>
            </w:r>
            <w:r w:rsidR="00280CEB" w:rsidRPr="00DF2682">
              <w:rPr>
                <w:color w:val="FF0000"/>
              </w:rPr>
              <w:t>時から先行スレッドの</w:t>
            </w:r>
            <w:r w:rsidR="00280CEB">
              <w:rPr>
                <w:rFonts w:hint="eastAsia"/>
                <w:color w:val="FF0000"/>
              </w:rPr>
              <w:t>処理</w:t>
            </w:r>
            <w:r w:rsidR="00280CEB" w:rsidRPr="00DF2682">
              <w:rPr>
                <w:color w:val="FF0000"/>
              </w:rPr>
              <w:t>終了を待機）</w:t>
            </w:r>
          </w:p>
          <w:p w14:paraId="311B1D95" w14:textId="38F05AD1" w:rsidR="006D48EB" w:rsidRPr="006D48EB" w:rsidRDefault="006D48EB" w:rsidP="006D48EB">
            <w:pPr>
              <w:pStyle w:val="3-"/>
              <w:rPr>
                <w:color w:val="auto"/>
              </w:rPr>
            </w:pPr>
            <w:r w:rsidRPr="006D48EB">
              <w:rPr>
                <w:rFonts w:hint="eastAsia"/>
                <w:color w:val="auto"/>
              </w:rPr>
              <w:t>(F)[0]後続01: [BEFORE] commonData=1, tlsData=0</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終了すると、後続スレッドが一斉スタート</w:t>
            </w:r>
          </w:p>
          <w:p w14:paraId="784A9985" w14:textId="77777777" w:rsidR="006D48EB" w:rsidRPr="006D48EB" w:rsidRDefault="006D48EB" w:rsidP="006D48EB">
            <w:pPr>
              <w:pStyle w:val="3-"/>
              <w:rPr>
                <w:color w:val="auto"/>
              </w:rPr>
            </w:pPr>
            <w:r w:rsidRPr="006D48EB">
              <w:rPr>
                <w:rFonts w:hint="eastAsia"/>
                <w:color w:val="auto"/>
              </w:rPr>
              <w:t>(F)[1]後続02: [BEFORE] commonData=1, tlsData=0</w:t>
            </w:r>
          </w:p>
          <w:p w14:paraId="60F06C97" w14:textId="77777777" w:rsidR="006D48EB" w:rsidRPr="006D48EB" w:rsidRDefault="006D48EB" w:rsidP="006D48EB">
            <w:pPr>
              <w:pStyle w:val="3-"/>
              <w:rPr>
                <w:color w:val="auto"/>
              </w:rPr>
            </w:pPr>
            <w:r w:rsidRPr="006D48EB">
              <w:rPr>
                <w:rFonts w:hint="eastAsia"/>
                <w:color w:val="auto"/>
              </w:rPr>
              <w:t>(F)[3]後続04: [BEFORE] commonData=1, tlsData=0</w:t>
            </w:r>
          </w:p>
          <w:p w14:paraId="0282BEA4" w14:textId="77777777" w:rsidR="006D48EB" w:rsidRPr="006D48EB" w:rsidRDefault="006D48EB" w:rsidP="006D48EB">
            <w:pPr>
              <w:pStyle w:val="3-"/>
              <w:rPr>
                <w:color w:val="auto"/>
              </w:rPr>
            </w:pPr>
            <w:r w:rsidRPr="006D48EB">
              <w:rPr>
                <w:rFonts w:hint="eastAsia"/>
                <w:color w:val="auto"/>
              </w:rPr>
              <w:t>(F)[4]後続05: [BEFORE] commonData=1, tlsData=0</w:t>
            </w:r>
          </w:p>
          <w:p w14:paraId="6CD84EA0" w14:textId="77777777" w:rsidR="006D48EB" w:rsidRPr="006D48EB" w:rsidRDefault="006D48EB" w:rsidP="006D48EB">
            <w:pPr>
              <w:pStyle w:val="3-"/>
              <w:rPr>
                <w:color w:val="auto"/>
              </w:rPr>
            </w:pPr>
            <w:r w:rsidRPr="006D48EB">
              <w:rPr>
                <w:rFonts w:hint="eastAsia"/>
                <w:color w:val="auto"/>
              </w:rPr>
              <w:t>(F)[2]後続03: [BEFORE] commonData=1, tlsData=0</w:t>
            </w:r>
          </w:p>
          <w:p w14:paraId="414D410B" w14:textId="77777777" w:rsidR="006D48EB" w:rsidRPr="006D48EB" w:rsidRDefault="006D48EB" w:rsidP="006D48EB">
            <w:pPr>
              <w:pStyle w:val="3-"/>
              <w:rPr>
                <w:color w:val="auto"/>
              </w:rPr>
            </w:pPr>
            <w:r w:rsidRPr="006D48EB">
              <w:rPr>
                <w:rFonts w:hint="eastAsia"/>
                <w:color w:val="auto"/>
              </w:rPr>
              <w:t>(F)[4]後続05: [AFTER]  commonData=1, tlsData=1</w:t>
            </w:r>
          </w:p>
          <w:p w14:paraId="4BC52993" w14:textId="77777777" w:rsidR="006D48EB" w:rsidRPr="006D48EB" w:rsidRDefault="006D48EB" w:rsidP="006D48EB">
            <w:pPr>
              <w:pStyle w:val="3-"/>
              <w:rPr>
                <w:color w:val="auto"/>
              </w:rPr>
            </w:pPr>
            <w:r w:rsidRPr="006D48EB">
              <w:rPr>
                <w:rFonts w:hint="eastAsia"/>
                <w:color w:val="auto"/>
              </w:rPr>
              <w:t>(F)[0]後続01: [AFTER]  commonData=1, tlsData=1</w:t>
            </w:r>
          </w:p>
          <w:p w14:paraId="65D8B96D" w14:textId="77777777" w:rsidR="006D48EB" w:rsidRPr="006D48EB" w:rsidRDefault="006D48EB" w:rsidP="006D48EB">
            <w:pPr>
              <w:pStyle w:val="3-"/>
              <w:rPr>
                <w:color w:val="auto"/>
              </w:rPr>
            </w:pPr>
            <w:r w:rsidRPr="006D48EB">
              <w:rPr>
                <w:rFonts w:hint="eastAsia"/>
                <w:color w:val="auto"/>
              </w:rPr>
              <w:t>(F)[3]後続04: [AFTER]  commonData=1, tlsData=1</w:t>
            </w:r>
          </w:p>
          <w:p w14:paraId="464E804F" w14:textId="77777777" w:rsidR="006D48EB" w:rsidRPr="006D48EB" w:rsidRDefault="006D48EB" w:rsidP="006D48EB">
            <w:pPr>
              <w:pStyle w:val="3-"/>
              <w:rPr>
                <w:color w:val="auto"/>
              </w:rPr>
            </w:pPr>
            <w:r w:rsidRPr="006D48EB">
              <w:rPr>
                <w:rFonts w:hint="eastAsia"/>
                <w:color w:val="auto"/>
              </w:rPr>
              <w:t>(F)[1]後続02: [AFTER]  commonData=1, tlsData=1</w:t>
            </w:r>
          </w:p>
          <w:p w14:paraId="4C9D3E40" w14:textId="77777777" w:rsidR="006D48EB" w:rsidRPr="006D48EB" w:rsidRDefault="006D48EB" w:rsidP="006D48EB">
            <w:pPr>
              <w:pStyle w:val="3-"/>
              <w:rPr>
                <w:color w:val="auto"/>
              </w:rPr>
            </w:pPr>
            <w:r w:rsidRPr="006D48EB">
              <w:rPr>
                <w:rFonts w:hint="eastAsia"/>
                <w:color w:val="auto"/>
              </w:rPr>
              <w:t>(F)[2]後続03: [AFTER]  commonData=1, tlsData=1</w:t>
            </w:r>
          </w:p>
          <w:p w14:paraId="4769F823" w14:textId="6B4AE2A9" w:rsidR="006D48EB" w:rsidRPr="006D48EB" w:rsidRDefault="006D48EB" w:rsidP="006D48EB">
            <w:pPr>
              <w:pStyle w:val="3-"/>
              <w:rPr>
                <w:color w:val="auto"/>
              </w:rPr>
            </w:pPr>
            <w:r w:rsidRPr="006D48EB">
              <w:rPr>
                <w:rFonts w:hint="eastAsia"/>
                <w:color w:val="auto"/>
              </w:rPr>
              <w:t>(P)先行: [BEFORE] commonData=1, tlsData=1</w:t>
            </w:r>
            <w:r w:rsidR="00280CEB">
              <w:rPr>
                <w:color w:val="auto"/>
              </w:rPr>
              <w:tab/>
            </w:r>
            <w:r w:rsidR="00280CEB">
              <w:rPr>
                <w:color w:val="auto"/>
              </w:rPr>
              <w:tab/>
            </w:r>
            <w:r w:rsidR="00280CEB" w:rsidRPr="004A7B47">
              <w:rPr>
                <w:color w:val="FF0000"/>
              </w:rPr>
              <w:t>←</w:t>
            </w:r>
            <w:r w:rsidR="00280CEB">
              <w:rPr>
                <w:color w:val="FF0000"/>
              </w:rPr>
              <w:t>後続</w:t>
            </w:r>
            <w:r w:rsidR="00280CEB" w:rsidRPr="004A7B47">
              <w:rPr>
                <w:color w:val="FF0000"/>
              </w:rPr>
              <w:t>スレッド</w:t>
            </w:r>
            <w:r w:rsidR="00280CEB">
              <w:rPr>
                <w:rFonts w:hint="eastAsia"/>
                <w:color w:val="FF0000"/>
              </w:rPr>
              <w:t>の処理が</w:t>
            </w:r>
            <w:r w:rsidR="00280CEB">
              <w:rPr>
                <w:color w:val="FF0000"/>
              </w:rPr>
              <w:t>全て</w:t>
            </w:r>
            <w:r w:rsidR="00280CEB" w:rsidRPr="004A7B47">
              <w:rPr>
                <w:color w:val="FF0000"/>
              </w:rPr>
              <w:t>終了すると、</w:t>
            </w:r>
            <w:r w:rsidR="00280CEB">
              <w:rPr>
                <w:color w:val="FF0000"/>
              </w:rPr>
              <w:t>また先行</w:t>
            </w:r>
            <w:r w:rsidR="00280CEB" w:rsidRPr="004A7B47">
              <w:rPr>
                <w:color w:val="FF0000"/>
              </w:rPr>
              <w:t>スレッドがスタート</w:t>
            </w:r>
          </w:p>
          <w:p w14:paraId="47613D37" w14:textId="77777777" w:rsidR="006D48EB" w:rsidRPr="006D48EB" w:rsidRDefault="006D48EB" w:rsidP="006D48EB">
            <w:pPr>
              <w:pStyle w:val="3-"/>
              <w:rPr>
                <w:color w:val="auto"/>
              </w:rPr>
            </w:pPr>
            <w:r w:rsidRPr="006D48EB">
              <w:rPr>
                <w:rFonts w:hint="eastAsia"/>
                <w:color w:val="auto"/>
              </w:rPr>
              <w:t>(P)先行: [AFTER]  commonData=2, tlsData=2</w:t>
            </w:r>
          </w:p>
          <w:p w14:paraId="78765366" w14:textId="58E1C8EB" w:rsidR="006D48EB" w:rsidRPr="006D48EB" w:rsidRDefault="006D48EB" w:rsidP="006D48EB">
            <w:pPr>
              <w:pStyle w:val="3-"/>
              <w:rPr>
                <w:color w:val="auto"/>
              </w:rPr>
            </w:pPr>
            <w:r w:rsidRPr="006D48EB">
              <w:rPr>
                <w:rFonts w:hint="eastAsia"/>
                <w:color w:val="auto"/>
              </w:rPr>
              <w:t>(F)[0]後続01: [BEFORE] commonData=2, tlsData=1</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w:t>
            </w:r>
            <w:r w:rsidR="00280CEB">
              <w:rPr>
                <w:color w:val="FF0000"/>
              </w:rPr>
              <w:t>また</w:t>
            </w:r>
            <w:r w:rsidR="00280CEB" w:rsidRPr="004A7B47">
              <w:rPr>
                <w:color w:val="FF0000"/>
              </w:rPr>
              <w:t>後続スレッドが一斉スタート</w:t>
            </w:r>
          </w:p>
          <w:p w14:paraId="6E6A69E3" w14:textId="77777777" w:rsidR="006D48EB" w:rsidRPr="006D48EB" w:rsidRDefault="006D48EB" w:rsidP="006D48EB">
            <w:pPr>
              <w:pStyle w:val="3-"/>
              <w:rPr>
                <w:color w:val="auto"/>
              </w:rPr>
            </w:pPr>
            <w:r w:rsidRPr="006D48EB">
              <w:rPr>
                <w:rFonts w:hint="eastAsia"/>
                <w:color w:val="auto"/>
              </w:rPr>
              <w:t>(F)[2]後続03: [BEFORE] commonData=2, tlsData=1</w:t>
            </w:r>
          </w:p>
          <w:p w14:paraId="036D10CC" w14:textId="77777777" w:rsidR="006D48EB" w:rsidRPr="006D48EB" w:rsidRDefault="006D48EB" w:rsidP="006D48EB">
            <w:pPr>
              <w:pStyle w:val="3-"/>
              <w:rPr>
                <w:color w:val="auto"/>
              </w:rPr>
            </w:pPr>
            <w:r w:rsidRPr="006D48EB">
              <w:rPr>
                <w:rFonts w:hint="eastAsia"/>
                <w:color w:val="auto"/>
              </w:rPr>
              <w:t>(F)[3]後続04: [BEFORE] commonData=2, tlsData=1</w:t>
            </w:r>
          </w:p>
          <w:p w14:paraId="0A2A01CF" w14:textId="77777777" w:rsidR="006D48EB" w:rsidRPr="006D48EB" w:rsidRDefault="006D48EB" w:rsidP="006D48EB">
            <w:pPr>
              <w:pStyle w:val="3-"/>
              <w:rPr>
                <w:color w:val="auto"/>
              </w:rPr>
            </w:pPr>
            <w:r w:rsidRPr="006D48EB">
              <w:rPr>
                <w:rFonts w:hint="eastAsia"/>
                <w:color w:val="auto"/>
              </w:rPr>
              <w:t>(F)[1]後続02: [BEFORE] commonData=2, tlsData=1</w:t>
            </w:r>
          </w:p>
          <w:p w14:paraId="08940F4F" w14:textId="77777777" w:rsidR="006D48EB" w:rsidRPr="006D48EB" w:rsidRDefault="006D48EB" w:rsidP="006D48EB">
            <w:pPr>
              <w:pStyle w:val="3-"/>
              <w:rPr>
                <w:color w:val="auto"/>
              </w:rPr>
            </w:pPr>
            <w:r w:rsidRPr="006D48EB">
              <w:rPr>
                <w:rFonts w:hint="eastAsia"/>
                <w:color w:val="auto"/>
              </w:rPr>
              <w:t>(F)[4]後続05: [BEFORE] commonData=2, tlsData=1</w:t>
            </w:r>
          </w:p>
          <w:p w14:paraId="331C0A83" w14:textId="77777777" w:rsidR="006D48EB" w:rsidRPr="006D48EB" w:rsidRDefault="006D48EB" w:rsidP="006D48EB">
            <w:pPr>
              <w:pStyle w:val="3-"/>
              <w:rPr>
                <w:color w:val="auto"/>
              </w:rPr>
            </w:pPr>
            <w:r w:rsidRPr="006D48EB">
              <w:rPr>
                <w:rFonts w:hint="eastAsia"/>
                <w:color w:val="auto"/>
              </w:rPr>
              <w:t>(F)[4]後続05: [AFTER]  commonData=2, tlsData=2</w:t>
            </w:r>
          </w:p>
          <w:p w14:paraId="55CC2200" w14:textId="77777777" w:rsidR="006D48EB" w:rsidRPr="006D48EB" w:rsidRDefault="006D48EB" w:rsidP="006D48EB">
            <w:pPr>
              <w:pStyle w:val="3-"/>
              <w:rPr>
                <w:color w:val="auto"/>
              </w:rPr>
            </w:pPr>
            <w:r w:rsidRPr="006D48EB">
              <w:rPr>
                <w:rFonts w:hint="eastAsia"/>
                <w:color w:val="auto"/>
              </w:rPr>
              <w:t>(F)[3]後続04: [AFTER]  commonData=2, tlsData=2</w:t>
            </w:r>
          </w:p>
          <w:p w14:paraId="13412EBF" w14:textId="77777777" w:rsidR="006D48EB" w:rsidRPr="006D48EB" w:rsidRDefault="006D48EB" w:rsidP="006D48EB">
            <w:pPr>
              <w:pStyle w:val="3-"/>
              <w:rPr>
                <w:color w:val="auto"/>
              </w:rPr>
            </w:pPr>
            <w:r w:rsidRPr="006D48EB">
              <w:rPr>
                <w:rFonts w:hint="eastAsia"/>
                <w:color w:val="auto"/>
              </w:rPr>
              <w:t>(F)[2]後続03: [AFTER]  commonData=2, tlsData=2</w:t>
            </w:r>
          </w:p>
          <w:p w14:paraId="46AB1992" w14:textId="77777777" w:rsidR="006D48EB" w:rsidRPr="006D48EB" w:rsidRDefault="006D48EB" w:rsidP="006D48EB">
            <w:pPr>
              <w:pStyle w:val="3-"/>
              <w:rPr>
                <w:color w:val="auto"/>
              </w:rPr>
            </w:pPr>
            <w:r w:rsidRPr="006D48EB">
              <w:rPr>
                <w:rFonts w:hint="eastAsia"/>
                <w:color w:val="auto"/>
              </w:rPr>
              <w:t>(F)[1]後続02: [AFTER]  commonData=2, tlsData=2</w:t>
            </w:r>
          </w:p>
          <w:p w14:paraId="2D00DB1E" w14:textId="77777777" w:rsidR="006D48EB" w:rsidRPr="006D48EB" w:rsidRDefault="006D48EB" w:rsidP="006D48EB">
            <w:pPr>
              <w:pStyle w:val="3-"/>
              <w:rPr>
                <w:color w:val="auto"/>
              </w:rPr>
            </w:pPr>
            <w:r w:rsidRPr="006D48EB">
              <w:rPr>
                <w:rFonts w:hint="eastAsia"/>
                <w:color w:val="auto"/>
              </w:rPr>
              <w:t>(F)[0]後続01: [AFTER]  commonData=2, tlsData=2</w:t>
            </w:r>
          </w:p>
          <w:p w14:paraId="14E2E904" w14:textId="63424B49" w:rsidR="006D48EB" w:rsidRPr="006D48EB" w:rsidRDefault="006D48EB" w:rsidP="006D48EB">
            <w:pPr>
              <w:pStyle w:val="3-"/>
              <w:rPr>
                <w:color w:val="auto"/>
              </w:rPr>
            </w:pPr>
            <w:r w:rsidRPr="006D48EB">
              <w:rPr>
                <w:rFonts w:hint="eastAsia"/>
                <w:color w:val="auto"/>
              </w:rPr>
              <w:t>(P)先行: [BEFORE] commonData=2, tlsData=2</w:t>
            </w:r>
            <w:r w:rsidR="00280CEB">
              <w:rPr>
                <w:color w:val="auto"/>
              </w:rPr>
              <w:tab/>
            </w:r>
            <w:r w:rsidR="00280CEB">
              <w:rPr>
                <w:color w:val="auto"/>
              </w:rPr>
              <w:tab/>
            </w:r>
            <w:r w:rsidR="00280CEB" w:rsidRPr="004A7B47">
              <w:rPr>
                <w:color w:val="FF0000"/>
              </w:rPr>
              <w:t>←</w:t>
            </w:r>
            <w:r w:rsidR="00280CEB">
              <w:rPr>
                <w:color w:val="FF0000"/>
              </w:rPr>
              <w:t>後続</w:t>
            </w:r>
            <w:r w:rsidR="00280CEB" w:rsidRPr="004A7B47">
              <w:rPr>
                <w:color w:val="FF0000"/>
              </w:rPr>
              <w:t>スレッド</w:t>
            </w:r>
            <w:r w:rsidR="00280CEB">
              <w:rPr>
                <w:rFonts w:hint="eastAsia"/>
                <w:color w:val="FF0000"/>
              </w:rPr>
              <w:t>の処理が</w:t>
            </w:r>
            <w:r w:rsidR="00280CEB">
              <w:rPr>
                <w:color w:val="FF0000"/>
              </w:rPr>
              <w:t>全て</w:t>
            </w:r>
            <w:r w:rsidR="00280CEB" w:rsidRPr="004A7B47">
              <w:rPr>
                <w:color w:val="FF0000"/>
              </w:rPr>
              <w:t>終了すると、</w:t>
            </w:r>
            <w:r w:rsidR="00280CEB">
              <w:rPr>
                <w:color w:val="FF0000"/>
              </w:rPr>
              <w:t>また先行</w:t>
            </w:r>
            <w:r w:rsidR="00280CEB" w:rsidRPr="004A7B47">
              <w:rPr>
                <w:color w:val="FF0000"/>
              </w:rPr>
              <w:t>スレッドがスタート</w:t>
            </w:r>
          </w:p>
          <w:p w14:paraId="6011ED22" w14:textId="77777777" w:rsidR="006D48EB" w:rsidRPr="006D48EB" w:rsidRDefault="006D48EB" w:rsidP="006D48EB">
            <w:pPr>
              <w:pStyle w:val="3-"/>
              <w:rPr>
                <w:color w:val="auto"/>
              </w:rPr>
            </w:pPr>
            <w:r w:rsidRPr="006D48EB">
              <w:rPr>
                <w:rFonts w:hint="eastAsia"/>
                <w:color w:val="auto"/>
              </w:rPr>
              <w:t>(P)先行: [AFTER]  commonData=3, tlsData=3</w:t>
            </w:r>
          </w:p>
          <w:p w14:paraId="2AC31169" w14:textId="5493E986" w:rsidR="006D48EB" w:rsidRPr="006D48EB" w:rsidRDefault="006D48EB" w:rsidP="006D48EB">
            <w:pPr>
              <w:pStyle w:val="3-"/>
              <w:rPr>
                <w:color w:val="auto"/>
              </w:rPr>
            </w:pPr>
            <w:r w:rsidRPr="006D48EB">
              <w:rPr>
                <w:rFonts w:hint="eastAsia"/>
                <w:color w:val="auto"/>
              </w:rPr>
              <w:t>(F)[0]後続01: [BEFORE] commonData=3, tlsData=2</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w:t>
            </w:r>
            <w:r w:rsidR="00280CEB">
              <w:rPr>
                <w:color w:val="FF0000"/>
              </w:rPr>
              <w:t>また</w:t>
            </w:r>
            <w:r w:rsidR="00280CEB" w:rsidRPr="004A7B47">
              <w:rPr>
                <w:color w:val="FF0000"/>
              </w:rPr>
              <w:t>後続スレッドが一斉スタート</w:t>
            </w:r>
          </w:p>
          <w:p w14:paraId="187FBDBE" w14:textId="77777777" w:rsidR="006D48EB" w:rsidRPr="006D48EB" w:rsidRDefault="006D48EB" w:rsidP="006D48EB">
            <w:pPr>
              <w:pStyle w:val="3-"/>
              <w:rPr>
                <w:color w:val="auto"/>
              </w:rPr>
            </w:pPr>
            <w:r w:rsidRPr="006D48EB">
              <w:rPr>
                <w:rFonts w:hint="eastAsia"/>
                <w:color w:val="auto"/>
              </w:rPr>
              <w:t>(F)[2]後続03: [BEFORE] commonData=3, tlsData=2</w:t>
            </w:r>
          </w:p>
          <w:p w14:paraId="779ED845" w14:textId="77777777" w:rsidR="006D48EB" w:rsidRPr="006D48EB" w:rsidRDefault="006D48EB" w:rsidP="006D48EB">
            <w:pPr>
              <w:pStyle w:val="3-"/>
              <w:rPr>
                <w:color w:val="auto"/>
              </w:rPr>
            </w:pPr>
            <w:r w:rsidRPr="006D48EB">
              <w:rPr>
                <w:rFonts w:hint="eastAsia"/>
                <w:color w:val="auto"/>
              </w:rPr>
              <w:t>(F)[4]後続05: [BEFORE] commonData=3, tlsData=2</w:t>
            </w:r>
          </w:p>
          <w:p w14:paraId="23DBBC64" w14:textId="77777777" w:rsidR="006D48EB" w:rsidRPr="006D48EB" w:rsidRDefault="006D48EB" w:rsidP="006D48EB">
            <w:pPr>
              <w:pStyle w:val="3-"/>
              <w:rPr>
                <w:color w:val="auto"/>
              </w:rPr>
            </w:pPr>
            <w:r w:rsidRPr="006D48EB">
              <w:rPr>
                <w:rFonts w:hint="eastAsia"/>
                <w:color w:val="auto"/>
              </w:rPr>
              <w:lastRenderedPageBreak/>
              <w:t>(F)[3]後続04: [BEFORE] commonData=3, tlsData=2</w:t>
            </w:r>
          </w:p>
          <w:p w14:paraId="3FD6FC67" w14:textId="77777777" w:rsidR="006D48EB" w:rsidRPr="006D48EB" w:rsidRDefault="006D48EB" w:rsidP="006D48EB">
            <w:pPr>
              <w:pStyle w:val="3-"/>
              <w:rPr>
                <w:color w:val="auto"/>
              </w:rPr>
            </w:pPr>
            <w:r w:rsidRPr="006D48EB">
              <w:rPr>
                <w:rFonts w:hint="eastAsia"/>
                <w:color w:val="auto"/>
              </w:rPr>
              <w:t>(F)[1]後続02: [BEFORE] commonData=3, tlsData=2</w:t>
            </w:r>
          </w:p>
          <w:p w14:paraId="359DDE79" w14:textId="77777777" w:rsidR="006D48EB" w:rsidRPr="006D48EB" w:rsidRDefault="006D48EB" w:rsidP="006D48EB">
            <w:pPr>
              <w:pStyle w:val="3-"/>
              <w:rPr>
                <w:color w:val="auto"/>
              </w:rPr>
            </w:pPr>
            <w:r w:rsidRPr="006D48EB">
              <w:rPr>
                <w:rFonts w:hint="eastAsia"/>
                <w:color w:val="auto"/>
              </w:rPr>
              <w:t>(F)[1]後続02: [AFTER]  commonData=3, tlsData=3</w:t>
            </w:r>
          </w:p>
          <w:p w14:paraId="046CA6BF" w14:textId="77777777" w:rsidR="006D48EB" w:rsidRPr="006D48EB" w:rsidRDefault="006D48EB" w:rsidP="006D48EB">
            <w:pPr>
              <w:pStyle w:val="3-"/>
              <w:rPr>
                <w:color w:val="auto"/>
              </w:rPr>
            </w:pPr>
            <w:r w:rsidRPr="006D48EB">
              <w:rPr>
                <w:rFonts w:hint="eastAsia"/>
                <w:color w:val="auto"/>
              </w:rPr>
              <w:t>(F)[3]後続04: [AFTER]  commonData=3, tlsData=3</w:t>
            </w:r>
          </w:p>
          <w:p w14:paraId="5745983F" w14:textId="77777777" w:rsidR="006D48EB" w:rsidRPr="006D48EB" w:rsidRDefault="006D48EB" w:rsidP="006D48EB">
            <w:pPr>
              <w:pStyle w:val="3-"/>
              <w:rPr>
                <w:color w:val="auto"/>
              </w:rPr>
            </w:pPr>
            <w:r w:rsidRPr="006D48EB">
              <w:rPr>
                <w:rFonts w:hint="eastAsia"/>
                <w:color w:val="auto"/>
              </w:rPr>
              <w:t>(F)[4]後続05: [AFTER]  commonData=3, tlsData=3</w:t>
            </w:r>
          </w:p>
          <w:p w14:paraId="23EE7ED5" w14:textId="77777777" w:rsidR="006D48EB" w:rsidRPr="006D48EB" w:rsidRDefault="006D48EB" w:rsidP="006D48EB">
            <w:pPr>
              <w:pStyle w:val="3-"/>
              <w:rPr>
                <w:color w:val="auto"/>
              </w:rPr>
            </w:pPr>
            <w:r w:rsidRPr="006D48EB">
              <w:rPr>
                <w:rFonts w:hint="eastAsia"/>
                <w:color w:val="auto"/>
              </w:rPr>
              <w:t>(F)[0]後続01: [AFTER]  commonData=3, tlsData=3</w:t>
            </w:r>
          </w:p>
          <w:p w14:paraId="0F8471F8" w14:textId="77777777" w:rsidR="006D48EB" w:rsidRPr="006D48EB" w:rsidRDefault="006D48EB" w:rsidP="006D48EB">
            <w:pPr>
              <w:pStyle w:val="3-"/>
              <w:rPr>
                <w:color w:val="auto"/>
              </w:rPr>
            </w:pPr>
            <w:r w:rsidRPr="006D48EB">
              <w:rPr>
                <w:rFonts w:hint="eastAsia"/>
                <w:color w:val="auto"/>
              </w:rPr>
              <w:t>(F)[2]後続03: [AFTER]  commonData=3, tlsData=3</w:t>
            </w:r>
          </w:p>
          <w:p w14:paraId="67150099" w14:textId="7D905EA3" w:rsidR="006D48EB" w:rsidRPr="006D48EB" w:rsidRDefault="006D48EB" w:rsidP="006D48EB">
            <w:pPr>
              <w:pStyle w:val="3-"/>
              <w:rPr>
                <w:color w:val="auto"/>
              </w:rPr>
            </w:pPr>
            <w:r w:rsidRPr="006D48EB">
              <w:rPr>
                <w:rFonts w:hint="eastAsia"/>
                <w:color w:val="auto"/>
              </w:rPr>
              <w:t>(P)先行: [QUIT]</w:t>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sidRPr="00DF2682">
              <w:rPr>
                <w:rFonts w:hint="eastAsia"/>
                <w:color w:val="FF0000"/>
              </w:rPr>
              <w:t>←先行スレッド終了</w:t>
            </w:r>
          </w:p>
          <w:p w14:paraId="1B38A987" w14:textId="77777777" w:rsidR="00280CEB" w:rsidRPr="006D48EB" w:rsidRDefault="006D48EB" w:rsidP="00280CEB">
            <w:pPr>
              <w:pStyle w:val="3-"/>
              <w:rPr>
                <w:color w:val="auto"/>
              </w:rPr>
            </w:pPr>
            <w:r w:rsidRPr="006D48EB">
              <w:rPr>
                <w:rFonts w:hint="eastAsia"/>
                <w:color w:val="auto"/>
              </w:rPr>
              <w:t>(F)[0]後続01: [QUIT]</w:t>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sidRPr="004A7B47">
              <w:rPr>
                <w:color w:val="FF0000"/>
              </w:rPr>
              <w:t>←先行スレッドの終了に反応して後続スレッド</w:t>
            </w:r>
            <w:r w:rsidR="00280CEB">
              <w:rPr>
                <w:rFonts w:hint="eastAsia"/>
                <w:color w:val="FF0000"/>
              </w:rPr>
              <w:t>も</w:t>
            </w:r>
            <w:r w:rsidR="00280CEB" w:rsidRPr="004A7B47">
              <w:rPr>
                <w:color w:val="FF0000"/>
              </w:rPr>
              <w:t>終了</w:t>
            </w:r>
          </w:p>
          <w:p w14:paraId="383A1F5D" w14:textId="77777777" w:rsidR="006D48EB" w:rsidRPr="006D48EB" w:rsidRDefault="006D48EB" w:rsidP="006D48EB">
            <w:pPr>
              <w:pStyle w:val="3-"/>
              <w:rPr>
                <w:color w:val="auto"/>
              </w:rPr>
            </w:pPr>
            <w:r w:rsidRPr="006D48EB">
              <w:rPr>
                <w:rFonts w:hint="eastAsia"/>
                <w:color w:val="auto"/>
              </w:rPr>
              <w:t>(F)[2]後続03: [QUIT]</w:t>
            </w:r>
          </w:p>
          <w:p w14:paraId="28D1FC11" w14:textId="77777777" w:rsidR="006D48EB" w:rsidRPr="006D48EB" w:rsidRDefault="006D48EB" w:rsidP="006D48EB">
            <w:pPr>
              <w:pStyle w:val="3-"/>
              <w:rPr>
                <w:color w:val="auto"/>
              </w:rPr>
            </w:pPr>
            <w:r w:rsidRPr="006D48EB">
              <w:rPr>
                <w:rFonts w:hint="eastAsia"/>
                <w:color w:val="auto"/>
              </w:rPr>
              <w:t>- end:(P)先行 -</w:t>
            </w:r>
          </w:p>
          <w:p w14:paraId="1ABFE461" w14:textId="77777777" w:rsidR="006D48EB" w:rsidRPr="006D48EB" w:rsidRDefault="006D48EB" w:rsidP="006D48EB">
            <w:pPr>
              <w:pStyle w:val="3-"/>
              <w:rPr>
                <w:color w:val="auto"/>
              </w:rPr>
            </w:pPr>
            <w:r w:rsidRPr="006D48EB">
              <w:rPr>
                <w:rFonts w:hint="eastAsia"/>
                <w:color w:val="auto"/>
              </w:rPr>
              <w:t>(F)[4]後続05: [QUIT]</w:t>
            </w:r>
          </w:p>
          <w:p w14:paraId="4EA92CA9" w14:textId="77777777" w:rsidR="006D48EB" w:rsidRPr="006D48EB" w:rsidRDefault="006D48EB" w:rsidP="006D48EB">
            <w:pPr>
              <w:pStyle w:val="3-"/>
              <w:rPr>
                <w:color w:val="auto"/>
              </w:rPr>
            </w:pPr>
            <w:r w:rsidRPr="006D48EB">
              <w:rPr>
                <w:rFonts w:hint="eastAsia"/>
                <w:color w:val="auto"/>
              </w:rPr>
              <w:t>(F)[3]後続04: [QUIT]</w:t>
            </w:r>
          </w:p>
          <w:p w14:paraId="4B233DEA" w14:textId="77777777" w:rsidR="006D48EB" w:rsidRPr="006D48EB" w:rsidRDefault="006D48EB" w:rsidP="006D48EB">
            <w:pPr>
              <w:pStyle w:val="3-"/>
              <w:rPr>
                <w:color w:val="auto"/>
              </w:rPr>
            </w:pPr>
            <w:r w:rsidRPr="006D48EB">
              <w:rPr>
                <w:rFonts w:hint="eastAsia"/>
                <w:color w:val="auto"/>
              </w:rPr>
              <w:t>(F)[1]後続02: [QUIT]</w:t>
            </w:r>
          </w:p>
          <w:p w14:paraId="220B10C7" w14:textId="77777777" w:rsidR="006D48EB" w:rsidRPr="006D48EB" w:rsidRDefault="006D48EB" w:rsidP="006D48EB">
            <w:pPr>
              <w:pStyle w:val="3-"/>
              <w:rPr>
                <w:color w:val="auto"/>
              </w:rPr>
            </w:pPr>
            <w:r w:rsidRPr="006D48EB">
              <w:rPr>
                <w:rFonts w:hint="eastAsia"/>
                <w:color w:val="auto"/>
              </w:rPr>
              <w:t>- end:(F)[0]後続01 -</w:t>
            </w:r>
          </w:p>
          <w:p w14:paraId="1D8F62CF" w14:textId="77777777" w:rsidR="006D48EB" w:rsidRPr="006D48EB" w:rsidRDefault="006D48EB" w:rsidP="006D48EB">
            <w:pPr>
              <w:pStyle w:val="3-"/>
              <w:rPr>
                <w:color w:val="auto"/>
              </w:rPr>
            </w:pPr>
            <w:r w:rsidRPr="006D48EB">
              <w:rPr>
                <w:rFonts w:hint="eastAsia"/>
                <w:color w:val="auto"/>
              </w:rPr>
              <w:t>- end:(F)[2]後続03 -</w:t>
            </w:r>
          </w:p>
          <w:p w14:paraId="20CE61BD" w14:textId="77777777" w:rsidR="006D48EB" w:rsidRPr="006D48EB" w:rsidRDefault="006D48EB" w:rsidP="006D48EB">
            <w:pPr>
              <w:pStyle w:val="3-"/>
              <w:rPr>
                <w:color w:val="auto"/>
              </w:rPr>
            </w:pPr>
            <w:r w:rsidRPr="006D48EB">
              <w:rPr>
                <w:rFonts w:hint="eastAsia"/>
                <w:color w:val="auto"/>
              </w:rPr>
              <w:t>- end:(F)[4]後続05 -</w:t>
            </w:r>
          </w:p>
          <w:p w14:paraId="28884E87" w14:textId="77777777" w:rsidR="006D48EB" w:rsidRPr="006D48EB" w:rsidRDefault="006D48EB" w:rsidP="006D48EB">
            <w:pPr>
              <w:pStyle w:val="3-"/>
              <w:rPr>
                <w:color w:val="auto"/>
              </w:rPr>
            </w:pPr>
            <w:r w:rsidRPr="006D48EB">
              <w:rPr>
                <w:rFonts w:hint="eastAsia"/>
                <w:color w:val="auto"/>
              </w:rPr>
              <w:t>- end:(F)[3]後続04 -</w:t>
            </w:r>
          </w:p>
          <w:p w14:paraId="103953BB" w14:textId="77777777" w:rsidR="006D48EB" w:rsidRPr="006D48EB" w:rsidRDefault="006D48EB" w:rsidP="006D48EB">
            <w:pPr>
              <w:pStyle w:val="3-"/>
              <w:rPr>
                <w:color w:val="auto"/>
              </w:rPr>
            </w:pPr>
            <w:r w:rsidRPr="006D48EB">
              <w:rPr>
                <w:rFonts w:hint="eastAsia"/>
                <w:color w:val="auto"/>
              </w:rPr>
              <w:t>- end:(F)[1]後続02 -</w:t>
            </w:r>
          </w:p>
          <w:p w14:paraId="6F720607" w14:textId="59625EC1" w:rsidR="00971C80" w:rsidRPr="00DD51B6" w:rsidRDefault="006D48EB" w:rsidP="006D48EB">
            <w:pPr>
              <w:pStyle w:val="3-"/>
            </w:pPr>
            <w:r w:rsidRPr="006D48EB">
              <w:rPr>
                <w:color w:val="auto"/>
              </w:rPr>
              <w:t xml:space="preserve">Event * 10000000 = </w:t>
            </w:r>
            <w:r w:rsidRPr="00280CEB">
              <w:rPr>
                <w:color w:val="FF0000"/>
              </w:rPr>
              <w:t>2.079530 sec</w:t>
            </w:r>
            <w:r w:rsidR="00280CEB">
              <w:rPr>
                <w:color w:val="FF0000"/>
              </w:rPr>
              <w:tab/>
            </w:r>
            <w:r w:rsidR="00280CEB">
              <w:rPr>
                <w:color w:val="FF0000"/>
              </w:rPr>
              <w:tab/>
            </w:r>
            <w:r w:rsidR="00280CEB">
              <w:rPr>
                <w:color w:val="FF0000"/>
              </w:rPr>
              <w:tab/>
            </w:r>
            <w:r w:rsidR="00280CEB">
              <w:rPr>
                <w:rFonts w:hint="eastAsia"/>
                <w:color w:val="FF0000"/>
              </w:rPr>
              <w:t>←1千万回ループによる処理時間計測（SetEventのみの処理時間）</w:t>
            </w:r>
          </w:p>
        </w:tc>
      </w:tr>
    </w:tbl>
    <w:p w14:paraId="1006D0BF" w14:textId="6E5C2E06" w:rsidR="00645B80" w:rsidRDefault="00645B80" w:rsidP="00645B80">
      <w:pPr>
        <w:pStyle w:val="2"/>
      </w:pPr>
      <w:bookmarkStart w:id="135" w:name="_Toc379553578"/>
      <w:r>
        <w:rPr>
          <w:rFonts w:hint="eastAsia"/>
        </w:rPr>
        <w:lastRenderedPageBreak/>
        <w:t>モニター：アトミック操作</w:t>
      </w:r>
      <w:r w:rsidR="00E969F1">
        <w:rPr>
          <w:rFonts w:hint="eastAsia"/>
        </w:rPr>
        <w:t>（インターロック操作）</w:t>
      </w:r>
      <w:r>
        <w:rPr>
          <w:rFonts w:hint="eastAsia"/>
        </w:rPr>
        <w:t>による</w:t>
      </w:r>
      <w:r w:rsidR="00040EE0">
        <w:rPr>
          <w:rFonts w:hint="eastAsia"/>
        </w:rPr>
        <w:t>ビジーな</w:t>
      </w:r>
      <w:r>
        <w:rPr>
          <w:rFonts w:hint="eastAsia"/>
        </w:rPr>
        <w:t>モニター</w:t>
      </w:r>
      <w:bookmarkEnd w:id="135"/>
    </w:p>
    <w:p w14:paraId="284B43D6" w14:textId="3FB9434C" w:rsidR="006D48EB" w:rsidRDefault="00E969F1" w:rsidP="006D48EB">
      <w:pPr>
        <w:pStyle w:val="a9"/>
        <w:ind w:firstLine="283"/>
      </w:pPr>
      <w:r>
        <w:rPr>
          <w:rFonts w:hint="eastAsia"/>
        </w:rPr>
        <w:t>ごく短い処理をリレーするような場合、ビジーウェイトでモニターするのも有効である。</w:t>
      </w:r>
    </w:p>
    <w:p w14:paraId="6BC6A2FB" w14:textId="59FCF2AA" w:rsidR="00E969F1" w:rsidRPr="006D48EB" w:rsidRDefault="00E969F1" w:rsidP="006D48EB">
      <w:pPr>
        <w:pStyle w:val="a9"/>
        <w:ind w:firstLine="283"/>
      </w:pPr>
      <w:r>
        <w:rPr>
          <w:rFonts w:hint="eastAsia"/>
        </w:rPr>
        <w:t>この場合、アトミック操作（インターロック操作）を活用する。</w:t>
      </w:r>
    </w:p>
    <w:p w14:paraId="4C426EA8" w14:textId="5ACE651F" w:rsidR="00976D1A" w:rsidRDefault="00E079DA" w:rsidP="00976D1A">
      <w:pPr>
        <w:pStyle w:val="3"/>
      </w:pPr>
      <w:bookmarkStart w:id="136" w:name="_Toc379553579"/>
      <w:r>
        <w:rPr>
          <w:rFonts w:hint="eastAsia"/>
        </w:rPr>
        <w:t>【用語解説】</w:t>
      </w:r>
      <w:r w:rsidR="00976D1A">
        <w:rPr>
          <w:rFonts w:hint="eastAsia"/>
        </w:rPr>
        <w:t>コンペア・アンド・スワップ</w:t>
      </w:r>
      <w:r w:rsidR="00A45D66">
        <w:fldChar w:fldCharType="begin"/>
      </w:r>
      <w:r w:rsidR="00A45D66">
        <w:instrText xml:space="preserve"> XE "</w:instrText>
      </w:r>
      <w:r w:rsidR="00A45D66">
        <w:rPr>
          <w:rFonts w:hint="eastAsia"/>
        </w:rPr>
        <w:instrText>コンペア・アンド・スワップ</w:instrText>
      </w:r>
      <w:r w:rsidR="00A45D66">
        <w:instrText>" \y “</w:instrText>
      </w:r>
      <w:r w:rsidR="00A45D66">
        <w:rPr>
          <w:rFonts w:hint="eastAsia"/>
        </w:rPr>
        <w:instrText>こんぺあ・あんど・すわっぷ</w:instrText>
      </w:r>
      <w:r w:rsidR="00A45D66">
        <w:instrText xml:space="preserve">” </w:instrText>
      </w:r>
      <w:r w:rsidR="00A45D66">
        <w:fldChar w:fldCharType="end"/>
      </w:r>
      <w:r w:rsidR="00976D1A">
        <w:rPr>
          <w:rFonts w:hint="eastAsia"/>
        </w:rPr>
        <w:t>（</w:t>
      </w:r>
      <w:r w:rsidR="00976D1A">
        <w:rPr>
          <w:rFonts w:hint="eastAsia"/>
        </w:rPr>
        <w:t>CA</w:t>
      </w:r>
      <w:r w:rsidR="00E31BDF">
        <w:t>S</w:t>
      </w:r>
      <w:r w:rsidR="00A45D66">
        <w:fldChar w:fldCharType="begin"/>
      </w:r>
      <w:r w:rsidR="00A45D66">
        <w:instrText xml:space="preserve"> XE "</w:instrText>
      </w:r>
      <w:r w:rsidR="00A45D66">
        <w:rPr>
          <w:rFonts w:hint="eastAsia"/>
        </w:rPr>
        <w:instrText>C</w:instrText>
      </w:r>
      <w:r w:rsidR="00A45D66">
        <w:instrText>AS" \y “</w:instrText>
      </w:r>
      <w:r w:rsidR="00A45D66">
        <w:rPr>
          <w:rFonts w:hint="eastAsia"/>
        </w:rPr>
        <w:instrText>C</w:instrText>
      </w:r>
      <w:r w:rsidR="00A45D66">
        <w:instrText xml:space="preserve">AS” </w:instrText>
      </w:r>
      <w:r w:rsidR="00A45D66">
        <w:fldChar w:fldCharType="end"/>
      </w:r>
      <w:r w:rsidR="00976D1A">
        <w:rPr>
          <w:rFonts w:hint="eastAsia"/>
        </w:rPr>
        <w:t>）</w:t>
      </w:r>
      <w:r w:rsidR="00E31BDF">
        <w:rPr>
          <w:rFonts w:hint="eastAsia"/>
        </w:rPr>
        <w:t>操作</w:t>
      </w:r>
      <w:bookmarkEnd w:id="136"/>
    </w:p>
    <w:p w14:paraId="2B9C07BD" w14:textId="1B51ED34" w:rsidR="00976D1A" w:rsidRDefault="00E31BDF" w:rsidP="00976D1A">
      <w:pPr>
        <w:pStyle w:val="aa"/>
        <w:ind w:left="447" w:firstLine="283"/>
      </w:pPr>
      <w:r>
        <w:rPr>
          <w:rFonts w:hint="eastAsia"/>
        </w:rPr>
        <w:t>ここで用いるのは、「コンペア・アンド・スワップ」（</w:t>
      </w:r>
      <w:r>
        <w:rPr>
          <w:rFonts w:hint="eastAsia"/>
        </w:rPr>
        <w:t>Compare-And-Swap</w:t>
      </w:r>
      <w:r>
        <w:t xml:space="preserve"> = CAS</w:t>
      </w:r>
      <w:r>
        <w:rPr>
          <w:rFonts w:hint="eastAsia"/>
        </w:rPr>
        <w:t>）と呼ばれる手法で、ロックフリーなシステムの常套手段である。</w:t>
      </w:r>
    </w:p>
    <w:p w14:paraId="6E2E18AD" w14:textId="2043F3A7" w:rsidR="00E31BDF" w:rsidRDefault="00E31BDF" w:rsidP="00976D1A">
      <w:pPr>
        <w:pStyle w:val="aa"/>
        <w:ind w:left="447" w:firstLine="283"/>
      </w:pPr>
      <w:r>
        <w:rPr>
          <w:rFonts w:hint="eastAsia"/>
        </w:rPr>
        <w:t>ある変数の値をチェックし、それが指定の値であれば、新しい値に置換する。</w:t>
      </w:r>
    </w:p>
    <w:p w14:paraId="45D4173F" w14:textId="77777777" w:rsidR="00114216" w:rsidRDefault="00E31BDF" w:rsidP="00114216">
      <w:pPr>
        <w:pStyle w:val="aa"/>
        <w:ind w:left="447" w:firstLine="283"/>
      </w:pPr>
      <w:r>
        <w:rPr>
          <w:rFonts w:hint="eastAsia"/>
        </w:rPr>
        <w:t>CPU</w:t>
      </w:r>
      <w:r>
        <w:rPr>
          <w:rFonts w:hint="eastAsia"/>
        </w:rPr>
        <w:t>の命令レベルで対応しており、</w:t>
      </w:r>
      <w:r w:rsidR="00114216">
        <w:rPr>
          <w:rFonts w:hint="eastAsia"/>
        </w:rPr>
        <w:t>割り込まれることなく一瞬でその操作が完了する。</w:t>
      </w:r>
    </w:p>
    <w:p w14:paraId="39A945E1" w14:textId="6C642B7F" w:rsidR="00E31BDF" w:rsidRDefault="00114216" w:rsidP="00114216">
      <w:pPr>
        <w:pStyle w:val="aa"/>
        <w:ind w:left="447" w:firstLine="283"/>
      </w:pPr>
      <w:r>
        <w:rPr>
          <w:rFonts w:hint="eastAsia"/>
        </w:rPr>
        <w:t>この仕組み</w:t>
      </w:r>
      <w:r w:rsidR="00E31BDF">
        <w:rPr>
          <w:rFonts w:hint="eastAsia"/>
        </w:rPr>
        <w:t>を</w:t>
      </w:r>
      <w:r w:rsidR="00E31BDF">
        <w:rPr>
          <w:rFonts w:hint="eastAsia"/>
        </w:rPr>
        <w:t>C</w:t>
      </w:r>
      <w:r w:rsidR="00E31BDF">
        <w:t>++</w:t>
      </w:r>
      <w:r w:rsidR="00E31BDF">
        <w:rPr>
          <w:rFonts w:hint="eastAsia"/>
        </w:rPr>
        <w:t>言語から利用する手段が提供されている</w:t>
      </w:r>
      <w:r>
        <w:rPr>
          <w:rFonts w:hint="eastAsia"/>
        </w:rPr>
        <w:t>。</w:t>
      </w:r>
    </w:p>
    <w:p w14:paraId="3105AD66" w14:textId="0A31DBF6" w:rsidR="00E31BDF" w:rsidRDefault="00E31BDF" w:rsidP="00114216">
      <w:pPr>
        <w:pStyle w:val="aa"/>
        <w:spacing w:beforeLines="50" w:before="180"/>
        <w:ind w:left="447" w:firstLine="283"/>
      </w:pPr>
      <w:r>
        <w:rPr>
          <w:rFonts w:hint="eastAsia"/>
        </w:rPr>
        <w:t>なお、前述の「変数操作による排他制御：インラインアセンブラ」では、インラインアセンブラで</w:t>
      </w:r>
      <w:r>
        <w:rPr>
          <w:rFonts w:hint="eastAsia"/>
        </w:rPr>
        <w:t>XCHG</w:t>
      </w:r>
      <w:r>
        <w:rPr>
          <w:rFonts w:hint="eastAsia"/>
        </w:rPr>
        <w:t>命令を使用している。これは比較を行わない単純な交換命令。</w:t>
      </w:r>
    </w:p>
    <w:p w14:paraId="0214FF24" w14:textId="231F16A9" w:rsidR="00971C80" w:rsidRDefault="00971C80" w:rsidP="00971C80">
      <w:pPr>
        <w:pStyle w:val="3"/>
      </w:pPr>
      <w:bookmarkStart w:id="137" w:name="_Toc379553580"/>
      <w:r>
        <w:rPr>
          <w:rFonts w:hint="eastAsia"/>
        </w:rPr>
        <w:t>Win32API</w:t>
      </w:r>
      <w:r>
        <w:rPr>
          <w:rFonts w:hint="eastAsia"/>
        </w:rPr>
        <w:t>版：インターロック操作</w:t>
      </w:r>
      <w:bookmarkEnd w:id="137"/>
      <w:r w:rsidR="00A45D66">
        <w:fldChar w:fldCharType="begin"/>
      </w:r>
      <w:r w:rsidR="00A45D66">
        <w:instrText xml:space="preserve"> XE "</w:instrText>
      </w:r>
      <w:r w:rsidR="00A45D66">
        <w:rPr>
          <w:rFonts w:hint="eastAsia"/>
        </w:rPr>
        <w:instrText>コンペア・アンド・スワップ</w:instrText>
      </w:r>
      <w:r w:rsidR="00A45D66">
        <w:rPr>
          <w:rFonts w:hint="eastAsia"/>
        </w:rPr>
        <w:instrText>:WIN32API</w:instrText>
      </w:r>
      <w:r w:rsidR="00A45D66">
        <w:rPr>
          <w:rFonts w:hint="eastAsia"/>
        </w:rPr>
        <w:instrText>版インターロック操作</w:instrText>
      </w:r>
      <w:r w:rsidR="00A45D66">
        <w:instrText>" \y “</w:instrText>
      </w:r>
      <w:r w:rsidR="00A45D66">
        <w:rPr>
          <w:rFonts w:hint="eastAsia"/>
        </w:rPr>
        <w:instrText>こんぺあ・あんど・すわっぷ</w:instrText>
      </w:r>
      <w:r w:rsidR="00A45D66">
        <w:rPr>
          <w:rFonts w:hint="eastAsia"/>
        </w:rPr>
        <w:instrText>:</w:instrText>
      </w:r>
      <w:r w:rsidR="00A45D66">
        <w:instrText>WIN32API</w:instrText>
      </w:r>
      <w:r w:rsidR="00A45D66">
        <w:rPr>
          <w:rFonts w:hint="eastAsia"/>
        </w:rPr>
        <w:instrText>ばんいんたーろっくそうさ</w:instrText>
      </w:r>
      <w:r w:rsidR="00A45D66">
        <w:instrText xml:space="preserve">” </w:instrText>
      </w:r>
      <w:r w:rsidR="00A45D66">
        <w:fldChar w:fldCharType="end"/>
      </w:r>
    </w:p>
    <w:p w14:paraId="7A8CAC91" w14:textId="6CA614C1" w:rsidR="00971C80" w:rsidRDefault="00976D1A" w:rsidP="00971C80">
      <w:pPr>
        <w:pStyle w:val="aa"/>
        <w:ind w:left="447" w:firstLine="283"/>
      </w:pPr>
      <w:r>
        <w:rPr>
          <w:rFonts w:hint="eastAsia"/>
        </w:rPr>
        <w:t>Win32API</w:t>
      </w:r>
      <w:r w:rsidR="00114216">
        <w:rPr>
          <w:rFonts w:hint="eastAsia"/>
        </w:rPr>
        <w:t>では、</w:t>
      </w:r>
      <w:r w:rsidR="00114216">
        <w:rPr>
          <w:rFonts w:hint="eastAsia"/>
        </w:rPr>
        <w:t xml:space="preserve">InterlockedCompareExchange() </w:t>
      </w:r>
      <w:r w:rsidR="00114216">
        <w:rPr>
          <w:rFonts w:hint="eastAsia"/>
        </w:rPr>
        <w:t>を使用する</w:t>
      </w:r>
      <w:r w:rsidR="00971C80">
        <w:rPr>
          <w:rFonts w:hint="eastAsia"/>
        </w:rPr>
        <w:t>。</w:t>
      </w:r>
    </w:p>
    <w:p w14:paraId="01C52221" w14:textId="6EE5E382" w:rsidR="00971C80" w:rsidRDefault="00971C80" w:rsidP="00971C80">
      <w:pPr>
        <w:pStyle w:val="aa"/>
        <w:keepNext/>
        <w:widowControl/>
        <w:spacing w:beforeLines="50" w:before="180"/>
        <w:ind w:leftChars="203" w:left="447" w:hangingChars="10" w:hanging="21"/>
      </w:pPr>
      <w:r>
        <w:t>Win32API</w:t>
      </w:r>
      <w:r>
        <w:rPr>
          <w:rFonts w:hint="eastAsia"/>
        </w:rPr>
        <w:t>版</w:t>
      </w:r>
      <w:r w:rsidR="00976D1A">
        <w:rPr>
          <w:rFonts w:hint="eastAsia"/>
        </w:rPr>
        <w:t>インターロック操作によるモニター</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5B5484FD" w14:textId="77777777" w:rsidTr="00874659">
        <w:tc>
          <w:tcPr>
            <w:tcW w:w="8494" w:type="dxa"/>
          </w:tcPr>
          <w:p w14:paraId="04CBD29F" w14:textId="77777777" w:rsidR="00071309" w:rsidRDefault="00071309" w:rsidP="00071309">
            <w:pPr>
              <w:pStyle w:val="3-"/>
            </w:pPr>
            <w:r>
              <w:t>#include &lt;stdio.h&gt;</w:t>
            </w:r>
          </w:p>
          <w:p w14:paraId="1A5BCBC5" w14:textId="77777777" w:rsidR="00071309" w:rsidRDefault="00071309" w:rsidP="00071309">
            <w:pPr>
              <w:pStyle w:val="3-"/>
            </w:pPr>
            <w:r>
              <w:t>#include &lt;stdlib.h&gt;</w:t>
            </w:r>
          </w:p>
          <w:p w14:paraId="4EA50C46" w14:textId="77777777" w:rsidR="00071309" w:rsidRDefault="00071309" w:rsidP="00071309">
            <w:pPr>
              <w:pStyle w:val="3-"/>
            </w:pPr>
          </w:p>
          <w:p w14:paraId="2CD4ACC0" w14:textId="77777777" w:rsidR="00071309" w:rsidRPr="00742F46" w:rsidRDefault="00071309" w:rsidP="00071309">
            <w:pPr>
              <w:pStyle w:val="3-"/>
              <w:rPr>
                <w:color w:val="FF0000"/>
              </w:rPr>
            </w:pPr>
            <w:r w:rsidRPr="00742F46">
              <w:rPr>
                <w:color w:val="FF0000"/>
              </w:rPr>
              <w:t>#include &lt;Windows.h&gt;</w:t>
            </w:r>
          </w:p>
          <w:p w14:paraId="75F41AFD" w14:textId="77777777" w:rsidR="00071309" w:rsidRDefault="00071309" w:rsidP="00071309">
            <w:pPr>
              <w:pStyle w:val="3-"/>
            </w:pPr>
            <w:r>
              <w:t>#include &lt;Process.h&gt;</w:t>
            </w:r>
          </w:p>
          <w:p w14:paraId="30BC4290" w14:textId="77777777" w:rsidR="00071309" w:rsidRDefault="00071309" w:rsidP="00071309">
            <w:pPr>
              <w:pStyle w:val="3-"/>
            </w:pPr>
          </w:p>
          <w:p w14:paraId="41526275" w14:textId="77777777" w:rsidR="00071309" w:rsidRPr="00742F46" w:rsidRDefault="00071309" w:rsidP="00071309">
            <w:pPr>
              <w:pStyle w:val="3-"/>
              <w:rPr>
                <w:color w:val="00B050"/>
              </w:rPr>
            </w:pPr>
            <w:r w:rsidRPr="00742F46">
              <w:rPr>
                <w:rFonts w:hint="eastAsia"/>
                <w:color w:val="00B050"/>
              </w:rPr>
              <w:lastRenderedPageBreak/>
              <w:t>//スレッド情報</w:t>
            </w:r>
          </w:p>
          <w:p w14:paraId="1097FBAC" w14:textId="77777777" w:rsidR="00071309" w:rsidRPr="00742F46" w:rsidRDefault="00071309" w:rsidP="00071309">
            <w:pPr>
              <w:pStyle w:val="3-"/>
              <w:rPr>
                <w:color w:val="00B050"/>
              </w:rPr>
            </w:pPr>
            <w:r>
              <w:rPr>
                <w:rFonts w:hint="eastAsia"/>
              </w:rPr>
              <w:t xml:space="preserve">static const int FOLLOW_THREAD_MAX = 10;          </w:t>
            </w:r>
            <w:r w:rsidRPr="00742F46">
              <w:rPr>
                <w:rFonts w:hint="eastAsia"/>
                <w:color w:val="00B050"/>
              </w:rPr>
              <w:t>//後続スレッド最大数</w:t>
            </w:r>
          </w:p>
          <w:p w14:paraId="319EAECE" w14:textId="77777777" w:rsidR="00071309" w:rsidRDefault="00071309" w:rsidP="00071309">
            <w:pPr>
              <w:pStyle w:val="3-"/>
            </w:pPr>
            <w:r>
              <w:rPr>
                <w:rFonts w:hint="eastAsia"/>
              </w:rPr>
              <w:t xml:space="preserve">static volatile LONG s_followThreadNum = 0;       </w:t>
            </w:r>
            <w:r w:rsidRPr="00742F46">
              <w:rPr>
                <w:rFonts w:hint="eastAsia"/>
                <w:color w:val="00B050"/>
              </w:rPr>
              <w:t>//後続スレッド数</w:t>
            </w:r>
          </w:p>
          <w:p w14:paraId="2FA4ECF4" w14:textId="77777777" w:rsidR="00071309" w:rsidRPr="00742F46" w:rsidRDefault="00071309" w:rsidP="00071309">
            <w:pPr>
              <w:pStyle w:val="3-"/>
              <w:rPr>
                <w:color w:val="00B050"/>
              </w:rPr>
            </w:pPr>
            <w:r>
              <w:rPr>
                <w:rFonts w:hint="eastAsia"/>
              </w:rPr>
              <w:t xml:space="preserve">static volatile LONG s_followThreadNo = 0;       </w:t>
            </w:r>
            <w:r w:rsidRPr="00742F46">
              <w:rPr>
                <w:rFonts w:hint="eastAsia"/>
                <w:color w:val="00B050"/>
              </w:rPr>
              <w:t xml:space="preserve"> //後続スレッド番号発番用</w:t>
            </w:r>
          </w:p>
          <w:p w14:paraId="6523177E" w14:textId="77777777" w:rsidR="00071309" w:rsidRPr="00742F46" w:rsidRDefault="00071309" w:rsidP="00071309">
            <w:pPr>
              <w:pStyle w:val="3-"/>
              <w:rPr>
                <w:color w:val="00B050"/>
              </w:rPr>
            </w:pPr>
            <w:r>
              <w:rPr>
                <w:rFonts w:hint="eastAsia"/>
              </w:rPr>
              <w:t>static volatile bool s_IsQuirProiorThread = false;</w:t>
            </w:r>
            <w:r w:rsidRPr="00742F46">
              <w:rPr>
                <w:rFonts w:hint="eastAsia"/>
                <w:color w:val="00B050"/>
              </w:rPr>
              <w:t>//先行スレッド終了フラグ</w:t>
            </w:r>
          </w:p>
          <w:p w14:paraId="0E492839" w14:textId="77777777" w:rsidR="00071309" w:rsidRDefault="00071309" w:rsidP="00071309">
            <w:pPr>
              <w:pStyle w:val="3-"/>
            </w:pPr>
          </w:p>
          <w:p w14:paraId="2798D851" w14:textId="77777777" w:rsidR="00071309" w:rsidRPr="00742F46" w:rsidRDefault="00071309" w:rsidP="00071309">
            <w:pPr>
              <w:pStyle w:val="3-"/>
              <w:rPr>
                <w:color w:val="00B050"/>
              </w:rPr>
            </w:pPr>
            <w:r w:rsidRPr="00742F46">
              <w:rPr>
                <w:rFonts w:hint="eastAsia"/>
                <w:color w:val="00B050"/>
              </w:rPr>
              <w:t>//モニター用変数</w:t>
            </w:r>
          </w:p>
          <w:p w14:paraId="2DAF6B73" w14:textId="77777777" w:rsidR="00071309" w:rsidRDefault="00071309" w:rsidP="00071309">
            <w:pPr>
              <w:pStyle w:val="3-"/>
            </w:pPr>
            <w:r>
              <w:t>enum E_PROCESS</w:t>
            </w:r>
          </w:p>
          <w:p w14:paraId="3DB9F451" w14:textId="77777777" w:rsidR="00071309" w:rsidRDefault="00071309" w:rsidP="00071309">
            <w:pPr>
              <w:pStyle w:val="3-"/>
            </w:pPr>
            <w:r>
              <w:t>{</w:t>
            </w:r>
          </w:p>
          <w:p w14:paraId="21DEA397" w14:textId="77777777" w:rsidR="00071309" w:rsidRDefault="00071309" w:rsidP="00071309">
            <w:pPr>
              <w:pStyle w:val="3-"/>
            </w:pPr>
            <w:r>
              <w:rPr>
                <w:rFonts w:hint="eastAsia"/>
              </w:rPr>
              <w:tab/>
              <w:t xml:space="preserve">PRIOR_RUNNING, </w:t>
            </w:r>
            <w:r w:rsidRPr="00742F46">
              <w:rPr>
                <w:rFonts w:hint="eastAsia"/>
                <w:color w:val="00B050"/>
              </w:rPr>
              <w:t>//先行処理実行中</w:t>
            </w:r>
          </w:p>
          <w:p w14:paraId="75369B5D" w14:textId="77777777" w:rsidR="00071309" w:rsidRDefault="00071309" w:rsidP="00071309">
            <w:pPr>
              <w:pStyle w:val="3-"/>
            </w:pPr>
            <w:r>
              <w:rPr>
                <w:rFonts w:hint="eastAsia"/>
              </w:rPr>
              <w:tab/>
              <w:t xml:space="preserve">PRIOR_IDLE,    </w:t>
            </w:r>
            <w:r w:rsidRPr="00742F46">
              <w:rPr>
                <w:rFonts w:hint="eastAsia"/>
                <w:color w:val="00B050"/>
              </w:rPr>
              <w:t>//先行処理アイドル状態</w:t>
            </w:r>
          </w:p>
          <w:p w14:paraId="4AF331E0" w14:textId="77777777" w:rsidR="00071309" w:rsidRPr="00742F46" w:rsidRDefault="00071309" w:rsidP="00071309">
            <w:pPr>
              <w:pStyle w:val="3-"/>
              <w:rPr>
                <w:color w:val="00B050"/>
              </w:rPr>
            </w:pPr>
            <w:r>
              <w:rPr>
                <w:rFonts w:hint="eastAsia"/>
              </w:rPr>
              <w:tab/>
              <w:t>FOLLOW_RUNNING,</w:t>
            </w:r>
            <w:r w:rsidRPr="00742F46">
              <w:rPr>
                <w:rFonts w:hint="eastAsia"/>
                <w:color w:val="00B050"/>
              </w:rPr>
              <w:t>//後続処理実行中</w:t>
            </w:r>
          </w:p>
          <w:p w14:paraId="6ECD3836" w14:textId="77777777" w:rsidR="00071309" w:rsidRDefault="00071309" w:rsidP="00071309">
            <w:pPr>
              <w:pStyle w:val="3-"/>
            </w:pPr>
            <w:r>
              <w:rPr>
                <w:rFonts w:hint="eastAsia"/>
              </w:rPr>
              <w:tab/>
              <w:t xml:space="preserve">FOLLOW_IDLE,   </w:t>
            </w:r>
            <w:r w:rsidRPr="00742F46">
              <w:rPr>
                <w:rFonts w:hint="eastAsia"/>
                <w:color w:val="00B050"/>
              </w:rPr>
              <w:t>//後続処理アイドル状態</w:t>
            </w:r>
          </w:p>
          <w:p w14:paraId="51F267A7" w14:textId="77777777" w:rsidR="00071309" w:rsidRDefault="00071309" w:rsidP="00071309">
            <w:pPr>
              <w:pStyle w:val="3-"/>
            </w:pPr>
            <w:r>
              <w:t>};</w:t>
            </w:r>
          </w:p>
          <w:p w14:paraId="5B7F4B35" w14:textId="77777777" w:rsidR="00071309" w:rsidRDefault="00071309" w:rsidP="00071309">
            <w:pPr>
              <w:pStyle w:val="3-"/>
            </w:pPr>
            <w:r w:rsidRPr="00742F46">
              <w:rPr>
                <w:rFonts w:hint="eastAsia"/>
                <w:color w:val="FF0000"/>
              </w:rPr>
              <w:t>static LONG s_followFinished[FOLLOW_THREAD_MAX];</w:t>
            </w:r>
            <w:r w:rsidRPr="00742F46">
              <w:rPr>
                <w:rFonts w:hint="eastAsia"/>
                <w:color w:val="00B050"/>
              </w:rPr>
              <w:t>//後続スレッド処理完了フラグ</w:t>
            </w:r>
          </w:p>
          <w:p w14:paraId="3D750C6B" w14:textId="77777777" w:rsidR="00071309" w:rsidRDefault="00071309" w:rsidP="00071309">
            <w:pPr>
              <w:pStyle w:val="3-"/>
            </w:pPr>
          </w:p>
          <w:p w14:paraId="4E6A2862" w14:textId="77777777" w:rsidR="00071309" w:rsidRPr="00742F46" w:rsidRDefault="00071309" w:rsidP="00071309">
            <w:pPr>
              <w:pStyle w:val="3-"/>
              <w:rPr>
                <w:color w:val="00B050"/>
              </w:rPr>
            </w:pPr>
            <w:r w:rsidRPr="00742F46">
              <w:rPr>
                <w:rFonts w:hint="eastAsia"/>
                <w:color w:val="00B050"/>
              </w:rPr>
              <w:t>//共有データ</w:t>
            </w:r>
          </w:p>
          <w:p w14:paraId="599C0454" w14:textId="77777777" w:rsidR="00071309" w:rsidRDefault="00071309" w:rsidP="00071309">
            <w:pPr>
              <w:pStyle w:val="3-"/>
            </w:pPr>
            <w:r>
              <w:t>static int s_commonData = 0;</w:t>
            </w:r>
          </w:p>
          <w:p w14:paraId="515EE45B" w14:textId="77777777" w:rsidR="00071309" w:rsidRDefault="00071309" w:rsidP="00071309">
            <w:pPr>
              <w:pStyle w:val="3-"/>
            </w:pPr>
          </w:p>
          <w:p w14:paraId="406B48BB" w14:textId="77777777" w:rsidR="00071309" w:rsidRDefault="00071309" w:rsidP="00071309">
            <w:pPr>
              <w:pStyle w:val="3-"/>
            </w:pPr>
            <w:r w:rsidRPr="00742F46">
              <w:rPr>
                <w:rFonts w:hint="eastAsia"/>
                <w:color w:val="00B050"/>
              </w:rPr>
              <w:t>//スレッド固有データ</w:t>
            </w:r>
          </w:p>
          <w:p w14:paraId="6ED20752" w14:textId="77777777" w:rsidR="00071309" w:rsidRDefault="00071309" w:rsidP="00071309">
            <w:pPr>
              <w:pStyle w:val="3-"/>
            </w:pPr>
            <w:r>
              <w:t>__declspec(thread) int s_tlsData = 0;</w:t>
            </w:r>
          </w:p>
          <w:p w14:paraId="0A6FC962" w14:textId="77777777" w:rsidR="00071309" w:rsidRDefault="00071309" w:rsidP="00071309">
            <w:pPr>
              <w:pStyle w:val="3-"/>
            </w:pPr>
          </w:p>
          <w:p w14:paraId="7D8D59FD" w14:textId="77777777" w:rsidR="00071309" w:rsidRPr="00742F46" w:rsidRDefault="00071309" w:rsidP="00071309">
            <w:pPr>
              <w:pStyle w:val="3-"/>
              <w:rPr>
                <w:color w:val="00B050"/>
              </w:rPr>
            </w:pPr>
            <w:r w:rsidRPr="00742F46">
              <w:rPr>
                <w:rFonts w:hint="eastAsia"/>
                <w:color w:val="00B050"/>
              </w:rPr>
              <w:t>//【処理説明】</w:t>
            </w:r>
          </w:p>
          <w:p w14:paraId="32C23140" w14:textId="77777777" w:rsidR="00071309" w:rsidRPr="00742F46" w:rsidRDefault="00071309" w:rsidP="00071309">
            <w:pPr>
              <w:pStyle w:val="3-"/>
              <w:rPr>
                <w:color w:val="00B050"/>
              </w:rPr>
            </w:pPr>
            <w:r w:rsidRPr="00742F46">
              <w:rPr>
                <w:rFonts w:hint="eastAsia"/>
                <w:color w:val="00B050"/>
              </w:rPr>
              <w:t>//先行スレッドが共有データを作成し、それが完了したら</w:t>
            </w:r>
          </w:p>
          <w:p w14:paraId="5EE84548" w14:textId="77777777" w:rsidR="00071309" w:rsidRPr="00742F46" w:rsidRDefault="00071309" w:rsidP="00071309">
            <w:pPr>
              <w:pStyle w:val="3-"/>
              <w:rPr>
                <w:color w:val="00B050"/>
              </w:rPr>
            </w:pPr>
            <w:r w:rsidRPr="00742F46">
              <w:rPr>
                <w:rFonts w:hint="eastAsia"/>
                <w:color w:val="00B050"/>
              </w:rPr>
              <w:t>//複数の後続スレッドがスタート。</w:t>
            </w:r>
          </w:p>
          <w:p w14:paraId="0FB6BD9E" w14:textId="77777777" w:rsidR="00071309" w:rsidRPr="00742F46" w:rsidRDefault="00071309" w:rsidP="00071309">
            <w:pPr>
              <w:pStyle w:val="3-"/>
              <w:rPr>
                <w:color w:val="00B050"/>
              </w:rPr>
            </w:pPr>
            <w:r w:rsidRPr="00742F46">
              <w:rPr>
                <w:rFonts w:hint="eastAsia"/>
                <w:color w:val="00B050"/>
              </w:rPr>
              <w:t>//後続スレッドは共有データを読み込むだけのため、並列で動作。</w:t>
            </w:r>
          </w:p>
          <w:p w14:paraId="7094FD6F" w14:textId="77777777" w:rsidR="00071309" w:rsidRPr="00742F46" w:rsidRDefault="00071309" w:rsidP="00071309">
            <w:pPr>
              <w:pStyle w:val="3-"/>
              <w:rPr>
                <w:color w:val="00B050"/>
              </w:rPr>
            </w:pPr>
            <w:r w:rsidRPr="00742F46">
              <w:rPr>
                <w:rFonts w:hint="eastAsia"/>
                <w:color w:val="00B050"/>
              </w:rPr>
              <w:t>//後続スレッドの処理が全て完了したら、また先行スレッドが稼働。</w:t>
            </w:r>
          </w:p>
          <w:p w14:paraId="1ECB7D84" w14:textId="77777777" w:rsidR="00071309" w:rsidRPr="00742F46" w:rsidRDefault="00071309" w:rsidP="00071309">
            <w:pPr>
              <w:pStyle w:val="3-"/>
              <w:rPr>
                <w:color w:val="00B050"/>
              </w:rPr>
            </w:pPr>
            <w:r w:rsidRPr="00742F46">
              <w:rPr>
                <w:rFonts w:hint="eastAsia"/>
                <w:color w:val="00B050"/>
              </w:rPr>
              <w:t>//以上を何度か繰り返し、先行スレッドが終了したら全スレッド終了。</w:t>
            </w:r>
          </w:p>
          <w:p w14:paraId="7F9B03E5" w14:textId="77777777" w:rsidR="00071309" w:rsidRPr="00742F46" w:rsidRDefault="00071309" w:rsidP="00071309">
            <w:pPr>
              <w:pStyle w:val="3-"/>
              <w:rPr>
                <w:color w:val="00B050"/>
              </w:rPr>
            </w:pPr>
            <w:r w:rsidRPr="00742F46">
              <w:rPr>
                <w:rFonts w:hint="eastAsia"/>
                <w:color w:val="00B050"/>
              </w:rPr>
              <w:t>//※メインループ⇒描画スレッドのようなリレー処理への応用を想定。</w:t>
            </w:r>
          </w:p>
          <w:p w14:paraId="78F16B50" w14:textId="77777777" w:rsidR="00071309" w:rsidRDefault="00071309" w:rsidP="00071309">
            <w:pPr>
              <w:pStyle w:val="3-"/>
            </w:pPr>
          </w:p>
          <w:p w14:paraId="60AED778" w14:textId="77777777" w:rsidR="00071309" w:rsidRPr="00742F46" w:rsidRDefault="00071309" w:rsidP="00071309">
            <w:pPr>
              <w:pStyle w:val="3-"/>
              <w:rPr>
                <w:color w:val="00B050"/>
              </w:rPr>
            </w:pPr>
            <w:r w:rsidRPr="00742F46">
              <w:rPr>
                <w:rFonts w:hint="eastAsia"/>
                <w:color w:val="00B050"/>
              </w:rPr>
              <w:t>//先行スレッド</w:t>
            </w:r>
          </w:p>
          <w:p w14:paraId="2E8CF6BA" w14:textId="77777777" w:rsidR="00071309" w:rsidRDefault="00071309" w:rsidP="00071309">
            <w:pPr>
              <w:pStyle w:val="3-"/>
            </w:pPr>
            <w:r>
              <w:t>unsigned int WINAPI priorThreadFunc(void* param_p)</w:t>
            </w:r>
          </w:p>
          <w:p w14:paraId="70E21921" w14:textId="77777777" w:rsidR="00071309" w:rsidRDefault="00071309" w:rsidP="00071309">
            <w:pPr>
              <w:pStyle w:val="3-"/>
            </w:pPr>
            <w:r>
              <w:t>{</w:t>
            </w:r>
          </w:p>
          <w:p w14:paraId="2CEB05D8" w14:textId="77777777" w:rsidR="00071309" w:rsidRDefault="00071309" w:rsidP="00071309">
            <w:pPr>
              <w:pStyle w:val="3-"/>
            </w:pPr>
            <w:r>
              <w:rPr>
                <w:rFonts w:hint="eastAsia"/>
              </w:rPr>
              <w:tab/>
            </w:r>
            <w:r w:rsidRPr="00742F46">
              <w:rPr>
                <w:rFonts w:hint="eastAsia"/>
                <w:color w:val="00B050"/>
              </w:rPr>
              <w:t>//パラメータ受け取り</w:t>
            </w:r>
          </w:p>
          <w:p w14:paraId="4F4BF6E0" w14:textId="77777777" w:rsidR="00071309" w:rsidRDefault="00071309" w:rsidP="00071309">
            <w:pPr>
              <w:pStyle w:val="3-"/>
            </w:pPr>
            <w:r>
              <w:tab/>
              <w:t>const char* name = static_cast&lt;const char*&gt;(param_p);</w:t>
            </w:r>
          </w:p>
          <w:p w14:paraId="304ACD30" w14:textId="77777777" w:rsidR="00071309" w:rsidRDefault="00071309" w:rsidP="00071309">
            <w:pPr>
              <w:pStyle w:val="3-"/>
            </w:pPr>
          </w:p>
          <w:p w14:paraId="40AE6DCC" w14:textId="77777777" w:rsidR="00071309" w:rsidRPr="00742F46" w:rsidRDefault="00071309" w:rsidP="00071309">
            <w:pPr>
              <w:pStyle w:val="3-"/>
              <w:rPr>
                <w:color w:val="00B050"/>
              </w:rPr>
            </w:pPr>
            <w:r>
              <w:rPr>
                <w:rFonts w:hint="eastAsia"/>
              </w:rPr>
              <w:tab/>
            </w:r>
            <w:r w:rsidRPr="00742F46">
              <w:rPr>
                <w:rFonts w:hint="eastAsia"/>
                <w:color w:val="00B050"/>
              </w:rPr>
              <w:t>//開始</w:t>
            </w:r>
          </w:p>
          <w:p w14:paraId="7EB71042" w14:textId="77777777" w:rsidR="00071309" w:rsidRDefault="00071309" w:rsidP="00071309">
            <w:pPr>
              <w:pStyle w:val="3-"/>
            </w:pPr>
            <w:r>
              <w:tab/>
              <w:t>printf("- begin:(P)%s -\n", name);</w:t>
            </w:r>
          </w:p>
          <w:p w14:paraId="4FF7BC6C" w14:textId="77777777" w:rsidR="00071309" w:rsidRDefault="00071309" w:rsidP="00071309">
            <w:pPr>
              <w:pStyle w:val="3-"/>
            </w:pPr>
            <w:r>
              <w:tab/>
              <w:t>fflush(stdout);</w:t>
            </w:r>
          </w:p>
          <w:p w14:paraId="6E044C3B" w14:textId="77777777" w:rsidR="00071309" w:rsidRDefault="00071309" w:rsidP="00071309">
            <w:pPr>
              <w:pStyle w:val="3-"/>
            </w:pPr>
          </w:p>
          <w:p w14:paraId="35ED5AD6" w14:textId="77777777" w:rsidR="00071309" w:rsidRPr="00742F46" w:rsidRDefault="00071309" w:rsidP="00071309">
            <w:pPr>
              <w:pStyle w:val="3-"/>
              <w:rPr>
                <w:color w:val="00B050"/>
              </w:rPr>
            </w:pPr>
            <w:r>
              <w:rPr>
                <w:rFonts w:hint="eastAsia"/>
              </w:rPr>
              <w:tab/>
            </w:r>
            <w:r w:rsidRPr="00742F46">
              <w:rPr>
                <w:rFonts w:hint="eastAsia"/>
                <w:color w:val="00B050"/>
              </w:rPr>
              <w:t>//初期化</w:t>
            </w:r>
          </w:p>
          <w:p w14:paraId="6DC290B1" w14:textId="77777777" w:rsidR="00071309" w:rsidRDefault="00071309" w:rsidP="00071309">
            <w:pPr>
              <w:pStyle w:val="3-"/>
            </w:pPr>
            <w:r>
              <w:rPr>
                <w:rFonts w:hint="eastAsia"/>
              </w:rPr>
              <w:tab/>
              <w:t>s_IsQuirProiorThread = false;</w:t>
            </w:r>
            <w:r w:rsidRPr="00742F46">
              <w:rPr>
                <w:rFonts w:hint="eastAsia"/>
                <w:color w:val="00B050"/>
              </w:rPr>
              <w:t>//先行処理終了フラグ</w:t>
            </w:r>
          </w:p>
          <w:p w14:paraId="5C35C50B" w14:textId="77777777" w:rsidR="00071309" w:rsidRDefault="00071309" w:rsidP="00071309">
            <w:pPr>
              <w:pStyle w:val="3-"/>
            </w:pPr>
          </w:p>
          <w:p w14:paraId="15D522D2" w14:textId="77777777" w:rsidR="00071309" w:rsidRDefault="00071309" w:rsidP="00071309">
            <w:pPr>
              <w:pStyle w:val="3-"/>
            </w:pPr>
            <w:r>
              <w:rPr>
                <w:rFonts w:hint="eastAsia"/>
              </w:rPr>
              <w:tab/>
            </w:r>
            <w:r w:rsidRPr="00742F46">
              <w:rPr>
                <w:rFonts w:hint="eastAsia"/>
                <w:color w:val="00B050"/>
              </w:rPr>
              <w:t>//処理</w:t>
            </w:r>
          </w:p>
          <w:p w14:paraId="2CA59461" w14:textId="77777777" w:rsidR="00071309" w:rsidRDefault="00071309" w:rsidP="00071309">
            <w:pPr>
              <w:pStyle w:val="3-"/>
            </w:pPr>
            <w:r>
              <w:tab/>
              <w:t>static const int LOOP_COUNT_MAX = 3;</w:t>
            </w:r>
          </w:p>
          <w:p w14:paraId="673A08A8" w14:textId="77777777" w:rsidR="00071309" w:rsidRDefault="00071309" w:rsidP="00071309">
            <w:pPr>
              <w:pStyle w:val="3-"/>
            </w:pPr>
            <w:r>
              <w:tab/>
              <w:t>int loop_counter = 0;</w:t>
            </w:r>
          </w:p>
          <w:p w14:paraId="386AF072" w14:textId="77777777" w:rsidR="00071309" w:rsidRDefault="00071309" w:rsidP="00071309">
            <w:pPr>
              <w:pStyle w:val="3-"/>
            </w:pPr>
            <w:r>
              <w:tab/>
              <w:t>while (1)</w:t>
            </w:r>
          </w:p>
          <w:p w14:paraId="79970FF7" w14:textId="77777777" w:rsidR="00071309" w:rsidRDefault="00071309" w:rsidP="00071309">
            <w:pPr>
              <w:pStyle w:val="3-"/>
            </w:pPr>
            <w:r>
              <w:tab/>
              <w:t>{</w:t>
            </w:r>
          </w:p>
          <w:p w14:paraId="334C6CAB" w14:textId="77777777" w:rsidR="00071309" w:rsidRDefault="00071309" w:rsidP="00071309">
            <w:pPr>
              <w:pStyle w:val="3-"/>
            </w:pPr>
            <w:r>
              <w:rPr>
                <w:rFonts w:hint="eastAsia"/>
              </w:rPr>
              <w:tab/>
            </w:r>
            <w:r>
              <w:rPr>
                <w:rFonts w:hint="eastAsia"/>
              </w:rPr>
              <w:tab/>
            </w:r>
            <w:r w:rsidRPr="00742F46">
              <w:rPr>
                <w:rFonts w:hint="eastAsia"/>
                <w:color w:val="00B050"/>
              </w:rPr>
              <w:t>//全後続スレッド処理完了待ち</w:t>
            </w:r>
          </w:p>
          <w:p w14:paraId="15F1B25E" w14:textId="77777777" w:rsidR="00071309" w:rsidRDefault="00071309" w:rsidP="00071309">
            <w:pPr>
              <w:pStyle w:val="3-"/>
            </w:pPr>
            <w:r>
              <w:tab/>
            </w:r>
            <w:r>
              <w:tab/>
              <w:t>for (int i = 0; i &lt; s_followThreadNum; ++i)</w:t>
            </w:r>
          </w:p>
          <w:p w14:paraId="7454763E" w14:textId="77777777" w:rsidR="00071309" w:rsidRDefault="00071309" w:rsidP="00071309">
            <w:pPr>
              <w:pStyle w:val="3-"/>
            </w:pPr>
            <w:r>
              <w:tab/>
            </w:r>
            <w:r>
              <w:tab/>
              <w:t>{</w:t>
            </w:r>
          </w:p>
          <w:p w14:paraId="67492E45" w14:textId="77777777" w:rsidR="00071309" w:rsidRDefault="00071309" w:rsidP="00071309">
            <w:pPr>
              <w:pStyle w:val="3-"/>
            </w:pPr>
            <w:r>
              <w:tab/>
            </w:r>
            <w:r>
              <w:tab/>
            </w:r>
            <w:r>
              <w:tab/>
              <w:t>E_PROCESS prev = E_PROCESS::FOLLOW_IDLE;</w:t>
            </w:r>
          </w:p>
          <w:p w14:paraId="65C71EAA" w14:textId="77777777" w:rsidR="00C73EA1" w:rsidRPr="00C73EA1" w:rsidRDefault="00071309" w:rsidP="00071309">
            <w:pPr>
              <w:pStyle w:val="3-"/>
              <w:rPr>
                <w:color w:val="FF0000"/>
              </w:rPr>
            </w:pPr>
            <w:r w:rsidRPr="00C73EA1">
              <w:rPr>
                <w:color w:val="FF0000"/>
              </w:rPr>
              <w:tab/>
            </w:r>
            <w:r w:rsidRPr="00C73EA1">
              <w:rPr>
                <w:color w:val="FF0000"/>
              </w:rPr>
              <w:tab/>
            </w:r>
            <w:r w:rsidRPr="00C73EA1">
              <w:rPr>
                <w:color w:val="FF0000"/>
              </w:rPr>
              <w:tab/>
              <w:t>while (InterlockedCompareExchange(&amp;s_followFinished[i], E_PROCESS::PRIOR_RUNNING,</w:t>
            </w:r>
          </w:p>
          <w:p w14:paraId="7D80EFBE" w14:textId="795AB612" w:rsidR="00071309" w:rsidRPr="00C73EA1" w:rsidRDefault="00C73EA1" w:rsidP="00071309">
            <w:pPr>
              <w:pStyle w:val="3-"/>
              <w:rPr>
                <w:color w:val="FF0000"/>
              </w:rPr>
            </w:pP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00071309" w:rsidRPr="00C73EA1">
              <w:rPr>
                <w:color w:val="FF0000"/>
              </w:rPr>
              <w:t xml:space="preserve"> E_PROCESS::FOLLOW_IDLE) != E_PROCESS::FOLLOW_IDLE){}</w:t>
            </w:r>
          </w:p>
          <w:p w14:paraId="567A54B1" w14:textId="77777777" w:rsidR="00071309" w:rsidRDefault="00071309" w:rsidP="00071309">
            <w:pPr>
              <w:pStyle w:val="3-"/>
            </w:pPr>
            <w:r>
              <w:tab/>
            </w:r>
            <w:r>
              <w:tab/>
              <w:t>}</w:t>
            </w:r>
          </w:p>
          <w:p w14:paraId="2E0FF021" w14:textId="77777777" w:rsidR="00071309" w:rsidRDefault="00071309" w:rsidP="00071309">
            <w:pPr>
              <w:pStyle w:val="3-"/>
            </w:pPr>
          </w:p>
          <w:p w14:paraId="347BF60F" w14:textId="77777777" w:rsidR="00071309" w:rsidRDefault="00071309" w:rsidP="00071309">
            <w:pPr>
              <w:pStyle w:val="3-"/>
            </w:pPr>
            <w:r>
              <w:rPr>
                <w:rFonts w:hint="eastAsia"/>
              </w:rPr>
              <w:tab/>
            </w:r>
            <w:r>
              <w:rPr>
                <w:rFonts w:hint="eastAsia"/>
              </w:rPr>
              <w:tab/>
            </w:r>
            <w:r w:rsidRPr="00C73EA1">
              <w:rPr>
                <w:rFonts w:hint="eastAsia"/>
                <w:color w:val="00B050"/>
              </w:rPr>
              <w:t>//ループカウンタ進行＆終了判定</w:t>
            </w:r>
          </w:p>
          <w:p w14:paraId="129B6FA6" w14:textId="77777777" w:rsidR="00071309" w:rsidRDefault="00071309" w:rsidP="00071309">
            <w:pPr>
              <w:pStyle w:val="3-"/>
            </w:pPr>
            <w:r>
              <w:tab/>
            </w:r>
            <w:r>
              <w:tab/>
              <w:t>if (loop_counter++ == LOOP_COUNT_MAX)</w:t>
            </w:r>
          </w:p>
          <w:p w14:paraId="7016F0BE" w14:textId="77777777" w:rsidR="00071309" w:rsidRDefault="00071309" w:rsidP="00071309">
            <w:pPr>
              <w:pStyle w:val="3-"/>
            </w:pPr>
            <w:r>
              <w:tab/>
            </w:r>
            <w:r>
              <w:tab/>
              <w:t>{</w:t>
            </w:r>
          </w:p>
          <w:p w14:paraId="3B1EA721"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//処理終了</w:t>
            </w:r>
          </w:p>
          <w:p w14:paraId="21FE6B71" w14:textId="77777777" w:rsidR="00071309" w:rsidRDefault="00071309" w:rsidP="00071309">
            <w:pPr>
              <w:pStyle w:val="3-"/>
            </w:pPr>
            <w:r>
              <w:tab/>
            </w:r>
            <w:r>
              <w:tab/>
            </w:r>
            <w:r>
              <w:tab/>
              <w:t>printf("(P)%s: [QUIT]\n", name);</w:t>
            </w:r>
          </w:p>
          <w:p w14:paraId="386C8859" w14:textId="77777777" w:rsidR="00071309" w:rsidRDefault="00071309" w:rsidP="00071309">
            <w:pPr>
              <w:pStyle w:val="3-"/>
            </w:pPr>
            <w:r>
              <w:tab/>
            </w:r>
            <w:r>
              <w:tab/>
            </w:r>
            <w:r>
              <w:tab/>
              <w:t>fflush(stdout);</w:t>
            </w:r>
          </w:p>
          <w:p w14:paraId="36B77DF2" w14:textId="77777777" w:rsidR="00071309" w:rsidRDefault="00071309" w:rsidP="00071309">
            <w:pPr>
              <w:pStyle w:val="3-"/>
            </w:pPr>
            <w:r>
              <w:tab/>
            </w:r>
            <w:r>
              <w:tab/>
            </w:r>
            <w:r>
              <w:tab/>
            </w:r>
          </w:p>
          <w:p w14:paraId="38678EEC"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//先行スレッド終了フラグ</w:t>
            </w:r>
          </w:p>
          <w:p w14:paraId="77E2BDAF" w14:textId="77777777" w:rsidR="00071309" w:rsidRDefault="00071309" w:rsidP="00071309">
            <w:pPr>
              <w:pStyle w:val="3-"/>
            </w:pPr>
            <w:r>
              <w:tab/>
            </w:r>
            <w:r>
              <w:tab/>
            </w:r>
            <w:r>
              <w:tab/>
              <w:t>s_IsQuirProiorThread = true;</w:t>
            </w:r>
          </w:p>
          <w:p w14:paraId="5093ED7E" w14:textId="77777777" w:rsidR="00071309" w:rsidRDefault="00071309" w:rsidP="00071309">
            <w:pPr>
              <w:pStyle w:val="3-"/>
            </w:pPr>
          </w:p>
          <w:p w14:paraId="560ACB9F"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//先行スレッド処理完了：全待機スレッドを起床</w:t>
            </w:r>
          </w:p>
          <w:p w14:paraId="77326C39" w14:textId="77777777" w:rsidR="00071309" w:rsidRDefault="00071309" w:rsidP="00071309">
            <w:pPr>
              <w:pStyle w:val="3-"/>
            </w:pPr>
            <w:r>
              <w:tab/>
            </w:r>
            <w:r>
              <w:tab/>
            </w:r>
            <w:r>
              <w:tab/>
              <w:t>for (int i = 0; i &lt; s_followThreadNum; ++i)</w:t>
            </w:r>
          </w:p>
          <w:p w14:paraId="646EC243" w14:textId="77777777" w:rsidR="00071309" w:rsidRDefault="00071309" w:rsidP="00071309">
            <w:pPr>
              <w:pStyle w:val="3-"/>
            </w:pPr>
            <w:r>
              <w:tab/>
            </w:r>
            <w:r>
              <w:tab/>
            </w:r>
            <w:r>
              <w:tab/>
              <w:t>{</w:t>
            </w:r>
          </w:p>
          <w:p w14:paraId="081F726A" w14:textId="77777777" w:rsidR="00071309" w:rsidRPr="00C73EA1" w:rsidRDefault="00071309" w:rsidP="00071309">
            <w:pPr>
              <w:pStyle w:val="3-"/>
              <w:rPr>
                <w:color w:val="FF0000"/>
              </w:rPr>
            </w:pPr>
            <w:r>
              <w:tab/>
            </w:r>
            <w:r>
              <w:tab/>
            </w:r>
            <w:r>
              <w:tab/>
            </w:r>
            <w:r>
              <w:tab/>
            </w:r>
            <w:r w:rsidRPr="00C73EA1">
              <w:rPr>
                <w:color w:val="FF0000"/>
              </w:rPr>
              <w:t>s_followFinished[i] = E_PROCESS::PRIOR_IDLE;</w:t>
            </w:r>
          </w:p>
          <w:p w14:paraId="3974F977" w14:textId="77777777" w:rsidR="00071309" w:rsidRDefault="00071309" w:rsidP="00071309">
            <w:pPr>
              <w:pStyle w:val="3-"/>
            </w:pPr>
            <w:r>
              <w:tab/>
            </w:r>
            <w:r>
              <w:tab/>
            </w:r>
            <w:r>
              <w:tab/>
              <w:t>}</w:t>
            </w:r>
          </w:p>
          <w:p w14:paraId="57932378" w14:textId="77777777" w:rsidR="00071309" w:rsidRDefault="00071309" w:rsidP="00071309">
            <w:pPr>
              <w:pStyle w:val="3-"/>
            </w:pPr>
          </w:p>
          <w:p w14:paraId="42C4993F" w14:textId="77777777" w:rsidR="00071309" w:rsidRDefault="00071309" w:rsidP="00071309">
            <w:pPr>
              <w:pStyle w:val="3-"/>
            </w:pPr>
            <w:r>
              <w:tab/>
            </w:r>
            <w:r>
              <w:tab/>
            </w:r>
            <w:r>
              <w:tab/>
              <w:t>break;</w:t>
            </w:r>
          </w:p>
          <w:p w14:paraId="0B37D9E3" w14:textId="77777777" w:rsidR="00071309" w:rsidRDefault="00071309" w:rsidP="00071309">
            <w:pPr>
              <w:pStyle w:val="3-"/>
            </w:pPr>
            <w:r>
              <w:tab/>
            </w:r>
            <w:r>
              <w:tab/>
              <w:t>}</w:t>
            </w:r>
          </w:p>
          <w:p w14:paraId="78AE7E54" w14:textId="77777777" w:rsidR="00071309" w:rsidRDefault="00071309" w:rsidP="00071309">
            <w:pPr>
              <w:pStyle w:val="3-"/>
            </w:pPr>
          </w:p>
          <w:p w14:paraId="59314471" w14:textId="77777777" w:rsidR="00071309" w:rsidRDefault="00071309" w:rsidP="00071309">
            <w:pPr>
              <w:pStyle w:val="3-"/>
            </w:pPr>
            <w:r>
              <w:rPr>
                <w:rFonts w:hint="eastAsia"/>
              </w:rPr>
              <w:tab/>
            </w:r>
            <w:r>
              <w:rPr>
                <w:rFonts w:hint="eastAsia"/>
              </w:rPr>
              <w:tab/>
            </w:r>
            <w:r w:rsidRPr="00C73EA1">
              <w:rPr>
                <w:rFonts w:hint="eastAsia"/>
                <w:color w:val="00B050"/>
              </w:rPr>
              <w:t>//データ表示（前）</w:t>
            </w:r>
          </w:p>
          <w:p w14:paraId="521B7A7E" w14:textId="77777777" w:rsidR="00071309" w:rsidRDefault="00071309" w:rsidP="00071309">
            <w:pPr>
              <w:pStyle w:val="3-"/>
            </w:pPr>
            <w:r>
              <w:tab/>
            </w:r>
            <w:r>
              <w:tab/>
              <w:t>printf("(P)%s: [BEFORE] commonData=%d, tlsData=%d\n", name, s_commonData, s_tlsData);</w:t>
            </w:r>
          </w:p>
          <w:p w14:paraId="03370CA4" w14:textId="77777777" w:rsidR="00071309" w:rsidRDefault="00071309" w:rsidP="00071309">
            <w:pPr>
              <w:pStyle w:val="3-"/>
            </w:pPr>
            <w:r>
              <w:tab/>
            </w:r>
            <w:r>
              <w:tab/>
              <w:t>fflush(stdout);</w:t>
            </w:r>
          </w:p>
          <w:p w14:paraId="71ECB363" w14:textId="77777777" w:rsidR="00071309" w:rsidRDefault="00071309" w:rsidP="00071309">
            <w:pPr>
              <w:pStyle w:val="3-"/>
            </w:pPr>
          </w:p>
          <w:p w14:paraId="20AAC592" w14:textId="77777777" w:rsidR="00071309" w:rsidRDefault="00071309" w:rsidP="00071309">
            <w:pPr>
              <w:pStyle w:val="3-"/>
            </w:pPr>
            <w:r>
              <w:rPr>
                <w:rFonts w:hint="eastAsia"/>
              </w:rPr>
              <w:tab/>
            </w:r>
            <w:r>
              <w:rPr>
                <w:rFonts w:hint="eastAsia"/>
              </w:rPr>
              <w:tab/>
            </w:r>
            <w:r w:rsidRPr="00C73EA1">
              <w:rPr>
                <w:rFonts w:hint="eastAsia"/>
                <w:color w:val="00B050"/>
              </w:rPr>
              <w:t>//データ取得</w:t>
            </w:r>
          </w:p>
          <w:p w14:paraId="526A2C1C" w14:textId="77777777" w:rsidR="00071309" w:rsidRDefault="00071309" w:rsidP="00071309">
            <w:pPr>
              <w:pStyle w:val="3-"/>
            </w:pPr>
            <w:r>
              <w:tab/>
            </w:r>
            <w:r>
              <w:tab/>
              <w:t>int common_data = s_commonData;</w:t>
            </w:r>
          </w:p>
          <w:p w14:paraId="4E2AFF3E" w14:textId="77777777" w:rsidR="00071309" w:rsidRDefault="00071309" w:rsidP="00071309">
            <w:pPr>
              <w:pStyle w:val="3-"/>
            </w:pPr>
            <w:r>
              <w:tab/>
            </w:r>
            <w:r>
              <w:tab/>
              <w:t>int tls_data = s_tlsData;</w:t>
            </w:r>
          </w:p>
          <w:p w14:paraId="628EDBE4" w14:textId="77777777" w:rsidR="00071309" w:rsidRDefault="00071309" w:rsidP="00071309">
            <w:pPr>
              <w:pStyle w:val="3-"/>
            </w:pPr>
          </w:p>
          <w:p w14:paraId="1D96A906"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//データ更新</w:t>
            </w:r>
          </w:p>
          <w:p w14:paraId="37DF13F0" w14:textId="77777777" w:rsidR="00071309" w:rsidRDefault="00071309" w:rsidP="00071309">
            <w:pPr>
              <w:pStyle w:val="3-"/>
            </w:pPr>
            <w:r>
              <w:tab/>
            </w:r>
            <w:r>
              <w:tab/>
              <w:t>++common_data;</w:t>
            </w:r>
          </w:p>
          <w:p w14:paraId="040C9FFB" w14:textId="77777777" w:rsidR="00071309" w:rsidRDefault="00071309" w:rsidP="00071309">
            <w:pPr>
              <w:pStyle w:val="3-"/>
            </w:pPr>
            <w:r>
              <w:tab/>
            </w:r>
            <w:r>
              <w:tab/>
              <w:t>++tls_data;</w:t>
            </w:r>
          </w:p>
          <w:p w14:paraId="7361FFBA" w14:textId="77777777" w:rsidR="00071309" w:rsidRDefault="00071309" w:rsidP="00071309">
            <w:pPr>
              <w:pStyle w:val="3-"/>
            </w:pPr>
          </w:p>
          <w:p w14:paraId="119C6E78" w14:textId="77777777" w:rsidR="00071309" w:rsidRDefault="00071309" w:rsidP="00071309">
            <w:pPr>
              <w:pStyle w:val="3-"/>
            </w:pPr>
            <w:r>
              <w:rPr>
                <w:rFonts w:hint="eastAsia"/>
              </w:rPr>
              <w:tab/>
            </w:r>
            <w:r>
              <w:rPr>
                <w:rFonts w:hint="eastAsia"/>
              </w:rPr>
              <w:tab/>
            </w:r>
            <w:r w:rsidRPr="00C73EA1">
              <w:rPr>
                <w:rFonts w:hint="eastAsia"/>
                <w:color w:val="00B050"/>
              </w:rPr>
              <w:t>//若干ランダムでスリープ（0～499 msec）</w:t>
            </w:r>
          </w:p>
          <w:p w14:paraId="3946BAA6" w14:textId="77777777" w:rsidR="00071309" w:rsidRDefault="00071309" w:rsidP="00071309">
            <w:pPr>
              <w:pStyle w:val="3-"/>
            </w:pPr>
            <w:r>
              <w:tab/>
            </w:r>
            <w:r>
              <w:tab/>
              <w:t>Sleep(rand() % 500);</w:t>
            </w:r>
          </w:p>
          <w:p w14:paraId="69734FF6" w14:textId="77777777" w:rsidR="00071309" w:rsidRDefault="00071309" w:rsidP="00071309">
            <w:pPr>
              <w:pStyle w:val="3-"/>
            </w:pPr>
          </w:p>
          <w:p w14:paraId="07CF9285"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//データ書き戻し</w:t>
            </w:r>
          </w:p>
          <w:p w14:paraId="4134BF59" w14:textId="77777777" w:rsidR="00071309" w:rsidRDefault="00071309" w:rsidP="00071309">
            <w:pPr>
              <w:pStyle w:val="3-"/>
            </w:pPr>
            <w:r>
              <w:tab/>
            </w:r>
            <w:r>
              <w:tab/>
              <w:t>s_commonData = common_data;</w:t>
            </w:r>
          </w:p>
          <w:p w14:paraId="1F9D9AAB" w14:textId="77777777" w:rsidR="00071309" w:rsidRDefault="00071309" w:rsidP="00071309">
            <w:pPr>
              <w:pStyle w:val="3-"/>
            </w:pPr>
            <w:r>
              <w:tab/>
            </w:r>
            <w:r>
              <w:tab/>
              <w:t>s_tlsData = tls_data;</w:t>
            </w:r>
          </w:p>
          <w:p w14:paraId="7C4343B8" w14:textId="77777777" w:rsidR="00071309" w:rsidRDefault="00071309" w:rsidP="00071309">
            <w:pPr>
              <w:pStyle w:val="3-"/>
            </w:pPr>
          </w:p>
          <w:p w14:paraId="3B89F37D" w14:textId="77777777" w:rsidR="00071309" w:rsidRDefault="00071309" w:rsidP="00071309">
            <w:pPr>
              <w:pStyle w:val="3-"/>
            </w:pPr>
            <w:r>
              <w:rPr>
                <w:rFonts w:hint="eastAsia"/>
              </w:rPr>
              <w:tab/>
            </w:r>
            <w:r>
              <w:rPr>
                <w:rFonts w:hint="eastAsia"/>
              </w:rPr>
              <w:tab/>
            </w:r>
            <w:r w:rsidRPr="00C73EA1">
              <w:rPr>
                <w:rFonts w:hint="eastAsia"/>
                <w:color w:val="00B050"/>
              </w:rPr>
              <w:t>//データ表示（後）</w:t>
            </w:r>
          </w:p>
          <w:p w14:paraId="364ECFD0" w14:textId="77777777" w:rsidR="00071309" w:rsidRDefault="00071309" w:rsidP="00071309">
            <w:pPr>
              <w:pStyle w:val="3-"/>
            </w:pPr>
            <w:r>
              <w:tab/>
            </w:r>
            <w:r>
              <w:tab/>
              <w:t>printf("(P)%s: [AFTER]  commonData=%d, tlsData=%d\n", name, s_commonData, s_tlsData);</w:t>
            </w:r>
          </w:p>
          <w:p w14:paraId="08872A65" w14:textId="77777777" w:rsidR="00071309" w:rsidRDefault="00071309" w:rsidP="00071309">
            <w:pPr>
              <w:pStyle w:val="3-"/>
            </w:pPr>
            <w:r>
              <w:tab/>
            </w:r>
            <w:r>
              <w:tab/>
              <w:t>fflush(stdout);</w:t>
            </w:r>
          </w:p>
          <w:p w14:paraId="44721146" w14:textId="77777777" w:rsidR="00071309" w:rsidRDefault="00071309" w:rsidP="00071309">
            <w:pPr>
              <w:pStyle w:val="3-"/>
            </w:pPr>
          </w:p>
          <w:p w14:paraId="670D8730"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//先行スレッド処理完了：全待機スレッドを起床</w:t>
            </w:r>
          </w:p>
          <w:p w14:paraId="0D0837B3" w14:textId="77777777" w:rsidR="00071309" w:rsidRDefault="00071309" w:rsidP="00071309">
            <w:pPr>
              <w:pStyle w:val="3-"/>
            </w:pPr>
            <w:r>
              <w:tab/>
            </w:r>
            <w:r>
              <w:tab/>
              <w:t>for (int i = 0; i &lt; s_followThreadNum; ++i)</w:t>
            </w:r>
          </w:p>
          <w:p w14:paraId="0F4D79CA" w14:textId="77777777" w:rsidR="00071309" w:rsidRDefault="00071309" w:rsidP="00071309">
            <w:pPr>
              <w:pStyle w:val="3-"/>
            </w:pPr>
            <w:r>
              <w:tab/>
            </w:r>
            <w:r>
              <w:tab/>
              <w:t>{</w:t>
            </w:r>
          </w:p>
          <w:p w14:paraId="2A45F0DB" w14:textId="77777777" w:rsidR="00071309" w:rsidRPr="00C73EA1" w:rsidRDefault="00071309" w:rsidP="00071309">
            <w:pPr>
              <w:pStyle w:val="3-"/>
              <w:rPr>
                <w:color w:val="FF0000"/>
              </w:rPr>
            </w:pPr>
            <w:r>
              <w:tab/>
            </w:r>
            <w:r>
              <w:tab/>
            </w:r>
            <w:r>
              <w:tab/>
            </w:r>
            <w:r w:rsidRPr="00C73EA1">
              <w:rPr>
                <w:color w:val="FF0000"/>
              </w:rPr>
              <w:t>s_followFinished[i] = E_PROCESS::PRIOR_IDLE;</w:t>
            </w:r>
          </w:p>
          <w:p w14:paraId="5835DD6B" w14:textId="77777777" w:rsidR="00071309" w:rsidRDefault="00071309" w:rsidP="00071309">
            <w:pPr>
              <w:pStyle w:val="3-"/>
            </w:pPr>
            <w:r>
              <w:tab/>
            </w:r>
            <w:r>
              <w:tab/>
              <w:t>}</w:t>
            </w:r>
          </w:p>
          <w:p w14:paraId="257C463D" w14:textId="77777777" w:rsidR="00071309" w:rsidRDefault="00071309" w:rsidP="00071309">
            <w:pPr>
              <w:pStyle w:val="3-"/>
            </w:pPr>
          </w:p>
          <w:p w14:paraId="2B9F4902" w14:textId="77777777" w:rsidR="00071309" w:rsidRDefault="00071309" w:rsidP="00071309">
            <w:pPr>
              <w:pStyle w:val="3-"/>
            </w:pPr>
            <w:r>
              <w:rPr>
                <w:rFonts w:hint="eastAsia"/>
              </w:rPr>
              <w:tab/>
            </w:r>
            <w:r>
              <w:rPr>
                <w:rFonts w:hint="eastAsia"/>
              </w:rPr>
              <w:tab/>
            </w:r>
            <w:r w:rsidRPr="00C73EA1">
              <w:rPr>
                <w:rFonts w:hint="eastAsia"/>
                <w:color w:val="00B050"/>
              </w:rPr>
              <w:t>//スレッド切り替えのためのスリープ</w:t>
            </w:r>
          </w:p>
          <w:p w14:paraId="18C0AA12" w14:textId="77777777" w:rsidR="00071309" w:rsidRDefault="00071309" w:rsidP="00071309">
            <w:pPr>
              <w:pStyle w:val="3-"/>
            </w:pPr>
            <w:r>
              <w:tab/>
            </w:r>
            <w:r>
              <w:tab/>
              <w:t>Sleep(0);</w:t>
            </w:r>
          </w:p>
          <w:p w14:paraId="32492DEF" w14:textId="77777777" w:rsidR="00071309" w:rsidRPr="00C73EA1" w:rsidRDefault="00071309" w:rsidP="00071309">
            <w:pPr>
              <w:pStyle w:val="3-"/>
              <w:rPr>
                <w:color w:val="00B050"/>
              </w:rPr>
            </w:pPr>
            <w:r>
              <w:rPr>
                <w:rFonts w:hint="eastAsia"/>
              </w:rPr>
              <w:tab/>
            </w:r>
            <w:r w:rsidRPr="00C73EA1">
              <w:rPr>
                <w:rFonts w:hint="eastAsia"/>
                <w:color w:val="00B050"/>
              </w:rPr>
              <w:t>//</w:t>
            </w:r>
            <w:r w:rsidRPr="00C73EA1">
              <w:rPr>
                <w:rFonts w:hint="eastAsia"/>
                <w:color w:val="00B050"/>
              </w:rPr>
              <w:tab/>
              <w:t>//スレッド切り替え</w:t>
            </w:r>
          </w:p>
          <w:p w14:paraId="3C7408E9" w14:textId="77777777" w:rsidR="00071309" w:rsidRPr="00C73EA1" w:rsidRDefault="00071309" w:rsidP="00071309">
            <w:pPr>
              <w:pStyle w:val="3-"/>
              <w:rPr>
                <w:color w:val="00B050"/>
              </w:rPr>
            </w:pPr>
            <w:r w:rsidRPr="00C73EA1">
              <w:rPr>
                <w:rFonts w:hint="eastAsia"/>
                <w:color w:val="00B050"/>
              </w:rPr>
              <w:tab/>
              <w:t>//</w:t>
            </w:r>
            <w:r w:rsidRPr="00C73EA1">
              <w:rPr>
                <w:rFonts w:hint="eastAsia"/>
                <w:color w:val="00B050"/>
              </w:rPr>
              <w:tab/>
              <w:t>SwitchToThread();//OSに任せて再スケジューリング</w:t>
            </w:r>
          </w:p>
          <w:p w14:paraId="4A869960" w14:textId="77777777" w:rsidR="00071309" w:rsidRPr="00C73EA1" w:rsidRDefault="00071309" w:rsidP="00071309">
            <w:pPr>
              <w:pStyle w:val="3-"/>
              <w:rPr>
                <w:color w:val="00B050"/>
              </w:rPr>
            </w:pPr>
            <w:r w:rsidRPr="00C73EA1">
              <w:rPr>
                <w:rFonts w:hint="eastAsia"/>
                <w:color w:val="00B050"/>
              </w:rPr>
              <w:tab/>
              <w:t>//</w:t>
            </w:r>
            <w:r w:rsidRPr="00C73EA1">
              <w:rPr>
                <w:rFonts w:hint="eastAsia"/>
                <w:color w:val="00B050"/>
              </w:rPr>
              <w:tab/>
              <w:t>Yield();//廃止</w:t>
            </w:r>
          </w:p>
          <w:p w14:paraId="28B6E3B3" w14:textId="77777777" w:rsidR="00071309" w:rsidRDefault="00071309" w:rsidP="00071309">
            <w:pPr>
              <w:pStyle w:val="3-"/>
            </w:pPr>
            <w:r>
              <w:tab/>
              <w:t>}</w:t>
            </w:r>
          </w:p>
          <w:p w14:paraId="0B4A0C1E" w14:textId="77777777" w:rsidR="00071309" w:rsidRDefault="00071309" w:rsidP="00071309">
            <w:pPr>
              <w:pStyle w:val="3-"/>
            </w:pPr>
          </w:p>
          <w:p w14:paraId="32BF9651" w14:textId="77777777" w:rsidR="00071309" w:rsidRPr="00C73EA1" w:rsidRDefault="00071309" w:rsidP="00071309">
            <w:pPr>
              <w:pStyle w:val="3-"/>
              <w:rPr>
                <w:color w:val="00B050"/>
              </w:rPr>
            </w:pPr>
            <w:r>
              <w:rPr>
                <w:rFonts w:hint="eastAsia"/>
              </w:rPr>
              <w:tab/>
            </w:r>
            <w:r w:rsidRPr="00C73EA1">
              <w:rPr>
                <w:rFonts w:hint="eastAsia"/>
                <w:color w:val="00B050"/>
              </w:rPr>
              <w:t>//終了</w:t>
            </w:r>
          </w:p>
          <w:p w14:paraId="7AF67CD6" w14:textId="77777777" w:rsidR="00071309" w:rsidRDefault="00071309" w:rsidP="00071309">
            <w:pPr>
              <w:pStyle w:val="3-"/>
            </w:pPr>
            <w:r>
              <w:tab/>
              <w:t>printf("- end:(P)%s -\n", name);</w:t>
            </w:r>
          </w:p>
          <w:p w14:paraId="5D200EA8" w14:textId="77777777" w:rsidR="00071309" w:rsidRDefault="00071309" w:rsidP="00071309">
            <w:pPr>
              <w:pStyle w:val="3-"/>
            </w:pPr>
            <w:r>
              <w:tab/>
              <w:t>fflush(stdout);</w:t>
            </w:r>
          </w:p>
          <w:p w14:paraId="31DF390B" w14:textId="77777777" w:rsidR="00071309" w:rsidRDefault="00071309" w:rsidP="00071309">
            <w:pPr>
              <w:pStyle w:val="3-"/>
            </w:pPr>
            <w:r>
              <w:tab/>
              <w:t>return 0;</w:t>
            </w:r>
          </w:p>
          <w:p w14:paraId="5B9C380E" w14:textId="77777777" w:rsidR="00071309" w:rsidRDefault="00071309" w:rsidP="00071309">
            <w:pPr>
              <w:pStyle w:val="3-"/>
            </w:pPr>
            <w:r>
              <w:t>}</w:t>
            </w:r>
          </w:p>
          <w:p w14:paraId="131F61DB" w14:textId="77777777" w:rsidR="00071309" w:rsidRDefault="00071309" w:rsidP="00071309">
            <w:pPr>
              <w:pStyle w:val="3-"/>
            </w:pPr>
          </w:p>
          <w:p w14:paraId="35F9D032" w14:textId="77777777" w:rsidR="00071309" w:rsidRPr="00C73EA1" w:rsidRDefault="00071309" w:rsidP="00071309">
            <w:pPr>
              <w:pStyle w:val="3-"/>
              <w:rPr>
                <w:color w:val="00B050"/>
              </w:rPr>
            </w:pPr>
            <w:r w:rsidRPr="00C73EA1">
              <w:rPr>
                <w:rFonts w:hint="eastAsia"/>
                <w:color w:val="00B050"/>
              </w:rPr>
              <w:t>//後続スレッド</w:t>
            </w:r>
          </w:p>
          <w:p w14:paraId="4BB4EC80" w14:textId="77777777" w:rsidR="00071309" w:rsidRDefault="00071309" w:rsidP="00071309">
            <w:pPr>
              <w:pStyle w:val="3-"/>
            </w:pPr>
            <w:r>
              <w:t>unsigned int WINAPI followThreadFunc(void* param_p)</w:t>
            </w:r>
          </w:p>
          <w:p w14:paraId="76E1B846" w14:textId="77777777" w:rsidR="00071309" w:rsidRDefault="00071309" w:rsidP="00071309">
            <w:pPr>
              <w:pStyle w:val="3-"/>
            </w:pPr>
            <w:r>
              <w:t>{</w:t>
            </w:r>
          </w:p>
          <w:p w14:paraId="4C674419" w14:textId="77777777" w:rsidR="00071309" w:rsidRPr="00C73EA1" w:rsidRDefault="00071309" w:rsidP="00071309">
            <w:pPr>
              <w:pStyle w:val="3-"/>
              <w:rPr>
                <w:color w:val="00B050"/>
              </w:rPr>
            </w:pPr>
            <w:r>
              <w:rPr>
                <w:rFonts w:hint="eastAsia"/>
              </w:rPr>
              <w:tab/>
            </w:r>
            <w:r w:rsidRPr="00C73EA1">
              <w:rPr>
                <w:rFonts w:hint="eastAsia"/>
                <w:color w:val="00B050"/>
              </w:rPr>
              <w:t>//パラメータ受け取り</w:t>
            </w:r>
          </w:p>
          <w:p w14:paraId="30AC57DD" w14:textId="77777777" w:rsidR="00071309" w:rsidRDefault="00071309" w:rsidP="00071309">
            <w:pPr>
              <w:pStyle w:val="3-"/>
            </w:pPr>
            <w:r>
              <w:tab/>
              <w:t>const char* name = static_cast&lt;const char*&gt;(param_p);</w:t>
            </w:r>
          </w:p>
          <w:p w14:paraId="5EB37886" w14:textId="77777777" w:rsidR="00071309" w:rsidRDefault="00071309" w:rsidP="00071309">
            <w:pPr>
              <w:pStyle w:val="3-"/>
            </w:pPr>
          </w:p>
          <w:p w14:paraId="26239236" w14:textId="77777777" w:rsidR="00071309" w:rsidRPr="00C73EA1" w:rsidRDefault="00071309" w:rsidP="00071309">
            <w:pPr>
              <w:pStyle w:val="3-"/>
              <w:rPr>
                <w:color w:val="00B050"/>
              </w:rPr>
            </w:pPr>
            <w:r>
              <w:rPr>
                <w:rFonts w:hint="eastAsia"/>
              </w:rPr>
              <w:tab/>
            </w:r>
            <w:r w:rsidRPr="00C73EA1">
              <w:rPr>
                <w:rFonts w:hint="eastAsia"/>
                <w:color w:val="00B050"/>
              </w:rPr>
              <w:t>//後続スレッド数カウントアップ</w:t>
            </w:r>
          </w:p>
          <w:p w14:paraId="3DACD9D0" w14:textId="77777777" w:rsidR="00071309" w:rsidRDefault="00071309" w:rsidP="00071309">
            <w:pPr>
              <w:pStyle w:val="3-"/>
            </w:pPr>
            <w:r>
              <w:tab/>
              <w:t>LONG thread_no = InterlockedIncrement(&amp;s_followThreadNo) - 1;</w:t>
            </w:r>
          </w:p>
          <w:p w14:paraId="2B2CE33F" w14:textId="77777777" w:rsidR="00071309" w:rsidRDefault="00071309" w:rsidP="00071309">
            <w:pPr>
              <w:pStyle w:val="3-"/>
            </w:pPr>
          </w:p>
          <w:p w14:paraId="7416A3D4" w14:textId="77777777" w:rsidR="00071309" w:rsidRDefault="00071309" w:rsidP="00071309">
            <w:pPr>
              <w:pStyle w:val="3-"/>
            </w:pPr>
            <w:r>
              <w:rPr>
                <w:rFonts w:hint="eastAsia"/>
              </w:rPr>
              <w:tab/>
            </w:r>
            <w:r w:rsidRPr="00C73EA1">
              <w:rPr>
                <w:rFonts w:hint="eastAsia"/>
                <w:color w:val="00B050"/>
              </w:rPr>
              <w:t>//開始</w:t>
            </w:r>
          </w:p>
          <w:p w14:paraId="2397E1D8" w14:textId="77777777" w:rsidR="00071309" w:rsidRDefault="00071309" w:rsidP="00071309">
            <w:pPr>
              <w:pStyle w:val="3-"/>
            </w:pPr>
            <w:r>
              <w:tab/>
              <w:t>printf("- begin:(F)[%d]%s -\n", thread_no, name);</w:t>
            </w:r>
          </w:p>
          <w:p w14:paraId="14BFEF9E" w14:textId="77777777" w:rsidR="00071309" w:rsidRDefault="00071309" w:rsidP="00071309">
            <w:pPr>
              <w:pStyle w:val="3-"/>
            </w:pPr>
            <w:r>
              <w:tab/>
              <w:t>fflush(stdout);</w:t>
            </w:r>
          </w:p>
          <w:p w14:paraId="22583334" w14:textId="77777777" w:rsidR="00071309" w:rsidRDefault="00071309" w:rsidP="00071309">
            <w:pPr>
              <w:pStyle w:val="3-"/>
            </w:pPr>
          </w:p>
          <w:p w14:paraId="2CB10B36" w14:textId="3CD94592" w:rsidR="00071309" w:rsidRPr="00C73EA1" w:rsidRDefault="00071309" w:rsidP="00071309">
            <w:pPr>
              <w:pStyle w:val="3-"/>
              <w:rPr>
                <w:color w:val="00B050"/>
              </w:rPr>
            </w:pPr>
            <w:r>
              <w:rPr>
                <w:rFonts w:hint="eastAsia"/>
              </w:rPr>
              <w:lastRenderedPageBreak/>
              <w:tab/>
            </w:r>
            <w:r w:rsidRPr="00C73EA1">
              <w:rPr>
                <w:rFonts w:hint="eastAsia"/>
                <w:color w:val="00B050"/>
              </w:rPr>
              <w:t>//</w:t>
            </w:r>
            <w:r w:rsidR="00C73EA1">
              <w:rPr>
                <w:rFonts w:hint="eastAsia"/>
                <w:color w:val="00B050"/>
              </w:rPr>
              <w:t>後続</w:t>
            </w:r>
            <w:r w:rsidRPr="00C73EA1">
              <w:rPr>
                <w:rFonts w:hint="eastAsia"/>
                <w:color w:val="00B050"/>
              </w:rPr>
              <w:t>スレッド処理完了：待機スレッドを起床</w:t>
            </w:r>
          </w:p>
          <w:p w14:paraId="1F07EEBC" w14:textId="77777777" w:rsidR="00071309" w:rsidRPr="00C73EA1" w:rsidRDefault="00071309" w:rsidP="00071309">
            <w:pPr>
              <w:pStyle w:val="3-"/>
              <w:rPr>
                <w:color w:val="FF0000"/>
              </w:rPr>
            </w:pPr>
            <w:r>
              <w:tab/>
            </w:r>
            <w:r w:rsidRPr="00C73EA1">
              <w:rPr>
                <w:color w:val="FF0000"/>
              </w:rPr>
              <w:t>s_followFinished[thread_no] = E_PROCESS::FOLLOW_IDLE;</w:t>
            </w:r>
          </w:p>
          <w:p w14:paraId="0E5E6D27" w14:textId="77777777" w:rsidR="00071309" w:rsidRDefault="00071309" w:rsidP="00071309">
            <w:pPr>
              <w:pStyle w:val="3-"/>
            </w:pPr>
          </w:p>
          <w:p w14:paraId="578E3640" w14:textId="77777777" w:rsidR="00071309" w:rsidRPr="00C73EA1" w:rsidRDefault="00071309" w:rsidP="00071309">
            <w:pPr>
              <w:pStyle w:val="3-"/>
              <w:rPr>
                <w:color w:val="00B050"/>
              </w:rPr>
            </w:pPr>
            <w:r>
              <w:rPr>
                <w:rFonts w:hint="eastAsia"/>
              </w:rPr>
              <w:tab/>
            </w:r>
            <w:r w:rsidRPr="00C73EA1">
              <w:rPr>
                <w:rFonts w:hint="eastAsia"/>
                <w:color w:val="00B050"/>
              </w:rPr>
              <w:t>//処理</w:t>
            </w:r>
          </w:p>
          <w:p w14:paraId="05C4213A" w14:textId="77777777" w:rsidR="00071309" w:rsidRDefault="00071309" w:rsidP="00071309">
            <w:pPr>
              <w:pStyle w:val="3-"/>
            </w:pPr>
            <w:r>
              <w:tab/>
              <w:t>while (1)</w:t>
            </w:r>
          </w:p>
          <w:p w14:paraId="503B57BB" w14:textId="77777777" w:rsidR="00071309" w:rsidRDefault="00071309" w:rsidP="00071309">
            <w:pPr>
              <w:pStyle w:val="3-"/>
            </w:pPr>
            <w:r>
              <w:tab/>
              <w:t>{</w:t>
            </w:r>
          </w:p>
          <w:p w14:paraId="0FA17A7A"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//先行スレッド処理完了待ち</w:t>
            </w:r>
          </w:p>
          <w:p w14:paraId="72EF6377" w14:textId="77777777" w:rsidR="00C73EA1" w:rsidRPr="00C73EA1" w:rsidRDefault="00071309" w:rsidP="00071309">
            <w:pPr>
              <w:pStyle w:val="3-"/>
              <w:rPr>
                <w:color w:val="FF0000"/>
              </w:rPr>
            </w:pPr>
            <w:r w:rsidRPr="00C73EA1">
              <w:rPr>
                <w:color w:val="FF0000"/>
              </w:rPr>
              <w:tab/>
            </w:r>
            <w:r w:rsidRPr="00C73EA1">
              <w:rPr>
                <w:color w:val="FF0000"/>
              </w:rPr>
              <w:tab/>
              <w:t>while (InterlockedCompareExchange(&amp;s_followFinished[thread_no], E_PROCESS::FOLLOW_RUNNING,</w:t>
            </w:r>
          </w:p>
          <w:p w14:paraId="40E4501E" w14:textId="72A3463D" w:rsidR="00071309" w:rsidRPr="00C73EA1" w:rsidRDefault="00C73EA1" w:rsidP="00071309">
            <w:pPr>
              <w:pStyle w:val="3-"/>
              <w:rPr>
                <w:color w:val="FF0000"/>
              </w:rPr>
            </w:pP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00071309" w:rsidRPr="00C73EA1">
              <w:rPr>
                <w:color w:val="FF0000"/>
              </w:rPr>
              <w:t xml:space="preserve"> E_PROCESS::PRIOR_IDLE) != E_PROCESS::PRIOR_IDLE){}</w:t>
            </w:r>
          </w:p>
          <w:p w14:paraId="11E278C6" w14:textId="77777777" w:rsidR="00071309" w:rsidRDefault="00071309" w:rsidP="00071309">
            <w:pPr>
              <w:pStyle w:val="3-"/>
            </w:pPr>
          </w:p>
          <w:p w14:paraId="384010A8" w14:textId="77777777" w:rsidR="00071309" w:rsidRDefault="00071309" w:rsidP="00071309">
            <w:pPr>
              <w:pStyle w:val="3-"/>
            </w:pPr>
            <w:r>
              <w:rPr>
                <w:rFonts w:hint="eastAsia"/>
              </w:rPr>
              <w:tab/>
            </w:r>
            <w:r>
              <w:rPr>
                <w:rFonts w:hint="eastAsia"/>
              </w:rPr>
              <w:tab/>
            </w:r>
            <w:r w:rsidRPr="00C73EA1">
              <w:rPr>
                <w:rFonts w:hint="eastAsia"/>
                <w:color w:val="00B050"/>
              </w:rPr>
              <w:t>//終了確認</w:t>
            </w:r>
          </w:p>
          <w:p w14:paraId="0CCBD6E0" w14:textId="77777777" w:rsidR="00071309" w:rsidRDefault="00071309" w:rsidP="00071309">
            <w:pPr>
              <w:pStyle w:val="3-"/>
            </w:pPr>
            <w:r>
              <w:tab/>
            </w:r>
            <w:r>
              <w:tab/>
              <w:t>if (s_IsQuirProiorThread)</w:t>
            </w:r>
          </w:p>
          <w:p w14:paraId="02FEFAB0" w14:textId="77777777" w:rsidR="00071309" w:rsidRDefault="00071309" w:rsidP="00071309">
            <w:pPr>
              <w:pStyle w:val="3-"/>
            </w:pPr>
            <w:r>
              <w:tab/>
            </w:r>
            <w:r>
              <w:tab/>
              <w:t>{</w:t>
            </w:r>
          </w:p>
          <w:p w14:paraId="0AE3E4F8" w14:textId="77777777" w:rsidR="00071309" w:rsidRDefault="00071309" w:rsidP="00071309">
            <w:pPr>
              <w:pStyle w:val="3-"/>
            </w:pPr>
            <w:r>
              <w:rPr>
                <w:rFonts w:hint="eastAsia"/>
              </w:rPr>
              <w:tab/>
            </w:r>
            <w:r>
              <w:rPr>
                <w:rFonts w:hint="eastAsia"/>
              </w:rPr>
              <w:tab/>
            </w:r>
            <w:r>
              <w:rPr>
                <w:rFonts w:hint="eastAsia"/>
              </w:rPr>
              <w:tab/>
            </w:r>
            <w:r w:rsidRPr="00C73EA1">
              <w:rPr>
                <w:rFonts w:hint="eastAsia"/>
                <w:color w:val="00B050"/>
              </w:rPr>
              <w:t>//処理終了</w:t>
            </w:r>
          </w:p>
          <w:p w14:paraId="63D3A5F5" w14:textId="77777777" w:rsidR="00071309" w:rsidRDefault="00071309" w:rsidP="00071309">
            <w:pPr>
              <w:pStyle w:val="3-"/>
            </w:pPr>
            <w:r>
              <w:tab/>
            </w:r>
            <w:r>
              <w:tab/>
            </w:r>
            <w:r>
              <w:tab/>
              <w:t>printf("(F)[%d]%s: [QUIT]\n", thread_no, name);</w:t>
            </w:r>
          </w:p>
          <w:p w14:paraId="49928AC0" w14:textId="77777777" w:rsidR="00071309" w:rsidRDefault="00071309" w:rsidP="00071309">
            <w:pPr>
              <w:pStyle w:val="3-"/>
            </w:pPr>
            <w:r>
              <w:tab/>
            </w:r>
            <w:r>
              <w:tab/>
            </w:r>
            <w:r>
              <w:tab/>
              <w:t>fflush(stdout);</w:t>
            </w:r>
          </w:p>
          <w:p w14:paraId="15E1C1BE" w14:textId="77777777" w:rsidR="00071309" w:rsidRDefault="00071309" w:rsidP="00071309">
            <w:pPr>
              <w:pStyle w:val="3-"/>
            </w:pPr>
          </w:p>
          <w:p w14:paraId="10D24F46" w14:textId="77777777" w:rsidR="00071309" w:rsidRDefault="00071309" w:rsidP="00071309">
            <w:pPr>
              <w:pStyle w:val="3-"/>
            </w:pPr>
            <w:r>
              <w:tab/>
            </w:r>
            <w:r>
              <w:tab/>
            </w:r>
            <w:r>
              <w:tab/>
              <w:t>break;</w:t>
            </w:r>
          </w:p>
          <w:p w14:paraId="6F37DB36" w14:textId="77777777" w:rsidR="00071309" w:rsidRDefault="00071309" w:rsidP="00071309">
            <w:pPr>
              <w:pStyle w:val="3-"/>
            </w:pPr>
            <w:r>
              <w:tab/>
            </w:r>
            <w:r>
              <w:tab/>
              <w:t>}</w:t>
            </w:r>
          </w:p>
          <w:p w14:paraId="4CE19BF4" w14:textId="77777777" w:rsidR="00071309" w:rsidRDefault="00071309" w:rsidP="00071309">
            <w:pPr>
              <w:pStyle w:val="3-"/>
            </w:pPr>
          </w:p>
          <w:p w14:paraId="0628CADE" w14:textId="77777777" w:rsidR="00071309" w:rsidRDefault="00071309" w:rsidP="00071309">
            <w:pPr>
              <w:pStyle w:val="3-"/>
            </w:pPr>
            <w:r>
              <w:rPr>
                <w:rFonts w:hint="eastAsia"/>
              </w:rPr>
              <w:tab/>
            </w:r>
            <w:r>
              <w:rPr>
                <w:rFonts w:hint="eastAsia"/>
              </w:rPr>
              <w:tab/>
            </w:r>
            <w:r w:rsidRPr="00C73EA1">
              <w:rPr>
                <w:rFonts w:hint="eastAsia"/>
                <w:color w:val="00B050"/>
              </w:rPr>
              <w:t>//データ表示（前）</w:t>
            </w:r>
          </w:p>
          <w:p w14:paraId="65FB575A" w14:textId="77777777" w:rsidR="00071309" w:rsidRDefault="00071309" w:rsidP="00071309">
            <w:pPr>
              <w:pStyle w:val="3-"/>
            </w:pPr>
            <w:r>
              <w:tab/>
            </w:r>
            <w:r>
              <w:tab/>
              <w:t>printf("(F)[%d]%s: [BEFORE] commonData=%d, tlsData=%d\n", thread_no, name, s_commonData, s_tlsData);</w:t>
            </w:r>
          </w:p>
          <w:p w14:paraId="7652F414" w14:textId="77777777" w:rsidR="00071309" w:rsidRDefault="00071309" w:rsidP="00071309">
            <w:pPr>
              <w:pStyle w:val="3-"/>
            </w:pPr>
            <w:r>
              <w:tab/>
            </w:r>
            <w:r>
              <w:tab/>
              <w:t>fflush(stdout);</w:t>
            </w:r>
          </w:p>
          <w:p w14:paraId="676AA20B" w14:textId="77777777" w:rsidR="00071309" w:rsidRDefault="00071309" w:rsidP="00071309">
            <w:pPr>
              <w:pStyle w:val="3-"/>
            </w:pPr>
          </w:p>
          <w:p w14:paraId="00D766BA" w14:textId="77777777" w:rsidR="00071309" w:rsidRDefault="00071309" w:rsidP="00071309">
            <w:pPr>
              <w:pStyle w:val="3-"/>
            </w:pPr>
            <w:r>
              <w:rPr>
                <w:rFonts w:hint="eastAsia"/>
              </w:rPr>
              <w:tab/>
            </w:r>
            <w:r>
              <w:rPr>
                <w:rFonts w:hint="eastAsia"/>
              </w:rPr>
              <w:tab/>
            </w:r>
            <w:r w:rsidRPr="00C73EA1">
              <w:rPr>
                <w:rFonts w:hint="eastAsia"/>
                <w:color w:val="00B050"/>
              </w:rPr>
              <w:t>//データ取得</w:t>
            </w:r>
          </w:p>
          <w:p w14:paraId="628CA22B" w14:textId="77777777" w:rsidR="00071309" w:rsidRDefault="00071309" w:rsidP="00071309">
            <w:pPr>
              <w:pStyle w:val="3-"/>
            </w:pPr>
            <w:r>
              <w:tab/>
            </w:r>
            <w:r>
              <w:tab/>
              <w:t>int common_data = s_commonData;</w:t>
            </w:r>
          </w:p>
          <w:p w14:paraId="48363918" w14:textId="77777777" w:rsidR="00071309" w:rsidRDefault="00071309" w:rsidP="00071309">
            <w:pPr>
              <w:pStyle w:val="3-"/>
            </w:pPr>
            <w:r>
              <w:tab/>
            </w:r>
            <w:r>
              <w:tab/>
              <w:t>int tls_data = s_tlsData;</w:t>
            </w:r>
          </w:p>
          <w:p w14:paraId="63391B1E" w14:textId="77777777" w:rsidR="00071309" w:rsidRDefault="00071309" w:rsidP="00071309">
            <w:pPr>
              <w:pStyle w:val="3-"/>
            </w:pPr>
          </w:p>
          <w:p w14:paraId="20D24017" w14:textId="77777777" w:rsidR="00071309" w:rsidRDefault="00071309" w:rsidP="00071309">
            <w:pPr>
              <w:pStyle w:val="3-"/>
            </w:pPr>
            <w:r>
              <w:rPr>
                <w:rFonts w:hint="eastAsia"/>
              </w:rPr>
              <w:tab/>
            </w:r>
            <w:r>
              <w:rPr>
                <w:rFonts w:hint="eastAsia"/>
              </w:rPr>
              <w:tab/>
            </w:r>
            <w:r w:rsidRPr="00C73EA1">
              <w:rPr>
                <w:rFonts w:hint="eastAsia"/>
                <w:color w:val="00B050"/>
              </w:rPr>
              <w:t>//データ更新</w:t>
            </w:r>
          </w:p>
          <w:p w14:paraId="3CF1854D" w14:textId="77777777" w:rsidR="00071309" w:rsidRDefault="00071309" w:rsidP="00071309">
            <w:pPr>
              <w:pStyle w:val="3-"/>
            </w:pPr>
            <w:r>
              <w:tab/>
            </w:r>
            <w:r>
              <w:tab/>
              <w:t>++tls_data;</w:t>
            </w:r>
          </w:p>
          <w:p w14:paraId="1893B7BD" w14:textId="77777777" w:rsidR="00071309" w:rsidRDefault="00071309" w:rsidP="00071309">
            <w:pPr>
              <w:pStyle w:val="3-"/>
            </w:pPr>
          </w:p>
          <w:p w14:paraId="75FC7C30"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//若干ランダムでスリープ（0～500 msec）</w:t>
            </w:r>
          </w:p>
          <w:p w14:paraId="723535EB" w14:textId="77777777" w:rsidR="00071309" w:rsidRDefault="00071309" w:rsidP="00071309">
            <w:pPr>
              <w:pStyle w:val="3-"/>
            </w:pPr>
            <w:r>
              <w:tab/>
            </w:r>
            <w:r>
              <w:tab/>
              <w:t>Sleep(rand() % 500);</w:t>
            </w:r>
          </w:p>
          <w:p w14:paraId="7E627B91" w14:textId="77777777" w:rsidR="00071309" w:rsidRDefault="00071309" w:rsidP="00071309">
            <w:pPr>
              <w:pStyle w:val="3-"/>
            </w:pPr>
          </w:p>
          <w:p w14:paraId="232B6BFA"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//データ書き戻し</w:t>
            </w:r>
          </w:p>
          <w:p w14:paraId="53DA2ADD" w14:textId="77777777" w:rsidR="00071309" w:rsidRDefault="00071309" w:rsidP="00071309">
            <w:pPr>
              <w:pStyle w:val="3-"/>
            </w:pPr>
            <w:r>
              <w:tab/>
            </w:r>
            <w:r>
              <w:tab/>
              <w:t>s_tlsData = tls_data;</w:t>
            </w:r>
          </w:p>
          <w:p w14:paraId="73AB4057" w14:textId="77777777" w:rsidR="00071309" w:rsidRDefault="00071309" w:rsidP="00071309">
            <w:pPr>
              <w:pStyle w:val="3-"/>
            </w:pPr>
          </w:p>
          <w:p w14:paraId="0BD04491"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//データ表示（後）</w:t>
            </w:r>
          </w:p>
          <w:p w14:paraId="4FE32500" w14:textId="77777777" w:rsidR="00071309" w:rsidRDefault="00071309" w:rsidP="00071309">
            <w:pPr>
              <w:pStyle w:val="3-"/>
            </w:pPr>
            <w:r>
              <w:tab/>
            </w:r>
            <w:r>
              <w:tab/>
              <w:t>printf("(F)[%d]%s: [AFTER]  commonData=%d, tlsData=%d\n", thread_no, name, s_commonData, s_tlsData);</w:t>
            </w:r>
          </w:p>
          <w:p w14:paraId="580F3EED" w14:textId="77777777" w:rsidR="00071309" w:rsidRDefault="00071309" w:rsidP="00071309">
            <w:pPr>
              <w:pStyle w:val="3-"/>
            </w:pPr>
            <w:r>
              <w:tab/>
            </w:r>
            <w:r>
              <w:tab/>
              <w:t>fflush(stdout);</w:t>
            </w:r>
          </w:p>
          <w:p w14:paraId="5BEDE057" w14:textId="77777777" w:rsidR="00071309" w:rsidRDefault="00071309" w:rsidP="00071309">
            <w:pPr>
              <w:pStyle w:val="3-"/>
            </w:pPr>
          </w:p>
          <w:p w14:paraId="4FC44611" w14:textId="44D9CBFA" w:rsidR="00071309" w:rsidRDefault="00071309" w:rsidP="00071309">
            <w:pPr>
              <w:pStyle w:val="3-"/>
            </w:pPr>
            <w:r>
              <w:rPr>
                <w:rFonts w:hint="eastAsia"/>
              </w:rPr>
              <w:tab/>
            </w:r>
            <w:r>
              <w:rPr>
                <w:rFonts w:hint="eastAsia"/>
              </w:rPr>
              <w:tab/>
            </w:r>
            <w:r w:rsidRPr="00C73EA1">
              <w:rPr>
                <w:rFonts w:hint="eastAsia"/>
                <w:color w:val="00B050"/>
              </w:rPr>
              <w:t>//</w:t>
            </w:r>
            <w:r w:rsidR="00C73EA1">
              <w:rPr>
                <w:rFonts w:hint="eastAsia"/>
                <w:color w:val="00B050"/>
              </w:rPr>
              <w:t>後続</w:t>
            </w:r>
            <w:r w:rsidRPr="00C73EA1">
              <w:rPr>
                <w:rFonts w:hint="eastAsia"/>
                <w:color w:val="00B050"/>
              </w:rPr>
              <w:t>スレッド処理完了：待機スレッドを起床</w:t>
            </w:r>
          </w:p>
          <w:p w14:paraId="37C0D98F" w14:textId="77777777" w:rsidR="00071309" w:rsidRDefault="00071309" w:rsidP="00071309">
            <w:pPr>
              <w:pStyle w:val="3-"/>
            </w:pPr>
            <w:r>
              <w:tab/>
            </w:r>
            <w:r>
              <w:tab/>
            </w:r>
            <w:r w:rsidRPr="00C73EA1">
              <w:rPr>
                <w:color w:val="FF0000"/>
              </w:rPr>
              <w:t>s_followFinished[thread_no] = E_PROCESS::FOLLOW_IDLE;</w:t>
            </w:r>
          </w:p>
          <w:p w14:paraId="7C67258D" w14:textId="77777777" w:rsidR="00071309" w:rsidRDefault="00071309" w:rsidP="00071309">
            <w:pPr>
              <w:pStyle w:val="3-"/>
            </w:pPr>
          </w:p>
          <w:p w14:paraId="1C1893ED" w14:textId="77777777" w:rsidR="00071309" w:rsidRDefault="00071309" w:rsidP="00071309">
            <w:pPr>
              <w:pStyle w:val="3-"/>
            </w:pPr>
            <w:r>
              <w:rPr>
                <w:rFonts w:hint="eastAsia"/>
              </w:rPr>
              <w:tab/>
            </w:r>
            <w:r>
              <w:rPr>
                <w:rFonts w:hint="eastAsia"/>
              </w:rPr>
              <w:tab/>
            </w:r>
            <w:r w:rsidRPr="00865715">
              <w:rPr>
                <w:rFonts w:hint="eastAsia"/>
                <w:color w:val="00B050"/>
              </w:rPr>
              <w:t>//スレッド切り替えのためのスリープ</w:t>
            </w:r>
          </w:p>
          <w:p w14:paraId="75EFAEC1" w14:textId="77777777" w:rsidR="00071309" w:rsidRDefault="00071309" w:rsidP="00071309">
            <w:pPr>
              <w:pStyle w:val="3-"/>
            </w:pPr>
            <w:r>
              <w:tab/>
            </w:r>
            <w:r>
              <w:tab/>
              <w:t>Sleep(0);</w:t>
            </w:r>
          </w:p>
          <w:p w14:paraId="07102325" w14:textId="77777777" w:rsidR="00071309" w:rsidRPr="00865715" w:rsidRDefault="00071309" w:rsidP="00071309">
            <w:pPr>
              <w:pStyle w:val="3-"/>
              <w:rPr>
                <w:color w:val="00B050"/>
              </w:rPr>
            </w:pPr>
            <w:r>
              <w:rPr>
                <w:rFonts w:hint="eastAsia"/>
              </w:rPr>
              <w:tab/>
            </w:r>
            <w:r w:rsidRPr="00865715">
              <w:rPr>
                <w:rFonts w:hint="eastAsia"/>
                <w:color w:val="00B050"/>
              </w:rPr>
              <w:t>//</w:t>
            </w:r>
            <w:r w:rsidRPr="00865715">
              <w:rPr>
                <w:rFonts w:hint="eastAsia"/>
                <w:color w:val="00B050"/>
              </w:rPr>
              <w:tab/>
              <w:t>//スレッド切り替え</w:t>
            </w:r>
          </w:p>
          <w:p w14:paraId="1120EDD4" w14:textId="77777777" w:rsidR="00071309" w:rsidRPr="00865715" w:rsidRDefault="00071309" w:rsidP="00071309">
            <w:pPr>
              <w:pStyle w:val="3-"/>
              <w:rPr>
                <w:color w:val="00B050"/>
              </w:rPr>
            </w:pPr>
            <w:r w:rsidRPr="00865715">
              <w:rPr>
                <w:rFonts w:hint="eastAsia"/>
                <w:color w:val="00B050"/>
              </w:rPr>
              <w:tab/>
              <w:t>//</w:t>
            </w:r>
            <w:r w:rsidRPr="00865715">
              <w:rPr>
                <w:rFonts w:hint="eastAsia"/>
                <w:color w:val="00B050"/>
              </w:rPr>
              <w:tab/>
              <w:t>SwitchToThread();//OSに任せて再スケジューリング</w:t>
            </w:r>
          </w:p>
          <w:p w14:paraId="37509803" w14:textId="77777777" w:rsidR="00071309" w:rsidRPr="00865715" w:rsidRDefault="00071309" w:rsidP="00071309">
            <w:pPr>
              <w:pStyle w:val="3-"/>
              <w:rPr>
                <w:color w:val="00B050"/>
              </w:rPr>
            </w:pPr>
            <w:r w:rsidRPr="00865715">
              <w:rPr>
                <w:rFonts w:hint="eastAsia"/>
                <w:color w:val="00B050"/>
              </w:rPr>
              <w:tab/>
              <w:t>//</w:t>
            </w:r>
            <w:r w:rsidRPr="00865715">
              <w:rPr>
                <w:rFonts w:hint="eastAsia"/>
                <w:color w:val="00B050"/>
              </w:rPr>
              <w:tab/>
              <w:t>Yield();//廃止</w:t>
            </w:r>
          </w:p>
          <w:p w14:paraId="29E47532" w14:textId="77777777" w:rsidR="00071309" w:rsidRDefault="00071309" w:rsidP="00071309">
            <w:pPr>
              <w:pStyle w:val="3-"/>
            </w:pPr>
            <w:r>
              <w:tab/>
              <w:t>}</w:t>
            </w:r>
          </w:p>
          <w:p w14:paraId="3C70CB4B" w14:textId="77777777" w:rsidR="00071309" w:rsidRDefault="00071309" w:rsidP="00071309">
            <w:pPr>
              <w:pStyle w:val="3-"/>
            </w:pPr>
          </w:p>
          <w:p w14:paraId="4E33C4B4" w14:textId="77777777" w:rsidR="00071309" w:rsidRPr="00865715" w:rsidRDefault="00071309" w:rsidP="00071309">
            <w:pPr>
              <w:pStyle w:val="3-"/>
              <w:rPr>
                <w:color w:val="00B050"/>
              </w:rPr>
            </w:pPr>
            <w:r>
              <w:rPr>
                <w:rFonts w:hint="eastAsia"/>
              </w:rPr>
              <w:tab/>
            </w:r>
            <w:r w:rsidRPr="00865715">
              <w:rPr>
                <w:rFonts w:hint="eastAsia"/>
                <w:color w:val="00B050"/>
              </w:rPr>
              <w:t>//終了</w:t>
            </w:r>
          </w:p>
          <w:p w14:paraId="330DF9AB" w14:textId="77777777" w:rsidR="00071309" w:rsidRDefault="00071309" w:rsidP="00071309">
            <w:pPr>
              <w:pStyle w:val="3-"/>
            </w:pPr>
            <w:r>
              <w:tab/>
              <w:t>printf("- end:(F)[%d]%s -\n", thread_no, name);</w:t>
            </w:r>
          </w:p>
          <w:p w14:paraId="3A2FEB84" w14:textId="77777777" w:rsidR="00071309" w:rsidRDefault="00071309" w:rsidP="00071309">
            <w:pPr>
              <w:pStyle w:val="3-"/>
            </w:pPr>
            <w:r>
              <w:tab/>
              <w:t>fflush(stdout);</w:t>
            </w:r>
          </w:p>
          <w:p w14:paraId="5B6AEAFD" w14:textId="77777777" w:rsidR="00071309" w:rsidRDefault="00071309" w:rsidP="00071309">
            <w:pPr>
              <w:pStyle w:val="3-"/>
            </w:pPr>
            <w:r>
              <w:tab/>
              <w:t>return 0;</w:t>
            </w:r>
          </w:p>
          <w:p w14:paraId="2FC5C30E" w14:textId="77777777" w:rsidR="00071309" w:rsidRDefault="00071309" w:rsidP="00071309">
            <w:pPr>
              <w:pStyle w:val="3-"/>
            </w:pPr>
            <w:r>
              <w:t>}</w:t>
            </w:r>
          </w:p>
          <w:p w14:paraId="50D8AD14" w14:textId="77777777" w:rsidR="00071309" w:rsidRDefault="00071309" w:rsidP="00071309">
            <w:pPr>
              <w:pStyle w:val="3-"/>
            </w:pPr>
          </w:p>
          <w:p w14:paraId="2374AC90" w14:textId="77777777" w:rsidR="00071309" w:rsidRPr="00865715" w:rsidRDefault="00071309" w:rsidP="00071309">
            <w:pPr>
              <w:pStyle w:val="3-"/>
              <w:rPr>
                <w:color w:val="00B050"/>
              </w:rPr>
            </w:pPr>
            <w:r w:rsidRPr="00865715">
              <w:rPr>
                <w:rFonts w:hint="eastAsia"/>
                <w:color w:val="00B050"/>
              </w:rPr>
              <w:t>//テスト</w:t>
            </w:r>
          </w:p>
          <w:p w14:paraId="4E0CD10D" w14:textId="77777777" w:rsidR="00071309" w:rsidRDefault="00071309" w:rsidP="00071309">
            <w:pPr>
              <w:pStyle w:val="3-"/>
            </w:pPr>
            <w:r>
              <w:t>int main(const int argc, const char* argv[])</w:t>
            </w:r>
          </w:p>
          <w:p w14:paraId="5CBCB72A" w14:textId="77777777" w:rsidR="00071309" w:rsidRDefault="00071309" w:rsidP="00071309">
            <w:pPr>
              <w:pStyle w:val="3-"/>
            </w:pPr>
            <w:r>
              <w:t>{</w:t>
            </w:r>
          </w:p>
          <w:p w14:paraId="4ECB9F1F" w14:textId="77777777" w:rsidR="00071309" w:rsidRPr="00865715" w:rsidRDefault="00071309" w:rsidP="00071309">
            <w:pPr>
              <w:pStyle w:val="3-"/>
              <w:rPr>
                <w:color w:val="00B050"/>
              </w:rPr>
            </w:pPr>
            <w:r>
              <w:rPr>
                <w:rFonts w:hint="eastAsia"/>
              </w:rPr>
              <w:tab/>
            </w:r>
            <w:r w:rsidRPr="00865715">
              <w:rPr>
                <w:rFonts w:hint="eastAsia"/>
                <w:color w:val="00B050"/>
              </w:rPr>
              <w:t>//初期化</w:t>
            </w:r>
          </w:p>
          <w:p w14:paraId="74A4526F" w14:textId="77777777" w:rsidR="00071309" w:rsidRDefault="00071309" w:rsidP="00071309">
            <w:pPr>
              <w:pStyle w:val="3-"/>
            </w:pPr>
            <w:r>
              <w:tab/>
              <w:t>for (int i = 0; i &lt; s_followThreadNum; ++i)</w:t>
            </w:r>
          </w:p>
          <w:p w14:paraId="5EFB54EC" w14:textId="77777777" w:rsidR="00071309" w:rsidRPr="00865715" w:rsidRDefault="00071309" w:rsidP="00071309">
            <w:pPr>
              <w:pStyle w:val="3-"/>
              <w:rPr>
                <w:color w:val="FF0000"/>
              </w:rPr>
            </w:pPr>
            <w:r>
              <w:tab/>
            </w:r>
            <w:r>
              <w:tab/>
            </w:r>
            <w:r w:rsidRPr="00865715">
              <w:rPr>
                <w:color w:val="FF0000"/>
              </w:rPr>
              <w:t>s_followFinished[i] = E_PROCESS::FOLLOW_IDLE;</w:t>
            </w:r>
          </w:p>
          <w:p w14:paraId="6AF5D173" w14:textId="77777777" w:rsidR="00071309" w:rsidRDefault="00071309" w:rsidP="00071309">
            <w:pPr>
              <w:pStyle w:val="3-"/>
            </w:pPr>
          </w:p>
          <w:p w14:paraId="7371224F" w14:textId="77777777" w:rsidR="00071309" w:rsidRDefault="00071309" w:rsidP="00071309">
            <w:pPr>
              <w:pStyle w:val="3-"/>
            </w:pPr>
            <w:r>
              <w:rPr>
                <w:rFonts w:hint="eastAsia"/>
              </w:rPr>
              <w:tab/>
            </w:r>
            <w:r w:rsidRPr="00865715">
              <w:rPr>
                <w:rFonts w:hint="eastAsia"/>
                <w:color w:val="00B050"/>
              </w:rPr>
              <w:t>//スレッド作成</w:t>
            </w:r>
          </w:p>
          <w:p w14:paraId="563E2284" w14:textId="77777777" w:rsidR="00071309" w:rsidRDefault="00071309" w:rsidP="00071309">
            <w:pPr>
              <w:pStyle w:val="3-"/>
            </w:pPr>
            <w:r>
              <w:lastRenderedPageBreak/>
              <w:tab/>
              <w:t>static const int FOLLOW_THREAD_NUM = 5;</w:t>
            </w:r>
          </w:p>
          <w:p w14:paraId="28BEF87F" w14:textId="77777777" w:rsidR="00071309" w:rsidRDefault="00071309" w:rsidP="00071309">
            <w:pPr>
              <w:pStyle w:val="3-"/>
            </w:pPr>
            <w:r>
              <w:tab/>
              <w:t>static const int THREAD_NUM = 1 + FOLLOW_THREAD_NUM;</w:t>
            </w:r>
          </w:p>
          <w:p w14:paraId="414FF21C" w14:textId="77777777" w:rsidR="00071309" w:rsidRDefault="00071309" w:rsidP="00071309">
            <w:pPr>
              <w:pStyle w:val="3-"/>
            </w:pPr>
            <w:r>
              <w:tab/>
              <w:t>static_assert(FOLLOW_THREAD_NUM &lt;= FOLLOW_THREAD_MAX, "FOLLOW_THREAD_NUM is over.");</w:t>
            </w:r>
          </w:p>
          <w:p w14:paraId="3307EB13" w14:textId="77777777" w:rsidR="00071309" w:rsidRDefault="00071309" w:rsidP="00071309">
            <w:pPr>
              <w:pStyle w:val="3-"/>
            </w:pPr>
            <w:r>
              <w:tab/>
              <w:t>s_followThreadNum = FOLLOW_THREAD_NUM;</w:t>
            </w:r>
          </w:p>
          <w:p w14:paraId="51D1F5A4" w14:textId="77777777" w:rsidR="00071309" w:rsidRDefault="00071309" w:rsidP="00071309">
            <w:pPr>
              <w:pStyle w:val="3-"/>
            </w:pPr>
            <w:r>
              <w:tab/>
              <w:t>unsigned int tid[THREAD_NUM] = {};</w:t>
            </w:r>
          </w:p>
          <w:p w14:paraId="7EC98830" w14:textId="77777777" w:rsidR="00071309" w:rsidRDefault="00071309" w:rsidP="00071309">
            <w:pPr>
              <w:pStyle w:val="3-"/>
            </w:pPr>
            <w:r>
              <w:tab/>
              <w:t>HANDLE hThread[THREAD_NUM] =</w:t>
            </w:r>
          </w:p>
          <w:p w14:paraId="147AA40F" w14:textId="77777777" w:rsidR="00071309" w:rsidRDefault="00071309" w:rsidP="00071309">
            <w:pPr>
              <w:pStyle w:val="3-"/>
            </w:pPr>
            <w:r>
              <w:tab/>
              <w:t>{</w:t>
            </w:r>
          </w:p>
          <w:p w14:paraId="3FF4886D" w14:textId="77777777" w:rsidR="00071309" w:rsidRDefault="00071309" w:rsidP="00071309">
            <w:pPr>
              <w:pStyle w:val="3-"/>
            </w:pPr>
            <w:r>
              <w:rPr>
                <w:rFonts w:hint="eastAsia"/>
              </w:rPr>
              <w:tab/>
            </w:r>
            <w:r>
              <w:rPr>
                <w:rFonts w:hint="eastAsia"/>
              </w:rPr>
              <w:tab/>
              <w:t>(HANDLE)_beginthreadex(nullptr, 0, priorThreadFunc, "先行", 0, &amp;tid[0]),</w:t>
            </w:r>
          </w:p>
          <w:p w14:paraId="2322812F" w14:textId="77777777" w:rsidR="00071309" w:rsidRDefault="00071309" w:rsidP="00071309">
            <w:pPr>
              <w:pStyle w:val="3-"/>
            </w:pPr>
            <w:r>
              <w:rPr>
                <w:rFonts w:hint="eastAsia"/>
              </w:rPr>
              <w:tab/>
            </w:r>
            <w:r>
              <w:rPr>
                <w:rFonts w:hint="eastAsia"/>
              </w:rPr>
              <w:tab/>
              <w:t>(HANDLE)_beginthreadex(nullptr, 0, followThreadFunc, "後続01", 0, &amp;tid[1]),</w:t>
            </w:r>
          </w:p>
          <w:p w14:paraId="7DC2BBC4" w14:textId="77777777" w:rsidR="00071309" w:rsidRDefault="00071309" w:rsidP="00071309">
            <w:pPr>
              <w:pStyle w:val="3-"/>
            </w:pPr>
            <w:r>
              <w:rPr>
                <w:rFonts w:hint="eastAsia"/>
              </w:rPr>
              <w:tab/>
            </w:r>
            <w:r>
              <w:rPr>
                <w:rFonts w:hint="eastAsia"/>
              </w:rPr>
              <w:tab/>
              <w:t>(HANDLE)_beginthreadex(nullptr, 0, followThreadFunc, "後続02", 0, &amp;tid[1]),</w:t>
            </w:r>
          </w:p>
          <w:p w14:paraId="32AA4A49" w14:textId="77777777" w:rsidR="00071309" w:rsidRDefault="00071309" w:rsidP="00071309">
            <w:pPr>
              <w:pStyle w:val="3-"/>
            </w:pPr>
            <w:r>
              <w:rPr>
                <w:rFonts w:hint="eastAsia"/>
              </w:rPr>
              <w:tab/>
            </w:r>
            <w:r>
              <w:rPr>
                <w:rFonts w:hint="eastAsia"/>
              </w:rPr>
              <w:tab/>
              <w:t>(HANDLE)_beginthreadex(nullptr, 0, followThreadFunc, "後続03", 0, &amp;tid[1]),</w:t>
            </w:r>
          </w:p>
          <w:p w14:paraId="49F0A491" w14:textId="77777777" w:rsidR="00071309" w:rsidRDefault="00071309" w:rsidP="00071309">
            <w:pPr>
              <w:pStyle w:val="3-"/>
            </w:pPr>
            <w:r>
              <w:rPr>
                <w:rFonts w:hint="eastAsia"/>
              </w:rPr>
              <w:tab/>
            </w:r>
            <w:r>
              <w:rPr>
                <w:rFonts w:hint="eastAsia"/>
              </w:rPr>
              <w:tab/>
              <w:t>(HANDLE)_beginthreadex(nullptr, 0, followThreadFunc, "後続04", 0, &amp;tid[1]),</w:t>
            </w:r>
          </w:p>
          <w:p w14:paraId="2FE6248B" w14:textId="77777777" w:rsidR="00071309" w:rsidRDefault="00071309" w:rsidP="00071309">
            <w:pPr>
              <w:pStyle w:val="3-"/>
            </w:pPr>
            <w:r>
              <w:rPr>
                <w:rFonts w:hint="eastAsia"/>
              </w:rPr>
              <w:tab/>
            </w:r>
            <w:r>
              <w:rPr>
                <w:rFonts w:hint="eastAsia"/>
              </w:rPr>
              <w:tab/>
              <w:t>(HANDLE)_beginthreadex(nullptr, 0, followThreadFunc, "後続05", 0, &amp;tid[1]),</w:t>
            </w:r>
          </w:p>
          <w:p w14:paraId="2B14C87B" w14:textId="77777777" w:rsidR="00071309" w:rsidRDefault="00071309" w:rsidP="00071309">
            <w:pPr>
              <w:pStyle w:val="3-"/>
            </w:pPr>
            <w:r>
              <w:tab/>
              <w:t>};</w:t>
            </w:r>
          </w:p>
          <w:p w14:paraId="575BE44F" w14:textId="77777777" w:rsidR="00071309" w:rsidRDefault="00071309" w:rsidP="00071309">
            <w:pPr>
              <w:pStyle w:val="3-"/>
            </w:pPr>
            <w:r>
              <w:tab/>
            </w:r>
          </w:p>
          <w:p w14:paraId="7B528B6E" w14:textId="77777777" w:rsidR="00071309" w:rsidRPr="00865715" w:rsidRDefault="00071309" w:rsidP="00071309">
            <w:pPr>
              <w:pStyle w:val="3-"/>
              <w:rPr>
                <w:color w:val="00B050"/>
              </w:rPr>
            </w:pPr>
            <w:r>
              <w:rPr>
                <w:rFonts w:hint="eastAsia"/>
              </w:rPr>
              <w:tab/>
            </w:r>
            <w:r w:rsidRPr="00865715">
              <w:rPr>
                <w:rFonts w:hint="eastAsia"/>
                <w:color w:val="00B050"/>
              </w:rPr>
              <w:t>//スレッド終了待ち</w:t>
            </w:r>
          </w:p>
          <w:p w14:paraId="28BBE7E9" w14:textId="77777777" w:rsidR="00071309" w:rsidRDefault="00071309" w:rsidP="00071309">
            <w:pPr>
              <w:pStyle w:val="3-"/>
            </w:pPr>
            <w:r>
              <w:tab/>
              <w:t>WaitForMultipleObjects(THREAD_NUM, hThread, true, INFINITE);</w:t>
            </w:r>
          </w:p>
          <w:p w14:paraId="4BBC8D51" w14:textId="77777777" w:rsidR="00071309" w:rsidRDefault="00071309" w:rsidP="00071309">
            <w:pPr>
              <w:pStyle w:val="3-"/>
            </w:pPr>
          </w:p>
          <w:p w14:paraId="1B8634B2" w14:textId="77777777" w:rsidR="00071309" w:rsidRPr="00865715" w:rsidRDefault="00071309" w:rsidP="00071309">
            <w:pPr>
              <w:pStyle w:val="3-"/>
              <w:rPr>
                <w:color w:val="00B050"/>
              </w:rPr>
            </w:pPr>
            <w:r>
              <w:rPr>
                <w:rFonts w:hint="eastAsia"/>
              </w:rPr>
              <w:tab/>
            </w:r>
            <w:r w:rsidRPr="00865715">
              <w:rPr>
                <w:rFonts w:hint="eastAsia"/>
                <w:color w:val="00B050"/>
              </w:rPr>
              <w:t>//スレッドハンドルクローズ</w:t>
            </w:r>
          </w:p>
          <w:p w14:paraId="06A04318" w14:textId="77777777" w:rsidR="00071309" w:rsidRDefault="00071309" w:rsidP="00071309">
            <w:pPr>
              <w:pStyle w:val="3-"/>
            </w:pPr>
            <w:r>
              <w:tab/>
              <w:t>for (int i = 0; i &lt; THREAD_NUM; ++i)</w:t>
            </w:r>
          </w:p>
          <w:p w14:paraId="4D3AAC8F" w14:textId="77777777" w:rsidR="00071309" w:rsidRDefault="00071309" w:rsidP="00071309">
            <w:pPr>
              <w:pStyle w:val="3-"/>
            </w:pPr>
            <w:r>
              <w:tab/>
              <w:t>{</w:t>
            </w:r>
          </w:p>
          <w:p w14:paraId="5EFAD6AB" w14:textId="77777777" w:rsidR="00071309" w:rsidRDefault="00071309" w:rsidP="00071309">
            <w:pPr>
              <w:pStyle w:val="3-"/>
            </w:pPr>
            <w:r>
              <w:tab/>
            </w:r>
            <w:r>
              <w:tab/>
              <w:t>CloseHandle(hThread[i]);</w:t>
            </w:r>
          </w:p>
          <w:p w14:paraId="580A4D77" w14:textId="77777777" w:rsidR="00071309" w:rsidRDefault="00071309" w:rsidP="00071309">
            <w:pPr>
              <w:pStyle w:val="3-"/>
            </w:pPr>
            <w:r>
              <w:tab/>
              <w:t>}</w:t>
            </w:r>
          </w:p>
          <w:p w14:paraId="1E4AA4ED" w14:textId="77777777" w:rsidR="00071309" w:rsidRDefault="00071309" w:rsidP="00071309">
            <w:pPr>
              <w:pStyle w:val="3-"/>
            </w:pPr>
          </w:p>
          <w:p w14:paraId="30A5D1A5" w14:textId="4C51245E" w:rsidR="00071309" w:rsidRDefault="00071309" w:rsidP="00071309">
            <w:pPr>
              <w:pStyle w:val="3-"/>
            </w:pPr>
            <w:r>
              <w:rPr>
                <w:rFonts w:hint="eastAsia"/>
              </w:rPr>
              <w:tab/>
            </w:r>
            <w:r w:rsidRPr="00865715">
              <w:rPr>
                <w:rFonts w:hint="eastAsia"/>
                <w:color w:val="00B050"/>
              </w:rPr>
              <w:t>//インターロック操作を大量に実行して時間を計測</w:t>
            </w:r>
          </w:p>
          <w:p w14:paraId="64686D99" w14:textId="77777777" w:rsidR="00071309" w:rsidRDefault="00071309" w:rsidP="00071309">
            <w:pPr>
              <w:pStyle w:val="3-"/>
            </w:pPr>
            <w:r>
              <w:tab/>
              <w:t>{</w:t>
            </w:r>
          </w:p>
          <w:p w14:paraId="15416B70" w14:textId="77777777" w:rsidR="00071309" w:rsidRDefault="00071309" w:rsidP="00071309">
            <w:pPr>
              <w:pStyle w:val="3-"/>
            </w:pPr>
            <w:r>
              <w:tab/>
            </w:r>
            <w:r>
              <w:tab/>
              <w:t>LARGE_INTEGER freq;</w:t>
            </w:r>
          </w:p>
          <w:p w14:paraId="09C36DE6" w14:textId="77777777" w:rsidR="00071309" w:rsidRDefault="00071309" w:rsidP="00071309">
            <w:pPr>
              <w:pStyle w:val="3-"/>
            </w:pPr>
            <w:r>
              <w:tab/>
            </w:r>
            <w:r>
              <w:tab/>
              <w:t>QueryPerformanceFrequency(&amp;freq);</w:t>
            </w:r>
          </w:p>
          <w:p w14:paraId="295BCB9A" w14:textId="77777777" w:rsidR="00071309" w:rsidRDefault="00071309" w:rsidP="00071309">
            <w:pPr>
              <w:pStyle w:val="3-"/>
            </w:pPr>
            <w:r>
              <w:tab/>
            </w:r>
            <w:r>
              <w:tab/>
              <w:t>LARGE_INTEGER begin;</w:t>
            </w:r>
          </w:p>
          <w:p w14:paraId="419E8B84" w14:textId="77777777" w:rsidR="00071309" w:rsidRDefault="00071309" w:rsidP="00071309">
            <w:pPr>
              <w:pStyle w:val="3-"/>
            </w:pPr>
            <w:r>
              <w:tab/>
            </w:r>
            <w:r>
              <w:tab/>
              <w:t>QueryPerformanceCounter(&amp;begin);</w:t>
            </w:r>
          </w:p>
          <w:p w14:paraId="7A5B261C" w14:textId="77777777" w:rsidR="00071309" w:rsidRDefault="00071309" w:rsidP="00071309">
            <w:pPr>
              <w:pStyle w:val="3-"/>
            </w:pPr>
            <w:r>
              <w:tab/>
            </w:r>
            <w:r>
              <w:tab/>
              <w:t>static const int TEST_TIMES = 10000000;</w:t>
            </w:r>
          </w:p>
          <w:p w14:paraId="15D1F43D" w14:textId="77777777" w:rsidR="00071309" w:rsidRDefault="00071309" w:rsidP="00071309">
            <w:pPr>
              <w:pStyle w:val="3-"/>
            </w:pPr>
            <w:r>
              <w:tab/>
            </w:r>
            <w:r>
              <w:tab/>
              <w:t>s_followFinished[0] = E_PROCESS::FOLLOW_IDLE;</w:t>
            </w:r>
          </w:p>
          <w:p w14:paraId="32938993" w14:textId="77777777" w:rsidR="00071309" w:rsidRDefault="00071309" w:rsidP="00071309">
            <w:pPr>
              <w:pStyle w:val="3-"/>
            </w:pPr>
            <w:r>
              <w:tab/>
            </w:r>
            <w:r>
              <w:tab/>
              <w:t>for (int i = 0; i &lt; TEST_TIMES; ++i)</w:t>
            </w:r>
          </w:p>
          <w:p w14:paraId="611195D5" w14:textId="77777777" w:rsidR="00071309" w:rsidRDefault="00071309" w:rsidP="00071309">
            <w:pPr>
              <w:pStyle w:val="3-"/>
            </w:pPr>
            <w:r>
              <w:tab/>
            </w:r>
            <w:r>
              <w:tab/>
              <w:t>{</w:t>
            </w:r>
          </w:p>
          <w:p w14:paraId="6B5EF6B5"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E_PROCESS::PRIOR_RUNNING,</w:t>
            </w:r>
          </w:p>
          <w:p w14:paraId="7AADE684" w14:textId="41CAECD8"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E_PROCESS::FOLLOW_IDLE) != E_PROCESS::FOLLOW_IDLE){}</w:t>
            </w:r>
          </w:p>
          <w:p w14:paraId="20ECE2A0"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E_PROCESS::PRIOR_IDLE,</w:t>
            </w:r>
          </w:p>
          <w:p w14:paraId="7C71437F" w14:textId="2E4C6ECA"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E_PROCESS::PRIOR_RUNNING) != E_PROCESS::PRIOR_RUNNING){}</w:t>
            </w:r>
          </w:p>
          <w:p w14:paraId="454318E5"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E_PROCESS::FOLLOW_RUNNING,</w:t>
            </w:r>
          </w:p>
          <w:p w14:paraId="20374E8F" w14:textId="109A4093"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E_PROCESS::PRIOR_IDLE) != E_PROCESS::PRIOR_IDLE){}</w:t>
            </w:r>
          </w:p>
          <w:p w14:paraId="08ABEF91"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E_PROCESS::FOLLOW_IDLE,</w:t>
            </w:r>
          </w:p>
          <w:p w14:paraId="04CD7B53" w14:textId="579F4431"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E_PROCESS::FOLLOW_RUNNING) != E_PROCESS::FOLLOW_RUNNING){}</w:t>
            </w:r>
          </w:p>
          <w:p w14:paraId="5A00DB8B" w14:textId="77777777" w:rsidR="00071309" w:rsidRDefault="00071309" w:rsidP="00071309">
            <w:pPr>
              <w:pStyle w:val="3-"/>
            </w:pPr>
            <w:r>
              <w:tab/>
            </w:r>
            <w:r>
              <w:tab/>
              <w:t>}</w:t>
            </w:r>
          </w:p>
          <w:p w14:paraId="6DF34CC5" w14:textId="77777777" w:rsidR="00071309" w:rsidRDefault="00071309" w:rsidP="00071309">
            <w:pPr>
              <w:pStyle w:val="3-"/>
            </w:pPr>
            <w:r>
              <w:tab/>
            </w:r>
            <w:r>
              <w:tab/>
              <w:t>LARGE_INTEGER end;</w:t>
            </w:r>
          </w:p>
          <w:p w14:paraId="29D50346" w14:textId="77777777" w:rsidR="00071309" w:rsidRDefault="00071309" w:rsidP="00071309">
            <w:pPr>
              <w:pStyle w:val="3-"/>
            </w:pPr>
            <w:r>
              <w:tab/>
            </w:r>
            <w:r>
              <w:tab/>
              <w:t>QueryPerformanceCounter(&amp;end);</w:t>
            </w:r>
          </w:p>
          <w:p w14:paraId="5829C711" w14:textId="77777777" w:rsidR="00865715" w:rsidRDefault="00071309" w:rsidP="00071309">
            <w:pPr>
              <w:pStyle w:val="3-"/>
            </w:pPr>
            <w:r>
              <w:tab/>
            </w:r>
            <w:r>
              <w:tab/>
              <w:t>float duration = static_cast&lt;float&gt;(static_cast&lt;double&gt;(end.QuadPart - begin.QuadPart)</w:t>
            </w:r>
          </w:p>
          <w:p w14:paraId="6BEB68DF" w14:textId="60ABCF04" w:rsidR="00071309" w:rsidRDefault="00865715" w:rsidP="00071309">
            <w:pPr>
              <w:pStyle w:val="3-"/>
            </w:pPr>
            <w:r>
              <w:tab/>
            </w:r>
            <w:r>
              <w:tab/>
            </w:r>
            <w:r>
              <w:tab/>
            </w:r>
            <w:r>
              <w:tab/>
            </w:r>
            <w:r>
              <w:tab/>
            </w:r>
            <w:r>
              <w:tab/>
            </w:r>
            <w:r>
              <w:tab/>
            </w:r>
            <w:r>
              <w:tab/>
            </w:r>
            <w:r>
              <w:tab/>
            </w:r>
            <w:r>
              <w:tab/>
            </w:r>
            <w:r>
              <w:tab/>
            </w:r>
            <w:r>
              <w:tab/>
            </w:r>
            <w:r w:rsidR="00071309">
              <w:t xml:space="preserve"> / static_cast&lt;double&gt;(freq.QuadPart));</w:t>
            </w:r>
          </w:p>
          <w:p w14:paraId="4123280D" w14:textId="77777777" w:rsidR="00071309" w:rsidRDefault="00071309" w:rsidP="00071309">
            <w:pPr>
              <w:pStyle w:val="3-"/>
            </w:pPr>
            <w:r>
              <w:tab/>
            </w:r>
            <w:r>
              <w:tab/>
              <w:t>printf("Event * %d = %.6f sec\n", TEST_TIMES, duration);</w:t>
            </w:r>
          </w:p>
          <w:p w14:paraId="7CC44A11" w14:textId="77777777" w:rsidR="00071309" w:rsidRDefault="00071309" w:rsidP="00071309">
            <w:pPr>
              <w:pStyle w:val="3-"/>
            </w:pPr>
            <w:r>
              <w:tab/>
              <w:t>}</w:t>
            </w:r>
          </w:p>
          <w:p w14:paraId="115A7C18" w14:textId="77777777" w:rsidR="00071309" w:rsidRDefault="00071309" w:rsidP="00071309">
            <w:pPr>
              <w:pStyle w:val="3-"/>
            </w:pPr>
          </w:p>
          <w:p w14:paraId="57575964" w14:textId="77777777" w:rsidR="00071309" w:rsidRDefault="00071309" w:rsidP="00071309">
            <w:pPr>
              <w:pStyle w:val="3-"/>
            </w:pPr>
            <w:r>
              <w:tab/>
              <w:t>return EXIT_SUCCESS;</w:t>
            </w:r>
          </w:p>
          <w:p w14:paraId="02BB0251" w14:textId="085D81CD" w:rsidR="00971C80" w:rsidRPr="00DE3BF2" w:rsidRDefault="00071309" w:rsidP="00071309">
            <w:pPr>
              <w:pStyle w:val="3-"/>
            </w:pPr>
            <w:r>
              <w:t>}</w:t>
            </w:r>
          </w:p>
        </w:tc>
      </w:tr>
    </w:tbl>
    <w:p w14:paraId="547ECB26"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1D93C3B7" w14:textId="77777777" w:rsidTr="00874659">
        <w:tc>
          <w:tcPr>
            <w:tcW w:w="8494" w:type="dxa"/>
          </w:tcPr>
          <w:p w14:paraId="225DDF7F" w14:textId="77777777" w:rsidR="00071309" w:rsidRPr="00071309" w:rsidRDefault="00071309" w:rsidP="00071309">
            <w:pPr>
              <w:pStyle w:val="3-"/>
              <w:rPr>
                <w:color w:val="auto"/>
              </w:rPr>
            </w:pPr>
            <w:r w:rsidRPr="00071309">
              <w:rPr>
                <w:rFonts w:hint="eastAsia"/>
                <w:color w:val="auto"/>
              </w:rPr>
              <w:t>- begin:(P)先行 -</w:t>
            </w:r>
          </w:p>
          <w:p w14:paraId="0653CCDA" w14:textId="77777777" w:rsidR="00071309" w:rsidRPr="00071309" w:rsidRDefault="00071309" w:rsidP="00071309">
            <w:pPr>
              <w:pStyle w:val="3-"/>
              <w:rPr>
                <w:color w:val="auto"/>
              </w:rPr>
            </w:pPr>
            <w:r w:rsidRPr="00071309">
              <w:rPr>
                <w:rFonts w:hint="eastAsia"/>
                <w:color w:val="auto"/>
              </w:rPr>
              <w:t>- begin:(F)[1]後続02 -</w:t>
            </w:r>
          </w:p>
          <w:p w14:paraId="57E68622" w14:textId="77777777" w:rsidR="00071309" w:rsidRPr="00071309" w:rsidRDefault="00071309" w:rsidP="00071309">
            <w:pPr>
              <w:pStyle w:val="3-"/>
              <w:rPr>
                <w:color w:val="auto"/>
              </w:rPr>
            </w:pPr>
            <w:r w:rsidRPr="00071309">
              <w:rPr>
                <w:rFonts w:hint="eastAsia"/>
                <w:color w:val="auto"/>
              </w:rPr>
              <w:t>- begin:(F)[0]後続01 -</w:t>
            </w:r>
          </w:p>
          <w:p w14:paraId="41B4B65F" w14:textId="77777777" w:rsidR="00071309" w:rsidRPr="00071309" w:rsidRDefault="00071309" w:rsidP="00071309">
            <w:pPr>
              <w:pStyle w:val="3-"/>
              <w:rPr>
                <w:color w:val="auto"/>
              </w:rPr>
            </w:pPr>
            <w:r w:rsidRPr="00071309">
              <w:rPr>
                <w:rFonts w:hint="eastAsia"/>
                <w:color w:val="auto"/>
              </w:rPr>
              <w:t>- begin:(F)[2]後続03 -</w:t>
            </w:r>
          </w:p>
          <w:p w14:paraId="4CC52331" w14:textId="77777777" w:rsidR="00071309" w:rsidRPr="00071309" w:rsidRDefault="00071309" w:rsidP="00071309">
            <w:pPr>
              <w:pStyle w:val="3-"/>
              <w:rPr>
                <w:color w:val="auto"/>
              </w:rPr>
            </w:pPr>
            <w:r w:rsidRPr="00071309">
              <w:rPr>
                <w:rFonts w:hint="eastAsia"/>
                <w:color w:val="auto"/>
              </w:rPr>
              <w:t>- begin:(F)[3]後続04 -</w:t>
            </w:r>
          </w:p>
          <w:p w14:paraId="41E3EFFC" w14:textId="77777777" w:rsidR="00071309" w:rsidRPr="00071309" w:rsidRDefault="00071309" w:rsidP="00071309">
            <w:pPr>
              <w:pStyle w:val="3-"/>
              <w:rPr>
                <w:color w:val="auto"/>
              </w:rPr>
            </w:pPr>
            <w:r w:rsidRPr="00071309">
              <w:rPr>
                <w:rFonts w:hint="eastAsia"/>
                <w:color w:val="auto"/>
              </w:rPr>
              <w:t>- begin:(F)[4]後続05 -</w:t>
            </w:r>
          </w:p>
          <w:p w14:paraId="607A6093" w14:textId="406BE9ED" w:rsidR="00071309" w:rsidRPr="00071309" w:rsidRDefault="00071309" w:rsidP="00071309">
            <w:pPr>
              <w:pStyle w:val="3-"/>
              <w:rPr>
                <w:color w:val="auto"/>
              </w:rPr>
            </w:pPr>
            <w:r w:rsidRPr="00071309">
              <w:rPr>
                <w:rFonts w:hint="eastAsia"/>
                <w:color w:val="auto"/>
              </w:rPr>
              <w:t>(P)先行: [BEFORE] commonData=0, tlsData=0</w:t>
            </w:r>
            <w:r w:rsidR="00865715">
              <w:rPr>
                <w:color w:val="auto"/>
              </w:rPr>
              <w:tab/>
            </w:r>
            <w:r w:rsidR="00865715">
              <w:rPr>
                <w:color w:val="auto"/>
              </w:rPr>
              <w:tab/>
            </w:r>
            <w:r w:rsidR="00865715" w:rsidRPr="00DF2682">
              <w:rPr>
                <w:rFonts w:hint="eastAsia"/>
                <w:color w:val="FF0000"/>
              </w:rPr>
              <w:t>←先行スレッドが処理を開始</w:t>
            </w:r>
          </w:p>
          <w:p w14:paraId="51D7D2EC" w14:textId="6E51FE99" w:rsidR="00071309" w:rsidRPr="00071309" w:rsidRDefault="00071309" w:rsidP="00071309">
            <w:pPr>
              <w:pStyle w:val="3-"/>
              <w:rPr>
                <w:color w:val="auto"/>
              </w:rPr>
            </w:pPr>
            <w:r w:rsidRPr="00071309">
              <w:rPr>
                <w:rFonts w:hint="eastAsia"/>
                <w:color w:val="auto"/>
              </w:rPr>
              <w:t>(P)先行: [AFTER]  commonData=1, tlsData=1</w:t>
            </w:r>
            <w:r w:rsidR="00865715">
              <w:rPr>
                <w:color w:val="auto"/>
              </w:rPr>
              <w:tab/>
            </w:r>
            <w:r w:rsidR="00865715">
              <w:rPr>
                <w:color w:val="auto"/>
              </w:rPr>
              <w:tab/>
              <w:t xml:space="preserve">　</w:t>
            </w:r>
            <w:r w:rsidR="00865715" w:rsidRPr="00DF2682">
              <w:rPr>
                <w:color w:val="FF0000"/>
              </w:rPr>
              <w:t>（後続スレッドは、スレッド</w:t>
            </w:r>
            <w:r w:rsidR="00865715">
              <w:rPr>
                <w:color w:val="FF0000"/>
              </w:rPr>
              <w:t>開始</w:t>
            </w:r>
            <w:r w:rsidR="00865715" w:rsidRPr="00DF2682">
              <w:rPr>
                <w:color w:val="FF0000"/>
              </w:rPr>
              <w:t>時から先行スレッドの</w:t>
            </w:r>
            <w:r w:rsidR="00865715">
              <w:rPr>
                <w:rFonts w:hint="eastAsia"/>
                <w:color w:val="FF0000"/>
              </w:rPr>
              <w:t>処理</w:t>
            </w:r>
            <w:r w:rsidR="00865715" w:rsidRPr="00DF2682">
              <w:rPr>
                <w:color w:val="FF0000"/>
              </w:rPr>
              <w:t>終了を待機）</w:t>
            </w:r>
          </w:p>
          <w:p w14:paraId="5FC39AAC" w14:textId="7D32EA9F" w:rsidR="00071309" w:rsidRPr="00071309" w:rsidRDefault="00071309" w:rsidP="00071309">
            <w:pPr>
              <w:pStyle w:val="3-"/>
              <w:rPr>
                <w:color w:val="auto"/>
              </w:rPr>
            </w:pPr>
            <w:r w:rsidRPr="00071309">
              <w:rPr>
                <w:rFonts w:hint="eastAsia"/>
                <w:color w:val="auto"/>
              </w:rPr>
              <w:t>(F)[3]後続04: [BEFORE] commonData=1, tlsData=0</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終了すると、後続スレッドが一斉スタート</w:t>
            </w:r>
          </w:p>
          <w:p w14:paraId="6E11AABF" w14:textId="77777777" w:rsidR="00071309" w:rsidRPr="00071309" w:rsidRDefault="00071309" w:rsidP="00071309">
            <w:pPr>
              <w:pStyle w:val="3-"/>
              <w:rPr>
                <w:color w:val="auto"/>
              </w:rPr>
            </w:pPr>
            <w:r w:rsidRPr="00071309">
              <w:rPr>
                <w:rFonts w:hint="eastAsia"/>
                <w:color w:val="auto"/>
              </w:rPr>
              <w:t>(F)[1]後続02: [BEFORE] commonData=1, tlsData=0</w:t>
            </w:r>
          </w:p>
          <w:p w14:paraId="36D061AA" w14:textId="77777777" w:rsidR="00071309" w:rsidRPr="00071309" w:rsidRDefault="00071309" w:rsidP="00071309">
            <w:pPr>
              <w:pStyle w:val="3-"/>
              <w:rPr>
                <w:color w:val="auto"/>
              </w:rPr>
            </w:pPr>
            <w:r w:rsidRPr="00071309">
              <w:rPr>
                <w:rFonts w:hint="eastAsia"/>
                <w:color w:val="auto"/>
              </w:rPr>
              <w:t>(F)[2]後続03: [BEFORE] commonData=1, tlsData=0</w:t>
            </w:r>
          </w:p>
          <w:p w14:paraId="733F8F65" w14:textId="77777777" w:rsidR="00071309" w:rsidRPr="00071309" w:rsidRDefault="00071309" w:rsidP="00071309">
            <w:pPr>
              <w:pStyle w:val="3-"/>
              <w:rPr>
                <w:color w:val="auto"/>
              </w:rPr>
            </w:pPr>
            <w:r w:rsidRPr="00071309">
              <w:rPr>
                <w:rFonts w:hint="eastAsia"/>
                <w:color w:val="auto"/>
              </w:rPr>
              <w:lastRenderedPageBreak/>
              <w:t>(F)[4]後続05: [BEFORE] commonData=1, tlsData=0</w:t>
            </w:r>
          </w:p>
          <w:p w14:paraId="686D1152" w14:textId="77777777" w:rsidR="00071309" w:rsidRPr="00071309" w:rsidRDefault="00071309" w:rsidP="00071309">
            <w:pPr>
              <w:pStyle w:val="3-"/>
              <w:rPr>
                <w:color w:val="auto"/>
              </w:rPr>
            </w:pPr>
            <w:r w:rsidRPr="00071309">
              <w:rPr>
                <w:rFonts w:hint="eastAsia"/>
                <w:color w:val="auto"/>
              </w:rPr>
              <w:t>(F)[0]後続01: [BEFORE] commonData=1, tlsData=0</w:t>
            </w:r>
          </w:p>
          <w:p w14:paraId="3B3E6BE7" w14:textId="77777777" w:rsidR="00071309" w:rsidRPr="00071309" w:rsidRDefault="00071309" w:rsidP="00071309">
            <w:pPr>
              <w:pStyle w:val="3-"/>
              <w:rPr>
                <w:color w:val="auto"/>
              </w:rPr>
            </w:pPr>
            <w:r w:rsidRPr="00071309">
              <w:rPr>
                <w:rFonts w:hint="eastAsia"/>
                <w:color w:val="auto"/>
              </w:rPr>
              <w:t>(F)[1]後続02: [AFTER]  commonData=1, tlsData=1</w:t>
            </w:r>
          </w:p>
          <w:p w14:paraId="64BE5315" w14:textId="77777777" w:rsidR="00071309" w:rsidRPr="00071309" w:rsidRDefault="00071309" w:rsidP="00071309">
            <w:pPr>
              <w:pStyle w:val="3-"/>
              <w:rPr>
                <w:color w:val="auto"/>
              </w:rPr>
            </w:pPr>
            <w:r w:rsidRPr="00071309">
              <w:rPr>
                <w:rFonts w:hint="eastAsia"/>
                <w:color w:val="auto"/>
              </w:rPr>
              <w:t>(F)[0]後続01: [AFTER]  commonData=1, tlsData=1</w:t>
            </w:r>
          </w:p>
          <w:p w14:paraId="7486487C" w14:textId="77777777" w:rsidR="00071309" w:rsidRPr="00071309" w:rsidRDefault="00071309" w:rsidP="00071309">
            <w:pPr>
              <w:pStyle w:val="3-"/>
              <w:rPr>
                <w:color w:val="auto"/>
              </w:rPr>
            </w:pPr>
            <w:r w:rsidRPr="00071309">
              <w:rPr>
                <w:rFonts w:hint="eastAsia"/>
                <w:color w:val="auto"/>
              </w:rPr>
              <w:t>(F)[4]後続05: [AFTER]  commonData=1, tlsData=1</w:t>
            </w:r>
          </w:p>
          <w:p w14:paraId="5E97A08D" w14:textId="77777777" w:rsidR="00071309" w:rsidRPr="00071309" w:rsidRDefault="00071309" w:rsidP="00071309">
            <w:pPr>
              <w:pStyle w:val="3-"/>
              <w:rPr>
                <w:color w:val="auto"/>
              </w:rPr>
            </w:pPr>
            <w:r w:rsidRPr="00071309">
              <w:rPr>
                <w:rFonts w:hint="eastAsia"/>
                <w:color w:val="auto"/>
              </w:rPr>
              <w:t>(F)[2]後続03: [AFTER]  commonData=1, tlsData=1</w:t>
            </w:r>
          </w:p>
          <w:p w14:paraId="79F72373" w14:textId="77777777" w:rsidR="00071309" w:rsidRPr="00071309" w:rsidRDefault="00071309" w:rsidP="00071309">
            <w:pPr>
              <w:pStyle w:val="3-"/>
              <w:rPr>
                <w:color w:val="auto"/>
              </w:rPr>
            </w:pPr>
            <w:r w:rsidRPr="00071309">
              <w:rPr>
                <w:rFonts w:hint="eastAsia"/>
                <w:color w:val="auto"/>
              </w:rPr>
              <w:t>(F)[3]後続04: [AFTER]  commonData=1, tlsData=1</w:t>
            </w:r>
          </w:p>
          <w:p w14:paraId="1917F801" w14:textId="08DF06CF" w:rsidR="00071309" w:rsidRPr="00071309" w:rsidRDefault="00071309" w:rsidP="00071309">
            <w:pPr>
              <w:pStyle w:val="3-"/>
              <w:rPr>
                <w:color w:val="auto"/>
              </w:rPr>
            </w:pPr>
            <w:r w:rsidRPr="00071309">
              <w:rPr>
                <w:rFonts w:hint="eastAsia"/>
                <w:color w:val="auto"/>
              </w:rPr>
              <w:t>(P)先行: [BEFORE] commonData=1, tlsData=1</w:t>
            </w:r>
            <w:r w:rsidR="00865715">
              <w:rPr>
                <w:color w:val="auto"/>
              </w:rPr>
              <w:tab/>
            </w:r>
            <w:r w:rsidR="00865715">
              <w:rPr>
                <w:color w:val="auto"/>
              </w:rPr>
              <w:tab/>
            </w:r>
            <w:r w:rsidR="00865715" w:rsidRPr="004A7B47">
              <w:rPr>
                <w:color w:val="FF0000"/>
              </w:rPr>
              <w:t>←</w:t>
            </w:r>
            <w:r w:rsidR="00865715">
              <w:rPr>
                <w:color w:val="FF0000"/>
              </w:rPr>
              <w:t>後続</w:t>
            </w:r>
            <w:r w:rsidR="00865715" w:rsidRPr="004A7B47">
              <w:rPr>
                <w:color w:val="FF0000"/>
              </w:rPr>
              <w:t>スレッド</w:t>
            </w:r>
            <w:r w:rsidR="00865715">
              <w:rPr>
                <w:rFonts w:hint="eastAsia"/>
                <w:color w:val="FF0000"/>
              </w:rPr>
              <w:t>の処理が</w:t>
            </w:r>
            <w:r w:rsidR="00865715">
              <w:rPr>
                <w:color w:val="FF0000"/>
              </w:rPr>
              <w:t>全て</w:t>
            </w:r>
            <w:r w:rsidR="00865715" w:rsidRPr="004A7B47">
              <w:rPr>
                <w:color w:val="FF0000"/>
              </w:rPr>
              <w:t>終了すると、</w:t>
            </w:r>
            <w:r w:rsidR="00865715">
              <w:rPr>
                <w:color w:val="FF0000"/>
              </w:rPr>
              <w:t>また先行</w:t>
            </w:r>
            <w:r w:rsidR="00865715" w:rsidRPr="004A7B47">
              <w:rPr>
                <w:color w:val="FF0000"/>
              </w:rPr>
              <w:t>スレッドがスタート</w:t>
            </w:r>
          </w:p>
          <w:p w14:paraId="4791F057" w14:textId="77777777" w:rsidR="00071309" w:rsidRPr="00071309" w:rsidRDefault="00071309" w:rsidP="00071309">
            <w:pPr>
              <w:pStyle w:val="3-"/>
              <w:rPr>
                <w:color w:val="auto"/>
              </w:rPr>
            </w:pPr>
            <w:r w:rsidRPr="00071309">
              <w:rPr>
                <w:rFonts w:hint="eastAsia"/>
                <w:color w:val="auto"/>
              </w:rPr>
              <w:t>(P)先行: [AFTER]  commonData=2, tlsData=2</w:t>
            </w:r>
          </w:p>
          <w:p w14:paraId="44BE195D" w14:textId="74B816C9" w:rsidR="00071309" w:rsidRPr="00071309" w:rsidRDefault="00071309" w:rsidP="00071309">
            <w:pPr>
              <w:pStyle w:val="3-"/>
              <w:rPr>
                <w:color w:val="auto"/>
              </w:rPr>
            </w:pPr>
            <w:r w:rsidRPr="00071309">
              <w:rPr>
                <w:rFonts w:hint="eastAsia"/>
                <w:color w:val="auto"/>
              </w:rPr>
              <w:t>(F)[2]後続03: [BEFORE] commonData=2, tlsData=1</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w:t>
            </w:r>
            <w:r w:rsidR="00865715">
              <w:rPr>
                <w:color w:val="FF0000"/>
              </w:rPr>
              <w:t>また</w:t>
            </w:r>
            <w:r w:rsidR="00865715" w:rsidRPr="004A7B47">
              <w:rPr>
                <w:color w:val="FF0000"/>
              </w:rPr>
              <w:t>後続スレッドが一斉スタート</w:t>
            </w:r>
          </w:p>
          <w:p w14:paraId="4BDFE3DE" w14:textId="77777777" w:rsidR="00071309" w:rsidRPr="00071309" w:rsidRDefault="00071309" w:rsidP="00071309">
            <w:pPr>
              <w:pStyle w:val="3-"/>
              <w:rPr>
                <w:color w:val="auto"/>
              </w:rPr>
            </w:pPr>
            <w:r w:rsidRPr="00071309">
              <w:rPr>
                <w:rFonts w:hint="eastAsia"/>
                <w:color w:val="auto"/>
              </w:rPr>
              <w:t>(F)[1]後続02: [BEFORE] commonData=2, tlsData=1</w:t>
            </w:r>
          </w:p>
          <w:p w14:paraId="6735A8BE" w14:textId="77777777" w:rsidR="00071309" w:rsidRPr="00071309" w:rsidRDefault="00071309" w:rsidP="00071309">
            <w:pPr>
              <w:pStyle w:val="3-"/>
              <w:rPr>
                <w:color w:val="auto"/>
              </w:rPr>
            </w:pPr>
            <w:r w:rsidRPr="00071309">
              <w:rPr>
                <w:rFonts w:hint="eastAsia"/>
                <w:color w:val="auto"/>
              </w:rPr>
              <w:t>(F)[4]後続05: [BEFORE] commonData=2, tlsData=1</w:t>
            </w:r>
          </w:p>
          <w:p w14:paraId="10976CD9" w14:textId="77777777" w:rsidR="00071309" w:rsidRPr="00071309" w:rsidRDefault="00071309" w:rsidP="00071309">
            <w:pPr>
              <w:pStyle w:val="3-"/>
              <w:rPr>
                <w:color w:val="auto"/>
              </w:rPr>
            </w:pPr>
            <w:r w:rsidRPr="00071309">
              <w:rPr>
                <w:rFonts w:hint="eastAsia"/>
                <w:color w:val="auto"/>
              </w:rPr>
              <w:t>(F)[3]後続04: [BEFORE] commonData=2, tlsData=1</w:t>
            </w:r>
          </w:p>
          <w:p w14:paraId="1C3782EC" w14:textId="77777777" w:rsidR="00071309" w:rsidRPr="00071309" w:rsidRDefault="00071309" w:rsidP="00071309">
            <w:pPr>
              <w:pStyle w:val="3-"/>
              <w:rPr>
                <w:color w:val="auto"/>
              </w:rPr>
            </w:pPr>
            <w:r w:rsidRPr="00071309">
              <w:rPr>
                <w:rFonts w:hint="eastAsia"/>
                <w:color w:val="auto"/>
              </w:rPr>
              <w:t>(F)[0]後続01: [BEFORE] commonData=2, tlsData=1</w:t>
            </w:r>
          </w:p>
          <w:p w14:paraId="18A65328" w14:textId="77777777" w:rsidR="00071309" w:rsidRPr="00071309" w:rsidRDefault="00071309" w:rsidP="00071309">
            <w:pPr>
              <w:pStyle w:val="3-"/>
              <w:rPr>
                <w:color w:val="auto"/>
              </w:rPr>
            </w:pPr>
            <w:r w:rsidRPr="00071309">
              <w:rPr>
                <w:rFonts w:hint="eastAsia"/>
                <w:color w:val="auto"/>
              </w:rPr>
              <w:t>(F)[4]後続05: [AFTER]  commonData=2, tlsData=2</w:t>
            </w:r>
          </w:p>
          <w:p w14:paraId="3FD0DA95" w14:textId="77777777" w:rsidR="00071309" w:rsidRPr="00071309" w:rsidRDefault="00071309" w:rsidP="00071309">
            <w:pPr>
              <w:pStyle w:val="3-"/>
              <w:rPr>
                <w:color w:val="auto"/>
              </w:rPr>
            </w:pPr>
            <w:r w:rsidRPr="00071309">
              <w:rPr>
                <w:rFonts w:hint="eastAsia"/>
                <w:color w:val="auto"/>
              </w:rPr>
              <w:t>(F)[3]後続04: [AFTER]  commonData=2, tlsData=2</w:t>
            </w:r>
          </w:p>
          <w:p w14:paraId="4A5E50AF" w14:textId="77777777" w:rsidR="00071309" w:rsidRPr="00071309" w:rsidRDefault="00071309" w:rsidP="00071309">
            <w:pPr>
              <w:pStyle w:val="3-"/>
              <w:rPr>
                <w:color w:val="auto"/>
              </w:rPr>
            </w:pPr>
            <w:r w:rsidRPr="00071309">
              <w:rPr>
                <w:rFonts w:hint="eastAsia"/>
                <w:color w:val="auto"/>
              </w:rPr>
              <w:t>(F)[2]後続03: [AFTER]  commonData=2, tlsData=2</w:t>
            </w:r>
          </w:p>
          <w:p w14:paraId="1F4A1926" w14:textId="77777777" w:rsidR="00071309" w:rsidRPr="00071309" w:rsidRDefault="00071309" w:rsidP="00071309">
            <w:pPr>
              <w:pStyle w:val="3-"/>
              <w:rPr>
                <w:color w:val="auto"/>
              </w:rPr>
            </w:pPr>
            <w:r w:rsidRPr="00071309">
              <w:rPr>
                <w:rFonts w:hint="eastAsia"/>
                <w:color w:val="auto"/>
              </w:rPr>
              <w:t>(F)[1]後続02: [AFTER]  commonData=2, tlsData=2</w:t>
            </w:r>
          </w:p>
          <w:p w14:paraId="78B39CE5" w14:textId="77777777" w:rsidR="00071309" w:rsidRPr="00071309" w:rsidRDefault="00071309" w:rsidP="00071309">
            <w:pPr>
              <w:pStyle w:val="3-"/>
              <w:rPr>
                <w:color w:val="auto"/>
              </w:rPr>
            </w:pPr>
            <w:r w:rsidRPr="00071309">
              <w:rPr>
                <w:rFonts w:hint="eastAsia"/>
                <w:color w:val="auto"/>
              </w:rPr>
              <w:t>(F)[0]後続01: [AFTER]  commonData=2, tlsData=2</w:t>
            </w:r>
          </w:p>
          <w:p w14:paraId="1D96F215" w14:textId="6587766C" w:rsidR="00071309" w:rsidRPr="00071309" w:rsidRDefault="00071309" w:rsidP="00071309">
            <w:pPr>
              <w:pStyle w:val="3-"/>
              <w:rPr>
                <w:color w:val="auto"/>
              </w:rPr>
            </w:pPr>
            <w:r w:rsidRPr="00071309">
              <w:rPr>
                <w:rFonts w:hint="eastAsia"/>
                <w:color w:val="auto"/>
              </w:rPr>
              <w:t>(P)先行: [BEFORE] commonData=2, tlsData=2</w:t>
            </w:r>
            <w:r w:rsidR="00865715">
              <w:rPr>
                <w:color w:val="auto"/>
              </w:rPr>
              <w:tab/>
            </w:r>
            <w:r w:rsidR="00865715">
              <w:rPr>
                <w:color w:val="auto"/>
              </w:rPr>
              <w:tab/>
            </w:r>
            <w:r w:rsidR="00865715" w:rsidRPr="004A7B47">
              <w:rPr>
                <w:color w:val="FF0000"/>
              </w:rPr>
              <w:t>←</w:t>
            </w:r>
            <w:r w:rsidR="00865715">
              <w:rPr>
                <w:color w:val="FF0000"/>
              </w:rPr>
              <w:t>後続</w:t>
            </w:r>
            <w:r w:rsidR="00865715" w:rsidRPr="004A7B47">
              <w:rPr>
                <w:color w:val="FF0000"/>
              </w:rPr>
              <w:t>スレッド</w:t>
            </w:r>
            <w:r w:rsidR="00865715">
              <w:rPr>
                <w:rFonts w:hint="eastAsia"/>
                <w:color w:val="FF0000"/>
              </w:rPr>
              <w:t>の処理が</w:t>
            </w:r>
            <w:r w:rsidR="00865715">
              <w:rPr>
                <w:color w:val="FF0000"/>
              </w:rPr>
              <w:t>全て</w:t>
            </w:r>
            <w:r w:rsidR="00865715" w:rsidRPr="004A7B47">
              <w:rPr>
                <w:color w:val="FF0000"/>
              </w:rPr>
              <w:t>終了すると、</w:t>
            </w:r>
            <w:r w:rsidR="00865715">
              <w:rPr>
                <w:color w:val="FF0000"/>
              </w:rPr>
              <w:t>また先行</w:t>
            </w:r>
            <w:r w:rsidR="00865715" w:rsidRPr="004A7B47">
              <w:rPr>
                <w:color w:val="FF0000"/>
              </w:rPr>
              <w:t>スレッドがスタート</w:t>
            </w:r>
          </w:p>
          <w:p w14:paraId="42D1D0E4" w14:textId="77777777" w:rsidR="00071309" w:rsidRPr="00071309" w:rsidRDefault="00071309" w:rsidP="00071309">
            <w:pPr>
              <w:pStyle w:val="3-"/>
              <w:rPr>
                <w:color w:val="auto"/>
              </w:rPr>
            </w:pPr>
            <w:r w:rsidRPr="00071309">
              <w:rPr>
                <w:rFonts w:hint="eastAsia"/>
                <w:color w:val="auto"/>
              </w:rPr>
              <w:t>(P)先行: [AFTER]  commonData=3, tlsData=3</w:t>
            </w:r>
          </w:p>
          <w:p w14:paraId="06479CB0" w14:textId="52EDD5D2" w:rsidR="00071309" w:rsidRPr="00071309" w:rsidRDefault="00071309" w:rsidP="00071309">
            <w:pPr>
              <w:pStyle w:val="3-"/>
              <w:rPr>
                <w:color w:val="auto"/>
              </w:rPr>
            </w:pPr>
            <w:r w:rsidRPr="00071309">
              <w:rPr>
                <w:rFonts w:hint="eastAsia"/>
                <w:color w:val="auto"/>
              </w:rPr>
              <w:t>(F)[3]後続04: [BEFORE] commonData=3, tlsData=2</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w:t>
            </w:r>
            <w:r w:rsidR="00865715">
              <w:rPr>
                <w:color w:val="FF0000"/>
              </w:rPr>
              <w:t>また</w:t>
            </w:r>
            <w:r w:rsidR="00865715" w:rsidRPr="004A7B47">
              <w:rPr>
                <w:color w:val="FF0000"/>
              </w:rPr>
              <w:t>後続スレッドが一斉スタート</w:t>
            </w:r>
          </w:p>
          <w:p w14:paraId="0452C7F6" w14:textId="77777777" w:rsidR="00071309" w:rsidRPr="00071309" w:rsidRDefault="00071309" w:rsidP="00071309">
            <w:pPr>
              <w:pStyle w:val="3-"/>
              <w:rPr>
                <w:color w:val="auto"/>
              </w:rPr>
            </w:pPr>
            <w:r w:rsidRPr="00071309">
              <w:rPr>
                <w:rFonts w:hint="eastAsia"/>
                <w:color w:val="auto"/>
              </w:rPr>
              <w:t>(F)[1]後続02: [BEFORE] commonData=3, tlsData=2</w:t>
            </w:r>
          </w:p>
          <w:p w14:paraId="76CDC86F" w14:textId="77777777" w:rsidR="00071309" w:rsidRPr="00071309" w:rsidRDefault="00071309" w:rsidP="00071309">
            <w:pPr>
              <w:pStyle w:val="3-"/>
              <w:rPr>
                <w:color w:val="auto"/>
              </w:rPr>
            </w:pPr>
            <w:r w:rsidRPr="00071309">
              <w:rPr>
                <w:rFonts w:hint="eastAsia"/>
                <w:color w:val="auto"/>
              </w:rPr>
              <w:t>(F)[0]後続01: [BEFORE] commonData=3, tlsData=2</w:t>
            </w:r>
          </w:p>
          <w:p w14:paraId="4F8F40A3" w14:textId="77777777" w:rsidR="00071309" w:rsidRPr="00071309" w:rsidRDefault="00071309" w:rsidP="00071309">
            <w:pPr>
              <w:pStyle w:val="3-"/>
              <w:rPr>
                <w:color w:val="auto"/>
              </w:rPr>
            </w:pPr>
            <w:r w:rsidRPr="00071309">
              <w:rPr>
                <w:rFonts w:hint="eastAsia"/>
                <w:color w:val="auto"/>
              </w:rPr>
              <w:t>(F)[4]後続05: [BEFORE] commonData=3, tlsData=2</w:t>
            </w:r>
          </w:p>
          <w:p w14:paraId="45AF7FDC" w14:textId="77777777" w:rsidR="00071309" w:rsidRPr="00071309" w:rsidRDefault="00071309" w:rsidP="00071309">
            <w:pPr>
              <w:pStyle w:val="3-"/>
              <w:rPr>
                <w:color w:val="auto"/>
              </w:rPr>
            </w:pPr>
            <w:r w:rsidRPr="00071309">
              <w:rPr>
                <w:rFonts w:hint="eastAsia"/>
                <w:color w:val="auto"/>
              </w:rPr>
              <w:t>(F)[2]後続03: [BEFORE] commonData=3, tlsData=2</w:t>
            </w:r>
          </w:p>
          <w:p w14:paraId="78C9022B" w14:textId="77777777" w:rsidR="00071309" w:rsidRPr="00071309" w:rsidRDefault="00071309" w:rsidP="00071309">
            <w:pPr>
              <w:pStyle w:val="3-"/>
              <w:rPr>
                <w:color w:val="auto"/>
              </w:rPr>
            </w:pPr>
            <w:r w:rsidRPr="00071309">
              <w:rPr>
                <w:rFonts w:hint="eastAsia"/>
                <w:color w:val="auto"/>
              </w:rPr>
              <w:t>(F)[4]後続05: [AFTER]  commonData=3, tlsData=3</w:t>
            </w:r>
          </w:p>
          <w:p w14:paraId="5265375D" w14:textId="77777777" w:rsidR="00071309" w:rsidRPr="00071309" w:rsidRDefault="00071309" w:rsidP="00071309">
            <w:pPr>
              <w:pStyle w:val="3-"/>
              <w:rPr>
                <w:color w:val="auto"/>
              </w:rPr>
            </w:pPr>
            <w:r w:rsidRPr="00071309">
              <w:rPr>
                <w:rFonts w:hint="eastAsia"/>
                <w:color w:val="auto"/>
              </w:rPr>
              <w:t>(F)[0]後続01: [AFTER]  commonData=3, tlsData=3</w:t>
            </w:r>
          </w:p>
          <w:p w14:paraId="1009BB7C" w14:textId="77777777" w:rsidR="00071309" w:rsidRPr="00071309" w:rsidRDefault="00071309" w:rsidP="00071309">
            <w:pPr>
              <w:pStyle w:val="3-"/>
              <w:rPr>
                <w:color w:val="auto"/>
              </w:rPr>
            </w:pPr>
            <w:r w:rsidRPr="00071309">
              <w:rPr>
                <w:rFonts w:hint="eastAsia"/>
                <w:color w:val="auto"/>
              </w:rPr>
              <w:t>(F)[1]後続02: [AFTER]  commonData=3, tlsData=3</w:t>
            </w:r>
          </w:p>
          <w:p w14:paraId="606A4F93" w14:textId="77777777" w:rsidR="00071309" w:rsidRPr="00071309" w:rsidRDefault="00071309" w:rsidP="00071309">
            <w:pPr>
              <w:pStyle w:val="3-"/>
              <w:rPr>
                <w:color w:val="auto"/>
              </w:rPr>
            </w:pPr>
            <w:r w:rsidRPr="00071309">
              <w:rPr>
                <w:rFonts w:hint="eastAsia"/>
                <w:color w:val="auto"/>
              </w:rPr>
              <w:t>(F)[2]後続03: [AFTER]  commonData=3, tlsData=3</w:t>
            </w:r>
          </w:p>
          <w:p w14:paraId="697B97D6" w14:textId="77777777" w:rsidR="00071309" w:rsidRPr="00071309" w:rsidRDefault="00071309" w:rsidP="00071309">
            <w:pPr>
              <w:pStyle w:val="3-"/>
              <w:rPr>
                <w:color w:val="auto"/>
              </w:rPr>
            </w:pPr>
            <w:r w:rsidRPr="00071309">
              <w:rPr>
                <w:rFonts w:hint="eastAsia"/>
                <w:color w:val="auto"/>
              </w:rPr>
              <w:t>(F)[3]後続04: [AFTER]  commonData=3, tlsData=3</w:t>
            </w:r>
          </w:p>
          <w:p w14:paraId="457CD9FD" w14:textId="6A832664" w:rsidR="00071309" w:rsidRPr="00071309" w:rsidRDefault="00071309" w:rsidP="00071309">
            <w:pPr>
              <w:pStyle w:val="3-"/>
              <w:rPr>
                <w:color w:val="auto"/>
              </w:rPr>
            </w:pPr>
            <w:r w:rsidRPr="00071309">
              <w:rPr>
                <w:rFonts w:hint="eastAsia"/>
                <w:color w:val="auto"/>
              </w:rPr>
              <w:t>(P)先行: [QUIT]</w:t>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sidRPr="00DF2682">
              <w:rPr>
                <w:rFonts w:hint="eastAsia"/>
                <w:color w:val="FF0000"/>
              </w:rPr>
              <w:t>←先行スレッド終了</w:t>
            </w:r>
          </w:p>
          <w:p w14:paraId="61C3924E" w14:textId="3D9D1910" w:rsidR="00071309" w:rsidRPr="00071309" w:rsidRDefault="00071309" w:rsidP="00071309">
            <w:pPr>
              <w:pStyle w:val="3-"/>
              <w:rPr>
                <w:color w:val="auto"/>
              </w:rPr>
            </w:pPr>
            <w:r w:rsidRPr="00071309">
              <w:rPr>
                <w:rFonts w:hint="eastAsia"/>
                <w:color w:val="auto"/>
              </w:rPr>
              <w:t>- end:(P)先行 -</w:t>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Pr>
                <w:color w:val="auto"/>
              </w:rPr>
              <w:tab/>
            </w:r>
          </w:p>
          <w:p w14:paraId="26D09A8C" w14:textId="1CF3633E" w:rsidR="00071309" w:rsidRPr="00071309" w:rsidRDefault="00071309" w:rsidP="00071309">
            <w:pPr>
              <w:pStyle w:val="3-"/>
              <w:rPr>
                <w:color w:val="auto"/>
              </w:rPr>
            </w:pPr>
            <w:r w:rsidRPr="00071309">
              <w:rPr>
                <w:rFonts w:hint="eastAsia"/>
                <w:color w:val="auto"/>
              </w:rPr>
              <w:t>(F)[2]後続03: [QUIT]</w:t>
            </w:r>
            <w:r w:rsidR="00881DDA">
              <w:rPr>
                <w:color w:val="auto"/>
              </w:rPr>
              <w:tab/>
            </w:r>
            <w:r w:rsidR="00881DDA">
              <w:rPr>
                <w:color w:val="auto"/>
              </w:rPr>
              <w:tab/>
            </w:r>
            <w:r w:rsidR="00881DDA">
              <w:rPr>
                <w:color w:val="auto"/>
              </w:rPr>
              <w:tab/>
            </w:r>
            <w:r w:rsidR="00881DDA">
              <w:rPr>
                <w:color w:val="auto"/>
              </w:rPr>
              <w:tab/>
            </w:r>
            <w:r w:rsidR="00881DDA">
              <w:rPr>
                <w:color w:val="auto"/>
              </w:rPr>
              <w:tab/>
            </w:r>
            <w:r w:rsidR="00881DDA" w:rsidRPr="004A7B47">
              <w:rPr>
                <w:color w:val="FF0000"/>
              </w:rPr>
              <w:t>←先行スレッドの終了に反応して後続スレッド</w:t>
            </w:r>
            <w:r w:rsidR="00881DDA">
              <w:rPr>
                <w:rFonts w:hint="eastAsia"/>
                <w:color w:val="FF0000"/>
              </w:rPr>
              <w:t>も</w:t>
            </w:r>
            <w:r w:rsidR="00881DDA" w:rsidRPr="004A7B47">
              <w:rPr>
                <w:color w:val="FF0000"/>
              </w:rPr>
              <w:t>終了</w:t>
            </w:r>
          </w:p>
          <w:p w14:paraId="2BC5A907" w14:textId="77777777" w:rsidR="00071309" w:rsidRPr="00071309" w:rsidRDefault="00071309" w:rsidP="00071309">
            <w:pPr>
              <w:pStyle w:val="3-"/>
              <w:rPr>
                <w:color w:val="auto"/>
              </w:rPr>
            </w:pPr>
            <w:r w:rsidRPr="00071309">
              <w:rPr>
                <w:rFonts w:hint="eastAsia"/>
                <w:color w:val="auto"/>
              </w:rPr>
              <w:t>(F)[3]後続04: [QUIT]</w:t>
            </w:r>
          </w:p>
          <w:p w14:paraId="58F245E9" w14:textId="77777777" w:rsidR="00071309" w:rsidRPr="00071309" w:rsidRDefault="00071309" w:rsidP="00071309">
            <w:pPr>
              <w:pStyle w:val="3-"/>
              <w:rPr>
                <w:color w:val="auto"/>
              </w:rPr>
            </w:pPr>
            <w:r w:rsidRPr="00071309">
              <w:rPr>
                <w:rFonts w:hint="eastAsia"/>
                <w:color w:val="auto"/>
              </w:rPr>
              <w:t>- end:(F)[2]後続03 -</w:t>
            </w:r>
          </w:p>
          <w:p w14:paraId="6170E9B6" w14:textId="77777777" w:rsidR="00071309" w:rsidRPr="00071309" w:rsidRDefault="00071309" w:rsidP="00071309">
            <w:pPr>
              <w:pStyle w:val="3-"/>
              <w:rPr>
                <w:color w:val="auto"/>
              </w:rPr>
            </w:pPr>
            <w:r w:rsidRPr="00071309">
              <w:rPr>
                <w:rFonts w:hint="eastAsia"/>
                <w:color w:val="auto"/>
              </w:rPr>
              <w:t>- end:(F)[3]後続04 -</w:t>
            </w:r>
          </w:p>
          <w:p w14:paraId="43C2E4CD" w14:textId="77777777" w:rsidR="00071309" w:rsidRPr="00071309" w:rsidRDefault="00071309" w:rsidP="00071309">
            <w:pPr>
              <w:pStyle w:val="3-"/>
              <w:rPr>
                <w:color w:val="auto"/>
              </w:rPr>
            </w:pPr>
            <w:r w:rsidRPr="00071309">
              <w:rPr>
                <w:rFonts w:hint="eastAsia"/>
                <w:color w:val="auto"/>
              </w:rPr>
              <w:t>(F)[1]後続02: [QUIT]</w:t>
            </w:r>
          </w:p>
          <w:p w14:paraId="26D065B7" w14:textId="77777777" w:rsidR="00071309" w:rsidRPr="00071309" w:rsidRDefault="00071309" w:rsidP="00071309">
            <w:pPr>
              <w:pStyle w:val="3-"/>
              <w:rPr>
                <w:color w:val="auto"/>
              </w:rPr>
            </w:pPr>
            <w:r w:rsidRPr="00071309">
              <w:rPr>
                <w:rFonts w:hint="eastAsia"/>
                <w:color w:val="auto"/>
              </w:rPr>
              <w:t>(F)[0]後続01: [QUIT]</w:t>
            </w:r>
          </w:p>
          <w:p w14:paraId="23DADDC5" w14:textId="77777777" w:rsidR="00071309" w:rsidRPr="00071309" w:rsidRDefault="00071309" w:rsidP="00071309">
            <w:pPr>
              <w:pStyle w:val="3-"/>
              <w:rPr>
                <w:color w:val="auto"/>
              </w:rPr>
            </w:pPr>
            <w:r w:rsidRPr="00071309">
              <w:rPr>
                <w:rFonts w:hint="eastAsia"/>
                <w:color w:val="auto"/>
              </w:rPr>
              <w:t>(F)[4]後続05: [QUIT]</w:t>
            </w:r>
          </w:p>
          <w:p w14:paraId="1E7AA290" w14:textId="77777777" w:rsidR="00071309" w:rsidRPr="00071309" w:rsidRDefault="00071309" w:rsidP="00071309">
            <w:pPr>
              <w:pStyle w:val="3-"/>
              <w:rPr>
                <w:color w:val="auto"/>
              </w:rPr>
            </w:pPr>
            <w:r w:rsidRPr="00071309">
              <w:rPr>
                <w:rFonts w:hint="eastAsia"/>
                <w:color w:val="auto"/>
              </w:rPr>
              <w:t>- end:(F)[0]後続01 -</w:t>
            </w:r>
          </w:p>
          <w:p w14:paraId="61BB398A" w14:textId="77777777" w:rsidR="00071309" w:rsidRPr="00071309" w:rsidRDefault="00071309" w:rsidP="00071309">
            <w:pPr>
              <w:pStyle w:val="3-"/>
              <w:rPr>
                <w:color w:val="auto"/>
              </w:rPr>
            </w:pPr>
            <w:r w:rsidRPr="00071309">
              <w:rPr>
                <w:rFonts w:hint="eastAsia"/>
                <w:color w:val="auto"/>
              </w:rPr>
              <w:t>- end:(F)[4]後続05 -</w:t>
            </w:r>
          </w:p>
          <w:p w14:paraId="669B4B0E" w14:textId="77777777" w:rsidR="00071309" w:rsidRPr="00071309" w:rsidRDefault="00071309" w:rsidP="00071309">
            <w:pPr>
              <w:pStyle w:val="3-"/>
              <w:rPr>
                <w:color w:val="auto"/>
              </w:rPr>
            </w:pPr>
            <w:r w:rsidRPr="00071309">
              <w:rPr>
                <w:rFonts w:hint="eastAsia"/>
                <w:color w:val="auto"/>
              </w:rPr>
              <w:t>- end:(F)[1]後続02 -</w:t>
            </w:r>
          </w:p>
          <w:p w14:paraId="1F4462EC" w14:textId="7D539500" w:rsidR="00971C80" w:rsidRPr="00DD51B6" w:rsidRDefault="00071309" w:rsidP="00071309">
            <w:pPr>
              <w:pStyle w:val="3-"/>
            </w:pPr>
            <w:r w:rsidRPr="00071309">
              <w:rPr>
                <w:color w:val="auto"/>
              </w:rPr>
              <w:t xml:space="preserve">Event * 10000000 = </w:t>
            </w:r>
            <w:r w:rsidRPr="00865715">
              <w:rPr>
                <w:color w:val="FF0000"/>
              </w:rPr>
              <w:t>0.247101 sec</w:t>
            </w:r>
            <w:r w:rsidR="00865715">
              <w:rPr>
                <w:color w:val="FF0000"/>
              </w:rPr>
              <w:tab/>
            </w:r>
            <w:r w:rsidR="00865715">
              <w:rPr>
                <w:color w:val="FF0000"/>
              </w:rPr>
              <w:tab/>
            </w:r>
            <w:r w:rsidR="00865715">
              <w:rPr>
                <w:color w:val="FF0000"/>
              </w:rPr>
              <w:tab/>
            </w:r>
            <w:r w:rsidR="00865715">
              <w:rPr>
                <w:rFonts w:hint="eastAsia"/>
                <w:color w:val="FF0000"/>
              </w:rPr>
              <w:t>←1千万回ループによる処理時間計測（4回のステート更新）</w:t>
            </w:r>
          </w:p>
        </w:tc>
      </w:tr>
    </w:tbl>
    <w:p w14:paraId="48C7FE00" w14:textId="704AE6D4" w:rsidR="00971C80" w:rsidRDefault="00971C80" w:rsidP="00971C80">
      <w:pPr>
        <w:pStyle w:val="3"/>
      </w:pPr>
      <w:bookmarkStart w:id="138" w:name="_Toc379553581"/>
      <w:r>
        <w:lastRenderedPageBreak/>
        <w:t>C++11</w:t>
      </w:r>
      <w:r>
        <w:t>版：アトミック操作</w:t>
      </w:r>
      <w:bookmarkEnd w:id="138"/>
      <w:r w:rsidR="00A45D66">
        <w:fldChar w:fldCharType="begin"/>
      </w:r>
      <w:r w:rsidR="00A45D66">
        <w:instrText xml:space="preserve"> XE "</w:instrText>
      </w:r>
      <w:r w:rsidR="00A45D66">
        <w:rPr>
          <w:rFonts w:hint="eastAsia"/>
        </w:rPr>
        <w:instrText>コンペア・アンド・スワップ</w:instrText>
      </w:r>
      <w:r w:rsidR="00A45D66">
        <w:rPr>
          <w:rFonts w:hint="eastAsia"/>
        </w:rPr>
        <w:instrText>:</w:instrText>
      </w:r>
      <w:r w:rsidR="00A45D66">
        <w:instrText>C++11</w:instrText>
      </w:r>
      <w:r w:rsidR="00A45D66">
        <w:rPr>
          <w:rFonts w:hint="eastAsia"/>
        </w:rPr>
        <w:instrText>版アトミック操作</w:instrText>
      </w:r>
      <w:r w:rsidR="00A45D66">
        <w:instrText>" \y “</w:instrText>
      </w:r>
      <w:r w:rsidR="00A45D66">
        <w:rPr>
          <w:rFonts w:hint="eastAsia"/>
        </w:rPr>
        <w:instrText>こんぺあ・あんど・すわっぷ</w:instrText>
      </w:r>
      <w:r w:rsidR="00A45D66">
        <w:rPr>
          <w:rFonts w:hint="eastAsia"/>
        </w:rPr>
        <w:instrText>:</w:instrText>
      </w:r>
      <w:r w:rsidR="00A45D66">
        <w:instrText>C++11</w:instrText>
      </w:r>
      <w:r w:rsidR="00A45D66">
        <w:rPr>
          <w:rFonts w:hint="eastAsia"/>
        </w:rPr>
        <w:instrText>ばんあとみっくそうさ</w:instrText>
      </w:r>
      <w:r w:rsidR="00A45D66">
        <w:instrText xml:space="preserve">” </w:instrText>
      </w:r>
      <w:r w:rsidR="00A45D66">
        <w:fldChar w:fldCharType="end"/>
      </w:r>
    </w:p>
    <w:p w14:paraId="3A770EF9" w14:textId="77777777" w:rsidR="00114216" w:rsidRDefault="00976D1A" w:rsidP="00971C80">
      <w:pPr>
        <w:pStyle w:val="aa"/>
        <w:ind w:left="447" w:firstLine="283"/>
      </w:pPr>
      <w:r>
        <w:t>C++11</w:t>
      </w:r>
      <w:r>
        <w:rPr>
          <w:rFonts w:hint="eastAsia"/>
        </w:rPr>
        <w:t>のアトミック操作によるモニター。</w:t>
      </w:r>
    </w:p>
    <w:p w14:paraId="3B681A85" w14:textId="41C38B11" w:rsidR="00971C80" w:rsidRDefault="00976D1A" w:rsidP="00971C80">
      <w:pPr>
        <w:pStyle w:val="aa"/>
        <w:ind w:left="447" w:firstLine="283"/>
      </w:pPr>
      <w:r>
        <w:rPr>
          <w:rFonts w:hint="eastAsia"/>
        </w:rPr>
        <w:t>かなり細かい操作が可能</w:t>
      </w:r>
      <w:r w:rsidR="00114216">
        <w:rPr>
          <w:rFonts w:hint="eastAsia"/>
        </w:rPr>
        <w:t>。メモリオーダー指定を使用した</w:t>
      </w:r>
      <w:r>
        <w:rPr>
          <w:rFonts w:hint="eastAsia"/>
        </w:rPr>
        <w:t>パフォーマンスチューニングの方法も後述する。</w:t>
      </w:r>
    </w:p>
    <w:p w14:paraId="23CE35F6" w14:textId="19D0D43F" w:rsidR="00971C80" w:rsidRDefault="00976D1A" w:rsidP="00971C80">
      <w:pPr>
        <w:pStyle w:val="aa"/>
        <w:keepNext/>
        <w:widowControl/>
        <w:spacing w:beforeLines="50" w:before="180"/>
        <w:ind w:leftChars="203" w:left="447" w:hangingChars="10" w:hanging="21"/>
      </w:pPr>
      <w:r>
        <w:t>C++11</w:t>
      </w:r>
      <w:r>
        <w:rPr>
          <w:rFonts w:hint="eastAsia"/>
        </w:rPr>
        <w:t>版</w:t>
      </w:r>
      <w:r w:rsidR="00971C80">
        <w:rPr>
          <w:rFonts w:hint="eastAsia"/>
        </w:rPr>
        <w:t>の</w:t>
      </w:r>
      <w:r w:rsidR="00AD07FD">
        <w:rPr>
          <w:rFonts w:hint="eastAsia"/>
        </w:rPr>
        <w:t>アトミック操作によるモニターのサンプル</w:t>
      </w:r>
      <w:r w:rsidR="00971C80">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0209467" w14:textId="77777777" w:rsidTr="00874659">
        <w:tc>
          <w:tcPr>
            <w:tcW w:w="8494" w:type="dxa"/>
          </w:tcPr>
          <w:p w14:paraId="611DFBB8" w14:textId="77777777" w:rsidR="00071309" w:rsidRDefault="00071309" w:rsidP="00071309">
            <w:pPr>
              <w:pStyle w:val="3-"/>
            </w:pPr>
            <w:r>
              <w:t>#include &lt;stdio.h&gt;</w:t>
            </w:r>
          </w:p>
          <w:p w14:paraId="564EB05D" w14:textId="77777777" w:rsidR="00071309" w:rsidRDefault="00071309" w:rsidP="00071309">
            <w:pPr>
              <w:pStyle w:val="3-"/>
            </w:pPr>
            <w:r>
              <w:t>#include &lt;stdlib.h&gt;</w:t>
            </w:r>
          </w:p>
          <w:p w14:paraId="23D0B68E" w14:textId="77777777" w:rsidR="00071309" w:rsidRDefault="00071309" w:rsidP="00071309">
            <w:pPr>
              <w:pStyle w:val="3-"/>
            </w:pPr>
          </w:p>
          <w:p w14:paraId="18F8261A" w14:textId="77777777" w:rsidR="00071309" w:rsidRDefault="00071309" w:rsidP="00071309">
            <w:pPr>
              <w:pStyle w:val="3-"/>
            </w:pPr>
            <w:r>
              <w:t>#include &lt;thread&gt;</w:t>
            </w:r>
          </w:p>
          <w:p w14:paraId="02DA75FC" w14:textId="77777777" w:rsidR="00071309" w:rsidRPr="00F911BB" w:rsidRDefault="00071309" w:rsidP="00071309">
            <w:pPr>
              <w:pStyle w:val="3-"/>
              <w:rPr>
                <w:color w:val="FF0000"/>
              </w:rPr>
            </w:pPr>
            <w:r w:rsidRPr="00F911BB">
              <w:rPr>
                <w:color w:val="FF0000"/>
              </w:rPr>
              <w:t>#include &lt;atomic&gt;</w:t>
            </w:r>
          </w:p>
          <w:p w14:paraId="11ED036A" w14:textId="77777777" w:rsidR="00071309" w:rsidRDefault="00071309" w:rsidP="00071309">
            <w:pPr>
              <w:pStyle w:val="3-"/>
            </w:pPr>
          </w:p>
          <w:p w14:paraId="27DCA102" w14:textId="77777777" w:rsidR="00881DDA" w:rsidRDefault="00881DDA" w:rsidP="00881DDA">
            <w:pPr>
              <w:pStyle w:val="3-"/>
            </w:pPr>
            <w:r>
              <w:rPr>
                <w:rFonts w:hint="eastAsia"/>
              </w:rPr>
              <w:t xml:space="preserve">#include &lt;chrono&gt; </w:t>
            </w:r>
            <w:r w:rsidRPr="00881DDA">
              <w:rPr>
                <w:rFonts w:hint="eastAsia"/>
                <w:color w:val="00B050"/>
              </w:rPr>
              <w:t>//時間計測用</w:t>
            </w:r>
          </w:p>
          <w:p w14:paraId="0048ADF9" w14:textId="56199FF8" w:rsidR="00071309" w:rsidRDefault="00881DDA" w:rsidP="00881DDA">
            <w:pPr>
              <w:pStyle w:val="3-"/>
            </w:pPr>
            <w:r>
              <w:rPr>
                <w:rFonts w:hint="eastAsia"/>
              </w:rPr>
              <w:t>#include &lt;random&gt;</w:t>
            </w:r>
            <w:r w:rsidRPr="00881DDA">
              <w:rPr>
                <w:rFonts w:hint="eastAsia"/>
                <w:color w:val="00B050"/>
              </w:rPr>
              <w:t xml:space="preserve"> //乱数生成用</w:t>
            </w:r>
          </w:p>
          <w:p w14:paraId="5C46121E" w14:textId="77777777" w:rsidR="00071309" w:rsidRDefault="00071309" w:rsidP="00071309">
            <w:pPr>
              <w:pStyle w:val="3-"/>
            </w:pPr>
          </w:p>
          <w:p w14:paraId="0731F0FA" w14:textId="77777777" w:rsidR="00071309" w:rsidRPr="00881DDA" w:rsidRDefault="00071309" w:rsidP="00071309">
            <w:pPr>
              <w:pStyle w:val="3-"/>
              <w:rPr>
                <w:color w:val="00B050"/>
              </w:rPr>
            </w:pPr>
            <w:r w:rsidRPr="00881DDA">
              <w:rPr>
                <w:rFonts w:hint="eastAsia"/>
                <w:color w:val="00B050"/>
              </w:rPr>
              <w:t>//スレッド情報</w:t>
            </w:r>
          </w:p>
          <w:p w14:paraId="21F665C3" w14:textId="71C8D807" w:rsidR="00071309" w:rsidRPr="00881DDA" w:rsidRDefault="00071309" w:rsidP="00071309">
            <w:pPr>
              <w:pStyle w:val="3-"/>
              <w:rPr>
                <w:color w:val="00B050"/>
              </w:rPr>
            </w:pPr>
            <w:r>
              <w:rPr>
                <w:rFonts w:hint="eastAsia"/>
              </w:rPr>
              <w:t xml:space="preserve">static const int FOLLOW_THREAD_MAX = 10;    </w:t>
            </w:r>
            <w:r w:rsidRPr="00881DDA">
              <w:rPr>
                <w:rFonts w:hint="eastAsia"/>
                <w:color w:val="00B050"/>
              </w:rPr>
              <w:t xml:space="preserve"> </w:t>
            </w:r>
            <w:r w:rsidR="00881DDA">
              <w:rPr>
                <w:color w:val="00B050"/>
              </w:rPr>
              <w:t xml:space="preserve">     </w:t>
            </w:r>
            <w:r w:rsidRPr="00881DDA">
              <w:rPr>
                <w:rFonts w:hint="eastAsia"/>
                <w:color w:val="00B050"/>
              </w:rPr>
              <w:t>//後続スレッド最大数</w:t>
            </w:r>
          </w:p>
          <w:p w14:paraId="04AAB380" w14:textId="0784193C" w:rsidR="00071309" w:rsidRDefault="00071309" w:rsidP="00071309">
            <w:pPr>
              <w:pStyle w:val="3-"/>
            </w:pPr>
            <w:r>
              <w:rPr>
                <w:rFonts w:hint="eastAsia"/>
              </w:rPr>
              <w:t xml:space="preserve">static volatile int s_followThreadNum = 0;  </w:t>
            </w:r>
            <w:r w:rsidR="00881DDA">
              <w:t xml:space="preserve">     </w:t>
            </w:r>
            <w:r w:rsidRPr="00881DDA">
              <w:rPr>
                <w:rFonts w:hint="eastAsia"/>
                <w:color w:val="00B050"/>
              </w:rPr>
              <w:t xml:space="preserve"> //後続スレッド数</w:t>
            </w:r>
          </w:p>
          <w:p w14:paraId="23B4D7D2" w14:textId="02273F01" w:rsidR="00071309" w:rsidRPr="00881DDA" w:rsidRDefault="00071309" w:rsidP="00071309">
            <w:pPr>
              <w:pStyle w:val="3-"/>
              <w:rPr>
                <w:color w:val="00B050"/>
              </w:rPr>
            </w:pPr>
            <w:r>
              <w:rPr>
                <w:rFonts w:hint="eastAsia"/>
              </w:rPr>
              <w:t>static std::atomic&lt;int&gt; s_followThreadNo = 0;</w:t>
            </w:r>
            <w:r w:rsidR="00881DDA">
              <w:t xml:space="preserve">     </w:t>
            </w:r>
            <w:r w:rsidRPr="00881DDA">
              <w:rPr>
                <w:rFonts w:hint="eastAsia"/>
                <w:color w:val="00B050"/>
              </w:rPr>
              <w:t>//後続スレッド番号発番用</w:t>
            </w:r>
          </w:p>
          <w:p w14:paraId="6BC84E1B" w14:textId="5560EB14" w:rsidR="00071309" w:rsidRDefault="00071309" w:rsidP="00071309">
            <w:pPr>
              <w:pStyle w:val="3-"/>
            </w:pPr>
            <w:r>
              <w:rPr>
                <w:rFonts w:hint="eastAsia"/>
              </w:rPr>
              <w:t>static volatile bool s_IsQuirProiorThread = false;</w:t>
            </w:r>
            <w:r w:rsidRPr="00881DDA">
              <w:rPr>
                <w:rFonts w:hint="eastAsia"/>
                <w:color w:val="00B050"/>
              </w:rPr>
              <w:t>//先行スレッド終了フラグ</w:t>
            </w:r>
          </w:p>
          <w:p w14:paraId="7E695233" w14:textId="77777777" w:rsidR="00071309" w:rsidRPr="00881DDA" w:rsidRDefault="00071309" w:rsidP="00071309">
            <w:pPr>
              <w:pStyle w:val="3-"/>
              <w:rPr>
                <w:color w:val="00B050"/>
              </w:rPr>
            </w:pPr>
          </w:p>
          <w:p w14:paraId="29835A0D" w14:textId="77777777" w:rsidR="00071309" w:rsidRPr="00881DDA" w:rsidRDefault="00071309" w:rsidP="00071309">
            <w:pPr>
              <w:pStyle w:val="3-"/>
              <w:rPr>
                <w:color w:val="00B050"/>
              </w:rPr>
            </w:pPr>
            <w:r w:rsidRPr="00881DDA">
              <w:rPr>
                <w:rFonts w:hint="eastAsia"/>
                <w:color w:val="00B050"/>
              </w:rPr>
              <w:t>//モニター用変数</w:t>
            </w:r>
          </w:p>
          <w:p w14:paraId="2F227160" w14:textId="77777777" w:rsidR="00071309" w:rsidRDefault="00071309" w:rsidP="00071309">
            <w:pPr>
              <w:pStyle w:val="3-"/>
            </w:pPr>
            <w:r>
              <w:t>enum E_PROCESS</w:t>
            </w:r>
          </w:p>
          <w:p w14:paraId="576442BF" w14:textId="77777777" w:rsidR="00071309" w:rsidRDefault="00071309" w:rsidP="00071309">
            <w:pPr>
              <w:pStyle w:val="3-"/>
            </w:pPr>
            <w:r>
              <w:t>{</w:t>
            </w:r>
          </w:p>
          <w:p w14:paraId="3C616F2E" w14:textId="77777777" w:rsidR="00071309" w:rsidRPr="00881DDA" w:rsidRDefault="00071309" w:rsidP="00071309">
            <w:pPr>
              <w:pStyle w:val="3-"/>
              <w:rPr>
                <w:color w:val="00B050"/>
              </w:rPr>
            </w:pPr>
            <w:r>
              <w:rPr>
                <w:rFonts w:hint="eastAsia"/>
              </w:rPr>
              <w:tab/>
              <w:t xml:space="preserve">PRIOR_RUNNING, </w:t>
            </w:r>
            <w:r w:rsidRPr="00881DDA">
              <w:rPr>
                <w:rFonts w:hint="eastAsia"/>
                <w:color w:val="00B050"/>
              </w:rPr>
              <w:t>//先行処理実行中</w:t>
            </w:r>
          </w:p>
          <w:p w14:paraId="00F310BB" w14:textId="77777777" w:rsidR="00071309" w:rsidRDefault="00071309" w:rsidP="00071309">
            <w:pPr>
              <w:pStyle w:val="3-"/>
            </w:pPr>
            <w:r>
              <w:rPr>
                <w:rFonts w:hint="eastAsia"/>
              </w:rPr>
              <w:tab/>
              <w:t xml:space="preserve">PRIOR_IDLE,    </w:t>
            </w:r>
            <w:r w:rsidRPr="00881DDA">
              <w:rPr>
                <w:rFonts w:hint="eastAsia"/>
                <w:color w:val="00B050"/>
              </w:rPr>
              <w:t>//先行処理アイドル状態</w:t>
            </w:r>
          </w:p>
          <w:p w14:paraId="07D58152" w14:textId="77777777" w:rsidR="00071309" w:rsidRPr="00881DDA" w:rsidRDefault="00071309" w:rsidP="00071309">
            <w:pPr>
              <w:pStyle w:val="3-"/>
              <w:rPr>
                <w:color w:val="00B050"/>
              </w:rPr>
            </w:pPr>
            <w:r>
              <w:rPr>
                <w:rFonts w:hint="eastAsia"/>
              </w:rPr>
              <w:tab/>
              <w:t>FOLLOW_RUNNING,</w:t>
            </w:r>
            <w:r w:rsidRPr="00881DDA">
              <w:rPr>
                <w:rFonts w:hint="eastAsia"/>
                <w:color w:val="00B050"/>
              </w:rPr>
              <w:t>//後続処理実行中</w:t>
            </w:r>
          </w:p>
          <w:p w14:paraId="24CEE0C9" w14:textId="77777777" w:rsidR="00071309" w:rsidRPr="00881DDA" w:rsidRDefault="00071309" w:rsidP="00071309">
            <w:pPr>
              <w:pStyle w:val="3-"/>
              <w:rPr>
                <w:color w:val="00B050"/>
              </w:rPr>
            </w:pPr>
            <w:r>
              <w:rPr>
                <w:rFonts w:hint="eastAsia"/>
              </w:rPr>
              <w:tab/>
              <w:t xml:space="preserve">FOLLOW_IDLE,  </w:t>
            </w:r>
            <w:r w:rsidRPr="00881DDA">
              <w:rPr>
                <w:rFonts w:hint="eastAsia"/>
                <w:color w:val="00B050"/>
              </w:rPr>
              <w:t xml:space="preserve"> //後続処理アイドル状態</w:t>
            </w:r>
          </w:p>
          <w:p w14:paraId="2F9254A0" w14:textId="77777777" w:rsidR="00071309" w:rsidRDefault="00071309" w:rsidP="00071309">
            <w:pPr>
              <w:pStyle w:val="3-"/>
            </w:pPr>
            <w:r>
              <w:t>};</w:t>
            </w:r>
          </w:p>
          <w:p w14:paraId="1BC558E7" w14:textId="77777777" w:rsidR="00071309" w:rsidRDefault="00071309" w:rsidP="00071309">
            <w:pPr>
              <w:pStyle w:val="3-"/>
            </w:pPr>
            <w:r w:rsidRPr="00881DDA">
              <w:rPr>
                <w:rFonts w:hint="eastAsia"/>
                <w:color w:val="FF0000"/>
              </w:rPr>
              <w:t>static std::atomic&lt;E_PROCESS&gt; s_followFinished[FOLLOW_THREAD_MAX];</w:t>
            </w:r>
            <w:r w:rsidRPr="00881DDA">
              <w:rPr>
                <w:rFonts w:hint="eastAsia"/>
                <w:color w:val="00B050"/>
              </w:rPr>
              <w:t>//後続スレッド処理完了フラグ</w:t>
            </w:r>
          </w:p>
          <w:p w14:paraId="7CF05EC8" w14:textId="77777777" w:rsidR="00071309" w:rsidRDefault="00071309" w:rsidP="00071309">
            <w:pPr>
              <w:pStyle w:val="3-"/>
            </w:pPr>
          </w:p>
          <w:p w14:paraId="2C712471" w14:textId="77777777" w:rsidR="00071309" w:rsidRPr="00881DDA" w:rsidRDefault="00071309" w:rsidP="00071309">
            <w:pPr>
              <w:pStyle w:val="3-"/>
              <w:rPr>
                <w:color w:val="00B050"/>
              </w:rPr>
            </w:pPr>
            <w:r w:rsidRPr="00881DDA">
              <w:rPr>
                <w:rFonts w:hint="eastAsia"/>
                <w:color w:val="00B050"/>
              </w:rPr>
              <w:t>//共有データ</w:t>
            </w:r>
          </w:p>
          <w:p w14:paraId="0B8FD600" w14:textId="77777777" w:rsidR="00071309" w:rsidRDefault="00071309" w:rsidP="00071309">
            <w:pPr>
              <w:pStyle w:val="3-"/>
            </w:pPr>
            <w:r>
              <w:t>static int s_commonData = 0;</w:t>
            </w:r>
          </w:p>
          <w:p w14:paraId="28117466" w14:textId="77777777" w:rsidR="00071309" w:rsidRDefault="00071309" w:rsidP="00071309">
            <w:pPr>
              <w:pStyle w:val="3-"/>
            </w:pPr>
          </w:p>
          <w:p w14:paraId="40AB41F3" w14:textId="77777777" w:rsidR="00071309" w:rsidRPr="00881DDA" w:rsidRDefault="00071309" w:rsidP="00071309">
            <w:pPr>
              <w:pStyle w:val="3-"/>
              <w:rPr>
                <w:color w:val="00B050"/>
              </w:rPr>
            </w:pPr>
            <w:r w:rsidRPr="00881DDA">
              <w:rPr>
                <w:rFonts w:hint="eastAsia"/>
                <w:color w:val="00B050"/>
              </w:rPr>
              <w:t>//スレッド固有データ</w:t>
            </w:r>
          </w:p>
          <w:p w14:paraId="050DD967" w14:textId="77777777" w:rsidR="00071309" w:rsidRDefault="00071309" w:rsidP="00071309">
            <w:pPr>
              <w:pStyle w:val="3-"/>
            </w:pPr>
            <w:r>
              <w:t>__declspec(thread) int s_tlsData = 0;</w:t>
            </w:r>
          </w:p>
          <w:p w14:paraId="7F59FAE3" w14:textId="77777777" w:rsidR="00071309" w:rsidRPr="00881DDA" w:rsidRDefault="00071309" w:rsidP="00071309">
            <w:pPr>
              <w:pStyle w:val="3-"/>
              <w:rPr>
                <w:color w:val="00B050"/>
              </w:rPr>
            </w:pPr>
            <w:r w:rsidRPr="00881DDA">
              <w:rPr>
                <w:rFonts w:hint="eastAsia"/>
                <w:color w:val="00B050"/>
              </w:rPr>
              <w:t>//thread_local int s_tlsData = 0;//Visual C++ 2013 では thread_local キーワードが使えない</w:t>
            </w:r>
          </w:p>
          <w:p w14:paraId="39FAD8B1" w14:textId="77777777" w:rsidR="00071309" w:rsidRDefault="00071309" w:rsidP="00071309">
            <w:pPr>
              <w:pStyle w:val="3-"/>
            </w:pPr>
          </w:p>
          <w:p w14:paraId="6757CC73" w14:textId="77777777" w:rsidR="00071309" w:rsidRPr="00881DDA" w:rsidRDefault="00071309" w:rsidP="00071309">
            <w:pPr>
              <w:pStyle w:val="3-"/>
              <w:rPr>
                <w:color w:val="00B050"/>
              </w:rPr>
            </w:pPr>
            <w:r w:rsidRPr="00881DDA">
              <w:rPr>
                <w:rFonts w:hint="eastAsia"/>
                <w:color w:val="00B050"/>
              </w:rPr>
              <w:t>//【処理説明】</w:t>
            </w:r>
          </w:p>
          <w:p w14:paraId="2E4B42ED" w14:textId="77777777" w:rsidR="00071309" w:rsidRPr="00881DDA" w:rsidRDefault="00071309" w:rsidP="00071309">
            <w:pPr>
              <w:pStyle w:val="3-"/>
              <w:rPr>
                <w:color w:val="00B050"/>
              </w:rPr>
            </w:pPr>
            <w:r w:rsidRPr="00881DDA">
              <w:rPr>
                <w:rFonts w:hint="eastAsia"/>
                <w:color w:val="00B050"/>
              </w:rPr>
              <w:t>//先行スレッドが共有データを作成し、それが完了したら</w:t>
            </w:r>
          </w:p>
          <w:p w14:paraId="18534E33" w14:textId="77777777" w:rsidR="00071309" w:rsidRPr="00881DDA" w:rsidRDefault="00071309" w:rsidP="00071309">
            <w:pPr>
              <w:pStyle w:val="3-"/>
              <w:rPr>
                <w:color w:val="00B050"/>
              </w:rPr>
            </w:pPr>
            <w:r w:rsidRPr="00881DDA">
              <w:rPr>
                <w:rFonts w:hint="eastAsia"/>
                <w:color w:val="00B050"/>
              </w:rPr>
              <w:t>//複数の後続スレッドがスタート。</w:t>
            </w:r>
          </w:p>
          <w:p w14:paraId="4EEBB4AC" w14:textId="77777777" w:rsidR="00071309" w:rsidRPr="00881DDA" w:rsidRDefault="00071309" w:rsidP="00071309">
            <w:pPr>
              <w:pStyle w:val="3-"/>
              <w:rPr>
                <w:color w:val="00B050"/>
              </w:rPr>
            </w:pPr>
            <w:r w:rsidRPr="00881DDA">
              <w:rPr>
                <w:rFonts w:hint="eastAsia"/>
                <w:color w:val="00B050"/>
              </w:rPr>
              <w:t>//後続スレッドは共有データを読み込むだけのため、並列で動作。</w:t>
            </w:r>
          </w:p>
          <w:p w14:paraId="437F0286" w14:textId="77777777" w:rsidR="00071309" w:rsidRPr="00881DDA" w:rsidRDefault="00071309" w:rsidP="00071309">
            <w:pPr>
              <w:pStyle w:val="3-"/>
              <w:rPr>
                <w:color w:val="00B050"/>
              </w:rPr>
            </w:pPr>
            <w:r w:rsidRPr="00881DDA">
              <w:rPr>
                <w:rFonts w:hint="eastAsia"/>
                <w:color w:val="00B050"/>
              </w:rPr>
              <w:t>//後続スレッドの処理が全て完了したら、また先行スレッドが稼働。</w:t>
            </w:r>
          </w:p>
          <w:p w14:paraId="7A90B8ED" w14:textId="77777777" w:rsidR="00071309" w:rsidRPr="00881DDA" w:rsidRDefault="00071309" w:rsidP="00071309">
            <w:pPr>
              <w:pStyle w:val="3-"/>
              <w:rPr>
                <w:color w:val="00B050"/>
              </w:rPr>
            </w:pPr>
            <w:r w:rsidRPr="00881DDA">
              <w:rPr>
                <w:rFonts w:hint="eastAsia"/>
                <w:color w:val="00B050"/>
              </w:rPr>
              <w:t>//以上を何度か繰り返し、先行スレッドが終了したら全スレッド終了。</w:t>
            </w:r>
          </w:p>
          <w:p w14:paraId="1D134BAB" w14:textId="77777777" w:rsidR="00071309" w:rsidRPr="00881DDA" w:rsidRDefault="00071309" w:rsidP="00071309">
            <w:pPr>
              <w:pStyle w:val="3-"/>
              <w:rPr>
                <w:color w:val="00B050"/>
              </w:rPr>
            </w:pPr>
            <w:r w:rsidRPr="00881DDA">
              <w:rPr>
                <w:rFonts w:hint="eastAsia"/>
                <w:color w:val="00B050"/>
              </w:rPr>
              <w:t>//※メインループ⇒描画スレッドのようなリレー処理への応用を想定。</w:t>
            </w:r>
          </w:p>
          <w:p w14:paraId="084AA46F" w14:textId="77777777" w:rsidR="00071309" w:rsidRDefault="00071309" w:rsidP="00071309">
            <w:pPr>
              <w:pStyle w:val="3-"/>
            </w:pPr>
          </w:p>
          <w:p w14:paraId="3292EA7A" w14:textId="77777777" w:rsidR="00071309" w:rsidRPr="00881DDA" w:rsidRDefault="00071309" w:rsidP="00071309">
            <w:pPr>
              <w:pStyle w:val="3-"/>
              <w:rPr>
                <w:color w:val="00B050"/>
              </w:rPr>
            </w:pPr>
            <w:r w:rsidRPr="00881DDA">
              <w:rPr>
                <w:rFonts w:hint="eastAsia"/>
                <w:color w:val="00B050"/>
              </w:rPr>
              <w:t>//先行スレッド</w:t>
            </w:r>
          </w:p>
          <w:p w14:paraId="493A0DFB" w14:textId="77777777" w:rsidR="00071309" w:rsidRDefault="00071309" w:rsidP="00071309">
            <w:pPr>
              <w:pStyle w:val="3-"/>
            </w:pPr>
            <w:r>
              <w:t>void priorThreadFunc(const char* name)</w:t>
            </w:r>
          </w:p>
          <w:p w14:paraId="533730D9" w14:textId="77777777" w:rsidR="00071309" w:rsidRDefault="00071309" w:rsidP="00071309">
            <w:pPr>
              <w:pStyle w:val="3-"/>
            </w:pPr>
            <w:r>
              <w:t>{</w:t>
            </w:r>
          </w:p>
          <w:p w14:paraId="0759C66F" w14:textId="77777777" w:rsidR="00071309" w:rsidRDefault="00071309" w:rsidP="00071309">
            <w:pPr>
              <w:pStyle w:val="3-"/>
            </w:pPr>
            <w:r>
              <w:rPr>
                <w:rFonts w:hint="eastAsia"/>
              </w:rPr>
              <w:tab/>
            </w:r>
            <w:r w:rsidRPr="00881DDA">
              <w:rPr>
                <w:rFonts w:hint="eastAsia"/>
                <w:color w:val="00B050"/>
              </w:rPr>
              <w:t>//開始</w:t>
            </w:r>
          </w:p>
          <w:p w14:paraId="1A1E3C62" w14:textId="77777777" w:rsidR="00071309" w:rsidRDefault="00071309" w:rsidP="00071309">
            <w:pPr>
              <w:pStyle w:val="3-"/>
            </w:pPr>
            <w:r>
              <w:tab/>
              <w:t>printf("- begin:(P)%s -\n", name);</w:t>
            </w:r>
          </w:p>
          <w:p w14:paraId="14FF4DF3" w14:textId="77777777" w:rsidR="00071309" w:rsidRDefault="00071309" w:rsidP="00071309">
            <w:pPr>
              <w:pStyle w:val="3-"/>
            </w:pPr>
            <w:r>
              <w:tab/>
              <w:t>fflush(stdout);</w:t>
            </w:r>
          </w:p>
          <w:p w14:paraId="5A22D17B" w14:textId="77777777" w:rsidR="00881DDA" w:rsidRDefault="00881DDA" w:rsidP="00881DDA">
            <w:pPr>
              <w:pStyle w:val="3-"/>
            </w:pPr>
          </w:p>
          <w:p w14:paraId="04CB5466" w14:textId="77777777" w:rsidR="00881DDA" w:rsidRDefault="00881DDA" w:rsidP="00881DDA">
            <w:pPr>
              <w:pStyle w:val="3-"/>
            </w:pPr>
            <w:r>
              <w:rPr>
                <w:rFonts w:hint="eastAsia"/>
              </w:rPr>
              <w:tab/>
            </w:r>
            <w:r w:rsidRPr="00881DDA">
              <w:rPr>
                <w:rFonts w:hint="eastAsia"/>
                <w:color w:val="00B050"/>
              </w:rPr>
              <w:t>//乱数</w:t>
            </w:r>
          </w:p>
          <w:p w14:paraId="07717213" w14:textId="77777777" w:rsidR="00881DDA" w:rsidRDefault="00881DDA" w:rsidP="00881DDA">
            <w:pPr>
              <w:pStyle w:val="3-"/>
            </w:pPr>
            <w:r>
              <w:tab/>
              <w:t>std::random_device seed_gen;</w:t>
            </w:r>
          </w:p>
          <w:p w14:paraId="2631EC0A" w14:textId="77777777" w:rsidR="00881DDA" w:rsidRDefault="00881DDA" w:rsidP="00881DDA">
            <w:pPr>
              <w:pStyle w:val="3-"/>
            </w:pPr>
            <w:r>
              <w:tab/>
              <w:t>std::mt19937 rnd(seed_gen());</w:t>
            </w:r>
          </w:p>
          <w:p w14:paraId="215E2EA8" w14:textId="64390AC1" w:rsidR="00071309" w:rsidRDefault="00881DDA" w:rsidP="00881DDA">
            <w:pPr>
              <w:pStyle w:val="3-"/>
            </w:pPr>
            <w:r>
              <w:tab/>
              <w:t>std::uniform_int_distribution&lt;int&gt; sleep_time(0, 499);</w:t>
            </w:r>
          </w:p>
          <w:p w14:paraId="7B5E871F" w14:textId="77777777" w:rsidR="00881DDA" w:rsidRDefault="00881DDA" w:rsidP="00881DDA">
            <w:pPr>
              <w:pStyle w:val="3-"/>
            </w:pPr>
          </w:p>
          <w:p w14:paraId="3530B288" w14:textId="77777777" w:rsidR="00071309" w:rsidRDefault="00071309" w:rsidP="00071309">
            <w:pPr>
              <w:pStyle w:val="3-"/>
            </w:pPr>
            <w:r>
              <w:rPr>
                <w:rFonts w:hint="eastAsia"/>
              </w:rPr>
              <w:tab/>
            </w:r>
            <w:r w:rsidRPr="00881DDA">
              <w:rPr>
                <w:rFonts w:hint="eastAsia"/>
                <w:color w:val="00B050"/>
              </w:rPr>
              <w:t>//初期化</w:t>
            </w:r>
          </w:p>
          <w:p w14:paraId="283DDA88" w14:textId="77777777" w:rsidR="00071309" w:rsidRDefault="00071309" w:rsidP="00071309">
            <w:pPr>
              <w:pStyle w:val="3-"/>
            </w:pPr>
            <w:r>
              <w:rPr>
                <w:rFonts w:hint="eastAsia"/>
              </w:rPr>
              <w:tab/>
              <w:t>s_IsQuirProiorThread = false;//先行処理終了フラグ</w:t>
            </w:r>
          </w:p>
          <w:p w14:paraId="67F5660D" w14:textId="77777777" w:rsidR="00071309" w:rsidRDefault="00071309" w:rsidP="00071309">
            <w:pPr>
              <w:pStyle w:val="3-"/>
            </w:pPr>
          </w:p>
          <w:p w14:paraId="4C58E7F9" w14:textId="77777777" w:rsidR="00071309" w:rsidRDefault="00071309" w:rsidP="00071309">
            <w:pPr>
              <w:pStyle w:val="3-"/>
            </w:pPr>
            <w:r>
              <w:rPr>
                <w:rFonts w:hint="eastAsia"/>
              </w:rPr>
              <w:tab/>
            </w:r>
            <w:r w:rsidRPr="00881DDA">
              <w:rPr>
                <w:rFonts w:hint="eastAsia"/>
                <w:color w:val="00B050"/>
              </w:rPr>
              <w:t>//処理</w:t>
            </w:r>
          </w:p>
          <w:p w14:paraId="09C820D7" w14:textId="77777777" w:rsidR="00071309" w:rsidRDefault="00071309" w:rsidP="00071309">
            <w:pPr>
              <w:pStyle w:val="3-"/>
            </w:pPr>
            <w:r>
              <w:tab/>
              <w:t>static const int LOOP_COUNT_MAX = 3;</w:t>
            </w:r>
          </w:p>
          <w:p w14:paraId="5DA0825D" w14:textId="77777777" w:rsidR="00071309" w:rsidRDefault="00071309" w:rsidP="00071309">
            <w:pPr>
              <w:pStyle w:val="3-"/>
            </w:pPr>
            <w:r>
              <w:tab/>
              <w:t>int loop_counter = 0;</w:t>
            </w:r>
          </w:p>
          <w:p w14:paraId="71B614B5" w14:textId="77777777" w:rsidR="00071309" w:rsidRDefault="00071309" w:rsidP="00071309">
            <w:pPr>
              <w:pStyle w:val="3-"/>
            </w:pPr>
            <w:r>
              <w:tab/>
              <w:t>while (1)</w:t>
            </w:r>
          </w:p>
          <w:p w14:paraId="7145454F" w14:textId="77777777" w:rsidR="00071309" w:rsidRDefault="00071309" w:rsidP="00071309">
            <w:pPr>
              <w:pStyle w:val="3-"/>
            </w:pPr>
            <w:r>
              <w:tab/>
              <w:t>{</w:t>
            </w:r>
          </w:p>
          <w:p w14:paraId="0980D4B9"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//全後続スレッド処理完了待ち</w:t>
            </w:r>
          </w:p>
          <w:p w14:paraId="2E6D7BC6" w14:textId="77777777" w:rsidR="00071309" w:rsidRDefault="00071309" w:rsidP="00071309">
            <w:pPr>
              <w:pStyle w:val="3-"/>
            </w:pPr>
            <w:r>
              <w:tab/>
            </w:r>
            <w:r>
              <w:tab/>
              <w:t>for (int i = 0; i &lt; s_followThreadNum; ++i)</w:t>
            </w:r>
          </w:p>
          <w:p w14:paraId="3932281B" w14:textId="77777777" w:rsidR="00071309" w:rsidRDefault="00071309" w:rsidP="00071309">
            <w:pPr>
              <w:pStyle w:val="3-"/>
            </w:pPr>
            <w:r>
              <w:tab/>
            </w:r>
            <w:r>
              <w:tab/>
              <w:t>{</w:t>
            </w:r>
          </w:p>
          <w:p w14:paraId="54397118" w14:textId="77777777" w:rsidR="00071309" w:rsidRDefault="00071309" w:rsidP="00071309">
            <w:pPr>
              <w:pStyle w:val="3-"/>
            </w:pPr>
            <w:r>
              <w:tab/>
            </w:r>
            <w:r>
              <w:tab/>
            </w:r>
            <w:r>
              <w:tab/>
              <w:t>E_PROCESS prev = E_PROCESS::FOLLOW_IDLE;</w:t>
            </w:r>
          </w:p>
          <w:p w14:paraId="74729783" w14:textId="77777777" w:rsidR="00881DDA" w:rsidRPr="00881DDA" w:rsidRDefault="00071309" w:rsidP="00071309">
            <w:pPr>
              <w:pStyle w:val="3-"/>
              <w:rPr>
                <w:color w:val="FF0000"/>
              </w:rPr>
            </w:pPr>
            <w:r>
              <w:tab/>
            </w:r>
            <w:r>
              <w:tab/>
            </w:r>
            <w:r w:rsidRPr="00881DDA">
              <w:rPr>
                <w:color w:val="FF0000"/>
              </w:rPr>
              <w:tab/>
              <w:t>while (!s_followFinished[i].compare_exchange_weak(prev, E_PROCESS::PRIOR_RUNNING))</w:t>
            </w:r>
          </w:p>
          <w:p w14:paraId="3AB48507" w14:textId="670E9974" w:rsidR="00071309" w:rsidRPr="00881DDA" w:rsidRDefault="00881DDA" w:rsidP="00071309">
            <w:pPr>
              <w:pStyle w:val="3-"/>
              <w:rPr>
                <w:color w:val="FF0000"/>
              </w:rPr>
            </w:pPr>
            <w:r w:rsidRPr="00881DDA">
              <w:rPr>
                <w:color w:val="FF0000"/>
              </w:rPr>
              <w:tab/>
            </w:r>
            <w:r w:rsidRPr="00881DDA">
              <w:rPr>
                <w:color w:val="FF0000"/>
              </w:rPr>
              <w:tab/>
            </w:r>
            <w:r w:rsidRPr="00881DDA">
              <w:rPr>
                <w:color w:val="FF0000"/>
              </w:rPr>
              <w:tab/>
            </w:r>
            <w:r w:rsidR="00071309" w:rsidRPr="00881DDA">
              <w:rPr>
                <w:color w:val="FF0000"/>
              </w:rPr>
              <w:t>{ prev = E_PROCESS::FOLLOW_IDLE; }</w:t>
            </w:r>
          </w:p>
          <w:p w14:paraId="3A60392E" w14:textId="77777777" w:rsidR="00071309" w:rsidRDefault="00071309" w:rsidP="00071309">
            <w:pPr>
              <w:pStyle w:val="3-"/>
            </w:pPr>
            <w:r>
              <w:tab/>
            </w:r>
            <w:r>
              <w:tab/>
              <w:t>}</w:t>
            </w:r>
          </w:p>
          <w:p w14:paraId="187E792C" w14:textId="77777777" w:rsidR="00071309" w:rsidRDefault="00071309" w:rsidP="00071309">
            <w:pPr>
              <w:pStyle w:val="3-"/>
            </w:pPr>
          </w:p>
          <w:p w14:paraId="46FB5032" w14:textId="77777777" w:rsidR="00071309" w:rsidRDefault="00071309" w:rsidP="00071309">
            <w:pPr>
              <w:pStyle w:val="3-"/>
            </w:pPr>
            <w:r>
              <w:rPr>
                <w:rFonts w:hint="eastAsia"/>
              </w:rPr>
              <w:tab/>
            </w:r>
            <w:r>
              <w:rPr>
                <w:rFonts w:hint="eastAsia"/>
              </w:rPr>
              <w:tab/>
            </w:r>
            <w:r w:rsidRPr="00881DDA">
              <w:rPr>
                <w:rFonts w:hint="eastAsia"/>
                <w:color w:val="00B050"/>
              </w:rPr>
              <w:t>//ループカウンタ進行＆終了判定</w:t>
            </w:r>
          </w:p>
          <w:p w14:paraId="32406562" w14:textId="77777777" w:rsidR="00071309" w:rsidRDefault="00071309" w:rsidP="00071309">
            <w:pPr>
              <w:pStyle w:val="3-"/>
            </w:pPr>
            <w:r>
              <w:tab/>
            </w:r>
            <w:r>
              <w:tab/>
              <w:t>if (loop_counter++ == LOOP_COUNT_MAX)</w:t>
            </w:r>
          </w:p>
          <w:p w14:paraId="6B7E248F" w14:textId="77777777" w:rsidR="00071309" w:rsidRDefault="00071309" w:rsidP="00071309">
            <w:pPr>
              <w:pStyle w:val="3-"/>
            </w:pPr>
            <w:r>
              <w:tab/>
            </w:r>
            <w:r>
              <w:tab/>
              <w:t>{</w:t>
            </w:r>
          </w:p>
          <w:p w14:paraId="614D787C" w14:textId="77777777" w:rsidR="00071309" w:rsidRDefault="00071309" w:rsidP="00071309">
            <w:pPr>
              <w:pStyle w:val="3-"/>
            </w:pPr>
            <w:r>
              <w:rPr>
                <w:rFonts w:hint="eastAsia"/>
              </w:rPr>
              <w:tab/>
            </w:r>
            <w:r>
              <w:rPr>
                <w:rFonts w:hint="eastAsia"/>
              </w:rPr>
              <w:tab/>
            </w:r>
            <w:r>
              <w:rPr>
                <w:rFonts w:hint="eastAsia"/>
              </w:rPr>
              <w:tab/>
            </w:r>
            <w:r w:rsidRPr="00881DDA">
              <w:rPr>
                <w:rFonts w:hint="eastAsia"/>
                <w:color w:val="00B050"/>
              </w:rPr>
              <w:t>//処理終了</w:t>
            </w:r>
          </w:p>
          <w:p w14:paraId="741414AB" w14:textId="77777777" w:rsidR="00071309" w:rsidRDefault="00071309" w:rsidP="00071309">
            <w:pPr>
              <w:pStyle w:val="3-"/>
            </w:pPr>
            <w:r>
              <w:tab/>
            </w:r>
            <w:r>
              <w:tab/>
            </w:r>
            <w:r>
              <w:tab/>
              <w:t>printf("(P)%s: [QUIT]\n", name);</w:t>
            </w:r>
          </w:p>
          <w:p w14:paraId="4169EC57" w14:textId="77777777" w:rsidR="00071309" w:rsidRDefault="00071309" w:rsidP="00071309">
            <w:pPr>
              <w:pStyle w:val="3-"/>
            </w:pPr>
            <w:r>
              <w:lastRenderedPageBreak/>
              <w:tab/>
            </w:r>
            <w:r>
              <w:tab/>
            </w:r>
            <w:r>
              <w:tab/>
              <w:t>fflush(stdout);</w:t>
            </w:r>
          </w:p>
          <w:p w14:paraId="179CA824" w14:textId="77777777" w:rsidR="00071309" w:rsidRDefault="00071309" w:rsidP="00071309">
            <w:pPr>
              <w:pStyle w:val="3-"/>
            </w:pPr>
            <w:r>
              <w:tab/>
            </w:r>
            <w:r>
              <w:tab/>
            </w:r>
            <w:r>
              <w:tab/>
            </w:r>
          </w:p>
          <w:p w14:paraId="6FEB1B15"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//先行スレッド終了フラグ</w:t>
            </w:r>
          </w:p>
          <w:p w14:paraId="297AE2B3" w14:textId="77777777" w:rsidR="00071309" w:rsidRDefault="00071309" w:rsidP="00071309">
            <w:pPr>
              <w:pStyle w:val="3-"/>
            </w:pPr>
            <w:r>
              <w:tab/>
            </w:r>
            <w:r>
              <w:tab/>
            </w:r>
            <w:r>
              <w:tab/>
              <w:t>s_IsQuirProiorThread = true;</w:t>
            </w:r>
          </w:p>
          <w:p w14:paraId="6A57C06C" w14:textId="77777777" w:rsidR="00071309" w:rsidRDefault="00071309" w:rsidP="00071309">
            <w:pPr>
              <w:pStyle w:val="3-"/>
            </w:pPr>
            <w:r>
              <w:tab/>
            </w:r>
            <w:r>
              <w:tab/>
            </w:r>
            <w:r>
              <w:tab/>
            </w:r>
          </w:p>
          <w:p w14:paraId="437DCF71"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//先行スレッド処理完了：全待機スレッドを起床</w:t>
            </w:r>
          </w:p>
          <w:p w14:paraId="4C8C0495" w14:textId="77777777" w:rsidR="00071309" w:rsidRDefault="00071309" w:rsidP="00071309">
            <w:pPr>
              <w:pStyle w:val="3-"/>
            </w:pPr>
            <w:r>
              <w:tab/>
            </w:r>
            <w:r>
              <w:tab/>
            </w:r>
            <w:r>
              <w:tab/>
              <w:t>for (int i = 0; i &lt; s_followThreadNum; ++i)</w:t>
            </w:r>
          </w:p>
          <w:p w14:paraId="32989C80" w14:textId="77777777" w:rsidR="00071309" w:rsidRDefault="00071309" w:rsidP="00071309">
            <w:pPr>
              <w:pStyle w:val="3-"/>
            </w:pPr>
            <w:r>
              <w:tab/>
            </w:r>
            <w:r>
              <w:tab/>
            </w:r>
            <w:r>
              <w:tab/>
              <w:t>{</w:t>
            </w:r>
          </w:p>
          <w:p w14:paraId="23B8A235" w14:textId="1C5EB632" w:rsidR="00071309" w:rsidRDefault="00071309" w:rsidP="00071309">
            <w:pPr>
              <w:pStyle w:val="3-"/>
            </w:pPr>
            <w:r>
              <w:tab/>
            </w:r>
            <w:r>
              <w:tab/>
            </w:r>
            <w:r>
              <w:tab/>
            </w:r>
            <w:r>
              <w:tab/>
            </w:r>
            <w:r w:rsidRPr="00881DDA">
              <w:rPr>
                <w:color w:val="FF0000"/>
              </w:rPr>
              <w:t>s_followFinished[i]</w:t>
            </w:r>
            <w:r w:rsidR="00881DDA">
              <w:rPr>
                <w:rFonts w:hint="eastAsia"/>
                <w:color w:val="FF0000"/>
              </w:rPr>
              <w:t>.</w:t>
            </w:r>
            <w:r w:rsidR="00881DDA">
              <w:rPr>
                <w:color w:val="FF0000"/>
              </w:rPr>
              <w:t>store(</w:t>
            </w:r>
            <w:r w:rsidRPr="00881DDA">
              <w:rPr>
                <w:color w:val="FF0000"/>
              </w:rPr>
              <w:t>E_PROCESS::PRIOR_IDLE</w:t>
            </w:r>
            <w:r w:rsidR="00881DDA">
              <w:rPr>
                <w:color w:val="FF0000"/>
              </w:rPr>
              <w:t>)</w:t>
            </w:r>
            <w:r w:rsidRPr="00881DDA">
              <w:rPr>
                <w:color w:val="FF0000"/>
              </w:rPr>
              <w:t>;</w:t>
            </w:r>
          </w:p>
          <w:p w14:paraId="7D339E92" w14:textId="77777777" w:rsidR="00071309" w:rsidRDefault="00071309" w:rsidP="00071309">
            <w:pPr>
              <w:pStyle w:val="3-"/>
            </w:pPr>
            <w:r>
              <w:tab/>
            </w:r>
            <w:r>
              <w:tab/>
            </w:r>
            <w:r>
              <w:tab/>
              <w:t>}</w:t>
            </w:r>
          </w:p>
          <w:p w14:paraId="405746A4" w14:textId="77777777" w:rsidR="00071309" w:rsidRDefault="00071309" w:rsidP="00071309">
            <w:pPr>
              <w:pStyle w:val="3-"/>
            </w:pPr>
          </w:p>
          <w:p w14:paraId="6F3DE84D" w14:textId="77777777" w:rsidR="00071309" w:rsidRDefault="00071309" w:rsidP="00071309">
            <w:pPr>
              <w:pStyle w:val="3-"/>
            </w:pPr>
            <w:r>
              <w:tab/>
            </w:r>
            <w:r>
              <w:tab/>
            </w:r>
            <w:r>
              <w:tab/>
              <w:t>break;</w:t>
            </w:r>
          </w:p>
          <w:p w14:paraId="3505D34D" w14:textId="77777777" w:rsidR="00071309" w:rsidRDefault="00071309" w:rsidP="00071309">
            <w:pPr>
              <w:pStyle w:val="3-"/>
            </w:pPr>
            <w:r>
              <w:tab/>
            </w:r>
            <w:r>
              <w:tab/>
              <w:t>}</w:t>
            </w:r>
          </w:p>
          <w:p w14:paraId="3B87F83B" w14:textId="77777777" w:rsidR="00071309" w:rsidRDefault="00071309" w:rsidP="00071309">
            <w:pPr>
              <w:pStyle w:val="3-"/>
            </w:pPr>
          </w:p>
          <w:p w14:paraId="6A4ABF4E"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//データ表示（前）</w:t>
            </w:r>
          </w:p>
          <w:p w14:paraId="509A054D" w14:textId="77777777" w:rsidR="00071309" w:rsidRDefault="00071309" w:rsidP="00071309">
            <w:pPr>
              <w:pStyle w:val="3-"/>
            </w:pPr>
            <w:r>
              <w:tab/>
            </w:r>
            <w:r>
              <w:tab/>
              <w:t>printf("(P)%s: [BEFORE] commonData=%d, tlsData=%d\n", name, s_commonData, s_tlsData);</w:t>
            </w:r>
          </w:p>
          <w:p w14:paraId="3FCA3F60" w14:textId="77777777" w:rsidR="00071309" w:rsidRDefault="00071309" w:rsidP="00071309">
            <w:pPr>
              <w:pStyle w:val="3-"/>
            </w:pPr>
            <w:r>
              <w:tab/>
            </w:r>
            <w:r>
              <w:tab/>
              <w:t>fflush(stdout);</w:t>
            </w:r>
          </w:p>
          <w:p w14:paraId="4CEE2F00" w14:textId="77777777" w:rsidR="00071309" w:rsidRDefault="00071309" w:rsidP="00071309">
            <w:pPr>
              <w:pStyle w:val="3-"/>
            </w:pPr>
          </w:p>
          <w:p w14:paraId="688DE6C5"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//データ取得</w:t>
            </w:r>
          </w:p>
          <w:p w14:paraId="26DAF041" w14:textId="77777777" w:rsidR="00071309" w:rsidRDefault="00071309" w:rsidP="00071309">
            <w:pPr>
              <w:pStyle w:val="3-"/>
            </w:pPr>
            <w:r>
              <w:tab/>
            </w:r>
            <w:r>
              <w:tab/>
              <w:t>int common_data = s_commonData;</w:t>
            </w:r>
          </w:p>
          <w:p w14:paraId="383FBB8A" w14:textId="77777777" w:rsidR="00071309" w:rsidRDefault="00071309" w:rsidP="00071309">
            <w:pPr>
              <w:pStyle w:val="3-"/>
            </w:pPr>
            <w:r>
              <w:tab/>
            </w:r>
            <w:r>
              <w:tab/>
              <w:t>int tls_data = s_tlsData;</w:t>
            </w:r>
          </w:p>
          <w:p w14:paraId="000A7361" w14:textId="77777777" w:rsidR="00071309" w:rsidRDefault="00071309" w:rsidP="00071309">
            <w:pPr>
              <w:pStyle w:val="3-"/>
            </w:pPr>
          </w:p>
          <w:p w14:paraId="2BF90657"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//データ更新</w:t>
            </w:r>
          </w:p>
          <w:p w14:paraId="0B74F0A1" w14:textId="77777777" w:rsidR="00071309" w:rsidRDefault="00071309" w:rsidP="00071309">
            <w:pPr>
              <w:pStyle w:val="3-"/>
            </w:pPr>
            <w:r>
              <w:tab/>
            </w:r>
            <w:r>
              <w:tab/>
              <w:t>++common_data;</w:t>
            </w:r>
          </w:p>
          <w:p w14:paraId="20401A5F" w14:textId="77777777" w:rsidR="00071309" w:rsidRDefault="00071309" w:rsidP="00071309">
            <w:pPr>
              <w:pStyle w:val="3-"/>
            </w:pPr>
            <w:r>
              <w:tab/>
            </w:r>
            <w:r>
              <w:tab/>
              <w:t>++tls_data;</w:t>
            </w:r>
          </w:p>
          <w:p w14:paraId="564065BC" w14:textId="77777777" w:rsidR="00071309" w:rsidRDefault="00071309" w:rsidP="00071309">
            <w:pPr>
              <w:pStyle w:val="3-"/>
            </w:pPr>
          </w:p>
          <w:p w14:paraId="7F8BB21D" w14:textId="77777777" w:rsidR="00071309" w:rsidRDefault="00071309" w:rsidP="00071309">
            <w:pPr>
              <w:pStyle w:val="3-"/>
            </w:pPr>
            <w:r>
              <w:rPr>
                <w:rFonts w:hint="eastAsia"/>
              </w:rPr>
              <w:tab/>
            </w:r>
            <w:r>
              <w:rPr>
                <w:rFonts w:hint="eastAsia"/>
              </w:rPr>
              <w:tab/>
            </w:r>
            <w:r w:rsidRPr="00881DDA">
              <w:rPr>
                <w:rFonts w:hint="eastAsia"/>
                <w:color w:val="00B050"/>
              </w:rPr>
              <w:t>//若干ランダムでスリープ（0～499 msec）</w:t>
            </w:r>
          </w:p>
          <w:p w14:paraId="2D3CF40E" w14:textId="60AB4AEB" w:rsidR="00071309" w:rsidRDefault="00071309" w:rsidP="00071309">
            <w:pPr>
              <w:pStyle w:val="3-"/>
            </w:pPr>
            <w:r>
              <w:tab/>
            </w:r>
            <w:r>
              <w:tab/>
            </w:r>
            <w:r w:rsidR="00881DDA" w:rsidRPr="00881DDA">
              <w:t>std::this_thread::sleep_for(std::chrono::milliseconds(sleep_time(rnd)));</w:t>
            </w:r>
          </w:p>
          <w:p w14:paraId="166B77C2" w14:textId="77777777" w:rsidR="00071309" w:rsidRDefault="00071309" w:rsidP="00071309">
            <w:pPr>
              <w:pStyle w:val="3-"/>
            </w:pPr>
          </w:p>
          <w:p w14:paraId="33DE0992" w14:textId="77777777" w:rsidR="00071309" w:rsidRDefault="00071309" w:rsidP="00071309">
            <w:pPr>
              <w:pStyle w:val="3-"/>
            </w:pPr>
            <w:r>
              <w:rPr>
                <w:rFonts w:hint="eastAsia"/>
              </w:rPr>
              <w:tab/>
            </w:r>
            <w:r>
              <w:rPr>
                <w:rFonts w:hint="eastAsia"/>
              </w:rPr>
              <w:tab/>
            </w:r>
            <w:r w:rsidRPr="00881DDA">
              <w:rPr>
                <w:rFonts w:hint="eastAsia"/>
                <w:color w:val="00B050"/>
              </w:rPr>
              <w:t>//データ書き戻し</w:t>
            </w:r>
          </w:p>
          <w:p w14:paraId="6821F370" w14:textId="77777777" w:rsidR="00071309" w:rsidRDefault="00071309" w:rsidP="00071309">
            <w:pPr>
              <w:pStyle w:val="3-"/>
            </w:pPr>
            <w:r>
              <w:tab/>
            </w:r>
            <w:r>
              <w:tab/>
              <w:t>s_commonData = common_data;</w:t>
            </w:r>
          </w:p>
          <w:p w14:paraId="798501E0" w14:textId="77777777" w:rsidR="00071309" w:rsidRDefault="00071309" w:rsidP="00071309">
            <w:pPr>
              <w:pStyle w:val="3-"/>
            </w:pPr>
            <w:r>
              <w:tab/>
            </w:r>
            <w:r>
              <w:tab/>
              <w:t>s_tlsData = tls_data;</w:t>
            </w:r>
          </w:p>
          <w:p w14:paraId="7EA5E7AE" w14:textId="77777777" w:rsidR="00071309" w:rsidRDefault="00071309" w:rsidP="00071309">
            <w:pPr>
              <w:pStyle w:val="3-"/>
            </w:pPr>
          </w:p>
          <w:p w14:paraId="3DB60169" w14:textId="77777777" w:rsidR="00071309" w:rsidRDefault="00071309" w:rsidP="00071309">
            <w:pPr>
              <w:pStyle w:val="3-"/>
            </w:pPr>
            <w:r>
              <w:rPr>
                <w:rFonts w:hint="eastAsia"/>
              </w:rPr>
              <w:tab/>
            </w:r>
            <w:r>
              <w:rPr>
                <w:rFonts w:hint="eastAsia"/>
              </w:rPr>
              <w:tab/>
            </w:r>
            <w:r w:rsidRPr="00881DDA">
              <w:rPr>
                <w:rFonts w:hint="eastAsia"/>
                <w:color w:val="00B050"/>
              </w:rPr>
              <w:t>//データ表示（後）</w:t>
            </w:r>
          </w:p>
          <w:p w14:paraId="0A60F516" w14:textId="77777777" w:rsidR="00071309" w:rsidRDefault="00071309" w:rsidP="00071309">
            <w:pPr>
              <w:pStyle w:val="3-"/>
            </w:pPr>
            <w:r>
              <w:tab/>
            </w:r>
            <w:r>
              <w:tab/>
              <w:t>printf("(P)%s: [AFTER]  commonData=%d, tlsData=%d\n", name, s_commonData, s_tlsData);</w:t>
            </w:r>
          </w:p>
          <w:p w14:paraId="44A6FB99" w14:textId="77777777" w:rsidR="00071309" w:rsidRDefault="00071309" w:rsidP="00071309">
            <w:pPr>
              <w:pStyle w:val="3-"/>
            </w:pPr>
            <w:r>
              <w:tab/>
            </w:r>
            <w:r>
              <w:tab/>
              <w:t>fflush(stdout);</w:t>
            </w:r>
          </w:p>
          <w:p w14:paraId="550EF5AC" w14:textId="77777777" w:rsidR="00071309" w:rsidRDefault="00071309" w:rsidP="00071309">
            <w:pPr>
              <w:pStyle w:val="3-"/>
            </w:pPr>
          </w:p>
          <w:p w14:paraId="39F3A033" w14:textId="77777777" w:rsidR="00071309" w:rsidRDefault="00071309" w:rsidP="00071309">
            <w:pPr>
              <w:pStyle w:val="3-"/>
            </w:pPr>
            <w:r>
              <w:rPr>
                <w:rFonts w:hint="eastAsia"/>
              </w:rPr>
              <w:tab/>
            </w:r>
            <w:r>
              <w:rPr>
                <w:rFonts w:hint="eastAsia"/>
              </w:rPr>
              <w:tab/>
            </w:r>
            <w:r w:rsidRPr="00881DDA">
              <w:rPr>
                <w:rFonts w:hint="eastAsia"/>
                <w:color w:val="00B050"/>
              </w:rPr>
              <w:t>//先行スレッド処理完了：全待機スレッドを起床</w:t>
            </w:r>
          </w:p>
          <w:p w14:paraId="5255A0C3" w14:textId="77777777" w:rsidR="00071309" w:rsidRDefault="00071309" w:rsidP="00071309">
            <w:pPr>
              <w:pStyle w:val="3-"/>
            </w:pPr>
            <w:r>
              <w:tab/>
            </w:r>
            <w:r>
              <w:tab/>
              <w:t>for (int i = 0; i &lt; s_followThreadNum; ++i)</w:t>
            </w:r>
          </w:p>
          <w:p w14:paraId="3A0549AF" w14:textId="77777777" w:rsidR="00071309" w:rsidRDefault="00071309" w:rsidP="00071309">
            <w:pPr>
              <w:pStyle w:val="3-"/>
            </w:pPr>
            <w:r>
              <w:tab/>
            </w:r>
            <w:r>
              <w:tab/>
              <w:t>{</w:t>
            </w:r>
          </w:p>
          <w:p w14:paraId="77E8872D" w14:textId="600866D6" w:rsidR="00071309" w:rsidRDefault="00071309" w:rsidP="00071309">
            <w:pPr>
              <w:pStyle w:val="3-"/>
            </w:pPr>
            <w:r>
              <w:tab/>
            </w:r>
            <w:r>
              <w:tab/>
            </w:r>
            <w:r>
              <w:tab/>
            </w:r>
            <w:r w:rsidRPr="00881DDA">
              <w:rPr>
                <w:color w:val="FF0000"/>
              </w:rPr>
              <w:t>s_followFinished[i]</w:t>
            </w:r>
            <w:r w:rsidR="00881DDA" w:rsidRPr="00881DDA">
              <w:rPr>
                <w:color w:val="FF0000"/>
              </w:rPr>
              <w:t>.stre(</w:t>
            </w:r>
            <w:r w:rsidRPr="00881DDA">
              <w:rPr>
                <w:color w:val="FF0000"/>
              </w:rPr>
              <w:t>E_PROCESS::PRIOR_IDLE</w:t>
            </w:r>
            <w:r w:rsidR="00881DDA" w:rsidRPr="00881DDA">
              <w:rPr>
                <w:color w:val="FF0000"/>
              </w:rPr>
              <w:t>)</w:t>
            </w:r>
            <w:r w:rsidRPr="00881DDA">
              <w:rPr>
                <w:color w:val="FF0000"/>
              </w:rPr>
              <w:t>;</w:t>
            </w:r>
          </w:p>
          <w:p w14:paraId="2E96C9ED" w14:textId="77777777" w:rsidR="00071309" w:rsidRDefault="00071309" w:rsidP="00071309">
            <w:pPr>
              <w:pStyle w:val="3-"/>
            </w:pPr>
            <w:r>
              <w:tab/>
            </w:r>
            <w:r>
              <w:tab/>
              <w:t>}</w:t>
            </w:r>
          </w:p>
          <w:p w14:paraId="69CD573F" w14:textId="77777777" w:rsidR="00071309" w:rsidRDefault="00071309" w:rsidP="00071309">
            <w:pPr>
              <w:pStyle w:val="3-"/>
            </w:pPr>
          </w:p>
          <w:p w14:paraId="0598F70A" w14:textId="77777777" w:rsidR="00071309" w:rsidRDefault="00071309" w:rsidP="00071309">
            <w:pPr>
              <w:pStyle w:val="3-"/>
            </w:pPr>
            <w:r>
              <w:rPr>
                <w:rFonts w:hint="eastAsia"/>
              </w:rPr>
              <w:tab/>
            </w:r>
            <w:r>
              <w:rPr>
                <w:rFonts w:hint="eastAsia"/>
              </w:rPr>
              <w:tab/>
            </w:r>
            <w:r w:rsidRPr="00881DDA">
              <w:rPr>
                <w:rFonts w:hint="eastAsia"/>
                <w:color w:val="00B050"/>
              </w:rPr>
              <w:t>//スレッド切り替えのためのスリープ</w:t>
            </w:r>
          </w:p>
          <w:p w14:paraId="5849E45E" w14:textId="77777777" w:rsidR="00071309" w:rsidRDefault="00071309" w:rsidP="00071309">
            <w:pPr>
              <w:pStyle w:val="3-"/>
            </w:pPr>
            <w:r>
              <w:tab/>
            </w:r>
            <w:r>
              <w:tab/>
              <w:t>std::this_thread::sleep_for(std::chrono::milliseconds(0));</w:t>
            </w:r>
          </w:p>
          <w:p w14:paraId="25CACAA8" w14:textId="77777777" w:rsidR="00071309" w:rsidRPr="00881DDA" w:rsidRDefault="00071309" w:rsidP="00071309">
            <w:pPr>
              <w:pStyle w:val="3-"/>
              <w:rPr>
                <w:color w:val="00B050"/>
              </w:rPr>
            </w:pPr>
            <w:r>
              <w:rPr>
                <w:rFonts w:hint="eastAsia"/>
              </w:rPr>
              <w:tab/>
            </w:r>
            <w:r w:rsidRPr="00881DDA">
              <w:rPr>
                <w:rFonts w:hint="eastAsia"/>
                <w:color w:val="00B050"/>
              </w:rPr>
              <w:t>//</w:t>
            </w:r>
            <w:r w:rsidRPr="00881DDA">
              <w:rPr>
                <w:rFonts w:hint="eastAsia"/>
                <w:color w:val="00B050"/>
              </w:rPr>
              <w:tab/>
              <w:t>//スレッド切り替え</w:t>
            </w:r>
          </w:p>
          <w:p w14:paraId="6FCD6712" w14:textId="77777777" w:rsidR="00071309" w:rsidRPr="00881DDA" w:rsidRDefault="00071309" w:rsidP="00071309">
            <w:pPr>
              <w:pStyle w:val="3-"/>
              <w:rPr>
                <w:color w:val="00B050"/>
              </w:rPr>
            </w:pPr>
            <w:r w:rsidRPr="00881DDA">
              <w:rPr>
                <w:rFonts w:hint="eastAsia"/>
                <w:color w:val="00B050"/>
              </w:rPr>
              <w:tab/>
              <w:t>//</w:t>
            </w:r>
            <w:r w:rsidRPr="00881DDA">
              <w:rPr>
                <w:rFonts w:hint="eastAsia"/>
                <w:color w:val="00B050"/>
              </w:rPr>
              <w:tab/>
              <w:t>std::this_thread::yield();//OSに任せて再スケジューリング</w:t>
            </w:r>
          </w:p>
          <w:p w14:paraId="35F807CA" w14:textId="77777777" w:rsidR="00071309" w:rsidRDefault="00071309" w:rsidP="00071309">
            <w:pPr>
              <w:pStyle w:val="3-"/>
            </w:pPr>
            <w:r>
              <w:tab/>
              <w:t>}</w:t>
            </w:r>
          </w:p>
          <w:p w14:paraId="074F99BE" w14:textId="77777777" w:rsidR="00071309" w:rsidRDefault="00071309" w:rsidP="00071309">
            <w:pPr>
              <w:pStyle w:val="3-"/>
            </w:pPr>
          </w:p>
          <w:p w14:paraId="13C9BAD5" w14:textId="77777777" w:rsidR="00071309" w:rsidRDefault="00071309" w:rsidP="00071309">
            <w:pPr>
              <w:pStyle w:val="3-"/>
            </w:pPr>
            <w:r>
              <w:rPr>
                <w:rFonts w:hint="eastAsia"/>
              </w:rPr>
              <w:tab/>
            </w:r>
            <w:r w:rsidRPr="00881DDA">
              <w:rPr>
                <w:rFonts w:hint="eastAsia"/>
                <w:color w:val="00B050"/>
              </w:rPr>
              <w:t>//終了</w:t>
            </w:r>
          </w:p>
          <w:p w14:paraId="3D1148AF" w14:textId="77777777" w:rsidR="00071309" w:rsidRDefault="00071309" w:rsidP="00071309">
            <w:pPr>
              <w:pStyle w:val="3-"/>
            </w:pPr>
            <w:r>
              <w:tab/>
              <w:t>printf("- end:(P)%s -\n", name);</w:t>
            </w:r>
          </w:p>
          <w:p w14:paraId="5B1E2A1A" w14:textId="77777777" w:rsidR="00071309" w:rsidRDefault="00071309" w:rsidP="00071309">
            <w:pPr>
              <w:pStyle w:val="3-"/>
            </w:pPr>
            <w:r>
              <w:tab/>
              <w:t>fflush(stdout);</w:t>
            </w:r>
          </w:p>
          <w:p w14:paraId="2F42210E" w14:textId="77777777" w:rsidR="00071309" w:rsidRDefault="00071309" w:rsidP="00071309">
            <w:pPr>
              <w:pStyle w:val="3-"/>
            </w:pPr>
            <w:r>
              <w:t>}</w:t>
            </w:r>
          </w:p>
          <w:p w14:paraId="16FAE85C" w14:textId="77777777" w:rsidR="00071309" w:rsidRDefault="00071309" w:rsidP="00071309">
            <w:pPr>
              <w:pStyle w:val="3-"/>
            </w:pPr>
          </w:p>
          <w:p w14:paraId="32B0D5D5" w14:textId="77777777" w:rsidR="00071309" w:rsidRPr="00881DDA" w:rsidRDefault="00071309" w:rsidP="00071309">
            <w:pPr>
              <w:pStyle w:val="3-"/>
              <w:rPr>
                <w:color w:val="00B050"/>
              </w:rPr>
            </w:pPr>
            <w:r w:rsidRPr="00881DDA">
              <w:rPr>
                <w:rFonts w:hint="eastAsia"/>
                <w:color w:val="00B050"/>
              </w:rPr>
              <w:t>//後続スレッド</w:t>
            </w:r>
          </w:p>
          <w:p w14:paraId="45082000" w14:textId="77777777" w:rsidR="00071309" w:rsidRDefault="00071309" w:rsidP="00071309">
            <w:pPr>
              <w:pStyle w:val="3-"/>
            </w:pPr>
            <w:r>
              <w:t>void followThreadFunc(const char* name)</w:t>
            </w:r>
          </w:p>
          <w:p w14:paraId="63C06EBF" w14:textId="77777777" w:rsidR="00071309" w:rsidRDefault="00071309" w:rsidP="00071309">
            <w:pPr>
              <w:pStyle w:val="3-"/>
            </w:pPr>
            <w:r>
              <w:t>{</w:t>
            </w:r>
          </w:p>
          <w:p w14:paraId="686591EA" w14:textId="77777777" w:rsidR="00071309" w:rsidRDefault="00071309" w:rsidP="00071309">
            <w:pPr>
              <w:pStyle w:val="3-"/>
            </w:pPr>
            <w:r>
              <w:rPr>
                <w:rFonts w:hint="eastAsia"/>
              </w:rPr>
              <w:tab/>
            </w:r>
            <w:r w:rsidRPr="00881DDA">
              <w:rPr>
                <w:rFonts w:hint="eastAsia"/>
                <w:color w:val="00B050"/>
              </w:rPr>
              <w:t>//後続スレッド数カウントアップ</w:t>
            </w:r>
          </w:p>
          <w:p w14:paraId="1B9BB9DE" w14:textId="77777777" w:rsidR="00071309" w:rsidRDefault="00071309" w:rsidP="00071309">
            <w:pPr>
              <w:pStyle w:val="3-"/>
            </w:pPr>
            <w:r>
              <w:tab/>
              <w:t>const int thread_no = s_followThreadNo++;</w:t>
            </w:r>
          </w:p>
          <w:p w14:paraId="403636CA" w14:textId="77777777" w:rsidR="00071309" w:rsidRDefault="00071309" w:rsidP="00071309">
            <w:pPr>
              <w:pStyle w:val="3-"/>
            </w:pPr>
          </w:p>
          <w:p w14:paraId="7AE0C59C" w14:textId="77777777" w:rsidR="00071309" w:rsidRPr="00881DDA" w:rsidRDefault="00071309" w:rsidP="00071309">
            <w:pPr>
              <w:pStyle w:val="3-"/>
              <w:rPr>
                <w:color w:val="00B050"/>
              </w:rPr>
            </w:pPr>
            <w:r>
              <w:rPr>
                <w:rFonts w:hint="eastAsia"/>
              </w:rPr>
              <w:tab/>
            </w:r>
            <w:r w:rsidRPr="00881DDA">
              <w:rPr>
                <w:rFonts w:hint="eastAsia"/>
                <w:color w:val="00B050"/>
              </w:rPr>
              <w:t>//開始</w:t>
            </w:r>
          </w:p>
          <w:p w14:paraId="1C09F6E6" w14:textId="77777777" w:rsidR="00071309" w:rsidRDefault="00071309" w:rsidP="00071309">
            <w:pPr>
              <w:pStyle w:val="3-"/>
            </w:pPr>
            <w:r>
              <w:tab/>
              <w:t>printf("- begin:(F)[%d]%s -\n", thread_no, name);</w:t>
            </w:r>
          </w:p>
          <w:p w14:paraId="45518788" w14:textId="77777777" w:rsidR="00071309" w:rsidRDefault="00071309" w:rsidP="00071309">
            <w:pPr>
              <w:pStyle w:val="3-"/>
            </w:pPr>
            <w:r>
              <w:tab/>
              <w:t>fflush(stdout);</w:t>
            </w:r>
          </w:p>
          <w:p w14:paraId="64B20B59" w14:textId="77777777" w:rsidR="00881DDA" w:rsidRDefault="00881DDA" w:rsidP="00881DDA">
            <w:pPr>
              <w:pStyle w:val="3-"/>
            </w:pPr>
          </w:p>
          <w:p w14:paraId="1D6A370A" w14:textId="77777777" w:rsidR="00881DDA" w:rsidRDefault="00881DDA" w:rsidP="00881DDA">
            <w:pPr>
              <w:pStyle w:val="3-"/>
            </w:pPr>
            <w:r>
              <w:rPr>
                <w:rFonts w:hint="eastAsia"/>
              </w:rPr>
              <w:tab/>
            </w:r>
            <w:r w:rsidRPr="00881DDA">
              <w:rPr>
                <w:rFonts w:hint="eastAsia"/>
                <w:color w:val="00B050"/>
              </w:rPr>
              <w:t>//乱数</w:t>
            </w:r>
          </w:p>
          <w:p w14:paraId="0ECE4F15" w14:textId="77777777" w:rsidR="00881DDA" w:rsidRDefault="00881DDA" w:rsidP="00881DDA">
            <w:pPr>
              <w:pStyle w:val="3-"/>
            </w:pPr>
            <w:r>
              <w:lastRenderedPageBreak/>
              <w:tab/>
              <w:t>std::random_device seed_gen;</w:t>
            </w:r>
          </w:p>
          <w:p w14:paraId="1BBC80F1" w14:textId="77777777" w:rsidR="00881DDA" w:rsidRDefault="00881DDA" w:rsidP="00881DDA">
            <w:pPr>
              <w:pStyle w:val="3-"/>
            </w:pPr>
            <w:r>
              <w:tab/>
              <w:t>std::mt19937 rnd(seed_gen());</w:t>
            </w:r>
          </w:p>
          <w:p w14:paraId="63C94C2A" w14:textId="29AB6CC0" w:rsidR="00071309" w:rsidRDefault="00881DDA" w:rsidP="00881DDA">
            <w:pPr>
              <w:pStyle w:val="3-"/>
            </w:pPr>
            <w:r>
              <w:tab/>
              <w:t>std::uniform_int_distribution&lt;int&gt; sleep_time(0, 499);</w:t>
            </w:r>
          </w:p>
          <w:p w14:paraId="3077DB5E" w14:textId="77777777" w:rsidR="00881DDA" w:rsidRDefault="00881DDA" w:rsidP="00881DDA">
            <w:pPr>
              <w:pStyle w:val="3-"/>
            </w:pPr>
          </w:p>
          <w:p w14:paraId="3C7BC658" w14:textId="407AB71B" w:rsidR="00071309" w:rsidRPr="00881DDA" w:rsidRDefault="00071309" w:rsidP="00071309">
            <w:pPr>
              <w:pStyle w:val="3-"/>
              <w:rPr>
                <w:color w:val="00B050"/>
              </w:rPr>
            </w:pPr>
            <w:r>
              <w:rPr>
                <w:rFonts w:hint="eastAsia"/>
              </w:rPr>
              <w:tab/>
            </w:r>
            <w:r w:rsidRPr="00881DDA">
              <w:rPr>
                <w:rFonts w:hint="eastAsia"/>
                <w:color w:val="00B050"/>
              </w:rPr>
              <w:t>//</w:t>
            </w:r>
            <w:r w:rsidR="00C73EA1" w:rsidRPr="00881DDA">
              <w:rPr>
                <w:rFonts w:hint="eastAsia"/>
                <w:color w:val="00B050"/>
              </w:rPr>
              <w:t>後続</w:t>
            </w:r>
            <w:r w:rsidRPr="00881DDA">
              <w:rPr>
                <w:rFonts w:hint="eastAsia"/>
                <w:color w:val="00B050"/>
              </w:rPr>
              <w:t>スレッド処理完了：待機スレッドを起床</w:t>
            </w:r>
          </w:p>
          <w:p w14:paraId="7374E4B3" w14:textId="6B668E4E" w:rsidR="00071309" w:rsidRPr="00881DDA" w:rsidRDefault="00071309" w:rsidP="00071309">
            <w:pPr>
              <w:pStyle w:val="3-"/>
              <w:rPr>
                <w:color w:val="FF0000"/>
              </w:rPr>
            </w:pPr>
            <w:r>
              <w:tab/>
            </w:r>
            <w:r w:rsidRPr="00881DDA">
              <w:rPr>
                <w:color w:val="FF0000"/>
              </w:rPr>
              <w:t>s_followFinished[thread_no]</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667692D9" w14:textId="77777777" w:rsidR="00071309" w:rsidRDefault="00071309" w:rsidP="00071309">
            <w:pPr>
              <w:pStyle w:val="3-"/>
            </w:pPr>
          </w:p>
          <w:p w14:paraId="6DEC775B" w14:textId="77777777" w:rsidR="00071309" w:rsidRPr="00881DDA" w:rsidRDefault="00071309" w:rsidP="00071309">
            <w:pPr>
              <w:pStyle w:val="3-"/>
              <w:rPr>
                <w:color w:val="00B050"/>
              </w:rPr>
            </w:pPr>
            <w:r>
              <w:rPr>
                <w:rFonts w:hint="eastAsia"/>
              </w:rPr>
              <w:tab/>
            </w:r>
            <w:r w:rsidRPr="00881DDA">
              <w:rPr>
                <w:rFonts w:hint="eastAsia"/>
                <w:color w:val="00B050"/>
              </w:rPr>
              <w:t>//処理</w:t>
            </w:r>
          </w:p>
          <w:p w14:paraId="23ABC6CF" w14:textId="77777777" w:rsidR="00071309" w:rsidRDefault="00071309" w:rsidP="00071309">
            <w:pPr>
              <w:pStyle w:val="3-"/>
            </w:pPr>
            <w:r>
              <w:tab/>
              <w:t>while (1)</w:t>
            </w:r>
          </w:p>
          <w:p w14:paraId="0FF6CAA5" w14:textId="77777777" w:rsidR="00071309" w:rsidRDefault="00071309" w:rsidP="00071309">
            <w:pPr>
              <w:pStyle w:val="3-"/>
            </w:pPr>
            <w:r>
              <w:tab/>
              <w:t>{</w:t>
            </w:r>
          </w:p>
          <w:p w14:paraId="09C8CE72" w14:textId="77777777" w:rsidR="00071309" w:rsidRDefault="00071309" w:rsidP="00071309">
            <w:pPr>
              <w:pStyle w:val="3-"/>
            </w:pPr>
            <w:r>
              <w:rPr>
                <w:rFonts w:hint="eastAsia"/>
              </w:rPr>
              <w:tab/>
            </w:r>
            <w:r>
              <w:rPr>
                <w:rFonts w:hint="eastAsia"/>
              </w:rPr>
              <w:tab/>
            </w:r>
            <w:r w:rsidRPr="00881DDA">
              <w:rPr>
                <w:rFonts w:hint="eastAsia"/>
                <w:color w:val="00B050"/>
              </w:rPr>
              <w:t>//先行スレッド処理完了待ち</w:t>
            </w:r>
          </w:p>
          <w:p w14:paraId="77A4AF39" w14:textId="77777777" w:rsidR="00071309" w:rsidRDefault="00071309" w:rsidP="00071309">
            <w:pPr>
              <w:pStyle w:val="3-"/>
            </w:pPr>
            <w:r>
              <w:tab/>
            </w:r>
            <w:r>
              <w:tab/>
              <w:t>E_PROCESS prev = E_PROCESS::PRIOR_IDLE;</w:t>
            </w:r>
          </w:p>
          <w:p w14:paraId="26611C55" w14:textId="77777777" w:rsidR="00881DDA" w:rsidRPr="00881DDA" w:rsidRDefault="00071309" w:rsidP="00071309">
            <w:pPr>
              <w:pStyle w:val="3-"/>
              <w:rPr>
                <w:color w:val="FF0000"/>
              </w:rPr>
            </w:pPr>
            <w:r>
              <w:tab/>
            </w:r>
            <w:r>
              <w:tab/>
            </w:r>
            <w:r w:rsidRPr="00881DDA">
              <w:rPr>
                <w:color w:val="FF0000"/>
              </w:rPr>
              <w:t>while (!s_followFinished[thread_no].compare_exchange_weak(prev, E_PROCESS::FOLLOW_RUNNING))</w:t>
            </w:r>
          </w:p>
          <w:p w14:paraId="03E30650" w14:textId="483E303D" w:rsidR="00071309" w:rsidRPr="00881DDA" w:rsidRDefault="00881DDA" w:rsidP="00071309">
            <w:pPr>
              <w:pStyle w:val="3-"/>
              <w:rPr>
                <w:color w:val="FF0000"/>
              </w:rPr>
            </w:pPr>
            <w:r w:rsidRPr="00881DDA">
              <w:rPr>
                <w:color w:val="FF0000"/>
              </w:rPr>
              <w:tab/>
            </w:r>
            <w:r w:rsidRPr="00881DDA">
              <w:rPr>
                <w:color w:val="FF0000"/>
              </w:rPr>
              <w:tab/>
            </w:r>
            <w:r w:rsidR="00071309" w:rsidRPr="00881DDA">
              <w:rPr>
                <w:color w:val="FF0000"/>
              </w:rPr>
              <w:t>{ prev = E_PROCESS::PRIOR_IDLE; }</w:t>
            </w:r>
          </w:p>
          <w:p w14:paraId="3775CE0E" w14:textId="77777777" w:rsidR="00071309" w:rsidRDefault="00071309" w:rsidP="00071309">
            <w:pPr>
              <w:pStyle w:val="3-"/>
            </w:pPr>
          </w:p>
          <w:p w14:paraId="3D6EC242" w14:textId="77777777" w:rsidR="00071309" w:rsidRDefault="00071309" w:rsidP="00071309">
            <w:pPr>
              <w:pStyle w:val="3-"/>
            </w:pPr>
            <w:r>
              <w:rPr>
                <w:rFonts w:hint="eastAsia"/>
              </w:rPr>
              <w:tab/>
            </w:r>
            <w:r>
              <w:rPr>
                <w:rFonts w:hint="eastAsia"/>
              </w:rPr>
              <w:tab/>
            </w:r>
            <w:r w:rsidRPr="00881DDA">
              <w:rPr>
                <w:rFonts w:hint="eastAsia"/>
                <w:color w:val="00B050"/>
              </w:rPr>
              <w:t>//終了確認</w:t>
            </w:r>
          </w:p>
          <w:p w14:paraId="5D1F2947" w14:textId="77777777" w:rsidR="00071309" w:rsidRDefault="00071309" w:rsidP="00071309">
            <w:pPr>
              <w:pStyle w:val="3-"/>
            </w:pPr>
            <w:r>
              <w:tab/>
            </w:r>
            <w:r>
              <w:tab/>
              <w:t>if (s_IsQuirProiorThread)</w:t>
            </w:r>
          </w:p>
          <w:p w14:paraId="0F7F77B1" w14:textId="77777777" w:rsidR="00071309" w:rsidRDefault="00071309" w:rsidP="00071309">
            <w:pPr>
              <w:pStyle w:val="3-"/>
            </w:pPr>
            <w:r>
              <w:tab/>
            </w:r>
            <w:r>
              <w:tab/>
              <w:t>{</w:t>
            </w:r>
          </w:p>
          <w:p w14:paraId="281F6E2F"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//処理終了</w:t>
            </w:r>
          </w:p>
          <w:p w14:paraId="58D2D358" w14:textId="77777777" w:rsidR="00071309" w:rsidRDefault="00071309" w:rsidP="00071309">
            <w:pPr>
              <w:pStyle w:val="3-"/>
            </w:pPr>
            <w:r>
              <w:tab/>
            </w:r>
            <w:r>
              <w:tab/>
            </w:r>
            <w:r>
              <w:tab/>
              <w:t>printf("(F)[%d]%s: [QUIT]\n", thread_no, name);</w:t>
            </w:r>
          </w:p>
          <w:p w14:paraId="2B02C1BE" w14:textId="77777777" w:rsidR="00071309" w:rsidRDefault="00071309" w:rsidP="00071309">
            <w:pPr>
              <w:pStyle w:val="3-"/>
            </w:pPr>
            <w:r>
              <w:tab/>
            </w:r>
            <w:r>
              <w:tab/>
            </w:r>
            <w:r>
              <w:tab/>
              <w:t>fflush(stdout);</w:t>
            </w:r>
          </w:p>
          <w:p w14:paraId="23CF69A5" w14:textId="77777777" w:rsidR="00071309" w:rsidRDefault="00071309" w:rsidP="00071309">
            <w:pPr>
              <w:pStyle w:val="3-"/>
            </w:pPr>
          </w:p>
          <w:p w14:paraId="6714ADB0" w14:textId="77777777" w:rsidR="00071309" w:rsidRDefault="00071309" w:rsidP="00071309">
            <w:pPr>
              <w:pStyle w:val="3-"/>
            </w:pPr>
            <w:r>
              <w:tab/>
            </w:r>
            <w:r>
              <w:tab/>
            </w:r>
            <w:r>
              <w:tab/>
              <w:t>break;</w:t>
            </w:r>
          </w:p>
          <w:p w14:paraId="1F583578" w14:textId="77777777" w:rsidR="00071309" w:rsidRDefault="00071309" w:rsidP="00071309">
            <w:pPr>
              <w:pStyle w:val="3-"/>
            </w:pPr>
            <w:r>
              <w:tab/>
            </w:r>
            <w:r>
              <w:tab/>
              <w:t>}</w:t>
            </w:r>
          </w:p>
          <w:p w14:paraId="16081217" w14:textId="77777777" w:rsidR="00071309" w:rsidRDefault="00071309" w:rsidP="00071309">
            <w:pPr>
              <w:pStyle w:val="3-"/>
            </w:pPr>
          </w:p>
          <w:p w14:paraId="4EAAB97F"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//データ表示（前）</w:t>
            </w:r>
          </w:p>
          <w:p w14:paraId="069B1F5F" w14:textId="77777777" w:rsidR="00071309" w:rsidRDefault="00071309" w:rsidP="00071309">
            <w:pPr>
              <w:pStyle w:val="3-"/>
            </w:pPr>
            <w:r>
              <w:tab/>
            </w:r>
            <w:r>
              <w:tab/>
              <w:t>printf("(F)[%d]%s: [BEFORE] commonData=%d, tlsData=%d\n", thread_no, name, s_commonData, s_tlsData);</w:t>
            </w:r>
          </w:p>
          <w:p w14:paraId="080F3803" w14:textId="77777777" w:rsidR="00071309" w:rsidRDefault="00071309" w:rsidP="00071309">
            <w:pPr>
              <w:pStyle w:val="3-"/>
            </w:pPr>
            <w:r>
              <w:tab/>
            </w:r>
            <w:r>
              <w:tab/>
              <w:t>fflush(stdout);</w:t>
            </w:r>
          </w:p>
          <w:p w14:paraId="4AE47CEB" w14:textId="77777777" w:rsidR="00071309" w:rsidRDefault="00071309" w:rsidP="00071309">
            <w:pPr>
              <w:pStyle w:val="3-"/>
            </w:pPr>
          </w:p>
          <w:p w14:paraId="3A991532" w14:textId="77777777" w:rsidR="00071309" w:rsidRDefault="00071309" w:rsidP="00071309">
            <w:pPr>
              <w:pStyle w:val="3-"/>
            </w:pPr>
            <w:r>
              <w:rPr>
                <w:rFonts w:hint="eastAsia"/>
              </w:rPr>
              <w:tab/>
            </w:r>
            <w:r>
              <w:rPr>
                <w:rFonts w:hint="eastAsia"/>
              </w:rPr>
              <w:tab/>
            </w:r>
            <w:r w:rsidRPr="00881DDA">
              <w:rPr>
                <w:rFonts w:hint="eastAsia"/>
                <w:color w:val="00B050"/>
              </w:rPr>
              <w:t>//データ取得</w:t>
            </w:r>
          </w:p>
          <w:p w14:paraId="1DCEE021" w14:textId="77777777" w:rsidR="00071309" w:rsidRDefault="00071309" w:rsidP="00071309">
            <w:pPr>
              <w:pStyle w:val="3-"/>
            </w:pPr>
            <w:r>
              <w:tab/>
            </w:r>
            <w:r>
              <w:tab/>
              <w:t>int common_data = s_commonData;</w:t>
            </w:r>
          </w:p>
          <w:p w14:paraId="247917F9" w14:textId="77777777" w:rsidR="00071309" w:rsidRDefault="00071309" w:rsidP="00071309">
            <w:pPr>
              <w:pStyle w:val="3-"/>
            </w:pPr>
            <w:r>
              <w:tab/>
            </w:r>
            <w:r>
              <w:tab/>
              <w:t>int tls_data = s_tlsData;</w:t>
            </w:r>
          </w:p>
          <w:p w14:paraId="549977F5" w14:textId="77777777" w:rsidR="00071309" w:rsidRDefault="00071309" w:rsidP="00071309">
            <w:pPr>
              <w:pStyle w:val="3-"/>
            </w:pPr>
          </w:p>
          <w:p w14:paraId="1E9BDD4E"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//データ更新</w:t>
            </w:r>
          </w:p>
          <w:p w14:paraId="5C85B102" w14:textId="77777777" w:rsidR="00071309" w:rsidRDefault="00071309" w:rsidP="00071309">
            <w:pPr>
              <w:pStyle w:val="3-"/>
            </w:pPr>
            <w:r>
              <w:tab/>
            </w:r>
            <w:r>
              <w:tab/>
              <w:t>++tls_data;</w:t>
            </w:r>
          </w:p>
          <w:p w14:paraId="0FE471FF" w14:textId="77777777" w:rsidR="00071309" w:rsidRDefault="00071309" w:rsidP="00071309">
            <w:pPr>
              <w:pStyle w:val="3-"/>
            </w:pPr>
          </w:p>
          <w:p w14:paraId="49F5F610" w14:textId="77777777" w:rsidR="00071309" w:rsidRDefault="00071309" w:rsidP="00071309">
            <w:pPr>
              <w:pStyle w:val="3-"/>
            </w:pPr>
            <w:r>
              <w:rPr>
                <w:rFonts w:hint="eastAsia"/>
              </w:rPr>
              <w:tab/>
            </w:r>
            <w:r>
              <w:rPr>
                <w:rFonts w:hint="eastAsia"/>
              </w:rPr>
              <w:tab/>
            </w:r>
            <w:r w:rsidRPr="00881DDA">
              <w:rPr>
                <w:rFonts w:hint="eastAsia"/>
                <w:color w:val="00B050"/>
              </w:rPr>
              <w:t>//若干ランダムでスリープ（0～500 msec）</w:t>
            </w:r>
          </w:p>
          <w:p w14:paraId="7BEDA704" w14:textId="1794CE75" w:rsidR="00071309" w:rsidRDefault="00071309" w:rsidP="00071309">
            <w:pPr>
              <w:pStyle w:val="3-"/>
            </w:pPr>
            <w:r>
              <w:tab/>
            </w:r>
            <w:r>
              <w:tab/>
            </w:r>
            <w:r w:rsidR="00881DDA" w:rsidRPr="00881DDA">
              <w:t>std::this_thread::sleep_for(std::chrono::milliseconds(sleep_time(rnd)));</w:t>
            </w:r>
          </w:p>
          <w:p w14:paraId="672D312C" w14:textId="77777777" w:rsidR="00071309" w:rsidRDefault="00071309" w:rsidP="00071309">
            <w:pPr>
              <w:pStyle w:val="3-"/>
            </w:pPr>
          </w:p>
          <w:p w14:paraId="4BC45467" w14:textId="77777777" w:rsidR="00071309" w:rsidRDefault="00071309" w:rsidP="00071309">
            <w:pPr>
              <w:pStyle w:val="3-"/>
            </w:pPr>
            <w:r>
              <w:rPr>
                <w:rFonts w:hint="eastAsia"/>
              </w:rPr>
              <w:tab/>
            </w:r>
            <w:r>
              <w:rPr>
                <w:rFonts w:hint="eastAsia"/>
              </w:rPr>
              <w:tab/>
            </w:r>
            <w:r w:rsidRPr="00881DDA">
              <w:rPr>
                <w:rFonts w:hint="eastAsia"/>
                <w:color w:val="00B050"/>
              </w:rPr>
              <w:t>//データ書き戻し</w:t>
            </w:r>
          </w:p>
          <w:p w14:paraId="45E6D114" w14:textId="77777777" w:rsidR="00071309" w:rsidRDefault="00071309" w:rsidP="00071309">
            <w:pPr>
              <w:pStyle w:val="3-"/>
            </w:pPr>
            <w:r>
              <w:tab/>
            </w:r>
            <w:r>
              <w:tab/>
              <w:t>s_tlsData = tls_data;</w:t>
            </w:r>
          </w:p>
          <w:p w14:paraId="42EFC80E" w14:textId="77777777" w:rsidR="00071309" w:rsidRDefault="00071309" w:rsidP="00071309">
            <w:pPr>
              <w:pStyle w:val="3-"/>
            </w:pPr>
          </w:p>
          <w:p w14:paraId="03DA881F" w14:textId="77777777" w:rsidR="00071309" w:rsidRDefault="00071309" w:rsidP="00071309">
            <w:pPr>
              <w:pStyle w:val="3-"/>
            </w:pPr>
            <w:r>
              <w:rPr>
                <w:rFonts w:hint="eastAsia"/>
              </w:rPr>
              <w:tab/>
            </w:r>
            <w:r>
              <w:rPr>
                <w:rFonts w:hint="eastAsia"/>
              </w:rPr>
              <w:tab/>
            </w:r>
            <w:r w:rsidRPr="00881DDA">
              <w:rPr>
                <w:rFonts w:hint="eastAsia"/>
                <w:color w:val="00B050"/>
              </w:rPr>
              <w:t>//データ表示（後）</w:t>
            </w:r>
          </w:p>
          <w:p w14:paraId="71A4C83A" w14:textId="77777777" w:rsidR="00071309" w:rsidRDefault="00071309" w:rsidP="00071309">
            <w:pPr>
              <w:pStyle w:val="3-"/>
            </w:pPr>
            <w:r>
              <w:tab/>
            </w:r>
            <w:r>
              <w:tab/>
              <w:t>printf("(F)[%d]%s: [AFTER]  commonData=%d, tlsData=%d\n", thread_no, name, s_commonData, s_tlsData);</w:t>
            </w:r>
          </w:p>
          <w:p w14:paraId="59A25766" w14:textId="77777777" w:rsidR="00071309" w:rsidRDefault="00071309" w:rsidP="00071309">
            <w:pPr>
              <w:pStyle w:val="3-"/>
            </w:pPr>
            <w:r>
              <w:tab/>
            </w:r>
            <w:r>
              <w:tab/>
              <w:t>fflush(stdout);</w:t>
            </w:r>
          </w:p>
          <w:p w14:paraId="43FFC77C" w14:textId="77777777" w:rsidR="00071309" w:rsidRDefault="00071309" w:rsidP="00071309">
            <w:pPr>
              <w:pStyle w:val="3-"/>
            </w:pPr>
            <w:r>
              <w:tab/>
            </w:r>
            <w:r>
              <w:tab/>
            </w:r>
          </w:p>
          <w:p w14:paraId="4694BB4F" w14:textId="336E20FB"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w:t>
            </w:r>
            <w:r w:rsidR="00C73EA1" w:rsidRPr="00881DDA">
              <w:rPr>
                <w:rFonts w:hint="eastAsia"/>
                <w:color w:val="00B050"/>
              </w:rPr>
              <w:t>後続</w:t>
            </w:r>
            <w:r w:rsidRPr="00881DDA">
              <w:rPr>
                <w:rFonts w:hint="eastAsia"/>
                <w:color w:val="00B050"/>
              </w:rPr>
              <w:t>スレッド処理完了：待機スレッドを起床</w:t>
            </w:r>
          </w:p>
          <w:p w14:paraId="52E2A8AE" w14:textId="0078A864" w:rsidR="00071309" w:rsidRDefault="00071309" w:rsidP="00071309">
            <w:pPr>
              <w:pStyle w:val="3-"/>
            </w:pPr>
            <w:r>
              <w:tab/>
            </w:r>
            <w:r>
              <w:tab/>
            </w:r>
            <w:r w:rsidRPr="00881DDA">
              <w:rPr>
                <w:color w:val="FF0000"/>
              </w:rPr>
              <w:t>s_followFinished[thread_no]</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5C6DF307" w14:textId="77777777" w:rsidR="00071309" w:rsidRDefault="00071309" w:rsidP="00071309">
            <w:pPr>
              <w:pStyle w:val="3-"/>
            </w:pPr>
          </w:p>
          <w:p w14:paraId="011128E4" w14:textId="77777777" w:rsidR="00071309" w:rsidRDefault="00071309" w:rsidP="00071309">
            <w:pPr>
              <w:pStyle w:val="3-"/>
            </w:pPr>
            <w:r>
              <w:rPr>
                <w:rFonts w:hint="eastAsia"/>
              </w:rPr>
              <w:tab/>
            </w:r>
            <w:r>
              <w:rPr>
                <w:rFonts w:hint="eastAsia"/>
              </w:rPr>
              <w:tab/>
            </w:r>
            <w:r w:rsidRPr="00881DDA">
              <w:rPr>
                <w:rFonts w:hint="eastAsia"/>
                <w:color w:val="00B050"/>
              </w:rPr>
              <w:t>//スレッド切り替えのためのスリープ</w:t>
            </w:r>
          </w:p>
          <w:p w14:paraId="0A5A6209" w14:textId="77777777" w:rsidR="00071309" w:rsidRDefault="00071309" w:rsidP="00071309">
            <w:pPr>
              <w:pStyle w:val="3-"/>
            </w:pPr>
            <w:r>
              <w:tab/>
            </w:r>
            <w:r>
              <w:tab/>
              <w:t>std::this_thread::sleep_for(std::chrono::milliseconds(0));</w:t>
            </w:r>
          </w:p>
          <w:p w14:paraId="486FB761" w14:textId="77777777" w:rsidR="00071309" w:rsidRPr="00881DDA" w:rsidRDefault="00071309" w:rsidP="00071309">
            <w:pPr>
              <w:pStyle w:val="3-"/>
              <w:rPr>
                <w:color w:val="00B050"/>
              </w:rPr>
            </w:pPr>
            <w:r>
              <w:rPr>
                <w:rFonts w:hint="eastAsia"/>
              </w:rPr>
              <w:tab/>
            </w:r>
            <w:r w:rsidRPr="00881DDA">
              <w:rPr>
                <w:rFonts w:hint="eastAsia"/>
                <w:color w:val="00B050"/>
              </w:rPr>
              <w:t>//</w:t>
            </w:r>
            <w:r w:rsidRPr="00881DDA">
              <w:rPr>
                <w:rFonts w:hint="eastAsia"/>
                <w:color w:val="00B050"/>
              </w:rPr>
              <w:tab/>
              <w:t>//スレッド切り替え</w:t>
            </w:r>
          </w:p>
          <w:p w14:paraId="00DAEDDB" w14:textId="77777777" w:rsidR="00071309" w:rsidRPr="00881DDA" w:rsidRDefault="00071309" w:rsidP="00071309">
            <w:pPr>
              <w:pStyle w:val="3-"/>
              <w:rPr>
                <w:color w:val="00B050"/>
              </w:rPr>
            </w:pPr>
            <w:r w:rsidRPr="00881DDA">
              <w:rPr>
                <w:rFonts w:hint="eastAsia"/>
                <w:color w:val="00B050"/>
              </w:rPr>
              <w:tab/>
              <w:t>//</w:t>
            </w:r>
            <w:r w:rsidRPr="00881DDA">
              <w:rPr>
                <w:rFonts w:hint="eastAsia"/>
                <w:color w:val="00B050"/>
              </w:rPr>
              <w:tab/>
              <w:t>std::this_thread::yield();//OSに任せて再スケジューリング</w:t>
            </w:r>
          </w:p>
          <w:p w14:paraId="69E38BAD" w14:textId="77777777" w:rsidR="00071309" w:rsidRDefault="00071309" w:rsidP="00071309">
            <w:pPr>
              <w:pStyle w:val="3-"/>
            </w:pPr>
            <w:r>
              <w:tab/>
              <w:t>}</w:t>
            </w:r>
          </w:p>
          <w:p w14:paraId="597250A0" w14:textId="77777777" w:rsidR="00071309" w:rsidRDefault="00071309" w:rsidP="00071309">
            <w:pPr>
              <w:pStyle w:val="3-"/>
            </w:pPr>
          </w:p>
          <w:p w14:paraId="118BFB32" w14:textId="77777777" w:rsidR="00071309" w:rsidRDefault="00071309" w:rsidP="00071309">
            <w:pPr>
              <w:pStyle w:val="3-"/>
            </w:pPr>
            <w:r>
              <w:rPr>
                <w:rFonts w:hint="eastAsia"/>
              </w:rPr>
              <w:tab/>
            </w:r>
            <w:r w:rsidRPr="00881DDA">
              <w:rPr>
                <w:rFonts w:hint="eastAsia"/>
                <w:color w:val="00B050"/>
              </w:rPr>
              <w:t>//終了</w:t>
            </w:r>
          </w:p>
          <w:p w14:paraId="42306450" w14:textId="77777777" w:rsidR="00071309" w:rsidRDefault="00071309" w:rsidP="00071309">
            <w:pPr>
              <w:pStyle w:val="3-"/>
            </w:pPr>
            <w:r>
              <w:tab/>
              <w:t>printf("- end:(F)[%d]%s -\n", thread_no, name);</w:t>
            </w:r>
          </w:p>
          <w:p w14:paraId="55851EE9" w14:textId="77777777" w:rsidR="00071309" w:rsidRDefault="00071309" w:rsidP="00071309">
            <w:pPr>
              <w:pStyle w:val="3-"/>
            </w:pPr>
            <w:r>
              <w:tab/>
              <w:t>fflush(stdout);</w:t>
            </w:r>
          </w:p>
          <w:p w14:paraId="6EFFC648" w14:textId="77777777" w:rsidR="00071309" w:rsidRDefault="00071309" w:rsidP="00071309">
            <w:pPr>
              <w:pStyle w:val="3-"/>
            </w:pPr>
            <w:r>
              <w:t>}</w:t>
            </w:r>
          </w:p>
          <w:p w14:paraId="656698BD" w14:textId="77777777" w:rsidR="00071309" w:rsidRDefault="00071309" w:rsidP="00071309">
            <w:pPr>
              <w:pStyle w:val="3-"/>
            </w:pPr>
          </w:p>
          <w:p w14:paraId="2BFE69BF" w14:textId="77777777" w:rsidR="00071309" w:rsidRPr="00881DDA" w:rsidRDefault="00071309" w:rsidP="00071309">
            <w:pPr>
              <w:pStyle w:val="3-"/>
              <w:rPr>
                <w:color w:val="00B050"/>
              </w:rPr>
            </w:pPr>
            <w:r w:rsidRPr="00881DDA">
              <w:rPr>
                <w:rFonts w:hint="eastAsia"/>
                <w:color w:val="00B050"/>
              </w:rPr>
              <w:t>//テスト</w:t>
            </w:r>
          </w:p>
          <w:p w14:paraId="5A2B8B1E" w14:textId="77777777" w:rsidR="00071309" w:rsidRDefault="00071309" w:rsidP="00071309">
            <w:pPr>
              <w:pStyle w:val="3-"/>
            </w:pPr>
            <w:r>
              <w:t>int main(const int argc, const char* argv[])</w:t>
            </w:r>
          </w:p>
          <w:p w14:paraId="5384E9B8" w14:textId="77777777" w:rsidR="00071309" w:rsidRDefault="00071309" w:rsidP="00071309">
            <w:pPr>
              <w:pStyle w:val="3-"/>
            </w:pPr>
            <w:r>
              <w:t>{</w:t>
            </w:r>
          </w:p>
          <w:p w14:paraId="3D1B3486" w14:textId="77777777" w:rsidR="00071309" w:rsidRPr="00881DDA" w:rsidRDefault="00071309" w:rsidP="00071309">
            <w:pPr>
              <w:pStyle w:val="3-"/>
              <w:rPr>
                <w:color w:val="00B050"/>
              </w:rPr>
            </w:pPr>
            <w:r>
              <w:rPr>
                <w:rFonts w:hint="eastAsia"/>
              </w:rPr>
              <w:tab/>
            </w:r>
            <w:r w:rsidRPr="00881DDA">
              <w:rPr>
                <w:rFonts w:hint="eastAsia"/>
                <w:color w:val="00B050"/>
              </w:rPr>
              <w:t>//スレッド作成</w:t>
            </w:r>
          </w:p>
          <w:p w14:paraId="57BACEC5" w14:textId="77777777" w:rsidR="00071309" w:rsidRDefault="00071309" w:rsidP="00071309">
            <w:pPr>
              <w:pStyle w:val="3-"/>
            </w:pPr>
            <w:r>
              <w:tab/>
              <w:t>static const int FOLLOW_THREAD_NUM = 5;</w:t>
            </w:r>
          </w:p>
          <w:p w14:paraId="349B5075" w14:textId="77777777" w:rsidR="00071309" w:rsidRDefault="00071309" w:rsidP="00071309">
            <w:pPr>
              <w:pStyle w:val="3-"/>
            </w:pPr>
            <w:r>
              <w:lastRenderedPageBreak/>
              <w:tab/>
              <w:t>static const int THREAD_NUM = 1 + FOLLOW_THREAD_NUM;</w:t>
            </w:r>
          </w:p>
          <w:p w14:paraId="456A59C4" w14:textId="77777777" w:rsidR="00071309" w:rsidRDefault="00071309" w:rsidP="00071309">
            <w:pPr>
              <w:pStyle w:val="3-"/>
            </w:pPr>
            <w:r>
              <w:tab/>
              <w:t>static_assert(FOLLOW_THREAD_NUM &lt;= FOLLOW_THREAD_MAX, "FOLLOW_THREAD_NUM is over.");</w:t>
            </w:r>
          </w:p>
          <w:p w14:paraId="1C029610" w14:textId="77777777" w:rsidR="00071309" w:rsidRDefault="00071309" w:rsidP="00071309">
            <w:pPr>
              <w:pStyle w:val="3-"/>
            </w:pPr>
            <w:r>
              <w:tab/>
              <w:t>s_followThreadNum = FOLLOW_THREAD_NUM;</w:t>
            </w:r>
          </w:p>
          <w:p w14:paraId="2A439FD5" w14:textId="77777777" w:rsidR="00071309" w:rsidRDefault="00071309" w:rsidP="00071309">
            <w:pPr>
              <w:pStyle w:val="3-"/>
            </w:pPr>
            <w:r>
              <w:tab/>
              <w:t>for (int i = 0; i &lt; THREAD_NUM - 1; ++i)</w:t>
            </w:r>
          </w:p>
          <w:p w14:paraId="7F5774CF" w14:textId="7C6C1C49" w:rsidR="00071309" w:rsidRPr="00881DDA" w:rsidRDefault="00071309" w:rsidP="00071309">
            <w:pPr>
              <w:pStyle w:val="3-"/>
              <w:rPr>
                <w:color w:val="FF0000"/>
              </w:rPr>
            </w:pPr>
            <w:r>
              <w:tab/>
            </w:r>
            <w:r>
              <w:tab/>
            </w:r>
            <w:r w:rsidRPr="00881DDA">
              <w:rPr>
                <w:color w:val="FF0000"/>
              </w:rPr>
              <w:t>s_followFinished[i]</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59291F83" w14:textId="77777777" w:rsidR="00071309" w:rsidRDefault="00071309" w:rsidP="00071309">
            <w:pPr>
              <w:pStyle w:val="3-"/>
            </w:pPr>
            <w:r>
              <w:rPr>
                <w:rFonts w:hint="eastAsia"/>
              </w:rPr>
              <w:tab/>
              <w:t>std::thread thread_obj00 = std::thread(priorThreadFunc, "先行");</w:t>
            </w:r>
          </w:p>
          <w:p w14:paraId="19AAB73D" w14:textId="77777777" w:rsidR="00071309" w:rsidRDefault="00071309" w:rsidP="00071309">
            <w:pPr>
              <w:pStyle w:val="3-"/>
            </w:pPr>
            <w:r>
              <w:rPr>
                <w:rFonts w:hint="eastAsia"/>
              </w:rPr>
              <w:tab/>
              <w:t>std::thread thread_obj01 = std::thread(followThreadFunc, "後続01");</w:t>
            </w:r>
          </w:p>
          <w:p w14:paraId="4544600C" w14:textId="77777777" w:rsidR="00071309" w:rsidRDefault="00071309" w:rsidP="00071309">
            <w:pPr>
              <w:pStyle w:val="3-"/>
            </w:pPr>
            <w:r>
              <w:rPr>
                <w:rFonts w:hint="eastAsia"/>
              </w:rPr>
              <w:tab/>
              <w:t>std::thread thread_obj02 = std::thread(followThreadFunc, "後続02");</w:t>
            </w:r>
          </w:p>
          <w:p w14:paraId="6B2591BC" w14:textId="77777777" w:rsidR="00071309" w:rsidRDefault="00071309" w:rsidP="00071309">
            <w:pPr>
              <w:pStyle w:val="3-"/>
            </w:pPr>
            <w:r>
              <w:rPr>
                <w:rFonts w:hint="eastAsia"/>
              </w:rPr>
              <w:tab/>
              <w:t>std::thread thread_obj03 = std::thread(followThreadFunc, "後続03");</w:t>
            </w:r>
          </w:p>
          <w:p w14:paraId="1B54D049" w14:textId="77777777" w:rsidR="00071309" w:rsidRDefault="00071309" w:rsidP="00071309">
            <w:pPr>
              <w:pStyle w:val="3-"/>
            </w:pPr>
            <w:r>
              <w:rPr>
                <w:rFonts w:hint="eastAsia"/>
              </w:rPr>
              <w:tab/>
              <w:t>std::thread thread_obj04 = std::thread(followThreadFunc, "後続04");</w:t>
            </w:r>
          </w:p>
          <w:p w14:paraId="1FC74515" w14:textId="77777777" w:rsidR="00071309" w:rsidRDefault="00071309" w:rsidP="00071309">
            <w:pPr>
              <w:pStyle w:val="3-"/>
            </w:pPr>
            <w:r>
              <w:rPr>
                <w:rFonts w:hint="eastAsia"/>
              </w:rPr>
              <w:tab/>
              <w:t>std::thread thread_obj05 = std::thread(followThreadFunc, "後続05");</w:t>
            </w:r>
          </w:p>
          <w:p w14:paraId="3AB1F1D3" w14:textId="77777777" w:rsidR="00071309" w:rsidRDefault="00071309" w:rsidP="00071309">
            <w:pPr>
              <w:pStyle w:val="3-"/>
            </w:pPr>
          </w:p>
          <w:p w14:paraId="5796F229" w14:textId="77777777" w:rsidR="00071309" w:rsidRPr="00881DDA" w:rsidRDefault="00071309" w:rsidP="00071309">
            <w:pPr>
              <w:pStyle w:val="3-"/>
              <w:rPr>
                <w:color w:val="00B050"/>
              </w:rPr>
            </w:pPr>
            <w:r>
              <w:rPr>
                <w:rFonts w:hint="eastAsia"/>
              </w:rPr>
              <w:tab/>
            </w:r>
            <w:r w:rsidRPr="00881DDA">
              <w:rPr>
                <w:rFonts w:hint="eastAsia"/>
                <w:color w:val="00B050"/>
              </w:rPr>
              <w:t>//スレッド終了待ち</w:t>
            </w:r>
          </w:p>
          <w:p w14:paraId="54D4E5CF" w14:textId="77777777" w:rsidR="00071309" w:rsidRDefault="00071309" w:rsidP="00071309">
            <w:pPr>
              <w:pStyle w:val="3-"/>
            </w:pPr>
            <w:r>
              <w:tab/>
              <w:t>thread_obj00.join();</w:t>
            </w:r>
          </w:p>
          <w:p w14:paraId="06812B04" w14:textId="77777777" w:rsidR="00071309" w:rsidRDefault="00071309" w:rsidP="00071309">
            <w:pPr>
              <w:pStyle w:val="3-"/>
            </w:pPr>
            <w:r>
              <w:tab/>
              <w:t>thread_obj01.join();</w:t>
            </w:r>
          </w:p>
          <w:p w14:paraId="245BF2C0" w14:textId="77777777" w:rsidR="00071309" w:rsidRDefault="00071309" w:rsidP="00071309">
            <w:pPr>
              <w:pStyle w:val="3-"/>
            </w:pPr>
            <w:r>
              <w:tab/>
              <w:t>thread_obj02.join();</w:t>
            </w:r>
          </w:p>
          <w:p w14:paraId="767C6F5C" w14:textId="77777777" w:rsidR="00071309" w:rsidRDefault="00071309" w:rsidP="00071309">
            <w:pPr>
              <w:pStyle w:val="3-"/>
            </w:pPr>
            <w:r>
              <w:tab/>
              <w:t>thread_obj03.join();</w:t>
            </w:r>
          </w:p>
          <w:p w14:paraId="1EC924CB" w14:textId="77777777" w:rsidR="00071309" w:rsidRDefault="00071309" w:rsidP="00071309">
            <w:pPr>
              <w:pStyle w:val="3-"/>
            </w:pPr>
            <w:r>
              <w:tab/>
              <w:t>thread_obj04.join();</w:t>
            </w:r>
          </w:p>
          <w:p w14:paraId="259549B4" w14:textId="77777777" w:rsidR="00071309" w:rsidRDefault="00071309" w:rsidP="00071309">
            <w:pPr>
              <w:pStyle w:val="3-"/>
            </w:pPr>
            <w:r>
              <w:tab/>
              <w:t>thread_obj05.join();</w:t>
            </w:r>
          </w:p>
          <w:p w14:paraId="6B393C94" w14:textId="77777777" w:rsidR="00071309" w:rsidRDefault="00071309" w:rsidP="00071309">
            <w:pPr>
              <w:pStyle w:val="3-"/>
            </w:pPr>
          </w:p>
          <w:p w14:paraId="0DD5F0D4" w14:textId="569115DF" w:rsidR="00071309" w:rsidRPr="00881DDA" w:rsidRDefault="00071309" w:rsidP="00071309">
            <w:pPr>
              <w:pStyle w:val="3-"/>
              <w:rPr>
                <w:color w:val="00B050"/>
              </w:rPr>
            </w:pPr>
            <w:r>
              <w:rPr>
                <w:rFonts w:hint="eastAsia"/>
              </w:rPr>
              <w:tab/>
            </w:r>
            <w:r w:rsidRPr="00881DDA">
              <w:rPr>
                <w:rFonts w:hint="eastAsia"/>
                <w:color w:val="00B050"/>
              </w:rPr>
              <w:t>//アトミック操作を大量に実行して時間を計測</w:t>
            </w:r>
          </w:p>
          <w:p w14:paraId="6384C09E" w14:textId="77777777" w:rsidR="00071309" w:rsidRDefault="00071309" w:rsidP="00071309">
            <w:pPr>
              <w:pStyle w:val="3-"/>
            </w:pPr>
            <w:r>
              <w:tab/>
              <w:t>{</w:t>
            </w:r>
          </w:p>
          <w:p w14:paraId="76DE51CD" w14:textId="77777777" w:rsidR="00071309" w:rsidRDefault="00071309" w:rsidP="00071309">
            <w:pPr>
              <w:pStyle w:val="3-"/>
            </w:pPr>
            <w:r>
              <w:tab/>
            </w:r>
            <w:r>
              <w:tab/>
              <w:t>auto begin = std::chrono::high_resolution_clock::now();</w:t>
            </w:r>
          </w:p>
          <w:p w14:paraId="49F50E99" w14:textId="77777777" w:rsidR="00071309" w:rsidRDefault="00071309" w:rsidP="00071309">
            <w:pPr>
              <w:pStyle w:val="3-"/>
            </w:pPr>
            <w:r>
              <w:tab/>
            </w:r>
            <w:r>
              <w:tab/>
              <w:t>static const int TEST_TIMES = 10000000;</w:t>
            </w:r>
          </w:p>
          <w:p w14:paraId="593DD76D" w14:textId="77777777" w:rsidR="00071309" w:rsidRDefault="00071309" w:rsidP="00071309">
            <w:pPr>
              <w:pStyle w:val="3-"/>
            </w:pPr>
            <w:r>
              <w:tab/>
            </w:r>
            <w:r>
              <w:tab/>
              <w:t>s_followFinished[0] = E_PROCESS::FOLLOW_IDLE;</w:t>
            </w:r>
          </w:p>
          <w:p w14:paraId="347E5441" w14:textId="77777777" w:rsidR="00071309" w:rsidRDefault="00071309" w:rsidP="00071309">
            <w:pPr>
              <w:pStyle w:val="3-"/>
            </w:pPr>
            <w:r>
              <w:tab/>
            </w:r>
            <w:r>
              <w:tab/>
              <w:t>E_PROCESS prev = E_PROCESS::FOLLOW_IDLE;</w:t>
            </w:r>
          </w:p>
          <w:p w14:paraId="6D730B6A" w14:textId="77777777" w:rsidR="00071309" w:rsidRDefault="00071309" w:rsidP="00071309">
            <w:pPr>
              <w:pStyle w:val="3-"/>
            </w:pPr>
            <w:r>
              <w:tab/>
            </w:r>
            <w:r>
              <w:tab/>
              <w:t>for (int i = 0; i &lt; TEST_TIMES; ++i)</w:t>
            </w:r>
          </w:p>
          <w:p w14:paraId="7189DE7C" w14:textId="77777777" w:rsidR="00071309" w:rsidRDefault="00071309" w:rsidP="00071309">
            <w:pPr>
              <w:pStyle w:val="3-"/>
            </w:pPr>
            <w:r>
              <w:tab/>
            </w:r>
            <w:r>
              <w:tab/>
              <w:t>{</w:t>
            </w:r>
          </w:p>
          <w:p w14:paraId="51293A59" w14:textId="77777777" w:rsidR="00071309" w:rsidRPr="002556B7" w:rsidRDefault="00071309" w:rsidP="00071309">
            <w:pPr>
              <w:pStyle w:val="3-"/>
              <w:rPr>
                <w:color w:val="FF0000"/>
              </w:rPr>
            </w:pPr>
            <w:r>
              <w:tab/>
            </w:r>
            <w:r>
              <w:tab/>
            </w:r>
            <w:r>
              <w:tab/>
            </w:r>
            <w:r w:rsidRPr="002556B7">
              <w:rPr>
                <w:color w:val="FF0000"/>
              </w:rPr>
              <w:t>while (!s_followFinished[0].compare_exchange_weak(prev, E_PROCESS::PRIOR_RUNNING)){}</w:t>
            </w:r>
          </w:p>
          <w:p w14:paraId="35B0598D"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E_PROCESS::PRIOR_IDLE)){}</w:t>
            </w:r>
          </w:p>
          <w:p w14:paraId="49683B4E"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E_PROCESS::FOLLOW_RUNNING)){}</w:t>
            </w:r>
          </w:p>
          <w:p w14:paraId="3EB80B4F"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E_PROCESS::FOLLOW_IDLE)){}</w:t>
            </w:r>
          </w:p>
          <w:p w14:paraId="3596A5B9" w14:textId="77777777" w:rsidR="00071309" w:rsidRDefault="00071309" w:rsidP="00071309">
            <w:pPr>
              <w:pStyle w:val="3-"/>
            </w:pPr>
            <w:r>
              <w:tab/>
            </w:r>
            <w:r>
              <w:tab/>
              <w:t>}</w:t>
            </w:r>
          </w:p>
          <w:p w14:paraId="6F6083BE" w14:textId="77777777" w:rsidR="00071309" w:rsidRDefault="00071309" w:rsidP="00071309">
            <w:pPr>
              <w:pStyle w:val="3-"/>
            </w:pPr>
            <w:r>
              <w:tab/>
            </w:r>
            <w:r>
              <w:tab/>
              <w:t>auto end = std::chrono::high_resolution_clock::now();</w:t>
            </w:r>
          </w:p>
          <w:p w14:paraId="7D988511" w14:textId="77777777" w:rsidR="002556B7" w:rsidRDefault="00071309" w:rsidP="002556B7">
            <w:pPr>
              <w:pStyle w:val="3-"/>
              <w:jc w:val="left"/>
            </w:pPr>
            <w:r>
              <w:tab/>
            </w:r>
            <w:r>
              <w:tab/>
              <w:t>auto duration = static_cast&lt;float&gt;(static_cast&lt;double&gt;(</w:t>
            </w:r>
          </w:p>
          <w:p w14:paraId="64AB128C" w14:textId="2DFBF57B" w:rsidR="00071309" w:rsidRDefault="002556B7" w:rsidP="002556B7">
            <w:pPr>
              <w:pStyle w:val="3-"/>
              <w:jc w:val="left"/>
            </w:pPr>
            <w:r>
              <w:tab/>
            </w:r>
            <w:r>
              <w:tab/>
            </w:r>
            <w:r>
              <w:tab/>
            </w:r>
            <w:r>
              <w:tab/>
            </w:r>
            <w:r>
              <w:tab/>
            </w:r>
            <w:r w:rsidR="00071309">
              <w:t>std::chrono::duration_cast&lt;std::chrono::microseconds&gt;(end - begin).count()) / 1000000.);</w:t>
            </w:r>
          </w:p>
          <w:p w14:paraId="11F36EE3" w14:textId="77777777" w:rsidR="00071309" w:rsidRDefault="00071309" w:rsidP="00071309">
            <w:pPr>
              <w:pStyle w:val="3-"/>
            </w:pPr>
            <w:r>
              <w:tab/>
            </w:r>
            <w:r>
              <w:tab/>
              <w:t>printf("Watch-atomic * %d = %.6f sec\n", TEST_TIMES, duration);</w:t>
            </w:r>
          </w:p>
          <w:p w14:paraId="42F1AEC4" w14:textId="77777777" w:rsidR="00071309" w:rsidRDefault="00071309" w:rsidP="00071309">
            <w:pPr>
              <w:pStyle w:val="3-"/>
            </w:pPr>
            <w:r>
              <w:tab/>
              <w:t>}</w:t>
            </w:r>
          </w:p>
          <w:p w14:paraId="1C476137" w14:textId="77777777" w:rsidR="00071309" w:rsidRDefault="00071309" w:rsidP="00071309">
            <w:pPr>
              <w:pStyle w:val="3-"/>
            </w:pPr>
          </w:p>
          <w:p w14:paraId="21F84C95" w14:textId="77777777" w:rsidR="00071309" w:rsidRDefault="00071309" w:rsidP="00071309">
            <w:pPr>
              <w:pStyle w:val="3-"/>
            </w:pPr>
            <w:r>
              <w:tab/>
              <w:t>return EXIT_SUCCESS;</w:t>
            </w:r>
          </w:p>
          <w:p w14:paraId="38F8E972" w14:textId="4F878007" w:rsidR="00971C80" w:rsidRPr="00DE3BF2" w:rsidRDefault="00071309" w:rsidP="00071309">
            <w:pPr>
              <w:pStyle w:val="3-"/>
            </w:pPr>
            <w:r>
              <w:t>}</w:t>
            </w:r>
          </w:p>
        </w:tc>
      </w:tr>
    </w:tbl>
    <w:p w14:paraId="3CEA1307"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ECE8946" w14:textId="77777777" w:rsidTr="00874659">
        <w:tc>
          <w:tcPr>
            <w:tcW w:w="8494" w:type="dxa"/>
          </w:tcPr>
          <w:p w14:paraId="4AE23F38" w14:textId="77777777" w:rsidR="00071309" w:rsidRPr="00071309" w:rsidRDefault="00071309" w:rsidP="00071309">
            <w:pPr>
              <w:pStyle w:val="3-"/>
              <w:rPr>
                <w:color w:val="auto"/>
              </w:rPr>
            </w:pPr>
            <w:r w:rsidRPr="00071309">
              <w:rPr>
                <w:rFonts w:hint="eastAsia"/>
                <w:color w:val="auto"/>
              </w:rPr>
              <w:t>- begin:(P)先行 -</w:t>
            </w:r>
          </w:p>
          <w:p w14:paraId="64A0187D" w14:textId="574BCF2F" w:rsidR="00071309" w:rsidRPr="00071309" w:rsidRDefault="00071309" w:rsidP="00071309">
            <w:pPr>
              <w:pStyle w:val="3-"/>
              <w:rPr>
                <w:color w:val="auto"/>
              </w:rPr>
            </w:pPr>
            <w:r w:rsidRPr="00071309">
              <w:rPr>
                <w:rFonts w:hint="eastAsia"/>
                <w:color w:val="auto"/>
              </w:rPr>
              <w:t>(P)先行: [BEFORE] commonData=0, tlsData=0</w:t>
            </w:r>
            <w:r w:rsidR="002556B7">
              <w:rPr>
                <w:color w:val="auto"/>
              </w:rPr>
              <w:tab/>
            </w:r>
            <w:r w:rsidR="002556B7">
              <w:rPr>
                <w:color w:val="auto"/>
              </w:rPr>
              <w:tab/>
            </w:r>
            <w:r w:rsidR="002556B7" w:rsidRPr="00DF2682">
              <w:rPr>
                <w:rFonts w:hint="eastAsia"/>
                <w:color w:val="FF0000"/>
              </w:rPr>
              <w:t>←先行スレッドが処理を開始</w:t>
            </w:r>
          </w:p>
          <w:p w14:paraId="6CD868BF" w14:textId="0ADA05EB" w:rsidR="00071309" w:rsidRPr="00071309" w:rsidRDefault="00071309" w:rsidP="00071309">
            <w:pPr>
              <w:pStyle w:val="3-"/>
              <w:rPr>
                <w:color w:val="auto"/>
              </w:rPr>
            </w:pPr>
            <w:r w:rsidRPr="00071309">
              <w:rPr>
                <w:rFonts w:hint="eastAsia"/>
                <w:color w:val="auto"/>
              </w:rPr>
              <w:t>- begin:(F)[0]後続01 -</w:t>
            </w:r>
            <w:r w:rsidR="002556B7">
              <w:rPr>
                <w:color w:val="auto"/>
              </w:rPr>
              <w:tab/>
            </w:r>
            <w:r w:rsidR="002556B7">
              <w:rPr>
                <w:color w:val="auto"/>
              </w:rPr>
              <w:tab/>
            </w:r>
            <w:r w:rsidR="002556B7">
              <w:rPr>
                <w:color w:val="auto"/>
              </w:rPr>
              <w:tab/>
            </w:r>
            <w:r w:rsidR="002556B7">
              <w:rPr>
                <w:color w:val="auto"/>
              </w:rPr>
              <w:tab/>
            </w:r>
            <w:r w:rsidR="002556B7">
              <w:rPr>
                <w:color w:val="auto"/>
              </w:rPr>
              <w:tab/>
              <w:t xml:space="preserve">　</w:t>
            </w:r>
            <w:r w:rsidR="002556B7" w:rsidRPr="00DF2682">
              <w:rPr>
                <w:color w:val="FF0000"/>
              </w:rPr>
              <w:t>（後続スレッドは、スレッド</w:t>
            </w:r>
            <w:r w:rsidR="002556B7">
              <w:rPr>
                <w:color w:val="FF0000"/>
              </w:rPr>
              <w:t>開始</w:t>
            </w:r>
            <w:r w:rsidR="002556B7" w:rsidRPr="00DF2682">
              <w:rPr>
                <w:color w:val="FF0000"/>
              </w:rPr>
              <w:t>時から先行スレッドの</w:t>
            </w:r>
            <w:r w:rsidR="002556B7">
              <w:rPr>
                <w:rFonts w:hint="eastAsia"/>
                <w:color w:val="FF0000"/>
              </w:rPr>
              <w:t>処理</w:t>
            </w:r>
            <w:r w:rsidR="002556B7" w:rsidRPr="00DF2682">
              <w:rPr>
                <w:color w:val="FF0000"/>
              </w:rPr>
              <w:t>終了を待機）</w:t>
            </w:r>
          </w:p>
          <w:p w14:paraId="45375276" w14:textId="77777777" w:rsidR="00071309" w:rsidRPr="00071309" w:rsidRDefault="00071309" w:rsidP="00071309">
            <w:pPr>
              <w:pStyle w:val="3-"/>
              <w:rPr>
                <w:color w:val="auto"/>
              </w:rPr>
            </w:pPr>
            <w:r w:rsidRPr="00071309">
              <w:rPr>
                <w:rFonts w:hint="eastAsia"/>
                <w:color w:val="auto"/>
              </w:rPr>
              <w:t>- begin:(F)[1]後続02 -</w:t>
            </w:r>
          </w:p>
          <w:p w14:paraId="76634212" w14:textId="77777777" w:rsidR="00071309" w:rsidRPr="00071309" w:rsidRDefault="00071309" w:rsidP="00071309">
            <w:pPr>
              <w:pStyle w:val="3-"/>
              <w:rPr>
                <w:color w:val="auto"/>
              </w:rPr>
            </w:pPr>
            <w:r w:rsidRPr="00071309">
              <w:rPr>
                <w:rFonts w:hint="eastAsia"/>
                <w:color w:val="auto"/>
              </w:rPr>
              <w:t>- begin:(F)[2]後続03 -</w:t>
            </w:r>
          </w:p>
          <w:p w14:paraId="58EA9823" w14:textId="77777777" w:rsidR="00071309" w:rsidRPr="00071309" w:rsidRDefault="00071309" w:rsidP="00071309">
            <w:pPr>
              <w:pStyle w:val="3-"/>
              <w:rPr>
                <w:color w:val="auto"/>
              </w:rPr>
            </w:pPr>
            <w:r w:rsidRPr="00071309">
              <w:rPr>
                <w:rFonts w:hint="eastAsia"/>
                <w:color w:val="auto"/>
              </w:rPr>
              <w:t>- begin:(F)[3]後続04 -</w:t>
            </w:r>
          </w:p>
          <w:p w14:paraId="3ADB4A43" w14:textId="77777777" w:rsidR="00071309" w:rsidRPr="00071309" w:rsidRDefault="00071309" w:rsidP="00071309">
            <w:pPr>
              <w:pStyle w:val="3-"/>
              <w:rPr>
                <w:color w:val="auto"/>
              </w:rPr>
            </w:pPr>
            <w:r w:rsidRPr="00071309">
              <w:rPr>
                <w:rFonts w:hint="eastAsia"/>
                <w:color w:val="auto"/>
              </w:rPr>
              <w:t>- begin:(F)[4]後続05 -</w:t>
            </w:r>
          </w:p>
          <w:p w14:paraId="09BCB420" w14:textId="77777777" w:rsidR="00071309" w:rsidRPr="00071309" w:rsidRDefault="00071309" w:rsidP="00071309">
            <w:pPr>
              <w:pStyle w:val="3-"/>
              <w:rPr>
                <w:color w:val="auto"/>
              </w:rPr>
            </w:pPr>
            <w:r w:rsidRPr="00071309">
              <w:rPr>
                <w:rFonts w:hint="eastAsia"/>
                <w:color w:val="auto"/>
              </w:rPr>
              <w:t>(P)先行: [AFTER]  commonData=1, tlsData=1</w:t>
            </w:r>
          </w:p>
          <w:p w14:paraId="2756E38D" w14:textId="5F6769A4" w:rsidR="00071309" w:rsidRPr="00071309" w:rsidRDefault="00071309" w:rsidP="00071309">
            <w:pPr>
              <w:pStyle w:val="3-"/>
              <w:rPr>
                <w:color w:val="auto"/>
              </w:rPr>
            </w:pPr>
            <w:r w:rsidRPr="00071309">
              <w:rPr>
                <w:rFonts w:hint="eastAsia"/>
                <w:color w:val="auto"/>
              </w:rPr>
              <w:t>(F)[0]後続01: [BEFORE] commonData=1, tlsData=0</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終了すると、後続スレッドが一斉スタート</w:t>
            </w:r>
          </w:p>
          <w:p w14:paraId="4B646D57" w14:textId="77777777" w:rsidR="00071309" w:rsidRPr="00071309" w:rsidRDefault="00071309" w:rsidP="00071309">
            <w:pPr>
              <w:pStyle w:val="3-"/>
              <w:rPr>
                <w:color w:val="auto"/>
              </w:rPr>
            </w:pPr>
            <w:r w:rsidRPr="00071309">
              <w:rPr>
                <w:rFonts w:hint="eastAsia"/>
                <w:color w:val="auto"/>
              </w:rPr>
              <w:t>(F)[2]後続03: [BEFORE] commonData=1, tlsData=0</w:t>
            </w:r>
          </w:p>
          <w:p w14:paraId="66C389A1" w14:textId="77777777" w:rsidR="00071309" w:rsidRPr="00071309" w:rsidRDefault="00071309" w:rsidP="00071309">
            <w:pPr>
              <w:pStyle w:val="3-"/>
              <w:rPr>
                <w:color w:val="auto"/>
              </w:rPr>
            </w:pPr>
            <w:r w:rsidRPr="00071309">
              <w:rPr>
                <w:rFonts w:hint="eastAsia"/>
                <w:color w:val="auto"/>
              </w:rPr>
              <w:t>(F)[1]後続02: [BEFORE] commonData=1, tlsData=0</w:t>
            </w:r>
          </w:p>
          <w:p w14:paraId="7683DC52" w14:textId="77777777" w:rsidR="00071309" w:rsidRPr="00071309" w:rsidRDefault="00071309" w:rsidP="00071309">
            <w:pPr>
              <w:pStyle w:val="3-"/>
              <w:rPr>
                <w:color w:val="auto"/>
              </w:rPr>
            </w:pPr>
            <w:r w:rsidRPr="00071309">
              <w:rPr>
                <w:rFonts w:hint="eastAsia"/>
                <w:color w:val="auto"/>
              </w:rPr>
              <w:t>(F)[4]後続05: [BEFORE] commonData=1, tlsData=0</w:t>
            </w:r>
          </w:p>
          <w:p w14:paraId="3BA83924" w14:textId="77777777" w:rsidR="00071309" w:rsidRPr="00071309" w:rsidRDefault="00071309" w:rsidP="00071309">
            <w:pPr>
              <w:pStyle w:val="3-"/>
              <w:rPr>
                <w:color w:val="auto"/>
              </w:rPr>
            </w:pPr>
            <w:r w:rsidRPr="00071309">
              <w:rPr>
                <w:rFonts w:hint="eastAsia"/>
                <w:color w:val="auto"/>
              </w:rPr>
              <w:t>(F)[3]後続04: [BEFORE] commonData=1, tlsData=0</w:t>
            </w:r>
          </w:p>
          <w:p w14:paraId="3FA4DD97" w14:textId="77777777" w:rsidR="00071309" w:rsidRPr="00071309" w:rsidRDefault="00071309" w:rsidP="00071309">
            <w:pPr>
              <w:pStyle w:val="3-"/>
              <w:rPr>
                <w:color w:val="auto"/>
              </w:rPr>
            </w:pPr>
            <w:r w:rsidRPr="00071309">
              <w:rPr>
                <w:rFonts w:hint="eastAsia"/>
                <w:color w:val="auto"/>
              </w:rPr>
              <w:t>(F)[1]後続02: [AFTER]  commonData=1, tlsData=1</w:t>
            </w:r>
          </w:p>
          <w:p w14:paraId="32D5B695" w14:textId="77777777" w:rsidR="00071309" w:rsidRPr="00071309" w:rsidRDefault="00071309" w:rsidP="00071309">
            <w:pPr>
              <w:pStyle w:val="3-"/>
              <w:rPr>
                <w:color w:val="auto"/>
              </w:rPr>
            </w:pPr>
            <w:r w:rsidRPr="00071309">
              <w:rPr>
                <w:rFonts w:hint="eastAsia"/>
                <w:color w:val="auto"/>
              </w:rPr>
              <w:t>(F)[0]後続01: [AFTER]  commonData=1, tlsData=1</w:t>
            </w:r>
          </w:p>
          <w:p w14:paraId="4BCA4BF8" w14:textId="77777777" w:rsidR="00071309" w:rsidRPr="00071309" w:rsidRDefault="00071309" w:rsidP="00071309">
            <w:pPr>
              <w:pStyle w:val="3-"/>
              <w:rPr>
                <w:color w:val="auto"/>
              </w:rPr>
            </w:pPr>
            <w:r w:rsidRPr="00071309">
              <w:rPr>
                <w:rFonts w:hint="eastAsia"/>
                <w:color w:val="auto"/>
              </w:rPr>
              <w:t>(F)[4]後続05: [AFTER]  commonData=1, tlsData=1</w:t>
            </w:r>
          </w:p>
          <w:p w14:paraId="2AD13AC4" w14:textId="77777777" w:rsidR="00071309" w:rsidRPr="00071309" w:rsidRDefault="00071309" w:rsidP="00071309">
            <w:pPr>
              <w:pStyle w:val="3-"/>
              <w:rPr>
                <w:color w:val="auto"/>
              </w:rPr>
            </w:pPr>
            <w:r w:rsidRPr="00071309">
              <w:rPr>
                <w:rFonts w:hint="eastAsia"/>
                <w:color w:val="auto"/>
              </w:rPr>
              <w:t>(F)[3]後続04: [AFTER]  commonData=1, tlsData=1</w:t>
            </w:r>
          </w:p>
          <w:p w14:paraId="37C84A98" w14:textId="77777777" w:rsidR="00071309" w:rsidRPr="00071309" w:rsidRDefault="00071309" w:rsidP="00071309">
            <w:pPr>
              <w:pStyle w:val="3-"/>
              <w:rPr>
                <w:color w:val="auto"/>
              </w:rPr>
            </w:pPr>
            <w:r w:rsidRPr="00071309">
              <w:rPr>
                <w:rFonts w:hint="eastAsia"/>
                <w:color w:val="auto"/>
              </w:rPr>
              <w:t>(F)[2]後続03: [AFTER]  commonData=1, tlsData=1</w:t>
            </w:r>
          </w:p>
          <w:p w14:paraId="19E27772" w14:textId="7A650209" w:rsidR="00071309" w:rsidRPr="00071309" w:rsidRDefault="00071309" w:rsidP="00071309">
            <w:pPr>
              <w:pStyle w:val="3-"/>
              <w:rPr>
                <w:color w:val="auto"/>
              </w:rPr>
            </w:pPr>
            <w:r w:rsidRPr="00071309">
              <w:rPr>
                <w:rFonts w:hint="eastAsia"/>
                <w:color w:val="auto"/>
              </w:rPr>
              <w:t>(P)先行: [BEFORE] commonData=1, tlsData=1</w:t>
            </w:r>
            <w:r w:rsidR="002556B7">
              <w:rPr>
                <w:color w:val="auto"/>
              </w:rPr>
              <w:tab/>
            </w:r>
            <w:r w:rsidR="002556B7">
              <w:rPr>
                <w:color w:val="auto"/>
              </w:rPr>
              <w:tab/>
            </w:r>
            <w:r w:rsidR="002556B7" w:rsidRPr="004A7B47">
              <w:rPr>
                <w:color w:val="FF0000"/>
              </w:rPr>
              <w:t>←</w:t>
            </w:r>
            <w:r w:rsidR="002556B7">
              <w:rPr>
                <w:color w:val="FF0000"/>
              </w:rPr>
              <w:t>後続</w:t>
            </w:r>
            <w:r w:rsidR="002556B7" w:rsidRPr="004A7B47">
              <w:rPr>
                <w:color w:val="FF0000"/>
              </w:rPr>
              <w:t>スレッド</w:t>
            </w:r>
            <w:r w:rsidR="002556B7">
              <w:rPr>
                <w:rFonts w:hint="eastAsia"/>
                <w:color w:val="FF0000"/>
              </w:rPr>
              <w:t>の処理が</w:t>
            </w:r>
            <w:r w:rsidR="002556B7">
              <w:rPr>
                <w:color w:val="FF0000"/>
              </w:rPr>
              <w:t>全て</w:t>
            </w:r>
            <w:r w:rsidR="002556B7" w:rsidRPr="004A7B47">
              <w:rPr>
                <w:color w:val="FF0000"/>
              </w:rPr>
              <w:t>終了すると、</w:t>
            </w:r>
            <w:r w:rsidR="002556B7">
              <w:rPr>
                <w:color w:val="FF0000"/>
              </w:rPr>
              <w:t>また先行</w:t>
            </w:r>
            <w:r w:rsidR="002556B7" w:rsidRPr="004A7B47">
              <w:rPr>
                <w:color w:val="FF0000"/>
              </w:rPr>
              <w:t>スレッドがスタート</w:t>
            </w:r>
          </w:p>
          <w:p w14:paraId="200D1C2B" w14:textId="77777777" w:rsidR="00071309" w:rsidRPr="00071309" w:rsidRDefault="00071309" w:rsidP="00071309">
            <w:pPr>
              <w:pStyle w:val="3-"/>
              <w:rPr>
                <w:color w:val="auto"/>
              </w:rPr>
            </w:pPr>
            <w:r w:rsidRPr="00071309">
              <w:rPr>
                <w:rFonts w:hint="eastAsia"/>
                <w:color w:val="auto"/>
              </w:rPr>
              <w:t>(P)先行: [AFTER]  commonData=2, tlsData=2</w:t>
            </w:r>
          </w:p>
          <w:p w14:paraId="31FE6999" w14:textId="1E528520" w:rsidR="00071309" w:rsidRPr="00071309" w:rsidRDefault="00071309" w:rsidP="00071309">
            <w:pPr>
              <w:pStyle w:val="3-"/>
              <w:rPr>
                <w:color w:val="auto"/>
              </w:rPr>
            </w:pPr>
            <w:r w:rsidRPr="00071309">
              <w:rPr>
                <w:rFonts w:hint="eastAsia"/>
                <w:color w:val="auto"/>
              </w:rPr>
              <w:t>(F)[0]後続01: [BEFORE] commonData=2, tlsData=1</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w:t>
            </w:r>
            <w:r w:rsidR="002556B7">
              <w:rPr>
                <w:color w:val="FF0000"/>
              </w:rPr>
              <w:t>また</w:t>
            </w:r>
            <w:r w:rsidR="002556B7" w:rsidRPr="004A7B47">
              <w:rPr>
                <w:color w:val="FF0000"/>
              </w:rPr>
              <w:t>後続スレッドが一斉スタート</w:t>
            </w:r>
          </w:p>
          <w:p w14:paraId="0825F378" w14:textId="77777777" w:rsidR="00071309" w:rsidRPr="00071309" w:rsidRDefault="00071309" w:rsidP="00071309">
            <w:pPr>
              <w:pStyle w:val="3-"/>
              <w:rPr>
                <w:color w:val="auto"/>
              </w:rPr>
            </w:pPr>
            <w:r w:rsidRPr="00071309">
              <w:rPr>
                <w:rFonts w:hint="eastAsia"/>
                <w:color w:val="auto"/>
              </w:rPr>
              <w:t>(F)[1]後続02: [BEFORE] commonData=2, tlsData=1</w:t>
            </w:r>
          </w:p>
          <w:p w14:paraId="32F9F0C0" w14:textId="77777777" w:rsidR="00071309" w:rsidRPr="00071309" w:rsidRDefault="00071309" w:rsidP="00071309">
            <w:pPr>
              <w:pStyle w:val="3-"/>
              <w:rPr>
                <w:color w:val="auto"/>
              </w:rPr>
            </w:pPr>
            <w:r w:rsidRPr="00071309">
              <w:rPr>
                <w:rFonts w:hint="eastAsia"/>
                <w:color w:val="auto"/>
              </w:rPr>
              <w:lastRenderedPageBreak/>
              <w:t>(F)[4]後続05: [BEFORE] commonData=2, tlsData=1</w:t>
            </w:r>
          </w:p>
          <w:p w14:paraId="3995CB65" w14:textId="77777777" w:rsidR="00071309" w:rsidRPr="00071309" w:rsidRDefault="00071309" w:rsidP="00071309">
            <w:pPr>
              <w:pStyle w:val="3-"/>
              <w:rPr>
                <w:color w:val="auto"/>
              </w:rPr>
            </w:pPr>
            <w:r w:rsidRPr="00071309">
              <w:rPr>
                <w:rFonts w:hint="eastAsia"/>
                <w:color w:val="auto"/>
              </w:rPr>
              <w:t>(F)[3]後続04: [BEFORE] commonData=2, tlsData=1</w:t>
            </w:r>
          </w:p>
          <w:p w14:paraId="42A8ACC5" w14:textId="77777777" w:rsidR="00071309" w:rsidRPr="00071309" w:rsidRDefault="00071309" w:rsidP="00071309">
            <w:pPr>
              <w:pStyle w:val="3-"/>
              <w:rPr>
                <w:color w:val="auto"/>
              </w:rPr>
            </w:pPr>
            <w:r w:rsidRPr="00071309">
              <w:rPr>
                <w:rFonts w:hint="eastAsia"/>
                <w:color w:val="auto"/>
              </w:rPr>
              <w:t>(F)[2]後続03: [BEFORE] commonData=2, tlsData=1</w:t>
            </w:r>
          </w:p>
          <w:p w14:paraId="5BF8DB8E" w14:textId="77777777" w:rsidR="00071309" w:rsidRPr="00071309" w:rsidRDefault="00071309" w:rsidP="00071309">
            <w:pPr>
              <w:pStyle w:val="3-"/>
              <w:rPr>
                <w:color w:val="auto"/>
              </w:rPr>
            </w:pPr>
            <w:r w:rsidRPr="00071309">
              <w:rPr>
                <w:rFonts w:hint="eastAsia"/>
                <w:color w:val="auto"/>
              </w:rPr>
              <w:t>(F)[1]後続02: [AFTER]  commonData=2, tlsData=2</w:t>
            </w:r>
          </w:p>
          <w:p w14:paraId="750BB631" w14:textId="77777777" w:rsidR="00071309" w:rsidRPr="00071309" w:rsidRDefault="00071309" w:rsidP="00071309">
            <w:pPr>
              <w:pStyle w:val="3-"/>
              <w:rPr>
                <w:color w:val="auto"/>
              </w:rPr>
            </w:pPr>
            <w:r w:rsidRPr="00071309">
              <w:rPr>
                <w:rFonts w:hint="eastAsia"/>
                <w:color w:val="auto"/>
              </w:rPr>
              <w:t>(F)[4]後続05: [AFTER]  commonData=2, tlsData=2</w:t>
            </w:r>
          </w:p>
          <w:p w14:paraId="5D596D4F" w14:textId="77777777" w:rsidR="00071309" w:rsidRPr="00071309" w:rsidRDefault="00071309" w:rsidP="00071309">
            <w:pPr>
              <w:pStyle w:val="3-"/>
              <w:rPr>
                <w:color w:val="auto"/>
              </w:rPr>
            </w:pPr>
            <w:r w:rsidRPr="00071309">
              <w:rPr>
                <w:rFonts w:hint="eastAsia"/>
                <w:color w:val="auto"/>
              </w:rPr>
              <w:t>(F)[2]後続03: [AFTER]  commonData=2, tlsData=2</w:t>
            </w:r>
          </w:p>
          <w:p w14:paraId="4AC3651D" w14:textId="77777777" w:rsidR="00071309" w:rsidRPr="00071309" w:rsidRDefault="00071309" w:rsidP="00071309">
            <w:pPr>
              <w:pStyle w:val="3-"/>
              <w:rPr>
                <w:color w:val="auto"/>
              </w:rPr>
            </w:pPr>
            <w:r w:rsidRPr="00071309">
              <w:rPr>
                <w:rFonts w:hint="eastAsia"/>
                <w:color w:val="auto"/>
              </w:rPr>
              <w:t>(F)[3]後続04: [AFTER]  commonData=2, tlsData=2</w:t>
            </w:r>
          </w:p>
          <w:p w14:paraId="450AD536" w14:textId="77777777" w:rsidR="00071309" w:rsidRPr="00071309" w:rsidRDefault="00071309" w:rsidP="00071309">
            <w:pPr>
              <w:pStyle w:val="3-"/>
              <w:rPr>
                <w:color w:val="auto"/>
              </w:rPr>
            </w:pPr>
            <w:r w:rsidRPr="00071309">
              <w:rPr>
                <w:rFonts w:hint="eastAsia"/>
                <w:color w:val="auto"/>
              </w:rPr>
              <w:t>(F)[0]後続01: [AFTER]  commonData=2, tlsData=2</w:t>
            </w:r>
          </w:p>
          <w:p w14:paraId="4BA263FD" w14:textId="47BEDF0D" w:rsidR="00071309" w:rsidRPr="00071309" w:rsidRDefault="00071309" w:rsidP="00071309">
            <w:pPr>
              <w:pStyle w:val="3-"/>
              <w:rPr>
                <w:color w:val="auto"/>
              </w:rPr>
            </w:pPr>
            <w:r w:rsidRPr="00071309">
              <w:rPr>
                <w:rFonts w:hint="eastAsia"/>
                <w:color w:val="auto"/>
              </w:rPr>
              <w:t>(P)先行: [BEFORE] commonData=2, tlsData=2</w:t>
            </w:r>
            <w:r w:rsidR="002556B7">
              <w:rPr>
                <w:color w:val="auto"/>
              </w:rPr>
              <w:tab/>
            </w:r>
            <w:r w:rsidR="002556B7">
              <w:rPr>
                <w:color w:val="auto"/>
              </w:rPr>
              <w:tab/>
            </w:r>
            <w:r w:rsidR="002556B7" w:rsidRPr="004A7B47">
              <w:rPr>
                <w:color w:val="FF0000"/>
              </w:rPr>
              <w:t>←</w:t>
            </w:r>
            <w:r w:rsidR="002556B7">
              <w:rPr>
                <w:color w:val="FF0000"/>
              </w:rPr>
              <w:t>後続</w:t>
            </w:r>
            <w:r w:rsidR="002556B7" w:rsidRPr="004A7B47">
              <w:rPr>
                <w:color w:val="FF0000"/>
              </w:rPr>
              <w:t>スレッド</w:t>
            </w:r>
            <w:r w:rsidR="002556B7">
              <w:rPr>
                <w:rFonts w:hint="eastAsia"/>
                <w:color w:val="FF0000"/>
              </w:rPr>
              <w:t>の処理が</w:t>
            </w:r>
            <w:r w:rsidR="002556B7">
              <w:rPr>
                <w:color w:val="FF0000"/>
              </w:rPr>
              <w:t>全て</w:t>
            </w:r>
            <w:r w:rsidR="002556B7" w:rsidRPr="004A7B47">
              <w:rPr>
                <w:color w:val="FF0000"/>
              </w:rPr>
              <w:t>終了すると、</w:t>
            </w:r>
            <w:r w:rsidR="002556B7">
              <w:rPr>
                <w:color w:val="FF0000"/>
              </w:rPr>
              <w:t>また先行</w:t>
            </w:r>
            <w:r w:rsidR="002556B7" w:rsidRPr="004A7B47">
              <w:rPr>
                <w:color w:val="FF0000"/>
              </w:rPr>
              <w:t>スレッドがスタート</w:t>
            </w:r>
          </w:p>
          <w:p w14:paraId="2FE2C5EA" w14:textId="77777777" w:rsidR="00071309" w:rsidRPr="00071309" w:rsidRDefault="00071309" w:rsidP="00071309">
            <w:pPr>
              <w:pStyle w:val="3-"/>
              <w:rPr>
                <w:color w:val="auto"/>
              </w:rPr>
            </w:pPr>
            <w:r w:rsidRPr="00071309">
              <w:rPr>
                <w:rFonts w:hint="eastAsia"/>
                <w:color w:val="auto"/>
              </w:rPr>
              <w:t>(P)先行: [AFTER]  commonData=3, tlsData=3</w:t>
            </w:r>
          </w:p>
          <w:p w14:paraId="29CF7627" w14:textId="7F8923E1" w:rsidR="00071309" w:rsidRPr="00071309" w:rsidRDefault="00071309" w:rsidP="00071309">
            <w:pPr>
              <w:pStyle w:val="3-"/>
              <w:rPr>
                <w:color w:val="auto"/>
              </w:rPr>
            </w:pPr>
            <w:r w:rsidRPr="00071309">
              <w:rPr>
                <w:rFonts w:hint="eastAsia"/>
                <w:color w:val="auto"/>
              </w:rPr>
              <w:t>(F)[1]後続02: [BEFORE] commonData=3, tlsData=2</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w:t>
            </w:r>
            <w:r w:rsidR="002556B7">
              <w:rPr>
                <w:color w:val="FF0000"/>
              </w:rPr>
              <w:t>また</w:t>
            </w:r>
            <w:r w:rsidR="002556B7" w:rsidRPr="004A7B47">
              <w:rPr>
                <w:color w:val="FF0000"/>
              </w:rPr>
              <w:t>後続スレッドが一斉スタート</w:t>
            </w:r>
          </w:p>
          <w:p w14:paraId="16F48F56" w14:textId="77777777" w:rsidR="00071309" w:rsidRPr="00071309" w:rsidRDefault="00071309" w:rsidP="00071309">
            <w:pPr>
              <w:pStyle w:val="3-"/>
              <w:rPr>
                <w:color w:val="auto"/>
              </w:rPr>
            </w:pPr>
            <w:r w:rsidRPr="00071309">
              <w:rPr>
                <w:rFonts w:hint="eastAsia"/>
                <w:color w:val="auto"/>
              </w:rPr>
              <w:t>(F)[3]後続04: [BEFORE] commonData=3, tlsData=2</w:t>
            </w:r>
          </w:p>
          <w:p w14:paraId="3F2B8F90" w14:textId="77777777" w:rsidR="00071309" w:rsidRPr="00071309" w:rsidRDefault="00071309" w:rsidP="00071309">
            <w:pPr>
              <w:pStyle w:val="3-"/>
              <w:rPr>
                <w:color w:val="auto"/>
              </w:rPr>
            </w:pPr>
            <w:r w:rsidRPr="00071309">
              <w:rPr>
                <w:rFonts w:hint="eastAsia"/>
                <w:color w:val="auto"/>
              </w:rPr>
              <w:t>(F)[4]後続05: [BEFORE] commonData=3, tlsData=2</w:t>
            </w:r>
          </w:p>
          <w:p w14:paraId="052F5F6F" w14:textId="77777777" w:rsidR="00071309" w:rsidRPr="00071309" w:rsidRDefault="00071309" w:rsidP="00071309">
            <w:pPr>
              <w:pStyle w:val="3-"/>
              <w:rPr>
                <w:color w:val="auto"/>
              </w:rPr>
            </w:pPr>
            <w:r w:rsidRPr="00071309">
              <w:rPr>
                <w:rFonts w:hint="eastAsia"/>
                <w:color w:val="auto"/>
              </w:rPr>
              <w:t>(F)[2]後続03: [BEFORE] commonData=3, tlsData=2</w:t>
            </w:r>
          </w:p>
          <w:p w14:paraId="056CC9D1" w14:textId="77777777" w:rsidR="00071309" w:rsidRPr="00071309" w:rsidRDefault="00071309" w:rsidP="00071309">
            <w:pPr>
              <w:pStyle w:val="3-"/>
              <w:rPr>
                <w:color w:val="auto"/>
              </w:rPr>
            </w:pPr>
            <w:r w:rsidRPr="00071309">
              <w:rPr>
                <w:rFonts w:hint="eastAsia"/>
                <w:color w:val="auto"/>
              </w:rPr>
              <w:t>(F)[0]後続01: [BEFORE] commonData=3, tlsData=2</w:t>
            </w:r>
          </w:p>
          <w:p w14:paraId="39871C03" w14:textId="77777777" w:rsidR="00071309" w:rsidRPr="00071309" w:rsidRDefault="00071309" w:rsidP="00071309">
            <w:pPr>
              <w:pStyle w:val="3-"/>
              <w:rPr>
                <w:color w:val="auto"/>
              </w:rPr>
            </w:pPr>
            <w:r w:rsidRPr="00071309">
              <w:rPr>
                <w:rFonts w:hint="eastAsia"/>
                <w:color w:val="auto"/>
              </w:rPr>
              <w:t>(F)[3]後続04: [AFTER]  commonData=3, tlsData=3</w:t>
            </w:r>
          </w:p>
          <w:p w14:paraId="0F4A64B4" w14:textId="77777777" w:rsidR="00071309" w:rsidRPr="00071309" w:rsidRDefault="00071309" w:rsidP="00071309">
            <w:pPr>
              <w:pStyle w:val="3-"/>
              <w:rPr>
                <w:color w:val="auto"/>
              </w:rPr>
            </w:pPr>
            <w:r w:rsidRPr="00071309">
              <w:rPr>
                <w:rFonts w:hint="eastAsia"/>
                <w:color w:val="auto"/>
              </w:rPr>
              <w:t>(F)[4]後続05: [AFTER]  commonData=3, tlsData=3</w:t>
            </w:r>
          </w:p>
          <w:p w14:paraId="3405F70D" w14:textId="77777777" w:rsidR="00071309" w:rsidRPr="00071309" w:rsidRDefault="00071309" w:rsidP="00071309">
            <w:pPr>
              <w:pStyle w:val="3-"/>
              <w:rPr>
                <w:color w:val="auto"/>
              </w:rPr>
            </w:pPr>
            <w:r w:rsidRPr="00071309">
              <w:rPr>
                <w:rFonts w:hint="eastAsia"/>
                <w:color w:val="auto"/>
              </w:rPr>
              <w:t>(F)[1]後続02: [AFTER]  commonData=3, tlsData=3</w:t>
            </w:r>
          </w:p>
          <w:p w14:paraId="63E38743" w14:textId="77777777" w:rsidR="00071309" w:rsidRPr="00071309" w:rsidRDefault="00071309" w:rsidP="00071309">
            <w:pPr>
              <w:pStyle w:val="3-"/>
              <w:rPr>
                <w:color w:val="auto"/>
              </w:rPr>
            </w:pPr>
            <w:r w:rsidRPr="00071309">
              <w:rPr>
                <w:rFonts w:hint="eastAsia"/>
                <w:color w:val="auto"/>
              </w:rPr>
              <w:t>(F)[2]後続03: [AFTER]  commonData=3, tlsData=3</w:t>
            </w:r>
          </w:p>
          <w:p w14:paraId="2AC8F181" w14:textId="77777777" w:rsidR="00071309" w:rsidRPr="00071309" w:rsidRDefault="00071309" w:rsidP="00071309">
            <w:pPr>
              <w:pStyle w:val="3-"/>
              <w:rPr>
                <w:color w:val="auto"/>
              </w:rPr>
            </w:pPr>
            <w:r w:rsidRPr="00071309">
              <w:rPr>
                <w:rFonts w:hint="eastAsia"/>
                <w:color w:val="auto"/>
              </w:rPr>
              <w:t>(F)[0]後続01: [AFTER]  commonData=3, tlsData=3</w:t>
            </w:r>
          </w:p>
          <w:p w14:paraId="79E5A55F" w14:textId="4917F404" w:rsidR="00071309" w:rsidRPr="00071309" w:rsidRDefault="00071309" w:rsidP="00071309">
            <w:pPr>
              <w:pStyle w:val="3-"/>
              <w:rPr>
                <w:color w:val="auto"/>
              </w:rPr>
            </w:pPr>
            <w:r w:rsidRPr="00071309">
              <w:rPr>
                <w:rFonts w:hint="eastAsia"/>
                <w:color w:val="auto"/>
              </w:rPr>
              <w:t>(P)先行: [QUIT]</w:t>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sidRPr="00DF2682">
              <w:rPr>
                <w:rFonts w:hint="eastAsia"/>
                <w:color w:val="FF0000"/>
              </w:rPr>
              <w:t>←先行スレッド終了</w:t>
            </w:r>
          </w:p>
          <w:p w14:paraId="7A062099" w14:textId="285A71C1" w:rsidR="00071309" w:rsidRPr="00071309" w:rsidRDefault="00071309" w:rsidP="00071309">
            <w:pPr>
              <w:pStyle w:val="3-"/>
              <w:rPr>
                <w:color w:val="auto"/>
              </w:rPr>
            </w:pPr>
            <w:r w:rsidRPr="00071309">
              <w:rPr>
                <w:rFonts w:hint="eastAsia"/>
                <w:color w:val="auto"/>
              </w:rPr>
              <w:t>(F)[0]後続01: [QUIT]</w:t>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sidRPr="004A7B47">
              <w:rPr>
                <w:color w:val="FF0000"/>
              </w:rPr>
              <w:t>←先行スレッドの終了に反応して後続スレッド</w:t>
            </w:r>
            <w:r w:rsidR="002556B7">
              <w:rPr>
                <w:rFonts w:hint="eastAsia"/>
                <w:color w:val="FF0000"/>
              </w:rPr>
              <w:t>も</w:t>
            </w:r>
            <w:r w:rsidR="002556B7" w:rsidRPr="004A7B47">
              <w:rPr>
                <w:color w:val="FF0000"/>
              </w:rPr>
              <w:t>終了</w:t>
            </w:r>
          </w:p>
          <w:p w14:paraId="581D8DC8" w14:textId="77777777" w:rsidR="00071309" w:rsidRPr="00071309" w:rsidRDefault="00071309" w:rsidP="00071309">
            <w:pPr>
              <w:pStyle w:val="3-"/>
              <w:rPr>
                <w:color w:val="auto"/>
              </w:rPr>
            </w:pPr>
            <w:r w:rsidRPr="00071309">
              <w:rPr>
                <w:rFonts w:hint="eastAsia"/>
                <w:color w:val="auto"/>
              </w:rPr>
              <w:t>(F)[2]後続03: [QUIT]</w:t>
            </w:r>
          </w:p>
          <w:p w14:paraId="00D529C5" w14:textId="77777777" w:rsidR="00071309" w:rsidRPr="00071309" w:rsidRDefault="00071309" w:rsidP="00071309">
            <w:pPr>
              <w:pStyle w:val="3-"/>
              <w:rPr>
                <w:color w:val="auto"/>
              </w:rPr>
            </w:pPr>
            <w:r w:rsidRPr="00071309">
              <w:rPr>
                <w:rFonts w:hint="eastAsia"/>
                <w:color w:val="auto"/>
              </w:rPr>
              <w:t>- end:(F)[0]後続01 -</w:t>
            </w:r>
          </w:p>
          <w:p w14:paraId="0CB02490" w14:textId="77777777" w:rsidR="00071309" w:rsidRPr="00071309" w:rsidRDefault="00071309" w:rsidP="00071309">
            <w:pPr>
              <w:pStyle w:val="3-"/>
              <w:rPr>
                <w:color w:val="auto"/>
              </w:rPr>
            </w:pPr>
            <w:r w:rsidRPr="00071309">
              <w:rPr>
                <w:rFonts w:hint="eastAsia"/>
                <w:color w:val="auto"/>
              </w:rPr>
              <w:t>(F)[1]後続02: [QUIT]</w:t>
            </w:r>
          </w:p>
          <w:p w14:paraId="5C77726B" w14:textId="77777777" w:rsidR="00071309" w:rsidRPr="00071309" w:rsidRDefault="00071309" w:rsidP="00071309">
            <w:pPr>
              <w:pStyle w:val="3-"/>
              <w:rPr>
                <w:color w:val="auto"/>
              </w:rPr>
            </w:pPr>
            <w:r w:rsidRPr="00071309">
              <w:rPr>
                <w:rFonts w:hint="eastAsia"/>
                <w:color w:val="auto"/>
              </w:rPr>
              <w:t>- end:(F)[2]後続03 -</w:t>
            </w:r>
          </w:p>
          <w:p w14:paraId="6D6D4A7F" w14:textId="77777777" w:rsidR="00071309" w:rsidRPr="00071309" w:rsidRDefault="00071309" w:rsidP="00071309">
            <w:pPr>
              <w:pStyle w:val="3-"/>
              <w:rPr>
                <w:color w:val="auto"/>
              </w:rPr>
            </w:pPr>
            <w:r w:rsidRPr="00071309">
              <w:rPr>
                <w:rFonts w:hint="eastAsia"/>
                <w:color w:val="auto"/>
              </w:rPr>
              <w:t>(F)[3]後続04: [QUIT]</w:t>
            </w:r>
          </w:p>
          <w:p w14:paraId="14CFE792" w14:textId="77777777" w:rsidR="00071309" w:rsidRPr="00071309" w:rsidRDefault="00071309" w:rsidP="00071309">
            <w:pPr>
              <w:pStyle w:val="3-"/>
              <w:rPr>
                <w:color w:val="auto"/>
              </w:rPr>
            </w:pPr>
            <w:r w:rsidRPr="00071309">
              <w:rPr>
                <w:rFonts w:hint="eastAsia"/>
                <w:color w:val="auto"/>
              </w:rPr>
              <w:t>- end:(P)先行 -</w:t>
            </w:r>
          </w:p>
          <w:p w14:paraId="06F38237" w14:textId="77777777" w:rsidR="00071309" w:rsidRPr="00071309" w:rsidRDefault="00071309" w:rsidP="00071309">
            <w:pPr>
              <w:pStyle w:val="3-"/>
              <w:rPr>
                <w:color w:val="auto"/>
              </w:rPr>
            </w:pPr>
            <w:r w:rsidRPr="00071309">
              <w:rPr>
                <w:rFonts w:hint="eastAsia"/>
                <w:color w:val="auto"/>
              </w:rPr>
              <w:t>(F)[4]後続05: [QUIT]</w:t>
            </w:r>
          </w:p>
          <w:p w14:paraId="46D737F8" w14:textId="77777777" w:rsidR="00071309" w:rsidRPr="00071309" w:rsidRDefault="00071309" w:rsidP="00071309">
            <w:pPr>
              <w:pStyle w:val="3-"/>
              <w:rPr>
                <w:color w:val="auto"/>
              </w:rPr>
            </w:pPr>
            <w:r w:rsidRPr="00071309">
              <w:rPr>
                <w:rFonts w:hint="eastAsia"/>
                <w:color w:val="auto"/>
              </w:rPr>
              <w:t>- end:(F)[3]後続04 -</w:t>
            </w:r>
          </w:p>
          <w:p w14:paraId="498B0394" w14:textId="77777777" w:rsidR="00071309" w:rsidRPr="00071309" w:rsidRDefault="00071309" w:rsidP="00071309">
            <w:pPr>
              <w:pStyle w:val="3-"/>
              <w:rPr>
                <w:color w:val="auto"/>
              </w:rPr>
            </w:pPr>
            <w:r w:rsidRPr="00071309">
              <w:rPr>
                <w:rFonts w:hint="eastAsia"/>
                <w:color w:val="auto"/>
              </w:rPr>
              <w:t>- end:(F)[1]後続02 -</w:t>
            </w:r>
          </w:p>
          <w:p w14:paraId="7515207A" w14:textId="77777777" w:rsidR="00071309" w:rsidRPr="00071309" w:rsidRDefault="00071309" w:rsidP="00071309">
            <w:pPr>
              <w:pStyle w:val="3-"/>
              <w:rPr>
                <w:color w:val="auto"/>
              </w:rPr>
            </w:pPr>
            <w:r w:rsidRPr="00071309">
              <w:rPr>
                <w:rFonts w:hint="eastAsia"/>
                <w:color w:val="auto"/>
              </w:rPr>
              <w:t>- end:(F)[4]後続05 -</w:t>
            </w:r>
          </w:p>
          <w:p w14:paraId="7AE8C4B0" w14:textId="29A7825E" w:rsidR="00971C80" w:rsidRPr="00DD51B6" w:rsidRDefault="00071309" w:rsidP="00071309">
            <w:pPr>
              <w:pStyle w:val="3-"/>
            </w:pPr>
            <w:r w:rsidRPr="00071309">
              <w:rPr>
                <w:color w:val="auto"/>
              </w:rPr>
              <w:t xml:space="preserve">Watch-atomic * 10000000 = </w:t>
            </w:r>
            <w:r w:rsidRPr="002556B7">
              <w:rPr>
                <w:color w:val="FF0000"/>
              </w:rPr>
              <w:t>0.499029 sec</w:t>
            </w:r>
            <w:r w:rsidR="002556B7">
              <w:rPr>
                <w:color w:val="auto"/>
              </w:rPr>
              <w:tab/>
            </w:r>
            <w:r w:rsidR="002556B7">
              <w:rPr>
                <w:color w:val="auto"/>
              </w:rPr>
              <w:tab/>
            </w:r>
            <w:r w:rsidR="002556B7">
              <w:rPr>
                <w:rFonts w:hint="eastAsia"/>
                <w:color w:val="FF0000"/>
              </w:rPr>
              <w:t>←1千万回ループによる処理時間計測（4回のステート更新）</w:t>
            </w:r>
          </w:p>
        </w:tc>
      </w:tr>
    </w:tbl>
    <w:p w14:paraId="7E6536BB" w14:textId="1364D733" w:rsidR="00971C80" w:rsidRDefault="00971C80" w:rsidP="00971C80">
      <w:pPr>
        <w:pStyle w:val="3"/>
      </w:pPr>
      <w:bookmarkStart w:id="139" w:name="_Toc379553582"/>
      <w:r>
        <w:lastRenderedPageBreak/>
        <w:t>C++11</w:t>
      </w:r>
      <w:r>
        <w:t>版：アトミック操作のメモリ</w:t>
      </w:r>
      <w:r w:rsidR="00114216">
        <w:t>オーダー指定</w:t>
      </w:r>
      <w:bookmarkEnd w:id="139"/>
      <w:r w:rsidR="00A45D66">
        <w:fldChar w:fldCharType="begin"/>
      </w:r>
      <w:r w:rsidR="00A45D66">
        <w:instrText xml:space="preserve"> XE "</w:instrText>
      </w:r>
      <w:r w:rsidR="00A45D66">
        <w:rPr>
          <w:rFonts w:hint="eastAsia"/>
        </w:rPr>
        <w:instrText>メモリオーダー</w:instrText>
      </w:r>
      <w:r w:rsidR="00A45D66">
        <w:instrText>" \y “</w:instrText>
      </w:r>
      <w:r w:rsidR="00A45D66">
        <w:rPr>
          <w:rFonts w:hint="eastAsia"/>
        </w:rPr>
        <w:instrText>めもりおーだー</w:instrText>
      </w:r>
      <w:r w:rsidR="00A45D66">
        <w:instrText xml:space="preserve">” </w:instrText>
      </w:r>
      <w:r w:rsidR="00A45D66">
        <w:fldChar w:fldCharType="end"/>
      </w:r>
    </w:p>
    <w:p w14:paraId="00F39697" w14:textId="25E5C84A" w:rsidR="00AD07FD" w:rsidRDefault="00DA6B37" w:rsidP="00AD07FD">
      <w:pPr>
        <w:pStyle w:val="aa"/>
        <w:ind w:left="447" w:firstLine="283"/>
      </w:pPr>
      <w:r>
        <w:t>アトミック操作時にメモリオーダーを指定し、メモリバリアを明示的に使い分けた場合のサンプルを示す</w:t>
      </w:r>
      <w:r w:rsidR="00AD07FD">
        <w:rPr>
          <w:rFonts w:hint="eastAsia"/>
        </w:rPr>
        <w:t>。</w:t>
      </w:r>
    </w:p>
    <w:p w14:paraId="1BE4BF01" w14:textId="75845A47" w:rsidR="00AD07FD" w:rsidRDefault="00DA6B37" w:rsidP="00AD07FD">
      <w:pPr>
        <w:pStyle w:val="aa"/>
        <w:ind w:left="447" w:firstLine="283"/>
      </w:pPr>
      <w:r>
        <w:t>「</w:t>
      </w:r>
      <w:r w:rsidRPr="00DA6B37">
        <w:rPr>
          <w:rFonts w:hint="eastAsia"/>
        </w:rPr>
        <w:t>アトミック操作を大量に実行して時間を計測</w:t>
      </w:r>
      <w:r>
        <w:rPr>
          <w:rFonts w:hint="eastAsia"/>
        </w:rPr>
        <w:t>」の一部</w:t>
      </w:r>
      <w:r w:rsidR="00D65357">
        <w:rPr>
          <w:rFonts w:hint="eastAsia"/>
        </w:rPr>
        <w:t>だけ書き換える</w:t>
      </w:r>
      <w:r>
        <w:rPr>
          <w:rFonts w:hint="eastAsia"/>
        </w:rPr>
        <w:t>。</w:t>
      </w:r>
    </w:p>
    <w:p w14:paraId="7562483B" w14:textId="024431A5" w:rsidR="008058BD" w:rsidRDefault="008058BD" w:rsidP="00AD07FD">
      <w:pPr>
        <w:pStyle w:val="aa"/>
        <w:ind w:left="447" w:firstLine="283"/>
      </w:pPr>
      <w:r>
        <w:t>実はこれはパフォーマンスの差がほとんど得られなかったので、比較用に前述の「変数操作による排他制御：アトミック型」のサンプルに対してメモリオーダーを指定した場合の結果も示す。</w:t>
      </w:r>
    </w:p>
    <w:p w14:paraId="318039EB" w14:textId="68287F09" w:rsidR="00AD07FD" w:rsidRDefault="00AD07FD" w:rsidP="00A45D66">
      <w:pPr>
        <w:pStyle w:val="aa"/>
        <w:keepNext/>
        <w:widowControl/>
        <w:spacing w:beforeLines="50" w:before="180"/>
        <w:ind w:leftChars="203" w:left="447" w:rightChars="-203" w:right="-426" w:hangingChars="10" w:hanging="21"/>
      </w:pPr>
      <w:r>
        <w:t>C++11</w:t>
      </w:r>
      <w:r>
        <w:rPr>
          <w:rFonts w:hint="eastAsia"/>
        </w:rPr>
        <w:t>版のアトミック操作による</w:t>
      </w:r>
      <w:r w:rsidR="00D65357">
        <w:rPr>
          <w:rFonts w:hint="eastAsia"/>
        </w:rPr>
        <w:t>モニター</w:t>
      </w:r>
      <w:r>
        <w:rPr>
          <w:rFonts w:hint="eastAsia"/>
        </w:rPr>
        <w:t>のサンプル</w:t>
      </w:r>
      <w:r w:rsidR="00D65357">
        <w:rPr>
          <w:rFonts w:hint="eastAsia"/>
        </w:rPr>
        <w:t>（一部抜粋）</w:t>
      </w:r>
      <w:r>
        <w:rPr>
          <w:rFonts w:hint="eastAsia"/>
        </w:rPr>
        <w:t>：</w:t>
      </w:r>
      <w:r w:rsidR="00A45D66">
        <w:rPr>
          <w:rFonts w:hint="eastAsia"/>
        </w:rPr>
        <w:t>メモリオーダー追加</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D07FD" w14:paraId="7D262ECD" w14:textId="77777777" w:rsidTr="006852C6">
        <w:tc>
          <w:tcPr>
            <w:tcW w:w="8494" w:type="dxa"/>
          </w:tcPr>
          <w:p w14:paraId="007A8D20" w14:textId="77777777" w:rsidR="00AD07FD" w:rsidRPr="00BC126A" w:rsidRDefault="00D65357" w:rsidP="006852C6">
            <w:pPr>
              <w:pStyle w:val="3-"/>
              <w:rPr>
                <w:color w:val="808080" w:themeColor="background1" w:themeShade="80"/>
              </w:rPr>
            </w:pPr>
            <w:r w:rsidRPr="00BC126A">
              <w:rPr>
                <w:color w:val="808080" w:themeColor="background1" w:themeShade="80"/>
              </w:rPr>
              <w:t>…（略）…</w:t>
            </w:r>
          </w:p>
          <w:p w14:paraId="3DA756FB" w14:textId="2E684C22" w:rsidR="008058BD" w:rsidRDefault="008058BD" w:rsidP="008058BD">
            <w:pPr>
              <w:pStyle w:val="3-"/>
              <w:jc w:val="left"/>
            </w:pPr>
            <w:r>
              <w:tab/>
              <w:t>while (!s_followFinished[0].compare_exchange_weak(prev, E_PROCESS::PRIOR_RUNNING)){}</w:t>
            </w:r>
          </w:p>
          <w:p w14:paraId="57C0C07C" w14:textId="03AF95D0" w:rsidR="008058BD" w:rsidRDefault="008058BD" w:rsidP="008058BD">
            <w:pPr>
              <w:pStyle w:val="3-"/>
              <w:jc w:val="left"/>
            </w:pPr>
            <w:r>
              <w:tab/>
              <w:t>while (!s_followFinished[0].compare_exchange_weak(prev, E_PROCESS::PRIOR_IDLE)){}</w:t>
            </w:r>
          </w:p>
          <w:p w14:paraId="18A54511" w14:textId="5DDE4E06" w:rsidR="008058BD" w:rsidRDefault="008058BD" w:rsidP="008058BD">
            <w:pPr>
              <w:pStyle w:val="3-"/>
              <w:jc w:val="left"/>
            </w:pPr>
            <w:r>
              <w:tab/>
              <w:t>while (!s_followFinished[0].compare_exchange_weak(prev, E_PROCESS::FOLLOW_RUNNING)){}</w:t>
            </w:r>
          </w:p>
          <w:p w14:paraId="0EEB63BE" w14:textId="343E6D8A" w:rsidR="008058BD" w:rsidRDefault="008058BD" w:rsidP="008058BD">
            <w:pPr>
              <w:pStyle w:val="3-"/>
              <w:jc w:val="left"/>
            </w:pPr>
            <w:r>
              <w:tab/>
              <w:t>while (!s_followFinished[0].compare_exchange_weak(prev, E_PROCESS::FOLLOW_IDLE)){}</w:t>
            </w:r>
          </w:p>
          <w:p w14:paraId="67FD5939"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79AF7BFE" w14:textId="20DE40D6" w:rsidR="008058BD" w:rsidRPr="008058BD" w:rsidRDefault="008058BD" w:rsidP="008058BD">
            <w:pPr>
              <w:pStyle w:val="3-"/>
              <w:rPr>
                <w:color w:val="FF0000"/>
              </w:rPr>
            </w:pPr>
            <w:r>
              <w:tab/>
            </w:r>
            <w:r>
              <w:tab/>
            </w:r>
            <w:r w:rsidRPr="008058BD">
              <w:rPr>
                <w:color w:val="FF0000"/>
              </w:rPr>
              <w:t>↓</w:t>
            </w:r>
            <w:r>
              <w:rPr>
                <w:color w:val="FF0000"/>
              </w:rPr>
              <w:t>（メモリオーダー指定追加）</w:t>
            </w:r>
          </w:p>
          <w:p w14:paraId="7D54DABC"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6F15847E" w14:textId="775E3A0D" w:rsidR="00D65357" w:rsidRPr="00BC126A" w:rsidRDefault="008058BD" w:rsidP="008058BD">
            <w:pPr>
              <w:pStyle w:val="3-"/>
              <w:jc w:val="left"/>
              <w:rPr>
                <w:color w:val="FF0000"/>
              </w:rPr>
            </w:pPr>
            <w:r>
              <w:tab/>
            </w:r>
            <w:r w:rsidR="00D65357">
              <w:t>while (!s_followFinished[0].compare_exchange_weak(prev, E_PROCESS::PRIOR_RUNNING, std::memory_order_relaxed</w:t>
            </w:r>
            <w:r w:rsidR="00D65357" w:rsidRPr="00BC126A">
              <w:rPr>
                <w:color w:val="FF0000"/>
              </w:rPr>
              <w:t>,</w:t>
            </w:r>
          </w:p>
          <w:p w14:paraId="3A750778" w14:textId="0935AC56"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6B21126A" w14:textId="7E292FD1" w:rsidR="00D65357" w:rsidRPr="00BC126A" w:rsidRDefault="008058BD" w:rsidP="00D65357">
            <w:pPr>
              <w:pStyle w:val="3-"/>
              <w:jc w:val="left"/>
              <w:rPr>
                <w:color w:val="FF0000"/>
              </w:rPr>
            </w:pPr>
            <w:r>
              <w:tab/>
            </w:r>
            <w:r w:rsidR="00D65357">
              <w:t>while (!s_followFinished[0].compare_exchange_weak(prev, E_PROCESS::PRIOR_IDLE, std::memory_order_relaxed</w:t>
            </w:r>
            <w:r w:rsidR="00D65357" w:rsidRPr="00BC126A">
              <w:rPr>
                <w:color w:val="FF0000"/>
              </w:rPr>
              <w:t>,</w:t>
            </w:r>
          </w:p>
          <w:p w14:paraId="36AC60E2" w14:textId="23F8F1F1"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206667FF" w14:textId="31DCC974" w:rsidR="00D65357" w:rsidRPr="00BC126A" w:rsidRDefault="008058BD" w:rsidP="00D65357">
            <w:pPr>
              <w:pStyle w:val="3-"/>
              <w:jc w:val="left"/>
              <w:rPr>
                <w:color w:val="FF0000"/>
              </w:rPr>
            </w:pPr>
            <w:r>
              <w:tab/>
            </w:r>
            <w:r w:rsidR="00D65357">
              <w:t>while (!s_followFinished[0].compare_exchange_weak(prev, E_PROCESS::FOLLOW_RUNNING, std::memory_order_relaxed</w:t>
            </w:r>
            <w:r w:rsidR="00D65357" w:rsidRPr="00BC126A">
              <w:rPr>
                <w:color w:val="FF0000"/>
              </w:rPr>
              <w:t>,</w:t>
            </w:r>
          </w:p>
          <w:p w14:paraId="0E0D9339" w14:textId="45FC6FCE"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005A1DD0" w14:textId="5B2EEA3B" w:rsidR="00D65357" w:rsidRPr="00BC126A" w:rsidRDefault="008058BD" w:rsidP="00D65357">
            <w:pPr>
              <w:pStyle w:val="3-"/>
              <w:jc w:val="left"/>
              <w:rPr>
                <w:color w:val="FF0000"/>
              </w:rPr>
            </w:pPr>
            <w:r>
              <w:lastRenderedPageBreak/>
              <w:tab/>
            </w:r>
            <w:r w:rsidR="00D65357">
              <w:t>while (!s_followFinished[0].compare_exchange_weak(prev, E_PROCESS::FOLLOW_IDLE, std::memory_order_relaxed</w:t>
            </w:r>
            <w:r w:rsidR="00D65357" w:rsidRPr="00BC126A">
              <w:rPr>
                <w:color w:val="FF0000"/>
              </w:rPr>
              <w:t>,</w:t>
            </w:r>
          </w:p>
          <w:p w14:paraId="4E0AF81E" w14:textId="18040EC6"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4BA1116C" w14:textId="732ADA70" w:rsidR="00D65357" w:rsidRPr="00D65357" w:rsidRDefault="00D65357" w:rsidP="006852C6">
            <w:pPr>
              <w:pStyle w:val="3-"/>
            </w:pPr>
            <w:r w:rsidRPr="00BC126A">
              <w:rPr>
                <w:color w:val="808080" w:themeColor="background1" w:themeShade="80"/>
              </w:rPr>
              <w:t>…（略）…</w:t>
            </w:r>
          </w:p>
        </w:tc>
      </w:tr>
    </w:tbl>
    <w:p w14:paraId="3CDE751F" w14:textId="77777777" w:rsidR="00AD07FD" w:rsidRPr="00DE3BF2" w:rsidRDefault="00AD07FD"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D07FD" w14:paraId="57EC9E2C" w14:textId="77777777" w:rsidTr="006852C6">
        <w:tc>
          <w:tcPr>
            <w:tcW w:w="8494" w:type="dxa"/>
          </w:tcPr>
          <w:p w14:paraId="77560D24" w14:textId="77777777" w:rsidR="00D65357" w:rsidRPr="008058BD" w:rsidRDefault="00D65357" w:rsidP="00D65357">
            <w:pPr>
              <w:pStyle w:val="3-"/>
              <w:rPr>
                <w:color w:val="auto"/>
              </w:rPr>
            </w:pPr>
            <w:r w:rsidRPr="008058BD">
              <w:rPr>
                <w:color w:val="auto"/>
              </w:rPr>
              <w:t>Watch-atomic * 10000000 =</w:t>
            </w:r>
            <w:r w:rsidRPr="00BC126A">
              <w:rPr>
                <w:color w:val="FF0000"/>
              </w:rPr>
              <w:t xml:space="preserve"> 0.499029 sec</w:t>
            </w:r>
          </w:p>
          <w:p w14:paraId="3D3FE979" w14:textId="7D4CB539" w:rsidR="00AD07FD" w:rsidRPr="00DD51B6" w:rsidRDefault="00D65357" w:rsidP="00BC126A">
            <w:pPr>
              <w:pStyle w:val="3-"/>
            </w:pPr>
            <w:r w:rsidRPr="008058BD">
              <w:rPr>
                <w:color w:val="auto"/>
              </w:rPr>
              <w:t xml:space="preserve">Watch-atomic * 10000000 (memory barrier free) = </w:t>
            </w:r>
            <w:r w:rsidRPr="00BC126A">
              <w:rPr>
                <w:color w:val="FF0000"/>
              </w:rPr>
              <w:t>0.489027 sec</w:t>
            </w:r>
            <w:r w:rsidR="00BC126A">
              <w:rPr>
                <w:color w:val="FF0000"/>
              </w:rPr>
              <w:tab/>
              <w:t>←メモリオーダー追加版（ほとんど効果なし）</w:t>
            </w:r>
          </w:p>
        </w:tc>
      </w:tr>
    </w:tbl>
    <w:p w14:paraId="52CA4A30" w14:textId="0FA3596E" w:rsidR="008058BD" w:rsidRDefault="008058BD" w:rsidP="008058BD">
      <w:pPr>
        <w:pStyle w:val="aa"/>
        <w:keepNext/>
        <w:widowControl/>
        <w:spacing w:beforeLines="50" w:before="180"/>
        <w:ind w:leftChars="203" w:left="447" w:hangingChars="10" w:hanging="21"/>
      </w:pPr>
      <w:r>
        <w:t>C++11</w:t>
      </w:r>
      <w:r>
        <w:rPr>
          <w:rFonts w:hint="eastAsia"/>
        </w:rPr>
        <w:t>版のアトミック操作によるロックのサンプル（一部抜粋）：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058BD" w14:paraId="3D44F2B6" w14:textId="77777777" w:rsidTr="006852C6">
        <w:tc>
          <w:tcPr>
            <w:tcW w:w="8494" w:type="dxa"/>
          </w:tcPr>
          <w:p w14:paraId="358CEB2E" w14:textId="77777777" w:rsidR="008058BD" w:rsidRPr="00BC126A" w:rsidRDefault="008058BD" w:rsidP="006852C6">
            <w:pPr>
              <w:pStyle w:val="3-"/>
              <w:rPr>
                <w:color w:val="808080" w:themeColor="background1" w:themeShade="80"/>
              </w:rPr>
            </w:pPr>
            <w:r w:rsidRPr="00BC126A">
              <w:rPr>
                <w:color w:val="808080" w:themeColor="background1" w:themeShade="80"/>
              </w:rPr>
              <w:t>…（略）…</w:t>
            </w:r>
          </w:p>
          <w:p w14:paraId="4218219B" w14:textId="45FDAD9E" w:rsidR="008058BD" w:rsidRDefault="008058BD" w:rsidP="008058BD">
            <w:pPr>
              <w:pStyle w:val="3-"/>
            </w:pPr>
            <w:r>
              <w:tab/>
              <w:t>while (s_lock.test_and_set()){}</w:t>
            </w:r>
          </w:p>
          <w:p w14:paraId="12F1F3FB" w14:textId="2FFA7059" w:rsidR="008058BD" w:rsidRDefault="008058BD" w:rsidP="008058BD">
            <w:pPr>
              <w:pStyle w:val="3-"/>
            </w:pPr>
            <w:r>
              <w:tab/>
            </w:r>
            <w:r>
              <w:tab/>
              <w:t>s_lock.clear();</w:t>
            </w:r>
          </w:p>
          <w:p w14:paraId="3B58683E"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167A2810" w14:textId="44009F63" w:rsidR="008058BD" w:rsidRPr="008058BD" w:rsidRDefault="008058BD" w:rsidP="008058BD">
            <w:pPr>
              <w:pStyle w:val="3-"/>
              <w:rPr>
                <w:color w:val="FF0000"/>
              </w:rPr>
            </w:pPr>
            <w:r>
              <w:tab/>
            </w:r>
            <w:r>
              <w:tab/>
            </w:r>
            <w:r w:rsidRPr="008058BD">
              <w:rPr>
                <w:color w:val="FF0000"/>
              </w:rPr>
              <w:t>↓</w:t>
            </w:r>
            <w:r>
              <w:rPr>
                <w:color w:val="FF0000"/>
              </w:rPr>
              <w:t>（メモリオーダー指定追加）</w:t>
            </w:r>
          </w:p>
          <w:p w14:paraId="49A3D56F"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5D7CE4FE" w14:textId="1D9A305D" w:rsidR="008058BD" w:rsidRDefault="008058BD" w:rsidP="008058BD">
            <w:pPr>
              <w:pStyle w:val="3-"/>
            </w:pPr>
            <w:r>
              <w:tab/>
              <w:t>while (s_lock.test_and_set(std::memory_order_seq_cst)){}</w:t>
            </w:r>
          </w:p>
          <w:p w14:paraId="45838F9E" w14:textId="3F3E1E47" w:rsidR="008058BD" w:rsidRDefault="008058BD" w:rsidP="008058BD">
            <w:pPr>
              <w:pStyle w:val="3-"/>
            </w:pPr>
            <w:r>
              <w:tab/>
            </w:r>
            <w:r>
              <w:tab/>
              <w:t>s_lock.clear(</w:t>
            </w:r>
            <w:r w:rsidRPr="00BC126A">
              <w:rPr>
                <w:color w:val="FF0000"/>
              </w:rPr>
              <w:t>std::memory_order_release</w:t>
            </w:r>
            <w:r>
              <w:t>);</w:t>
            </w:r>
          </w:p>
          <w:p w14:paraId="0627BB31" w14:textId="63297717" w:rsidR="008058BD" w:rsidRPr="00D65357" w:rsidRDefault="008058BD" w:rsidP="008058BD">
            <w:pPr>
              <w:pStyle w:val="3-"/>
            </w:pPr>
            <w:r w:rsidRPr="00BC126A">
              <w:rPr>
                <w:color w:val="808080" w:themeColor="background1" w:themeShade="80"/>
              </w:rPr>
              <w:t>…（略）…</w:t>
            </w:r>
          </w:p>
        </w:tc>
      </w:tr>
    </w:tbl>
    <w:p w14:paraId="191FF488" w14:textId="77777777" w:rsidR="008058BD" w:rsidRPr="00DE3BF2" w:rsidRDefault="008058BD" w:rsidP="004B42D8">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058BD" w14:paraId="5D423B78" w14:textId="77777777" w:rsidTr="006852C6">
        <w:tc>
          <w:tcPr>
            <w:tcW w:w="8494" w:type="dxa"/>
          </w:tcPr>
          <w:p w14:paraId="5782FD3E" w14:textId="77777777" w:rsidR="008058BD" w:rsidRPr="00BC126A" w:rsidRDefault="008058BD" w:rsidP="008058BD">
            <w:pPr>
              <w:pStyle w:val="3-"/>
              <w:rPr>
                <w:color w:val="FF0000"/>
              </w:rPr>
            </w:pPr>
            <w:r w:rsidRPr="008058BD">
              <w:rPr>
                <w:color w:val="auto"/>
              </w:rPr>
              <w:t>Atomic * 10000000 =</w:t>
            </w:r>
            <w:r w:rsidRPr="00BC126A">
              <w:rPr>
                <w:color w:val="FF0000"/>
              </w:rPr>
              <w:t xml:space="preserve"> 0.126008 sec</w:t>
            </w:r>
          </w:p>
          <w:p w14:paraId="3B76F282" w14:textId="13DD0983" w:rsidR="008058BD" w:rsidRPr="00DD51B6" w:rsidRDefault="008058BD" w:rsidP="00BC126A">
            <w:pPr>
              <w:pStyle w:val="3-"/>
            </w:pPr>
            <w:r w:rsidRPr="008058BD">
              <w:rPr>
                <w:color w:val="auto"/>
              </w:rPr>
              <w:t xml:space="preserve">Atomic * 10000000 (memolry barrier free) = </w:t>
            </w:r>
            <w:r w:rsidRPr="00BC126A">
              <w:rPr>
                <w:color w:val="FF0000"/>
              </w:rPr>
              <w:t>0.080004 sec</w:t>
            </w:r>
            <w:r w:rsidR="00BC126A">
              <w:rPr>
                <w:color w:val="FF0000"/>
              </w:rPr>
              <w:tab/>
              <w:t>←メモリオーダー追加版（効果あり）</w:t>
            </w:r>
          </w:p>
        </w:tc>
      </w:tr>
    </w:tbl>
    <w:p w14:paraId="709342D9" w14:textId="5DDB34C7" w:rsidR="00D65357" w:rsidRPr="00DE3BF2" w:rsidRDefault="00D65357" w:rsidP="004B42D8">
      <w:pPr>
        <w:pStyle w:val="aa"/>
        <w:keepNext/>
        <w:widowControl/>
        <w:spacing w:beforeLines="50" w:before="180"/>
        <w:ind w:left="447" w:firstLine="283"/>
        <w:rPr>
          <w:color w:val="FF0000"/>
        </w:rPr>
      </w:pPr>
      <w:r w:rsidRPr="00DE3BF2">
        <w:rPr>
          <w:rFonts w:hint="eastAsia"/>
          <w:color w:val="FF0000"/>
        </w:rPr>
        <w:t>↓（</w:t>
      </w:r>
      <w:r>
        <w:rPr>
          <w:rFonts w:hint="eastAsia"/>
          <w:color w:val="FF0000"/>
        </w:rPr>
        <w:t>メモリオーダーの説明</w:t>
      </w:r>
      <w:r w:rsidRPr="00DE3BF2">
        <w:rPr>
          <w:rFonts w:hint="eastAsia"/>
          <w:color w:val="FF0000"/>
        </w:rPr>
        <w:t>）</w:t>
      </w:r>
      <w:r w:rsidRPr="00DE3BF2">
        <w:rPr>
          <w:rFonts w:hint="eastAsia"/>
          <w:color w:val="FF0000"/>
        </w:rPr>
        <w:t xml:space="preserve"> </w:t>
      </w:r>
      <w:r>
        <w:rPr>
          <w:rFonts w:hint="eastAsia"/>
          <w:color w:val="FF0000"/>
        </w:rPr>
        <w:t>※サンプルプログラムに書いたコメント</w:t>
      </w:r>
      <w:r w:rsidR="002556B7">
        <w:rPr>
          <w:rFonts w:hint="eastAsia"/>
          <w:color w:val="FF0000"/>
        </w:rPr>
        <w:t>から</w:t>
      </w:r>
      <w:r>
        <w:rPr>
          <w:rFonts w:hint="eastAsia"/>
          <w:color w:val="FF0000"/>
        </w:rPr>
        <w:t>の抜粋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65357" w14:paraId="144CBDDA" w14:textId="77777777" w:rsidTr="006852C6">
        <w:tc>
          <w:tcPr>
            <w:tcW w:w="8494" w:type="dxa"/>
          </w:tcPr>
          <w:p w14:paraId="677EA9C9" w14:textId="2F357542" w:rsidR="00D65357" w:rsidRPr="00D65357" w:rsidRDefault="00D65357" w:rsidP="00D65357">
            <w:pPr>
              <w:pStyle w:val="3-"/>
              <w:rPr>
                <w:color w:val="00B050"/>
              </w:rPr>
            </w:pPr>
            <w:r w:rsidRPr="00D65357">
              <w:rPr>
                <w:color w:val="00B050"/>
              </w:rPr>
              <w:t>//http://www.justsoftwaresolutions.co.uk/threading/intel-memory-ordering-and-c++-memory-model.html</w:t>
            </w:r>
          </w:p>
          <w:p w14:paraId="01446A3A" w14:textId="5A893B15" w:rsidR="00D65357" w:rsidRPr="00D65357" w:rsidRDefault="00D65357" w:rsidP="00D65357">
            <w:pPr>
              <w:pStyle w:val="3-"/>
              <w:rPr>
                <w:color w:val="00B050"/>
              </w:rPr>
            </w:pPr>
            <w:r w:rsidRPr="00D65357">
              <w:rPr>
                <w:rFonts w:hint="eastAsia"/>
                <w:color w:val="00B050"/>
              </w:rPr>
              <w:t>//【メモリオーダーの意味】（x86命令相当の場合）</w:t>
            </w:r>
          </w:p>
          <w:p w14:paraId="640D1045" w14:textId="5F500F99" w:rsidR="00D65357" w:rsidRPr="00D65357" w:rsidRDefault="00D65357" w:rsidP="00D65357">
            <w:pPr>
              <w:pStyle w:val="3-"/>
              <w:rPr>
                <w:color w:val="00B050"/>
              </w:rPr>
            </w:pPr>
            <w:r w:rsidRPr="00D65357">
              <w:rPr>
                <w:color w:val="00B050"/>
              </w:rPr>
              <w:t>//Memory Ordering,           Store,         Load</w:t>
            </w:r>
          </w:p>
          <w:p w14:paraId="0DD727BF" w14:textId="04982B22" w:rsidR="00D65357" w:rsidRPr="00D65357" w:rsidRDefault="00D65357" w:rsidP="00D65357">
            <w:pPr>
              <w:pStyle w:val="3-"/>
              <w:rPr>
                <w:color w:val="00B050"/>
              </w:rPr>
            </w:pPr>
            <w:r w:rsidRPr="00D65357">
              <w:rPr>
                <w:color w:val="00B050"/>
              </w:rPr>
              <w:t>//------------------------- --------------- --------------</w:t>
            </w:r>
          </w:p>
          <w:p w14:paraId="0B04F694" w14:textId="77777777" w:rsidR="00BC126A" w:rsidRDefault="00D65357" w:rsidP="00D65357">
            <w:pPr>
              <w:pStyle w:val="3-"/>
              <w:rPr>
                <w:color w:val="00B050"/>
              </w:rPr>
            </w:pPr>
            <w:r w:rsidRPr="00D65357">
              <w:rPr>
                <w:rFonts w:hint="eastAsia"/>
                <w:color w:val="00B050"/>
              </w:rPr>
              <w:t xml:space="preserve">//std::memory_order_relaxed  MOV[mem],reg   MOV reg,[mem]                             </w:t>
            </w:r>
          </w:p>
          <w:p w14:paraId="76B3A319"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←メモリバリアなし：メモリ更新と読み込みの順序性を</w:t>
            </w:r>
          </w:p>
          <w:p w14:paraId="121C94A5" w14:textId="00136D98" w:rsidR="00D65357" w:rsidRPr="00D65357" w:rsidRDefault="00BC126A" w:rsidP="00D65357">
            <w:pPr>
              <w:pStyle w:val="3-"/>
              <w:rPr>
                <w:color w:val="00B050"/>
              </w:rPr>
            </w:pPr>
            <w:r>
              <w:rPr>
                <w:rFonts w:hint="eastAsia"/>
                <w:color w:val="00B050"/>
              </w:rPr>
              <w:t xml:space="preserve">//                                                         　</w:t>
            </w:r>
            <w:r w:rsidR="00D65357" w:rsidRPr="00D65357">
              <w:rPr>
                <w:rFonts w:hint="eastAsia"/>
                <w:color w:val="00B050"/>
              </w:rPr>
              <w:t>保証しない</w:t>
            </w:r>
          </w:p>
          <w:p w14:paraId="0DC4F8FA" w14:textId="77777777" w:rsidR="00BC126A" w:rsidRDefault="00D65357" w:rsidP="00D65357">
            <w:pPr>
              <w:pStyle w:val="3-"/>
              <w:rPr>
                <w:color w:val="00B050"/>
              </w:rPr>
            </w:pPr>
            <w:r w:rsidRPr="00D65357">
              <w:rPr>
                <w:rFonts w:hint="eastAsia"/>
                <w:color w:val="00B050"/>
              </w:rPr>
              <w:t>//std::memory_order_consume  (n/a)          MOV reg,[mem]  (Data-Dependency Ordering)</w:t>
            </w:r>
          </w:p>
          <w:p w14:paraId="04600D1B"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←読み込み専用のメモリバリア（少し弱い）</w:t>
            </w:r>
          </w:p>
          <w:p w14:paraId="6D7F31A4" w14:textId="776814E8" w:rsidR="00D65357" w:rsidRPr="00D65357" w:rsidRDefault="00BC126A" w:rsidP="00D65357">
            <w:pPr>
              <w:pStyle w:val="3-"/>
              <w:rPr>
                <w:color w:val="00B050"/>
              </w:rPr>
            </w:pPr>
            <w:r>
              <w:rPr>
                <w:rFonts w:hint="eastAsia"/>
                <w:color w:val="00B050"/>
              </w:rPr>
              <w:t xml:space="preserve">//                                                           </w:t>
            </w:r>
            <w:r w:rsidR="00D65357" w:rsidRPr="00D65357">
              <w:rPr>
                <w:rFonts w:hint="eastAsia"/>
                <w:color w:val="00B050"/>
              </w:rPr>
              <w:t>※ストア処理で使うとエラー（交換可）</w:t>
            </w:r>
          </w:p>
          <w:p w14:paraId="318DAA22" w14:textId="77777777" w:rsidR="00BC126A" w:rsidRDefault="00D65357" w:rsidP="00D65357">
            <w:pPr>
              <w:pStyle w:val="3-"/>
              <w:rPr>
                <w:color w:val="00B050"/>
              </w:rPr>
            </w:pPr>
            <w:r w:rsidRPr="00D65357">
              <w:rPr>
                <w:rFonts w:hint="eastAsia"/>
                <w:color w:val="00B050"/>
              </w:rPr>
              <w:t>//std::memory_order_acquire  (n/a)          MOV reg,[mem]</w:t>
            </w:r>
          </w:p>
          <w:p w14:paraId="6EF6FCCB"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←読み込み専用のメモリバリア</w:t>
            </w:r>
          </w:p>
          <w:p w14:paraId="43A04728" w14:textId="3FA59E89" w:rsidR="00D65357" w:rsidRPr="00D65357" w:rsidRDefault="00BC126A" w:rsidP="00D65357">
            <w:pPr>
              <w:pStyle w:val="3-"/>
              <w:rPr>
                <w:color w:val="00B050"/>
              </w:rPr>
            </w:pPr>
            <w:r>
              <w:rPr>
                <w:color w:val="00B050"/>
              </w:rPr>
              <w:t xml:space="preserve">//                                                           </w:t>
            </w:r>
            <w:r w:rsidR="00D65357" w:rsidRPr="00D65357">
              <w:rPr>
                <w:rFonts w:hint="eastAsia"/>
                <w:color w:val="00B050"/>
              </w:rPr>
              <w:t>※ストア処理で使うとエラー（交換可）</w:t>
            </w:r>
          </w:p>
          <w:p w14:paraId="25AC668F" w14:textId="77777777" w:rsidR="00BC126A" w:rsidRDefault="00D65357" w:rsidP="00D65357">
            <w:pPr>
              <w:pStyle w:val="3-"/>
              <w:rPr>
                <w:color w:val="00B050"/>
              </w:rPr>
            </w:pPr>
            <w:r w:rsidRPr="00D65357">
              <w:rPr>
                <w:rFonts w:hint="eastAsia"/>
                <w:color w:val="00B050"/>
              </w:rPr>
              <w:t>//std::memory_order_release  MOV[mem],reg   (n/a)</w:t>
            </w:r>
          </w:p>
          <w:p w14:paraId="4FBFC6A2"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←書き込み専用のメモリバリア</w:t>
            </w:r>
          </w:p>
          <w:p w14:paraId="76D696A1" w14:textId="708B1942" w:rsidR="00D65357" w:rsidRPr="00D65357" w:rsidRDefault="00BC126A" w:rsidP="00D65357">
            <w:pPr>
              <w:pStyle w:val="3-"/>
              <w:rPr>
                <w:color w:val="00B050"/>
              </w:rPr>
            </w:pPr>
            <w:r>
              <w:rPr>
                <w:color w:val="00B050"/>
              </w:rPr>
              <w:t xml:space="preserve">//                                                           </w:t>
            </w:r>
            <w:r w:rsidR="00D65357" w:rsidRPr="00D65357">
              <w:rPr>
                <w:rFonts w:hint="eastAsia"/>
                <w:color w:val="00B050"/>
              </w:rPr>
              <w:t>※ロード処理で使うとエラー（交換可）</w:t>
            </w:r>
          </w:p>
          <w:p w14:paraId="06E7ED87" w14:textId="77777777" w:rsidR="00BC126A" w:rsidRDefault="00D65357" w:rsidP="00D65357">
            <w:pPr>
              <w:pStyle w:val="3-"/>
              <w:rPr>
                <w:color w:val="00B050"/>
              </w:rPr>
            </w:pPr>
            <w:r w:rsidRPr="00D65357">
              <w:rPr>
                <w:rFonts w:hint="eastAsia"/>
                <w:color w:val="00B050"/>
              </w:rPr>
              <w:t>//std::memory_order_acq_rel  MOV[mem],reg   MOV reg,[mem] (acquire &amp; release)</w:t>
            </w:r>
          </w:p>
          <w:p w14:paraId="2354EAA5"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←交換専用のメモリバリア</w:t>
            </w:r>
          </w:p>
          <w:p w14:paraId="215D9B2C" w14:textId="2E6A901D" w:rsidR="00D65357" w:rsidRPr="00D65357" w:rsidRDefault="00BC126A" w:rsidP="00D65357">
            <w:pPr>
              <w:pStyle w:val="3-"/>
              <w:rPr>
                <w:color w:val="00B050"/>
              </w:rPr>
            </w:pPr>
            <w:r>
              <w:rPr>
                <w:color w:val="00B050"/>
              </w:rPr>
              <w:t xml:space="preserve">//                                                           </w:t>
            </w:r>
            <w:r w:rsidR="00D65357" w:rsidRPr="00D65357">
              <w:rPr>
                <w:rFonts w:hint="eastAsia"/>
                <w:color w:val="00B050"/>
              </w:rPr>
              <w:t>※ロード／ストア処理で使うとエラー</w:t>
            </w:r>
          </w:p>
          <w:p w14:paraId="1CC21374" w14:textId="77777777" w:rsidR="00BC126A" w:rsidRDefault="00D65357" w:rsidP="00D65357">
            <w:pPr>
              <w:pStyle w:val="3-"/>
              <w:rPr>
                <w:color w:val="00B050"/>
              </w:rPr>
            </w:pPr>
            <w:r w:rsidRPr="00D65357">
              <w:rPr>
                <w:rFonts w:hint="eastAsia"/>
                <w:color w:val="00B050"/>
              </w:rPr>
              <w:t>//std::memory_order_seq_cst  XCHG[mem],reg  MOV reg,[mem] (Sequential consistency)</w:t>
            </w:r>
          </w:p>
          <w:p w14:paraId="492762AE"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←読み書きメモリバリア（強力）</w:t>
            </w:r>
          </w:p>
          <w:p w14:paraId="42A061FC" w14:textId="474681FD" w:rsidR="00D65357" w:rsidRDefault="00BC126A" w:rsidP="00D65357">
            <w:pPr>
              <w:pStyle w:val="3-"/>
              <w:rPr>
                <w:color w:val="00B050"/>
              </w:rPr>
            </w:pPr>
            <w:r>
              <w:rPr>
                <w:color w:val="00B050"/>
              </w:rPr>
              <w:t xml:space="preserve">//                                                           </w:t>
            </w:r>
            <w:r w:rsidR="00D65357" w:rsidRPr="00D65357">
              <w:rPr>
                <w:rFonts w:hint="eastAsia"/>
                <w:color w:val="00B050"/>
              </w:rPr>
              <w:t>※デフォルト（必ずしも低速というわけでではない）</w:t>
            </w:r>
          </w:p>
          <w:p w14:paraId="27B864FC" w14:textId="78CA5F37" w:rsidR="00D65357" w:rsidRPr="00D65357" w:rsidRDefault="00D65357" w:rsidP="00D65357">
            <w:pPr>
              <w:pStyle w:val="3-"/>
              <w:rPr>
                <w:color w:val="00B050"/>
              </w:rPr>
            </w:pPr>
            <w:r w:rsidRPr="00D65357">
              <w:rPr>
                <w:rFonts w:hint="eastAsia"/>
                <w:color w:val="00B050"/>
              </w:rPr>
              <w:t>//・Load  ... レジスタ ← メモリ</w:t>
            </w:r>
          </w:p>
          <w:p w14:paraId="6806D510" w14:textId="73B4A17B" w:rsidR="00D65357" w:rsidRPr="00D65357" w:rsidRDefault="00D65357" w:rsidP="00D65357">
            <w:pPr>
              <w:pStyle w:val="3-"/>
              <w:rPr>
                <w:color w:val="00B050"/>
              </w:rPr>
            </w:pPr>
            <w:r w:rsidRPr="00D65357">
              <w:rPr>
                <w:rFonts w:hint="eastAsia"/>
                <w:color w:val="00B050"/>
              </w:rPr>
              <w:t>//・Store ... レジスタ → メモリ</w:t>
            </w:r>
          </w:p>
          <w:p w14:paraId="6928A58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r>
          </w:p>
          <w:p w14:paraId="5762CFEF" w14:textId="30250F3A" w:rsidR="00D65357" w:rsidRPr="00D65357" w:rsidRDefault="00D65357" w:rsidP="00D65357">
            <w:pPr>
              <w:pStyle w:val="3-"/>
              <w:rPr>
                <w:color w:val="00B050"/>
              </w:rPr>
            </w:pPr>
            <w:r w:rsidRPr="00D65357">
              <w:rPr>
                <w:rFonts w:hint="eastAsia"/>
                <w:color w:val="00B050"/>
              </w:rPr>
              <w:t>//【処理サンプル】</w:t>
            </w:r>
          </w:p>
          <w:p w14:paraId="04CFDDE4" w14:textId="2E957971" w:rsidR="00D65357" w:rsidRPr="00D65357" w:rsidRDefault="00D65357" w:rsidP="00D65357">
            <w:pPr>
              <w:pStyle w:val="3-"/>
              <w:rPr>
                <w:color w:val="00B050"/>
              </w:rPr>
            </w:pPr>
            <w:r w:rsidRPr="00D65357">
              <w:rPr>
                <w:color w:val="00B050"/>
              </w:rPr>
              <w:t>//std::atomic&lt;int&gt; o(1);</w:t>
            </w:r>
          </w:p>
          <w:p w14:paraId="3580340B" w14:textId="2EBDFFDD" w:rsidR="00D65357" w:rsidRPr="00D65357" w:rsidRDefault="00D65357" w:rsidP="00D65357">
            <w:pPr>
              <w:pStyle w:val="3-"/>
              <w:rPr>
                <w:color w:val="00B050"/>
              </w:rPr>
            </w:pPr>
            <w:r w:rsidRPr="00D65357">
              <w:rPr>
                <w:color w:val="00B050"/>
              </w:rPr>
              <w:t>//int v = 0;</w:t>
            </w:r>
          </w:p>
          <w:p w14:paraId="12595707" w14:textId="24B736C8" w:rsidR="00D65357" w:rsidRPr="00D65357" w:rsidRDefault="00D65357" w:rsidP="00D65357">
            <w:pPr>
              <w:pStyle w:val="3-"/>
              <w:rPr>
                <w:color w:val="00B050"/>
              </w:rPr>
            </w:pPr>
            <w:r w:rsidRPr="00D65357">
              <w:rPr>
                <w:color w:val="00B050"/>
              </w:rPr>
              <w:t>//v = o.load(std::memory_order_relaxed);//OK</w:t>
            </w:r>
          </w:p>
          <w:p w14:paraId="086C5088" w14:textId="668253CF" w:rsidR="00D65357" w:rsidRPr="00D65357" w:rsidRDefault="00D65357" w:rsidP="00D65357">
            <w:pPr>
              <w:pStyle w:val="3-"/>
              <w:rPr>
                <w:color w:val="00B050"/>
              </w:rPr>
            </w:pPr>
            <w:r w:rsidRPr="00D65357">
              <w:rPr>
                <w:color w:val="00B050"/>
              </w:rPr>
              <w:t>//v = o.load(std::memory_order_consume);//OK</w:t>
            </w:r>
          </w:p>
          <w:p w14:paraId="3E5A3298" w14:textId="25EA542F" w:rsidR="00D65357" w:rsidRPr="00D65357" w:rsidRDefault="00D65357" w:rsidP="00D65357">
            <w:pPr>
              <w:pStyle w:val="3-"/>
              <w:rPr>
                <w:color w:val="00B050"/>
              </w:rPr>
            </w:pPr>
            <w:r w:rsidRPr="00D65357">
              <w:rPr>
                <w:color w:val="00B050"/>
              </w:rPr>
              <w:t>//v = o.load(std::memory_order_acquire);//OK</w:t>
            </w:r>
          </w:p>
          <w:p w14:paraId="2553CC1C" w14:textId="7616EEB8" w:rsidR="00D65357" w:rsidRPr="00D65357" w:rsidRDefault="00D65357" w:rsidP="00D65357">
            <w:pPr>
              <w:pStyle w:val="3-"/>
              <w:rPr>
                <w:color w:val="00B050"/>
              </w:rPr>
            </w:pPr>
            <w:r w:rsidRPr="00D65357">
              <w:rPr>
                <w:rFonts w:hint="eastAsia"/>
                <w:color w:val="00B050"/>
              </w:rPr>
              <w:t>////v = o.load(std::memory_order_release);//例外：Invalid Memory Order</w:t>
            </w:r>
          </w:p>
          <w:p w14:paraId="1ACA0E50" w14:textId="4A586ED2" w:rsidR="00D65357" w:rsidRPr="00D65357" w:rsidRDefault="00D65357" w:rsidP="00D65357">
            <w:pPr>
              <w:pStyle w:val="3-"/>
              <w:rPr>
                <w:color w:val="00B050"/>
              </w:rPr>
            </w:pPr>
            <w:r w:rsidRPr="00D65357">
              <w:rPr>
                <w:rFonts w:hint="eastAsia"/>
                <w:color w:val="00B050"/>
              </w:rPr>
              <w:t>////v = o.load(std::memory_order_acq_rel);//例外：Invalid Memory Order</w:t>
            </w:r>
          </w:p>
          <w:p w14:paraId="5493D91F" w14:textId="5658B108" w:rsidR="00D65357" w:rsidRPr="00D65357" w:rsidRDefault="00D65357" w:rsidP="00D65357">
            <w:pPr>
              <w:pStyle w:val="3-"/>
              <w:rPr>
                <w:color w:val="00B050"/>
              </w:rPr>
            </w:pPr>
            <w:r w:rsidRPr="00D65357">
              <w:rPr>
                <w:color w:val="00B050"/>
              </w:rPr>
              <w:t>//v = o.load(std::memory_order_seq_cst);//OK</w:t>
            </w:r>
          </w:p>
          <w:p w14:paraId="46FD4DBB" w14:textId="73F86C0B" w:rsidR="00D65357" w:rsidRPr="00D65357" w:rsidRDefault="00D65357" w:rsidP="00D65357">
            <w:pPr>
              <w:pStyle w:val="3-"/>
              <w:rPr>
                <w:color w:val="00B050"/>
              </w:rPr>
            </w:pPr>
            <w:r w:rsidRPr="00D65357">
              <w:rPr>
                <w:color w:val="00B050"/>
              </w:rPr>
              <w:t>//o.store(v, std::memory_order_relaxed);//OK</w:t>
            </w:r>
          </w:p>
          <w:p w14:paraId="7E9BE61B" w14:textId="6DC4C2C0" w:rsidR="00D65357" w:rsidRPr="00D65357" w:rsidRDefault="00D65357" w:rsidP="00D65357">
            <w:pPr>
              <w:pStyle w:val="3-"/>
              <w:rPr>
                <w:color w:val="00B050"/>
              </w:rPr>
            </w:pPr>
            <w:r w:rsidRPr="00D65357">
              <w:rPr>
                <w:rFonts w:hint="eastAsia"/>
                <w:color w:val="00B050"/>
              </w:rPr>
              <w:t>////o.store(v, std::memory_order_consume);//例外：Invalid Memory Order</w:t>
            </w:r>
          </w:p>
          <w:p w14:paraId="3DD79E95" w14:textId="32881B22" w:rsidR="00D65357" w:rsidRPr="00D65357" w:rsidRDefault="00D65357" w:rsidP="00D65357">
            <w:pPr>
              <w:pStyle w:val="3-"/>
              <w:rPr>
                <w:color w:val="00B050"/>
              </w:rPr>
            </w:pPr>
            <w:r w:rsidRPr="00D65357">
              <w:rPr>
                <w:rFonts w:hint="eastAsia"/>
                <w:color w:val="00B050"/>
              </w:rPr>
              <w:t>////o.store(v, std::memory_order_acquire);//例外：Invalid Memory Order</w:t>
            </w:r>
          </w:p>
          <w:p w14:paraId="13EB8EE0" w14:textId="0B92F75F" w:rsidR="00D65357" w:rsidRPr="00D65357" w:rsidRDefault="00D65357" w:rsidP="00D65357">
            <w:pPr>
              <w:pStyle w:val="3-"/>
              <w:rPr>
                <w:color w:val="00B050"/>
              </w:rPr>
            </w:pPr>
            <w:r w:rsidRPr="00D65357">
              <w:rPr>
                <w:color w:val="00B050"/>
              </w:rPr>
              <w:t>//o.store(v, std::memory_order_release);//OK</w:t>
            </w:r>
          </w:p>
          <w:p w14:paraId="4ED4EB8F" w14:textId="664B97A2" w:rsidR="00D65357" w:rsidRPr="00D65357" w:rsidRDefault="00D65357" w:rsidP="00D65357">
            <w:pPr>
              <w:pStyle w:val="3-"/>
              <w:rPr>
                <w:color w:val="00B050"/>
              </w:rPr>
            </w:pPr>
            <w:r w:rsidRPr="00D65357">
              <w:rPr>
                <w:rFonts w:hint="eastAsia"/>
                <w:color w:val="00B050"/>
              </w:rPr>
              <w:t>////o.store(v, std::memory_order_acq_rel);//例外：Invalid Memory Order</w:t>
            </w:r>
          </w:p>
          <w:p w14:paraId="595DB207" w14:textId="79D5F881" w:rsidR="00D65357" w:rsidRPr="00D65357" w:rsidRDefault="00D65357" w:rsidP="00D65357">
            <w:pPr>
              <w:pStyle w:val="3-"/>
              <w:rPr>
                <w:color w:val="00B050"/>
              </w:rPr>
            </w:pPr>
            <w:r w:rsidRPr="00D65357">
              <w:rPr>
                <w:color w:val="00B050"/>
              </w:rPr>
              <w:t>//o.store(v, std::memory_order_seq_cst);//OK</w:t>
            </w:r>
          </w:p>
          <w:p w14:paraId="7A8391A7" w14:textId="40C69912" w:rsidR="00D65357" w:rsidRPr="00D65357" w:rsidRDefault="00D65357" w:rsidP="00D65357">
            <w:pPr>
              <w:pStyle w:val="3-"/>
              <w:rPr>
                <w:color w:val="00B050"/>
              </w:rPr>
            </w:pPr>
            <w:r w:rsidRPr="00D65357">
              <w:rPr>
                <w:color w:val="00B050"/>
              </w:rPr>
              <w:lastRenderedPageBreak/>
              <w:t>//o.exchange(2, std::memory_order_relaxed);//OK</w:t>
            </w:r>
          </w:p>
          <w:p w14:paraId="2477AF14" w14:textId="7A8DEF57" w:rsidR="00D65357" w:rsidRPr="00D65357" w:rsidRDefault="00D65357" w:rsidP="00D65357">
            <w:pPr>
              <w:pStyle w:val="3-"/>
              <w:rPr>
                <w:color w:val="00B050"/>
              </w:rPr>
            </w:pPr>
            <w:r w:rsidRPr="00D65357">
              <w:rPr>
                <w:color w:val="00B050"/>
              </w:rPr>
              <w:t>//o.exchange(3, std::memory_order_consume);//OK</w:t>
            </w:r>
          </w:p>
          <w:p w14:paraId="1E844C0A" w14:textId="0F1F3AEB" w:rsidR="00D65357" w:rsidRPr="00D65357" w:rsidRDefault="00D65357" w:rsidP="00D65357">
            <w:pPr>
              <w:pStyle w:val="3-"/>
              <w:rPr>
                <w:color w:val="00B050"/>
              </w:rPr>
            </w:pPr>
            <w:r w:rsidRPr="00D65357">
              <w:rPr>
                <w:color w:val="00B050"/>
              </w:rPr>
              <w:t>//o.exchange(4, std::memory_order_acquire);//OK</w:t>
            </w:r>
          </w:p>
          <w:p w14:paraId="5465D0D5" w14:textId="413961CB" w:rsidR="00D65357" w:rsidRPr="00D65357" w:rsidRDefault="00D65357" w:rsidP="00D65357">
            <w:pPr>
              <w:pStyle w:val="3-"/>
              <w:rPr>
                <w:color w:val="00B050"/>
              </w:rPr>
            </w:pPr>
            <w:r w:rsidRPr="00D65357">
              <w:rPr>
                <w:color w:val="00B050"/>
              </w:rPr>
              <w:t>//o.exchange(5, std::memory_order_release);//OK</w:t>
            </w:r>
          </w:p>
          <w:p w14:paraId="610953DE" w14:textId="5D85A542" w:rsidR="00D65357" w:rsidRPr="00D65357" w:rsidRDefault="00D65357" w:rsidP="00D65357">
            <w:pPr>
              <w:pStyle w:val="3-"/>
              <w:rPr>
                <w:color w:val="00B050"/>
              </w:rPr>
            </w:pPr>
            <w:r w:rsidRPr="00D65357">
              <w:rPr>
                <w:color w:val="00B050"/>
              </w:rPr>
              <w:t>//o.exchange(6, std::memory_order_acq_rel);//OK</w:t>
            </w:r>
          </w:p>
          <w:p w14:paraId="3DE35958" w14:textId="54461C1F" w:rsidR="00D65357" w:rsidRPr="00D65357" w:rsidRDefault="00D65357" w:rsidP="00D65357">
            <w:pPr>
              <w:pStyle w:val="3-"/>
              <w:rPr>
                <w:color w:val="00B050"/>
              </w:rPr>
            </w:pPr>
            <w:r w:rsidRPr="00D65357">
              <w:rPr>
                <w:color w:val="00B050"/>
              </w:rPr>
              <w:t>//o.exchange(7, std::memory_order_seq_cst);//OK</w:t>
            </w:r>
          </w:p>
          <w:p w14:paraId="55E75BCF" w14:textId="3192E8E6" w:rsidR="00D65357" w:rsidRPr="00D65357" w:rsidRDefault="00D65357" w:rsidP="00D65357">
            <w:pPr>
              <w:pStyle w:val="3-"/>
              <w:rPr>
                <w:color w:val="00B050"/>
              </w:rPr>
            </w:pPr>
            <w:r w:rsidRPr="00D65357">
              <w:rPr>
                <w:color w:val="00B050"/>
              </w:rPr>
              <w:t>//v = 7;</w:t>
            </w:r>
          </w:p>
          <w:p w14:paraId="27BA020C" w14:textId="458C8E53" w:rsidR="00D65357" w:rsidRPr="00D65357" w:rsidRDefault="00D65357" w:rsidP="00D65357">
            <w:pPr>
              <w:pStyle w:val="3-"/>
              <w:rPr>
                <w:color w:val="00B050"/>
              </w:rPr>
            </w:pPr>
            <w:r w:rsidRPr="00D65357">
              <w:rPr>
                <w:rFonts w:hint="eastAsia"/>
                <w:color w:val="00B050"/>
              </w:rPr>
              <w:t>//v = o.compare_exchange_weak(v, 7, std::memory_order_relaxed, std::memory_order_relaxed);//条件成立時：OK</w:t>
            </w:r>
          </w:p>
          <w:p w14:paraId="25ED44C7" w14:textId="704E2DCD" w:rsidR="00D65357" w:rsidRPr="00D65357" w:rsidRDefault="00D65357" w:rsidP="00D65357">
            <w:pPr>
              <w:pStyle w:val="3-"/>
              <w:rPr>
                <w:color w:val="00B050"/>
              </w:rPr>
            </w:pPr>
            <w:r w:rsidRPr="00D65357">
              <w:rPr>
                <w:rFonts w:hint="eastAsia"/>
                <w:color w:val="00B050"/>
              </w:rPr>
              <w:t>//v = o.compare_exchange_weak(v, 7, std::memory_order_consume, std::memory_order_consume);//条件成立時：OK</w:t>
            </w:r>
          </w:p>
          <w:p w14:paraId="1A744589" w14:textId="1FA2382A" w:rsidR="00D65357" w:rsidRPr="00D65357" w:rsidRDefault="00D65357" w:rsidP="00D65357">
            <w:pPr>
              <w:pStyle w:val="3-"/>
              <w:rPr>
                <w:color w:val="00B050"/>
              </w:rPr>
            </w:pPr>
            <w:r w:rsidRPr="00D65357">
              <w:rPr>
                <w:rFonts w:hint="eastAsia"/>
                <w:color w:val="00B050"/>
              </w:rPr>
              <w:t>//v = o.compare_exchange_weak(v, 7, std::memory_order_acquire, std::memory_order_acquire);//条件成立時：OK</w:t>
            </w:r>
          </w:p>
          <w:p w14:paraId="76F59A74" w14:textId="77777777" w:rsidR="00BC126A" w:rsidRDefault="00D65357" w:rsidP="00D65357">
            <w:pPr>
              <w:pStyle w:val="3-"/>
              <w:rPr>
                <w:color w:val="00B050"/>
              </w:rPr>
            </w:pPr>
            <w:r w:rsidRPr="00D65357">
              <w:rPr>
                <w:rFonts w:hint="eastAsia"/>
                <w:color w:val="00B050"/>
              </w:rPr>
              <w:t>////v = o.compare_exchange_weak(v, 7, std::memory_order_release, std::memory_order_release);</w:t>
            </w:r>
          </w:p>
          <w:p w14:paraId="799C57EE" w14:textId="04B0AF27" w:rsidR="00D65357" w:rsidRPr="00D65357" w:rsidRDefault="00BC126A" w:rsidP="00D65357">
            <w:pPr>
              <w:pStyle w:val="3-"/>
              <w:rPr>
                <w:color w:val="00B050"/>
              </w:rPr>
            </w:pPr>
            <w:r>
              <w:rPr>
                <w:color w:val="00B050"/>
              </w:rPr>
              <w:t xml:space="preserve">//                                                  </w:t>
            </w:r>
            <w:r w:rsidR="00D65357" w:rsidRPr="00D65357">
              <w:rPr>
                <w:rFonts w:hint="eastAsia"/>
                <w:color w:val="00B050"/>
              </w:rPr>
              <w:t>//条件成立時：Assertion failed! _Order2 != memory_order_release</w:t>
            </w:r>
          </w:p>
          <w:p w14:paraId="093C0B9E" w14:textId="77777777" w:rsidR="00BC126A" w:rsidRDefault="00D65357" w:rsidP="00D65357">
            <w:pPr>
              <w:pStyle w:val="3-"/>
              <w:rPr>
                <w:color w:val="00B050"/>
              </w:rPr>
            </w:pPr>
            <w:r w:rsidRPr="00D65357">
              <w:rPr>
                <w:rFonts w:hint="eastAsia"/>
                <w:color w:val="00B050"/>
              </w:rPr>
              <w:t>////v = o.compare_exchange_weak(v, 7, std::memory_order_acq_rel, std::memory_order_acq_rel);</w:t>
            </w:r>
          </w:p>
          <w:p w14:paraId="7DE64A61" w14:textId="24E65D33" w:rsidR="00D65357" w:rsidRPr="00D65357" w:rsidRDefault="00BC126A" w:rsidP="00D65357">
            <w:pPr>
              <w:pStyle w:val="3-"/>
              <w:rPr>
                <w:color w:val="00B050"/>
              </w:rPr>
            </w:pPr>
            <w:r>
              <w:rPr>
                <w:color w:val="00B050"/>
              </w:rPr>
              <w:t xml:space="preserve">//                                                  </w:t>
            </w:r>
            <w:r w:rsidR="00D65357" w:rsidRPr="00D65357">
              <w:rPr>
                <w:rFonts w:hint="eastAsia"/>
                <w:color w:val="00B050"/>
              </w:rPr>
              <w:t>//条件成立時：Assertion failed! _Order2 != memory_order_acq_rel</w:t>
            </w:r>
          </w:p>
          <w:p w14:paraId="06C07470" w14:textId="2F34C588" w:rsidR="00D65357" w:rsidRPr="00D65357" w:rsidRDefault="00D65357" w:rsidP="00D65357">
            <w:pPr>
              <w:pStyle w:val="3-"/>
              <w:rPr>
                <w:color w:val="00B050"/>
              </w:rPr>
            </w:pPr>
            <w:r w:rsidRPr="00D65357">
              <w:rPr>
                <w:rFonts w:hint="eastAsia"/>
                <w:color w:val="00B050"/>
              </w:rPr>
              <w:t>//v = o.compare_exchange_weak(v, 7, std::memory_order_seq_cst, std::memory_order_seq_cst);//条件成立時：OK</w:t>
            </w:r>
          </w:p>
          <w:p w14:paraId="203F9048" w14:textId="4D69D9A0" w:rsidR="00D65357" w:rsidRPr="00D65357" w:rsidRDefault="00D65357" w:rsidP="00D65357">
            <w:pPr>
              <w:pStyle w:val="3-"/>
              <w:rPr>
                <w:color w:val="00B050"/>
              </w:rPr>
            </w:pPr>
            <w:r w:rsidRPr="00D65357">
              <w:rPr>
                <w:rFonts w:hint="eastAsia"/>
                <w:color w:val="00B050"/>
              </w:rPr>
              <w:t>//v = o.compare_exchange_weak(v, 8, std::memory_order_relaxed, std::memory_order_relaxed);//条件不成立時：OK</w:t>
            </w:r>
          </w:p>
          <w:p w14:paraId="418ED859" w14:textId="2504EA66" w:rsidR="00D65357" w:rsidRPr="00D65357" w:rsidRDefault="00D65357" w:rsidP="00D65357">
            <w:pPr>
              <w:pStyle w:val="3-"/>
              <w:rPr>
                <w:color w:val="00B050"/>
              </w:rPr>
            </w:pPr>
            <w:r w:rsidRPr="00D65357">
              <w:rPr>
                <w:rFonts w:hint="eastAsia"/>
                <w:color w:val="00B050"/>
              </w:rPr>
              <w:t>//v = o.compare_exchange_weak(v, 8, std::memory_order_consume, std::memory_order_consume);//条件不成立時：OK</w:t>
            </w:r>
          </w:p>
          <w:p w14:paraId="200E9F08" w14:textId="04A55A75" w:rsidR="00D65357" w:rsidRPr="00D65357" w:rsidRDefault="00D65357" w:rsidP="00D65357">
            <w:pPr>
              <w:pStyle w:val="3-"/>
              <w:rPr>
                <w:color w:val="00B050"/>
              </w:rPr>
            </w:pPr>
            <w:r w:rsidRPr="00D65357">
              <w:rPr>
                <w:rFonts w:hint="eastAsia"/>
                <w:color w:val="00B050"/>
              </w:rPr>
              <w:t>//v = o.compare_exchange_weak(v, 8, std::memory_order_acquire, std::memory_order_acquire);//条件不成立時：OK</w:t>
            </w:r>
          </w:p>
          <w:p w14:paraId="34922952" w14:textId="77777777" w:rsidR="00BC126A" w:rsidRDefault="00D65357" w:rsidP="00D65357">
            <w:pPr>
              <w:pStyle w:val="3-"/>
              <w:rPr>
                <w:color w:val="00B050"/>
              </w:rPr>
            </w:pPr>
            <w:r w:rsidRPr="00D65357">
              <w:rPr>
                <w:rFonts w:hint="eastAsia"/>
                <w:color w:val="00B050"/>
              </w:rPr>
              <w:t>////v = o.compare_exchange_weak(v, 8, std::memory_order_release, std::memory_order_release);</w:t>
            </w:r>
          </w:p>
          <w:p w14:paraId="6BF7C16E" w14:textId="34BA6F21" w:rsidR="00D65357" w:rsidRPr="00D65357" w:rsidRDefault="00BC126A" w:rsidP="00D65357">
            <w:pPr>
              <w:pStyle w:val="3-"/>
              <w:rPr>
                <w:color w:val="00B050"/>
              </w:rPr>
            </w:pPr>
            <w:r>
              <w:rPr>
                <w:color w:val="00B050"/>
              </w:rPr>
              <w:t xml:space="preserve">//                                                  </w:t>
            </w:r>
            <w:r w:rsidR="00D65357" w:rsidRPr="00D65357">
              <w:rPr>
                <w:rFonts w:hint="eastAsia"/>
                <w:color w:val="00B050"/>
              </w:rPr>
              <w:t>//条件不成立時：Assertion failed! _Order2 != memory_order_release</w:t>
            </w:r>
          </w:p>
          <w:p w14:paraId="6F46098C" w14:textId="77777777" w:rsidR="00BC126A" w:rsidRDefault="00D65357" w:rsidP="00D65357">
            <w:pPr>
              <w:pStyle w:val="3-"/>
              <w:rPr>
                <w:color w:val="00B050"/>
              </w:rPr>
            </w:pPr>
            <w:r w:rsidRPr="00D65357">
              <w:rPr>
                <w:rFonts w:hint="eastAsia"/>
                <w:color w:val="00B050"/>
              </w:rPr>
              <w:t>////v = o.compare_exchange_weak(v, 8, std::memory_order_acq_rel, std::memory_order_acq_rel);</w:t>
            </w:r>
          </w:p>
          <w:p w14:paraId="1AC49CC3" w14:textId="46B3CC87" w:rsidR="00D65357" w:rsidRPr="00D65357" w:rsidRDefault="00BC126A" w:rsidP="00D65357">
            <w:pPr>
              <w:pStyle w:val="3-"/>
              <w:rPr>
                <w:color w:val="00B050"/>
              </w:rPr>
            </w:pPr>
            <w:r>
              <w:rPr>
                <w:color w:val="00B050"/>
              </w:rPr>
              <w:t xml:space="preserve">//                                                  </w:t>
            </w:r>
            <w:r w:rsidR="00D65357" w:rsidRPr="00D65357">
              <w:rPr>
                <w:rFonts w:hint="eastAsia"/>
                <w:color w:val="00B050"/>
              </w:rPr>
              <w:t>//条件不成立時：Assertion failed! _Order2 != memory_order_acq_rel</w:t>
            </w:r>
          </w:p>
          <w:p w14:paraId="03BEABCD" w14:textId="0D228372" w:rsidR="00D65357" w:rsidRPr="00D65357" w:rsidRDefault="00D65357" w:rsidP="00D65357">
            <w:pPr>
              <w:pStyle w:val="3-"/>
              <w:rPr>
                <w:color w:val="00B050"/>
              </w:rPr>
            </w:pPr>
            <w:r w:rsidRPr="00D65357">
              <w:rPr>
                <w:rFonts w:hint="eastAsia"/>
                <w:color w:val="00B050"/>
              </w:rPr>
              <w:t>//v = o.compare_exchange_weak(v, 8, std::memory_order_seq_cst, std::memory_order_seq_cst);//条件不成立時：OK</w:t>
            </w:r>
          </w:p>
          <w:p w14:paraId="44D18B79" w14:textId="77777777" w:rsidR="00D65357" w:rsidRPr="00BC126A" w:rsidRDefault="00D65357" w:rsidP="00D65357">
            <w:pPr>
              <w:pStyle w:val="3-"/>
              <w:rPr>
                <w:color w:val="00B050"/>
              </w:rPr>
            </w:pPr>
          </w:p>
          <w:p w14:paraId="35E07D0B" w14:textId="3E5AA894" w:rsidR="00D65357" w:rsidRPr="00D65357" w:rsidRDefault="00D65357" w:rsidP="00D65357">
            <w:pPr>
              <w:pStyle w:val="3-"/>
              <w:rPr>
                <w:color w:val="00B050"/>
              </w:rPr>
            </w:pPr>
            <w:r w:rsidRPr="00D65357">
              <w:rPr>
                <w:rFonts w:hint="eastAsia"/>
                <w:color w:val="00B050"/>
              </w:rPr>
              <w:t>//【メモリ更新と読み込みの順序性保証】</w:t>
            </w:r>
          </w:p>
          <w:p w14:paraId="0029F1E8" w14:textId="5986DC0C" w:rsidR="00D65357" w:rsidRPr="00D65357" w:rsidRDefault="00D65357" w:rsidP="00D65357">
            <w:pPr>
              <w:pStyle w:val="3-"/>
              <w:rPr>
                <w:color w:val="00B050"/>
              </w:rPr>
            </w:pPr>
            <w:r w:rsidRPr="00D65357">
              <w:rPr>
                <w:rFonts w:hint="eastAsia"/>
                <w:color w:val="00B050"/>
              </w:rPr>
              <w:t>//CPUのメモリバリアを使うかどうか？</w:t>
            </w:r>
          </w:p>
          <w:p w14:paraId="6431FBC4" w14:textId="5F01564C" w:rsidR="00D65357" w:rsidRPr="00D65357" w:rsidRDefault="00D65357" w:rsidP="00D65357">
            <w:pPr>
              <w:pStyle w:val="3-"/>
              <w:rPr>
                <w:color w:val="00B050"/>
              </w:rPr>
            </w:pPr>
            <w:r w:rsidRPr="00D65357">
              <w:rPr>
                <w:rFonts w:hint="eastAsia"/>
                <w:color w:val="00B050"/>
              </w:rPr>
              <w:t>//（例）下記のような処理で、スレッドＢは変数 b をチェックしているにもか関わらず、</w:t>
            </w:r>
          </w:p>
          <w:p w14:paraId="6C9467AB" w14:textId="48D73603" w:rsidR="00D65357" w:rsidRPr="00D65357" w:rsidRDefault="00D65357" w:rsidP="00D65357">
            <w:pPr>
              <w:pStyle w:val="3-"/>
              <w:rPr>
                <w:color w:val="00B050"/>
              </w:rPr>
            </w:pPr>
            <w:r w:rsidRPr="00D65357">
              <w:rPr>
                <w:rFonts w:hint="eastAsia"/>
                <w:color w:val="00B050"/>
              </w:rPr>
              <w:t>//      先に更新されたはずの変数 a の値が 12 と表示されないようなことが起こりえる。</w:t>
            </w:r>
          </w:p>
          <w:p w14:paraId="1459EEB4" w14:textId="0F12A2D6" w:rsidR="00D65357" w:rsidRPr="00D65357" w:rsidRDefault="00D65357" w:rsidP="00D65357">
            <w:pPr>
              <w:pStyle w:val="3-"/>
              <w:rPr>
                <w:color w:val="00B050"/>
              </w:rPr>
            </w:pPr>
            <w:r w:rsidRPr="00D65357">
              <w:rPr>
                <w:rFonts w:hint="eastAsia"/>
                <w:color w:val="00B050"/>
              </w:rPr>
              <w:t>//      これは、CPUにメモリバリア命令が出されて順序性を保証しないと、CPUの最適化により、</w:t>
            </w:r>
          </w:p>
          <w:p w14:paraId="5927324D" w14:textId="232426B0" w:rsidR="00D65357" w:rsidRPr="00D65357" w:rsidRDefault="00D65357" w:rsidP="00D65357">
            <w:pPr>
              <w:pStyle w:val="3-"/>
              <w:rPr>
                <w:color w:val="00B050"/>
              </w:rPr>
            </w:pPr>
            <w:r w:rsidRPr="00D65357">
              <w:rPr>
                <w:rFonts w:hint="eastAsia"/>
                <w:color w:val="00B050"/>
              </w:rPr>
              <w:t>//      更新の順序が入れ替わることがあるため。（「アウト・オブ・オーダー実行」と呼ばれる最適化）</w:t>
            </w:r>
          </w:p>
          <w:p w14:paraId="4FC195AE" w14:textId="16C2B049" w:rsidR="00D65357" w:rsidRPr="00D65357" w:rsidRDefault="00D65357" w:rsidP="00D65357">
            <w:pPr>
              <w:pStyle w:val="3-"/>
              <w:rPr>
                <w:color w:val="00B050"/>
              </w:rPr>
            </w:pPr>
            <w:r w:rsidRPr="00D65357">
              <w:rPr>
                <w:rFonts w:hint="eastAsia"/>
                <w:color w:val="00B050"/>
              </w:rPr>
              <w:t>//[グローバル変数]</w:t>
            </w:r>
          </w:p>
          <w:p w14:paraId="509808A8" w14:textId="0CEBCFE7" w:rsidR="00D65357" w:rsidRPr="00D65357" w:rsidRDefault="00D65357" w:rsidP="00D65357">
            <w:pPr>
              <w:pStyle w:val="3-"/>
              <w:rPr>
                <w:color w:val="00B050"/>
              </w:rPr>
            </w:pPr>
            <w:r w:rsidRPr="00D65357">
              <w:rPr>
                <w:color w:val="00B050"/>
              </w:rPr>
              <w:t>//volatile bool flg_a;</w:t>
            </w:r>
          </w:p>
          <w:p w14:paraId="7390E3B4" w14:textId="6B6FBC31" w:rsidR="00D65357" w:rsidRPr="00D65357" w:rsidRDefault="00D65357" w:rsidP="00D65357">
            <w:pPr>
              <w:pStyle w:val="3-"/>
              <w:rPr>
                <w:color w:val="00B050"/>
              </w:rPr>
            </w:pPr>
            <w:r w:rsidRPr="00D65357">
              <w:rPr>
                <w:color w:val="00B050"/>
              </w:rPr>
              <w:t>//volatile bool flg_b;</w:t>
            </w:r>
          </w:p>
          <w:p w14:paraId="187C65F5" w14:textId="648A608F" w:rsidR="00D65357" w:rsidRPr="00D65357" w:rsidRDefault="00D65357" w:rsidP="00D65357">
            <w:pPr>
              <w:pStyle w:val="3-"/>
              <w:rPr>
                <w:color w:val="00B050"/>
              </w:rPr>
            </w:pPr>
            <w:r w:rsidRPr="00D65357">
              <w:rPr>
                <w:color w:val="00B050"/>
              </w:rPr>
              <w:t>//volatile int val_a;</w:t>
            </w:r>
          </w:p>
          <w:p w14:paraId="77601B54" w14:textId="01FB119F" w:rsidR="00D65357" w:rsidRPr="00D65357" w:rsidRDefault="00D65357" w:rsidP="00D65357">
            <w:pPr>
              <w:pStyle w:val="3-"/>
              <w:rPr>
                <w:color w:val="00B050"/>
              </w:rPr>
            </w:pPr>
            <w:r w:rsidRPr="00D65357">
              <w:rPr>
                <w:color w:val="00B050"/>
              </w:rPr>
              <w:t>//volatile int val_b;</w:t>
            </w:r>
          </w:p>
          <w:p w14:paraId="3D054F9D" w14:textId="3A36AD57" w:rsidR="00D65357" w:rsidRPr="00D65357" w:rsidRDefault="00D65357" w:rsidP="00D65357">
            <w:pPr>
              <w:pStyle w:val="3-"/>
              <w:rPr>
                <w:color w:val="00B050"/>
              </w:rPr>
            </w:pPr>
            <w:r w:rsidRPr="00D65357">
              <w:rPr>
                <w:rFonts w:hint="eastAsia"/>
                <w:color w:val="00B050"/>
              </w:rPr>
              <w:t>//[スレッドA]</w:t>
            </w:r>
          </w:p>
          <w:p w14:paraId="0FCC1BAC" w14:textId="6801B35A" w:rsidR="00D65357" w:rsidRPr="00D65357" w:rsidRDefault="00D65357" w:rsidP="00D65357">
            <w:pPr>
              <w:pStyle w:val="3-"/>
              <w:rPr>
                <w:color w:val="00B050"/>
              </w:rPr>
            </w:pPr>
            <w:r w:rsidRPr="00D65357">
              <w:rPr>
                <w:color w:val="00B050"/>
              </w:rPr>
              <w:t>//val_a = 123;</w:t>
            </w:r>
          </w:p>
          <w:p w14:paraId="244E3C99" w14:textId="6E649221" w:rsidR="00D65357" w:rsidRPr="00D65357" w:rsidRDefault="00D65357" w:rsidP="00D65357">
            <w:pPr>
              <w:pStyle w:val="3-"/>
              <w:rPr>
                <w:color w:val="00B050"/>
              </w:rPr>
            </w:pPr>
            <w:r w:rsidRPr="00D65357">
              <w:rPr>
                <w:color w:val="00B050"/>
              </w:rPr>
              <w:t>//flg_a = true;</w:t>
            </w:r>
          </w:p>
          <w:p w14:paraId="68778C60" w14:textId="6D5F05B9" w:rsidR="00D65357" w:rsidRPr="00D65357" w:rsidRDefault="00D65357" w:rsidP="00D65357">
            <w:pPr>
              <w:pStyle w:val="3-"/>
              <w:rPr>
                <w:color w:val="00B050"/>
              </w:rPr>
            </w:pPr>
            <w:r w:rsidRPr="00D65357">
              <w:rPr>
                <w:color w:val="00B050"/>
              </w:rPr>
              <w:t>//if(flg_b)</w:t>
            </w:r>
          </w:p>
          <w:p w14:paraId="4D513410" w14:textId="33801BF3" w:rsidR="00D65357" w:rsidRPr="00D65357" w:rsidRDefault="00D65357" w:rsidP="00D65357">
            <w:pPr>
              <w:pStyle w:val="3-"/>
              <w:rPr>
                <w:color w:val="00B050"/>
              </w:rPr>
            </w:pPr>
            <w:r w:rsidRPr="00D65357">
              <w:rPr>
                <w:color w:val="00B050"/>
              </w:rPr>
              <w:t>//    std::cout &lt;&lt; val_b;</w:t>
            </w:r>
          </w:p>
          <w:p w14:paraId="3F4726F3" w14:textId="6915C4A5" w:rsidR="00D65357" w:rsidRPr="00D65357" w:rsidRDefault="00D65357" w:rsidP="00D65357">
            <w:pPr>
              <w:pStyle w:val="3-"/>
              <w:rPr>
                <w:color w:val="00B050"/>
              </w:rPr>
            </w:pPr>
            <w:r w:rsidRPr="00D65357">
              <w:rPr>
                <w:rFonts w:hint="eastAsia"/>
                <w:color w:val="00B050"/>
              </w:rPr>
              <w:t>//[スレッドB]</w:t>
            </w:r>
          </w:p>
          <w:p w14:paraId="27AE09A7" w14:textId="283C280E" w:rsidR="00D65357" w:rsidRPr="00D65357" w:rsidRDefault="00D65357" w:rsidP="00D65357">
            <w:pPr>
              <w:pStyle w:val="3-"/>
              <w:rPr>
                <w:color w:val="00B050"/>
              </w:rPr>
            </w:pPr>
            <w:r w:rsidRPr="00D65357">
              <w:rPr>
                <w:color w:val="00B050"/>
              </w:rPr>
              <w:t>//val_b = 789;</w:t>
            </w:r>
          </w:p>
          <w:p w14:paraId="5AB5092F" w14:textId="6625ACF1" w:rsidR="00D65357" w:rsidRPr="00D65357" w:rsidRDefault="00D65357" w:rsidP="00D65357">
            <w:pPr>
              <w:pStyle w:val="3-"/>
              <w:rPr>
                <w:color w:val="00B050"/>
              </w:rPr>
            </w:pPr>
            <w:r w:rsidRPr="00D65357">
              <w:rPr>
                <w:color w:val="00B050"/>
              </w:rPr>
              <w:t>//flg_b = true;</w:t>
            </w:r>
          </w:p>
          <w:p w14:paraId="6E2E2EC8" w14:textId="3381963F" w:rsidR="00D65357" w:rsidRPr="00D65357" w:rsidRDefault="00D65357" w:rsidP="00D65357">
            <w:pPr>
              <w:pStyle w:val="3-"/>
              <w:rPr>
                <w:color w:val="00B050"/>
              </w:rPr>
            </w:pPr>
            <w:r w:rsidRPr="00D65357">
              <w:rPr>
                <w:color w:val="00B050"/>
              </w:rPr>
              <w:t>//if(flg_a)</w:t>
            </w:r>
          </w:p>
          <w:p w14:paraId="7CC59F45" w14:textId="20350F14" w:rsidR="00D65357" w:rsidRPr="00D65357" w:rsidRDefault="00D65357" w:rsidP="00D65357">
            <w:pPr>
              <w:pStyle w:val="3-"/>
              <w:rPr>
                <w:color w:val="00B050"/>
              </w:rPr>
            </w:pPr>
            <w:r w:rsidRPr="00D65357">
              <w:rPr>
                <w:color w:val="00B050"/>
              </w:rPr>
              <w:t>//    std::cout &lt;&lt; val_a;</w:t>
            </w:r>
          </w:p>
          <w:p w14:paraId="447C1A92" w14:textId="138B9EE1" w:rsidR="00D65357" w:rsidRPr="00D65357" w:rsidRDefault="00D65357" w:rsidP="00D65357">
            <w:pPr>
              <w:pStyle w:val="3-"/>
              <w:rPr>
                <w:color w:val="00B050"/>
              </w:rPr>
            </w:pPr>
            <w:r w:rsidRPr="00D65357">
              <w:rPr>
                <w:rFonts w:hint="eastAsia"/>
                <w:color w:val="00B050"/>
              </w:rPr>
              <w:t>//※この問題は、必要な箇所で必要なメモリバリアを明示することで対処できる</w:t>
            </w:r>
          </w:p>
          <w:p w14:paraId="68141A4B" w14:textId="3630F9F9" w:rsidR="00D65357" w:rsidRPr="00D65357" w:rsidRDefault="00D65357" w:rsidP="00D65357">
            <w:pPr>
              <w:pStyle w:val="3-"/>
              <w:rPr>
                <w:color w:val="00B050"/>
              </w:rPr>
            </w:pPr>
            <w:r w:rsidRPr="00D65357">
              <w:rPr>
                <w:rFonts w:hint="eastAsia"/>
                <w:color w:val="00B050"/>
              </w:rPr>
              <w:t>//[グローバル変数]</w:t>
            </w:r>
          </w:p>
          <w:p w14:paraId="6641A57B" w14:textId="0426D407" w:rsidR="00D65357" w:rsidRPr="00D65357" w:rsidRDefault="00D65357" w:rsidP="00D65357">
            <w:pPr>
              <w:pStyle w:val="3-"/>
              <w:rPr>
                <w:color w:val="00B050"/>
              </w:rPr>
            </w:pPr>
            <w:r w:rsidRPr="00D65357">
              <w:rPr>
                <w:color w:val="00B050"/>
              </w:rPr>
              <w:t>//std::atmic&lt;bool&gt; flg_a;</w:t>
            </w:r>
          </w:p>
          <w:p w14:paraId="7F7651A5" w14:textId="141B132E" w:rsidR="00D65357" w:rsidRPr="00D65357" w:rsidRDefault="00D65357" w:rsidP="00D65357">
            <w:pPr>
              <w:pStyle w:val="3-"/>
              <w:rPr>
                <w:color w:val="00B050"/>
              </w:rPr>
            </w:pPr>
            <w:r w:rsidRPr="00D65357">
              <w:rPr>
                <w:color w:val="00B050"/>
              </w:rPr>
              <w:t>//std::atmic&lt;bool&gt; flg_b;</w:t>
            </w:r>
          </w:p>
          <w:p w14:paraId="792731B5" w14:textId="2C215F77" w:rsidR="00D65357" w:rsidRPr="00D65357" w:rsidRDefault="00D65357" w:rsidP="00D65357">
            <w:pPr>
              <w:pStyle w:val="3-"/>
              <w:rPr>
                <w:color w:val="00B050"/>
              </w:rPr>
            </w:pPr>
            <w:r w:rsidRPr="00D65357">
              <w:rPr>
                <w:color w:val="00B050"/>
              </w:rPr>
              <w:t>//volatile int val_a;</w:t>
            </w:r>
          </w:p>
          <w:p w14:paraId="6FAAD5E0" w14:textId="65491EEB" w:rsidR="00D65357" w:rsidRPr="00D65357" w:rsidRDefault="00D65357" w:rsidP="00D65357">
            <w:pPr>
              <w:pStyle w:val="3-"/>
              <w:rPr>
                <w:color w:val="00B050"/>
              </w:rPr>
            </w:pPr>
            <w:r w:rsidRPr="00D65357">
              <w:rPr>
                <w:color w:val="00B050"/>
              </w:rPr>
              <w:t>//volatile int val_b;</w:t>
            </w:r>
          </w:p>
          <w:p w14:paraId="07DBEC96" w14:textId="525796D7" w:rsidR="00D65357" w:rsidRPr="00D65357" w:rsidRDefault="00D65357" w:rsidP="00D65357">
            <w:pPr>
              <w:pStyle w:val="3-"/>
              <w:rPr>
                <w:color w:val="00B050"/>
              </w:rPr>
            </w:pPr>
            <w:r w:rsidRPr="00D65357">
              <w:rPr>
                <w:rFonts w:hint="eastAsia"/>
                <w:color w:val="00B050"/>
              </w:rPr>
              <w:t>//[スレッドA]</w:t>
            </w:r>
          </w:p>
          <w:p w14:paraId="1B0FF3DC" w14:textId="0F02B3AA" w:rsidR="00D65357" w:rsidRPr="00D65357" w:rsidRDefault="00D65357" w:rsidP="00D65357">
            <w:pPr>
              <w:pStyle w:val="3-"/>
              <w:rPr>
                <w:color w:val="00B050"/>
              </w:rPr>
            </w:pPr>
            <w:r w:rsidRPr="00D65357">
              <w:rPr>
                <w:color w:val="00B050"/>
              </w:rPr>
              <w:t>//val_a = 123;</w:t>
            </w:r>
          </w:p>
          <w:p w14:paraId="4E0B0FB2" w14:textId="6B34BDC2" w:rsidR="00D65357" w:rsidRPr="00D65357" w:rsidRDefault="00D65357" w:rsidP="00D65357">
            <w:pPr>
              <w:pStyle w:val="3-"/>
              <w:rPr>
                <w:color w:val="00B050"/>
              </w:rPr>
            </w:pPr>
            <w:r w:rsidRPr="00D65357">
              <w:rPr>
                <w:color w:val="00B050"/>
              </w:rPr>
              <w:t>//flg_a.store(true, std::memory_order_release);</w:t>
            </w:r>
          </w:p>
          <w:p w14:paraId="1965F22A" w14:textId="775BBC19" w:rsidR="00D65357" w:rsidRPr="00D65357" w:rsidRDefault="00D65357" w:rsidP="00D65357">
            <w:pPr>
              <w:pStyle w:val="3-"/>
              <w:rPr>
                <w:color w:val="00B050"/>
              </w:rPr>
            </w:pPr>
            <w:r w:rsidRPr="00D65357">
              <w:rPr>
                <w:color w:val="00B050"/>
              </w:rPr>
              <w:t>//if(flg_b.load(std::memory_order_acquire))</w:t>
            </w:r>
          </w:p>
          <w:p w14:paraId="7707E835" w14:textId="65FE1DC7" w:rsidR="00D65357" w:rsidRPr="00D65357" w:rsidRDefault="00D65357" w:rsidP="00D65357">
            <w:pPr>
              <w:pStyle w:val="3-"/>
              <w:rPr>
                <w:color w:val="00B050"/>
              </w:rPr>
            </w:pPr>
            <w:r w:rsidRPr="00D65357">
              <w:rPr>
                <w:color w:val="00B050"/>
              </w:rPr>
              <w:t>//    std::cout &lt;&lt; val_b;</w:t>
            </w:r>
          </w:p>
          <w:p w14:paraId="056426E1" w14:textId="0AB5F824" w:rsidR="00D65357" w:rsidRPr="00D65357" w:rsidRDefault="00D65357" w:rsidP="00D65357">
            <w:pPr>
              <w:pStyle w:val="3-"/>
              <w:rPr>
                <w:color w:val="00B050"/>
              </w:rPr>
            </w:pPr>
            <w:r w:rsidRPr="00D65357">
              <w:rPr>
                <w:rFonts w:hint="eastAsia"/>
                <w:color w:val="00B050"/>
              </w:rPr>
              <w:t>//[スレッドB]</w:t>
            </w:r>
          </w:p>
          <w:p w14:paraId="6E342F52" w14:textId="4E7D9D22" w:rsidR="00D65357" w:rsidRPr="00D65357" w:rsidRDefault="00D65357" w:rsidP="00D65357">
            <w:pPr>
              <w:pStyle w:val="3-"/>
              <w:rPr>
                <w:color w:val="00B050"/>
              </w:rPr>
            </w:pPr>
            <w:r w:rsidRPr="00D65357">
              <w:rPr>
                <w:color w:val="00B050"/>
              </w:rPr>
              <w:t>//val_b = 789;</w:t>
            </w:r>
          </w:p>
          <w:p w14:paraId="630855B9" w14:textId="7693588D" w:rsidR="00D65357" w:rsidRPr="00D65357" w:rsidRDefault="00D65357" w:rsidP="00D65357">
            <w:pPr>
              <w:pStyle w:val="3-"/>
              <w:rPr>
                <w:color w:val="00B050"/>
              </w:rPr>
            </w:pPr>
            <w:r w:rsidRPr="00D65357">
              <w:rPr>
                <w:color w:val="00B050"/>
              </w:rPr>
              <w:t>//flg_b.store(true, std::memory_order_release );</w:t>
            </w:r>
          </w:p>
          <w:p w14:paraId="51CD7AA4" w14:textId="0AB6F14C" w:rsidR="00D65357" w:rsidRPr="00D65357" w:rsidRDefault="00D65357" w:rsidP="00D65357">
            <w:pPr>
              <w:pStyle w:val="3-"/>
              <w:rPr>
                <w:color w:val="00B050"/>
              </w:rPr>
            </w:pPr>
            <w:r w:rsidRPr="00D65357">
              <w:rPr>
                <w:color w:val="00B050"/>
              </w:rPr>
              <w:t>//if(flg_a.load(std::memory_order_acquire))</w:t>
            </w:r>
          </w:p>
          <w:p w14:paraId="52E6B6A6" w14:textId="4B59F3F5" w:rsidR="00D65357" w:rsidRPr="00D65357" w:rsidRDefault="00D65357" w:rsidP="00D65357">
            <w:pPr>
              <w:pStyle w:val="3-"/>
              <w:rPr>
                <w:color w:val="00B050"/>
              </w:rPr>
            </w:pPr>
            <w:r w:rsidRPr="00D65357">
              <w:rPr>
                <w:color w:val="00B050"/>
              </w:rPr>
              <w:t>//    std::cout &lt;&lt; val_a;</w:t>
            </w:r>
          </w:p>
          <w:p w14:paraId="77F9ECAC" w14:textId="77777777" w:rsidR="00D65357" w:rsidRPr="00D65357" w:rsidRDefault="00D65357" w:rsidP="00D65357">
            <w:pPr>
              <w:pStyle w:val="3-"/>
              <w:rPr>
                <w:color w:val="00B050"/>
              </w:rPr>
            </w:pPr>
          </w:p>
          <w:p w14:paraId="49F971AD" w14:textId="441ACB7A" w:rsidR="00D65357" w:rsidRPr="00D65357" w:rsidRDefault="00D65357" w:rsidP="00D65357">
            <w:pPr>
              <w:pStyle w:val="3-"/>
              <w:rPr>
                <w:color w:val="00B050"/>
              </w:rPr>
            </w:pPr>
            <w:r w:rsidRPr="00D65357">
              <w:rPr>
                <w:color w:val="00B050"/>
              </w:rPr>
              <w:t>//http://msdn.microsoft.com/ja-jp/library/hh874684.aspx</w:t>
            </w:r>
          </w:p>
          <w:p w14:paraId="018AE8F8" w14:textId="2A8C9419" w:rsidR="00D65357" w:rsidRPr="00D65357" w:rsidRDefault="00D65357" w:rsidP="00D65357">
            <w:pPr>
              <w:pStyle w:val="3-"/>
              <w:rPr>
                <w:color w:val="00B050"/>
              </w:rPr>
            </w:pPr>
            <w:r w:rsidRPr="00D65357">
              <w:rPr>
                <w:color w:val="00B050"/>
              </w:rPr>
              <w:t>//template&lt;class Ty&gt;</w:t>
            </w:r>
          </w:p>
          <w:p w14:paraId="491833E1" w14:textId="57507E57" w:rsidR="00D65357" w:rsidRPr="00D65357" w:rsidRDefault="00D65357" w:rsidP="00D65357">
            <w:pPr>
              <w:pStyle w:val="3-"/>
              <w:rPr>
                <w:color w:val="00B050"/>
              </w:rPr>
            </w:pPr>
            <w:r w:rsidRPr="00D65357">
              <w:rPr>
                <w:color w:val="00B050"/>
              </w:rPr>
              <w:t xml:space="preserve">//bool std::atomic::compare_exchange_***(Ty&amp; Expected, Ty NewValue, std::memory_order SuccessOrder, std::memory_order </w:t>
            </w:r>
            <w:r w:rsidRPr="00D65357">
              <w:rPr>
                <w:color w:val="00B050"/>
              </w:rPr>
              <w:lastRenderedPageBreak/>
              <w:t>FailureOrder) _NOEXCEPT;</w:t>
            </w:r>
          </w:p>
          <w:p w14:paraId="408B2B03" w14:textId="5FF6252C" w:rsidR="00D65357" w:rsidRPr="00D65357" w:rsidRDefault="00D65357" w:rsidP="00D65357">
            <w:pPr>
              <w:pStyle w:val="3-"/>
              <w:rPr>
                <w:color w:val="00B050"/>
              </w:rPr>
            </w:pPr>
            <w:r w:rsidRPr="00D65357">
              <w:rPr>
                <w:rFonts w:hint="eastAsia"/>
                <w:color w:val="00B050"/>
              </w:rPr>
              <w:t xml:space="preserve">//・std::atomic::compare_exchange_weak()   ... *this  で弱いアトミックの比較および交換操作を実行します。 </w:t>
            </w:r>
          </w:p>
          <w:p w14:paraId="35FDE317" w14:textId="5ACA99FE" w:rsidR="00D65357" w:rsidRPr="00D65357" w:rsidRDefault="00D65357" w:rsidP="00D65357">
            <w:pPr>
              <w:pStyle w:val="3-"/>
              <w:rPr>
                <w:color w:val="00B050"/>
              </w:rPr>
            </w:pPr>
            <w:r w:rsidRPr="00D65357">
              <w:rPr>
                <w:rFonts w:hint="eastAsia"/>
                <w:color w:val="00B050"/>
              </w:rPr>
              <w:t xml:space="preserve">//・std::atomic::compare_exchange_strong() ... *this  に対してアトミックの比較および交換の操作を実行します。 </w:t>
            </w:r>
          </w:p>
          <w:p w14:paraId="67FDAA64" w14:textId="4C97345A" w:rsidR="00D65357" w:rsidRPr="00D65357" w:rsidRDefault="00D65357" w:rsidP="00D65357">
            <w:pPr>
              <w:pStyle w:val="3-"/>
              <w:rPr>
                <w:color w:val="00B050"/>
              </w:rPr>
            </w:pPr>
            <w:r w:rsidRPr="00D65357">
              <w:rPr>
                <w:rFonts w:hint="eastAsia"/>
                <w:color w:val="00B050"/>
              </w:rPr>
              <w:t>//【共通】</w:t>
            </w:r>
          </w:p>
          <w:p w14:paraId="097EB1A5" w14:textId="05948B90" w:rsidR="00D65357" w:rsidRPr="00D65357" w:rsidRDefault="00D65357" w:rsidP="00D65357">
            <w:pPr>
              <w:pStyle w:val="3-"/>
              <w:rPr>
                <w:color w:val="00B050"/>
              </w:rPr>
            </w:pPr>
            <w:r w:rsidRPr="00D65357">
              <w:rPr>
                <w:rFonts w:hint="eastAsia"/>
                <w:color w:val="00B050"/>
              </w:rPr>
              <w:t>//    このアトミックの比較および交換の操作では、*this に格納されている値と Expected を比較します。</w:t>
            </w:r>
          </w:p>
          <w:p w14:paraId="5C71CF52" w14:textId="35ECAB0D" w:rsidR="00D65357" w:rsidRPr="00D65357" w:rsidRDefault="00D65357" w:rsidP="00D65357">
            <w:pPr>
              <w:pStyle w:val="3-"/>
              <w:rPr>
                <w:color w:val="00B050"/>
              </w:rPr>
            </w:pPr>
            <w:r w:rsidRPr="00D65357">
              <w:rPr>
                <w:rFonts w:hint="eastAsia"/>
                <w:color w:val="00B050"/>
              </w:rPr>
              <w:t>//    値が等しい場合、操作は read-modify-write 操作を使用して、</w:t>
            </w:r>
          </w:p>
          <w:p w14:paraId="152B6877" w14:textId="452F01C9" w:rsidR="00D65357" w:rsidRPr="00D65357" w:rsidRDefault="00D65357" w:rsidP="00D65357">
            <w:pPr>
              <w:pStyle w:val="3-"/>
              <w:rPr>
                <w:color w:val="00B050"/>
              </w:rPr>
            </w:pPr>
            <w:r w:rsidRPr="00D65357">
              <w:rPr>
                <w:rFonts w:hint="eastAsia"/>
                <w:color w:val="00B050"/>
              </w:rPr>
              <w:t>//    SuccessOrder によって指定されたメモリ順序制約を適用して、</w:t>
            </w:r>
          </w:p>
          <w:p w14:paraId="3D535162" w14:textId="20F471C7" w:rsidR="00D65357" w:rsidRPr="00D65357" w:rsidRDefault="00D65357" w:rsidP="00D65357">
            <w:pPr>
              <w:pStyle w:val="3-"/>
              <w:rPr>
                <w:color w:val="00B050"/>
              </w:rPr>
            </w:pPr>
            <w:r w:rsidRPr="00D65357">
              <w:rPr>
                <w:rFonts w:hint="eastAsia"/>
                <w:color w:val="00B050"/>
              </w:rPr>
              <w:t>//    *this に格納された値を NewValue と置き換えます。</w:t>
            </w:r>
          </w:p>
          <w:p w14:paraId="4065E043" w14:textId="251DF95E" w:rsidR="00D65357" w:rsidRPr="00D65357" w:rsidRDefault="00D65357" w:rsidP="00D65357">
            <w:pPr>
              <w:pStyle w:val="3-"/>
              <w:rPr>
                <w:color w:val="00B050"/>
              </w:rPr>
            </w:pPr>
            <w:r w:rsidRPr="00D65357">
              <w:rPr>
                <w:rFonts w:hint="eastAsia"/>
                <w:color w:val="00B050"/>
              </w:rPr>
              <w:t>//    値が等しくない場合、操作は *this に格納されている値を使用して Expected を置き換え、</w:t>
            </w:r>
          </w:p>
          <w:p w14:paraId="1F594501" w14:textId="675FDF6A" w:rsidR="00D65357" w:rsidRPr="00D65357" w:rsidRDefault="00D65357" w:rsidP="00D65357">
            <w:pPr>
              <w:pStyle w:val="3-"/>
              <w:rPr>
                <w:color w:val="00B050"/>
              </w:rPr>
            </w:pPr>
            <w:r w:rsidRPr="00D65357">
              <w:rPr>
                <w:rFonts w:hint="eastAsia"/>
                <w:color w:val="00B050"/>
              </w:rPr>
              <w:t xml:space="preserve">//    FailureOrder によって指定されたメモリ順序制約を適用します。 </w:t>
            </w:r>
          </w:p>
          <w:p w14:paraId="3EB908F6" w14:textId="4BBF5E22" w:rsidR="00D65357" w:rsidRPr="00D65357" w:rsidRDefault="00D65357" w:rsidP="00D65357">
            <w:pPr>
              <w:pStyle w:val="3-"/>
              <w:rPr>
                <w:color w:val="00B050"/>
              </w:rPr>
            </w:pPr>
            <w:r w:rsidRPr="00D65357">
              <w:rPr>
                <w:color w:val="00B050"/>
              </w:rPr>
              <w:t>//</w:t>
            </w:r>
          </w:p>
          <w:p w14:paraId="5B9997C9" w14:textId="040A302F" w:rsidR="00D65357" w:rsidRPr="00D65357" w:rsidRDefault="00D65357" w:rsidP="00D65357">
            <w:pPr>
              <w:pStyle w:val="3-"/>
              <w:rPr>
                <w:color w:val="00B050"/>
              </w:rPr>
            </w:pPr>
            <w:r w:rsidRPr="00D65357">
              <w:rPr>
                <w:rFonts w:hint="eastAsia"/>
                <w:color w:val="00B050"/>
              </w:rPr>
              <w:t>//    2 番目の memory_order がないオーバーロードは、SuccessOrder の値に基づく暗黙の FailureOrder を使用します。</w:t>
            </w:r>
          </w:p>
          <w:p w14:paraId="2E60F2BB" w14:textId="0AE67874" w:rsidR="00D65357" w:rsidRPr="00D65357" w:rsidRDefault="00D65357" w:rsidP="00D65357">
            <w:pPr>
              <w:pStyle w:val="3-"/>
              <w:rPr>
                <w:color w:val="00B050"/>
              </w:rPr>
            </w:pPr>
            <w:r w:rsidRPr="00D65357">
              <w:rPr>
                <w:rFonts w:hint="eastAsia"/>
                <w:color w:val="00B050"/>
              </w:rPr>
              <w:t>//    SuccessOrder が memory_order_acq_rel の場合、FailureOrder は memory_order_acquire です。</w:t>
            </w:r>
          </w:p>
          <w:p w14:paraId="584CBB4F" w14:textId="4B835440" w:rsidR="00D65357" w:rsidRPr="00D65357" w:rsidRDefault="00D65357" w:rsidP="00D65357">
            <w:pPr>
              <w:pStyle w:val="3-"/>
              <w:rPr>
                <w:color w:val="00B050"/>
              </w:rPr>
            </w:pPr>
            <w:r w:rsidRPr="00D65357">
              <w:rPr>
                <w:rFonts w:hint="eastAsia"/>
                <w:color w:val="00B050"/>
              </w:rPr>
              <w:t>//    SuccessOrder が memory_order_release の場合、FailureOrder は memory_order_relaxed です。</w:t>
            </w:r>
          </w:p>
          <w:p w14:paraId="12BABB91" w14:textId="7D277B88" w:rsidR="00D65357" w:rsidRPr="00D65357" w:rsidRDefault="00D65357" w:rsidP="00D65357">
            <w:pPr>
              <w:pStyle w:val="3-"/>
              <w:rPr>
                <w:color w:val="00B050"/>
              </w:rPr>
            </w:pPr>
            <w:r w:rsidRPr="00D65357">
              <w:rPr>
                <w:rFonts w:hint="eastAsia"/>
                <w:color w:val="00B050"/>
              </w:rPr>
              <w:t>//    他のすべての場合、FailureOrder は SuccessOrder と等しくなります。</w:t>
            </w:r>
          </w:p>
          <w:p w14:paraId="20BA5270" w14:textId="5E666D17" w:rsidR="00D65357" w:rsidRPr="00D65357" w:rsidRDefault="00D65357" w:rsidP="00D65357">
            <w:pPr>
              <w:pStyle w:val="3-"/>
              <w:rPr>
                <w:color w:val="00B050"/>
              </w:rPr>
            </w:pPr>
            <w:r w:rsidRPr="00D65357">
              <w:rPr>
                <w:color w:val="00B050"/>
              </w:rPr>
              <w:t>//</w:t>
            </w:r>
          </w:p>
          <w:p w14:paraId="26F96556" w14:textId="63C86790" w:rsidR="00D65357" w:rsidRPr="00D65357" w:rsidRDefault="00D65357" w:rsidP="00D65357">
            <w:pPr>
              <w:pStyle w:val="3-"/>
              <w:rPr>
                <w:color w:val="00B050"/>
              </w:rPr>
            </w:pPr>
            <w:r w:rsidRPr="00D65357">
              <w:rPr>
                <w:rFonts w:hint="eastAsia"/>
                <w:color w:val="00B050"/>
              </w:rPr>
              <w:t>//    2 つの memory_order パラメーターを受け取るオーバーロードの場合、</w:t>
            </w:r>
          </w:p>
          <w:p w14:paraId="48B15521" w14:textId="43961892" w:rsidR="00D65357" w:rsidRPr="00D65357" w:rsidRDefault="00D65357" w:rsidP="00D65357">
            <w:pPr>
              <w:pStyle w:val="3-"/>
              <w:rPr>
                <w:color w:val="00B050"/>
              </w:rPr>
            </w:pPr>
            <w:r w:rsidRPr="00D65357">
              <w:rPr>
                <w:rFonts w:hint="eastAsia"/>
                <w:color w:val="00B050"/>
              </w:rPr>
              <w:t>//    FailureOrder の値は memory_order_release または memory_order_acq_rel ではない必要があり、</w:t>
            </w:r>
          </w:p>
          <w:p w14:paraId="561BB85E" w14:textId="4E19ACE1" w:rsidR="00D65357" w:rsidRPr="00D65357" w:rsidRDefault="00D65357" w:rsidP="00D65357">
            <w:pPr>
              <w:pStyle w:val="3-"/>
              <w:rPr>
                <w:color w:val="00B050"/>
              </w:rPr>
            </w:pPr>
            <w:r w:rsidRPr="00D65357">
              <w:rPr>
                <w:rFonts w:hint="eastAsia"/>
                <w:color w:val="00B050"/>
              </w:rPr>
              <w:t>//    かつ SuccessOrder の値よりも強い値ではない必要があります。</w:t>
            </w:r>
          </w:p>
          <w:p w14:paraId="007CBEC7" w14:textId="57B01E2E" w:rsidR="00D65357" w:rsidRPr="00D65357" w:rsidRDefault="00D65357" w:rsidP="00D65357">
            <w:pPr>
              <w:pStyle w:val="3-"/>
              <w:rPr>
                <w:color w:val="00B050"/>
              </w:rPr>
            </w:pPr>
            <w:r w:rsidRPr="00D65357">
              <w:rPr>
                <w:color w:val="00B050"/>
              </w:rPr>
              <w:t>//</w:t>
            </w:r>
          </w:p>
          <w:p w14:paraId="4CAF767D" w14:textId="1DB38018" w:rsidR="00D65357" w:rsidRPr="00D65357" w:rsidRDefault="00D65357" w:rsidP="00D65357">
            <w:pPr>
              <w:pStyle w:val="3-"/>
              <w:rPr>
                <w:color w:val="00B050"/>
              </w:rPr>
            </w:pPr>
            <w:r w:rsidRPr="00D65357">
              <w:rPr>
                <w:rFonts w:hint="eastAsia"/>
                <w:color w:val="00B050"/>
              </w:rPr>
              <w:t>//【compare_exchange_weak() のみの解説】</w:t>
            </w:r>
          </w:p>
          <w:p w14:paraId="02617AF9" w14:textId="57766295" w:rsidR="00D65357" w:rsidRPr="00D65357" w:rsidRDefault="00D65357" w:rsidP="00D65357">
            <w:pPr>
              <w:pStyle w:val="3-"/>
              <w:rPr>
                <w:color w:val="00B050"/>
              </w:rPr>
            </w:pPr>
            <w:r w:rsidRPr="00D65357">
              <w:rPr>
                <w:rFonts w:hint="eastAsia"/>
                <w:color w:val="00B050"/>
              </w:rPr>
              <w:t>//    比較された値が同一の場合、弱いアトミック比較および交換操作は交換を実行します。</w:t>
            </w:r>
          </w:p>
          <w:p w14:paraId="70B74E10" w14:textId="6E594BD0" w:rsidR="00D65357" w:rsidRPr="00D65357" w:rsidRDefault="00D65357" w:rsidP="00D65357">
            <w:pPr>
              <w:pStyle w:val="3-"/>
              <w:rPr>
                <w:color w:val="00B050"/>
              </w:rPr>
            </w:pPr>
            <w:r w:rsidRPr="00D65357">
              <w:rPr>
                <w:rFonts w:hint="eastAsia"/>
                <w:color w:val="00B050"/>
              </w:rPr>
              <w:t>//    値が同じでない場合、操作による交換の実行は保証されません。</w:t>
            </w:r>
          </w:p>
          <w:p w14:paraId="433AB114" w14:textId="3639299D" w:rsidR="00D65357" w:rsidRPr="00D65357" w:rsidRDefault="00D65357" w:rsidP="00D65357">
            <w:pPr>
              <w:pStyle w:val="3-"/>
              <w:rPr>
                <w:color w:val="00B050"/>
              </w:rPr>
            </w:pPr>
            <w:r w:rsidRPr="00D65357">
              <w:rPr>
                <w:color w:val="00B050"/>
              </w:rPr>
              <w:t>//</w:t>
            </w:r>
          </w:p>
          <w:p w14:paraId="3DA82103" w14:textId="5D376DCC" w:rsidR="00D65357" w:rsidRPr="00D65357" w:rsidRDefault="00D65357" w:rsidP="00D65357">
            <w:pPr>
              <w:pStyle w:val="3-"/>
              <w:rPr>
                <w:color w:val="00B050"/>
              </w:rPr>
            </w:pPr>
            <w:r w:rsidRPr="00D65357">
              <w:rPr>
                <w:rFonts w:hint="eastAsia"/>
                <w:color w:val="00B050"/>
              </w:rPr>
              <w:t>//【メソッドの使い分け】  http://d.hatena.ne.jp/yohhoy/20120725/p1</w:t>
            </w:r>
          </w:p>
          <w:p w14:paraId="76073446" w14:textId="33ACEDDE" w:rsidR="00D65357" w:rsidRPr="00D65357" w:rsidRDefault="00D65357" w:rsidP="00D65357">
            <w:pPr>
              <w:pStyle w:val="3-"/>
              <w:rPr>
                <w:color w:val="00B050"/>
              </w:rPr>
            </w:pPr>
            <w:r w:rsidRPr="00D65357">
              <w:rPr>
                <w:rFonts w:hint="eastAsia"/>
                <w:color w:val="00B050"/>
              </w:rPr>
              <w:t>//・アルゴリズム上、CAS操作をループで括る必要があれば compare_exchange_weak を利用する。</w:t>
            </w:r>
          </w:p>
          <w:p w14:paraId="0D6D4683" w14:textId="15CF65E8" w:rsidR="00D65357" w:rsidRPr="00D65357" w:rsidRDefault="00D65357" w:rsidP="00D65357">
            <w:pPr>
              <w:pStyle w:val="3-"/>
              <w:rPr>
                <w:color w:val="00B050"/>
              </w:rPr>
            </w:pPr>
            <w:r w:rsidRPr="00D65357">
              <w:rPr>
                <w:rFonts w:hint="eastAsia"/>
                <w:color w:val="00B050"/>
              </w:rPr>
              <w:t>//　（例：一般的なLock-Freeアルゴリズム実装など）</w:t>
            </w:r>
          </w:p>
          <w:p w14:paraId="3436C46A" w14:textId="048F349A" w:rsidR="00D65357" w:rsidRPr="00D65357" w:rsidRDefault="00D65357" w:rsidP="00D65357">
            <w:pPr>
              <w:pStyle w:val="3-"/>
              <w:rPr>
                <w:color w:val="00B050"/>
              </w:rPr>
            </w:pPr>
            <w:r w:rsidRPr="00D65357">
              <w:rPr>
                <w:rFonts w:hint="eastAsia"/>
                <w:color w:val="00B050"/>
              </w:rPr>
              <w:t>//・アルゴリズム上の制約が無く、かつspurious failureを許容しない場合は compare_exchange_strong を利用する。</w:t>
            </w:r>
          </w:p>
          <w:p w14:paraId="3419F285" w14:textId="5612AEA7" w:rsidR="00D65357" w:rsidRPr="00D65357" w:rsidRDefault="00D65357" w:rsidP="00D65357">
            <w:pPr>
              <w:pStyle w:val="3-"/>
              <w:rPr>
                <w:color w:val="00B050"/>
              </w:rPr>
            </w:pPr>
            <w:r w:rsidRPr="00D65357">
              <w:rPr>
                <w:rFonts w:hint="eastAsia"/>
                <w:color w:val="00B050"/>
              </w:rPr>
              <w:t>//　（例：pthread spinlock相当のtrylock操作実装 * 2）</w:t>
            </w:r>
          </w:p>
          <w:p w14:paraId="6279B440" w14:textId="6669E3D1" w:rsidR="00D65357" w:rsidRPr="00D65357" w:rsidRDefault="00D65357" w:rsidP="00D65357">
            <w:pPr>
              <w:pStyle w:val="3-"/>
              <w:rPr>
                <w:color w:val="00B050"/>
              </w:rPr>
            </w:pPr>
            <w:r w:rsidRPr="00D65357">
              <w:rPr>
                <w:rFonts w:hint="eastAsia"/>
                <w:color w:val="00B050"/>
              </w:rPr>
              <w:t>//【メソッドの使い分け要約】</w:t>
            </w:r>
          </w:p>
          <w:p w14:paraId="7204F694" w14:textId="22A92C1B" w:rsidR="00D65357" w:rsidRPr="00D65357" w:rsidRDefault="00D65357" w:rsidP="00D65357">
            <w:pPr>
              <w:pStyle w:val="3-"/>
              <w:rPr>
                <w:color w:val="00B050"/>
              </w:rPr>
            </w:pPr>
            <w:r w:rsidRPr="00D65357">
              <w:rPr>
                <w:rFonts w:hint="eastAsia"/>
                <w:color w:val="00B050"/>
              </w:rPr>
              <w:t>//・ループ処理は compare_exchange_weak でOK。</w:t>
            </w:r>
          </w:p>
          <w:p w14:paraId="43748B38" w14:textId="73914194" w:rsidR="00D65357" w:rsidRPr="00D65357" w:rsidRDefault="00D65357" w:rsidP="00D65357">
            <w:pPr>
              <w:pStyle w:val="3-"/>
              <w:rPr>
                <w:color w:val="00B050"/>
              </w:rPr>
            </w:pPr>
            <w:r w:rsidRPr="00D65357">
              <w:rPr>
                <w:rFonts w:hint="eastAsia"/>
                <w:color w:val="00B050"/>
              </w:rPr>
              <w:t>//・ループ処理以外の（交換の取りこぼしがあってはならない）場面では compare_exchange_strong を使用。</w:t>
            </w:r>
          </w:p>
          <w:p w14:paraId="690DBC22" w14:textId="5A34956A" w:rsidR="00D65357" w:rsidRPr="00D65357" w:rsidRDefault="00D65357" w:rsidP="00D65357">
            <w:pPr>
              <w:pStyle w:val="3-"/>
              <w:rPr>
                <w:color w:val="00B050"/>
              </w:rPr>
            </w:pPr>
            <w:r w:rsidRPr="00D65357">
              <w:rPr>
                <w:rFonts w:hint="eastAsia"/>
                <w:color w:val="00B050"/>
              </w:rPr>
              <w:t>//【SuccessOrderとFailureOrderの使い分け要約】</w:t>
            </w:r>
          </w:p>
          <w:p w14:paraId="4EF7478E" w14:textId="032262DA" w:rsidR="00D65357" w:rsidRPr="00D65357" w:rsidRDefault="00D65357" w:rsidP="00D65357">
            <w:pPr>
              <w:pStyle w:val="3-"/>
              <w:rPr>
                <w:color w:val="00B050"/>
              </w:rPr>
            </w:pPr>
            <w:r w:rsidRPr="00D65357">
              <w:rPr>
                <w:rFonts w:hint="eastAsia"/>
                <w:color w:val="00B050"/>
              </w:rPr>
              <w:t>//・SuccessOrderは、条件成立時の *this ← NewValue に用いられる。「読み書き可能」なメモリオーダーである必要がある。</w:t>
            </w:r>
          </w:p>
          <w:p w14:paraId="5C7875D1" w14:textId="658A7059" w:rsidR="00D65357" w:rsidRPr="00DD51B6" w:rsidRDefault="00D65357" w:rsidP="00D65357">
            <w:pPr>
              <w:pStyle w:val="3-"/>
            </w:pPr>
            <w:r w:rsidRPr="00D65357">
              <w:rPr>
                <w:rFonts w:hint="eastAsia"/>
                <w:color w:val="00B050"/>
              </w:rPr>
              <w:t>//・FailureOrderは、条件不成立時の Expected ← *this に用いられる。「書き込み可能」なメモリオーダーである必要がある。</w:t>
            </w:r>
          </w:p>
        </w:tc>
      </w:tr>
    </w:tbl>
    <w:p w14:paraId="60EA1E3C" w14:textId="77EFBE23" w:rsidR="0036070F" w:rsidRDefault="0036070F" w:rsidP="0036070F">
      <w:pPr>
        <w:pStyle w:val="2"/>
      </w:pPr>
      <w:bookmarkStart w:id="140" w:name="_Toc379553583"/>
      <w:r>
        <w:rPr>
          <w:rFonts w:hint="eastAsia"/>
        </w:rPr>
        <w:lastRenderedPageBreak/>
        <w:t>C</w:t>
      </w:r>
      <w:r>
        <w:t>all Once</w:t>
      </w:r>
      <w:bookmarkEnd w:id="140"/>
      <w:r w:rsidR="00A45D66">
        <w:fldChar w:fldCharType="begin"/>
      </w:r>
      <w:r w:rsidR="00A45D66">
        <w:instrText xml:space="preserve"> XE "</w:instrText>
      </w:r>
      <w:r w:rsidR="00A45D66">
        <w:rPr>
          <w:rFonts w:hint="eastAsia"/>
        </w:rPr>
        <w:instrText>CallOnce</w:instrText>
      </w:r>
      <w:r w:rsidR="00A45D66">
        <w:instrText>" \y “</w:instrText>
      </w:r>
      <w:r w:rsidR="00A45D66">
        <w:rPr>
          <w:rFonts w:hint="eastAsia"/>
        </w:rPr>
        <w:instrText>CallOnce</w:instrText>
      </w:r>
      <w:r w:rsidR="00A45D66">
        <w:instrText xml:space="preserve">” </w:instrText>
      </w:r>
      <w:r w:rsidR="00A45D66">
        <w:fldChar w:fldCharType="end"/>
      </w:r>
    </w:p>
    <w:p w14:paraId="7FB673DE" w14:textId="5BE06771" w:rsidR="00831B2B" w:rsidRDefault="00831B2B" w:rsidP="006852C6">
      <w:pPr>
        <w:pStyle w:val="a9"/>
        <w:ind w:firstLine="283"/>
      </w:pPr>
      <w:r>
        <w:t>「</w:t>
      </w:r>
      <w:r>
        <w:t>Call Once</w:t>
      </w:r>
      <w:r>
        <w:t>」（コール・ワンス）により、</w:t>
      </w:r>
      <w:r w:rsidR="006852C6">
        <w:t>多数のスレッド</w:t>
      </w:r>
      <w:r>
        <w:t>を</w:t>
      </w:r>
      <w:r w:rsidR="006852C6">
        <w:t>実行</w:t>
      </w:r>
      <w:r>
        <w:t>した際に、</w:t>
      </w:r>
      <w:r w:rsidR="006852C6">
        <w:t>最初の</w:t>
      </w:r>
      <w:r w:rsidR="006852C6">
        <w:t>1</w:t>
      </w:r>
      <w:r w:rsidR="006852C6">
        <w:t>回だけ</w:t>
      </w:r>
      <w:r>
        <w:t>実行したい処理を設定することができる。</w:t>
      </w:r>
    </w:p>
    <w:p w14:paraId="3DFFEB00" w14:textId="366283C4" w:rsidR="006852C6" w:rsidRDefault="00831B2B" w:rsidP="006852C6">
      <w:pPr>
        <w:pStyle w:val="a9"/>
        <w:ind w:firstLine="283"/>
      </w:pPr>
      <w:r>
        <w:t>初期化処理に有用であるため、いつインスタンス化されるかわからない「シングルトンパターン」に応用されたりしている。</w:t>
      </w:r>
    </w:p>
    <w:p w14:paraId="7C65BDE8" w14:textId="74886122" w:rsidR="00831B2B" w:rsidRPr="006852C6" w:rsidRDefault="00831B2B" w:rsidP="006852C6">
      <w:pPr>
        <w:pStyle w:val="a9"/>
        <w:ind w:firstLine="283"/>
      </w:pPr>
      <w:r>
        <w:t>CallOnce</w:t>
      </w:r>
      <w:r>
        <w:t>を活用したスレッドセーフなシングルトンパターンについては、別紙の「</w:t>
      </w:r>
      <w:r w:rsidRPr="00831B2B">
        <w:rPr>
          <w:rFonts w:hint="eastAsia"/>
        </w:rPr>
        <w:t>効率化と安全性のためのロック制御</w:t>
      </w:r>
      <w:r>
        <w:t>」にて詳述する。</w:t>
      </w:r>
    </w:p>
    <w:p w14:paraId="1096CEDF" w14:textId="4518BDEC" w:rsidR="0036070F" w:rsidRDefault="00DF7C5C" w:rsidP="0036070F">
      <w:pPr>
        <w:pStyle w:val="3"/>
      </w:pPr>
      <w:bookmarkStart w:id="141" w:name="_Toc379553584"/>
      <w:r>
        <w:t>P</w:t>
      </w:r>
      <w:r>
        <w:rPr>
          <w:rFonts w:hint="eastAsia"/>
        </w:rPr>
        <w:t>OSIX</w:t>
      </w:r>
      <w:r>
        <w:rPr>
          <w:rFonts w:hint="eastAsia"/>
        </w:rPr>
        <w:t>スレッド</w:t>
      </w:r>
      <w:r w:rsidR="00831B2B">
        <w:t>ライブラリ</w:t>
      </w:r>
      <w:r w:rsidR="0036070F">
        <w:rPr>
          <w:rFonts w:hint="eastAsia"/>
        </w:rPr>
        <w:t>版</w:t>
      </w:r>
      <w:bookmarkEnd w:id="141"/>
      <w:r w:rsidR="00A45D66">
        <w:fldChar w:fldCharType="begin"/>
      </w:r>
      <w:r w:rsidR="00A45D66">
        <w:instrText xml:space="preserve"> XE "CallOnce:POSIX</w:instrText>
      </w:r>
      <w:r w:rsidR="00A45D66">
        <w:rPr>
          <w:rFonts w:hint="eastAsia"/>
        </w:rPr>
        <w:instrText>スレッドライブラリ版</w:instrText>
      </w:r>
      <w:r w:rsidR="00A45D66">
        <w:instrText>" \y “</w:instrText>
      </w:r>
      <w:r w:rsidR="00A45D66">
        <w:rPr>
          <w:rFonts w:hint="eastAsia"/>
        </w:rPr>
        <w:instrText>CallOnce:POSIX</w:instrText>
      </w:r>
      <w:r w:rsidR="00A45D66">
        <w:rPr>
          <w:rFonts w:hint="eastAsia"/>
        </w:rPr>
        <w:instrText>すれっどらいぶらりばん</w:instrText>
      </w:r>
      <w:r w:rsidR="00A45D66">
        <w:instrText xml:space="preserve">” </w:instrText>
      </w:r>
      <w:r w:rsidR="00A45D66">
        <w:fldChar w:fldCharType="end"/>
      </w:r>
    </w:p>
    <w:p w14:paraId="048B0A25" w14:textId="54F270F1" w:rsidR="0036070F" w:rsidRDefault="00DF7C5C" w:rsidP="0036070F">
      <w:pPr>
        <w:pStyle w:val="aa"/>
        <w:ind w:left="447" w:firstLine="283"/>
      </w:pPr>
      <w:r>
        <w:rPr>
          <w:rFonts w:hint="eastAsia"/>
        </w:rPr>
        <w:t>POSIX</w:t>
      </w:r>
      <w:r>
        <w:rPr>
          <w:rFonts w:hint="eastAsia"/>
        </w:rPr>
        <w:t>スレッド</w:t>
      </w:r>
      <w:r w:rsidR="0036070F">
        <w:rPr>
          <w:rFonts w:hint="eastAsia"/>
        </w:rPr>
        <w:t>ライブラリ</w:t>
      </w:r>
      <w:r w:rsidR="00831B2B">
        <w:rPr>
          <w:rFonts w:hint="eastAsia"/>
        </w:rPr>
        <w:t>版の</w:t>
      </w:r>
      <w:r w:rsidR="00831B2B">
        <w:rPr>
          <w:rFonts w:hint="eastAsia"/>
        </w:rPr>
        <w:t>CallOnce</w:t>
      </w:r>
      <w:r w:rsidR="0036070F">
        <w:rPr>
          <w:rFonts w:hint="eastAsia"/>
        </w:rPr>
        <w:t>。</w:t>
      </w:r>
    </w:p>
    <w:p w14:paraId="134D7049" w14:textId="44D2D11B" w:rsidR="004B42D8" w:rsidRDefault="00DF7C5C" w:rsidP="004B42D8">
      <w:pPr>
        <w:pStyle w:val="aa"/>
        <w:keepNext/>
        <w:widowControl/>
        <w:spacing w:beforeLines="50" w:before="180"/>
        <w:ind w:leftChars="203" w:left="447" w:hangingChars="10" w:hanging="21"/>
      </w:pPr>
      <w:r>
        <w:rPr>
          <w:rFonts w:hint="eastAsia"/>
        </w:rPr>
        <w:t>POSIX</w:t>
      </w:r>
      <w:r>
        <w:rPr>
          <w:rFonts w:hint="eastAsia"/>
        </w:rPr>
        <w:t>スレッド</w:t>
      </w:r>
      <w:r w:rsidR="00831B2B">
        <w:rPr>
          <w:rFonts w:hint="eastAsia"/>
        </w:rPr>
        <w:t>ライブラリ版の</w:t>
      </w:r>
      <w:r w:rsidR="00831B2B">
        <w:rPr>
          <w:rFonts w:hint="eastAsia"/>
        </w:rPr>
        <w:t>CallOnce</w:t>
      </w:r>
      <w:r w:rsidR="00831B2B">
        <w:rPr>
          <w:rFonts w:hint="eastAsia"/>
        </w:rPr>
        <w:t>のサンプル</w:t>
      </w:r>
      <w:r w:rsidR="004B42D8">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41334A5" w14:textId="77777777" w:rsidTr="000A1665">
        <w:tc>
          <w:tcPr>
            <w:tcW w:w="8494" w:type="dxa"/>
          </w:tcPr>
          <w:p w14:paraId="4BD2DFC7" w14:textId="77777777" w:rsidR="00BE3E5A" w:rsidRDefault="00BE3E5A" w:rsidP="00BE3E5A">
            <w:pPr>
              <w:pStyle w:val="3-"/>
            </w:pPr>
            <w:r>
              <w:t>#include &lt;stdio.h&gt;</w:t>
            </w:r>
          </w:p>
          <w:p w14:paraId="73DFC289" w14:textId="77777777" w:rsidR="00BE3E5A" w:rsidRDefault="00BE3E5A" w:rsidP="00BE3E5A">
            <w:pPr>
              <w:pStyle w:val="3-"/>
            </w:pPr>
            <w:r>
              <w:t>#include &lt;stdlib.h&gt;</w:t>
            </w:r>
          </w:p>
          <w:p w14:paraId="6A36FB87" w14:textId="77777777" w:rsidR="00BE3E5A" w:rsidRDefault="00BE3E5A" w:rsidP="00BE3E5A">
            <w:pPr>
              <w:pStyle w:val="3-"/>
            </w:pPr>
          </w:p>
          <w:p w14:paraId="5A5C4A53" w14:textId="77777777" w:rsidR="00BE3E5A" w:rsidRPr="008302A3" w:rsidRDefault="00BE3E5A" w:rsidP="00BE3E5A">
            <w:pPr>
              <w:pStyle w:val="3-"/>
              <w:rPr>
                <w:color w:val="FF0000"/>
              </w:rPr>
            </w:pPr>
            <w:r w:rsidRPr="008302A3">
              <w:rPr>
                <w:color w:val="FF0000"/>
              </w:rPr>
              <w:t>#include &lt;pthread.h&gt;</w:t>
            </w:r>
          </w:p>
          <w:p w14:paraId="219C3BA7" w14:textId="77777777" w:rsidR="00BE3E5A" w:rsidRDefault="00BE3E5A" w:rsidP="00BE3E5A">
            <w:pPr>
              <w:pStyle w:val="3-"/>
            </w:pPr>
            <w:r>
              <w:lastRenderedPageBreak/>
              <w:t>#include &lt;unistd.h&gt;</w:t>
            </w:r>
          </w:p>
          <w:p w14:paraId="01A945EC" w14:textId="77777777" w:rsidR="00BE3E5A" w:rsidRDefault="00BE3E5A" w:rsidP="00BE3E5A">
            <w:pPr>
              <w:pStyle w:val="3-"/>
            </w:pPr>
          </w:p>
          <w:p w14:paraId="55EC1073" w14:textId="77777777" w:rsidR="00BE3E5A" w:rsidRPr="008302A3" w:rsidRDefault="00BE3E5A" w:rsidP="00BE3E5A">
            <w:pPr>
              <w:pStyle w:val="3-"/>
              <w:rPr>
                <w:color w:val="00B050"/>
              </w:rPr>
            </w:pPr>
            <w:r w:rsidRPr="008302A3">
              <w:rPr>
                <w:rFonts w:hint="eastAsia"/>
                <w:color w:val="00B050"/>
              </w:rPr>
              <w:t>//CallOnce制御用変数</w:t>
            </w:r>
          </w:p>
          <w:p w14:paraId="5C4001F0" w14:textId="77777777" w:rsidR="00BE3E5A" w:rsidRPr="008302A3" w:rsidRDefault="00BE3E5A" w:rsidP="00BE3E5A">
            <w:pPr>
              <w:pStyle w:val="3-"/>
              <w:rPr>
                <w:color w:val="FF0000"/>
              </w:rPr>
            </w:pPr>
            <w:r w:rsidRPr="008302A3">
              <w:rPr>
                <w:color w:val="FF0000"/>
              </w:rPr>
              <w:t>pthread_once_t s_onceFlag = PTHREAD_ONCE_INIT;</w:t>
            </w:r>
          </w:p>
          <w:p w14:paraId="1E974AA7" w14:textId="77777777" w:rsidR="00BE3E5A" w:rsidRDefault="00BE3E5A" w:rsidP="00BE3E5A">
            <w:pPr>
              <w:pStyle w:val="3-"/>
            </w:pPr>
          </w:p>
          <w:p w14:paraId="2D17A2D0" w14:textId="77777777" w:rsidR="00BE3E5A" w:rsidRPr="008302A3" w:rsidRDefault="00BE3E5A" w:rsidP="00BE3E5A">
            <w:pPr>
              <w:pStyle w:val="3-"/>
              <w:rPr>
                <w:color w:val="00B050"/>
              </w:rPr>
            </w:pPr>
            <w:r w:rsidRPr="008302A3">
              <w:rPr>
                <w:rFonts w:hint="eastAsia"/>
                <w:color w:val="00B050"/>
              </w:rPr>
              <w:t>//CallOnce処理関数</w:t>
            </w:r>
          </w:p>
          <w:p w14:paraId="7ECDDD9A" w14:textId="77777777" w:rsidR="00BE3E5A" w:rsidRPr="008302A3" w:rsidRDefault="00BE3E5A" w:rsidP="00BE3E5A">
            <w:pPr>
              <w:pStyle w:val="3-"/>
              <w:rPr>
                <w:color w:val="FF0000"/>
              </w:rPr>
            </w:pPr>
            <w:r w:rsidRPr="008302A3">
              <w:rPr>
                <w:color w:val="FF0000"/>
              </w:rPr>
              <w:t>void callOnceFunc()</w:t>
            </w:r>
          </w:p>
          <w:p w14:paraId="3ABB4732" w14:textId="77777777" w:rsidR="00BE3E5A" w:rsidRDefault="00BE3E5A" w:rsidP="00BE3E5A">
            <w:pPr>
              <w:pStyle w:val="3-"/>
            </w:pPr>
            <w:r>
              <w:t>{</w:t>
            </w:r>
          </w:p>
          <w:p w14:paraId="3DA71285" w14:textId="77777777" w:rsidR="00BE3E5A" w:rsidRDefault="00BE3E5A" w:rsidP="00BE3E5A">
            <w:pPr>
              <w:pStyle w:val="3-"/>
            </w:pPr>
            <w:r>
              <w:rPr>
                <w:rFonts w:hint="eastAsia"/>
              </w:rPr>
              <w:tab/>
            </w:r>
            <w:r w:rsidRPr="008302A3">
              <w:rPr>
                <w:rFonts w:hint="eastAsia"/>
                <w:color w:val="00B050"/>
              </w:rPr>
              <w:t>//CallOnce処理開始</w:t>
            </w:r>
          </w:p>
          <w:p w14:paraId="4D7E4B7C" w14:textId="77777777" w:rsidR="00BE3E5A" w:rsidRDefault="00BE3E5A" w:rsidP="00BE3E5A">
            <w:pPr>
              <w:pStyle w:val="3-"/>
            </w:pPr>
            <w:r>
              <w:rPr>
                <w:rFonts w:hint="eastAsia"/>
              </w:rPr>
              <w:tab/>
              <w:t>printf("CallOnce処理：初期化中...\n");</w:t>
            </w:r>
          </w:p>
          <w:p w14:paraId="0122C5B8" w14:textId="77777777" w:rsidR="00BE3E5A" w:rsidRDefault="00BE3E5A" w:rsidP="00BE3E5A">
            <w:pPr>
              <w:pStyle w:val="3-"/>
            </w:pPr>
            <w:r>
              <w:tab/>
              <w:t>fflush(stdout);</w:t>
            </w:r>
          </w:p>
          <w:p w14:paraId="2E07C603" w14:textId="77777777" w:rsidR="00BE3E5A" w:rsidRDefault="00BE3E5A" w:rsidP="00BE3E5A">
            <w:pPr>
              <w:pStyle w:val="3-"/>
            </w:pPr>
          </w:p>
          <w:p w14:paraId="7B443455" w14:textId="77777777" w:rsidR="00BE3E5A" w:rsidRDefault="00BE3E5A" w:rsidP="00BE3E5A">
            <w:pPr>
              <w:pStyle w:val="3-"/>
            </w:pPr>
            <w:r>
              <w:rPr>
                <w:rFonts w:hint="eastAsia"/>
              </w:rPr>
              <w:tab/>
            </w:r>
            <w:r w:rsidRPr="008302A3">
              <w:rPr>
                <w:rFonts w:hint="eastAsia"/>
                <w:color w:val="00B050"/>
              </w:rPr>
              <w:t>//1秒スリープ</w:t>
            </w:r>
          </w:p>
          <w:p w14:paraId="0298A505" w14:textId="77777777" w:rsidR="00BE3E5A" w:rsidRDefault="00BE3E5A" w:rsidP="00BE3E5A">
            <w:pPr>
              <w:pStyle w:val="3-"/>
            </w:pPr>
            <w:r>
              <w:tab/>
              <w:t>sleep(1);</w:t>
            </w:r>
          </w:p>
          <w:p w14:paraId="34FF5D8D" w14:textId="77777777" w:rsidR="00BE3E5A" w:rsidRDefault="00BE3E5A" w:rsidP="00BE3E5A">
            <w:pPr>
              <w:pStyle w:val="3-"/>
            </w:pPr>
          </w:p>
          <w:p w14:paraId="43B4AE8F" w14:textId="77777777" w:rsidR="00BE3E5A" w:rsidRDefault="00BE3E5A" w:rsidP="00BE3E5A">
            <w:pPr>
              <w:pStyle w:val="3-"/>
            </w:pPr>
            <w:r>
              <w:rPr>
                <w:rFonts w:hint="eastAsia"/>
              </w:rPr>
              <w:tab/>
            </w:r>
            <w:r w:rsidRPr="008302A3">
              <w:rPr>
                <w:rFonts w:hint="eastAsia"/>
                <w:color w:val="00B050"/>
              </w:rPr>
              <w:t>//CallOnce処理終了</w:t>
            </w:r>
          </w:p>
          <w:p w14:paraId="0599879C" w14:textId="77777777" w:rsidR="00BE3E5A" w:rsidRDefault="00BE3E5A" w:rsidP="00BE3E5A">
            <w:pPr>
              <w:pStyle w:val="3-"/>
            </w:pPr>
            <w:r>
              <w:rPr>
                <w:rFonts w:hint="eastAsia"/>
              </w:rPr>
              <w:tab/>
              <w:t>printf("CallOnce処理：終了\n");</w:t>
            </w:r>
          </w:p>
          <w:p w14:paraId="6DF40F1C" w14:textId="77777777" w:rsidR="00BE3E5A" w:rsidRDefault="00BE3E5A" w:rsidP="00BE3E5A">
            <w:pPr>
              <w:pStyle w:val="3-"/>
            </w:pPr>
            <w:r>
              <w:tab/>
              <w:t>fflush(stdout);</w:t>
            </w:r>
          </w:p>
          <w:p w14:paraId="46F4A227" w14:textId="77777777" w:rsidR="00BE3E5A" w:rsidRDefault="00BE3E5A" w:rsidP="00BE3E5A">
            <w:pPr>
              <w:pStyle w:val="3-"/>
            </w:pPr>
            <w:r>
              <w:t>}</w:t>
            </w:r>
          </w:p>
          <w:p w14:paraId="31FD8B1C" w14:textId="77777777" w:rsidR="00BE3E5A" w:rsidRDefault="00BE3E5A" w:rsidP="00BE3E5A">
            <w:pPr>
              <w:pStyle w:val="3-"/>
            </w:pPr>
          </w:p>
          <w:p w14:paraId="66CE7BF3" w14:textId="77777777" w:rsidR="00BE3E5A" w:rsidRPr="008302A3" w:rsidRDefault="00BE3E5A" w:rsidP="00BE3E5A">
            <w:pPr>
              <w:pStyle w:val="3-"/>
              <w:rPr>
                <w:color w:val="00B050"/>
              </w:rPr>
            </w:pPr>
            <w:r w:rsidRPr="008302A3">
              <w:rPr>
                <w:rFonts w:hint="eastAsia"/>
                <w:color w:val="00B050"/>
              </w:rPr>
              <w:t>//スレッド</w:t>
            </w:r>
          </w:p>
          <w:p w14:paraId="1A75FDC2" w14:textId="77777777" w:rsidR="00BE3E5A" w:rsidRDefault="00BE3E5A" w:rsidP="00BE3E5A">
            <w:pPr>
              <w:pStyle w:val="3-"/>
            </w:pPr>
            <w:r>
              <w:t>void* threadFunc(void* param_p)</w:t>
            </w:r>
          </w:p>
          <w:p w14:paraId="3B94C535" w14:textId="77777777" w:rsidR="00BE3E5A" w:rsidRDefault="00BE3E5A" w:rsidP="00BE3E5A">
            <w:pPr>
              <w:pStyle w:val="3-"/>
            </w:pPr>
            <w:r>
              <w:t>{</w:t>
            </w:r>
          </w:p>
          <w:p w14:paraId="555E51E7" w14:textId="77777777" w:rsidR="00BE3E5A" w:rsidRDefault="00BE3E5A" w:rsidP="00BE3E5A">
            <w:pPr>
              <w:pStyle w:val="3-"/>
            </w:pPr>
            <w:r>
              <w:rPr>
                <w:rFonts w:hint="eastAsia"/>
              </w:rPr>
              <w:tab/>
            </w:r>
            <w:r w:rsidRPr="008302A3">
              <w:rPr>
                <w:rFonts w:hint="eastAsia"/>
                <w:color w:val="00B050"/>
              </w:rPr>
              <w:t>//パラメータ受け取り</w:t>
            </w:r>
          </w:p>
          <w:p w14:paraId="1E78E7FB" w14:textId="77777777" w:rsidR="00BE3E5A" w:rsidRDefault="00BE3E5A" w:rsidP="00BE3E5A">
            <w:pPr>
              <w:pStyle w:val="3-"/>
            </w:pPr>
            <w:r>
              <w:tab/>
              <w:t>const char* name = static_cast&lt;const char*&gt;(param_p);</w:t>
            </w:r>
          </w:p>
          <w:p w14:paraId="1F685297" w14:textId="77777777" w:rsidR="00BE3E5A" w:rsidRDefault="00BE3E5A" w:rsidP="00BE3E5A">
            <w:pPr>
              <w:pStyle w:val="3-"/>
            </w:pPr>
          </w:p>
          <w:p w14:paraId="00352C7F" w14:textId="77777777" w:rsidR="00BE3E5A" w:rsidRDefault="00BE3E5A" w:rsidP="00BE3E5A">
            <w:pPr>
              <w:pStyle w:val="3-"/>
            </w:pPr>
            <w:r>
              <w:rPr>
                <w:rFonts w:hint="eastAsia"/>
              </w:rPr>
              <w:tab/>
            </w:r>
            <w:r w:rsidRPr="008302A3">
              <w:rPr>
                <w:rFonts w:hint="eastAsia"/>
                <w:color w:val="00B050"/>
              </w:rPr>
              <w:t>//開始</w:t>
            </w:r>
          </w:p>
          <w:p w14:paraId="12F8BC1C" w14:textId="77777777" w:rsidR="00BE3E5A" w:rsidRDefault="00BE3E5A" w:rsidP="00BE3E5A">
            <w:pPr>
              <w:pStyle w:val="3-"/>
            </w:pPr>
            <w:r>
              <w:tab/>
              <w:t>printf("- begin:%s -\n", name);</w:t>
            </w:r>
          </w:p>
          <w:p w14:paraId="6B554BF2" w14:textId="77777777" w:rsidR="00BE3E5A" w:rsidRDefault="00BE3E5A" w:rsidP="00BE3E5A">
            <w:pPr>
              <w:pStyle w:val="3-"/>
            </w:pPr>
            <w:r>
              <w:tab/>
              <w:t>fflush(stdout);</w:t>
            </w:r>
          </w:p>
          <w:p w14:paraId="424F7FF3" w14:textId="77777777" w:rsidR="00BE3E5A" w:rsidRDefault="00BE3E5A" w:rsidP="00BE3E5A">
            <w:pPr>
              <w:pStyle w:val="3-"/>
            </w:pPr>
          </w:p>
          <w:p w14:paraId="7EEC750D" w14:textId="77777777" w:rsidR="00BE3E5A" w:rsidRPr="008302A3" w:rsidRDefault="00BE3E5A" w:rsidP="00BE3E5A">
            <w:pPr>
              <w:pStyle w:val="3-"/>
              <w:rPr>
                <w:color w:val="00B050"/>
              </w:rPr>
            </w:pPr>
            <w:r>
              <w:rPr>
                <w:rFonts w:hint="eastAsia"/>
              </w:rPr>
              <w:tab/>
            </w:r>
            <w:r w:rsidRPr="008302A3">
              <w:rPr>
                <w:rFonts w:hint="eastAsia"/>
                <w:color w:val="00B050"/>
              </w:rPr>
              <w:t>//CallOnce処理</w:t>
            </w:r>
          </w:p>
          <w:p w14:paraId="50536384" w14:textId="77777777" w:rsidR="00BE3E5A" w:rsidRPr="008302A3" w:rsidRDefault="00BE3E5A" w:rsidP="00BE3E5A">
            <w:pPr>
              <w:pStyle w:val="3-"/>
              <w:rPr>
                <w:color w:val="FF0000"/>
              </w:rPr>
            </w:pPr>
            <w:r>
              <w:tab/>
            </w:r>
            <w:r w:rsidRPr="008302A3">
              <w:rPr>
                <w:color w:val="FF0000"/>
              </w:rPr>
              <w:t>pthread_once(&amp;s_onceFlag, callOnceFunc);</w:t>
            </w:r>
          </w:p>
          <w:p w14:paraId="2A1D9918" w14:textId="77777777" w:rsidR="00BE3E5A" w:rsidRDefault="00BE3E5A" w:rsidP="00BE3E5A">
            <w:pPr>
              <w:pStyle w:val="3-"/>
            </w:pPr>
          </w:p>
          <w:p w14:paraId="4C86F4E6" w14:textId="77777777" w:rsidR="00BE3E5A" w:rsidRDefault="00BE3E5A" w:rsidP="00BE3E5A">
            <w:pPr>
              <w:pStyle w:val="3-"/>
            </w:pPr>
            <w:r>
              <w:rPr>
                <w:rFonts w:hint="eastAsia"/>
              </w:rPr>
              <w:tab/>
            </w:r>
            <w:r w:rsidRPr="008302A3">
              <w:rPr>
                <w:rFonts w:hint="eastAsia"/>
                <w:color w:val="00B050"/>
              </w:rPr>
              <w:t>//終了</w:t>
            </w:r>
          </w:p>
          <w:p w14:paraId="706E0AD2" w14:textId="77777777" w:rsidR="00BE3E5A" w:rsidRDefault="00BE3E5A" w:rsidP="00BE3E5A">
            <w:pPr>
              <w:pStyle w:val="3-"/>
            </w:pPr>
            <w:r>
              <w:tab/>
              <w:t>printf("- end:%s -\n", name);</w:t>
            </w:r>
          </w:p>
          <w:p w14:paraId="48A21060" w14:textId="77777777" w:rsidR="00BE3E5A" w:rsidRDefault="00BE3E5A" w:rsidP="00BE3E5A">
            <w:pPr>
              <w:pStyle w:val="3-"/>
            </w:pPr>
            <w:r>
              <w:tab/>
              <w:t>fflush(stdout);</w:t>
            </w:r>
          </w:p>
          <w:p w14:paraId="0C5B16E8" w14:textId="77777777" w:rsidR="00BE3E5A" w:rsidRDefault="00BE3E5A" w:rsidP="00BE3E5A">
            <w:pPr>
              <w:pStyle w:val="3-"/>
            </w:pPr>
            <w:r>
              <w:tab/>
              <w:t>return 0;</w:t>
            </w:r>
          </w:p>
          <w:p w14:paraId="1D8A8891" w14:textId="77777777" w:rsidR="00BE3E5A" w:rsidRDefault="00BE3E5A" w:rsidP="00BE3E5A">
            <w:pPr>
              <w:pStyle w:val="3-"/>
            </w:pPr>
            <w:r>
              <w:t>}</w:t>
            </w:r>
          </w:p>
          <w:p w14:paraId="66A5E4B0" w14:textId="77777777" w:rsidR="00BE3E5A" w:rsidRDefault="00BE3E5A" w:rsidP="00BE3E5A">
            <w:pPr>
              <w:pStyle w:val="3-"/>
            </w:pPr>
          </w:p>
          <w:p w14:paraId="05430EC1" w14:textId="77777777" w:rsidR="00BE3E5A" w:rsidRPr="008302A3" w:rsidRDefault="00BE3E5A" w:rsidP="00BE3E5A">
            <w:pPr>
              <w:pStyle w:val="3-"/>
              <w:rPr>
                <w:color w:val="00B050"/>
              </w:rPr>
            </w:pPr>
            <w:r w:rsidRPr="008302A3">
              <w:rPr>
                <w:rFonts w:hint="eastAsia"/>
                <w:color w:val="00B050"/>
              </w:rPr>
              <w:t>//テスト</w:t>
            </w:r>
          </w:p>
          <w:p w14:paraId="7899BB48" w14:textId="77777777" w:rsidR="00BE3E5A" w:rsidRDefault="00BE3E5A" w:rsidP="00BE3E5A">
            <w:pPr>
              <w:pStyle w:val="3-"/>
            </w:pPr>
            <w:r>
              <w:t>int main(const int argc, const char* argv[])</w:t>
            </w:r>
          </w:p>
          <w:p w14:paraId="3CB2A9B3" w14:textId="77777777" w:rsidR="00BE3E5A" w:rsidRDefault="00BE3E5A" w:rsidP="00BE3E5A">
            <w:pPr>
              <w:pStyle w:val="3-"/>
            </w:pPr>
            <w:r>
              <w:t>{</w:t>
            </w:r>
          </w:p>
          <w:p w14:paraId="2D250B46" w14:textId="77777777" w:rsidR="00BE3E5A" w:rsidRDefault="00BE3E5A" w:rsidP="00BE3E5A">
            <w:pPr>
              <w:pStyle w:val="3-"/>
            </w:pPr>
            <w:r>
              <w:rPr>
                <w:rFonts w:hint="eastAsia"/>
              </w:rPr>
              <w:tab/>
            </w:r>
            <w:r w:rsidRPr="008302A3">
              <w:rPr>
                <w:rFonts w:hint="eastAsia"/>
                <w:color w:val="00B050"/>
              </w:rPr>
              <w:t>//スレッド作成</w:t>
            </w:r>
          </w:p>
          <w:p w14:paraId="012E4EB5" w14:textId="77777777" w:rsidR="00BE3E5A" w:rsidRDefault="00BE3E5A" w:rsidP="00BE3E5A">
            <w:pPr>
              <w:pStyle w:val="3-"/>
            </w:pPr>
            <w:r>
              <w:tab/>
              <w:t>static const int THREAD_NUM = 3;</w:t>
            </w:r>
          </w:p>
          <w:p w14:paraId="688E13CC" w14:textId="77777777" w:rsidR="00BE3E5A" w:rsidRDefault="00BE3E5A" w:rsidP="00BE3E5A">
            <w:pPr>
              <w:pStyle w:val="3-"/>
            </w:pPr>
            <w:r>
              <w:tab/>
              <w:t>pthread_t pth[THREAD_NUM];</w:t>
            </w:r>
          </w:p>
          <w:p w14:paraId="2D9A7318" w14:textId="77777777" w:rsidR="00BE3E5A" w:rsidRDefault="00BE3E5A" w:rsidP="00BE3E5A">
            <w:pPr>
              <w:pStyle w:val="3-"/>
            </w:pPr>
            <w:r>
              <w:tab/>
              <w:t>{</w:t>
            </w:r>
          </w:p>
          <w:p w14:paraId="193E39EF" w14:textId="77777777" w:rsidR="00BE3E5A" w:rsidRDefault="00BE3E5A" w:rsidP="00BE3E5A">
            <w:pPr>
              <w:pStyle w:val="3-"/>
            </w:pPr>
            <w:r>
              <w:tab/>
            </w:r>
            <w:r>
              <w:tab/>
              <w:t>pthread_attr_t attr;</w:t>
            </w:r>
          </w:p>
          <w:p w14:paraId="034153FA" w14:textId="77777777" w:rsidR="00BE3E5A" w:rsidRDefault="00BE3E5A" w:rsidP="00BE3E5A">
            <w:pPr>
              <w:pStyle w:val="3-"/>
            </w:pPr>
            <w:r>
              <w:tab/>
            </w:r>
            <w:r>
              <w:tab/>
              <w:t>pthread_attr_init(&amp;attr);</w:t>
            </w:r>
          </w:p>
          <w:p w14:paraId="7C3F629A" w14:textId="77777777" w:rsidR="00BE3E5A" w:rsidRDefault="00BE3E5A" w:rsidP="00BE3E5A">
            <w:pPr>
              <w:pStyle w:val="3-"/>
            </w:pPr>
            <w:r>
              <w:rPr>
                <w:rFonts w:hint="eastAsia"/>
              </w:rPr>
              <w:tab/>
            </w:r>
            <w:r>
              <w:rPr>
                <w:rFonts w:hint="eastAsia"/>
              </w:rPr>
              <w:tab/>
              <w:t>pthread_attr_setstacksize(&amp;attr, 1024);</w:t>
            </w:r>
            <w:r w:rsidRPr="008302A3">
              <w:rPr>
                <w:rFonts w:hint="eastAsia"/>
                <w:color w:val="00B050"/>
              </w:rPr>
              <w:t>//スタックサイズ指定</w:t>
            </w:r>
          </w:p>
          <w:p w14:paraId="26B6A469" w14:textId="77777777" w:rsidR="00BE3E5A" w:rsidRDefault="00BE3E5A" w:rsidP="00BE3E5A">
            <w:pPr>
              <w:pStyle w:val="3-"/>
            </w:pPr>
            <w:r>
              <w:rPr>
                <w:rFonts w:hint="eastAsia"/>
              </w:rPr>
              <w:tab/>
            </w:r>
            <w:r>
              <w:rPr>
                <w:rFonts w:hint="eastAsia"/>
              </w:rPr>
              <w:tab/>
              <w:t>pthread_create(&amp;pth[0], &amp;attr, threadFunc, (void*)"太郎");</w:t>
            </w:r>
          </w:p>
          <w:p w14:paraId="47CE214B" w14:textId="77777777" w:rsidR="00BE3E5A" w:rsidRDefault="00BE3E5A" w:rsidP="00BE3E5A">
            <w:pPr>
              <w:pStyle w:val="3-"/>
            </w:pPr>
            <w:r>
              <w:rPr>
                <w:rFonts w:hint="eastAsia"/>
              </w:rPr>
              <w:tab/>
            </w:r>
            <w:r>
              <w:rPr>
                <w:rFonts w:hint="eastAsia"/>
              </w:rPr>
              <w:tab/>
              <w:t>pthread_create(&amp;pth[1], &amp;attr, threadFunc, (void*)"次郎");</w:t>
            </w:r>
          </w:p>
          <w:p w14:paraId="49E00938" w14:textId="77777777" w:rsidR="00BE3E5A" w:rsidRDefault="00BE3E5A" w:rsidP="00BE3E5A">
            <w:pPr>
              <w:pStyle w:val="3-"/>
            </w:pPr>
            <w:r>
              <w:rPr>
                <w:rFonts w:hint="eastAsia"/>
              </w:rPr>
              <w:tab/>
            </w:r>
            <w:r>
              <w:rPr>
                <w:rFonts w:hint="eastAsia"/>
              </w:rPr>
              <w:tab/>
              <w:t>pthread_create(&amp;pth[2], &amp;attr, threadFunc, (void*)"三郎");</w:t>
            </w:r>
          </w:p>
          <w:p w14:paraId="32CE946B" w14:textId="77777777" w:rsidR="00BE3E5A" w:rsidRDefault="00BE3E5A" w:rsidP="00BE3E5A">
            <w:pPr>
              <w:pStyle w:val="3-"/>
            </w:pPr>
            <w:r>
              <w:tab/>
              <w:t>}</w:t>
            </w:r>
          </w:p>
          <w:p w14:paraId="3A209600" w14:textId="77777777" w:rsidR="00BE3E5A" w:rsidRDefault="00BE3E5A" w:rsidP="00BE3E5A">
            <w:pPr>
              <w:pStyle w:val="3-"/>
            </w:pPr>
            <w:r>
              <w:tab/>
            </w:r>
          </w:p>
          <w:p w14:paraId="0F2762A2" w14:textId="77777777" w:rsidR="00BE3E5A" w:rsidRPr="008302A3" w:rsidRDefault="00BE3E5A" w:rsidP="00BE3E5A">
            <w:pPr>
              <w:pStyle w:val="3-"/>
              <w:rPr>
                <w:color w:val="00B050"/>
              </w:rPr>
            </w:pPr>
            <w:r>
              <w:rPr>
                <w:rFonts w:hint="eastAsia"/>
              </w:rPr>
              <w:tab/>
            </w:r>
            <w:r w:rsidRPr="008302A3">
              <w:rPr>
                <w:rFonts w:hint="eastAsia"/>
                <w:color w:val="00B050"/>
              </w:rPr>
              <w:t>//スレッド終了待ち</w:t>
            </w:r>
          </w:p>
          <w:p w14:paraId="74FF9227" w14:textId="77777777" w:rsidR="00BE3E5A" w:rsidRDefault="00BE3E5A" w:rsidP="00BE3E5A">
            <w:pPr>
              <w:pStyle w:val="3-"/>
            </w:pPr>
            <w:r>
              <w:tab/>
              <w:t>for(int i = 0; i &lt; THREAD_NUM; ++i)</w:t>
            </w:r>
          </w:p>
          <w:p w14:paraId="0B96CFF1" w14:textId="77777777" w:rsidR="00BE3E5A" w:rsidRDefault="00BE3E5A" w:rsidP="00BE3E5A">
            <w:pPr>
              <w:pStyle w:val="3-"/>
            </w:pPr>
            <w:r>
              <w:tab/>
              <w:t>{</w:t>
            </w:r>
          </w:p>
          <w:p w14:paraId="33B40813" w14:textId="77777777" w:rsidR="00BE3E5A" w:rsidRDefault="00BE3E5A" w:rsidP="00BE3E5A">
            <w:pPr>
              <w:pStyle w:val="3-"/>
            </w:pPr>
            <w:r>
              <w:tab/>
            </w:r>
            <w:r>
              <w:tab/>
              <w:t>pthread_join(pth[i], NULL);</w:t>
            </w:r>
          </w:p>
          <w:p w14:paraId="1CA68B3C" w14:textId="77777777" w:rsidR="00BE3E5A" w:rsidRDefault="00BE3E5A" w:rsidP="00BE3E5A">
            <w:pPr>
              <w:pStyle w:val="3-"/>
            </w:pPr>
            <w:r>
              <w:tab/>
              <w:t>}</w:t>
            </w:r>
          </w:p>
          <w:p w14:paraId="3C383777" w14:textId="77777777" w:rsidR="00BE3E5A" w:rsidRDefault="00BE3E5A" w:rsidP="00BE3E5A">
            <w:pPr>
              <w:pStyle w:val="3-"/>
            </w:pPr>
            <w:r>
              <w:tab/>
            </w:r>
          </w:p>
          <w:p w14:paraId="53B4B2AF" w14:textId="77777777" w:rsidR="00BE3E5A" w:rsidRDefault="00BE3E5A" w:rsidP="00BE3E5A">
            <w:pPr>
              <w:pStyle w:val="3-"/>
            </w:pPr>
            <w:r>
              <w:tab/>
              <w:t>return EXIT_SUCCESS;</w:t>
            </w:r>
          </w:p>
          <w:p w14:paraId="552F566B" w14:textId="38AEADE9" w:rsidR="0036070F" w:rsidRPr="00DE3BF2" w:rsidRDefault="00BE3E5A" w:rsidP="00BE3E5A">
            <w:pPr>
              <w:pStyle w:val="3-"/>
            </w:pPr>
            <w:r>
              <w:t>}</w:t>
            </w:r>
          </w:p>
        </w:tc>
      </w:tr>
    </w:tbl>
    <w:p w14:paraId="3FD75564" w14:textId="77777777" w:rsidR="0036070F" w:rsidRPr="00DE3BF2" w:rsidRDefault="0036070F"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7686518" w14:textId="77777777" w:rsidTr="000A1665">
        <w:tc>
          <w:tcPr>
            <w:tcW w:w="8494" w:type="dxa"/>
          </w:tcPr>
          <w:p w14:paraId="485090A7" w14:textId="77777777" w:rsidR="00BE3E5A" w:rsidRPr="00BE3E5A" w:rsidRDefault="00BE3E5A" w:rsidP="00BE3E5A">
            <w:pPr>
              <w:pStyle w:val="3-"/>
              <w:rPr>
                <w:color w:val="auto"/>
              </w:rPr>
            </w:pPr>
            <w:r w:rsidRPr="00BE3E5A">
              <w:rPr>
                <w:rFonts w:hint="eastAsia"/>
                <w:color w:val="auto"/>
              </w:rPr>
              <w:t>- begin:太郎 -</w:t>
            </w:r>
          </w:p>
          <w:p w14:paraId="55CA2B69" w14:textId="40FBCFAE" w:rsidR="00BE3E5A" w:rsidRPr="00BE3E5A" w:rsidRDefault="00BE3E5A" w:rsidP="00BE3E5A">
            <w:pPr>
              <w:pStyle w:val="3-"/>
              <w:rPr>
                <w:color w:val="auto"/>
              </w:rPr>
            </w:pPr>
            <w:r w:rsidRPr="00BE3E5A">
              <w:rPr>
                <w:rFonts w:hint="eastAsia"/>
                <w:color w:val="auto"/>
              </w:rPr>
              <w:lastRenderedPageBreak/>
              <w:t>CallOnce処理：初期化中...</w:t>
            </w:r>
            <w:r w:rsidR="008302A3">
              <w:rPr>
                <w:color w:val="auto"/>
              </w:rPr>
              <w:tab/>
            </w:r>
            <w:r w:rsidR="008302A3" w:rsidRPr="008302A3">
              <w:rPr>
                <w:color w:val="FF0000"/>
              </w:rPr>
              <w:t>←3つスレッドを起動したが、CallOnce関数は最初の</w:t>
            </w:r>
            <w:r w:rsidR="008302A3">
              <w:rPr>
                <w:color w:val="FF0000"/>
              </w:rPr>
              <w:t>スレッド</w:t>
            </w:r>
            <w:r w:rsidR="008302A3" w:rsidRPr="008302A3">
              <w:rPr>
                <w:color w:val="FF0000"/>
              </w:rPr>
              <w:t>だけが</w:t>
            </w:r>
            <w:r w:rsidR="008302A3">
              <w:rPr>
                <w:color w:val="FF0000"/>
              </w:rPr>
              <w:t>実行している</w:t>
            </w:r>
          </w:p>
          <w:p w14:paraId="47F045B1" w14:textId="77777777" w:rsidR="00BE3E5A" w:rsidRPr="00BE3E5A" w:rsidRDefault="00BE3E5A" w:rsidP="00BE3E5A">
            <w:pPr>
              <w:pStyle w:val="3-"/>
              <w:rPr>
                <w:color w:val="auto"/>
              </w:rPr>
            </w:pPr>
            <w:r w:rsidRPr="00BE3E5A">
              <w:rPr>
                <w:rFonts w:hint="eastAsia"/>
                <w:color w:val="auto"/>
              </w:rPr>
              <w:t>- begin:次郎 -</w:t>
            </w:r>
          </w:p>
          <w:p w14:paraId="67AE7C60" w14:textId="77777777" w:rsidR="00BE3E5A" w:rsidRPr="00BE3E5A" w:rsidRDefault="00BE3E5A" w:rsidP="00BE3E5A">
            <w:pPr>
              <w:pStyle w:val="3-"/>
              <w:rPr>
                <w:color w:val="auto"/>
              </w:rPr>
            </w:pPr>
            <w:r w:rsidRPr="00BE3E5A">
              <w:rPr>
                <w:rFonts w:hint="eastAsia"/>
                <w:color w:val="auto"/>
              </w:rPr>
              <w:t>- begin:三郎 -</w:t>
            </w:r>
          </w:p>
          <w:p w14:paraId="2BE6705A" w14:textId="0376BD0C" w:rsidR="00BE3E5A" w:rsidRPr="00BE3E5A" w:rsidRDefault="00BE3E5A" w:rsidP="00BE3E5A">
            <w:pPr>
              <w:pStyle w:val="3-"/>
              <w:rPr>
                <w:color w:val="auto"/>
              </w:rPr>
            </w:pPr>
            <w:r w:rsidRPr="00BE3E5A">
              <w:rPr>
                <w:rFonts w:hint="eastAsia"/>
                <w:color w:val="auto"/>
              </w:rPr>
              <w:t>CallOnce処理：終了</w:t>
            </w:r>
            <w:r w:rsidR="008302A3">
              <w:rPr>
                <w:color w:val="auto"/>
              </w:rPr>
              <w:tab/>
            </w:r>
            <w:r w:rsidR="008302A3">
              <w:rPr>
                <w:color w:val="auto"/>
              </w:rPr>
              <w:tab/>
            </w:r>
            <w:r w:rsidR="008302A3" w:rsidRPr="008302A3">
              <w:rPr>
                <w:color w:val="FF0000"/>
              </w:rPr>
              <w:t>←CallOnce関数完了まで、全てのスレッドがブロックされており、</w:t>
            </w:r>
          </w:p>
          <w:p w14:paraId="427101BD" w14:textId="4AF5B201" w:rsidR="00BE3E5A" w:rsidRPr="008302A3" w:rsidRDefault="00BE3E5A" w:rsidP="00BE3E5A">
            <w:pPr>
              <w:pStyle w:val="3-"/>
              <w:rPr>
                <w:color w:val="FF0000"/>
              </w:rPr>
            </w:pPr>
            <w:r w:rsidRPr="00BE3E5A">
              <w:rPr>
                <w:rFonts w:hint="eastAsia"/>
                <w:color w:val="auto"/>
              </w:rPr>
              <w:t>- end:太郎 -</w:t>
            </w:r>
            <w:r w:rsidR="008302A3">
              <w:rPr>
                <w:color w:val="auto"/>
              </w:rPr>
              <w:tab/>
            </w:r>
            <w:r w:rsidR="008302A3">
              <w:rPr>
                <w:color w:val="auto"/>
              </w:rPr>
              <w:tab/>
            </w:r>
            <w:r w:rsidR="008302A3">
              <w:rPr>
                <w:color w:val="auto"/>
              </w:rPr>
              <w:tab/>
              <w:t xml:space="preserve">　</w:t>
            </w:r>
            <w:r w:rsidR="008302A3" w:rsidRPr="008302A3">
              <w:rPr>
                <w:color w:val="FF0000"/>
              </w:rPr>
              <w:t>完了後</w:t>
            </w:r>
            <w:r w:rsidR="008302A3">
              <w:rPr>
                <w:color w:val="FF0000"/>
              </w:rPr>
              <w:t>は</w:t>
            </w:r>
            <w:r w:rsidR="008302A3" w:rsidRPr="008302A3">
              <w:rPr>
                <w:color w:val="FF0000"/>
              </w:rPr>
              <w:t>一斉に</w:t>
            </w:r>
            <w:r w:rsidR="008302A3">
              <w:rPr>
                <w:color w:val="FF0000"/>
              </w:rPr>
              <w:t>動き出している</w:t>
            </w:r>
          </w:p>
          <w:p w14:paraId="045C8FB9" w14:textId="77777777" w:rsidR="00BE3E5A" w:rsidRPr="00BE3E5A" w:rsidRDefault="00BE3E5A" w:rsidP="00BE3E5A">
            <w:pPr>
              <w:pStyle w:val="3-"/>
              <w:rPr>
                <w:color w:val="auto"/>
              </w:rPr>
            </w:pPr>
            <w:r w:rsidRPr="00BE3E5A">
              <w:rPr>
                <w:rFonts w:hint="eastAsia"/>
                <w:color w:val="auto"/>
              </w:rPr>
              <w:t>- end:次郎 -</w:t>
            </w:r>
          </w:p>
          <w:p w14:paraId="42F3A0B0" w14:textId="6E025A6F" w:rsidR="0036070F" w:rsidRPr="00DD51B6" w:rsidRDefault="00BE3E5A" w:rsidP="00BE3E5A">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clear" w:pos="6281"/>
                <w:tab w:val="clear" w:pos="6730"/>
                <w:tab w:val="clear" w:pos="7122"/>
                <w:tab w:val="clear" w:pos="7582"/>
                <w:tab w:val="clear" w:pos="7986"/>
              </w:tabs>
            </w:pPr>
            <w:r w:rsidRPr="00BE3E5A">
              <w:rPr>
                <w:rFonts w:hint="eastAsia"/>
                <w:color w:val="auto"/>
              </w:rPr>
              <w:t>- end:三郎 -</w:t>
            </w:r>
          </w:p>
        </w:tc>
      </w:tr>
    </w:tbl>
    <w:p w14:paraId="1AFB0570" w14:textId="37A2817B" w:rsidR="0036070F" w:rsidRDefault="0036070F" w:rsidP="0036070F">
      <w:pPr>
        <w:pStyle w:val="3"/>
      </w:pPr>
      <w:bookmarkStart w:id="142" w:name="_Toc379553585"/>
      <w:r>
        <w:lastRenderedPageBreak/>
        <w:t>C++11</w:t>
      </w:r>
      <w:r>
        <w:rPr>
          <w:rFonts w:hint="eastAsia"/>
        </w:rPr>
        <w:t>版</w:t>
      </w:r>
      <w:bookmarkEnd w:id="142"/>
      <w:r w:rsidR="00A45D66">
        <w:fldChar w:fldCharType="begin"/>
      </w:r>
      <w:r w:rsidR="00A45D66">
        <w:instrText xml:space="preserve"> XE "CallOnce:</w:instrText>
      </w:r>
      <w:r w:rsidR="00A45D66">
        <w:rPr>
          <w:rFonts w:hint="eastAsia"/>
        </w:rPr>
        <w:instrText>C++11</w:instrText>
      </w:r>
      <w:r w:rsidR="00A45D66">
        <w:rPr>
          <w:rFonts w:hint="eastAsia"/>
        </w:rPr>
        <w:instrText>版</w:instrText>
      </w:r>
      <w:r w:rsidR="00A45D66">
        <w:instrText>" \y “</w:instrText>
      </w:r>
      <w:r w:rsidR="00A45D66">
        <w:rPr>
          <w:rFonts w:hint="eastAsia"/>
        </w:rPr>
        <w:instrText>CallOnce:C++11</w:instrText>
      </w:r>
      <w:r w:rsidR="00A45D66">
        <w:rPr>
          <w:rFonts w:hint="eastAsia"/>
        </w:rPr>
        <w:instrText>ばん</w:instrText>
      </w:r>
      <w:r w:rsidR="00A45D66">
        <w:instrText xml:space="preserve">” </w:instrText>
      </w:r>
      <w:r w:rsidR="00A45D66">
        <w:fldChar w:fldCharType="end"/>
      </w:r>
    </w:p>
    <w:p w14:paraId="75437A37" w14:textId="77777777" w:rsidR="00BE3E5A" w:rsidRDefault="00831B2B" w:rsidP="00831B2B">
      <w:pPr>
        <w:pStyle w:val="aa"/>
        <w:ind w:left="447" w:firstLine="283"/>
      </w:pPr>
      <w:r>
        <w:t>C++11</w:t>
      </w:r>
      <w:r>
        <w:rPr>
          <w:rFonts w:hint="eastAsia"/>
        </w:rPr>
        <w:t>版の</w:t>
      </w:r>
      <w:r>
        <w:rPr>
          <w:rFonts w:hint="eastAsia"/>
        </w:rPr>
        <w:t>CallOnce</w:t>
      </w:r>
      <w:r>
        <w:rPr>
          <w:rFonts w:hint="eastAsia"/>
        </w:rPr>
        <w:t>。内部的にはミューテックスで排他制御している。</w:t>
      </w:r>
    </w:p>
    <w:p w14:paraId="6BDAC3D2" w14:textId="3FBB60F3" w:rsidR="00831B2B" w:rsidRDefault="00831B2B" w:rsidP="00831B2B">
      <w:pPr>
        <w:pStyle w:val="aa"/>
        <w:ind w:left="447" w:firstLine="283"/>
      </w:pPr>
      <w:r>
        <w:rPr>
          <w:rFonts w:hint="eastAsia"/>
        </w:rPr>
        <w:t>通常関数の呼び出しだけではなく、関数オブジェクトやラムダ式にも使えるため、関数スコープの</w:t>
      </w:r>
      <w:r>
        <w:rPr>
          <w:rFonts w:hint="eastAsia"/>
        </w:rPr>
        <w:t>static</w:t>
      </w:r>
      <w:r>
        <w:rPr>
          <w:rFonts w:hint="eastAsia"/>
        </w:rPr>
        <w:t>変数の初期化</w:t>
      </w:r>
      <w:r w:rsidR="00BE3E5A">
        <w:rPr>
          <w:rFonts w:hint="eastAsia"/>
        </w:rPr>
        <w:t>などに</w:t>
      </w:r>
      <w:r>
        <w:rPr>
          <w:rFonts w:hint="eastAsia"/>
        </w:rPr>
        <w:t>も安全に活用できる。</w:t>
      </w:r>
    </w:p>
    <w:p w14:paraId="42974201" w14:textId="7D976AE8" w:rsidR="00831B2B" w:rsidRDefault="00831B2B" w:rsidP="00831B2B">
      <w:pPr>
        <w:pStyle w:val="aa"/>
        <w:keepNext/>
        <w:widowControl/>
        <w:spacing w:beforeLines="50" w:before="180"/>
        <w:ind w:leftChars="203" w:left="447" w:hangingChars="10" w:hanging="21"/>
      </w:pPr>
      <w:r>
        <w:t>C++11</w:t>
      </w:r>
      <w:r>
        <w:rPr>
          <w:rFonts w:hint="eastAsia"/>
        </w:rPr>
        <w:t>版の</w:t>
      </w:r>
      <w:r>
        <w:rPr>
          <w:rFonts w:hint="eastAsia"/>
        </w:rPr>
        <w:t>CallOnce</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31B2B" w14:paraId="0FD4685C" w14:textId="77777777" w:rsidTr="00E079DA">
        <w:tc>
          <w:tcPr>
            <w:tcW w:w="8494" w:type="dxa"/>
          </w:tcPr>
          <w:p w14:paraId="2269C3DD" w14:textId="77777777" w:rsidR="00BE3E5A" w:rsidRDefault="00BE3E5A" w:rsidP="00BE3E5A">
            <w:pPr>
              <w:pStyle w:val="3-"/>
            </w:pPr>
            <w:r>
              <w:t>#include &lt;stdio.h&gt;</w:t>
            </w:r>
          </w:p>
          <w:p w14:paraId="4E8BB127" w14:textId="77777777" w:rsidR="00BE3E5A" w:rsidRDefault="00BE3E5A" w:rsidP="00BE3E5A">
            <w:pPr>
              <w:pStyle w:val="3-"/>
            </w:pPr>
            <w:r>
              <w:t>#include &lt;stdlib.h&gt;</w:t>
            </w:r>
          </w:p>
          <w:p w14:paraId="60180407" w14:textId="77777777" w:rsidR="00BE3E5A" w:rsidRDefault="00BE3E5A" w:rsidP="00BE3E5A">
            <w:pPr>
              <w:pStyle w:val="3-"/>
            </w:pPr>
          </w:p>
          <w:p w14:paraId="145F58BD" w14:textId="77777777" w:rsidR="00BE3E5A" w:rsidRPr="008302A3" w:rsidRDefault="00BE3E5A" w:rsidP="00BE3E5A">
            <w:pPr>
              <w:pStyle w:val="3-"/>
              <w:rPr>
                <w:color w:val="FF0000"/>
              </w:rPr>
            </w:pPr>
            <w:r w:rsidRPr="008302A3">
              <w:rPr>
                <w:color w:val="FF0000"/>
              </w:rPr>
              <w:t>#include &lt;thread&gt;</w:t>
            </w:r>
          </w:p>
          <w:p w14:paraId="28DBF61F" w14:textId="77777777" w:rsidR="00BE3E5A" w:rsidRDefault="00BE3E5A" w:rsidP="00BE3E5A">
            <w:pPr>
              <w:pStyle w:val="3-"/>
            </w:pPr>
            <w:r>
              <w:t>#include &lt;mutex&gt;</w:t>
            </w:r>
          </w:p>
          <w:p w14:paraId="197DC43A" w14:textId="77777777" w:rsidR="00BE3E5A" w:rsidRDefault="00BE3E5A" w:rsidP="00BE3E5A">
            <w:pPr>
              <w:pStyle w:val="3-"/>
            </w:pPr>
          </w:p>
          <w:p w14:paraId="08DDAB0F" w14:textId="77777777" w:rsidR="00BE3E5A" w:rsidRPr="008302A3" w:rsidRDefault="00BE3E5A" w:rsidP="00BE3E5A">
            <w:pPr>
              <w:pStyle w:val="3-"/>
              <w:rPr>
                <w:color w:val="00B050"/>
              </w:rPr>
            </w:pPr>
            <w:r>
              <w:rPr>
                <w:rFonts w:hint="eastAsia"/>
              </w:rPr>
              <w:t xml:space="preserve">#include &lt;chrono&gt; </w:t>
            </w:r>
            <w:r w:rsidRPr="008302A3">
              <w:rPr>
                <w:rFonts w:hint="eastAsia"/>
                <w:color w:val="00B050"/>
              </w:rPr>
              <w:t>//時間計測用</w:t>
            </w:r>
          </w:p>
          <w:p w14:paraId="3AF80497" w14:textId="77777777" w:rsidR="00BE3E5A" w:rsidRDefault="00BE3E5A" w:rsidP="00BE3E5A">
            <w:pPr>
              <w:pStyle w:val="3-"/>
            </w:pPr>
          </w:p>
          <w:p w14:paraId="57D4D9CA" w14:textId="77777777" w:rsidR="00BE3E5A" w:rsidRPr="008302A3" w:rsidRDefault="00BE3E5A" w:rsidP="00BE3E5A">
            <w:pPr>
              <w:pStyle w:val="3-"/>
              <w:rPr>
                <w:color w:val="00B050"/>
              </w:rPr>
            </w:pPr>
            <w:r w:rsidRPr="008302A3">
              <w:rPr>
                <w:rFonts w:hint="eastAsia"/>
                <w:color w:val="00B050"/>
              </w:rPr>
              <w:t>//スレッド</w:t>
            </w:r>
          </w:p>
          <w:p w14:paraId="1BB3F86C" w14:textId="77777777" w:rsidR="00BE3E5A" w:rsidRDefault="00BE3E5A" w:rsidP="00BE3E5A">
            <w:pPr>
              <w:pStyle w:val="3-"/>
            </w:pPr>
            <w:r>
              <w:t>void threadFunc(const char* name)</w:t>
            </w:r>
          </w:p>
          <w:p w14:paraId="624DF923" w14:textId="77777777" w:rsidR="00BE3E5A" w:rsidRDefault="00BE3E5A" w:rsidP="00BE3E5A">
            <w:pPr>
              <w:pStyle w:val="3-"/>
            </w:pPr>
            <w:r>
              <w:t>{</w:t>
            </w:r>
          </w:p>
          <w:p w14:paraId="645B8C81" w14:textId="77777777" w:rsidR="00BE3E5A" w:rsidRPr="008302A3" w:rsidRDefault="00BE3E5A" w:rsidP="00BE3E5A">
            <w:pPr>
              <w:pStyle w:val="3-"/>
              <w:rPr>
                <w:color w:val="00B050"/>
              </w:rPr>
            </w:pPr>
            <w:r>
              <w:rPr>
                <w:rFonts w:hint="eastAsia"/>
              </w:rPr>
              <w:tab/>
            </w:r>
            <w:r w:rsidRPr="008302A3">
              <w:rPr>
                <w:rFonts w:hint="eastAsia"/>
                <w:color w:val="00B050"/>
              </w:rPr>
              <w:t>//開始</w:t>
            </w:r>
          </w:p>
          <w:p w14:paraId="272A1412" w14:textId="77777777" w:rsidR="00BE3E5A" w:rsidRDefault="00BE3E5A" w:rsidP="00BE3E5A">
            <w:pPr>
              <w:pStyle w:val="3-"/>
            </w:pPr>
            <w:r>
              <w:tab/>
              <w:t>printf("- begin:%s -\n", name);</w:t>
            </w:r>
          </w:p>
          <w:p w14:paraId="1450BCE6" w14:textId="77777777" w:rsidR="00BE3E5A" w:rsidRDefault="00BE3E5A" w:rsidP="00BE3E5A">
            <w:pPr>
              <w:pStyle w:val="3-"/>
            </w:pPr>
            <w:r>
              <w:tab/>
              <w:t>fflush(stdout);</w:t>
            </w:r>
          </w:p>
          <w:p w14:paraId="786B8C88" w14:textId="77777777" w:rsidR="00BE3E5A" w:rsidRDefault="00BE3E5A" w:rsidP="00BE3E5A">
            <w:pPr>
              <w:pStyle w:val="3-"/>
            </w:pPr>
          </w:p>
          <w:p w14:paraId="50FB3A76" w14:textId="77777777" w:rsidR="00BE3E5A" w:rsidRPr="008302A3" w:rsidRDefault="00BE3E5A" w:rsidP="00BE3E5A">
            <w:pPr>
              <w:pStyle w:val="3-"/>
              <w:rPr>
                <w:color w:val="00B050"/>
              </w:rPr>
            </w:pPr>
            <w:r>
              <w:rPr>
                <w:rFonts w:hint="eastAsia"/>
              </w:rPr>
              <w:tab/>
            </w:r>
            <w:r w:rsidRPr="008302A3">
              <w:rPr>
                <w:rFonts w:hint="eastAsia"/>
                <w:color w:val="00B050"/>
              </w:rPr>
              <w:t>//CallOnce制御用変数</w:t>
            </w:r>
          </w:p>
          <w:p w14:paraId="50FEA0DA" w14:textId="77777777" w:rsidR="00BE3E5A" w:rsidRPr="008302A3" w:rsidRDefault="00BE3E5A" w:rsidP="00BE3E5A">
            <w:pPr>
              <w:pStyle w:val="3-"/>
              <w:rPr>
                <w:color w:val="FF0000"/>
              </w:rPr>
            </w:pPr>
            <w:r>
              <w:tab/>
            </w:r>
            <w:r w:rsidRPr="008302A3">
              <w:rPr>
                <w:color w:val="FF0000"/>
              </w:rPr>
              <w:t>static std::once_flag s_onceFlag;</w:t>
            </w:r>
          </w:p>
          <w:p w14:paraId="536D98D2" w14:textId="77777777" w:rsidR="00BE3E5A" w:rsidRDefault="00BE3E5A" w:rsidP="00BE3E5A">
            <w:pPr>
              <w:pStyle w:val="3-"/>
            </w:pPr>
            <w:r>
              <w:tab/>
            </w:r>
          </w:p>
          <w:p w14:paraId="2E8C9106" w14:textId="77777777" w:rsidR="00BE3E5A" w:rsidRDefault="00BE3E5A" w:rsidP="00BE3E5A">
            <w:pPr>
              <w:pStyle w:val="3-"/>
            </w:pPr>
            <w:r>
              <w:rPr>
                <w:rFonts w:hint="eastAsia"/>
              </w:rPr>
              <w:tab/>
            </w:r>
            <w:r w:rsidRPr="008302A3">
              <w:rPr>
                <w:rFonts w:hint="eastAsia"/>
                <w:color w:val="00B050"/>
              </w:rPr>
              <w:t>//CallOnce処理</w:t>
            </w:r>
          </w:p>
          <w:p w14:paraId="61A459C3" w14:textId="77777777" w:rsidR="00BE3E5A" w:rsidRPr="008302A3" w:rsidRDefault="00BE3E5A" w:rsidP="00BE3E5A">
            <w:pPr>
              <w:pStyle w:val="3-"/>
              <w:rPr>
                <w:color w:val="FF0000"/>
              </w:rPr>
            </w:pPr>
            <w:r>
              <w:tab/>
            </w:r>
            <w:r w:rsidRPr="008302A3">
              <w:rPr>
                <w:color w:val="FF0000"/>
              </w:rPr>
              <w:t>std::call_once(s_onceFlag, [&amp;name]()</w:t>
            </w:r>
          </w:p>
          <w:p w14:paraId="79146BB9" w14:textId="77777777" w:rsidR="00BE3E5A" w:rsidRPr="008302A3" w:rsidRDefault="00BE3E5A" w:rsidP="00BE3E5A">
            <w:pPr>
              <w:pStyle w:val="3-"/>
              <w:rPr>
                <w:color w:val="FF0000"/>
              </w:rPr>
            </w:pPr>
            <w:r w:rsidRPr="008302A3">
              <w:rPr>
                <w:color w:val="FF0000"/>
              </w:rPr>
              <w:tab/>
            </w:r>
            <w:r w:rsidRPr="008302A3">
              <w:rPr>
                <w:color w:val="FF0000"/>
              </w:rPr>
              <w:tab/>
              <w:t>{</w:t>
            </w:r>
          </w:p>
          <w:p w14:paraId="1F7588E7" w14:textId="77777777" w:rsidR="00BE3E5A" w:rsidRPr="008302A3" w:rsidRDefault="00BE3E5A" w:rsidP="00BE3E5A">
            <w:pPr>
              <w:pStyle w:val="3-"/>
              <w:rPr>
                <w:color w:val="00B050"/>
              </w:rPr>
            </w:pPr>
            <w:r>
              <w:rPr>
                <w:rFonts w:hint="eastAsia"/>
              </w:rPr>
              <w:tab/>
            </w:r>
            <w:r>
              <w:rPr>
                <w:rFonts w:hint="eastAsia"/>
              </w:rPr>
              <w:tab/>
            </w:r>
            <w:r>
              <w:rPr>
                <w:rFonts w:hint="eastAsia"/>
              </w:rPr>
              <w:tab/>
            </w:r>
            <w:r w:rsidRPr="008302A3">
              <w:rPr>
                <w:rFonts w:hint="eastAsia"/>
                <w:color w:val="00B050"/>
              </w:rPr>
              <w:t>//ラムダ式で直接記述</w:t>
            </w:r>
          </w:p>
          <w:p w14:paraId="7B11C095" w14:textId="77777777" w:rsidR="00BE3E5A" w:rsidRPr="008302A3" w:rsidRDefault="00BE3E5A" w:rsidP="00BE3E5A">
            <w:pPr>
              <w:pStyle w:val="3-"/>
              <w:rPr>
                <w:color w:val="00B050"/>
              </w:rPr>
            </w:pPr>
            <w:r w:rsidRPr="008302A3">
              <w:rPr>
                <w:color w:val="00B050"/>
              </w:rPr>
              <w:tab/>
            </w:r>
            <w:r w:rsidRPr="008302A3">
              <w:rPr>
                <w:color w:val="00B050"/>
              </w:rPr>
              <w:tab/>
            </w:r>
            <w:r w:rsidRPr="008302A3">
              <w:rPr>
                <w:color w:val="00B050"/>
              </w:rPr>
              <w:tab/>
            </w:r>
          </w:p>
          <w:p w14:paraId="73161CF2" w14:textId="77777777" w:rsidR="00BE3E5A" w:rsidRPr="008302A3" w:rsidRDefault="00BE3E5A" w:rsidP="00BE3E5A">
            <w:pPr>
              <w:pStyle w:val="3-"/>
              <w:rPr>
                <w:color w:val="00B050"/>
              </w:rPr>
            </w:pPr>
            <w:r w:rsidRPr="008302A3">
              <w:rPr>
                <w:rFonts w:hint="eastAsia"/>
                <w:color w:val="00B050"/>
              </w:rPr>
              <w:tab/>
            </w:r>
            <w:r w:rsidRPr="008302A3">
              <w:rPr>
                <w:rFonts w:hint="eastAsia"/>
                <w:color w:val="00B050"/>
              </w:rPr>
              <w:tab/>
            </w:r>
            <w:r w:rsidRPr="008302A3">
              <w:rPr>
                <w:rFonts w:hint="eastAsia"/>
                <w:color w:val="00B050"/>
              </w:rPr>
              <w:tab/>
              <w:t>//CallOnce処理開始</w:t>
            </w:r>
          </w:p>
          <w:p w14:paraId="326163D4" w14:textId="77777777" w:rsidR="00BE3E5A" w:rsidRDefault="00BE3E5A" w:rsidP="00BE3E5A">
            <w:pPr>
              <w:pStyle w:val="3-"/>
            </w:pPr>
            <w:r>
              <w:rPr>
                <w:rFonts w:hint="eastAsia"/>
              </w:rPr>
              <w:tab/>
            </w:r>
            <w:r>
              <w:rPr>
                <w:rFonts w:hint="eastAsia"/>
              </w:rPr>
              <w:tab/>
            </w:r>
            <w:r>
              <w:rPr>
                <w:rFonts w:hint="eastAsia"/>
              </w:rPr>
              <w:tab/>
              <w:t>printf("CallOnce処理：初期化中(by %s)...\n", name);</w:t>
            </w:r>
          </w:p>
          <w:p w14:paraId="5D3F95DA" w14:textId="77777777" w:rsidR="00BE3E5A" w:rsidRDefault="00BE3E5A" w:rsidP="00BE3E5A">
            <w:pPr>
              <w:pStyle w:val="3-"/>
            </w:pPr>
            <w:r>
              <w:tab/>
            </w:r>
            <w:r>
              <w:tab/>
            </w:r>
            <w:r>
              <w:tab/>
              <w:t>fflush(stdout);</w:t>
            </w:r>
          </w:p>
          <w:p w14:paraId="6B64C43A" w14:textId="77777777" w:rsidR="00BE3E5A" w:rsidRDefault="00BE3E5A" w:rsidP="00BE3E5A">
            <w:pPr>
              <w:pStyle w:val="3-"/>
            </w:pPr>
          </w:p>
          <w:p w14:paraId="13C8E4D3" w14:textId="77777777" w:rsidR="00BE3E5A" w:rsidRPr="008302A3" w:rsidRDefault="00BE3E5A" w:rsidP="00BE3E5A">
            <w:pPr>
              <w:pStyle w:val="3-"/>
              <w:rPr>
                <w:color w:val="00B050"/>
              </w:rPr>
            </w:pPr>
            <w:r>
              <w:rPr>
                <w:rFonts w:hint="eastAsia"/>
              </w:rPr>
              <w:tab/>
            </w:r>
            <w:r>
              <w:rPr>
                <w:rFonts w:hint="eastAsia"/>
              </w:rPr>
              <w:tab/>
            </w:r>
            <w:r>
              <w:rPr>
                <w:rFonts w:hint="eastAsia"/>
              </w:rPr>
              <w:tab/>
            </w:r>
            <w:r w:rsidRPr="008302A3">
              <w:rPr>
                <w:rFonts w:hint="eastAsia"/>
                <w:color w:val="00B050"/>
              </w:rPr>
              <w:t>//1秒スリープ</w:t>
            </w:r>
          </w:p>
          <w:p w14:paraId="1CFF40F4" w14:textId="77777777" w:rsidR="00BE3E5A" w:rsidRDefault="00BE3E5A" w:rsidP="00BE3E5A">
            <w:pPr>
              <w:pStyle w:val="3-"/>
            </w:pPr>
            <w:r>
              <w:tab/>
            </w:r>
            <w:r>
              <w:tab/>
            </w:r>
            <w:r>
              <w:tab/>
              <w:t>std::this_thread::sleep_for(std::chrono::seconds(1));</w:t>
            </w:r>
          </w:p>
          <w:p w14:paraId="076BA35E" w14:textId="77777777" w:rsidR="00BE3E5A" w:rsidRDefault="00BE3E5A" w:rsidP="00BE3E5A">
            <w:pPr>
              <w:pStyle w:val="3-"/>
            </w:pPr>
          </w:p>
          <w:p w14:paraId="4766EEA4" w14:textId="77777777" w:rsidR="00BE3E5A" w:rsidRDefault="00BE3E5A" w:rsidP="00BE3E5A">
            <w:pPr>
              <w:pStyle w:val="3-"/>
            </w:pPr>
            <w:r>
              <w:rPr>
                <w:rFonts w:hint="eastAsia"/>
              </w:rPr>
              <w:tab/>
            </w:r>
            <w:r>
              <w:rPr>
                <w:rFonts w:hint="eastAsia"/>
              </w:rPr>
              <w:tab/>
            </w:r>
            <w:r>
              <w:rPr>
                <w:rFonts w:hint="eastAsia"/>
              </w:rPr>
              <w:tab/>
            </w:r>
            <w:r w:rsidRPr="008302A3">
              <w:rPr>
                <w:rFonts w:hint="eastAsia"/>
                <w:color w:val="00B050"/>
              </w:rPr>
              <w:t>//CallOnce処理終了</w:t>
            </w:r>
          </w:p>
          <w:p w14:paraId="52DDEAD6" w14:textId="77777777" w:rsidR="00BE3E5A" w:rsidRDefault="00BE3E5A" w:rsidP="00BE3E5A">
            <w:pPr>
              <w:pStyle w:val="3-"/>
            </w:pPr>
            <w:r>
              <w:rPr>
                <w:rFonts w:hint="eastAsia"/>
              </w:rPr>
              <w:tab/>
            </w:r>
            <w:r>
              <w:rPr>
                <w:rFonts w:hint="eastAsia"/>
              </w:rPr>
              <w:tab/>
            </w:r>
            <w:r>
              <w:rPr>
                <w:rFonts w:hint="eastAsia"/>
              </w:rPr>
              <w:tab/>
              <w:t>printf("CallOnce処理：終了\n");</w:t>
            </w:r>
          </w:p>
          <w:p w14:paraId="2686E4BE" w14:textId="77777777" w:rsidR="00BE3E5A" w:rsidRDefault="00BE3E5A" w:rsidP="00BE3E5A">
            <w:pPr>
              <w:pStyle w:val="3-"/>
            </w:pPr>
            <w:r>
              <w:tab/>
            </w:r>
            <w:r>
              <w:tab/>
            </w:r>
            <w:r>
              <w:tab/>
              <w:t>fflush(stdout);</w:t>
            </w:r>
          </w:p>
          <w:p w14:paraId="20020E10" w14:textId="77777777" w:rsidR="00BE3E5A" w:rsidRPr="008302A3" w:rsidRDefault="00BE3E5A" w:rsidP="00BE3E5A">
            <w:pPr>
              <w:pStyle w:val="3-"/>
              <w:rPr>
                <w:color w:val="FF0000"/>
              </w:rPr>
            </w:pPr>
            <w:r>
              <w:tab/>
            </w:r>
            <w:r>
              <w:tab/>
            </w:r>
            <w:r w:rsidRPr="008302A3">
              <w:rPr>
                <w:color w:val="FF0000"/>
              </w:rPr>
              <w:t>}</w:t>
            </w:r>
          </w:p>
          <w:p w14:paraId="09E248C4" w14:textId="77777777" w:rsidR="00BE3E5A" w:rsidRPr="008302A3" w:rsidRDefault="00BE3E5A" w:rsidP="00BE3E5A">
            <w:pPr>
              <w:pStyle w:val="3-"/>
              <w:rPr>
                <w:color w:val="FF0000"/>
              </w:rPr>
            </w:pPr>
            <w:r w:rsidRPr="008302A3">
              <w:rPr>
                <w:color w:val="FF0000"/>
              </w:rPr>
              <w:tab/>
              <w:t>);</w:t>
            </w:r>
          </w:p>
          <w:p w14:paraId="490E4F95" w14:textId="77777777" w:rsidR="00BE3E5A" w:rsidRDefault="00BE3E5A" w:rsidP="00BE3E5A">
            <w:pPr>
              <w:pStyle w:val="3-"/>
            </w:pPr>
          </w:p>
          <w:p w14:paraId="450FF2CD" w14:textId="77777777" w:rsidR="00BE3E5A" w:rsidRDefault="00BE3E5A" w:rsidP="00BE3E5A">
            <w:pPr>
              <w:pStyle w:val="3-"/>
            </w:pPr>
            <w:r>
              <w:rPr>
                <w:rFonts w:hint="eastAsia"/>
              </w:rPr>
              <w:tab/>
            </w:r>
            <w:r w:rsidRPr="008302A3">
              <w:rPr>
                <w:rFonts w:hint="eastAsia"/>
                <w:color w:val="00B050"/>
              </w:rPr>
              <w:t>//終了</w:t>
            </w:r>
          </w:p>
          <w:p w14:paraId="0FE27CFD" w14:textId="77777777" w:rsidR="00BE3E5A" w:rsidRDefault="00BE3E5A" w:rsidP="00BE3E5A">
            <w:pPr>
              <w:pStyle w:val="3-"/>
            </w:pPr>
            <w:r>
              <w:tab/>
              <w:t>printf("- end:%s -\n", name);</w:t>
            </w:r>
          </w:p>
          <w:p w14:paraId="7EE1B991" w14:textId="77777777" w:rsidR="00BE3E5A" w:rsidRDefault="00BE3E5A" w:rsidP="00BE3E5A">
            <w:pPr>
              <w:pStyle w:val="3-"/>
            </w:pPr>
            <w:r>
              <w:tab/>
              <w:t>fflush(stdout);</w:t>
            </w:r>
          </w:p>
          <w:p w14:paraId="3498F0B4" w14:textId="77777777" w:rsidR="00BE3E5A" w:rsidRDefault="00BE3E5A" w:rsidP="00BE3E5A">
            <w:pPr>
              <w:pStyle w:val="3-"/>
            </w:pPr>
            <w:r>
              <w:t>}</w:t>
            </w:r>
          </w:p>
          <w:p w14:paraId="6A56FB23" w14:textId="77777777" w:rsidR="00BE3E5A" w:rsidRDefault="00BE3E5A" w:rsidP="00BE3E5A">
            <w:pPr>
              <w:pStyle w:val="3-"/>
            </w:pPr>
          </w:p>
          <w:p w14:paraId="25ED4E13" w14:textId="77777777" w:rsidR="00BE3E5A" w:rsidRPr="008302A3" w:rsidRDefault="00BE3E5A" w:rsidP="00BE3E5A">
            <w:pPr>
              <w:pStyle w:val="3-"/>
              <w:rPr>
                <w:color w:val="00B050"/>
              </w:rPr>
            </w:pPr>
            <w:r w:rsidRPr="008302A3">
              <w:rPr>
                <w:rFonts w:hint="eastAsia"/>
                <w:color w:val="00B050"/>
              </w:rPr>
              <w:t>//テスト</w:t>
            </w:r>
          </w:p>
          <w:p w14:paraId="1BD8F902" w14:textId="77777777" w:rsidR="00BE3E5A" w:rsidRDefault="00BE3E5A" w:rsidP="00BE3E5A">
            <w:pPr>
              <w:pStyle w:val="3-"/>
            </w:pPr>
            <w:r>
              <w:t>int main(const int argc, const char* argv[])</w:t>
            </w:r>
          </w:p>
          <w:p w14:paraId="6DD58DDA" w14:textId="77777777" w:rsidR="00BE3E5A" w:rsidRDefault="00BE3E5A" w:rsidP="00BE3E5A">
            <w:pPr>
              <w:pStyle w:val="3-"/>
            </w:pPr>
            <w:r>
              <w:t>{</w:t>
            </w:r>
          </w:p>
          <w:p w14:paraId="34AFD304" w14:textId="77777777" w:rsidR="00BE3E5A" w:rsidRPr="008302A3" w:rsidRDefault="00BE3E5A" w:rsidP="00BE3E5A">
            <w:pPr>
              <w:pStyle w:val="3-"/>
              <w:rPr>
                <w:color w:val="00B050"/>
              </w:rPr>
            </w:pPr>
            <w:r>
              <w:rPr>
                <w:rFonts w:hint="eastAsia"/>
              </w:rPr>
              <w:tab/>
            </w:r>
            <w:r w:rsidRPr="008302A3">
              <w:rPr>
                <w:rFonts w:hint="eastAsia"/>
                <w:color w:val="00B050"/>
              </w:rPr>
              <w:t>//スレッド作成</w:t>
            </w:r>
          </w:p>
          <w:p w14:paraId="583F0CCE" w14:textId="77777777" w:rsidR="00BE3E5A" w:rsidRDefault="00BE3E5A" w:rsidP="00BE3E5A">
            <w:pPr>
              <w:pStyle w:val="3-"/>
            </w:pPr>
            <w:r>
              <w:rPr>
                <w:rFonts w:hint="eastAsia"/>
              </w:rPr>
              <w:lastRenderedPageBreak/>
              <w:tab/>
              <w:t>std::thread thread_obj1 = std::thread(threadFunc, "太郎");</w:t>
            </w:r>
          </w:p>
          <w:p w14:paraId="05DB1833" w14:textId="77777777" w:rsidR="00BE3E5A" w:rsidRDefault="00BE3E5A" w:rsidP="00BE3E5A">
            <w:pPr>
              <w:pStyle w:val="3-"/>
            </w:pPr>
            <w:r>
              <w:rPr>
                <w:rFonts w:hint="eastAsia"/>
              </w:rPr>
              <w:tab/>
              <w:t>std::thread thread_obj2 = std::thread(threadFunc, "次郎");</w:t>
            </w:r>
          </w:p>
          <w:p w14:paraId="413C1C71" w14:textId="77777777" w:rsidR="00BE3E5A" w:rsidRDefault="00BE3E5A" w:rsidP="00BE3E5A">
            <w:pPr>
              <w:pStyle w:val="3-"/>
            </w:pPr>
            <w:r>
              <w:rPr>
                <w:rFonts w:hint="eastAsia"/>
              </w:rPr>
              <w:tab/>
              <w:t>std::thread thread_obj3 = std::thread(threadFunc, "三郎");</w:t>
            </w:r>
          </w:p>
          <w:p w14:paraId="3A1BF291" w14:textId="77777777" w:rsidR="00BE3E5A" w:rsidRDefault="00BE3E5A" w:rsidP="00BE3E5A">
            <w:pPr>
              <w:pStyle w:val="3-"/>
            </w:pPr>
            <w:r>
              <w:tab/>
            </w:r>
          </w:p>
          <w:p w14:paraId="5D358482" w14:textId="77777777" w:rsidR="00BE3E5A" w:rsidRDefault="00BE3E5A" w:rsidP="00BE3E5A">
            <w:pPr>
              <w:pStyle w:val="3-"/>
            </w:pPr>
            <w:r>
              <w:rPr>
                <w:rFonts w:hint="eastAsia"/>
              </w:rPr>
              <w:tab/>
            </w:r>
            <w:r w:rsidRPr="008302A3">
              <w:rPr>
                <w:rFonts w:hint="eastAsia"/>
                <w:color w:val="00B050"/>
              </w:rPr>
              <w:t>//スレッド終了待ち</w:t>
            </w:r>
          </w:p>
          <w:p w14:paraId="69295547" w14:textId="77777777" w:rsidR="00BE3E5A" w:rsidRDefault="00BE3E5A" w:rsidP="00BE3E5A">
            <w:pPr>
              <w:pStyle w:val="3-"/>
            </w:pPr>
            <w:r>
              <w:tab/>
              <w:t>thread_obj1.join();</w:t>
            </w:r>
          </w:p>
          <w:p w14:paraId="71B96DC4" w14:textId="77777777" w:rsidR="00BE3E5A" w:rsidRDefault="00BE3E5A" w:rsidP="00BE3E5A">
            <w:pPr>
              <w:pStyle w:val="3-"/>
            </w:pPr>
            <w:r>
              <w:tab/>
              <w:t>thread_obj2.join();</w:t>
            </w:r>
          </w:p>
          <w:p w14:paraId="71B4E466" w14:textId="77777777" w:rsidR="00BE3E5A" w:rsidRDefault="00BE3E5A" w:rsidP="00BE3E5A">
            <w:pPr>
              <w:pStyle w:val="3-"/>
            </w:pPr>
            <w:r>
              <w:tab/>
              <w:t>thread_obj3.join();</w:t>
            </w:r>
          </w:p>
          <w:p w14:paraId="43AB01FC" w14:textId="77777777" w:rsidR="00BE3E5A" w:rsidRDefault="00BE3E5A" w:rsidP="00BE3E5A">
            <w:pPr>
              <w:pStyle w:val="3-"/>
            </w:pPr>
          </w:p>
          <w:p w14:paraId="1277EDCD" w14:textId="77777777" w:rsidR="00BE3E5A" w:rsidRDefault="00BE3E5A" w:rsidP="00BE3E5A">
            <w:pPr>
              <w:pStyle w:val="3-"/>
            </w:pPr>
            <w:r>
              <w:tab/>
              <w:t>return EXIT_SUCCESS;</w:t>
            </w:r>
          </w:p>
          <w:p w14:paraId="3FCBFDCD" w14:textId="617D8E60" w:rsidR="00831B2B" w:rsidRPr="00DE3BF2" w:rsidRDefault="00BE3E5A" w:rsidP="00BE3E5A">
            <w:pPr>
              <w:pStyle w:val="3-"/>
            </w:pPr>
            <w:r>
              <w:t>}</w:t>
            </w:r>
          </w:p>
        </w:tc>
      </w:tr>
    </w:tbl>
    <w:p w14:paraId="62B43E74" w14:textId="77777777" w:rsidR="00831B2B" w:rsidRPr="00DE3BF2" w:rsidRDefault="00831B2B" w:rsidP="00831B2B">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31B2B" w14:paraId="462EE0DD" w14:textId="77777777" w:rsidTr="00E079DA">
        <w:tc>
          <w:tcPr>
            <w:tcW w:w="8494" w:type="dxa"/>
          </w:tcPr>
          <w:p w14:paraId="3F4D35BE" w14:textId="77777777" w:rsidR="00BE3E5A" w:rsidRPr="00BE3E5A" w:rsidRDefault="00BE3E5A" w:rsidP="00BE3E5A">
            <w:pPr>
              <w:pStyle w:val="3-"/>
              <w:rPr>
                <w:color w:val="auto"/>
              </w:rPr>
            </w:pPr>
            <w:r w:rsidRPr="00BE3E5A">
              <w:rPr>
                <w:rFonts w:hint="eastAsia"/>
                <w:color w:val="auto"/>
              </w:rPr>
              <w:t>- begin:太郎 -</w:t>
            </w:r>
          </w:p>
          <w:p w14:paraId="10137FC9" w14:textId="5689F259" w:rsidR="00BE3E5A" w:rsidRPr="00BE3E5A" w:rsidRDefault="00BE3E5A" w:rsidP="00BE3E5A">
            <w:pPr>
              <w:pStyle w:val="3-"/>
              <w:rPr>
                <w:color w:val="auto"/>
              </w:rPr>
            </w:pPr>
            <w:r w:rsidRPr="00BE3E5A">
              <w:rPr>
                <w:rFonts w:hint="eastAsia"/>
                <w:color w:val="auto"/>
              </w:rPr>
              <w:t>CallOnce処理：初期化中(by 太郎)...</w:t>
            </w:r>
            <w:r w:rsidR="008302A3">
              <w:rPr>
                <w:color w:val="auto"/>
              </w:rPr>
              <w:t xml:space="preserve"> </w:t>
            </w:r>
            <w:r w:rsidR="008302A3">
              <w:rPr>
                <w:color w:val="auto"/>
              </w:rPr>
              <w:tab/>
            </w:r>
            <w:r w:rsidR="008302A3" w:rsidRPr="008302A3">
              <w:rPr>
                <w:color w:val="FF0000"/>
              </w:rPr>
              <w:t>←3つスレッドを起動したが、CallOnce関数は最初の</w:t>
            </w:r>
            <w:r w:rsidR="008302A3">
              <w:rPr>
                <w:color w:val="FF0000"/>
              </w:rPr>
              <w:t>スレッド</w:t>
            </w:r>
            <w:r w:rsidR="008302A3" w:rsidRPr="008302A3">
              <w:rPr>
                <w:color w:val="FF0000"/>
              </w:rPr>
              <w:t>だけが</w:t>
            </w:r>
            <w:r w:rsidR="008302A3">
              <w:rPr>
                <w:color w:val="FF0000"/>
              </w:rPr>
              <w:t>実行している</w:t>
            </w:r>
          </w:p>
          <w:p w14:paraId="5719F99E" w14:textId="2F7F17CE" w:rsidR="00BE3E5A" w:rsidRPr="0045113B" w:rsidRDefault="00BE3E5A" w:rsidP="0045113B">
            <w:pPr>
              <w:pStyle w:val="3-"/>
              <w:tabs>
                <w:tab w:val="clear" w:pos="2543"/>
                <w:tab w:val="left" w:pos="2690"/>
              </w:tabs>
              <w:rPr>
                <w:color w:val="FF0000"/>
              </w:rPr>
            </w:pPr>
            <w:r w:rsidRPr="00BE3E5A">
              <w:rPr>
                <w:rFonts w:hint="eastAsia"/>
                <w:color w:val="auto"/>
              </w:rPr>
              <w:t>- begin:次郎 -</w:t>
            </w:r>
            <w:r w:rsidR="0045113B">
              <w:rPr>
                <w:color w:val="auto"/>
              </w:rPr>
              <w:tab/>
            </w:r>
            <w:r w:rsidR="0045113B">
              <w:rPr>
                <w:color w:val="auto"/>
              </w:rPr>
              <w:tab/>
            </w:r>
            <w:r w:rsidR="0045113B">
              <w:rPr>
                <w:color w:val="auto"/>
              </w:rPr>
              <w:tab/>
            </w:r>
            <w:r w:rsidR="0045113B">
              <w:rPr>
                <w:color w:val="auto"/>
              </w:rPr>
              <w:tab/>
            </w:r>
            <w:r w:rsidR="00DF7C5C">
              <w:rPr>
                <w:color w:val="FF0000"/>
              </w:rPr>
              <w:t>※POSIX</w:t>
            </w:r>
            <w:r w:rsidR="0045113B" w:rsidRPr="0045113B">
              <w:rPr>
                <w:color w:val="FF0000"/>
              </w:rPr>
              <w:t>版と異なり、CallOnce処理にパラメータを渡すことができている</w:t>
            </w:r>
          </w:p>
          <w:p w14:paraId="1A89F3B3" w14:textId="77777777" w:rsidR="00BE3E5A" w:rsidRPr="00BE3E5A" w:rsidRDefault="00BE3E5A" w:rsidP="00BE3E5A">
            <w:pPr>
              <w:pStyle w:val="3-"/>
              <w:rPr>
                <w:color w:val="auto"/>
              </w:rPr>
            </w:pPr>
            <w:r w:rsidRPr="00BE3E5A">
              <w:rPr>
                <w:rFonts w:hint="eastAsia"/>
                <w:color w:val="auto"/>
              </w:rPr>
              <w:t>- begin:三郎 -</w:t>
            </w:r>
          </w:p>
          <w:p w14:paraId="3956D093" w14:textId="77777777" w:rsidR="00BE3E5A" w:rsidRPr="00BE3E5A" w:rsidRDefault="00BE3E5A" w:rsidP="00BE3E5A">
            <w:pPr>
              <w:pStyle w:val="3-"/>
              <w:rPr>
                <w:color w:val="auto"/>
              </w:rPr>
            </w:pPr>
            <w:r w:rsidRPr="00BE3E5A">
              <w:rPr>
                <w:rFonts w:hint="eastAsia"/>
                <w:color w:val="auto"/>
              </w:rPr>
              <w:t>CallOnce処理：終了</w:t>
            </w:r>
          </w:p>
          <w:p w14:paraId="528C7A3B" w14:textId="3F48D8BE" w:rsidR="00BE3E5A" w:rsidRPr="00BE3E5A" w:rsidRDefault="00BE3E5A" w:rsidP="00BE3E5A">
            <w:pPr>
              <w:pStyle w:val="3-"/>
              <w:rPr>
                <w:color w:val="auto"/>
              </w:rPr>
            </w:pPr>
            <w:r w:rsidRPr="00BE3E5A">
              <w:rPr>
                <w:rFonts w:hint="eastAsia"/>
                <w:color w:val="auto"/>
              </w:rPr>
              <w:t>- end:太郎 -</w:t>
            </w:r>
            <w:r w:rsidR="0045113B">
              <w:rPr>
                <w:color w:val="auto"/>
              </w:rPr>
              <w:tab/>
            </w:r>
            <w:r w:rsidR="0045113B">
              <w:rPr>
                <w:color w:val="auto"/>
              </w:rPr>
              <w:tab/>
            </w:r>
            <w:r w:rsidR="0045113B">
              <w:rPr>
                <w:color w:val="auto"/>
              </w:rPr>
              <w:tab/>
            </w:r>
            <w:r w:rsidR="0045113B">
              <w:rPr>
                <w:color w:val="auto"/>
              </w:rPr>
              <w:tab/>
            </w:r>
            <w:r w:rsidR="0045113B" w:rsidRPr="008302A3">
              <w:rPr>
                <w:color w:val="FF0000"/>
              </w:rPr>
              <w:t>←CallOnce関数完了まで、全てのスレッドがブロックされており、</w:t>
            </w:r>
          </w:p>
          <w:p w14:paraId="6285FAAB" w14:textId="77777777" w:rsidR="0045113B" w:rsidRPr="008302A3" w:rsidRDefault="00BE3E5A" w:rsidP="0045113B">
            <w:pPr>
              <w:pStyle w:val="3-"/>
              <w:rPr>
                <w:color w:val="FF0000"/>
              </w:rPr>
            </w:pPr>
            <w:r w:rsidRPr="00BE3E5A">
              <w:rPr>
                <w:rFonts w:hint="eastAsia"/>
                <w:color w:val="auto"/>
              </w:rPr>
              <w:t>- end:三郎 -</w:t>
            </w:r>
            <w:r w:rsidR="0045113B">
              <w:rPr>
                <w:color w:val="auto"/>
              </w:rPr>
              <w:tab/>
            </w:r>
            <w:r w:rsidR="0045113B">
              <w:rPr>
                <w:color w:val="auto"/>
              </w:rPr>
              <w:tab/>
            </w:r>
            <w:r w:rsidR="0045113B">
              <w:rPr>
                <w:color w:val="auto"/>
              </w:rPr>
              <w:tab/>
            </w:r>
            <w:r w:rsidR="0045113B">
              <w:rPr>
                <w:color w:val="auto"/>
              </w:rPr>
              <w:tab/>
              <w:t xml:space="preserve">　</w:t>
            </w:r>
            <w:r w:rsidR="0045113B" w:rsidRPr="008302A3">
              <w:rPr>
                <w:color w:val="FF0000"/>
              </w:rPr>
              <w:t>完了後</w:t>
            </w:r>
            <w:r w:rsidR="0045113B">
              <w:rPr>
                <w:color w:val="FF0000"/>
              </w:rPr>
              <w:t>は</w:t>
            </w:r>
            <w:r w:rsidR="0045113B" w:rsidRPr="008302A3">
              <w:rPr>
                <w:color w:val="FF0000"/>
              </w:rPr>
              <w:t>一斉に</w:t>
            </w:r>
            <w:r w:rsidR="0045113B">
              <w:rPr>
                <w:color w:val="FF0000"/>
              </w:rPr>
              <w:t>動き出している</w:t>
            </w:r>
          </w:p>
          <w:p w14:paraId="37CCC859" w14:textId="39F7DF6F" w:rsidR="00831B2B" w:rsidRPr="00DD51B6" w:rsidRDefault="00BE3E5A" w:rsidP="00BE3E5A">
            <w:pPr>
              <w:pStyle w:val="3-"/>
            </w:pPr>
            <w:r w:rsidRPr="00BE3E5A">
              <w:rPr>
                <w:rFonts w:hint="eastAsia"/>
                <w:color w:val="auto"/>
              </w:rPr>
              <w:t>- end:次郎 -</w:t>
            </w:r>
          </w:p>
        </w:tc>
      </w:tr>
    </w:tbl>
    <w:p w14:paraId="2B85EE62" w14:textId="4BAE2116" w:rsidR="00C72090" w:rsidRDefault="00C72090" w:rsidP="00C72090">
      <w:pPr>
        <w:pStyle w:val="2"/>
      </w:pPr>
      <w:bookmarkStart w:id="143" w:name="_Toc379553586"/>
      <w:r>
        <w:rPr>
          <w:rFonts w:hint="eastAsia"/>
        </w:rPr>
        <w:t>先物</w:t>
      </w:r>
      <w:r w:rsidR="004C1DDC">
        <w:rPr>
          <w:rFonts w:hint="eastAsia"/>
        </w:rPr>
        <w:t>（</w:t>
      </w:r>
      <w:r w:rsidR="004C1DDC">
        <w:rPr>
          <w:rFonts w:hint="eastAsia"/>
        </w:rPr>
        <w:t xml:space="preserve">promise </w:t>
      </w:r>
      <w:r w:rsidR="004C1DDC">
        <w:rPr>
          <w:rFonts w:hint="eastAsia"/>
        </w:rPr>
        <w:t>と</w:t>
      </w:r>
      <w:r w:rsidR="004C1DDC">
        <w:rPr>
          <w:rFonts w:hint="eastAsia"/>
        </w:rPr>
        <w:t xml:space="preserve"> future</w:t>
      </w:r>
      <w:r w:rsidR="004C1DDC">
        <w:rPr>
          <w:rFonts w:hint="eastAsia"/>
        </w:rPr>
        <w:t>）</w:t>
      </w:r>
      <w:bookmarkEnd w:id="143"/>
      <w:r w:rsidR="00A45D66">
        <w:fldChar w:fldCharType="begin"/>
      </w:r>
      <w:r w:rsidR="00A45D66">
        <w:instrText xml:space="preserve"> XE "</w:instrText>
      </w:r>
      <w:r w:rsidR="00A45D66">
        <w:rPr>
          <w:rFonts w:hint="eastAsia"/>
        </w:rPr>
        <w:instrText>先物</w:instrText>
      </w:r>
      <w:r w:rsidR="00A45D66">
        <w:instrText>" \y “</w:instrText>
      </w:r>
      <w:r w:rsidR="00A45D66">
        <w:rPr>
          <w:rFonts w:hint="eastAsia"/>
        </w:rPr>
        <w:instrText>さきもの</w:instrText>
      </w:r>
      <w:r w:rsidR="00A45D66">
        <w:instrText xml:space="preserve">” </w:instrText>
      </w:r>
      <w:r w:rsidR="00A45D66">
        <w:fldChar w:fldCharType="end"/>
      </w:r>
    </w:p>
    <w:p w14:paraId="4BA11C43" w14:textId="5B888512" w:rsidR="004C1DDC" w:rsidRPr="004C1DDC" w:rsidRDefault="004C1DDC" w:rsidP="004C1DDC">
      <w:pPr>
        <w:pStyle w:val="a9"/>
        <w:ind w:firstLine="283"/>
      </w:pPr>
      <w:r>
        <w:rPr>
          <w:rFonts w:hint="eastAsia"/>
        </w:rPr>
        <w:t>結果を</w:t>
      </w:r>
      <w:r>
        <w:t>格納する予定の変数を先に</w:t>
      </w:r>
      <w:r>
        <w:rPr>
          <w:rFonts w:hint="eastAsia"/>
        </w:rPr>
        <w:t>別スレッドに</w:t>
      </w:r>
      <w:r>
        <w:t>渡し、</w:t>
      </w:r>
      <w:r>
        <w:rPr>
          <w:rFonts w:hint="eastAsia"/>
        </w:rPr>
        <w:t>結果が</w:t>
      </w:r>
      <w:r>
        <w:t>出た時点で</w:t>
      </w:r>
      <w:r>
        <w:rPr>
          <w:rFonts w:hint="eastAsia"/>
        </w:rPr>
        <w:t>その</w:t>
      </w:r>
      <w:r>
        <w:t>スレッド</w:t>
      </w:r>
      <w:r>
        <w:rPr>
          <w:rFonts w:hint="eastAsia"/>
        </w:rPr>
        <w:t>側でも</w:t>
      </w:r>
      <w:r>
        <w:t>参照可能になる</w:t>
      </w:r>
      <w:r>
        <w:rPr>
          <w:rFonts w:hint="eastAsia"/>
        </w:rPr>
        <w:t>変数を</w:t>
      </w:r>
      <w:r>
        <w:t>扱う事ができる。</w:t>
      </w:r>
    </w:p>
    <w:p w14:paraId="4C16E07F" w14:textId="6E4D1A42" w:rsidR="00C72090" w:rsidRDefault="00C72090" w:rsidP="00C72090">
      <w:pPr>
        <w:pStyle w:val="3"/>
      </w:pPr>
      <w:bookmarkStart w:id="144" w:name="_Toc379553587"/>
      <w:r>
        <w:t>C++11</w:t>
      </w:r>
      <w:r>
        <w:rPr>
          <w:rFonts w:hint="eastAsia"/>
        </w:rPr>
        <w:t>版</w:t>
      </w:r>
      <w:bookmarkEnd w:id="144"/>
      <w:r w:rsidR="00A45D66">
        <w:fldChar w:fldCharType="begin"/>
      </w:r>
      <w:r w:rsidR="00A45D66">
        <w:instrText xml:space="preserve"> XE "</w:instrText>
      </w:r>
      <w:r w:rsidR="00A45D66">
        <w:rPr>
          <w:rFonts w:hint="eastAsia"/>
        </w:rPr>
        <w:instrText>先物</w:instrText>
      </w:r>
      <w:r w:rsidR="00A45D66">
        <w:rPr>
          <w:rFonts w:hint="eastAsia"/>
        </w:rPr>
        <w:instrText>:C++11</w:instrText>
      </w:r>
      <w:r w:rsidR="00A45D66">
        <w:rPr>
          <w:rFonts w:hint="eastAsia"/>
        </w:rPr>
        <w:instrText>版</w:instrText>
      </w:r>
      <w:r w:rsidR="00A45D66">
        <w:instrText>" \y “</w:instrText>
      </w:r>
      <w:r w:rsidR="00A45D66">
        <w:rPr>
          <w:rFonts w:hint="eastAsia"/>
        </w:rPr>
        <w:instrText>さきもの</w:instrText>
      </w:r>
      <w:r w:rsidR="00A45D66">
        <w:rPr>
          <w:rFonts w:hint="eastAsia"/>
        </w:rPr>
        <w:instrText>:C++11</w:instrText>
      </w:r>
      <w:r w:rsidR="00A45D66">
        <w:rPr>
          <w:rFonts w:hint="eastAsia"/>
        </w:rPr>
        <w:instrText>ばん</w:instrText>
      </w:r>
      <w:r w:rsidR="00A45D66">
        <w:instrText xml:space="preserve">” </w:instrText>
      </w:r>
      <w:r w:rsidR="00A45D66">
        <w:fldChar w:fldCharType="end"/>
      </w:r>
    </w:p>
    <w:p w14:paraId="2AFF3D06" w14:textId="77777777" w:rsidR="004C1DDC" w:rsidRDefault="004C1DDC" w:rsidP="004C1DDC">
      <w:pPr>
        <w:pStyle w:val="aa"/>
        <w:ind w:left="447" w:firstLine="283"/>
      </w:pPr>
      <w:r>
        <w:t>C++11</w:t>
      </w:r>
      <w:r>
        <w:rPr>
          <w:rFonts w:hint="eastAsia"/>
        </w:rPr>
        <w:t>版の先物。</w:t>
      </w:r>
    </w:p>
    <w:p w14:paraId="6947BA5F" w14:textId="77777777" w:rsidR="004C1DDC" w:rsidRDefault="004C1DDC" w:rsidP="004C1DDC">
      <w:pPr>
        <w:pStyle w:val="aa"/>
        <w:ind w:left="447" w:firstLine="283"/>
      </w:pPr>
      <w:r>
        <w:rPr>
          <w:rFonts w:hint="eastAsia"/>
        </w:rPr>
        <w:t>前述の</w:t>
      </w:r>
      <w:r>
        <w:t>「</w:t>
      </w:r>
      <w:r>
        <w:t>C++11</w:t>
      </w:r>
      <w:r>
        <w:t>の非同期関数」</w:t>
      </w:r>
      <w:r>
        <w:rPr>
          <w:rFonts w:hint="eastAsia"/>
        </w:rPr>
        <w:t>で</w:t>
      </w:r>
      <w:r>
        <w:t>紹介した</w:t>
      </w:r>
      <w:r>
        <w:rPr>
          <w:rFonts w:hint="eastAsia"/>
        </w:rPr>
        <w:t>「</w:t>
      </w:r>
      <w:r w:rsidRPr="004C1DDC">
        <w:rPr>
          <w:rFonts w:ascii="ＭＳ ゴシック" w:hAnsi="ＭＳ ゴシック" w:hint="eastAsia"/>
          <w:color w:val="0070C0"/>
        </w:rPr>
        <w:t>std::future&lt;&gt;</w:t>
      </w:r>
      <w:r>
        <w:rPr>
          <w:rFonts w:hint="eastAsia"/>
        </w:rPr>
        <w:t>」</w:t>
      </w:r>
      <w:r>
        <w:t>を用いる。</w:t>
      </w:r>
    </w:p>
    <w:p w14:paraId="436C4FC0" w14:textId="4A5E7FCE" w:rsidR="004C1DDC" w:rsidRDefault="004C1DDC" w:rsidP="004C1DDC">
      <w:pPr>
        <w:pStyle w:val="aa"/>
        <w:ind w:left="447" w:firstLine="283"/>
      </w:pPr>
      <w:r>
        <w:t>モニター処理の一種として活用できる。</w:t>
      </w:r>
    </w:p>
    <w:p w14:paraId="2BCC5D3C" w14:textId="104ABF31" w:rsidR="004C1DDC" w:rsidRDefault="004C1DDC" w:rsidP="004C1DDC">
      <w:pPr>
        <w:pStyle w:val="aa"/>
        <w:keepNext/>
        <w:widowControl/>
        <w:spacing w:beforeLines="50" w:before="180"/>
        <w:ind w:leftChars="203" w:left="447" w:hangingChars="10" w:hanging="21"/>
      </w:pPr>
      <w:r>
        <w:t>C++11</w:t>
      </w:r>
      <w:r>
        <w:rPr>
          <w:rFonts w:hint="eastAsia"/>
        </w:rPr>
        <w:t>版の先物のサンプル：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72090" w14:paraId="0D05DDA3" w14:textId="77777777" w:rsidTr="00F302CC">
        <w:tc>
          <w:tcPr>
            <w:tcW w:w="8494" w:type="dxa"/>
          </w:tcPr>
          <w:p w14:paraId="3E860207" w14:textId="77777777" w:rsidR="004C1DDC" w:rsidRDefault="004C1DDC" w:rsidP="004C1DDC">
            <w:pPr>
              <w:pStyle w:val="3-"/>
            </w:pPr>
            <w:r>
              <w:t>#include &lt;stdio.h&gt;</w:t>
            </w:r>
          </w:p>
          <w:p w14:paraId="36088F4D" w14:textId="77777777" w:rsidR="004C1DDC" w:rsidRDefault="004C1DDC" w:rsidP="004C1DDC">
            <w:pPr>
              <w:pStyle w:val="3-"/>
            </w:pPr>
            <w:r>
              <w:t>#include &lt;stdlib.h&gt;</w:t>
            </w:r>
          </w:p>
          <w:p w14:paraId="016E3EC4" w14:textId="77777777" w:rsidR="004C1DDC" w:rsidRDefault="004C1DDC" w:rsidP="004C1DDC">
            <w:pPr>
              <w:pStyle w:val="3-"/>
            </w:pPr>
          </w:p>
          <w:p w14:paraId="7D6A84BF" w14:textId="77777777" w:rsidR="004C1DDC" w:rsidRPr="0045113B" w:rsidRDefault="004C1DDC" w:rsidP="004C1DDC">
            <w:pPr>
              <w:pStyle w:val="3-"/>
              <w:rPr>
                <w:color w:val="FF0000"/>
              </w:rPr>
            </w:pPr>
            <w:r w:rsidRPr="0045113B">
              <w:rPr>
                <w:color w:val="FF0000"/>
              </w:rPr>
              <w:t>#include &lt;future&gt;</w:t>
            </w:r>
          </w:p>
          <w:p w14:paraId="7A737F48" w14:textId="77777777" w:rsidR="004C1DDC" w:rsidRDefault="004C1DDC" w:rsidP="004C1DDC">
            <w:pPr>
              <w:pStyle w:val="3-"/>
            </w:pPr>
            <w:r>
              <w:t>#include &lt;thread&gt;</w:t>
            </w:r>
          </w:p>
          <w:p w14:paraId="05E44327" w14:textId="77777777" w:rsidR="0045113B" w:rsidRDefault="0045113B" w:rsidP="0045113B">
            <w:pPr>
              <w:pStyle w:val="3-"/>
            </w:pPr>
          </w:p>
          <w:p w14:paraId="20F0D5FC" w14:textId="77777777" w:rsidR="0045113B" w:rsidRPr="008302A3" w:rsidRDefault="0045113B" w:rsidP="0045113B">
            <w:pPr>
              <w:pStyle w:val="3-"/>
              <w:rPr>
                <w:color w:val="00B050"/>
              </w:rPr>
            </w:pPr>
            <w:r>
              <w:rPr>
                <w:rFonts w:hint="eastAsia"/>
              </w:rPr>
              <w:t xml:space="preserve">#include &lt;chrono&gt; </w:t>
            </w:r>
            <w:r w:rsidRPr="008302A3">
              <w:rPr>
                <w:rFonts w:hint="eastAsia"/>
                <w:color w:val="00B050"/>
              </w:rPr>
              <w:t>//時間計測用</w:t>
            </w:r>
          </w:p>
          <w:p w14:paraId="24637D39" w14:textId="77777777" w:rsidR="004C1DDC" w:rsidRDefault="004C1DDC" w:rsidP="004C1DDC">
            <w:pPr>
              <w:pStyle w:val="3-"/>
            </w:pPr>
          </w:p>
          <w:p w14:paraId="17C7C1A3" w14:textId="77777777" w:rsidR="004C1DDC" w:rsidRPr="0045113B" w:rsidRDefault="004C1DDC" w:rsidP="004C1DDC">
            <w:pPr>
              <w:pStyle w:val="3-"/>
              <w:rPr>
                <w:color w:val="00B050"/>
              </w:rPr>
            </w:pPr>
            <w:r w:rsidRPr="0045113B">
              <w:rPr>
                <w:rFonts w:hint="eastAsia"/>
                <w:color w:val="00B050"/>
              </w:rPr>
              <w:t>//結果表示スレッド</w:t>
            </w:r>
          </w:p>
          <w:p w14:paraId="655C3A18" w14:textId="77777777" w:rsidR="004C1DDC" w:rsidRDefault="004C1DDC" w:rsidP="004C1DDC">
            <w:pPr>
              <w:pStyle w:val="3-"/>
            </w:pPr>
            <w:r>
              <w:t xml:space="preserve">void threadFunc(const char* name, </w:t>
            </w:r>
            <w:r w:rsidRPr="0045113B">
              <w:rPr>
                <w:color w:val="FF0000"/>
              </w:rPr>
              <w:t>std::shared_future&lt;int&gt; value</w:t>
            </w:r>
            <w:r>
              <w:t>)</w:t>
            </w:r>
          </w:p>
          <w:p w14:paraId="1E2D872F" w14:textId="77777777" w:rsidR="004C1DDC" w:rsidRDefault="004C1DDC" w:rsidP="004C1DDC">
            <w:pPr>
              <w:pStyle w:val="3-"/>
            </w:pPr>
            <w:r>
              <w:t>{</w:t>
            </w:r>
          </w:p>
          <w:p w14:paraId="53A7CF18" w14:textId="77777777" w:rsidR="004C1DDC" w:rsidRDefault="004C1DDC" w:rsidP="004C1DDC">
            <w:pPr>
              <w:pStyle w:val="3-"/>
            </w:pPr>
            <w:r>
              <w:tab/>
              <w:t>printf("%s: [BEFORE]\n", name);</w:t>
            </w:r>
          </w:p>
          <w:p w14:paraId="67C0AE53" w14:textId="77777777" w:rsidR="004C1DDC" w:rsidRDefault="004C1DDC" w:rsidP="004C1DDC">
            <w:pPr>
              <w:pStyle w:val="3-"/>
            </w:pPr>
            <w:r>
              <w:tab/>
              <w:t>fflush(stdout);</w:t>
            </w:r>
          </w:p>
          <w:p w14:paraId="65EC817D" w14:textId="77777777" w:rsidR="004C1DDC" w:rsidRDefault="004C1DDC" w:rsidP="004C1DDC">
            <w:pPr>
              <w:pStyle w:val="3-"/>
            </w:pPr>
          </w:p>
          <w:p w14:paraId="3D30825C" w14:textId="77777777" w:rsidR="004C1DDC" w:rsidRDefault="004C1DDC" w:rsidP="004C1DDC">
            <w:pPr>
              <w:pStyle w:val="3-"/>
            </w:pPr>
            <w:r>
              <w:rPr>
                <w:rFonts w:hint="eastAsia"/>
              </w:rPr>
              <w:tab/>
              <w:t xml:space="preserve">printf("%s: [AFTER] value=%d\n", name, </w:t>
            </w:r>
            <w:r w:rsidRPr="0045113B">
              <w:rPr>
                <w:rFonts w:hint="eastAsia"/>
                <w:color w:val="FF0000"/>
              </w:rPr>
              <w:t>value.get()</w:t>
            </w:r>
            <w:r>
              <w:rPr>
                <w:rFonts w:hint="eastAsia"/>
              </w:rPr>
              <w:t>);</w:t>
            </w:r>
            <w:r w:rsidRPr="0045113B">
              <w:rPr>
                <w:rFonts w:hint="eastAsia"/>
                <w:color w:val="00B050"/>
              </w:rPr>
              <w:t>//future::get() は、結果が格納されるまで処理がブロックされる</w:t>
            </w:r>
          </w:p>
          <w:p w14:paraId="0905D71F" w14:textId="77777777" w:rsidR="004C1DDC" w:rsidRDefault="004C1DDC" w:rsidP="004C1DDC">
            <w:pPr>
              <w:pStyle w:val="3-"/>
            </w:pPr>
            <w:r>
              <w:tab/>
              <w:t>fflush(stdout);</w:t>
            </w:r>
          </w:p>
          <w:p w14:paraId="401A6F9E" w14:textId="77777777" w:rsidR="004C1DDC" w:rsidRDefault="004C1DDC" w:rsidP="004C1DDC">
            <w:pPr>
              <w:pStyle w:val="3-"/>
            </w:pPr>
            <w:r>
              <w:t>}</w:t>
            </w:r>
          </w:p>
          <w:p w14:paraId="667B6C16" w14:textId="77777777" w:rsidR="004C1DDC" w:rsidRDefault="004C1DDC" w:rsidP="004C1DDC">
            <w:pPr>
              <w:pStyle w:val="3-"/>
            </w:pPr>
          </w:p>
          <w:p w14:paraId="27EE7610" w14:textId="77777777" w:rsidR="004C1DDC" w:rsidRPr="0045113B" w:rsidRDefault="004C1DDC" w:rsidP="004C1DDC">
            <w:pPr>
              <w:pStyle w:val="3-"/>
              <w:rPr>
                <w:color w:val="00B050"/>
              </w:rPr>
            </w:pPr>
            <w:r w:rsidRPr="0045113B">
              <w:rPr>
                <w:rFonts w:hint="eastAsia"/>
                <w:color w:val="00B050"/>
              </w:rPr>
              <w:t>//テスト</w:t>
            </w:r>
          </w:p>
          <w:p w14:paraId="02341723" w14:textId="77777777" w:rsidR="004C1DDC" w:rsidRDefault="004C1DDC" w:rsidP="004C1DDC">
            <w:pPr>
              <w:pStyle w:val="3-"/>
            </w:pPr>
            <w:r>
              <w:t>int main(const int argc, const char* argv)</w:t>
            </w:r>
          </w:p>
          <w:p w14:paraId="23684C98" w14:textId="77777777" w:rsidR="004C1DDC" w:rsidRDefault="004C1DDC" w:rsidP="004C1DDC">
            <w:pPr>
              <w:pStyle w:val="3-"/>
            </w:pPr>
            <w:r>
              <w:t>{</w:t>
            </w:r>
          </w:p>
          <w:p w14:paraId="734F2382" w14:textId="77777777" w:rsidR="004C1DDC" w:rsidRDefault="004C1DDC" w:rsidP="004C1DDC">
            <w:pPr>
              <w:pStyle w:val="3-"/>
            </w:pPr>
            <w:r>
              <w:rPr>
                <w:rFonts w:hint="eastAsia"/>
              </w:rPr>
              <w:tab/>
            </w:r>
            <w:r w:rsidRPr="0045113B">
              <w:rPr>
                <w:rFonts w:hint="eastAsia"/>
                <w:color w:val="00B050"/>
              </w:rPr>
              <w:t>//処理開始</w:t>
            </w:r>
          </w:p>
          <w:p w14:paraId="3E121D39" w14:textId="77777777" w:rsidR="004C1DDC" w:rsidRDefault="004C1DDC" w:rsidP="004C1DDC">
            <w:pPr>
              <w:pStyle w:val="3-"/>
            </w:pPr>
            <w:r>
              <w:lastRenderedPageBreak/>
              <w:tab/>
              <w:t>printf("main: [START]\n");</w:t>
            </w:r>
          </w:p>
          <w:p w14:paraId="57F7FC3B" w14:textId="77777777" w:rsidR="004C1DDC" w:rsidRDefault="004C1DDC" w:rsidP="004C1DDC">
            <w:pPr>
              <w:pStyle w:val="3-"/>
            </w:pPr>
            <w:r>
              <w:tab/>
              <w:t>fflush(stdout);</w:t>
            </w:r>
          </w:p>
          <w:p w14:paraId="5F944C2F" w14:textId="77777777" w:rsidR="004C1DDC" w:rsidRDefault="004C1DDC" w:rsidP="004C1DDC">
            <w:pPr>
              <w:pStyle w:val="3-"/>
            </w:pPr>
          </w:p>
          <w:p w14:paraId="573B7E5D" w14:textId="77777777" w:rsidR="004C1DDC" w:rsidRPr="0045113B" w:rsidRDefault="004C1DDC" w:rsidP="004C1DDC">
            <w:pPr>
              <w:pStyle w:val="3-"/>
              <w:rPr>
                <w:color w:val="00B050"/>
              </w:rPr>
            </w:pPr>
            <w:r>
              <w:rPr>
                <w:rFonts w:hint="eastAsia"/>
              </w:rPr>
              <w:tab/>
            </w:r>
            <w:r w:rsidRPr="0045113B">
              <w:rPr>
                <w:rFonts w:hint="eastAsia"/>
                <w:color w:val="00B050"/>
              </w:rPr>
              <w:t>//先物変数の用意</w:t>
            </w:r>
          </w:p>
          <w:p w14:paraId="206BA714" w14:textId="77777777" w:rsidR="004C1DDC" w:rsidRPr="0045113B" w:rsidRDefault="004C1DDC" w:rsidP="004C1DDC">
            <w:pPr>
              <w:pStyle w:val="3-"/>
              <w:rPr>
                <w:color w:val="00B050"/>
              </w:rPr>
            </w:pPr>
            <w:r w:rsidRPr="0045113B">
              <w:rPr>
                <w:rFonts w:hint="eastAsia"/>
                <w:color w:val="00B050"/>
              </w:rPr>
              <w:tab/>
              <w:t>//※後で値を格納する変数</w:t>
            </w:r>
          </w:p>
          <w:p w14:paraId="5CF57651" w14:textId="77777777" w:rsidR="004C1DDC" w:rsidRDefault="004C1DDC" w:rsidP="004C1DDC">
            <w:pPr>
              <w:pStyle w:val="3-"/>
            </w:pPr>
            <w:r>
              <w:tab/>
            </w:r>
            <w:r w:rsidRPr="0045113B">
              <w:rPr>
                <w:color w:val="FF0000"/>
              </w:rPr>
              <w:t>std::promise&lt;int&gt; p_val;</w:t>
            </w:r>
          </w:p>
          <w:p w14:paraId="4FC8E947" w14:textId="77777777" w:rsidR="004C1DDC" w:rsidRDefault="004C1DDC" w:rsidP="004C1DDC">
            <w:pPr>
              <w:pStyle w:val="3-"/>
            </w:pPr>
          </w:p>
          <w:p w14:paraId="69AA1930" w14:textId="77777777" w:rsidR="004C1DDC" w:rsidRPr="0045113B" w:rsidRDefault="004C1DDC" w:rsidP="004C1DDC">
            <w:pPr>
              <w:pStyle w:val="3-"/>
              <w:rPr>
                <w:color w:val="00B050"/>
              </w:rPr>
            </w:pPr>
            <w:r>
              <w:rPr>
                <w:rFonts w:hint="eastAsia"/>
              </w:rPr>
              <w:tab/>
            </w:r>
            <w:r w:rsidRPr="0045113B">
              <w:rPr>
                <w:rFonts w:hint="eastAsia"/>
                <w:color w:val="00B050"/>
              </w:rPr>
              <w:t>//結果待機オブジェクトを用意</w:t>
            </w:r>
          </w:p>
          <w:p w14:paraId="3D9542D2" w14:textId="77777777" w:rsidR="004C1DDC" w:rsidRPr="0045113B" w:rsidRDefault="004C1DDC" w:rsidP="004C1DDC">
            <w:pPr>
              <w:pStyle w:val="3-"/>
              <w:rPr>
                <w:color w:val="00B050"/>
              </w:rPr>
            </w:pPr>
            <w:r w:rsidRPr="0045113B">
              <w:rPr>
                <w:rFonts w:hint="eastAsia"/>
                <w:color w:val="00B050"/>
              </w:rPr>
              <w:tab/>
              <w:t>//※先物変数や非同期関数の結果を待機するオブジェクト。</w:t>
            </w:r>
          </w:p>
          <w:p w14:paraId="223139D9" w14:textId="77777777" w:rsidR="004C1DDC" w:rsidRDefault="004C1DDC" w:rsidP="004C1DDC">
            <w:pPr>
              <w:pStyle w:val="3-"/>
            </w:pPr>
            <w:r>
              <w:rPr>
                <w:rFonts w:hint="eastAsia"/>
              </w:rPr>
              <w:tab/>
            </w:r>
            <w:r w:rsidRPr="0045113B">
              <w:rPr>
                <w:rFonts w:hint="eastAsia"/>
                <w:color w:val="00B050"/>
              </w:rPr>
              <w:t>//※結果を受け取る側がスレッドの場合、shared_futureクラスを使用。</w:t>
            </w:r>
          </w:p>
          <w:p w14:paraId="5584FF37" w14:textId="77777777" w:rsidR="004C1DDC" w:rsidRDefault="004C1DDC" w:rsidP="004C1DDC">
            <w:pPr>
              <w:pStyle w:val="3-"/>
            </w:pPr>
            <w:r>
              <w:tab/>
            </w:r>
            <w:r w:rsidRPr="0045113B">
              <w:rPr>
                <w:color w:val="FF0000"/>
              </w:rPr>
              <w:t>std::shared_future&lt;int&gt; f_val = p_val.get_future().share();</w:t>
            </w:r>
          </w:p>
          <w:p w14:paraId="6A3FC276" w14:textId="77777777" w:rsidR="004C1DDC" w:rsidRDefault="004C1DDC" w:rsidP="004C1DDC">
            <w:pPr>
              <w:pStyle w:val="3-"/>
            </w:pPr>
          </w:p>
          <w:p w14:paraId="2B140EC5" w14:textId="77777777" w:rsidR="004C1DDC" w:rsidRPr="0045113B" w:rsidRDefault="004C1DDC" w:rsidP="004C1DDC">
            <w:pPr>
              <w:pStyle w:val="3-"/>
              <w:rPr>
                <w:color w:val="00B050"/>
              </w:rPr>
            </w:pPr>
            <w:r>
              <w:rPr>
                <w:rFonts w:hint="eastAsia"/>
              </w:rPr>
              <w:tab/>
            </w:r>
            <w:r w:rsidRPr="0045113B">
              <w:rPr>
                <w:rFonts w:hint="eastAsia"/>
                <w:color w:val="00B050"/>
              </w:rPr>
              <w:t>//スレッド生成</w:t>
            </w:r>
          </w:p>
          <w:p w14:paraId="3B87769B" w14:textId="77777777" w:rsidR="004C1DDC" w:rsidRDefault="004C1DDC" w:rsidP="004C1DDC">
            <w:pPr>
              <w:pStyle w:val="3-"/>
            </w:pPr>
            <w:r>
              <w:rPr>
                <w:rFonts w:hint="eastAsia"/>
              </w:rPr>
              <w:tab/>
              <w:t>static const char* names[] = { "太郎", "次郎", "三郎" };</w:t>
            </w:r>
          </w:p>
          <w:p w14:paraId="56DDE662" w14:textId="15DC6519" w:rsidR="004C1DDC" w:rsidRDefault="004C1DDC" w:rsidP="004C1DDC">
            <w:pPr>
              <w:pStyle w:val="3-"/>
            </w:pPr>
            <w:r>
              <w:tab/>
            </w:r>
            <w:r w:rsidR="0045113B" w:rsidRPr="0045113B">
              <w:t>for(auto name : names)</w:t>
            </w:r>
          </w:p>
          <w:p w14:paraId="19DC21C9" w14:textId="431F1B17" w:rsidR="004C1DDC" w:rsidRDefault="004C1DDC" w:rsidP="004C1DDC">
            <w:pPr>
              <w:pStyle w:val="3-"/>
            </w:pPr>
            <w:r>
              <w:tab/>
              <w:t>{</w:t>
            </w:r>
          </w:p>
          <w:p w14:paraId="2D08C9E1" w14:textId="1B5F253D" w:rsidR="004C1DDC" w:rsidRDefault="004C1DDC" w:rsidP="004C1DDC">
            <w:pPr>
              <w:pStyle w:val="3-"/>
            </w:pPr>
            <w:r>
              <w:rPr>
                <w:rFonts w:hint="eastAsia"/>
              </w:rPr>
              <w:tab/>
            </w:r>
            <w:r>
              <w:rPr>
                <w:rFonts w:hint="eastAsia"/>
              </w:rPr>
              <w:tab/>
            </w:r>
            <w:r w:rsidRPr="0045113B">
              <w:rPr>
                <w:rFonts w:hint="eastAsia"/>
                <w:color w:val="00B050"/>
              </w:rPr>
              <w:t>//スレッド生成</w:t>
            </w:r>
          </w:p>
          <w:p w14:paraId="45357682" w14:textId="2C244D82" w:rsidR="004C1DDC" w:rsidRDefault="004C1DDC" w:rsidP="004C1DDC">
            <w:pPr>
              <w:pStyle w:val="3-"/>
            </w:pPr>
            <w:r>
              <w:tab/>
            </w:r>
            <w:r>
              <w:tab/>
              <w:t xml:space="preserve">std::thread th = std::thread(threadFunc, name, </w:t>
            </w:r>
            <w:r w:rsidRPr="0045113B">
              <w:rPr>
                <w:color w:val="FF0000"/>
              </w:rPr>
              <w:t>f_val</w:t>
            </w:r>
            <w:r>
              <w:t>);</w:t>
            </w:r>
          </w:p>
          <w:p w14:paraId="2F1034CA" w14:textId="07BE3E7C" w:rsidR="004C1DDC" w:rsidRDefault="004C1DDC" w:rsidP="004C1DDC">
            <w:pPr>
              <w:pStyle w:val="3-"/>
            </w:pPr>
            <w:r>
              <w:tab/>
            </w:r>
            <w:r>
              <w:tab/>
            </w:r>
          </w:p>
          <w:p w14:paraId="1BC601E0" w14:textId="286FCEC0" w:rsidR="004C1DDC" w:rsidRDefault="004C1DDC" w:rsidP="004C1DDC">
            <w:pPr>
              <w:pStyle w:val="3-"/>
            </w:pPr>
            <w:r>
              <w:rPr>
                <w:rFonts w:hint="eastAsia"/>
              </w:rPr>
              <w:tab/>
            </w:r>
            <w:r>
              <w:rPr>
                <w:rFonts w:hint="eastAsia"/>
              </w:rPr>
              <w:tab/>
            </w:r>
            <w:r w:rsidRPr="0045113B">
              <w:rPr>
                <w:rFonts w:hint="eastAsia"/>
                <w:color w:val="00B050"/>
              </w:rPr>
              <w:t>//スレッドの完了を待たないので、切り離しておく</w:t>
            </w:r>
          </w:p>
          <w:p w14:paraId="1642B5B6" w14:textId="645B5BF6" w:rsidR="004C1DDC" w:rsidRDefault="004C1DDC" w:rsidP="004C1DDC">
            <w:pPr>
              <w:pStyle w:val="3-"/>
            </w:pPr>
            <w:r>
              <w:tab/>
            </w:r>
            <w:r>
              <w:tab/>
              <w:t>th.detach();</w:t>
            </w:r>
          </w:p>
          <w:p w14:paraId="1841B799" w14:textId="1FE3DFC2" w:rsidR="004C1DDC" w:rsidRDefault="004C1DDC" w:rsidP="004C1DDC">
            <w:pPr>
              <w:pStyle w:val="3-"/>
            </w:pPr>
            <w:r>
              <w:tab/>
              <w:t>}</w:t>
            </w:r>
          </w:p>
          <w:p w14:paraId="5C99BA97" w14:textId="77777777" w:rsidR="004C1DDC" w:rsidRDefault="004C1DDC" w:rsidP="004C1DDC">
            <w:pPr>
              <w:pStyle w:val="3-"/>
            </w:pPr>
          </w:p>
          <w:p w14:paraId="10981876" w14:textId="77777777" w:rsidR="004C1DDC" w:rsidRPr="0045113B" w:rsidRDefault="004C1DDC" w:rsidP="004C1DDC">
            <w:pPr>
              <w:pStyle w:val="3-"/>
              <w:rPr>
                <w:color w:val="00B050"/>
              </w:rPr>
            </w:pPr>
            <w:r>
              <w:rPr>
                <w:rFonts w:hint="eastAsia"/>
              </w:rPr>
              <w:tab/>
            </w:r>
            <w:r w:rsidRPr="0045113B">
              <w:rPr>
                <w:rFonts w:hint="eastAsia"/>
                <w:color w:val="00B050"/>
              </w:rPr>
              <w:t>//1秒スリープ</w:t>
            </w:r>
          </w:p>
          <w:p w14:paraId="35EF2608" w14:textId="77777777" w:rsidR="004C1DDC" w:rsidRDefault="004C1DDC" w:rsidP="004C1DDC">
            <w:pPr>
              <w:pStyle w:val="3-"/>
            </w:pPr>
            <w:r>
              <w:tab/>
              <w:t>printf("main: [sleep ...]\n");</w:t>
            </w:r>
          </w:p>
          <w:p w14:paraId="3292DF78" w14:textId="77777777" w:rsidR="004C1DDC" w:rsidRDefault="004C1DDC" w:rsidP="004C1DDC">
            <w:pPr>
              <w:pStyle w:val="3-"/>
            </w:pPr>
            <w:r>
              <w:tab/>
              <w:t>fflush(stdout);</w:t>
            </w:r>
          </w:p>
          <w:p w14:paraId="4793BAE9" w14:textId="77777777" w:rsidR="004C1DDC" w:rsidRDefault="004C1DDC" w:rsidP="004C1DDC">
            <w:pPr>
              <w:pStyle w:val="3-"/>
            </w:pPr>
            <w:r>
              <w:tab/>
              <w:t>std::this_thread::sleep_for(std::chrono::seconds(1));</w:t>
            </w:r>
          </w:p>
          <w:p w14:paraId="09765EF4" w14:textId="77777777" w:rsidR="004C1DDC" w:rsidRDefault="004C1DDC" w:rsidP="004C1DDC">
            <w:pPr>
              <w:pStyle w:val="3-"/>
            </w:pPr>
          </w:p>
          <w:p w14:paraId="1D25761B" w14:textId="77777777" w:rsidR="004C1DDC" w:rsidRPr="0045113B" w:rsidRDefault="004C1DDC" w:rsidP="004C1DDC">
            <w:pPr>
              <w:pStyle w:val="3-"/>
              <w:rPr>
                <w:color w:val="00B050"/>
              </w:rPr>
            </w:pPr>
            <w:r>
              <w:rPr>
                <w:rFonts w:hint="eastAsia"/>
              </w:rPr>
              <w:tab/>
            </w:r>
            <w:r w:rsidRPr="0045113B">
              <w:rPr>
                <w:rFonts w:hint="eastAsia"/>
                <w:color w:val="00B050"/>
              </w:rPr>
              <w:t>//値を格納</w:t>
            </w:r>
          </w:p>
          <w:p w14:paraId="4130BDE1" w14:textId="77777777" w:rsidR="004C1DDC" w:rsidRPr="0045113B" w:rsidRDefault="004C1DDC" w:rsidP="004C1DDC">
            <w:pPr>
              <w:pStyle w:val="3-"/>
              <w:rPr>
                <w:color w:val="00B050"/>
              </w:rPr>
            </w:pPr>
            <w:r>
              <w:rPr>
                <w:rFonts w:hint="eastAsia"/>
              </w:rPr>
              <w:tab/>
            </w:r>
            <w:r w:rsidRPr="0045113B">
              <w:rPr>
                <w:rFonts w:hint="eastAsia"/>
                <w:color w:val="00B050"/>
              </w:rPr>
              <w:t>//※この時、スレッド側の future::get() が反応する</w:t>
            </w:r>
          </w:p>
          <w:p w14:paraId="05F132F0" w14:textId="77777777" w:rsidR="004C1DDC" w:rsidRDefault="004C1DDC" w:rsidP="004C1DDC">
            <w:pPr>
              <w:pStyle w:val="3-"/>
            </w:pPr>
            <w:r>
              <w:tab/>
              <w:t>printf("main: [set_value()]\n");</w:t>
            </w:r>
          </w:p>
          <w:p w14:paraId="113BDEA2" w14:textId="77777777" w:rsidR="004C1DDC" w:rsidRDefault="004C1DDC" w:rsidP="004C1DDC">
            <w:pPr>
              <w:pStyle w:val="3-"/>
            </w:pPr>
            <w:r>
              <w:tab/>
              <w:t>fflush(stdout);</w:t>
            </w:r>
          </w:p>
          <w:p w14:paraId="40D89E3B" w14:textId="77777777" w:rsidR="004C1DDC" w:rsidRPr="0045113B" w:rsidRDefault="004C1DDC" w:rsidP="004C1DDC">
            <w:pPr>
              <w:pStyle w:val="3-"/>
              <w:rPr>
                <w:color w:val="FF0000"/>
              </w:rPr>
            </w:pPr>
            <w:r>
              <w:tab/>
            </w:r>
            <w:r w:rsidRPr="0045113B">
              <w:rPr>
                <w:color w:val="FF0000"/>
              </w:rPr>
              <w:t>p_val.set_value(123);</w:t>
            </w:r>
          </w:p>
          <w:p w14:paraId="513B0BCF" w14:textId="77777777" w:rsidR="004C1DDC" w:rsidRDefault="004C1DDC" w:rsidP="004C1DDC">
            <w:pPr>
              <w:pStyle w:val="3-"/>
            </w:pPr>
          </w:p>
          <w:p w14:paraId="6140DDE3" w14:textId="77777777" w:rsidR="004C1DDC" w:rsidRPr="0045113B" w:rsidRDefault="004C1DDC" w:rsidP="004C1DDC">
            <w:pPr>
              <w:pStyle w:val="3-"/>
              <w:rPr>
                <w:color w:val="00B050"/>
              </w:rPr>
            </w:pPr>
            <w:r>
              <w:rPr>
                <w:rFonts w:hint="eastAsia"/>
              </w:rPr>
              <w:tab/>
            </w:r>
            <w:r w:rsidRPr="0045113B">
              <w:rPr>
                <w:rFonts w:hint="eastAsia"/>
                <w:color w:val="00B050"/>
              </w:rPr>
              <w:t>//1ミリ秒スリープ</w:t>
            </w:r>
          </w:p>
          <w:p w14:paraId="108D3791" w14:textId="77777777" w:rsidR="004C1DDC" w:rsidRDefault="004C1DDC" w:rsidP="004C1DDC">
            <w:pPr>
              <w:pStyle w:val="3-"/>
            </w:pPr>
            <w:r>
              <w:tab/>
              <w:t>std::this_thread::sleep_for(std::chrono::milliseconds(1));</w:t>
            </w:r>
          </w:p>
          <w:p w14:paraId="149970F2" w14:textId="77777777" w:rsidR="004C1DDC" w:rsidRDefault="004C1DDC" w:rsidP="004C1DDC">
            <w:pPr>
              <w:pStyle w:val="3-"/>
            </w:pPr>
          </w:p>
          <w:p w14:paraId="5D8EC163" w14:textId="77777777" w:rsidR="004C1DDC" w:rsidRDefault="004C1DDC" w:rsidP="004C1DDC">
            <w:pPr>
              <w:pStyle w:val="3-"/>
            </w:pPr>
            <w:r>
              <w:rPr>
                <w:rFonts w:hint="eastAsia"/>
              </w:rPr>
              <w:tab/>
            </w:r>
            <w:r w:rsidRPr="0045113B">
              <w:rPr>
                <w:rFonts w:hint="eastAsia"/>
                <w:color w:val="00B050"/>
              </w:rPr>
              <w:t>//処理終了</w:t>
            </w:r>
          </w:p>
          <w:p w14:paraId="489DEC20" w14:textId="77777777" w:rsidR="004C1DDC" w:rsidRDefault="004C1DDC" w:rsidP="004C1DDC">
            <w:pPr>
              <w:pStyle w:val="3-"/>
            </w:pPr>
            <w:r>
              <w:tab/>
              <w:t>printf("main: [END]\n");</w:t>
            </w:r>
          </w:p>
          <w:p w14:paraId="6D785672" w14:textId="77777777" w:rsidR="004C1DDC" w:rsidRDefault="004C1DDC" w:rsidP="004C1DDC">
            <w:pPr>
              <w:pStyle w:val="3-"/>
            </w:pPr>
            <w:r>
              <w:tab/>
              <w:t>fflush(stdout);</w:t>
            </w:r>
          </w:p>
          <w:p w14:paraId="3C9956EA" w14:textId="77777777" w:rsidR="004C1DDC" w:rsidRDefault="004C1DDC" w:rsidP="004C1DDC">
            <w:pPr>
              <w:pStyle w:val="3-"/>
            </w:pPr>
            <w:r>
              <w:tab/>
            </w:r>
          </w:p>
          <w:p w14:paraId="61A82074" w14:textId="77777777" w:rsidR="004C1DDC" w:rsidRDefault="004C1DDC" w:rsidP="004C1DDC">
            <w:pPr>
              <w:pStyle w:val="3-"/>
            </w:pPr>
            <w:r>
              <w:tab/>
              <w:t>return EXIT_SUCCESS;</w:t>
            </w:r>
          </w:p>
          <w:p w14:paraId="4E361D10" w14:textId="73C9DC60" w:rsidR="00C72090" w:rsidRPr="00DE3BF2" w:rsidRDefault="004C1DDC" w:rsidP="004C1DDC">
            <w:pPr>
              <w:pStyle w:val="3-"/>
            </w:pPr>
            <w:r>
              <w:t>}</w:t>
            </w:r>
          </w:p>
        </w:tc>
      </w:tr>
    </w:tbl>
    <w:p w14:paraId="35145C21" w14:textId="77777777" w:rsidR="00C72090" w:rsidRPr="00DE3BF2" w:rsidRDefault="00C72090" w:rsidP="00C72090">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72090" w14:paraId="6D2957A2" w14:textId="77777777" w:rsidTr="00F302CC">
        <w:tc>
          <w:tcPr>
            <w:tcW w:w="8494" w:type="dxa"/>
          </w:tcPr>
          <w:p w14:paraId="1D2512BE" w14:textId="77777777" w:rsidR="004C1DDC" w:rsidRPr="004C1DDC" w:rsidRDefault="004C1DDC" w:rsidP="004C1DDC">
            <w:pPr>
              <w:pStyle w:val="3-"/>
              <w:rPr>
                <w:color w:val="auto"/>
              </w:rPr>
            </w:pPr>
            <w:r w:rsidRPr="004C1DDC">
              <w:rPr>
                <w:color w:val="auto"/>
              </w:rPr>
              <w:t>main: [START]</w:t>
            </w:r>
          </w:p>
          <w:p w14:paraId="324CCE67" w14:textId="77777777" w:rsidR="004C1DDC" w:rsidRPr="004C1DDC" w:rsidRDefault="004C1DDC" w:rsidP="004C1DDC">
            <w:pPr>
              <w:pStyle w:val="3-"/>
              <w:rPr>
                <w:color w:val="auto"/>
              </w:rPr>
            </w:pPr>
            <w:r w:rsidRPr="004C1DDC">
              <w:rPr>
                <w:rFonts w:hint="eastAsia"/>
                <w:color w:val="auto"/>
              </w:rPr>
              <w:t>太郎: [BEFORE]</w:t>
            </w:r>
          </w:p>
          <w:p w14:paraId="479714EB" w14:textId="77777777" w:rsidR="004C1DDC" w:rsidRPr="004C1DDC" w:rsidRDefault="004C1DDC" w:rsidP="004C1DDC">
            <w:pPr>
              <w:pStyle w:val="3-"/>
              <w:rPr>
                <w:color w:val="auto"/>
              </w:rPr>
            </w:pPr>
            <w:r w:rsidRPr="004C1DDC">
              <w:rPr>
                <w:rFonts w:hint="eastAsia"/>
                <w:color w:val="auto"/>
              </w:rPr>
              <w:t>次郎: [BEFORE]</w:t>
            </w:r>
          </w:p>
          <w:p w14:paraId="0A0A4A80" w14:textId="77777777" w:rsidR="004C1DDC" w:rsidRPr="004C1DDC" w:rsidRDefault="004C1DDC" w:rsidP="004C1DDC">
            <w:pPr>
              <w:pStyle w:val="3-"/>
              <w:rPr>
                <w:color w:val="auto"/>
              </w:rPr>
            </w:pPr>
            <w:r w:rsidRPr="004C1DDC">
              <w:rPr>
                <w:rFonts w:hint="eastAsia"/>
                <w:color w:val="auto"/>
              </w:rPr>
              <w:t>三郎: [BEFORE]</w:t>
            </w:r>
          </w:p>
          <w:p w14:paraId="47D8BCC8" w14:textId="7240349B" w:rsidR="004C1DDC" w:rsidRPr="004C1DDC" w:rsidRDefault="004C1DDC" w:rsidP="004C1DDC">
            <w:pPr>
              <w:pStyle w:val="3-"/>
              <w:rPr>
                <w:color w:val="auto"/>
              </w:rPr>
            </w:pPr>
            <w:r w:rsidRPr="004C1DDC">
              <w:rPr>
                <w:color w:val="auto"/>
              </w:rPr>
              <w:t>main: [sleep ...]</w:t>
            </w:r>
            <w:r w:rsidR="0045113B">
              <w:rPr>
                <w:color w:val="auto"/>
              </w:rPr>
              <w:tab/>
            </w:r>
            <w:r w:rsidR="0045113B">
              <w:rPr>
                <w:color w:val="auto"/>
              </w:rPr>
              <w:tab/>
            </w:r>
            <w:r w:rsidR="0045113B" w:rsidRPr="0045113B">
              <w:rPr>
                <w:color w:val="FF0000"/>
              </w:rPr>
              <w:t>←メインループで</w:t>
            </w:r>
            <w:r w:rsidR="0045113B" w:rsidRPr="0045113B">
              <w:rPr>
                <w:rFonts w:hint="eastAsia"/>
                <w:color w:val="FF0000"/>
              </w:rPr>
              <w:t>1秒のスリープ（この間スレッドは3つともブロックされた状態）</w:t>
            </w:r>
          </w:p>
          <w:p w14:paraId="60CF2BE8" w14:textId="77777777" w:rsidR="004C1DDC" w:rsidRPr="004C1DDC" w:rsidRDefault="004C1DDC" w:rsidP="004C1DDC">
            <w:pPr>
              <w:pStyle w:val="3-"/>
              <w:rPr>
                <w:color w:val="auto"/>
              </w:rPr>
            </w:pPr>
            <w:r w:rsidRPr="004C1DDC">
              <w:rPr>
                <w:color w:val="auto"/>
              </w:rPr>
              <w:t>main: [set_value()]</w:t>
            </w:r>
          </w:p>
          <w:p w14:paraId="06D448AA" w14:textId="6780472C" w:rsidR="004C1DDC" w:rsidRPr="004C1DDC" w:rsidRDefault="004C1DDC" w:rsidP="004C1DDC">
            <w:pPr>
              <w:pStyle w:val="3-"/>
              <w:rPr>
                <w:color w:val="auto"/>
              </w:rPr>
            </w:pPr>
            <w:r w:rsidRPr="004C1DDC">
              <w:rPr>
                <w:rFonts w:hint="eastAsia"/>
                <w:color w:val="auto"/>
              </w:rPr>
              <w:t>三郎: [AFTER] value=123</w:t>
            </w:r>
            <w:r w:rsidR="0045113B" w:rsidRPr="0045113B">
              <w:rPr>
                <w:color w:val="FF0000"/>
              </w:rPr>
              <w:tab/>
              <w:t>←</w:t>
            </w:r>
            <w:r w:rsidR="0045113B">
              <w:rPr>
                <w:color w:val="FF0000"/>
              </w:rPr>
              <w:t>メインル</w:t>
            </w:r>
            <w:r w:rsidR="0045113B" w:rsidRPr="0045113B">
              <w:rPr>
                <w:color w:val="FF0000"/>
              </w:rPr>
              <w:t>ープで先物変数に値を格納すると、スレッドが一斉に動き出す</w:t>
            </w:r>
          </w:p>
          <w:p w14:paraId="18F44C05" w14:textId="77777777" w:rsidR="004C1DDC" w:rsidRPr="004C1DDC" w:rsidRDefault="004C1DDC" w:rsidP="004C1DDC">
            <w:pPr>
              <w:pStyle w:val="3-"/>
              <w:rPr>
                <w:color w:val="auto"/>
              </w:rPr>
            </w:pPr>
            <w:r w:rsidRPr="004C1DDC">
              <w:rPr>
                <w:rFonts w:hint="eastAsia"/>
                <w:color w:val="auto"/>
              </w:rPr>
              <w:t>次郎: [AFTER] value=123</w:t>
            </w:r>
          </w:p>
          <w:p w14:paraId="6F152060" w14:textId="77777777" w:rsidR="004C1DDC" w:rsidRPr="004C1DDC" w:rsidRDefault="004C1DDC" w:rsidP="004C1DDC">
            <w:pPr>
              <w:pStyle w:val="3-"/>
              <w:rPr>
                <w:color w:val="auto"/>
              </w:rPr>
            </w:pPr>
            <w:r w:rsidRPr="004C1DDC">
              <w:rPr>
                <w:rFonts w:hint="eastAsia"/>
                <w:color w:val="auto"/>
              </w:rPr>
              <w:t>太郎: [AFTER] value=123</w:t>
            </w:r>
          </w:p>
          <w:p w14:paraId="691F3461" w14:textId="1887E46F" w:rsidR="00C72090" w:rsidRPr="00DD51B6" w:rsidRDefault="004C1DDC" w:rsidP="004C1DDC">
            <w:pPr>
              <w:pStyle w:val="3-"/>
            </w:pPr>
            <w:r w:rsidRPr="004C1DDC">
              <w:rPr>
                <w:color w:val="auto"/>
              </w:rPr>
              <w:t>main: [END]</w:t>
            </w:r>
          </w:p>
        </w:tc>
      </w:tr>
    </w:tbl>
    <w:p w14:paraId="267F1548" w14:textId="32472D6F" w:rsidR="0036070F" w:rsidRDefault="0036070F" w:rsidP="0036070F">
      <w:pPr>
        <w:pStyle w:val="2"/>
      </w:pPr>
      <w:bookmarkStart w:id="145" w:name="_Toc379553588"/>
      <w:r>
        <w:rPr>
          <w:rFonts w:hint="eastAsia"/>
        </w:rPr>
        <w:t>割り込み：シグナル</w:t>
      </w:r>
      <w:bookmarkEnd w:id="145"/>
      <w:r w:rsidR="00A45D66">
        <w:fldChar w:fldCharType="begin"/>
      </w:r>
      <w:r w:rsidR="00A45D66">
        <w:instrText xml:space="preserve"> XE "</w:instrText>
      </w:r>
      <w:r w:rsidR="00A45D66">
        <w:rPr>
          <w:rFonts w:hint="eastAsia"/>
        </w:rPr>
        <w:instrText>シグナル</w:instrText>
      </w:r>
      <w:r w:rsidR="00A45D66">
        <w:instrText>" \y “</w:instrText>
      </w:r>
      <w:r w:rsidR="00A45D66">
        <w:rPr>
          <w:rFonts w:hint="eastAsia"/>
        </w:rPr>
        <w:instrText>しぐなる</w:instrText>
      </w:r>
      <w:r w:rsidR="00A45D66">
        <w:instrText xml:space="preserve">” </w:instrText>
      </w:r>
      <w:r w:rsidR="00A45D66">
        <w:fldChar w:fldCharType="end"/>
      </w:r>
    </w:p>
    <w:p w14:paraId="24599BD8" w14:textId="433F8E83" w:rsidR="004C1DDC" w:rsidRDefault="004C1DDC" w:rsidP="004C1DDC">
      <w:pPr>
        <w:pStyle w:val="a9"/>
        <w:ind w:firstLine="283"/>
      </w:pPr>
      <w:r>
        <w:t>最後に</w:t>
      </w:r>
      <w:r>
        <w:rPr>
          <w:rFonts w:hint="eastAsia"/>
        </w:rPr>
        <w:t>Unix</w:t>
      </w:r>
      <w:r>
        <w:rPr>
          <w:rFonts w:hint="eastAsia"/>
        </w:rPr>
        <w:t>特有の「シグナル」を説明する。</w:t>
      </w:r>
    </w:p>
    <w:p w14:paraId="784B048A" w14:textId="535E24D6" w:rsidR="004C1DDC" w:rsidRDefault="004C1DDC" w:rsidP="004C1DDC">
      <w:pPr>
        <w:pStyle w:val="a9"/>
        <w:ind w:firstLine="283"/>
      </w:pPr>
      <w:r>
        <w:t>シグナルは基本的に割り込み処理である。例えば、</w:t>
      </w:r>
      <w:r>
        <w:rPr>
          <w:rFonts w:hint="eastAsia"/>
        </w:rPr>
        <w:t>[Ctrl]+[C]</w:t>
      </w:r>
      <w:r>
        <w:rPr>
          <w:rFonts w:hint="eastAsia"/>
        </w:rPr>
        <w:t>キーを押すと、プロセスに</w:t>
      </w:r>
      <w:r>
        <w:rPr>
          <w:rFonts w:hint="eastAsia"/>
        </w:rPr>
        <w:lastRenderedPageBreak/>
        <w:t>対して割り込みシグナル（</w:t>
      </w:r>
      <w:r>
        <w:rPr>
          <w:rFonts w:hint="eastAsia"/>
        </w:rPr>
        <w:t>SIGINT</w:t>
      </w:r>
      <w:r>
        <w:rPr>
          <w:rFonts w:hint="eastAsia"/>
        </w:rPr>
        <w:t>）が発行され、プログラムが中断される。</w:t>
      </w:r>
    </w:p>
    <w:p w14:paraId="5DB80FB0" w14:textId="5F387857" w:rsidR="004C1DDC" w:rsidRDefault="004C1DDC" w:rsidP="004C1DDC">
      <w:pPr>
        <w:pStyle w:val="a9"/>
        <w:ind w:firstLine="283"/>
      </w:pPr>
      <w:r>
        <w:t>この時、プログラム中に</w:t>
      </w:r>
      <w:r>
        <w:rPr>
          <w:rFonts w:hint="eastAsia"/>
        </w:rPr>
        <w:t>SIGINT</w:t>
      </w:r>
      <w:r>
        <w:rPr>
          <w:rFonts w:hint="eastAsia"/>
        </w:rPr>
        <w:t>の割り込みハンドラ（関数）が設定されていると、割り込み発生時にハンドラ関数が呼び出され、中断を回避して独自の処理を行うことができる。</w:t>
      </w:r>
    </w:p>
    <w:p w14:paraId="62819CF6" w14:textId="48EA9B2D" w:rsidR="0032355E" w:rsidRDefault="0032355E" w:rsidP="004C1DDC">
      <w:pPr>
        <w:pStyle w:val="a9"/>
        <w:ind w:firstLine="283"/>
      </w:pPr>
      <w:r>
        <w:t>この仕組みを利用して、プログラム中で任意のタイミングでシグナルを発行し、ハンドラ</w:t>
      </w:r>
      <w:r w:rsidR="00E301B6">
        <w:t>関数</w:t>
      </w:r>
      <w:r>
        <w:t>に処理をリレーするプログラミング手法を使うことができる。</w:t>
      </w:r>
    </w:p>
    <w:p w14:paraId="65A693EE" w14:textId="35FE85E6" w:rsidR="0032355E" w:rsidRDefault="004C1DDC" w:rsidP="0032355E">
      <w:pPr>
        <w:pStyle w:val="a9"/>
        <w:spacing w:beforeLines="50" w:before="180"/>
        <w:ind w:firstLine="283"/>
      </w:pPr>
      <w:r>
        <w:t>割り込み発生時</w:t>
      </w:r>
      <w:r w:rsidR="0032355E">
        <w:t>は、</w:t>
      </w:r>
      <w:r>
        <w:t>スレッドの切り替えと同様のコンテキストスイッチが発生するが、</w:t>
      </w:r>
      <w:r w:rsidR="0032355E">
        <w:t>専用のスレッドではなく、あくまでも割り込みであるため、その時動作中のスレッドのスタックが使用される。</w:t>
      </w:r>
    </w:p>
    <w:p w14:paraId="4EC24911" w14:textId="5EDF34D8" w:rsidR="004C1DDC" w:rsidRDefault="0032355E" w:rsidP="004C1DDC">
      <w:pPr>
        <w:pStyle w:val="a9"/>
        <w:ind w:firstLine="283"/>
      </w:pPr>
      <w:r>
        <w:t>割り込み処理中は、</w:t>
      </w:r>
      <w:r>
        <w:rPr>
          <w:rFonts w:hint="eastAsia"/>
        </w:rPr>
        <w:t xml:space="preserve"> malloc </w:t>
      </w:r>
      <w:r>
        <w:rPr>
          <w:rFonts w:hint="eastAsia"/>
        </w:rPr>
        <w:t>や</w:t>
      </w:r>
      <w:r>
        <w:rPr>
          <w:rFonts w:hint="eastAsia"/>
        </w:rPr>
        <w:t xml:space="preserve"> printf </w:t>
      </w:r>
      <w:r>
        <w:rPr>
          <w:rFonts w:hint="eastAsia"/>
        </w:rPr>
        <w:t>などの「非割り込みセーフな関数」を使えないといった制約もある。</w:t>
      </w:r>
    </w:p>
    <w:p w14:paraId="31FEADA9" w14:textId="77777777" w:rsidR="00AD6682" w:rsidRDefault="002A01F2" w:rsidP="002A01F2">
      <w:pPr>
        <w:pStyle w:val="a9"/>
        <w:spacing w:beforeLines="50" w:before="180"/>
        <w:ind w:firstLine="283"/>
      </w:pPr>
      <w:r>
        <w:t>シグナルは、割り込みだけではなく、</w:t>
      </w:r>
      <w:r>
        <w:rPr>
          <w:rFonts w:hint="eastAsia"/>
        </w:rPr>
        <w:t>Windows</w:t>
      </w:r>
      <w:r>
        <w:rPr>
          <w:rFonts w:hint="eastAsia"/>
        </w:rPr>
        <w:t>のウインドウメッセージのような通知に用いることもできる。</w:t>
      </w:r>
    </w:p>
    <w:p w14:paraId="26ACC579" w14:textId="1246D2DD" w:rsidR="002A01F2" w:rsidRDefault="00AD6682" w:rsidP="002A01F2">
      <w:pPr>
        <w:pStyle w:val="a9"/>
        <w:spacing w:beforeLines="50" w:before="180"/>
        <w:ind w:firstLine="283"/>
      </w:pPr>
      <w:r>
        <w:rPr>
          <w:rFonts w:hint="eastAsia"/>
        </w:rPr>
        <w:t>「同期シグナル</w:t>
      </w:r>
      <w:r w:rsidR="00F12475">
        <w:fldChar w:fldCharType="begin"/>
      </w:r>
      <w:r w:rsidR="00F12475">
        <w:instrText xml:space="preserve"> XE "</w:instrText>
      </w:r>
      <w:r w:rsidR="00F12475">
        <w:rPr>
          <w:rFonts w:hint="eastAsia"/>
        </w:rPr>
        <w:instrText>シグナル</w:instrText>
      </w:r>
      <w:r w:rsidR="00F12475">
        <w:rPr>
          <w:rFonts w:hint="eastAsia"/>
        </w:rPr>
        <w:instrText>:</w:instrText>
      </w:r>
      <w:r w:rsidR="00F12475">
        <w:rPr>
          <w:rFonts w:hint="eastAsia"/>
        </w:rPr>
        <w:instrText>同期シグナル</w:instrText>
      </w:r>
      <w:r w:rsidR="00F12475">
        <w:instrText>" \y “</w:instrText>
      </w:r>
      <w:r w:rsidR="00F12475">
        <w:rPr>
          <w:rFonts w:hint="eastAsia"/>
        </w:rPr>
        <w:instrText>しぐなる：どうきしぐなる</w:instrText>
      </w:r>
      <w:r w:rsidR="00F12475">
        <w:instrText xml:space="preserve">” </w:instrText>
      </w:r>
      <w:r w:rsidR="00F12475">
        <w:fldChar w:fldCharType="end"/>
      </w:r>
      <w:r>
        <w:rPr>
          <w:rFonts w:hint="eastAsia"/>
        </w:rPr>
        <w:t>」と呼ばれる手法で、スレッドにシグナルをキューイングして、ループ処理で一つずつ処理することができる。この場合、「非割り込みセーフな関数」の制約は受けない。</w:t>
      </w:r>
    </w:p>
    <w:p w14:paraId="70D773D7" w14:textId="6E07DBFC" w:rsidR="0032355E" w:rsidRDefault="0032355E" w:rsidP="004C1DDC">
      <w:pPr>
        <w:pStyle w:val="a9"/>
        <w:ind w:firstLine="283"/>
      </w:pPr>
      <w:r>
        <w:t>この仕組みをスレッド間の通知処理に利用して同期を取ることができる。</w:t>
      </w:r>
    </w:p>
    <w:p w14:paraId="3E8F4D48" w14:textId="6FEAC229" w:rsidR="0032355E" w:rsidRPr="004C1DDC" w:rsidRDefault="00AD6682" w:rsidP="00AD6682">
      <w:pPr>
        <w:pStyle w:val="a9"/>
        <w:spacing w:beforeLines="50" w:before="180"/>
        <w:ind w:firstLine="283"/>
      </w:pPr>
      <w:r>
        <w:t>シグナルハンドラにせよ、同期シグナルにせよ</w:t>
      </w:r>
      <w:r w:rsidR="0032355E">
        <w:t>、本来</w:t>
      </w:r>
      <w:r w:rsidR="0032355E">
        <w:t>OS</w:t>
      </w:r>
      <w:r w:rsidR="0032355E">
        <w:t>がプロセスの制御のために使用している仕組みなので、</w:t>
      </w:r>
      <w:r w:rsidR="0032355E">
        <w:t>OS</w:t>
      </w:r>
      <w:r>
        <w:t>の影響を強く受け、自由度が少ないことには注意が必要。</w:t>
      </w:r>
    </w:p>
    <w:p w14:paraId="74603C27" w14:textId="740BFFE0" w:rsidR="0036070F" w:rsidRDefault="00DF7C5C" w:rsidP="0036070F">
      <w:pPr>
        <w:pStyle w:val="3"/>
      </w:pPr>
      <w:bookmarkStart w:id="146" w:name="_Toc379553589"/>
      <w:r>
        <w:t>POSIX</w:t>
      </w:r>
      <w:r w:rsidR="0036070F">
        <w:rPr>
          <w:rFonts w:hint="eastAsia"/>
        </w:rPr>
        <w:t>版</w:t>
      </w:r>
      <w:bookmarkEnd w:id="146"/>
      <w:r w:rsidR="00F12475">
        <w:fldChar w:fldCharType="begin"/>
      </w:r>
      <w:r w:rsidR="00F12475">
        <w:instrText xml:space="preserve"> XE "</w:instrText>
      </w:r>
      <w:r w:rsidR="00F12475">
        <w:rPr>
          <w:rFonts w:hint="eastAsia"/>
        </w:rPr>
        <w:instrText>シグナル</w:instrText>
      </w:r>
      <w:r w:rsidR="00F12475">
        <w:rPr>
          <w:rFonts w:hint="eastAsia"/>
        </w:rPr>
        <w:instrText>:</w:instrText>
      </w:r>
      <w:r w:rsidR="00F12475">
        <w:instrText>POSIX</w:instrText>
      </w:r>
      <w:r w:rsidR="00F12475">
        <w:rPr>
          <w:rFonts w:hint="eastAsia"/>
        </w:rPr>
        <w:instrText>版</w:instrText>
      </w:r>
      <w:r w:rsidR="00F12475">
        <w:instrText>" \y “</w:instrText>
      </w:r>
      <w:r w:rsidR="00F12475">
        <w:rPr>
          <w:rFonts w:hint="eastAsia"/>
        </w:rPr>
        <w:instrText>しぐなる</w:instrText>
      </w:r>
      <w:r w:rsidR="00F12475">
        <w:rPr>
          <w:rFonts w:hint="eastAsia"/>
        </w:rPr>
        <w:instrText>:POSIX</w:instrText>
      </w:r>
      <w:r w:rsidR="00F12475">
        <w:rPr>
          <w:rFonts w:hint="eastAsia"/>
        </w:rPr>
        <w:instrText>ばん</w:instrText>
      </w:r>
      <w:r w:rsidR="00F12475">
        <w:instrText xml:space="preserve">” </w:instrText>
      </w:r>
      <w:r w:rsidR="00F12475">
        <w:fldChar w:fldCharType="end"/>
      </w:r>
    </w:p>
    <w:p w14:paraId="5FBFB788" w14:textId="4AADDBB1" w:rsidR="0032355E" w:rsidRDefault="00DF7C5C" w:rsidP="0032355E">
      <w:pPr>
        <w:pStyle w:val="aa"/>
        <w:ind w:left="447" w:firstLine="283"/>
      </w:pPr>
      <w:r>
        <w:t>P</w:t>
      </w:r>
      <w:r>
        <w:rPr>
          <w:rFonts w:hint="eastAsia"/>
        </w:rPr>
        <w:t>OSIX</w:t>
      </w:r>
      <w:r w:rsidR="0032355E">
        <w:rPr>
          <w:rFonts w:hint="eastAsia"/>
        </w:rPr>
        <w:t>版のシグナル。</w:t>
      </w:r>
    </w:p>
    <w:p w14:paraId="1C278553" w14:textId="6D43E661" w:rsidR="00AD6682" w:rsidRDefault="00AD6682" w:rsidP="0032355E">
      <w:pPr>
        <w:pStyle w:val="aa"/>
        <w:ind w:left="447" w:firstLine="283"/>
      </w:pPr>
      <w:r>
        <w:t>シグナルハンドラと、スレッドを用いた同期シグナルの両方のサンプルとしている。</w:t>
      </w:r>
    </w:p>
    <w:p w14:paraId="700D4AED" w14:textId="0420705D" w:rsidR="00317699" w:rsidRDefault="00317699" w:rsidP="0032355E">
      <w:pPr>
        <w:pStyle w:val="aa"/>
        <w:ind w:left="447" w:firstLine="283"/>
      </w:pPr>
      <w:r>
        <w:t>アラームシグナルを利用し、</w:t>
      </w:r>
      <w:r>
        <w:t>1</w:t>
      </w:r>
      <w:r>
        <w:t>秒ごとに定期起動する割り込み処理</w:t>
      </w:r>
      <w:r w:rsidR="00AD6682">
        <w:t>も</w:t>
      </w:r>
      <w:r>
        <w:t>実装している。</w:t>
      </w:r>
    </w:p>
    <w:p w14:paraId="298BB285" w14:textId="1B75D4FD" w:rsidR="0032355E" w:rsidRDefault="00AD6682" w:rsidP="0032355E">
      <w:pPr>
        <w:pStyle w:val="aa"/>
        <w:ind w:left="447" w:firstLine="283"/>
      </w:pPr>
      <w:r>
        <w:rPr>
          <w:rFonts w:hint="eastAsia"/>
        </w:rPr>
        <w:t>なお、</w:t>
      </w:r>
      <w:r w:rsidR="0032355E">
        <w:rPr>
          <w:rFonts w:hint="eastAsia"/>
        </w:rPr>
        <w:t>L</w:t>
      </w:r>
      <w:r w:rsidR="0032355E">
        <w:t>inux</w:t>
      </w:r>
      <w:r w:rsidR="0032355E">
        <w:t>と</w:t>
      </w:r>
      <w:r w:rsidR="0032355E">
        <w:rPr>
          <w:rFonts w:hint="eastAsia"/>
        </w:rPr>
        <w:t>Cygwin</w:t>
      </w:r>
      <w:r w:rsidR="0032355E">
        <w:rPr>
          <w:rFonts w:hint="eastAsia"/>
        </w:rPr>
        <w:t>で大きく挙動が異なったため、両方の結果を記載しておく。</w:t>
      </w:r>
    </w:p>
    <w:p w14:paraId="6F4C686A" w14:textId="60362FFC" w:rsidR="0032355E" w:rsidRDefault="0032355E" w:rsidP="0032355E">
      <w:pPr>
        <w:pStyle w:val="aa"/>
        <w:keepNext/>
        <w:widowControl/>
        <w:spacing w:beforeLines="50" w:before="180"/>
        <w:ind w:leftChars="203" w:left="447" w:hangingChars="10" w:hanging="21"/>
      </w:pPr>
      <w:r>
        <w:t>P</w:t>
      </w:r>
      <w:r w:rsidR="00DF7C5C">
        <w:rPr>
          <w:rFonts w:hint="eastAsia"/>
        </w:rPr>
        <w:t>OSIX</w:t>
      </w:r>
      <w:r>
        <w:rPr>
          <w:rFonts w:hint="eastAsia"/>
        </w:rPr>
        <w:t>版のシグナルのサンプル：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7EBF657" w14:textId="77777777" w:rsidTr="000A1665">
        <w:tc>
          <w:tcPr>
            <w:tcW w:w="8494" w:type="dxa"/>
          </w:tcPr>
          <w:p w14:paraId="65EABCCC" w14:textId="77777777" w:rsidR="00751F67" w:rsidRDefault="00751F67" w:rsidP="00751F67">
            <w:pPr>
              <w:pStyle w:val="3-"/>
            </w:pPr>
            <w:r>
              <w:t>#include &lt;stdio.h&gt;</w:t>
            </w:r>
          </w:p>
          <w:p w14:paraId="7959DA30" w14:textId="77777777" w:rsidR="00751F67" w:rsidRDefault="00751F67" w:rsidP="00751F67">
            <w:pPr>
              <w:pStyle w:val="3-"/>
            </w:pPr>
            <w:r>
              <w:t>#include &lt;stdlib.h&gt;</w:t>
            </w:r>
          </w:p>
          <w:p w14:paraId="07145BDA" w14:textId="77777777" w:rsidR="00751F67" w:rsidRDefault="00751F67" w:rsidP="00751F67">
            <w:pPr>
              <w:pStyle w:val="3-"/>
            </w:pPr>
            <w:r>
              <w:t>#include &lt;memory.h&gt;</w:t>
            </w:r>
          </w:p>
          <w:p w14:paraId="331469C7" w14:textId="77777777" w:rsidR="00751F67" w:rsidRDefault="00751F67" w:rsidP="00751F67">
            <w:pPr>
              <w:pStyle w:val="3-"/>
            </w:pPr>
          </w:p>
          <w:p w14:paraId="312AB7E2" w14:textId="77777777" w:rsidR="00751F67" w:rsidRDefault="00751F67" w:rsidP="00751F67">
            <w:pPr>
              <w:pStyle w:val="3-"/>
            </w:pPr>
            <w:r>
              <w:t>#include &lt;pthread.h&gt;</w:t>
            </w:r>
          </w:p>
          <w:p w14:paraId="4EDD229B" w14:textId="77777777" w:rsidR="00751F67" w:rsidRDefault="00751F67" w:rsidP="00751F67">
            <w:pPr>
              <w:pStyle w:val="3-"/>
            </w:pPr>
            <w:r>
              <w:t>#include &lt;unistd.h&gt;</w:t>
            </w:r>
          </w:p>
          <w:p w14:paraId="1485756B" w14:textId="77777777" w:rsidR="00751F67" w:rsidRDefault="00751F67" w:rsidP="00751F67">
            <w:pPr>
              <w:pStyle w:val="3-"/>
            </w:pPr>
          </w:p>
          <w:p w14:paraId="5EF64CEE" w14:textId="77777777" w:rsidR="00751F67" w:rsidRPr="0045113B" w:rsidRDefault="00751F67" w:rsidP="00751F67">
            <w:pPr>
              <w:pStyle w:val="3-"/>
              <w:rPr>
                <w:color w:val="FF0000"/>
              </w:rPr>
            </w:pPr>
            <w:r w:rsidRPr="0045113B">
              <w:rPr>
                <w:color w:val="FF0000"/>
              </w:rPr>
              <w:t>#include &lt;signal.h&gt;</w:t>
            </w:r>
          </w:p>
          <w:p w14:paraId="29F2361B" w14:textId="77777777" w:rsidR="00751F67" w:rsidRDefault="00751F67" w:rsidP="00751F67">
            <w:pPr>
              <w:pStyle w:val="3-"/>
            </w:pPr>
          </w:p>
          <w:p w14:paraId="4C127603" w14:textId="77777777" w:rsidR="00751F67" w:rsidRPr="0045113B" w:rsidRDefault="00751F67" w:rsidP="00751F67">
            <w:pPr>
              <w:pStyle w:val="3-"/>
              <w:rPr>
                <w:color w:val="00B050"/>
              </w:rPr>
            </w:pPr>
            <w:r>
              <w:rPr>
                <w:rFonts w:hint="eastAsia"/>
              </w:rPr>
              <w:t xml:space="preserve">#include &lt;sys/time.h&gt; </w:t>
            </w:r>
            <w:r w:rsidRPr="0045113B">
              <w:rPr>
                <w:rFonts w:hint="eastAsia"/>
                <w:color w:val="00B050"/>
              </w:rPr>
              <w:t>//時間計測用</w:t>
            </w:r>
          </w:p>
          <w:p w14:paraId="7B462083" w14:textId="77777777" w:rsidR="00751F67" w:rsidRDefault="00751F67" w:rsidP="00751F67">
            <w:pPr>
              <w:pStyle w:val="3-"/>
            </w:pPr>
          </w:p>
          <w:p w14:paraId="4C5A301C" w14:textId="77777777" w:rsidR="00751F67" w:rsidRPr="0045113B" w:rsidRDefault="00751F67" w:rsidP="00751F67">
            <w:pPr>
              <w:pStyle w:val="3-"/>
              <w:rPr>
                <w:color w:val="00B050"/>
              </w:rPr>
            </w:pPr>
            <w:r w:rsidRPr="0045113B">
              <w:rPr>
                <w:rFonts w:hint="eastAsia"/>
                <w:color w:val="00B050"/>
              </w:rPr>
              <w:t>//共有データ</w:t>
            </w:r>
          </w:p>
          <w:p w14:paraId="3AF47904" w14:textId="77777777" w:rsidR="00751F67" w:rsidRDefault="00751F67" w:rsidP="00751F67">
            <w:pPr>
              <w:pStyle w:val="3-"/>
            </w:pPr>
            <w:r>
              <w:t>static int s_commonData = 0;</w:t>
            </w:r>
          </w:p>
          <w:p w14:paraId="4FD355EF" w14:textId="77777777" w:rsidR="00751F67" w:rsidRDefault="00751F67" w:rsidP="00751F67">
            <w:pPr>
              <w:pStyle w:val="3-"/>
            </w:pPr>
          </w:p>
          <w:p w14:paraId="79949699" w14:textId="77777777" w:rsidR="00751F67" w:rsidRPr="0045113B" w:rsidRDefault="00751F67" w:rsidP="00751F67">
            <w:pPr>
              <w:pStyle w:val="3-"/>
              <w:rPr>
                <w:color w:val="00B050"/>
              </w:rPr>
            </w:pPr>
            <w:r w:rsidRPr="0045113B">
              <w:rPr>
                <w:rFonts w:hint="eastAsia"/>
                <w:color w:val="00B050"/>
              </w:rPr>
              <w:t>//スレッド固有データ</w:t>
            </w:r>
          </w:p>
          <w:p w14:paraId="5462778C" w14:textId="77777777" w:rsidR="00751F67" w:rsidRDefault="00751F67" w:rsidP="00751F67">
            <w:pPr>
              <w:pStyle w:val="3-"/>
            </w:pPr>
            <w:r>
              <w:t>__thread int s_tlsData = 0;</w:t>
            </w:r>
          </w:p>
          <w:p w14:paraId="60911B63" w14:textId="77777777" w:rsidR="00751F67" w:rsidRDefault="00751F67" w:rsidP="00751F67">
            <w:pPr>
              <w:pStyle w:val="3-"/>
            </w:pPr>
          </w:p>
          <w:p w14:paraId="39D48386" w14:textId="77777777" w:rsidR="00751F67" w:rsidRPr="0045113B" w:rsidRDefault="00751F67" w:rsidP="00751F67">
            <w:pPr>
              <w:pStyle w:val="3-"/>
              <w:rPr>
                <w:color w:val="00B050"/>
              </w:rPr>
            </w:pPr>
            <w:r w:rsidRPr="0045113B">
              <w:rPr>
                <w:rFonts w:hint="eastAsia"/>
                <w:color w:val="00B050"/>
              </w:rPr>
              <w:t>//スレッド情報</w:t>
            </w:r>
          </w:p>
          <w:p w14:paraId="28C68E5D" w14:textId="77777777" w:rsidR="00751F67" w:rsidRDefault="00751F67" w:rsidP="00751F67">
            <w:pPr>
              <w:pStyle w:val="3-"/>
            </w:pPr>
            <w:r>
              <w:t>pthread_t s_threadWathc;</w:t>
            </w:r>
          </w:p>
          <w:p w14:paraId="645041BA" w14:textId="77777777" w:rsidR="00751F67" w:rsidRDefault="00751F67" w:rsidP="00751F67">
            <w:pPr>
              <w:pStyle w:val="3-"/>
            </w:pPr>
            <w:r>
              <w:t>pthread_t s_threadSyncSignal;</w:t>
            </w:r>
          </w:p>
          <w:p w14:paraId="75F66265" w14:textId="77777777" w:rsidR="00751F67" w:rsidRDefault="00751F67" w:rsidP="00751F67">
            <w:pPr>
              <w:pStyle w:val="3-"/>
            </w:pPr>
          </w:p>
          <w:p w14:paraId="0829B721" w14:textId="77777777" w:rsidR="00751F67" w:rsidRPr="0045113B" w:rsidRDefault="00751F67" w:rsidP="00751F67">
            <w:pPr>
              <w:pStyle w:val="3-"/>
              <w:rPr>
                <w:color w:val="00B050"/>
              </w:rPr>
            </w:pPr>
            <w:r w:rsidRPr="0045113B">
              <w:rPr>
                <w:rFonts w:hint="eastAsia"/>
                <w:color w:val="00B050"/>
              </w:rPr>
              <w:t>//受信シグナルバッファ（シグナルハンドラ内処理用）</w:t>
            </w:r>
          </w:p>
          <w:p w14:paraId="436318F9" w14:textId="77777777" w:rsidR="00751F67" w:rsidRPr="0045113B" w:rsidRDefault="00751F67" w:rsidP="00751F67">
            <w:pPr>
              <w:pStyle w:val="3-"/>
              <w:rPr>
                <w:color w:val="00B050"/>
              </w:rPr>
            </w:pPr>
            <w:r w:rsidRPr="0045113B">
              <w:rPr>
                <w:rFonts w:hint="eastAsia"/>
                <w:color w:val="00B050"/>
              </w:rPr>
              <w:t>//※シグナルハンドラ内では「非同期安全な関数」以外使用できない。malloc や prnitf もNG。</w:t>
            </w:r>
          </w:p>
          <w:p w14:paraId="4BC1D3D6" w14:textId="77777777" w:rsidR="00751F67" w:rsidRPr="0045113B" w:rsidRDefault="00751F67" w:rsidP="00751F67">
            <w:pPr>
              <w:pStyle w:val="3-"/>
              <w:rPr>
                <w:color w:val="00B050"/>
              </w:rPr>
            </w:pPr>
            <w:r w:rsidRPr="0045113B">
              <w:rPr>
                <w:rFonts w:hint="eastAsia"/>
                <w:color w:val="00B050"/>
              </w:rPr>
              <w:t>//　そのため、シグナルハンドラで受信したシグナルをプールし、</w:t>
            </w:r>
          </w:p>
          <w:p w14:paraId="65E8883D" w14:textId="77777777" w:rsidR="00751F67" w:rsidRDefault="00751F67" w:rsidP="00751F67">
            <w:pPr>
              <w:pStyle w:val="3-"/>
              <w:rPr>
                <w:color w:val="00B050"/>
              </w:rPr>
            </w:pPr>
            <w:r w:rsidRPr="0045113B">
              <w:rPr>
                <w:rFonts w:hint="eastAsia"/>
                <w:color w:val="00B050"/>
              </w:rPr>
              <w:t>//　専用の処理スレッドに受け渡すようにする。</w:t>
            </w:r>
          </w:p>
          <w:p w14:paraId="4ACEB661" w14:textId="77777777" w:rsidR="00F135D6" w:rsidRPr="00F135D6" w:rsidRDefault="00F135D6" w:rsidP="00751F67">
            <w:pPr>
              <w:pStyle w:val="3-"/>
              <w:rPr>
                <w:color w:val="FF0000"/>
              </w:rPr>
            </w:pPr>
            <w:r w:rsidRPr="00F135D6">
              <w:rPr>
                <w:rFonts w:hint="eastAsia"/>
                <w:color w:val="FF0000"/>
              </w:rPr>
              <w:t>//※サンプルとしてややこしく見えるが、「受信シグナルバッファ</w:t>
            </w:r>
            <w:r w:rsidRPr="00F135D6">
              <w:rPr>
                <w:color w:val="FF0000"/>
              </w:rPr>
              <w:t>」は、</w:t>
            </w:r>
          </w:p>
          <w:p w14:paraId="26511D2C" w14:textId="2A8C77A3" w:rsidR="00F135D6" w:rsidRPr="00F135D6" w:rsidRDefault="00F135D6" w:rsidP="00751F67">
            <w:pPr>
              <w:pStyle w:val="3-"/>
              <w:rPr>
                <w:color w:val="FF0000"/>
              </w:rPr>
            </w:pPr>
            <w:r w:rsidRPr="00F135D6">
              <w:rPr>
                <w:color w:val="FF0000"/>
              </w:rPr>
              <w:t xml:space="preserve">//　</w:t>
            </w:r>
            <w:r w:rsidRPr="00F135D6">
              <w:rPr>
                <w:rFonts w:hint="eastAsia"/>
                <w:color w:val="FF0000"/>
              </w:rPr>
              <w:t>あくまでも受信したシグナルを画面に表示するために作った仕組みであり、</w:t>
            </w:r>
          </w:p>
          <w:p w14:paraId="02A30B62" w14:textId="6E906310" w:rsidR="00F135D6" w:rsidRPr="00F135D6" w:rsidRDefault="00F135D6" w:rsidP="00751F67">
            <w:pPr>
              <w:pStyle w:val="3-"/>
              <w:rPr>
                <w:color w:val="FF0000"/>
              </w:rPr>
            </w:pPr>
            <w:r w:rsidRPr="00F135D6">
              <w:rPr>
                <w:rFonts w:hint="eastAsia"/>
                <w:color w:val="FF0000"/>
              </w:rPr>
              <w:t>//　シグナルハンドラーや同期シグナル</w:t>
            </w:r>
            <w:r>
              <w:rPr>
                <w:rFonts w:hint="eastAsia"/>
                <w:color w:val="FF0000"/>
              </w:rPr>
              <w:t>を扱う</w:t>
            </w:r>
            <w:r w:rsidRPr="00F135D6">
              <w:rPr>
                <w:rFonts w:hint="eastAsia"/>
                <w:color w:val="FF0000"/>
              </w:rPr>
              <w:t>ために必須の処理ではない</w:t>
            </w:r>
          </w:p>
          <w:p w14:paraId="24BF81A6" w14:textId="77777777" w:rsidR="00751F67" w:rsidRDefault="00751F67" w:rsidP="00751F67">
            <w:pPr>
              <w:pStyle w:val="3-"/>
            </w:pPr>
            <w:r>
              <w:t>struct SIG_INFO</w:t>
            </w:r>
          </w:p>
          <w:p w14:paraId="61DD8FF3" w14:textId="77777777" w:rsidR="00751F67" w:rsidRDefault="00751F67" w:rsidP="00751F67">
            <w:pPr>
              <w:pStyle w:val="3-"/>
            </w:pPr>
            <w:r>
              <w:t>{</w:t>
            </w:r>
          </w:p>
          <w:p w14:paraId="0BE84488" w14:textId="77777777" w:rsidR="00751F67" w:rsidRDefault="00751F67" w:rsidP="00751F67">
            <w:pPr>
              <w:pStyle w:val="3-"/>
            </w:pPr>
            <w:r>
              <w:tab/>
              <w:t>int sig;</w:t>
            </w:r>
          </w:p>
          <w:p w14:paraId="6899D46B" w14:textId="77777777" w:rsidR="00751F67" w:rsidRDefault="00751F67" w:rsidP="00751F67">
            <w:pPr>
              <w:pStyle w:val="3-"/>
            </w:pPr>
            <w:r>
              <w:tab/>
              <w:t>pthread_t pth;</w:t>
            </w:r>
          </w:p>
          <w:p w14:paraId="707703DB" w14:textId="77777777" w:rsidR="00751F67" w:rsidRDefault="00751F67" w:rsidP="00751F67">
            <w:pPr>
              <w:pStyle w:val="3-"/>
            </w:pPr>
            <w:r>
              <w:tab/>
              <w:t>int tls;</w:t>
            </w:r>
          </w:p>
          <w:p w14:paraId="20DBD37C" w14:textId="77777777" w:rsidR="00751F67" w:rsidRDefault="00751F67" w:rsidP="00751F67">
            <w:pPr>
              <w:pStyle w:val="3-"/>
            </w:pPr>
            <w:r>
              <w:tab/>
              <w:t>SIG_INFO&amp; operator =(const SIG_INFO&amp; o)</w:t>
            </w:r>
          </w:p>
          <w:p w14:paraId="2C4CF751" w14:textId="77777777" w:rsidR="00751F67" w:rsidRDefault="00751F67" w:rsidP="00751F67">
            <w:pPr>
              <w:pStyle w:val="3-"/>
            </w:pPr>
            <w:r>
              <w:tab/>
              <w:t>{</w:t>
            </w:r>
          </w:p>
          <w:p w14:paraId="1FB8ABE7" w14:textId="77777777" w:rsidR="00751F67" w:rsidRDefault="00751F67" w:rsidP="00751F67">
            <w:pPr>
              <w:pStyle w:val="3-"/>
            </w:pPr>
            <w:r>
              <w:tab/>
            </w:r>
            <w:r>
              <w:tab/>
              <w:t>memcpy(this, &amp;o, sizeof(*this));</w:t>
            </w:r>
          </w:p>
          <w:p w14:paraId="0AA78FB8" w14:textId="77777777" w:rsidR="00751F67" w:rsidRDefault="00751F67" w:rsidP="00751F67">
            <w:pPr>
              <w:pStyle w:val="3-"/>
            </w:pPr>
            <w:r>
              <w:tab/>
            </w:r>
            <w:r>
              <w:tab/>
              <w:t>return *this;</w:t>
            </w:r>
          </w:p>
          <w:p w14:paraId="59412E4E" w14:textId="77777777" w:rsidR="00751F67" w:rsidRDefault="00751F67" w:rsidP="00751F67">
            <w:pPr>
              <w:pStyle w:val="3-"/>
            </w:pPr>
            <w:r>
              <w:tab/>
              <w:t>}</w:t>
            </w:r>
          </w:p>
          <w:p w14:paraId="349A4379" w14:textId="77777777" w:rsidR="00751F67" w:rsidRDefault="00751F67" w:rsidP="00751F67">
            <w:pPr>
              <w:pStyle w:val="3-"/>
            </w:pPr>
            <w:r>
              <w:t>};</w:t>
            </w:r>
          </w:p>
          <w:p w14:paraId="1D1B4A55" w14:textId="77777777" w:rsidR="00751F67" w:rsidRPr="0045113B" w:rsidRDefault="00751F67" w:rsidP="00751F67">
            <w:pPr>
              <w:pStyle w:val="3-"/>
              <w:rPr>
                <w:color w:val="00B050"/>
              </w:rPr>
            </w:pPr>
            <w:r>
              <w:rPr>
                <w:rFonts w:hint="eastAsia"/>
              </w:rPr>
              <w:t xml:space="preserve">static const int SIGNAL_RCV_MAX = 5;      </w:t>
            </w:r>
            <w:r w:rsidRPr="0045113B">
              <w:rPr>
                <w:rFonts w:hint="eastAsia"/>
                <w:color w:val="00B050"/>
              </w:rPr>
              <w:t>//最大受信シグナル数</w:t>
            </w:r>
          </w:p>
          <w:p w14:paraId="3AFF5C65" w14:textId="77777777" w:rsidR="00751F67" w:rsidRDefault="00751F67" w:rsidP="00751F67">
            <w:pPr>
              <w:pStyle w:val="3-"/>
            </w:pPr>
            <w:r>
              <w:rPr>
                <w:rFonts w:hint="eastAsia"/>
              </w:rPr>
              <w:t xml:space="preserve">static volatile int s_sigBuffCnt = 0;    </w:t>
            </w:r>
            <w:r w:rsidRPr="0045113B">
              <w:rPr>
                <w:rFonts w:hint="eastAsia"/>
                <w:color w:val="00B050"/>
              </w:rPr>
              <w:t xml:space="preserve"> //受信シグナル数</w:t>
            </w:r>
          </w:p>
          <w:p w14:paraId="71886D66" w14:textId="77777777" w:rsidR="00751F67" w:rsidRDefault="00751F67" w:rsidP="00751F67">
            <w:pPr>
              <w:pStyle w:val="3-"/>
            </w:pPr>
            <w:r>
              <w:rPr>
                <w:rFonts w:hint="eastAsia"/>
              </w:rPr>
              <w:t>static SIG_INFO s_sigBuff[SIGNAL_RCV_MAX];</w:t>
            </w:r>
            <w:r w:rsidRPr="0045113B">
              <w:rPr>
                <w:rFonts w:hint="eastAsia"/>
                <w:color w:val="00B050"/>
              </w:rPr>
              <w:t>//受信シグナルバッファ</w:t>
            </w:r>
          </w:p>
          <w:p w14:paraId="19D9D2AD" w14:textId="77777777" w:rsidR="00751F67" w:rsidRPr="0045113B" w:rsidRDefault="00751F67" w:rsidP="00751F67">
            <w:pPr>
              <w:pStyle w:val="3-"/>
              <w:rPr>
                <w:color w:val="00B050"/>
              </w:rPr>
            </w:pPr>
            <w:r>
              <w:rPr>
                <w:rFonts w:hint="eastAsia"/>
              </w:rPr>
              <w:t xml:space="preserve">static pthread_cond_t s_sigBuffC = PTHREAD_COND_INITIALIZER;  </w:t>
            </w:r>
            <w:r w:rsidRPr="0045113B">
              <w:rPr>
                <w:rFonts w:hint="eastAsia"/>
                <w:color w:val="00B050"/>
              </w:rPr>
              <w:t>//受信シグナルバッファ用条件変数</w:t>
            </w:r>
          </w:p>
          <w:p w14:paraId="5473EA9F" w14:textId="77777777" w:rsidR="00751F67" w:rsidRPr="0045113B" w:rsidRDefault="00751F67" w:rsidP="00751F67">
            <w:pPr>
              <w:pStyle w:val="3-"/>
              <w:rPr>
                <w:color w:val="00B050"/>
              </w:rPr>
            </w:pPr>
            <w:r>
              <w:rPr>
                <w:rFonts w:hint="eastAsia"/>
              </w:rPr>
              <w:t>static pthread_mutex_t s_sigBuffM = PTHREAD_MUTEX_INITIALIZER;</w:t>
            </w:r>
            <w:r w:rsidRPr="0045113B">
              <w:rPr>
                <w:rFonts w:hint="eastAsia"/>
                <w:color w:val="00B050"/>
              </w:rPr>
              <w:t>//受信シグナルバッファ用ミューテックス</w:t>
            </w:r>
          </w:p>
          <w:p w14:paraId="7DFCC34E" w14:textId="77777777" w:rsidR="00751F67" w:rsidRDefault="00751F67" w:rsidP="00751F67">
            <w:pPr>
              <w:pStyle w:val="3-"/>
            </w:pPr>
          </w:p>
          <w:p w14:paraId="64DD769A" w14:textId="77777777" w:rsidR="00751F67" w:rsidRPr="0045113B" w:rsidRDefault="00751F67" w:rsidP="00751F67">
            <w:pPr>
              <w:pStyle w:val="3-"/>
              <w:rPr>
                <w:color w:val="00B050"/>
              </w:rPr>
            </w:pPr>
            <w:r w:rsidRPr="0045113B">
              <w:rPr>
                <w:rFonts w:hint="eastAsia"/>
                <w:color w:val="00B050"/>
              </w:rPr>
              <w:t>//同期シグナル用のシグナルマスク</w:t>
            </w:r>
          </w:p>
          <w:p w14:paraId="1F1BE81C" w14:textId="77777777" w:rsidR="00751F67" w:rsidRDefault="00751F67" w:rsidP="00751F67">
            <w:pPr>
              <w:pStyle w:val="3-"/>
            </w:pPr>
            <w:r w:rsidRPr="0045113B">
              <w:rPr>
                <w:color w:val="FF0000"/>
              </w:rPr>
              <w:t>static sigset_t s_sigSet;</w:t>
            </w:r>
          </w:p>
          <w:p w14:paraId="0CA43ECF" w14:textId="77777777" w:rsidR="00751F67" w:rsidRDefault="00751F67" w:rsidP="00751F67">
            <w:pPr>
              <w:pStyle w:val="3-"/>
            </w:pPr>
          </w:p>
          <w:p w14:paraId="140A4D5D" w14:textId="77777777" w:rsidR="00751F67" w:rsidRPr="0045113B" w:rsidRDefault="00751F67" w:rsidP="00751F67">
            <w:pPr>
              <w:pStyle w:val="3-"/>
              <w:rPr>
                <w:color w:val="00B050"/>
              </w:rPr>
            </w:pPr>
            <w:r w:rsidRPr="0045113B">
              <w:rPr>
                <w:rFonts w:hint="eastAsia"/>
                <w:color w:val="00B050"/>
              </w:rPr>
              <w:t>//シグナル受信バッファ登録</w:t>
            </w:r>
          </w:p>
          <w:p w14:paraId="6A46AB2B" w14:textId="77777777" w:rsidR="00751F67" w:rsidRDefault="00751F67" w:rsidP="00751F67">
            <w:pPr>
              <w:pStyle w:val="3-"/>
            </w:pPr>
            <w:r>
              <w:t>bool pushSigBuff(SIG_INFO&amp; info)</w:t>
            </w:r>
          </w:p>
          <w:p w14:paraId="34218E47" w14:textId="77777777" w:rsidR="00751F67" w:rsidRDefault="00751F67" w:rsidP="00751F67">
            <w:pPr>
              <w:pStyle w:val="3-"/>
            </w:pPr>
            <w:r>
              <w:t>{</w:t>
            </w:r>
          </w:p>
          <w:p w14:paraId="065C04BA" w14:textId="77777777" w:rsidR="00751F67" w:rsidRDefault="00751F67" w:rsidP="00751F67">
            <w:pPr>
              <w:pStyle w:val="3-"/>
            </w:pPr>
            <w:r>
              <w:tab/>
              <w:t>bool result = false;</w:t>
            </w:r>
          </w:p>
          <w:p w14:paraId="132DF943" w14:textId="77777777" w:rsidR="00751F67" w:rsidRDefault="00751F67" w:rsidP="00751F67">
            <w:pPr>
              <w:pStyle w:val="3-"/>
            </w:pPr>
            <w:r>
              <w:tab/>
              <w:t>pthread_mutex_lock(&amp;s_sigBuffM);</w:t>
            </w:r>
          </w:p>
          <w:p w14:paraId="65C040D3" w14:textId="77777777" w:rsidR="00751F67" w:rsidRDefault="00751F67" w:rsidP="00751F67">
            <w:pPr>
              <w:pStyle w:val="3-"/>
            </w:pPr>
            <w:r>
              <w:tab/>
              <w:t>if(s_sigBuffCnt &lt; SIGNAL_RCV_MAX)</w:t>
            </w:r>
          </w:p>
          <w:p w14:paraId="1B83D56B" w14:textId="77777777" w:rsidR="00751F67" w:rsidRDefault="00751F67" w:rsidP="00751F67">
            <w:pPr>
              <w:pStyle w:val="3-"/>
            </w:pPr>
            <w:r>
              <w:tab/>
              <w:t>{</w:t>
            </w:r>
          </w:p>
          <w:p w14:paraId="2B9F1987" w14:textId="77777777" w:rsidR="00751F67" w:rsidRDefault="00751F67" w:rsidP="00751F67">
            <w:pPr>
              <w:pStyle w:val="3-"/>
            </w:pPr>
            <w:r>
              <w:tab/>
            </w:r>
            <w:r>
              <w:tab/>
              <w:t>s_sigBuff[s_sigBuffCnt++] = info;</w:t>
            </w:r>
          </w:p>
          <w:p w14:paraId="11A3179A" w14:textId="77777777" w:rsidR="00751F67" w:rsidRDefault="00751F67" w:rsidP="00751F67">
            <w:pPr>
              <w:pStyle w:val="3-"/>
            </w:pPr>
            <w:r>
              <w:tab/>
            </w:r>
            <w:r>
              <w:tab/>
              <w:t>pthread_cond_signal(&amp;s_sigBuffC);</w:t>
            </w:r>
          </w:p>
          <w:p w14:paraId="38CD3454" w14:textId="77777777" w:rsidR="00751F67" w:rsidRDefault="00751F67" w:rsidP="00751F67">
            <w:pPr>
              <w:pStyle w:val="3-"/>
            </w:pPr>
            <w:r>
              <w:tab/>
            </w:r>
            <w:r>
              <w:tab/>
              <w:t>result = true;</w:t>
            </w:r>
          </w:p>
          <w:p w14:paraId="335D5C00" w14:textId="77777777" w:rsidR="00751F67" w:rsidRDefault="00751F67" w:rsidP="00751F67">
            <w:pPr>
              <w:pStyle w:val="3-"/>
            </w:pPr>
            <w:r>
              <w:tab/>
              <w:t>}</w:t>
            </w:r>
          </w:p>
          <w:p w14:paraId="1F9F2B8B" w14:textId="77777777" w:rsidR="00751F67" w:rsidRDefault="00751F67" w:rsidP="00751F67">
            <w:pPr>
              <w:pStyle w:val="3-"/>
            </w:pPr>
            <w:r>
              <w:tab/>
              <w:t>pthread_mutex_unlock(&amp;s_sigBuffM);</w:t>
            </w:r>
          </w:p>
          <w:p w14:paraId="3856282C" w14:textId="77777777" w:rsidR="00751F67" w:rsidRDefault="00751F67" w:rsidP="00751F67">
            <w:pPr>
              <w:pStyle w:val="3-"/>
            </w:pPr>
            <w:r>
              <w:tab/>
              <w:t>return result;</w:t>
            </w:r>
          </w:p>
          <w:p w14:paraId="5C4FEE0F" w14:textId="77777777" w:rsidR="00751F67" w:rsidRDefault="00751F67" w:rsidP="00751F67">
            <w:pPr>
              <w:pStyle w:val="3-"/>
            </w:pPr>
            <w:r>
              <w:t>}</w:t>
            </w:r>
          </w:p>
          <w:p w14:paraId="016C99A2" w14:textId="77777777" w:rsidR="00751F67" w:rsidRPr="0045113B" w:rsidRDefault="00751F67" w:rsidP="00751F67">
            <w:pPr>
              <w:pStyle w:val="3-"/>
              <w:rPr>
                <w:color w:val="00B050"/>
              </w:rPr>
            </w:pPr>
            <w:r w:rsidRPr="0045113B">
              <w:rPr>
                <w:rFonts w:hint="eastAsia"/>
                <w:color w:val="00B050"/>
              </w:rPr>
              <w:t>//シグナル受信バッファ取り出し</w:t>
            </w:r>
          </w:p>
          <w:p w14:paraId="3E4E89B5" w14:textId="77777777" w:rsidR="00751F67" w:rsidRDefault="00751F67" w:rsidP="00751F67">
            <w:pPr>
              <w:pStyle w:val="3-"/>
            </w:pPr>
            <w:r>
              <w:t>SIG_INFO popSigBuff(bool is_lock = true)</w:t>
            </w:r>
          </w:p>
          <w:p w14:paraId="6605C4E3" w14:textId="77777777" w:rsidR="00751F67" w:rsidRDefault="00751F67" w:rsidP="00751F67">
            <w:pPr>
              <w:pStyle w:val="3-"/>
            </w:pPr>
            <w:r>
              <w:t>{</w:t>
            </w:r>
          </w:p>
          <w:p w14:paraId="065F1F7F" w14:textId="77777777" w:rsidR="00751F67" w:rsidRDefault="00751F67" w:rsidP="00751F67">
            <w:pPr>
              <w:pStyle w:val="3-"/>
            </w:pPr>
            <w:r>
              <w:tab/>
              <w:t>SIG_INFO info = {-1, 0, 0};</w:t>
            </w:r>
          </w:p>
          <w:p w14:paraId="0A47F540" w14:textId="77777777" w:rsidR="00751F67" w:rsidRDefault="00751F67" w:rsidP="00751F67">
            <w:pPr>
              <w:pStyle w:val="3-"/>
            </w:pPr>
            <w:r>
              <w:tab/>
              <w:t>if(is_lock)</w:t>
            </w:r>
          </w:p>
          <w:p w14:paraId="05984EE0" w14:textId="77777777" w:rsidR="00751F67" w:rsidRDefault="00751F67" w:rsidP="00751F67">
            <w:pPr>
              <w:pStyle w:val="3-"/>
            </w:pPr>
            <w:r>
              <w:tab/>
            </w:r>
            <w:r>
              <w:tab/>
              <w:t>pthread_mutex_lock(&amp;s_sigBuffM);</w:t>
            </w:r>
          </w:p>
          <w:p w14:paraId="3F16AAD0" w14:textId="77777777" w:rsidR="00751F67" w:rsidRDefault="00751F67" w:rsidP="00751F67">
            <w:pPr>
              <w:pStyle w:val="3-"/>
            </w:pPr>
            <w:r>
              <w:tab/>
              <w:t>if(s_sigBuffCnt &gt; 0)</w:t>
            </w:r>
          </w:p>
          <w:p w14:paraId="63A3B352" w14:textId="77777777" w:rsidR="00751F67" w:rsidRDefault="00751F67" w:rsidP="00751F67">
            <w:pPr>
              <w:pStyle w:val="3-"/>
            </w:pPr>
            <w:r>
              <w:tab/>
              <w:t>{</w:t>
            </w:r>
          </w:p>
          <w:p w14:paraId="1A232EC0" w14:textId="77777777" w:rsidR="00751F67" w:rsidRDefault="00751F67" w:rsidP="00751F67">
            <w:pPr>
              <w:pStyle w:val="3-"/>
            </w:pPr>
            <w:r>
              <w:tab/>
            </w:r>
            <w:r>
              <w:tab/>
              <w:t>info = s_sigBuff[0];</w:t>
            </w:r>
          </w:p>
          <w:p w14:paraId="52C54D0C" w14:textId="77777777" w:rsidR="00751F67" w:rsidRDefault="00751F67" w:rsidP="00751F67">
            <w:pPr>
              <w:pStyle w:val="3-"/>
            </w:pPr>
            <w:r>
              <w:tab/>
            </w:r>
            <w:r>
              <w:tab/>
              <w:t>--s_sigBuffCnt;</w:t>
            </w:r>
          </w:p>
          <w:p w14:paraId="7629A244" w14:textId="77777777" w:rsidR="00751F67" w:rsidRDefault="00751F67" w:rsidP="00751F67">
            <w:pPr>
              <w:pStyle w:val="3-"/>
            </w:pPr>
            <w:r>
              <w:tab/>
            </w:r>
            <w:r>
              <w:tab/>
              <w:t>for(int i = 0; i &lt; s_sigBuffCnt; ++i)</w:t>
            </w:r>
          </w:p>
          <w:p w14:paraId="364313E6" w14:textId="77777777" w:rsidR="00751F67" w:rsidRDefault="00751F67" w:rsidP="00751F67">
            <w:pPr>
              <w:pStyle w:val="3-"/>
            </w:pPr>
            <w:r>
              <w:tab/>
            </w:r>
            <w:r>
              <w:tab/>
              <w:t>{</w:t>
            </w:r>
          </w:p>
          <w:p w14:paraId="465F2882" w14:textId="77777777" w:rsidR="00751F67" w:rsidRDefault="00751F67" w:rsidP="00751F67">
            <w:pPr>
              <w:pStyle w:val="3-"/>
            </w:pPr>
            <w:r>
              <w:tab/>
            </w:r>
            <w:r>
              <w:tab/>
            </w:r>
            <w:r>
              <w:tab/>
              <w:t>s_sigBuff[i] = s_sigBuff[i + 1];</w:t>
            </w:r>
          </w:p>
          <w:p w14:paraId="4BA1E7C8" w14:textId="77777777" w:rsidR="00751F67" w:rsidRDefault="00751F67" w:rsidP="00751F67">
            <w:pPr>
              <w:pStyle w:val="3-"/>
            </w:pPr>
            <w:r>
              <w:tab/>
            </w:r>
            <w:r>
              <w:tab/>
              <w:t>}</w:t>
            </w:r>
          </w:p>
          <w:p w14:paraId="1D45B45B" w14:textId="77777777" w:rsidR="00751F67" w:rsidRDefault="00751F67" w:rsidP="00751F67">
            <w:pPr>
              <w:pStyle w:val="3-"/>
            </w:pPr>
            <w:r>
              <w:tab/>
              <w:t>}</w:t>
            </w:r>
          </w:p>
          <w:p w14:paraId="1624D297" w14:textId="77777777" w:rsidR="00751F67" w:rsidRDefault="00751F67" w:rsidP="00751F67">
            <w:pPr>
              <w:pStyle w:val="3-"/>
            </w:pPr>
            <w:r>
              <w:tab/>
              <w:t>if(is_lock)</w:t>
            </w:r>
          </w:p>
          <w:p w14:paraId="1DAFA1EE" w14:textId="77777777" w:rsidR="00751F67" w:rsidRDefault="00751F67" w:rsidP="00751F67">
            <w:pPr>
              <w:pStyle w:val="3-"/>
            </w:pPr>
            <w:r>
              <w:lastRenderedPageBreak/>
              <w:tab/>
            </w:r>
            <w:r>
              <w:tab/>
              <w:t>pthread_mutex_unlock(&amp;s_sigBuffM);</w:t>
            </w:r>
          </w:p>
          <w:p w14:paraId="75E3EE57" w14:textId="77777777" w:rsidR="00751F67" w:rsidRDefault="00751F67" w:rsidP="00751F67">
            <w:pPr>
              <w:pStyle w:val="3-"/>
            </w:pPr>
            <w:r>
              <w:tab/>
              <w:t>return info;</w:t>
            </w:r>
          </w:p>
          <w:p w14:paraId="443B795D" w14:textId="77777777" w:rsidR="00751F67" w:rsidRDefault="00751F67" w:rsidP="00751F67">
            <w:pPr>
              <w:pStyle w:val="3-"/>
            </w:pPr>
            <w:r>
              <w:t>}</w:t>
            </w:r>
          </w:p>
          <w:p w14:paraId="38ABC512" w14:textId="77777777" w:rsidR="00751F67" w:rsidRPr="0045113B" w:rsidRDefault="00751F67" w:rsidP="00751F67">
            <w:pPr>
              <w:pStyle w:val="3-"/>
              <w:rPr>
                <w:color w:val="00B050"/>
              </w:rPr>
            </w:pPr>
            <w:r w:rsidRPr="0045113B">
              <w:rPr>
                <w:rFonts w:hint="eastAsia"/>
                <w:color w:val="00B050"/>
              </w:rPr>
              <w:t>//シグナル受信待ち受け</w:t>
            </w:r>
          </w:p>
          <w:p w14:paraId="30B406AD" w14:textId="77777777" w:rsidR="00751F67" w:rsidRDefault="00751F67" w:rsidP="00751F67">
            <w:pPr>
              <w:pStyle w:val="3-"/>
            </w:pPr>
            <w:r>
              <w:t>SIG_INFO watchSigBuff()</w:t>
            </w:r>
          </w:p>
          <w:p w14:paraId="0570EB1A" w14:textId="77777777" w:rsidR="00751F67" w:rsidRDefault="00751F67" w:rsidP="00751F67">
            <w:pPr>
              <w:pStyle w:val="3-"/>
            </w:pPr>
            <w:r>
              <w:t>{</w:t>
            </w:r>
          </w:p>
          <w:p w14:paraId="57F7E629" w14:textId="77777777" w:rsidR="00751F67" w:rsidRPr="0045113B" w:rsidRDefault="00751F67" w:rsidP="00751F67">
            <w:pPr>
              <w:pStyle w:val="3-"/>
              <w:rPr>
                <w:color w:val="00B050"/>
              </w:rPr>
            </w:pPr>
            <w:r>
              <w:rPr>
                <w:rFonts w:hint="eastAsia"/>
              </w:rPr>
              <w:tab/>
            </w:r>
            <w:r w:rsidRPr="0045113B">
              <w:rPr>
                <w:rFonts w:hint="eastAsia"/>
                <w:color w:val="00B050"/>
              </w:rPr>
              <w:t>//シグナル受信バッファへの登録待ち</w:t>
            </w:r>
          </w:p>
          <w:p w14:paraId="5C45A90E" w14:textId="77777777" w:rsidR="00751F67" w:rsidRDefault="00751F67" w:rsidP="00751F67">
            <w:pPr>
              <w:pStyle w:val="3-"/>
            </w:pPr>
            <w:r>
              <w:tab/>
              <w:t>pthread_mutex_lock(&amp;s_sigBuffM);</w:t>
            </w:r>
          </w:p>
          <w:p w14:paraId="77736915" w14:textId="77777777" w:rsidR="00751F67" w:rsidRDefault="00751F67" w:rsidP="00751F67">
            <w:pPr>
              <w:pStyle w:val="3-"/>
            </w:pPr>
            <w:r>
              <w:tab/>
              <w:t>while (s_sigBuffCnt == 0)</w:t>
            </w:r>
          </w:p>
          <w:p w14:paraId="21933328" w14:textId="77777777" w:rsidR="00751F67" w:rsidRDefault="00751F67" w:rsidP="00751F67">
            <w:pPr>
              <w:pStyle w:val="3-"/>
            </w:pPr>
            <w:r>
              <w:tab/>
            </w:r>
            <w:r>
              <w:tab/>
              <w:t>pthread_cond_wait(&amp;s_sigBuffC, &amp;s_sigBuffM);</w:t>
            </w:r>
          </w:p>
          <w:p w14:paraId="271E47FF" w14:textId="77777777" w:rsidR="00751F67" w:rsidRDefault="00751F67" w:rsidP="00751F67">
            <w:pPr>
              <w:pStyle w:val="3-"/>
            </w:pPr>
            <w:r>
              <w:tab/>
              <w:t>SIG_INFO info = popSigBuff(false);</w:t>
            </w:r>
          </w:p>
          <w:p w14:paraId="4FBCB988" w14:textId="77777777" w:rsidR="00751F67" w:rsidRDefault="00751F67" w:rsidP="00751F67">
            <w:pPr>
              <w:pStyle w:val="3-"/>
            </w:pPr>
            <w:r>
              <w:tab/>
              <w:t>pthread_mutex_unlock(&amp;s_sigBuffM);</w:t>
            </w:r>
          </w:p>
          <w:p w14:paraId="16268394" w14:textId="77777777" w:rsidR="00751F67" w:rsidRDefault="00751F67" w:rsidP="00751F67">
            <w:pPr>
              <w:pStyle w:val="3-"/>
            </w:pPr>
            <w:r>
              <w:tab/>
              <w:t>return info;</w:t>
            </w:r>
          </w:p>
          <w:p w14:paraId="5E929131" w14:textId="77777777" w:rsidR="00751F67" w:rsidRDefault="00751F67" w:rsidP="00751F67">
            <w:pPr>
              <w:pStyle w:val="3-"/>
            </w:pPr>
            <w:r>
              <w:t>}</w:t>
            </w:r>
          </w:p>
          <w:p w14:paraId="37D8E921" w14:textId="77777777" w:rsidR="00751F67" w:rsidRDefault="00751F67" w:rsidP="00751F67">
            <w:pPr>
              <w:pStyle w:val="3-"/>
            </w:pPr>
          </w:p>
          <w:p w14:paraId="17747926" w14:textId="77777777" w:rsidR="00751F67" w:rsidRPr="0045113B" w:rsidRDefault="00751F67" w:rsidP="00751F67">
            <w:pPr>
              <w:pStyle w:val="3-"/>
              <w:rPr>
                <w:color w:val="00B050"/>
              </w:rPr>
            </w:pPr>
            <w:r w:rsidRPr="0045113B">
              <w:rPr>
                <w:rFonts w:hint="eastAsia"/>
                <w:color w:val="00B050"/>
              </w:rPr>
              <w:t>//シグナル名取得</w:t>
            </w:r>
          </w:p>
          <w:p w14:paraId="6A585854" w14:textId="77777777" w:rsidR="00751F67" w:rsidRDefault="00751F67" w:rsidP="00751F67">
            <w:pPr>
              <w:pStyle w:val="3-"/>
            </w:pPr>
            <w:r>
              <w:t>const char* getSigName(int sig)</w:t>
            </w:r>
          </w:p>
          <w:p w14:paraId="5A419130" w14:textId="77777777" w:rsidR="00751F67" w:rsidRDefault="00751F67" w:rsidP="00751F67">
            <w:pPr>
              <w:pStyle w:val="3-"/>
            </w:pPr>
            <w:r>
              <w:t>{</w:t>
            </w:r>
          </w:p>
          <w:p w14:paraId="206BD640" w14:textId="77777777" w:rsidR="00751F67" w:rsidRDefault="00751F67" w:rsidP="00751F67">
            <w:pPr>
              <w:pStyle w:val="3-"/>
            </w:pPr>
            <w:r>
              <w:t>#define CASE_TO_STR(x) case x: return #x; break</w:t>
            </w:r>
          </w:p>
          <w:p w14:paraId="640719BC" w14:textId="77777777" w:rsidR="00751F67" w:rsidRDefault="00751F67" w:rsidP="00751F67">
            <w:pPr>
              <w:pStyle w:val="3-"/>
            </w:pPr>
            <w:r>
              <w:tab/>
              <w:t>switch(sig)</w:t>
            </w:r>
          </w:p>
          <w:p w14:paraId="7F731BE2" w14:textId="77777777" w:rsidR="00751F67" w:rsidRDefault="00751F67" w:rsidP="00751F67">
            <w:pPr>
              <w:pStyle w:val="3-"/>
            </w:pPr>
            <w:r>
              <w:tab/>
              <w:t>{</w:t>
            </w:r>
          </w:p>
          <w:p w14:paraId="7E019E17" w14:textId="77777777" w:rsidR="00751F67" w:rsidRDefault="00751F67" w:rsidP="00751F67">
            <w:pPr>
              <w:pStyle w:val="3-"/>
            </w:pPr>
            <w:r>
              <w:tab/>
              <w:t>CASE_TO_STR(SIGINT);</w:t>
            </w:r>
          </w:p>
          <w:p w14:paraId="1F1AD543" w14:textId="77777777" w:rsidR="00751F67" w:rsidRDefault="00751F67" w:rsidP="00751F67">
            <w:pPr>
              <w:pStyle w:val="3-"/>
            </w:pPr>
            <w:r>
              <w:tab/>
              <w:t>CASE_TO_STR(SIGTSTP);</w:t>
            </w:r>
          </w:p>
          <w:p w14:paraId="63743D62" w14:textId="77777777" w:rsidR="00751F67" w:rsidRDefault="00751F67" w:rsidP="00751F67">
            <w:pPr>
              <w:pStyle w:val="3-"/>
            </w:pPr>
            <w:r>
              <w:tab/>
              <w:t>CASE_TO_STR(SIGCONT);</w:t>
            </w:r>
          </w:p>
          <w:p w14:paraId="7D63D4D4" w14:textId="77777777" w:rsidR="00751F67" w:rsidRDefault="00751F67" w:rsidP="00751F67">
            <w:pPr>
              <w:pStyle w:val="3-"/>
            </w:pPr>
            <w:r>
              <w:tab/>
              <w:t>CASE_TO_STR(SIGQUIT);</w:t>
            </w:r>
          </w:p>
          <w:p w14:paraId="79E8CF5C" w14:textId="77777777" w:rsidR="00751F67" w:rsidRDefault="00751F67" w:rsidP="00751F67">
            <w:pPr>
              <w:pStyle w:val="3-"/>
            </w:pPr>
            <w:r>
              <w:tab/>
              <w:t>CASE_TO_STR(SIGTRAP);</w:t>
            </w:r>
          </w:p>
          <w:p w14:paraId="7367F07C" w14:textId="77777777" w:rsidR="00751F67" w:rsidRDefault="00751F67" w:rsidP="00751F67">
            <w:pPr>
              <w:pStyle w:val="3-"/>
            </w:pPr>
            <w:r>
              <w:tab/>
              <w:t>CASE_TO_STR(SIGUSR1);</w:t>
            </w:r>
          </w:p>
          <w:p w14:paraId="7581ACD2" w14:textId="77777777" w:rsidR="00751F67" w:rsidRDefault="00751F67" w:rsidP="00751F67">
            <w:pPr>
              <w:pStyle w:val="3-"/>
            </w:pPr>
            <w:r>
              <w:tab/>
              <w:t>CASE_TO_STR(SIGUSR2);</w:t>
            </w:r>
          </w:p>
          <w:p w14:paraId="0ACFE429" w14:textId="77777777" w:rsidR="00751F67" w:rsidRDefault="00751F67" w:rsidP="00751F67">
            <w:pPr>
              <w:pStyle w:val="3-"/>
            </w:pPr>
            <w:r>
              <w:tab/>
              <w:t>CASE_TO_STR(SIGALRM);</w:t>
            </w:r>
          </w:p>
          <w:p w14:paraId="6470B3B6" w14:textId="77777777" w:rsidR="00751F67" w:rsidRDefault="00751F67" w:rsidP="00751F67">
            <w:pPr>
              <w:pStyle w:val="3-"/>
            </w:pPr>
            <w:r>
              <w:tab/>
              <w:t>}</w:t>
            </w:r>
          </w:p>
          <w:p w14:paraId="52AB3D82" w14:textId="77777777" w:rsidR="00751F67" w:rsidRDefault="00751F67" w:rsidP="00751F67">
            <w:pPr>
              <w:pStyle w:val="3-"/>
            </w:pPr>
            <w:r>
              <w:t>#undef  CASE_TO_STR</w:t>
            </w:r>
          </w:p>
          <w:p w14:paraId="0E638FC1" w14:textId="77777777" w:rsidR="00751F67" w:rsidRDefault="00751F67" w:rsidP="00751F67">
            <w:pPr>
              <w:pStyle w:val="3-"/>
            </w:pPr>
            <w:r>
              <w:tab/>
              <w:t>static char unknown[32];</w:t>
            </w:r>
          </w:p>
          <w:p w14:paraId="1C8E8554" w14:textId="77777777" w:rsidR="00751F67" w:rsidRDefault="00751F67" w:rsidP="00751F67">
            <w:pPr>
              <w:pStyle w:val="3-"/>
            </w:pPr>
            <w:r>
              <w:tab/>
              <w:t>sprintf(unknown, "(unknown:%d)", sig);</w:t>
            </w:r>
          </w:p>
          <w:p w14:paraId="229DB36C" w14:textId="77777777" w:rsidR="00751F67" w:rsidRDefault="00751F67" w:rsidP="00751F67">
            <w:pPr>
              <w:pStyle w:val="3-"/>
            </w:pPr>
            <w:r>
              <w:tab/>
              <w:t>return unknown;</w:t>
            </w:r>
          </w:p>
          <w:p w14:paraId="16F8E9CA" w14:textId="77777777" w:rsidR="00751F67" w:rsidRDefault="00751F67" w:rsidP="00751F67">
            <w:pPr>
              <w:pStyle w:val="3-"/>
            </w:pPr>
            <w:r>
              <w:t>}</w:t>
            </w:r>
          </w:p>
          <w:p w14:paraId="662D9CA8" w14:textId="77777777" w:rsidR="00751F67" w:rsidRDefault="00751F67" w:rsidP="00751F67">
            <w:pPr>
              <w:pStyle w:val="3-"/>
            </w:pPr>
          </w:p>
          <w:p w14:paraId="7EDFD4A9" w14:textId="77777777" w:rsidR="00751F67" w:rsidRPr="0045113B" w:rsidRDefault="00751F67" w:rsidP="00751F67">
            <w:pPr>
              <w:pStyle w:val="3-"/>
              <w:rPr>
                <w:color w:val="00B050"/>
              </w:rPr>
            </w:pPr>
            <w:r w:rsidRPr="0045113B">
              <w:rPr>
                <w:rFonts w:hint="eastAsia"/>
                <w:color w:val="00B050"/>
              </w:rPr>
              <w:t>//シグナル情報作成</w:t>
            </w:r>
          </w:p>
          <w:p w14:paraId="6BEE4C5B" w14:textId="77777777" w:rsidR="00751F67" w:rsidRDefault="00751F67" w:rsidP="00751F67">
            <w:pPr>
              <w:pStyle w:val="3-"/>
            </w:pPr>
            <w:r>
              <w:t>SIG_INFO makeSigInfo(int sig)</w:t>
            </w:r>
          </w:p>
          <w:p w14:paraId="2FF42DBB" w14:textId="77777777" w:rsidR="00751F67" w:rsidRDefault="00751F67" w:rsidP="00751F67">
            <w:pPr>
              <w:pStyle w:val="3-"/>
            </w:pPr>
            <w:r>
              <w:t>{</w:t>
            </w:r>
          </w:p>
          <w:p w14:paraId="458B1D59" w14:textId="77777777" w:rsidR="00751F67" w:rsidRDefault="00751F67" w:rsidP="00751F67">
            <w:pPr>
              <w:pStyle w:val="3-"/>
            </w:pPr>
            <w:r>
              <w:tab/>
              <w:t>SIG_INFO info = {sig, pthread_self(), s_tlsData};</w:t>
            </w:r>
          </w:p>
          <w:p w14:paraId="04F1C4F0" w14:textId="77777777" w:rsidR="00751F67" w:rsidRDefault="00751F67" w:rsidP="00751F67">
            <w:pPr>
              <w:pStyle w:val="3-"/>
            </w:pPr>
            <w:r>
              <w:tab/>
              <w:t>return info;</w:t>
            </w:r>
          </w:p>
          <w:p w14:paraId="4A1CEA5A" w14:textId="77777777" w:rsidR="00751F67" w:rsidRDefault="00751F67" w:rsidP="00751F67">
            <w:pPr>
              <w:pStyle w:val="3-"/>
            </w:pPr>
            <w:r>
              <w:t>}</w:t>
            </w:r>
          </w:p>
          <w:p w14:paraId="52575D41" w14:textId="77777777" w:rsidR="00751F67" w:rsidRDefault="00751F67" w:rsidP="00751F67">
            <w:pPr>
              <w:pStyle w:val="3-"/>
            </w:pPr>
          </w:p>
          <w:p w14:paraId="7CA1694A" w14:textId="77777777" w:rsidR="00751F67" w:rsidRDefault="00751F67" w:rsidP="00751F67">
            <w:pPr>
              <w:pStyle w:val="3-"/>
            </w:pPr>
            <w:r w:rsidRPr="0045113B">
              <w:rPr>
                <w:rFonts w:hint="eastAsia"/>
                <w:color w:val="00B050"/>
              </w:rPr>
              <w:t>//シグナル情報表示</w:t>
            </w:r>
          </w:p>
          <w:p w14:paraId="5751448D" w14:textId="77777777" w:rsidR="00751F67" w:rsidRDefault="00751F67" w:rsidP="00751F67">
            <w:pPr>
              <w:pStyle w:val="3-"/>
            </w:pPr>
            <w:r>
              <w:t>void printSigInfo(SIG_INFO&amp; info)</w:t>
            </w:r>
          </w:p>
          <w:p w14:paraId="63BFBB0C" w14:textId="77777777" w:rsidR="00751F67" w:rsidRDefault="00751F67" w:rsidP="00751F67">
            <w:pPr>
              <w:pStyle w:val="3-"/>
            </w:pPr>
            <w:r>
              <w:t>{</w:t>
            </w:r>
          </w:p>
          <w:p w14:paraId="4D77B5CB" w14:textId="77777777" w:rsidR="00751F67" w:rsidRDefault="00751F67" w:rsidP="00751F67">
            <w:pPr>
              <w:pStyle w:val="3-"/>
            </w:pPr>
            <w:r>
              <w:tab/>
              <w:t>printf("[%s] (thread=%x) tls=%d\n", getSigName(info.sig), info.pth, info.tls);</w:t>
            </w:r>
          </w:p>
          <w:p w14:paraId="0485FEF2" w14:textId="77777777" w:rsidR="00751F67" w:rsidRDefault="00751F67" w:rsidP="00751F67">
            <w:pPr>
              <w:pStyle w:val="3-"/>
            </w:pPr>
            <w:r>
              <w:tab/>
              <w:t>fflush(stdout);</w:t>
            </w:r>
          </w:p>
          <w:p w14:paraId="2392475B" w14:textId="77777777" w:rsidR="00751F67" w:rsidRDefault="00751F67" w:rsidP="00751F67">
            <w:pPr>
              <w:pStyle w:val="3-"/>
            </w:pPr>
            <w:r>
              <w:t>}</w:t>
            </w:r>
          </w:p>
          <w:p w14:paraId="3DC845CD" w14:textId="77777777" w:rsidR="00751F67" w:rsidRDefault="00751F67" w:rsidP="00751F67">
            <w:pPr>
              <w:pStyle w:val="3-"/>
            </w:pPr>
            <w:r>
              <w:t>void printSigInfo(int sig)</w:t>
            </w:r>
          </w:p>
          <w:p w14:paraId="472A97D9" w14:textId="77777777" w:rsidR="00751F67" w:rsidRDefault="00751F67" w:rsidP="00751F67">
            <w:pPr>
              <w:pStyle w:val="3-"/>
            </w:pPr>
            <w:r>
              <w:t>{</w:t>
            </w:r>
          </w:p>
          <w:p w14:paraId="48103985" w14:textId="77777777" w:rsidR="00751F67" w:rsidRDefault="00751F67" w:rsidP="00751F67">
            <w:pPr>
              <w:pStyle w:val="3-"/>
            </w:pPr>
            <w:r>
              <w:tab/>
              <w:t>SIG_INFO info = makeSigInfo(sig);</w:t>
            </w:r>
          </w:p>
          <w:p w14:paraId="317B8D6B" w14:textId="77777777" w:rsidR="00751F67" w:rsidRDefault="00751F67" w:rsidP="00751F67">
            <w:pPr>
              <w:pStyle w:val="3-"/>
            </w:pPr>
            <w:r>
              <w:tab/>
              <w:t>printSigInfo(info);</w:t>
            </w:r>
          </w:p>
          <w:p w14:paraId="6BECFD23" w14:textId="77777777" w:rsidR="00751F67" w:rsidRDefault="00751F67" w:rsidP="00751F67">
            <w:pPr>
              <w:pStyle w:val="3-"/>
            </w:pPr>
            <w:r>
              <w:t>}</w:t>
            </w:r>
          </w:p>
          <w:p w14:paraId="7DB81B8D" w14:textId="77777777" w:rsidR="00751F67" w:rsidRDefault="00751F67" w:rsidP="00751F67">
            <w:pPr>
              <w:pStyle w:val="3-"/>
            </w:pPr>
          </w:p>
          <w:p w14:paraId="1B05E989" w14:textId="77777777" w:rsidR="00751F67" w:rsidRPr="0045113B" w:rsidRDefault="00751F67" w:rsidP="00751F67">
            <w:pPr>
              <w:pStyle w:val="3-"/>
              <w:rPr>
                <w:color w:val="00B050"/>
              </w:rPr>
            </w:pPr>
            <w:r w:rsidRPr="0045113B">
              <w:rPr>
                <w:rFonts w:hint="eastAsia"/>
                <w:color w:val="00B050"/>
              </w:rPr>
              <w:t>//汎用シグナルハンドラ関数（スレッドではない）</w:t>
            </w:r>
          </w:p>
          <w:p w14:paraId="4CDCE33E" w14:textId="77777777" w:rsidR="00751F67" w:rsidRPr="0045113B" w:rsidRDefault="00751F67" w:rsidP="00751F67">
            <w:pPr>
              <w:pStyle w:val="3-"/>
              <w:rPr>
                <w:color w:val="00B050"/>
              </w:rPr>
            </w:pPr>
            <w:r w:rsidRPr="0045113B">
              <w:rPr>
                <w:rFonts w:hint="eastAsia"/>
                <w:color w:val="00B050"/>
              </w:rPr>
              <w:t>//※シグナルハンドラは「プロセス」に対するシグナルをハンドリングする関数</w:t>
            </w:r>
          </w:p>
          <w:p w14:paraId="51069D63" w14:textId="77777777" w:rsidR="00751F67" w:rsidRPr="0045113B" w:rsidRDefault="00751F67" w:rsidP="00751F67">
            <w:pPr>
              <w:pStyle w:val="3-"/>
              <w:rPr>
                <w:color w:val="FF0000"/>
              </w:rPr>
            </w:pPr>
            <w:r w:rsidRPr="0045113B">
              <w:rPr>
                <w:color w:val="FF0000"/>
              </w:rPr>
              <w:t>void signalHandler(int sig)</w:t>
            </w:r>
          </w:p>
          <w:p w14:paraId="05D0ACF8" w14:textId="77777777" w:rsidR="00751F67" w:rsidRDefault="00751F67" w:rsidP="00751F67">
            <w:pPr>
              <w:pStyle w:val="3-"/>
            </w:pPr>
            <w:r>
              <w:t>{</w:t>
            </w:r>
          </w:p>
          <w:p w14:paraId="31885CF1" w14:textId="77777777" w:rsidR="00751F67" w:rsidRDefault="00751F67" w:rsidP="00751F67">
            <w:pPr>
              <w:pStyle w:val="3-"/>
            </w:pPr>
            <w:r>
              <w:tab/>
              <w:t>SIG_INFO info = makeSigInfo(sig);</w:t>
            </w:r>
          </w:p>
          <w:p w14:paraId="576261E4" w14:textId="77777777" w:rsidR="00751F67" w:rsidRDefault="00751F67" w:rsidP="00751F67">
            <w:pPr>
              <w:pStyle w:val="3-"/>
            </w:pPr>
            <w:r>
              <w:tab/>
              <w:t>pushSigBuff(info);</w:t>
            </w:r>
          </w:p>
          <w:p w14:paraId="74524795" w14:textId="77777777" w:rsidR="00751F67" w:rsidRDefault="00751F67" w:rsidP="00751F67">
            <w:pPr>
              <w:pStyle w:val="3-"/>
            </w:pPr>
            <w:r>
              <w:t>}</w:t>
            </w:r>
          </w:p>
          <w:p w14:paraId="13912494" w14:textId="77777777" w:rsidR="00751F67" w:rsidRDefault="00751F67" w:rsidP="00751F67">
            <w:pPr>
              <w:pStyle w:val="3-"/>
            </w:pPr>
          </w:p>
          <w:p w14:paraId="42350893" w14:textId="77777777" w:rsidR="00751F67" w:rsidRPr="0045113B" w:rsidRDefault="00751F67" w:rsidP="00751F67">
            <w:pPr>
              <w:pStyle w:val="3-"/>
              <w:rPr>
                <w:color w:val="00B050"/>
              </w:rPr>
            </w:pPr>
            <w:r w:rsidRPr="0045113B">
              <w:rPr>
                <w:rFonts w:hint="eastAsia"/>
                <w:color w:val="00B050"/>
              </w:rPr>
              <w:t>//アラーム用シグナルハンドラ関数</w:t>
            </w:r>
          </w:p>
          <w:p w14:paraId="0796BBD5" w14:textId="77777777" w:rsidR="00751F67" w:rsidRPr="0045113B" w:rsidRDefault="00751F67" w:rsidP="00751F67">
            <w:pPr>
              <w:pStyle w:val="3-"/>
              <w:rPr>
                <w:color w:val="FF0000"/>
              </w:rPr>
            </w:pPr>
            <w:r w:rsidRPr="0045113B">
              <w:rPr>
                <w:color w:val="FF0000"/>
              </w:rPr>
              <w:t>void alarmFunc(int sig)</w:t>
            </w:r>
          </w:p>
          <w:p w14:paraId="3CB09858" w14:textId="77777777" w:rsidR="00751F67" w:rsidRDefault="00751F67" w:rsidP="00751F67">
            <w:pPr>
              <w:pStyle w:val="3-"/>
            </w:pPr>
            <w:r>
              <w:lastRenderedPageBreak/>
              <w:t>{</w:t>
            </w:r>
          </w:p>
          <w:p w14:paraId="5DD14A20" w14:textId="77777777" w:rsidR="00751F67" w:rsidRDefault="00751F67" w:rsidP="00751F67">
            <w:pPr>
              <w:pStyle w:val="3-"/>
            </w:pPr>
            <w:r>
              <w:tab/>
              <w:t>if(s_tlsData++ &lt; 10)</w:t>
            </w:r>
          </w:p>
          <w:p w14:paraId="41158584" w14:textId="77777777" w:rsidR="00751F67" w:rsidRDefault="00751F67" w:rsidP="00751F67">
            <w:pPr>
              <w:pStyle w:val="3-"/>
            </w:pPr>
            <w:r>
              <w:tab/>
              <w:t>{</w:t>
            </w:r>
          </w:p>
          <w:p w14:paraId="71AFF543" w14:textId="669F6D50"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w:t>
            </w:r>
            <w:r w:rsidR="00F135D6">
              <w:rPr>
                <w:rFonts w:hint="eastAsia"/>
                <w:color w:val="00B050"/>
              </w:rPr>
              <w:t>汎用シグナルハンドラにシグナルを送る</w:t>
            </w:r>
          </w:p>
          <w:p w14:paraId="06610327" w14:textId="77777777" w:rsidR="00751F67" w:rsidRDefault="00751F67" w:rsidP="00751F67">
            <w:pPr>
              <w:pStyle w:val="3-"/>
            </w:pPr>
            <w:r>
              <w:tab/>
            </w:r>
            <w:r>
              <w:tab/>
              <w:t>signalHandler(sig);</w:t>
            </w:r>
          </w:p>
          <w:p w14:paraId="52C2B3BA" w14:textId="77777777" w:rsidR="00751F67" w:rsidRDefault="00751F67" w:rsidP="00751F67">
            <w:pPr>
              <w:pStyle w:val="3-"/>
            </w:pPr>
            <w:r>
              <w:tab/>
            </w:r>
            <w:r>
              <w:tab/>
            </w:r>
          </w:p>
          <w:p w14:paraId="1275C821" w14:textId="77777777"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//1秒後に再アラーム</w:t>
            </w:r>
          </w:p>
          <w:p w14:paraId="4B8B607F" w14:textId="77777777" w:rsidR="00751F67" w:rsidRPr="0045113B" w:rsidRDefault="00751F67" w:rsidP="00751F67">
            <w:pPr>
              <w:pStyle w:val="3-"/>
              <w:rPr>
                <w:color w:val="FF0000"/>
              </w:rPr>
            </w:pPr>
            <w:r>
              <w:tab/>
            </w:r>
            <w:r>
              <w:tab/>
            </w:r>
            <w:r w:rsidRPr="0045113B">
              <w:rPr>
                <w:color w:val="FF0000"/>
              </w:rPr>
              <w:t>alarm(1);</w:t>
            </w:r>
          </w:p>
          <w:p w14:paraId="3D01BF0E" w14:textId="77777777" w:rsidR="00751F67" w:rsidRDefault="00751F67" w:rsidP="00751F67">
            <w:pPr>
              <w:pStyle w:val="3-"/>
            </w:pPr>
            <w:r>
              <w:tab/>
              <w:t>}</w:t>
            </w:r>
          </w:p>
          <w:p w14:paraId="070B4A8A" w14:textId="77777777" w:rsidR="00751F67" w:rsidRDefault="00751F67" w:rsidP="00751F67">
            <w:pPr>
              <w:pStyle w:val="3-"/>
            </w:pPr>
            <w:r>
              <w:tab/>
              <w:t>else</w:t>
            </w:r>
          </w:p>
          <w:p w14:paraId="57374A6D" w14:textId="77777777" w:rsidR="00751F67" w:rsidRDefault="00751F67" w:rsidP="00751F67">
            <w:pPr>
              <w:pStyle w:val="3-"/>
            </w:pPr>
            <w:r>
              <w:tab/>
              <w:t>{</w:t>
            </w:r>
          </w:p>
          <w:p w14:paraId="7F2F1D92" w14:textId="31374948"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//規定回数アラームを発行したら終了する</w:t>
            </w:r>
            <w:r w:rsidR="0045113B">
              <w:rPr>
                <w:rFonts w:hint="eastAsia"/>
                <w:color w:val="00B050"/>
              </w:rPr>
              <w:t>（再アラームしない）</w:t>
            </w:r>
          </w:p>
          <w:p w14:paraId="4D8E7268" w14:textId="77777777" w:rsidR="00751F67" w:rsidRDefault="00751F67" w:rsidP="00751F67">
            <w:pPr>
              <w:pStyle w:val="3-"/>
            </w:pPr>
            <w:r>
              <w:tab/>
            </w:r>
            <w:r>
              <w:tab/>
            </w:r>
          </w:p>
          <w:p w14:paraId="6CC7F019" w14:textId="2281E827"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//汎用シグナルハンドラ</w:t>
            </w:r>
            <w:r w:rsidR="00F135D6">
              <w:rPr>
                <w:rFonts w:hint="eastAsia"/>
                <w:color w:val="00B050"/>
              </w:rPr>
              <w:t>に</w:t>
            </w:r>
            <w:r w:rsidRPr="0045113B">
              <w:rPr>
                <w:rFonts w:hint="eastAsia"/>
                <w:color w:val="00B050"/>
              </w:rPr>
              <w:t>SIGINT（割り込み：CTRL + C</w:t>
            </w:r>
            <w:r w:rsidR="00F135D6">
              <w:rPr>
                <w:rFonts w:hint="eastAsia"/>
                <w:color w:val="00B050"/>
              </w:rPr>
              <w:t>）を送る</w:t>
            </w:r>
          </w:p>
          <w:p w14:paraId="4D52D3A3" w14:textId="77777777" w:rsidR="00751F67" w:rsidRDefault="00751F67" w:rsidP="00751F67">
            <w:pPr>
              <w:pStyle w:val="3-"/>
            </w:pPr>
            <w:r>
              <w:tab/>
            </w:r>
            <w:r>
              <w:tab/>
            </w:r>
            <w:r w:rsidRPr="0045113B">
              <w:rPr>
                <w:color w:val="FF0000"/>
              </w:rPr>
              <w:t>signalHandler(SIGINT);</w:t>
            </w:r>
          </w:p>
          <w:p w14:paraId="7D8DE50F" w14:textId="77777777" w:rsidR="00751F67" w:rsidRDefault="00751F67" w:rsidP="00751F67">
            <w:pPr>
              <w:pStyle w:val="3-"/>
            </w:pPr>
            <w:r>
              <w:tab/>
              <w:t>}</w:t>
            </w:r>
          </w:p>
          <w:p w14:paraId="47997047" w14:textId="77777777" w:rsidR="00751F67" w:rsidRDefault="00751F67" w:rsidP="00751F67">
            <w:pPr>
              <w:pStyle w:val="3-"/>
            </w:pPr>
            <w:r>
              <w:t>}</w:t>
            </w:r>
          </w:p>
          <w:p w14:paraId="64752922" w14:textId="77777777" w:rsidR="00751F67" w:rsidRDefault="00751F67" w:rsidP="00751F67">
            <w:pPr>
              <w:pStyle w:val="3-"/>
            </w:pPr>
          </w:p>
          <w:p w14:paraId="7DB7F948" w14:textId="77777777" w:rsidR="00751F67" w:rsidRPr="00F135D6" w:rsidRDefault="00751F67" w:rsidP="00751F67">
            <w:pPr>
              <w:pStyle w:val="3-"/>
              <w:rPr>
                <w:color w:val="00B050"/>
              </w:rPr>
            </w:pPr>
            <w:r w:rsidRPr="00F135D6">
              <w:rPr>
                <w:rFonts w:hint="eastAsia"/>
                <w:color w:val="00B050"/>
              </w:rPr>
              <w:t>//同期シグナルを送信</w:t>
            </w:r>
          </w:p>
          <w:p w14:paraId="15E329A2" w14:textId="77777777" w:rsidR="00751F67" w:rsidRDefault="00751F67" w:rsidP="00751F67">
            <w:pPr>
              <w:pStyle w:val="3-"/>
            </w:pPr>
            <w:r>
              <w:t>void sendSyncSignal(int sig)</w:t>
            </w:r>
          </w:p>
          <w:p w14:paraId="46C0E3AC" w14:textId="77777777" w:rsidR="00751F67" w:rsidRDefault="00751F67" w:rsidP="00751F67">
            <w:pPr>
              <w:pStyle w:val="3-"/>
            </w:pPr>
            <w:r>
              <w:t>{</w:t>
            </w:r>
          </w:p>
          <w:p w14:paraId="70EB23AF" w14:textId="77777777" w:rsidR="00751F67" w:rsidRDefault="00751F67" w:rsidP="00751F67">
            <w:pPr>
              <w:pStyle w:val="3-"/>
            </w:pPr>
            <w:r>
              <w:rPr>
                <w:rFonts w:hint="eastAsia"/>
              </w:rPr>
              <w:tab/>
            </w:r>
            <w:r w:rsidRPr="00F135D6">
              <w:rPr>
                <w:rFonts w:hint="eastAsia"/>
                <w:color w:val="00B050"/>
              </w:rPr>
              <w:t>//同期シグナルスレッドが受け付け可能なシグナルを送信</w:t>
            </w:r>
          </w:p>
          <w:p w14:paraId="07C4E77D" w14:textId="77777777" w:rsidR="00751F67" w:rsidRDefault="00751F67" w:rsidP="00751F67">
            <w:pPr>
              <w:pStyle w:val="3-"/>
            </w:pPr>
            <w:r>
              <w:tab/>
              <w:t>if(sigismember(&amp;s_sigSet, sig))</w:t>
            </w:r>
          </w:p>
          <w:p w14:paraId="27F16414" w14:textId="77777777" w:rsidR="00751F67" w:rsidRDefault="00751F67" w:rsidP="00751F67">
            <w:pPr>
              <w:pStyle w:val="3-"/>
            </w:pPr>
            <w:r>
              <w:tab/>
              <w:t>{</w:t>
            </w:r>
          </w:p>
          <w:p w14:paraId="7299198C" w14:textId="77777777" w:rsidR="00751F67" w:rsidRDefault="00751F67" w:rsidP="00751F67">
            <w:pPr>
              <w:pStyle w:val="3-"/>
            </w:pPr>
            <w:r>
              <w:tab/>
            </w:r>
            <w:r>
              <w:tab/>
              <w:t>printf("sendSyncSignal:[%s] (thread=%x) tls=%d\n", getSigName(sig), pthread_self(), s_tlsData);</w:t>
            </w:r>
          </w:p>
          <w:p w14:paraId="7675F83B" w14:textId="77777777" w:rsidR="00751F67" w:rsidRDefault="00751F67" w:rsidP="00751F67">
            <w:pPr>
              <w:pStyle w:val="3-"/>
            </w:pPr>
            <w:r>
              <w:tab/>
            </w:r>
            <w:r>
              <w:tab/>
              <w:t>fflush(stdout);</w:t>
            </w:r>
          </w:p>
          <w:p w14:paraId="26C0F0B0" w14:textId="77777777" w:rsidR="00751F67" w:rsidRDefault="00751F67" w:rsidP="00751F67">
            <w:pPr>
              <w:pStyle w:val="3-"/>
            </w:pPr>
            <w:r>
              <w:tab/>
            </w:r>
            <w:r>
              <w:tab/>
            </w:r>
          </w:p>
          <w:p w14:paraId="52DE5026" w14:textId="218E0F56"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w:t>
            </w:r>
            <w:r w:rsidR="00F135D6">
              <w:rPr>
                <w:rFonts w:hint="eastAsia"/>
                <w:color w:val="00B050"/>
              </w:rPr>
              <w:t>スレッドに</w:t>
            </w:r>
            <w:r w:rsidRPr="00F135D6">
              <w:rPr>
                <w:rFonts w:hint="eastAsia"/>
                <w:color w:val="00B050"/>
              </w:rPr>
              <w:t>シグナル</w:t>
            </w:r>
            <w:r w:rsidR="00F135D6">
              <w:rPr>
                <w:rFonts w:hint="eastAsia"/>
                <w:color w:val="00B050"/>
              </w:rPr>
              <w:t>を</w:t>
            </w:r>
            <w:r w:rsidRPr="00F135D6">
              <w:rPr>
                <w:rFonts w:hint="eastAsia"/>
                <w:color w:val="00B050"/>
              </w:rPr>
              <w:t>送信</w:t>
            </w:r>
          </w:p>
          <w:p w14:paraId="35B5B532" w14:textId="77777777" w:rsidR="00751F67" w:rsidRDefault="00751F67" w:rsidP="00751F67">
            <w:pPr>
              <w:pStyle w:val="3-"/>
            </w:pPr>
            <w:r>
              <w:tab/>
            </w:r>
            <w:r>
              <w:tab/>
            </w:r>
            <w:r w:rsidRPr="00F135D6">
              <w:rPr>
                <w:color w:val="FF0000"/>
              </w:rPr>
              <w:t>pthread_kill(s_threadSyncSignal, sig);</w:t>
            </w:r>
          </w:p>
          <w:p w14:paraId="16F50E84" w14:textId="77777777" w:rsidR="00751F67" w:rsidRDefault="00751F67" w:rsidP="00751F67">
            <w:pPr>
              <w:pStyle w:val="3-"/>
            </w:pPr>
            <w:r>
              <w:tab/>
              <w:t>}</w:t>
            </w:r>
          </w:p>
          <w:p w14:paraId="523A9F24" w14:textId="77777777" w:rsidR="00751F67" w:rsidRDefault="00751F67" w:rsidP="00751F67">
            <w:pPr>
              <w:pStyle w:val="3-"/>
            </w:pPr>
            <w:r>
              <w:t>}</w:t>
            </w:r>
          </w:p>
          <w:p w14:paraId="2DF802F8" w14:textId="77777777" w:rsidR="00751F67" w:rsidRDefault="00751F67" w:rsidP="00751F67">
            <w:pPr>
              <w:pStyle w:val="3-"/>
            </w:pPr>
          </w:p>
          <w:p w14:paraId="1E96A43C" w14:textId="77777777" w:rsidR="00751F67" w:rsidRDefault="00751F67" w:rsidP="00751F67">
            <w:pPr>
              <w:pStyle w:val="3-"/>
            </w:pPr>
            <w:r w:rsidRPr="00F135D6">
              <w:rPr>
                <w:rFonts w:hint="eastAsia"/>
                <w:color w:val="00B050"/>
              </w:rPr>
              <w:t>//非同期シグナル受信バッファ監視スレッド</w:t>
            </w:r>
          </w:p>
          <w:p w14:paraId="142757DC" w14:textId="77777777" w:rsidR="00751F67" w:rsidRDefault="00751F67" w:rsidP="00751F67">
            <w:pPr>
              <w:pStyle w:val="3-"/>
            </w:pPr>
            <w:r>
              <w:t>void* threadFuncWatch(void* param_p)</w:t>
            </w:r>
          </w:p>
          <w:p w14:paraId="44624007" w14:textId="77777777" w:rsidR="00751F67" w:rsidRDefault="00751F67" w:rsidP="00751F67">
            <w:pPr>
              <w:pStyle w:val="3-"/>
            </w:pPr>
            <w:r>
              <w:t>{</w:t>
            </w:r>
          </w:p>
          <w:p w14:paraId="083F33B9" w14:textId="77777777" w:rsidR="00751F67" w:rsidRPr="00F135D6" w:rsidRDefault="00751F67" w:rsidP="00751F67">
            <w:pPr>
              <w:pStyle w:val="3-"/>
              <w:rPr>
                <w:color w:val="00B050"/>
              </w:rPr>
            </w:pPr>
            <w:r>
              <w:rPr>
                <w:rFonts w:hint="eastAsia"/>
              </w:rPr>
              <w:tab/>
            </w:r>
            <w:r w:rsidRPr="00F135D6">
              <w:rPr>
                <w:rFonts w:hint="eastAsia"/>
                <w:color w:val="00B050"/>
              </w:rPr>
              <w:t>//開始</w:t>
            </w:r>
          </w:p>
          <w:p w14:paraId="7BAFF840" w14:textId="77777777" w:rsidR="00751F67" w:rsidRDefault="00751F67" w:rsidP="00751F67">
            <w:pPr>
              <w:pStyle w:val="3-"/>
            </w:pPr>
            <w:r>
              <w:tab/>
              <w:t>printf("- begin:threadFuncWatch(%x) -\n", pthread_self());</w:t>
            </w:r>
          </w:p>
          <w:p w14:paraId="28D3AA5C" w14:textId="77777777" w:rsidR="00751F67" w:rsidRDefault="00751F67" w:rsidP="00751F67">
            <w:pPr>
              <w:pStyle w:val="3-"/>
            </w:pPr>
            <w:r>
              <w:tab/>
              <w:t>fflush(stdout);</w:t>
            </w:r>
          </w:p>
          <w:p w14:paraId="5B3B4FAE" w14:textId="77777777" w:rsidR="00751F67" w:rsidRDefault="00751F67" w:rsidP="00751F67">
            <w:pPr>
              <w:pStyle w:val="3-"/>
            </w:pPr>
            <w:r>
              <w:tab/>
            </w:r>
          </w:p>
          <w:p w14:paraId="0D6CB243" w14:textId="77777777" w:rsidR="00751F67" w:rsidRDefault="00751F67" w:rsidP="00751F67">
            <w:pPr>
              <w:pStyle w:val="3-"/>
            </w:pPr>
            <w:r>
              <w:rPr>
                <w:rFonts w:hint="eastAsia"/>
              </w:rPr>
              <w:tab/>
            </w:r>
            <w:r w:rsidRPr="00F135D6">
              <w:rPr>
                <w:rFonts w:hint="eastAsia"/>
                <w:color w:val="00B050"/>
              </w:rPr>
              <w:t>//非同期シグナルバッファ受信処理</w:t>
            </w:r>
          </w:p>
          <w:p w14:paraId="1DFF64F9" w14:textId="77777777" w:rsidR="00751F67" w:rsidRDefault="00751F67" w:rsidP="00751F67">
            <w:pPr>
              <w:pStyle w:val="3-"/>
            </w:pPr>
            <w:r>
              <w:tab/>
              <w:t>while(1)</w:t>
            </w:r>
          </w:p>
          <w:p w14:paraId="69D15383" w14:textId="77777777" w:rsidR="00751F67" w:rsidRDefault="00751F67" w:rsidP="00751F67">
            <w:pPr>
              <w:pStyle w:val="3-"/>
            </w:pPr>
            <w:r>
              <w:tab/>
              <w:t>{</w:t>
            </w:r>
          </w:p>
          <w:p w14:paraId="1E7DA521" w14:textId="77777777" w:rsidR="00751F67" w:rsidRDefault="00751F67" w:rsidP="00751F67">
            <w:pPr>
              <w:pStyle w:val="3-"/>
            </w:pPr>
            <w:r>
              <w:rPr>
                <w:rFonts w:hint="eastAsia"/>
              </w:rPr>
              <w:tab/>
            </w:r>
            <w:r>
              <w:rPr>
                <w:rFonts w:hint="eastAsia"/>
              </w:rPr>
              <w:tab/>
            </w:r>
            <w:r w:rsidRPr="00F135D6">
              <w:rPr>
                <w:rFonts w:hint="eastAsia"/>
                <w:color w:val="00B050"/>
              </w:rPr>
              <w:t>//受信バッファが溜まるまで待機</w:t>
            </w:r>
          </w:p>
          <w:p w14:paraId="5534A2FA" w14:textId="77777777" w:rsidR="00751F67" w:rsidRDefault="00751F67" w:rsidP="00751F67">
            <w:pPr>
              <w:pStyle w:val="3-"/>
            </w:pPr>
            <w:r>
              <w:tab/>
            </w:r>
            <w:r>
              <w:tab/>
            </w:r>
            <w:r w:rsidRPr="00F135D6">
              <w:rPr>
                <w:color w:val="00B050"/>
              </w:rPr>
              <w:t>SIG_INFO info = watchSigBuff();</w:t>
            </w:r>
          </w:p>
          <w:p w14:paraId="5F5D2F4E" w14:textId="77777777" w:rsidR="00751F67" w:rsidRDefault="00751F67" w:rsidP="00751F67">
            <w:pPr>
              <w:pStyle w:val="3-"/>
            </w:pPr>
            <w:r>
              <w:tab/>
            </w:r>
            <w:r>
              <w:tab/>
            </w:r>
          </w:p>
          <w:p w14:paraId="14EC9F0D" w14:textId="77777777" w:rsidR="00751F67" w:rsidRDefault="00751F67" w:rsidP="00751F67">
            <w:pPr>
              <w:pStyle w:val="3-"/>
            </w:pPr>
            <w:r>
              <w:rPr>
                <w:rFonts w:hint="eastAsia"/>
              </w:rPr>
              <w:tab/>
            </w:r>
            <w:r>
              <w:rPr>
                <w:rFonts w:hint="eastAsia"/>
              </w:rPr>
              <w:tab/>
            </w:r>
            <w:r w:rsidRPr="00F135D6">
              <w:rPr>
                <w:rFonts w:hint="eastAsia"/>
                <w:color w:val="00B050"/>
              </w:rPr>
              <w:t>//受信したシグナルを表示</w:t>
            </w:r>
          </w:p>
          <w:p w14:paraId="549E75C9" w14:textId="77777777" w:rsidR="00751F67" w:rsidRDefault="00751F67" w:rsidP="00751F67">
            <w:pPr>
              <w:pStyle w:val="3-"/>
            </w:pPr>
            <w:r>
              <w:tab/>
            </w:r>
            <w:r>
              <w:tab/>
              <w:t>printSigInfo(info);</w:t>
            </w:r>
          </w:p>
          <w:p w14:paraId="5E198579" w14:textId="77777777" w:rsidR="00751F67" w:rsidRDefault="00751F67" w:rsidP="00751F67">
            <w:pPr>
              <w:pStyle w:val="3-"/>
            </w:pPr>
            <w:r>
              <w:tab/>
            </w:r>
            <w:r>
              <w:tab/>
            </w:r>
          </w:p>
          <w:p w14:paraId="14224A8D" w14:textId="77777777" w:rsidR="00751F67" w:rsidRDefault="00751F67" w:rsidP="00751F67">
            <w:pPr>
              <w:pStyle w:val="3-"/>
            </w:pPr>
            <w:r>
              <w:rPr>
                <w:rFonts w:hint="eastAsia"/>
              </w:rPr>
              <w:tab/>
            </w:r>
            <w:r>
              <w:rPr>
                <w:rFonts w:hint="eastAsia"/>
              </w:rPr>
              <w:tab/>
            </w:r>
            <w:r w:rsidRPr="00F135D6">
              <w:rPr>
                <w:rFonts w:hint="eastAsia"/>
                <w:color w:val="00B050"/>
              </w:rPr>
              <w:t>//シグナルをリレーする</w:t>
            </w:r>
          </w:p>
          <w:p w14:paraId="0292C3AA" w14:textId="77777777" w:rsidR="00751F67" w:rsidRDefault="00751F67" w:rsidP="00751F67">
            <w:pPr>
              <w:pStyle w:val="3-"/>
            </w:pPr>
            <w:r>
              <w:tab/>
            </w:r>
            <w:r>
              <w:tab/>
              <w:t>sendSyncSignal(info.sig);</w:t>
            </w:r>
          </w:p>
          <w:p w14:paraId="53690C53" w14:textId="77777777" w:rsidR="00751F67" w:rsidRDefault="00751F67" w:rsidP="00751F67">
            <w:pPr>
              <w:pStyle w:val="3-"/>
            </w:pPr>
            <w:r>
              <w:tab/>
            </w:r>
            <w:r>
              <w:tab/>
            </w:r>
          </w:p>
          <w:p w14:paraId="000AB582" w14:textId="77777777" w:rsidR="00751F67" w:rsidRDefault="00751F67" w:rsidP="00751F67">
            <w:pPr>
              <w:pStyle w:val="3-"/>
            </w:pPr>
            <w:r>
              <w:rPr>
                <w:rFonts w:hint="eastAsia"/>
              </w:rPr>
              <w:tab/>
            </w:r>
            <w:r>
              <w:rPr>
                <w:rFonts w:hint="eastAsia"/>
              </w:rPr>
              <w:tab/>
            </w:r>
            <w:r w:rsidRPr="00F135D6">
              <w:rPr>
                <w:rFonts w:hint="eastAsia"/>
                <w:color w:val="00B050"/>
              </w:rPr>
              <w:t>//シグナルがSIGINTなら終了</w:t>
            </w:r>
          </w:p>
          <w:p w14:paraId="35E1EF2E" w14:textId="77777777" w:rsidR="00751F67" w:rsidRDefault="00751F67" w:rsidP="00751F67">
            <w:pPr>
              <w:pStyle w:val="3-"/>
            </w:pPr>
            <w:r>
              <w:tab/>
            </w:r>
            <w:r>
              <w:tab/>
              <w:t>if(info.sig == SIGINT)</w:t>
            </w:r>
          </w:p>
          <w:p w14:paraId="37A17EF8" w14:textId="77777777" w:rsidR="00751F67" w:rsidRDefault="00751F67" w:rsidP="00751F67">
            <w:pPr>
              <w:pStyle w:val="3-"/>
            </w:pPr>
            <w:r>
              <w:tab/>
            </w:r>
            <w:r>
              <w:tab/>
              <w:t>{</w:t>
            </w:r>
          </w:p>
          <w:p w14:paraId="4990CD9B" w14:textId="77777777" w:rsidR="00751F67" w:rsidRDefault="00751F67" w:rsidP="00751F67">
            <w:pPr>
              <w:pStyle w:val="3-"/>
            </w:pPr>
            <w:r>
              <w:rPr>
                <w:rFonts w:hint="eastAsia"/>
              </w:rPr>
              <w:tab/>
            </w:r>
            <w:r>
              <w:rPr>
                <w:rFonts w:hint="eastAsia"/>
              </w:rPr>
              <w:tab/>
            </w:r>
            <w:r>
              <w:rPr>
                <w:rFonts w:hint="eastAsia"/>
              </w:rPr>
              <w:tab/>
            </w:r>
            <w:r w:rsidRPr="00F135D6">
              <w:rPr>
                <w:rFonts w:hint="eastAsia"/>
                <w:color w:val="00B050"/>
              </w:rPr>
              <w:t>//同期シグナルに SIGTRAP を送って終了をうながす</w:t>
            </w:r>
          </w:p>
          <w:p w14:paraId="532C8129" w14:textId="77777777" w:rsidR="00751F67" w:rsidRDefault="00751F67" w:rsidP="00751F67">
            <w:pPr>
              <w:pStyle w:val="3-"/>
            </w:pPr>
            <w:r>
              <w:tab/>
            </w:r>
            <w:r>
              <w:tab/>
            </w:r>
            <w:r>
              <w:tab/>
              <w:t>sendSyncSignal(SIGTRAP);</w:t>
            </w:r>
          </w:p>
          <w:p w14:paraId="6D63D12B" w14:textId="77777777" w:rsidR="00751F67" w:rsidRDefault="00751F67" w:rsidP="00751F67">
            <w:pPr>
              <w:pStyle w:val="3-"/>
            </w:pPr>
            <w:r>
              <w:tab/>
            </w:r>
            <w:r>
              <w:tab/>
            </w:r>
            <w:r>
              <w:tab/>
              <w:t>break;</w:t>
            </w:r>
          </w:p>
          <w:p w14:paraId="295C3F35" w14:textId="77777777" w:rsidR="00751F67" w:rsidRDefault="00751F67" w:rsidP="00751F67">
            <w:pPr>
              <w:pStyle w:val="3-"/>
            </w:pPr>
            <w:r>
              <w:tab/>
            </w:r>
            <w:r>
              <w:tab/>
              <w:t>}</w:t>
            </w:r>
          </w:p>
          <w:p w14:paraId="52F18CF9" w14:textId="77777777" w:rsidR="00751F67" w:rsidRDefault="00751F67" w:rsidP="00751F67">
            <w:pPr>
              <w:pStyle w:val="3-"/>
            </w:pPr>
            <w:r>
              <w:tab/>
              <w:t>}</w:t>
            </w:r>
          </w:p>
          <w:p w14:paraId="17BA198E" w14:textId="77777777" w:rsidR="00751F67" w:rsidRDefault="00751F67" w:rsidP="00751F67">
            <w:pPr>
              <w:pStyle w:val="3-"/>
            </w:pPr>
            <w:r>
              <w:tab/>
            </w:r>
          </w:p>
          <w:p w14:paraId="5973220B" w14:textId="77777777" w:rsidR="00751F67" w:rsidRPr="00F135D6" w:rsidRDefault="00751F67" w:rsidP="00751F67">
            <w:pPr>
              <w:pStyle w:val="3-"/>
              <w:rPr>
                <w:color w:val="00B050"/>
              </w:rPr>
            </w:pPr>
            <w:r>
              <w:rPr>
                <w:rFonts w:hint="eastAsia"/>
              </w:rPr>
              <w:tab/>
            </w:r>
            <w:r w:rsidRPr="00F135D6">
              <w:rPr>
                <w:rFonts w:hint="eastAsia"/>
                <w:color w:val="00B050"/>
              </w:rPr>
              <w:t>//若干スリープ</w:t>
            </w:r>
          </w:p>
          <w:p w14:paraId="30EDE873" w14:textId="77777777" w:rsidR="00751F67" w:rsidRDefault="00751F67" w:rsidP="00751F67">
            <w:pPr>
              <w:pStyle w:val="3-"/>
            </w:pPr>
            <w:r>
              <w:tab/>
              <w:t>sleep(1);</w:t>
            </w:r>
          </w:p>
          <w:p w14:paraId="31FB3F32" w14:textId="77777777" w:rsidR="00751F67" w:rsidRDefault="00751F67" w:rsidP="00751F67">
            <w:pPr>
              <w:pStyle w:val="3-"/>
            </w:pPr>
            <w:r>
              <w:tab/>
            </w:r>
          </w:p>
          <w:p w14:paraId="0EB43C94" w14:textId="77777777" w:rsidR="00751F67" w:rsidRPr="00F135D6" w:rsidRDefault="00751F67" w:rsidP="00751F67">
            <w:pPr>
              <w:pStyle w:val="3-"/>
              <w:rPr>
                <w:color w:val="00B050"/>
              </w:rPr>
            </w:pPr>
            <w:r>
              <w:rPr>
                <w:rFonts w:hint="eastAsia"/>
              </w:rPr>
              <w:tab/>
            </w:r>
            <w:r w:rsidRPr="00F135D6">
              <w:rPr>
                <w:rFonts w:hint="eastAsia"/>
                <w:color w:val="00B050"/>
              </w:rPr>
              <w:t>//終了</w:t>
            </w:r>
          </w:p>
          <w:p w14:paraId="3384C452" w14:textId="77777777" w:rsidR="00751F67" w:rsidRDefault="00751F67" w:rsidP="00751F67">
            <w:pPr>
              <w:pStyle w:val="3-"/>
            </w:pPr>
            <w:r>
              <w:tab/>
              <w:t>printf("- end:threadFuncWatch(%x) -\n", pthread_self());</w:t>
            </w:r>
          </w:p>
          <w:p w14:paraId="076C4D5E" w14:textId="77777777" w:rsidR="00751F67" w:rsidRDefault="00751F67" w:rsidP="00751F67">
            <w:pPr>
              <w:pStyle w:val="3-"/>
            </w:pPr>
            <w:r>
              <w:lastRenderedPageBreak/>
              <w:tab/>
              <w:t>fflush(stdout);</w:t>
            </w:r>
          </w:p>
          <w:p w14:paraId="60E0BEE0" w14:textId="77777777" w:rsidR="00751F67" w:rsidRDefault="00751F67" w:rsidP="00751F67">
            <w:pPr>
              <w:pStyle w:val="3-"/>
            </w:pPr>
            <w:r>
              <w:tab/>
              <w:t>return 0;</w:t>
            </w:r>
          </w:p>
          <w:p w14:paraId="29078C44" w14:textId="77777777" w:rsidR="00751F67" w:rsidRDefault="00751F67" w:rsidP="00751F67">
            <w:pPr>
              <w:pStyle w:val="3-"/>
            </w:pPr>
            <w:r>
              <w:t>}</w:t>
            </w:r>
          </w:p>
          <w:p w14:paraId="219CCDF8" w14:textId="77777777" w:rsidR="00751F67" w:rsidRDefault="00751F67" w:rsidP="00751F67">
            <w:pPr>
              <w:pStyle w:val="3-"/>
            </w:pPr>
          </w:p>
          <w:p w14:paraId="17965E97" w14:textId="77777777" w:rsidR="00751F67" w:rsidRPr="00F135D6" w:rsidRDefault="00751F67" w:rsidP="00751F67">
            <w:pPr>
              <w:pStyle w:val="3-"/>
              <w:rPr>
                <w:color w:val="00B050"/>
              </w:rPr>
            </w:pPr>
            <w:r w:rsidRPr="00F135D6">
              <w:rPr>
                <w:rFonts w:hint="eastAsia"/>
                <w:color w:val="00B050"/>
              </w:rPr>
              <w:t>//同期シグナルスレッド</w:t>
            </w:r>
          </w:p>
          <w:p w14:paraId="7EB782DF" w14:textId="77777777" w:rsidR="00751F67" w:rsidRPr="00F135D6" w:rsidRDefault="00751F67" w:rsidP="00751F67">
            <w:pPr>
              <w:pStyle w:val="3-"/>
              <w:rPr>
                <w:color w:val="FF0000"/>
              </w:rPr>
            </w:pPr>
            <w:r w:rsidRPr="00F135D6">
              <w:rPr>
                <w:color w:val="FF0000"/>
              </w:rPr>
              <w:t>void* threadFuncSyncSignal(void* param_p)</w:t>
            </w:r>
          </w:p>
          <w:p w14:paraId="612491CE" w14:textId="77777777" w:rsidR="00751F67" w:rsidRDefault="00751F67" w:rsidP="00751F67">
            <w:pPr>
              <w:pStyle w:val="3-"/>
            </w:pPr>
            <w:r>
              <w:t>{</w:t>
            </w:r>
          </w:p>
          <w:p w14:paraId="52FA8226" w14:textId="77777777" w:rsidR="00751F67" w:rsidRDefault="00751F67" w:rsidP="00751F67">
            <w:pPr>
              <w:pStyle w:val="3-"/>
            </w:pPr>
            <w:r>
              <w:rPr>
                <w:rFonts w:hint="eastAsia"/>
              </w:rPr>
              <w:tab/>
            </w:r>
            <w:r w:rsidRPr="00F135D6">
              <w:rPr>
                <w:rFonts w:hint="eastAsia"/>
                <w:color w:val="00B050"/>
              </w:rPr>
              <w:t>//開始</w:t>
            </w:r>
          </w:p>
          <w:p w14:paraId="6F5FBE60" w14:textId="77777777" w:rsidR="00751F67" w:rsidRDefault="00751F67" w:rsidP="00751F67">
            <w:pPr>
              <w:pStyle w:val="3-"/>
            </w:pPr>
            <w:r>
              <w:tab/>
              <w:t>printf("- begin:threadFuncSyncSignal(%x) -\n", pthread_self());</w:t>
            </w:r>
          </w:p>
          <w:p w14:paraId="47174928" w14:textId="77777777" w:rsidR="00751F67" w:rsidRDefault="00751F67" w:rsidP="00751F67">
            <w:pPr>
              <w:pStyle w:val="3-"/>
            </w:pPr>
            <w:r>
              <w:tab/>
              <w:t>fflush(stdout);</w:t>
            </w:r>
          </w:p>
          <w:p w14:paraId="635E6D1A" w14:textId="77777777" w:rsidR="00751F67" w:rsidRDefault="00751F67" w:rsidP="00751F67">
            <w:pPr>
              <w:pStyle w:val="3-"/>
            </w:pPr>
            <w:r>
              <w:tab/>
            </w:r>
          </w:p>
          <w:p w14:paraId="388C7C07" w14:textId="77777777" w:rsidR="00751F67" w:rsidRPr="00F135D6" w:rsidRDefault="00751F67" w:rsidP="00751F67">
            <w:pPr>
              <w:pStyle w:val="3-"/>
              <w:rPr>
                <w:color w:val="00B050"/>
              </w:rPr>
            </w:pPr>
            <w:r>
              <w:rPr>
                <w:rFonts w:hint="eastAsia"/>
              </w:rPr>
              <w:tab/>
            </w:r>
            <w:r w:rsidRPr="00F135D6">
              <w:rPr>
                <w:rFonts w:hint="eastAsia"/>
                <w:color w:val="00B050"/>
              </w:rPr>
              <w:t>//joinせずにスレッドを終了させるために、スレッドをデタッチする</w:t>
            </w:r>
          </w:p>
          <w:p w14:paraId="007EDC82" w14:textId="77777777" w:rsidR="00751F67" w:rsidRPr="00F135D6" w:rsidRDefault="00751F67" w:rsidP="00751F67">
            <w:pPr>
              <w:pStyle w:val="3-"/>
              <w:rPr>
                <w:color w:val="00B050"/>
              </w:rPr>
            </w:pPr>
            <w:r w:rsidRPr="00F135D6">
              <w:rPr>
                <w:rFonts w:hint="eastAsia"/>
                <w:color w:val="00B050"/>
              </w:rPr>
              <w:tab/>
              <w:t>//※スレッド生成時に最初からデタッチ状態の属性を与えることも可能。</w:t>
            </w:r>
          </w:p>
          <w:p w14:paraId="1DDE110A" w14:textId="77777777" w:rsidR="00751F67" w:rsidRDefault="00751F67" w:rsidP="00751F67">
            <w:pPr>
              <w:pStyle w:val="3-"/>
            </w:pPr>
            <w:r>
              <w:tab/>
              <w:t>pthread_detach(pthread_self());</w:t>
            </w:r>
          </w:p>
          <w:p w14:paraId="6B406DBF" w14:textId="77777777" w:rsidR="00751F67" w:rsidRDefault="00751F67" w:rsidP="00751F67">
            <w:pPr>
              <w:pStyle w:val="3-"/>
            </w:pPr>
            <w:r>
              <w:tab/>
            </w:r>
          </w:p>
          <w:p w14:paraId="21BF17CF" w14:textId="77777777" w:rsidR="00751F67" w:rsidRPr="00F135D6" w:rsidRDefault="00751F67" w:rsidP="00751F67">
            <w:pPr>
              <w:pStyle w:val="3-"/>
              <w:rPr>
                <w:color w:val="00B050"/>
              </w:rPr>
            </w:pPr>
            <w:r>
              <w:rPr>
                <w:rFonts w:hint="eastAsia"/>
              </w:rPr>
              <w:tab/>
            </w:r>
            <w:r w:rsidRPr="00F135D6">
              <w:rPr>
                <w:rFonts w:hint="eastAsia"/>
                <w:color w:val="00B050"/>
              </w:rPr>
              <w:t>//シグナルマスクをセット</w:t>
            </w:r>
          </w:p>
          <w:p w14:paraId="3B013325" w14:textId="77777777" w:rsidR="00751F67" w:rsidRDefault="00751F67" w:rsidP="00751F67">
            <w:pPr>
              <w:pStyle w:val="3-"/>
            </w:pPr>
            <w:r>
              <w:tab/>
            </w:r>
            <w:r w:rsidRPr="00F135D6">
              <w:rPr>
                <w:color w:val="FF0000"/>
              </w:rPr>
              <w:t>pthread_sigmask(SIG_BLOCK, &amp;s_sigSet, NULL);</w:t>
            </w:r>
          </w:p>
          <w:p w14:paraId="3813EF34" w14:textId="77777777" w:rsidR="00751F67" w:rsidRPr="00F135D6" w:rsidRDefault="00751F67" w:rsidP="00751F67">
            <w:pPr>
              <w:pStyle w:val="3-"/>
              <w:rPr>
                <w:color w:val="00B050"/>
              </w:rPr>
            </w:pPr>
            <w:r>
              <w:rPr>
                <w:rFonts w:hint="eastAsia"/>
              </w:rPr>
              <w:tab/>
            </w:r>
            <w:r w:rsidRPr="00F135D6">
              <w:rPr>
                <w:rFonts w:hint="eastAsia"/>
                <w:color w:val="00B050"/>
              </w:rPr>
              <w:t>//※これにより、ここで設定したシグナルは、このスレッドに</w:t>
            </w:r>
          </w:p>
          <w:p w14:paraId="6FCC72C8" w14:textId="77777777" w:rsidR="00751F67" w:rsidRPr="00F135D6" w:rsidRDefault="00751F67" w:rsidP="00751F67">
            <w:pPr>
              <w:pStyle w:val="3-"/>
              <w:rPr>
                <w:color w:val="00B050"/>
              </w:rPr>
            </w:pPr>
            <w:r w:rsidRPr="00F135D6">
              <w:rPr>
                <w:rFonts w:hint="eastAsia"/>
                <w:color w:val="00B050"/>
              </w:rPr>
              <w:tab/>
              <w:t>//　キューイングされるようになり、sigwait() で取り出せるようになる。</w:t>
            </w:r>
          </w:p>
          <w:p w14:paraId="115C5B25" w14:textId="77777777" w:rsidR="00751F67" w:rsidRPr="00F135D6" w:rsidRDefault="00751F67" w:rsidP="00751F67">
            <w:pPr>
              <w:pStyle w:val="3-"/>
              <w:rPr>
                <w:color w:val="FF0000"/>
              </w:rPr>
            </w:pPr>
            <w:r w:rsidRPr="00F135D6">
              <w:rPr>
                <w:rFonts w:hint="eastAsia"/>
                <w:color w:val="00B050"/>
              </w:rPr>
              <w:tab/>
            </w:r>
            <w:r w:rsidRPr="00F135D6">
              <w:rPr>
                <w:rFonts w:hint="eastAsia"/>
                <w:color w:val="FF0000"/>
              </w:rPr>
              <w:t>//【Linuxの挙動】</w:t>
            </w:r>
          </w:p>
          <w:p w14:paraId="1F2150EB" w14:textId="77777777" w:rsidR="00751F67" w:rsidRPr="00F135D6" w:rsidRDefault="00751F67" w:rsidP="00751F67">
            <w:pPr>
              <w:pStyle w:val="3-"/>
              <w:rPr>
                <w:color w:val="FF0000"/>
              </w:rPr>
            </w:pPr>
            <w:r w:rsidRPr="00F135D6">
              <w:rPr>
                <w:rFonts w:hint="eastAsia"/>
                <w:color w:val="FF0000"/>
              </w:rPr>
              <w:tab/>
              <w:t>//※プロセスに対するシグナルには反応しない。</w:t>
            </w:r>
          </w:p>
          <w:p w14:paraId="5C29FCDE" w14:textId="77777777" w:rsidR="00751F67" w:rsidRPr="00F135D6" w:rsidRDefault="00751F67" w:rsidP="00751F67">
            <w:pPr>
              <w:pStyle w:val="3-"/>
              <w:rPr>
                <w:color w:val="FF0000"/>
              </w:rPr>
            </w:pPr>
            <w:r w:rsidRPr="00F135D6">
              <w:rPr>
                <w:rFonts w:hint="eastAsia"/>
                <w:color w:val="FF0000"/>
              </w:rPr>
              <w:tab/>
              <w:t>//【Cygwinの挙動】</w:t>
            </w:r>
          </w:p>
          <w:p w14:paraId="51D6C503" w14:textId="77777777" w:rsidR="00751F67" w:rsidRPr="00F135D6" w:rsidRDefault="00751F67" w:rsidP="00751F67">
            <w:pPr>
              <w:pStyle w:val="3-"/>
              <w:rPr>
                <w:color w:val="FF0000"/>
              </w:rPr>
            </w:pPr>
            <w:r w:rsidRPr="00F135D6">
              <w:rPr>
                <w:rFonts w:hint="eastAsia"/>
                <w:color w:val="FF0000"/>
              </w:rPr>
              <w:tab/>
              <w:t>//※プロセスに対するシグナルに反応する。</w:t>
            </w:r>
          </w:p>
          <w:p w14:paraId="3750E14D" w14:textId="6B4FEE9A" w:rsidR="00751F67" w:rsidRPr="00F135D6" w:rsidRDefault="00751F67" w:rsidP="00751F67">
            <w:pPr>
              <w:pStyle w:val="3-"/>
              <w:rPr>
                <w:color w:val="FF0000"/>
              </w:rPr>
            </w:pPr>
            <w:r w:rsidRPr="00F135D6">
              <w:rPr>
                <w:rFonts w:hint="eastAsia"/>
                <w:color w:val="FF0000"/>
              </w:rPr>
              <w:tab/>
              <w:t>//　先に同じシグナルに対するシグナルハンドラが設定されていても、</w:t>
            </w:r>
          </w:p>
          <w:p w14:paraId="34E01F50" w14:textId="77777777" w:rsidR="00751F67" w:rsidRPr="00F135D6" w:rsidRDefault="00751F67" w:rsidP="00751F67">
            <w:pPr>
              <w:pStyle w:val="3-"/>
              <w:rPr>
                <w:color w:val="FF0000"/>
              </w:rPr>
            </w:pPr>
            <w:r w:rsidRPr="00F135D6">
              <w:rPr>
                <w:rFonts w:hint="eastAsia"/>
                <w:color w:val="FF0000"/>
              </w:rPr>
              <w:tab/>
              <w:t>//　こちらが優先される。（両方は反応しない）</w:t>
            </w:r>
          </w:p>
          <w:p w14:paraId="151E1FD3" w14:textId="77777777" w:rsidR="00751F67" w:rsidRDefault="00751F67" w:rsidP="00751F67">
            <w:pPr>
              <w:pStyle w:val="3-"/>
            </w:pPr>
            <w:r>
              <w:tab/>
            </w:r>
          </w:p>
          <w:p w14:paraId="3FB79A60" w14:textId="77777777" w:rsidR="00751F67" w:rsidRDefault="00751F67" w:rsidP="00751F67">
            <w:pPr>
              <w:pStyle w:val="3-"/>
            </w:pPr>
            <w:r>
              <w:rPr>
                <w:rFonts w:hint="eastAsia"/>
              </w:rPr>
              <w:tab/>
            </w:r>
            <w:r w:rsidRPr="00F135D6">
              <w:rPr>
                <w:rFonts w:hint="eastAsia"/>
                <w:color w:val="00B050"/>
              </w:rPr>
              <w:t>//同期シグナル処理</w:t>
            </w:r>
          </w:p>
          <w:p w14:paraId="01AA1B9D" w14:textId="77777777" w:rsidR="00751F67" w:rsidRDefault="00751F67" w:rsidP="00751F67">
            <w:pPr>
              <w:pStyle w:val="3-"/>
            </w:pPr>
            <w:r>
              <w:tab/>
              <w:t>while(1)</w:t>
            </w:r>
          </w:p>
          <w:p w14:paraId="75F1F521" w14:textId="77777777" w:rsidR="00751F67" w:rsidRDefault="00751F67" w:rsidP="00751F67">
            <w:pPr>
              <w:pStyle w:val="3-"/>
            </w:pPr>
            <w:r>
              <w:tab/>
              <w:t>{</w:t>
            </w:r>
          </w:p>
          <w:p w14:paraId="5E55DB70"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//シグナル受信待ち</w:t>
            </w:r>
          </w:p>
          <w:p w14:paraId="1ED04503" w14:textId="77777777" w:rsidR="00751F67" w:rsidRPr="00F135D6" w:rsidRDefault="00751F67" w:rsidP="00751F67">
            <w:pPr>
              <w:pStyle w:val="3-"/>
              <w:rPr>
                <w:color w:val="FF0000"/>
              </w:rPr>
            </w:pPr>
            <w:r w:rsidRPr="00F135D6">
              <w:rPr>
                <w:rFonts w:hint="eastAsia"/>
                <w:color w:val="00B050"/>
              </w:rPr>
              <w:tab/>
            </w:r>
            <w:r w:rsidRPr="00F135D6">
              <w:rPr>
                <w:rFonts w:hint="eastAsia"/>
                <w:color w:val="00B050"/>
              </w:rPr>
              <w:tab/>
            </w:r>
            <w:r w:rsidRPr="00F135D6">
              <w:rPr>
                <w:rFonts w:hint="eastAsia"/>
                <w:color w:val="FF0000"/>
              </w:rPr>
              <w:t>//【Linuxの挙動】</w:t>
            </w:r>
          </w:p>
          <w:p w14:paraId="36F43817"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//※マスク対象シグナル以外のシグナルが直接送られてくると</w:t>
            </w:r>
          </w:p>
          <w:p w14:paraId="5218A671"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普通に受信するものの、キューから削除されず復帰できない。</w:t>
            </w:r>
          </w:p>
          <w:p w14:paraId="16B61FF5"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//【Cygwinの挙動】</w:t>
            </w:r>
          </w:p>
          <w:p w14:paraId="63F4CADA"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//※マスク対象シグナル以外のシグナルが直接送られてくると</w:t>
            </w:r>
          </w:p>
          <w:p w14:paraId="4116E6A9"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sigwait() がエラーを返す。</w:t>
            </w:r>
          </w:p>
          <w:p w14:paraId="269BB697"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キューから削除されないので、復帰できない。</w:t>
            </w:r>
          </w:p>
          <w:p w14:paraId="3EB8867D" w14:textId="77777777" w:rsidR="00751F67" w:rsidRDefault="00751F67" w:rsidP="00751F67">
            <w:pPr>
              <w:pStyle w:val="3-"/>
            </w:pPr>
            <w:r>
              <w:tab/>
            </w:r>
            <w:r>
              <w:tab/>
              <w:t>int sig;</w:t>
            </w:r>
          </w:p>
          <w:p w14:paraId="480C35C3" w14:textId="77777777" w:rsidR="00751F67" w:rsidRDefault="00751F67" w:rsidP="00751F67">
            <w:pPr>
              <w:pStyle w:val="3-"/>
            </w:pPr>
            <w:r>
              <w:tab/>
            </w:r>
            <w:r>
              <w:tab/>
              <w:t>if(</w:t>
            </w:r>
            <w:r w:rsidRPr="00F135D6">
              <w:rPr>
                <w:color w:val="FF0000"/>
              </w:rPr>
              <w:t>sigwait(&amp;s_sigSet, &amp;sig)</w:t>
            </w:r>
            <w:r>
              <w:t xml:space="preserve"> != 0)</w:t>
            </w:r>
          </w:p>
          <w:p w14:paraId="17775734" w14:textId="77777777" w:rsidR="00751F67" w:rsidRDefault="00751F67" w:rsidP="00751F67">
            <w:pPr>
              <w:pStyle w:val="3-"/>
            </w:pPr>
            <w:r>
              <w:tab/>
            </w:r>
            <w:r>
              <w:tab/>
              <w:t>{</w:t>
            </w:r>
          </w:p>
          <w:p w14:paraId="585925CE" w14:textId="77777777" w:rsidR="00751F67" w:rsidRDefault="00751F67" w:rsidP="00751F67">
            <w:pPr>
              <w:pStyle w:val="3-"/>
            </w:pPr>
            <w:r>
              <w:tab/>
            </w:r>
            <w:r>
              <w:tab/>
            </w:r>
            <w:r>
              <w:tab/>
              <w:t>fprintf(stderr, "sigwait() failed.\n");</w:t>
            </w:r>
          </w:p>
          <w:p w14:paraId="6F0C275A" w14:textId="77777777" w:rsidR="00751F67" w:rsidRDefault="00751F67" w:rsidP="00751F67">
            <w:pPr>
              <w:pStyle w:val="3-"/>
            </w:pPr>
            <w:r>
              <w:tab/>
            </w:r>
            <w:r>
              <w:tab/>
            </w:r>
            <w:r>
              <w:tab/>
              <w:t>fflush(stderr);</w:t>
            </w:r>
          </w:p>
          <w:p w14:paraId="404E8787" w14:textId="77777777" w:rsidR="00751F67" w:rsidRDefault="00751F67" w:rsidP="00751F67">
            <w:pPr>
              <w:pStyle w:val="3-"/>
            </w:pPr>
            <w:r>
              <w:tab/>
            </w:r>
            <w:r>
              <w:tab/>
            </w:r>
            <w:r>
              <w:tab/>
              <w:t>break;</w:t>
            </w:r>
          </w:p>
          <w:p w14:paraId="1FB22C2C" w14:textId="77777777" w:rsidR="00751F67" w:rsidRDefault="00751F67" w:rsidP="00751F67">
            <w:pPr>
              <w:pStyle w:val="3-"/>
            </w:pPr>
            <w:r>
              <w:tab/>
            </w:r>
            <w:r>
              <w:tab/>
              <w:t>}</w:t>
            </w:r>
          </w:p>
          <w:p w14:paraId="11555D91" w14:textId="77777777" w:rsidR="00751F67" w:rsidRDefault="00751F67" w:rsidP="00751F67">
            <w:pPr>
              <w:pStyle w:val="3-"/>
            </w:pPr>
            <w:r>
              <w:tab/>
            </w:r>
            <w:r>
              <w:tab/>
            </w:r>
          </w:p>
          <w:p w14:paraId="12F34564"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//カウンターを進める</w:t>
            </w:r>
          </w:p>
          <w:p w14:paraId="19B9CC45" w14:textId="77777777" w:rsidR="00751F67" w:rsidRDefault="00751F67" w:rsidP="00751F67">
            <w:pPr>
              <w:pStyle w:val="3-"/>
            </w:pPr>
            <w:r>
              <w:tab/>
            </w:r>
            <w:r>
              <w:tab/>
              <w:t>++s_tlsData;</w:t>
            </w:r>
          </w:p>
          <w:p w14:paraId="07DE3CBA" w14:textId="77777777" w:rsidR="00751F67" w:rsidRDefault="00751F67" w:rsidP="00751F67">
            <w:pPr>
              <w:pStyle w:val="3-"/>
            </w:pPr>
            <w:r>
              <w:tab/>
            </w:r>
            <w:r>
              <w:tab/>
            </w:r>
          </w:p>
          <w:p w14:paraId="73CC4DE2"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//シグナル表示</w:t>
            </w:r>
          </w:p>
          <w:p w14:paraId="7FD4DEA5" w14:textId="77777777" w:rsidR="00751F67" w:rsidRDefault="00751F67" w:rsidP="00751F67">
            <w:pPr>
              <w:pStyle w:val="3-"/>
            </w:pPr>
            <w:r>
              <w:tab/>
            </w:r>
            <w:r>
              <w:tab/>
              <w:t>printSigInfo(sig);</w:t>
            </w:r>
          </w:p>
          <w:p w14:paraId="246E5069" w14:textId="77777777" w:rsidR="00751F67" w:rsidRDefault="00751F67" w:rsidP="00751F67">
            <w:pPr>
              <w:pStyle w:val="3-"/>
            </w:pPr>
            <w:r>
              <w:tab/>
            </w:r>
            <w:r>
              <w:tab/>
            </w:r>
          </w:p>
          <w:p w14:paraId="370F9859" w14:textId="77777777" w:rsidR="00751F67" w:rsidRDefault="00751F67" w:rsidP="00751F67">
            <w:pPr>
              <w:pStyle w:val="3-"/>
            </w:pPr>
            <w:r>
              <w:rPr>
                <w:rFonts w:hint="eastAsia"/>
              </w:rPr>
              <w:tab/>
            </w:r>
            <w:r>
              <w:rPr>
                <w:rFonts w:hint="eastAsia"/>
              </w:rPr>
              <w:tab/>
            </w:r>
            <w:r w:rsidRPr="00F135D6">
              <w:rPr>
                <w:rFonts w:hint="eastAsia"/>
                <w:color w:val="00B050"/>
              </w:rPr>
              <w:t>//シグナルがSIGINTもしくはSIGTRAPなら終了</w:t>
            </w:r>
          </w:p>
          <w:p w14:paraId="6C545DC1" w14:textId="77777777" w:rsidR="00751F67" w:rsidRDefault="00751F67" w:rsidP="00751F67">
            <w:pPr>
              <w:pStyle w:val="3-"/>
            </w:pPr>
            <w:r>
              <w:tab/>
            </w:r>
            <w:r>
              <w:tab/>
              <w:t>if(sig == SIGINT || sig == SIGTRAP)</w:t>
            </w:r>
          </w:p>
          <w:p w14:paraId="7B9DA3A1" w14:textId="77777777" w:rsidR="00751F67" w:rsidRDefault="00751F67" w:rsidP="00751F67">
            <w:pPr>
              <w:pStyle w:val="3-"/>
            </w:pPr>
            <w:r>
              <w:tab/>
            </w:r>
            <w:r>
              <w:tab/>
            </w:r>
            <w:r>
              <w:tab/>
              <w:t>break;</w:t>
            </w:r>
          </w:p>
          <w:p w14:paraId="699B54B1" w14:textId="77777777" w:rsidR="00751F67" w:rsidRDefault="00751F67" w:rsidP="00751F67">
            <w:pPr>
              <w:pStyle w:val="3-"/>
            </w:pPr>
            <w:r>
              <w:tab/>
              <w:t>}</w:t>
            </w:r>
          </w:p>
          <w:p w14:paraId="070CF839" w14:textId="77777777" w:rsidR="00751F67" w:rsidRDefault="00751F67" w:rsidP="00751F67">
            <w:pPr>
              <w:pStyle w:val="3-"/>
            </w:pPr>
            <w:r>
              <w:tab/>
            </w:r>
          </w:p>
          <w:p w14:paraId="179B6818" w14:textId="77777777" w:rsidR="00751F67" w:rsidRPr="00F135D6" w:rsidRDefault="00751F67" w:rsidP="00751F67">
            <w:pPr>
              <w:pStyle w:val="3-"/>
              <w:rPr>
                <w:color w:val="00B050"/>
              </w:rPr>
            </w:pPr>
            <w:r>
              <w:rPr>
                <w:rFonts w:hint="eastAsia"/>
              </w:rPr>
              <w:tab/>
            </w:r>
            <w:r w:rsidRPr="00F135D6">
              <w:rPr>
                <w:rFonts w:hint="eastAsia"/>
                <w:color w:val="00B050"/>
              </w:rPr>
              <w:t>//終了</w:t>
            </w:r>
          </w:p>
          <w:p w14:paraId="3FF51BD6" w14:textId="77777777" w:rsidR="00751F67" w:rsidRDefault="00751F67" w:rsidP="00751F67">
            <w:pPr>
              <w:pStyle w:val="3-"/>
            </w:pPr>
            <w:r>
              <w:tab/>
              <w:t>printf("- end:threadFuncSyncSignal(%x) -\n", pthread_self());</w:t>
            </w:r>
          </w:p>
          <w:p w14:paraId="3939C6A5" w14:textId="77777777" w:rsidR="00751F67" w:rsidRDefault="00751F67" w:rsidP="00751F67">
            <w:pPr>
              <w:pStyle w:val="3-"/>
            </w:pPr>
            <w:r>
              <w:tab/>
              <w:t>fflush(stdout);</w:t>
            </w:r>
          </w:p>
          <w:p w14:paraId="788682FA" w14:textId="77777777" w:rsidR="00751F67" w:rsidRDefault="00751F67" w:rsidP="00751F67">
            <w:pPr>
              <w:pStyle w:val="3-"/>
            </w:pPr>
            <w:r>
              <w:tab/>
              <w:t>return 0;</w:t>
            </w:r>
          </w:p>
          <w:p w14:paraId="5B5BA542" w14:textId="77777777" w:rsidR="00751F67" w:rsidRDefault="00751F67" w:rsidP="00751F67">
            <w:pPr>
              <w:pStyle w:val="3-"/>
            </w:pPr>
            <w:r>
              <w:t>}</w:t>
            </w:r>
          </w:p>
          <w:p w14:paraId="65DFB94E" w14:textId="77777777" w:rsidR="00751F67" w:rsidRDefault="00751F67" w:rsidP="00751F67">
            <w:pPr>
              <w:pStyle w:val="3-"/>
            </w:pPr>
          </w:p>
          <w:p w14:paraId="52D4C77E" w14:textId="77777777" w:rsidR="00751F67" w:rsidRPr="00F135D6" w:rsidRDefault="00751F67" w:rsidP="00751F67">
            <w:pPr>
              <w:pStyle w:val="3-"/>
              <w:rPr>
                <w:color w:val="00B050"/>
              </w:rPr>
            </w:pPr>
            <w:r w:rsidRPr="00F135D6">
              <w:rPr>
                <w:rFonts w:hint="eastAsia"/>
                <w:color w:val="00B050"/>
              </w:rPr>
              <w:t>//テスト</w:t>
            </w:r>
          </w:p>
          <w:p w14:paraId="47F604AA" w14:textId="77777777" w:rsidR="00751F67" w:rsidRDefault="00751F67" w:rsidP="00751F67">
            <w:pPr>
              <w:pStyle w:val="3-"/>
            </w:pPr>
            <w:r>
              <w:t>int main(const int argc, const char* argv[])</w:t>
            </w:r>
          </w:p>
          <w:p w14:paraId="441DCA12" w14:textId="77777777" w:rsidR="00751F67" w:rsidRDefault="00751F67" w:rsidP="00751F67">
            <w:pPr>
              <w:pStyle w:val="3-"/>
            </w:pPr>
            <w:r>
              <w:t>{</w:t>
            </w:r>
          </w:p>
          <w:p w14:paraId="45DDE5FC" w14:textId="77777777" w:rsidR="00751F67" w:rsidRPr="00F135D6" w:rsidRDefault="00751F67" w:rsidP="00751F67">
            <w:pPr>
              <w:pStyle w:val="3-"/>
              <w:rPr>
                <w:color w:val="00B050"/>
              </w:rPr>
            </w:pPr>
            <w:r>
              <w:rPr>
                <w:rFonts w:hint="eastAsia"/>
              </w:rPr>
              <w:lastRenderedPageBreak/>
              <w:tab/>
            </w:r>
            <w:r w:rsidRPr="00F135D6">
              <w:rPr>
                <w:rFonts w:hint="eastAsia"/>
                <w:color w:val="00B050"/>
              </w:rPr>
              <w:t>//開始</w:t>
            </w:r>
          </w:p>
          <w:p w14:paraId="6CCCDF64" w14:textId="77777777" w:rsidR="00751F67" w:rsidRDefault="00751F67" w:rsidP="00751F67">
            <w:pPr>
              <w:pStyle w:val="3-"/>
            </w:pPr>
            <w:r>
              <w:tab/>
              <w:t>printf("- begin:main(%x) -\n", pthread_self());</w:t>
            </w:r>
          </w:p>
          <w:p w14:paraId="0AA30049" w14:textId="77777777" w:rsidR="00751F67" w:rsidRDefault="00751F67" w:rsidP="00751F67">
            <w:pPr>
              <w:pStyle w:val="3-"/>
            </w:pPr>
            <w:r>
              <w:tab/>
              <w:t>fflush(stdout);</w:t>
            </w:r>
          </w:p>
          <w:p w14:paraId="2A4E94DD" w14:textId="77777777" w:rsidR="00751F67" w:rsidRDefault="00751F67" w:rsidP="00751F67">
            <w:pPr>
              <w:pStyle w:val="3-"/>
            </w:pPr>
            <w:r>
              <w:tab/>
            </w:r>
          </w:p>
          <w:p w14:paraId="23B1996F" w14:textId="4985FE7D" w:rsidR="00751F67" w:rsidRDefault="00751F67" w:rsidP="00751F67">
            <w:pPr>
              <w:pStyle w:val="3-"/>
            </w:pPr>
            <w:r>
              <w:rPr>
                <w:rFonts w:hint="eastAsia"/>
              </w:rPr>
              <w:tab/>
            </w:r>
            <w:r w:rsidRPr="00F135D6">
              <w:rPr>
                <w:rFonts w:hint="eastAsia"/>
                <w:color w:val="00B050"/>
              </w:rPr>
              <w:t>//同期シグナル</w:t>
            </w:r>
            <w:r w:rsidR="00F135D6">
              <w:rPr>
                <w:rFonts w:hint="eastAsia"/>
                <w:color w:val="00B050"/>
              </w:rPr>
              <w:t>（スレッド）</w:t>
            </w:r>
            <w:r w:rsidRPr="00F135D6">
              <w:rPr>
                <w:rFonts w:hint="eastAsia"/>
                <w:color w:val="00B050"/>
              </w:rPr>
              <w:t>用のシグナルマスク作成</w:t>
            </w:r>
          </w:p>
          <w:p w14:paraId="6F58052C" w14:textId="77777777" w:rsidR="00751F67" w:rsidRPr="00F135D6" w:rsidRDefault="00751F67" w:rsidP="00751F67">
            <w:pPr>
              <w:pStyle w:val="3-"/>
              <w:rPr>
                <w:color w:val="FF0000"/>
              </w:rPr>
            </w:pPr>
            <w:r>
              <w:tab/>
            </w:r>
            <w:r w:rsidRPr="00F135D6">
              <w:rPr>
                <w:color w:val="FF0000"/>
              </w:rPr>
              <w:t>sigemptyset(&amp;s_sigSet);</w:t>
            </w:r>
          </w:p>
          <w:p w14:paraId="1ECB5EA0"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sigaddset(&amp;s_sigSet, SIGINT); //割り込み（CTRL + C）</w:t>
            </w:r>
          </w:p>
          <w:p w14:paraId="7AF9DA7E"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SIGQUIT);</w:t>
            </w:r>
            <w:r w:rsidRPr="00F135D6">
              <w:rPr>
                <w:rFonts w:hint="eastAsia"/>
                <w:color w:val="00B050"/>
              </w:rPr>
              <w:t>//終了とコアダンプ（CTRL + \）</w:t>
            </w:r>
          </w:p>
          <w:p w14:paraId="5E4000B8"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SIGCONT);</w:t>
            </w:r>
            <w:r w:rsidRPr="00F135D6">
              <w:rPr>
                <w:rFonts w:hint="eastAsia"/>
                <w:color w:val="00B050"/>
              </w:rPr>
              <w:t>//停止していれば再開</w:t>
            </w:r>
          </w:p>
          <w:p w14:paraId="586870E1"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SIGTSTP);</w:t>
            </w:r>
            <w:r w:rsidRPr="00F135D6">
              <w:rPr>
                <w:rFonts w:hint="eastAsia"/>
                <w:color w:val="00B050"/>
              </w:rPr>
              <w:t>//端末からの中断シグナル（CTRL + Z）</w:t>
            </w:r>
          </w:p>
          <w:p w14:paraId="39BF4001"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SIGTRAP);</w:t>
            </w:r>
            <w:r w:rsidRPr="00F135D6">
              <w:rPr>
                <w:rFonts w:hint="eastAsia"/>
                <w:color w:val="00B050"/>
              </w:rPr>
              <w:t>//トレース/ブレークポイントによるトラップ</w:t>
            </w:r>
          </w:p>
          <w:p w14:paraId="79073F26"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sigaddset(&amp;s_sigSet, SIGUSR1);//ユーザー定義シグナル 1</w:t>
            </w:r>
          </w:p>
          <w:p w14:paraId="260E9E60"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SIGUSR2);</w:t>
            </w:r>
            <w:r w:rsidRPr="00F135D6">
              <w:rPr>
                <w:rFonts w:hint="eastAsia"/>
                <w:color w:val="00B050"/>
              </w:rPr>
              <w:t>//ユーザー定義シグナル 2</w:t>
            </w:r>
          </w:p>
          <w:p w14:paraId="19DE8F3C" w14:textId="77777777" w:rsidR="00751F67" w:rsidRDefault="00751F67" w:rsidP="00751F67">
            <w:pPr>
              <w:pStyle w:val="3-"/>
            </w:pPr>
            <w:r>
              <w:tab/>
            </w:r>
          </w:p>
          <w:p w14:paraId="0A29B9C8" w14:textId="77777777" w:rsidR="00751F67" w:rsidRDefault="00751F67" w:rsidP="00751F67">
            <w:pPr>
              <w:pStyle w:val="3-"/>
            </w:pPr>
            <w:r>
              <w:rPr>
                <w:rFonts w:hint="eastAsia"/>
              </w:rPr>
              <w:tab/>
            </w:r>
            <w:r w:rsidRPr="00F135D6">
              <w:rPr>
                <w:rFonts w:hint="eastAsia"/>
                <w:color w:val="00B050"/>
              </w:rPr>
              <w:t>//スレッド作成</w:t>
            </w:r>
          </w:p>
          <w:p w14:paraId="7DC8DDFB" w14:textId="77777777" w:rsidR="00751F67" w:rsidRDefault="00751F67" w:rsidP="00751F67">
            <w:pPr>
              <w:pStyle w:val="3-"/>
            </w:pPr>
            <w:r>
              <w:tab/>
              <w:t>static const int THREAD_NUM = 1;</w:t>
            </w:r>
          </w:p>
          <w:p w14:paraId="1DF8EC75" w14:textId="77777777" w:rsidR="00751F67" w:rsidRDefault="00751F67" w:rsidP="00751F67">
            <w:pPr>
              <w:pStyle w:val="3-"/>
            </w:pPr>
            <w:r>
              <w:tab/>
              <w:t>pthread_t pth[THREAD_NUM];</w:t>
            </w:r>
          </w:p>
          <w:p w14:paraId="71940B29" w14:textId="77777777" w:rsidR="00751F67" w:rsidRDefault="00751F67" w:rsidP="00751F67">
            <w:pPr>
              <w:pStyle w:val="3-"/>
            </w:pPr>
            <w:r>
              <w:tab/>
              <w:t>{</w:t>
            </w:r>
          </w:p>
          <w:p w14:paraId="577D08BF" w14:textId="77777777" w:rsidR="00751F67" w:rsidRDefault="00751F67" w:rsidP="00751F67">
            <w:pPr>
              <w:pStyle w:val="3-"/>
            </w:pPr>
            <w:r>
              <w:tab/>
            </w:r>
            <w:r>
              <w:tab/>
              <w:t>pthread_attr_t attr;</w:t>
            </w:r>
          </w:p>
          <w:p w14:paraId="72C5741B" w14:textId="77777777" w:rsidR="00751F67" w:rsidRDefault="00751F67" w:rsidP="00751F67">
            <w:pPr>
              <w:pStyle w:val="3-"/>
            </w:pPr>
            <w:r>
              <w:tab/>
            </w:r>
            <w:r>
              <w:tab/>
              <w:t>pthread_attr_init(&amp;attr);</w:t>
            </w:r>
          </w:p>
          <w:p w14:paraId="1C041F28" w14:textId="77777777" w:rsidR="00751F67" w:rsidRPr="00F135D6" w:rsidRDefault="00751F67" w:rsidP="00751F67">
            <w:pPr>
              <w:pStyle w:val="3-"/>
              <w:rPr>
                <w:color w:val="00B050"/>
              </w:rPr>
            </w:pPr>
            <w:r>
              <w:rPr>
                <w:rFonts w:hint="eastAsia"/>
              </w:rPr>
              <w:tab/>
            </w:r>
            <w:r>
              <w:rPr>
                <w:rFonts w:hint="eastAsia"/>
              </w:rPr>
              <w:tab/>
              <w:t>pthread_attr_setstacksize(&amp;attr, 1024);</w:t>
            </w:r>
            <w:r w:rsidRPr="00F135D6">
              <w:rPr>
                <w:rFonts w:hint="eastAsia"/>
                <w:color w:val="00B050"/>
              </w:rPr>
              <w:t>//スタックサイズ指定</w:t>
            </w:r>
          </w:p>
          <w:p w14:paraId="652BF202" w14:textId="77777777" w:rsidR="00751F67" w:rsidRDefault="00751F67" w:rsidP="00751F67">
            <w:pPr>
              <w:pStyle w:val="3-"/>
            </w:pPr>
            <w:r>
              <w:rPr>
                <w:rFonts w:hint="eastAsia"/>
              </w:rPr>
              <w:tab/>
            </w:r>
            <w:r>
              <w:rPr>
                <w:rFonts w:hint="eastAsia"/>
              </w:rPr>
              <w:tab/>
              <w:t>pthread_create(</w:t>
            </w:r>
            <w:r w:rsidRPr="00F135D6">
              <w:rPr>
                <w:rFonts w:hint="eastAsia"/>
              </w:rPr>
              <w:t>&amp;s_threadSyncSignal</w:t>
            </w:r>
            <w:r>
              <w:rPr>
                <w:rFonts w:hint="eastAsia"/>
              </w:rPr>
              <w:t>, &amp;attr,</w:t>
            </w:r>
            <w:r w:rsidRPr="00F135D6">
              <w:rPr>
                <w:rFonts w:hint="eastAsia"/>
                <w:color w:val="FF0000"/>
              </w:rPr>
              <w:t xml:space="preserve"> threadFuncSyncSignal</w:t>
            </w:r>
            <w:r>
              <w:rPr>
                <w:rFonts w:hint="eastAsia"/>
              </w:rPr>
              <w:t>, NULL);</w:t>
            </w:r>
            <w:r w:rsidRPr="00F135D6">
              <w:rPr>
                <w:rFonts w:hint="eastAsia"/>
                <w:color w:val="00B050"/>
              </w:rPr>
              <w:t>//同期シグナルスレッド</w:t>
            </w:r>
          </w:p>
          <w:p w14:paraId="61F02492" w14:textId="77777777" w:rsidR="00751F67" w:rsidRDefault="00751F67" w:rsidP="00751F67">
            <w:pPr>
              <w:pStyle w:val="3-"/>
            </w:pPr>
            <w:r>
              <w:rPr>
                <w:rFonts w:hint="eastAsia"/>
              </w:rPr>
              <w:tab/>
            </w:r>
            <w:r>
              <w:rPr>
                <w:rFonts w:hint="eastAsia"/>
              </w:rPr>
              <w:tab/>
              <w:t xml:space="preserve">pthread_create(&amp;s_threadWathc, &amp;attr, threadFuncWatch, NULL);  </w:t>
            </w:r>
            <w:r w:rsidRPr="00F135D6">
              <w:rPr>
                <w:rFonts w:hint="eastAsia"/>
                <w:color w:val="00B050"/>
              </w:rPr>
              <w:t>//非同期シグナル受信バッファ監視スレッド</w:t>
            </w:r>
          </w:p>
          <w:p w14:paraId="54B7D9D1" w14:textId="77777777" w:rsidR="00751F67" w:rsidRDefault="00751F67" w:rsidP="00751F67">
            <w:pPr>
              <w:pStyle w:val="3-"/>
            </w:pPr>
            <w:r>
              <w:tab/>
              <w:t>}</w:t>
            </w:r>
          </w:p>
          <w:p w14:paraId="2C2C0C88" w14:textId="77777777" w:rsidR="00751F67" w:rsidRDefault="00751F67" w:rsidP="00751F67">
            <w:pPr>
              <w:pStyle w:val="3-"/>
            </w:pPr>
            <w:r>
              <w:tab/>
            </w:r>
          </w:p>
          <w:p w14:paraId="30E97C92" w14:textId="77777777" w:rsidR="00751F67" w:rsidRDefault="00751F67" w:rsidP="00751F67">
            <w:pPr>
              <w:pStyle w:val="3-"/>
            </w:pPr>
            <w:r>
              <w:rPr>
                <w:rFonts w:hint="eastAsia"/>
              </w:rPr>
              <w:tab/>
            </w:r>
            <w:r w:rsidRPr="00F135D6">
              <w:rPr>
                <w:rFonts w:hint="eastAsia"/>
                <w:color w:val="00B050"/>
              </w:rPr>
              <w:t>//シグナルハンドラを登録　※非同期シグナル処理</w:t>
            </w:r>
          </w:p>
          <w:p w14:paraId="085CCB9A" w14:textId="77777777" w:rsidR="00751F67" w:rsidRPr="00F135D6" w:rsidRDefault="00751F67" w:rsidP="00751F67">
            <w:pPr>
              <w:pStyle w:val="3-"/>
              <w:rPr>
                <w:color w:val="00B050"/>
              </w:rPr>
            </w:pPr>
            <w:r>
              <w:rPr>
                <w:rFonts w:hint="eastAsia"/>
              </w:rPr>
              <w:tab/>
            </w:r>
            <w:r w:rsidRPr="00F135D6">
              <w:rPr>
                <w:rFonts w:hint="eastAsia"/>
                <w:color w:val="FF0000"/>
              </w:rPr>
              <w:t>signal(SIGINT,  signalHandler);</w:t>
            </w:r>
            <w:r w:rsidRPr="00F135D6">
              <w:rPr>
                <w:rFonts w:hint="eastAsia"/>
                <w:color w:val="00B050"/>
              </w:rPr>
              <w:t>//割り込み（CTRL + C）</w:t>
            </w:r>
          </w:p>
          <w:p w14:paraId="6AFB8F43"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signal(SIGQUIT, signalHandler);</w:t>
            </w:r>
            <w:r w:rsidRPr="00F135D6">
              <w:rPr>
                <w:rFonts w:hint="eastAsia"/>
                <w:color w:val="00B050"/>
              </w:rPr>
              <w:t>//終了とコアダンプ（CTRL + \）</w:t>
            </w:r>
          </w:p>
          <w:p w14:paraId="4FB3DFA5"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signal(SIGCONT, signalHandler);</w:t>
            </w:r>
            <w:r w:rsidRPr="00F135D6">
              <w:rPr>
                <w:rFonts w:hint="eastAsia"/>
                <w:color w:val="00B050"/>
              </w:rPr>
              <w:t>//停止していれば再開</w:t>
            </w:r>
          </w:p>
          <w:p w14:paraId="4297A2C5"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signal(SIGTSTP, signalHandler);</w:t>
            </w:r>
            <w:r w:rsidRPr="00F135D6">
              <w:rPr>
                <w:rFonts w:hint="eastAsia"/>
                <w:color w:val="00B050"/>
              </w:rPr>
              <w:t>//端末からの中断シグナル（CTRL + Z）</w:t>
            </w:r>
          </w:p>
          <w:p w14:paraId="4E4C33A3"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signal(SIGTRAP, signalHandler);//トレース/ブレークポイントによるトラップ</w:t>
            </w:r>
          </w:p>
          <w:p w14:paraId="5C65C669"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signal(SIGUSR1, signalHandler);</w:t>
            </w:r>
            <w:r w:rsidRPr="00F135D6">
              <w:rPr>
                <w:rFonts w:hint="eastAsia"/>
                <w:color w:val="00B050"/>
              </w:rPr>
              <w:t>//ユーザー定義シグナル 1</w:t>
            </w:r>
          </w:p>
          <w:p w14:paraId="47798DF3"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signal(SIGUSR2, signalHandler);//ユーザー定義シグナル 2</w:t>
            </w:r>
          </w:p>
          <w:p w14:paraId="1D477B05" w14:textId="77777777" w:rsidR="00751F67" w:rsidRDefault="00751F67" w:rsidP="00751F67">
            <w:pPr>
              <w:pStyle w:val="3-"/>
            </w:pPr>
            <w:r>
              <w:tab/>
            </w:r>
          </w:p>
          <w:p w14:paraId="5A473D31" w14:textId="77777777" w:rsidR="00751F67" w:rsidRDefault="00751F67" w:rsidP="00751F67">
            <w:pPr>
              <w:pStyle w:val="3-"/>
            </w:pPr>
            <w:r>
              <w:rPr>
                <w:rFonts w:hint="eastAsia"/>
              </w:rPr>
              <w:tab/>
            </w:r>
            <w:r w:rsidRPr="00F135D6">
              <w:rPr>
                <w:rFonts w:hint="eastAsia"/>
                <w:color w:val="00B050"/>
              </w:rPr>
              <w:t>//アラーム用のシグナルハンドラを登録　※非同期シグナル処理</w:t>
            </w:r>
          </w:p>
          <w:p w14:paraId="7A035A7D" w14:textId="77777777" w:rsidR="00751F67" w:rsidRDefault="00751F67" w:rsidP="00751F67">
            <w:pPr>
              <w:pStyle w:val="3-"/>
            </w:pPr>
            <w:r>
              <w:tab/>
            </w:r>
            <w:r w:rsidRPr="00F135D6">
              <w:rPr>
                <w:color w:val="FF0000"/>
              </w:rPr>
              <w:t>signal(SIGALRM, alarmFunc);</w:t>
            </w:r>
          </w:p>
          <w:p w14:paraId="6DB35782" w14:textId="77777777" w:rsidR="00751F67" w:rsidRDefault="00751F67" w:rsidP="00751F67">
            <w:pPr>
              <w:pStyle w:val="3-"/>
            </w:pPr>
            <w:r>
              <w:tab/>
            </w:r>
          </w:p>
          <w:p w14:paraId="1430F7DC" w14:textId="77777777" w:rsidR="00751F67" w:rsidRPr="00F135D6" w:rsidRDefault="00751F67" w:rsidP="00751F67">
            <w:pPr>
              <w:pStyle w:val="3-"/>
              <w:rPr>
                <w:color w:val="00B050"/>
              </w:rPr>
            </w:pPr>
            <w:r>
              <w:rPr>
                <w:rFonts w:hint="eastAsia"/>
              </w:rPr>
              <w:tab/>
            </w:r>
            <w:r w:rsidRPr="00F135D6">
              <w:rPr>
                <w:rFonts w:hint="eastAsia"/>
                <w:color w:val="00B050"/>
              </w:rPr>
              <w:t>//1秒後にアラーム</w:t>
            </w:r>
          </w:p>
          <w:p w14:paraId="35A18079" w14:textId="77777777" w:rsidR="00751F67" w:rsidRPr="00F135D6" w:rsidRDefault="00751F67" w:rsidP="00751F67">
            <w:pPr>
              <w:pStyle w:val="3-"/>
              <w:rPr>
                <w:color w:val="00B050"/>
              </w:rPr>
            </w:pPr>
            <w:r w:rsidRPr="00F135D6">
              <w:rPr>
                <w:rFonts w:hint="eastAsia"/>
                <w:color w:val="00B050"/>
              </w:rPr>
              <w:tab/>
              <w:t>//※アラームとスリープを同時に使用すると、sleepが効かないので注意！</w:t>
            </w:r>
          </w:p>
          <w:p w14:paraId="0FCA7BB9" w14:textId="77777777" w:rsidR="00751F67" w:rsidRPr="00F135D6" w:rsidRDefault="00751F67" w:rsidP="00751F67">
            <w:pPr>
              <w:pStyle w:val="3-"/>
              <w:rPr>
                <w:color w:val="FF0000"/>
              </w:rPr>
            </w:pPr>
            <w:r>
              <w:tab/>
            </w:r>
            <w:r w:rsidRPr="00F135D6">
              <w:rPr>
                <w:color w:val="FF0000"/>
              </w:rPr>
              <w:t>alarm(1);</w:t>
            </w:r>
          </w:p>
          <w:p w14:paraId="65F932E9" w14:textId="77777777" w:rsidR="00751F67" w:rsidRDefault="00751F67" w:rsidP="00751F67">
            <w:pPr>
              <w:pStyle w:val="3-"/>
            </w:pPr>
            <w:r>
              <w:tab/>
            </w:r>
          </w:p>
          <w:p w14:paraId="2422F228" w14:textId="77777777" w:rsidR="00751F67" w:rsidRDefault="00751F67" w:rsidP="00751F67">
            <w:pPr>
              <w:pStyle w:val="3-"/>
            </w:pPr>
            <w:r>
              <w:rPr>
                <w:rFonts w:hint="eastAsia"/>
              </w:rPr>
              <w:tab/>
            </w:r>
            <w:r w:rsidRPr="00F135D6">
              <w:rPr>
                <w:rFonts w:hint="eastAsia"/>
                <w:color w:val="00B050"/>
              </w:rPr>
              <w:t>//スレッド終了待ち</w:t>
            </w:r>
          </w:p>
          <w:p w14:paraId="6BB0B661" w14:textId="77777777" w:rsidR="00751F67" w:rsidRDefault="00751F67" w:rsidP="00751F67">
            <w:pPr>
              <w:pStyle w:val="3-"/>
            </w:pPr>
            <w:r>
              <w:tab/>
              <w:t>pthread_join(s_threadWathc, NULL);</w:t>
            </w:r>
          </w:p>
          <w:p w14:paraId="3E4C9BDE" w14:textId="18FD8DF9" w:rsidR="00F135D6" w:rsidRPr="00F135D6" w:rsidRDefault="00F135D6" w:rsidP="00751F67">
            <w:pPr>
              <w:pStyle w:val="3-"/>
              <w:rPr>
                <w:color w:val="00B050"/>
              </w:rPr>
            </w:pPr>
            <w:r>
              <w:tab/>
            </w:r>
            <w:r w:rsidRPr="00F135D6">
              <w:rPr>
                <w:color w:val="00B050"/>
              </w:rPr>
              <w:t>//※同期シグナルスレッド</w:t>
            </w:r>
            <w:r w:rsidRPr="00F135D6">
              <w:rPr>
                <w:rFonts w:hint="eastAsia"/>
                <w:color w:val="00B050"/>
              </w:rPr>
              <w:t>はデタッチしているので終了待ちしない</w:t>
            </w:r>
          </w:p>
          <w:p w14:paraId="75519CDF" w14:textId="77777777" w:rsidR="00751F67" w:rsidRDefault="00751F67" w:rsidP="00751F67">
            <w:pPr>
              <w:pStyle w:val="3-"/>
            </w:pPr>
            <w:r>
              <w:tab/>
            </w:r>
          </w:p>
          <w:p w14:paraId="56FC1E1B" w14:textId="77777777" w:rsidR="00751F67" w:rsidRDefault="00751F67" w:rsidP="00751F67">
            <w:pPr>
              <w:pStyle w:val="3-"/>
            </w:pPr>
            <w:r>
              <w:rPr>
                <w:rFonts w:hint="eastAsia"/>
              </w:rPr>
              <w:tab/>
            </w:r>
            <w:r w:rsidRPr="00F135D6">
              <w:rPr>
                <w:rFonts w:hint="eastAsia"/>
                <w:color w:val="00B050"/>
              </w:rPr>
              <w:t>//終了</w:t>
            </w:r>
          </w:p>
          <w:p w14:paraId="211BDED5" w14:textId="77777777" w:rsidR="00751F67" w:rsidRDefault="00751F67" w:rsidP="00751F67">
            <w:pPr>
              <w:pStyle w:val="3-"/>
            </w:pPr>
            <w:r>
              <w:tab/>
              <w:t>printf("- end:main(%x) -\n", pthread_self());</w:t>
            </w:r>
          </w:p>
          <w:p w14:paraId="45404FDE" w14:textId="77777777" w:rsidR="00751F67" w:rsidRDefault="00751F67" w:rsidP="00751F67">
            <w:pPr>
              <w:pStyle w:val="3-"/>
            </w:pPr>
            <w:r>
              <w:tab/>
              <w:t>fflush(stdout);</w:t>
            </w:r>
          </w:p>
          <w:p w14:paraId="4F44E438" w14:textId="77777777" w:rsidR="00751F67" w:rsidRDefault="00751F67" w:rsidP="00751F67">
            <w:pPr>
              <w:pStyle w:val="3-"/>
            </w:pPr>
            <w:r>
              <w:tab/>
              <w:t>return EXIT_SUCCESS;</w:t>
            </w:r>
          </w:p>
          <w:p w14:paraId="1EF5D4A8" w14:textId="1DBD0857" w:rsidR="0036070F" w:rsidRPr="00DE3BF2" w:rsidRDefault="00751F67" w:rsidP="00751F67">
            <w:pPr>
              <w:pStyle w:val="3-"/>
            </w:pPr>
            <w:r>
              <w:t>}</w:t>
            </w:r>
          </w:p>
        </w:tc>
      </w:tr>
    </w:tbl>
    <w:p w14:paraId="54D24F2D" w14:textId="4F1EEA3F" w:rsidR="00317699" w:rsidRDefault="00317699" w:rsidP="00317699">
      <w:pPr>
        <w:pStyle w:val="aa"/>
        <w:keepNext/>
        <w:widowControl/>
        <w:spacing w:beforeLines="50" w:before="180"/>
        <w:ind w:leftChars="203" w:left="447" w:hangingChars="10" w:hanging="21"/>
      </w:pPr>
      <w:r>
        <w:lastRenderedPageBreak/>
        <w:t>実行用のシェルスクリプト</w:t>
      </w:r>
      <w:r>
        <w:rPr>
          <w:rFonts w:hint="eastAsia"/>
        </w:rPr>
        <w:t>：※</w:t>
      </w:r>
      <w:r>
        <w:t>外部からのシグナル発行</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17699" w14:paraId="46362264" w14:textId="77777777" w:rsidTr="00E079DA">
        <w:tc>
          <w:tcPr>
            <w:tcW w:w="8494" w:type="dxa"/>
          </w:tcPr>
          <w:p w14:paraId="54E53E02" w14:textId="5486F30C" w:rsidR="00317699" w:rsidRPr="00317699" w:rsidRDefault="00317699" w:rsidP="00317699">
            <w:pPr>
              <w:pStyle w:val="3-"/>
            </w:pPr>
            <w:r w:rsidRPr="00317699">
              <w:t>./signal &amp;</w:t>
            </w:r>
            <w:r w:rsidR="00557C82">
              <w:tab/>
            </w:r>
            <w:r w:rsidR="00557C82">
              <w:tab/>
            </w:r>
            <w:r w:rsidR="00557C82" w:rsidRPr="00557C82">
              <w:rPr>
                <w:color w:val="FF0000"/>
              </w:rPr>
              <w:t>←プログラムを実行（プロセスを生成）</w:t>
            </w:r>
          </w:p>
          <w:p w14:paraId="7988C0DE" w14:textId="77777777" w:rsidR="00317699" w:rsidRPr="00317699" w:rsidRDefault="00317699" w:rsidP="00317699">
            <w:pPr>
              <w:pStyle w:val="3-"/>
            </w:pPr>
            <w:r w:rsidRPr="00317699">
              <w:t>sleep 1</w:t>
            </w:r>
          </w:p>
          <w:p w14:paraId="0E5C054E" w14:textId="36502BD5" w:rsidR="00317699" w:rsidRPr="00557C82" w:rsidRDefault="00317699" w:rsidP="00317699">
            <w:pPr>
              <w:pStyle w:val="3-"/>
              <w:rPr>
                <w:color w:val="FF0000"/>
              </w:rPr>
            </w:pPr>
            <w:r w:rsidRPr="00317699">
              <w:t>kill -USR1 %1</w:t>
            </w:r>
            <w:r w:rsidR="00557C82">
              <w:tab/>
            </w:r>
            <w:r w:rsidR="00557C82" w:rsidRPr="00557C82">
              <w:rPr>
                <w:color w:val="FF0000"/>
              </w:rPr>
              <w:t>←1秒後に</w:t>
            </w:r>
            <w:r w:rsidR="00557C82" w:rsidRPr="00557C82">
              <w:rPr>
                <w:rFonts w:hint="eastAsia"/>
                <w:color w:val="FF0000"/>
              </w:rPr>
              <w:t>SIGUSR1 シグナルをプロセスに送信</w:t>
            </w:r>
          </w:p>
          <w:p w14:paraId="7B44302A" w14:textId="77777777" w:rsidR="00317699" w:rsidRPr="00F135D6" w:rsidRDefault="00317699" w:rsidP="00317699">
            <w:pPr>
              <w:pStyle w:val="3-"/>
              <w:rPr>
                <w:color w:val="00B050"/>
              </w:rPr>
            </w:pPr>
            <w:r w:rsidRPr="00F135D6">
              <w:rPr>
                <w:rFonts w:hint="eastAsia"/>
                <w:color w:val="00B050"/>
              </w:rPr>
              <w:t>#この処理をLinuxで実行するとプログラムが停止する</w:t>
            </w:r>
          </w:p>
          <w:p w14:paraId="01F8A942" w14:textId="77777777" w:rsidR="00317699" w:rsidRPr="00F135D6" w:rsidRDefault="00317699" w:rsidP="00317699">
            <w:pPr>
              <w:pStyle w:val="3-"/>
              <w:rPr>
                <w:color w:val="00B050"/>
              </w:rPr>
            </w:pPr>
            <w:r w:rsidRPr="00F135D6">
              <w:rPr>
                <w:color w:val="00B050"/>
              </w:rPr>
              <w:t>#sleep 1</w:t>
            </w:r>
          </w:p>
          <w:p w14:paraId="3B81EEF7" w14:textId="2D21D40D" w:rsidR="00317699" w:rsidRPr="00557C82" w:rsidRDefault="00317699" w:rsidP="00317699">
            <w:pPr>
              <w:pStyle w:val="3-"/>
              <w:rPr>
                <w:color w:val="FF0000"/>
              </w:rPr>
            </w:pPr>
            <w:r w:rsidRPr="00F135D6">
              <w:rPr>
                <w:color w:val="00B050"/>
              </w:rPr>
              <w:t>#kill -USR2 %1</w:t>
            </w:r>
            <w:r w:rsidR="00557C82">
              <w:tab/>
            </w:r>
            <w:r w:rsidR="00557C82" w:rsidRPr="00557C82">
              <w:rPr>
                <w:color w:val="FF0000"/>
              </w:rPr>
              <w:t>←1秒後に</w:t>
            </w:r>
            <w:r w:rsidR="00557C82" w:rsidRPr="00557C82">
              <w:rPr>
                <w:rFonts w:hint="eastAsia"/>
                <w:color w:val="FF0000"/>
              </w:rPr>
              <w:t>SIGUSR</w:t>
            </w:r>
            <w:r w:rsidR="00557C82" w:rsidRPr="00557C82">
              <w:rPr>
                <w:color w:val="FF0000"/>
              </w:rPr>
              <w:t>2</w:t>
            </w:r>
            <w:r w:rsidR="00557C82" w:rsidRPr="00557C82">
              <w:rPr>
                <w:rFonts w:hint="eastAsia"/>
                <w:color w:val="FF0000"/>
              </w:rPr>
              <w:t xml:space="preserve"> シグナルをプロセスに送信</w:t>
            </w:r>
          </w:p>
          <w:p w14:paraId="02B95719" w14:textId="77777777" w:rsidR="00317699" w:rsidRPr="00317699" w:rsidRDefault="00317699" w:rsidP="00317699">
            <w:pPr>
              <w:pStyle w:val="3-"/>
            </w:pPr>
            <w:r w:rsidRPr="00317699">
              <w:t>sleep 1</w:t>
            </w:r>
          </w:p>
          <w:p w14:paraId="1B4F0AA3" w14:textId="7C5732D5" w:rsidR="00317699" w:rsidRPr="00557C82" w:rsidRDefault="00317699" w:rsidP="00317699">
            <w:pPr>
              <w:pStyle w:val="3-"/>
              <w:rPr>
                <w:color w:val="FF0000"/>
              </w:rPr>
            </w:pPr>
            <w:r w:rsidRPr="00317699">
              <w:t>kill -TSTP %1</w:t>
            </w:r>
            <w:r w:rsidR="00557C82">
              <w:tab/>
            </w:r>
            <w:r w:rsidR="00557C82" w:rsidRPr="00557C82">
              <w:rPr>
                <w:color w:val="FF0000"/>
              </w:rPr>
              <w:t>←1秒後に</w:t>
            </w:r>
            <w:r w:rsidR="00557C82" w:rsidRPr="00557C82">
              <w:rPr>
                <w:rFonts w:hint="eastAsia"/>
                <w:color w:val="FF0000"/>
              </w:rPr>
              <w:t>SIG</w:t>
            </w:r>
            <w:r w:rsidR="00557C82" w:rsidRPr="00557C82">
              <w:rPr>
                <w:color w:val="FF0000"/>
              </w:rPr>
              <w:t>TSTP</w:t>
            </w:r>
            <w:r w:rsidR="00557C82" w:rsidRPr="00557C82">
              <w:rPr>
                <w:rFonts w:hint="eastAsia"/>
                <w:color w:val="FF0000"/>
              </w:rPr>
              <w:t xml:space="preserve"> シグナルをプロセスに送信</w:t>
            </w:r>
          </w:p>
          <w:p w14:paraId="4257DDAB" w14:textId="77777777" w:rsidR="00317699" w:rsidRPr="00317699" w:rsidRDefault="00317699" w:rsidP="00317699">
            <w:pPr>
              <w:pStyle w:val="3-"/>
            </w:pPr>
            <w:r w:rsidRPr="00317699">
              <w:t>sleep 1</w:t>
            </w:r>
          </w:p>
          <w:p w14:paraId="3FDFBA6B" w14:textId="1E79312D" w:rsidR="00317699" w:rsidRPr="00317699" w:rsidRDefault="00317699" w:rsidP="00317699">
            <w:pPr>
              <w:pStyle w:val="3-"/>
            </w:pPr>
            <w:r w:rsidRPr="00317699">
              <w:t>kill -CONT %1</w:t>
            </w:r>
            <w:r w:rsidR="00557C82">
              <w:tab/>
            </w:r>
            <w:r w:rsidR="00557C82" w:rsidRPr="00557C82">
              <w:rPr>
                <w:color w:val="FF0000"/>
              </w:rPr>
              <w:t>←1秒後に</w:t>
            </w:r>
            <w:r w:rsidR="00557C82" w:rsidRPr="00557C82">
              <w:rPr>
                <w:rFonts w:hint="eastAsia"/>
                <w:color w:val="FF0000"/>
              </w:rPr>
              <w:t>SIGCONT シグナルをプロセスに送信</w:t>
            </w:r>
          </w:p>
          <w:p w14:paraId="04FF77C9" w14:textId="77777777" w:rsidR="00317699" w:rsidRPr="00317699" w:rsidRDefault="00317699" w:rsidP="00317699">
            <w:pPr>
              <w:pStyle w:val="3-"/>
            </w:pPr>
            <w:r w:rsidRPr="00317699">
              <w:t>sleep 1</w:t>
            </w:r>
          </w:p>
          <w:p w14:paraId="57A3167C" w14:textId="4982B57C" w:rsidR="00317699" w:rsidRPr="00557C82" w:rsidRDefault="00317699" w:rsidP="00317699">
            <w:pPr>
              <w:pStyle w:val="3-"/>
              <w:rPr>
                <w:color w:val="FF0000"/>
              </w:rPr>
            </w:pPr>
            <w:r w:rsidRPr="00317699">
              <w:t>kill -QUIT %1</w:t>
            </w:r>
            <w:r w:rsidR="00557C82">
              <w:tab/>
            </w:r>
            <w:r w:rsidR="00557C82" w:rsidRPr="00557C82">
              <w:rPr>
                <w:color w:val="FF0000"/>
              </w:rPr>
              <w:t>←1秒後に</w:t>
            </w:r>
            <w:r w:rsidR="00557C82" w:rsidRPr="00557C82">
              <w:rPr>
                <w:rFonts w:hint="eastAsia"/>
                <w:color w:val="FF0000"/>
              </w:rPr>
              <w:t>SIGQUIT シグナルをプロセスに送信</w:t>
            </w:r>
          </w:p>
          <w:p w14:paraId="26A2834B" w14:textId="77777777" w:rsidR="00317699" w:rsidRPr="00F135D6" w:rsidRDefault="00317699" w:rsidP="00317699">
            <w:pPr>
              <w:pStyle w:val="3-"/>
              <w:rPr>
                <w:color w:val="00B050"/>
              </w:rPr>
            </w:pPr>
            <w:r w:rsidRPr="00F135D6">
              <w:rPr>
                <w:rFonts w:hint="eastAsia"/>
                <w:color w:val="00B050"/>
              </w:rPr>
              <w:lastRenderedPageBreak/>
              <w:t>#この処理をLinuxで実行するとプログラムが停止する</w:t>
            </w:r>
          </w:p>
          <w:p w14:paraId="43938B78" w14:textId="7481814E" w:rsidR="00317699" w:rsidRPr="00F135D6" w:rsidRDefault="00317699" w:rsidP="00317699">
            <w:pPr>
              <w:pStyle w:val="3-"/>
              <w:rPr>
                <w:color w:val="00B050"/>
              </w:rPr>
            </w:pPr>
            <w:r w:rsidRPr="00F135D6">
              <w:rPr>
                <w:rFonts w:hint="eastAsia"/>
                <w:color w:val="00B050"/>
              </w:rPr>
              <w:t>#Cygwinで実行すると同期シグナルハンドラスレッドのみが停止する</w:t>
            </w:r>
          </w:p>
          <w:p w14:paraId="0E5A4F6A" w14:textId="77777777" w:rsidR="00317699" w:rsidRPr="00F135D6" w:rsidRDefault="00317699" w:rsidP="00317699">
            <w:pPr>
              <w:pStyle w:val="3-"/>
              <w:rPr>
                <w:color w:val="00B050"/>
              </w:rPr>
            </w:pPr>
            <w:r w:rsidRPr="00F135D6">
              <w:rPr>
                <w:color w:val="00B050"/>
              </w:rPr>
              <w:t>#sleep 1</w:t>
            </w:r>
          </w:p>
          <w:p w14:paraId="39A560A9" w14:textId="11C31DBD" w:rsidR="00317699" w:rsidRPr="00557C82" w:rsidRDefault="00317699" w:rsidP="00317699">
            <w:pPr>
              <w:pStyle w:val="3-"/>
              <w:rPr>
                <w:color w:val="FF0000"/>
              </w:rPr>
            </w:pPr>
            <w:r w:rsidRPr="00F135D6">
              <w:rPr>
                <w:color w:val="00B050"/>
              </w:rPr>
              <w:t>#kill -TRAP %1</w:t>
            </w:r>
            <w:r w:rsidR="00557C82">
              <w:tab/>
            </w:r>
            <w:r w:rsidR="00557C82" w:rsidRPr="00557C82">
              <w:rPr>
                <w:color w:val="FF0000"/>
              </w:rPr>
              <w:t>←1秒後に</w:t>
            </w:r>
            <w:r w:rsidR="00557C82" w:rsidRPr="00557C82">
              <w:rPr>
                <w:rFonts w:hint="eastAsia"/>
                <w:color w:val="FF0000"/>
              </w:rPr>
              <w:t>SIGTRAP シグナルをプロセスに送信</w:t>
            </w:r>
          </w:p>
          <w:p w14:paraId="187A145B" w14:textId="77777777" w:rsidR="00317699" w:rsidRPr="00317699" w:rsidRDefault="00317699" w:rsidP="00317699">
            <w:pPr>
              <w:pStyle w:val="3-"/>
            </w:pPr>
            <w:r w:rsidRPr="00317699">
              <w:t>sleep 1</w:t>
            </w:r>
          </w:p>
          <w:p w14:paraId="146372C1" w14:textId="6F51E485" w:rsidR="00317699" w:rsidRPr="00DE3BF2" w:rsidRDefault="00317699" w:rsidP="00317699">
            <w:pPr>
              <w:pStyle w:val="3-"/>
            </w:pPr>
            <w:r w:rsidRPr="00317699">
              <w:t>kill -INT %1</w:t>
            </w:r>
            <w:r w:rsidR="00557C82">
              <w:tab/>
            </w:r>
            <w:r w:rsidR="00557C82" w:rsidRPr="00557C82">
              <w:rPr>
                <w:color w:val="FF0000"/>
              </w:rPr>
              <w:t>←1秒後に</w:t>
            </w:r>
            <w:r w:rsidR="00557C82" w:rsidRPr="00557C82">
              <w:rPr>
                <w:rFonts w:hint="eastAsia"/>
                <w:color w:val="FF0000"/>
              </w:rPr>
              <w:t>SIGUINT シグナルをプロセスに送信</w:t>
            </w:r>
          </w:p>
        </w:tc>
      </w:tr>
    </w:tbl>
    <w:p w14:paraId="1256421F" w14:textId="10E1D1DC" w:rsidR="0036070F" w:rsidRPr="00DE3BF2" w:rsidRDefault="0036070F" w:rsidP="0036070F">
      <w:pPr>
        <w:pStyle w:val="aa"/>
        <w:ind w:left="447" w:firstLine="283"/>
        <w:rPr>
          <w:color w:val="FF0000"/>
        </w:rPr>
      </w:pPr>
      <w:r w:rsidRPr="00DE3BF2">
        <w:rPr>
          <w:rFonts w:hint="eastAsia"/>
          <w:color w:val="FF0000"/>
        </w:rPr>
        <w:lastRenderedPageBreak/>
        <w:t>↓（実行結果</w:t>
      </w:r>
      <w:r w:rsidR="0032355E">
        <w:rPr>
          <w:rFonts w:hint="eastAsia"/>
          <w:color w:val="FF0000"/>
        </w:rPr>
        <w:t>：</w:t>
      </w:r>
      <w:r w:rsidR="0032355E">
        <w:rPr>
          <w:rFonts w:hint="eastAsia"/>
          <w:color w:val="FF0000"/>
        </w:rPr>
        <w:t>Linux</w:t>
      </w:r>
      <w:r w:rsidRPr="00DE3BF2">
        <w:rPr>
          <w:rFonts w:hint="eastAsia"/>
          <w:color w:val="FF0000"/>
        </w:rPr>
        <w:t>）</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866D265" w14:textId="77777777" w:rsidTr="000A1665">
        <w:tc>
          <w:tcPr>
            <w:tcW w:w="8494" w:type="dxa"/>
          </w:tcPr>
          <w:p w14:paraId="4E23CA83" w14:textId="15F0CE71" w:rsidR="00317699" w:rsidRPr="00317699" w:rsidRDefault="00317699" w:rsidP="00317699">
            <w:pPr>
              <w:pStyle w:val="3-"/>
              <w:rPr>
                <w:color w:val="auto"/>
              </w:rPr>
            </w:pPr>
            <w:r w:rsidRPr="00317699">
              <w:rPr>
                <w:color w:val="auto"/>
              </w:rPr>
              <w:t>- begin:main(</w:t>
            </w:r>
            <w:r w:rsidRPr="00557C82">
              <w:t>2dce1720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開始</w:t>
            </w:r>
          </w:p>
          <w:p w14:paraId="4E1CD93B" w14:textId="7CF2DC85" w:rsidR="00317699" w:rsidRPr="00317699" w:rsidRDefault="00317699" w:rsidP="00317699">
            <w:pPr>
              <w:pStyle w:val="3-"/>
              <w:rPr>
                <w:color w:val="auto"/>
              </w:rPr>
            </w:pPr>
            <w:r w:rsidRPr="00317699">
              <w:rPr>
                <w:color w:val="auto"/>
              </w:rPr>
              <w:t>- begin:threadFuncSyncSignal(</w:t>
            </w:r>
            <w:r w:rsidRPr="00557C82">
              <w:rPr>
                <w:color w:val="C45911" w:themeColor="accent2" w:themeShade="BF"/>
              </w:rPr>
              <w:t>2dcdf700</w:t>
            </w:r>
            <w:r w:rsidRPr="00317699">
              <w:rPr>
                <w:color w:val="auto"/>
              </w:rPr>
              <w:t>) -</w:t>
            </w:r>
            <w:r w:rsidR="00557C82">
              <w:rPr>
                <w:color w:val="auto"/>
              </w:rPr>
              <w:tab/>
            </w:r>
            <w:r w:rsidR="00557C82">
              <w:rPr>
                <w:color w:val="auto"/>
              </w:rPr>
              <w:tab/>
            </w:r>
            <w:r w:rsidR="00557C82">
              <w:rPr>
                <w:color w:val="auto"/>
              </w:rPr>
              <w:tab/>
            </w:r>
            <w:r w:rsidR="00557C82" w:rsidRPr="00557C82">
              <w:rPr>
                <w:color w:val="FF0000"/>
              </w:rPr>
              <w:t>←</w:t>
            </w:r>
            <w:r w:rsidR="00557C82" w:rsidRPr="00557C82">
              <w:rPr>
                <w:color w:val="C45911" w:themeColor="accent2" w:themeShade="BF"/>
              </w:rPr>
              <w:t>同期シグナルスレッド</w:t>
            </w:r>
            <w:r w:rsidR="00557C82" w:rsidRPr="00557C82">
              <w:rPr>
                <w:color w:val="FF0000"/>
              </w:rPr>
              <w:t>開始</w:t>
            </w:r>
          </w:p>
          <w:p w14:paraId="43C69DE0" w14:textId="1239C3B4" w:rsidR="00317699" w:rsidRPr="00317699" w:rsidRDefault="00317699" w:rsidP="00317699">
            <w:pPr>
              <w:pStyle w:val="3-"/>
              <w:rPr>
                <w:color w:val="auto"/>
              </w:rPr>
            </w:pPr>
            <w:r w:rsidRPr="00317699">
              <w:rPr>
                <w:color w:val="auto"/>
              </w:rPr>
              <w:t>- begin:threadFuncWatch(</w:t>
            </w:r>
            <w:r w:rsidRPr="00557C82">
              <w:rPr>
                <w:color w:val="00B050"/>
              </w:rPr>
              <w:t>2d2de700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rPr>
                <w:color w:val="00B050"/>
              </w:rPr>
              <w:t>シグナル受信バッファ監視スレッド</w:t>
            </w:r>
            <w:r w:rsidR="00557C82" w:rsidRPr="00557C82">
              <w:rPr>
                <w:color w:val="FF0000"/>
              </w:rPr>
              <w:t>開始</w:t>
            </w:r>
          </w:p>
          <w:p w14:paraId="35A3745D" w14:textId="22D7C594" w:rsidR="00317699" w:rsidRDefault="00317699" w:rsidP="00317699">
            <w:pPr>
              <w:pStyle w:val="3-"/>
              <w:rPr>
                <w:color w:val="FF0000"/>
              </w:rPr>
            </w:pPr>
            <w:r w:rsidRPr="00317699">
              <w:rPr>
                <w:color w:val="auto"/>
              </w:rPr>
              <w:t>[</w:t>
            </w:r>
            <w:r w:rsidRPr="00F91651">
              <w:rPr>
                <w:color w:val="BF8F00" w:themeColor="accent4" w:themeShade="BF"/>
              </w:rPr>
              <w:t>SIGUSR1</w:t>
            </w:r>
            <w:r w:rsidRPr="00317699">
              <w:rPr>
                <w:color w:val="auto"/>
              </w:rPr>
              <w:t>] (thread=</w:t>
            </w:r>
            <w:r w:rsidRPr="00557C82">
              <w:t>2dce1720</w:t>
            </w:r>
            <w:r w:rsidRPr="00317699">
              <w:rPr>
                <w:color w:val="auto"/>
              </w:rPr>
              <w:t>) tls=0</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でシグナルハンドラが起動：</w:t>
            </w:r>
            <w:r w:rsidR="00557C82" w:rsidRPr="00F91651">
              <w:rPr>
                <w:rFonts w:hint="eastAsia"/>
                <w:color w:val="BF8F00" w:themeColor="accent4" w:themeShade="BF"/>
              </w:rPr>
              <w:t>SIGUSR1</w:t>
            </w:r>
            <w:r w:rsidR="00557C82" w:rsidRPr="00557C82">
              <w:rPr>
                <w:rFonts w:hint="eastAsia"/>
                <w:color w:val="FF0000"/>
              </w:rPr>
              <w:t>受信</w:t>
            </w:r>
          </w:p>
          <w:p w14:paraId="529527E3" w14:textId="60BD8926" w:rsidR="00F91651" w:rsidRPr="00317699" w:rsidRDefault="00F91651" w:rsidP="00F91651">
            <w:pPr>
              <w:pStyle w:val="3-"/>
              <w:tabs>
                <w:tab w:val="clear" w:pos="3758"/>
                <w:tab w:val="left" w:pos="3905"/>
              </w:tabs>
              <w:rPr>
                <w:color w:val="auto"/>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w:t>
            </w:r>
            <w:r w:rsidRPr="00873F40">
              <w:rPr>
                <w:color w:val="C45911" w:themeColor="accent2" w:themeShade="BF"/>
              </w:rPr>
              <w:t>同期シグナルスレッド</w:t>
            </w:r>
            <w:r w:rsidRPr="00873F40">
              <w:rPr>
                <w:color w:val="808080" w:themeColor="background1" w:themeShade="80"/>
              </w:rPr>
              <w:t>が対応しないシグナル）</w:t>
            </w:r>
          </w:p>
          <w:p w14:paraId="5AB3F364" w14:textId="1805FB91" w:rsidR="00317699" w:rsidRPr="00317699" w:rsidRDefault="00317699" w:rsidP="00317699">
            <w:pPr>
              <w:pStyle w:val="3-"/>
              <w:rPr>
                <w:color w:val="auto"/>
              </w:rPr>
            </w:pPr>
            <w:r w:rsidRPr="00317699">
              <w:rPr>
                <w:color w:val="auto"/>
              </w:rPr>
              <w:t>[SIGALRM] (thread=</w:t>
            </w:r>
            <w:r w:rsidRPr="00557C82">
              <w:t>2dce1720</w:t>
            </w:r>
            <w:r w:rsidRPr="00317699">
              <w:rPr>
                <w:color w:val="auto"/>
              </w:rPr>
              <w:t>) tls=1</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でアラームが起動</w:t>
            </w:r>
          </w:p>
          <w:p w14:paraId="448D3AD7" w14:textId="05A99F6E" w:rsidR="00317699" w:rsidRPr="00557C82" w:rsidRDefault="00317699" w:rsidP="00317699">
            <w:pPr>
              <w:pStyle w:val="3-"/>
              <w:rPr>
                <w:color w:val="FF0000"/>
              </w:rPr>
            </w:pPr>
            <w:r w:rsidRPr="00317699">
              <w:rPr>
                <w:color w:val="auto"/>
              </w:rPr>
              <w:t>[SIGALRM] (thread=</w:t>
            </w:r>
            <w:r w:rsidRPr="00557C82">
              <w:t>2dce1720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でアラームが起動</w:t>
            </w:r>
          </w:p>
          <w:p w14:paraId="79171914" w14:textId="44D9FAA3" w:rsidR="00317699" w:rsidRPr="00317699" w:rsidRDefault="00317699" w:rsidP="00317699">
            <w:pPr>
              <w:pStyle w:val="3-"/>
              <w:rPr>
                <w:color w:val="auto"/>
              </w:rPr>
            </w:pPr>
            <w:r w:rsidRPr="00317699">
              <w:rPr>
                <w:color w:val="auto"/>
              </w:rPr>
              <w:t>[</w:t>
            </w:r>
            <w:r w:rsidRPr="00F91651">
              <w:rPr>
                <w:color w:val="BF8F00" w:themeColor="accent4" w:themeShade="BF"/>
              </w:rPr>
              <w:t>SIGTSTP</w:t>
            </w:r>
            <w:r w:rsidRPr="00317699">
              <w:rPr>
                <w:color w:val="auto"/>
              </w:rPr>
              <w:t>] (thread=</w:t>
            </w:r>
            <w:r w:rsidRPr="00557C82">
              <w:t>2dce1720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でシグナルハンドラが起動：</w:t>
            </w:r>
            <w:r w:rsidR="00557C82" w:rsidRPr="00F91651">
              <w:rPr>
                <w:rFonts w:hint="eastAsia"/>
                <w:color w:val="BF8F00" w:themeColor="accent4" w:themeShade="BF"/>
              </w:rPr>
              <w:t>SIGTSTP</w:t>
            </w:r>
            <w:r w:rsidR="00557C82" w:rsidRPr="00557C82">
              <w:rPr>
                <w:rFonts w:hint="eastAsia"/>
                <w:color w:val="FF0000"/>
              </w:rPr>
              <w:t>受信</w:t>
            </w:r>
          </w:p>
          <w:p w14:paraId="11F81E76" w14:textId="77777777" w:rsidR="00557C82" w:rsidRDefault="00317699" w:rsidP="00317699">
            <w:pPr>
              <w:pStyle w:val="3-"/>
              <w:rPr>
                <w:color w:val="auto"/>
              </w:rPr>
            </w:pPr>
            <w:r w:rsidRPr="00317699">
              <w:rPr>
                <w:color w:val="auto"/>
              </w:rPr>
              <w:t>sendSyncSignal:[</w:t>
            </w:r>
            <w:r w:rsidRPr="00F91651">
              <w:rPr>
                <w:color w:val="BF8F00" w:themeColor="accent4" w:themeShade="BF"/>
              </w:rPr>
              <w:t>SIGTSTP</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557C82" w:rsidRPr="00557C82">
              <w:rPr>
                <w:color w:val="FF0000"/>
              </w:rPr>
              <w:t>←</w:t>
            </w:r>
            <w:r w:rsidR="00557C82" w:rsidRPr="00557C82">
              <w:rPr>
                <w:color w:val="00B050"/>
              </w:rPr>
              <w:t>シグナル受信バッファ監視スレッド</w:t>
            </w:r>
            <w:r w:rsidR="00557C82" w:rsidRPr="00557C82">
              <w:rPr>
                <w:color w:val="FF0000"/>
              </w:rPr>
              <w:t>から、</w:t>
            </w:r>
          </w:p>
          <w:p w14:paraId="143575D0" w14:textId="15735E7B" w:rsidR="00317699" w:rsidRPr="00557C82" w:rsidRDefault="00317699" w:rsidP="00317699">
            <w:pPr>
              <w:pStyle w:val="3-"/>
              <w:rPr>
                <w:color w:val="FF0000"/>
              </w:rPr>
            </w:pPr>
            <w:r w:rsidRPr="00317699">
              <w:rPr>
                <w:color w:val="auto"/>
              </w:rPr>
              <w:t>[</w:t>
            </w:r>
            <w:r w:rsidRPr="00F91651">
              <w:rPr>
                <w:color w:val="BF8F00" w:themeColor="accent4" w:themeShade="BF"/>
              </w:rPr>
              <w:t>SIGTSTP</w:t>
            </w:r>
            <w:r w:rsidRPr="00317699">
              <w:rPr>
                <w:color w:val="auto"/>
              </w:rPr>
              <w:t>] (thread=</w:t>
            </w:r>
            <w:r w:rsidRPr="00557C82">
              <w:rPr>
                <w:color w:val="C45911" w:themeColor="accent2" w:themeShade="BF"/>
              </w:rPr>
              <w:t>2dcdf700</w:t>
            </w:r>
            <w:r w:rsidRPr="00317699">
              <w:rPr>
                <w:color w:val="auto"/>
              </w:rPr>
              <w:t>) tls=1</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Pr>
                <w:color w:val="auto"/>
              </w:rPr>
              <w:t xml:space="preserve">　</w:t>
            </w:r>
            <w:r w:rsidR="00557C82" w:rsidRPr="00557C82">
              <w:rPr>
                <w:color w:val="C45911" w:themeColor="accent2" w:themeShade="BF"/>
              </w:rPr>
              <w:t>同期シグナルスレッド</w:t>
            </w:r>
            <w:r w:rsidR="00557C82" w:rsidRPr="00557C82">
              <w:rPr>
                <w:color w:val="FF0000"/>
              </w:rPr>
              <w:t>に</w:t>
            </w:r>
            <w:r w:rsidR="00F91651">
              <w:rPr>
                <w:rFonts w:hint="eastAsia"/>
                <w:color w:val="FF0000"/>
              </w:rPr>
              <w:t xml:space="preserve"> </w:t>
            </w:r>
            <w:r w:rsidR="00557C82" w:rsidRPr="00F91651">
              <w:rPr>
                <w:color w:val="BF8F00" w:themeColor="accent4" w:themeShade="BF"/>
              </w:rPr>
              <w:t>SIGTSTP</w:t>
            </w:r>
            <w:r w:rsidR="00F91651" w:rsidRPr="00F91651">
              <w:rPr>
                <w:color w:val="BF8F00" w:themeColor="accent4" w:themeShade="BF"/>
              </w:rPr>
              <w:t xml:space="preserve"> </w:t>
            </w:r>
            <w:r w:rsidR="00557C82" w:rsidRPr="00557C82">
              <w:rPr>
                <w:color w:val="FF0000"/>
              </w:rPr>
              <w:t>をリレー</w:t>
            </w:r>
          </w:p>
          <w:p w14:paraId="61F571CB" w14:textId="42B029D3" w:rsidR="00317699" w:rsidRPr="00317699" w:rsidRDefault="00317699" w:rsidP="00317699">
            <w:pPr>
              <w:pStyle w:val="3-"/>
              <w:rPr>
                <w:color w:val="auto"/>
              </w:rPr>
            </w:pPr>
            <w:r w:rsidRPr="00317699">
              <w:rPr>
                <w:color w:val="auto"/>
              </w:rPr>
              <w:t>[SIGALRM] (thread=</w:t>
            </w:r>
            <w:r w:rsidRPr="00557C82">
              <w:t>2dce1720</w:t>
            </w:r>
            <w:r w:rsidRPr="00317699">
              <w:rPr>
                <w:color w:val="auto"/>
              </w:rPr>
              <w:t>) tls=3</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12EC8237" w14:textId="4AC45674" w:rsidR="00F91651" w:rsidRDefault="00317699" w:rsidP="00317699">
            <w:pPr>
              <w:pStyle w:val="3-"/>
              <w:rPr>
                <w:color w:val="FF0000"/>
              </w:rPr>
            </w:pPr>
            <w:r w:rsidRPr="00317699">
              <w:rPr>
                <w:color w:val="auto"/>
              </w:rPr>
              <w:t>[</w:t>
            </w:r>
            <w:r w:rsidRPr="00F91651">
              <w:rPr>
                <w:color w:val="BF8F00" w:themeColor="accent4" w:themeShade="BF"/>
              </w:rPr>
              <w:t>SIGCONT</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でシグナルハンドラが起動：</w:t>
            </w:r>
          </w:p>
          <w:p w14:paraId="201B72A8" w14:textId="3E749C58" w:rsidR="00317699" w:rsidRPr="00317699" w:rsidRDefault="00F91651" w:rsidP="00F91651">
            <w:pPr>
              <w:pStyle w:val="3-"/>
              <w:tabs>
                <w:tab w:val="clear" w:pos="3758"/>
                <w:tab w:val="left" w:pos="3905"/>
              </w:tabs>
              <w:rPr>
                <w:color w:val="auto"/>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F91651">
              <w:rPr>
                <w:rFonts w:hint="eastAsia"/>
                <w:color w:val="BF8F00" w:themeColor="accent4" w:themeShade="BF"/>
              </w:rPr>
              <w:t>SIG</w:t>
            </w:r>
            <w:r w:rsidRPr="00F91651">
              <w:rPr>
                <w:color w:val="BF8F00" w:themeColor="accent4" w:themeShade="BF"/>
              </w:rPr>
              <w:t>CONT</w:t>
            </w:r>
            <w:r w:rsidRPr="00557C82">
              <w:rPr>
                <w:rFonts w:hint="eastAsia"/>
                <w:color w:val="FF0000"/>
              </w:rPr>
              <w:t>受信</w:t>
            </w:r>
          </w:p>
          <w:p w14:paraId="580A5ED0" w14:textId="6C075100" w:rsidR="00317699" w:rsidRPr="00317699" w:rsidRDefault="00317699" w:rsidP="00317699">
            <w:pPr>
              <w:pStyle w:val="3-"/>
              <w:rPr>
                <w:color w:val="auto"/>
              </w:rPr>
            </w:pPr>
            <w:r w:rsidRPr="00317699">
              <w:rPr>
                <w:color w:val="auto"/>
              </w:rPr>
              <w:t>sendSyncSignal:[</w:t>
            </w:r>
            <w:r w:rsidRPr="00F91651">
              <w:rPr>
                <w:color w:val="BF8F00" w:themeColor="accent4" w:themeShade="BF"/>
              </w:rPr>
              <w:t>SIGCONT</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20E42BDA" w14:textId="05D8FC8D" w:rsidR="00317699" w:rsidRPr="00F91651" w:rsidRDefault="00317699" w:rsidP="00317699">
            <w:pPr>
              <w:pStyle w:val="3-"/>
              <w:rPr>
                <w:color w:val="FF0000"/>
              </w:rPr>
            </w:pPr>
            <w:r w:rsidRPr="00317699">
              <w:rPr>
                <w:color w:val="auto"/>
              </w:rPr>
              <w:t>[</w:t>
            </w:r>
            <w:r w:rsidRPr="00F91651">
              <w:rPr>
                <w:color w:val="BF8F00" w:themeColor="accent4" w:themeShade="BF"/>
              </w:rPr>
              <w:t>SIGCONT</w:t>
            </w:r>
            <w:r w:rsidRPr="00317699">
              <w:rPr>
                <w:color w:val="auto"/>
              </w:rPr>
              <w:t>] (thread=</w:t>
            </w:r>
            <w:r w:rsidRPr="00557C82">
              <w:rPr>
                <w:color w:val="C45911" w:themeColor="accent2" w:themeShade="BF"/>
              </w:rPr>
              <w:t>2dcdf700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SIGCONT</w:t>
            </w:r>
            <w:r w:rsidR="00F91651">
              <w:rPr>
                <w:color w:val="FF0000"/>
              </w:rPr>
              <w:t xml:space="preserve"> </w:t>
            </w:r>
            <w:r w:rsidR="00F91651" w:rsidRPr="00557C82">
              <w:rPr>
                <w:color w:val="FF0000"/>
              </w:rPr>
              <w:t>をリレー</w:t>
            </w:r>
          </w:p>
          <w:p w14:paraId="6C731F50" w14:textId="7B416A00" w:rsidR="00317699" w:rsidRPr="00317699" w:rsidRDefault="00317699" w:rsidP="00317699">
            <w:pPr>
              <w:pStyle w:val="3-"/>
              <w:rPr>
                <w:color w:val="auto"/>
              </w:rPr>
            </w:pPr>
            <w:r w:rsidRPr="00317699">
              <w:rPr>
                <w:color w:val="auto"/>
              </w:rPr>
              <w:t>[SIGALRM] (thread=</w:t>
            </w:r>
            <w:r w:rsidRPr="00557C82">
              <w:t>2dce1720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4BEB86D3" w14:textId="0FC105F7" w:rsidR="00F91651" w:rsidRPr="00317699" w:rsidRDefault="00317699" w:rsidP="00F91651">
            <w:pPr>
              <w:pStyle w:val="3-"/>
              <w:rPr>
                <w:color w:val="auto"/>
              </w:rPr>
            </w:pPr>
            <w:r w:rsidRPr="00317699">
              <w:rPr>
                <w:color w:val="auto"/>
              </w:rPr>
              <w:t>[</w:t>
            </w:r>
            <w:r w:rsidRPr="00F91651">
              <w:rPr>
                <w:color w:val="BF8F00" w:themeColor="accent4" w:themeShade="BF"/>
              </w:rPr>
              <w:t>SIGQUIT</w:t>
            </w:r>
            <w:r w:rsidRPr="00317699">
              <w:rPr>
                <w:color w:val="auto"/>
              </w:rPr>
              <w:t>] (thread=</w:t>
            </w:r>
            <w:r w:rsidRPr="00557C82">
              <w:t>2dce1720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でシグナルハンドラが起動：</w:t>
            </w:r>
            <w:r w:rsidR="00F91651" w:rsidRPr="00F91651">
              <w:rPr>
                <w:rFonts w:hint="eastAsia"/>
                <w:color w:val="BF8F00" w:themeColor="accent4" w:themeShade="BF"/>
              </w:rPr>
              <w:t>SIG</w:t>
            </w:r>
            <w:r w:rsidR="00F91651" w:rsidRPr="00F91651">
              <w:rPr>
                <w:color w:val="BF8F00" w:themeColor="accent4" w:themeShade="BF"/>
              </w:rPr>
              <w:t>QUIT</w:t>
            </w:r>
            <w:r w:rsidR="00F91651" w:rsidRPr="00557C82">
              <w:rPr>
                <w:rFonts w:hint="eastAsia"/>
                <w:color w:val="FF0000"/>
              </w:rPr>
              <w:t>受信</w:t>
            </w:r>
          </w:p>
          <w:p w14:paraId="6A396DE7" w14:textId="53C11358" w:rsidR="00317699" w:rsidRPr="00317699" w:rsidRDefault="00317699" w:rsidP="00317699">
            <w:pPr>
              <w:pStyle w:val="3-"/>
              <w:rPr>
                <w:color w:val="auto"/>
              </w:rPr>
            </w:pPr>
            <w:r w:rsidRPr="00317699">
              <w:rPr>
                <w:color w:val="auto"/>
              </w:rPr>
              <w:t>sendSyncSignal:[</w:t>
            </w:r>
            <w:r w:rsidRPr="00F91651">
              <w:rPr>
                <w:color w:val="BF8F00" w:themeColor="accent4" w:themeShade="BF"/>
              </w:rPr>
              <w:t>SIGQUIT</w:t>
            </w:r>
            <w:r w:rsidRPr="00317699">
              <w:rPr>
                <w:color w:val="auto"/>
              </w:rPr>
              <w:t>] (thread=</w:t>
            </w:r>
            <w:r w:rsidRPr="00557C82">
              <w:rPr>
                <w:color w:val="00B050"/>
              </w:rPr>
              <w:t>2d2de700</w:t>
            </w:r>
            <w:r w:rsidRPr="00317699">
              <w:rPr>
                <w:color w:val="auto"/>
              </w:rPr>
              <w:t>) tls=0</w:t>
            </w:r>
            <w:r w:rsidR="00557C82">
              <w:rPr>
                <w:color w:val="auto"/>
              </w:rPr>
              <w:tab/>
            </w:r>
            <w:r w:rsidR="00F91651">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72F39B1B" w14:textId="439EFF8F" w:rsidR="00F91651" w:rsidRPr="00557C82" w:rsidRDefault="00317699" w:rsidP="00F91651">
            <w:pPr>
              <w:pStyle w:val="3-"/>
              <w:rPr>
                <w:color w:val="FF0000"/>
              </w:rPr>
            </w:pPr>
            <w:r w:rsidRPr="00317699">
              <w:rPr>
                <w:color w:val="auto"/>
              </w:rPr>
              <w:t>[</w:t>
            </w:r>
            <w:r w:rsidRPr="00F91651">
              <w:rPr>
                <w:color w:val="BF8F00" w:themeColor="accent4" w:themeShade="BF"/>
              </w:rPr>
              <w:t>SIGQUIT</w:t>
            </w:r>
            <w:r w:rsidRPr="00317699">
              <w:rPr>
                <w:color w:val="auto"/>
              </w:rPr>
              <w:t>] (thread=</w:t>
            </w:r>
            <w:r w:rsidRPr="00557C82">
              <w:rPr>
                <w:color w:val="C45911" w:themeColor="accent2" w:themeShade="BF"/>
              </w:rPr>
              <w:t>2dcdf700</w:t>
            </w:r>
            <w:r w:rsidRPr="00317699">
              <w:rPr>
                <w:color w:val="auto"/>
              </w:rPr>
              <w:t>) tls=3</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SIGQUIT</w:t>
            </w:r>
            <w:r w:rsidR="00F91651">
              <w:rPr>
                <w:color w:val="FF0000"/>
              </w:rPr>
              <w:t xml:space="preserve"> </w:t>
            </w:r>
            <w:r w:rsidR="00F91651" w:rsidRPr="00557C82">
              <w:rPr>
                <w:color w:val="FF0000"/>
              </w:rPr>
              <w:t>をリレー</w:t>
            </w:r>
          </w:p>
          <w:p w14:paraId="2825C2B1" w14:textId="178C86DA" w:rsidR="00317699" w:rsidRPr="00317699" w:rsidRDefault="00317699" w:rsidP="00317699">
            <w:pPr>
              <w:pStyle w:val="3-"/>
              <w:rPr>
                <w:color w:val="auto"/>
              </w:rPr>
            </w:pPr>
            <w:r w:rsidRPr="00317699">
              <w:rPr>
                <w:color w:val="auto"/>
              </w:rPr>
              <w:t>[SIGALRM] (thread=</w:t>
            </w:r>
            <w:r w:rsidRPr="00557C82">
              <w:t>2dce1720</w:t>
            </w:r>
            <w:r w:rsidRPr="00317699">
              <w:rPr>
                <w:color w:val="auto"/>
              </w:rPr>
              <w:t>) tls=5</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4BAAC66F" w14:textId="11DD6728" w:rsidR="00317699" w:rsidRPr="00317699" w:rsidRDefault="00317699" w:rsidP="00317699">
            <w:pPr>
              <w:pStyle w:val="3-"/>
              <w:rPr>
                <w:color w:val="auto"/>
              </w:rPr>
            </w:pPr>
            <w:r w:rsidRPr="00317699">
              <w:rPr>
                <w:color w:val="auto"/>
              </w:rPr>
              <w:t>[</w:t>
            </w:r>
            <w:r w:rsidRPr="00F91651">
              <w:rPr>
                <w:color w:val="BF8F00" w:themeColor="accent4" w:themeShade="BF"/>
              </w:rPr>
              <w:t>SIGINT</w:t>
            </w:r>
            <w:r w:rsidRPr="00317699">
              <w:rPr>
                <w:color w:val="auto"/>
              </w:rPr>
              <w:t>] (thread=</w:t>
            </w:r>
            <w:r w:rsidRPr="00557C82">
              <w:t>2dce1720</w:t>
            </w:r>
            <w:r w:rsidRPr="00317699">
              <w:rPr>
                <w:color w:val="auto"/>
              </w:rPr>
              <w:t>) tls=5</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でシグナルハンドラが起動：</w:t>
            </w:r>
            <w:r w:rsidR="00F91651" w:rsidRPr="00F91651">
              <w:rPr>
                <w:rFonts w:hint="eastAsia"/>
                <w:color w:val="BF8F00" w:themeColor="accent4" w:themeShade="BF"/>
              </w:rPr>
              <w:t>SIG</w:t>
            </w:r>
            <w:r w:rsidR="00F91651">
              <w:rPr>
                <w:color w:val="BF8F00" w:themeColor="accent4" w:themeShade="BF"/>
              </w:rPr>
              <w:t>INT</w:t>
            </w:r>
            <w:r w:rsidR="00F91651" w:rsidRPr="00557C82">
              <w:rPr>
                <w:rFonts w:hint="eastAsia"/>
                <w:color w:val="FF0000"/>
              </w:rPr>
              <w:t>受信</w:t>
            </w:r>
          </w:p>
          <w:p w14:paraId="7311AF2A" w14:textId="77777777" w:rsidR="00F91651" w:rsidRPr="00317699" w:rsidRDefault="00317699" w:rsidP="00F91651">
            <w:pPr>
              <w:pStyle w:val="3-"/>
              <w:rPr>
                <w:color w:val="auto"/>
              </w:rPr>
            </w:pPr>
            <w:r w:rsidRPr="00317699">
              <w:rPr>
                <w:color w:val="auto"/>
              </w:rPr>
              <w:t>sendSyncSignal:[</w:t>
            </w:r>
            <w:r w:rsidRPr="00F91651">
              <w:rPr>
                <w:color w:val="BF8F00" w:themeColor="accent4" w:themeShade="BF"/>
              </w:rPr>
              <w:t>SIGTRAP</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63353920" w14:textId="0008DB22" w:rsidR="00317699" w:rsidRPr="00317699" w:rsidRDefault="00317699" w:rsidP="00317699">
            <w:pPr>
              <w:pStyle w:val="3-"/>
              <w:rPr>
                <w:color w:val="auto"/>
              </w:rPr>
            </w:pPr>
            <w:r w:rsidRPr="00317699">
              <w:rPr>
                <w:color w:val="auto"/>
              </w:rPr>
              <w:t>[</w:t>
            </w:r>
            <w:r w:rsidRPr="00F91651">
              <w:rPr>
                <w:color w:val="BF8F00" w:themeColor="accent4" w:themeShade="BF"/>
              </w:rPr>
              <w:t>SIG</w:t>
            </w:r>
            <w:r w:rsidR="00F91651" w:rsidRPr="00F91651">
              <w:rPr>
                <w:color w:val="BF8F00" w:themeColor="accent4" w:themeShade="BF"/>
              </w:rPr>
              <w:t>TRAP</w:t>
            </w:r>
            <w:r w:rsidRPr="00317699">
              <w:rPr>
                <w:color w:val="auto"/>
              </w:rPr>
              <w:t>] (thread=</w:t>
            </w:r>
            <w:r w:rsidRPr="00557C82">
              <w:rPr>
                <w:color w:val="C45911" w:themeColor="accent2" w:themeShade="BF"/>
              </w:rPr>
              <w:t>2dcdf700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w:t>
            </w:r>
            <w:r w:rsidR="00F91651">
              <w:rPr>
                <w:color w:val="BF8F00" w:themeColor="accent4" w:themeShade="BF"/>
              </w:rPr>
              <w:t xml:space="preserve">TRAP </w:t>
            </w:r>
            <w:r w:rsidR="00F91651" w:rsidRPr="00F91651">
              <w:rPr>
                <w:color w:val="FF0000"/>
              </w:rPr>
              <w:t>として</w:t>
            </w:r>
            <w:r w:rsidR="00F91651" w:rsidRPr="00557C82">
              <w:rPr>
                <w:color w:val="FF0000"/>
              </w:rPr>
              <w:t>をリレー</w:t>
            </w:r>
          </w:p>
          <w:p w14:paraId="0BDD5FCA" w14:textId="2AB4316E" w:rsidR="00317699" w:rsidRPr="00317699" w:rsidRDefault="00317699" w:rsidP="00317699">
            <w:pPr>
              <w:pStyle w:val="3-"/>
              <w:rPr>
                <w:color w:val="auto"/>
              </w:rPr>
            </w:pPr>
            <w:r w:rsidRPr="00317699">
              <w:rPr>
                <w:color w:val="auto"/>
              </w:rPr>
              <w:t>- end:threadFuncSyncSignal(</w:t>
            </w:r>
            <w:r w:rsidRPr="00557C82">
              <w:rPr>
                <w:color w:val="C45911" w:themeColor="accent2" w:themeShade="BF"/>
              </w:rPr>
              <w:t>2dcdf700</w:t>
            </w:r>
            <w:r w:rsidRPr="00557C82">
              <w:rPr>
                <w:color w:val="auto"/>
              </w:rPr>
              <w:t>)</w:t>
            </w:r>
            <w:r w:rsidRPr="00317699">
              <w:rPr>
                <w:color w:val="auto"/>
              </w:rPr>
              <w:t xml:space="preserve"> -</w:t>
            </w:r>
            <w:r w:rsidR="00557C82">
              <w:rPr>
                <w:color w:val="auto"/>
              </w:rPr>
              <w:tab/>
            </w:r>
            <w:r w:rsidR="00557C82">
              <w:rPr>
                <w:color w:val="auto"/>
              </w:rPr>
              <w:tab/>
            </w:r>
            <w:r w:rsidR="00557C82">
              <w:rPr>
                <w:color w:val="auto"/>
              </w:rPr>
              <w:tab/>
            </w:r>
            <w:r w:rsidR="00557C82" w:rsidRPr="00F91651">
              <w:rPr>
                <w:color w:val="FF0000"/>
              </w:rPr>
              <w:t>←</w:t>
            </w:r>
            <w:r w:rsidR="00557C82" w:rsidRPr="00557C82">
              <w:rPr>
                <w:color w:val="C45911" w:themeColor="accent2" w:themeShade="BF"/>
              </w:rPr>
              <w:t>同期シグナルスレッド</w:t>
            </w:r>
            <w:r w:rsidR="00557C82" w:rsidRPr="00F91651">
              <w:rPr>
                <w:color w:val="FF0000"/>
              </w:rPr>
              <w:t>終了</w:t>
            </w:r>
          </w:p>
          <w:p w14:paraId="46B06FB8" w14:textId="2761E206" w:rsidR="00317699" w:rsidRPr="00F91651" w:rsidRDefault="00317699" w:rsidP="00317699">
            <w:pPr>
              <w:pStyle w:val="3-"/>
              <w:rPr>
                <w:color w:val="FF0000"/>
              </w:rPr>
            </w:pPr>
            <w:r w:rsidRPr="00317699">
              <w:rPr>
                <w:color w:val="auto"/>
              </w:rPr>
              <w:t>- end:threadFuncWatch(</w:t>
            </w:r>
            <w:r w:rsidRPr="00557C82">
              <w:rPr>
                <w:color w:val="00B050"/>
              </w:rPr>
              <w:t>2d2de700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sidRPr="00F91651">
              <w:rPr>
                <w:color w:val="FF0000"/>
              </w:rPr>
              <w:t>←</w:t>
            </w:r>
            <w:r w:rsidR="00557C82" w:rsidRPr="00557C82">
              <w:rPr>
                <w:color w:val="00B050"/>
              </w:rPr>
              <w:t>シグナル受信バッファ監視スレッド</w:t>
            </w:r>
            <w:r w:rsidR="00557C82" w:rsidRPr="00F91651">
              <w:rPr>
                <w:color w:val="FF0000"/>
              </w:rPr>
              <w:t>終了</w:t>
            </w:r>
          </w:p>
          <w:p w14:paraId="123362ED" w14:textId="415F0BD2" w:rsidR="0036070F" w:rsidRPr="00DD51B6" w:rsidRDefault="00317699" w:rsidP="00317699">
            <w:pPr>
              <w:pStyle w:val="3-"/>
            </w:pPr>
            <w:r w:rsidRPr="00317699">
              <w:rPr>
                <w:color w:val="auto"/>
              </w:rPr>
              <w:t>- end:main(</w:t>
            </w:r>
            <w:r w:rsidRPr="00557C82">
              <w:t>2dce1720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sidRPr="00F91651">
              <w:rPr>
                <w:color w:val="FF0000"/>
              </w:rPr>
              <w:t>←</w:t>
            </w:r>
            <w:r w:rsidR="00557C82" w:rsidRPr="00557C82">
              <w:t>メインスレッド</w:t>
            </w:r>
            <w:r w:rsidR="00557C82" w:rsidRPr="00F91651">
              <w:rPr>
                <w:rFonts w:hint="eastAsia"/>
                <w:color w:val="FF0000"/>
              </w:rPr>
              <w:t>終了</w:t>
            </w:r>
          </w:p>
        </w:tc>
      </w:tr>
    </w:tbl>
    <w:p w14:paraId="54A4D55F" w14:textId="3A645609" w:rsidR="0032355E" w:rsidRPr="00DE3BF2" w:rsidRDefault="0032355E" w:rsidP="0032355E">
      <w:pPr>
        <w:pStyle w:val="aa"/>
        <w:ind w:left="447" w:firstLine="283"/>
        <w:rPr>
          <w:color w:val="FF0000"/>
        </w:rPr>
      </w:pPr>
      <w:r w:rsidRPr="00DE3BF2">
        <w:rPr>
          <w:rFonts w:hint="eastAsia"/>
          <w:color w:val="FF0000"/>
        </w:rPr>
        <w:t>↓（実行結果</w:t>
      </w:r>
      <w:r>
        <w:rPr>
          <w:rFonts w:hint="eastAsia"/>
          <w:color w:val="FF0000"/>
        </w:rPr>
        <w:t>：</w:t>
      </w:r>
      <w:r>
        <w:rPr>
          <w:rFonts w:hint="eastAsia"/>
          <w:color w:val="FF0000"/>
        </w:rPr>
        <w:t>Cygwin</w:t>
      </w:r>
      <w:r w:rsidRPr="00DE3BF2">
        <w:rPr>
          <w:rFonts w:hint="eastAsia"/>
          <w:color w:val="FF0000"/>
        </w:rPr>
        <w:t>）</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2355E" w14:paraId="0ABF0AEC" w14:textId="77777777" w:rsidTr="00E079DA">
        <w:tc>
          <w:tcPr>
            <w:tcW w:w="8494" w:type="dxa"/>
          </w:tcPr>
          <w:p w14:paraId="54ABDB06" w14:textId="77777777" w:rsidR="00F91651" w:rsidRPr="00317699" w:rsidRDefault="00317699" w:rsidP="00F91651">
            <w:pPr>
              <w:pStyle w:val="3-"/>
              <w:rPr>
                <w:color w:val="auto"/>
              </w:rPr>
            </w:pPr>
            <w:r w:rsidRPr="00317699">
              <w:rPr>
                <w:color w:val="auto"/>
              </w:rPr>
              <w:t>- begin:main(</w:t>
            </w:r>
            <w:r w:rsidRPr="00F91651">
              <w:t>80000038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sidRPr="00557C82">
              <w:rPr>
                <w:color w:val="FF0000"/>
              </w:rPr>
              <w:t>←</w:t>
            </w:r>
            <w:r w:rsidR="00F91651" w:rsidRPr="00557C82">
              <w:t>メインスレッド</w:t>
            </w:r>
            <w:r w:rsidR="00F91651" w:rsidRPr="00557C82">
              <w:rPr>
                <w:color w:val="FF0000"/>
              </w:rPr>
              <w:t>開始</w:t>
            </w:r>
          </w:p>
          <w:p w14:paraId="5D6193C5" w14:textId="31C12BF2" w:rsidR="00317699" w:rsidRPr="00317699" w:rsidRDefault="00317699" w:rsidP="00317699">
            <w:pPr>
              <w:pStyle w:val="3-"/>
              <w:rPr>
                <w:color w:val="auto"/>
              </w:rPr>
            </w:pPr>
            <w:r w:rsidRPr="00317699">
              <w:rPr>
                <w:color w:val="auto"/>
              </w:rPr>
              <w:t>- begin:threadFuncSyncSignal(</w:t>
            </w:r>
            <w:r w:rsidRPr="00F91651">
              <w:rPr>
                <w:color w:val="C45911" w:themeColor="accent2" w:themeShade="BF"/>
              </w:rPr>
              <w:t>80048308</w:t>
            </w:r>
            <w:r w:rsidRPr="00317699">
              <w:rPr>
                <w:color w:val="auto"/>
              </w:rPr>
              <w:t>) -</w:t>
            </w:r>
            <w:r w:rsidR="00F91651">
              <w:rPr>
                <w:color w:val="auto"/>
              </w:rPr>
              <w:tab/>
            </w:r>
            <w:r w:rsidR="00F91651">
              <w:rPr>
                <w:color w:val="auto"/>
              </w:rPr>
              <w:tab/>
            </w:r>
            <w:r w:rsidR="00F91651">
              <w:rPr>
                <w:color w:val="auto"/>
              </w:rPr>
              <w:tab/>
            </w:r>
            <w:r w:rsidR="00F91651" w:rsidRPr="00557C82">
              <w:rPr>
                <w:color w:val="FF0000"/>
              </w:rPr>
              <w:t>←</w:t>
            </w:r>
            <w:r w:rsidR="00F91651" w:rsidRPr="00557C82">
              <w:rPr>
                <w:color w:val="C45911" w:themeColor="accent2" w:themeShade="BF"/>
              </w:rPr>
              <w:t>同期シグナルスレッド</w:t>
            </w:r>
            <w:r w:rsidR="00F91651" w:rsidRPr="00557C82">
              <w:rPr>
                <w:color w:val="FF0000"/>
              </w:rPr>
              <w:t>開始</w:t>
            </w:r>
          </w:p>
          <w:p w14:paraId="036ECA75" w14:textId="651B3BE3" w:rsidR="00317699" w:rsidRPr="00317699" w:rsidRDefault="00317699" w:rsidP="00317699">
            <w:pPr>
              <w:pStyle w:val="3-"/>
              <w:rPr>
                <w:color w:val="auto"/>
              </w:rPr>
            </w:pPr>
            <w:r w:rsidRPr="00317699">
              <w:rPr>
                <w:color w:val="auto"/>
              </w:rPr>
              <w:t>- begin:threadFuncWatch(</w:t>
            </w:r>
            <w:r w:rsidRPr="00873F40">
              <w:rPr>
                <w:color w:val="00B050"/>
              </w:rPr>
              <w:t>80048398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00B050"/>
              </w:rPr>
              <w:t>シグナル受信バッファ監視スレッド</w:t>
            </w:r>
            <w:r w:rsidR="00F91651" w:rsidRPr="00F91651">
              <w:rPr>
                <w:color w:val="FF0000"/>
              </w:rPr>
              <w:t>終了</w:t>
            </w:r>
          </w:p>
          <w:p w14:paraId="4C598E78" w14:textId="6EF09E98" w:rsidR="00317699" w:rsidRPr="00317699" w:rsidRDefault="00317699" w:rsidP="00317699">
            <w:pPr>
              <w:pStyle w:val="3-"/>
              <w:rPr>
                <w:color w:val="auto"/>
              </w:rPr>
            </w:pPr>
            <w:r w:rsidRPr="00317699">
              <w:rPr>
                <w:color w:val="auto"/>
              </w:rPr>
              <w:t>[SIGALRM] (thread=</w:t>
            </w:r>
            <w:r w:rsidRPr="00F91651">
              <w:t>80000038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22BB72A1" w14:textId="58BE0FF7" w:rsidR="00317699" w:rsidRPr="00317699" w:rsidRDefault="00317699" w:rsidP="00317699">
            <w:pPr>
              <w:pStyle w:val="3-"/>
              <w:rPr>
                <w:color w:val="auto"/>
              </w:rPr>
            </w:pPr>
            <w:r w:rsidRPr="00317699">
              <w:rPr>
                <w:color w:val="auto"/>
              </w:rPr>
              <w:t>[</w:t>
            </w:r>
            <w:r w:rsidRPr="00873F40">
              <w:rPr>
                <w:color w:val="BF8F00" w:themeColor="accent4" w:themeShade="BF"/>
              </w:rPr>
              <w:t>SIGUSR1</w:t>
            </w:r>
            <w:r w:rsidRPr="00317699">
              <w:rPr>
                <w:color w:val="auto"/>
              </w:rPr>
              <w:t>] (thread=</w:t>
            </w:r>
            <w:r w:rsidRPr="00F91651">
              <w:t>80000038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でシグナルハンドラが起動：</w:t>
            </w:r>
            <w:r w:rsidR="00873F40" w:rsidRPr="00F91651">
              <w:rPr>
                <w:rFonts w:hint="eastAsia"/>
                <w:color w:val="BF8F00" w:themeColor="accent4" w:themeShade="BF"/>
              </w:rPr>
              <w:t>SIGUSR1</w:t>
            </w:r>
            <w:r w:rsidR="00873F40" w:rsidRPr="00557C82">
              <w:rPr>
                <w:rFonts w:hint="eastAsia"/>
                <w:color w:val="FF0000"/>
              </w:rPr>
              <w:t>受信</w:t>
            </w:r>
          </w:p>
          <w:p w14:paraId="44822897" w14:textId="77777777" w:rsidR="00873F40" w:rsidRPr="00873F40" w:rsidRDefault="00873F40" w:rsidP="00873F40">
            <w:pPr>
              <w:pStyle w:val="3-"/>
              <w:tabs>
                <w:tab w:val="clear" w:pos="3758"/>
                <w:tab w:val="left" w:pos="3905"/>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w:t>
            </w:r>
            <w:r w:rsidRPr="00873F40">
              <w:rPr>
                <w:color w:val="C45911" w:themeColor="accent2" w:themeShade="BF"/>
              </w:rPr>
              <w:t>同期シグナルスレッド</w:t>
            </w:r>
            <w:r w:rsidRPr="00873F40">
              <w:rPr>
                <w:color w:val="808080" w:themeColor="background1" w:themeShade="80"/>
              </w:rPr>
              <w:t>が対応しないシグナル）</w:t>
            </w:r>
          </w:p>
          <w:p w14:paraId="0C294696" w14:textId="77195EBA" w:rsidR="00317699" w:rsidRPr="00317699" w:rsidRDefault="00317699" w:rsidP="00873F40">
            <w:pPr>
              <w:pStyle w:val="3-"/>
              <w:rPr>
                <w:color w:val="auto"/>
              </w:rPr>
            </w:pPr>
            <w:r w:rsidRPr="00317699">
              <w:rPr>
                <w:color w:val="auto"/>
              </w:rPr>
              <w:t>[SIGALRM] (thread=</w:t>
            </w:r>
            <w:r w:rsidRPr="00F91651">
              <w:t>80000038</w:t>
            </w:r>
            <w:r w:rsidRPr="00317699">
              <w:rPr>
                <w:color w:val="auto"/>
              </w:rPr>
              <w:t>) tls=2</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26858F88" w14:textId="69002863" w:rsidR="00317699" w:rsidRDefault="00317699" w:rsidP="00317699">
            <w:pPr>
              <w:pStyle w:val="3-"/>
              <w:rPr>
                <w:color w:val="FF0000"/>
              </w:rPr>
            </w:pPr>
            <w:r w:rsidRPr="00317699">
              <w:rPr>
                <w:color w:val="auto"/>
              </w:rPr>
              <w:t>[</w:t>
            </w:r>
            <w:r w:rsidRPr="00873F40">
              <w:rPr>
                <w:color w:val="BF8F00" w:themeColor="accent4" w:themeShade="BF"/>
              </w:rPr>
              <w:t>SIGUSR2</w:t>
            </w:r>
            <w:r w:rsidRPr="00317699">
              <w:rPr>
                <w:color w:val="auto"/>
              </w:rPr>
              <w:t>] (thread=</w:t>
            </w:r>
            <w:r w:rsidRPr="00F91651">
              <w:rPr>
                <w:color w:val="C45911" w:themeColor="accent2" w:themeShade="BF"/>
              </w:rPr>
              <w:t>80048308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sidRPr="00F91651">
              <w:rPr>
                <w:rFonts w:hint="eastAsia"/>
                <w:color w:val="BF8F00" w:themeColor="accent4" w:themeShade="BF"/>
              </w:rPr>
              <w:t>SIGUS</w:t>
            </w:r>
            <w:r w:rsidR="00873F40">
              <w:rPr>
                <w:color w:val="BF8F00" w:themeColor="accent4" w:themeShade="BF"/>
              </w:rPr>
              <w:t>R2</w:t>
            </w:r>
          </w:p>
          <w:p w14:paraId="403192F3" w14:textId="6241D614" w:rsidR="00873F40" w:rsidRPr="00873F40" w:rsidRDefault="00873F40" w:rsidP="00873F40">
            <w:pPr>
              <w:pStyle w:val="3-"/>
              <w:tabs>
                <w:tab w:val="clear" w:pos="3758"/>
                <w:tab w:val="left" w:pos="3905"/>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（シグナルハンドラが対応しないシグナル）</w:t>
            </w:r>
          </w:p>
          <w:p w14:paraId="6CE0203B" w14:textId="405CCC5F" w:rsidR="00317699" w:rsidRPr="00317699" w:rsidRDefault="00317699" w:rsidP="00317699">
            <w:pPr>
              <w:pStyle w:val="3-"/>
              <w:rPr>
                <w:color w:val="auto"/>
              </w:rPr>
            </w:pPr>
            <w:r w:rsidRPr="00317699">
              <w:rPr>
                <w:color w:val="auto"/>
              </w:rPr>
              <w:t>[SIGALRM] (thread=</w:t>
            </w:r>
            <w:r w:rsidRPr="00F91651">
              <w:t>80000038</w:t>
            </w:r>
            <w:r w:rsidRPr="00317699">
              <w:rPr>
                <w:color w:val="auto"/>
              </w:rPr>
              <w:t>) tls=3</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6D4170BD" w14:textId="41CC4A19" w:rsidR="00317699" w:rsidRPr="00317699" w:rsidRDefault="00317699" w:rsidP="00317699">
            <w:pPr>
              <w:pStyle w:val="3-"/>
              <w:rPr>
                <w:color w:val="auto"/>
              </w:rPr>
            </w:pPr>
            <w:r w:rsidRPr="00317699">
              <w:rPr>
                <w:color w:val="auto"/>
              </w:rPr>
              <w:t>[</w:t>
            </w:r>
            <w:r w:rsidRPr="00873F40">
              <w:rPr>
                <w:color w:val="BF8F00" w:themeColor="accent4" w:themeShade="BF"/>
              </w:rPr>
              <w:t>SIGTSTP</w:t>
            </w:r>
            <w:r w:rsidRPr="00317699">
              <w:rPr>
                <w:color w:val="auto"/>
              </w:rPr>
              <w:t>] (thread=</w:t>
            </w:r>
            <w:r w:rsidRPr="00F91651">
              <w:rPr>
                <w:color w:val="C45911" w:themeColor="accent2" w:themeShade="BF"/>
              </w:rPr>
              <w:t>80048308</w:t>
            </w:r>
            <w:r w:rsidRPr="00317699">
              <w:rPr>
                <w:color w:val="auto"/>
              </w:rPr>
              <w:t>) tls=2</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sidRPr="00F91651">
              <w:rPr>
                <w:rFonts w:hint="eastAsia"/>
                <w:color w:val="BF8F00" w:themeColor="accent4" w:themeShade="BF"/>
              </w:rPr>
              <w:t>SIGUS</w:t>
            </w:r>
            <w:r w:rsidR="00873F40">
              <w:rPr>
                <w:color w:val="BF8F00" w:themeColor="accent4" w:themeShade="BF"/>
              </w:rPr>
              <w:t>R2</w:t>
            </w:r>
          </w:p>
          <w:p w14:paraId="35A9BE67" w14:textId="4487DAF4"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6E07A4A9" w14:textId="1FC71232" w:rsidR="00873F40" w:rsidRPr="00873F40" w:rsidRDefault="00873F40" w:rsidP="00873F40">
            <w:pPr>
              <w:pStyle w:val="3-"/>
              <w:tabs>
                <w:tab w:val="clear" w:pos="3758"/>
                <w:tab w:val="left" w:pos="3719"/>
              </w:tabs>
              <w:rPr>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028F05DD" w14:textId="3D9D9AAA" w:rsidR="00317699" w:rsidRPr="00317699" w:rsidRDefault="00317699" w:rsidP="00873F40">
            <w:pPr>
              <w:pStyle w:val="3-"/>
              <w:rPr>
                <w:color w:val="auto"/>
              </w:rPr>
            </w:pPr>
            <w:r w:rsidRPr="00317699">
              <w:rPr>
                <w:color w:val="auto"/>
              </w:rPr>
              <w:t>[SIGALRM] (thread=</w:t>
            </w:r>
            <w:r w:rsidRPr="00F91651">
              <w:t>80000038</w:t>
            </w:r>
            <w:r w:rsidRPr="00317699">
              <w:rPr>
                <w:color w:val="auto"/>
              </w:rPr>
              <w:t>) tls=4</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7A329161" w14:textId="0EF7431C" w:rsidR="00873F40" w:rsidRPr="00317699" w:rsidRDefault="00317699" w:rsidP="00873F40">
            <w:pPr>
              <w:pStyle w:val="3-"/>
              <w:rPr>
                <w:color w:val="auto"/>
              </w:rPr>
            </w:pPr>
            <w:r w:rsidRPr="00317699">
              <w:rPr>
                <w:color w:val="auto"/>
              </w:rPr>
              <w:t>[</w:t>
            </w:r>
            <w:r w:rsidRPr="00873F40">
              <w:rPr>
                <w:color w:val="BF8F00" w:themeColor="accent4" w:themeShade="BF"/>
              </w:rPr>
              <w:t>SIGCONT</w:t>
            </w:r>
            <w:r w:rsidRPr="00317699">
              <w:rPr>
                <w:color w:val="auto"/>
              </w:rPr>
              <w:t>] (thread=</w:t>
            </w:r>
            <w:r w:rsidRPr="00F91651">
              <w:rPr>
                <w:color w:val="C45911" w:themeColor="accent2" w:themeShade="BF"/>
              </w:rPr>
              <w:t>80048308</w:t>
            </w:r>
            <w:r w:rsidRPr="00317699">
              <w:rPr>
                <w:color w:val="auto"/>
              </w:rPr>
              <w:t>) tls=3</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Pr>
                <w:rFonts w:hint="eastAsia"/>
                <w:color w:val="BF8F00" w:themeColor="accent4" w:themeShade="BF"/>
              </w:rPr>
              <w:t>SIGCONT</w:t>
            </w:r>
          </w:p>
          <w:p w14:paraId="766D4738" w14:textId="77777777"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59523264" w14:textId="77777777" w:rsidR="00873F40" w:rsidRPr="00873F40" w:rsidRDefault="00873F40" w:rsidP="00873F40">
            <w:pPr>
              <w:pStyle w:val="3-"/>
              <w:tabs>
                <w:tab w:val="clear" w:pos="3758"/>
                <w:tab w:val="left" w:pos="3719"/>
              </w:tabs>
              <w:rPr>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1C2160E5" w14:textId="41641AB1" w:rsidR="00317699" w:rsidRPr="00317699" w:rsidRDefault="00873F40" w:rsidP="00873F40">
            <w:pPr>
              <w:pStyle w:val="3-"/>
              <w:rPr>
                <w:color w:val="auto"/>
              </w:rPr>
            </w:pPr>
            <w:r w:rsidRPr="00317699">
              <w:rPr>
                <w:color w:val="auto"/>
              </w:rPr>
              <w:t xml:space="preserve"> </w:t>
            </w:r>
            <w:r w:rsidR="00317699" w:rsidRPr="00317699">
              <w:rPr>
                <w:color w:val="auto"/>
              </w:rPr>
              <w:t>[SIGALRM] (thread=</w:t>
            </w:r>
            <w:r w:rsidR="00317699" w:rsidRPr="00F91651">
              <w:t>80000038</w:t>
            </w:r>
            <w:r w:rsidR="00317699" w:rsidRPr="00317699">
              <w:rPr>
                <w:color w:val="auto"/>
              </w:rPr>
              <w:t>) tls=5</w:t>
            </w:r>
            <w:r>
              <w:rPr>
                <w:color w:val="auto"/>
              </w:rPr>
              <w:tab/>
            </w:r>
            <w:r>
              <w:rPr>
                <w:color w:val="auto"/>
              </w:rPr>
              <w:tab/>
            </w:r>
            <w:r>
              <w:rPr>
                <w:color w:val="auto"/>
              </w:rPr>
              <w:tab/>
            </w:r>
            <w:r>
              <w:rPr>
                <w:color w:val="auto"/>
              </w:rPr>
              <w:tab/>
            </w:r>
            <w:r w:rsidRPr="00557C82">
              <w:rPr>
                <w:color w:val="FF0000"/>
              </w:rPr>
              <w:t>←</w:t>
            </w:r>
            <w:r w:rsidRPr="00557C82">
              <w:t>メインスレッド</w:t>
            </w:r>
            <w:r w:rsidRPr="00557C82">
              <w:rPr>
                <w:color w:val="FF0000"/>
              </w:rPr>
              <w:t>でアラームが起動</w:t>
            </w:r>
          </w:p>
          <w:p w14:paraId="478EFAEC" w14:textId="0AC6920F" w:rsidR="00317699" w:rsidRPr="00317699" w:rsidRDefault="00317699" w:rsidP="00317699">
            <w:pPr>
              <w:pStyle w:val="3-"/>
              <w:rPr>
                <w:color w:val="auto"/>
              </w:rPr>
            </w:pPr>
            <w:r w:rsidRPr="00317699">
              <w:rPr>
                <w:color w:val="auto"/>
              </w:rPr>
              <w:t>[</w:t>
            </w:r>
            <w:r w:rsidRPr="00873F40">
              <w:rPr>
                <w:color w:val="BF8F00" w:themeColor="accent4" w:themeShade="BF"/>
              </w:rPr>
              <w:t>SIGQUIT</w:t>
            </w:r>
            <w:r w:rsidRPr="00317699">
              <w:rPr>
                <w:color w:val="auto"/>
              </w:rPr>
              <w:t>] (thread=</w:t>
            </w:r>
            <w:r w:rsidRPr="00F91651">
              <w:rPr>
                <w:color w:val="C45911" w:themeColor="accent2" w:themeShade="BF"/>
              </w:rPr>
              <w:t>80048308</w:t>
            </w:r>
            <w:r w:rsidRPr="00317699">
              <w:rPr>
                <w:color w:val="auto"/>
              </w:rPr>
              <w:t>) tls=4</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Pr>
                <w:rFonts w:hint="eastAsia"/>
                <w:color w:val="BF8F00" w:themeColor="accent4" w:themeShade="BF"/>
              </w:rPr>
              <w:t>SIGQUIT</w:t>
            </w:r>
          </w:p>
          <w:p w14:paraId="47BC7C28" w14:textId="77777777"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24F3D563" w14:textId="77777777" w:rsidR="00873F40" w:rsidRPr="00873F40" w:rsidRDefault="00873F40" w:rsidP="00873F40">
            <w:pPr>
              <w:pStyle w:val="3-"/>
              <w:tabs>
                <w:tab w:val="clear" w:pos="3758"/>
                <w:tab w:val="left" w:pos="3719"/>
              </w:tabs>
              <w:rPr>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533CFF62" w14:textId="394DFC0D" w:rsidR="00317699" w:rsidRPr="00317699" w:rsidRDefault="00873F40" w:rsidP="00873F40">
            <w:pPr>
              <w:pStyle w:val="3-"/>
              <w:rPr>
                <w:color w:val="auto"/>
              </w:rPr>
            </w:pPr>
            <w:r w:rsidRPr="00317699">
              <w:rPr>
                <w:color w:val="auto"/>
              </w:rPr>
              <w:t xml:space="preserve"> </w:t>
            </w:r>
            <w:r w:rsidR="00317699" w:rsidRPr="00317699">
              <w:rPr>
                <w:color w:val="auto"/>
              </w:rPr>
              <w:t>[SIGALRM] (thread=</w:t>
            </w:r>
            <w:r w:rsidR="00317699" w:rsidRPr="00F91651">
              <w:t>80000038</w:t>
            </w:r>
            <w:r w:rsidR="00317699" w:rsidRPr="00317699">
              <w:rPr>
                <w:color w:val="auto"/>
              </w:rPr>
              <w:t>) tls=6</w:t>
            </w:r>
            <w:r>
              <w:rPr>
                <w:color w:val="auto"/>
              </w:rPr>
              <w:tab/>
            </w:r>
            <w:r>
              <w:rPr>
                <w:color w:val="auto"/>
              </w:rPr>
              <w:tab/>
            </w:r>
            <w:r>
              <w:rPr>
                <w:color w:val="auto"/>
              </w:rPr>
              <w:tab/>
            </w:r>
            <w:r>
              <w:rPr>
                <w:color w:val="auto"/>
              </w:rPr>
              <w:tab/>
            </w:r>
            <w:r w:rsidRPr="00557C82">
              <w:rPr>
                <w:color w:val="FF0000"/>
              </w:rPr>
              <w:t>←</w:t>
            </w:r>
            <w:r w:rsidRPr="00557C82">
              <w:t>メインスレッド</w:t>
            </w:r>
            <w:r w:rsidRPr="00557C82">
              <w:rPr>
                <w:color w:val="FF0000"/>
              </w:rPr>
              <w:t>でアラームが起動</w:t>
            </w:r>
          </w:p>
          <w:p w14:paraId="661E2FA9" w14:textId="362C3846" w:rsidR="00317699" w:rsidRPr="00317699" w:rsidRDefault="00317699" w:rsidP="00317699">
            <w:pPr>
              <w:pStyle w:val="3-"/>
              <w:rPr>
                <w:color w:val="auto"/>
              </w:rPr>
            </w:pPr>
            <w:r w:rsidRPr="00317699">
              <w:rPr>
                <w:color w:val="auto"/>
              </w:rPr>
              <w:t>[</w:t>
            </w:r>
            <w:r w:rsidRPr="00873F40">
              <w:rPr>
                <w:color w:val="BF8F00" w:themeColor="accent4" w:themeShade="BF"/>
              </w:rPr>
              <w:t>SIGINT</w:t>
            </w:r>
            <w:r w:rsidRPr="00317699">
              <w:rPr>
                <w:color w:val="auto"/>
              </w:rPr>
              <w:t>] (thread=</w:t>
            </w:r>
            <w:r w:rsidRPr="00F91651">
              <w:t>80000038</w:t>
            </w:r>
            <w:r w:rsidRPr="00317699">
              <w:rPr>
                <w:color w:val="auto"/>
              </w:rPr>
              <w:t>) tls=6</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でシグナルハンドラが起動：</w:t>
            </w:r>
            <w:r w:rsidR="00873F40" w:rsidRPr="00F91651">
              <w:rPr>
                <w:rFonts w:hint="eastAsia"/>
                <w:color w:val="BF8F00" w:themeColor="accent4" w:themeShade="BF"/>
              </w:rPr>
              <w:t>SIG</w:t>
            </w:r>
            <w:r w:rsidR="00873F40">
              <w:rPr>
                <w:rFonts w:hint="eastAsia"/>
                <w:color w:val="BF8F00" w:themeColor="accent4" w:themeShade="BF"/>
              </w:rPr>
              <w:t>INT</w:t>
            </w:r>
            <w:r w:rsidR="00873F40" w:rsidRPr="00557C82">
              <w:rPr>
                <w:rFonts w:hint="eastAsia"/>
                <w:color w:val="FF0000"/>
              </w:rPr>
              <w:t>受信</w:t>
            </w:r>
          </w:p>
          <w:p w14:paraId="2F17572A" w14:textId="4F146904" w:rsidR="00317699" w:rsidRPr="00317699" w:rsidRDefault="00317699" w:rsidP="00317699">
            <w:pPr>
              <w:pStyle w:val="3-"/>
              <w:rPr>
                <w:color w:val="auto"/>
              </w:rPr>
            </w:pPr>
            <w:r w:rsidRPr="00317699">
              <w:rPr>
                <w:color w:val="auto"/>
              </w:rPr>
              <w:t>sendSyncSignal:[SIGTRAP] (thread=</w:t>
            </w:r>
            <w:r w:rsidRPr="00873F40">
              <w:rPr>
                <w:color w:val="00B050"/>
              </w:rPr>
              <w:t>80048398</w:t>
            </w:r>
            <w:r w:rsidRPr="00317699">
              <w:rPr>
                <w:color w:val="auto"/>
              </w:rPr>
              <w:t>) tls=0</w:t>
            </w:r>
            <w:r w:rsidR="00873F40">
              <w:rPr>
                <w:color w:val="auto"/>
              </w:rPr>
              <w:tab/>
            </w:r>
            <w:r w:rsidR="00873F40">
              <w:rPr>
                <w:color w:val="auto"/>
              </w:rPr>
              <w:tab/>
            </w:r>
            <w:r w:rsidR="00873F40" w:rsidRPr="00557C82">
              <w:rPr>
                <w:color w:val="FF0000"/>
              </w:rPr>
              <w:t>←</w:t>
            </w:r>
            <w:r w:rsidR="00873F40" w:rsidRPr="00557C82">
              <w:rPr>
                <w:color w:val="00B050"/>
              </w:rPr>
              <w:t>シグナル受信バッファ監視スレッド</w:t>
            </w:r>
            <w:r w:rsidR="00873F40" w:rsidRPr="00557C82">
              <w:rPr>
                <w:color w:val="FF0000"/>
              </w:rPr>
              <w:t>から、</w:t>
            </w:r>
          </w:p>
          <w:p w14:paraId="2D77A7E5" w14:textId="62341854" w:rsidR="00317699" w:rsidRPr="00317699" w:rsidRDefault="00317699" w:rsidP="00317699">
            <w:pPr>
              <w:pStyle w:val="3-"/>
              <w:rPr>
                <w:color w:val="auto"/>
              </w:rPr>
            </w:pPr>
            <w:r w:rsidRPr="00317699">
              <w:rPr>
                <w:color w:val="auto"/>
              </w:rPr>
              <w:t>[</w:t>
            </w:r>
            <w:r w:rsidRPr="00873F40">
              <w:rPr>
                <w:color w:val="BF8F00" w:themeColor="accent4" w:themeShade="BF"/>
              </w:rPr>
              <w:t>SIGTRAP</w:t>
            </w:r>
            <w:r w:rsidRPr="00317699">
              <w:rPr>
                <w:color w:val="auto"/>
              </w:rPr>
              <w:t>] (thread=</w:t>
            </w:r>
            <w:r w:rsidRPr="00873F40">
              <w:rPr>
                <w:color w:val="C45911" w:themeColor="accent2" w:themeShade="BF"/>
              </w:rPr>
              <w:t>80048308</w:t>
            </w:r>
            <w:r w:rsidRPr="00317699">
              <w:rPr>
                <w:color w:val="auto"/>
              </w:rPr>
              <w:t>) tls=5</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Pr>
                <w:color w:val="auto"/>
              </w:rPr>
              <w:t xml:space="preserve">　</w:t>
            </w:r>
            <w:r w:rsidR="00873F40" w:rsidRPr="00557C82">
              <w:rPr>
                <w:color w:val="C45911" w:themeColor="accent2" w:themeShade="BF"/>
              </w:rPr>
              <w:t>同期シグナルスレッド</w:t>
            </w:r>
            <w:r w:rsidR="00873F40" w:rsidRPr="00557C82">
              <w:rPr>
                <w:color w:val="FF0000"/>
              </w:rPr>
              <w:t>に</w:t>
            </w:r>
            <w:r w:rsidR="00873F40">
              <w:rPr>
                <w:rFonts w:hint="eastAsia"/>
                <w:color w:val="FF0000"/>
              </w:rPr>
              <w:t xml:space="preserve"> </w:t>
            </w:r>
            <w:r w:rsidR="00873F40" w:rsidRPr="00F91651">
              <w:rPr>
                <w:color w:val="BF8F00" w:themeColor="accent4" w:themeShade="BF"/>
              </w:rPr>
              <w:t>SIG</w:t>
            </w:r>
            <w:r w:rsidR="00873F40">
              <w:rPr>
                <w:color w:val="BF8F00" w:themeColor="accent4" w:themeShade="BF"/>
              </w:rPr>
              <w:t xml:space="preserve">TRAP </w:t>
            </w:r>
            <w:r w:rsidR="00873F40" w:rsidRPr="00F91651">
              <w:rPr>
                <w:color w:val="FF0000"/>
              </w:rPr>
              <w:t>として</w:t>
            </w:r>
            <w:r w:rsidR="00873F40" w:rsidRPr="00557C82">
              <w:rPr>
                <w:color w:val="FF0000"/>
              </w:rPr>
              <w:t>をリレー</w:t>
            </w:r>
          </w:p>
          <w:p w14:paraId="6270DA86" w14:textId="6DB10FD3" w:rsidR="00317699" w:rsidRPr="00317699" w:rsidRDefault="00317699" w:rsidP="00317699">
            <w:pPr>
              <w:pStyle w:val="3-"/>
              <w:rPr>
                <w:color w:val="auto"/>
              </w:rPr>
            </w:pPr>
            <w:r w:rsidRPr="00317699">
              <w:rPr>
                <w:color w:val="auto"/>
              </w:rPr>
              <w:t>- end:threadFuncSyncSignal(</w:t>
            </w:r>
            <w:r w:rsidRPr="00873F40">
              <w:rPr>
                <w:color w:val="C45911" w:themeColor="accent2" w:themeShade="BF"/>
              </w:rPr>
              <w:t>80048308</w:t>
            </w:r>
            <w:r w:rsidRPr="00317699">
              <w:rPr>
                <w:color w:val="auto"/>
              </w:rPr>
              <w:t>) -</w:t>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C45911" w:themeColor="accent2" w:themeShade="BF"/>
              </w:rPr>
              <w:t>同期シグナルスレッド</w:t>
            </w:r>
            <w:r w:rsidR="00F91651" w:rsidRPr="00F91651">
              <w:rPr>
                <w:color w:val="FF0000"/>
              </w:rPr>
              <w:t>終了</w:t>
            </w:r>
          </w:p>
          <w:p w14:paraId="1E7C3AD2" w14:textId="3267ADB6" w:rsidR="00317699" w:rsidRPr="00317699" w:rsidRDefault="00317699" w:rsidP="00317699">
            <w:pPr>
              <w:pStyle w:val="3-"/>
              <w:rPr>
                <w:color w:val="auto"/>
              </w:rPr>
            </w:pPr>
            <w:r w:rsidRPr="00317699">
              <w:rPr>
                <w:color w:val="auto"/>
              </w:rPr>
              <w:t>- end:threadFuncWatch(</w:t>
            </w:r>
            <w:r w:rsidRPr="00873F40">
              <w:rPr>
                <w:color w:val="00B050"/>
              </w:rPr>
              <w:t>80048398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00B050"/>
              </w:rPr>
              <w:t>シグナル受信バッファ監視スレッド</w:t>
            </w:r>
            <w:r w:rsidR="00F91651" w:rsidRPr="00F91651">
              <w:rPr>
                <w:color w:val="FF0000"/>
              </w:rPr>
              <w:t>終了</w:t>
            </w:r>
          </w:p>
          <w:p w14:paraId="529A7673" w14:textId="30B47E48" w:rsidR="0032355E" w:rsidRPr="00DD51B6" w:rsidRDefault="00317699" w:rsidP="00317699">
            <w:pPr>
              <w:pStyle w:val="3-"/>
            </w:pPr>
            <w:r w:rsidRPr="00317699">
              <w:rPr>
                <w:color w:val="auto"/>
              </w:rPr>
              <w:t>- end:main(</w:t>
            </w:r>
            <w:r w:rsidRPr="00F91651">
              <w:t>80000038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t>メインスレッド</w:t>
            </w:r>
            <w:r w:rsidR="00F91651" w:rsidRPr="00F91651">
              <w:rPr>
                <w:rFonts w:hint="eastAsia"/>
                <w:color w:val="FF0000"/>
              </w:rPr>
              <w:t>終了</w:t>
            </w:r>
          </w:p>
        </w:tc>
      </w:tr>
    </w:tbl>
    <w:p w14:paraId="04901843" w14:textId="54804F61" w:rsidR="00E079DA" w:rsidRDefault="00E079DA" w:rsidP="00E079DA">
      <w:pPr>
        <w:pStyle w:val="3"/>
      </w:pPr>
      <w:bookmarkStart w:id="147" w:name="_Toc379553590"/>
      <w:r>
        <w:rPr>
          <w:rFonts w:hint="eastAsia"/>
        </w:rPr>
        <w:lastRenderedPageBreak/>
        <w:t>【用語解説】</w:t>
      </w:r>
      <w:r>
        <w:t>リエントラント</w:t>
      </w:r>
      <w:bookmarkEnd w:id="147"/>
      <w:r w:rsidR="00F12475">
        <w:fldChar w:fldCharType="begin"/>
      </w:r>
      <w:r w:rsidR="00F12475">
        <w:instrText xml:space="preserve"> XE "</w:instrText>
      </w:r>
      <w:r w:rsidR="00F12475">
        <w:rPr>
          <w:rFonts w:hint="eastAsia"/>
        </w:rPr>
        <w:instrText>リエントラント</w:instrText>
      </w:r>
      <w:r w:rsidR="00F12475">
        <w:instrText>" \y “</w:instrText>
      </w:r>
      <w:r w:rsidR="00F12475">
        <w:rPr>
          <w:rFonts w:hint="eastAsia"/>
        </w:rPr>
        <w:instrText>りえんとらんと</w:instrText>
      </w:r>
      <w:r w:rsidR="00F12475">
        <w:instrText xml:space="preserve">” </w:instrText>
      </w:r>
      <w:r w:rsidR="00F12475">
        <w:fldChar w:fldCharType="end"/>
      </w:r>
    </w:p>
    <w:p w14:paraId="29942C3C" w14:textId="3713D284" w:rsidR="00E079DA" w:rsidRDefault="00E079DA" w:rsidP="00E079DA">
      <w:pPr>
        <w:pStyle w:val="aa"/>
        <w:ind w:left="447" w:firstLine="283"/>
      </w:pPr>
      <w:r>
        <w:rPr>
          <w:rFonts w:hint="eastAsia"/>
        </w:rPr>
        <w:t>「リエントラント」（</w:t>
      </w:r>
      <w:r>
        <w:rPr>
          <w:rFonts w:hint="eastAsia"/>
        </w:rPr>
        <w:t>reentrant</w:t>
      </w:r>
      <w:r>
        <w:rPr>
          <w:rFonts w:hint="eastAsia"/>
        </w:rPr>
        <w:t>）とは「再入可能」という意味である。</w:t>
      </w:r>
    </w:p>
    <w:p w14:paraId="1D0A9F66" w14:textId="7C19AE5F" w:rsidR="00E079DA" w:rsidRDefault="00E079DA" w:rsidP="00E079DA">
      <w:pPr>
        <w:pStyle w:val="aa"/>
        <w:ind w:left="447" w:firstLine="283"/>
      </w:pPr>
      <w:r>
        <w:rPr>
          <w:rFonts w:hint="eastAsia"/>
        </w:rPr>
        <w:t>割り込み処理後に元の処理に戻っても</w:t>
      </w:r>
      <w:r w:rsidR="00E301B6">
        <w:rPr>
          <w:rFonts w:hint="eastAsia"/>
        </w:rPr>
        <w:t>問題を起こさない「割り込みセーフ</w:t>
      </w:r>
      <w:r w:rsidR="00E301B6">
        <w:t>」な</w:t>
      </w:r>
      <w:r w:rsidR="00E301B6">
        <w:rPr>
          <w:rFonts w:hint="eastAsia"/>
        </w:rPr>
        <w:t>プログラムの意味である。</w:t>
      </w:r>
    </w:p>
    <w:p w14:paraId="20904A68" w14:textId="6E612CA5" w:rsidR="00E301B6" w:rsidRDefault="00E301B6" w:rsidP="00E301B6">
      <w:pPr>
        <w:pStyle w:val="aa"/>
        <w:spacing w:beforeLines="50" w:before="180"/>
        <w:ind w:left="447" w:firstLine="283"/>
      </w:pPr>
      <w:r>
        <w:t>マルチスレッド環境下で、メインスレッド以外のスレッドで実行しても問題のないプログラム</w:t>
      </w:r>
      <w:r w:rsidR="00140341">
        <w:t>のこと</w:t>
      </w:r>
      <w:r>
        <w:t>を「スレッドセーフ」と呼ぶ。それに対して、割り込み処理で実行しても問題のないプログラム</w:t>
      </w:r>
      <w:r w:rsidR="00140341">
        <w:t>のことを</w:t>
      </w:r>
      <w:r>
        <w:t>「リエントラント」と呼ぶ。</w:t>
      </w:r>
    </w:p>
    <w:p w14:paraId="6497E06D" w14:textId="2DE545E4" w:rsidR="00140341" w:rsidRDefault="00140341" w:rsidP="00E301B6">
      <w:pPr>
        <w:pStyle w:val="aa"/>
        <w:spacing w:beforeLines="50" w:before="180"/>
        <w:ind w:left="447" w:firstLine="283"/>
      </w:pPr>
      <w:r>
        <w:t>メモリ確保やファイルアクセスなどの「非割り込みセーフ」な処理や、他の処理が使用するグローバル変数を更新するような処理があると「リエントラント」な処理ではなくなる。</w:t>
      </w:r>
    </w:p>
    <w:p w14:paraId="20FA9A6C" w14:textId="457E475D" w:rsidR="00140341" w:rsidRDefault="00140341" w:rsidP="00E301B6">
      <w:pPr>
        <w:pStyle w:val="aa"/>
        <w:spacing w:beforeLines="50" w:before="180"/>
        <w:ind w:left="447" w:firstLine="283"/>
      </w:pPr>
      <w:r>
        <w:t>なお、「リエントラント」の定義は、シングルスレッドプログラミング環境が起源である。</w:t>
      </w:r>
    </w:p>
    <w:p w14:paraId="4FB7166A" w14:textId="22FB420E" w:rsidR="002A01F2" w:rsidRDefault="002A01F2" w:rsidP="00140341">
      <w:pPr>
        <w:pStyle w:val="aa"/>
        <w:spacing w:beforeLines="50" w:before="180"/>
        <w:ind w:left="447" w:firstLine="283"/>
      </w:pPr>
      <w:r>
        <w:t>処理中に</w:t>
      </w:r>
      <w:r w:rsidR="00140341">
        <w:t>ロックを行うスレッドセーフな処理も、リエントラントにはならないので注意が必要である。</w:t>
      </w:r>
    </w:p>
    <w:p w14:paraId="5CEB5A9C" w14:textId="2D353E86" w:rsidR="00140341" w:rsidRDefault="002A01F2" w:rsidP="002A01F2">
      <w:pPr>
        <w:pStyle w:val="aa"/>
        <w:ind w:left="447" w:firstLine="283"/>
      </w:pPr>
      <w:r>
        <w:t>ロック中のスレッドで割り込みが発生して、その割り込み処理の中でスレッドセーフな処理を呼び出し、またロックを取得しようとするとデッドロックが起きてしまう。スレッドセーフでかつリエントラントな処理とするには、ロックの前後でさらに割り込みの禁止／許可を行う必要も</w:t>
      </w:r>
      <w:r w:rsidR="00AD6682">
        <w:t>ある。</w:t>
      </w:r>
    </w:p>
    <w:p w14:paraId="7907E48D" w14:textId="10676AAC" w:rsidR="002A01F2" w:rsidRDefault="002A01F2" w:rsidP="002A01F2">
      <w:pPr>
        <w:pStyle w:val="aa"/>
        <w:spacing w:beforeLines="50" w:before="180"/>
        <w:ind w:left="447" w:firstLine="283"/>
      </w:pPr>
      <w:r>
        <w:t>割り込みは旧来からの技術ではあるが、非常に扱いにくい。</w:t>
      </w:r>
      <w:r>
        <w:t>OS</w:t>
      </w:r>
      <w:r>
        <w:t>の内部などでは頻繁に活用されているものの、よほど効果的な場面</w:t>
      </w:r>
      <w:r w:rsidR="00AD6682">
        <w:t>でもない限りは安易に用いないほうが良い。マルチスレッドが最適な状態になるように注力するためにも、リエントラントな処理は不要な状態が望ましい。</w:t>
      </w:r>
    </w:p>
    <w:p w14:paraId="51734687" w14:textId="5CC80ED6" w:rsidR="00E27A02" w:rsidRDefault="00E27A02" w:rsidP="00E27A02">
      <w:pPr>
        <w:pStyle w:val="1"/>
      </w:pPr>
      <w:bookmarkStart w:id="148" w:name="_Toc379553591"/>
      <w:r>
        <w:rPr>
          <w:rFonts w:hint="eastAsia"/>
        </w:rPr>
        <w:t>マルチスレッドで起こ</w:t>
      </w:r>
      <w:r w:rsidR="00394B92">
        <w:rPr>
          <w:rFonts w:hint="eastAsia"/>
        </w:rPr>
        <w:t>り得る</w:t>
      </w:r>
      <w:r>
        <w:rPr>
          <w:rFonts w:hint="eastAsia"/>
        </w:rPr>
        <w:t>問題</w:t>
      </w:r>
      <w:r w:rsidR="003F1DF2">
        <w:rPr>
          <w:rFonts w:hint="eastAsia"/>
        </w:rPr>
        <w:t>②</w:t>
      </w:r>
      <w:bookmarkEnd w:id="148"/>
    </w:p>
    <w:p w14:paraId="7255C0DC" w14:textId="1C132B57" w:rsidR="004C540B" w:rsidRDefault="004C540B" w:rsidP="00FB0614">
      <w:pPr>
        <w:pStyle w:val="a8"/>
        <w:keepNext/>
        <w:keepLines/>
        <w:widowControl/>
        <w:ind w:firstLine="283"/>
      </w:pPr>
      <w:r>
        <w:t>ここまで</w:t>
      </w:r>
      <w:r w:rsidR="004114D3">
        <w:t>は</w:t>
      </w:r>
      <w:r>
        <w:t>、同期の不備によって起こる問題と、それを解決する同期の手法を説明した。</w:t>
      </w:r>
    </w:p>
    <w:p w14:paraId="2AA2A89B" w14:textId="68CA5FE8" w:rsidR="004C540B" w:rsidRPr="004C540B" w:rsidRDefault="004C540B" w:rsidP="00FB0614">
      <w:pPr>
        <w:pStyle w:val="a8"/>
        <w:keepNext/>
        <w:keepLines/>
        <w:widowControl/>
        <w:ind w:firstLine="283"/>
      </w:pPr>
      <w:r>
        <w:t>ここからは、その同期によって起こる問題を説明する。</w:t>
      </w:r>
    </w:p>
    <w:p w14:paraId="010334C1" w14:textId="0323C0B8" w:rsidR="00E27A02" w:rsidRDefault="00E27A02" w:rsidP="00E27A02">
      <w:pPr>
        <w:pStyle w:val="2"/>
      </w:pPr>
      <w:bookmarkStart w:id="149" w:name="_Toc379553592"/>
      <w:r>
        <w:rPr>
          <w:rFonts w:hint="eastAsia"/>
        </w:rPr>
        <w:t>デッドロック</w:t>
      </w:r>
      <w:bookmarkEnd w:id="149"/>
      <w:r w:rsidR="00F12475">
        <w:fldChar w:fldCharType="begin"/>
      </w:r>
      <w:r w:rsidR="00F12475">
        <w:instrText xml:space="preserve"> XE "</w:instrText>
      </w:r>
      <w:r w:rsidR="00F12475">
        <w:rPr>
          <w:rFonts w:hint="eastAsia"/>
        </w:rPr>
        <w:instrText>デッドロック</w:instrText>
      </w:r>
      <w:r w:rsidR="00F12475">
        <w:instrText>" \y “</w:instrText>
      </w:r>
      <w:r w:rsidR="00F12475">
        <w:rPr>
          <w:rFonts w:hint="eastAsia"/>
        </w:rPr>
        <w:instrText>でっどろっく</w:instrText>
      </w:r>
      <w:r w:rsidR="00F12475">
        <w:instrText xml:space="preserve">” </w:instrText>
      </w:r>
      <w:r w:rsidR="00F12475">
        <w:fldChar w:fldCharType="end"/>
      </w:r>
    </w:p>
    <w:p w14:paraId="26727615" w14:textId="19BADA38" w:rsidR="004114D3" w:rsidRDefault="004114D3" w:rsidP="00E27A02">
      <w:pPr>
        <w:pStyle w:val="a9"/>
        <w:ind w:firstLine="283"/>
      </w:pPr>
      <w:r>
        <w:t>「デッドロック」とは、その名の通り「死んだロック」のこと。解放される見込みがないロックのことである。</w:t>
      </w:r>
    </w:p>
    <w:p w14:paraId="5D254A7A" w14:textId="1DEC6412" w:rsidR="004C540B" w:rsidRDefault="004114D3" w:rsidP="00E27A02">
      <w:pPr>
        <w:pStyle w:val="a9"/>
        <w:ind w:firstLine="283"/>
      </w:pPr>
      <w:r>
        <w:lastRenderedPageBreak/>
        <w:t>デッドロックは</w:t>
      </w:r>
      <w:r w:rsidR="004C540B">
        <w:t>マルチスレッドプログラミングで</w:t>
      </w:r>
      <w:r>
        <w:t>最も</w:t>
      </w:r>
      <w:r w:rsidR="004C540B">
        <w:t>典型的な問題</w:t>
      </w:r>
      <w:r>
        <w:t>の一つ</w:t>
      </w:r>
      <w:r w:rsidR="004C540B">
        <w:t>。</w:t>
      </w:r>
    </w:p>
    <w:p w14:paraId="1893AE42" w14:textId="6AD2535D" w:rsidR="00E27A02" w:rsidRDefault="004114D3" w:rsidP="00E27A02">
      <w:pPr>
        <w:pStyle w:val="3"/>
      </w:pPr>
      <w:bookmarkStart w:id="150" w:name="_Toc379553593"/>
      <w:r>
        <w:rPr>
          <w:rFonts w:hint="eastAsia"/>
        </w:rPr>
        <w:t>【問題】</w:t>
      </w:r>
      <w:r w:rsidR="00E27A02">
        <w:rPr>
          <w:rFonts w:hint="eastAsia"/>
        </w:rPr>
        <w:t>相互ロック</w:t>
      </w:r>
      <w:bookmarkEnd w:id="150"/>
    </w:p>
    <w:p w14:paraId="7490EC05" w14:textId="66DF7BF3" w:rsidR="00E27A02" w:rsidRDefault="004114D3" w:rsidP="004114D3">
      <w:pPr>
        <w:pStyle w:val="aa"/>
        <w:keepNext/>
        <w:widowControl/>
        <w:ind w:left="447" w:firstLine="283"/>
      </w:pPr>
      <w:r>
        <w:t>二つのロックを用いてスレッドが互いにロック</w:t>
      </w:r>
      <w:r w:rsidR="007C0D7F">
        <w:t>を取得</w:t>
      </w:r>
      <w:r>
        <w:t>し合うことで、スレッドが動かなくなってしまう問題である。</w:t>
      </w:r>
    </w:p>
    <w:p w14:paraId="10C7CC9A" w14:textId="2E04BB6F" w:rsidR="004114D3" w:rsidRDefault="0010236F" w:rsidP="00E27A02">
      <w:pPr>
        <w:pStyle w:val="aa"/>
        <w:ind w:left="447" w:firstLine="283"/>
      </w:pPr>
      <w:r>
        <w:object w:dxaOrig="6691" w:dyaOrig="5851" w14:anchorId="3E312E44">
          <v:shape id="_x0000_i1040" type="#_x0000_t75" style="width:283.4pt;height:247.7pt;mso-position-vertical:absolute" o:ole="">
            <v:imagedata r:id="rId50" o:title=""/>
          </v:shape>
          <o:OLEObject Type="Embed" ProgID="Visio.Drawing.15" ShapeID="_x0000_i1040" DrawAspect="Content" ObjectID="_1453296066" r:id="rId51"/>
        </w:object>
      </w:r>
    </w:p>
    <w:p w14:paraId="2F2F6FF1" w14:textId="0D5ACC5B" w:rsidR="004114D3" w:rsidRDefault="004114D3" w:rsidP="004114D3">
      <w:pPr>
        <w:pStyle w:val="3"/>
      </w:pPr>
      <w:bookmarkStart w:id="151" w:name="_Toc379553594"/>
      <w:r>
        <w:rPr>
          <w:rFonts w:hint="eastAsia"/>
        </w:rPr>
        <w:t>【解決策】相互ロック</w:t>
      </w:r>
      <w:bookmarkEnd w:id="151"/>
    </w:p>
    <w:p w14:paraId="49E64226" w14:textId="79389D32" w:rsidR="004114D3" w:rsidRDefault="00086303" w:rsidP="00086303">
      <w:pPr>
        <w:pStyle w:val="aa"/>
        <w:keepNext/>
        <w:keepLines/>
        <w:widowControl/>
        <w:ind w:left="447" w:firstLine="283"/>
      </w:pPr>
      <w:r>
        <w:t>上記の例ではっきりとした問題なのは、ロック取得の順序が二つの処理で異なっていることである</w:t>
      </w:r>
      <w:r w:rsidR="004114D3">
        <w:t>。</w:t>
      </w:r>
    </w:p>
    <w:p w14:paraId="398879FD" w14:textId="544C3923" w:rsidR="00086303" w:rsidRDefault="00086303" w:rsidP="00086303">
      <w:pPr>
        <w:pStyle w:val="affff8"/>
        <w:keepNext/>
        <w:keepLines/>
        <w:widowControl/>
      </w:pPr>
      <w:r>
        <w:rPr>
          <w:rFonts w:hint="eastAsia"/>
        </w:rPr>
        <w:t>スレッド</w:t>
      </w:r>
      <w:r>
        <w:rPr>
          <w:rFonts w:hint="eastAsia"/>
        </w:rPr>
        <w:t>A</w:t>
      </w:r>
      <w:r>
        <w:t xml:space="preserve"> </w:t>
      </w:r>
      <w:r>
        <w:tab/>
      </w:r>
      <w:r>
        <w:tab/>
      </w:r>
      <w:r w:rsidRPr="0097489B">
        <w:rPr>
          <w:rFonts w:hint="eastAsia"/>
          <w:color w:val="FF0000"/>
        </w:rPr>
        <w:t>①</w:t>
      </w:r>
      <w:r>
        <w:rPr>
          <w:rFonts w:hint="eastAsia"/>
        </w:rPr>
        <w:t xml:space="preserve">のロック取得　</w:t>
      </w:r>
      <w:r w:rsidRPr="0097489B">
        <w:rPr>
          <w:rFonts w:hint="eastAsia"/>
          <w:color w:val="FF0000"/>
        </w:rPr>
        <w:t>→</w:t>
      </w:r>
      <w:r>
        <w:rPr>
          <w:rFonts w:hint="eastAsia"/>
        </w:rPr>
        <w:t xml:space="preserve">　</w:t>
      </w:r>
      <w:r w:rsidRPr="0097489B">
        <w:rPr>
          <w:rFonts w:hint="eastAsia"/>
          <w:color w:val="FF0000"/>
        </w:rPr>
        <w:t>②</w:t>
      </w:r>
      <w:r>
        <w:rPr>
          <w:rFonts w:hint="eastAsia"/>
        </w:rPr>
        <w:t>のロックを取得　の処理順序</w:t>
      </w:r>
    </w:p>
    <w:p w14:paraId="21E1C1FB" w14:textId="6141F827" w:rsidR="00086303" w:rsidRDefault="00086303" w:rsidP="00086303">
      <w:pPr>
        <w:pStyle w:val="affff8"/>
        <w:keepNext/>
        <w:keepLines/>
        <w:widowControl/>
      </w:pPr>
      <w:r>
        <w:rPr>
          <w:rFonts w:hint="eastAsia"/>
        </w:rPr>
        <w:t>スレッド</w:t>
      </w:r>
      <w:r>
        <w:rPr>
          <w:rFonts w:hint="eastAsia"/>
        </w:rPr>
        <w:t>B</w:t>
      </w:r>
      <w:r>
        <w:t xml:space="preserve"> </w:t>
      </w:r>
      <w:r>
        <w:tab/>
      </w:r>
      <w:r>
        <w:tab/>
      </w:r>
      <w:r w:rsidRPr="0097489B">
        <w:rPr>
          <w:rFonts w:hint="eastAsia"/>
          <w:color w:val="FF0000"/>
        </w:rPr>
        <w:t>②</w:t>
      </w:r>
      <w:r>
        <w:rPr>
          <w:rFonts w:hint="eastAsia"/>
        </w:rPr>
        <w:t xml:space="preserve">のロック取得　</w:t>
      </w:r>
      <w:r w:rsidRPr="0097489B">
        <w:rPr>
          <w:rFonts w:hint="eastAsia"/>
          <w:color w:val="FF0000"/>
        </w:rPr>
        <w:t>→</w:t>
      </w:r>
      <w:r>
        <w:rPr>
          <w:rFonts w:hint="eastAsia"/>
        </w:rPr>
        <w:t xml:space="preserve">　</w:t>
      </w:r>
      <w:r w:rsidRPr="0097489B">
        <w:rPr>
          <w:rFonts w:hint="eastAsia"/>
          <w:color w:val="FF0000"/>
        </w:rPr>
        <w:t>①</w:t>
      </w:r>
      <w:r>
        <w:rPr>
          <w:rFonts w:hint="eastAsia"/>
        </w:rPr>
        <w:t>のロックを取得　の処理順序</w:t>
      </w:r>
    </w:p>
    <w:p w14:paraId="71CFA2AA" w14:textId="31E93DA6" w:rsidR="00086303" w:rsidRDefault="00086303" w:rsidP="00086303">
      <w:pPr>
        <w:pStyle w:val="aa"/>
        <w:spacing w:beforeLines="50" w:before="180"/>
        <w:ind w:left="447" w:firstLine="283"/>
      </w:pPr>
      <w:r>
        <w:t>このように、ロック取得の順序が異なる処理が混在するのが典型的なデッドロックのパターンである。</w:t>
      </w:r>
    </w:p>
    <w:p w14:paraId="1B95C36F" w14:textId="2E7806A1" w:rsidR="00086303" w:rsidRDefault="00086303" w:rsidP="00086303">
      <w:pPr>
        <w:pStyle w:val="aa"/>
        <w:keepNext/>
        <w:widowControl/>
        <w:spacing w:beforeLines="50" w:before="180"/>
        <w:ind w:left="447" w:firstLine="283"/>
      </w:pPr>
      <w:r>
        <w:t>主な解決策は下記の通り。</w:t>
      </w:r>
    </w:p>
    <w:p w14:paraId="4DA3233B" w14:textId="64DB486F" w:rsidR="00086303" w:rsidRDefault="008B15B4" w:rsidP="00086303">
      <w:pPr>
        <w:pStyle w:val="a1"/>
      </w:pPr>
      <w:r>
        <w:rPr>
          <w:rFonts w:hint="eastAsia"/>
        </w:rPr>
        <w:t>【原則】</w:t>
      </w:r>
      <w:r w:rsidR="00086303">
        <w:rPr>
          <w:rFonts w:hint="eastAsia"/>
        </w:rPr>
        <w:t>ロック取得の順序を全ての処理で統一する。</w:t>
      </w:r>
    </w:p>
    <w:p w14:paraId="74A1A92F" w14:textId="48BCF64F" w:rsidR="00086303" w:rsidRDefault="0097489B" w:rsidP="00086303">
      <w:pPr>
        <w:pStyle w:val="a1"/>
      </w:pPr>
      <w:r>
        <w:t>【可能なら】</w:t>
      </w:r>
      <w:r w:rsidR="00086303">
        <w:t>複数のロック取得を同時に行わない。</w:t>
      </w:r>
      <w:r>
        <w:t>（それが可能かよく検討する）</w:t>
      </w:r>
    </w:p>
    <w:p w14:paraId="63858EC4" w14:textId="61670D9D" w:rsidR="00086303" w:rsidRDefault="00086303" w:rsidP="00086303">
      <w:pPr>
        <w:pStyle w:val="a1"/>
      </w:pPr>
      <w:r>
        <w:t>【可能なら】ロックオブジェクトを一つに統一する。</w:t>
      </w:r>
      <w:r w:rsidR="0097489B">
        <w:t>（</w:t>
      </w:r>
      <w:r>
        <w:t>それが可能かよく検討する</w:t>
      </w:r>
      <w:r w:rsidR="0097489B">
        <w:t>）</w:t>
      </w:r>
    </w:p>
    <w:p w14:paraId="39CC7996" w14:textId="51F344E8" w:rsidR="008B15B4" w:rsidRDefault="008B15B4" w:rsidP="008B15B4">
      <w:pPr>
        <w:pStyle w:val="a1"/>
      </w:pPr>
      <w:r>
        <w:t>【望ましくない解決策】ロック取得のタイムアウトやトライロック処理をつかってエラー処理する。</w:t>
      </w:r>
      <w:r w:rsidRPr="008B15B4">
        <w:rPr>
          <w:color w:val="FF0000"/>
        </w:rPr>
        <w:t>（その後のつじつまあわせに要注意）</w:t>
      </w:r>
    </w:p>
    <w:p w14:paraId="363CDF0D" w14:textId="77777777" w:rsidR="0097489B" w:rsidRPr="0097489B" w:rsidRDefault="0010236F" w:rsidP="0010236F">
      <w:pPr>
        <w:pStyle w:val="a1"/>
        <w:keepNext/>
        <w:widowControl/>
      </w:pPr>
      <w:r w:rsidRPr="0097489B">
        <w:rPr>
          <w:color w:val="FF0000"/>
        </w:rPr>
        <w:lastRenderedPageBreak/>
        <w:t>【</w:t>
      </w:r>
      <w:r w:rsidR="0097489B">
        <w:rPr>
          <w:color w:val="FF0000"/>
        </w:rPr>
        <w:t>最悪のケース：</w:t>
      </w:r>
      <w:r w:rsidR="00086303" w:rsidRPr="0097489B">
        <w:rPr>
          <w:color w:val="FF0000"/>
        </w:rPr>
        <w:t>共通処理を</w:t>
      </w:r>
      <w:r w:rsidRPr="0097489B">
        <w:rPr>
          <w:color w:val="FF0000"/>
        </w:rPr>
        <w:t>利用</w:t>
      </w:r>
      <w:r w:rsidR="00086303" w:rsidRPr="0097489B">
        <w:rPr>
          <w:color w:val="FF0000"/>
        </w:rPr>
        <w:t>する都合などから、どうしても</w:t>
      </w:r>
      <w:r w:rsidR="0097489B">
        <w:rPr>
          <w:color w:val="FF0000"/>
        </w:rPr>
        <w:t>順不同で</w:t>
      </w:r>
      <w:r w:rsidR="00086303" w:rsidRPr="0097489B">
        <w:rPr>
          <w:color w:val="FF0000"/>
        </w:rPr>
        <w:t>複数のロック取得が必要な場合</w:t>
      </w:r>
      <w:r w:rsidRPr="0097489B">
        <w:rPr>
          <w:color w:val="FF0000"/>
        </w:rPr>
        <w:t>】</w:t>
      </w:r>
    </w:p>
    <w:p w14:paraId="1C5B4639" w14:textId="5845CBAA" w:rsidR="00086303" w:rsidRDefault="0010236F" w:rsidP="0097489B">
      <w:pPr>
        <w:pStyle w:val="a1"/>
        <w:keepNext/>
        <w:widowControl/>
        <w:numPr>
          <w:ilvl w:val="0"/>
          <w:numId w:val="0"/>
        </w:numPr>
        <w:ind w:left="851"/>
      </w:pPr>
      <w:r>
        <w:t>必要なアトミック操作の範囲をよく考え直し、処理全体を包括する大きなロックをさらに追加する。</w:t>
      </w:r>
      <w:r w:rsidR="0097489B" w:rsidRPr="0097489B">
        <w:rPr>
          <w:color w:val="FF0000"/>
        </w:rPr>
        <w:t>（パフォーマンスの劣化も招くため、望ましくない解決策）</w:t>
      </w:r>
    </w:p>
    <w:p w14:paraId="30C621B1" w14:textId="1B05C453" w:rsidR="0010236F" w:rsidRDefault="0010236F" w:rsidP="0010236F">
      <w:pPr>
        <w:pStyle w:val="a"/>
        <w:keepNext/>
        <w:widowControl/>
        <w:ind w:left="998" w:hanging="255"/>
      </w:pPr>
      <w:r>
        <w:t>上記の例の場合、さらに「</w:t>
      </w:r>
      <w:r w:rsidR="0097489B">
        <w:t>ミューテックス</w:t>
      </w:r>
      <w:r>
        <w:rPr>
          <w:rFonts w:hint="eastAsia"/>
        </w:rPr>
        <w:t>③」を追加し、スレッド</w:t>
      </w:r>
      <w:r>
        <w:rPr>
          <w:rFonts w:hint="eastAsia"/>
        </w:rPr>
        <w:t>A</w:t>
      </w:r>
      <w:r>
        <w:rPr>
          <w:rFonts w:hint="eastAsia"/>
        </w:rPr>
        <w:t>もスレッド</w:t>
      </w:r>
      <w:r>
        <w:rPr>
          <w:rFonts w:hint="eastAsia"/>
        </w:rPr>
        <w:t>B</w:t>
      </w:r>
      <w:r>
        <w:rPr>
          <w:rFonts w:hint="eastAsia"/>
        </w:rPr>
        <w:t>も、一連の処理全体を</w:t>
      </w:r>
      <w:r w:rsidR="0097489B">
        <w:rPr>
          <w:rFonts w:hint="eastAsia"/>
        </w:rPr>
        <w:t>ミューテックス</w:t>
      </w:r>
      <w:r>
        <w:rPr>
          <w:rFonts w:hint="eastAsia"/>
        </w:rPr>
        <w:t>③でロックする。</w:t>
      </w:r>
    </w:p>
    <w:p w14:paraId="06976DA4" w14:textId="462F1B73" w:rsidR="0010236F" w:rsidRDefault="007C0D7F" w:rsidP="0010236F">
      <w:pPr>
        <w:pStyle w:val="a"/>
        <w:numPr>
          <w:ilvl w:val="0"/>
          <w:numId w:val="0"/>
        </w:numPr>
        <w:ind w:left="999"/>
      </w:pPr>
      <w:r>
        <w:object w:dxaOrig="8536" w:dyaOrig="5116" w14:anchorId="5C8476BB">
          <v:shape id="_x0000_i1041" type="#_x0000_t75" style="width:340.4pt;height:203.9pt;mso-position-vertical:absolute" o:ole="">
            <v:imagedata r:id="rId52" o:title=""/>
          </v:shape>
          <o:OLEObject Type="Embed" ProgID="Visio.Drawing.15" ShapeID="_x0000_i1041" DrawAspect="Content" ObjectID="_1453296067" r:id="rId53"/>
        </w:object>
      </w:r>
    </w:p>
    <w:p w14:paraId="0754D0E3" w14:textId="75E78390" w:rsidR="00086303" w:rsidRDefault="00086303" w:rsidP="00086303">
      <w:pPr>
        <w:pStyle w:val="a1"/>
      </w:pPr>
      <w:r>
        <w:rPr>
          <w:rFonts w:hint="eastAsia"/>
        </w:rPr>
        <w:t>【</w:t>
      </w:r>
      <w:r w:rsidR="00DF7C5C">
        <w:rPr>
          <w:rFonts w:hint="eastAsia"/>
        </w:rPr>
        <w:t>POSIX</w:t>
      </w:r>
      <w:r w:rsidR="00DF7C5C">
        <w:rPr>
          <w:rFonts w:hint="eastAsia"/>
        </w:rPr>
        <w:t>スレッド</w:t>
      </w:r>
      <w:r>
        <w:rPr>
          <w:rFonts w:hint="eastAsia"/>
        </w:rPr>
        <w:t>ライブラリ版】デッドロック検出属性付きのミューテックスを使用する。ただし、これは動作の重いデバッグ用。</w:t>
      </w:r>
    </w:p>
    <w:p w14:paraId="76BB780B" w14:textId="4D93FDCF" w:rsidR="00E27A02" w:rsidRDefault="004114D3" w:rsidP="00E27A02">
      <w:pPr>
        <w:pStyle w:val="3"/>
      </w:pPr>
      <w:bookmarkStart w:id="152" w:name="_Toc379553595"/>
      <w:r>
        <w:rPr>
          <w:rFonts w:hint="eastAsia"/>
        </w:rPr>
        <w:lastRenderedPageBreak/>
        <w:t>【問題】</w:t>
      </w:r>
      <w:r w:rsidR="00285B30">
        <w:rPr>
          <w:rFonts w:hint="eastAsia"/>
        </w:rPr>
        <w:t>再帰</w:t>
      </w:r>
      <w:r w:rsidR="00E27A02">
        <w:rPr>
          <w:rFonts w:hint="eastAsia"/>
        </w:rPr>
        <w:t>ロック</w:t>
      </w:r>
      <w:bookmarkEnd w:id="152"/>
      <w:r w:rsidR="00F12475">
        <w:fldChar w:fldCharType="begin"/>
      </w:r>
      <w:r w:rsidR="00F12475">
        <w:instrText xml:space="preserve"> XE "</w:instrText>
      </w:r>
      <w:r w:rsidR="00F12475">
        <w:rPr>
          <w:rFonts w:hint="eastAsia"/>
        </w:rPr>
        <w:instrText>再帰ロック</w:instrText>
      </w:r>
      <w:r w:rsidR="00F12475">
        <w:instrText>" \y “</w:instrText>
      </w:r>
      <w:r w:rsidR="00F12475">
        <w:rPr>
          <w:rFonts w:hint="eastAsia"/>
        </w:rPr>
        <w:instrText>さいきろっく</w:instrText>
      </w:r>
      <w:r w:rsidR="00F12475">
        <w:instrText xml:space="preserve">” </w:instrText>
      </w:r>
      <w:r w:rsidR="00F12475">
        <w:fldChar w:fldCharType="end"/>
      </w:r>
    </w:p>
    <w:p w14:paraId="720A3F5A" w14:textId="3AD6E9FE" w:rsidR="007C0D7F" w:rsidRDefault="007C0D7F" w:rsidP="007C0D7F">
      <w:pPr>
        <w:pStyle w:val="aa"/>
        <w:keepNext/>
        <w:widowControl/>
        <w:ind w:left="447" w:firstLine="283"/>
      </w:pPr>
      <w:r>
        <w:t>一つのスレッドが</w:t>
      </w:r>
      <w:r>
        <w:t>2</w:t>
      </w:r>
      <w:r>
        <w:t>回ロックを取得しようとすることで、スレッドが動かなくなってしまう問題である。</w:t>
      </w:r>
    </w:p>
    <w:p w14:paraId="461667CD" w14:textId="0FA72D32" w:rsidR="008B15B4" w:rsidRDefault="008B15B4" w:rsidP="007C0D7F">
      <w:pPr>
        <w:pStyle w:val="aa"/>
        <w:keepNext/>
        <w:widowControl/>
        <w:ind w:left="447" w:firstLine="283"/>
      </w:pPr>
      <w:r>
        <w:t>再帰ロックに対しては、各同期処理で挙動が異なっている。前述の「様々な同期手法」の一覧には、それぞれがどのような再帰ロックの挙動となっているかをまとめている。</w:t>
      </w:r>
    </w:p>
    <w:p w14:paraId="10F9447F" w14:textId="7A362D4E" w:rsidR="00E27A02" w:rsidRPr="007C0D7F" w:rsidRDefault="008B15B4" w:rsidP="00E27A02">
      <w:pPr>
        <w:pStyle w:val="aa"/>
        <w:ind w:left="447" w:firstLine="283"/>
      </w:pPr>
      <w:r>
        <w:object w:dxaOrig="5296" w:dyaOrig="4501" w14:anchorId="4E967016">
          <v:shape id="_x0000_i1042" type="#_x0000_t75" style="width:226.95pt;height:192.4pt" o:ole="">
            <v:imagedata r:id="rId54" o:title=""/>
          </v:shape>
          <o:OLEObject Type="Embed" ProgID="Visio.Drawing.15" ShapeID="_x0000_i1042" DrawAspect="Content" ObjectID="_1453296068" r:id="rId55"/>
        </w:object>
      </w:r>
    </w:p>
    <w:p w14:paraId="36334777" w14:textId="22A6AB10" w:rsidR="004114D3" w:rsidRDefault="004114D3" w:rsidP="004114D3">
      <w:pPr>
        <w:pStyle w:val="3"/>
      </w:pPr>
      <w:bookmarkStart w:id="153" w:name="_Toc379553596"/>
      <w:r>
        <w:rPr>
          <w:rFonts w:hint="eastAsia"/>
        </w:rPr>
        <w:t>【解決策】再帰ロック</w:t>
      </w:r>
      <w:bookmarkEnd w:id="153"/>
    </w:p>
    <w:p w14:paraId="77548AF6" w14:textId="77777777" w:rsidR="008B15B4" w:rsidRDefault="008B15B4" w:rsidP="008B15B4">
      <w:pPr>
        <w:pStyle w:val="aa"/>
        <w:keepNext/>
        <w:widowControl/>
        <w:spacing w:beforeLines="50" w:before="180"/>
        <w:ind w:left="447" w:firstLine="283"/>
      </w:pPr>
      <w:r>
        <w:t>主な解決策は下記の通り。</w:t>
      </w:r>
    </w:p>
    <w:p w14:paraId="0164099D" w14:textId="5C5F93F5" w:rsidR="008B15B4" w:rsidRDefault="008B15B4" w:rsidP="008B15B4">
      <w:pPr>
        <w:pStyle w:val="a1"/>
      </w:pPr>
      <w:r>
        <w:rPr>
          <w:rFonts w:hint="eastAsia"/>
        </w:rPr>
        <w:t>【原則】再帰的なロック取得をしないようにする。</w:t>
      </w:r>
    </w:p>
    <w:p w14:paraId="602FCFD1" w14:textId="77777777" w:rsidR="008B15B4" w:rsidRDefault="008B15B4" w:rsidP="008B15B4">
      <w:pPr>
        <w:pStyle w:val="a1"/>
        <w:keepNext/>
        <w:widowControl/>
      </w:pPr>
      <w:r>
        <w:t>【望ましくない解決策】ロック取得のタイムアウトやトライロック処理をつかってエラー処理する。</w:t>
      </w:r>
    </w:p>
    <w:p w14:paraId="36A8680D" w14:textId="3A88A1DB" w:rsidR="008B15B4" w:rsidRPr="008B15B4" w:rsidRDefault="008B15B4" w:rsidP="008B15B4">
      <w:pPr>
        <w:pStyle w:val="a"/>
        <w:rPr>
          <w:color w:val="FF0000"/>
        </w:rPr>
      </w:pPr>
      <w:r w:rsidRPr="008B15B4">
        <w:rPr>
          <w:color w:val="FF0000"/>
        </w:rPr>
        <w:t>その後のつじつまあわせに要注意。</w:t>
      </w:r>
      <w:r>
        <w:t>例えば、「トライロックでロックを取得できなかった場合は再帰ロックとみなして処理を行えるものとする」とした場合、その内側の処理でロックを解放した時点で、外側の処理が残っていてもロックが解放されてしまう。</w:t>
      </w:r>
      <w:r w:rsidRPr="008B15B4">
        <w:rPr>
          <w:color w:val="FF0000"/>
        </w:rPr>
        <w:t>特に、</w:t>
      </w:r>
      <w:r w:rsidRPr="008B15B4">
        <w:rPr>
          <w:color w:val="FF0000"/>
        </w:rPr>
        <w:t>Windows</w:t>
      </w:r>
      <w:r w:rsidRPr="008B15B4">
        <w:rPr>
          <w:color w:val="FF0000"/>
        </w:rPr>
        <w:t>版のミューテックスは再帰ロックを無視</w:t>
      </w:r>
      <w:r>
        <w:rPr>
          <w:color w:val="FF0000"/>
        </w:rPr>
        <w:t>するので、</w:t>
      </w:r>
      <w:r w:rsidRPr="008B15B4">
        <w:rPr>
          <w:color w:val="FF0000"/>
        </w:rPr>
        <w:t>デフォルトでこの</w:t>
      </w:r>
      <w:r>
        <w:rPr>
          <w:color w:val="FF0000"/>
        </w:rPr>
        <w:t>ような</w:t>
      </w:r>
      <w:r w:rsidRPr="008B15B4">
        <w:rPr>
          <w:color w:val="FF0000"/>
        </w:rPr>
        <w:t>挙動となる</w:t>
      </w:r>
      <w:r>
        <w:rPr>
          <w:color w:val="FF0000"/>
        </w:rPr>
        <w:t>ことに</w:t>
      </w:r>
      <w:r w:rsidRPr="008B15B4">
        <w:rPr>
          <w:color w:val="FF0000"/>
        </w:rPr>
        <w:t>要注意。</w:t>
      </w:r>
    </w:p>
    <w:p w14:paraId="3970C7A9" w14:textId="3E2E5CE2" w:rsidR="008B15B4" w:rsidRDefault="008B15B4" w:rsidP="008B15B4">
      <w:pPr>
        <w:pStyle w:val="a1"/>
        <w:keepNext/>
        <w:widowControl/>
      </w:pPr>
      <w:r w:rsidRPr="005D6DF0">
        <w:rPr>
          <w:color w:val="FF0000"/>
        </w:rPr>
        <w:t>【よく考えて用いる</w:t>
      </w:r>
      <w:r w:rsidR="005D6DF0" w:rsidRPr="005D6DF0">
        <w:rPr>
          <w:color w:val="FF0000"/>
        </w:rPr>
        <w:t>べき</w:t>
      </w:r>
      <w:r w:rsidRPr="005D6DF0">
        <w:rPr>
          <w:color w:val="FF0000"/>
        </w:rPr>
        <w:t>解決策】</w:t>
      </w:r>
      <w:r>
        <w:t>再帰ロック有効なロック手法を用いる。</w:t>
      </w:r>
    </w:p>
    <w:p w14:paraId="2482C91B" w14:textId="5ACFE7C6" w:rsidR="008B15B4" w:rsidRDefault="00DF7C5C" w:rsidP="008B15B4">
      <w:pPr>
        <w:pStyle w:val="a"/>
      </w:pPr>
      <w:r>
        <w:t>P</w:t>
      </w:r>
      <w:r>
        <w:rPr>
          <w:rFonts w:hint="eastAsia"/>
        </w:rPr>
        <w:t>OSIX</w:t>
      </w:r>
      <w:r>
        <w:rPr>
          <w:rFonts w:hint="eastAsia"/>
        </w:rPr>
        <w:t>スレッド</w:t>
      </w:r>
      <w:r w:rsidR="005D6DF0">
        <w:t>ライブラリ版ミューテックス＋再帰属性、</w:t>
      </w:r>
      <w:r w:rsidR="005D6DF0">
        <w:t>Win32API</w:t>
      </w:r>
      <w:r w:rsidR="005D6DF0">
        <w:t>のクリティカルセクション、</w:t>
      </w:r>
      <w:r w:rsidR="005D6DF0">
        <w:t>C++11</w:t>
      </w:r>
      <w:r w:rsidR="005D6DF0">
        <w:t>版の再帰ミューテックスなどが</w:t>
      </w:r>
      <w:r w:rsidR="005D6DF0">
        <w:rPr>
          <w:rFonts w:hint="eastAsia"/>
        </w:rPr>
        <w:t>対応している。</w:t>
      </w:r>
    </w:p>
    <w:p w14:paraId="4823D5B1" w14:textId="663CCA65" w:rsidR="005D6DF0" w:rsidRDefault="0047522A" w:rsidP="005D6DF0">
      <w:pPr>
        <w:pStyle w:val="2"/>
      </w:pPr>
      <w:bookmarkStart w:id="154" w:name="_Toc379553597"/>
      <w:r>
        <w:lastRenderedPageBreak/>
        <w:t>【モニターの問題】通知の取りこぼし</w:t>
      </w:r>
      <w:bookmarkEnd w:id="154"/>
    </w:p>
    <w:p w14:paraId="21C9D213" w14:textId="232E950A" w:rsidR="005D6DF0" w:rsidRDefault="0047522A" w:rsidP="00E2788D">
      <w:pPr>
        <w:pStyle w:val="a9"/>
        <w:keepNext/>
        <w:widowControl/>
        <w:ind w:firstLine="283"/>
      </w:pPr>
      <w:r>
        <w:t>条件変数やイベントなどの「モニター」を使用する場合、適切に使用しないと、通知を取りこぼしてデッドロックと同じ状態に陥ることがある。</w:t>
      </w:r>
    </w:p>
    <w:p w14:paraId="4D18530F" w14:textId="1BC663A5" w:rsidR="0047522A" w:rsidRPr="0047522A" w:rsidRDefault="003D357F" w:rsidP="005D6DF0">
      <w:pPr>
        <w:pStyle w:val="a9"/>
        <w:ind w:firstLine="283"/>
      </w:pPr>
      <w:r>
        <w:object w:dxaOrig="6691" w:dyaOrig="5956" w14:anchorId="682C13B3">
          <v:shape id="_x0000_i1043" type="#_x0000_t75" style="width:283.4pt;height:252.3pt;mso-position-horizontal:absolute" o:ole="">
            <v:imagedata r:id="rId56" o:title=""/>
          </v:shape>
          <o:OLEObject Type="Embed" ProgID="Visio.Drawing.15" ShapeID="_x0000_i1043" DrawAspect="Content" ObjectID="_1453296069" r:id="rId57"/>
        </w:object>
      </w:r>
    </w:p>
    <w:p w14:paraId="7F365A42" w14:textId="1E4797DC" w:rsidR="001B21A9" w:rsidRDefault="001B21A9" w:rsidP="001B21A9">
      <w:pPr>
        <w:pStyle w:val="3"/>
      </w:pPr>
      <w:bookmarkStart w:id="155" w:name="_Toc379553598"/>
      <w:r>
        <w:rPr>
          <w:rFonts w:hint="eastAsia"/>
        </w:rPr>
        <w:t>解決策</w:t>
      </w:r>
      <w:bookmarkEnd w:id="155"/>
    </w:p>
    <w:p w14:paraId="63319D5F" w14:textId="77777777" w:rsidR="001B21A9" w:rsidRDefault="001B21A9" w:rsidP="001B21A9">
      <w:pPr>
        <w:pStyle w:val="aa"/>
        <w:keepNext/>
        <w:widowControl/>
        <w:spacing w:beforeLines="50" w:before="180"/>
        <w:ind w:left="447" w:firstLine="283"/>
      </w:pPr>
      <w:r>
        <w:t>主な解決策は下記の通り。</w:t>
      </w:r>
    </w:p>
    <w:p w14:paraId="016F280C" w14:textId="3888F1B7" w:rsidR="001B21A9" w:rsidRDefault="001B21A9" w:rsidP="001B21A9">
      <w:pPr>
        <w:pStyle w:val="a1"/>
      </w:pPr>
      <w:r>
        <w:rPr>
          <w:rFonts w:hint="eastAsia"/>
        </w:rPr>
        <w:t>【原則】条件変数を適切に使用し、待機前に通知があった</w:t>
      </w:r>
      <w:r w:rsidR="00F70B5C">
        <w:rPr>
          <w:rFonts w:hint="eastAsia"/>
        </w:rPr>
        <w:t>と判断したら、</w:t>
      </w:r>
      <w:r>
        <w:rPr>
          <w:rFonts w:hint="eastAsia"/>
        </w:rPr>
        <w:t>待機処理を行わない。</w:t>
      </w:r>
    </w:p>
    <w:p w14:paraId="78ADD3C4" w14:textId="2D3B568C" w:rsidR="00F70B5C" w:rsidRDefault="001B21A9" w:rsidP="00F70B5C">
      <w:pPr>
        <w:pStyle w:val="a1"/>
        <w:keepNext/>
        <w:widowControl/>
      </w:pPr>
      <w:r>
        <w:rPr>
          <w:rFonts w:hint="eastAsia"/>
        </w:rPr>
        <w:t>【</w:t>
      </w:r>
      <w:r>
        <w:rPr>
          <w:rFonts w:hint="eastAsia"/>
        </w:rPr>
        <w:t>Windows</w:t>
      </w:r>
      <w:r>
        <w:rPr>
          <w:rFonts w:hint="eastAsia"/>
        </w:rPr>
        <w:t>の場合】</w:t>
      </w:r>
      <w:r>
        <w:rPr>
          <w:rFonts w:hint="eastAsia"/>
        </w:rPr>
        <w:t>Win32API</w:t>
      </w:r>
      <w:r>
        <w:rPr>
          <w:rFonts w:hint="eastAsia"/>
        </w:rPr>
        <w:t>の「イベント」は、待機前に通知（「シグナル状態」と呼ぶ）があったら、シグナル状態が継続して、その後の待機が即座に完了するのでこの問題は起こらない。</w:t>
      </w:r>
      <w:r w:rsidR="00F70B5C">
        <w:rPr>
          <w:rFonts w:hint="eastAsia"/>
        </w:rPr>
        <w:t>ただし、</w:t>
      </w:r>
      <w:r w:rsidR="00F70B5C">
        <w:rPr>
          <w:rFonts w:hint="eastAsia"/>
        </w:rPr>
        <w:t>Windows</w:t>
      </w:r>
      <w:r w:rsidR="00F70B5C">
        <w:rPr>
          <w:rFonts w:hint="eastAsia"/>
        </w:rPr>
        <w:t>イベントには注意点も多い。</w:t>
      </w:r>
    </w:p>
    <w:p w14:paraId="326476C7" w14:textId="5D5D7F2C" w:rsidR="00F70B5C" w:rsidRDefault="001B21A9" w:rsidP="00F70B5C">
      <w:pPr>
        <w:pStyle w:val="a"/>
      </w:pPr>
      <w:r>
        <w:rPr>
          <w:rFonts w:hint="eastAsia"/>
        </w:rPr>
        <w:t>「シグナル状態」</w:t>
      </w:r>
      <w:r w:rsidR="00F70B5C">
        <w:rPr>
          <w:rFonts w:hint="eastAsia"/>
        </w:rPr>
        <w:t>（通知状態）</w:t>
      </w:r>
      <w:r>
        <w:rPr>
          <w:rFonts w:hint="eastAsia"/>
        </w:rPr>
        <w:t>と「非シグナル状態」</w:t>
      </w:r>
      <w:r w:rsidR="00F70B5C">
        <w:rPr>
          <w:rFonts w:hint="eastAsia"/>
        </w:rPr>
        <w:t>（リセット状態）</w:t>
      </w:r>
      <w:r>
        <w:rPr>
          <w:rFonts w:hint="eastAsia"/>
        </w:rPr>
        <w:t>という単純なフラグしか扱えないので、かなり融通が利かない</w:t>
      </w:r>
      <w:r w:rsidR="00F70B5C">
        <w:rPr>
          <w:rFonts w:hint="eastAsia"/>
        </w:rPr>
        <w:t>。モニター処理では、２ステップ以上のステートを扱いたいことも多いが、イベントで扱えるのは１ステップの状態通知のみ</w:t>
      </w:r>
      <w:r>
        <w:rPr>
          <w:rFonts w:hint="eastAsia"/>
        </w:rPr>
        <w:t>。</w:t>
      </w:r>
    </w:p>
    <w:p w14:paraId="571026AD" w14:textId="58B3311E" w:rsidR="00F70B5C" w:rsidRDefault="00F70B5C" w:rsidP="00F70B5C">
      <w:pPr>
        <w:pStyle w:val="a"/>
      </w:pPr>
      <w:r>
        <w:rPr>
          <w:rFonts w:hint="eastAsia"/>
        </w:rPr>
        <w:t>Windows</w:t>
      </w:r>
      <w:r>
        <w:rPr>
          <w:rFonts w:hint="eastAsia"/>
        </w:rPr>
        <w:t>イベントは、シグナル状態（通知）に反応して待機が解除されると、自動的に非シグナル状態（リセット）になる。この動作を自動で行わせず、手動操作にするオプションがあるが、通知側の処理間隔が十分長い場合以外はかなり危険。通知を受けてから手動リセットまでの間に次の通知が来ると、それを取り下げることになってしまう。</w:t>
      </w:r>
      <w:r w:rsidRPr="003D357F">
        <w:rPr>
          <w:rFonts w:hint="eastAsia"/>
          <w:color w:val="FF0000"/>
        </w:rPr>
        <w:t>手動リセットは使用禁止にすべき。</w:t>
      </w:r>
    </w:p>
    <w:p w14:paraId="068F3019" w14:textId="7CF8277F" w:rsidR="001B21A9" w:rsidRDefault="001B21A9" w:rsidP="00F70B5C">
      <w:pPr>
        <w:pStyle w:val="a"/>
      </w:pPr>
      <w:r w:rsidRPr="00F70B5C">
        <w:rPr>
          <w:rFonts w:hint="eastAsia"/>
          <w:color w:val="FF0000"/>
        </w:rPr>
        <w:t>待機中のスレッド全てにシグナル状態を通知する「</w:t>
      </w:r>
      <w:r w:rsidRPr="00F70B5C">
        <w:rPr>
          <w:rFonts w:hint="eastAsia"/>
          <w:color w:val="FF0000"/>
        </w:rPr>
        <w:t>Pulse</w:t>
      </w:r>
      <w:r w:rsidRPr="00F70B5C">
        <w:rPr>
          <w:color w:val="FF0000"/>
        </w:rPr>
        <w:t>Event</w:t>
      </w:r>
      <w:r w:rsidRPr="00F70B5C">
        <w:rPr>
          <w:rFonts w:hint="eastAsia"/>
          <w:color w:val="FF0000"/>
        </w:rPr>
        <w:t>」というメソッドを用いた場</w:t>
      </w:r>
      <w:r w:rsidRPr="00F70B5C">
        <w:rPr>
          <w:rFonts w:hint="eastAsia"/>
          <w:color w:val="FF0000"/>
        </w:rPr>
        <w:lastRenderedPageBreak/>
        <w:t>合、条件変数と同じくその時待機中のスレッドしか反応しないので要注意。「</w:t>
      </w:r>
      <w:r w:rsidRPr="00F70B5C">
        <w:rPr>
          <w:rFonts w:hint="eastAsia"/>
          <w:color w:val="FF0000"/>
        </w:rPr>
        <w:t>PulseEvent</w:t>
      </w:r>
      <w:r w:rsidRPr="00F70B5C">
        <w:rPr>
          <w:rFonts w:hint="eastAsia"/>
          <w:color w:val="FF0000"/>
        </w:rPr>
        <w:t>」は使用禁止にした方が賢明。</w:t>
      </w:r>
    </w:p>
    <w:p w14:paraId="6A24A589" w14:textId="4570352C" w:rsidR="001B21A9" w:rsidRDefault="001B21A9" w:rsidP="001B21A9">
      <w:pPr>
        <w:pStyle w:val="a1"/>
        <w:keepNext/>
        <w:widowControl/>
      </w:pPr>
      <w:r>
        <w:rPr>
          <w:rFonts w:hint="eastAsia"/>
        </w:rPr>
        <w:t>【代替策】アトミック操作（インターロック操作）を使用してモニターする。</w:t>
      </w:r>
    </w:p>
    <w:p w14:paraId="7AC682EC" w14:textId="52AA4062" w:rsidR="001B21A9" w:rsidRDefault="001B21A9" w:rsidP="001B21A9">
      <w:pPr>
        <w:pStyle w:val="a"/>
      </w:pPr>
      <w:r>
        <w:rPr>
          <w:rFonts w:hint="eastAsia"/>
        </w:rPr>
        <w:t>待機時間が長いと分かっている処理なら、モニター処理ループ中に毎ループスリープを入れる。あまり長めのスリープにすると、</w:t>
      </w:r>
      <w:r w:rsidR="00F70B5C">
        <w:rPr>
          <w:rFonts w:hint="eastAsia"/>
        </w:rPr>
        <w:t>通知に対して反応が遅れるので要注意。</w:t>
      </w:r>
    </w:p>
    <w:p w14:paraId="0A33DBAC" w14:textId="1878F08F" w:rsidR="003D357F" w:rsidRDefault="003D357F" w:rsidP="001B21A9">
      <w:pPr>
        <w:pStyle w:val="a"/>
      </w:pPr>
      <w:r>
        <w:rPr>
          <w:rFonts w:hint="eastAsia"/>
        </w:rPr>
        <w:t>特にマルチコア環境で、かつ、モニターする処理時間が極めて短いとわかっている時は（例えば</w:t>
      </w:r>
      <w:r>
        <w:rPr>
          <w:rFonts w:hint="eastAsia"/>
        </w:rPr>
        <w:t>0.1</w:t>
      </w:r>
      <w:r>
        <w:rPr>
          <w:rFonts w:hint="eastAsia"/>
        </w:rPr>
        <w:t>ミリ秒未満）、条件変数よりも効果的な選択となる。</w:t>
      </w:r>
    </w:p>
    <w:p w14:paraId="45C57169" w14:textId="0E33CAED" w:rsidR="00E27A02" w:rsidRDefault="00E27A02" w:rsidP="00E27A02">
      <w:pPr>
        <w:pStyle w:val="2"/>
      </w:pPr>
      <w:bookmarkStart w:id="156" w:name="_Toc379553599"/>
      <w:r>
        <w:rPr>
          <w:rFonts w:hint="eastAsia"/>
        </w:rPr>
        <w:t>低速化</w:t>
      </w:r>
      <w:bookmarkEnd w:id="156"/>
    </w:p>
    <w:p w14:paraId="429CA89A" w14:textId="2D2BDA4F" w:rsidR="00E27A02" w:rsidRDefault="00502241" w:rsidP="00502241">
      <w:pPr>
        <w:pStyle w:val="a9"/>
        <w:keepNext/>
        <w:widowControl/>
        <w:ind w:firstLine="283"/>
      </w:pPr>
      <w:r>
        <w:rPr>
          <w:rFonts w:hint="eastAsia"/>
        </w:rPr>
        <w:t>マルチスレッドプログラミングにおいて、深く考えずにコーディングしていると深刻な低速化を招く。主な問題の事例を示す。</w:t>
      </w:r>
    </w:p>
    <w:p w14:paraId="677D3FF4" w14:textId="71881CDD" w:rsidR="00502241" w:rsidRDefault="00050DCD" w:rsidP="009F730F">
      <w:pPr>
        <w:pStyle w:val="a1"/>
        <w:keepNext/>
        <w:widowControl/>
        <w:spacing w:beforeLines="50" w:before="180"/>
      </w:pPr>
      <w:r>
        <w:rPr>
          <w:rFonts w:hint="eastAsia"/>
        </w:rPr>
        <w:t>【問題】</w:t>
      </w:r>
      <w:r w:rsidR="00502241">
        <w:rPr>
          <w:rFonts w:hint="eastAsia"/>
        </w:rPr>
        <w:t>多すぎるスレッド</w:t>
      </w:r>
    </w:p>
    <w:p w14:paraId="5C8933F8" w14:textId="77777777" w:rsidR="00502241" w:rsidRDefault="00502241" w:rsidP="00502241">
      <w:pPr>
        <w:pStyle w:val="a"/>
      </w:pPr>
      <w:r>
        <w:rPr>
          <w:rFonts w:hint="eastAsia"/>
        </w:rPr>
        <w:t>大量のスレッドを作っても高速化するわけではない。</w:t>
      </w:r>
    </w:p>
    <w:p w14:paraId="413109B7" w14:textId="169B9FC4" w:rsidR="00502241" w:rsidRDefault="00502241" w:rsidP="00502241">
      <w:pPr>
        <w:pStyle w:val="a"/>
      </w:pPr>
      <w:r>
        <w:rPr>
          <w:rFonts w:hint="eastAsia"/>
        </w:rPr>
        <w:t>むしろ、コンテキストスイッチの機会が増えて低速化する。</w:t>
      </w:r>
    </w:p>
    <w:p w14:paraId="71B09E70" w14:textId="4EE13381" w:rsidR="00050DCD" w:rsidRDefault="00050DCD" w:rsidP="00502241">
      <w:pPr>
        <w:pStyle w:val="a"/>
      </w:pPr>
      <w:r>
        <w:rPr>
          <w:rFonts w:hint="eastAsia"/>
        </w:rPr>
        <w:t>スレッドの生成自体も多少時間がかかる。</w:t>
      </w:r>
    </w:p>
    <w:p w14:paraId="712E7008" w14:textId="5F2CC4BF" w:rsidR="00502241" w:rsidRDefault="00050DCD" w:rsidP="009F730F">
      <w:pPr>
        <w:pStyle w:val="a1"/>
        <w:keepNext/>
        <w:widowControl/>
        <w:spacing w:beforeLines="50" w:before="180"/>
      </w:pPr>
      <w:r>
        <w:rPr>
          <w:rFonts w:hint="eastAsia"/>
        </w:rPr>
        <w:t>【問題】</w:t>
      </w:r>
      <w:r w:rsidR="00502241">
        <w:rPr>
          <w:rFonts w:hint="eastAsia"/>
        </w:rPr>
        <w:t>過剰なロック</w:t>
      </w:r>
    </w:p>
    <w:p w14:paraId="163F5F55" w14:textId="77777777" w:rsidR="00502241" w:rsidRDefault="00502241" w:rsidP="00502241">
      <w:pPr>
        <w:pStyle w:val="a"/>
      </w:pPr>
      <w:r>
        <w:rPr>
          <w:rFonts w:hint="eastAsia"/>
        </w:rPr>
        <w:t>データの不整合を恐れて、とにかくロックしすぎる。</w:t>
      </w:r>
    </w:p>
    <w:p w14:paraId="1A71654B" w14:textId="0749B883" w:rsidR="00502241" w:rsidRDefault="00502241" w:rsidP="00502241">
      <w:pPr>
        <w:pStyle w:val="a"/>
      </w:pPr>
      <w:r>
        <w:rPr>
          <w:rFonts w:hint="eastAsia"/>
        </w:rPr>
        <w:t>待機なしでロックを取得するだけでも、それなりの処理時間がかかる。</w:t>
      </w:r>
    </w:p>
    <w:p w14:paraId="20B09E6E" w14:textId="1CA40F0D" w:rsidR="00CA290E" w:rsidRDefault="00CA290E" w:rsidP="00CA290E">
      <w:pPr>
        <w:pStyle w:val="a1"/>
        <w:keepNext/>
        <w:widowControl/>
        <w:spacing w:beforeLines="50" w:before="180"/>
      </w:pPr>
      <w:r>
        <w:rPr>
          <w:rFonts w:hint="eastAsia"/>
        </w:rPr>
        <w:t>【問題】過剰な</w:t>
      </w:r>
      <w:r>
        <w:rPr>
          <w:rFonts w:hint="eastAsia"/>
        </w:rPr>
        <w:t>volatile</w:t>
      </w:r>
      <w:r>
        <w:rPr>
          <w:rFonts w:hint="eastAsia"/>
        </w:rPr>
        <w:t>型修飾子、アトミック型</w:t>
      </w:r>
    </w:p>
    <w:p w14:paraId="32BA9F7A" w14:textId="65D34FE4" w:rsidR="00CA290E" w:rsidRDefault="00CA290E" w:rsidP="00CA290E">
      <w:pPr>
        <w:pStyle w:val="a"/>
      </w:pPr>
      <w:r>
        <w:t>v</w:t>
      </w:r>
      <w:r>
        <w:rPr>
          <w:rFonts w:hint="eastAsia"/>
        </w:rPr>
        <w:t>olatile</w:t>
      </w:r>
      <w:r>
        <w:rPr>
          <w:rFonts w:hint="eastAsia"/>
        </w:rPr>
        <w:t>型修飾子、アトミック型を使いすぎて、コンパイラ・</w:t>
      </w:r>
      <w:r>
        <w:rPr>
          <w:rFonts w:hint="eastAsia"/>
        </w:rPr>
        <w:t>CPU</w:t>
      </w:r>
      <w:r>
        <w:rPr>
          <w:rFonts w:hint="eastAsia"/>
        </w:rPr>
        <w:t>の最適化が働かずに処理効率が悪い。</w:t>
      </w:r>
    </w:p>
    <w:p w14:paraId="10B58B64" w14:textId="77777777" w:rsidR="00502241" w:rsidRDefault="00502241" w:rsidP="00502241">
      <w:pPr>
        <w:pStyle w:val="3"/>
      </w:pPr>
      <w:bookmarkStart w:id="157" w:name="_Toc379553600"/>
      <w:r>
        <w:rPr>
          <w:rFonts w:hint="eastAsia"/>
        </w:rPr>
        <w:t>解決策</w:t>
      </w:r>
      <w:bookmarkEnd w:id="157"/>
    </w:p>
    <w:p w14:paraId="1FB1351A" w14:textId="77777777" w:rsidR="00502241" w:rsidRDefault="00502241" w:rsidP="00502241">
      <w:pPr>
        <w:pStyle w:val="aa"/>
        <w:keepNext/>
        <w:widowControl/>
        <w:spacing w:beforeLines="50" w:before="180"/>
        <w:ind w:left="447" w:firstLine="283"/>
      </w:pPr>
      <w:r>
        <w:t>主な解決策は下記の通り。</w:t>
      </w:r>
    </w:p>
    <w:p w14:paraId="15CD28F3" w14:textId="05B754BF" w:rsidR="00502241" w:rsidRDefault="00050DCD" w:rsidP="009F730F">
      <w:pPr>
        <w:pStyle w:val="a1"/>
        <w:keepNext/>
        <w:widowControl/>
        <w:spacing w:beforeLines="50" w:before="180"/>
      </w:pPr>
      <w:r>
        <w:rPr>
          <w:rFonts w:hint="eastAsia"/>
        </w:rPr>
        <w:t>【解決策】</w:t>
      </w:r>
      <w:r w:rsidR="00502241">
        <w:rPr>
          <w:rFonts w:hint="eastAsia"/>
        </w:rPr>
        <w:t>多すぎるスレッド</w:t>
      </w:r>
    </w:p>
    <w:p w14:paraId="3E4A51E7" w14:textId="34A8218C" w:rsidR="00050DCD" w:rsidRDefault="00050DCD" w:rsidP="00050DCD">
      <w:pPr>
        <w:pStyle w:val="a"/>
      </w:pPr>
      <w:r>
        <w:rPr>
          <w:rFonts w:hint="eastAsia"/>
        </w:rPr>
        <w:t>並行処理の必要がないものまでスレッド化しない。</w:t>
      </w:r>
    </w:p>
    <w:p w14:paraId="7AA8F19F" w14:textId="45CE2796" w:rsidR="00050DCD" w:rsidRDefault="00050DCD" w:rsidP="00050DCD">
      <w:pPr>
        <w:pStyle w:val="a"/>
      </w:pPr>
      <w:r>
        <w:rPr>
          <w:rFonts w:hint="eastAsia"/>
        </w:rPr>
        <w:t>SPURS</w:t>
      </w:r>
      <w:r>
        <w:rPr>
          <w:rFonts w:hint="eastAsia"/>
        </w:rPr>
        <w:t>のようなジョブキューイング方式のシステムを作成し、並行処理の要求を待機させることが出来るようにし、対象ハードウェアに合わせて並行処理の数を制限する。</w:t>
      </w:r>
    </w:p>
    <w:p w14:paraId="7AA8B94E" w14:textId="2DB2134A" w:rsidR="00502241" w:rsidRDefault="00050DCD" w:rsidP="00502241">
      <w:pPr>
        <w:pStyle w:val="a"/>
      </w:pPr>
      <w:r>
        <w:rPr>
          <w:rFonts w:hint="eastAsia"/>
        </w:rPr>
        <w:t>【あまりよくない案】スレッドはとりあえず大量に作り、同時稼働数をセマフォで制限する。スレッドを大量生成することによるメモリの問題はあるが、手っ取り早い解決策には使える。</w:t>
      </w:r>
    </w:p>
    <w:p w14:paraId="046723F3" w14:textId="22379D27" w:rsidR="00502241" w:rsidRDefault="00050DCD" w:rsidP="009F730F">
      <w:pPr>
        <w:pStyle w:val="a1"/>
        <w:keepNext/>
        <w:widowControl/>
        <w:spacing w:beforeLines="50" w:before="180"/>
      </w:pPr>
      <w:r>
        <w:rPr>
          <w:rFonts w:hint="eastAsia"/>
        </w:rPr>
        <w:t>【解決策】</w:t>
      </w:r>
      <w:r w:rsidR="00502241">
        <w:rPr>
          <w:rFonts w:hint="eastAsia"/>
        </w:rPr>
        <w:t>過剰なロック</w:t>
      </w:r>
    </w:p>
    <w:p w14:paraId="54D42034" w14:textId="0B856BEC" w:rsidR="00050DCD" w:rsidRDefault="00050DCD" w:rsidP="00502241">
      <w:pPr>
        <w:pStyle w:val="a"/>
      </w:pPr>
      <w:r>
        <w:t>可能な限りロックフリーな処理にする。</w:t>
      </w:r>
    </w:p>
    <w:p w14:paraId="03DAE52B" w14:textId="60A6DF25" w:rsidR="00502241" w:rsidRDefault="00050DCD" w:rsidP="00502241">
      <w:pPr>
        <w:pStyle w:val="a"/>
      </w:pPr>
      <w:r>
        <w:lastRenderedPageBreak/>
        <w:t>ロックフリーな処理のためには、メモリバリアの考慮が不可欠なので、</w:t>
      </w:r>
      <w:r>
        <w:rPr>
          <w:rFonts w:hint="eastAsia"/>
        </w:rPr>
        <w:t>volatile</w:t>
      </w:r>
      <w:r>
        <w:rPr>
          <w:rFonts w:hint="eastAsia"/>
        </w:rPr>
        <w:t>型</w:t>
      </w:r>
      <w:r w:rsidR="00CA290E">
        <w:rPr>
          <w:rFonts w:hint="eastAsia"/>
        </w:rPr>
        <w:t>修飾子</w:t>
      </w:r>
      <w:r>
        <w:rPr>
          <w:rFonts w:hint="eastAsia"/>
        </w:rPr>
        <w:t>やアトミック型を適切に利用する。</w:t>
      </w:r>
    </w:p>
    <w:p w14:paraId="42E5169B" w14:textId="150C3A61" w:rsidR="00050DCD" w:rsidRDefault="00050DCD" w:rsidP="00502241">
      <w:pPr>
        <w:pStyle w:val="a"/>
      </w:pPr>
      <w:r>
        <w:t>スレッド間で共有するデータを完全に把握する。</w:t>
      </w:r>
    </w:p>
    <w:p w14:paraId="7F964576" w14:textId="60599160" w:rsidR="00502241" w:rsidRDefault="00D54300" w:rsidP="00502241">
      <w:pPr>
        <w:pStyle w:val="a"/>
      </w:pPr>
      <w:r>
        <w:t>配列処理可能なハードウェアか、待機処理が長いかなどを考慮し、ミューテックス、クリティカルセクション、スピンロック、リードライトロックを使い分ける。</w:t>
      </w:r>
    </w:p>
    <w:p w14:paraId="2E12419F" w14:textId="36CA15F8" w:rsidR="00CA290E" w:rsidRDefault="00CA290E" w:rsidP="00CA290E">
      <w:pPr>
        <w:pStyle w:val="a1"/>
        <w:keepNext/>
        <w:widowControl/>
        <w:spacing w:beforeLines="50" w:before="180"/>
      </w:pPr>
      <w:r>
        <w:rPr>
          <w:rFonts w:hint="eastAsia"/>
        </w:rPr>
        <w:t>【解決策】過剰な</w:t>
      </w:r>
      <w:r>
        <w:rPr>
          <w:rFonts w:hint="eastAsia"/>
        </w:rPr>
        <w:t>volatile</w:t>
      </w:r>
      <w:r>
        <w:rPr>
          <w:rFonts w:hint="eastAsia"/>
        </w:rPr>
        <w:t>型修飾子、アトミック型</w:t>
      </w:r>
    </w:p>
    <w:p w14:paraId="3DEA2E1E" w14:textId="1BB5AB81" w:rsidR="00CA290E" w:rsidRDefault="009E053F" w:rsidP="00CA290E">
      <w:pPr>
        <w:pStyle w:val="a"/>
      </w:pPr>
      <w:r>
        <w:t>v</w:t>
      </w:r>
      <w:r w:rsidR="00CA290E">
        <w:rPr>
          <w:rFonts w:hint="eastAsia"/>
        </w:rPr>
        <w:t>olatile</w:t>
      </w:r>
      <w:r w:rsidR="00CA290E">
        <w:rPr>
          <w:rFonts w:hint="eastAsia"/>
        </w:rPr>
        <w:t>型修飾子、アトミック型は、必要最小限に留める。</w:t>
      </w:r>
    </w:p>
    <w:p w14:paraId="78ED219D" w14:textId="3C2F84B0" w:rsidR="009E053F" w:rsidRDefault="009E053F" w:rsidP="00CA290E">
      <w:pPr>
        <w:pStyle w:val="a"/>
      </w:pPr>
      <w:r>
        <w:t>処理が長い場合、</w:t>
      </w:r>
      <w:r>
        <w:t>volatile</w:t>
      </w:r>
      <w:r>
        <w:t>型修飾子やアトミック型の変数をそのまま演算せず、一旦ローカル変数にコピーして処理し、最後に書き戻す。これにより、最適化の恩恵を受けつつ、不整合をなくす。</w:t>
      </w:r>
    </w:p>
    <w:p w14:paraId="1ADE96B4" w14:textId="67D9431C" w:rsidR="00502241" w:rsidRDefault="00502241" w:rsidP="00502241">
      <w:pPr>
        <w:pStyle w:val="2"/>
      </w:pPr>
      <w:bookmarkStart w:id="158" w:name="_Toc379553601"/>
      <w:r>
        <w:rPr>
          <w:rFonts w:hint="eastAsia"/>
        </w:rPr>
        <w:t>メモリ不足</w:t>
      </w:r>
      <w:bookmarkEnd w:id="158"/>
    </w:p>
    <w:p w14:paraId="0F30F1EE" w14:textId="4AE75C7F" w:rsidR="00D54300" w:rsidRDefault="00D54300" w:rsidP="00502241">
      <w:pPr>
        <w:pStyle w:val="a9"/>
        <w:ind w:firstLine="283"/>
      </w:pPr>
      <w:r>
        <w:rPr>
          <w:rFonts w:hint="eastAsia"/>
        </w:rPr>
        <w:t>スレッドや同期オブジェクトが多いと、それだけメモリも多く消費し、あまりに大すぎるとメモリ不足も引き起こす。</w:t>
      </w:r>
    </w:p>
    <w:p w14:paraId="14F07320" w14:textId="09748595" w:rsidR="00502241" w:rsidRPr="00D54300" w:rsidRDefault="00D54300" w:rsidP="00502241">
      <w:pPr>
        <w:pStyle w:val="a9"/>
        <w:ind w:firstLine="283"/>
        <w:rPr>
          <w:rFonts w:ascii="ＭＳ ゴシック" w:hAnsi="ＭＳ ゴシック"/>
        </w:rPr>
      </w:pPr>
      <w:r>
        <w:rPr>
          <w:rFonts w:hint="eastAsia"/>
        </w:rPr>
        <w:t>特にスレッドは一つ当たり数</w:t>
      </w:r>
      <w:r>
        <w:rPr>
          <w:rFonts w:hint="eastAsia"/>
        </w:rPr>
        <w:t>KB</w:t>
      </w:r>
      <w:r>
        <w:rPr>
          <w:rFonts w:hint="eastAsia"/>
        </w:rPr>
        <w:t>～数</w:t>
      </w:r>
      <w:r>
        <w:rPr>
          <w:rFonts w:hint="eastAsia"/>
        </w:rPr>
        <w:t>MB</w:t>
      </w:r>
      <w:r>
        <w:rPr>
          <w:rFonts w:hint="eastAsia"/>
        </w:rPr>
        <w:t>のメモリをスタック領域として使用するため、</w:t>
      </w:r>
      <w:r w:rsidRPr="00D54300">
        <w:rPr>
          <w:rFonts w:ascii="ＭＳ ゴシック" w:hAnsi="ＭＳ ゴシック" w:hint="eastAsia"/>
        </w:rPr>
        <w:t>注意が必要。</w:t>
      </w:r>
    </w:p>
    <w:p w14:paraId="563569F3" w14:textId="753DA234" w:rsidR="00D54300" w:rsidRPr="00D54300" w:rsidRDefault="00D54300" w:rsidP="00D54300">
      <w:pPr>
        <w:pStyle w:val="a9"/>
        <w:spacing w:beforeLines="50" w:before="180"/>
        <w:ind w:left="283" w:hangingChars="135" w:hanging="283"/>
        <w:rPr>
          <w:rFonts w:ascii="ＭＳ ゴシック" w:hAnsi="ＭＳ ゴシック"/>
          <w:color w:val="808080" w:themeColor="background1" w:themeShade="80"/>
        </w:rPr>
      </w:pPr>
      <w:r w:rsidRPr="00D54300">
        <w:rPr>
          <w:rFonts w:ascii="ＭＳ ゴシック" w:hAnsi="ＭＳ ゴシック" w:cs="ＭＳ 明朝"/>
          <w:color w:val="808080" w:themeColor="background1" w:themeShade="80"/>
        </w:rPr>
        <w:t>※</w:t>
      </w:r>
      <w:r w:rsidRPr="00D54300">
        <w:rPr>
          <w:rFonts w:ascii="ＭＳ ゴシック" w:hAnsi="ＭＳ ゴシック" w:cs="ＭＳ 明朝"/>
          <w:color w:val="808080" w:themeColor="background1" w:themeShade="80"/>
        </w:rPr>
        <w:tab/>
        <w:t>【正確性に欠ける情報】スレッドのスタック領域のサイズは、必要に応じて自動拡張される仕組みのものもある。これは恐らく</w:t>
      </w:r>
      <w:r w:rsidRPr="00D54300">
        <w:rPr>
          <w:rFonts w:ascii="ＭＳ ゴシック" w:hAnsi="ＭＳ ゴシック" w:cs="ＭＳ 明朝" w:hint="eastAsia"/>
          <w:color w:val="808080" w:themeColor="background1" w:themeShade="80"/>
        </w:rPr>
        <w:t>1MBなどの割と大きな単位で行われるものと思われる</w:t>
      </w:r>
      <w:r>
        <w:rPr>
          <w:rFonts w:ascii="ＭＳ ゴシック" w:hAnsi="ＭＳ ゴシック" w:cs="ＭＳ 明朝" w:hint="eastAsia"/>
          <w:color w:val="808080" w:themeColor="background1" w:themeShade="80"/>
        </w:rPr>
        <w:t>。</w:t>
      </w:r>
      <w:r w:rsidRPr="00D54300">
        <w:rPr>
          <w:rFonts w:ascii="ＭＳ ゴシック" w:hAnsi="ＭＳ ゴシック" w:cs="ＭＳ 明朝" w:hint="eastAsia"/>
          <w:color w:val="808080" w:themeColor="background1" w:themeShade="80"/>
        </w:rPr>
        <w:t>仮想メモリアドレスの仕組みを利用すると動的なメモリ拡張が可能になるが、それは割と大きなさいずでしかできないはず。</w:t>
      </w:r>
      <w:r>
        <w:rPr>
          <w:rFonts w:ascii="ＭＳ ゴシック" w:hAnsi="ＭＳ ゴシック" w:cs="ＭＳ 明朝" w:hint="eastAsia"/>
          <w:color w:val="808080" w:themeColor="background1" w:themeShade="80"/>
        </w:rPr>
        <w:t>ゲームプログラミングで使用するスタックは、全て明示的にサイズを指定した方が無難。4KBもあれば十分な処理も多い。</w:t>
      </w:r>
    </w:p>
    <w:p w14:paraId="769A6CB4" w14:textId="77777777" w:rsidR="00733CD3" w:rsidRDefault="00D54300" w:rsidP="00733CD3">
      <w:pPr>
        <w:pStyle w:val="a9"/>
        <w:spacing w:beforeLines="50" w:before="180"/>
        <w:ind w:firstLine="283"/>
      </w:pPr>
      <w:r>
        <w:rPr>
          <w:rFonts w:hint="eastAsia"/>
        </w:rPr>
        <w:t>スレッド生成時の指定により、スレッドに応じてスタック領域のサイズが異なるため、</w:t>
      </w:r>
      <w:r w:rsidR="00733CD3">
        <w:rPr>
          <w:rFonts w:hint="eastAsia"/>
        </w:rPr>
        <w:t>大きなローカル変数を使用する関数を呼び出すとハングする可能性がある</w:t>
      </w:r>
      <w:r>
        <w:rPr>
          <w:rFonts w:hint="eastAsia"/>
        </w:rPr>
        <w:t>。</w:t>
      </w:r>
    </w:p>
    <w:p w14:paraId="716E361B" w14:textId="75372B01" w:rsidR="00D54300" w:rsidRDefault="00733CD3" w:rsidP="00733CD3">
      <w:pPr>
        <w:pStyle w:val="a9"/>
        <w:ind w:firstLine="283"/>
      </w:pPr>
      <w:r>
        <w:rPr>
          <w:rFonts w:hint="eastAsia"/>
        </w:rPr>
        <w:t>開発プロジェクト内で、「非スレッドセーフな共通関数」を明確にしておくことが重要。</w:t>
      </w:r>
    </w:p>
    <w:p w14:paraId="1FA0C9BB" w14:textId="7BFE5F03" w:rsidR="00E27A02" w:rsidRDefault="00E27A02" w:rsidP="00E27A02">
      <w:pPr>
        <w:pStyle w:val="2"/>
      </w:pPr>
      <w:bookmarkStart w:id="159" w:name="_Toc379553602"/>
      <w:r>
        <w:rPr>
          <w:rFonts w:hint="eastAsia"/>
        </w:rPr>
        <w:t>ゾンビスレッド</w:t>
      </w:r>
      <w:r w:rsidR="005D6DF0">
        <w:rPr>
          <w:rFonts w:hint="eastAsia"/>
        </w:rPr>
        <w:t>（リソースの枯渇）</w:t>
      </w:r>
      <w:bookmarkEnd w:id="159"/>
    </w:p>
    <w:p w14:paraId="7667DB1B" w14:textId="0AB49BC9" w:rsidR="00E27A02" w:rsidRDefault="00733CD3" w:rsidP="00E27A02">
      <w:pPr>
        <w:pStyle w:val="a9"/>
        <w:ind w:firstLine="283"/>
      </w:pPr>
      <w:r>
        <w:t>スレッドは適切な終了処理が必要である。それを行わないと、終了したはずのスレッドが残り続けてリソースの枯渇を招く。</w:t>
      </w:r>
    </w:p>
    <w:p w14:paraId="4088EFB6" w14:textId="1BFDE053" w:rsidR="00733CD3" w:rsidRDefault="00733CD3" w:rsidP="009F730F">
      <w:pPr>
        <w:pStyle w:val="a9"/>
        <w:keepNext/>
        <w:widowControl/>
        <w:spacing w:beforeLines="50" w:before="180"/>
        <w:ind w:firstLineChars="0" w:firstLine="0"/>
      </w:pPr>
      <w:r>
        <w:t>【スレッドの終了を待つ場合</w:t>
      </w:r>
      <w:r>
        <w:rPr>
          <w:rFonts w:hint="eastAsia"/>
        </w:rPr>
        <w:t>】</w:t>
      </w:r>
    </w:p>
    <w:p w14:paraId="75938619" w14:textId="4BE096A7" w:rsidR="00733CD3" w:rsidRDefault="00733CD3" w:rsidP="00C029DF">
      <w:pPr>
        <w:pStyle w:val="affff4"/>
      </w:pPr>
      <w:r>
        <w:rPr>
          <w:rFonts w:hint="eastAsia"/>
        </w:rPr>
        <w:t xml:space="preserve">Windows </w:t>
      </w:r>
      <w:r>
        <w:tab/>
      </w:r>
      <w:r>
        <w:tab/>
        <w:t>_beginthread</w:t>
      </w:r>
      <w:r>
        <w:rPr>
          <w:rFonts w:hint="eastAsia"/>
        </w:rPr>
        <w:t>(</w:t>
      </w:r>
      <w:r>
        <w:t>)</w:t>
      </w:r>
      <w:r w:rsidR="009F730F">
        <w:t>もしくは</w:t>
      </w:r>
      <w:r w:rsidR="009F730F">
        <w:rPr>
          <w:rFonts w:hint="eastAsia"/>
        </w:rPr>
        <w:t>_beginthreadex()</w:t>
      </w:r>
      <w:r>
        <w:t>から</w:t>
      </w:r>
      <w:r>
        <w:rPr>
          <w:rFonts w:hint="eastAsia"/>
        </w:rPr>
        <w:t>返されたハンドルを</w:t>
      </w:r>
      <w:r w:rsidR="00C029DF">
        <w:rPr>
          <w:rFonts w:hint="eastAsia"/>
        </w:rPr>
        <w:t>使用して、</w:t>
      </w:r>
      <w:r>
        <w:rPr>
          <w:rFonts w:hint="eastAsia"/>
        </w:rPr>
        <w:t xml:space="preserve"> WaitForSingleObject() </w:t>
      </w:r>
      <w:r>
        <w:rPr>
          <w:rFonts w:hint="eastAsia"/>
        </w:rPr>
        <w:t>もしくは</w:t>
      </w:r>
      <w:r>
        <w:rPr>
          <w:rFonts w:hint="eastAsia"/>
        </w:rPr>
        <w:t xml:space="preserve"> WaitForMultipleObjects() </w:t>
      </w:r>
      <w:r>
        <w:rPr>
          <w:rFonts w:hint="eastAsia"/>
        </w:rPr>
        <w:t>関数で待ち、その後、</w:t>
      </w:r>
      <w:r>
        <w:rPr>
          <w:rFonts w:hint="eastAsia"/>
        </w:rPr>
        <w:lastRenderedPageBreak/>
        <w:t xml:space="preserve">CloseHandle() </w:t>
      </w:r>
      <w:r>
        <w:rPr>
          <w:rFonts w:hint="eastAsia"/>
        </w:rPr>
        <w:t>で</w:t>
      </w:r>
      <w:r w:rsidR="00C029DF">
        <w:rPr>
          <w:rFonts w:hint="eastAsia"/>
        </w:rPr>
        <w:t>ハンドルを</w:t>
      </w:r>
      <w:r>
        <w:rPr>
          <w:rFonts w:hint="eastAsia"/>
        </w:rPr>
        <w:t>クローズする。</w:t>
      </w:r>
      <w:r w:rsidR="00C029DF">
        <w:rPr>
          <w:rFonts w:hint="eastAsia"/>
        </w:rPr>
        <w:t xml:space="preserve">CreateThread() </w:t>
      </w:r>
      <w:r w:rsidR="00C029DF">
        <w:rPr>
          <w:rFonts w:hint="eastAsia"/>
        </w:rPr>
        <w:t>でスレッドを生成した場合も同様。</w:t>
      </w:r>
    </w:p>
    <w:p w14:paraId="47E1885F" w14:textId="1E9F7110" w:rsidR="00733CD3" w:rsidRDefault="00DF7C5C" w:rsidP="00C029DF">
      <w:pPr>
        <w:pStyle w:val="affff4"/>
      </w:pPr>
      <w:r>
        <w:rPr>
          <w:rFonts w:hint="eastAsia"/>
        </w:rPr>
        <w:t>POSIX</w:t>
      </w:r>
      <w:r w:rsidR="00733CD3">
        <w:rPr>
          <w:rFonts w:hint="eastAsia"/>
        </w:rPr>
        <w:t xml:space="preserve"> </w:t>
      </w:r>
      <w:r w:rsidR="00733CD3">
        <w:rPr>
          <w:rFonts w:hint="eastAsia"/>
        </w:rPr>
        <w:tab/>
      </w:r>
      <w:r w:rsidR="00733CD3">
        <w:tab/>
      </w:r>
      <w:r w:rsidR="00C029DF">
        <w:t xml:space="preserve">pthread_create() </w:t>
      </w:r>
      <w:r w:rsidR="00C029DF">
        <w:t>から返されたスレッド識別子を使用して、</w:t>
      </w:r>
      <w:r w:rsidR="00C029DF">
        <w:t>pthread_join()</w:t>
      </w:r>
      <w:r w:rsidR="00C029DF">
        <w:rPr>
          <w:rFonts w:hint="eastAsia"/>
        </w:rPr>
        <w:t xml:space="preserve"> </w:t>
      </w:r>
      <w:r w:rsidR="00C029DF">
        <w:rPr>
          <w:rFonts w:hint="eastAsia"/>
        </w:rPr>
        <w:t>で待機する。</w:t>
      </w:r>
    </w:p>
    <w:p w14:paraId="6A31A1B2" w14:textId="28A35FC3" w:rsidR="00C029DF" w:rsidRPr="006B75BB" w:rsidRDefault="00C029DF" w:rsidP="00C029DF">
      <w:pPr>
        <w:pStyle w:val="affff4"/>
      </w:pPr>
      <w:r>
        <w:rPr>
          <w:rFonts w:hint="eastAsia"/>
        </w:rPr>
        <w:t xml:space="preserve">C++11 </w:t>
      </w:r>
      <w:r>
        <w:rPr>
          <w:rFonts w:hint="eastAsia"/>
        </w:rPr>
        <w:tab/>
      </w:r>
      <w:r>
        <w:rPr>
          <w:rFonts w:hint="eastAsia"/>
        </w:rPr>
        <w:tab/>
        <w:t>std::thread</w:t>
      </w:r>
      <w:r>
        <w:rPr>
          <w:rFonts w:hint="eastAsia"/>
        </w:rPr>
        <w:t>クラスのインスタンス生成でスレッドを生成し、</w:t>
      </w:r>
      <w:r>
        <w:rPr>
          <w:rFonts w:hint="eastAsia"/>
        </w:rPr>
        <w:t xml:space="preserve">.join() </w:t>
      </w:r>
      <w:r>
        <w:rPr>
          <w:rFonts w:hint="eastAsia"/>
        </w:rPr>
        <w:t>メソッドで待機する。</w:t>
      </w:r>
    </w:p>
    <w:p w14:paraId="29A9CBCE" w14:textId="7C47D522" w:rsidR="00C029DF" w:rsidRDefault="00C029DF" w:rsidP="009F730F">
      <w:pPr>
        <w:pStyle w:val="a9"/>
        <w:keepNext/>
        <w:widowControl/>
        <w:spacing w:beforeLines="50" w:before="180"/>
        <w:ind w:firstLineChars="0" w:firstLine="0"/>
      </w:pPr>
      <w:r>
        <w:t>【スレッドの終了を待たない場合</w:t>
      </w:r>
      <w:r>
        <w:rPr>
          <w:rFonts w:hint="eastAsia"/>
        </w:rPr>
        <w:t>】</w:t>
      </w:r>
    </w:p>
    <w:p w14:paraId="71FC6431" w14:textId="41D54FEC" w:rsidR="00C029DF" w:rsidRDefault="00C029DF" w:rsidP="00C029DF">
      <w:pPr>
        <w:pStyle w:val="affff4"/>
      </w:pPr>
      <w:r>
        <w:rPr>
          <w:rFonts w:hint="eastAsia"/>
        </w:rPr>
        <w:t xml:space="preserve">Windows </w:t>
      </w:r>
      <w:r>
        <w:tab/>
      </w:r>
      <w:r>
        <w:tab/>
      </w:r>
      <w:r w:rsidR="009F730F">
        <w:t>スレッド側の処理で、処理終了時に</w:t>
      </w:r>
      <w:r w:rsidR="009F730F">
        <w:rPr>
          <w:rFonts w:hint="eastAsia"/>
        </w:rPr>
        <w:t xml:space="preserve"> _endthread() </w:t>
      </w:r>
      <w:r w:rsidR="009F730F">
        <w:rPr>
          <w:rFonts w:hint="eastAsia"/>
        </w:rPr>
        <w:t>もしくは、</w:t>
      </w:r>
      <w:r w:rsidR="009F730F">
        <w:rPr>
          <w:rFonts w:hint="eastAsia"/>
        </w:rPr>
        <w:t xml:space="preserve">_endthreadex() </w:t>
      </w:r>
      <w:r w:rsidR="009F730F">
        <w:rPr>
          <w:rFonts w:hint="eastAsia"/>
        </w:rPr>
        <w:t>を実行する。スレッドを生成した側では</w:t>
      </w:r>
      <w:r>
        <w:rPr>
          <w:rFonts w:hint="eastAsia"/>
        </w:rPr>
        <w:t xml:space="preserve">CloseHandle() </w:t>
      </w:r>
      <w:r w:rsidR="009F730F">
        <w:rPr>
          <w:rFonts w:hint="eastAsia"/>
        </w:rPr>
        <w:t>しない。なお、この場合も</w:t>
      </w:r>
      <w:r w:rsidR="009F730F">
        <w:rPr>
          <w:rFonts w:hint="eastAsia"/>
        </w:rPr>
        <w:t xml:space="preserve"> WaoitFor***() </w:t>
      </w:r>
      <w:r w:rsidR="009F730F">
        <w:rPr>
          <w:rFonts w:hint="eastAsia"/>
        </w:rPr>
        <w:t>で待機可能。</w:t>
      </w:r>
    </w:p>
    <w:p w14:paraId="7A9C9B24" w14:textId="5454AC45" w:rsidR="00C029DF" w:rsidRDefault="00C029DF" w:rsidP="00C029DF">
      <w:pPr>
        <w:pStyle w:val="affff4"/>
      </w:pPr>
      <w:r>
        <w:rPr>
          <w:rFonts w:hint="eastAsia"/>
        </w:rPr>
        <w:t>P</w:t>
      </w:r>
      <w:r w:rsidR="00DF7C5C">
        <w:t>OSIX</w:t>
      </w:r>
      <w:r>
        <w:rPr>
          <w:rFonts w:hint="eastAsia"/>
        </w:rPr>
        <w:t xml:space="preserve"> </w:t>
      </w:r>
      <w:r>
        <w:rPr>
          <w:rFonts w:hint="eastAsia"/>
        </w:rPr>
        <w:tab/>
      </w:r>
      <w:r>
        <w:tab/>
        <w:t xml:space="preserve">pthread_create() </w:t>
      </w:r>
      <w:r>
        <w:t>から返されたスレッド識別子を使用して、</w:t>
      </w:r>
      <w:r>
        <w:t>pthread_</w:t>
      </w:r>
      <w:r w:rsidR="009F730F">
        <w:t>detach</w:t>
      </w:r>
      <w:r>
        <w:t>()</w:t>
      </w:r>
      <w:r>
        <w:rPr>
          <w:rFonts w:hint="eastAsia"/>
        </w:rPr>
        <w:t xml:space="preserve"> </w:t>
      </w:r>
      <w:r>
        <w:rPr>
          <w:rFonts w:hint="eastAsia"/>
        </w:rPr>
        <w:t>で</w:t>
      </w:r>
      <w:r w:rsidR="009F730F">
        <w:rPr>
          <w:rFonts w:hint="eastAsia"/>
        </w:rPr>
        <w:t>待機（</w:t>
      </w:r>
      <w:r w:rsidR="009F730F">
        <w:rPr>
          <w:rFonts w:hint="eastAsia"/>
        </w:rPr>
        <w:t>join</w:t>
      </w:r>
      <w:r w:rsidR="009F730F">
        <w:rPr>
          <w:rFonts w:hint="eastAsia"/>
        </w:rPr>
        <w:t>）しないことを表明する</w:t>
      </w:r>
      <w:r>
        <w:rPr>
          <w:rFonts w:hint="eastAsia"/>
        </w:rPr>
        <w:t>。</w:t>
      </w:r>
    </w:p>
    <w:p w14:paraId="64F8B148" w14:textId="79E50D4A" w:rsidR="00C029DF" w:rsidRPr="006B75BB" w:rsidRDefault="00C029DF" w:rsidP="00C029DF">
      <w:pPr>
        <w:pStyle w:val="affff4"/>
      </w:pPr>
      <w:r>
        <w:rPr>
          <w:rFonts w:hint="eastAsia"/>
        </w:rPr>
        <w:t xml:space="preserve">C++11 </w:t>
      </w:r>
      <w:r>
        <w:rPr>
          <w:rFonts w:hint="eastAsia"/>
        </w:rPr>
        <w:tab/>
      </w:r>
      <w:r>
        <w:rPr>
          <w:rFonts w:hint="eastAsia"/>
        </w:rPr>
        <w:tab/>
        <w:t>std::thread</w:t>
      </w:r>
      <w:r>
        <w:rPr>
          <w:rFonts w:hint="eastAsia"/>
        </w:rPr>
        <w:t>クラスのインスタンス生成でスレッドを生成し、</w:t>
      </w:r>
      <w:r>
        <w:rPr>
          <w:rFonts w:hint="eastAsia"/>
        </w:rPr>
        <w:t>.</w:t>
      </w:r>
      <w:r w:rsidR="009F730F">
        <w:t>detach</w:t>
      </w:r>
      <w:r>
        <w:rPr>
          <w:rFonts w:hint="eastAsia"/>
        </w:rPr>
        <w:t xml:space="preserve">() </w:t>
      </w:r>
      <w:r>
        <w:rPr>
          <w:rFonts w:hint="eastAsia"/>
        </w:rPr>
        <w:t>メソッドで待機</w:t>
      </w:r>
      <w:r w:rsidR="009F730F">
        <w:rPr>
          <w:rFonts w:hint="eastAsia"/>
        </w:rPr>
        <w:t>（</w:t>
      </w:r>
      <w:r w:rsidR="009F730F">
        <w:rPr>
          <w:rFonts w:hint="eastAsia"/>
        </w:rPr>
        <w:t>join</w:t>
      </w:r>
      <w:r w:rsidR="009F730F">
        <w:rPr>
          <w:rFonts w:hint="eastAsia"/>
        </w:rPr>
        <w:t>）しないことを表明する</w:t>
      </w:r>
      <w:r>
        <w:rPr>
          <w:rFonts w:hint="eastAsia"/>
        </w:rPr>
        <w:t>。</w:t>
      </w:r>
    </w:p>
    <w:p w14:paraId="68CD62D0" w14:textId="41A62A6F" w:rsidR="006B75BB" w:rsidRDefault="006B75BB" w:rsidP="006B75BB">
      <w:pPr>
        <w:pStyle w:val="1"/>
      </w:pPr>
      <w:bookmarkStart w:id="160" w:name="_Toc379553603"/>
      <w:r>
        <w:rPr>
          <w:rFonts w:hint="eastAsia"/>
        </w:rPr>
        <w:t>様々なデータ</w:t>
      </w:r>
      <w:r w:rsidR="002E6E2A">
        <w:rPr>
          <w:rFonts w:hint="eastAsia"/>
        </w:rPr>
        <w:t>共有</w:t>
      </w:r>
      <w:r>
        <w:rPr>
          <w:rFonts w:hint="eastAsia"/>
        </w:rPr>
        <w:t>手法</w:t>
      </w:r>
      <w:bookmarkEnd w:id="160"/>
    </w:p>
    <w:p w14:paraId="195989DB" w14:textId="6064B07C" w:rsidR="002E07EC" w:rsidRPr="002E07EC" w:rsidRDefault="002E07EC" w:rsidP="002E07EC">
      <w:pPr>
        <w:pStyle w:val="a8"/>
        <w:ind w:firstLine="283"/>
      </w:pPr>
      <w:r>
        <w:rPr>
          <w:rFonts w:hint="eastAsia"/>
        </w:rPr>
        <w:t>スレッド間でのデータ共有の手法について説明する。</w:t>
      </w:r>
    </w:p>
    <w:p w14:paraId="0B4EDEF7" w14:textId="5B5640EB" w:rsidR="00337462" w:rsidRDefault="002E07EC" w:rsidP="00337462">
      <w:pPr>
        <w:pStyle w:val="2"/>
      </w:pPr>
      <w:bookmarkStart w:id="161" w:name="_Toc379553604"/>
      <w:r>
        <w:t>v</w:t>
      </w:r>
      <w:r w:rsidR="00337462">
        <w:rPr>
          <w:rFonts w:hint="eastAsia"/>
        </w:rPr>
        <w:t>olatile</w:t>
      </w:r>
      <w:r w:rsidR="00337462">
        <w:rPr>
          <w:rFonts w:hint="eastAsia"/>
        </w:rPr>
        <w:t>型</w:t>
      </w:r>
      <w:r w:rsidR="00CA290E">
        <w:rPr>
          <w:rFonts w:hint="eastAsia"/>
        </w:rPr>
        <w:t>修飾子</w:t>
      </w:r>
      <w:r w:rsidR="009E053F">
        <w:rPr>
          <w:rFonts w:hint="eastAsia"/>
        </w:rPr>
        <w:t>、アトミック型</w:t>
      </w:r>
      <w:r>
        <w:rPr>
          <w:rFonts w:hint="eastAsia"/>
        </w:rPr>
        <w:t>の使いどころ</w:t>
      </w:r>
      <w:bookmarkEnd w:id="161"/>
    </w:p>
    <w:p w14:paraId="6BCC5F87" w14:textId="71BE9832" w:rsidR="00337462" w:rsidRDefault="002E07EC" w:rsidP="00337462">
      <w:pPr>
        <w:pStyle w:val="a9"/>
        <w:ind w:firstLine="283"/>
      </w:pPr>
      <w:r>
        <w:rPr>
          <w:rFonts w:hint="eastAsia"/>
        </w:rPr>
        <w:t>ここまでに何度か説明してきたように、スレッド間で情報の共有を確実にするには、</w:t>
      </w:r>
      <w:r>
        <w:rPr>
          <w:rFonts w:hint="eastAsia"/>
        </w:rPr>
        <w:t xml:space="preserve"> volatile </w:t>
      </w:r>
      <w:r w:rsidR="00CA290E">
        <w:rPr>
          <w:rFonts w:hint="eastAsia"/>
        </w:rPr>
        <w:t>型</w:t>
      </w:r>
      <w:r w:rsidR="009E053F">
        <w:rPr>
          <w:rFonts w:hint="eastAsia"/>
        </w:rPr>
        <w:t>修飾子付き変数やアトミック型を使うのが</w:t>
      </w:r>
      <w:r w:rsidR="00CA290E">
        <w:rPr>
          <w:rFonts w:hint="eastAsia"/>
        </w:rPr>
        <w:t>確実である。</w:t>
      </w:r>
    </w:p>
    <w:p w14:paraId="30292336" w14:textId="18054E31" w:rsidR="009E053F" w:rsidRDefault="00CA290E" w:rsidP="00337462">
      <w:pPr>
        <w:pStyle w:val="a9"/>
        <w:ind w:firstLine="283"/>
      </w:pPr>
      <w:r>
        <w:t>しかし、</w:t>
      </w:r>
      <w:r w:rsidR="009E053F" w:rsidRPr="00A20978">
        <w:rPr>
          <w:color w:val="FF0000"/>
        </w:rPr>
        <w:t>これによってコンパイラの最適化や</w:t>
      </w:r>
      <w:r w:rsidR="009E053F" w:rsidRPr="00A20978">
        <w:rPr>
          <w:color w:val="FF0000"/>
        </w:rPr>
        <w:t>CPU</w:t>
      </w:r>
      <w:r w:rsidR="009E053F" w:rsidRPr="00A20978">
        <w:rPr>
          <w:color w:val="FF0000"/>
        </w:rPr>
        <w:t>の最適化の恩恵を受けることができず、パフォーマンスが劣化する。そのため、できる限り使わない</w:t>
      </w:r>
      <w:r w:rsidR="00A20978">
        <w:rPr>
          <w:color w:val="FF0000"/>
        </w:rPr>
        <w:t>ようにした</w:t>
      </w:r>
      <w:r w:rsidR="009E053F" w:rsidRPr="00A20978">
        <w:rPr>
          <w:color w:val="FF0000"/>
        </w:rPr>
        <w:t>方が良い。</w:t>
      </w:r>
    </w:p>
    <w:p w14:paraId="1243375F" w14:textId="77F59BAD" w:rsidR="009E053F" w:rsidRDefault="009E053F" w:rsidP="001A484A">
      <w:pPr>
        <w:pStyle w:val="a9"/>
        <w:spacing w:beforeLines="50" w:before="180"/>
        <w:ind w:firstLine="283"/>
      </w:pPr>
      <w:r>
        <w:t>では、何をもってその使いどころとする</w:t>
      </w:r>
      <w:r w:rsidR="00A20978">
        <w:t>の</w:t>
      </w:r>
      <w:r>
        <w:t>か？以下にその条件をまとめる。</w:t>
      </w:r>
    </w:p>
    <w:p w14:paraId="595B97E0" w14:textId="77777777" w:rsidR="001A484A" w:rsidRDefault="001A484A" w:rsidP="001A484A">
      <w:pPr>
        <w:pStyle w:val="a9"/>
        <w:ind w:firstLine="283"/>
      </w:pPr>
      <w:r>
        <w:t>なお、以下に示す内容は、本書でこれまでに各所で説明した内容と重複する。重要な内容であるため、改めてここにまとめ直す。</w:t>
      </w:r>
    </w:p>
    <w:p w14:paraId="1D752B68" w14:textId="147E59BA" w:rsidR="001A484A" w:rsidRDefault="001A484A" w:rsidP="001A484A">
      <w:pPr>
        <w:pStyle w:val="a9"/>
        <w:ind w:firstLine="283"/>
      </w:pPr>
      <w:r>
        <w:t>以下はあくまでもまとめ直しであるため、前述の内容のほうが、詳しい解説</w:t>
      </w:r>
      <w:r w:rsidR="005A38EF">
        <w:t>となっており、用語の解説も省いている。</w:t>
      </w:r>
    </w:p>
    <w:p w14:paraId="5093C6EF" w14:textId="4C28D28A" w:rsidR="009E053F" w:rsidRDefault="009E053F" w:rsidP="00125A8F">
      <w:pPr>
        <w:pStyle w:val="3"/>
      </w:pPr>
      <w:bookmarkStart w:id="162" w:name="_Toc379553605"/>
      <w:r>
        <w:rPr>
          <w:rFonts w:hint="eastAsia"/>
        </w:rPr>
        <w:lastRenderedPageBreak/>
        <w:t>volatile</w:t>
      </w:r>
      <w:r w:rsidR="00125A8F">
        <w:rPr>
          <w:rFonts w:hint="eastAsia"/>
        </w:rPr>
        <w:t>型修飾子の使いどころ</w:t>
      </w:r>
      <w:bookmarkEnd w:id="162"/>
      <w:r w:rsidR="00F12475">
        <w:fldChar w:fldCharType="begin"/>
      </w:r>
      <w:r w:rsidR="00F12475">
        <w:instrText xml:space="preserve"> XE "</w:instrText>
      </w:r>
      <w:r w:rsidR="00F12475">
        <w:rPr>
          <w:rFonts w:hint="eastAsia"/>
        </w:rPr>
        <w:instrText>v</w:instrText>
      </w:r>
      <w:r w:rsidR="00F12475">
        <w:instrText>olatile</w:instrText>
      </w:r>
      <w:r w:rsidR="00F12475">
        <w:rPr>
          <w:rFonts w:hint="eastAsia"/>
        </w:rPr>
        <w:instrText>型修飾子</w:instrText>
      </w:r>
      <w:r w:rsidR="00F12475">
        <w:instrText>" \y “</w:instrText>
      </w:r>
      <w:r w:rsidR="00F12475">
        <w:rPr>
          <w:rFonts w:hint="eastAsia"/>
        </w:rPr>
        <w:instrText>v</w:instrText>
      </w:r>
      <w:r w:rsidR="00F12475">
        <w:instrText>olatile</w:instrText>
      </w:r>
      <w:r w:rsidR="00F12475">
        <w:rPr>
          <w:rFonts w:hint="eastAsia"/>
        </w:rPr>
        <w:instrText>かたしゅうしょくし</w:instrText>
      </w:r>
      <w:r w:rsidR="00F12475">
        <w:instrText xml:space="preserve">” </w:instrText>
      </w:r>
      <w:r w:rsidR="00F12475">
        <w:fldChar w:fldCharType="end"/>
      </w:r>
    </w:p>
    <w:p w14:paraId="312B76FD" w14:textId="128E08D1" w:rsidR="00500C4B" w:rsidRDefault="00500C4B" w:rsidP="000A6D0B">
      <w:pPr>
        <w:pStyle w:val="affff6"/>
        <w:keepNext/>
        <w:widowControl/>
        <w:ind w:left="447" w:hanging="298"/>
      </w:pPr>
      <w:r>
        <w:t>パフォーマンスを犠牲にしてでも安全性を保証したい箇所に用いる。</w:t>
      </w:r>
    </w:p>
    <w:p w14:paraId="5FBB0C63" w14:textId="5672D301" w:rsidR="009E053F" w:rsidRDefault="00A56DAD" w:rsidP="000A6D0B">
      <w:pPr>
        <w:pStyle w:val="affff6"/>
        <w:keepNext/>
        <w:widowControl/>
        <w:ind w:left="447" w:hanging="298"/>
      </w:pPr>
      <w:r>
        <w:t>一つの関数の処理の途中</w:t>
      </w:r>
      <w:r w:rsidR="009E053F">
        <w:t>で、別スレッドによる値の変更が期待されるもの。</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A6D0B" w14:paraId="5AEBB851" w14:textId="77777777" w:rsidTr="000A6D0B">
        <w:tc>
          <w:tcPr>
            <w:tcW w:w="8079" w:type="dxa"/>
          </w:tcPr>
          <w:p w14:paraId="0C61B20D" w14:textId="58474D28" w:rsidR="00F22B0F" w:rsidRPr="00F22B0F" w:rsidRDefault="00351E63" w:rsidP="000A6D0B">
            <w:pPr>
              <w:pStyle w:val="2-"/>
              <w:rPr>
                <w:color w:val="00B050"/>
              </w:rPr>
            </w:pPr>
            <w:r w:rsidRPr="00351E63">
              <w:rPr>
                <w:color w:val="FF0000"/>
              </w:rPr>
              <w:t xml:space="preserve">volatile </w:t>
            </w:r>
            <w:r>
              <w:t xml:space="preserve">int </w:t>
            </w:r>
            <w:r w:rsidR="00F22B0F">
              <w:t xml:space="preserve">global_a; </w:t>
            </w:r>
            <w:r w:rsidR="00F22B0F" w:rsidRPr="00F22B0F">
              <w:rPr>
                <w:color w:val="00B050"/>
              </w:rPr>
              <w:t>//グローバル変数</w:t>
            </w:r>
          </w:p>
          <w:p w14:paraId="1AF84D5B" w14:textId="77777777" w:rsidR="00F22B0F" w:rsidRDefault="00F22B0F" w:rsidP="000A6D0B">
            <w:pPr>
              <w:pStyle w:val="2-"/>
            </w:pPr>
          </w:p>
          <w:p w14:paraId="09657E70" w14:textId="567325FC" w:rsidR="00F22B0F" w:rsidRPr="00F22B0F" w:rsidRDefault="00F22B0F" w:rsidP="000A6D0B">
            <w:pPr>
              <w:pStyle w:val="2-"/>
              <w:rPr>
                <w:color w:val="00B050"/>
              </w:rPr>
            </w:pPr>
            <w:r w:rsidRPr="00F22B0F">
              <w:rPr>
                <w:rFonts w:hint="eastAsia"/>
                <w:color w:val="00B050"/>
              </w:rPr>
              <w:t>//関数</w:t>
            </w:r>
          </w:p>
          <w:p w14:paraId="20429D6D" w14:textId="051F8B1C" w:rsidR="000A6D0B" w:rsidRDefault="000A6D0B" w:rsidP="000A6D0B">
            <w:pPr>
              <w:pStyle w:val="2-"/>
            </w:pPr>
            <w:r>
              <w:t>v</w:t>
            </w:r>
            <w:r>
              <w:rPr>
                <w:rFonts w:hint="eastAsia"/>
              </w:rPr>
              <w:t xml:space="preserve">oid </w:t>
            </w:r>
            <w:r>
              <w:t>func()</w:t>
            </w:r>
          </w:p>
          <w:p w14:paraId="6D136770" w14:textId="77777777" w:rsidR="000A6D0B" w:rsidRDefault="000A6D0B" w:rsidP="000A6D0B">
            <w:pPr>
              <w:pStyle w:val="2-"/>
            </w:pPr>
            <w:r>
              <w:t>{</w:t>
            </w:r>
          </w:p>
          <w:p w14:paraId="7070E8D0" w14:textId="36A0684D" w:rsidR="00351E63" w:rsidRDefault="00351E63" w:rsidP="00351E63">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DD210BA" w14:textId="457AB12F" w:rsidR="000A6D0B" w:rsidRDefault="000A6D0B" w:rsidP="000A6D0B">
            <w:pPr>
              <w:pStyle w:val="2-"/>
            </w:pPr>
            <w:r>
              <w:tab/>
              <w:t>if(global_x == 0)</w:t>
            </w:r>
            <w:r>
              <w:tab/>
            </w:r>
            <w:r>
              <w:tab/>
            </w:r>
            <w:r w:rsidRPr="000A6D0B">
              <w:rPr>
                <w:color w:val="FF0000"/>
              </w:rPr>
              <w:t>←参照</w:t>
            </w:r>
            <w:r w:rsidRPr="000A6D0B">
              <w:rPr>
                <w:rFonts w:hint="eastAsia"/>
                <w:color w:val="FF0000"/>
              </w:rPr>
              <w:t>①</w:t>
            </w:r>
          </w:p>
          <w:p w14:paraId="79F3F736" w14:textId="37A970BF" w:rsidR="000A6D0B" w:rsidRDefault="000A6D0B" w:rsidP="000A6D0B">
            <w:pPr>
              <w:pStyle w:val="2-"/>
            </w:pPr>
            <w:r>
              <w:tab/>
              <w:t>{</w:t>
            </w:r>
          </w:p>
          <w:p w14:paraId="67BAD238" w14:textId="62518EA3" w:rsidR="000A6D0B" w:rsidRDefault="000A6D0B" w:rsidP="000A6D0B">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7A5729E6" w14:textId="02737682" w:rsidR="000A6D0B" w:rsidRDefault="000A6D0B" w:rsidP="000A6D0B">
            <w:pPr>
              <w:pStyle w:val="2-"/>
            </w:pPr>
            <w:r>
              <w:tab/>
              <w:t>}</w:t>
            </w:r>
          </w:p>
          <w:p w14:paraId="590EED89" w14:textId="45B09692" w:rsidR="000A6D0B" w:rsidRDefault="000A6D0B" w:rsidP="000A6D0B">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228D3E33" w14:textId="7E63D973" w:rsidR="000A6D0B" w:rsidRDefault="000A6D0B" w:rsidP="000A6D0B">
            <w:pPr>
              <w:pStyle w:val="2-"/>
            </w:pPr>
            <w:r>
              <w:tab/>
            </w:r>
            <w:r w:rsidR="00C315A1">
              <w:t>i</w:t>
            </w:r>
            <w:r>
              <w:t>f(global_x == 1)</w:t>
            </w:r>
            <w:r>
              <w:tab/>
            </w:r>
            <w:r>
              <w:tab/>
            </w:r>
            <w:r w:rsidRPr="000A6D0B">
              <w:rPr>
                <w:color w:val="FF0000"/>
              </w:rPr>
              <w:t>←参照</w:t>
            </w:r>
            <w:r w:rsidRPr="000A6D0B">
              <w:rPr>
                <w:rFonts w:hint="eastAsia"/>
                <w:color w:val="FF0000"/>
              </w:rPr>
              <w:t>②</w:t>
            </w:r>
          </w:p>
          <w:p w14:paraId="22960B81" w14:textId="5EEAE2F4" w:rsidR="000A6D0B" w:rsidRDefault="000A6D0B" w:rsidP="000A6D0B">
            <w:pPr>
              <w:pStyle w:val="2-"/>
            </w:pPr>
            <w:r>
              <w:tab/>
              <w:t>{</w:t>
            </w:r>
          </w:p>
          <w:p w14:paraId="030C9CFC" w14:textId="0437301E" w:rsidR="000A6D0B" w:rsidRDefault="000A6D0B" w:rsidP="000A6D0B">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543DA61F" w14:textId="0D0E4ADF" w:rsidR="000A6D0B" w:rsidRDefault="000A6D0B" w:rsidP="000A6D0B">
            <w:pPr>
              <w:pStyle w:val="2-"/>
            </w:pPr>
            <w:r>
              <w:tab/>
            </w:r>
            <w:r>
              <w:tab/>
              <w:t>global_x = 2;</w:t>
            </w:r>
            <w:r>
              <w:tab/>
            </w:r>
            <w:r w:rsidRPr="000A6D0B">
              <w:rPr>
                <w:color w:val="FF0000"/>
              </w:rPr>
              <w:t>←更新</w:t>
            </w:r>
            <w:r w:rsidR="00C315A1">
              <w:rPr>
                <w:rFonts w:hint="eastAsia"/>
                <w:color w:val="FF0000"/>
              </w:rPr>
              <w:t>①</w:t>
            </w:r>
          </w:p>
          <w:p w14:paraId="7411902A" w14:textId="5811E78A" w:rsidR="000A6D0B" w:rsidRDefault="000A6D0B" w:rsidP="000A6D0B">
            <w:pPr>
              <w:pStyle w:val="2-"/>
            </w:pPr>
            <w:r>
              <w:tab/>
              <w:t>}</w:t>
            </w:r>
          </w:p>
          <w:p w14:paraId="3870CDD6" w14:textId="77777777" w:rsidR="000A6D0B" w:rsidRDefault="000A6D0B" w:rsidP="000A6D0B">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3959AF4" w14:textId="206BECE9" w:rsidR="000A6D0B" w:rsidRDefault="000A6D0B" w:rsidP="000A6D0B">
            <w:pPr>
              <w:pStyle w:val="2-"/>
            </w:pPr>
            <w:r>
              <w:tab/>
              <w:t>while(global_x == 2){}</w:t>
            </w:r>
            <w:r>
              <w:tab/>
            </w:r>
            <w:r w:rsidRPr="000A6D0B">
              <w:rPr>
                <w:color w:val="FF0000"/>
              </w:rPr>
              <w:t>←参照</w:t>
            </w:r>
            <w:r>
              <w:rPr>
                <w:rFonts w:hint="eastAsia"/>
                <w:color w:val="FF0000"/>
              </w:rPr>
              <w:t>③</w:t>
            </w:r>
          </w:p>
          <w:p w14:paraId="059184C0" w14:textId="0CED9131" w:rsidR="00C315A1" w:rsidRDefault="00C315A1" w:rsidP="00C315A1">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3A9E8009" w14:textId="751A7180" w:rsidR="00C315A1" w:rsidRDefault="00C315A1" w:rsidP="00C315A1">
            <w:pPr>
              <w:pStyle w:val="2-"/>
            </w:pPr>
            <w:r>
              <w:tab/>
              <w:t xml:space="preserve">global_x </w:t>
            </w:r>
            <w:r>
              <w:rPr>
                <w:rFonts w:hint="eastAsia"/>
              </w:rPr>
              <w:t>++</w:t>
            </w:r>
            <w:r>
              <w:t>;</w:t>
            </w:r>
            <w:r>
              <w:tab/>
            </w:r>
            <w:r>
              <w:tab/>
            </w:r>
            <w:r>
              <w:tab/>
            </w:r>
            <w:r w:rsidRPr="000A6D0B">
              <w:rPr>
                <w:color w:val="FF0000"/>
              </w:rPr>
              <w:t>←更新</w:t>
            </w:r>
            <w:r>
              <w:rPr>
                <w:rFonts w:hint="eastAsia"/>
                <w:color w:val="FF0000"/>
              </w:rPr>
              <w:t>②</w:t>
            </w:r>
          </w:p>
          <w:p w14:paraId="289594F2" w14:textId="77777777" w:rsidR="00351E63" w:rsidRDefault="00351E63" w:rsidP="00351E6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1AAF8771" w14:textId="2E14C4E3" w:rsidR="000A6D0B" w:rsidRDefault="000A6D0B" w:rsidP="000A6D0B">
            <w:pPr>
              <w:pStyle w:val="2-"/>
            </w:pPr>
            <w:r>
              <w:t>}</w:t>
            </w:r>
          </w:p>
        </w:tc>
      </w:tr>
    </w:tbl>
    <w:p w14:paraId="23AD9021" w14:textId="77777777" w:rsidR="00987EAA" w:rsidRDefault="000A6D0B" w:rsidP="00987EAA">
      <w:pPr>
        <w:pStyle w:val="a"/>
      </w:pPr>
      <w:r>
        <w:rPr>
          <w:rFonts w:hint="eastAsia"/>
        </w:rPr>
        <w:t>「参照①」と「参照②」の</w:t>
      </w:r>
      <w:r w:rsidR="00987EAA">
        <w:rPr>
          <w:rFonts w:hint="eastAsia"/>
        </w:rPr>
        <w:t>間で、</w:t>
      </w:r>
      <w:r>
        <w:rPr>
          <w:rFonts w:hint="eastAsia"/>
        </w:rPr>
        <w:t>他のスレッドがグローバル変数</w:t>
      </w:r>
      <w:r>
        <w:rPr>
          <w:rFonts w:hint="eastAsia"/>
        </w:rPr>
        <w:t xml:space="preserve"> global_x </w:t>
      </w:r>
      <w:r>
        <w:rPr>
          <w:rFonts w:hint="eastAsia"/>
        </w:rPr>
        <w:t>を更新する可能性が期待されるなら、</w:t>
      </w:r>
      <w:r>
        <w:rPr>
          <w:rFonts w:hint="eastAsia"/>
        </w:rPr>
        <w:t xml:space="preserve">global_s </w:t>
      </w:r>
      <w:r>
        <w:rPr>
          <w:rFonts w:hint="eastAsia"/>
        </w:rPr>
        <w:t>に</w:t>
      </w:r>
      <w:r>
        <w:rPr>
          <w:rFonts w:hint="eastAsia"/>
        </w:rPr>
        <w:t xml:space="preserve"> volatile </w:t>
      </w:r>
      <w:r>
        <w:rPr>
          <w:rFonts w:hint="eastAsia"/>
        </w:rPr>
        <w:t>型修飾子を付けるべき</w:t>
      </w:r>
      <w:r w:rsidR="00987EAA">
        <w:rPr>
          <w:rFonts w:hint="eastAsia"/>
        </w:rPr>
        <w:t>。</w:t>
      </w:r>
    </w:p>
    <w:p w14:paraId="789DE8B1" w14:textId="5A85E2A1" w:rsidR="000A6D0B" w:rsidRDefault="000A6D0B" w:rsidP="00987EAA">
      <w:pPr>
        <w:pStyle w:val="a"/>
      </w:pPr>
      <w:r>
        <w:rPr>
          <w:rFonts w:hint="eastAsia"/>
        </w:rPr>
        <w:t>その可能性がない、もしくは、それを無視して良いのであれば、</w:t>
      </w:r>
      <w:r>
        <w:rPr>
          <w:rFonts w:hint="eastAsia"/>
        </w:rPr>
        <w:t xml:space="preserve">volatile </w:t>
      </w:r>
      <w:r>
        <w:rPr>
          <w:rFonts w:hint="eastAsia"/>
        </w:rPr>
        <w:t>型修飾子は</w:t>
      </w:r>
      <w:r w:rsidR="00C315A1">
        <w:rPr>
          <w:rFonts w:hint="eastAsia"/>
        </w:rPr>
        <w:t>不要である</w:t>
      </w:r>
      <w:r>
        <w:rPr>
          <w:rFonts w:hint="eastAsia"/>
        </w:rPr>
        <w:t>。</w:t>
      </w:r>
    </w:p>
    <w:p w14:paraId="3955B94D" w14:textId="31307726" w:rsidR="000A6D0B" w:rsidRDefault="00C315A1" w:rsidP="00987EAA">
      <w:pPr>
        <w:pStyle w:val="a"/>
      </w:pPr>
      <w:r>
        <w:rPr>
          <w:rFonts w:hint="eastAsia"/>
        </w:rPr>
        <w:t>「参照③」については、見た目には一つの処理だが、ループ処理中の変化が期待されるので、このような処理がある場合は、</w:t>
      </w:r>
      <w:r>
        <w:rPr>
          <w:rFonts w:hint="eastAsia"/>
        </w:rPr>
        <w:t>volatile</w:t>
      </w:r>
      <w:r>
        <w:rPr>
          <w:rFonts w:hint="eastAsia"/>
        </w:rPr>
        <w:t>型修飾子を必要とする。</w:t>
      </w:r>
    </w:p>
    <w:p w14:paraId="09F06C6D" w14:textId="557934E9" w:rsidR="00987EAA" w:rsidRDefault="00C315A1" w:rsidP="00987EAA">
      <w:pPr>
        <w:pStyle w:val="a"/>
      </w:pPr>
      <w:r>
        <w:t>「更新</w:t>
      </w:r>
      <w:r>
        <w:rPr>
          <w:rFonts w:hint="eastAsia"/>
        </w:rPr>
        <w:t>①」</w:t>
      </w:r>
      <w:r>
        <w:t>については</w:t>
      </w:r>
      <w:r>
        <w:rPr>
          <w:rFonts w:hint="eastAsia"/>
        </w:rPr>
        <w:t xml:space="preserve"> volatile </w:t>
      </w:r>
      <w:r>
        <w:rPr>
          <w:rFonts w:hint="eastAsia"/>
        </w:rPr>
        <w:t>型修飾子の有無に依らず、値が更新されるので気にする必要はな</w:t>
      </w:r>
      <w:r w:rsidR="00987EAA">
        <w:rPr>
          <w:rFonts w:hint="eastAsia"/>
        </w:rPr>
        <w:t>い</w:t>
      </w:r>
      <w:r>
        <w:rPr>
          <w:rFonts w:hint="eastAsia"/>
        </w:rPr>
        <w:t>。</w:t>
      </w:r>
    </w:p>
    <w:p w14:paraId="2B57AC1F" w14:textId="06701AA6" w:rsidR="00C315A1" w:rsidRDefault="00C315A1" w:rsidP="00987EAA">
      <w:pPr>
        <w:pStyle w:val="a"/>
      </w:pPr>
      <w:r>
        <w:rPr>
          <w:rFonts w:hint="eastAsia"/>
        </w:rPr>
        <w:t>「更新②」は参照を含んだ更新処理なので、</w:t>
      </w:r>
      <w:r w:rsidR="00626DA2">
        <w:rPr>
          <w:rFonts w:hint="eastAsia"/>
        </w:rPr>
        <w:t>やはり直近の参照処理との間に他のスレッドが値を更新することが期待されるなら、</w:t>
      </w:r>
      <w:r w:rsidR="00626DA2">
        <w:rPr>
          <w:rFonts w:hint="eastAsia"/>
        </w:rPr>
        <w:t>volatile</w:t>
      </w:r>
      <w:r w:rsidR="00626DA2">
        <w:rPr>
          <w:rFonts w:hint="eastAsia"/>
        </w:rPr>
        <w:t>型修飾子が必要。</w:t>
      </w:r>
    </w:p>
    <w:p w14:paraId="44630D6C" w14:textId="6A02C833" w:rsidR="00A56DAD" w:rsidRPr="00C315A1" w:rsidRDefault="00A56DAD" w:rsidP="00987EAA">
      <w:pPr>
        <w:pStyle w:val="a"/>
      </w:pPr>
      <w:r>
        <w:t>要するに、コンパイラの最適化によって、メモリの再参照が省略される可能性があることが問題なので、</w:t>
      </w:r>
      <w:r w:rsidR="00CD678E" w:rsidRPr="00CD678E">
        <w:rPr>
          <w:color w:val="FF0000"/>
        </w:rPr>
        <w:t>関数の途中で変数の値が変化することがない、もしくは、それが問題にならない限りは、</w:t>
      </w:r>
      <w:r w:rsidR="00CD678E" w:rsidRPr="00CD678E">
        <w:rPr>
          <w:rFonts w:hint="eastAsia"/>
          <w:color w:val="FF0000"/>
        </w:rPr>
        <w:t>volatiile</w:t>
      </w:r>
      <w:r w:rsidR="00CD678E" w:rsidRPr="00CD678E">
        <w:rPr>
          <w:rFonts w:hint="eastAsia"/>
          <w:color w:val="FF0000"/>
        </w:rPr>
        <w:t>型修飾子は必要ない。</w:t>
      </w:r>
    </w:p>
    <w:p w14:paraId="2FCD4EBE" w14:textId="77777777" w:rsidR="00A56DAD" w:rsidRDefault="00A56DAD" w:rsidP="00987EAA">
      <w:pPr>
        <w:pStyle w:val="affff6"/>
        <w:keepNext/>
        <w:widowControl/>
        <w:ind w:left="447" w:hanging="298"/>
      </w:pPr>
      <w:r>
        <w:t>使いどころのポイントは以上が全て。</w:t>
      </w:r>
    </w:p>
    <w:p w14:paraId="0B816F2E" w14:textId="5DE9B530" w:rsidR="00987EAA" w:rsidRDefault="00500C4B" w:rsidP="00987EAA">
      <w:pPr>
        <w:pStyle w:val="affff6"/>
        <w:keepNext/>
        <w:widowControl/>
        <w:ind w:left="447" w:hanging="298"/>
      </w:pPr>
      <w:r>
        <w:t>v</w:t>
      </w:r>
      <w:r>
        <w:rPr>
          <w:rFonts w:hint="eastAsia"/>
        </w:rPr>
        <w:t>olatile</w:t>
      </w:r>
      <w:r>
        <w:rPr>
          <w:rFonts w:hint="eastAsia"/>
        </w:rPr>
        <w:t>型修飾子の</w:t>
      </w:r>
      <w:r w:rsidR="00A56DAD">
        <w:t>回避策としては、</w:t>
      </w:r>
      <w:r w:rsidR="00987EAA">
        <w:t>グローバル変数の値が更新される前の処理と、更新された後の処理で、関数を切り分けるなら、なるべくそう</w:t>
      </w:r>
      <w:r w:rsidR="00A56DAD">
        <w:t>したほうがよい</w:t>
      </w:r>
      <w:r w:rsidR="00987EAA">
        <w:t>。その場合、</w:t>
      </w:r>
      <w:r w:rsidR="00F22B0F">
        <w:rPr>
          <w:rFonts w:hint="eastAsia"/>
        </w:rPr>
        <w:t>（</w:t>
      </w:r>
      <w:r w:rsidR="00987EAA">
        <w:t>その</w:t>
      </w:r>
      <w:r w:rsidR="00F22B0F">
        <w:t>一連の</w:t>
      </w:r>
      <w:r w:rsidR="00987EAA">
        <w:t>処理に関しては</w:t>
      </w:r>
      <w:r w:rsidR="00F22B0F">
        <w:rPr>
          <w:rFonts w:hint="eastAsia"/>
        </w:rPr>
        <w:t>）</w:t>
      </w:r>
      <w:r w:rsidR="00987EAA">
        <w:rPr>
          <w:rFonts w:hint="eastAsia"/>
        </w:rPr>
        <w:t>volatile</w:t>
      </w:r>
      <w:r w:rsidR="00987EAA">
        <w:rPr>
          <w:rFonts w:hint="eastAsia"/>
        </w:rPr>
        <w:t>型修飾子は</w:t>
      </w:r>
      <w:r w:rsidR="00F22B0F">
        <w:rPr>
          <w:rFonts w:hint="eastAsia"/>
        </w:rPr>
        <w:t>必要ない</w:t>
      </w:r>
      <w:r w:rsidR="00987EAA">
        <w:rPr>
          <w:rFonts w:hint="eastAsia"/>
        </w:rPr>
        <w:t>。</w:t>
      </w:r>
    </w:p>
    <w:p w14:paraId="68CAAB8C" w14:textId="4299B1C6" w:rsidR="000A6D0B" w:rsidRDefault="00987EAA" w:rsidP="00987EAA">
      <w:pPr>
        <w:pStyle w:val="a"/>
      </w:pPr>
      <w:r>
        <w:t>コードの可読性の観点からも</w:t>
      </w:r>
      <w:r w:rsidR="00F22B0F">
        <w:t>、</w:t>
      </w:r>
      <w:r>
        <w:t>そのような構造化は望ましい。</w:t>
      </w:r>
    </w:p>
    <w:p w14:paraId="4C9C5EE9" w14:textId="02DF1CDD" w:rsidR="00A56DAD" w:rsidRDefault="00A56DAD" w:rsidP="00987EAA">
      <w:pPr>
        <w:pStyle w:val="a"/>
      </w:pPr>
      <w:r>
        <w:t>inline</w:t>
      </w:r>
      <w:r>
        <w:t>関数の場合は最適化される可能性があるので、その限りではない。</w:t>
      </w:r>
    </w:p>
    <w:p w14:paraId="5A3EE044" w14:textId="67E2F48C" w:rsidR="00CD678E" w:rsidRDefault="00125A8F" w:rsidP="00125A8F">
      <w:pPr>
        <w:pStyle w:val="3"/>
      </w:pPr>
      <w:bookmarkStart w:id="163" w:name="_Toc379553606"/>
      <w:r>
        <w:rPr>
          <w:rFonts w:hint="eastAsia"/>
        </w:rPr>
        <w:lastRenderedPageBreak/>
        <w:t>アトミック型の使いどころ</w:t>
      </w:r>
      <w:bookmarkEnd w:id="163"/>
      <w:r w:rsidR="00F12475">
        <w:fldChar w:fldCharType="begin"/>
      </w:r>
      <w:r w:rsidR="00F12475">
        <w:instrText xml:space="preserve"> XE "</w:instrText>
      </w:r>
      <w:r w:rsidR="00F12475">
        <w:rPr>
          <w:rFonts w:hint="eastAsia"/>
        </w:rPr>
        <w:instrText>アトミック型</w:instrText>
      </w:r>
      <w:r w:rsidR="00F12475">
        <w:instrText>" \y “</w:instrText>
      </w:r>
      <w:r w:rsidR="00F12475">
        <w:rPr>
          <w:rFonts w:hint="eastAsia"/>
        </w:rPr>
        <w:instrText>あとみっくがた</w:instrText>
      </w:r>
      <w:r w:rsidR="00F12475">
        <w:instrText xml:space="preserve">” </w:instrText>
      </w:r>
      <w:r w:rsidR="00F12475">
        <w:fldChar w:fldCharType="end"/>
      </w:r>
    </w:p>
    <w:p w14:paraId="69722C82" w14:textId="005266B0" w:rsidR="00500C4B" w:rsidRDefault="00500C4B" w:rsidP="00500C4B">
      <w:pPr>
        <w:pStyle w:val="affff6"/>
        <w:keepNext/>
        <w:widowControl/>
        <w:ind w:left="447" w:hanging="298"/>
      </w:pPr>
      <w:r>
        <w:t>基本的には、ミューテックスなどの</w:t>
      </w:r>
      <w:r w:rsidR="003172F7">
        <w:t>ロック機構</w:t>
      </w:r>
      <w:r>
        <w:t>を用いずに</w:t>
      </w:r>
      <w:r w:rsidR="003172F7">
        <w:t>、</w:t>
      </w:r>
      <w:r>
        <w:t>アトミック操作</w:t>
      </w:r>
      <w:r w:rsidR="00351E63">
        <w:t>（不可分操作）</w:t>
      </w:r>
      <w:r>
        <w:t>を保証し、良好なパフォーマンスを得たい場合に使用する。</w:t>
      </w:r>
    </w:p>
    <w:p w14:paraId="780B7777" w14:textId="6444007C" w:rsidR="00351E63" w:rsidRDefault="00351E63" w:rsidP="00351E63">
      <w:pPr>
        <w:pStyle w:val="a"/>
      </w:pPr>
      <w:r>
        <w:t>当然、アトミック操作は、値をチェックして交換するだけなどのような、一回の</w:t>
      </w:r>
      <w:r>
        <w:rPr>
          <w:rFonts w:hint="eastAsia"/>
        </w:rPr>
        <w:t>操作で完結するものに限られる。</w:t>
      </w:r>
    </w:p>
    <w:p w14:paraId="28BA8B82" w14:textId="6B828ACE" w:rsidR="00351E63" w:rsidRDefault="00351E63" w:rsidP="00351E63">
      <w:pPr>
        <w:pStyle w:val="a"/>
      </w:pPr>
      <w:r>
        <w:t>二つ以上の計算を要するような処理のアトミック性を保証するには、ミューテックスなどのロック機構を用いなければならない。</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351E63" w14:paraId="44E5BB2D" w14:textId="77777777" w:rsidTr="003104B3">
        <w:tc>
          <w:tcPr>
            <w:tcW w:w="8079" w:type="dxa"/>
          </w:tcPr>
          <w:p w14:paraId="57473A50" w14:textId="0B332EAC" w:rsidR="00351E63" w:rsidRPr="00351E63" w:rsidRDefault="00351E63" w:rsidP="00351E63">
            <w:pPr>
              <w:pStyle w:val="3-"/>
              <w:rPr>
                <w:color w:val="FF0000"/>
              </w:rPr>
            </w:pPr>
            <w:r w:rsidRPr="00351E63">
              <w:rPr>
                <w:color w:val="FF0000"/>
              </w:rPr>
              <w:t>std::atomic&lt;int&gt;</w:t>
            </w:r>
            <w:r>
              <w:t xml:space="preserve"> global_a; </w:t>
            </w:r>
            <w:r w:rsidRPr="00F22B0F">
              <w:rPr>
                <w:color w:val="00B050"/>
              </w:rPr>
              <w:t>//グローバル変数</w:t>
            </w:r>
          </w:p>
          <w:p w14:paraId="6294F483" w14:textId="77777777" w:rsidR="00351E63" w:rsidRDefault="00351E63" w:rsidP="003104B3">
            <w:pPr>
              <w:pStyle w:val="2-"/>
            </w:pPr>
          </w:p>
          <w:p w14:paraId="0775438C" w14:textId="77777777" w:rsidR="00351E63" w:rsidRPr="00F22B0F" w:rsidRDefault="00351E63" w:rsidP="003104B3">
            <w:pPr>
              <w:pStyle w:val="2-"/>
              <w:rPr>
                <w:color w:val="00B050"/>
              </w:rPr>
            </w:pPr>
            <w:r w:rsidRPr="00F22B0F">
              <w:rPr>
                <w:rFonts w:hint="eastAsia"/>
                <w:color w:val="00B050"/>
              </w:rPr>
              <w:t>//関数</w:t>
            </w:r>
          </w:p>
          <w:p w14:paraId="38AD124C" w14:textId="77777777" w:rsidR="00351E63" w:rsidRDefault="00351E63" w:rsidP="003104B3">
            <w:pPr>
              <w:pStyle w:val="2-"/>
            </w:pPr>
            <w:r>
              <w:t>v</w:t>
            </w:r>
            <w:r>
              <w:rPr>
                <w:rFonts w:hint="eastAsia"/>
              </w:rPr>
              <w:t xml:space="preserve">oid </w:t>
            </w:r>
            <w:r>
              <w:t>func()</w:t>
            </w:r>
          </w:p>
          <w:p w14:paraId="62A3CF8A" w14:textId="77777777" w:rsidR="00351E63" w:rsidRDefault="00351E63" w:rsidP="003104B3">
            <w:pPr>
              <w:pStyle w:val="2-"/>
            </w:pPr>
            <w:r>
              <w:t>{</w:t>
            </w:r>
          </w:p>
          <w:p w14:paraId="3F18B063" w14:textId="2332D57F" w:rsidR="00351E63" w:rsidRDefault="00351E63" w:rsidP="00351E63">
            <w:pPr>
              <w:pStyle w:val="3-"/>
            </w:pPr>
            <w:r>
              <w:tab/>
              <w:t>int prev = 1;</w:t>
            </w:r>
          </w:p>
          <w:p w14:paraId="3133A38D" w14:textId="2A189C09" w:rsidR="00351E63" w:rsidRDefault="00351E63" w:rsidP="00351E63">
            <w:pPr>
              <w:pStyle w:val="3-"/>
            </w:pPr>
            <w:r>
              <w:tab/>
              <w:t>if(global_a.compare_exchange_weak(prev, 2))</w:t>
            </w:r>
            <w:r w:rsidRPr="000A6D0B">
              <w:rPr>
                <w:color w:val="FF0000"/>
              </w:rPr>
              <w:t xml:space="preserve"> ←</w:t>
            </w:r>
            <w:r>
              <w:rPr>
                <w:color w:val="FF0000"/>
              </w:rPr>
              <w:t>比較＆交換処理</w:t>
            </w:r>
          </w:p>
          <w:p w14:paraId="462DB95C" w14:textId="77777777" w:rsidR="00351E63" w:rsidRDefault="00351E63" w:rsidP="003104B3">
            <w:pPr>
              <w:pStyle w:val="2-"/>
            </w:pPr>
            <w:r>
              <w:tab/>
              <w:t>{</w:t>
            </w:r>
          </w:p>
          <w:p w14:paraId="19A75E9F" w14:textId="0E1F1A81" w:rsidR="00351E63" w:rsidRDefault="00351E63" w:rsidP="003104B3">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tc>
      </w:tr>
    </w:tbl>
    <w:p w14:paraId="2232ECF8" w14:textId="7A0F9F8A" w:rsidR="003172F7" w:rsidRDefault="003172F7" w:rsidP="00351E63">
      <w:pPr>
        <w:pStyle w:val="a"/>
      </w:pPr>
      <w:r>
        <w:rPr>
          <w:rFonts w:hint="eastAsia"/>
        </w:rPr>
        <w:t>この「比較＆交換処理」は、「値が</w:t>
      </w:r>
      <w:r>
        <w:rPr>
          <w:rFonts w:hint="eastAsia"/>
        </w:rPr>
        <w:t>1</w:t>
      </w:r>
      <w:r>
        <w:rPr>
          <w:rFonts w:hint="eastAsia"/>
        </w:rPr>
        <w:t>なら</w:t>
      </w:r>
      <w:r>
        <w:rPr>
          <w:rFonts w:hint="eastAsia"/>
        </w:rPr>
        <w:t>2</w:t>
      </w:r>
      <w:r>
        <w:rPr>
          <w:rFonts w:hint="eastAsia"/>
        </w:rPr>
        <w:t>に更新して</w:t>
      </w:r>
      <w:r>
        <w:rPr>
          <w:rFonts w:hint="eastAsia"/>
        </w:rPr>
        <w:t>if</w:t>
      </w:r>
      <w:r>
        <w:rPr>
          <w:rFonts w:hint="eastAsia"/>
        </w:rPr>
        <w:t>文の処理ブロックに入る」という処理。その途中で他のスレッドに割り込まれることがないことを保証する。</w:t>
      </w:r>
    </w:p>
    <w:p w14:paraId="3C4A76C7" w14:textId="61719EE2" w:rsidR="00351E63" w:rsidRDefault="003172F7" w:rsidP="00351E63">
      <w:pPr>
        <w:pStyle w:val="a"/>
      </w:pPr>
      <w:r>
        <w:rPr>
          <w:rFonts w:hint="eastAsia"/>
        </w:rPr>
        <w:t>仮にこの「比較＆交換処理」がアトミック操作を保証しない場合（かつ、この処理が複数のスレッドで同時に稼働している場合）、複数のスレッドが同時に</w:t>
      </w:r>
      <w:r>
        <w:rPr>
          <w:rFonts w:hint="eastAsia"/>
        </w:rPr>
        <w:t>if</w:t>
      </w:r>
      <w:r>
        <w:rPr>
          <w:rFonts w:hint="eastAsia"/>
        </w:rPr>
        <w:t>文のブロックに入り込む可能性がある。アトミック操作を保証している場合、そのようなことは起こらない。</w:t>
      </w:r>
    </w:p>
    <w:p w14:paraId="1B4D1F01" w14:textId="20468470" w:rsidR="003172F7" w:rsidRDefault="003172F7" w:rsidP="00351E63">
      <w:pPr>
        <w:pStyle w:val="a"/>
      </w:pPr>
      <w:r>
        <w:t>このような処理は、ロックを用いずにスレッド間の同期を保証するため、「ロックフリー」な処理と呼ばれ、マルチスレッド環境で良好なパフォーマンスを得ることができる。</w:t>
      </w:r>
    </w:p>
    <w:p w14:paraId="5328920F" w14:textId="1F3973CF" w:rsidR="0014669A" w:rsidRDefault="00234A26" w:rsidP="0014669A">
      <w:pPr>
        <w:pStyle w:val="affff6"/>
        <w:keepNext/>
        <w:widowControl/>
        <w:ind w:left="447" w:hanging="298"/>
      </w:pPr>
      <w:r>
        <w:t>別スレッドによる変数の更新を監視し、同時に更新された他の変数の値も間違いなく参照したい場合。（ミューテックスなどを用いず、ロックフリーな処理として実現したい場合）</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3104B3" w14:paraId="73681AAB" w14:textId="77777777" w:rsidTr="003104B3">
        <w:tc>
          <w:tcPr>
            <w:tcW w:w="8079" w:type="dxa"/>
          </w:tcPr>
          <w:p w14:paraId="00F6F410" w14:textId="0FAA3DBF" w:rsidR="003104B3" w:rsidRPr="00351E63" w:rsidRDefault="003104B3" w:rsidP="003104B3">
            <w:pPr>
              <w:pStyle w:val="3-"/>
              <w:rPr>
                <w:color w:val="FF0000"/>
              </w:rPr>
            </w:pPr>
            <w:r w:rsidRPr="00351E63">
              <w:rPr>
                <w:color w:val="FF0000"/>
              </w:rPr>
              <w:t>std::atomic&lt;</w:t>
            </w:r>
            <w:r>
              <w:rPr>
                <w:color w:val="FF0000"/>
              </w:rPr>
              <w:t>bool</w:t>
            </w:r>
            <w:r w:rsidRPr="00351E63">
              <w:rPr>
                <w:color w:val="FF0000"/>
              </w:rPr>
              <w:t>&gt;</w:t>
            </w:r>
            <w:r>
              <w:t xml:space="preserve"> global_a; </w:t>
            </w:r>
            <w:r w:rsidRPr="00F22B0F">
              <w:rPr>
                <w:color w:val="00B050"/>
              </w:rPr>
              <w:t>//グローバル変数</w:t>
            </w:r>
          </w:p>
          <w:p w14:paraId="1CFDCD07" w14:textId="415AEFAC" w:rsidR="003104B3" w:rsidRDefault="003104B3" w:rsidP="003104B3">
            <w:pPr>
              <w:pStyle w:val="2-"/>
            </w:pPr>
            <w:r>
              <w:t xml:space="preserve">int global_b; </w:t>
            </w:r>
            <w:r w:rsidRPr="00F22B0F">
              <w:rPr>
                <w:color w:val="00B050"/>
              </w:rPr>
              <w:t>//グローバル変数</w:t>
            </w:r>
          </w:p>
          <w:p w14:paraId="0EADCFE9" w14:textId="77777777" w:rsidR="003104B3" w:rsidRDefault="003104B3" w:rsidP="003104B3">
            <w:pPr>
              <w:pStyle w:val="2-"/>
            </w:pPr>
          </w:p>
          <w:p w14:paraId="44617FBA" w14:textId="05FC6155" w:rsidR="003104B3" w:rsidRPr="003104B3" w:rsidRDefault="003104B3" w:rsidP="003104B3">
            <w:pPr>
              <w:pStyle w:val="2-"/>
              <w:rPr>
                <w:color w:val="00B050"/>
              </w:rPr>
            </w:pPr>
            <w:r w:rsidRPr="003104B3">
              <w:rPr>
                <w:rFonts w:hint="eastAsia"/>
                <w:color w:val="00B050"/>
              </w:rPr>
              <w:t>//スレッド①</w:t>
            </w:r>
          </w:p>
          <w:p w14:paraId="76606547" w14:textId="77777777"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646C787" w14:textId="724DF0FC" w:rsidR="003104B3" w:rsidRDefault="003104B3" w:rsidP="003104B3">
            <w:pPr>
              <w:pStyle w:val="2-"/>
            </w:pPr>
            <w:r>
              <w:tab/>
              <w:t>global_b = 123;</w:t>
            </w:r>
          </w:p>
          <w:p w14:paraId="3322F327" w14:textId="744A3F5E" w:rsidR="003104B3" w:rsidRDefault="003104B3" w:rsidP="003104B3">
            <w:pPr>
              <w:pStyle w:val="2-"/>
            </w:pPr>
            <w:r>
              <w:tab/>
              <w:t>global_a = true;</w:t>
            </w:r>
          </w:p>
          <w:p w14:paraId="70DD54CD" w14:textId="65104DA0"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26B0BB5B" w14:textId="77777777" w:rsidR="003104B3" w:rsidRDefault="003104B3" w:rsidP="003104B3">
            <w:pPr>
              <w:pStyle w:val="2-"/>
            </w:pPr>
          </w:p>
          <w:p w14:paraId="4FAF3666" w14:textId="4E6592D1" w:rsidR="003104B3" w:rsidRPr="00F22B0F" w:rsidRDefault="003104B3" w:rsidP="003104B3">
            <w:pPr>
              <w:pStyle w:val="2-"/>
              <w:rPr>
                <w:color w:val="00B050"/>
              </w:rPr>
            </w:pPr>
            <w:r w:rsidRPr="00F22B0F">
              <w:rPr>
                <w:rFonts w:hint="eastAsia"/>
                <w:color w:val="00B050"/>
              </w:rPr>
              <w:t>//</w:t>
            </w:r>
            <w:r>
              <w:rPr>
                <w:rFonts w:hint="eastAsia"/>
                <w:color w:val="00B050"/>
              </w:rPr>
              <w:t>スレッド②</w:t>
            </w:r>
          </w:p>
          <w:p w14:paraId="6B1A470E" w14:textId="77777777"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52DAB8EF" w14:textId="47B35B0C" w:rsidR="003104B3" w:rsidRDefault="003104B3" w:rsidP="003104B3">
            <w:pPr>
              <w:pStyle w:val="3-"/>
            </w:pPr>
            <w:r>
              <w:tab/>
              <w:t>if(global_a.load() == true)</w:t>
            </w:r>
            <w:r w:rsidRPr="000A6D0B">
              <w:rPr>
                <w:color w:val="FF0000"/>
              </w:rPr>
              <w:t xml:space="preserve"> ←</w:t>
            </w:r>
            <w:r>
              <w:rPr>
                <w:color w:val="FF0000"/>
              </w:rPr>
              <w:t>アトミック型参照</w:t>
            </w:r>
          </w:p>
          <w:p w14:paraId="2BF59027" w14:textId="77777777" w:rsidR="003104B3" w:rsidRDefault="003104B3" w:rsidP="003104B3">
            <w:pPr>
              <w:pStyle w:val="2-"/>
            </w:pPr>
            <w:r>
              <w:tab/>
              <w:t>{</w:t>
            </w:r>
          </w:p>
          <w:p w14:paraId="1994B173" w14:textId="12330D28" w:rsidR="003104B3" w:rsidRPr="003104B3" w:rsidRDefault="003104B3" w:rsidP="003104B3">
            <w:pPr>
              <w:pStyle w:val="2-"/>
              <w:rPr>
                <w:color w:val="FF0000"/>
              </w:rPr>
            </w:pPr>
            <w:r>
              <w:tab/>
            </w:r>
            <w:r>
              <w:tab/>
              <w:t>int b = global_b;</w:t>
            </w:r>
            <w:r w:rsidRPr="003104B3">
              <w:rPr>
                <w:color w:val="FF0000"/>
              </w:rPr>
              <w:t xml:space="preserve"> ←アトミック型の前に更新された値の参照</w:t>
            </w:r>
          </w:p>
          <w:p w14:paraId="06A7EE28" w14:textId="77777777" w:rsidR="003104B3" w:rsidRDefault="003104B3" w:rsidP="003104B3">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tc>
      </w:tr>
    </w:tbl>
    <w:p w14:paraId="4E44F9F4" w14:textId="77777777" w:rsidR="005A38EF" w:rsidRDefault="003104B3" w:rsidP="003104B3">
      <w:pPr>
        <w:pStyle w:val="a"/>
      </w:pPr>
      <w:r w:rsidRPr="00F12475">
        <w:rPr>
          <w:rFonts w:ascii="ＭＳ ゴシック" w:hAnsi="ＭＳ ゴシック" w:hint="eastAsia"/>
          <w:color w:val="0070C0"/>
        </w:rPr>
        <w:t>global_a</w:t>
      </w:r>
      <w:r>
        <w:rPr>
          <w:rFonts w:hint="eastAsia"/>
        </w:rPr>
        <w:t xml:space="preserve"> </w:t>
      </w:r>
      <w:r>
        <w:rPr>
          <w:rFonts w:hint="eastAsia"/>
        </w:rPr>
        <w:t>がアトミック型でな</w:t>
      </w:r>
      <w:r w:rsidR="005A38EF">
        <w:rPr>
          <w:rFonts w:hint="eastAsia"/>
        </w:rPr>
        <w:t>かった</w:t>
      </w:r>
      <w:r>
        <w:rPr>
          <w:rFonts w:hint="eastAsia"/>
        </w:rPr>
        <w:t>場合、</w:t>
      </w:r>
      <w:r>
        <w:rPr>
          <w:rFonts w:hint="eastAsia"/>
        </w:rPr>
        <w:t>CPU</w:t>
      </w:r>
      <w:r>
        <w:rPr>
          <w:rFonts w:hint="eastAsia"/>
        </w:rPr>
        <w:t>の「アウト・オブ・オーダー実行」という最適化により、</w:t>
      </w:r>
      <w:r w:rsidRPr="00F12475">
        <w:rPr>
          <w:rFonts w:ascii="ＭＳ ゴシック" w:hAnsi="ＭＳ ゴシック" w:hint="eastAsia"/>
          <w:color w:val="0070C0"/>
        </w:rPr>
        <w:t>global_a</w:t>
      </w:r>
      <w:r>
        <w:rPr>
          <w:rFonts w:hint="eastAsia"/>
        </w:rPr>
        <w:t xml:space="preserve"> </w:t>
      </w:r>
      <w:r>
        <w:rPr>
          <w:rFonts w:hint="eastAsia"/>
        </w:rPr>
        <w:t>が</w:t>
      </w:r>
      <w:r>
        <w:rPr>
          <w:rFonts w:hint="eastAsia"/>
        </w:rPr>
        <w:t xml:space="preserve"> </w:t>
      </w:r>
      <w:r w:rsidRPr="00F12475">
        <w:rPr>
          <w:rFonts w:ascii="ＭＳ ゴシック" w:hAnsi="ＭＳ ゴシック" w:hint="eastAsia"/>
          <w:color w:val="0070C0"/>
        </w:rPr>
        <w:t xml:space="preserve">true </w:t>
      </w:r>
      <w:r>
        <w:rPr>
          <w:rFonts w:hint="eastAsia"/>
        </w:rPr>
        <w:t>であっても、</w:t>
      </w:r>
      <w:r w:rsidRPr="00F12475">
        <w:rPr>
          <w:rFonts w:ascii="ＭＳ ゴシック" w:hAnsi="ＭＳ ゴシック" w:hint="eastAsia"/>
          <w:color w:val="0070C0"/>
        </w:rPr>
        <w:t>global_b</w:t>
      </w:r>
      <w:r>
        <w:rPr>
          <w:rFonts w:hint="eastAsia"/>
        </w:rPr>
        <w:t xml:space="preserve"> </w:t>
      </w:r>
      <w:r>
        <w:rPr>
          <w:rFonts w:hint="eastAsia"/>
        </w:rPr>
        <w:t>がプログラムの順序通り、</w:t>
      </w:r>
      <w:r>
        <w:rPr>
          <w:rFonts w:hint="eastAsia"/>
        </w:rPr>
        <w:t xml:space="preserve">123 </w:t>
      </w:r>
      <w:r w:rsidR="005A38EF">
        <w:t>に更新されているとは限らない、という現象が起こり得る。</w:t>
      </w:r>
    </w:p>
    <w:p w14:paraId="5A353CE3" w14:textId="77777777" w:rsidR="005A38EF" w:rsidRDefault="005A38EF" w:rsidP="005A38EF">
      <w:pPr>
        <w:pStyle w:val="a"/>
      </w:pPr>
      <w:r>
        <w:t>この問題は、</w:t>
      </w:r>
      <w:r>
        <w:rPr>
          <w:rFonts w:hint="eastAsia"/>
        </w:rPr>
        <w:t>volatile</w:t>
      </w:r>
      <w:r>
        <w:rPr>
          <w:rFonts w:hint="eastAsia"/>
        </w:rPr>
        <w:t>型修飾子や関数の切り分けによって回避可能な問題とは全く別であり、</w:t>
      </w:r>
      <w:r>
        <w:rPr>
          <w:rFonts w:hint="eastAsia"/>
        </w:rPr>
        <w:t>CPU</w:t>
      </w:r>
      <w:r>
        <w:rPr>
          <w:rFonts w:hint="eastAsia"/>
        </w:rPr>
        <w:t>内の最適化によって起こる問題である。</w:t>
      </w:r>
    </w:p>
    <w:p w14:paraId="42B76A96" w14:textId="77777777" w:rsidR="005A38EF" w:rsidRDefault="005A38EF" w:rsidP="005A38EF">
      <w:pPr>
        <w:pStyle w:val="a"/>
      </w:pPr>
      <w:r>
        <w:lastRenderedPageBreak/>
        <w:t>アトミック型は、</w:t>
      </w:r>
      <w:r>
        <w:t>CPU</w:t>
      </w:r>
      <w:r>
        <w:t>に対するメモリバリアを保証し、メモリ操作の順序性を保証する。</w:t>
      </w:r>
    </w:p>
    <w:p w14:paraId="7BD3FD6A" w14:textId="5DD1E6D5" w:rsidR="003104B3" w:rsidRDefault="005A38EF" w:rsidP="003104B3">
      <w:pPr>
        <w:pStyle w:val="a"/>
      </w:pPr>
      <w:r>
        <w:t>この例の場合、</w:t>
      </w:r>
      <w:r w:rsidRPr="00F12475">
        <w:rPr>
          <w:rFonts w:ascii="ＭＳ ゴシック" w:hAnsi="ＭＳ ゴシック" w:hint="eastAsia"/>
          <w:color w:val="0070C0"/>
        </w:rPr>
        <w:t>global_a</w:t>
      </w:r>
      <w:r>
        <w:rPr>
          <w:rFonts w:hint="eastAsia"/>
        </w:rPr>
        <w:t>は一連の更新処理の最後に更新され、その変化を監視する処理となっているため、</w:t>
      </w:r>
      <w:r w:rsidRPr="00F12475">
        <w:rPr>
          <w:rFonts w:ascii="ＭＳ ゴシック" w:hAnsi="ＭＳ ゴシック" w:hint="eastAsia"/>
          <w:color w:val="0070C0"/>
        </w:rPr>
        <w:t>global_a</w:t>
      </w:r>
      <w:r>
        <w:rPr>
          <w:rFonts w:hint="eastAsia"/>
        </w:rPr>
        <w:t>に対するメモリバリアが指定されれば、その前の更新が保証される。</w:t>
      </w:r>
    </w:p>
    <w:p w14:paraId="78D50131" w14:textId="59012F01" w:rsidR="001A484A" w:rsidRDefault="001A484A" w:rsidP="003104B3">
      <w:pPr>
        <w:pStyle w:val="a"/>
      </w:pPr>
      <w:r>
        <w:t>確実にこの問題を回避したい場合は、ミューテックスなどのロック機構を使用して変化を検出することである。ただし、それではパフォーマンスを損ねるため、</w:t>
      </w:r>
      <w:r w:rsidRPr="001A484A">
        <w:rPr>
          <w:color w:val="FF0000"/>
        </w:rPr>
        <w:t>ロックフリーを実現して高速な処理を行うために、厳密なメモリバリアをコントロールする。</w:t>
      </w:r>
    </w:p>
    <w:p w14:paraId="1E1BCDB0" w14:textId="19732074" w:rsidR="006B75BB" w:rsidRDefault="006B75BB" w:rsidP="006B75BB">
      <w:pPr>
        <w:pStyle w:val="2"/>
      </w:pPr>
      <w:bookmarkStart w:id="164" w:name="_Toc379553607"/>
      <w:r>
        <w:rPr>
          <w:rFonts w:hint="eastAsia"/>
        </w:rPr>
        <w:t>スレッドローカルストレージ（</w:t>
      </w:r>
      <w:r>
        <w:rPr>
          <w:rFonts w:hint="eastAsia"/>
        </w:rPr>
        <w:t>TLS</w:t>
      </w:r>
      <w:r>
        <w:rPr>
          <w:rFonts w:hint="eastAsia"/>
        </w:rPr>
        <w:t>）</w:t>
      </w:r>
      <w:bookmarkEnd w:id="164"/>
      <w:r w:rsidR="00F12475">
        <w:fldChar w:fldCharType="begin"/>
      </w:r>
      <w:r w:rsidR="00F12475">
        <w:instrText xml:space="preserve"> XE "</w:instrText>
      </w:r>
      <w:r w:rsidR="00F12475">
        <w:rPr>
          <w:rFonts w:hint="eastAsia"/>
        </w:rPr>
        <w:instrText>スレッドローカルストレージ</w:instrText>
      </w:r>
      <w:r w:rsidR="00F12475">
        <w:instrText>" \y “</w:instrText>
      </w:r>
      <w:r w:rsidR="00F12475">
        <w:rPr>
          <w:rFonts w:hint="eastAsia"/>
        </w:rPr>
        <w:instrText>すれっどろーかるすとれーじ</w:instrText>
      </w:r>
      <w:r w:rsidR="00F12475">
        <w:instrText xml:space="preserve">” </w:instrText>
      </w:r>
      <w:r w:rsidR="00F12475">
        <w:fldChar w:fldCharType="end"/>
      </w:r>
      <w:r w:rsidR="00F12475">
        <w:fldChar w:fldCharType="begin"/>
      </w:r>
      <w:r w:rsidR="00F12475">
        <w:instrText xml:space="preserve"> XE "</w:instrText>
      </w:r>
      <w:r w:rsidR="00F12475">
        <w:rPr>
          <w:rFonts w:hint="eastAsia"/>
        </w:rPr>
        <w:instrText>TLS</w:instrText>
      </w:r>
      <w:r w:rsidR="00F12475">
        <w:instrText>" \y “</w:instrText>
      </w:r>
      <w:r w:rsidR="00F12475">
        <w:rPr>
          <w:rFonts w:hint="eastAsia"/>
        </w:rPr>
        <w:instrText>TLS</w:instrText>
      </w:r>
      <w:r w:rsidR="00F12475">
        <w:instrText xml:space="preserve">” </w:instrText>
      </w:r>
      <w:r w:rsidR="00F12475">
        <w:fldChar w:fldCharType="end"/>
      </w:r>
    </w:p>
    <w:p w14:paraId="2BAEA345" w14:textId="7AAD8007" w:rsidR="006B75BB" w:rsidRDefault="00A17E3E" w:rsidP="006B75BB">
      <w:pPr>
        <w:pStyle w:val="a9"/>
        <w:ind w:firstLine="283"/>
      </w:pPr>
      <w:r>
        <w:t>スレットローカルストレージ（</w:t>
      </w:r>
      <w:r>
        <w:rPr>
          <w:rFonts w:hint="eastAsia"/>
        </w:rPr>
        <w:t>TLS</w:t>
      </w:r>
      <w:r>
        <w:rPr>
          <w:rFonts w:hint="eastAsia"/>
        </w:rPr>
        <w:t>）は、メモリ共有とは逆に、スレッド専用のデータを扱う</w:t>
      </w:r>
      <w:r w:rsidR="00BD6BA8">
        <w:rPr>
          <w:rFonts w:hint="eastAsia"/>
        </w:rPr>
        <w:t>ために用いる</w:t>
      </w:r>
      <w:r>
        <w:rPr>
          <w:rFonts w:hint="eastAsia"/>
        </w:rPr>
        <w:t>。</w:t>
      </w:r>
    </w:p>
    <w:p w14:paraId="0912802F" w14:textId="157FF2DE" w:rsidR="008C4B9A" w:rsidRDefault="008C4B9A" w:rsidP="008C4B9A">
      <w:pPr>
        <w:pStyle w:val="3"/>
      </w:pPr>
      <w:bookmarkStart w:id="165" w:name="_Toc379553608"/>
      <w:r>
        <w:rPr>
          <w:rFonts w:hint="eastAsia"/>
        </w:rPr>
        <w:t>スレッドローカルストレージの使い方</w:t>
      </w:r>
      <w:bookmarkEnd w:id="165"/>
    </w:p>
    <w:p w14:paraId="1CA3CEBE" w14:textId="26391B71" w:rsidR="008C4B9A" w:rsidRDefault="00034586" w:rsidP="00034586">
      <w:pPr>
        <w:pStyle w:val="aa"/>
        <w:keepNext/>
        <w:widowControl/>
        <w:ind w:left="447" w:firstLine="283"/>
      </w:pPr>
      <w:r>
        <w:rPr>
          <w:rFonts w:hint="eastAsia"/>
        </w:rPr>
        <w:t>まずはサンプルを示す。（</w:t>
      </w:r>
      <w:r>
        <w:rPr>
          <w:rFonts w:hint="eastAsia"/>
        </w:rPr>
        <w:t>C++11</w:t>
      </w:r>
      <w:r>
        <w:rPr>
          <w:rFonts w:hint="eastAsia"/>
        </w:rPr>
        <w:t>のサンプル）</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34586" w14:paraId="53A9C30E" w14:textId="77777777" w:rsidTr="00034586">
        <w:tc>
          <w:tcPr>
            <w:tcW w:w="8079" w:type="dxa"/>
          </w:tcPr>
          <w:p w14:paraId="34F3FBFA" w14:textId="77777777" w:rsidR="00034586" w:rsidRDefault="00034586" w:rsidP="00034586">
            <w:pPr>
              <w:pStyle w:val="3-"/>
            </w:pPr>
            <w:r>
              <w:t>#include &lt;stdio.h&gt;</w:t>
            </w:r>
          </w:p>
          <w:p w14:paraId="0F167998" w14:textId="77777777" w:rsidR="00034586" w:rsidRDefault="00034586" w:rsidP="00034586">
            <w:pPr>
              <w:pStyle w:val="3-"/>
            </w:pPr>
            <w:r>
              <w:t>#include &lt;stdlib.h&gt;</w:t>
            </w:r>
          </w:p>
          <w:p w14:paraId="6C43728A" w14:textId="77777777" w:rsidR="00034586" w:rsidRDefault="00034586" w:rsidP="00034586">
            <w:pPr>
              <w:pStyle w:val="3-"/>
            </w:pPr>
          </w:p>
          <w:p w14:paraId="728E0C6B" w14:textId="77777777" w:rsidR="00034586" w:rsidRDefault="00034586" w:rsidP="00034586">
            <w:pPr>
              <w:pStyle w:val="3-"/>
            </w:pPr>
            <w:r>
              <w:t>#include &lt;thread&gt;</w:t>
            </w:r>
          </w:p>
          <w:p w14:paraId="4E7F617A" w14:textId="77777777" w:rsidR="00034586" w:rsidRDefault="00034586" w:rsidP="00034586">
            <w:pPr>
              <w:pStyle w:val="3-"/>
            </w:pPr>
          </w:p>
          <w:p w14:paraId="07CB61DC" w14:textId="0C72FFE5" w:rsidR="00034586" w:rsidRDefault="00034586" w:rsidP="00034586">
            <w:pPr>
              <w:pStyle w:val="3-"/>
            </w:pPr>
            <w:r>
              <w:t>#define thread_local __declspec(thread)</w:t>
            </w:r>
            <w:r w:rsidRPr="00034586">
              <w:rPr>
                <w:color w:val="00B050"/>
              </w:rPr>
              <w:t>//C++11のTLS修飾子Visual C++2013でまだ使えないので偽装する</w:t>
            </w:r>
          </w:p>
          <w:p w14:paraId="2075F4EA" w14:textId="77777777" w:rsidR="00034586" w:rsidRDefault="00034586" w:rsidP="00034586">
            <w:pPr>
              <w:pStyle w:val="3-"/>
            </w:pPr>
          </w:p>
          <w:p w14:paraId="68416D21" w14:textId="4B98E7FF" w:rsidR="00034586" w:rsidRPr="00034586" w:rsidRDefault="00034586" w:rsidP="00034586">
            <w:pPr>
              <w:pStyle w:val="3-"/>
              <w:rPr>
                <w:color w:val="00B050"/>
              </w:rPr>
            </w:pPr>
            <w:r>
              <w:rPr>
                <w:rFonts w:hint="eastAsia"/>
              </w:rPr>
              <w:t xml:space="preserve">static </w:t>
            </w:r>
            <w:r w:rsidR="00B13B51">
              <w:t xml:space="preserve">volatile </w:t>
            </w:r>
            <w:r>
              <w:rPr>
                <w:rFonts w:hint="eastAsia"/>
              </w:rPr>
              <w:t>int s_data = 0;</w:t>
            </w:r>
            <w:r w:rsidRPr="00034586">
              <w:rPr>
                <w:rFonts w:hint="eastAsia"/>
                <w:color w:val="00B050"/>
              </w:rPr>
              <w:t>//通常変数</w:t>
            </w:r>
          </w:p>
          <w:p w14:paraId="310466B4" w14:textId="03DE2BEE" w:rsidR="00034586" w:rsidRPr="00034586" w:rsidRDefault="00B13B51" w:rsidP="00034586">
            <w:pPr>
              <w:pStyle w:val="3-"/>
              <w:rPr>
                <w:color w:val="00B050"/>
              </w:rPr>
            </w:pPr>
            <w:r>
              <w:rPr>
                <w:color w:val="FF0000"/>
              </w:rPr>
              <w:t xml:space="preserve">static </w:t>
            </w:r>
            <w:r w:rsidR="00034586" w:rsidRPr="00556D29">
              <w:rPr>
                <w:rFonts w:hint="eastAsia"/>
                <w:color w:val="FF0000"/>
              </w:rPr>
              <w:t>thread_local int s_tlsData = 0;</w:t>
            </w:r>
            <w:r w:rsidR="00034586" w:rsidRPr="00034586">
              <w:rPr>
                <w:rFonts w:hint="eastAsia"/>
                <w:color w:val="00B050"/>
              </w:rPr>
              <w:t>//TLS変数</w:t>
            </w:r>
          </w:p>
          <w:p w14:paraId="10E4C775" w14:textId="77777777" w:rsidR="00034586" w:rsidRDefault="00034586" w:rsidP="00034586">
            <w:pPr>
              <w:pStyle w:val="3-"/>
            </w:pPr>
          </w:p>
          <w:p w14:paraId="33C49298" w14:textId="77777777" w:rsidR="00034586" w:rsidRPr="00034586" w:rsidRDefault="00034586" w:rsidP="00034586">
            <w:pPr>
              <w:pStyle w:val="3-"/>
              <w:rPr>
                <w:color w:val="00B050"/>
              </w:rPr>
            </w:pPr>
            <w:r w:rsidRPr="00034586">
              <w:rPr>
                <w:rFonts w:hint="eastAsia"/>
                <w:color w:val="00B050"/>
              </w:rPr>
              <w:t>//スレッド関数</w:t>
            </w:r>
          </w:p>
          <w:p w14:paraId="52459E82" w14:textId="238483CC" w:rsidR="00B13B51" w:rsidRDefault="00B13B51" w:rsidP="00034586">
            <w:pPr>
              <w:pStyle w:val="3-"/>
            </w:pPr>
            <w:r w:rsidRPr="00B13B51">
              <w:t>void threadFunc(const char* name)</w:t>
            </w:r>
          </w:p>
          <w:p w14:paraId="73B0F3FF" w14:textId="77777777" w:rsidR="00034586" w:rsidRDefault="00034586" w:rsidP="00034586">
            <w:pPr>
              <w:pStyle w:val="3-"/>
            </w:pPr>
            <w:r>
              <w:t>{</w:t>
            </w:r>
          </w:p>
          <w:p w14:paraId="668D85EE" w14:textId="77777777" w:rsidR="00034586" w:rsidRDefault="00034586" w:rsidP="00034586">
            <w:pPr>
              <w:pStyle w:val="3-"/>
            </w:pPr>
            <w:r>
              <w:tab/>
              <w:t>++s_data;</w:t>
            </w:r>
          </w:p>
          <w:p w14:paraId="5E57E4E2" w14:textId="77777777" w:rsidR="00034586" w:rsidRDefault="00034586" w:rsidP="00034586">
            <w:pPr>
              <w:pStyle w:val="3-"/>
            </w:pPr>
            <w:r>
              <w:tab/>
            </w:r>
            <w:r w:rsidRPr="00556D29">
              <w:rPr>
                <w:color w:val="FF0000"/>
              </w:rPr>
              <w:t>++s_tlsData;</w:t>
            </w:r>
          </w:p>
          <w:p w14:paraId="3EB90D6B" w14:textId="4E86AD41" w:rsidR="00B13B51" w:rsidRDefault="00B13B51" w:rsidP="00034586">
            <w:pPr>
              <w:pStyle w:val="3-"/>
            </w:pPr>
            <w:r w:rsidRPr="00B13B51">
              <w:tab/>
              <w:t>printf("[%s] s_data=%d, s_tlsData=%d\n", name, s_data, s_tlsData);</w:t>
            </w:r>
          </w:p>
          <w:p w14:paraId="7FEDE896" w14:textId="5C4497F6" w:rsidR="00034586" w:rsidRDefault="00034586" w:rsidP="00034586">
            <w:pPr>
              <w:pStyle w:val="3-"/>
            </w:pPr>
            <w:r>
              <w:t>}</w:t>
            </w:r>
          </w:p>
          <w:p w14:paraId="6500B85A" w14:textId="77777777" w:rsidR="00034586" w:rsidRDefault="00034586" w:rsidP="00034586">
            <w:pPr>
              <w:pStyle w:val="3-"/>
            </w:pPr>
          </w:p>
          <w:p w14:paraId="67AD4A41" w14:textId="77777777" w:rsidR="00034586" w:rsidRPr="00034586" w:rsidRDefault="00034586" w:rsidP="00034586">
            <w:pPr>
              <w:pStyle w:val="3-"/>
              <w:rPr>
                <w:color w:val="00B050"/>
              </w:rPr>
            </w:pPr>
            <w:r w:rsidRPr="00034586">
              <w:rPr>
                <w:rFonts w:hint="eastAsia"/>
                <w:color w:val="00B050"/>
              </w:rPr>
              <w:t>//C++11 thread テスト</w:t>
            </w:r>
          </w:p>
          <w:p w14:paraId="7E069F96" w14:textId="77777777" w:rsidR="00034586" w:rsidRDefault="00034586" w:rsidP="00034586">
            <w:pPr>
              <w:pStyle w:val="3-"/>
            </w:pPr>
            <w:r>
              <w:t>int main(const int argc, const char* argv[])</w:t>
            </w:r>
          </w:p>
          <w:p w14:paraId="5F2546FC" w14:textId="5DD4C112" w:rsidR="00034586" w:rsidRDefault="00034586" w:rsidP="00B13B51">
            <w:pPr>
              <w:pStyle w:val="3-"/>
              <w:tabs>
                <w:tab w:val="clear" w:pos="400"/>
                <w:tab w:val="clear" w:pos="838"/>
              </w:tabs>
            </w:pPr>
            <w:r>
              <w:t>{</w:t>
            </w:r>
          </w:p>
          <w:p w14:paraId="68B6DF4B" w14:textId="77777777" w:rsidR="00B13B51" w:rsidRDefault="00B13B51" w:rsidP="00B13B51">
            <w:pPr>
              <w:pStyle w:val="3-"/>
            </w:pPr>
            <w:r>
              <w:rPr>
                <w:rFonts w:hint="eastAsia"/>
              </w:rPr>
              <w:tab/>
              <w:t>std::thread th1(threadFunc, "スレッド1");</w:t>
            </w:r>
          </w:p>
          <w:p w14:paraId="4AA12912" w14:textId="77777777" w:rsidR="00B13B51" w:rsidRDefault="00B13B51" w:rsidP="00B13B51">
            <w:pPr>
              <w:pStyle w:val="3-"/>
            </w:pPr>
            <w:r>
              <w:rPr>
                <w:rFonts w:hint="eastAsia"/>
              </w:rPr>
              <w:tab/>
              <w:t>std::thread th2(threadFunc, "スレッド2");</w:t>
            </w:r>
          </w:p>
          <w:p w14:paraId="6A010047" w14:textId="77777777" w:rsidR="00B13B51" w:rsidRDefault="00B13B51" w:rsidP="00B13B51">
            <w:pPr>
              <w:pStyle w:val="3-"/>
            </w:pPr>
            <w:r>
              <w:rPr>
                <w:rFonts w:hint="eastAsia"/>
              </w:rPr>
              <w:tab/>
              <w:t>std::thread th3(threadFunc, "スレッド3");</w:t>
            </w:r>
          </w:p>
          <w:p w14:paraId="4202ED0D" w14:textId="43749695" w:rsidR="00034586" w:rsidRDefault="00034586" w:rsidP="00B13B51">
            <w:pPr>
              <w:pStyle w:val="3-"/>
            </w:pPr>
            <w:r>
              <w:tab/>
              <w:t>th1.join();</w:t>
            </w:r>
          </w:p>
          <w:p w14:paraId="054CEA70" w14:textId="77777777" w:rsidR="00034586" w:rsidRDefault="00034586" w:rsidP="00034586">
            <w:pPr>
              <w:pStyle w:val="3-"/>
            </w:pPr>
            <w:r>
              <w:tab/>
              <w:t>th2.join();</w:t>
            </w:r>
          </w:p>
          <w:p w14:paraId="72CA8594" w14:textId="77777777" w:rsidR="00034586" w:rsidRDefault="00034586" w:rsidP="00034586">
            <w:pPr>
              <w:pStyle w:val="3-"/>
            </w:pPr>
            <w:r>
              <w:tab/>
              <w:t>th3.join();</w:t>
            </w:r>
          </w:p>
          <w:p w14:paraId="5E737620" w14:textId="77777777" w:rsidR="00034586" w:rsidRDefault="00034586" w:rsidP="00034586">
            <w:pPr>
              <w:pStyle w:val="3-"/>
            </w:pPr>
            <w:r>
              <w:tab/>
              <w:t>return EXIT_SUCCESS;</w:t>
            </w:r>
          </w:p>
          <w:p w14:paraId="2DCAAF09" w14:textId="0E87911B" w:rsidR="00034586" w:rsidRDefault="00034586" w:rsidP="00034586">
            <w:pPr>
              <w:pStyle w:val="3-"/>
            </w:pPr>
            <w:r>
              <w:t>}</w:t>
            </w:r>
          </w:p>
        </w:tc>
      </w:tr>
    </w:tbl>
    <w:p w14:paraId="231495EE" w14:textId="46B7E4AF" w:rsidR="00034586" w:rsidRPr="00034586" w:rsidRDefault="00034586" w:rsidP="00034586">
      <w:pPr>
        <w:pStyle w:val="aa"/>
        <w:keepNext/>
        <w:widowControl/>
        <w:ind w:left="447" w:firstLine="283"/>
        <w:rPr>
          <w:color w:val="FF0000"/>
        </w:rPr>
      </w:pPr>
      <w:r w:rsidRPr="00034586">
        <w:rPr>
          <w:rFonts w:hint="eastAsia"/>
          <w:color w:val="FF0000"/>
        </w:rPr>
        <w:t>↓（処理結果）</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34586" w14:paraId="3195A629" w14:textId="77777777" w:rsidTr="000F3603">
        <w:tc>
          <w:tcPr>
            <w:tcW w:w="8079" w:type="dxa"/>
          </w:tcPr>
          <w:p w14:paraId="6FA914BF" w14:textId="657333D4" w:rsidR="00034586" w:rsidRPr="00034586" w:rsidRDefault="00B13B51" w:rsidP="00034586">
            <w:pPr>
              <w:pStyle w:val="3-"/>
              <w:rPr>
                <w:color w:val="auto"/>
              </w:rPr>
            </w:pPr>
            <w:r w:rsidRPr="00B13B51">
              <w:rPr>
                <w:rFonts w:hint="eastAsia"/>
                <w:color w:val="auto"/>
              </w:rPr>
              <w:t>[スレッド1]</w:t>
            </w:r>
            <w:r w:rsidRPr="00B13B51">
              <w:rPr>
                <w:color w:val="auto"/>
              </w:rPr>
              <w:t xml:space="preserve"> </w:t>
            </w:r>
            <w:r w:rsidR="00034586" w:rsidRPr="00034586">
              <w:rPr>
                <w:color w:val="auto"/>
              </w:rPr>
              <w:t xml:space="preserve">s_data=1, </w:t>
            </w:r>
            <w:r w:rsidR="00034586" w:rsidRPr="00556D29">
              <w:rPr>
                <w:color w:val="FF0000"/>
              </w:rPr>
              <w:t>s_tlsData=1</w:t>
            </w:r>
          </w:p>
          <w:p w14:paraId="448DE4B4" w14:textId="4E21C8B3" w:rsidR="00034586" w:rsidRPr="00034586" w:rsidRDefault="00B13B51" w:rsidP="00034586">
            <w:pPr>
              <w:pStyle w:val="3-"/>
              <w:rPr>
                <w:color w:val="auto"/>
              </w:rPr>
            </w:pPr>
            <w:r w:rsidRPr="00B13B51">
              <w:rPr>
                <w:rFonts w:hint="eastAsia"/>
                <w:color w:val="auto"/>
              </w:rPr>
              <w:t>[スレッド</w:t>
            </w:r>
            <w:r>
              <w:rPr>
                <w:rFonts w:hint="eastAsia"/>
                <w:color w:val="auto"/>
              </w:rPr>
              <w:t>2</w:t>
            </w:r>
            <w:r w:rsidRPr="00B13B51">
              <w:rPr>
                <w:rFonts w:hint="eastAsia"/>
                <w:color w:val="auto"/>
              </w:rPr>
              <w:t>]</w:t>
            </w:r>
            <w:r w:rsidRPr="00B13B51">
              <w:rPr>
                <w:color w:val="auto"/>
              </w:rPr>
              <w:t xml:space="preserve"> </w:t>
            </w:r>
            <w:r w:rsidR="00034586" w:rsidRPr="00034586">
              <w:rPr>
                <w:color w:val="auto"/>
              </w:rPr>
              <w:t xml:space="preserve">s_data=2, </w:t>
            </w:r>
            <w:r w:rsidR="00034586" w:rsidRPr="00556D29">
              <w:rPr>
                <w:color w:val="FF0000"/>
              </w:rPr>
              <w:t>s_tlsData=1</w:t>
            </w:r>
          </w:p>
          <w:p w14:paraId="1DC5352C" w14:textId="67233A1F" w:rsidR="00034586" w:rsidRDefault="00B13B51" w:rsidP="00B13B51">
            <w:pPr>
              <w:pStyle w:val="3-"/>
            </w:pPr>
            <w:r w:rsidRPr="00B13B51">
              <w:rPr>
                <w:rFonts w:hint="eastAsia"/>
                <w:color w:val="auto"/>
              </w:rPr>
              <w:t>[スレッド</w:t>
            </w:r>
            <w:r>
              <w:rPr>
                <w:rFonts w:hint="eastAsia"/>
                <w:color w:val="auto"/>
              </w:rPr>
              <w:t>3</w:t>
            </w:r>
            <w:r w:rsidRPr="00B13B51">
              <w:rPr>
                <w:rFonts w:hint="eastAsia"/>
                <w:color w:val="auto"/>
              </w:rPr>
              <w:t>]</w:t>
            </w:r>
            <w:r w:rsidRPr="00B13B51">
              <w:rPr>
                <w:color w:val="auto"/>
              </w:rPr>
              <w:t xml:space="preserve"> </w:t>
            </w:r>
            <w:r w:rsidR="00034586" w:rsidRPr="00034586">
              <w:rPr>
                <w:color w:val="auto"/>
              </w:rPr>
              <w:t xml:space="preserve">s_data=3, </w:t>
            </w:r>
            <w:r w:rsidR="00034586" w:rsidRPr="00556D29">
              <w:rPr>
                <w:color w:val="FF0000"/>
              </w:rPr>
              <w:t>s_tlsData=1</w:t>
            </w:r>
          </w:p>
        </w:tc>
      </w:tr>
    </w:tbl>
    <w:p w14:paraId="43D5E27E" w14:textId="31F7E1AE" w:rsidR="00034586" w:rsidRDefault="00034586" w:rsidP="00034586">
      <w:pPr>
        <w:pStyle w:val="aa"/>
        <w:spacing w:beforeLines="50" w:before="180"/>
        <w:ind w:left="447" w:firstLine="283"/>
      </w:pPr>
      <w:r>
        <w:t>普通のグローバル変数である</w:t>
      </w:r>
      <w:r>
        <w:rPr>
          <w:rFonts w:hint="eastAsia"/>
        </w:rPr>
        <w:t xml:space="preserve"> </w:t>
      </w:r>
      <w:r w:rsidRPr="00F12475">
        <w:rPr>
          <w:rFonts w:ascii="ＭＳ ゴシック" w:hAnsi="ＭＳ ゴシック" w:hint="eastAsia"/>
          <w:color w:val="0070C0"/>
        </w:rPr>
        <w:t>s_data</w:t>
      </w:r>
      <w:r>
        <w:rPr>
          <w:rFonts w:hint="eastAsia"/>
        </w:rPr>
        <w:t xml:space="preserve"> </w:t>
      </w:r>
      <w:r>
        <w:rPr>
          <w:rFonts w:hint="eastAsia"/>
        </w:rPr>
        <w:t>は</w:t>
      </w:r>
      <w:r w:rsidR="00556D29">
        <w:rPr>
          <w:rFonts w:hint="eastAsia"/>
        </w:rPr>
        <w:t>、</w:t>
      </w:r>
      <w:r w:rsidR="00B13B51">
        <w:rPr>
          <w:rFonts w:hint="eastAsia"/>
        </w:rPr>
        <w:t>その更新が他のスレッドにも反映されているのに対して、</w:t>
      </w:r>
      <w:r w:rsidR="00B13B51" w:rsidRPr="00F12475">
        <w:rPr>
          <w:rFonts w:ascii="ＭＳ ゴシック" w:hAnsi="ＭＳ ゴシック" w:hint="eastAsia"/>
          <w:color w:val="0070C0"/>
        </w:rPr>
        <w:t>s_tlsData</w:t>
      </w:r>
      <w:r w:rsidR="00B13B51">
        <w:rPr>
          <w:rFonts w:hint="eastAsia"/>
        </w:rPr>
        <w:t xml:space="preserve"> </w:t>
      </w:r>
      <w:r w:rsidR="00B13B51">
        <w:rPr>
          <w:rFonts w:hint="eastAsia"/>
        </w:rPr>
        <w:t>は、スレッドごとに個別の値を保持していることがわか</w:t>
      </w:r>
      <w:r w:rsidR="00B13B51">
        <w:rPr>
          <w:rFonts w:hint="eastAsia"/>
        </w:rPr>
        <w:lastRenderedPageBreak/>
        <w:t>る。</w:t>
      </w:r>
    </w:p>
    <w:p w14:paraId="0BA73167" w14:textId="4A52B8C7" w:rsidR="00034586" w:rsidRPr="008C4B9A" w:rsidRDefault="00B13B51" w:rsidP="008C4B9A">
      <w:pPr>
        <w:pStyle w:val="aa"/>
        <w:ind w:left="447" w:firstLine="283"/>
      </w:pPr>
      <w:r>
        <w:rPr>
          <w:rFonts w:hint="eastAsia"/>
        </w:rPr>
        <w:t>このように、</w:t>
      </w:r>
      <w:r w:rsidR="00F12475">
        <w:rPr>
          <w:rFonts w:hint="eastAsia"/>
        </w:rPr>
        <w:t>スレッドローカルストレージ</w:t>
      </w:r>
      <w:r>
        <w:rPr>
          <w:rFonts w:hint="eastAsia"/>
        </w:rPr>
        <w:t>は、一件同じグローバル／静的変数ではあるものの、スレッド固有の値を扱うものとなる。</w:t>
      </w:r>
    </w:p>
    <w:p w14:paraId="3FD9A83E" w14:textId="5A8DCF69" w:rsidR="00B13B51" w:rsidRDefault="00B13B51" w:rsidP="00B13B51">
      <w:pPr>
        <w:pStyle w:val="3"/>
      </w:pPr>
      <w:bookmarkStart w:id="166" w:name="_Toc379553609"/>
      <w:r>
        <w:rPr>
          <w:rFonts w:hint="eastAsia"/>
        </w:rPr>
        <w:t>スレッドローカルストレージの使いどころ</w:t>
      </w:r>
      <w:bookmarkEnd w:id="166"/>
    </w:p>
    <w:p w14:paraId="0D5AE78F" w14:textId="4937B689" w:rsidR="00B13B51" w:rsidRDefault="002B1564" w:rsidP="00B13B51">
      <w:pPr>
        <w:pStyle w:val="aa"/>
        <w:ind w:left="447" w:firstLine="283"/>
      </w:pPr>
      <w:r>
        <w:rPr>
          <w:rFonts w:hint="eastAsia"/>
        </w:rPr>
        <w:t>例えば、標準ライブラリの関数には、関数を実行した結果失敗した場合、詳しいエラー内容をグローバル変数</w:t>
      </w:r>
      <w:r>
        <w:rPr>
          <w:rFonts w:hint="eastAsia"/>
        </w:rPr>
        <w:t xml:space="preserve"> errno</w:t>
      </w:r>
      <w:r>
        <w:rPr>
          <w:rFonts w:hint="eastAsia"/>
        </w:rPr>
        <w:t xml:space="preserve">　に格納するものがある。</w:t>
      </w:r>
      <w:r>
        <w:rPr>
          <w:rFonts w:hint="eastAsia"/>
        </w:rPr>
        <w:t>errno</w:t>
      </w:r>
      <w:r>
        <w:t xml:space="preserve"> </w:t>
      </w:r>
      <w:r>
        <w:t>が完全なグローバル変数だと、他のスレッドの処理結果が影響してしまい、変数の値を信頼することができない。</w:t>
      </w:r>
      <w:r>
        <w:rPr>
          <w:rFonts w:hint="eastAsia"/>
        </w:rPr>
        <w:t xml:space="preserve">errno </w:t>
      </w:r>
      <w:r>
        <w:t>がスレッド毎に値を保証するなら、他のスレッドの動作状況を気にせず、</w:t>
      </w:r>
      <w:r>
        <w:rPr>
          <w:rFonts w:hint="eastAsia"/>
        </w:rPr>
        <w:t xml:space="preserve">errno </w:t>
      </w:r>
      <w:r>
        <w:rPr>
          <w:rFonts w:hint="eastAsia"/>
        </w:rPr>
        <w:t>に基づく処理を行うことができる。</w:t>
      </w:r>
    </w:p>
    <w:p w14:paraId="79627EC8" w14:textId="5CA59357" w:rsidR="002B1564" w:rsidRDefault="002B1564" w:rsidP="002B1564">
      <w:pPr>
        <w:pStyle w:val="aa"/>
        <w:spacing w:beforeLines="50" w:before="180"/>
        <w:ind w:left="447" w:firstLine="283"/>
      </w:pPr>
      <w:r>
        <w:t>このように、他のスレッドの処理が干渉しては困るが、どのスレッドからも実行可能な共通処理に、</w:t>
      </w:r>
      <w:r w:rsidR="00F12475">
        <w:rPr>
          <w:rFonts w:hint="eastAsia"/>
        </w:rPr>
        <w:t>スレッドローカルストレージ</w:t>
      </w:r>
      <w:r>
        <w:rPr>
          <w:rFonts w:hint="eastAsia"/>
        </w:rPr>
        <w:t>を使用することができる。</w:t>
      </w:r>
    </w:p>
    <w:p w14:paraId="3F4BDB53" w14:textId="57244A96" w:rsidR="00B13B51" w:rsidRDefault="00B13B51" w:rsidP="00B13B51">
      <w:pPr>
        <w:pStyle w:val="3"/>
      </w:pPr>
      <w:bookmarkStart w:id="167" w:name="_Toc379553610"/>
      <w:r>
        <w:rPr>
          <w:rFonts w:hint="eastAsia"/>
        </w:rPr>
        <w:t>スレッドローカルストレージの注意点</w:t>
      </w:r>
      <w:r w:rsidR="002B1564">
        <w:rPr>
          <w:rFonts w:hint="eastAsia"/>
        </w:rPr>
        <w:t>①</w:t>
      </w:r>
      <w:bookmarkEnd w:id="167"/>
    </w:p>
    <w:p w14:paraId="5C29E6ED" w14:textId="3D735E11" w:rsidR="00B13B51" w:rsidRDefault="000F3603" w:rsidP="00B13B51">
      <w:pPr>
        <w:pStyle w:val="aa"/>
        <w:ind w:left="447" w:firstLine="283"/>
      </w:pPr>
      <w:r>
        <w:rPr>
          <w:rFonts w:hint="eastAsia"/>
        </w:rPr>
        <w:t>スレッドの数だけ使用</w:t>
      </w:r>
      <w:r w:rsidR="002B1564">
        <w:rPr>
          <w:rFonts w:hint="eastAsia"/>
        </w:rPr>
        <w:t>メモリが増大する点に注意が必要。</w:t>
      </w:r>
    </w:p>
    <w:p w14:paraId="218EFB03" w14:textId="09DD2A54" w:rsidR="00B30C4B" w:rsidRPr="000F3603" w:rsidRDefault="002B1564" w:rsidP="00B30C4B">
      <w:pPr>
        <w:pStyle w:val="aa"/>
        <w:spacing w:beforeLines="50" w:before="180"/>
        <w:ind w:leftChars="203" w:left="1274" w:hangingChars="404" w:hanging="848"/>
        <w:rPr>
          <w:color w:val="808080" w:themeColor="background1" w:themeShade="80"/>
        </w:rPr>
      </w:pPr>
      <w:r w:rsidRPr="000F3603">
        <w:rPr>
          <w:rFonts w:hint="eastAsia"/>
          <w:color w:val="808080" w:themeColor="background1" w:themeShade="80"/>
        </w:rPr>
        <w:t>【補足】</w:t>
      </w:r>
      <w:r w:rsidR="00B30C4B" w:rsidRPr="000F3603">
        <w:rPr>
          <w:color w:val="808080" w:themeColor="background1" w:themeShade="80"/>
        </w:rPr>
        <w:tab/>
      </w:r>
      <w:r w:rsidRPr="000F3603">
        <w:rPr>
          <w:rFonts w:hint="eastAsia"/>
          <w:color w:val="808080" w:themeColor="background1" w:themeShade="80"/>
        </w:rPr>
        <w:t>TLS</w:t>
      </w:r>
      <w:r w:rsidRPr="000F3603">
        <w:rPr>
          <w:rFonts w:hint="eastAsia"/>
          <w:color w:val="808080" w:themeColor="background1" w:themeShade="80"/>
        </w:rPr>
        <w:t>のメモリがどこから取られるかは調査しきれなかった。各スレッドのスタック領域の上部から取られるような挙動を期待したが、</w:t>
      </w:r>
      <w:r w:rsidRPr="000F3603">
        <w:rPr>
          <w:rFonts w:hint="eastAsia"/>
          <w:color w:val="808080" w:themeColor="background1" w:themeShade="80"/>
        </w:rPr>
        <w:t>Windows</w:t>
      </w:r>
      <w:r w:rsidRPr="000F3603">
        <w:rPr>
          <w:rFonts w:hint="eastAsia"/>
          <w:color w:val="808080" w:themeColor="background1" w:themeShade="80"/>
        </w:rPr>
        <w:t>の</w:t>
      </w:r>
      <w:r w:rsidRPr="000F3603">
        <w:rPr>
          <w:rFonts w:hint="eastAsia"/>
          <w:color w:val="808080" w:themeColor="background1" w:themeShade="80"/>
        </w:rPr>
        <w:t xml:space="preserve">TLSAlloc() </w:t>
      </w:r>
      <w:r w:rsidR="00B30C4B" w:rsidRPr="000F3603">
        <w:rPr>
          <w:rFonts w:hint="eastAsia"/>
          <w:color w:val="808080" w:themeColor="background1" w:themeShade="80"/>
        </w:rPr>
        <w:t>という</w:t>
      </w:r>
      <w:r w:rsidR="00B30C4B" w:rsidRPr="000F3603">
        <w:rPr>
          <w:rFonts w:hint="eastAsia"/>
          <w:color w:val="808080" w:themeColor="background1" w:themeShade="80"/>
        </w:rPr>
        <w:t>TLS</w:t>
      </w:r>
      <w:r w:rsidR="00B30C4B" w:rsidRPr="000F3603">
        <w:rPr>
          <w:rFonts w:hint="eastAsia"/>
          <w:color w:val="808080" w:themeColor="background1" w:themeShade="80"/>
        </w:rPr>
        <w:t>領域を手動で確保する</w:t>
      </w:r>
      <w:r w:rsidRPr="000F3603">
        <w:rPr>
          <w:rFonts w:hint="eastAsia"/>
          <w:color w:val="808080" w:themeColor="background1" w:themeShade="80"/>
        </w:rPr>
        <w:t>関数</w:t>
      </w:r>
      <w:r w:rsidR="00EB66A2" w:rsidRPr="000F3603">
        <w:rPr>
          <w:rFonts w:hint="eastAsia"/>
          <w:color w:val="808080" w:themeColor="background1" w:themeShade="80"/>
        </w:rPr>
        <w:t>の説明</w:t>
      </w:r>
      <w:r w:rsidRPr="000F3603">
        <w:rPr>
          <w:rFonts w:hint="eastAsia"/>
          <w:color w:val="808080" w:themeColor="background1" w:themeShade="80"/>
        </w:rPr>
        <w:t>を確認する限り、</w:t>
      </w:r>
      <w:r w:rsidR="00EB66A2" w:rsidRPr="000F3603">
        <w:rPr>
          <w:rFonts w:hint="eastAsia"/>
          <w:color w:val="808080" w:themeColor="background1" w:themeShade="80"/>
        </w:rPr>
        <w:t>（</w:t>
      </w:r>
      <w:r w:rsidR="00EB66A2" w:rsidRPr="000F3603">
        <w:rPr>
          <w:rFonts w:hint="eastAsia"/>
          <w:color w:val="808080" w:themeColor="background1" w:themeShade="80"/>
        </w:rPr>
        <w:t>Windows</w:t>
      </w:r>
      <w:r w:rsidR="00EB66A2" w:rsidRPr="000F3603">
        <w:rPr>
          <w:rFonts w:hint="eastAsia"/>
          <w:color w:val="808080" w:themeColor="background1" w:themeShade="80"/>
        </w:rPr>
        <w:t>に関しては）「</w:t>
      </w:r>
      <w:r w:rsidR="00EB66A2" w:rsidRPr="000F3603">
        <w:rPr>
          <w:rFonts w:hint="eastAsia"/>
          <w:color w:val="808080" w:themeColor="background1" w:themeShade="80"/>
        </w:rPr>
        <w:t>TLS</w:t>
      </w:r>
      <w:r w:rsidR="00EB66A2" w:rsidRPr="000F3603">
        <w:rPr>
          <w:rFonts w:hint="eastAsia"/>
          <w:color w:val="808080" w:themeColor="background1" w:themeShade="80"/>
        </w:rPr>
        <w:t>記憶領域」というプロセス内の共通領域からスレッドに</w:t>
      </w:r>
      <w:r w:rsidR="00B30C4B" w:rsidRPr="000F3603">
        <w:rPr>
          <w:rFonts w:hint="eastAsia"/>
          <w:color w:val="808080" w:themeColor="background1" w:themeShade="80"/>
        </w:rPr>
        <w:t>随時割り当てられるようである</w:t>
      </w:r>
      <w:r w:rsidR="00EB66A2" w:rsidRPr="000F3603">
        <w:rPr>
          <w:rFonts w:hint="eastAsia"/>
          <w:color w:val="808080" w:themeColor="background1" w:themeShade="80"/>
        </w:rPr>
        <w:t>。</w:t>
      </w:r>
      <w:r w:rsidR="00A5329C">
        <w:rPr>
          <w:rFonts w:hint="eastAsia"/>
          <w:color w:val="808080" w:themeColor="background1" w:themeShade="80"/>
        </w:rPr>
        <w:t>（余談だが、あるゲーム機の処理では、ローダブルモジュール（</w:t>
      </w:r>
      <w:r w:rsidR="00A5329C">
        <w:rPr>
          <w:rFonts w:hint="eastAsia"/>
          <w:color w:val="808080" w:themeColor="background1" w:themeShade="80"/>
        </w:rPr>
        <w:t>DLL</w:t>
      </w:r>
      <w:r w:rsidR="00A5329C">
        <w:rPr>
          <w:rFonts w:hint="eastAsia"/>
          <w:color w:val="808080" w:themeColor="background1" w:themeShade="80"/>
        </w:rPr>
        <w:t>）を読み込んだ際のプログラム領域として、スタックの上部の領域が使用される仕組みとなっていた</w:t>
      </w:r>
      <w:r w:rsidR="00A5329C">
        <w:rPr>
          <w:color w:val="808080" w:themeColor="background1" w:themeShade="80"/>
        </w:rPr>
        <w:t>…</w:t>
      </w:r>
      <w:r w:rsidR="00A5329C">
        <w:rPr>
          <w:rFonts w:hint="eastAsia"/>
          <w:color w:val="808080" w:themeColor="background1" w:themeShade="80"/>
        </w:rPr>
        <w:t>と記憶している。）</w:t>
      </w:r>
    </w:p>
    <w:p w14:paraId="389C7896" w14:textId="64EB8C7A" w:rsidR="00B30C4B" w:rsidRPr="000F3603" w:rsidRDefault="00B30C4B" w:rsidP="00B30C4B">
      <w:pPr>
        <w:pStyle w:val="aa"/>
        <w:ind w:leftChars="203" w:left="1274" w:hangingChars="404" w:hanging="848"/>
        <w:rPr>
          <w:color w:val="808080" w:themeColor="background1" w:themeShade="80"/>
        </w:rPr>
      </w:pPr>
      <w:r w:rsidRPr="000F3603">
        <w:rPr>
          <w:color w:val="808080" w:themeColor="background1" w:themeShade="80"/>
        </w:rPr>
        <w:tab/>
        <w:t>Windows</w:t>
      </w:r>
      <w:r w:rsidRPr="000F3603">
        <w:rPr>
          <w:rFonts w:hint="eastAsia"/>
          <w:color w:val="808080" w:themeColor="background1" w:themeShade="80"/>
        </w:rPr>
        <w:t>の</w:t>
      </w:r>
      <w:r w:rsidRPr="000F3603">
        <w:rPr>
          <w:rFonts w:hint="eastAsia"/>
          <w:color w:val="808080" w:themeColor="background1" w:themeShade="80"/>
        </w:rPr>
        <w:t>TLS</w:t>
      </w:r>
      <w:r w:rsidRPr="000F3603">
        <w:rPr>
          <w:rFonts w:hint="eastAsia"/>
          <w:color w:val="808080" w:themeColor="background1" w:themeShade="80"/>
        </w:rPr>
        <w:t>領域は、</w:t>
      </w:r>
      <w:r w:rsidRPr="000F3603">
        <w:rPr>
          <w:rFonts w:hint="eastAsia"/>
          <w:color w:val="808080" w:themeColor="background1" w:themeShade="80"/>
        </w:rPr>
        <w:t>LPVOID</w:t>
      </w:r>
      <w:r w:rsidRPr="000F3603">
        <w:rPr>
          <w:rFonts w:hint="eastAsia"/>
          <w:color w:val="808080" w:themeColor="background1" w:themeShade="80"/>
        </w:rPr>
        <w:t>型のデータ（つまり</w:t>
      </w:r>
      <w:r w:rsidRPr="000F3603">
        <w:rPr>
          <w:rFonts w:hint="eastAsia"/>
          <w:color w:val="808080" w:themeColor="background1" w:themeShade="80"/>
        </w:rPr>
        <w:t>32bit</w:t>
      </w:r>
      <w:r w:rsidRPr="000F3603">
        <w:rPr>
          <w:rFonts w:hint="eastAsia"/>
          <w:color w:val="808080" w:themeColor="background1" w:themeShade="80"/>
        </w:rPr>
        <w:t>値</w:t>
      </w:r>
      <w:r w:rsidRPr="000F3603">
        <w:rPr>
          <w:rFonts w:hint="eastAsia"/>
          <w:color w:val="808080" w:themeColor="background1" w:themeShade="80"/>
        </w:rPr>
        <w:t>or</w:t>
      </w:r>
      <w:r w:rsidRPr="000F3603">
        <w:rPr>
          <w:color w:val="808080" w:themeColor="background1" w:themeShade="80"/>
        </w:rPr>
        <w:t xml:space="preserve"> </w:t>
      </w:r>
      <w:r w:rsidRPr="000F3603">
        <w:rPr>
          <w:rFonts w:hint="eastAsia"/>
          <w:color w:val="808080" w:themeColor="background1" w:themeShade="80"/>
        </w:rPr>
        <w:t>64bit</w:t>
      </w:r>
      <w:r w:rsidRPr="000F3603">
        <w:rPr>
          <w:rFonts w:hint="eastAsia"/>
          <w:color w:val="808080" w:themeColor="background1" w:themeShade="80"/>
        </w:rPr>
        <w:t>値のデータ）が、最低でも</w:t>
      </w:r>
      <w:r w:rsidRPr="000F3603">
        <w:rPr>
          <w:color w:val="808080" w:themeColor="background1" w:themeShade="80"/>
        </w:rPr>
        <w:t>TLS_MINIMUM_AVAILABLE</w:t>
      </w:r>
      <w:r w:rsidRPr="000F3603">
        <w:rPr>
          <w:rFonts w:hint="eastAsia"/>
          <w:color w:val="808080" w:themeColor="background1" w:themeShade="80"/>
        </w:rPr>
        <w:t>個（</w:t>
      </w:r>
      <w:r w:rsidRPr="000F3603">
        <w:rPr>
          <w:rFonts w:hint="eastAsia"/>
          <w:color w:val="808080" w:themeColor="background1" w:themeShade="80"/>
        </w:rPr>
        <w:t>64</w:t>
      </w:r>
      <w:r w:rsidRPr="000F3603">
        <w:rPr>
          <w:rFonts w:hint="eastAsia"/>
          <w:color w:val="808080" w:themeColor="background1" w:themeShade="80"/>
        </w:rPr>
        <w:t>個）の配列（？）として構成される。配列要素の一つ一つを「スロット」と呼び、スレッドが作られるたびに空いているスロットをスレッドに割り当ててスレッド固有の変数として扱う。</w:t>
      </w:r>
      <w:r w:rsidRPr="000F3603">
        <w:rPr>
          <w:color w:val="808080" w:themeColor="background1" w:themeShade="80"/>
        </w:rPr>
        <w:t>TLS_MINIMUM_AVAILABLE</w:t>
      </w:r>
      <w:r w:rsidRPr="000F3603">
        <w:rPr>
          <w:rFonts w:hint="eastAsia"/>
          <w:color w:val="808080" w:themeColor="background1" w:themeShade="80"/>
        </w:rPr>
        <w:t>個のスロットを超えたら、（おそらく）グローバルヒープ</w:t>
      </w:r>
      <w:r w:rsidR="000F3603" w:rsidRPr="000F3603">
        <w:rPr>
          <w:rFonts w:hint="eastAsia"/>
          <w:color w:val="808080" w:themeColor="background1" w:themeShade="80"/>
        </w:rPr>
        <w:t>（もしくはメモリページ）</w:t>
      </w:r>
      <w:r w:rsidRPr="000F3603">
        <w:rPr>
          <w:rFonts w:hint="eastAsia"/>
          <w:color w:val="808080" w:themeColor="background1" w:themeShade="80"/>
        </w:rPr>
        <w:t>などから</w:t>
      </w:r>
      <w:r w:rsidR="000F3603" w:rsidRPr="000F3603">
        <w:rPr>
          <w:rFonts w:hint="eastAsia"/>
          <w:color w:val="808080" w:themeColor="background1" w:themeShade="80"/>
        </w:rPr>
        <w:t>メモリを確保して</w:t>
      </w:r>
      <w:r w:rsidR="000F3603" w:rsidRPr="000F3603">
        <w:rPr>
          <w:rFonts w:hint="eastAsia"/>
          <w:color w:val="808080" w:themeColor="background1" w:themeShade="80"/>
        </w:rPr>
        <w:t>TLS</w:t>
      </w:r>
      <w:r w:rsidR="000F3603" w:rsidRPr="000F3603">
        <w:rPr>
          <w:rFonts w:hint="eastAsia"/>
          <w:color w:val="808080" w:themeColor="background1" w:themeShade="80"/>
        </w:rPr>
        <w:t>領域を拡張する。</w:t>
      </w:r>
    </w:p>
    <w:p w14:paraId="27B68486" w14:textId="1CDA1EB2" w:rsidR="00EB66A2" w:rsidRPr="000F3603" w:rsidRDefault="00B30C4B" w:rsidP="00B30C4B">
      <w:pPr>
        <w:pStyle w:val="aa"/>
        <w:ind w:leftChars="203" w:left="1274" w:hangingChars="404" w:hanging="848"/>
        <w:rPr>
          <w:color w:val="808080" w:themeColor="background1" w:themeShade="80"/>
        </w:rPr>
      </w:pPr>
      <w:r w:rsidRPr="000F3603">
        <w:rPr>
          <w:color w:val="808080" w:themeColor="background1" w:themeShade="80"/>
        </w:rPr>
        <w:tab/>
      </w:r>
      <w:r w:rsidR="00EB66A2" w:rsidRPr="000F3603">
        <w:rPr>
          <w:color w:val="808080" w:themeColor="background1" w:themeShade="80"/>
        </w:rPr>
        <w:t>ゲームプログラミングで</w:t>
      </w:r>
      <w:r w:rsidRPr="000F3603">
        <w:rPr>
          <w:rFonts w:hint="eastAsia"/>
          <w:color w:val="808080" w:themeColor="background1" w:themeShade="80"/>
        </w:rPr>
        <w:t>TLS</w:t>
      </w:r>
      <w:r w:rsidRPr="000F3603">
        <w:rPr>
          <w:rFonts w:hint="eastAsia"/>
          <w:color w:val="808080" w:themeColor="background1" w:themeShade="80"/>
        </w:rPr>
        <w:t>を</w:t>
      </w:r>
      <w:r w:rsidR="00EB66A2" w:rsidRPr="000F3603">
        <w:rPr>
          <w:color w:val="808080" w:themeColor="background1" w:themeShade="80"/>
        </w:rPr>
        <w:t>使用する場合、グローバルヒープを極限まで削ってゲーム用に予約する可能性があるので、</w:t>
      </w:r>
      <w:r w:rsidR="00EB66A2" w:rsidRPr="000F3603">
        <w:rPr>
          <w:rFonts w:hint="eastAsia"/>
          <w:color w:val="808080" w:themeColor="background1" w:themeShade="80"/>
        </w:rPr>
        <w:t>SDK</w:t>
      </w:r>
      <w:r w:rsidR="00EB66A2" w:rsidRPr="000F3603">
        <w:rPr>
          <w:rFonts w:hint="eastAsia"/>
          <w:color w:val="808080" w:themeColor="background1" w:themeShade="80"/>
        </w:rPr>
        <w:t>のマニュアルをよく確認して挙動を確認したほうがよい。</w:t>
      </w:r>
    </w:p>
    <w:p w14:paraId="7BE4378D" w14:textId="06BF119E" w:rsidR="000F3603" w:rsidRDefault="000F3603" w:rsidP="000F3603">
      <w:pPr>
        <w:pStyle w:val="3"/>
      </w:pPr>
      <w:bookmarkStart w:id="168" w:name="_Toc379553611"/>
      <w:r>
        <w:rPr>
          <w:rFonts w:hint="eastAsia"/>
        </w:rPr>
        <w:lastRenderedPageBreak/>
        <w:t>スレッドローカルストレージの注意点②</w:t>
      </w:r>
      <w:bookmarkEnd w:id="168"/>
    </w:p>
    <w:p w14:paraId="7D341A66" w14:textId="170C76BD" w:rsidR="000F3603" w:rsidRDefault="000F3603" w:rsidP="000F3603">
      <w:pPr>
        <w:pStyle w:val="aa"/>
        <w:ind w:left="447" w:firstLine="283"/>
      </w:pPr>
      <w:r>
        <w:rPr>
          <w:rFonts w:hint="eastAsia"/>
        </w:rPr>
        <w:t>TLS</w:t>
      </w:r>
      <w:r>
        <w:rPr>
          <w:rFonts w:hint="eastAsia"/>
        </w:rPr>
        <w:t>領域にアクセスする処理はひと手間かかるので、通常のグローバル変数に比べてアクセスが遅い点にも注意が必要である。</w:t>
      </w:r>
    </w:p>
    <w:p w14:paraId="04CF2920" w14:textId="09B1B252" w:rsidR="000F3603" w:rsidRDefault="000F3603" w:rsidP="000F3603">
      <w:pPr>
        <w:pStyle w:val="aa"/>
        <w:ind w:left="447" w:firstLine="283"/>
      </w:pPr>
      <w:r>
        <w:rPr>
          <w:rFonts w:hint="eastAsia"/>
        </w:rPr>
        <w:t>他のスレッドが干渉することがないため、</w:t>
      </w:r>
      <w:r>
        <w:rPr>
          <w:rFonts w:hint="eastAsia"/>
        </w:rPr>
        <w:t>volatile</w:t>
      </w:r>
      <w:r>
        <w:rPr>
          <w:rFonts w:hint="eastAsia"/>
        </w:rPr>
        <w:t>型修飾子やアトミック型は不要だが、一旦ローカル変数に値をコピーして、演算後に書き戻すようにしたほうが良好なパフォーマンスが期待できる。</w:t>
      </w:r>
    </w:p>
    <w:p w14:paraId="0112B342" w14:textId="7735834F" w:rsidR="000F3603" w:rsidRDefault="000F3603" w:rsidP="000F3603">
      <w:pPr>
        <w:pStyle w:val="aa"/>
        <w:ind w:left="447" w:firstLine="283"/>
      </w:pPr>
      <w:r>
        <w:rPr>
          <w:rFonts w:hint="eastAsia"/>
        </w:rPr>
        <w:t>以下、通常変数と</w:t>
      </w:r>
      <w:r>
        <w:rPr>
          <w:rFonts w:hint="eastAsia"/>
        </w:rPr>
        <w:t>TLS</w:t>
      </w:r>
      <w:r>
        <w:rPr>
          <w:rFonts w:hint="eastAsia"/>
        </w:rPr>
        <w:t>でどれだけ処理に差が出るかを、逆アセンブルコードで示す。</w:t>
      </w:r>
      <w:r w:rsidR="00A566AD">
        <w:rPr>
          <w:rFonts w:hint="eastAsia"/>
        </w:rPr>
        <w:t>（あえて</w:t>
      </w:r>
      <w:r w:rsidR="00A566AD">
        <w:rPr>
          <w:rFonts w:hint="eastAsia"/>
        </w:rPr>
        <w:t>Debug</w:t>
      </w:r>
      <w:r w:rsidR="00A566AD">
        <w:rPr>
          <w:rFonts w:hint="eastAsia"/>
        </w:rPr>
        <w:t>ビルドのコードで示す。最適化されていない。）</w:t>
      </w:r>
    </w:p>
    <w:p w14:paraId="1C8BE10B" w14:textId="6F2E2830" w:rsidR="000F3603" w:rsidRPr="000F3603" w:rsidRDefault="000F3603" w:rsidP="000F3603">
      <w:pPr>
        <w:pStyle w:val="aa"/>
        <w:keepNext/>
        <w:widowControl/>
        <w:spacing w:beforeLines="50" w:before="180"/>
        <w:ind w:leftChars="203" w:left="447" w:hangingChars="10" w:hanging="21"/>
      </w:pPr>
      <w:r w:rsidRPr="000F3603">
        <w:rPr>
          <w:rFonts w:hint="eastAsia"/>
        </w:rPr>
        <w:t>元の処理</w:t>
      </w:r>
      <w:r>
        <w:rPr>
          <w:rFonts w:hint="eastAsia"/>
        </w:rPr>
        <w:t>コード</w:t>
      </w:r>
      <w:r w:rsidRPr="000F3603">
        <w:rPr>
          <w:rFonts w:hint="eastAsia"/>
        </w:rPr>
        <w:t>：</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1B232167" w14:textId="77777777" w:rsidTr="000F3603">
        <w:tc>
          <w:tcPr>
            <w:tcW w:w="8079" w:type="dxa"/>
          </w:tcPr>
          <w:p w14:paraId="53450A51" w14:textId="77777777" w:rsidR="000F3603" w:rsidRDefault="000F3603" w:rsidP="000F3603">
            <w:pPr>
              <w:pStyle w:val="3-"/>
            </w:pPr>
            <w:r>
              <w:t>void threadFunc(const char* name)</w:t>
            </w:r>
          </w:p>
          <w:p w14:paraId="1AA9A3FD" w14:textId="77777777" w:rsidR="000F3603" w:rsidRDefault="000F3603" w:rsidP="000F3603">
            <w:pPr>
              <w:pStyle w:val="3-"/>
            </w:pPr>
            <w:r>
              <w:t>{</w:t>
            </w:r>
          </w:p>
          <w:p w14:paraId="7904DD39" w14:textId="1C5D7EE7" w:rsidR="000F3603" w:rsidRPr="000F3603" w:rsidRDefault="000F3603" w:rsidP="000F3603">
            <w:pPr>
              <w:pStyle w:val="3-"/>
              <w:rPr>
                <w:color w:val="00B050"/>
              </w:rPr>
            </w:pPr>
            <w:r>
              <w:tab/>
              <w:t>++s_data;</w:t>
            </w:r>
            <w:r w:rsidRPr="000F3603">
              <w:rPr>
                <w:color w:val="00B050"/>
              </w:rPr>
              <w:t>//</w:t>
            </w:r>
            <w:r w:rsidRPr="000F3603">
              <w:rPr>
                <w:rFonts w:hint="eastAsia"/>
                <w:color w:val="00B050"/>
              </w:rPr>
              <w:t>通常変数</w:t>
            </w:r>
          </w:p>
          <w:p w14:paraId="1948DBC0" w14:textId="60B907EE" w:rsidR="000F3603" w:rsidRDefault="000F3603" w:rsidP="000F3603">
            <w:pPr>
              <w:pStyle w:val="3-"/>
            </w:pPr>
            <w:r>
              <w:tab/>
              <w:t>++s_tlsData;</w:t>
            </w:r>
            <w:r w:rsidRPr="000F3603">
              <w:rPr>
                <w:rFonts w:hint="eastAsia"/>
                <w:color w:val="00B050"/>
              </w:rPr>
              <w:t>//TLS変数</w:t>
            </w:r>
          </w:p>
        </w:tc>
      </w:tr>
    </w:tbl>
    <w:p w14:paraId="79A33642" w14:textId="25E5CD27" w:rsidR="000F3603" w:rsidRPr="000F3603" w:rsidRDefault="000F3603" w:rsidP="000F3603">
      <w:pPr>
        <w:pStyle w:val="aa"/>
        <w:keepNext/>
        <w:widowControl/>
        <w:spacing w:beforeLines="50" w:before="180"/>
        <w:ind w:leftChars="203" w:left="447" w:hangingChars="10" w:hanging="21"/>
      </w:pPr>
      <w:r>
        <w:rPr>
          <w:rFonts w:hint="eastAsia"/>
        </w:rPr>
        <w:t>逆アセンブルコード</w:t>
      </w:r>
      <w:r w:rsidRPr="000F3603">
        <w:rPr>
          <w:rFonts w:hint="eastAsia"/>
        </w:rPr>
        <w:t>：</w:t>
      </w:r>
      <w:r>
        <w:rPr>
          <w:rFonts w:hint="eastAsia"/>
        </w:rPr>
        <w:t>通常変数の処理</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214E9240" w14:textId="77777777" w:rsidTr="000F3603">
        <w:tc>
          <w:tcPr>
            <w:tcW w:w="8079" w:type="dxa"/>
          </w:tcPr>
          <w:p w14:paraId="566AD28C" w14:textId="4FB79DF6" w:rsidR="000F3603" w:rsidRDefault="000F3603" w:rsidP="000F3603">
            <w:pPr>
              <w:pStyle w:val="3-"/>
            </w:pPr>
            <w:r w:rsidRPr="000F3603">
              <w:rPr>
                <w:color w:val="808080" w:themeColor="background1" w:themeShade="80"/>
              </w:rPr>
              <w:t xml:space="preserve">    14: </w:t>
            </w:r>
            <w:r w:rsidRPr="000F3603">
              <w:rPr>
                <w:color w:val="808080" w:themeColor="background1" w:themeShade="80"/>
              </w:rPr>
              <w:tab/>
              <w:t>++s_data;</w:t>
            </w:r>
            <w:r>
              <w:rPr>
                <w:color w:val="808080" w:themeColor="background1" w:themeShade="80"/>
              </w:rPr>
              <w:t>//</w:t>
            </w:r>
            <w:r>
              <w:rPr>
                <w:rFonts w:hint="eastAsia"/>
                <w:color w:val="808080" w:themeColor="background1" w:themeShade="80"/>
              </w:rPr>
              <w:t>通常変数</w:t>
            </w:r>
          </w:p>
          <w:p w14:paraId="5B1C39BF" w14:textId="56D7EBD9" w:rsidR="000F3603" w:rsidRDefault="000F3603" w:rsidP="000F3603">
            <w:pPr>
              <w:pStyle w:val="3-"/>
            </w:pPr>
            <w:r>
              <w:t xml:space="preserve">001A34BE A1 C8 C2 1A 00      </w:t>
            </w:r>
            <w:r w:rsidRPr="000F3603">
              <w:rPr>
                <w:color w:val="00B050"/>
              </w:rPr>
              <w:t xml:space="preserve"> mov         eax,dword ptr ds:[001AC2C8h] </w:t>
            </w:r>
            <w:r>
              <w:t xml:space="preserve"> </w:t>
            </w:r>
            <w:r w:rsidRPr="000F3603">
              <w:rPr>
                <w:color w:val="FF0000"/>
              </w:rPr>
              <w:tab/>
            </w:r>
            <w:r w:rsidRPr="000F3603">
              <w:rPr>
                <w:rFonts w:hint="eastAsia"/>
                <w:color w:val="FF0000"/>
              </w:rPr>
              <w:t>←メモリから</w:t>
            </w:r>
            <w:r w:rsidR="00A566AD">
              <w:rPr>
                <w:rFonts w:hint="eastAsia"/>
                <w:color w:val="FF0000"/>
              </w:rPr>
              <w:t>変数の値を</w:t>
            </w:r>
            <w:r w:rsidRPr="000F3603">
              <w:rPr>
                <w:rFonts w:hint="eastAsia"/>
                <w:color w:val="FF0000"/>
              </w:rPr>
              <w:t>読み出し</w:t>
            </w:r>
          </w:p>
          <w:p w14:paraId="64E03C03" w14:textId="38E6177A" w:rsidR="000F3603" w:rsidRPr="000F3603" w:rsidRDefault="000F3603" w:rsidP="000F3603">
            <w:pPr>
              <w:pStyle w:val="3-"/>
              <w:rPr>
                <w:color w:val="00B050"/>
              </w:rPr>
            </w:pPr>
            <w:r>
              <w:t xml:space="preserve">001A34C3 83 C0 01             </w:t>
            </w:r>
            <w:r w:rsidRPr="000F3603">
              <w:rPr>
                <w:color w:val="00B050"/>
              </w:rPr>
              <w:t xml:space="preserve">add         eax,1  </w:t>
            </w:r>
            <w:r>
              <w:rPr>
                <w:color w:val="00B050"/>
              </w:rPr>
              <w:tab/>
            </w:r>
            <w:r>
              <w:rPr>
                <w:color w:val="00B050"/>
              </w:rPr>
              <w:tab/>
            </w:r>
            <w:r>
              <w:rPr>
                <w:color w:val="00B050"/>
              </w:rPr>
              <w:tab/>
            </w:r>
            <w:r>
              <w:rPr>
                <w:color w:val="00B050"/>
              </w:rPr>
              <w:tab/>
            </w:r>
            <w:r w:rsidRPr="000F3603">
              <w:rPr>
                <w:rFonts w:hint="eastAsia"/>
                <w:color w:val="FF0000"/>
              </w:rPr>
              <w:t>←インクリメント</w:t>
            </w:r>
          </w:p>
          <w:p w14:paraId="05657BE4" w14:textId="7B93BEB9" w:rsidR="000F3603" w:rsidRPr="000F3603" w:rsidRDefault="000F3603" w:rsidP="00A566AD">
            <w:pPr>
              <w:pStyle w:val="3-"/>
            </w:pPr>
            <w:r>
              <w:t xml:space="preserve">001A34C6 A3 C8 C2 1A 00       </w:t>
            </w:r>
            <w:r w:rsidRPr="000F3603">
              <w:rPr>
                <w:color w:val="00B050"/>
              </w:rPr>
              <w:t xml:space="preserve">mov         dword ptr ds:[001AC2C8h],eax  </w:t>
            </w:r>
            <w:r>
              <w:rPr>
                <w:color w:val="00B050"/>
              </w:rPr>
              <w:tab/>
            </w:r>
            <w:r w:rsidRPr="000F3603">
              <w:rPr>
                <w:rFonts w:hint="eastAsia"/>
                <w:color w:val="FF0000"/>
              </w:rPr>
              <w:t>←メモリに</w:t>
            </w:r>
            <w:r w:rsidR="00A566AD">
              <w:rPr>
                <w:rFonts w:hint="eastAsia"/>
                <w:color w:val="FF0000"/>
              </w:rPr>
              <w:t>値を</w:t>
            </w:r>
            <w:r w:rsidRPr="000F3603">
              <w:rPr>
                <w:rFonts w:hint="eastAsia"/>
                <w:color w:val="FF0000"/>
              </w:rPr>
              <w:t>書き戻し</w:t>
            </w:r>
          </w:p>
        </w:tc>
      </w:tr>
    </w:tbl>
    <w:p w14:paraId="5EAE07BC" w14:textId="7BFC283B" w:rsidR="000F3603" w:rsidRPr="000F3603" w:rsidRDefault="000F3603" w:rsidP="000F3603">
      <w:pPr>
        <w:pStyle w:val="aa"/>
        <w:keepNext/>
        <w:widowControl/>
        <w:spacing w:beforeLines="50" w:before="180"/>
        <w:ind w:leftChars="203" w:left="447" w:hangingChars="10" w:hanging="21"/>
      </w:pPr>
      <w:r>
        <w:rPr>
          <w:rFonts w:hint="eastAsia"/>
        </w:rPr>
        <w:t>逆アセンブルコード</w:t>
      </w:r>
      <w:r w:rsidRPr="000F3603">
        <w:rPr>
          <w:rFonts w:hint="eastAsia"/>
        </w:rPr>
        <w:t>：</w:t>
      </w:r>
      <w:r>
        <w:rPr>
          <w:rFonts w:hint="eastAsia"/>
        </w:rPr>
        <w:t>TLS</w:t>
      </w:r>
      <w:r>
        <w:rPr>
          <w:rFonts w:hint="eastAsia"/>
        </w:rPr>
        <w:t>変数の処理</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1C1BB84D" w14:textId="77777777" w:rsidTr="000F3603">
        <w:tc>
          <w:tcPr>
            <w:tcW w:w="8079" w:type="dxa"/>
          </w:tcPr>
          <w:p w14:paraId="2453396A" w14:textId="2296081C" w:rsidR="000F3603" w:rsidRDefault="000F3603" w:rsidP="000F3603">
            <w:pPr>
              <w:pStyle w:val="3-"/>
            </w:pPr>
            <w:r w:rsidRPr="000F3603">
              <w:rPr>
                <w:color w:val="808080" w:themeColor="background1" w:themeShade="80"/>
              </w:rPr>
              <w:t xml:space="preserve">    15: </w:t>
            </w:r>
            <w:r w:rsidRPr="000F3603">
              <w:rPr>
                <w:color w:val="808080" w:themeColor="background1" w:themeShade="80"/>
              </w:rPr>
              <w:tab/>
              <w:t>++s_tlsData;</w:t>
            </w:r>
            <w:r>
              <w:rPr>
                <w:color w:val="808080" w:themeColor="background1" w:themeShade="80"/>
              </w:rPr>
              <w:t>//TLS</w:t>
            </w:r>
            <w:r>
              <w:rPr>
                <w:rFonts w:hint="eastAsia"/>
                <w:color w:val="808080" w:themeColor="background1" w:themeShade="80"/>
              </w:rPr>
              <w:t>変数</w:t>
            </w:r>
          </w:p>
          <w:p w14:paraId="27CE6ECD" w14:textId="441CDA46" w:rsidR="000F3603" w:rsidRPr="000F3603" w:rsidRDefault="000F3603" w:rsidP="000F3603">
            <w:pPr>
              <w:pStyle w:val="3-"/>
              <w:rPr>
                <w:color w:val="00B050"/>
              </w:rPr>
            </w:pPr>
            <w:r>
              <w:t xml:space="preserve">001A34CB A1 D4 C2 1A 00       </w:t>
            </w:r>
            <w:r w:rsidRPr="000F3603">
              <w:rPr>
                <w:color w:val="00B050"/>
              </w:rPr>
              <w:t xml:space="preserve">mov         eax,dword ptr ds:[001AC2D4h] </w:t>
            </w:r>
            <w:r w:rsidRPr="00A566AD">
              <w:rPr>
                <w:color w:val="FF0000"/>
              </w:rPr>
              <w:t xml:space="preserve"> </w:t>
            </w:r>
            <w:r w:rsidRPr="00A566AD">
              <w:rPr>
                <w:rFonts w:hint="eastAsia"/>
                <w:color w:val="FF0000"/>
              </w:rPr>
              <w:t>←</w:t>
            </w:r>
            <w:r w:rsidR="00A566AD" w:rsidRPr="00A566AD">
              <w:rPr>
                <w:rFonts w:hint="eastAsia"/>
                <w:color w:val="FF0000"/>
              </w:rPr>
              <w:t>T</w:t>
            </w:r>
            <w:r w:rsidR="00A566AD" w:rsidRPr="00A566AD">
              <w:rPr>
                <w:color w:val="FF0000"/>
              </w:rPr>
              <w:t>LS</w:t>
            </w:r>
            <w:r w:rsidR="00A566AD" w:rsidRPr="00A566AD">
              <w:rPr>
                <w:rFonts w:hint="eastAsia"/>
                <w:color w:val="FF0000"/>
              </w:rPr>
              <w:t>領域のインデックスを取得（？）</w:t>
            </w:r>
          </w:p>
          <w:p w14:paraId="045DDFE4" w14:textId="02F2C6B8" w:rsidR="00A566AD" w:rsidRPr="00A566AD" w:rsidRDefault="000F3603" w:rsidP="000F3603">
            <w:pPr>
              <w:pStyle w:val="3-"/>
              <w:rPr>
                <w:color w:val="FF0000"/>
              </w:rPr>
            </w:pPr>
            <w:r>
              <w:t xml:space="preserve">001A34D0 64 8B 0D 2C 00 00 00 </w:t>
            </w:r>
            <w:r w:rsidRPr="000F3603">
              <w:rPr>
                <w:color w:val="00B050"/>
              </w:rPr>
              <w:t xml:space="preserve">mov         ecx,dword ptr fs:[2Ch]  </w:t>
            </w:r>
            <w:r w:rsidR="00A566AD">
              <w:rPr>
                <w:color w:val="00B050"/>
              </w:rPr>
              <w:tab/>
            </w:r>
            <w:r w:rsidR="00A566AD" w:rsidRPr="00A566AD">
              <w:rPr>
                <w:rFonts w:hint="eastAsia"/>
                <w:color w:val="FF0000"/>
              </w:rPr>
              <w:t>←現在のスレッド用の</w:t>
            </w:r>
          </w:p>
          <w:p w14:paraId="357D7967" w14:textId="359E46DA" w:rsidR="000F3603" w:rsidRPr="000F3603" w:rsidRDefault="00A566AD" w:rsidP="00A566AD">
            <w:pPr>
              <w:pStyle w:val="3-"/>
              <w:tabs>
                <w:tab w:val="clear" w:pos="5059"/>
                <w:tab w:val="left" w:pos="53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sidRPr="00A566AD">
              <w:rPr>
                <w:rFonts w:hint="eastAsia"/>
                <w:color w:val="FF0000"/>
              </w:rPr>
              <w:t>TLS領域のオフセット取得（？）</w:t>
            </w:r>
          </w:p>
          <w:p w14:paraId="29A73079" w14:textId="097FA3C4" w:rsidR="000F3603" w:rsidRDefault="000F3603" w:rsidP="000F3603">
            <w:pPr>
              <w:pStyle w:val="3-"/>
            </w:pPr>
            <w:r>
              <w:t xml:space="preserve">001A34D7 8B 14 81             </w:t>
            </w:r>
            <w:r w:rsidRPr="000F3603">
              <w:rPr>
                <w:color w:val="00B050"/>
              </w:rPr>
              <w:t xml:space="preserve">mov         edx,dword ptr [ecx+eax*4]  </w:t>
            </w:r>
            <w:r w:rsidR="00A566AD">
              <w:rPr>
                <w:color w:val="00B050"/>
              </w:rPr>
              <w:tab/>
            </w:r>
            <w:r w:rsidR="00A566AD" w:rsidRPr="00A566AD">
              <w:rPr>
                <w:rFonts w:hint="eastAsia"/>
                <w:color w:val="FF0000"/>
              </w:rPr>
              <w:t>←実際のTLS領域のアドレスを取得（？）</w:t>
            </w:r>
          </w:p>
          <w:p w14:paraId="0DFB5373" w14:textId="2DA05047" w:rsidR="000F3603" w:rsidRPr="00A566AD" w:rsidRDefault="000F3603" w:rsidP="000F3603">
            <w:pPr>
              <w:pStyle w:val="3-"/>
              <w:rPr>
                <w:color w:val="FF0000"/>
              </w:rPr>
            </w:pPr>
            <w:r>
              <w:t xml:space="preserve">001A34DA 8B 82 04 01 00 00    </w:t>
            </w:r>
            <w:r w:rsidRPr="000F3603">
              <w:rPr>
                <w:color w:val="00B050"/>
              </w:rPr>
              <w:t xml:space="preserve">mov         eax,dword ptr [edx+104h]  </w:t>
            </w:r>
            <w:r w:rsidR="00A566AD">
              <w:rPr>
                <w:color w:val="00B050"/>
              </w:rPr>
              <w:tab/>
            </w:r>
            <w:r w:rsidR="00A566AD" w:rsidRPr="00A566AD">
              <w:rPr>
                <w:rFonts w:hint="eastAsia"/>
                <w:color w:val="FF0000"/>
              </w:rPr>
              <w:t>←TLS領域から値を読み出し</w:t>
            </w:r>
          </w:p>
          <w:p w14:paraId="7DBD0CCF" w14:textId="3DC931ED" w:rsidR="000F3603" w:rsidRPr="00A566AD" w:rsidRDefault="000F3603" w:rsidP="000F3603">
            <w:pPr>
              <w:pStyle w:val="3-"/>
              <w:rPr>
                <w:color w:val="FF0000"/>
              </w:rPr>
            </w:pPr>
            <w:r>
              <w:t xml:space="preserve">001A34E0 83 C0 01            </w:t>
            </w:r>
            <w:r w:rsidRPr="000F3603">
              <w:rPr>
                <w:color w:val="00B050"/>
              </w:rPr>
              <w:t xml:space="preserve"> add         eax,1  </w:t>
            </w:r>
            <w:r w:rsidR="00A566AD">
              <w:rPr>
                <w:color w:val="00B050"/>
              </w:rPr>
              <w:tab/>
            </w:r>
            <w:r w:rsidR="00A566AD">
              <w:rPr>
                <w:color w:val="00B050"/>
              </w:rPr>
              <w:tab/>
            </w:r>
            <w:r w:rsidR="00A566AD">
              <w:rPr>
                <w:color w:val="00B050"/>
              </w:rPr>
              <w:tab/>
            </w:r>
            <w:r w:rsidR="00A566AD">
              <w:rPr>
                <w:color w:val="00B050"/>
              </w:rPr>
              <w:tab/>
            </w:r>
            <w:r w:rsidR="00A566AD" w:rsidRPr="00A566AD">
              <w:rPr>
                <w:rFonts w:hint="eastAsia"/>
                <w:color w:val="FF0000"/>
              </w:rPr>
              <w:t>←インクリメント</w:t>
            </w:r>
          </w:p>
          <w:p w14:paraId="58A15D94" w14:textId="6EF75DBF" w:rsidR="000F3603" w:rsidRPr="00A566AD" w:rsidRDefault="000F3603" w:rsidP="000F3603">
            <w:pPr>
              <w:pStyle w:val="3-"/>
            </w:pPr>
            <w:r>
              <w:t xml:space="preserve">001A34E3 8B 0D D4 C2 1A 00    </w:t>
            </w:r>
            <w:r w:rsidRPr="000F3603">
              <w:rPr>
                <w:color w:val="00B050"/>
              </w:rPr>
              <w:t xml:space="preserve">mov         ecx,dword ptr ds:[1AC2D4h]  </w:t>
            </w:r>
            <w:r w:rsidR="00A566AD">
              <w:rPr>
                <w:color w:val="00B050"/>
              </w:rPr>
              <w:tab/>
            </w:r>
            <w:r w:rsidR="00A566AD" w:rsidRPr="00A566AD">
              <w:rPr>
                <w:rFonts w:hint="eastAsia"/>
                <w:color w:val="FF0000"/>
              </w:rPr>
              <w:t>←（上記と同じTLS領域アドレス計算）</w:t>
            </w:r>
          </w:p>
          <w:p w14:paraId="418FE4B0" w14:textId="154343B5" w:rsidR="000F3603" w:rsidRPr="000F3603" w:rsidRDefault="000F3603" w:rsidP="000F3603">
            <w:pPr>
              <w:pStyle w:val="3-"/>
              <w:rPr>
                <w:color w:val="00B050"/>
              </w:rPr>
            </w:pPr>
            <w:r>
              <w:t>001A34E9 64 8B 15 2C 00 00 00</w:t>
            </w:r>
            <w:r w:rsidRPr="000F3603">
              <w:rPr>
                <w:color w:val="00B050"/>
              </w:rPr>
              <w:t xml:space="preserve"> mov         edx,dword ptr fs:[2Ch]  </w:t>
            </w:r>
            <w:r w:rsidR="00A566AD">
              <w:rPr>
                <w:color w:val="00B050"/>
              </w:rPr>
              <w:tab/>
            </w:r>
            <w:r w:rsidR="00A566AD" w:rsidRPr="00A566AD">
              <w:rPr>
                <w:rFonts w:hint="eastAsia"/>
                <w:color w:val="FF0000"/>
              </w:rPr>
              <w:t>←（同上）</w:t>
            </w:r>
          </w:p>
          <w:p w14:paraId="54FC308F" w14:textId="77777777" w:rsidR="00A566AD" w:rsidRPr="000F3603" w:rsidRDefault="000F3603" w:rsidP="00A566AD">
            <w:pPr>
              <w:pStyle w:val="3-"/>
              <w:rPr>
                <w:color w:val="00B050"/>
              </w:rPr>
            </w:pPr>
            <w:r>
              <w:t xml:space="preserve">001A34F0 8B 0C 8A             </w:t>
            </w:r>
            <w:r w:rsidRPr="000F3603">
              <w:rPr>
                <w:color w:val="00B050"/>
              </w:rPr>
              <w:t xml:space="preserve">mov         ecx,dword ptr [edx+ecx*4]  </w:t>
            </w:r>
            <w:r w:rsidR="00A566AD">
              <w:rPr>
                <w:color w:val="00B050"/>
              </w:rPr>
              <w:tab/>
            </w:r>
            <w:r w:rsidR="00A566AD" w:rsidRPr="00A566AD">
              <w:rPr>
                <w:rFonts w:hint="eastAsia"/>
                <w:color w:val="FF0000"/>
              </w:rPr>
              <w:t>←（同上）</w:t>
            </w:r>
          </w:p>
          <w:p w14:paraId="556B9ABA" w14:textId="6E08BA16" w:rsidR="000F3603" w:rsidRPr="000F3603" w:rsidRDefault="000F3603" w:rsidP="00A566AD">
            <w:pPr>
              <w:pStyle w:val="3-"/>
            </w:pPr>
            <w:r>
              <w:t xml:space="preserve">001A34F3 89 81 04 01 00 00    </w:t>
            </w:r>
            <w:r w:rsidRPr="000F3603">
              <w:rPr>
                <w:color w:val="00B050"/>
              </w:rPr>
              <w:t xml:space="preserve">mov         dword ptr [ecx+104h],eax </w:t>
            </w:r>
            <w:r>
              <w:t xml:space="preserve"> </w:t>
            </w:r>
            <w:r w:rsidR="00A566AD">
              <w:tab/>
            </w:r>
            <w:r w:rsidR="00A566AD" w:rsidRPr="00A566AD">
              <w:rPr>
                <w:rFonts w:hint="eastAsia"/>
                <w:color w:val="FF0000"/>
              </w:rPr>
              <w:t>←メモリに値を書き戻し</w:t>
            </w:r>
          </w:p>
        </w:tc>
      </w:tr>
    </w:tbl>
    <w:p w14:paraId="76D2FD26" w14:textId="73F18F14" w:rsidR="00A566AD" w:rsidRDefault="00A566AD" w:rsidP="00A566AD">
      <w:pPr>
        <w:pStyle w:val="aa"/>
        <w:spacing w:beforeLines="50" w:before="180"/>
        <w:ind w:left="447" w:firstLine="283"/>
      </w:pPr>
      <w:r>
        <w:rPr>
          <w:rFonts w:hint="eastAsia"/>
        </w:rPr>
        <w:t>C++</w:t>
      </w:r>
      <w:r>
        <w:rPr>
          <w:rFonts w:hint="eastAsia"/>
        </w:rPr>
        <w:t>言語の処理コードは同じ一行でも、実際の処理コードにはかなりの差があることがわかる。</w:t>
      </w:r>
    </w:p>
    <w:p w14:paraId="150AD972" w14:textId="0093022A" w:rsidR="00A566AD" w:rsidRDefault="00A566AD" w:rsidP="00A566AD">
      <w:pPr>
        <w:pStyle w:val="aa"/>
        <w:spacing w:beforeLines="50" w:before="180"/>
        <w:ind w:left="447" w:firstLine="283"/>
      </w:pPr>
      <w:r>
        <w:rPr>
          <w:rFonts w:hint="eastAsia"/>
        </w:rPr>
        <w:t>TLS</w:t>
      </w:r>
      <w:r>
        <w:rPr>
          <w:rFonts w:hint="eastAsia"/>
        </w:rPr>
        <w:t>の使いどころは厳選すべきである。</w:t>
      </w:r>
    </w:p>
    <w:p w14:paraId="35B94AE2" w14:textId="37FD1895" w:rsidR="00125A8F" w:rsidRDefault="006C18B3" w:rsidP="006B75BB">
      <w:pPr>
        <w:pStyle w:val="2"/>
      </w:pPr>
      <w:bookmarkStart w:id="169" w:name="_Toc379553612"/>
      <w:r>
        <w:rPr>
          <w:rFonts w:hint="eastAsia"/>
        </w:rPr>
        <w:t>プロセス間のデータ共有①：共有メモリ</w:t>
      </w:r>
      <w:bookmarkEnd w:id="169"/>
      <w:r w:rsidR="00F12475">
        <w:fldChar w:fldCharType="begin"/>
      </w:r>
      <w:r w:rsidR="00F12475">
        <w:instrText xml:space="preserve"> XE "</w:instrText>
      </w:r>
      <w:r w:rsidR="00F12475">
        <w:rPr>
          <w:rFonts w:hint="eastAsia"/>
        </w:rPr>
        <w:instrText>共有メモリ</w:instrText>
      </w:r>
      <w:r w:rsidR="00F12475">
        <w:instrText>" \y “</w:instrText>
      </w:r>
      <w:r w:rsidR="00F12475">
        <w:rPr>
          <w:rFonts w:hint="eastAsia"/>
        </w:rPr>
        <w:instrText>きょうゆうめもり</w:instrText>
      </w:r>
      <w:r w:rsidR="00F12475">
        <w:instrText xml:space="preserve">” </w:instrText>
      </w:r>
      <w:r w:rsidR="00F12475">
        <w:fldChar w:fldCharType="end"/>
      </w:r>
    </w:p>
    <w:p w14:paraId="178525DA" w14:textId="6BE64E17" w:rsidR="00125A8F" w:rsidRDefault="00125A8F" w:rsidP="00125A8F">
      <w:pPr>
        <w:pStyle w:val="a9"/>
        <w:ind w:firstLine="283"/>
      </w:pPr>
      <w:r>
        <w:rPr>
          <w:rFonts w:hint="eastAsia"/>
        </w:rPr>
        <w:t>スレッド</w:t>
      </w:r>
      <w:r w:rsidR="006C18B3">
        <w:rPr>
          <w:rFonts w:hint="eastAsia"/>
        </w:rPr>
        <w:t>どうしは直接メモリ空間を</w:t>
      </w:r>
      <w:r>
        <w:rPr>
          <w:rFonts w:hint="eastAsia"/>
        </w:rPr>
        <w:t>共有</w:t>
      </w:r>
      <w:r w:rsidR="006C18B3">
        <w:rPr>
          <w:rFonts w:hint="eastAsia"/>
        </w:rPr>
        <w:t>できるため</w:t>
      </w:r>
      <w:r w:rsidR="0029711D">
        <w:rPr>
          <w:rFonts w:hint="eastAsia"/>
        </w:rPr>
        <w:t>、</w:t>
      </w:r>
      <w:r>
        <w:rPr>
          <w:rFonts w:hint="eastAsia"/>
        </w:rPr>
        <w:t>以上</w:t>
      </w:r>
      <w:r w:rsidR="0029711D">
        <w:rPr>
          <w:rFonts w:hint="eastAsia"/>
        </w:rPr>
        <w:t>のような変数ベースの</w:t>
      </w:r>
      <w:r w:rsidR="006C18B3">
        <w:rPr>
          <w:rFonts w:hint="eastAsia"/>
        </w:rPr>
        <w:t>データ</w:t>
      </w:r>
      <w:r w:rsidR="0029711D">
        <w:rPr>
          <w:rFonts w:hint="eastAsia"/>
        </w:rPr>
        <w:t>共有で十分である。</w:t>
      </w:r>
    </w:p>
    <w:p w14:paraId="1F4E6D03" w14:textId="2FD73D28" w:rsidR="006C18B3" w:rsidRDefault="0029711D" w:rsidP="006C18B3">
      <w:pPr>
        <w:pStyle w:val="a9"/>
        <w:ind w:firstLine="283"/>
      </w:pPr>
      <w:r>
        <w:rPr>
          <w:rFonts w:hint="eastAsia"/>
        </w:rPr>
        <w:t>プロセス</w:t>
      </w:r>
      <w:r w:rsidR="006C18B3">
        <w:rPr>
          <w:rFonts w:hint="eastAsia"/>
        </w:rPr>
        <w:t>間でデータ共有する場合、普通はメモリ空間を共有できないので、「共有メモリ」という特殊なメモリ操作を行う。</w:t>
      </w:r>
    </w:p>
    <w:p w14:paraId="758FA6F5" w14:textId="65F2955C" w:rsidR="0029711D" w:rsidRDefault="006C18B3" w:rsidP="00125A8F">
      <w:pPr>
        <w:pStyle w:val="a9"/>
        <w:ind w:firstLine="283"/>
      </w:pPr>
      <w:r>
        <w:rPr>
          <w:rFonts w:hint="eastAsia"/>
        </w:rPr>
        <w:t>プロセス間通信は</w:t>
      </w:r>
      <w:r w:rsidR="00BD6BA8">
        <w:rPr>
          <w:rFonts w:hint="eastAsia"/>
        </w:rPr>
        <w:t>、</w:t>
      </w:r>
      <w:r w:rsidR="0029711D">
        <w:rPr>
          <w:rFonts w:hint="eastAsia"/>
        </w:rPr>
        <w:t>ゲームプログラミングで必要となることは</w:t>
      </w:r>
      <w:r w:rsidR="00BD6BA8">
        <w:rPr>
          <w:rFonts w:hint="eastAsia"/>
        </w:rPr>
        <w:t>そうそう</w:t>
      </w:r>
      <w:r w:rsidR="0029711D">
        <w:rPr>
          <w:rFonts w:hint="eastAsia"/>
        </w:rPr>
        <w:t>な</w:t>
      </w:r>
      <w:r w:rsidR="00BD6BA8">
        <w:rPr>
          <w:rFonts w:hint="eastAsia"/>
        </w:rPr>
        <w:t>さそうだ</w:t>
      </w:r>
      <w:r w:rsidR="00996303">
        <w:rPr>
          <w:rFonts w:hint="eastAsia"/>
        </w:rPr>
        <w:t>が</w:t>
      </w:r>
      <w:r w:rsidR="0029711D">
        <w:rPr>
          <w:rFonts w:hint="eastAsia"/>
        </w:rPr>
        <w:t>、</w:t>
      </w:r>
      <w:r w:rsidR="00BD6BA8">
        <w:lastRenderedPageBreak/>
        <w:t>デバッグツールなどの使い道も考えられるので、簡単な技術紹介だけしておく</w:t>
      </w:r>
      <w:r w:rsidR="0029711D">
        <w:rPr>
          <w:rFonts w:hint="eastAsia"/>
        </w:rPr>
        <w:t>。</w:t>
      </w:r>
    </w:p>
    <w:p w14:paraId="3FCE661A" w14:textId="205F2E63" w:rsidR="0029711D" w:rsidRDefault="0029711D" w:rsidP="0029711D">
      <w:pPr>
        <w:pStyle w:val="3"/>
      </w:pPr>
      <w:bookmarkStart w:id="170" w:name="_Toc379553613"/>
      <w:r>
        <w:t>SystemV</w:t>
      </w:r>
      <w:r>
        <w:rPr>
          <w:rFonts w:hint="eastAsia"/>
        </w:rPr>
        <w:t>共有メモリ</w:t>
      </w:r>
      <w:bookmarkEnd w:id="170"/>
    </w:p>
    <w:p w14:paraId="087D8971" w14:textId="77777777" w:rsidR="0029711D" w:rsidRDefault="0029711D" w:rsidP="0029711D">
      <w:pPr>
        <w:pStyle w:val="aa"/>
        <w:ind w:left="447" w:firstLine="283"/>
      </w:pPr>
      <w:r>
        <w:rPr>
          <w:rFonts w:hint="eastAsia"/>
        </w:rPr>
        <w:t>Unix</w:t>
      </w:r>
      <w:r>
        <w:rPr>
          <w:rFonts w:hint="eastAsia"/>
        </w:rPr>
        <w:t>で一般的な共有メモリの手法。</w:t>
      </w:r>
    </w:p>
    <w:p w14:paraId="0E6C0934" w14:textId="3D32B397" w:rsidR="0029711D" w:rsidRDefault="0029711D" w:rsidP="0029711D">
      <w:pPr>
        <w:pStyle w:val="aa"/>
        <w:ind w:left="447" w:firstLine="283"/>
      </w:pPr>
      <w:r>
        <w:rPr>
          <w:rFonts w:hint="eastAsia"/>
        </w:rPr>
        <w:t>SystemV</w:t>
      </w:r>
      <w:r>
        <w:rPr>
          <w:rFonts w:hint="eastAsia"/>
        </w:rPr>
        <w:t>セマフォと同様に</w:t>
      </w:r>
      <w:r>
        <w:rPr>
          <w:rFonts w:hint="eastAsia"/>
        </w:rPr>
        <w:t>O</w:t>
      </w:r>
      <w:r>
        <w:t>S</w:t>
      </w:r>
      <w:r>
        <w:rPr>
          <w:rFonts w:hint="eastAsia"/>
        </w:rPr>
        <w:t>が管理し、使用状況を</w:t>
      </w:r>
      <w:r>
        <w:rPr>
          <w:rFonts w:hint="eastAsia"/>
        </w:rPr>
        <w:t>ipcs</w:t>
      </w:r>
      <w:r>
        <w:rPr>
          <w:rFonts w:hint="eastAsia"/>
        </w:rPr>
        <w:t>コマンド</w:t>
      </w:r>
      <w:r w:rsidR="00F12475">
        <w:fldChar w:fldCharType="begin"/>
      </w:r>
      <w:r w:rsidR="00F12475">
        <w:instrText xml:space="preserve"> XE "ipcs</w:instrText>
      </w:r>
      <w:r w:rsidR="00F12475">
        <w:rPr>
          <w:rFonts w:hint="eastAsia"/>
        </w:rPr>
        <w:instrText>コマンド</w:instrText>
      </w:r>
      <w:r w:rsidR="00F12475">
        <w:instrText>" \y “</w:instrText>
      </w:r>
      <w:r w:rsidR="00F12475">
        <w:rPr>
          <w:rFonts w:hint="eastAsia"/>
        </w:rPr>
        <w:instrText>ipcs</w:instrText>
      </w:r>
      <w:r w:rsidR="00F12475">
        <w:rPr>
          <w:rFonts w:hint="eastAsia"/>
        </w:rPr>
        <w:instrText>こまんど</w:instrText>
      </w:r>
      <w:r w:rsidR="00F12475">
        <w:instrText xml:space="preserve">” </w:instrText>
      </w:r>
      <w:r w:rsidR="00F12475">
        <w:fldChar w:fldCharType="end"/>
      </w:r>
      <w:r>
        <w:rPr>
          <w:rFonts w:hint="eastAsia"/>
        </w:rPr>
        <w:t>で確認することができる。</w:t>
      </w:r>
    </w:p>
    <w:p w14:paraId="10DFDCDA" w14:textId="434E7BE6" w:rsidR="0029711D" w:rsidRDefault="0029711D" w:rsidP="0029711D">
      <w:pPr>
        <w:pStyle w:val="aa"/>
        <w:ind w:left="447" w:firstLine="283"/>
      </w:pPr>
      <w:r>
        <w:rPr>
          <w:rFonts w:hint="eastAsia"/>
        </w:rPr>
        <w:t>SystemV</w:t>
      </w:r>
      <w:r>
        <w:rPr>
          <w:rFonts w:hint="eastAsia"/>
        </w:rPr>
        <w:t>セマフォと同様に、</w:t>
      </w:r>
      <w:r w:rsidR="00A5329C">
        <w:rPr>
          <w:rFonts w:hint="eastAsia"/>
        </w:rPr>
        <w:t>特定のキー（ユニーク</w:t>
      </w:r>
      <w:r w:rsidR="00A5329C">
        <w:rPr>
          <w:rFonts w:hint="eastAsia"/>
        </w:rPr>
        <w:t>ID</w:t>
      </w:r>
      <w:r w:rsidR="00A5329C">
        <w:rPr>
          <w:rFonts w:hint="eastAsia"/>
        </w:rPr>
        <w:t>）を指定してメモリ空間を割り当てることにより、複数のプロセスで同じメモリへの読み書きを可能とする。</w:t>
      </w:r>
    </w:p>
    <w:p w14:paraId="7D3623FC" w14:textId="2A3825AE" w:rsidR="00A5329C" w:rsidRDefault="00A5329C" w:rsidP="00A5329C">
      <w:pPr>
        <w:pStyle w:val="3"/>
      </w:pPr>
      <w:bookmarkStart w:id="171" w:name="_Toc379553614"/>
      <w:r>
        <w:rPr>
          <w:rFonts w:hint="eastAsia"/>
        </w:rPr>
        <w:t>メモリマップトファイル</w:t>
      </w:r>
      <w:bookmarkEnd w:id="171"/>
      <w:r w:rsidR="00F12475">
        <w:fldChar w:fldCharType="begin"/>
      </w:r>
      <w:r w:rsidR="00F12475">
        <w:instrText xml:space="preserve"> XE "</w:instrText>
      </w:r>
      <w:r w:rsidR="00F12475">
        <w:rPr>
          <w:rFonts w:hint="eastAsia"/>
        </w:rPr>
        <w:instrText>メモリマップトファイル</w:instrText>
      </w:r>
      <w:r w:rsidR="00F12475">
        <w:instrText>" \y “</w:instrText>
      </w:r>
      <w:r w:rsidR="00F12475">
        <w:rPr>
          <w:rFonts w:hint="eastAsia"/>
        </w:rPr>
        <w:instrText>めもりまっぷとふぁいる</w:instrText>
      </w:r>
      <w:r w:rsidR="00F12475">
        <w:instrText xml:space="preserve">” </w:instrText>
      </w:r>
      <w:r w:rsidR="00F12475">
        <w:fldChar w:fldCharType="end"/>
      </w:r>
    </w:p>
    <w:p w14:paraId="7884F85B" w14:textId="510BE430" w:rsidR="00A5329C" w:rsidRDefault="00A5329C" w:rsidP="00A5329C">
      <w:pPr>
        <w:pStyle w:val="aa"/>
        <w:ind w:left="447" w:firstLine="283"/>
      </w:pPr>
      <w:r>
        <w:rPr>
          <w:rFonts w:hint="eastAsia"/>
        </w:rPr>
        <w:t>Windows</w:t>
      </w:r>
      <w:r>
        <w:rPr>
          <w:rFonts w:hint="eastAsia"/>
        </w:rPr>
        <w:t>で一般的な共有メモリの</w:t>
      </w:r>
      <w:r w:rsidR="003D73E8">
        <w:rPr>
          <w:rFonts w:hint="eastAsia"/>
        </w:rPr>
        <w:t>手法</w:t>
      </w:r>
      <w:r>
        <w:rPr>
          <w:rFonts w:hint="eastAsia"/>
        </w:rPr>
        <w:t>。</w:t>
      </w:r>
    </w:p>
    <w:p w14:paraId="46B82519" w14:textId="7AF012E0" w:rsidR="00A5329C" w:rsidRDefault="00A5329C" w:rsidP="00A5329C">
      <w:pPr>
        <w:pStyle w:val="aa"/>
        <w:ind w:left="447" w:firstLine="283"/>
      </w:pPr>
      <w:r>
        <w:rPr>
          <w:rFonts w:hint="eastAsia"/>
        </w:rPr>
        <w:t>本来は、ファイルをメモリのアドレス空間にマッピングして、ファイル操作系の</w:t>
      </w:r>
      <w:r>
        <w:rPr>
          <w:rFonts w:hint="eastAsia"/>
        </w:rPr>
        <w:t>API</w:t>
      </w:r>
      <w:r>
        <w:rPr>
          <w:rFonts w:hint="eastAsia"/>
        </w:rPr>
        <w:t>を使わずにファイルにアクセスする手法。メモリ（ポインタ変数）への直接アクセスがファイルの読み書きとなる仕組み。</w:t>
      </w:r>
    </w:p>
    <w:p w14:paraId="6D04648E" w14:textId="6EDAC895" w:rsidR="00A5329C" w:rsidRPr="00A5329C" w:rsidRDefault="00A5329C" w:rsidP="00A5329C">
      <w:pPr>
        <w:pStyle w:val="aa"/>
        <w:ind w:left="447" w:firstLine="283"/>
      </w:pPr>
      <w:r>
        <w:rPr>
          <w:rFonts w:hint="eastAsia"/>
        </w:rPr>
        <w:t>ファイルを指定せずにメモリマップトファイルを使用すると、ファイルがないまま、メモリ空間へのアクセスが可能となる。</w:t>
      </w:r>
    </w:p>
    <w:p w14:paraId="34F40BA2" w14:textId="3F4F93D7" w:rsidR="00A5329C" w:rsidRDefault="003D73E8" w:rsidP="0029711D">
      <w:pPr>
        <w:pStyle w:val="aa"/>
        <w:ind w:left="447" w:firstLine="283"/>
      </w:pPr>
      <w:r>
        <w:rPr>
          <w:rFonts w:hint="eastAsia"/>
        </w:rPr>
        <w:t>名前付きミューテックスなどと同様に、名前を付けて管理することができるため、他のプロセスが同じ名前でメモリマップトファイルをオープンすると、メモリ空間を共有できる。</w:t>
      </w:r>
    </w:p>
    <w:p w14:paraId="04366A27" w14:textId="1C200F94" w:rsidR="00BD6BA8" w:rsidRDefault="00BD6BA8" w:rsidP="00BD6BA8">
      <w:pPr>
        <w:pStyle w:val="2"/>
      </w:pPr>
      <w:bookmarkStart w:id="172" w:name="_Toc379553615"/>
      <w:r>
        <w:rPr>
          <w:rFonts w:hint="eastAsia"/>
        </w:rPr>
        <w:t>プロセス間のデータ共有②：プロセス間通信</w:t>
      </w:r>
      <w:bookmarkEnd w:id="172"/>
      <w:r w:rsidR="00F12475">
        <w:fldChar w:fldCharType="begin"/>
      </w:r>
      <w:r w:rsidR="00F12475">
        <w:instrText xml:space="preserve"> XE "</w:instrText>
      </w:r>
      <w:r w:rsidR="00F12475">
        <w:rPr>
          <w:rFonts w:hint="eastAsia"/>
        </w:rPr>
        <w:instrText>プロセス間通信</w:instrText>
      </w:r>
      <w:r w:rsidR="00F12475">
        <w:instrText>" \y “</w:instrText>
      </w:r>
      <w:r w:rsidR="00F12475">
        <w:rPr>
          <w:rFonts w:hint="eastAsia"/>
        </w:rPr>
        <w:instrText>ぷろせすかんつうしん</w:instrText>
      </w:r>
      <w:r w:rsidR="00F12475">
        <w:instrText xml:space="preserve">” </w:instrText>
      </w:r>
      <w:r w:rsidR="00F12475">
        <w:fldChar w:fldCharType="end"/>
      </w:r>
    </w:p>
    <w:p w14:paraId="5652F34D" w14:textId="77777777" w:rsidR="00BD6BA8" w:rsidRDefault="00BD6BA8" w:rsidP="00BD6BA8">
      <w:pPr>
        <w:pStyle w:val="a9"/>
        <w:ind w:firstLine="283"/>
      </w:pPr>
      <w:r>
        <w:rPr>
          <w:rFonts w:hint="eastAsia"/>
        </w:rPr>
        <w:t>プロセス間は、直接データを送り合うことでデータを共有する方法がある。</w:t>
      </w:r>
    </w:p>
    <w:p w14:paraId="5EC9F507" w14:textId="2BB385F5" w:rsidR="00BD6BA8" w:rsidRDefault="00BD6BA8" w:rsidP="00BD6BA8">
      <w:pPr>
        <w:pStyle w:val="a9"/>
        <w:ind w:firstLine="283"/>
      </w:pPr>
      <w:r>
        <w:rPr>
          <w:rFonts w:hint="eastAsia"/>
        </w:rPr>
        <w:t>これも</w:t>
      </w:r>
      <w:r>
        <w:t>簡単な技術紹介だけしておく</w:t>
      </w:r>
      <w:r>
        <w:rPr>
          <w:rFonts w:hint="eastAsia"/>
        </w:rPr>
        <w:t>。</w:t>
      </w:r>
    </w:p>
    <w:p w14:paraId="1E5E93A8" w14:textId="47FF374E" w:rsidR="003D73E8" w:rsidRDefault="003D73E8" w:rsidP="003D73E8">
      <w:pPr>
        <w:pStyle w:val="3"/>
      </w:pPr>
      <w:bookmarkStart w:id="173" w:name="_Toc379553616"/>
      <w:r>
        <w:rPr>
          <w:rFonts w:hint="eastAsia"/>
        </w:rPr>
        <w:t>シグナル</w:t>
      </w:r>
      <w:bookmarkEnd w:id="173"/>
      <w:r w:rsidR="00F12475">
        <w:fldChar w:fldCharType="begin"/>
      </w:r>
      <w:r w:rsidR="00F12475">
        <w:instrText xml:space="preserve"> XE "</w:instrText>
      </w:r>
      <w:r w:rsidR="00F12475">
        <w:rPr>
          <w:rFonts w:hint="eastAsia"/>
        </w:rPr>
        <w:instrText>シグナル</w:instrText>
      </w:r>
      <w:r w:rsidR="00F12475">
        <w:instrText>" \y “</w:instrText>
      </w:r>
      <w:r w:rsidR="00F12475">
        <w:rPr>
          <w:rFonts w:hint="eastAsia"/>
        </w:rPr>
        <w:instrText>しぐなる</w:instrText>
      </w:r>
      <w:r w:rsidR="00F12475">
        <w:instrText xml:space="preserve">” </w:instrText>
      </w:r>
      <w:r w:rsidR="00F12475">
        <w:fldChar w:fldCharType="end"/>
      </w:r>
    </w:p>
    <w:p w14:paraId="2D536601" w14:textId="0AF6AE44" w:rsidR="003D73E8" w:rsidRDefault="003D73E8" w:rsidP="003D73E8">
      <w:pPr>
        <w:pStyle w:val="aa"/>
        <w:ind w:left="447" w:firstLine="283"/>
      </w:pPr>
      <w:r>
        <w:t>Unix</w:t>
      </w:r>
      <w:r>
        <w:rPr>
          <w:rFonts w:hint="eastAsia"/>
        </w:rPr>
        <w:t>でもっとも一般的なプロセス間通信の手法。</w:t>
      </w:r>
    </w:p>
    <w:p w14:paraId="34881C94" w14:textId="4952FB8A" w:rsidR="003D73E8" w:rsidRDefault="003D73E8" w:rsidP="003D73E8">
      <w:pPr>
        <w:pStyle w:val="aa"/>
        <w:ind w:left="447" w:firstLine="283"/>
      </w:pPr>
      <w:r>
        <w:rPr>
          <w:rFonts w:hint="eastAsia"/>
        </w:rPr>
        <w:t>先に説明しているとおり、</w:t>
      </w:r>
      <w:r>
        <w:rPr>
          <w:rFonts w:hint="eastAsia"/>
        </w:rPr>
        <w:t>OS</w:t>
      </w:r>
      <w:r>
        <w:rPr>
          <w:rFonts w:hint="eastAsia"/>
        </w:rPr>
        <w:t>によるプロセス制御に用いられる。</w:t>
      </w:r>
    </w:p>
    <w:p w14:paraId="3DEE7E70" w14:textId="70038083" w:rsidR="003D73E8" w:rsidRDefault="003D73E8" w:rsidP="003D73E8">
      <w:pPr>
        <w:pStyle w:val="3"/>
      </w:pPr>
      <w:bookmarkStart w:id="174" w:name="_Toc379553617"/>
      <w:r>
        <w:rPr>
          <w:rFonts w:hint="eastAsia"/>
        </w:rPr>
        <w:t>ウインドウメッセージ</w:t>
      </w:r>
      <w:bookmarkEnd w:id="174"/>
      <w:r w:rsidR="00F12475">
        <w:fldChar w:fldCharType="begin"/>
      </w:r>
      <w:r w:rsidR="00F12475">
        <w:instrText xml:space="preserve"> XE "</w:instrText>
      </w:r>
      <w:r w:rsidR="00F12475">
        <w:rPr>
          <w:rFonts w:hint="eastAsia"/>
        </w:rPr>
        <w:instrText>ウインドウメッセージ</w:instrText>
      </w:r>
      <w:r w:rsidR="00F12475">
        <w:instrText>" \y “</w:instrText>
      </w:r>
      <w:r w:rsidR="00F12475">
        <w:rPr>
          <w:rFonts w:hint="eastAsia"/>
        </w:rPr>
        <w:instrText>ういんどうめっせーじ</w:instrText>
      </w:r>
      <w:r w:rsidR="00F12475">
        <w:instrText xml:space="preserve">” </w:instrText>
      </w:r>
      <w:r w:rsidR="00F12475">
        <w:fldChar w:fldCharType="end"/>
      </w:r>
    </w:p>
    <w:p w14:paraId="01756E13" w14:textId="29E26FC1" w:rsidR="003D73E8" w:rsidRDefault="003D73E8" w:rsidP="003D73E8">
      <w:pPr>
        <w:pStyle w:val="aa"/>
        <w:ind w:left="447" w:firstLine="283"/>
      </w:pPr>
      <w:r>
        <w:rPr>
          <w:rFonts w:hint="eastAsia"/>
        </w:rPr>
        <w:t>Windows</w:t>
      </w:r>
      <w:r>
        <w:rPr>
          <w:rFonts w:hint="eastAsia"/>
        </w:rPr>
        <w:t>でもっとも手軽なプロセス間通信の手法。</w:t>
      </w:r>
    </w:p>
    <w:p w14:paraId="0F88B6E6" w14:textId="6432DE8F" w:rsidR="003D73E8" w:rsidRDefault="003D73E8" w:rsidP="003D73E8">
      <w:pPr>
        <w:pStyle w:val="aa"/>
        <w:ind w:left="447" w:firstLine="283"/>
      </w:pPr>
      <w:r>
        <w:rPr>
          <w:rFonts w:hint="eastAsia"/>
        </w:rPr>
        <w:t>Unix</w:t>
      </w:r>
      <w:r>
        <w:rPr>
          <w:rFonts w:hint="eastAsia"/>
        </w:rPr>
        <w:t>のシグナルと同様に、</w:t>
      </w:r>
      <w:r>
        <w:rPr>
          <w:rFonts w:hint="eastAsia"/>
        </w:rPr>
        <w:t>OS</w:t>
      </w:r>
      <w:r>
        <w:rPr>
          <w:rFonts w:hint="eastAsia"/>
        </w:rPr>
        <w:t>によるプロセス制御に用いられるが、割り込み方式ではなく、キューイングされたメッセージを逐一処理する。</w:t>
      </w:r>
    </w:p>
    <w:p w14:paraId="6EE60133" w14:textId="0D743D7C" w:rsidR="003D73E8" w:rsidRDefault="003D73E8" w:rsidP="003D73E8">
      <w:pPr>
        <w:pStyle w:val="aa"/>
        <w:ind w:left="447" w:firstLine="283"/>
      </w:pPr>
      <w:r>
        <w:rPr>
          <w:rFonts w:hint="eastAsia"/>
        </w:rPr>
        <w:lastRenderedPageBreak/>
        <w:t>マウスクリックやキー入力、アプリケーションのアクティブ化といった非常に多数オンイベントがメッセージとして扱われる。任意のメッセージや不定長のデータを送信することができる。</w:t>
      </w:r>
    </w:p>
    <w:p w14:paraId="5212EF5F" w14:textId="77777777" w:rsidR="003D73E8" w:rsidRDefault="003D73E8" w:rsidP="003D73E8">
      <w:pPr>
        <w:pStyle w:val="aa"/>
        <w:ind w:left="447" w:firstLine="283"/>
      </w:pPr>
      <w:r>
        <w:rPr>
          <w:rFonts w:hint="eastAsia"/>
        </w:rPr>
        <w:t>通信相手のプロセスのウインドウハンドルさえわかれば、どんなプロセス（ウインドウ）に対しても、メッセージを送ることが可能。</w:t>
      </w:r>
    </w:p>
    <w:p w14:paraId="6671584E" w14:textId="288D8D0D" w:rsidR="003D73E8" w:rsidRDefault="003D73E8" w:rsidP="003D73E8">
      <w:pPr>
        <w:pStyle w:val="3"/>
      </w:pPr>
      <w:bookmarkStart w:id="175" w:name="_Toc379553618"/>
      <w:r>
        <w:rPr>
          <w:rFonts w:hint="eastAsia"/>
        </w:rPr>
        <w:t>パイプ</w:t>
      </w:r>
      <w:bookmarkEnd w:id="175"/>
      <w:r w:rsidR="00F12475">
        <w:fldChar w:fldCharType="begin"/>
      </w:r>
      <w:r w:rsidR="00F12475">
        <w:instrText xml:space="preserve"> XE "</w:instrText>
      </w:r>
      <w:r w:rsidR="00F12475">
        <w:rPr>
          <w:rFonts w:hint="eastAsia"/>
        </w:rPr>
        <w:instrText>パイプ</w:instrText>
      </w:r>
      <w:r w:rsidR="00F12475">
        <w:instrText>" \y “</w:instrText>
      </w:r>
      <w:r w:rsidR="00F12475">
        <w:rPr>
          <w:rFonts w:hint="eastAsia"/>
        </w:rPr>
        <w:instrText>ぱいぷ</w:instrText>
      </w:r>
      <w:r w:rsidR="00F12475">
        <w:instrText xml:space="preserve">” </w:instrText>
      </w:r>
      <w:r w:rsidR="00F12475">
        <w:fldChar w:fldCharType="end"/>
      </w:r>
    </w:p>
    <w:p w14:paraId="2555912A" w14:textId="422DE7CD" w:rsidR="003D73E8" w:rsidRDefault="003D73E8" w:rsidP="003D73E8">
      <w:pPr>
        <w:pStyle w:val="aa"/>
        <w:ind w:left="447" w:firstLine="283"/>
      </w:pPr>
      <w:r>
        <w:t>Unix</w:t>
      </w:r>
      <w:r>
        <w:rPr>
          <w:rFonts w:hint="eastAsia"/>
        </w:rPr>
        <w:t>でも</w:t>
      </w:r>
      <w:r>
        <w:rPr>
          <w:rFonts w:hint="eastAsia"/>
        </w:rPr>
        <w:t>W</w:t>
      </w:r>
      <w:r>
        <w:t>indows</w:t>
      </w:r>
      <w:r>
        <w:rPr>
          <w:rFonts w:hint="eastAsia"/>
        </w:rPr>
        <w:t>（</w:t>
      </w:r>
      <w:r>
        <w:rPr>
          <w:rFonts w:hint="eastAsia"/>
        </w:rPr>
        <w:t>MS-DOS</w:t>
      </w:r>
      <w:r>
        <w:rPr>
          <w:rFonts w:hint="eastAsia"/>
        </w:rPr>
        <w:t>）でも標準的なプロセス間通信の手法。</w:t>
      </w:r>
    </w:p>
    <w:p w14:paraId="76227B96" w14:textId="3DE02FEC" w:rsidR="003D73E8" w:rsidRDefault="003D73E8" w:rsidP="003D73E8">
      <w:pPr>
        <w:pStyle w:val="aa"/>
        <w:ind w:left="447" w:firstLine="283"/>
      </w:pPr>
      <w:r>
        <w:rPr>
          <w:rFonts w:hint="eastAsia"/>
        </w:rPr>
        <w:t>基本的には、親プロセスと子プロセスの二つのプロセス間で通信するための仕組み。</w:t>
      </w:r>
    </w:p>
    <w:p w14:paraId="5C9B3751" w14:textId="52440E04" w:rsidR="003D73E8" w:rsidRDefault="00A57FCC" w:rsidP="003D73E8">
      <w:pPr>
        <w:pStyle w:val="aa"/>
        <w:ind w:left="447" w:firstLine="283"/>
      </w:pPr>
      <w:r>
        <w:rPr>
          <w:rFonts w:hint="eastAsia"/>
        </w:rPr>
        <w:t>親プロセスの標準出力が子プロセスの標準入力に送られる</w:t>
      </w:r>
      <w:r w:rsidR="006E0B07">
        <w:rPr>
          <w:rFonts w:hint="eastAsia"/>
        </w:rPr>
        <w:t>。基本的に親プロセスから子プロセスへのシーケンシャルなデータ通信である。</w:t>
      </w:r>
    </w:p>
    <w:p w14:paraId="788E10B3" w14:textId="01AFA2C0" w:rsidR="00A57FCC" w:rsidRDefault="00A57FCC" w:rsidP="003D73E8">
      <w:pPr>
        <w:pStyle w:val="aa"/>
        <w:ind w:left="447" w:firstLine="283"/>
      </w:pPr>
      <w:r>
        <w:rPr>
          <w:rFonts w:hint="eastAsia"/>
        </w:rPr>
        <w:t>Windows</w:t>
      </w:r>
      <w:r>
        <w:rPr>
          <w:rFonts w:hint="eastAsia"/>
        </w:rPr>
        <w:t>では、親プロセスが子プロセスを生成する際に、パイプによる連結を指定することができる。</w:t>
      </w:r>
    </w:p>
    <w:p w14:paraId="4B4E7B6C" w14:textId="7CE2A7BF" w:rsidR="00A57FCC" w:rsidRDefault="00A57FCC" w:rsidP="003D73E8">
      <w:pPr>
        <w:pStyle w:val="aa"/>
        <w:ind w:left="447" w:firstLine="283"/>
      </w:pPr>
      <w:r>
        <w:rPr>
          <w:rFonts w:hint="eastAsia"/>
        </w:rPr>
        <w:t>このプロセス間通信はコマンドプロンプト上でも簡単に扱うことができる。</w:t>
      </w:r>
    </w:p>
    <w:p w14:paraId="1E4A395C" w14:textId="19DABD68" w:rsidR="00A57FCC" w:rsidRDefault="00A57FCC" w:rsidP="003D73E8">
      <w:pPr>
        <w:pStyle w:val="aa"/>
        <w:ind w:left="447" w:firstLine="283"/>
      </w:pPr>
      <w:r>
        <w:rPr>
          <w:rFonts w:hint="eastAsia"/>
        </w:rPr>
        <w:t>以下、</w:t>
      </w:r>
      <w:r>
        <w:rPr>
          <w:rFonts w:hint="eastAsia"/>
        </w:rPr>
        <w:t>Unix</w:t>
      </w:r>
      <w:r>
        <w:rPr>
          <w:rFonts w:hint="eastAsia"/>
        </w:rPr>
        <w:t>系のコマンドを使ったパイプによるプロセス間通信の例を示す。</w:t>
      </w:r>
    </w:p>
    <w:p w14:paraId="750F1238" w14:textId="3AC5CD4D" w:rsidR="00A57FCC" w:rsidRPr="000F3603" w:rsidRDefault="00A57FCC" w:rsidP="00A57FCC">
      <w:pPr>
        <w:pStyle w:val="aa"/>
        <w:keepNext/>
        <w:widowControl/>
        <w:spacing w:beforeLines="50" w:before="180"/>
        <w:ind w:leftChars="203" w:left="447" w:hangingChars="10" w:hanging="21"/>
      </w:pPr>
      <w:r>
        <w:rPr>
          <w:rFonts w:hint="eastAsia"/>
        </w:rPr>
        <w:t>パイプを使う前：（</w:t>
      </w:r>
      <w:r>
        <w:rPr>
          <w:rFonts w:hint="eastAsia"/>
        </w:rPr>
        <w:t>c</w:t>
      </w:r>
      <w:r>
        <w:t>at</w:t>
      </w:r>
      <w:r>
        <w:rPr>
          <w:rFonts w:hint="eastAsia"/>
        </w:rPr>
        <w:t>コマンドの実行）</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A57FCC" w14:paraId="4DE034D2" w14:textId="77777777" w:rsidTr="000A4B90">
        <w:tc>
          <w:tcPr>
            <w:tcW w:w="8079" w:type="dxa"/>
          </w:tcPr>
          <w:p w14:paraId="43D18BA2" w14:textId="77777777" w:rsidR="00A57FCC" w:rsidRDefault="00A57FCC" w:rsidP="00A57FCC">
            <w:pPr>
              <w:pStyle w:val="3-"/>
            </w:pPr>
            <w:r>
              <w:t>$ cat test.txt</w:t>
            </w:r>
          </w:p>
          <w:p w14:paraId="58E69C05" w14:textId="6D2F049F" w:rsidR="00A57FCC" w:rsidRPr="00A57FCC" w:rsidRDefault="00A57FCC" w:rsidP="00A57FCC">
            <w:pPr>
              <w:pStyle w:val="3-"/>
              <w:rPr>
                <w:color w:val="FF0000"/>
              </w:rPr>
            </w:pPr>
            <w:r w:rsidRPr="00A57FCC">
              <w:rPr>
                <w:rFonts w:hint="eastAsia"/>
                <w:color w:val="auto"/>
              </w:rPr>
              <w:t>すずき</w:t>
            </w:r>
            <w:r>
              <w:rPr>
                <w:color w:val="auto"/>
              </w:rPr>
              <w:tab/>
            </w:r>
            <w:r w:rsidRPr="00A57FCC">
              <w:rPr>
                <w:rFonts w:hint="eastAsia"/>
                <w:color w:val="FF0000"/>
              </w:rPr>
              <w:t>←ファイルの内容が</w:t>
            </w:r>
            <w:r>
              <w:rPr>
                <w:rFonts w:hint="eastAsia"/>
                <w:color w:val="FF0000"/>
              </w:rPr>
              <w:t>、cat コマンドの</w:t>
            </w:r>
            <w:r w:rsidRPr="00A57FCC">
              <w:rPr>
                <w:rFonts w:hint="eastAsia"/>
                <w:color w:val="FF0000"/>
              </w:rPr>
              <w:t>標準出力（画面）に</w:t>
            </w:r>
            <w:r>
              <w:rPr>
                <w:rFonts w:hint="eastAsia"/>
                <w:color w:val="FF0000"/>
              </w:rPr>
              <w:t>出力</w:t>
            </w:r>
            <w:r w:rsidR="006E0B07">
              <w:rPr>
                <w:rFonts w:hint="eastAsia"/>
                <w:color w:val="FF0000"/>
              </w:rPr>
              <w:t>。</w:t>
            </w:r>
          </w:p>
          <w:p w14:paraId="21FC4150" w14:textId="77777777" w:rsidR="00A57FCC" w:rsidRPr="00A57FCC" w:rsidRDefault="00A57FCC" w:rsidP="00A57FCC">
            <w:pPr>
              <w:pStyle w:val="3-"/>
              <w:rPr>
                <w:color w:val="auto"/>
              </w:rPr>
            </w:pPr>
            <w:r w:rsidRPr="00A57FCC">
              <w:rPr>
                <w:rFonts w:hint="eastAsia"/>
                <w:color w:val="auto"/>
              </w:rPr>
              <w:t>いしい</w:t>
            </w:r>
          </w:p>
          <w:p w14:paraId="65625734" w14:textId="77777777" w:rsidR="00A57FCC" w:rsidRPr="00A57FCC" w:rsidRDefault="00A57FCC" w:rsidP="00A57FCC">
            <w:pPr>
              <w:pStyle w:val="3-"/>
              <w:rPr>
                <w:color w:val="auto"/>
              </w:rPr>
            </w:pPr>
            <w:r w:rsidRPr="00A57FCC">
              <w:rPr>
                <w:rFonts w:hint="eastAsia"/>
                <w:color w:val="auto"/>
              </w:rPr>
              <w:t>さとう</w:t>
            </w:r>
          </w:p>
          <w:p w14:paraId="08B84820" w14:textId="77777777" w:rsidR="00A57FCC" w:rsidRPr="00A57FCC" w:rsidRDefault="00A57FCC" w:rsidP="00A57FCC">
            <w:pPr>
              <w:pStyle w:val="3-"/>
              <w:rPr>
                <w:color w:val="auto"/>
              </w:rPr>
            </w:pPr>
            <w:r w:rsidRPr="00A57FCC">
              <w:rPr>
                <w:rFonts w:hint="eastAsia"/>
                <w:color w:val="auto"/>
              </w:rPr>
              <w:t>たなか</w:t>
            </w:r>
          </w:p>
          <w:p w14:paraId="20B3AC20" w14:textId="77777777" w:rsidR="00A57FCC" w:rsidRPr="00A57FCC" w:rsidRDefault="00A57FCC" w:rsidP="00A57FCC">
            <w:pPr>
              <w:pStyle w:val="3-"/>
              <w:rPr>
                <w:color w:val="auto"/>
              </w:rPr>
            </w:pPr>
            <w:r w:rsidRPr="00A57FCC">
              <w:rPr>
                <w:rFonts w:hint="eastAsia"/>
                <w:color w:val="auto"/>
              </w:rPr>
              <w:t>やまもと</w:t>
            </w:r>
          </w:p>
          <w:p w14:paraId="27DEF974" w14:textId="77777777" w:rsidR="00A57FCC" w:rsidRPr="00A57FCC" w:rsidRDefault="00A57FCC" w:rsidP="00A57FCC">
            <w:pPr>
              <w:pStyle w:val="3-"/>
              <w:rPr>
                <w:color w:val="auto"/>
              </w:rPr>
            </w:pPr>
            <w:r w:rsidRPr="00A57FCC">
              <w:rPr>
                <w:rFonts w:hint="eastAsia"/>
                <w:color w:val="auto"/>
              </w:rPr>
              <w:t>なかむら</w:t>
            </w:r>
          </w:p>
          <w:p w14:paraId="3014A8F7" w14:textId="77777777" w:rsidR="00A57FCC" w:rsidRPr="00A57FCC" w:rsidRDefault="00A57FCC" w:rsidP="00A57FCC">
            <w:pPr>
              <w:pStyle w:val="3-"/>
              <w:rPr>
                <w:color w:val="auto"/>
              </w:rPr>
            </w:pPr>
            <w:r w:rsidRPr="00A57FCC">
              <w:rPr>
                <w:rFonts w:hint="eastAsia"/>
                <w:color w:val="auto"/>
              </w:rPr>
              <w:t>こばやし</w:t>
            </w:r>
          </w:p>
          <w:p w14:paraId="23A2CCB2" w14:textId="77777777" w:rsidR="00A57FCC" w:rsidRPr="00A57FCC" w:rsidRDefault="00A57FCC" w:rsidP="00A57FCC">
            <w:pPr>
              <w:pStyle w:val="3-"/>
              <w:rPr>
                <w:color w:val="auto"/>
              </w:rPr>
            </w:pPr>
            <w:r w:rsidRPr="00A57FCC">
              <w:rPr>
                <w:rFonts w:hint="eastAsia"/>
                <w:color w:val="auto"/>
              </w:rPr>
              <w:t>いとう</w:t>
            </w:r>
          </w:p>
          <w:p w14:paraId="37938EA6" w14:textId="77777777" w:rsidR="00A57FCC" w:rsidRPr="00A57FCC" w:rsidRDefault="00A57FCC" w:rsidP="00A57FCC">
            <w:pPr>
              <w:pStyle w:val="3-"/>
              <w:rPr>
                <w:color w:val="auto"/>
              </w:rPr>
            </w:pPr>
            <w:r w:rsidRPr="00A57FCC">
              <w:rPr>
                <w:rFonts w:hint="eastAsia"/>
                <w:color w:val="auto"/>
              </w:rPr>
              <w:t>やまだ</w:t>
            </w:r>
          </w:p>
          <w:p w14:paraId="7C5B1922" w14:textId="32D442CF" w:rsidR="00A57FCC" w:rsidRPr="00A57FCC" w:rsidRDefault="00A57FCC" w:rsidP="00A57FCC">
            <w:pPr>
              <w:pStyle w:val="3-"/>
            </w:pPr>
            <w:r w:rsidRPr="00A57FCC">
              <w:rPr>
                <w:rFonts w:hint="eastAsia"/>
                <w:color w:val="auto"/>
              </w:rPr>
              <w:t>よしだ</w:t>
            </w:r>
          </w:p>
        </w:tc>
      </w:tr>
    </w:tbl>
    <w:p w14:paraId="0D43CCA3" w14:textId="58368DA5" w:rsidR="00A57FCC" w:rsidRPr="000F3603" w:rsidRDefault="00A57FCC" w:rsidP="00A57FCC">
      <w:pPr>
        <w:pStyle w:val="aa"/>
        <w:keepNext/>
        <w:widowControl/>
        <w:spacing w:beforeLines="50" w:before="180"/>
        <w:ind w:leftChars="203" w:left="447" w:hangingChars="10" w:hanging="21"/>
      </w:pPr>
      <w:r>
        <w:rPr>
          <w:rFonts w:hint="eastAsia"/>
        </w:rPr>
        <w:t>パイプを使用：（</w:t>
      </w:r>
      <w:r>
        <w:rPr>
          <w:rFonts w:hint="eastAsia"/>
        </w:rPr>
        <w:t>c</w:t>
      </w:r>
      <w:r>
        <w:t>at</w:t>
      </w:r>
      <w:r>
        <w:rPr>
          <w:rFonts w:hint="eastAsia"/>
        </w:rPr>
        <w:t>コマンドと</w:t>
      </w:r>
      <w:r>
        <w:rPr>
          <w:rFonts w:hint="eastAsia"/>
        </w:rPr>
        <w:t>sort</w:t>
      </w:r>
      <w:r>
        <w:rPr>
          <w:rFonts w:hint="eastAsia"/>
        </w:rPr>
        <w:t>コマンドを連結）</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A57FCC" w14:paraId="51A3D715" w14:textId="77777777" w:rsidTr="000A4B90">
        <w:tc>
          <w:tcPr>
            <w:tcW w:w="8079" w:type="dxa"/>
          </w:tcPr>
          <w:p w14:paraId="7D0E50FE" w14:textId="52B9AAF6" w:rsidR="00A57FCC" w:rsidRPr="007C5B7A" w:rsidRDefault="00A57FCC" w:rsidP="000A4B90">
            <w:pPr>
              <w:pStyle w:val="3-"/>
              <w:rPr>
                <w:color w:val="FF0000"/>
              </w:rPr>
            </w:pPr>
            <w:r>
              <w:t xml:space="preserve">$ cat test.txt </w:t>
            </w:r>
            <w:r w:rsidRPr="00A57FCC">
              <w:rPr>
                <w:color w:val="FF0000"/>
              </w:rPr>
              <w:t xml:space="preserve">| </w:t>
            </w:r>
            <w:r>
              <w:t>sort</w:t>
            </w:r>
            <w:r w:rsidR="007C5B7A">
              <w:tab/>
            </w:r>
            <w:r w:rsidR="007C5B7A" w:rsidRPr="007C5B7A">
              <w:rPr>
                <w:rFonts w:hint="eastAsia"/>
                <w:color w:val="FF0000"/>
              </w:rPr>
              <w:t>←「|」がパイプ</w:t>
            </w:r>
          </w:p>
          <w:p w14:paraId="0A21346E" w14:textId="77777777" w:rsidR="00A57FCC" w:rsidRDefault="00A57FCC" w:rsidP="00A57FCC">
            <w:pPr>
              <w:pStyle w:val="3-"/>
              <w:rPr>
                <w:color w:val="auto"/>
              </w:rPr>
            </w:pPr>
            <w:r w:rsidRPr="00A57FCC">
              <w:rPr>
                <w:rFonts w:hint="eastAsia"/>
                <w:color w:val="auto"/>
              </w:rPr>
              <w:t>いしい</w:t>
            </w:r>
            <w:r>
              <w:rPr>
                <w:color w:val="auto"/>
              </w:rPr>
              <w:tab/>
            </w:r>
            <w:r w:rsidRPr="00A57FCC">
              <w:rPr>
                <w:rFonts w:hint="eastAsia"/>
                <w:color w:val="FF0000"/>
              </w:rPr>
              <w:t>←パイプ「|」により、</w:t>
            </w:r>
          </w:p>
          <w:p w14:paraId="3F3F7E3B" w14:textId="10902DB9" w:rsidR="00A57FCC" w:rsidRPr="00A57FCC" w:rsidRDefault="00A57FCC" w:rsidP="00A57FCC">
            <w:pPr>
              <w:pStyle w:val="3-"/>
              <w:tabs>
                <w:tab w:val="clear" w:pos="838"/>
                <w:tab w:val="left" w:pos="980"/>
              </w:tabs>
              <w:rPr>
                <w:color w:val="FF0000"/>
              </w:rPr>
            </w:pPr>
            <w:r w:rsidRPr="00A57FCC">
              <w:rPr>
                <w:rFonts w:hint="eastAsia"/>
                <w:color w:val="auto"/>
              </w:rPr>
              <w:t>いとう</w:t>
            </w:r>
            <w:r>
              <w:rPr>
                <w:color w:val="auto"/>
              </w:rPr>
              <w:tab/>
            </w:r>
            <w:r w:rsidRPr="00A57FCC">
              <w:rPr>
                <w:rFonts w:hint="eastAsia"/>
                <w:color w:val="FF0000"/>
              </w:rPr>
              <w:t>cat コマンド</w:t>
            </w:r>
            <w:r>
              <w:rPr>
                <w:rFonts w:hint="eastAsia"/>
                <w:color w:val="FF0000"/>
              </w:rPr>
              <w:t>がファイルの内容を</w:t>
            </w:r>
            <w:r w:rsidRPr="00A57FCC">
              <w:rPr>
                <w:rFonts w:hint="eastAsia"/>
                <w:color w:val="FF0000"/>
              </w:rPr>
              <w:t>標準出力</w:t>
            </w:r>
            <w:r>
              <w:rPr>
                <w:rFonts w:hint="eastAsia"/>
                <w:color w:val="FF0000"/>
              </w:rPr>
              <w:t>に出力すると、</w:t>
            </w:r>
          </w:p>
          <w:p w14:paraId="01DA79D3" w14:textId="749D98F1" w:rsidR="00A57FCC" w:rsidRPr="00A57FCC" w:rsidRDefault="00A57FCC" w:rsidP="00A57FCC">
            <w:pPr>
              <w:pStyle w:val="3-"/>
              <w:tabs>
                <w:tab w:val="clear" w:pos="838"/>
                <w:tab w:val="left" w:pos="980"/>
              </w:tabs>
              <w:rPr>
                <w:color w:val="FF0000"/>
              </w:rPr>
            </w:pPr>
            <w:r w:rsidRPr="00A57FCC">
              <w:rPr>
                <w:rFonts w:hint="eastAsia"/>
                <w:color w:val="auto"/>
              </w:rPr>
              <w:t>こばやし</w:t>
            </w:r>
            <w:r>
              <w:rPr>
                <w:color w:val="auto"/>
              </w:rPr>
              <w:tab/>
            </w:r>
            <w:r w:rsidRPr="00A57FCC">
              <w:rPr>
                <w:rFonts w:hint="eastAsia"/>
                <w:color w:val="FF0000"/>
              </w:rPr>
              <w:t>それが</w:t>
            </w:r>
            <w:r w:rsidRPr="00A57FCC">
              <w:rPr>
                <w:color w:val="FF0000"/>
              </w:rPr>
              <w:t xml:space="preserve">sort </w:t>
            </w:r>
            <w:r w:rsidRPr="00A57FCC">
              <w:rPr>
                <w:rFonts w:hint="eastAsia"/>
                <w:color w:val="FF0000"/>
              </w:rPr>
              <w:t>コマンド</w:t>
            </w:r>
            <w:r w:rsidR="006E0B07">
              <w:rPr>
                <w:rFonts w:hint="eastAsia"/>
                <w:color w:val="FF0000"/>
              </w:rPr>
              <w:t>の標準入力に送られる。</w:t>
            </w:r>
          </w:p>
          <w:p w14:paraId="358045B5" w14:textId="56A3FCDE" w:rsidR="00A57FCC" w:rsidRPr="00A57FCC" w:rsidRDefault="00A57FCC" w:rsidP="00A57FCC">
            <w:pPr>
              <w:pStyle w:val="3-"/>
              <w:tabs>
                <w:tab w:val="clear" w:pos="838"/>
                <w:tab w:val="left" w:pos="980"/>
              </w:tabs>
              <w:rPr>
                <w:color w:val="auto"/>
              </w:rPr>
            </w:pPr>
            <w:r w:rsidRPr="00A57FCC">
              <w:rPr>
                <w:rFonts w:hint="eastAsia"/>
                <w:color w:val="auto"/>
              </w:rPr>
              <w:t>さとう</w:t>
            </w:r>
            <w:r>
              <w:rPr>
                <w:color w:val="auto"/>
              </w:rPr>
              <w:tab/>
            </w:r>
            <w:r w:rsidRPr="006E0B07">
              <w:rPr>
                <w:color w:val="FF0000"/>
              </w:rPr>
              <w:t xml:space="preserve">sort </w:t>
            </w:r>
            <w:r w:rsidRPr="006E0B07">
              <w:rPr>
                <w:rFonts w:hint="eastAsia"/>
                <w:color w:val="FF0000"/>
              </w:rPr>
              <w:t>コマンド</w:t>
            </w:r>
            <w:r w:rsidR="006E0B07" w:rsidRPr="006E0B07">
              <w:rPr>
                <w:rFonts w:hint="eastAsia"/>
                <w:color w:val="FF0000"/>
              </w:rPr>
              <w:t>は</w:t>
            </w:r>
            <w:r w:rsidRPr="006E0B07">
              <w:rPr>
                <w:rFonts w:hint="eastAsia"/>
                <w:color w:val="FF0000"/>
              </w:rPr>
              <w:t>標準入力を処理して、その結果を</w:t>
            </w:r>
          </w:p>
          <w:p w14:paraId="14FEF11F" w14:textId="732F0064" w:rsidR="00A57FCC" w:rsidRPr="00A57FCC" w:rsidRDefault="00A57FCC" w:rsidP="00A57FCC">
            <w:pPr>
              <w:pStyle w:val="3-"/>
              <w:tabs>
                <w:tab w:val="clear" w:pos="838"/>
                <w:tab w:val="left" w:pos="980"/>
              </w:tabs>
              <w:rPr>
                <w:color w:val="auto"/>
              </w:rPr>
            </w:pPr>
            <w:r w:rsidRPr="00A57FCC">
              <w:rPr>
                <w:rFonts w:hint="eastAsia"/>
                <w:color w:val="auto"/>
              </w:rPr>
              <w:t>すずき</w:t>
            </w:r>
            <w:r>
              <w:rPr>
                <w:color w:val="auto"/>
              </w:rPr>
              <w:tab/>
            </w:r>
            <w:r w:rsidRPr="006E0B07">
              <w:rPr>
                <w:rFonts w:hint="eastAsia"/>
                <w:color w:val="FF0000"/>
              </w:rPr>
              <w:t>標準出力（画面）に出力</w:t>
            </w:r>
            <w:r w:rsidR="006E0B07" w:rsidRPr="006E0B07">
              <w:rPr>
                <w:rFonts w:hint="eastAsia"/>
                <w:color w:val="FF0000"/>
              </w:rPr>
              <w:t>。</w:t>
            </w:r>
          </w:p>
          <w:p w14:paraId="1374FDDE" w14:textId="77777777" w:rsidR="00A57FCC" w:rsidRPr="00A57FCC" w:rsidRDefault="00A57FCC" w:rsidP="00A57FCC">
            <w:pPr>
              <w:pStyle w:val="3-"/>
              <w:rPr>
                <w:color w:val="auto"/>
              </w:rPr>
            </w:pPr>
            <w:r w:rsidRPr="00A57FCC">
              <w:rPr>
                <w:rFonts w:hint="eastAsia"/>
                <w:color w:val="auto"/>
              </w:rPr>
              <w:t>たなか</w:t>
            </w:r>
          </w:p>
          <w:p w14:paraId="0A3BEBB1" w14:textId="77777777" w:rsidR="00A57FCC" w:rsidRPr="00A57FCC" w:rsidRDefault="00A57FCC" w:rsidP="00A57FCC">
            <w:pPr>
              <w:pStyle w:val="3-"/>
              <w:rPr>
                <w:color w:val="auto"/>
              </w:rPr>
            </w:pPr>
            <w:r w:rsidRPr="00A57FCC">
              <w:rPr>
                <w:rFonts w:hint="eastAsia"/>
                <w:color w:val="auto"/>
              </w:rPr>
              <w:t>なかむら</w:t>
            </w:r>
          </w:p>
          <w:p w14:paraId="37CDA810" w14:textId="77777777" w:rsidR="00A57FCC" w:rsidRPr="00A57FCC" w:rsidRDefault="00A57FCC" w:rsidP="00A57FCC">
            <w:pPr>
              <w:pStyle w:val="3-"/>
              <w:rPr>
                <w:color w:val="auto"/>
              </w:rPr>
            </w:pPr>
            <w:r w:rsidRPr="00A57FCC">
              <w:rPr>
                <w:rFonts w:hint="eastAsia"/>
                <w:color w:val="auto"/>
              </w:rPr>
              <w:t>やまだ</w:t>
            </w:r>
          </w:p>
          <w:p w14:paraId="67B54195" w14:textId="77777777" w:rsidR="00A57FCC" w:rsidRPr="00A57FCC" w:rsidRDefault="00A57FCC" w:rsidP="00A57FCC">
            <w:pPr>
              <w:pStyle w:val="3-"/>
              <w:rPr>
                <w:color w:val="auto"/>
              </w:rPr>
            </w:pPr>
            <w:r w:rsidRPr="00A57FCC">
              <w:rPr>
                <w:rFonts w:hint="eastAsia"/>
                <w:color w:val="auto"/>
              </w:rPr>
              <w:t>やまもと</w:t>
            </w:r>
          </w:p>
          <w:p w14:paraId="2F75B4BF" w14:textId="2FA1CDD1" w:rsidR="00A57FCC" w:rsidRPr="00A57FCC" w:rsidRDefault="00A57FCC" w:rsidP="00A57FCC">
            <w:pPr>
              <w:pStyle w:val="3-"/>
            </w:pPr>
            <w:r w:rsidRPr="00A57FCC">
              <w:rPr>
                <w:rFonts w:hint="eastAsia"/>
                <w:color w:val="auto"/>
              </w:rPr>
              <w:t>よしだ</w:t>
            </w:r>
          </w:p>
        </w:tc>
      </w:tr>
    </w:tbl>
    <w:p w14:paraId="54C96568" w14:textId="6C6760B7" w:rsidR="00BD6BA8" w:rsidRDefault="00BD6BA8" w:rsidP="00BD6BA8">
      <w:pPr>
        <w:pStyle w:val="3"/>
      </w:pPr>
      <w:bookmarkStart w:id="176" w:name="_Toc379553619"/>
      <w:r>
        <w:rPr>
          <w:rFonts w:hint="eastAsia"/>
        </w:rPr>
        <w:t>名前付きパイプ（</w:t>
      </w:r>
      <w:r>
        <w:rPr>
          <w:rFonts w:hint="eastAsia"/>
        </w:rPr>
        <w:t>Uninx</w:t>
      </w:r>
      <w:r>
        <w:rPr>
          <w:rFonts w:hint="eastAsia"/>
        </w:rPr>
        <w:t>）</w:t>
      </w:r>
      <w:bookmarkEnd w:id="176"/>
      <w:r w:rsidR="00F12475">
        <w:fldChar w:fldCharType="begin"/>
      </w:r>
      <w:r w:rsidR="00F12475">
        <w:instrText xml:space="preserve"> XE "</w:instrText>
      </w:r>
      <w:r w:rsidR="00F12475">
        <w:rPr>
          <w:rFonts w:hint="eastAsia"/>
        </w:rPr>
        <w:instrText>名前付きパイプ</w:instrText>
      </w:r>
      <w:r w:rsidR="00F12475">
        <w:rPr>
          <w:rFonts w:hint="eastAsia"/>
        </w:rPr>
        <w:instrText>(Unix)</w:instrText>
      </w:r>
      <w:r w:rsidR="00F12475">
        <w:instrText>" \y “</w:instrText>
      </w:r>
      <w:r w:rsidR="00F12475">
        <w:rPr>
          <w:rFonts w:hint="eastAsia"/>
        </w:rPr>
        <w:instrText>なまえつきぱいぷ</w:instrText>
      </w:r>
      <w:r w:rsidR="00F12475">
        <w:rPr>
          <w:rFonts w:hint="eastAsia"/>
        </w:rPr>
        <w:instrText>(Unix)</w:instrText>
      </w:r>
      <w:r w:rsidR="00F12475">
        <w:instrText xml:space="preserve">” </w:instrText>
      </w:r>
      <w:r w:rsidR="00F12475">
        <w:fldChar w:fldCharType="end"/>
      </w:r>
    </w:p>
    <w:p w14:paraId="4D441F0C" w14:textId="705EC23E" w:rsidR="00BD6BA8" w:rsidRDefault="00BD6BA8" w:rsidP="00BD6BA8">
      <w:pPr>
        <w:pStyle w:val="aa"/>
        <w:ind w:leftChars="202" w:left="424" w:firstLineChars="128" w:firstLine="269"/>
      </w:pPr>
      <w:r>
        <w:t>Unix</w:t>
      </w:r>
      <w:r>
        <w:t>の名前付きパイプ。</w:t>
      </w:r>
      <w:r>
        <w:rPr>
          <w:rFonts w:hint="eastAsia"/>
        </w:rPr>
        <w:t>Windows</w:t>
      </w:r>
      <w:r>
        <w:rPr>
          <w:rFonts w:hint="eastAsia"/>
        </w:rPr>
        <w:t>の同名技術とは全く別もの。</w:t>
      </w:r>
    </w:p>
    <w:p w14:paraId="4967E826" w14:textId="77777777" w:rsidR="00BD6BA8" w:rsidRDefault="00BD6BA8" w:rsidP="00BD6BA8">
      <w:pPr>
        <w:pStyle w:val="aa"/>
        <w:ind w:leftChars="202" w:left="424" w:firstLineChars="128" w:firstLine="269"/>
      </w:pPr>
      <w:r>
        <w:rPr>
          <w:rFonts w:hint="eastAsia"/>
        </w:rPr>
        <w:t>パイプ「</w:t>
      </w:r>
      <w:r>
        <w:rPr>
          <w:rFonts w:hint="eastAsia"/>
        </w:rPr>
        <w:t>|</w:t>
      </w:r>
      <w:r>
        <w:rPr>
          <w:rFonts w:hint="eastAsia"/>
        </w:rPr>
        <w:t>」の代わりに</w:t>
      </w:r>
      <w:r>
        <w:rPr>
          <w:rFonts w:hint="eastAsia"/>
        </w:rPr>
        <w:t xml:space="preserve"> mkfifo </w:t>
      </w:r>
      <w:r>
        <w:rPr>
          <w:rFonts w:hint="eastAsia"/>
        </w:rPr>
        <w:t>コマンドで作成したファイル（例えば</w:t>
      </w:r>
      <w:r>
        <w:rPr>
          <w:rFonts w:hint="eastAsia"/>
        </w:rPr>
        <w:t xml:space="preserve"> /tmp/test_pipe </w:t>
      </w:r>
      <w:r>
        <w:rPr>
          <w:rFonts w:hint="eastAsia"/>
        </w:rPr>
        <w:t>といったファイルを作る）にリダイレクトすることで、パイプと同様のシーケンシャル</w:t>
      </w:r>
      <w:r>
        <w:rPr>
          <w:rFonts w:hint="eastAsia"/>
        </w:rPr>
        <w:lastRenderedPageBreak/>
        <w:t>な通信を行う。</w:t>
      </w:r>
    </w:p>
    <w:p w14:paraId="3241DD03" w14:textId="77777777" w:rsidR="00BD6BA8" w:rsidRPr="000F3603" w:rsidRDefault="00BD6BA8" w:rsidP="00BD6BA8">
      <w:pPr>
        <w:pStyle w:val="aa"/>
        <w:keepNext/>
        <w:widowControl/>
        <w:spacing w:beforeLines="50" w:before="180"/>
        <w:ind w:leftChars="203" w:left="447" w:hangingChars="10" w:hanging="21"/>
      </w:pPr>
      <w:r>
        <w:rPr>
          <w:rFonts w:hint="eastAsia"/>
        </w:rPr>
        <w:t>名前付きパイプを使用：（</w:t>
      </w:r>
      <w:r>
        <w:rPr>
          <w:rFonts w:hint="eastAsia"/>
        </w:rPr>
        <w:t>c</w:t>
      </w:r>
      <w:r>
        <w:t>at</w:t>
      </w:r>
      <w:r>
        <w:rPr>
          <w:rFonts w:hint="eastAsia"/>
        </w:rPr>
        <w:t>コマンドと</w:t>
      </w:r>
      <w:r>
        <w:rPr>
          <w:rFonts w:hint="eastAsia"/>
        </w:rPr>
        <w:t>sort</w:t>
      </w:r>
      <w:r>
        <w:rPr>
          <w:rFonts w:hint="eastAsia"/>
        </w:rPr>
        <w:t>コマンドを連結）</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BD6BA8" w14:paraId="0409333D" w14:textId="77777777" w:rsidTr="00AD5E86">
        <w:tc>
          <w:tcPr>
            <w:tcW w:w="8079" w:type="dxa"/>
          </w:tcPr>
          <w:p w14:paraId="23C88273" w14:textId="77777777" w:rsidR="00BD6BA8" w:rsidRPr="007C5B7A" w:rsidRDefault="00BD6BA8" w:rsidP="00AD5E86">
            <w:pPr>
              <w:pStyle w:val="3-"/>
              <w:rPr>
                <w:color w:val="FF0000"/>
              </w:rPr>
            </w:pPr>
            <w:r w:rsidRPr="007C5B7A">
              <w:rPr>
                <w:rFonts w:hint="eastAsia"/>
              </w:rPr>
              <w:t xml:space="preserve">$ </w:t>
            </w:r>
            <w:r w:rsidRPr="007C5B7A">
              <w:rPr>
                <w:rFonts w:hint="eastAsia"/>
                <w:color w:val="FF0000"/>
              </w:rPr>
              <w:t>mkfifo</w:t>
            </w:r>
            <w:r w:rsidRPr="007C5B7A">
              <w:rPr>
                <w:rFonts w:hint="eastAsia"/>
              </w:rPr>
              <w:t xml:space="preserve"> /tmp/test_pipe</w:t>
            </w:r>
            <w:r>
              <w:tab/>
            </w:r>
            <w:r>
              <w:tab/>
            </w:r>
            <w:r>
              <w:tab/>
            </w:r>
            <w:r w:rsidRPr="007C5B7A">
              <w:rPr>
                <w:rFonts w:hint="eastAsia"/>
                <w:color w:val="FF0000"/>
              </w:rPr>
              <w:t>←名前付きパイプを作成</w:t>
            </w:r>
          </w:p>
          <w:p w14:paraId="5E413EC2" w14:textId="77777777" w:rsidR="00BD6BA8" w:rsidRDefault="00BD6BA8" w:rsidP="00AD5E86">
            <w:pPr>
              <w:pStyle w:val="3-"/>
            </w:pPr>
            <w:r w:rsidRPr="007C5B7A">
              <w:t xml:space="preserve">$ cat test.txt </w:t>
            </w:r>
            <w:r w:rsidRPr="007C5B7A">
              <w:rPr>
                <w:color w:val="FF0000"/>
              </w:rPr>
              <w:t>&gt;</w:t>
            </w:r>
            <w:r w:rsidRPr="007C5B7A">
              <w:t xml:space="preserve"> </w:t>
            </w:r>
            <w:r w:rsidRPr="007C5B7A">
              <w:rPr>
                <w:rFonts w:hint="eastAsia"/>
              </w:rPr>
              <w:t>/tmp/test_pipe</w:t>
            </w:r>
            <w:r w:rsidRPr="007C5B7A">
              <w:t xml:space="preserve"> &amp;</w:t>
            </w:r>
            <w:r>
              <w:tab/>
            </w:r>
            <w:r w:rsidRPr="007C5B7A">
              <w:rPr>
                <w:rFonts w:hint="eastAsia"/>
                <w:color w:val="FF0000"/>
              </w:rPr>
              <w:t>←「&gt;」が標準出力へのリダイレクト</w:t>
            </w:r>
            <w:r w:rsidRPr="007C5B7A">
              <w:rPr>
                <w:color w:val="FF0000"/>
              </w:rPr>
              <w:tab/>
            </w:r>
            <w:r w:rsidRPr="007C5B7A">
              <w:rPr>
                <w:rFonts w:hint="eastAsia"/>
                <w:color w:val="FF0000"/>
              </w:rPr>
              <w:t>「&amp;」はプロセスの終了を待たずに</w:t>
            </w:r>
          </w:p>
          <w:p w14:paraId="08116F2C" w14:textId="77777777" w:rsidR="00BD6BA8" w:rsidRPr="007C5B7A" w:rsidRDefault="00BD6BA8" w:rsidP="00AD5E86">
            <w:pPr>
              <w:pStyle w:val="3-"/>
              <w:rPr>
                <w:color w:val="FF0000"/>
              </w:rPr>
            </w:pPr>
            <w:r>
              <w:tab/>
            </w:r>
            <w:r>
              <w:tab/>
            </w:r>
            <w:r>
              <w:tab/>
            </w:r>
            <w:r>
              <w:tab/>
            </w:r>
            <w:r>
              <w:tab/>
            </w:r>
            <w:r>
              <w:tab/>
            </w:r>
            <w:r>
              <w:tab/>
            </w:r>
            <w:r>
              <w:tab/>
            </w:r>
            <w:r>
              <w:tab/>
            </w:r>
            <w:r>
              <w:tab/>
            </w:r>
            <w:r>
              <w:tab/>
            </w:r>
            <w:r>
              <w:tab/>
            </w:r>
            <w:r w:rsidRPr="007C5B7A">
              <w:rPr>
                <w:rFonts w:hint="eastAsia"/>
                <w:color w:val="FF0000"/>
              </w:rPr>
              <w:t>バックグラウンド実行させる指定</w:t>
            </w:r>
          </w:p>
          <w:p w14:paraId="1FE2A488" w14:textId="77777777" w:rsidR="00BD6BA8" w:rsidRPr="007C5B7A" w:rsidRDefault="00BD6BA8" w:rsidP="00AD5E86">
            <w:pPr>
              <w:pStyle w:val="3-"/>
            </w:pPr>
            <w:r w:rsidRPr="007C5B7A">
              <w:t xml:space="preserve">$ sort </w:t>
            </w:r>
            <w:r w:rsidRPr="007C5B7A">
              <w:rPr>
                <w:color w:val="FF0000"/>
              </w:rPr>
              <w:t>&lt;</w:t>
            </w:r>
            <w:r w:rsidRPr="007C5B7A">
              <w:t xml:space="preserve"> </w:t>
            </w:r>
            <w:r w:rsidRPr="007C5B7A">
              <w:rPr>
                <w:rFonts w:hint="eastAsia"/>
              </w:rPr>
              <w:t>/tmp/test_pipe</w:t>
            </w:r>
            <w:r>
              <w:tab/>
            </w:r>
            <w:r>
              <w:tab/>
            </w:r>
            <w:r>
              <w:tab/>
            </w:r>
            <w:r w:rsidRPr="007C5B7A">
              <w:rPr>
                <w:rFonts w:hint="eastAsia"/>
                <w:color w:val="FF0000"/>
              </w:rPr>
              <w:t>←「&lt;</w:t>
            </w:r>
            <w:r w:rsidRPr="007C5B7A">
              <w:rPr>
                <w:color w:val="FF0000"/>
              </w:rPr>
              <w:t>」</w:t>
            </w:r>
            <w:r w:rsidRPr="007C5B7A">
              <w:rPr>
                <w:rFonts w:hint="eastAsia"/>
                <w:color w:val="FF0000"/>
              </w:rPr>
              <w:t>が標準入力へのリダイレクト</w:t>
            </w:r>
          </w:p>
          <w:p w14:paraId="54CEBC10" w14:textId="77777777" w:rsidR="00BD6BA8" w:rsidRDefault="00BD6BA8" w:rsidP="00AD5E86">
            <w:pPr>
              <w:pStyle w:val="3-"/>
              <w:rPr>
                <w:color w:val="auto"/>
              </w:rPr>
            </w:pPr>
            <w:r w:rsidRPr="00A57FCC">
              <w:rPr>
                <w:rFonts w:hint="eastAsia"/>
                <w:color w:val="auto"/>
              </w:rPr>
              <w:t>いしい</w:t>
            </w:r>
          </w:p>
          <w:p w14:paraId="1A1196AB" w14:textId="77777777" w:rsidR="00BD6BA8" w:rsidRPr="00A57FCC" w:rsidRDefault="00BD6BA8" w:rsidP="00AD5E86">
            <w:pPr>
              <w:pStyle w:val="3-"/>
              <w:tabs>
                <w:tab w:val="clear" w:pos="838"/>
                <w:tab w:val="left" w:pos="980"/>
              </w:tabs>
              <w:rPr>
                <w:color w:val="FF0000"/>
              </w:rPr>
            </w:pPr>
            <w:r w:rsidRPr="00A57FCC">
              <w:rPr>
                <w:rFonts w:hint="eastAsia"/>
                <w:color w:val="auto"/>
              </w:rPr>
              <w:t>いとう</w:t>
            </w:r>
          </w:p>
          <w:p w14:paraId="2FCDE455" w14:textId="77777777" w:rsidR="00BD6BA8" w:rsidRPr="00A57FCC" w:rsidRDefault="00BD6BA8" w:rsidP="00AD5E86">
            <w:pPr>
              <w:pStyle w:val="3-"/>
              <w:tabs>
                <w:tab w:val="clear" w:pos="838"/>
                <w:tab w:val="left" w:pos="980"/>
              </w:tabs>
              <w:rPr>
                <w:color w:val="FF0000"/>
              </w:rPr>
            </w:pPr>
            <w:r w:rsidRPr="00A57FCC">
              <w:rPr>
                <w:rFonts w:hint="eastAsia"/>
                <w:color w:val="auto"/>
              </w:rPr>
              <w:t>こばやし</w:t>
            </w:r>
          </w:p>
          <w:p w14:paraId="08BD4BED" w14:textId="77777777" w:rsidR="00BD6BA8" w:rsidRPr="00A57FCC" w:rsidRDefault="00BD6BA8" w:rsidP="00AD5E86">
            <w:pPr>
              <w:pStyle w:val="3-"/>
              <w:tabs>
                <w:tab w:val="clear" w:pos="838"/>
                <w:tab w:val="left" w:pos="980"/>
              </w:tabs>
              <w:rPr>
                <w:color w:val="auto"/>
              </w:rPr>
            </w:pPr>
            <w:r w:rsidRPr="00A57FCC">
              <w:rPr>
                <w:rFonts w:hint="eastAsia"/>
                <w:color w:val="auto"/>
              </w:rPr>
              <w:t>さとう</w:t>
            </w:r>
          </w:p>
          <w:p w14:paraId="61167BAB" w14:textId="77777777" w:rsidR="00BD6BA8" w:rsidRPr="00A57FCC" w:rsidRDefault="00BD6BA8" w:rsidP="00AD5E86">
            <w:pPr>
              <w:pStyle w:val="3-"/>
              <w:tabs>
                <w:tab w:val="clear" w:pos="838"/>
                <w:tab w:val="left" w:pos="980"/>
              </w:tabs>
              <w:rPr>
                <w:color w:val="auto"/>
              </w:rPr>
            </w:pPr>
            <w:r w:rsidRPr="00A57FCC">
              <w:rPr>
                <w:rFonts w:hint="eastAsia"/>
                <w:color w:val="auto"/>
              </w:rPr>
              <w:t>すずき</w:t>
            </w:r>
          </w:p>
          <w:p w14:paraId="36932E48" w14:textId="77777777" w:rsidR="00BD6BA8" w:rsidRPr="00A57FCC" w:rsidRDefault="00BD6BA8" w:rsidP="00AD5E86">
            <w:pPr>
              <w:pStyle w:val="3-"/>
              <w:rPr>
                <w:color w:val="auto"/>
              </w:rPr>
            </w:pPr>
            <w:r w:rsidRPr="00A57FCC">
              <w:rPr>
                <w:rFonts w:hint="eastAsia"/>
                <w:color w:val="auto"/>
              </w:rPr>
              <w:t>たなか</w:t>
            </w:r>
          </w:p>
          <w:p w14:paraId="47634DDB" w14:textId="77777777" w:rsidR="00BD6BA8" w:rsidRPr="00A57FCC" w:rsidRDefault="00BD6BA8" w:rsidP="00AD5E86">
            <w:pPr>
              <w:pStyle w:val="3-"/>
              <w:rPr>
                <w:color w:val="auto"/>
              </w:rPr>
            </w:pPr>
            <w:r w:rsidRPr="00A57FCC">
              <w:rPr>
                <w:rFonts w:hint="eastAsia"/>
                <w:color w:val="auto"/>
              </w:rPr>
              <w:t>なかむら</w:t>
            </w:r>
          </w:p>
          <w:p w14:paraId="47AEB242" w14:textId="77777777" w:rsidR="00BD6BA8" w:rsidRPr="00A57FCC" w:rsidRDefault="00BD6BA8" w:rsidP="00AD5E86">
            <w:pPr>
              <w:pStyle w:val="3-"/>
              <w:rPr>
                <w:color w:val="auto"/>
              </w:rPr>
            </w:pPr>
            <w:r w:rsidRPr="00A57FCC">
              <w:rPr>
                <w:rFonts w:hint="eastAsia"/>
                <w:color w:val="auto"/>
              </w:rPr>
              <w:t>やまだ</w:t>
            </w:r>
          </w:p>
          <w:p w14:paraId="13F976CE" w14:textId="77777777" w:rsidR="00BD6BA8" w:rsidRPr="00A57FCC" w:rsidRDefault="00BD6BA8" w:rsidP="00AD5E86">
            <w:pPr>
              <w:pStyle w:val="3-"/>
              <w:rPr>
                <w:color w:val="auto"/>
              </w:rPr>
            </w:pPr>
            <w:r w:rsidRPr="00A57FCC">
              <w:rPr>
                <w:rFonts w:hint="eastAsia"/>
                <w:color w:val="auto"/>
              </w:rPr>
              <w:t>やまもと</w:t>
            </w:r>
          </w:p>
          <w:p w14:paraId="644F74BB" w14:textId="77777777" w:rsidR="00BD6BA8" w:rsidRDefault="00BD6BA8" w:rsidP="00AD5E86">
            <w:pPr>
              <w:pStyle w:val="3-"/>
              <w:rPr>
                <w:color w:val="auto"/>
              </w:rPr>
            </w:pPr>
            <w:r w:rsidRPr="00A57FCC">
              <w:rPr>
                <w:rFonts w:hint="eastAsia"/>
                <w:color w:val="auto"/>
              </w:rPr>
              <w:t>よしだ</w:t>
            </w:r>
          </w:p>
          <w:p w14:paraId="573E171A" w14:textId="77777777" w:rsidR="00BD6BA8" w:rsidRPr="00A57FCC" w:rsidRDefault="00BD6BA8" w:rsidP="00AD5E86">
            <w:pPr>
              <w:pStyle w:val="3-"/>
            </w:pPr>
            <w:r w:rsidRPr="007C5B7A">
              <w:t>$ rm /tmp/test_pipe</w:t>
            </w:r>
            <w:r>
              <w:rPr>
                <w:color w:val="auto"/>
              </w:rPr>
              <w:tab/>
            </w:r>
            <w:r>
              <w:rPr>
                <w:color w:val="auto"/>
              </w:rPr>
              <w:tab/>
            </w:r>
            <w:r>
              <w:rPr>
                <w:color w:val="auto"/>
              </w:rPr>
              <w:tab/>
            </w:r>
            <w:r w:rsidRPr="007C5B7A">
              <w:rPr>
                <w:rFonts w:hint="eastAsia"/>
                <w:color w:val="FF0000"/>
              </w:rPr>
              <w:t>←名前付きパイプを削除</w:t>
            </w:r>
          </w:p>
        </w:tc>
      </w:tr>
    </w:tbl>
    <w:p w14:paraId="65C0FA96" w14:textId="739A7EFA" w:rsidR="00BD6BA8" w:rsidRDefault="00BD6BA8" w:rsidP="00BD6BA8">
      <w:pPr>
        <w:pStyle w:val="2"/>
      </w:pPr>
      <w:bookmarkStart w:id="177" w:name="_Toc379553620"/>
      <w:r>
        <w:rPr>
          <w:rFonts w:hint="eastAsia"/>
        </w:rPr>
        <w:t>プロセス間のデータ共有③：ネットワーク通信</w:t>
      </w:r>
      <w:bookmarkEnd w:id="177"/>
      <w:r w:rsidR="00F12475">
        <w:fldChar w:fldCharType="begin"/>
      </w:r>
      <w:r w:rsidR="00F12475">
        <w:instrText xml:space="preserve"> XE "</w:instrText>
      </w:r>
      <w:r w:rsidR="00F12475">
        <w:rPr>
          <w:rFonts w:hint="eastAsia"/>
        </w:rPr>
        <w:instrText>ネットワーク通信</w:instrText>
      </w:r>
      <w:r w:rsidR="00F12475">
        <w:instrText>" \y “</w:instrText>
      </w:r>
      <w:r w:rsidR="00F12475">
        <w:rPr>
          <w:rFonts w:hint="eastAsia"/>
        </w:rPr>
        <w:instrText>ねっとわーくつうしん</w:instrText>
      </w:r>
      <w:r w:rsidR="00F12475">
        <w:instrText xml:space="preserve">” </w:instrText>
      </w:r>
      <w:r w:rsidR="00F12475">
        <w:fldChar w:fldCharType="end"/>
      </w:r>
    </w:p>
    <w:p w14:paraId="375A38D7" w14:textId="1847BF9D" w:rsidR="00BD6BA8" w:rsidRDefault="00BD6BA8" w:rsidP="00BD6BA8">
      <w:pPr>
        <w:pStyle w:val="a9"/>
        <w:ind w:firstLine="283"/>
      </w:pPr>
      <w:r>
        <w:rPr>
          <w:rFonts w:hint="eastAsia"/>
        </w:rPr>
        <w:t>ネットワーク通信もまたプロセス間通信の手法となりえる。</w:t>
      </w:r>
    </w:p>
    <w:p w14:paraId="1B435C9C" w14:textId="77777777" w:rsidR="00BD6BA8" w:rsidRDefault="00BD6BA8" w:rsidP="00BD6BA8">
      <w:pPr>
        <w:pStyle w:val="a9"/>
        <w:ind w:firstLine="283"/>
      </w:pPr>
      <w:r>
        <w:rPr>
          <w:rFonts w:hint="eastAsia"/>
        </w:rPr>
        <w:t>これも</w:t>
      </w:r>
      <w:r>
        <w:t>簡単な技術紹介だけしておく</w:t>
      </w:r>
      <w:r>
        <w:rPr>
          <w:rFonts w:hint="eastAsia"/>
        </w:rPr>
        <w:t>。</w:t>
      </w:r>
    </w:p>
    <w:p w14:paraId="4661208B" w14:textId="0CC495A6" w:rsidR="006E0B07" w:rsidRDefault="006E0B07" w:rsidP="006E0B07">
      <w:pPr>
        <w:pStyle w:val="3"/>
      </w:pPr>
      <w:bookmarkStart w:id="178" w:name="_Toc379553621"/>
      <w:r>
        <w:rPr>
          <w:rFonts w:hint="eastAsia"/>
        </w:rPr>
        <w:t>名前付きパイプ（</w:t>
      </w:r>
      <w:r>
        <w:rPr>
          <w:rFonts w:hint="eastAsia"/>
        </w:rPr>
        <w:t>Windows</w:t>
      </w:r>
      <w:r>
        <w:rPr>
          <w:rFonts w:hint="eastAsia"/>
        </w:rPr>
        <w:t>）</w:t>
      </w:r>
      <w:bookmarkEnd w:id="178"/>
      <w:r w:rsidR="00F12475">
        <w:fldChar w:fldCharType="begin"/>
      </w:r>
      <w:r w:rsidR="00F12475">
        <w:instrText xml:space="preserve"> XE "</w:instrText>
      </w:r>
      <w:r w:rsidR="00F12475">
        <w:rPr>
          <w:rFonts w:hint="eastAsia"/>
        </w:rPr>
        <w:instrText>名前付きパイプ</w:instrText>
      </w:r>
      <w:r w:rsidR="00F12475">
        <w:rPr>
          <w:rFonts w:hint="eastAsia"/>
        </w:rPr>
        <w:instrText>(Windows)</w:instrText>
      </w:r>
      <w:r w:rsidR="00F12475">
        <w:instrText>" \y “</w:instrText>
      </w:r>
      <w:r w:rsidR="00F12475">
        <w:rPr>
          <w:rFonts w:hint="eastAsia"/>
        </w:rPr>
        <w:instrText>なまえつきぱいぷ</w:instrText>
      </w:r>
      <w:r w:rsidR="00F12475">
        <w:rPr>
          <w:rFonts w:hint="eastAsia"/>
        </w:rPr>
        <w:instrText>(</w:instrText>
      </w:r>
      <w:r w:rsidR="00F12475">
        <w:instrText>Windows</w:instrText>
      </w:r>
      <w:r w:rsidR="00F12475">
        <w:rPr>
          <w:rFonts w:hint="eastAsia"/>
        </w:rPr>
        <w:instrText>)</w:instrText>
      </w:r>
      <w:r w:rsidR="00F12475">
        <w:instrText xml:space="preserve">” </w:instrText>
      </w:r>
      <w:r w:rsidR="00F12475">
        <w:fldChar w:fldCharType="end"/>
      </w:r>
    </w:p>
    <w:p w14:paraId="16E48245" w14:textId="2DA00FD6" w:rsidR="006E0B07" w:rsidRDefault="006E0B07" w:rsidP="006E0B07">
      <w:pPr>
        <w:pStyle w:val="aa"/>
        <w:ind w:left="447" w:firstLine="283"/>
      </w:pPr>
      <w:r>
        <w:rPr>
          <w:rFonts w:hint="eastAsia"/>
        </w:rPr>
        <w:t>Windows</w:t>
      </w:r>
      <w:r>
        <w:rPr>
          <w:rFonts w:hint="eastAsia"/>
        </w:rPr>
        <w:t>用のプロセス間通信およびネットワーク通信の手法。</w:t>
      </w:r>
    </w:p>
    <w:p w14:paraId="05605EC9" w14:textId="0C444848" w:rsidR="006E0B07" w:rsidRDefault="006E0B07" w:rsidP="006E0B07">
      <w:pPr>
        <w:pStyle w:val="aa"/>
        <w:ind w:left="447" w:firstLine="283"/>
      </w:pPr>
      <w:r>
        <w:rPr>
          <w:rFonts w:hint="eastAsia"/>
        </w:rPr>
        <w:t>「パイプ」と名がつくものの、パイプとは別物</w:t>
      </w:r>
      <w:r w:rsidR="00BD6BA8">
        <w:rPr>
          <w:rFonts w:hint="eastAsia"/>
        </w:rPr>
        <w:t>であり、</w:t>
      </w:r>
      <w:r w:rsidR="00BD6BA8">
        <w:rPr>
          <w:rFonts w:hint="eastAsia"/>
        </w:rPr>
        <w:t>Unix</w:t>
      </w:r>
      <w:r w:rsidR="00BD6BA8">
        <w:rPr>
          <w:rFonts w:hint="eastAsia"/>
        </w:rPr>
        <w:t>の名前付きパイプとも全く異なる。</w:t>
      </w:r>
    </w:p>
    <w:p w14:paraId="0B50836D" w14:textId="1C4F7F92" w:rsidR="006E0B07" w:rsidRDefault="006E0B07" w:rsidP="006E0B07">
      <w:pPr>
        <w:pStyle w:val="aa"/>
        <w:ind w:left="447" w:firstLine="283"/>
      </w:pPr>
      <w:r>
        <w:rPr>
          <w:rFonts w:hint="eastAsia"/>
        </w:rPr>
        <w:t>性質としては、ソケット通信に近い。</w:t>
      </w:r>
    </w:p>
    <w:p w14:paraId="30DDCB13" w14:textId="3D398920" w:rsidR="006E0B07" w:rsidRDefault="006E0B07" w:rsidP="006E0B07">
      <w:pPr>
        <w:pStyle w:val="aa"/>
        <w:ind w:left="447" w:firstLine="283"/>
      </w:pPr>
      <w:r>
        <w:rPr>
          <w:rFonts w:hint="eastAsia"/>
        </w:rPr>
        <w:t>「</w:t>
      </w:r>
      <w:r>
        <w:rPr>
          <w:rFonts w:hint="eastAsia"/>
        </w:rPr>
        <w:t>\\</w:t>
      </w:r>
      <w:r>
        <w:t xml:space="preserve"> . \</w:t>
      </w:r>
      <w:r>
        <w:rPr>
          <w:rFonts w:hint="eastAsia"/>
        </w:rPr>
        <w:t>（パイプ名）」といったファイルパスのような形式で名前を付けて、パイプと同様のシーケンシャルなデータ通信を行う。パイプと異なり、双方向通信が可能である。</w:t>
      </w:r>
    </w:p>
    <w:p w14:paraId="33DF5C4F" w14:textId="1A495B9F" w:rsidR="006E0B07" w:rsidRDefault="006E0B07" w:rsidP="006E0B07">
      <w:pPr>
        <w:pStyle w:val="aa"/>
        <w:ind w:left="447" w:firstLine="283"/>
      </w:pPr>
      <w:r>
        <w:rPr>
          <w:rFonts w:hint="eastAsia"/>
        </w:rPr>
        <w:t>「</w:t>
      </w:r>
      <w:r>
        <w:rPr>
          <w:rFonts w:hint="eastAsia"/>
        </w:rPr>
        <w:t>\\</w:t>
      </w:r>
      <w:r>
        <w:rPr>
          <w:rFonts w:hint="eastAsia"/>
        </w:rPr>
        <w:t>（コンピュータ名）</w:t>
      </w:r>
      <w:r>
        <w:rPr>
          <w:rFonts w:hint="eastAsia"/>
        </w:rPr>
        <w:t>\</w:t>
      </w:r>
      <w:r>
        <w:rPr>
          <w:rFonts w:hint="eastAsia"/>
        </w:rPr>
        <w:t>（パイプ名）」という</w:t>
      </w:r>
      <w:r>
        <w:rPr>
          <w:rFonts w:hint="eastAsia"/>
        </w:rPr>
        <w:t>UNC</w:t>
      </w:r>
      <w:r>
        <w:rPr>
          <w:rFonts w:hint="eastAsia"/>
        </w:rPr>
        <w:t>（</w:t>
      </w:r>
      <w:r>
        <w:rPr>
          <w:rFonts w:hint="eastAsia"/>
        </w:rPr>
        <w:t xml:space="preserve">Universal Naming Convention = </w:t>
      </w:r>
      <w:r>
        <w:rPr>
          <w:rFonts w:hint="eastAsia"/>
        </w:rPr>
        <w:t>ネットワークパス）を用いることで、ネットワーク通信を介したデータ通信が可能。</w:t>
      </w:r>
    </w:p>
    <w:p w14:paraId="0B4CB5C9" w14:textId="3E41D0D7" w:rsidR="006E0B07" w:rsidRPr="006E0B07" w:rsidRDefault="006E0B07" w:rsidP="006E0B07">
      <w:pPr>
        <w:pStyle w:val="aa"/>
        <w:ind w:left="447" w:firstLine="283"/>
      </w:pPr>
      <w:r>
        <w:rPr>
          <w:rFonts w:hint="eastAsia"/>
        </w:rPr>
        <w:t>通信プロトコルを完全に隠ぺいし、かつ、プロセス間通信もネットワーク通信も全く同じ手続きで行える、きわめて抽象度の高い通信手法。</w:t>
      </w:r>
    </w:p>
    <w:p w14:paraId="6280D8B3" w14:textId="6262FB87" w:rsidR="007C5B7A" w:rsidRDefault="007C5B7A" w:rsidP="007C5B7A">
      <w:pPr>
        <w:pStyle w:val="3"/>
      </w:pPr>
      <w:bookmarkStart w:id="179" w:name="_Toc379553622"/>
      <w:r>
        <w:rPr>
          <w:rFonts w:hint="eastAsia"/>
        </w:rPr>
        <w:t>ソケット</w:t>
      </w:r>
      <w:r w:rsidR="00F12475">
        <w:rPr>
          <w:rFonts w:hint="eastAsia"/>
        </w:rPr>
        <w:t>通信</w:t>
      </w:r>
      <w:bookmarkEnd w:id="179"/>
      <w:r w:rsidR="00F12475">
        <w:fldChar w:fldCharType="begin"/>
      </w:r>
      <w:r w:rsidR="00F12475">
        <w:instrText xml:space="preserve"> XE "</w:instrText>
      </w:r>
      <w:r w:rsidR="00F12475">
        <w:rPr>
          <w:rFonts w:hint="eastAsia"/>
        </w:rPr>
        <w:instrText>ソケット通信</w:instrText>
      </w:r>
      <w:r w:rsidR="00F12475">
        <w:instrText>" \y “</w:instrText>
      </w:r>
      <w:r w:rsidR="00F12475">
        <w:rPr>
          <w:rFonts w:hint="eastAsia"/>
        </w:rPr>
        <w:instrText>そけっとつうしん</w:instrText>
      </w:r>
      <w:r w:rsidR="00F12475">
        <w:instrText xml:space="preserve">” </w:instrText>
      </w:r>
      <w:r w:rsidR="00F12475">
        <w:fldChar w:fldCharType="end"/>
      </w:r>
    </w:p>
    <w:p w14:paraId="04062CF6" w14:textId="377177AE" w:rsidR="007C5B7A" w:rsidRDefault="007C5B7A" w:rsidP="007C5B7A">
      <w:pPr>
        <w:pStyle w:val="aa"/>
        <w:ind w:leftChars="202" w:left="424" w:firstLineChars="128" w:firstLine="269"/>
      </w:pPr>
      <w:r>
        <w:rPr>
          <w:rFonts w:hint="eastAsia"/>
        </w:rPr>
        <w:t>ソケット通信。</w:t>
      </w:r>
    </w:p>
    <w:p w14:paraId="67A09698" w14:textId="511BAF09" w:rsidR="00996303" w:rsidRDefault="00996303" w:rsidP="007C5B7A">
      <w:pPr>
        <w:pStyle w:val="aa"/>
        <w:ind w:leftChars="202" w:left="424" w:firstLineChars="128" w:firstLine="269"/>
      </w:pPr>
      <w:r>
        <w:t>TCP/IP</w:t>
      </w:r>
      <w:r>
        <w:rPr>
          <w:rFonts w:hint="eastAsia"/>
        </w:rPr>
        <w:t>環境で一般的なネットワーク通信手段。</w:t>
      </w:r>
    </w:p>
    <w:p w14:paraId="2E16D8FE" w14:textId="0206F239" w:rsidR="00996303" w:rsidRDefault="00996303" w:rsidP="007C5B7A">
      <w:pPr>
        <w:pStyle w:val="aa"/>
        <w:ind w:leftChars="202" w:left="424" w:firstLineChars="128" w:firstLine="269"/>
      </w:pPr>
      <w:r>
        <w:rPr>
          <w:rFonts w:hint="eastAsia"/>
        </w:rPr>
        <w:t>ローカルアドレス（</w:t>
      </w:r>
      <w:r>
        <w:rPr>
          <w:rFonts w:hint="eastAsia"/>
        </w:rPr>
        <w:t>127.0.0.1</w:t>
      </w:r>
      <w:r>
        <w:rPr>
          <w:rFonts w:hint="eastAsia"/>
        </w:rPr>
        <w:t>）を使ってプロセス間通信に使用しても問題ない。</w:t>
      </w:r>
    </w:p>
    <w:p w14:paraId="71540DFC" w14:textId="17ABA703" w:rsidR="00996303" w:rsidRDefault="00996303" w:rsidP="00996303">
      <w:pPr>
        <w:pStyle w:val="3"/>
      </w:pPr>
      <w:bookmarkStart w:id="180" w:name="_Toc379553623"/>
      <w:r>
        <w:rPr>
          <w:rFonts w:hint="eastAsia"/>
        </w:rPr>
        <w:lastRenderedPageBreak/>
        <w:t>メッセージキュー</w:t>
      </w:r>
      <w:r w:rsidR="00F12475">
        <w:rPr>
          <w:rFonts w:hint="eastAsia"/>
        </w:rPr>
        <w:t>サービス</w:t>
      </w:r>
      <w:bookmarkEnd w:id="180"/>
      <w:r w:rsidR="00F12475">
        <w:fldChar w:fldCharType="begin"/>
      </w:r>
      <w:r w:rsidR="00F12475">
        <w:instrText xml:space="preserve"> XE "</w:instrText>
      </w:r>
      <w:r w:rsidR="00F12475">
        <w:rPr>
          <w:rFonts w:hint="eastAsia"/>
        </w:rPr>
        <w:instrText>メッセージキューサービス</w:instrText>
      </w:r>
      <w:r w:rsidR="00F12475">
        <w:instrText>" \y “</w:instrText>
      </w:r>
      <w:r w:rsidR="00F12475">
        <w:rPr>
          <w:rFonts w:hint="eastAsia"/>
        </w:rPr>
        <w:instrText>めっせーじきゅーさーびす</w:instrText>
      </w:r>
      <w:r w:rsidR="00F12475">
        <w:instrText xml:space="preserve">” </w:instrText>
      </w:r>
      <w:r w:rsidR="00F12475">
        <w:fldChar w:fldCharType="end"/>
      </w:r>
    </w:p>
    <w:p w14:paraId="40A978A1" w14:textId="5EC003FA" w:rsidR="00996303" w:rsidRDefault="00996303" w:rsidP="00996303">
      <w:pPr>
        <w:pStyle w:val="aa"/>
        <w:ind w:leftChars="202" w:left="424" w:firstLineChars="128" w:firstLine="269"/>
      </w:pPr>
      <w:r>
        <w:rPr>
          <w:rFonts w:hint="eastAsia"/>
        </w:rPr>
        <w:t>MSMQ</w:t>
      </w:r>
      <w:r>
        <w:rPr>
          <w:rFonts w:hint="eastAsia"/>
        </w:rPr>
        <w:t>などのメッセージキューサービスアプリケーション（バックグラウンドプロセス）を介して、ネットワーク越しのプロセス間通信を行う手法。</w:t>
      </w:r>
    </w:p>
    <w:p w14:paraId="2DD0F5CD" w14:textId="66884C21" w:rsidR="00996303" w:rsidRDefault="00996303" w:rsidP="00996303">
      <w:pPr>
        <w:pStyle w:val="aa"/>
        <w:ind w:leftChars="202" w:left="424" w:firstLineChars="128" w:firstLine="269"/>
      </w:pPr>
      <w:r>
        <w:rPr>
          <w:rFonts w:hint="eastAsia"/>
        </w:rPr>
        <w:t>メッセージキューアプリケーションがメッセージの永続化（ハードディスクへの保存）を行うので、</w:t>
      </w:r>
      <w:r>
        <w:rPr>
          <w:rFonts w:hint="eastAsia"/>
        </w:rPr>
        <w:t>PC</w:t>
      </w:r>
      <w:r>
        <w:rPr>
          <w:rFonts w:hint="eastAsia"/>
        </w:rPr>
        <w:t>を再起動しても未処理のメッセージが失われず、過去の通信状態も確認できる。</w:t>
      </w:r>
    </w:p>
    <w:p w14:paraId="732279FA" w14:textId="0EF1A701" w:rsidR="00996303" w:rsidRDefault="00996303" w:rsidP="00996303">
      <w:pPr>
        <w:pStyle w:val="aa"/>
        <w:ind w:leftChars="202" w:left="424" w:firstLineChars="128" w:firstLine="269"/>
      </w:pPr>
      <w:r>
        <w:rPr>
          <w:rFonts w:hint="eastAsia"/>
        </w:rPr>
        <w:t>大掛かりな仕組みのため、あまり気軽に用いられるものではない。また、あまりに頻繁なメッセージには対応しきれない。需要なメッセージを確実に送受信しなければならないクリティカルな業務に使用する。</w:t>
      </w:r>
    </w:p>
    <w:p w14:paraId="5B698F21" w14:textId="4EF19D0D" w:rsidR="002C1989" w:rsidRDefault="00D00E70" w:rsidP="002C1989">
      <w:pPr>
        <w:pStyle w:val="1"/>
      </w:pPr>
      <w:bookmarkStart w:id="181" w:name="_Toc379553624"/>
      <w:r>
        <w:rPr>
          <w:rFonts w:hint="eastAsia"/>
        </w:rPr>
        <w:t>並列処理の活用</w:t>
      </w:r>
      <w:bookmarkEnd w:id="181"/>
    </w:p>
    <w:p w14:paraId="5F8733DF" w14:textId="4CE4A032" w:rsidR="00996303" w:rsidRDefault="00996303" w:rsidP="00996303">
      <w:pPr>
        <w:pStyle w:val="a8"/>
        <w:ind w:firstLine="283"/>
      </w:pPr>
      <w:r>
        <w:rPr>
          <w:rFonts w:hint="eastAsia"/>
        </w:rPr>
        <w:t>最後に、</w:t>
      </w:r>
      <w:r w:rsidR="00E61016">
        <w:rPr>
          <w:rFonts w:hint="eastAsia"/>
        </w:rPr>
        <w:t>大規模な並列処理を紹介する。</w:t>
      </w:r>
    </w:p>
    <w:p w14:paraId="1CD37D99" w14:textId="032D52EC" w:rsidR="000A4B90" w:rsidRDefault="000A4B90" w:rsidP="00996303">
      <w:pPr>
        <w:pStyle w:val="a8"/>
        <w:ind w:firstLine="283"/>
      </w:pPr>
      <w:r>
        <w:rPr>
          <w:rFonts w:hint="eastAsia"/>
        </w:rPr>
        <w:t>近年「ビッグデータ」という言葉がはやっているように、各所に膨大なデータがある。</w:t>
      </w:r>
    </w:p>
    <w:p w14:paraId="7CD2D18A" w14:textId="2BB421B5" w:rsidR="000A4B90" w:rsidRDefault="000A4B90" w:rsidP="00996303">
      <w:pPr>
        <w:pStyle w:val="a8"/>
        <w:ind w:firstLine="283"/>
      </w:pPr>
      <w:r>
        <w:rPr>
          <w:rFonts w:hint="eastAsia"/>
        </w:rPr>
        <w:t>この膨大なデータを効率よく処理するには並列処理が欠かせない。</w:t>
      </w:r>
    </w:p>
    <w:p w14:paraId="526D0245" w14:textId="6C8B4999" w:rsidR="000A4B90" w:rsidRDefault="000A4B90" w:rsidP="00996303">
      <w:pPr>
        <w:pStyle w:val="a8"/>
        <w:ind w:firstLine="283"/>
      </w:pPr>
      <w:r>
        <w:rPr>
          <w:rFonts w:hint="eastAsia"/>
        </w:rPr>
        <w:t>ゲーム制作でもまったく無縁の話ではないため、参考までに簡単な技術的説明を記載しておく。</w:t>
      </w:r>
    </w:p>
    <w:p w14:paraId="7666914E" w14:textId="1BCC4A77" w:rsidR="00E71698" w:rsidRDefault="00E71698" w:rsidP="00E71698">
      <w:pPr>
        <w:pStyle w:val="2"/>
      </w:pPr>
      <w:bookmarkStart w:id="182" w:name="_Toc379553625"/>
      <w:r>
        <w:rPr>
          <w:rFonts w:hint="eastAsia"/>
        </w:rPr>
        <w:t>M</w:t>
      </w:r>
      <w:r>
        <w:t>apReduce</w:t>
      </w:r>
      <w:bookmarkEnd w:id="182"/>
      <w:r w:rsidR="00F12475">
        <w:fldChar w:fldCharType="begin"/>
      </w:r>
      <w:r w:rsidR="00F12475">
        <w:instrText xml:space="preserve"> XE "MapReduce" \y “MapReduce” </w:instrText>
      </w:r>
      <w:r w:rsidR="00F12475">
        <w:fldChar w:fldCharType="end"/>
      </w:r>
    </w:p>
    <w:p w14:paraId="7F2F084A" w14:textId="07517FC4" w:rsidR="000A4B90" w:rsidRDefault="000A4B90" w:rsidP="00E71698">
      <w:pPr>
        <w:pStyle w:val="a9"/>
        <w:ind w:firstLine="283"/>
      </w:pPr>
      <w:r>
        <w:rPr>
          <w:rFonts w:hint="eastAsia"/>
        </w:rPr>
        <w:t>MapReduce</w:t>
      </w:r>
      <w:r>
        <w:rPr>
          <w:rFonts w:hint="eastAsia"/>
        </w:rPr>
        <w:t>（マップ</w:t>
      </w:r>
      <w:r w:rsidR="00F12475">
        <w:rPr>
          <w:rFonts w:hint="eastAsia"/>
        </w:rPr>
        <w:t>・</w:t>
      </w:r>
      <w:r>
        <w:rPr>
          <w:rFonts w:hint="eastAsia"/>
        </w:rPr>
        <w:t>リデュース）は、</w:t>
      </w:r>
      <w:r>
        <w:rPr>
          <w:rFonts w:hint="eastAsia"/>
        </w:rPr>
        <w:t>Google</w:t>
      </w:r>
      <w:r>
        <w:rPr>
          <w:rFonts w:hint="eastAsia"/>
        </w:rPr>
        <w:t>によって導入された、分散コンピューティングのプログラミングモデルである。</w:t>
      </w:r>
    </w:p>
    <w:p w14:paraId="589EFFB6" w14:textId="072A1CC8" w:rsidR="000A4B90" w:rsidRDefault="000A4B90" w:rsidP="00E71698">
      <w:pPr>
        <w:pStyle w:val="a9"/>
        <w:ind w:firstLine="283"/>
      </w:pPr>
      <w:r>
        <w:rPr>
          <w:rFonts w:hint="eastAsia"/>
        </w:rPr>
        <w:t>単純なイメージとして、「</w:t>
      </w:r>
      <w:r>
        <w:rPr>
          <w:rFonts w:hint="eastAsia"/>
        </w:rPr>
        <w:t>Map</w:t>
      </w:r>
      <w:r>
        <w:rPr>
          <w:rFonts w:hint="eastAsia"/>
        </w:rPr>
        <w:t>フェーズ」で大量のノード（</w:t>
      </w:r>
      <w:r>
        <w:rPr>
          <w:rFonts w:hint="eastAsia"/>
        </w:rPr>
        <w:t>PC</w:t>
      </w:r>
      <w:r>
        <w:rPr>
          <w:rFonts w:hint="eastAsia"/>
        </w:rPr>
        <w:t>もしくは演算装置）に分散し、「</w:t>
      </w:r>
      <w:r>
        <w:rPr>
          <w:rFonts w:hint="eastAsia"/>
        </w:rPr>
        <w:t>Reduce</w:t>
      </w:r>
      <w:r>
        <w:rPr>
          <w:rFonts w:hint="eastAsia"/>
        </w:rPr>
        <w:t>フェーズ」で</w:t>
      </w:r>
      <w:r w:rsidR="00BD0261">
        <w:rPr>
          <w:rFonts w:hint="eastAsia"/>
        </w:rPr>
        <w:t>段階的に</w:t>
      </w:r>
      <w:r>
        <w:rPr>
          <w:rFonts w:hint="eastAsia"/>
        </w:rPr>
        <w:t>データを集約して結果を得る手法である。</w:t>
      </w:r>
    </w:p>
    <w:p w14:paraId="442ED986" w14:textId="44BD9E9B" w:rsidR="00347242" w:rsidRDefault="00347242" w:rsidP="00347242">
      <w:pPr>
        <w:pStyle w:val="a9"/>
        <w:keepNext/>
        <w:widowControl/>
        <w:spacing w:beforeLines="50" w:before="180"/>
        <w:ind w:firstLineChars="0" w:firstLine="0"/>
      </w:pPr>
      <w:r>
        <w:rPr>
          <w:rFonts w:hint="eastAsia"/>
        </w:rPr>
        <w:lastRenderedPageBreak/>
        <w:t>MapReduce</w:t>
      </w:r>
      <w:r>
        <w:rPr>
          <w:rFonts w:hint="eastAsia"/>
        </w:rPr>
        <w:t>の</w:t>
      </w:r>
      <w:r w:rsidR="005C7991">
        <w:rPr>
          <w:rFonts w:hint="eastAsia"/>
        </w:rPr>
        <w:t>大雑把</w:t>
      </w:r>
      <w:r>
        <w:rPr>
          <w:rFonts w:hint="eastAsia"/>
        </w:rPr>
        <w:t>なイメージ：</w:t>
      </w:r>
    </w:p>
    <w:p w14:paraId="1BE3C2C9" w14:textId="743AA90E" w:rsidR="00347242" w:rsidRPr="00347242" w:rsidRDefault="005C7991" w:rsidP="005C7991">
      <w:pPr>
        <w:pStyle w:val="a9"/>
        <w:keepNext/>
        <w:widowControl/>
        <w:ind w:firstLineChars="0" w:firstLine="0"/>
      </w:pPr>
      <w:r>
        <w:object w:dxaOrig="12631" w:dyaOrig="10321" w14:anchorId="720DFE4D">
          <v:shape id="_x0000_i1044" type="#_x0000_t75" style="width:382.45pt;height:313.35pt" o:ole="">
            <v:imagedata r:id="rId58" o:title=""/>
          </v:shape>
          <o:OLEObject Type="Embed" ProgID="Visio.Drawing.15" ShapeID="_x0000_i1044" DrawAspect="Content" ObjectID="_1453296070" r:id="rId59"/>
        </w:object>
      </w:r>
    </w:p>
    <w:p w14:paraId="70A56656" w14:textId="386D30C3" w:rsidR="00347242" w:rsidRPr="005C7991" w:rsidRDefault="00347242" w:rsidP="005C7991">
      <w:pPr>
        <w:pStyle w:val="a9"/>
        <w:ind w:left="283" w:hangingChars="135" w:hanging="283"/>
        <w:rPr>
          <w:color w:val="FF0000"/>
        </w:rPr>
      </w:pPr>
      <w:r w:rsidRPr="005C7991">
        <w:rPr>
          <w:rFonts w:hint="eastAsia"/>
          <w:color w:val="FF0000"/>
        </w:rPr>
        <w:t>※かなり大雑把なイメージ</w:t>
      </w:r>
      <w:r w:rsidR="005C7991">
        <w:rPr>
          <w:rFonts w:hint="eastAsia"/>
          <w:color w:val="FF0000"/>
        </w:rPr>
        <w:t>であり</w:t>
      </w:r>
      <w:r w:rsidRPr="005C7991">
        <w:rPr>
          <w:rFonts w:hint="eastAsia"/>
          <w:color w:val="FF0000"/>
        </w:rPr>
        <w:t>、実際の処理モデルのイメージとしては適切</w:t>
      </w:r>
      <w:r w:rsidR="005C7991">
        <w:rPr>
          <w:rFonts w:hint="eastAsia"/>
          <w:color w:val="FF0000"/>
        </w:rPr>
        <w:t>なもの</w:t>
      </w:r>
      <w:r w:rsidRPr="005C7991">
        <w:rPr>
          <w:rFonts w:hint="eastAsia"/>
          <w:color w:val="FF0000"/>
        </w:rPr>
        <w:t>ではない。</w:t>
      </w:r>
    </w:p>
    <w:p w14:paraId="3EEAF419" w14:textId="5C61AF31" w:rsidR="004662AC" w:rsidRDefault="004662AC" w:rsidP="005C7991">
      <w:pPr>
        <w:pStyle w:val="a9"/>
        <w:ind w:firstLine="283"/>
      </w:pPr>
      <w:r>
        <w:rPr>
          <w:rFonts w:hint="eastAsia"/>
        </w:rPr>
        <w:t>もう少し具体的な処理のイメージを説明する。</w:t>
      </w:r>
    </w:p>
    <w:p w14:paraId="7FB375D8" w14:textId="4C567CB8" w:rsidR="005C7991" w:rsidRDefault="005C7991" w:rsidP="005C7991">
      <w:pPr>
        <w:pStyle w:val="a9"/>
        <w:spacing w:beforeLines="50" w:before="180"/>
        <w:ind w:firstLine="283"/>
      </w:pPr>
      <w:r>
        <w:rPr>
          <w:rFonts w:hint="eastAsia"/>
        </w:rPr>
        <w:t>同様の処理モデルを適用したサンプルプログラムを、本書中の「</w:t>
      </w:r>
      <w:r>
        <w:rPr>
          <w:rFonts w:hint="eastAsia"/>
        </w:rPr>
        <w:t>C++11</w:t>
      </w:r>
      <w:r>
        <w:rPr>
          <w:rFonts w:hint="eastAsia"/>
        </w:rPr>
        <w:t>版非同期関数」で示しており、その中のソート処理に適用している。</w:t>
      </w:r>
    </w:p>
    <w:p w14:paraId="6ED0AE24" w14:textId="33B17C1D" w:rsidR="004662AC" w:rsidRDefault="005C7991" w:rsidP="005C7991">
      <w:pPr>
        <w:pStyle w:val="a9"/>
        <w:ind w:firstLine="283"/>
      </w:pPr>
      <w:r>
        <w:rPr>
          <w:rFonts w:hint="eastAsia"/>
        </w:rPr>
        <w:t>STL</w:t>
      </w:r>
      <w:r>
        <w:rPr>
          <w:rFonts w:hint="eastAsia"/>
        </w:rPr>
        <w:t>の</w:t>
      </w:r>
      <w:r>
        <w:rPr>
          <w:rFonts w:hint="eastAsia"/>
        </w:rPr>
        <w:t>&lt;algorithm&gt;</w:t>
      </w:r>
      <w:r>
        <w:rPr>
          <w:rFonts w:hint="eastAsia"/>
        </w:rPr>
        <w:t>が実装する</w:t>
      </w:r>
      <w:r>
        <w:rPr>
          <w:rFonts w:hint="eastAsia"/>
        </w:rPr>
        <w:t xml:space="preserve"> std::sort() </w:t>
      </w:r>
      <w:r>
        <w:rPr>
          <w:rFonts w:hint="eastAsia"/>
        </w:rPr>
        <w:t>関数はクイックソートである。クイックソートの処理時間は　平均＝</w:t>
      </w:r>
      <w:r>
        <w:rPr>
          <w:rFonts w:hint="eastAsia"/>
        </w:rPr>
        <w:t>O(n log n)</w:t>
      </w:r>
      <w:r>
        <w:rPr>
          <w:rFonts w:hint="eastAsia"/>
        </w:rPr>
        <w:t>、最悪</w:t>
      </w:r>
      <w:r>
        <w:rPr>
          <w:rFonts w:hint="eastAsia"/>
        </w:rPr>
        <w:t>=</w:t>
      </w:r>
      <w:r>
        <w:t>O(n</w:t>
      </w:r>
      <w:r w:rsidRPr="005C7991">
        <w:rPr>
          <w:rFonts w:hint="eastAsia"/>
          <w:vertAlign w:val="superscript"/>
        </w:rPr>
        <w:t>2</w:t>
      </w:r>
      <w:r>
        <w:rPr>
          <w:rFonts w:hint="eastAsia"/>
        </w:rPr>
        <w:t>)</w:t>
      </w:r>
      <w:r>
        <w:rPr>
          <w:rFonts w:hint="eastAsia"/>
        </w:rPr>
        <w:t xml:space="preserve">　と言われていることから、</w:t>
      </w:r>
      <w:r w:rsidR="004662AC">
        <w:rPr>
          <w:rFonts w:hint="eastAsia"/>
        </w:rPr>
        <w:t>件数が多ければ多いほど、処理時間は指数関数的に増大する。</w:t>
      </w:r>
    </w:p>
    <w:p w14:paraId="22C67650" w14:textId="31238940" w:rsidR="005C7991" w:rsidRDefault="004662AC" w:rsidP="005C7991">
      <w:pPr>
        <w:pStyle w:val="a9"/>
        <w:ind w:firstLine="283"/>
      </w:pPr>
      <w:r>
        <w:rPr>
          <w:rFonts w:hint="eastAsia"/>
        </w:rPr>
        <w:t>この計算を高速化するために、「マップフェーズ」として、データを</w:t>
      </w:r>
      <w:r>
        <w:rPr>
          <w:rFonts w:hint="eastAsia"/>
        </w:rPr>
        <w:t>4</w:t>
      </w:r>
      <w:r>
        <w:rPr>
          <w:rFonts w:hint="eastAsia"/>
        </w:rPr>
        <w:t>分割してそれぞれクイックソートした後、次に「リデュースフェーズ」としてマージソート（</w:t>
      </w:r>
      <w:r>
        <w:rPr>
          <w:rFonts w:hint="eastAsia"/>
        </w:rPr>
        <w:t>std::inplace_merge</w:t>
      </w:r>
      <w:r>
        <w:rPr>
          <w:rFonts w:hint="eastAsia"/>
        </w:rPr>
        <w:t>）を使用して</w:t>
      </w:r>
      <w:r>
        <w:rPr>
          <w:rFonts w:hint="eastAsia"/>
        </w:rPr>
        <w:t>2</w:t>
      </w:r>
      <w:r>
        <w:rPr>
          <w:rFonts w:hint="eastAsia"/>
        </w:rPr>
        <w:t>段階に分けて集約している。</w:t>
      </w:r>
    </w:p>
    <w:p w14:paraId="3B55253B" w14:textId="51475428" w:rsidR="004662AC" w:rsidRDefault="004662AC" w:rsidP="005C7991">
      <w:pPr>
        <w:pStyle w:val="a9"/>
        <w:ind w:firstLine="283"/>
      </w:pPr>
      <w:r>
        <w:rPr>
          <w:rFonts w:hint="eastAsia"/>
        </w:rPr>
        <w:t>件数が多いため、このような回りくどい処理が効果を出していることが確認できる。</w:t>
      </w:r>
    </w:p>
    <w:p w14:paraId="1BFCD049" w14:textId="77777777" w:rsidR="004662AC" w:rsidRDefault="004662AC" w:rsidP="004662AC">
      <w:pPr>
        <w:pStyle w:val="a9"/>
        <w:spacing w:beforeLines="50" w:before="180"/>
        <w:ind w:firstLine="283"/>
      </w:pPr>
      <w:r>
        <w:rPr>
          <w:rFonts w:hint="eastAsia"/>
        </w:rPr>
        <w:t>このような処理モデルは、大量の演算装置を持つ</w:t>
      </w:r>
      <w:r>
        <w:rPr>
          <w:rFonts w:hint="eastAsia"/>
        </w:rPr>
        <w:t>GPGPU</w:t>
      </w:r>
      <w:r>
        <w:rPr>
          <w:rFonts w:hint="eastAsia"/>
        </w:rPr>
        <w:t>を効果的に活用する上でも効果的なのではないかと考える。</w:t>
      </w:r>
    </w:p>
    <w:p w14:paraId="5EB11F6A" w14:textId="5AC7F5B5" w:rsidR="00EB6D97" w:rsidRDefault="00EB6D97" w:rsidP="00EB6D97">
      <w:pPr>
        <w:pStyle w:val="3"/>
      </w:pPr>
      <w:bookmarkStart w:id="183" w:name="_Toc379553626"/>
      <w:r>
        <w:rPr>
          <w:rFonts w:hint="eastAsia"/>
        </w:rPr>
        <w:lastRenderedPageBreak/>
        <w:t>耐障害性</w:t>
      </w:r>
      <w:r w:rsidR="00F12475">
        <w:fldChar w:fldCharType="begin"/>
      </w:r>
      <w:r w:rsidR="00F12475">
        <w:instrText xml:space="preserve"> XE "</w:instrText>
      </w:r>
      <w:r w:rsidR="00F12475">
        <w:rPr>
          <w:rFonts w:hint="eastAsia"/>
        </w:rPr>
        <w:instrText>耐障害性</w:instrText>
      </w:r>
      <w:r w:rsidR="00F12475">
        <w:instrText>" \y “</w:instrText>
      </w:r>
      <w:r w:rsidR="00F12475">
        <w:rPr>
          <w:rFonts w:hint="eastAsia"/>
        </w:rPr>
        <w:instrText>たいしょうがいせい</w:instrText>
      </w:r>
      <w:r w:rsidR="00F12475">
        <w:instrText xml:space="preserve">” </w:instrText>
      </w:r>
      <w:r w:rsidR="00F12475">
        <w:fldChar w:fldCharType="end"/>
      </w:r>
      <w:r>
        <w:rPr>
          <w:rFonts w:hint="eastAsia"/>
        </w:rPr>
        <w:t>／スケールアウト</w:t>
      </w:r>
      <w:bookmarkEnd w:id="183"/>
      <w:r w:rsidR="00F12475">
        <w:fldChar w:fldCharType="begin"/>
      </w:r>
      <w:r w:rsidR="00F12475">
        <w:instrText xml:space="preserve"> XE "</w:instrText>
      </w:r>
      <w:r w:rsidR="00F12475">
        <w:rPr>
          <w:rFonts w:hint="eastAsia"/>
        </w:rPr>
        <w:instrText>スケールアウト</w:instrText>
      </w:r>
      <w:r w:rsidR="00F12475">
        <w:instrText>" \y “</w:instrText>
      </w:r>
      <w:r w:rsidR="00F12475">
        <w:rPr>
          <w:rFonts w:hint="eastAsia"/>
        </w:rPr>
        <w:instrText>すけーるあうと</w:instrText>
      </w:r>
      <w:r w:rsidR="00F12475">
        <w:instrText xml:space="preserve">” </w:instrText>
      </w:r>
      <w:r w:rsidR="00F12475">
        <w:fldChar w:fldCharType="end"/>
      </w:r>
    </w:p>
    <w:p w14:paraId="2566C8CC" w14:textId="77777777" w:rsidR="00EB6D97" w:rsidRDefault="004662AC" w:rsidP="00EB6D97">
      <w:pPr>
        <w:pStyle w:val="aa"/>
        <w:ind w:left="447" w:firstLine="283"/>
      </w:pPr>
      <w:r>
        <w:rPr>
          <w:rFonts w:hint="eastAsia"/>
        </w:rPr>
        <w:t>余談になるが、</w:t>
      </w:r>
      <w:r>
        <w:rPr>
          <w:rFonts w:hint="eastAsia"/>
        </w:rPr>
        <w:t>MapReduce</w:t>
      </w:r>
      <w:r>
        <w:rPr>
          <w:rFonts w:hint="eastAsia"/>
        </w:rPr>
        <w:t>には</w:t>
      </w:r>
      <w:r w:rsidR="00947B1A">
        <w:rPr>
          <w:rFonts w:hint="eastAsia"/>
        </w:rPr>
        <w:t>、高速化以外の</w:t>
      </w:r>
      <w:r>
        <w:rPr>
          <w:rFonts w:hint="eastAsia"/>
        </w:rPr>
        <w:t>重要な考え方がある。</w:t>
      </w:r>
    </w:p>
    <w:p w14:paraId="5FE708F8" w14:textId="77777777" w:rsidR="00EB6D97" w:rsidRDefault="00947B1A" w:rsidP="00EB6D97">
      <w:pPr>
        <w:pStyle w:val="aa"/>
        <w:ind w:left="447" w:firstLine="283"/>
      </w:pPr>
      <w:r>
        <w:rPr>
          <w:rFonts w:hint="eastAsia"/>
        </w:rPr>
        <w:t>それは、「耐障害性」である。</w:t>
      </w:r>
    </w:p>
    <w:p w14:paraId="786BE54C" w14:textId="3D5001D0" w:rsidR="00947B1A" w:rsidRDefault="00947B1A" w:rsidP="00EB6D97">
      <w:pPr>
        <w:pStyle w:val="aa"/>
        <w:ind w:left="447" w:firstLine="283"/>
      </w:pPr>
      <w:r>
        <w:rPr>
          <w:rFonts w:hint="eastAsia"/>
        </w:rPr>
        <w:t>一部の処理ノード（コンピュータ）が障害（故障や電源切断など）によって計算結果を出せなかった場合、別のノードに再スケジューリングすることで処理を完了させることができる。</w:t>
      </w:r>
    </w:p>
    <w:p w14:paraId="41625BBC" w14:textId="77777777" w:rsidR="00EB6D97" w:rsidRDefault="00947B1A" w:rsidP="00EB6D97">
      <w:pPr>
        <w:pStyle w:val="aa"/>
        <w:spacing w:beforeLines="50" w:before="180"/>
        <w:ind w:left="447" w:firstLine="283"/>
      </w:pPr>
      <w:r>
        <w:rPr>
          <w:rFonts w:hint="eastAsia"/>
        </w:rPr>
        <w:t>また、単純にノードを増やせば性能を向上させることができる構造のため、簡単に「スケールアウト」することができる。</w:t>
      </w:r>
    </w:p>
    <w:p w14:paraId="66180A79" w14:textId="77777777" w:rsidR="00EB6D97" w:rsidRDefault="00947B1A" w:rsidP="00EB6D97">
      <w:pPr>
        <w:pStyle w:val="aa"/>
        <w:ind w:left="447" w:firstLine="283"/>
      </w:pPr>
      <w:r>
        <w:rPr>
          <w:rFonts w:hint="eastAsia"/>
        </w:rPr>
        <w:t>「スケールアウト」とは、コンピュータ（主にサーバー）を増やす事で性能を向上させることを意味する用語である。</w:t>
      </w:r>
    </w:p>
    <w:p w14:paraId="71B335F2" w14:textId="6E4BC1CB" w:rsidR="00EB6D97" w:rsidRDefault="00EB6D97" w:rsidP="00EB6D97">
      <w:pPr>
        <w:pStyle w:val="aa"/>
        <w:ind w:left="447" w:firstLine="283"/>
      </w:pPr>
      <w:r>
        <w:rPr>
          <w:rFonts w:hint="eastAsia"/>
        </w:rPr>
        <w:t>「スケールアウト」するには、あらかじめそのように設計されたシステムでなければならず、そうでないものは性能向上のために「スケールアップ</w:t>
      </w:r>
      <w:r w:rsidR="00F12475">
        <w:fldChar w:fldCharType="begin"/>
      </w:r>
      <w:r w:rsidR="00F12475">
        <w:instrText xml:space="preserve"> XE "</w:instrText>
      </w:r>
      <w:r w:rsidR="00F12475">
        <w:rPr>
          <w:rFonts w:hint="eastAsia"/>
        </w:rPr>
        <w:instrText>スケールアップ</w:instrText>
      </w:r>
      <w:r w:rsidR="00F12475">
        <w:instrText>" \y “</w:instrText>
      </w:r>
      <w:r w:rsidR="00F12475">
        <w:rPr>
          <w:rFonts w:hint="eastAsia"/>
        </w:rPr>
        <w:instrText>すけーるあっぷ</w:instrText>
      </w:r>
      <w:r w:rsidR="00F12475">
        <w:instrText xml:space="preserve">” </w:instrText>
      </w:r>
      <w:r w:rsidR="00F12475">
        <w:fldChar w:fldCharType="end"/>
      </w:r>
      <w:r>
        <w:rPr>
          <w:rFonts w:hint="eastAsia"/>
        </w:rPr>
        <w:t>」を行う事になる。</w:t>
      </w:r>
    </w:p>
    <w:p w14:paraId="644AD06B" w14:textId="03296FB1" w:rsidR="004662AC" w:rsidRDefault="00EB6D97" w:rsidP="00EB6D97">
      <w:pPr>
        <w:pStyle w:val="aa"/>
        <w:ind w:left="447" w:firstLine="283"/>
      </w:pPr>
      <w:r>
        <w:rPr>
          <w:rFonts w:hint="eastAsia"/>
        </w:rPr>
        <w:t>「スケールアップ」とは、メモリの増強や高性能なコンピュータへの入れ替えで性能を向上させることを意味する用語である。</w:t>
      </w:r>
    </w:p>
    <w:p w14:paraId="0A26D554" w14:textId="29C08D01" w:rsidR="003B4CE7" w:rsidRDefault="001F1489" w:rsidP="00FC4BC9">
      <w:pPr>
        <w:pStyle w:val="af8"/>
        <w:spacing w:beforeLines="100" w:before="360"/>
        <w:sectPr w:rsidR="003B4CE7" w:rsidSect="006F450B">
          <w:headerReference w:type="even" r:id="rId60"/>
          <w:headerReference w:type="default" r:id="rId61"/>
          <w:footerReference w:type="default" r:id="rId62"/>
          <w:headerReference w:type="first" r:id="rId63"/>
          <w:pgSz w:w="11906" w:h="16838"/>
          <w:pgMar w:top="1985" w:right="1701" w:bottom="1701" w:left="1701" w:header="1134" w:footer="850" w:gutter="0"/>
          <w:pgNumType w:start="1"/>
          <w:cols w:space="425"/>
          <w:docGrid w:type="lines" w:linePitch="360"/>
        </w:sectPr>
      </w:pPr>
      <w:r>
        <w:rPr>
          <w:rFonts w:hint="eastAsia"/>
        </w:rPr>
        <w:t>■■</w:t>
      </w:r>
      <w:r w:rsidR="00FC4BC9">
        <w:rPr>
          <w:rFonts w:hint="eastAsia"/>
        </w:rPr>
        <w:t>以上■■</w:t>
      </w:r>
    </w:p>
    <w:p w14:paraId="0ED2BE07" w14:textId="77777777" w:rsidR="0006787B" w:rsidRDefault="00966ADB" w:rsidP="008F4EF7">
      <w:pPr>
        <w:pStyle w:val="affff1"/>
        <w:spacing w:before="180"/>
      </w:pPr>
      <w:r>
        <w:lastRenderedPageBreak/>
        <w:t>索引</w:t>
      </w:r>
    </w:p>
    <w:p w14:paraId="5586759A" w14:textId="77777777" w:rsidR="00B26107" w:rsidRDefault="00AF276B" w:rsidP="009E4AC1">
      <w:pPr>
        <w:rPr>
          <w:noProof/>
        </w:rPr>
        <w:sectPr w:rsidR="00B26107" w:rsidSect="00B26107">
          <w:headerReference w:type="even" r:id="rId64"/>
          <w:headerReference w:type="default" r:id="rId65"/>
          <w:footerReference w:type="default" r:id="rId66"/>
          <w:headerReference w:type="first" r:id="rId67"/>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225A8976" w14:textId="77777777" w:rsidR="00B26107" w:rsidRDefault="00B26107">
      <w:pPr>
        <w:pStyle w:val="affff3"/>
        <w:keepNext/>
        <w:tabs>
          <w:tab w:val="right" w:leader="dot" w:pos="3882"/>
        </w:tabs>
        <w:rPr>
          <w:rFonts w:eastAsiaTheme="minorEastAsia"/>
          <w:b w:val="0"/>
          <w:bCs w:val="0"/>
          <w:noProof/>
        </w:rPr>
      </w:pPr>
      <w:r>
        <w:rPr>
          <w:rFonts w:hint="eastAsia"/>
          <w:noProof/>
        </w:rPr>
        <w:lastRenderedPageBreak/>
        <w:t>Ａ</w:t>
      </w:r>
    </w:p>
    <w:p w14:paraId="065838A8" w14:textId="77777777" w:rsidR="00B26107" w:rsidRDefault="00B26107">
      <w:pPr>
        <w:pStyle w:val="13"/>
        <w:tabs>
          <w:tab w:val="right" w:leader="dot" w:pos="3882"/>
        </w:tabs>
        <w:rPr>
          <w:noProof/>
        </w:rPr>
      </w:pPr>
      <w:r>
        <w:rPr>
          <w:noProof/>
        </w:rPr>
        <w:t>APU</w:t>
      </w:r>
      <w:r>
        <w:rPr>
          <w:noProof/>
        </w:rPr>
        <w:tab/>
        <w:t>13, 19</w:t>
      </w:r>
    </w:p>
    <w:p w14:paraId="01822EC5" w14:textId="77777777" w:rsidR="00B26107" w:rsidRDefault="00B26107">
      <w:pPr>
        <w:pStyle w:val="13"/>
        <w:tabs>
          <w:tab w:val="right" w:leader="dot" w:pos="3882"/>
        </w:tabs>
        <w:rPr>
          <w:noProof/>
        </w:rPr>
      </w:pPr>
      <w:r>
        <w:rPr>
          <w:noProof/>
        </w:rPr>
        <w:t>ATI Stream</w:t>
      </w:r>
      <w:r>
        <w:rPr>
          <w:noProof/>
        </w:rPr>
        <w:tab/>
        <w:t>66</w:t>
      </w:r>
    </w:p>
    <w:p w14:paraId="7A48F5B5" w14:textId="77777777" w:rsidR="00B26107" w:rsidRDefault="00B26107">
      <w:pPr>
        <w:pStyle w:val="affff3"/>
        <w:keepNext/>
        <w:tabs>
          <w:tab w:val="right" w:leader="dot" w:pos="3882"/>
        </w:tabs>
        <w:rPr>
          <w:rFonts w:eastAsiaTheme="minorEastAsia"/>
          <w:b w:val="0"/>
          <w:bCs w:val="0"/>
          <w:noProof/>
        </w:rPr>
      </w:pPr>
      <w:r>
        <w:rPr>
          <w:rFonts w:hint="eastAsia"/>
          <w:noProof/>
        </w:rPr>
        <w:t>Ｂ</w:t>
      </w:r>
    </w:p>
    <w:p w14:paraId="5C071F28" w14:textId="77777777" w:rsidR="00B26107" w:rsidRDefault="00B26107">
      <w:pPr>
        <w:pStyle w:val="13"/>
        <w:tabs>
          <w:tab w:val="right" w:leader="dot" w:pos="3882"/>
        </w:tabs>
        <w:rPr>
          <w:noProof/>
        </w:rPr>
      </w:pPr>
      <w:r>
        <w:rPr>
          <w:noProof/>
        </w:rPr>
        <w:t>BIOS</w:t>
      </w:r>
      <w:r>
        <w:rPr>
          <w:noProof/>
        </w:rPr>
        <w:tab/>
        <w:t>9</w:t>
      </w:r>
    </w:p>
    <w:p w14:paraId="18433765" w14:textId="77777777" w:rsidR="00B26107" w:rsidRDefault="00B26107">
      <w:pPr>
        <w:pStyle w:val="affff3"/>
        <w:keepNext/>
        <w:tabs>
          <w:tab w:val="right" w:leader="dot" w:pos="3882"/>
        </w:tabs>
        <w:rPr>
          <w:rFonts w:eastAsiaTheme="minorEastAsia"/>
          <w:b w:val="0"/>
          <w:bCs w:val="0"/>
          <w:noProof/>
        </w:rPr>
      </w:pPr>
      <w:r>
        <w:rPr>
          <w:rFonts w:hint="eastAsia"/>
          <w:noProof/>
        </w:rPr>
        <w:t>Ｃ</w:t>
      </w:r>
    </w:p>
    <w:p w14:paraId="65B0ECD0" w14:textId="77777777" w:rsidR="00B26107" w:rsidRDefault="00B26107">
      <w:pPr>
        <w:pStyle w:val="13"/>
        <w:tabs>
          <w:tab w:val="right" w:leader="dot" w:pos="3882"/>
        </w:tabs>
        <w:rPr>
          <w:noProof/>
        </w:rPr>
      </w:pPr>
      <w:r>
        <w:rPr>
          <w:noProof/>
        </w:rPr>
        <w:t>C#</w:t>
      </w:r>
      <w:r>
        <w:rPr>
          <w:noProof/>
        </w:rPr>
        <w:tab/>
        <w:t>61</w:t>
      </w:r>
    </w:p>
    <w:p w14:paraId="4F79E092" w14:textId="77777777" w:rsidR="00B26107" w:rsidRDefault="00B26107">
      <w:pPr>
        <w:pStyle w:val="13"/>
        <w:tabs>
          <w:tab w:val="right" w:leader="dot" w:pos="3882"/>
        </w:tabs>
        <w:rPr>
          <w:noProof/>
        </w:rPr>
      </w:pPr>
      <w:r>
        <w:rPr>
          <w:noProof/>
        </w:rPr>
        <w:t>CallOnce</w:t>
      </w:r>
      <w:r>
        <w:rPr>
          <w:noProof/>
        </w:rPr>
        <w:tab/>
        <w:t>182</w:t>
      </w:r>
    </w:p>
    <w:p w14:paraId="11A9284B" w14:textId="77777777" w:rsidR="00B26107" w:rsidRDefault="00B26107">
      <w:pPr>
        <w:pStyle w:val="26"/>
        <w:tabs>
          <w:tab w:val="right" w:leader="dot" w:pos="3882"/>
        </w:tabs>
        <w:rPr>
          <w:noProof/>
        </w:rPr>
      </w:pPr>
      <w:r>
        <w:rPr>
          <w:noProof/>
        </w:rPr>
        <w:t>C++11</w:t>
      </w:r>
      <w:r>
        <w:rPr>
          <w:rFonts w:hint="eastAsia"/>
          <w:noProof/>
        </w:rPr>
        <w:t>版</w:t>
      </w:r>
      <w:r>
        <w:rPr>
          <w:noProof/>
        </w:rPr>
        <w:tab/>
        <w:t>184</w:t>
      </w:r>
    </w:p>
    <w:p w14:paraId="217B8443" w14:textId="77777777" w:rsidR="00B26107" w:rsidRDefault="00B26107">
      <w:pPr>
        <w:pStyle w:val="26"/>
        <w:tabs>
          <w:tab w:val="right" w:leader="dot" w:pos="3882"/>
        </w:tabs>
        <w:rPr>
          <w:noProof/>
        </w:rPr>
      </w:pPr>
      <w:r>
        <w:rPr>
          <w:noProof/>
        </w:rPr>
        <w:t>POSIX</w:t>
      </w:r>
      <w:r>
        <w:rPr>
          <w:rFonts w:hint="eastAsia"/>
          <w:noProof/>
        </w:rPr>
        <w:t>スレッドライブラリ版</w:t>
      </w:r>
      <w:r>
        <w:rPr>
          <w:noProof/>
        </w:rPr>
        <w:tab/>
        <w:t>182</w:t>
      </w:r>
    </w:p>
    <w:p w14:paraId="1A8DCEF7" w14:textId="77777777" w:rsidR="00B26107" w:rsidRDefault="00B26107">
      <w:pPr>
        <w:pStyle w:val="13"/>
        <w:tabs>
          <w:tab w:val="right" w:leader="dot" w:pos="3882"/>
        </w:tabs>
        <w:rPr>
          <w:noProof/>
        </w:rPr>
      </w:pPr>
      <w:r>
        <w:rPr>
          <w:noProof/>
        </w:rPr>
        <w:t>CAS</w:t>
      </w:r>
      <w:r>
        <w:rPr>
          <w:noProof/>
        </w:rPr>
        <w:tab/>
        <w:t>169</w:t>
      </w:r>
    </w:p>
    <w:p w14:paraId="4D499E4A" w14:textId="77777777" w:rsidR="00B26107" w:rsidRDefault="00B26107">
      <w:pPr>
        <w:pStyle w:val="13"/>
        <w:tabs>
          <w:tab w:val="right" w:leader="dot" w:pos="3882"/>
        </w:tabs>
        <w:rPr>
          <w:noProof/>
        </w:rPr>
      </w:pPr>
      <w:r>
        <w:rPr>
          <w:noProof/>
        </w:rPr>
        <w:t>Cell</w:t>
      </w:r>
      <w:r>
        <w:rPr>
          <w:noProof/>
        </w:rPr>
        <w:tab/>
        <w:t>19</w:t>
      </w:r>
    </w:p>
    <w:p w14:paraId="1C4A5E71" w14:textId="77777777" w:rsidR="00B26107" w:rsidRDefault="00B26107">
      <w:pPr>
        <w:pStyle w:val="26"/>
        <w:tabs>
          <w:tab w:val="right" w:leader="dot" w:pos="3882"/>
        </w:tabs>
        <w:rPr>
          <w:noProof/>
        </w:rPr>
      </w:pPr>
      <w:r>
        <w:rPr>
          <w:noProof/>
        </w:rPr>
        <w:t>PPE</w:t>
      </w:r>
      <w:r>
        <w:rPr>
          <w:noProof/>
        </w:rPr>
        <w:tab/>
        <w:t>12, 19</w:t>
      </w:r>
    </w:p>
    <w:p w14:paraId="6C15DB8E" w14:textId="77777777" w:rsidR="00B26107" w:rsidRDefault="00B26107">
      <w:pPr>
        <w:pStyle w:val="26"/>
        <w:tabs>
          <w:tab w:val="right" w:leader="dot" w:pos="3882"/>
        </w:tabs>
        <w:rPr>
          <w:noProof/>
        </w:rPr>
      </w:pPr>
      <w:r>
        <w:rPr>
          <w:noProof/>
        </w:rPr>
        <w:t>SPE</w:t>
      </w:r>
      <w:r>
        <w:rPr>
          <w:noProof/>
        </w:rPr>
        <w:tab/>
        <w:t>19</w:t>
      </w:r>
    </w:p>
    <w:p w14:paraId="1D94D3DE" w14:textId="77777777" w:rsidR="00B26107" w:rsidRDefault="00B26107">
      <w:pPr>
        <w:pStyle w:val="13"/>
        <w:tabs>
          <w:tab w:val="right" w:leader="dot" w:pos="3882"/>
        </w:tabs>
        <w:rPr>
          <w:noProof/>
        </w:rPr>
      </w:pPr>
      <w:r>
        <w:rPr>
          <w:noProof/>
        </w:rPr>
        <w:t>Concurrent</w:t>
      </w:r>
      <w:r>
        <w:rPr>
          <w:noProof/>
        </w:rPr>
        <w:tab/>
        <w:t>5</w:t>
      </w:r>
    </w:p>
    <w:p w14:paraId="7190BA18" w14:textId="77777777" w:rsidR="00B26107" w:rsidRDefault="00B26107">
      <w:pPr>
        <w:pStyle w:val="13"/>
        <w:tabs>
          <w:tab w:val="right" w:leader="dot" w:pos="3882"/>
        </w:tabs>
        <w:rPr>
          <w:noProof/>
        </w:rPr>
      </w:pPr>
      <w:r>
        <w:rPr>
          <w:noProof/>
        </w:rPr>
        <w:t>CPU</w:t>
      </w:r>
      <w:r>
        <w:rPr>
          <w:noProof/>
        </w:rPr>
        <w:tab/>
        <w:t>12</w:t>
      </w:r>
    </w:p>
    <w:p w14:paraId="584031BD" w14:textId="77777777" w:rsidR="00B26107" w:rsidRDefault="00B26107">
      <w:pPr>
        <w:pStyle w:val="26"/>
        <w:tabs>
          <w:tab w:val="right" w:leader="dot" w:pos="3882"/>
        </w:tabs>
        <w:rPr>
          <w:noProof/>
        </w:rPr>
      </w:pPr>
      <w:r>
        <w:rPr>
          <w:noProof/>
        </w:rPr>
        <w:t>CISC</w:t>
      </w:r>
      <w:r>
        <w:rPr>
          <w:noProof/>
        </w:rPr>
        <w:tab/>
        <w:t>13</w:t>
      </w:r>
    </w:p>
    <w:p w14:paraId="31C105CA" w14:textId="77777777" w:rsidR="00B26107" w:rsidRDefault="00B26107">
      <w:pPr>
        <w:pStyle w:val="26"/>
        <w:tabs>
          <w:tab w:val="right" w:leader="dot" w:pos="3882"/>
        </w:tabs>
        <w:rPr>
          <w:noProof/>
        </w:rPr>
      </w:pPr>
      <w:r>
        <w:rPr>
          <w:noProof/>
        </w:rPr>
        <w:t>RISC</w:t>
      </w:r>
      <w:r>
        <w:rPr>
          <w:noProof/>
        </w:rPr>
        <w:tab/>
        <w:t>13</w:t>
      </w:r>
    </w:p>
    <w:p w14:paraId="5507DFF6" w14:textId="77777777" w:rsidR="00B26107" w:rsidRDefault="00B26107">
      <w:pPr>
        <w:pStyle w:val="26"/>
        <w:tabs>
          <w:tab w:val="right" w:leader="dot" w:pos="3882"/>
        </w:tabs>
        <w:rPr>
          <w:noProof/>
        </w:rPr>
      </w:pPr>
      <w:r>
        <w:rPr>
          <w:rFonts w:hint="eastAsia"/>
          <w:noProof/>
        </w:rPr>
        <w:t>ソケット</w:t>
      </w:r>
      <w:r>
        <w:rPr>
          <w:noProof/>
        </w:rPr>
        <w:tab/>
        <w:t>15</w:t>
      </w:r>
    </w:p>
    <w:p w14:paraId="2A27C872" w14:textId="77777777" w:rsidR="00B26107" w:rsidRDefault="00B26107">
      <w:pPr>
        <w:pStyle w:val="13"/>
        <w:tabs>
          <w:tab w:val="right" w:leader="dot" w:pos="3882"/>
        </w:tabs>
        <w:rPr>
          <w:noProof/>
        </w:rPr>
      </w:pPr>
      <w:r>
        <w:rPr>
          <w:noProof/>
        </w:rPr>
        <w:t>CUDA</w:t>
      </w:r>
      <w:r>
        <w:rPr>
          <w:noProof/>
        </w:rPr>
        <w:tab/>
        <w:t>66</w:t>
      </w:r>
    </w:p>
    <w:p w14:paraId="53417C5A" w14:textId="77777777" w:rsidR="00B26107" w:rsidRDefault="00B26107">
      <w:pPr>
        <w:pStyle w:val="affff3"/>
        <w:keepNext/>
        <w:tabs>
          <w:tab w:val="right" w:leader="dot" w:pos="3882"/>
        </w:tabs>
        <w:rPr>
          <w:rFonts w:eastAsiaTheme="minorEastAsia"/>
          <w:b w:val="0"/>
          <w:bCs w:val="0"/>
          <w:noProof/>
        </w:rPr>
      </w:pPr>
      <w:r>
        <w:rPr>
          <w:rFonts w:hint="eastAsia"/>
          <w:noProof/>
        </w:rPr>
        <w:t>Ｄ</w:t>
      </w:r>
    </w:p>
    <w:p w14:paraId="124C78B7" w14:textId="77777777" w:rsidR="00B26107" w:rsidRDefault="00B26107">
      <w:pPr>
        <w:pStyle w:val="13"/>
        <w:tabs>
          <w:tab w:val="right" w:leader="dot" w:pos="3882"/>
        </w:tabs>
        <w:rPr>
          <w:noProof/>
        </w:rPr>
      </w:pPr>
      <w:r>
        <w:rPr>
          <w:noProof/>
        </w:rPr>
        <w:t>DirectCompute</w:t>
      </w:r>
      <w:r>
        <w:rPr>
          <w:noProof/>
        </w:rPr>
        <w:tab/>
        <w:t>66</w:t>
      </w:r>
    </w:p>
    <w:p w14:paraId="1ABFCD2A" w14:textId="77777777" w:rsidR="00B26107" w:rsidRDefault="00B26107">
      <w:pPr>
        <w:pStyle w:val="13"/>
        <w:tabs>
          <w:tab w:val="right" w:leader="dot" w:pos="3882"/>
        </w:tabs>
        <w:rPr>
          <w:noProof/>
        </w:rPr>
      </w:pPr>
      <w:r>
        <w:rPr>
          <w:noProof/>
        </w:rPr>
        <w:t>DMAC</w:t>
      </w:r>
      <w:r>
        <w:rPr>
          <w:noProof/>
        </w:rPr>
        <w:tab/>
        <w:t>19</w:t>
      </w:r>
    </w:p>
    <w:p w14:paraId="4B2E7F13" w14:textId="77777777" w:rsidR="00B26107" w:rsidRDefault="00B26107">
      <w:pPr>
        <w:pStyle w:val="affff3"/>
        <w:keepNext/>
        <w:tabs>
          <w:tab w:val="right" w:leader="dot" w:pos="3882"/>
        </w:tabs>
        <w:rPr>
          <w:rFonts w:eastAsiaTheme="minorEastAsia"/>
          <w:b w:val="0"/>
          <w:bCs w:val="0"/>
          <w:noProof/>
        </w:rPr>
      </w:pPr>
      <w:r>
        <w:rPr>
          <w:rFonts w:hint="eastAsia"/>
          <w:noProof/>
        </w:rPr>
        <w:lastRenderedPageBreak/>
        <w:t>Ｆ</w:t>
      </w:r>
    </w:p>
    <w:p w14:paraId="51CDEC4B" w14:textId="77777777" w:rsidR="00B26107" w:rsidRDefault="00B26107">
      <w:pPr>
        <w:pStyle w:val="13"/>
        <w:tabs>
          <w:tab w:val="right" w:leader="dot" w:pos="3882"/>
        </w:tabs>
        <w:rPr>
          <w:noProof/>
        </w:rPr>
      </w:pPr>
      <w:r>
        <w:rPr>
          <w:noProof/>
        </w:rPr>
        <w:t>fork</w:t>
      </w:r>
      <w:r>
        <w:rPr>
          <w:noProof/>
        </w:rPr>
        <w:tab/>
        <w:t>33</w:t>
      </w:r>
    </w:p>
    <w:p w14:paraId="63EEE4C4" w14:textId="77777777" w:rsidR="00B26107" w:rsidRDefault="00B26107">
      <w:pPr>
        <w:pStyle w:val="13"/>
        <w:tabs>
          <w:tab w:val="right" w:leader="dot" w:pos="3882"/>
        </w:tabs>
        <w:rPr>
          <w:noProof/>
        </w:rPr>
      </w:pPr>
      <w:r>
        <w:rPr>
          <w:noProof/>
        </w:rPr>
        <w:t>fork-join</w:t>
      </w:r>
      <w:r>
        <w:rPr>
          <w:rFonts w:hint="eastAsia"/>
          <w:noProof/>
        </w:rPr>
        <w:t>モデル</w:t>
      </w:r>
      <w:r>
        <w:rPr>
          <w:noProof/>
        </w:rPr>
        <w:tab/>
        <w:t>33</w:t>
      </w:r>
    </w:p>
    <w:p w14:paraId="5ECB2624" w14:textId="77777777" w:rsidR="00B26107" w:rsidRDefault="00B26107">
      <w:pPr>
        <w:pStyle w:val="13"/>
        <w:tabs>
          <w:tab w:val="right" w:leader="dot" w:pos="3882"/>
        </w:tabs>
        <w:rPr>
          <w:noProof/>
        </w:rPr>
      </w:pPr>
      <w:r>
        <w:rPr>
          <w:noProof/>
        </w:rPr>
        <w:t>FPU</w:t>
      </w:r>
      <w:r>
        <w:rPr>
          <w:noProof/>
        </w:rPr>
        <w:tab/>
        <w:t>16</w:t>
      </w:r>
    </w:p>
    <w:p w14:paraId="32832558" w14:textId="77777777" w:rsidR="00B26107" w:rsidRDefault="00B26107">
      <w:pPr>
        <w:pStyle w:val="affff3"/>
        <w:keepNext/>
        <w:tabs>
          <w:tab w:val="right" w:leader="dot" w:pos="3882"/>
        </w:tabs>
        <w:rPr>
          <w:rFonts w:eastAsiaTheme="minorEastAsia"/>
          <w:b w:val="0"/>
          <w:bCs w:val="0"/>
          <w:noProof/>
        </w:rPr>
      </w:pPr>
      <w:r>
        <w:rPr>
          <w:rFonts w:hint="eastAsia"/>
          <w:noProof/>
        </w:rPr>
        <w:t>Ｇ</w:t>
      </w:r>
    </w:p>
    <w:p w14:paraId="6C3C7AE1" w14:textId="77777777" w:rsidR="00B26107" w:rsidRDefault="00B26107">
      <w:pPr>
        <w:pStyle w:val="13"/>
        <w:tabs>
          <w:tab w:val="right" w:leader="dot" w:pos="3882"/>
        </w:tabs>
        <w:rPr>
          <w:noProof/>
        </w:rPr>
      </w:pPr>
      <w:r>
        <w:rPr>
          <w:noProof/>
        </w:rPr>
        <w:t>GCC</w:t>
      </w:r>
    </w:p>
    <w:p w14:paraId="674308BD" w14:textId="77777777" w:rsidR="00B26107" w:rsidRDefault="00B26107">
      <w:pPr>
        <w:pStyle w:val="26"/>
        <w:tabs>
          <w:tab w:val="right" w:leader="dot" w:pos="3882"/>
        </w:tabs>
        <w:rPr>
          <w:noProof/>
        </w:rPr>
      </w:pPr>
      <w:r>
        <w:rPr>
          <w:noProof/>
        </w:rPr>
        <w:t>--fstack-usage</w:t>
      </w:r>
      <w:r>
        <w:rPr>
          <w:rFonts w:hint="eastAsia"/>
          <w:noProof/>
        </w:rPr>
        <w:t>オプション</w:t>
      </w:r>
      <w:r>
        <w:rPr>
          <w:noProof/>
        </w:rPr>
        <w:tab/>
        <w:t>30</w:t>
      </w:r>
    </w:p>
    <w:p w14:paraId="11B3365F" w14:textId="77777777" w:rsidR="00B26107" w:rsidRDefault="00B26107">
      <w:pPr>
        <w:pStyle w:val="13"/>
        <w:tabs>
          <w:tab w:val="right" w:leader="dot" w:pos="3882"/>
        </w:tabs>
        <w:rPr>
          <w:noProof/>
        </w:rPr>
      </w:pPr>
      <w:r>
        <w:rPr>
          <w:noProof/>
        </w:rPr>
        <w:t>GPGPU</w:t>
      </w:r>
      <w:r>
        <w:rPr>
          <w:noProof/>
        </w:rPr>
        <w:tab/>
        <w:t>65</w:t>
      </w:r>
    </w:p>
    <w:p w14:paraId="233989B8" w14:textId="77777777" w:rsidR="00B26107" w:rsidRDefault="00B26107">
      <w:pPr>
        <w:pStyle w:val="13"/>
        <w:tabs>
          <w:tab w:val="right" w:leader="dot" w:pos="3882"/>
        </w:tabs>
        <w:rPr>
          <w:noProof/>
        </w:rPr>
      </w:pPr>
      <w:r>
        <w:rPr>
          <w:noProof/>
        </w:rPr>
        <w:t>GPU</w:t>
      </w:r>
      <w:r>
        <w:rPr>
          <w:noProof/>
        </w:rPr>
        <w:tab/>
        <w:t>17</w:t>
      </w:r>
    </w:p>
    <w:p w14:paraId="71651BF3" w14:textId="77777777" w:rsidR="00B26107" w:rsidRDefault="00B26107">
      <w:pPr>
        <w:pStyle w:val="13"/>
        <w:tabs>
          <w:tab w:val="right" w:leader="dot" w:pos="3882"/>
        </w:tabs>
        <w:rPr>
          <w:noProof/>
        </w:rPr>
      </w:pPr>
      <w:r>
        <w:rPr>
          <w:noProof/>
        </w:rPr>
        <w:t>GPU</w:t>
      </w:r>
      <w:r>
        <w:rPr>
          <w:rFonts w:hint="eastAsia"/>
          <w:noProof/>
        </w:rPr>
        <w:t>メモリ</w:t>
      </w:r>
      <w:r>
        <w:rPr>
          <w:noProof/>
        </w:rPr>
        <w:tab/>
        <w:t>19</w:t>
      </w:r>
    </w:p>
    <w:p w14:paraId="4EEE3DC0" w14:textId="77777777" w:rsidR="00B26107" w:rsidRDefault="00B26107">
      <w:pPr>
        <w:pStyle w:val="affff3"/>
        <w:keepNext/>
        <w:tabs>
          <w:tab w:val="right" w:leader="dot" w:pos="3882"/>
        </w:tabs>
        <w:rPr>
          <w:rFonts w:eastAsiaTheme="minorEastAsia"/>
          <w:b w:val="0"/>
          <w:bCs w:val="0"/>
          <w:noProof/>
        </w:rPr>
      </w:pPr>
      <w:r>
        <w:rPr>
          <w:rFonts w:hint="eastAsia"/>
          <w:noProof/>
        </w:rPr>
        <w:t>Ｈ</w:t>
      </w:r>
    </w:p>
    <w:p w14:paraId="24C3CDFC" w14:textId="77777777" w:rsidR="00B26107" w:rsidRDefault="00B26107">
      <w:pPr>
        <w:pStyle w:val="13"/>
        <w:tabs>
          <w:tab w:val="right" w:leader="dot" w:pos="3882"/>
        </w:tabs>
        <w:rPr>
          <w:noProof/>
        </w:rPr>
      </w:pPr>
      <w:r>
        <w:rPr>
          <w:noProof/>
        </w:rPr>
        <w:t>Hadoop</w:t>
      </w:r>
      <w:r>
        <w:rPr>
          <w:noProof/>
        </w:rPr>
        <w:tab/>
        <w:t>67</w:t>
      </w:r>
    </w:p>
    <w:p w14:paraId="06C21138" w14:textId="77777777" w:rsidR="00B26107" w:rsidRDefault="00B26107">
      <w:pPr>
        <w:pStyle w:val="13"/>
        <w:tabs>
          <w:tab w:val="right" w:leader="dot" w:pos="3882"/>
        </w:tabs>
        <w:rPr>
          <w:noProof/>
        </w:rPr>
      </w:pPr>
      <w:r>
        <w:rPr>
          <w:noProof/>
        </w:rPr>
        <w:t>HT</w:t>
      </w:r>
      <w:r>
        <w:rPr>
          <w:noProof/>
        </w:rPr>
        <w:tab/>
        <w:t>15</w:t>
      </w:r>
    </w:p>
    <w:p w14:paraId="5E1B4E8F" w14:textId="77777777" w:rsidR="00B26107" w:rsidRDefault="00B26107">
      <w:pPr>
        <w:pStyle w:val="affff3"/>
        <w:keepNext/>
        <w:tabs>
          <w:tab w:val="right" w:leader="dot" w:pos="3882"/>
        </w:tabs>
        <w:rPr>
          <w:rFonts w:eastAsiaTheme="minorEastAsia"/>
          <w:b w:val="0"/>
          <w:bCs w:val="0"/>
          <w:noProof/>
        </w:rPr>
      </w:pPr>
      <w:r>
        <w:rPr>
          <w:rFonts w:hint="eastAsia"/>
          <w:noProof/>
        </w:rPr>
        <w:t>Ｉ</w:t>
      </w:r>
    </w:p>
    <w:p w14:paraId="58A1AD26" w14:textId="77777777" w:rsidR="00B26107" w:rsidRDefault="00B26107">
      <w:pPr>
        <w:pStyle w:val="13"/>
        <w:tabs>
          <w:tab w:val="right" w:leader="dot" w:pos="3882"/>
        </w:tabs>
        <w:rPr>
          <w:noProof/>
        </w:rPr>
      </w:pPr>
      <w:r>
        <w:rPr>
          <w:noProof/>
        </w:rPr>
        <w:t>ipcs</w:t>
      </w:r>
      <w:r>
        <w:rPr>
          <w:rFonts w:hint="eastAsia"/>
          <w:noProof/>
        </w:rPr>
        <w:t>コマンド</w:t>
      </w:r>
      <w:r>
        <w:rPr>
          <w:noProof/>
        </w:rPr>
        <w:tab/>
        <w:t>120, 207</w:t>
      </w:r>
    </w:p>
    <w:p w14:paraId="4D7C658B" w14:textId="77777777" w:rsidR="00B26107" w:rsidRDefault="00B26107">
      <w:pPr>
        <w:pStyle w:val="13"/>
        <w:tabs>
          <w:tab w:val="right" w:leader="dot" w:pos="3882"/>
        </w:tabs>
        <w:rPr>
          <w:noProof/>
        </w:rPr>
      </w:pPr>
      <w:r>
        <w:rPr>
          <w:noProof/>
        </w:rPr>
        <w:t>ISR</w:t>
      </w:r>
      <w:r>
        <w:rPr>
          <w:noProof/>
        </w:rPr>
        <w:tab/>
        <w:t>69</w:t>
      </w:r>
    </w:p>
    <w:p w14:paraId="38505E10" w14:textId="77777777" w:rsidR="00B26107" w:rsidRDefault="00B26107">
      <w:pPr>
        <w:pStyle w:val="affff3"/>
        <w:keepNext/>
        <w:tabs>
          <w:tab w:val="right" w:leader="dot" w:pos="3882"/>
        </w:tabs>
        <w:rPr>
          <w:rFonts w:eastAsiaTheme="minorEastAsia"/>
          <w:b w:val="0"/>
          <w:bCs w:val="0"/>
          <w:noProof/>
        </w:rPr>
      </w:pPr>
      <w:r>
        <w:rPr>
          <w:rFonts w:hint="eastAsia"/>
          <w:noProof/>
        </w:rPr>
        <w:t>Ｌ</w:t>
      </w:r>
    </w:p>
    <w:p w14:paraId="7E355A1C" w14:textId="77777777" w:rsidR="00B26107" w:rsidRDefault="00B26107">
      <w:pPr>
        <w:pStyle w:val="13"/>
        <w:tabs>
          <w:tab w:val="right" w:leader="dot" w:pos="3882"/>
        </w:tabs>
        <w:rPr>
          <w:noProof/>
        </w:rPr>
      </w:pPr>
      <w:r>
        <w:rPr>
          <w:noProof/>
        </w:rPr>
        <w:t>Life with Playstation</w:t>
      </w:r>
      <w:r>
        <w:rPr>
          <w:noProof/>
        </w:rPr>
        <w:tab/>
        <w:t>68</w:t>
      </w:r>
    </w:p>
    <w:p w14:paraId="5FCEDD41" w14:textId="77777777" w:rsidR="00B26107" w:rsidRDefault="00B26107">
      <w:pPr>
        <w:pStyle w:val="13"/>
        <w:tabs>
          <w:tab w:val="right" w:leader="dot" w:pos="3882"/>
        </w:tabs>
        <w:rPr>
          <w:noProof/>
        </w:rPr>
      </w:pPr>
      <w:r>
        <w:rPr>
          <w:noProof/>
        </w:rPr>
        <w:t>Lua</w:t>
      </w:r>
      <w:r>
        <w:rPr>
          <w:noProof/>
        </w:rPr>
        <w:tab/>
        <w:t>61</w:t>
      </w:r>
    </w:p>
    <w:p w14:paraId="1E0AF4D6" w14:textId="77777777" w:rsidR="00B26107" w:rsidRDefault="00B26107">
      <w:pPr>
        <w:pStyle w:val="affff3"/>
        <w:keepNext/>
        <w:tabs>
          <w:tab w:val="right" w:leader="dot" w:pos="3882"/>
        </w:tabs>
        <w:rPr>
          <w:rFonts w:eastAsiaTheme="minorEastAsia"/>
          <w:b w:val="0"/>
          <w:bCs w:val="0"/>
          <w:noProof/>
        </w:rPr>
      </w:pPr>
      <w:r>
        <w:rPr>
          <w:rFonts w:hint="eastAsia"/>
          <w:noProof/>
        </w:rPr>
        <w:t>Ｍ</w:t>
      </w:r>
    </w:p>
    <w:p w14:paraId="255F70A3" w14:textId="77777777" w:rsidR="00B26107" w:rsidRDefault="00B26107">
      <w:pPr>
        <w:pStyle w:val="13"/>
        <w:tabs>
          <w:tab w:val="right" w:leader="dot" w:pos="3882"/>
        </w:tabs>
        <w:rPr>
          <w:noProof/>
        </w:rPr>
      </w:pPr>
      <w:r>
        <w:rPr>
          <w:noProof/>
        </w:rPr>
        <w:t>MapReduce</w:t>
      </w:r>
      <w:r>
        <w:rPr>
          <w:noProof/>
        </w:rPr>
        <w:tab/>
        <w:t>61, 210</w:t>
      </w:r>
    </w:p>
    <w:p w14:paraId="5970EE36" w14:textId="77777777" w:rsidR="00B26107" w:rsidRDefault="00B26107">
      <w:pPr>
        <w:pStyle w:val="13"/>
        <w:tabs>
          <w:tab w:val="right" w:leader="dot" w:pos="3882"/>
        </w:tabs>
        <w:rPr>
          <w:noProof/>
        </w:rPr>
      </w:pPr>
      <w:r>
        <w:rPr>
          <w:noProof/>
        </w:rPr>
        <w:t>MAP</w:t>
      </w:r>
      <w:r>
        <w:rPr>
          <w:rFonts w:hint="eastAsia"/>
          <w:noProof/>
        </w:rPr>
        <w:t>ファイル</w:t>
      </w:r>
      <w:r>
        <w:rPr>
          <w:noProof/>
        </w:rPr>
        <w:tab/>
        <w:t>26</w:t>
      </w:r>
    </w:p>
    <w:p w14:paraId="5C6F7504" w14:textId="77777777" w:rsidR="00B26107" w:rsidRDefault="00B26107">
      <w:pPr>
        <w:pStyle w:val="13"/>
        <w:tabs>
          <w:tab w:val="right" w:leader="dot" w:pos="3882"/>
        </w:tabs>
        <w:rPr>
          <w:noProof/>
        </w:rPr>
      </w:pPr>
      <w:r>
        <w:rPr>
          <w:noProof/>
        </w:rPr>
        <w:lastRenderedPageBreak/>
        <w:t>MIMD</w:t>
      </w:r>
      <w:r>
        <w:rPr>
          <w:noProof/>
        </w:rPr>
        <w:tab/>
        <w:t>16</w:t>
      </w:r>
    </w:p>
    <w:p w14:paraId="3AE90DC5" w14:textId="77777777" w:rsidR="00B26107" w:rsidRDefault="00B26107">
      <w:pPr>
        <w:pStyle w:val="13"/>
        <w:tabs>
          <w:tab w:val="right" w:leader="dot" w:pos="3882"/>
        </w:tabs>
        <w:rPr>
          <w:noProof/>
        </w:rPr>
      </w:pPr>
      <w:r>
        <w:rPr>
          <w:noProof/>
        </w:rPr>
        <w:t>MISD</w:t>
      </w:r>
      <w:r>
        <w:rPr>
          <w:noProof/>
        </w:rPr>
        <w:tab/>
        <w:t>16</w:t>
      </w:r>
    </w:p>
    <w:p w14:paraId="19C206F3" w14:textId="77777777" w:rsidR="00B26107" w:rsidRDefault="00B26107">
      <w:pPr>
        <w:pStyle w:val="13"/>
        <w:tabs>
          <w:tab w:val="right" w:leader="dot" w:pos="3882"/>
        </w:tabs>
        <w:rPr>
          <w:noProof/>
        </w:rPr>
      </w:pPr>
      <w:r>
        <w:rPr>
          <w:noProof/>
        </w:rPr>
        <w:t>MMX</w:t>
      </w:r>
      <w:r>
        <w:rPr>
          <w:noProof/>
        </w:rPr>
        <w:tab/>
        <w:t>16</w:t>
      </w:r>
    </w:p>
    <w:p w14:paraId="43915D96" w14:textId="77777777" w:rsidR="00B26107" w:rsidRDefault="00B26107">
      <w:pPr>
        <w:pStyle w:val="13"/>
        <w:tabs>
          <w:tab w:val="right" w:leader="dot" w:pos="3882"/>
        </w:tabs>
        <w:rPr>
          <w:noProof/>
        </w:rPr>
      </w:pPr>
      <w:r>
        <w:rPr>
          <w:noProof/>
        </w:rPr>
        <w:t>MPU</w:t>
      </w:r>
      <w:r>
        <w:rPr>
          <w:noProof/>
        </w:rPr>
        <w:tab/>
        <w:t>12</w:t>
      </w:r>
    </w:p>
    <w:p w14:paraId="3AC01E02" w14:textId="77777777" w:rsidR="00B26107" w:rsidRDefault="00B26107">
      <w:pPr>
        <w:pStyle w:val="affff3"/>
        <w:keepNext/>
        <w:tabs>
          <w:tab w:val="right" w:leader="dot" w:pos="3882"/>
        </w:tabs>
        <w:rPr>
          <w:rFonts w:eastAsiaTheme="minorEastAsia"/>
          <w:b w:val="0"/>
          <w:bCs w:val="0"/>
          <w:noProof/>
        </w:rPr>
      </w:pPr>
      <w:r>
        <w:rPr>
          <w:rFonts w:hint="eastAsia"/>
          <w:noProof/>
        </w:rPr>
        <w:t>Ｏ</w:t>
      </w:r>
    </w:p>
    <w:p w14:paraId="774BF662" w14:textId="77777777" w:rsidR="00B26107" w:rsidRDefault="00B26107">
      <w:pPr>
        <w:pStyle w:val="13"/>
        <w:tabs>
          <w:tab w:val="right" w:leader="dot" w:pos="3882"/>
        </w:tabs>
        <w:rPr>
          <w:noProof/>
        </w:rPr>
      </w:pPr>
      <w:r>
        <w:rPr>
          <w:noProof/>
        </w:rPr>
        <w:t>objdump</w:t>
      </w:r>
      <w:r>
        <w:rPr>
          <w:rFonts w:hint="eastAsia"/>
          <w:noProof/>
        </w:rPr>
        <w:t>コマンド</w:t>
      </w:r>
      <w:r>
        <w:rPr>
          <w:noProof/>
        </w:rPr>
        <w:tab/>
        <w:t>25</w:t>
      </w:r>
    </w:p>
    <w:p w14:paraId="38380EA1" w14:textId="77777777" w:rsidR="00B26107" w:rsidRDefault="00B26107">
      <w:pPr>
        <w:pStyle w:val="13"/>
        <w:tabs>
          <w:tab w:val="right" w:leader="dot" w:pos="3882"/>
        </w:tabs>
        <w:rPr>
          <w:noProof/>
        </w:rPr>
      </w:pPr>
      <w:r>
        <w:rPr>
          <w:noProof/>
        </w:rPr>
        <w:t>OpenCL</w:t>
      </w:r>
      <w:r>
        <w:rPr>
          <w:noProof/>
        </w:rPr>
        <w:tab/>
        <w:t>66</w:t>
      </w:r>
    </w:p>
    <w:p w14:paraId="5996083C" w14:textId="77777777" w:rsidR="00B26107" w:rsidRDefault="00B26107">
      <w:pPr>
        <w:pStyle w:val="13"/>
        <w:tabs>
          <w:tab w:val="right" w:leader="dot" w:pos="3882"/>
        </w:tabs>
        <w:rPr>
          <w:noProof/>
        </w:rPr>
      </w:pPr>
      <w:r>
        <w:rPr>
          <w:noProof/>
        </w:rPr>
        <w:t>OpenMP</w:t>
      </w:r>
      <w:r>
        <w:rPr>
          <w:noProof/>
        </w:rPr>
        <w:tab/>
        <w:t>52</w:t>
      </w:r>
    </w:p>
    <w:p w14:paraId="6BC6C627" w14:textId="77777777" w:rsidR="00B26107" w:rsidRDefault="00B26107">
      <w:pPr>
        <w:pStyle w:val="13"/>
        <w:tabs>
          <w:tab w:val="right" w:leader="dot" w:pos="3882"/>
        </w:tabs>
        <w:rPr>
          <w:noProof/>
        </w:rPr>
      </w:pPr>
      <w:r>
        <w:rPr>
          <w:noProof/>
        </w:rPr>
        <w:t>ORB</w:t>
      </w:r>
      <w:r>
        <w:rPr>
          <w:noProof/>
        </w:rPr>
        <w:tab/>
        <w:t>67</w:t>
      </w:r>
    </w:p>
    <w:p w14:paraId="43ACB6A3" w14:textId="77777777" w:rsidR="00B26107" w:rsidRDefault="00B26107">
      <w:pPr>
        <w:pStyle w:val="13"/>
        <w:tabs>
          <w:tab w:val="right" w:leader="dot" w:pos="3882"/>
        </w:tabs>
        <w:rPr>
          <w:noProof/>
        </w:rPr>
      </w:pPr>
      <w:r>
        <w:rPr>
          <w:noProof/>
        </w:rPr>
        <w:t>OS</w:t>
      </w:r>
      <w:r>
        <w:rPr>
          <w:noProof/>
        </w:rPr>
        <w:tab/>
        <w:t>5</w:t>
      </w:r>
    </w:p>
    <w:p w14:paraId="53E7576B" w14:textId="77777777" w:rsidR="00B26107" w:rsidRDefault="00B26107">
      <w:pPr>
        <w:pStyle w:val="affff3"/>
        <w:keepNext/>
        <w:tabs>
          <w:tab w:val="right" w:leader="dot" w:pos="3882"/>
        </w:tabs>
        <w:rPr>
          <w:rFonts w:eastAsiaTheme="minorEastAsia"/>
          <w:b w:val="0"/>
          <w:bCs w:val="0"/>
          <w:noProof/>
        </w:rPr>
      </w:pPr>
      <w:r>
        <w:rPr>
          <w:rFonts w:hint="eastAsia"/>
          <w:noProof/>
        </w:rPr>
        <w:t>Ｐ</w:t>
      </w:r>
    </w:p>
    <w:p w14:paraId="6D11734B" w14:textId="77777777" w:rsidR="00B26107" w:rsidRDefault="00B26107">
      <w:pPr>
        <w:pStyle w:val="13"/>
        <w:tabs>
          <w:tab w:val="right" w:leader="dot" w:pos="3882"/>
        </w:tabs>
        <w:rPr>
          <w:noProof/>
        </w:rPr>
      </w:pPr>
      <w:r>
        <w:rPr>
          <w:noProof/>
        </w:rPr>
        <w:t>Parallel</w:t>
      </w:r>
      <w:r>
        <w:rPr>
          <w:noProof/>
        </w:rPr>
        <w:tab/>
        <w:t>5</w:t>
      </w:r>
    </w:p>
    <w:p w14:paraId="5180F2C4" w14:textId="77777777" w:rsidR="00B26107" w:rsidRDefault="00B26107">
      <w:pPr>
        <w:pStyle w:val="affff3"/>
        <w:keepNext/>
        <w:tabs>
          <w:tab w:val="right" w:leader="dot" w:pos="3882"/>
        </w:tabs>
        <w:rPr>
          <w:rFonts w:eastAsiaTheme="minorEastAsia"/>
          <w:b w:val="0"/>
          <w:bCs w:val="0"/>
          <w:noProof/>
        </w:rPr>
      </w:pPr>
      <w:r>
        <w:rPr>
          <w:rFonts w:hint="eastAsia"/>
          <w:noProof/>
        </w:rPr>
        <w:t>Ｒ</w:t>
      </w:r>
    </w:p>
    <w:p w14:paraId="5AEE200B" w14:textId="77777777" w:rsidR="00B26107" w:rsidRDefault="00B26107">
      <w:pPr>
        <w:pStyle w:val="13"/>
        <w:tabs>
          <w:tab w:val="right" w:leader="dot" w:pos="3882"/>
        </w:tabs>
        <w:rPr>
          <w:noProof/>
        </w:rPr>
      </w:pPr>
      <w:r>
        <w:rPr>
          <w:noProof/>
        </w:rPr>
        <w:t>RAM</w:t>
      </w:r>
      <w:r>
        <w:rPr>
          <w:noProof/>
        </w:rPr>
        <w:tab/>
        <w:t>17</w:t>
      </w:r>
    </w:p>
    <w:p w14:paraId="7C5033D6" w14:textId="77777777" w:rsidR="00B26107" w:rsidRDefault="00B26107">
      <w:pPr>
        <w:pStyle w:val="13"/>
        <w:tabs>
          <w:tab w:val="right" w:leader="dot" w:pos="3882"/>
        </w:tabs>
        <w:rPr>
          <w:noProof/>
        </w:rPr>
      </w:pPr>
      <w:r>
        <w:rPr>
          <w:noProof/>
        </w:rPr>
        <w:t>ROM</w:t>
      </w:r>
      <w:r>
        <w:rPr>
          <w:noProof/>
        </w:rPr>
        <w:tab/>
        <w:t>17</w:t>
      </w:r>
    </w:p>
    <w:p w14:paraId="2BE1A3E3" w14:textId="77777777" w:rsidR="00B26107" w:rsidRDefault="00B26107">
      <w:pPr>
        <w:pStyle w:val="13"/>
        <w:tabs>
          <w:tab w:val="right" w:leader="dot" w:pos="3882"/>
        </w:tabs>
        <w:rPr>
          <w:noProof/>
        </w:rPr>
      </w:pPr>
      <w:r>
        <w:rPr>
          <w:noProof/>
        </w:rPr>
        <w:t>RPC</w:t>
      </w:r>
      <w:r>
        <w:rPr>
          <w:noProof/>
        </w:rPr>
        <w:tab/>
        <w:t>67</w:t>
      </w:r>
    </w:p>
    <w:p w14:paraId="0A58FAC8" w14:textId="77777777" w:rsidR="00B26107" w:rsidRDefault="00B26107">
      <w:pPr>
        <w:pStyle w:val="affff3"/>
        <w:keepNext/>
        <w:tabs>
          <w:tab w:val="right" w:leader="dot" w:pos="3882"/>
        </w:tabs>
        <w:rPr>
          <w:rFonts w:eastAsiaTheme="minorEastAsia"/>
          <w:b w:val="0"/>
          <w:bCs w:val="0"/>
          <w:noProof/>
        </w:rPr>
      </w:pPr>
      <w:r>
        <w:rPr>
          <w:rFonts w:hint="eastAsia"/>
          <w:noProof/>
        </w:rPr>
        <w:t>Ｓ</w:t>
      </w:r>
    </w:p>
    <w:p w14:paraId="129990CB" w14:textId="77777777" w:rsidR="00B26107" w:rsidRDefault="00B26107">
      <w:pPr>
        <w:pStyle w:val="13"/>
        <w:tabs>
          <w:tab w:val="right" w:leader="dot" w:pos="3882"/>
        </w:tabs>
        <w:rPr>
          <w:noProof/>
        </w:rPr>
      </w:pPr>
      <w:r>
        <w:rPr>
          <w:noProof/>
        </w:rPr>
        <w:t>SIMD</w:t>
      </w:r>
      <w:r>
        <w:rPr>
          <w:noProof/>
        </w:rPr>
        <w:tab/>
        <w:t>16</w:t>
      </w:r>
    </w:p>
    <w:p w14:paraId="28546FD3" w14:textId="77777777" w:rsidR="00B26107" w:rsidRDefault="00B26107">
      <w:pPr>
        <w:pStyle w:val="13"/>
        <w:tabs>
          <w:tab w:val="right" w:leader="dot" w:pos="3882"/>
        </w:tabs>
        <w:rPr>
          <w:noProof/>
        </w:rPr>
      </w:pPr>
      <w:r>
        <w:rPr>
          <w:noProof/>
        </w:rPr>
        <w:t>SISD</w:t>
      </w:r>
      <w:r>
        <w:rPr>
          <w:noProof/>
        </w:rPr>
        <w:tab/>
        <w:t>16</w:t>
      </w:r>
    </w:p>
    <w:p w14:paraId="4A52AE58" w14:textId="77777777" w:rsidR="00B26107" w:rsidRDefault="00B26107">
      <w:pPr>
        <w:pStyle w:val="13"/>
        <w:tabs>
          <w:tab w:val="right" w:leader="dot" w:pos="3882"/>
        </w:tabs>
        <w:rPr>
          <w:noProof/>
        </w:rPr>
      </w:pPr>
      <w:r>
        <w:rPr>
          <w:noProof/>
        </w:rPr>
        <w:t>size</w:t>
      </w:r>
      <w:r>
        <w:rPr>
          <w:rFonts w:hint="eastAsia"/>
          <w:noProof/>
        </w:rPr>
        <w:t>コマンド</w:t>
      </w:r>
      <w:r>
        <w:rPr>
          <w:noProof/>
        </w:rPr>
        <w:tab/>
        <w:t>25</w:t>
      </w:r>
    </w:p>
    <w:p w14:paraId="60F744C0" w14:textId="77777777" w:rsidR="00B26107" w:rsidRDefault="00B26107">
      <w:pPr>
        <w:pStyle w:val="13"/>
        <w:tabs>
          <w:tab w:val="right" w:leader="dot" w:pos="3882"/>
        </w:tabs>
        <w:rPr>
          <w:noProof/>
        </w:rPr>
      </w:pPr>
      <w:r>
        <w:rPr>
          <w:noProof/>
        </w:rPr>
        <w:t>SPU</w:t>
      </w:r>
      <w:r>
        <w:rPr>
          <w:noProof/>
        </w:rPr>
        <w:tab/>
        <w:t>20</w:t>
      </w:r>
    </w:p>
    <w:p w14:paraId="09157157" w14:textId="77777777" w:rsidR="00B26107" w:rsidRDefault="00B26107">
      <w:pPr>
        <w:pStyle w:val="26"/>
        <w:tabs>
          <w:tab w:val="right" w:leader="dot" w:pos="3882"/>
        </w:tabs>
        <w:rPr>
          <w:noProof/>
        </w:rPr>
      </w:pPr>
      <w:r>
        <w:rPr>
          <w:noProof/>
        </w:rPr>
        <w:t>LS</w:t>
      </w:r>
      <w:r>
        <w:rPr>
          <w:noProof/>
        </w:rPr>
        <w:tab/>
        <w:t>20</w:t>
      </w:r>
    </w:p>
    <w:p w14:paraId="16A9C630" w14:textId="77777777" w:rsidR="00B26107" w:rsidRDefault="00B26107">
      <w:pPr>
        <w:pStyle w:val="13"/>
        <w:tabs>
          <w:tab w:val="right" w:leader="dot" w:pos="3882"/>
        </w:tabs>
        <w:rPr>
          <w:noProof/>
        </w:rPr>
      </w:pPr>
      <w:r>
        <w:rPr>
          <w:noProof/>
        </w:rPr>
        <w:t>SPURS</w:t>
      </w:r>
      <w:r>
        <w:rPr>
          <w:noProof/>
        </w:rPr>
        <w:tab/>
        <w:t>65</w:t>
      </w:r>
    </w:p>
    <w:p w14:paraId="0A24E008" w14:textId="77777777" w:rsidR="00B26107" w:rsidRDefault="00B26107">
      <w:pPr>
        <w:pStyle w:val="13"/>
        <w:tabs>
          <w:tab w:val="right" w:leader="dot" w:pos="3882"/>
        </w:tabs>
        <w:rPr>
          <w:noProof/>
        </w:rPr>
      </w:pPr>
      <w:r>
        <w:rPr>
          <w:noProof/>
        </w:rPr>
        <w:t>Squirrel</w:t>
      </w:r>
      <w:r>
        <w:rPr>
          <w:noProof/>
        </w:rPr>
        <w:tab/>
        <w:t>61</w:t>
      </w:r>
    </w:p>
    <w:p w14:paraId="43B3360C" w14:textId="77777777" w:rsidR="00B26107" w:rsidRDefault="00B26107">
      <w:pPr>
        <w:pStyle w:val="13"/>
        <w:tabs>
          <w:tab w:val="right" w:leader="dot" w:pos="3882"/>
        </w:tabs>
        <w:rPr>
          <w:noProof/>
        </w:rPr>
      </w:pPr>
      <w:r>
        <w:rPr>
          <w:noProof/>
        </w:rPr>
        <w:t>SSE</w:t>
      </w:r>
      <w:r>
        <w:rPr>
          <w:noProof/>
        </w:rPr>
        <w:tab/>
        <w:t>16</w:t>
      </w:r>
    </w:p>
    <w:p w14:paraId="4D2D4B77" w14:textId="77777777" w:rsidR="00B26107" w:rsidRDefault="00B26107">
      <w:pPr>
        <w:pStyle w:val="affff3"/>
        <w:keepNext/>
        <w:tabs>
          <w:tab w:val="right" w:leader="dot" w:pos="3882"/>
        </w:tabs>
        <w:rPr>
          <w:rFonts w:eastAsiaTheme="minorEastAsia"/>
          <w:b w:val="0"/>
          <w:bCs w:val="0"/>
          <w:noProof/>
        </w:rPr>
      </w:pPr>
      <w:r>
        <w:rPr>
          <w:rFonts w:hint="eastAsia"/>
          <w:noProof/>
        </w:rPr>
        <w:t>Ｔ</w:t>
      </w:r>
    </w:p>
    <w:p w14:paraId="5DB4FDA7" w14:textId="77777777" w:rsidR="00B26107" w:rsidRDefault="00B26107">
      <w:pPr>
        <w:pStyle w:val="13"/>
        <w:tabs>
          <w:tab w:val="right" w:leader="dot" w:pos="3882"/>
        </w:tabs>
        <w:rPr>
          <w:noProof/>
        </w:rPr>
      </w:pPr>
      <w:r>
        <w:rPr>
          <w:noProof/>
        </w:rPr>
        <w:t>TLS</w:t>
      </w:r>
      <w:r>
        <w:rPr>
          <w:noProof/>
        </w:rPr>
        <w:tab/>
        <w:t>204</w:t>
      </w:r>
    </w:p>
    <w:p w14:paraId="0373DF51" w14:textId="77777777" w:rsidR="00B26107" w:rsidRDefault="00B26107">
      <w:pPr>
        <w:pStyle w:val="affff3"/>
        <w:keepNext/>
        <w:tabs>
          <w:tab w:val="right" w:leader="dot" w:pos="3882"/>
        </w:tabs>
        <w:rPr>
          <w:rFonts w:eastAsiaTheme="minorEastAsia"/>
          <w:b w:val="0"/>
          <w:bCs w:val="0"/>
          <w:noProof/>
        </w:rPr>
      </w:pPr>
      <w:r>
        <w:rPr>
          <w:rFonts w:hint="eastAsia"/>
          <w:noProof/>
        </w:rPr>
        <w:lastRenderedPageBreak/>
        <w:t>Ｖ</w:t>
      </w:r>
    </w:p>
    <w:p w14:paraId="0F4ACC45" w14:textId="77777777" w:rsidR="00B26107" w:rsidRDefault="00B26107">
      <w:pPr>
        <w:pStyle w:val="13"/>
        <w:tabs>
          <w:tab w:val="right" w:leader="dot" w:pos="3882"/>
        </w:tabs>
        <w:rPr>
          <w:noProof/>
        </w:rPr>
      </w:pPr>
      <w:r>
        <w:rPr>
          <w:noProof/>
        </w:rPr>
        <w:t>volatile</w:t>
      </w:r>
      <w:r>
        <w:rPr>
          <w:rFonts w:hint="eastAsia"/>
          <w:noProof/>
        </w:rPr>
        <w:t>型修飾子</w:t>
      </w:r>
      <w:r>
        <w:rPr>
          <w:noProof/>
        </w:rPr>
        <w:tab/>
        <w:t>76, 103, 202</w:t>
      </w:r>
    </w:p>
    <w:p w14:paraId="438B1C21" w14:textId="77777777" w:rsidR="00B26107" w:rsidRDefault="00B26107">
      <w:pPr>
        <w:pStyle w:val="13"/>
        <w:tabs>
          <w:tab w:val="right" w:leader="dot" w:pos="3882"/>
        </w:tabs>
        <w:rPr>
          <w:noProof/>
        </w:rPr>
      </w:pPr>
      <w:r>
        <w:rPr>
          <w:noProof/>
        </w:rPr>
        <w:t>VRAM</w:t>
      </w:r>
      <w:r>
        <w:rPr>
          <w:noProof/>
        </w:rPr>
        <w:tab/>
        <w:t>19</w:t>
      </w:r>
    </w:p>
    <w:p w14:paraId="4AC2E625" w14:textId="77777777" w:rsidR="00B26107" w:rsidRDefault="00B26107">
      <w:pPr>
        <w:pStyle w:val="13"/>
        <w:tabs>
          <w:tab w:val="right" w:leader="dot" w:pos="3882"/>
        </w:tabs>
        <w:rPr>
          <w:noProof/>
        </w:rPr>
      </w:pPr>
      <w:r>
        <w:rPr>
          <w:noProof/>
        </w:rPr>
        <w:t>VU</w:t>
      </w:r>
      <w:r>
        <w:rPr>
          <w:noProof/>
        </w:rPr>
        <w:tab/>
        <w:t>16</w:t>
      </w:r>
    </w:p>
    <w:p w14:paraId="3203F036" w14:textId="77777777" w:rsidR="00B26107" w:rsidRDefault="00B26107">
      <w:pPr>
        <w:pStyle w:val="affff3"/>
        <w:keepNext/>
        <w:tabs>
          <w:tab w:val="right" w:leader="dot" w:pos="3882"/>
        </w:tabs>
        <w:rPr>
          <w:rFonts w:eastAsiaTheme="minorEastAsia"/>
          <w:b w:val="0"/>
          <w:bCs w:val="0"/>
          <w:noProof/>
        </w:rPr>
      </w:pPr>
      <w:r>
        <w:rPr>
          <w:rFonts w:hint="eastAsia"/>
          <w:noProof/>
        </w:rPr>
        <w:t>Ｙ</w:t>
      </w:r>
    </w:p>
    <w:p w14:paraId="5C230821" w14:textId="77777777" w:rsidR="00B26107" w:rsidRDefault="00B26107">
      <w:pPr>
        <w:pStyle w:val="13"/>
        <w:tabs>
          <w:tab w:val="right" w:leader="dot" w:pos="3882"/>
        </w:tabs>
        <w:rPr>
          <w:noProof/>
        </w:rPr>
      </w:pPr>
      <w:r>
        <w:rPr>
          <w:noProof/>
        </w:rPr>
        <w:t>Yield</w:t>
      </w:r>
      <w:r>
        <w:rPr>
          <w:noProof/>
        </w:rPr>
        <w:tab/>
        <w:t>82</w:t>
      </w:r>
    </w:p>
    <w:p w14:paraId="46FBC2E3" w14:textId="77777777" w:rsidR="00B26107" w:rsidRDefault="00B26107">
      <w:pPr>
        <w:pStyle w:val="affff3"/>
        <w:keepNext/>
        <w:tabs>
          <w:tab w:val="right" w:leader="dot" w:pos="3882"/>
        </w:tabs>
        <w:rPr>
          <w:rFonts w:eastAsiaTheme="minorEastAsia"/>
          <w:b w:val="0"/>
          <w:bCs w:val="0"/>
          <w:noProof/>
        </w:rPr>
      </w:pPr>
      <w:r>
        <w:rPr>
          <w:rFonts w:hint="eastAsia"/>
          <w:noProof/>
        </w:rPr>
        <w:t>あ</w:t>
      </w:r>
    </w:p>
    <w:p w14:paraId="437063B1" w14:textId="77777777" w:rsidR="00B26107" w:rsidRDefault="00B26107">
      <w:pPr>
        <w:pStyle w:val="13"/>
        <w:tabs>
          <w:tab w:val="right" w:leader="dot" w:pos="3882"/>
        </w:tabs>
        <w:rPr>
          <w:noProof/>
        </w:rPr>
      </w:pPr>
      <w:r>
        <w:rPr>
          <w:rFonts w:hint="eastAsia"/>
          <w:noProof/>
        </w:rPr>
        <w:t>アウト・オブ・オーダー実行</w:t>
      </w:r>
      <w:r>
        <w:rPr>
          <w:noProof/>
        </w:rPr>
        <w:tab/>
        <w:t>77</w:t>
      </w:r>
    </w:p>
    <w:p w14:paraId="49AD665A" w14:textId="77777777" w:rsidR="00B26107" w:rsidRDefault="00B26107">
      <w:pPr>
        <w:pStyle w:val="13"/>
        <w:tabs>
          <w:tab w:val="right" w:leader="dot" w:pos="3882"/>
        </w:tabs>
        <w:rPr>
          <w:noProof/>
        </w:rPr>
      </w:pPr>
      <w:r>
        <w:rPr>
          <w:rFonts w:hint="eastAsia"/>
          <w:noProof/>
        </w:rPr>
        <w:t>アセンブラ</w:t>
      </w:r>
      <w:r>
        <w:rPr>
          <w:noProof/>
        </w:rPr>
        <w:tab/>
        <w:t>27</w:t>
      </w:r>
    </w:p>
    <w:p w14:paraId="1C3C5780" w14:textId="77777777" w:rsidR="00B26107" w:rsidRDefault="00B26107">
      <w:pPr>
        <w:pStyle w:val="13"/>
        <w:tabs>
          <w:tab w:val="right" w:leader="dot" w:pos="3882"/>
        </w:tabs>
        <w:rPr>
          <w:noProof/>
        </w:rPr>
      </w:pPr>
      <w:r>
        <w:rPr>
          <w:rFonts w:hint="eastAsia"/>
          <w:noProof/>
        </w:rPr>
        <w:t>アトミック型</w:t>
      </w:r>
      <w:r>
        <w:rPr>
          <w:noProof/>
        </w:rPr>
        <w:tab/>
        <w:t>79, 203</w:t>
      </w:r>
    </w:p>
    <w:p w14:paraId="51F583F1" w14:textId="77777777" w:rsidR="00B26107" w:rsidRDefault="00B26107">
      <w:pPr>
        <w:pStyle w:val="13"/>
        <w:tabs>
          <w:tab w:val="right" w:leader="dot" w:pos="3882"/>
        </w:tabs>
        <w:rPr>
          <w:noProof/>
        </w:rPr>
      </w:pPr>
      <w:r>
        <w:rPr>
          <w:rFonts w:hint="eastAsia"/>
          <w:noProof/>
        </w:rPr>
        <w:t>アトミック操作</w:t>
      </w:r>
      <w:r>
        <w:rPr>
          <w:noProof/>
        </w:rPr>
        <w:tab/>
        <w:t>73, 109</w:t>
      </w:r>
    </w:p>
    <w:p w14:paraId="52D3A877" w14:textId="77777777" w:rsidR="00B26107" w:rsidRDefault="00B26107">
      <w:pPr>
        <w:pStyle w:val="26"/>
        <w:tabs>
          <w:tab w:val="right" w:leader="dot" w:pos="3882"/>
        </w:tabs>
        <w:rPr>
          <w:noProof/>
        </w:rPr>
      </w:pPr>
      <w:r>
        <w:rPr>
          <w:noProof/>
        </w:rPr>
        <w:t>C++11</w:t>
      </w:r>
      <w:r>
        <w:rPr>
          <w:rFonts w:hint="eastAsia"/>
          <w:noProof/>
        </w:rPr>
        <w:t>版</w:t>
      </w:r>
      <w:r>
        <w:rPr>
          <w:noProof/>
        </w:rPr>
        <w:tab/>
        <w:t>111, 113</w:t>
      </w:r>
    </w:p>
    <w:p w14:paraId="1CF2B6FF" w14:textId="77777777" w:rsidR="00B26107" w:rsidRDefault="00B26107">
      <w:pPr>
        <w:pStyle w:val="13"/>
        <w:tabs>
          <w:tab w:val="right" w:leader="dot" w:pos="3882"/>
        </w:tabs>
        <w:rPr>
          <w:noProof/>
        </w:rPr>
      </w:pPr>
      <w:r>
        <w:rPr>
          <w:rFonts w:hint="eastAsia"/>
          <w:noProof/>
        </w:rPr>
        <w:t>アプリケーション</w:t>
      </w:r>
      <w:r>
        <w:rPr>
          <w:noProof/>
        </w:rPr>
        <w:tab/>
        <w:t>8</w:t>
      </w:r>
    </w:p>
    <w:p w14:paraId="26631F58" w14:textId="77777777" w:rsidR="00B26107" w:rsidRDefault="00B26107">
      <w:pPr>
        <w:pStyle w:val="affff3"/>
        <w:keepNext/>
        <w:tabs>
          <w:tab w:val="right" w:leader="dot" w:pos="3882"/>
        </w:tabs>
        <w:rPr>
          <w:rFonts w:eastAsiaTheme="minorEastAsia"/>
          <w:b w:val="0"/>
          <w:bCs w:val="0"/>
          <w:noProof/>
        </w:rPr>
      </w:pPr>
      <w:r>
        <w:rPr>
          <w:rFonts w:hint="eastAsia"/>
          <w:noProof/>
        </w:rPr>
        <w:t>い</w:t>
      </w:r>
    </w:p>
    <w:p w14:paraId="43B62A1E" w14:textId="77777777" w:rsidR="00B26107" w:rsidRDefault="00B26107">
      <w:pPr>
        <w:pStyle w:val="13"/>
        <w:tabs>
          <w:tab w:val="right" w:leader="dot" w:pos="3882"/>
        </w:tabs>
        <w:rPr>
          <w:noProof/>
        </w:rPr>
      </w:pPr>
      <w:r>
        <w:rPr>
          <w:rFonts w:hint="eastAsia"/>
          <w:noProof/>
        </w:rPr>
        <w:t>イベント</w:t>
      </w:r>
      <w:r>
        <w:rPr>
          <w:noProof/>
        </w:rPr>
        <w:tab/>
        <w:t>157</w:t>
      </w:r>
    </w:p>
    <w:p w14:paraId="3E7A8EC0" w14:textId="77777777" w:rsidR="00B26107" w:rsidRDefault="00B26107">
      <w:pPr>
        <w:pStyle w:val="26"/>
        <w:tabs>
          <w:tab w:val="right" w:leader="dot" w:pos="3882"/>
        </w:tabs>
        <w:rPr>
          <w:noProof/>
        </w:rPr>
      </w:pPr>
      <w:r>
        <w:rPr>
          <w:noProof/>
        </w:rPr>
        <w:t>WIN32API</w:t>
      </w:r>
      <w:r>
        <w:rPr>
          <w:rFonts w:hint="eastAsia"/>
          <w:noProof/>
        </w:rPr>
        <w:t>版</w:t>
      </w:r>
      <w:r>
        <w:rPr>
          <w:noProof/>
        </w:rPr>
        <w:tab/>
        <w:t>158</w:t>
      </w:r>
    </w:p>
    <w:p w14:paraId="7EC32B05" w14:textId="77777777" w:rsidR="00B26107" w:rsidRDefault="00B26107">
      <w:pPr>
        <w:pStyle w:val="26"/>
        <w:tabs>
          <w:tab w:val="right" w:leader="dot" w:pos="3882"/>
        </w:tabs>
        <w:rPr>
          <w:noProof/>
        </w:rPr>
      </w:pPr>
      <w:r>
        <w:rPr>
          <w:noProof/>
        </w:rPr>
        <w:t>WIN32API</w:t>
      </w:r>
      <w:r>
        <w:rPr>
          <w:rFonts w:hint="eastAsia"/>
          <w:noProof/>
        </w:rPr>
        <w:t>版名前付きイベント</w:t>
      </w:r>
      <w:r>
        <w:rPr>
          <w:noProof/>
        </w:rPr>
        <w:tab/>
        <w:t>163</w:t>
      </w:r>
    </w:p>
    <w:p w14:paraId="205665C4" w14:textId="77777777" w:rsidR="00B26107" w:rsidRDefault="00B26107">
      <w:pPr>
        <w:pStyle w:val="13"/>
        <w:tabs>
          <w:tab w:val="right" w:leader="dot" w:pos="3882"/>
        </w:tabs>
        <w:rPr>
          <w:noProof/>
        </w:rPr>
      </w:pPr>
      <w:r>
        <w:rPr>
          <w:rFonts w:hint="eastAsia"/>
          <w:noProof/>
        </w:rPr>
        <w:t>イベントコールバック</w:t>
      </w:r>
      <w:r>
        <w:rPr>
          <w:noProof/>
        </w:rPr>
        <w:tab/>
        <w:t>70</w:t>
      </w:r>
    </w:p>
    <w:p w14:paraId="2D8AC8ED" w14:textId="77777777" w:rsidR="00B26107" w:rsidRDefault="00B26107">
      <w:pPr>
        <w:pStyle w:val="13"/>
        <w:tabs>
          <w:tab w:val="right" w:leader="dot" w:pos="3882"/>
        </w:tabs>
        <w:rPr>
          <w:noProof/>
        </w:rPr>
      </w:pPr>
      <w:r>
        <w:rPr>
          <w:rFonts w:hint="eastAsia"/>
          <w:noProof/>
        </w:rPr>
        <w:t>イン・オーダー実行</w:t>
      </w:r>
      <w:r>
        <w:rPr>
          <w:noProof/>
        </w:rPr>
        <w:tab/>
        <w:t>78</w:t>
      </w:r>
    </w:p>
    <w:p w14:paraId="404AF2D5" w14:textId="77777777" w:rsidR="00B26107" w:rsidRDefault="00B26107">
      <w:pPr>
        <w:pStyle w:val="13"/>
        <w:tabs>
          <w:tab w:val="right" w:leader="dot" w:pos="3882"/>
        </w:tabs>
        <w:rPr>
          <w:noProof/>
        </w:rPr>
      </w:pPr>
      <w:r>
        <w:rPr>
          <w:rFonts w:hint="eastAsia"/>
          <w:noProof/>
        </w:rPr>
        <w:t>インターロック操作</w:t>
      </w:r>
      <w:r>
        <w:rPr>
          <w:noProof/>
        </w:rPr>
        <w:tab/>
        <w:t>109</w:t>
      </w:r>
    </w:p>
    <w:p w14:paraId="16529AD7" w14:textId="77777777" w:rsidR="00B26107" w:rsidRDefault="00B26107">
      <w:pPr>
        <w:pStyle w:val="26"/>
        <w:tabs>
          <w:tab w:val="right" w:leader="dot" w:pos="3882"/>
        </w:tabs>
        <w:rPr>
          <w:noProof/>
        </w:rPr>
      </w:pPr>
      <w:r>
        <w:rPr>
          <w:noProof/>
        </w:rPr>
        <w:t>WIN32API</w:t>
      </w:r>
      <w:r>
        <w:rPr>
          <w:rFonts w:hint="eastAsia"/>
          <w:noProof/>
        </w:rPr>
        <w:t>版</w:t>
      </w:r>
      <w:r>
        <w:rPr>
          <w:noProof/>
        </w:rPr>
        <w:tab/>
        <w:t>109</w:t>
      </w:r>
    </w:p>
    <w:p w14:paraId="7A0AEC30" w14:textId="77777777" w:rsidR="00B26107" w:rsidRDefault="00B26107">
      <w:pPr>
        <w:pStyle w:val="13"/>
        <w:tabs>
          <w:tab w:val="right" w:leader="dot" w:pos="3882"/>
        </w:tabs>
        <w:rPr>
          <w:noProof/>
        </w:rPr>
      </w:pPr>
      <w:r>
        <w:rPr>
          <w:rFonts w:hint="eastAsia"/>
          <w:noProof/>
        </w:rPr>
        <w:t>インラインアセンブラ</w:t>
      </w:r>
      <w:r>
        <w:rPr>
          <w:noProof/>
        </w:rPr>
        <w:tab/>
        <w:t>106</w:t>
      </w:r>
    </w:p>
    <w:p w14:paraId="1013F596" w14:textId="77777777" w:rsidR="00B26107" w:rsidRDefault="00B26107">
      <w:pPr>
        <w:pStyle w:val="affff3"/>
        <w:keepNext/>
        <w:tabs>
          <w:tab w:val="right" w:leader="dot" w:pos="3882"/>
        </w:tabs>
        <w:rPr>
          <w:rFonts w:eastAsiaTheme="minorEastAsia"/>
          <w:b w:val="0"/>
          <w:bCs w:val="0"/>
          <w:noProof/>
        </w:rPr>
      </w:pPr>
      <w:r>
        <w:rPr>
          <w:rFonts w:hint="eastAsia"/>
          <w:noProof/>
        </w:rPr>
        <w:t>う</w:t>
      </w:r>
    </w:p>
    <w:p w14:paraId="68C1309D" w14:textId="77777777" w:rsidR="00B26107" w:rsidRDefault="00B26107">
      <w:pPr>
        <w:pStyle w:val="13"/>
        <w:tabs>
          <w:tab w:val="right" w:leader="dot" w:pos="3882"/>
        </w:tabs>
        <w:rPr>
          <w:noProof/>
        </w:rPr>
      </w:pPr>
      <w:r>
        <w:rPr>
          <w:rFonts w:hint="eastAsia"/>
          <w:noProof/>
        </w:rPr>
        <w:t>ウインドウメッセージ</w:t>
      </w:r>
      <w:r>
        <w:rPr>
          <w:noProof/>
        </w:rPr>
        <w:tab/>
        <w:t>207</w:t>
      </w:r>
    </w:p>
    <w:p w14:paraId="5672EEEB" w14:textId="77777777" w:rsidR="00B26107" w:rsidRDefault="00B26107">
      <w:pPr>
        <w:pStyle w:val="13"/>
        <w:tabs>
          <w:tab w:val="right" w:leader="dot" w:pos="3882"/>
        </w:tabs>
        <w:rPr>
          <w:noProof/>
        </w:rPr>
      </w:pPr>
      <w:r>
        <w:rPr>
          <w:rFonts w:hint="eastAsia"/>
          <w:noProof/>
        </w:rPr>
        <w:t>ウェイトフリー</w:t>
      </w:r>
      <w:r>
        <w:rPr>
          <w:noProof/>
        </w:rPr>
        <w:tab/>
        <w:t>79</w:t>
      </w:r>
    </w:p>
    <w:p w14:paraId="12449F31" w14:textId="77777777" w:rsidR="00B26107" w:rsidRDefault="00B26107">
      <w:pPr>
        <w:pStyle w:val="affff3"/>
        <w:keepNext/>
        <w:tabs>
          <w:tab w:val="right" w:leader="dot" w:pos="3882"/>
        </w:tabs>
        <w:rPr>
          <w:rFonts w:eastAsiaTheme="minorEastAsia"/>
          <w:b w:val="0"/>
          <w:bCs w:val="0"/>
          <w:noProof/>
        </w:rPr>
      </w:pPr>
      <w:r>
        <w:rPr>
          <w:rFonts w:hint="eastAsia"/>
          <w:noProof/>
        </w:rPr>
        <w:t>え</w:t>
      </w:r>
    </w:p>
    <w:p w14:paraId="6D9BCAE7" w14:textId="77777777" w:rsidR="00B26107" w:rsidRDefault="00B26107">
      <w:pPr>
        <w:pStyle w:val="13"/>
        <w:tabs>
          <w:tab w:val="right" w:leader="dot" w:pos="3882"/>
        </w:tabs>
        <w:rPr>
          <w:noProof/>
        </w:rPr>
      </w:pPr>
      <w:r>
        <w:rPr>
          <w:rFonts w:hint="eastAsia"/>
          <w:noProof/>
        </w:rPr>
        <w:t>演算装置</w:t>
      </w:r>
      <w:r>
        <w:rPr>
          <w:noProof/>
        </w:rPr>
        <w:tab/>
        <w:t>13</w:t>
      </w:r>
    </w:p>
    <w:p w14:paraId="0CC3F14A" w14:textId="77777777" w:rsidR="00B26107" w:rsidRDefault="00B26107">
      <w:pPr>
        <w:pStyle w:val="affff3"/>
        <w:keepNext/>
        <w:tabs>
          <w:tab w:val="right" w:leader="dot" w:pos="3882"/>
        </w:tabs>
        <w:rPr>
          <w:rFonts w:eastAsiaTheme="minorEastAsia"/>
          <w:b w:val="0"/>
          <w:bCs w:val="0"/>
          <w:noProof/>
        </w:rPr>
      </w:pPr>
      <w:r>
        <w:rPr>
          <w:rFonts w:hint="eastAsia"/>
          <w:noProof/>
        </w:rPr>
        <w:lastRenderedPageBreak/>
        <w:t>か</w:t>
      </w:r>
    </w:p>
    <w:p w14:paraId="540C509D" w14:textId="77777777" w:rsidR="00B26107" w:rsidRDefault="00B26107">
      <w:pPr>
        <w:pStyle w:val="13"/>
        <w:tabs>
          <w:tab w:val="right" w:leader="dot" w:pos="3882"/>
        </w:tabs>
        <w:rPr>
          <w:noProof/>
        </w:rPr>
      </w:pPr>
      <w:r>
        <w:rPr>
          <w:rFonts w:hint="eastAsia"/>
          <w:noProof/>
        </w:rPr>
        <w:t>カーネル時間</w:t>
      </w:r>
      <w:r>
        <w:rPr>
          <w:noProof/>
        </w:rPr>
        <w:tab/>
        <w:t>9</w:t>
      </w:r>
    </w:p>
    <w:p w14:paraId="777D81BB" w14:textId="77777777" w:rsidR="00B26107" w:rsidRDefault="00B26107">
      <w:pPr>
        <w:pStyle w:val="13"/>
        <w:tabs>
          <w:tab w:val="right" w:leader="dot" w:pos="3882"/>
        </w:tabs>
        <w:rPr>
          <w:noProof/>
        </w:rPr>
      </w:pPr>
      <w:r>
        <w:rPr>
          <w:rFonts w:hint="eastAsia"/>
          <w:noProof/>
        </w:rPr>
        <w:t>カーネル</w:t>
      </w:r>
      <w:r>
        <w:rPr>
          <w:noProof/>
        </w:rPr>
        <w:tab/>
        <w:t>5</w:t>
      </w:r>
    </w:p>
    <w:p w14:paraId="24E6D5F3" w14:textId="77777777" w:rsidR="00B26107" w:rsidRDefault="00B26107">
      <w:pPr>
        <w:pStyle w:val="26"/>
        <w:tabs>
          <w:tab w:val="right" w:leader="dot" w:pos="3882"/>
        </w:tabs>
        <w:rPr>
          <w:noProof/>
        </w:rPr>
      </w:pPr>
      <w:r>
        <w:rPr>
          <w:rFonts w:hint="eastAsia"/>
          <w:noProof/>
        </w:rPr>
        <w:t>ハイブリッドカーネル</w:t>
      </w:r>
      <w:r>
        <w:rPr>
          <w:noProof/>
        </w:rPr>
        <w:tab/>
        <w:t>7</w:t>
      </w:r>
    </w:p>
    <w:p w14:paraId="46AA9E39" w14:textId="77777777" w:rsidR="00B26107" w:rsidRDefault="00B26107">
      <w:pPr>
        <w:pStyle w:val="26"/>
        <w:tabs>
          <w:tab w:val="right" w:leader="dot" w:pos="3882"/>
        </w:tabs>
        <w:rPr>
          <w:noProof/>
        </w:rPr>
      </w:pPr>
      <w:r>
        <w:rPr>
          <w:rFonts w:hint="eastAsia"/>
          <w:noProof/>
        </w:rPr>
        <w:t>マイクロカーネル</w:t>
      </w:r>
      <w:r>
        <w:rPr>
          <w:noProof/>
        </w:rPr>
        <w:tab/>
        <w:t>7</w:t>
      </w:r>
    </w:p>
    <w:p w14:paraId="1A84CD79" w14:textId="77777777" w:rsidR="00B26107" w:rsidRDefault="00B26107">
      <w:pPr>
        <w:pStyle w:val="26"/>
        <w:tabs>
          <w:tab w:val="right" w:leader="dot" w:pos="3882"/>
        </w:tabs>
        <w:rPr>
          <w:noProof/>
        </w:rPr>
      </w:pPr>
      <w:r>
        <w:rPr>
          <w:rFonts w:hint="eastAsia"/>
          <w:noProof/>
        </w:rPr>
        <w:t>モノリシッックカーネル</w:t>
      </w:r>
      <w:r>
        <w:rPr>
          <w:noProof/>
        </w:rPr>
        <w:tab/>
        <w:t>6</w:t>
      </w:r>
    </w:p>
    <w:p w14:paraId="73CB497C" w14:textId="77777777" w:rsidR="00B26107" w:rsidRDefault="00B26107">
      <w:pPr>
        <w:pStyle w:val="affff3"/>
        <w:keepNext/>
        <w:tabs>
          <w:tab w:val="right" w:leader="dot" w:pos="3882"/>
        </w:tabs>
        <w:rPr>
          <w:rFonts w:eastAsiaTheme="minorEastAsia"/>
          <w:b w:val="0"/>
          <w:bCs w:val="0"/>
          <w:noProof/>
        </w:rPr>
      </w:pPr>
      <w:r>
        <w:rPr>
          <w:rFonts w:hint="eastAsia"/>
          <w:noProof/>
        </w:rPr>
        <w:t>き</w:t>
      </w:r>
    </w:p>
    <w:p w14:paraId="58CF1288" w14:textId="77777777" w:rsidR="00B26107" w:rsidRDefault="00B26107">
      <w:pPr>
        <w:pStyle w:val="13"/>
        <w:tabs>
          <w:tab w:val="right" w:leader="dot" w:pos="3882"/>
        </w:tabs>
        <w:rPr>
          <w:noProof/>
        </w:rPr>
      </w:pPr>
      <w:r>
        <w:rPr>
          <w:rFonts w:hint="eastAsia"/>
          <w:noProof/>
        </w:rPr>
        <w:t>機械語</w:t>
      </w:r>
      <w:r>
        <w:rPr>
          <w:noProof/>
        </w:rPr>
        <w:tab/>
        <w:t>27</w:t>
      </w:r>
    </w:p>
    <w:p w14:paraId="1B06C83F" w14:textId="77777777" w:rsidR="00B26107" w:rsidRDefault="00B26107">
      <w:pPr>
        <w:pStyle w:val="13"/>
        <w:tabs>
          <w:tab w:val="right" w:leader="dot" w:pos="3882"/>
        </w:tabs>
        <w:rPr>
          <w:noProof/>
        </w:rPr>
      </w:pPr>
      <w:r>
        <w:rPr>
          <w:rFonts w:hint="eastAsia"/>
          <w:noProof/>
        </w:rPr>
        <w:t>キャッシュメモリ</w:t>
      </w:r>
      <w:r>
        <w:rPr>
          <w:noProof/>
        </w:rPr>
        <w:tab/>
        <w:t>18</w:t>
      </w:r>
    </w:p>
    <w:p w14:paraId="6E3CCE62" w14:textId="77777777" w:rsidR="00B26107" w:rsidRDefault="00B26107">
      <w:pPr>
        <w:pStyle w:val="13"/>
        <w:tabs>
          <w:tab w:val="right" w:leader="dot" w:pos="3882"/>
        </w:tabs>
        <w:rPr>
          <w:noProof/>
        </w:rPr>
      </w:pPr>
      <w:r>
        <w:rPr>
          <w:rFonts w:hint="eastAsia"/>
          <w:noProof/>
        </w:rPr>
        <w:t>共有メモリ</w:t>
      </w:r>
      <w:r>
        <w:rPr>
          <w:noProof/>
        </w:rPr>
        <w:tab/>
        <w:t>206</w:t>
      </w:r>
    </w:p>
    <w:p w14:paraId="2DC679F7" w14:textId="77777777" w:rsidR="00B26107" w:rsidRDefault="00B26107">
      <w:pPr>
        <w:pStyle w:val="affff3"/>
        <w:keepNext/>
        <w:tabs>
          <w:tab w:val="right" w:leader="dot" w:pos="3882"/>
        </w:tabs>
        <w:rPr>
          <w:rFonts w:eastAsiaTheme="minorEastAsia"/>
          <w:b w:val="0"/>
          <w:bCs w:val="0"/>
          <w:noProof/>
        </w:rPr>
      </w:pPr>
      <w:r>
        <w:rPr>
          <w:rFonts w:hint="eastAsia"/>
          <w:noProof/>
        </w:rPr>
        <w:t>く</w:t>
      </w:r>
    </w:p>
    <w:p w14:paraId="3241D604" w14:textId="77777777" w:rsidR="00B26107" w:rsidRDefault="00B26107">
      <w:pPr>
        <w:pStyle w:val="13"/>
        <w:tabs>
          <w:tab w:val="right" w:leader="dot" w:pos="3882"/>
        </w:tabs>
        <w:rPr>
          <w:noProof/>
        </w:rPr>
      </w:pPr>
      <w:r>
        <w:rPr>
          <w:rFonts w:hint="eastAsia"/>
          <w:noProof/>
        </w:rPr>
        <w:t>クライアント・サーバー</w:t>
      </w:r>
      <w:r>
        <w:rPr>
          <w:noProof/>
        </w:rPr>
        <w:tab/>
        <w:t>66</w:t>
      </w:r>
    </w:p>
    <w:p w14:paraId="22BC36C4" w14:textId="77777777" w:rsidR="00B26107" w:rsidRDefault="00B26107">
      <w:pPr>
        <w:pStyle w:val="13"/>
        <w:tabs>
          <w:tab w:val="right" w:leader="dot" w:pos="3882"/>
        </w:tabs>
        <w:rPr>
          <w:noProof/>
        </w:rPr>
      </w:pPr>
      <w:r>
        <w:rPr>
          <w:rFonts w:hint="eastAsia"/>
          <w:noProof/>
        </w:rPr>
        <w:t>クラウド</w:t>
      </w:r>
      <w:r>
        <w:rPr>
          <w:noProof/>
        </w:rPr>
        <w:tab/>
        <w:t>67</w:t>
      </w:r>
    </w:p>
    <w:p w14:paraId="298DB27B" w14:textId="77777777" w:rsidR="00B26107" w:rsidRDefault="00B26107">
      <w:pPr>
        <w:pStyle w:val="13"/>
        <w:tabs>
          <w:tab w:val="right" w:leader="dot" w:pos="3882"/>
        </w:tabs>
        <w:rPr>
          <w:noProof/>
        </w:rPr>
      </w:pPr>
      <w:r>
        <w:rPr>
          <w:rFonts w:hint="eastAsia"/>
          <w:noProof/>
        </w:rPr>
        <w:t>ぐりっど</w:t>
      </w:r>
      <w:r>
        <w:rPr>
          <w:noProof/>
        </w:rPr>
        <w:tab/>
        <w:t>67</w:t>
      </w:r>
    </w:p>
    <w:p w14:paraId="3C04D1C8" w14:textId="77777777" w:rsidR="00B26107" w:rsidRDefault="00B26107">
      <w:pPr>
        <w:pStyle w:val="13"/>
        <w:tabs>
          <w:tab w:val="right" w:leader="dot" w:pos="3882"/>
        </w:tabs>
        <w:rPr>
          <w:noProof/>
        </w:rPr>
      </w:pPr>
      <w:r>
        <w:rPr>
          <w:rFonts w:hint="eastAsia"/>
          <w:noProof/>
        </w:rPr>
        <w:t>グリッド・コンピューティング</w:t>
      </w:r>
      <w:r>
        <w:rPr>
          <w:noProof/>
        </w:rPr>
        <w:tab/>
        <w:t>20</w:t>
      </w:r>
    </w:p>
    <w:p w14:paraId="1FF0A8DF" w14:textId="77777777" w:rsidR="00B26107" w:rsidRDefault="00B26107">
      <w:pPr>
        <w:pStyle w:val="13"/>
        <w:tabs>
          <w:tab w:val="right" w:leader="dot" w:pos="3882"/>
        </w:tabs>
        <w:rPr>
          <w:noProof/>
        </w:rPr>
      </w:pPr>
      <w:r>
        <w:rPr>
          <w:rFonts w:hint="eastAsia"/>
          <w:noProof/>
        </w:rPr>
        <w:t>クリティカルセクション</w:t>
      </w:r>
      <w:r>
        <w:rPr>
          <w:noProof/>
        </w:rPr>
        <w:tab/>
        <w:t>100</w:t>
      </w:r>
    </w:p>
    <w:p w14:paraId="6E8B23DD" w14:textId="77777777" w:rsidR="00B26107" w:rsidRDefault="00B26107">
      <w:pPr>
        <w:pStyle w:val="26"/>
        <w:tabs>
          <w:tab w:val="right" w:leader="dot" w:pos="3882"/>
        </w:tabs>
        <w:rPr>
          <w:noProof/>
        </w:rPr>
      </w:pPr>
      <w:r>
        <w:rPr>
          <w:noProof/>
        </w:rPr>
        <w:t>WIN32API</w:t>
      </w:r>
      <w:r>
        <w:rPr>
          <w:rFonts w:hint="eastAsia"/>
          <w:noProof/>
        </w:rPr>
        <w:t>版</w:t>
      </w:r>
      <w:r>
        <w:rPr>
          <w:noProof/>
        </w:rPr>
        <w:tab/>
        <w:t>101</w:t>
      </w:r>
    </w:p>
    <w:p w14:paraId="6AEBBF9B" w14:textId="77777777" w:rsidR="00B26107" w:rsidRDefault="00B26107">
      <w:pPr>
        <w:pStyle w:val="affff3"/>
        <w:keepNext/>
        <w:tabs>
          <w:tab w:val="right" w:leader="dot" w:pos="3882"/>
        </w:tabs>
        <w:rPr>
          <w:rFonts w:eastAsiaTheme="minorEastAsia"/>
          <w:b w:val="0"/>
          <w:bCs w:val="0"/>
          <w:noProof/>
        </w:rPr>
      </w:pPr>
      <w:r>
        <w:rPr>
          <w:rFonts w:hint="eastAsia"/>
          <w:noProof/>
        </w:rPr>
        <w:t>こ</w:t>
      </w:r>
    </w:p>
    <w:p w14:paraId="712293EB" w14:textId="77777777" w:rsidR="00B26107" w:rsidRDefault="00B26107">
      <w:pPr>
        <w:pStyle w:val="13"/>
        <w:tabs>
          <w:tab w:val="right" w:leader="dot" w:pos="3882"/>
        </w:tabs>
        <w:rPr>
          <w:noProof/>
        </w:rPr>
      </w:pPr>
      <w:r>
        <w:rPr>
          <w:rFonts w:hint="eastAsia"/>
          <w:noProof/>
        </w:rPr>
        <w:t>コア</w:t>
      </w:r>
      <w:r>
        <w:rPr>
          <w:noProof/>
        </w:rPr>
        <w:tab/>
        <w:t>13</w:t>
      </w:r>
    </w:p>
    <w:p w14:paraId="56918CE4" w14:textId="77777777" w:rsidR="00B26107" w:rsidRDefault="00B26107">
      <w:pPr>
        <w:pStyle w:val="13"/>
        <w:tabs>
          <w:tab w:val="right" w:leader="dot" w:pos="3882"/>
        </w:tabs>
        <w:rPr>
          <w:noProof/>
        </w:rPr>
      </w:pPr>
      <w:r>
        <w:rPr>
          <w:rFonts w:hint="eastAsia"/>
          <w:noProof/>
        </w:rPr>
        <w:t>コプロセッサ</w:t>
      </w:r>
      <w:r>
        <w:rPr>
          <w:noProof/>
        </w:rPr>
        <w:tab/>
        <w:t>16</w:t>
      </w:r>
    </w:p>
    <w:p w14:paraId="28D6DDAC" w14:textId="77777777" w:rsidR="00B26107" w:rsidRDefault="00B26107">
      <w:pPr>
        <w:pStyle w:val="13"/>
        <w:tabs>
          <w:tab w:val="right" w:leader="dot" w:pos="3882"/>
        </w:tabs>
        <w:rPr>
          <w:noProof/>
        </w:rPr>
      </w:pPr>
      <w:r>
        <w:rPr>
          <w:rFonts w:hint="eastAsia"/>
          <w:noProof/>
        </w:rPr>
        <w:t>コルーチン</w:t>
      </w:r>
      <w:r>
        <w:rPr>
          <w:noProof/>
        </w:rPr>
        <w:tab/>
        <w:t>61</w:t>
      </w:r>
    </w:p>
    <w:p w14:paraId="5602D6F7" w14:textId="77777777" w:rsidR="00B26107" w:rsidRDefault="00B26107">
      <w:pPr>
        <w:pStyle w:val="13"/>
        <w:tabs>
          <w:tab w:val="right" w:leader="dot" w:pos="3882"/>
        </w:tabs>
        <w:rPr>
          <w:noProof/>
        </w:rPr>
      </w:pPr>
      <w:r>
        <w:rPr>
          <w:rFonts w:hint="eastAsia"/>
          <w:noProof/>
        </w:rPr>
        <w:t>コンテキスト</w:t>
      </w:r>
      <w:r>
        <w:rPr>
          <w:noProof/>
        </w:rPr>
        <w:tab/>
        <w:t>31</w:t>
      </w:r>
    </w:p>
    <w:p w14:paraId="45FDA682" w14:textId="77777777" w:rsidR="00B26107" w:rsidRDefault="00B26107">
      <w:pPr>
        <w:pStyle w:val="13"/>
        <w:tabs>
          <w:tab w:val="right" w:leader="dot" w:pos="3882"/>
        </w:tabs>
        <w:rPr>
          <w:noProof/>
        </w:rPr>
      </w:pPr>
      <w:r>
        <w:rPr>
          <w:rFonts w:hint="eastAsia"/>
          <w:noProof/>
        </w:rPr>
        <w:t>コンテキストスイッチ</w:t>
      </w:r>
      <w:r>
        <w:rPr>
          <w:noProof/>
        </w:rPr>
        <w:tab/>
        <w:t>9, 30, 69</w:t>
      </w:r>
    </w:p>
    <w:p w14:paraId="2EE9AED5" w14:textId="77777777" w:rsidR="00B26107" w:rsidRDefault="00B26107">
      <w:pPr>
        <w:pStyle w:val="13"/>
        <w:tabs>
          <w:tab w:val="right" w:leader="dot" w:pos="3882"/>
        </w:tabs>
        <w:rPr>
          <w:noProof/>
        </w:rPr>
      </w:pPr>
      <w:r>
        <w:rPr>
          <w:rFonts w:hint="eastAsia"/>
          <w:noProof/>
        </w:rPr>
        <w:t>コンペア・アンド・スワップ</w:t>
      </w:r>
      <w:r>
        <w:rPr>
          <w:noProof/>
        </w:rPr>
        <w:tab/>
        <w:t>169</w:t>
      </w:r>
    </w:p>
    <w:p w14:paraId="55E4E08B" w14:textId="77777777" w:rsidR="00B26107" w:rsidRDefault="00B26107">
      <w:pPr>
        <w:pStyle w:val="26"/>
        <w:tabs>
          <w:tab w:val="right" w:leader="dot" w:pos="3882"/>
        </w:tabs>
        <w:rPr>
          <w:noProof/>
        </w:rPr>
      </w:pPr>
      <w:r>
        <w:rPr>
          <w:noProof/>
        </w:rPr>
        <w:t>C++11</w:t>
      </w:r>
      <w:r>
        <w:rPr>
          <w:rFonts w:hint="eastAsia"/>
          <w:noProof/>
        </w:rPr>
        <w:t>版アトミック操作</w:t>
      </w:r>
      <w:r>
        <w:rPr>
          <w:noProof/>
        </w:rPr>
        <w:tab/>
        <w:t>174</w:t>
      </w:r>
    </w:p>
    <w:p w14:paraId="4887130E" w14:textId="77777777" w:rsidR="00B26107" w:rsidRDefault="00B26107">
      <w:pPr>
        <w:pStyle w:val="26"/>
        <w:tabs>
          <w:tab w:val="right" w:leader="dot" w:pos="3882"/>
        </w:tabs>
        <w:rPr>
          <w:noProof/>
        </w:rPr>
      </w:pPr>
      <w:r>
        <w:rPr>
          <w:noProof/>
        </w:rPr>
        <w:t>WIN32API</w:t>
      </w:r>
      <w:r>
        <w:rPr>
          <w:rFonts w:hint="eastAsia"/>
          <w:noProof/>
        </w:rPr>
        <w:t>版インターロック操作</w:t>
      </w:r>
      <w:r>
        <w:rPr>
          <w:noProof/>
        </w:rPr>
        <w:tab/>
        <w:t>169</w:t>
      </w:r>
    </w:p>
    <w:p w14:paraId="00F2E2C5" w14:textId="77777777" w:rsidR="00B26107" w:rsidRDefault="00B26107">
      <w:pPr>
        <w:pStyle w:val="affff3"/>
        <w:keepNext/>
        <w:tabs>
          <w:tab w:val="right" w:leader="dot" w:pos="3882"/>
        </w:tabs>
        <w:rPr>
          <w:rFonts w:eastAsiaTheme="minorEastAsia"/>
          <w:b w:val="0"/>
          <w:bCs w:val="0"/>
          <w:noProof/>
        </w:rPr>
      </w:pPr>
      <w:r>
        <w:rPr>
          <w:rFonts w:hint="eastAsia"/>
          <w:noProof/>
        </w:rPr>
        <w:t>さ</w:t>
      </w:r>
    </w:p>
    <w:p w14:paraId="00F25B83" w14:textId="77777777" w:rsidR="00B26107" w:rsidRDefault="00B26107">
      <w:pPr>
        <w:pStyle w:val="13"/>
        <w:tabs>
          <w:tab w:val="right" w:leader="dot" w:pos="3882"/>
        </w:tabs>
        <w:rPr>
          <w:noProof/>
        </w:rPr>
      </w:pPr>
      <w:r>
        <w:rPr>
          <w:rFonts w:hint="eastAsia"/>
          <w:noProof/>
        </w:rPr>
        <w:t>サーバー</w:t>
      </w:r>
      <w:r>
        <w:rPr>
          <w:noProof/>
        </w:rPr>
        <w:tab/>
        <w:t>20</w:t>
      </w:r>
    </w:p>
    <w:p w14:paraId="6CAD700E" w14:textId="77777777" w:rsidR="00B26107" w:rsidRDefault="00B26107">
      <w:pPr>
        <w:pStyle w:val="13"/>
        <w:tabs>
          <w:tab w:val="right" w:leader="dot" w:pos="3882"/>
        </w:tabs>
        <w:rPr>
          <w:noProof/>
        </w:rPr>
      </w:pPr>
      <w:r>
        <w:rPr>
          <w:rFonts w:hint="eastAsia"/>
          <w:noProof/>
        </w:rPr>
        <w:lastRenderedPageBreak/>
        <w:t>サービス</w:t>
      </w:r>
      <w:r>
        <w:rPr>
          <w:noProof/>
        </w:rPr>
        <w:tab/>
        <w:t>12</w:t>
      </w:r>
    </w:p>
    <w:p w14:paraId="54B0A8A7" w14:textId="77777777" w:rsidR="00B26107" w:rsidRDefault="00B26107">
      <w:pPr>
        <w:pStyle w:val="13"/>
        <w:tabs>
          <w:tab w:val="right" w:leader="dot" w:pos="3882"/>
        </w:tabs>
        <w:rPr>
          <w:noProof/>
        </w:rPr>
      </w:pPr>
      <w:r>
        <w:rPr>
          <w:rFonts w:hint="eastAsia"/>
          <w:noProof/>
        </w:rPr>
        <w:t>再帰ロック</w:t>
      </w:r>
      <w:r>
        <w:rPr>
          <w:noProof/>
        </w:rPr>
        <w:tab/>
        <w:t>197</w:t>
      </w:r>
    </w:p>
    <w:p w14:paraId="1842FEFD" w14:textId="77777777" w:rsidR="00B26107" w:rsidRDefault="00B26107">
      <w:pPr>
        <w:pStyle w:val="13"/>
        <w:tabs>
          <w:tab w:val="right" w:leader="dot" w:pos="3882"/>
        </w:tabs>
        <w:rPr>
          <w:noProof/>
        </w:rPr>
      </w:pPr>
      <w:r>
        <w:rPr>
          <w:rFonts w:hint="eastAsia"/>
          <w:noProof/>
        </w:rPr>
        <w:t>先物</w:t>
      </w:r>
      <w:r>
        <w:rPr>
          <w:noProof/>
        </w:rPr>
        <w:tab/>
        <w:t>185</w:t>
      </w:r>
    </w:p>
    <w:p w14:paraId="5D3CEE19" w14:textId="77777777" w:rsidR="00B26107" w:rsidRDefault="00B26107">
      <w:pPr>
        <w:pStyle w:val="26"/>
        <w:tabs>
          <w:tab w:val="right" w:leader="dot" w:pos="3882"/>
        </w:tabs>
        <w:rPr>
          <w:noProof/>
        </w:rPr>
      </w:pPr>
      <w:r>
        <w:rPr>
          <w:noProof/>
        </w:rPr>
        <w:t>C++11</w:t>
      </w:r>
      <w:r>
        <w:rPr>
          <w:rFonts w:hint="eastAsia"/>
          <w:noProof/>
        </w:rPr>
        <w:t>版</w:t>
      </w:r>
      <w:r>
        <w:rPr>
          <w:noProof/>
        </w:rPr>
        <w:tab/>
        <w:t>185</w:t>
      </w:r>
    </w:p>
    <w:p w14:paraId="05872C26" w14:textId="77777777" w:rsidR="00B26107" w:rsidRDefault="00B26107">
      <w:pPr>
        <w:pStyle w:val="13"/>
        <w:tabs>
          <w:tab w:val="right" w:leader="dot" w:pos="3882"/>
        </w:tabs>
        <w:rPr>
          <w:noProof/>
        </w:rPr>
      </w:pPr>
      <w:r>
        <w:rPr>
          <w:rFonts w:hint="eastAsia"/>
          <w:noProof/>
        </w:rPr>
        <w:t>サスペンド</w:t>
      </w:r>
      <w:r>
        <w:rPr>
          <w:noProof/>
        </w:rPr>
        <w:tab/>
        <w:t>61</w:t>
      </w:r>
    </w:p>
    <w:p w14:paraId="2DB552F8" w14:textId="77777777" w:rsidR="00B26107" w:rsidRDefault="00B26107">
      <w:pPr>
        <w:pStyle w:val="13"/>
        <w:tabs>
          <w:tab w:val="right" w:leader="dot" w:pos="3882"/>
        </w:tabs>
        <w:rPr>
          <w:noProof/>
        </w:rPr>
      </w:pPr>
      <w:r>
        <w:rPr>
          <w:rFonts w:hint="eastAsia"/>
          <w:noProof/>
        </w:rPr>
        <w:t>サンプルプログラム</w:t>
      </w:r>
      <w:r>
        <w:rPr>
          <w:noProof/>
        </w:rPr>
        <w:tab/>
        <w:t>1</w:t>
      </w:r>
    </w:p>
    <w:p w14:paraId="203CD188" w14:textId="77777777" w:rsidR="00B26107" w:rsidRDefault="00B26107">
      <w:pPr>
        <w:pStyle w:val="affff3"/>
        <w:keepNext/>
        <w:tabs>
          <w:tab w:val="right" w:leader="dot" w:pos="3882"/>
        </w:tabs>
        <w:rPr>
          <w:rFonts w:eastAsiaTheme="minorEastAsia"/>
          <w:b w:val="0"/>
          <w:bCs w:val="0"/>
          <w:noProof/>
        </w:rPr>
      </w:pPr>
      <w:r>
        <w:rPr>
          <w:rFonts w:hint="eastAsia"/>
          <w:noProof/>
        </w:rPr>
        <w:t>し</w:t>
      </w:r>
    </w:p>
    <w:p w14:paraId="583F154A" w14:textId="77777777" w:rsidR="00B26107" w:rsidRDefault="00B26107">
      <w:pPr>
        <w:pStyle w:val="13"/>
        <w:tabs>
          <w:tab w:val="right" w:leader="dot" w:pos="3882"/>
        </w:tabs>
        <w:rPr>
          <w:noProof/>
        </w:rPr>
      </w:pPr>
      <w:r>
        <w:rPr>
          <w:rFonts w:hint="eastAsia"/>
          <w:noProof/>
        </w:rPr>
        <w:t>シグナル</w:t>
      </w:r>
      <w:r>
        <w:rPr>
          <w:noProof/>
        </w:rPr>
        <w:tab/>
        <w:t>186, 207</w:t>
      </w:r>
    </w:p>
    <w:p w14:paraId="07208B48" w14:textId="77777777" w:rsidR="00B26107" w:rsidRDefault="00B26107">
      <w:pPr>
        <w:pStyle w:val="26"/>
        <w:tabs>
          <w:tab w:val="right" w:leader="dot" w:pos="3882"/>
        </w:tabs>
        <w:rPr>
          <w:noProof/>
        </w:rPr>
      </w:pPr>
      <w:r>
        <w:rPr>
          <w:noProof/>
        </w:rPr>
        <w:t>POSIX</w:t>
      </w:r>
      <w:r>
        <w:rPr>
          <w:rFonts w:hint="eastAsia"/>
          <w:noProof/>
        </w:rPr>
        <w:t>版</w:t>
      </w:r>
      <w:r>
        <w:rPr>
          <w:noProof/>
        </w:rPr>
        <w:tab/>
        <w:t>187</w:t>
      </w:r>
    </w:p>
    <w:p w14:paraId="068C0301" w14:textId="77777777" w:rsidR="00B26107" w:rsidRDefault="00B26107">
      <w:pPr>
        <w:pStyle w:val="13"/>
        <w:tabs>
          <w:tab w:val="right" w:leader="dot" w:pos="3882"/>
        </w:tabs>
        <w:rPr>
          <w:noProof/>
        </w:rPr>
      </w:pPr>
      <w:r>
        <w:rPr>
          <w:rFonts w:hint="eastAsia"/>
          <w:noProof/>
        </w:rPr>
        <w:t>シグナル</w:t>
      </w:r>
    </w:p>
    <w:p w14:paraId="445BF988" w14:textId="77777777" w:rsidR="00B26107" w:rsidRDefault="00B26107">
      <w:pPr>
        <w:pStyle w:val="26"/>
        <w:tabs>
          <w:tab w:val="right" w:leader="dot" w:pos="3882"/>
        </w:tabs>
        <w:rPr>
          <w:noProof/>
        </w:rPr>
      </w:pPr>
      <w:r>
        <w:rPr>
          <w:rFonts w:hint="eastAsia"/>
          <w:noProof/>
        </w:rPr>
        <w:t>同期シグナル</w:t>
      </w:r>
      <w:r>
        <w:rPr>
          <w:noProof/>
        </w:rPr>
        <w:tab/>
        <w:t>187</w:t>
      </w:r>
    </w:p>
    <w:p w14:paraId="1780AAC7" w14:textId="77777777" w:rsidR="00B26107" w:rsidRDefault="00B26107">
      <w:pPr>
        <w:pStyle w:val="13"/>
        <w:tabs>
          <w:tab w:val="right" w:leader="dot" w:pos="3882"/>
        </w:tabs>
        <w:rPr>
          <w:noProof/>
        </w:rPr>
      </w:pPr>
      <w:r>
        <w:rPr>
          <w:rFonts w:hint="eastAsia"/>
          <w:noProof/>
        </w:rPr>
        <w:t>システムコール</w:t>
      </w:r>
      <w:r>
        <w:rPr>
          <w:noProof/>
        </w:rPr>
        <w:tab/>
        <w:t>8, 68, 71</w:t>
      </w:r>
    </w:p>
    <w:p w14:paraId="3E245C00" w14:textId="77777777" w:rsidR="00B26107" w:rsidRDefault="00B26107">
      <w:pPr>
        <w:pStyle w:val="13"/>
        <w:tabs>
          <w:tab w:val="right" w:leader="dot" w:pos="3882"/>
        </w:tabs>
        <w:rPr>
          <w:noProof/>
        </w:rPr>
      </w:pPr>
      <w:r>
        <w:rPr>
          <w:rFonts w:hint="eastAsia"/>
          <w:noProof/>
        </w:rPr>
        <w:t>条件変数</w:t>
      </w:r>
      <w:r>
        <w:rPr>
          <w:noProof/>
        </w:rPr>
        <w:tab/>
        <w:t>139</w:t>
      </w:r>
    </w:p>
    <w:p w14:paraId="13EA3F53" w14:textId="77777777" w:rsidR="00B26107" w:rsidRDefault="00B26107">
      <w:pPr>
        <w:pStyle w:val="26"/>
        <w:tabs>
          <w:tab w:val="right" w:leader="dot" w:pos="3882"/>
        </w:tabs>
        <w:rPr>
          <w:noProof/>
        </w:rPr>
      </w:pPr>
      <w:r>
        <w:rPr>
          <w:noProof/>
        </w:rPr>
        <w:t>C++11</w:t>
      </w:r>
      <w:r>
        <w:rPr>
          <w:rFonts w:hint="eastAsia"/>
          <w:noProof/>
        </w:rPr>
        <w:t>版</w:t>
      </w:r>
      <w:r>
        <w:rPr>
          <w:noProof/>
        </w:rPr>
        <w:tab/>
        <w:t>145</w:t>
      </w:r>
    </w:p>
    <w:p w14:paraId="1C8C0608" w14:textId="77777777" w:rsidR="00B26107" w:rsidRDefault="00B26107">
      <w:pPr>
        <w:pStyle w:val="26"/>
        <w:tabs>
          <w:tab w:val="right" w:leader="dot" w:pos="3882"/>
        </w:tabs>
        <w:rPr>
          <w:noProof/>
        </w:rPr>
      </w:pPr>
      <w:r>
        <w:rPr>
          <w:noProof/>
        </w:rPr>
        <w:t>POSIX</w:t>
      </w:r>
      <w:r>
        <w:rPr>
          <w:rFonts w:hint="eastAsia"/>
          <w:noProof/>
        </w:rPr>
        <w:t>スレッドライブラリ版</w:t>
      </w:r>
      <w:r>
        <w:rPr>
          <w:noProof/>
        </w:rPr>
        <w:tab/>
        <w:t>139</w:t>
      </w:r>
    </w:p>
    <w:p w14:paraId="42D02132" w14:textId="77777777" w:rsidR="00B26107" w:rsidRDefault="00B26107">
      <w:pPr>
        <w:pStyle w:val="13"/>
        <w:tabs>
          <w:tab w:val="right" w:leader="dot" w:pos="3882"/>
        </w:tabs>
        <w:rPr>
          <w:noProof/>
        </w:rPr>
      </w:pPr>
      <w:r>
        <w:rPr>
          <w:rFonts w:hint="eastAsia"/>
          <w:noProof/>
        </w:rPr>
        <w:t>シングルコア</w:t>
      </w:r>
      <w:r>
        <w:rPr>
          <w:noProof/>
        </w:rPr>
        <w:tab/>
        <w:t>13</w:t>
      </w:r>
    </w:p>
    <w:p w14:paraId="45964F29" w14:textId="77777777" w:rsidR="00B26107" w:rsidRDefault="00B26107">
      <w:pPr>
        <w:pStyle w:val="13"/>
        <w:tabs>
          <w:tab w:val="right" w:leader="dot" w:pos="3882"/>
        </w:tabs>
        <w:rPr>
          <w:noProof/>
        </w:rPr>
      </w:pPr>
      <w:r>
        <w:rPr>
          <w:rFonts w:hint="eastAsia"/>
          <w:noProof/>
        </w:rPr>
        <w:t>シングルプロセッサ</w:t>
      </w:r>
      <w:r>
        <w:rPr>
          <w:noProof/>
        </w:rPr>
        <w:tab/>
        <w:t>13</w:t>
      </w:r>
    </w:p>
    <w:p w14:paraId="3267A320" w14:textId="77777777" w:rsidR="00B26107" w:rsidRDefault="00B26107">
      <w:pPr>
        <w:pStyle w:val="affff3"/>
        <w:keepNext/>
        <w:tabs>
          <w:tab w:val="right" w:leader="dot" w:pos="3882"/>
        </w:tabs>
        <w:rPr>
          <w:rFonts w:eastAsiaTheme="minorEastAsia"/>
          <w:b w:val="0"/>
          <w:bCs w:val="0"/>
          <w:noProof/>
        </w:rPr>
      </w:pPr>
      <w:r>
        <w:rPr>
          <w:rFonts w:hint="eastAsia"/>
          <w:noProof/>
        </w:rPr>
        <w:t>す</w:t>
      </w:r>
    </w:p>
    <w:p w14:paraId="4CE9C430" w14:textId="77777777" w:rsidR="00B26107" w:rsidRDefault="00B26107">
      <w:pPr>
        <w:pStyle w:val="13"/>
        <w:tabs>
          <w:tab w:val="right" w:leader="dot" w:pos="3882"/>
        </w:tabs>
        <w:rPr>
          <w:noProof/>
        </w:rPr>
      </w:pPr>
      <w:r>
        <w:rPr>
          <w:rFonts w:hint="eastAsia"/>
          <w:noProof/>
        </w:rPr>
        <w:t>スケールアウト</w:t>
      </w:r>
      <w:r>
        <w:rPr>
          <w:noProof/>
        </w:rPr>
        <w:tab/>
        <w:t>212</w:t>
      </w:r>
    </w:p>
    <w:p w14:paraId="3F183CCE" w14:textId="77777777" w:rsidR="00B26107" w:rsidRDefault="00B26107">
      <w:pPr>
        <w:pStyle w:val="13"/>
        <w:tabs>
          <w:tab w:val="right" w:leader="dot" w:pos="3882"/>
        </w:tabs>
        <w:rPr>
          <w:noProof/>
        </w:rPr>
      </w:pPr>
      <w:r>
        <w:rPr>
          <w:rFonts w:hint="eastAsia"/>
          <w:noProof/>
        </w:rPr>
        <w:t>スケールアップ</w:t>
      </w:r>
      <w:r>
        <w:rPr>
          <w:noProof/>
        </w:rPr>
        <w:tab/>
        <w:t>212</w:t>
      </w:r>
    </w:p>
    <w:p w14:paraId="1FE17CBC" w14:textId="77777777" w:rsidR="00B26107" w:rsidRDefault="00B26107">
      <w:pPr>
        <w:pStyle w:val="13"/>
        <w:tabs>
          <w:tab w:val="right" w:leader="dot" w:pos="3882"/>
        </w:tabs>
        <w:rPr>
          <w:noProof/>
        </w:rPr>
      </w:pPr>
      <w:r>
        <w:rPr>
          <w:rFonts w:hint="eastAsia"/>
          <w:noProof/>
        </w:rPr>
        <w:t>スタックオーバーフロー</w:t>
      </w:r>
      <w:r>
        <w:rPr>
          <w:noProof/>
        </w:rPr>
        <w:tab/>
        <w:t>29</w:t>
      </w:r>
    </w:p>
    <w:p w14:paraId="287B003B" w14:textId="77777777" w:rsidR="00B26107" w:rsidRDefault="00B26107">
      <w:pPr>
        <w:pStyle w:val="13"/>
        <w:tabs>
          <w:tab w:val="right" w:leader="dot" w:pos="3882"/>
        </w:tabs>
        <w:rPr>
          <w:noProof/>
        </w:rPr>
      </w:pPr>
      <w:r>
        <w:rPr>
          <w:rFonts w:hint="eastAsia"/>
          <w:noProof/>
        </w:rPr>
        <w:t>スタックフレーム</w:t>
      </w:r>
      <w:r>
        <w:rPr>
          <w:noProof/>
        </w:rPr>
        <w:tab/>
        <w:t>29</w:t>
      </w:r>
    </w:p>
    <w:p w14:paraId="11C4994C" w14:textId="77777777" w:rsidR="00B26107" w:rsidRDefault="00B26107">
      <w:pPr>
        <w:pStyle w:val="13"/>
        <w:tabs>
          <w:tab w:val="right" w:leader="dot" w:pos="3882"/>
        </w:tabs>
        <w:rPr>
          <w:noProof/>
        </w:rPr>
      </w:pPr>
      <w:r>
        <w:rPr>
          <w:rFonts w:hint="eastAsia"/>
          <w:noProof/>
        </w:rPr>
        <w:t>スタックポインタ</w:t>
      </w:r>
      <w:r>
        <w:rPr>
          <w:noProof/>
        </w:rPr>
        <w:tab/>
        <w:t>29</w:t>
      </w:r>
    </w:p>
    <w:p w14:paraId="3E39C57C" w14:textId="77777777" w:rsidR="00B26107" w:rsidRDefault="00B26107">
      <w:pPr>
        <w:pStyle w:val="13"/>
        <w:tabs>
          <w:tab w:val="right" w:leader="dot" w:pos="3882"/>
        </w:tabs>
        <w:rPr>
          <w:noProof/>
        </w:rPr>
      </w:pPr>
      <w:r>
        <w:rPr>
          <w:rFonts w:hint="eastAsia"/>
          <w:noProof/>
        </w:rPr>
        <w:t>スタック領域</w:t>
      </w:r>
      <w:r>
        <w:rPr>
          <w:noProof/>
        </w:rPr>
        <w:tab/>
        <w:t>28</w:t>
      </w:r>
    </w:p>
    <w:p w14:paraId="495A0DD3" w14:textId="77777777" w:rsidR="00B26107" w:rsidRDefault="00B26107">
      <w:pPr>
        <w:pStyle w:val="13"/>
        <w:tabs>
          <w:tab w:val="right" w:leader="dot" w:pos="3882"/>
        </w:tabs>
        <w:rPr>
          <w:noProof/>
        </w:rPr>
      </w:pPr>
      <w:r>
        <w:rPr>
          <w:rFonts w:hint="eastAsia"/>
          <w:noProof/>
        </w:rPr>
        <w:t>スピンロック</w:t>
      </w:r>
      <w:r>
        <w:rPr>
          <w:noProof/>
        </w:rPr>
        <w:tab/>
        <w:t>98</w:t>
      </w:r>
    </w:p>
    <w:p w14:paraId="1ED12116" w14:textId="77777777" w:rsidR="00B26107" w:rsidRDefault="00B26107">
      <w:pPr>
        <w:pStyle w:val="26"/>
        <w:tabs>
          <w:tab w:val="right" w:leader="dot" w:pos="3882"/>
        </w:tabs>
        <w:rPr>
          <w:noProof/>
        </w:rPr>
      </w:pPr>
      <w:r>
        <w:rPr>
          <w:noProof/>
        </w:rPr>
        <w:t>POSIX</w:t>
      </w:r>
      <w:r>
        <w:rPr>
          <w:rFonts w:hint="eastAsia"/>
          <w:noProof/>
        </w:rPr>
        <w:t>ライブラリ版</w:t>
      </w:r>
      <w:r>
        <w:rPr>
          <w:noProof/>
        </w:rPr>
        <w:tab/>
        <w:t>98</w:t>
      </w:r>
    </w:p>
    <w:p w14:paraId="57EEFCC4" w14:textId="77777777" w:rsidR="00B26107" w:rsidRDefault="00B26107">
      <w:pPr>
        <w:pStyle w:val="13"/>
        <w:tabs>
          <w:tab w:val="right" w:leader="dot" w:pos="3882"/>
        </w:tabs>
        <w:rPr>
          <w:noProof/>
        </w:rPr>
      </w:pPr>
      <w:r>
        <w:rPr>
          <w:rFonts w:hint="eastAsia"/>
          <w:noProof/>
        </w:rPr>
        <w:t>スリープ</w:t>
      </w:r>
      <w:r>
        <w:rPr>
          <w:noProof/>
        </w:rPr>
        <w:tab/>
        <w:t>81, 82</w:t>
      </w:r>
    </w:p>
    <w:p w14:paraId="0663D8C1" w14:textId="77777777" w:rsidR="00B26107" w:rsidRDefault="00B26107">
      <w:pPr>
        <w:pStyle w:val="13"/>
        <w:tabs>
          <w:tab w:val="right" w:leader="dot" w:pos="3882"/>
        </w:tabs>
        <w:rPr>
          <w:noProof/>
        </w:rPr>
      </w:pPr>
      <w:r>
        <w:rPr>
          <w:rFonts w:hint="eastAsia"/>
          <w:noProof/>
        </w:rPr>
        <w:t>スレッド</w:t>
      </w:r>
      <w:r>
        <w:rPr>
          <w:noProof/>
        </w:rPr>
        <w:tab/>
        <w:t>2, 11</w:t>
      </w:r>
    </w:p>
    <w:p w14:paraId="3F7F06A8" w14:textId="77777777" w:rsidR="00B26107" w:rsidRDefault="00B26107">
      <w:pPr>
        <w:pStyle w:val="26"/>
        <w:tabs>
          <w:tab w:val="right" w:leader="dot" w:pos="3882"/>
        </w:tabs>
        <w:rPr>
          <w:noProof/>
        </w:rPr>
      </w:pPr>
      <w:r>
        <w:rPr>
          <w:noProof/>
        </w:rPr>
        <w:t>C++11</w:t>
      </w:r>
      <w:r>
        <w:rPr>
          <w:rFonts w:hint="eastAsia"/>
          <w:noProof/>
        </w:rPr>
        <w:t>版</w:t>
      </w:r>
      <w:r>
        <w:rPr>
          <w:noProof/>
        </w:rPr>
        <w:tab/>
        <w:t>47</w:t>
      </w:r>
    </w:p>
    <w:p w14:paraId="072F2AC2" w14:textId="77777777" w:rsidR="00B26107" w:rsidRDefault="00B26107">
      <w:pPr>
        <w:pStyle w:val="26"/>
        <w:tabs>
          <w:tab w:val="right" w:leader="dot" w:pos="3882"/>
        </w:tabs>
        <w:rPr>
          <w:noProof/>
        </w:rPr>
      </w:pPr>
      <w:r>
        <w:rPr>
          <w:noProof/>
        </w:rPr>
        <w:t>POSIX</w:t>
      </w:r>
      <w:r>
        <w:rPr>
          <w:rFonts w:hint="eastAsia"/>
          <w:noProof/>
        </w:rPr>
        <w:t>スレッドライブラリ版</w:t>
      </w:r>
      <w:r>
        <w:rPr>
          <w:noProof/>
        </w:rPr>
        <w:tab/>
        <w:t>37</w:t>
      </w:r>
    </w:p>
    <w:p w14:paraId="37881225" w14:textId="77777777" w:rsidR="00B26107" w:rsidRDefault="00B26107">
      <w:pPr>
        <w:pStyle w:val="26"/>
        <w:tabs>
          <w:tab w:val="right" w:leader="dot" w:pos="3882"/>
        </w:tabs>
        <w:rPr>
          <w:noProof/>
        </w:rPr>
      </w:pPr>
      <w:r>
        <w:rPr>
          <w:noProof/>
        </w:rPr>
        <w:t>WIN32API</w:t>
      </w:r>
      <w:r>
        <w:rPr>
          <w:rFonts w:hint="eastAsia"/>
          <w:noProof/>
        </w:rPr>
        <w:t>版</w:t>
      </w:r>
      <w:r>
        <w:rPr>
          <w:noProof/>
        </w:rPr>
        <w:tab/>
        <w:t>42</w:t>
      </w:r>
    </w:p>
    <w:p w14:paraId="7A2CDBB9" w14:textId="77777777" w:rsidR="00B26107" w:rsidRDefault="00B26107">
      <w:pPr>
        <w:pStyle w:val="26"/>
        <w:tabs>
          <w:tab w:val="right" w:leader="dot" w:pos="3882"/>
        </w:tabs>
        <w:rPr>
          <w:noProof/>
        </w:rPr>
      </w:pPr>
      <w:r>
        <w:rPr>
          <w:rFonts w:hint="eastAsia"/>
          <w:noProof/>
        </w:rPr>
        <w:t>スケジューリング</w:t>
      </w:r>
      <w:r>
        <w:rPr>
          <w:noProof/>
        </w:rPr>
        <w:tab/>
        <w:t>31</w:t>
      </w:r>
    </w:p>
    <w:p w14:paraId="25F63096" w14:textId="77777777" w:rsidR="00B26107" w:rsidRDefault="00B26107">
      <w:pPr>
        <w:pStyle w:val="26"/>
        <w:tabs>
          <w:tab w:val="right" w:leader="dot" w:pos="3882"/>
        </w:tabs>
        <w:rPr>
          <w:noProof/>
        </w:rPr>
      </w:pPr>
      <w:r>
        <w:rPr>
          <w:rFonts w:hint="eastAsia"/>
          <w:noProof/>
        </w:rPr>
        <w:t>優先度</w:t>
      </w:r>
      <w:r>
        <w:rPr>
          <w:noProof/>
        </w:rPr>
        <w:tab/>
        <w:t>31</w:t>
      </w:r>
    </w:p>
    <w:p w14:paraId="70B29F04" w14:textId="77777777" w:rsidR="00B26107" w:rsidRDefault="00B26107">
      <w:pPr>
        <w:pStyle w:val="13"/>
        <w:tabs>
          <w:tab w:val="right" w:leader="dot" w:pos="3882"/>
        </w:tabs>
        <w:rPr>
          <w:noProof/>
        </w:rPr>
      </w:pPr>
      <w:r>
        <w:rPr>
          <w:rFonts w:hint="eastAsia"/>
          <w:noProof/>
        </w:rPr>
        <w:lastRenderedPageBreak/>
        <w:t>スレッドローカルストレージ</w:t>
      </w:r>
      <w:r>
        <w:rPr>
          <w:noProof/>
        </w:rPr>
        <w:tab/>
        <w:t>204</w:t>
      </w:r>
    </w:p>
    <w:p w14:paraId="0F8B42F5" w14:textId="77777777" w:rsidR="00B26107" w:rsidRDefault="00B26107">
      <w:pPr>
        <w:pStyle w:val="affff3"/>
        <w:keepNext/>
        <w:tabs>
          <w:tab w:val="right" w:leader="dot" w:pos="3882"/>
        </w:tabs>
        <w:rPr>
          <w:rFonts w:eastAsiaTheme="minorEastAsia"/>
          <w:b w:val="0"/>
          <w:bCs w:val="0"/>
          <w:noProof/>
        </w:rPr>
      </w:pPr>
      <w:r>
        <w:rPr>
          <w:rFonts w:hint="eastAsia"/>
          <w:noProof/>
        </w:rPr>
        <w:t>せ</w:t>
      </w:r>
    </w:p>
    <w:p w14:paraId="6C94770F" w14:textId="77777777" w:rsidR="00B26107" w:rsidRDefault="00B26107">
      <w:pPr>
        <w:pStyle w:val="13"/>
        <w:tabs>
          <w:tab w:val="right" w:leader="dot" w:pos="3882"/>
        </w:tabs>
        <w:rPr>
          <w:noProof/>
        </w:rPr>
      </w:pPr>
      <w:r>
        <w:rPr>
          <w:rFonts w:hint="eastAsia"/>
          <w:noProof/>
        </w:rPr>
        <w:t>セマフォ</w:t>
      </w:r>
      <w:r>
        <w:rPr>
          <w:noProof/>
        </w:rPr>
        <w:tab/>
        <w:t>120</w:t>
      </w:r>
    </w:p>
    <w:p w14:paraId="16A87449" w14:textId="77777777" w:rsidR="00B26107" w:rsidRDefault="00B26107">
      <w:pPr>
        <w:pStyle w:val="26"/>
        <w:tabs>
          <w:tab w:val="right" w:leader="dot" w:pos="3882"/>
        </w:tabs>
        <w:rPr>
          <w:noProof/>
        </w:rPr>
      </w:pPr>
      <w:r>
        <w:rPr>
          <w:noProof/>
        </w:rPr>
        <w:t>POSIX</w:t>
      </w:r>
      <w:r>
        <w:rPr>
          <w:rFonts w:hint="eastAsia"/>
          <w:noProof/>
        </w:rPr>
        <w:t>スレッドライブラリ版</w:t>
      </w:r>
      <w:r>
        <w:rPr>
          <w:noProof/>
        </w:rPr>
        <w:tab/>
        <w:t>124</w:t>
      </w:r>
    </w:p>
    <w:p w14:paraId="5781D57B" w14:textId="77777777" w:rsidR="00B26107" w:rsidRDefault="00B26107">
      <w:pPr>
        <w:pStyle w:val="26"/>
        <w:tabs>
          <w:tab w:val="right" w:leader="dot" w:pos="3882"/>
        </w:tabs>
        <w:rPr>
          <w:noProof/>
        </w:rPr>
      </w:pPr>
      <w:r>
        <w:rPr>
          <w:noProof/>
        </w:rPr>
        <w:t>POSIX</w:t>
      </w:r>
      <w:r>
        <w:rPr>
          <w:rFonts w:hint="eastAsia"/>
          <w:noProof/>
        </w:rPr>
        <w:t>版名前付きセマフォ</w:t>
      </w:r>
      <w:r>
        <w:rPr>
          <w:noProof/>
        </w:rPr>
        <w:tab/>
        <w:t>127</w:t>
      </w:r>
    </w:p>
    <w:p w14:paraId="2AE7BC08" w14:textId="77777777" w:rsidR="00B26107" w:rsidRDefault="00B26107">
      <w:pPr>
        <w:pStyle w:val="26"/>
        <w:tabs>
          <w:tab w:val="right" w:leader="dot" w:pos="3882"/>
        </w:tabs>
        <w:rPr>
          <w:noProof/>
        </w:rPr>
      </w:pPr>
      <w:r>
        <w:rPr>
          <w:noProof/>
        </w:rPr>
        <w:t>SystemV</w:t>
      </w:r>
      <w:r>
        <w:rPr>
          <w:rFonts w:hint="eastAsia"/>
          <w:noProof/>
        </w:rPr>
        <w:t>版</w:t>
      </w:r>
      <w:r>
        <w:rPr>
          <w:noProof/>
        </w:rPr>
        <w:tab/>
        <w:t>120</w:t>
      </w:r>
    </w:p>
    <w:p w14:paraId="17254B69" w14:textId="77777777" w:rsidR="00B26107" w:rsidRDefault="00B26107">
      <w:pPr>
        <w:pStyle w:val="26"/>
        <w:tabs>
          <w:tab w:val="right" w:leader="dot" w:pos="3882"/>
        </w:tabs>
        <w:rPr>
          <w:noProof/>
        </w:rPr>
      </w:pPr>
      <w:r>
        <w:rPr>
          <w:noProof/>
        </w:rPr>
        <w:t>WIN32API</w:t>
      </w:r>
      <w:r>
        <w:rPr>
          <w:rFonts w:hint="eastAsia"/>
          <w:noProof/>
        </w:rPr>
        <w:t>版</w:t>
      </w:r>
      <w:r>
        <w:rPr>
          <w:noProof/>
        </w:rPr>
        <w:tab/>
        <w:t>131</w:t>
      </w:r>
    </w:p>
    <w:p w14:paraId="0CCAC015" w14:textId="77777777" w:rsidR="00B26107" w:rsidRDefault="00B26107">
      <w:pPr>
        <w:pStyle w:val="26"/>
        <w:tabs>
          <w:tab w:val="right" w:leader="dot" w:pos="3882"/>
        </w:tabs>
        <w:rPr>
          <w:noProof/>
        </w:rPr>
      </w:pPr>
      <w:r>
        <w:rPr>
          <w:noProof/>
        </w:rPr>
        <w:t>WIN32API</w:t>
      </w:r>
      <w:r>
        <w:rPr>
          <w:rFonts w:hint="eastAsia"/>
          <w:noProof/>
        </w:rPr>
        <w:t>版名前付きセマフォ</w:t>
      </w:r>
      <w:r>
        <w:rPr>
          <w:noProof/>
        </w:rPr>
        <w:tab/>
        <w:t>134</w:t>
      </w:r>
    </w:p>
    <w:p w14:paraId="59379D4D" w14:textId="77777777" w:rsidR="00B26107" w:rsidRDefault="00B26107">
      <w:pPr>
        <w:pStyle w:val="affff3"/>
        <w:keepNext/>
        <w:tabs>
          <w:tab w:val="right" w:leader="dot" w:pos="3882"/>
        </w:tabs>
        <w:rPr>
          <w:rFonts w:eastAsiaTheme="minorEastAsia"/>
          <w:b w:val="0"/>
          <w:bCs w:val="0"/>
          <w:noProof/>
        </w:rPr>
      </w:pPr>
      <w:r>
        <w:rPr>
          <w:rFonts w:hint="eastAsia"/>
          <w:noProof/>
        </w:rPr>
        <w:t>そ</w:t>
      </w:r>
    </w:p>
    <w:p w14:paraId="459A6B3D" w14:textId="77777777" w:rsidR="00B26107" w:rsidRDefault="00B26107">
      <w:pPr>
        <w:pStyle w:val="13"/>
        <w:tabs>
          <w:tab w:val="right" w:leader="dot" w:pos="3882"/>
        </w:tabs>
        <w:rPr>
          <w:noProof/>
        </w:rPr>
      </w:pPr>
      <w:r>
        <w:rPr>
          <w:rFonts w:hint="eastAsia"/>
          <w:noProof/>
        </w:rPr>
        <w:t>ソケット通信</w:t>
      </w:r>
      <w:r>
        <w:rPr>
          <w:noProof/>
        </w:rPr>
        <w:tab/>
        <w:t>209</w:t>
      </w:r>
    </w:p>
    <w:p w14:paraId="5010DBF3" w14:textId="77777777" w:rsidR="00B26107" w:rsidRDefault="00B26107">
      <w:pPr>
        <w:pStyle w:val="affff3"/>
        <w:keepNext/>
        <w:tabs>
          <w:tab w:val="right" w:leader="dot" w:pos="3882"/>
        </w:tabs>
        <w:rPr>
          <w:rFonts w:eastAsiaTheme="minorEastAsia"/>
          <w:b w:val="0"/>
          <w:bCs w:val="0"/>
          <w:noProof/>
        </w:rPr>
      </w:pPr>
      <w:r>
        <w:rPr>
          <w:rFonts w:hint="eastAsia"/>
          <w:noProof/>
        </w:rPr>
        <w:t>た</w:t>
      </w:r>
    </w:p>
    <w:p w14:paraId="31D2DC7C" w14:textId="77777777" w:rsidR="00B26107" w:rsidRDefault="00B26107">
      <w:pPr>
        <w:pStyle w:val="13"/>
        <w:tabs>
          <w:tab w:val="right" w:leader="dot" w:pos="3882"/>
        </w:tabs>
        <w:rPr>
          <w:noProof/>
        </w:rPr>
      </w:pPr>
      <w:r>
        <w:rPr>
          <w:rFonts w:hint="eastAsia"/>
          <w:noProof/>
        </w:rPr>
        <w:t>耐障害性</w:t>
      </w:r>
      <w:r>
        <w:rPr>
          <w:noProof/>
        </w:rPr>
        <w:tab/>
        <w:t>212</w:t>
      </w:r>
    </w:p>
    <w:p w14:paraId="01614769" w14:textId="77777777" w:rsidR="00B26107" w:rsidRDefault="00B26107">
      <w:pPr>
        <w:pStyle w:val="13"/>
        <w:tabs>
          <w:tab w:val="right" w:leader="dot" w:pos="3882"/>
        </w:tabs>
        <w:rPr>
          <w:noProof/>
        </w:rPr>
      </w:pPr>
      <w:r>
        <w:rPr>
          <w:rFonts w:hint="eastAsia"/>
          <w:noProof/>
        </w:rPr>
        <w:t>タイムスライス</w:t>
      </w:r>
      <w:r>
        <w:rPr>
          <w:noProof/>
        </w:rPr>
        <w:tab/>
        <w:t>4</w:t>
      </w:r>
    </w:p>
    <w:p w14:paraId="0BFD29C4" w14:textId="77777777" w:rsidR="00B26107" w:rsidRDefault="00B26107">
      <w:pPr>
        <w:pStyle w:val="26"/>
        <w:tabs>
          <w:tab w:val="right" w:leader="dot" w:pos="3882"/>
        </w:tabs>
        <w:rPr>
          <w:noProof/>
        </w:rPr>
      </w:pPr>
      <w:r>
        <w:rPr>
          <w:rFonts w:hint="eastAsia"/>
          <w:noProof/>
        </w:rPr>
        <w:t>クォンタム</w:t>
      </w:r>
      <w:r>
        <w:rPr>
          <w:noProof/>
        </w:rPr>
        <w:tab/>
        <w:t>31</w:t>
      </w:r>
    </w:p>
    <w:p w14:paraId="0A37F489" w14:textId="77777777" w:rsidR="00B26107" w:rsidRDefault="00B26107">
      <w:pPr>
        <w:pStyle w:val="affff3"/>
        <w:keepNext/>
        <w:tabs>
          <w:tab w:val="right" w:leader="dot" w:pos="3882"/>
        </w:tabs>
        <w:rPr>
          <w:rFonts w:eastAsiaTheme="minorEastAsia"/>
          <w:b w:val="0"/>
          <w:bCs w:val="0"/>
          <w:noProof/>
        </w:rPr>
      </w:pPr>
      <w:r>
        <w:rPr>
          <w:rFonts w:hint="eastAsia"/>
          <w:noProof/>
        </w:rPr>
        <w:t>て</w:t>
      </w:r>
    </w:p>
    <w:p w14:paraId="1FACF0D1" w14:textId="77777777" w:rsidR="00B26107" w:rsidRDefault="00B26107">
      <w:pPr>
        <w:pStyle w:val="13"/>
        <w:tabs>
          <w:tab w:val="right" w:leader="dot" w:pos="3882"/>
        </w:tabs>
        <w:rPr>
          <w:noProof/>
        </w:rPr>
      </w:pPr>
      <w:r>
        <w:rPr>
          <w:rFonts w:hint="eastAsia"/>
          <w:noProof/>
        </w:rPr>
        <w:t>デーモン</w:t>
      </w:r>
      <w:r>
        <w:rPr>
          <w:noProof/>
        </w:rPr>
        <w:tab/>
        <w:t>12</w:t>
      </w:r>
    </w:p>
    <w:p w14:paraId="489F573B" w14:textId="77777777" w:rsidR="00B26107" w:rsidRDefault="00B26107">
      <w:pPr>
        <w:pStyle w:val="13"/>
        <w:tabs>
          <w:tab w:val="right" w:leader="dot" w:pos="3882"/>
        </w:tabs>
        <w:rPr>
          <w:noProof/>
        </w:rPr>
      </w:pPr>
      <w:r>
        <w:rPr>
          <w:rFonts w:hint="eastAsia"/>
          <w:noProof/>
        </w:rPr>
        <w:t>デッドロック</w:t>
      </w:r>
      <w:r>
        <w:rPr>
          <w:noProof/>
        </w:rPr>
        <w:tab/>
        <w:t>194</w:t>
      </w:r>
    </w:p>
    <w:p w14:paraId="23E257B4" w14:textId="77777777" w:rsidR="00B26107" w:rsidRDefault="00B26107">
      <w:pPr>
        <w:pStyle w:val="13"/>
        <w:tabs>
          <w:tab w:val="right" w:leader="dot" w:pos="3882"/>
        </w:tabs>
        <w:rPr>
          <w:noProof/>
        </w:rPr>
      </w:pPr>
      <w:r>
        <w:rPr>
          <w:rFonts w:hint="eastAsia"/>
          <w:noProof/>
        </w:rPr>
        <w:t>デバイスドライバ</w:t>
      </w:r>
      <w:r>
        <w:rPr>
          <w:noProof/>
        </w:rPr>
        <w:tab/>
        <w:t>6, 8</w:t>
      </w:r>
    </w:p>
    <w:p w14:paraId="3D4B4758" w14:textId="77777777" w:rsidR="00B26107" w:rsidRDefault="00B26107">
      <w:pPr>
        <w:pStyle w:val="affff3"/>
        <w:keepNext/>
        <w:tabs>
          <w:tab w:val="right" w:leader="dot" w:pos="3882"/>
        </w:tabs>
        <w:rPr>
          <w:rFonts w:eastAsiaTheme="minorEastAsia"/>
          <w:b w:val="0"/>
          <w:bCs w:val="0"/>
          <w:noProof/>
        </w:rPr>
      </w:pPr>
      <w:r>
        <w:rPr>
          <w:rFonts w:hint="eastAsia"/>
          <w:noProof/>
        </w:rPr>
        <w:t>と</w:t>
      </w:r>
    </w:p>
    <w:p w14:paraId="0BFCC23B" w14:textId="77777777" w:rsidR="00B26107" w:rsidRDefault="00B26107">
      <w:pPr>
        <w:pStyle w:val="13"/>
        <w:tabs>
          <w:tab w:val="right" w:leader="dot" w:pos="3882"/>
        </w:tabs>
        <w:rPr>
          <w:noProof/>
        </w:rPr>
      </w:pPr>
      <w:r>
        <w:rPr>
          <w:rFonts w:hint="eastAsia"/>
          <w:noProof/>
        </w:rPr>
        <w:t>同期</w:t>
      </w:r>
      <w:r>
        <w:rPr>
          <w:noProof/>
        </w:rPr>
        <w:tab/>
        <w:t>73</w:t>
      </w:r>
    </w:p>
    <w:p w14:paraId="7AB3FAF1" w14:textId="77777777" w:rsidR="00B26107" w:rsidRDefault="00B26107">
      <w:pPr>
        <w:pStyle w:val="13"/>
        <w:tabs>
          <w:tab w:val="right" w:leader="dot" w:pos="3882"/>
        </w:tabs>
        <w:rPr>
          <w:noProof/>
        </w:rPr>
      </w:pPr>
      <w:r>
        <w:rPr>
          <w:rFonts w:hint="eastAsia"/>
          <w:noProof/>
        </w:rPr>
        <w:t>動作モード</w:t>
      </w:r>
      <w:r>
        <w:rPr>
          <w:noProof/>
        </w:rPr>
        <w:tab/>
        <w:t>8</w:t>
      </w:r>
    </w:p>
    <w:p w14:paraId="65AEE184" w14:textId="77777777" w:rsidR="00B26107" w:rsidRDefault="00B26107">
      <w:pPr>
        <w:pStyle w:val="26"/>
        <w:tabs>
          <w:tab w:val="right" w:leader="dot" w:pos="3882"/>
        </w:tabs>
        <w:rPr>
          <w:noProof/>
        </w:rPr>
      </w:pPr>
      <w:r>
        <w:rPr>
          <w:rFonts w:hint="eastAsia"/>
          <w:noProof/>
        </w:rPr>
        <w:t>カーネルモード</w:t>
      </w:r>
      <w:r>
        <w:rPr>
          <w:noProof/>
        </w:rPr>
        <w:tab/>
        <w:t>8</w:t>
      </w:r>
    </w:p>
    <w:p w14:paraId="010E6970" w14:textId="77777777" w:rsidR="00B26107" w:rsidRDefault="00B26107">
      <w:pPr>
        <w:pStyle w:val="26"/>
        <w:tabs>
          <w:tab w:val="right" w:leader="dot" w:pos="3882"/>
        </w:tabs>
        <w:rPr>
          <w:noProof/>
        </w:rPr>
      </w:pPr>
      <w:r>
        <w:rPr>
          <w:rFonts w:hint="eastAsia"/>
          <w:noProof/>
        </w:rPr>
        <w:t>ユーザーモード</w:t>
      </w:r>
      <w:r>
        <w:rPr>
          <w:noProof/>
        </w:rPr>
        <w:tab/>
        <w:t>8</w:t>
      </w:r>
    </w:p>
    <w:p w14:paraId="20EF910E" w14:textId="77777777" w:rsidR="00B26107" w:rsidRDefault="00B26107">
      <w:pPr>
        <w:pStyle w:val="affff3"/>
        <w:keepNext/>
        <w:tabs>
          <w:tab w:val="right" w:leader="dot" w:pos="3882"/>
        </w:tabs>
        <w:rPr>
          <w:rFonts w:eastAsiaTheme="minorEastAsia"/>
          <w:b w:val="0"/>
          <w:bCs w:val="0"/>
          <w:noProof/>
        </w:rPr>
      </w:pPr>
      <w:r>
        <w:rPr>
          <w:rFonts w:hint="eastAsia"/>
          <w:noProof/>
        </w:rPr>
        <w:t>な</w:t>
      </w:r>
    </w:p>
    <w:p w14:paraId="219C95BD" w14:textId="77777777" w:rsidR="00B26107" w:rsidRDefault="00B26107">
      <w:pPr>
        <w:pStyle w:val="13"/>
        <w:tabs>
          <w:tab w:val="right" w:leader="dot" w:pos="3882"/>
        </w:tabs>
        <w:rPr>
          <w:noProof/>
        </w:rPr>
      </w:pPr>
      <w:r>
        <w:rPr>
          <w:rFonts w:hint="eastAsia"/>
          <w:noProof/>
        </w:rPr>
        <w:t>名前付きパイプ</w:t>
      </w:r>
      <w:r>
        <w:rPr>
          <w:noProof/>
        </w:rPr>
        <w:t>(Unix)</w:t>
      </w:r>
      <w:r>
        <w:rPr>
          <w:noProof/>
        </w:rPr>
        <w:tab/>
        <w:t>208</w:t>
      </w:r>
    </w:p>
    <w:p w14:paraId="0F2935DD" w14:textId="77777777" w:rsidR="00B26107" w:rsidRDefault="00B26107">
      <w:pPr>
        <w:pStyle w:val="13"/>
        <w:tabs>
          <w:tab w:val="right" w:leader="dot" w:pos="3882"/>
        </w:tabs>
        <w:rPr>
          <w:noProof/>
        </w:rPr>
      </w:pPr>
      <w:r>
        <w:rPr>
          <w:rFonts w:hint="eastAsia"/>
          <w:noProof/>
        </w:rPr>
        <w:t>名前付きパイプ</w:t>
      </w:r>
      <w:r>
        <w:rPr>
          <w:noProof/>
        </w:rPr>
        <w:t>(Windows)</w:t>
      </w:r>
      <w:r>
        <w:rPr>
          <w:noProof/>
        </w:rPr>
        <w:tab/>
        <w:t>209</w:t>
      </w:r>
    </w:p>
    <w:p w14:paraId="3B0411FA" w14:textId="77777777" w:rsidR="00B26107" w:rsidRDefault="00B26107">
      <w:pPr>
        <w:pStyle w:val="affff3"/>
        <w:keepNext/>
        <w:tabs>
          <w:tab w:val="right" w:leader="dot" w:pos="3882"/>
        </w:tabs>
        <w:rPr>
          <w:rFonts w:eastAsiaTheme="minorEastAsia"/>
          <w:b w:val="0"/>
          <w:bCs w:val="0"/>
          <w:noProof/>
        </w:rPr>
      </w:pPr>
      <w:r>
        <w:rPr>
          <w:rFonts w:hint="eastAsia"/>
          <w:noProof/>
        </w:rPr>
        <w:lastRenderedPageBreak/>
        <w:t>に</w:t>
      </w:r>
    </w:p>
    <w:p w14:paraId="263265DF" w14:textId="77777777" w:rsidR="00B26107" w:rsidRDefault="00B26107">
      <w:pPr>
        <w:pStyle w:val="13"/>
        <w:tabs>
          <w:tab w:val="right" w:leader="dot" w:pos="3882"/>
        </w:tabs>
        <w:rPr>
          <w:noProof/>
        </w:rPr>
      </w:pPr>
      <w:r>
        <w:rPr>
          <w:rFonts w:hint="eastAsia"/>
          <w:noProof/>
        </w:rPr>
        <w:t>ニーモニック</w:t>
      </w:r>
      <w:r>
        <w:rPr>
          <w:noProof/>
        </w:rPr>
        <w:tab/>
        <w:t>27</w:t>
      </w:r>
    </w:p>
    <w:p w14:paraId="767AE716" w14:textId="77777777" w:rsidR="00B26107" w:rsidRDefault="00B26107">
      <w:pPr>
        <w:pStyle w:val="affff3"/>
        <w:keepNext/>
        <w:tabs>
          <w:tab w:val="right" w:leader="dot" w:pos="3882"/>
        </w:tabs>
        <w:rPr>
          <w:rFonts w:eastAsiaTheme="minorEastAsia"/>
          <w:b w:val="0"/>
          <w:bCs w:val="0"/>
          <w:noProof/>
        </w:rPr>
      </w:pPr>
      <w:r>
        <w:rPr>
          <w:rFonts w:hint="eastAsia"/>
          <w:noProof/>
        </w:rPr>
        <w:t>ね</w:t>
      </w:r>
    </w:p>
    <w:p w14:paraId="64003758" w14:textId="77777777" w:rsidR="00B26107" w:rsidRDefault="00B26107">
      <w:pPr>
        <w:pStyle w:val="13"/>
        <w:tabs>
          <w:tab w:val="right" w:leader="dot" w:pos="3882"/>
        </w:tabs>
        <w:rPr>
          <w:noProof/>
        </w:rPr>
      </w:pPr>
      <w:r>
        <w:rPr>
          <w:rFonts w:hint="eastAsia"/>
          <w:noProof/>
        </w:rPr>
        <w:t>ネットワーク通信</w:t>
      </w:r>
      <w:r>
        <w:rPr>
          <w:noProof/>
        </w:rPr>
        <w:tab/>
        <w:t>209</w:t>
      </w:r>
    </w:p>
    <w:p w14:paraId="77580AA6" w14:textId="77777777" w:rsidR="00B26107" w:rsidRDefault="00B26107">
      <w:pPr>
        <w:pStyle w:val="affff3"/>
        <w:keepNext/>
        <w:tabs>
          <w:tab w:val="right" w:leader="dot" w:pos="3882"/>
        </w:tabs>
        <w:rPr>
          <w:rFonts w:eastAsiaTheme="minorEastAsia"/>
          <w:b w:val="0"/>
          <w:bCs w:val="0"/>
          <w:noProof/>
        </w:rPr>
      </w:pPr>
      <w:r>
        <w:rPr>
          <w:rFonts w:hint="eastAsia"/>
          <w:noProof/>
        </w:rPr>
        <w:t>は</w:t>
      </w:r>
    </w:p>
    <w:p w14:paraId="079D80CA" w14:textId="77777777" w:rsidR="00B26107" w:rsidRDefault="00B26107">
      <w:pPr>
        <w:pStyle w:val="13"/>
        <w:tabs>
          <w:tab w:val="right" w:leader="dot" w:pos="3882"/>
        </w:tabs>
        <w:rPr>
          <w:noProof/>
        </w:rPr>
      </w:pPr>
      <w:r>
        <w:rPr>
          <w:rFonts w:hint="eastAsia"/>
          <w:noProof/>
        </w:rPr>
        <w:t>バイオス</w:t>
      </w:r>
      <w:r>
        <w:rPr>
          <w:noProof/>
        </w:rPr>
        <w:tab/>
        <w:t>9</w:t>
      </w:r>
    </w:p>
    <w:p w14:paraId="406269E0" w14:textId="77777777" w:rsidR="00B26107" w:rsidRDefault="00B26107">
      <w:pPr>
        <w:pStyle w:val="13"/>
        <w:tabs>
          <w:tab w:val="right" w:leader="dot" w:pos="3882"/>
        </w:tabs>
        <w:rPr>
          <w:noProof/>
        </w:rPr>
      </w:pPr>
      <w:r>
        <w:rPr>
          <w:rFonts w:hint="eastAsia"/>
          <w:noProof/>
        </w:rPr>
        <w:t>排他制御</w:t>
      </w:r>
      <w:r>
        <w:rPr>
          <w:noProof/>
        </w:rPr>
        <w:tab/>
        <w:t>84</w:t>
      </w:r>
    </w:p>
    <w:p w14:paraId="1A847B76" w14:textId="77777777" w:rsidR="00B26107" w:rsidRDefault="00B26107">
      <w:pPr>
        <w:pStyle w:val="13"/>
        <w:tabs>
          <w:tab w:val="right" w:leader="dot" w:pos="3882"/>
        </w:tabs>
        <w:rPr>
          <w:noProof/>
        </w:rPr>
      </w:pPr>
      <w:r>
        <w:rPr>
          <w:rFonts w:hint="eastAsia"/>
          <w:noProof/>
        </w:rPr>
        <w:t>ハイパースレッディング・テクノロジー</w:t>
      </w:r>
      <w:r>
        <w:rPr>
          <w:noProof/>
        </w:rPr>
        <w:tab/>
        <w:t>15</w:t>
      </w:r>
    </w:p>
    <w:p w14:paraId="67812379" w14:textId="77777777" w:rsidR="00B26107" w:rsidRDefault="00B26107">
      <w:pPr>
        <w:pStyle w:val="13"/>
        <w:tabs>
          <w:tab w:val="right" w:leader="dot" w:pos="3882"/>
        </w:tabs>
        <w:rPr>
          <w:noProof/>
        </w:rPr>
      </w:pPr>
      <w:r>
        <w:rPr>
          <w:rFonts w:hint="eastAsia"/>
          <w:noProof/>
        </w:rPr>
        <w:t>パイプ</w:t>
      </w:r>
      <w:r>
        <w:rPr>
          <w:noProof/>
        </w:rPr>
        <w:tab/>
        <w:t>208</w:t>
      </w:r>
    </w:p>
    <w:p w14:paraId="603ACF58" w14:textId="77777777" w:rsidR="00B26107" w:rsidRDefault="00B26107">
      <w:pPr>
        <w:pStyle w:val="13"/>
        <w:tabs>
          <w:tab w:val="right" w:leader="dot" w:pos="3882"/>
        </w:tabs>
        <w:rPr>
          <w:noProof/>
        </w:rPr>
      </w:pPr>
      <w:r>
        <w:rPr>
          <w:rFonts w:hint="eastAsia"/>
          <w:noProof/>
        </w:rPr>
        <w:t>バリア</w:t>
      </w:r>
      <w:r>
        <w:rPr>
          <w:noProof/>
        </w:rPr>
        <w:tab/>
        <w:t>150</w:t>
      </w:r>
    </w:p>
    <w:p w14:paraId="4B313C82" w14:textId="77777777" w:rsidR="00B26107" w:rsidRDefault="00B26107">
      <w:pPr>
        <w:pStyle w:val="26"/>
        <w:tabs>
          <w:tab w:val="right" w:leader="dot" w:pos="3882"/>
        </w:tabs>
        <w:rPr>
          <w:noProof/>
        </w:rPr>
      </w:pPr>
      <w:r>
        <w:rPr>
          <w:noProof/>
        </w:rPr>
        <w:t>POSIX</w:t>
      </w:r>
      <w:r>
        <w:rPr>
          <w:rFonts w:hint="eastAsia"/>
          <w:noProof/>
        </w:rPr>
        <w:t>スレッドライブラリ版</w:t>
      </w:r>
      <w:r>
        <w:rPr>
          <w:noProof/>
        </w:rPr>
        <w:tab/>
        <w:t>150</w:t>
      </w:r>
    </w:p>
    <w:p w14:paraId="3AEB2364" w14:textId="77777777" w:rsidR="00B26107" w:rsidRDefault="00B26107">
      <w:pPr>
        <w:pStyle w:val="affff3"/>
        <w:keepNext/>
        <w:tabs>
          <w:tab w:val="right" w:leader="dot" w:pos="3882"/>
        </w:tabs>
        <w:rPr>
          <w:rFonts w:eastAsiaTheme="minorEastAsia"/>
          <w:b w:val="0"/>
          <w:bCs w:val="0"/>
          <w:noProof/>
        </w:rPr>
      </w:pPr>
      <w:r>
        <w:rPr>
          <w:rFonts w:hint="eastAsia"/>
          <w:noProof/>
        </w:rPr>
        <w:t>ひ</w:t>
      </w:r>
    </w:p>
    <w:p w14:paraId="69B976D6" w14:textId="77777777" w:rsidR="00B26107" w:rsidRDefault="00B26107">
      <w:pPr>
        <w:pStyle w:val="13"/>
        <w:tabs>
          <w:tab w:val="right" w:leader="dot" w:pos="3882"/>
        </w:tabs>
        <w:rPr>
          <w:noProof/>
        </w:rPr>
      </w:pPr>
      <w:r>
        <w:rPr>
          <w:rFonts w:hint="eastAsia"/>
          <w:noProof/>
        </w:rPr>
        <w:t>ビジーウェイト</w:t>
      </w:r>
      <w:r>
        <w:rPr>
          <w:noProof/>
        </w:rPr>
        <w:tab/>
        <w:t>81</w:t>
      </w:r>
    </w:p>
    <w:p w14:paraId="0B10E2D6" w14:textId="77777777" w:rsidR="00B26107" w:rsidRDefault="00B26107">
      <w:pPr>
        <w:pStyle w:val="13"/>
        <w:tabs>
          <w:tab w:val="right" w:leader="dot" w:pos="3882"/>
        </w:tabs>
        <w:rPr>
          <w:noProof/>
        </w:rPr>
      </w:pPr>
      <w:r>
        <w:rPr>
          <w:rFonts w:hint="eastAsia"/>
          <w:noProof/>
        </w:rPr>
        <w:t>非同期関数</w:t>
      </w:r>
    </w:p>
    <w:p w14:paraId="21DADF38" w14:textId="77777777" w:rsidR="00B26107" w:rsidRDefault="00B26107">
      <w:pPr>
        <w:pStyle w:val="26"/>
        <w:tabs>
          <w:tab w:val="right" w:leader="dot" w:pos="3882"/>
        </w:tabs>
        <w:rPr>
          <w:noProof/>
        </w:rPr>
      </w:pPr>
      <w:r>
        <w:rPr>
          <w:noProof/>
        </w:rPr>
        <w:t>C++11</w:t>
      </w:r>
      <w:r>
        <w:rPr>
          <w:rFonts w:hint="eastAsia"/>
          <w:noProof/>
        </w:rPr>
        <w:t>版</w:t>
      </w:r>
      <w:r>
        <w:rPr>
          <w:noProof/>
        </w:rPr>
        <w:tab/>
        <w:t>57</w:t>
      </w:r>
    </w:p>
    <w:p w14:paraId="64B23904" w14:textId="77777777" w:rsidR="00B26107" w:rsidRDefault="00B26107">
      <w:pPr>
        <w:pStyle w:val="affff3"/>
        <w:keepNext/>
        <w:tabs>
          <w:tab w:val="right" w:leader="dot" w:pos="3882"/>
        </w:tabs>
        <w:rPr>
          <w:rFonts w:eastAsiaTheme="minorEastAsia"/>
          <w:b w:val="0"/>
          <w:bCs w:val="0"/>
          <w:noProof/>
        </w:rPr>
      </w:pPr>
      <w:r>
        <w:rPr>
          <w:rFonts w:hint="eastAsia"/>
          <w:noProof/>
        </w:rPr>
        <w:t>ふ</w:t>
      </w:r>
    </w:p>
    <w:p w14:paraId="244227D8" w14:textId="77777777" w:rsidR="00B26107" w:rsidRDefault="00B26107">
      <w:pPr>
        <w:pStyle w:val="13"/>
        <w:tabs>
          <w:tab w:val="right" w:leader="dot" w:pos="3882"/>
        </w:tabs>
        <w:rPr>
          <w:noProof/>
        </w:rPr>
      </w:pPr>
      <w:r>
        <w:rPr>
          <w:rFonts w:hint="eastAsia"/>
          <w:noProof/>
        </w:rPr>
        <w:t>ファイバースレッド</w:t>
      </w:r>
      <w:r>
        <w:rPr>
          <w:noProof/>
        </w:rPr>
        <w:tab/>
        <w:t>61</w:t>
      </w:r>
    </w:p>
    <w:p w14:paraId="18FF57B2" w14:textId="77777777" w:rsidR="00B26107" w:rsidRDefault="00B26107">
      <w:pPr>
        <w:pStyle w:val="13"/>
        <w:tabs>
          <w:tab w:val="right" w:leader="dot" w:pos="3882"/>
        </w:tabs>
        <w:rPr>
          <w:noProof/>
        </w:rPr>
      </w:pPr>
      <w:r>
        <w:rPr>
          <w:rFonts w:hint="eastAsia"/>
          <w:noProof/>
        </w:rPr>
        <w:t>不可分操作</w:t>
      </w:r>
      <w:r>
        <w:rPr>
          <w:noProof/>
        </w:rPr>
        <w:tab/>
        <w:t>73</w:t>
      </w:r>
    </w:p>
    <w:p w14:paraId="16D4136B" w14:textId="77777777" w:rsidR="00B26107" w:rsidRDefault="00B26107">
      <w:pPr>
        <w:pStyle w:val="13"/>
        <w:tabs>
          <w:tab w:val="right" w:leader="dot" w:pos="3882"/>
        </w:tabs>
        <w:rPr>
          <w:noProof/>
        </w:rPr>
      </w:pPr>
      <w:r>
        <w:rPr>
          <w:rFonts w:hint="eastAsia"/>
          <w:noProof/>
        </w:rPr>
        <w:t>浮動所数点演算装置</w:t>
      </w:r>
      <w:r>
        <w:rPr>
          <w:noProof/>
        </w:rPr>
        <w:tab/>
        <w:t>16</w:t>
      </w:r>
    </w:p>
    <w:p w14:paraId="60F9BBD9" w14:textId="77777777" w:rsidR="00B26107" w:rsidRDefault="00B26107">
      <w:pPr>
        <w:pStyle w:val="13"/>
        <w:tabs>
          <w:tab w:val="right" w:leader="dot" w:pos="3882"/>
        </w:tabs>
        <w:rPr>
          <w:noProof/>
        </w:rPr>
      </w:pPr>
      <w:r>
        <w:rPr>
          <w:rFonts w:hint="eastAsia"/>
          <w:noProof/>
        </w:rPr>
        <w:t>プログラム</w:t>
      </w:r>
      <w:r>
        <w:rPr>
          <w:noProof/>
        </w:rPr>
        <w:tab/>
        <w:t>27</w:t>
      </w:r>
    </w:p>
    <w:p w14:paraId="67A854B6" w14:textId="77777777" w:rsidR="00B26107" w:rsidRDefault="00B26107">
      <w:pPr>
        <w:pStyle w:val="13"/>
        <w:tabs>
          <w:tab w:val="right" w:leader="dot" w:pos="3882"/>
        </w:tabs>
        <w:rPr>
          <w:noProof/>
        </w:rPr>
      </w:pPr>
      <w:r>
        <w:rPr>
          <w:rFonts w:hint="eastAsia"/>
          <w:noProof/>
        </w:rPr>
        <w:t>プログラムカウンタ</w:t>
      </w:r>
      <w:r>
        <w:rPr>
          <w:noProof/>
        </w:rPr>
        <w:tab/>
        <w:t>27</w:t>
      </w:r>
    </w:p>
    <w:p w14:paraId="3FC6C500" w14:textId="77777777" w:rsidR="00B26107" w:rsidRDefault="00B26107">
      <w:pPr>
        <w:pStyle w:val="13"/>
        <w:tabs>
          <w:tab w:val="right" w:leader="dot" w:pos="3882"/>
        </w:tabs>
        <w:rPr>
          <w:noProof/>
        </w:rPr>
      </w:pPr>
      <w:r>
        <w:rPr>
          <w:rFonts w:hint="eastAsia"/>
          <w:noProof/>
        </w:rPr>
        <w:t>プロセス</w:t>
      </w:r>
      <w:r>
        <w:rPr>
          <w:noProof/>
        </w:rPr>
        <w:tab/>
        <w:t>10</w:t>
      </w:r>
    </w:p>
    <w:p w14:paraId="478066A5" w14:textId="77777777" w:rsidR="00B26107" w:rsidRDefault="00B26107">
      <w:pPr>
        <w:pStyle w:val="26"/>
        <w:tabs>
          <w:tab w:val="right" w:leader="dot" w:pos="3882"/>
        </w:tabs>
        <w:rPr>
          <w:noProof/>
        </w:rPr>
      </w:pPr>
      <w:r>
        <w:rPr>
          <w:rFonts w:hint="eastAsia"/>
          <w:noProof/>
        </w:rPr>
        <w:t>子プロセス</w:t>
      </w:r>
      <w:r>
        <w:rPr>
          <w:noProof/>
        </w:rPr>
        <w:tab/>
        <w:t>10</w:t>
      </w:r>
    </w:p>
    <w:p w14:paraId="23EE9306" w14:textId="77777777" w:rsidR="00B26107" w:rsidRDefault="00B26107">
      <w:pPr>
        <w:pStyle w:val="26"/>
        <w:tabs>
          <w:tab w:val="right" w:leader="dot" w:pos="3882"/>
        </w:tabs>
        <w:rPr>
          <w:noProof/>
        </w:rPr>
      </w:pPr>
      <w:r>
        <w:rPr>
          <w:rFonts w:hint="eastAsia"/>
          <w:noProof/>
        </w:rPr>
        <w:t>バックエンド</w:t>
      </w:r>
      <w:r>
        <w:rPr>
          <w:noProof/>
        </w:rPr>
        <w:tab/>
        <w:t>12</w:t>
      </w:r>
    </w:p>
    <w:p w14:paraId="128B00CF" w14:textId="77777777" w:rsidR="00B26107" w:rsidRDefault="00B26107">
      <w:pPr>
        <w:pStyle w:val="26"/>
        <w:tabs>
          <w:tab w:val="right" w:leader="dot" w:pos="3882"/>
        </w:tabs>
        <w:rPr>
          <w:noProof/>
        </w:rPr>
      </w:pPr>
      <w:r>
        <w:rPr>
          <w:rFonts w:hint="eastAsia"/>
          <w:noProof/>
        </w:rPr>
        <w:t>フロントエンド</w:t>
      </w:r>
      <w:r>
        <w:rPr>
          <w:noProof/>
        </w:rPr>
        <w:tab/>
        <w:t>12</w:t>
      </w:r>
    </w:p>
    <w:p w14:paraId="79AABE71" w14:textId="77777777" w:rsidR="00B26107" w:rsidRDefault="00B26107">
      <w:pPr>
        <w:pStyle w:val="26"/>
        <w:tabs>
          <w:tab w:val="right" w:leader="dot" w:pos="3882"/>
        </w:tabs>
        <w:rPr>
          <w:noProof/>
        </w:rPr>
      </w:pPr>
      <w:r>
        <w:rPr>
          <w:rFonts w:hint="eastAsia"/>
          <w:noProof/>
        </w:rPr>
        <w:t>マルチプロセス</w:t>
      </w:r>
      <w:r>
        <w:rPr>
          <w:noProof/>
        </w:rPr>
        <w:tab/>
        <w:t>20</w:t>
      </w:r>
    </w:p>
    <w:p w14:paraId="2658EC90" w14:textId="77777777" w:rsidR="00B26107" w:rsidRDefault="00B26107">
      <w:pPr>
        <w:pStyle w:val="13"/>
        <w:tabs>
          <w:tab w:val="right" w:leader="dot" w:pos="3882"/>
        </w:tabs>
        <w:rPr>
          <w:noProof/>
        </w:rPr>
      </w:pPr>
      <w:r>
        <w:rPr>
          <w:rFonts w:hint="eastAsia"/>
          <w:noProof/>
        </w:rPr>
        <w:t>プロセス間通信</w:t>
      </w:r>
      <w:r>
        <w:rPr>
          <w:noProof/>
        </w:rPr>
        <w:tab/>
        <w:t>207</w:t>
      </w:r>
    </w:p>
    <w:p w14:paraId="3C781F5D" w14:textId="77777777" w:rsidR="00B26107" w:rsidRDefault="00B26107">
      <w:pPr>
        <w:pStyle w:val="13"/>
        <w:tabs>
          <w:tab w:val="right" w:leader="dot" w:pos="3882"/>
        </w:tabs>
        <w:rPr>
          <w:noProof/>
        </w:rPr>
      </w:pPr>
      <w:r>
        <w:rPr>
          <w:rFonts w:hint="eastAsia"/>
          <w:noProof/>
        </w:rPr>
        <w:t>プロセッサ</w:t>
      </w:r>
      <w:r>
        <w:rPr>
          <w:noProof/>
        </w:rPr>
        <w:tab/>
        <w:t>13</w:t>
      </w:r>
    </w:p>
    <w:p w14:paraId="6757FE76" w14:textId="77777777" w:rsidR="00B26107" w:rsidRDefault="00B26107">
      <w:pPr>
        <w:pStyle w:val="affff3"/>
        <w:keepNext/>
        <w:tabs>
          <w:tab w:val="right" w:leader="dot" w:pos="3882"/>
        </w:tabs>
        <w:rPr>
          <w:rFonts w:eastAsiaTheme="minorEastAsia"/>
          <w:b w:val="0"/>
          <w:bCs w:val="0"/>
          <w:noProof/>
        </w:rPr>
      </w:pPr>
      <w:r>
        <w:rPr>
          <w:rFonts w:hint="eastAsia"/>
          <w:noProof/>
        </w:rPr>
        <w:lastRenderedPageBreak/>
        <w:t>へ</w:t>
      </w:r>
    </w:p>
    <w:p w14:paraId="35C9E03E" w14:textId="77777777" w:rsidR="00B26107" w:rsidRDefault="00B26107">
      <w:pPr>
        <w:pStyle w:val="13"/>
        <w:tabs>
          <w:tab w:val="right" w:leader="dot" w:pos="3882"/>
        </w:tabs>
        <w:rPr>
          <w:noProof/>
        </w:rPr>
      </w:pPr>
      <w:r>
        <w:rPr>
          <w:rFonts w:hint="eastAsia"/>
          <w:noProof/>
        </w:rPr>
        <w:t>平行</w:t>
      </w:r>
      <w:r>
        <w:rPr>
          <w:noProof/>
        </w:rPr>
        <w:tab/>
        <w:t>5</w:t>
      </w:r>
    </w:p>
    <w:p w14:paraId="1CAC692A" w14:textId="77777777" w:rsidR="00B26107" w:rsidRDefault="00B26107">
      <w:pPr>
        <w:pStyle w:val="13"/>
        <w:tabs>
          <w:tab w:val="right" w:leader="dot" w:pos="3882"/>
        </w:tabs>
        <w:rPr>
          <w:noProof/>
        </w:rPr>
      </w:pPr>
      <w:r>
        <w:rPr>
          <w:rFonts w:hint="eastAsia"/>
          <w:noProof/>
        </w:rPr>
        <w:t>並列</w:t>
      </w:r>
      <w:r>
        <w:rPr>
          <w:noProof/>
        </w:rPr>
        <w:tab/>
        <w:t>5</w:t>
      </w:r>
    </w:p>
    <w:p w14:paraId="1D4B4468" w14:textId="77777777" w:rsidR="00B26107" w:rsidRDefault="00B26107">
      <w:pPr>
        <w:pStyle w:val="affff3"/>
        <w:keepNext/>
        <w:tabs>
          <w:tab w:val="right" w:leader="dot" w:pos="3882"/>
        </w:tabs>
        <w:rPr>
          <w:rFonts w:eastAsiaTheme="minorEastAsia"/>
          <w:b w:val="0"/>
          <w:bCs w:val="0"/>
          <w:noProof/>
        </w:rPr>
      </w:pPr>
      <w:r>
        <w:rPr>
          <w:rFonts w:hint="eastAsia"/>
          <w:noProof/>
        </w:rPr>
        <w:t>ま</w:t>
      </w:r>
    </w:p>
    <w:p w14:paraId="6B8BFC95" w14:textId="77777777" w:rsidR="00B26107" w:rsidRDefault="00B26107">
      <w:pPr>
        <w:pStyle w:val="13"/>
        <w:tabs>
          <w:tab w:val="right" w:leader="dot" w:pos="3882"/>
        </w:tabs>
        <w:rPr>
          <w:noProof/>
        </w:rPr>
      </w:pPr>
      <w:r>
        <w:rPr>
          <w:rFonts w:hint="eastAsia"/>
          <w:noProof/>
        </w:rPr>
        <w:t>マシン語</w:t>
      </w:r>
      <w:r>
        <w:rPr>
          <w:noProof/>
        </w:rPr>
        <w:tab/>
        <w:t>27</w:t>
      </w:r>
    </w:p>
    <w:p w14:paraId="7465BFCF" w14:textId="77777777" w:rsidR="00B26107" w:rsidRDefault="00B26107">
      <w:pPr>
        <w:pStyle w:val="13"/>
        <w:tabs>
          <w:tab w:val="right" w:leader="dot" w:pos="3882"/>
        </w:tabs>
        <w:rPr>
          <w:noProof/>
        </w:rPr>
      </w:pPr>
      <w:r>
        <w:rPr>
          <w:rFonts w:hint="eastAsia"/>
          <w:noProof/>
        </w:rPr>
        <w:t>マルチコア</w:t>
      </w:r>
      <w:r>
        <w:rPr>
          <w:noProof/>
        </w:rPr>
        <w:tab/>
        <w:t>14</w:t>
      </w:r>
    </w:p>
    <w:p w14:paraId="7E7C66C0" w14:textId="77777777" w:rsidR="00B26107" w:rsidRDefault="00B26107">
      <w:pPr>
        <w:pStyle w:val="26"/>
        <w:tabs>
          <w:tab w:val="right" w:leader="dot" w:pos="3882"/>
        </w:tabs>
        <w:rPr>
          <w:noProof/>
        </w:rPr>
      </w:pPr>
      <w:r>
        <w:rPr>
          <w:rFonts w:hint="eastAsia"/>
          <w:noProof/>
        </w:rPr>
        <w:t>ヘテロジニアスマルチコア</w:t>
      </w:r>
      <w:r>
        <w:rPr>
          <w:noProof/>
        </w:rPr>
        <w:tab/>
        <w:t>15</w:t>
      </w:r>
    </w:p>
    <w:p w14:paraId="057ECC04" w14:textId="77777777" w:rsidR="00B26107" w:rsidRDefault="00B26107">
      <w:pPr>
        <w:pStyle w:val="26"/>
        <w:tabs>
          <w:tab w:val="right" w:leader="dot" w:pos="3882"/>
        </w:tabs>
        <w:rPr>
          <w:noProof/>
        </w:rPr>
      </w:pPr>
      <w:r>
        <w:rPr>
          <w:rFonts w:hint="eastAsia"/>
          <w:noProof/>
        </w:rPr>
        <w:t>ホモジニアスマルチコア</w:t>
      </w:r>
      <w:r>
        <w:rPr>
          <w:noProof/>
        </w:rPr>
        <w:tab/>
        <w:t>15</w:t>
      </w:r>
    </w:p>
    <w:p w14:paraId="6C655718" w14:textId="77777777" w:rsidR="00B26107" w:rsidRDefault="00B26107">
      <w:pPr>
        <w:pStyle w:val="13"/>
        <w:tabs>
          <w:tab w:val="right" w:leader="dot" w:pos="3882"/>
        </w:tabs>
        <w:rPr>
          <w:noProof/>
        </w:rPr>
      </w:pPr>
      <w:r>
        <w:rPr>
          <w:rFonts w:hint="eastAsia"/>
          <w:noProof/>
        </w:rPr>
        <w:t>マルチタスク</w:t>
      </w:r>
      <w:r>
        <w:rPr>
          <w:noProof/>
        </w:rPr>
        <w:tab/>
        <w:t>3</w:t>
      </w:r>
    </w:p>
    <w:p w14:paraId="06CB22EB" w14:textId="77777777" w:rsidR="00B26107" w:rsidRDefault="00B26107">
      <w:pPr>
        <w:pStyle w:val="26"/>
        <w:tabs>
          <w:tab w:val="right" w:leader="dot" w:pos="3882"/>
        </w:tabs>
        <w:rPr>
          <w:noProof/>
        </w:rPr>
      </w:pPr>
      <w:r>
        <w:rPr>
          <w:rFonts w:hint="eastAsia"/>
          <w:noProof/>
        </w:rPr>
        <w:t>ノンプリエンプティブ</w:t>
      </w:r>
      <w:r>
        <w:rPr>
          <w:noProof/>
        </w:rPr>
        <w:tab/>
        <w:t>3, 61</w:t>
      </w:r>
    </w:p>
    <w:p w14:paraId="3A0733C4" w14:textId="77777777" w:rsidR="00B26107" w:rsidRDefault="00B26107">
      <w:pPr>
        <w:pStyle w:val="26"/>
        <w:tabs>
          <w:tab w:val="right" w:leader="dot" w:pos="3882"/>
        </w:tabs>
        <w:rPr>
          <w:noProof/>
        </w:rPr>
      </w:pPr>
      <w:r>
        <w:rPr>
          <w:rFonts w:hint="eastAsia"/>
          <w:noProof/>
        </w:rPr>
        <w:t>プリエンプティブ</w:t>
      </w:r>
      <w:r>
        <w:rPr>
          <w:noProof/>
        </w:rPr>
        <w:tab/>
        <w:t>4</w:t>
      </w:r>
    </w:p>
    <w:p w14:paraId="4159A7FE" w14:textId="77777777" w:rsidR="00B26107" w:rsidRDefault="00B26107">
      <w:pPr>
        <w:pStyle w:val="13"/>
        <w:tabs>
          <w:tab w:val="right" w:leader="dot" w:pos="3882"/>
        </w:tabs>
        <w:rPr>
          <w:noProof/>
        </w:rPr>
      </w:pPr>
      <w:r>
        <w:rPr>
          <w:rFonts w:hint="eastAsia"/>
          <w:noProof/>
        </w:rPr>
        <w:t>マルチプロセッサ</w:t>
      </w:r>
      <w:r>
        <w:rPr>
          <w:noProof/>
        </w:rPr>
        <w:tab/>
        <w:t>14</w:t>
      </w:r>
    </w:p>
    <w:p w14:paraId="278E812F" w14:textId="77777777" w:rsidR="00B26107" w:rsidRDefault="00B26107">
      <w:pPr>
        <w:pStyle w:val="affff3"/>
        <w:keepNext/>
        <w:tabs>
          <w:tab w:val="right" w:leader="dot" w:pos="3882"/>
        </w:tabs>
        <w:rPr>
          <w:rFonts w:eastAsiaTheme="minorEastAsia"/>
          <w:b w:val="0"/>
          <w:bCs w:val="0"/>
          <w:noProof/>
        </w:rPr>
      </w:pPr>
      <w:r>
        <w:rPr>
          <w:rFonts w:hint="eastAsia"/>
          <w:noProof/>
        </w:rPr>
        <w:t>み</w:t>
      </w:r>
    </w:p>
    <w:p w14:paraId="20FEAD9C" w14:textId="77777777" w:rsidR="00B26107" w:rsidRDefault="00B26107">
      <w:pPr>
        <w:pStyle w:val="13"/>
        <w:tabs>
          <w:tab w:val="right" w:leader="dot" w:pos="3882"/>
        </w:tabs>
        <w:rPr>
          <w:noProof/>
        </w:rPr>
      </w:pPr>
      <w:r>
        <w:rPr>
          <w:rFonts w:hint="eastAsia"/>
          <w:noProof/>
        </w:rPr>
        <w:t>ミューテックス</w:t>
      </w:r>
      <w:r>
        <w:rPr>
          <w:noProof/>
        </w:rPr>
        <w:tab/>
        <w:t>87</w:t>
      </w:r>
    </w:p>
    <w:p w14:paraId="655702BA" w14:textId="77777777" w:rsidR="00B26107" w:rsidRDefault="00B26107">
      <w:pPr>
        <w:pStyle w:val="26"/>
        <w:tabs>
          <w:tab w:val="right" w:leader="dot" w:pos="3882"/>
        </w:tabs>
        <w:rPr>
          <w:noProof/>
        </w:rPr>
      </w:pPr>
      <w:r>
        <w:rPr>
          <w:noProof/>
        </w:rPr>
        <w:t>C++11</w:t>
      </w:r>
      <w:r>
        <w:rPr>
          <w:rFonts w:hint="eastAsia"/>
          <w:noProof/>
        </w:rPr>
        <w:t>版</w:t>
      </w:r>
      <w:r>
        <w:rPr>
          <w:noProof/>
        </w:rPr>
        <w:tab/>
        <w:t>95</w:t>
      </w:r>
    </w:p>
    <w:p w14:paraId="5610773B" w14:textId="77777777" w:rsidR="00B26107" w:rsidRDefault="00B26107">
      <w:pPr>
        <w:pStyle w:val="26"/>
        <w:tabs>
          <w:tab w:val="right" w:leader="dot" w:pos="3882"/>
        </w:tabs>
        <w:rPr>
          <w:noProof/>
        </w:rPr>
      </w:pPr>
      <w:r>
        <w:rPr>
          <w:noProof/>
        </w:rPr>
        <w:t>POSIX</w:t>
      </w:r>
      <w:r>
        <w:rPr>
          <w:rFonts w:hint="eastAsia"/>
          <w:noProof/>
        </w:rPr>
        <w:t>スレッドライブラリ版</w:t>
      </w:r>
      <w:r>
        <w:rPr>
          <w:noProof/>
        </w:rPr>
        <w:tab/>
        <w:t>87</w:t>
      </w:r>
    </w:p>
    <w:p w14:paraId="50BAEE38" w14:textId="77777777" w:rsidR="00B26107" w:rsidRDefault="00B26107">
      <w:pPr>
        <w:pStyle w:val="26"/>
        <w:tabs>
          <w:tab w:val="right" w:leader="dot" w:pos="3882"/>
        </w:tabs>
        <w:rPr>
          <w:noProof/>
        </w:rPr>
      </w:pPr>
      <w:r>
        <w:rPr>
          <w:noProof/>
        </w:rPr>
        <w:t>WIN32API</w:t>
      </w:r>
      <w:r>
        <w:rPr>
          <w:rFonts w:hint="eastAsia"/>
          <w:noProof/>
        </w:rPr>
        <w:t>版</w:t>
      </w:r>
      <w:r>
        <w:rPr>
          <w:noProof/>
        </w:rPr>
        <w:tab/>
        <w:t>90</w:t>
      </w:r>
    </w:p>
    <w:p w14:paraId="2E51C7BE" w14:textId="77777777" w:rsidR="00B26107" w:rsidRDefault="00B26107">
      <w:pPr>
        <w:pStyle w:val="26"/>
        <w:tabs>
          <w:tab w:val="right" w:leader="dot" w:pos="3882"/>
        </w:tabs>
        <w:rPr>
          <w:noProof/>
        </w:rPr>
      </w:pPr>
      <w:r>
        <w:rPr>
          <w:noProof/>
        </w:rPr>
        <w:t>WIN32API</w:t>
      </w:r>
      <w:r>
        <w:rPr>
          <w:rFonts w:hint="eastAsia"/>
          <w:noProof/>
        </w:rPr>
        <w:t>版名前付きミューテックス</w:t>
      </w:r>
      <w:r>
        <w:rPr>
          <w:noProof/>
        </w:rPr>
        <w:tab/>
        <w:t>92</w:t>
      </w:r>
    </w:p>
    <w:p w14:paraId="12687EFF" w14:textId="77777777" w:rsidR="00B26107" w:rsidRDefault="00B26107">
      <w:pPr>
        <w:pStyle w:val="affff3"/>
        <w:keepNext/>
        <w:tabs>
          <w:tab w:val="right" w:leader="dot" w:pos="3882"/>
        </w:tabs>
        <w:rPr>
          <w:rFonts w:eastAsiaTheme="minorEastAsia"/>
          <w:b w:val="0"/>
          <w:bCs w:val="0"/>
          <w:noProof/>
        </w:rPr>
      </w:pPr>
      <w:r>
        <w:rPr>
          <w:rFonts w:hint="eastAsia"/>
          <w:noProof/>
        </w:rPr>
        <w:t>め</w:t>
      </w:r>
    </w:p>
    <w:p w14:paraId="4DDCAE3D" w14:textId="77777777" w:rsidR="00B26107" w:rsidRDefault="00B26107">
      <w:pPr>
        <w:pStyle w:val="13"/>
        <w:tabs>
          <w:tab w:val="right" w:leader="dot" w:pos="3882"/>
        </w:tabs>
        <w:rPr>
          <w:noProof/>
        </w:rPr>
      </w:pPr>
      <w:r>
        <w:rPr>
          <w:rFonts w:hint="eastAsia"/>
          <w:noProof/>
        </w:rPr>
        <w:t>メインメモリ</w:t>
      </w:r>
      <w:r>
        <w:rPr>
          <w:noProof/>
        </w:rPr>
        <w:tab/>
        <w:t>17</w:t>
      </w:r>
    </w:p>
    <w:p w14:paraId="26153D71" w14:textId="77777777" w:rsidR="00B26107" w:rsidRDefault="00B26107">
      <w:pPr>
        <w:pStyle w:val="13"/>
        <w:tabs>
          <w:tab w:val="right" w:leader="dot" w:pos="3882"/>
        </w:tabs>
        <w:rPr>
          <w:noProof/>
        </w:rPr>
      </w:pPr>
      <w:r>
        <w:rPr>
          <w:rFonts w:hint="eastAsia"/>
          <w:noProof/>
        </w:rPr>
        <w:t>メッセージキューサービス</w:t>
      </w:r>
      <w:r>
        <w:rPr>
          <w:noProof/>
        </w:rPr>
        <w:tab/>
        <w:t>210</w:t>
      </w:r>
    </w:p>
    <w:p w14:paraId="17E2E561" w14:textId="77777777" w:rsidR="00B26107" w:rsidRDefault="00B26107">
      <w:pPr>
        <w:pStyle w:val="13"/>
        <w:tabs>
          <w:tab w:val="right" w:leader="dot" w:pos="3882"/>
        </w:tabs>
        <w:rPr>
          <w:noProof/>
        </w:rPr>
      </w:pPr>
      <w:r>
        <w:rPr>
          <w:rFonts w:hint="eastAsia"/>
          <w:noProof/>
        </w:rPr>
        <w:t>メニーコア時代</w:t>
      </w:r>
      <w:r>
        <w:rPr>
          <w:noProof/>
        </w:rPr>
        <w:tab/>
        <w:t>22</w:t>
      </w:r>
    </w:p>
    <w:p w14:paraId="76867F18" w14:textId="77777777" w:rsidR="00B26107" w:rsidRDefault="00B26107">
      <w:pPr>
        <w:pStyle w:val="13"/>
        <w:tabs>
          <w:tab w:val="right" w:leader="dot" w:pos="3882"/>
        </w:tabs>
        <w:rPr>
          <w:noProof/>
        </w:rPr>
      </w:pPr>
      <w:r>
        <w:rPr>
          <w:rFonts w:hint="eastAsia"/>
          <w:noProof/>
        </w:rPr>
        <w:t>メモリオーダー</w:t>
      </w:r>
      <w:r>
        <w:rPr>
          <w:noProof/>
        </w:rPr>
        <w:tab/>
        <w:t>179</w:t>
      </w:r>
    </w:p>
    <w:p w14:paraId="20C6B927" w14:textId="77777777" w:rsidR="00B26107" w:rsidRDefault="00B26107">
      <w:pPr>
        <w:pStyle w:val="13"/>
        <w:tabs>
          <w:tab w:val="right" w:leader="dot" w:pos="3882"/>
        </w:tabs>
        <w:rPr>
          <w:noProof/>
        </w:rPr>
      </w:pPr>
      <w:r>
        <w:rPr>
          <w:rFonts w:hint="eastAsia"/>
          <w:noProof/>
        </w:rPr>
        <w:t>メモリ空間</w:t>
      </w:r>
      <w:r>
        <w:rPr>
          <w:noProof/>
        </w:rPr>
        <w:tab/>
        <w:t>11</w:t>
      </w:r>
    </w:p>
    <w:p w14:paraId="02B9C358" w14:textId="77777777" w:rsidR="00B26107" w:rsidRDefault="00B26107">
      <w:pPr>
        <w:pStyle w:val="13"/>
        <w:tabs>
          <w:tab w:val="right" w:leader="dot" w:pos="3882"/>
        </w:tabs>
        <w:rPr>
          <w:noProof/>
        </w:rPr>
      </w:pPr>
      <w:r>
        <w:rPr>
          <w:rFonts w:hint="eastAsia"/>
          <w:noProof/>
        </w:rPr>
        <w:t>メモリ構造</w:t>
      </w:r>
      <w:r>
        <w:rPr>
          <w:noProof/>
        </w:rPr>
        <w:tab/>
        <w:t>23</w:t>
      </w:r>
    </w:p>
    <w:p w14:paraId="2B87C6F6" w14:textId="77777777" w:rsidR="00B26107" w:rsidRDefault="00B26107">
      <w:pPr>
        <w:pStyle w:val="13"/>
        <w:tabs>
          <w:tab w:val="right" w:leader="dot" w:pos="3882"/>
        </w:tabs>
        <w:rPr>
          <w:noProof/>
        </w:rPr>
      </w:pPr>
      <w:r>
        <w:rPr>
          <w:rFonts w:hint="eastAsia"/>
          <w:noProof/>
        </w:rPr>
        <w:t>メモリ操作命令</w:t>
      </w:r>
      <w:r>
        <w:rPr>
          <w:noProof/>
        </w:rPr>
        <w:tab/>
        <w:t>78</w:t>
      </w:r>
    </w:p>
    <w:p w14:paraId="12E8837E" w14:textId="77777777" w:rsidR="00B26107" w:rsidRDefault="00B26107">
      <w:pPr>
        <w:pStyle w:val="26"/>
        <w:tabs>
          <w:tab w:val="right" w:leader="dot" w:pos="3882"/>
        </w:tabs>
        <w:rPr>
          <w:noProof/>
        </w:rPr>
      </w:pPr>
      <w:r>
        <w:rPr>
          <w:rFonts w:hint="eastAsia"/>
          <w:noProof/>
        </w:rPr>
        <w:t>ストア</w:t>
      </w:r>
      <w:r>
        <w:rPr>
          <w:noProof/>
        </w:rPr>
        <w:tab/>
        <w:t>78</w:t>
      </w:r>
    </w:p>
    <w:p w14:paraId="7D09451F" w14:textId="77777777" w:rsidR="00B26107" w:rsidRDefault="00B26107">
      <w:pPr>
        <w:pStyle w:val="26"/>
        <w:tabs>
          <w:tab w:val="right" w:leader="dot" w:pos="3882"/>
        </w:tabs>
        <w:rPr>
          <w:noProof/>
        </w:rPr>
      </w:pPr>
      <w:r>
        <w:rPr>
          <w:rFonts w:hint="eastAsia"/>
          <w:noProof/>
        </w:rPr>
        <w:t>メモリバリア</w:t>
      </w:r>
      <w:r>
        <w:rPr>
          <w:noProof/>
        </w:rPr>
        <w:tab/>
        <w:t>78</w:t>
      </w:r>
    </w:p>
    <w:p w14:paraId="67ADB9FC" w14:textId="77777777" w:rsidR="00B26107" w:rsidRDefault="00B26107">
      <w:pPr>
        <w:pStyle w:val="26"/>
        <w:tabs>
          <w:tab w:val="right" w:leader="dot" w:pos="3882"/>
        </w:tabs>
        <w:rPr>
          <w:noProof/>
        </w:rPr>
      </w:pPr>
      <w:r>
        <w:rPr>
          <w:rFonts w:hint="eastAsia"/>
          <w:noProof/>
        </w:rPr>
        <w:t>メモリフェンス</w:t>
      </w:r>
      <w:r>
        <w:rPr>
          <w:noProof/>
        </w:rPr>
        <w:tab/>
        <w:t>78</w:t>
      </w:r>
    </w:p>
    <w:p w14:paraId="0EC4DEFA" w14:textId="77777777" w:rsidR="00B26107" w:rsidRDefault="00B26107">
      <w:pPr>
        <w:pStyle w:val="26"/>
        <w:tabs>
          <w:tab w:val="right" w:leader="dot" w:pos="3882"/>
        </w:tabs>
        <w:rPr>
          <w:noProof/>
        </w:rPr>
      </w:pPr>
      <w:r>
        <w:rPr>
          <w:rFonts w:hint="eastAsia"/>
          <w:noProof/>
        </w:rPr>
        <w:t>ロード</w:t>
      </w:r>
      <w:r>
        <w:rPr>
          <w:noProof/>
        </w:rPr>
        <w:tab/>
        <w:t>78</w:t>
      </w:r>
    </w:p>
    <w:p w14:paraId="31AADBE9" w14:textId="77777777" w:rsidR="00B26107" w:rsidRDefault="00B26107">
      <w:pPr>
        <w:pStyle w:val="13"/>
        <w:tabs>
          <w:tab w:val="right" w:leader="dot" w:pos="3882"/>
        </w:tabs>
        <w:rPr>
          <w:noProof/>
        </w:rPr>
      </w:pPr>
      <w:r>
        <w:rPr>
          <w:rFonts w:hint="eastAsia"/>
          <w:noProof/>
        </w:rPr>
        <w:lastRenderedPageBreak/>
        <w:t>メモリマップトファイル</w:t>
      </w:r>
      <w:r>
        <w:rPr>
          <w:noProof/>
        </w:rPr>
        <w:tab/>
        <w:t>207</w:t>
      </w:r>
    </w:p>
    <w:p w14:paraId="02C3513D" w14:textId="77777777" w:rsidR="00B26107" w:rsidRDefault="00B26107">
      <w:pPr>
        <w:pStyle w:val="affff3"/>
        <w:keepNext/>
        <w:tabs>
          <w:tab w:val="right" w:leader="dot" w:pos="3882"/>
        </w:tabs>
        <w:rPr>
          <w:rFonts w:eastAsiaTheme="minorEastAsia"/>
          <w:b w:val="0"/>
          <w:bCs w:val="0"/>
          <w:noProof/>
        </w:rPr>
      </w:pPr>
      <w:r>
        <w:rPr>
          <w:rFonts w:hint="eastAsia"/>
          <w:noProof/>
        </w:rPr>
        <w:t>も</w:t>
      </w:r>
    </w:p>
    <w:p w14:paraId="1A10519A" w14:textId="77777777" w:rsidR="00B26107" w:rsidRDefault="00B26107">
      <w:pPr>
        <w:pStyle w:val="13"/>
        <w:tabs>
          <w:tab w:val="right" w:leader="dot" w:pos="3882"/>
        </w:tabs>
        <w:rPr>
          <w:noProof/>
        </w:rPr>
      </w:pPr>
      <w:r>
        <w:rPr>
          <w:rFonts w:hint="eastAsia"/>
          <w:noProof/>
        </w:rPr>
        <w:t>モニター</w:t>
      </w:r>
      <w:r>
        <w:rPr>
          <w:noProof/>
        </w:rPr>
        <w:tab/>
        <w:t>138</w:t>
      </w:r>
    </w:p>
    <w:p w14:paraId="7F173C83" w14:textId="77777777" w:rsidR="00B26107" w:rsidRDefault="00B26107">
      <w:pPr>
        <w:pStyle w:val="affff3"/>
        <w:keepNext/>
        <w:tabs>
          <w:tab w:val="right" w:leader="dot" w:pos="3882"/>
        </w:tabs>
        <w:rPr>
          <w:rFonts w:eastAsiaTheme="minorEastAsia"/>
          <w:b w:val="0"/>
          <w:bCs w:val="0"/>
          <w:noProof/>
        </w:rPr>
      </w:pPr>
      <w:r>
        <w:rPr>
          <w:rFonts w:hint="eastAsia"/>
          <w:noProof/>
        </w:rPr>
        <w:t>ゆ</w:t>
      </w:r>
    </w:p>
    <w:p w14:paraId="39796DF1" w14:textId="77777777" w:rsidR="00B26107" w:rsidRDefault="00B26107">
      <w:pPr>
        <w:pStyle w:val="13"/>
        <w:tabs>
          <w:tab w:val="right" w:leader="dot" w:pos="3882"/>
        </w:tabs>
        <w:rPr>
          <w:noProof/>
        </w:rPr>
      </w:pPr>
      <w:r>
        <w:rPr>
          <w:rFonts w:hint="eastAsia"/>
          <w:noProof/>
        </w:rPr>
        <w:t>ユニファイドメモリ</w:t>
      </w:r>
      <w:r>
        <w:rPr>
          <w:noProof/>
        </w:rPr>
        <w:tab/>
        <w:t>19</w:t>
      </w:r>
    </w:p>
    <w:p w14:paraId="027B963D" w14:textId="77777777" w:rsidR="00B26107" w:rsidRDefault="00B26107">
      <w:pPr>
        <w:pStyle w:val="affff3"/>
        <w:keepNext/>
        <w:tabs>
          <w:tab w:val="right" w:leader="dot" w:pos="3882"/>
        </w:tabs>
        <w:rPr>
          <w:rFonts w:eastAsiaTheme="minorEastAsia"/>
          <w:b w:val="0"/>
          <w:bCs w:val="0"/>
          <w:noProof/>
        </w:rPr>
      </w:pPr>
      <w:r>
        <w:rPr>
          <w:rFonts w:hint="eastAsia"/>
          <w:noProof/>
        </w:rPr>
        <w:t>ら</w:t>
      </w:r>
    </w:p>
    <w:p w14:paraId="5A3F53E9" w14:textId="77777777" w:rsidR="00B26107" w:rsidRDefault="00B26107">
      <w:pPr>
        <w:pStyle w:val="13"/>
        <w:tabs>
          <w:tab w:val="right" w:leader="dot" w:pos="3882"/>
        </w:tabs>
        <w:rPr>
          <w:noProof/>
        </w:rPr>
      </w:pPr>
      <w:r>
        <w:rPr>
          <w:rFonts w:hint="eastAsia"/>
          <w:noProof/>
        </w:rPr>
        <w:t>ラムダ式</w:t>
      </w:r>
      <w:r>
        <w:rPr>
          <w:noProof/>
        </w:rPr>
        <w:tab/>
        <w:t>57</w:t>
      </w:r>
    </w:p>
    <w:p w14:paraId="4A8302DD" w14:textId="77777777" w:rsidR="00B26107" w:rsidRDefault="00B26107">
      <w:pPr>
        <w:pStyle w:val="affff3"/>
        <w:keepNext/>
        <w:tabs>
          <w:tab w:val="right" w:leader="dot" w:pos="3882"/>
        </w:tabs>
        <w:rPr>
          <w:rFonts w:eastAsiaTheme="minorEastAsia"/>
          <w:b w:val="0"/>
          <w:bCs w:val="0"/>
          <w:noProof/>
        </w:rPr>
      </w:pPr>
      <w:r>
        <w:rPr>
          <w:rFonts w:hint="eastAsia"/>
          <w:noProof/>
        </w:rPr>
        <w:t>り</w:t>
      </w:r>
    </w:p>
    <w:p w14:paraId="1F11B460" w14:textId="77777777" w:rsidR="00B26107" w:rsidRDefault="00B26107">
      <w:pPr>
        <w:pStyle w:val="13"/>
        <w:tabs>
          <w:tab w:val="right" w:leader="dot" w:pos="3882"/>
        </w:tabs>
        <w:rPr>
          <w:noProof/>
        </w:rPr>
      </w:pPr>
      <w:r>
        <w:rPr>
          <w:rFonts w:hint="eastAsia"/>
          <w:noProof/>
        </w:rPr>
        <w:t>リード・ライトロック</w:t>
      </w:r>
      <w:r>
        <w:rPr>
          <w:noProof/>
        </w:rPr>
        <w:tab/>
        <w:t>114</w:t>
      </w:r>
    </w:p>
    <w:p w14:paraId="0541836C" w14:textId="77777777" w:rsidR="00B26107" w:rsidRDefault="00B26107">
      <w:pPr>
        <w:pStyle w:val="26"/>
        <w:tabs>
          <w:tab w:val="right" w:leader="dot" w:pos="3882"/>
        </w:tabs>
        <w:rPr>
          <w:noProof/>
        </w:rPr>
      </w:pPr>
      <w:r>
        <w:rPr>
          <w:noProof/>
        </w:rPr>
        <w:t>POSIX</w:t>
      </w:r>
      <w:r>
        <w:rPr>
          <w:rFonts w:hint="eastAsia"/>
          <w:noProof/>
        </w:rPr>
        <w:t>スレッド版</w:t>
      </w:r>
      <w:r>
        <w:rPr>
          <w:noProof/>
        </w:rPr>
        <w:tab/>
        <w:t>114</w:t>
      </w:r>
    </w:p>
    <w:p w14:paraId="3D5B70B8" w14:textId="77777777" w:rsidR="00B26107" w:rsidRDefault="00B26107">
      <w:pPr>
        <w:pStyle w:val="13"/>
        <w:tabs>
          <w:tab w:val="right" w:leader="dot" w:pos="3882"/>
        </w:tabs>
        <w:rPr>
          <w:noProof/>
        </w:rPr>
      </w:pPr>
      <w:r>
        <w:rPr>
          <w:rFonts w:hint="eastAsia"/>
          <w:noProof/>
        </w:rPr>
        <w:t>リエントラント</w:t>
      </w:r>
      <w:r>
        <w:rPr>
          <w:noProof/>
        </w:rPr>
        <w:tab/>
        <w:t>194</w:t>
      </w:r>
    </w:p>
    <w:p w14:paraId="78001C4E" w14:textId="77777777" w:rsidR="00B26107" w:rsidRDefault="00B26107">
      <w:pPr>
        <w:pStyle w:val="affff3"/>
        <w:keepNext/>
        <w:tabs>
          <w:tab w:val="right" w:leader="dot" w:pos="3882"/>
        </w:tabs>
        <w:rPr>
          <w:rFonts w:eastAsiaTheme="minorEastAsia"/>
          <w:b w:val="0"/>
          <w:bCs w:val="0"/>
          <w:noProof/>
        </w:rPr>
      </w:pPr>
      <w:r>
        <w:rPr>
          <w:rFonts w:hint="eastAsia"/>
          <w:noProof/>
        </w:rPr>
        <w:t>れ</w:t>
      </w:r>
    </w:p>
    <w:p w14:paraId="374AD7E5" w14:textId="77777777" w:rsidR="00B26107" w:rsidRDefault="00B26107">
      <w:pPr>
        <w:pStyle w:val="13"/>
        <w:tabs>
          <w:tab w:val="right" w:leader="dot" w:pos="3882"/>
        </w:tabs>
        <w:rPr>
          <w:noProof/>
        </w:rPr>
      </w:pPr>
      <w:r>
        <w:rPr>
          <w:rFonts w:hint="eastAsia"/>
          <w:noProof/>
        </w:rPr>
        <w:t>レジスタ</w:t>
      </w:r>
      <w:r>
        <w:rPr>
          <w:noProof/>
        </w:rPr>
        <w:tab/>
        <w:t>18</w:t>
      </w:r>
    </w:p>
    <w:p w14:paraId="4D4933E6" w14:textId="77777777" w:rsidR="00B26107" w:rsidRDefault="00B26107">
      <w:pPr>
        <w:pStyle w:val="affff3"/>
        <w:keepNext/>
        <w:tabs>
          <w:tab w:val="right" w:leader="dot" w:pos="3882"/>
        </w:tabs>
        <w:rPr>
          <w:rFonts w:eastAsiaTheme="minorEastAsia"/>
          <w:b w:val="0"/>
          <w:bCs w:val="0"/>
          <w:noProof/>
        </w:rPr>
      </w:pPr>
      <w:r>
        <w:rPr>
          <w:rFonts w:hint="eastAsia"/>
          <w:noProof/>
        </w:rPr>
        <w:t>ろ</w:t>
      </w:r>
    </w:p>
    <w:p w14:paraId="0C58D1E1" w14:textId="77777777" w:rsidR="00B26107" w:rsidRDefault="00B26107">
      <w:pPr>
        <w:pStyle w:val="13"/>
        <w:tabs>
          <w:tab w:val="right" w:leader="dot" w:pos="3882"/>
        </w:tabs>
        <w:rPr>
          <w:noProof/>
        </w:rPr>
      </w:pPr>
      <w:r>
        <w:rPr>
          <w:rFonts w:hint="eastAsia"/>
          <w:noProof/>
        </w:rPr>
        <w:t>ローカル変数</w:t>
      </w:r>
      <w:r>
        <w:rPr>
          <w:noProof/>
        </w:rPr>
        <w:tab/>
        <w:t>28</w:t>
      </w:r>
    </w:p>
    <w:p w14:paraId="4678579D" w14:textId="77777777" w:rsidR="00B26107" w:rsidRDefault="00B26107">
      <w:pPr>
        <w:pStyle w:val="13"/>
        <w:tabs>
          <w:tab w:val="right" w:leader="dot" w:pos="3882"/>
        </w:tabs>
        <w:rPr>
          <w:noProof/>
        </w:rPr>
      </w:pPr>
      <w:r>
        <w:rPr>
          <w:rFonts w:hint="eastAsia"/>
          <w:noProof/>
        </w:rPr>
        <w:t>ロック</w:t>
      </w:r>
      <w:r>
        <w:rPr>
          <w:noProof/>
        </w:rPr>
        <w:tab/>
        <w:t>72, 84</w:t>
      </w:r>
    </w:p>
    <w:p w14:paraId="11C608B1" w14:textId="77777777" w:rsidR="00B26107" w:rsidRDefault="00B26107">
      <w:pPr>
        <w:pStyle w:val="13"/>
        <w:tabs>
          <w:tab w:val="right" w:leader="dot" w:pos="3882"/>
        </w:tabs>
        <w:rPr>
          <w:noProof/>
        </w:rPr>
      </w:pPr>
      <w:r>
        <w:rPr>
          <w:rFonts w:hint="eastAsia"/>
          <w:noProof/>
        </w:rPr>
        <w:t>ロックフリー</w:t>
      </w:r>
      <w:r>
        <w:rPr>
          <w:noProof/>
        </w:rPr>
        <w:tab/>
        <w:t>78</w:t>
      </w:r>
    </w:p>
    <w:p w14:paraId="75481BEE" w14:textId="77777777" w:rsidR="00B26107" w:rsidRDefault="00B26107">
      <w:pPr>
        <w:pStyle w:val="13"/>
        <w:tabs>
          <w:tab w:val="right" w:leader="dot" w:pos="3882"/>
        </w:tabs>
        <w:rPr>
          <w:noProof/>
        </w:rPr>
      </w:pPr>
      <w:r>
        <w:rPr>
          <w:rFonts w:hint="eastAsia"/>
          <w:noProof/>
        </w:rPr>
        <w:t>論理プロセッサ</w:t>
      </w:r>
      <w:r>
        <w:rPr>
          <w:noProof/>
        </w:rPr>
        <w:tab/>
        <w:t>14</w:t>
      </w:r>
    </w:p>
    <w:p w14:paraId="6A646B0D" w14:textId="77777777" w:rsidR="00B26107" w:rsidRDefault="00B26107">
      <w:pPr>
        <w:pStyle w:val="affff3"/>
        <w:keepNext/>
        <w:tabs>
          <w:tab w:val="right" w:leader="dot" w:pos="3882"/>
        </w:tabs>
        <w:rPr>
          <w:rFonts w:eastAsiaTheme="minorEastAsia"/>
          <w:b w:val="0"/>
          <w:bCs w:val="0"/>
          <w:noProof/>
        </w:rPr>
      </w:pPr>
      <w:r>
        <w:rPr>
          <w:rFonts w:hint="eastAsia"/>
          <w:noProof/>
        </w:rPr>
        <w:t>わ</w:t>
      </w:r>
    </w:p>
    <w:p w14:paraId="296BB9A6" w14:textId="77777777" w:rsidR="00B26107" w:rsidRDefault="00B26107">
      <w:pPr>
        <w:pStyle w:val="13"/>
        <w:tabs>
          <w:tab w:val="right" w:leader="dot" w:pos="3882"/>
        </w:tabs>
        <w:rPr>
          <w:noProof/>
        </w:rPr>
      </w:pPr>
      <w:r>
        <w:rPr>
          <w:rFonts w:hint="eastAsia"/>
          <w:noProof/>
        </w:rPr>
        <w:t>割り込み</w:t>
      </w:r>
      <w:r>
        <w:rPr>
          <w:noProof/>
        </w:rPr>
        <w:tab/>
        <w:t>68</w:t>
      </w:r>
    </w:p>
    <w:p w14:paraId="24BDECAC" w14:textId="77777777" w:rsidR="00B26107" w:rsidRDefault="00B26107">
      <w:pPr>
        <w:pStyle w:val="26"/>
        <w:tabs>
          <w:tab w:val="right" w:leader="dot" w:pos="3882"/>
        </w:tabs>
        <w:rPr>
          <w:noProof/>
        </w:rPr>
      </w:pPr>
      <w:r>
        <w:rPr>
          <w:noProof/>
        </w:rPr>
        <w:t>SWI</w:t>
      </w:r>
      <w:r>
        <w:rPr>
          <w:noProof/>
        </w:rPr>
        <w:tab/>
        <w:t>70</w:t>
      </w:r>
    </w:p>
    <w:p w14:paraId="252D5462" w14:textId="77777777" w:rsidR="00B26107" w:rsidRDefault="00B26107">
      <w:pPr>
        <w:pStyle w:val="26"/>
        <w:tabs>
          <w:tab w:val="right" w:leader="dot" w:pos="3882"/>
        </w:tabs>
        <w:rPr>
          <w:noProof/>
        </w:rPr>
      </w:pPr>
      <w:r>
        <w:rPr>
          <w:noProof/>
        </w:rPr>
        <w:t>V-SYNC</w:t>
      </w:r>
      <w:r>
        <w:rPr>
          <w:rFonts w:hint="eastAsia"/>
          <w:noProof/>
        </w:rPr>
        <w:t>割り込み</w:t>
      </w:r>
      <w:r>
        <w:rPr>
          <w:noProof/>
        </w:rPr>
        <w:tab/>
        <w:t>68</w:t>
      </w:r>
    </w:p>
    <w:p w14:paraId="570AFB88" w14:textId="77777777" w:rsidR="00B26107" w:rsidRDefault="00B26107">
      <w:pPr>
        <w:pStyle w:val="26"/>
        <w:tabs>
          <w:tab w:val="right" w:leader="dot" w:pos="3882"/>
        </w:tabs>
        <w:rPr>
          <w:noProof/>
        </w:rPr>
      </w:pPr>
      <w:r>
        <w:rPr>
          <w:rFonts w:hint="eastAsia"/>
          <w:noProof/>
        </w:rPr>
        <w:t>シグナル</w:t>
      </w:r>
      <w:r>
        <w:rPr>
          <w:noProof/>
        </w:rPr>
        <w:tab/>
        <w:t>71</w:t>
      </w:r>
    </w:p>
    <w:p w14:paraId="5B6078A1" w14:textId="77777777" w:rsidR="00B26107" w:rsidRDefault="00B26107">
      <w:pPr>
        <w:pStyle w:val="26"/>
        <w:tabs>
          <w:tab w:val="right" w:leader="dot" w:pos="3882"/>
        </w:tabs>
        <w:rPr>
          <w:noProof/>
        </w:rPr>
      </w:pPr>
      <w:r>
        <w:rPr>
          <w:rFonts w:hint="eastAsia"/>
          <w:noProof/>
        </w:rPr>
        <w:t>垂直同期割り込み</w:t>
      </w:r>
      <w:r>
        <w:rPr>
          <w:noProof/>
        </w:rPr>
        <w:tab/>
        <w:t>68</w:t>
      </w:r>
    </w:p>
    <w:p w14:paraId="1F00ABBB" w14:textId="77777777" w:rsidR="00B26107" w:rsidRDefault="00B26107">
      <w:pPr>
        <w:pStyle w:val="26"/>
        <w:tabs>
          <w:tab w:val="right" w:leader="dot" w:pos="3882"/>
        </w:tabs>
        <w:rPr>
          <w:noProof/>
        </w:rPr>
      </w:pPr>
      <w:r>
        <w:rPr>
          <w:rFonts w:hint="eastAsia"/>
          <w:noProof/>
        </w:rPr>
        <w:lastRenderedPageBreak/>
        <w:t>ソフトウェア割り込み</w:t>
      </w:r>
      <w:r>
        <w:rPr>
          <w:noProof/>
        </w:rPr>
        <w:tab/>
        <w:t>70</w:t>
      </w:r>
    </w:p>
    <w:p w14:paraId="77C8E658" w14:textId="77777777" w:rsidR="00B26107" w:rsidRDefault="00B26107">
      <w:pPr>
        <w:pStyle w:val="26"/>
        <w:tabs>
          <w:tab w:val="right" w:leader="dot" w:pos="3882"/>
        </w:tabs>
        <w:rPr>
          <w:noProof/>
        </w:rPr>
      </w:pPr>
      <w:r>
        <w:rPr>
          <w:rFonts w:hint="eastAsia"/>
          <w:noProof/>
        </w:rPr>
        <w:t>タイマー割り込み</w:t>
      </w:r>
      <w:r>
        <w:rPr>
          <w:noProof/>
        </w:rPr>
        <w:tab/>
        <w:t>71</w:t>
      </w:r>
    </w:p>
    <w:p w14:paraId="7139ADC2" w14:textId="77777777" w:rsidR="00B26107" w:rsidRDefault="00B26107">
      <w:pPr>
        <w:pStyle w:val="26"/>
        <w:tabs>
          <w:tab w:val="right" w:leader="dot" w:pos="3882"/>
        </w:tabs>
        <w:rPr>
          <w:noProof/>
        </w:rPr>
      </w:pPr>
      <w:r>
        <w:rPr>
          <w:rFonts w:hint="eastAsia"/>
          <w:noProof/>
        </w:rPr>
        <w:t>ハードウェア割り込み</w:t>
      </w:r>
      <w:r>
        <w:rPr>
          <w:noProof/>
        </w:rPr>
        <w:tab/>
        <w:t>70</w:t>
      </w:r>
    </w:p>
    <w:p w14:paraId="4CCBEBFA" w14:textId="77777777" w:rsidR="00B26107" w:rsidRDefault="00B26107">
      <w:pPr>
        <w:pStyle w:val="13"/>
        <w:tabs>
          <w:tab w:val="right" w:leader="dot" w:pos="3882"/>
        </w:tabs>
        <w:rPr>
          <w:noProof/>
        </w:rPr>
      </w:pPr>
      <w:r>
        <w:rPr>
          <w:rFonts w:hint="eastAsia"/>
          <w:noProof/>
        </w:rPr>
        <w:lastRenderedPageBreak/>
        <w:t>割り込みサブルーチン</w:t>
      </w:r>
      <w:r>
        <w:rPr>
          <w:noProof/>
        </w:rPr>
        <w:tab/>
        <w:t>69</w:t>
      </w:r>
    </w:p>
    <w:p w14:paraId="4628C371" w14:textId="77777777" w:rsidR="00B26107" w:rsidRDefault="00B26107">
      <w:pPr>
        <w:pStyle w:val="13"/>
        <w:tabs>
          <w:tab w:val="right" w:leader="dot" w:pos="3882"/>
        </w:tabs>
        <w:rPr>
          <w:noProof/>
        </w:rPr>
      </w:pPr>
      <w:r>
        <w:rPr>
          <w:rFonts w:hint="eastAsia"/>
          <w:noProof/>
        </w:rPr>
        <w:t>割り込みハンドラ</w:t>
      </w:r>
      <w:r>
        <w:rPr>
          <w:noProof/>
        </w:rPr>
        <w:tab/>
        <w:t>69</w:t>
      </w:r>
    </w:p>
    <w:p w14:paraId="706B0AB3" w14:textId="77777777" w:rsidR="00B26107" w:rsidRDefault="00B26107" w:rsidP="009E4AC1">
      <w:pPr>
        <w:rPr>
          <w:noProof/>
        </w:rPr>
        <w:sectPr w:rsidR="00B26107" w:rsidSect="00B26107">
          <w:type w:val="continuous"/>
          <w:pgSz w:w="11906" w:h="16838"/>
          <w:pgMar w:top="1985" w:right="1701" w:bottom="1701" w:left="1701" w:header="1304" w:footer="1020" w:gutter="0"/>
          <w:pgNumType w:fmt="lowerRoman"/>
          <w:cols w:num="2" w:space="720"/>
          <w:docGrid w:type="lines" w:linePitch="360"/>
        </w:sectPr>
      </w:pPr>
    </w:p>
    <w:p w14:paraId="5E032086" w14:textId="3C49E4E9" w:rsidR="00F10DC2" w:rsidRPr="00995F2B" w:rsidRDefault="00AF276B" w:rsidP="009E4AC1">
      <w:pPr>
        <w:sectPr w:rsidR="00F10DC2" w:rsidRPr="00995F2B" w:rsidSect="00B26107">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7A380C20" w14:textId="77777777" w:rsidR="00104C92" w:rsidRPr="000D4978" w:rsidRDefault="00250A65" w:rsidP="000D4978">
      <w:pPr>
        <w:pStyle w:val="afff"/>
        <w:spacing w:before="5040"/>
      </w:pPr>
      <w:r>
        <w:lastRenderedPageBreak/>
        <w:fldChar w:fldCharType="begin"/>
      </w:r>
      <w:r>
        <w:instrText xml:space="preserve"> TITLE   \* MERGEFORMAT </w:instrText>
      </w:r>
      <w:r>
        <w:fldChar w:fldCharType="separate"/>
      </w:r>
      <w:r w:rsidR="00B26107">
        <w:t>マルチスレッドプログラミングの基礎</w:t>
      </w:r>
      <w:r>
        <w:fldChar w:fldCharType="end"/>
      </w:r>
    </w:p>
    <w:p w14:paraId="533626C7" w14:textId="77777777" w:rsidR="00966ADB" w:rsidRPr="000D4978" w:rsidRDefault="00127A17">
      <w:pPr>
        <w:pStyle w:val="afff0"/>
      </w:pPr>
      <w:r w:rsidRPr="000D4978">
        <w:t>以</w:t>
      </w:r>
      <w:r w:rsidR="000D4978" w:rsidRPr="000D4978">
        <w:t xml:space="preserve">　</w:t>
      </w:r>
      <w:r w:rsidRPr="000D4978">
        <w:t>上</w:t>
      </w:r>
    </w:p>
    <w:p w14:paraId="439D72C3" w14:textId="77777777" w:rsidR="00353610" w:rsidRPr="000D4978" w:rsidRDefault="00353610">
      <w:pPr>
        <w:pStyle w:val="afff0"/>
      </w:pPr>
    </w:p>
    <w:sectPr w:rsidR="00353610" w:rsidRPr="000D4978" w:rsidSect="006F450B">
      <w:headerReference w:type="even" r:id="rId68"/>
      <w:headerReference w:type="default" r:id="rId69"/>
      <w:footerReference w:type="default" r:id="rId70"/>
      <w:headerReference w:type="first" r:id="rId71"/>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B7CCE8" w14:textId="77777777" w:rsidR="00250A65" w:rsidRDefault="00250A65" w:rsidP="002B2600">
      <w:r>
        <w:separator/>
      </w:r>
    </w:p>
  </w:endnote>
  <w:endnote w:type="continuationSeparator" w:id="0">
    <w:p w14:paraId="54975398" w14:textId="77777777" w:rsidR="00250A65" w:rsidRDefault="00250A65"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BB12EC" w:rsidRPr="00B46F4A" w:rsidRDefault="00182323" w:rsidP="003B4CE7">
    <w:pPr>
      <w:pStyle w:val="aff7"/>
    </w:pPr>
    <w:fldSimple w:instr=" TITLE   \* MERGEFORMAT ">
      <w:r w:rsidR="00B26107">
        <w:rPr>
          <w:rFonts w:hint="eastAsia"/>
        </w:rPr>
        <w:t>マルチスレッドプログラミングの基礎</w:t>
      </w:r>
    </w:fldSimple>
    <w:r w:rsidR="00BB12EC" w:rsidRPr="00B46F4A">
      <w:tab/>
    </w:r>
    <w:r w:rsidR="00BB12EC" w:rsidRPr="00B46F4A">
      <w:fldChar w:fldCharType="begin"/>
    </w:r>
    <w:r w:rsidR="00BB12EC" w:rsidRPr="00B46F4A">
      <w:instrText>PAGE \* MERGEFORMAT</w:instrText>
    </w:r>
    <w:r w:rsidR="00BB12EC" w:rsidRPr="00B46F4A">
      <w:fldChar w:fldCharType="separate"/>
    </w:r>
    <w:r w:rsidR="00B26107">
      <w:rPr>
        <w:noProof/>
      </w:rPr>
      <w:t>i</w:t>
    </w:r>
    <w:r w:rsidR="00BB12EC"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BB12EC" w:rsidRPr="00B46F4A" w:rsidRDefault="00182323" w:rsidP="00B46F4A">
    <w:pPr>
      <w:pStyle w:val="aff7"/>
    </w:pPr>
    <w:fldSimple w:instr=" TITLE   \* MERGEFORMAT ">
      <w:r w:rsidR="00B26107">
        <w:rPr>
          <w:rFonts w:hint="eastAsia"/>
        </w:rPr>
        <w:t>マルチスレッドプログラミングの基礎</w:t>
      </w:r>
    </w:fldSimple>
    <w:r w:rsidR="00BB12EC" w:rsidRPr="00B46F4A">
      <w:tab/>
    </w:r>
    <w:r w:rsidR="00BB12EC" w:rsidRPr="00B46F4A">
      <w:fldChar w:fldCharType="begin"/>
    </w:r>
    <w:r w:rsidR="00BB12EC" w:rsidRPr="00B46F4A">
      <w:instrText>PAGE \* MERGEFORMAT</w:instrText>
    </w:r>
    <w:r w:rsidR="00BB12EC" w:rsidRPr="00B46F4A">
      <w:fldChar w:fldCharType="separate"/>
    </w:r>
    <w:r w:rsidR="00B26107">
      <w:rPr>
        <w:noProof/>
      </w:rPr>
      <w:t>vi</w:t>
    </w:r>
    <w:r w:rsidR="00BB12EC"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BB12EC" w:rsidRPr="00B46F4A" w:rsidRDefault="00182323" w:rsidP="00B46F4A">
    <w:pPr>
      <w:pStyle w:val="aff7"/>
    </w:pPr>
    <w:fldSimple w:instr=" TITLE   \* MERGEFORMAT ">
      <w:r w:rsidR="00B26107">
        <w:rPr>
          <w:rFonts w:hint="eastAsia"/>
        </w:rPr>
        <w:t>マルチスレッドプログラミングの基礎</w:t>
      </w:r>
    </w:fldSimple>
    <w:r w:rsidR="00BB12EC" w:rsidRPr="00B46F4A">
      <w:tab/>
    </w:r>
    <w:r w:rsidR="00BB12EC" w:rsidRPr="00B46F4A">
      <w:fldChar w:fldCharType="begin"/>
    </w:r>
    <w:r w:rsidR="00BB12EC" w:rsidRPr="00B46F4A">
      <w:instrText>PAGE \* MERGEFORMAT</w:instrText>
    </w:r>
    <w:r w:rsidR="00BB12EC" w:rsidRPr="00B46F4A">
      <w:fldChar w:fldCharType="separate"/>
    </w:r>
    <w:r w:rsidR="00B26107">
      <w:rPr>
        <w:noProof/>
      </w:rPr>
      <w:t>19</w:t>
    </w:r>
    <w:r w:rsidR="00BB12EC"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BB12EC" w:rsidRPr="00FA5A67" w:rsidRDefault="00250A65" w:rsidP="00EB06D4">
    <w:pPr>
      <w:pStyle w:val="aff7"/>
      <w:tabs>
        <w:tab w:val="left" w:pos="6440"/>
      </w:tabs>
    </w:pPr>
    <w:r>
      <w:fldChar w:fldCharType="begin"/>
    </w:r>
    <w:r>
      <w:instrText xml:space="preserve"> TITLE   \* MERGEFORMAT </w:instrText>
    </w:r>
    <w:r>
      <w:fldChar w:fldCharType="separate"/>
    </w:r>
    <w:r w:rsidR="00B26107">
      <w:rPr>
        <w:rFonts w:hint="eastAsia"/>
      </w:rPr>
      <w:t>マルチスレッドプログラミングの基礎</w:t>
    </w:r>
    <w:r>
      <w:fldChar w:fldCharType="end"/>
    </w:r>
    <w:r w:rsidR="00BB12EC" w:rsidRPr="00FA5A67">
      <w:tab/>
    </w:r>
    <w:r w:rsidR="00BB12EC">
      <w:tab/>
    </w:r>
    <w:r w:rsidR="00BB12EC" w:rsidRPr="00FA5A67">
      <w:fldChar w:fldCharType="begin"/>
    </w:r>
    <w:r w:rsidR="00BB12EC" w:rsidRPr="00FA5A67">
      <w:instrText>PAGE \* MERGEFORMAT</w:instrText>
    </w:r>
    <w:r w:rsidR="00BB12EC" w:rsidRPr="00FA5A67">
      <w:fldChar w:fldCharType="separate"/>
    </w:r>
    <w:r w:rsidR="00B26107">
      <w:rPr>
        <w:noProof/>
      </w:rPr>
      <w:t>vi</w:t>
    </w:r>
    <w:r w:rsidR="00BB12EC"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BB12EC" w:rsidRPr="00B46F4A" w:rsidRDefault="00BB12EC"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F64FC6" w14:textId="77777777" w:rsidR="00250A65" w:rsidRDefault="00250A65" w:rsidP="002B2600">
      <w:r>
        <w:separator/>
      </w:r>
    </w:p>
  </w:footnote>
  <w:footnote w:type="continuationSeparator" w:id="0">
    <w:p w14:paraId="49B17793" w14:textId="77777777" w:rsidR="00250A65" w:rsidRDefault="00250A65"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245DFAC6" w:rsidR="00BB12EC" w:rsidRDefault="00BB12EC">
    <w:pPr>
      <w:pStyle w:val="aff5"/>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2066DE99" w:rsidR="00BB12EC" w:rsidRDefault="00BB12EC">
    <w:pPr>
      <w:pStyle w:val="aff5"/>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257666C1" w:rsidR="00BB12EC" w:rsidRPr="0060641B" w:rsidRDefault="00BB12EC" w:rsidP="003B4CE7">
    <w:pPr>
      <w:pStyle w:val="aff5"/>
    </w:pPr>
    <w:r>
      <w:tab/>
    </w:r>
    <w:r>
      <w:t>【索引】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290ADA56" w:rsidR="00BB12EC" w:rsidRDefault="00BB12EC">
    <w:pPr>
      <w:pStyle w:val="aff5"/>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17B26268" w:rsidR="00BB12EC" w:rsidRDefault="00BB12EC">
    <w:pPr>
      <w:pStyle w:val="aff5"/>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3175DCAA" w:rsidR="00BB12EC" w:rsidRPr="0060641B" w:rsidRDefault="00BB12EC" w:rsidP="00FA5A67"/>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4A50C56A" w:rsidR="00BB12EC" w:rsidRDefault="00BB12EC">
    <w:pPr>
      <w:pStyle w:val="aff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446A5512" w:rsidR="00BB12EC" w:rsidRPr="0060641B" w:rsidRDefault="00BB12EC" w:rsidP="0060641B">
    <w:pPr>
      <w:pStyle w:val="aff5"/>
    </w:pPr>
    <w:r>
      <w:tab/>
    </w:r>
    <w:r>
      <w:t>【改訂履歴】</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6A178BE0" w:rsidR="00BB12EC" w:rsidRDefault="00BB12EC">
    <w:pPr>
      <w:pStyle w:val="aff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6334037C" w:rsidR="00BB12EC" w:rsidRDefault="00BB12EC">
    <w:pPr>
      <w:pStyle w:val="aff5"/>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5D769326" w:rsidR="00BB12EC" w:rsidRPr="0060641B" w:rsidRDefault="00BB12EC" w:rsidP="0060641B">
    <w:pPr>
      <w:pStyle w:val="aff5"/>
    </w:pPr>
    <w:r>
      <w:tab/>
    </w:r>
    <w:r>
      <w:t>【目次】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3E4E76E5" w:rsidR="00BB12EC" w:rsidRDefault="00BB12EC">
    <w:pPr>
      <w:pStyle w:val="aff5"/>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4AC879C0" w:rsidR="00BB12EC" w:rsidRDefault="00BB12EC">
    <w:pPr>
      <w:pStyle w:val="aff5"/>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07F3A4ED" w:rsidR="00BB12EC" w:rsidRPr="0060641B" w:rsidRDefault="00BB12EC" w:rsidP="003B4CE7">
    <w:pPr>
      <w:pStyle w:val="aff5"/>
    </w:pPr>
    <w:r>
      <w:tab/>
      <w:t>■</w:t>
    </w:r>
    <w:r>
      <w:fldChar w:fldCharType="begin"/>
    </w:r>
    <w:r>
      <w:instrText xml:space="preserve"> STYLEREF  "</w:instrText>
    </w:r>
    <w:r>
      <w:instrText>見出し</w:instrText>
    </w:r>
    <w:r>
      <w:instrText xml:space="preserve"> 1"  \* MERGEFORMAT </w:instrText>
    </w:r>
    <w:r>
      <w:fldChar w:fldCharType="separate"/>
    </w:r>
    <w:r w:rsidR="00B26107">
      <w:rPr>
        <w:rFonts w:hint="eastAsia"/>
        <w:noProof/>
      </w:rPr>
      <w:t>スレッドとハードウェア</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28F7F03F" w:rsidR="00BB12EC" w:rsidRDefault="00BB12EC">
    <w:pPr>
      <w:pStyle w:val="aff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0EF2C572"/>
    <w:lvl w:ilvl="0" w:tplc="2C8C483C">
      <w:start w:val="2"/>
      <w:numFmt w:val="bullet"/>
      <w:pStyle w:val="a"/>
      <w:lvlText w:val="-"/>
      <w:lvlJc w:val="left"/>
      <w:pPr>
        <w:ind w:left="632" w:hanging="420"/>
      </w:pPr>
      <w:rPr>
        <w:rFonts w:ascii="Century" w:eastAsia="ＭＳ 明朝" w:hAnsi="Century" w:cs="Times New Roman" w:hint="default"/>
        <w:lang w:val="en-US"/>
      </w:rPr>
    </w:lvl>
    <w:lvl w:ilvl="1" w:tplc="0409000B">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874C1542"/>
    <w:lvl w:ilvl="0" w:tplc="C6B476B0">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1C428862"/>
    <w:lvl w:ilvl="0" w:tplc="B34C219A">
      <w:start w:val="1"/>
      <w:numFmt w:val="bullet"/>
      <w:pStyle w:val="2"/>
      <w:lvlText w:val="▼"/>
      <w:lvlJc w:val="left"/>
      <w:pPr>
        <w:ind w:left="420" w:hanging="420"/>
      </w:pPr>
      <w:rPr>
        <w:rFonts w:ascii="メイリオ" w:eastAsia="メイリオ" w:hAnsi="メイリオ"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18DA"/>
    <w:rsid w:val="000019BD"/>
    <w:rsid w:val="0000490F"/>
    <w:rsid w:val="000052D2"/>
    <w:rsid w:val="00005A99"/>
    <w:rsid w:val="000079FD"/>
    <w:rsid w:val="00012DD0"/>
    <w:rsid w:val="0001387D"/>
    <w:rsid w:val="000139B4"/>
    <w:rsid w:val="00014CEB"/>
    <w:rsid w:val="00016381"/>
    <w:rsid w:val="00016489"/>
    <w:rsid w:val="00017087"/>
    <w:rsid w:val="00021527"/>
    <w:rsid w:val="00021A25"/>
    <w:rsid w:val="00023ED2"/>
    <w:rsid w:val="00024ED3"/>
    <w:rsid w:val="0002519B"/>
    <w:rsid w:val="00025268"/>
    <w:rsid w:val="000260B7"/>
    <w:rsid w:val="000271E8"/>
    <w:rsid w:val="0002771A"/>
    <w:rsid w:val="00030AB6"/>
    <w:rsid w:val="000316DB"/>
    <w:rsid w:val="00031880"/>
    <w:rsid w:val="00032E0C"/>
    <w:rsid w:val="000334AD"/>
    <w:rsid w:val="00033DF1"/>
    <w:rsid w:val="00034586"/>
    <w:rsid w:val="00034B4E"/>
    <w:rsid w:val="000378CE"/>
    <w:rsid w:val="00040EE0"/>
    <w:rsid w:val="000413D3"/>
    <w:rsid w:val="00042D65"/>
    <w:rsid w:val="0004392D"/>
    <w:rsid w:val="00043F3B"/>
    <w:rsid w:val="0004598D"/>
    <w:rsid w:val="00045B09"/>
    <w:rsid w:val="00045E07"/>
    <w:rsid w:val="00050A56"/>
    <w:rsid w:val="00050DCD"/>
    <w:rsid w:val="00051E0B"/>
    <w:rsid w:val="0005310F"/>
    <w:rsid w:val="00053C42"/>
    <w:rsid w:val="00056663"/>
    <w:rsid w:val="00056A61"/>
    <w:rsid w:val="000571C9"/>
    <w:rsid w:val="00060DFE"/>
    <w:rsid w:val="00060E38"/>
    <w:rsid w:val="00061106"/>
    <w:rsid w:val="00064528"/>
    <w:rsid w:val="00066E94"/>
    <w:rsid w:val="0006787B"/>
    <w:rsid w:val="000678ED"/>
    <w:rsid w:val="0007110B"/>
    <w:rsid w:val="00071309"/>
    <w:rsid w:val="000734C2"/>
    <w:rsid w:val="00073559"/>
    <w:rsid w:val="0007385F"/>
    <w:rsid w:val="00080C48"/>
    <w:rsid w:val="00081622"/>
    <w:rsid w:val="000817BB"/>
    <w:rsid w:val="00084756"/>
    <w:rsid w:val="00085B19"/>
    <w:rsid w:val="00085D40"/>
    <w:rsid w:val="00086303"/>
    <w:rsid w:val="000874D6"/>
    <w:rsid w:val="00090EF3"/>
    <w:rsid w:val="000917D8"/>
    <w:rsid w:val="00091978"/>
    <w:rsid w:val="00091D61"/>
    <w:rsid w:val="00092A73"/>
    <w:rsid w:val="00093DB8"/>
    <w:rsid w:val="00095461"/>
    <w:rsid w:val="00095469"/>
    <w:rsid w:val="00095A1D"/>
    <w:rsid w:val="00096E7F"/>
    <w:rsid w:val="00097667"/>
    <w:rsid w:val="00097F69"/>
    <w:rsid w:val="00097FCC"/>
    <w:rsid w:val="000A1139"/>
    <w:rsid w:val="000A1483"/>
    <w:rsid w:val="000A1665"/>
    <w:rsid w:val="000A2E1D"/>
    <w:rsid w:val="000A4599"/>
    <w:rsid w:val="000A4B90"/>
    <w:rsid w:val="000A506F"/>
    <w:rsid w:val="000A6D0B"/>
    <w:rsid w:val="000A6FD7"/>
    <w:rsid w:val="000A7570"/>
    <w:rsid w:val="000B04D1"/>
    <w:rsid w:val="000B063D"/>
    <w:rsid w:val="000B0E2A"/>
    <w:rsid w:val="000B1780"/>
    <w:rsid w:val="000B1951"/>
    <w:rsid w:val="000B24CD"/>
    <w:rsid w:val="000B4C48"/>
    <w:rsid w:val="000B4CA0"/>
    <w:rsid w:val="000B6429"/>
    <w:rsid w:val="000C0A14"/>
    <w:rsid w:val="000C22E7"/>
    <w:rsid w:val="000C3183"/>
    <w:rsid w:val="000C5B0A"/>
    <w:rsid w:val="000C705B"/>
    <w:rsid w:val="000D00C0"/>
    <w:rsid w:val="000D0711"/>
    <w:rsid w:val="000D1B9A"/>
    <w:rsid w:val="000D1F11"/>
    <w:rsid w:val="000D22AA"/>
    <w:rsid w:val="000D2F8C"/>
    <w:rsid w:val="000D4978"/>
    <w:rsid w:val="000D6821"/>
    <w:rsid w:val="000D7241"/>
    <w:rsid w:val="000E44C2"/>
    <w:rsid w:val="000E49BF"/>
    <w:rsid w:val="000E4D4A"/>
    <w:rsid w:val="000E70E7"/>
    <w:rsid w:val="000F11C6"/>
    <w:rsid w:val="000F15B7"/>
    <w:rsid w:val="000F3603"/>
    <w:rsid w:val="000F4B03"/>
    <w:rsid w:val="000F65D1"/>
    <w:rsid w:val="000F6DA8"/>
    <w:rsid w:val="000F7DBC"/>
    <w:rsid w:val="0010236F"/>
    <w:rsid w:val="0010406D"/>
    <w:rsid w:val="00104C92"/>
    <w:rsid w:val="0010751F"/>
    <w:rsid w:val="0011156A"/>
    <w:rsid w:val="001119EA"/>
    <w:rsid w:val="00111B6F"/>
    <w:rsid w:val="001128B1"/>
    <w:rsid w:val="00113C8B"/>
    <w:rsid w:val="00114216"/>
    <w:rsid w:val="00114B57"/>
    <w:rsid w:val="0011602D"/>
    <w:rsid w:val="001163E5"/>
    <w:rsid w:val="00117097"/>
    <w:rsid w:val="0011722C"/>
    <w:rsid w:val="001173D0"/>
    <w:rsid w:val="0012167A"/>
    <w:rsid w:val="001220B9"/>
    <w:rsid w:val="0012212A"/>
    <w:rsid w:val="00122C8E"/>
    <w:rsid w:val="00123EC2"/>
    <w:rsid w:val="0012537D"/>
    <w:rsid w:val="001256D9"/>
    <w:rsid w:val="00125A8F"/>
    <w:rsid w:val="00125C79"/>
    <w:rsid w:val="00125EF3"/>
    <w:rsid w:val="001261B3"/>
    <w:rsid w:val="00126F39"/>
    <w:rsid w:val="00127A17"/>
    <w:rsid w:val="001305F6"/>
    <w:rsid w:val="00130C78"/>
    <w:rsid w:val="00133CE6"/>
    <w:rsid w:val="00134DCF"/>
    <w:rsid w:val="00134F71"/>
    <w:rsid w:val="00134FB5"/>
    <w:rsid w:val="00135C3B"/>
    <w:rsid w:val="001361C5"/>
    <w:rsid w:val="00136202"/>
    <w:rsid w:val="0013745F"/>
    <w:rsid w:val="001378AD"/>
    <w:rsid w:val="001401BC"/>
    <w:rsid w:val="00140341"/>
    <w:rsid w:val="00140657"/>
    <w:rsid w:val="0014327E"/>
    <w:rsid w:val="00143474"/>
    <w:rsid w:val="00144E47"/>
    <w:rsid w:val="0014669A"/>
    <w:rsid w:val="00146B14"/>
    <w:rsid w:val="00146D47"/>
    <w:rsid w:val="00147DD9"/>
    <w:rsid w:val="00150705"/>
    <w:rsid w:val="0015079B"/>
    <w:rsid w:val="0015086D"/>
    <w:rsid w:val="001508DE"/>
    <w:rsid w:val="00152C50"/>
    <w:rsid w:val="00152E73"/>
    <w:rsid w:val="00154E83"/>
    <w:rsid w:val="0015542C"/>
    <w:rsid w:val="00160081"/>
    <w:rsid w:val="00160482"/>
    <w:rsid w:val="00160661"/>
    <w:rsid w:val="001614A8"/>
    <w:rsid w:val="00164517"/>
    <w:rsid w:val="00164746"/>
    <w:rsid w:val="00165F19"/>
    <w:rsid w:val="00166529"/>
    <w:rsid w:val="00167D76"/>
    <w:rsid w:val="00170DB1"/>
    <w:rsid w:val="0017178B"/>
    <w:rsid w:val="001740AA"/>
    <w:rsid w:val="00174D7B"/>
    <w:rsid w:val="001775BB"/>
    <w:rsid w:val="00180ADD"/>
    <w:rsid w:val="00182323"/>
    <w:rsid w:val="0018242B"/>
    <w:rsid w:val="00182A73"/>
    <w:rsid w:val="00184003"/>
    <w:rsid w:val="00192757"/>
    <w:rsid w:val="00192C98"/>
    <w:rsid w:val="001930B1"/>
    <w:rsid w:val="00193574"/>
    <w:rsid w:val="00193A89"/>
    <w:rsid w:val="00195C1A"/>
    <w:rsid w:val="00195EE4"/>
    <w:rsid w:val="00197A2E"/>
    <w:rsid w:val="001A0B97"/>
    <w:rsid w:val="001A0EC8"/>
    <w:rsid w:val="001A1752"/>
    <w:rsid w:val="001A179E"/>
    <w:rsid w:val="001A2A91"/>
    <w:rsid w:val="001A440B"/>
    <w:rsid w:val="001A484A"/>
    <w:rsid w:val="001A54AA"/>
    <w:rsid w:val="001A6680"/>
    <w:rsid w:val="001A7981"/>
    <w:rsid w:val="001B21A9"/>
    <w:rsid w:val="001B2286"/>
    <w:rsid w:val="001B2FE4"/>
    <w:rsid w:val="001B3906"/>
    <w:rsid w:val="001B4BE5"/>
    <w:rsid w:val="001B5B05"/>
    <w:rsid w:val="001B7A11"/>
    <w:rsid w:val="001C05DA"/>
    <w:rsid w:val="001C06A9"/>
    <w:rsid w:val="001C23BB"/>
    <w:rsid w:val="001C2D6E"/>
    <w:rsid w:val="001C3209"/>
    <w:rsid w:val="001C36D4"/>
    <w:rsid w:val="001C4F35"/>
    <w:rsid w:val="001C5383"/>
    <w:rsid w:val="001C5611"/>
    <w:rsid w:val="001C6071"/>
    <w:rsid w:val="001C7994"/>
    <w:rsid w:val="001D0C55"/>
    <w:rsid w:val="001D0CB8"/>
    <w:rsid w:val="001D4527"/>
    <w:rsid w:val="001D48C8"/>
    <w:rsid w:val="001D5843"/>
    <w:rsid w:val="001D5864"/>
    <w:rsid w:val="001D6437"/>
    <w:rsid w:val="001D6C61"/>
    <w:rsid w:val="001E121F"/>
    <w:rsid w:val="001E29CA"/>
    <w:rsid w:val="001E53A2"/>
    <w:rsid w:val="001E599B"/>
    <w:rsid w:val="001E63EA"/>
    <w:rsid w:val="001E6D1E"/>
    <w:rsid w:val="001E74FA"/>
    <w:rsid w:val="001F04AA"/>
    <w:rsid w:val="001F1489"/>
    <w:rsid w:val="001F149B"/>
    <w:rsid w:val="001F20D0"/>
    <w:rsid w:val="001F21EA"/>
    <w:rsid w:val="001F23C1"/>
    <w:rsid w:val="001F2BA5"/>
    <w:rsid w:val="001F3D16"/>
    <w:rsid w:val="001F4A9C"/>
    <w:rsid w:val="001F4C59"/>
    <w:rsid w:val="001F691F"/>
    <w:rsid w:val="001F6E26"/>
    <w:rsid w:val="001F7222"/>
    <w:rsid w:val="002001D9"/>
    <w:rsid w:val="00201D3E"/>
    <w:rsid w:val="00202F9D"/>
    <w:rsid w:val="002054BD"/>
    <w:rsid w:val="0020597E"/>
    <w:rsid w:val="00205FA2"/>
    <w:rsid w:val="002063BA"/>
    <w:rsid w:val="00207418"/>
    <w:rsid w:val="00210409"/>
    <w:rsid w:val="00211CF7"/>
    <w:rsid w:val="00214144"/>
    <w:rsid w:val="00214965"/>
    <w:rsid w:val="002177DA"/>
    <w:rsid w:val="00221F98"/>
    <w:rsid w:val="002229F8"/>
    <w:rsid w:val="00222BB0"/>
    <w:rsid w:val="0022386E"/>
    <w:rsid w:val="002244E2"/>
    <w:rsid w:val="0022708F"/>
    <w:rsid w:val="002302F5"/>
    <w:rsid w:val="00230BDE"/>
    <w:rsid w:val="00233D2D"/>
    <w:rsid w:val="00233FDD"/>
    <w:rsid w:val="00234A26"/>
    <w:rsid w:val="002357AC"/>
    <w:rsid w:val="00235E5C"/>
    <w:rsid w:val="002360AD"/>
    <w:rsid w:val="002361EB"/>
    <w:rsid w:val="00242385"/>
    <w:rsid w:val="00242394"/>
    <w:rsid w:val="002423E7"/>
    <w:rsid w:val="00242E13"/>
    <w:rsid w:val="00243210"/>
    <w:rsid w:val="00243234"/>
    <w:rsid w:val="00244CE8"/>
    <w:rsid w:val="002464E2"/>
    <w:rsid w:val="00247894"/>
    <w:rsid w:val="00250708"/>
    <w:rsid w:val="00250A65"/>
    <w:rsid w:val="00254B5A"/>
    <w:rsid w:val="002556B7"/>
    <w:rsid w:val="00255817"/>
    <w:rsid w:val="00255A22"/>
    <w:rsid w:val="00255D6E"/>
    <w:rsid w:val="002600C4"/>
    <w:rsid w:val="0026120A"/>
    <w:rsid w:val="00265222"/>
    <w:rsid w:val="00266EE6"/>
    <w:rsid w:val="00267174"/>
    <w:rsid w:val="00270BB8"/>
    <w:rsid w:val="00272C30"/>
    <w:rsid w:val="002751E6"/>
    <w:rsid w:val="00275441"/>
    <w:rsid w:val="00275BB7"/>
    <w:rsid w:val="00275C7E"/>
    <w:rsid w:val="00280C2F"/>
    <w:rsid w:val="00280CEB"/>
    <w:rsid w:val="00282BC3"/>
    <w:rsid w:val="00283439"/>
    <w:rsid w:val="00285B30"/>
    <w:rsid w:val="00286BB3"/>
    <w:rsid w:val="00290C1D"/>
    <w:rsid w:val="00293244"/>
    <w:rsid w:val="00295B61"/>
    <w:rsid w:val="00295D0E"/>
    <w:rsid w:val="00296FE4"/>
    <w:rsid w:val="0029711D"/>
    <w:rsid w:val="00297AD8"/>
    <w:rsid w:val="002A0179"/>
    <w:rsid w:val="002A01F2"/>
    <w:rsid w:val="002A0DDB"/>
    <w:rsid w:val="002A2CEC"/>
    <w:rsid w:val="002A59CD"/>
    <w:rsid w:val="002A6129"/>
    <w:rsid w:val="002A775F"/>
    <w:rsid w:val="002B1564"/>
    <w:rsid w:val="002B1698"/>
    <w:rsid w:val="002B2600"/>
    <w:rsid w:val="002B2DBC"/>
    <w:rsid w:val="002B39B4"/>
    <w:rsid w:val="002B5845"/>
    <w:rsid w:val="002C12AC"/>
    <w:rsid w:val="002C12B9"/>
    <w:rsid w:val="002C1989"/>
    <w:rsid w:val="002C1CDE"/>
    <w:rsid w:val="002C3A49"/>
    <w:rsid w:val="002C4B52"/>
    <w:rsid w:val="002C5FEF"/>
    <w:rsid w:val="002C6AF0"/>
    <w:rsid w:val="002D10C3"/>
    <w:rsid w:val="002D197F"/>
    <w:rsid w:val="002D293D"/>
    <w:rsid w:val="002D2F12"/>
    <w:rsid w:val="002D3BFF"/>
    <w:rsid w:val="002D4180"/>
    <w:rsid w:val="002D70AD"/>
    <w:rsid w:val="002E016E"/>
    <w:rsid w:val="002E07EC"/>
    <w:rsid w:val="002E0DA7"/>
    <w:rsid w:val="002E0FF5"/>
    <w:rsid w:val="002E168D"/>
    <w:rsid w:val="002E251A"/>
    <w:rsid w:val="002E33F1"/>
    <w:rsid w:val="002E46E0"/>
    <w:rsid w:val="002E481E"/>
    <w:rsid w:val="002E4952"/>
    <w:rsid w:val="002E49E5"/>
    <w:rsid w:val="002E6BBF"/>
    <w:rsid w:val="002E6BFD"/>
    <w:rsid w:val="002E6E2A"/>
    <w:rsid w:val="002E7152"/>
    <w:rsid w:val="002E7A34"/>
    <w:rsid w:val="002F0401"/>
    <w:rsid w:val="002F0524"/>
    <w:rsid w:val="002F106C"/>
    <w:rsid w:val="002F1BB1"/>
    <w:rsid w:val="002F21CC"/>
    <w:rsid w:val="002F48C8"/>
    <w:rsid w:val="002F4FD2"/>
    <w:rsid w:val="002F78FC"/>
    <w:rsid w:val="002F7CC9"/>
    <w:rsid w:val="00300762"/>
    <w:rsid w:val="00300876"/>
    <w:rsid w:val="0030155B"/>
    <w:rsid w:val="003024AA"/>
    <w:rsid w:val="00305003"/>
    <w:rsid w:val="00305EA8"/>
    <w:rsid w:val="003064BA"/>
    <w:rsid w:val="00307B7C"/>
    <w:rsid w:val="003104B3"/>
    <w:rsid w:val="003104B8"/>
    <w:rsid w:val="00311CA0"/>
    <w:rsid w:val="003127F1"/>
    <w:rsid w:val="00312857"/>
    <w:rsid w:val="00313D8F"/>
    <w:rsid w:val="0031440E"/>
    <w:rsid w:val="00314ABC"/>
    <w:rsid w:val="00315766"/>
    <w:rsid w:val="00316314"/>
    <w:rsid w:val="00316973"/>
    <w:rsid w:val="00316B73"/>
    <w:rsid w:val="003172F7"/>
    <w:rsid w:val="003174DE"/>
    <w:rsid w:val="00317699"/>
    <w:rsid w:val="0032035F"/>
    <w:rsid w:val="00322271"/>
    <w:rsid w:val="0032347A"/>
    <w:rsid w:val="0032355E"/>
    <w:rsid w:val="00325085"/>
    <w:rsid w:val="00325E58"/>
    <w:rsid w:val="00326238"/>
    <w:rsid w:val="00326CDF"/>
    <w:rsid w:val="00326DAA"/>
    <w:rsid w:val="0032765F"/>
    <w:rsid w:val="0033086D"/>
    <w:rsid w:val="003313B8"/>
    <w:rsid w:val="00331B6F"/>
    <w:rsid w:val="0033224D"/>
    <w:rsid w:val="00332985"/>
    <w:rsid w:val="00332C78"/>
    <w:rsid w:val="00333BE7"/>
    <w:rsid w:val="00334EE5"/>
    <w:rsid w:val="00335014"/>
    <w:rsid w:val="0033522B"/>
    <w:rsid w:val="00337462"/>
    <w:rsid w:val="003377F2"/>
    <w:rsid w:val="003419B9"/>
    <w:rsid w:val="0034291C"/>
    <w:rsid w:val="00342966"/>
    <w:rsid w:val="00342A86"/>
    <w:rsid w:val="00345346"/>
    <w:rsid w:val="00347242"/>
    <w:rsid w:val="00347C76"/>
    <w:rsid w:val="00351E63"/>
    <w:rsid w:val="003524CB"/>
    <w:rsid w:val="00352F52"/>
    <w:rsid w:val="00353610"/>
    <w:rsid w:val="00354E3D"/>
    <w:rsid w:val="00360576"/>
    <w:rsid w:val="0036070F"/>
    <w:rsid w:val="00360EB2"/>
    <w:rsid w:val="00364144"/>
    <w:rsid w:val="0036448E"/>
    <w:rsid w:val="003657E3"/>
    <w:rsid w:val="00366DA7"/>
    <w:rsid w:val="00372F3A"/>
    <w:rsid w:val="003732D1"/>
    <w:rsid w:val="003761B4"/>
    <w:rsid w:val="00376AA5"/>
    <w:rsid w:val="00377DC1"/>
    <w:rsid w:val="003803C4"/>
    <w:rsid w:val="003803DA"/>
    <w:rsid w:val="00383725"/>
    <w:rsid w:val="00384E8C"/>
    <w:rsid w:val="0038564F"/>
    <w:rsid w:val="00385A72"/>
    <w:rsid w:val="00385DB4"/>
    <w:rsid w:val="0038622B"/>
    <w:rsid w:val="003909F5"/>
    <w:rsid w:val="003941A9"/>
    <w:rsid w:val="00394B92"/>
    <w:rsid w:val="00394F16"/>
    <w:rsid w:val="003950BD"/>
    <w:rsid w:val="00395E95"/>
    <w:rsid w:val="00395FB9"/>
    <w:rsid w:val="0039749D"/>
    <w:rsid w:val="00397CA4"/>
    <w:rsid w:val="003A0E21"/>
    <w:rsid w:val="003A1518"/>
    <w:rsid w:val="003A25D4"/>
    <w:rsid w:val="003A2FDD"/>
    <w:rsid w:val="003A5538"/>
    <w:rsid w:val="003A57C7"/>
    <w:rsid w:val="003B0BE1"/>
    <w:rsid w:val="003B35B9"/>
    <w:rsid w:val="003B3BBF"/>
    <w:rsid w:val="003B3F96"/>
    <w:rsid w:val="003B4CE7"/>
    <w:rsid w:val="003B5C4F"/>
    <w:rsid w:val="003B6EA3"/>
    <w:rsid w:val="003B77B7"/>
    <w:rsid w:val="003C29D1"/>
    <w:rsid w:val="003C3015"/>
    <w:rsid w:val="003C3947"/>
    <w:rsid w:val="003C4431"/>
    <w:rsid w:val="003C57DF"/>
    <w:rsid w:val="003C6BA8"/>
    <w:rsid w:val="003C6C83"/>
    <w:rsid w:val="003D0C92"/>
    <w:rsid w:val="003D1B3F"/>
    <w:rsid w:val="003D1BD5"/>
    <w:rsid w:val="003D23E6"/>
    <w:rsid w:val="003D357F"/>
    <w:rsid w:val="003D4783"/>
    <w:rsid w:val="003D4A36"/>
    <w:rsid w:val="003D539E"/>
    <w:rsid w:val="003D6D0B"/>
    <w:rsid w:val="003D73E8"/>
    <w:rsid w:val="003E0B80"/>
    <w:rsid w:val="003E1D7F"/>
    <w:rsid w:val="003E32B1"/>
    <w:rsid w:val="003E37F0"/>
    <w:rsid w:val="003E5E89"/>
    <w:rsid w:val="003E67C0"/>
    <w:rsid w:val="003E6D64"/>
    <w:rsid w:val="003E7DE7"/>
    <w:rsid w:val="003F0EC2"/>
    <w:rsid w:val="003F1110"/>
    <w:rsid w:val="003F11D6"/>
    <w:rsid w:val="003F1DF2"/>
    <w:rsid w:val="003F3E64"/>
    <w:rsid w:val="003F4156"/>
    <w:rsid w:val="003F68C1"/>
    <w:rsid w:val="003F6F7C"/>
    <w:rsid w:val="003F73FF"/>
    <w:rsid w:val="003F7E51"/>
    <w:rsid w:val="004003C4"/>
    <w:rsid w:val="00403030"/>
    <w:rsid w:val="00404055"/>
    <w:rsid w:val="00405A85"/>
    <w:rsid w:val="00405D54"/>
    <w:rsid w:val="004064AB"/>
    <w:rsid w:val="00406610"/>
    <w:rsid w:val="00407A68"/>
    <w:rsid w:val="004114D3"/>
    <w:rsid w:val="004138D9"/>
    <w:rsid w:val="0041473E"/>
    <w:rsid w:val="00414B1B"/>
    <w:rsid w:val="004157FB"/>
    <w:rsid w:val="00416691"/>
    <w:rsid w:val="00416B87"/>
    <w:rsid w:val="004174B0"/>
    <w:rsid w:val="00420266"/>
    <w:rsid w:val="00420592"/>
    <w:rsid w:val="00421717"/>
    <w:rsid w:val="00422F15"/>
    <w:rsid w:val="00423A63"/>
    <w:rsid w:val="00424527"/>
    <w:rsid w:val="00430BB2"/>
    <w:rsid w:val="00430DB1"/>
    <w:rsid w:val="00431211"/>
    <w:rsid w:val="00433092"/>
    <w:rsid w:val="0043397F"/>
    <w:rsid w:val="00434E7A"/>
    <w:rsid w:val="00435A3F"/>
    <w:rsid w:val="004362AB"/>
    <w:rsid w:val="004376E8"/>
    <w:rsid w:val="0044466A"/>
    <w:rsid w:val="00447847"/>
    <w:rsid w:val="004509FD"/>
    <w:rsid w:val="0045113B"/>
    <w:rsid w:val="004512C8"/>
    <w:rsid w:val="00452FF9"/>
    <w:rsid w:val="004544D9"/>
    <w:rsid w:val="00454F6C"/>
    <w:rsid w:val="00455084"/>
    <w:rsid w:val="00455600"/>
    <w:rsid w:val="00455B6E"/>
    <w:rsid w:val="00455EE6"/>
    <w:rsid w:val="004563F0"/>
    <w:rsid w:val="00456DEB"/>
    <w:rsid w:val="004606CF"/>
    <w:rsid w:val="00462E82"/>
    <w:rsid w:val="004630D7"/>
    <w:rsid w:val="00463457"/>
    <w:rsid w:val="00463AB2"/>
    <w:rsid w:val="00464431"/>
    <w:rsid w:val="00464621"/>
    <w:rsid w:val="004662AC"/>
    <w:rsid w:val="00467D92"/>
    <w:rsid w:val="00470958"/>
    <w:rsid w:val="00474762"/>
    <w:rsid w:val="00474CAE"/>
    <w:rsid w:val="0047522A"/>
    <w:rsid w:val="00475937"/>
    <w:rsid w:val="00475B32"/>
    <w:rsid w:val="00476135"/>
    <w:rsid w:val="00476B74"/>
    <w:rsid w:val="00477C38"/>
    <w:rsid w:val="0048071B"/>
    <w:rsid w:val="004809AA"/>
    <w:rsid w:val="00481E97"/>
    <w:rsid w:val="0048265A"/>
    <w:rsid w:val="00482E71"/>
    <w:rsid w:val="00483449"/>
    <w:rsid w:val="00483D83"/>
    <w:rsid w:val="004841DD"/>
    <w:rsid w:val="0048531D"/>
    <w:rsid w:val="00485A3F"/>
    <w:rsid w:val="0048628C"/>
    <w:rsid w:val="00487C12"/>
    <w:rsid w:val="0049068B"/>
    <w:rsid w:val="00490742"/>
    <w:rsid w:val="0049150F"/>
    <w:rsid w:val="00491971"/>
    <w:rsid w:val="00493A84"/>
    <w:rsid w:val="00496282"/>
    <w:rsid w:val="0049639A"/>
    <w:rsid w:val="00496638"/>
    <w:rsid w:val="00496B98"/>
    <w:rsid w:val="00497DA5"/>
    <w:rsid w:val="00497E2B"/>
    <w:rsid w:val="004A1D70"/>
    <w:rsid w:val="004A2B4E"/>
    <w:rsid w:val="004A2BBC"/>
    <w:rsid w:val="004A411E"/>
    <w:rsid w:val="004A4F75"/>
    <w:rsid w:val="004A7B47"/>
    <w:rsid w:val="004A7EFD"/>
    <w:rsid w:val="004B1099"/>
    <w:rsid w:val="004B2903"/>
    <w:rsid w:val="004B33C8"/>
    <w:rsid w:val="004B379E"/>
    <w:rsid w:val="004B3830"/>
    <w:rsid w:val="004B4205"/>
    <w:rsid w:val="004B42D8"/>
    <w:rsid w:val="004B4857"/>
    <w:rsid w:val="004B6258"/>
    <w:rsid w:val="004B71F3"/>
    <w:rsid w:val="004C013A"/>
    <w:rsid w:val="004C0DED"/>
    <w:rsid w:val="004C0EAC"/>
    <w:rsid w:val="004C1DDC"/>
    <w:rsid w:val="004C42D4"/>
    <w:rsid w:val="004C540B"/>
    <w:rsid w:val="004C6924"/>
    <w:rsid w:val="004C6F23"/>
    <w:rsid w:val="004D0FAA"/>
    <w:rsid w:val="004D1664"/>
    <w:rsid w:val="004D2ABB"/>
    <w:rsid w:val="004D4ADE"/>
    <w:rsid w:val="004D4BE0"/>
    <w:rsid w:val="004D6DAB"/>
    <w:rsid w:val="004D74AD"/>
    <w:rsid w:val="004D778A"/>
    <w:rsid w:val="004E02F1"/>
    <w:rsid w:val="004E31B2"/>
    <w:rsid w:val="004E36FE"/>
    <w:rsid w:val="004E6533"/>
    <w:rsid w:val="004E6E76"/>
    <w:rsid w:val="004E78DB"/>
    <w:rsid w:val="004E7CC8"/>
    <w:rsid w:val="004F1D4F"/>
    <w:rsid w:val="004F2F1A"/>
    <w:rsid w:val="0050008B"/>
    <w:rsid w:val="00500A53"/>
    <w:rsid w:val="00500C4B"/>
    <w:rsid w:val="00500DCF"/>
    <w:rsid w:val="005018D7"/>
    <w:rsid w:val="00501AD0"/>
    <w:rsid w:val="00502241"/>
    <w:rsid w:val="005026B8"/>
    <w:rsid w:val="00502BCB"/>
    <w:rsid w:val="00502D58"/>
    <w:rsid w:val="00507919"/>
    <w:rsid w:val="0051153A"/>
    <w:rsid w:val="00512253"/>
    <w:rsid w:val="005146A4"/>
    <w:rsid w:val="00515B7E"/>
    <w:rsid w:val="00517A4E"/>
    <w:rsid w:val="00520E7B"/>
    <w:rsid w:val="005211BF"/>
    <w:rsid w:val="00521A80"/>
    <w:rsid w:val="005258DB"/>
    <w:rsid w:val="00525950"/>
    <w:rsid w:val="0052728D"/>
    <w:rsid w:val="00531253"/>
    <w:rsid w:val="0053259E"/>
    <w:rsid w:val="005328EE"/>
    <w:rsid w:val="00534675"/>
    <w:rsid w:val="00541EC6"/>
    <w:rsid w:val="00543C33"/>
    <w:rsid w:val="005441AA"/>
    <w:rsid w:val="005443FF"/>
    <w:rsid w:val="00544547"/>
    <w:rsid w:val="0054574A"/>
    <w:rsid w:val="005460BA"/>
    <w:rsid w:val="00546563"/>
    <w:rsid w:val="0054675D"/>
    <w:rsid w:val="00547933"/>
    <w:rsid w:val="00547C04"/>
    <w:rsid w:val="0055289D"/>
    <w:rsid w:val="00552FC1"/>
    <w:rsid w:val="005531FF"/>
    <w:rsid w:val="00553A1B"/>
    <w:rsid w:val="00554956"/>
    <w:rsid w:val="0055687D"/>
    <w:rsid w:val="00556D29"/>
    <w:rsid w:val="00556DA5"/>
    <w:rsid w:val="00557C82"/>
    <w:rsid w:val="00561433"/>
    <w:rsid w:val="00561ED6"/>
    <w:rsid w:val="00565E06"/>
    <w:rsid w:val="00566C17"/>
    <w:rsid w:val="00566D74"/>
    <w:rsid w:val="00566F00"/>
    <w:rsid w:val="00573C80"/>
    <w:rsid w:val="00574242"/>
    <w:rsid w:val="005747A1"/>
    <w:rsid w:val="00574A8B"/>
    <w:rsid w:val="0057506B"/>
    <w:rsid w:val="0057571B"/>
    <w:rsid w:val="00576268"/>
    <w:rsid w:val="005771E2"/>
    <w:rsid w:val="00577271"/>
    <w:rsid w:val="00577432"/>
    <w:rsid w:val="00577581"/>
    <w:rsid w:val="005776C7"/>
    <w:rsid w:val="0058106F"/>
    <w:rsid w:val="00581543"/>
    <w:rsid w:val="005820CF"/>
    <w:rsid w:val="00582751"/>
    <w:rsid w:val="00582B77"/>
    <w:rsid w:val="00583063"/>
    <w:rsid w:val="00584673"/>
    <w:rsid w:val="00590466"/>
    <w:rsid w:val="00590471"/>
    <w:rsid w:val="00591086"/>
    <w:rsid w:val="00591D17"/>
    <w:rsid w:val="00592F13"/>
    <w:rsid w:val="00593215"/>
    <w:rsid w:val="005945C2"/>
    <w:rsid w:val="00594FF3"/>
    <w:rsid w:val="0059501E"/>
    <w:rsid w:val="005957E2"/>
    <w:rsid w:val="00597368"/>
    <w:rsid w:val="00597436"/>
    <w:rsid w:val="0059752A"/>
    <w:rsid w:val="005A2089"/>
    <w:rsid w:val="005A22FB"/>
    <w:rsid w:val="005A38EF"/>
    <w:rsid w:val="005A39A4"/>
    <w:rsid w:val="005A5AF6"/>
    <w:rsid w:val="005A5C1F"/>
    <w:rsid w:val="005A7C01"/>
    <w:rsid w:val="005B0E26"/>
    <w:rsid w:val="005B1BEC"/>
    <w:rsid w:val="005B2D18"/>
    <w:rsid w:val="005B3097"/>
    <w:rsid w:val="005B4625"/>
    <w:rsid w:val="005B50C3"/>
    <w:rsid w:val="005B6703"/>
    <w:rsid w:val="005B7B7C"/>
    <w:rsid w:val="005C0F27"/>
    <w:rsid w:val="005C1194"/>
    <w:rsid w:val="005C136D"/>
    <w:rsid w:val="005C28EB"/>
    <w:rsid w:val="005C4318"/>
    <w:rsid w:val="005C588F"/>
    <w:rsid w:val="005C5F5F"/>
    <w:rsid w:val="005C6F97"/>
    <w:rsid w:val="005C7991"/>
    <w:rsid w:val="005D0082"/>
    <w:rsid w:val="005D1B1D"/>
    <w:rsid w:val="005D1EB8"/>
    <w:rsid w:val="005D2855"/>
    <w:rsid w:val="005D5446"/>
    <w:rsid w:val="005D6433"/>
    <w:rsid w:val="005D6627"/>
    <w:rsid w:val="005D6DF0"/>
    <w:rsid w:val="005E0D2F"/>
    <w:rsid w:val="005E2E52"/>
    <w:rsid w:val="005E2E83"/>
    <w:rsid w:val="005E35A4"/>
    <w:rsid w:val="005E35A6"/>
    <w:rsid w:val="005E4415"/>
    <w:rsid w:val="005E5037"/>
    <w:rsid w:val="005E53AA"/>
    <w:rsid w:val="005E600B"/>
    <w:rsid w:val="005F187D"/>
    <w:rsid w:val="005F1AB8"/>
    <w:rsid w:val="005F3E47"/>
    <w:rsid w:val="005F4065"/>
    <w:rsid w:val="005F4D02"/>
    <w:rsid w:val="005F5135"/>
    <w:rsid w:val="005F5360"/>
    <w:rsid w:val="005F55F0"/>
    <w:rsid w:val="005F585C"/>
    <w:rsid w:val="005F70B4"/>
    <w:rsid w:val="00600544"/>
    <w:rsid w:val="00603F63"/>
    <w:rsid w:val="00604FC4"/>
    <w:rsid w:val="0060641B"/>
    <w:rsid w:val="00606533"/>
    <w:rsid w:val="00610544"/>
    <w:rsid w:val="00610969"/>
    <w:rsid w:val="00611326"/>
    <w:rsid w:val="00614566"/>
    <w:rsid w:val="0061670E"/>
    <w:rsid w:val="00616DAF"/>
    <w:rsid w:val="0062017B"/>
    <w:rsid w:val="0062027D"/>
    <w:rsid w:val="00621474"/>
    <w:rsid w:val="00621B90"/>
    <w:rsid w:val="00622CF2"/>
    <w:rsid w:val="00622FA2"/>
    <w:rsid w:val="00623C95"/>
    <w:rsid w:val="00624A6F"/>
    <w:rsid w:val="00625A9D"/>
    <w:rsid w:val="006260F8"/>
    <w:rsid w:val="00626334"/>
    <w:rsid w:val="00626DA2"/>
    <w:rsid w:val="00627D9D"/>
    <w:rsid w:val="006327D1"/>
    <w:rsid w:val="00633153"/>
    <w:rsid w:val="00633190"/>
    <w:rsid w:val="00634D6E"/>
    <w:rsid w:val="00635308"/>
    <w:rsid w:val="00635A49"/>
    <w:rsid w:val="00636FBE"/>
    <w:rsid w:val="006406BA"/>
    <w:rsid w:val="0064151C"/>
    <w:rsid w:val="00642F5B"/>
    <w:rsid w:val="0064466E"/>
    <w:rsid w:val="006448E5"/>
    <w:rsid w:val="00645740"/>
    <w:rsid w:val="00645B80"/>
    <w:rsid w:val="00645C50"/>
    <w:rsid w:val="00646AD9"/>
    <w:rsid w:val="00647897"/>
    <w:rsid w:val="00647976"/>
    <w:rsid w:val="006508AD"/>
    <w:rsid w:val="00655DFE"/>
    <w:rsid w:val="00655E15"/>
    <w:rsid w:val="0066032E"/>
    <w:rsid w:val="006603C9"/>
    <w:rsid w:val="006612DD"/>
    <w:rsid w:val="00662481"/>
    <w:rsid w:val="00671FE0"/>
    <w:rsid w:val="0067251C"/>
    <w:rsid w:val="00672B5F"/>
    <w:rsid w:val="00672FFB"/>
    <w:rsid w:val="006734E0"/>
    <w:rsid w:val="00673724"/>
    <w:rsid w:val="006766CB"/>
    <w:rsid w:val="00680707"/>
    <w:rsid w:val="00682FA6"/>
    <w:rsid w:val="0068335C"/>
    <w:rsid w:val="00683B63"/>
    <w:rsid w:val="00683DB0"/>
    <w:rsid w:val="00683E27"/>
    <w:rsid w:val="00684F27"/>
    <w:rsid w:val="00684FE4"/>
    <w:rsid w:val="006852C6"/>
    <w:rsid w:val="00685E0B"/>
    <w:rsid w:val="006862F3"/>
    <w:rsid w:val="00687355"/>
    <w:rsid w:val="00693A99"/>
    <w:rsid w:val="00694069"/>
    <w:rsid w:val="00694577"/>
    <w:rsid w:val="00695785"/>
    <w:rsid w:val="00696651"/>
    <w:rsid w:val="006970ED"/>
    <w:rsid w:val="006A003A"/>
    <w:rsid w:val="006A0194"/>
    <w:rsid w:val="006A09AD"/>
    <w:rsid w:val="006A0D31"/>
    <w:rsid w:val="006A211A"/>
    <w:rsid w:val="006A2247"/>
    <w:rsid w:val="006A399E"/>
    <w:rsid w:val="006A3ABB"/>
    <w:rsid w:val="006A4A88"/>
    <w:rsid w:val="006A4FCD"/>
    <w:rsid w:val="006A656F"/>
    <w:rsid w:val="006A6F87"/>
    <w:rsid w:val="006A7021"/>
    <w:rsid w:val="006A7C7F"/>
    <w:rsid w:val="006B02D5"/>
    <w:rsid w:val="006B2F27"/>
    <w:rsid w:val="006B3961"/>
    <w:rsid w:val="006B3975"/>
    <w:rsid w:val="006B3DDE"/>
    <w:rsid w:val="006B47CE"/>
    <w:rsid w:val="006B4BAA"/>
    <w:rsid w:val="006B5C7A"/>
    <w:rsid w:val="006B7362"/>
    <w:rsid w:val="006B75BB"/>
    <w:rsid w:val="006B7DF4"/>
    <w:rsid w:val="006C008B"/>
    <w:rsid w:val="006C00F8"/>
    <w:rsid w:val="006C18B3"/>
    <w:rsid w:val="006C3FB4"/>
    <w:rsid w:val="006C4DA6"/>
    <w:rsid w:val="006C4F1D"/>
    <w:rsid w:val="006C6C36"/>
    <w:rsid w:val="006C75E7"/>
    <w:rsid w:val="006C7D64"/>
    <w:rsid w:val="006D2982"/>
    <w:rsid w:val="006D2A95"/>
    <w:rsid w:val="006D2B42"/>
    <w:rsid w:val="006D467F"/>
    <w:rsid w:val="006D48EB"/>
    <w:rsid w:val="006D4BFB"/>
    <w:rsid w:val="006D4E13"/>
    <w:rsid w:val="006D6E5E"/>
    <w:rsid w:val="006D7D48"/>
    <w:rsid w:val="006D7F95"/>
    <w:rsid w:val="006D7FDA"/>
    <w:rsid w:val="006E0B07"/>
    <w:rsid w:val="006E227D"/>
    <w:rsid w:val="006E31A5"/>
    <w:rsid w:val="006E351E"/>
    <w:rsid w:val="006E6178"/>
    <w:rsid w:val="006F128E"/>
    <w:rsid w:val="006F2288"/>
    <w:rsid w:val="006F450B"/>
    <w:rsid w:val="006F4AB2"/>
    <w:rsid w:val="006F54B8"/>
    <w:rsid w:val="006F6262"/>
    <w:rsid w:val="006F6726"/>
    <w:rsid w:val="006F6C72"/>
    <w:rsid w:val="00700367"/>
    <w:rsid w:val="00700CAA"/>
    <w:rsid w:val="00700D07"/>
    <w:rsid w:val="00702ADA"/>
    <w:rsid w:val="0070305D"/>
    <w:rsid w:val="00705590"/>
    <w:rsid w:val="00706667"/>
    <w:rsid w:val="00706904"/>
    <w:rsid w:val="00706C2A"/>
    <w:rsid w:val="007103D6"/>
    <w:rsid w:val="00711372"/>
    <w:rsid w:val="007114F9"/>
    <w:rsid w:val="0071245D"/>
    <w:rsid w:val="0071359D"/>
    <w:rsid w:val="0071404E"/>
    <w:rsid w:val="007151E9"/>
    <w:rsid w:val="00715A7E"/>
    <w:rsid w:val="00717BCD"/>
    <w:rsid w:val="007210BD"/>
    <w:rsid w:val="0072135C"/>
    <w:rsid w:val="0072227C"/>
    <w:rsid w:val="007225AE"/>
    <w:rsid w:val="00724554"/>
    <w:rsid w:val="007252FE"/>
    <w:rsid w:val="00725876"/>
    <w:rsid w:val="007261E3"/>
    <w:rsid w:val="00726E35"/>
    <w:rsid w:val="0073138F"/>
    <w:rsid w:val="00732481"/>
    <w:rsid w:val="00733CD3"/>
    <w:rsid w:val="00733E6C"/>
    <w:rsid w:val="007343B2"/>
    <w:rsid w:val="007349D7"/>
    <w:rsid w:val="00736B1A"/>
    <w:rsid w:val="00737B12"/>
    <w:rsid w:val="007417A1"/>
    <w:rsid w:val="00742DC4"/>
    <w:rsid w:val="00742F46"/>
    <w:rsid w:val="007434F9"/>
    <w:rsid w:val="00745707"/>
    <w:rsid w:val="00745BD4"/>
    <w:rsid w:val="0074663B"/>
    <w:rsid w:val="007475CB"/>
    <w:rsid w:val="00747DC1"/>
    <w:rsid w:val="00747FDF"/>
    <w:rsid w:val="00750142"/>
    <w:rsid w:val="00750BE4"/>
    <w:rsid w:val="00751F67"/>
    <w:rsid w:val="00753458"/>
    <w:rsid w:val="007544B2"/>
    <w:rsid w:val="00754D49"/>
    <w:rsid w:val="0075678D"/>
    <w:rsid w:val="007614E9"/>
    <w:rsid w:val="007621F8"/>
    <w:rsid w:val="00762DF9"/>
    <w:rsid w:val="00763462"/>
    <w:rsid w:val="00764573"/>
    <w:rsid w:val="00766513"/>
    <w:rsid w:val="007723C7"/>
    <w:rsid w:val="007724D6"/>
    <w:rsid w:val="00772B0E"/>
    <w:rsid w:val="00772F3B"/>
    <w:rsid w:val="00773882"/>
    <w:rsid w:val="0077490F"/>
    <w:rsid w:val="00774B39"/>
    <w:rsid w:val="00775A7E"/>
    <w:rsid w:val="00782AD5"/>
    <w:rsid w:val="00783476"/>
    <w:rsid w:val="00784ED5"/>
    <w:rsid w:val="00785378"/>
    <w:rsid w:val="00785C12"/>
    <w:rsid w:val="00786D4E"/>
    <w:rsid w:val="00787DEB"/>
    <w:rsid w:val="00791526"/>
    <w:rsid w:val="0079153D"/>
    <w:rsid w:val="007930EA"/>
    <w:rsid w:val="00797AFD"/>
    <w:rsid w:val="007A01A7"/>
    <w:rsid w:val="007A07E0"/>
    <w:rsid w:val="007A12F7"/>
    <w:rsid w:val="007A1328"/>
    <w:rsid w:val="007A1E72"/>
    <w:rsid w:val="007A2717"/>
    <w:rsid w:val="007A288C"/>
    <w:rsid w:val="007A3985"/>
    <w:rsid w:val="007A3CCA"/>
    <w:rsid w:val="007A4FA5"/>
    <w:rsid w:val="007A5CE2"/>
    <w:rsid w:val="007A737F"/>
    <w:rsid w:val="007B15A5"/>
    <w:rsid w:val="007B2546"/>
    <w:rsid w:val="007B4C6D"/>
    <w:rsid w:val="007B5205"/>
    <w:rsid w:val="007B5F7E"/>
    <w:rsid w:val="007B6174"/>
    <w:rsid w:val="007C0D7F"/>
    <w:rsid w:val="007C1171"/>
    <w:rsid w:val="007C1503"/>
    <w:rsid w:val="007C20DC"/>
    <w:rsid w:val="007C5339"/>
    <w:rsid w:val="007C5B7A"/>
    <w:rsid w:val="007C7EE2"/>
    <w:rsid w:val="007C7F1A"/>
    <w:rsid w:val="007D7850"/>
    <w:rsid w:val="007D7E75"/>
    <w:rsid w:val="007E1D01"/>
    <w:rsid w:val="007E39B7"/>
    <w:rsid w:val="007E3B48"/>
    <w:rsid w:val="007E604E"/>
    <w:rsid w:val="007E63E6"/>
    <w:rsid w:val="007E766D"/>
    <w:rsid w:val="007F0453"/>
    <w:rsid w:val="007F28C4"/>
    <w:rsid w:val="007F3A25"/>
    <w:rsid w:val="007F3D75"/>
    <w:rsid w:val="007F52EE"/>
    <w:rsid w:val="007F604E"/>
    <w:rsid w:val="007F6DAD"/>
    <w:rsid w:val="0080133A"/>
    <w:rsid w:val="00801698"/>
    <w:rsid w:val="0080378D"/>
    <w:rsid w:val="00804E13"/>
    <w:rsid w:val="008058BD"/>
    <w:rsid w:val="008078F2"/>
    <w:rsid w:val="00810FBA"/>
    <w:rsid w:val="00811772"/>
    <w:rsid w:val="00811875"/>
    <w:rsid w:val="00813D29"/>
    <w:rsid w:val="0081522A"/>
    <w:rsid w:val="0081551B"/>
    <w:rsid w:val="00815623"/>
    <w:rsid w:val="0081589D"/>
    <w:rsid w:val="00817B57"/>
    <w:rsid w:val="00817F2D"/>
    <w:rsid w:val="00820E75"/>
    <w:rsid w:val="008220E9"/>
    <w:rsid w:val="0082373C"/>
    <w:rsid w:val="00825119"/>
    <w:rsid w:val="008302A3"/>
    <w:rsid w:val="00831B2B"/>
    <w:rsid w:val="008335F1"/>
    <w:rsid w:val="008342F0"/>
    <w:rsid w:val="008348BF"/>
    <w:rsid w:val="00835020"/>
    <w:rsid w:val="00836480"/>
    <w:rsid w:val="00836B00"/>
    <w:rsid w:val="00837F9C"/>
    <w:rsid w:val="0084333A"/>
    <w:rsid w:val="00843C51"/>
    <w:rsid w:val="00844BF7"/>
    <w:rsid w:val="00845CD7"/>
    <w:rsid w:val="00846273"/>
    <w:rsid w:val="008469F1"/>
    <w:rsid w:val="008472F9"/>
    <w:rsid w:val="00850D79"/>
    <w:rsid w:val="00854F79"/>
    <w:rsid w:val="00855782"/>
    <w:rsid w:val="00855879"/>
    <w:rsid w:val="00855CA8"/>
    <w:rsid w:val="00855EAC"/>
    <w:rsid w:val="00855EBD"/>
    <w:rsid w:val="00856478"/>
    <w:rsid w:val="00860274"/>
    <w:rsid w:val="0086027B"/>
    <w:rsid w:val="00862930"/>
    <w:rsid w:val="00862B23"/>
    <w:rsid w:val="00862FA2"/>
    <w:rsid w:val="00864B28"/>
    <w:rsid w:val="00865715"/>
    <w:rsid w:val="008679F9"/>
    <w:rsid w:val="0087169B"/>
    <w:rsid w:val="00872D82"/>
    <w:rsid w:val="00873F40"/>
    <w:rsid w:val="00874659"/>
    <w:rsid w:val="00876E31"/>
    <w:rsid w:val="0087747D"/>
    <w:rsid w:val="00877B98"/>
    <w:rsid w:val="00881371"/>
    <w:rsid w:val="00881B2D"/>
    <w:rsid w:val="00881DDA"/>
    <w:rsid w:val="00881F00"/>
    <w:rsid w:val="0088310E"/>
    <w:rsid w:val="00883C7F"/>
    <w:rsid w:val="008846CD"/>
    <w:rsid w:val="0088568D"/>
    <w:rsid w:val="00885C47"/>
    <w:rsid w:val="008863A3"/>
    <w:rsid w:val="00886DA5"/>
    <w:rsid w:val="008909DB"/>
    <w:rsid w:val="00891604"/>
    <w:rsid w:val="00892795"/>
    <w:rsid w:val="00893A6E"/>
    <w:rsid w:val="008945E1"/>
    <w:rsid w:val="0089500A"/>
    <w:rsid w:val="00895960"/>
    <w:rsid w:val="00897812"/>
    <w:rsid w:val="00897D36"/>
    <w:rsid w:val="00897D74"/>
    <w:rsid w:val="008A0150"/>
    <w:rsid w:val="008A0218"/>
    <w:rsid w:val="008A331F"/>
    <w:rsid w:val="008A3E2D"/>
    <w:rsid w:val="008A519C"/>
    <w:rsid w:val="008A5EEF"/>
    <w:rsid w:val="008A6155"/>
    <w:rsid w:val="008A6B30"/>
    <w:rsid w:val="008A6EF3"/>
    <w:rsid w:val="008A7F29"/>
    <w:rsid w:val="008A7F42"/>
    <w:rsid w:val="008B009B"/>
    <w:rsid w:val="008B0E3D"/>
    <w:rsid w:val="008B15B4"/>
    <w:rsid w:val="008B2292"/>
    <w:rsid w:val="008B4719"/>
    <w:rsid w:val="008B4D4E"/>
    <w:rsid w:val="008B60A3"/>
    <w:rsid w:val="008C0211"/>
    <w:rsid w:val="008C047E"/>
    <w:rsid w:val="008C0C32"/>
    <w:rsid w:val="008C12BC"/>
    <w:rsid w:val="008C1B7D"/>
    <w:rsid w:val="008C3CB4"/>
    <w:rsid w:val="008C403C"/>
    <w:rsid w:val="008C4B9A"/>
    <w:rsid w:val="008C7048"/>
    <w:rsid w:val="008C71D9"/>
    <w:rsid w:val="008D015E"/>
    <w:rsid w:val="008D0238"/>
    <w:rsid w:val="008D5575"/>
    <w:rsid w:val="008D56E6"/>
    <w:rsid w:val="008D6E95"/>
    <w:rsid w:val="008D755E"/>
    <w:rsid w:val="008E61BF"/>
    <w:rsid w:val="008E63F0"/>
    <w:rsid w:val="008E6A6F"/>
    <w:rsid w:val="008E74EF"/>
    <w:rsid w:val="008F0FCA"/>
    <w:rsid w:val="008F1105"/>
    <w:rsid w:val="008F1158"/>
    <w:rsid w:val="008F15EF"/>
    <w:rsid w:val="008F1DF8"/>
    <w:rsid w:val="008F429D"/>
    <w:rsid w:val="008F4CC5"/>
    <w:rsid w:val="008F4EF7"/>
    <w:rsid w:val="008F697D"/>
    <w:rsid w:val="0090149A"/>
    <w:rsid w:val="0090165D"/>
    <w:rsid w:val="00901699"/>
    <w:rsid w:val="00902AF7"/>
    <w:rsid w:val="00904C50"/>
    <w:rsid w:val="009066C9"/>
    <w:rsid w:val="00906C9A"/>
    <w:rsid w:val="0090739C"/>
    <w:rsid w:val="00910425"/>
    <w:rsid w:val="00910C29"/>
    <w:rsid w:val="00910D30"/>
    <w:rsid w:val="00911AE7"/>
    <w:rsid w:val="0091235C"/>
    <w:rsid w:val="00912EB2"/>
    <w:rsid w:val="00914858"/>
    <w:rsid w:val="00914CBB"/>
    <w:rsid w:val="00915A87"/>
    <w:rsid w:val="00915EB7"/>
    <w:rsid w:val="00917402"/>
    <w:rsid w:val="0092101A"/>
    <w:rsid w:val="0092178B"/>
    <w:rsid w:val="00921BDB"/>
    <w:rsid w:val="009221E1"/>
    <w:rsid w:val="009226A1"/>
    <w:rsid w:val="00922AF0"/>
    <w:rsid w:val="0092404E"/>
    <w:rsid w:val="0092607C"/>
    <w:rsid w:val="00926B96"/>
    <w:rsid w:val="009301BC"/>
    <w:rsid w:val="009324B8"/>
    <w:rsid w:val="009341F8"/>
    <w:rsid w:val="00934E29"/>
    <w:rsid w:val="00935DD9"/>
    <w:rsid w:val="009361F7"/>
    <w:rsid w:val="00936E0E"/>
    <w:rsid w:val="00937619"/>
    <w:rsid w:val="00942188"/>
    <w:rsid w:val="00944BFE"/>
    <w:rsid w:val="00944E38"/>
    <w:rsid w:val="009455B2"/>
    <w:rsid w:val="0094597C"/>
    <w:rsid w:val="009466ED"/>
    <w:rsid w:val="00947426"/>
    <w:rsid w:val="00947B1A"/>
    <w:rsid w:val="00947C2E"/>
    <w:rsid w:val="00947C6D"/>
    <w:rsid w:val="009518EA"/>
    <w:rsid w:val="00954CB0"/>
    <w:rsid w:val="00954D0A"/>
    <w:rsid w:val="00957827"/>
    <w:rsid w:val="00957CC9"/>
    <w:rsid w:val="00957E1F"/>
    <w:rsid w:val="009617D5"/>
    <w:rsid w:val="00962250"/>
    <w:rsid w:val="00962827"/>
    <w:rsid w:val="00962857"/>
    <w:rsid w:val="00963766"/>
    <w:rsid w:val="00964583"/>
    <w:rsid w:val="00965718"/>
    <w:rsid w:val="00965A76"/>
    <w:rsid w:val="009669C6"/>
    <w:rsid w:val="00966ADB"/>
    <w:rsid w:val="00966D9E"/>
    <w:rsid w:val="00966EBB"/>
    <w:rsid w:val="00967700"/>
    <w:rsid w:val="009704A9"/>
    <w:rsid w:val="00970DA2"/>
    <w:rsid w:val="00971C80"/>
    <w:rsid w:val="0097489B"/>
    <w:rsid w:val="00976C43"/>
    <w:rsid w:val="00976CD2"/>
    <w:rsid w:val="00976D1A"/>
    <w:rsid w:val="00982C2D"/>
    <w:rsid w:val="009845AF"/>
    <w:rsid w:val="009852DA"/>
    <w:rsid w:val="009856D8"/>
    <w:rsid w:val="009857AB"/>
    <w:rsid w:val="00986158"/>
    <w:rsid w:val="00987EAA"/>
    <w:rsid w:val="009900B1"/>
    <w:rsid w:val="00992832"/>
    <w:rsid w:val="009930B3"/>
    <w:rsid w:val="00993BE6"/>
    <w:rsid w:val="009941A7"/>
    <w:rsid w:val="00995EE9"/>
    <w:rsid w:val="00995F2B"/>
    <w:rsid w:val="00996303"/>
    <w:rsid w:val="009968E9"/>
    <w:rsid w:val="00997674"/>
    <w:rsid w:val="009A15CA"/>
    <w:rsid w:val="009A16D0"/>
    <w:rsid w:val="009A25F0"/>
    <w:rsid w:val="009A2BF5"/>
    <w:rsid w:val="009A52EA"/>
    <w:rsid w:val="009A6A11"/>
    <w:rsid w:val="009A7D61"/>
    <w:rsid w:val="009B020B"/>
    <w:rsid w:val="009B03B4"/>
    <w:rsid w:val="009B0921"/>
    <w:rsid w:val="009B107B"/>
    <w:rsid w:val="009B1E84"/>
    <w:rsid w:val="009B3232"/>
    <w:rsid w:val="009B3423"/>
    <w:rsid w:val="009B42BA"/>
    <w:rsid w:val="009B48E9"/>
    <w:rsid w:val="009B5A53"/>
    <w:rsid w:val="009B5BD0"/>
    <w:rsid w:val="009B6AA1"/>
    <w:rsid w:val="009C02F1"/>
    <w:rsid w:val="009C121C"/>
    <w:rsid w:val="009C1A75"/>
    <w:rsid w:val="009C409D"/>
    <w:rsid w:val="009C58B4"/>
    <w:rsid w:val="009C5D37"/>
    <w:rsid w:val="009C6889"/>
    <w:rsid w:val="009C7A49"/>
    <w:rsid w:val="009D09CC"/>
    <w:rsid w:val="009D1135"/>
    <w:rsid w:val="009D1AC9"/>
    <w:rsid w:val="009D1D38"/>
    <w:rsid w:val="009D2B42"/>
    <w:rsid w:val="009D467A"/>
    <w:rsid w:val="009D5D73"/>
    <w:rsid w:val="009D67EC"/>
    <w:rsid w:val="009E04D5"/>
    <w:rsid w:val="009E053F"/>
    <w:rsid w:val="009E063A"/>
    <w:rsid w:val="009E2867"/>
    <w:rsid w:val="009E3CA5"/>
    <w:rsid w:val="009E4AC1"/>
    <w:rsid w:val="009E4C7C"/>
    <w:rsid w:val="009E559B"/>
    <w:rsid w:val="009E5D5D"/>
    <w:rsid w:val="009E5EF4"/>
    <w:rsid w:val="009E6199"/>
    <w:rsid w:val="009E61CB"/>
    <w:rsid w:val="009E620F"/>
    <w:rsid w:val="009F3A1C"/>
    <w:rsid w:val="009F434D"/>
    <w:rsid w:val="009F5313"/>
    <w:rsid w:val="009F6F85"/>
    <w:rsid w:val="009F730F"/>
    <w:rsid w:val="00A021C0"/>
    <w:rsid w:val="00A03641"/>
    <w:rsid w:val="00A05179"/>
    <w:rsid w:val="00A05485"/>
    <w:rsid w:val="00A073F3"/>
    <w:rsid w:val="00A10F96"/>
    <w:rsid w:val="00A13761"/>
    <w:rsid w:val="00A144A3"/>
    <w:rsid w:val="00A15EC5"/>
    <w:rsid w:val="00A17E3E"/>
    <w:rsid w:val="00A17F52"/>
    <w:rsid w:val="00A20978"/>
    <w:rsid w:val="00A22790"/>
    <w:rsid w:val="00A25382"/>
    <w:rsid w:val="00A256F9"/>
    <w:rsid w:val="00A27C4C"/>
    <w:rsid w:val="00A30571"/>
    <w:rsid w:val="00A30AAF"/>
    <w:rsid w:val="00A315D6"/>
    <w:rsid w:val="00A33052"/>
    <w:rsid w:val="00A33738"/>
    <w:rsid w:val="00A33F90"/>
    <w:rsid w:val="00A368FD"/>
    <w:rsid w:val="00A36CB9"/>
    <w:rsid w:val="00A37FC2"/>
    <w:rsid w:val="00A41D4A"/>
    <w:rsid w:val="00A4203E"/>
    <w:rsid w:val="00A42DD8"/>
    <w:rsid w:val="00A43DD9"/>
    <w:rsid w:val="00A43E8F"/>
    <w:rsid w:val="00A45D66"/>
    <w:rsid w:val="00A46B38"/>
    <w:rsid w:val="00A5159C"/>
    <w:rsid w:val="00A5329C"/>
    <w:rsid w:val="00A534F5"/>
    <w:rsid w:val="00A53BED"/>
    <w:rsid w:val="00A54880"/>
    <w:rsid w:val="00A5575B"/>
    <w:rsid w:val="00A558DD"/>
    <w:rsid w:val="00A56099"/>
    <w:rsid w:val="00A564BB"/>
    <w:rsid w:val="00A566AD"/>
    <w:rsid w:val="00A56DAD"/>
    <w:rsid w:val="00A56E64"/>
    <w:rsid w:val="00A57FCC"/>
    <w:rsid w:val="00A62705"/>
    <w:rsid w:val="00A66048"/>
    <w:rsid w:val="00A6636F"/>
    <w:rsid w:val="00A66A1F"/>
    <w:rsid w:val="00A707E2"/>
    <w:rsid w:val="00A71850"/>
    <w:rsid w:val="00A71BDD"/>
    <w:rsid w:val="00A75534"/>
    <w:rsid w:val="00A76655"/>
    <w:rsid w:val="00A7686B"/>
    <w:rsid w:val="00A77C3A"/>
    <w:rsid w:val="00A81D77"/>
    <w:rsid w:val="00A83694"/>
    <w:rsid w:val="00A83760"/>
    <w:rsid w:val="00A8421E"/>
    <w:rsid w:val="00A8446F"/>
    <w:rsid w:val="00A84D77"/>
    <w:rsid w:val="00A91970"/>
    <w:rsid w:val="00A97305"/>
    <w:rsid w:val="00A975B9"/>
    <w:rsid w:val="00A97E67"/>
    <w:rsid w:val="00AA0D0A"/>
    <w:rsid w:val="00AA0F25"/>
    <w:rsid w:val="00AA27CE"/>
    <w:rsid w:val="00AA3365"/>
    <w:rsid w:val="00AA3430"/>
    <w:rsid w:val="00AA4D6A"/>
    <w:rsid w:val="00AA5626"/>
    <w:rsid w:val="00AA68B4"/>
    <w:rsid w:val="00AB186E"/>
    <w:rsid w:val="00AB2665"/>
    <w:rsid w:val="00AB28DF"/>
    <w:rsid w:val="00AB3417"/>
    <w:rsid w:val="00AB59B5"/>
    <w:rsid w:val="00AB66B9"/>
    <w:rsid w:val="00AC01BB"/>
    <w:rsid w:val="00AC0302"/>
    <w:rsid w:val="00AC11B7"/>
    <w:rsid w:val="00AC1CA8"/>
    <w:rsid w:val="00AC208F"/>
    <w:rsid w:val="00AC49A9"/>
    <w:rsid w:val="00AC5334"/>
    <w:rsid w:val="00AC59A3"/>
    <w:rsid w:val="00AC7562"/>
    <w:rsid w:val="00AC7C9D"/>
    <w:rsid w:val="00AD0585"/>
    <w:rsid w:val="00AD07FD"/>
    <w:rsid w:val="00AD11C5"/>
    <w:rsid w:val="00AD15A3"/>
    <w:rsid w:val="00AD25BB"/>
    <w:rsid w:val="00AD41D9"/>
    <w:rsid w:val="00AD4DEB"/>
    <w:rsid w:val="00AD5C5F"/>
    <w:rsid w:val="00AD5E86"/>
    <w:rsid w:val="00AD6682"/>
    <w:rsid w:val="00AD6871"/>
    <w:rsid w:val="00AD6B14"/>
    <w:rsid w:val="00AD766C"/>
    <w:rsid w:val="00AE09B4"/>
    <w:rsid w:val="00AE12FE"/>
    <w:rsid w:val="00AE258A"/>
    <w:rsid w:val="00AE3180"/>
    <w:rsid w:val="00AE4E38"/>
    <w:rsid w:val="00AE506C"/>
    <w:rsid w:val="00AE5C6C"/>
    <w:rsid w:val="00AE601A"/>
    <w:rsid w:val="00AE6440"/>
    <w:rsid w:val="00AE6892"/>
    <w:rsid w:val="00AE6AC0"/>
    <w:rsid w:val="00AE6E8E"/>
    <w:rsid w:val="00AE7526"/>
    <w:rsid w:val="00AE7DE1"/>
    <w:rsid w:val="00AF276B"/>
    <w:rsid w:val="00AF2805"/>
    <w:rsid w:val="00AF339A"/>
    <w:rsid w:val="00AF4CE5"/>
    <w:rsid w:val="00AF6934"/>
    <w:rsid w:val="00B0048B"/>
    <w:rsid w:val="00B00DF1"/>
    <w:rsid w:val="00B010C2"/>
    <w:rsid w:val="00B014B7"/>
    <w:rsid w:val="00B02673"/>
    <w:rsid w:val="00B02B05"/>
    <w:rsid w:val="00B02E91"/>
    <w:rsid w:val="00B05E6A"/>
    <w:rsid w:val="00B069EF"/>
    <w:rsid w:val="00B06B0F"/>
    <w:rsid w:val="00B06BC6"/>
    <w:rsid w:val="00B1034F"/>
    <w:rsid w:val="00B108BC"/>
    <w:rsid w:val="00B10D7B"/>
    <w:rsid w:val="00B11010"/>
    <w:rsid w:val="00B123B2"/>
    <w:rsid w:val="00B12F74"/>
    <w:rsid w:val="00B13A9C"/>
    <w:rsid w:val="00B13B51"/>
    <w:rsid w:val="00B151FD"/>
    <w:rsid w:val="00B17010"/>
    <w:rsid w:val="00B1715F"/>
    <w:rsid w:val="00B172CA"/>
    <w:rsid w:val="00B17FF8"/>
    <w:rsid w:val="00B20864"/>
    <w:rsid w:val="00B2488E"/>
    <w:rsid w:val="00B25064"/>
    <w:rsid w:val="00B25A61"/>
    <w:rsid w:val="00B25FD4"/>
    <w:rsid w:val="00B26107"/>
    <w:rsid w:val="00B2649E"/>
    <w:rsid w:val="00B2728D"/>
    <w:rsid w:val="00B30C4B"/>
    <w:rsid w:val="00B312D7"/>
    <w:rsid w:val="00B3541A"/>
    <w:rsid w:val="00B35D53"/>
    <w:rsid w:val="00B40587"/>
    <w:rsid w:val="00B422EE"/>
    <w:rsid w:val="00B43226"/>
    <w:rsid w:val="00B432B2"/>
    <w:rsid w:val="00B433EB"/>
    <w:rsid w:val="00B43C1C"/>
    <w:rsid w:val="00B43D31"/>
    <w:rsid w:val="00B46227"/>
    <w:rsid w:val="00B46F4A"/>
    <w:rsid w:val="00B47398"/>
    <w:rsid w:val="00B47D10"/>
    <w:rsid w:val="00B508A0"/>
    <w:rsid w:val="00B50A1C"/>
    <w:rsid w:val="00B51AEB"/>
    <w:rsid w:val="00B5354B"/>
    <w:rsid w:val="00B5394E"/>
    <w:rsid w:val="00B54FC9"/>
    <w:rsid w:val="00B563A4"/>
    <w:rsid w:val="00B56DBD"/>
    <w:rsid w:val="00B57E45"/>
    <w:rsid w:val="00B600D7"/>
    <w:rsid w:val="00B606D8"/>
    <w:rsid w:val="00B61CEC"/>
    <w:rsid w:val="00B64270"/>
    <w:rsid w:val="00B64E9E"/>
    <w:rsid w:val="00B6636F"/>
    <w:rsid w:val="00B66E24"/>
    <w:rsid w:val="00B676FE"/>
    <w:rsid w:val="00B70728"/>
    <w:rsid w:val="00B74591"/>
    <w:rsid w:val="00B748ED"/>
    <w:rsid w:val="00B76262"/>
    <w:rsid w:val="00B77849"/>
    <w:rsid w:val="00B77D2B"/>
    <w:rsid w:val="00B80523"/>
    <w:rsid w:val="00B82011"/>
    <w:rsid w:val="00B82E65"/>
    <w:rsid w:val="00B8386D"/>
    <w:rsid w:val="00B870E6"/>
    <w:rsid w:val="00B87A3B"/>
    <w:rsid w:val="00B87B6B"/>
    <w:rsid w:val="00B90838"/>
    <w:rsid w:val="00B9084B"/>
    <w:rsid w:val="00B94220"/>
    <w:rsid w:val="00B94404"/>
    <w:rsid w:val="00B946A2"/>
    <w:rsid w:val="00B94CA9"/>
    <w:rsid w:val="00B94F15"/>
    <w:rsid w:val="00B9715F"/>
    <w:rsid w:val="00B979DA"/>
    <w:rsid w:val="00BA0E33"/>
    <w:rsid w:val="00BA18FE"/>
    <w:rsid w:val="00BA2AEA"/>
    <w:rsid w:val="00BA48B5"/>
    <w:rsid w:val="00BA49AF"/>
    <w:rsid w:val="00BA5F95"/>
    <w:rsid w:val="00BB12EC"/>
    <w:rsid w:val="00BB259F"/>
    <w:rsid w:val="00BB2B31"/>
    <w:rsid w:val="00BB320A"/>
    <w:rsid w:val="00BB3412"/>
    <w:rsid w:val="00BB36C1"/>
    <w:rsid w:val="00BB44A3"/>
    <w:rsid w:val="00BC126A"/>
    <w:rsid w:val="00BC31CE"/>
    <w:rsid w:val="00BC33ED"/>
    <w:rsid w:val="00BC37A2"/>
    <w:rsid w:val="00BC458C"/>
    <w:rsid w:val="00BC5008"/>
    <w:rsid w:val="00BC5187"/>
    <w:rsid w:val="00BC5C9F"/>
    <w:rsid w:val="00BC6763"/>
    <w:rsid w:val="00BC71F6"/>
    <w:rsid w:val="00BD0261"/>
    <w:rsid w:val="00BD063D"/>
    <w:rsid w:val="00BD0A5C"/>
    <w:rsid w:val="00BD126C"/>
    <w:rsid w:val="00BD1474"/>
    <w:rsid w:val="00BD1B77"/>
    <w:rsid w:val="00BD235B"/>
    <w:rsid w:val="00BD259A"/>
    <w:rsid w:val="00BD2B06"/>
    <w:rsid w:val="00BD4AA3"/>
    <w:rsid w:val="00BD4D27"/>
    <w:rsid w:val="00BD4F81"/>
    <w:rsid w:val="00BD5C94"/>
    <w:rsid w:val="00BD602A"/>
    <w:rsid w:val="00BD6BA8"/>
    <w:rsid w:val="00BD6BBE"/>
    <w:rsid w:val="00BD6C73"/>
    <w:rsid w:val="00BE030B"/>
    <w:rsid w:val="00BE105B"/>
    <w:rsid w:val="00BE184C"/>
    <w:rsid w:val="00BE2D0A"/>
    <w:rsid w:val="00BE3E5A"/>
    <w:rsid w:val="00BE6699"/>
    <w:rsid w:val="00BE6A98"/>
    <w:rsid w:val="00BE6CCA"/>
    <w:rsid w:val="00BE6D3D"/>
    <w:rsid w:val="00BF0F93"/>
    <w:rsid w:val="00BF10B3"/>
    <w:rsid w:val="00BF405A"/>
    <w:rsid w:val="00BF4298"/>
    <w:rsid w:val="00BF5029"/>
    <w:rsid w:val="00BF7AE1"/>
    <w:rsid w:val="00C00EB5"/>
    <w:rsid w:val="00C02692"/>
    <w:rsid w:val="00C029DF"/>
    <w:rsid w:val="00C02DC6"/>
    <w:rsid w:val="00C050B6"/>
    <w:rsid w:val="00C05697"/>
    <w:rsid w:val="00C056CB"/>
    <w:rsid w:val="00C05944"/>
    <w:rsid w:val="00C0631F"/>
    <w:rsid w:val="00C06359"/>
    <w:rsid w:val="00C065E9"/>
    <w:rsid w:val="00C06B03"/>
    <w:rsid w:val="00C101D7"/>
    <w:rsid w:val="00C10894"/>
    <w:rsid w:val="00C12249"/>
    <w:rsid w:val="00C128A7"/>
    <w:rsid w:val="00C1347E"/>
    <w:rsid w:val="00C14FE2"/>
    <w:rsid w:val="00C15179"/>
    <w:rsid w:val="00C15D03"/>
    <w:rsid w:val="00C15E87"/>
    <w:rsid w:val="00C1740F"/>
    <w:rsid w:val="00C2202A"/>
    <w:rsid w:val="00C229EB"/>
    <w:rsid w:val="00C235D7"/>
    <w:rsid w:val="00C2373B"/>
    <w:rsid w:val="00C2517C"/>
    <w:rsid w:val="00C270DF"/>
    <w:rsid w:val="00C303A9"/>
    <w:rsid w:val="00C30D82"/>
    <w:rsid w:val="00C315A1"/>
    <w:rsid w:val="00C31EA7"/>
    <w:rsid w:val="00C3332C"/>
    <w:rsid w:val="00C335E1"/>
    <w:rsid w:val="00C33772"/>
    <w:rsid w:val="00C33802"/>
    <w:rsid w:val="00C3658F"/>
    <w:rsid w:val="00C36817"/>
    <w:rsid w:val="00C37BF5"/>
    <w:rsid w:val="00C40C5C"/>
    <w:rsid w:val="00C41AA9"/>
    <w:rsid w:val="00C462BD"/>
    <w:rsid w:val="00C467D7"/>
    <w:rsid w:val="00C46831"/>
    <w:rsid w:val="00C468DA"/>
    <w:rsid w:val="00C4795F"/>
    <w:rsid w:val="00C527EF"/>
    <w:rsid w:val="00C548F1"/>
    <w:rsid w:val="00C55641"/>
    <w:rsid w:val="00C55784"/>
    <w:rsid w:val="00C60514"/>
    <w:rsid w:val="00C607FA"/>
    <w:rsid w:val="00C61E8B"/>
    <w:rsid w:val="00C63A31"/>
    <w:rsid w:val="00C6449E"/>
    <w:rsid w:val="00C65CC6"/>
    <w:rsid w:val="00C66049"/>
    <w:rsid w:val="00C67540"/>
    <w:rsid w:val="00C70716"/>
    <w:rsid w:val="00C72090"/>
    <w:rsid w:val="00C72F33"/>
    <w:rsid w:val="00C72F6F"/>
    <w:rsid w:val="00C73EA1"/>
    <w:rsid w:val="00C74E8E"/>
    <w:rsid w:val="00C80533"/>
    <w:rsid w:val="00C818CE"/>
    <w:rsid w:val="00C82573"/>
    <w:rsid w:val="00C828A6"/>
    <w:rsid w:val="00C85B0E"/>
    <w:rsid w:val="00C85DE1"/>
    <w:rsid w:val="00C86608"/>
    <w:rsid w:val="00C87FDE"/>
    <w:rsid w:val="00C91C6A"/>
    <w:rsid w:val="00C9262B"/>
    <w:rsid w:val="00C93263"/>
    <w:rsid w:val="00C937D0"/>
    <w:rsid w:val="00C940AC"/>
    <w:rsid w:val="00C9597A"/>
    <w:rsid w:val="00CA290E"/>
    <w:rsid w:val="00CA3699"/>
    <w:rsid w:val="00CA3C25"/>
    <w:rsid w:val="00CA5CEC"/>
    <w:rsid w:val="00CA66E1"/>
    <w:rsid w:val="00CA67F5"/>
    <w:rsid w:val="00CA687D"/>
    <w:rsid w:val="00CA78E9"/>
    <w:rsid w:val="00CA7B15"/>
    <w:rsid w:val="00CB1DEA"/>
    <w:rsid w:val="00CB2BFC"/>
    <w:rsid w:val="00CB597B"/>
    <w:rsid w:val="00CB5EAA"/>
    <w:rsid w:val="00CB69F1"/>
    <w:rsid w:val="00CB6C62"/>
    <w:rsid w:val="00CB70EA"/>
    <w:rsid w:val="00CB7657"/>
    <w:rsid w:val="00CC39FE"/>
    <w:rsid w:val="00CC4C07"/>
    <w:rsid w:val="00CC6FF7"/>
    <w:rsid w:val="00CC79D0"/>
    <w:rsid w:val="00CD0099"/>
    <w:rsid w:val="00CD0E18"/>
    <w:rsid w:val="00CD0FB6"/>
    <w:rsid w:val="00CD2CD4"/>
    <w:rsid w:val="00CD664C"/>
    <w:rsid w:val="00CD678E"/>
    <w:rsid w:val="00CD7B99"/>
    <w:rsid w:val="00CE0ADB"/>
    <w:rsid w:val="00CE22AF"/>
    <w:rsid w:val="00CE2B74"/>
    <w:rsid w:val="00CE5D75"/>
    <w:rsid w:val="00CE6C4F"/>
    <w:rsid w:val="00CE77EF"/>
    <w:rsid w:val="00CF05F4"/>
    <w:rsid w:val="00CF0B94"/>
    <w:rsid w:val="00CF1073"/>
    <w:rsid w:val="00CF241F"/>
    <w:rsid w:val="00CF3414"/>
    <w:rsid w:val="00CF3E77"/>
    <w:rsid w:val="00CF6534"/>
    <w:rsid w:val="00CF6C34"/>
    <w:rsid w:val="00D000BE"/>
    <w:rsid w:val="00D009CA"/>
    <w:rsid w:val="00D00E70"/>
    <w:rsid w:val="00D02167"/>
    <w:rsid w:val="00D033AE"/>
    <w:rsid w:val="00D0380B"/>
    <w:rsid w:val="00D039B1"/>
    <w:rsid w:val="00D03BFA"/>
    <w:rsid w:val="00D042E7"/>
    <w:rsid w:val="00D056CF"/>
    <w:rsid w:val="00D05D6F"/>
    <w:rsid w:val="00D07D35"/>
    <w:rsid w:val="00D136A0"/>
    <w:rsid w:val="00D14F3A"/>
    <w:rsid w:val="00D15FAF"/>
    <w:rsid w:val="00D16E42"/>
    <w:rsid w:val="00D1776E"/>
    <w:rsid w:val="00D205FE"/>
    <w:rsid w:val="00D20C80"/>
    <w:rsid w:val="00D21006"/>
    <w:rsid w:val="00D22C08"/>
    <w:rsid w:val="00D230FD"/>
    <w:rsid w:val="00D231C2"/>
    <w:rsid w:val="00D2349E"/>
    <w:rsid w:val="00D238FE"/>
    <w:rsid w:val="00D255E7"/>
    <w:rsid w:val="00D25CC2"/>
    <w:rsid w:val="00D2694C"/>
    <w:rsid w:val="00D2789E"/>
    <w:rsid w:val="00D27ABD"/>
    <w:rsid w:val="00D27CC1"/>
    <w:rsid w:val="00D30242"/>
    <w:rsid w:val="00D31BAF"/>
    <w:rsid w:val="00D31E10"/>
    <w:rsid w:val="00D34788"/>
    <w:rsid w:val="00D35801"/>
    <w:rsid w:val="00D36891"/>
    <w:rsid w:val="00D4166A"/>
    <w:rsid w:val="00D41679"/>
    <w:rsid w:val="00D44613"/>
    <w:rsid w:val="00D44F57"/>
    <w:rsid w:val="00D45780"/>
    <w:rsid w:val="00D4764A"/>
    <w:rsid w:val="00D50001"/>
    <w:rsid w:val="00D50B00"/>
    <w:rsid w:val="00D51294"/>
    <w:rsid w:val="00D5221B"/>
    <w:rsid w:val="00D52300"/>
    <w:rsid w:val="00D54300"/>
    <w:rsid w:val="00D54528"/>
    <w:rsid w:val="00D5593B"/>
    <w:rsid w:val="00D5792C"/>
    <w:rsid w:val="00D609A5"/>
    <w:rsid w:val="00D611AF"/>
    <w:rsid w:val="00D6129E"/>
    <w:rsid w:val="00D61EF6"/>
    <w:rsid w:val="00D65357"/>
    <w:rsid w:val="00D659AD"/>
    <w:rsid w:val="00D65D5C"/>
    <w:rsid w:val="00D67A94"/>
    <w:rsid w:val="00D702A5"/>
    <w:rsid w:val="00D727E3"/>
    <w:rsid w:val="00D73BC1"/>
    <w:rsid w:val="00D766F7"/>
    <w:rsid w:val="00D776B9"/>
    <w:rsid w:val="00D77726"/>
    <w:rsid w:val="00D81B63"/>
    <w:rsid w:val="00D81E61"/>
    <w:rsid w:val="00D8225C"/>
    <w:rsid w:val="00D836BC"/>
    <w:rsid w:val="00D8372E"/>
    <w:rsid w:val="00D851FE"/>
    <w:rsid w:val="00D85CF9"/>
    <w:rsid w:val="00D86008"/>
    <w:rsid w:val="00D86382"/>
    <w:rsid w:val="00D86AD4"/>
    <w:rsid w:val="00D86DCC"/>
    <w:rsid w:val="00D87562"/>
    <w:rsid w:val="00D91F0F"/>
    <w:rsid w:val="00D928E6"/>
    <w:rsid w:val="00D935D0"/>
    <w:rsid w:val="00D96007"/>
    <w:rsid w:val="00DA1BE1"/>
    <w:rsid w:val="00DA1C24"/>
    <w:rsid w:val="00DA2B39"/>
    <w:rsid w:val="00DA5FBB"/>
    <w:rsid w:val="00DA6B37"/>
    <w:rsid w:val="00DA750C"/>
    <w:rsid w:val="00DB0D45"/>
    <w:rsid w:val="00DB1A7E"/>
    <w:rsid w:val="00DB461E"/>
    <w:rsid w:val="00DB6D70"/>
    <w:rsid w:val="00DB6FFB"/>
    <w:rsid w:val="00DB7E70"/>
    <w:rsid w:val="00DC0A8F"/>
    <w:rsid w:val="00DC1246"/>
    <w:rsid w:val="00DC42A8"/>
    <w:rsid w:val="00DC48F2"/>
    <w:rsid w:val="00DC57C3"/>
    <w:rsid w:val="00DC5C6B"/>
    <w:rsid w:val="00DC7D0F"/>
    <w:rsid w:val="00DD30E4"/>
    <w:rsid w:val="00DD49AA"/>
    <w:rsid w:val="00DD4BC0"/>
    <w:rsid w:val="00DD4E63"/>
    <w:rsid w:val="00DD51B6"/>
    <w:rsid w:val="00DD56EC"/>
    <w:rsid w:val="00DE0BAE"/>
    <w:rsid w:val="00DE1BEF"/>
    <w:rsid w:val="00DE2F2D"/>
    <w:rsid w:val="00DE3BF2"/>
    <w:rsid w:val="00DE5305"/>
    <w:rsid w:val="00DE66D5"/>
    <w:rsid w:val="00DE7734"/>
    <w:rsid w:val="00DF1FE4"/>
    <w:rsid w:val="00DF2682"/>
    <w:rsid w:val="00DF3F3B"/>
    <w:rsid w:val="00DF5076"/>
    <w:rsid w:val="00DF54A9"/>
    <w:rsid w:val="00DF5793"/>
    <w:rsid w:val="00DF5E55"/>
    <w:rsid w:val="00DF6517"/>
    <w:rsid w:val="00DF6F03"/>
    <w:rsid w:val="00DF7C5C"/>
    <w:rsid w:val="00E00143"/>
    <w:rsid w:val="00E02117"/>
    <w:rsid w:val="00E03646"/>
    <w:rsid w:val="00E03CB4"/>
    <w:rsid w:val="00E03FF0"/>
    <w:rsid w:val="00E04739"/>
    <w:rsid w:val="00E0653A"/>
    <w:rsid w:val="00E06BAA"/>
    <w:rsid w:val="00E079DA"/>
    <w:rsid w:val="00E07BE9"/>
    <w:rsid w:val="00E07BFF"/>
    <w:rsid w:val="00E10D25"/>
    <w:rsid w:val="00E10D35"/>
    <w:rsid w:val="00E11484"/>
    <w:rsid w:val="00E12239"/>
    <w:rsid w:val="00E136FC"/>
    <w:rsid w:val="00E13C00"/>
    <w:rsid w:val="00E14B1B"/>
    <w:rsid w:val="00E175A1"/>
    <w:rsid w:val="00E17780"/>
    <w:rsid w:val="00E2010C"/>
    <w:rsid w:val="00E2075B"/>
    <w:rsid w:val="00E211F0"/>
    <w:rsid w:val="00E2155F"/>
    <w:rsid w:val="00E2245F"/>
    <w:rsid w:val="00E23176"/>
    <w:rsid w:val="00E27742"/>
    <w:rsid w:val="00E2788D"/>
    <w:rsid w:val="00E2795F"/>
    <w:rsid w:val="00E27A02"/>
    <w:rsid w:val="00E301B6"/>
    <w:rsid w:val="00E31014"/>
    <w:rsid w:val="00E3147A"/>
    <w:rsid w:val="00E31845"/>
    <w:rsid w:val="00E31BDF"/>
    <w:rsid w:val="00E32152"/>
    <w:rsid w:val="00E333D9"/>
    <w:rsid w:val="00E3409D"/>
    <w:rsid w:val="00E403A9"/>
    <w:rsid w:val="00E4055D"/>
    <w:rsid w:val="00E40F81"/>
    <w:rsid w:val="00E41590"/>
    <w:rsid w:val="00E4222E"/>
    <w:rsid w:val="00E43792"/>
    <w:rsid w:val="00E43E09"/>
    <w:rsid w:val="00E4568F"/>
    <w:rsid w:val="00E46359"/>
    <w:rsid w:val="00E50552"/>
    <w:rsid w:val="00E521F2"/>
    <w:rsid w:val="00E5299C"/>
    <w:rsid w:val="00E540D7"/>
    <w:rsid w:val="00E55212"/>
    <w:rsid w:val="00E56917"/>
    <w:rsid w:val="00E61016"/>
    <w:rsid w:val="00E61D0E"/>
    <w:rsid w:val="00E63469"/>
    <w:rsid w:val="00E636A4"/>
    <w:rsid w:val="00E63F00"/>
    <w:rsid w:val="00E67B63"/>
    <w:rsid w:val="00E67E6E"/>
    <w:rsid w:val="00E70BB4"/>
    <w:rsid w:val="00E71698"/>
    <w:rsid w:val="00E71D9E"/>
    <w:rsid w:val="00E72E09"/>
    <w:rsid w:val="00E73650"/>
    <w:rsid w:val="00E73F27"/>
    <w:rsid w:val="00E744BE"/>
    <w:rsid w:val="00E77F9A"/>
    <w:rsid w:val="00E8196B"/>
    <w:rsid w:val="00E83327"/>
    <w:rsid w:val="00E83525"/>
    <w:rsid w:val="00E84DBD"/>
    <w:rsid w:val="00E87559"/>
    <w:rsid w:val="00E91C53"/>
    <w:rsid w:val="00E91EC8"/>
    <w:rsid w:val="00E9352D"/>
    <w:rsid w:val="00E9373B"/>
    <w:rsid w:val="00E969F1"/>
    <w:rsid w:val="00EA14A7"/>
    <w:rsid w:val="00EA157E"/>
    <w:rsid w:val="00EA2190"/>
    <w:rsid w:val="00EA3941"/>
    <w:rsid w:val="00EA4FAB"/>
    <w:rsid w:val="00EA5841"/>
    <w:rsid w:val="00EB06D4"/>
    <w:rsid w:val="00EB0720"/>
    <w:rsid w:val="00EB157E"/>
    <w:rsid w:val="00EB389D"/>
    <w:rsid w:val="00EB3ACD"/>
    <w:rsid w:val="00EB4A50"/>
    <w:rsid w:val="00EB4A91"/>
    <w:rsid w:val="00EB66A2"/>
    <w:rsid w:val="00EB6D97"/>
    <w:rsid w:val="00EC0E30"/>
    <w:rsid w:val="00EC0FD6"/>
    <w:rsid w:val="00EC160D"/>
    <w:rsid w:val="00EC28B2"/>
    <w:rsid w:val="00EC486B"/>
    <w:rsid w:val="00EC6DA0"/>
    <w:rsid w:val="00EC7D98"/>
    <w:rsid w:val="00ED3917"/>
    <w:rsid w:val="00ED3FCC"/>
    <w:rsid w:val="00ED553D"/>
    <w:rsid w:val="00EE2438"/>
    <w:rsid w:val="00EE4683"/>
    <w:rsid w:val="00EE4A26"/>
    <w:rsid w:val="00EE6F50"/>
    <w:rsid w:val="00EE6FBE"/>
    <w:rsid w:val="00EE7BEE"/>
    <w:rsid w:val="00EF08EC"/>
    <w:rsid w:val="00EF26C6"/>
    <w:rsid w:val="00EF34B0"/>
    <w:rsid w:val="00EF38B7"/>
    <w:rsid w:val="00EF494D"/>
    <w:rsid w:val="00EF6D0B"/>
    <w:rsid w:val="00EF79B1"/>
    <w:rsid w:val="00F012DD"/>
    <w:rsid w:val="00F020C4"/>
    <w:rsid w:val="00F0233E"/>
    <w:rsid w:val="00F02C45"/>
    <w:rsid w:val="00F03051"/>
    <w:rsid w:val="00F03FD8"/>
    <w:rsid w:val="00F04873"/>
    <w:rsid w:val="00F048FC"/>
    <w:rsid w:val="00F05903"/>
    <w:rsid w:val="00F05A2F"/>
    <w:rsid w:val="00F10DC2"/>
    <w:rsid w:val="00F11617"/>
    <w:rsid w:val="00F122C6"/>
    <w:rsid w:val="00F12475"/>
    <w:rsid w:val="00F12B43"/>
    <w:rsid w:val="00F135D6"/>
    <w:rsid w:val="00F13CC6"/>
    <w:rsid w:val="00F1585D"/>
    <w:rsid w:val="00F17177"/>
    <w:rsid w:val="00F2080C"/>
    <w:rsid w:val="00F21914"/>
    <w:rsid w:val="00F22B0F"/>
    <w:rsid w:val="00F23033"/>
    <w:rsid w:val="00F302CC"/>
    <w:rsid w:val="00F31A0D"/>
    <w:rsid w:val="00F31D5C"/>
    <w:rsid w:val="00F33257"/>
    <w:rsid w:val="00F35016"/>
    <w:rsid w:val="00F350DA"/>
    <w:rsid w:val="00F35DEA"/>
    <w:rsid w:val="00F37313"/>
    <w:rsid w:val="00F41FF2"/>
    <w:rsid w:val="00F424AD"/>
    <w:rsid w:val="00F43C8E"/>
    <w:rsid w:val="00F453F0"/>
    <w:rsid w:val="00F4645E"/>
    <w:rsid w:val="00F46B0F"/>
    <w:rsid w:val="00F473C6"/>
    <w:rsid w:val="00F50A64"/>
    <w:rsid w:val="00F50D7A"/>
    <w:rsid w:val="00F515CB"/>
    <w:rsid w:val="00F5340D"/>
    <w:rsid w:val="00F5355B"/>
    <w:rsid w:val="00F539DE"/>
    <w:rsid w:val="00F553D1"/>
    <w:rsid w:val="00F605C4"/>
    <w:rsid w:val="00F60976"/>
    <w:rsid w:val="00F60E3E"/>
    <w:rsid w:val="00F617FE"/>
    <w:rsid w:val="00F62A8D"/>
    <w:rsid w:val="00F63033"/>
    <w:rsid w:val="00F63D24"/>
    <w:rsid w:val="00F63E92"/>
    <w:rsid w:val="00F64EDB"/>
    <w:rsid w:val="00F65A7E"/>
    <w:rsid w:val="00F66D92"/>
    <w:rsid w:val="00F67E77"/>
    <w:rsid w:val="00F70B5C"/>
    <w:rsid w:val="00F70EB5"/>
    <w:rsid w:val="00F72154"/>
    <w:rsid w:val="00F723F0"/>
    <w:rsid w:val="00F75BF6"/>
    <w:rsid w:val="00F760E7"/>
    <w:rsid w:val="00F7749A"/>
    <w:rsid w:val="00F809CD"/>
    <w:rsid w:val="00F8170A"/>
    <w:rsid w:val="00F8177D"/>
    <w:rsid w:val="00F81A5A"/>
    <w:rsid w:val="00F81B6F"/>
    <w:rsid w:val="00F82137"/>
    <w:rsid w:val="00F827F6"/>
    <w:rsid w:val="00F82F67"/>
    <w:rsid w:val="00F83640"/>
    <w:rsid w:val="00F8476F"/>
    <w:rsid w:val="00F85947"/>
    <w:rsid w:val="00F859B2"/>
    <w:rsid w:val="00F85DBB"/>
    <w:rsid w:val="00F87551"/>
    <w:rsid w:val="00F90A12"/>
    <w:rsid w:val="00F910FB"/>
    <w:rsid w:val="00F911BB"/>
    <w:rsid w:val="00F913A3"/>
    <w:rsid w:val="00F91651"/>
    <w:rsid w:val="00F91C56"/>
    <w:rsid w:val="00F91FFB"/>
    <w:rsid w:val="00F921EC"/>
    <w:rsid w:val="00F931A9"/>
    <w:rsid w:val="00F93479"/>
    <w:rsid w:val="00F93657"/>
    <w:rsid w:val="00F93DF8"/>
    <w:rsid w:val="00F96884"/>
    <w:rsid w:val="00FA02FB"/>
    <w:rsid w:val="00FA0987"/>
    <w:rsid w:val="00FA2D2E"/>
    <w:rsid w:val="00FA3404"/>
    <w:rsid w:val="00FA3D0A"/>
    <w:rsid w:val="00FA4AE1"/>
    <w:rsid w:val="00FA50ED"/>
    <w:rsid w:val="00FA5A67"/>
    <w:rsid w:val="00FA5DCD"/>
    <w:rsid w:val="00FA6088"/>
    <w:rsid w:val="00FA7E73"/>
    <w:rsid w:val="00FB022F"/>
    <w:rsid w:val="00FB0614"/>
    <w:rsid w:val="00FB0F36"/>
    <w:rsid w:val="00FB3066"/>
    <w:rsid w:val="00FB4AED"/>
    <w:rsid w:val="00FC0BDC"/>
    <w:rsid w:val="00FC4BC9"/>
    <w:rsid w:val="00FC4C46"/>
    <w:rsid w:val="00FC506B"/>
    <w:rsid w:val="00FC6994"/>
    <w:rsid w:val="00FC69F7"/>
    <w:rsid w:val="00FC73F7"/>
    <w:rsid w:val="00FD10D3"/>
    <w:rsid w:val="00FD3043"/>
    <w:rsid w:val="00FD4D9B"/>
    <w:rsid w:val="00FD603D"/>
    <w:rsid w:val="00FD6DA6"/>
    <w:rsid w:val="00FD7491"/>
    <w:rsid w:val="00FD7A2D"/>
    <w:rsid w:val="00FE01C5"/>
    <w:rsid w:val="00FE179B"/>
    <w:rsid w:val="00FE2E9A"/>
    <w:rsid w:val="00FE2F03"/>
    <w:rsid w:val="00FE30D6"/>
    <w:rsid w:val="00FE6A92"/>
    <w:rsid w:val="00FF08CB"/>
    <w:rsid w:val="00FF4043"/>
    <w:rsid w:val="00FF43C4"/>
    <w:rsid w:val="00FF65A9"/>
    <w:rsid w:val="00FF6D41"/>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9E4AC1"/>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C029DF"/>
    <w:pPr>
      <w:tabs>
        <w:tab w:val="left" w:pos="851"/>
        <w:tab w:val="left" w:leader="dot" w:pos="3402"/>
      </w:tabs>
      <w:ind w:left="3545"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086303"/>
    <w:pPr>
      <w:tabs>
        <w:tab w:val="left" w:pos="851"/>
        <w:tab w:val="left" w:leader="dot" w:pos="3544"/>
      </w:tabs>
      <w:ind w:leftChars="344" w:left="3685" w:hangingChars="1646" w:hanging="2963"/>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DE3BF2"/>
    <w:pPr>
      <w:tabs>
        <w:tab w:val="left" w:pos="400"/>
        <w:tab w:val="left" w:pos="838"/>
        <w:tab w:val="left" w:pos="1253"/>
        <w:tab w:val="left" w:pos="1691"/>
        <w:tab w:val="left" w:pos="2105"/>
        <w:tab w:val="left" w:pos="2543"/>
        <w:tab w:val="left" w:pos="2981"/>
        <w:tab w:val="left" w:pos="3366"/>
        <w:tab w:val="left" w:pos="3758"/>
        <w:tab w:val="left" w:pos="4149"/>
        <w:tab w:val="left" w:pos="4610"/>
        <w:tab w:val="left" w:pos="5059"/>
        <w:tab w:val="left" w:pos="5486"/>
        <w:tab w:val="left" w:pos="5900"/>
        <w:tab w:val="left" w:pos="6281"/>
        <w:tab w:val="left" w:pos="6730"/>
        <w:tab w:val="left" w:pos="7122"/>
        <w:tab w:val="left" w:pos="7582"/>
        <w:tab w:val="left" w:pos="7986"/>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package" Target="embeddings/Microsoft_Visio___11.vsdx"/><Relationship Id="rId21" Type="http://schemas.openxmlformats.org/officeDocument/2006/relationships/package" Target="embeddings/Microsoft_Visio___3.vsdx"/><Relationship Id="rId34" Type="http://schemas.openxmlformats.org/officeDocument/2006/relationships/image" Target="media/image11.emf"/><Relationship Id="rId42" Type="http://schemas.openxmlformats.org/officeDocument/2006/relationships/image" Target="media/image16.emf"/><Relationship Id="rId47" Type="http://schemas.openxmlformats.org/officeDocument/2006/relationships/package" Target="embeddings/Microsoft_Visio___14.vsdx"/><Relationship Id="rId50" Type="http://schemas.openxmlformats.org/officeDocument/2006/relationships/image" Target="media/image20.emf"/><Relationship Id="rId55" Type="http://schemas.openxmlformats.org/officeDocument/2006/relationships/package" Target="embeddings/Microsoft_Visio___18.vsdx"/><Relationship Id="rId63" Type="http://schemas.openxmlformats.org/officeDocument/2006/relationships/header" Target="header9.xml"/><Relationship Id="rId68"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image" Target="media/image8.emf"/><Relationship Id="rId11" Type="http://schemas.openxmlformats.org/officeDocument/2006/relationships/header" Target="header3.xml"/><Relationship Id="rId24" Type="http://schemas.openxmlformats.org/officeDocument/2006/relationships/image" Target="media/image5.emf"/><Relationship Id="rId32" Type="http://schemas.openxmlformats.org/officeDocument/2006/relationships/package" Target="embeddings/Microsoft_Visio___8.vsdx"/><Relationship Id="rId37" Type="http://schemas.openxmlformats.org/officeDocument/2006/relationships/package" Target="embeddings/Microsoft_Visio___10.vsdx"/><Relationship Id="rId40" Type="http://schemas.openxmlformats.org/officeDocument/2006/relationships/image" Target="media/image14.png"/><Relationship Id="rId45" Type="http://schemas.openxmlformats.org/officeDocument/2006/relationships/package" Target="embeddings/Microsoft_Visio___13.vsdx"/><Relationship Id="rId53" Type="http://schemas.openxmlformats.org/officeDocument/2006/relationships/package" Target="embeddings/Microsoft_Visio___17.vsdx"/><Relationship Id="rId58" Type="http://schemas.openxmlformats.org/officeDocument/2006/relationships/image" Target="media/image24.emf"/><Relationship Id="rId66"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package" Target="embeddings/Microsoft_Visio___4.vsdx"/><Relationship Id="rId28" Type="http://schemas.openxmlformats.org/officeDocument/2006/relationships/image" Target="media/image7.png"/><Relationship Id="rId36" Type="http://schemas.openxmlformats.org/officeDocument/2006/relationships/image" Target="media/image12.emf"/><Relationship Id="rId49" Type="http://schemas.openxmlformats.org/officeDocument/2006/relationships/package" Target="embeddings/Microsoft_Excel_Worksheet15.xlsx"/><Relationship Id="rId57" Type="http://schemas.openxmlformats.org/officeDocument/2006/relationships/package" Target="embeddings/Microsoft_Visio___19.vsdx"/><Relationship Id="rId61" Type="http://schemas.openxmlformats.org/officeDocument/2006/relationships/header" Target="header8.xml"/><Relationship Id="rId10" Type="http://schemas.openxmlformats.org/officeDocument/2006/relationships/footer" Target="footer1.xml"/><Relationship Id="rId19" Type="http://schemas.openxmlformats.org/officeDocument/2006/relationships/package" Target="embeddings/Microsoft_Visio___2.vsdx"/><Relationship Id="rId31" Type="http://schemas.openxmlformats.org/officeDocument/2006/relationships/image" Target="media/image9.emf"/><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header" Target="header7.xml"/><Relationship Id="rId65" Type="http://schemas.openxmlformats.org/officeDocument/2006/relationships/header" Target="header1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package" Target="embeddings/Microsoft_Visio___6.vsdx"/><Relationship Id="rId30" Type="http://schemas.openxmlformats.org/officeDocument/2006/relationships/package" Target="embeddings/Microsoft_Visio___7.vsdx"/><Relationship Id="rId35" Type="http://schemas.openxmlformats.org/officeDocument/2006/relationships/package" Target="embeddings/Microsoft_Visio___9.vsdx"/><Relationship Id="rId43" Type="http://schemas.openxmlformats.org/officeDocument/2006/relationships/package" Target="embeddings/Microsoft_Visio___12.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header" Target="header10.xml"/><Relationship Id="rId69" Type="http://schemas.openxmlformats.org/officeDocument/2006/relationships/header" Target="header14.xml"/><Relationship Id="rId8" Type="http://schemas.openxmlformats.org/officeDocument/2006/relationships/header" Target="header1.xml"/><Relationship Id="rId51" Type="http://schemas.openxmlformats.org/officeDocument/2006/relationships/package" Target="embeddings/Microsoft_Visio___16.vsdx"/><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package" Target="embeddings/Microsoft_Visio___1.vsdx"/><Relationship Id="rId25" Type="http://schemas.openxmlformats.org/officeDocument/2006/relationships/package" Target="embeddings/Microsoft_Visio___5.vsdx"/><Relationship Id="rId33" Type="http://schemas.openxmlformats.org/officeDocument/2006/relationships/image" Target="media/image10.png"/><Relationship Id="rId38" Type="http://schemas.openxmlformats.org/officeDocument/2006/relationships/image" Target="media/image13.emf"/><Relationship Id="rId46" Type="http://schemas.openxmlformats.org/officeDocument/2006/relationships/image" Target="media/image18.emf"/><Relationship Id="rId59" Type="http://schemas.openxmlformats.org/officeDocument/2006/relationships/package" Target="embeddings/Microsoft_Visio___20.vsdx"/><Relationship Id="rId67" Type="http://schemas.openxmlformats.org/officeDocument/2006/relationships/header" Target="header12.xml"/><Relationship Id="rId20" Type="http://schemas.openxmlformats.org/officeDocument/2006/relationships/image" Target="media/image3.emf"/><Relationship Id="rId41" Type="http://schemas.openxmlformats.org/officeDocument/2006/relationships/image" Target="media/image15.png"/><Relationship Id="rId54" Type="http://schemas.openxmlformats.org/officeDocument/2006/relationships/image" Target="media/image22.emf"/><Relationship Id="rId62" Type="http://schemas.openxmlformats.org/officeDocument/2006/relationships/footer" Target="footer3.xm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9B0F5-0CA6-45F0-9148-E0FEFAC86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13714</TotalTime>
  <Pages>1</Pages>
  <Words>47016</Words>
  <Characters>267994</Characters>
  <Application>Microsoft Office Word</Application>
  <DocSecurity>0</DocSecurity>
  <Lines>2233</Lines>
  <Paragraphs>628</Paragraphs>
  <ScaleCrop>false</ScaleCrop>
  <HeadingPairs>
    <vt:vector size="2" baseType="variant">
      <vt:variant>
        <vt:lpstr>タイトル</vt:lpstr>
      </vt:variant>
      <vt:variant>
        <vt:i4>1</vt:i4>
      </vt:variant>
    </vt:vector>
  </HeadingPairs>
  <TitlesOfParts>
    <vt:vector size="1" baseType="lpstr">
      <vt:lpstr>マルチスレッドプログラミングの基礎</vt:lpstr>
    </vt:vector>
  </TitlesOfParts>
  <Company/>
  <LinksUpToDate>false</LinksUpToDate>
  <CharactersWithSpaces>314382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マルチスレッドプログラミングの基礎</dc:title>
  <dc:subject>最適なマルチスレッドプログラミングのために</dc:subject>
  <dc:creator>板垣 衛</dc:creator>
  <cp:keywords/>
  <dc:description/>
  <cp:lastModifiedBy>板垣衛</cp:lastModifiedBy>
  <cp:revision>1536</cp:revision>
  <cp:lastPrinted>2014-02-07T07:22:00Z</cp:lastPrinted>
  <dcterms:created xsi:type="dcterms:W3CDTF">2014-01-07T17:50:00Z</dcterms:created>
  <dcterms:modified xsi:type="dcterms:W3CDTF">2014-02-07T07:22:00Z</dcterms:modified>
  <cp:category>仕様・設計書</cp:category>
  <cp:contentStatus/>
</cp:coreProperties>
</file>