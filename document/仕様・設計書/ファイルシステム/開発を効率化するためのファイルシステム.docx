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065AF1" w:rsidP="00966ADB">
      <w:pPr>
        <w:pStyle w:val="af4"/>
      </w:pPr>
      <w:r>
        <w:fldChar w:fldCharType="begin"/>
      </w:r>
      <w:r>
        <w:instrText xml:space="preserve"> TITLE   \* MERGEFORMAT </w:instrText>
      </w:r>
      <w:r>
        <w:fldChar w:fldCharType="separate"/>
      </w:r>
      <w:r w:rsidR="00C36378">
        <w:t>開発を効率化するためファイルシステム</w:t>
      </w:r>
      <w:r>
        <w:fldChar w:fldCharType="end"/>
      </w:r>
    </w:p>
    <w:p w14:paraId="68C1382C" w14:textId="77777777" w:rsidR="00EC0FD6" w:rsidRPr="00C31EA7" w:rsidRDefault="00EC28B2" w:rsidP="00966ADB">
      <w:pPr>
        <w:pStyle w:val="af5"/>
      </w:pPr>
      <w:r>
        <w:rPr>
          <w:rFonts w:hint="eastAsia"/>
        </w:rPr>
        <w:t xml:space="preserve">－ </w:t>
      </w:r>
      <w:fldSimple w:instr=" SUBJECT   \* MERGEFORMAT ">
        <w:r w:rsidR="00C36378">
          <w:t>アーカイブファイルを効果的に扱うファイルマネージャ</w:t>
        </w:r>
      </w:fldSimple>
      <w:r>
        <w:t xml:space="preserve"> </w:t>
      </w:r>
      <w:r>
        <w:rPr>
          <w:rFonts w:hint="eastAsia"/>
        </w:rPr>
        <w:t>－</w:t>
      </w:r>
    </w:p>
    <w:p w14:paraId="5794E0D3" w14:textId="411F2D75"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w:t>
      </w:r>
      <w:r w:rsidR="00EC1054">
        <w:rPr>
          <w:rFonts w:hint="eastAsia"/>
        </w:rPr>
        <w:t>2</w:t>
      </w:r>
      <w:r w:rsidR="00EC0FD6" w:rsidRPr="00C31EA7">
        <w:rPr>
          <w:rFonts w:hint="eastAsia"/>
        </w:rPr>
        <w:t>月</w:t>
      </w:r>
      <w:r w:rsidR="00EC1054">
        <w:rPr>
          <w:rFonts w:hint="eastAsia"/>
        </w:rPr>
        <w:t>1</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C36378">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6F6F0A53" w:rsidR="000D4978" w:rsidRPr="000D4978" w:rsidRDefault="000D4978" w:rsidP="00EC1054">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00EC1054">
              <w:rPr>
                <w:rFonts w:hint="eastAsia"/>
                <w:sz w:val="18"/>
                <w:szCs w:val="18"/>
              </w:rPr>
              <w:t>2</w:t>
            </w:r>
            <w:r w:rsidRPr="000D4978">
              <w:rPr>
                <w:rFonts w:hint="eastAsia"/>
                <w:sz w:val="18"/>
                <w:szCs w:val="18"/>
              </w:rPr>
              <w:t>月</w:t>
            </w:r>
            <w:r w:rsidR="00EC1054">
              <w:rPr>
                <w:rFonts w:hint="eastAsia"/>
                <w:sz w:val="18"/>
                <w:szCs w:val="18"/>
              </w:rPr>
              <w:t>1</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596EA757" w14:textId="77777777" w:rsidR="00C36378"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9484632" w:history="1">
        <w:r w:rsidR="00C36378" w:rsidRPr="00DD3691">
          <w:rPr>
            <w:rStyle w:val="afff3"/>
            <w:rFonts w:ascii="Wingdings" w:hAnsi="Wingdings"/>
          </w:rPr>
          <w:t></w:t>
        </w:r>
        <w:r w:rsidR="00C36378">
          <w:rPr>
            <w:rFonts w:asciiTheme="minorHAnsi" w:eastAsiaTheme="minorEastAsia" w:hAnsiTheme="minorHAnsi" w:cstheme="minorBidi"/>
            <w:b w:val="0"/>
            <w:sz w:val="21"/>
          </w:rPr>
          <w:tab/>
        </w:r>
        <w:r w:rsidR="00C36378" w:rsidRPr="00DD3691">
          <w:rPr>
            <w:rStyle w:val="afff3"/>
            <w:rFonts w:hint="eastAsia"/>
          </w:rPr>
          <w:t>概略</w:t>
        </w:r>
        <w:r w:rsidR="00C36378">
          <w:rPr>
            <w:webHidden/>
          </w:rPr>
          <w:tab/>
        </w:r>
        <w:r w:rsidR="00C36378">
          <w:rPr>
            <w:webHidden/>
          </w:rPr>
          <w:fldChar w:fldCharType="begin"/>
        </w:r>
        <w:r w:rsidR="00C36378">
          <w:rPr>
            <w:webHidden/>
          </w:rPr>
          <w:instrText xml:space="preserve"> PAGEREF _Toc379484632 \h </w:instrText>
        </w:r>
        <w:r w:rsidR="00C36378">
          <w:rPr>
            <w:webHidden/>
          </w:rPr>
        </w:r>
        <w:r w:rsidR="00C36378">
          <w:rPr>
            <w:webHidden/>
          </w:rPr>
          <w:fldChar w:fldCharType="separate"/>
        </w:r>
        <w:r w:rsidR="00F41146">
          <w:rPr>
            <w:webHidden/>
          </w:rPr>
          <w:t>1</w:t>
        </w:r>
        <w:r w:rsidR="00C36378">
          <w:rPr>
            <w:webHidden/>
          </w:rPr>
          <w:fldChar w:fldCharType="end"/>
        </w:r>
      </w:hyperlink>
    </w:p>
    <w:p w14:paraId="05168ED3" w14:textId="77777777" w:rsidR="00C36378" w:rsidRDefault="00C36378">
      <w:pPr>
        <w:pStyle w:val="12"/>
        <w:spacing w:before="180"/>
        <w:ind w:left="325" w:hanging="325"/>
        <w:rPr>
          <w:rFonts w:asciiTheme="minorHAnsi" w:eastAsiaTheme="minorEastAsia" w:hAnsiTheme="minorHAnsi" w:cstheme="minorBidi"/>
          <w:b w:val="0"/>
          <w:sz w:val="21"/>
        </w:rPr>
      </w:pPr>
      <w:hyperlink w:anchor="_Toc379484633" w:history="1">
        <w:r w:rsidRPr="00DD3691">
          <w:rPr>
            <w:rStyle w:val="afff3"/>
            <w:rFonts w:ascii="Wingdings" w:hAnsi="Wingdings"/>
          </w:rPr>
          <w:t></w:t>
        </w:r>
        <w:r>
          <w:rPr>
            <w:rFonts w:asciiTheme="minorHAnsi" w:eastAsiaTheme="minorEastAsia" w:hAnsiTheme="minorHAnsi" w:cstheme="minorBidi"/>
            <w:b w:val="0"/>
            <w:sz w:val="21"/>
          </w:rPr>
          <w:tab/>
        </w:r>
        <w:r w:rsidRPr="00DD3691">
          <w:rPr>
            <w:rStyle w:val="afff3"/>
            <w:rFonts w:hint="eastAsia"/>
          </w:rPr>
          <w:t>目的</w:t>
        </w:r>
        <w:r>
          <w:rPr>
            <w:webHidden/>
          </w:rPr>
          <w:tab/>
        </w:r>
        <w:r>
          <w:rPr>
            <w:webHidden/>
          </w:rPr>
          <w:fldChar w:fldCharType="begin"/>
        </w:r>
        <w:r>
          <w:rPr>
            <w:webHidden/>
          </w:rPr>
          <w:instrText xml:space="preserve"> PAGEREF _Toc379484633 \h </w:instrText>
        </w:r>
        <w:r>
          <w:rPr>
            <w:webHidden/>
          </w:rPr>
        </w:r>
        <w:r>
          <w:rPr>
            <w:webHidden/>
          </w:rPr>
          <w:fldChar w:fldCharType="separate"/>
        </w:r>
        <w:r w:rsidR="00F41146">
          <w:rPr>
            <w:webHidden/>
          </w:rPr>
          <w:t>1</w:t>
        </w:r>
        <w:r>
          <w:rPr>
            <w:webHidden/>
          </w:rPr>
          <w:fldChar w:fldCharType="end"/>
        </w:r>
      </w:hyperlink>
    </w:p>
    <w:p w14:paraId="4D71DC70" w14:textId="77777777" w:rsidR="00C36378" w:rsidRDefault="00C36378">
      <w:pPr>
        <w:pStyle w:val="12"/>
        <w:spacing w:before="180"/>
        <w:ind w:left="325" w:hanging="325"/>
        <w:rPr>
          <w:rFonts w:asciiTheme="minorHAnsi" w:eastAsiaTheme="minorEastAsia" w:hAnsiTheme="minorHAnsi" w:cstheme="minorBidi"/>
          <w:b w:val="0"/>
          <w:sz w:val="21"/>
        </w:rPr>
      </w:pPr>
      <w:hyperlink w:anchor="_Toc379484634" w:history="1">
        <w:r w:rsidRPr="00DD3691">
          <w:rPr>
            <w:rStyle w:val="afff3"/>
            <w:rFonts w:ascii="Wingdings" w:hAnsi="Wingdings"/>
          </w:rPr>
          <w:t></w:t>
        </w:r>
        <w:r>
          <w:rPr>
            <w:rFonts w:asciiTheme="minorHAnsi" w:eastAsiaTheme="minorEastAsia" w:hAnsiTheme="minorHAnsi" w:cstheme="minorBidi"/>
            <w:b w:val="0"/>
            <w:sz w:val="21"/>
          </w:rPr>
          <w:tab/>
        </w:r>
        <w:r w:rsidRPr="00DD3691">
          <w:rPr>
            <w:rStyle w:val="afff3"/>
            <w:rFonts w:hint="eastAsia"/>
          </w:rPr>
          <w:t>設計方針</w:t>
        </w:r>
        <w:r>
          <w:rPr>
            <w:webHidden/>
          </w:rPr>
          <w:tab/>
        </w:r>
        <w:r>
          <w:rPr>
            <w:webHidden/>
          </w:rPr>
          <w:fldChar w:fldCharType="begin"/>
        </w:r>
        <w:r>
          <w:rPr>
            <w:webHidden/>
          </w:rPr>
          <w:instrText xml:space="preserve"> PAGEREF _Toc379484634 \h </w:instrText>
        </w:r>
        <w:r>
          <w:rPr>
            <w:webHidden/>
          </w:rPr>
        </w:r>
        <w:r>
          <w:rPr>
            <w:webHidden/>
          </w:rPr>
          <w:fldChar w:fldCharType="separate"/>
        </w:r>
        <w:r w:rsidR="00F41146">
          <w:rPr>
            <w:webHidden/>
          </w:rPr>
          <w:t>1</w:t>
        </w:r>
        <w:r>
          <w:rPr>
            <w:webHidden/>
          </w:rPr>
          <w:fldChar w:fldCharType="end"/>
        </w:r>
      </w:hyperlink>
    </w:p>
    <w:p w14:paraId="24229FD6" w14:textId="77777777" w:rsidR="00C36378" w:rsidRDefault="00C36378">
      <w:pPr>
        <w:pStyle w:val="12"/>
        <w:spacing w:before="180"/>
        <w:ind w:left="325" w:hanging="325"/>
        <w:rPr>
          <w:rFonts w:asciiTheme="minorHAnsi" w:eastAsiaTheme="minorEastAsia" w:hAnsiTheme="minorHAnsi" w:cstheme="minorBidi"/>
          <w:b w:val="0"/>
          <w:sz w:val="21"/>
        </w:rPr>
      </w:pPr>
      <w:hyperlink w:anchor="_Toc379484635" w:history="1">
        <w:r w:rsidRPr="00DD3691">
          <w:rPr>
            <w:rStyle w:val="afff3"/>
            <w:rFonts w:ascii="Wingdings" w:hAnsi="Wingdings"/>
          </w:rPr>
          <w:t></w:t>
        </w:r>
        <w:r>
          <w:rPr>
            <w:rFonts w:asciiTheme="minorHAnsi" w:eastAsiaTheme="minorEastAsia" w:hAnsiTheme="minorHAnsi" w:cstheme="minorBidi"/>
            <w:b w:val="0"/>
            <w:sz w:val="21"/>
          </w:rPr>
          <w:tab/>
        </w:r>
        <w:r w:rsidRPr="00DD3691">
          <w:rPr>
            <w:rStyle w:val="afff3"/>
            <w:rFonts w:hint="eastAsia"/>
          </w:rPr>
          <w:t>要件定義</w:t>
        </w:r>
        <w:r>
          <w:rPr>
            <w:webHidden/>
          </w:rPr>
          <w:tab/>
        </w:r>
        <w:r>
          <w:rPr>
            <w:webHidden/>
          </w:rPr>
          <w:fldChar w:fldCharType="begin"/>
        </w:r>
        <w:r>
          <w:rPr>
            <w:webHidden/>
          </w:rPr>
          <w:instrText xml:space="preserve"> PAGEREF _Toc379484635 \h </w:instrText>
        </w:r>
        <w:r>
          <w:rPr>
            <w:webHidden/>
          </w:rPr>
        </w:r>
        <w:r>
          <w:rPr>
            <w:webHidden/>
          </w:rPr>
          <w:fldChar w:fldCharType="separate"/>
        </w:r>
        <w:r w:rsidR="00F41146">
          <w:rPr>
            <w:webHidden/>
          </w:rPr>
          <w:t>1</w:t>
        </w:r>
        <w:r>
          <w:rPr>
            <w:webHidden/>
          </w:rPr>
          <w:fldChar w:fldCharType="end"/>
        </w:r>
      </w:hyperlink>
    </w:p>
    <w:p w14:paraId="5F5AA4D7" w14:textId="77777777" w:rsidR="00C36378" w:rsidRDefault="00C36378">
      <w:pPr>
        <w:pStyle w:val="25"/>
        <w:rPr>
          <w:rFonts w:asciiTheme="minorHAnsi" w:eastAsiaTheme="minorEastAsia" w:hAnsiTheme="minorHAnsi" w:cstheme="minorBidi"/>
          <w:b w:val="0"/>
        </w:rPr>
      </w:pPr>
      <w:hyperlink w:anchor="_Toc379484636" w:history="1">
        <w:r w:rsidRPr="00DD3691">
          <w:rPr>
            <w:rStyle w:val="afff3"/>
            <w:rFonts w:ascii="メイリオ" w:eastAsia="メイリオ" w:hAnsi="メイリオ" w:hint="eastAsia"/>
          </w:rPr>
          <w:t>▼</w:t>
        </w:r>
        <w:r>
          <w:rPr>
            <w:rFonts w:asciiTheme="minorHAnsi" w:eastAsiaTheme="minorEastAsia" w:hAnsiTheme="minorHAnsi" w:cstheme="minorBidi"/>
            <w:b w:val="0"/>
          </w:rPr>
          <w:tab/>
        </w:r>
        <w:r w:rsidRPr="00DD3691">
          <w:rPr>
            <w:rStyle w:val="afff3"/>
            <w:rFonts w:hint="eastAsia"/>
          </w:rPr>
          <w:t>基本要件</w:t>
        </w:r>
        <w:r>
          <w:rPr>
            <w:webHidden/>
          </w:rPr>
          <w:tab/>
        </w:r>
        <w:r>
          <w:rPr>
            <w:webHidden/>
          </w:rPr>
          <w:fldChar w:fldCharType="begin"/>
        </w:r>
        <w:r>
          <w:rPr>
            <w:webHidden/>
          </w:rPr>
          <w:instrText xml:space="preserve"> PAGEREF _Toc379484636 \h </w:instrText>
        </w:r>
        <w:r>
          <w:rPr>
            <w:webHidden/>
          </w:rPr>
        </w:r>
        <w:r>
          <w:rPr>
            <w:webHidden/>
          </w:rPr>
          <w:fldChar w:fldCharType="separate"/>
        </w:r>
        <w:r w:rsidR="00F41146">
          <w:rPr>
            <w:webHidden/>
          </w:rPr>
          <w:t>1</w:t>
        </w:r>
        <w:r>
          <w:rPr>
            <w:webHidden/>
          </w:rPr>
          <w:fldChar w:fldCharType="end"/>
        </w:r>
      </w:hyperlink>
    </w:p>
    <w:p w14:paraId="3372AC9D" w14:textId="77777777" w:rsidR="00C36378" w:rsidRDefault="00C36378">
      <w:pPr>
        <w:pStyle w:val="25"/>
        <w:rPr>
          <w:rFonts w:asciiTheme="minorHAnsi" w:eastAsiaTheme="minorEastAsia" w:hAnsiTheme="minorHAnsi" w:cstheme="minorBidi"/>
          <w:b w:val="0"/>
        </w:rPr>
      </w:pPr>
      <w:hyperlink w:anchor="_Toc379484637" w:history="1">
        <w:r w:rsidRPr="00DD3691">
          <w:rPr>
            <w:rStyle w:val="afff3"/>
            <w:rFonts w:ascii="メイリオ" w:eastAsia="メイリオ" w:hAnsi="メイリオ" w:hint="eastAsia"/>
          </w:rPr>
          <w:t>▼</w:t>
        </w:r>
        <w:r>
          <w:rPr>
            <w:rFonts w:asciiTheme="minorHAnsi" w:eastAsiaTheme="minorEastAsia" w:hAnsiTheme="minorHAnsi" w:cstheme="minorBidi"/>
            <w:b w:val="0"/>
          </w:rPr>
          <w:tab/>
        </w:r>
        <w:r w:rsidRPr="00DD3691">
          <w:rPr>
            <w:rStyle w:val="afff3"/>
            <w:rFonts w:hint="eastAsia"/>
          </w:rPr>
          <w:t>要求仕様／要件定義</w:t>
        </w:r>
        <w:r>
          <w:rPr>
            <w:webHidden/>
          </w:rPr>
          <w:tab/>
        </w:r>
        <w:r>
          <w:rPr>
            <w:webHidden/>
          </w:rPr>
          <w:fldChar w:fldCharType="begin"/>
        </w:r>
        <w:r>
          <w:rPr>
            <w:webHidden/>
          </w:rPr>
          <w:instrText xml:space="preserve"> PAGEREF _Toc379484637 \h </w:instrText>
        </w:r>
        <w:r>
          <w:rPr>
            <w:webHidden/>
          </w:rPr>
        </w:r>
        <w:r>
          <w:rPr>
            <w:webHidden/>
          </w:rPr>
          <w:fldChar w:fldCharType="separate"/>
        </w:r>
        <w:r w:rsidR="00F41146">
          <w:rPr>
            <w:webHidden/>
          </w:rPr>
          <w:t>2</w:t>
        </w:r>
        <w:r>
          <w:rPr>
            <w:webHidden/>
          </w:rPr>
          <w:fldChar w:fldCharType="end"/>
        </w:r>
      </w:hyperlink>
    </w:p>
    <w:p w14:paraId="5154DB13" w14:textId="77777777" w:rsidR="00C36378" w:rsidRDefault="00C36378">
      <w:pPr>
        <w:pStyle w:val="12"/>
        <w:spacing w:before="180"/>
        <w:ind w:left="325" w:hanging="325"/>
        <w:rPr>
          <w:rFonts w:asciiTheme="minorHAnsi" w:eastAsiaTheme="minorEastAsia" w:hAnsiTheme="minorHAnsi" w:cstheme="minorBidi"/>
          <w:b w:val="0"/>
          <w:sz w:val="21"/>
        </w:rPr>
      </w:pPr>
      <w:hyperlink w:anchor="_Toc379484638" w:history="1">
        <w:r w:rsidRPr="00DD3691">
          <w:rPr>
            <w:rStyle w:val="afff3"/>
            <w:rFonts w:ascii="Wingdings" w:hAnsi="Wingdings"/>
          </w:rPr>
          <w:t></w:t>
        </w:r>
        <w:r>
          <w:rPr>
            <w:rFonts w:asciiTheme="minorHAnsi" w:eastAsiaTheme="minorEastAsia" w:hAnsiTheme="minorHAnsi" w:cstheme="minorBidi"/>
            <w:b w:val="0"/>
            <w:sz w:val="21"/>
          </w:rPr>
          <w:tab/>
        </w:r>
        <w:r w:rsidRPr="00DD3691">
          <w:rPr>
            <w:rStyle w:val="afff3"/>
            <w:rFonts w:hint="eastAsia"/>
          </w:rPr>
          <w:t>仕様概要</w:t>
        </w:r>
        <w:r>
          <w:rPr>
            <w:webHidden/>
          </w:rPr>
          <w:tab/>
        </w:r>
        <w:r>
          <w:rPr>
            <w:webHidden/>
          </w:rPr>
          <w:fldChar w:fldCharType="begin"/>
        </w:r>
        <w:r>
          <w:rPr>
            <w:webHidden/>
          </w:rPr>
          <w:instrText xml:space="preserve"> PAGEREF _Toc379484638 \h </w:instrText>
        </w:r>
        <w:r>
          <w:rPr>
            <w:webHidden/>
          </w:rPr>
        </w:r>
        <w:r>
          <w:rPr>
            <w:webHidden/>
          </w:rPr>
          <w:fldChar w:fldCharType="separate"/>
        </w:r>
        <w:r w:rsidR="00F41146">
          <w:rPr>
            <w:webHidden/>
          </w:rPr>
          <w:t>7</w:t>
        </w:r>
        <w:r>
          <w:rPr>
            <w:webHidden/>
          </w:rPr>
          <w:fldChar w:fldCharType="end"/>
        </w:r>
      </w:hyperlink>
    </w:p>
    <w:p w14:paraId="3F655227" w14:textId="77777777" w:rsidR="00C36378" w:rsidRDefault="00C36378">
      <w:pPr>
        <w:pStyle w:val="25"/>
        <w:rPr>
          <w:rFonts w:asciiTheme="minorHAnsi" w:eastAsiaTheme="minorEastAsia" w:hAnsiTheme="minorHAnsi" w:cstheme="minorBidi"/>
          <w:b w:val="0"/>
        </w:rPr>
      </w:pPr>
      <w:hyperlink w:anchor="_Toc379484639" w:history="1">
        <w:r w:rsidRPr="00DD3691">
          <w:rPr>
            <w:rStyle w:val="afff3"/>
            <w:rFonts w:ascii="メイリオ" w:eastAsia="メイリオ" w:hAnsi="メイリオ" w:hint="eastAsia"/>
          </w:rPr>
          <w:t>▼</w:t>
        </w:r>
        <w:r>
          <w:rPr>
            <w:rFonts w:asciiTheme="minorHAnsi" w:eastAsiaTheme="minorEastAsia" w:hAnsiTheme="minorHAnsi" w:cstheme="minorBidi"/>
            <w:b w:val="0"/>
          </w:rPr>
          <w:tab/>
        </w:r>
        <w:r w:rsidRPr="00DD3691">
          <w:rPr>
            <w:rStyle w:val="afff3"/>
            <w:rFonts w:hint="eastAsia"/>
          </w:rPr>
          <w:t>システム構成図</w:t>
        </w:r>
        <w:r>
          <w:rPr>
            <w:webHidden/>
          </w:rPr>
          <w:tab/>
        </w:r>
        <w:r>
          <w:rPr>
            <w:webHidden/>
          </w:rPr>
          <w:fldChar w:fldCharType="begin"/>
        </w:r>
        <w:r>
          <w:rPr>
            <w:webHidden/>
          </w:rPr>
          <w:instrText xml:space="preserve"> PAGEREF _Toc379484639 \h </w:instrText>
        </w:r>
        <w:r>
          <w:rPr>
            <w:webHidden/>
          </w:rPr>
        </w:r>
        <w:r>
          <w:rPr>
            <w:webHidden/>
          </w:rPr>
          <w:fldChar w:fldCharType="separate"/>
        </w:r>
        <w:r w:rsidR="00F41146">
          <w:rPr>
            <w:webHidden/>
          </w:rPr>
          <w:t>7</w:t>
        </w:r>
        <w:r>
          <w:rPr>
            <w:webHidden/>
          </w:rPr>
          <w:fldChar w:fldCharType="end"/>
        </w:r>
      </w:hyperlink>
    </w:p>
    <w:p w14:paraId="2D0D6B60" w14:textId="77777777" w:rsidR="00C36378" w:rsidRDefault="00C36378">
      <w:pPr>
        <w:pStyle w:val="25"/>
        <w:rPr>
          <w:rFonts w:asciiTheme="minorHAnsi" w:eastAsiaTheme="minorEastAsia" w:hAnsiTheme="minorHAnsi" w:cstheme="minorBidi"/>
          <w:b w:val="0"/>
        </w:rPr>
      </w:pPr>
      <w:hyperlink w:anchor="_Toc379484640" w:history="1">
        <w:r w:rsidRPr="00DD3691">
          <w:rPr>
            <w:rStyle w:val="afff3"/>
            <w:rFonts w:ascii="メイリオ" w:eastAsia="メイリオ" w:hAnsi="メイリオ" w:hint="eastAsia"/>
          </w:rPr>
          <w:t>▼</w:t>
        </w:r>
        <w:r>
          <w:rPr>
            <w:rFonts w:asciiTheme="minorHAnsi" w:eastAsiaTheme="minorEastAsia" w:hAnsiTheme="minorHAnsi" w:cstheme="minorBidi"/>
            <w:b w:val="0"/>
          </w:rPr>
          <w:tab/>
        </w:r>
        <w:r w:rsidRPr="00DD3691">
          <w:rPr>
            <w:rStyle w:val="afff3"/>
            <w:rFonts w:hint="eastAsia"/>
          </w:rPr>
          <w:t>アーカイブツール</w:t>
        </w:r>
        <w:r>
          <w:rPr>
            <w:webHidden/>
          </w:rPr>
          <w:tab/>
        </w:r>
        <w:r>
          <w:rPr>
            <w:webHidden/>
          </w:rPr>
          <w:fldChar w:fldCharType="begin"/>
        </w:r>
        <w:r>
          <w:rPr>
            <w:webHidden/>
          </w:rPr>
          <w:instrText xml:space="preserve"> PAGEREF _Toc379484640 \h </w:instrText>
        </w:r>
        <w:r>
          <w:rPr>
            <w:webHidden/>
          </w:rPr>
        </w:r>
        <w:r>
          <w:rPr>
            <w:webHidden/>
          </w:rPr>
          <w:fldChar w:fldCharType="separate"/>
        </w:r>
        <w:r w:rsidR="00F41146">
          <w:rPr>
            <w:webHidden/>
          </w:rPr>
          <w:t>7</w:t>
        </w:r>
        <w:r>
          <w:rPr>
            <w:webHidden/>
          </w:rPr>
          <w:fldChar w:fldCharType="end"/>
        </w:r>
      </w:hyperlink>
    </w:p>
    <w:p w14:paraId="76DD071B" w14:textId="77777777" w:rsidR="00C36378" w:rsidRDefault="00C36378">
      <w:pPr>
        <w:pStyle w:val="25"/>
        <w:rPr>
          <w:rFonts w:asciiTheme="minorHAnsi" w:eastAsiaTheme="minorEastAsia" w:hAnsiTheme="minorHAnsi" w:cstheme="minorBidi"/>
          <w:b w:val="0"/>
        </w:rPr>
      </w:pPr>
      <w:hyperlink w:anchor="_Toc379484641" w:history="1">
        <w:r w:rsidRPr="00DD3691">
          <w:rPr>
            <w:rStyle w:val="afff3"/>
            <w:rFonts w:ascii="メイリオ" w:eastAsia="メイリオ" w:hAnsi="メイリオ" w:hint="eastAsia"/>
          </w:rPr>
          <w:t>▼</w:t>
        </w:r>
        <w:r>
          <w:rPr>
            <w:rFonts w:asciiTheme="minorHAnsi" w:eastAsiaTheme="minorEastAsia" w:hAnsiTheme="minorHAnsi" w:cstheme="minorBidi"/>
            <w:b w:val="0"/>
          </w:rPr>
          <w:tab/>
        </w:r>
        <w:r w:rsidRPr="00DD3691">
          <w:rPr>
            <w:rStyle w:val="afff3"/>
            <w:rFonts w:hint="eastAsia"/>
          </w:rPr>
          <w:t>アーカイブファイル内アーカイブについて</w:t>
        </w:r>
        <w:r>
          <w:rPr>
            <w:webHidden/>
          </w:rPr>
          <w:tab/>
        </w:r>
        <w:r>
          <w:rPr>
            <w:webHidden/>
          </w:rPr>
          <w:fldChar w:fldCharType="begin"/>
        </w:r>
        <w:r>
          <w:rPr>
            <w:webHidden/>
          </w:rPr>
          <w:instrText xml:space="preserve"> PAGEREF _Toc379484641 \h </w:instrText>
        </w:r>
        <w:r>
          <w:rPr>
            <w:webHidden/>
          </w:rPr>
        </w:r>
        <w:r>
          <w:rPr>
            <w:webHidden/>
          </w:rPr>
          <w:fldChar w:fldCharType="separate"/>
        </w:r>
        <w:r w:rsidR="00F41146">
          <w:rPr>
            <w:webHidden/>
          </w:rPr>
          <w:t>9</w:t>
        </w:r>
        <w:r>
          <w:rPr>
            <w:webHidden/>
          </w:rPr>
          <w:fldChar w:fldCharType="end"/>
        </w:r>
      </w:hyperlink>
    </w:p>
    <w:p w14:paraId="186690B8" w14:textId="77777777" w:rsidR="00C36378" w:rsidRDefault="00C36378">
      <w:pPr>
        <w:pStyle w:val="25"/>
        <w:rPr>
          <w:rFonts w:asciiTheme="minorHAnsi" w:eastAsiaTheme="minorEastAsia" w:hAnsiTheme="minorHAnsi" w:cstheme="minorBidi"/>
          <w:b w:val="0"/>
        </w:rPr>
      </w:pPr>
      <w:hyperlink w:anchor="_Toc379484642" w:history="1">
        <w:r w:rsidRPr="00DD3691">
          <w:rPr>
            <w:rStyle w:val="afff3"/>
            <w:rFonts w:ascii="メイリオ" w:eastAsia="メイリオ" w:hAnsi="メイリオ" w:hint="eastAsia"/>
          </w:rPr>
          <w:t>▼</w:t>
        </w:r>
        <w:r>
          <w:rPr>
            <w:rFonts w:asciiTheme="minorHAnsi" w:eastAsiaTheme="minorEastAsia" w:hAnsiTheme="minorHAnsi" w:cstheme="minorBidi"/>
            <w:b w:val="0"/>
          </w:rPr>
          <w:tab/>
        </w:r>
        <w:r w:rsidRPr="00DD3691">
          <w:rPr>
            <w:rStyle w:val="afff3"/>
            <w:rFonts w:hint="eastAsia"/>
          </w:rPr>
          <w:t>ファイル読み込みバッファについて</w:t>
        </w:r>
        <w:r>
          <w:rPr>
            <w:webHidden/>
          </w:rPr>
          <w:tab/>
        </w:r>
        <w:r>
          <w:rPr>
            <w:webHidden/>
          </w:rPr>
          <w:fldChar w:fldCharType="begin"/>
        </w:r>
        <w:r>
          <w:rPr>
            <w:webHidden/>
          </w:rPr>
          <w:instrText xml:space="preserve"> PAGEREF _Toc379484642 \h </w:instrText>
        </w:r>
        <w:r>
          <w:rPr>
            <w:webHidden/>
          </w:rPr>
        </w:r>
        <w:r>
          <w:rPr>
            <w:webHidden/>
          </w:rPr>
          <w:fldChar w:fldCharType="separate"/>
        </w:r>
        <w:r w:rsidR="00F41146">
          <w:rPr>
            <w:webHidden/>
          </w:rPr>
          <w:t>11</w:t>
        </w:r>
        <w:r>
          <w:rPr>
            <w:webHidden/>
          </w:rPr>
          <w:fldChar w:fldCharType="end"/>
        </w:r>
      </w:hyperlink>
    </w:p>
    <w:p w14:paraId="31CAAAB4" w14:textId="77777777" w:rsidR="00C36378" w:rsidRDefault="00C36378">
      <w:pPr>
        <w:pStyle w:val="12"/>
        <w:spacing w:before="180"/>
        <w:ind w:left="325" w:hanging="325"/>
        <w:rPr>
          <w:rFonts w:asciiTheme="minorHAnsi" w:eastAsiaTheme="minorEastAsia" w:hAnsiTheme="minorHAnsi" w:cstheme="minorBidi"/>
          <w:b w:val="0"/>
          <w:sz w:val="21"/>
        </w:rPr>
      </w:pPr>
      <w:hyperlink w:anchor="_Toc379484643" w:history="1">
        <w:r w:rsidRPr="00DD3691">
          <w:rPr>
            <w:rStyle w:val="afff3"/>
            <w:rFonts w:ascii="Wingdings" w:hAnsi="Wingdings"/>
          </w:rPr>
          <w:t></w:t>
        </w:r>
        <w:r>
          <w:rPr>
            <w:rFonts w:asciiTheme="minorHAnsi" w:eastAsiaTheme="minorEastAsia" w:hAnsiTheme="minorHAnsi" w:cstheme="minorBidi"/>
            <w:b w:val="0"/>
            <w:sz w:val="21"/>
          </w:rPr>
          <w:tab/>
        </w:r>
        <w:r w:rsidRPr="00DD3691">
          <w:rPr>
            <w:rStyle w:val="afff3"/>
            <w:rFonts w:hint="eastAsia"/>
          </w:rPr>
          <w:t>データ仕様</w:t>
        </w:r>
        <w:r>
          <w:rPr>
            <w:webHidden/>
          </w:rPr>
          <w:tab/>
        </w:r>
        <w:r>
          <w:rPr>
            <w:webHidden/>
          </w:rPr>
          <w:fldChar w:fldCharType="begin"/>
        </w:r>
        <w:r>
          <w:rPr>
            <w:webHidden/>
          </w:rPr>
          <w:instrText xml:space="preserve"> PAGEREF _Toc379484643 \h </w:instrText>
        </w:r>
        <w:r>
          <w:rPr>
            <w:webHidden/>
          </w:rPr>
        </w:r>
        <w:r>
          <w:rPr>
            <w:webHidden/>
          </w:rPr>
          <w:fldChar w:fldCharType="separate"/>
        </w:r>
        <w:r w:rsidR="00F41146">
          <w:rPr>
            <w:webHidden/>
          </w:rPr>
          <w:t>14</w:t>
        </w:r>
        <w:r>
          <w:rPr>
            <w:webHidden/>
          </w:rPr>
          <w:fldChar w:fldCharType="end"/>
        </w:r>
      </w:hyperlink>
    </w:p>
    <w:p w14:paraId="47037649" w14:textId="77777777" w:rsidR="00C36378" w:rsidRDefault="00C36378">
      <w:pPr>
        <w:pStyle w:val="25"/>
        <w:rPr>
          <w:rFonts w:asciiTheme="minorHAnsi" w:eastAsiaTheme="minorEastAsia" w:hAnsiTheme="minorHAnsi" w:cstheme="minorBidi"/>
          <w:b w:val="0"/>
        </w:rPr>
      </w:pPr>
      <w:hyperlink w:anchor="_Toc379484644" w:history="1">
        <w:r w:rsidRPr="00DD3691">
          <w:rPr>
            <w:rStyle w:val="afff3"/>
            <w:rFonts w:ascii="メイリオ" w:eastAsia="メイリオ" w:hAnsi="メイリオ" w:hint="eastAsia"/>
          </w:rPr>
          <w:t>▼</w:t>
        </w:r>
        <w:r>
          <w:rPr>
            <w:rFonts w:asciiTheme="minorHAnsi" w:eastAsiaTheme="minorEastAsia" w:hAnsiTheme="minorHAnsi" w:cstheme="minorBidi"/>
            <w:b w:val="0"/>
          </w:rPr>
          <w:tab/>
        </w:r>
        <w:r w:rsidRPr="00DD3691">
          <w:rPr>
            <w:rStyle w:val="afff3"/>
            <w:rFonts w:hint="eastAsia"/>
          </w:rPr>
          <w:t>アーカイブファイル</w:t>
        </w:r>
        <w:r>
          <w:rPr>
            <w:webHidden/>
          </w:rPr>
          <w:tab/>
        </w:r>
        <w:r>
          <w:rPr>
            <w:webHidden/>
          </w:rPr>
          <w:fldChar w:fldCharType="begin"/>
        </w:r>
        <w:r>
          <w:rPr>
            <w:webHidden/>
          </w:rPr>
          <w:instrText xml:space="preserve"> PAGEREF _Toc379484644 \h </w:instrText>
        </w:r>
        <w:r>
          <w:rPr>
            <w:webHidden/>
          </w:rPr>
        </w:r>
        <w:r>
          <w:rPr>
            <w:webHidden/>
          </w:rPr>
          <w:fldChar w:fldCharType="separate"/>
        </w:r>
        <w:r w:rsidR="00F41146">
          <w:rPr>
            <w:webHidden/>
          </w:rPr>
          <w:t>14</w:t>
        </w:r>
        <w:r>
          <w:rPr>
            <w:webHidden/>
          </w:rPr>
          <w:fldChar w:fldCharType="end"/>
        </w:r>
      </w:hyperlink>
    </w:p>
    <w:p w14:paraId="6ADD9F84" w14:textId="77777777" w:rsidR="00C36378" w:rsidRDefault="00C36378">
      <w:pPr>
        <w:pStyle w:val="25"/>
        <w:rPr>
          <w:rFonts w:asciiTheme="minorHAnsi" w:eastAsiaTheme="minorEastAsia" w:hAnsiTheme="minorHAnsi" w:cstheme="minorBidi"/>
          <w:b w:val="0"/>
        </w:rPr>
      </w:pPr>
      <w:hyperlink w:anchor="_Toc379484645" w:history="1">
        <w:r w:rsidRPr="00DD3691">
          <w:rPr>
            <w:rStyle w:val="afff3"/>
            <w:rFonts w:ascii="メイリオ" w:eastAsia="メイリオ" w:hAnsi="メイリオ" w:hint="eastAsia"/>
          </w:rPr>
          <w:t>▼</w:t>
        </w:r>
        <w:r>
          <w:rPr>
            <w:rFonts w:asciiTheme="minorHAnsi" w:eastAsiaTheme="minorEastAsia" w:hAnsiTheme="minorHAnsi" w:cstheme="minorBidi"/>
            <w:b w:val="0"/>
          </w:rPr>
          <w:tab/>
        </w:r>
        <w:r w:rsidRPr="00DD3691">
          <w:rPr>
            <w:rStyle w:val="afff3"/>
            <w:rFonts w:hint="eastAsia"/>
          </w:rPr>
          <w:t>ファイルシステムの設定ファイル</w:t>
        </w:r>
        <w:r>
          <w:rPr>
            <w:webHidden/>
          </w:rPr>
          <w:tab/>
        </w:r>
        <w:r>
          <w:rPr>
            <w:webHidden/>
          </w:rPr>
          <w:fldChar w:fldCharType="begin"/>
        </w:r>
        <w:r>
          <w:rPr>
            <w:webHidden/>
          </w:rPr>
          <w:instrText xml:space="preserve"> PAGEREF _Toc379484645 \h </w:instrText>
        </w:r>
        <w:r>
          <w:rPr>
            <w:webHidden/>
          </w:rPr>
        </w:r>
        <w:r>
          <w:rPr>
            <w:webHidden/>
          </w:rPr>
          <w:fldChar w:fldCharType="separate"/>
        </w:r>
        <w:r w:rsidR="00F41146">
          <w:rPr>
            <w:webHidden/>
          </w:rPr>
          <w:t>15</w:t>
        </w:r>
        <w:r>
          <w:rPr>
            <w:webHidden/>
          </w:rPr>
          <w:fldChar w:fldCharType="end"/>
        </w:r>
      </w:hyperlink>
    </w:p>
    <w:p w14:paraId="533D725A" w14:textId="77777777" w:rsidR="00C36378" w:rsidRDefault="00C36378">
      <w:pPr>
        <w:pStyle w:val="25"/>
        <w:rPr>
          <w:rFonts w:asciiTheme="minorHAnsi" w:eastAsiaTheme="minorEastAsia" w:hAnsiTheme="minorHAnsi" w:cstheme="minorBidi"/>
          <w:b w:val="0"/>
        </w:rPr>
      </w:pPr>
      <w:hyperlink w:anchor="_Toc379484646" w:history="1">
        <w:r w:rsidRPr="00DD3691">
          <w:rPr>
            <w:rStyle w:val="afff3"/>
            <w:rFonts w:ascii="メイリオ" w:eastAsia="メイリオ" w:hAnsi="メイリオ" w:hint="eastAsia"/>
          </w:rPr>
          <w:t>▼</w:t>
        </w:r>
        <w:r>
          <w:rPr>
            <w:rFonts w:asciiTheme="minorHAnsi" w:eastAsiaTheme="minorEastAsia" w:hAnsiTheme="minorHAnsi" w:cstheme="minorBidi"/>
            <w:b w:val="0"/>
          </w:rPr>
          <w:tab/>
        </w:r>
        <w:r w:rsidRPr="00DD3691">
          <w:rPr>
            <w:rStyle w:val="afff3"/>
            <w:rFonts w:hint="eastAsia"/>
          </w:rPr>
          <w:t>アーカイブ設定ファイル</w:t>
        </w:r>
        <w:r>
          <w:rPr>
            <w:webHidden/>
          </w:rPr>
          <w:tab/>
        </w:r>
        <w:r>
          <w:rPr>
            <w:webHidden/>
          </w:rPr>
          <w:fldChar w:fldCharType="begin"/>
        </w:r>
        <w:r>
          <w:rPr>
            <w:webHidden/>
          </w:rPr>
          <w:instrText xml:space="preserve"> PAGEREF _Toc379484646 \h </w:instrText>
        </w:r>
        <w:r>
          <w:rPr>
            <w:webHidden/>
          </w:rPr>
        </w:r>
        <w:r>
          <w:rPr>
            <w:webHidden/>
          </w:rPr>
          <w:fldChar w:fldCharType="separate"/>
        </w:r>
        <w:r w:rsidR="00F41146">
          <w:rPr>
            <w:webHidden/>
          </w:rPr>
          <w:t>16</w:t>
        </w:r>
        <w:r>
          <w:rPr>
            <w:webHidden/>
          </w:rPr>
          <w:fldChar w:fldCharType="end"/>
        </w:r>
      </w:hyperlink>
    </w:p>
    <w:p w14:paraId="7758DA02" w14:textId="77777777" w:rsidR="00C36378" w:rsidRDefault="00C36378">
      <w:pPr>
        <w:pStyle w:val="12"/>
        <w:spacing w:before="180"/>
        <w:ind w:left="325" w:hanging="325"/>
        <w:rPr>
          <w:rFonts w:asciiTheme="minorHAnsi" w:eastAsiaTheme="minorEastAsia" w:hAnsiTheme="minorHAnsi" w:cstheme="minorBidi"/>
          <w:b w:val="0"/>
          <w:sz w:val="21"/>
        </w:rPr>
      </w:pPr>
      <w:hyperlink w:anchor="_Toc379484647" w:history="1">
        <w:r w:rsidRPr="00DD3691">
          <w:rPr>
            <w:rStyle w:val="afff3"/>
            <w:rFonts w:ascii="Wingdings" w:hAnsi="Wingdings"/>
          </w:rPr>
          <w:t></w:t>
        </w:r>
        <w:r>
          <w:rPr>
            <w:rFonts w:asciiTheme="minorHAnsi" w:eastAsiaTheme="minorEastAsia" w:hAnsiTheme="minorHAnsi" w:cstheme="minorBidi"/>
            <w:b w:val="0"/>
            <w:sz w:val="21"/>
          </w:rPr>
          <w:tab/>
        </w:r>
        <w:r w:rsidRPr="00DD3691">
          <w:rPr>
            <w:rStyle w:val="afff3"/>
            <w:rFonts w:hint="eastAsia"/>
          </w:rPr>
          <w:t>処理仕様</w:t>
        </w:r>
        <w:r>
          <w:rPr>
            <w:webHidden/>
          </w:rPr>
          <w:tab/>
        </w:r>
        <w:r>
          <w:rPr>
            <w:webHidden/>
          </w:rPr>
          <w:fldChar w:fldCharType="begin"/>
        </w:r>
        <w:r>
          <w:rPr>
            <w:webHidden/>
          </w:rPr>
          <w:instrText xml:space="preserve"> PAGEREF _Toc379484647 \h </w:instrText>
        </w:r>
        <w:r>
          <w:rPr>
            <w:webHidden/>
          </w:rPr>
        </w:r>
        <w:r>
          <w:rPr>
            <w:webHidden/>
          </w:rPr>
          <w:fldChar w:fldCharType="separate"/>
        </w:r>
        <w:r w:rsidR="00F41146">
          <w:rPr>
            <w:webHidden/>
          </w:rPr>
          <w:t>17</w:t>
        </w:r>
        <w:r>
          <w:rPr>
            <w:webHidden/>
          </w:rPr>
          <w:fldChar w:fldCharType="end"/>
        </w:r>
      </w:hyperlink>
    </w:p>
    <w:p w14:paraId="26B06D79" w14:textId="77777777" w:rsidR="00C36378" w:rsidRDefault="00C36378">
      <w:pPr>
        <w:pStyle w:val="25"/>
        <w:rPr>
          <w:rFonts w:asciiTheme="minorHAnsi" w:eastAsiaTheme="minorEastAsia" w:hAnsiTheme="minorHAnsi" w:cstheme="minorBidi"/>
          <w:b w:val="0"/>
        </w:rPr>
      </w:pPr>
      <w:hyperlink w:anchor="_Toc379484648" w:history="1">
        <w:r w:rsidRPr="00DD3691">
          <w:rPr>
            <w:rStyle w:val="afff3"/>
            <w:rFonts w:ascii="メイリオ" w:eastAsia="メイリオ" w:hAnsi="メイリオ" w:hint="eastAsia"/>
          </w:rPr>
          <w:t>▼</w:t>
        </w:r>
        <w:r>
          <w:rPr>
            <w:rFonts w:asciiTheme="minorHAnsi" w:eastAsiaTheme="minorEastAsia" w:hAnsiTheme="minorHAnsi" w:cstheme="minorBidi"/>
            <w:b w:val="0"/>
          </w:rPr>
          <w:tab/>
        </w:r>
        <w:r w:rsidRPr="00DD3691">
          <w:rPr>
            <w:rStyle w:val="afff3"/>
            <w:rFonts w:hint="eastAsia"/>
          </w:rPr>
          <w:t>アーカイブツール</w:t>
        </w:r>
        <w:r>
          <w:rPr>
            <w:webHidden/>
          </w:rPr>
          <w:tab/>
        </w:r>
        <w:r>
          <w:rPr>
            <w:webHidden/>
          </w:rPr>
          <w:fldChar w:fldCharType="begin"/>
        </w:r>
        <w:r>
          <w:rPr>
            <w:webHidden/>
          </w:rPr>
          <w:instrText xml:space="preserve"> PAGEREF _Toc379484648 \h </w:instrText>
        </w:r>
        <w:r>
          <w:rPr>
            <w:webHidden/>
          </w:rPr>
        </w:r>
        <w:r>
          <w:rPr>
            <w:webHidden/>
          </w:rPr>
          <w:fldChar w:fldCharType="separate"/>
        </w:r>
        <w:r w:rsidR="00F41146">
          <w:rPr>
            <w:webHidden/>
          </w:rPr>
          <w:t>17</w:t>
        </w:r>
        <w:r>
          <w:rPr>
            <w:webHidden/>
          </w:rPr>
          <w:fldChar w:fldCharType="end"/>
        </w:r>
      </w:hyperlink>
    </w:p>
    <w:p w14:paraId="5964806A" w14:textId="77777777" w:rsidR="00C36378" w:rsidRDefault="00C36378">
      <w:pPr>
        <w:pStyle w:val="25"/>
        <w:rPr>
          <w:rFonts w:asciiTheme="minorHAnsi" w:eastAsiaTheme="minorEastAsia" w:hAnsiTheme="minorHAnsi" w:cstheme="minorBidi"/>
          <w:b w:val="0"/>
        </w:rPr>
      </w:pPr>
      <w:hyperlink w:anchor="_Toc379484649" w:history="1">
        <w:r w:rsidRPr="00DD3691">
          <w:rPr>
            <w:rStyle w:val="afff3"/>
            <w:rFonts w:ascii="メイリオ" w:eastAsia="メイリオ" w:hAnsi="メイリオ" w:hint="eastAsia"/>
          </w:rPr>
          <w:t>▼</w:t>
        </w:r>
        <w:r>
          <w:rPr>
            <w:rFonts w:asciiTheme="minorHAnsi" w:eastAsiaTheme="minorEastAsia" w:hAnsiTheme="minorHAnsi" w:cstheme="minorBidi"/>
            <w:b w:val="0"/>
          </w:rPr>
          <w:tab/>
        </w:r>
        <w:r w:rsidRPr="00DD3691">
          <w:rPr>
            <w:rStyle w:val="afff3"/>
            <w:rFonts w:hint="eastAsia"/>
          </w:rPr>
          <w:t>ファイルマネージャ</w:t>
        </w:r>
        <w:r>
          <w:rPr>
            <w:webHidden/>
          </w:rPr>
          <w:tab/>
        </w:r>
        <w:r>
          <w:rPr>
            <w:webHidden/>
          </w:rPr>
          <w:fldChar w:fldCharType="begin"/>
        </w:r>
        <w:r>
          <w:rPr>
            <w:webHidden/>
          </w:rPr>
          <w:instrText xml:space="preserve"> PAGEREF _Toc379484649 \h </w:instrText>
        </w:r>
        <w:r>
          <w:rPr>
            <w:webHidden/>
          </w:rPr>
        </w:r>
        <w:r>
          <w:rPr>
            <w:webHidden/>
          </w:rPr>
          <w:fldChar w:fldCharType="separate"/>
        </w:r>
        <w:r w:rsidR="00F41146">
          <w:rPr>
            <w:webHidden/>
          </w:rPr>
          <w:t>18</w:t>
        </w:r>
        <w:r>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0" w:name="_Toc379484632"/>
      <w:r>
        <w:lastRenderedPageBreak/>
        <w:t>概略</w:t>
      </w:r>
      <w:bookmarkEnd w:id="0"/>
    </w:p>
    <w:p w14:paraId="58085262" w14:textId="681BF678" w:rsidR="00747DC1" w:rsidRDefault="00892029" w:rsidP="001256D9">
      <w:pPr>
        <w:pStyle w:val="a8"/>
        <w:ind w:firstLine="283"/>
      </w:pPr>
      <w:r>
        <w:rPr>
          <w:rFonts w:hint="eastAsia"/>
        </w:rPr>
        <w:t>コンテンツ制作効率とファイル読み込み効率を最適にするためのファイルシステムを設計する</w:t>
      </w:r>
      <w:r w:rsidR="00E46359">
        <w:rPr>
          <w:rFonts w:hint="eastAsia"/>
        </w:rPr>
        <w:t>。</w:t>
      </w:r>
    </w:p>
    <w:p w14:paraId="67DE7005" w14:textId="520CF447" w:rsidR="00251BC4" w:rsidRDefault="006A6E23" w:rsidP="00251BC4">
      <w:pPr>
        <w:pStyle w:val="a8"/>
        <w:spacing w:beforeLines="50" w:before="180"/>
        <w:ind w:firstLine="283"/>
      </w:pPr>
      <w:r>
        <w:t>アセットのアーカイブ（オーサリング）</w:t>
      </w:r>
      <w:r w:rsidR="00892029">
        <w:t>と実機上の</w:t>
      </w:r>
      <w:r>
        <w:t>ファイルマネージャ</w:t>
      </w:r>
      <w:r w:rsidR="00251BC4">
        <w:t>について</w:t>
      </w:r>
      <w:r w:rsidR="00892029">
        <w:t>扱う。</w:t>
      </w:r>
    </w:p>
    <w:p w14:paraId="37C3163D" w14:textId="76E173CD" w:rsidR="00892029" w:rsidRDefault="006A6E23" w:rsidP="001256D9">
      <w:pPr>
        <w:pStyle w:val="a8"/>
        <w:ind w:firstLine="283"/>
      </w:pPr>
      <w:r>
        <w:t>「アーカイブ」「</w:t>
      </w:r>
      <w:r w:rsidR="00892029">
        <w:t>差分</w:t>
      </w:r>
      <w:r>
        <w:t>アーカイブ」「</w:t>
      </w:r>
      <w:r w:rsidR="003E7A09">
        <w:t>パッチ</w:t>
      </w:r>
      <w:r>
        <w:t>」「</w:t>
      </w:r>
      <w:r w:rsidR="003E7A09">
        <w:t>ファイル</w:t>
      </w:r>
      <w:r w:rsidR="00892029">
        <w:t>キャッシュ</w:t>
      </w:r>
      <w:r>
        <w:t>」「</w:t>
      </w:r>
      <w:r w:rsidR="003E7A09">
        <w:t>自動リロード</w:t>
      </w:r>
      <w:r>
        <w:t>」「</w:t>
      </w:r>
      <w:r w:rsidR="003E7A09">
        <w:t>ホストへのファイル出力</w:t>
      </w:r>
      <w:r>
        <w:t>」</w:t>
      </w:r>
      <w:r w:rsidR="003E7A09">
        <w:t>といった要件に対応する。</w:t>
      </w:r>
    </w:p>
    <w:p w14:paraId="4AF71147" w14:textId="506047D6" w:rsidR="00414B1B" w:rsidRDefault="001C5611" w:rsidP="00414B1B">
      <w:pPr>
        <w:pStyle w:val="1"/>
      </w:pPr>
      <w:bookmarkStart w:id="1" w:name="_Toc379484633"/>
      <w:r>
        <w:rPr>
          <w:rFonts w:hint="eastAsia"/>
        </w:rPr>
        <w:t>目的</w:t>
      </w:r>
      <w:bookmarkEnd w:id="1"/>
    </w:p>
    <w:p w14:paraId="1D70E40E" w14:textId="5A00E0CC" w:rsidR="005E4415" w:rsidRDefault="00E46359" w:rsidP="003E7A09">
      <w:pPr>
        <w:pStyle w:val="a8"/>
        <w:ind w:firstLine="283"/>
      </w:pPr>
      <w:r>
        <w:rPr>
          <w:rFonts w:hint="eastAsia"/>
        </w:rPr>
        <w:t>本書</w:t>
      </w:r>
      <w:r w:rsidR="001C6071">
        <w:rPr>
          <w:rFonts w:hint="eastAsia"/>
        </w:rPr>
        <w:t>は</w:t>
      </w:r>
      <w:r w:rsidR="005E4415">
        <w:rPr>
          <w:rFonts w:hint="eastAsia"/>
        </w:rPr>
        <w:t>、</w:t>
      </w:r>
      <w:r w:rsidR="003E7A09">
        <w:rPr>
          <w:rFonts w:hint="eastAsia"/>
        </w:rPr>
        <w:t>ファイルマネージャとリソースマネージャを密接に連携させることによ</w:t>
      </w:r>
      <w:r w:rsidR="001B76DB">
        <w:rPr>
          <w:rFonts w:hint="eastAsia"/>
        </w:rPr>
        <w:t>る、</w:t>
      </w:r>
      <w:r w:rsidR="003E7A09">
        <w:rPr>
          <w:rFonts w:hint="eastAsia"/>
        </w:rPr>
        <w:t>効率的な基本ゲームシステムを構築することを目的とする</w:t>
      </w:r>
      <w:r w:rsidR="005E4415">
        <w:rPr>
          <w:rFonts w:hint="eastAsia"/>
        </w:rPr>
        <w:t>。</w:t>
      </w:r>
    </w:p>
    <w:p w14:paraId="6EBCDCCE" w14:textId="3AB96718" w:rsidR="001B76DB" w:rsidRDefault="001B76DB" w:rsidP="003E7A09">
      <w:pPr>
        <w:pStyle w:val="a8"/>
        <w:ind w:firstLine="283"/>
      </w:pPr>
      <w:r>
        <w:t>それにより、汎用的で安全なリソースの自動リロードの仕組みを確立し、ランタイム中での手軽なトライ＆エラーを可能に</w:t>
      </w:r>
      <w:r w:rsidR="007F66F0">
        <w:t>し、</w:t>
      </w:r>
      <w:r w:rsidR="006A6E23">
        <w:t>快適な開発環境を構築する</w:t>
      </w:r>
      <w:r>
        <w:t>。</w:t>
      </w:r>
    </w:p>
    <w:p w14:paraId="6F4CA2CF" w14:textId="145AC95A" w:rsidR="003E7A09" w:rsidRDefault="003E7A09" w:rsidP="003E7A09">
      <w:pPr>
        <w:pStyle w:val="1"/>
      </w:pPr>
      <w:bookmarkStart w:id="2" w:name="_Toc379484634"/>
      <w:r>
        <w:rPr>
          <w:rFonts w:hint="eastAsia"/>
        </w:rPr>
        <w:t>設計方針</w:t>
      </w:r>
      <w:bookmarkEnd w:id="2"/>
    </w:p>
    <w:p w14:paraId="79EB3C36" w14:textId="6CBBD92C" w:rsidR="003E7A09" w:rsidRDefault="003E7A09" w:rsidP="003E7A09">
      <w:pPr>
        <w:pStyle w:val="a8"/>
        <w:ind w:firstLine="283"/>
      </w:pPr>
      <w:r>
        <w:t>優秀なミドルウェア</w:t>
      </w:r>
      <w:r w:rsidR="001B76DB">
        <w:t>や</w:t>
      </w:r>
      <w:r w:rsidR="001B76DB">
        <w:t>SDK</w:t>
      </w:r>
      <w:r w:rsidR="001B76DB">
        <w:t>のファイルシステム</w:t>
      </w:r>
      <w:r>
        <w:t>をベースに</w:t>
      </w:r>
      <w:r w:rsidR="001B76DB">
        <w:t>、</w:t>
      </w:r>
      <w:r>
        <w:t>ゲーム処理部分だけを扱う</w:t>
      </w:r>
      <w:r w:rsidR="001B76DB">
        <w:t>設計</w:t>
      </w:r>
      <w:r>
        <w:t>も検討したが、差分オーサリング、</w:t>
      </w:r>
      <w:r w:rsidR="001B76DB">
        <w:t>パッチ、</w:t>
      </w:r>
      <w:r>
        <w:t>キャッシュ、自動リロードなどを統合的に扱うことを考えた場合、独自に実装したほうが</w:t>
      </w:r>
      <w:r w:rsidR="001B76DB">
        <w:t>なにかと都合が良く、メモリ効率も良いため、完全に独自の設計とする。</w:t>
      </w:r>
    </w:p>
    <w:p w14:paraId="10DE568B" w14:textId="77777777" w:rsidR="00801698" w:rsidRDefault="00801698" w:rsidP="00801698">
      <w:pPr>
        <w:pStyle w:val="1"/>
      </w:pPr>
      <w:bookmarkStart w:id="3" w:name="_Toc379484635"/>
      <w:r>
        <w:rPr>
          <w:rFonts w:hint="eastAsia"/>
        </w:rPr>
        <w:t>要件定義</w:t>
      </w:r>
      <w:bookmarkEnd w:id="3"/>
    </w:p>
    <w:p w14:paraId="3CAAC9B8" w14:textId="77777777" w:rsidR="00801698" w:rsidRDefault="00801698" w:rsidP="00801698">
      <w:pPr>
        <w:pStyle w:val="2"/>
      </w:pPr>
      <w:bookmarkStart w:id="4" w:name="_Toc379484636"/>
      <w:r>
        <w:rPr>
          <w:rFonts w:hint="eastAsia"/>
        </w:rPr>
        <w:t>基本要件</w:t>
      </w:r>
      <w:bookmarkEnd w:id="4"/>
    </w:p>
    <w:p w14:paraId="48677093" w14:textId="651428AB" w:rsidR="00251BC4" w:rsidRDefault="00251BC4" w:rsidP="006654E3">
      <w:pPr>
        <w:pStyle w:val="a9"/>
        <w:keepNext/>
        <w:widowControl/>
        <w:ind w:firstLine="283"/>
      </w:pPr>
      <w:r>
        <w:rPr>
          <w:rFonts w:hint="eastAsia"/>
        </w:rPr>
        <w:t>本書が扱うシステムの基本要件は下記の通り。</w:t>
      </w:r>
    </w:p>
    <w:p w14:paraId="51691F7B" w14:textId="4C096092" w:rsidR="00251BC4" w:rsidRDefault="006654E3" w:rsidP="00BC02D1">
      <w:pPr>
        <w:pStyle w:val="affff6"/>
        <w:keepNext/>
        <w:widowControl/>
        <w:ind w:left="447" w:hanging="298"/>
      </w:pPr>
      <w:r>
        <w:rPr>
          <w:rFonts w:hint="eastAsia"/>
        </w:rPr>
        <w:t>基本的に、</w:t>
      </w:r>
      <w:r w:rsidR="00065FE4">
        <w:rPr>
          <w:rFonts w:hint="eastAsia"/>
        </w:rPr>
        <w:t>アーカイブファイルをマウントして</w:t>
      </w:r>
      <w:r>
        <w:rPr>
          <w:rFonts w:hint="eastAsia"/>
        </w:rPr>
        <w:t>扱うファイルシステムとする。</w:t>
      </w:r>
    </w:p>
    <w:p w14:paraId="00408347" w14:textId="1293FDF7" w:rsidR="006654E3" w:rsidRDefault="006654E3" w:rsidP="00251BC4">
      <w:pPr>
        <w:pStyle w:val="affff6"/>
        <w:ind w:left="447" w:hanging="298"/>
      </w:pPr>
      <w:r>
        <w:t>デイリービルドによ</w:t>
      </w:r>
      <w:r w:rsidR="00065FE4">
        <w:t>り全アセットをオーサリングしたアーカイブ</w:t>
      </w:r>
      <w:r>
        <w:t>ファイルをベースに、制作スタッフの</w:t>
      </w:r>
      <w:r>
        <w:t>PC</w:t>
      </w:r>
      <w:r>
        <w:t>上でローカルオーサリングした差分</w:t>
      </w:r>
      <w:r w:rsidR="00065FE4">
        <w:t>のアーカイブ</w:t>
      </w:r>
      <w:r>
        <w:t>ファイルを</w:t>
      </w:r>
      <w:r w:rsidR="003022B9">
        <w:t>組み合わせて</w:t>
      </w:r>
      <w:r>
        <w:t>使用</w:t>
      </w:r>
      <w:r w:rsidR="003022B9">
        <w:t>するもの</w:t>
      </w:r>
      <w:r>
        <w:t>とする。</w:t>
      </w:r>
    </w:p>
    <w:p w14:paraId="439F28DC" w14:textId="6B020DE7" w:rsidR="006654E3" w:rsidRDefault="006654E3" w:rsidP="00251BC4">
      <w:pPr>
        <w:pStyle w:val="affff6"/>
        <w:ind w:left="447" w:hanging="298"/>
      </w:pPr>
      <w:r>
        <w:rPr>
          <w:rFonts w:hint="eastAsia"/>
        </w:rPr>
        <w:lastRenderedPageBreak/>
        <w:t>他の制作スタッフに</w:t>
      </w:r>
      <w:r w:rsidR="00065FE4">
        <w:rPr>
          <w:rFonts w:hint="eastAsia"/>
        </w:rPr>
        <w:t>差分アーカイブ</w:t>
      </w:r>
      <w:r>
        <w:rPr>
          <w:rFonts w:hint="eastAsia"/>
        </w:rPr>
        <w:t>ファイルを受け渡して、複数の</w:t>
      </w:r>
      <w:r w:rsidR="00065FE4">
        <w:rPr>
          <w:rFonts w:hint="eastAsia"/>
        </w:rPr>
        <w:t>アーカイブ</w:t>
      </w:r>
      <w:r>
        <w:rPr>
          <w:rFonts w:hint="eastAsia"/>
        </w:rPr>
        <w:t>ファイルを組み合わせて使用することを可能とする。</w:t>
      </w:r>
    </w:p>
    <w:p w14:paraId="03A5E8ED" w14:textId="2EA72DE2" w:rsidR="006654E3" w:rsidRDefault="006654E3" w:rsidP="00251BC4">
      <w:pPr>
        <w:pStyle w:val="affff6"/>
        <w:ind w:left="447" w:hanging="298"/>
      </w:pPr>
      <w:r>
        <w:rPr>
          <w:rFonts w:hint="eastAsia"/>
        </w:rPr>
        <w:t>複数の</w:t>
      </w:r>
      <w:r w:rsidR="00065FE4">
        <w:rPr>
          <w:rFonts w:hint="eastAsia"/>
        </w:rPr>
        <w:t>アーカイブ</w:t>
      </w:r>
      <w:r>
        <w:rPr>
          <w:rFonts w:hint="eastAsia"/>
        </w:rPr>
        <w:t>ファイルに同じパスのファイルが含まれる場合、優先度の高い</w:t>
      </w:r>
      <w:r w:rsidR="00065FE4">
        <w:rPr>
          <w:rFonts w:hint="eastAsia"/>
        </w:rPr>
        <w:t>アーカイブ</w:t>
      </w:r>
      <w:r>
        <w:rPr>
          <w:rFonts w:hint="eastAsia"/>
        </w:rPr>
        <w:t>ファイル内のものが採用される。（パッチシステムと同じ仕組み）</w:t>
      </w:r>
    </w:p>
    <w:p w14:paraId="39BD5B20" w14:textId="5FEB18B7" w:rsidR="006654E3" w:rsidRDefault="006654E3" w:rsidP="00251BC4">
      <w:pPr>
        <w:pStyle w:val="affff6"/>
        <w:ind w:left="447" w:hanging="298"/>
      </w:pPr>
      <w:r>
        <w:rPr>
          <w:rFonts w:hint="eastAsia"/>
        </w:rPr>
        <w:t>「自動リロード」用</w:t>
      </w:r>
      <w:r w:rsidR="00B67F87">
        <w:rPr>
          <w:rFonts w:hint="eastAsia"/>
        </w:rPr>
        <w:t>に</w:t>
      </w:r>
      <w:r w:rsidR="00065FE4">
        <w:rPr>
          <w:rFonts w:hint="eastAsia"/>
        </w:rPr>
        <w:t>アーカイブ</w:t>
      </w:r>
      <w:r w:rsidR="00552963">
        <w:rPr>
          <w:rFonts w:hint="eastAsia"/>
        </w:rPr>
        <w:t>したファイルを用意</w:t>
      </w:r>
      <w:r w:rsidR="0001395C">
        <w:rPr>
          <w:rFonts w:hint="eastAsia"/>
        </w:rPr>
        <w:t>することで、</w:t>
      </w:r>
      <w:r w:rsidR="00552963">
        <w:rPr>
          <w:rFonts w:hint="eastAsia"/>
        </w:rPr>
        <w:t>ゲームを再起動することなく</w:t>
      </w:r>
      <w:r w:rsidR="003E1A9C">
        <w:rPr>
          <w:rFonts w:hint="eastAsia"/>
        </w:rPr>
        <w:t>簡単にリロードできるものとする</w:t>
      </w:r>
      <w:r w:rsidR="00552963">
        <w:rPr>
          <w:rFonts w:hint="eastAsia"/>
        </w:rPr>
        <w:t>。</w:t>
      </w:r>
      <w:r w:rsidR="003E1A9C">
        <w:rPr>
          <w:rFonts w:hint="eastAsia"/>
        </w:rPr>
        <w:t>（リソースマネージャと連動する）</w:t>
      </w:r>
    </w:p>
    <w:p w14:paraId="02BFD20B" w14:textId="1CEABC2C" w:rsidR="00552963" w:rsidRDefault="0001395C" w:rsidP="00251BC4">
      <w:pPr>
        <w:pStyle w:val="affff6"/>
        <w:ind w:left="447" w:hanging="298"/>
      </w:pPr>
      <w:r>
        <w:rPr>
          <w:rFonts w:hint="eastAsia"/>
        </w:rPr>
        <w:t>一度読み込んだファイルは不要になってもすぐには破棄せず、以後の読み込みの邪魔にならない限りキャッシュとして存続する</w:t>
      </w:r>
      <w:r w:rsidR="003E1A9C">
        <w:rPr>
          <w:rFonts w:hint="eastAsia"/>
        </w:rPr>
        <w:t>ものとする</w:t>
      </w:r>
      <w:r>
        <w:rPr>
          <w:rFonts w:hint="eastAsia"/>
        </w:rPr>
        <w:t>。</w:t>
      </w:r>
    </w:p>
    <w:p w14:paraId="77361D6B" w14:textId="42AEDE5E" w:rsidR="00236031" w:rsidRDefault="00236031" w:rsidP="00251BC4">
      <w:pPr>
        <w:pStyle w:val="affff6"/>
        <w:ind w:left="447" w:hanging="298"/>
      </w:pPr>
      <w:r>
        <w:t>ファイル読み込みはできる限り効率化し、</w:t>
      </w:r>
      <w:r w:rsidR="001E0A62">
        <w:t>同時に読み込むべきファイルは極力まとめて読み込む。</w:t>
      </w:r>
    </w:p>
    <w:p w14:paraId="3C53B41B" w14:textId="2358B37E" w:rsidR="0001395C" w:rsidRDefault="003E1A9C" w:rsidP="00251BC4">
      <w:pPr>
        <w:pStyle w:val="affff6"/>
        <w:ind w:left="447" w:hanging="298"/>
      </w:pPr>
      <w:r>
        <w:rPr>
          <w:rFonts w:hint="eastAsia"/>
        </w:rPr>
        <w:t>圧縮ファイルを扱い、キャッシュ効率を上げることができるものとする。</w:t>
      </w:r>
    </w:p>
    <w:p w14:paraId="20D3D00C" w14:textId="55F1F9F2" w:rsidR="00B67F87" w:rsidRDefault="00B67F87" w:rsidP="00251BC4">
      <w:pPr>
        <w:pStyle w:val="affff6"/>
        <w:ind w:left="447" w:hanging="298"/>
      </w:pPr>
      <w:r>
        <w:t>ゲーム上でデータをエディットしてホスト（</w:t>
      </w:r>
      <w:r>
        <w:t>PC</w:t>
      </w:r>
      <w:r>
        <w:t>）上に出力したり、そのファイルをまた読み込んだりするといった例外的な要件にも対応可能とする。</w:t>
      </w:r>
    </w:p>
    <w:p w14:paraId="70C7B322" w14:textId="77777777" w:rsidR="00801698" w:rsidRDefault="00E43E09" w:rsidP="00801698">
      <w:pPr>
        <w:pStyle w:val="2"/>
      </w:pPr>
      <w:bookmarkStart w:id="5" w:name="_Toc379484637"/>
      <w:r>
        <w:t>要求仕様／</w:t>
      </w:r>
      <w:r w:rsidR="005531FF">
        <w:t>要件定義</w:t>
      </w:r>
      <w:bookmarkEnd w:id="5"/>
    </w:p>
    <w:p w14:paraId="4267FF56" w14:textId="64F11875" w:rsidR="00045C7B" w:rsidRDefault="00045C7B" w:rsidP="004B4D14">
      <w:pPr>
        <w:pStyle w:val="a9"/>
        <w:keepNext/>
        <w:widowControl/>
        <w:ind w:firstLine="283"/>
      </w:pPr>
      <w:r>
        <w:t>以下、本書が扱うシステムの要件を定義する。なお、要件として不確定の</w:t>
      </w:r>
      <w:r w:rsidR="00073E40">
        <w:t>要求仕様</w:t>
      </w:r>
      <w:r>
        <w:t>も併記する。</w:t>
      </w:r>
    </w:p>
    <w:p w14:paraId="51AA5C87" w14:textId="43F34EA5" w:rsidR="003E1A9C" w:rsidRDefault="00B67F87" w:rsidP="004B4D14">
      <w:pPr>
        <w:pStyle w:val="affff6"/>
        <w:keepNext/>
        <w:widowControl/>
        <w:spacing w:beforeLines="50" w:before="180"/>
        <w:ind w:left="447" w:hanging="298"/>
      </w:pPr>
      <w:r>
        <w:rPr>
          <w:rFonts w:hint="eastAsia"/>
        </w:rPr>
        <w:t>リソースマネージャとファイルマネージャは密接に連携するが、</w:t>
      </w:r>
      <w:r w:rsidR="00BC02D1">
        <w:rPr>
          <w:rFonts w:hint="eastAsia"/>
        </w:rPr>
        <w:t>その依存関係は、</w:t>
      </w:r>
      <w:r>
        <w:rPr>
          <w:rFonts w:hint="eastAsia"/>
        </w:rPr>
        <w:t>リソースマネージャ</w:t>
      </w:r>
      <w:r w:rsidR="004B4D14">
        <w:rPr>
          <w:rFonts w:hint="eastAsia"/>
        </w:rPr>
        <w:t>がファイルマネージャを使用する</w:t>
      </w:r>
      <w:r w:rsidR="002D6236">
        <w:rPr>
          <w:rFonts w:hint="eastAsia"/>
        </w:rPr>
        <w:t>のみである。</w:t>
      </w:r>
    </w:p>
    <w:p w14:paraId="3B0DE5E1" w14:textId="08A46A52" w:rsidR="004B4D14" w:rsidRDefault="004B4D14" w:rsidP="004B4D14">
      <w:pPr>
        <w:pStyle w:val="a1"/>
      </w:pPr>
      <w:r>
        <w:rPr>
          <w:rFonts w:hint="eastAsia"/>
        </w:rPr>
        <w:t>ファイルマネージャはリソースマネージャの存在に依存しない。</w:t>
      </w:r>
    </w:p>
    <w:p w14:paraId="482D39AA" w14:textId="77777777" w:rsidR="00BC02D1" w:rsidRDefault="004B4D14" w:rsidP="00BC02D1">
      <w:pPr>
        <w:pStyle w:val="a1"/>
        <w:keepNext/>
        <w:widowControl/>
      </w:pPr>
      <w:r>
        <w:rPr>
          <w:rFonts w:hint="eastAsia"/>
        </w:rPr>
        <w:t>自動リロードの際は、ファイルマネージャがリソースマネージャに働きかける必要があるが、この実現にはオブザーバーを用いる。</w:t>
      </w:r>
    </w:p>
    <w:p w14:paraId="268F8D5A" w14:textId="7F9C6966" w:rsidR="004B4D14" w:rsidRDefault="004B4D14" w:rsidP="00BC02D1">
      <w:pPr>
        <w:pStyle w:val="a"/>
      </w:pPr>
      <w:r>
        <w:rPr>
          <w:rFonts w:hint="eastAsia"/>
        </w:rPr>
        <w:t>リソースマネージャがファイルマネージャに対して、自動リロードファイル読み込み時の</w:t>
      </w:r>
      <w:r w:rsidR="001C1655">
        <w:rPr>
          <w:rFonts w:hint="eastAsia"/>
        </w:rPr>
        <w:t>オブザーバー（</w:t>
      </w:r>
      <w:r>
        <w:rPr>
          <w:rFonts w:hint="eastAsia"/>
        </w:rPr>
        <w:t>コールバック</w:t>
      </w:r>
      <w:r w:rsidR="001C1655">
        <w:rPr>
          <w:rFonts w:hint="eastAsia"/>
        </w:rPr>
        <w:t>処理）</w:t>
      </w:r>
      <w:r>
        <w:rPr>
          <w:rFonts w:hint="eastAsia"/>
        </w:rPr>
        <w:t>を登録する</w:t>
      </w:r>
      <w:r w:rsidR="00BC02D1">
        <w:rPr>
          <w:rFonts w:hint="eastAsia"/>
        </w:rPr>
        <w:t>。</w:t>
      </w:r>
    </w:p>
    <w:p w14:paraId="1F99F19F" w14:textId="1BEA89F8" w:rsidR="002D6236" w:rsidRDefault="002D6236" w:rsidP="002D6236">
      <w:pPr>
        <w:pStyle w:val="affff6"/>
        <w:keepNext/>
        <w:widowControl/>
        <w:spacing w:beforeLines="50" w:before="180"/>
        <w:ind w:left="447" w:hanging="298"/>
      </w:pPr>
      <w:r>
        <w:rPr>
          <w:rFonts w:hint="eastAsia"/>
        </w:rPr>
        <w:t>ファイルマネージャは、アーカイブファイルをマウントして扱う。</w:t>
      </w:r>
    </w:p>
    <w:p w14:paraId="54303054" w14:textId="7AD1A0E4" w:rsidR="004B4D14" w:rsidRDefault="002D6236" w:rsidP="002D6236">
      <w:pPr>
        <w:pStyle w:val="a1"/>
      </w:pPr>
      <w:r>
        <w:rPr>
          <w:rFonts w:hint="eastAsia"/>
        </w:rPr>
        <w:t>モデルデータやアニメーションデータ、テクスチャ、メニューデータ、ゲームデータなど、各種</w:t>
      </w:r>
      <w:r w:rsidR="00065FE4">
        <w:rPr>
          <w:rFonts w:hint="eastAsia"/>
        </w:rPr>
        <w:t>アセット</w:t>
      </w:r>
      <w:r>
        <w:rPr>
          <w:rFonts w:hint="eastAsia"/>
        </w:rPr>
        <w:t>はそれぞれの方法でゲーム用にオーサリングを行うが、最終的なオーサリングファイルは、それらをまとめた単純なアーカイブファイルである。</w:t>
      </w:r>
    </w:p>
    <w:p w14:paraId="67C4B45E" w14:textId="29D8CFA1" w:rsidR="002D6236" w:rsidRDefault="002D6236" w:rsidP="00B74480">
      <w:pPr>
        <w:pStyle w:val="a1"/>
        <w:keepNext/>
        <w:widowControl/>
      </w:pPr>
      <w:r>
        <w:rPr>
          <w:rFonts w:hint="eastAsia"/>
        </w:rPr>
        <w:t>アーカイブファイルをマウントすると、そのファイルをオープンした状態になり、アーカイブファイルのヘッダー部分をメモリに展開して、アーカイブ内のファイルにアクセスできるようになる。</w:t>
      </w:r>
    </w:p>
    <w:p w14:paraId="57164689" w14:textId="77777777" w:rsidR="00065FE4" w:rsidRDefault="00B74480" w:rsidP="00B74480">
      <w:pPr>
        <w:pStyle w:val="a"/>
      </w:pPr>
      <w:r>
        <w:t>アーカイブファイルのヘッダー部分では、アーカイブ内のファイルリストが管理される。</w:t>
      </w:r>
    </w:p>
    <w:p w14:paraId="2BE67442" w14:textId="490AB9C8" w:rsidR="00B74480" w:rsidRDefault="00065FE4" w:rsidP="00B74480">
      <w:pPr>
        <w:pStyle w:val="a"/>
      </w:pPr>
      <w:r>
        <w:t>ファイルリストでは、</w:t>
      </w:r>
      <w:r w:rsidR="00307E5E">
        <w:t>「</w:t>
      </w:r>
      <w:r w:rsidR="00B74480">
        <w:t>ファイルパスの</w:t>
      </w:r>
      <w:r w:rsidR="00B74480">
        <w:t>CRC</w:t>
      </w:r>
      <w:r w:rsidR="00B74480">
        <w:t>値</w:t>
      </w:r>
      <w:r w:rsidR="00307E5E">
        <w:t>」「</w:t>
      </w:r>
      <w:r w:rsidR="00B74480">
        <w:t>ファイルの先頭位置</w:t>
      </w:r>
      <w:r w:rsidR="00307E5E">
        <w:t>」「</w:t>
      </w:r>
      <w:r w:rsidR="002F12B1">
        <w:t>圧縮ファイルサイズ</w:t>
      </w:r>
      <w:r w:rsidR="00307E5E">
        <w:t>」「</w:t>
      </w:r>
      <w:r w:rsidR="002F12B1">
        <w:t>本来の</w:t>
      </w:r>
      <w:r w:rsidR="00B74480">
        <w:t>ファイルサイズ</w:t>
      </w:r>
      <w:r w:rsidR="00307E5E">
        <w:t>」</w:t>
      </w:r>
      <w:r w:rsidR="00B74480">
        <w:t>という情報が管理される。</w:t>
      </w:r>
      <w:r w:rsidR="0015663F">
        <w:t>（非圧縮ファイルの場合、圧縮ファイ</w:t>
      </w:r>
      <w:r w:rsidR="0015663F">
        <w:lastRenderedPageBreak/>
        <w:t>ルサイズは０）</w:t>
      </w:r>
    </w:p>
    <w:p w14:paraId="5FAC3820" w14:textId="7DEBD27A" w:rsidR="00EC158B" w:rsidRDefault="00EC158B" w:rsidP="00B74480">
      <w:pPr>
        <w:pStyle w:val="a"/>
      </w:pPr>
      <w:r>
        <w:t>ファイルリストは</w:t>
      </w:r>
      <w:r>
        <w:t>CRC</w:t>
      </w:r>
      <w:r>
        <w:t>順に並び、そのままバイナリサーチ可能な状態で格納される。</w:t>
      </w:r>
    </w:p>
    <w:p w14:paraId="44D3B278" w14:textId="1F7E2B10" w:rsidR="00B74480" w:rsidRDefault="00B74480" w:rsidP="00B74480">
      <w:pPr>
        <w:pStyle w:val="a"/>
      </w:pPr>
      <w:r>
        <w:t>アーカイブファイルのフッター部に</w:t>
      </w:r>
      <w:r w:rsidR="00EC158B">
        <w:t>は</w:t>
      </w:r>
      <w:r>
        <w:t>ファイルパスなどの文字列情報</w:t>
      </w:r>
      <w:r w:rsidR="00EC158B">
        <w:t>が記録されており、別途読み込んでファイルパスの表示に用いることができる。</w:t>
      </w:r>
      <w:r w:rsidR="00307E5E">
        <w:t>（基本的にデバッグ用）</w:t>
      </w:r>
    </w:p>
    <w:p w14:paraId="59D50062" w14:textId="3587B8D9" w:rsidR="00B74480" w:rsidRDefault="00B74480" w:rsidP="00B74480">
      <w:pPr>
        <w:pStyle w:val="a1"/>
        <w:keepNext/>
        <w:widowControl/>
      </w:pPr>
      <w:r>
        <w:t>アーカイブファイルは、最大サイズを</w:t>
      </w:r>
      <w:r>
        <w:rPr>
          <w:rFonts w:hint="eastAsia"/>
        </w:rPr>
        <w:t>4GB</w:t>
      </w:r>
      <w:r>
        <w:rPr>
          <w:rFonts w:hint="eastAsia"/>
        </w:rPr>
        <w:t>とする。</w:t>
      </w:r>
    </w:p>
    <w:p w14:paraId="6B8FADC5" w14:textId="5380421A" w:rsidR="00B74480" w:rsidRDefault="00065AF1" w:rsidP="00B74480">
      <w:pPr>
        <w:pStyle w:val="a"/>
      </w:pPr>
      <w:r>
        <w:t>これにより、</w:t>
      </w:r>
      <w:r w:rsidR="00B74480">
        <w:t>ヘッダー部のファイルリスト</w:t>
      </w:r>
      <w:r>
        <w:t>で</w:t>
      </w:r>
      <w:r w:rsidR="00B74480">
        <w:t>扱う</w:t>
      </w:r>
      <w:r w:rsidR="00065FE4">
        <w:t>「</w:t>
      </w:r>
      <w:r w:rsidR="00B74480">
        <w:t>位置情報</w:t>
      </w:r>
      <w:r w:rsidR="00065FE4">
        <w:t>」「</w:t>
      </w:r>
      <w:r w:rsidR="00B74480">
        <w:t>サイズ情報</w:t>
      </w:r>
      <w:r w:rsidR="00065FE4">
        <w:t>」</w:t>
      </w:r>
      <w:r>
        <w:t>を</w:t>
      </w:r>
      <w:r w:rsidR="00B74480">
        <w:rPr>
          <w:rFonts w:hint="eastAsia"/>
        </w:rPr>
        <w:t>4</w:t>
      </w:r>
      <w:r w:rsidR="00B74480">
        <w:rPr>
          <w:rFonts w:hint="eastAsia"/>
        </w:rPr>
        <w:t>バイト</w:t>
      </w:r>
      <w:r>
        <w:rPr>
          <w:rFonts w:hint="eastAsia"/>
        </w:rPr>
        <w:t>の情報量に抑える。</w:t>
      </w:r>
    </w:p>
    <w:p w14:paraId="372C20E5" w14:textId="34CDD4F5" w:rsidR="00B74480" w:rsidRDefault="00B74480" w:rsidP="00B74480">
      <w:pPr>
        <w:pStyle w:val="a"/>
      </w:pPr>
      <w:r>
        <w:rPr>
          <w:rFonts w:hint="eastAsia"/>
        </w:rPr>
        <w:t>4</w:t>
      </w:r>
      <w:r>
        <w:t>GB</w:t>
      </w:r>
      <w:r>
        <w:t>を超えるデータが扱うには、複数のアーカイブファイルを用いる。</w:t>
      </w:r>
    </w:p>
    <w:p w14:paraId="1F7F9F14" w14:textId="77620B48" w:rsidR="00065AF1" w:rsidRDefault="00065AF1" w:rsidP="00065AF1">
      <w:pPr>
        <w:pStyle w:val="a1"/>
        <w:keepNext/>
        <w:widowControl/>
      </w:pPr>
      <w:r>
        <w:t>アーカイブファイルは複数マウントすることができる。</w:t>
      </w:r>
    </w:p>
    <w:p w14:paraId="156E9255" w14:textId="77777777" w:rsidR="00065AF1" w:rsidRDefault="00065AF1" w:rsidP="00065AF1">
      <w:pPr>
        <w:pStyle w:val="a"/>
      </w:pPr>
      <w:r>
        <w:t>マウントしたアーカイブファイルには優先度がある。</w:t>
      </w:r>
    </w:p>
    <w:p w14:paraId="0757CCF5" w14:textId="2F5BEBE1" w:rsidR="00065AF1" w:rsidRDefault="00065AF1" w:rsidP="00065AF1">
      <w:pPr>
        <w:pStyle w:val="a"/>
      </w:pPr>
      <w:r>
        <w:t>ファイル読み込み要求時は、優先度の高い</w:t>
      </w:r>
      <w:r w:rsidR="00307E5E">
        <w:t>アーカイブ内のファイルから</w:t>
      </w:r>
      <w:r>
        <w:t>順に探す。</w:t>
      </w:r>
    </w:p>
    <w:p w14:paraId="58073763" w14:textId="76F660C5" w:rsidR="00065AF1" w:rsidRDefault="00065AF1" w:rsidP="00065AF1">
      <w:pPr>
        <w:pStyle w:val="a"/>
      </w:pPr>
      <w:r>
        <w:t>フルオーサリングファイルよりもローカルオーサリングファイルを</w:t>
      </w:r>
      <w:r w:rsidR="00377A88">
        <w:t>高い優先度に設定してマウントする。</w:t>
      </w:r>
    </w:p>
    <w:p w14:paraId="7CF53D4F" w14:textId="63DCCEAE" w:rsidR="006A6E23" w:rsidRDefault="006A6E23" w:rsidP="00065AF1">
      <w:pPr>
        <w:pStyle w:val="a"/>
      </w:pPr>
      <w:r>
        <w:t>この仕組みにより、そのままパッチシステムとして扱う。</w:t>
      </w:r>
    </w:p>
    <w:p w14:paraId="5EF65C22" w14:textId="17836267" w:rsidR="00065AF1" w:rsidRDefault="00065AF1" w:rsidP="00065AF1">
      <w:pPr>
        <w:pStyle w:val="a1"/>
        <w:keepNext/>
        <w:widowControl/>
      </w:pPr>
      <w:r>
        <w:t>ア</w:t>
      </w:r>
      <w:r w:rsidR="00065FE4">
        <w:t>ーカイブファイル内にはさらにアーカイブファイルを含むことができる。</w:t>
      </w:r>
    </w:p>
    <w:p w14:paraId="0D631375" w14:textId="10A1AFB8" w:rsidR="00065AF1" w:rsidRDefault="00065AF1" w:rsidP="00065AF1">
      <w:pPr>
        <w:pStyle w:val="a"/>
      </w:pPr>
      <w:r>
        <w:t>アーカイブ内アーカイブファイルは、</w:t>
      </w:r>
      <w:r w:rsidR="00307E5E">
        <w:t>複数のファイルを</w:t>
      </w:r>
      <w:r>
        <w:t>ひとまとめに読み込んで読み込みを効率化するために使用する。</w:t>
      </w:r>
    </w:p>
    <w:p w14:paraId="486D7C26" w14:textId="25DEEC81" w:rsidR="00FD74EA" w:rsidRDefault="00FD74EA" w:rsidP="004523ED">
      <w:pPr>
        <w:pStyle w:val="a"/>
        <w:keepNext/>
        <w:widowControl/>
        <w:ind w:left="998" w:hanging="255"/>
      </w:pPr>
      <w:r>
        <w:t>アーカイブ内アーカイブ内のファイルは、親のアーカイブのファイルリストにも登録され、</w:t>
      </w:r>
      <w:r w:rsidR="00307E5E">
        <w:t>アーカイブ内のファイルであることを気にせず、直接読み込みを指定することができる。</w:t>
      </w:r>
    </w:p>
    <w:p w14:paraId="02C0BA1D" w14:textId="01BE7395" w:rsidR="004523ED" w:rsidRDefault="004523ED" w:rsidP="004523ED">
      <w:pPr>
        <w:pStyle w:val="a2"/>
        <w:ind w:left="1298" w:hanging="254"/>
      </w:pPr>
      <w:r>
        <w:t>そのようなファイルの「位置情報」は、アーカイブファイルの先頭を指し、「サイズ情報」は本来のファイルのサイズを示す。</w:t>
      </w:r>
    </w:p>
    <w:p w14:paraId="2662CB5B" w14:textId="66E05825" w:rsidR="00065FE4" w:rsidRDefault="00065FE4" w:rsidP="00065AF1">
      <w:pPr>
        <w:pStyle w:val="a"/>
      </w:pPr>
      <w:r>
        <w:t>アーカイブ内アーカイブ内のファイルが読み込まれる時、自動的にそのアーカイブ</w:t>
      </w:r>
      <w:r w:rsidR="004523ED">
        <w:t>内</w:t>
      </w:r>
      <w:r>
        <w:t>の</w:t>
      </w:r>
      <w:r w:rsidR="004523ED">
        <w:t>全</w:t>
      </w:r>
      <w:r>
        <w:t>ファイルが</w:t>
      </w:r>
      <w:r w:rsidR="004523ED">
        <w:t>ひとまとめに</w:t>
      </w:r>
      <w:r>
        <w:t>読み込まれる。</w:t>
      </w:r>
    </w:p>
    <w:p w14:paraId="34219AE9" w14:textId="5CE6BA72" w:rsidR="00065FE4" w:rsidRDefault="00065FE4" w:rsidP="004523ED">
      <w:pPr>
        <w:pStyle w:val="a"/>
        <w:keepNext/>
        <w:widowControl/>
        <w:ind w:left="998" w:hanging="255"/>
      </w:pPr>
      <w:r>
        <w:t>イベント再生で使用するような巨大なアーカイブの場合、</w:t>
      </w:r>
      <w:r w:rsidR="004523ED">
        <w:t>ひとまとめに読み込むのではなく、一時的にマウントして使用する。</w:t>
      </w:r>
    </w:p>
    <w:p w14:paraId="1A8BA1ED" w14:textId="39AF8EA1" w:rsidR="004523ED" w:rsidRDefault="004523ED" w:rsidP="004523ED">
      <w:pPr>
        <w:pStyle w:val="a2"/>
        <w:ind w:left="1298" w:hanging="254"/>
      </w:pPr>
      <w:r>
        <w:t>このようなアーカイブの場合は、親のアーカイブのファイルリストにファイルを展開しない。</w:t>
      </w:r>
    </w:p>
    <w:p w14:paraId="01DC7D54" w14:textId="2BBBE4C8" w:rsidR="004523ED" w:rsidRDefault="004523ED" w:rsidP="004523ED">
      <w:pPr>
        <w:pStyle w:val="a2"/>
        <w:ind w:left="1298" w:hanging="254"/>
      </w:pPr>
      <w:r>
        <w:t>アーカイブをどう扱うかは、アーカイブ自体が保持する属性によって決まる。</w:t>
      </w:r>
    </w:p>
    <w:p w14:paraId="64EB4C5E" w14:textId="0EDDD858" w:rsidR="00377A88" w:rsidRDefault="00377A88" w:rsidP="002D6236">
      <w:pPr>
        <w:pStyle w:val="affff6"/>
        <w:spacing w:beforeLines="50" w:before="180"/>
        <w:ind w:left="447" w:hanging="298"/>
      </w:pPr>
      <w:r>
        <w:t>ファイルマネージャは、ゲーム途中でのアーカイブの追加マウントに対応する。</w:t>
      </w:r>
    </w:p>
    <w:p w14:paraId="463AED7F" w14:textId="20499533" w:rsidR="00377A88" w:rsidRDefault="007E2BC6" w:rsidP="00377A88">
      <w:pPr>
        <w:pStyle w:val="a1"/>
        <w:keepNext/>
        <w:widowControl/>
      </w:pPr>
      <w:r>
        <w:t>自動</w:t>
      </w:r>
      <w:r w:rsidR="00377A88">
        <w:t>リロード用差分オーサリングファイルは、一時的に最高優先度でマウントして処理する。</w:t>
      </w:r>
    </w:p>
    <w:p w14:paraId="7CBC9440" w14:textId="73519A3E" w:rsidR="007E2BC6" w:rsidRDefault="007E2BC6" w:rsidP="00377A88">
      <w:pPr>
        <w:pStyle w:val="a"/>
      </w:pPr>
      <w:r>
        <w:t>自動リロードファイル内のファイルは、同名ファイルのキャッシュをすべて破棄する。</w:t>
      </w:r>
    </w:p>
    <w:p w14:paraId="145C2F0E" w14:textId="2CCA8BE5" w:rsidR="00377A88" w:rsidRDefault="00377A88" w:rsidP="00377A88">
      <w:pPr>
        <w:pStyle w:val="a"/>
      </w:pPr>
      <w:r>
        <w:t>オブザーバーを通してリソースマネージャに追加されたファイルのリストが渡されると、リソースマネージャはファイルリストに該当するリソースを</w:t>
      </w:r>
      <w:r w:rsidR="007E2BC6">
        <w:t>（リソースがあったら）</w:t>
      </w:r>
      <w:r>
        <w:t>ロード中状態に戻し、ファイルマネージャに読み込みを再要求する。（リソースの中身だけ削除して読み込み直す）</w:t>
      </w:r>
    </w:p>
    <w:p w14:paraId="2C2C1D90" w14:textId="3AB2E9B5" w:rsidR="00377A88" w:rsidRDefault="007E2BC6" w:rsidP="00377A88">
      <w:pPr>
        <w:pStyle w:val="a"/>
      </w:pPr>
      <w:r>
        <w:lastRenderedPageBreak/>
        <w:t>自動</w:t>
      </w:r>
      <w:r w:rsidR="00377A88">
        <w:t>リロードファイルがマウントされている間は、読み込み要求に対して最優先で使用される。</w:t>
      </w:r>
    </w:p>
    <w:p w14:paraId="721C175D" w14:textId="651938F9" w:rsidR="00377A88" w:rsidRDefault="00377A88" w:rsidP="00377A88">
      <w:pPr>
        <w:pStyle w:val="a"/>
      </w:pPr>
      <w:r>
        <w:t>マウントしっぱなしだとファイルを上書きできないので、リロードが完了したら自動的にアンマウントする。</w:t>
      </w:r>
    </w:p>
    <w:p w14:paraId="71659546" w14:textId="0A8A9B3F" w:rsidR="007E2BC6" w:rsidRDefault="007E2BC6" w:rsidP="00377A88">
      <w:pPr>
        <w:pStyle w:val="a"/>
      </w:pPr>
      <w:r>
        <w:t>マウント後、一定時間を過ぎても読み込みの要求がなければアンマウントする。</w:t>
      </w:r>
    </w:p>
    <w:p w14:paraId="533D1596" w14:textId="4529206E" w:rsidR="00307E5E" w:rsidRDefault="007E2BC6" w:rsidP="00307E5E">
      <w:pPr>
        <w:pStyle w:val="affff6"/>
        <w:keepNext/>
        <w:widowControl/>
        <w:spacing w:beforeLines="50" w:before="180"/>
        <w:ind w:left="447" w:hanging="298"/>
      </w:pPr>
      <w:r>
        <w:t>「マウントするファイル」「自動</w:t>
      </w:r>
      <w:r w:rsidR="00307E5E">
        <w:t>リロードするファイル」「ファイルの優先度」は、あらかじめファイルマネージャの「設定ファイル」に設定しておき、ファイルシステムの稼働時に最初に読み込む。</w:t>
      </w:r>
    </w:p>
    <w:p w14:paraId="0ED67EF2" w14:textId="6F888929" w:rsidR="00307E5E" w:rsidRDefault="00307E5E" w:rsidP="00307E5E">
      <w:pPr>
        <w:pStyle w:val="a1"/>
        <w:keepNext/>
        <w:widowControl/>
      </w:pPr>
      <w:r>
        <w:t>設定ファイルには、例外的にホスト（</w:t>
      </w:r>
      <w:r>
        <w:t>PC</w:t>
      </w:r>
      <w:r>
        <w:rPr>
          <w:rFonts w:hint="eastAsia"/>
        </w:rPr>
        <w:t>）</w:t>
      </w:r>
      <w:r>
        <w:t>から読み込むファイルも定義可能。</w:t>
      </w:r>
    </w:p>
    <w:p w14:paraId="6402D3FE" w14:textId="1BDD6A4E" w:rsidR="00307E5E" w:rsidRDefault="00307E5E" w:rsidP="00307E5E">
      <w:pPr>
        <w:pStyle w:val="a"/>
      </w:pPr>
      <w:r>
        <w:t>ゲーム上とホスト上のファイルパスの対応付けを列挙する。</w:t>
      </w:r>
    </w:p>
    <w:p w14:paraId="1E05FDE2" w14:textId="0F067718" w:rsidR="00307E5E" w:rsidRDefault="00307E5E" w:rsidP="00307E5E">
      <w:pPr>
        <w:pStyle w:val="a1"/>
      </w:pPr>
      <w:r>
        <w:t>ホスト上のファイルに関連づけられたファイルは、ゲーム側から書き込みすることもできるため、ゲーム上でエディットしたファイルの書き出しなどの用途に使用することができる。</w:t>
      </w:r>
    </w:p>
    <w:p w14:paraId="160403E2" w14:textId="77195C94" w:rsidR="002D6236" w:rsidRDefault="002D6236" w:rsidP="002D6236">
      <w:pPr>
        <w:pStyle w:val="affff6"/>
        <w:spacing w:beforeLines="50" w:before="180"/>
        <w:ind w:left="447" w:hanging="298"/>
      </w:pPr>
      <w:r>
        <w:t>ファイルマネージャは、</w:t>
      </w:r>
      <w:r w:rsidR="00EC158B">
        <w:t>ファイルリストバッファと、ファイルの読み込みバッファの二つのバッファを必要とする。</w:t>
      </w:r>
    </w:p>
    <w:p w14:paraId="23019E9E" w14:textId="77050993" w:rsidR="00EC158B" w:rsidRDefault="00EC158B" w:rsidP="00EC158B">
      <w:pPr>
        <w:pStyle w:val="a1"/>
      </w:pPr>
      <w:r>
        <w:t>ファイルリストバッファには、</w:t>
      </w:r>
      <w:r w:rsidR="00065AF1">
        <w:t>マウントした</w:t>
      </w:r>
      <w:r>
        <w:t>複数のアーカイブファイル</w:t>
      </w:r>
      <w:r w:rsidR="00065AF1">
        <w:t>全ての</w:t>
      </w:r>
      <w:r>
        <w:t>ファイルリストを読み込む。</w:t>
      </w:r>
    </w:p>
    <w:p w14:paraId="7DDFA2CB" w14:textId="6C8FE900" w:rsidR="00EC158B" w:rsidRDefault="00EC158B" w:rsidP="00EC158B">
      <w:pPr>
        <w:pStyle w:val="a1"/>
      </w:pPr>
      <w:r>
        <w:t>読み込みバッファは、</w:t>
      </w:r>
      <w:r w:rsidR="00065AF1">
        <w:t>読み込み要求に応じてファイルを読み込むバッファである。</w:t>
      </w:r>
      <w:r>
        <w:t>圧縮ファイル</w:t>
      </w:r>
      <w:r w:rsidR="00065AF1">
        <w:t>の読み込みバッファ</w:t>
      </w:r>
      <w:r>
        <w:t>とその展開バッファの両方を兼ねる。</w:t>
      </w:r>
    </w:p>
    <w:p w14:paraId="3884A05E" w14:textId="119668DE" w:rsidR="007F66F0" w:rsidRDefault="007F66F0" w:rsidP="00C75520">
      <w:pPr>
        <w:pStyle w:val="affff6"/>
        <w:keepNext/>
        <w:widowControl/>
        <w:spacing w:beforeLines="50" w:before="180"/>
        <w:ind w:left="447" w:hanging="298"/>
      </w:pPr>
      <w:r>
        <w:t>ファイルリストのサイズを極力小さく抑えるために、下記の制約を設ける。</w:t>
      </w:r>
    </w:p>
    <w:p w14:paraId="5241B63C" w14:textId="648CCAFE" w:rsidR="007F66F0" w:rsidRDefault="007F66F0" w:rsidP="007F66F0">
      <w:pPr>
        <w:pStyle w:val="a1"/>
        <w:keepNext/>
        <w:widowControl/>
      </w:pPr>
      <w:r>
        <w:t>ファイルの読み込み要求は必ずフルパスとする。</w:t>
      </w:r>
    </w:p>
    <w:p w14:paraId="08545901" w14:textId="30E576D4" w:rsidR="007F66F0" w:rsidRDefault="007F66F0" w:rsidP="007F66F0">
      <w:pPr>
        <w:pStyle w:val="a"/>
      </w:pPr>
      <w:r>
        <w:t>フルパスの</w:t>
      </w:r>
      <w:r>
        <w:t>CRC</w:t>
      </w:r>
      <w:r>
        <w:t>値によってのみファイルを識別する。</w:t>
      </w:r>
    </w:p>
    <w:p w14:paraId="6E0C6E78" w14:textId="183DE481" w:rsidR="007F66F0" w:rsidRDefault="007F66F0" w:rsidP="007F66F0">
      <w:pPr>
        <w:pStyle w:val="a1"/>
      </w:pPr>
      <w:r>
        <w:t>通常のファイルシステムが備える「</w:t>
      </w:r>
      <w:r w:rsidR="001C7885">
        <w:rPr>
          <w:rFonts w:hint="eastAsia"/>
        </w:rPr>
        <w:t>フォルダ</w:t>
      </w:r>
      <w:r>
        <w:t>・ファイルを列挙する」という機能をサポートしない。</w:t>
      </w:r>
    </w:p>
    <w:p w14:paraId="534F040C" w14:textId="5BCC94F8" w:rsidR="00065AF1" w:rsidRDefault="00377A88" w:rsidP="00C75520">
      <w:pPr>
        <w:pStyle w:val="affff6"/>
        <w:keepNext/>
        <w:widowControl/>
        <w:spacing w:beforeLines="50" w:before="180"/>
        <w:ind w:left="447" w:hanging="298"/>
      </w:pPr>
      <w:r>
        <w:t>ファイルマネージャに対する読み込み要求はキューイング</w:t>
      </w:r>
      <w:r w:rsidR="0015663F">
        <w:t>し</w:t>
      </w:r>
      <w:r>
        <w:t>て扱</w:t>
      </w:r>
      <w:r w:rsidR="0015663F">
        <w:t>う</w:t>
      </w:r>
      <w:r>
        <w:t>。</w:t>
      </w:r>
    </w:p>
    <w:p w14:paraId="07A57614" w14:textId="288AE69B" w:rsidR="00377A88" w:rsidRDefault="00377A88" w:rsidP="00377A88">
      <w:pPr>
        <w:pStyle w:val="a1"/>
      </w:pPr>
      <w:r>
        <w:t>要求</w:t>
      </w:r>
      <w:r w:rsidR="0015663F">
        <w:t>された</w:t>
      </w:r>
      <w:r>
        <w:t>ファイルが存在しなければ即時エラーを返す。</w:t>
      </w:r>
    </w:p>
    <w:p w14:paraId="223A557A" w14:textId="6017DECD" w:rsidR="00377A88" w:rsidRDefault="00C75520" w:rsidP="00377A88">
      <w:pPr>
        <w:pStyle w:val="a1"/>
      </w:pPr>
      <w:r>
        <w:t>ファイルが存在する場合、</w:t>
      </w:r>
      <w:r w:rsidR="00377A88">
        <w:t>ハンドルを返して</w:t>
      </w:r>
      <w:r>
        <w:t>読み込みを開始する。</w:t>
      </w:r>
    </w:p>
    <w:p w14:paraId="0ECB516A" w14:textId="0F6DFEBE" w:rsidR="00C75520" w:rsidRDefault="00C75520" w:rsidP="00377A88">
      <w:pPr>
        <w:pStyle w:val="a1"/>
      </w:pPr>
      <w:r>
        <w:t>すでに読み込みバッファにファイルが存在する場合、既存のハンドルを返す。</w:t>
      </w:r>
    </w:p>
    <w:p w14:paraId="09D274E7" w14:textId="3A40D8B9" w:rsidR="00C75520" w:rsidRDefault="00C75520" w:rsidP="00C75520">
      <w:pPr>
        <w:pStyle w:val="a"/>
      </w:pPr>
      <w:r>
        <w:t>オープン中のハンドルの場合、複数の処理が共有してオープンしている状態になる。</w:t>
      </w:r>
    </w:p>
    <w:p w14:paraId="64C714EF" w14:textId="48B23BD1" w:rsidR="00C75520" w:rsidRDefault="00C75520" w:rsidP="00C75520">
      <w:pPr>
        <w:pStyle w:val="a"/>
      </w:pPr>
      <w:r>
        <w:t>リソースマネージャの場合は、ファイル読み込み要求を出す前に構築済みのリソースと同じファイルかチェックするので、多重要求をするようなことはない。</w:t>
      </w:r>
    </w:p>
    <w:p w14:paraId="5278D0B1" w14:textId="77777777" w:rsidR="00167649" w:rsidRDefault="00C75520" w:rsidP="00167649">
      <w:pPr>
        <w:pStyle w:val="a"/>
        <w:keepNext/>
        <w:widowControl/>
        <w:ind w:left="998" w:hanging="255"/>
      </w:pPr>
      <w:r>
        <w:t>クローズ済みのファイルバッファが（キャッシュとして）残っている場合、オープン中の状態に戻してハンドルを返す。</w:t>
      </w:r>
    </w:p>
    <w:p w14:paraId="4C0C4ED6" w14:textId="56BC7578" w:rsidR="00C75520" w:rsidRDefault="0015663F" w:rsidP="00167649">
      <w:pPr>
        <w:pStyle w:val="a2"/>
        <w:ind w:left="1298" w:hanging="254"/>
      </w:pPr>
      <w:r>
        <w:t>クローズされたファイルは削除待ちのキューに回され、</w:t>
      </w:r>
      <w:r w:rsidR="00167649">
        <w:t>削除前であれば再利用される。</w:t>
      </w:r>
    </w:p>
    <w:p w14:paraId="16F36E1D" w14:textId="285519BC" w:rsidR="00167649" w:rsidRDefault="00167649" w:rsidP="00167649">
      <w:pPr>
        <w:pStyle w:val="a2"/>
        <w:ind w:left="1298" w:hanging="254"/>
      </w:pPr>
      <w:r>
        <w:t>削除待ちキューは、読み込み要求の発生に伴って削除されていく。</w:t>
      </w:r>
    </w:p>
    <w:p w14:paraId="4197FAB3" w14:textId="683B3227" w:rsidR="00167649" w:rsidRDefault="00167649" w:rsidP="00167649">
      <w:pPr>
        <w:pStyle w:val="a2"/>
        <w:ind w:left="1298" w:hanging="254"/>
      </w:pPr>
      <w:r>
        <w:lastRenderedPageBreak/>
        <w:t>ただし、圧縮ファイルは</w:t>
      </w:r>
      <w:r w:rsidR="00BF1C0B">
        <w:t>できる限り</w:t>
      </w:r>
      <w:r>
        <w:t>残す</w:t>
      </w:r>
      <w:r w:rsidR="00BF1C0B">
        <w:t>。通常ファイルのバッファだけ削除して新しいファイルのバッファを確保できたなら、削除待ちキューは圧縮ファイルのバッファを掴んだまま削除されずに残る。</w:t>
      </w:r>
    </w:p>
    <w:p w14:paraId="25ADAA50" w14:textId="0288F75B" w:rsidR="00BF1C0B" w:rsidRDefault="00BF1C0B" w:rsidP="00BF1C0B">
      <w:pPr>
        <w:pStyle w:val="a"/>
      </w:pPr>
      <w:r>
        <w:t>クローズ済みファイルの圧縮ファイルだけが残っている場合、オープン中の状態に戻してハンドルを返し、圧縮ファイルの展開から処理する。</w:t>
      </w:r>
    </w:p>
    <w:p w14:paraId="581664DE" w14:textId="4C3BC6CE" w:rsidR="00C75520" w:rsidRDefault="00C75520" w:rsidP="00C75520">
      <w:pPr>
        <w:pStyle w:val="a1"/>
      </w:pPr>
      <w:r>
        <w:t>読み込み要求を出した側の処理は、毎フレーム読み込みの完了状態をチェックし、完了していたらバッファのポインタを受け取って処理</w:t>
      </w:r>
      <w:r w:rsidR="002F12B1">
        <w:t>を行い、不要になったらクローズする。</w:t>
      </w:r>
    </w:p>
    <w:p w14:paraId="2C469A50" w14:textId="4F7BBE47" w:rsidR="002F12B1" w:rsidRDefault="002F12B1" w:rsidP="002F12B1">
      <w:pPr>
        <w:pStyle w:val="a1"/>
        <w:keepNext/>
        <w:widowControl/>
      </w:pPr>
      <w:r>
        <w:t>読み込み要求を出す際は、読み込みバッファへの展開ではなく、任意のバッファを指定することが可能。</w:t>
      </w:r>
    </w:p>
    <w:p w14:paraId="593F8B6C" w14:textId="0017EAAB" w:rsidR="002F12B1" w:rsidRDefault="002F12B1" w:rsidP="002F12B1">
      <w:pPr>
        <w:pStyle w:val="a"/>
      </w:pPr>
      <w:r>
        <w:t>任意のバッファを用意するために</w:t>
      </w:r>
      <w:r w:rsidR="0015663F">
        <w:t>、最初に</w:t>
      </w:r>
      <w:r>
        <w:t>ファイルサイズを</w:t>
      </w:r>
      <w:r w:rsidR="0015663F">
        <w:t>調べてメモリを確保してから要求を出す。</w:t>
      </w:r>
    </w:p>
    <w:p w14:paraId="3092487C" w14:textId="323CE2A5" w:rsidR="0015663F" w:rsidRDefault="0015663F" w:rsidP="002F12B1">
      <w:pPr>
        <w:pStyle w:val="a"/>
      </w:pPr>
      <w:r>
        <w:t>読み込みバッファに展開されないファイルはキャッシュとして機能しない。</w:t>
      </w:r>
    </w:p>
    <w:p w14:paraId="4624B7B7" w14:textId="4FE7137C" w:rsidR="0015663F" w:rsidRDefault="0015663F" w:rsidP="002F12B1">
      <w:pPr>
        <w:pStyle w:val="a"/>
      </w:pPr>
      <w:r>
        <w:t>圧縮ファイルだけ読み込みバッファに読み込み、指定バッファに展開する処理だった場合、圧縮ファイルはキャッシュとして</w:t>
      </w:r>
      <w:r w:rsidR="00167649">
        <w:t>機能する</w:t>
      </w:r>
      <w:r>
        <w:t>。</w:t>
      </w:r>
    </w:p>
    <w:p w14:paraId="64CF99D9" w14:textId="05486A5A" w:rsidR="0015663F" w:rsidRDefault="0015663F" w:rsidP="002F12B1">
      <w:pPr>
        <w:pStyle w:val="a"/>
      </w:pPr>
      <w:r>
        <w:t>リソースマネージャの場合は、参照がなくなったリソースをすぐに解放しないので、読み込み要求を出す前に、既存のリソースを（キャッシュとして）優先的に再利用する。</w:t>
      </w:r>
    </w:p>
    <w:p w14:paraId="790C5936" w14:textId="5665F37D" w:rsidR="002F12B1" w:rsidRDefault="002F12B1" w:rsidP="0015663F">
      <w:pPr>
        <w:pStyle w:val="a1"/>
        <w:keepNext/>
        <w:widowControl/>
      </w:pPr>
      <w:r>
        <w:t>アーカイブ内アーカイブの読み込み要求では、そのアーカイブ内のファイルの数だけいっぺんに読み込みが発生したものとして処理する。</w:t>
      </w:r>
    </w:p>
    <w:p w14:paraId="4AC0ED41" w14:textId="52A6169E" w:rsidR="0015663F" w:rsidRDefault="0015663F" w:rsidP="0015663F">
      <w:pPr>
        <w:pStyle w:val="a"/>
      </w:pPr>
      <w:r>
        <w:t>例えば、</w:t>
      </w:r>
      <w:r>
        <w:t>5</w:t>
      </w:r>
      <w:r>
        <w:t>つのファイルがあるなら</w:t>
      </w:r>
      <w:r>
        <w:t>5</w:t>
      </w:r>
      <w:r>
        <w:t>つの読み込み要求を同時に発生させ、</w:t>
      </w:r>
      <w:r>
        <w:t>1</w:t>
      </w:r>
      <w:r>
        <w:t>回の読み込みで全ての読み込みを完了させる。</w:t>
      </w:r>
    </w:p>
    <w:p w14:paraId="735201D1" w14:textId="0E824B81" w:rsidR="0015663F" w:rsidRDefault="00167649" w:rsidP="0015663F">
      <w:pPr>
        <w:pStyle w:val="a"/>
      </w:pPr>
      <w:r>
        <w:t>読み込みが完了しても、実際に読み込みがなければそのまま削除待ちのキューに回される。</w:t>
      </w:r>
    </w:p>
    <w:p w14:paraId="24C3DA21" w14:textId="77777777" w:rsidR="00BD4345" w:rsidRDefault="00BD4345" w:rsidP="00BD4345">
      <w:pPr>
        <w:pStyle w:val="a"/>
      </w:pPr>
      <w:r>
        <w:t>対象ファイルの中に読み込み済み（キャッシュされている）ファイルがある場合は読み込まれない。</w:t>
      </w:r>
    </w:p>
    <w:p w14:paraId="0893E973" w14:textId="23CCF24E" w:rsidR="00BD4345" w:rsidRDefault="00BD4345" w:rsidP="00BD4345">
      <w:pPr>
        <w:pStyle w:val="a"/>
      </w:pPr>
      <w:r>
        <w:t>対象ファイルの中に、「優先度の高いアーカイブ」に含まれるファイルがあれば、そちらから読み込まれる。</w:t>
      </w:r>
    </w:p>
    <w:p w14:paraId="2F2085DA" w14:textId="715D680E" w:rsidR="00BD4345" w:rsidRDefault="00BD4345" w:rsidP="00BD4345">
      <w:pPr>
        <w:pStyle w:val="a"/>
        <w:keepNext/>
        <w:widowControl/>
        <w:ind w:left="998" w:hanging="255"/>
      </w:pPr>
      <w:r>
        <w:t>このアーカイブ内アーカイブの仕組みにより、同じファイルが複数の場所に配置される可能性がある。</w:t>
      </w:r>
    </w:p>
    <w:p w14:paraId="2C79502B" w14:textId="0989D925" w:rsidR="00BD4345" w:rsidRDefault="00BD4345" w:rsidP="00BD4345">
      <w:pPr>
        <w:pStyle w:val="a2"/>
        <w:ind w:left="1298" w:hanging="254"/>
      </w:pPr>
      <w:r>
        <w:t>これにより、読み込みを効率化する。</w:t>
      </w:r>
    </w:p>
    <w:p w14:paraId="085C0935" w14:textId="19F87043" w:rsidR="00BD4345" w:rsidRDefault="00BD4345" w:rsidP="00BD4345">
      <w:pPr>
        <w:pStyle w:val="a2"/>
        <w:ind w:left="1298" w:hanging="254"/>
      </w:pPr>
      <w:r>
        <w:t>分散するファイルが全て同じ内容であることは、アーカイブ時にアーカイブツールによって確認・保証される。</w:t>
      </w:r>
    </w:p>
    <w:p w14:paraId="7548990E" w14:textId="1E91551E" w:rsidR="00BD4345" w:rsidRDefault="00BD4345" w:rsidP="00BD4345">
      <w:pPr>
        <w:pStyle w:val="a2"/>
        <w:ind w:left="1298" w:hanging="254"/>
      </w:pPr>
      <w:r>
        <w:t>どこに配置されたファイルであっても、同じパス（の</w:t>
      </w:r>
      <w:r>
        <w:rPr>
          <w:rFonts w:hint="eastAsia"/>
        </w:rPr>
        <w:t>CRC</w:t>
      </w:r>
      <w:r>
        <w:t>）のファイルであればキャッシュとして有効。</w:t>
      </w:r>
    </w:p>
    <w:p w14:paraId="1A73FFF6" w14:textId="59AA34C9" w:rsidR="00C75520" w:rsidRDefault="00C75520" w:rsidP="002F12B1">
      <w:pPr>
        <w:pStyle w:val="affff6"/>
        <w:keepNext/>
        <w:widowControl/>
        <w:spacing w:beforeLines="50" w:before="180"/>
        <w:ind w:left="447" w:hanging="298"/>
      </w:pPr>
      <w:r>
        <w:t>ファイルマネージャは専用スレッドで稼働し、</w:t>
      </w:r>
      <w:r w:rsidR="002F12B1">
        <w:t>バックグラントでのファイル読み込みと圧縮ファイルの展開を行う。</w:t>
      </w:r>
    </w:p>
    <w:p w14:paraId="4A2D4E85" w14:textId="78ED762F" w:rsidR="00E676AF" w:rsidRDefault="00E676AF" w:rsidP="002F12B1">
      <w:pPr>
        <w:pStyle w:val="a1"/>
      </w:pPr>
      <w:r>
        <w:t>スレッドの優先度はゲームよりも低く設定する。</w:t>
      </w:r>
    </w:p>
    <w:p w14:paraId="71B7F85B" w14:textId="1F7AE344" w:rsidR="002F12B1" w:rsidRDefault="00BF1C0B" w:rsidP="002F12B1">
      <w:pPr>
        <w:pStyle w:val="a1"/>
      </w:pPr>
      <w:r>
        <w:lastRenderedPageBreak/>
        <w:t>現在のシーク位置に基づいて読み込みをスケジューリングし、</w:t>
      </w:r>
      <w:r w:rsidR="00FD74EA">
        <w:t>位置的に</w:t>
      </w:r>
      <w:r>
        <w:t>近いファイルを優先的に読み込む。</w:t>
      </w:r>
    </w:p>
    <w:p w14:paraId="2AEBE901" w14:textId="17544984" w:rsidR="00BF1C0B" w:rsidRDefault="00BF1C0B" w:rsidP="00BF1C0B">
      <w:pPr>
        <w:pStyle w:val="a1"/>
        <w:keepNext/>
        <w:widowControl/>
      </w:pPr>
      <w:r>
        <w:t>圧縮展開処理は、別途「ジョブ」を投入して</w:t>
      </w:r>
      <w:r w:rsidR="00BB5C2C">
        <w:t>並行処理で</w:t>
      </w:r>
      <w:r>
        <w:t>実行する。</w:t>
      </w:r>
    </w:p>
    <w:p w14:paraId="37AFE89E" w14:textId="5DEC015C" w:rsidR="00BF1C0B" w:rsidRDefault="00BF1C0B" w:rsidP="00BF1C0B">
      <w:pPr>
        <w:pStyle w:val="a"/>
      </w:pPr>
      <w:r>
        <w:t>「ジョブ」については、別紙の「</w:t>
      </w:r>
      <w:r w:rsidRPr="00BF1C0B">
        <w:rPr>
          <w:rFonts w:hint="eastAsia"/>
        </w:rPr>
        <w:t>「サービス」によるマルチスレッドの効率化</w:t>
      </w:r>
      <w:r>
        <w:rPr>
          <w:rFonts w:hint="eastAsia"/>
        </w:rPr>
        <w:t>」を参照。</w:t>
      </w:r>
    </w:p>
    <w:p w14:paraId="41FD0D39" w14:textId="498B0FC7" w:rsidR="00BF1C0B" w:rsidRDefault="00BF1C0B" w:rsidP="00BF1C0B">
      <w:pPr>
        <w:pStyle w:val="a1"/>
      </w:pPr>
      <w:r>
        <w:t>読み込み要求がない時は、スリープして待機し、キューイングされるのを待つ。</w:t>
      </w:r>
    </w:p>
    <w:p w14:paraId="2B5B9893" w14:textId="32397E9F" w:rsidR="00BF1C0B" w:rsidRDefault="00BF1C0B" w:rsidP="00BF1C0B">
      <w:pPr>
        <w:pStyle w:val="a"/>
      </w:pPr>
      <w:r>
        <w:t>ストリーミングを扱う場合、スリープできるようなタイミングはほとんどない。</w:t>
      </w:r>
    </w:p>
    <w:p w14:paraId="0D37EDAB" w14:textId="28A5594E" w:rsidR="00BF1C0B" w:rsidRDefault="00E676AF" w:rsidP="00307E5E">
      <w:pPr>
        <w:pStyle w:val="affff6"/>
        <w:keepNext/>
        <w:widowControl/>
        <w:spacing w:beforeLines="50" w:before="180"/>
        <w:ind w:left="447" w:hanging="298"/>
      </w:pPr>
      <w:r>
        <w:t>【できれば】</w:t>
      </w:r>
      <w:r w:rsidR="00BF1C0B">
        <w:t>ストリーミングを扱う場合、</w:t>
      </w:r>
      <w:r>
        <w:t>外部から渡されたリングバッファに対する読み込みに対応する。</w:t>
      </w:r>
    </w:p>
    <w:p w14:paraId="0497E242" w14:textId="50D1BA85" w:rsidR="00E676AF" w:rsidRDefault="00E676AF" w:rsidP="00E676AF">
      <w:pPr>
        <w:pStyle w:val="a1"/>
      </w:pPr>
      <w:r>
        <w:t>リングバッファの残量を逐一チェックし、しきい値未満になったら優先的に読み込むようにスケジューリングする。</w:t>
      </w:r>
    </w:p>
    <w:p w14:paraId="28DBA122" w14:textId="553BF775" w:rsidR="00E676AF" w:rsidRDefault="00E676AF" w:rsidP="00E676AF">
      <w:pPr>
        <w:pStyle w:val="a1"/>
      </w:pPr>
      <w:r>
        <w:t>ストリーミングの読み込みを行う際は、一時的にゲームよりもスレッド優先度を高くする。</w:t>
      </w:r>
    </w:p>
    <w:p w14:paraId="78913937" w14:textId="2ECC6D14" w:rsidR="00E676AF" w:rsidRDefault="00E676AF" w:rsidP="00E676AF">
      <w:pPr>
        <w:pStyle w:val="a1"/>
      </w:pPr>
      <w:r>
        <w:t>ストリーミングの読み込みには三つのタイプがある。</w:t>
      </w:r>
    </w:p>
    <w:p w14:paraId="738163CA" w14:textId="0669EF14" w:rsidR="00E676AF" w:rsidRDefault="00E676AF" w:rsidP="00E676AF">
      <w:pPr>
        <w:pStyle w:val="a"/>
      </w:pPr>
      <w:r>
        <w:t>BGM</w:t>
      </w:r>
      <w:r>
        <w:t>のようなループタイプ（</w:t>
      </w:r>
      <w:r>
        <w:t>BGM</w:t>
      </w:r>
      <w:r>
        <w:t>でも</w:t>
      </w:r>
      <w:r>
        <w:t>1</w:t>
      </w:r>
      <w:r>
        <w:t>ループで完了するものもある）</w:t>
      </w:r>
    </w:p>
    <w:p w14:paraId="2FC574DA" w14:textId="00BAD354" w:rsidR="00E676AF" w:rsidRDefault="00E676AF" w:rsidP="00E676AF">
      <w:pPr>
        <w:pStyle w:val="a"/>
      </w:pPr>
      <w:r>
        <w:t>ムービーやボイスのような</w:t>
      </w:r>
      <w:r>
        <w:t>1</w:t>
      </w:r>
      <w:r>
        <w:t>ループで完了タイプ（ループするムービーもある）</w:t>
      </w:r>
    </w:p>
    <w:p w14:paraId="1A49F44A" w14:textId="3BDB31BA" w:rsidR="00E676AF" w:rsidRDefault="00E676AF" w:rsidP="00E676AF">
      <w:pPr>
        <w:pStyle w:val="a"/>
      </w:pPr>
      <w:r>
        <w:t>即時再生のための予約バッファリング（予約バッファリングにはファイル読み込みバッファが使用され、再生が確定した際にメモリを転送する）</w:t>
      </w:r>
    </w:p>
    <w:p w14:paraId="21D25A6D" w14:textId="701E49BA" w:rsidR="00C27489" w:rsidRDefault="00C27489" w:rsidP="00C27489">
      <w:pPr>
        <w:pStyle w:val="a1"/>
      </w:pPr>
      <w:r>
        <w:t>全てのファイルアクセスを一つのファイルマネージャで処理しないと、効率的なシークのスケジューリングができないので、できる限り、ストリーミングも含めて対応する。</w:t>
      </w:r>
    </w:p>
    <w:p w14:paraId="21AC8A72" w14:textId="2E542AD6" w:rsidR="00C409D3" w:rsidRDefault="00C409D3" w:rsidP="00C409D3">
      <w:pPr>
        <w:pStyle w:val="1"/>
      </w:pPr>
      <w:bookmarkStart w:id="6" w:name="_Toc379484638"/>
      <w:r>
        <w:rPr>
          <w:rFonts w:hint="eastAsia"/>
        </w:rPr>
        <w:lastRenderedPageBreak/>
        <w:t>仕様概要</w:t>
      </w:r>
      <w:bookmarkEnd w:id="6"/>
    </w:p>
    <w:p w14:paraId="451779CC" w14:textId="0C721B11" w:rsidR="003B1172" w:rsidRDefault="003B1172" w:rsidP="003B1172">
      <w:pPr>
        <w:pStyle w:val="2"/>
      </w:pPr>
      <w:bookmarkStart w:id="7" w:name="_Toc379484639"/>
      <w:r>
        <w:rPr>
          <w:rFonts w:hint="eastAsia"/>
        </w:rPr>
        <w:t>システム構成図</w:t>
      </w:r>
      <w:bookmarkEnd w:id="7"/>
    </w:p>
    <w:p w14:paraId="7C458C81" w14:textId="776B8C03" w:rsidR="003B1172" w:rsidRDefault="00CA5898" w:rsidP="00CA5898">
      <w:pPr>
        <w:pStyle w:val="a9"/>
        <w:keepNext/>
        <w:widowControl/>
        <w:ind w:firstLine="283"/>
      </w:pPr>
      <w:r>
        <w:t>要件に基づくシステム構成図を示す。</w:t>
      </w:r>
    </w:p>
    <w:p w14:paraId="10851A0B" w14:textId="1CC25A10" w:rsidR="00CA5898" w:rsidRDefault="00CA5898" w:rsidP="00CA5898">
      <w:pPr>
        <w:pStyle w:val="a9"/>
        <w:keepNext/>
        <w:widowControl/>
        <w:spacing w:beforeLines="50" w:before="180"/>
        <w:ind w:firstLineChars="0" w:firstLine="0"/>
      </w:pPr>
      <w:r>
        <w:t>ファイルマネージャのシステム構成図：</w:t>
      </w:r>
    </w:p>
    <w:p w14:paraId="6705D181" w14:textId="13D529A0" w:rsidR="00CA5898" w:rsidRDefault="00E40E2A" w:rsidP="00CA5898">
      <w:pPr>
        <w:pStyle w:val="a9"/>
        <w:ind w:leftChars="-135" w:left="-283" w:rightChars="-405" w:right="-850" w:firstLineChars="0" w:firstLine="0"/>
      </w:pPr>
      <w:r>
        <w:object w:dxaOrig="17356" w:dyaOrig="10020" w14:anchorId="6AC28D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453.9pt;height:262.1pt" o:ole="">
            <v:imagedata r:id="rId19" o:title=""/>
          </v:shape>
          <o:OLEObject Type="Embed" ProgID="Visio.Drawing.15" ShapeID="_x0000_i1048" DrawAspect="Content" ObjectID="_1453226705" r:id="rId20"/>
        </w:object>
      </w:r>
    </w:p>
    <w:p w14:paraId="132C21A2" w14:textId="69EC70EB" w:rsidR="003B1172" w:rsidRDefault="003B1172" w:rsidP="003B1172">
      <w:pPr>
        <w:pStyle w:val="2"/>
      </w:pPr>
      <w:bookmarkStart w:id="8" w:name="_Toc379484640"/>
      <w:r>
        <w:rPr>
          <w:rFonts w:hint="eastAsia"/>
        </w:rPr>
        <w:t>アーカイブツール</w:t>
      </w:r>
      <w:bookmarkEnd w:id="8"/>
    </w:p>
    <w:p w14:paraId="315B1982" w14:textId="1413DD8E" w:rsidR="003B1172" w:rsidRDefault="00F40FC1" w:rsidP="003B1172">
      <w:pPr>
        <w:pStyle w:val="a9"/>
        <w:ind w:firstLine="283"/>
      </w:pPr>
      <w:r>
        <w:t>専用のアーカイブツールを使用してファイルをアーカイブする。</w:t>
      </w:r>
    </w:p>
    <w:p w14:paraId="59275D16" w14:textId="3838535D" w:rsidR="00F40FC1" w:rsidRDefault="00F40FC1" w:rsidP="007F66F0">
      <w:pPr>
        <w:pStyle w:val="a9"/>
        <w:keepNext/>
        <w:widowControl/>
        <w:ind w:firstLine="283"/>
      </w:pPr>
      <w:r>
        <w:t>アーカイブツールは下記の処理に対応する。</w:t>
      </w:r>
    </w:p>
    <w:p w14:paraId="63E2F74A" w14:textId="649777A0" w:rsidR="00F40FC1" w:rsidRDefault="007F66F0" w:rsidP="00F40FC1">
      <w:pPr>
        <w:pStyle w:val="affff6"/>
        <w:ind w:left="447" w:hanging="298"/>
      </w:pPr>
      <w:r>
        <w:rPr>
          <w:rFonts w:hint="eastAsia"/>
        </w:rPr>
        <w:t>指定のフォルダ以下のファイルをまとめてアーカイブする。</w:t>
      </w:r>
    </w:p>
    <w:p w14:paraId="21D52AEA" w14:textId="7F0BD784" w:rsidR="007F66F0" w:rsidRDefault="007F66F0" w:rsidP="00F40FC1">
      <w:pPr>
        <w:pStyle w:val="affff6"/>
        <w:ind w:left="447" w:hanging="298"/>
      </w:pPr>
      <w:r>
        <w:rPr>
          <w:rFonts w:hint="eastAsia"/>
        </w:rPr>
        <w:t>基本フォルダをルートフォルダに見立てたフルパスでファイルを管理する。</w:t>
      </w:r>
    </w:p>
    <w:p w14:paraId="178C4941" w14:textId="49408811" w:rsidR="007F66F0" w:rsidRDefault="007F66F0" w:rsidP="00F40FC1">
      <w:pPr>
        <w:pStyle w:val="affff6"/>
        <w:ind w:left="447" w:hanging="298"/>
      </w:pPr>
      <w:r>
        <w:t>ファイルパスは全て小文字化した上で、</w:t>
      </w:r>
      <w:r>
        <w:t>CRC</w:t>
      </w:r>
      <w:r>
        <w:t>化して管理する。</w:t>
      </w:r>
    </w:p>
    <w:p w14:paraId="7CDBAB11" w14:textId="3C823815" w:rsidR="007F66F0" w:rsidRDefault="007F66F0" w:rsidP="00F40FC1">
      <w:pPr>
        <w:pStyle w:val="affff6"/>
        <w:ind w:left="447" w:hanging="298"/>
      </w:pPr>
      <w:r>
        <w:t>ファイルごとに圧縮したファイルを扱う。</w:t>
      </w:r>
    </w:p>
    <w:p w14:paraId="0C1E85AB" w14:textId="77777777" w:rsidR="007F66F0" w:rsidRDefault="007F66F0" w:rsidP="007F66F0">
      <w:pPr>
        <w:pStyle w:val="affff6"/>
        <w:ind w:left="447" w:hanging="298"/>
      </w:pPr>
      <w:r>
        <w:t>ヘッダー部にファイルリストを列挙する。</w:t>
      </w:r>
    </w:p>
    <w:p w14:paraId="09FAAB32" w14:textId="7A27C1DB" w:rsidR="007F66F0" w:rsidRDefault="007F66F0" w:rsidP="007F66F0">
      <w:pPr>
        <w:pStyle w:val="a1"/>
      </w:pPr>
      <w:r>
        <w:t>ファイルリストは、１</w:t>
      </w:r>
      <w:r>
        <w:rPr>
          <w:rFonts w:hint="eastAsia"/>
        </w:rPr>
        <w:t>ファイル</w:t>
      </w:r>
      <w:r w:rsidR="006E08A2">
        <w:rPr>
          <w:rFonts w:hint="eastAsia"/>
        </w:rPr>
        <w:t>ごとに</w:t>
      </w:r>
      <w:r>
        <w:rPr>
          <w:rFonts w:hint="eastAsia"/>
        </w:rPr>
        <w:t>「</w:t>
      </w:r>
      <w:r>
        <w:rPr>
          <w:rFonts w:hint="eastAsia"/>
        </w:rPr>
        <w:t>CR</w:t>
      </w:r>
      <w:r>
        <w:t>C</w:t>
      </w:r>
      <w:r>
        <w:t>」「ファイル位置」「圧縮ファイルサイズ」「本来のファイルサイズ」を扱う。</w:t>
      </w:r>
      <w:r>
        <w:t>4</w:t>
      </w:r>
      <w:r>
        <w:t>バイト</w:t>
      </w:r>
      <w:r>
        <w:t>×</w:t>
      </w:r>
      <w:r w:rsidR="006E08A2">
        <w:t>4</w:t>
      </w:r>
      <w:r>
        <w:t>で、</w:t>
      </w:r>
      <w:r w:rsidR="006E08A2">
        <w:t>1</w:t>
      </w:r>
      <w:r w:rsidR="006E08A2">
        <w:t>件当たり</w:t>
      </w:r>
      <w:r w:rsidR="006E08A2">
        <w:rPr>
          <w:rFonts w:hint="eastAsia"/>
        </w:rPr>
        <w:t>1</w:t>
      </w:r>
      <w:r w:rsidR="006E08A2">
        <w:t>6</w:t>
      </w:r>
      <w:r w:rsidR="006E08A2">
        <w:t>バイト。</w:t>
      </w:r>
    </w:p>
    <w:p w14:paraId="63F50A9F" w14:textId="5846F0B0" w:rsidR="006E08A2" w:rsidRDefault="006E08A2" w:rsidP="007F66F0">
      <w:pPr>
        <w:pStyle w:val="a1"/>
      </w:pPr>
      <w:r>
        <w:t>CRC</w:t>
      </w:r>
      <w:r>
        <w:t>の昇順で配置し、そのままメモリに展開してバイナリサーチ可能な構造にする。</w:t>
      </w:r>
    </w:p>
    <w:p w14:paraId="6AAE5046" w14:textId="30C5B7A8" w:rsidR="007F66F0" w:rsidRDefault="007F66F0" w:rsidP="00F40FC1">
      <w:pPr>
        <w:pStyle w:val="affff6"/>
        <w:ind w:left="447" w:hanging="298"/>
      </w:pPr>
      <w:r>
        <w:t>ファイル内にアーカイブファイルを含むことを可能とする。</w:t>
      </w:r>
    </w:p>
    <w:p w14:paraId="038C346A" w14:textId="50BAA9A8" w:rsidR="006E08A2" w:rsidRDefault="006E08A2" w:rsidP="00F40FC1">
      <w:pPr>
        <w:pStyle w:val="affff6"/>
        <w:ind w:left="447" w:hanging="298"/>
      </w:pPr>
      <w:r>
        <w:lastRenderedPageBreak/>
        <w:t>ファイル内アーカイブ内のファイルも、ヘッダー部のファイルリストに共に列挙する。</w:t>
      </w:r>
    </w:p>
    <w:p w14:paraId="5A5A4732" w14:textId="444EE7C5" w:rsidR="006E08A2" w:rsidRDefault="006E08A2" w:rsidP="006E08A2">
      <w:pPr>
        <w:pStyle w:val="a1"/>
        <w:keepNext/>
        <w:widowControl/>
      </w:pPr>
      <w:r>
        <w:t>「ファイル位置」はアーカイブ内アーカイブの先頭を指す。</w:t>
      </w:r>
    </w:p>
    <w:p w14:paraId="38468566" w14:textId="6EE1E61E" w:rsidR="006E08A2" w:rsidRDefault="006E08A2" w:rsidP="006E08A2">
      <w:pPr>
        <w:pStyle w:val="a"/>
      </w:pPr>
      <w:r>
        <w:t>アーカイブ内アーカイブ内のファイル読み込み要求時は、アーカイブ内アーカイブ内のファイルをまとめて読み込むため。</w:t>
      </w:r>
    </w:p>
    <w:p w14:paraId="20D856C0" w14:textId="270E687D" w:rsidR="006E08A2" w:rsidRDefault="006E08A2" w:rsidP="006E08A2">
      <w:pPr>
        <w:pStyle w:val="a1"/>
        <w:keepNext/>
        <w:widowControl/>
      </w:pPr>
      <w:r>
        <w:t>「圧縮ファイルサイズ」「本来のファイルサイズ」は対象ファイルのものを指す。</w:t>
      </w:r>
    </w:p>
    <w:p w14:paraId="6ECB4079" w14:textId="262B3884" w:rsidR="006E08A2" w:rsidRDefault="006E08A2" w:rsidP="006E08A2">
      <w:pPr>
        <w:pStyle w:val="a"/>
      </w:pPr>
      <w:r>
        <w:t>どのようなファイルであっても、ファイルを読み込まずにファイルサイズを返すことができるようにするため。</w:t>
      </w:r>
    </w:p>
    <w:p w14:paraId="5AD6F69F" w14:textId="2899C9D2" w:rsidR="006E08A2" w:rsidRDefault="006E08A2" w:rsidP="00060260">
      <w:pPr>
        <w:pStyle w:val="a1"/>
        <w:keepNext/>
        <w:widowControl/>
      </w:pPr>
      <w:r>
        <w:t>これにより、同じパス（</w:t>
      </w:r>
      <w:r>
        <w:rPr>
          <w:rFonts w:hint="eastAsia"/>
        </w:rPr>
        <w:t>CRC</w:t>
      </w:r>
      <w:r>
        <w:rPr>
          <w:rFonts w:hint="eastAsia"/>
        </w:rPr>
        <w:t>）のファイルが列挙される可能性があるが、「ファイル位置」順に全て列挙する。</w:t>
      </w:r>
    </w:p>
    <w:p w14:paraId="2EE037F6" w14:textId="2725E8DE" w:rsidR="006E08A2" w:rsidRDefault="006E08A2" w:rsidP="006E08A2">
      <w:pPr>
        <w:pStyle w:val="a"/>
      </w:pPr>
      <w:r>
        <w:t>実際の読み込み時に、シーク位置に応じてもっとも近い</w:t>
      </w:r>
      <w:r w:rsidR="00060260">
        <w:t>ファイルが選ばれる</w:t>
      </w:r>
      <w:r>
        <w:t>。</w:t>
      </w:r>
    </w:p>
    <w:p w14:paraId="42DD0FE3" w14:textId="5B8405F2" w:rsidR="00060260" w:rsidRDefault="00060260" w:rsidP="00060260">
      <w:pPr>
        <w:pStyle w:val="a1"/>
      </w:pPr>
      <w:r>
        <w:t>アーカイブ内アーカイブファイルの属性が、「親アーカイブへの展開を許可しない」ものになっている場合は展開しない。</w:t>
      </w:r>
    </w:p>
    <w:p w14:paraId="5FAA0C27" w14:textId="1DA85BA1" w:rsidR="007F66F0" w:rsidRDefault="007F66F0" w:rsidP="006E08A2">
      <w:pPr>
        <w:pStyle w:val="affff6"/>
        <w:keepNext/>
        <w:widowControl/>
        <w:ind w:left="447" w:hanging="298"/>
      </w:pPr>
      <w:r>
        <w:t>ファイル内アーカイブファイルは圧縮しない。その中のファイルは圧縮可。</w:t>
      </w:r>
    </w:p>
    <w:p w14:paraId="348C6DAC" w14:textId="455B4E23" w:rsidR="006E08A2" w:rsidRDefault="006E08A2" w:rsidP="006E08A2">
      <w:pPr>
        <w:pStyle w:val="a1"/>
      </w:pPr>
      <w:r>
        <w:t>要は、複数のファイルをひとまとめに圧縮することには対応しない。</w:t>
      </w:r>
    </w:p>
    <w:p w14:paraId="5AD15D9F" w14:textId="357E2092" w:rsidR="006E08A2" w:rsidRDefault="00060260" w:rsidP="006E08A2">
      <w:pPr>
        <w:pStyle w:val="a1"/>
      </w:pPr>
      <w:r>
        <w:t>実機上では常にファイルを単独で管理し、個別の再利用性を高める。</w:t>
      </w:r>
    </w:p>
    <w:p w14:paraId="5ECFEAFB" w14:textId="176CBC2F" w:rsidR="007F66F0" w:rsidRDefault="00060260" w:rsidP="00F40FC1">
      <w:pPr>
        <w:pStyle w:val="affff6"/>
        <w:ind w:left="447" w:hanging="298"/>
      </w:pPr>
      <w:r>
        <w:t>フッター部に</w:t>
      </w:r>
      <w:r>
        <w:t>CRC</w:t>
      </w:r>
      <w:r>
        <w:t>に対するファイルパスの文字列情報を保存する。</w:t>
      </w:r>
    </w:p>
    <w:p w14:paraId="12F0B42D" w14:textId="5CF5BD68" w:rsidR="007F66F0" w:rsidRDefault="006720B6" w:rsidP="006720B6">
      <w:pPr>
        <w:pStyle w:val="affff6"/>
        <w:keepNext/>
        <w:widowControl/>
        <w:ind w:left="447" w:hanging="298"/>
      </w:pPr>
      <w:r>
        <w:t>異なる</w:t>
      </w:r>
      <w:r w:rsidR="00060260">
        <w:t>ファイルで</w:t>
      </w:r>
      <w:r w:rsidR="007F66F0">
        <w:t>CRC</w:t>
      </w:r>
      <w:r w:rsidR="00060260">
        <w:t>が</w:t>
      </w:r>
      <w:r w:rsidR="007F66F0">
        <w:t>競合</w:t>
      </w:r>
      <w:r>
        <w:t>するものがあったら</w:t>
      </w:r>
      <w:r w:rsidR="00060260">
        <w:t>エラー。</w:t>
      </w:r>
    </w:p>
    <w:p w14:paraId="5A701FF6" w14:textId="103F9922" w:rsidR="006720B6" w:rsidRDefault="006720B6" w:rsidP="006720B6">
      <w:pPr>
        <w:pStyle w:val="a1"/>
      </w:pPr>
      <w:r>
        <w:t>ファイル名を変更することで対処することになる。</w:t>
      </w:r>
    </w:p>
    <w:p w14:paraId="72E27894" w14:textId="0112A948" w:rsidR="006720B6" w:rsidRDefault="006720B6" w:rsidP="006720B6">
      <w:pPr>
        <w:pStyle w:val="a1"/>
        <w:keepNext/>
        <w:widowControl/>
      </w:pPr>
      <w:r>
        <w:t>ゲーム内で使用する全てのアーカイブファイルで</w:t>
      </w:r>
      <w:r>
        <w:t>CRC</w:t>
      </w:r>
      <w:r>
        <w:t>の競合があっては行けないので、複数のアーカイブファイルで</w:t>
      </w:r>
      <w:r>
        <w:t>CRC</w:t>
      </w:r>
      <w:r>
        <w:t>の競合がないかチェックする機能もツールに設ける。</w:t>
      </w:r>
    </w:p>
    <w:p w14:paraId="43F4E960" w14:textId="3E9731A5" w:rsidR="006720B6" w:rsidRDefault="006720B6" w:rsidP="006720B6">
      <w:pPr>
        <w:pStyle w:val="a"/>
      </w:pPr>
      <w:r>
        <w:t>フッター部のファイルパス情報を利用して、競合を判定する。（「</w:t>
      </w:r>
      <w:r>
        <w:rPr>
          <w:rFonts w:hint="eastAsia"/>
        </w:rPr>
        <w:t>CRC</w:t>
      </w:r>
      <w:r>
        <w:rPr>
          <w:rFonts w:hint="eastAsia"/>
        </w:rPr>
        <w:t>の一致＝ファイルパスの一致」なら問題なし</w:t>
      </w:r>
      <w:r>
        <w:t>）</w:t>
      </w:r>
    </w:p>
    <w:p w14:paraId="10D8B456" w14:textId="32414186" w:rsidR="007F66F0" w:rsidRDefault="00060260" w:rsidP="00060260">
      <w:pPr>
        <w:pStyle w:val="affff6"/>
        <w:keepNext/>
        <w:widowControl/>
        <w:ind w:left="447" w:hanging="298"/>
      </w:pPr>
      <w:r>
        <w:rPr>
          <w:rFonts w:hint="eastAsia"/>
        </w:rPr>
        <w:t>ファイル内アーカイブの仕組みにより、同じファイルで内容が異なるものがあったらエラー。</w:t>
      </w:r>
    </w:p>
    <w:p w14:paraId="0C7B8095" w14:textId="420F908A" w:rsidR="00060260" w:rsidRDefault="00060260" w:rsidP="00060260">
      <w:pPr>
        <w:pStyle w:val="a1"/>
      </w:pPr>
      <w:r>
        <w:rPr>
          <w:rFonts w:hint="eastAsia"/>
        </w:rPr>
        <w:t>ツールの処理過程で、内部的にファイル内容を</w:t>
      </w:r>
      <w:r>
        <w:rPr>
          <w:rFonts w:hint="eastAsia"/>
        </w:rPr>
        <w:t>MD5</w:t>
      </w:r>
      <w:r>
        <w:rPr>
          <w:rFonts w:hint="eastAsia"/>
        </w:rPr>
        <w:t>などのハッシュ化した情報を記録して照合する。</w:t>
      </w:r>
    </w:p>
    <w:p w14:paraId="14E575BE" w14:textId="7AA3052D" w:rsidR="00060260" w:rsidRDefault="00060260" w:rsidP="00060260">
      <w:pPr>
        <w:pStyle w:val="affff6"/>
        <w:ind w:left="447" w:hanging="298"/>
      </w:pPr>
      <w:r>
        <w:rPr>
          <w:rFonts w:hint="eastAsia"/>
        </w:rPr>
        <w:t>非圧縮状態で</w:t>
      </w:r>
      <w:r>
        <w:rPr>
          <w:rFonts w:hint="eastAsia"/>
        </w:rPr>
        <w:t>2GB</w:t>
      </w:r>
      <w:r>
        <w:rPr>
          <w:rFonts w:hint="eastAsia"/>
        </w:rPr>
        <w:t>を超えるファイルがあったらエラー。</w:t>
      </w:r>
    </w:p>
    <w:p w14:paraId="5B0A7CAB" w14:textId="09FC485C" w:rsidR="00060260" w:rsidRDefault="00060260" w:rsidP="00060260">
      <w:pPr>
        <w:pStyle w:val="affff6"/>
        <w:ind w:left="447" w:hanging="298"/>
      </w:pPr>
      <w:r>
        <w:t>アーカイブファイル全体（ヘッダー＋ファイル内容＋フッター）で</w:t>
      </w:r>
      <w:r>
        <w:rPr>
          <w:rFonts w:hint="eastAsia"/>
        </w:rPr>
        <w:t>4GB</w:t>
      </w:r>
      <w:r>
        <w:rPr>
          <w:rFonts w:hint="eastAsia"/>
        </w:rPr>
        <w:t>を超えたらエラー。</w:t>
      </w:r>
    </w:p>
    <w:p w14:paraId="2F4F6AD2" w14:textId="6E626E43" w:rsidR="00060260" w:rsidRDefault="00060260" w:rsidP="00060260">
      <w:pPr>
        <w:pStyle w:val="affff6"/>
        <w:ind w:left="447" w:hanging="298"/>
      </w:pPr>
      <w:r>
        <w:t>アーカイブ時に、ヘッダー情報のためのエンディアンを指定可能。</w:t>
      </w:r>
    </w:p>
    <w:p w14:paraId="512CE86A" w14:textId="3F34D50E" w:rsidR="00060260" w:rsidRDefault="006720B6" w:rsidP="00060260">
      <w:pPr>
        <w:pStyle w:val="affff6"/>
        <w:ind w:left="447" w:hanging="298"/>
      </w:pPr>
      <w:r>
        <w:t>アーカイブ時に、</w:t>
      </w:r>
      <w:r w:rsidR="00060260">
        <w:t>「親アーカイブへの展開を許可しない」属性を指定</w:t>
      </w:r>
      <w:r>
        <w:t>可能</w:t>
      </w:r>
      <w:r w:rsidR="00060260">
        <w:t>。</w:t>
      </w:r>
    </w:p>
    <w:p w14:paraId="2B42FAB9" w14:textId="2739AAC2" w:rsidR="00060260" w:rsidRDefault="00060260" w:rsidP="00060260">
      <w:pPr>
        <w:pStyle w:val="a1"/>
      </w:pPr>
      <w:r>
        <w:t>この場合</w:t>
      </w:r>
      <w:r w:rsidR="006720B6">
        <w:t>でもアーカイブ内アーカイブとして処理する際には一つ一つのファイルをチェックし</w:t>
      </w:r>
      <w:r>
        <w:t>、</w:t>
      </w:r>
      <w:r>
        <w:rPr>
          <w:rFonts w:hint="eastAsia"/>
        </w:rPr>
        <w:t>CRC</w:t>
      </w:r>
      <w:r>
        <w:rPr>
          <w:rFonts w:hint="eastAsia"/>
        </w:rPr>
        <w:t>の競合、</w:t>
      </w:r>
      <w:r>
        <w:t>ファイル</w:t>
      </w:r>
      <w:r w:rsidR="006720B6">
        <w:t>内容の不一致をチェックする。</w:t>
      </w:r>
    </w:p>
    <w:p w14:paraId="6A589D61" w14:textId="6D238C9B" w:rsidR="006720B6" w:rsidRDefault="006720B6" w:rsidP="006720B6">
      <w:pPr>
        <w:pStyle w:val="affff6"/>
        <w:keepNext/>
        <w:widowControl/>
        <w:ind w:left="447" w:hanging="298"/>
      </w:pPr>
      <w:r>
        <w:lastRenderedPageBreak/>
        <w:t>アーカイブ時には、任意のフォルダに配置されている設定ファイルを読み込んで処理する。</w:t>
      </w:r>
    </w:p>
    <w:p w14:paraId="3244F5A1" w14:textId="77777777" w:rsidR="006720B6" w:rsidRDefault="006720B6" w:rsidP="006720B6">
      <w:pPr>
        <w:pStyle w:val="a1"/>
      </w:pPr>
      <w:r>
        <w:t>設定ファイルは所定のファイル名で随所に配置される。</w:t>
      </w:r>
    </w:p>
    <w:p w14:paraId="07D600C9" w14:textId="4E3E9464" w:rsidR="006720B6" w:rsidRDefault="00010911" w:rsidP="006720B6">
      <w:pPr>
        <w:pStyle w:val="a1"/>
      </w:pPr>
      <w:r>
        <w:t>設定ファイルにより「</w:t>
      </w:r>
      <w:r w:rsidR="006720B6">
        <w:t>アーカイブ内アーカイブとしてまとめるファイルの指定</w:t>
      </w:r>
      <w:r>
        <w:t>」</w:t>
      </w:r>
      <w:r w:rsidR="006720B6">
        <w:t>や</w:t>
      </w:r>
      <w:r>
        <w:t>「</w:t>
      </w:r>
      <w:r w:rsidR="006720B6">
        <w:t>ファイル毎の圧縮の有無の指定</w:t>
      </w:r>
      <w:r>
        <w:t>」</w:t>
      </w:r>
      <w:r w:rsidR="006720B6">
        <w:t>などが記述</w:t>
      </w:r>
      <w:r>
        <w:t>され、設定ファイル以下のサブフォルダに適用される。</w:t>
      </w:r>
    </w:p>
    <w:p w14:paraId="7ECF3D66" w14:textId="77777777" w:rsidR="008B036D" w:rsidRDefault="008B036D" w:rsidP="008B036D">
      <w:pPr>
        <w:pStyle w:val="2"/>
      </w:pPr>
      <w:bookmarkStart w:id="9" w:name="_Toc379484641"/>
      <w:r>
        <w:rPr>
          <w:rFonts w:hint="eastAsia"/>
        </w:rPr>
        <w:t>アーカイブファイル内アーカイブについて</w:t>
      </w:r>
      <w:bookmarkEnd w:id="9"/>
    </w:p>
    <w:p w14:paraId="6F736A3D" w14:textId="77777777" w:rsidR="008B036D" w:rsidRDefault="008B036D" w:rsidP="008B036D">
      <w:pPr>
        <w:pStyle w:val="a9"/>
        <w:keepNext/>
        <w:widowControl/>
        <w:ind w:firstLine="283"/>
      </w:pPr>
      <w:r>
        <w:rPr>
          <w:rFonts w:hint="eastAsia"/>
        </w:rPr>
        <w:t>要件定義で示した「</w:t>
      </w:r>
      <w:r>
        <w:t>アーカイブ内アーカイブ内のファイルは、親のアーカイブのファイルリストにも登録される」について補足する。</w:t>
      </w:r>
    </w:p>
    <w:p w14:paraId="39BF8D7D" w14:textId="77777777" w:rsidR="008B036D" w:rsidRDefault="008B036D" w:rsidP="008B036D">
      <w:pPr>
        <w:pStyle w:val="a9"/>
        <w:keepNext/>
        <w:widowControl/>
        <w:ind w:firstLine="283"/>
      </w:pPr>
      <w:r>
        <w:t>具体的には下記のようなイメージである。</w:t>
      </w:r>
    </w:p>
    <w:bookmarkStart w:id="10" w:name="_MON_1453213019"/>
    <w:bookmarkEnd w:id="10"/>
    <w:p w14:paraId="04A3BA79" w14:textId="77777777" w:rsidR="008B036D" w:rsidRDefault="008B036D" w:rsidP="008B036D">
      <w:pPr>
        <w:pStyle w:val="a9"/>
        <w:ind w:firstLineChars="0" w:firstLine="0"/>
      </w:pPr>
      <w:r>
        <w:object w:dxaOrig="10605" w:dyaOrig="4395" w14:anchorId="0C81CCCC">
          <v:shape id="_x0000_i1025" type="#_x0000_t75" style="width:419.35pt;height:173.4pt" o:ole="">
            <v:imagedata r:id="rId21" o:title=""/>
          </v:shape>
          <o:OLEObject Type="Embed" ProgID="Excel.Sheet.12" ShapeID="_x0000_i1025" DrawAspect="Content" ObjectID="_1453226706" r:id="rId22"/>
        </w:object>
      </w:r>
    </w:p>
    <w:p w14:paraId="18356111" w14:textId="77777777" w:rsidR="008B036D" w:rsidRPr="008931CB" w:rsidRDefault="008B036D" w:rsidP="008B036D">
      <w:pPr>
        <w:pStyle w:val="a9"/>
        <w:keepNext/>
        <w:widowControl/>
        <w:ind w:firstLine="283"/>
        <w:rPr>
          <w:color w:val="FF0000"/>
        </w:rPr>
      </w:pPr>
      <w:r w:rsidRPr="008931CB">
        <w:rPr>
          <w:color w:val="FF0000"/>
        </w:rPr>
        <w:t>↓</w:t>
      </w:r>
      <w:r w:rsidRPr="008931CB">
        <w:rPr>
          <w:color w:val="FF0000"/>
        </w:rPr>
        <w:t xml:space="preserve">　</w:t>
      </w:r>
      <w:r w:rsidRPr="008931CB">
        <w:rPr>
          <w:rFonts w:ascii="ＭＳ 明朝" w:eastAsia="ＭＳ 明朝" w:hAnsi="ＭＳ 明朝" w:cs="ＭＳ 明朝"/>
          <w:color w:val="FF0000"/>
        </w:rPr>
        <w:t>※</w:t>
      </w:r>
      <w:r w:rsidRPr="008931CB">
        <w:rPr>
          <w:color w:val="FF0000"/>
        </w:rPr>
        <w:t>このファイルを別のアーカイブファイルに含めたイメージ</w:t>
      </w:r>
    </w:p>
    <w:p w14:paraId="52D989FD" w14:textId="77777777" w:rsidR="008B036D" w:rsidRDefault="008B036D" w:rsidP="008B036D">
      <w:pPr>
        <w:pStyle w:val="a9"/>
        <w:ind w:firstLineChars="0" w:firstLine="0"/>
      </w:pPr>
      <w:r>
        <w:object w:dxaOrig="9769" w:dyaOrig="5138" w14:anchorId="6A9A69FA">
          <v:shape id="_x0000_i1026" type="#_x0000_t75" style="width:419.35pt;height:220.6pt" o:ole="">
            <v:imagedata r:id="rId23" o:title=""/>
          </v:shape>
          <o:OLEObject Type="Embed" ProgID="Excel.Sheet.12" ShapeID="_x0000_i1026" DrawAspect="Content" ObjectID="_1453226707" r:id="rId24"/>
        </w:object>
      </w:r>
    </w:p>
    <w:p w14:paraId="7E8F8D51" w14:textId="77777777" w:rsidR="008B036D" w:rsidRDefault="008B036D" w:rsidP="008B036D">
      <w:pPr>
        <w:pStyle w:val="a9"/>
        <w:ind w:firstLine="283"/>
      </w:pPr>
      <w:r>
        <w:lastRenderedPageBreak/>
        <w:t>この「</w:t>
      </w:r>
      <w:r>
        <w:rPr>
          <w:rFonts w:hint="eastAsia"/>
        </w:rPr>
        <w:t>full.arc</w:t>
      </w:r>
      <w:r>
        <w:rPr>
          <w:rFonts w:hint="eastAsia"/>
        </w:rPr>
        <w:t>」をマウントした状態で、</w:t>
      </w:r>
      <w:r>
        <w:t>例えば「</w:t>
      </w:r>
      <w:r>
        <w:rPr>
          <w:rFonts w:hint="eastAsia"/>
        </w:rPr>
        <w:t>/data/</w:t>
      </w:r>
      <w:proofErr w:type="spellStart"/>
      <w:r>
        <w:rPr>
          <w:rFonts w:hint="eastAsia"/>
        </w:rPr>
        <w:t>chara</w:t>
      </w:r>
      <w:proofErr w:type="spellEnd"/>
      <w:r>
        <w:rPr>
          <w:rFonts w:hint="eastAsia"/>
        </w:rPr>
        <w:t>/x0010/x0010.cfg</w:t>
      </w:r>
      <w:r>
        <w:t>」の読み込み要求を行うと、本来アーカイブファイル内のファイルであるが、ヘッダー部の情報に基づいて、読み込むべきファイルを探り当てることができる。</w:t>
      </w:r>
    </w:p>
    <w:p w14:paraId="38E05713" w14:textId="77777777" w:rsidR="00250B61" w:rsidRDefault="008B036D" w:rsidP="00250B61">
      <w:pPr>
        <w:pStyle w:val="a9"/>
        <w:spacing w:beforeLines="50" w:before="180"/>
        <w:ind w:firstLine="283"/>
      </w:pPr>
      <w:r>
        <w:t>さらに、「ファイル位置」を参照した先のファイルがアーカイブファイルであるため、そのアーカイブファイルのファイルをまとめて読み込む。</w:t>
      </w:r>
    </w:p>
    <w:p w14:paraId="642D5788" w14:textId="163753A5" w:rsidR="008B036D" w:rsidRDefault="008B036D" w:rsidP="00250B61">
      <w:pPr>
        <w:pStyle w:val="a9"/>
        <w:ind w:firstLine="283"/>
      </w:pPr>
      <w:r>
        <w:t>それは、アーカイブファイル内のファイル読み込みが指定されたということが、「そのアーカイブ内のファイル全て</w:t>
      </w:r>
      <w:r w:rsidR="00250B61">
        <w:t>が</w:t>
      </w:r>
      <w:r>
        <w:t>必要なタイミング」と</w:t>
      </w:r>
      <w:r w:rsidR="00250B61">
        <w:rPr>
          <w:rFonts w:hint="eastAsia"/>
        </w:rPr>
        <w:t>みなす（予測する）の</w:t>
      </w:r>
      <w:r>
        <w:t>が、このファイルシステムの考え方である。</w:t>
      </w:r>
    </w:p>
    <w:p w14:paraId="3A83E708" w14:textId="77777777" w:rsidR="008B036D" w:rsidRDefault="008B036D" w:rsidP="00250B61">
      <w:pPr>
        <w:pStyle w:val="a9"/>
        <w:keepNext/>
        <w:widowControl/>
        <w:ind w:firstLine="283"/>
      </w:pPr>
      <w:r>
        <w:t>この時、処理内部の読み込みリクエストは下記のように動作する。</w:t>
      </w:r>
    </w:p>
    <w:p w14:paraId="7142E396" w14:textId="2F7DB1C4" w:rsidR="008B036D" w:rsidRDefault="00250B61" w:rsidP="008B036D">
      <w:pPr>
        <w:pStyle w:val="a9"/>
        <w:ind w:firstLineChars="0" w:firstLine="0"/>
      </w:pPr>
      <w:r>
        <w:rPr>
          <w:noProof/>
        </w:rPr>
        <mc:AlternateContent>
          <mc:Choice Requires="wps">
            <w:drawing>
              <wp:anchor distT="0" distB="0" distL="114300" distR="114300" simplePos="0" relativeHeight="251659264" behindDoc="0" locked="0" layoutInCell="1" allowOverlap="1" wp14:anchorId="7BC4C320" wp14:editId="487948CF">
                <wp:simplePos x="0" y="0"/>
                <wp:positionH relativeFrom="column">
                  <wp:posOffset>2496541</wp:posOffset>
                </wp:positionH>
                <wp:positionV relativeFrom="paragraph">
                  <wp:posOffset>1565275</wp:posOffset>
                </wp:positionV>
                <wp:extent cx="804672" cy="270662"/>
                <wp:effectExtent l="38100" t="0" r="0" b="34290"/>
                <wp:wrapNone/>
                <wp:docPr id="1" name="下矢印 1"/>
                <wp:cNvGraphicFramePr/>
                <a:graphic xmlns:a="http://schemas.openxmlformats.org/drawingml/2006/main">
                  <a:graphicData uri="http://schemas.microsoft.com/office/word/2010/wordprocessingShape">
                    <wps:wsp>
                      <wps:cNvSpPr/>
                      <wps:spPr>
                        <a:xfrm>
                          <a:off x="0" y="0"/>
                          <a:ext cx="804672" cy="270662"/>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B3A2C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 o:spid="_x0000_s1026" type="#_x0000_t67" style="position:absolute;left:0;text-align:left;margin-left:196.6pt;margin-top:123.25pt;width:63.35pt;height:21.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" adj="10800" fillcolor="#ffc000 [3207]" strokecolor="red" strokeweight="1pt"/>
            </w:pict>
          </mc:Fallback>
        </mc:AlternateContent>
      </w:r>
      <w:r w:rsidR="008B036D">
        <w:object w:dxaOrig="15420" w:dyaOrig="4066" w14:anchorId="40E07AAE">
          <v:shape id="_x0000_i1027" type="#_x0000_t75" style="width:419.35pt;height:110.6pt" o:ole="">
            <v:imagedata r:id="rId25" o:title=""/>
          </v:shape>
          <o:OLEObject Type="Embed" ProgID="Visio.Drawing.15" ShapeID="_x0000_i1027" DrawAspect="Content" ObjectID="_1453226708" r:id="rId26"/>
        </w:object>
      </w:r>
    </w:p>
    <w:p w14:paraId="69B11860" w14:textId="286E6DF9" w:rsidR="00250B61" w:rsidRDefault="008B036D" w:rsidP="008B036D">
      <w:pPr>
        <w:pStyle w:val="a9"/>
        <w:ind w:firstLineChars="0" w:firstLine="0"/>
      </w:pPr>
      <w:r>
        <w:object w:dxaOrig="16276" w:dyaOrig="3976" w14:anchorId="15A35AF7">
          <v:shape id="_x0000_i1028" type="#_x0000_t75" style="width:419.9pt;height:102.55pt" o:ole="">
            <v:imagedata r:id="rId27" o:title=""/>
          </v:shape>
          <o:OLEObject Type="Embed" ProgID="Visio.Drawing.15" ShapeID="_x0000_i1028" DrawAspect="Content" ObjectID="_1453226709" r:id="rId28"/>
        </w:object>
      </w:r>
    </w:p>
    <w:p w14:paraId="05F1B228" w14:textId="77EC1C26" w:rsidR="008B036D" w:rsidRDefault="00250B61" w:rsidP="008B036D">
      <w:pPr>
        <w:pStyle w:val="a9"/>
        <w:ind w:leftChars="-202" w:left="-424" w:right="-568" w:firstLineChars="0" w:firstLine="0"/>
      </w:pPr>
      <w:r>
        <w:rPr>
          <w:noProof/>
        </w:rPr>
        <mc:AlternateContent>
          <mc:Choice Requires="wps">
            <w:drawing>
              <wp:anchor distT="0" distB="0" distL="114300" distR="114300" simplePos="0" relativeHeight="251661312" behindDoc="0" locked="0" layoutInCell="1" allowOverlap="1" wp14:anchorId="1D76062C" wp14:editId="6FEB19EB">
                <wp:simplePos x="0" y="0"/>
                <wp:positionH relativeFrom="column">
                  <wp:posOffset>2473808</wp:posOffset>
                </wp:positionH>
                <wp:positionV relativeFrom="paragraph">
                  <wp:posOffset>3810</wp:posOffset>
                </wp:positionV>
                <wp:extent cx="804672" cy="270662"/>
                <wp:effectExtent l="38100" t="0" r="0" b="34290"/>
                <wp:wrapNone/>
                <wp:docPr id="2" name="下矢印 2"/>
                <wp:cNvGraphicFramePr/>
                <a:graphic xmlns:a="http://schemas.openxmlformats.org/drawingml/2006/main">
                  <a:graphicData uri="http://schemas.microsoft.com/office/word/2010/wordprocessingShape">
                    <wps:wsp>
                      <wps:cNvSpPr/>
                      <wps:spPr>
                        <a:xfrm>
                          <a:off x="0" y="0"/>
                          <a:ext cx="804672" cy="270662"/>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A465CF" id="下矢印 2" o:spid="_x0000_s1026" type="#_x0000_t67" style="position:absolute;left:0;text-align:left;margin-left:194.8pt;margin-top:.3pt;width:63.35pt;height:21.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" adj="10800" fillcolor="#ffc000 [3207]" strokecolor="red" strokeweight="1pt"/>
            </w:pict>
          </mc:Fallback>
        </mc:AlternateContent>
      </w:r>
      <w:r w:rsidR="008B036D">
        <w:object w:dxaOrig="19396" w:dyaOrig="8791" w14:anchorId="244C6886">
          <v:shape id="_x0000_i1029" type="#_x0000_t75" style="width:467.7pt;height:211.4pt" o:ole="">
            <v:imagedata r:id="rId29" o:title=""/>
          </v:shape>
          <o:OLEObject Type="Embed" ProgID="Visio.Drawing.15" ShapeID="_x0000_i1029" DrawAspect="Content" ObjectID="_1453226710" r:id="rId30"/>
        </w:object>
      </w:r>
    </w:p>
    <w:p w14:paraId="6CE07CA4" w14:textId="30E8BA96" w:rsidR="008B036D" w:rsidRPr="008931CB" w:rsidRDefault="00250B61" w:rsidP="008B036D">
      <w:pPr>
        <w:pStyle w:val="a9"/>
        <w:ind w:leftChars="-202" w:left="-424" w:right="-568" w:firstLineChars="0" w:firstLine="0"/>
      </w:pPr>
      <w:r>
        <w:rPr>
          <w:noProof/>
        </w:rPr>
        <w:lastRenderedPageBreak/>
        <mc:AlternateContent>
          <mc:Choice Requires="wps">
            <w:drawing>
              <wp:anchor distT="0" distB="0" distL="114300" distR="114300" simplePos="0" relativeHeight="251663360" behindDoc="0" locked="0" layoutInCell="1" allowOverlap="1" wp14:anchorId="4BF50290" wp14:editId="27A6E1A3">
                <wp:simplePos x="0" y="0"/>
                <wp:positionH relativeFrom="margin">
                  <wp:align>center</wp:align>
                </wp:positionH>
                <wp:positionV relativeFrom="paragraph">
                  <wp:posOffset>0</wp:posOffset>
                </wp:positionV>
                <wp:extent cx="804672" cy="270662"/>
                <wp:effectExtent l="38100" t="0" r="0" b="34290"/>
                <wp:wrapNone/>
                <wp:docPr id="3" name="下矢印 3"/>
                <wp:cNvGraphicFramePr/>
                <a:graphic xmlns:a="http://schemas.openxmlformats.org/drawingml/2006/main">
                  <a:graphicData uri="http://schemas.microsoft.com/office/word/2010/wordprocessingShape">
                    <wps:wsp>
                      <wps:cNvSpPr/>
                      <wps:spPr>
                        <a:xfrm>
                          <a:off x="0" y="0"/>
                          <a:ext cx="804672" cy="270662"/>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C81B38" id="下矢印 3" o:spid="_x0000_s1026" type="#_x0000_t67" style="position:absolute;left:0;text-align:left;margin-left:0;margin-top:0;width:63.35pt;height:21.3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" adj="10800" fillcolor="#ffc000 [3207]" strokecolor="red" strokeweight="1pt">
                <w10:wrap anchorx="margin"/>
              </v:shape>
            </w:pict>
          </mc:Fallback>
        </mc:AlternateContent>
      </w:r>
      <w:r w:rsidR="008B036D">
        <w:object w:dxaOrig="19396" w:dyaOrig="10306" w14:anchorId="7B1A83D4">
          <v:shape id="_x0000_i1030" type="#_x0000_t75" style="width:467.7pt;height:248.85pt" o:ole="">
            <v:imagedata r:id="rId31" o:title=""/>
          </v:shape>
          <o:OLEObject Type="Embed" ProgID="Visio.Drawing.15" ShapeID="_x0000_i1030" DrawAspect="Content" ObjectID="_1453226711" r:id="rId32"/>
        </w:object>
      </w:r>
    </w:p>
    <w:p w14:paraId="0818EE1D" w14:textId="3F587B6F" w:rsidR="00F84346" w:rsidRDefault="00F84346" w:rsidP="00F84346">
      <w:pPr>
        <w:pStyle w:val="2"/>
      </w:pPr>
      <w:bookmarkStart w:id="11" w:name="_Toc379484642"/>
      <w:r>
        <w:rPr>
          <w:rFonts w:hint="eastAsia"/>
        </w:rPr>
        <w:t>ファイル読み込みバッファについて</w:t>
      </w:r>
      <w:bookmarkEnd w:id="11"/>
    </w:p>
    <w:p w14:paraId="40842219" w14:textId="38CFB4ED" w:rsidR="00F84346" w:rsidRDefault="00C0484C" w:rsidP="00F84346">
      <w:pPr>
        <w:pStyle w:val="a9"/>
        <w:ind w:firstLine="283"/>
      </w:pPr>
      <w:r>
        <w:t>ファイル読み込みバッファは、圧縮ファイル、および圧縮展開後のファイルイメージを配置する大きなバッファである。</w:t>
      </w:r>
    </w:p>
    <w:p w14:paraId="18B278FE" w14:textId="4C1C1C34" w:rsidR="00FC0081" w:rsidRDefault="00FC0081" w:rsidP="00FC0081">
      <w:pPr>
        <w:pStyle w:val="a9"/>
        <w:keepNext/>
        <w:widowControl/>
        <w:ind w:firstLine="283"/>
      </w:pPr>
      <w:r>
        <w:t>読み込みバッファの使用イメージを示す。</w:t>
      </w:r>
    </w:p>
    <w:p w14:paraId="7A2E0019" w14:textId="0F683E5D" w:rsidR="00FC0081" w:rsidRDefault="00FC0081" w:rsidP="00FC0081">
      <w:pPr>
        <w:pStyle w:val="a9"/>
        <w:spacing w:beforeLines="50" w:before="180"/>
        <w:ind w:firstLineChars="0" w:firstLine="0"/>
      </w:pPr>
      <w:r>
        <w:object w:dxaOrig="10576" w:dyaOrig="4306" w14:anchorId="55BEB4D0">
          <v:shape id="_x0000_i1039" type="#_x0000_t75" style="width:419.35pt;height:171.05pt" o:ole="">
            <v:imagedata r:id="rId33" o:title=""/>
          </v:shape>
          <o:OLEObject Type="Embed" ProgID="Visio.Drawing.15" ShapeID="_x0000_i1039" DrawAspect="Content" ObjectID="_1453226712" r:id="rId34"/>
        </w:object>
      </w:r>
    </w:p>
    <w:p w14:paraId="298FF3CF" w14:textId="14B59F2D" w:rsidR="00FC0081" w:rsidRDefault="00FC0081" w:rsidP="00FC0081">
      <w:pPr>
        <w:pStyle w:val="a9"/>
        <w:spacing w:beforeLines="100" w:before="360"/>
        <w:ind w:firstLineChars="0" w:firstLine="0"/>
      </w:pPr>
      <w:r>
        <w:rPr>
          <w:noProof/>
        </w:rPr>
        <w:lastRenderedPageBreak/>
        <mc:AlternateContent>
          <mc:Choice Requires="wps">
            <w:drawing>
              <wp:anchor distT="0" distB="0" distL="114300" distR="114300" simplePos="0" relativeHeight="251667456" behindDoc="0" locked="0" layoutInCell="1" allowOverlap="1" wp14:anchorId="3BCCD46D" wp14:editId="4CDD0163">
                <wp:simplePos x="0" y="0"/>
                <wp:positionH relativeFrom="margin">
                  <wp:align>center</wp:align>
                </wp:positionH>
                <wp:positionV relativeFrom="paragraph">
                  <wp:posOffset>-431</wp:posOffset>
                </wp:positionV>
                <wp:extent cx="804672" cy="270662"/>
                <wp:effectExtent l="38100" t="0" r="0" b="34290"/>
                <wp:wrapNone/>
                <wp:docPr id="5" name="下矢印 5"/>
                <wp:cNvGraphicFramePr/>
                <a:graphic xmlns:a="http://schemas.openxmlformats.org/drawingml/2006/main">
                  <a:graphicData uri="http://schemas.microsoft.com/office/word/2010/wordprocessingShape">
                    <wps:wsp>
                      <wps:cNvSpPr/>
                      <wps:spPr>
                        <a:xfrm>
                          <a:off x="0" y="0"/>
                          <a:ext cx="804672" cy="270662"/>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36357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 o:spid="_x0000_s1026" type="#_x0000_t67" style="position:absolute;left:0;text-align:left;margin-left:0;margin-top:-.05pt;width:63.35pt;height:21.3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" adj="10800" fillcolor="#ffc000 [3207]" strokecolor="red" strokeweight="1pt">
                <w10:wrap anchorx="margin"/>
              </v:shape>
            </w:pict>
          </mc:Fallback>
        </mc:AlternateContent>
      </w:r>
      <w:r>
        <w:object w:dxaOrig="10576" w:dyaOrig="4666" w14:anchorId="12890F44">
          <v:shape id="_x0000_i1040" type="#_x0000_t75" style="width:419.35pt;height:184.9pt" o:ole="">
            <v:imagedata r:id="rId35" o:title=""/>
          </v:shape>
          <o:OLEObject Type="Embed" ProgID="Visio.Drawing.15" ShapeID="_x0000_i1040" DrawAspect="Content" ObjectID="_1453226713" r:id="rId36"/>
        </w:object>
      </w:r>
    </w:p>
    <w:p w14:paraId="3A8A1839" w14:textId="59483E17" w:rsidR="00FC0081" w:rsidRDefault="00FC0081" w:rsidP="00FC0081">
      <w:pPr>
        <w:pStyle w:val="a9"/>
        <w:spacing w:beforeLines="100" w:before="360"/>
        <w:ind w:firstLineChars="0" w:firstLine="0"/>
      </w:pPr>
      <w:r>
        <w:rPr>
          <w:noProof/>
        </w:rPr>
        <mc:AlternateContent>
          <mc:Choice Requires="wps">
            <w:drawing>
              <wp:anchor distT="0" distB="0" distL="114300" distR="114300" simplePos="0" relativeHeight="251669504" behindDoc="0" locked="0" layoutInCell="1" allowOverlap="1" wp14:anchorId="13D20437" wp14:editId="10756F6C">
                <wp:simplePos x="0" y="0"/>
                <wp:positionH relativeFrom="margin">
                  <wp:align>center</wp:align>
                </wp:positionH>
                <wp:positionV relativeFrom="paragraph">
                  <wp:posOffset>125756</wp:posOffset>
                </wp:positionV>
                <wp:extent cx="804672" cy="270662"/>
                <wp:effectExtent l="38100" t="0" r="0" b="34290"/>
                <wp:wrapNone/>
                <wp:docPr id="6" name="下矢印 6"/>
                <wp:cNvGraphicFramePr/>
                <a:graphic xmlns:a="http://schemas.openxmlformats.org/drawingml/2006/main">
                  <a:graphicData uri="http://schemas.microsoft.com/office/word/2010/wordprocessingShape">
                    <wps:wsp>
                      <wps:cNvSpPr/>
                      <wps:spPr>
                        <a:xfrm>
                          <a:off x="0" y="0"/>
                          <a:ext cx="804672" cy="270662"/>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BDE704" id="下矢印 6" o:spid="_x0000_s1026" type="#_x0000_t67" style="position:absolute;left:0;text-align:left;margin-left:0;margin-top:9.9pt;width:63.35pt;height:21.3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" adj="10800" fillcolor="#ffc000 [3207]" strokecolor="red" strokeweight="1pt">
                <w10:wrap anchorx="margin"/>
              </v:shape>
            </w:pict>
          </mc:Fallback>
        </mc:AlternateContent>
      </w:r>
      <w:r>
        <w:object w:dxaOrig="10576" w:dyaOrig="4396" w14:anchorId="5ED018B9">
          <v:shape id="_x0000_i1041" type="#_x0000_t75" style="width:419.35pt;height:174.55pt;mso-position-vertical:absolute" o:ole="">
            <v:imagedata r:id="rId37" o:title=""/>
          </v:shape>
          <o:OLEObject Type="Embed" ProgID="Visio.Drawing.15" ShapeID="_x0000_i1041" DrawAspect="Content" ObjectID="_1453226714" r:id="rId38"/>
        </w:object>
      </w:r>
    </w:p>
    <w:p w14:paraId="61B57998" w14:textId="7255B873" w:rsidR="00FC0081" w:rsidRDefault="00FC0081" w:rsidP="00FC0081">
      <w:pPr>
        <w:pStyle w:val="a9"/>
        <w:spacing w:beforeLines="100" w:before="360"/>
        <w:ind w:firstLineChars="0" w:firstLine="0"/>
      </w:pPr>
      <w:r>
        <w:rPr>
          <w:noProof/>
        </w:rPr>
        <mc:AlternateContent>
          <mc:Choice Requires="wps">
            <w:drawing>
              <wp:anchor distT="0" distB="0" distL="114300" distR="114300" simplePos="0" relativeHeight="251671552" behindDoc="0" locked="0" layoutInCell="1" allowOverlap="1" wp14:anchorId="27ECF898" wp14:editId="32A3C50C">
                <wp:simplePos x="0" y="0"/>
                <wp:positionH relativeFrom="margin">
                  <wp:posOffset>2161947</wp:posOffset>
                </wp:positionH>
                <wp:positionV relativeFrom="paragraph">
                  <wp:posOffset>233553</wp:posOffset>
                </wp:positionV>
                <wp:extent cx="804545" cy="270510"/>
                <wp:effectExtent l="38100" t="0" r="0" b="34290"/>
                <wp:wrapNone/>
                <wp:docPr id="7" name="下矢印 7"/>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4A676B" id="下矢印 7" o:spid="_x0000_s1026" type="#_x0000_t67" style="position:absolute;left:0;text-align:left;margin-left:170.25pt;margin-top:18.4pt;width:63.35pt;height:21.3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" adj="10800" fillcolor="#ffc000 [3207]" strokecolor="red" strokeweight="1pt">
                <w10:wrap anchorx="margin"/>
              </v:shape>
            </w:pict>
          </mc:Fallback>
        </mc:AlternateContent>
      </w:r>
      <w:r>
        <w:object w:dxaOrig="12136" w:dyaOrig="4396" w14:anchorId="3D7D4D58">
          <v:shape id="_x0000_i1047" type="#_x0000_t75" style="width:419.35pt;height:152.05pt" o:ole="">
            <v:imagedata r:id="rId39" o:title=""/>
          </v:shape>
          <o:OLEObject Type="Embed" ProgID="Visio.Drawing.15" ShapeID="_x0000_i1047" DrawAspect="Content" ObjectID="_1453226715" r:id="rId40"/>
        </w:object>
      </w:r>
    </w:p>
    <w:p w14:paraId="0FBA14C4" w14:textId="0CD5AAF6" w:rsidR="00FC0081" w:rsidRDefault="00FC0081" w:rsidP="00FC0081">
      <w:pPr>
        <w:pStyle w:val="a9"/>
        <w:spacing w:beforeLines="100" w:before="360"/>
        <w:ind w:firstLineChars="0" w:firstLine="0"/>
      </w:pPr>
      <w:r>
        <w:rPr>
          <w:noProof/>
        </w:rPr>
        <w:lastRenderedPageBreak/>
        <mc:AlternateContent>
          <mc:Choice Requires="wps">
            <w:drawing>
              <wp:anchor distT="0" distB="0" distL="114300" distR="114300" simplePos="0" relativeHeight="251673600" behindDoc="0" locked="0" layoutInCell="1" allowOverlap="1" wp14:anchorId="36E8C605" wp14:editId="0353D1CC">
                <wp:simplePos x="0" y="0"/>
                <wp:positionH relativeFrom="margin">
                  <wp:posOffset>2104340</wp:posOffset>
                </wp:positionH>
                <wp:positionV relativeFrom="paragraph">
                  <wp:posOffset>5080</wp:posOffset>
                </wp:positionV>
                <wp:extent cx="804545" cy="270510"/>
                <wp:effectExtent l="38100" t="0" r="0" b="34290"/>
                <wp:wrapNone/>
                <wp:docPr id="8" name="下矢印 8"/>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640DB4" id="下矢印 8" o:spid="_x0000_s1026" type="#_x0000_t67" style="position:absolute;left:0;text-align:left;margin-left:165.7pt;margin-top:.4pt;width:63.35pt;height:21.3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" adj="10800" fillcolor="#ffc000 [3207]" strokecolor="red" strokeweight="1pt">
                <w10:wrap anchorx="margin"/>
              </v:shape>
            </w:pict>
          </mc:Fallback>
        </mc:AlternateContent>
      </w:r>
      <w:r>
        <w:object w:dxaOrig="12271" w:dyaOrig="4651" w14:anchorId="70BB515B">
          <v:shape id="_x0000_i1042" type="#_x0000_t75" style="width:419.9pt;height:159pt" o:ole="">
            <v:imagedata r:id="rId41" o:title=""/>
          </v:shape>
          <o:OLEObject Type="Embed" ProgID="Visio.Drawing.15" ShapeID="_x0000_i1042" DrawAspect="Content" ObjectID="_1453226716" r:id="rId42"/>
        </w:object>
      </w:r>
    </w:p>
    <w:p w14:paraId="1EB028B2" w14:textId="20D012E3" w:rsidR="00FC0081" w:rsidRDefault="00FC0081" w:rsidP="00FC0081">
      <w:pPr>
        <w:pStyle w:val="a9"/>
        <w:spacing w:beforeLines="100" w:before="360"/>
        <w:ind w:firstLineChars="0" w:firstLine="0"/>
      </w:pPr>
      <w:r>
        <w:rPr>
          <w:noProof/>
        </w:rPr>
        <mc:AlternateContent>
          <mc:Choice Requires="wps">
            <w:drawing>
              <wp:anchor distT="0" distB="0" distL="114300" distR="114300" simplePos="0" relativeHeight="251675648" behindDoc="0" locked="0" layoutInCell="1" allowOverlap="1" wp14:anchorId="08CA44F3" wp14:editId="3E2010FE">
                <wp:simplePos x="0" y="0"/>
                <wp:positionH relativeFrom="margin">
                  <wp:posOffset>2059863</wp:posOffset>
                </wp:positionH>
                <wp:positionV relativeFrom="paragraph">
                  <wp:posOffset>128143</wp:posOffset>
                </wp:positionV>
                <wp:extent cx="804545" cy="270510"/>
                <wp:effectExtent l="38100" t="0" r="0" b="34290"/>
                <wp:wrapNone/>
                <wp:docPr id="9" name="下矢印 9"/>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A466F4" id="下矢印 9" o:spid="_x0000_s1026" type="#_x0000_t67" style="position:absolute;left:0;text-align:left;margin-left:162.2pt;margin-top:10.1pt;width:63.35pt;height:21.3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" adj="10800" fillcolor="#ffc000 [3207]" strokecolor="red" strokeweight="1pt">
                <w10:wrap anchorx="margin"/>
              </v:shape>
            </w:pict>
          </mc:Fallback>
        </mc:AlternateContent>
      </w:r>
      <w:r>
        <w:object w:dxaOrig="12271" w:dyaOrig="4396" w14:anchorId="6715EA50">
          <v:shape id="_x0000_i1043" type="#_x0000_t75" style="width:419.9pt;height:150.35pt" o:ole="">
            <v:imagedata r:id="rId43" o:title=""/>
          </v:shape>
          <o:OLEObject Type="Embed" ProgID="Visio.Drawing.15" ShapeID="_x0000_i1043" DrawAspect="Content" ObjectID="_1453226717" r:id="rId44"/>
        </w:object>
      </w:r>
    </w:p>
    <w:p w14:paraId="2B549AFB" w14:textId="1DA01EB1" w:rsidR="00FC0081" w:rsidRDefault="00FC0081" w:rsidP="00FC0081">
      <w:pPr>
        <w:pStyle w:val="a9"/>
        <w:spacing w:beforeLines="100" w:before="360"/>
        <w:ind w:firstLineChars="0" w:firstLine="0"/>
      </w:pPr>
      <w:r>
        <w:rPr>
          <w:noProof/>
        </w:rPr>
        <mc:AlternateContent>
          <mc:Choice Requires="wps">
            <w:drawing>
              <wp:anchor distT="0" distB="0" distL="114300" distR="114300" simplePos="0" relativeHeight="251677696" behindDoc="0" locked="0" layoutInCell="1" allowOverlap="1" wp14:anchorId="05BE3B53" wp14:editId="29C8B869">
                <wp:simplePos x="0" y="0"/>
                <wp:positionH relativeFrom="margin">
                  <wp:posOffset>2028520</wp:posOffset>
                </wp:positionH>
                <wp:positionV relativeFrom="paragraph">
                  <wp:posOffset>120015</wp:posOffset>
                </wp:positionV>
                <wp:extent cx="804545" cy="270510"/>
                <wp:effectExtent l="38100" t="0" r="0" b="34290"/>
                <wp:wrapNone/>
                <wp:docPr id="10" name="下矢印 10"/>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E0BDED" id="下矢印 10" o:spid="_x0000_s1026" type="#_x0000_t67" style="position:absolute;left:0;text-align:left;margin-left:159.75pt;margin-top:9.45pt;width:63.35pt;height:21.3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" adj="10800" fillcolor="#ffc000 [3207]" strokecolor="red" strokeweight="1pt">
                <w10:wrap anchorx="margin"/>
              </v:shape>
            </w:pict>
          </mc:Fallback>
        </mc:AlternateContent>
      </w:r>
      <w:r>
        <w:object w:dxaOrig="12271" w:dyaOrig="4651" w14:anchorId="67CA5AEF">
          <v:shape id="_x0000_i1044" type="#_x0000_t75" style="width:419.9pt;height:159pt" o:ole="">
            <v:imagedata r:id="rId45" o:title=""/>
          </v:shape>
          <o:OLEObject Type="Embed" ProgID="Visio.Drawing.15" ShapeID="_x0000_i1044" DrawAspect="Content" ObjectID="_1453226718" r:id="rId46"/>
        </w:object>
      </w:r>
    </w:p>
    <w:p w14:paraId="50692CF6" w14:textId="02260E98" w:rsidR="00FC0081" w:rsidRDefault="00FC0081" w:rsidP="00FC0081">
      <w:pPr>
        <w:pStyle w:val="a9"/>
        <w:spacing w:beforeLines="100" w:before="360"/>
        <w:ind w:firstLineChars="0" w:firstLine="0"/>
      </w:pPr>
      <w:r>
        <w:rPr>
          <w:noProof/>
        </w:rPr>
        <w:lastRenderedPageBreak/>
        <mc:AlternateContent>
          <mc:Choice Requires="wps">
            <w:drawing>
              <wp:anchor distT="0" distB="0" distL="114300" distR="114300" simplePos="0" relativeHeight="251679744" behindDoc="0" locked="0" layoutInCell="1" allowOverlap="1" wp14:anchorId="5584D282" wp14:editId="77690DCB">
                <wp:simplePos x="0" y="0"/>
                <wp:positionH relativeFrom="margin">
                  <wp:posOffset>2063216</wp:posOffset>
                </wp:positionH>
                <wp:positionV relativeFrom="paragraph">
                  <wp:posOffset>2667</wp:posOffset>
                </wp:positionV>
                <wp:extent cx="804545" cy="270510"/>
                <wp:effectExtent l="38100" t="0" r="0" b="34290"/>
                <wp:wrapNone/>
                <wp:docPr id="11" name="下矢印 11"/>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02350F" id="下矢印 11" o:spid="_x0000_s1026" type="#_x0000_t67" style="position:absolute;left:0;text-align:left;margin-left:162.45pt;margin-top:.2pt;width:63.35pt;height:21.3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" adj="10800" fillcolor="#ffc000 [3207]" strokecolor="red" strokeweight="1pt">
                <w10:wrap anchorx="margin"/>
              </v:shape>
            </w:pict>
          </mc:Fallback>
        </mc:AlternateContent>
      </w:r>
      <w:r>
        <w:object w:dxaOrig="12136" w:dyaOrig="4651" w14:anchorId="6DEEC0B1">
          <v:shape id="_x0000_i1045" type="#_x0000_t75" style="width:419.35pt;height:160.7pt" o:ole="">
            <v:imagedata r:id="rId47" o:title=""/>
          </v:shape>
          <o:OLEObject Type="Embed" ProgID="Visio.Drawing.15" ShapeID="_x0000_i1045" DrawAspect="Content" ObjectID="_1453226719" r:id="rId48"/>
        </w:object>
      </w:r>
    </w:p>
    <w:p w14:paraId="1551D03D" w14:textId="090A9E56" w:rsidR="00FC0081" w:rsidRPr="00F84346" w:rsidRDefault="00FC0081" w:rsidP="00FC0081">
      <w:pPr>
        <w:pStyle w:val="a9"/>
        <w:spacing w:beforeLines="100" w:before="360"/>
        <w:ind w:firstLineChars="0" w:firstLine="0"/>
        <w:rPr>
          <w:rFonts w:hint="eastAsia"/>
        </w:rPr>
      </w:pPr>
      <w:r>
        <w:rPr>
          <w:noProof/>
        </w:rPr>
        <mc:AlternateContent>
          <mc:Choice Requires="wps">
            <w:drawing>
              <wp:anchor distT="0" distB="0" distL="114300" distR="114300" simplePos="0" relativeHeight="251681792" behindDoc="0" locked="0" layoutInCell="1" allowOverlap="1" wp14:anchorId="6B07AFEA" wp14:editId="4388535D">
                <wp:simplePos x="0" y="0"/>
                <wp:positionH relativeFrom="margin">
                  <wp:posOffset>2048484</wp:posOffset>
                </wp:positionH>
                <wp:positionV relativeFrom="paragraph">
                  <wp:posOffset>124587</wp:posOffset>
                </wp:positionV>
                <wp:extent cx="804545" cy="270510"/>
                <wp:effectExtent l="38100" t="0" r="0" b="34290"/>
                <wp:wrapNone/>
                <wp:docPr id="12" name="下矢印 12"/>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4AA8AD" id="下矢印 12" o:spid="_x0000_s1026" type="#_x0000_t67" style="position:absolute;left:0;text-align:left;margin-left:161.3pt;margin-top:9.8pt;width:63.35pt;height:21.3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" adj="10800" fillcolor="#ffc000 [3207]" strokecolor="red" strokeweight="1pt">
                <w10:wrap anchorx="margin"/>
              </v:shape>
            </w:pict>
          </mc:Fallback>
        </mc:AlternateContent>
      </w:r>
      <w:r>
        <w:object w:dxaOrig="12136" w:dyaOrig="4651" w14:anchorId="7EAE5DF7">
          <v:shape id="_x0000_i1046" type="#_x0000_t75" style="width:419.35pt;height:160.7pt" o:ole="">
            <v:imagedata r:id="rId49" o:title=""/>
          </v:shape>
          <o:OLEObject Type="Embed" ProgID="Visio.Drawing.15" ShapeID="_x0000_i1046" DrawAspect="Content" ObjectID="_1453226720" r:id="rId50"/>
        </w:object>
      </w:r>
    </w:p>
    <w:p w14:paraId="2A714F22" w14:textId="22C27664" w:rsidR="00FF6D41" w:rsidRDefault="00FF6D41" w:rsidP="00FF6D41">
      <w:pPr>
        <w:pStyle w:val="1"/>
      </w:pPr>
      <w:bookmarkStart w:id="12" w:name="_Toc379484643"/>
      <w:r>
        <w:rPr>
          <w:rFonts w:hint="eastAsia"/>
        </w:rPr>
        <w:t>データ仕様</w:t>
      </w:r>
      <w:bookmarkEnd w:id="12"/>
    </w:p>
    <w:p w14:paraId="140DFFF6" w14:textId="77777777" w:rsidR="008B036D" w:rsidRDefault="008B036D" w:rsidP="008B036D">
      <w:pPr>
        <w:pStyle w:val="2"/>
      </w:pPr>
      <w:bookmarkStart w:id="13" w:name="_Toc379484644"/>
      <w:r>
        <w:rPr>
          <w:rFonts w:hint="eastAsia"/>
        </w:rPr>
        <w:t>アーカイブファイル</w:t>
      </w:r>
      <w:bookmarkEnd w:id="13"/>
    </w:p>
    <w:p w14:paraId="7821344A" w14:textId="77777777" w:rsidR="008B036D" w:rsidRDefault="008B036D" w:rsidP="008B036D">
      <w:pPr>
        <w:pStyle w:val="a8"/>
        <w:keepNext/>
        <w:widowControl/>
        <w:ind w:firstLine="283"/>
      </w:pPr>
      <w:r>
        <w:t>アーカイブファイルのデータ構造を示す。</w:t>
      </w:r>
    </w:p>
    <w:p w14:paraId="2CDFF65E" w14:textId="77777777" w:rsidR="008B036D" w:rsidRDefault="008B036D" w:rsidP="008B036D">
      <w:pPr>
        <w:pStyle w:val="a8"/>
        <w:ind w:firstLineChars="0" w:firstLine="0"/>
      </w:pPr>
      <w:r>
        <w:object w:dxaOrig="11316" w:dyaOrig="287" w14:anchorId="61B43D9B">
          <v:shape id="_x0000_i1031" type="#_x0000_t75" style="width:419.9pt;height:10.95pt;mso-position-vertical:absolute" o:ole="">
            <v:imagedata r:id="rId51" o:title=""/>
          </v:shape>
          <o:OLEObject Type="Embed" ProgID="Excel.Sheet.12" ShapeID="_x0000_i1031" DrawAspect="Content" ObjectID="_1453226721" r:id="rId52"/>
        </w:object>
      </w:r>
    </w:p>
    <w:p w14:paraId="26FB34D0" w14:textId="77777777" w:rsidR="008B036D" w:rsidRDefault="008B036D" w:rsidP="008B036D">
      <w:pPr>
        <w:pStyle w:val="a8"/>
        <w:ind w:firstLineChars="0" w:firstLine="0"/>
      </w:pPr>
      <w:r>
        <w:object w:dxaOrig="11316" w:dyaOrig="2638" w14:anchorId="5AAC550C">
          <v:shape id="_x0000_i1032" type="#_x0000_t75" style="width:419.9pt;height:97.9pt" o:ole="">
            <v:imagedata r:id="rId53" o:title=""/>
          </v:shape>
          <o:OLEObject Type="Embed" ProgID="Excel.Sheet.12" ShapeID="_x0000_i1032" DrawAspect="Content" ObjectID="_1453226722" r:id="rId54"/>
        </w:object>
      </w:r>
    </w:p>
    <w:bookmarkStart w:id="14" w:name="_MON_1453211510"/>
    <w:bookmarkEnd w:id="14"/>
    <w:p w14:paraId="0E25E00A" w14:textId="77777777" w:rsidR="008B036D" w:rsidRDefault="008B036D" w:rsidP="008B036D">
      <w:pPr>
        <w:pStyle w:val="a8"/>
        <w:ind w:firstLineChars="0" w:firstLine="0"/>
      </w:pPr>
      <w:r>
        <w:object w:dxaOrig="11316" w:dyaOrig="2426" w14:anchorId="2047A339">
          <v:shape id="_x0000_i1033" type="#_x0000_t75" style="width:419.9pt;height:89.85pt" o:ole="">
            <v:imagedata r:id="rId55" o:title=""/>
          </v:shape>
          <o:OLEObject Type="Embed" ProgID="Excel.Sheet.12" ShapeID="_x0000_i1033" DrawAspect="Content" ObjectID="_1453226723" r:id="rId56"/>
        </w:object>
      </w:r>
    </w:p>
    <w:p w14:paraId="5E109641" w14:textId="77777777" w:rsidR="008B036D" w:rsidRDefault="008B036D" w:rsidP="008B036D">
      <w:pPr>
        <w:pStyle w:val="a8"/>
        <w:ind w:firstLineChars="0" w:firstLine="0"/>
      </w:pPr>
      <w:r>
        <w:object w:dxaOrig="11316" w:dyaOrig="1356" w14:anchorId="774D90D4">
          <v:shape id="_x0000_i1034" type="#_x0000_t75" style="width:419.9pt;height:50.1pt" o:ole="">
            <v:imagedata r:id="rId57" o:title=""/>
          </v:shape>
          <o:OLEObject Type="Embed" ProgID="Excel.Sheet.12" ShapeID="_x0000_i1034" DrawAspect="Content" ObjectID="_1453226724" r:id="rId58"/>
        </w:object>
      </w:r>
    </w:p>
    <w:p w14:paraId="3D61256A" w14:textId="77777777" w:rsidR="008B036D" w:rsidRDefault="008B036D" w:rsidP="008B036D">
      <w:pPr>
        <w:pStyle w:val="a8"/>
        <w:ind w:firstLineChars="0" w:firstLine="0"/>
      </w:pPr>
      <w:r>
        <w:object w:dxaOrig="11316" w:dyaOrig="915" w14:anchorId="75BA0E06">
          <v:shape id="_x0000_i1035" type="#_x0000_t75" style="width:419.9pt;height:34pt" o:ole="">
            <v:imagedata r:id="rId59" o:title=""/>
          </v:shape>
          <o:OLEObject Type="Embed" ProgID="Excel.Sheet.12" ShapeID="_x0000_i1035" DrawAspect="Content" ObjectID="_1453226725" r:id="rId60"/>
        </w:object>
      </w:r>
    </w:p>
    <w:bookmarkStart w:id="15" w:name="_MON_1453211549"/>
    <w:bookmarkEnd w:id="15"/>
    <w:p w14:paraId="52E51944" w14:textId="77777777" w:rsidR="008B036D" w:rsidRDefault="008B036D" w:rsidP="008B036D">
      <w:pPr>
        <w:pStyle w:val="a8"/>
        <w:ind w:firstLineChars="0" w:firstLine="0"/>
      </w:pPr>
      <w:r>
        <w:object w:dxaOrig="11316" w:dyaOrig="1611" w14:anchorId="7DB8E381">
          <v:shape id="_x0000_i1036" type="#_x0000_t75" style="width:419.9pt;height:59.9pt" o:ole="">
            <v:imagedata r:id="rId61" o:title=""/>
          </v:shape>
          <o:OLEObject Type="Embed" ProgID="Excel.Sheet.12" ShapeID="_x0000_i1036" DrawAspect="Content" ObjectID="_1453226726" r:id="rId62"/>
        </w:object>
      </w:r>
    </w:p>
    <w:bookmarkStart w:id="16" w:name="_MON_1453211589"/>
    <w:bookmarkEnd w:id="16"/>
    <w:p w14:paraId="3A0723AA" w14:textId="77777777" w:rsidR="008B036D" w:rsidRDefault="008B036D" w:rsidP="008B036D">
      <w:pPr>
        <w:pStyle w:val="a8"/>
        <w:ind w:firstLineChars="0" w:firstLine="0"/>
      </w:pPr>
      <w:r>
        <w:object w:dxaOrig="11316" w:dyaOrig="2253" w14:anchorId="38FCB849">
          <v:shape id="_x0000_i1037" type="#_x0000_t75" style="width:419.9pt;height:83.5pt" o:ole="">
            <v:imagedata r:id="rId63" o:title=""/>
          </v:shape>
          <o:OLEObject Type="Embed" ProgID="Excel.Sheet.12" ShapeID="_x0000_i1037" DrawAspect="Content" ObjectID="_1453226727" r:id="rId64"/>
        </w:object>
      </w:r>
    </w:p>
    <w:p w14:paraId="3EF0020E" w14:textId="77777777" w:rsidR="008B036D" w:rsidRDefault="008B036D" w:rsidP="008B036D">
      <w:pPr>
        <w:pStyle w:val="a8"/>
        <w:ind w:firstLineChars="0" w:firstLine="0"/>
      </w:pPr>
      <w:r>
        <w:object w:dxaOrig="11316" w:dyaOrig="701" w14:anchorId="52369C10">
          <v:shape id="_x0000_i1038" type="#_x0000_t75" style="width:419.9pt;height:25.9pt" o:ole="">
            <v:imagedata r:id="rId65" o:title=""/>
          </v:shape>
          <o:OLEObject Type="Embed" ProgID="Excel.Sheet.12" ShapeID="_x0000_i1038" DrawAspect="Content" ObjectID="_1453226728" r:id="rId66"/>
        </w:object>
      </w:r>
    </w:p>
    <w:p w14:paraId="20F5C01F" w14:textId="6A780901" w:rsidR="001C7885" w:rsidRDefault="001C7885" w:rsidP="001C7885">
      <w:pPr>
        <w:pStyle w:val="2"/>
      </w:pPr>
      <w:bookmarkStart w:id="17" w:name="_Toc379484645"/>
      <w:r>
        <w:rPr>
          <w:rFonts w:hint="eastAsia"/>
        </w:rPr>
        <w:t>ファイルシステムの設定ファイル</w:t>
      </w:r>
      <w:bookmarkEnd w:id="17"/>
    </w:p>
    <w:p w14:paraId="0ED835E3" w14:textId="0500A443" w:rsidR="001C7885" w:rsidRDefault="001C7885" w:rsidP="001C7885">
      <w:pPr>
        <w:pStyle w:val="a9"/>
        <w:ind w:firstLine="283"/>
      </w:pPr>
      <w:r>
        <w:t>「設定ファイル」は、ゲーム起動時に最初に読み込まれるファイルである。</w:t>
      </w:r>
    </w:p>
    <w:p w14:paraId="298333FF" w14:textId="4CDEDBE6" w:rsidR="001C7885" w:rsidRDefault="001C7885" w:rsidP="001C7885">
      <w:pPr>
        <w:pStyle w:val="a9"/>
        <w:ind w:firstLine="283"/>
      </w:pPr>
      <w:r>
        <w:t>ROM</w:t>
      </w:r>
      <w:r>
        <w:t>上のルートフォルダ、もしくは、ホスト上のホームフォルダに配置する</w:t>
      </w:r>
      <w:r w:rsidR="00EE4E12">
        <w:t>所定のパス</w:t>
      </w:r>
      <w:r>
        <w:t>のテキストファイル（</w:t>
      </w:r>
      <w:r>
        <w:rPr>
          <w:rFonts w:hint="eastAsia"/>
        </w:rPr>
        <w:t>JSON</w:t>
      </w:r>
      <w:r>
        <w:rPr>
          <w:rFonts w:hint="eastAsia"/>
        </w:rPr>
        <w:t>形式</w:t>
      </w:r>
      <w:r>
        <w:t>）であり、ゲームで使用するアーカイブファイルを列挙する。</w:t>
      </w:r>
      <w:r w:rsidR="00F66FF5">
        <w:rPr>
          <w:rFonts w:hint="eastAsia"/>
        </w:rPr>
        <w:t>このファイルをバイナリ変換したファイルを読み込む。</w:t>
      </w:r>
    </w:p>
    <w:p w14:paraId="3F63710B" w14:textId="5A26766E" w:rsidR="001C7885" w:rsidRDefault="001C7885" w:rsidP="001C7885">
      <w:pPr>
        <w:pStyle w:val="a9"/>
        <w:ind w:firstLine="283"/>
      </w:pPr>
      <w:r>
        <w:rPr>
          <w:rFonts w:hint="eastAsia"/>
        </w:rPr>
        <w:t>設定ファイルの具体的なイメージは下記の通り。</w:t>
      </w:r>
    </w:p>
    <w:p w14:paraId="2195667D" w14:textId="0FC03674" w:rsidR="001C7885" w:rsidRDefault="001C7885" w:rsidP="001C7885">
      <w:pPr>
        <w:pStyle w:val="a9"/>
        <w:keepNext/>
        <w:widowControl/>
        <w:spacing w:beforeLines="50" w:before="180"/>
        <w:ind w:firstLineChars="0" w:firstLine="0"/>
      </w:pPr>
      <w:r>
        <w:t>設定ファイルのサンプル：</w:t>
      </w:r>
    </w:p>
    <w:p w14:paraId="7C7D1F79" w14:textId="1F25A71A" w:rsidR="00F66FF5" w:rsidRPr="00F66FF5" w:rsidRDefault="00F66FF5" w:rsidP="00F66FF5">
      <w:pPr>
        <w:pStyle w:val="2-"/>
        <w:keepNext/>
        <w:widowControl/>
        <w:rPr>
          <w:color w:val="auto"/>
        </w:rPr>
      </w:pPr>
      <w:r w:rsidRPr="00F66FF5">
        <w:rPr>
          <w:rFonts w:hint="eastAsia"/>
          <w:color w:val="auto"/>
        </w:rPr>
        <w:t>【</w:t>
      </w:r>
      <w:proofErr w:type="spellStart"/>
      <w:r>
        <w:rPr>
          <w:rFonts w:hint="eastAsia"/>
          <w:color w:val="auto"/>
        </w:rPr>
        <w:t>fsys.json</w:t>
      </w:r>
      <w:proofErr w:type="spellEnd"/>
      <w:r w:rsidRPr="00F66FF5">
        <w:rPr>
          <w:rFonts w:hint="eastAsia"/>
          <w:color w:val="auto"/>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1C7885" w14:paraId="6969F97F" w14:textId="77777777" w:rsidTr="001C7885">
        <w:tc>
          <w:tcPr>
            <w:tcW w:w="8494" w:type="dxa"/>
          </w:tcPr>
          <w:p w14:paraId="48DFAC22" w14:textId="77777777" w:rsidR="001C7885" w:rsidRPr="001C7885" w:rsidRDefault="001C7885" w:rsidP="001C7885">
            <w:pPr>
              <w:pStyle w:val="2-"/>
              <w:rPr>
                <w:color w:val="00B050"/>
              </w:rPr>
            </w:pPr>
            <w:r w:rsidRPr="001C7885">
              <w:rPr>
                <w:rFonts w:hint="eastAsia"/>
                <w:color w:val="00B050"/>
              </w:rPr>
              <w:t>//ファイルシステム設定ファイル</w:t>
            </w:r>
          </w:p>
          <w:p w14:paraId="47DB784F" w14:textId="77777777" w:rsidR="001C7885" w:rsidRDefault="001C7885" w:rsidP="001C7885">
            <w:pPr>
              <w:pStyle w:val="2-"/>
            </w:pPr>
            <w:r>
              <w:t>{</w:t>
            </w:r>
          </w:p>
          <w:p w14:paraId="49A34504" w14:textId="77777777" w:rsidR="001C7885" w:rsidRPr="001C7885" w:rsidRDefault="001C7885" w:rsidP="001C7885">
            <w:pPr>
              <w:pStyle w:val="2-"/>
              <w:rPr>
                <w:color w:val="00B050"/>
              </w:rPr>
            </w:pPr>
            <w:r>
              <w:rPr>
                <w:rFonts w:hint="eastAsia"/>
              </w:rPr>
              <w:tab/>
            </w:r>
            <w:r w:rsidRPr="001C7885">
              <w:rPr>
                <w:rFonts w:hint="eastAsia"/>
                <w:color w:val="00B050"/>
              </w:rPr>
              <w:t>//マウントするアーカイブファイル</w:t>
            </w:r>
          </w:p>
          <w:p w14:paraId="179B8DE3" w14:textId="77777777" w:rsidR="001C7885" w:rsidRDefault="001C7885" w:rsidP="001C7885">
            <w:pPr>
              <w:pStyle w:val="2-"/>
            </w:pPr>
            <w:r>
              <w:tab/>
            </w:r>
            <w:r w:rsidRPr="001C7885">
              <w:rPr>
                <w:color w:val="FF0000"/>
              </w:rPr>
              <w:t>"mound"</w:t>
            </w:r>
            <w:r>
              <w:t>:</w:t>
            </w:r>
          </w:p>
          <w:p w14:paraId="459EF25D" w14:textId="77777777" w:rsidR="001C7885" w:rsidRDefault="001C7885" w:rsidP="001C7885">
            <w:pPr>
              <w:pStyle w:val="2-"/>
            </w:pPr>
            <w:r>
              <w:tab/>
              <w:t>[</w:t>
            </w:r>
          </w:p>
          <w:p w14:paraId="7DC4BCC3" w14:textId="77777777" w:rsidR="001C7885" w:rsidRDefault="001C7885" w:rsidP="001C7885">
            <w:pPr>
              <w:pStyle w:val="2-"/>
            </w:pPr>
            <w:r>
              <w:rPr>
                <w:rFonts w:hint="eastAsia"/>
              </w:rPr>
              <w:tab/>
            </w:r>
            <w:r>
              <w:rPr>
                <w:rFonts w:hint="eastAsia"/>
              </w:rPr>
              <w:tab/>
            </w:r>
            <w:r w:rsidRPr="001C7885">
              <w:rPr>
                <w:rFonts w:hint="eastAsia"/>
                <w:color w:val="00B050"/>
              </w:rPr>
              <w:t>//優先度が高い順にアーカイブファイルを列挙する</w:t>
            </w:r>
          </w:p>
          <w:p w14:paraId="7F8A8304" w14:textId="77777777" w:rsidR="001C7885" w:rsidRPr="001C7885" w:rsidRDefault="001C7885" w:rsidP="001C7885">
            <w:pPr>
              <w:pStyle w:val="2-"/>
              <w:rPr>
                <w:color w:val="00B050"/>
              </w:rPr>
            </w:pPr>
            <w:r>
              <w:rPr>
                <w:rFonts w:hint="eastAsia"/>
              </w:rPr>
              <w:tab/>
            </w:r>
            <w:r>
              <w:rPr>
                <w:rFonts w:hint="eastAsia"/>
              </w:rPr>
              <w:tab/>
              <w:t>{</w:t>
            </w:r>
            <w:r w:rsidRPr="001C7885">
              <w:rPr>
                <w:rFonts w:hint="eastAsia"/>
                <w:color w:val="FF0000"/>
              </w:rPr>
              <w:t xml:space="preserve"> "arc"</w:t>
            </w:r>
            <w:r>
              <w:rPr>
                <w:rFonts w:hint="eastAsia"/>
              </w:rPr>
              <w:t>: "/user_x.arc" },</w:t>
            </w:r>
            <w:r w:rsidRPr="001C7885">
              <w:rPr>
                <w:rFonts w:hint="eastAsia"/>
                <w:color w:val="00B050"/>
              </w:rPr>
              <w:t>//個人制作分の差分アーカイブ</w:t>
            </w:r>
          </w:p>
          <w:p w14:paraId="7FD12C28" w14:textId="77777777" w:rsidR="001C7885" w:rsidRPr="001C7885" w:rsidRDefault="001C7885" w:rsidP="001C7885">
            <w:pPr>
              <w:pStyle w:val="2-"/>
              <w:rPr>
                <w:color w:val="00B050"/>
              </w:rPr>
            </w:pPr>
            <w:r>
              <w:rPr>
                <w:rFonts w:hint="eastAsia"/>
              </w:rPr>
              <w:tab/>
            </w:r>
            <w:r>
              <w:rPr>
                <w:rFonts w:hint="eastAsia"/>
              </w:rPr>
              <w:tab/>
              <w:t>{</w:t>
            </w:r>
            <w:r w:rsidRPr="001C7885">
              <w:rPr>
                <w:rFonts w:hint="eastAsia"/>
                <w:color w:val="FF0000"/>
              </w:rPr>
              <w:t xml:space="preserve"> "arc"</w:t>
            </w:r>
            <w:r>
              <w:rPr>
                <w:rFonts w:hint="eastAsia"/>
              </w:rPr>
              <w:t>: "/team_a.arc" },</w:t>
            </w:r>
            <w:r w:rsidRPr="001C7885">
              <w:rPr>
                <w:rFonts w:hint="eastAsia"/>
                <w:color w:val="00B050"/>
              </w:rPr>
              <w:t>//別チームから一時的に受け取った差分アーカイブ</w:t>
            </w:r>
          </w:p>
          <w:p w14:paraId="1697F68A" w14:textId="77777777" w:rsidR="001C7885" w:rsidRPr="001C7885" w:rsidRDefault="001C7885" w:rsidP="001C7885">
            <w:pPr>
              <w:pStyle w:val="2-"/>
              <w:rPr>
                <w:color w:val="00B050"/>
              </w:rPr>
            </w:pPr>
            <w:r>
              <w:rPr>
                <w:rFonts w:hint="eastAsia"/>
              </w:rPr>
              <w:tab/>
            </w:r>
            <w:r>
              <w:rPr>
                <w:rFonts w:hint="eastAsia"/>
              </w:rPr>
              <w:tab/>
              <w:t>{</w:t>
            </w:r>
            <w:r w:rsidRPr="001C7885">
              <w:rPr>
                <w:rFonts w:hint="eastAsia"/>
                <w:color w:val="FF0000"/>
              </w:rPr>
              <w:t xml:space="preserve"> "arc"</w:t>
            </w:r>
            <w:r>
              <w:rPr>
                <w:rFonts w:hint="eastAsia"/>
              </w:rPr>
              <w:t>: "/full02.arc" },</w:t>
            </w:r>
            <w:r w:rsidRPr="001C7885">
              <w:rPr>
                <w:rFonts w:hint="eastAsia"/>
                <w:color w:val="00B050"/>
              </w:rPr>
              <w:t>//フルアセットのアーカイブ02</w:t>
            </w:r>
          </w:p>
          <w:p w14:paraId="5ED9D749" w14:textId="77777777" w:rsidR="001C7885" w:rsidRDefault="001C7885" w:rsidP="001C7885">
            <w:pPr>
              <w:pStyle w:val="2-"/>
            </w:pPr>
            <w:r>
              <w:rPr>
                <w:rFonts w:hint="eastAsia"/>
              </w:rPr>
              <w:lastRenderedPageBreak/>
              <w:tab/>
            </w:r>
            <w:r>
              <w:rPr>
                <w:rFonts w:hint="eastAsia"/>
              </w:rPr>
              <w:tab/>
              <w:t>{</w:t>
            </w:r>
            <w:r w:rsidRPr="001C7885">
              <w:rPr>
                <w:rFonts w:hint="eastAsia"/>
                <w:color w:val="FF0000"/>
              </w:rPr>
              <w:t xml:space="preserve"> "arc"</w:t>
            </w:r>
            <w:r>
              <w:rPr>
                <w:rFonts w:hint="eastAsia"/>
              </w:rPr>
              <w:t>: "/full01.arc" }</w:t>
            </w:r>
            <w:r w:rsidRPr="001C7885">
              <w:rPr>
                <w:rFonts w:hint="eastAsia"/>
                <w:color w:val="00B050"/>
              </w:rPr>
              <w:t>//フルアセットのアーカイブ01</w:t>
            </w:r>
          </w:p>
          <w:p w14:paraId="6624EC7A" w14:textId="77777777" w:rsidR="001C7885" w:rsidRDefault="001C7885" w:rsidP="001C7885">
            <w:pPr>
              <w:pStyle w:val="2-"/>
            </w:pPr>
            <w:r>
              <w:tab/>
              <w:t>],</w:t>
            </w:r>
          </w:p>
          <w:p w14:paraId="3190DFCF" w14:textId="77777777" w:rsidR="001C7885" w:rsidRDefault="001C7885" w:rsidP="001C7885">
            <w:pPr>
              <w:pStyle w:val="2-"/>
            </w:pPr>
          </w:p>
          <w:p w14:paraId="1DE6D9B9" w14:textId="77777777" w:rsidR="001C7885" w:rsidRPr="001C7885" w:rsidRDefault="001C7885" w:rsidP="001C7885">
            <w:pPr>
              <w:pStyle w:val="2-"/>
              <w:rPr>
                <w:color w:val="00B050"/>
              </w:rPr>
            </w:pPr>
            <w:r>
              <w:rPr>
                <w:rFonts w:hint="eastAsia"/>
              </w:rPr>
              <w:tab/>
            </w:r>
            <w:r w:rsidRPr="001C7885">
              <w:rPr>
                <w:rFonts w:hint="eastAsia"/>
                <w:color w:val="00B050"/>
              </w:rPr>
              <w:t>//自動リロード用アーカイブファイル</w:t>
            </w:r>
          </w:p>
          <w:p w14:paraId="3C3B59A9" w14:textId="77777777" w:rsidR="001C7885" w:rsidRDefault="001C7885" w:rsidP="001C7885">
            <w:pPr>
              <w:pStyle w:val="2-"/>
            </w:pPr>
            <w:r>
              <w:tab/>
            </w:r>
            <w:r w:rsidRPr="001C7885">
              <w:rPr>
                <w:color w:val="FF0000"/>
              </w:rPr>
              <w:t>"</w:t>
            </w:r>
            <w:proofErr w:type="spellStart"/>
            <w:r w:rsidRPr="001C7885">
              <w:rPr>
                <w:color w:val="FF0000"/>
              </w:rPr>
              <w:t>autoReload</w:t>
            </w:r>
            <w:proofErr w:type="spellEnd"/>
            <w:r w:rsidRPr="001C7885">
              <w:rPr>
                <w:color w:val="FF0000"/>
              </w:rPr>
              <w:t>"</w:t>
            </w:r>
            <w:r>
              <w:t>: "/user_a_new.arc",</w:t>
            </w:r>
          </w:p>
          <w:p w14:paraId="4BEB7EDD" w14:textId="77777777" w:rsidR="001C7885" w:rsidRDefault="001C7885" w:rsidP="001C7885">
            <w:pPr>
              <w:pStyle w:val="2-"/>
            </w:pPr>
          </w:p>
          <w:p w14:paraId="246EAF4A" w14:textId="77777777" w:rsidR="001C7885" w:rsidRPr="001C7885" w:rsidRDefault="001C7885" w:rsidP="001C7885">
            <w:pPr>
              <w:pStyle w:val="2-"/>
              <w:rPr>
                <w:color w:val="00B050"/>
              </w:rPr>
            </w:pPr>
            <w:r>
              <w:rPr>
                <w:rFonts w:hint="eastAsia"/>
              </w:rPr>
              <w:tab/>
            </w:r>
            <w:r w:rsidRPr="001C7885">
              <w:rPr>
                <w:rFonts w:hint="eastAsia"/>
                <w:color w:val="00B050"/>
              </w:rPr>
              <w:t>//ホストファイルの関連付け</w:t>
            </w:r>
          </w:p>
          <w:p w14:paraId="45477CE7" w14:textId="77777777" w:rsidR="001C7885" w:rsidRPr="001C7885" w:rsidRDefault="001C7885" w:rsidP="001C7885">
            <w:pPr>
              <w:pStyle w:val="2-"/>
              <w:rPr>
                <w:color w:val="00B050"/>
              </w:rPr>
            </w:pPr>
            <w:r w:rsidRPr="001C7885">
              <w:rPr>
                <w:rFonts w:hint="eastAsia"/>
                <w:color w:val="00B050"/>
              </w:rPr>
              <w:tab/>
              <w:t>//※ゲーム上でデータをエディットして出力するような場合に利用</w:t>
            </w:r>
          </w:p>
          <w:p w14:paraId="628F8DA5" w14:textId="77777777" w:rsidR="001C7885" w:rsidRPr="001C7885" w:rsidRDefault="001C7885" w:rsidP="001C7885">
            <w:pPr>
              <w:pStyle w:val="2-"/>
              <w:rPr>
                <w:color w:val="00B050"/>
              </w:rPr>
            </w:pPr>
            <w:r w:rsidRPr="001C7885">
              <w:rPr>
                <w:rFonts w:hint="eastAsia"/>
                <w:color w:val="00B050"/>
              </w:rPr>
              <w:tab/>
              <w:t>//※実機上ではフォルダ／ファイルを列挙することができないため、</w:t>
            </w:r>
          </w:p>
          <w:p w14:paraId="3839EA14" w14:textId="77777777" w:rsidR="001C7885" w:rsidRPr="001C7885" w:rsidRDefault="001C7885" w:rsidP="001C7885">
            <w:pPr>
              <w:pStyle w:val="2-"/>
              <w:rPr>
                <w:color w:val="00B050"/>
              </w:rPr>
            </w:pPr>
            <w:r w:rsidRPr="001C7885">
              <w:rPr>
                <w:rFonts w:hint="eastAsia"/>
                <w:color w:val="00B050"/>
              </w:rPr>
              <w:tab/>
              <w:t>//　ワイルドカードが使えない</w:t>
            </w:r>
          </w:p>
          <w:p w14:paraId="20D5D3C4" w14:textId="77777777" w:rsidR="001C7885" w:rsidRDefault="001C7885" w:rsidP="001C7885">
            <w:pPr>
              <w:pStyle w:val="2-"/>
            </w:pPr>
            <w:r>
              <w:tab/>
            </w:r>
            <w:r w:rsidRPr="001C7885">
              <w:rPr>
                <w:color w:val="FF0000"/>
              </w:rPr>
              <w:t>"map"</w:t>
            </w:r>
            <w:r>
              <w:t>:</w:t>
            </w:r>
          </w:p>
          <w:p w14:paraId="4629B928" w14:textId="77777777" w:rsidR="001C7885" w:rsidRDefault="001C7885" w:rsidP="001C7885">
            <w:pPr>
              <w:pStyle w:val="2-"/>
            </w:pPr>
            <w:r>
              <w:tab/>
              <w:t>[</w:t>
            </w:r>
          </w:p>
          <w:p w14:paraId="49B0FACA" w14:textId="77777777" w:rsidR="001C7885" w:rsidRDefault="001C7885" w:rsidP="001C7885">
            <w:pPr>
              <w:pStyle w:val="2-"/>
            </w:pPr>
            <w:r>
              <w:tab/>
            </w:r>
            <w:r>
              <w:tab/>
              <w:t>{</w:t>
            </w:r>
            <w:r w:rsidRPr="001C7885">
              <w:rPr>
                <w:color w:val="FF0000"/>
              </w:rPr>
              <w:t xml:space="preserve"> "path"</w:t>
            </w:r>
            <w:r>
              <w:t xml:space="preserve">: "/data/stage/01/light001.cfg",  </w:t>
            </w:r>
            <w:r w:rsidRPr="001C7885">
              <w:rPr>
                <w:color w:val="FF0000"/>
              </w:rPr>
              <w:t>"host"</w:t>
            </w:r>
            <w:r>
              <w:t>: "/out/light001.cfg" },</w:t>
            </w:r>
          </w:p>
          <w:p w14:paraId="2591E742" w14:textId="77777777" w:rsidR="001C7885" w:rsidRDefault="001C7885" w:rsidP="001C7885">
            <w:pPr>
              <w:pStyle w:val="2-"/>
            </w:pPr>
            <w:r>
              <w:tab/>
            </w:r>
            <w:r>
              <w:tab/>
              <w:t xml:space="preserve">{ </w:t>
            </w:r>
            <w:r w:rsidRPr="001C7885">
              <w:rPr>
                <w:color w:val="FF0000"/>
              </w:rPr>
              <w:t>"path"</w:t>
            </w:r>
            <w:r>
              <w:t xml:space="preserve">: "/data/stage/02/light002.cfg", </w:t>
            </w:r>
            <w:r w:rsidRPr="001C7885">
              <w:rPr>
                <w:color w:val="FF0000"/>
              </w:rPr>
              <w:t xml:space="preserve"> "host"</w:t>
            </w:r>
            <w:r>
              <w:t>: "/out/light002.cfg" },</w:t>
            </w:r>
          </w:p>
          <w:p w14:paraId="69619A94" w14:textId="77777777" w:rsidR="001C7885" w:rsidRDefault="001C7885" w:rsidP="001C7885">
            <w:pPr>
              <w:pStyle w:val="2-"/>
            </w:pPr>
            <w:r>
              <w:tab/>
            </w:r>
            <w:r>
              <w:tab/>
              <w:t>{</w:t>
            </w:r>
            <w:r w:rsidRPr="001C7885">
              <w:rPr>
                <w:color w:val="FF0000"/>
              </w:rPr>
              <w:t xml:space="preserve"> "path"</w:t>
            </w:r>
            <w:r>
              <w:t xml:space="preserve">: "/data/stage/03/geom03.txt",   </w:t>
            </w:r>
            <w:r w:rsidRPr="001C7885">
              <w:rPr>
                <w:color w:val="FF0000"/>
              </w:rPr>
              <w:t xml:space="preserve"> "host"</w:t>
            </w:r>
            <w:r>
              <w:t>: "/out/geom03.txt" },</w:t>
            </w:r>
          </w:p>
          <w:p w14:paraId="6074042B" w14:textId="77777777" w:rsidR="001C7885" w:rsidRDefault="001C7885" w:rsidP="001C7885">
            <w:pPr>
              <w:pStyle w:val="2-"/>
            </w:pPr>
            <w:r>
              <w:tab/>
              <w:t>]</w:t>
            </w:r>
          </w:p>
          <w:p w14:paraId="15E0BAC6" w14:textId="5DD0CEBE" w:rsidR="001C7885" w:rsidRDefault="001C7885" w:rsidP="001C7885">
            <w:pPr>
              <w:pStyle w:val="2-"/>
            </w:pPr>
            <w:r>
              <w:t>}</w:t>
            </w:r>
          </w:p>
        </w:tc>
      </w:tr>
    </w:tbl>
    <w:p w14:paraId="60CAD2E1" w14:textId="45B7AED7" w:rsidR="007E2BC6" w:rsidRDefault="007E2BC6" w:rsidP="007E2BC6">
      <w:pPr>
        <w:pStyle w:val="2"/>
      </w:pPr>
      <w:bookmarkStart w:id="18" w:name="_Toc379484646"/>
      <w:r>
        <w:lastRenderedPageBreak/>
        <w:t>アーカイブ設定ファイル</w:t>
      </w:r>
      <w:bookmarkEnd w:id="18"/>
    </w:p>
    <w:p w14:paraId="063CCA6E" w14:textId="77777777" w:rsidR="00EE4E12" w:rsidRDefault="00EE4E12" w:rsidP="007E2BC6">
      <w:pPr>
        <w:pStyle w:val="a8"/>
        <w:ind w:firstLine="283"/>
      </w:pPr>
      <w:r>
        <w:t>アーカイブファイル作成時は、指定のフォルダ以下のファイルをまるごとアーカイブするのが基本である。</w:t>
      </w:r>
    </w:p>
    <w:p w14:paraId="33D5C660" w14:textId="477FBC7F" w:rsidR="006774D0" w:rsidRDefault="00EE4E12" w:rsidP="007E2BC6">
      <w:pPr>
        <w:pStyle w:val="a8"/>
        <w:ind w:firstLine="283"/>
      </w:pPr>
      <w:r>
        <w:t>この時、アーカイブを作成しながら子アーカイブを作成したり、一部のファイルを圧縮しないように指定したりといったことができる。「</w:t>
      </w:r>
      <w:r w:rsidR="001C7885">
        <w:t>アーカイブ設定ファイル</w:t>
      </w:r>
      <w:r>
        <w:t>」を用意し、随所の</w:t>
      </w:r>
      <w:r w:rsidR="006774D0">
        <w:rPr>
          <w:rFonts w:hint="eastAsia"/>
        </w:rPr>
        <w:t>フォルダに配置</w:t>
      </w:r>
      <w:r>
        <w:rPr>
          <w:rFonts w:hint="eastAsia"/>
        </w:rPr>
        <w:t>することで、そのような設定を行う</w:t>
      </w:r>
      <w:r w:rsidR="006774D0">
        <w:rPr>
          <w:rFonts w:hint="eastAsia"/>
        </w:rPr>
        <w:t>。</w:t>
      </w:r>
    </w:p>
    <w:p w14:paraId="6008E398" w14:textId="6DC04205" w:rsidR="007E2BC6" w:rsidRDefault="00EE4E12" w:rsidP="007E2BC6">
      <w:pPr>
        <w:pStyle w:val="a8"/>
        <w:ind w:firstLine="283"/>
      </w:pPr>
      <w:r>
        <w:rPr>
          <w:rFonts w:hint="eastAsia"/>
        </w:rPr>
        <w:t>「アーカイブ設定ファイル」は、特定</w:t>
      </w:r>
      <w:r w:rsidR="00F66FF5">
        <w:rPr>
          <w:rFonts w:hint="eastAsia"/>
        </w:rPr>
        <w:t>の名前の</w:t>
      </w:r>
      <w:r w:rsidR="00F66FF5">
        <w:t>テキストファイル（</w:t>
      </w:r>
      <w:r w:rsidR="00F66FF5">
        <w:rPr>
          <w:rFonts w:hint="eastAsia"/>
        </w:rPr>
        <w:t>JSON</w:t>
      </w:r>
      <w:r w:rsidR="00F66FF5">
        <w:rPr>
          <w:rFonts w:hint="eastAsia"/>
        </w:rPr>
        <w:t>形式</w:t>
      </w:r>
      <w:r w:rsidR="00F66FF5">
        <w:t>）で扱う。</w:t>
      </w:r>
    </w:p>
    <w:p w14:paraId="1389E47D" w14:textId="2083D488" w:rsidR="00F66FF5" w:rsidRDefault="00F66FF5" w:rsidP="00F66FF5">
      <w:pPr>
        <w:pStyle w:val="a9"/>
        <w:keepNext/>
        <w:widowControl/>
        <w:spacing w:beforeLines="50" w:before="180"/>
        <w:ind w:firstLineChars="0" w:firstLine="0"/>
      </w:pPr>
      <w:r>
        <w:rPr>
          <w:rFonts w:hint="eastAsia"/>
        </w:rPr>
        <w:t>アーカイブ</w:t>
      </w:r>
      <w:r>
        <w:t>設定ファイルのサンプル：</w:t>
      </w:r>
    </w:p>
    <w:p w14:paraId="7AEB7470" w14:textId="7EE33A8B" w:rsidR="00F66FF5" w:rsidRPr="00F66FF5" w:rsidRDefault="00F66FF5" w:rsidP="00F66FF5">
      <w:pPr>
        <w:pStyle w:val="2-"/>
        <w:keepNext/>
        <w:widowControl/>
        <w:rPr>
          <w:color w:val="auto"/>
        </w:rPr>
      </w:pPr>
      <w:r w:rsidRPr="00F66FF5">
        <w:rPr>
          <w:rFonts w:hint="eastAsia"/>
          <w:color w:val="auto"/>
        </w:rPr>
        <w:t>【</w:t>
      </w:r>
      <w:r w:rsidR="00E709A2" w:rsidRPr="00E709A2">
        <w:rPr>
          <w:color w:val="auto"/>
        </w:rPr>
        <w:t>/data/char/x0010/</w:t>
      </w:r>
      <w:proofErr w:type="spellStart"/>
      <w:r w:rsidR="00E709A2" w:rsidRPr="00E709A2">
        <w:rPr>
          <w:color w:val="auto"/>
        </w:rPr>
        <w:t>arc.json</w:t>
      </w:r>
      <w:proofErr w:type="spellEnd"/>
      <w:r w:rsidRPr="00F66FF5">
        <w:rPr>
          <w:rFonts w:hint="eastAsia"/>
          <w:color w:val="auto"/>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66FF5" w14:paraId="66E933B5" w14:textId="77777777" w:rsidTr="00F66FF5">
        <w:tc>
          <w:tcPr>
            <w:tcW w:w="8494" w:type="dxa"/>
          </w:tcPr>
          <w:p w14:paraId="68539173" w14:textId="77777777" w:rsidR="00E709A2" w:rsidRPr="00E709A2" w:rsidRDefault="00E709A2" w:rsidP="00E709A2">
            <w:pPr>
              <w:pStyle w:val="2-"/>
              <w:rPr>
                <w:color w:val="00B050"/>
              </w:rPr>
            </w:pPr>
            <w:r w:rsidRPr="00E709A2">
              <w:rPr>
                <w:rFonts w:hint="eastAsia"/>
                <w:color w:val="00B050"/>
              </w:rPr>
              <w:t>//アーカイブ設定ファイル</w:t>
            </w:r>
          </w:p>
          <w:p w14:paraId="68FFC875" w14:textId="77777777" w:rsidR="00E709A2" w:rsidRDefault="00E709A2" w:rsidP="00E709A2">
            <w:pPr>
              <w:pStyle w:val="2-"/>
            </w:pPr>
            <w:r>
              <w:t>{</w:t>
            </w:r>
          </w:p>
          <w:p w14:paraId="37BA2EFC" w14:textId="64AA0E3C" w:rsidR="00E709A2" w:rsidRPr="00E709A2" w:rsidRDefault="00E709A2" w:rsidP="00E709A2">
            <w:pPr>
              <w:pStyle w:val="2-"/>
              <w:rPr>
                <w:color w:val="00B050"/>
              </w:rPr>
            </w:pPr>
            <w:r>
              <w:rPr>
                <w:rFonts w:hint="eastAsia"/>
              </w:rPr>
              <w:tab/>
            </w:r>
            <w:r w:rsidRPr="00E709A2">
              <w:rPr>
                <w:rFonts w:hint="eastAsia"/>
                <w:color w:val="00B050"/>
              </w:rPr>
              <w:t>//</w:t>
            </w:r>
            <w:r w:rsidR="00EE4E12">
              <w:rPr>
                <w:rFonts w:hint="eastAsia"/>
                <w:color w:val="00B050"/>
              </w:rPr>
              <w:t>子</w:t>
            </w:r>
            <w:r w:rsidR="00797956">
              <w:rPr>
                <w:rFonts w:hint="eastAsia"/>
                <w:color w:val="00B050"/>
              </w:rPr>
              <w:t>アーカイブファイル</w:t>
            </w:r>
            <w:r w:rsidR="00EE4E12">
              <w:rPr>
                <w:rFonts w:hint="eastAsia"/>
                <w:color w:val="00B050"/>
              </w:rPr>
              <w:t>を作成</w:t>
            </w:r>
          </w:p>
          <w:p w14:paraId="7CA94466" w14:textId="606C71C6" w:rsidR="00E709A2" w:rsidRDefault="00E709A2" w:rsidP="00E709A2">
            <w:pPr>
              <w:pStyle w:val="2-"/>
            </w:pPr>
            <w:r>
              <w:tab/>
            </w:r>
            <w:r w:rsidR="00797956">
              <w:rPr>
                <w:color w:val="FF0000"/>
              </w:rPr>
              <w:t>"</w:t>
            </w:r>
            <w:proofErr w:type="spellStart"/>
            <w:r w:rsidR="00797956">
              <w:rPr>
                <w:color w:val="FF0000"/>
              </w:rPr>
              <w:t>c</w:t>
            </w:r>
            <w:r w:rsidR="00EE4E12">
              <w:rPr>
                <w:color w:val="FF0000"/>
              </w:rPr>
              <w:t>hild</w:t>
            </w:r>
            <w:r w:rsidRPr="00E709A2">
              <w:rPr>
                <w:color w:val="FF0000"/>
              </w:rPr>
              <w:t>Arc</w:t>
            </w:r>
            <w:proofErr w:type="spellEnd"/>
            <w:r w:rsidRPr="00E709A2">
              <w:rPr>
                <w:color w:val="FF0000"/>
              </w:rPr>
              <w:t>"</w:t>
            </w:r>
            <w:r>
              <w:t>:</w:t>
            </w:r>
          </w:p>
          <w:p w14:paraId="04B1E881" w14:textId="77777777" w:rsidR="00E709A2" w:rsidRDefault="00E709A2" w:rsidP="00E709A2">
            <w:pPr>
              <w:pStyle w:val="2-"/>
            </w:pPr>
            <w:r>
              <w:tab/>
              <w:t>[</w:t>
            </w:r>
          </w:p>
          <w:p w14:paraId="3831629F" w14:textId="77777777" w:rsidR="00E709A2" w:rsidRDefault="00E709A2" w:rsidP="00E709A2">
            <w:pPr>
              <w:pStyle w:val="2-"/>
            </w:pPr>
            <w:r>
              <w:tab/>
            </w:r>
            <w:r>
              <w:tab/>
              <w:t>{</w:t>
            </w:r>
          </w:p>
          <w:p w14:paraId="59A14BB8" w14:textId="608D785E" w:rsidR="00E709A2" w:rsidRDefault="00E709A2" w:rsidP="00E709A2">
            <w:pPr>
              <w:pStyle w:val="2-"/>
            </w:pPr>
            <w:r>
              <w:tab/>
            </w:r>
            <w:r>
              <w:tab/>
            </w:r>
            <w:r>
              <w:tab/>
            </w:r>
            <w:r w:rsidRPr="00E709A2">
              <w:rPr>
                <w:color w:val="FF0000"/>
              </w:rPr>
              <w:t>"arc"</w:t>
            </w:r>
            <w:r>
              <w:t>: "</w:t>
            </w:r>
            <w:r w:rsidR="00797956">
              <w:t>../</w:t>
            </w:r>
            <w:r>
              <w:t>x0010.arc",</w:t>
            </w:r>
          </w:p>
          <w:p w14:paraId="1BE2C982" w14:textId="77777777" w:rsidR="00E709A2" w:rsidRDefault="00E709A2" w:rsidP="00E709A2">
            <w:pPr>
              <w:pStyle w:val="2-"/>
            </w:pPr>
            <w:r>
              <w:tab/>
            </w:r>
            <w:r>
              <w:tab/>
            </w:r>
            <w:r>
              <w:tab/>
            </w:r>
            <w:r w:rsidRPr="00E709A2">
              <w:rPr>
                <w:color w:val="FF0000"/>
              </w:rPr>
              <w:t>"files"</w:t>
            </w:r>
            <w:r>
              <w:t>:</w:t>
            </w:r>
          </w:p>
          <w:p w14:paraId="665936C6" w14:textId="77777777" w:rsidR="00E709A2" w:rsidRDefault="00E709A2" w:rsidP="00E709A2">
            <w:pPr>
              <w:pStyle w:val="2-"/>
            </w:pPr>
            <w:r>
              <w:tab/>
            </w:r>
            <w:r>
              <w:tab/>
            </w:r>
            <w:r>
              <w:tab/>
              <w:t>[</w:t>
            </w:r>
          </w:p>
          <w:p w14:paraId="07972CC4" w14:textId="77777777" w:rsidR="00E709A2" w:rsidRDefault="00E709A2" w:rsidP="00E709A2">
            <w:pPr>
              <w:pStyle w:val="2-"/>
            </w:pPr>
            <w:r>
              <w:tab/>
            </w:r>
            <w:r>
              <w:tab/>
            </w:r>
            <w:r>
              <w:tab/>
            </w:r>
            <w:r>
              <w:tab/>
              <w:t>"x0010.mdl",</w:t>
            </w:r>
          </w:p>
          <w:p w14:paraId="4D9CFEB8" w14:textId="77777777" w:rsidR="00E709A2" w:rsidRDefault="00E709A2" w:rsidP="00E709A2">
            <w:pPr>
              <w:pStyle w:val="2-"/>
            </w:pPr>
            <w:r>
              <w:tab/>
            </w:r>
            <w:r>
              <w:tab/>
            </w:r>
            <w:r>
              <w:tab/>
            </w:r>
            <w:r>
              <w:tab/>
              <w:t>"x0010.mot",</w:t>
            </w:r>
          </w:p>
          <w:p w14:paraId="1AE4B66F" w14:textId="77777777" w:rsidR="00E709A2" w:rsidRDefault="00E709A2" w:rsidP="00E709A2">
            <w:pPr>
              <w:pStyle w:val="2-"/>
            </w:pPr>
            <w:r>
              <w:tab/>
            </w:r>
            <w:r>
              <w:tab/>
            </w:r>
            <w:r>
              <w:tab/>
            </w:r>
            <w:r>
              <w:tab/>
              <w:t>"x0010.tex",</w:t>
            </w:r>
          </w:p>
          <w:p w14:paraId="53376EC7" w14:textId="77777777" w:rsidR="00E709A2" w:rsidRDefault="00E709A2" w:rsidP="00E709A2">
            <w:pPr>
              <w:pStyle w:val="2-"/>
            </w:pPr>
            <w:r>
              <w:tab/>
            </w:r>
            <w:r>
              <w:tab/>
            </w:r>
            <w:r>
              <w:tab/>
            </w:r>
            <w:r>
              <w:tab/>
              <w:t>"x0010.cfg",</w:t>
            </w:r>
          </w:p>
          <w:p w14:paraId="10A1B9D0" w14:textId="77777777" w:rsidR="00E709A2" w:rsidRDefault="00E709A2" w:rsidP="00E709A2">
            <w:pPr>
              <w:pStyle w:val="2-"/>
            </w:pPr>
            <w:r>
              <w:tab/>
            </w:r>
            <w:r>
              <w:tab/>
            </w:r>
            <w:r>
              <w:tab/>
            </w:r>
            <w:r>
              <w:tab/>
              <w:t>"/data/char/common/</w:t>
            </w:r>
            <w:proofErr w:type="spellStart"/>
            <w:r>
              <w:t>common.tex</w:t>
            </w:r>
            <w:proofErr w:type="spellEnd"/>
            <w:r>
              <w:t>"</w:t>
            </w:r>
          </w:p>
          <w:p w14:paraId="27621B29" w14:textId="77777777" w:rsidR="00E709A2" w:rsidRDefault="00E709A2" w:rsidP="00E709A2">
            <w:pPr>
              <w:pStyle w:val="2-"/>
            </w:pPr>
            <w:r>
              <w:tab/>
            </w:r>
            <w:r>
              <w:tab/>
            </w:r>
            <w:r>
              <w:tab/>
              <w:t>]</w:t>
            </w:r>
          </w:p>
          <w:p w14:paraId="79B8A904" w14:textId="77777777" w:rsidR="00E709A2" w:rsidRDefault="00E709A2" w:rsidP="00E709A2">
            <w:pPr>
              <w:pStyle w:val="2-"/>
            </w:pPr>
            <w:r>
              <w:tab/>
            </w:r>
            <w:r>
              <w:tab/>
              <w:t>}</w:t>
            </w:r>
          </w:p>
          <w:p w14:paraId="3C38F657" w14:textId="3A6EED33" w:rsidR="00E709A2" w:rsidRDefault="00E709A2" w:rsidP="00E709A2">
            <w:pPr>
              <w:pStyle w:val="2-"/>
            </w:pPr>
            <w:r>
              <w:tab/>
              <w:t>]</w:t>
            </w:r>
            <w:r w:rsidR="00797956">
              <w:rPr>
                <w:rFonts w:hint="eastAsia"/>
              </w:rPr>
              <w:t>,</w:t>
            </w:r>
          </w:p>
          <w:p w14:paraId="6F853F12" w14:textId="77777777" w:rsidR="00797956" w:rsidRDefault="00797956" w:rsidP="00797956">
            <w:pPr>
              <w:pStyle w:val="2-"/>
              <w:rPr>
                <w:rFonts w:hint="eastAsia"/>
              </w:rPr>
            </w:pPr>
            <w:r>
              <w:rPr>
                <w:rFonts w:hint="eastAsia"/>
              </w:rPr>
              <w:tab/>
            </w:r>
            <w:r w:rsidRPr="00797956">
              <w:rPr>
                <w:rFonts w:hint="eastAsia"/>
                <w:color w:val="00B050"/>
              </w:rPr>
              <w:t>//アーカイブファイル属性</w:t>
            </w:r>
          </w:p>
          <w:p w14:paraId="65D19943" w14:textId="77777777" w:rsidR="00797956" w:rsidRDefault="00797956" w:rsidP="00797956">
            <w:pPr>
              <w:pStyle w:val="2-"/>
            </w:pPr>
            <w:r>
              <w:tab/>
            </w:r>
            <w:r w:rsidRPr="00797956">
              <w:rPr>
                <w:color w:val="FF0000"/>
              </w:rPr>
              <w:t>"</w:t>
            </w:r>
            <w:proofErr w:type="spellStart"/>
            <w:r w:rsidRPr="00797956">
              <w:rPr>
                <w:color w:val="FF0000"/>
              </w:rPr>
              <w:t>arcAttr</w:t>
            </w:r>
            <w:proofErr w:type="spellEnd"/>
            <w:r w:rsidRPr="00797956">
              <w:rPr>
                <w:color w:val="FF0000"/>
              </w:rPr>
              <w:t>"</w:t>
            </w:r>
            <w:r>
              <w:t>:</w:t>
            </w:r>
          </w:p>
          <w:p w14:paraId="34F185C5" w14:textId="77777777" w:rsidR="00797956" w:rsidRDefault="00797956" w:rsidP="00797956">
            <w:pPr>
              <w:pStyle w:val="2-"/>
            </w:pPr>
            <w:r>
              <w:tab/>
              <w:t>[</w:t>
            </w:r>
          </w:p>
          <w:p w14:paraId="30A595A8" w14:textId="77777777" w:rsidR="00797956" w:rsidRDefault="00797956" w:rsidP="00797956">
            <w:pPr>
              <w:pStyle w:val="2-"/>
              <w:rPr>
                <w:rFonts w:hint="eastAsia"/>
              </w:rPr>
            </w:pPr>
            <w:r>
              <w:rPr>
                <w:rFonts w:hint="eastAsia"/>
              </w:rPr>
              <w:tab/>
            </w:r>
            <w:r>
              <w:rPr>
                <w:rFonts w:hint="eastAsia"/>
              </w:rPr>
              <w:tab/>
              <w:t xml:space="preserve">{ </w:t>
            </w:r>
            <w:r w:rsidRPr="00797956">
              <w:rPr>
                <w:rFonts w:hint="eastAsia"/>
                <w:color w:val="FF0000"/>
              </w:rPr>
              <w:t>"arc"</w:t>
            </w:r>
            <w:r>
              <w:rPr>
                <w:rFonts w:hint="eastAsia"/>
              </w:rPr>
              <w:t xml:space="preserve">: "../x0010.arc", </w:t>
            </w:r>
            <w:r w:rsidRPr="00797956">
              <w:rPr>
                <w:rFonts w:hint="eastAsia"/>
                <w:color w:val="FF0000"/>
              </w:rPr>
              <w:t>"</w:t>
            </w:r>
            <w:proofErr w:type="spellStart"/>
            <w:r w:rsidRPr="00797956">
              <w:rPr>
                <w:rFonts w:hint="eastAsia"/>
                <w:color w:val="FF0000"/>
              </w:rPr>
              <w:t>attr</w:t>
            </w:r>
            <w:proofErr w:type="spellEnd"/>
            <w:r w:rsidRPr="00797956">
              <w:rPr>
                <w:rFonts w:hint="eastAsia"/>
                <w:color w:val="FF0000"/>
              </w:rPr>
              <w:t>"</w:t>
            </w:r>
            <w:r>
              <w:rPr>
                <w:rFonts w:hint="eastAsia"/>
              </w:rPr>
              <w:t>: "</w:t>
            </w:r>
            <w:proofErr w:type="spellStart"/>
            <w:r>
              <w:rPr>
                <w:rFonts w:hint="eastAsia"/>
              </w:rPr>
              <w:t>winthin</w:t>
            </w:r>
            <w:proofErr w:type="spellEnd"/>
            <w:r>
              <w:rPr>
                <w:rFonts w:hint="eastAsia"/>
              </w:rPr>
              <w:t>" }</w:t>
            </w:r>
            <w:r w:rsidRPr="00797956">
              <w:rPr>
                <w:rFonts w:hint="eastAsia"/>
                <w:color w:val="00B050"/>
              </w:rPr>
              <w:t>//親フォルダのファイルセットに組み込む　※デフォルト</w:t>
            </w:r>
          </w:p>
          <w:p w14:paraId="5B6B259F" w14:textId="77777777" w:rsidR="00797956" w:rsidRDefault="00797956" w:rsidP="00797956">
            <w:pPr>
              <w:pStyle w:val="2-"/>
              <w:rPr>
                <w:rFonts w:hint="eastAsia"/>
              </w:rPr>
            </w:pPr>
            <w:r>
              <w:rPr>
                <w:rFonts w:hint="eastAsia"/>
              </w:rPr>
              <w:tab/>
            </w:r>
            <w:r>
              <w:rPr>
                <w:rFonts w:hint="eastAsia"/>
              </w:rPr>
              <w:tab/>
              <w:t xml:space="preserve">                                            </w:t>
            </w:r>
            <w:r w:rsidRPr="00797956">
              <w:rPr>
                <w:rFonts w:hint="eastAsia"/>
                <w:color w:val="00B050"/>
              </w:rPr>
              <w:t>//組み込まない場合は "without" を指定</w:t>
            </w:r>
          </w:p>
          <w:p w14:paraId="6787153E" w14:textId="77777777" w:rsidR="00797956" w:rsidRDefault="00797956" w:rsidP="00797956">
            <w:pPr>
              <w:pStyle w:val="2-"/>
            </w:pPr>
            <w:r>
              <w:tab/>
              <w:t>],</w:t>
            </w:r>
          </w:p>
          <w:p w14:paraId="7FC111E2" w14:textId="4446D4DF" w:rsidR="00797956" w:rsidRPr="00797956" w:rsidRDefault="00797956" w:rsidP="00797956">
            <w:pPr>
              <w:pStyle w:val="2-"/>
              <w:rPr>
                <w:rFonts w:hint="eastAsia"/>
                <w:color w:val="00B050"/>
              </w:rPr>
            </w:pPr>
            <w:r>
              <w:rPr>
                <w:rFonts w:hint="eastAsia"/>
              </w:rPr>
              <w:tab/>
            </w:r>
            <w:r w:rsidRPr="00797956">
              <w:rPr>
                <w:rFonts w:hint="eastAsia"/>
                <w:color w:val="00B050"/>
              </w:rPr>
              <w:t>//非圧縮ファイル設定　※デフォルトは圧縮する</w:t>
            </w:r>
          </w:p>
          <w:p w14:paraId="2CD81605" w14:textId="08367FCD" w:rsidR="00797956" w:rsidRDefault="00797956" w:rsidP="00797956">
            <w:pPr>
              <w:pStyle w:val="2-"/>
            </w:pPr>
            <w:r>
              <w:tab/>
            </w:r>
            <w:r w:rsidRPr="00797956">
              <w:rPr>
                <w:color w:val="FF0000"/>
              </w:rPr>
              <w:t>"</w:t>
            </w:r>
            <w:proofErr w:type="spellStart"/>
            <w:r w:rsidRPr="00797956">
              <w:rPr>
                <w:color w:val="FF0000"/>
              </w:rPr>
              <w:t>nocomp</w:t>
            </w:r>
            <w:proofErr w:type="spellEnd"/>
            <w:r w:rsidRPr="00797956">
              <w:rPr>
                <w:color w:val="FF0000"/>
              </w:rPr>
              <w:t>"</w:t>
            </w:r>
            <w:r>
              <w:t>:</w:t>
            </w:r>
          </w:p>
          <w:p w14:paraId="78D18EA9" w14:textId="77777777" w:rsidR="00797956" w:rsidRDefault="00797956" w:rsidP="00797956">
            <w:pPr>
              <w:pStyle w:val="2-"/>
            </w:pPr>
            <w:r>
              <w:tab/>
              <w:t>[</w:t>
            </w:r>
          </w:p>
          <w:p w14:paraId="1A5AE93A" w14:textId="77777777" w:rsidR="00797956" w:rsidRDefault="00797956" w:rsidP="00797956">
            <w:pPr>
              <w:pStyle w:val="2-"/>
            </w:pPr>
            <w:r>
              <w:tab/>
            </w:r>
            <w:r>
              <w:tab/>
              <w:t>"x0010.cfg"</w:t>
            </w:r>
          </w:p>
          <w:p w14:paraId="4478994A" w14:textId="77777777" w:rsidR="00797956" w:rsidRDefault="00797956" w:rsidP="00797956">
            <w:pPr>
              <w:pStyle w:val="2-"/>
            </w:pPr>
            <w:r>
              <w:tab/>
              <w:t>]</w:t>
            </w:r>
          </w:p>
          <w:p w14:paraId="1821E209" w14:textId="619D965B" w:rsidR="00F66FF5" w:rsidRDefault="00E709A2" w:rsidP="00797956">
            <w:pPr>
              <w:pStyle w:val="2-"/>
            </w:pPr>
            <w:r>
              <w:lastRenderedPageBreak/>
              <w:t>}</w:t>
            </w:r>
          </w:p>
        </w:tc>
      </w:tr>
    </w:tbl>
    <w:p w14:paraId="4237076B" w14:textId="0C938578" w:rsidR="00E709A2" w:rsidRPr="00F66FF5" w:rsidRDefault="00E709A2" w:rsidP="00E709A2">
      <w:pPr>
        <w:pStyle w:val="2-"/>
        <w:keepNext/>
        <w:widowControl/>
        <w:spacing w:beforeLines="50" w:before="180"/>
        <w:rPr>
          <w:color w:val="auto"/>
        </w:rPr>
      </w:pPr>
      <w:r w:rsidRPr="00F66FF5">
        <w:rPr>
          <w:rFonts w:hint="eastAsia"/>
          <w:color w:val="auto"/>
        </w:rPr>
        <w:lastRenderedPageBreak/>
        <w:t>【</w:t>
      </w:r>
      <w:r w:rsidRPr="00E709A2">
        <w:rPr>
          <w:color w:val="auto"/>
        </w:rPr>
        <w:t>/data/sound/x0010/</w:t>
      </w:r>
      <w:proofErr w:type="spellStart"/>
      <w:r w:rsidRPr="00E709A2">
        <w:rPr>
          <w:color w:val="auto"/>
        </w:rPr>
        <w:t>arc.json</w:t>
      </w:r>
      <w:proofErr w:type="spellEnd"/>
      <w:r w:rsidRPr="00F66FF5">
        <w:rPr>
          <w:rFonts w:hint="eastAsia"/>
          <w:color w:val="auto"/>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709A2" w14:paraId="15244A32" w14:textId="77777777" w:rsidTr="00EA015C">
        <w:tc>
          <w:tcPr>
            <w:tcW w:w="8494" w:type="dxa"/>
          </w:tcPr>
          <w:p w14:paraId="46E296B7" w14:textId="77777777" w:rsidR="00E709A2" w:rsidRPr="00E709A2" w:rsidRDefault="00E709A2" w:rsidP="00E709A2">
            <w:pPr>
              <w:pStyle w:val="2-"/>
              <w:rPr>
                <w:color w:val="00B050"/>
              </w:rPr>
            </w:pPr>
            <w:r w:rsidRPr="00E709A2">
              <w:rPr>
                <w:rFonts w:hint="eastAsia"/>
                <w:color w:val="00B050"/>
              </w:rPr>
              <w:t>//アーカイブ設定ファイル</w:t>
            </w:r>
          </w:p>
          <w:p w14:paraId="7DBCBA5A" w14:textId="77777777" w:rsidR="00E709A2" w:rsidRDefault="00E709A2" w:rsidP="00E709A2">
            <w:pPr>
              <w:pStyle w:val="2-"/>
            </w:pPr>
            <w:r>
              <w:t>{</w:t>
            </w:r>
          </w:p>
          <w:p w14:paraId="4C4600A9" w14:textId="5E64D8A7" w:rsidR="00E709A2" w:rsidRDefault="00E709A2" w:rsidP="00E709A2">
            <w:pPr>
              <w:pStyle w:val="2-"/>
            </w:pPr>
            <w:r>
              <w:rPr>
                <w:rFonts w:hint="eastAsia"/>
              </w:rPr>
              <w:tab/>
            </w:r>
            <w:r w:rsidRPr="00E709A2">
              <w:rPr>
                <w:rFonts w:hint="eastAsia"/>
                <w:color w:val="00B050"/>
              </w:rPr>
              <w:t>//</w:t>
            </w:r>
            <w:r w:rsidR="00EE4E12">
              <w:rPr>
                <w:rFonts w:hint="eastAsia"/>
                <w:color w:val="00B050"/>
              </w:rPr>
              <w:t>他チームの子</w:t>
            </w:r>
            <w:r w:rsidRPr="00E709A2">
              <w:rPr>
                <w:rFonts w:hint="eastAsia"/>
                <w:color w:val="00B050"/>
              </w:rPr>
              <w:t>アーカイブファイルに</w:t>
            </w:r>
            <w:r w:rsidR="00797956">
              <w:rPr>
                <w:rFonts w:hint="eastAsia"/>
                <w:color w:val="00B050"/>
              </w:rPr>
              <w:t>組み込む</w:t>
            </w:r>
          </w:p>
          <w:p w14:paraId="349437E0" w14:textId="4FB425CE" w:rsidR="00E709A2" w:rsidRDefault="00E709A2" w:rsidP="00E709A2">
            <w:pPr>
              <w:pStyle w:val="2-"/>
            </w:pPr>
            <w:r>
              <w:tab/>
            </w:r>
            <w:r w:rsidR="00EE4E12">
              <w:rPr>
                <w:color w:val="FF0000"/>
              </w:rPr>
              <w:t>"</w:t>
            </w:r>
            <w:proofErr w:type="spellStart"/>
            <w:r w:rsidR="00EE4E12">
              <w:rPr>
                <w:color w:val="FF0000"/>
              </w:rPr>
              <w:t>child</w:t>
            </w:r>
            <w:r>
              <w:rPr>
                <w:color w:val="FF0000"/>
              </w:rPr>
              <w:t>Arc</w:t>
            </w:r>
            <w:proofErr w:type="spellEnd"/>
            <w:r w:rsidRPr="00E709A2">
              <w:rPr>
                <w:color w:val="FF0000"/>
              </w:rPr>
              <w:t>"</w:t>
            </w:r>
            <w:r>
              <w:t>:</w:t>
            </w:r>
          </w:p>
          <w:p w14:paraId="3530561B" w14:textId="77777777" w:rsidR="00E709A2" w:rsidRDefault="00E709A2" w:rsidP="00E709A2">
            <w:pPr>
              <w:pStyle w:val="2-"/>
            </w:pPr>
            <w:r>
              <w:tab/>
              <w:t>{</w:t>
            </w:r>
          </w:p>
          <w:p w14:paraId="1A641976" w14:textId="412C6E3A" w:rsidR="00E709A2" w:rsidRDefault="00E709A2" w:rsidP="00E709A2">
            <w:pPr>
              <w:pStyle w:val="2-"/>
            </w:pPr>
            <w:r>
              <w:tab/>
            </w:r>
            <w:r>
              <w:tab/>
            </w:r>
            <w:r w:rsidRPr="00E709A2">
              <w:rPr>
                <w:color w:val="FF0000"/>
              </w:rPr>
              <w:t>"arc"</w:t>
            </w:r>
            <w:r>
              <w:t>: "/data/</w:t>
            </w:r>
            <w:proofErr w:type="spellStart"/>
            <w:r>
              <w:t>chara</w:t>
            </w:r>
            <w:proofErr w:type="spellEnd"/>
            <w:r>
              <w:t>/x0010.arc",</w:t>
            </w:r>
          </w:p>
          <w:p w14:paraId="0D317A91" w14:textId="77777777" w:rsidR="00E709A2" w:rsidRDefault="00E709A2" w:rsidP="00E709A2">
            <w:pPr>
              <w:pStyle w:val="2-"/>
            </w:pPr>
            <w:r>
              <w:tab/>
            </w:r>
            <w:r>
              <w:tab/>
            </w:r>
            <w:r w:rsidRPr="00E709A2">
              <w:rPr>
                <w:color w:val="FF0000"/>
              </w:rPr>
              <w:t>"files"</w:t>
            </w:r>
            <w:r>
              <w:t>:</w:t>
            </w:r>
          </w:p>
          <w:p w14:paraId="3E37D714" w14:textId="77777777" w:rsidR="00E709A2" w:rsidRDefault="00E709A2" w:rsidP="00E709A2">
            <w:pPr>
              <w:pStyle w:val="2-"/>
            </w:pPr>
            <w:r>
              <w:tab/>
            </w:r>
            <w:r>
              <w:tab/>
              <w:t>[</w:t>
            </w:r>
          </w:p>
          <w:p w14:paraId="7F430243" w14:textId="77777777" w:rsidR="00E709A2" w:rsidRDefault="00E709A2" w:rsidP="00E709A2">
            <w:pPr>
              <w:pStyle w:val="2-"/>
            </w:pPr>
            <w:r>
              <w:tab/>
            </w:r>
            <w:r>
              <w:tab/>
            </w:r>
            <w:r>
              <w:tab/>
              <w:t>"x0010.se"</w:t>
            </w:r>
          </w:p>
          <w:p w14:paraId="48BAC90A" w14:textId="77777777" w:rsidR="00E709A2" w:rsidRDefault="00E709A2" w:rsidP="00E709A2">
            <w:pPr>
              <w:pStyle w:val="2-"/>
            </w:pPr>
            <w:r>
              <w:tab/>
            </w:r>
            <w:r>
              <w:tab/>
              <w:t>]</w:t>
            </w:r>
          </w:p>
          <w:p w14:paraId="40BF527C" w14:textId="77777777" w:rsidR="00E709A2" w:rsidRDefault="00E709A2" w:rsidP="00E709A2">
            <w:pPr>
              <w:pStyle w:val="2-"/>
            </w:pPr>
            <w:r>
              <w:tab/>
              <w:t>}</w:t>
            </w:r>
          </w:p>
          <w:p w14:paraId="54247188" w14:textId="06CC2E53" w:rsidR="00E709A2" w:rsidRDefault="00E709A2" w:rsidP="00E709A2">
            <w:pPr>
              <w:pStyle w:val="2-"/>
            </w:pPr>
            <w:r>
              <w:t>}</w:t>
            </w:r>
          </w:p>
        </w:tc>
      </w:tr>
    </w:tbl>
    <w:p w14:paraId="6219E05F" w14:textId="66C6BA7D" w:rsidR="00E709A2" w:rsidRDefault="00EE4E12" w:rsidP="00EE4E12">
      <w:pPr>
        <w:pStyle w:val="a9"/>
        <w:spacing w:beforeLines="50" w:before="180"/>
        <w:ind w:firstLine="283"/>
      </w:pPr>
      <w:r>
        <w:rPr>
          <w:rFonts w:hint="eastAsia"/>
        </w:rPr>
        <w:t>以上のように、多数のチームが作ったファイルを一つの子</w:t>
      </w:r>
      <w:r w:rsidR="00E709A2">
        <w:rPr>
          <w:rFonts w:hint="eastAsia"/>
        </w:rPr>
        <w:t>アーカイブ</w:t>
      </w:r>
      <w:r>
        <w:rPr>
          <w:rFonts w:hint="eastAsia"/>
        </w:rPr>
        <w:t>に組み込みた</w:t>
      </w:r>
      <w:r w:rsidR="00E709A2">
        <w:rPr>
          <w:rFonts w:hint="eastAsia"/>
        </w:rPr>
        <w:t>い場合、</w:t>
      </w:r>
      <w:r w:rsidR="00797956">
        <w:rPr>
          <w:rFonts w:hint="eastAsia"/>
        </w:rPr>
        <w:t>それぞれの</w:t>
      </w:r>
      <w:r>
        <w:rPr>
          <w:rFonts w:hint="eastAsia"/>
        </w:rPr>
        <w:t>チームで</w:t>
      </w:r>
      <w:r w:rsidR="00797956">
        <w:rPr>
          <w:rFonts w:hint="eastAsia"/>
        </w:rPr>
        <w:t>担当分のファイルの</w:t>
      </w:r>
      <w:r>
        <w:rPr>
          <w:rFonts w:hint="eastAsia"/>
        </w:rPr>
        <w:t>扱いを</w:t>
      </w:r>
      <w:r w:rsidR="00E709A2">
        <w:rPr>
          <w:rFonts w:hint="eastAsia"/>
        </w:rPr>
        <w:t>設定する</w:t>
      </w:r>
      <w:r>
        <w:rPr>
          <w:rFonts w:hint="eastAsia"/>
        </w:rPr>
        <w:t>。</w:t>
      </w:r>
      <w:r w:rsidR="00E709A2">
        <w:rPr>
          <w:rFonts w:hint="eastAsia"/>
        </w:rPr>
        <w:t>このような構造をとることにより、フォルダごとの責任</w:t>
      </w:r>
      <w:r>
        <w:rPr>
          <w:rFonts w:hint="eastAsia"/>
        </w:rPr>
        <w:t>の所在</w:t>
      </w:r>
      <w:r w:rsidR="00E709A2">
        <w:rPr>
          <w:rFonts w:hint="eastAsia"/>
        </w:rPr>
        <w:t>を明確にする。（一つのフォルダを複数のチームで共通利用しない）</w:t>
      </w:r>
    </w:p>
    <w:p w14:paraId="2E4F8B10" w14:textId="3754E647" w:rsidR="00797956" w:rsidRDefault="00EE4E12" w:rsidP="00E709A2">
      <w:pPr>
        <w:pStyle w:val="a9"/>
        <w:spacing w:beforeLines="50" w:before="180"/>
        <w:ind w:firstLine="283"/>
      </w:pPr>
      <w:r>
        <w:t>一つのファイルを多数の</w:t>
      </w:r>
      <w:r>
        <w:rPr>
          <w:rFonts w:hint="eastAsia"/>
        </w:rPr>
        <w:t>子</w:t>
      </w:r>
      <w:r>
        <w:t>アーカイブに組み込むように設定することも可能。</w:t>
      </w:r>
    </w:p>
    <w:p w14:paraId="6D69BA4A" w14:textId="42A79E9E" w:rsidR="00EE4E12" w:rsidRDefault="00EE4E12" w:rsidP="00EE4E12">
      <w:pPr>
        <w:pStyle w:val="a9"/>
        <w:ind w:firstLine="283"/>
        <w:rPr>
          <w:rFonts w:hint="eastAsia"/>
        </w:rPr>
      </w:pPr>
      <w:r>
        <w:t>なお、</w:t>
      </w:r>
      <w:r>
        <w:rPr>
          <w:rFonts w:hint="eastAsia"/>
        </w:rPr>
        <w:t>子</w:t>
      </w:r>
      <w:r>
        <w:t>アーカイブに組み込まれたファイルは、通常ファイルとしてはアーカイブされなくなる。</w:t>
      </w:r>
    </w:p>
    <w:p w14:paraId="7227E100" w14:textId="386EA03E" w:rsidR="00193A89" w:rsidRDefault="00193A89" w:rsidP="00193A89">
      <w:pPr>
        <w:pStyle w:val="1"/>
      </w:pPr>
      <w:bookmarkStart w:id="19" w:name="_Toc379484647"/>
      <w:r>
        <w:rPr>
          <w:rFonts w:hint="eastAsia"/>
        </w:rPr>
        <w:t>処理仕様</w:t>
      </w:r>
      <w:bookmarkEnd w:id="19"/>
    </w:p>
    <w:p w14:paraId="5CF37A82" w14:textId="27C8EDAA" w:rsidR="003E1A9C" w:rsidRDefault="00242EC7" w:rsidP="00242EC7">
      <w:pPr>
        <w:pStyle w:val="2"/>
      </w:pPr>
      <w:bookmarkStart w:id="20" w:name="_Toc379484648"/>
      <w:r>
        <w:rPr>
          <w:rFonts w:hint="eastAsia"/>
        </w:rPr>
        <w:t>アーカイブツール</w:t>
      </w:r>
      <w:bookmarkEnd w:id="20"/>
    </w:p>
    <w:p w14:paraId="088D822C" w14:textId="77777777" w:rsidR="00EA015C" w:rsidRDefault="00EA015C" w:rsidP="00EA015C">
      <w:pPr>
        <w:pStyle w:val="affff6"/>
        <w:keepNext/>
        <w:keepLines/>
        <w:widowControl/>
        <w:ind w:left="447" w:hanging="298"/>
      </w:pPr>
      <w:r>
        <w:rPr>
          <w:rFonts w:hint="eastAsia"/>
        </w:rPr>
        <w:t>開発言語：</w:t>
      </w:r>
      <w:r>
        <w:rPr>
          <w:rFonts w:hint="eastAsia"/>
        </w:rPr>
        <w:t>C#</w:t>
      </w:r>
      <w:r>
        <w:t>コンソールアプリケーション</w:t>
      </w:r>
      <w:r>
        <w:rPr>
          <w:rFonts w:hint="eastAsia"/>
        </w:rPr>
        <w:t>（</w:t>
      </w:r>
      <w:r>
        <w:rPr>
          <w:rFonts w:hint="eastAsia"/>
        </w:rPr>
        <w:t>.Net Framework</w:t>
      </w:r>
      <w:r>
        <w:t>4.0</w:t>
      </w:r>
      <w:r>
        <w:t>以上</w:t>
      </w:r>
      <w:r>
        <w:rPr>
          <w:rFonts w:hint="eastAsia"/>
        </w:rPr>
        <w:t>）</w:t>
      </w:r>
    </w:p>
    <w:p w14:paraId="37C77BF2" w14:textId="77777777" w:rsidR="00EA015C" w:rsidRDefault="00EA015C" w:rsidP="00EA015C">
      <w:pPr>
        <w:pStyle w:val="affff6"/>
        <w:numPr>
          <w:ilvl w:val="0"/>
          <w:numId w:val="0"/>
        </w:numPr>
        <w:ind w:leftChars="675" w:left="2552" w:hangingChars="540" w:hanging="1134"/>
      </w:pPr>
      <w:r>
        <w:rPr>
          <w:rFonts w:hint="eastAsia"/>
        </w:rPr>
        <w:t>選定理由：</w:t>
      </w:r>
      <w:r>
        <w:tab/>
      </w:r>
      <w:r>
        <w:rPr>
          <w:rFonts w:hint="eastAsia"/>
        </w:rPr>
        <w:t>開発のし易さ、</w:t>
      </w:r>
      <w:r>
        <w:rPr>
          <w:rFonts w:hint="eastAsia"/>
        </w:rPr>
        <w:t>JSON</w:t>
      </w:r>
      <w:r>
        <w:rPr>
          <w:rFonts w:hint="eastAsia"/>
        </w:rPr>
        <w:t>パーサーの利用、</w:t>
      </w:r>
      <w:r>
        <w:rPr>
          <w:rFonts w:hint="eastAsia"/>
        </w:rPr>
        <w:t>dynamic</w:t>
      </w:r>
      <w:r>
        <w:t>型（遅延バインド）の利用</w:t>
      </w:r>
      <w:r>
        <w:rPr>
          <w:rFonts w:hint="eastAsia"/>
        </w:rPr>
        <w:t>。</w:t>
      </w:r>
    </w:p>
    <w:p w14:paraId="7AEAC1F6" w14:textId="77777777" w:rsidR="00EA015C" w:rsidRDefault="00EA015C" w:rsidP="00EA015C">
      <w:pPr>
        <w:pStyle w:val="affff6"/>
        <w:keepNext/>
        <w:keepLines/>
        <w:widowControl/>
        <w:ind w:left="447" w:hanging="298"/>
      </w:pPr>
      <w:r>
        <w:rPr>
          <w:rFonts w:hint="eastAsia"/>
        </w:rPr>
        <w:t>使用ライブラリ：</w:t>
      </w:r>
      <w:r>
        <w:rPr>
          <w:rFonts w:hint="eastAsia"/>
        </w:rPr>
        <w:t>JSON.</w:t>
      </w:r>
      <w:r>
        <w:t xml:space="preserve"> Net</w:t>
      </w:r>
    </w:p>
    <w:p w14:paraId="1B1FEC69" w14:textId="77777777" w:rsidR="00EA015C" w:rsidRDefault="00EA015C" w:rsidP="00EA015C">
      <w:pPr>
        <w:pStyle w:val="affff6"/>
        <w:keepNext/>
        <w:keepLines/>
        <w:widowControl/>
        <w:numPr>
          <w:ilvl w:val="0"/>
          <w:numId w:val="0"/>
        </w:numPr>
        <w:ind w:left="2127"/>
      </w:pPr>
      <w:hyperlink r:id="rId67" w:history="1">
        <w:r w:rsidRPr="00C71C3A">
          <w:rPr>
            <w:rStyle w:val="afff3"/>
          </w:rPr>
          <w:t>http://json.codeplex.com/downloads/get/744406</w:t>
        </w:r>
      </w:hyperlink>
    </w:p>
    <w:p w14:paraId="32BD3D4E" w14:textId="6FDB80F5" w:rsidR="00EA015C" w:rsidRDefault="00EA015C" w:rsidP="00EA015C">
      <w:pPr>
        <w:pStyle w:val="affff6"/>
        <w:ind w:left="447" w:hanging="298"/>
      </w:pPr>
      <w:r>
        <w:rPr>
          <w:rFonts w:hint="eastAsia"/>
        </w:rPr>
        <w:t>ツール名：</w:t>
      </w:r>
      <w:r>
        <w:rPr>
          <w:rFonts w:hint="eastAsia"/>
          <w:color w:val="0070C0"/>
        </w:rPr>
        <w:t>narc</w:t>
      </w:r>
      <w:r w:rsidRPr="006A7C7F">
        <w:rPr>
          <w:rFonts w:hint="eastAsia"/>
          <w:color w:val="0070C0"/>
        </w:rPr>
        <w:t>.exe</w:t>
      </w:r>
      <w:r>
        <w:rPr>
          <w:rFonts w:hint="eastAsia"/>
        </w:rPr>
        <w:t xml:space="preserve">　※</w:t>
      </w:r>
      <w:r>
        <w:rPr>
          <w:rFonts w:hint="eastAsia"/>
        </w:rPr>
        <w:t>Neste</w:t>
      </w:r>
      <w:r>
        <w:t>d</w:t>
      </w:r>
      <w:r>
        <w:rPr>
          <w:rFonts w:hint="eastAsia"/>
        </w:rPr>
        <w:t xml:space="preserve"> </w:t>
      </w:r>
      <w:proofErr w:type="spellStart"/>
      <w:r>
        <w:rPr>
          <w:rFonts w:hint="eastAsia"/>
        </w:rPr>
        <w:t>AR</w:t>
      </w:r>
      <w:r>
        <w:t>C</w:t>
      </w:r>
      <w:r>
        <w:rPr>
          <w:rFonts w:hint="eastAsia"/>
        </w:rPr>
        <w:t>hive</w:t>
      </w:r>
      <w:r>
        <w:t>r</w:t>
      </w:r>
      <w:proofErr w:type="spellEnd"/>
      <w:r>
        <w:t>の意。</w:t>
      </w:r>
    </w:p>
    <w:p w14:paraId="20E5A5EA" w14:textId="77777777" w:rsidR="00EA015C" w:rsidRDefault="00EA015C" w:rsidP="00EA015C">
      <w:pPr>
        <w:pStyle w:val="affff6"/>
        <w:keepNext/>
        <w:keepLines/>
        <w:widowControl/>
        <w:ind w:left="447" w:hanging="298"/>
      </w:pPr>
      <w:r>
        <w:t>使用方法：</w:t>
      </w:r>
      <w:r>
        <w:rPr>
          <w:rFonts w:hint="eastAsia"/>
        </w:rPr>
        <w:t>（例）</w:t>
      </w:r>
    </w:p>
    <w:p w14:paraId="251ACDEA" w14:textId="38C00321" w:rsidR="00EA015C" w:rsidRPr="006A7C7F" w:rsidRDefault="00EA015C" w:rsidP="00EA015C">
      <w:pPr>
        <w:pStyle w:val="affff6"/>
        <w:numPr>
          <w:ilvl w:val="0"/>
          <w:numId w:val="0"/>
        </w:numPr>
        <w:ind w:leftChars="810" w:left="1971" w:hangingChars="135" w:hanging="270"/>
        <w:jc w:val="left"/>
        <w:rPr>
          <w:rFonts w:ascii="ＭＳ ゴシック" w:hAnsi="ＭＳ ゴシック"/>
          <w:color w:val="0070C0"/>
          <w:sz w:val="20"/>
          <w:szCs w:val="20"/>
        </w:rPr>
      </w:pPr>
      <w:r w:rsidRPr="006A7C7F">
        <w:rPr>
          <w:rFonts w:ascii="ＭＳ ゴシック" w:hAnsi="ＭＳ ゴシック" w:hint="eastAsia"/>
          <w:color w:val="0070C0"/>
          <w:sz w:val="20"/>
          <w:szCs w:val="20"/>
        </w:rPr>
        <w:t xml:space="preserve">$ </w:t>
      </w:r>
      <w:r>
        <w:rPr>
          <w:rFonts w:ascii="ＭＳ ゴシック" w:hAnsi="ＭＳ ゴシック"/>
          <w:color w:val="0070C0"/>
          <w:sz w:val="20"/>
          <w:szCs w:val="20"/>
        </w:rPr>
        <w:t>narc</w:t>
      </w:r>
      <w:r w:rsidRPr="006A7C7F">
        <w:rPr>
          <w:rFonts w:ascii="ＭＳ ゴシック" w:hAnsi="ＭＳ ゴシック" w:hint="eastAsia"/>
          <w:color w:val="0070C0"/>
          <w:sz w:val="20"/>
          <w:szCs w:val="20"/>
        </w:rPr>
        <w:t xml:space="preserve">.exe </w:t>
      </w:r>
      <w:r w:rsidRPr="006A7C7F">
        <w:rPr>
          <w:rFonts w:ascii="ＭＳ ゴシック" w:hAnsi="ＭＳ ゴシック"/>
          <w:color w:val="0070C0"/>
          <w:sz w:val="20"/>
          <w:szCs w:val="20"/>
        </w:rPr>
        <w:t xml:space="preserve">--be </w:t>
      </w:r>
      <w:r>
        <w:rPr>
          <w:rFonts w:ascii="ＭＳ ゴシック" w:hAnsi="ＭＳ ゴシック"/>
          <w:color w:val="0070C0"/>
          <w:sz w:val="20"/>
          <w:szCs w:val="20"/>
        </w:rPr>
        <w:t>--within --base c:\work\data –I c:\work\data\chara\ –o c:\work\user_a.arc</w:t>
      </w:r>
    </w:p>
    <w:p w14:paraId="105A3D90" w14:textId="77777777" w:rsidR="00EA015C" w:rsidRDefault="00EA015C" w:rsidP="00EA015C">
      <w:pPr>
        <w:pStyle w:val="affff6"/>
        <w:keepNext/>
        <w:keepLines/>
        <w:widowControl/>
        <w:numPr>
          <w:ilvl w:val="0"/>
          <w:numId w:val="0"/>
        </w:numPr>
        <w:spacing w:beforeLines="50" w:before="180"/>
        <w:ind w:left="1559"/>
      </w:pPr>
      <w:r>
        <w:t>【対応オプション】</w:t>
      </w:r>
      <w:r>
        <w:rPr>
          <w:rFonts w:hint="eastAsia"/>
        </w:rPr>
        <w:t xml:space="preserve">　※競合オプションは後に指定されたものが有効</w:t>
      </w:r>
    </w:p>
    <w:p w14:paraId="70F86F96" w14:textId="77777777" w:rsidR="00EA015C" w:rsidRPr="006A7C7F" w:rsidRDefault="00EA015C" w:rsidP="00EA015C">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 xml:space="preserve">リトルエンディアン　</w:t>
      </w:r>
      <w:r w:rsidRPr="006A7C7F">
        <w:rPr>
          <w:rFonts w:ascii="ＭＳ ゴシック" w:hAnsi="ＭＳ ゴシック" w:cs="ＭＳ 明朝"/>
          <w:sz w:val="20"/>
          <w:szCs w:val="20"/>
        </w:rPr>
        <w:t>※デフォルト</w:t>
      </w:r>
    </w:p>
    <w:p w14:paraId="05DDC921" w14:textId="77777777" w:rsidR="00EA015C" w:rsidRPr="006A7C7F" w:rsidRDefault="00EA015C" w:rsidP="00EA015C">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--be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ビッグエンディアン</w:t>
      </w:r>
    </w:p>
    <w:p w14:paraId="0916BD0B" w14:textId="1610FDB6" w:rsidR="00EA015C" w:rsidRPr="006A7C7F" w:rsidRDefault="00EA015C" w:rsidP="00EA015C">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w:t>
      </w:r>
      <w:r>
        <w:rPr>
          <w:rFonts w:ascii="ＭＳ ゴシック" w:hAnsi="ＭＳ ゴシック"/>
          <w:color w:val="0070C0"/>
          <w:sz w:val="20"/>
          <w:szCs w:val="20"/>
        </w:rPr>
        <w:t>within</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Pr>
          <w:rFonts w:ascii="ＭＳ ゴシック" w:hAnsi="ＭＳ ゴシック"/>
          <w:sz w:val="20"/>
          <w:szCs w:val="20"/>
        </w:rPr>
        <w:t>親アーカイブへのファイルリスト展開を許可</w:t>
      </w:r>
      <w:r w:rsidRPr="006A7C7F">
        <w:rPr>
          <w:rFonts w:ascii="ＭＳ ゴシック" w:hAnsi="ＭＳ ゴシック"/>
          <w:sz w:val="20"/>
          <w:szCs w:val="20"/>
        </w:rPr>
        <w:t xml:space="preserve">　</w:t>
      </w:r>
      <w:r w:rsidRPr="006A7C7F">
        <w:rPr>
          <w:rFonts w:ascii="ＭＳ ゴシック" w:hAnsi="ＭＳ ゴシック" w:cs="ＭＳ 明朝"/>
          <w:sz w:val="20"/>
          <w:szCs w:val="20"/>
        </w:rPr>
        <w:t>※デフォルト</w:t>
      </w:r>
    </w:p>
    <w:p w14:paraId="485EF97B" w14:textId="00D6B11A" w:rsidR="00EA015C" w:rsidRPr="006A7C7F" w:rsidRDefault="00EA015C" w:rsidP="00EA015C">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lastRenderedPageBreak/>
        <w:t>--</w:t>
      </w:r>
      <w:r>
        <w:rPr>
          <w:rFonts w:ascii="ＭＳ ゴシック" w:hAnsi="ＭＳ ゴシック"/>
          <w:color w:val="0070C0"/>
          <w:sz w:val="20"/>
          <w:szCs w:val="20"/>
        </w:rPr>
        <w:t>without</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Pr>
          <w:rFonts w:ascii="ＭＳ ゴシック" w:hAnsi="ＭＳ ゴシック"/>
          <w:sz w:val="20"/>
          <w:szCs w:val="20"/>
        </w:rPr>
        <w:t>親アーカイブへのファイルリスト展開を禁止</w:t>
      </w:r>
    </w:p>
    <w:p w14:paraId="1D16DE2E" w14:textId="19202F0E" w:rsidR="00EA015C" w:rsidRPr="006A7C7F" w:rsidRDefault="00EA015C" w:rsidP="00EA015C">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w:t>
      </w:r>
      <w:r>
        <w:rPr>
          <w:rFonts w:ascii="ＭＳ ゴシック" w:hAnsi="ＭＳ ゴシック"/>
          <w:color w:val="0070C0"/>
          <w:sz w:val="20"/>
          <w:szCs w:val="20"/>
        </w:rPr>
        <w:t xml:space="preserve">-base </w:t>
      </w:r>
      <w:proofErr w:type="spellStart"/>
      <w:r>
        <w:rPr>
          <w:rFonts w:ascii="ＭＳ ゴシック" w:hAnsi="ＭＳ ゴシック"/>
          <w:color w:val="0070C0"/>
          <w:sz w:val="20"/>
          <w:szCs w:val="20"/>
        </w:rPr>
        <w:t>dir</w:t>
      </w:r>
      <w:proofErr w:type="spellEnd"/>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Pr>
          <w:rFonts w:ascii="ＭＳ ゴシック" w:hAnsi="ＭＳ ゴシック"/>
          <w:sz w:val="20"/>
          <w:szCs w:val="20"/>
        </w:rPr>
        <w:t>基本フォルダ</w:t>
      </w:r>
      <w:r w:rsidRPr="006A7C7F">
        <w:rPr>
          <w:rFonts w:ascii="ＭＳ ゴシック" w:hAnsi="ＭＳ ゴシック" w:hint="eastAsia"/>
          <w:sz w:val="20"/>
          <w:szCs w:val="20"/>
        </w:rPr>
        <w:t>指定</w:t>
      </w:r>
    </w:p>
    <w:p w14:paraId="580374AC" w14:textId="16D07DCA" w:rsidR="00EA015C" w:rsidRPr="006A7C7F" w:rsidRDefault="00EA015C" w:rsidP="00EA015C">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w:t>
      </w:r>
      <w:proofErr w:type="spellStart"/>
      <w:r w:rsidRPr="006A7C7F">
        <w:rPr>
          <w:rFonts w:ascii="ＭＳ ゴシック" w:hAnsi="ＭＳ ゴシック"/>
          <w:color w:val="0070C0"/>
          <w:sz w:val="20"/>
          <w:szCs w:val="20"/>
        </w:rPr>
        <w:t>i</w:t>
      </w:r>
      <w:proofErr w:type="spellEnd"/>
      <w:r w:rsidRPr="006A7C7F">
        <w:rPr>
          <w:rFonts w:ascii="ＭＳ ゴシック" w:hAnsi="ＭＳ ゴシック"/>
          <w:color w:val="0070C0"/>
          <w:sz w:val="20"/>
          <w:szCs w:val="20"/>
        </w:rPr>
        <w:t xml:space="preserve"> </w:t>
      </w:r>
      <w:proofErr w:type="spellStart"/>
      <w:r>
        <w:rPr>
          <w:rFonts w:ascii="ＭＳ ゴシック" w:hAnsi="ＭＳ ゴシック"/>
          <w:color w:val="0070C0"/>
          <w:sz w:val="20"/>
          <w:szCs w:val="20"/>
        </w:rPr>
        <w:t>dir</w:t>
      </w:r>
      <w:proofErr w:type="spellEnd"/>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Pr>
          <w:rFonts w:ascii="ＭＳ ゴシック" w:hAnsi="ＭＳ ゴシック"/>
          <w:sz w:val="20"/>
          <w:szCs w:val="20"/>
        </w:rPr>
        <w:t>アーカイブファイル作成対象フォルダ</w:t>
      </w:r>
      <w:r w:rsidRPr="006A7C7F">
        <w:rPr>
          <w:rFonts w:ascii="ＭＳ ゴシック" w:hAnsi="ＭＳ ゴシック" w:hint="eastAsia"/>
          <w:sz w:val="20"/>
          <w:szCs w:val="20"/>
        </w:rPr>
        <w:t>指定</w:t>
      </w:r>
    </w:p>
    <w:p w14:paraId="179FC18E" w14:textId="6A6CF645" w:rsidR="00EA015C" w:rsidRPr="006A7C7F" w:rsidRDefault="00EA015C" w:rsidP="00EA015C">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-o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sz w:val="20"/>
          <w:szCs w:val="20"/>
        </w:rPr>
        <w:tab/>
      </w:r>
      <w:r>
        <w:rPr>
          <w:rFonts w:ascii="ＭＳ ゴシック" w:hAnsi="ＭＳ ゴシック"/>
          <w:sz w:val="20"/>
          <w:szCs w:val="20"/>
        </w:rPr>
        <w:t>アーカイブ</w:t>
      </w:r>
      <w:r w:rsidRPr="006A7C7F">
        <w:rPr>
          <w:rFonts w:ascii="ＭＳ ゴシック" w:hAnsi="ＭＳ ゴシック"/>
          <w:sz w:val="20"/>
          <w:szCs w:val="20"/>
        </w:rPr>
        <w:t>ファイル（出力ファイル）指定</w:t>
      </w:r>
    </w:p>
    <w:p w14:paraId="0E11A749" w14:textId="2D561C36" w:rsidR="00242EC7" w:rsidRDefault="00242EC7" w:rsidP="00242EC7">
      <w:pPr>
        <w:pStyle w:val="2"/>
      </w:pPr>
      <w:bookmarkStart w:id="21" w:name="_Toc379484649"/>
      <w:bookmarkStart w:id="22" w:name="_GoBack"/>
      <w:bookmarkEnd w:id="22"/>
      <w:r>
        <w:rPr>
          <w:rFonts w:hint="eastAsia"/>
        </w:rPr>
        <w:t>ファイルマネージャ</w:t>
      </w:r>
      <w:bookmarkEnd w:id="21"/>
    </w:p>
    <w:p w14:paraId="5B8516DC" w14:textId="7FD8AC3D" w:rsidR="00242EC7" w:rsidRDefault="00EE3D56" w:rsidP="00242EC7">
      <w:pPr>
        <w:pStyle w:val="a9"/>
        <w:ind w:firstLine="283"/>
      </w:pPr>
      <w:r>
        <w:t>【構想】</w:t>
      </w:r>
    </w:p>
    <w:p w14:paraId="36548C35" w14:textId="1B1E3696" w:rsidR="00EE3D56" w:rsidRPr="00242EC7" w:rsidRDefault="00EE3D56" w:rsidP="00242EC7">
      <w:pPr>
        <w:pStyle w:val="a9"/>
        <w:ind w:firstLine="283"/>
        <w:rPr>
          <w:rFonts w:hint="eastAsia"/>
        </w:rPr>
      </w:pPr>
      <w:r>
        <w:t>ファイルマネージャの処理は、ファイルアクセスのインターフェースとなる「ファイルマネージャ」に加えて、バックグラウンドでの「ファイル読み込みスレッド」「圧縮ファイル展開ジョブ」で構成される。</w:t>
      </w:r>
    </w:p>
    <w:p w14:paraId="0A26D554" w14:textId="29C08D01" w:rsidR="003B4CE7" w:rsidRDefault="001F1489" w:rsidP="00FC4BC9">
      <w:pPr>
        <w:pStyle w:val="af8"/>
        <w:spacing w:beforeLines="100" w:before="360"/>
        <w:sectPr w:rsidR="003B4CE7" w:rsidSect="006F450B">
          <w:headerReference w:type="even" r:id="rId68"/>
          <w:headerReference w:type="default" r:id="rId69"/>
          <w:footerReference w:type="default" r:id="rId70"/>
          <w:headerReference w:type="first" r:id="rId71"/>
          <w:pgSz w:w="11906" w:h="16838"/>
          <w:pgMar w:top="1985" w:right="1701" w:bottom="1701" w:left="1701" w:header="1134" w:footer="850" w:gutter="0"/>
          <w:pgNumType w:start="1"/>
          <w:cols w:space="425"/>
          <w:docGrid w:type="lines" w:linePitch="360"/>
        </w:sectPr>
      </w:pPr>
      <w:r>
        <w:rPr>
          <w:rFonts w:hint="eastAsia"/>
        </w:rPr>
        <w:t>■■</w:t>
      </w:r>
      <w:r w:rsidR="00FC4BC9">
        <w:rPr>
          <w:rFonts w:hint="eastAsia"/>
        </w:rPr>
        <w:t>以上■■</w:t>
      </w:r>
    </w:p>
    <w:p w14:paraId="0ED2BE07" w14:textId="77777777" w:rsidR="0006787B" w:rsidRDefault="00966ADB" w:rsidP="008F4EF7">
      <w:pPr>
        <w:pStyle w:val="affff1"/>
        <w:spacing w:before="180"/>
      </w:pPr>
      <w:r>
        <w:lastRenderedPageBreak/>
        <w:t>索引</w:t>
      </w:r>
    </w:p>
    <w:p w14:paraId="5E032086" w14:textId="4C9D33C6" w:rsidR="00F10DC2" w:rsidRPr="00995F2B" w:rsidRDefault="00AF276B" w:rsidP="00AC20A1">
      <w:pPr>
        <w:sectPr w:rsidR="00F10DC2" w:rsidRPr="00995F2B" w:rsidSect="00995F2B">
          <w:headerReference w:type="even" r:id="rId72"/>
          <w:headerReference w:type="default" r:id="rId73"/>
          <w:footerReference w:type="default" r:id="rId74"/>
          <w:headerReference w:type="first" r:id="rId75"/>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r w:rsidR="00C36378">
        <w:rPr>
          <w:rFonts w:hint="eastAsia"/>
          <w:b/>
          <w:bCs/>
          <w:noProof/>
        </w:rPr>
        <w:t>索引項目が見つかりません。</w:t>
      </w:r>
      <w:r>
        <w:fldChar w:fldCharType="end"/>
      </w:r>
    </w:p>
    <w:p w14:paraId="7A380C20" w14:textId="77777777" w:rsidR="00104C92" w:rsidRPr="000D4978" w:rsidRDefault="00EA015C" w:rsidP="000D4978">
      <w:pPr>
        <w:pStyle w:val="afff"/>
        <w:spacing w:before="5040"/>
      </w:pPr>
      <w:fldSimple w:instr=" TITLE   \* MERGEFORMAT ">
        <w:r w:rsidR="00C36378">
          <w:t>開発を効率化するためファイルシステム</w:t>
        </w:r>
      </w:fldSimple>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76"/>
      <w:headerReference w:type="default" r:id="rId77"/>
      <w:footerReference w:type="default" r:id="rId78"/>
      <w:headerReference w:type="first" r:id="rId79"/>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0D4EE8" w14:textId="77777777" w:rsidR="00535438" w:rsidRDefault="00535438" w:rsidP="002B2600">
      <w:r>
        <w:separator/>
      </w:r>
    </w:p>
  </w:endnote>
  <w:endnote w:type="continuationSeparator" w:id="0">
    <w:p w14:paraId="6C0E5B22" w14:textId="77777777" w:rsidR="00535438" w:rsidRDefault="00535438"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EA015C" w:rsidRPr="00B46F4A" w:rsidRDefault="00EA015C" w:rsidP="003B4CE7">
    <w:pPr>
      <w:pStyle w:val="aff7"/>
    </w:pPr>
    <w:r>
      <w:fldChar w:fldCharType="begin"/>
    </w:r>
    <w:r>
      <w:instrText xml:space="preserve"> TITLE   \* MERGEFORMAT </w:instrText>
    </w:r>
    <w:r>
      <w:fldChar w:fldCharType="separate"/>
    </w:r>
    <w:r w:rsidR="00F41146">
      <w:rPr>
        <w:rFonts w:hint="eastAsia"/>
      </w:rPr>
      <w:t>開発を効率化するためファイルシステム</w:t>
    </w:r>
    <w:r>
      <w:fldChar w:fldCharType="end"/>
    </w:r>
    <w:r w:rsidRPr="00B46F4A">
      <w:tab/>
    </w:r>
    <w:r w:rsidRPr="00B46F4A">
      <w:fldChar w:fldCharType="begin"/>
    </w:r>
    <w:r w:rsidRPr="00B46F4A">
      <w:instrText>PAGE \* MERGEFORMAT</w:instrText>
    </w:r>
    <w:r w:rsidRPr="00B46F4A">
      <w:fldChar w:fldCharType="separate"/>
    </w:r>
    <w:r w:rsidR="00F41146">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EA015C" w:rsidRPr="00B46F4A" w:rsidRDefault="00EA015C" w:rsidP="00B46F4A">
    <w:pPr>
      <w:pStyle w:val="aff7"/>
    </w:pPr>
    <w:r>
      <w:fldChar w:fldCharType="begin"/>
    </w:r>
    <w:r>
      <w:instrText xml:space="preserve"> TITLE   \* MERGEFORMAT </w:instrText>
    </w:r>
    <w:r>
      <w:fldChar w:fldCharType="separate"/>
    </w:r>
    <w:r w:rsidR="00F41146">
      <w:rPr>
        <w:rFonts w:hint="eastAsia"/>
      </w:rPr>
      <w:t>開発を効率化するためファイルシステム</w:t>
    </w:r>
    <w:r>
      <w:fldChar w:fldCharType="end"/>
    </w:r>
    <w:r w:rsidRPr="00B46F4A">
      <w:tab/>
    </w:r>
    <w:r w:rsidRPr="00B46F4A">
      <w:fldChar w:fldCharType="begin"/>
    </w:r>
    <w:r w:rsidRPr="00B46F4A">
      <w:instrText>PAGE \* MERGEFORMAT</w:instrText>
    </w:r>
    <w:r w:rsidRPr="00B46F4A">
      <w:fldChar w:fldCharType="separate"/>
    </w:r>
    <w:r w:rsidR="00F41146">
      <w:rPr>
        <w:noProof/>
      </w:rPr>
      <w:t>i</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EA015C" w:rsidRPr="00B46F4A" w:rsidRDefault="00EA015C" w:rsidP="00B46F4A">
    <w:pPr>
      <w:pStyle w:val="aff7"/>
    </w:pPr>
    <w:r>
      <w:fldChar w:fldCharType="begin"/>
    </w:r>
    <w:r>
      <w:instrText xml:space="preserve"> TITLE   \* MERGEFORMAT </w:instrText>
    </w:r>
    <w:r>
      <w:fldChar w:fldCharType="separate"/>
    </w:r>
    <w:r w:rsidR="00F41146">
      <w:rPr>
        <w:rFonts w:hint="eastAsia"/>
      </w:rPr>
      <w:t>開発を効率化するためファイルシステム</w:t>
    </w:r>
    <w:r>
      <w:fldChar w:fldCharType="end"/>
    </w:r>
    <w:r w:rsidRPr="00B46F4A">
      <w:tab/>
    </w:r>
    <w:r w:rsidRPr="00B46F4A">
      <w:fldChar w:fldCharType="begin"/>
    </w:r>
    <w:r w:rsidRPr="00B46F4A">
      <w:instrText>PAGE \* MERGEFORMAT</w:instrText>
    </w:r>
    <w:r w:rsidRPr="00B46F4A">
      <w:fldChar w:fldCharType="separate"/>
    </w:r>
    <w:r w:rsidR="00F41146">
      <w:rPr>
        <w:noProof/>
      </w:rPr>
      <w:t>18</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EA015C" w:rsidRPr="00FA5A67" w:rsidRDefault="00EA015C" w:rsidP="00EB06D4">
    <w:pPr>
      <w:pStyle w:val="aff7"/>
      <w:tabs>
        <w:tab w:val="left" w:pos="6440"/>
      </w:tabs>
    </w:pPr>
    <w:r>
      <w:fldChar w:fldCharType="begin"/>
    </w:r>
    <w:r>
      <w:instrText xml:space="preserve"> TITLE   \* MERGEFORMAT </w:instrText>
    </w:r>
    <w:r>
      <w:fldChar w:fldCharType="separate"/>
    </w:r>
    <w:r w:rsidR="00F41146">
      <w:rPr>
        <w:rFonts w:hint="eastAsia"/>
      </w:rPr>
      <w:t>開発を効率化するためファイルシステム</w:t>
    </w:r>
    <w:r>
      <w:fldChar w:fldCharType="end"/>
    </w:r>
    <w:r w:rsidRPr="00FA5A67">
      <w:tab/>
    </w:r>
    <w:r>
      <w:tab/>
    </w:r>
    <w:r w:rsidRPr="00FA5A67">
      <w:fldChar w:fldCharType="begin"/>
    </w:r>
    <w:r w:rsidRPr="00FA5A67">
      <w:instrText>PAGE \* MERGEFORMAT</w:instrText>
    </w:r>
    <w:r w:rsidRPr="00FA5A67">
      <w:fldChar w:fldCharType="separate"/>
    </w:r>
    <w:r w:rsidR="00F41146">
      <w:rPr>
        <w:noProof/>
      </w:rPr>
      <w:t>i</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EA015C" w:rsidRPr="00B46F4A" w:rsidRDefault="00EA015C"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F864FF" w14:textId="77777777" w:rsidR="00535438" w:rsidRDefault="00535438" w:rsidP="002B2600">
      <w:r>
        <w:separator/>
      </w:r>
    </w:p>
  </w:footnote>
  <w:footnote w:type="continuationSeparator" w:id="0">
    <w:p w14:paraId="22F5245E" w14:textId="77777777" w:rsidR="00535438" w:rsidRDefault="00535438"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08A45ECC" w:rsidR="00EA015C" w:rsidRDefault="00EA015C">
    <w:pPr>
      <w:pStyle w:val="aff5"/>
    </w:pPr>
    <w:r>
      <w:rPr>
        <w:noProof/>
      </w:rPr>
      <w:pict w14:anchorId="3189A5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7"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200997E" w:rsidR="00EA015C" w:rsidRDefault="00EA015C">
    <w:pPr>
      <w:pStyle w:val="aff5"/>
    </w:pPr>
    <w:r>
      <w:rPr>
        <w:noProof/>
      </w:rPr>
      <w:pict w14:anchorId="6FA6ED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6"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D418E8B" w:rsidR="00EA015C" w:rsidRPr="0060641B" w:rsidRDefault="00EA015C" w:rsidP="003B4CE7">
    <w:pPr>
      <w:pStyle w:val="aff5"/>
    </w:pPr>
    <w:r>
      <w:rPr>
        <w:noProof/>
      </w:rPr>
      <w:pict w14:anchorId="5026D8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7"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t>■</w:t>
    </w:r>
    <w:r>
      <w:fldChar w:fldCharType="begin"/>
    </w:r>
    <w:r>
      <w:instrText xml:space="preserve"> STYLEREF  "</w:instrText>
    </w:r>
    <w:r>
      <w:instrText>見出し</w:instrText>
    </w:r>
    <w:r>
      <w:instrText xml:space="preserve"> 1"  \* MERGEFORMAT </w:instrText>
    </w:r>
    <w:r>
      <w:fldChar w:fldCharType="separate"/>
    </w:r>
    <w:r w:rsidR="00F41146">
      <w:rPr>
        <w:rFonts w:hint="eastAsia"/>
        <w:noProof/>
      </w:rPr>
      <w:t>処理仕様</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885CB11" w:rsidR="00EA015C" w:rsidRDefault="00EA015C">
    <w:pPr>
      <w:pStyle w:val="aff5"/>
    </w:pPr>
    <w:r>
      <w:rPr>
        <w:noProof/>
      </w:rPr>
      <w:pict w14:anchorId="61AEC3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5"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3B3828ED" w:rsidR="00EA015C" w:rsidRDefault="00EA015C">
    <w:pPr>
      <w:pStyle w:val="aff5"/>
    </w:pPr>
    <w:r>
      <w:rPr>
        <w:noProof/>
      </w:rPr>
      <w:pict w14:anchorId="4607FB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9"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6406CA5F" w:rsidR="00EA015C" w:rsidRPr="0060641B" w:rsidRDefault="00EA015C" w:rsidP="003B4CE7">
    <w:pPr>
      <w:pStyle w:val="aff5"/>
    </w:pPr>
    <w:r>
      <w:rPr>
        <w:noProof/>
      </w:rPr>
      <w:pict w14:anchorId="574DF0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0"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508AE516" w:rsidR="00EA015C" w:rsidRDefault="00EA015C">
    <w:pPr>
      <w:pStyle w:val="aff5"/>
    </w:pPr>
    <w:r>
      <w:rPr>
        <w:noProof/>
      </w:rPr>
      <w:pict w14:anchorId="330E8E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8"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E3CDE7D" w:rsidR="00EA015C" w:rsidRDefault="00EA015C">
    <w:pPr>
      <w:pStyle w:val="aff5"/>
    </w:pPr>
    <w:r>
      <w:rPr>
        <w:noProof/>
      </w:rPr>
      <w:pict w14:anchorId="0314C1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2"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185BFCA3" w:rsidR="00EA015C" w:rsidRPr="0060641B" w:rsidRDefault="00EA015C" w:rsidP="00FA5A67">
    <w:r>
      <w:rPr>
        <w:noProof/>
      </w:rPr>
      <w:pict w14:anchorId="77587A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3"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EB176A4" w:rsidR="00EA015C" w:rsidRDefault="00EA015C">
    <w:pPr>
      <w:pStyle w:val="aff5"/>
    </w:pPr>
    <w:r>
      <w:rPr>
        <w:noProof/>
      </w:rPr>
      <w:pict w14:anchorId="3FFB81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1"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71D" w14:textId="092005D6" w:rsidR="00EA015C" w:rsidRDefault="00EA015C" w:rsidP="00647897">
    <w:r>
      <w:rPr>
        <w:noProof/>
      </w:rPr>
      <w:pict w14:anchorId="67F04F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8"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2DB4F387" w:rsidR="00EA015C" w:rsidRDefault="00EA015C">
    <w:pPr>
      <w:pStyle w:val="aff5"/>
    </w:pPr>
    <w:r>
      <w:rPr>
        <w:noProof/>
      </w:rPr>
      <w:pict w14:anchorId="6A1E76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6"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619C595C" w:rsidR="00EA015C" w:rsidRDefault="00EA015C">
    <w:pPr>
      <w:pStyle w:val="aff5"/>
    </w:pPr>
    <w:r>
      <w:rPr>
        <w:noProof/>
      </w:rPr>
      <w:pict w14:anchorId="4655B8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0"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01445EB0" w:rsidR="00EA015C" w:rsidRPr="0060641B" w:rsidRDefault="00EA015C" w:rsidP="0060641B">
    <w:pPr>
      <w:pStyle w:val="aff5"/>
    </w:pPr>
    <w:r>
      <w:rPr>
        <w:noProof/>
      </w:rPr>
      <w:pict w14:anchorId="605A3F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1"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B51D668" w:rsidR="00EA015C" w:rsidRDefault="00EA015C">
    <w:pPr>
      <w:pStyle w:val="aff5"/>
    </w:pPr>
    <w:r>
      <w:rPr>
        <w:noProof/>
      </w:rPr>
      <w:pict w14:anchorId="2D254E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9"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6C856DC" w:rsidR="00EA015C" w:rsidRDefault="00EA015C">
    <w:pPr>
      <w:pStyle w:val="aff5"/>
    </w:pPr>
    <w:r>
      <w:rPr>
        <w:noProof/>
      </w:rPr>
      <w:pict w14:anchorId="35AB46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3"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29073F3B" w:rsidR="00EA015C" w:rsidRPr="0060641B" w:rsidRDefault="00EA015C" w:rsidP="0060641B">
    <w:pPr>
      <w:pStyle w:val="aff5"/>
    </w:pPr>
    <w:r>
      <w:rPr>
        <w:noProof/>
      </w:rPr>
      <w:pict w14:anchorId="402A12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4"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552A924D" w:rsidR="00EA015C" w:rsidRDefault="00EA015C">
    <w:pPr>
      <w:pStyle w:val="aff5"/>
    </w:pPr>
    <w:r>
      <w:rPr>
        <w:noProof/>
      </w:rPr>
      <w:pict w14:anchorId="4CD2FC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2"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spelling="clean"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18DA"/>
    <w:rsid w:val="000052D2"/>
    <w:rsid w:val="00005A99"/>
    <w:rsid w:val="000079FD"/>
    <w:rsid w:val="00010911"/>
    <w:rsid w:val="00012DD0"/>
    <w:rsid w:val="0001387D"/>
    <w:rsid w:val="0001395C"/>
    <w:rsid w:val="000139B4"/>
    <w:rsid w:val="00014CEB"/>
    <w:rsid w:val="00016381"/>
    <w:rsid w:val="00016489"/>
    <w:rsid w:val="00017087"/>
    <w:rsid w:val="00023ED2"/>
    <w:rsid w:val="00024ED3"/>
    <w:rsid w:val="000271E8"/>
    <w:rsid w:val="00031880"/>
    <w:rsid w:val="00032E0C"/>
    <w:rsid w:val="000334AD"/>
    <w:rsid w:val="00033DF1"/>
    <w:rsid w:val="00034B4E"/>
    <w:rsid w:val="000378CE"/>
    <w:rsid w:val="000413D3"/>
    <w:rsid w:val="00042D65"/>
    <w:rsid w:val="00045B09"/>
    <w:rsid w:val="00045C7B"/>
    <w:rsid w:val="00045E07"/>
    <w:rsid w:val="00050A56"/>
    <w:rsid w:val="0005310F"/>
    <w:rsid w:val="00056663"/>
    <w:rsid w:val="000571C9"/>
    <w:rsid w:val="00060260"/>
    <w:rsid w:val="00060DFE"/>
    <w:rsid w:val="00061106"/>
    <w:rsid w:val="00064528"/>
    <w:rsid w:val="00065AF1"/>
    <w:rsid w:val="00065FE4"/>
    <w:rsid w:val="00066E94"/>
    <w:rsid w:val="0006787B"/>
    <w:rsid w:val="000678ED"/>
    <w:rsid w:val="0007110B"/>
    <w:rsid w:val="000734C2"/>
    <w:rsid w:val="0007385F"/>
    <w:rsid w:val="00073E40"/>
    <w:rsid w:val="00081622"/>
    <w:rsid w:val="000817BB"/>
    <w:rsid w:val="00084756"/>
    <w:rsid w:val="00085B19"/>
    <w:rsid w:val="00085D40"/>
    <w:rsid w:val="000917D8"/>
    <w:rsid w:val="00091978"/>
    <w:rsid w:val="00091D61"/>
    <w:rsid w:val="00095461"/>
    <w:rsid w:val="00095A1D"/>
    <w:rsid w:val="00096E7F"/>
    <w:rsid w:val="00097667"/>
    <w:rsid w:val="00097F69"/>
    <w:rsid w:val="000A1139"/>
    <w:rsid w:val="000A6FD7"/>
    <w:rsid w:val="000A7570"/>
    <w:rsid w:val="000B04D1"/>
    <w:rsid w:val="000B063D"/>
    <w:rsid w:val="000B1951"/>
    <w:rsid w:val="000B24CD"/>
    <w:rsid w:val="000B6429"/>
    <w:rsid w:val="000C3183"/>
    <w:rsid w:val="000C5B0A"/>
    <w:rsid w:val="000D00C0"/>
    <w:rsid w:val="000D0711"/>
    <w:rsid w:val="000D1B9A"/>
    <w:rsid w:val="000D1F11"/>
    <w:rsid w:val="000D2F8C"/>
    <w:rsid w:val="000D4978"/>
    <w:rsid w:val="000D6821"/>
    <w:rsid w:val="000E1F6C"/>
    <w:rsid w:val="000E44C2"/>
    <w:rsid w:val="000E49BF"/>
    <w:rsid w:val="000E4D4A"/>
    <w:rsid w:val="000F11C6"/>
    <w:rsid w:val="000F15B7"/>
    <w:rsid w:val="000F65D1"/>
    <w:rsid w:val="000F7DBC"/>
    <w:rsid w:val="0010406D"/>
    <w:rsid w:val="00104C92"/>
    <w:rsid w:val="0010751F"/>
    <w:rsid w:val="0011156A"/>
    <w:rsid w:val="00111B6F"/>
    <w:rsid w:val="00114B57"/>
    <w:rsid w:val="0011602D"/>
    <w:rsid w:val="001163E5"/>
    <w:rsid w:val="00117097"/>
    <w:rsid w:val="0011722C"/>
    <w:rsid w:val="001173D0"/>
    <w:rsid w:val="0012167A"/>
    <w:rsid w:val="001220B9"/>
    <w:rsid w:val="0012212A"/>
    <w:rsid w:val="0012537D"/>
    <w:rsid w:val="001256D9"/>
    <w:rsid w:val="00125C79"/>
    <w:rsid w:val="00125EF3"/>
    <w:rsid w:val="001261B3"/>
    <w:rsid w:val="00127A17"/>
    <w:rsid w:val="001305F6"/>
    <w:rsid w:val="00133CE6"/>
    <w:rsid w:val="00134FB5"/>
    <w:rsid w:val="00135C3B"/>
    <w:rsid w:val="001361C5"/>
    <w:rsid w:val="001378AD"/>
    <w:rsid w:val="001401BC"/>
    <w:rsid w:val="00143474"/>
    <w:rsid w:val="00146D47"/>
    <w:rsid w:val="00147DD9"/>
    <w:rsid w:val="00150705"/>
    <w:rsid w:val="0015079B"/>
    <w:rsid w:val="0015086D"/>
    <w:rsid w:val="00152E73"/>
    <w:rsid w:val="0015542C"/>
    <w:rsid w:val="0015663F"/>
    <w:rsid w:val="00160482"/>
    <w:rsid w:val="001614A8"/>
    <w:rsid w:val="00164517"/>
    <w:rsid w:val="00164746"/>
    <w:rsid w:val="00164977"/>
    <w:rsid w:val="00167649"/>
    <w:rsid w:val="00167D76"/>
    <w:rsid w:val="00170DB1"/>
    <w:rsid w:val="001740AA"/>
    <w:rsid w:val="001775BB"/>
    <w:rsid w:val="0018242B"/>
    <w:rsid w:val="00184003"/>
    <w:rsid w:val="00192757"/>
    <w:rsid w:val="00192C98"/>
    <w:rsid w:val="00193574"/>
    <w:rsid w:val="00193A89"/>
    <w:rsid w:val="001A0EC8"/>
    <w:rsid w:val="001A1752"/>
    <w:rsid w:val="001A179E"/>
    <w:rsid w:val="001A2A91"/>
    <w:rsid w:val="001A440B"/>
    <w:rsid w:val="001A54AA"/>
    <w:rsid w:val="001A7981"/>
    <w:rsid w:val="001B2286"/>
    <w:rsid w:val="001B2FE4"/>
    <w:rsid w:val="001B3906"/>
    <w:rsid w:val="001B4BE5"/>
    <w:rsid w:val="001B5B05"/>
    <w:rsid w:val="001B76DB"/>
    <w:rsid w:val="001B7A11"/>
    <w:rsid w:val="001C1655"/>
    <w:rsid w:val="001C23BB"/>
    <w:rsid w:val="001C2D6E"/>
    <w:rsid w:val="001C36D4"/>
    <w:rsid w:val="001C5383"/>
    <w:rsid w:val="001C5611"/>
    <w:rsid w:val="001C6071"/>
    <w:rsid w:val="001C7885"/>
    <w:rsid w:val="001C7994"/>
    <w:rsid w:val="001D0C55"/>
    <w:rsid w:val="001D0CB8"/>
    <w:rsid w:val="001D4527"/>
    <w:rsid w:val="001D48C8"/>
    <w:rsid w:val="001D5843"/>
    <w:rsid w:val="001D5864"/>
    <w:rsid w:val="001D6437"/>
    <w:rsid w:val="001D6C61"/>
    <w:rsid w:val="001E0A62"/>
    <w:rsid w:val="001E29CA"/>
    <w:rsid w:val="001E53A2"/>
    <w:rsid w:val="001E599B"/>
    <w:rsid w:val="001E6D1E"/>
    <w:rsid w:val="001F04AA"/>
    <w:rsid w:val="001F1489"/>
    <w:rsid w:val="001F149B"/>
    <w:rsid w:val="001F20D0"/>
    <w:rsid w:val="001F4A9C"/>
    <w:rsid w:val="001F691F"/>
    <w:rsid w:val="002001D9"/>
    <w:rsid w:val="00202F9D"/>
    <w:rsid w:val="002054BD"/>
    <w:rsid w:val="0020597E"/>
    <w:rsid w:val="002063BA"/>
    <w:rsid w:val="00210409"/>
    <w:rsid w:val="00211CF7"/>
    <w:rsid w:val="00214965"/>
    <w:rsid w:val="00221F98"/>
    <w:rsid w:val="002229F8"/>
    <w:rsid w:val="0022386E"/>
    <w:rsid w:val="002244E2"/>
    <w:rsid w:val="0022708F"/>
    <w:rsid w:val="00230BDE"/>
    <w:rsid w:val="00233FDD"/>
    <w:rsid w:val="002357AC"/>
    <w:rsid w:val="00236031"/>
    <w:rsid w:val="002360AD"/>
    <w:rsid w:val="00242385"/>
    <w:rsid w:val="00242EC7"/>
    <w:rsid w:val="00243210"/>
    <w:rsid w:val="002464E2"/>
    <w:rsid w:val="00247894"/>
    <w:rsid w:val="00250B61"/>
    <w:rsid w:val="00251BC4"/>
    <w:rsid w:val="00254B5A"/>
    <w:rsid w:val="00255A22"/>
    <w:rsid w:val="00255D6E"/>
    <w:rsid w:val="002600C4"/>
    <w:rsid w:val="0026120A"/>
    <w:rsid w:val="00265222"/>
    <w:rsid w:val="00266EE6"/>
    <w:rsid w:val="00272C30"/>
    <w:rsid w:val="002751E6"/>
    <w:rsid w:val="00275C7E"/>
    <w:rsid w:val="00280C2F"/>
    <w:rsid w:val="00283439"/>
    <w:rsid w:val="00295B61"/>
    <w:rsid w:val="00296FE4"/>
    <w:rsid w:val="002A0179"/>
    <w:rsid w:val="002A2CEC"/>
    <w:rsid w:val="002A59CD"/>
    <w:rsid w:val="002A6129"/>
    <w:rsid w:val="002A775F"/>
    <w:rsid w:val="002B2600"/>
    <w:rsid w:val="002B2DBC"/>
    <w:rsid w:val="002B39B4"/>
    <w:rsid w:val="002C12AC"/>
    <w:rsid w:val="002C12B9"/>
    <w:rsid w:val="002C1CDE"/>
    <w:rsid w:val="002C3A49"/>
    <w:rsid w:val="002C4B52"/>
    <w:rsid w:val="002C5FEF"/>
    <w:rsid w:val="002C6AF0"/>
    <w:rsid w:val="002D10C3"/>
    <w:rsid w:val="002D293D"/>
    <w:rsid w:val="002D3BFF"/>
    <w:rsid w:val="002D4180"/>
    <w:rsid w:val="002D6236"/>
    <w:rsid w:val="002D70AD"/>
    <w:rsid w:val="002E016E"/>
    <w:rsid w:val="002E0FF5"/>
    <w:rsid w:val="002E168D"/>
    <w:rsid w:val="002E33F1"/>
    <w:rsid w:val="002E46E0"/>
    <w:rsid w:val="002E481E"/>
    <w:rsid w:val="002E4952"/>
    <w:rsid w:val="002E49E5"/>
    <w:rsid w:val="002E6BBF"/>
    <w:rsid w:val="002E6BFD"/>
    <w:rsid w:val="002E7152"/>
    <w:rsid w:val="002F0401"/>
    <w:rsid w:val="002F12B1"/>
    <w:rsid w:val="002F21CC"/>
    <w:rsid w:val="002F48C8"/>
    <w:rsid w:val="002F4FD2"/>
    <w:rsid w:val="002F78FC"/>
    <w:rsid w:val="00300762"/>
    <w:rsid w:val="00300876"/>
    <w:rsid w:val="0030155B"/>
    <w:rsid w:val="003022B9"/>
    <w:rsid w:val="003024AA"/>
    <w:rsid w:val="00305EA8"/>
    <w:rsid w:val="00307B7C"/>
    <w:rsid w:val="00307E5E"/>
    <w:rsid w:val="003104B8"/>
    <w:rsid w:val="00313D8F"/>
    <w:rsid w:val="00314ABC"/>
    <w:rsid w:val="00315766"/>
    <w:rsid w:val="00316314"/>
    <w:rsid w:val="0032035F"/>
    <w:rsid w:val="00322271"/>
    <w:rsid w:val="0032347A"/>
    <w:rsid w:val="00326238"/>
    <w:rsid w:val="00326DAA"/>
    <w:rsid w:val="0032765F"/>
    <w:rsid w:val="0033086D"/>
    <w:rsid w:val="00331B6F"/>
    <w:rsid w:val="0033224D"/>
    <w:rsid w:val="00332985"/>
    <w:rsid w:val="00332C78"/>
    <w:rsid w:val="00333BE7"/>
    <w:rsid w:val="00334EE5"/>
    <w:rsid w:val="0033522B"/>
    <w:rsid w:val="0034291C"/>
    <w:rsid w:val="00342966"/>
    <w:rsid w:val="00347C76"/>
    <w:rsid w:val="003524CB"/>
    <w:rsid w:val="00354E3D"/>
    <w:rsid w:val="00360EB2"/>
    <w:rsid w:val="0036448E"/>
    <w:rsid w:val="003657E3"/>
    <w:rsid w:val="00366DA7"/>
    <w:rsid w:val="00372F3A"/>
    <w:rsid w:val="003761B4"/>
    <w:rsid w:val="00377A88"/>
    <w:rsid w:val="00377DC1"/>
    <w:rsid w:val="003803C4"/>
    <w:rsid w:val="003803DA"/>
    <w:rsid w:val="0038564F"/>
    <w:rsid w:val="00385DB4"/>
    <w:rsid w:val="0038622B"/>
    <w:rsid w:val="003909F5"/>
    <w:rsid w:val="003954BD"/>
    <w:rsid w:val="00395E95"/>
    <w:rsid w:val="00395FB9"/>
    <w:rsid w:val="0039749D"/>
    <w:rsid w:val="00397CA4"/>
    <w:rsid w:val="003A2FDD"/>
    <w:rsid w:val="003A5538"/>
    <w:rsid w:val="003B0BE1"/>
    <w:rsid w:val="003B1172"/>
    <w:rsid w:val="003B3F96"/>
    <w:rsid w:val="003B4CE7"/>
    <w:rsid w:val="003B5C4F"/>
    <w:rsid w:val="003B6EA3"/>
    <w:rsid w:val="003B77B7"/>
    <w:rsid w:val="003C3015"/>
    <w:rsid w:val="003C3947"/>
    <w:rsid w:val="003C4431"/>
    <w:rsid w:val="003C6BA8"/>
    <w:rsid w:val="003C6C83"/>
    <w:rsid w:val="003D0C92"/>
    <w:rsid w:val="003D1B3F"/>
    <w:rsid w:val="003D1BD5"/>
    <w:rsid w:val="003D4783"/>
    <w:rsid w:val="003D539E"/>
    <w:rsid w:val="003E0B80"/>
    <w:rsid w:val="003E1A9C"/>
    <w:rsid w:val="003E1D7F"/>
    <w:rsid w:val="003E37F0"/>
    <w:rsid w:val="003E67C0"/>
    <w:rsid w:val="003E6D64"/>
    <w:rsid w:val="003E7A09"/>
    <w:rsid w:val="003E7DE7"/>
    <w:rsid w:val="003F3E64"/>
    <w:rsid w:val="003F4156"/>
    <w:rsid w:val="003F68C1"/>
    <w:rsid w:val="003F6F7C"/>
    <w:rsid w:val="003F73FF"/>
    <w:rsid w:val="004003C4"/>
    <w:rsid w:val="00403030"/>
    <w:rsid w:val="00404055"/>
    <w:rsid w:val="00405D54"/>
    <w:rsid w:val="00406610"/>
    <w:rsid w:val="00407A68"/>
    <w:rsid w:val="00414B1B"/>
    <w:rsid w:val="004157FB"/>
    <w:rsid w:val="00416691"/>
    <w:rsid w:val="004174B0"/>
    <w:rsid w:val="00420266"/>
    <w:rsid w:val="00420592"/>
    <w:rsid w:val="00421717"/>
    <w:rsid w:val="00422F15"/>
    <w:rsid w:val="00423A63"/>
    <w:rsid w:val="00430BB2"/>
    <w:rsid w:val="00431211"/>
    <w:rsid w:val="00434E7A"/>
    <w:rsid w:val="00435A3F"/>
    <w:rsid w:val="004376E8"/>
    <w:rsid w:val="00447847"/>
    <w:rsid w:val="004509FD"/>
    <w:rsid w:val="004512C8"/>
    <w:rsid w:val="004523ED"/>
    <w:rsid w:val="004544D9"/>
    <w:rsid w:val="00455084"/>
    <w:rsid w:val="00455600"/>
    <w:rsid w:val="004563F0"/>
    <w:rsid w:val="004606CF"/>
    <w:rsid w:val="00462E82"/>
    <w:rsid w:val="004630D7"/>
    <w:rsid w:val="00463457"/>
    <w:rsid w:val="00463AB2"/>
    <w:rsid w:val="00464431"/>
    <w:rsid w:val="00464621"/>
    <w:rsid w:val="00467D92"/>
    <w:rsid w:val="00470958"/>
    <w:rsid w:val="00474762"/>
    <w:rsid w:val="00476135"/>
    <w:rsid w:val="00476B74"/>
    <w:rsid w:val="00477C38"/>
    <w:rsid w:val="004809AA"/>
    <w:rsid w:val="00481E97"/>
    <w:rsid w:val="00482E71"/>
    <w:rsid w:val="00483D83"/>
    <w:rsid w:val="00485A3F"/>
    <w:rsid w:val="00487C12"/>
    <w:rsid w:val="0049068B"/>
    <w:rsid w:val="00490742"/>
    <w:rsid w:val="00491971"/>
    <w:rsid w:val="00493A84"/>
    <w:rsid w:val="00496282"/>
    <w:rsid w:val="0049639A"/>
    <w:rsid w:val="00496638"/>
    <w:rsid w:val="00497DA5"/>
    <w:rsid w:val="00497E2B"/>
    <w:rsid w:val="004A1D70"/>
    <w:rsid w:val="004A2BBC"/>
    <w:rsid w:val="004A411E"/>
    <w:rsid w:val="004A4F75"/>
    <w:rsid w:val="004A7EFD"/>
    <w:rsid w:val="004B1099"/>
    <w:rsid w:val="004B33C8"/>
    <w:rsid w:val="004B379E"/>
    <w:rsid w:val="004B3830"/>
    <w:rsid w:val="004B4205"/>
    <w:rsid w:val="004B4857"/>
    <w:rsid w:val="004B4D14"/>
    <w:rsid w:val="004B6258"/>
    <w:rsid w:val="004B71F3"/>
    <w:rsid w:val="004C013A"/>
    <w:rsid w:val="004C42D4"/>
    <w:rsid w:val="004C6924"/>
    <w:rsid w:val="004C6F23"/>
    <w:rsid w:val="004D0FAA"/>
    <w:rsid w:val="004D1664"/>
    <w:rsid w:val="004D4ADE"/>
    <w:rsid w:val="004D74AD"/>
    <w:rsid w:val="004D778A"/>
    <w:rsid w:val="004E02F1"/>
    <w:rsid w:val="004E31B2"/>
    <w:rsid w:val="004E6533"/>
    <w:rsid w:val="004E78DB"/>
    <w:rsid w:val="004F1D4F"/>
    <w:rsid w:val="004F2F1A"/>
    <w:rsid w:val="005018D7"/>
    <w:rsid w:val="00502BCB"/>
    <w:rsid w:val="00507919"/>
    <w:rsid w:val="00512253"/>
    <w:rsid w:val="005146A4"/>
    <w:rsid w:val="00515B7E"/>
    <w:rsid w:val="00517A4E"/>
    <w:rsid w:val="00520E7B"/>
    <w:rsid w:val="00521A80"/>
    <w:rsid w:val="005258DB"/>
    <w:rsid w:val="00525950"/>
    <w:rsid w:val="0052728D"/>
    <w:rsid w:val="00531253"/>
    <w:rsid w:val="0053259E"/>
    <w:rsid w:val="00534675"/>
    <w:rsid w:val="00535438"/>
    <w:rsid w:val="00543C33"/>
    <w:rsid w:val="005443FF"/>
    <w:rsid w:val="00544547"/>
    <w:rsid w:val="0054574A"/>
    <w:rsid w:val="00546563"/>
    <w:rsid w:val="0054675D"/>
    <w:rsid w:val="00547933"/>
    <w:rsid w:val="00547C04"/>
    <w:rsid w:val="0055289D"/>
    <w:rsid w:val="00552963"/>
    <w:rsid w:val="005531FF"/>
    <w:rsid w:val="00553A1B"/>
    <w:rsid w:val="00554956"/>
    <w:rsid w:val="0055687D"/>
    <w:rsid w:val="00556DA5"/>
    <w:rsid w:val="00561433"/>
    <w:rsid w:val="00565E06"/>
    <w:rsid w:val="00566C17"/>
    <w:rsid w:val="00566F00"/>
    <w:rsid w:val="00573C80"/>
    <w:rsid w:val="005771E2"/>
    <w:rsid w:val="00577271"/>
    <w:rsid w:val="00577432"/>
    <w:rsid w:val="00577581"/>
    <w:rsid w:val="005820CF"/>
    <w:rsid w:val="00582751"/>
    <w:rsid w:val="00582B77"/>
    <w:rsid w:val="00583063"/>
    <w:rsid w:val="00590466"/>
    <w:rsid w:val="00591D17"/>
    <w:rsid w:val="00592F13"/>
    <w:rsid w:val="00593215"/>
    <w:rsid w:val="005945C2"/>
    <w:rsid w:val="00594FF3"/>
    <w:rsid w:val="0059501E"/>
    <w:rsid w:val="005957E2"/>
    <w:rsid w:val="00597368"/>
    <w:rsid w:val="00597436"/>
    <w:rsid w:val="005A2089"/>
    <w:rsid w:val="005A22FB"/>
    <w:rsid w:val="005B1BEC"/>
    <w:rsid w:val="005B2D18"/>
    <w:rsid w:val="005B3097"/>
    <w:rsid w:val="005B4625"/>
    <w:rsid w:val="005B6703"/>
    <w:rsid w:val="005B7B7C"/>
    <w:rsid w:val="005C0F27"/>
    <w:rsid w:val="005C1194"/>
    <w:rsid w:val="005C28EB"/>
    <w:rsid w:val="005C4318"/>
    <w:rsid w:val="005C588F"/>
    <w:rsid w:val="005C5F5F"/>
    <w:rsid w:val="005C6F97"/>
    <w:rsid w:val="005D2855"/>
    <w:rsid w:val="005D5446"/>
    <w:rsid w:val="005D6433"/>
    <w:rsid w:val="005D6627"/>
    <w:rsid w:val="005E1A52"/>
    <w:rsid w:val="005E2E83"/>
    <w:rsid w:val="005E35A6"/>
    <w:rsid w:val="005E4415"/>
    <w:rsid w:val="005E53AA"/>
    <w:rsid w:val="005E600B"/>
    <w:rsid w:val="005F187D"/>
    <w:rsid w:val="005F3E47"/>
    <w:rsid w:val="005F4065"/>
    <w:rsid w:val="005F4D02"/>
    <w:rsid w:val="005F5135"/>
    <w:rsid w:val="005F5360"/>
    <w:rsid w:val="005F585C"/>
    <w:rsid w:val="005F70B4"/>
    <w:rsid w:val="00603F63"/>
    <w:rsid w:val="00604FC4"/>
    <w:rsid w:val="0060641B"/>
    <w:rsid w:val="00610544"/>
    <w:rsid w:val="00610969"/>
    <w:rsid w:val="00610A49"/>
    <w:rsid w:val="00611326"/>
    <w:rsid w:val="00614566"/>
    <w:rsid w:val="0061670E"/>
    <w:rsid w:val="00616DAF"/>
    <w:rsid w:val="0062017B"/>
    <w:rsid w:val="0062027D"/>
    <w:rsid w:val="00621474"/>
    <w:rsid w:val="00622FA2"/>
    <w:rsid w:val="00623C95"/>
    <w:rsid w:val="00625A9D"/>
    <w:rsid w:val="00626334"/>
    <w:rsid w:val="00627D9D"/>
    <w:rsid w:val="006327D1"/>
    <w:rsid w:val="00633153"/>
    <w:rsid w:val="00633190"/>
    <w:rsid w:val="00635308"/>
    <w:rsid w:val="00635A49"/>
    <w:rsid w:val="006406BA"/>
    <w:rsid w:val="0064151C"/>
    <w:rsid w:val="00642F5B"/>
    <w:rsid w:val="0064466E"/>
    <w:rsid w:val="00645740"/>
    <w:rsid w:val="00645C50"/>
    <w:rsid w:val="00646AD9"/>
    <w:rsid w:val="00647897"/>
    <w:rsid w:val="00647976"/>
    <w:rsid w:val="00655DFE"/>
    <w:rsid w:val="00655E15"/>
    <w:rsid w:val="0066032E"/>
    <w:rsid w:val="006603C9"/>
    <w:rsid w:val="00662481"/>
    <w:rsid w:val="006654E3"/>
    <w:rsid w:val="00671FE0"/>
    <w:rsid w:val="006720B6"/>
    <w:rsid w:val="0067251C"/>
    <w:rsid w:val="00672B5F"/>
    <w:rsid w:val="00672FFB"/>
    <w:rsid w:val="00673724"/>
    <w:rsid w:val="006766CB"/>
    <w:rsid w:val="006774D0"/>
    <w:rsid w:val="00680707"/>
    <w:rsid w:val="00682FA6"/>
    <w:rsid w:val="0068335C"/>
    <w:rsid w:val="00684F27"/>
    <w:rsid w:val="00684FE4"/>
    <w:rsid w:val="006862F3"/>
    <w:rsid w:val="00687355"/>
    <w:rsid w:val="00693A99"/>
    <w:rsid w:val="00694577"/>
    <w:rsid w:val="006A0194"/>
    <w:rsid w:val="006A09AD"/>
    <w:rsid w:val="006A0D31"/>
    <w:rsid w:val="006A399E"/>
    <w:rsid w:val="006A4A88"/>
    <w:rsid w:val="006A656F"/>
    <w:rsid w:val="006A6E23"/>
    <w:rsid w:val="006A6F87"/>
    <w:rsid w:val="006A7021"/>
    <w:rsid w:val="006A7C7F"/>
    <w:rsid w:val="006B02D5"/>
    <w:rsid w:val="006B2F27"/>
    <w:rsid w:val="006B3961"/>
    <w:rsid w:val="006B47CE"/>
    <w:rsid w:val="006B7362"/>
    <w:rsid w:val="006B7DF4"/>
    <w:rsid w:val="006C3FB4"/>
    <w:rsid w:val="006C75E7"/>
    <w:rsid w:val="006D2A95"/>
    <w:rsid w:val="006D2B42"/>
    <w:rsid w:val="006D467F"/>
    <w:rsid w:val="006D4BFB"/>
    <w:rsid w:val="006D4E13"/>
    <w:rsid w:val="006D7F95"/>
    <w:rsid w:val="006D7FDA"/>
    <w:rsid w:val="006E08A2"/>
    <w:rsid w:val="006E227D"/>
    <w:rsid w:val="006E6178"/>
    <w:rsid w:val="006F06E4"/>
    <w:rsid w:val="006F128E"/>
    <w:rsid w:val="006F2288"/>
    <w:rsid w:val="006F450B"/>
    <w:rsid w:val="006F54B8"/>
    <w:rsid w:val="006F6726"/>
    <w:rsid w:val="006F6C72"/>
    <w:rsid w:val="00700367"/>
    <w:rsid w:val="00700CAA"/>
    <w:rsid w:val="00700D07"/>
    <w:rsid w:val="00702ADA"/>
    <w:rsid w:val="00706667"/>
    <w:rsid w:val="00706904"/>
    <w:rsid w:val="00706C2A"/>
    <w:rsid w:val="007103D6"/>
    <w:rsid w:val="00711372"/>
    <w:rsid w:val="0071404E"/>
    <w:rsid w:val="007151E9"/>
    <w:rsid w:val="00715A7E"/>
    <w:rsid w:val="007210BD"/>
    <w:rsid w:val="0072227C"/>
    <w:rsid w:val="00724554"/>
    <w:rsid w:val="007252FE"/>
    <w:rsid w:val="007261E3"/>
    <w:rsid w:val="00726E35"/>
    <w:rsid w:val="00732481"/>
    <w:rsid w:val="00733E6C"/>
    <w:rsid w:val="007343B2"/>
    <w:rsid w:val="007417A1"/>
    <w:rsid w:val="00742DC4"/>
    <w:rsid w:val="007434F9"/>
    <w:rsid w:val="00745BD4"/>
    <w:rsid w:val="00747DC1"/>
    <w:rsid w:val="0075678D"/>
    <w:rsid w:val="007614E9"/>
    <w:rsid w:val="00764573"/>
    <w:rsid w:val="00766513"/>
    <w:rsid w:val="007723C7"/>
    <w:rsid w:val="007724D6"/>
    <w:rsid w:val="00773882"/>
    <w:rsid w:val="0077490F"/>
    <w:rsid w:val="00774B39"/>
    <w:rsid w:val="00775A7E"/>
    <w:rsid w:val="00783476"/>
    <w:rsid w:val="00784ED5"/>
    <w:rsid w:val="00786D4E"/>
    <w:rsid w:val="00791526"/>
    <w:rsid w:val="007930EA"/>
    <w:rsid w:val="00797956"/>
    <w:rsid w:val="007A07E0"/>
    <w:rsid w:val="007A1328"/>
    <w:rsid w:val="007A1E72"/>
    <w:rsid w:val="007A288C"/>
    <w:rsid w:val="007A3CCA"/>
    <w:rsid w:val="007A4FA5"/>
    <w:rsid w:val="007A5CE2"/>
    <w:rsid w:val="007A737F"/>
    <w:rsid w:val="007B15A5"/>
    <w:rsid w:val="007B4C6D"/>
    <w:rsid w:val="007B5F7E"/>
    <w:rsid w:val="007C1171"/>
    <w:rsid w:val="007C1503"/>
    <w:rsid w:val="007C7EE2"/>
    <w:rsid w:val="007C7F1A"/>
    <w:rsid w:val="007D7850"/>
    <w:rsid w:val="007D7E75"/>
    <w:rsid w:val="007E1D01"/>
    <w:rsid w:val="007E2BC6"/>
    <w:rsid w:val="007E39B7"/>
    <w:rsid w:val="007E604E"/>
    <w:rsid w:val="007E63E6"/>
    <w:rsid w:val="007E766D"/>
    <w:rsid w:val="007F0453"/>
    <w:rsid w:val="007F26AD"/>
    <w:rsid w:val="007F3A25"/>
    <w:rsid w:val="007F52EE"/>
    <w:rsid w:val="007F604E"/>
    <w:rsid w:val="007F66F0"/>
    <w:rsid w:val="007F6DAD"/>
    <w:rsid w:val="0080133A"/>
    <w:rsid w:val="00801698"/>
    <w:rsid w:val="00804E13"/>
    <w:rsid w:val="008078F2"/>
    <w:rsid w:val="00810FBA"/>
    <w:rsid w:val="00811772"/>
    <w:rsid w:val="00811875"/>
    <w:rsid w:val="00813D29"/>
    <w:rsid w:val="0081522A"/>
    <w:rsid w:val="00817B57"/>
    <w:rsid w:val="00817F2D"/>
    <w:rsid w:val="00820E75"/>
    <w:rsid w:val="0082373C"/>
    <w:rsid w:val="008335F1"/>
    <w:rsid w:val="008348BF"/>
    <w:rsid w:val="00836480"/>
    <w:rsid w:val="00836B00"/>
    <w:rsid w:val="00837F9C"/>
    <w:rsid w:val="00841B4D"/>
    <w:rsid w:val="0084333A"/>
    <w:rsid w:val="00843C51"/>
    <w:rsid w:val="00844BF7"/>
    <w:rsid w:val="00845CD7"/>
    <w:rsid w:val="00846273"/>
    <w:rsid w:val="008472F9"/>
    <w:rsid w:val="00850D79"/>
    <w:rsid w:val="00854F79"/>
    <w:rsid w:val="00855CA8"/>
    <w:rsid w:val="00855EBD"/>
    <w:rsid w:val="00860274"/>
    <w:rsid w:val="0086027B"/>
    <w:rsid w:val="00862930"/>
    <w:rsid w:val="00862B23"/>
    <w:rsid w:val="00864B28"/>
    <w:rsid w:val="0087169B"/>
    <w:rsid w:val="00872D82"/>
    <w:rsid w:val="00883C7F"/>
    <w:rsid w:val="008846CD"/>
    <w:rsid w:val="00885C47"/>
    <w:rsid w:val="008863A3"/>
    <w:rsid w:val="00886DA5"/>
    <w:rsid w:val="008909DB"/>
    <w:rsid w:val="00891604"/>
    <w:rsid w:val="00892029"/>
    <w:rsid w:val="008931CB"/>
    <w:rsid w:val="00893A6E"/>
    <w:rsid w:val="008945E1"/>
    <w:rsid w:val="00897812"/>
    <w:rsid w:val="00897D36"/>
    <w:rsid w:val="008A0150"/>
    <w:rsid w:val="008A331F"/>
    <w:rsid w:val="008A3E2D"/>
    <w:rsid w:val="008A519C"/>
    <w:rsid w:val="008A6B30"/>
    <w:rsid w:val="008A7F29"/>
    <w:rsid w:val="008A7F42"/>
    <w:rsid w:val="008B009B"/>
    <w:rsid w:val="008B036D"/>
    <w:rsid w:val="008B0E3D"/>
    <w:rsid w:val="008B4719"/>
    <w:rsid w:val="008C0211"/>
    <w:rsid w:val="008C0C32"/>
    <w:rsid w:val="008C12BC"/>
    <w:rsid w:val="008C1B7D"/>
    <w:rsid w:val="008C403C"/>
    <w:rsid w:val="008D015E"/>
    <w:rsid w:val="008D0238"/>
    <w:rsid w:val="008D5575"/>
    <w:rsid w:val="008D6E95"/>
    <w:rsid w:val="008F0FCA"/>
    <w:rsid w:val="008F1105"/>
    <w:rsid w:val="008F1158"/>
    <w:rsid w:val="008F1DF8"/>
    <w:rsid w:val="008F429D"/>
    <w:rsid w:val="008F4CC5"/>
    <w:rsid w:val="008F4EF7"/>
    <w:rsid w:val="008F697D"/>
    <w:rsid w:val="0090149A"/>
    <w:rsid w:val="0090165D"/>
    <w:rsid w:val="0090264C"/>
    <w:rsid w:val="00902AF7"/>
    <w:rsid w:val="009066C9"/>
    <w:rsid w:val="00906C9A"/>
    <w:rsid w:val="0090739C"/>
    <w:rsid w:val="00910D30"/>
    <w:rsid w:val="00911AE7"/>
    <w:rsid w:val="0091235C"/>
    <w:rsid w:val="00912EB2"/>
    <w:rsid w:val="00915A87"/>
    <w:rsid w:val="00915EB7"/>
    <w:rsid w:val="00917402"/>
    <w:rsid w:val="0092178B"/>
    <w:rsid w:val="009226A1"/>
    <w:rsid w:val="00922AF0"/>
    <w:rsid w:val="0092404E"/>
    <w:rsid w:val="0092607C"/>
    <w:rsid w:val="00926B96"/>
    <w:rsid w:val="009301BC"/>
    <w:rsid w:val="009341F8"/>
    <w:rsid w:val="00935DD9"/>
    <w:rsid w:val="009361F7"/>
    <w:rsid w:val="00936E0E"/>
    <w:rsid w:val="00942188"/>
    <w:rsid w:val="00944BFE"/>
    <w:rsid w:val="00944E38"/>
    <w:rsid w:val="009455B2"/>
    <w:rsid w:val="0094597C"/>
    <w:rsid w:val="009466ED"/>
    <w:rsid w:val="00947426"/>
    <w:rsid w:val="00947C6D"/>
    <w:rsid w:val="00954CB0"/>
    <w:rsid w:val="00954D0A"/>
    <w:rsid w:val="00957827"/>
    <w:rsid w:val="00957CC9"/>
    <w:rsid w:val="009617D5"/>
    <w:rsid w:val="00962250"/>
    <w:rsid w:val="00962827"/>
    <w:rsid w:val="00963766"/>
    <w:rsid w:val="00964583"/>
    <w:rsid w:val="00965718"/>
    <w:rsid w:val="009669C6"/>
    <w:rsid w:val="00966ADB"/>
    <w:rsid w:val="00966D9E"/>
    <w:rsid w:val="00966EBB"/>
    <w:rsid w:val="009704A9"/>
    <w:rsid w:val="00976C43"/>
    <w:rsid w:val="00976CD2"/>
    <w:rsid w:val="00982828"/>
    <w:rsid w:val="009845AF"/>
    <w:rsid w:val="00992832"/>
    <w:rsid w:val="009930B3"/>
    <w:rsid w:val="009941A7"/>
    <w:rsid w:val="00995EE9"/>
    <w:rsid w:val="00995F2B"/>
    <w:rsid w:val="009968E9"/>
    <w:rsid w:val="009A15CA"/>
    <w:rsid w:val="009A16D0"/>
    <w:rsid w:val="009A25F0"/>
    <w:rsid w:val="009A2BF5"/>
    <w:rsid w:val="009A52EA"/>
    <w:rsid w:val="009A6A11"/>
    <w:rsid w:val="009B020B"/>
    <w:rsid w:val="009B03B4"/>
    <w:rsid w:val="009B0921"/>
    <w:rsid w:val="009B3232"/>
    <w:rsid w:val="009B3423"/>
    <w:rsid w:val="009B48E9"/>
    <w:rsid w:val="009B5A53"/>
    <w:rsid w:val="009B5BD0"/>
    <w:rsid w:val="009B6AA1"/>
    <w:rsid w:val="009C02F1"/>
    <w:rsid w:val="009C121C"/>
    <w:rsid w:val="009C58B4"/>
    <w:rsid w:val="009C5D37"/>
    <w:rsid w:val="009C6889"/>
    <w:rsid w:val="009C7A49"/>
    <w:rsid w:val="009D09CC"/>
    <w:rsid w:val="009D1AC9"/>
    <w:rsid w:val="009D2B42"/>
    <w:rsid w:val="009D467A"/>
    <w:rsid w:val="009D67EC"/>
    <w:rsid w:val="009E04D5"/>
    <w:rsid w:val="009E3CA5"/>
    <w:rsid w:val="009E559B"/>
    <w:rsid w:val="009E5D5D"/>
    <w:rsid w:val="009E5EF4"/>
    <w:rsid w:val="009E6199"/>
    <w:rsid w:val="009F3A1C"/>
    <w:rsid w:val="009F434D"/>
    <w:rsid w:val="009F5313"/>
    <w:rsid w:val="009F6F85"/>
    <w:rsid w:val="00A021C0"/>
    <w:rsid w:val="00A03641"/>
    <w:rsid w:val="00A05179"/>
    <w:rsid w:val="00A05485"/>
    <w:rsid w:val="00A13761"/>
    <w:rsid w:val="00A144A3"/>
    <w:rsid w:val="00A15EC5"/>
    <w:rsid w:val="00A17F52"/>
    <w:rsid w:val="00A25382"/>
    <w:rsid w:val="00A256F9"/>
    <w:rsid w:val="00A30571"/>
    <w:rsid w:val="00A31281"/>
    <w:rsid w:val="00A33052"/>
    <w:rsid w:val="00A33738"/>
    <w:rsid w:val="00A33F90"/>
    <w:rsid w:val="00A368FD"/>
    <w:rsid w:val="00A36CB9"/>
    <w:rsid w:val="00A37FC2"/>
    <w:rsid w:val="00A41D4A"/>
    <w:rsid w:val="00A46B38"/>
    <w:rsid w:val="00A5159C"/>
    <w:rsid w:val="00A54880"/>
    <w:rsid w:val="00A558DD"/>
    <w:rsid w:val="00A56099"/>
    <w:rsid w:val="00A564BB"/>
    <w:rsid w:val="00A62705"/>
    <w:rsid w:val="00A6636F"/>
    <w:rsid w:val="00A66A1F"/>
    <w:rsid w:val="00A71850"/>
    <w:rsid w:val="00A75534"/>
    <w:rsid w:val="00A76655"/>
    <w:rsid w:val="00A83694"/>
    <w:rsid w:val="00A8421E"/>
    <w:rsid w:val="00A8446F"/>
    <w:rsid w:val="00A84D77"/>
    <w:rsid w:val="00A975B9"/>
    <w:rsid w:val="00A97E67"/>
    <w:rsid w:val="00AA0D0A"/>
    <w:rsid w:val="00AA0F25"/>
    <w:rsid w:val="00AA27CE"/>
    <w:rsid w:val="00AA3365"/>
    <w:rsid w:val="00AA3430"/>
    <w:rsid w:val="00AA5626"/>
    <w:rsid w:val="00AA68B4"/>
    <w:rsid w:val="00AB2665"/>
    <w:rsid w:val="00AB28DF"/>
    <w:rsid w:val="00AB3417"/>
    <w:rsid w:val="00AC0302"/>
    <w:rsid w:val="00AC1CA8"/>
    <w:rsid w:val="00AC20A1"/>
    <w:rsid w:val="00AC5334"/>
    <w:rsid w:val="00AC59A3"/>
    <w:rsid w:val="00AC7C9D"/>
    <w:rsid w:val="00AD11C5"/>
    <w:rsid w:val="00AD25BB"/>
    <w:rsid w:val="00AD41D9"/>
    <w:rsid w:val="00AD4DEB"/>
    <w:rsid w:val="00AE09B4"/>
    <w:rsid w:val="00AE12FE"/>
    <w:rsid w:val="00AE258A"/>
    <w:rsid w:val="00AE4E38"/>
    <w:rsid w:val="00AE5C6C"/>
    <w:rsid w:val="00AE6440"/>
    <w:rsid w:val="00AE6892"/>
    <w:rsid w:val="00AE6AC0"/>
    <w:rsid w:val="00AE7526"/>
    <w:rsid w:val="00AE7DE1"/>
    <w:rsid w:val="00AF276B"/>
    <w:rsid w:val="00AF2805"/>
    <w:rsid w:val="00AF339A"/>
    <w:rsid w:val="00B00DF1"/>
    <w:rsid w:val="00B010C2"/>
    <w:rsid w:val="00B014B7"/>
    <w:rsid w:val="00B02673"/>
    <w:rsid w:val="00B02E91"/>
    <w:rsid w:val="00B05E6A"/>
    <w:rsid w:val="00B069EF"/>
    <w:rsid w:val="00B1034F"/>
    <w:rsid w:val="00B10D7B"/>
    <w:rsid w:val="00B11010"/>
    <w:rsid w:val="00B13A9C"/>
    <w:rsid w:val="00B17010"/>
    <w:rsid w:val="00B172CA"/>
    <w:rsid w:val="00B17FF8"/>
    <w:rsid w:val="00B2488E"/>
    <w:rsid w:val="00B25064"/>
    <w:rsid w:val="00B25FD4"/>
    <w:rsid w:val="00B312D7"/>
    <w:rsid w:val="00B35D53"/>
    <w:rsid w:val="00B422EE"/>
    <w:rsid w:val="00B432B2"/>
    <w:rsid w:val="00B43C1C"/>
    <w:rsid w:val="00B46F4A"/>
    <w:rsid w:val="00B47D10"/>
    <w:rsid w:val="00B508A0"/>
    <w:rsid w:val="00B50A1C"/>
    <w:rsid w:val="00B5394E"/>
    <w:rsid w:val="00B54FC9"/>
    <w:rsid w:val="00B563A4"/>
    <w:rsid w:val="00B57E45"/>
    <w:rsid w:val="00B600D7"/>
    <w:rsid w:val="00B64E9E"/>
    <w:rsid w:val="00B6636F"/>
    <w:rsid w:val="00B676FE"/>
    <w:rsid w:val="00B67F87"/>
    <w:rsid w:val="00B74480"/>
    <w:rsid w:val="00B74591"/>
    <w:rsid w:val="00B748ED"/>
    <w:rsid w:val="00B77849"/>
    <w:rsid w:val="00B80523"/>
    <w:rsid w:val="00B8386D"/>
    <w:rsid w:val="00B870E6"/>
    <w:rsid w:val="00B87B6B"/>
    <w:rsid w:val="00B9084B"/>
    <w:rsid w:val="00B94404"/>
    <w:rsid w:val="00B94CA9"/>
    <w:rsid w:val="00B94F15"/>
    <w:rsid w:val="00BA0E33"/>
    <w:rsid w:val="00BA18FE"/>
    <w:rsid w:val="00BA2AEA"/>
    <w:rsid w:val="00BA49AF"/>
    <w:rsid w:val="00BA5F95"/>
    <w:rsid w:val="00BB259F"/>
    <w:rsid w:val="00BB2B31"/>
    <w:rsid w:val="00BB320A"/>
    <w:rsid w:val="00BB36C1"/>
    <w:rsid w:val="00BB44A3"/>
    <w:rsid w:val="00BB5C2C"/>
    <w:rsid w:val="00BC02D1"/>
    <w:rsid w:val="00BC31CE"/>
    <w:rsid w:val="00BC33ED"/>
    <w:rsid w:val="00BC458C"/>
    <w:rsid w:val="00BC5008"/>
    <w:rsid w:val="00BC5187"/>
    <w:rsid w:val="00BC6763"/>
    <w:rsid w:val="00BC71F6"/>
    <w:rsid w:val="00BD0A5C"/>
    <w:rsid w:val="00BD1474"/>
    <w:rsid w:val="00BD1B77"/>
    <w:rsid w:val="00BD235B"/>
    <w:rsid w:val="00BD2B06"/>
    <w:rsid w:val="00BD4345"/>
    <w:rsid w:val="00BD4D27"/>
    <w:rsid w:val="00BD4F81"/>
    <w:rsid w:val="00BD5C94"/>
    <w:rsid w:val="00BD602A"/>
    <w:rsid w:val="00BD6C73"/>
    <w:rsid w:val="00BE030B"/>
    <w:rsid w:val="00BE105B"/>
    <w:rsid w:val="00BE2D0A"/>
    <w:rsid w:val="00BE6699"/>
    <w:rsid w:val="00BE6A98"/>
    <w:rsid w:val="00BE6CCA"/>
    <w:rsid w:val="00BE6D3D"/>
    <w:rsid w:val="00BF0F93"/>
    <w:rsid w:val="00BF1C0B"/>
    <w:rsid w:val="00BF405A"/>
    <w:rsid w:val="00BF4298"/>
    <w:rsid w:val="00C02DC6"/>
    <w:rsid w:val="00C0484C"/>
    <w:rsid w:val="00C05697"/>
    <w:rsid w:val="00C05944"/>
    <w:rsid w:val="00C06359"/>
    <w:rsid w:val="00C065E9"/>
    <w:rsid w:val="00C06B03"/>
    <w:rsid w:val="00C101D7"/>
    <w:rsid w:val="00C12249"/>
    <w:rsid w:val="00C128A7"/>
    <w:rsid w:val="00C15D03"/>
    <w:rsid w:val="00C1740F"/>
    <w:rsid w:val="00C2202A"/>
    <w:rsid w:val="00C229EB"/>
    <w:rsid w:val="00C235D7"/>
    <w:rsid w:val="00C2517C"/>
    <w:rsid w:val="00C270DF"/>
    <w:rsid w:val="00C27489"/>
    <w:rsid w:val="00C30D82"/>
    <w:rsid w:val="00C31EA7"/>
    <w:rsid w:val="00C3332C"/>
    <w:rsid w:val="00C335E1"/>
    <w:rsid w:val="00C33802"/>
    <w:rsid w:val="00C36378"/>
    <w:rsid w:val="00C3658F"/>
    <w:rsid w:val="00C37BF5"/>
    <w:rsid w:val="00C409D3"/>
    <w:rsid w:val="00C41AA9"/>
    <w:rsid w:val="00C467D7"/>
    <w:rsid w:val="00C46831"/>
    <w:rsid w:val="00C4795F"/>
    <w:rsid w:val="00C527EF"/>
    <w:rsid w:val="00C55641"/>
    <w:rsid w:val="00C55784"/>
    <w:rsid w:val="00C60514"/>
    <w:rsid w:val="00C61E8B"/>
    <w:rsid w:val="00C63A31"/>
    <w:rsid w:val="00C6449E"/>
    <w:rsid w:val="00C65CC6"/>
    <w:rsid w:val="00C70716"/>
    <w:rsid w:val="00C72F33"/>
    <w:rsid w:val="00C72F6F"/>
    <w:rsid w:val="00C74E8E"/>
    <w:rsid w:val="00C75520"/>
    <w:rsid w:val="00C80533"/>
    <w:rsid w:val="00C818CE"/>
    <w:rsid w:val="00C82573"/>
    <w:rsid w:val="00C828A6"/>
    <w:rsid w:val="00C87FDE"/>
    <w:rsid w:val="00C91C6A"/>
    <w:rsid w:val="00C9262B"/>
    <w:rsid w:val="00C93263"/>
    <w:rsid w:val="00C9597A"/>
    <w:rsid w:val="00CA3699"/>
    <w:rsid w:val="00CA3C25"/>
    <w:rsid w:val="00CA532E"/>
    <w:rsid w:val="00CA5898"/>
    <w:rsid w:val="00CA5CEC"/>
    <w:rsid w:val="00CA67F5"/>
    <w:rsid w:val="00CA687D"/>
    <w:rsid w:val="00CB1DEA"/>
    <w:rsid w:val="00CB597B"/>
    <w:rsid w:val="00CB69F1"/>
    <w:rsid w:val="00CB6C62"/>
    <w:rsid w:val="00CB7657"/>
    <w:rsid w:val="00CC39FE"/>
    <w:rsid w:val="00CC4C07"/>
    <w:rsid w:val="00CC79D0"/>
    <w:rsid w:val="00CD0E18"/>
    <w:rsid w:val="00CD2CD4"/>
    <w:rsid w:val="00CD664C"/>
    <w:rsid w:val="00CD7B99"/>
    <w:rsid w:val="00CE2B74"/>
    <w:rsid w:val="00CE6C4F"/>
    <w:rsid w:val="00CF241F"/>
    <w:rsid w:val="00CF6534"/>
    <w:rsid w:val="00CF6C34"/>
    <w:rsid w:val="00D02167"/>
    <w:rsid w:val="00D033AE"/>
    <w:rsid w:val="00D039B1"/>
    <w:rsid w:val="00D03BFA"/>
    <w:rsid w:val="00D042E7"/>
    <w:rsid w:val="00D07D35"/>
    <w:rsid w:val="00D14F3A"/>
    <w:rsid w:val="00D15FAF"/>
    <w:rsid w:val="00D16E42"/>
    <w:rsid w:val="00D1776E"/>
    <w:rsid w:val="00D20C80"/>
    <w:rsid w:val="00D22C08"/>
    <w:rsid w:val="00D230FD"/>
    <w:rsid w:val="00D231C2"/>
    <w:rsid w:val="00D238FE"/>
    <w:rsid w:val="00D255E7"/>
    <w:rsid w:val="00D25CC2"/>
    <w:rsid w:val="00D2694C"/>
    <w:rsid w:val="00D27ABD"/>
    <w:rsid w:val="00D27CC1"/>
    <w:rsid w:val="00D30242"/>
    <w:rsid w:val="00D31E10"/>
    <w:rsid w:val="00D34788"/>
    <w:rsid w:val="00D44613"/>
    <w:rsid w:val="00D45780"/>
    <w:rsid w:val="00D4764A"/>
    <w:rsid w:val="00D50001"/>
    <w:rsid w:val="00D50B00"/>
    <w:rsid w:val="00D51294"/>
    <w:rsid w:val="00D5221B"/>
    <w:rsid w:val="00D52300"/>
    <w:rsid w:val="00D54528"/>
    <w:rsid w:val="00D5593B"/>
    <w:rsid w:val="00D5792C"/>
    <w:rsid w:val="00D611AF"/>
    <w:rsid w:val="00D6129E"/>
    <w:rsid w:val="00D61EF6"/>
    <w:rsid w:val="00D65D5C"/>
    <w:rsid w:val="00D702A5"/>
    <w:rsid w:val="00D727E3"/>
    <w:rsid w:val="00D766F7"/>
    <w:rsid w:val="00D77726"/>
    <w:rsid w:val="00D81B63"/>
    <w:rsid w:val="00D81E61"/>
    <w:rsid w:val="00D8225C"/>
    <w:rsid w:val="00D836BC"/>
    <w:rsid w:val="00D8372E"/>
    <w:rsid w:val="00D851FE"/>
    <w:rsid w:val="00D85CF9"/>
    <w:rsid w:val="00D86008"/>
    <w:rsid w:val="00D86382"/>
    <w:rsid w:val="00D86AD4"/>
    <w:rsid w:val="00D928E6"/>
    <w:rsid w:val="00D935D0"/>
    <w:rsid w:val="00D96007"/>
    <w:rsid w:val="00DA1BE1"/>
    <w:rsid w:val="00DA5FBB"/>
    <w:rsid w:val="00DA750C"/>
    <w:rsid w:val="00DB1A7E"/>
    <w:rsid w:val="00DB461E"/>
    <w:rsid w:val="00DB6D70"/>
    <w:rsid w:val="00DB6FFB"/>
    <w:rsid w:val="00DB7E70"/>
    <w:rsid w:val="00DC0A8F"/>
    <w:rsid w:val="00DC1246"/>
    <w:rsid w:val="00DC48F2"/>
    <w:rsid w:val="00DC57C3"/>
    <w:rsid w:val="00DC5C6B"/>
    <w:rsid w:val="00DD30E4"/>
    <w:rsid w:val="00DD49AA"/>
    <w:rsid w:val="00DD4BC0"/>
    <w:rsid w:val="00DD4E63"/>
    <w:rsid w:val="00DD56EC"/>
    <w:rsid w:val="00DE1BEF"/>
    <w:rsid w:val="00DE2F2D"/>
    <w:rsid w:val="00DE5305"/>
    <w:rsid w:val="00DE66D5"/>
    <w:rsid w:val="00DF3F3B"/>
    <w:rsid w:val="00DF54A9"/>
    <w:rsid w:val="00DF5793"/>
    <w:rsid w:val="00E00143"/>
    <w:rsid w:val="00E02117"/>
    <w:rsid w:val="00E03FF0"/>
    <w:rsid w:val="00E04739"/>
    <w:rsid w:val="00E0653A"/>
    <w:rsid w:val="00E06BAA"/>
    <w:rsid w:val="00E07BE9"/>
    <w:rsid w:val="00E11484"/>
    <w:rsid w:val="00E12239"/>
    <w:rsid w:val="00E136FC"/>
    <w:rsid w:val="00E13C00"/>
    <w:rsid w:val="00E175A1"/>
    <w:rsid w:val="00E17780"/>
    <w:rsid w:val="00E2075B"/>
    <w:rsid w:val="00E25366"/>
    <w:rsid w:val="00E27742"/>
    <w:rsid w:val="00E31014"/>
    <w:rsid w:val="00E31845"/>
    <w:rsid w:val="00E333D9"/>
    <w:rsid w:val="00E403A9"/>
    <w:rsid w:val="00E4055D"/>
    <w:rsid w:val="00E40E2A"/>
    <w:rsid w:val="00E41590"/>
    <w:rsid w:val="00E4222E"/>
    <w:rsid w:val="00E43792"/>
    <w:rsid w:val="00E43E09"/>
    <w:rsid w:val="00E4568F"/>
    <w:rsid w:val="00E46359"/>
    <w:rsid w:val="00E5299C"/>
    <w:rsid w:val="00E55212"/>
    <w:rsid w:val="00E56917"/>
    <w:rsid w:val="00E61D0E"/>
    <w:rsid w:val="00E63469"/>
    <w:rsid w:val="00E63F00"/>
    <w:rsid w:val="00E676AF"/>
    <w:rsid w:val="00E67B63"/>
    <w:rsid w:val="00E67E6E"/>
    <w:rsid w:val="00E709A2"/>
    <w:rsid w:val="00E71D9E"/>
    <w:rsid w:val="00E732FC"/>
    <w:rsid w:val="00E73650"/>
    <w:rsid w:val="00E744BE"/>
    <w:rsid w:val="00E77F9A"/>
    <w:rsid w:val="00E8196B"/>
    <w:rsid w:val="00E83327"/>
    <w:rsid w:val="00E87559"/>
    <w:rsid w:val="00E91EC8"/>
    <w:rsid w:val="00E9352D"/>
    <w:rsid w:val="00EA015C"/>
    <w:rsid w:val="00EA14A7"/>
    <w:rsid w:val="00EA2190"/>
    <w:rsid w:val="00EA5841"/>
    <w:rsid w:val="00EB06D4"/>
    <w:rsid w:val="00EB0720"/>
    <w:rsid w:val="00EB157E"/>
    <w:rsid w:val="00EB3ACD"/>
    <w:rsid w:val="00EB4A50"/>
    <w:rsid w:val="00EC0E30"/>
    <w:rsid w:val="00EC0FD6"/>
    <w:rsid w:val="00EC1054"/>
    <w:rsid w:val="00EC158B"/>
    <w:rsid w:val="00EC28B2"/>
    <w:rsid w:val="00EC6DA0"/>
    <w:rsid w:val="00EC7D98"/>
    <w:rsid w:val="00ED3917"/>
    <w:rsid w:val="00ED553D"/>
    <w:rsid w:val="00EE2438"/>
    <w:rsid w:val="00EE3D56"/>
    <w:rsid w:val="00EE4683"/>
    <w:rsid w:val="00EE4A26"/>
    <w:rsid w:val="00EE4E12"/>
    <w:rsid w:val="00EE6F50"/>
    <w:rsid w:val="00EE6FBE"/>
    <w:rsid w:val="00EE7BEE"/>
    <w:rsid w:val="00EF08EC"/>
    <w:rsid w:val="00EF26C6"/>
    <w:rsid w:val="00EF34B0"/>
    <w:rsid w:val="00EF38B7"/>
    <w:rsid w:val="00EF79B1"/>
    <w:rsid w:val="00F020C4"/>
    <w:rsid w:val="00F05A2F"/>
    <w:rsid w:val="00F10DC2"/>
    <w:rsid w:val="00F11617"/>
    <w:rsid w:val="00F122C6"/>
    <w:rsid w:val="00F12B43"/>
    <w:rsid w:val="00F2080C"/>
    <w:rsid w:val="00F21914"/>
    <w:rsid w:val="00F23033"/>
    <w:rsid w:val="00F31A0D"/>
    <w:rsid w:val="00F31D5C"/>
    <w:rsid w:val="00F33257"/>
    <w:rsid w:val="00F35DEA"/>
    <w:rsid w:val="00F37313"/>
    <w:rsid w:val="00F40FC1"/>
    <w:rsid w:val="00F41146"/>
    <w:rsid w:val="00F41FF2"/>
    <w:rsid w:val="00F424AD"/>
    <w:rsid w:val="00F453F0"/>
    <w:rsid w:val="00F4645E"/>
    <w:rsid w:val="00F46B0F"/>
    <w:rsid w:val="00F473C6"/>
    <w:rsid w:val="00F50A64"/>
    <w:rsid w:val="00F515CB"/>
    <w:rsid w:val="00F5340D"/>
    <w:rsid w:val="00F5355B"/>
    <w:rsid w:val="00F539DE"/>
    <w:rsid w:val="00F553D1"/>
    <w:rsid w:val="00F605C4"/>
    <w:rsid w:val="00F60976"/>
    <w:rsid w:val="00F62A8D"/>
    <w:rsid w:val="00F63033"/>
    <w:rsid w:val="00F63D24"/>
    <w:rsid w:val="00F63E92"/>
    <w:rsid w:val="00F65A7E"/>
    <w:rsid w:val="00F66FF5"/>
    <w:rsid w:val="00F67E77"/>
    <w:rsid w:val="00F70EB5"/>
    <w:rsid w:val="00F72154"/>
    <w:rsid w:val="00F75BF6"/>
    <w:rsid w:val="00F8170A"/>
    <w:rsid w:val="00F8177D"/>
    <w:rsid w:val="00F81A5A"/>
    <w:rsid w:val="00F81B6F"/>
    <w:rsid w:val="00F82137"/>
    <w:rsid w:val="00F827F6"/>
    <w:rsid w:val="00F82F67"/>
    <w:rsid w:val="00F83640"/>
    <w:rsid w:val="00F84346"/>
    <w:rsid w:val="00F85947"/>
    <w:rsid w:val="00F859B2"/>
    <w:rsid w:val="00F85DBB"/>
    <w:rsid w:val="00F87551"/>
    <w:rsid w:val="00F90A12"/>
    <w:rsid w:val="00F910FB"/>
    <w:rsid w:val="00F91C56"/>
    <w:rsid w:val="00F921EC"/>
    <w:rsid w:val="00F93657"/>
    <w:rsid w:val="00F93DF8"/>
    <w:rsid w:val="00FA02FB"/>
    <w:rsid w:val="00FA0987"/>
    <w:rsid w:val="00FA2D2E"/>
    <w:rsid w:val="00FA3404"/>
    <w:rsid w:val="00FA3D0A"/>
    <w:rsid w:val="00FA4AE1"/>
    <w:rsid w:val="00FA50ED"/>
    <w:rsid w:val="00FA5A67"/>
    <w:rsid w:val="00FA5DCD"/>
    <w:rsid w:val="00FA6088"/>
    <w:rsid w:val="00FA7E73"/>
    <w:rsid w:val="00FB022F"/>
    <w:rsid w:val="00FB0F36"/>
    <w:rsid w:val="00FB3066"/>
    <w:rsid w:val="00FB4AED"/>
    <w:rsid w:val="00FC0081"/>
    <w:rsid w:val="00FC4BC9"/>
    <w:rsid w:val="00FC4C46"/>
    <w:rsid w:val="00FC506B"/>
    <w:rsid w:val="00FC73F7"/>
    <w:rsid w:val="00FD3043"/>
    <w:rsid w:val="00FD4D9B"/>
    <w:rsid w:val="00FD74EA"/>
    <w:rsid w:val="00FD7A2D"/>
    <w:rsid w:val="00FE01C5"/>
    <w:rsid w:val="00FE179B"/>
    <w:rsid w:val="00FE2F03"/>
    <w:rsid w:val="00FE30D6"/>
    <w:rsid w:val="00FE6A92"/>
    <w:rsid w:val="00FF4043"/>
    <w:rsid w:val="00FF43C4"/>
    <w:rsid w:val="00FF6D41"/>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AC20A1"/>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package" Target="embeddings/Microsoft_Visio___4.vsdx"/><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package" Target="embeddings/Microsoft_Visio___8.vsdx"/><Relationship Id="rId42" Type="http://schemas.openxmlformats.org/officeDocument/2006/relationships/package" Target="embeddings/Microsoft_Visio___12.vsdx"/><Relationship Id="rId47" Type="http://schemas.openxmlformats.org/officeDocument/2006/relationships/image" Target="media/image15.emf"/><Relationship Id="rId50" Type="http://schemas.openxmlformats.org/officeDocument/2006/relationships/package" Target="embeddings/Microsoft_Visio___16.vsdx"/><Relationship Id="rId55" Type="http://schemas.openxmlformats.org/officeDocument/2006/relationships/image" Target="media/image19.emf"/><Relationship Id="rId63" Type="http://schemas.openxmlformats.org/officeDocument/2006/relationships/image" Target="media/image23.emf"/><Relationship Id="rId68" Type="http://schemas.openxmlformats.org/officeDocument/2006/relationships/header" Target="header10.xml"/><Relationship Id="rId76"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6.emf"/><Relationship Id="rId11" Type="http://schemas.openxmlformats.org/officeDocument/2006/relationships/header" Target="header4.xml"/><Relationship Id="rId24" Type="http://schemas.openxmlformats.org/officeDocument/2006/relationships/package" Target="embeddings/Microsoft_Excel_Worksheet3.xlsx"/><Relationship Id="rId32" Type="http://schemas.openxmlformats.org/officeDocument/2006/relationships/package" Target="embeddings/Microsoft_Visio___7.vsdx"/><Relationship Id="rId37" Type="http://schemas.openxmlformats.org/officeDocument/2006/relationships/image" Target="media/image10.emf"/><Relationship Id="rId40" Type="http://schemas.openxmlformats.org/officeDocument/2006/relationships/package" Target="embeddings/Microsoft_Visio___11.vsdx"/><Relationship Id="rId45" Type="http://schemas.openxmlformats.org/officeDocument/2006/relationships/image" Target="media/image14.emf"/><Relationship Id="rId53" Type="http://schemas.openxmlformats.org/officeDocument/2006/relationships/image" Target="media/image18.emf"/><Relationship Id="rId58" Type="http://schemas.openxmlformats.org/officeDocument/2006/relationships/package" Target="embeddings/Microsoft_Excel_Worksheet20.xlsx"/><Relationship Id="rId66" Type="http://schemas.openxmlformats.org/officeDocument/2006/relationships/package" Target="embeddings/Microsoft_Excel_Worksheet24.xlsx"/><Relationship Id="rId74" Type="http://schemas.openxmlformats.org/officeDocument/2006/relationships/footer" Target="footer4.xml"/><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22.emf"/><Relationship Id="rId10" Type="http://schemas.openxmlformats.org/officeDocument/2006/relationships/header" Target="header3.xml"/><Relationship Id="rId19" Type="http://schemas.openxmlformats.org/officeDocument/2006/relationships/image" Target="media/image1.emf"/><Relationship Id="rId31" Type="http://schemas.openxmlformats.org/officeDocument/2006/relationships/image" Target="media/image7.emf"/><Relationship Id="rId44" Type="http://schemas.openxmlformats.org/officeDocument/2006/relationships/package" Target="embeddings/Microsoft_Visio___13.vsdx"/><Relationship Id="rId52" Type="http://schemas.openxmlformats.org/officeDocument/2006/relationships/package" Target="embeddings/Microsoft_Excel_Worksheet17.xlsx"/><Relationship Id="rId60" Type="http://schemas.openxmlformats.org/officeDocument/2006/relationships/package" Target="embeddings/Microsoft_Excel_Worksheet21.xlsx"/><Relationship Id="rId65" Type="http://schemas.openxmlformats.org/officeDocument/2006/relationships/image" Target="media/image24.emf"/><Relationship Id="rId73" Type="http://schemas.openxmlformats.org/officeDocument/2006/relationships/header" Target="header14.xml"/><Relationship Id="rId78" Type="http://schemas.openxmlformats.org/officeDocument/2006/relationships/footer" Target="footer5.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Excel_Worksheet2.xlsx"/><Relationship Id="rId27" Type="http://schemas.openxmlformats.org/officeDocument/2006/relationships/image" Target="media/image5.emf"/><Relationship Id="rId30" Type="http://schemas.openxmlformats.org/officeDocument/2006/relationships/package" Target="embeddings/Microsoft_Visio___6.vs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Visio___15.vsdx"/><Relationship Id="rId56" Type="http://schemas.openxmlformats.org/officeDocument/2006/relationships/package" Target="embeddings/Microsoft_Excel_Worksheet19.xlsx"/><Relationship Id="rId64" Type="http://schemas.openxmlformats.org/officeDocument/2006/relationships/package" Target="embeddings/Microsoft_Excel_Worksheet23.xlsx"/><Relationship Id="rId69" Type="http://schemas.openxmlformats.org/officeDocument/2006/relationships/header" Target="header11.xml"/><Relationship Id="rId77" Type="http://schemas.openxmlformats.org/officeDocument/2006/relationships/header" Target="header17.xml"/><Relationship Id="rId8" Type="http://schemas.openxmlformats.org/officeDocument/2006/relationships/header" Target="header1.xml"/><Relationship Id="rId51" Type="http://schemas.openxmlformats.org/officeDocument/2006/relationships/image" Target="media/image17.emf"/><Relationship Id="rId72" Type="http://schemas.openxmlformats.org/officeDocument/2006/relationships/header" Target="header13.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__10.vsdx"/><Relationship Id="rId46" Type="http://schemas.openxmlformats.org/officeDocument/2006/relationships/package" Target="embeddings/Microsoft_Visio___14.vsdx"/><Relationship Id="rId59" Type="http://schemas.openxmlformats.org/officeDocument/2006/relationships/image" Target="media/image21.emf"/><Relationship Id="rId67" Type="http://schemas.openxmlformats.org/officeDocument/2006/relationships/hyperlink" Target="http://json.codeplex.com/downloads/get/744406" TargetMode="External"/><Relationship Id="rId20" Type="http://schemas.openxmlformats.org/officeDocument/2006/relationships/package" Target="embeddings/Microsoft_Visio___1.vsdx"/><Relationship Id="rId41" Type="http://schemas.openxmlformats.org/officeDocument/2006/relationships/image" Target="media/image12.emf"/><Relationship Id="rId54" Type="http://schemas.openxmlformats.org/officeDocument/2006/relationships/package" Target="embeddings/Microsoft_Excel_Worksheet18.xlsx"/><Relationship Id="rId62" Type="http://schemas.openxmlformats.org/officeDocument/2006/relationships/package" Target="embeddings/Microsoft_Excel_Worksheet22.xlsx"/><Relationship Id="rId70" Type="http://schemas.openxmlformats.org/officeDocument/2006/relationships/footer" Target="footer3.xml"/><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image" Target="media/image16.emf"/><Relationship Id="rId57" Type="http://schemas.openxmlformats.org/officeDocument/2006/relationships/image" Target="media/image20.emf"/></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82AF6-DAD8-404E-A87E-4422BF619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7895</TotalTime>
  <Pages>23</Pages>
  <Words>1871</Words>
  <Characters>10665</Characters>
  <Application>Microsoft Office Word</Application>
  <DocSecurity>0</DocSecurity>
  <Lines>88</Lines>
  <Paragraphs>25</Paragraphs>
  <ScaleCrop>false</ScaleCrop>
  <HeadingPairs>
    <vt:vector size="2" baseType="variant">
      <vt:variant>
        <vt:lpstr>タイトル</vt:lpstr>
      </vt:variant>
      <vt:variant>
        <vt:i4>1</vt:i4>
      </vt:variant>
    </vt:vector>
  </HeadingPairs>
  <TitlesOfParts>
    <vt:vector size="1" baseType="lpstr">
      <vt:lpstr>開発を効率化するためファイルシステム</vt:lpstr>
    </vt:vector>
  </TitlesOfParts>
  <Company/>
  <LinksUpToDate>false</LinksUpToDate>
  <CharactersWithSpaces>12511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開発を効率化するためファイルシステム</dc:title>
  <dc:subject>アーカイブファイルを効果的に扱うファイルマネージャ</dc:subject>
  <dc:creator>板垣 衛</dc:creator>
  <cp:keywords/>
  <dc:description/>
  <cp:lastModifiedBy>板垣衛</cp:lastModifiedBy>
  <cp:revision>1082</cp:revision>
  <cp:lastPrinted>2014-02-06T12:15:00Z</cp:lastPrinted>
  <dcterms:created xsi:type="dcterms:W3CDTF">2014-01-07T17:50:00Z</dcterms:created>
  <dcterms:modified xsi:type="dcterms:W3CDTF">2014-02-06T12:16:00Z</dcterms:modified>
  <cp:category>仕様・設計書</cp:category>
  <cp:contentStatus/>
</cp:coreProperties>
</file>