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2.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3.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5.xml" ContentType="application/vnd.openxmlformats-officedocument.wordprocessingml.foot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EA2CB0" w14:textId="77777777" w:rsidR="00104C92" w:rsidRDefault="001E74FA" w:rsidP="00966ADB">
      <w:pPr>
        <w:pStyle w:val="af4"/>
      </w:pPr>
      <w:fldSimple w:instr=" TITLE   \* MERGEFORMAT ">
        <w:r w:rsidR="00986158">
          <w:t>マルチスレッドプログラミングの基礎</w:t>
        </w:r>
      </w:fldSimple>
    </w:p>
    <w:p w14:paraId="68C1382C" w14:textId="77777777" w:rsidR="00EC0FD6" w:rsidRPr="00C31EA7" w:rsidRDefault="00EC28B2" w:rsidP="00966ADB">
      <w:pPr>
        <w:pStyle w:val="af5"/>
      </w:pPr>
      <w:r>
        <w:rPr>
          <w:rFonts w:hint="eastAsia"/>
        </w:rPr>
        <w:t xml:space="preserve">－ </w:t>
      </w:r>
      <w:fldSimple w:instr=" SUBJECT   \* MERGEFORMAT ">
        <w:r w:rsidR="00986158">
          <w:t>スレッド制御のための基礎</w:t>
        </w:r>
      </w:fldSimple>
      <w:r>
        <w:t xml:space="preserve"> </w:t>
      </w:r>
      <w:r>
        <w:rPr>
          <w:rFonts w:hint="eastAsia"/>
        </w:rPr>
        <w:t>－</w:t>
      </w:r>
    </w:p>
    <w:p w14:paraId="5794E0D3" w14:textId="38DFF29B" w:rsidR="00C31EA7" w:rsidRDefault="00127A17" w:rsidP="005A22FB">
      <w:pPr>
        <w:pStyle w:val="aff9"/>
      </w:pPr>
      <w:r>
        <w:tab/>
      </w:r>
      <w:r w:rsidR="00EC0FD6" w:rsidRPr="00C31EA7">
        <w:rPr>
          <w:rFonts w:hint="eastAsia"/>
        </w:rPr>
        <w:t>201</w:t>
      </w:r>
      <w:r w:rsidR="005A22FB">
        <w:rPr>
          <w:rFonts w:hint="eastAsia"/>
        </w:rPr>
        <w:t>4</w:t>
      </w:r>
      <w:r w:rsidR="00EC0FD6" w:rsidRPr="00C31EA7">
        <w:rPr>
          <w:rFonts w:hint="eastAsia"/>
        </w:rPr>
        <w:t>年1月</w:t>
      </w:r>
      <w:r w:rsidR="00032E0C">
        <w:rPr>
          <w:rFonts w:hint="eastAsia"/>
        </w:rPr>
        <w:t>2</w:t>
      </w:r>
      <w:r w:rsidR="005A22FB">
        <w:t>0</w:t>
      </w:r>
      <w:r w:rsidR="00EC0FD6" w:rsidRPr="00C31EA7">
        <w:rPr>
          <w:rFonts w:hint="eastAsia"/>
        </w:rPr>
        <w:t>日</w:t>
      </w:r>
      <w:r>
        <w:tab/>
      </w:r>
      <w:r w:rsidR="00C31EA7" w:rsidRPr="00C31EA7">
        <w:rPr>
          <w:rFonts w:hint="eastAsia"/>
        </w:rPr>
        <w:t>初版</w:t>
      </w:r>
    </w:p>
    <w:p w14:paraId="0581EDA0" w14:textId="77777777" w:rsidR="00C31EA7" w:rsidRPr="00127A17" w:rsidRDefault="00D851FE" w:rsidP="00EC28B2">
      <w:pPr>
        <w:pStyle w:val="affd"/>
        <w:tabs>
          <w:tab w:val="clear" w:pos="4820"/>
          <w:tab w:val="clear" w:pos="4962"/>
        </w:tabs>
        <w:sectPr w:rsidR="00C31EA7" w:rsidRPr="00127A17" w:rsidSect="006F450B">
          <w:headerReference w:type="even" r:id="rId8"/>
          <w:headerReference w:type="default" r:id="rId9"/>
          <w:headerReference w:type="first" r:id="rId10"/>
          <w:pgSz w:w="11906" w:h="16838"/>
          <w:pgMar w:top="1985" w:right="1701" w:bottom="1701" w:left="1701" w:header="1134" w:footer="850" w:gutter="0"/>
          <w:pgBorders w:offsetFrom="page">
            <w:top w:val="threeDEngrave" w:sz="48" w:space="24" w:color="BFBFBF" w:themeColor="background1" w:themeShade="BF"/>
            <w:left w:val="threeDEngrave" w:sz="48" w:space="24" w:color="BFBFBF" w:themeColor="background1" w:themeShade="BF"/>
            <w:bottom w:val="threeDEmboss" w:sz="48" w:space="24" w:color="BFBFBF" w:themeColor="background1" w:themeShade="BF"/>
            <w:right w:val="threeDEmboss" w:sz="48" w:space="24" w:color="BFBFBF" w:themeColor="background1" w:themeShade="BF"/>
          </w:pgBorders>
          <w:cols w:space="425"/>
          <w:docGrid w:type="lines" w:linePitch="360"/>
        </w:sectPr>
      </w:pPr>
      <w:r>
        <w:rPr>
          <w:noProof/>
        </w:rPr>
        <w:fldChar w:fldCharType="begin"/>
      </w:r>
      <w:r>
        <w:rPr>
          <w:noProof/>
        </w:rPr>
        <w:instrText xml:space="preserve"> AUTHOR   \* MERGEFORMAT </w:instrText>
      </w:r>
      <w:r>
        <w:rPr>
          <w:noProof/>
        </w:rPr>
        <w:fldChar w:fldCharType="separate"/>
      </w:r>
      <w:r w:rsidR="00986158">
        <w:rPr>
          <w:noProof/>
        </w:rPr>
        <w:t>板垣 衛</w:t>
      </w:r>
      <w:r>
        <w:rPr>
          <w:noProof/>
        </w:rPr>
        <w:fldChar w:fldCharType="end"/>
      </w:r>
    </w:p>
    <w:p w14:paraId="6485C6F9" w14:textId="77777777" w:rsidR="00104C92" w:rsidRDefault="000D4978" w:rsidP="008F4EF7">
      <w:pPr>
        <w:pStyle w:val="affff1"/>
        <w:spacing w:before="180"/>
      </w:pPr>
      <w:r>
        <w:lastRenderedPageBreak/>
        <w:t>改訂履歴</w:t>
      </w:r>
    </w:p>
    <w:tbl>
      <w:tblPr>
        <w:tblStyle w:val="42"/>
        <w:tblW w:w="8500" w:type="dxa"/>
        <w:tblLayout w:type="fixed"/>
        <w:tblLook w:val="04A0" w:firstRow="1" w:lastRow="0" w:firstColumn="1" w:lastColumn="0" w:noHBand="0" w:noVBand="1"/>
      </w:tblPr>
      <w:tblGrid>
        <w:gridCol w:w="1200"/>
        <w:gridCol w:w="1772"/>
        <w:gridCol w:w="1276"/>
        <w:gridCol w:w="4252"/>
      </w:tblGrid>
      <w:tr w:rsidR="00966ADB" w:rsidRPr="000D4978" w14:paraId="08460BE4" w14:textId="77777777" w:rsidTr="00966A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7B2F32F8" w14:textId="77777777" w:rsidR="000D4978" w:rsidRPr="000D4978" w:rsidRDefault="000D4978" w:rsidP="000D4978">
            <w:pPr>
              <w:jc w:val="center"/>
              <w:rPr>
                <w:sz w:val="18"/>
                <w:szCs w:val="18"/>
              </w:rPr>
            </w:pPr>
            <w:r w:rsidRPr="000D4978">
              <w:rPr>
                <w:rFonts w:hint="eastAsia"/>
                <w:sz w:val="18"/>
                <w:szCs w:val="18"/>
              </w:rPr>
              <w:t>版</w:t>
            </w:r>
          </w:p>
        </w:tc>
        <w:tc>
          <w:tcPr>
            <w:tcW w:w="1772" w:type="dxa"/>
          </w:tcPr>
          <w:p w14:paraId="5CC33F3D" w14:textId="77777777" w:rsidR="000D4978" w:rsidRPr="000D4978" w:rsidRDefault="000D4978" w:rsidP="000D4978">
            <w:pPr>
              <w:jc w:val="center"/>
              <w:cnfStyle w:val="100000000000" w:firstRow="1" w:lastRow="0" w:firstColumn="0" w:lastColumn="0" w:oddVBand="0" w:evenVBand="0" w:oddHBand="0" w:evenHBand="0" w:firstRowFirstColumn="0" w:firstRowLastColumn="0" w:lastRowFirstColumn="0" w:lastRowLastColumn="0"/>
              <w:rPr>
                <w:sz w:val="18"/>
                <w:szCs w:val="18"/>
              </w:rPr>
            </w:pPr>
            <w:r w:rsidRPr="000D4978">
              <w:rPr>
                <w:rFonts w:hint="eastAsia"/>
                <w:sz w:val="18"/>
                <w:szCs w:val="18"/>
              </w:rPr>
              <w:t>リリース</w:t>
            </w:r>
          </w:p>
        </w:tc>
        <w:tc>
          <w:tcPr>
            <w:tcW w:w="1276" w:type="dxa"/>
          </w:tcPr>
          <w:p w14:paraId="495DFDC5" w14:textId="77777777" w:rsidR="000D4978" w:rsidRPr="000D4978" w:rsidRDefault="000D4978" w:rsidP="000D4978">
            <w:pPr>
              <w:jc w:val="center"/>
              <w:cnfStyle w:val="100000000000" w:firstRow="1" w:lastRow="0" w:firstColumn="0" w:lastColumn="0" w:oddVBand="0" w:evenVBand="0" w:oddHBand="0" w:evenHBand="0" w:firstRowFirstColumn="0" w:firstRowLastColumn="0" w:lastRowFirstColumn="0" w:lastRowLastColumn="0"/>
              <w:rPr>
                <w:sz w:val="18"/>
                <w:szCs w:val="18"/>
              </w:rPr>
            </w:pPr>
            <w:r>
              <w:rPr>
                <w:rFonts w:hint="eastAsia"/>
                <w:sz w:val="18"/>
                <w:szCs w:val="18"/>
              </w:rPr>
              <w:t>担当</w:t>
            </w:r>
          </w:p>
        </w:tc>
        <w:tc>
          <w:tcPr>
            <w:tcW w:w="4252" w:type="dxa"/>
          </w:tcPr>
          <w:p w14:paraId="35DD5D03" w14:textId="77777777" w:rsidR="000D4978" w:rsidRPr="000D4978" w:rsidRDefault="000D4978" w:rsidP="000D4978">
            <w:pPr>
              <w:jc w:val="center"/>
              <w:cnfStyle w:val="100000000000" w:firstRow="1" w:lastRow="0" w:firstColumn="0" w:lastColumn="0" w:oddVBand="0" w:evenVBand="0" w:oddHBand="0" w:evenHBand="0" w:firstRowFirstColumn="0" w:firstRowLastColumn="0" w:lastRowFirstColumn="0" w:lastRowLastColumn="0"/>
              <w:rPr>
                <w:sz w:val="18"/>
                <w:szCs w:val="18"/>
              </w:rPr>
            </w:pPr>
            <w:r w:rsidRPr="000D4978">
              <w:rPr>
                <w:rFonts w:hint="eastAsia"/>
                <w:sz w:val="18"/>
                <w:szCs w:val="18"/>
              </w:rPr>
              <w:t>改訂内容</w:t>
            </w:r>
          </w:p>
        </w:tc>
      </w:tr>
      <w:tr w:rsidR="00966ADB" w:rsidRPr="000D4978" w14:paraId="72087D2C" w14:textId="77777777" w:rsidTr="00966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0242EE77" w14:textId="77777777" w:rsidR="000D4978" w:rsidRPr="000D4978" w:rsidRDefault="000D4978" w:rsidP="000D4978">
            <w:pPr>
              <w:rPr>
                <w:sz w:val="18"/>
                <w:szCs w:val="18"/>
              </w:rPr>
            </w:pPr>
            <w:r w:rsidRPr="000D4978">
              <w:rPr>
                <w:sz w:val="18"/>
                <w:szCs w:val="18"/>
              </w:rPr>
              <w:t>初版</w:t>
            </w:r>
          </w:p>
        </w:tc>
        <w:tc>
          <w:tcPr>
            <w:tcW w:w="1772" w:type="dxa"/>
          </w:tcPr>
          <w:p w14:paraId="5CC30D64" w14:textId="5ACD8A32" w:rsidR="000D4978" w:rsidRPr="000D4978" w:rsidRDefault="000D4978" w:rsidP="00032E0C">
            <w:pPr>
              <w:cnfStyle w:val="000000100000" w:firstRow="0" w:lastRow="0" w:firstColumn="0" w:lastColumn="0" w:oddVBand="0" w:evenVBand="0" w:oddHBand="1" w:evenHBand="0" w:firstRowFirstColumn="0" w:firstRowLastColumn="0" w:lastRowFirstColumn="0" w:lastRowLastColumn="0"/>
              <w:rPr>
                <w:sz w:val="18"/>
                <w:szCs w:val="18"/>
              </w:rPr>
            </w:pPr>
            <w:r w:rsidRPr="000D4978">
              <w:rPr>
                <w:rFonts w:hint="eastAsia"/>
                <w:sz w:val="18"/>
                <w:szCs w:val="18"/>
              </w:rPr>
              <w:t>201</w:t>
            </w:r>
            <w:r w:rsidR="005A22FB">
              <w:rPr>
                <w:sz w:val="18"/>
                <w:szCs w:val="18"/>
              </w:rPr>
              <w:t>4</w:t>
            </w:r>
            <w:r w:rsidRPr="000D4978">
              <w:rPr>
                <w:rFonts w:hint="eastAsia"/>
                <w:sz w:val="18"/>
                <w:szCs w:val="18"/>
              </w:rPr>
              <w:t>年</w:t>
            </w:r>
            <w:r w:rsidRPr="000D4978">
              <w:rPr>
                <w:rFonts w:hint="eastAsia"/>
                <w:sz w:val="18"/>
                <w:szCs w:val="18"/>
              </w:rPr>
              <w:t>1</w:t>
            </w:r>
            <w:r w:rsidRPr="000D4978">
              <w:rPr>
                <w:rFonts w:hint="eastAsia"/>
                <w:sz w:val="18"/>
                <w:szCs w:val="18"/>
              </w:rPr>
              <w:t>月</w:t>
            </w:r>
            <w:r w:rsidR="00032E0C">
              <w:rPr>
                <w:rFonts w:hint="eastAsia"/>
                <w:sz w:val="18"/>
                <w:szCs w:val="18"/>
              </w:rPr>
              <w:t>2</w:t>
            </w:r>
            <w:r w:rsidR="005A22FB">
              <w:rPr>
                <w:sz w:val="18"/>
                <w:szCs w:val="18"/>
              </w:rPr>
              <w:t>0</w:t>
            </w:r>
            <w:r w:rsidRPr="000D4978">
              <w:rPr>
                <w:rFonts w:hint="eastAsia"/>
                <w:sz w:val="18"/>
                <w:szCs w:val="18"/>
              </w:rPr>
              <w:t>日</w:t>
            </w:r>
          </w:p>
        </w:tc>
        <w:tc>
          <w:tcPr>
            <w:tcW w:w="1276" w:type="dxa"/>
          </w:tcPr>
          <w:p w14:paraId="41E59E15"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r w:rsidRPr="000D4978">
              <w:rPr>
                <w:rFonts w:hint="eastAsia"/>
                <w:sz w:val="18"/>
                <w:szCs w:val="18"/>
              </w:rPr>
              <w:t>板垣</w:t>
            </w:r>
            <w:r w:rsidRPr="000D4978">
              <w:rPr>
                <w:rFonts w:hint="eastAsia"/>
                <w:sz w:val="18"/>
                <w:szCs w:val="18"/>
              </w:rPr>
              <w:t xml:space="preserve"> </w:t>
            </w:r>
            <w:r w:rsidRPr="000D4978">
              <w:rPr>
                <w:rFonts w:hint="eastAsia"/>
                <w:sz w:val="18"/>
                <w:szCs w:val="18"/>
              </w:rPr>
              <w:t>衛</w:t>
            </w:r>
          </w:p>
        </w:tc>
        <w:tc>
          <w:tcPr>
            <w:tcW w:w="4252" w:type="dxa"/>
          </w:tcPr>
          <w:p w14:paraId="20EE5390" w14:textId="77777777" w:rsidR="000D4978" w:rsidRPr="000D4978" w:rsidRDefault="00966ADB" w:rsidP="000D4978">
            <w:pPr>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（初版）</w:t>
            </w:r>
          </w:p>
        </w:tc>
      </w:tr>
      <w:tr w:rsidR="00966ADB" w:rsidRPr="000D4978" w14:paraId="0B1DAC75" w14:textId="77777777" w:rsidTr="00966ADB">
        <w:tc>
          <w:tcPr>
            <w:cnfStyle w:val="001000000000" w:firstRow="0" w:lastRow="0" w:firstColumn="1" w:lastColumn="0" w:oddVBand="0" w:evenVBand="0" w:oddHBand="0" w:evenHBand="0" w:firstRowFirstColumn="0" w:firstRowLastColumn="0" w:lastRowFirstColumn="0" w:lastRowLastColumn="0"/>
            <w:tcW w:w="1200" w:type="dxa"/>
          </w:tcPr>
          <w:p w14:paraId="4AB6F439" w14:textId="77777777" w:rsidR="000D4978" w:rsidRPr="000D4978" w:rsidRDefault="000D4978" w:rsidP="00966ADB">
            <w:pPr>
              <w:rPr>
                <w:sz w:val="18"/>
                <w:szCs w:val="18"/>
              </w:rPr>
            </w:pPr>
          </w:p>
        </w:tc>
        <w:tc>
          <w:tcPr>
            <w:tcW w:w="1772" w:type="dxa"/>
          </w:tcPr>
          <w:p w14:paraId="67C416A1"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14:paraId="68A51C37"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4252" w:type="dxa"/>
          </w:tcPr>
          <w:p w14:paraId="2138623E"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r>
      <w:tr w:rsidR="00966ADB" w:rsidRPr="000D4978" w14:paraId="686F0676" w14:textId="77777777" w:rsidTr="000678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0C6DC65F" w14:textId="77777777" w:rsidR="00966ADB" w:rsidRPr="000D4978" w:rsidRDefault="00966ADB" w:rsidP="0006787B">
            <w:pPr>
              <w:rPr>
                <w:sz w:val="18"/>
                <w:szCs w:val="18"/>
              </w:rPr>
            </w:pPr>
          </w:p>
        </w:tc>
        <w:tc>
          <w:tcPr>
            <w:tcW w:w="1772" w:type="dxa"/>
          </w:tcPr>
          <w:p w14:paraId="6A5FD106" w14:textId="77777777" w:rsidR="00966ADB" w:rsidRPr="000D4978" w:rsidRDefault="00966ADB" w:rsidP="0006787B">
            <w:pPr>
              <w:cnfStyle w:val="000000100000" w:firstRow="0" w:lastRow="0" w:firstColumn="0" w:lastColumn="0" w:oddVBand="0" w:evenVBand="0" w:oddHBand="1" w:evenHBand="0" w:firstRowFirstColumn="0" w:firstRowLastColumn="0" w:lastRowFirstColumn="0" w:lastRowLastColumn="0"/>
              <w:rPr>
                <w:sz w:val="18"/>
                <w:szCs w:val="18"/>
              </w:rPr>
            </w:pPr>
          </w:p>
        </w:tc>
        <w:tc>
          <w:tcPr>
            <w:tcW w:w="1276" w:type="dxa"/>
          </w:tcPr>
          <w:p w14:paraId="78E2BAF4" w14:textId="77777777" w:rsidR="00966ADB" w:rsidRPr="000D4978" w:rsidRDefault="00966ADB" w:rsidP="0006787B">
            <w:pPr>
              <w:cnfStyle w:val="000000100000" w:firstRow="0" w:lastRow="0" w:firstColumn="0" w:lastColumn="0" w:oddVBand="0" w:evenVBand="0" w:oddHBand="1" w:evenHBand="0" w:firstRowFirstColumn="0" w:firstRowLastColumn="0" w:lastRowFirstColumn="0" w:lastRowLastColumn="0"/>
              <w:rPr>
                <w:sz w:val="18"/>
                <w:szCs w:val="18"/>
              </w:rPr>
            </w:pPr>
          </w:p>
        </w:tc>
        <w:tc>
          <w:tcPr>
            <w:tcW w:w="4252" w:type="dxa"/>
          </w:tcPr>
          <w:p w14:paraId="2D2B126F" w14:textId="77777777" w:rsidR="00966ADB" w:rsidRPr="000D4978" w:rsidRDefault="00966ADB" w:rsidP="0006787B">
            <w:pPr>
              <w:cnfStyle w:val="000000100000" w:firstRow="0" w:lastRow="0" w:firstColumn="0" w:lastColumn="0" w:oddVBand="0" w:evenVBand="0" w:oddHBand="1" w:evenHBand="0" w:firstRowFirstColumn="0" w:firstRowLastColumn="0" w:lastRowFirstColumn="0" w:lastRowLastColumn="0"/>
              <w:rPr>
                <w:sz w:val="18"/>
                <w:szCs w:val="18"/>
              </w:rPr>
            </w:pPr>
          </w:p>
        </w:tc>
      </w:tr>
      <w:tr w:rsidR="00966ADB" w:rsidRPr="000D4978" w14:paraId="10D08D84" w14:textId="77777777" w:rsidTr="00966ADB">
        <w:tc>
          <w:tcPr>
            <w:cnfStyle w:val="001000000000" w:firstRow="0" w:lastRow="0" w:firstColumn="1" w:lastColumn="0" w:oddVBand="0" w:evenVBand="0" w:oddHBand="0" w:evenHBand="0" w:firstRowFirstColumn="0" w:firstRowLastColumn="0" w:lastRowFirstColumn="0" w:lastRowLastColumn="0"/>
            <w:tcW w:w="1200" w:type="dxa"/>
          </w:tcPr>
          <w:p w14:paraId="0657CA6B" w14:textId="77777777" w:rsidR="000D4978" w:rsidRPr="000D4978" w:rsidRDefault="000D4978" w:rsidP="000D4978">
            <w:pPr>
              <w:rPr>
                <w:sz w:val="18"/>
                <w:szCs w:val="18"/>
              </w:rPr>
            </w:pPr>
          </w:p>
        </w:tc>
        <w:tc>
          <w:tcPr>
            <w:tcW w:w="1772" w:type="dxa"/>
          </w:tcPr>
          <w:p w14:paraId="70FD0D69"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14:paraId="36F86B3B"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4252" w:type="dxa"/>
          </w:tcPr>
          <w:p w14:paraId="73369A76"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r>
      <w:tr w:rsidR="00966ADB" w:rsidRPr="000D4978" w14:paraId="6E05C2D3" w14:textId="77777777" w:rsidTr="00966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2BD1C31E" w14:textId="77777777" w:rsidR="000D4978" w:rsidRPr="000D4978" w:rsidRDefault="000D4978" w:rsidP="000D4978">
            <w:pPr>
              <w:rPr>
                <w:sz w:val="18"/>
                <w:szCs w:val="18"/>
              </w:rPr>
            </w:pPr>
          </w:p>
        </w:tc>
        <w:tc>
          <w:tcPr>
            <w:tcW w:w="1772" w:type="dxa"/>
          </w:tcPr>
          <w:p w14:paraId="29371849"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p>
        </w:tc>
        <w:tc>
          <w:tcPr>
            <w:tcW w:w="1276" w:type="dxa"/>
          </w:tcPr>
          <w:p w14:paraId="41AB7FD0"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p>
        </w:tc>
        <w:tc>
          <w:tcPr>
            <w:tcW w:w="4252" w:type="dxa"/>
          </w:tcPr>
          <w:p w14:paraId="6B53197D"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p>
        </w:tc>
      </w:tr>
      <w:tr w:rsidR="00966ADB" w:rsidRPr="000D4978" w14:paraId="145DBCE7" w14:textId="77777777" w:rsidTr="00966ADB">
        <w:tc>
          <w:tcPr>
            <w:cnfStyle w:val="001000000000" w:firstRow="0" w:lastRow="0" w:firstColumn="1" w:lastColumn="0" w:oddVBand="0" w:evenVBand="0" w:oddHBand="0" w:evenHBand="0" w:firstRowFirstColumn="0" w:firstRowLastColumn="0" w:lastRowFirstColumn="0" w:lastRowLastColumn="0"/>
            <w:tcW w:w="1200" w:type="dxa"/>
          </w:tcPr>
          <w:p w14:paraId="6E100093" w14:textId="77777777" w:rsidR="000D4978" w:rsidRPr="000D4978" w:rsidRDefault="000D4978" w:rsidP="000D4978">
            <w:pPr>
              <w:rPr>
                <w:sz w:val="18"/>
                <w:szCs w:val="18"/>
              </w:rPr>
            </w:pPr>
          </w:p>
        </w:tc>
        <w:tc>
          <w:tcPr>
            <w:tcW w:w="1772" w:type="dxa"/>
          </w:tcPr>
          <w:p w14:paraId="76F30534"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14:paraId="641B9B31"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4252" w:type="dxa"/>
          </w:tcPr>
          <w:p w14:paraId="121D9805"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r>
    </w:tbl>
    <w:p w14:paraId="6B24AF86" w14:textId="77777777" w:rsidR="000D4978" w:rsidRDefault="000D4978" w:rsidP="00104C92">
      <w:pPr>
        <w:sectPr w:rsidR="000D4978" w:rsidSect="006F450B">
          <w:headerReference w:type="even" r:id="rId11"/>
          <w:headerReference w:type="default" r:id="rId12"/>
          <w:footerReference w:type="default" r:id="rId13"/>
          <w:headerReference w:type="first" r:id="rId14"/>
          <w:pgSz w:w="11906" w:h="16838"/>
          <w:pgMar w:top="1985" w:right="1701" w:bottom="1701" w:left="1701" w:header="1134" w:footer="850" w:gutter="0"/>
          <w:pgNumType w:fmt="lowerRoman" w:start="1"/>
          <w:cols w:space="425"/>
          <w:docGrid w:type="lines" w:linePitch="360"/>
        </w:sectPr>
      </w:pPr>
    </w:p>
    <w:p w14:paraId="796E9E10" w14:textId="77777777" w:rsidR="00104C92" w:rsidRDefault="00966ADB" w:rsidP="008F4EF7">
      <w:pPr>
        <w:pStyle w:val="affff1"/>
        <w:spacing w:before="180"/>
      </w:pPr>
      <w:r>
        <w:lastRenderedPageBreak/>
        <w:t>目次</w:t>
      </w:r>
    </w:p>
    <w:p w14:paraId="511B5C8B" w14:textId="77777777" w:rsidR="00986158" w:rsidRDefault="00AF276B">
      <w:pPr>
        <w:pStyle w:val="12"/>
        <w:spacing w:before="180"/>
        <w:ind w:left="325" w:hanging="325"/>
        <w:rPr>
          <w:rFonts w:asciiTheme="minorHAnsi" w:eastAsiaTheme="minorEastAsia" w:hAnsiTheme="minorHAnsi" w:cstheme="minorBidi"/>
          <w:b w:val="0"/>
          <w:sz w:val="21"/>
        </w:rPr>
      </w:pPr>
      <w:r>
        <w:fldChar w:fldCharType="begin"/>
      </w:r>
      <w:r>
        <w:instrText xml:space="preserve"> </w:instrText>
      </w:r>
      <w:r>
        <w:rPr>
          <w:rFonts w:hint="eastAsia"/>
        </w:rPr>
        <w:instrText>TOC \o "1-3" \h \z \u</w:instrText>
      </w:r>
      <w:r>
        <w:instrText xml:space="preserve"> </w:instrText>
      </w:r>
      <w:r>
        <w:fldChar w:fldCharType="separate"/>
      </w:r>
      <w:hyperlink w:anchor="_Toc378437645" w:history="1">
        <w:r w:rsidR="00986158" w:rsidRPr="00DC5612">
          <w:rPr>
            <w:rStyle w:val="afff3"/>
            <w:rFonts w:ascii="Wingdings" w:hAnsi="Wingdings"/>
          </w:rPr>
          <w:t></w:t>
        </w:r>
        <w:r w:rsidR="00986158">
          <w:rPr>
            <w:rFonts w:asciiTheme="minorHAnsi" w:eastAsiaTheme="minorEastAsia" w:hAnsiTheme="minorHAnsi" w:cstheme="minorBidi"/>
            <w:b w:val="0"/>
            <w:sz w:val="21"/>
          </w:rPr>
          <w:tab/>
        </w:r>
        <w:r w:rsidR="00986158" w:rsidRPr="00DC5612">
          <w:rPr>
            <w:rStyle w:val="afff3"/>
            <w:rFonts w:hint="eastAsia"/>
          </w:rPr>
          <w:t>概略</w:t>
        </w:r>
        <w:r w:rsidR="00986158">
          <w:rPr>
            <w:webHidden/>
          </w:rPr>
          <w:tab/>
        </w:r>
        <w:r w:rsidR="00986158">
          <w:rPr>
            <w:webHidden/>
          </w:rPr>
          <w:fldChar w:fldCharType="begin"/>
        </w:r>
        <w:r w:rsidR="00986158">
          <w:rPr>
            <w:webHidden/>
          </w:rPr>
          <w:instrText xml:space="preserve"> PAGEREF _Toc378437645 \h </w:instrText>
        </w:r>
        <w:r w:rsidR="00986158">
          <w:rPr>
            <w:webHidden/>
          </w:rPr>
        </w:r>
        <w:r w:rsidR="00986158">
          <w:rPr>
            <w:webHidden/>
          </w:rPr>
          <w:fldChar w:fldCharType="separate"/>
        </w:r>
        <w:r w:rsidR="00986158">
          <w:rPr>
            <w:webHidden/>
          </w:rPr>
          <w:t>1</w:t>
        </w:r>
        <w:r w:rsidR="00986158">
          <w:rPr>
            <w:webHidden/>
          </w:rPr>
          <w:fldChar w:fldCharType="end"/>
        </w:r>
      </w:hyperlink>
    </w:p>
    <w:p w14:paraId="21BA2CC5" w14:textId="77777777" w:rsidR="00986158" w:rsidRDefault="00E40F81">
      <w:pPr>
        <w:pStyle w:val="12"/>
        <w:spacing w:before="180"/>
        <w:ind w:left="325" w:hanging="325"/>
        <w:rPr>
          <w:rFonts w:asciiTheme="minorHAnsi" w:eastAsiaTheme="minorEastAsia" w:hAnsiTheme="minorHAnsi" w:cstheme="minorBidi"/>
          <w:b w:val="0"/>
          <w:sz w:val="21"/>
        </w:rPr>
      </w:pPr>
      <w:hyperlink w:anchor="_Toc378437646" w:history="1">
        <w:r w:rsidR="00986158" w:rsidRPr="00DC5612">
          <w:rPr>
            <w:rStyle w:val="afff3"/>
            <w:rFonts w:ascii="Wingdings" w:hAnsi="Wingdings"/>
          </w:rPr>
          <w:t></w:t>
        </w:r>
        <w:r w:rsidR="00986158">
          <w:rPr>
            <w:rFonts w:asciiTheme="minorHAnsi" w:eastAsiaTheme="minorEastAsia" w:hAnsiTheme="minorHAnsi" w:cstheme="minorBidi"/>
            <w:b w:val="0"/>
            <w:sz w:val="21"/>
          </w:rPr>
          <w:tab/>
        </w:r>
        <w:r w:rsidR="00986158" w:rsidRPr="00DC5612">
          <w:rPr>
            <w:rStyle w:val="afff3"/>
            <w:rFonts w:hint="eastAsia"/>
          </w:rPr>
          <w:t>目的</w:t>
        </w:r>
        <w:r w:rsidR="00986158">
          <w:rPr>
            <w:webHidden/>
          </w:rPr>
          <w:tab/>
        </w:r>
        <w:r w:rsidR="00986158">
          <w:rPr>
            <w:webHidden/>
          </w:rPr>
          <w:fldChar w:fldCharType="begin"/>
        </w:r>
        <w:r w:rsidR="00986158">
          <w:rPr>
            <w:webHidden/>
          </w:rPr>
          <w:instrText xml:space="preserve"> PAGEREF _Toc378437646 \h </w:instrText>
        </w:r>
        <w:r w:rsidR="00986158">
          <w:rPr>
            <w:webHidden/>
          </w:rPr>
        </w:r>
        <w:r w:rsidR="00986158">
          <w:rPr>
            <w:webHidden/>
          </w:rPr>
          <w:fldChar w:fldCharType="separate"/>
        </w:r>
        <w:r w:rsidR="00986158">
          <w:rPr>
            <w:webHidden/>
          </w:rPr>
          <w:t>1</w:t>
        </w:r>
        <w:r w:rsidR="00986158">
          <w:rPr>
            <w:webHidden/>
          </w:rPr>
          <w:fldChar w:fldCharType="end"/>
        </w:r>
      </w:hyperlink>
    </w:p>
    <w:p w14:paraId="7E544719" w14:textId="77777777" w:rsidR="00986158" w:rsidRDefault="00E40F81">
      <w:pPr>
        <w:pStyle w:val="12"/>
        <w:spacing w:before="180"/>
        <w:ind w:left="325" w:hanging="325"/>
        <w:rPr>
          <w:rFonts w:asciiTheme="minorHAnsi" w:eastAsiaTheme="minorEastAsia" w:hAnsiTheme="minorHAnsi" w:cstheme="minorBidi"/>
          <w:b w:val="0"/>
          <w:sz w:val="21"/>
        </w:rPr>
      </w:pPr>
      <w:hyperlink w:anchor="_Toc378437647" w:history="1">
        <w:r w:rsidR="00986158" w:rsidRPr="00DC5612">
          <w:rPr>
            <w:rStyle w:val="afff3"/>
            <w:rFonts w:ascii="Wingdings" w:hAnsi="Wingdings"/>
          </w:rPr>
          <w:t></w:t>
        </w:r>
        <w:r w:rsidR="00986158">
          <w:rPr>
            <w:rFonts w:asciiTheme="minorHAnsi" w:eastAsiaTheme="minorEastAsia" w:hAnsiTheme="minorHAnsi" w:cstheme="minorBidi"/>
            <w:b w:val="0"/>
            <w:sz w:val="21"/>
          </w:rPr>
          <w:tab/>
        </w:r>
        <w:r w:rsidR="00986158" w:rsidRPr="00DC5612">
          <w:rPr>
            <w:rStyle w:val="afff3"/>
            <w:rFonts w:hint="eastAsia"/>
          </w:rPr>
          <w:t>スレッドの仕組み</w:t>
        </w:r>
        <w:r w:rsidR="00986158">
          <w:rPr>
            <w:webHidden/>
          </w:rPr>
          <w:tab/>
        </w:r>
        <w:r w:rsidR="00986158">
          <w:rPr>
            <w:webHidden/>
          </w:rPr>
          <w:fldChar w:fldCharType="begin"/>
        </w:r>
        <w:r w:rsidR="00986158">
          <w:rPr>
            <w:webHidden/>
          </w:rPr>
          <w:instrText xml:space="preserve"> PAGEREF _Toc378437647 \h </w:instrText>
        </w:r>
        <w:r w:rsidR="00986158">
          <w:rPr>
            <w:webHidden/>
          </w:rPr>
        </w:r>
        <w:r w:rsidR="00986158">
          <w:rPr>
            <w:webHidden/>
          </w:rPr>
          <w:fldChar w:fldCharType="separate"/>
        </w:r>
        <w:r w:rsidR="00986158">
          <w:rPr>
            <w:webHidden/>
          </w:rPr>
          <w:t>1</w:t>
        </w:r>
        <w:r w:rsidR="00986158">
          <w:rPr>
            <w:webHidden/>
          </w:rPr>
          <w:fldChar w:fldCharType="end"/>
        </w:r>
      </w:hyperlink>
    </w:p>
    <w:p w14:paraId="02387981" w14:textId="77777777" w:rsidR="00986158" w:rsidRDefault="00E40F81">
      <w:pPr>
        <w:pStyle w:val="25"/>
        <w:rPr>
          <w:rFonts w:asciiTheme="minorHAnsi" w:eastAsiaTheme="minorEastAsia" w:hAnsiTheme="minorHAnsi" w:cstheme="minorBidi"/>
          <w:b w:val="0"/>
        </w:rPr>
      </w:pPr>
      <w:hyperlink w:anchor="_Toc378437648"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マルチタスク</w:t>
        </w:r>
        <w:r w:rsidR="00986158">
          <w:rPr>
            <w:webHidden/>
          </w:rPr>
          <w:tab/>
        </w:r>
        <w:r w:rsidR="00986158">
          <w:rPr>
            <w:webHidden/>
          </w:rPr>
          <w:fldChar w:fldCharType="begin"/>
        </w:r>
        <w:r w:rsidR="00986158">
          <w:rPr>
            <w:webHidden/>
          </w:rPr>
          <w:instrText xml:space="preserve"> PAGEREF _Toc378437648 \h </w:instrText>
        </w:r>
        <w:r w:rsidR="00986158">
          <w:rPr>
            <w:webHidden/>
          </w:rPr>
        </w:r>
        <w:r w:rsidR="00986158">
          <w:rPr>
            <w:webHidden/>
          </w:rPr>
          <w:fldChar w:fldCharType="separate"/>
        </w:r>
        <w:r w:rsidR="00986158">
          <w:rPr>
            <w:webHidden/>
          </w:rPr>
          <w:t>1</w:t>
        </w:r>
        <w:r w:rsidR="00986158">
          <w:rPr>
            <w:webHidden/>
          </w:rPr>
          <w:fldChar w:fldCharType="end"/>
        </w:r>
      </w:hyperlink>
    </w:p>
    <w:p w14:paraId="4B9A013C" w14:textId="77777777" w:rsidR="00986158" w:rsidRDefault="00E40F81">
      <w:pPr>
        <w:pStyle w:val="32"/>
        <w:tabs>
          <w:tab w:val="left" w:pos="840"/>
        </w:tabs>
        <w:ind w:left="578" w:hanging="309"/>
        <w:rPr>
          <w:rFonts w:eastAsiaTheme="minorEastAsia"/>
        </w:rPr>
      </w:pPr>
      <w:hyperlink w:anchor="_Toc378437649" w:history="1">
        <w:r w:rsidR="00986158" w:rsidRPr="00DC5612">
          <w:rPr>
            <w:rStyle w:val="afff3"/>
            <w:rFonts w:ascii="Wingdings" w:hAnsi="Wingdings"/>
          </w:rPr>
          <w:t></w:t>
        </w:r>
        <w:r w:rsidR="00986158">
          <w:rPr>
            <w:rFonts w:eastAsiaTheme="minorEastAsia"/>
          </w:rPr>
          <w:tab/>
        </w:r>
        <w:r w:rsidR="00986158" w:rsidRPr="00DC5612">
          <w:rPr>
            <w:rStyle w:val="afff3"/>
            <w:rFonts w:hint="eastAsia"/>
          </w:rPr>
          <w:t>ノンプリエンプティブなマルチタスク</w:t>
        </w:r>
        <w:r w:rsidR="00986158">
          <w:rPr>
            <w:webHidden/>
          </w:rPr>
          <w:tab/>
        </w:r>
        <w:r w:rsidR="00986158">
          <w:rPr>
            <w:webHidden/>
          </w:rPr>
          <w:fldChar w:fldCharType="begin"/>
        </w:r>
        <w:r w:rsidR="00986158">
          <w:rPr>
            <w:webHidden/>
          </w:rPr>
          <w:instrText xml:space="preserve"> PAGEREF _Toc378437649 \h </w:instrText>
        </w:r>
        <w:r w:rsidR="00986158">
          <w:rPr>
            <w:webHidden/>
          </w:rPr>
        </w:r>
        <w:r w:rsidR="00986158">
          <w:rPr>
            <w:webHidden/>
          </w:rPr>
          <w:fldChar w:fldCharType="separate"/>
        </w:r>
        <w:r w:rsidR="00986158">
          <w:rPr>
            <w:webHidden/>
          </w:rPr>
          <w:t>2</w:t>
        </w:r>
        <w:r w:rsidR="00986158">
          <w:rPr>
            <w:webHidden/>
          </w:rPr>
          <w:fldChar w:fldCharType="end"/>
        </w:r>
      </w:hyperlink>
    </w:p>
    <w:p w14:paraId="6E2E3D8D" w14:textId="77777777" w:rsidR="00986158" w:rsidRDefault="00E40F81">
      <w:pPr>
        <w:pStyle w:val="32"/>
        <w:tabs>
          <w:tab w:val="left" w:pos="840"/>
        </w:tabs>
        <w:ind w:left="578" w:hanging="309"/>
        <w:rPr>
          <w:rFonts w:eastAsiaTheme="minorEastAsia"/>
        </w:rPr>
      </w:pPr>
      <w:hyperlink w:anchor="_Toc378437650" w:history="1">
        <w:r w:rsidR="00986158" w:rsidRPr="00DC5612">
          <w:rPr>
            <w:rStyle w:val="afff3"/>
            <w:rFonts w:ascii="Wingdings" w:hAnsi="Wingdings"/>
          </w:rPr>
          <w:t></w:t>
        </w:r>
        <w:r w:rsidR="00986158">
          <w:rPr>
            <w:rFonts w:eastAsiaTheme="minorEastAsia"/>
          </w:rPr>
          <w:tab/>
        </w:r>
        <w:r w:rsidR="00986158" w:rsidRPr="00DC5612">
          <w:rPr>
            <w:rStyle w:val="afff3"/>
            <w:rFonts w:hint="eastAsia"/>
          </w:rPr>
          <w:t>プリエンプティブなマルチタスク</w:t>
        </w:r>
        <w:r w:rsidR="00986158">
          <w:rPr>
            <w:webHidden/>
          </w:rPr>
          <w:tab/>
        </w:r>
        <w:r w:rsidR="00986158">
          <w:rPr>
            <w:webHidden/>
          </w:rPr>
          <w:fldChar w:fldCharType="begin"/>
        </w:r>
        <w:r w:rsidR="00986158">
          <w:rPr>
            <w:webHidden/>
          </w:rPr>
          <w:instrText xml:space="preserve"> PAGEREF _Toc378437650 \h </w:instrText>
        </w:r>
        <w:r w:rsidR="00986158">
          <w:rPr>
            <w:webHidden/>
          </w:rPr>
        </w:r>
        <w:r w:rsidR="00986158">
          <w:rPr>
            <w:webHidden/>
          </w:rPr>
          <w:fldChar w:fldCharType="separate"/>
        </w:r>
        <w:r w:rsidR="00986158">
          <w:rPr>
            <w:webHidden/>
          </w:rPr>
          <w:t>3</w:t>
        </w:r>
        <w:r w:rsidR="00986158">
          <w:rPr>
            <w:webHidden/>
          </w:rPr>
          <w:fldChar w:fldCharType="end"/>
        </w:r>
      </w:hyperlink>
    </w:p>
    <w:p w14:paraId="7EFC4A7F" w14:textId="77777777" w:rsidR="00986158" w:rsidRDefault="00E40F81">
      <w:pPr>
        <w:pStyle w:val="32"/>
        <w:tabs>
          <w:tab w:val="left" w:pos="840"/>
        </w:tabs>
        <w:ind w:left="578" w:hanging="309"/>
        <w:rPr>
          <w:rFonts w:eastAsiaTheme="minorEastAsia"/>
        </w:rPr>
      </w:pPr>
      <w:hyperlink w:anchor="_Toc378437651" w:history="1">
        <w:r w:rsidR="00986158" w:rsidRPr="00DC5612">
          <w:rPr>
            <w:rStyle w:val="afff3"/>
            <w:rFonts w:ascii="Wingdings" w:hAnsi="Wingdings"/>
          </w:rPr>
          <w:t></w:t>
        </w:r>
        <w:r w:rsidR="00986158">
          <w:rPr>
            <w:rFonts w:eastAsiaTheme="minorEastAsia"/>
          </w:rPr>
          <w:tab/>
        </w:r>
        <w:r w:rsidR="00986158" w:rsidRPr="00DC5612">
          <w:rPr>
            <w:rStyle w:val="afff3"/>
            <w:rFonts w:hint="eastAsia"/>
          </w:rPr>
          <w:t>タイムスライス</w:t>
        </w:r>
        <w:r w:rsidR="00986158">
          <w:rPr>
            <w:webHidden/>
          </w:rPr>
          <w:tab/>
        </w:r>
        <w:r w:rsidR="00986158">
          <w:rPr>
            <w:webHidden/>
          </w:rPr>
          <w:fldChar w:fldCharType="begin"/>
        </w:r>
        <w:r w:rsidR="00986158">
          <w:rPr>
            <w:webHidden/>
          </w:rPr>
          <w:instrText xml:space="preserve"> PAGEREF _Toc378437651 \h </w:instrText>
        </w:r>
        <w:r w:rsidR="00986158">
          <w:rPr>
            <w:webHidden/>
          </w:rPr>
        </w:r>
        <w:r w:rsidR="00986158">
          <w:rPr>
            <w:webHidden/>
          </w:rPr>
          <w:fldChar w:fldCharType="separate"/>
        </w:r>
        <w:r w:rsidR="00986158">
          <w:rPr>
            <w:webHidden/>
          </w:rPr>
          <w:t>3</w:t>
        </w:r>
        <w:r w:rsidR="00986158">
          <w:rPr>
            <w:webHidden/>
          </w:rPr>
          <w:fldChar w:fldCharType="end"/>
        </w:r>
      </w:hyperlink>
    </w:p>
    <w:p w14:paraId="2FC2E924" w14:textId="77777777" w:rsidR="00986158" w:rsidRDefault="00E40F81">
      <w:pPr>
        <w:pStyle w:val="32"/>
        <w:tabs>
          <w:tab w:val="left" w:pos="840"/>
        </w:tabs>
        <w:ind w:left="578" w:hanging="309"/>
        <w:rPr>
          <w:rFonts w:eastAsiaTheme="minorEastAsia"/>
        </w:rPr>
      </w:pPr>
      <w:hyperlink w:anchor="_Toc378437652" w:history="1">
        <w:r w:rsidR="00986158" w:rsidRPr="00DC5612">
          <w:rPr>
            <w:rStyle w:val="afff3"/>
            <w:rFonts w:ascii="Wingdings" w:hAnsi="Wingdings"/>
          </w:rPr>
          <w:t></w:t>
        </w:r>
        <w:r w:rsidR="00986158">
          <w:rPr>
            <w:rFonts w:eastAsiaTheme="minorEastAsia"/>
          </w:rPr>
          <w:tab/>
        </w:r>
        <w:r w:rsidR="00986158" w:rsidRPr="00DC5612">
          <w:rPr>
            <w:rStyle w:val="afff3"/>
            <w:rFonts w:hint="eastAsia"/>
          </w:rPr>
          <w:t>並行と並列</w:t>
        </w:r>
        <w:r w:rsidR="00986158">
          <w:rPr>
            <w:webHidden/>
          </w:rPr>
          <w:tab/>
        </w:r>
        <w:r w:rsidR="00986158">
          <w:rPr>
            <w:webHidden/>
          </w:rPr>
          <w:fldChar w:fldCharType="begin"/>
        </w:r>
        <w:r w:rsidR="00986158">
          <w:rPr>
            <w:webHidden/>
          </w:rPr>
          <w:instrText xml:space="preserve"> PAGEREF _Toc378437652 \h </w:instrText>
        </w:r>
        <w:r w:rsidR="00986158">
          <w:rPr>
            <w:webHidden/>
          </w:rPr>
        </w:r>
        <w:r w:rsidR="00986158">
          <w:rPr>
            <w:webHidden/>
          </w:rPr>
          <w:fldChar w:fldCharType="separate"/>
        </w:r>
        <w:r w:rsidR="00986158">
          <w:rPr>
            <w:webHidden/>
          </w:rPr>
          <w:t>4</w:t>
        </w:r>
        <w:r w:rsidR="00986158">
          <w:rPr>
            <w:webHidden/>
          </w:rPr>
          <w:fldChar w:fldCharType="end"/>
        </w:r>
      </w:hyperlink>
    </w:p>
    <w:p w14:paraId="6376DF6B" w14:textId="77777777" w:rsidR="00986158" w:rsidRDefault="00E40F81">
      <w:pPr>
        <w:pStyle w:val="25"/>
        <w:rPr>
          <w:rFonts w:asciiTheme="minorHAnsi" w:eastAsiaTheme="minorEastAsia" w:hAnsiTheme="minorHAnsi" w:cstheme="minorBidi"/>
          <w:b w:val="0"/>
        </w:rPr>
      </w:pPr>
      <w:hyperlink w:anchor="_Toc378437653"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Pr>
          <w:t>OS</w:t>
        </w:r>
        <w:r w:rsidR="00986158" w:rsidRPr="00DC5612">
          <w:rPr>
            <w:rStyle w:val="afff3"/>
            <w:rFonts w:hint="eastAsia"/>
          </w:rPr>
          <w:t>とカーネル</w:t>
        </w:r>
        <w:r w:rsidR="00986158">
          <w:rPr>
            <w:webHidden/>
          </w:rPr>
          <w:tab/>
        </w:r>
        <w:r w:rsidR="00986158">
          <w:rPr>
            <w:webHidden/>
          </w:rPr>
          <w:fldChar w:fldCharType="begin"/>
        </w:r>
        <w:r w:rsidR="00986158">
          <w:rPr>
            <w:webHidden/>
          </w:rPr>
          <w:instrText xml:space="preserve"> PAGEREF _Toc378437653 \h </w:instrText>
        </w:r>
        <w:r w:rsidR="00986158">
          <w:rPr>
            <w:webHidden/>
          </w:rPr>
        </w:r>
        <w:r w:rsidR="00986158">
          <w:rPr>
            <w:webHidden/>
          </w:rPr>
          <w:fldChar w:fldCharType="separate"/>
        </w:r>
        <w:r w:rsidR="00986158">
          <w:rPr>
            <w:webHidden/>
          </w:rPr>
          <w:t>4</w:t>
        </w:r>
        <w:r w:rsidR="00986158">
          <w:rPr>
            <w:webHidden/>
          </w:rPr>
          <w:fldChar w:fldCharType="end"/>
        </w:r>
      </w:hyperlink>
    </w:p>
    <w:p w14:paraId="626607CD" w14:textId="77777777" w:rsidR="00986158" w:rsidRDefault="00E40F81">
      <w:pPr>
        <w:pStyle w:val="32"/>
        <w:tabs>
          <w:tab w:val="left" w:pos="840"/>
        </w:tabs>
        <w:ind w:left="578" w:hanging="309"/>
        <w:rPr>
          <w:rFonts w:eastAsiaTheme="minorEastAsia"/>
        </w:rPr>
      </w:pPr>
      <w:hyperlink w:anchor="_Toc378437654" w:history="1">
        <w:r w:rsidR="00986158" w:rsidRPr="00DC5612">
          <w:rPr>
            <w:rStyle w:val="afff3"/>
            <w:rFonts w:ascii="Wingdings" w:hAnsi="Wingdings"/>
          </w:rPr>
          <w:t></w:t>
        </w:r>
        <w:r w:rsidR="00986158">
          <w:rPr>
            <w:rFonts w:eastAsiaTheme="minorEastAsia"/>
          </w:rPr>
          <w:tab/>
        </w:r>
        <w:r w:rsidR="00986158" w:rsidRPr="00DC5612">
          <w:rPr>
            <w:rStyle w:val="afff3"/>
            <w:rFonts w:hint="eastAsia"/>
          </w:rPr>
          <w:t>モノリシックカーネル</w:t>
        </w:r>
        <w:r w:rsidR="00986158">
          <w:rPr>
            <w:webHidden/>
          </w:rPr>
          <w:tab/>
        </w:r>
        <w:r w:rsidR="00986158">
          <w:rPr>
            <w:webHidden/>
          </w:rPr>
          <w:fldChar w:fldCharType="begin"/>
        </w:r>
        <w:r w:rsidR="00986158">
          <w:rPr>
            <w:webHidden/>
          </w:rPr>
          <w:instrText xml:space="preserve"> PAGEREF _Toc378437654 \h </w:instrText>
        </w:r>
        <w:r w:rsidR="00986158">
          <w:rPr>
            <w:webHidden/>
          </w:rPr>
        </w:r>
        <w:r w:rsidR="00986158">
          <w:rPr>
            <w:webHidden/>
          </w:rPr>
          <w:fldChar w:fldCharType="separate"/>
        </w:r>
        <w:r w:rsidR="00986158">
          <w:rPr>
            <w:webHidden/>
          </w:rPr>
          <w:t>5</w:t>
        </w:r>
        <w:r w:rsidR="00986158">
          <w:rPr>
            <w:webHidden/>
          </w:rPr>
          <w:fldChar w:fldCharType="end"/>
        </w:r>
      </w:hyperlink>
    </w:p>
    <w:p w14:paraId="7F462DF1" w14:textId="77777777" w:rsidR="00986158" w:rsidRDefault="00E40F81">
      <w:pPr>
        <w:pStyle w:val="32"/>
        <w:tabs>
          <w:tab w:val="left" w:pos="840"/>
        </w:tabs>
        <w:ind w:left="578" w:hanging="309"/>
        <w:rPr>
          <w:rFonts w:eastAsiaTheme="minorEastAsia"/>
        </w:rPr>
      </w:pPr>
      <w:hyperlink w:anchor="_Toc378437655" w:history="1">
        <w:r w:rsidR="00986158" w:rsidRPr="00DC5612">
          <w:rPr>
            <w:rStyle w:val="afff3"/>
            <w:rFonts w:ascii="Wingdings" w:hAnsi="Wingdings"/>
          </w:rPr>
          <w:t></w:t>
        </w:r>
        <w:r w:rsidR="00986158">
          <w:rPr>
            <w:rFonts w:eastAsiaTheme="minorEastAsia"/>
          </w:rPr>
          <w:tab/>
        </w:r>
        <w:r w:rsidR="00986158" w:rsidRPr="00DC5612">
          <w:rPr>
            <w:rStyle w:val="afff3"/>
            <w:rFonts w:hint="eastAsia"/>
          </w:rPr>
          <w:t>マイクロカーネル</w:t>
        </w:r>
        <w:r w:rsidR="00986158">
          <w:rPr>
            <w:webHidden/>
          </w:rPr>
          <w:tab/>
        </w:r>
        <w:r w:rsidR="00986158">
          <w:rPr>
            <w:webHidden/>
          </w:rPr>
          <w:fldChar w:fldCharType="begin"/>
        </w:r>
        <w:r w:rsidR="00986158">
          <w:rPr>
            <w:webHidden/>
          </w:rPr>
          <w:instrText xml:space="preserve"> PAGEREF _Toc378437655 \h </w:instrText>
        </w:r>
        <w:r w:rsidR="00986158">
          <w:rPr>
            <w:webHidden/>
          </w:rPr>
        </w:r>
        <w:r w:rsidR="00986158">
          <w:rPr>
            <w:webHidden/>
          </w:rPr>
          <w:fldChar w:fldCharType="separate"/>
        </w:r>
        <w:r w:rsidR="00986158">
          <w:rPr>
            <w:webHidden/>
          </w:rPr>
          <w:t>6</w:t>
        </w:r>
        <w:r w:rsidR="00986158">
          <w:rPr>
            <w:webHidden/>
          </w:rPr>
          <w:fldChar w:fldCharType="end"/>
        </w:r>
      </w:hyperlink>
    </w:p>
    <w:p w14:paraId="425D7B06" w14:textId="77777777" w:rsidR="00986158" w:rsidRDefault="00E40F81">
      <w:pPr>
        <w:pStyle w:val="32"/>
        <w:tabs>
          <w:tab w:val="left" w:pos="840"/>
        </w:tabs>
        <w:ind w:left="578" w:hanging="309"/>
        <w:rPr>
          <w:rFonts w:eastAsiaTheme="minorEastAsia"/>
        </w:rPr>
      </w:pPr>
      <w:hyperlink w:anchor="_Toc378437656" w:history="1">
        <w:r w:rsidR="00986158" w:rsidRPr="00DC5612">
          <w:rPr>
            <w:rStyle w:val="afff3"/>
            <w:rFonts w:ascii="Wingdings" w:hAnsi="Wingdings"/>
          </w:rPr>
          <w:t></w:t>
        </w:r>
        <w:r w:rsidR="00986158">
          <w:rPr>
            <w:rFonts w:eastAsiaTheme="minorEastAsia"/>
          </w:rPr>
          <w:tab/>
        </w:r>
        <w:r w:rsidR="00986158" w:rsidRPr="00DC5612">
          <w:rPr>
            <w:rStyle w:val="afff3"/>
            <w:rFonts w:hint="eastAsia"/>
          </w:rPr>
          <w:t>ハイブリッドカーネル</w:t>
        </w:r>
        <w:r w:rsidR="00986158">
          <w:rPr>
            <w:webHidden/>
          </w:rPr>
          <w:tab/>
        </w:r>
        <w:r w:rsidR="00986158">
          <w:rPr>
            <w:webHidden/>
          </w:rPr>
          <w:fldChar w:fldCharType="begin"/>
        </w:r>
        <w:r w:rsidR="00986158">
          <w:rPr>
            <w:webHidden/>
          </w:rPr>
          <w:instrText xml:space="preserve"> PAGEREF _Toc378437656 \h </w:instrText>
        </w:r>
        <w:r w:rsidR="00986158">
          <w:rPr>
            <w:webHidden/>
          </w:rPr>
        </w:r>
        <w:r w:rsidR="00986158">
          <w:rPr>
            <w:webHidden/>
          </w:rPr>
          <w:fldChar w:fldCharType="separate"/>
        </w:r>
        <w:r w:rsidR="00986158">
          <w:rPr>
            <w:webHidden/>
          </w:rPr>
          <w:t>6</w:t>
        </w:r>
        <w:r w:rsidR="00986158">
          <w:rPr>
            <w:webHidden/>
          </w:rPr>
          <w:fldChar w:fldCharType="end"/>
        </w:r>
      </w:hyperlink>
    </w:p>
    <w:p w14:paraId="1745746B" w14:textId="77777777" w:rsidR="00986158" w:rsidRDefault="00E40F81">
      <w:pPr>
        <w:pStyle w:val="32"/>
        <w:tabs>
          <w:tab w:val="left" w:pos="840"/>
        </w:tabs>
        <w:ind w:left="578" w:hanging="309"/>
        <w:rPr>
          <w:rFonts w:eastAsiaTheme="minorEastAsia"/>
        </w:rPr>
      </w:pPr>
      <w:hyperlink w:anchor="_Toc378437657" w:history="1">
        <w:r w:rsidR="00986158" w:rsidRPr="00DC5612">
          <w:rPr>
            <w:rStyle w:val="afff3"/>
            <w:rFonts w:ascii="Wingdings" w:hAnsi="Wingdings"/>
          </w:rPr>
          <w:t></w:t>
        </w:r>
        <w:r w:rsidR="00986158">
          <w:rPr>
            <w:rFonts w:eastAsiaTheme="minorEastAsia"/>
          </w:rPr>
          <w:tab/>
        </w:r>
        <w:r w:rsidR="00986158" w:rsidRPr="00DC5612">
          <w:rPr>
            <w:rStyle w:val="afff3"/>
            <w:rFonts w:hint="eastAsia"/>
          </w:rPr>
          <w:t>カーネルモードとユーザーモード</w:t>
        </w:r>
        <w:r w:rsidR="00986158">
          <w:rPr>
            <w:webHidden/>
          </w:rPr>
          <w:tab/>
        </w:r>
        <w:r w:rsidR="00986158">
          <w:rPr>
            <w:webHidden/>
          </w:rPr>
          <w:fldChar w:fldCharType="begin"/>
        </w:r>
        <w:r w:rsidR="00986158">
          <w:rPr>
            <w:webHidden/>
          </w:rPr>
          <w:instrText xml:space="preserve"> PAGEREF _Toc378437657 \h </w:instrText>
        </w:r>
        <w:r w:rsidR="00986158">
          <w:rPr>
            <w:webHidden/>
          </w:rPr>
        </w:r>
        <w:r w:rsidR="00986158">
          <w:rPr>
            <w:webHidden/>
          </w:rPr>
          <w:fldChar w:fldCharType="separate"/>
        </w:r>
        <w:r w:rsidR="00986158">
          <w:rPr>
            <w:webHidden/>
          </w:rPr>
          <w:t>7</w:t>
        </w:r>
        <w:r w:rsidR="00986158">
          <w:rPr>
            <w:webHidden/>
          </w:rPr>
          <w:fldChar w:fldCharType="end"/>
        </w:r>
      </w:hyperlink>
    </w:p>
    <w:p w14:paraId="5E8FDB2D" w14:textId="77777777" w:rsidR="00986158" w:rsidRDefault="00E40F81">
      <w:pPr>
        <w:pStyle w:val="32"/>
        <w:tabs>
          <w:tab w:val="left" w:pos="840"/>
        </w:tabs>
        <w:ind w:left="578" w:hanging="309"/>
        <w:rPr>
          <w:rFonts w:eastAsiaTheme="minorEastAsia"/>
        </w:rPr>
      </w:pPr>
      <w:hyperlink w:anchor="_Toc378437658" w:history="1">
        <w:r w:rsidR="00986158" w:rsidRPr="00DC5612">
          <w:rPr>
            <w:rStyle w:val="afff3"/>
            <w:rFonts w:ascii="Wingdings" w:hAnsi="Wingdings"/>
          </w:rPr>
          <w:t></w:t>
        </w:r>
        <w:r w:rsidR="00986158">
          <w:rPr>
            <w:rFonts w:eastAsiaTheme="minorEastAsia"/>
          </w:rPr>
          <w:tab/>
        </w:r>
        <w:r w:rsidR="00986158" w:rsidRPr="00DC5612">
          <w:rPr>
            <w:rStyle w:val="afff3"/>
          </w:rPr>
          <w:t>BIOS</w:t>
        </w:r>
        <w:r w:rsidR="00986158">
          <w:rPr>
            <w:webHidden/>
          </w:rPr>
          <w:tab/>
        </w:r>
        <w:r w:rsidR="00986158">
          <w:rPr>
            <w:webHidden/>
          </w:rPr>
          <w:fldChar w:fldCharType="begin"/>
        </w:r>
        <w:r w:rsidR="00986158">
          <w:rPr>
            <w:webHidden/>
          </w:rPr>
          <w:instrText xml:space="preserve"> PAGEREF _Toc378437658 \h </w:instrText>
        </w:r>
        <w:r w:rsidR="00986158">
          <w:rPr>
            <w:webHidden/>
          </w:rPr>
        </w:r>
        <w:r w:rsidR="00986158">
          <w:rPr>
            <w:webHidden/>
          </w:rPr>
          <w:fldChar w:fldCharType="separate"/>
        </w:r>
        <w:r w:rsidR="00986158">
          <w:rPr>
            <w:webHidden/>
          </w:rPr>
          <w:t>7</w:t>
        </w:r>
        <w:r w:rsidR="00986158">
          <w:rPr>
            <w:webHidden/>
          </w:rPr>
          <w:fldChar w:fldCharType="end"/>
        </w:r>
      </w:hyperlink>
    </w:p>
    <w:p w14:paraId="4FD830ED" w14:textId="77777777" w:rsidR="00986158" w:rsidRDefault="00E40F81">
      <w:pPr>
        <w:pStyle w:val="25"/>
        <w:rPr>
          <w:rFonts w:asciiTheme="minorHAnsi" w:eastAsiaTheme="minorEastAsia" w:hAnsiTheme="minorHAnsi" w:cstheme="minorBidi"/>
          <w:b w:val="0"/>
        </w:rPr>
      </w:pPr>
      <w:hyperlink w:anchor="_Toc378437659"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プロセスとスレッド</w:t>
        </w:r>
        <w:r w:rsidR="00986158">
          <w:rPr>
            <w:webHidden/>
          </w:rPr>
          <w:tab/>
        </w:r>
        <w:r w:rsidR="00986158">
          <w:rPr>
            <w:webHidden/>
          </w:rPr>
          <w:fldChar w:fldCharType="begin"/>
        </w:r>
        <w:r w:rsidR="00986158">
          <w:rPr>
            <w:webHidden/>
          </w:rPr>
          <w:instrText xml:space="preserve"> PAGEREF _Toc378437659 \h </w:instrText>
        </w:r>
        <w:r w:rsidR="00986158">
          <w:rPr>
            <w:webHidden/>
          </w:rPr>
        </w:r>
        <w:r w:rsidR="00986158">
          <w:rPr>
            <w:webHidden/>
          </w:rPr>
          <w:fldChar w:fldCharType="separate"/>
        </w:r>
        <w:r w:rsidR="00986158">
          <w:rPr>
            <w:webHidden/>
          </w:rPr>
          <w:t>8</w:t>
        </w:r>
        <w:r w:rsidR="00986158">
          <w:rPr>
            <w:webHidden/>
          </w:rPr>
          <w:fldChar w:fldCharType="end"/>
        </w:r>
      </w:hyperlink>
    </w:p>
    <w:p w14:paraId="33D9DD4C" w14:textId="77777777" w:rsidR="00986158" w:rsidRDefault="00E40F81">
      <w:pPr>
        <w:pStyle w:val="32"/>
        <w:tabs>
          <w:tab w:val="left" w:pos="840"/>
        </w:tabs>
        <w:ind w:left="578" w:hanging="309"/>
        <w:rPr>
          <w:rFonts w:eastAsiaTheme="minorEastAsia"/>
        </w:rPr>
      </w:pPr>
      <w:hyperlink w:anchor="_Toc378437660" w:history="1">
        <w:r w:rsidR="00986158" w:rsidRPr="00DC5612">
          <w:rPr>
            <w:rStyle w:val="afff3"/>
            <w:rFonts w:ascii="Wingdings" w:hAnsi="Wingdings"/>
          </w:rPr>
          <w:t></w:t>
        </w:r>
        <w:r w:rsidR="00986158">
          <w:rPr>
            <w:rFonts w:eastAsiaTheme="minorEastAsia"/>
          </w:rPr>
          <w:tab/>
        </w:r>
        <w:r w:rsidR="00986158" w:rsidRPr="00DC5612">
          <w:rPr>
            <w:rStyle w:val="afff3"/>
            <w:rFonts w:hint="eastAsia"/>
          </w:rPr>
          <w:t>プロセス</w:t>
        </w:r>
        <w:r w:rsidR="00986158">
          <w:rPr>
            <w:webHidden/>
          </w:rPr>
          <w:tab/>
        </w:r>
        <w:r w:rsidR="00986158">
          <w:rPr>
            <w:webHidden/>
          </w:rPr>
          <w:fldChar w:fldCharType="begin"/>
        </w:r>
        <w:r w:rsidR="00986158">
          <w:rPr>
            <w:webHidden/>
          </w:rPr>
          <w:instrText xml:space="preserve"> PAGEREF _Toc378437660 \h </w:instrText>
        </w:r>
        <w:r w:rsidR="00986158">
          <w:rPr>
            <w:webHidden/>
          </w:rPr>
        </w:r>
        <w:r w:rsidR="00986158">
          <w:rPr>
            <w:webHidden/>
          </w:rPr>
          <w:fldChar w:fldCharType="separate"/>
        </w:r>
        <w:r w:rsidR="00986158">
          <w:rPr>
            <w:webHidden/>
          </w:rPr>
          <w:t>8</w:t>
        </w:r>
        <w:r w:rsidR="00986158">
          <w:rPr>
            <w:webHidden/>
          </w:rPr>
          <w:fldChar w:fldCharType="end"/>
        </w:r>
      </w:hyperlink>
    </w:p>
    <w:p w14:paraId="480B8759" w14:textId="77777777" w:rsidR="00986158" w:rsidRDefault="00E40F81">
      <w:pPr>
        <w:pStyle w:val="32"/>
        <w:tabs>
          <w:tab w:val="left" w:pos="840"/>
        </w:tabs>
        <w:ind w:left="578" w:hanging="309"/>
        <w:rPr>
          <w:rFonts w:eastAsiaTheme="minorEastAsia"/>
        </w:rPr>
      </w:pPr>
      <w:hyperlink w:anchor="_Toc378437661" w:history="1">
        <w:r w:rsidR="00986158" w:rsidRPr="00DC5612">
          <w:rPr>
            <w:rStyle w:val="afff3"/>
            <w:rFonts w:ascii="Wingdings" w:hAnsi="Wingdings"/>
          </w:rPr>
          <w:t></w:t>
        </w:r>
        <w:r w:rsidR="00986158">
          <w:rPr>
            <w:rFonts w:eastAsiaTheme="minorEastAsia"/>
          </w:rPr>
          <w:tab/>
        </w:r>
        <w:r w:rsidR="00986158" w:rsidRPr="00DC5612">
          <w:rPr>
            <w:rStyle w:val="afff3"/>
            <w:rFonts w:hint="eastAsia"/>
          </w:rPr>
          <w:t>スレッド</w:t>
        </w:r>
        <w:r w:rsidR="00986158">
          <w:rPr>
            <w:webHidden/>
          </w:rPr>
          <w:tab/>
        </w:r>
        <w:r w:rsidR="00986158">
          <w:rPr>
            <w:webHidden/>
          </w:rPr>
          <w:fldChar w:fldCharType="begin"/>
        </w:r>
        <w:r w:rsidR="00986158">
          <w:rPr>
            <w:webHidden/>
          </w:rPr>
          <w:instrText xml:space="preserve"> PAGEREF _Toc378437661 \h </w:instrText>
        </w:r>
        <w:r w:rsidR="00986158">
          <w:rPr>
            <w:webHidden/>
          </w:rPr>
        </w:r>
        <w:r w:rsidR="00986158">
          <w:rPr>
            <w:webHidden/>
          </w:rPr>
          <w:fldChar w:fldCharType="separate"/>
        </w:r>
        <w:r w:rsidR="00986158">
          <w:rPr>
            <w:webHidden/>
          </w:rPr>
          <w:t>9</w:t>
        </w:r>
        <w:r w:rsidR="00986158">
          <w:rPr>
            <w:webHidden/>
          </w:rPr>
          <w:fldChar w:fldCharType="end"/>
        </w:r>
      </w:hyperlink>
    </w:p>
    <w:p w14:paraId="7D5439E5" w14:textId="77777777" w:rsidR="00986158" w:rsidRDefault="00E40F81">
      <w:pPr>
        <w:pStyle w:val="32"/>
        <w:tabs>
          <w:tab w:val="left" w:pos="840"/>
        </w:tabs>
        <w:ind w:left="578" w:hanging="309"/>
        <w:rPr>
          <w:rFonts w:eastAsiaTheme="minorEastAsia"/>
        </w:rPr>
      </w:pPr>
      <w:hyperlink w:anchor="_Toc378437662" w:history="1">
        <w:r w:rsidR="00986158" w:rsidRPr="00DC5612">
          <w:rPr>
            <w:rStyle w:val="afff3"/>
            <w:rFonts w:ascii="Wingdings" w:hAnsi="Wingdings"/>
          </w:rPr>
          <w:t></w:t>
        </w:r>
        <w:r w:rsidR="00986158">
          <w:rPr>
            <w:rFonts w:eastAsiaTheme="minorEastAsia"/>
          </w:rPr>
          <w:tab/>
        </w:r>
        <w:r w:rsidR="00986158" w:rsidRPr="00DC5612">
          <w:rPr>
            <w:rStyle w:val="afff3"/>
            <w:rFonts w:hint="eastAsia"/>
          </w:rPr>
          <w:t>メモリ空間の保護</w:t>
        </w:r>
        <w:r w:rsidR="00986158">
          <w:rPr>
            <w:webHidden/>
          </w:rPr>
          <w:tab/>
        </w:r>
        <w:r w:rsidR="00986158">
          <w:rPr>
            <w:webHidden/>
          </w:rPr>
          <w:fldChar w:fldCharType="begin"/>
        </w:r>
        <w:r w:rsidR="00986158">
          <w:rPr>
            <w:webHidden/>
          </w:rPr>
          <w:instrText xml:space="preserve"> PAGEREF _Toc378437662 \h </w:instrText>
        </w:r>
        <w:r w:rsidR="00986158">
          <w:rPr>
            <w:webHidden/>
          </w:rPr>
        </w:r>
        <w:r w:rsidR="00986158">
          <w:rPr>
            <w:webHidden/>
          </w:rPr>
          <w:fldChar w:fldCharType="separate"/>
        </w:r>
        <w:r w:rsidR="00986158">
          <w:rPr>
            <w:webHidden/>
          </w:rPr>
          <w:t>9</w:t>
        </w:r>
        <w:r w:rsidR="00986158">
          <w:rPr>
            <w:webHidden/>
          </w:rPr>
          <w:fldChar w:fldCharType="end"/>
        </w:r>
      </w:hyperlink>
    </w:p>
    <w:p w14:paraId="233DFADB" w14:textId="77777777" w:rsidR="00986158" w:rsidRDefault="00E40F81">
      <w:pPr>
        <w:pStyle w:val="32"/>
        <w:tabs>
          <w:tab w:val="left" w:pos="840"/>
        </w:tabs>
        <w:ind w:left="578" w:hanging="309"/>
        <w:rPr>
          <w:rFonts w:eastAsiaTheme="minorEastAsia"/>
        </w:rPr>
      </w:pPr>
      <w:hyperlink w:anchor="_Toc378437663" w:history="1">
        <w:r w:rsidR="00986158" w:rsidRPr="00DC5612">
          <w:rPr>
            <w:rStyle w:val="afff3"/>
            <w:rFonts w:ascii="Wingdings" w:hAnsi="Wingdings"/>
          </w:rPr>
          <w:t></w:t>
        </w:r>
        <w:r w:rsidR="00986158">
          <w:rPr>
            <w:rFonts w:eastAsiaTheme="minorEastAsia"/>
          </w:rPr>
          <w:tab/>
        </w:r>
        <w:r w:rsidR="00986158" w:rsidRPr="00DC5612">
          <w:rPr>
            <w:rStyle w:val="afff3"/>
            <w:rFonts w:hint="eastAsia"/>
          </w:rPr>
          <w:t>プロセスの終了時のリソースの解放</w:t>
        </w:r>
        <w:r w:rsidR="00986158">
          <w:rPr>
            <w:webHidden/>
          </w:rPr>
          <w:tab/>
        </w:r>
        <w:r w:rsidR="00986158">
          <w:rPr>
            <w:webHidden/>
          </w:rPr>
          <w:fldChar w:fldCharType="begin"/>
        </w:r>
        <w:r w:rsidR="00986158">
          <w:rPr>
            <w:webHidden/>
          </w:rPr>
          <w:instrText xml:space="preserve"> PAGEREF _Toc378437663 \h </w:instrText>
        </w:r>
        <w:r w:rsidR="00986158">
          <w:rPr>
            <w:webHidden/>
          </w:rPr>
        </w:r>
        <w:r w:rsidR="00986158">
          <w:rPr>
            <w:webHidden/>
          </w:rPr>
          <w:fldChar w:fldCharType="separate"/>
        </w:r>
        <w:r w:rsidR="00986158">
          <w:rPr>
            <w:webHidden/>
          </w:rPr>
          <w:t>9</w:t>
        </w:r>
        <w:r w:rsidR="00986158">
          <w:rPr>
            <w:webHidden/>
          </w:rPr>
          <w:fldChar w:fldCharType="end"/>
        </w:r>
      </w:hyperlink>
    </w:p>
    <w:p w14:paraId="1BCD765B" w14:textId="77777777" w:rsidR="00986158" w:rsidRDefault="00E40F81">
      <w:pPr>
        <w:pStyle w:val="32"/>
        <w:tabs>
          <w:tab w:val="left" w:pos="840"/>
        </w:tabs>
        <w:ind w:left="578" w:hanging="309"/>
        <w:rPr>
          <w:rFonts w:eastAsiaTheme="minorEastAsia"/>
        </w:rPr>
      </w:pPr>
      <w:hyperlink w:anchor="_Toc378437664" w:history="1">
        <w:r w:rsidR="00986158" w:rsidRPr="00DC5612">
          <w:rPr>
            <w:rStyle w:val="afff3"/>
            <w:rFonts w:ascii="Wingdings" w:hAnsi="Wingdings"/>
          </w:rPr>
          <w:t></w:t>
        </w:r>
        <w:r w:rsidR="00986158">
          <w:rPr>
            <w:rFonts w:eastAsiaTheme="minorEastAsia"/>
          </w:rPr>
          <w:tab/>
        </w:r>
        <w:r w:rsidR="00986158" w:rsidRPr="00DC5612">
          <w:rPr>
            <w:rStyle w:val="afff3"/>
            <w:rFonts w:hint="eastAsia"/>
          </w:rPr>
          <w:t>サービス／デーモン</w:t>
        </w:r>
        <w:r w:rsidR="00986158">
          <w:rPr>
            <w:webHidden/>
          </w:rPr>
          <w:tab/>
        </w:r>
        <w:r w:rsidR="00986158">
          <w:rPr>
            <w:webHidden/>
          </w:rPr>
          <w:fldChar w:fldCharType="begin"/>
        </w:r>
        <w:r w:rsidR="00986158">
          <w:rPr>
            <w:webHidden/>
          </w:rPr>
          <w:instrText xml:space="preserve"> PAGEREF _Toc378437664 \h </w:instrText>
        </w:r>
        <w:r w:rsidR="00986158">
          <w:rPr>
            <w:webHidden/>
          </w:rPr>
        </w:r>
        <w:r w:rsidR="00986158">
          <w:rPr>
            <w:webHidden/>
          </w:rPr>
          <w:fldChar w:fldCharType="separate"/>
        </w:r>
        <w:r w:rsidR="00986158">
          <w:rPr>
            <w:webHidden/>
          </w:rPr>
          <w:t>10</w:t>
        </w:r>
        <w:r w:rsidR="00986158">
          <w:rPr>
            <w:webHidden/>
          </w:rPr>
          <w:fldChar w:fldCharType="end"/>
        </w:r>
      </w:hyperlink>
    </w:p>
    <w:p w14:paraId="34424FE2" w14:textId="77777777" w:rsidR="00986158" w:rsidRDefault="00E40F81">
      <w:pPr>
        <w:pStyle w:val="12"/>
        <w:spacing w:before="180"/>
        <w:ind w:left="325" w:hanging="325"/>
        <w:rPr>
          <w:rFonts w:asciiTheme="minorHAnsi" w:eastAsiaTheme="minorEastAsia" w:hAnsiTheme="minorHAnsi" w:cstheme="minorBidi"/>
          <w:b w:val="0"/>
          <w:sz w:val="21"/>
        </w:rPr>
      </w:pPr>
      <w:hyperlink w:anchor="_Toc378437665" w:history="1">
        <w:r w:rsidR="00986158" w:rsidRPr="00DC5612">
          <w:rPr>
            <w:rStyle w:val="afff3"/>
            <w:rFonts w:ascii="Wingdings" w:hAnsi="Wingdings"/>
          </w:rPr>
          <w:t></w:t>
        </w:r>
        <w:r w:rsidR="00986158">
          <w:rPr>
            <w:rFonts w:asciiTheme="minorHAnsi" w:eastAsiaTheme="minorEastAsia" w:hAnsiTheme="minorHAnsi" w:cstheme="minorBidi"/>
            <w:b w:val="0"/>
            <w:sz w:val="21"/>
          </w:rPr>
          <w:tab/>
        </w:r>
        <w:r w:rsidR="00986158" w:rsidRPr="00DC5612">
          <w:rPr>
            <w:rStyle w:val="afff3"/>
            <w:rFonts w:hint="eastAsia"/>
          </w:rPr>
          <w:t>スレッドとハードウェア</w:t>
        </w:r>
        <w:r w:rsidR="00986158">
          <w:rPr>
            <w:webHidden/>
          </w:rPr>
          <w:tab/>
        </w:r>
        <w:r w:rsidR="00986158">
          <w:rPr>
            <w:webHidden/>
          </w:rPr>
          <w:fldChar w:fldCharType="begin"/>
        </w:r>
        <w:r w:rsidR="00986158">
          <w:rPr>
            <w:webHidden/>
          </w:rPr>
          <w:instrText xml:space="preserve"> PAGEREF _Toc378437665 \h </w:instrText>
        </w:r>
        <w:r w:rsidR="00986158">
          <w:rPr>
            <w:webHidden/>
          </w:rPr>
        </w:r>
        <w:r w:rsidR="00986158">
          <w:rPr>
            <w:webHidden/>
          </w:rPr>
          <w:fldChar w:fldCharType="separate"/>
        </w:r>
        <w:r w:rsidR="00986158">
          <w:rPr>
            <w:webHidden/>
          </w:rPr>
          <w:t>10</w:t>
        </w:r>
        <w:r w:rsidR="00986158">
          <w:rPr>
            <w:webHidden/>
          </w:rPr>
          <w:fldChar w:fldCharType="end"/>
        </w:r>
      </w:hyperlink>
    </w:p>
    <w:p w14:paraId="6EFF6E3C" w14:textId="77777777" w:rsidR="00986158" w:rsidRDefault="00E40F81">
      <w:pPr>
        <w:pStyle w:val="25"/>
        <w:rPr>
          <w:rFonts w:asciiTheme="minorHAnsi" w:eastAsiaTheme="minorEastAsia" w:hAnsiTheme="minorHAnsi" w:cstheme="minorBidi"/>
          <w:b w:val="0"/>
        </w:rPr>
      </w:pPr>
      <w:hyperlink w:anchor="_Toc378437666"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Pr>
          <w:t>CPU</w:t>
        </w:r>
        <w:r w:rsidR="00986158">
          <w:rPr>
            <w:webHidden/>
          </w:rPr>
          <w:tab/>
        </w:r>
        <w:r w:rsidR="00986158">
          <w:rPr>
            <w:webHidden/>
          </w:rPr>
          <w:fldChar w:fldCharType="begin"/>
        </w:r>
        <w:r w:rsidR="00986158">
          <w:rPr>
            <w:webHidden/>
          </w:rPr>
          <w:instrText xml:space="preserve"> PAGEREF _Toc378437666 \h </w:instrText>
        </w:r>
        <w:r w:rsidR="00986158">
          <w:rPr>
            <w:webHidden/>
          </w:rPr>
        </w:r>
        <w:r w:rsidR="00986158">
          <w:rPr>
            <w:webHidden/>
          </w:rPr>
          <w:fldChar w:fldCharType="separate"/>
        </w:r>
        <w:r w:rsidR="00986158">
          <w:rPr>
            <w:webHidden/>
          </w:rPr>
          <w:t>10</w:t>
        </w:r>
        <w:r w:rsidR="00986158">
          <w:rPr>
            <w:webHidden/>
          </w:rPr>
          <w:fldChar w:fldCharType="end"/>
        </w:r>
      </w:hyperlink>
    </w:p>
    <w:p w14:paraId="5834EB88" w14:textId="77777777" w:rsidR="00986158" w:rsidRDefault="00E40F81">
      <w:pPr>
        <w:pStyle w:val="32"/>
        <w:tabs>
          <w:tab w:val="left" w:pos="840"/>
        </w:tabs>
        <w:ind w:left="578" w:hanging="309"/>
        <w:rPr>
          <w:rFonts w:eastAsiaTheme="minorEastAsia"/>
        </w:rPr>
      </w:pPr>
      <w:hyperlink w:anchor="_Toc378437667" w:history="1">
        <w:r w:rsidR="00986158" w:rsidRPr="00DC5612">
          <w:rPr>
            <w:rStyle w:val="afff3"/>
            <w:rFonts w:ascii="Wingdings" w:hAnsi="Wingdings"/>
          </w:rPr>
          <w:t></w:t>
        </w:r>
        <w:r w:rsidR="00986158">
          <w:rPr>
            <w:rFonts w:eastAsiaTheme="minorEastAsia"/>
          </w:rPr>
          <w:tab/>
        </w:r>
        <w:r w:rsidR="00986158" w:rsidRPr="00DC5612">
          <w:rPr>
            <w:rStyle w:val="afff3"/>
          </w:rPr>
          <w:t>CISC</w:t>
        </w:r>
        <w:r w:rsidR="00986158" w:rsidRPr="00DC5612">
          <w:rPr>
            <w:rStyle w:val="afff3"/>
            <w:rFonts w:hint="eastAsia"/>
          </w:rPr>
          <w:t>と</w:t>
        </w:r>
        <w:r w:rsidR="00986158" w:rsidRPr="00DC5612">
          <w:rPr>
            <w:rStyle w:val="afff3"/>
          </w:rPr>
          <w:t>RISC</w:t>
        </w:r>
        <w:r w:rsidR="00986158">
          <w:rPr>
            <w:webHidden/>
          </w:rPr>
          <w:tab/>
        </w:r>
        <w:r w:rsidR="00986158">
          <w:rPr>
            <w:webHidden/>
          </w:rPr>
          <w:fldChar w:fldCharType="begin"/>
        </w:r>
        <w:r w:rsidR="00986158">
          <w:rPr>
            <w:webHidden/>
          </w:rPr>
          <w:instrText xml:space="preserve"> PAGEREF _Toc378437667 \h </w:instrText>
        </w:r>
        <w:r w:rsidR="00986158">
          <w:rPr>
            <w:webHidden/>
          </w:rPr>
        </w:r>
        <w:r w:rsidR="00986158">
          <w:rPr>
            <w:webHidden/>
          </w:rPr>
          <w:fldChar w:fldCharType="separate"/>
        </w:r>
        <w:r w:rsidR="00986158">
          <w:rPr>
            <w:webHidden/>
          </w:rPr>
          <w:t>11</w:t>
        </w:r>
        <w:r w:rsidR="00986158">
          <w:rPr>
            <w:webHidden/>
          </w:rPr>
          <w:fldChar w:fldCharType="end"/>
        </w:r>
      </w:hyperlink>
    </w:p>
    <w:p w14:paraId="013CA471" w14:textId="77777777" w:rsidR="00986158" w:rsidRDefault="00E40F81">
      <w:pPr>
        <w:pStyle w:val="25"/>
        <w:rPr>
          <w:rFonts w:asciiTheme="minorHAnsi" w:eastAsiaTheme="minorEastAsia" w:hAnsiTheme="minorHAnsi" w:cstheme="minorBidi"/>
          <w:b w:val="0"/>
        </w:rPr>
      </w:pPr>
      <w:hyperlink w:anchor="_Toc378437668"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シングルプロセッサ／シングルコア</w:t>
        </w:r>
        <w:r w:rsidR="00986158">
          <w:rPr>
            <w:webHidden/>
          </w:rPr>
          <w:tab/>
        </w:r>
        <w:r w:rsidR="00986158">
          <w:rPr>
            <w:webHidden/>
          </w:rPr>
          <w:fldChar w:fldCharType="begin"/>
        </w:r>
        <w:r w:rsidR="00986158">
          <w:rPr>
            <w:webHidden/>
          </w:rPr>
          <w:instrText xml:space="preserve"> PAGEREF _Toc378437668 \h </w:instrText>
        </w:r>
        <w:r w:rsidR="00986158">
          <w:rPr>
            <w:webHidden/>
          </w:rPr>
        </w:r>
        <w:r w:rsidR="00986158">
          <w:rPr>
            <w:webHidden/>
          </w:rPr>
          <w:fldChar w:fldCharType="separate"/>
        </w:r>
        <w:r w:rsidR="00986158">
          <w:rPr>
            <w:webHidden/>
          </w:rPr>
          <w:t>11</w:t>
        </w:r>
        <w:r w:rsidR="00986158">
          <w:rPr>
            <w:webHidden/>
          </w:rPr>
          <w:fldChar w:fldCharType="end"/>
        </w:r>
      </w:hyperlink>
    </w:p>
    <w:p w14:paraId="0E7D22F9" w14:textId="77777777" w:rsidR="00986158" w:rsidRDefault="00E40F81">
      <w:pPr>
        <w:pStyle w:val="25"/>
        <w:rPr>
          <w:rFonts w:asciiTheme="minorHAnsi" w:eastAsiaTheme="minorEastAsia" w:hAnsiTheme="minorHAnsi" w:cstheme="minorBidi"/>
          <w:b w:val="0"/>
        </w:rPr>
      </w:pPr>
      <w:hyperlink w:anchor="_Toc378437669"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マルチプロセッサ／マルチコア／論理プロセッサ</w:t>
        </w:r>
        <w:r w:rsidR="00986158">
          <w:rPr>
            <w:webHidden/>
          </w:rPr>
          <w:tab/>
        </w:r>
        <w:r w:rsidR="00986158">
          <w:rPr>
            <w:webHidden/>
          </w:rPr>
          <w:fldChar w:fldCharType="begin"/>
        </w:r>
        <w:r w:rsidR="00986158">
          <w:rPr>
            <w:webHidden/>
          </w:rPr>
          <w:instrText xml:space="preserve"> PAGEREF _Toc378437669 \h </w:instrText>
        </w:r>
        <w:r w:rsidR="00986158">
          <w:rPr>
            <w:webHidden/>
          </w:rPr>
        </w:r>
        <w:r w:rsidR="00986158">
          <w:rPr>
            <w:webHidden/>
          </w:rPr>
          <w:fldChar w:fldCharType="separate"/>
        </w:r>
        <w:r w:rsidR="00986158">
          <w:rPr>
            <w:webHidden/>
          </w:rPr>
          <w:t>12</w:t>
        </w:r>
        <w:r w:rsidR="00986158">
          <w:rPr>
            <w:webHidden/>
          </w:rPr>
          <w:fldChar w:fldCharType="end"/>
        </w:r>
      </w:hyperlink>
    </w:p>
    <w:p w14:paraId="71B36C78" w14:textId="77777777" w:rsidR="00986158" w:rsidRDefault="00E40F81">
      <w:pPr>
        <w:pStyle w:val="25"/>
        <w:rPr>
          <w:rFonts w:asciiTheme="minorHAnsi" w:eastAsiaTheme="minorEastAsia" w:hAnsiTheme="minorHAnsi" w:cstheme="minorBidi"/>
          <w:b w:val="0"/>
        </w:rPr>
      </w:pPr>
      <w:hyperlink w:anchor="_Toc378437670"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ハイパースレッディング</w:t>
        </w:r>
        <w:r w:rsidR="00986158">
          <w:rPr>
            <w:webHidden/>
          </w:rPr>
          <w:tab/>
        </w:r>
        <w:r w:rsidR="00986158">
          <w:rPr>
            <w:webHidden/>
          </w:rPr>
          <w:fldChar w:fldCharType="begin"/>
        </w:r>
        <w:r w:rsidR="00986158">
          <w:rPr>
            <w:webHidden/>
          </w:rPr>
          <w:instrText xml:space="preserve"> PAGEREF _Toc378437670 \h </w:instrText>
        </w:r>
        <w:r w:rsidR="00986158">
          <w:rPr>
            <w:webHidden/>
          </w:rPr>
        </w:r>
        <w:r w:rsidR="00986158">
          <w:rPr>
            <w:webHidden/>
          </w:rPr>
          <w:fldChar w:fldCharType="separate"/>
        </w:r>
        <w:r w:rsidR="00986158">
          <w:rPr>
            <w:webHidden/>
          </w:rPr>
          <w:t>13</w:t>
        </w:r>
        <w:r w:rsidR="00986158">
          <w:rPr>
            <w:webHidden/>
          </w:rPr>
          <w:fldChar w:fldCharType="end"/>
        </w:r>
      </w:hyperlink>
    </w:p>
    <w:p w14:paraId="0B551DE9" w14:textId="77777777" w:rsidR="00986158" w:rsidRDefault="00E40F81">
      <w:pPr>
        <w:pStyle w:val="25"/>
        <w:rPr>
          <w:rFonts w:asciiTheme="minorHAnsi" w:eastAsiaTheme="minorEastAsia" w:hAnsiTheme="minorHAnsi" w:cstheme="minorBidi"/>
          <w:b w:val="0"/>
        </w:rPr>
      </w:pPr>
      <w:hyperlink w:anchor="_Toc378437671"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コプロセッサ</w:t>
        </w:r>
        <w:r w:rsidR="00986158">
          <w:rPr>
            <w:webHidden/>
          </w:rPr>
          <w:tab/>
        </w:r>
        <w:r w:rsidR="00986158">
          <w:rPr>
            <w:webHidden/>
          </w:rPr>
          <w:fldChar w:fldCharType="begin"/>
        </w:r>
        <w:r w:rsidR="00986158">
          <w:rPr>
            <w:webHidden/>
          </w:rPr>
          <w:instrText xml:space="preserve"> PAGEREF _Toc378437671 \h </w:instrText>
        </w:r>
        <w:r w:rsidR="00986158">
          <w:rPr>
            <w:webHidden/>
          </w:rPr>
        </w:r>
        <w:r w:rsidR="00986158">
          <w:rPr>
            <w:webHidden/>
          </w:rPr>
          <w:fldChar w:fldCharType="separate"/>
        </w:r>
        <w:r w:rsidR="00986158">
          <w:rPr>
            <w:webHidden/>
          </w:rPr>
          <w:t>13</w:t>
        </w:r>
        <w:r w:rsidR="00986158">
          <w:rPr>
            <w:webHidden/>
          </w:rPr>
          <w:fldChar w:fldCharType="end"/>
        </w:r>
      </w:hyperlink>
    </w:p>
    <w:p w14:paraId="5B693B80" w14:textId="77777777" w:rsidR="00986158" w:rsidRDefault="00E40F81">
      <w:pPr>
        <w:pStyle w:val="25"/>
        <w:rPr>
          <w:rFonts w:asciiTheme="minorHAnsi" w:eastAsiaTheme="minorEastAsia" w:hAnsiTheme="minorHAnsi" w:cstheme="minorBidi"/>
          <w:b w:val="0"/>
        </w:rPr>
      </w:pPr>
      <w:hyperlink w:anchor="_Toc378437672"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浮動小数点演算装置（</w:t>
        </w:r>
        <w:r w:rsidR="00986158" w:rsidRPr="00DC5612">
          <w:rPr>
            <w:rStyle w:val="afff3"/>
          </w:rPr>
          <w:t>FPU</w:t>
        </w:r>
        <w:r w:rsidR="00986158" w:rsidRPr="00DC5612">
          <w:rPr>
            <w:rStyle w:val="afff3"/>
            <w:rFonts w:hint="eastAsia"/>
          </w:rPr>
          <w:t>）／</w:t>
        </w:r>
        <w:r w:rsidR="00986158" w:rsidRPr="00DC5612">
          <w:rPr>
            <w:rStyle w:val="afff3"/>
          </w:rPr>
          <w:t>SIMD</w:t>
        </w:r>
        <w:r w:rsidR="00986158">
          <w:rPr>
            <w:webHidden/>
          </w:rPr>
          <w:tab/>
        </w:r>
        <w:r w:rsidR="00986158">
          <w:rPr>
            <w:webHidden/>
          </w:rPr>
          <w:fldChar w:fldCharType="begin"/>
        </w:r>
        <w:r w:rsidR="00986158">
          <w:rPr>
            <w:webHidden/>
          </w:rPr>
          <w:instrText xml:space="preserve"> PAGEREF _Toc378437672 \h </w:instrText>
        </w:r>
        <w:r w:rsidR="00986158">
          <w:rPr>
            <w:webHidden/>
          </w:rPr>
        </w:r>
        <w:r w:rsidR="00986158">
          <w:rPr>
            <w:webHidden/>
          </w:rPr>
          <w:fldChar w:fldCharType="separate"/>
        </w:r>
        <w:r w:rsidR="00986158">
          <w:rPr>
            <w:webHidden/>
          </w:rPr>
          <w:t>13</w:t>
        </w:r>
        <w:r w:rsidR="00986158">
          <w:rPr>
            <w:webHidden/>
          </w:rPr>
          <w:fldChar w:fldCharType="end"/>
        </w:r>
      </w:hyperlink>
    </w:p>
    <w:p w14:paraId="6F1C7EC1" w14:textId="77777777" w:rsidR="00986158" w:rsidRDefault="00E40F81">
      <w:pPr>
        <w:pStyle w:val="32"/>
        <w:tabs>
          <w:tab w:val="left" w:pos="840"/>
        </w:tabs>
        <w:ind w:left="578" w:hanging="309"/>
        <w:rPr>
          <w:rFonts w:eastAsiaTheme="minorEastAsia"/>
        </w:rPr>
      </w:pPr>
      <w:hyperlink w:anchor="_Toc378437673" w:history="1">
        <w:r w:rsidR="00986158" w:rsidRPr="00DC5612">
          <w:rPr>
            <w:rStyle w:val="afff3"/>
            <w:rFonts w:ascii="Wingdings" w:hAnsi="Wingdings"/>
          </w:rPr>
          <w:t></w:t>
        </w:r>
        <w:r w:rsidR="00986158">
          <w:rPr>
            <w:rFonts w:eastAsiaTheme="minorEastAsia"/>
          </w:rPr>
          <w:tab/>
        </w:r>
        <w:r w:rsidR="00986158" w:rsidRPr="00DC5612">
          <w:rPr>
            <w:rStyle w:val="afff3"/>
          </w:rPr>
          <w:t>SIMD</w:t>
        </w:r>
        <w:r w:rsidR="00986158" w:rsidRPr="00DC5612">
          <w:rPr>
            <w:rStyle w:val="afff3"/>
            <w:rFonts w:hint="eastAsia"/>
          </w:rPr>
          <w:t>／</w:t>
        </w:r>
        <w:r w:rsidR="00986158" w:rsidRPr="00DC5612">
          <w:rPr>
            <w:rStyle w:val="afff3"/>
          </w:rPr>
          <w:t>MIMD</w:t>
        </w:r>
        <w:r w:rsidR="00986158" w:rsidRPr="00DC5612">
          <w:rPr>
            <w:rStyle w:val="afff3"/>
            <w:rFonts w:hint="eastAsia"/>
          </w:rPr>
          <w:t>／</w:t>
        </w:r>
        <w:r w:rsidR="00986158" w:rsidRPr="00DC5612">
          <w:rPr>
            <w:rStyle w:val="afff3"/>
          </w:rPr>
          <w:t>SISD</w:t>
        </w:r>
        <w:r w:rsidR="00986158" w:rsidRPr="00DC5612">
          <w:rPr>
            <w:rStyle w:val="afff3"/>
            <w:rFonts w:hint="eastAsia"/>
          </w:rPr>
          <w:t>／</w:t>
        </w:r>
        <w:r w:rsidR="00986158" w:rsidRPr="00DC5612">
          <w:rPr>
            <w:rStyle w:val="afff3"/>
          </w:rPr>
          <w:t>MISD</w:t>
        </w:r>
        <w:r w:rsidR="00986158">
          <w:rPr>
            <w:webHidden/>
          </w:rPr>
          <w:tab/>
        </w:r>
        <w:r w:rsidR="00986158">
          <w:rPr>
            <w:webHidden/>
          </w:rPr>
          <w:fldChar w:fldCharType="begin"/>
        </w:r>
        <w:r w:rsidR="00986158">
          <w:rPr>
            <w:webHidden/>
          </w:rPr>
          <w:instrText xml:space="preserve"> PAGEREF _Toc378437673 \h </w:instrText>
        </w:r>
        <w:r w:rsidR="00986158">
          <w:rPr>
            <w:webHidden/>
          </w:rPr>
        </w:r>
        <w:r w:rsidR="00986158">
          <w:rPr>
            <w:webHidden/>
          </w:rPr>
          <w:fldChar w:fldCharType="separate"/>
        </w:r>
        <w:r w:rsidR="00986158">
          <w:rPr>
            <w:webHidden/>
          </w:rPr>
          <w:t>14</w:t>
        </w:r>
        <w:r w:rsidR="00986158">
          <w:rPr>
            <w:webHidden/>
          </w:rPr>
          <w:fldChar w:fldCharType="end"/>
        </w:r>
      </w:hyperlink>
    </w:p>
    <w:p w14:paraId="3337A97A" w14:textId="77777777" w:rsidR="00986158" w:rsidRDefault="00E40F81">
      <w:pPr>
        <w:pStyle w:val="25"/>
        <w:rPr>
          <w:rFonts w:asciiTheme="minorHAnsi" w:eastAsiaTheme="minorEastAsia" w:hAnsiTheme="minorHAnsi" w:cstheme="minorBidi"/>
          <w:b w:val="0"/>
        </w:rPr>
      </w:pPr>
      <w:hyperlink w:anchor="_Toc378437674"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Pr>
          <w:t>GPU</w:t>
        </w:r>
        <w:r w:rsidR="00986158">
          <w:rPr>
            <w:webHidden/>
          </w:rPr>
          <w:tab/>
        </w:r>
        <w:r w:rsidR="00986158">
          <w:rPr>
            <w:webHidden/>
          </w:rPr>
          <w:fldChar w:fldCharType="begin"/>
        </w:r>
        <w:r w:rsidR="00986158">
          <w:rPr>
            <w:webHidden/>
          </w:rPr>
          <w:instrText xml:space="preserve"> PAGEREF _Toc378437674 \h </w:instrText>
        </w:r>
        <w:r w:rsidR="00986158">
          <w:rPr>
            <w:webHidden/>
          </w:rPr>
        </w:r>
        <w:r w:rsidR="00986158">
          <w:rPr>
            <w:webHidden/>
          </w:rPr>
          <w:fldChar w:fldCharType="separate"/>
        </w:r>
        <w:r w:rsidR="00986158">
          <w:rPr>
            <w:webHidden/>
          </w:rPr>
          <w:t>14</w:t>
        </w:r>
        <w:r w:rsidR="00986158">
          <w:rPr>
            <w:webHidden/>
          </w:rPr>
          <w:fldChar w:fldCharType="end"/>
        </w:r>
      </w:hyperlink>
    </w:p>
    <w:p w14:paraId="796D6E6E" w14:textId="77777777" w:rsidR="00986158" w:rsidRDefault="00E40F81">
      <w:pPr>
        <w:pStyle w:val="25"/>
        <w:rPr>
          <w:rFonts w:asciiTheme="minorHAnsi" w:eastAsiaTheme="minorEastAsia" w:hAnsiTheme="minorHAnsi" w:cstheme="minorBidi"/>
          <w:b w:val="0"/>
        </w:rPr>
      </w:pPr>
      <w:hyperlink w:anchor="_Toc378437675"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メインメモリ</w:t>
        </w:r>
        <w:r w:rsidR="00986158">
          <w:rPr>
            <w:webHidden/>
          </w:rPr>
          <w:tab/>
        </w:r>
        <w:r w:rsidR="00986158">
          <w:rPr>
            <w:webHidden/>
          </w:rPr>
          <w:fldChar w:fldCharType="begin"/>
        </w:r>
        <w:r w:rsidR="00986158">
          <w:rPr>
            <w:webHidden/>
          </w:rPr>
          <w:instrText xml:space="preserve"> PAGEREF _Toc378437675 \h </w:instrText>
        </w:r>
        <w:r w:rsidR="00986158">
          <w:rPr>
            <w:webHidden/>
          </w:rPr>
        </w:r>
        <w:r w:rsidR="00986158">
          <w:rPr>
            <w:webHidden/>
          </w:rPr>
          <w:fldChar w:fldCharType="separate"/>
        </w:r>
        <w:r w:rsidR="00986158">
          <w:rPr>
            <w:webHidden/>
          </w:rPr>
          <w:t>14</w:t>
        </w:r>
        <w:r w:rsidR="00986158">
          <w:rPr>
            <w:webHidden/>
          </w:rPr>
          <w:fldChar w:fldCharType="end"/>
        </w:r>
      </w:hyperlink>
    </w:p>
    <w:p w14:paraId="76326C3E" w14:textId="77777777" w:rsidR="00986158" w:rsidRDefault="00E40F81">
      <w:pPr>
        <w:pStyle w:val="25"/>
        <w:rPr>
          <w:rFonts w:asciiTheme="minorHAnsi" w:eastAsiaTheme="minorEastAsia" w:hAnsiTheme="minorHAnsi" w:cstheme="minorBidi"/>
          <w:b w:val="0"/>
        </w:rPr>
      </w:pPr>
      <w:hyperlink w:anchor="_Toc378437676"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Pr>
          <w:t>RAM</w:t>
        </w:r>
        <w:r w:rsidR="00986158" w:rsidRPr="00DC5612">
          <w:rPr>
            <w:rStyle w:val="afff3"/>
            <w:rFonts w:hint="eastAsia"/>
          </w:rPr>
          <w:t>と</w:t>
        </w:r>
        <w:r w:rsidR="00986158" w:rsidRPr="00DC5612">
          <w:rPr>
            <w:rStyle w:val="afff3"/>
          </w:rPr>
          <w:t>ROM</w:t>
        </w:r>
        <w:r w:rsidR="00986158">
          <w:rPr>
            <w:webHidden/>
          </w:rPr>
          <w:tab/>
        </w:r>
        <w:r w:rsidR="00986158">
          <w:rPr>
            <w:webHidden/>
          </w:rPr>
          <w:fldChar w:fldCharType="begin"/>
        </w:r>
        <w:r w:rsidR="00986158">
          <w:rPr>
            <w:webHidden/>
          </w:rPr>
          <w:instrText xml:space="preserve"> PAGEREF _Toc378437676 \h </w:instrText>
        </w:r>
        <w:r w:rsidR="00986158">
          <w:rPr>
            <w:webHidden/>
          </w:rPr>
        </w:r>
        <w:r w:rsidR="00986158">
          <w:rPr>
            <w:webHidden/>
          </w:rPr>
          <w:fldChar w:fldCharType="separate"/>
        </w:r>
        <w:r w:rsidR="00986158">
          <w:rPr>
            <w:webHidden/>
          </w:rPr>
          <w:t>14</w:t>
        </w:r>
        <w:r w:rsidR="00986158">
          <w:rPr>
            <w:webHidden/>
          </w:rPr>
          <w:fldChar w:fldCharType="end"/>
        </w:r>
      </w:hyperlink>
    </w:p>
    <w:p w14:paraId="076F7126" w14:textId="77777777" w:rsidR="00986158" w:rsidRDefault="00E40F81">
      <w:pPr>
        <w:pStyle w:val="25"/>
        <w:rPr>
          <w:rFonts w:asciiTheme="minorHAnsi" w:eastAsiaTheme="minorEastAsia" w:hAnsiTheme="minorHAnsi" w:cstheme="minorBidi"/>
          <w:b w:val="0"/>
        </w:rPr>
      </w:pPr>
      <w:hyperlink w:anchor="_Toc378437677"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キャッシュメモリ</w:t>
        </w:r>
        <w:r w:rsidR="00986158">
          <w:rPr>
            <w:webHidden/>
          </w:rPr>
          <w:tab/>
        </w:r>
        <w:r w:rsidR="00986158">
          <w:rPr>
            <w:webHidden/>
          </w:rPr>
          <w:fldChar w:fldCharType="begin"/>
        </w:r>
        <w:r w:rsidR="00986158">
          <w:rPr>
            <w:webHidden/>
          </w:rPr>
          <w:instrText xml:space="preserve"> PAGEREF _Toc378437677 \h </w:instrText>
        </w:r>
        <w:r w:rsidR="00986158">
          <w:rPr>
            <w:webHidden/>
          </w:rPr>
        </w:r>
        <w:r w:rsidR="00986158">
          <w:rPr>
            <w:webHidden/>
          </w:rPr>
          <w:fldChar w:fldCharType="separate"/>
        </w:r>
        <w:r w:rsidR="00986158">
          <w:rPr>
            <w:webHidden/>
          </w:rPr>
          <w:t>15</w:t>
        </w:r>
        <w:r w:rsidR="00986158">
          <w:rPr>
            <w:webHidden/>
          </w:rPr>
          <w:fldChar w:fldCharType="end"/>
        </w:r>
      </w:hyperlink>
    </w:p>
    <w:p w14:paraId="59548490" w14:textId="77777777" w:rsidR="00986158" w:rsidRDefault="00E40F81">
      <w:pPr>
        <w:pStyle w:val="25"/>
        <w:rPr>
          <w:rFonts w:asciiTheme="minorHAnsi" w:eastAsiaTheme="minorEastAsia" w:hAnsiTheme="minorHAnsi" w:cstheme="minorBidi"/>
          <w:b w:val="0"/>
        </w:rPr>
      </w:pPr>
      <w:hyperlink w:anchor="_Toc378437678"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レジスタ</w:t>
        </w:r>
        <w:r w:rsidR="00986158">
          <w:rPr>
            <w:webHidden/>
          </w:rPr>
          <w:tab/>
        </w:r>
        <w:r w:rsidR="00986158">
          <w:rPr>
            <w:webHidden/>
          </w:rPr>
          <w:fldChar w:fldCharType="begin"/>
        </w:r>
        <w:r w:rsidR="00986158">
          <w:rPr>
            <w:webHidden/>
          </w:rPr>
          <w:instrText xml:space="preserve"> PAGEREF _Toc378437678 \h </w:instrText>
        </w:r>
        <w:r w:rsidR="00986158">
          <w:rPr>
            <w:webHidden/>
          </w:rPr>
        </w:r>
        <w:r w:rsidR="00986158">
          <w:rPr>
            <w:webHidden/>
          </w:rPr>
          <w:fldChar w:fldCharType="separate"/>
        </w:r>
        <w:r w:rsidR="00986158">
          <w:rPr>
            <w:webHidden/>
          </w:rPr>
          <w:t>15</w:t>
        </w:r>
        <w:r w:rsidR="00986158">
          <w:rPr>
            <w:webHidden/>
          </w:rPr>
          <w:fldChar w:fldCharType="end"/>
        </w:r>
      </w:hyperlink>
    </w:p>
    <w:p w14:paraId="1A6E6646" w14:textId="77777777" w:rsidR="00986158" w:rsidRDefault="00E40F81">
      <w:pPr>
        <w:pStyle w:val="25"/>
        <w:rPr>
          <w:rFonts w:asciiTheme="minorHAnsi" w:eastAsiaTheme="minorEastAsia" w:hAnsiTheme="minorHAnsi" w:cstheme="minorBidi"/>
          <w:b w:val="0"/>
        </w:rPr>
      </w:pPr>
      <w:hyperlink w:anchor="_Toc378437679"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Pr>
          <w:t>GPU</w:t>
        </w:r>
        <w:r w:rsidR="00986158" w:rsidRPr="00DC5612">
          <w:rPr>
            <w:rStyle w:val="afff3"/>
            <w:rFonts w:hint="eastAsia"/>
          </w:rPr>
          <w:t>メモリ／ユニファイドメモリ</w:t>
        </w:r>
        <w:r w:rsidR="00986158">
          <w:rPr>
            <w:webHidden/>
          </w:rPr>
          <w:tab/>
        </w:r>
        <w:r w:rsidR="00986158">
          <w:rPr>
            <w:webHidden/>
          </w:rPr>
          <w:fldChar w:fldCharType="begin"/>
        </w:r>
        <w:r w:rsidR="00986158">
          <w:rPr>
            <w:webHidden/>
          </w:rPr>
          <w:instrText xml:space="preserve"> PAGEREF _Toc378437679 \h </w:instrText>
        </w:r>
        <w:r w:rsidR="00986158">
          <w:rPr>
            <w:webHidden/>
          </w:rPr>
        </w:r>
        <w:r w:rsidR="00986158">
          <w:rPr>
            <w:webHidden/>
          </w:rPr>
          <w:fldChar w:fldCharType="separate"/>
        </w:r>
        <w:r w:rsidR="00986158">
          <w:rPr>
            <w:webHidden/>
          </w:rPr>
          <w:t>16</w:t>
        </w:r>
        <w:r w:rsidR="00986158">
          <w:rPr>
            <w:webHidden/>
          </w:rPr>
          <w:fldChar w:fldCharType="end"/>
        </w:r>
      </w:hyperlink>
    </w:p>
    <w:p w14:paraId="18565CBB" w14:textId="77777777" w:rsidR="00986158" w:rsidRDefault="00E40F81">
      <w:pPr>
        <w:pStyle w:val="25"/>
        <w:rPr>
          <w:rFonts w:asciiTheme="minorHAnsi" w:eastAsiaTheme="minorEastAsia" w:hAnsiTheme="minorHAnsi" w:cstheme="minorBidi"/>
          <w:b w:val="0"/>
        </w:rPr>
      </w:pPr>
      <w:hyperlink w:anchor="_Toc378437680"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Pr>
          <w:t>DMAC</w:t>
        </w:r>
        <w:r w:rsidR="00986158">
          <w:rPr>
            <w:webHidden/>
          </w:rPr>
          <w:tab/>
        </w:r>
        <w:r w:rsidR="00986158">
          <w:rPr>
            <w:webHidden/>
          </w:rPr>
          <w:fldChar w:fldCharType="begin"/>
        </w:r>
        <w:r w:rsidR="00986158">
          <w:rPr>
            <w:webHidden/>
          </w:rPr>
          <w:instrText xml:space="preserve"> PAGEREF _Toc378437680 \h </w:instrText>
        </w:r>
        <w:r w:rsidR="00986158">
          <w:rPr>
            <w:webHidden/>
          </w:rPr>
        </w:r>
        <w:r w:rsidR="00986158">
          <w:rPr>
            <w:webHidden/>
          </w:rPr>
          <w:fldChar w:fldCharType="separate"/>
        </w:r>
        <w:r w:rsidR="00986158">
          <w:rPr>
            <w:webHidden/>
          </w:rPr>
          <w:t>16</w:t>
        </w:r>
        <w:r w:rsidR="00986158">
          <w:rPr>
            <w:webHidden/>
          </w:rPr>
          <w:fldChar w:fldCharType="end"/>
        </w:r>
      </w:hyperlink>
    </w:p>
    <w:p w14:paraId="4430287B" w14:textId="77777777" w:rsidR="00986158" w:rsidRDefault="00E40F81">
      <w:pPr>
        <w:pStyle w:val="25"/>
        <w:rPr>
          <w:rFonts w:asciiTheme="minorHAnsi" w:eastAsiaTheme="minorEastAsia" w:hAnsiTheme="minorHAnsi" w:cstheme="minorBidi"/>
          <w:b w:val="0"/>
        </w:rPr>
      </w:pPr>
      <w:hyperlink w:anchor="_Toc378437681"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Pr>
          <w:t>Cell</w:t>
        </w:r>
        <w:r w:rsidR="00986158">
          <w:rPr>
            <w:webHidden/>
          </w:rPr>
          <w:tab/>
        </w:r>
        <w:r w:rsidR="00986158">
          <w:rPr>
            <w:webHidden/>
          </w:rPr>
          <w:fldChar w:fldCharType="begin"/>
        </w:r>
        <w:r w:rsidR="00986158">
          <w:rPr>
            <w:webHidden/>
          </w:rPr>
          <w:instrText xml:space="preserve"> PAGEREF _Toc378437681 \h </w:instrText>
        </w:r>
        <w:r w:rsidR="00986158">
          <w:rPr>
            <w:webHidden/>
          </w:rPr>
        </w:r>
        <w:r w:rsidR="00986158">
          <w:rPr>
            <w:webHidden/>
          </w:rPr>
          <w:fldChar w:fldCharType="separate"/>
        </w:r>
        <w:r w:rsidR="00986158">
          <w:rPr>
            <w:webHidden/>
          </w:rPr>
          <w:t>16</w:t>
        </w:r>
        <w:r w:rsidR="00986158">
          <w:rPr>
            <w:webHidden/>
          </w:rPr>
          <w:fldChar w:fldCharType="end"/>
        </w:r>
      </w:hyperlink>
    </w:p>
    <w:p w14:paraId="068DD985" w14:textId="77777777" w:rsidR="00986158" w:rsidRDefault="00E40F81">
      <w:pPr>
        <w:pStyle w:val="25"/>
        <w:rPr>
          <w:rFonts w:asciiTheme="minorHAnsi" w:eastAsiaTheme="minorEastAsia" w:hAnsiTheme="minorHAnsi" w:cstheme="minorBidi"/>
          <w:b w:val="0"/>
        </w:rPr>
      </w:pPr>
      <w:hyperlink w:anchor="_Toc378437682"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サーバー</w:t>
        </w:r>
        <w:r w:rsidR="00986158">
          <w:rPr>
            <w:webHidden/>
          </w:rPr>
          <w:tab/>
        </w:r>
        <w:r w:rsidR="00986158">
          <w:rPr>
            <w:webHidden/>
          </w:rPr>
          <w:fldChar w:fldCharType="begin"/>
        </w:r>
        <w:r w:rsidR="00986158">
          <w:rPr>
            <w:webHidden/>
          </w:rPr>
          <w:instrText xml:space="preserve"> PAGEREF _Toc378437682 \h </w:instrText>
        </w:r>
        <w:r w:rsidR="00986158">
          <w:rPr>
            <w:webHidden/>
          </w:rPr>
        </w:r>
        <w:r w:rsidR="00986158">
          <w:rPr>
            <w:webHidden/>
          </w:rPr>
          <w:fldChar w:fldCharType="separate"/>
        </w:r>
        <w:r w:rsidR="00986158">
          <w:rPr>
            <w:webHidden/>
          </w:rPr>
          <w:t>17</w:t>
        </w:r>
        <w:r w:rsidR="00986158">
          <w:rPr>
            <w:webHidden/>
          </w:rPr>
          <w:fldChar w:fldCharType="end"/>
        </w:r>
      </w:hyperlink>
    </w:p>
    <w:p w14:paraId="0ADE66D6" w14:textId="77777777" w:rsidR="00986158" w:rsidRDefault="00E40F81">
      <w:pPr>
        <w:pStyle w:val="12"/>
        <w:spacing w:before="180"/>
        <w:ind w:left="325" w:hanging="325"/>
        <w:rPr>
          <w:rFonts w:asciiTheme="minorHAnsi" w:eastAsiaTheme="minorEastAsia" w:hAnsiTheme="minorHAnsi" w:cstheme="minorBidi"/>
          <w:b w:val="0"/>
          <w:sz w:val="21"/>
        </w:rPr>
      </w:pPr>
      <w:hyperlink w:anchor="_Toc378437683" w:history="1">
        <w:r w:rsidR="00986158" w:rsidRPr="00DC5612">
          <w:rPr>
            <w:rStyle w:val="afff3"/>
            <w:rFonts w:ascii="Wingdings" w:hAnsi="Wingdings"/>
          </w:rPr>
          <w:t></w:t>
        </w:r>
        <w:r w:rsidR="00986158">
          <w:rPr>
            <w:rFonts w:asciiTheme="minorHAnsi" w:eastAsiaTheme="minorEastAsia" w:hAnsiTheme="minorHAnsi" w:cstheme="minorBidi"/>
            <w:b w:val="0"/>
            <w:sz w:val="21"/>
          </w:rPr>
          <w:tab/>
        </w:r>
        <w:r w:rsidR="00986158" w:rsidRPr="00DC5612">
          <w:rPr>
            <w:rStyle w:val="afff3"/>
            <w:rFonts w:hint="eastAsia"/>
          </w:rPr>
          <w:t>マルチスレッドの意義</w:t>
        </w:r>
        <w:r w:rsidR="00986158">
          <w:rPr>
            <w:webHidden/>
          </w:rPr>
          <w:tab/>
        </w:r>
        <w:r w:rsidR="00986158">
          <w:rPr>
            <w:webHidden/>
          </w:rPr>
          <w:fldChar w:fldCharType="begin"/>
        </w:r>
        <w:r w:rsidR="00986158">
          <w:rPr>
            <w:webHidden/>
          </w:rPr>
          <w:instrText xml:space="preserve"> PAGEREF _Toc378437683 \h </w:instrText>
        </w:r>
        <w:r w:rsidR="00986158">
          <w:rPr>
            <w:webHidden/>
          </w:rPr>
        </w:r>
        <w:r w:rsidR="00986158">
          <w:rPr>
            <w:webHidden/>
          </w:rPr>
          <w:fldChar w:fldCharType="separate"/>
        </w:r>
        <w:r w:rsidR="00986158">
          <w:rPr>
            <w:webHidden/>
          </w:rPr>
          <w:t>17</w:t>
        </w:r>
        <w:r w:rsidR="00986158">
          <w:rPr>
            <w:webHidden/>
          </w:rPr>
          <w:fldChar w:fldCharType="end"/>
        </w:r>
      </w:hyperlink>
    </w:p>
    <w:p w14:paraId="111BD6F8" w14:textId="77777777" w:rsidR="00986158" w:rsidRDefault="00E40F81">
      <w:pPr>
        <w:pStyle w:val="25"/>
        <w:rPr>
          <w:rFonts w:asciiTheme="minorHAnsi" w:eastAsiaTheme="minorEastAsia" w:hAnsiTheme="minorHAnsi" w:cstheme="minorBidi"/>
          <w:b w:val="0"/>
        </w:rPr>
      </w:pPr>
      <w:hyperlink w:anchor="_Toc378437684"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マルチプロセス</w:t>
        </w:r>
        <w:r w:rsidR="00986158">
          <w:rPr>
            <w:webHidden/>
          </w:rPr>
          <w:tab/>
        </w:r>
        <w:r w:rsidR="00986158">
          <w:rPr>
            <w:webHidden/>
          </w:rPr>
          <w:fldChar w:fldCharType="begin"/>
        </w:r>
        <w:r w:rsidR="00986158">
          <w:rPr>
            <w:webHidden/>
          </w:rPr>
          <w:instrText xml:space="preserve"> PAGEREF _Toc378437684 \h </w:instrText>
        </w:r>
        <w:r w:rsidR="00986158">
          <w:rPr>
            <w:webHidden/>
          </w:rPr>
        </w:r>
        <w:r w:rsidR="00986158">
          <w:rPr>
            <w:webHidden/>
          </w:rPr>
          <w:fldChar w:fldCharType="separate"/>
        </w:r>
        <w:r w:rsidR="00986158">
          <w:rPr>
            <w:webHidden/>
          </w:rPr>
          <w:t>17</w:t>
        </w:r>
        <w:r w:rsidR="00986158">
          <w:rPr>
            <w:webHidden/>
          </w:rPr>
          <w:fldChar w:fldCharType="end"/>
        </w:r>
      </w:hyperlink>
    </w:p>
    <w:p w14:paraId="7412968C" w14:textId="77777777" w:rsidR="00986158" w:rsidRDefault="00E40F81">
      <w:pPr>
        <w:pStyle w:val="25"/>
        <w:rPr>
          <w:rFonts w:asciiTheme="minorHAnsi" w:eastAsiaTheme="minorEastAsia" w:hAnsiTheme="minorHAnsi" w:cstheme="minorBidi"/>
          <w:b w:val="0"/>
        </w:rPr>
      </w:pPr>
      <w:hyperlink w:anchor="_Toc378437685"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マルチスレッドの意義①：同時実行</w:t>
        </w:r>
        <w:r w:rsidR="00986158">
          <w:rPr>
            <w:webHidden/>
          </w:rPr>
          <w:tab/>
        </w:r>
        <w:r w:rsidR="00986158">
          <w:rPr>
            <w:webHidden/>
          </w:rPr>
          <w:fldChar w:fldCharType="begin"/>
        </w:r>
        <w:r w:rsidR="00986158">
          <w:rPr>
            <w:webHidden/>
          </w:rPr>
          <w:instrText xml:space="preserve"> PAGEREF _Toc378437685 \h </w:instrText>
        </w:r>
        <w:r w:rsidR="00986158">
          <w:rPr>
            <w:webHidden/>
          </w:rPr>
        </w:r>
        <w:r w:rsidR="00986158">
          <w:rPr>
            <w:webHidden/>
          </w:rPr>
          <w:fldChar w:fldCharType="separate"/>
        </w:r>
        <w:r w:rsidR="00986158">
          <w:rPr>
            <w:webHidden/>
          </w:rPr>
          <w:t>18</w:t>
        </w:r>
        <w:r w:rsidR="00986158">
          <w:rPr>
            <w:webHidden/>
          </w:rPr>
          <w:fldChar w:fldCharType="end"/>
        </w:r>
      </w:hyperlink>
    </w:p>
    <w:p w14:paraId="08266A61" w14:textId="77777777" w:rsidR="00986158" w:rsidRDefault="00E40F81">
      <w:pPr>
        <w:pStyle w:val="25"/>
        <w:rPr>
          <w:rFonts w:asciiTheme="minorHAnsi" w:eastAsiaTheme="minorEastAsia" w:hAnsiTheme="minorHAnsi" w:cstheme="minorBidi"/>
          <w:b w:val="0"/>
        </w:rPr>
      </w:pPr>
      <w:hyperlink w:anchor="_Toc378437686"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マルチスレッドの意義②：同時接続</w:t>
        </w:r>
        <w:r w:rsidR="00986158">
          <w:rPr>
            <w:webHidden/>
          </w:rPr>
          <w:tab/>
        </w:r>
        <w:r w:rsidR="00986158">
          <w:rPr>
            <w:webHidden/>
          </w:rPr>
          <w:fldChar w:fldCharType="begin"/>
        </w:r>
        <w:r w:rsidR="00986158">
          <w:rPr>
            <w:webHidden/>
          </w:rPr>
          <w:instrText xml:space="preserve"> PAGEREF _Toc378437686 \h </w:instrText>
        </w:r>
        <w:r w:rsidR="00986158">
          <w:rPr>
            <w:webHidden/>
          </w:rPr>
        </w:r>
        <w:r w:rsidR="00986158">
          <w:rPr>
            <w:webHidden/>
          </w:rPr>
          <w:fldChar w:fldCharType="separate"/>
        </w:r>
        <w:r w:rsidR="00986158">
          <w:rPr>
            <w:webHidden/>
          </w:rPr>
          <w:t>18</w:t>
        </w:r>
        <w:r w:rsidR="00986158">
          <w:rPr>
            <w:webHidden/>
          </w:rPr>
          <w:fldChar w:fldCharType="end"/>
        </w:r>
      </w:hyperlink>
    </w:p>
    <w:p w14:paraId="44CBC5E8" w14:textId="77777777" w:rsidR="00986158" w:rsidRDefault="00E40F81">
      <w:pPr>
        <w:pStyle w:val="25"/>
        <w:rPr>
          <w:rFonts w:asciiTheme="minorHAnsi" w:eastAsiaTheme="minorEastAsia" w:hAnsiTheme="minorHAnsi" w:cstheme="minorBidi"/>
          <w:b w:val="0"/>
        </w:rPr>
      </w:pPr>
      <w:hyperlink w:anchor="_Toc378437687"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マルチスレッドの意義③：高速化</w:t>
        </w:r>
        <w:r w:rsidR="00986158">
          <w:rPr>
            <w:webHidden/>
          </w:rPr>
          <w:tab/>
        </w:r>
        <w:r w:rsidR="00986158">
          <w:rPr>
            <w:webHidden/>
          </w:rPr>
          <w:fldChar w:fldCharType="begin"/>
        </w:r>
        <w:r w:rsidR="00986158">
          <w:rPr>
            <w:webHidden/>
          </w:rPr>
          <w:instrText xml:space="preserve"> PAGEREF _Toc378437687 \h </w:instrText>
        </w:r>
        <w:r w:rsidR="00986158">
          <w:rPr>
            <w:webHidden/>
          </w:rPr>
        </w:r>
        <w:r w:rsidR="00986158">
          <w:rPr>
            <w:webHidden/>
          </w:rPr>
          <w:fldChar w:fldCharType="separate"/>
        </w:r>
        <w:r w:rsidR="00986158">
          <w:rPr>
            <w:webHidden/>
          </w:rPr>
          <w:t>18</w:t>
        </w:r>
        <w:r w:rsidR="00986158">
          <w:rPr>
            <w:webHidden/>
          </w:rPr>
          <w:fldChar w:fldCharType="end"/>
        </w:r>
      </w:hyperlink>
    </w:p>
    <w:p w14:paraId="587437BC" w14:textId="77777777" w:rsidR="00986158" w:rsidRDefault="00E40F81">
      <w:pPr>
        <w:pStyle w:val="25"/>
        <w:rPr>
          <w:rFonts w:asciiTheme="minorHAnsi" w:eastAsiaTheme="minorEastAsia" w:hAnsiTheme="minorHAnsi" w:cstheme="minorBidi"/>
          <w:b w:val="0"/>
        </w:rPr>
      </w:pPr>
      <w:hyperlink w:anchor="_Toc378437688"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ゲームの並行処理</w:t>
        </w:r>
        <w:r w:rsidR="00986158">
          <w:rPr>
            <w:webHidden/>
          </w:rPr>
          <w:tab/>
        </w:r>
        <w:r w:rsidR="00986158">
          <w:rPr>
            <w:webHidden/>
          </w:rPr>
          <w:fldChar w:fldCharType="begin"/>
        </w:r>
        <w:r w:rsidR="00986158">
          <w:rPr>
            <w:webHidden/>
          </w:rPr>
          <w:instrText xml:space="preserve"> PAGEREF _Toc378437688 \h </w:instrText>
        </w:r>
        <w:r w:rsidR="00986158">
          <w:rPr>
            <w:webHidden/>
          </w:rPr>
        </w:r>
        <w:r w:rsidR="00986158">
          <w:rPr>
            <w:webHidden/>
          </w:rPr>
          <w:fldChar w:fldCharType="separate"/>
        </w:r>
        <w:r w:rsidR="00986158">
          <w:rPr>
            <w:webHidden/>
          </w:rPr>
          <w:t>19</w:t>
        </w:r>
        <w:r w:rsidR="00986158">
          <w:rPr>
            <w:webHidden/>
          </w:rPr>
          <w:fldChar w:fldCharType="end"/>
        </w:r>
      </w:hyperlink>
    </w:p>
    <w:p w14:paraId="7D8B1B0F" w14:textId="77777777" w:rsidR="00986158" w:rsidRDefault="00E40F81">
      <w:pPr>
        <w:pStyle w:val="25"/>
        <w:rPr>
          <w:rFonts w:asciiTheme="minorHAnsi" w:eastAsiaTheme="minorEastAsia" w:hAnsiTheme="minorHAnsi" w:cstheme="minorBidi"/>
          <w:b w:val="0"/>
        </w:rPr>
      </w:pPr>
      <w:hyperlink w:anchor="_Toc378437689"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ゲームでのスレッド活用</w:t>
        </w:r>
        <w:r w:rsidR="00986158">
          <w:rPr>
            <w:webHidden/>
          </w:rPr>
          <w:tab/>
        </w:r>
        <w:r w:rsidR="00986158">
          <w:rPr>
            <w:webHidden/>
          </w:rPr>
          <w:fldChar w:fldCharType="begin"/>
        </w:r>
        <w:r w:rsidR="00986158">
          <w:rPr>
            <w:webHidden/>
          </w:rPr>
          <w:instrText xml:space="preserve"> PAGEREF _Toc378437689 \h </w:instrText>
        </w:r>
        <w:r w:rsidR="00986158">
          <w:rPr>
            <w:webHidden/>
          </w:rPr>
        </w:r>
        <w:r w:rsidR="00986158">
          <w:rPr>
            <w:webHidden/>
          </w:rPr>
          <w:fldChar w:fldCharType="separate"/>
        </w:r>
        <w:r w:rsidR="00986158">
          <w:rPr>
            <w:webHidden/>
          </w:rPr>
          <w:t>19</w:t>
        </w:r>
        <w:r w:rsidR="00986158">
          <w:rPr>
            <w:webHidden/>
          </w:rPr>
          <w:fldChar w:fldCharType="end"/>
        </w:r>
      </w:hyperlink>
    </w:p>
    <w:p w14:paraId="5C9A00A3" w14:textId="77777777" w:rsidR="00986158" w:rsidRDefault="00E40F81">
      <w:pPr>
        <w:pStyle w:val="12"/>
        <w:spacing w:before="180"/>
        <w:ind w:left="325" w:hanging="325"/>
        <w:rPr>
          <w:rFonts w:asciiTheme="minorHAnsi" w:eastAsiaTheme="minorEastAsia" w:hAnsiTheme="minorHAnsi" w:cstheme="minorBidi"/>
          <w:b w:val="0"/>
          <w:sz w:val="21"/>
        </w:rPr>
      </w:pPr>
      <w:hyperlink w:anchor="_Toc378437690" w:history="1">
        <w:r w:rsidR="00986158" w:rsidRPr="00DC5612">
          <w:rPr>
            <w:rStyle w:val="afff3"/>
            <w:rFonts w:ascii="Wingdings" w:hAnsi="Wingdings"/>
          </w:rPr>
          <w:t></w:t>
        </w:r>
        <w:r w:rsidR="00986158">
          <w:rPr>
            <w:rFonts w:asciiTheme="minorHAnsi" w:eastAsiaTheme="minorEastAsia" w:hAnsiTheme="minorHAnsi" w:cstheme="minorBidi"/>
            <w:b w:val="0"/>
            <w:sz w:val="21"/>
          </w:rPr>
          <w:tab/>
        </w:r>
        <w:r w:rsidR="00986158" w:rsidRPr="00DC5612">
          <w:rPr>
            <w:rStyle w:val="afff3"/>
            <w:rFonts w:hint="eastAsia"/>
          </w:rPr>
          <w:t>プログラムの動作原理</w:t>
        </w:r>
        <w:r w:rsidR="00986158">
          <w:rPr>
            <w:webHidden/>
          </w:rPr>
          <w:tab/>
        </w:r>
        <w:r w:rsidR="00986158">
          <w:rPr>
            <w:webHidden/>
          </w:rPr>
          <w:fldChar w:fldCharType="begin"/>
        </w:r>
        <w:r w:rsidR="00986158">
          <w:rPr>
            <w:webHidden/>
          </w:rPr>
          <w:instrText xml:space="preserve"> PAGEREF _Toc378437690 \h </w:instrText>
        </w:r>
        <w:r w:rsidR="00986158">
          <w:rPr>
            <w:webHidden/>
          </w:rPr>
        </w:r>
        <w:r w:rsidR="00986158">
          <w:rPr>
            <w:webHidden/>
          </w:rPr>
          <w:fldChar w:fldCharType="separate"/>
        </w:r>
        <w:r w:rsidR="00986158">
          <w:rPr>
            <w:webHidden/>
          </w:rPr>
          <w:t>20</w:t>
        </w:r>
        <w:r w:rsidR="00986158">
          <w:rPr>
            <w:webHidden/>
          </w:rPr>
          <w:fldChar w:fldCharType="end"/>
        </w:r>
      </w:hyperlink>
    </w:p>
    <w:p w14:paraId="1B176687" w14:textId="77777777" w:rsidR="00986158" w:rsidRDefault="00E40F81">
      <w:pPr>
        <w:pStyle w:val="25"/>
        <w:rPr>
          <w:rFonts w:asciiTheme="minorHAnsi" w:eastAsiaTheme="minorEastAsia" w:hAnsiTheme="minorHAnsi" w:cstheme="minorBidi"/>
          <w:b w:val="0"/>
        </w:rPr>
      </w:pPr>
      <w:hyperlink w:anchor="_Toc378437691"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メモリ構造</w:t>
        </w:r>
        <w:r w:rsidR="00986158">
          <w:rPr>
            <w:webHidden/>
          </w:rPr>
          <w:tab/>
        </w:r>
        <w:r w:rsidR="00986158">
          <w:rPr>
            <w:webHidden/>
          </w:rPr>
          <w:fldChar w:fldCharType="begin"/>
        </w:r>
        <w:r w:rsidR="00986158">
          <w:rPr>
            <w:webHidden/>
          </w:rPr>
          <w:instrText xml:space="preserve"> PAGEREF _Toc378437691 \h </w:instrText>
        </w:r>
        <w:r w:rsidR="00986158">
          <w:rPr>
            <w:webHidden/>
          </w:rPr>
        </w:r>
        <w:r w:rsidR="00986158">
          <w:rPr>
            <w:webHidden/>
          </w:rPr>
          <w:fldChar w:fldCharType="separate"/>
        </w:r>
        <w:r w:rsidR="00986158">
          <w:rPr>
            <w:webHidden/>
          </w:rPr>
          <w:t>20</w:t>
        </w:r>
        <w:r w:rsidR="00986158">
          <w:rPr>
            <w:webHidden/>
          </w:rPr>
          <w:fldChar w:fldCharType="end"/>
        </w:r>
      </w:hyperlink>
    </w:p>
    <w:p w14:paraId="6BC4FF70" w14:textId="77777777" w:rsidR="00986158" w:rsidRDefault="00E40F81">
      <w:pPr>
        <w:pStyle w:val="25"/>
        <w:rPr>
          <w:rFonts w:asciiTheme="minorHAnsi" w:eastAsiaTheme="minorEastAsia" w:hAnsiTheme="minorHAnsi" w:cstheme="minorBidi"/>
          <w:b w:val="0"/>
        </w:rPr>
      </w:pPr>
      <w:hyperlink w:anchor="_Toc378437692"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機械語／アセンブラ／プログラムカウンタ</w:t>
        </w:r>
        <w:r w:rsidR="00986158">
          <w:rPr>
            <w:webHidden/>
          </w:rPr>
          <w:tab/>
        </w:r>
        <w:r w:rsidR="00986158">
          <w:rPr>
            <w:webHidden/>
          </w:rPr>
          <w:fldChar w:fldCharType="begin"/>
        </w:r>
        <w:r w:rsidR="00986158">
          <w:rPr>
            <w:webHidden/>
          </w:rPr>
          <w:instrText xml:space="preserve"> PAGEREF _Toc378437692 \h </w:instrText>
        </w:r>
        <w:r w:rsidR="00986158">
          <w:rPr>
            <w:webHidden/>
          </w:rPr>
        </w:r>
        <w:r w:rsidR="00986158">
          <w:rPr>
            <w:webHidden/>
          </w:rPr>
          <w:fldChar w:fldCharType="separate"/>
        </w:r>
        <w:r w:rsidR="00986158">
          <w:rPr>
            <w:webHidden/>
          </w:rPr>
          <w:t>24</w:t>
        </w:r>
        <w:r w:rsidR="00986158">
          <w:rPr>
            <w:webHidden/>
          </w:rPr>
          <w:fldChar w:fldCharType="end"/>
        </w:r>
      </w:hyperlink>
    </w:p>
    <w:p w14:paraId="7F8866F1" w14:textId="77777777" w:rsidR="00986158" w:rsidRDefault="00E40F81">
      <w:pPr>
        <w:pStyle w:val="25"/>
        <w:rPr>
          <w:rFonts w:asciiTheme="minorHAnsi" w:eastAsiaTheme="minorEastAsia" w:hAnsiTheme="minorHAnsi" w:cstheme="minorBidi"/>
          <w:b w:val="0"/>
        </w:rPr>
      </w:pPr>
      <w:hyperlink w:anchor="_Toc378437693"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スタック領域</w:t>
        </w:r>
        <w:r w:rsidR="00986158">
          <w:rPr>
            <w:webHidden/>
          </w:rPr>
          <w:tab/>
        </w:r>
        <w:r w:rsidR="00986158">
          <w:rPr>
            <w:webHidden/>
          </w:rPr>
          <w:fldChar w:fldCharType="begin"/>
        </w:r>
        <w:r w:rsidR="00986158">
          <w:rPr>
            <w:webHidden/>
          </w:rPr>
          <w:instrText xml:space="preserve"> PAGEREF _Toc378437693 \h </w:instrText>
        </w:r>
        <w:r w:rsidR="00986158">
          <w:rPr>
            <w:webHidden/>
          </w:rPr>
        </w:r>
        <w:r w:rsidR="00986158">
          <w:rPr>
            <w:webHidden/>
          </w:rPr>
          <w:fldChar w:fldCharType="separate"/>
        </w:r>
        <w:r w:rsidR="00986158">
          <w:rPr>
            <w:webHidden/>
          </w:rPr>
          <w:t>25</w:t>
        </w:r>
        <w:r w:rsidR="00986158">
          <w:rPr>
            <w:webHidden/>
          </w:rPr>
          <w:fldChar w:fldCharType="end"/>
        </w:r>
      </w:hyperlink>
    </w:p>
    <w:p w14:paraId="2EE2241D" w14:textId="77777777" w:rsidR="00986158" w:rsidRDefault="00E40F81">
      <w:pPr>
        <w:pStyle w:val="25"/>
        <w:rPr>
          <w:rFonts w:asciiTheme="minorHAnsi" w:eastAsiaTheme="minorEastAsia" w:hAnsiTheme="minorHAnsi" w:cstheme="minorBidi"/>
          <w:b w:val="0"/>
        </w:rPr>
      </w:pPr>
      <w:hyperlink w:anchor="_Toc378437694"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スレッドとコンテキストスイッチ</w:t>
        </w:r>
        <w:r w:rsidR="00986158">
          <w:rPr>
            <w:webHidden/>
          </w:rPr>
          <w:tab/>
        </w:r>
        <w:r w:rsidR="00986158">
          <w:rPr>
            <w:webHidden/>
          </w:rPr>
          <w:fldChar w:fldCharType="begin"/>
        </w:r>
        <w:r w:rsidR="00986158">
          <w:rPr>
            <w:webHidden/>
          </w:rPr>
          <w:instrText xml:space="preserve"> PAGEREF _Toc378437694 \h </w:instrText>
        </w:r>
        <w:r w:rsidR="00986158">
          <w:rPr>
            <w:webHidden/>
          </w:rPr>
        </w:r>
        <w:r w:rsidR="00986158">
          <w:rPr>
            <w:webHidden/>
          </w:rPr>
          <w:fldChar w:fldCharType="separate"/>
        </w:r>
        <w:r w:rsidR="00986158">
          <w:rPr>
            <w:webHidden/>
          </w:rPr>
          <w:t>28</w:t>
        </w:r>
        <w:r w:rsidR="00986158">
          <w:rPr>
            <w:webHidden/>
          </w:rPr>
          <w:fldChar w:fldCharType="end"/>
        </w:r>
      </w:hyperlink>
    </w:p>
    <w:p w14:paraId="34902A0D" w14:textId="77777777" w:rsidR="00986158" w:rsidRDefault="00E40F81">
      <w:pPr>
        <w:pStyle w:val="25"/>
        <w:rPr>
          <w:rFonts w:asciiTheme="minorHAnsi" w:eastAsiaTheme="minorEastAsia" w:hAnsiTheme="minorHAnsi" w:cstheme="minorBidi"/>
          <w:b w:val="0"/>
        </w:rPr>
      </w:pPr>
      <w:hyperlink w:anchor="_Toc378437695"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スレッドスケジューリング</w:t>
        </w:r>
        <w:r w:rsidR="00986158">
          <w:rPr>
            <w:webHidden/>
          </w:rPr>
          <w:tab/>
        </w:r>
        <w:r w:rsidR="00986158">
          <w:rPr>
            <w:webHidden/>
          </w:rPr>
          <w:fldChar w:fldCharType="begin"/>
        </w:r>
        <w:r w:rsidR="00986158">
          <w:rPr>
            <w:webHidden/>
          </w:rPr>
          <w:instrText xml:space="preserve"> PAGEREF _Toc378437695 \h </w:instrText>
        </w:r>
        <w:r w:rsidR="00986158">
          <w:rPr>
            <w:webHidden/>
          </w:rPr>
        </w:r>
        <w:r w:rsidR="00986158">
          <w:rPr>
            <w:webHidden/>
          </w:rPr>
          <w:fldChar w:fldCharType="separate"/>
        </w:r>
        <w:r w:rsidR="00986158">
          <w:rPr>
            <w:webHidden/>
          </w:rPr>
          <w:t>28</w:t>
        </w:r>
        <w:r w:rsidR="00986158">
          <w:rPr>
            <w:webHidden/>
          </w:rPr>
          <w:fldChar w:fldCharType="end"/>
        </w:r>
      </w:hyperlink>
    </w:p>
    <w:p w14:paraId="19AA136F" w14:textId="77777777" w:rsidR="00986158" w:rsidRDefault="00E40F81">
      <w:pPr>
        <w:pStyle w:val="25"/>
        <w:rPr>
          <w:rFonts w:asciiTheme="minorHAnsi" w:eastAsiaTheme="minorEastAsia" w:hAnsiTheme="minorHAnsi" w:cstheme="minorBidi"/>
          <w:b w:val="0"/>
        </w:rPr>
      </w:pPr>
      <w:hyperlink w:anchor="_Toc378437696"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スレッド優先度</w:t>
        </w:r>
        <w:r w:rsidR="00986158">
          <w:rPr>
            <w:webHidden/>
          </w:rPr>
          <w:tab/>
        </w:r>
        <w:r w:rsidR="00986158">
          <w:rPr>
            <w:webHidden/>
          </w:rPr>
          <w:fldChar w:fldCharType="begin"/>
        </w:r>
        <w:r w:rsidR="00986158">
          <w:rPr>
            <w:webHidden/>
          </w:rPr>
          <w:instrText xml:space="preserve"> PAGEREF _Toc378437696 \h </w:instrText>
        </w:r>
        <w:r w:rsidR="00986158">
          <w:rPr>
            <w:webHidden/>
          </w:rPr>
        </w:r>
        <w:r w:rsidR="00986158">
          <w:rPr>
            <w:webHidden/>
          </w:rPr>
          <w:fldChar w:fldCharType="separate"/>
        </w:r>
        <w:r w:rsidR="00986158">
          <w:rPr>
            <w:webHidden/>
          </w:rPr>
          <w:t>28</w:t>
        </w:r>
        <w:r w:rsidR="00986158">
          <w:rPr>
            <w:webHidden/>
          </w:rPr>
          <w:fldChar w:fldCharType="end"/>
        </w:r>
      </w:hyperlink>
    </w:p>
    <w:p w14:paraId="2CB85394" w14:textId="77777777" w:rsidR="00986158" w:rsidRDefault="00E40F81">
      <w:pPr>
        <w:pStyle w:val="12"/>
        <w:spacing w:before="180"/>
        <w:ind w:left="325" w:hanging="325"/>
        <w:rPr>
          <w:rFonts w:asciiTheme="minorHAnsi" w:eastAsiaTheme="minorEastAsia" w:hAnsiTheme="minorHAnsi" w:cstheme="minorBidi"/>
          <w:b w:val="0"/>
          <w:sz w:val="21"/>
        </w:rPr>
      </w:pPr>
      <w:hyperlink w:anchor="_Toc378437697" w:history="1">
        <w:r w:rsidR="00986158" w:rsidRPr="00DC5612">
          <w:rPr>
            <w:rStyle w:val="afff3"/>
            <w:rFonts w:ascii="Wingdings" w:hAnsi="Wingdings"/>
          </w:rPr>
          <w:t></w:t>
        </w:r>
        <w:r w:rsidR="00986158">
          <w:rPr>
            <w:rFonts w:asciiTheme="minorHAnsi" w:eastAsiaTheme="minorEastAsia" w:hAnsiTheme="minorHAnsi" w:cstheme="minorBidi"/>
            <w:b w:val="0"/>
            <w:sz w:val="21"/>
          </w:rPr>
          <w:tab/>
        </w:r>
        <w:r w:rsidR="00986158" w:rsidRPr="00DC5612">
          <w:rPr>
            <w:rStyle w:val="afff3"/>
            <w:rFonts w:hint="eastAsia"/>
          </w:rPr>
          <w:t>様々なスレッド</w:t>
        </w:r>
        <w:r w:rsidR="00986158">
          <w:rPr>
            <w:webHidden/>
          </w:rPr>
          <w:tab/>
        </w:r>
        <w:r w:rsidR="00986158">
          <w:rPr>
            <w:webHidden/>
          </w:rPr>
          <w:fldChar w:fldCharType="begin"/>
        </w:r>
        <w:r w:rsidR="00986158">
          <w:rPr>
            <w:webHidden/>
          </w:rPr>
          <w:instrText xml:space="preserve"> PAGEREF _Toc378437697 \h </w:instrText>
        </w:r>
        <w:r w:rsidR="00986158">
          <w:rPr>
            <w:webHidden/>
          </w:rPr>
        </w:r>
        <w:r w:rsidR="00986158">
          <w:rPr>
            <w:webHidden/>
          </w:rPr>
          <w:fldChar w:fldCharType="separate"/>
        </w:r>
        <w:r w:rsidR="00986158">
          <w:rPr>
            <w:webHidden/>
          </w:rPr>
          <w:t>30</w:t>
        </w:r>
        <w:r w:rsidR="00986158">
          <w:rPr>
            <w:webHidden/>
          </w:rPr>
          <w:fldChar w:fldCharType="end"/>
        </w:r>
      </w:hyperlink>
    </w:p>
    <w:p w14:paraId="366B2ED5" w14:textId="77777777" w:rsidR="00986158" w:rsidRDefault="00E40F81">
      <w:pPr>
        <w:pStyle w:val="25"/>
        <w:rPr>
          <w:rFonts w:asciiTheme="minorHAnsi" w:eastAsiaTheme="minorEastAsia" w:hAnsiTheme="minorHAnsi" w:cstheme="minorBidi"/>
          <w:b w:val="0"/>
        </w:rPr>
      </w:pPr>
      <w:hyperlink w:anchor="_Toc378437698"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Pr>
          <w:t>fork</w:t>
        </w:r>
        <w:r w:rsidR="00986158" w:rsidRPr="00DC5612">
          <w:rPr>
            <w:rStyle w:val="afff3"/>
            <w:rFonts w:hint="eastAsia"/>
          </w:rPr>
          <w:t>（</w:t>
        </w:r>
        <w:r w:rsidR="00986158" w:rsidRPr="00DC5612">
          <w:rPr>
            <w:rStyle w:val="afff3"/>
          </w:rPr>
          <w:t>Unix</w:t>
        </w:r>
        <w:r w:rsidR="00986158" w:rsidRPr="00DC5612">
          <w:rPr>
            <w:rStyle w:val="afff3"/>
            <w:rFonts w:hint="eastAsia"/>
          </w:rPr>
          <w:t>系）</w:t>
        </w:r>
        <w:r w:rsidR="00986158">
          <w:rPr>
            <w:webHidden/>
          </w:rPr>
          <w:tab/>
        </w:r>
        <w:r w:rsidR="00986158">
          <w:rPr>
            <w:webHidden/>
          </w:rPr>
          <w:fldChar w:fldCharType="begin"/>
        </w:r>
        <w:r w:rsidR="00986158">
          <w:rPr>
            <w:webHidden/>
          </w:rPr>
          <w:instrText xml:space="preserve"> PAGEREF _Toc378437698 \h </w:instrText>
        </w:r>
        <w:r w:rsidR="00986158">
          <w:rPr>
            <w:webHidden/>
          </w:rPr>
        </w:r>
        <w:r w:rsidR="00986158">
          <w:rPr>
            <w:webHidden/>
          </w:rPr>
          <w:fldChar w:fldCharType="separate"/>
        </w:r>
        <w:r w:rsidR="00986158">
          <w:rPr>
            <w:webHidden/>
          </w:rPr>
          <w:t>30</w:t>
        </w:r>
        <w:r w:rsidR="00986158">
          <w:rPr>
            <w:webHidden/>
          </w:rPr>
          <w:fldChar w:fldCharType="end"/>
        </w:r>
      </w:hyperlink>
    </w:p>
    <w:p w14:paraId="48F06198" w14:textId="77777777" w:rsidR="00986158" w:rsidRDefault="00E40F81">
      <w:pPr>
        <w:pStyle w:val="25"/>
        <w:rPr>
          <w:rFonts w:asciiTheme="minorHAnsi" w:eastAsiaTheme="minorEastAsia" w:hAnsiTheme="minorHAnsi" w:cstheme="minorBidi"/>
          <w:b w:val="0"/>
        </w:rPr>
      </w:pPr>
      <w:hyperlink w:anchor="_Toc378437699"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Pr>
          <w:t xml:space="preserve">Posix </w:t>
        </w:r>
        <w:r w:rsidR="00986158" w:rsidRPr="00DC5612">
          <w:rPr>
            <w:rStyle w:val="afff3"/>
            <w:rFonts w:hint="eastAsia"/>
          </w:rPr>
          <w:t>スレッドライブラリ（</w:t>
        </w:r>
        <w:r w:rsidR="00986158" w:rsidRPr="00DC5612">
          <w:rPr>
            <w:rStyle w:val="afff3"/>
          </w:rPr>
          <w:t>Unix</w:t>
        </w:r>
        <w:r w:rsidR="00986158" w:rsidRPr="00DC5612">
          <w:rPr>
            <w:rStyle w:val="afff3"/>
            <w:rFonts w:hint="eastAsia"/>
          </w:rPr>
          <w:t>系）</w:t>
        </w:r>
        <w:r w:rsidR="00986158">
          <w:rPr>
            <w:webHidden/>
          </w:rPr>
          <w:tab/>
        </w:r>
        <w:r w:rsidR="00986158">
          <w:rPr>
            <w:webHidden/>
          </w:rPr>
          <w:fldChar w:fldCharType="begin"/>
        </w:r>
        <w:r w:rsidR="00986158">
          <w:rPr>
            <w:webHidden/>
          </w:rPr>
          <w:instrText xml:space="preserve"> PAGEREF _Toc378437699 \h </w:instrText>
        </w:r>
        <w:r w:rsidR="00986158">
          <w:rPr>
            <w:webHidden/>
          </w:rPr>
        </w:r>
        <w:r w:rsidR="00986158">
          <w:rPr>
            <w:webHidden/>
          </w:rPr>
          <w:fldChar w:fldCharType="separate"/>
        </w:r>
        <w:r w:rsidR="00986158">
          <w:rPr>
            <w:webHidden/>
          </w:rPr>
          <w:t>33</w:t>
        </w:r>
        <w:r w:rsidR="00986158">
          <w:rPr>
            <w:webHidden/>
          </w:rPr>
          <w:fldChar w:fldCharType="end"/>
        </w:r>
      </w:hyperlink>
    </w:p>
    <w:p w14:paraId="48DCD13F" w14:textId="77777777" w:rsidR="00986158" w:rsidRDefault="00E40F81">
      <w:pPr>
        <w:pStyle w:val="25"/>
        <w:rPr>
          <w:rFonts w:asciiTheme="minorHAnsi" w:eastAsiaTheme="minorEastAsia" w:hAnsiTheme="minorHAnsi" w:cstheme="minorBidi"/>
          <w:b w:val="0"/>
        </w:rPr>
      </w:pPr>
      <w:hyperlink w:anchor="_Toc378437700"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Pr>
          <w:t>Windows</w:t>
        </w:r>
        <w:r w:rsidR="00986158" w:rsidRPr="00DC5612">
          <w:rPr>
            <w:rStyle w:val="afff3"/>
            <w:rFonts w:hint="eastAsia"/>
          </w:rPr>
          <w:t>スレッド（</w:t>
        </w:r>
        <w:r w:rsidR="00986158" w:rsidRPr="00DC5612">
          <w:rPr>
            <w:rStyle w:val="afff3"/>
          </w:rPr>
          <w:t>Windows</w:t>
        </w:r>
        <w:r w:rsidR="00986158" w:rsidRPr="00DC5612">
          <w:rPr>
            <w:rStyle w:val="afff3"/>
            <w:rFonts w:hint="eastAsia"/>
          </w:rPr>
          <w:t>系）</w:t>
        </w:r>
        <w:r w:rsidR="00986158">
          <w:rPr>
            <w:webHidden/>
          </w:rPr>
          <w:tab/>
        </w:r>
        <w:r w:rsidR="00986158">
          <w:rPr>
            <w:webHidden/>
          </w:rPr>
          <w:fldChar w:fldCharType="begin"/>
        </w:r>
        <w:r w:rsidR="00986158">
          <w:rPr>
            <w:webHidden/>
          </w:rPr>
          <w:instrText xml:space="preserve"> PAGEREF _Toc378437700 \h </w:instrText>
        </w:r>
        <w:r w:rsidR="00986158">
          <w:rPr>
            <w:webHidden/>
          </w:rPr>
        </w:r>
        <w:r w:rsidR="00986158">
          <w:rPr>
            <w:webHidden/>
          </w:rPr>
          <w:fldChar w:fldCharType="separate"/>
        </w:r>
        <w:r w:rsidR="00986158">
          <w:rPr>
            <w:webHidden/>
          </w:rPr>
          <w:t>38</w:t>
        </w:r>
        <w:r w:rsidR="00986158">
          <w:rPr>
            <w:webHidden/>
          </w:rPr>
          <w:fldChar w:fldCharType="end"/>
        </w:r>
      </w:hyperlink>
    </w:p>
    <w:p w14:paraId="5A542D3C" w14:textId="77777777" w:rsidR="00986158" w:rsidRDefault="00E40F81">
      <w:pPr>
        <w:pStyle w:val="25"/>
        <w:rPr>
          <w:rFonts w:asciiTheme="minorHAnsi" w:eastAsiaTheme="minorEastAsia" w:hAnsiTheme="minorHAnsi" w:cstheme="minorBidi"/>
          <w:b w:val="0"/>
        </w:rPr>
      </w:pPr>
      <w:hyperlink w:anchor="_Toc378437701"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Pr>
          <w:t>OpenMP</w:t>
        </w:r>
        <w:r w:rsidR="00986158">
          <w:rPr>
            <w:webHidden/>
          </w:rPr>
          <w:tab/>
        </w:r>
        <w:r w:rsidR="00986158">
          <w:rPr>
            <w:webHidden/>
          </w:rPr>
          <w:fldChar w:fldCharType="begin"/>
        </w:r>
        <w:r w:rsidR="00986158">
          <w:rPr>
            <w:webHidden/>
          </w:rPr>
          <w:instrText xml:space="preserve"> PAGEREF _Toc378437701 \h </w:instrText>
        </w:r>
        <w:r w:rsidR="00986158">
          <w:rPr>
            <w:webHidden/>
          </w:rPr>
        </w:r>
        <w:r w:rsidR="00986158">
          <w:rPr>
            <w:webHidden/>
          </w:rPr>
          <w:fldChar w:fldCharType="separate"/>
        </w:r>
        <w:r w:rsidR="00986158">
          <w:rPr>
            <w:webHidden/>
          </w:rPr>
          <w:t>43</w:t>
        </w:r>
        <w:r w:rsidR="00986158">
          <w:rPr>
            <w:webHidden/>
          </w:rPr>
          <w:fldChar w:fldCharType="end"/>
        </w:r>
      </w:hyperlink>
    </w:p>
    <w:p w14:paraId="6A583E58" w14:textId="77777777" w:rsidR="00986158" w:rsidRDefault="00E40F81">
      <w:pPr>
        <w:pStyle w:val="25"/>
        <w:rPr>
          <w:rFonts w:asciiTheme="minorHAnsi" w:eastAsiaTheme="minorEastAsia" w:hAnsiTheme="minorHAnsi" w:cstheme="minorBidi"/>
          <w:b w:val="0"/>
        </w:rPr>
      </w:pPr>
      <w:hyperlink w:anchor="_Toc378437702"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ファイバースレッド／コルーチン</w:t>
        </w:r>
        <w:r w:rsidR="00986158">
          <w:rPr>
            <w:webHidden/>
          </w:rPr>
          <w:tab/>
        </w:r>
        <w:r w:rsidR="00986158">
          <w:rPr>
            <w:webHidden/>
          </w:rPr>
          <w:fldChar w:fldCharType="begin"/>
        </w:r>
        <w:r w:rsidR="00986158">
          <w:rPr>
            <w:webHidden/>
          </w:rPr>
          <w:instrText xml:space="preserve"> PAGEREF _Toc378437702 \h </w:instrText>
        </w:r>
        <w:r w:rsidR="00986158">
          <w:rPr>
            <w:webHidden/>
          </w:rPr>
        </w:r>
        <w:r w:rsidR="00986158">
          <w:rPr>
            <w:webHidden/>
          </w:rPr>
          <w:fldChar w:fldCharType="separate"/>
        </w:r>
        <w:r w:rsidR="00986158">
          <w:rPr>
            <w:webHidden/>
          </w:rPr>
          <w:t>48</w:t>
        </w:r>
        <w:r w:rsidR="00986158">
          <w:rPr>
            <w:webHidden/>
          </w:rPr>
          <w:fldChar w:fldCharType="end"/>
        </w:r>
      </w:hyperlink>
    </w:p>
    <w:p w14:paraId="565CB738" w14:textId="77777777" w:rsidR="00986158" w:rsidRDefault="00E40F81">
      <w:pPr>
        <w:pStyle w:val="25"/>
        <w:rPr>
          <w:rFonts w:asciiTheme="minorHAnsi" w:eastAsiaTheme="minorEastAsia" w:hAnsiTheme="minorHAnsi" w:cstheme="minorBidi"/>
          <w:b w:val="0"/>
        </w:rPr>
      </w:pPr>
      <w:hyperlink w:anchor="_Toc378437703"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Pr>
          <w:t>SPURS</w:t>
        </w:r>
        <w:r w:rsidR="00986158" w:rsidRPr="00DC5612">
          <w:rPr>
            <w:rStyle w:val="afff3"/>
            <w:rFonts w:hint="eastAsia"/>
          </w:rPr>
          <w:t>／</w:t>
        </w:r>
        <w:r w:rsidR="00986158" w:rsidRPr="00DC5612">
          <w:rPr>
            <w:rStyle w:val="afff3"/>
          </w:rPr>
          <w:t>GPGPU</w:t>
        </w:r>
        <w:r w:rsidR="00986158" w:rsidRPr="00DC5612">
          <w:rPr>
            <w:rStyle w:val="afff3"/>
            <w:rFonts w:hint="eastAsia"/>
          </w:rPr>
          <w:t>／</w:t>
        </w:r>
        <w:r w:rsidR="00986158" w:rsidRPr="00DC5612">
          <w:rPr>
            <w:rStyle w:val="afff3"/>
          </w:rPr>
          <w:t>DirectCompute</w:t>
        </w:r>
        <w:r w:rsidR="00986158" w:rsidRPr="00DC5612">
          <w:rPr>
            <w:rStyle w:val="afff3"/>
            <w:rFonts w:hint="eastAsia"/>
          </w:rPr>
          <w:t>／</w:t>
        </w:r>
        <w:r w:rsidR="00986158" w:rsidRPr="00DC5612">
          <w:rPr>
            <w:rStyle w:val="afff3"/>
          </w:rPr>
          <w:t>CUDA</w:t>
        </w:r>
        <w:r w:rsidR="00986158" w:rsidRPr="00DC5612">
          <w:rPr>
            <w:rStyle w:val="afff3"/>
            <w:rFonts w:hint="eastAsia"/>
          </w:rPr>
          <w:t>／</w:t>
        </w:r>
        <w:r w:rsidR="00986158" w:rsidRPr="00DC5612">
          <w:rPr>
            <w:rStyle w:val="afff3"/>
          </w:rPr>
          <w:t>ATI Stream</w:t>
        </w:r>
        <w:r w:rsidR="00986158" w:rsidRPr="00DC5612">
          <w:rPr>
            <w:rStyle w:val="afff3"/>
            <w:rFonts w:hint="eastAsia"/>
          </w:rPr>
          <w:t>／</w:t>
        </w:r>
        <w:r w:rsidR="00986158" w:rsidRPr="00DC5612">
          <w:rPr>
            <w:rStyle w:val="afff3"/>
          </w:rPr>
          <w:t>OpenCL</w:t>
        </w:r>
        <w:r w:rsidR="00986158">
          <w:rPr>
            <w:webHidden/>
          </w:rPr>
          <w:tab/>
        </w:r>
        <w:r w:rsidR="00986158">
          <w:rPr>
            <w:webHidden/>
          </w:rPr>
          <w:fldChar w:fldCharType="begin"/>
        </w:r>
        <w:r w:rsidR="00986158">
          <w:rPr>
            <w:webHidden/>
          </w:rPr>
          <w:instrText xml:space="preserve"> PAGEREF _Toc378437703 \h </w:instrText>
        </w:r>
        <w:r w:rsidR="00986158">
          <w:rPr>
            <w:webHidden/>
          </w:rPr>
        </w:r>
        <w:r w:rsidR="00986158">
          <w:rPr>
            <w:webHidden/>
          </w:rPr>
          <w:fldChar w:fldCharType="separate"/>
        </w:r>
        <w:r w:rsidR="00986158">
          <w:rPr>
            <w:webHidden/>
          </w:rPr>
          <w:t>52</w:t>
        </w:r>
        <w:r w:rsidR="00986158">
          <w:rPr>
            <w:webHidden/>
          </w:rPr>
          <w:fldChar w:fldCharType="end"/>
        </w:r>
      </w:hyperlink>
    </w:p>
    <w:p w14:paraId="3DEDC5D9" w14:textId="77777777" w:rsidR="00986158" w:rsidRDefault="00E40F81">
      <w:pPr>
        <w:pStyle w:val="25"/>
        <w:rPr>
          <w:rFonts w:asciiTheme="minorHAnsi" w:eastAsiaTheme="minorEastAsia" w:hAnsiTheme="minorHAnsi" w:cstheme="minorBidi"/>
          <w:b w:val="0"/>
        </w:rPr>
      </w:pPr>
      <w:hyperlink w:anchor="_Toc378437704"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クライアント・サーバー／クラウド／グリッド／</w:t>
        </w:r>
        <w:r w:rsidR="00986158" w:rsidRPr="00DC5612">
          <w:rPr>
            <w:rStyle w:val="afff3"/>
          </w:rPr>
          <w:t>RPC</w:t>
        </w:r>
        <w:r w:rsidR="00986158" w:rsidRPr="00DC5612">
          <w:rPr>
            <w:rStyle w:val="afff3"/>
            <w:rFonts w:hint="eastAsia"/>
          </w:rPr>
          <w:t>／</w:t>
        </w:r>
        <w:r w:rsidR="00986158" w:rsidRPr="00DC5612">
          <w:rPr>
            <w:rStyle w:val="afff3"/>
          </w:rPr>
          <w:t>ORB</w:t>
        </w:r>
        <w:r w:rsidR="00986158" w:rsidRPr="00DC5612">
          <w:rPr>
            <w:rStyle w:val="afff3"/>
            <w:rFonts w:hint="eastAsia"/>
          </w:rPr>
          <w:t>／</w:t>
        </w:r>
        <w:r w:rsidR="00986158" w:rsidRPr="00DC5612">
          <w:rPr>
            <w:rStyle w:val="afff3"/>
          </w:rPr>
          <w:t>Hadoop</w:t>
        </w:r>
        <w:r w:rsidR="00986158">
          <w:rPr>
            <w:webHidden/>
          </w:rPr>
          <w:tab/>
        </w:r>
        <w:r w:rsidR="00986158">
          <w:rPr>
            <w:webHidden/>
          </w:rPr>
          <w:fldChar w:fldCharType="begin"/>
        </w:r>
        <w:r w:rsidR="00986158">
          <w:rPr>
            <w:webHidden/>
          </w:rPr>
          <w:instrText xml:space="preserve"> PAGEREF _Toc378437704 \h </w:instrText>
        </w:r>
        <w:r w:rsidR="00986158">
          <w:rPr>
            <w:webHidden/>
          </w:rPr>
        </w:r>
        <w:r w:rsidR="00986158">
          <w:rPr>
            <w:webHidden/>
          </w:rPr>
          <w:fldChar w:fldCharType="separate"/>
        </w:r>
        <w:r w:rsidR="00986158">
          <w:rPr>
            <w:webHidden/>
          </w:rPr>
          <w:t>53</w:t>
        </w:r>
        <w:r w:rsidR="00986158">
          <w:rPr>
            <w:webHidden/>
          </w:rPr>
          <w:fldChar w:fldCharType="end"/>
        </w:r>
      </w:hyperlink>
    </w:p>
    <w:p w14:paraId="65CBDBE3" w14:textId="77777777" w:rsidR="00986158" w:rsidRDefault="00E40F81">
      <w:pPr>
        <w:pStyle w:val="25"/>
        <w:rPr>
          <w:rFonts w:asciiTheme="minorHAnsi" w:eastAsiaTheme="minorEastAsia" w:hAnsiTheme="minorHAnsi" w:cstheme="minorBidi"/>
          <w:b w:val="0"/>
        </w:rPr>
      </w:pPr>
      <w:hyperlink w:anchor="_Toc378437705"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割り込み／システムコール</w:t>
        </w:r>
        <w:r w:rsidR="00986158">
          <w:rPr>
            <w:webHidden/>
          </w:rPr>
          <w:tab/>
        </w:r>
        <w:r w:rsidR="00986158">
          <w:rPr>
            <w:webHidden/>
          </w:rPr>
          <w:fldChar w:fldCharType="begin"/>
        </w:r>
        <w:r w:rsidR="00986158">
          <w:rPr>
            <w:webHidden/>
          </w:rPr>
          <w:instrText xml:space="preserve"> PAGEREF _Toc378437705 \h </w:instrText>
        </w:r>
        <w:r w:rsidR="00986158">
          <w:rPr>
            <w:webHidden/>
          </w:rPr>
        </w:r>
        <w:r w:rsidR="00986158">
          <w:rPr>
            <w:webHidden/>
          </w:rPr>
          <w:fldChar w:fldCharType="separate"/>
        </w:r>
        <w:r w:rsidR="00986158">
          <w:rPr>
            <w:webHidden/>
          </w:rPr>
          <w:t>55</w:t>
        </w:r>
        <w:r w:rsidR="00986158">
          <w:rPr>
            <w:webHidden/>
          </w:rPr>
          <w:fldChar w:fldCharType="end"/>
        </w:r>
      </w:hyperlink>
    </w:p>
    <w:p w14:paraId="58BF8D4C" w14:textId="77777777" w:rsidR="00986158" w:rsidRDefault="00E40F81">
      <w:pPr>
        <w:pStyle w:val="32"/>
        <w:tabs>
          <w:tab w:val="left" w:pos="840"/>
        </w:tabs>
        <w:ind w:left="578" w:hanging="309"/>
        <w:rPr>
          <w:rFonts w:eastAsiaTheme="minorEastAsia"/>
        </w:rPr>
      </w:pPr>
      <w:hyperlink w:anchor="_Toc378437706" w:history="1">
        <w:r w:rsidR="00986158" w:rsidRPr="00DC5612">
          <w:rPr>
            <w:rStyle w:val="afff3"/>
            <w:rFonts w:ascii="Wingdings" w:hAnsi="Wingdings"/>
          </w:rPr>
          <w:t></w:t>
        </w:r>
        <w:r w:rsidR="00986158">
          <w:rPr>
            <w:rFonts w:eastAsiaTheme="minorEastAsia"/>
          </w:rPr>
          <w:tab/>
        </w:r>
        <w:r w:rsidR="00986158" w:rsidRPr="00DC5612">
          <w:rPr>
            <w:rStyle w:val="afff3"/>
            <w:rFonts w:hint="eastAsia"/>
          </w:rPr>
          <w:t>割り込みの具体例：垂直同期割り込み</w:t>
        </w:r>
        <w:r w:rsidR="00986158">
          <w:rPr>
            <w:webHidden/>
          </w:rPr>
          <w:tab/>
        </w:r>
        <w:r w:rsidR="00986158">
          <w:rPr>
            <w:webHidden/>
          </w:rPr>
          <w:fldChar w:fldCharType="begin"/>
        </w:r>
        <w:r w:rsidR="00986158">
          <w:rPr>
            <w:webHidden/>
          </w:rPr>
          <w:instrText xml:space="preserve"> PAGEREF _Toc378437706 \h </w:instrText>
        </w:r>
        <w:r w:rsidR="00986158">
          <w:rPr>
            <w:webHidden/>
          </w:rPr>
        </w:r>
        <w:r w:rsidR="00986158">
          <w:rPr>
            <w:webHidden/>
          </w:rPr>
          <w:fldChar w:fldCharType="separate"/>
        </w:r>
        <w:r w:rsidR="00986158">
          <w:rPr>
            <w:webHidden/>
          </w:rPr>
          <w:t>55</w:t>
        </w:r>
        <w:r w:rsidR="00986158">
          <w:rPr>
            <w:webHidden/>
          </w:rPr>
          <w:fldChar w:fldCharType="end"/>
        </w:r>
      </w:hyperlink>
    </w:p>
    <w:p w14:paraId="479C83C9" w14:textId="77777777" w:rsidR="00986158" w:rsidRDefault="00E40F81">
      <w:pPr>
        <w:pStyle w:val="32"/>
        <w:tabs>
          <w:tab w:val="left" w:pos="840"/>
        </w:tabs>
        <w:ind w:left="578" w:hanging="309"/>
        <w:rPr>
          <w:rFonts w:eastAsiaTheme="minorEastAsia"/>
        </w:rPr>
      </w:pPr>
      <w:hyperlink w:anchor="_Toc378437707" w:history="1">
        <w:r w:rsidR="00986158" w:rsidRPr="00DC5612">
          <w:rPr>
            <w:rStyle w:val="afff3"/>
            <w:rFonts w:ascii="Wingdings" w:hAnsi="Wingdings"/>
          </w:rPr>
          <w:t></w:t>
        </w:r>
        <w:r w:rsidR="00986158">
          <w:rPr>
            <w:rFonts w:eastAsiaTheme="minorEastAsia"/>
          </w:rPr>
          <w:tab/>
        </w:r>
        <w:r w:rsidR="00986158" w:rsidRPr="00DC5612">
          <w:rPr>
            <w:rStyle w:val="afff3"/>
            <w:rFonts w:hint="eastAsia"/>
          </w:rPr>
          <w:t>割り込みとコンテキストスイッチ、スタック領域の配慮</w:t>
        </w:r>
        <w:r w:rsidR="00986158">
          <w:rPr>
            <w:webHidden/>
          </w:rPr>
          <w:tab/>
        </w:r>
        <w:r w:rsidR="00986158">
          <w:rPr>
            <w:webHidden/>
          </w:rPr>
          <w:fldChar w:fldCharType="begin"/>
        </w:r>
        <w:r w:rsidR="00986158">
          <w:rPr>
            <w:webHidden/>
          </w:rPr>
          <w:instrText xml:space="preserve"> PAGEREF _Toc378437707 \h </w:instrText>
        </w:r>
        <w:r w:rsidR="00986158">
          <w:rPr>
            <w:webHidden/>
          </w:rPr>
        </w:r>
        <w:r w:rsidR="00986158">
          <w:rPr>
            <w:webHidden/>
          </w:rPr>
          <w:fldChar w:fldCharType="separate"/>
        </w:r>
        <w:r w:rsidR="00986158">
          <w:rPr>
            <w:webHidden/>
          </w:rPr>
          <w:t>56</w:t>
        </w:r>
        <w:r w:rsidR="00986158">
          <w:rPr>
            <w:webHidden/>
          </w:rPr>
          <w:fldChar w:fldCharType="end"/>
        </w:r>
      </w:hyperlink>
    </w:p>
    <w:p w14:paraId="5A78946E" w14:textId="77777777" w:rsidR="00986158" w:rsidRDefault="00E40F81">
      <w:pPr>
        <w:pStyle w:val="32"/>
        <w:tabs>
          <w:tab w:val="left" w:pos="840"/>
        </w:tabs>
        <w:ind w:left="578" w:hanging="309"/>
        <w:rPr>
          <w:rFonts w:eastAsiaTheme="minorEastAsia"/>
        </w:rPr>
      </w:pPr>
      <w:hyperlink w:anchor="_Toc378437708" w:history="1">
        <w:r w:rsidR="00986158" w:rsidRPr="00DC5612">
          <w:rPr>
            <w:rStyle w:val="afff3"/>
            <w:rFonts w:ascii="Wingdings" w:hAnsi="Wingdings"/>
          </w:rPr>
          <w:t></w:t>
        </w:r>
        <w:r w:rsidR="00986158">
          <w:rPr>
            <w:rFonts w:eastAsiaTheme="minorEastAsia"/>
          </w:rPr>
          <w:tab/>
        </w:r>
        <w:r w:rsidR="00986158" w:rsidRPr="00DC5612">
          <w:rPr>
            <w:rStyle w:val="afff3"/>
            <w:rFonts w:hint="eastAsia"/>
          </w:rPr>
          <w:t>割り込みハンドラ／割り込みサブルーチン（</w:t>
        </w:r>
        <w:r w:rsidR="00986158" w:rsidRPr="00DC5612">
          <w:rPr>
            <w:rStyle w:val="afff3"/>
          </w:rPr>
          <w:t>ISR</w:t>
        </w:r>
        <w:r w:rsidR="00986158" w:rsidRPr="00DC5612">
          <w:rPr>
            <w:rStyle w:val="afff3"/>
            <w:rFonts w:hint="eastAsia"/>
          </w:rPr>
          <w:t>）</w:t>
        </w:r>
        <w:r w:rsidR="00986158">
          <w:rPr>
            <w:webHidden/>
          </w:rPr>
          <w:tab/>
        </w:r>
        <w:r w:rsidR="00986158">
          <w:rPr>
            <w:webHidden/>
          </w:rPr>
          <w:fldChar w:fldCharType="begin"/>
        </w:r>
        <w:r w:rsidR="00986158">
          <w:rPr>
            <w:webHidden/>
          </w:rPr>
          <w:instrText xml:space="preserve"> PAGEREF _Toc378437708 \h </w:instrText>
        </w:r>
        <w:r w:rsidR="00986158">
          <w:rPr>
            <w:webHidden/>
          </w:rPr>
        </w:r>
        <w:r w:rsidR="00986158">
          <w:rPr>
            <w:webHidden/>
          </w:rPr>
          <w:fldChar w:fldCharType="separate"/>
        </w:r>
        <w:r w:rsidR="00986158">
          <w:rPr>
            <w:webHidden/>
          </w:rPr>
          <w:t>56</w:t>
        </w:r>
        <w:r w:rsidR="00986158">
          <w:rPr>
            <w:webHidden/>
          </w:rPr>
          <w:fldChar w:fldCharType="end"/>
        </w:r>
      </w:hyperlink>
    </w:p>
    <w:p w14:paraId="5EE314B4" w14:textId="77777777" w:rsidR="00986158" w:rsidRDefault="00E40F81">
      <w:pPr>
        <w:pStyle w:val="32"/>
        <w:tabs>
          <w:tab w:val="left" w:pos="840"/>
        </w:tabs>
        <w:ind w:left="578" w:hanging="309"/>
        <w:rPr>
          <w:rFonts w:eastAsiaTheme="minorEastAsia"/>
        </w:rPr>
      </w:pPr>
      <w:hyperlink w:anchor="_Toc378437709" w:history="1">
        <w:r w:rsidR="00986158" w:rsidRPr="00DC5612">
          <w:rPr>
            <w:rStyle w:val="afff3"/>
            <w:rFonts w:ascii="Wingdings" w:hAnsi="Wingdings"/>
          </w:rPr>
          <w:t></w:t>
        </w:r>
        <w:r w:rsidR="00986158">
          <w:rPr>
            <w:rFonts w:eastAsiaTheme="minorEastAsia"/>
          </w:rPr>
          <w:tab/>
        </w:r>
        <w:r w:rsidR="00986158" w:rsidRPr="00DC5612">
          <w:rPr>
            <w:rStyle w:val="afff3"/>
            <w:rFonts w:hint="eastAsia"/>
          </w:rPr>
          <w:t>割り込みハンドラの処理</w:t>
        </w:r>
        <w:r w:rsidR="00986158">
          <w:rPr>
            <w:webHidden/>
          </w:rPr>
          <w:tab/>
        </w:r>
        <w:r w:rsidR="00986158">
          <w:rPr>
            <w:webHidden/>
          </w:rPr>
          <w:fldChar w:fldCharType="begin"/>
        </w:r>
        <w:r w:rsidR="00986158">
          <w:rPr>
            <w:webHidden/>
          </w:rPr>
          <w:instrText xml:space="preserve"> PAGEREF _Toc378437709 \h </w:instrText>
        </w:r>
        <w:r w:rsidR="00986158">
          <w:rPr>
            <w:webHidden/>
          </w:rPr>
        </w:r>
        <w:r w:rsidR="00986158">
          <w:rPr>
            <w:webHidden/>
          </w:rPr>
          <w:fldChar w:fldCharType="separate"/>
        </w:r>
        <w:r w:rsidR="00986158">
          <w:rPr>
            <w:webHidden/>
          </w:rPr>
          <w:t>57</w:t>
        </w:r>
        <w:r w:rsidR="00986158">
          <w:rPr>
            <w:webHidden/>
          </w:rPr>
          <w:fldChar w:fldCharType="end"/>
        </w:r>
      </w:hyperlink>
    </w:p>
    <w:p w14:paraId="489E27F0" w14:textId="77777777" w:rsidR="00986158" w:rsidRDefault="00E40F81">
      <w:pPr>
        <w:pStyle w:val="32"/>
        <w:tabs>
          <w:tab w:val="left" w:pos="840"/>
        </w:tabs>
        <w:ind w:left="578" w:hanging="309"/>
        <w:rPr>
          <w:rFonts w:eastAsiaTheme="minorEastAsia"/>
        </w:rPr>
      </w:pPr>
      <w:hyperlink w:anchor="_Toc378437710" w:history="1">
        <w:r w:rsidR="00986158" w:rsidRPr="00DC5612">
          <w:rPr>
            <w:rStyle w:val="afff3"/>
            <w:rFonts w:ascii="Wingdings" w:hAnsi="Wingdings"/>
          </w:rPr>
          <w:t></w:t>
        </w:r>
        <w:r w:rsidR="00986158">
          <w:rPr>
            <w:rFonts w:eastAsiaTheme="minorEastAsia"/>
          </w:rPr>
          <w:tab/>
        </w:r>
        <w:r w:rsidR="00986158" w:rsidRPr="00DC5612">
          <w:rPr>
            <w:rStyle w:val="afff3"/>
            <w:rFonts w:hint="eastAsia"/>
          </w:rPr>
          <w:t>ハードウェア割り込みとソフトウェア割り込み、イベントコールバック</w:t>
        </w:r>
        <w:r w:rsidR="00986158">
          <w:rPr>
            <w:webHidden/>
          </w:rPr>
          <w:tab/>
        </w:r>
        <w:r w:rsidR="00986158">
          <w:rPr>
            <w:webHidden/>
          </w:rPr>
          <w:fldChar w:fldCharType="begin"/>
        </w:r>
        <w:r w:rsidR="00986158">
          <w:rPr>
            <w:webHidden/>
          </w:rPr>
          <w:instrText xml:space="preserve"> PAGEREF _Toc378437710 \h </w:instrText>
        </w:r>
        <w:r w:rsidR="00986158">
          <w:rPr>
            <w:webHidden/>
          </w:rPr>
        </w:r>
        <w:r w:rsidR="00986158">
          <w:rPr>
            <w:webHidden/>
          </w:rPr>
          <w:fldChar w:fldCharType="separate"/>
        </w:r>
        <w:r w:rsidR="00986158">
          <w:rPr>
            <w:webHidden/>
          </w:rPr>
          <w:t>57</w:t>
        </w:r>
        <w:r w:rsidR="00986158">
          <w:rPr>
            <w:webHidden/>
          </w:rPr>
          <w:fldChar w:fldCharType="end"/>
        </w:r>
      </w:hyperlink>
    </w:p>
    <w:p w14:paraId="766F0743" w14:textId="77777777" w:rsidR="00986158" w:rsidRDefault="00E40F81">
      <w:pPr>
        <w:pStyle w:val="32"/>
        <w:tabs>
          <w:tab w:val="left" w:pos="840"/>
        </w:tabs>
        <w:ind w:left="578" w:hanging="309"/>
        <w:rPr>
          <w:rFonts w:eastAsiaTheme="minorEastAsia"/>
        </w:rPr>
      </w:pPr>
      <w:hyperlink w:anchor="_Toc378437711" w:history="1">
        <w:r w:rsidR="00986158" w:rsidRPr="00DC5612">
          <w:rPr>
            <w:rStyle w:val="afff3"/>
            <w:rFonts w:ascii="Wingdings" w:hAnsi="Wingdings"/>
          </w:rPr>
          <w:t></w:t>
        </w:r>
        <w:r w:rsidR="00986158">
          <w:rPr>
            <w:rFonts w:eastAsiaTheme="minorEastAsia"/>
          </w:rPr>
          <w:tab/>
        </w:r>
        <w:r w:rsidR="00986158" w:rsidRPr="00DC5612">
          <w:rPr>
            <w:rStyle w:val="afff3"/>
            <w:rFonts w:hint="eastAsia"/>
          </w:rPr>
          <w:t>シグナル</w:t>
        </w:r>
        <w:r w:rsidR="00986158">
          <w:rPr>
            <w:webHidden/>
          </w:rPr>
          <w:tab/>
        </w:r>
        <w:r w:rsidR="00986158">
          <w:rPr>
            <w:webHidden/>
          </w:rPr>
          <w:fldChar w:fldCharType="begin"/>
        </w:r>
        <w:r w:rsidR="00986158">
          <w:rPr>
            <w:webHidden/>
          </w:rPr>
          <w:instrText xml:space="preserve"> PAGEREF _Toc378437711 \h </w:instrText>
        </w:r>
        <w:r w:rsidR="00986158">
          <w:rPr>
            <w:webHidden/>
          </w:rPr>
        </w:r>
        <w:r w:rsidR="00986158">
          <w:rPr>
            <w:webHidden/>
          </w:rPr>
          <w:fldChar w:fldCharType="separate"/>
        </w:r>
        <w:r w:rsidR="00986158">
          <w:rPr>
            <w:webHidden/>
          </w:rPr>
          <w:t>58</w:t>
        </w:r>
        <w:r w:rsidR="00986158">
          <w:rPr>
            <w:webHidden/>
          </w:rPr>
          <w:fldChar w:fldCharType="end"/>
        </w:r>
      </w:hyperlink>
    </w:p>
    <w:p w14:paraId="1C7696D2" w14:textId="77777777" w:rsidR="00986158" w:rsidRDefault="00E40F81">
      <w:pPr>
        <w:pStyle w:val="32"/>
        <w:tabs>
          <w:tab w:val="left" w:pos="840"/>
        </w:tabs>
        <w:ind w:left="578" w:hanging="309"/>
        <w:rPr>
          <w:rFonts w:eastAsiaTheme="minorEastAsia"/>
        </w:rPr>
      </w:pPr>
      <w:hyperlink w:anchor="_Toc378437712" w:history="1">
        <w:r w:rsidR="00986158" w:rsidRPr="00DC5612">
          <w:rPr>
            <w:rStyle w:val="afff3"/>
            <w:rFonts w:ascii="Wingdings" w:hAnsi="Wingdings"/>
          </w:rPr>
          <w:t></w:t>
        </w:r>
        <w:r w:rsidR="00986158">
          <w:rPr>
            <w:rFonts w:eastAsiaTheme="minorEastAsia"/>
          </w:rPr>
          <w:tab/>
        </w:r>
        <w:r w:rsidR="00986158" w:rsidRPr="00DC5612">
          <w:rPr>
            <w:rStyle w:val="afff3"/>
            <w:rFonts w:hint="eastAsia"/>
          </w:rPr>
          <w:t>タイマー割り込み</w:t>
        </w:r>
        <w:r w:rsidR="00986158">
          <w:rPr>
            <w:webHidden/>
          </w:rPr>
          <w:tab/>
        </w:r>
        <w:r w:rsidR="00986158">
          <w:rPr>
            <w:webHidden/>
          </w:rPr>
          <w:fldChar w:fldCharType="begin"/>
        </w:r>
        <w:r w:rsidR="00986158">
          <w:rPr>
            <w:webHidden/>
          </w:rPr>
          <w:instrText xml:space="preserve"> PAGEREF _Toc378437712 \h </w:instrText>
        </w:r>
        <w:r w:rsidR="00986158">
          <w:rPr>
            <w:webHidden/>
          </w:rPr>
        </w:r>
        <w:r w:rsidR="00986158">
          <w:rPr>
            <w:webHidden/>
          </w:rPr>
          <w:fldChar w:fldCharType="separate"/>
        </w:r>
        <w:r w:rsidR="00986158">
          <w:rPr>
            <w:webHidden/>
          </w:rPr>
          <w:t>58</w:t>
        </w:r>
        <w:r w:rsidR="00986158">
          <w:rPr>
            <w:webHidden/>
          </w:rPr>
          <w:fldChar w:fldCharType="end"/>
        </w:r>
      </w:hyperlink>
    </w:p>
    <w:p w14:paraId="0C84A4F9" w14:textId="77777777" w:rsidR="00986158" w:rsidRDefault="00E40F81">
      <w:pPr>
        <w:pStyle w:val="32"/>
        <w:tabs>
          <w:tab w:val="left" w:pos="840"/>
        </w:tabs>
        <w:ind w:left="578" w:hanging="309"/>
        <w:rPr>
          <w:rFonts w:eastAsiaTheme="minorEastAsia"/>
        </w:rPr>
      </w:pPr>
      <w:hyperlink w:anchor="_Toc378437713" w:history="1">
        <w:r w:rsidR="00986158" w:rsidRPr="00DC5612">
          <w:rPr>
            <w:rStyle w:val="afff3"/>
            <w:rFonts w:ascii="Wingdings" w:hAnsi="Wingdings"/>
          </w:rPr>
          <w:t></w:t>
        </w:r>
        <w:r w:rsidR="00986158">
          <w:rPr>
            <w:rFonts w:eastAsiaTheme="minorEastAsia"/>
          </w:rPr>
          <w:tab/>
        </w:r>
        <w:r w:rsidR="00986158" w:rsidRPr="00DC5612">
          <w:rPr>
            <w:rStyle w:val="afff3"/>
            <w:rFonts w:hint="eastAsia"/>
          </w:rPr>
          <w:t>システムコール</w:t>
        </w:r>
        <w:r w:rsidR="00986158">
          <w:rPr>
            <w:webHidden/>
          </w:rPr>
          <w:tab/>
        </w:r>
        <w:r w:rsidR="00986158">
          <w:rPr>
            <w:webHidden/>
          </w:rPr>
          <w:fldChar w:fldCharType="begin"/>
        </w:r>
        <w:r w:rsidR="00986158">
          <w:rPr>
            <w:webHidden/>
          </w:rPr>
          <w:instrText xml:space="preserve"> PAGEREF _Toc378437713 \h </w:instrText>
        </w:r>
        <w:r w:rsidR="00986158">
          <w:rPr>
            <w:webHidden/>
          </w:rPr>
        </w:r>
        <w:r w:rsidR="00986158">
          <w:rPr>
            <w:webHidden/>
          </w:rPr>
          <w:fldChar w:fldCharType="separate"/>
        </w:r>
        <w:r w:rsidR="00986158">
          <w:rPr>
            <w:webHidden/>
          </w:rPr>
          <w:t>58</w:t>
        </w:r>
        <w:r w:rsidR="00986158">
          <w:rPr>
            <w:webHidden/>
          </w:rPr>
          <w:fldChar w:fldCharType="end"/>
        </w:r>
      </w:hyperlink>
    </w:p>
    <w:p w14:paraId="57B99E27" w14:textId="77777777" w:rsidR="00986158" w:rsidRDefault="00E40F81">
      <w:pPr>
        <w:pStyle w:val="12"/>
        <w:spacing w:before="180"/>
        <w:ind w:left="325" w:hanging="325"/>
        <w:rPr>
          <w:rFonts w:asciiTheme="minorHAnsi" w:eastAsiaTheme="minorEastAsia" w:hAnsiTheme="minorHAnsi" w:cstheme="minorBidi"/>
          <w:b w:val="0"/>
          <w:sz w:val="21"/>
        </w:rPr>
      </w:pPr>
      <w:hyperlink w:anchor="_Toc378437714" w:history="1">
        <w:r w:rsidR="00986158" w:rsidRPr="00DC5612">
          <w:rPr>
            <w:rStyle w:val="afff3"/>
            <w:rFonts w:ascii="Wingdings" w:hAnsi="Wingdings"/>
          </w:rPr>
          <w:t></w:t>
        </w:r>
        <w:r w:rsidR="00986158">
          <w:rPr>
            <w:rFonts w:asciiTheme="minorHAnsi" w:eastAsiaTheme="minorEastAsia" w:hAnsiTheme="minorHAnsi" w:cstheme="minorBidi"/>
            <w:b w:val="0"/>
            <w:sz w:val="21"/>
          </w:rPr>
          <w:tab/>
        </w:r>
        <w:r w:rsidR="00986158" w:rsidRPr="00DC5612">
          <w:rPr>
            <w:rStyle w:val="afff3"/>
            <w:rFonts w:hint="eastAsia"/>
          </w:rPr>
          <w:t>マルチスレッドで起こり得る問題①</w:t>
        </w:r>
        <w:r w:rsidR="00986158">
          <w:rPr>
            <w:webHidden/>
          </w:rPr>
          <w:tab/>
        </w:r>
        <w:r w:rsidR="00986158">
          <w:rPr>
            <w:webHidden/>
          </w:rPr>
          <w:fldChar w:fldCharType="begin"/>
        </w:r>
        <w:r w:rsidR="00986158">
          <w:rPr>
            <w:webHidden/>
          </w:rPr>
          <w:instrText xml:space="preserve"> PAGEREF _Toc378437714 \h </w:instrText>
        </w:r>
        <w:r w:rsidR="00986158">
          <w:rPr>
            <w:webHidden/>
          </w:rPr>
        </w:r>
        <w:r w:rsidR="00986158">
          <w:rPr>
            <w:webHidden/>
          </w:rPr>
          <w:fldChar w:fldCharType="separate"/>
        </w:r>
        <w:r w:rsidR="00986158">
          <w:rPr>
            <w:webHidden/>
          </w:rPr>
          <w:t>59</w:t>
        </w:r>
        <w:r w:rsidR="00986158">
          <w:rPr>
            <w:webHidden/>
          </w:rPr>
          <w:fldChar w:fldCharType="end"/>
        </w:r>
      </w:hyperlink>
    </w:p>
    <w:p w14:paraId="06F512C4" w14:textId="77777777" w:rsidR="00986158" w:rsidRDefault="00E40F81">
      <w:pPr>
        <w:pStyle w:val="25"/>
        <w:rPr>
          <w:rFonts w:asciiTheme="minorHAnsi" w:eastAsiaTheme="minorEastAsia" w:hAnsiTheme="minorHAnsi" w:cstheme="minorBidi"/>
          <w:b w:val="0"/>
        </w:rPr>
      </w:pPr>
      <w:hyperlink w:anchor="_Toc378437715"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データ破損（不完全な不可分操作）</w:t>
        </w:r>
        <w:r w:rsidR="00986158">
          <w:rPr>
            <w:webHidden/>
          </w:rPr>
          <w:tab/>
        </w:r>
        <w:r w:rsidR="00986158">
          <w:rPr>
            <w:webHidden/>
          </w:rPr>
          <w:fldChar w:fldCharType="begin"/>
        </w:r>
        <w:r w:rsidR="00986158">
          <w:rPr>
            <w:webHidden/>
          </w:rPr>
          <w:instrText xml:space="preserve"> PAGEREF _Toc378437715 \h </w:instrText>
        </w:r>
        <w:r w:rsidR="00986158">
          <w:rPr>
            <w:webHidden/>
          </w:rPr>
        </w:r>
        <w:r w:rsidR="00986158">
          <w:rPr>
            <w:webHidden/>
          </w:rPr>
          <w:fldChar w:fldCharType="separate"/>
        </w:r>
        <w:r w:rsidR="00986158">
          <w:rPr>
            <w:webHidden/>
          </w:rPr>
          <w:t>59</w:t>
        </w:r>
        <w:r w:rsidR="00986158">
          <w:rPr>
            <w:webHidden/>
          </w:rPr>
          <w:fldChar w:fldCharType="end"/>
        </w:r>
      </w:hyperlink>
    </w:p>
    <w:p w14:paraId="02DD9F75" w14:textId="77777777" w:rsidR="00986158" w:rsidRDefault="00E40F81">
      <w:pPr>
        <w:pStyle w:val="25"/>
        <w:rPr>
          <w:rFonts w:asciiTheme="minorHAnsi" w:eastAsiaTheme="minorEastAsia" w:hAnsiTheme="minorHAnsi" w:cstheme="minorBidi"/>
          <w:b w:val="0"/>
        </w:rPr>
      </w:pPr>
      <w:hyperlink w:anchor="_Toc378437716"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スレッド間の情報共有の失敗</w:t>
        </w:r>
        <w:r w:rsidR="00986158">
          <w:rPr>
            <w:webHidden/>
          </w:rPr>
          <w:tab/>
        </w:r>
        <w:r w:rsidR="00986158">
          <w:rPr>
            <w:webHidden/>
          </w:rPr>
          <w:fldChar w:fldCharType="begin"/>
        </w:r>
        <w:r w:rsidR="00986158">
          <w:rPr>
            <w:webHidden/>
          </w:rPr>
          <w:instrText xml:space="preserve"> PAGEREF _Toc378437716 \h </w:instrText>
        </w:r>
        <w:r w:rsidR="00986158">
          <w:rPr>
            <w:webHidden/>
          </w:rPr>
        </w:r>
        <w:r w:rsidR="00986158">
          <w:rPr>
            <w:webHidden/>
          </w:rPr>
          <w:fldChar w:fldCharType="separate"/>
        </w:r>
        <w:r w:rsidR="00986158">
          <w:rPr>
            <w:webHidden/>
          </w:rPr>
          <w:t>60</w:t>
        </w:r>
        <w:r w:rsidR="00986158">
          <w:rPr>
            <w:webHidden/>
          </w:rPr>
          <w:fldChar w:fldCharType="end"/>
        </w:r>
      </w:hyperlink>
    </w:p>
    <w:p w14:paraId="0B3AEC1A" w14:textId="77777777" w:rsidR="00986158" w:rsidRDefault="00E40F81">
      <w:pPr>
        <w:pStyle w:val="12"/>
        <w:spacing w:before="180"/>
        <w:ind w:left="325" w:hanging="325"/>
        <w:rPr>
          <w:rFonts w:asciiTheme="minorHAnsi" w:eastAsiaTheme="minorEastAsia" w:hAnsiTheme="minorHAnsi" w:cstheme="minorBidi"/>
          <w:b w:val="0"/>
          <w:sz w:val="21"/>
        </w:rPr>
      </w:pPr>
      <w:hyperlink w:anchor="_Toc378437717" w:history="1">
        <w:r w:rsidR="00986158" w:rsidRPr="00DC5612">
          <w:rPr>
            <w:rStyle w:val="afff3"/>
            <w:rFonts w:ascii="Wingdings" w:hAnsi="Wingdings"/>
          </w:rPr>
          <w:t></w:t>
        </w:r>
        <w:r w:rsidR="00986158">
          <w:rPr>
            <w:rFonts w:asciiTheme="minorHAnsi" w:eastAsiaTheme="minorEastAsia" w:hAnsiTheme="minorHAnsi" w:cstheme="minorBidi"/>
            <w:b w:val="0"/>
            <w:sz w:val="21"/>
          </w:rPr>
          <w:tab/>
        </w:r>
        <w:r w:rsidR="00986158" w:rsidRPr="00DC5612">
          <w:rPr>
            <w:rStyle w:val="afff3"/>
            <w:rFonts w:hint="eastAsia"/>
          </w:rPr>
          <w:t>スレッドの同期</w:t>
        </w:r>
        <w:r w:rsidR="00986158">
          <w:rPr>
            <w:webHidden/>
          </w:rPr>
          <w:tab/>
        </w:r>
        <w:r w:rsidR="00986158">
          <w:rPr>
            <w:webHidden/>
          </w:rPr>
          <w:fldChar w:fldCharType="begin"/>
        </w:r>
        <w:r w:rsidR="00986158">
          <w:rPr>
            <w:webHidden/>
          </w:rPr>
          <w:instrText xml:space="preserve"> PAGEREF _Toc378437717 \h </w:instrText>
        </w:r>
        <w:r w:rsidR="00986158">
          <w:rPr>
            <w:webHidden/>
          </w:rPr>
        </w:r>
        <w:r w:rsidR="00986158">
          <w:rPr>
            <w:webHidden/>
          </w:rPr>
          <w:fldChar w:fldCharType="separate"/>
        </w:r>
        <w:r w:rsidR="00986158">
          <w:rPr>
            <w:webHidden/>
          </w:rPr>
          <w:t>64</w:t>
        </w:r>
        <w:r w:rsidR="00986158">
          <w:rPr>
            <w:webHidden/>
          </w:rPr>
          <w:fldChar w:fldCharType="end"/>
        </w:r>
      </w:hyperlink>
    </w:p>
    <w:p w14:paraId="6E805572" w14:textId="77777777" w:rsidR="00986158" w:rsidRDefault="00E40F81">
      <w:pPr>
        <w:pStyle w:val="25"/>
        <w:rPr>
          <w:rFonts w:asciiTheme="minorHAnsi" w:eastAsiaTheme="minorEastAsia" w:hAnsiTheme="minorHAnsi" w:cstheme="minorBidi"/>
          <w:b w:val="0"/>
        </w:rPr>
      </w:pPr>
      <w:hyperlink w:anchor="_Toc378437718"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ビジーウェイト</w:t>
        </w:r>
        <w:r w:rsidR="00986158">
          <w:rPr>
            <w:webHidden/>
          </w:rPr>
          <w:tab/>
        </w:r>
        <w:r w:rsidR="00986158">
          <w:rPr>
            <w:webHidden/>
          </w:rPr>
          <w:fldChar w:fldCharType="begin"/>
        </w:r>
        <w:r w:rsidR="00986158">
          <w:rPr>
            <w:webHidden/>
          </w:rPr>
          <w:instrText xml:space="preserve"> PAGEREF _Toc378437718 \h </w:instrText>
        </w:r>
        <w:r w:rsidR="00986158">
          <w:rPr>
            <w:webHidden/>
          </w:rPr>
        </w:r>
        <w:r w:rsidR="00986158">
          <w:rPr>
            <w:webHidden/>
          </w:rPr>
          <w:fldChar w:fldCharType="separate"/>
        </w:r>
        <w:r w:rsidR="00986158">
          <w:rPr>
            <w:webHidden/>
          </w:rPr>
          <w:t>65</w:t>
        </w:r>
        <w:r w:rsidR="00986158">
          <w:rPr>
            <w:webHidden/>
          </w:rPr>
          <w:fldChar w:fldCharType="end"/>
        </w:r>
      </w:hyperlink>
    </w:p>
    <w:p w14:paraId="4C5AE97E" w14:textId="77777777" w:rsidR="00986158" w:rsidRDefault="00E40F81">
      <w:pPr>
        <w:pStyle w:val="25"/>
        <w:rPr>
          <w:rFonts w:asciiTheme="minorHAnsi" w:eastAsiaTheme="minorEastAsia" w:hAnsiTheme="minorHAnsi" w:cstheme="minorBidi"/>
          <w:b w:val="0"/>
        </w:rPr>
      </w:pPr>
      <w:hyperlink w:anchor="_Toc378437719"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スリープウェイト</w:t>
        </w:r>
        <w:r w:rsidR="00986158">
          <w:rPr>
            <w:webHidden/>
          </w:rPr>
          <w:tab/>
        </w:r>
        <w:r w:rsidR="00986158">
          <w:rPr>
            <w:webHidden/>
          </w:rPr>
          <w:fldChar w:fldCharType="begin"/>
        </w:r>
        <w:r w:rsidR="00986158">
          <w:rPr>
            <w:webHidden/>
          </w:rPr>
          <w:instrText xml:space="preserve"> PAGEREF _Toc378437719 \h </w:instrText>
        </w:r>
        <w:r w:rsidR="00986158">
          <w:rPr>
            <w:webHidden/>
          </w:rPr>
        </w:r>
        <w:r w:rsidR="00986158">
          <w:rPr>
            <w:webHidden/>
          </w:rPr>
          <w:fldChar w:fldCharType="separate"/>
        </w:r>
        <w:r w:rsidR="00986158">
          <w:rPr>
            <w:webHidden/>
          </w:rPr>
          <w:t>65</w:t>
        </w:r>
        <w:r w:rsidR="00986158">
          <w:rPr>
            <w:webHidden/>
          </w:rPr>
          <w:fldChar w:fldCharType="end"/>
        </w:r>
      </w:hyperlink>
    </w:p>
    <w:p w14:paraId="56BC77D7" w14:textId="77777777" w:rsidR="00986158" w:rsidRDefault="00E40F81">
      <w:pPr>
        <w:pStyle w:val="25"/>
        <w:rPr>
          <w:rFonts w:asciiTheme="minorHAnsi" w:eastAsiaTheme="minorEastAsia" w:hAnsiTheme="minorHAnsi" w:cstheme="minorBidi"/>
          <w:b w:val="0"/>
        </w:rPr>
      </w:pPr>
      <w:hyperlink w:anchor="_Toc378437720"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スリープ／</w:t>
        </w:r>
        <w:r w:rsidR="00986158" w:rsidRPr="00DC5612">
          <w:rPr>
            <w:rStyle w:val="afff3"/>
          </w:rPr>
          <w:t>Yield</w:t>
        </w:r>
        <w:r w:rsidR="00986158">
          <w:rPr>
            <w:webHidden/>
          </w:rPr>
          <w:tab/>
        </w:r>
        <w:r w:rsidR="00986158">
          <w:rPr>
            <w:webHidden/>
          </w:rPr>
          <w:fldChar w:fldCharType="begin"/>
        </w:r>
        <w:r w:rsidR="00986158">
          <w:rPr>
            <w:webHidden/>
          </w:rPr>
          <w:instrText xml:space="preserve"> PAGEREF _Toc378437720 \h </w:instrText>
        </w:r>
        <w:r w:rsidR="00986158">
          <w:rPr>
            <w:webHidden/>
          </w:rPr>
        </w:r>
        <w:r w:rsidR="00986158">
          <w:rPr>
            <w:webHidden/>
          </w:rPr>
          <w:fldChar w:fldCharType="separate"/>
        </w:r>
        <w:r w:rsidR="00986158">
          <w:rPr>
            <w:webHidden/>
          </w:rPr>
          <w:t>66</w:t>
        </w:r>
        <w:r w:rsidR="00986158">
          <w:rPr>
            <w:webHidden/>
          </w:rPr>
          <w:fldChar w:fldCharType="end"/>
        </w:r>
      </w:hyperlink>
    </w:p>
    <w:p w14:paraId="174E509E" w14:textId="77777777" w:rsidR="00986158" w:rsidRDefault="00E40F81">
      <w:pPr>
        <w:pStyle w:val="12"/>
        <w:spacing w:before="180"/>
        <w:ind w:left="325" w:hanging="325"/>
        <w:rPr>
          <w:rFonts w:asciiTheme="minorHAnsi" w:eastAsiaTheme="minorEastAsia" w:hAnsiTheme="minorHAnsi" w:cstheme="minorBidi"/>
          <w:b w:val="0"/>
          <w:sz w:val="21"/>
        </w:rPr>
      </w:pPr>
      <w:hyperlink w:anchor="_Toc378437721" w:history="1">
        <w:r w:rsidR="00986158" w:rsidRPr="00DC5612">
          <w:rPr>
            <w:rStyle w:val="afff3"/>
            <w:rFonts w:ascii="Wingdings" w:hAnsi="Wingdings"/>
          </w:rPr>
          <w:t></w:t>
        </w:r>
        <w:r w:rsidR="00986158">
          <w:rPr>
            <w:rFonts w:asciiTheme="minorHAnsi" w:eastAsiaTheme="minorEastAsia" w:hAnsiTheme="minorHAnsi" w:cstheme="minorBidi"/>
            <w:b w:val="0"/>
            <w:sz w:val="21"/>
          </w:rPr>
          <w:tab/>
        </w:r>
        <w:r w:rsidR="00986158" w:rsidRPr="00DC5612">
          <w:rPr>
            <w:rStyle w:val="afff3"/>
            <w:rFonts w:hint="eastAsia"/>
          </w:rPr>
          <w:t>様々な同期手法</w:t>
        </w:r>
        <w:r w:rsidR="00986158">
          <w:rPr>
            <w:webHidden/>
          </w:rPr>
          <w:tab/>
        </w:r>
        <w:r w:rsidR="00986158">
          <w:rPr>
            <w:webHidden/>
          </w:rPr>
          <w:fldChar w:fldCharType="begin"/>
        </w:r>
        <w:r w:rsidR="00986158">
          <w:rPr>
            <w:webHidden/>
          </w:rPr>
          <w:instrText xml:space="preserve"> PAGEREF _Toc378437721 \h </w:instrText>
        </w:r>
        <w:r w:rsidR="00986158">
          <w:rPr>
            <w:webHidden/>
          </w:rPr>
        </w:r>
        <w:r w:rsidR="00986158">
          <w:rPr>
            <w:webHidden/>
          </w:rPr>
          <w:fldChar w:fldCharType="separate"/>
        </w:r>
        <w:r w:rsidR="00986158">
          <w:rPr>
            <w:webHidden/>
          </w:rPr>
          <w:t>66</w:t>
        </w:r>
        <w:r w:rsidR="00986158">
          <w:rPr>
            <w:webHidden/>
          </w:rPr>
          <w:fldChar w:fldCharType="end"/>
        </w:r>
      </w:hyperlink>
    </w:p>
    <w:p w14:paraId="32778B40" w14:textId="77777777" w:rsidR="00986158" w:rsidRDefault="00E40F81">
      <w:pPr>
        <w:pStyle w:val="25"/>
        <w:rPr>
          <w:rFonts w:asciiTheme="minorHAnsi" w:eastAsiaTheme="minorEastAsia" w:hAnsiTheme="minorHAnsi" w:cstheme="minorBidi"/>
          <w:b w:val="0"/>
        </w:rPr>
      </w:pPr>
      <w:hyperlink w:anchor="_Toc378437722"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Pr>
          <w:t>Volatile</w:t>
        </w:r>
        <w:r w:rsidR="00986158" w:rsidRPr="00DC5612">
          <w:rPr>
            <w:rStyle w:val="afff3"/>
            <w:rFonts w:hint="eastAsia"/>
          </w:rPr>
          <w:t>型変数</w:t>
        </w:r>
        <w:r w:rsidR="00986158">
          <w:rPr>
            <w:webHidden/>
          </w:rPr>
          <w:tab/>
        </w:r>
        <w:r w:rsidR="00986158">
          <w:rPr>
            <w:webHidden/>
          </w:rPr>
          <w:fldChar w:fldCharType="begin"/>
        </w:r>
        <w:r w:rsidR="00986158">
          <w:rPr>
            <w:webHidden/>
          </w:rPr>
          <w:instrText xml:space="preserve"> PAGEREF _Toc378437722 \h </w:instrText>
        </w:r>
        <w:r w:rsidR="00986158">
          <w:rPr>
            <w:webHidden/>
          </w:rPr>
        </w:r>
        <w:r w:rsidR="00986158">
          <w:rPr>
            <w:webHidden/>
          </w:rPr>
          <w:fldChar w:fldCharType="separate"/>
        </w:r>
        <w:r w:rsidR="00986158">
          <w:rPr>
            <w:webHidden/>
          </w:rPr>
          <w:t>66</w:t>
        </w:r>
        <w:r w:rsidR="00986158">
          <w:rPr>
            <w:webHidden/>
          </w:rPr>
          <w:fldChar w:fldCharType="end"/>
        </w:r>
      </w:hyperlink>
    </w:p>
    <w:p w14:paraId="2F25E587" w14:textId="77777777" w:rsidR="00986158" w:rsidRDefault="00E40F81">
      <w:pPr>
        <w:pStyle w:val="25"/>
        <w:rPr>
          <w:rFonts w:asciiTheme="minorHAnsi" w:eastAsiaTheme="minorEastAsia" w:hAnsiTheme="minorHAnsi" w:cstheme="minorBidi"/>
          <w:b w:val="0"/>
        </w:rPr>
      </w:pPr>
      <w:hyperlink w:anchor="_Toc378437723"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スピンロック</w:t>
        </w:r>
        <w:r w:rsidR="00986158">
          <w:rPr>
            <w:webHidden/>
          </w:rPr>
          <w:tab/>
        </w:r>
        <w:r w:rsidR="00986158">
          <w:rPr>
            <w:webHidden/>
          </w:rPr>
          <w:fldChar w:fldCharType="begin"/>
        </w:r>
        <w:r w:rsidR="00986158">
          <w:rPr>
            <w:webHidden/>
          </w:rPr>
          <w:instrText xml:space="preserve"> PAGEREF _Toc378437723 \h </w:instrText>
        </w:r>
        <w:r w:rsidR="00986158">
          <w:rPr>
            <w:webHidden/>
          </w:rPr>
        </w:r>
        <w:r w:rsidR="00986158">
          <w:rPr>
            <w:webHidden/>
          </w:rPr>
          <w:fldChar w:fldCharType="separate"/>
        </w:r>
        <w:r w:rsidR="00986158">
          <w:rPr>
            <w:webHidden/>
          </w:rPr>
          <w:t>67</w:t>
        </w:r>
        <w:r w:rsidR="00986158">
          <w:rPr>
            <w:webHidden/>
          </w:rPr>
          <w:fldChar w:fldCharType="end"/>
        </w:r>
      </w:hyperlink>
    </w:p>
    <w:p w14:paraId="5BE32643" w14:textId="77777777" w:rsidR="00986158" w:rsidRDefault="00E40F81">
      <w:pPr>
        <w:pStyle w:val="25"/>
        <w:rPr>
          <w:rFonts w:asciiTheme="minorHAnsi" w:eastAsiaTheme="minorEastAsia" w:hAnsiTheme="minorHAnsi" w:cstheme="minorBidi"/>
          <w:b w:val="0"/>
        </w:rPr>
      </w:pPr>
      <w:hyperlink w:anchor="_Toc378437724"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ミューテックス</w:t>
        </w:r>
        <w:r w:rsidR="00986158">
          <w:rPr>
            <w:webHidden/>
          </w:rPr>
          <w:tab/>
        </w:r>
        <w:r w:rsidR="00986158">
          <w:rPr>
            <w:webHidden/>
          </w:rPr>
          <w:fldChar w:fldCharType="begin"/>
        </w:r>
        <w:r w:rsidR="00986158">
          <w:rPr>
            <w:webHidden/>
          </w:rPr>
          <w:instrText xml:space="preserve"> PAGEREF _Toc378437724 \h </w:instrText>
        </w:r>
        <w:r w:rsidR="00986158">
          <w:rPr>
            <w:webHidden/>
          </w:rPr>
        </w:r>
        <w:r w:rsidR="00986158">
          <w:rPr>
            <w:webHidden/>
          </w:rPr>
          <w:fldChar w:fldCharType="separate"/>
        </w:r>
        <w:r w:rsidR="00986158">
          <w:rPr>
            <w:webHidden/>
          </w:rPr>
          <w:t>67</w:t>
        </w:r>
        <w:r w:rsidR="00986158">
          <w:rPr>
            <w:webHidden/>
          </w:rPr>
          <w:fldChar w:fldCharType="end"/>
        </w:r>
      </w:hyperlink>
    </w:p>
    <w:p w14:paraId="343FB75A" w14:textId="77777777" w:rsidR="00986158" w:rsidRDefault="00E40F81">
      <w:pPr>
        <w:pStyle w:val="25"/>
        <w:rPr>
          <w:rFonts w:asciiTheme="minorHAnsi" w:eastAsiaTheme="minorEastAsia" w:hAnsiTheme="minorHAnsi" w:cstheme="minorBidi"/>
          <w:b w:val="0"/>
        </w:rPr>
      </w:pPr>
      <w:hyperlink w:anchor="_Toc378437725"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軽量ミューテックス</w:t>
        </w:r>
        <w:r w:rsidR="00986158">
          <w:rPr>
            <w:webHidden/>
          </w:rPr>
          <w:tab/>
        </w:r>
        <w:r w:rsidR="00986158">
          <w:rPr>
            <w:webHidden/>
          </w:rPr>
          <w:fldChar w:fldCharType="begin"/>
        </w:r>
        <w:r w:rsidR="00986158">
          <w:rPr>
            <w:webHidden/>
          </w:rPr>
          <w:instrText xml:space="preserve"> PAGEREF _Toc378437725 \h </w:instrText>
        </w:r>
        <w:r w:rsidR="00986158">
          <w:rPr>
            <w:webHidden/>
          </w:rPr>
        </w:r>
        <w:r w:rsidR="00986158">
          <w:rPr>
            <w:webHidden/>
          </w:rPr>
          <w:fldChar w:fldCharType="separate"/>
        </w:r>
        <w:r w:rsidR="00986158">
          <w:rPr>
            <w:webHidden/>
          </w:rPr>
          <w:t>67</w:t>
        </w:r>
        <w:r w:rsidR="00986158">
          <w:rPr>
            <w:webHidden/>
          </w:rPr>
          <w:fldChar w:fldCharType="end"/>
        </w:r>
      </w:hyperlink>
    </w:p>
    <w:p w14:paraId="0B69B776" w14:textId="77777777" w:rsidR="00986158" w:rsidRDefault="00E40F81">
      <w:pPr>
        <w:pStyle w:val="25"/>
        <w:rPr>
          <w:rFonts w:asciiTheme="minorHAnsi" w:eastAsiaTheme="minorEastAsia" w:hAnsiTheme="minorHAnsi" w:cstheme="minorBidi"/>
          <w:b w:val="0"/>
        </w:rPr>
      </w:pPr>
      <w:hyperlink w:anchor="_Toc378437726"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名前付きミューテックス</w:t>
        </w:r>
        <w:r w:rsidR="00986158">
          <w:rPr>
            <w:webHidden/>
          </w:rPr>
          <w:tab/>
        </w:r>
        <w:r w:rsidR="00986158">
          <w:rPr>
            <w:webHidden/>
          </w:rPr>
          <w:fldChar w:fldCharType="begin"/>
        </w:r>
        <w:r w:rsidR="00986158">
          <w:rPr>
            <w:webHidden/>
          </w:rPr>
          <w:instrText xml:space="preserve"> PAGEREF _Toc378437726 \h </w:instrText>
        </w:r>
        <w:r w:rsidR="00986158">
          <w:rPr>
            <w:webHidden/>
          </w:rPr>
        </w:r>
        <w:r w:rsidR="00986158">
          <w:rPr>
            <w:webHidden/>
          </w:rPr>
          <w:fldChar w:fldCharType="separate"/>
        </w:r>
        <w:r w:rsidR="00986158">
          <w:rPr>
            <w:webHidden/>
          </w:rPr>
          <w:t>67</w:t>
        </w:r>
        <w:r w:rsidR="00986158">
          <w:rPr>
            <w:webHidden/>
          </w:rPr>
          <w:fldChar w:fldCharType="end"/>
        </w:r>
      </w:hyperlink>
    </w:p>
    <w:p w14:paraId="71AFF372" w14:textId="77777777" w:rsidR="00986158" w:rsidRDefault="00E40F81">
      <w:pPr>
        <w:pStyle w:val="25"/>
        <w:rPr>
          <w:rFonts w:asciiTheme="minorHAnsi" w:eastAsiaTheme="minorEastAsia" w:hAnsiTheme="minorHAnsi" w:cstheme="minorBidi"/>
          <w:b w:val="0"/>
        </w:rPr>
      </w:pPr>
      <w:hyperlink w:anchor="_Toc378437727"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クリティカルセクション</w:t>
        </w:r>
        <w:r w:rsidR="00986158">
          <w:rPr>
            <w:webHidden/>
          </w:rPr>
          <w:tab/>
        </w:r>
        <w:r w:rsidR="00986158">
          <w:rPr>
            <w:webHidden/>
          </w:rPr>
          <w:fldChar w:fldCharType="begin"/>
        </w:r>
        <w:r w:rsidR="00986158">
          <w:rPr>
            <w:webHidden/>
          </w:rPr>
          <w:instrText xml:space="preserve"> PAGEREF _Toc378437727 \h </w:instrText>
        </w:r>
        <w:r w:rsidR="00986158">
          <w:rPr>
            <w:webHidden/>
          </w:rPr>
        </w:r>
        <w:r w:rsidR="00986158">
          <w:rPr>
            <w:webHidden/>
          </w:rPr>
          <w:fldChar w:fldCharType="separate"/>
        </w:r>
        <w:r w:rsidR="00986158">
          <w:rPr>
            <w:webHidden/>
          </w:rPr>
          <w:t>67</w:t>
        </w:r>
        <w:r w:rsidR="00986158">
          <w:rPr>
            <w:webHidden/>
          </w:rPr>
          <w:fldChar w:fldCharType="end"/>
        </w:r>
      </w:hyperlink>
    </w:p>
    <w:p w14:paraId="061B447E" w14:textId="77777777" w:rsidR="00986158" w:rsidRDefault="00E40F81">
      <w:pPr>
        <w:pStyle w:val="25"/>
        <w:rPr>
          <w:rFonts w:asciiTheme="minorHAnsi" w:eastAsiaTheme="minorEastAsia" w:hAnsiTheme="minorHAnsi" w:cstheme="minorBidi"/>
          <w:b w:val="0"/>
        </w:rPr>
      </w:pPr>
      <w:hyperlink w:anchor="_Toc378437728"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インターロック操作</w:t>
        </w:r>
        <w:r w:rsidR="00986158">
          <w:rPr>
            <w:webHidden/>
          </w:rPr>
          <w:tab/>
        </w:r>
        <w:r w:rsidR="00986158">
          <w:rPr>
            <w:webHidden/>
          </w:rPr>
          <w:fldChar w:fldCharType="begin"/>
        </w:r>
        <w:r w:rsidR="00986158">
          <w:rPr>
            <w:webHidden/>
          </w:rPr>
          <w:instrText xml:space="preserve"> PAGEREF _Toc378437728 \h </w:instrText>
        </w:r>
        <w:r w:rsidR="00986158">
          <w:rPr>
            <w:webHidden/>
          </w:rPr>
        </w:r>
        <w:r w:rsidR="00986158">
          <w:rPr>
            <w:webHidden/>
          </w:rPr>
          <w:fldChar w:fldCharType="separate"/>
        </w:r>
        <w:r w:rsidR="00986158">
          <w:rPr>
            <w:webHidden/>
          </w:rPr>
          <w:t>67</w:t>
        </w:r>
        <w:r w:rsidR="00986158">
          <w:rPr>
            <w:webHidden/>
          </w:rPr>
          <w:fldChar w:fldCharType="end"/>
        </w:r>
      </w:hyperlink>
    </w:p>
    <w:p w14:paraId="5F1F54C9" w14:textId="77777777" w:rsidR="00986158" w:rsidRDefault="00E40F81">
      <w:pPr>
        <w:pStyle w:val="25"/>
        <w:rPr>
          <w:rFonts w:asciiTheme="minorHAnsi" w:eastAsiaTheme="minorEastAsia" w:hAnsiTheme="minorHAnsi" w:cstheme="minorBidi"/>
          <w:b w:val="0"/>
        </w:rPr>
      </w:pPr>
      <w:hyperlink w:anchor="_Toc378437729"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セマフォ／名前付きセマフォ</w:t>
        </w:r>
        <w:r w:rsidR="00986158">
          <w:rPr>
            <w:webHidden/>
          </w:rPr>
          <w:tab/>
        </w:r>
        <w:r w:rsidR="00986158">
          <w:rPr>
            <w:webHidden/>
          </w:rPr>
          <w:fldChar w:fldCharType="begin"/>
        </w:r>
        <w:r w:rsidR="00986158">
          <w:rPr>
            <w:webHidden/>
          </w:rPr>
          <w:instrText xml:space="preserve"> PAGEREF _Toc378437729 \h </w:instrText>
        </w:r>
        <w:r w:rsidR="00986158">
          <w:rPr>
            <w:webHidden/>
          </w:rPr>
        </w:r>
        <w:r w:rsidR="00986158">
          <w:rPr>
            <w:webHidden/>
          </w:rPr>
          <w:fldChar w:fldCharType="separate"/>
        </w:r>
        <w:r w:rsidR="00986158">
          <w:rPr>
            <w:webHidden/>
          </w:rPr>
          <w:t>67</w:t>
        </w:r>
        <w:r w:rsidR="00986158">
          <w:rPr>
            <w:webHidden/>
          </w:rPr>
          <w:fldChar w:fldCharType="end"/>
        </w:r>
      </w:hyperlink>
    </w:p>
    <w:p w14:paraId="50049A01" w14:textId="77777777" w:rsidR="00986158" w:rsidRDefault="00E40F81">
      <w:pPr>
        <w:pStyle w:val="25"/>
        <w:rPr>
          <w:rFonts w:asciiTheme="minorHAnsi" w:eastAsiaTheme="minorEastAsia" w:hAnsiTheme="minorHAnsi" w:cstheme="minorBidi"/>
          <w:b w:val="0"/>
        </w:rPr>
      </w:pPr>
      <w:hyperlink w:anchor="_Toc378437730"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モニター</w:t>
        </w:r>
        <w:r w:rsidR="00986158">
          <w:rPr>
            <w:webHidden/>
          </w:rPr>
          <w:tab/>
        </w:r>
        <w:r w:rsidR="00986158">
          <w:rPr>
            <w:webHidden/>
          </w:rPr>
          <w:fldChar w:fldCharType="begin"/>
        </w:r>
        <w:r w:rsidR="00986158">
          <w:rPr>
            <w:webHidden/>
          </w:rPr>
          <w:instrText xml:space="preserve"> PAGEREF _Toc378437730 \h </w:instrText>
        </w:r>
        <w:r w:rsidR="00986158">
          <w:rPr>
            <w:webHidden/>
          </w:rPr>
        </w:r>
        <w:r w:rsidR="00986158">
          <w:rPr>
            <w:webHidden/>
          </w:rPr>
          <w:fldChar w:fldCharType="separate"/>
        </w:r>
        <w:r w:rsidR="00986158">
          <w:rPr>
            <w:webHidden/>
          </w:rPr>
          <w:t>67</w:t>
        </w:r>
        <w:r w:rsidR="00986158">
          <w:rPr>
            <w:webHidden/>
          </w:rPr>
          <w:fldChar w:fldCharType="end"/>
        </w:r>
      </w:hyperlink>
    </w:p>
    <w:p w14:paraId="5B950349" w14:textId="77777777" w:rsidR="00986158" w:rsidRDefault="00E40F81">
      <w:pPr>
        <w:pStyle w:val="32"/>
        <w:tabs>
          <w:tab w:val="left" w:pos="840"/>
        </w:tabs>
        <w:ind w:left="578" w:hanging="309"/>
        <w:rPr>
          <w:rFonts w:eastAsiaTheme="minorEastAsia"/>
        </w:rPr>
      </w:pPr>
      <w:hyperlink w:anchor="_Toc378437731" w:history="1">
        <w:r w:rsidR="00986158" w:rsidRPr="00DC5612">
          <w:rPr>
            <w:rStyle w:val="afff3"/>
            <w:rFonts w:ascii="Wingdings" w:hAnsi="Wingdings"/>
          </w:rPr>
          <w:t></w:t>
        </w:r>
        <w:r w:rsidR="00986158">
          <w:rPr>
            <w:rFonts w:eastAsiaTheme="minorEastAsia"/>
          </w:rPr>
          <w:tab/>
        </w:r>
        <w:r w:rsidR="00986158" w:rsidRPr="00DC5612">
          <w:rPr>
            <w:rStyle w:val="afff3"/>
            <w:rFonts w:hint="eastAsia"/>
          </w:rPr>
          <w:t>条件変数</w:t>
        </w:r>
        <w:r w:rsidR="00986158">
          <w:rPr>
            <w:webHidden/>
          </w:rPr>
          <w:tab/>
        </w:r>
        <w:r w:rsidR="00986158">
          <w:rPr>
            <w:webHidden/>
          </w:rPr>
          <w:fldChar w:fldCharType="begin"/>
        </w:r>
        <w:r w:rsidR="00986158">
          <w:rPr>
            <w:webHidden/>
          </w:rPr>
          <w:instrText xml:space="preserve"> PAGEREF _Toc378437731 \h </w:instrText>
        </w:r>
        <w:r w:rsidR="00986158">
          <w:rPr>
            <w:webHidden/>
          </w:rPr>
        </w:r>
        <w:r w:rsidR="00986158">
          <w:rPr>
            <w:webHidden/>
          </w:rPr>
          <w:fldChar w:fldCharType="separate"/>
        </w:r>
        <w:r w:rsidR="00986158">
          <w:rPr>
            <w:webHidden/>
          </w:rPr>
          <w:t>67</w:t>
        </w:r>
        <w:r w:rsidR="00986158">
          <w:rPr>
            <w:webHidden/>
          </w:rPr>
          <w:fldChar w:fldCharType="end"/>
        </w:r>
      </w:hyperlink>
    </w:p>
    <w:p w14:paraId="7EABE913" w14:textId="77777777" w:rsidR="00986158" w:rsidRDefault="00E40F81">
      <w:pPr>
        <w:pStyle w:val="32"/>
        <w:tabs>
          <w:tab w:val="left" w:pos="840"/>
        </w:tabs>
        <w:ind w:left="578" w:hanging="309"/>
        <w:rPr>
          <w:rFonts w:eastAsiaTheme="minorEastAsia"/>
        </w:rPr>
      </w:pPr>
      <w:hyperlink w:anchor="_Toc378437732" w:history="1">
        <w:r w:rsidR="00986158" w:rsidRPr="00DC5612">
          <w:rPr>
            <w:rStyle w:val="afff3"/>
            <w:rFonts w:ascii="Wingdings" w:hAnsi="Wingdings"/>
          </w:rPr>
          <w:t></w:t>
        </w:r>
        <w:r w:rsidR="00986158">
          <w:rPr>
            <w:rFonts w:eastAsiaTheme="minorEastAsia"/>
          </w:rPr>
          <w:tab/>
        </w:r>
        <w:r w:rsidR="00986158" w:rsidRPr="00DC5612">
          <w:rPr>
            <w:rStyle w:val="afff3"/>
            <w:rFonts w:hint="eastAsia"/>
          </w:rPr>
          <w:t>イベント／名前付きイベント</w:t>
        </w:r>
        <w:r w:rsidR="00986158">
          <w:rPr>
            <w:webHidden/>
          </w:rPr>
          <w:tab/>
        </w:r>
        <w:r w:rsidR="00986158">
          <w:rPr>
            <w:webHidden/>
          </w:rPr>
          <w:fldChar w:fldCharType="begin"/>
        </w:r>
        <w:r w:rsidR="00986158">
          <w:rPr>
            <w:webHidden/>
          </w:rPr>
          <w:instrText xml:space="preserve"> PAGEREF _Toc378437732 \h </w:instrText>
        </w:r>
        <w:r w:rsidR="00986158">
          <w:rPr>
            <w:webHidden/>
          </w:rPr>
        </w:r>
        <w:r w:rsidR="00986158">
          <w:rPr>
            <w:webHidden/>
          </w:rPr>
          <w:fldChar w:fldCharType="separate"/>
        </w:r>
        <w:r w:rsidR="00986158">
          <w:rPr>
            <w:webHidden/>
          </w:rPr>
          <w:t>68</w:t>
        </w:r>
        <w:r w:rsidR="00986158">
          <w:rPr>
            <w:webHidden/>
          </w:rPr>
          <w:fldChar w:fldCharType="end"/>
        </w:r>
      </w:hyperlink>
    </w:p>
    <w:p w14:paraId="24196AC6" w14:textId="77777777" w:rsidR="00986158" w:rsidRDefault="00E40F81">
      <w:pPr>
        <w:pStyle w:val="25"/>
        <w:rPr>
          <w:rFonts w:asciiTheme="minorHAnsi" w:eastAsiaTheme="minorEastAsia" w:hAnsiTheme="minorHAnsi" w:cstheme="minorBidi"/>
          <w:b w:val="0"/>
        </w:rPr>
      </w:pPr>
      <w:hyperlink w:anchor="_Toc378437733"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シグナル</w:t>
        </w:r>
        <w:r w:rsidR="00986158">
          <w:rPr>
            <w:webHidden/>
          </w:rPr>
          <w:tab/>
        </w:r>
        <w:r w:rsidR="00986158">
          <w:rPr>
            <w:webHidden/>
          </w:rPr>
          <w:fldChar w:fldCharType="begin"/>
        </w:r>
        <w:r w:rsidR="00986158">
          <w:rPr>
            <w:webHidden/>
          </w:rPr>
          <w:instrText xml:space="preserve"> PAGEREF _Toc378437733 \h </w:instrText>
        </w:r>
        <w:r w:rsidR="00986158">
          <w:rPr>
            <w:webHidden/>
          </w:rPr>
        </w:r>
        <w:r w:rsidR="00986158">
          <w:rPr>
            <w:webHidden/>
          </w:rPr>
          <w:fldChar w:fldCharType="separate"/>
        </w:r>
        <w:r w:rsidR="00986158">
          <w:rPr>
            <w:webHidden/>
          </w:rPr>
          <w:t>68</w:t>
        </w:r>
        <w:r w:rsidR="00986158">
          <w:rPr>
            <w:webHidden/>
          </w:rPr>
          <w:fldChar w:fldCharType="end"/>
        </w:r>
      </w:hyperlink>
    </w:p>
    <w:p w14:paraId="7E2204EB" w14:textId="77777777" w:rsidR="00986158" w:rsidRDefault="00E40F81">
      <w:pPr>
        <w:pStyle w:val="12"/>
        <w:spacing w:before="180"/>
        <w:ind w:left="325" w:hanging="325"/>
        <w:rPr>
          <w:rFonts w:asciiTheme="minorHAnsi" w:eastAsiaTheme="minorEastAsia" w:hAnsiTheme="minorHAnsi" w:cstheme="minorBidi"/>
          <w:b w:val="0"/>
          <w:sz w:val="21"/>
        </w:rPr>
      </w:pPr>
      <w:hyperlink w:anchor="_Toc378437734" w:history="1">
        <w:r w:rsidR="00986158" w:rsidRPr="00DC5612">
          <w:rPr>
            <w:rStyle w:val="afff3"/>
            <w:rFonts w:ascii="Wingdings" w:hAnsi="Wingdings"/>
          </w:rPr>
          <w:t></w:t>
        </w:r>
        <w:r w:rsidR="00986158">
          <w:rPr>
            <w:rFonts w:asciiTheme="minorHAnsi" w:eastAsiaTheme="minorEastAsia" w:hAnsiTheme="minorHAnsi" w:cstheme="minorBidi"/>
            <w:b w:val="0"/>
            <w:sz w:val="21"/>
          </w:rPr>
          <w:tab/>
        </w:r>
        <w:r w:rsidR="00986158" w:rsidRPr="00DC5612">
          <w:rPr>
            <w:rStyle w:val="afff3"/>
            <w:rFonts w:hint="eastAsia"/>
          </w:rPr>
          <w:t>マルチスレッドで起こり得る問題②</w:t>
        </w:r>
        <w:r w:rsidR="00986158">
          <w:rPr>
            <w:webHidden/>
          </w:rPr>
          <w:tab/>
        </w:r>
        <w:r w:rsidR="00986158">
          <w:rPr>
            <w:webHidden/>
          </w:rPr>
          <w:fldChar w:fldCharType="begin"/>
        </w:r>
        <w:r w:rsidR="00986158">
          <w:rPr>
            <w:webHidden/>
          </w:rPr>
          <w:instrText xml:space="preserve"> PAGEREF _Toc378437734 \h </w:instrText>
        </w:r>
        <w:r w:rsidR="00986158">
          <w:rPr>
            <w:webHidden/>
          </w:rPr>
        </w:r>
        <w:r w:rsidR="00986158">
          <w:rPr>
            <w:webHidden/>
          </w:rPr>
          <w:fldChar w:fldCharType="separate"/>
        </w:r>
        <w:r w:rsidR="00986158">
          <w:rPr>
            <w:webHidden/>
          </w:rPr>
          <w:t>68</w:t>
        </w:r>
        <w:r w:rsidR="00986158">
          <w:rPr>
            <w:webHidden/>
          </w:rPr>
          <w:fldChar w:fldCharType="end"/>
        </w:r>
      </w:hyperlink>
    </w:p>
    <w:p w14:paraId="7A23A726" w14:textId="77777777" w:rsidR="00986158" w:rsidRDefault="00E40F81">
      <w:pPr>
        <w:pStyle w:val="25"/>
        <w:rPr>
          <w:rFonts w:asciiTheme="minorHAnsi" w:eastAsiaTheme="minorEastAsia" w:hAnsiTheme="minorHAnsi" w:cstheme="minorBidi"/>
          <w:b w:val="0"/>
        </w:rPr>
      </w:pPr>
      <w:hyperlink w:anchor="_Toc378437735"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デッドロック</w:t>
        </w:r>
        <w:r w:rsidR="00986158">
          <w:rPr>
            <w:webHidden/>
          </w:rPr>
          <w:tab/>
        </w:r>
        <w:r w:rsidR="00986158">
          <w:rPr>
            <w:webHidden/>
          </w:rPr>
          <w:fldChar w:fldCharType="begin"/>
        </w:r>
        <w:r w:rsidR="00986158">
          <w:rPr>
            <w:webHidden/>
          </w:rPr>
          <w:instrText xml:space="preserve"> PAGEREF _Toc378437735 \h </w:instrText>
        </w:r>
        <w:r w:rsidR="00986158">
          <w:rPr>
            <w:webHidden/>
          </w:rPr>
        </w:r>
        <w:r w:rsidR="00986158">
          <w:rPr>
            <w:webHidden/>
          </w:rPr>
          <w:fldChar w:fldCharType="separate"/>
        </w:r>
        <w:r w:rsidR="00986158">
          <w:rPr>
            <w:webHidden/>
          </w:rPr>
          <w:t>68</w:t>
        </w:r>
        <w:r w:rsidR="00986158">
          <w:rPr>
            <w:webHidden/>
          </w:rPr>
          <w:fldChar w:fldCharType="end"/>
        </w:r>
      </w:hyperlink>
    </w:p>
    <w:p w14:paraId="44D05FB4" w14:textId="77777777" w:rsidR="00986158" w:rsidRDefault="00E40F81">
      <w:pPr>
        <w:pStyle w:val="32"/>
        <w:tabs>
          <w:tab w:val="left" w:pos="840"/>
        </w:tabs>
        <w:ind w:left="578" w:hanging="309"/>
        <w:rPr>
          <w:rFonts w:eastAsiaTheme="minorEastAsia"/>
        </w:rPr>
      </w:pPr>
      <w:hyperlink w:anchor="_Toc378437736" w:history="1">
        <w:r w:rsidR="00986158" w:rsidRPr="00DC5612">
          <w:rPr>
            <w:rStyle w:val="afff3"/>
            <w:rFonts w:ascii="Wingdings" w:hAnsi="Wingdings"/>
          </w:rPr>
          <w:t></w:t>
        </w:r>
        <w:r w:rsidR="00986158">
          <w:rPr>
            <w:rFonts w:eastAsiaTheme="minorEastAsia"/>
          </w:rPr>
          <w:tab/>
        </w:r>
        <w:r w:rsidR="00986158" w:rsidRPr="00DC5612">
          <w:rPr>
            <w:rStyle w:val="afff3"/>
            <w:rFonts w:hint="eastAsia"/>
          </w:rPr>
          <w:t>相互ロック</w:t>
        </w:r>
        <w:r w:rsidR="00986158">
          <w:rPr>
            <w:webHidden/>
          </w:rPr>
          <w:tab/>
        </w:r>
        <w:r w:rsidR="00986158">
          <w:rPr>
            <w:webHidden/>
          </w:rPr>
          <w:fldChar w:fldCharType="begin"/>
        </w:r>
        <w:r w:rsidR="00986158">
          <w:rPr>
            <w:webHidden/>
          </w:rPr>
          <w:instrText xml:space="preserve"> PAGEREF _Toc378437736 \h </w:instrText>
        </w:r>
        <w:r w:rsidR="00986158">
          <w:rPr>
            <w:webHidden/>
          </w:rPr>
        </w:r>
        <w:r w:rsidR="00986158">
          <w:rPr>
            <w:webHidden/>
          </w:rPr>
          <w:fldChar w:fldCharType="separate"/>
        </w:r>
        <w:r w:rsidR="00986158">
          <w:rPr>
            <w:webHidden/>
          </w:rPr>
          <w:t>68</w:t>
        </w:r>
        <w:r w:rsidR="00986158">
          <w:rPr>
            <w:webHidden/>
          </w:rPr>
          <w:fldChar w:fldCharType="end"/>
        </w:r>
      </w:hyperlink>
    </w:p>
    <w:p w14:paraId="08F462D2" w14:textId="77777777" w:rsidR="00986158" w:rsidRDefault="00E40F81">
      <w:pPr>
        <w:pStyle w:val="32"/>
        <w:tabs>
          <w:tab w:val="left" w:pos="840"/>
        </w:tabs>
        <w:ind w:left="578" w:hanging="309"/>
        <w:rPr>
          <w:rFonts w:eastAsiaTheme="minorEastAsia"/>
        </w:rPr>
      </w:pPr>
      <w:hyperlink w:anchor="_Toc378437737" w:history="1">
        <w:r w:rsidR="00986158" w:rsidRPr="00DC5612">
          <w:rPr>
            <w:rStyle w:val="afff3"/>
            <w:rFonts w:ascii="Wingdings" w:hAnsi="Wingdings"/>
          </w:rPr>
          <w:t></w:t>
        </w:r>
        <w:r w:rsidR="00986158">
          <w:rPr>
            <w:rFonts w:eastAsiaTheme="minorEastAsia"/>
          </w:rPr>
          <w:tab/>
        </w:r>
        <w:r w:rsidR="00986158" w:rsidRPr="00DC5612">
          <w:rPr>
            <w:rStyle w:val="afff3"/>
            <w:rFonts w:hint="eastAsia"/>
          </w:rPr>
          <w:t>自己ロック</w:t>
        </w:r>
        <w:r w:rsidR="00986158">
          <w:rPr>
            <w:webHidden/>
          </w:rPr>
          <w:tab/>
        </w:r>
        <w:r w:rsidR="00986158">
          <w:rPr>
            <w:webHidden/>
          </w:rPr>
          <w:fldChar w:fldCharType="begin"/>
        </w:r>
        <w:r w:rsidR="00986158">
          <w:rPr>
            <w:webHidden/>
          </w:rPr>
          <w:instrText xml:space="preserve"> PAGEREF _Toc378437737 \h </w:instrText>
        </w:r>
        <w:r w:rsidR="00986158">
          <w:rPr>
            <w:webHidden/>
          </w:rPr>
        </w:r>
        <w:r w:rsidR="00986158">
          <w:rPr>
            <w:webHidden/>
          </w:rPr>
          <w:fldChar w:fldCharType="separate"/>
        </w:r>
        <w:r w:rsidR="00986158">
          <w:rPr>
            <w:webHidden/>
          </w:rPr>
          <w:t>68</w:t>
        </w:r>
        <w:r w:rsidR="00986158">
          <w:rPr>
            <w:webHidden/>
          </w:rPr>
          <w:fldChar w:fldCharType="end"/>
        </w:r>
      </w:hyperlink>
    </w:p>
    <w:p w14:paraId="227FD161" w14:textId="77777777" w:rsidR="00986158" w:rsidRDefault="00E40F81">
      <w:pPr>
        <w:pStyle w:val="25"/>
        <w:rPr>
          <w:rFonts w:asciiTheme="minorHAnsi" w:eastAsiaTheme="minorEastAsia" w:hAnsiTheme="minorHAnsi" w:cstheme="minorBidi"/>
          <w:b w:val="0"/>
        </w:rPr>
      </w:pPr>
      <w:hyperlink w:anchor="_Toc378437738"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低速化</w:t>
        </w:r>
        <w:r w:rsidR="00986158">
          <w:rPr>
            <w:webHidden/>
          </w:rPr>
          <w:tab/>
        </w:r>
        <w:r w:rsidR="00986158">
          <w:rPr>
            <w:webHidden/>
          </w:rPr>
          <w:fldChar w:fldCharType="begin"/>
        </w:r>
        <w:r w:rsidR="00986158">
          <w:rPr>
            <w:webHidden/>
          </w:rPr>
          <w:instrText xml:space="preserve"> PAGEREF _Toc378437738 \h </w:instrText>
        </w:r>
        <w:r w:rsidR="00986158">
          <w:rPr>
            <w:webHidden/>
          </w:rPr>
        </w:r>
        <w:r w:rsidR="00986158">
          <w:rPr>
            <w:webHidden/>
          </w:rPr>
          <w:fldChar w:fldCharType="separate"/>
        </w:r>
        <w:r w:rsidR="00986158">
          <w:rPr>
            <w:webHidden/>
          </w:rPr>
          <w:t>68</w:t>
        </w:r>
        <w:r w:rsidR="00986158">
          <w:rPr>
            <w:webHidden/>
          </w:rPr>
          <w:fldChar w:fldCharType="end"/>
        </w:r>
      </w:hyperlink>
    </w:p>
    <w:p w14:paraId="1C904DD5" w14:textId="77777777" w:rsidR="00986158" w:rsidRDefault="00E40F81">
      <w:pPr>
        <w:pStyle w:val="25"/>
        <w:rPr>
          <w:rFonts w:asciiTheme="minorHAnsi" w:eastAsiaTheme="minorEastAsia" w:hAnsiTheme="minorHAnsi" w:cstheme="minorBidi"/>
          <w:b w:val="0"/>
        </w:rPr>
      </w:pPr>
      <w:hyperlink w:anchor="_Toc378437739"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モニターのタイミングずれ</w:t>
        </w:r>
        <w:r w:rsidR="00986158">
          <w:rPr>
            <w:webHidden/>
          </w:rPr>
          <w:tab/>
        </w:r>
        <w:r w:rsidR="00986158">
          <w:rPr>
            <w:webHidden/>
          </w:rPr>
          <w:fldChar w:fldCharType="begin"/>
        </w:r>
        <w:r w:rsidR="00986158">
          <w:rPr>
            <w:webHidden/>
          </w:rPr>
          <w:instrText xml:space="preserve"> PAGEREF _Toc378437739 \h </w:instrText>
        </w:r>
        <w:r w:rsidR="00986158">
          <w:rPr>
            <w:webHidden/>
          </w:rPr>
        </w:r>
        <w:r w:rsidR="00986158">
          <w:rPr>
            <w:webHidden/>
          </w:rPr>
          <w:fldChar w:fldCharType="separate"/>
        </w:r>
        <w:r w:rsidR="00986158">
          <w:rPr>
            <w:webHidden/>
          </w:rPr>
          <w:t>68</w:t>
        </w:r>
        <w:r w:rsidR="00986158">
          <w:rPr>
            <w:webHidden/>
          </w:rPr>
          <w:fldChar w:fldCharType="end"/>
        </w:r>
      </w:hyperlink>
    </w:p>
    <w:p w14:paraId="6706A4D1" w14:textId="77777777" w:rsidR="00986158" w:rsidRDefault="00E40F81">
      <w:pPr>
        <w:pStyle w:val="25"/>
        <w:rPr>
          <w:rFonts w:asciiTheme="minorHAnsi" w:eastAsiaTheme="minorEastAsia" w:hAnsiTheme="minorHAnsi" w:cstheme="minorBidi"/>
          <w:b w:val="0"/>
        </w:rPr>
      </w:pPr>
      <w:hyperlink w:anchor="_Toc378437740"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ゾンビスレッド</w:t>
        </w:r>
        <w:r w:rsidR="00986158">
          <w:rPr>
            <w:webHidden/>
          </w:rPr>
          <w:tab/>
        </w:r>
        <w:r w:rsidR="00986158">
          <w:rPr>
            <w:webHidden/>
          </w:rPr>
          <w:fldChar w:fldCharType="begin"/>
        </w:r>
        <w:r w:rsidR="00986158">
          <w:rPr>
            <w:webHidden/>
          </w:rPr>
          <w:instrText xml:space="preserve"> PAGEREF _Toc378437740 \h </w:instrText>
        </w:r>
        <w:r w:rsidR="00986158">
          <w:rPr>
            <w:webHidden/>
          </w:rPr>
        </w:r>
        <w:r w:rsidR="00986158">
          <w:rPr>
            <w:webHidden/>
          </w:rPr>
          <w:fldChar w:fldCharType="separate"/>
        </w:r>
        <w:r w:rsidR="00986158">
          <w:rPr>
            <w:webHidden/>
          </w:rPr>
          <w:t>68</w:t>
        </w:r>
        <w:r w:rsidR="00986158">
          <w:rPr>
            <w:webHidden/>
          </w:rPr>
          <w:fldChar w:fldCharType="end"/>
        </w:r>
      </w:hyperlink>
    </w:p>
    <w:p w14:paraId="04EDC7DC" w14:textId="77777777" w:rsidR="00986158" w:rsidRDefault="00E40F81">
      <w:pPr>
        <w:pStyle w:val="12"/>
        <w:spacing w:before="180"/>
        <w:ind w:left="325" w:hanging="325"/>
        <w:rPr>
          <w:rFonts w:asciiTheme="minorHAnsi" w:eastAsiaTheme="minorEastAsia" w:hAnsiTheme="minorHAnsi" w:cstheme="minorBidi"/>
          <w:b w:val="0"/>
          <w:sz w:val="21"/>
        </w:rPr>
      </w:pPr>
      <w:hyperlink w:anchor="_Toc378437741" w:history="1">
        <w:r w:rsidR="00986158" w:rsidRPr="00DC5612">
          <w:rPr>
            <w:rStyle w:val="afff3"/>
            <w:rFonts w:ascii="Wingdings" w:hAnsi="Wingdings"/>
          </w:rPr>
          <w:t></w:t>
        </w:r>
        <w:r w:rsidR="00986158">
          <w:rPr>
            <w:rFonts w:asciiTheme="minorHAnsi" w:eastAsiaTheme="minorEastAsia" w:hAnsiTheme="minorHAnsi" w:cstheme="minorBidi"/>
            <w:b w:val="0"/>
            <w:sz w:val="21"/>
          </w:rPr>
          <w:tab/>
        </w:r>
        <w:r w:rsidR="00986158" w:rsidRPr="00DC5612">
          <w:rPr>
            <w:rStyle w:val="afff3"/>
            <w:rFonts w:hint="eastAsia"/>
          </w:rPr>
          <w:t>様々なデータ共有手法</w:t>
        </w:r>
        <w:r w:rsidR="00986158">
          <w:rPr>
            <w:webHidden/>
          </w:rPr>
          <w:tab/>
        </w:r>
        <w:r w:rsidR="00986158">
          <w:rPr>
            <w:webHidden/>
          </w:rPr>
          <w:fldChar w:fldCharType="begin"/>
        </w:r>
        <w:r w:rsidR="00986158">
          <w:rPr>
            <w:webHidden/>
          </w:rPr>
          <w:instrText xml:space="preserve"> PAGEREF _Toc378437741 \h </w:instrText>
        </w:r>
        <w:r w:rsidR="00986158">
          <w:rPr>
            <w:webHidden/>
          </w:rPr>
        </w:r>
        <w:r w:rsidR="00986158">
          <w:rPr>
            <w:webHidden/>
          </w:rPr>
          <w:fldChar w:fldCharType="separate"/>
        </w:r>
        <w:r w:rsidR="00986158">
          <w:rPr>
            <w:webHidden/>
          </w:rPr>
          <w:t>69</w:t>
        </w:r>
        <w:r w:rsidR="00986158">
          <w:rPr>
            <w:webHidden/>
          </w:rPr>
          <w:fldChar w:fldCharType="end"/>
        </w:r>
      </w:hyperlink>
    </w:p>
    <w:p w14:paraId="311905E9" w14:textId="77777777" w:rsidR="00986158" w:rsidRDefault="00E40F81">
      <w:pPr>
        <w:pStyle w:val="25"/>
        <w:rPr>
          <w:rFonts w:asciiTheme="minorHAnsi" w:eastAsiaTheme="minorEastAsia" w:hAnsiTheme="minorHAnsi" w:cstheme="minorBidi"/>
          <w:b w:val="0"/>
        </w:rPr>
      </w:pPr>
      <w:hyperlink w:anchor="_Toc378437742"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グローバル変数／スタティック変数</w:t>
        </w:r>
        <w:r w:rsidR="00986158">
          <w:rPr>
            <w:webHidden/>
          </w:rPr>
          <w:tab/>
        </w:r>
        <w:r w:rsidR="00986158">
          <w:rPr>
            <w:webHidden/>
          </w:rPr>
          <w:fldChar w:fldCharType="begin"/>
        </w:r>
        <w:r w:rsidR="00986158">
          <w:rPr>
            <w:webHidden/>
          </w:rPr>
          <w:instrText xml:space="preserve"> PAGEREF _Toc378437742 \h </w:instrText>
        </w:r>
        <w:r w:rsidR="00986158">
          <w:rPr>
            <w:webHidden/>
          </w:rPr>
        </w:r>
        <w:r w:rsidR="00986158">
          <w:rPr>
            <w:webHidden/>
          </w:rPr>
          <w:fldChar w:fldCharType="separate"/>
        </w:r>
        <w:r w:rsidR="00986158">
          <w:rPr>
            <w:webHidden/>
          </w:rPr>
          <w:t>69</w:t>
        </w:r>
        <w:r w:rsidR="00986158">
          <w:rPr>
            <w:webHidden/>
          </w:rPr>
          <w:fldChar w:fldCharType="end"/>
        </w:r>
      </w:hyperlink>
    </w:p>
    <w:p w14:paraId="28047DF5" w14:textId="77777777" w:rsidR="00986158" w:rsidRDefault="00E40F81">
      <w:pPr>
        <w:pStyle w:val="25"/>
        <w:rPr>
          <w:rFonts w:asciiTheme="minorHAnsi" w:eastAsiaTheme="minorEastAsia" w:hAnsiTheme="minorHAnsi" w:cstheme="minorBidi"/>
          <w:b w:val="0"/>
        </w:rPr>
      </w:pPr>
      <w:hyperlink w:anchor="_Toc378437743"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スレッドローカルストレージ（</w:t>
        </w:r>
        <w:r w:rsidR="00986158" w:rsidRPr="00DC5612">
          <w:rPr>
            <w:rStyle w:val="afff3"/>
          </w:rPr>
          <w:t>TLS</w:t>
        </w:r>
        <w:r w:rsidR="00986158" w:rsidRPr="00DC5612">
          <w:rPr>
            <w:rStyle w:val="afff3"/>
            <w:rFonts w:hint="eastAsia"/>
          </w:rPr>
          <w:t>）</w:t>
        </w:r>
        <w:r w:rsidR="00986158">
          <w:rPr>
            <w:webHidden/>
          </w:rPr>
          <w:tab/>
        </w:r>
        <w:r w:rsidR="00986158">
          <w:rPr>
            <w:webHidden/>
          </w:rPr>
          <w:fldChar w:fldCharType="begin"/>
        </w:r>
        <w:r w:rsidR="00986158">
          <w:rPr>
            <w:webHidden/>
          </w:rPr>
          <w:instrText xml:space="preserve"> PAGEREF _Toc378437743 \h </w:instrText>
        </w:r>
        <w:r w:rsidR="00986158">
          <w:rPr>
            <w:webHidden/>
          </w:rPr>
        </w:r>
        <w:r w:rsidR="00986158">
          <w:rPr>
            <w:webHidden/>
          </w:rPr>
          <w:fldChar w:fldCharType="separate"/>
        </w:r>
        <w:r w:rsidR="00986158">
          <w:rPr>
            <w:webHidden/>
          </w:rPr>
          <w:t>69</w:t>
        </w:r>
        <w:r w:rsidR="00986158">
          <w:rPr>
            <w:webHidden/>
          </w:rPr>
          <w:fldChar w:fldCharType="end"/>
        </w:r>
      </w:hyperlink>
    </w:p>
    <w:p w14:paraId="4F60F054" w14:textId="77777777" w:rsidR="00986158" w:rsidRDefault="00E40F81">
      <w:pPr>
        <w:pStyle w:val="25"/>
        <w:rPr>
          <w:rFonts w:asciiTheme="minorHAnsi" w:eastAsiaTheme="minorEastAsia" w:hAnsiTheme="minorHAnsi" w:cstheme="minorBidi"/>
          <w:b w:val="0"/>
        </w:rPr>
      </w:pPr>
      <w:hyperlink w:anchor="_Toc378437744"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共有メモリ</w:t>
        </w:r>
        <w:r w:rsidR="00986158">
          <w:rPr>
            <w:webHidden/>
          </w:rPr>
          <w:tab/>
        </w:r>
        <w:r w:rsidR="00986158">
          <w:rPr>
            <w:webHidden/>
          </w:rPr>
          <w:fldChar w:fldCharType="begin"/>
        </w:r>
        <w:r w:rsidR="00986158">
          <w:rPr>
            <w:webHidden/>
          </w:rPr>
          <w:instrText xml:space="preserve"> PAGEREF _Toc378437744 \h </w:instrText>
        </w:r>
        <w:r w:rsidR="00986158">
          <w:rPr>
            <w:webHidden/>
          </w:rPr>
        </w:r>
        <w:r w:rsidR="00986158">
          <w:rPr>
            <w:webHidden/>
          </w:rPr>
          <w:fldChar w:fldCharType="separate"/>
        </w:r>
        <w:r w:rsidR="00986158">
          <w:rPr>
            <w:webHidden/>
          </w:rPr>
          <w:t>69</w:t>
        </w:r>
        <w:r w:rsidR="00986158">
          <w:rPr>
            <w:webHidden/>
          </w:rPr>
          <w:fldChar w:fldCharType="end"/>
        </w:r>
      </w:hyperlink>
    </w:p>
    <w:p w14:paraId="54F09590" w14:textId="77777777" w:rsidR="00986158" w:rsidRDefault="00E40F81">
      <w:pPr>
        <w:pStyle w:val="25"/>
        <w:rPr>
          <w:rFonts w:asciiTheme="minorHAnsi" w:eastAsiaTheme="minorEastAsia" w:hAnsiTheme="minorHAnsi" w:cstheme="minorBidi"/>
          <w:b w:val="0"/>
        </w:rPr>
      </w:pPr>
      <w:hyperlink w:anchor="_Toc378437745"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メモリマップトファイル</w:t>
        </w:r>
        <w:r w:rsidR="00986158">
          <w:rPr>
            <w:webHidden/>
          </w:rPr>
          <w:tab/>
        </w:r>
        <w:r w:rsidR="00986158">
          <w:rPr>
            <w:webHidden/>
          </w:rPr>
          <w:fldChar w:fldCharType="begin"/>
        </w:r>
        <w:r w:rsidR="00986158">
          <w:rPr>
            <w:webHidden/>
          </w:rPr>
          <w:instrText xml:space="preserve"> PAGEREF _Toc378437745 \h </w:instrText>
        </w:r>
        <w:r w:rsidR="00986158">
          <w:rPr>
            <w:webHidden/>
          </w:rPr>
        </w:r>
        <w:r w:rsidR="00986158">
          <w:rPr>
            <w:webHidden/>
          </w:rPr>
          <w:fldChar w:fldCharType="separate"/>
        </w:r>
        <w:r w:rsidR="00986158">
          <w:rPr>
            <w:webHidden/>
          </w:rPr>
          <w:t>69</w:t>
        </w:r>
        <w:r w:rsidR="00986158">
          <w:rPr>
            <w:webHidden/>
          </w:rPr>
          <w:fldChar w:fldCharType="end"/>
        </w:r>
      </w:hyperlink>
    </w:p>
    <w:p w14:paraId="2CA6A75B" w14:textId="77777777" w:rsidR="00986158" w:rsidRDefault="00E40F81">
      <w:pPr>
        <w:pStyle w:val="25"/>
        <w:rPr>
          <w:rFonts w:asciiTheme="minorHAnsi" w:eastAsiaTheme="minorEastAsia" w:hAnsiTheme="minorHAnsi" w:cstheme="minorBidi"/>
          <w:b w:val="0"/>
        </w:rPr>
      </w:pPr>
      <w:hyperlink w:anchor="_Toc378437746"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メッセージ</w:t>
        </w:r>
        <w:r w:rsidR="00986158">
          <w:rPr>
            <w:webHidden/>
          </w:rPr>
          <w:tab/>
        </w:r>
        <w:r w:rsidR="00986158">
          <w:rPr>
            <w:webHidden/>
          </w:rPr>
          <w:fldChar w:fldCharType="begin"/>
        </w:r>
        <w:r w:rsidR="00986158">
          <w:rPr>
            <w:webHidden/>
          </w:rPr>
          <w:instrText xml:space="preserve"> PAGEREF _Toc378437746 \h </w:instrText>
        </w:r>
        <w:r w:rsidR="00986158">
          <w:rPr>
            <w:webHidden/>
          </w:rPr>
        </w:r>
        <w:r w:rsidR="00986158">
          <w:rPr>
            <w:webHidden/>
          </w:rPr>
          <w:fldChar w:fldCharType="separate"/>
        </w:r>
        <w:r w:rsidR="00986158">
          <w:rPr>
            <w:webHidden/>
          </w:rPr>
          <w:t>69</w:t>
        </w:r>
        <w:r w:rsidR="00986158">
          <w:rPr>
            <w:webHidden/>
          </w:rPr>
          <w:fldChar w:fldCharType="end"/>
        </w:r>
      </w:hyperlink>
    </w:p>
    <w:p w14:paraId="106F1312" w14:textId="77777777" w:rsidR="00986158" w:rsidRDefault="00E40F81">
      <w:pPr>
        <w:pStyle w:val="25"/>
        <w:rPr>
          <w:rFonts w:asciiTheme="minorHAnsi" w:eastAsiaTheme="minorEastAsia" w:hAnsiTheme="minorHAnsi" w:cstheme="minorBidi"/>
          <w:b w:val="0"/>
        </w:rPr>
      </w:pPr>
      <w:hyperlink w:anchor="_Toc378437747"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メッセージキュー</w:t>
        </w:r>
        <w:r w:rsidR="00986158">
          <w:rPr>
            <w:webHidden/>
          </w:rPr>
          <w:tab/>
        </w:r>
        <w:r w:rsidR="00986158">
          <w:rPr>
            <w:webHidden/>
          </w:rPr>
          <w:fldChar w:fldCharType="begin"/>
        </w:r>
        <w:r w:rsidR="00986158">
          <w:rPr>
            <w:webHidden/>
          </w:rPr>
          <w:instrText xml:space="preserve"> PAGEREF _Toc378437747 \h </w:instrText>
        </w:r>
        <w:r w:rsidR="00986158">
          <w:rPr>
            <w:webHidden/>
          </w:rPr>
        </w:r>
        <w:r w:rsidR="00986158">
          <w:rPr>
            <w:webHidden/>
          </w:rPr>
          <w:fldChar w:fldCharType="separate"/>
        </w:r>
        <w:r w:rsidR="00986158">
          <w:rPr>
            <w:webHidden/>
          </w:rPr>
          <w:t>69</w:t>
        </w:r>
        <w:r w:rsidR="00986158">
          <w:rPr>
            <w:webHidden/>
          </w:rPr>
          <w:fldChar w:fldCharType="end"/>
        </w:r>
      </w:hyperlink>
    </w:p>
    <w:p w14:paraId="103B582F" w14:textId="77777777" w:rsidR="00986158" w:rsidRDefault="00E40F81">
      <w:pPr>
        <w:pStyle w:val="25"/>
        <w:rPr>
          <w:rFonts w:asciiTheme="minorHAnsi" w:eastAsiaTheme="minorEastAsia" w:hAnsiTheme="minorHAnsi" w:cstheme="minorBidi"/>
          <w:b w:val="0"/>
        </w:rPr>
      </w:pPr>
      <w:hyperlink w:anchor="_Toc378437748"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パイプ</w:t>
        </w:r>
        <w:r w:rsidR="00986158">
          <w:rPr>
            <w:webHidden/>
          </w:rPr>
          <w:tab/>
        </w:r>
        <w:r w:rsidR="00986158">
          <w:rPr>
            <w:webHidden/>
          </w:rPr>
          <w:fldChar w:fldCharType="begin"/>
        </w:r>
        <w:r w:rsidR="00986158">
          <w:rPr>
            <w:webHidden/>
          </w:rPr>
          <w:instrText xml:space="preserve"> PAGEREF _Toc378437748 \h </w:instrText>
        </w:r>
        <w:r w:rsidR="00986158">
          <w:rPr>
            <w:webHidden/>
          </w:rPr>
        </w:r>
        <w:r w:rsidR="00986158">
          <w:rPr>
            <w:webHidden/>
          </w:rPr>
          <w:fldChar w:fldCharType="separate"/>
        </w:r>
        <w:r w:rsidR="00986158">
          <w:rPr>
            <w:webHidden/>
          </w:rPr>
          <w:t>69</w:t>
        </w:r>
        <w:r w:rsidR="00986158">
          <w:rPr>
            <w:webHidden/>
          </w:rPr>
          <w:fldChar w:fldCharType="end"/>
        </w:r>
      </w:hyperlink>
    </w:p>
    <w:p w14:paraId="4FB2B0DB" w14:textId="77777777" w:rsidR="00986158" w:rsidRDefault="00E40F81">
      <w:pPr>
        <w:pStyle w:val="25"/>
        <w:rPr>
          <w:rFonts w:asciiTheme="minorHAnsi" w:eastAsiaTheme="minorEastAsia" w:hAnsiTheme="minorHAnsi" w:cstheme="minorBidi"/>
          <w:b w:val="0"/>
        </w:rPr>
      </w:pPr>
      <w:hyperlink w:anchor="_Toc378437749"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名前付きパイプ</w:t>
        </w:r>
        <w:r w:rsidR="00986158">
          <w:rPr>
            <w:webHidden/>
          </w:rPr>
          <w:tab/>
        </w:r>
        <w:r w:rsidR="00986158">
          <w:rPr>
            <w:webHidden/>
          </w:rPr>
          <w:fldChar w:fldCharType="begin"/>
        </w:r>
        <w:r w:rsidR="00986158">
          <w:rPr>
            <w:webHidden/>
          </w:rPr>
          <w:instrText xml:space="preserve"> PAGEREF _Toc378437749 \h </w:instrText>
        </w:r>
        <w:r w:rsidR="00986158">
          <w:rPr>
            <w:webHidden/>
          </w:rPr>
        </w:r>
        <w:r w:rsidR="00986158">
          <w:rPr>
            <w:webHidden/>
          </w:rPr>
          <w:fldChar w:fldCharType="separate"/>
        </w:r>
        <w:r w:rsidR="00986158">
          <w:rPr>
            <w:webHidden/>
          </w:rPr>
          <w:t>69</w:t>
        </w:r>
        <w:r w:rsidR="00986158">
          <w:rPr>
            <w:webHidden/>
          </w:rPr>
          <w:fldChar w:fldCharType="end"/>
        </w:r>
      </w:hyperlink>
    </w:p>
    <w:p w14:paraId="15379ABA" w14:textId="77777777" w:rsidR="00986158" w:rsidRDefault="00E40F81">
      <w:pPr>
        <w:pStyle w:val="25"/>
        <w:rPr>
          <w:rFonts w:asciiTheme="minorHAnsi" w:eastAsiaTheme="minorEastAsia" w:hAnsiTheme="minorHAnsi" w:cstheme="minorBidi"/>
          <w:b w:val="0"/>
        </w:rPr>
      </w:pPr>
      <w:hyperlink w:anchor="_Toc378437750"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ソケット</w:t>
        </w:r>
        <w:r w:rsidR="00986158">
          <w:rPr>
            <w:webHidden/>
          </w:rPr>
          <w:tab/>
        </w:r>
        <w:r w:rsidR="00986158">
          <w:rPr>
            <w:webHidden/>
          </w:rPr>
          <w:fldChar w:fldCharType="begin"/>
        </w:r>
        <w:r w:rsidR="00986158">
          <w:rPr>
            <w:webHidden/>
          </w:rPr>
          <w:instrText xml:space="preserve"> PAGEREF _Toc378437750 \h </w:instrText>
        </w:r>
        <w:r w:rsidR="00986158">
          <w:rPr>
            <w:webHidden/>
          </w:rPr>
        </w:r>
        <w:r w:rsidR="00986158">
          <w:rPr>
            <w:webHidden/>
          </w:rPr>
          <w:fldChar w:fldCharType="separate"/>
        </w:r>
        <w:r w:rsidR="00986158">
          <w:rPr>
            <w:webHidden/>
          </w:rPr>
          <w:t>70</w:t>
        </w:r>
        <w:r w:rsidR="00986158">
          <w:rPr>
            <w:webHidden/>
          </w:rPr>
          <w:fldChar w:fldCharType="end"/>
        </w:r>
      </w:hyperlink>
    </w:p>
    <w:p w14:paraId="11378AE5" w14:textId="77777777" w:rsidR="00986158" w:rsidRDefault="00E40F81">
      <w:pPr>
        <w:pStyle w:val="12"/>
        <w:spacing w:before="180"/>
        <w:ind w:left="325" w:hanging="325"/>
        <w:rPr>
          <w:rFonts w:asciiTheme="minorHAnsi" w:eastAsiaTheme="minorEastAsia" w:hAnsiTheme="minorHAnsi" w:cstheme="minorBidi"/>
          <w:b w:val="0"/>
          <w:sz w:val="21"/>
        </w:rPr>
      </w:pPr>
      <w:hyperlink w:anchor="_Toc378437751" w:history="1">
        <w:r w:rsidR="00986158" w:rsidRPr="00DC5612">
          <w:rPr>
            <w:rStyle w:val="afff3"/>
            <w:rFonts w:ascii="Wingdings" w:hAnsi="Wingdings"/>
          </w:rPr>
          <w:t></w:t>
        </w:r>
        <w:r w:rsidR="00986158">
          <w:rPr>
            <w:rFonts w:asciiTheme="minorHAnsi" w:eastAsiaTheme="minorEastAsia" w:hAnsiTheme="minorHAnsi" w:cstheme="minorBidi"/>
            <w:b w:val="0"/>
            <w:sz w:val="21"/>
          </w:rPr>
          <w:tab/>
        </w:r>
        <w:r w:rsidR="00986158" w:rsidRPr="00DC5612">
          <w:rPr>
            <w:rStyle w:val="afff3"/>
            <w:rFonts w:hint="eastAsia"/>
          </w:rPr>
          <w:t>並列処理の活用</w:t>
        </w:r>
        <w:r w:rsidR="00986158">
          <w:rPr>
            <w:webHidden/>
          </w:rPr>
          <w:tab/>
        </w:r>
        <w:r w:rsidR="00986158">
          <w:rPr>
            <w:webHidden/>
          </w:rPr>
          <w:fldChar w:fldCharType="begin"/>
        </w:r>
        <w:r w:rsidR="00986158">
          <w:rPr>
            <w:webHidden/>
          </w:rPr>
          <w:instrText xml:space="preserve"> PAGEREF _Toc378437751 \h </w:instrText>
        </w:r>
        <w:r w:rsidR="00986158">
          <w:rPr>
            <w:webHidden/>
          </w:rPr>
        </w:r>
        <w:r w:rsidR="00986158">
          <w:rPr>
            <w:webHidden/>
          </w:rPr>
          <w:fldChar w:fldCharType="separate"/>
        </w:r>
        <w:r w:rsidR="00986158">
          <w:rPr>
            <w:webHidden/>
          </w:rPr>
          <w:t>70</w:t>
        </w:r>
        <w:r w:rsidR="00986158">
          <w:rPr>
            <w:webHidden/>
          </w:rPr>
          <w:fldChar w:fldCharType="end"/>
        </w:r>
      </w:hyperlink>
    </w:p>
    <w:p w14:paraId="1AD824F2" w14:textId="77777777" w:rsidR="00986158" w:rsidRDefault="00E40F81">
      <w:pPr>
        <w:pStyle w:val="25"/>
        <w:rPr>
          <w:rFonts w:asciiTheme="minorHAnsi" w:eastAsiaTheme="minorEastAsia" w:hAnsiTheme="minorHAnsi" w:cstheme="minorBidi"/>
          <w:b w:val="0"/>
        </w:rPr>
      </w:pPr>
      <w:hyperlink w:anchor="_Toc378437752"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Pr>
          <w:t xml:space="preserve">Map Reduce </w:t>
        </w:r>
        <w:r w:rsidR="00986158" w:rsidRPr="00DC5612">
          <w:rPr>
            <w:rStyle w:val="afff3"/>
            <w:rFonts w:hint="eastAsia"/>
          </w:rPr>
          <w:t>理論</w:t>
        </w:r>
        <w:r w:rsidR="00986158">
          <w:rPr>
            <w:webHidden/>
          </w:rPr>
          <w:tab/>
        </w:r>
        <w:r w:rsidR="00986158">
          <w:rPr>
            <w:webHidden/>
          </w:rPr>
          <w:fldChar w:fldCharType="begin"/>
        </w:r>
        <w:r w:rsidR="00986158">
          <w:rPr>
            <w:webHidden/>
          </w:rPr>
          <w:instrText xml:space="preserve"> PAGEREF _Toc378437752 \h </w:instrText>
        </w:r>
        <w:r w:rsidR="00986158">
          <w:rPr>
            <w:webHidden/>
          </w:rPr>
        </w:r>
        <w:r w:rsidR="00986158">
          <w:rPr>
            <w:webHidden/>
          </w:rPr>
          <w:fldChar w:fldCharType="separate"/>
        </w:r>
        <w:r w:rsidR="00986158">
          <w:rPr>
            <w:webHidden/>
          </w:rPr>
          <w:t>70</w:t>
        </w:r>
        <w:r w:rsidR="00986158">
          <w:rPr>
            <w:webHidden/>
          </w:rPr>
          <w:fldChar w:fldCharType="end"/>
        </w:r>
      </w:hyperlink>
    </w:p>
    <w:p w14:paraId="5AD092F7" w14:textId="77777777" w:rsidR="00104C92" w:rsidRDefault="00AF276B" w:rsidP="000D4978">
      <w:pPr>
        <w:sectPr w:rsidR="00104C92" w:rsidSect="006F450B">
          <w:headerReference w:type="even" r:id="rId15"/>
          <w:headerReference w:type="default" r:id="rId16"/>
          <w:footerReference w:type="default" r:id="rId17"/>
          <w:headerReference w:type="first" r:id="rId18"/>
          <w:pgSz w:w="11906" w:h="16838"/>
          <w:pgMar w:top="1985" w:right="1701" w:bottom="1701" w:left="1701" w:header="1134" w:footer="850" w:gutter="0"/>
          <w:pgNumType w:fmt="lowerRoman" w:start="1"/>
          <w:cols w:space="425"/>
          <w:docGrid w:type="lines" w:linePitch="360"/>
        </w:sectPr>
      </w:pPr>
      <w:r>
        <w:fldChar w:fldCharType="end"/>
      </w:r>
    </w:p>
    <w:p w14:paraId="0EA2EBC5" w14:textId="556094DA" w:rsidR="005F3E47" w:rsidRDefault="005A22FB" w:rsidP="00801698">
      <w:pPr>
        <w:pStyle w:val="1"/>
        <w:spacing w:beforeLines="0" w:before="0"/>
        <w:ind w:left="342" w:hangingChars="142" w:hanging="342"/>
      </w:pPr>
      <w:bookmarkStart w:id="0" w:name="_Toc378437645"/>
      <w:r>
        <w:lastRenderedPageBreak/>
        <w:t>概略</w:t>
      </w:r>
      <w:bookmarkEnd w:id="0"/>
    </w:p>
    <w:p w14:paraId="15B56B2B" w14:textId="7047D25B" w:rsidR="00E10D25" w:rsidRDefault="0048265A" w:rsidP="001256D9">
      <w:pPr>
        <w:pStyle w:val="a8"/>
        <w:ind w:firstLine="283"/>
      </w:pPr>
      <w:r>
        <w:rPr>
          <w:rFonts w:hint="eastAsia"/>
        </w:rPr>
        <w:t>マルチスレッドプログラミングを行う上で、基礎となる用語や仕組み</w:t>
      </w:r>
      <w:r w:rsidR="000F6DA8">
        <w:rPr>
          <w:rFonts w:hint="eastAsia"/>
        </w:rPr>
        <w:t>、技術</w:t>
      </w:r>
      <w:r>
        <w:rPr>
          <w:rFonts w:hint="eastAsia"/>
        </w:rPr>
        <w:t>を解説する</w:t>
      </w:r>
      <w:r w:rsidR="00E46359">
        <w:rPr>
          <w:rFonts w:hint="eastAsia"/>
        </w:rPr>
        <w:t>。</w:t>
      </w:r>
    </w:p>
    <w:p w14:paraId="74B527F5" w14:textId="6CB82E9C" w:rsidR="000F6DA8" w:rsidRDefault="000F6DA8" w:rsidP="000F6DA8">
      <w:pPr>
        <w:pStyle w:val="a8"/>
        <w:spacing w:beforeLines="50" w:before="180"/>
        <w:ind w:firstLine="283"/>
      </w:pPr>
      <w:r>
        <w:t>適切なマルチスレッドプログラミングを行うためには、プログラムが動作するハードウェア環境、</w:t>
      </w:r>
      <w:r>
        <w:t>OS</w:t>
      </w:r>
      <w:r>
        <w:t>、プログラムの動作原理を意識する必要がある。マルチスレッドを解説する多くのドキュメントも、そうした背景知識を前提にしていることが多い。</w:t>
      </w:r>
    </w:p>
    <w:p w14:paraId="70E1056A" w14:textId="2E645F8A" w:rsidR="000F6DA8" w:rsidRDefault="000F6DA8" w:rsidP="001256D9">
      <w:pPr>
        <w:pStyle w:val="a8"/>
        <w:ind w:firstLine="283"/>
      </w:pPr>
      <w:r>
        <w:t>本書は、マルチスレッドのプログラミング技法を説明する前に、こうした周辺知識・関連知識の説明を、広範囲に、順を追って説明する。</w:t>
      </w:r>
    </w:p>
    <w:p w14:paraId="4AF71147" w14:textId="506047D6" w:rsidR="00414B1B" w:rsidRDefault="001C5611" w:rsidP="00414B1B">
      <w:pPr>
        <w:pStyle w:val="1"/>
      </w:pPr>
      <w:bookmarkStart w:id="1" w:name="_Toc378437646"/>
      <w:r>
        <w:rPr>
          <w:rFonts w:hint="eastAsia"/>
        </w:rPr>
        <w:t>目的</w:t>
      </w:r>
      <w:bookmarkEnd w:id="1"/>
    </w:p>
    <w:p w14:paraId="1D70E40E" w14:textId="6F419888" w:rsidR="005E4415" w:rsidRDefault="00E46359" w:rsidP="00383725">
      <w:pPr>
        <w:pStyle w:val="a8"/>
        <w:ind w:firstLine="283"/>
      </w:pPr>
      <w:r>
        <w:rPr>
          <w:rFonts w:hint="eastAsia"/>
        </w:rPr>
        <w:t>本書</w:t>
      </w:r>
      <w:r w:rsidR="001C6071">
        <w:rPr>
          <w:rFonts w:hint="eastAsia"/>
        </w:rPr>
        <w:t>は</w:t>
      </w:r>
      <w:r w:rsidR="005E4415">
        <w:rPr>
          <w:rFonts w:hint="eastAsia"/>
        </w:rPr>
        <w:t>、</w:t>
      </w:r>
      <w:r w:rsidR="00B108BC">
        <w:rPr>
          <w:rFonts w:hint="eastAsia"/>
        </w:rPr>
        <w:t>マルチスレッドプログラミングに対する理解を深め</w:t>
      </w:r>
      <w:r w:rsidR="00222BB0">
        <w:rPr>
          <w:rFonts w:hint="eastAsia"/>
        </w:rPr>
        <w:t>、</w:t>
      </w:r>
      <w:r w:rsidR="000F6DA8">
        <w:rPr>
          <w:rFonts w:hint="eastAsia"/>
        </w:rPr>
        <w:t>環境と目的に合わせて「</w:t>
      </w:r>
      <w:r w:rsidR="00222BB0">
        <w:rPr>
          <w:rFonts w:hint="eastAsia"/>
        </w:rPr>
        <w:t>最適な</w:t>
      </w:r>
      <w:r w:rsidR="000F6DA8">
        <w:rPr>
          <w:rFonts w:hint="eastAsia"/>
        </w:rPr>
        <w:t>」</w:t>
      </w:r>
      <w:r w:rsidR="00222BB0">
        <w:rPr>
          <w:rFonts w:hint="eastAsia"/>
        </w:rPr>
        <w:t>マルチスレッド</w:t>
      </w:r>
      <w:r w:rsidR="000F6DA8">
        <w:rPr>
          <w:rFonts w:hint="eastAsia"/>
        </w:rPr>
        <w:t>プログラム構造を設計できるようになる</w:t>
      </w:r>
      <w:r w:rsidR="00B108BC">
        <w:rPr>
          <w:rFonts w:hint="eastAsia"/>
        </w:rPr>
        <w:t>ことを目的とする</w:t>
      </w:r>
      <w:r w:rsidR="005E4415">
        <w:rPr>
          <w:rFonts w:hint="eastAsia"/>
        </w:rPr>
        <w:t>。</w:t>
      </w:r>
    </w:p>
    <w:p w14:paraId="3CB83A35" w14:textId="3763786C" w:rsidR="00383725" w:rsidRDefault="00383725" w:rsidP="00383725">
      <w:pPr>
        <w:pStyle w:val="1"/>
      </w:pPr>
      <w:bookmarkStart w:id="2" w:name="_Toc378437647"/>
      <w:r>
        <w:rPr>
          <w:rFonts w:hint="eastAsia"/>
        </w:rPr>
        <w:t>本書のサンプルプログラムについて</w:t>
      </w:r>
    </w:p>
    <w:p w14:paraId="734B8E37" w14:textId="77777777" w:rsidR="00383725" w:rsidRDefault="00383725" w:rsidP="00383725">
      <w:pPr>
        <w:pStyle w:val="a8"/>
        <w:ind w:firstLine="283"/>
      </w:pPr>
      <w:r>
        <w:rPr>
          <w:rFonts w:hint="eastAsia"/>
        </w:rPr>
        <w:t>本書には多数のサンプルプログラムをその実行結果とともに記載している。</w:t>
      </w:r>
    </w:p>
    <w:p w14:paraId="029DD89A" w14:textId="521449D4" w:rsidR="00383725" w:rsidRDefault="00383725" w:rsidP="00383725">
      <w:pPr>
        <w:pStyle w:val="a8"/>
        <w:ind w:firstLine="283"/>
      </w:pPr>
      <w:r>
        <w:rPr>
          <w:rFonts w:hint="eastAsia"/>
        </w:rPr>
        <w:t>コンパイラのバージョンはもとより、並列処理の性能はハードウェアの影響を強く受けるため、サンプルプログラムのビルド・動作環境を提示しておく。</w:t>
      </w:r>
    </w:p>
    <w:p w14:paraId="2FF1E364" w14:textId="108B38EA" w:rsidR="00383725" w:rsidRPr="005A39A4" w:rsidRDefault="00383725" w:rsidP="005A39A4">
      <w:pPr>
        <w:pStyle w:val="a8"/>
        <w:keepNext/>
        <w:keepLines/>
        <w:widowControl/>
        <w:spacing w:beforeLines="50" w:before="180"/>
        <w:ind w:firstLine="285"/>
        <w:rPr>
          <w:rFonts w:hint="eastAsia"/>
          <w:b/>
        </w:rPr>
      </w:pPr>
      <w:r w:rsidRPr="005A39A4">
        <w:rPr>
          <w:b/>
        </w:rPr>
        <w:t>【</w:t>
      </w:r>
      <w:r w:rsidRPr="005A39A4">
        <w:rPr>
          <w:rFonts w:hint="eastAsia"/>
          <w:b/>
        </w:rPr>
        <w:t>W</w:t>
      </w:r>
      <w:r w:rsidRPr="005A39A4">
        <w:rPr>
          <w:b/>
        </w:rPr>
        <w:t>indows</w:t>
      </w:r>
      <w:r w:rsidRPr="005A39A4">
        <w:rPr>
          <w:b/>
        </w:rPr>
        <w:t>系】</w:t>
      </w:r>
    </w:p>
    <w:p w14:paraId="6F612308" w14:textId="51A196D7" w:rsidR="00383725" w:rsidRDefault="00383725" w:rsidP="00383725">
      <w:pPr>
        <w:pStyle w:val="a4"/>
        <w:ind w:left="447" w:hanging="298"/>
      </w:pPr>
      <w:r>
        <w:rPr>
          <w:rFonts w:hint="eastAsia"/>
        </w:rPr>
        <w:t>O</w:t>
      </w:r>
      <w:r>
        <w:t>S</w:t>
      </w:r>
      <w:r>
        <w:t>：</w:t>
      </w:r>
      <w:r>
        <w:rPr>
          <w:rFonts w:hint="eastAsia"/>
        </w:rPr>
        <w:t>Microsft W</w:t>
      </w:r>
      <w:r>
        <w:t>indos8.1</w:t>
      </w:r>
      <w:r w:rsidR="005A39A4">
        <w:t>, 64bit</w:t>
      </w:r>
    </w:p>
    <w:p w14:paraId="6502581A" w14:textId="77777777" w:rsidR="00383725" w:rsidRDefault="00383725" w:rsidP="005A39A4">
      <w:pPr>
        <w:pStyle w:val="a4"/>
        <w:keepNext/>
        <w:widowControl/>
        <w:ind w:left="447" w:hanging="298"/>
      </w:pPr>
      <w:r>
        <w:t>CPU</w:t>
      </w:r>
      <w:r>
        <w:t>：</w:t>
      </w:r>
      <w:r>
        <w:rPr>
          <w:rFonts w:hint="eastAsia"/>
        </w:rPr>
        <w:t>Intel</w:t>
      </w:r>
      <w:r>
        <w:t>® Core™ i7-3770K VPU @ 3.5GHz Core×4, HT</w:t>
      </w:r>
      <w:r>
        <w:t>有効化</w:t>
      </w:r>
      <w:r>
        <w:rPr>
          <w:rFonts w:hint="eastAsia"/>
        </w:rPr>
        <w:t>, Socket</w:t>
      </w:r>
      <w:r>
        <w:rPr>
          <w:rFonts w:hint="eastAsia"/>
        </w:rPr>
        <w:t>×</w:t>
      </w:r>
      <w:r>
        <w:rPr>
          <w:rFonts w:hint="eastAsia"/>
        </w:rPr>
        <w:t>1</w:t>
      </w:r>
    </w:p>
    <w:p w14:paraId="5410A94A" w14:textId="04027520" w:rsidR="00383725" w:rsidRDefault="00383725" w:rsidP="005A39A4">
      <w:pPr>
        <w:pStyle w:val="a4"/>
        <w:numPr>
          <w:ilvl w:val="0"/>
          <w:numId w:val="0"/>
        </w:numPr>
        <w:ind w:leftChars="405" w:left="850" w:firstLine="1"/>
        <w:rPr>
          <w:rFonts w:hint="eastAsia"/>
        </w:rPr>
      </w:pPr>
      <w:r>
        <w:rPr>
          <w:rFonts w:ascii="ＭＳ 明朝" w:eastAsia="ＭＳ 明朝" w:hAnsi="ＭＳ 明朝" w:cs="ＭＳ 明朝"/>
        </w:rPr>
        <w:t xml:space="preserve">⇒ </w:t>
      </w:r>
      <w:r>
        <w:t>論理プロセッサ</w:t>
      </w:r>
      <w:r>
        <w:t>×8</w:t>
      </w:r>
    </w:p>
    <w:p w14:paraId="268972E6" w14:textId="489BF8ED" w:rsidR="00383725" w:rsidRDefault="005A39A4" w:rsidP="005A39A4">
      <w:pPr>
        <w:pStyle w:val="a4"/>
        <w:keepNext/>
        <w:widowControl/>
        <w:ind w:left="447" w:hanging="298"/>
      </w:pPr>
      <w:r>
        <w:rPr>
          <w:rFonts w:hint="eastAsia"/>
        </w:rPr>
        <w:t>Compiler</w:t>
      </w:r>
      <w:r>
        <w:rPr>
          <w:rFonts w:hint="eastAsia"/>
        </w:rPr>
        <w:t>：</w:t>
      </w:r>
      <w:r>
        <w:rPr>
          <w:rFonts w:hint="eastAsia"/>
        </w:rPr>
        <w:t>Microsoft Visual Studio 2013 Professional</w:t>
      </w:r>
    </w:p>
    <w:p w14:paraId="3F2493D7" w14:textId="15307EE0" w:rsidR="005A39A4" w:rsidRDefault="005A39A4" w:rsidP="005A39A4">
      <w:pPr>
        <w:pStyle w:val="a4"/>
        <w:numPr>
          <w:ilvl w:val="0"/>
          <w:numId w:val="0"/>
        </w:numPr>
        <w:ind w:left="851"/>
        <w:rPr>
          <w:rFonts w:hint="eastAsia"/>
        </w:rPr>
      </w:pPr>
      <w:r>
        <w:rPr>
          <w:rFonts w:ascii="ＭＳ 明朝" w:eastAsia="ＭＳ 明朝" w:hAnsi="ＭＳ 明朝" w:cs="ＭＳ 明朝"/>
        </w:rPr>
        <w:t>⇒標準の</w:t>
      </w:r>
      <w:r>
        <w:rPr>
          <w:rFonts w:ascii="ＭＳ 明朝" w:eastAsia="ＭＳ 明朝" w:hAnsi="ＭＳ 明朝" w:cs="ＭＳ 明朝" w:hint="eastAsia"/>
        </w:rPr>
        <w:t xml:space="preserve"> Release ビルド設定でビルドしたプログラムを実行</w:t>
      </w:r>
    </w:p>
    <w:p w14:paraId="175081C5" w14:textId="22B738A7" w:rsidR="005A39A4" w:rsidRPr="005A39A4" w:rsidRDefault="005A39A4" w:rsidP="005A39A4">
      <w:pPr>
        <w:pStyle w:val="a8"/>
        <w:keepNext/>
        <w:keepLines/>
        <w:widowControl/>
        <w:spacing w:beforeLines="50" w:before="180"/>
        <w:ind w:firstLine="285"/>
        <w:rPr>
          <w:rFonts w:hint="eastAsia"/>
          <w:b/>
        </w:rPr>
      </w:pPr>
      <w:r w:rsidRPr="005A39A4">
        <w:rPr>
          <w:b/>
        </w:rPr>
        <w:t>【</w:t>
      </w:r>
      <w:r>
        <w:rPr>
          <w:rFonts w:hint="eastAsia"/>
          <w:b/>
        </w:rPr>
        <w:t>Unix</w:t>
      </w:r>
      <w:r w:rsidRPr="005A39A4">
        <w:rPr>
          <w:b/>
        </w:rPr>
        <w:t>系】</w:t>
      </w:r>
    </w:p>
    <w:p w14:paraId="62F7202F" w14:textId="5DE2674B" w:rsidR="005A39A4" w:rsidRDefault="005A39A4" w:rsidP="005A39A4">
      <w:pPr>
        <w:pStyle w:val="a4"/>
        <w:ind w:left="447" w:hanging="298"/>
      </w:pPr>
      <w:r>
        <w:rPr>
          <w:rFonts w:hint="eastAsia"/>
        </w:rPr>
        <w:t>O</w:t>
      </w:r>
      <w:r>
        <w:t>S</w:t>
      </w:r>
      <w:r>
        <w:t>：</w:t>
      </w:r>
      <w:r>
        <w:t>CentOS 6.4, 64bit</w:t>
      </w:r>
    </w:p>
    <w:p w14:paraId="2DC7172D" w14:textId="22EEAFEC" w:rsidR="005A39A4" w:rsidRDefault="005A39A4" w:rsidP="005A39A4">
      <w:pPr>
        <w:pStyle w:val="a4"/>
        <w:ind w:left="447" w:hanging="298"/>
      </w:pPr>
      <w:r>
        <w:rPr>
          <w:rFonts w:hint="eastAsia"/>
        </w:rPr>
        <w:t>CPU</w:t>
      </w:r>
      <w:r>
        <w:rPr>
          <w:rFonts w:hint="eastAsia"/>
        </w:rPr>
        <w:t>：仮想プロセッサ×</w:t>
      </w:r>
      <w:r>
        <w:rPr>
          <w:rFonts w:hint="eastAsia"/>
        </w:rPr>
        <w:t xml:space="preserve">4 </w:t>
      </w:r>
      <w:r>
        <w:rPr>
          <w:rFonts w:hint="eastAsia"/>
        </w:rPr>
        <w:t>※上記</w:t>
      </w:r>
      <w:r>
        <w:rPr>
          <w:rFonts w:hint="eastAsia"/>
        </w:rPr>
        <w:t>Windows</w:t>
      </w:r>
      <w:r>
        <w:rPr>
          <w:rFonts w:hint="eastAsia"/>
        </w:rPr>
        <w:t>の</w:t>
      </w:r>
      <w:r>
        <w:rPr>
          <w:rFonts w:hint="eastAsia"/>
        </w:rPr>
        <w:t>Hyper-V</w:t>
      </w:r>
      <w:r>
        <w:rPr>
          <w:rFonts w:hint="eastAsia"/>
        </w:rPr>
        <w:t>仮想マシンとして実行</w:t>
      </w:r>
    </w:p>
    <w:p w14:paraId="39DFABEE" w14:textId="21D78E5D" w:rsidR="005A39A4" w:rsidRDefault="005A39A4" w:rsidP="005A39A4">
      <w:pPr>
        <w:pStyle w:val="a4"/>
        <w:keepNext/>
        <w:widowControl/>
        <w:ind w:left="447" w:hanging="298"/>
      </w:pPr>
      <w:r>
        <w:rPr>
          <w:rFonts w:hint="eastAsia"/>
        </w:rPr>
        <w:t>Compiler</w:t>
      </w:r>
      <w:r>
        <w:rPr>
          <w:rFonts w:hint="eastAsia"/>
        </w:rPr>
        <w:t>：</w:t>
      </w:r>
      <w:r>
        <w:rPr>
          <w:rFonts w:hint="eastAsia"/>
        </w:rPr>
        <w:t>GCC 4.4.7</w:t>
      </w:r>
    </w:p>
    <w:p w14:paraId="6B140623" w14:textId="480A99AD" w:rsidR="005A39A4" w:rsidRDefault="005A39A4" w:rsidP="005A39A4">
      <w:pPr>
        <w:pStyle w:val="a4"/>
        <w:numPr>
          <w:ilvl w:val="0"/>
          <w:numId w:val="0"/>
        </w:numPr>
        <w:ind w:left="851"/>
        <w:rPr>
          <w:rFonts w:hint="eastAsia"/>
        </w:rPr>
      </w:pPr>
      <w:r>
        <w:rPr>
          <w:rFonts w:ascii="ＭＳ 明朝" w:eastAsia="ＭＳ 明朝" w:hAnsi="ＭＳ 明朝" w:cs="ＭＳ 明朝"/>
        </w:rPr>
        <w:t>⇒</w:t>
      </w:r>
      <w:r>
        <w:rPr>
          <w:rFonts w:ascii="ＭＳ 明朝" w:eastAsia="ＭＳ 明朝" w:hAnsi="ＭＳ 明朝" w:cs="ＭＳ 明朝"/>
        </w:rPr>
        <w:t>最適化レベル</w:t>
      </w:r>
      <w:r>
        <w:rPr>
          <w:rFonts w:ascii="ＭＳ 明朝" w:eastAsia="ＭＳ 明朝" w:hAnsi="ＭＳ 明朝" w:cs="ＭＳ 明朝" w:hint="eastAsia"/>
        </w:rPr>
        <w:t xml:space="preserve"> </w:t>
      </w:r>
      <w:r>
        <w:rPr>
          <w:rFonts w:ascii="ＭＳ 明朝" w:eastAsia="ＭＳ 明朝" w:hAnsi="ＭＳ 明朝" w:cs="ＭＳ 明朝"/>
        </w:rPr>
        <w:t>–</w:t>
      </w:r>
      <w:r>
        <w:rPr>
          <w:rFonts w:ascii="ＭＳ 明朝" w:eastAsia="ＭＳ 明朝" w:hAnsi="ＭＳ 明朝" w:cs="ＭＳ 明朝" w:hint="eastAsia"/>
        </w:rPr>
        <w:t>O3</w:t>
      </w:r>
      <w:r>
        <w:rPr>
          <w:rFonts w:ascii="ＭＳ 明朝" w:eastAsia="ＭＳ 明朝" w:hAnsi="ＭＳ 明朝" w:cs="ＭＳ 明朝"/>
        </w:rPr>
        <w:t xml:space="preserve"> オプションを付けてビルドしたプログラムを実行</w:t>
      </w:r>
    </w:p>
    <w:p w14:paraId="7660651D" w14:textId="55408B3C" w:rsidR="005A39A4" w:rsidRPr="005A39A4" w:rsidRDefault="00E73F27" w:rsidP="00383725">
      <w:pPr>
        <w:pStyle w:val="a8"/>
        <w:spacing w:beforeLines="50" w:before="180"/>
        <w:ind w:firstLine="283"/>
        <w:rPr>
          <w:rFonts w:hint="eastAsia"/>
        </w:rPr>
      </w:pPr>
      <w:r>
        <w:rPr>
          <w:rFonts w:hint="eastAsia"/>
        </w:rPr>
        <w:t>※一部</w:t>
      </w:r>
      <w:r>
        <w:rPr>
          <w:rFonts w:hint="eastAsia"/>
        </w:rPr>
        <w:t xml:space="preserve">Cygwin6.3,64bit + </w:t>
      </w:r>
      <w:r>
        <w:t xml:space="preserve">GCC 4.8.2 </w:t>
      </w:r>
      <w:r>
        <w:rPr>
          <w:rFonts w:hint="eastAsia"/>
        </w:rPr>
        <w:t>で実行したものもあり。</w:t>
      </w:r>
    </w:p>
    <w:p w14:paraId="10DE568B" w14:textId="5881D7FA" w:rsidR="00801698" w:rsidRDefault="00C937D0" w:rsidP="00801698">
      <w:pPr>
        <w:pStyle w:val="1"/>
      </w:pPr>
      <w:r>
        <w:rPr>
          <w:rFonts w:hint="eastAsia"/>
        </w:rPr>
        <w:lastRenderedPageBreak/>
        <w:t>スレッドの</w:t>
      </w:r>
      <w:r w:rsidR="00A77C3A">
        <w:rPr>
          <w:rFonts w:hint="eastAsia"/>
        </w:rPr>
        <w:t>仕組み</w:t>
      </w:r>
      <w:bookmarkEnd w:id="2"/>
    </w:p>
    <w:p w14:paraId="4BCD4A3D" w14:textId="3FD340E1" w:rsidR="00383725" w:rsidRDefault="00383725" w:rsidP="00383725">
      <w:pPr>
        <w:pStyle w:val="a8"/>
        <w:ind w:firstLine="283"/>
      </w:pPr>
      <w:r>
        <w:rPr>
          <w:rFonts w:hint="eastAsia"/>
        </w:rPr>
        <w:t>まず、「スレッドとはなにか？」を解説する。</w:t>
      </w:r>
    </w:p>
    <w:p w14:paraId="1E2FE888" w14:textId="46FE2795" w:rsidR="00383725" w:rsidRPr="00383725" w:rsidRDefault="00383725" w:rsidP="00383725">
      <w:pPr>
        <w:pStyle w:val="a8"/>
        <w:ind w:firstLine="283"/>
        <w:rPr>
          <w:rFonts w:hint="eastAsia"/>
        </w:rPr>
      </w:pPr>
      <w:r>
        <w:rPr>
          <w:rFonts w:hint="eastAsia"/>
        </w:rPr>
        <w:t>主に、スレッドの挙動とスレッドがなにによって管理されるのかを説明する。</w:t>
      </w:r>
    </w:p>
    <w:p w14:paraId="3CAAC9B8" w14:textId="52F16E22" w:rsidR="00801698" w:rsidRDefault="00C937D0" w:rsidP="00383725">
      <w:pPr>
        <w:pStyle w:val="2"/>
      </w:pPr>
      <w:bookmarkStart w:id="3" w:name="_Toc378437648"/>
      <w:r>
        <w:rPr>
          <w:rFonts w:hint="eastAsia"/>
        </w:rPr>
        <w:t>マルチタスク</w:t>
      </w:r>
      <w:bookmarkEnd w:id="3"/>
    </w:p>
    <w:p w14:paraId="12CBB7D4" w14:textId="0B05E4AF" w:rsidR="00C937D0" w:rsidRDefault="00F048FC" w:rsidP="00383725">
      <w:pPr>
        <w:pStyle w:val="a9"/>
        <w:keepNext/>
        <w:keepLines/>
        <w:widowControl/>
        <w:ind w:firstLine="283"/>
      </w:pPr>
      <w:r>
        <w:rPr>
          <w:rFonts w:hint="eastAsia"/>
        </w:rPr>
        <w:t>「スレッド」とは、</w:t>
      </w:r>
      <w:r w:rsidR="00335014">
        <w:rPr>
          <w:rFonts w:hint="eastAsia"/>
        </w:rPr>
        <w:t>「マルチタスク」</w:t>
      </w:r>
      <w:r>
        <w:rPr>
          <w:rFonts w:hint="eastAsia"/>
        </w:rPr>
        <w:t>の実装手段の一つである。</w:t>
      </w:r>
    </w:p>
    <w:p w14:paraId="17C5C154" w14:textId="0EF3608D" w:rsidR="00B20864" w:rsidRDefault="00B20864" w:rsidP="00383725">
      <w:pPr>
        <w:pStyle w:val="a9"/>
        <w:keepNext/>
        <w:keepLines/>
        <w:widowControl/>
        <w:ind w:firstLine="283"/>
      </w:pPr>
      <w:r>
        <w:rPr>
          <w:rFonts w:hint="eastAsia"/>
        </w:rPr>
        <w:t>「マルチタスク」に</w:t>
      </w:r>
      <w:r w:rsidR="00BD6BBE">
        <w:rPr>
          <w:rFonts w:hint="eastAsia"/>
        </w:rPr>
        <w:t>は大きく分けて二つの</w:t>
      </w:r>
      <w:r w:rsidR="00C10894">
        <w:rPr>
          <w:rFonts w:hint="eastAsia"/>
        </w:rPr>
        <w:t>方式</w:t>
      </w:r>
      <w:r>
        <w:rPr>
          <w:rFonts w:hint="eastAsia"/>
        </w:rPr>
        <w:t>があり、</w:t>
      </w:r>
      <w:r w:rsidR="00BD6BBE">
        <w:rPr>
          <w:rFonts w:hint="eastAsia"/>
        </w:rPr>
        <w:t>どの</w:t>
      </w:r>
      <w:r w:rsidR="00C10894">
        <w:rPr>
          <w:rFonts w:hint="eastAsia"/>
        </w:rPr>
        <w:t>方式</w:t>
      </w:r>
      <w:r w:rsidR="00BD6BBE">
        <w:rPr>
          <w:rFonts w:hint="eastAsia"/>
        </w:rPr>
        <w:t>が使われるかは</w:t>
      </w:r>
      <w:r w:rsidR="00BD6BBE">
        <w:rPr>
          <w:rFonts w:hint="eastAsia"/>
        </w:rPr>
        <w:t>OS</w:t>
      </w:r>
      <w:r w:rsidR="00BD6BBE">
        <w:rPr>
          <w:rFonts w:hint="eastAsia"/>
        </w:rPr>
        <w:t>に依存する。</w:t>
      </w:r>
    </w:p>
    <w:p w14:paraId="2DDE7264" w14:textId="62EFDE8D" w:rsidR="00BD6BBE" w:rsidRDefault="00BD6BBE" w:rsidP="00CB5EAA">
      <w:pPr>
        <w:pStyle w:val="3"/>
      </w:pPr>
      <w:bookmarkStart w:id="4" w:name="_Toc378437649"/>
      <w:r>
        <w:rPr>
          <w:rFonts w:hint="eastAsia"/>
        </w:rPr>
        <w:t>ノンプリエンプティブなマルチタスク</w:t>
      </w:r>
      <w:bookmarkEnd w:id="4"/>
    </w:p>
    <w:p w14:paraId="0ABE32FB" w14:textId="5CA858BC" w:rsidR="00BD6BBE" w:rsidRDefault="00BD6BBE" w:rsidP="00CB5EAA">
      <w:pPr>
        <w:pStyle w:val="aa"/>
        <w:keepNext/>
        <w:widowControl/>
        <w:ind w:left="447" w:firstLine="283"/>
      </w:pPr>
      <w:r>
        <w:rPr>
          <w:rFonts w:hint="eastAsia"/>
        </w:rPr>
        <w:t>OS</w:t>
      </w:r>
      <w:r>
        <w:rPr>
          <w:rFonts w:hint="eastAsia"/>
        </w:rPr>
        <w:t>が関与する部分が少なく、タスク自身が</w:t>
      </w:r>
      <w:r w:rsidR="00C10894">
        <w:rPr>
          <w:rFonts w:hint="eastAsia"/>
        </w:rPr>
        <w:t>自発的</w:t>
      </w:r>
      <w:r>
        <w:rPr>
          <w:rFonts w:hint="eastAsia"/>
        </w:rPr>
        <w:t>に</w:t>
      </w:r>
      <w:r>
        <w:rPr>
          <w:rFonts w:hint="eastAsia"/>
        </w:rPr>
        <w:t>CPU</w:t>
      </w:r>
      <w:r>
        <w:rPr>
          <w:rFonts w:hint="eastAsia"/>
        </w:rPr>
        <w:t>を解放しないと他のタスクに制御が移らない</w:t>
      </w:r>
      <w:r w:rsidR="00C10894">
        <w:rPr>
          <w:rFonts w:hint="eastAsia"/>
        </w:rPr>
        <w:t>方式</w:t>
      </w:r>
      <w:r>
        <w:rPr>
          <w:rFonts w:hint="eastAsia"/>
        </w:rPr>
        <w:t>。</w:t>
      </w:r>
    </w:p>
    <w:p w14:paraId="60D45D4F" w14:textId="1C29767E" w:rsidR="00C050B6" w:rsidRPr="00CB5EAA" w:rsidRDefault="004064AB" w:rsidP="00CB5EAA">
      <w:pPr>
        <w:pStyle w:val="aa"/>
        <w:ind w:left="447" w:firstLine="283"/>
      </w:pPr>
      <w:r>
        <w:object w:dxaOrig="4111" w:dyaOrig="6211" w14:anchorId="1026D0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4.75pt;height:248.25pt" o:ole="">
            <v:imagedata r:id="rId19" o:title=""/>
          </v:shape>
          <o:OLEObject Type="Embed" ProgID="Visio.Drawing.15" ShapeID="_x0000_i1025" DrawAspect="Content" ObjectID="_1452445715" r:id="rId20"/>
        </w:object>
      </w:r>
    </w:p>
    <w:p w14:paraId="49D73FB8" w14:textId="6BA66A7A" w:rsidR="00BD6BBE" w:rsidRDefault="00BD6BBE" w:rsidP="00CB5EAA">
      <w:pPr>
        <w:pStyle w:val="aa"/>
        <w:spacing w:beforeLines="50" w:before="180"/>
        <w:ind w:left="447" w:firstLine="283"/>
      </w:pPr>
      <w:r>
        <w:rPr>
          <w:rFonts w:hint="eastAsia"/>
        </w:rPr>
        <w:t>Windows</w:t>
      </w:r>
      <w:r>
        <w:t>95</w:t>
      </w:r>
      <w:r>
        <w:t>より前の</w:t>
      </w:r>
      <w:r>
        <w:rPr>
          <w:rFonts w:hint="eastAsia"/>
        </w:rPr>
        <w:t>Windows</w:t>
      </w:r>
      <w:r>
        <w:t>3.1</w:t>
      </w:r>
      <w:r>
        <w:t>はこの方式。例えば「</w:t>
      </w:r>
      <w:r w:rsidRPr="00BD6BBE">
        <w:rPr>
          <w:rFonts w:ascii="ＭＳ ゴシック" w:hAnsi="ＭＳ ゴシック" w:hint="eastAsia"/>
          <w:color w:val="0070C0"/>
        </w:rPr>
        <w:t>while(</w:t>
      </w:r>
      <w:r w:rsidRPr="00BD6BBE">
        <w:rPr>
          <w:rFonts w:ascii="ＭＳ ゴシック" w:hAnsi="ＭＳ ゴシック"/>
          <w:color w:val="0070C0"/>
        </w:rPr>
        <w:t>1){</w:t>
      </w:r>
      <w:r w:rsidR="00430DB1">
        <w:rPr>
          <w:rFonts w:ascii="ＭＳ ゴシック" w:hAnsi="ＭＳ ゴシック"/>
          <w:color w:val="0070C0"/>
        </w:rPr>
        <w:t xml:space="preserve"> </w:t>
      </w:r>
      <w:r w:rsidRPr="00BD6BBE">
        <w:rPr>
          <w:rFonts w:ascii="ＭＳ ゴシック" w:hAnsi="ＭＳ ゴシック"/>
          <w:color w:val="0070C0"/>
        </w:rPr>
        <w:t>}</w:t>
      </w:r>
      <w:r>
        <w:t>」と書いたプログラムを実行すると、</w:t>
      </w:r>
      <w:r w:rsidR="00C10894">
        <w:t>同時に起動している</w:t>
      </w:r>
      <w:r>
        <w:t>「メモ帳」や「電卓」などのアプリケーションも動作できずに止まってしまう。</w:t>
      </w:r>
    </w:p>
    <w:p w14:paraId="0398749C" w14:textId="27AF4A88" w:rsidR="00BD6BBE" w:rsidRPr="00C10894" w:rsidRDefault="00C10894" w:rsidP="00CB5EAA">
      <w:pPr>
        <w:pStyle w:val="aa"/>
        <w:spacing w:beforeLines="50" w:before="180"/>
        <w:ind w:left="447" w:firstLine="283"/>
      </w:pPr>
      <w:r>
        <w:rPr>
          <w:rFonts w:hint="eastAsia"/>
        </w:rPr>
        <w:t>この方式は</w:t>
      </w:r>
      <w:r>
        <w:rPr>
          <w:rFonts w:hint="eastAsia"/>
        </w:rPr>
        <w:t>OS</w:t>
      </w:r>
      <w:r>
        <w:rPr>
          <w:rFonts w:hint="eastAsia"/>
        </w:rPr>
        <w:t>の負担が非常に軽いため、現在でも部分的に利用されている。「ファイバースレッド」の節で</w:t>
      </w:r>
      <w:r w:rsidR="00222BB0">
        <w:rPr>
          <w:rFonts w:hint="eastAsia"/>
        </w:rPr>
        <w:t>後述</w:t>
      </w:r>
      <w:r>
        <w:rPr>
          <w:rFonts w:hint="eastAsia"/>
        </w:rPr>
        <w:t>する。</w:t>
      </w:r>
    </w:p>
    <w:p w14:paraId="5A8B2992" w14:textId="2D98DB86" w:rsidR="00C937D0" w:rsidRDefault="00C937D0" w:rsidP="00CB5EAA">
      <w:pPr>
        <w:pStyle w:val="3"/>
      </w:pPr>
      <w:bookmarkStart w:id="5" w:name="_Toc378437650"/>
      <w:r>
        <w:rPr>
          <w:rFonts w:hint="eastAsia"/>
        </w:rPr>
        <w:lastRenderedPageBreak/>
        <w:t>プリエン</w:t>
      </w:r>
      <w:r w:rsidR="00BD6BBE">
        <w:rPr>
          <w:rFonts w:hint="eastAsia"/>
        </w:rPr>
        <w:t>プ</w:t>
      </w:r>
      <w:r>
        <w:rPr>
          <w:rFonts w:hint="eastAsia"/>
        </w:rPr>
        <w:t>ティブなマルチタスク</w:t>
      </w:r>
      <w:bookmarkEnd w:id="5"/>
    </w:p>
    <w:p w14:paraId="6B4856C0" w14:textId="77777777" w:rsidR="00C10894" w:rsidRDefault="00C10894" w:rsidP="00CB5EAA">
      <w:pPr>
        <w:pStyle w:val="aa"/>
        <w:keepNext/>
        <w:widowControl/>
        <w:ind w:left="447" w:firstLine="283"/>
      </w:pPr>
      <w:r>
        <w:rPr>
          <w:rFonts w:hint="eastAsia"/>
        </w:rPr>
        <w:t>OS</w:t>
      </w:r>
      <w:r>
        <w:rPr>
          <w:rFonts w:hint="eastAsia"/>
        </w:rPr>
        <w:t>の制御により、短い時間で区切って複数のタスクを順に実行する方式。</w:t>
      </w:r>
    </w:p>
    <w:p w14:paraId="27C6A2A7" w14:textId="5A79986F" w:rsidR="00C937D0" w:rsidRDefault="00C10894" w:rsidP="00CB5EAA">
      <w:pPr>
        <w:pStyle w:val="aa"/>
        <w:keepNext/>
        <w:widowControl/>
        <w:ind w:left="447" w:firstLine="283"/>
      </w:pPr>
      <w:r>
        <w:rPr>
          <w:rFonts w:hint="eastAsia"/>
        </w:rPr>
        <w:t>非常に短い間隔で素早く切り替え続けることで、複数のタスクが同時に実行されているように見せる。</w:t>
      </w:r>
    </w:p>
    <w:p w14:paraId="455FFE2A" w14:textId="1D116EFE" w:rsidR="00C050B6" w:rsidRPr="00CB5EAA" w:rsidRDefault="00EC486B" w:rsidP="00CB5EAA">
      <w:pPr>
        <w:pStyle w:val="aa"/>
        <w:ind w:left="447" w:firstLine="283"/>
      </w:pPr>
      <w:r>
        <w:object w:dxaOrig="5476" w:dyaOrig="3451" w14:anchorId="57ADEDB2">
          <v:shape id="_x0000_i1026" type="#_x0000_t75" style="width:273.6pt;height:150.9pt" o:ole="">
            <v:imagedata r:id="rId21" o:title="" cropbottom="8386f"/>
          </v:shape>
          <o:OLEObject Type="Embed" ProgID="Visio.Drawing.15" ShapeID="_x0000_i1026" DrawAspect="Content" ObjectID="_1452445716" r:id="rId22"/>
        </w:object>
      </w:r>
    </w:p>
    <w:p w14:paraId="0CD13E68" w14:textId="77777777" w:rsidR="006F4AB2" w:rsidRDefault="006F4AB2" w:rsidP="00CB5EAA">
      <w:pPr>
        <w:pStyle w:val="aa"/>
        <w:spacing w:beforeLines="50" w:before="180"/>
        <w:ind w:left="447" w:firstLine="283"/>
      </w:pPr>
      <w:r>
        <w:rPr>
          <w:rFonts w:hint="eastAsia"/>
        </w:rPr>
        <w:t>今時のゲーム機向けのプログラミングも、通常のスレッドはこの方式で扱われるものと思って良い。</w:t>
      </w:r>
    </w:p>
    <w:p w14:paraId="42D6D792" w14:textId="0C3F452B" w:rsidR="006F4AB2" w:rsidRPr="00C10894" w:rsidRDefault="006F4AB2" w:rsidP="00CB5EAA">
      <w:pPr>
        <w:pStyle w:val="aa"/>
        <w:spacing w:beforeLines="50" w:before="180"/>
        <w:ind w:left="447" w:firstLine="283"/>
      </w:pPr>
      <w:r>
        <w:rPr>
          <w:rFonts w:hint="eastAsia"/>
        </w:rPr>
        <w:t>なお、少し古いゲーム機では</w:t>
      </w:r>
      <w:r>
        <w:rPr>
          <w:rFonts w:hint="eastAsia"/>
        </w:rPr>
        <w:t>OS</w:t>
      </w:r>
      <w:r>
        <w:rPr>
          <w:rFonts w:hint="eastAsia"/>
        </w:rPr>
        <w:t>そのものが無いため、「ノンプリエンプティブ」な方式で扱うか、スレッドを使うこと自体がほとんどなかった。</w:t>
      </w:r>
    </w:p>
    <w:p w14:paraId="4F628BE6" w14:textId="5EB19378" w:rsidR="00D009CA" w:rsidRDefault="00D009CA" w:rsidP="00CB5EAA">
      <w:pPr>
        <w:pStyle w:val="3"/>
      </w:pPr>
      <w:bookmarkStart w:id="6" w:name="_Toc378437651"/>
      <w:r>
        <w:rPr>
          <w:rFonts w:hint="eastAsia"/>
        </w:rPr>
        <w:t>タイムスライス</w:t>
      </w:r>
      <w:bookmarkEnd w:id="6"/>
    </w:p>
    <w:p w14:paraId="129DC755" w14:textId="730F08AE" w:rsidR="00D009CA" w:rsidRPr="00C937D0" w:rsidRDefault="00DF6F03" w:rsidP="00CB5EAA">
      <w:pPr>
        <w:pStyle w:val="aa"/>
        <w:ind w:left="447" w:firstLine="283"/>
      </w:pPr>
      <w:r>
        <w:rPr>
          <w:rFonts w:hint="eastAsia"/>
        </w:rPr>
        <w:t>タスクの実行を時間で区切ること</w:t>
      </w:r>
      <w:r w:rsidR="008B4D4E">
        <w:rPr>
          <w:rFonts w:hint="eastAsia"/>
        </w:rPr>
        <w:t>を指して</w:t>
      </w:r>
      <w:r>
        <w:rPr>
          <w:rFonts w:hint="eastAsia"/>
        </w:rPr>
        <w:t>「タイムスライス」と呼ぶ。</w:t>
      </w:r>
    </w:p>
    <w:p w14:paraId="6ED58BB6" w14:textId="2DDA4F87" w:rsidR="008B4D4E" w:rsidRDefault="008B4D4E" w:rsidP="00CB5EAA">
      <w:pPr>
        <w:pStyle w:val="3"/>
      </w:pPr>
      <w:bookmarkStart w:id="7" w:name="_Toc378437652"/>
      <w:r>
        <w:rPr>
          <w:rFonts w:hint="eastAsia"/>
        </w:rPr>
        <w:lastRenderedPageBreak/>
        <w:t>並行と並列</w:t>
      </w:r>
      <w:bookmarkEnd w:id="7"/>
    </w:p>
    <w:p w14:paraId="4D074B6E" w14:textId="104F0D76" w:rsidR="008B4D4E" w:rsidRDefault="008B4D4E" w:rsidP="00CB5EAA">
      <w:pPr>
        <w:pStyle w:val="aa"/>
        <w:keepNext/>
        <w:widowControl/>
        <w:ind w:left="447" w:firstLine="283"/>
      </w:pPr>
      <w:r>
        <w:rPr>
          <w:rFonts w:hint="eastAsia"/>
        </w:rPr>
        <w:t>ここまでの説明は、</w:t>
      </w:r>
      <w:r w:rsidR="00552FC1">
        <w:rPr>
          <w:rFonts w:hint="eastAsia"/>
        </w:rPr>
        <w:t>「</w:t>
      </w:r>
      <w:r>
        <w:rPr>
          <w:rFonts w:hint="eastAsia"/>
        </w:rPr>
        <w:t>複数のタスク</w:t>
      </w:r>
      <w:r w:rsidR="00552FC1">
        <w:rPr>
          <w:rFonts w:hint="eastAsia"/>
        </w:rPr>
        <w:t>」</w:t>
      </w:r>
      <w:r>
        <w:rPr>
          <w:rFonts w:hint="eastAsia"/>
        </w:rPr>
        <w:t>を</w:t>
      </w:r>
      <w:r w:rsidR="00552FC1">
        <w:rPr>
          <w:rFonts w:hint="eastAsia"/>
        </w:rPr>
        <w:t>「一つの演算装置」が</w:t>
      </w:r>
      <w:r>
        <w:rPr>
          <w:rFonts w:hint="eastAsia"/>
        </w:rPr>
        <w:t>「平行」（</w:t>
      </w:r>
      <w:r>
        <w:rPr>
          <w:rFonts w:hint="eastAsia"/>
        </w:rPr>
        <w:t>Concurrent</w:t>
      </w:r>
      <w:r>
        <w:rPr>
          <w:rFonts w:hint="eastAsia"/>
        </w:rPr>
        <w:t>）に実行する手法のことである。</w:t>
      </w:r>
      <w:r w:rsidR="00967700">
        <w:rPr>
          <w:rFonts w:hint="eastAsia"/>
        </w:rPr>
        <w:t>一人の人が複数の仕事を受け持っている</w:t>
      </w:r>
      <w:r w:rsidR="00552FC1">
        <w:rPr>
          <w:rFonts w:hint="eastAsia"/>
        </w:rPr>
        <w:t>状態</w:t>
      </w:r>
      <w:r w:rsidR="003D6D0B">
        <w:rPr>
          <w:rFonts w:hint="eastAsia"/>
        </w:rPr>
        <w:t>である</w:t>
      </w:r>
      <w:r w:rsidR="00967700">
        <w:rPr>
          <w:rFonts w:hint="eastAsia"/>
        </w:rPr>
        <w:t>。</w:t>
      </w:r>
    </w:p>
    <w:p w14:paraId="7C128DAD" w14:textId="77777777" w:rsidR="00552FC1" w:rsidRDefault="008B4D4E" w:rsidP="00CB5EAA">
      <w:pPr>
        <w:pStyle w:val="aa"/>
        <w:keepNext/>
        <w:widowControl/>
        <w:spacing w:beforeLines="50" w:before="180"/>
        <w:ind w:left="447" w:firstLine="283"/>
      </w:pPr>
      <w:r>
        <w:rPr>
          <w:rFonts w:hint="eastAsia"/>
        </w:rPr>
        <w:t>マルチプロセッサ、マルチコア、</w:t>
      </w:r>
      <w:r>
        <w:rPr>
          <w:rFonts w:hint="eastAsia"/>
        </w:rPr>
        <w:t>SPU</w:t>
      </w:r>
      <w:r>
        <w:rPr>
          <w:rFonts w:hint="eastAsia"/>
        </w:rPr>
        <w:t>、</w:t>
      </w:r>
      <w:r>
        <w:rPr>
          <w:rFonts w:hint="eastAsia"/>
        </w:rPr>
        <w:t>GPGPU</w:t>
      </w:r>
      <w:r>
        <w:rPr>
          <w:rFonts w:hint="eastAsia"/>
        </w:rPr>
        <w:t>など、</w:t>
      </w:r>
      <w:r w:rsidR="00552FC1">
        <w:rPr>
          <w:rFonts w:hint="eastAsia"/>
        </w:rPr>
        <w:t>「</w:t>
      </w:r>
      <w:r>
        <w:rPr>
          <w:rFonts w:hint="eastAsia"/>
        </w:rPr>
        <w:t>複数の演算装置</w:t>
      </w:r>
      <w:r w:rsidR="00552FC1">
        <w:rPr>
          <w:rFonts w:hint="eastAsia"/>
        </w:rPr>
        <w:t>」</w:t>
      </w:r>
      <w:r>
        <w:rPr>
          <w:rFonts w:hint="eastAsia"/>
        </w:rPr>
        <w:t>を活用した処理では、「並列」（</w:t>
      </w:r>
      <w:r>
        <w:rPr>
          <w:rFonts w:hint="eastAsia"/>
        </w:rPr>
        <w:t>Parallel</w:t>
      </w:r>
      <w:r>
        <w:rPr>
          <w:rFonts w:hint="eastAsia"/>
        </w:rPr>
        <w:t>）のタスクが実現できる。</w:t>
      </w:r>
      <w:r w:rsidR="00967700">
        <w:rPr>
          <w:rFonts w:hint="eastAsia"/>
        </w:rPr>
        <w:t>複数の人が分担して仕事を行う状態である。</w:t>
      </w:r>
    </w:p>
    <w:p w14:paraId="1D20458C" w14:textId="143E09CD" w:rsidR="002B1698" w:rsidRDefault="002B1698" w:rsidP="00CB5EAA">
      <w:pPr>
        <w:pStyle w:val="aa"/>
        <w:ind w:left="447" w:firstLine="283"/>
      </w:pPr>
      <w:r>
        <w:object w:dxaOrig="4111" w:dyaOrig="3451" w14:anchorId="2E95095D">
          <v:shape id="_x0000_i1027" type="#_x0000_t75" style="width:164.15pt;height:120.4pt" o:ole="">
            <v:imagedata r:id="rId23" o:title="" cropbottom="8367f"/>
          </v:shape>
          <o:OLEObject Type="Embed" ProgID="Visio.Drawing.15" ShapeID="_x0000_i1027" DrawAspect="Content" ObjectID="_1452445717" r:id="rId24"/>
        </w:object>
      </w:r>
    </w:p>
    <w:p w14:paraId="7FAF3AAE" w14:textId="77777777" w:rsidR="007B5205" w:rsidRDefault="00552FC1" w:rsidP="007B5205">
      <w:pPr>
        <w:pStyle w:val="aa"/>
        <w:spacing w:beforeLines="50" w:before="180"/>
        <w:ind w:left="447" w:firstLine="283"/>
      </w:pPr>
      <w:r>
        <w:rPr>
          <w:rFonts w:hint="eastAsia"/>
        </w:rPr>
        <w:t>なお、厳密な用語の定義として</w:t>
      </w:r>
      <w:r w:rsidR="0044466A">
        <w:rPr>
          <w:rFonts w:hint="eastAsia"/>
        </w:rPr>
        <w:t>は、</w:t>
      </w:r>
      <w:r>
        <w:rPr>
          <w:rFonts w:hint="eastAsia"/>
        </w:rPr>
        <w:t>「平行」は「並列」を包含</w:t>
      </w:r>
      <w:r w:rsidR="0044466A">
        <w:rPr>
          <w:rFonts w:hint="eastAsia"/>
        </w:rPr>
        <w:t>する。</w:t>
      </w:r>
      <w:r>
        <w:rPr>
          <w:rFonts w:hint="eastAsia"/>
        </w:rPr>
        <w:t>「複数のタスク」を「複数の演算装置」が実行することもまた「平行」である。</w:t>
      </w:r>
    </w:p>
    <w:p w14:paraId="115DC2B3" w14:textId="65E719C7" w:rsidR="008B4D4E" w:rsidRDefault="00552FC1" w:rsidP="00222BB0">
      <w:pPr>
        <w:pStyle w:val="aa"/>
        <w:spacing w:beforeLines="50" w:before="180"/>
        <w:ind w:left="447" w:firstLine="283"/>
      </w:pPr>
      <w:r>
        <w:rPr>
          <w:rFonts w:hint="eastAsia"/>
        </w:rPr>
        <w:t>あまり神経質に</w:t>
      </w:r>
      <w:r w:rsidR="007B5205">
        <w:rPr>
          <w:rFonts w:hint="eastAsia"/>
        </w:rPr>
        <w:t>用語を</w:t>
      </w:r>
      <w:r>
        <w:rPr>
          <w:rFonts w:hint="eastAsia"/>
        </w:rPr>
        <w:t>使い分ける必要はない</w:t>
      </w:r>
      <w:r w:rsidR="00222BB0">
        <w:rPr>
          <w:rFonts w:hint="eastAsia"/>
        </w:rPr>
        <w:t>が、本書においては上記の通りの使い分けをしている</w:t>
      </w:r>
      <w:r>
        <w:rPr>
          <w:rFonts w:hint="eastAsia"/>
        </w:rPr>
        <w:t>。</w:t>
      </w:r>
    </w:p>
    <w:p w14:paraId="0ADE3979" w14:textId="32A3997E" w:rsidR="00C937D0" w:rsidRDefault="00C937D0" w:rsidP="00C937D0">
      <w:pPr>
        <w:pStyle w:val="2"/>
      </w:pPr>
      <w:bookmarkStart w:id="8" w:name="_Toc378437653"/>
      <w:r>
        <w:rPr>
          <w:rFonts w:hint="eastAsia"/>
        </w:rPr>
        <w:t>OS</w:t>
      </w:r>
      <w:r>
        <w:rPr>
          <w:rFonts w:hint="eastAsia"/>
        </w:rPr>
        <w:t>とカーネル</w:t>
      </w:r>
      <w:bookmarkEnd w:id="8"/>
    </w:p>
    <w:p w14:paraId="7A15A26C" w14:textId="4DBBBF43" w:rsidR="00095469" w:rsidRDefault="00095469" w:rsidP="00123EC2">
      <w:pPr>
        <w:pStyle w:val="a9"/>
        <w:keepNext/>
        <w:widowControl/>
        <w:ind w:firstLine="283"/>
      </w:pPr>
      <w:r>
        <w:rPr>
          <w:rFonts w:hint="eastAsia"/>
        </w:rPr>
        <w:t>「マルチタスク」の制御は「</w:t>
      </w:r>
      <w:r>
        <w:rPr>
          <w:rFonts w:hint="eastAsia"/>
        </w:rPr>
        <w:t>OS</w:t>
      </w:r>
      <w:r>
        <w:rPr>
          <w:rFonts w:hint="eastAsia"/>
        </w:rPr>
        <w:t>」が行う。</w:t>
      </w:r>
    </w:p>
    <w:p w14:paraId="5600A2EE" w14:textId="1795421C" w:rsidR="006F4AB2" w:rsidRDefault="00E2010C" w:rsidP="00123EC2">
      <w:pPr>
        <w:pStyle w:val="a9"/>
        <w:keepNext/>
        <w:widowControl/>
        <w:ind w:firstLine="283"/>
      </w:pPr>
      <w:r>
        <w:rPr>
          <w:rFonts w:hint="eastAsia"/>
        </w:rPr>
        <w:t>「</w:t>
      </w:r>
      <w:r>
        <w:rPr>
          <w:rFonts w:hint="eastAsia"/>
        </w:rPr>
        <w:t>OS</w:t>
      </w:r>
      <w:r>
        <w:rPr>
          <w:rFonts w:hint="eastAsia"/>
        </w:rPr>
        <w:t>」とは「</w:t>
      </w:r>
      <w:r>
        <w:rPr>
          <w:rFonts w:hint="eastAsia"/>
        </w:rPr>
        <w:t>Operating System</w:t>
      </w:r>
      <w:r>
        <w:rPr>
          <w:rFonts w:hint="eastAsia"/>
        </w:rPr>
        <w:t>」の略語である。前述のタスクの制御や、メモリ</w:t>
      </w:r>
      <w:r w:rsidR="006F4AB2">
        <w:rPr>
          <w:rFonts w:hint="eastAsia"/>
        </w:rPr>
        <w:t>管理</w:t>
      </w:r>
      <w:r>
        <w:rPr>
          <w:rFonts w:hint="eastAsia"/>
        </w:rPr>
        <w:t>、</w:t>
      </w:r>
      <w:r w:rsidR="006F4AB2">
        <w:rPr>
          <w:rFonts w:hint="eastAsia"/>
        </w:rPr>
        <w:t>入出力装置（デバイス）の制御、ファイル操作などを行う基本プログラムを意味する</w:t>
      </w:r>
      <w:r>
        <w:rPr>
          <w:rFonts w:hint="eastAsia"/>
        </w:rPr>
        <w:t>。</w:t>
      </w:r>
    </w:p>
    <w:p w14:paraId="7131BF0C" w14:textId="605936CF" w:rsidR="00123EC2" w:rsidRDefault="00123EC2" w:rsidP="00C937D0">
      <w:pPr>
        <w:pStyle w:val="a9"/>
        <w:ind w:firstLine="283"/>
      </w:pPr>
      <w:r>
        <w:object w:dxaOrig="4861" w:dyaOrig="3001" w14:anchorId="1C7B2885">
          <v:shape id="_x0000_i1028" type="#_x0000_t75" style="width:243.05pt;height:150.35pt" o:ole="">
            <v:imagedata r:id="rId25" o:title=""/>
          </v:shape>
          <o:OLEObject Type="Embed" ProgID="Visio.Drawing.15" ShapeID="_x0000_i1028" DrawAspect="Content" ObjectID="_1452445718" r:id="rId26"/>
        </w:object>
      </w:r>
    </w:p>
    <w:p w14:paraId="0A4F82DE" w14:textId="2216F7F3" w:rsidR="00C937D0" w:rsidRDefault="00E2010C" w:rsidP="00123EC2">
      <w:pPr>
        <w:pStyle w:val="a9"/>
        <w:spacing w:beforeLines="50" w:before="180"/>
        <w:ind w:firstLine="283"/>
      </w:pPr>
      <w:r>
        <w:rPr>
          <w:rFonts w:hint="eastAsia"/>
        </w:rPr>
        <w:t>「ゲーム」を含め</w:t>
      </w:r>
      <w:r w:rsidR="006F4AB2">
        <w:rPr>
          <w:rFonts w:hint="eastAsia"/>
        </w:rPr>
        <w:t>、ユーザーが作成する</w:t>
      </w:r>
      <w:r>
        <w:rPr>
          <w:rFonts w:hint="eastAsia"/>
        </w:rPr>
        <w:t>アプリケーション</w:t>
      </w:r>
      <w:r w:rsidR="006F4AB2">
        <w:rPr>
          <w:rFonts w:hint="eastAsia"/>
        </w:rPr>
        <w:t>プログラム</w:t>
      </w:r>
      <w:r>
        <w:rPr>
          <w:rFonts w:hint="eastAsia"/>
        </w:rPr>
        <w:t>は、この</w:t>
      </w:r>
      <w:r>
        <w:rPr>
          <w:rFonts w:hint="eastAsia"/>
        </w:rPr>
        <w:t>OS</w:t>
      </w:r>
      <w:r>
        <w:rPr>
          <w:rFonts w:hint="eastAsia"/>
        </w:rPr>
        <w:t>を通</w:t>
      </w:r>
      <w:r>
        <w:rPr>
          <w:rFonts w:hint="eastAsia"/>
        </w:rPr>
        <w:lastRenderedPageBreak/>
        <w:t>して</w:t>
      </w:r>
      <w:r w:rsidR="00222BB0">
        <w:rPr>
          <w:rFonts w:hint="eastAsia"/>
        </w:rPr>
        <w:t>デバイスにアクセスし、</w:t>
      </w:r>
      <w:r w:rsidR="00222BB0">
        <w:rPr>
          <w:rFonts w:hint="eastAsia"/>
        </w:rPr>
        <w:t>OS</w:t>
      </w:r>
      <w:r w:rsidR="00222BB0">
        <w:rPr>
          <w:rFonts w:hint="eastAsia"/>
        </w:rPr>
        <w:t>の制御のもとで</w:t>
      </w:r>
      <w:r w:rsidR="00222BB0">
        <w:rPr>
          <w:rFonts w:hint="eastAsia"/>
        </w:rPr>
        <w:t>CPU</w:t>
      </w:r>
      <w:r w:rsidR="00222BB0">
        <w:rPr>
          <w:rFonts w:hint="eastAsia"/>
        </w:rPr>
        <w:t>の割り当てやメモリの確保が行われる。</w:t>
      </w:r>
    </w:p>
    <w:p w14:paraId="6E212F66" w14:textId="67975237" w:rsidR="00222BB0" w:rsidRDefault="00222BB0" w:rsidP="00E2010C">
      <w:pPr>
        <w:pStyle w:val="a9"/>
        <w:spacing w:beforeLines="50" w:before="180"/>
        <w:ind w:firstLine="283"/>
      </w:pPr>
      <w:r>
        <w:t>OS</w:t>
      </w:r>
      <w:r>
        <w:t>は多数のプログラムで構成されている。</w:t>
      </w:r>
      <w:r w:rsidR="00E2010C">
        <w:t>各種デバイスを制御する個々のプログラムを「デバイスドライバー」と呼び、</w:t>
      </w:r>
      <w:r>
        <w:t>タスク制御やメモリ管理を行う</w:t>
      </w:r>
      <w:r w:rsidR="00E2010C">
        <w:t>OS</w:t>
      </w:r>
      <w:r w:rsidR="00E2010C">
        <w:t>の中核プログラムを「カーネル」と呼ぶ。</w:t>
      </w:r>
    </w:p>
    <w:p w14:paraId="5415E112" w14:textId="0A244123" w:rsidR="006F4AB2" w:rsidRDefault="006F4AB2" w:rsidP="00222BB0">
      <w:pPr>
        <w:pStyle w:val="a9"/>
        <w:ind w:firstLine="283"/>
      </w:pPr>
      <w:r>
        <w:rPr>
          <w:rFonts w:hint="eastAsia"/>
        </w:rPr>
        <w:t>スレッド</w:t>
      </w:r>
      <w:r w:rsidR="00222BB0">
        <w:rPr>
          <w:rFonts w:hint="eastAsia"/>
        </w:rPr>
        <w:t>の制御を行うのは</w:t>
      </w:r>
      <w:r>
        <w:t>「カーネル」</w:t>
      </w:r>
      <w:r>
        <w:rPr>
          <w:rFonts w:hint="eastAsia"/>
        </w:rPr>
        <w:t>である。カーネル</w:t>
      </w:r>
      <w:r>
        <w:t>には</w:t>
      </w:r>
      <w:r>
        <w:rPr>
          <w:rFonts w:hint="eastAsia"/>
        </w:rPr>
        <w:t>、</w:t>
      </w:r>
      <w:r>
        <w:t>大きく分け</w:t>
      </w:r>
      <w:r w:rsidR="001F21EA">
        <w:rPr>
          <w:rFonts w:hint="eastAsia"/>
        </w:rPr>
        <w:t>ると</w:t>
      </w:r>
      <w:r>
        <w:t>2</w:t>
      </w:r>
      <w:r>
        <w:t>種類の方式がある。</w:t>
      </w:r>
    </w:p>
    <w:p w14:paraId="5AFCE9E7" w14:textId="21D3F6E0" w:rsidR="00C937D0" w:rsidRDefault="00C937D0" w:rsidP="00CB5EAA">
      <w:pPr>
        <w:pStyle w:val="3"/>
      </w:pPr>
      <w:bookmarkStart w:id="9" w:name="_Toc378437654"/>
      <w:r>
        <w:rPr>
          <w:rFonts w:hint="eastAsia"/>
        </w:rPr>
        <w:t>モノリシックカーネル</w:t>
      </w:r>
      <w:bookmarkEnd w:id="9"/>
    </w:p>
    <w:p w14:paraId="33A62B4B" w14:textId="4E53E12B" w:rsidR="00C937D0" w:rsidRDefault="00C15179" w:rsidP="001508DE">
      <w:pPr>
        <w:pStyle w:val="aa"/>
        <w:keepNext/>
        <w:widowControl/>
        <w:ind w:left="447" w:firstLine="283"/>
      </w:pPr>
      <w:r>
        <w:rPr>
          <w:rFonts w:hint="eastAsia"/>
        </w:rPr>
        <w:t>Wikipedia</w:t>
      </w:r>
      <w:r>
        <w:rPr>
          <w:rFonts w:hint="eastAsia"/>
        </w:rPr>
        <w:t>の説明を引用すれば、</w:t>
      </w:r>
      <w:r w:rsidRPr="008679F9">
        <w:rPr>
          <w:rFonts w:hint="eastAsia"/>
          <w:color w:val="00B050"/>
        </w:rPr>
        <w:t>「『入出力機能やネットワーク機能、デバイスのサポートなど</w:t>
      </w:r>
      <w:r w:rsidRPr="008679F9">
        <w:rPr>
          <w:rFonts w:hint="eastAsia"/>
          <w:color w:val="00B050"/>
        </w:rPr>
        <w:t>OS</w:t>
      </w:r>
      <w:r w:rsidRPr="008679F9">
        <w:rPr>
          <w:rFonts w:hint="eastAsia"/>
          <w:color w:val="00B050"/>
        </w:rPr>
        <w:t>の一般的な機能』をカーネルと同一のメモリ空間に実装・実行する手法を言う」</w:t>
      </w:r>
      <w:r>
        <w:rPr>
          <w:rFonts w:hint="eastAsia"/>
        </w:rPr>
        <w:t>との事。</w:t>
      </w:r>
    </w:p>
    <w:p w14:paraId="67D2AB10" w14:textId="4E0C8BBF" w:rsidR="001508DE" w:rsidRDefault="00123EC2" w:rsidP="00CB5EAA">
      <w:pPr>
        <w:pStyle w:val="aa"/>
        <w:ind w:left="447" w:firstLine="283"/>
      </w:pPr>
      <w:r>
        <w:object w:dxaOrig="4861" w:dyaOrig="3001" w14:anchorId="76062E28">
          <v:shape id="_x0000_i1029" type="#_x0000_t75" style="width:243.05pt;height:150.35pt" o:ole="">
            <v:imagedata r:id="rId27" o:title=""/>
          </v:shape>
          <o:OLEObject Type="Embed" ProgID="Visio.Drawing.15" ShapeID="_x0000_i1029" DrawAspect="Content" ObjectID="_1452445719" r:id="rId28"/>
        </w:object>
      </w:r>
    </w:p>
    <w:p w14:paraId="0237B268" w14:textId="78612C58" w:rsidR="00C15179" w:rsidRDefault="00C15179" w:rsidP="008679F9">
      <w:pPr>
        <w:pStyle w:val="aa"/>
        <w:spacing w:beforeLines="50" w:before="180"/>
        <w:ind w:left="447" w:firstLine="283"/>
      </w:pPr>
      <w:r>
        <w:rPr>
          <w:rFonts w:hint="eastAsia"/>
        </w:rPr>
        <w:t>単純には、デバイスドライバーがカ</w:t>
      </w:r>
      <w:r w:rsidR="00394F16">
        <w:rPr>
          <w:rFonts w:hint="eastAsia"/>
        </w:rPr>
        <w:t>ーネルに一体化しているような状態。そのため、多くの機能を取り込んだ</w:t>
      </w:r>
      <w:r>
        <w:rPr>
          <w:rFonts w:hint="eastAsia"/>
        </w:rPr>
        <w:t>カーネル</w:t>
      </w:r>
      <w:r w:rsidR="00394F16">
        <w:rPr>
          <w:rFonts w:hint="eastAsia"/>
        </w:rPr>
        <w:t>は</w:t>
      </w:r>
      <w:r>
        <w:rPr>
          <w:rFonts w:hint="eastAsia"/>
        </w:rPr>
        <w:t>肥大化する。また、デバイスドライバーに深刻な問題があると、</w:t>
      </w:r>
      <w:r>
        <w:rPr>
          <w:rFonts w:hint="eastAsia"/>
        </w:rPr>
        <w:t>OS</w:t>
      </w:r>
      <w:r>
        <w:rPr>
          <w:rFonts w:hint="eastAsia"/>
        </w:rPr>
        <w:t>全体が停止するような事態も招く。</w:t>
      </w:r>
    </w:p>
    <w:p w14:paraId="2D72F415" w14:textId="6553A2E4" w:rsidR="000B4CA0" w:rsidRDefault="00C15179" w:rsidP="00C15179">
      <w:pPr>
        <w:pStyle w:val="aa"/>
        <w:spacing w:beforeLines="50" w:before="180"/>
        <w:ind w:left="447" w:firstLine="283"/>
      </w:pPr>
      <w:r>
        <w:rPr>
          <w:rFonts w:hint="eastAsia"/>
        </w:rPr>
        <w:t>もう一つの「マイクロカーネル」と比べると古い方式で、「時代遅れ」とされることもあった</w:t>
      </w:r>
      <w:r w:rsidR="00EB4A91">
        <w:rPr>
          <w:rFonts w:hint="eastAsia"/>
        </w:rPr>
        <w:t>ものの、比較的仕組みが単純なこともあり、オーバーヘッドが少ないため、今なお</w:t>
      </w:r>
      <w:r w:rsidR="000B4CA0">
        <w:rPr>
          <w:rFonts w:hint="eastAsia"/>
        </w:rPr>
        <w:t>Linux</w:t>
      </w:r>
      <w:r w:rsidR="000B4CA0">
        <w:rPr>
          <w:rFonts w:hint="eastAsia"/>
        </w:rPr>
        <w:t>を含む多くの</w:t>
      </w:r>
      <w:r w:rsidR="000B4CA0">
        <w:rPr>
          <w:rFonts w:hint="eastAsia"/>
        </w:rPr>
        <w:t>Unix</w:t>
      </w:r>
      <w:r w:rsidR="000B4CA0">
        <w:rPr>
          <w:rFonts w:hint="eastAsia"/>
        </w:rPr>
        <w:t>系</w:t>
      </w:r>
      <w:r w:rsidR="000B4CA0">
        <w:rPr>
          <w:rFonts w:hint="eastAsia"/>
        </w:rPr>
        <w:t>OS</w:t>
      </w:r>
      <w:r w:rsidR="00EB4A91">
        <w:rPr>
          <w:rFonts w:hint="eastAsia"/>
        </w:rPr>
        <w:t>などで</w:t>
      </w:r>
      <w:r w:rsidR="000B4CA0">
        <w:rPr>
          <w:rFonts w:hint="eastAsia"/>
        </w:rPr>
        <w:t>採用</w:t>
      </w:r>
      <w:r w:rsidR="00EB4A91">
        <w:rPr>
          <w:rFonts w:hint="eastAsia"/>
        </w:rPr>
        <w:t>され</w:t>
      </w:r>
      <w:r w:rsidR="000B4CA0">
        <w:rPr>
          <w:rFonts w:hint="eastAsia"/>
        </w:rPr>
        <w:t>ている。</w:t>
      </w:r>
      <w:r w:rsidR="00EB4A91">
        <w:rPr>
          <w:rFonts w:hint="eastAsia"/>
        </w:rPr>
        <w:t>Linux</w:t>
      </w:r>
      <w:r w:rsidR="00EB4A91">
        <w:rPr>
          <w:rFonts w:hint="eastAsia"/>
        </w:rPr>
        <w:t>などでは</w:t>
      </w:r>
      <w:r w:rsidR="00394F16">
        <w:rPr>
          <w:rFonts w:hint="eastAsia"/>
        </w:rPr>
        <w:t>、</w:t>
      </w:r>
      <w:r w:rsidR="00EB4A91">
        <w:rPr>
          <w:rFonts w:hint="eastAsia"/>
        </w:rPr>
        <w:t>デバイスドライバーを</w:t>
      </w:r>
      <w:r w:rsidR="00EB4A91">
        <w:rPr>
          <w:rFonts w:hint="eastAsia"/>
        </w:rPr>
        <w:t>OS</w:t>
      </w:r>
      <w:r w:rsidR="00EB4A91">
        <w:rPr>
          <w:rFonts w:hint="eastAsia"/>
        </w:rPr>
        <w:t>起動後に読み込む「ローダブルモジュール」にも対応している。</w:t>
      </w:r>
    </w:p>
    <w:p w14:paraId="6CED0C45" w14:textId="1DAC3514" w:rsidR="000B4CA0" w:rsidRPr="00C937D0" w:rsidRDefault="000B4CA0" w:rsidP="00C15179">
      <w:pPr>
        <w:pStyle w:val="aa"/>
        <w:spacing w:beforeLines="50" w:before="180"/>
        <w:ind w:left="447" w:firstLine="283"/>
      </w:pPr>
      <w:r>
        <w:rPr>
          <w:rFonts w:hint="eastAsia"/>
        </w:rPr>
        <w:t>語源は「一枚岩」を意味する「モノリス」</w:t>
      </w:r>
      <w:r w:rsidR="00394F16">
        <w:rPr>
          <w:rFonts w:hint="eastAsia"/>
        </w:rPr>
        <w:t>から。</w:t>
      </w:r>
      <w:r>
        <w:rPr>
          <w:rFonts w:hint="eastAsia"/>
        </w:rPr>
        <w:t>（映画「</w:t>
      </w:r>
      <w:r>
        <w:rPr>
          <w:rFonts w:hint="eastAsia"/>
        </w:rPr>
        <w:t>200</w:t>
      </w:r>
      <w:r>
        <w:t>1</w:t>
      </w:r>
      <w:r>
        <w:rPr>
          <w:rFonts w:hint="eastAsia"/>
        </w:rPr>
        <w:t>年宇宙の旅」に登場する物体）</w:t>
      </w:r>
    </w:p>
    <w:p w14:paraId="60139EE9" w14:textId="74153005" w:rsidR="00C937D0" w:rsidRDefault="00C937D0" w:rsidP="00CB5EAA">
      <w:pPr>
        <w:pStyle w:val="3"/>
      </w:pPr>
      <w:bookmarkStart w:id="10" w:name="_Toc378437655"/>
      <w:r>
        <w:rPr>
          <w:rFonts w:hint="eastAsia"/>
        </w:rPr>
        <w:lastRenderedPageBreak/>
        <w:t>マイクロカーネル</w:t>
      </w:r>
      <w:bookmarkEnd w:id="10"/>
    </w:p>
    <w:p w14:paraId="72178F8E" w14:textId="3807AD0C" w:rsidR="00A315D6" w:rsidRDefault="008679F9" w:rsidP="00123EC2">
      <w:pPr>
        <w:pStyle w:val="aa"/>
        <w:keepNext/>
        <w:widowControl/>
        <w:ind w:left="447" w:firstLine="283"/>
      </w:pPr>
      <w:r>
        <w:rPr>
          <w:rFonts w:hint="eastAsia"/>
        </w:rPr>
        <w:t>Wikipedia</w:t>
      </w:r>
      <w:r>
        <w:rPr>
          <w:rFonts w:hint="eastAsia"/>
        </w:rPr>
        <w:t>の説明を引用すれば、</w:t>
      </w:r>
      <w:r w:rsidRPr="008679F9">
        <w:rPr>
          <w:rFonts w:hint="eastAsia"/>
          <w:color w:val="00B050"/>
        </w:rPr>
        <w:t>「</w:t>
      </w:r>
      <w:r w:rsidRPr="008679F9">
        <w:rPr>
          <w:rFonts w:hint="eastAsia"/>
          <w:color w:val="00B050"/>
        </w:rPr>
        <w:t>OS</w:t>
      </w:r>
      <w:r w:rsidRPr="008679F9">
        <w:rPr>
          <w:rFonts w:hint="eastAsia"/>
          <w:color w:val="00B050"/>
        </w:rPr>
        <w:t>が担う各種機能のうち、必要最小限のみをカーネル空間に残し、残りをユーザーレベルに移すことで全体の設計が簡素化でき、結果的に性能も向上できるという考え方。カーネル本体が小規模な機能に限定されるので『マイクロカーネル』と呼ばれるが、必ずしも小さな</w:t>
      </w:r>
      <w:r w:rsidRPr="008679F9">
        <w:rPr>
          <w:rFonts w:hint="eastAsia"/>
          <w:color w:val="00B050"/>
        </w:rPr>
        <w:t>OS</w:t>
      </w:r>
      <w:r w:rsidRPr="008679F9">
        <w:rPr>
          <w:rFonts w:hint="eastAsia"/>
          <w:color w:val="00B050"/>
        </w:rPr>
        <w:t>を構成するとは限らない。」</w:t>
      </w:r>
      <w:r>
        <w:rPr>
          <w:rFonts w:hint="eastAsia"/>
        </w:rPr>
        <w:t>との事。</w:t>
      </w:r>
    </w:p>
    <w:p w14:paraId="074BE35B" w14:textId="626645CA" w:rsidR="00123EC2" w:rsidRDefault="00123EC2" w:rsidP="00A315D6">
      <w:pPr>
        <w:pStyle w:val="aa"/>
        <w:ind w:left="447" w:firstLine="283"/>
      </w:pPr>
      <w:r>
        <w:object w:dxaOrig="4950" w:dyaOrig="3556" w14:anchorId="60E83AD2">
          <v:shape id="_x0000_i1030" type="#_x0000_t75" style="width:247.7pt;height:178pt" o:ole="">
            <v:imagedata r:id="rId29" o:title=""/>
          </v:shape>
          <o:OLEObject Type="Embed" ProgID="Visio.Drawing.15" ShapeID="_x0000_i1030" DrawAspect="Content" ObjectID="_1452445720" r:id="rId30"/>
        </w:object>
      </w:r>
    </w:p>
    <w:p w14:paraId="373845E5" w14:textId="5C68DA40" w:rsidR="008679F9" w:rsidRDefault="008679F9" w:rsidP="008679F9">
      <w:pPr>
        <w:pStyle w:val="aa"/>
        <w:spacing w:beforeLines="50" w:before="180"/>
        <w:ind w:left="447" w:firstLine="283"/>
      </w:pPr>
      <w:r>
        <w:rPr>
          <w:rFonts w:hint="eastAsia"/>
        </w:rPr>
        <w:t>旧来のモノリシックカーネルの大規模な改善を意図して設計された</w:t>
      </w:r>
      <w:r w:rsidR="00394F16">
        <w:rPr>
          <w:rFonts w:hint="eastAsia"/>
        </w:rPr>
        <w:t>OS</w:t>
      </w:r>
      <w:r w:rsidR="004E36FE">
        <w:rPr>
          <w:rFonts w:hint="eastAsia"/>
        </w:rPr>
        <w:t>。</w:t>
      </w:r>
    </w:p>
    <w:p w14:paraId="409C546E" w14:textId="1D4E8223" w:rsidR="00A4203E" w:rsidRDefault="008679F9" w:rsidP="004E36FE">
      <w:pPr>
        <w:pStyle w:val="aa"/>
        <w:spacing w:beforeLines="50" w:before="180"/>
        <w:ind w:left="447" w:firstLine="283"/>
      </w:pPr>
      <w:r>
        <w:rPr>
          <w:rFonts w:hint="eastAsia"/>
        </w:rPr>
        <w:t>カーネル自体は必要最小限にとどめ、デバイスドライバーなどの他の「準カーネル」機能を切り離して構成している。そのため、</w:t>
      </w:r>
      <w:r>
        <w:rPr>
          <w:rFonts w:hint="eastAsia"/>
        </w:rPr>
        <w:t>OS</w:t>
      </w:r>
      <w:r>
        <w:rPr>
          <w:rFonts w:hint="eastAsia"/>
        </w:rPr>
        <w:t>の機能拡張や</w:t>
      </w:r>
      <w:r>
        <w:rPr>
          <w:rFonts w:hint="eastAsia"/>
        </w:rPr>
        <w:t>OS</w:t>
      </w:r>
      <w:r>
        <w:rPr>
          <w:rFonts w:hint="eastAsia"/>
        </w:rPr>
        <w:t>全体を止めずに一部の機能をアップデートすることなどが可能。</w:t>
      </w:r>
      <w:r w:rsidR="00763462">
        <w:rPr>
          <w:rFonts w:hint="eastAsia"/>
        </w:rPr>
        <w:t>反面、機能間の相互通信が多く、オーバーヘッド</w:t>
      </w:r>
      <w:r w:rsidR="00A4203E">
        <w:rPr>
          <w:rFonts w:hint="eastAsia"/>
        </w:rPr>
        <w:t>が</w:t>
      </w:r>
      <w:r w:rsidR="00763462">
        <w:rPr>
          <w:rFonts w:hint="eastAsia"/>
        </w:rPr>
        <w:t>大き</w:t>
      </w:r>
      <w:r w:rsidR="00A4203E">
        <w:rPr>
          <w:rFonts w:hint="eastAsia"/>
        </w:rPr>
        <w:t>く、</w:t>
      </w:r>
      <w:r w:rsidR="001F21EA">
        <w:rPr>
          <w:rFonts w:hint="eastAsia"/>
        </w:rPr>
        <w:t>メモリ</w:t>
      </w:r>
      <w:r w:rsidR="00A4203E">
        <w:rPr>
          <w:rFonts w:hint="eastAsia"/>
        </w:rPr>
        <w:t>使用</w:t>
      </w:r>
      <w:r w:rsidR="001F21EA">
        <w:rPr>
          <w:rFonts w:hint="eastAsia"/>
        </w:rPr>
        <w:t>量も大きい。</w:t>
      </w:r>
    </w:p>
    <w:p w14:paraId="76409046" w14:textId="57B89EF9" w:rsidR="004E36FE" w:rsidRPr="004E36FE" w:rsidRDefault="004E36FE" w:rsidP="004E36FE">
      <w:pPr>
        <w:pStyle w:val="aa"/>
        <w:spacing w:beforeLines="50" w:before="180"/>
        <w:ind w:left="447" w:firstLine="283"/>
      </w:pPr>
      <w:r>
        <w:rPr>
          <w:rFonts w:hint="eastAsia"/>
        </w:rPr>
        <w:t>マイクロカーネルは</w:t>
      </w:r>
      <w:r>
        <w:rPr>
          <w:rFonts w:hint="eastAsia"/>
        </w:rPr>
        <w:t>WindowsNT</w:t>
      </w:r>
      <w:r>
        <w:rPr>
          <w:rFonts w:hint="eastAsia"/>
        </w:rPr>
        <w:t>以降の</w:t>
      </w:r>
      <w:r>
        <w:rPr>
          <w:rFonts w:hint="eastAsia"/>
        </w:rPr>
        <w:t>Micro</w:t>
      </w:r>
      <w:r>
        <w:t>soft</w:t>
      </w:r>
      <w:r>
        <w:rPr>
          <w:rFonts w:hint="eastAsia"/>
        </w:rPr>
        <w:t>系</w:t>
      </w:r>
      <w:r>
        <w:rPr>
          <w:rFonts w:hint="eastAsia"/>
        </w:rPr>
        <w:t>OS</w:t>
      </w:r>
      <w:r>
        <w:rPr>
          <w:rFonts w:hint="eastAsia"/>
        </w:rPr>
        <w:t>で採用されているが、グラフィックスドライバーなどのオーバーヘッドが大きかったことから、カーネルから直接アクセスできる</w:t>
      </w:r>
      <w:r w:rsidR="00A4203E">
        <w:rPr>
          <w:rFonts w:hint="eastAsia"/>
        </w:rPr>
        <w:t>デバイス</w:t>
      </w:r>
      <w:r>
        <w:rPr>
          <w:rFonts w:hint="eastAsia"/>
        </w:rPr>
        <w:t>も設けられており、純粋なマイクロカーネルではない。</w:t>
      </w:r>
    </w:p>
    <w:p w14:paraId="7B583DAB" w14:textId="21CCDEBB" w:rsidR="00763462" w:rsidRDefault="00763462" w:rsidP="00763462">
      <w:pPr>
        <w:pStyle w:val="aa"/>
        <w:spacing w:beforeLines="50" w:before="180"/>
        <w:ind w:left="447" w:firstLine="283"/>
      </w:pPr>
      <w:r>
        <w:rPr>
          <w:rFonts w:hint="eastAsia"/>
        </w:rPr>
        <w:t>マルチスレッド制御の観点で言えば、より高度な機能が提供されていると言える。例えば、後述する「名前付きパイプ」では、高度な通信の抽象化が実現できている。「名前付きパイプ」は、</w:t>
      </w:r>
      <w:r>
        <w:rPr>
          <w:rFonts w:hint="eastAsia"/>
        </w:rPr>
        <w:t>OS</w:t>
      </w:r>
      <w:r>
        <w:rPr>
          <w:rFonts w:hint="eastAsia"/>
        </w:rPr>
        <w:t>に対してユーザーがインストールした通信プロトコル（</w:t>
      </w:r>
      <w:r>
        <w:rPr>
          <w:rFonts w:hint="eastAsia"/>
        </w:rPr>
        <w:t>TCP/IP</w:t>
      </w:r>
      <w:r>
        <w:rPr>
          <w:rFonts w:hint="eastAsia"/>
        </w:rPr>
        <w:t>や</w:t>
      </w:r>
      <w:r>
        <w:rPr>
          <w:rFonts w:hint="eastAsia"/>
        </w:rPr>
        <w:t>NetBUEI</w:t>
      </w:r>
      <w:r>
        <w:rPr>
          <w:rFonts w:hint="eastAsia"/>
        </w:rPr>
        <w:t>、</w:t>
      </w:r>
      <w:r>
        <w:t>IPX/SPX</w:t>
      </w:r>
      <w:r>
        <w:rPr>
          <w:rFonts w:hint="eastAsia"/>
        </w:rPr>
        <w:t>など）を意識することなく、全く同じ手続きでプロセス間通信もネットワーク通信も可能な通信手段である。</w:t>
      </w:r>
    </w:p>
    <w:p w14:paraId="59360DC6" w14:textId="7D382548" w:rsidR="001F21EA" w:rsidRDefault="001F21EA" w:rsidP="001F21EA">
      <w:pPr>
        <w:pStyle w:val="3"/>
      </w:pPr>
      <w:bookmarkStart w:id="11" w:name="_Toc378437656"/>
      <w:r>
        <w:rPr>
          <w:rFonts w:hint="eastAsia"/>
        </w:rPr>
        <w:t>ハイブリッドカーネル</w:t>
      </w:r>
      <w:bookmarkEnd w:id="11"/>
    </w:p>
    <w:p w14:paraId="34492FB0" w14:textId="77777777" w:rsidR="004E36FE" w:rsidRDefault="001F21EA" w:rsidP="001F21EA">
      <w:pPr>
        <w:pStyle w:val="aa"/>
        <w:ind w:left="447" w:firstLine="283"/>
      </w:pPr>
      <w:r>
        <w:rPr>
          <w:rFonts w:hint="eastAsia"/>
        </w:rPr>
        <w:t>「モノリシックカーネル」と「マイクロカーネル」のハイブリッド。</w:t>
      </w:r>
    </w:p>
    <w:p w14:paraId="0D6B9359" w14:textId="76B730C0" w:rsidR="001F21EA" w:rsidRDefault="004E36FE" w:rsidP="001F21EA">
      <w:pPr>
        <w:pStyle w:val="aa"/>
        <w:ind w:left="447" w:firstLine="283"/>
      </w:pPr>
      <w:r>
        <w:rPr>
          <w:rFonts w:hint="eastAsia"/>
        </w:rPr>
        <w:t>前述の通り、</w:t>
      </w:r>
      <w:r>
        <w:rPr>
          <w:rFonts w:hint="eastAsia"/>
        </w:rPr>
        <w:t xml:space="preserve">Microsoft </w:t>
      </w:r>
      <w:r>
        <w:rPr>
          <w:rFonts w:hint="eastAsia"/>
        </w:rPr>
        <w:t>の</w:t>
      </w:r>
      <w:r>
        <w:rPr>
          <w:rFonts w:hint="eastAsia"/>
        </w:rPr>
        <w:t xml:space="preserve"> WindowsNT</w:t>
      </w:r>
      <w:r>
        <w:rPr>
          <w:rFonts w:hint="eastAsia"/>
        </w:rPr>
        <w:t>以降の</w:t>
      </w:r>
      <w:r>
        <w:rPr>
          <w:rFonts w:hint="eastAsia"/>
        </w:rPr>
        <w:t>OS</w:t>
      </w:r>
      <w:r>
        <w:rPr>
          <w:rFonts w:hint="eastAsia"/>
        </w:rPr>
        <w:t>はこの類に入る。</w:t>
      </w:r>
    </w:p>
    <w:p w14:paraId="507D08EA" w14:textId="59D87D16" w:rsidR="001F21EA" w:rsidRPr="001F21EA" w:rsidRDefault="0081551B" w:rsidP="001F21EA">
      <w:pPr>
        <w:pStyle w:val="aa"/>
        <w:ind w:left="447" w:firstLine="283"/>
      </w:pPr>
      <w:r>
        <w:rPr>
          <w:rFonts w:hint="eastAsia"/>
        </w:rPr>
        <w:lastRenderedPageBreak/>
        <w:t>また、</w:t>
      </w:r>
      <w:r w:rsidR="004E36FE">
        <w:rPr>
          <w:rFonts w:hint="eastAsia"/>
        </w:rPr>
        <w:t>A</w:t>
      </w:r>
      <w:r w:rsidR="004E36FE">
        <w:t xml:space="preserve">pple </w:t>
      </w:r>
      <w:r w:rsidR="001F21EA">
        <w:rPr>
          <w:rFonts w:hint="eastAsia"/>
        </w:rPr>
        <w:t>の</w:t>
      </w:r>
      <w:r w:rsidR="001F21EA">
        <w:rPr>
          <w:rFonts w:hint="eastAsia"/>
        </w:rPr>
        <w:t>OS X</w:t>
      </w:r>
      <w:r w:rsidR="001F21EA">
        <w:rPr>
          <w:rFonts w:hint="eastAsia"/>
        </w:rPr>
        <w:t>は</w:t>
      </w:r>
      <w:r w:rsidR="001F21EA">
        <w:rPr>
          <w:rFonts w:hint="eastAsia"/>
        </w:rPr>
        <w:t>FreeBSD</w:t>
      </w:r>
      <w:r w:rsidR="001F21EA">
        <w:rPr>
          <w:rFonts w:hint="eastAsia"/>
        </w:rPr>
        <w:t>のモノリシックカーネルをベースにしたハイブリッドカーネル。</w:t>
      </w:r>
    </w:p>
    <w:p w14:paraId="68AAF29D" w14:textId="388C872E" w:rsidR="00A315D6" w:rsidRDefault="00A315D6" w:rsidP="00A315D6">
      <w:pPr>
        <w:pStyle w:val="3"/>
      </w:pPr>
      <w:bookmarkStart w:id="12" w:name="_Toc378437657"/>
      <w:r>
        <w:rPr>
          <w:rFonts w:hint="eastAsia"/>
        </w:rPr>
        <w:t>カーネルモードとユーザーモード</w:t>
      </w:r>
      <w:bookmarkEnd w:id="12"/>
    </w:p>
    <w:p w14:paraId="09764A9E" w14:textId="5754C7EE" w:rsidR="00A4203E" w:rsidRDefault="00A315D6" w:rsidP="00A315D6">
      <w:pPr>
        <w:pStyle w:val="aa"/>
        <w:ind w:left="447" w:firstLine="283"/>
      </w:pPr>
      <w:r>
        <w:t>マルチスレッドプログラミングでカーネル</w:t>
      </w:r>
      <w:r w:rsidR="00997674">
        <w:rPr>
          <w:rFonts w:hint="eastAsia"/>
        </w:rPr>
        <w:t>の方式</w:t>
      </w:r>
      <w:r>
        <w:t>を意識する必要性はあまりないが、</w:t>
      </w:r>
      <w:r w:rsidR="00A4203E">
        <w:t>OS</w:t>
      </w:r>
      <w:r w:rsidR="00A4203E">
        <w:t>が使用するメモリ量や</w:t>
      </w:r>
      <w:r w:rsidR="00A4203E">
        <w:t>CPU</w:t>
      </w:r>
      <w:r w:rsidR="00A4203E">
        <w:t>は意識したいところ。</w:t>
      </w:r>
      <w:r w:rsidR="00A4203E">
        <w:t>PS3</w:t>
      </w:r>
      <w:r w:rsidR="00A4203E">
        <w:t>の開発では、システムバージョンアップの際に所用メモリ量が削減されることを切実に願うことがあった。</w:t>
      </w:r>
    </w:p>
    <w:p w14:paraId="338973C1" w14:textId="1501219F" w:rsidR="00A315D6" w:rsidRDefault="00A4203E" w:rsidP="00A4203E">
      <w:pPr>
        <w:pStyle w:val="aa"/>
        <w:spacing w:beforeLines="50" w:before="180"/>
        <w:ind w:left="447" w:firstLine="283"/>
      </w:pPr>
      <w:r>
        <w:t>また</w:t>
      </w:r>
      <w:r w:rsidR="00A315D6">
        <w:t>、</w:t>
      </w:r>
      <w:r w:rsidR="001930B1">
        <w:rPr>
          <w:rFonts w:hint="eastAsia"/>
        </w:rPr>
        <w:t>パフォーマンスチューニングの際、</w:t>
      </w:r>
      <w:r w:rsidR="004E36FE">
        <w:rPr>
          <w:rFonts w:hint="eastAsia"/>
        </w:rPr>
        <w:t>ユーザーモード側（</w:t>
      </w:r>
      <w:r w:rsidR="00A315D6">
        <w:t>ゲーム側</w:t>
      </w:r>
      <w:r w:rsidR="004E36FE">
        <w:rPr>
          <w:rFonts w:hint="eastAsia"/>
        </w:rPr>
        <w:t>）</w:t>
      </w:r>
      <w:r w:rsidR="00A315D6">
        <w:t>の処理負荷</w:t>
      </w:r>
      <w:r>
        <w:t>が高いのか、</w:t>
      </w:r>
      <w:r w:rsidR="00A315D6">
        <w:t>カーネル</w:t>
      </w:r>
      <w:r w:rsidR="004E36FE">
        <w:rPr>
          <w:rFonts w:hint="eastAsia"/>
        </w:rPr>
        <w:t>モード</w:t>
      </w:r>
      <w:r w:rsidR="00A315D6">
        <w:t>側の処理負荷</w:t>
      </w:r>
      <w:r>
        <w:t>が高いのかは、可能な限り意識したい。</w:t>
      </w:r>
    </w:p>
    <w:p w14:paraId="23E02142" w14:textId="77777777" w:rsidR="00A4203E" w:rsidRDefault="00A315D6" w:rsidP="004E36FE">
      <w:pPr>
        <w:pStyle w:val="aa"/>
        <w:spacing w:beforeLines="50" w:before="180"/>
        <w:ind w:left="447" w:firstLine="283"/>
      </w:pPr>
      <w:r>
        <w:rPr>
          <w:rFonts w:hint="eastAsia"/>
        </w:rPr>
        <w:t>Windows</w:t>
      </w:r>
      <w:r>
        <w:rPr>
          <w:rFonts w:hint="eastAsia"/>
        </w:rPr>
        <w:t>では</w:t>
      </w:r>
      <w:r>
        <w:rPr>
          <w:rFonts w:hint="eastAsia"/>
        </w:rPr>
        <w:t>CPU</w:t>
      </w:r>
      <w:r>
        <w:rPr>
          <w:rFonts w:hint="eastAsia"/>
        </w:rPr>
        <w:t>使用率を表示する際に「カーネル時間を表示する」というオプションを指定できる。</w:t>
      </w:r>
    </w:p>
    <w:p w14:paraId="0CEB2224" w14:textId="7B4DDC9C" w:rsidR="00A315D6" w:rsidRDefault="00A315D6" w:rsidP="00A4203E">
      <w:pPr>
        <w:pStyle w:val="aa"/>
        <w:ind w:left="447" w:firstLine="283"/>
      </w:pPr>
      <w:r>
        <w:rPr>
          <w:rFonts w:hint="eastAsia"/>
        </w:rPr>
        <w:t>この「カーネル時間」</w:t>
      </w:r>
      <w:r w:rsidR="00A4203E">
        <w:rPr>
          <w:rFonts w:hint="eastAsia"/>
        </w:rPr>
        <w:t>がカーネルモードの処理負荷を意味する。</w:t>
      </w:r>
      <w:r>
        <w:rPr>
          <w:rFonts w:hint="eastAsia"/>
        </w:rPr>
        <w:t>全体の</w:t>
      </w:r>
      <w:r>
        <w:rPr>
          <w:rFonts w:hint="eastAsia"/>
        </w:rPr>
        <w:t>CPU</w:t>
      </w:r>
      <w:r>
        <w:rPr>
          <w:rFonts w:hint="eastAsia"/>
        </w:rPr>
        <w:t>使用率のうち、カーネルが占めている割合を示す。</w:t>
      </w:r>
      <w:r w:rsidR="009E61CB">
        <w:rPr>
          <w:rFonts w:hint="eastAsia"/>
        </w:rPr>
        <w:t>カーネル時間が高まるのは、</w:t>
      </w:r>
      <w:r>
        <w:rPr>
          <w:rFonts w:hint="eastAsia"/>
        </w:rPr>
        <w:t>デバイスへのアクセスやグラフィックス、ネットワーク通信などが込み合</w:t>
      </w:r>
      <w:r w:rsidR="009E61CB">
        <w:rPr>
          <w:rFonts w:hint="eastAsia"/>
        </w:rPr>
        <w:t>った時である</w:t>
      </w:r>
      <w:r>
        <w:rPr>
          <w:rFonts w:hint="eastAsia"/>
        </w:rPr>
        <w:t>。</w:t>
      </w:r>
    </w:p>
    <w:p w14:paraId="2DF75327" w14:textId="4FAA6237" w:rsidR="00A315D6" w:rsidRDefault="00A315D6" w:rsidP="00A315D6">
      <w:pPr>
        <w:pStyle w:val="aa"/>
        <w:ind w:left="447" w:firstLine="283"/>
      </w:pPr>
      <w:r>
        <w:rPr>
          <w:rFonts w:hint="eastAsia"/>
          <w:noProof/>
        </w:rPr>
        <w:drawing>
          <wp:inline distT="0" distB="0" distL="0" distR="0" wp14:anchorId="5686AD06" wp14:editId="20E12188">
            <wp:extent cx="2880000" cy="1503720"/>
            <wp:effectExtent l="0" t="0" r="0" b="127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マルチスレッドプログラミングの基礎CPU使用率.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80000" cy="1503720"/>
                    </a:xfrm>
                    <a:prstGeom prst="rect">
                      <a:avLst/>
                    </a:prstGeom>
                  </pic:spPr>
                </pic:pic>
              </a:graphicData>
            </a:graphic>
          </wp:inline>
        </w:drawing>
      </w:r>
    </w:p>
    <w:p w14:paraId="4AA63B96" w14:textId="2112455D" w:rsidR="00B87A3B" w:rsidRDefault="00B87A3B" w:rsidP="00B87A3B">
      <w:pPr>
        <w:pStyle w:val="3"/>
      </w:pPr>
      <w:bookmarkStart w:id="13" w:name="_Toc378437658"/>
      <w:r>
        <w:rPr>
          <w:rFonts w:hint="eastAsia"/>
        </w:rPr>
        <w:t>BIOS</w:t>
      </w:r>
      <w:bookmarkEnd w:id="13"/>
    </w:p>
    <w:p w14:paraId="70C9B7B2" w14:textId="77777777" w:rsidR="00B87A3B" w:rsidRDefault="00B87A3B" w:rsidP="00B87A3B">
      <w:pPr>
        <w:pStyle w:val="aa"/>
        <w:ind w:left="447" w:firstLine="283"/>
      </w:pPr>
      <w:r>
        <w:rPr>
          <w:rFonts w:hint="eastAsia"/>
        </w:rPr>
        <w:t>コンピュータ起動時に最初に実行されるプログラムは、</w:t>
      </w:r>
      <w:r>
        <w:rPr>
          <w:rFonts w:hint="eastAsia"/>
        </w:rPr>
        <w:t>OS</w:t>
      </w:r>
      <w:r>
        <w:rPr>
          <w:rFonts w:hint="eastAsia"/>
        </w:rPr>
        <w:t>ではなく、</w:t>
      </w:r>
      <w:r>
        <w:rPr>
          <w:rFonts w:hint="eastAsia"/>
        </w:rPr>
        <w:t>ROM</w:t>
      </w:r>
      <w:r>
        <w:rPr>
          <w:rFonts w:hint="eastAsia"/>
        </w:rPr>
        <w:t>に組み込まれている「</w:t>
      </w:r>
      <w:r>
        <w:rPr>
          <w:rFonts w:hint="eastAsia"/>
        </w:rPr>
        <w:t>BIOS</w:t>
      </w:r>
      <w:r>
        <w:rPr>
          <w:rFonts w:hint="eastAsia"/>
        </w:rPr>
        <w:t>」（バイオス＝</w:t>
      </w:r>
      <w:r>
        <w:rPr>
          <w:rFonts w:hint="eastAsia"/>
        </w:rPr>
        <w:t>Basic Input/Output System</w:t>
      </w:r>
      <w:r>
        <w:rPr>
          <w:rFonts w:hint="eastAsia"/>
        </w:rPr>
        <w:t>）である。</w:t>
      </w:r>
    </w:p>
    <w:p w14:paraId="0F7AA2C9" w14:textId="6A7AF3E3" w:rsidR="00B87A3B" w:rsidRDefault="00B87A3B" w:rsidP="00B87A3B">
      <w:pPr>
        <w:pStyle w:val="aa"/>
        <w:ind w:left="447" w:firstLine="283"/>
      </w:pPr>
      <w:r>
        <w:rPr>
          <w:rFonts w:hint="eastAsia"/>
        </w:rPr>
        <w:t>BIOS</w:t>
      </w:r>
      <w:r>
        <w:rPr>
          <w:rFonts w:hint="eastAsia"/>
        </w:rPr>
        <w:t>が</w:t>
      </w:r>
      <w:r>
        <w:rPr>
          <w:rFonts w:hint="eastAsia"/>
        </w:rPr>
        <w:t>HDD</w:t>
      </w:r>
      <w:r>
        <w:rPr>
          <w:rFonts w:hint="eastAsia"/>
        </w:rPr>
        <w:t>や</w:t>
      </w:r>
      <w:r>
        <w:rPr>
          <w:rFonts w:hint="eastAsia"/>
        </w:rPr>
        <w:t>CD</w:t>
      </w:r>
      <w:r>
        <w:rPr>
          <w:rFonts w:hint="eastAsia"/>
        </w:rPr>
        <w:t>などから</w:t>
      </w:r>
      <w:r>
        <w:rPr>
          <w:rFonts w:hint="eastAsia"/>
        </w:rPr>
        <w:t>OS</w:t>
      </w:r>
      <w:r>
        <w:rPr>
          <w:rFonts w:hint="eastAsia"/>
        </w:rPr>
        <w:t>をロードして実行している。</w:t>
      </w:r>
    </w:p>
    <w:p w14:paraId="2F66583A" w14:textId="41862253" w:rsidR="00B87A3B" w:rsidRPr="00B87A3B" w:rsidRDefault="00B87A3B" w:rsidP="00B87A3B">
      <w:pPr>
        <w:pStyle w:val="aa"/>
        <w:spacing w:beforeLines="50" w:before="180"/>
        <w:ind w:left="447" w:firstLine="283"/>
      </w:pPr>
      <w:r>
        <w:rPr>
          <w:rFonts w:hint="eastAsia"/>
        </w:rPr>
        <w:t>その昔は、</w:t>
      </w:r>
      <w:r>
        <w:rPr>
          <w:rFonts w:hint="eastAsia"/>
        </w:rPr>
        <w:t>BIOS</w:t>
      </w:r>
      <w:r>
        <w:rPr>
          <w:rFonts w:hint="eastAsia"/>
        </w:rPr>
        <w:t>から</w:t>
      </w:r>
      <w:r>
        <w:rPr>
          <w:rFonts w:hint="eastAsia"/>
        </w:rPr>
        <w:t>OS</w:t>
      </w:r>
      <w:r>
        <w:rPr>
          <w:rFonts w:hint="eastAsia"/>
        </w:rPr>
        <w:t>を介さず、直接</w:t>
      </w:r>
      <w:r>
        <w:rPr>
          <w:rFonts w:hint="eastAsia"/>
        </w:rPr>
        <w:t>FD</w:t>
      </w:r>
      <w:r>
        <w:rPr>
          <w:rFonts w:hint="eastAsia"/>
        </w:rPr>
        <w:t>や</w:t>
      </w:r>
      <w:r>
        <w:rPr>
          <w:rFonts w:hint="eastAsia"/>
        </w:rPr>
        <w:t>CD</w:t>
      </w:r>
      <w:r>
        <w:rPr>
          <w:rFonts w:hint="eastAsia"/>
        </w:rPr>
        <w:t>、カートリッジのゲームを起動していた。</w:t>
      </w:r>
    </w:p>
    <w:p w14:paraId="3099F6AC" w14:textId="0B5174DA" w:rsidR="00A77C3A" w:rsidRDefault="00A77C3A" w:rsidP="00A77C3A">
      <w:pPr>
        <w:pStyle w:val="2"/>
      </w:pPr>
      <w:bookmarkStart w:id="14" w:name="_Toc378437659"/>
      <w:r>
        <w:rPr>
          <w:rFonts w:hint="eastAsia"/>
        </w:rPr>
        <w:lastRenderedPageBreak/>
        <w:t>プロセス</w:t>
      </w:r>
      <w:r w:rsidR="00D776B9">
        <w:rPr>
          <w:rFonts w:hint="eastAsia"/>
        </w:rPr>
        <w:t>とスレッド</w:t>
      </w:r>
      <w:bookmarkEnd w:id="14"/>
    </w:p>
    <w:p w14:paraId="2633A021" w14:textId="533B642A" w:rsidR="00095469" w:rsidRDefault="00095469" w:rsidP="00243234">
      <w:pPr>
        <w:pStyle w:val="a9"/>
        <w:keepNext/>
        <w:widowControl/>
        <w:ind w:firstLine="283"/>
      </w:pPr>
      <w:r>
        <w:rPr>
          <w:rFonts w:hint="eastAsia"/>
        </w:rPr>
        <w:t>「マルチタスク」の実行単位は「スレッド」であり、</w:t>
      </w:r>
      <w:r w:rsidR="00243234">
        <w:rPr>
          <w:rFonts w:hint="eastAsia"/>
        </w:rPr>
        <w:t>スレッドは「プロセス」によって管理される。プロセスの</w:t>
      </w:r>
      <w:r>
        <w:rPr>
          <w:rFonts w:hint="eastAsia"/>
        </w:rPr>
        <w:t>管理と</w:t>
      </w:r>
      <w:r w:rsidR="00243234">
        <w:rPr>
          <w:rFonts w:hint="eastAsia"/>
        </w:rPr>
        <w:t>タスクの</w:t>
      </w:r>
      <w:r>
        <w:rPr>
          <w:rFonts w:hint="eastAsia"/>
        </w:rPr>
        <w:t>制御は「</w:t>
      </w:r>
      <w:r>
        <w:rPr>
          <w:rFonts w:hint="eastAsia"/>
        </w:rPr>
        <w:t>OS</w:t>
      </w:r>
      <w:r>
        <w:rPr>
          <w:rFonts w:hint="eastAsia"/>
        </w:rPr>
        <w:t>」が行</w:t>
      </w:r>
      <w:r w:rsidR="00243234">
        <w:rPr>
          <w:rFonts w:hint="eastAsia"/>
        </w:rPr>
        <w:t>う</w:t>
      </w:r>
      <w:r>
        <w:rPr>
          <w:rFonts w:hint="eastAsia"/>
        </w:rPr>
        <w:t>。</w:t>
      </w:r>
    </w:p>
    <w:p w14:paraId="287E8158" w14:textId="3E30B95E" w:rsidR="00243234" w:rsidRPr="00243234" w:rsidRDefault="004138D9" w:rsidP="00243234">
      <w:pPr>
        <w:pStyle w:val="a9"/>
        <w:ind w:firstLineChars="0" w:firstLine="0"/>
      </w:pPr>
      <w:r>
        <w:object w:dxaOrig="17506" w:dyaOrig="8550" w14:anchorId="13239A03">
          <v:shape id="_x0000_i1031" type="#_x0000_t75" style="width:419.35pt;height:205.05pt" o:ole="">
            <v:imagedata r:id="rId32" o:title=""/>
          </v:shape>
          <o:OLEObject Type="Embed" ProgID="Visio.Drawing.15" ShapeID="_x0000_i1031" DrawAspect="Content" ObjectID="_1452445721" r:id="rId33"/>
        </w:object>
      </w:r>
    </w:p>
    <w:p w14:paraId="77C872B6" w14:textId="77777777" w:rsidR="00D776B9" w:rsidRDefault="00D776B9" w:rsidP="00D776B9">
      <w:pPr>
        <w:pStyle w:val="3"/>
      </w:pPr>
      <w:bookmarkStart w:id="15" w:name="_Toc378437660"/>
      <w:r>
        <w:rPr>
          <w:rFonts w:hint="eastAsia"/>
        </w:rPr>
        <w:t>プロセス</w:t>
      </w:r>
      <w:bookmarkEnd w:id="15"/>
    </w:p>
    <w:p w14:paraId="46EF8511" w14:textId="77777777" w:rsidR="00CA7B15" w:rsidRDefault="00CA7B15" w:rsidP="00CA7B15">
      <w:pPr>
        <w:pStyle w:val="aa"/>
        <w:ind w:left="447" w:firstLine="283"/>
      </w:pPr>
      <w:r>
        <w:rPr>
          <w:rFonts w:hint="eastAsia"/>
        </w:rPr>
        <w:t>OS</w:t>
      </w:r>
      <w:r>
        <w:rPr>
          <w:rFonts w:hint="eastAsia"/>
        </w:rPr>
        <w:t>に対して「メモ帳」や「</w:t>
      </w:r>
      <w:r>
        <w:t>Excel</w:t>
      </w:r>
      <w:r>
        <w:rPr>
          <w:rFonts w:hint="eastAsia"/>
        </w:rPr>
        <w:t>」などの「プログラム」（</w:t>
      </w:r>
      <w:r>
        <w:rPr>
          <w:rFonts w:hint="eastAsia"/>
        </w:rPr>
        <w:t>.exe</w:t>
      </w:r>
      <w:r>
        <w:rPr>
          <w:rFonts w:hint="eastAsia"/>
        </w:rPr>
        <w:t>ファイルや</w:t>
      </w:r>
      <w:r>
        <w:rPr>
          <w:rFonts w:hint="eastAsia"/>
        </w:rPr>
        <w:t>.elf</w:t>
      </w:r>
      <w:r>
        <w:rPr>
          <w:rFonts w:hint="eastAsia"/>
        </w:rPr>
        <w:t>ファイルなど）の実行が呼び出されると、</w:t>
      </w:r>
      <w:r>
        <w:rPr>
          <w:rFonts w:hint="eastAsia"/>
        </w:rPr>
        <w:t>OS</w:t>
      </w:r>
      <w:r>
        <w:rPr>
          <w:rFonts w:hint="eastAsia"/>
        </w:rPr>
        <w:t>はまず「プロセス」を生成し、プロセスに対してプログラムをロードし、実行のためのメモリを割り当てる。</w:t>
      </w:r>
    </w:p>
    <w:p w14:paraId="1528CA0E" w14:textId="00374B17" w:rsidR="00DC42A8" w:rsidRDefault="00DC42A8" w:rsidP="00DC42A8">
      <w:pPr>
        <w:pStyle w:val="aa"/>
        <w:spacing w:beforeLines="50" w:before="180"/>
        <w:ind w:left="447" w:firstLine="283"/>
      </w:pPr>
      <w:r>
        <w:rPr>
          <w:rFonts w:hint="eastAsia"/>
        </w:rPr>
        <w:t>基本的に各プロセスは独立しており、互いに干渉することなく動作する。</w:t>
      </w:r>
    </w:p>
    <w:p w14:paraId="64486B46" w14:textId="79E74A1A" w:rsidR="00DC42A8" w:rsidRDefault="00DC42A8" w:rsidP="00CA7B15">
      <w:pPr>
        <w:pStyle w:val="aa"/>
        <w:ind w:left="447" w:firstLine="283"/>
      </w:pPr>
      <w:r>
        <w:rPr>
          <w:rFonts w:hint="eastAsia"/>
        </w:rPr>
        <w:t>同じプログラムを複数実行した場合（例えばメモ帳を二つも三つも起ち上げた状態）、それぞれ別のプロセスとして動作し、互いに干渉しない。</w:t>
      </w:r>
    </w:p>
    <w:p w14:paraId="14473687" w14:textId="7728506A" w:rsidR="00C36817" w:rsidRDefault="00C36817" w:rsidP="00C36817">
      <w:pPr>
        <w:pStyle w:val="aa"/>
        <w:spacing w:beforeLines="50" w:before="180"/>
        <w:ind w:left="447" w:firstLine="283"/>
      </w:pPr>
      <w:r>
        <w:t>なお、ゲーム機の場合、「プロセスの概念そのものがない」か、「実行できるプロセスは一つだけ」というのが普通。</w:t>
      </w:r>
    </w:p>
    <w:p w14:paraId="02DA8C16" w14:textId="46F99F08" w:rsidR="006508AD" w:rsidRDefault="006508AD" w:rsidP="006508AD">
      <w:pPr>
        <w:pStyle w:val="4"/>
        <w:spacing w:before="360" w:after="180"/>
        <w:ind w:left="594"/>
      </w:pPr>
      <w:r>
        <w:rPr>
          <w:rFonts w:hint="eastAsia"/>
        </w:rPr>
        <w:t>子プロセス</w:t>
      </w:r>
    </w:p>
    <w:p w14:paraId="7156C4BA" w14:textId="7BF54D74" w:rsidR="006508AD" w:rsidRPr="006508AD" w:rsidRDefault="007621F8" w:rsidP="006508AD">
      <w:pPr>
        <w:pStyle w:val="ab"/>
        <w:ind w:left="594" w:firstLine="283"/>
      </w:pPr>
      <w:r>
        <w:rPr>
          <w:rFonts w:hint="eastAsia"/>
        </w:rPr>
        <w:t>プロセスは「子プロセス」というプロセスを生成できる。両者はメモリ空間を共有できないが、</w:t>
      </w:r>
      <w:r>
        <w:rPr>
          <w:rFonts w:hint="eastAsia"/>
        </w:rPr>
        <w:t>Unix</w:t>
      </w:r>
      <w:r>
        <w:rPr>
          <w:rFonts w:hint="eastAsia"/>
        </w:rPr>
        <w:t>系</w:t>
      </w:r>
      <w:r>
        <w:rPr>
          <w:rFonts w:hint="eastAsia"/>
        </w:rPr>
        <w:t>OS</w:t>
      </w:r>
      <w:r>
        <w:rPr>
          <w:rFonts w:hint="eastAsia"/>
        </w:rPr>
        <w:t>では多数のメモリ状態やオブジェクトがコピーされ</w:t>
      </w:r>
      <w:r w:rsidR="009852DA">
        <w:rPr>
          <w:rFonts w:hint="eastAsia"/>
        </w:rPr>
        <w:t>、オープンしているファイルディスクリプタなどの</w:t>
      </w:r>
      <w:r>
        <w:rPr>
          <w:rFonts w:hint="eastAsia"/>
        </w:rPr>
        <w:t>共用</w:t>
      </w:r>
      <w:r w:rsidR="009852DA">
        <w:rPr>
          <w:rFonts w:hint="eastAsia"/>
        </w:rPr>
        <w:t>が</w:t>
      </w:r>
      <w:r>
        <w:rPr>
          <w:rFonts w:hint="eastAsia"/>
        </w:rPr>
        <w:t>でき、</w:t>
      </w:r>
      <w:r>
        <w:rPr>
          <w:rFonts w:hint="eastAsia"/>
        </w:rPr>
        <w:t>Windows</w:t>
      </w:r>
      <w:r>
        <w:rPr>
          <w:rFonts w:hint="eastAsia"/>
        </w:rPr>
        <w:t>系</w:t>
      </w:r>
      <w:r>
        <w:rPr>
          <w:rFonts w:hint="eastAsia"/>
        </w:rPr>
        <w:t>OS</w:t>
      </w:r>
      <w:r>
        <w:rPr>
          <w:rFonts w:hint="eastAsia"/>
        </w:rPr>
        <w:t>ではパイプによる入出力ハンドルの共有などができる。</w:t>
      </w:r>
      <w:r w:rsidR="000C22E7">
        <w:rPr>
          <w:rFonts w:hint="eastAsia"/>
        </w:rPr>
        <w:t>親プロセスは子プロセス</w:t>
      </w:r>
      <w:r w:rsidR="009852DA">
        <w:rPr>
          <w:rFonts w:hint="eastAsia"/>
        </w:rPr>
        <w:t>の</w:t>
      </w:r>
      <w:r w:rsidR="000C22E7">
        <w:rPr>
          <w:rFonts w:hint="eastAsia"/>
        </w:rPr>
        <w:t>終了を待ったり、子プロセスを終了させたりといった制御が可能。</w:t>
      </w:r>
    </w:p>
    <w:p w14:paraId="3BD1D639" w14:textId="5FE5A66D" w:rsidR="00A77C3A" w:rsidRDefault="00A77C3A" w:rsidP="00D776B9">
      <w:pPr>
        <w:pStyle w:val="3"/>
      </w:pPr>
      <w:bookmarkStart w:id="16" w:name="_Toc378437661"/>
      <w:r>
        <w:rPr>
          <w:rFonts w:hint="eastAsia"/>
        </w:rPr>
        <w:lastRenderedPageBreak/>
        <w:t>スレッド</w:t>
      </w:r>
      <w:bookmarkEnd w:id="16"/>
    </w:p>
    <w:p w14:paraId="0B09C39E" w14:textId="6544DAE6" w:rsidR="00CA7B15" w:rsidRDefault="00CA7B15" w:rsidP="00CA7B15">
      <w:pPr>
        <w:pStyle w:val="aa"/>
        <w:ind w:left="447" w:firstLine="283"/>
      </w:pPr>
      <w:r>
        <w:rPr>
          <w:rFonts w:hint="eastAsia"/>
        </w:rPr>
        <w:t>プロセス</w:t>
      </w:r>
      <w:r w:rsidR="00DC42A8">
        <w:rPr>
          <w:rFonts w:hint="eastAsia"/>
        </w:rPr>
        <w:t>が起動する際、</w:t>
      </w:r>
      <w:r>
        <w:rPr>
          <w:rFonts w:hint="eastAsia"/>
        </w:rPr>
        <w:t>「メインスレッド」を生成し、「スタック領域」を確保して、プログラム</w:t>
      </w:r>
      <w:r w:rsidR="00DC42A8">
        <w:rPr>
          <w:rFonts w:hint="eastAsia"/>
        </w:rPr>
        <w:t>の</w:t>
      </w:r>
      <w:r>
        <w:rPr>
          <w:rFonts w:hint="eastAsia"/>
        </w:rPr>
        <w:t>実行</w:t>
      </w:r>
      <w:r w:rsidR="00DC42A8">
        <w:rPr>
          <w:rFonts w:hint="eastAsia"/>
        </w:rPr>
        <w:t>を開始</w:t>
      </w:r>
      <w:r>
        <w:rPr>
          <w:rFonts w:hint="eastAsia"/>
        </w:rPr>
        <w:t>する。</w:t>
      </w:r>
    </w:p>
    <w:p w14:paraId="72351B06" w14:textId="77777777" w:rsidR="00DC42A8" w:rsidRDefault="00CA7B15" w:rsidP="00DC42A8">
      <w:pPr>
        <w:pStyle w:val="aa"/>
        <w:spacing w:beforeLines="50" w:before="180"/>
        <w:ind w:left="447" w:firstLine="283"/>
      </w:pPr>
      <w:r>
        <w:rPr>
          <w:rFonts w:hint="eastAsia"/>
        </w:rPr>
        <w:t>一つのプロセス内には</w:t>
      </w:r>
      <w:r w:rsidR="00DC42A8">
        <w:rPr>
          <w:rFonts w:hint="eastAsia"/>
        </w:rPr>
        <w:t>、メインスレッドのほか、</w:t>
      </w:r>
      <w:r>
        <w:rPr>
          <w:rFonts w:hint="eastAsia"/>
        </w:rPr>
        <w:t>複数のスレッドを</w:t>
      </w:r>
      <w:r w:rsidR="00DC42A8">
        <w:rPr>
          <w:rFonts w:hint="eastAsia"/>
        </w:rPr>
        <w:t>並行で動作させることができる。</w:t>
      </w:r>
    </w:p>
    <w:p w14:paraId="38B924C7" w14:textId="5FE5B5CC" w:rsidR="00B1715F" w:rsidRDefault="00B1715F" w:rsidP="00B1715F">
      <w:pPr>
        <w:pStyle w:val="aa"/>
        <w:ind w:left="447" w:firstLine="283"/>
      </w:pPr>
      <w:r>
        <w:rPr>
          <w:rFonts w:hint="eastAsia"/>
        </w:rPr>
        <w:t>スレッドの生成は、関数を呼び出す際に行う。スレッド生成用</w:t>
      </w:r>
      <w:r>
        <w:rPr>
          <w:rFonts w:hint="eastAsia"/>
        </w:rPr>
        <w:t>API</w:t>
      </w:r>
      <w:r>
        <w:rPr>
          <w:rFonts w:hint="eastAsia"/>
        </w:rPr>
        <w:t>に対して関数とスタック領域を指定すると、</w:t>
      </w:r>
      <w:r>
        <w:rPr>
          <w:rFonts w:hint="eastAsia"/>
        </w:rPr>
        <w:t>OS</w:t>
      </w:r>
      <w:r>
        <w:rPr>
          <w:rFonts w:hint="eastAsia"/>
        </w:rPr>
        <w:t>がその関数をスレッドとして実行し、マルチタスクスケジューリングの対象に加えて制御する。</w:t>
      </w:r>
    </w:p>
    <w:p w14:paraId="31A0FBA9" w14:textId="02AF168D" w:rsidR="00B1715F" w:rsidRDefault="00B1715F" w:rsidP="00B1715F">
      <w:pPr>
        <w:pStyle w:val="3"/>
      </w:pPr>
      <w:bookmarkStart w:id="17" w:name="_Toc378437662"/>
      <w:r>
        <w:rPr>
          <w:rFonts w:hint="eastAsia"/>
        </w:rPr>
        <w:t>メモリ空間の保護</w:t>
      </w:r>
      <w:bookmarkEnd w:id="17"/>
    </w:p>
    <w:p w14:paraId="022ED45E" w14:textId="77777777" w:rsidR="00092A73" w:rsidRDefault="00DC42A8" w:rsidP="00DC42A8">
      <w:pPr>
        <w:pStyle w:val="aa"/>
        <w:ind w:left="447" w:firstLine="283"/>
      </w:pPr>
      <w:r>
        <w:rPr>
          <w:rFonts w:hint="eastAsia"/>
        </w:rPr>
        <w:t>プロセス内の</w:t>
      </w:r>
      <w:r w:rsidR="00092A73">
        <w:rPr>
          <w:rFonts w:hint="eastAsia"/>
        </w:rPr>
        <w:t>全</w:t>
      </w:r>
      <w:r>
        <w:rPr>
          <w:rFonts w:hint="eastAsia"/>
        </w:rPr>
        <w:t>スレッドはメモリ空間を共有できる</w:t>
      </w:r>
      <w:r w:rsidR="00092A73">
        <w:rPr>
          <w:rFonts w:hint="eastAsia"/>
        </w:rPr>
        <w:t>。</w:t>
      </w:r>
    </w:p>
    <w:p w14:paraId="6C20EFFD" w14:textId="232A19E7" w:rsidR="00DC42A8" w:rsidRDefault="00092A73" w:rsidP="00DC42A8">
      <w:pPr>
        <w:pStyle w:val="aa"/>
        <w:ind w:left="447" w:firstLine="283"/>
      </w:pPr>
      <w:r>
        <w:t>しかし、</w:t>
      </w:r>
      <w:r w:rsidR="00DC42A8">
        <w:rPr>
          <w:rFonts w:hint="eastAsia"/>
        </w:rPr>
        <w:t>別プロセスのメモリ空間にはアクセスできない。プロセスのメモリ空間は</w:t>
      </w:r>
      <w:r w:rsidR="00DC42A8">
        <w:rPr>
          <w:rFonts w:hint="eastAsia"/>
        </w:rPr>
        <w:t>OS</w:t>
      </w:r>
      <w:r w:rsidR="00DC42A8">
        <w:rPr>
          <w:rFonts w:hint="eastAsia"/>
        </w:rPr>
        <w:t>が制御する「仮想メモリ空間（仮想アドレス）」によって保護されるため、メモリアドレスを直接指定しても、他のプロセスに干渉することはできない。</w:t>
      </w:r>
    </w:p>
    <w:p w14:paraId="213077B4" w14:textId="708C85E5" w:rsidR="00092A73" w:rsidRDefault="00092A73" w:rsidP="00092A73">
      <w:pPr>
        <w:pStyle w:val="aa"/>
        <w:spacing w:beforeLines="50" w:before="180"/>
        <w:ind w:left="447" w:firstLine="283"/>
      </w:pPr>
      <w:r>
        <w:t>なお、プロセス間で情報を共有する手段は幾つも用意されている。どのような手段があるかは後述する。</w:t>
      </w:r>
    </w:p>
    <w:p w14:paraId="1AD8FF3D" w14:textId="50802570" w:rsidR="00092A73" w:rsidRDefault="00092A73" w:rsidP="00092A73">
      <w:pPr>
        <w:pStyle w:val="aa"/>
        <w:spacing w:beforeLines="50" w:before="180"/>
        <w:ind w:left="447" w:firstLine="283"/>
      </w:pPr>
      <w:r>
        <w:t>逆にスレッド内だけで保護されるメモリ領域を扱うこともできる。これは「</w:t>
      </w:r>
      <w:r>
        <w:t>TLS</w:t>
      </w:r>
      <w:r>
        <w:t>＝</w:t>
      </w:r>
      <w:r>
        <w:rPr>
          <w:rFonts w:hint="eastAsia"/>
        </w:rPr>
        <w:t>Thread Local Strage</w:t>
      </w:r>
      <w:r>
        <w:rPr>
          <w:rFonts w:hint="eastAsia"/>
        </w:rPr>
        <w:t>」（スレッドローカルストレージ）と呼ばれる仕組みで、ゲームプログラミングでもかなり利用価値が高い。詳しくは後述する。</w:t>
      </w:r>
    </w:p>
    <w:p w14:paraId="04FB45D6" w14:textId="59BE10E8" w:rsidR="00B1715F" w:rsidRDefault="00B1715F" w:rsidP="00B1715F">
      <w:pPr>
        <w:pStyle w:val="3"/>
      </w:pPr>
      <w:bookmarkStart w:id="18" w:name="_Toc378437663"/>
      <w:r>
        <w:rPr>
          <w:rFonts w:hint="eastAsia"/>
        </w:rPr>
        <w:t>プロセスの終了時のリソースの解放</w:t>
      </w:r>
      <w:bookmarkEnd w:id="18"/>
    </w:p>
    <w:p w14:paraId="3536738A" w14:textId="4FBBB50E" w:rsidR="00B1715F" w:rsidRDefault="00C15E87" w:rsidP="00DC42A8">
      <w:pPr>
        <w:pStyle w:val="aa"/>
        <w:spacing w:beforeLines="50" w:before="180"/>
        <w:ind w:left="447" w:firstLine="283"/>
      </w:pPr>
      <w:r>
        <w:rPr>
          <w:rFonts w:hint="eastAsia"/>
        </w:rPr>
        <w:t>メインスレッドが終了すると、プロセスが終了する。</w:t>
      </w:r>
    </w:p>
    <w:p w14:paraId="4CE22C43" w14:textId="4DCE1620" w:rsidR="00C15E87" w:rsidRDefault="00C15E87" w:rsidP="00C15E87">
      <w:pPr>
        <w:pStyle w:val="aa"/>
        <w:ind w:left="447" w:firstLine="283"/>
      </w:pPr>
      <w:r>
        <w:t>この時、「未解放のメモリ」（メモリリーク）、「クローズしていないファイル</w:t>
      </w:r>
      <w:r w:rsidR="009852DA">
        <w:rPr>
          <w:rFonts w:hint="eastAsia"/>
        </w:rPr>
        <w:t>ディ</w:t>
      </w:r>
      <w:r>
        <w:t>スクリプタ</w:t>
      </w:r>
      <w:r w:rsidR="007621F8">
        <w:rPr>
          <w:rFonts w:hint="eastAsia"/>
        </w:rPr>
        <w:t>（</w:t>
      </w:r>
      <w:r w:rsidR="007621F8">
        <w:rPr>
          <w:rFonts w:hint="eastAsia"/>
        </w:rPr>
        <w:t>FILE*</w:t>
      </w:r>
      <w:r w:rsidR="007621F8">
        <w:rPr>
          <w:rFonts w:hint="eastAsia"/>
        </w:rPr>
        <w:t>など）</w:t>
      </w:r>
      <w:r>
        <w:t>」、「終了していないスレッド」、「クローズしていない同期オブジェクトなどの各種ハンドル」など全ての未解放リソースに</w:t>
      </w:r>
      <w:r>
        <w:rPr>
          <w:rFonts w:hint="eastAsia"/>
        </w:rPr>
        <w:t>対して、終了処理が行われる。</w:t>
      </w:r>
    </w:p>
    <w:p w14:paraId="479500E1" w14:textId="44AF3E52" w:rsidR="005E0D2F" w:rsidRDefault="005E0D2F" w:rsidP="00F931A9">
      <w:pPr>
        <w:pStyle w:val="aa"/>
        <w:spacing w:beforeLines="50" w:before="180"/>
        <w:ind w:left="447" w:firstLine="283"/>
      </w:pPr>
      <w:r>
        <w:t>ただし、きちんと終了できずに「ゾンビプロセス」という形で残ってしまうケースもある。何より、メモリリーク等を見過ごしていると、長時間のゲームプレイではやがてメモリ不足などの問題を引き起こすので、</w:t>
      </w:r>
      <w:r>
        <w:rPr>
          <w:rFonts w:hint="eastAsia"/>
        </w:rPr>
        <w:t>きちんと明示的に全ての解放を行うべき。</w:t>
      </w:r>
    </w:p>
    <w:p w14:paraId="6C658073" w14:textId="4951326A" w:rsidR="005E0D2F" w:rsidRDefault="00F931A9" w:rsidP="00F931A9">
      <w:pPr>
        <w:pStyle w:val="aa"/>
        <w:spacing w:beforeLines="50" w:before="180"/>
        <w:ind w:leftChars="203" w:left="1274" w:hangingChars="404" w:hanging="848"/>
      </w:pPr>
      <w:r>
        <w:rPr>
          <w:rFonts w:hint="eastAsia"/>
        </w:rPr>
        <w:t>【</w:t>
      </w:r>
      <w:r w:rsidR="005E0D2F">
        <w:rPr>
          <w:rFonts w:hint="eastAsia"/>
        </w:rPr>
        <w:t>補足</w:t>
      </w:r>
      <w:r>
        <w:rPr>
          <w:rFonts w:hint="eastAsia"/>
        </w:rPr>
        <w:t>】</w:t>
      </w:r>
      <w:r w:rsidR="005E0D2F">
        <w:rPr>
          <w:rFonts w:hint="eastAsia"/>
        </w:rPr>
        <w:t>fork</w:t>
      </w:r>
      <w:r w:rsidR="005E0D2F">
        <w:rPr>
          <w:rFonts w:hint="eastAsia"/>
        </w:rPr>
        <w:t>による子プロセスを生成した時、親プロセスが子プロセスの終了を</w:t>
      </w:r>
      <w:r w:rsidR="005E0D2F">
        <w:rPr>
          <w:rFonts w:hint="eastAsia"/>
        </w:rPr>
        <w:t>wait</w:t>
      </w:r>
      <w:r w:rsidR="005E0D2F">
        <w:rPr>
          <w:rFonts w:hint="eastAsia"/>
        </w:rPr>
        <w:t>しないと子プロセスがゾンビ化する。</w:t>
      </w:r>
    </w:p>
    <w:p w14:paraId="4B07F422" w14:textId="26DA26CF" w:rsidR="00F931A9" w:rsidRDefault="00F931A9" w:rsidP="00F931A9">
      <w:pPr>
        <w:pStyle w:val="3"/>
      </w:pPr>
      <w:bookmarkStart w:id="19" w:name="_Toc378437664"/>
      <w:r>
        <w:rPr>
          <w:rFonts w:hint="eastAsia"/>
        </w:rPr>
        <w:lastRenderedPageBreak/>
        <w:t>サービス／デーモン</w:t>
      </w:r>
      <w:bookmarkEnd w:id="19"/>
    </w:p>
    <w:p w14:paraId="2C61D22A" w14:textId="77777777" w:rsidR="00AC7562" w:rsidRDefault="00F931A9" w:rsidP="00F931A9">
      <w:pPr>
        <w:pStyle w:val="aa"/>
        <w:ind w:left="447" w:firstLine="283"/>
      </w:pPr>
      <w:r>
        <w:rPr>
          <w:rFonts w:hint="eastAsia"/>
        </w:rPr>
        <w:t>Windows</w:t>
      </w:r>
      <w:r>
        <w:rPr>
          <w:rFonts w:hint="eastAsia"/>
        </w:rPr>
        <w:t>の「サービス」、</w:t>
      </w:r>
      <w:r>
        <w:rPr>
          <w:rFonts w:hint="eastAsia"/>
        </w:rPr>
        <w:t>Unix</w:t>
      </w:r>
      <w:r>
        <w:rPr>
          <w:rFonts w:hint="eastAsia"/>
        </w:rPr>
        <w:t>系</w:t>
      </w:r>
      <w:r>
        <w:rPr>
          <w:rFonts w:hint="eastAsia"/>
        </w:rPr>
        <w:t>OS</w:t>
      </w:r>
      <w:r>
        <w:rPr>
          <w:rFonts w:hint="eastAsia"/>
        </w:rPr>
        <w:t>の「デーモン」は、バックグラウンドで常時稼働する「プロセス」のことである。</w:t>
      </w:r>
    </w:p>
    <w:p w14:paraId="45C4260C" w14:textId="3B5CB6FB" w:rsidR="00F931A9" w:rsidRDefault="00AC7562" w:rsidP="00F931A9">
      <w:pPr>
        <w:pStyle w:val="aa"/>
        <w:ind w:left="447" w:firstLine="283"/>
      </w:pPr>
      <w:r>
        <w:rPr>
          <w:rFonts w:hint="eastAsia"/>
        </w:rPr>
        <w:t>GUI</w:t>
      </w:r>
      <w:r>
        <w:rPr>
          <w:rFonts w:hint="eastAsia"/>
        </w:rPr>
        <w:t>を持った「フロントエンド（プロセス）」に対して、姿の見えない</w:t>
      </w:r>
      <w:r w:rsidR="00AD5C5F">
        <w:rPr>
          <w:rFonts w:hint="eastAsia"/>
        </w:rPr>
        <w:t>「バックエンド</w:t>
      </w:r>
      <w:r>
        <w:rPr>
          <w:rFonts w:hint="eastAsia"/>
        </w:rPr>
        <w:t>（</w:t>
      </w:r>
      <w:r w:rsidR="00AD5C5F">
        <w:rPr>
          <w:rFonts w:hint="eastAsia"/>
        </w:rPr>
        <w:t>プロセス</w:t>
      </w:r>
      <w:r>
        <w:rPr>
          <w:rFonts w:hint="eastAsia"/>
        </w:rPr>
        <w:t>）</w:t>
      </w:r>
      <w:r w:rsidR="00AD5C5F">
        <w:rPr>
          <w:rFonts w:hint="eastAsia"/>
        </w:rPr>
        <w:t>」</w:t>
      </w:r>
      <w:r w:rsidR="00E03646">
        <w:rPr>
          <w:rFonts w:hint="eastAsia"/>
        </w:rPr>
        <w:t>といった呼び方もする。</w:t>
      </w:r>
    </w:p>
    <w:p w14:paraId="6EE49731" w14:textId="77777777" w:rsidR="00AC7562" w:rsidRDefault="00F931A9" w:rsidP="00AC7562">
      <w:pPr>
        <w:pStyle w:val="aa"/>
        <w:spacing w:beforeLines="50" w:before="180"/>
        <w:ind w:left="447" w:firstLine="283"/>
      </w:pPr>
      <w:r>
        <w:rPr>
          <w:rFonts w:hint="eastAsia"/>
        </w:rPr>
        <w:t>ログインしなくても</w:t>
      </w:r>
      <w:r>
        <w:rPr>
          <w:rFonts w:hint="eastAsia"/>
        </w:rPr>
        <w:t>OS</w:t>
      </w:r>
      <w:r>
        <w:rPr>
          <w:rFonts w:hint="eastAsia"/>
        </w:rPr>
        <w:t>起動と同時に実行するように</w:t>
      </w:r>
      <w:r>
        <w:rPr>
          <w:rFonts w:hint="eastAsia"/>
        </w:rPr>
        <w:t>OS</w:t>
      </w:r>
      <w:r>
        <w:rPr>
          <w:rFonts w:hint="eastAsia"/>
        </w:rPr>
        <w:t>が管理</w:t>
      </w:r>
      <w:r w:rsidR="00E03646">
        <w:rPr>
          <w:rFonts w:hint="eastAsia"/>
        </w:rPr>
        <w:t>する。</w:t>
      </w:r>
    </w:p>
    <w:p w14:paraId="65856169" w14:textId="5289351A" w:rsidR="00E03646" w:rsidRPr="00E03646" w:rsidRDefault="00F931A9" w:rsidP="00F931A9">
      <w:pPr>
        <w:pStyle w:val="aa"/>
        <w:ind w:left="447" w:firstLine="283"/>
      </w:pPr>
      <w:r>
        <w:rPr>
          <w:rFonts w:hint="eastAsia"/>
        </w:rPr>
        <w:t>Web</w:t>
      </w:r>
      <w:r>
        <w:rPr>
          <w:rFonts w:hint="eastAsia"/>
        </w:rPr>
        <w:t>サーバーなどのサーバー系のシステムに多く用いられる形態。</w:t>
      </w:r>
      <w:r w:rsidR="00E03646">
        <w:t>何らかのリクエストが来るまでスリープして待ち続けるような処理が多い。</w:t>
      </w:r>
    </w:p>
    <w:p w14:paraId="1FCDF5DE" w14:textId="730D471A" w:rsidR="00F931A9" w:rsidRPr="00F931A9" w:rsidRDefault="00F931A9" w:rsidP="00E03646">
      <w:pPr>
        <w:pStyle w:val="aa"/>
        <w:spacing w:beforeLines="50" w:before="180"/>
        <w:ind w:left="447" w:firstLine="283"/>
      </w:pPr>
      <w:r>
        <w:t>なお、「デーモン」は「</w:t>
      </w:r>
      <w:r>
        <w:rPr>
          <w:rFonts w:hint="eastAsia"/>
        </w:rPr>
        <w:t>demon</w:t>
      </w:r>
      <w:r>
        <w:rPr>
          <w:rFonts w:hint="eastAsia"/>
        </w:rPr>
        <w:t>」（悪魔）ではなく「</w:t>
      </w:r>
      <w:r>
        <w:rPr>
          <w:rFonts w:hint="eastAsia"/>
        </w:rPr>
        <w:t>daemon</w:t>
      </w:r>
      <w:r>
        <w:t>」（</w:t>
      </w:r>
      <w:r>
        <w:rPr>
          <w:rFonts w:hint="eastAsia"/>
        </w:rPr>
        <w:t>守護神）。</w:t>
      </w:r>
    </w:p>
    <w:p w14:paraId="789803F4" w14:textId="487E1E3C" w:rsidR="00A77C3A" w:rsidRDefault="00A77C3A" w:rsidP="00A77C3A">
      <w:pPr>
        <w:pStyle w:val="1"/>
      </w:pPr>
      <w:bookmarkStart w:id="20" w:name="_Toc378437665"/>
      <w:r>
        <w:rPr>
          <w:rFonts w:hint="eastAsia"/>
        </w:rPr>
        <w:t>スレッドとハードウェア</w:t>
      </w:r>
      <w:bookmarkEnd w:id="20"/>
    </w:p>
    <w:p w14:paraId="68A33355" w14:textId="5C8DCBAF" w:rsidR="00E71698" w:rsidRDefault="00E71698" w:rsidP="00E71698">
      <w:pPr>
        <w:pStyle w:val="a8"/>
        <w:ind w:firstLine="283"/>
      </w:pPr>
      <w:r>
        <w:t>マルチスレッドプログラミングでは、</w:t>
      </w:r>
      <w:r>
        <w:rPr>
          <w:rFonts w:hint="eastAsia"/>
        </w:rPr>
        <w:t>対象となるハードウェアを意識しなければならない。</w:t>
      </w:r>
    </w:p>
    <w:p w14:paraId="28AD8012" w14:textId="77777777" w:rsidR="00165F19" w:rsidRDefault="00E71698" w:rsidP="00E71698">
      <w:pPr>
        <w:pStyle w:val="a8"/>
        <w:ind w:firstLine="283"/>
      </w:pPr>
      <w:r>
        <w:rPr>
          <w:rFonts w:hint="eastAsia"/>
        </w:rPr>
        <w:t>使用するハードウェア</w:t>
      </w:r>
      <w:r w:rsidR="00165F19">
        <w:rPr>
          <w:rFonts w:hint="eastAsia"/>
        </w:rPr>
        <w:t>／</w:t>
      </w:r>
      <w:r w:rsidR="00165F19">
        <w:rPr>
          <w:rFonts w:hint="eastAsia"/>
        </w:rPr>
        <w:t>OS</w:t>
      </w:r>
      <w:r>
        <w:rPr>
          <w:rFonts w:hint="eastAsia"/>
        </w:rPr>
        <w:t>に応じた判断要件がある。</w:t>
      </w:r>
    </w:p>
    <w:p w14:paraId="6142BD15" w14:textId="27E092AE" w:rsidR="005D1EB8" w:rsidRDefault="00E71698" w:rsidP="00E71698">
      <w:pPr>
        <w:pStyle w:val="a8"/>
        <w:ind w:firstLine="283"/>
      </w:pPr>
      <w:r>
        <w:rPr>
          <w:rFonts w:hint="eastAsia"/>
        </w:rPr>
        <w:t>例えば、「同期にスピンロックを使うべきか？</w:t>
      </w:r>
      <w:r w:rsidR="00E14B1B">
        <w:rPr>
          <w:rFonts w:hint="eastAsia"/>
        </w:rPr>
        <w:t>（</w:t>
      </w:r>
      <w:r w:rsidR="00165F19">
        <w:rPr>
          <w:rFonts w:hint="eastAsia"/>
        </w:rPr>
        <w:t>別コアにスレッドを分散させる必要あり</w:t>
      </w:r>
      <w:r w:rsidR="00E14B1B">
        <w:rPr>
          <w:rFonts w:hint="eastAsia"/>
        </w:rPr>
        <w:t>）</w:t>
      </w:r>
      <w:r>
        <w:rPr>
          <w:rFonts w:hint="eastAsia"/>
        </w:rPr>
        <w:t>」</w:t>
      </w:r>
      <w:r w:rsidR="0089500A">
        <w:rPr>
          <w:rFonts w:hint="eastAsia"/>
        </w:rPr>
        <w:t>、</w:t>
      </w:r>
      <w:r>
        <w:rPr>
          <w:rFonts w:hint="eastAsia"/>
        </w:rPr>
        <w:t>「</w:t>
      </w:r>
      <w:r w:rsidR="00E14B1B">
        <w:rPr>
          <w:rFonts w:hint="eastAsia"/>
        </w:rPr>
        <w:t>SPU</w:t>
      </w:r>
      <w:r w:rsidR="00E14B1B">
        <w:rPr>
          <w:rFonts w:hint="eastAsia"/>
        </w:rPr>
        <w:t>や</w:t>
      </w:r>
      <w:r w:rsidR="00E14B1B">
        <w:rPr>
          <w:rFonts w:hint="eastAsia"/>
        </w:rPr>
        <w:t>GPU</w:t>
      </w:r>
      <w:r w:rsidR="0089500A">
        <w:rPr>
          <w:rFonts w:hint="eastAsia"/>
        </w:rPr>
        <w:t>（</w:t>
      </w:r>
      <w:r w:rsidR="0089500A">
        <w:rPr>
          <w:rFonts w:hint="eastAsia"/>
        </w:rPr>
        <w:t>GPGPU</w:t>
      </w:r>
      <w:r w:rsidR="0089500A">
        <w:rPr>
          <w:rFonts w:hint="eastAsia"/>
        </w:rPr>
        <w:t>）</w:t>
      </w:r>
      <w:r w:rsidR="00E14B1B">
        <w:rPr>
          <w:rFonts w:hint="eastAsia"/>
        </w:rPr>
        <w:t>のような</w:t>
      </w:r>
      <w:r w:rsidR="0089500A">
        <w:rPr>
          <w:rFonts w:hint="eastAsia"/>
        </w:rPr>
        <w:t>副</w:t>
      </w:r>
      <w:r w:rsidR="00E14B1B">
        <w:rPr>
          <w:rFonts w:hint="eastAsia"/>
        </w:rPr>
        <w:t>プロセッサを利用するべきか？（プロセッサ専用のプログラムが必要）」</w:t>
      </w:r>
      <w:r w:rsidR="0089500A">
        <w:rPr>
          <w:rFonts w:hint="eastAsia"/>
        </w:rPr>
        <w:t>、</w:t>
      </w:r>
      <w:r w:rsidR="00165F19">
        <w:rPr>
          <w:rFonts w:hint="eastAsia"/>
        </w:rPr>
        <w:t xml:space="preserve"> </w:t>
      </w:r>
      <w:r w:rsidR="00165F19">
        <w:t>「多数の</w:t>
      </w:r>
      <w:r w:rsidR="0089500A">
        <w:rPr>
          <w:rFonts w:hint="eastAsia"/>
        </w:rPr>
        <w:t>副</w:t>
      </w:r>
      <w:r w:rsidR="00165F19">
        <w:t>プロセッサがあるなら</w:t>
      </w:r>
      <w:r w:rsidR="00165F19">
        <w:rPr>
          <w:rFonts w:hint="eastAsia"/>
        </w:rPr>
        <w:t>、</w:t>
      </w:r>
      <w:r w:rsidR="00165F19">
        <w:t>一部のプロセッサは特定の処理に専門化してロードの手間をなくようにすべきか？（</w:t>
      </w:r>
      <w:r w:rsidR="00165F19">
        <w:rPr>
          <w:rFonts w:hint="eastAsia"/>
        </w:rPr>
        <w:t>SPU</w:t>
      </w:r>
      <w:r w:rsidR="00165F19">
        <w:rPr>
          <w:rFonts w:hint="eastAsia"/>
        </w:rPr>
        <w:t>でよく使われる手法</w:t>
      </w:r>
      <w:r w:rsidR="00165F19">
        <w:t>）」</w:t>
      </w:r>
      <w:r w:rsidR="00165F19">
        <w:rPr>
          <w:rFonts w:hint="eastAsia"/>
        </w:rPr>
        <w:t xml:space="preserve"> </w:t>
      </w:r>
      <w:r w:rsidR="00165F19">
        <w:rPr>
          <w:rFonts w:hint="eastAsia"/>
        </w:rPr>
        <w:t>など。</w:t>
      </w:r>
    </w:p>
    <w:p w14:paraId="46CBF0FC" w14:textId="0AEADD91" w:rsidR="00E71698" w:rsidRPr="00E71698" w:rsidRDefault="005D1EB8" w:rsidP="00E71698">
      <w:pPr>
        <w:pStyle w:val="a8"/>
        <w:ind w:firstLine="283"/>
      </w:pPr>
      <w:r>
        <w:rPr>
          <w:rFonts w:hint="eastAsia"/>
        </w:rPr>
        <w:t>また、スレッドの扱い方や同期の方法など、プログラミング手法が</w:t>
      </w:r>
      <w:r>
        <w:rPr>
          <w:rFonts w:hint="eastAsia"/>
        </w:rPr>
        <w:t>OS</w:t>
      </w:r>
      <w:r>
        <w:rPr>
          <w:rFonts w:hint="eastAsia"/>
        </w:rPr>
        <w:t>によって異なる。</w:t>
      </w:r>
    </w:p>
    <w:p w14:paraId="204F17F2" w14:textId="781BC46A" w:rsidR="00E211F0" w:rsidRDefault="00E211F0" w:rsidP="00E211F0">
      <w:pPr>
        <w:pStyle w:val="2"/>
      </w:pPr>
      <w:bookmarkStart w:id="21" w:name="_Toc378437666"/>
      <w:r>
        <w:rPr>
          <w:rFonts w:hint="eastAsia"/>
        </w:rPr>
        <w:t>CPU</w:t>
      </w:r>
      <w:bookmarkEnd w:id="21"/>
    </w:p>
    <w:p w14:paraId="17A99976" w14:textId="77777777" w:rsidR="009D1D38" w:rsidRDefault="00E211F0" w:rsidP="00E211F0">
      <w:pPr>
        <w:pStyle w:val="a9"/>
        <w:keepNext/>
        <w:widowControl/>
        <w:ind w:firstLine="283"/>
      </w:pPr>
      <w:r>
        <w:rPr>
          <w:rFonts w:hint="eastAsia"/>
        </w:rPr>
        <w:t>「</w:t>
      </w:r>
      <w:r>
        <w:rPr>
          <w:rFonts w:hint="eastAsia"/>
        </w:rPr>
        <w:t>C</w:t>
      </w:r>
      <w:r>
        <w:t>entral Processing Unit</w:t>
      </w:r>
      <w:r>
        <w:t>」（中央処理装置）のこと。コンピュータで最もメインとなる演算装置を指して「</w:t>
      </w:r>
      <w:r>
        <w:rPr>
          <w:rFonts w:hint="eastAsia"/>
        </w:rPr>
        <w:t>CPU</w:t>
      </w:r>
      <w:r>
        <w:rPr>
          <w:rFonts w:hint="eastAsia"/>
        </w:rPr>
        <w:t>」と呼ぶ</w:t>
      </w:r>
      <w:r w:rsidR="009D1D38">
        <w:rPr>
          <w:rFonts w:hint="eastAsia"/>
        </w:rPr>
        <w:t>。</w:t>
      </w:r>
    </w:p>
    <w:p w14:paraId="5C4B0CC8" w14:textId="607108E0" w:rsidR="00E211F0" w:rsidRDefault="00E211F0" w:rsidP="009D1D38">
      <w:pPr>
        <w:pStyle w:val="a9"/>
        <w:keepNext/>
        <w:widowControl/>
        <w:spacing w:afterLines="50" w:after="180"/>
        <w:ind w:firstLine="283"/>
      </w:pPr>
      <w:r>
        <w:rPr>
          <w:rFonts w:hint="eastAsia"/>
        </w:rPr>
        <w:t>微妙に意味の違う同義語が</w:t>
      </w:r>
      <w:r w:rsidR="009D1D38">
        <w:rPr>
          <w:rFonts w:hint="eastAsia"/>
        </w:rPr>
        <w:t>あるので</w:t>
      </w:r>
      <w:r>
        <w:rPr>
          <w:rFonts w:hint="eastAsia"/>
        </w:rPr>
        <w:t>以下</w:t>
      </w:r>
      <w:r w:rsidR="009D1D38">
        <w:rPr>
          <w:rFonts w:hint="eastAsia"/>
        </w:rPr>
        <w:t>に</w:t>
      </w:r>
      <w:r>
        <w:rPr>
          <w:rFonts w:hint="eastAsia"/>
        </w:rPr>
        <w:t>幾つか列挙する。</w:t>
      </w:r>
    </w:p>
    <w:p w14:paraId="7DF63ACA" w14:textId="2C52EDC4" w:rsidR="00E211F0" w:rsidRDefault="00DB0D45" w:rsidP="00DB0D45">
      <w:pPr>
        <w:pStyle w:val="affff7"/>
      </w:pPr>
      <w:r>
        <w:rPr>
          <w:rFonts w:hint="eastAsia"/>
        </w:rPr>
        <w:t xml:space="preserve">MPU </w:t>
      </w:r>
      <w:r>
        <w:tab/>
      </w:r>
      <w:r>
        <w:tab/>
      </w:r>
      <w:r>
        <w:t>「</w:t>
      </w:r>
      <w:r>
        <w:rPr>
          <w:rFonts w:hint="eastAsia"/>
        </w:rPr>
        <w:t>Micro-Processing Unit</w:t>
      </w:r>
      <w:r>
        <w:rPr>
          <w:rFonts w:hint="eastAsia"/>
        </w:rPr>
        <w:t>」。</w:t>
      </w:r>
      <w:r w:rsidR="00EF494D">
        <w:rPr>
          <w:rFonts w:hint="eastAsia"/>
        </w:rPr>
        <w:t>中央処理装置を一個の半導体チップに集積したもの。元来の</w:t>
      </w:r>
      <w:r>
        <w:rPr>
          <w:rFonts w:hint="eastAsia"/>
        </w:rPr>
        <w:t>「</w:t>
      </w:r>
      <w:r>
        <w:rPr>
          <w:rFonts w:hint="eastAsia"/>
        </w:rPr>
        <w:t>CPU</w:t>
      </w:r>
      <w:r>
        <w:rPr>
          <w:rFonts w:hint="eastAsia"/>
        </w:rPr>
        <w:t>」</w:t>
      </w:r>
      <w:r w:rsidR="00EF494D">
        <w:rPr>
          <w:rFonts w:hint="eastAsia"/>
        </w:rPr>
        <w:t>は複数の半導体チップの連携で演算処理を行う集合体のことを指していたが、もはや</w:t>
      </w:r>
      <w:r w:rsidR="00EF494D">
        <w:rPr>
          <w:rFonts w:hint="eastAsia"/>
        </w:rPr>
        <w:t>MPU</w:t>
      </w:r>
      <w:r w:rsidR="00EF494D">
        <w:rPr>
          <w:rFonts w:hint="eastAsia"/>
        </w:rPr>
        <w:t>と</w:t>
      </w:r>
      <w:r w:rsidR="00EF494D">
        <w:rPr>
          <w:rFonts w:hint="eastAsia"/>
        </w:rPr>
        <w:t>CPU</w:t>
      </w:r>
      <w:r w:rsidR="00EF494D">
        <w:rPr>
          <w:rFonts w:hint="eastAsia"/>
        </w:rPr>
        <w:t>は同義となっている。</w:t>
      </w:r>
    </w:p>
    <w:p w14:paraId="1DD64C11" w14:textId="4812C296" w:rsidR="00EF494D" w:rsidRDefault="003A25D4" w:rsidP="00DB0D45">
      <w:pPr>
        <w:pStyle w:val="affff7"/>
      </w:pPr>
      <w:r>
        <w:rPr>
          <w:rFonts w:hint="eastAsia"/>
        </w:rPr>
        <w:t xml:space="preserve">PPE </w:t>
      </w:r>
      <w:r>
        <w:rPr>
          <w:rFonts w:hint="eastAsia"/>
        </w:rPr>
        <w:tab/>
      </w:r>
      <w:r>
        <w:rPr>
          <w:rFonts w:hint="eastAsia"/>
        </w:rPr>
        <w:tab/>
      </w:r>
      <w:r>
        <w:rPr>
          <w:rFonts w:hint="eastAsia"/>
        </w:rPr>
        <w:t>「</w:t>
      </w:r>
      <w:r>
        <w:rPr>
          <w:rFonts w:hint="eastAsia"/>
        </w:rPr>
        <w:t>Power PC Processor Element</w:t>
      </w:r>
      <w:r>
        <w:rPr>
          <w:rFonts w:hint="eastAsia"/>
        </w:rPr>
        <w:t>」。</w:t>
      </w:r>
      <w:r>
        <w:rPr>
          <w:rFonts w:hint="eastAsia"/>
        </w:rPr>
        <w:t>PS3</w:t>
      </w:r>
      <w:r w:rsidR="00904C50">
        <w:rPr>
          <w:rFonts w:hint="eastAsia"/>
        </w:rPr>
        <w:t>に採用された「</w:t>
      </w:r>
      <w:r w:rsidR="00904C50">
        <w:rPr>
          <w:rFonts w:hint="eastAsia"/>
        </w:rPr>
        <w:t>Ce</w:t>
      </w:r>
      <w:r w:rsidR="00904C50">
        <w:t>ll</w:t>
      </w:r>
      <w:r w:rsidR="00904C50">
        <w:t>」</w:t>
      </w:r>
      <w:r>
        <w:rPr>
          <w:rFonts w:hint="eastAsia"/>
        </w:rPr>
        <w:t>プロセッサ</w:t>
      </w:r>
      <w:r w:rsidR="00904C50">
        <w:rPr>
          <w:rFonts w:hint="eastAsia"/>
        </w:rPr>
        <w:t>の中のメインプロセッサコア</w:t>
      </w:r>
      <w:r>
        <w:rPr>
          <w:rFonts w:hint="eastAsia"/>
        </w:rPr>
        <w:t>。</w:t>
      </w:r>
    </w:p>
    <w:p w14:paraId="186450C2" w14:textId="4F989F6F" w:rsidR="00904C50" w:rsidRDefault="00904C50" w:rsidP="00250708">
      <w:pPr>
        <w:pStyle w:val="affff7"/>
      </w:pPr>
      <w:r>
        <w:lastRenderedPageBreak/>
        <w:t xml:space="preserve">APU </w:t>
      </w:r>
      <w:r>
        <w:tab/>
      </w:r>
      <w:r>
        <w:tab/>
        <w:t>AMD</w:t>
      </w:r>
      <w:r w:rsidR="00250708">
        <w:t>が開発した、</w:t>
      </w:r>
      <w:r>
        <w:rPr>
          <w:rFonts w:hint="eastAsia"/>
        </w:rPr>
        <w:t>CPU</w:t>
      </w:r>
      <w:r>
        <w:rPr>
          <w:rFonts w:hint="eastAsia"/>
        </w:rPr>
        <w:t>と</w:t>
      </w:r>
      <w:r>
        <w:rPr>
          <w:rFonts w:hint="eastAsia"/>
        </w:rPr>
        <w:t>GPU</w:t>
      </w:r>
      <w:r>
        <w:rPr>
          <w:rFonts w:hint="eastAsia"/>
        </w:rPr>
        <w:t>を合成したプロセッサ。</w:t>
      </w:r>
    </w:p>
    <w:p w14:paraId="46B12E80" w14:textId="2AFF80A2" w:rsidR="00A10F96" w:rsidRDefault="00A10F96" w:rsidP="00A10F96">
      <w:pPr>
        <w:pStyle w:val="3"/>
      </w:pPr>
      <w:bookmarkStart w:id="22" w:name="_Toc378437667"/>
      <w:r>
        <w:rPr>
          <w:rFonts w:hint="eastAsia"/>
        </w:rPr>
        <w:t>C</w:t>
      </w:r>
      <w:r>
        <w:t>ISC</w:t>
      </w:r>
      <w:r w:rsidR="0089500A">
        <w:t>と</w:t>
      </w:r>
      <w:r>
        <w:rPr>
          <w:rFonts w:hint="eastAsia"/>
        </w:rPr>
        <w:t>RISC</w:t>
      </w:r>
      <w:bookmarkEnd w:id="22"/>
    </w:p>
    <w:p w14:paraId="7BEDF538" w14:textId="77777777" w:rsidR="007544B2" w:rsidRDefault="00A10F96" w:rsidP="00A10F96">
      <w:pPr>
        <w:pStyle w:val="aa"/>
        <w:ind w:left="447" w:firstLine="283"/>
      </w:pPr>
      <w:r>
        <w:rPr>
          <w:rFonts w:hint="eastAsia"/>
        </w:rPr>
        <w:t>CPU</w:t>
      </w:r>
      <w:r w:rsidR="001F2BA5">
        <w:rPr>
          <w:rFonts w:hint="eastAsia"/>
        </w:rPr>
        <w:t>は、その命令セットアーキテクチャによって大きく二つに分類される。</w:t>
      </w:r>
    </w:p>
    <w:p w14:paraId="0E2E116B" w14:textId="1AC0A203" w:rsidR="00A10F96" w:rsidRDefault="001F2BA5" w:rsidP="00A10F96">
      <w:pPr>
        <w:pStyle w:val="aa"/>
        <w:ind w:left="447" w:firstLine="283"/>
      </w:pPr>
      <w:r>
        <w:rPr>
          <w:rFonts w:hint="eastAsia"/>
        </w:rPr>
        <w:t>CISC</w:t>
      </w:r>
      <w:r>
        <w:rPr>
          <w:rFonts w:hint="eastAsia"/>
        </w:rPr>
        <w:t>（</w:t>
      </w:r>
      <w:r>
        <w:rPr>
          <w:rFonts w:hint="eastAsia"/>
        </w:rPr>
        <w:t xml:space="preserve">Complex Instruction Set Computer: </w:t>
      </w:r>
      <w:r>
        <w:rPr>
          <w:rFonts w:hint="eastAsia"/>
        </w:rPr>
        <w:t>シスク）と、</w:t>
      </w:r>
      <w:r>
        <w:rPr>
          <w:rFonts w:hint="eastAsia"/>
        </w:rPr>
        <w:t>RISC</w:t>
      </w:r>
      <w:r>
        <w:rPr>
          <w:rFonts w:hint="eastAsia"/>
        </w:rPr>
        <w:t>（</w:t>
      </w:r>
      <w:r>
        <w:rPr>
          <w:rFonts w:hint="eastAsia"/>
        </w:rPr>
        <w:t>Reduced Instruction Set Computer</w:t>
      </w:r>
      <w:r w:rsidR="00051E0B">
        <w:rPr>
          <w:rFonts w:hint="eastAsia"/>
        </w:rPr>
        <w:t>：リスク</w:t>
      </w:r>
      <w:r>
        <w:rPr>
          <w:rFonts w:hint="eastAsia"/>
        </w:rPr>
        <w:t>）である。</w:t>
      </w:r>
    </w:p>
    <w:p w14:paraId="24E0E1EC" w14:textId="70CBB8CD" w:rsidR="001F2BA5" w:rsidRDefault="001F2BA5" w:rsidP="007544B2">
      <w:pPr>
        <w:pStyle w:val="aa"/>
        <w:spacing w:beforeLines="50" w:before="180"/>
        <w:ind w:left="447" w:firstLine="283"/>
      </w:pPr>
      <w:r>
        <w:t>CPU</w:t>
      </w:r>
      <w:r>
        <w:t>の発展に伴って、その命令セットが複雑化してきたことを背景に、単純な命令を指向し</w:t>
      </w:r>
      <w:r w:rsidR="007544B2">
        <w:t>て</w:t>
      </w:r>
      <w:r>
        <w:t>RISC</w:t>
      </w:r>
      <w:r>
        <w:t>が考案された。</w:t>
      </w:r>
      <w:r w:rsidR="007544B2">
        <w:t>複雑なことを</w:t>
      </w:r>
      <w:r>
        <w:rPr>
          <w:rFonts w:hint="eastAsia"/>
        </w:rPr>
        <w:t>１命令で</w:t>
      </w:r>
      <w:r w:rsidR="007544B2">
        <w:rPr>
          <w:rFonts w:hint="eastAsia"/>
        </w:rPr>
        <w:t>こなせるように命令セットがふくれあがった</w:t>
      </w:r>
      <w:r>
        <w:rPr>
          <w:rFonts w:hint="eastAsia"/>
        </w:rPr>
        <w:t>CISC</w:t>
      </w:r>
      <w:r>
        <w:rPr>
          <w:rFonts w:hint="eastAsia"/>
        </w:rPr>
        <w:t>に対して、命令</w:t>
      </w:r>
      <w:r w:rsidR="007544B2">
        <w:rPr>
          <w:rFonts w:hint="eastAsia"/>
        </w:rPr>
        <w:t>セット</w:t>
      </w:r>
      <w:r>
        <w:rPr>
          <w:rFonts w:hint="eastAsia"/>
        </w:rPr>
        <w:t>を減らして回路を単純化することで高速化を図ったのが</w:t>
      </w:r>
      <w:r>
        <w:rPr>
          <w:rFonts w:hint="eastAsia"/>
        </w:rPr>
        <w:t>RISC</w:t>
      </w:r>
      <w:r>
        <w:rPr>
          <w:rFonts w:hint="eastAsia"/>
        </w:rPr>
        <w:t>。</w:t>
      </w:r>
    </w:p>
    <w:p w14:paraId="0F6CFDE2" w14:textId="588BA071" w:rsidR="001F2BA5" w:rsidRDefault="001F2BA5" w:rsidP="00A10F96">
      <w:pPr>
        <w:pStyle w:val="aa"/>
        <w:ind w:left="447" w:firstLine="283"/>
      </w:pPr>
      <w:r>
        <w:t>なお、</w:t>
      </w:r>
      <w:r>
        <w:t>CISC</w:t>
      </w:r>
      <w:r>
        <w:t>という言葉は</w:t>
      </w:r>
      <w:r>
        <w:t>RISC</w:t>
      </w:r>
      <w:r>
        <w:t>の誕生に伴って、対義語的に用いられるようになったもの</w:t>
      </w:r>
      <w:r w:rsidR="007544B2">
        <w:t>である</w:t>
      </w:r>
      <w:r>
        <w:t>。</w:t>
      </w:r>
    </w:p>
    <w:p w14:paraId="3033E704" w14:textId="6DC96DC1" w:rsidR="001F2BA5" w:rsidRPr="00A10F96" w:rsidRDefault="001F2BA5" w:rsidP="007544B2">
      <w:pPr>
        <w:pStyle w:val="aa"/>
        <w:spacing w:beforeLines="50" w:before="180"/>
        <w:ind w:left="447" w:firstLine="283"/>
      </w:pPr>
      <w:r>
        <w:rPr>
          <w:rFonts w:hint="eastAsia"/>
        </w:rPr>
        <w:t>R</w:t>
      </w:r>
      <w:r>
        <w:t>ISC</w:t>
      </w:r>
      <w:r>
        <w:t>の登場は</w:t>
      </w:r>
      <w:r>
        <w:rPr>
          <w:rFonts w:hint="eastAsia"/>
        </w:rPr>
        <w:t>CISC</w:t>
      </w:r>
      <w:r>
        <w:rPr>
          <w:rFonts w:hint="eastAsia"/>
        </w:rPr>
        <w:t>の淘汰には至らず、現状はどちらも主流である。</w:t>
      </w:r>
      <w:r>
        <w:rPr>
          <w:rFonts w:hint="eastAsia"/>
        </w:rPr>
        <w:t>Intel</w:t>
      </w:r>
      <w:r w:rsidR="007544B2">
        <w:rPr>
          <w:rFonts w:hint="eastAsia"/>
        </w:rPr>
        <w:t>系</w:t>
      </w:r>
      <w:r>
        <w:rPr>
          <w:rFonts w:hint="eastAsia"/>
        </w:rPr>
        <w:t>は</w:t>
      </w:r>
      <w:r>
        <w:rPr>
          <w:rFonts w:hint="eastAsia"/>
        </w:rPr>
        <w:t>CISC</w:t>
      </w:r>
      <w:r>
        <w:rPr>
          <w:rFonts w:hint="eastAsia"/>
        </w:rPr>
        <w:t>で、</w:t>
      </w:r>
      <w:r>
        <w:rPr>
          <w:rFonts w:hint="eastAsia"/>
        </w:rPr>
        <w:t>ARM</w:t>
      </w:r>
      <w:r w:rsidR="007544B2">
        <w:rPr>
          <w:rFonts w:hint="eastAsia"/>
        </w:rPr>
        <w:t>系</w:t>
      </w:r>
      <w:r>
        <w:t>や</w:t>
      </w:r>
      <w:r>
        <w:rPr>
          <w:rFonts w:hint="eastAsia"/>
        </w:rPr>
        <w:t>PowerPC</w:t>
      </w:r>
      <w:r>
        <w:rPr>
          <w:rFonts w:hint="eastAsia"/>
        </w:rPr>
        <w:t>系は</w:t>
      </w:r>
      <w:r>
        <w:rPr>
          <w:rFonts w:hint="eastAsia"/>
        </w:rPr>
        <w:t>RISC</w:t>
      </w:r>
      <w:r w:rsidR="007544B2">
        <w:rPr>
          <w:rFonts w:hint="eastAsia"/>
        </w:rPr>
        <w:t>である。どちらもゲーム機に採用されている。</w:t>
      </w:r>
    </w:p>
    <w:p w14:paraId="7B29719F" w14:textId="649AF58E" w:rsidR="0031440E" w:rsidRDefault="0031440E" w:rsidP="0031440E">
      <w:pPr>
        <w:pStyle w:val="2"/>
      </w:pPr>
      <w:bookmarkStart w:id="23" w:name="_Toc378437668"/>
      <w:r>
        <w:rPr>
          <w:rFonts w:hint="eastAsia"/>
        </w:rPr>
        <w:t>シングルプロセッサ／シングルコア</w:t>
      </w:r>
      <w:bookmarkEnd w:id="23"/>
    </w:p>
    <w:p w14:paraId="7FF8D5DF" w14:textId="08C4D7E8" w:rsidR="0031440E" w:rsidRDefault="00165F19" w:rsidP="0031440E">
      <w:pPr>
        <w:pStyle w:val="a9"/>
        <w:ind w:firstLine="283"/>
      </w:pPr>
      <w:r>
        <w:rPr>
          <w:rFonts w:hint="eastAsia"/>
        </w:rPr>
        <w:t>まず、「プロセッサ」と「プロセス」は言葉が似ているが全く別物なので注意。</w:t>
      </w:r>
    </w:p>
    <w:p w14:paraId="029B8B1E" w14:textId="7F6E1083" w:rsidR="00165F19" w:rsidRDefault="00C36817" w:rsidP="0031440E">
      <w:pPr>
        <w:pStyle w:val="a9"/>
        <w:ind w:firstLine="283"/>
      </w:pPr>
      <w:r>
        <w:t>「プロセス」は先に説明した通り</w:t>
      </w:r>
      <w:r w:rsidR="00AC7562">
        <w:t>論理</w:t>
      </w:r>
      <w:r w:rsidR="00CA66E1">
        <w:t>的なプログラムのインスタンス</w:t>
      </w:r>
      <w:r w:rsidR="00AC7562">
        <w:t>であるが、「プロセッサ」は物理的な演算装置のことを意味する。</w:t>
      </w:r>
    </w:p>
    <w:p w14:paraId="4E011216" w14:textId="234EC460" w:rsidR="00E211F0" w:rsidRPr="00C937D0" w:rsidRDefault="00E211F0" w:rsidP="009D1D38">
      <w:pPr>
        <w:pStyle w:val="a9"/>
        <w:spacing w:beforeLines="50" w:before="180"/>
        <w:ind w:firstLine="283"/>
      </w:pPr>
      <w:r>
        <w:t>「シングルプロセッサ」は「</w:t>
      </w:r>
      <w:r w:rsidR="00A56E64">
        <w:t>コンピュータの中に</w:t>
      </w:r>
      <w:r w:rsidR="009D1D38">
        <w:t>一個</w:t>
      </w:r>
      <w:r>
        <w:t>の</w:t>
      </w:r>
      <w:r w:rsidR="00A56E64">
        <w:t>プロセッサ（</w:t>
      </w:r>
      <w:r w:rsidR="009D1D38">
        <w:t>物理的な</w:t>
      </w:r>
      <w:r>
        <w:t>演算装置</w:t>
      </w:r>
      <w:r w:rsidR="00A56E64">
        <w:t>パッケージ</w:t>
      </w:r>
      <w:r w:rsidR="009D1D38">
        <w:t>）</w:t>
      </w:r>
      <w:r w:rsidR="00A56E64">
        <w:t>が搭載された状態</w:t>
      </w:r>
      <w:r>
        <w:t>」</w:t>
      </w:r>
      <w:r w:rsidR="009D1D38">
        <w:t>のことで、「シングルコア」は「</w:t>
      </w:r>
      <w:r w:rsidR="00A56E64">
        <w:t>一個のプロセッサの中に</w:t>
      </w:r>
      <w:r w:rsidR="009D1D38">
        <w:t>一個の</w:t>
      </w:r>
      <w:r w:rsidR="00A56E64">
        <w:t>コア（演算装置の演算部）が搭載された状態」のことである。</w:t>
      </w:r>
    </w:p>
    <w:p w14:paraId="7ADC8EF7" w14:textId="489343C7" w:rsidR="00A77C3A" w:rsidRDefault="00A77C3A" w:rsidP="00A77C3A">
      <w:pPr>
        <w:pStyle w:val="2"/>
      </w:pPr>
      <w:bookmarkStart w:id="24" w:name="_Toc378437669"/>
      <w:r>
        <w:rPr>
          <w:rFonts w:hint="eastAsia"/>
        </w:rPr>
        <w:lastRenderedPageBreak/>
        <w:t>マルチプロセッサ</w:t>
      </w:r>
      <w:r w:rsidR="00CA66E1">
        <w:rPr>
          <w:rFonts w:hint="eastAsia"/>
        </w:rPr>
        <w:t>／マルチコア</w:t>
      </w:r>
      <w:r w:rsidR="00180ADD">
        <w:rPr>
          <w:rFonts w:hint="eastAsia"/>
        </w:rPr>
        <w:t>／論理プロセッサ</w:t>
      </w:r>
      <w:bookmarkEnd w:id="24"/>
    </w:p>
    <w:p w14:paraId="7A658626" w14:textId="4A2D1B7A" w:rsidR="00A77C3A" w:rsidRDefault="008220E9" w:rsidP="008220E9">
      <w:pPr>
        <w:pStyle w:val="a9"/>
        <w:ind w:rightChars="-135" w:right="-283" w:firstLineChars="0" w:firstLine="0"/>
      </w:pPr>
      <w:r>
        <w:object w:dxaOrig="11056" w:dyaOrig="8761" w14:anchorId="563DBF4A">
          <v:shape id="_x0000_i1032" type="#_x0000_t75" style="width:425.1pt;height:337.55pt" o:ole="">
            <v:imagedata r:id="rId34" o:title=""/>
          </v:shape>
          <o:OLEObject Type="Embed" ProgID="Visio.Drawing.15" ShapeID="_x0000_i1032" DrawAspect="Content" ObjectID="_1452445722" r:id="rId35"/>
        </w:object>
      </w:r>
    </w:p>
    <w:p w14:paraId="19E058F8" w14:textId="21CE3773" w:rsidR="008220E9" w:rsidRDefault="008220E9" w:rsidP="008220E9">
      <w:pPr>
        <w:pStyle w:val="a9"/>
        <w:ind w:firstLine="283"/>
      </w:pPr>
      <w:r>
        <w:t>この図は、「一つの</w:t>
      </w:r>
      <w:r>
        <w:t>CPU</w:t>
      </w:r>
      <w:r>
        <w:t>」に「二つのコア」が搭載されている「マルチコア」プロセッサの例である。</w:t>
      </w:r>
      <w:r>
        <w:t>Intel</w:t>
      </w:r>
      <w:r>
        <w:t>の</w:t>
      </w:r>
      <w:r>
        <w:t>CPU</w:t>
      </w:r>
      <w:r>
        <w:t>では、さらに「</w:t>
      </w:r>
      <w:r>
        <w:t xml:space="preserve">HT = </w:t>
      </w:r>
      <w:r>
        <w:rPr>
          <w:rFonts w:hint="eastAsia"/>
        </w:rPr>
        <w:t>H</w:t>
      </w:r>
      <w:r>
        <w:t>yper-Threading technology</w:t>
      </w:r>
      <w:r>
        <w:t>」（ハイパースレッディングテクノロジー）によって、一つのコアで「二つのスレッド」の平行処理に対応する。これを</w:t>
      </w:r>
      <w:r>
        <w:t>OS</w:t>
      </w:r>
      <w:r>
        <w:t>から見ると、四つの</w:t>
      </w:r>
      <w:r>
        <w:t>CPU</w:t>
      </w:r>
      <w:r>
        <w:t>があるように見える</w:t>
      </w:r>
      <w:r w:rsidR="00BF7AE1">
        <w:rPr>
          <w:rFonts w:hint="eastAsia"/>
        </w:rPr>
        <w:t>ため、「四つの論理プロセッサ」と呼ぶ。</w:t>
      </w:r>
    </w:p>
    <w:p w14:paraId="221068DE" w14:textId="0FD012C1" w:rsidR="00D87562" w:rsidRDefault="00D87562" w:rsidP="00D87562">
      <w:pPr>
        <w:pStyle w:val="a9"/>
        <w:keepNext/>
        <w:widowControl/>
        <w:spacing w:beforeLines="50" w:before="180"/>
        <w:ind w:firstLine="283"/>
      </w:pPr>
      <w:r>
        <w:rPr>
          <w:rFonts w:hint="eastAsia"/>
        </w:rPr>
        <w:lastRenderedPageBreak/>
        <w:t>Windows8</w:t>
      </w:r>
      <w:r>
        <w:rPr>
          <w:rFonts w:hint="eastAsia"/>
        </w:rPr>
        <w:t>から見た、</w:t>
      </w:r>
      <w:r>
        <w:rPr>
          <w:rFonts w:hint="eastAsia"/>
        </w:rPr>
        <w:t>4</w:t>
      </w:r>
      <w:r>
        <w:rPr>
          <w:rFonts w:hint="eastAsia"/>
        </w:rPr>
        <w:t>コア</w:t>
      </w:r>
      <w:r>
        <w:rPr>
          <w:rFonts w:hint="eastAsia"/>
        </w:rPr>
        <w:t>8</w:t>
      </w:r>
      <w:r>
        <w:rPr>
          <w:rFonts w:hint="eastAsia"/>
        </w:rPr>
        <w:t>論理プロセッサの</w:t>
      </w:r>
      <w:r>
        <w:rPr>
          <w:rFonts w:hint="eastAsia"/>
        </w:rPr>
        <w:t>CPU</w:t>
      </w:r>
      <w:r>
        <w:rPr>
          <w:rFonts w:hint="eastAsia"/>
        </w:rPr>
        <w:t>の例を示す。</w:t>
      </w:r>
      <w:r>
        <w:rPr>
          <w:rFonts w:hint="eastAsia"/>
        </w:rPr>
        <w:t>L</w:t>
      </w:r>
      <w:r>
        <w:t>1</w:t>
      </w:r>
      <w:r>
        <w:rPr>
          <w:rFonts w:hint="eastAsia"/>
        </w:rPr>
        <w:t>～</w:t>
      </w:r>
      <w:r>
        <w:rPr>
          <w:rFonts w:hint="eastAsia"/>
        </w:rPr>
        <w:t>L3</w:t>
      </w:r>
      <w:r>
        <w:rPr>
          <w:rFonts w:hint="eastAsia"/>
        </w:rPr>
        <w:t>キャッシュメモリのサイズも表示されている。</w:t>
      </w:r>
    </w:p>
    <w:p w14:paraId="2403EEA9" w14:textId="3C7027B9" w:rsidR="00D87562" w:rsidRDefault="00D87562" w:rsidP="00D87562">
      <w:pPr>
        <w:pStyle w:val="a9"/>
        <w:keepNext/>
        <w:widowControl/>
        <w:spacing w:beforeLines="50" w:before="180"/>
        <w:ind w:firstLineChars="0" w:firstLine="0"/>
      </w:pPr>
      <w:r>
        <w:rPr>
          <w:rFonts w:hint="eastAsia"/>
        </w:rPr>
        <w:t>Windows8</w:t>
      </w:r>
      <w:r>
        <w:rPr>
          <w:rFonts w:hint="eastAsia"/>
        </w:rPr>
        <w:t>のタスクマネージャの例：</w:t>
      </w:r>
    </w:p>
    <w:p w14:paraId="35B0AAF1" w14:textId="7C57A141" w:rsidR="00D87562" w:rsidRDefault="00D87562" w:rsidP="00D87562">
      <w:pPr>
        <w:pStyle w:val="a9"/>
        <w:ind w:firstLineChars="0" w:firstLine="0"/>
      </w:pPr>
      <w:r>
        <w:rPr>
          <w:rFonts w:hint="eastAsia"/>
          <w:noProof/>
        </w:rPr>
        <w:drawing>
          <wp:inline distT="0" distB="0" distL="0" distR="0" wp14:anchorId="48D22D8E" wp14:editId="2874C0AD">
            <wp:extent cx="3240000" cy="2944800"/>
            <wp:effectExtent l="0" t="0" r="0" b="825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マルチスレッドプログラミングの基礎タスクマネージャ.png"/>
                    <pic:cNvPicPr/>
                  </pic:nvPicPr>
                  <pic:blipFill>
                    <a:blip r:embed="rId36">
                      <a:extLst>
                        <a:ext uri="{28A0092B-C50C-407E-A947-70E740481C1C}">
                          <a14:useLocalDpi xmlns:a14="http://schemas.microsoft.com/office/drawing/2010/main" val="0"/>
                        </a:ext>
                      </a:extLst>
                    </a:blip>
                    <a:stretch>
                      <a:fillRect/>
                    </a:stretch>
                  </pic:blipFill>
                  <pic:spPr>
                    <a:xfrm>
                      <a:off x="0" y="0"/>
                      <a:ext cx="3240000" cy="2944800"/>
                    </a:xfrm>
                    <a:prstGeom prst="rect">
                      <a:avLst/>
                    </a:prstGeom>
                  </pic:spPr>
                </pic:pic>
              </a:graphicData>
            </a:graphic>
          </wp:inline>
        </w:drawing>
      </w:r>
    </w:p>
    <w:p w14:paraId="088303E1" w14:textId="77777777" w:rsidR="006A4FCD" w:rsidRDefault="00BF7AE1" w:rsidP="00BF7AE1">
      <w:pPr>
        <w:pStyle w:val="a9"/>
        <w:spacing w:beforeLines="50" w:before="180"/>
        <w:ind w:firstLine="283"/>
      </w:pPr>
      <w:r>
        <w:t>同様の「プロセッサ」が複数ある状態が「マルチプロセッサ」である。</w:t>
      </w:r>
      <w:r w:rsidR="006A4FCD">
        <w:rPr>
          <w:rFonts w:hint="eastAsia"/>
        </w:rPr>
        <w:t>上記の「タスクマネージャ」では「ソケット」と表記されている。</w:t>
      </w:r>
    </w:p>
    <w:p w14:paraId="16651677" w14:textId="25388391" w:rsidR="00BF7AE1" w:rsidRDefault="00BF7AE1" w:rsidP="006A4FCD">
      <w:pPr>
        <w:pStyle w:val="a9"/>
        <w:ind w:firstLine="283"/>
      </w:pPr>
      <w:r>
        <w:t>GPU</w:t>
      </w:r>
      <w:r>
        <w:t>もプロセッサの一つではあるが、メインのプロセッサではないので、通常マルチプロセッサに数えない。</w:t>
      </w:r>
    </w:p>
    <w:p w14:paraId="7F31F052" w14:textId="72944C87" w:rsidR="00BF7AE1" w:rsidRDefault="00BF7AE1" w:rsidP="008220E9">
      <w:pPr>
        <w:pStyle w:val="a9"/>
        <w:ind w:firstLine="283"/>
      </w:pPr>
      <w:r>
        <w:t>マルチプロセッサは、複数の</w:t>
      </w:r>
      <w:r>
        <w:t>CPU</w:t>
      </w:r>
      <w:r>
        <w:t>ソケットを持った基板（マザーボード）に、全く同じスペックの</w:t>
      </w:r>
      <w:r>
        <w:t>CPU</w:t>
      </w:r>
      <w:r>
        <w:t>を複数装着して動作させるのが通常である。サーバー系によく用いられる。</w:t>
      </w:r>
    </w:p>
    <w:p w14:paraId="66C86C50" w14:textId="4293DB3C" w:rsidR="00BF7AE1" w:rsidRDefault="000874D6" w:rsidP="00BF7AE1">
      <w:pPr>
        <w:pStyle w:val="a9"/>
        <w:spacing w:beforeLines="50" w:before="180"/>
        <w:ind w:firstLine="283"/>
      </w:pPr>
      <w:r>
        <w:rPr>
          <w:rFonts w:hint="eastAsia"/>
        </w:rPr>
        <w:t>かつては複数の演算装置で並列処理をするにはマルチプロセッサにするしかなかったが、マルチコアの登場により、安価で低消費電力な並列演算装置が一般化し、それに伴ってマルチスレッド処理も並列化の意識が高まっているのが現状である。</w:t>
      </w:r>
    </w:p>
    <w:p w14:paraId="4BDC85A4" w14:textId="10B7A5DC" w:rsidR="000874D6" w:rsidRDefault="000874D6" w:rsidP="00BF7AE1">
      <w:pPr>
        <w:pStyle w:val="a9"/>
        <w:spacing w:beforeLines="50" w:before="180"/>
        <w:ind w:firstLine="283"/>
      </w:pPr>
      <w:r>
        <w:t>余談になるが、一つの</w:t>
      </w:r>
      <w:r>
        <w:t>CPU</w:t>
      </w:r>
      <w:r>
        <w:t>に</w:t>
      </w:r>
      <w:r w:rsidR="00AB66B9">
        <w:t>同種の</w:t>
      </w:r>
      <w:r>
        <w:t>コアのみを搭載しているものを「</w:t>
      </w:r>
      <w:r w:rsidR="00AB66B9">
        <w:t>ホモジニアスマルチコア」と呼び、異種のコアを搭載しているモノを「ヘテロジニアスマルチコア」と呼ぶ。後者の代表例</w:t>
      </w:r>
      <w:r w:rsidR="00376AA5">
        <w:t>に</w:t>
      </w:r>
      <w:r w:rsidR="00AB66B9">
        <w:t>は、</w:t>
      </w:r>
      <w:r w:rsidR="00AB66B9">
        <w:t>PS</w:t>
      </w:r>
      <w:r w:rsidR="00AB66B9">
        <w:rPr>
          <w:rFonts w:hint="eastAsia"/>
        </w:rPr>
        <w:t>3</w:t>
      </w:r>
      <w:r w:rsidR="00AB66B9">
        <w:rPr>
          <w:rFonts w:hint="eastAsia"/>
        </w:rPr>
        <w:t>に採用されている</w:t>
      </w:r>
      <w:r w:rsidR="00AB66B9">
        <w:t>「</w:t>
      </w:r>
      <w:r w:rsidR="00AB66B9">
        <w:rPr>
          <w:rFonts w:hint="eastAsia"/>
        </w:rPr>
        <w:t>Cell</w:t>
      </w:r>
      <w:r w:rsidR="00AB66B9">
        <w:rPr>
          <w:rFonts w:hint="eastAsia"/>
        </w:rPr>
        <w:t>」（</w:t>
      </w:r>
      <w:r w:rsidR="00AB66B9">
        <w:rPr>
          <w:rFonts w:hint="eastAsia"/>
        </w:rPr>
        <w:t>PPE</w:t>
      </w:r>
      <w:r w:rsidR="00AB66B9">
        <w:rPr>
          <w:rFonts w:hint="eastAsia"/>
        </w:rPr>
        <w:t>コア×</w:t>
      </w:r>
      <w:r w:rsidR="00AB66B9">
        <w:rPr>
          <w:rFonts w:hint="eastAsia"/>
        </w:rPr>
        <w:t>1</w:t>
      </w:r>
      <w:r w:rsidR="00AB66B9">
        <w:rPr>
          <w:rFonts w:hint="eastAsia"/>
        </w:rPr>
        <w:t>＋</w:t>
      </w:r>
      <w:r w:rsidR="00AB66B9">
        <w:rPr>
          <w:rFonts w:hint="eastAsia"/>
        </w:rPr>
        <w:t>SPE</w:t>
      </w:r>
      <w:r w:rsidR="00AB66B9">
        <w:rPr>
          <w:rFonts w:hint="eastAsia"/>
        </w:rPr>
        <w:t>コア×</w:t>
      </w:r>
      <w:r w:rsidR="00AB66B9">
        <w:t>8</w:t>
      </w:r>
      <w:r w:rsidR="00AB66B9">
        <w:rPr>
          <w:rFonts w:hint="eastAsia"/>
        </w:rPr>
        <w:t>）、</w:t>
      </w:r>
      <w:r w:rsidR="00AB66B9">
        <w:rPr>
          <w:rFonts w:hint="eastAsia"/>
        </w:rPr>
        <w:t>AMD</w:t>
      </w:r>
      <w:r w:rsidR="00AB66B9">
        <w:rPr>
          <w:rFonts w:hint="eastAsia"/>
        </w:rPr>
        <w:t>社の「</w:t>
      </w:r>
      <w:r w:rsidR="00AB66B9">
        <w:rPr>
          <w:rFonts w:hint="eastAsia"/>
        </w:rPr>
        <w:t>APU</w:t>
      </w:r>
      <w:r w:rsidR="00AB66B9">
        <w:rPr>
          <w:rFonts w:hint="eastAsia"/>
        </w:rPr>
        <w:t>」（</w:t>
      </w:r>
      <w:r w:rsidR="00AB66B9">
        <w:rPr>
          <w:rFonts w:hint="eastAsia"/>
        </w:rPr>
        <w:t>CPU</w:t>
      </w:r>
      <w:r w:rsidR="00AB66B9">
        <w:t xml:space="preserve"> </w:t>
      </w:r>
      <w:r w:rsidR="00AB66B9">
        <w:rPr>
          <w:rFonts w:hint="eastAsia"/>
        </w:rPr>
        <w:t>+</w:t>
      </w:r>
      <w:r w:rsidR="00AB66B9">
        <w:t xml:space="preserve"> </w:t>
      </w:r>
      <w:r w:rsidR="00AB66B9">
        <w:rPr>
          <w:rFonts w:hint="eastAsia"/>
        </w:rPr>
        <w:t>GPU</w:t>
      </w:r>
      <w:r w:rsidR="00AB66B9">
        <w:rPr>
          <w:rFonts w:hint="eastAsia"/>
        </w:rPr>
        <w:t>）がある。</w:t>
      </w:r>
    </w:p>
    <w:p w14:paraId="1DC77C69" w14:textId="6F404806" w:rsidR="00E71698" w:rsidRDefault="00E71698" w:rsidP="00E71698">
      <w:pPr>
        <w:pStyle w:val="2"/>
      </w:pPr>
      <w:bookmarkStart w:id="25" w:name="_Toc378437670"/>
      <w:r>
        <w:rPr>
          <w:rFonts w:hint="eastAsia"/>
        </w:rPr>
        <w:t>ハイパースレッディング</w:t>
      </w:r>
      <w:bookmarkEnd w:id="25"/>
      <w:r w:rsidR="00BF5029">
        <w:rPr>
          <w:rFonts w:hint="eastAsia"/>
        </w:rPr>
        <w:t>・テクノロジー</w:t>
      </w:r>
    </w:p>
    <w:p w14:paraId="76FD6554" w14:textId="6E54FE64" w:rsidR="0057571B" w:rsidRDefault="00AB66B9" w:rsidP="00E71698">
      <w:pPr>
        <w:pStyle w:val="a9"/>
        <w:ind w:firstLine="283"/>
      </w:pPr>
      <w:r>
        <w:t>一つの</w:t>
      </w:r>
      <w:r w:rsidR="00BF5029">
        <w:rPr>
          <w:rFonts w:hint="eastAsia"/>
        </w:rPr>
        <w:t>物理的な</w:t>
      </w:r>
      <w:r>
        <w:t>演算装置</w:t>
      </w:r>
      <w:r w:rsidR="00BF5029">
        <w:rPr>
          <w:rFonts w:hint="eastAsia"/>
        </w:rPr>
        <w:t>（コア）</w:t>
      </w:r>
      <w:r>
        <w:t>上で</w:t>
      </w:r>
      <w:r>
        <w:rPr>
          <w:rFonts w:hint="eastAsia"/>
        </w:rPr>
        <w:t>二つの処理をスケジューリングすることで二つの「論理プロセッサ」</w:t>
      </w:r>
      <w:r w:rsidR="00BF5029">
        <w:rPr>
          <w:rFonts w:hint="eastAsia"/>
        </w:rPr>
        <w:t>（論理コア）</w:t>
      </w:r>
      <w:r>
        <w:rPr>
          <w:rFonts w:hint="eastAsia"/>
        </w:rPr>
        <w:t>に見せる技術である。</w:t>
      </w:r>
    </w:p>
    <w:p w14:paraId="5867BBEC" w14:textId="15D8FF78" w:rsidR="0057571B" w:rsidRDefault="00AB66B9" w:rsidP="00E71698">
      <w:pPr>
        <w:pStyle w:val="a9"/>
        <w:ind w:firstLine="283"/>
      </w:pPr>
      <w:r>
        <w:rPr>
          <w:rFonts w:hint="eastAsia"/>
        </w:rPr>
        <w:lastRenderedPageBreak/>
        <w:t>「整数処理」と「浮動小数点処理」のように、命令パイプラインの異なる処理の同時実行に特に有効とのこと。</w:t>
      </w:r>
      <w:r w:rsidR="00282BC3">
        <w:rPr>
          <w:rFonts w:hint="eastAsia"/>
        </w:rPr>
        <w:t>とはいえ、複数の処理系のコードが同時にキャッシュメモリに乗っていないと並列処理できないので、必ずしも最適化できるわけではない。</w:t>
      </w:r>
    </w:p>
    <w:p w14:paraId="235FA34E" w14:textId="44A5B455" w:rsidR="00AB66B9" w:rsidRDefault="00D87562" w:rsidP="00E71698">
      <w:pPr>
        <w:pStyle w:val="a9"/>
        <w:ind w:firstLine="283"/>
      </w:pPr>
      <w:r>
        <w:rPr>
          <w:rFonts w:hint="eastAsia"/>
        </w:rPr>
        <w:t>もともと</w:t>
      </w:r>
      <w:r w:rsidR="008E63F0">
        <w:rPr>
          <w:rFonts w:hint="eastAsia"/>
        </w:rPr>
        <w:t>CPU</w:t>
      </w:r>
      <w:r w:rsidR="008E63F0">
        <w:rPr>
          <w:rFonts w:hint="eastAsia"/>
        </w:rPr>
        <w:t>の稼働率を向上させる</w:t>
      </w:r>
      <w:r w:rsidR="0057571B">
        <w:rPr>
          <w:rFonts w:hint="eastAsia"/>
        </w:rPr>
        <w:t>ための</w:t>
      </w:r>
      <w:r w:rsidR="008E63F0">
        <w:rPr>
          <w:rFonts w:hint="eastAsia"/>
        </w:rPr>
        <w:t>技術であるため、</w:t>
      </w:r>
      <w:r w:rsidR="0057571B">
        <w:rPr>
          <w:rFonts w:hint="eastAsia"/>
        </w:rPr>
        <w:t>単純に</w:t>
      </w:r>
      <w:r w:rsidR="008E63F0">
        <w:rPr>
          <w:rFonts w:hint="eastAsia"/>
        </w:rPr>
        <w:t>２倍</w:t>
      </w:r>
      <w:r w:rsidR="0057571B">
        <w:rPr>
          <w:rFonts w:hint="eastAsia"/>
        </w:rPr>
        <w:t>の性能が得られる</w:t>
      </w:r>
      <w:r w:rsidR="008E63F0">
        <w:rPr>
          <w:rFonts w:hint="eastAsia"/>
        </w:rPr>
        <w:t>わけではない。</w:t>
      </w:r>
    </w:p>
    <w:p w14:paraId="1017F150" w14:textId="2BCEBF80" w:rsidR="00BF5029" w:rsidRDefault="00BF5029" w:rsidP="00282BC3">
      <w:pPr>
        <w:pStyle w:val="a9"/>
        <w:spacing w:beforeLines="50" w:before="180"/>
        <w:ind w:firstLine="283"/>
        <w:rPr>
          <w:rFonts w:hint="eastAsia"/>
        </w:rPr>
      </w:pPr>
      <w:r>
        <w:rPr>
          <w:rFonts w:hint="eastAsia"/>
        </w:rPr>
        <w:t>なお、「ハイパースレッディング」の呼称はインテルの商標であるが、同技術は他社の演算装置にも用いられており、サーバー用途に</w:t>
      </w:r>
      <w:r>
        <w:rPr>
          <w:rFonts w:hint="eastAsia"/>
        </w:rPr>
        <w:t>4, 8</w:t>
      </w:r>
      <w:r>
        <w:rPr>
          <w:rFonts w:hint="eastAsia"/>
        </w:rPr>
        <w:t>論理コアの製品もある。</w:t>
      </w:r>
    </w:p>
    <w:p w14:paraId="5231CEB5" w14:textId="420EF825" w:rsidR="00A10F96" w:rsidRDefault="00A10F96" w:rsidP="00311CA0">
      <w:pPr>
        <w:pStyle w:val="2"/>
      </w:pPr>
      <w:bookmarkStart w:id="26" w:name="_Toc378437671"/>
      <w:r>
        <w:t>コプロセッサ</w:t>
      </w:r>
      <w:bookmarkEnd w:id="26"/>
    </w:p>
    <w:p w14:paraId="7F111D02" w14:textId="7AF92D5B" w:rsidR="00A10F96" w:rsidRDefault="00A10F96" w:rsidP="00A10F96">
      <w:pPr>
        <w:pStyle w:val="a9"/>
        <w:ind w:firstLine="283"/>
      </w:pPr>
      <w:r>
        <w:t>メインの</w:t>
      </w:r>
      <w:r>
        <w:t>CPU</w:t>
      </w:r>
      <w:r>
        <w:t>以外の演算装置を「コプロセッサ」（</w:t>
      </w:r>
      <w:r>
        <w:rPr>
          <w:rFonts w:hint="eastAsia"/>
        </w:rPr>
        <w:t xml:space="preserve">co-prosessor, </w:t>
      </w:r>
      <w:r>
        <w:rPr>
          <w:rFonts w:hint="eastAsia"/>
        </w:rPr>
        <w:t>副処理装置</w:t>
      </w:r>
      <w:r>
        <w:t>）と呼ぶ。</w:t>
      </w:r>
    </w:p>
    <w:p w14:paraId="444DF2AC" w14:textId="1E040349" w:rsidR="00A10F96" w:rsidRPr="00A10F96" w:rsidRDefault="00A10F96" w:rsidP="00A10F96">
      <w:pPr>
        <w:pStyle w:val="a9"/>
        <w:ind w:firstLine="283"/>
      </w:pPr>
      <w:r>
        <w:t>コプロセッサには</w:t>
      </w:r>
      <w:r>
        <w:rPr>
          <w:rFonts w:hint="eastAsia"/>
        </w:rPr>
        <w:t>FPU</w:t>
      </w:r>
      <w:r>
        <w:rPr>
          <w:rFonts w:hint="eastAsia"/>
        </w:rPr>
        <w:t>や</w:t>
      </w:r>
      <w:r>
        <w:rPr>
          <w:rFonts w:hint="eastAsia"/>
        </w:rPr>
        <w:t>GPU</w:t>
      </w:r>
      <w:r>
        <w:rPr>
          <w:rFonts w:hint="eastAsia"/>
        </w:rPr>
        <w:t>などがある。</w:t>
      </w:r>
    </w:p>
    <w:p w14:paraId="047BCB76" w14:textId="5E0B8D1A" w:rsidR="00311CA0" w:rsidRDefault="00311CA0" w:rsidP="00311CA0">
      <w:pPr>
        <w:pStyle w:val="2"/>
      </w:pPr>
      <w:bookmarkStart w:id="27" w:name="_Toc378437672"/>
      <w:r>
        <w:t>浮動小数点演算装置</w:t>
      </w:r>
      <w:r w:rsidR="000A1483">
        <w:t>（</w:t>
      </w:r>
      <w:r>
        <w:rPr>
          <w:rFonts w:hint="eastAsia"/>
        </w:rPr>
        <w:t>FPU</w:t>
      </w:r>
      <w:r w:rsidR="000A1483">
        <w:rPr>
          <w:rFonts w:hint="eastAsia"/>
        </w:rPr>
        <w:t>）</w:t>
      </w:r>
      <w:r>
        <w:rPr>
          <w:rFonts w:hint="eastAsia"/>
        </w:rPr>
        <w:t>／</w:t>
      </w:r>
      <w:r w:rsidR="00962857">
        <w:t>SIMD</w:t>
      </w:r>
      <w:bookmarkEnd w:id="27"/>
    </w:p>
    <w:p w14:paraId="1C391E46" w14:textId="1AFEDB84" w:rsidR="00311CA0" w:rsidRDefault="000A1483" w:rsidP="00311CA0">
      <w:pPr>
        <w:pStyle w:val="a9"/>
        <w:ind w:firstLine="283"/>
      </w:pPr>
      <w:r>
        <w:t>本来の</w:t>
      </w:r>
      <w:r>
        <w:t>CPU</w:t>
      </w:r>
      <w:r>
        <w:t>は整数しか演算できないため、浮動小数点の演算は独自に実装する必要があった。詳細は省略するが、浮動小数点データの指数部に基づいて仮数部をビットシフトしてから演算するといった手間がかかる。</w:t>
      </w:r>
    </w:p>
    <w:p w14:paraId="5025145A" w14:textId="37A7BFE1" w:rsidR="000A1483" w:rsidRDefault="000A1483" w:rsidP="00A10F96">
      <w:pPr>
        <w:pStyle w:val="a9"/>
        <w:spacing w:beforeLines="50" w:before="180"/>
        <w:ind w:firstLine="283"/>
      </w:pPr>
      <w:r>
        <w:t>この手間のかかる演算を高速化するために、専用の演算装置が用いられる。それが</w:t>
      </w:r>
      <w:r w:rsidR="00F7749A">
        <w:t>「</w:t>
      </w:r>
      <w:r>
        <w:t>浮動小数点演算装置</w:t>
      </w:r>
      <w:r w:rsidR="00F7749A">
        <w:t>」</w:t>
      </w:r>
      <w:r>
        <w:t>（</w:t>
      </w:r>
      <w:r>
        <w:rPr>
          <w:rFonts w:hint="eastAsia"/>
        </w:rPr>
        <w:t>FPU</w:t>
      </w:r>
      <w:r>
        <w:t xml:space="preserve"> = Floating Point Unit</w:t>
      </w:r>
      <w:r>
        <w:t>）である。</w:t>
      </w:r>
    </w:p>
    <w:p w14:paraId="428ED44A" w14:textId="583D7A6D" w:rsidR="00A10F96" w:rsidRDefault="00A10F96" w:rsidP="00A10F96">
      <w:pPr>
        <w:pStyle w:val="a9"/>
        <w:ind w:firstLine="283"/>
      </w:pPr>
      <w:r>
        <w:rPr>
          <w:rFonts w:hint="eastAsia"/>
        </w:rPr>
        <w:t>FPU</w:t>
      </w:r>
      <w:r>
        <w:rPr>
          <w:rFonts w:hint="eastAsia"/>
        </w:rPr>
        <w:t>の形態は、</w:t>
      </w:r>
      <w:r>
        <w:rPr>
          <w:rFonts w:hint="eastAsia"/>
        </w:rPr>
        <w:t>CPU</w:t>
      </w:r>
      <w:r>
        <w:rPr>
          <w:rFonts w:hint="eastAsia"/>
        </w:rPr>
        <w:t>と一体化しているものもあれば、独立した演算装置のものもある。</w:t>
      </w:r>
      <w:r w:rsidR="00DF6517">
        <w:rPr>
          <w:rFonts w:hint="eastAsia"/>
        </w:rPr>
        <w:t>例えば、</w:t>
      </w:r>
      <w:r>
        <w:rPr>
          <w:rFonts w:hint="eastAsia"/>
        </w:rPr>
        <w:t>PS2</w:t>
      </w:r>
      <w:r>
        <w:rPr>
          <w:rFonts w:hint="eastAsia"/>
        </w:rPr>
        <w:t>に搭載されていた</w:t>
      </w:r>
      <w:r>
        <w:rPr>
          <w:rFonts w:hint="eastAsia"/>
        </w:rPr>
        <w:t>VU</w:t>
      </w:r>
      <w:r>
        <w:t>（</w:t>
      </w:r>
      <w:r>
        <w:rPr>
          <w:rFonts w:hint="eastAsia"/>
        </w:rPr>
        <w:t xml:space="preserve">Vector </w:t>
      </w:r>
      <w:r>
        <w:t xml:space="preserve">Unit: </w:t>
      </w:r>
      <w:r>
        <w:t>ベクトル演算ユニット）は独立した</w:t>
      </w:r>
      <w:r>
        <w:rPr>
          <w:rFonts w:hint="eastAsia"/>
        </w:rPr>
        <w:t>FPU</w:t>
      </w:r>
      <w:r>
        <w:rPr>
          <w:rFonts w:hint="eastAsia"/>
        </w:rPr>
        <w:t>の一種。</w:t>
      </w:r>
    </w:p>
    <w:p w14:paraId="5FF15378" w14:textId="77777777" w:rsidR="0057571B" w:rsidRDefault="00962857" w:rsidP="00962857">
      <w:pPr>
        <w:pStyle w:val="a9"/>
        <w:spacing w:beforeLines="50" w:before="180"/>
        <w:ind w:firstLine="283"/>
      </w:pPr>
      <w:r>
        <w:rPr>
          <w:rFonts w:hint="eastAsia"/>
        </w:rPr>
        <w:t>現在の</w:t>
      </w:r>
      <w:r>
        <w:rPr>
          <w:rFonts w:hint="eastAsia"/>
        </w:rPr>
        <w:t>CPU</w:t>
      </w:r>
      <w:r>
        <w:rPr>
          <w:rFonts w:hint="eastAsia"/>
        </w:rPr>
        <w:t>では、浮動小数点演算演算装置は</w:t>
      </w:r>
      <w:r>
        <w:rPr>
          <w:rFonts w:hint="eastAsia"/>
        </w:rPr>
        <w:t>CPU</w:t>
      </w:r>
      <w:r>
        <w:rPr>
          <w:rFonts w:hint="eastAsia"/>
        </w:rPr>
        <w:t>に統合され、</w:t>
      </w:r>
      <w:r>
        <w:rPr>
          <w:rFonts w:hint="eastAsia"/>
        </w:rPr>
        <w:t>CPU</w:t>
      </w:r>
      <w:r>
        <w:rPr>
          <w:rFonts w:hint="eastAsia"/>
        </w:rPr>
        <w:t>の命令セットが浮動小数点演算用に拡張されている。</w:t>
      </w:r>
    </w:p>
    <w:p w14:paraId="52F77C76" w14:textId="736C1137" w:rsidR="00A10F96" w:rsidRDefault="00962857" w:rsidP="0057571B">
      <w:pPr>
        <w:pStyle w:val="a9"/>
        <w:ind w:firstLine="283"/>
      </w:pPr>
      <w:r>
        <w:rPr>
          <w:rFonts w:hint="eastAsia"/>
        </w:rPr>
        <w:t>さらには、複数の浮動小数点演算をまとめて行うための「</w:t>
      </w:r>
      <w:r>
        <w:rPr>
          <w:rFonts w:hint="eastAsia"/>
        </w:rPr>
        <w:t>SIMD</w:t>
      </w:r>
      <w:r>
        <w:rPr>
          <w:rFonts w:hint="eastAsia"/>
        </w:rPr>
        <w:t>」命令が拡張搭載されている。</w:t>
      </w:r>
      <w:r w:rsidR="0057571B">
        <w:rPr>
          <w:rFonts w:hint="eastAsia"/>
        </w:rPr>
        <w:t>主な</w:t>
      </w:r>
      <w:r w:rsidR="0057571B">
        <w:rPr>
          <w:rFonts w:hint="eastAsia"/>
        </w:rPr>
        <w:t>SIMD</w:t>
      </w:r>
      <w:r w:rsidR="0057571B">
        <w:rPr>
          <w:rFonts w:hint="eastAsia"/>
        </w:rPr>
        <w:t>演算</w:t>
      </w:r>
      <w:r w:rsidR="00F7749A">
        <w:rPr>
          <w:rFonts w:hint="eastAsia"/>
        </w:rPr>
        <w:t>命令セット</w:t>
      </w:r>
      <w:r w:rsidR="0057571B">
        <w:rPr>
          <w:rFonts w:hint="eastAsia"/>
        </w:rPr>
        <w:t>には</w:t>
      </w:r>
      <w:r w:rsidR="00F913A3">
        <w:rPr>
          <w:rFonts w:hint="eastAsia"/>
        </w:rPr>
        <w:t>「</w:t>
      </w:r>
      <w:r w:rsidR="0057571B">
        <w:rPr>
          <w:rFonts w:hint="eastAsia"/>
        </w:rPr>
        <w:t>MMX</w:t>
      </w:r>
      <w:r w:rsidR="00F913A3">
        <w:rPr>
          <w:rFonts w:hint="eastAsia"/>
        </w:rPr>
        <w:t>」</w:t>
      </w:r>
      <w:r w:rsidR="0057571B">
        <w:rPr>
          <w:rFonts w:hint="eastAsia"/>
        </w:rPr>
        <w:t>（</w:t>
      </w:r>
      <w:r w:rsidR="0057571B">
        <w:rPr>
          <w:rFonts w:hint="eastAsia"/>
        </w:rPr>
        <w:t>MultiMedia eXtensions</w:t>
      </w:r>
      <w:r w:rsidR="0057571B">
        <w:rPr>
          <w:rFonts w:hint="eastAsia"/>
        </w:rPr>
        <w:t>）、</w:t>
      </w:r>
      <w:r w:rsidR="00F913A3">
        <w:rPr>
          <w:rFonts w:hint="eastAsia"/>
        </w:rPr>
        <w:t>「</w:t>
      </w:r>
      <w:r w:rsidR="0057571B">
        <w:rPr>
          <w:rFonts w:hint="eastAsia"/>
        </w:rPr>
        <w:t>SSE</w:t>
      </w:r>
      <w:r w:rsidR="00F913A3">
        <w:rPr>
          <w:rFonts w:hint="eastAsia"/>
        </w:rPr>
        <w:t>」</w:t>
      </w:r>
      <w:r w:rsidR="0057571B">
        <w:rPr>
          <w:rFonts w:hint="eastAsia"/>
        </w:rPr>
        <w:t>（</w:t>
      </w:r>
      <w:r w:rsidR="0057571B">
        <w:rPr>
          <w:rFonts w:hint="eastAsia"/>
        </w:rPr>
        <w:t>Streaming Simd Extensions</w:t>
      </w:r>
      <w:r w:rsidR="0057571B">
        <w:rPr>
          <w:rFonts w:hint="eastAsia"/>
        </w:rPr>
        <w:t>）などがある。</w:t>
      </w:r>
      <w:r w:rsidR="00C86608">
        <w:rPr>
          <w:rFonts w:hint="eastAsia"/>
        </w:rPr>
        <w:t>また、</w:t>
      </w:r>
      <w:r w:rsidR="00C86608">
        <w:rPr>
          <w:rFonts w:hint="eastAsia"/>
        </w:rPr>
        <w:t>GPU</w:t>
      </w:r>
      <w:r w:rsidR="00C86608">
        <w:rPr>
          <w:rFonts w:hint="eastAsia"/>
        </w:rPr>
        <w:t>の演算装置は基本的に</w:t>
      </w:r>
      <w:r w:rsidR="00C86608">
        <w:rPr>
          <w:rFonts w:hint="eastAsia"/>
        </w:rPr>
        <w:t>SIMD</w:t>
      </w:r>
      <w:r w:rsidR="00C86608">
        <w:rPr>
          <w:rFonts w:hint="eastAsia"/>
        </w:rPr>
        <w:t>である。</w:t>
      </w:r>
    </w:p>
    <w:p w14:paraId="2C743303" w14:textId="259B8931" w:rsidR="003941A9" w:rsidRDefault="003941A9" w:rsidP="003941A9">
      <w:pPr>
        <w:pStyle w:val="3"/>
      </w:pPr>
      <w:bookmarkStart w:id="28" w:name="_Toc378437673"/>
      <w:r>
        <w:t>SIMD</w:t>
      </w:r>
      <w:r>
        <w:t>／</w:t>
      </w:r>
      <w:r>
        <w:rPr>
          <w:rFonts w:hint="eastAsia"/>
        </w:rPr>
        <w:t>MIMD</w:t>
      </w:r>
      <w:r>
        <w:rPr>
          <w:rFonts w:hint="eastAsia"/>
        </w:rPr>
        <w:t>／</w:t>
      </w:r>
      <w:r>
        <w:rPr>
          <w:rFonts w:hint="eastAsia"/>
        </w:rPr>
        <w:t>SISD</w:t>
      </w:r>
      <w:r>
        <w:rPr>
          <w:rFonts w:hint="eastAsia"/>
        </w:rPr>
        <w:t>／</w:t>
      </w:r>
      <w:r>
        <w:rPr>
          <w:rFonts w:hint="eastAsia"/>
        </w:rPr>
        <w:t>MISD</w:t>
      </w:r>
      <w:bookmarkEnd w:id="28"/>
    </w:p>
    <w:p w14:paraId="061593C4" w14:textId="40920385" w:rsidR="003F1DF2" w:rsidRDefault="00F913A3" w:rsidP="003F1DF2">
      <w:pPr>
        <w:pStyle w:val="aa"/>
        <w:ind w:left="447" w:firstLine="283"/>
      </w:pPr>
      <w:r>
        <w:rPr>
          <w:rFonts w:hint="eastAsia"/>
        </w:rPr>
        <w:t>「</w:t>
      </w:r>
      <w:r w:rsidR="0057571B">
        <w:rPr>
          <w:rFonts w:hint="eastAsia"/>
        </w:rPr>
        <w:t>SIMD</w:t>
      </w:r>
      <w:r>
        <w:rPr>
          <w:rFonts w:hint="eastAsia"/>
        </w:rPr>
        <w:t>」</w:t>
      </w:r>
      <w:r w:rsidR="0057571B">
        <w:rPr>
          <w:rFonts w:hint="eastAsia"/>
        </w:rPr>
        <w:t>（</w:t>
      </w:r>
      <w:r w:rsidR="0057571B">
        <w:rPr>
          <w:rFonts w:hint="eastAsia"/>
        </w:rPr>
        <w:t>Single Instructoin</w:t>
      </w:r>
      <w:r>
        <w:t>,</w:t>
      </w:r>
      <w:r w:rsidR="0057571B">
        <w:rPr>
          <w:rFonts w:hint="eastAsia"/>
        </w:rPr>
        <w:t xml:space="preserve"> Multi Data</w:t>
      </w:r>
      <w:r>
        <w:t xml:space="preserve"> stream</w:t>
      </w:r>
      <w:r w:rsidR="0057571B">
        <w:rPr>
          <w:rFonts w:hint="eastAsia"/>
        </w:rPr>
        <w:t>：シムド）は、一回の命令で複数の演算をまとめて行うものである。</w:t>
      </w:r>
      <w:r w:rsidR="0057571B" w:rsidRPr="0057571B">
        <w:rPr>
          <w:rFonts w:hint="eastAsia"/>
          <w:color w:val="FF0000"/>
        </w:rPr>
        <w:t>この</w:t>
      </w:r>
      <w:r w:rsidR="0057571B" w:rsidRPr="0057571B">
        <w:rPr>
          <w:rFonts w:hint="eastAsia"/>
          <w:color w:val="FF0000"/>
        </w:rPr>
        <w:t>SIMD</w:t>
      </w:r>
      <w:r w:rsidR="0057571B" w:rsidRPr="0057571B">
        <w:rPr>
          <w:rFonts w:hint="eastAsia"/>
          <w:color w:val="FF0000"/>
        </w:rPr>
        <w:t>の活用は、ゲームプログラミングでは</w:t>
      </w:r>
      <w:r w:rsidR="000F4B03">
        <w:rPr>
          <w:rFonts w:hint="eastAsia"/>
          <w:color w:val="FF0000"/>
        </w:rPr>
        <w:t>とても</w:t>
      </w:r>
      <w:r w:rsidR="0057571B" w:rsidRPr="0057571B">
        <w:rPr>
          <w:rFonts w:hint="eastAsia"/>
          <w:color w:val="FF0000"/>
        </w:rPr>
        <w:t>意識する必要がある。</w:t>
      </w:r>
    </w:p>
    <w:p w14:paraId="61CA3139" w14:textId="77777777" w:rsidR="000F4B03" w:rsidRDefault="0057571B" w:rsidP="003F1DF2">
      <w:pPr>
        <w:pStyle w:val="aa"/>
        <w:ind w:left="447" w:firstLine="283"/>
      </w:pPr>
      <w:r>
        <w:rPr>
          <w:rFonts w:hint="eastAsia"/>
        </w:rPr>
        <w:lastRenderedPageBreak/>
        <w:t>128bit</w:t>
      </w:r>
      <w:r w:rsidR="00C86608">
        <w:rPr>
          <w:rFonts w:hint="eastAsia"/>
        </w:rPr>
        <w:t>（レジスタ）</w:t>
      </w:r>
      <w:r>
        <w:rPr>
          <w:rFonts w:hint="eastAsia"/>
        </w:rPr>
        <w:t>の</w:t>
      </w:r>
      <w:r>
        <w:rPr>
          <w:rFonts w:hint="eastAsia"/>
        </w:rPr>
        <w:t>SIMD</w:t>
      </w:r>
      <w:r>
        <w:rPr>
          <w:rFonts w:hint="eastAsia"/>
        </w:rPr>
        <w:t>演算の場合、</w:t>
      </w:r>
      <w:r>
        <w:rPr>
          <w:rFonts w:hint="eastAsia"/>
        </w:rPr>
        <w:t>4</w:t>
      </w:r>
      <w:r>
        <w:rPr>
          <w:rFonts w:hint="eastAsia"/>
        </w:rPr>
        <w:t>つの</w:t>
      </w:r>
      <w:r>
        <w:rPr>
          <w:rFonts w:hint="eastAsia"/>
        </w:rPr>
        <w:t>32bit</w:t>
      </w:r>
      <w:r>
        <w:rPr>
          <w:rFonts w:hint="eastAsia"/>
        </w:rPr>
        <w:t>値をまとめて処理できる。</w:t>
      </w:r>
      <w:r>
        <w:rPr>
          <w:rFonts w:hint="eastAsia"/>
        </w:rPr>
        <w:t>256bit</w:t>
      </w:r>
      <w:r>
        <w:rPr>
          <w:rFonts w:hint="eastAsia"/>
        </w:rPr>
        <w:t>なら</w:t>
      </w:r>
      <w:r>
        <w:rPr>
          <w:rFonts w:hint="eastAsia"/>
        </w:rPr>
        <w:t>8</w:t>
      </w:r>
      <w:r>
        <w:rPr>
          <w:rFonts w:hint="eastAsia"/>
        </w:rPr>
        <w:t>つである。</w:t>
      </w:r>
      <w:r w:rsidR="00C86608">
        <w:rPr>
          <w:rFonts w:hint="eastAsia"/>
        </w:rPr>
        <w:t>レジスタ長が固定されるので、演算する値の数も固定される。</w:t>
      </w:r>
      <w:r w:rsidR="00C86608">
        <w:rPr>
          <w:rFonts w:hint="eastAsia"/>
        </w:rPr>
        <w:t>3</w:t>
      </w:r>
      <w:r w:rsidR="00C86608">
        <w:rPr>
          <w:rFonts w:hint="eastAsia"/>
        </w:rPr>
        <w:t>つの値を演算したい時も、一つはダミーとして、</w:t>
      </w:r>
      <w:r w:rsidR="00C86608">
        <w:rPr>
          <w:rFonts w:hint="eastAsia"/>
        </w:rPr>
        <w:t>4</w:t>
      </w:r>
      <w:r w:rsidR="00C86608">
        <w:rPr>
          <w:rFonts w:hint="eastAsia"/>
        </w:rPr>
        <w:t>つの値を演算することになる。</w:t>
      </w:r>
    </w:p>
    <w:p w14:paraId="334C7819" w14:textId="58A8BCFB" w:rsidR="0057571B" w:rsidRDefault="000F4B03" w:rsidP="003F1DF2">
      <w:pPr>
        <w:pStyle w:val="aa"/>
        <w:ind w:left="447" w:firstLine="283"/>
      </w:pPr>
      <w:r>
        <w:rPr>
          <w:rFonts w:hint="eastAsia"/>
        </w:rPr>
        <w:t>SIMD</w:t>
      </w:r>
      <w:r>
        <w:rPr>
          <w:rFonts w:hint="eastAsia"/>
        </w:rPr>
        <w:t>演算は、ベクトルや行列の演算に多用される。</w:t>
      </w:r>
    </w:p>
    <w:p w14:paraId="0AE92373" w14:textId="1C3809B2" w:rsidR="00F913A3" w:rsidRDefault="00F913A3" w:rsidP="00F913A3">
      <w:pPr>
        <w:pStyle w:val="aa"/>
        <w:spacing w:beforeLines="50" w:before="180"/>
        <w:ind w:left="447" w:firstLine="283"/>
      </w:pPr>
      <w:r>
        <w:t>SIMD</w:t>
      </w:r>
      <w:r>
        <w:t>は複数の値（＝値セット）に対して一つの命令をまとめて実行する。この値セットに対して、同時に二つの命令を実行するのが「</w:t>
      </w:r>
      <w:r>
        <w:rPr>
          <w:rFonts w:hint="eastAsia"/>
        </w:rPr>
        <w:t>MIMD</w:t>
      </w:r>
      <w:r>
        <w:rPr>
          <w:rFonts w:hint="eastAsia"/>
        </w:rPr>
        <w:t>」（</w:t>
      </w:r>
      <w:r>
        <w:rPr>
          <w:rFonts w:hint="eastAsia"/>
        </w:rPr>
        <w:t>Multi</w:t>
      </w:r>
      <w:r w:rsidR="00606533">
        <w:t>ple</w:t>
      </w:r>
      <w:r>
        <w:rPr>
          <w:rFonts w:hint="eastAsia"/>
        </w:rPr>
        <w:t xml:space="preserve"> Instruction</w:t>
      </w:r>
      <w:r>
        <w:t>,</w:t>
      </w:r>
      <w:r>
        <w:rPr>
          <w:rFonts w:hint="eastAsia"/>
        </w:rPr>
        <w:t xml:space="preserve"> Multi</w:t>
      </w:r>
      <w:r w:rsidR="00606533">
        <w:t>ple</w:t>
      </w:r>
      <w:r>
        <w:rPr>
          <w:rFonts w:hint="eastAsia"/>
        </w:rPr>
        <w:t xml:space="preserve"> </w:t>
      </w:r>
      <w:r>
        <w:t>Data streams</w:t>
      </w:r>
      <w:r>
        <w:t>：ミムド</w:t>
      </w:r>
      <w:r>
        <w:rPr>
          <w:rFonts w:hint="eastAsia"/>
        </w:rPr>
        <w:t>）である。</w:t>
      </w:r>
      <w:r w:rsidR="00140657">
        <w:rPr>
          <w:rFonts w:hint="eastAsia"/>
        </w:rPr>
        <w:t>MIMD</w:t>
      </w:r>
      <w:r w:rsidR="00140657">
        <w:rPr>
          <w:rFonts w:hint="eastAsia"/>
        </w:rPr>
        <w:t>では、一つの</w:t>
      </w:r>
      <w:r w:rsidR="000019BD">
        <w:rPr>
          <w:rFonts w:hint="eastAsia"/>
        </w:rPr>
        <w:t>値セットを複数のプロセッサやコアに振り分け</w:t>
      </w:r>
      <w:r w:rsidR="00FC69F7">
        <w:rPr>
          <w:rFonts w:hint="eastAsia"/>
        </w:rPr>
        <w:t>て、それぞれで別個の演算を行う</w:t>
      </w:r>
      <w:r w:rsidR="000019BD">
        <w:rPr>
          <w:rFonts w:hint="eastAsia"/>
        </w:rPr>
        <w:t>。</w:t>
      </w:r>
    </w:p>
    <w:p w14:paraId="1451F011" w14:textId="7684F1AD" w:rsidR="00F913A3" w:rsidRPr="0057571B" w:rsidRDefault="00F913A3" w:rsidP="00F913A3">
      <w:pPr>
        <w:pStyle w:val="aa"/>
        <w:spacing w:beforeLines="50" w:before="180"/>
        <w:ind w:left="447" w:firstLine="283"/>
      </w:pPr>
      <w:r>
        <w:t>他、単独の値に対する演算は、「</w:t>
      </w:r>
      <w:r>
        <w:rPr>
          <w:rFonts w:hint="eastAsia"/>
        </w:rPr>
        <w:t>SISD</w:t>
      </w:r>
      <w:r>
        <w:rPr>
          <w:rFonts w:hint="eastAsia"/>
        </w:rPr>
        <w:t>」（</w:t>
      </w:r>
      <w:r>
        <w:rPr>
          <w:rFonts w:hint="eastAsia"/>
        </w:rPr>
        <w:t xml:space="preserve">Single Instruction, </w:t>
      </w:r>
      <w:r w:rsidR="00606533">
        <w:t>Single Data Stream</w:t>
      </w:r>
      <w:r>
        <w:rPr>
          <w:rFonts w:hint="eastAsia"/>
        </w:rPr>
        <w:t>）「</w:t>
      </w:r>
      <w:r>
        <w:rPr>
          <w:rFonts w:hint="eastAsia"/>
        </w:rPr>
        <w:t>MISD</w:t>
      </w:r>
      <w:r>
        <w:rPr>
          <w:rFonts w:hint="eastAsia"/>
        </w:rPr>
        <w:t>」</w:t>
      </w:r>
      <w:r w:rsidR="00606533">
        <w:rPr>
          <w:rFonts w:hint="eastAsia"/>
        </w:rPr>
        <w:t>（</w:t>
      </w:r>
      <w:r w:rsidR="00606533">
        <w:t>Multiple</w:t>
      </w:r>
      <w:r w:rsidR="00606533">
        <w:rPr>
          <w:rFonts w:hint="eastAsia"/>
        </w:rPr>
        <w:t xml:space="preserve"> Instruction, </w:t>
      </w:r>
      <w:r w:rsidR="00606533">
        <w:t>Single Data Stream</w:t>
      </w:r>
      <w:r w:rsidR="00606533">
        <w:rPr>
          <w:rFonts w:hint="eastAsia"/>
        </w:rPr>
        <w:t>）</w:t>
      </w:r>
      <w:r>
        <w:rPr>
          <w:rFonts w:hint="eastAsia"/>
        </w:rPr>
        <w:t>と呼ばれる。</w:t>
      </w:r>
    </w:p>
    <w:p w14:paraId="508DA050" w14:textId="77777777" w:rsidR="00A10F96" w:rsidRDefault="00A10F96" w:rsidP="00A10F96">
      <w:pPr>
        <w:pStyle w:val="2"/>
      </w:pPr>
      <w:bookmarkStart w:id="29" w:name="_Toc378437674"/>
      <w:r>
        <w:rPr>
          <w:rFonts w:hint="eastAsia"/>
        </w:rPr>
        <w:t>G</w:t>
      </w:r>
      <w:r>
        <w:t>PU</w:t>
      </w:r>
      <w:bookmarkEnd w:id="29"/>
    </w:p>
    <w:p w14:paraId="644BFCE5" w14:textId="09E7C8B9" w:rsidR="00A10F96" w:rsidRDefault="002423E7" w:rsidP="00A10F96">
      <w:pPr>
        <w:pStyle w:val="a9"/>
        <w:ind w:firstLine="283"/>
      </w:pPr>
      <w:r>
        <w:t>「</w:t>
      </w:r>
      <w:r>
        <w:t>GPU</w:t>
      </w:r>
      <w:r>
        <w:t>」（</w:t>
      </w:r>
      <w:r>
        <w:rPr>
          <w:rFonts w:hint="eastAsia"/>
        </w:rPr>
        <w:t>Graphics</w:t>
      </w:r>
      <w:r>
        <w:t xml:space="preserve"> Processing Unit</w:t>
      </w:r>
      <w:r>
        <w:t>：</w:t>
      </w:r>
      <w:r w:rsidR="00F1585D">
        <w:t>グラフィックス演算装置</w:t>
      </w:r>
      <w:r>
        <w:t>）は、グラフィックス描画専用の演算装置である</w:t>
      </w:r>
      <w:r w:rsidR="00F1585D">
        <w:t>。多数のコアやシェーダーユニットなどで構成される。</w:t>
      </w:r>
    </w:p>
    <w:p w14:paraId="1EDFDF05" w14:textId="211CBDDF" w:rsidR="00F1585D" w:rsidRPr="00C937D0" w:rsidRDefault="00F1585D" w:rsidP="002423E7">
      <w:pPr>
        <w:pStyle w:val="a9"/>
        <w:spacing w:beforeLines="50" w:before="180"/>
        <w:ind w:firstLine="283"/>
      </w:pPr>
      <w:r>
        <w:t>グラフィック</w:t>
      </w:r>
      <w:r w:rsidR="002423E7">
        <w:t>ス</w:t>
      </w:r>
      <w:r>
        <w:t>描画以外の演算に</w:t>
      </w:r>
      <w:r w:rsidR="000A4599">
        <w:t>も</w:t>
      </w:r>
      <w:r>
        <w:t>GPU</w:t>
      </w:r>
      <w:r>
        <w:t>を</w:t>
      </w:r>
      <w:r w:rsidR="002423E7">
        <w:rPr>
          <w:rFonts w:hint="eastAsia"/>
        </w:rPr>
        <w:t>応用する技術</w:t>
      </w:r>
      <w:r w:rsidR="000A4599">
        <w:t>が</w:t>
      </w:r>
      <w:r>
        <w:t>「</w:t>
      </w:r>
      <w:r>
        <w:t>GPGPU</w:t>
      </w:r>
      <w:r>
        <w:t>」</w:t>
      </w:r>
      <w:r w:rsidR="002423E7">
        <w:t>（</w:t>
      </w:r>
      <w:r w:rsidR="002423E7">
        <w:rPr>
          <w:rFonts w:hint="eastAsia"/>
        </w:rPr>
        <w:t>Genera</w:t>
      </w:r>
      <w:r w:rsidR="002423E7">
        <w:t>l</w:t>
      </w:r>
      <w:r w:rsidR="002423E7">
        <w:rPr>
          <w:rFonts w:hint="eastAsia"/>
        </w:rPr>
        <w:t>-</w:t>
      </w:r>
      <w:r w:rsidR="002423E7">
        <w:t>P</w:t>
      </w:r>
      <w:r w:rsidR="002423E7">
        <w:rPr>
          <w:rFonts w:hint="eastAsia"/>
        </w:rPr>
        <w:t>urpose computing on GPU</w:t>
      </w:r>
      <w:r w:rsidR="002423E7">
        <w:t>）</w:t>
      </w:r>
      <w:r w:rsidR="000A4599">
        <w:t>。</w:t>
      </w:r>
    </w:p>
    <w:p w14:paraId="322214E5" w14:textId="77777777" w:rsidR="00311CA0" w:rsidRDefault="00311CA0" w:rsidP="00311CA0">
      <w:pPr>
        <w:pStyle w:val="2"/>
      </w:pPr>
      <w:bookmarkStart w:id="30" w:name="_Toc378437675"/>
      <w:r>
        <w:t>メイン</w:t>
      </w:r>
      <w:r>
        <w:rPr>
          <w:rFonts w:hint="eastAsia"/>
        </w:rPr>
        <w:t>メモリ</w:t>
      </w:r>
      <w:bookmarkEnd w:id="30"/>
    </w:p>
    <w:p w14:paraId="6D7C8C74" w14:textId="4A54BC1E" w:rsidR="000A4599" w:rsidRDefault="000A4599" w:rsidP="00311CA0">
      <w:pPr>
        <w:pStyle w:val="a9"/>
        <w:ind w:firstLine="283"/>
      </w:pPr>
      <w:r>
        <w:rPr>
          <w:rFonts w:hint="eastAsia"/>
        </w:rPr>
        <w:t>プログラムの本体と各種データはメインメモリに置かれる。</w:t>
      </w:r>
      <w:r>
        <w:t>プログラムも突き詰めればデータの一種である。</w:t>
      </w:r>
    </w:p>
    <w:p w14:paraId="06971BC8" w14:textId="36155F39" w:rsidR="000A4599" w:rsidRPr="00311CA0" w:rsidRDefault="000A4599" w:rsidP="00311CA0">
      <w:pPr>
        <w:pStyle w:val="a9"/>
        <w:ind w:firstLine="283"/>
      </w:pPr>
      <w:r>
        <w:t>CPU</w:t>
      </w:r>
      <w:r>
        <w:t>はプログラムとデータを</w:t>
      </w:r>
      <w:r w:rsidR="002423E7">
        <w:t>逐次</w:t>
      </w:r>
      <w:r>
        <w:t>メインメモリから読み出して実行する。</w:t>
      </w:r>
    </w:p>
    <w:p w14:paraId="1F0EE447" w14:textId="42E77365" w:rsidR="0088310E" w:rsidRDefault="0088310E" w:rsidP="0088310E">
      <w:pPr>
        <w:pStyle w:val="2"/>
      </w:pPr>
      <w:bookmarkStart w:id="31" w:name="_Toc378437676"/>
      <w:r>
        <w:rPr>
          <w:rFonts w:hint="eastAsia"/>
        </w:rPr>
        <w:t>R</w:t>
      </w:r>
      <w:r>
        <w:t>AM</w:t>
      </w:r>
      <w:r>
        <w:t>と</w:t>
      </w:r>
      <w:r>
        <w:rPr>
          <w:rFonts w:hint="eastAsia"/>
        </w:rPr>
        <w:t>ROM</w:t>
      </w:r>
      <w:bookmarkEnd w:id="31"/>
    </w:p>
    <w:p w14:paraId="19583441" w14:textId="7575BAB7" w:rsidR="0088310E" w:rsidRDefault="0088310E" w:rsidP="0088310E">
      <w:pPr>
        <w:pStyle w:val="a9"/>
        <w:ind w:firstLine="283"/>
      </w:pPr>
      <w:r>
        <w:rPr>
          <w:rFonts w:hint="eastAsia"/>
        </w:rPr>
        <w:t>通常「メモリ」と言えば「</w:t>
      </w:r>
      <w:r>
        <w:rPr>
          <w:rFonts w:hint="eastAsia"/>
        </w:rPr>
        <w:t>RAM</w:t>
      </w:r>
      <w:r>
        <w:rPr>
          <w:rFonts w:hint="eastAsia"/>
        </w:rPr>
        <w:t>」（</w:t>
      </w:r>
      <w:r>
        <w:t>Randam Access</w:t>
      </w:r>
      <w:r>
        <w:rPr>
          <w:rFonts w:hint="eastAsia"/>
        </w:rPr>
        <w:t xml:space="preserve"> Memory</w:t>
      </w:r>
      <w:r>
        <w:rPr>
          <w:rFonts w:hint="eastAsia"/>
        </w:rPr>
        <w:t>：ラム）のことである。読み書き可能なメモリのこと。</w:t>
      </w:r>
    </w:p>
    <w:p w14:paraId="6CC1E059" w14:textId="1C43B615" w:rsidR="00140657" w:rsidRDefault="0088310E" w:rsidP="0088310E">
      <w:pPr>
        <w:pStyle w:val="a9"/>
        <w:spacing w:beforeLines="50" w:before="180"/>
        <w:ind w:firstLine="283"/>
      </w:pPr>
      <w:r>
        <w:t>それに対して、「</w:t>
      </w:r>
      <w:r>
        <w:t>ROM</w:t>
      </w:r>
      <w:r>
        <w:t>」（</w:t>
      </w:r>
      <w:r>
        <w:rPr>
          <w:rFonts w:hint="eastAsia"/>
        </w:rPr>
        <w:t>Read Only Memory</w:t>
      </w:r>
      <w:r>
        <w:rPr>
          <w:rFonts w:hint="eastAsia"/>
        </w:rPr>
        <w:t>：ロム</w:t>
      </w:r>
      <w:r>
        <w:t>）というのは、読み取り専用で書き込むことができないメモリのことである。</w:t>
      </w:r>
      <w:r>
        <w:rPr>
          <w:rFonts w:hint="eastAsia"/>
        </w:rPr>
        <w:t>BIOS</w:t>
      </w:r>
      <w:r>
        <w:rPr>
          <w:rFonts w:hint="eastAsia"/>
        </w:rPr>
        <w:t>プログラムの保存領域や、物理的に書き込みできない</w:t>
      </w:r>
      <w:r>
        <w:rPr>
          <w:rFonts w:hint="eastAsia"/>
        </w:rPr>
        <w:t>CD-ROM</w:t>
      </w:r>
      <w:r w:rsidR="00DE0BAE">
        <w:rPr>
          <w:rFonts w:hint="eastAsia"/>
        </w:rPr>
        <w:t>／ゲームカード</w:t>
      </w:r>
      <w:r>
        <w:rPr>
          <w:rFonts w:hint="eastAsia"/>
        </w:rPr>
        <w:t>などに使われる言葉。</w:t>
      </w:r>
    </w:p>
    <w:p w14:paraId="6ADD7C5F" w14:textId="26F69A66" w:rsidR="0088310E" w:rsidRDefault="00140657" w:rsidP="0088310E">
      <w:pPr>
        <w:pStyle w:val="a9"/>
        <w:spacing w:beforeLines="50" w:before="180"/>
        <w:ind w:firstLine="283"/>
      </w:pPr>
      <w:r>
        <w:rPr>
          <w:rFonts w:hint="eastAsia"/>
        </w:rPr>
        <w:t>ゲームプロでは、データを</w:t>
      </w:r>
      <w:r>
        <w:rPr>
          <w:rFonts w:hint="eastAsia"/>
        </w:rPr>
        <w:t>ROM</w:t>
      </w:r>
      <w:r>
        <w:rPr>
          <w:rFonts w:hint="eastAsia"/>
        </w:rPr>
        <w:t>から</w:t>
      </w:r>
      <w:r>
        <w:rPr>
          <w:rFonts w:hint="eastAsia"/>
        </w:rPr>
        <w:t>RAM</w:t>
      </w:r>
      <w:r>
        <w:rPr>
          <w:rFonts w:hint="eastAsia"/>
        </w:rPr>
        <w:t>に読み込んで処理するのが普通。</w:t>
      </w:r>
    </w:p>
    <w:p w14:paraId="572FCEA0" w14:textId="62A81776" w:rsidR="006260F8" w:rsidRDefault="006260F8" w:rsidP="006260F8">
      <w:pPr>
        <w:pStyle w:val="2"/>
      </w:pPr>
      <w:bookmarkStart w:id="32" w:name="_Toc378437677"/>
      <w:r>
        <w:rPr>
          <w:rFonts w:hint="eastAsia"/>
        </w:rPr>
        <w:lastRenderedPageBreak/>
        <w:t>キャッシュメモリ</w:t>
      </w:r>
      <w:bookmarkEnd w:id="32"/>
    </w:p>
    <w:p w14:paraId="7FD6EC58" w14:textId="4EA77D1A" w:rsidR="000A4599" w:rsidRDefault="000A4599" w:rsidP="006260F8">
      <w:pPr>
        <w:pStyle w:val="a9"/>
        <w:ind w:firstLine="283"/>
      </w:pPr>
      <w:r>
        <w:t>CPU</w:t>
      </w:r>
      <w:r>
        <w:t>が読み出したメインメモリのデータは、</w:t>
      </w:r>
      <w:r w:rsidR="00DE0BAE">
        <w:t>CPU</w:t>
      </w:r>
      <w:r w:rsidR="00DE0BAE">
        <w:t>上の</w:t>
      </w:r>
      <w:r w:rsidR="00275441">
        <w:t>「</w:t>
      </w:r>
      <w:r>
        <w:t>キャッシュメモリ</w:t>
      </w:r>
      <w:r w:rsidR="00275441">
        <w:t>」</w:t>
      </w:r>
      <w:r>
        <w:t>に蓄えられる。</w:t>
      </w:r>
    </w:p>
    <w:p w14:paraId="17262217" w14:textId="228D5FFC" w:rsidR="000A4599" w:rsidRDefault="000A4599" w:rsidP="006260F8">
      <w:pPr>
        <w:pStyle w:val="a9"/>
        <w:ind w:firstLine="283"/>
      </w:pPr>
      <w:r>
        <w:t>L1</w:t>
      </w:r>
      <w:r>
        <w:t>キャッシュ（</w:t>
      </w:r>
      <w:r>
        <w:rPr>
          <w:rFonts w:hint="eastAsia"/>
        </w:rPr>
        <w:t>Layer-1</w:t>
      </w:r>
      <w:r>
        <w:t>キャッシュ＝一次キャッシュ）</w:t>
      </w:r>
      <w:r>
        <w:t>→L2</w:t>
      </w:r>
      <w:r>
        <w:t>キャッシュ</w:t>
      </w:r>
      <w:r>
        <w:t>→L3</w:t>
      </w:r>
      <w:r>
        <w:t>キャッシュ</w:t>
      </w:r>
      <w:r>
        <w:t>→</w:t>
      </w:r>
      <w:r>
        <w:t>メインメモリの順に、アクセスが高速（</w:t>
      </w:r>
      <w:r>
        <w:rPr>
          <w:rFonts w:hint="eastAsia"/>
        </w:rPr>
        <w:t>L1</w:t>
      </w:r>
      <w:r>
        <w:rPr>
          <w:rFonts w:hint="eastAsia"/>
        </w:rPr>
        <w:t>キャッシュが一番速い</w:t>
      </w:r>
      <w:r>
        <w:t>）。</w:t>
      </w:r>
      <w:r w:rsidR="00D87562">
        <w:rPr>
          <w:rFonts w:hint="eastAsia"/>
        </w:rPr>
        <w:t>L3</w:t>
      </w:r>
      <w:r w:rsidR="00D87562">
        <w:rPr>
          <w:rFonts w:hint="eastAsia"/>
        </w:rPr>
        <w:t>キャッシュを搭載しているのは比較的最近の</w:t>
      </w:r>
      <w:r w:rsidR="00D87562">
        <w:rPr>
          <w:rFonts w:hint="eastAsia"/>
        </w:rPr>
        <w:t>CPU</w:t>
      </w:r>
      <w:r w:rsidR="00D87562">
        <w:rPr>
          <w:rFonts w:hint="eastAsia"/>
        </w:rPr>
        <w:t>。</w:t>
      </w:r>
    </w:p>
    <w:p w14:paraId="368DF2FF" w14:textId="4094A3F7" w:rsidR="000A4599" w:rsidRDefault="000A4599" w:rsidP="000A4599">
      <w:pPr>
        <w:pStyle w:val="a9"/>
        <w:spacing w:beforeLines="50" w:before="180"/>
        <w:ind w:firstLine="283"/>
      </w:pPr>
      <w:r>
        <w:t>CPU</w:t>
      </w:r>
      <w:r>
        <w:t>は、高速に動作するために、必要が生じるまでメインメモリに</w:t>
      </w:r>
      <w:r w:rsidR="00275441">
        <w:t>極力</w:t>
      </w:r>
      <w:r>
        <w:t>アクセス</w:t>
      </w:r>
      <w:r w:rsidR="00275441">
        <w:t>せず、キャッシュメモリを優先的に扱う。</w:t>
      </w:r>
    </w:p>
    <w:p w14:paraId="462B96BC" w14:textId="0FDCA45E" w:rsidR="00275441" w:rsidRPr="00E83525" w:rsidRDefault="00275441" w:rsidP="00275441">
      <w:pPr>
        <w:pStyle w:val="a9"/>
        <w:spacing w:beforeLines="50" w:before="180"/>
        <w:ind w:firstLine="283"/>
        <w:rPr>
          <w:color w:val="FF0000"/>
        </w:rPr>
      </w:pPr>
      <w:r w:rsidRPr="00E83525">
        <w:rPr>
          <w:color w:val="FF0000"/>
        </w:rPr>
        <w:t>キャッシュ</w:t>
      </w:r>
      <w:r w:rsidR="00B151FD" w:rsidRPr="00E83525">
        <w:rPr>
          <w:rFonts w:hint="eastAsia"/>
          <w:color w:val="FF0000"/>
        </w:rPr>
        <w:t>による</w:t>
      </w:r>
      <w:r w:rsidRPr="00E83525">
        <w:rPr>
          <w:color w:val="FF0000"/>
        </w:rPr>
        <w:t>効率</w:t>
      </w:r>
      <w:r w:rsidR="00B151FD" w:rsidRPr="00E83525">
        <w:rPr>
          <w:rFonts w:hint="eastAsia"/>
          <w:color w:val="FF0000"/>
        </w:rPr>
        <w:t>化</w:t>
      </w:r>
      <w:r w:rsidRPr="00E83525">
        <w:rPr>
          <w:color w:val="FF0000"/>
        </w:rPr>
        <w:t>は</w:t>
      </w:r>
      <w:r w:rsidR="00B151FD" w:rsidRPr="00E83525">
        <w:rPr>
          <w:rFonts w:hint="eastAsia"/>
          <w:color w:val="FF0000"/>
        </w:rPr>
        <w:t>、</w:t>
      </w:r>
      <w:r w:rsidRPr="00E83525">
        <w:rPr>
          <w:color w:val="FF0000"/>
        </w:rPr>
        <w:t>C</w:t>
      </w:r>
      <w:r w:rsidRPr="00E83525">
        <w:rPr>
          <w:color w:val="FF0000"/>
        </w:rPr>
        <w:t>言語などの高級言語でプログラミングする際も多少は意識したほうが良い。</w:t>
      </w:r>
    </w:p>
    <w:p w14:paraId="1BF97A9B" w14:textId="09D1AA9E" w:rsidR="000B0E2A" w:rsidRDefault="00275441" w:rsidP="006260F8">
      <w:pPr>
        <w:pStyle w:val="a9"/>
        <w:ind w:firstLine="283"/>
      </w:pPr>
      <w:r>
        <w:t>例えば、一般に</w:t>
      </w:r>
      <w:r w:rsidR="000B0E2A">
        <w:t>インライン展開</w:t>
      </w:r>
      <w:r>
        <w:t>はプログラムサイズと引き替えに高速化されるものであるが、ループ処理の中で同じ関数を何度も呼</w:t>
      </w:r>
      <w:r w:rsidR="00CE22AF">
        <w:t>んでいる</w:t>
      </w:r>
      <w:r>
        <w:t>ような処理の場合、</w:t>
      </w:r>
      <w:r w:rsidR="00CE22AF">
        <w:t>全てインライン</w:t>
      </w:r>
      <w:r w:rsidR="00B151FD">
        <w:t>展開されると長い処理となり、キャッシュに全部乗らなくなってしま</w:t>
      </w:r>
      <w:r w:rsidR="00B151FD">
        <w:rPr>
          <w:rFonts w:hint="eastAsia"/>
        </w:rPr>
        <w:t>うと、</w:t>
      </w:r>
      <w:r w:rsidR="00CE22AF">
        <w:t>むしろ関数呼び出しの方がキャッシュの読み替えが起こらず、高速に動作する</w:t>
      </w:r>
      <w:r w:rsidR="00B151FD">
        <w:rPr>
          <w:rFonts w:hint="eastAsia"/>
        </w:rPr>
        <w:t>、といったことがある</w:t>
      </w:r>
      <w:r w:rsidR="00CE22AF">
        <w:t>。</w:t>
      </w:r>
    </w:p>
    <w:p w14:paraId="4221443C" w14:textId="5E5D89C2" w:rsidR="00CE22AF" w:rsidRDefault="00CE22AF" w:rsidP="00CE22AF">
      <w:pPr>
        <w:pStyle w:val="a9"/>
        <w:spacing w:beforeLines="50" w:before="180"/>
        <w:ind w:firstLine="283"/>
      </w:pPr>
      <w:r>
        <w:t>実際どの程度のサイズが妥当かは見極めが難しいが、何にしても、繰り返し実行されるような処理は短くまとめておくと、効率的になる。</w:t>
      </w:r>
    </w:p>
    <w:p w14:paraId="457ABB0E" w14:textId="033DFDDB" w:rsidR="00CE22AF" w:rsidRDefault="002423E7" w:rsidP="00CE22AF">
      <w:pPr>
        <w:pStyle w:val="a9"/>
        <w:ind w:firstLine="283"/>
      </w:pPr>
      <w:r>
        <w:t>ほかには</w:t>
      </w:r>
      <w:r w:rsidR="00CE22AF">
        <w:t>、遅延評価が可能な演算に対しては（求めた計算結果をすぐに使って次の演算を行う必要がない場合）、命令と値をプールして、後でまとめて演算するような効率化手法もある。</w:t>
      </w:r>
    </w:p>
    <w:p w14:paraId="4B8B20ED" w14:textId="21DD7ABE" w:rsidR="00B151FD" w:rsidRPr="00CE22AF" w:rsidRDefault="00EA157E" w:rsidP="00CE22AF">
      <w:pPr>
        <w:pStyle w:val="a9"/>
        <w:ind w:firstLine="283"/>
      </w:pPr>
      <w:r>
        <w:rPr>
          <w:rFonts w:hint="eastAsia"/>
        </w:rPr>
        <w:t>長い計算</w:t>
      </w:r>
      <w:r w:rsidR="00E83525">
        <w:rPr>
          <w:rFonts w:hint="eastAsia"/>
        </w:rPr>
        <w:t>がある場合</w:t>
      </w:r>
      <w:r>
        <w:rPr>
          <w:rFonts w:hint="eastAsia"/>
        </w:rPr>
        <w:t>、なるべく一本の計算式</w:t>
      </w:r>
      <w:r w:rsidR="00B151FD">
        <w:rPr>
          <w:rFonts w:hint="eastAsia"/>
        </w:rPr>
        <w:t>にまとめているほうが</w:t>
      </w:r>
      <w:r>
        <w:rPr>
          <w:rFonts w:hint="eastAsia"/>
        </w:rPr>
        <w:t>最適化されやすい（可読性は落ちるが）。</w:t>
      </w:r>
    </w:p>
    <w:p w14:paraId="53FAB064" w14:textId="25777081" w:rsidR="000019BD" w:rsidRDefault="000019BD" w:rsidP="000019BD">
      <w:pPr>
        <w:pStyle w:val="2"/>
      </w:pPr>
      <w:bookmarkStart w:id="33" w:name="_Toc378437678"/>
      <w:r>
        <w:rPr>
          <w:rFonts w:hint="eastAsia"/>
        </w:rPr>
        <w:t>レジスタ</w:t>
      </w:r>
      <w:bookmarkEnd w:id="33"/>
    </w:p>
    <w:p w14:paraId="75A7E6AE" w14:textId="77777777" w:rsidR="000019BD" w:rsidRDefault="000019BD" w:rsidP="000019BD">
      <w:pPr>
        <w:pStyle w:val="a9"/>
        <w:ind w:firstLine="283"/>
      </w:pPr>
      <w:r>
        <w:t>CPU</w:t>
      </w:r>
      <w:r>
        <w:t>は演算に使う値を「レジスタ」という領域に保存して扱う。</w:t>
      </w:r>
    </w:p>
    <w:p w14:paraId="4549A7A2" w14:textId="77777777" w:rsidR="000019BD" w:rsidRDefault="000019BD" w:rsidP="000019BD">
      <w:pPr>
        <w:pStyle w:val="a9"/>
        <w:ind w:firstLine="283"/>
      </w:pPr>
      <w:r>
        <w:t>レジスタは変数の一種であるが、</w:t>
      </w:r>
      <w:r>
        <w:t>C</w:t>
      </w:r>
      <w:r>
        <w:t>言語などのように自由な変数が使えるわけではなく、</w:t>
      </w:r>
      <w:r>
        <w:t>CPU</w:t>
      </w:r>
      <w:r>
        <w:t>によって扱えるレジスタの種類と数が固定されている。</w:t>
      </w:r>
    </w:p>
    <w:p w14:paraId="35B0C699" w14:textId="763C5CBE" w:rsidR="000019BD" w:rsidRDefault="000019BD" w:rsidP="000019BD">
      <w:pPr>
        <w:pStyle w:val="a9"/>
        <w:ind w:firstLine="283"/>
      </w:pPr>
      <w:r>
        <w:t>C</w:t>
      </w:r>
      <w:r>
        <w:t>言語などが扱う多数の変数はメモリ上で扱われ、都度レジスタに読み込んだり書き戻したりすることで処理する。</w:t>
      </w:r>
      <w:r w:rsidR="0070305D">
        <w:rPr>
          <w:rFonts w:hint="eastAsia"/>
        </w:rPr>
        <w:t>（</w:t>
      </w:r>
      <w:r w:rsidR="00F04873">
        <w:rPr>
          <w:rFonts w:hint="eastAsia"/>
        </w:rPr>
        <w:t>メモリからレジスタへの読み込みを「ロード」と呼び、レジスタからメモリへの書き戻しを「ストア」と呼ぶ</w:t>
      </w:r>
      <w:r w:rsidR="0070305D">
        <w:rPr>
          <w:rFonts w:hint="eastAsia"/>
        </w:rPr>
        <w:t>）</w:t>
      </w:r>
    </w:p>
    <w:p w14:paraId="59BF9FC4" w14:textId="2CDEF06F" w:rsidR="000019BD" w:rsidRDefault="000019BD" w:rsidP="000019BD">
      <w:pPr>
        <w:pStyle w:val="a9"/>
        <w:spacing w:beforeLines="50" w:before="180"/>
        <w:ind w:firstLine="283"/>
      </w:pPr>
      <w:r>
        <w:t>メモリアクセス</w:t>
      </w:r>
      <w:r w:rsidR="00B3541A">
        <w:t>（キャッシュメモリへのアクセスを含む</w:t>
      </w:r>
      <w:r w:rsidR="00F05903">
        <w:t>）</w:t>
      </w:r>
      <w:r>
        <w:t>は</w:t>
      </w:r>
      <w:r w:rsidR="00B3541A">
        <w:t>、</w:t>
      </w:r>
      <w:r>
        <w:t>CPU</w:t>
      </w:r>
      <w:r>
        <w:t>の処理としては比較的遅いので、一度レジスタに取り込んだ変数は極力メモリに書き戻さないで処理する。</w:t>
      </w:r>
    </w:p>
    <w:p w14:paraId="27610749" w14:textId="77777777" w:rsidR="000019BD" w:rsidRDefault="000019BD" w:rsidP="000019BD">
      <w:pPr>
        <w:pStyle w:val="a9"/>
        <w:ind w:firstLine="283"/>
      </w:pPr>
      <w:r>
        <w:t>コンパイラはそのような処理になるように最適化を行う。特にライフサイクルの短い変</w:t>
      </w:r>
      <w:r>
        <w:lastRenderedPageBreak/>
        <w:t>数の場合、メモリに置くことすらせず、レジスタに直接値を与えて完結するようなプログラムにする。</w:t>
      </w:r>
    </w:p>
    <w:p w14:paraId="50613045" w14:textId="77777777" w:rsidR="000019BD" w:rsidRDefault="000019BD" w:rsidP="000019BD">
      <w:pPr>
        <w:pStyle w:val="a9"/>
        <w:ind w:firstLine="283"/>
      </w:pPr>
      <w:r>
        <w:t>変数の少ないプログラムは、このような事情から高速になる。</w:t>
      </w:r>
    </w:p>
    <w:p w14:paraId="114F8058" w14:textId="5426C620" w:rsidR="000019BD" w:rsidRDefault="000019BD" w:rsidP="000019BD">
      <w:pPr>
        <w:pStyle w:val="a9"/>
        <w:spacing w:beforeLines="50" w:before="180"/>
        <w:ind w:firstLine="283"/>
        <w:rPr>
          <w:color w:val="FF0000"/>
        </w:rPr>
      </w:pPr>
      <w:r w:rsidRPr="00A707E2">
        <w:rPr>
          <w:color w:val="FF0000"/>
        </w:rPr>
        <w:t>このような</w:t>
      </w:r>
      <w:r w:rsidR="002423E7">
        <w:rPr>
          <w:color w:val="FF0000"/>
        </w:rPr>
        <w:t>処理の</w:t>
      </w:r>
      <w:r w:rsidRPr="00A707E2">
        <w:rPr>
          <w:color w:val="FF0000"/>
        </w:rPr>
        <w:t>最適化</w:t>
      </w:r>
      <w:r w:rsidR="002423E7">
        <w:rPr>
          <w:color w:val="FF0000"/>
        </w:rPr>
        <w:t>がコンパイラによって行われること</w:t>
      </w:r>
      <w:r w:rsidRPr="00A707E2">
        <w:rPr>
          <w:color w:val="FF0000"/>
        </w:rPr>
        <w:t>は</w:t>
      </w:r>
      <w:r w:rsidR="002423E7">
        <w:rPr>
          <w:color w:val="FF0000"/>
        </w:rPr>
        <w:t>、</w:t>
      </w:r>
      <w:r w:rsidRPr="00A707E2">
        <w:rPr>
          <w:color w:val="FF0000"/>
        </w:rPr>
        <w:t>マルチスレッドプログラ</w:t>
      </w:r>
      <w:r w:rsidR="002423E7">
        <w:rPr>
          <w:color w:val="FF0000"/>
        </w:rPr>
        <w:t>ミング</w:t>
      </w:r>
      <w:r w:rsidRPr="00A707E2">
        <w:rPr>
          <w:color w:val="FF0000"/>
        </w:rPr>
        <w:t>では非常に意識する必要がある。</w:t>
      </w:r>
    </w:p>
    <w:p w14:paraId="3B859C1C" w14:textId="31FB7295" w:rsidR="000019BD" w:rsidRPr="00962857" w:rsidRDefault="000019BD" w:rsidP="000019BD">
      <w:pPr>
        <w:pStyle w:val="a9"/>
        <w:ind w:firstLine="283"/>
      </w:pPr>
      <w:r>
        <w:t>レジスタだけで処理が完結してメモリに書き戻されない変数は、他のスレッドから見えず、値の変化をキャッチすることができないといった問題が生じるためである。</w:t>
      </w:r>
    </w:p>
    <w:p w14:paraId="59DCEECA" w14:textId="7EA7704C" w:rsidR="00311CA0" w:rsidRDefault="00311CA0" w:rsidP="00311CA0">
      <w:pPr>
        <w:pStyle w:val="2"/>
      </w:pPr>
      <w:bookmarkStart w:id="34" w:name="_Toc378437679"/>
      <w:r>
        <w:rPr>
          <w:rFonts w:hint="eastAsia"/>
        </w:rPr>
        <w:t>G</w:t>
      </w:r>
      <w:r>
        <w:t>PU</w:t>
      </w:r>
      <w:r>
        <w:rPr>
          <w:rFonts w:hint="eastAsia"/>
        </w:rPr>
        <w:t>メモリ</w:t>
      </w:r>
      <w:r w:rsidR="00EF6D0B">
        <w:rPr>
          <w:rFonts w:hint="eastAsia"/>
        </w:rPr>
        <w:t>／ユニファイドメモリ</w:t>
      </w:r>
      <w:bookmarkEnd w:id="34"/>
    </w:p>
    <w:p w14:paraId="3FFE6B08" w14:textId="5533565F" w:rsidR="00311CA0" w:rsidRDefault="0088310E" w:rsidP="00311CA0">
      <w:pPr>
        <w:pStyle w:val="a9"/>
        <w:ind w:firstLine="283"/>
      </w:pPr>
      <w:r>
        <w:rPr>
          <w:rFonts w:hint="eastAsia"/>
        </w:rPr>
        <w:t>GPU</w:t>
      </w:r>
      <w:r>
        <w:rPr>
          <w:rFonts w:hint="eastAsia"/>
        </w:rPr>
        <w:t>はグラフィック描画のための専用のメモリを持つ。</w:t>
      </w:r>
      <w:r>
        <w:rPr>
          <w:rFonts w:hint="eastAsia"/>
        </w:rPr>
        <w:t>VRM</w:t>
      </w:r>
      <w:r w:rsidR="00E10D25">
        <w:rPr>
          <w:rFonts w:hint="eastAsia"/>
        </w:rPr>
        <w:t>（</w:t>
      </w:r>
      <w:r w:rsidR="00E10D25">
        <w:rPr>
          <w:rFonts w:hint="eastAsia"/>
        </w:rPr>
        <w:t>Video RAM</w:t>
      </w:r>
      <w:r w:rsidR="00E10D25">
        <w:rPr>
          <w:rFonts w:hint="eastAsia"/>
        </w:rPr>
        <w:t>）</w:t>
      </w:r>
      <w:r>
        <w:rPr>
          <w:rFonts w:hint="eastAsia"/>
        </w:rPr>
        <w:t>とも呼ばれる。</w:t>
      </w:r>
      <w:r w:rsidR="00E10D25">
        <w:t>シェーダープログラムも</w:t>
      </w:r>
      <w:r w:rsidR="00E10D25">
        <w:rPr>
          <w:rFonts w:hint="eastAsia"/>
        </w:rPr>
        <w:t>G</w:t>
      </w:r>
      <w:r w:rsidR="00E10D25">
        <w:t>PU</w:t>
      </w:r>
      <w:r w:rsidR="00E10D25">
        <w:t>メモリ上に置かれる。</w:t>
      </w:r>
    </w:p>
    <w:p w14:paraId="2D855FD1" w14:textId="15B3E750" w:rsidR="00E10D25" w:rsidRDefault="00E10D25" w:rsidP="00311CA0">
      <w:pPr>
        <w:pStyle w:val="a9"/>
        <w:ind w:firstLine="283"/>
      </w:pPr>
      <w:r>
        <w:t>GPU</w:t>
      </w:r>
      <w:r>
        <w:t>メモリはメインメモリから独立したメモリであるため、</w:t>
      </w:r>
      <w:r w:rsidR="00250708">
        <w:t>CPU</w:t>
      </w:r>
      <w:r w:rsidR="00250708">
        <w:t>が直接アクセスすることができない。</w:t>
      </w:r>
      <w:r>
        <w:t>「</w:t>
      </w:r>
      <w:r>
        <w:t>DMA</w:t>
      </w:r>
      <w:r w:rsidR="00250708">
        <w:t>C</w:t>
      </w:r>
      <w:r>
        <w:t>」</w:t>
      </w:r>
      <w:r w:rsidR="00250708">
        <w:t>などの他のメモリコントローラー</w:t>
      </w:r>
      <w:r>
        <w:t>を使用して</w:t>
      </w:r>
      <w:r w:rsidR="00250708">
        <w:t>アクセスする。</w:t>
      </w:r>
    </w:p>
    <w:p w14:paraId="3B421633" w14:textId="77777777" w:rsidR="003D4A36" w:rsidRDefault="00250708" w:rsidP="00F03FD8">
      <w:pPr>
        <w:pStyle w:val="a9"/>
        <w:spacing w:beforeLines="50" w:before="180"/>
        <w:ind w:firstLine="283"/>
      </w:pPr>
      <w:r>
        <w:rPr>
          <w:rFonts w:hint="eastAsia"/>
        </w:rPr>
        <w:t>GPU</w:t>
      </w:r>
      <w:r>
        <w:rPr>
          <w:rFonts w:hint="eastAsia"/>
        </w:rPr>
        <w:t>が専用メモリを持たず、</w:t>
      </w:r>
      <w:r>
        <w:rPr>
          <w:rFonts w:hint="eastAsia"/>
        </w:rPr>
        <w:t>CPU</w:t>
      </w:r>
      <w:r>
        <w:rPr>
          <w:rFonts w:hint="eastAsia"/>
        </w:rPr>
        <w:t>とメインメモリを共有するのが</w:t>
      </w:r>
      <w:r w:rsidR="00F03FD8">
        <w:rPr>
          <w:rFonts w:hint="eastAsia"/>
        </w:rPr>
        <w:t>「ユニファイドメモリ」である。</w:t>
      </w:r>
    </w:p>
    <w:p w14:paraId="0E175680" w14:textId="25B8612D" w:rsidR="00F03FD8" w:rsidRDefault="00F03FD8" w:rsidP="003D4A36">
      <w:pPr>
        <w:pStyle w:val="a9"/>
        <w:ind w:firstLine="283"/>
      </w:pPr>
      <w:r>
        <w:rPr>
          <w:rFonts w:hint="eastAsia"/>
        </w:rPr>
        <w:t>AMD</w:t>
      </w:r>
      <w:r w:rsidR="003D4A36">
        <w:rPr>
          <w:rFonts w:hint="eastAsia"/>
        </w:rPr>
        <w:t>は</w:t>
      </w:r>
      <w:r>
        <w:rPr>
          <w:rFonts w:hint="eastAsia"/>
        </w:rPr>
        <w:t>「</w:t>
      </w:r>
      <w:r>
        <w:rPr>
          <w:rFonts w:hint="eastAsia"/>
        </w:rPr>
        <w:t>APU</w:t>
      </w:r>
      <w:r>
        <w:rPr>
          <w:rFonts w:hint="eastAsia"/>
        </w:rPr>
        <w:t>」</w:t>
      </w:r>
      <w:r w:rsidR="005328EE">
        <w:rPr>
          <w:rFonts w:hint="eastAsia"/>
        </w:rPr>
        <w:t>（</w:t>
      </w:r>
      <w:r w:rsidR="005328EE">
        <w:rPr>
          <w:rFonts w:hint="eastAsia"/>
        </w:rPr>
        <w:t>Ac</w:t>
      </w:r>
      <w:r w:rsidR="005328EE">
        <w:t>celerated Processing Unit</w:t>
      </w:r>
      <w:r w:rsidR="005328EE">
        <w:rPr>
          <w:rFonts w:hint="eastAsia"/>
        </w:rPr>
        <w:t>／</w:t>
      </w:r>
      <w:r w:rsidR="005328EE">
        <w:rPr>
          <w:rFonts w:hint="eastAsia"/>
        </w:rPr>
        <w:t>AMD Fusion</w:t>
      </w:r>
      <w:r w:rsidR="005328EE">
        <w:rPr>
          <w:rFonts w:hint="eastAsia"/>
        </w:rPr>
        <w:t>プロセッサ）</w:t>
      </w:r>
      <w:r>
        <w:rPr>
          <w:rFonts w:hint="eastAsia"/>
        </w:rPr>
        <w:t>で</w:t>
      </w:r>
      <w:r>
        <w:rPr>
          <w:rFonts w:hint="eastAsia"/>
        </w:rPr>
        <w:t>CPU</w:t>
      </w:r>
      <w:r>
        <w:rPr>
          <w:rFonts w:hint="eastAsia"/>
        </w:rPr>
        <w:t>と</w:t>
      </w:r>
      <w:r>
        <w:rPr>
          <w:rFonts w:hint="eastAsia"/>
        </w:rPr>
        <w:t>GPU</w:t>
      </w:r>
      <w:r>
        <w:rPr>
          <w:rFonts w:hint="eastAsia"/>
        </w:rPr>
        <w:t>を統合</w:t>
      </w:r>
      <w:r w:rsidR="003D4A36">
        <w:rPr>
          <w:rFonts w:hint="eastAsia"/>
        </w:rPr>
        <w:t>し</w:t>
      </w:r>
      <w:r>
        <w:rPr>
          <w:rFonts w:hint="eastAsia"/>
        </w:rPr>
        <w:t>、</w:t>
      </w:r>
      <w:r w:rsidR="003D4A36">
        <w:rPr>
          <w:rFonts w:hint="eastAsia"/>
        </w:rPr>
        <w:t>さらに、</w:t>
      </w:r>
      <w:r>
        <w:rPr>
          <w:rFonts w:hint="eastAsia"/>
        </w:rPr>
        <w:t>「</w:t>
      </w:r>
      <w:r>
        <w:rPr>
          <w:rFonts w:hint="eastAsia"/>
        </w:rPr>
        <w:t>hU</w:t>
      </w:r>
      <w:r>
        <w:t>MA</w:t>
      </w:r>
      <w:r>
        <w:rPr>
          <w:rFonts w:hint="eastAsia"/>
        </w:rPr>
        <w:t>」（</w:t>
      </w:r>
      <w:r>
        <w:rPr>
          <w:rFonts w:hint="eastAsia"/>
        </w:rPr>
        <w:t>heterogeneous Unified Memory Access</w:t>
      </w:r>
      <w:r>
        <w:rPr>
          <w:rFonts w:hint="eastAsia"/>
        </w:rPr>
        <w:t>：ヘテロジニアス・ユニファイドメモリアクセス）という名称のユニファイドメモリ技術</w:t>
      </w:r>
      <w:r w:rsidR="005328EE">
        <w:rPr>
          <w:rFonts w:hint="eastAsia"/>
        </w:rPr>
        <w:t>により、</w:t>
      </w:r>
      <w:r w:rsidR="003D4A36">
        <w:rPr>
          <w:rFonts w:hint="eastAsia"/>
        </w:rPr>
        <w:t>メモリ空間の統合も図っている。</w:t>
      </w:r>
    </w:p>
    <w:p w14:paraId="0FD94C65" w14:textId="1ED9A9F3" w:rsidR="00244CE8" w:rsidRDefault="00244CE8" w:rsidP="00244CE8">
      <w:pPr>
        <w:pStyle w:val="2"/>
      </w:pPr>
      <w:bookmarkStart w:id="35" w:name="_Toc378437680"/>
      <w:r>
        <w:rPr>
          <w:rFonts w:hint="eastAsia"/>
        </w:rPr>
        <w:t>D</w:t>
      </w:r>
      <w:r>
        <w:t>MA</w:t>
      </w:r>
      <w:r w:rsidR="00250708">
        <w:t>C</w:t>
      </w:r>
      <w:bookmarkEnd w:id="35"/>
    </w:p>
    <w:p w14:paraId="1E54844D" w14:textId="319F89FD" w:rsidR="00244CE8" w:rsidRDefault="00424527" w:rsidP="00244CE8">
      <w:pPr>
        <w:pStyle w:val="a9"/>
        <w:ind w:firstLine="283"/>
      </w:pPr>
      <w:r>
        <w:rPr>
          <w:rFonts w:hint="eastAsia"/>
        </w:rPr>
        <w:t>「</w:t>
      </w:r>
      <w:r>
        <w:rPr>
          <w:rFonts w:hint="eastAsia"/>
        </w:rPr>
        <w:t>DMAC</w:t>
      </w:r>
      <w:r>
        <w:rPr>
          <w:rFonts w:hint="eastAsia"/>
        </w:rPr>
        <w:t>」（</w:t>
      </w:r>
      <w:r>
        <w:rPr>
          <w:rFonts w:hint="eastAsia"/>
        </w:rPr>
        <w:t>Direct Memory Access Controller</w:t>
      </w:r>
      <w:r>
        <w:rPr>
          <w:rFonts w:hint="eastAsia"/>
        </w:rPr>
        <w:t>）は、メモリを転送する装置である。単に「</w:t>
      </w:r>
      <w:r>
        <w:rPr>
          <w:rFonts w:hint="eastAsia"/>
        </w:rPr>
        <w:t>DMA</w:t>
      </w:r>
      <w:r>
        <w:rPr>
          <w:rFonts w:hint="eastAsia"/>
        </w:rPr>
        <w:t>」とも呼ぶ。</w:t>
      </w:r>
    </w:p>
    <w:p w14:paraId="4FFBDA63" w14:textId="718BF4A2" w:rsidR="00424527" w:rsidRPr="00C937D0" w:rsidRDefault="00424527" w:rsidP="00244CE8">
      <w:pPr>
        <w:pStyle w:val="a9"/>
        <w:ind w:firstLine="283"/>
      </w:pPr>
      <w:r>
        <w:rPr>
          <w:rFonts w:hint="eastAsia"/>
        </w:rPr>
        <w:t>CPU</w:t>
      </w:r>
      <w:r>
        <w:rPr>
          <w:rFonts w:hint="eastAsia"/>
        </w:rPr>
        <w:t>とは独立して動作し、メインメモリと</w:t>
      </w:r>
      <w:r>
        <w:rPr>
          <w:rFonts w:hint="eastAsia"/>
        </w:rPr>
        <w:t>GPU</w:t>
      </w:r>
      <w:r>
        <w:rPr>
          <w:rFonts w:hint="eastAsia"/>
        </w:rPr>
        <w:t>メモリの間のデータ転送や、メインメモリ内での大きなデータの転送などに用いられる。</w:t>
      </w:r>
    </w:p>
    <w:p w14:paraId="2299DF83" w14:textId="507D8A19" w:rsidR="00244CE8" w:rsidRDefault="00244CE8" w:rsidP="00244CE8">
      <w:pPr>
        <w:pStyle w:val="2"/>
      </w:pPr>
      <w:bookmarkStart w:id="36" w:name="_Toc378437681"/>
      <w:r>
        <w:rPr>
          <w:rFonts w:hint="eastAsia"/>
        </w:rPr>
        <w:t>Cell</w:t>
      </w:r>
      <w:bookmarkEnd w:id="36"/>
    </w:p>
    <w:p w14:paraId="0420681B" w14:textId="6C5E9262" w:rsidR="00244CE8" w:rsidRDefault="00244CE8" w:rsidP="00244CE8">
      <w:pPr>
        <w:pStyle w:val="a9"/>
        <w:ind w:firstLine="283"/>
      </w:pPr>
      <w:r>
        <w:rPr>
          <w:rFonts w:hint="eastAsia"/>
        </w:rPr>
        <w:t>「</w:t>
      </w:r>
      <w:r w:rsidR="00250708">
        <w:rPr>
          <w:rFonts w:hint="eastAsia"/>
        </w:rPr>
        <w:t>Ce</w:t>
      </w:r>
      <w:r w:rsidR="00250708">
        <w:t>ll</w:t>
      </w:r>
      <w:r w:rsidR="00250708">
        <w:t>」（</w:t>
      </w:r>
      <w:r>
        <w:rPr>
          <w:rFonts w:hint="eastAsia"/>
        </w:rPr>
        <w:t>C</w:t>
      </w:r>
      <w:r>
        <w:t>ell Broadband Engine</w:t>
      </w:r>
      <w:r w:rsidR="00250708">
        <w:t>：セル）</w:t>
      </w:r>
      <w:r>
        <w:t>を構成する中で「制御」を担当する汎用プロセッサコアが</w:t>
      </w:r>
      <w:r w:rsidR="00250708">
        <w:t>「</w:t>
      </w:r>
      <w:r>
        <w:rPr>
          <w:rFonts w:hint="eastAsia"/>
        </w:rPr>
        <w:t>PPE</w:t>
      </w:r>
      <w:r w:rsidR="00250708">
        <w:rPr>
          <w:rFonts w:hint="eastAsia"/>
        </w:rPr>
        <w:t>」</w:t>
      </w:r>
      <w:r w:rsidR="0004392D">
        <w:rPr>
          <w:rFonts w:hint="eastAsia"/>
        </w:rPr>
        <w:t>（</w:t>
      </w:r>
      <w:r w:rsidR="0004392D">
        <w:rPr>
          <w:rFonts w:hint="eastAsia"/>
        </w:rPr>
        <w:t>Power PC Processor Element</w:t>
      </w:r>
      <w:r w:rsidR="0004392D">
        <w:rPr>
          <w:rFonts w:hint="eastAsia"/>
        </w:rPr>
        <w:t>）</w:t>
      </w:r>
      <w:r>
        <w:t>。</w:t>
      </w:r>
      <w:r>
        <w:rPr>
          <w:rFonts w:hint="eastAsia"/>
        </w:rPr>
        <w:t>1</w:t>
      </w:r>
      <w:r>
        <w:rPr>
          <w:rFonts w:hint="eastAsia"/>
        </w:rPr>
        <w:t>個の</w:t>
      </w:r>
      <w:r>
        <w:rPr>
          <w:rFonts w:hint="eastAsia"/>
        </w:rPr>
        <w:t>PPE</w:t>
      </w:r>
      <w:r>
        <w:rPr>
          <w:rFonts w:hint="eastAsia"/>
        </w:rPr>
        <w:t>に対して</w:t>
      </w:r>
      <w:r>
        <w:rPr>
          <w:rFonts w:hint="eastAsia"/>
        </w:rPr>
        <w:t>8</w:t>
      </w:r>
      <w:r>
        <w:rPr>
          <w:rFonts w:hint="eastAsia"/>
        </w:rPr>
        <w:t>個の</w:t>
      </w:r>
      <w:r w:rsidR="00250708">
        <w:rPr>
          <w:rFonts w:hint="eastAsia"/>
        </w:rPr>
        <w:t>「</w:t>
      </w:r>
      <w:r>
        <w:rPr>
          <w:rFonts w:hint="eastAsia"/>
        </w:rPr>
        <w:t>SPE</w:t>
      </w:r>
      <w:r w:rsidR="00250708">
        <w:rPr>
          <w:rFonts w:hint="eastAsia"/>
        </w:rPr>
        <w:t>」</w:t>
      </w:r>
      <w:r>
        <w:rPr>
          <w:rFonts w:hint="eastAsia"/>
        </w:rPr>
        <w:t>（</w:t>
      </w:r>
      <w:r>
        <w:rPr>
          <w:rFonts w:hint="eastAsia"/>
        </w:rPr>
        <w:t>Synergistic Processor Element</w:t>
      </w:r>
      <w:r>
        <w:rPr>
          <w:rFonts w:hint="eastAsia"/>
        </w:rPr>
        <w:t>）が演算を担当する。計</w:t>
      </w:r>
      <w:r>
        <w:rPr>
          <w:rFonts w:hint="eastAsia"/>
        </w:rPr>
        <w:t>9</w:t>
      </w:r>
      <w:r>
        <w:rPr>
          <w:rFonts w:hint="eastAsia"/>
        </w:rPr>
        <w:t>個のプロセッサコアで一つのプロセッサを構成している。</w:t>
      </w:r>
    </w:p>
    <w:p w14:paraId="683D1877" w14:textId="77777777" w:rsidR="001F23C1" w:rsidRDefault="00250708" w:rsidP="00244CE8">
      <w:pPr>
        <w:pStyle w:val="a9"/>
        <w:ind w:firstLine="283"/>
      </w:pPr>
      <w:r>
        <w:rPr>
          <w:rFonts w:hint="eastAsia"/>
        </w:rPr>
        <w:t>「</w:t>
      </w:r>
      <w:r>
        <w:rPr>
          <w:rFonts w:hint="eastAsia"/>
        </w:rPr>
        <w:t>SPU</w:t>
      </w:r>
      <w:r>
        <w:rPr>
          <w:rFonts w:hint="eastAsia"/>
        </w:rPr>
        <w:t>」（</w:t>
      </w:r>
      <w:r>
        <w:rPr>
          <w:rFonts w:hint="eastAsia"/>
        </w:rPr>
        <w:t>Synertistic Prosessor Unit</w:t>
      </w:r>
      <w:r>
        <w:rPr>
          <w:rFonts w:hint="eastAsia"/>
        </w:rPr>
        <w:t>）は、「</w:t>
      </w:r>
      <w:r>
        <w:rPr>
          <w:rFonts w:hint="eastAsia"/>
        </w:rPr>
        <w:t>SPE</w:t>
      </w:r>
      <w:r>
        <w:rPr>
          <w:rFonts w:hint="eastAsia"/>
        </w:rPr>
        <w:t>」の中の演算装置コア本体のこと。</w:t>
      </w:r>
      <w:r>
        <w:rPr>
          <w:rFonts w:hint="eastAsia"/>
        </w:rPr>
        <w:t>SPU</w:t>
      </w:r>
      <w:r>
        <w:rPr>
          <w:rFonts w:hint="eastAsia"/>
        </w:rPr>
        <w:lastRenderedPageBreak/>
        <w:t>は自身が持つ</w:t>
      </w:r>
      <w:r>
        <w:rPr>
          <w:rFonts w:hint="eastAsia"/>
        </w:rPr>
        <w:t>256KB</w:t>
      </w:r>
      <w:r>
        <w:rPr>
          <w:rFonts w:hint="eastAsia"/>
        </w:rPr>
        <w:t>のローカルメモリ（</w:t>
      </w:r>
      <w:r>
        <w:rPr>
          <w:rFonts w:hint="eastAsia"/>
        </w:rPr>
        <w:t>LS = Local Store</w:t>
      </w:r>
      <w:r>
        <w:rPr>
          <w:rFonts w:hint="eastAsia"/>
        </w:rPr>
        <w:t>）にしかアクセスできず、</w:t>
      </w:r>
      <w:r w:rsidR="001F23C1">
        <w:rPr>
          <w:rFonts w:hint="eastAsia"/>
        </w:rPr>
        <w:t>かつ、</w:t>
      </w:r>
      <w:r w:rsidR="001F23C1">
        <w:rPr>
          <w:rFonts w:hint="eastAsia"/>
        </w:rPr>
        <w:t>PPU</w:t>
      </w:r>
      <w:r w:rsidR="001F23C1">
        <w:rPr>
          <w:rFonts w:hint="eastAsia"/>
        </w:rPr>
        <w:t>向けのプログラムとは別の</w:t>
      </w:r>
      <w:r w:rsidR="001F23C1">
        <w:rPr>
          <w:rFonts w:hint="eastAsia"/>
        </w:rPr>
        <w:t>SPU</w:t>
      </w:r>
      <w:r w:rsidR="001F23C1">
        <w:rPr>
          <w:rFonts w:hint="eastAsia"/>
        </w:rPr>
        <w:t>専用プログラムしか実行できない。</w:t>
      </w:r>
    </w:p>
    <w:p w14:paraId="4A8EAF46" w14:textId="77777777" w:rsidR="001F23C1" w:rsidRDefault="001F23C1" w:rsidP="00244CE8">
      <w:pPr>
        <w:pStyle w:val="a9"/>
        <w:ind w:firstLine="283"/>
      </w:pPr>
      <w:r>
        <w:rPr>
          <w:rFonts w:hint="eastAsia"/>
        </w:rPr>
        <w:t>その</w:t>
      </w:r>
      <w:r w:rsidR="00250708">
        <w:rPr>
          <w:rFonts w:hint="eastAsia"/>
        </w:rPr>
        <w:t>ため、</w:t>
      </w:r>
      <w:r>
        <w:rPr>
          <w:rFonts w:hint="eastAsia"/>
        </w:rPr>
        <w:t>一部の関数をスレッド化するような用法は使えず、専用プログラムと演算対象のデータをメインメモリから</w:t>
      </w:r>
      <w:r>
        <w:rPr>
          <w:rFonts w:hint="eastAsia"/>
        </w:rPr>
        <w:t>SPU</w:t>
      </w:r>
      <w:r>
        <w:rPr>
          <w:rFonts w:hint="eastAsia"/>
        </w:rPr>
        <w:t>に転送して処理し、演算結果をまたメインメモリに転送する。</w:t>
      </w:r>
    </w:p>
    <w:p w14:paraId="75FF5FAA" w14:textId="53ADBCA2" w:rsidR="00250708" w:rsidRDefault="001F23C1" w:rsidP="00244CE8">
      <w:pPr>
        <w:pStyle w:val="a9"/>
        <w:ind w:firstLine="283"/>
      </w:pPr>
      <w:r>
        <w:rPr>
          <w:rFonts w:hint="eastAsia"/>
        </w:rPr>
        <w:t>このような構造のため、細かい演算を頻繁に実行させるような用法には向いておらず、ある程度まとまったデータを一括処理させるような使い方をする。</w:t>
      </w:r>
    </w:p>
    <w:p w14:paraId="4B2A69B1" w14:textId="057709D2" w:rsidR="001F23C1" w:rsidRPr="001F23C1" w:rsidRDefault="001F23C1" w:rsidP="00244CE8">
      <w:pPr>
        <w:pStyle w:val="a9"/>
        <w:ind w:firstLine="283"/>
      </w:pPr>
      <w:r>
        <w:rPr>
          <w:rFonts w:hint="eastAsia"/>
        </w:rPr>
        <w:t>なお、メインメモリと</w:t>
      </w:r>
      <w:r>
        <w:rPr>
          <w:rFonts w:hint="eastAsia"/>
        </w:rPr>
        <w:t>LS</w:t>
      </w:r>
      <w:r>
        <w:rPr>
          <w:rFonts w:hint="eastAsia"/>
        </w:rPr>
        <w:t>との通信には、</w:t>
      </w:r>
      <w:r>
        <w:rPr>
          <w:rFonts w:hint="eastAsia"/>
        </w:rPr>
        <w:t>SPE</w:t>
      </w:r>
      <w:r>
        <w:rPr>
          <w:rFonts w:hint="eastAsia"/>
        </w:rPr>
        <w:t>の</w:t>
      </w:r>
      <w:r>
        <w:rPr>
          <w:rFonts w:hint="eastAsia"/>
        </w:rPr>
        <w:t>DMA</w:t>
      </w:r>
      <w:r>
        <w:rPr>
          <w:rFonts w:hint="eastAsia"/>
        </w:rPr>
        <w:t>ユニットが用いられる。</w:t>
      </w:r>
    </w:p>
    <w:p w14:paraId="677CDE3E" w14:textId="4C63C7EF" w:rsidR="00174D7B" w:rsidRPr="00250708" w:rsidRDefault="00901699" w:rsidP="00174D7B">
      <w:pPr>
        <w:pStyle w:val="2"/>
        <w:rPr>
          <w:b w:val="0"/>
        </w:rPr>
      </w:pPr>
      <w:bookmarkStart w:id="37" w:name="_Toc378437682"/>
      <w:r>
        <w:rPr>
          <w:rFonts w:hint="eastAsia"/>
        </w:rPr>
        <w:t>サーバー</w:t>
      </w:r>
      <w:bookmarkEnd w:id="37"/>
    </w:p>
    <w:p w14:paraId="3C66ED0E" w14:textId="0BD15944" w:rsidR="00174D7B" w:rsidRDefault="00424527" w:rsidP="00174D7B">
      <w:pPr>
        <w:pStyle w:val="a9"/>
        <w:ind w:firstLine="283"/>
      </w:pPr>
      <w:r>
        <w:rPr>
          <w:rFonts w:hint="eastAsia"/>
        </w:rPr>
        <w:t>コンピュータの物理的な垣根を越えて、ネットワーク通信を使って別のコンピュータに演算を行わせる手法がある。</w:t>
      </w:r>
    </w:p>
    <w:p w14:paraId="795A4E88" w14:textId="04706969" w:rsidR="00424527" w:rsidRDefault="00424527" w:rsidP="00174D7B">
      <w:pPr>
        <w:pStyle w:val="a9"/>
        <w:ind w:firstLine="283"/>
      </w:pPr>
      <w:r>
        <w:rPr>
          <w:rFonts w:hint="eastAsia"/>
        </w:rPr>
        <w:t>この演算の要求を受け付けるコンピュータが「サーバー」である。</w:t>
      </w:r>
    </w:p>
    <w:p w14:paraId="5DE8759C" w14:textId="533B9072" w:rsidR="008469F1" w:rsidRDefault="00424527" w:rsidP="008469F1">
      <w:pPr>
        <w:pStyle w:val="a9"/>
        <w:spacing w:beforeLines="50" w:before="180"/>
        <w:ind w:firstLine="283"/>
      </w:pPr>
      <w:r>
        <w:rPr>
          <w:rFonts w:hint="eastAsia"/>
        </w:rPr>
        <w:t>「グリッド</w:t>
      </w:r>
      <w:r w:rsidR="00AE6E8E">
        <w:rPr>
          <w:rFonts w:hint="eastAsia"/>
        </w:rPr>
        <w:t>・</w:t>
      </w:r>
      <w:r>
        <w:rPr>
          <w:rFonts w:hint="eastAsia"/>
        </w:rPr>
        <w:t>コンピューティング」では、</w:t>
      </w:r>
      <w:r>
        <w:rPr>
          <w:rFonts w:hint="eastAsia"/>
        </w:rPr>
        <w:t>CPU</w:t>
      </w:r>
      <w:r>
        <w:rPr>
          <w:rFonts w:hint="eastAsia"/>
        </w:rPr>
        <w:t>や</w:t>
      </w:r>
      <w:r>
        <w:rPr>
          <w:rFonts w:hint="eastAsia"/>
        </w:rPr>
        <w:t>GPU</w:t>
      </w:r>
      <w:r>
        <w:rPr>
          <w:rFonts w:hint="eastAsia"/>
        </w:rPr>
        <w:t>のみならず、サーバーも</w:t>
      </w:r>
      <w:r w:rsidR="008469F1">
        <w:rPr>
          <w:rFonts w:hint="eastAsia"/>
        </w:rPr>
        <w:t>含めて「演算リソース」として</w:t>
      </w:r>
      <w:r>
        <w:rPr>
          <w:rFonts w:hint="eastAsia"/>
        </w:rPr>
        <w:t>抽象化し</w:t>
      </w:r>
      <w:r w:rsidR="008469F1">
        <w:rPr>
          <w:rFonts w:hint="eastAsia"/>
        </w:rPr>
        <w:t>、</w:t>
      </w:r>
      <w:r>
        <w:rPr>
          <w:rFonts w:hint="eastAsia"/>
        </w:rPr>
        <w:t>処理</w:t>
      </w:r>
      <w:r w:rsidR="008469F1">
        <w:rPr>
          <w:rFonts w:hint="eastAsia"/>
        </w:rPr>
        <w:t>を分散して並列処理を行う</w:t>
      </w:r>
      <w:r>
        <w:rPr>
          <w:rFonts w:hint="eastAsia"/>
        </w:rPr>
        <w:t>。</w:t>
      </w:r>
    </w:p>
    <w:p w14:paraId="5C4A774B" w14:textId="09998E4B" w:rsidR="003F1DF2" w:rsidRDefault="003F1DF2" w:rsidP="003F1DF2">
      <w:pPr>
        <w:pStyle w:val="1"/>
      </w:pPr>
      <w:bookmarkStart w:id="38" w:name="_Toc378437683"/>
      <w:r>
        <w:rPr>
          <w:rFonts w:hint="eastAsia"/>
        </w:rPr>
        <w:t>マルチスレッドの意義</w:t>
      </w:r>
      <w:bookmarkEnd w:id="38"/>
    </w:p>
    <w:p w14:paraId="70DD5F7C" w14:textId="2946006F" w:rsidR="00B9715F" w:rsidRPr="00B9715F" w:rsidRDefault="00B9715F" w:rsidP="00B9715F">
      <w:pPr>
        <w:pStyle w:val="a8"/>
        <w:ind w:firstLine="283"/>
      </w:pPr>
      <w:r>
        <w:rPr>
          <w:rFonts w:hint="eastAsia"/>
        </w:rPr>
        <w:t>マルチスレッドをゲームプログラミングに適用する意義を考察する。</w:t>
      </w:r>
    </w:p>
    <w:p w14:paraId="6E7006A2" w14:textId="4776D911" w:rsidR="003F1DF2" w:rsidRDefault="00B9715F" w:rsidP="003F1DF2">
      <w:pPr>
        <w:pStyle w:val="2"/>
      </w:pPr>
      <w:bookmarkStart w:id="39" w:name="_Toc378437684"/>
      <w:r>
        <w:rPr>
          <w:rFonts w:hint="eastAsia"/>
        </w:rPr>
        <w:t>マルチプロセス</w:t>
      </w:r>
      <w:bookmarkEnd w:id="39"/>
    </w:p>
    <w:p w14:paraId="47200566" w14:textId="2A0517A9" w:rsidR="00B9715F" w:rsidRDefault="00D67A94" w:rsidP="003F1DF2">
      <w:pPr>
        <w:pStyle w:val="a9"/>
        <w:ind w:firstLine="283"/>
      </w:pPr>
      <w:r>
        <w:rPr>
          <w:rFonts w:hint="eastAsia"/>
        </w:rPr>
        <w:t>まず、複数の処理を同時に実行するマルチタスクの意義について考えると、分かり易い所で「マルチプロセス」がある。</w:t>
      </w:r>
    </w:p>
    <w:p w14:paraId="65C3A2B7" w14:textId="77777777" w:rsidR="00B2728D" w:rsidRDefault="00B9715F" w:rsidP="003F1DF2">
      <w:pPr>
        <w:pStyle w:val="a9"/>
        <w:ind w:firstLine="283"/>
      </w:pPr>
      <w:r>
        <w:rPr>
          <w:rFonts w:hint="eastAsia"/>
        </w:rPr>
        <w:t>マルチプロセスは、その名の通り複数のプロセスを</w:t>
      </w:r>
      <w:r w:rsidR="00D67A94">
        <w:rPr>
          <w:rFonts w:hint="eastAsia"/>
        </w:rPr>
        <w:t>同時に</w:t>
      </w:r>
      <w:r>
        <w:rPr>
          <w:rFonts w:hint="eastAsia"/>
        </w:rPr>
        <w:t>実行することである。一台のコンピュータ上で複数のアプリケーションを実行し、</w:t>
      </w:r>
      <w:r w:rsidR="00D67A94">
        <w:rPr>
          <w:rFonts w:hint="eastAsia"/>
        </w:rPr>
        <w:t>一台のコンピュータを</w:t>
      </w:r>
      <w:r>
        <w:rPr>
          <w:rFonts w:hint="eastAsia"/>
        </w:rPr>
        <w:t>複数のユーザーが同時に操作する</w:t>
      </w:r>
      <w:r w:rsidR="00D67A94">
        <w:rPr>
          <w:rFonts w:hint="eastAsia"/>
        </w:rPr>
        <w:t>ことを可能とする</w:t>
      </w:r>
      <w:r>
        <w:rPr>
          <w:rFonts w:hint="eastAsia"/>
        </w:rPr>
        <w:t>。</w:t>
      </w:r>
    </w:p>
    <w:p w14:paraId="26D1EF7F" w14:textId="06A94789" w:rsidR="00E07BFF" w:rsidRDefault="00E07BFF" w:rsidP="00E07BFF">
      <w:pPr>
        <w:pStyle w:val="a9"/>
        <w:spacing w:beforeLines="50" w:before="180"/>
        <w:ind w:firstLine="283"/>
      </w:pPr>
      <w:r>
        <w:rPr>
          <w:rFonts w:hint="eastAsia"/>
        </w:rPr>
        <w:t>Widnows</w:t>
      </w:r>
      <w:r w:rsidR="00A91970">
        <w:rPr>
          <w:rFonts w:hint="eastAsia"/>
        </w:rPr>
        <w:t>ユーザーに</w:t>
      </w:r>
      <w:r>
        <w:rPr>
          <w:rFonts w:hint="eastAsia"/>
        </w:rPr>
        <w:t>はイメージしにくいかもしれないが、その昔のコンピュータの使い方は、一つのホスト（サーバー）に、多数の端末（クライアント</w:t>
      </w:r>
      <w:r w:rsidR="00A91970">
        <w:rPr>
          <w:rFonts w:hint="eastAsia"/>
        </w:rPr>
        <w:t>／ユーザー</w:t>
      </w:r>
      <w:r>
        <w:rPr>
          <w:rFonts w:hint="eastAsia"/>
        </w:rPr>
        <w:t>）</w:t>
      </w:r>
      <w:r w:rsidR="00A91970">
        <w:rPr>
          <w:rFonts w:hint="eastAsia"/>
        </w:rPr>
        <w:t>が</w:t>
      </w:r>
      <w:r>
        <w:rPr>
          <w:rFonts w:hint="eastAsia"/>
        </w:rPr>
        <w:t>接続して同時に操作をしていた。</w:t>
      </w:r>
    </w:p>
    <w:p w14:paraId="0434A2A8" w14:textId="3C2C4BF9" w:rsidR="00E07BFF" w:rsidRDefault="00E07BFF" w:rsidP="00E07BFF">
      <w:pPr>
        <w:pStyle w:val="a9"/>
        <w:spacing w:beforeLines="50" w:before="180"/>
        <w:ind w:firstLine="283"/>
      </w:pPr>
      <w:r>
        <w:rPr>
          <w:rFonts w:hint="eastAsia"/>
        </w:rPr>
        <w:t>高価なコンピュータを何台も購入せずに、複数のユーザー、複数のアプリケーションを動作させることがマルチプロセスの意義である。</w:t>
      </w:r>
    </w:p>
    <w:p w14:paraId="0A6B72E4" w14:textId="5DD3F519" w:rsidR="00E07BFF" w:rsidRDefault="00E07BFF" w:rsidP="00E07BFF">
      <w:pPr>
        <w:pStyle w:val="a9"/>
        <w:spacing w:beforeLines="50" w:before="180"/>
        <w:ind w:firstLine="283"/>
      </w:pPr>
      <w:r>
        <w:rPr>
          <w:rFonts w:hint="eastAsia"/>
        </w:rPr>
        <w:lastRenderedPageBreak/>
        <w:t>また、シングルプロセッサ、シングルコアの古いコンピュータでもマルチプロセスが実現できていたのは、一つのアプリケーション／ユーザーが、ミリ秒単位でコンピュータを占有しているわけではないため、</w:t>
      </w:r>
      <w:r w:rsidR="00A91970">
        <w:rPr>
          <w:rFonts w:hint="eastAsia"/>
        </w:rPr>
        <w:t>それぞれの空き時間で十分に共有が行えたためである。</w:t>
      </w:r>
    </w:p>
    <w:p w14:paraId="08BCA4D2" w14:textId="524F133A" w:rsidR="00A91970" w:rsidRPr="00E07BFF" w:rsidRDefault="00A91970" w:rsidP="00A91970">
      <w:pPr>
        <w:pStyle w:val="a9"/>
        <w:ind w:firstLine="283"/>
      </w:pPr>
      <w:r>
        <w:rPr>
          <w:rFonts w:hint="eastAsia"/>
        </w:rPr>
        <w:t>ユーザーがキーボードを連打する時のごく短い間隔であっても、コンピュータにとっては</w:t>
      </w:r>
      <w:r>
        <w:rPr>
          <w:rFonts w:hint="eastAsia"/>
        </w:rPr>
        <w:t>CPU</w:t>
      </w:r>
      <w:r>
        <w:rPr>
          <w:rFonts w:hint="eastAsia"/>
        </w:rPr>
        <w:t>を明け渡すのに十分な時間である。</w:t>
      </w:r>
    </w:p>
    <w:p w14:paraId="7C3EAC89" w14:textId="376B1A40" w:rsidR="00B9715F" w:rsidRDefault="00D67A94" w:rsidP="00B9715F">
      <w:pPr>
        <w:pStyle w:val="2"/>
      </w:pPr>
      <w:bookmarkStart w:id="40" w:name="_Toc378437685"/>
      <w:r>
        <w:rPr>
          <w:rFonts w:hint="eastAsia"/>
        </w:rPr>
        <w:t>マルチスレッド</w:t>
      </w:r>
      <w:r w:rsidR="005441AA">
        <w:rPr>
          <w:rFonts w:hint="eastAsia"/>
        </w:rPr>
        <w:t>の意義①：同時実行</w:t>
      </w:r>
      <w:bookmarkEnd w:id="40"/>
    </w:p>
    <w:p w14:paraId="3EA16878" w14:textId="0AA06E27" w:rsidR="00A91970" w:rsidRDefault="00D67A94" w:rsidP="003F1DF2">
      <w:pPr>
        <w:pStyle w:val="a9"/>
        <w:ind w:firstLine="283"/>
      </w:pPr>
      <w:r>
        <w:rPr>
          <w:rFonts w:hint="eastAsia"/>
        </w:rPr>
        <w:t>「マルチスレッド</w:t>
      </w:r>
      <w:r w:rsidR="00E07BFF">
        <w:rPr>
          <w:rFonts w:hint="eastAsia"/>
        </w:rPr>
        <w:t>」</w:t>
      </w:r>
      <w:r w:rsidR="00EA4FAB">
        <w:rPr>
          <w:rFonts w:hint="eastAsia"/>
        </w:rPr>
        <w:t>と</w:t>
      </w:r>
      <w:r w:rsidR="00E07BFF">
        <w:rPr>
          <w:rFonts w:hint="eastAsia"/>
        </w:rPr>
        <w:t>は、一つのプロセスの中で複数の処理を同時に行うことである。</w:t>
      </w:r>
    </w:p>
    <w:p w14:paraId="76DEE397" w14:textId="5B4F43FC" w:rsidR="00A91970" w:rsidRDefault="00EA4FAB" w:rsidP="003F1DF2">
      <w:pPr>
        <w:pStyle w:val="a9"/>
        <w:ind w:firstLine="283"/>
      </w:pPr>
      <w:r>
        <w:rPr>
          <w:rFonts w:hint="eastAsia"/>
        </w:rPr>
        <w:t>利用例としては</w:t>
      </w:r>
      <w:r w:rsidR="009E063A">
        <w:rPr>
          <w:rFonts w:hint="eastAsia"/>
        </w:rPr>
        <w:t>、ユーザーがアプリケーションを操作し続ける裏で長く時間のかかる計算を実行する</w:t>
      </w:r>
      <w:r>
        <w:rPr>
          <w:rFonts w:hint="eastAsia"/>
        </w:rPr>
        <w:t>といったものが</w:t>
      </w:r>
      <w:r w:rsidR="009E063A">
        <w:rPr>
          <w:rFonts w:hint="eastAsia"/>
        </w:rPr>
        <w:t>ある。</w:t>
      </w:r>
    </w:p>
    <w:p w14:paraId="3D18D20A" w14:textId="2DC5C8BA" w:rsidR="00B9715F" w:rsidRDefault="009E063A" w:rsidP="00C2373B">
      <w:pPr>
        <w:pStyle w:val="a9"/>
        <w:spacing w:beforeLines="50" w:before="180"/>
        <w:ind w:firstLine="283"/>
      </w:pPr>
      <w:r>
        <w:rPr>
          <w:rFonts w:hint="eastAsia"/>
        </w:rPr>
        <w:t>ここで重視しているのは、操作と計算を「同時に」実行することである。</w:t>
      </w:r>
    </w:p>
    <w:p w14:paraId="1E493000" w14:textId="5BCD6FAF" w:rsidR="00C2373B" w:rsidRDefault="00C2373B" w:rsidP="00C2373B">
      <w:pPr>
        <w:pStyle w:val="a9"/>
        <w:spacing w:beforeLines="50" w:before="180"/>
        <w:ind w:firstLine="283"/>
      </w:pPr>
      <w:r>
        <w:rPr>
          <w:rFonts w:hint="eastAsia"/>
        </w:rPr>
        <w:t>ユーザーの操作を禁止して計算に専念した方が処理は早いが、わざわざ同時に実行するのは、「（多少レスポンスが悪くなっても）ユーザーが操作できない時間を極力作らない」という意義があるからである。</w:t>
      </w:r>
      <w:r w:rsidR="00EA4FAB">
        <w:rPr>
          <w:rFonts w:hint="eastAsia"/>
        </w:rPr>
        <w:t>また、「計算を途中キャンセルできる」といった処理中の操作を受け付けたい場合もスレッドを活用したほうがよい。</w:t>
      </w:r>
    </w:p>
    <w:p w14:paraId="616C8214" w14:textId="23D1249E" w:rsidR="00D67A94" w:rsidRDefault="00C2373B" w:rsidP="00D67A94">
      <w:pPr>
        <w:pStyle w:val="2"/>
      </w:pPr>
      <w:bookmarkStart w:id="41" w:name="_Toc378437686"/>
      <w:r>
        <w:rPr>
          <w:rFonts w:hint="eastAsia"/>
        </w:rPr>
        <w:t>マルチスレッドの意義②：</w:t>
      </w:r>
      <w:r w:rsidR="005441AA">
        <w:rPr>
          <w:rFonts w:hint="eastAsia"/>
        </w:rPr>
        <w:t>同時接続</w:t>
      </w:r>
      <w:bookmarkEnd w:id="41"/>
    </w:p>
    <w:p w14:paraId="1AC7264A" w14:textId="66C8D239" w:rsidR="00D67A94" w:rsidRDefault="00C2373B" w:rsidP="00D67A94">
      <w:pPr>
        <w:pStyle w:val="a9"/>
        <w:ind w:firstLine="283"/>
      </w:pPr>
      <w:r>
        <w:rPr>
          <w:rFonts w:hint="eastAsia"/>
        </w:rPr>
        <w:t>「マルチスレッド」には「マルチプロセス」と同じ意義もある。</w:t>
      </w:r>
    </w:p>
    <w:p w14:paraId="4135C7B9" w14:textId="4DC64BC4" w:rsidR="00C2373B" w:rsidRDefault="00C2373B" w:rsidP="00D67A94">
      <w:pPr>
        <w:pStyle w:val="a9"/>
        <w:ind w:firstLine="283"/>
      </w:pPr>
      <w:r>
        <w:rPr>
          <w:rFonts w:hint="eastAsia"/>
        </w:rPr>
        <w:t>サーバー系の処理に多く、一つのアプリケーションが多数の</w:t>
      </w:r>
      <w:r>
        <w:rPr>
          <w:rFonts w:hint="eastAsia"/>
        </w:rPr>
        <w:t>PC</w:t>
      </w:r>
      <w:r w:rsidR="00AB186E">
        <w:rPr>
          <w:rFonts w:hint="eastAsia"/>
        </w:rPr>
        <w:t>（クライアント）</w:t>
      </w:r>
      <w:r>
        <w:rPr>
          <w:rFonts w:hint="eastAsia"/>
        </w:rPr>
        <w:t>に同時に接続して並行して処理するものである。</w:t>
      </w:r>
      <w:r w:rsidR="00AB186E">
        <w:rPr>
          <w:rFonts w:hint="eastAsia"/>
        </w:rPr>
        <w:t>Web</w:t>
      </w:r>
      <w:r w:rsidR="00AB186E">
        <w:rPr>
          <w:rFonts w:hint="eastAsia"/>
        </w:rPr>
        <w:t>サーバーやチャットサーバーなどがイメージし易い。</w:t>
      </w:r>
    </w:p>
    <w:p w14:paraId="77D09E87" w14:textId="0A2AEA1D" w:rsidR="00AB186E" w:rsidRDefault="00AB186E" w:rsidP="00D67A94">
      <w:pPr>
        <w:pStyle w:val="a9"/>
        <w:ind w:firstLine="283"/>
      </w:pPr>
      <w:r>
        <w:rPr>
          <w:rFonts w:hint="eastAsia"/>
        </w:rPr>
        <w:t>一つのクライアントに対して一つのスレッドで処理し、多数のクライアントが接続されればその分スレッドが増えていく方式である。（マルチプロセスで処理するサーバーもある）</w:t>
      </w:r>
    </w:p>
    <w:p w14:paraId="2BF037B9" w14:textId="654E15D9" w:rsidR="00AB186E" w:rsidRPr="00AB186E" w:rsidRDefault="00AB186E" w:rsidP="00D67A94">
      <w:pPr>
        <w:pStyle w:val="a9"/>
        <w:ind w:firstLine="283"/>
      </w:pPr>
      <w:r>
        <w:rPr>
          <w:rFonts w:hint="eastAsia"/>
        </w:rPr>
        <w:t>これも一つ一つの接続が</w:t>
      </w:r>
      <w:r>
        <w:rPr>
          <w:rFonts w:hint="eastAsia"/>
        </w:rPr>
        <w:t>100%</w:t>
      </w:r>
      <w:r>
        <w:rPr>
          <w:rFonts w:hint="eastAsia"/>
        </w:rPr>
        <w:t>コンピュータを占有するわけではないので、シングルプロセッサ、シングルコアであっても共有を実現できる。</w:t>
      </w:r>
    </w:p>
    <w:p w14:paraId="1B2C60F0" w14:textId="7DA9BE7D" w:rsidR="00C2373B" w:rsidRDefault="00C2373B" w:rsidP="00C2373B">
      <w:pPr>
        <w:pStyle w:val="2"/>
      </w:pPr>
      <w:bookmarkStart w:id="42" w:name="_Toc378437687"/>
      <w:r>
        <w:rPr>
          <w:rFonts w:hint="eastAsia"/>
        </w:rPr>
        <w:t>マルチスレッドの意義③：</w:t>
      </w:r>
      <w:r w:rsidR="002177DA">
        <w:rPr>
          <w:rFonts w:hint="eastAsia"/>
        </w:rPr>
        <w:t>分散・</w:t>
      </w:r>
      <w:r w:rsidR="00AB186E">
        <w:rPr>
          <w:rFonts w:hint="eastAsia"/>
        </w:rPr>
        <w:t>高速化</w:t>
      </w:r>
      <w:bookmarkEnd w:id="42"/>
    </w:p>
    <w:p w14:paraId="108F8B1E" w14:textId="755EFADF" w:rsidR="00C2373B" w:rsidRDefault="005441AA" w:rsidP="00C2373B">
      <w:pPr>
        <w:pStyle w:val="a9"/>
        <w:ind w:firstLine="283"/>
      </w:pPr>
      <w:r>
        <w:rPr>
          <w:rFonts w:hint="eastAsia"/>
        </w:rPr>
        <w:t>ここまで説明してきたとおり、そもそものスレッドの意義は、並行化の実現</w:t>
      </w:r>
      <w:r w:rsidR="00AB186E">
        <w:rPr>
          <w:rFonts w:hint="eastAsia"/>
        </w:rPr>
        <w:t>であって、複数の処理を同時に実行してもパフォーマンスが向上するようなものではない。</w:t>
      </w:r>
    </w:p>
    <w:p w14:paraId="21FCD4DF" w14:textId="274F7384" w:rsidR="00AB186E" w:rsidRDefault="00AB186E" w:rsidP="00316973">
      <w:pPr>
        <w:pStyle w:val="a9"/>
        <w:spacing w:beforeLines="50" w:before="180"/>
        <w:ind w:firstLine="283"/>
      </w:pPr>
      <w:r>
        <w:rPr>
          <w:rFonts w:hint="eastAsia"/>
        </w:rPr>
        <w:t>しかし、「メニーコア時代」と呼ばれ、安価なマルチコアプロセッサーが一般化した現在は、スレッドを高速化に利用する意義が生じている。</w:t>
      </w:r>
    </w:p>
    <w:p w14:paraId="406BF987" w14:textId="236BA204" w:rsidR="00316973" w:rsidRDefault="00AB186E" w:rsidP="00316973">
      <w:pPr>
        <w:pStyle w:val="a9"/>
        <w:spacing w:beforeLines="50" w:before="180"/>
        <w:ind w:firstLine="283"/>
      </w:pPr>
      <w:r>
        <w:rPr>
          <w:rFonts w:hint="eastAsia"/>
        </w:rPr>
        <w:lastRenderedPageBreak/>
        <w:t>例えば、大量データのソートや集計は、</w:t>
      </w:r>
      <w:r w:rsidR="005441AA">
        <w:rPr>
          <w:rFonts w:hint="eastAsia"/>
        </w:rPr>
        <w:t>データを分割して</w:t>
      </w:r>
      <w:r>
        <w:rPr>
          <w:rFonts w:hint="eastAsia"/>
        </w:rPr>
        <w:t>複数の演算装置で同時に</w:t>
      </w:r>
      <w:r w:rsidR="005441AA">
        <w:rPr>
          <w:rFonts w:hint="eastAsia"/>
        </w:rPr>
        <w:t>演算した</w:t>
      </w:r>
      <w:r>
        <w:rPr>
          <w:rFonts w:hint="eastAsia"/>
        </w:rPr>
        <w:t>ほうが高速に処理できる。</w:t>
      </w:r>
      <w:r w:rsidR="00EA4FAB">
        <w:rPr>
          <w:rFonts w:hint="eastAsia"/>
        </w:rPr>
        <w:t>なお、</w:t>
      </w:r>
      <w:r w:rsidR="00316973">
        <w:rPr>
          <w:rFonts w:hint="eastAsia"/>
        </w:rPr>
        <w:t>シングルコア環境ではスレッドを増やしたところで早くはならず、むしろスレッドの管理コスト分遅くなる。</w:t>
      </w:r>
    </w:p>
    <w:p w14:paraId="2FCF65DE" w14:textId="75652864" w:rsidR="003F1DF2" w:rsidRDefault="0050008B" w:rsidP="003F1DF2">
      <w:pPr>
        <w:pStyle w:val="2"/>
      </w:pPr>
      <w:bookmarkStart w:id="43" w:name="_Toc378437688"/>
      <w:r>
        <w:t>ゲーム</w:t>
      </w:r>
      <w:r>
        <w:rPr>
          <w:rFonts w:hint="eastAsia"/>
        </w:rPr>
        <w:t>の並行処理</w:t>
      </w:r>
      <w:bookmarkEnd w:id="43"/>
    </w:p>
    <w:p w14:paraId="4283C586" w14:textId="652BD6B0" w:rsidR="003F1DF2" w:rsidRDefault="00316973" w:rsidP="003F1DF2">
      <w:pPr>
        <w:pStyle w:val="a9"/>
        <w:ind w:firstLine="283"/>
      </w:pPr>
      <w:r>
        <w:rPr>
          <w:rFonts w:hint="eastAsia"/>
        </w:rPr>
        <w:t>ゲームプログラミングはもともと並行処理の塊である。</w:t>
      </w:r>
    </w:p>
    <w:p w14:paraId="5DD8021D" w14:textId="26373922" w:rsidR="00316973" w:rsidRDefault="00316973" w:rsidP="00316973">
      <w:pPr>
        <w:pStyle w:val="a9"/>
        <w:spacing w:beforeLines="50" w:before="180"/>
        <w:ind w:firstLine="283"/>
      </w:pPr>
      <w:r>
        <w:rPr>
          <w:rFonts w:hint="eastAsia"/>
        </w:rPr>
        <w:t>多数のキャラを同時に動かし、それと同時にカメラを動かし、同時にメニューを動かし、同時にファイルを読み込んでいる。しかし、これらの処理をそれぞれスレッド化するようなことはあまりない。</w:t>
      </w:r>
    </w:p>
    <w:p w14:paraId="2F9791D6" w14:textId="3FC38A13" w:rsidR="00316973" w:rsidRDefault="00316973" w:rsidP="00316973">
      <w:pPr>
        <w:pStyle w:val="a9"/>
        <w:spacing w:beforeLines="50" w:before="180"/>
        <w:ind w:firstLine="283"/>
      </w:pPr>
      <w:r>
        <w:rPr>
          <w:rFonts w:hint="eastAsia"/>
        </w:rPr>
        <w:t>ゲームプログラミングは、並行処理を自前で行うのが通常である。</w:t>
      </w:r>
    </w:p>
    <w:p w14:paraId="4B94C1A2" w14:textId="036452AF" w:rsidR="00316973" w:rsidRDefault="00316973" w:rsidP="003F1DF2">
      <w:pPr>
        <w:pStyle w:val="a9"/>
        <w:ind w:firstLine="283"/>
      </w:pPr>
      <w:r>
        <w:rPr>
          <w:rFonts w:hint="eastAsia"/>
        </w:rPr>
        <w:t>ほとんどの並行処理要素は</w:t>
      </w:r>
      <w:r>
        <w:rPr>
          <w:rFonts w:hint="eastAsia"/>
        </w:rPr>
        <w:t>1</w:t>
      </w:r>
      <w:r>
        <w:rPr>
          <w:rFonts w:hint="eastAsia"/>
        </w:rPr>
        <w:t>フレームごとの処理単位を意識し、一コマ分ずつ一つずつ処理を進める。実際には直列処理である。</w:t>
      </w:r>
    </w:p>
    <w:p w14:paraId="30F3B796" w14:textId="41DCF467" w:rsidR="00316973" w:rsidRPr="00316973" w:rsidRDefault="0050008B" w:rsidP="003F1DF2">
      <w:pPr>
        <w:pStyle w:val="a9"/>
        <w:ind w:firstLine="283"/>
      </w:pPr>
      <w:r>
        <w:rPr>
          <w:rFonts w:hint="eastAsia"/>
        </w:rPr>
        <w:t>むやみにスレッド化すると、膨大な量のスレッドが出来上がり、メモリや処理に無駄が生じる（各スレッドはそれぞれスタック領域を持ち、スレッドを切り替えることにも処理コストはかかる）</w:t>
      </w:r>
      <w:r w:rsidR="00EA4FAB">
        <w:rPr>
          <w:rFonts w:hint="eastAsia"/>
        </w:rPr>
        <w:t>。スレッド間の処理の動機も難しくなる。</w:t>
      </w:r>
    </w:p>
    <w:p w14:paraId="78D55869" w14:textId="7116D99C" w:rsidR="0050008B" w:rsidRDefault="0050008B" w:rsidP="0050008B">
      <w:pPr>
        <w:pStyle w:val="2"/>
      </w:pPr>
      <w:bookmarkStart w:id="44" w:name="_Toc378437689"/>
      <w:r>
        <w:t>ゲーム</w:t>
      </w:r>
      <w:r>
        <w:rPr>
          <w:rFonts w:hint="eastAsia"/>
        </w:rPr>
        <w:t>でのスレッド活用</w:t>
      </w:r>
      <w:bookmarkEnd w:id="44"/>
    </w:p>
    <w:p w14:paraId="2BADADE8" w14:textId="61B5D953" w:rsidR="0050008B" w:rsidRDefault="0050008B" w:rsidP="00130C78">
      <w:pPr>
        <w:pStyle w:val="a9"/>
        <w:keepNext/>
        <w:widowControl/>
        <w:ind w:firstLine="283"/>
      </w:pPr>
      <w:r>
        <w:rPr>
          <w:rFonts w:hint="eastAsia"/>
        </w:rPr>
        <w:t>以上を踏まえ、</w:t>
      </w:r>
      <w:r w:rsidR="00130C78">
        <w:rPr>
          <w:rFonts w:hint="eastAsia"/>
        </w:rPr>
        <w:t>ゲームでスレッドを活用する意義は、主に下記のような用途</w:t>
      </w:r>
      <w:r w:rsidR="00286BB3">
        <w:rPr>
          <w:rFonts w:hint="eastAsia"/>
        </w:rPr>
        <w:t>と考察する</w:t>
      </w:r>
      <w:r w:rsidR="00130C78">
        <w:rPr>
          <w:rFonts w:hint="eastAsia"/>
        </w:rPr>
        <w:t>。</w:t>
      </w:r>
    </w:p>
    <w:p w14:paraId="10E33E1B" w14:textId="59439F61" w:rsidR="00130C78" w:rsidRDefault="00130C78" w:rsidP="00130C78">
      <w:pPr>
        <w:pStyle w:val="affff6"/>
        <w:ind w:left="447" w:hanging="298"/>
      </w:pPr>
      <w:r>
        <w:rPr>
          <w:rFonts w:hint="eastAsia"/>
        </w:rPr>
        <w:t>描画スレッド（</w:t>
      </w:r>
      <w:r>
        <w:rPr>
          <w:rFonts w:hint="eastAsia"/>
        </w:rPr>
        <w:t>GPU</w:t>
      </w:r>
      <w:r>
        <w:rPr>
          <w:rFonts w:hint="eastAsia"/>
        </w:rPr>
        <w:t>処理と並列化）</w:t>
      </w:r>
    </w:p>
    <w:p w14:paraId="12461FF0" w14:textId="3E07B0B2" w:rsidR="00130C78" w:rsidRDefault="00130C78" w:rsidP="00130C78">
      <w:pPr>
        <w:pStyle w:val="affff6"/>
        <w:ind w:left="447" w:hanging="298"/>
      </w:pPr>
      <w:r>
        <w:rPr>
          <w:rFonts w:hint="eastAsia"/>
        </w:rPr>
        <w:t>処理落ちの影響を受けてはいけない常時稼働処理（サウンドなど）</w:t>
      </w:r>
    </w:p>
    <w:p w14:paraId="48128471" w14:textId="02D77BBC" w:rsidR="00130C78" w:rsidRDefault="00130C78" w:rsidP="00130C78">
      <w:pPr>
        <w:pStyle w:val="affff6"/>
        <w:ind w:left="447" w:hanging="298"/>
      </w:pPr>
      <w:r>
        <w:rPr>
          <w:rFonts w:hint="eastAsia"/>
        </w:rPr>
        <w:t>並列実行が可能な演算（アニメーション、物理</w:t>
      </w:r>
      <w:r w:rsidR="001F7222">
        <w:rPr>
          <w:rFonts w:hint="eastAsia"/>
        </w:rPr>
        <w:t>演算、圧縮展開</w:t>
      </w:r>
      <w:r>
        <w:rPr>
          <w:rFonts w:hint="eastAsia"/>
        </w:rPr>
        <w:t>など）</w:t>
      </w:r>
    </w:p>
    <w:p w14:paraId="30D757DE" w14:textId="6B09DFDF" w:rsidR="00130C78" w:rsidRDefault="00130C78" w:rsidP="00130C78">
      <w:pPr>
        <w:pStyle w:val="affff6"/>
        <w:ind w:left="447" w:hanging="298"/>
      </w:pPr>
      <w:r>
        <w:rPr>
          <w:rFonts w:hint="eastAsia"/>
        </w:rPr>
        <w:t>演算結果が数フレーム後になっても良いもの（</w:t>
      </w:r>
      <w:r>
        <w:rPr>
          <w:rFonts w:hint="eastAsia"/>
        </w:rPr>
        <w:t>AI</w:t>
      </w:r>
      <w:r>
        <w:rPr>
          <w:rFonts w:hint="eastAsia"/>
        </w:rPr>
        <w:t>など）</w:t>
      </w:r>
    </w:p>
    <w:p w14:paraId="7229B328" w14:textId="556237C6" w:rsidR="00130C78" w:rsidRDefault="00130C78" w:rsidP="00130C78">
      <w:pPr>
        <w:pStyle w:val="affff6"/>
        <w:ind w:left="447" w:hanging="298"/>
      </w:pPr>
      <w:r>
        <w:rPr>
          <w:rFonts w:hint="eastAsia"/>
        </w:rPr>
        <w:t>普段は待機状態で、要求に応じてウェイクアップするバックエンド処理（通信など）</w:t>
      </w:r>
    </w:p>
    <w:p w14:paraId="34029BD2" w14:textId="7D170FFC" w:rsidR="00130C78" w:rsidRDefault="001F7222" w:rsidP="001F7222">
      <w:pPr>
        <w:pStyle w:val="affff6"/>
        <w:keepNext/>
        <w:widowControl/>
        <w:ind w:left="447" w:hanging="298"/>
      </w:pPr>
      <w:r>
        <w:rPr>
          <w:rFonts w:hint="eastAsia"/>
        </w:rPr>
        <w:t>メインループよりも頻繁に状態を監視・確認したいもの（入力デバイス制御、ファイル読み込みなど）</w:t>
      </w:r>
    </w:p>
    <w:p w14:paraId="7E388DBB" w14:textId="458A6D24" w:rsidR="001F7222" w:rsidRDefault="001F7222" w:rsidP="001F7222">
      <w:pPr>
        <w:pStyle w:val="a"/>
        <w:tabs>
          <w:tab w:val="left" w:pos="993"/>
        </w:tabs>
        <w:ind w:left="1418" w:hanging="675"/>
      </w:pPr>
      <w:r>
        <w:rPr>
          <w:rFonts w:hint="eastAsia"/>
        </w:rPr>
        <w:t>注：ファイル読み込みに関しては通常非同期読み込みを</w:t>
      </w:r>
      <w:r>
        <w:rPr>
          <w:rFonts w:hint="eastAsia"/>
        </w:rPr>
        <w:t>OS</w:t>
      </w:r>
      <w:r>
        <w:rPr>
          <w:rFonts w:hint="eastAsia"/>
        </w:rPr>
        <w:t>レベルでサポートしているので、必ずしもスレッド化の必要はない。スレッドで管理したほうが良いのは、読み込み要求をキューイングしているようなケース。ファイルディスクリプタの制限から</w:t>
      </w:r>
      <w:r w:rsidR="00DF5E55">
        <w:rPr>
          <w:rFonts w:hint="eastAsia"/>
        </w:rPr>
        <w:t>同時実行できない</w:t>
      </w:r>
      <w:r>
        <w:rPr>
          <w:rFonts w:hint="eastAsia"/>
        </w:rPr>
        <w:t>読み込み要求をバックエンドで</w:t>
      </w:r>
      <w:r w:rsidR="00DF5E55">
        <w:rPr>
          <w:rFonts w:hint="eastAsia"/>
        </w:rPr>
        <w:t>逐次処理するような場合にスレッド化</w:t>
      </w:r>
      <w:r>
        <w:rPr>
          <w:rFonts w:hint="eastAsia"/>
        </w:rPr>
        <w:t>。</w:t>
      </w:r>
    </w:p>
    <w:p w14:paraId="4B6810A8" w14:textId="494ED2D0" w:rsidR="001F7222" w:rsidRDefault="006E31A5" w:rsidP="00DF5E55">
      <w:pPr>
        <w:pStyle w:val="a9"/>
        <w:spacing w:beforeLines="50" w:before="180"/>
        <w:ind w:firstLine="283"/>
      </w:pPr>
      <w:r>
        <w:rPr>
          <w:rFonts w:hint="eastAsia"/>
        </w:rPr>
        <w:t>マルチスレッドは、スレッド間の同期や共有リソース（メモリなど）の扱いにとても神経質にならなければならない</w:t>
      </w:r>
      <w:r w:rsidR="001F7222">
        <w:rPr>
          <w:rFonts w:hint="eastAsia"/>
        </w:rPr>
        <w:t>。</w:t>
      </w:r>
      <w:r>
        <w:rPr>
          <w:rFonts w:hint="eastAsia"/>
        </w:rPr>
        <w:t>同期やリソースアクセスには厳格なルールを設けて扱う。</w:t>
      </w:r>
    </w:p>
    <w:p w14:paraId="76646D56" w14:textId="39FCC3F4" w:rsidR="00A30AAF" w:rsidRDefault="00A30AAF" w:rsidP="00A30AAF">
      <w:pPr>
        <w:pStyle w:val="1"/>
      </w:pPr>
      <w:bookmarkStart w:id="45" w:name="_Toc378437690"/>
      <w:r>
        <w:rPr>
          <w:rFonts w:hint="eastAsia"/>
        </w:rPr>
        <w:lastRenderedPageBreak/>
        <w:t>プログラムの動作原理</w:t>
      </w:r>
      <w:bookmarkEnd w:id="45"/>
    </w:p>
    <w:p w14:paraId="387A8A74" w14:textId="392BDFBD" w:rsidR="00255817" w:rsidRDefault="00B2649E" w:rsidP="00DF5E55">
      <w:pPr>
        <w:pStyle w:val="a8"/>
        <w:keepNext/>
        <w:widowControl/>
        <w:ind w:firstLine="283"/>
      </w:pPr>
      <w:r>
        <w:rPr>
          <w:rFonts w:hint="eastAsia"/>
        </w:rPr>
        <w:t>基本的なプログラムの動作原理を理解していないままスレッドを扱うのは危険である。</w:t>
      </w:r>
    </w:p>
    <w:p w14:paraId="63333771" w14:textId="24486180" w:rsidR="00B2649E" w:rsidRPr="00255817" w:rsidRDefault="00B2649E" w:rsidP="00DF5E55">
      <w:pPr>
        <w:pStyle w:val="a8"/>
        <w:keepNext/>
        <w:widowControl/>
        <w:ind w:firstLine="283"/>
      </w:pPr>
      <w:r>
        <w:t>特にスタック領域がどのように使われるかは把握しておく必要がある。</w:t>
      </w:r>
    </w:p>
    <w:p w14:paraId="2454308A" w14:textId="35ABA973" w:rsidR="00624A6F" w:rsidRDefault="00624A6F" w:rsidP="003F1DF2">
      <w:pPr>
        <w:pStyle w:val="2"/>
      </w:pPr>
      <w:bookmarkStart w:id="46" w:name="_Toc378437691"/>
      <w:r>
        <w:t>メモリ構造</w:t>
      </w:r>
      <w:bookmarkEnd w:id="46"/>
    </w:p>
    <w:p w14:paraId="4CD6D56E" w14:textId="32F11AC6" w:rsidR="00624A6F" w:rsidRDefault="005F55F0" w:rsidP="005F55F0">
      <w:pPr>
        <w:pStyle w:val="a9"/>
        <w:keepNext/>
        <w:widowControl/>
        <w:ind w:firstLine="283"/>
      </w:pPr>
      <w:r>
        <w:rPr>
          <w:rFonts w:hint="eastAsia"/>
        </w:rPr>
        <w:t>まず、プログラムのメモリ構造は下記の通りとなっている。</w:t>
      </w:r>
      <w:r w:rsidR="00AA4D6A">
        <w:rPr>
          <w:rFonts w:hint="eastAsia"/>
        </w:rPr>
        <w:t>セクション名などは、</w:t>
      </w:r>
      <w:r w:rsidR="00AA4D6A">
        <w:rPr>
          <w:rFonts w:hint="eastAsia"/>
        </w:rPr>
        <w:t>G</w:t>
      </w:r>
      <w:r w:rsidR="00AA4D6A">
        <w:t>CC</w:t>
      </w:r>
      <w:r w:rsidR="00AA4D6A">
        <w:rPr>
          <w:rFonts w:hint="eastAsia"/>
        </w:rPr>
        <w:t>でビルドした場合の構成だが、</w:t>
      </w:r>
      <w:r w:rsidR="00AA4D6A">
        <w:rPr>
          <w:rFonts w:hint="eastAsia"/>
        </w:rPr>
        <w:t>Windows</w:t>
      </w:r>
      <w:r w:rsidR="00AA4D6A">
        <w:rPr>
          <w:rFonts w:hint="eastAsia"/>
        </w:rPr>
        <w:t>でも大きな違いはない。</w:t>
      </w:r>
    </w:p>
    <w:p w14:paraId="7859A880" w14:textId="1008BBAF" w:rsidR="005F55F0" w:rsidRDefault="00FE2E9A" w:rsidP="005F55F0">
      <w:pPr>
        <w:pStyle w:val="a9"/>
        <w:ind w:firstLineChars="0" w:firstLine="0"/>
      </w:pPr>
      <w:r>
        <w:object w:dxaOrig="10246" w:dyaOrig="11176" w14:anchorId="42BFEF2E">
          <v:shape id="_x0000_i1033" type="#_x0000_t75" style="width:340.4pt;height:371.5pt" o:ole="">
            <v:imagedata r:id="rId37" o:title=""/>
          </v:shape>
          <o:OLEObject Type="Embed" ProgID="Visio.Drawing.15" ShapeID="_x0000_i1033" DrawAspect="Content" ObjectID="_1452445723" r:id="rId38"/>
        </w:object>
      </w:r>
    </w:p>
    <w:p w14:paraId="710B5162" w14:textId="77777777" w:rsidR="00AA4D6A" w:rsidRDefault="00AA4D6A" w:rsidP="00AA4D6A">
      <w:pPr>
        <w:pStyle w:val="a9"/>
        <w:spacing w:beforeLines="50" w:before="180"/>
        <w:ind w:firstLine="283"/>
      </w:pPr>
      <w:r>
        <w:rPr>
          <w:rFonts w:hint="eastAsia"/>
        </w:rPr>
        <w:t>実際にはもっと細かいセクションに分かれていたり、読み取り専用領域やヒープ領域が不連続な配置になっていたりする。</w:t>
      </w:r>
    </w:p>
    <w:p w14:paraId="1AAD6A8D" w14:textId="77777777" w:rsidR="00AA4D6A" w:rsidRDefault="00AA4D6A" w:rsidP="00AA4D6A">
      <w:pPr>
        <w:pStyle w:val="a9"/>
        <w:spacing w:beforeLines="50" w:before="180"/>
        <w:ind w:firstLine="283"/>
      </w:pPr>
      <w:r>
        <w:rPr>
          <w:rFonts w:hint="eastAsia"/>
        </w:rPr>
        <w:t>また、図では省略しているが、「</w:t>
      </w:r>
      <w:r>
        <w:rPr>
          <w:rFonts w:hint="eastAsia"/>
        </w:rPr>
        <w:t>.data</w:t>
      </w:r>
      <w:r>
        <w:rPr>
          <w:rFonts w:hint="eastAsia"/>
        </w:rPr>
        <w:t>」セクションのデータ（初期値）は最初に読み取り専用領域に配置され、読み書き専用領域を確保した後にコピーされる。</w:t>
      </w:r>
    </w:p>
    <w:p w14:paraId="321015E9" w14:textId="3EFB493C" w:rsidR="00AA4D6A" w:rsidRDefault="00AA4D6A" w:rsidP="00AA4D6A">
      <w:pPr>
        <w:pStyle w:val="a9"/>
        <w:spacing w:beforeLines="50" w:before="180"/>
        <w:ind w:firstLine="283"/>
      </w:pPr>
      <w:r>
        <w:rPr>
          <w:rFonts w:hint="eastAsia"/>
        </w:rPr>
        <w:lastRenderedPageBreak/>
        <w:t>「</w:t>
      </w:r>
      <w:r>
        <w:rPr>
          <w:rFonts w:hint="eastAsia"/>
        </w:rPr>
        <w:t>.bss</w:t>
      </w:r>
      <w:r>
        <w:rPr>
          <w:rFonts w:hint="eastAsia"/>
        </w:rPr>
        <w:t>」セクションはゼロクリアされることが</w:t>
      </w:r>
      <w:r w:rsidR="00B40587">
        <w:rPr>
          <w:rFonts w:hint="eastAsia"/>
        </w:rPr>
        <w:t>保証</w:t>
      </w:r>
      <w:r>
        <w:rPr>
          <w:rFonts w:hint="eastAsia"/>
        </w:rPr>
        <w:t>されている。なお、「</w:t>
      </w:r>
      <w:r>
        <w:rPr>
          <w:rFonts w:hint="eastAsia"/>
        </w:rPr>
        <w:t>bss</w:t>
      </w:r>
      <w:r>
        <w:rPr>
          <w:rFonts w:hint="eastAsia"/>
        </w:rPr>
        <w:t>」とは「</w:t>
      </w:r>
      <w:r>
        <w:rPr>
          <w:rFonts w:hint="eastAsia"/>
        </w:rPr>
        <w:t>Block Started by Symbol</w:t>
      </w:r>
      <w:r>
        <w:rPr>
          <w:rFonts w:hint="eastAsia"/>
        </w:rPr>
        <w:t>」（シンボル名でアドレスが示されているメモリブロック）のこと。</w:t>
      </w:r>
    </w:p>
    <w:p w14:paraId="3715080E" w14:textId="3D1E4489" w:rsidR="00B40587" w:rsidRDefault="00B40587" w:rsidP="00B40587">
      <w:pPr>
        <w:pStyle w:val="a9"/>
        <w:keepNext/>
        <w:widowControl/>
        <w:spacing w:beforeLines="50" w:before="180"/>
        <w:ind w:firstLine="283"/>
      </w:pPr>
      <w:r>
        <w:rPr>
          <w:rFonts w:hint="eastAsia"/>
        </w:rPr>
        <w:t>以下、実際のプログラム</w:t>
      </w:r>
      <w:r w:rsidR="00BF10B3">
        <w:rPr>
          <w:rFonts w:hint="eastAsia"/>
        </w:rPr>
        <w:t>をサンプルに、各要素のセクションとの対応と、</w:t>
      </w:r>
      <w:r>
        <w:rPr>
          <w:rFonts w:hint="eastAsia"/>
        </w:rPr>
        <w:t>メモリ情報の確認結果</w:t>
      </w:r>
      <w:r w:rsidR="00BF10B3">
        <w:rPr>
          <w:rFonts w:hint="eastAsia"/>
        </w:rPr>
        <w:t>を示す</w:t>
      </w:r>
      <w:r>
        <w:rPr>
          <w:rFonts w:hint="eastAsia"/>
        </w:rPr>
        <w:t>。</w:t>
      </w:r>
    </w:p>
    <w:p w14:paraId="6CD82C62" w14:textId="402833F4" w:rsidR="00745707" w:rsidRDefault="00E3147A" w:rsidP="00745707">
      <w:pPr>
        <w:pStyle w:val="a9"/>
        <w:keepNext/>
        <w:widowControl/>
        <w:spacing w:beforeLines="50" w:before="180"/>
        <w:ind w:firstLineChars="0" w:firstLine="0"/>
      </w:pPr>
      <w:r>
        <w:rPr>
          <w:rFonts w:hint="eastAsia"/>
        </w:rPr>
        <w:t>各種変数を定義したプログラムの</w:t>
      </w:r>
      <w:r w:rsidR="00745707">
        <w:rPr>
          <w:rFonts w:hint="eastAsia"/>
        </w:rPr>
        <w:t>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45707" w14:paraId="43B1533C" w14:textId="77777777" w:rsidTr="00745707">
        <w:tc>
          <w:tcPr>
            <w:tcW w:w="8494" w:type="dxa"/>
          </w:tcPr>
          <w:p w14:paraId="1EE32613" w14:textId="6A4EDDD1" w:rsidR="00060E38" w:rsidRDefault="00060E38" w:rsidP="00060E38">
            <w:pPr>
              <w:pStyle w:val="2-"/>
            </w:pPr>
            <w:r>
              <w:t>#include &lt;stdio.h&gt;</w:t>
            </w:r>
          </w:p>
          <w:p w14:paraId="0B387595" w14:textId="77777777" w:rsidR="00060E38" w:rsidRDefault="00060E38" w:rsidP="00060E38">
            <w:pPr>
              <w:pStyle w:val="2-"/>
            </w:pPr>
          </w:p>
          <w:p w14:paraId="10037DF8" w14:textId="7AE4DD07" w:rsidR="00060E38" w:rsidRPr="00060E38" w:rsidRDefault="00060E38" w:rsidP="00060E38">
            <w:pPr>
              <w:pStyle w:val="2-"/>
              <w:rPr>
                <w:color w:val="00B050"/>
              </w:rPr>
            </w:pPr>
            <w:r>
              <w:t>int global_without_value;</w:t>
            </w:r>
            <w:r>
              <w:tab/>
            </w:r>
            <w:r>
              <w:tab/>
            </w:r>
            <w:r w:rsidRPr="00060E38">
              <w:rPr>
                <w:color w:val="00B050"/>
              </w:rPr>
              <w:t>//</w:t>
            </w:r>
            <w:r w:rsidRPr="008C3CB4">
              <w:rPr>
                <w:color w:val="FF0000"/>
              </w:rPr>
              <w:t>[.bss]</w:t>
            </w:r>
            <w:r w:rsidRPr="00060E38">
              <w:rPr>
                <w:rFonts w:hint="eastAsia"/>
                <w:color w:val="00B050"/>
              </w:rPr>
              <w:t>初期値なし大域変数</w:t>
            </w:r>
          </w:p>
          <w:p w14:paraId="71044658" w14:textId="3C448EF3" w:rsidR="00060E38" w:rsidRDefault="00060E38" w:rsidP="00060E38">
            <w:pPr>
              <w:pStyle w:val="2-"/>
            </w:pPr>
            <w:r>
              <w:t>int global_with_value = 1;</w:t>
            </w:r>
            <w:r>
              <w:tab/>
            </w:r>
            <w:r>
              <w:tab/>
            </w:r>
            <w:r w:rsidRPr="00060E38">
              <w:rPr>
                <w:color w:val="00B050"/>
              </w:rPr>
              <w:t>//</w:t>
            </w:r>
            <w:r w:rsidRPr="008C3CB4">
              <w:rPr>
                <w:color w:val="FF0000"/>
              </w:rPr>
              <w:t>[.data]</w:t>
            </w:r>
            <w:r w:rsidRPr="00060E38">
              <w:rPr>
                <w:rFonts w:hint="eastAsia"/>
                <w:color w:val="00B050"/>
              </w:rPr>
              <w:t>初期値付き大域変数</w:t>
            </w:r>
          </w:p>
          <w:p w14:paraId="4C0B8119" w14:textId="2A7F3E8D" w:rsidR="00060E38" w:rsidRDefault="00060E38" w:rsidP="00060E38">
            <w:pPr>
              <w:pStyle w:val="2-"/>
            </w:pPr>
            <w:r>
              <w:t>const int global_const_value = 2;</w:t>
            </w:r>
            <w:r>
              <w:tab/>
            </w:r>
            <w:r w:rsidRPr="00060E38">
              <w:rPr>
                <w:color w:val="00B050"/>
              </w:rPr>
              <w:t>//</w:t>
            </w:r>
            <w:r w:rsidRPr="008C3CB4">
              <w:rPr>
                <w:color w:val="FF0000"/>
              </w:rPr>
              <w:t>[.rodata]</w:t>
            </w:r>
            <w:r w:rsidRPr="00060E38">
              <w:rPr>
                <w:rFonts w:hint="eastAsia"/>
                <w:color w:val="00B050"/>
              </w:rPr>
              <w:t>大域const変数（定数）</w:t>
            </w:r>
          </w:p>
          <w:p w14:paraId="706481E8" w14:textId="77777777" w:rsidR="00060E38" w:rsidRDefault="00060E38" w:rsidP="00060E38">
            <w:pPr>
              <w:pStyle w:val="2-"/>
            </w:pPr>
          </w:p>
          <w:p w14:paraId="6E8F6F87" w14:textId="04B164D2" w:rsidR="00060E38" w:rsidRPr="00060E38" w:rsidRDefault="00060E38" w:rsidP="00060E38">
            <w:pPr>
              <w:pStyle w:val="2-"/>
              <w:rPr>
                <w:color w:val="00B050"/>
              </w:rPr>
            </w:pPr>
            <w:r w:rsidRPr="00060E38">
              <w:rPr>
                <w:rFonts w:hint="eastAsia"/>
                <w:color w:val="00B050"/>
              </w:rPr>
              <w:t>/</w:t>
            </w:r>
            <w:r w:rsidRPr="00060E38">
              <w:rPr>
                <w:color w:val="00B050"/>
              </w:rPr>
              <w:t>/</w:t>
            </w:r>
            <w:r w:rsidRPr="008C3CB4">
              <w:rPr>
                <w:color w:val="FF0000"/>
              </w:rPr>
              <w:t>[.text]</w:t>
            </w:r>
            <w:r w:rsidRPr="00060E38">
              <w:rPr>
                <w:rFonts w:hint="eastAsia"/>
                <w:color w:val="00B050"/>
              </w:rPr>
              <w:t>main() 関数</w:t>
            </w:r>
          </w:p>
          <w:p w14:paraId="5AD89BB6" w14:textId="77777777" w:rsidR="00060E38" w:rsidRDefault="00060E38" w:rsidP="00060E38">
            <w:pPr>
              <w:pStyle w:val="2-"/>
            </w:pPr>
            <w:r>
              <w:t>int main(const int argc, const char* argv[])</w:t>
            </w:r>
          </w:p>
          <w:p w14:paraId="42DA8DD4" w14:textId="77777777" w:rsidR="00060E38" w:rsidRDefault="00060E38" w:rsidP="00060E38">
            <w:pPr>
              <w:pStyle w:val="2-"/>
            </w:pPr>
            <w:r>
              <w:t>{</w:t>
            </w:r>
          </w:p>
          <w:p w14:paraId="557FC964" w14:textId="6B208EA8" w:rsidR="00060E38" w:rsidRDefault="00060E38" w:rsidP="00060E38">
            <w:pPr>
              <w:pStyle w:val="2-"/>
            </w:pPr>
            <w:r>
              <w:tab/>
              <w:t>printf("main():begin\n");</w:t>
            </w:r>
          </w:p>
          <w:p w14:paraId="43B8BA5B" w14:textId="20D2047C" w:rsidR="00060E38" w:rsidRDefault="00060E38" w:rsidP="00060E38">
            <w:pPr>
              <w:pStyle w:val="2-"/>
            </w:pPr>
            <w:r>
              <w:tab/>
            </w:r>
          </w:p>
          <w:p w14:paraId="225DF731" w14:textId="4599084E" w:rsidR="00060E38" w:rsidRDefault="00060E38" w:rsidP="00060E38">
            <w:pPr>
              <w:pStyle w:val="2-"/>
            </w:pPr>
            <w:r>
              <w:tab/>
              <w:t>static int static_without_value;</w:t>
            </w:r>
            <w:r w:rsidR="004B2903">
              <w:tab/>
            </w:r>
            <w:r w:rsidR="004B2903">
              <w:tab/>
            </w:r>
            <w:r w:rsidR="004B2903" w:rsidRPr="00060E38">
              <w:rPr>
                <w:color w:val="00B050"/>
              </w:rPr>
              <w:t>//</w:t>
            </w:r>
            <w:r w:rsidR="004B2903" w:rsidRPr="008C3CB4">
              <w:rPr>
                <w:color w:val="FF0000"/>
              </w:rPr>
              <w:t>[.bss]</w:t>
            </w:r>
            <w:r w:rsidR="004B2903" w:rsidRPr="00060E38">
              <w:rPr>
                <w:rFonts w:hint="eastAsia"/>
                <w:color w:val="00B050"/>
              </w:rPr>
              <w:t>初期値なし</w:t>
            </w:r>
            <w:r w:rsidR="004B2903">
              <w:rPr>
                <w:rFonts w:hint="eastAsia"/>
                <w:color w:val="00B050"/>
              </w:rPr>
              <w:t>局所静的</w:t>
            </w:r>
            <w:r w:rsidR="004B2903" w:rsidRPr="00060E38">
              <w:rPr>
                <w:rFonts w:hint="eastAsia"/>
                <w:color w:val="00B050"/>
              </w:rPr>
              <w:t>変数</w:t>
            </w:r>
          </w:p>
          <w:p w14:paraId="09E0E1EE" w14:textId="1FF78008" w:rsidR="00060E38" w:rsidRDefault="00060E38" w:rsidP="00060E38">
            <w:pPr>
              <w:pStyle w:val="2-"/>
            </w:pPr>
            <w:r>
              <w:tab/>
              <w:t>static int static_with_value = 3;</w:t>
            </w:r>
            <w:r w:rsidR="004B2903">
              <w:tab/>
            </w:r>
            <w:r w:rsidR="004B2903">
              <w:tab/>
            </w:r>
            <w:r w:rsidR="004B2903" w:rsidRPr="00060E38">
              <w:rPr>
                <w:color w:val="00B050"/>
              </w:rPr>
              <w:t>//</w:t>
            </w:r>
            <w:r w:rsidR="004B2903" w:rsidRPr="008C3CB4">
              <w:rPr>
                <w:color w:val="FF0000"/>
              </w:rPr>
              <w:t>[.data]</w:t>
            </w:r>
            <w:r w:rsidR="004B2903" w:rsidRPr="00060E38">
              <w:rPr>
                <w:rFonts w:hint="eastAsia"/>
                <w:color w:val="00B050"/>
              </w:rPr>
              <w:t>初期値付き</w:t>
            </w:r>
            <w:r w:rsidR="004B2903">
              <w:rPr>
                <w:rFonts w:hint="eastAsia"/>
                <w:color w:val="00B050"/>
              </w:rPr>
              <w:t>局所静的</w:t>
            </w:r>
            <w:r w:rsidR="004B2903" w:rsidRPr="00060E38">
              <w:rPr>
                <w:rFonts w:hint="eastAsia"/>
                <w:color w:val="00B050"/>
              </w:rPr>
              <w:t>変数</w:t>
            </w:r>
          </w:p>
          <w:p w14:paraId="134813BF" w14:textId="55FF42A8" w:rsidR="00060E38" w:rsidRDefault="00060E38" w:rsidP="00060E38">
            <w:pPr>
              <w:pStyle w:val="2-"/>
            </w:pPr>
            <w:r>
              <w:tab/>
              <w:t>static const int static_const_value = 4;</w:t>
            </w:r>
            <w:r w:rsidR="004B2903">
              <w:tab/>
            </w:r>
            <w:r w:rsidR="004B2903" w:rsidRPr="00060E38">
              <w:rPr>
                <w:color w:val="00B050"/>
              </w:rPr>
              <w:t>//</w:t>
            </w:r>
            <w:r w:rsidR="004B2903" w:rsidRPr="008C3CB4">
              <w:rPr>
                <w:color w:val="FF0000"/>
              </w:rPr>
              <w:t>[.rodata]</w:t>
            </w:r>
            <w:r w:rsidR="004B2903">
              <w:rPr>
                <w:rFonts w:hint="eastAsia"/>
                <w:color w:val="00B050"/>
              </w:rPr>
              <w:t>局所静的</w:t>
            </w:r>
            <w:r w:rsidR="004B2903" w:rsidRPr="00060E38">
              <w:rPr>
                <w:rFonts w:hint="eastAsia"/>
                <w:color w:val="00B050"/>
              </w:rPr>
              <w:t>const変数（定数）</w:t>
            </w:r>
          </w:p>
          <w:p w14:paraId="4F2A4746" w14:textId="66649E78" w:rsidR="00060E38" w:rsidRPr="004B2903" w:rsidRDefault="00060E38" w:rsidP="00060E38">
            <w:pPr>
              <w:pStyle w:val="2-"/>
              <w:rPr>
                <w:color w:val="00B050"/>
              </w:rPr>
            </w:pPr>
            <w:r>
              <w:tab/>
              <w:t>int auto_without_value;</w:t>
            </w:r>
            <w:r w:rsidR="004B2903">
              <w:tab/>
            </w:r>
            <w:r w:rsidR="004B2903">
              <w:tab/>
            </w:r>
            <w:r w:rsidR="004B2903">
              <w:tab/>
            </w:r>
            <w:r w:rsidR="004B2903">
              <w:tab/>
            </w:r>
            <w:r w:rsidR="004B2903" w:rsidRPr="004B2903">
              <w:rPr>
                <w:color w:val="00B050"/>
              </w:rPr>
              <w:t>//</w:t>
            </w:r>
            <w:r w:rsidR="004B2903" w:rsidRPr="004B2903">
              <w:rPr>
                <w:color w:val="FF0000"/>
              </w:rPr>
              <w:t>[</w:t>
            </w:r>
            <w:r w:rsidR="004B2903" w:rsidRPr="004B2903">
              <w:rPr>
                <w:rFonts w:hint="eastAsia"/>
                <w:color w:val="FF0000"/>
              </w:rPr>
              <w:t>スタック]</w:t>
            </w:r>
            <w:r w:rsidR="00FE2E9A">
              <w:rPr>
                <w:rFonts w:hint="eastAsia"/>
                <w:color w:val="00B050"/>
              </w:rPr>
              <w:t>初期値なしローカル</w:t>
            </w:r>
            <w:r w:rsidR="004B2903" w:rsidRPr="004B2903">
              <w:rPr>
                <w:rFonts w:hint="eastAsia"/>
                <w:color w:val="00B050"/>
              </w:rPr>
              <w:t>変数</w:t>
            </w:r>
          </w:p>
          <w:p w14:paraId="6B776B3F" w14:textId="369431BF" w:rsidR="004B2903" w:rsidRPr="004B2903" w:rsidRDefault="00060E38" w:rsidP="004B2903">
            <w:pPr>
              <w:pStyle w:val="2-"/>
              <w:rPr>
                <w:color w:val="00B050"/>
              </w:rPr>
            </w:pPr>
            <w:r>
              <w:tab/>
              <w:t>int auto_with_value = 5;</w:t>
            </w:r>
            <w:r w:rsidR="004B2903">
              <w:tab/>
            </w:r>
            <w:r w:rsidR="004B2903">
              <w:tab/>
            </w:r>
            <w:r w:rsidR="004B2903">
              <w:tab/>
            </w:r>
            <w:r w:rsidR="004B2903">
              <w:tab/>
            </w:r>
            <w:r w:rsidR="004B2903" w:rsidRPr="004B2903">
              <w:rPr>
                <w:color w:val="00B050"/>
              </w:rPr>
              <w:t>//</w:t>
            </w:r>
            <w:r w:rsidR="004B2903" w:rsidRPr="004B2903">
              <w:rPr>
                <w:color w:val="FF0000"/>
              </w:rPr>
              <w:t>[</w:t>
            </w:r>
            <w:r w:rsidR="004B2903" w:rsidRPr="004B2903">
              <w:rPr>
                <w:rFonts w:hint="eastAsia"/>
                <w:color w:val="FF0000"/>
              </w:rPr>
              <w:t>スタック]</w:t>
            </w:r>
            <w:r w:rsidR="00FE2E9A">
              <w:rPr>
                <w:rFonts w:hint="eastAsia"/>
                <w:color w:val="00B050"/>
              </w:rPr>
              <w:t>初期値付きローカル</w:t>
            </w:r>
            <w:r w:rsidR="004B2903" w:rsidRPr="004B2903">
              <w:rPr>
                <w:rFonts w:hint="eastAsia"/>
                <w:color w:val="00B050"/>
              </w:rPr>
              <w:t>変数　※初期値は</w:t>
            </w:r>
            <w:r w:rsidR="006C008B">
              <w:rPr>
                <w:rFonts w:hint="eastAsia"/>
                <w:color w:val="00B050"/>
              </w:rPr>
              <w:t>プログラムコード化</w:t>
            </w:r>
          </w:p>
          <w:p w14:paraId="6C399703" w14:textId="1D648FFE" w:rsidR="004B2903" w:rsidRDefault="00060E38" w:rsidP="004B2903">
            <w:pPr>
              <w:pStyle w:val="2-"/>
            </w:pPr>
            <w:r>
              <w:tab/>
              <w:t>const int auto_const_value = 6;</w:t>
            </w:r>
            <w:r w:rsidR="004B2903">
              <w:tab/>
            </w:r>
            <w:r w:rsidR="004B2903">
              <w:tab/>
            </w:r>
            <w:r w:rsidR="004B2903" w:rsidRPr="004B2903">
              <w:rPr>
                <w:color w:val="00B050"/>
              </w:rPr>
              <w:t>//</w:t>
            </w:r>
            <w:r w:rsidR="004B2903" w:rsidRPr="004B2903">
              <w:rPr>
                <w:color w:val="FF0000"/>
              </w:rPr>
              <w:t>[</w:t>
            </w:r>
            <w:r w:rsidR="004B2903" w:rsidRPr="004B2903">
              <w:rPr>
                <w:rFonts w:hint="eastAsia"/>
                <w:color w:val="FF0000"/>
              </w:rPr>
              <w:t>スタック]</w:t>
            </w:r>
            <w:r w:rsidR="00FE2E9A">
              <w:rPr>
                <w:rFonts w:hint="eastAsia"/>
                <w:color w:val="00B050"/>
              </w:rPr>
              <w:t>ローカル</w:t>
            </w:r>
            <w:r w:rsidR="004B2903" w:rsidRPr="004B2903">
              <w:rPr>
                <w:rFonts w:hint="eastAsia"/>
                <w:color w:val="00B050"/>
              </w:rPr>
              <w:t>const変数（定数）</w:t>
            </w:r>
            <w:r w:rsidR="00FE2E9A">
              <w:rPr>
                <w:rFonts w:hint="eastAsia"/>
                <w:color w:val="00B050"/>
              </w:rPr>
              <w:t xml:space="preserve">　※</w:t>
            </w:r>
            <w:r w:rsidR="004B2903" w:rsidRPr="004B2903">
              <w:rPr>
                <w:rFonts w:hint="eastAsia"/>
                <w:color w:val="00B050"/>
              </w:rPr>
              <w:t>初期値はプログラム</w:t>
            </w:r>
            <w:r w:rsidR="006C008B">
              <w:rPr>
                <w:rFonts w:hint="eastAsia"/>
                <w:color w:val="00B050"/>
              </w:rPr>
              <w:t>コード化</w:t>
            </w:r>
          </w:p>
          <w:p w14:paraId="3AB81936" w14:textId="464858DD" w:rsidR="00060E38" w:rsidRDefault="00060E38" w:rsidP="00060E38">
            <w:pPr>
              <w:pStyle w:val="2-"/>
            </w:pPr>
            <w:r>
              <w:tab/>
              <w:t>const char* auto_str = "STRING";</w:t>
            </w:r>
            <w:r w:rsidR="004B2903">
              <w:tab/>
            </w:r>
            <w:r w:rsidR="004B2903">
              <w:tab/>
            </w:r>
            <w:r w:rsidR="004B2903" w:rsidRPr="004B2903">
              <w:rPr>
                <w:color w:val="00B050"/>
              </w:rPr>
              <w:t>//</w:t>
            </w:r>
            <w:r w:rsidR="004B2903" w:rsidRPr="004B2903">
              <w:rPr>
                <w:color w:val="FF0000"/>
              </w:rPr>
              <w:t>[</w:t>
            </w:r>
            <w:r w:rsidR="004B2903" w:rsidRPr="004B2903">
              <w:rPr>
                <w:rFonts w:hint="eastAsia"/>
                <w:color w:val="FF0000"/>
              </w:rPr>
              <w:t>スタック]</w:t>
            </w:r>
            <w:r w:rsidR="004B2903" w:rsidRPr="004B2903">
              <w:rPr>
                <w:rFonts w:hint="eastAsia"/>
                <w:color w:val="00B050"/>
              </w:rPr>
              <w:t>初期値付き</w:t>
            </w:r>
            <w:r w:rsidR="00FE2E9A">
              <w:rPr>
                <w:rFonts w:hint="eastAsia"/>
                <w:color w:val="00B050"/>
              </w:rPr>
              <w:t>ローカル</w:t>
            </w:r>
            <w:r w:rsidR="004B2903" w:rsidRPr="004B2903">
              <w:rPr>
                <w:rFonts w:hint="eastAsia"/>
                <w:color w:val="00B050"/>
              </w:rPr>
              <w:t>変数　※</w:t>
            </w:r>
            <w:r w:rsidR="004B2903" w:rsidRPr="004B2903">
              <w:rPr>
                <w:rFonts w:hint="eastAsia"/>
                <w:color w:val="FF0000"/>
              </w:rPr>
              <w:t>[.rodata]</w:t>
            </w:r>
            <w:r w:rsidR="004B2903">
              <w:rPr>
                <w:rFonts w:hint="eastAsia"/>
                <w:color w:val="00B050"/>
              </w:rPr>
              <w:t>文字列リテラル</w:t>
            </w:r>
          </w:p>
          <w:p w14:paraId="43AC0E2D" w14:textId="3AE31DA5" w:rsidR="00060E38" w:rsidRDefault="00060E38" w:rsidP="00060E38">
            <w:pPr>
              <w:pStyle w:val="2-"/>
            </w:pPr>
            <w:r>
              <w:tab/>
            </w:r>
          </w:p>
          <w:p w14:paraId="3AA89ADB" w14:textId="14335ACD" w:rsidR="00060E38" w:rsidRDefault="00060E38" w:rsidP="00060E38">
            <w:pPr>
              <w:pStyle w:val="2-"/>
            </w:pPr>
            <w:r>
              <w:tab/>
              <w:t>global_without_value = 101;</w:t>
            </w:r>
          </w:p>
          <w:p w14:paraId="71499A79" w14:textId="593AB253" w:rsidR="00060E38" w:rsidRDefault="00060E38" w:rsidP="00060E38">
            <w:pPr>
              <w:pStyle w:val="2-"/>
            </w:pPr>
            <w:r>
              <w:tab/>
              <w:t>global_with_value = 102;</w:t>
            </w:r>
          </w:p>
          <w:p w14:paraId="2FB808C6" w14:textId="69B4C68B" w:rsidR="00060E38" w:rsidRDefault="00060E38" w:rsidP="00060E38">
            <w:pPr>
              <w:pStyle w:val="2-"/>
            </w:pPr>
            <w:r>
              <w:tab/>
              <w:t>static_without_value = 103;</w:t>
            </w:r>
          </w:p>
          <w:p w14:paraId="42354E4D" w14:textId="27A8C580" w:rsidR="00060E38" w:rsidRDefault="00060E38" w:rsidP="00060E38">
            <w:pPr>
              <w:pStyle w:val="2-"/>
            </w:pPr>
            <w:r>
              <w:tab/>
              <w:t>static_with_value = 104;</w:t>
            </w:r>
          </w:p>
          <w:p w14:paraId="1209A68F" w14:textId="6A5CE444" w:rsidR="00060E38" w:rsidRDefault="00060E38" w:rsidP="00060E38">
            <w:pPr>
              <w:pStyle w:val="2-"/>
            </w:pPr>
            <w:r>
              <w:tab/>
              <w:t>auto_without_value = 105;</w:t>
            </w:r>
          </w:p>
          <w:p w14:paraId="17477379" w14:textId="123C40CA" w:rsidR="00060E38" w:rsidRDefault="00060E38" w:rsidP="00060E38">
            <w:pPr>
              <w:pStyle w:val="2-"/>
            </w:pPr>
            <w:r>
              <w:tab/>
              <w:t>auto_with_value = 106;</w:t>
            </w:r>
          </w:p>
          <w:p w14:paraId="2B25B34A" w14:textId="6A3BBE28" w:rsidR="00060E38" w:rsidRDefault="00060E38" w:rsidP="00060E38">
            <w:pPr>
              <w:pStyle w:val="2-"/>
            </w:pPr>
            <w:r>
              <w:tab/>
              <w:t>printf("%d,%d,%d,%d,%d,%d,%d,%d,%d,\"%s\"\n",</w:t>
            </w:r>
          </w:p>
          <w:p w14:paraId="605BD88D" w14:textId="30D12815" w:rsidR="00060E38" w:rsidRDefault="00060E38" w:rsidP="00060E38">
            <w:pPr>
              <w:pStyle w:val="2-"/>
            </w:pPr>
            <w:r>
              <w:tab/>
              <w:t xml:space="preserve">       global_without_value,</w:t>
            </w:r>
          </w:p>
          <w:p w14:paraId="3E8F7BAE" w14:textId="53388EAF" w:rsidR="00060E38" w:rsidRDefault="00060E38" w:rsidP="00060E38">
            <w:pPr>
              <w:pStyle w:val="2-"/>
              <w:tabs>
                <w:tab w:val="clear" w:pos="371"/>
                <w:tab w:val="left" w:pos="445"/>
              </w:tabs>
            </w:pPr>
            <w:r>
              <w:tab/>
              <w:t xml:space="preserve">      global_with_value,</w:t>
            </w:r>
          </w:p>
          <w:p w14:paraId="21888F9D" w14:textId="359D9A97" w:rsidR="00060E38" w:rsidRDefault="00060E38" w:rsidP="00060E38">
            <w:pPr>
              <w:pStyle w:val="2-"/>
            </w:pPr>
            <w:r>
              <w:tab/>
              <w:t xml:space="preserve">       global_const_value,</w:t>
            </w:r>
          </w:p>
          <w:p w14:paraId="3257023B" w14:textId="60337361" w:rsidR="00745707" w:rsidRDefault="00060E38" w:rsidP="00060E38">
            <w:pPr>
              <w:pStyle w:val="2-"/>
            </w:pPr>
            <w:r>
              <w:tab/>
              <w:t xml:space="preserve">       static_without_value,</w:t>
            </w:r>
          </w:p>
          <w:p w14:paraId="39635AE3" w14:textId="5601714F" w:rsidR="00060E38" w:rsidRDefault="00060E38" w:rsidP="00060E38">
            <w:pPr>
              <w:pStyle w:val="2-"/>
            </w:pPr>
            <w:r>
              <w:tab/>
              <w:t xml:space="preserve">       global_const_value,</w:t>
            </w:r>
          </w:p>
          <w:p w14:paraId="33A29181" w14:textId="0E38A6EF" w:rsidR="00060E38" w:rsidRDefault="00060E38" w:rsidP="00060E38">
            <w:pPr>
              <w:pStyle w:val="2-"/>
            </w:pPr>
            <w:r>
              <w:tab/>
              <w:t xml:space="preserve">       static_without_value,</w:t>
            </w:r>
          </w:p>
          <w:p w14:paraId="7EB4CFEF" w14:textId="2AE77F05" w:rsidR="00060E38" w:rsidRDefault="00060E38" w:rsidP="00060E38">
            <w:pPr>
              <w:pStyle w:val="2-"/>
            </w:pPr>
            <w:r>
              <w:tab/>
              <w:t xml:space="preserve">       static_with_value,</w:t>
            </w:r>
          </w:p>
          <w:p w14:paraId="799A0E5D" w14:textId="0456BDD1" w:rsidR="00060E38" w:rsidRDefault="00060E38" w:rsidP="00060E38">
            <w:pPr>
              <w:pStyle w:val="2-"/>
            </w:pPr>
            <w:r>
              <w:tab/>
              <w:t xml:space="preserve">       static_const_value,</w:t>
            </w:r>
          </w:p>
          <w:p w14:paraId="26260072" w14:textId="7BF3473F" w:rsidR="00060E38" w:rsidRDefault="00060E38" w:rsidP="00060E38">
            <w:pPr>
              <w:pStyle w:val="2-"/>
            </w:pPr>
            <w:r>
              <w:tab/>
              <w:t xml:space="preserve">       auto_without_value,</w:t>
            </w:r>
          </w:p>
          <w:p w14:paraId="1AEBD63B" w14:textId="01170791" w:rsidR="00060E38" w:rsidRDefault="00060E38" w:rsidP="00060E38">
            <w:pPr>
              <w:pStyle w:val="2-"/>
            </w:pPr>
            <w:r>
              <w:tab/>
              <w:t xml:space="preserve">       auto_with_value,</w:t>
            </w:r>
          </w:p>
          <w:p w14:paraId="64864D7A" w14:textId="61625649" w:rsidR="00060E38" w:rsidRDefault="00060E38" w:rsidP="00060E38">
            <w:pPr>
              <w:pStyle w:val="2-"/>
            </w:pPr>
            <w:r>
              <w:tab/>
              <w:t xml:space="preserve">       auto_const_value,</w:t>
            </w:r>
          </w:p>
          <w:p w14:paraId="0F573C6E" w14:textId="0B59CF2D" w:rsidR="00060E38" w:rsidRDefault="00060E38" w:rsidP="00060E38">
            <w:pPr>
              <w:pStyle w:val="2-"/>
            </w:pPr>
            <w:r>
              <w:tab/>
              <w:t xml:space="preserve">       auto_str</w:t>
            </w:r>
          </w:p>
          <w:p w14:paraId="20B60C26" w14:textId="0AC332E7" w:rsidR="00060E38" w:rsidRDefault="00060E38" w:rsidP="00060E38">
            <w:pPr>
              <w:pStyle w:val="2-"/>
            </w:pPr>
            <w:r>
              <w:tab/>
              <w:t xml:space="preserve"> );</w:t>
            </w:r>
          </w:p>
          <w:p w14:paraId="581A752D" w14:textId="77777777" w:rsidR="00060E38" w:rsidRDefault="00060E38" w:rsidP="00060E38">
            <w:pPr>
              <w:pStyle w:val="2-"/>
            </w:pPr>
            <w:r>
              <w:tab/>
            </w:r>
          </w:p>
          <w:p w14:paraId="02FCCC86" w14:textId="59E3585E" w:rsidR="00060E38" w:rsidRDefault="00060E38" w:rsidP="00060E38">
            <w:pPr>
              <w:pStyle w:val="2-"/>
            </w:pPr>
            <w:r>
              <w:tab/>
              <w:t>printf("main():end\n");</w:t>
            </w:r>
          </w:p>
          <w:p w14:paraId="373EE56E" w14:textId="01C1EFC9" w:rsidR="00060E38" w:rsidRDefault="00060E38" w:rsidP="00060E38">
            <w:pPr>
              <w:pStyle w:val="2-"/>
            </w:pPr>
            <w:r>
              <w:tab/>
            </w:r>
          </w:p>
          <w:p w14:paraId="02F48203" w14:textId="7E51F02C" w:rsidR="00060E38" w:rsidRDefault="00060E38" w:rsidP="00060E38">
            <w:pPr>
              <w:pStyle w:val="2-"/>
            </w:pPr>
            <w:r>
              <w:tab/>
              <w:t>return 0;</w:t>
            </w:r>
          </w:p>
          <w:p w14:paraId="792C576C" w14:textId="77777777" w:rsidR="00060E38" w:rsidRDefault="00060E38" w:rsidP="00060E38">
            <w:pPr>
              <w:pStyle w:val="2-"/>
            </w:pPr>
            <w:r>
              <w:t>}</w:t>
            </w:r>
          </w:p>
          <w:p w14:paraId="3522BC21" w14:textId="77777777" w:rsidR="00060E38" w:rsidRDefault="00060E38" w:rsidP="00060E38">
            <w:pPr>
              <w:pStyle w:val="2-"/>
            </w:pPr>
          </w:p>
          <w:p w14:paraId="2877C45E" w14:textId="1FC587F6" w:rsidR="00060E38" w:rsidRPr="00060E38" w:rsidRDefault="00060E38" w:rsidP="00060E38">
            <w:pPr>
              <w:pStyle w:val="2-"/>
              <w:rPr>
                <w:color w:val="00B050"/>
              </w:rPr>
            </w:pPr>
            <w:r w:rsidRPr="00060E38">
              <w:rPr>
                <w:rFonts w:hint="eastAsia"/>
                <w:color w:val="00B050"/>
              </w:rPr>
              <w:t>//</w:t>
            </w:r>
            <w:r w:rsidR="008C3CB4" w:rsidRPr="008C3CB4">
              <w:rPr>
                <w:color w:val="FF0000"/>
              </w:rPr>
              <w:t>[.text]</w:t>
            </w:r>
            <w:r w:rsidRPr="00060E38">
              <w:rPr>
                <w:rFonts w:hint="eastAsia"/>
                <w:color w:val="00B050"/>
              </w:rPr>
              <w:t>クラス</w:t>
            </w:r>
          </w:p>
          <w:p w14:paraId="10980C24" w14:textId="77777777" w:rsidR="00060E38" w:rsidRDefault="00060E38" w:rsidP="00060E38">
            <w:pPr>
              <w:pStyle w:val="2-"/>
            </w:pPr>
            <w:r>
              <w:t>class auto_run_test_class</w:t>
            </w:r>
          </w:p>
          <w:p w14:paraId="341685DD" w14:textId="77777777" w:rsidR="00060E38" w:rsidRDefault="00060E38" w:rsidP="00060E38">
            <w:pPr>
              <w:pStyle w:val="2-"/>
            </w:pPr>
            <w:r>
              <w:t>{</w:t>
            </w:r>
          </w:p>
          <w:p w14:paraId="5F1A3F62" w14:textId="77777777" w:rsidR="00060E38" w:rsidRDefault="00060E38" w:rsidP="00060E38">
            <w:pPr>
              <w:pStyle w:val="2-"/>
            </w:pPr>
            <w:r>
              <w:t>public:</w:t>
            </w:r>
          </w:p>
          <w:p w14:paraId="0CFE731D" w14:textId="77777777" w:rsidR="00060E38" w:rsidRDefault="00060E38" w:rsidP="00060E38">
            <w:pPr>
              <w:pStyle w:val="2-"/>
            </w:pPr>
            <w:r>
              <w:t xml:space="preserve">        auto_run_test_class()</w:t>
            </w:r>
          </w:p>
          <w:p w14:paraId="1892D137" w14:textId="77777777" w:rsidR="00060E38" w:rsidRDefault="00060E38" w:rsidP="00060E38">
            <w:pPr>
              <w:pStyle w:val="2-"/>
            </w:pPr>
            <w:r>
              <w:t xml:space="preserve">        {</w:t>
            </w:r>
          </w:p>
          <w:p w14:paraId="5370EEDD" w14:textId="77777777" w:rsidR="00060E38" w:rsidRDefault="00060E38" w:rsidP="00060E38">
            <w:pPr>
              <w:pStyle w:val="2-"/>
            </w:pPr>
            <w:r>
              <w:t xml:space="preserve">                printf("auto_run_test_class::constructor()\n");</w:t>
            </w:r>
          </w:p>
          <w:p w14:paraId="2E8883DB" w14:textId="77777777" w:rsidR="00060E38" w:rsidRDefault="00060E38" w:rsidP="00060E38">
            <w:pPr>
              <w:pStyle w:val="2-"/>
            </w:pPr>
            <w:r>
              <w:t xml:space="preserve">        }</w:t>
            </w:r>
          </w:p>
          <w:p w14:paraId="46372DCB" w14:textId="77777777" w:rsidR="00060E38" w:rsidRDefault="00060E38" w:rsidP="00060E38">
            <w:pPr>
              <w:pStyle w:val="2-"/>
            </w:pPr>
            <w:r>
              <w:t xml:space="preserve">        ~auto_run_test_class()</w:t>
            </w:r>
          </w:p>
          <w:p w14:paraId="4DE4984A" w14:textId="77777777" w:rsidR="00060E38" w:rsidRDefault="00060E38" w:rsidP="00060E38">
            <w:pPr>
              <w:pStyle w:val="2-"/>
            </w:pPr>
            <w:r>
              <w:lastRenderedPageBreak/>
              <w:t xml:space="preserve">        {</w:t>
            </w:r>
          </w:p>
          <w:p w14:paraId="55B33D07" w14:textId="77777777" w:rsidR="00060E38" w:rsidRDefault="00060E38" w:rsidP="00060E38">
            <w:pPr>
              <w:pStyle w:val="2-"/>
            </w:pPr>
            <w:r>
              <w:t xml:space="preserve">                printf("auto_run_test_class::destructor()\n");</w:t>
            </w:r>
          </w:p>
          <w:p w14:paraId="58390FD5" w14:textId="77777777" w:rsidR="00060E38" w:rsidRDefault="00060E38" w:rsidP="00060E38">
            <w:pPr>
              <w:pStyle w:val="2-"/>
            </w:pPr>
            <w:r>
              <w:t xml:space="preserve">        }</w:t>
            </w:r>
          </w:p>
          <w:p w14:paraId="20213380" w14:textId="77777777" w:rsidR="00060E38" w:rsidRDefault="00060E38" w:rsidP="00060E38">
            <w:pPr>
              <w:pStyle w:val="2-"/>
            </w:pPr>
            <w:r>
              <w:t>};</w:t>
            </w:r>
          </w:p>
          <w:p w14:paraId="63D55A65" w14:textId="77777777" w:rsidR="008C3CB4" w:rsidRDefault="008C3CB4" w:rsidP="00060E38">
            <w:pPr>
              <w:pStyle w:val="2-"/>
            </w:pPr>
          </w:p>
          <w:p w14:paraId="7C08402B" w14:textId="466E97B2" w:rsidR="008C3CB4" w:rsidRPr="008C3CB4" w:rsidRDefault="008C3CB4" w:rsidP="00060E38">
            <w:pPr>
              <w:pStyle w:val="2-"/>
              <w:rPr>
                <w:color w:val="00B050"/>
              </w:rPr>
            </w:pPr>
            <w:r w:rsidRPr="008C3CB4">
              <w:rPr>
                <w:color w:val="00B050"/>
              </w:rPr>
              <w:t>//</w:t>
            </w:r>
            <w:r w:rsidRPr="008C3CB4">
              <w:rPr>
                <w:rFonts w:hint="eastAsia"/>
                <w:color w:val="00B050"/>
              </w:rPr>
              <w:t>大域変数に直接インスタンスを生成したクラス</w:t>
            </w:r>
          </w:p>
          <w:p w14:paraId="1BBE6028" w14:textId="061ACC50" w:rsidR="008C3CB4" w:rsidRPr="008C3CB4" w:rsidRDefault="008C3CB4" w:rsidP="00060E38">
            <w:pPr>
              <w:pStyle w:val="2-"/>
              <w:rPr>
                <w:color w:val="00B050"/>
              </w:rPr>
            </w:pPr>
            <w:r w:rsidRPr="008C3CB4">
              <w:rPr>
                <w:rFonts w:hint="eastAsia"/>
                <w:color w:val="00B050"/>
              </w:rPr>
              <w:t>/</w:t>
            </w:r>
            <w:r w:rsidRPr="008C3CB4">
              <w:rPr>
                <w:color w:val="00B050"/>
              </w:rPr>
              <w:t>/</w:t>
            </w:r>
            <w:r w:rsidRPr="008C3CB4">
              <w:rPr>
                <w:rFonts w:hint="eastAsia"/>
                <w:color w:val="FF0000"/>
              </w:rPr>
              <w:t>[.init.</w:t>
            </w:r>
            <w:r w:rsidRPr="008C3CB4">
              <w:rPr>
                <w:color w:val="FF0000"/>
              </w:rPr>
              <w:t>text]</w:t>
            </w:r>
            <w:r w:rsidRPr="008C3CB4">
              <w:rPr>
                <w:rFonts w:hint="eastAsia"/>
                <w:color w:val="00B050"/>
              </w:rPr>
              <w:t>コンストラクタ</w:t>
            </w:r>
            <w:r>
              <w:rPr>
                <w:rFonts w:hint="eastAsia"/>
                <w:color w:val="00B050"/>
              </w:rPr>
              <w:t>呼び出し</w:t>
            </w:r>
            <w:r w:rsidRPr="008C3CB4">
              <w:rPr>
                <w:rFonts w:hint="eastAsia"/>
                <w:color w:val="00B050"/>
              </w:rPr>
              <w:t>は main() 関数より先に実行</w:t>
            </w:r>
          </w:p>
          <w:p w14:paraId="45068C4A" w14:textId="65415768" w:rsidR="008C3CB4" w:rsidRPr="008C3CB4" w:rsidRDefault="008C3CB4" w:rsidP="008C3CB4">
            <w:pPr>
              <w:pStyle w:val="2-"/>
              <w:rPr>
                <w:color w:val="00B050"/>
              </w:rPr>
            </w:pPr>
            <w:r w:rsidRPr="008C3CB4">
              <w:rPr>
                <w:rFonts w:hint="eastAsia"/>
                <w:color w:val="00B050"/>
              </w:rPr>
              <w:t>/</w:t>
            </w:r>
            <w:r w:rsidRPr="008C3CB4">
              <w:rPr>
                <w:color w:val="00B050"/>
              </w:rPr>
              <w:t>/</w:t>
            </w:r>
            <w:r w:rsidRPr="008C3CB4">
              <w:rPr>
                <w:rFonts w:hint="eastAsia"/>
                <w:color w:val="FF0000"/>
              </w:rPr>
              <w:t>[.</w:t>
            </w:r>
            <w:r w:rsidRPr="008C3CB4">
              <w:rPr>
                <w:color w:val="FF0000"/>
              </w:rPr>
              <w:t>exit</w:t>
            </w:r>
            <w:r w:rsidRPr="008C3CB4">
              <w:rPr>
                <w:rFonts w:hint="eastAsia"/>
                <w:color w:val="FF0000"/>
              </w:rPr>
              <w:t>.</w:t>
            </w:r>
            <w:r w:rsidRPr="008C3CB4">
              <w:rPr>
                <w:color w:val="FF0000"/>
              </w:rPr>
              <w:t>text]</w:t>
            </w:r>
            <w:r w:rsidRPr="008C3CB4">
              <w:rPr>
                <w:rFonts w:hint="eastAsia"/>
                <w:color w:val="00B050"/>
              </w:rPr>
              <w:t>デストラクタ</w:t>
            </w:r>
            <w:r>
              <w:rPr>
                <w:rFonts w:hint="eastAsia"/>
                <w:color w:val="00B050"/>
              </w:rPr>
              <w:t>呼び出し</w:t>
            </w:r>
            <w:r w:rsidRPr="008C3CB4">
              <w:rPr>
                <w:rFonts w:hint="eastAsia"/>
                <w:color w:val="00B050"/>
              </w:rPr>
              <w:t>は main() 関数よの後に実行</w:t>
            </w:r>
          </w:p>
          <w:p w14:paraId="7CDEF9BA" w14:textId="77777777" w:rsidR="00060E38" w:rsidRDefault="00060E38" w:rsidP="00060E38">
            <w:pPr>
              <w:pStyle w:val="2-"/>
            </w:pPr>
            <w:r>
              <w:t>auto_run_test_class auto_run_test_obj;</w:t>
            </w:r>
          </w:p>
          <w:p w14:paraId="04D877EF" w14:textId="77777777" w:rsidR="00060E38" w:rsidRDefault="00060E38" w:rsidP="00060E38">
            <w:pPr>
              <w:pStyle w:val="2-"/>
            </w:pPr>
          </w:p>
          <w:p w14:paraId="50222552" w14:textId="0AA6F3A1" w:rsidR="008C3CB4" w:rsidRPr="008C3CB4" w:rsidRDefault="008C3CB4" w:rsidP="00060E38">
            <w:pPr>
              <w:pStyle w:val="2-"/>
              <w:rPr>
                <w:color w:val="00B050"/>
              </w:rPr>
            </w:pPr>
            <w:r w:rsidRPr="008C3CB4">
              <w:rPr>
                <w:rFonts w:hint="eastAsia"/>
                <w:color w:val="00B050"/>
              </w:rPr>
              <w:t>//</w:t>
            </w:r>
            <w:r w:rsidRPr="008C3CB4">
              <w:rPr>
                <w:color w:val="FF0000"/>
              </w:rPr>
              <w:t>[.init.text]</w:t>
            </w:r>
            <w:r w:rsidRPr="008C3CB4">
              <w:rPr>
                <w:rFonts w:hint="eastAsia"/>
                <w:color w:val="00B050"/>
              </w:rPr>
              <w:t>初期化関数テスト１：main() 関数より先に実行</w:t>
            </w:r>
          </w:p>
          <w:p w14:paraId="3B3195BC" w14:textId="6F899151" w:rsidR="008C3CB4" w:rsidRPr="008C3CB4" w:rsidRDefault="008C3CB4" w:rsidP="00060E38">
            <w:pPr>
              <w:pStyle w:val="2-"/>
              <w:rPr>
                <w:color w:val="00B050"/>
              </w:rPr>
            </w:pPr>
            <w:r w:rsidRPr="008C3CB4">
              <w:rPr>
                <w:rFonts w:hint="eastAsia"/>
                <w:color w:val="00B050"/>
              </w:rPr>
              <w:t>//※このアトリビュートは GCC の方言</w:t>
            </w:r>
          </w:p>
          <w:p w14:paraId="7F7DB388" w14:textId="77777777" w:rsidR="00060E38" w:rsidRDefault="00060E38" w:rsidP="00060E38">
            <w:pPr>
              <w:pStyle w:val="2-"/>
            </w:pPr>
            <w:r>
              <w:t>__attribute__((constructor))</w:t>
            </w:r>
          </w:p>
          <w:p w14:paraId="145D72F4" w14:textId="77777777" w:rsidR="00060E38" w:rsidRDefault="00060E38" w:rsidP="00060E38">
            <w:pPr>
              <w:pStyle w:val="2-"/>
            </w:pPr>
            <w:r>
              <w:t>void auto_run_test_func_constructor_1()</w:t>
            </w:r>
          </w:p>
          <w:p w14:paraId="600FA892" w14:textId="77777777" w:rsidR="00060E38" w:rsidRDefault="00060E38" w:rsidP="00060E38">
            <w:pPr>
              <w:pStyle w:val="2-"/>
            </w:pPr>
            <w:r>
              <w:t>{</w:t>
            </w:r>
          </w:p>
          <w:p w14:paraId="53C2D024" w14:textId="77777777" w:rsidR="00060E38" w:rsidRDefault="00060E38" w:rsidP="00060E38">
            <w:pPr>
              <w:pStyle w:val="2-"/>
            </w:pPr>
            <w:r>
              <w:t xml:space="preserve">        printf("auto_run_test_fun_constructor_1()\n");</w:t>
            </w:r>
          </w:p>
          <w:p w14:paraId="73B7CC84" w14:textId="77777777" w:rsidR="00060E38" w:rsidRDefault="00060E38" w:rsidP="00060E38">
            <w:pPr>
              <w:pStyle w:val="2-"/>
            </w:pPr>
            <w:r>
              <w:t>}</w:t>
            </w:r>
          </w:p>
          <w:p w14:paraId="6D2DE32E" w14:textId="77777777" w:rsidR="00060E38" w:rsidRDefault="00060E38" w:rsidP="00060E38">
            <w:pPr>
              <w:pStyle w:val="2-"/>
            </w:pPr>
          </w:p>
          <w:p w14:paraId="799CA14E" w14:textId="5E0D5F46" w:rsidR="008C3CB4" w:rsidRPr="008C3CB4" w:rsidRDefault="008C3CB4" w:rsidP="008C3CB4">
            <w:pPr>
              <w:pStyle w:val="2-"/>
              <w:rPr>
                <w:color w:val="00B050"/>
              </w:rPr>
            </w:pPr>
            <w:r w:rsidRPr="008C3CB4">
              <w:rPr>
                <w:rFonts w:hint="eastAsia"/>
                <w:color w:val="00B050"/>
              </w:rPr>
              <w:t>//</w:t>
            </w:r>
            <w:r w:rsidRPr="008C3CB4">
              <w:rPr>
                <w:color w:val="FF0000"/>
              </w:rPr>
              <w:t>[.init.text]</w:t>
            </w:r>
            <w:r w:rsidRPr="008C3CB4">
              <w:rPr>
                <w:rFonts w:hint="eastAsia"/>
                <w:color w:val="00B050"/>
              </w:rPr>
              <w:t>初期化関数テスト</w:t>
            </w:r>
            <w:r>
              <w:rPr>
                <w:rFonts w:hint="eastAsia"/>
                <w:color w:val="00B050"/>
              </w:rPr>
              <w:t>２</w:t>
            </w:r>
            <w:r w:rsidRPr="008C3CB4">
              <w:rPr>
                <w:rFonts w:hint="eastAsia"/>
                <w:color w:val="00B050"/>
              </w:rPr>
              <w:t>：main() 関数より先に実行</w:t>
            </w:r>
          </w:p>
          <w:p w14:paraId="08E51DA8" w14:textId="77777777" w:rsidR="008C3CB4" w:rsidRPr="008C3CB4" w:rsidRDefault="008C3CB4" w:rsidP="008C3CB4">
            <w:pPr>
              <w:pStyle w:val="2-"/>
              <w:rPr>
                <w:color w:val="00B050"/>
              </w:rPr>
            </w:pPr>
            <w:r w:rsidRPr="008C3CB4">
              <w:rPr>
                <w:rFonts w:hint="eastAsia"/>
                <w:color w:val="00B050"/>
              </w:rPr>
              <w:t>//※このアトリビュートは GCC の方言</w:t>
            </w:r>
          </w:p>
          <w:p w14:paraId="1471460A" w14:textId="77777777" w:rsidR="00060E38" w:rsidRDefault="00060E38" w:rsidP="00060E38">
            <w:pPr>
              <w:pStyle w:val="2-"/>
            </w:pPr>
            <w:r>
              <w:t>__attribute__((constructor))</w:t>
            </w:r>
          </w:p>
          <w:p w14:paraId="58989784" w14:textId="77777777" w:rsidR="00060E38" w:rsidRDefault="00060E38" w:rsidP="00060E38">
            <w:pPr>
              <w:pStyle w:val="2-"/>
            </w:pPr>
            <w:r>
              <w:t>void auto_run_test_func_constructor_2()</w:t>
            </w:r>
          </w:p>
          <w:p w14:paraId="70F99165" w14:textId="77777777" w:rsidR="00060E38" w:rsidRDefault="00060E38" w:rsidP="00060E38">
            <w:pPr>
              <w:pStyle w:val="2-"/>
            </w:pPr>
            <w:r>
              <w:t>{</w:t>
            </w:r>
          </w:p>
          <w:p w14:paraId="314BC5DB" w14:textId="77777777" w:rsidR="00060E38" w:rsidRDefault="00060E38" w:rsidP="00060E38">
            <w:pPr>
              <w:pStyle w:val="2-"/>
            </w:pPr>
            <w:r>
              <w:t xml:space="preserve">        printf("auto_run_test_fun_constructor_2()\n");</w:t>
            </w:r>
          </w:p>
          <w:p w14:paraId="42F22745" w14:textId="77777777" w:rsidR="00060E38" w:rsidRDefault="00060E38" w:rsidP="00060E38">
            <w:pPr>
              <w:pStyle w:val="2-"/>
            </w:pPr>
            <w:r>
              <w:t>}</w:t>
            </w:r>
          </w:p>
          <w:p w14:paraId="5ED94B32" w14:textId="77777777" w:rsidR="00060E38" w:rsidRDefault="00060E38" w:rsidP="00060E38">
            <w:pPr>
              <w:pStyle w:val="2-"/>
            </w:pPr>
          </w:p>
          <w:p w14:paraId="420CEE33" w14:textId="75AEC911" w:rsidR="008C3CB4" w:rsidRPr="008C3CB4" w:rsidRDefault="008C3CB4" w:rsidP="008C3CB4">
            <w:pPr>
              <w:pStyle w:val="2-"/>
              <w:rPr>
                <w:color w:val="00B050"/>
              </w:rPr>
            </w:pPr>
            <w:r w:rsidRPr="008C3CB4">
              <w:rPr>
                <w:rFonts w:hint="eastAsia"/>
                <w:color w:val="00B050"/>
              </w:rPr>
              <w:t>//</w:t>
            </w:r>
            <w:r w:rsidRPr="008C3CB4">
              <w:rPr>
                <w:color w:val="FF0000"/>
              </w:rPr>
              <w:t>[</w:t>
            </w:r>
            <w:r>
              <w:rPr>
                <w:color w:val="FF0000"/>
              </w:rPr>
              <w:t>.exit</w:t>
            </w:r>
            <w:r w:rsidRPr="008C3CB4">
              <w:rPr>
                <w:color w:val="FF0000"/>
              </w:rPr>
              <w:t>.text]</w:t>
            </w:r>
            <w:r>
              <w:rPr>
                <w:rFonts w:hint="eastAsia"/>
                <w:color w:val="00B050"/>
              </w:rPr>
              <w:t>終了</w:t>
            </w:r>
            <w:r w:rsidRPr="008C3CB4">
              <w:rPr>
                <w:rFonts w:hint="eastAsia"/>
                <w:color w:val="00B050"/>
              </w:rPr>
              <w:t>関数テスト１：main() 関数</w:t>
            </w:r>
            <w:r>
              <w:rPr>
                <w:rFonts w:hint="eastAsia"/>
                <w:color w:val="00B050"/>
              </w:rPr>
              <w:t>の後</w:t>
            </w:r>
            <w:r w:rsidRPr="008C3CB4">
              <w:rPr>
                <w:rFonts w:hint="eastAsia"/>
                <w:color w:val="00B050"/>
              </w:rPr>
              <w:t>に実行</w:t>
            </w:r>
          </w:p>
          <w:p w14:paraId="051AF857" w14:textId="77777777" w:rsidR="008C3CB4" w:rsidRPr="008C3CB4" w:rsidRDefault="008C3CB4" w:rsidP="008C3CB4">
            <w:pPr>
              <w:pStyle w:val="2-"/>
              <w:rPr>
                <w:color w:val="00B050"/>
              </w:rPr>
            </w:pPr>
            <w:r w:rsidRPr="008C3CB4">
              <w:rPr>
                <w:rFonts w:hint="eastAsia"/>
                <w:color w:val="00B050"/>
              </w:rPr>
              <w:t>//※このアトリビュートは GCC の方言</w:t>
            </w:r>
          </w:p>
          <w:p w14:paraId="5126A1CB" w14:textId="77777777" w:rsidR="00060E38" w:rsidRDefault="00060E38" w:rsidP="00060E38">
            <w:pPr>
              <w:pStyle w:val="2-"/>
            </w:pPr>
            <w:r>
              <w:t>__attribute__((destructor))</w:t>
            </w:r>
          </w:p>
          <w:p w14:paraId="5219C069" w14:textId="77777777" w:rsidR="00060E38" w:rsidRDefault="00060E38" w:rsidP="00060E38">
            <w:pPr>
              <w:pStyle w:val="2-"/>
            </w:pPr>
            <w:r>
              <w:t>void auto_run_test_func_destructor_1()</w:t>
            </w:r>
          </w:p>
          <w:p w14:paraId="40F769EA" w14:textId="77777777" w:rsidR="00060E38" w:rsidRDefault="00060E38" w:rsidP="00060E38">
            <w:pPr>
              <w:pStyle w:val="2-"/>
            </w:pPr>
            <w:r>
              <w:t>{</w:t>
            </w:r>
          </w:p>
          <w:p w14:paraId="6EA713D1" w14:textId="77777777" w:rsidR="00060E38" w:rsidRDefault="00060E38" w:rsidP="00060E38">
            <w:pPr>
              <w:pStyle w:val="2-"/>
            </w:pPr>
            <w:r>
              <w:t xml:space="preserve">        printf("auto_run_test_fun_destructor_1()\n");</w:t>
            </w:r>
          </w:p>
          <w:p w14:paraId="1AB022A7" w14:textId="77777777" w:rsidR="00060E38" w:rsidRDefault="00060E38" w:rsidP="00060E38">
            <w:pPr>
              <w:pStyle w:val="2-"/>
            </w:pPr>
            <w:r>
              <w:t>}</w:t>
            </w:r>
          </w:p>
          <w:p w14:paraId="722E1F88" w14:textId="77777777" w:rsidR="00060E38" w:rsidRDefault="00060E38" w:rsidP="00060E38">
            <w:pPr>
              <w:pStyle w:val="2-"/>
            </w:pPr>
          </w:p>
          <w:p w14:paraId="0EBCAEFD" w14:textId="01F66034" w:rsidR="008C3CB4" w:rsidRPr="008C3CB4" w:rsidRDefault="008C3CB4" w:rsidP="008C3CB4">
            <w:pPr>
              <w:pStyle w:val="2-"/>
              <w:rPr>
                <w:color w:val="00B050"/>
              </w:rPr>
            </w:pPr>
            <w:r w:rsidRPr="008C3CB4">
              <w:rPr>
                <w:rFonts w:hint="eastAsia"/>
                <w:color w:val="00B050"/>
              </w:rPr>
              <w:t>//</w:t>
            </w:r>
            <w:r w:rsidRPr="008C3CB4">
              <w:rPr>
                <w:color w:val="FF0000"/>
              </w:rPr>
              <w:t>[</w:t>
            </w:r>
            <w:r>
              <w:rPr>
                <w:color w:val="FF0000"/>
              </w:rPr>
              <w:t>.exit</w:t>
            </w:r>
            <w:r w:rsidRPr="008C3CB4">
              <w:rPr>
                <w:color w:val="FF0000"/>
              </w:rPr>
              <w:t>.text]</w:t>
            </w:r>
            <w:r>
              <w:rPr>
                <w:rFonts w:hint="eastAsia"/>
                <w:color w:val="00B050"/>
              </w:rPr>
              <w:t>終了</w:t>
            </w:r>
            <w:r w:rsidRPr="008C3CB4">
              <w:rPr>
                <w:rFonts w:hint="eastAsia"/>
                <w:color w:val="00B050"/>
              </w:rPr>
              <w:t>関数テスト</w:t>
            </w:r>
            <w:r>
              <w:rPr>
                <w:rFonts w:hint="eastAsia"/>
                <w:color w:val="00B050"/>
              </w:rPr>
              <w:t>２</w:t>
            </w:r>
            <w:r w:rsidRPr="008C3CB4">
              <w:rPr>
                <w:rFonts w:hint="eastAsia"/>
                <w:color w:val="00B050"/>
              </w:rPr>
              <w:t>：main() 関数</w:t>
            </w:r>
            <w:r>
              <w:rPr>
                <w:rFonts w:hint="eastAsia"/>
                <w:color w:val="00B050"/>
              </w:rPr>
              <w:t>の後</w:t>
            </w:r>
            <w:r w:rsidRPr="008C3CB4">
              <w:rPr>
                <w:rFonts w:hint="eastAsia"/>
                <w:color w:val="00B050"/>
              </w:rPr>
              <w:t>に実行</w:t>
            </w:r>
          </w:p>
          <w:p w14:paraId="7791E178" w14:textId="77777777" w:rsidR="008C3CB4" w:rsidRPr="008C3CB4" w:rsidRDefault="008C3CB4" w:rsidP="008C3CB4">
            <w:pPr>
              <w:pStyle w:val="2-"/>
              <w:rPr>
                <w:color w:val="00B050"/>
              </w:rPr>
            </w:pPr>
            <w:r w:rsidRPr="008C3CB4">
              <w:rPr>
                <w:rFonts w:hint="eastAsia"/>
                <w:color w:val="00B050"/>
              </w:rPr>
              <w:t>//※このアトリビュートは GCC の方言</w:t>
            </w:r>
          </w:p>
          <w:p w14:paraId="6E7C8D74" w14:textId="77777777" w:rsidR="00060E38" w:rsidRDefault="00060E38" w:rsidP="00060E38">
            <w:pPr>
              <w:pStyle w:val="2-"/>
            </w:pPr>
            <w:r>
              <w:t>__attribute__((destructor))</w:t>
            </w:r>
          </w:p>
          <w:p w14:paraId="3B4B8E75" w14:textId="77777777" w:rsidR="00060E38" w:rsidRDefault="00060E38" w:rsidP="00060E38">
            <w:pPr>
              <w:pStyle w:val="2-"/>
            </w:pPr>
            <w:r>
              <w:t>void auto_run_test_func_destructor_2()</w:t>
            </w:r>
          </w:p>
          <w:p w14:paraId="5CA4E6F5" w14:textId="77777777" w:rsidR="00060E38" w:rsidRDefault="00060E38" w:rsidP="00060E38">
            <w:pPr>
              <w:pStyle w:val="2-"/>
            </w:pPr>
            <w:r>
              <w:t>{</w:t>
            </w:r>
          </w:p>
          <w:p w14:paraId="3D3D37A5" w14:textId="77777777" w:rsidR="00060E38" w:rsidRDefault="00060E38" w:rsidP="00060E38">
            <w:pPr>
              <w:pStyle w:val="2-"/>
            </w:pPr>
            <w:r>
              <w:t xml:space="preserve">        printf("auto_run_test_fun_destructor_2()\n");</w:t>
            </w:r>
          </w:p>
          <w:p w14:paraId="136C7AD7" w14:textId="708C8B55" w:rsidR="00060E38" w:rsidRDefault="00060E38" w:rsidP="00060E38">
            <w:pPr>
              <w:pStyle w:val="2-"/>
            </w:pPr>
            <w:r>
              <w:t>}</w:t>
            </w:r>
          </w:p>
        </w:tc>
      </w:tr>
    </w:tbl>
    <w:p w14:paraId="780C5579" w14:textId="7F84046C" w:rsidR="00E32152" w:rsidRPr="00E32152" w:rsidRDefault="00E32152" w:rsidP="00E32152">
      <w:pPr>
        <w:pStyle w:val="a9"/>
        <w:keepNext/>
        <w:widowControl/>
        <w:rPr>
          <w:color w:val="FF0000"/>
          <w:sz w:val="20"/>
          <w:szCs w:val="20"/>
        </w:rPr>
      </w:pPr>
      <w:r w:rsidRPr="00E32152">
        <w:rPr>
          <w:rFonts w:hint="eastAsia"/>
          <w:color w:val="FF0000"/>
          <w:sz w:val="20"/>
          <w:szCs w:val="20"/>
        </w:rPr>
        <w:lastRenderedPageBreak/>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E32152" w14:paraId="71CBA3A7" w14:textId="77777777" w:rsidTr="00E32152">
        <w:tc>
          <w:tcPr>
            <w:tcW w:w="8494" w:type="dxa"/>
          </w:tcPr>
          <w:p w14:paraId="1C358AAA" w14:textId="77777777" w:rsidR="00E32152" w:rsidRPr="00E32152" w:rsidRDefault="00E32152" w:rsidP="00E32152">
            <w:pPr>
              <w:pStyle w:val="2-"/>
              <w:rPr>
                <w:color w:val="auto"/>
              </w:rPr>
            </w:pPr>
            <w:r w:rsidRPr="00E32152">
              <w:rPr>
                <w:color w:val="auto"/>
              </w:rPr>
              <w:t>auto_run_test_class::constructor()</w:t>
            </w:r>
          </w:p>
          <w:p w14:paraId="4D1561E4" w14:textId="77777777" w:rsidR="00E32152" w:rsidRPr="00E32152" w:rsidRDefault="00E32152" w:rsidP="00E32152">
            <w:pPr>
              <w:pStyle w:val="2-"/>
              <w:rPr>
                <w:color w:val="auto"/>
              </w:rPr>
            </w:pPr>
            <w:r w:rsidRPr="00E32152">
              <w:rPr>
                <w:color w:val="auto"/>
              </w:rPr>
              <w:t>auto_run_test_fun_constructor_2()</w:t>
            </w:r>
          </w:p>
          <w:p w14:paraId="48594244" w14:textId="77777777" w:rsidR="00E32152" w:rsidRPr="00E32152" w:rsidRDefault="00E32152" w:rsidP="00E32152">
            <w:pPr>
              <w:pStyle w:val="2-"/>
              <w:rPr>
                <w:color w:val="auto"/>
              </w:rPr>
            </w:pPr>
            <w:r w:rsidRPr="00E32152">
              <w:rPr>
                <w:color w:val="auto"/>
              </w:rPr>
              <w:t>auto_run_test_fun_constructor_1()</w:t>
            </w:r>
          </w:p>
          <w:p w14:paraId="23500DC3" w14:textId="77777777" w:rsidR="00E32152" w:rsidRPr="00E32152" w:rsidRDefault="00E32152" w:rsidP="00E32152">
            <w:pPr>
              <w:pStyle w:val="2-"/>
              <w:rPr>
                <w:color w:val="auto"/>
              </w:rPr>
            </w:pPr>
            <w:r w:rsidRPr="00E32152">
              <w:rPr>
                <w:color w:val="auto"/>
              </w:rPr>
              <w:t>main():begin</w:t>
            </w:r>
          </w:p>
          <w:p w14:paraId="512CAA43" w14:textId="77777777" w:rsidR="00E32152" w:rsidRPr="00E32152" w:rsidRDefault="00E32152" w:rsidP="00E32152">
            <w:pPr>
              <w:pStyle w:val="2-"/>
              <w:rPr>
                <w:color w:val="auto"/>
              </w:rPr>
            </w:pPr>
            <w:r w:rsidRPr="00E32152">
              <w:rPr>
                <w:color w:val="auto"/>
              </w:rPr>
              <w:t>101,102,2,103,104,4,105,106,6,"STRING"</w:t>
            </w:r>
          </w:p>
          <w:p w14:paraId="398C9D90" w14:textId="77777777" w:rsidR="00E32152" w:rsidRPr="00E32152" w:rsidRDefault="00E32152" w:rsidP="00E32152">
            <w:pPr>
              <w:pStyle w:val="2-"/>
              <w:rPr>
                <w:color w:val="auto"/>
              </w:rPr>
            </w:pPr>
            <w:r w:rsidRPr="00E32152">
              <w:rPr>
                <w:color w:val="auto"/>
              </w:rPr>
              <w:t>main():end</w:t>
            </w:r>
          </w:p>
          <w:p w14:paraId="62857341" w14:textId="77777777" w:rsidR="00E32152" w:rsidRPr="00E32152" w:rsidRDefault="00E32152" w:rsidP="00E32152">
            <w:pPr>
              <w:pStyle w:val="2-"/>
              <w:rPr>
                <w:color w:val="auto"/>
              </w:rPr>
            </w:pPr>
            <w:r w:rsidRPr="00E32152">
              <w:rPr>
                <w:color w:val="auto"/>
              </w:rPr>
              <w:t>auto_run_test_class::destructor()</w:t>
            </w:r>
          </w:p>
          <w:p w14:paraId="34A36B91" w14:textId="77777777" w:rsidR="00E32152" w:rsidRPr="00E32152" w:rsidRDefault="00E32152" w:rsidP="00E32152">
            <w:pPr>
              <w:pStyle w:val="2-"/>
              <w:rPr>
                <w:color w:val="auto"/>
              </w:rPr>
            </w:pPr>
            <w:r w:rsidRPr="00E32152">
              <w:rPr>
                <w:color w:val="auto"/>
              </w:rPr>
              <w:t>auto_run_test_fun_destructor_1()</w:t>
            </w:r>
          </w:p>
          <w:p w14:paraId="5AF7DC4F" w14:textId="7C62632D" w:rsidR="00E32152" w:rsidRDefault="00E32152" w:rsidP="00E32152">
            <w:pPr>
              <w:pStyle w:val="2-"/>
            </w:pPr>
            <w:r w:rsidRPr="00E32152">
              <w:rPr>
                <w:color w:val="auto"/>
              </w:rPr>
              <w:t>auto_run_test_fun_destructor_2()</w:t>
            </w:r>
          </w:p>
        </w:tc>
      </w:tr>
    </w:tbl>
    <w:p w14:paraId="37DB519C" w14:textId="78E0CF7C" w:rsidR="00345346" w:rsidRPr="00345346" w:rsidRDefault="00345346" w:rsidP="00345346">
      <w:pPr>
        <w:pStyle w:val="a9"/>
        <w:keepNext/>
        <w:widowControl/>
        <w:spacing w:beforeLines="50" w:before="180"/>
        <w:ind w:firstLineChars="0" w:firstLine="0"/>
        <w:rPr>
          <w:szCs w:val="21"/>
        </w:rPr>
      </w:pPr>
      <w:r w:rsidRPr="00345346">
        <w:rPr>
          <w:szCs w:val="21"/>
        </w:rPr>
        <w:t>size</w:t>
      </w:r>
      <w:r w:rsidRPr="00345346">
        <w:rPr>
          <w:rFonts w:hint="eastAsia"/>
          <w:szCs w:val="21"/>
        </w:rPr>
        <w:t>コマンド</w:t>
      </w:r>
      <w:r>
        <w:rPr>
          <w:rFonts w:hint="eastAsia"/>
          <w:szCs w:val="21"/>
        </w:rPr>
        <w:t>による</w:t>
      </w:r>
      <w:r w:rsidRPr="00345346">
        <w:rPr>
          <w:rFonts w:hint="eastAsia"/>
          <w:szCs w:val="21"/>
        </w:rPr>
        <w:t>サイズ確認</w:t>
      </w:r>
      <w:r>
        <w:rPr>
          <w:rFonts w:hint="eastAsia"/>
          <w:szCs w:val="21"/>
        </w:rPr>
        <w:t>例</w:t>
      </w:r>
      <w:r w:rsidRPr="00345346">
        <w:rPr>
          <w:rFonts w:hint="eastAsia"/>
          <w:szCs w:val="21"/>
        </w:rPr>
        <w:t>：</w:t>
      </w:r>
      <w:r w:rsidRPr="00345346">
        <w:rPr>
          <w:rFonts w:hint="eastAsia"/>
          <w:szCs w:val="21"/>
        </w:rPr>
        <w:t xml:space="preserve"> </w:t>
      </w:r>
      <w:r w:rsidRPr="00345346">
        <w:rPr>
          <w:rFonts w:hint="eastAsia"/>
          <w:szCs w:val="21"/>
        </w:rPr>
        <w:t>※</w:t>
      </w:r>
      <w:r w:rsidRPr="00345346">
        <w:rPr>
          <w:rFonts w:hint="eastAsia"/>
          <w:szCs w:val="21"/>
        </w:rPr>
        <w:t>GCC</w:t>
      </w:r>
      <w:r w:rsidRPr="00345346">
        <w:rPr>
          <w:rFonts w:hint="eastAsia"/>
          <w:szCs w:val="21"/>
        </w:rPr>
        <w:t>系のみ</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45346" w14:paraId="2749EABE" w14:textId="77777777" w:rsidTr="00FE2E9A">
        <w:tc>
          <w:tcPr>
            <w:tcW w:w="8494" w:type="dxa"/>
          </w:tcPr>
          <w:p w14:paraId="36A37394" w14:textId="352610FF" w:rsidR="00345346" w:rsidRDefault="00345346" w:rsidP="00345346">
            <w:pPr>
              <w:pStyle w:val="2-"/>
            </w:pPr>
            <w:r>
              <w:t>$ size a.out</w:t>
            </w:r>
          </w:p>
          <w:p w14:paraId="3795C4B7" w14:textId="77777777" w:rsidR="00345346" w:rsidRPr="00345346" w:rsidRDefault="00345346" w:rsidP="00345346">
            <w:pPr>
              <w:pStyle w:val="2-"/>
              <w:rPr>
                <w:color w:val="auto"/>
              </w:rPr>
            </w:pPr>
            <w:r w:rsidRPr="00345346">
              <w:rPr>
                <w:color w:val="auto"/>
              </w:rPr>
              <w:t xml:space="preserve">   text    data     bss     dec     hex filename</w:t>
            </w:r>
          </w:p>
          <w:p w14:paraId="2C9D3D6B" w14:textId="2C43FB0C" w:rsidR="00345346" w:rsidRDefault="00345346" w:rsidP="00345346">
            <w:pPr>
              <w:pStyle w:val="2-"/>
            </w:pPr>
            <w:r w:rsidRPr="00345346">
              <w:rPr>
                <w:color w:val="auto"/>
              </w:rPr>
              <w:t xml:space="preserve">   2562     612      32    3206     c86 a.out</w:t>
            </w:r>
            <w:r>
              <w:rPr>
                <w:color w:val="auto"/>
              </w:rPr>
              <w:t xml:space="preserve">     </w:t>
            </w:r>
            <w:r w:rsidRPr="00345346">
              <w:rPr>
                <w:rFonts w:hint="eastAsia"/>
                <w:color w:val="FF0000"/>
              </w:rPr>
              <w:t>←*.text</w:t>
            </w:r>
            <w:r w:rsidRPr="00345346">
              <w:rPr>
                <w:color w:val="FF0000"/>
              </w:rPr>
              <w:t xml:space="preserve"> </w:t>
            </w:r>
            <w:r w:rsidRPr="00345346">
              <w:rPr>
                <w:rFonts w:hint="eastAsia"/>
                <w:color w:val="FF0000"/>
              </w:rPr>
              <w:t>+</w:t>
            </w:r>
            <w:r w:rsidRPr="00345346">
              <w:rPr>
                <w:color w:val="FF0000"/>
              </w:rPr>
              <w:t xml:space="preserve"> .</w:t>
            </w:r>
            <w:r w:rsidRPr="00345346">
              <w:rPr>
                <w:rFonts w:hint="eastAsia"/>
                <w:color w:val="FF0000"/>
              </w:rPr>
              <w:t>rodataサイズ, .dataサイズ, .bss サイズ, 合計サイズ</w:t>
            </w:r>
          </w:p>
        </w:tc>
      </w:tr>
    </w:tbl>
    <w:p w14:paraId="67C2EFC2" w14:textId="02FB7F70" w:rsidR="00345346" w:rsidRPr="00345346" w:rsidRDefault="00345346" w:rsidP="00345346">
      <w:pPr>
        <w:pStyle w:val="a9"/>
        <w:keepNext/>
        <w:widowControl/>
        <w:spacing w:beforeLines="50" w:before="180"/>
        <w:ind w:firstLineChars="0" w:firstLine="0"/>
        <w:rPr>
          <w:szCs w:val="21"/>
        </w:rPr>
      </w:pPr>
      <w:r>
        <w:rPr>
          <w:szCs w:val="21"/>
        </w:rPr>
        <w:t>objdump</w:t>
      </w:r>
      <w:r w:rsidRPr="00345346">
        <w:rPr>
          <w:rFonts w:hint="eastAsia"/>
          <w:szCs w:val="21"/>
        </w:rPr>
        <w:t>コマンド</w:t>
      </w:r>
      <w:r>
        <w:rPr>
          <w:rFonts w:hint="eastAsia"/>
          <w:szCs w:val="21"/>
        </w:rPr>
        <w:t>による</w:t>
      </w:r>
      <w:r w:rsidRPr="00345346">
        <w:rPr>
          <w:rFonts w:hint="eastAsia"/>
          <w:szCs w:val="21"/>
        </w:rPr>
        <w:t>サイズ確認</w:t>
      </w:r>
      <w:r>
        <w:rPr>
          <w:rFonts w:hint="eastAsia"/>
          <w:szCs w:val="21"/>
        </w:rPr>
        <w:t>例</w:t>
      </w:r>
      <w:r w:rsidRPr="00345346">
        <w:rPr>
          <w:rFonts w:hint="eastAsia"/>
          <w:szCs w:val="21"/>
        </w:rPr>
        <w:t>：</w:t>
      </w:r>
      <w:r w:rsidRPr="00345346">
        <w:rPr>
          <w:rFonts w:hint="eastAsia"/>
          <w:szCs w:val="21"/>
        </w:rPr>
        <w:t xml:space="preserve"> </w:t>
      </w:r>
      <w:r w:rsidRPr="00345346">
        <w:rPr>
          <w:rFonts w:hint="eastAsia"/>
          <w:szCs w:val="21"/>
        </w:rPr>
        <w:t>※</w:t>
      </w:r>
      <w:r w:rsidRPr="00345346">
        <w:rPr>
          <w:rFonts w:hint="eastAsia"/>
          <w:szCs w:val="21"/>
        </w:rPr>
        <w:t>GCC</w:t>
      </w:r>
      <w:r w:rsidRPr="00345346">
        <w:rPr>
          <w:rFonts w:hint="eastAsia"/>
          <w:szCs w:val="21"/>
        </w:rPr>
        <w:t>系のみ</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45346" w14:paraId="0542AF8F" w14:textId="77777777" w:rsidTr="00FE2E9A">
        <w:tc>
          <w:tcPr>
            <w:tcW w:w="8494" w:type="dxa"/>
          </w:tcPr>
          <w:p w14:paraId="653DED8E" w14:textId="17C9BD5B" w:rsidR="00345346" w:rsidRPr="00345346" w:rsidRDefault="00345346" w:rsidP="00345346">
            <w:pPr>
              <w:pStyle w:val="2-"/>
            </w:pPr>
            <w:r w:rsidRPr="00345346">
              <w:t>$ objdump -h a.out</w:t>
            </w:r>
          </w:p>
          <w:p w14:paraId="13CF4405" w14:textId="77777777" w:rsidR="00345346" w:rsidRPr="00345346" w:rsidRDefault="00345346" w:rsidP="00345346">
            <w:pPr>
              <w:pStyle w:val="2-"/>
              <w:rPr>
                <w:color w:val="auto"/>
              </w:rPr>
            </w:pPr>
          </w:p>
          <w:p w14:paraId="117128B8" w14:textId="77777777" w:rsidR="00345346" w:rsidRPr="00345346" w:rsidRDefault="00345346" w:rsidP="00345346">
            <w:pPr>
              <w:pStyle w:val="2-"/>
              <w:rPr>
                <w:color w:val="auto"/>
              </w:rPr>
            </w:pPr>
            <w:r w:rsidRPr="00345346">
              <w:rPr>
                <w:color w:val="auto"/>
              </w:rPr>
              <w:t>a.out:     file format elf64-x86-64</w:t>
            </w:r>
          </w:p>
          <w:p w14:paraId="3D33D776" w14:textId="77777777" w:rsidR="00345346" w:rsidRPr="00345346" w:rsidRDefault="00345346" w:rsidP="00345346">
            <w:pPr>
              <w:pStyle w:val="2-"/>
              <w:rPr>
                <w:color w:val="auto"/>
              </w:rPr>
            </w:pPr>
          </w:p>
          <w:p w14:paraId="08DDA1B0" w14:textId="77777777" w:rsidR="00345346" w:rsidRPr="00345346" w:rsidRDefault="00345346" w:rsidP="00345346">
            <w:pPr>
              <w:pStyle w:val="2-"/>
              <w:rPr>
                <w:color w:val="auto"/>
              </w:rPr>
            </w:pPr>
            <w:r w:rsidRPr="00345346">
              <w:rPr>
                <w:color w:val="auto"/>
              </w:rPr>
              <w:t>Sections:</w:t>
            </w:r>
          </w:p>
          <w:p w14:paraId="39908BEB" w14:textId="77777777" w:rsidR="00345346" w:rsidRPr="00345346" w:rsidRDefault="00345346" w:rsidP="00345346">
            <w:pPr>
              <w:pStyle w:val="2-"/>
              <w:rPr>
                <w:color w:val="auto"/>
              </w:rPr>
            </w:pPr>
            <w:r w:rsidRPr="00345346">
              <w:rPr>
                <w:color w:val="auto"/>
              </w:rPr>
              <w:lastRenderedPageBreak/>
              <w:t xml:space="preserve">Idx Name          </w:t>
            </w:r>
            <w:r w:rsidRPr="00345346">
              <w:rPr>
                <w:color w:val="FF0000"/>
              </w:rPr>
              <w:t>Size</w:t>
            </w:r>
            <w:r w:rsidRPr="00345346">
              <w:rPr>
                <w:color w:val="auto"/>
              </w:rPr>
              <w:t xml:space="preserve">      VMA               LMA               File off  Algn</w:t>
            </w:r>
          </w:p>
          <w:p w14:paraId="79548BF0" w14:textId="77777777" w:rsidR="00345346" w:rsidRPr="00345346" w:rsidRDefault="00345346" w:rsidP="00345346">
            <w:pPr>
              <w:pStyle w:val="2-"/>
              <w:rPr>
                <w:color w:val="auto"/>
              </w:rPr>
            </w:pPr>
            <w:r w:rsidRPr="00345346">
              <w:rPr>
                <w:color w:val="auto"/>
              </w:rPr>
              <w:t xml:space="preserve">  0 .interp       0000001c  0000000000400200  0000000000400200  00000200  2**0</w:t>
            </w:r>
          </w:p>
          <w:p w14:paraId="3B8960A9" w14:textId="77777777" w:rsidR="00345346" w:rsidRPr="00345346" w:rsidRDefault="00345346" w:rsidP="00345346">
            <w:pPr>
              <w:pStyle w:val="2-"/>
              <w:rPr>
                <w:color w:val="auto"/>
              </w:rPr>
            </w:pPr>
            <w:r w:rsidRPr="00345346">
              <w:rPr>
                <w:color w:val="auto"/>
              </w:rPr>
              <w:t xml:space="preserve">                  CONTENTS, ALLOC, LOAD, READONLY, DATA</w:t>
            </w:r>
          </w:p>
          <w:p w14:paraId="204E1195" w14:textId="77777777" w:rsidR="00345346" w:rsidRPr="00345346" w:rsidRDefault="00345346" w:rsidP="00345346">
            <w:pPr>
              <w:pStyle w:val="2-"/>
              <w:rPr>
                <w:color w:val="auto"/>
              </w:rPr>
            </w:pPr>
            <w:r w:rsidRPr="00345346">
              <w:rPr>
                <w:color w:val="auto"/>
              </w:rPr>
              <w:t xml:space="preserve">  1 .note.ABI-tag 00000020  000000000040021c  000000000040021c  0000021c  2**2</w:t>
            </w:r>
          </w:p>
          <w:p w14:paraId="6E0540F7" w14:textId="77777777" w:rsidR="00345346" w:rsidRPr="00345346" w:rsidRDefault="00345346" w:rsidP="00345346">
            <w:pPr>
              <w:pStyle w:val="2-"/>
              <w:rPr>
                <w:color w:val="auto"/>
              </w:rPr>
            </w:pPr>
            <w:r w:rsidRPr="00345346">
              <w:rPr>
                <w:color w:val="auto"/>
              </w:rPr>
              <w:t xml:space="preserve">                  CONTENTS, ALLOC, LOAD, READONLY, DATA</w:t>
            </w:r>
          </w:p>
          <w:p w14:paraId="5A9A3AA4" w14:textId="77777777" w:rsidR="00345346" w:rsidRPr="00345346" w:rsidRDefault="00345346" w:rsidP="00345346">
            <w:pPr>
              <w:pStyle w:val="2-"/>
              <w:rPr>
                <w:color w:val="auto"/>
              </w:rPr>
            </w:pPr>
            <w:r w:rsidRPr="00345346">
              <w:rPr>
                <w:color w:val="auto"/>
              </w:rPr>
              <w:t xml:space="preserve">  2 .note.gnu.build-id 00000024  000000000040023c  000000000040023c  0000023c  2**2</w:t>
            </w:r>
          </w:p>
          <w:p w14:paraId="69C8899B" w14:textId="77777777" w:rsidR="00345346" w:rsidRPr="00345346" w:rsidRDefault="00345346" w:rsidP="00345346">
            <w:pPr>
              <w:pStyle w:val="2-"/>
              <w:rPr>
                <w:color w:val="auto"/>
              </w:rPr>
            </w:pPr>
            <w:r w:rsidRPr="00345346">
              <w:rPr>
                <w:color w:val="auto"/>
              </w:rPr>
              <w:t xml:space="preserve">                  CONTENTS, ALLOC, LOAD, READONLY, DATA</w:t>
            </w:r>
          </w:p>
          <w:p w14:paraId="4D53EBF4" w14:textId="77777777" w:rsidR="00345346" w:rsidRPr="00345346" w:rsidRDefault="00345346" w:rsidP="00345346">
            <w:pPr>
              <w:pStyle w:val="2-"/>
              <w:rPr>
                <w:color w:val="auto"/>
              </w:rPr>
            </w:pPr>
            <w:r w:rsidRPr="00345346">
              <w:rPr>
                <w:color w:val="auto"/>
              </w:rPr>
              <w:t xml:space="preserve">  3 .gnu.hash     00000024  0000000000400260  0000000000400260  00000260  2**3</w:t>
            </w:r>
          </w:p>
          <w:p w14:paraId="278FD804" w14:textId="77777777" w:rsidR="00345346" w:rsidRPr="00345346" w:rsidRDefault="00345346" w:rsidP="00345346">
            <w:pPr>
              <w:pStyle w:val="2-"/>
              <w:rPr>
                <w:color w:val="auto"/>
              </w:rPr>
            </w:pPr>
            <w:r w:rsidRPr="00345346">
              <w:rPr>
                <w:color w:val="auto"/>
              </w:rPr>
              <w:t xml:space="preserve">                  CONTENTS, ALLOC, LOAD, READONLY, DATA</w:t>
            </w:r>
          </w:p>
          <w:p w14:paraId="545EEC44" w14:textId="77777777" w:rsidR="00345346" w:rsidRPr="00345346" w:rsidRDefault="00345346" w:rsidP="00345346">
            <w:pPr>
              <w:pStyle w:val="2-"/>
              <w:rPr>
                <w:color w:val="auto"/>
              </w:rPr>
            </w:pPr>
            <w:r w:rsidRPr="00345346">
              <w:rPr>
                <w:color w:val="auto"/>
              </w:rPr>
              <w:t xml:space="preserve">  4 .dynsym       000000c0  0000000000400288  0000000000400288  00000288  2**3</w:t>
            </w:r>
          </w:p>
          <w:p w14:paraId="589ACC3C" w14:textId="77777777" w:rsidR="00345346" w:rsidRPr="00345346" w:rsidRDefault="00345346" w:rsidP="00345346">
            <w:pPr>
              <w:pStyle w:val="2-"/>
              <w:rPr>
                <w:color w:val="auto"/>
              </w:rPr>
            </w:pPr>
            <w:r w:rsidRPr="00345346">
              <w:rPr>
                <w:color w:val="auto"/>
              </w:rPr>
              <w:t xml:space="preserve">                  CONTENTS, ALLOC, LOAD, READONLY, DATA</w:t>
            </w:r>
          </w:p>
          <w:p w14:paraId="459A0A57" w14:textId="77777777" w:rsidR="00345346" w:rsidRPr="00345346" w:rsidRDefault="00345346" w:rsidP="00345346">
            <w:pPr>
              <w:pStyle w:val="2-"/>
              <w:rPr>
                <w:color w:val="auto"/>
              </w:rPr>
            </w:pPr>
            <w:r w:rsidRPr="00345346">
              <w:rPr>
                <w:color w:val="auto"/>
              </w:rPr>
              <w:t xml:space="preserve">  5 .dynstr       000000ac  0000000000400348  0000000000400348  00000348  2**0</w:t>
            </w:r>
          </w:p>
          <w:p w14:paraId="418B7EB4" w14:textId="77777777" w:rsidR="00345346" w:rsidRPr="00345346" w:rsidRDefault="00345346" w:rsidP="00345346">
            <w:pPr>
              <w:pStyle w:val="2-"/>
              <w:rPr>
                <w:color w:val="auto"/>
              </w:rPr>
            </w:pPr>
            <w:r w:rsidRPr="00345346">
              <w:rPr>
                <w:color w:val="auto"/>
              </w:rPr>
              <w:t xml:space="preserve">                  CONTENTS, ALLOC, LOAD, READONLY, DATA</w:t>
            </w:r>
          </w:p>
          <w:p w14:paraId="1F8883BA" w14:textId="77777777" w:rsidR="00345346" w:rsidRPr="00345346" w:rsidRDefault="00345346" w:rsidP="00345346">
            <w:pPr>
              <w:pStyle w:val="2-"/>
              <w:rPr>
                <w:color w:val="auto"/>
              </w:rPr>
            </w:pPr>
            <w:r w:rsidRPr="00345346">
              <w:rPr>
                <w:color w:val="auto"/>
              </w:rPr>
              <w:t xml:space="preserve">  6 .gnu.version  00000010  00000000004003f4  00000000004003f4  000003f4  2**1</w:t>
            </w:r>
          </w:p>
          <w:p w14:paraId="53324339" w14:textId="77777777" w:rsidR="00345346" w:rsidRPr="00345346" w:rsidRDefault="00345346" w:rsidP="00345346">
            <w:pPr>
              <w:pStyle w:val="2-"/>
              <w:rPr>
                <w:color w:val="auto"/>
              </w:rPr>
            </w:pPr>
            <w:r w:rsidRPr="00345346">
              <w:rPr>
                <w:color w:val="auto"/>
              </w:rPr>
              <w:t xml:space="preserve">                  CONTENTS, ALLOC, LOAD, READONLY, DATA</w:t>
            </w:r>
          </w:p>
          <w:p w14:paraId="4A49B494" w14:textId="77777777" w:rsidR="00345346" w:rsidRPr="00345346" w:rsidRDefault="00345346" w:rsidP="00345346">
            <w:pPr>
              <w:pStyle w:val="2-"/>
              <w:rPr>
                <w:color w:val="auto"/>
              </w:rPr>
            </w:pPr>
            <w:r w:rsidRPr="00345346">
              <w:rPr>
                <w:color w:val="auto"/>
              </w:rPr>
              <w:t xml:space="preserve">  7 .gnu.version_r 00000040  0000000000400408  0000000000400408  00000408  2**3</w:t>
            </w:r>
          </w:p>
          <w:p w14:paraId="08A16790" w14:textId="77777777" w:rsidR="00345346" w:rsidRPr="00345346" w:rsidRDefault="00345346" w:rsidP="00345346">
            <w:pPr>
              <w:pStyle w:val="2-"/>
              <w:rPr>
                <w:color w:val="auto"/>
              </w:rPr>
            </w:pPr>
            <w:r w:rsidRPr="00345346">
              <w:rPr>
                <w:color w:val="auto"/>
              </w:rPr>
              <w:t xml:space="preserve">                  CONTENTS, ALLOC, LOAD, READONLY, DATA</w:t>
            </w:r>
          </w:p>
          <w:p w14:paraId="330EB1F7" w14:textId="77777777" w:rsidR="00345346" w:rsidRPr="00345346" w:rsidRDefault="00345346" w:rsidP="00345346">
            <w:pPr>
              <w:pStyle w:val="2-"/>
              <w:rPr>
                <w:color w:val="auto"/>
              </w:rPr>
            </w:pPr>
            <w:r w:rsidRPr="00345346">
              <w:rPr>
                <w:color w:val="auto"/>
              </w:rPr>
              <w:t xml:space="preserve">  8 .rela.dyn     00000018  0000000000400448  0000000000400448  00000448  2**3</w:t>
            </w:r>
          </w:p>
          <w:p w14:paraId="55CE227A" w14:textId="77777777" w:rsidR="00345346" w:rsidRPr="00345346" w:rsidRDefault="00345346" w:rsidP="00345346">
            <w:pPr>
              <w:pStyle w:val="2-"/>
              <w:rPr>
                <w:color w:val="auto"/>
              </w:rPr>
            </w:pPr>
            <w:r w:rsidRPr="00345346">
              <w:rPr>
                <w:color w:val="auto"/>
              </w:rPr>
              <w:t xml:space="preserve">                  CONTENTS, ALLOC, LOAD, READONLY, DATA</w:t>
            </w:r>
          </w:p>
          <w:p w14:paraId="600D82AD" w14:textId="77777777" w:rsidR="00345346" w:rsidRPr="00345346" w:rsidRDefault="00345346" w:rsidP="00345346">
            <w:pPr>
              <w:pStyle w:val="2-"/>
              <w:rPr>
                <w:color w:val="auto"/>
              </w:rPr>
            </w:pPr>
            <w:r w:rsidRPr="00345346">
              <w:rPr>
                <w:color w:val="auto"/>
              </w:rPr>
              <w:t xml:space="preserve">  9 .rela.plt     00000078  0000000000400460  0000000000400460  00000460  2**3</w:t>
            </w:r>
          </w:p>
          <w:p w14:paraId="015B1752" w14:textId="77777777" w:rsidR="00345346" w:rsidRPr="00345346" w:rsidRDefault="00345346" w:rsidP="00345346">
            <w:pPr>
              <w:pStyle w:val="2-"/>
              <w:rPr>
                <w:color w:val="auto"/>
              </w:rPr>
            </w:pPr>
            <w:r w:rsidRPr="00345346">
              <w:rPr>
                <w:color w:val="auto"/>
              </w:rPr>
              <w:t xml:space="preserve">                  CONTENTS, ALLOC, LOAD, READONLY, DATA</w:t>
            </w:r>
          </w:p>
          <w:p w14:paraId="1E9A4A8E" w14:textId="77777777" w:rsidR="00345346" w:rsidRPr="00345346" w:rsidRDefault="00345346" w:rsidP="00345346">
            <w:pPr>
              <w:pStyle w:val="2-"/>
              <w:rPr>
                <w:color w:val="auto"/>
              </w:rPr>
            </w:pPr>
            <w:r w:rsidRPr="00345346">
              <w:rPr>
                <w:color w:val="auto"/>
              </w:rPr>
              <w:t xml:space="preserve"> 10</w:t>
            </w:r>
            <w:r w:rsidRPr="00345346">
              <w:rPr>
                <w:color w:val="FF0000"/>
              </w:rPr>
              <w:t xml:space="preserve"> .init</w:t>
            </w:r>
            <w:r w:rsidRPr="00345346">
              <w:rPr>
                <w:color w:val="auto"/>
              </w:rPr>
              <w:t xml:space="preserve">         </w:t>
            </w:r>
            <w:r w:rsidRPr="00345346">
              <w:rPr>
                <w:color w:val="FF0000"/>
              </w:rPr>
              <w:t xml:space="preserve">00000018 </w:t>
            </w:r>
            <w:r w:rsidRPr="00345346">
              <w:rPr>
                <w:color w:val="auto"/>
              </w:rPr>
              <w:t xml:space="preserve"> 00000000004004d8  00000000004004d8  000004d8  2**2</w:t>
            </w:r>
          </w:p>
          <w:p w14:paraId="202AF20C" w14:textId="77777777" w:rsidR="00345346" w:rsidRPr="00345346" w:rsidRDefault="00345346" w:rsidP="00345346">
            <w:pPr>
              <w:pStyle w:val="2-"/>
              <w:rPr>
                <w:color w:val="auto"/>
              </w:rPr>
            </w:pPr>
            <w:r w:rsidRPr="00345346">
              <w:rPr>
                <w:color w:val="auto"/>
              </w:rPr>
              <w:t xml:space="preserve">                  CONTENTS, ALLOC, LOAD, READONLY, CODE</w:t>
            </w:r>
          </w:p>
          <w:p w14:paraId="2A9467C7" w14:textId="77777777" w:rsidR="00345346" w:rsidRPr="00345346" w:rsidRDefault="00345346" w:rsidP="00345346">
            <w:pPr>
              <w:pStyle w:val="2-"/>
              <w:rPr>
                <w:color w:val="auto"/>
              </w:rPr>
            </w:pPr>
            <w:r w:rsidRPr="00345346">
              <w:rPr>
                <w:color w:val="auto"/>
              </w:rPr>
              <w:t xml:space="preserve"> 11 .plt          00000060  00000000004004f0  00000000004004f0  000004f0  2**2</w:t>
            </w:r>
          </w:p>
          <w:p w14:paraId="1A5DFBF9" w14:textId="77777777" w:rsidR="00345346" w:rsidRPr="00345346" w:rsidRDefault="00345346" w:rsidP="00345346">
            <w:pPr>
              <w:pStyle w:val="2-"/>
              <w:rPr>
                <w:color w:val="auto"/>
              </w:rPr>
            </w:pPr>
            <w:r w:rsidRPr="00345346">
              <w:rPr>
                <w:color w:val="auto"/>
              </w:rPr>
              <w:t xml:space="preserve">                  CONTENTS, ALLOC, LOAD, READONLY, CODE</w:t>
            </w:r>
          </w:p>
          <w:p w14:paraId="229843E8" w14:textId="77777777" w:rsidR="00345346" w:rsidRPr="00345346" w:rsidRDefault="00345346" w:rsidP="00345346">
            <w:pPr>
              <w:pStyle w:val="2-"/>
              <w:rPr>
                <w:color w:val="auto"/>
              </w:rPr>
            </w:pPr>
            <w:r w:rsidRPr="00345346">
              <w:rPr>
                <w:color w:val="auto"/>
              </w:rPr>
              <w:t xml:space="preserve"> 12 </w:t>
            </w:r>
            <w:r w:rsidRPr="00345346">
              <w:rPr>
                <w:color w:val="FF0000"/>
              </w:rPr>
              <w:t>.text         00000358</w:t>
            </w:r>
            <w:r w:rsidRPr="00345346">
              <w:rPr>
                <w:color w:val="auto"/>
              </w:rPr>
              <w:t xml:space="preserve">  0000000000400550  0000000000400550  00000550  2**4</w:t>
            </w:r>
          </w:p>
          <w:p w14:paraId="4671DF34" w14:textId="77777777" w:rsidR="00345346" w:rsidRPr="00345346" w:rsidRDefault="00345346" w:rsidP="00345346">
            <w:pPr>
              <w:pStyle w:val="2-"/>
              <w:rPr>
                <w:color w:val="auto"/>
              </w:rPr>
            </w:pPr>
            <w:r w:rsidRPr="00345346">
              <w:rPr>
                <w:color w:val="auto"/>
              </w:rPr>
              <w:t xml:space="preserve">                  CONTENTS, ALLOC, LOAD, READONLY, CODE</w:t>
            </w:r>
          </w:p>
          <w:p w14:paraId="198CADC4" w14:textId="77777777" w:rsidR="00345346" w:rsidRPr="00345346" w:rsidRDefault="00345346" w:rsidP="00345346">
            <w:pPr>
              <w:pStyle w:val="2-"/>
              <w:rPr>
                <w:color w:val="auto"/>
              </w:rPr>
            </w:pPr>
            <w:r w:rsidRPr="00345346">
              <w:rPr>
                <w:color w:val="auto"/>
              </w:rPr>
              <w:t xml:space="preserve"> 13 </w:t>
            </w:r>
            <w:r w:rsidRPr="00345346">
              <w:rPr>
                <w:color w:val="FF0000"/>
              </w:rPr>
              <w:t>.fini         0000000e</w:t>
            </w:r>
            <w:r w:rsidRPr="00345346">
              <w:rPr>
                <w:color w:val="auto"/>
              </w:rPr>
              <w:t xml:space="preserve">  00000000004008a8  00000000004008a8  000008a8  2**2</w:t>
            </w:r>
          </w:p>
          <w:p w14:paraId="44F2E828" w14:textId="77777777" w:rsidR="00345346" w:rsidRPr="00345346" w:rsidRDefault="00345346" w:rsidP="00345346">
            <w:pPr>
              <w:pStyle w:val="2-"/>
              <w:rPr>
                <w:color w:val="auto"/>
              </w:rPr>
            </w:pPr>
            <w:r w:rsidRPr="00345346">
              <w:rPr>
                <w:color w:val="auto"/>
              </w:rPr>
              <w:t xml:space="preserve">                  CONTENTS, ALLOC, LOAD, READONLY, CODE</w:t>
            </w:r>
          </w:p>
          <w:p w14:paraId="35C129F6" w14:textId="77777777" w:rsidR="00345346" w:rsidRPr="00345346" w:rsidRDefault="00345346" w:rsidP="00345346">
            <w:pPr>
              <w:pStyle w:val="2-"/>
              <w:rPr>
                <w:color w:val="auto"/>
              </w:rPr>
            </w:pPr>
            <w:r w:rsidRPr="00345346">
              <w:rPr>
                <w:color w:val="auto"/>
              </w:rPr>
              <w:t xml:space="preserve"> 14 </w:t>
            </w:r>
            <w:r w:rsidRPr="00345346">
              <w:rPr>
                <w:color w:val="FF0000"/>
              </w:rPr>
              <w:t>.rodata       0000014c</w:t>
            </w:r>
            <w:r w:rsidRPr="00345346">
              <w:rPr>
                <w:color w:val="auto"/>
              </w:rPr>
              <w:t xml:space="preserve">  00000000004008b8  00000000004008b8  000008b8  2**3</w:t>
            </w:r>
          </w:p>
          <w:p w14:paraId="4E739DA1" w14:textId="77777777" w:rsidR="00345346" w:rsidRPr="00345346" w:rsidRDefault="00345346" w:rsidP="00345346">
            <w:pPr>
              <w:pStyle w:val="2-"/>
              <w:rPr>
                <w:color w:val="auto"/>
              </w:rPr>
            </w:pPr>
            <w:r w:rsidRPr="00345346">
              <w:rPr>
                <w:color w:val="auto"/>
              </w:rPr>
              <w:t xml:space="preserve">                  CONTENTS, ALLOC, LOAD, READONLY, DATA</w:t>
            </w:r>
          </w:p>
          <w:p w14:paraId="44730C78" w14:textId="77777777" w:rsidR="00345346" w:rsidRPr="00345346" w:rsidRDefault="00345346" w:rsidP="00345346">
            <w:pPr>
              <w:pStyle w:val="2-"/>
              <w:rPr>
                <w:color w:val="auto"/>
              </w:rPr>
            </w:pPr>
            <w:r w:rsidRPr="00345346">
              <w:rPr>
                <w:color w:val="auto"/>
              </w:rPr>
              <w:t xml:space="preserve"> 15 .eh_frame_hdr 00000064  0000000000400a04  0000000000400a04  00000a04  2**2</w:t>
            </w:r>
          </w:p>
          <w:p w14:paraId="0CB22F6A" w14:textId="77777777" w:rsidR="00345346" w:rsidRPr="00345346" w:rsidRDefault="00345346" w:rsidP="00345346">
            <w:pPr>
              <w:pStyle w:val="2-"/>
              <w:rPr>
                <w:color w:val="auto"/>
              </w:rPr>
            </w:pPr>
            <w:r w:rsidRPr="00345346">
              <w:rPr>
                <w:color w:val="auto"/>
              </w:rPr>
              <w:t xml:space="preserve">                  CONTENTS, ALLOC, LOAD, READONLY, DATA</w:t>
            </w:r>
          </w:p>
          <w:p w14:paraId="2AD1A47D" w14:textId="77777777" w:rsidR="00345346" w:rsidRPr="00345346" w:rsidRDefault="00345346" w:rsidP="00345346">
            <w:pPr>
              <w:pStyle w:val="2-"/>
              <w:rPr>
                <w:color w:val="auto"/>
              </w:rPr>
            </w:pPr>
            <w:r w:rsidRPr="00345346">
              <w:rPr>
                <w:color w:val="auto"/>
              </w:rPr>
              <w:t xml:space="preserve"> 16 .eh_frame     000001a4  0000000000400a68  0000000000400a68  00000a68  2**3</w:t>
            </w:r>
          </w:p>
          <w:p w14:paraId="47A024FA" w14:textId="77777777" w:rsidR="00345346" w:rsidRPr="00345346" w:rsidRDefault="00345346" w:rsidP="00345346">
            <w:pPr>
              <w:pStyle w:val="2-"/>
              <w:rPr>
                <w:color w:val="auto"/>
              </w:rPr>
            </w:pPr>
            <w:r w:rsidRPr="00345346">
              <w:rPr>
                <w:color w:val="auto"/>
              </w:rPr>
              <w:t xml:space="preserve">                  CONTENTS, ALLOC, LOAD, READONLY, DATA</w:t>
            </w:r>
          </w:p>
          <w:p w14:paraId="65B7754B" w14:textId="77777777" w:rsidR="00345346" w:rsidRPr="00345346" w:rsidRDefault="00345346" w:rsidP="00345346">
            <w:pPr>
              <w:pStyle w:val="2-"/>
              <w:rPr>
                <w:color w:val="auto"/>
              </w:rPr>
            </w:pPr>
            <w:r w:rsidRPr="00345346">
              <w:rPr>
                <w:color w:val="auto"/>
              </w:rPr>
              <w:t xml:space="preserve"> 17 .ctors        00000028  0000000000600c10  0000000000600c10  00000c10  2**3</w:t>
            </w:r>
          </w:p>
          <w:p w14:paraId="4A1B9C5B" w14:textId="77777777" w:rsidR="00345346" w:rsidRPr="00345346" w:rsidRDefault="00345346" w:rsidP="00345346">
            <w:pPr>
              <w:pStyle w:val="2-"/>
              <w:rPr>
                <w:color w:val="auto"/>
              </w:rPr>
            </w:pPr>
            <w:r w:rsidRPr="00345346">
              <w:rPr>
                <w:color w:val="auto"/>
              </w:rPr>
              <w:t xml:space="preserve">                  CONTENTS, ALLOC, LOAD, DATA</w:t>
            </w:r>
          </w:p>
          <w:p w14:paraId="204A2E4B" w14:textId="77777777" w:rsidR="00345346" w:rsidRPr="00345346" w:rsidRDefault="00345346" w:rsidP="00345346">
            <w:pPr>
              <w:pStyle w:val="2-"/>
              <w:rPr>
                <w:color w:val="auto"/>
              </w:rPr>
            </w:pPr>
            <w:r w:rsidRPr="00345346">
              <w:rPr>
                <w:color w:val="auto"/>
              </w:rPr>
              <w:t xml:space="preserve"> 18 .dtors        00000020  0000000000600c38  0000000000600c38  00000c38  2**3</w:t>
            </w:r>
          </w:p>
          <w:p w14:paraId="58DEC7EA" w14:textId="77777777" w:rsidR="00345346" w:rsidRPr="00345346" w:rsidRDefault="00345346" w:rsidP="00345346">
            <w:pPr>
              <w:pStyle w:val="2-"/>
              <w:rPr>
                <w:color w:val="auto"/>
              </w:rPr>
            </w:pPr>
            <w:r w:rsidRPr="00345346">
              <w:rPr>
                <w:color w:val="auto"/>
              </w:rPr>
              <w:t xml:space="preserve">                  CONTENTS, ALLOC, LOAD, DATA</w:t>
            </w:r>
          </w:p>
          <w:p w14:paraId="75A83F96" w14:textId="77777777" w:rsidR="00345346" w:rsidRPr="00345346" w:rsidRDefault="00345346" w:rsidP="00345346">
            <w:pPr>
              <w:pStyle w:val="2-"/>
              <w:rPr>
                <w:color w:val="auto"/>
              </w:rPr>
            </w:pPr>
            <w:r w:rsidRPr="00345346">
              <w:rPr>
                <w:color w:val="auto"/>
              </w:rPr>
              <w:t xml:space="preserve"> 19 .jcr          00000008  0000000000600c58  0000000000600c58  00000c58  2**3</w:t>
            </w:r>
          </w:p>
          <w:p w14:paraId="529C46B1" w14:textId="77777777" w:rsidR="00345346" w:rsidRPr="00345346" w:rsidRDefault="00345346" w:rsidP="00345346">
            <w:pPr>
              <w:pStyle w:val="2-"/>
              <w:rPr>
                <w:color w:val="auto"/>
              </w:rPr>
            </w:pPr>
            <w:r w:rsidRPr="00345346">
              <w:rPr>
                <w:color w:val="auto"/>
              </w:rPr>
              <w:t xml:space="preserve">                  CONTENTS, ALLOC, LOAD, DATA</w:t>
            </w:r>
          </w:p>
          <w:p w14:paraId="5050CF0A" w14:textId="77777777" w:rsidR="00345346" w:rsidRPr="00345346" w:rsidRDefault="00345346" w:rsidP="00345346">
            <w:pPr>
              <w:pStyle w:val="2-"/>
              <w:rPr>
                <w:color w:val="auto"/>
              </w:rPr>
            </w:pPr>
            <w:r w:rsidRPr="00345346">
              <w:rPr>
                <w:color w:val="auto"/>
              </w:rPr>
              <w:t xml:space="preserve"> 20 .dynamic      000001c0  0000000000600c60  0000000000600c60  00000c60  2**3</w:t>
            </w:r>
          </w:p>
          <w:p w14:paraId="47238B33" w14:textId="77777777" w:rsidR="00345346" w:rsidRPr="00345346" w:rsidRDefault="00345346" w:rsidP="00345346">
            <w:pPr>
              <w:pStyle w:val="2-"/>
              <w:rPr>
                <w:color w:val="auto"/>
              </w:rPr>
            </w:pPr>
            <w:r w:rsidRPr="00345346">
              <w:rPr>
                <w:color w:val="auto"/>
              </w:rPr>
              <w:t xml:space="preserve">                  CONTENTS, ALLOC, LOAD, DATA</w:t>
            </w:r>
          </w:p>
          <w:p w14:paraId="399FF1D4" w14:textId="77777777" w:rsidR="00345346" w:rsidRPr="00345346" w:rsidRDefault="00345346" w:rsidP="00345346">
            <w:pPr>
              <w:pStyle w:val="2-"/>
              <w:rPr>
                <w:color w:val="auto"/>
              </w:rPr>
            </w:pPr>
            <w:r w:rsidRPr="00345346">
              <w:rPr>
                <w:color w:val="auto"/>
              </w:rPr>
              <w:t xml:space="preserve"> 21 .got          00000008  0000000000600e20  0000000000600e20  00000e20  2**3</w:t>
            </w:r>
          </w:p>
          <w:p w14:paraId="480D24BC" w14:textId="77777777" w:rsidR="00345346" w:rsidRPr="00345346" w:rsidRDefault="00345346" w:rsidP="00345346">
            <w:pPr>
              <w:pStyle w:val="2-"/>
              <w:rPr>
                <w:color w:val="auto"/>
              </w:rPr>
            </w:pPr>
            <w:r w:rsidRPr="00345346">
              <w:rPr>
                <w:color w:val="auto"/>
              </w:rPr>
              <w:t xml:space="preserve">                  CONTENTS, ALLOC, LOAD, DATA</w:t>
            </w:r>
          </w:p>
          <w:p w14:paraId="3B472E84" w14:textId="77777777" w:rsidR="00345346" w:rsidRPr="00345346" w:rsidRDefault="00345346" w:rsidP="00345346">
            <w:pPr>
              <w:pStyle w:val="2-"/>
              <w:rPr>
                <w:color w:val="auto"/>
              </w:rPr>
            </w:pPr>
            <w:r w:rsidRPr="00345346">
              <w:rPr>
                <w:color w:val="auto"/>
              </w:rPr>
              <w:t xml:space="preserve"> 22 .got.plt      00000040  0000000000600e28  0000000000600e28  00000e28  2**3</w:t>
            </w:r>
          </w:p>
          <w:p w14:paraId="34D05F36" w14:textId="77777777" w:rsidR="00345346" w:rsidRPr="00345346" w:rsidRDefault="00345346" w:rsidP="00345346">
            <w:pPr>
              <w:pStyle w:val="2-"/>
              <w:rPr>
                <w:color w:val="auto"/>
              </w:rPr>
            </w:pPr>
            <w:r w:rsidRPr="00345346">
              <w:rPr>
                <w:color w:val="auto"/>
              </w:rPr>
              <w:t xml:space="preserve">                  CONTENTS, ALLOC, LOAD, DATA</w:t>
            </w:r>
          </w:p>
          <w:p w14:paraId="38E16B9E" w14:textId="77777777" w:rsidR="00345346" w:rsidRPr="00345346" w:rsidRDefault="00345346" w:rsidP="00345346">
            <w:pPr>
              <w:pStyle w:val="2-"/>
              <w:rPr>
                <w:color w:val="auto"/>
              </w:rPr>
            </w:pPr>
            <w:r w:rsidRPr="00345346">
              <w:rPr>
                <w:color w:val="auto"/>
              </w:rPr>
              <w:t xml:space="preserve"> 23 </w:t>
            </w:r>
            <w:r w:rsidRPr="00345346">
              <w:rPr>
                <w:color w:val="FF0000"/>
              </w:rPr>
              <w:t>.data         0000000c</w:t>
            </w:r>
            <w:r w:rsidRPr="00345346">
              <w:rPr>
                <w:color w:val="auto"/>
              </w:rPr>
              <w:t xml:space="preserve">  0000000000600e68  0000000000600e68  00000e68  2**2</w:t>
            </w:r>
          </w:p>
          <w:p w14:paraId="3AEA4D70" w14:textId="77777777" w:rsidR="00345346" w:rsidRPr="00345346" w:rsidRDefault="00345346" w:rsidP="00345346">
            <w:pPr>
              <w:pStyle w:val="2-"/>
              <w:rPr>
                <w:color w:val="auto"/>
              </w:rPr>
            </w:pPr>
            <w:r w:rsidRPr="00345346">
              <w:rPr>
                <w:color w:val="auto"/>
              </w:rPr>
              <w:t xml:space="preserve">                  CONTENTS, ALLOC, LOAD, DATA</w:t>
            </w:r>
          </w:p>
          <w:p w14:paraId="49A98EA3" w14:textId="77777777" w:rsidR="00345346" w:rsidRPr="00345346" w:rsidRDefault="00345346" w:rsidP="00345346">
            <w:pPr>
              <w:pStyle w:val="2-"/>
              <w:rPr>
                <w:color w:val="auto"/>
              </w:rPr>
            </w:pPr>
            <w:r w:rsidRPr="00345346">
              <w:rPr>
                <w:color w:val="auto"/>
              </w:rPr>
              <w:t xml:space="preserve"> 24 </w:t>
            </w:r>
            <w:r w:rsidRPr="00345346">
              <w:rPr>
                <w:color w:val="FF0000"/>
              </w:rPr>
              <w:t>.bss          00000020</w:t>
            </w:r>
            <w:r w:rsidRPr="00345346">
              <w:rPr>
                <w:color w:val="auto"/>
              </w:rPr>
              <w:t xml:space="preserve">  0000000000600e78  0000000000600e78  00000e74  2**3</w:t>
            </w:r>
          </w:p>
          <w:p w14:paraId="08D1F1F6" w14:textId="77777777" w:rsidR="00345346" w:rsidRPr="00345346" w:rsidRDefault="00345346" w:rsidP="00345346">
            <w:pPr>
              <w:pStyle w:val="2-"/>
              <w:rPr>
                <w:color w:val="auto"/>
              </w:rPr>
            </w:pPr>
            <w:r w:rsidRPr="00345346">
              <w:rPr>
                <w:color w:val="auto"/>
              </w:rPr>
              <w:t xml:space="preserve">                  ALLOC</w:t>
            </w:r>
          </w:p>
          <w:p w14:paraId="793C2FAC" w14:textId="77777777" w:rsidR="00345346" w:rsidRPr="00345346" w:rsidRDefault="00345346" w:rsidP="00345346">
            <w:pPr>
              <w:pStyle w:val="2-"/>
              <w:rPr>
                <w:color w:val="auto"/>
              </w:rPr>
            </w:pPr>
            <w:r w:rsidRPr="00345346">
              <w:rPr>
                <w:color w:val="auto"/>
              </w:rPr>
              <w:t xml:space="preserve"> 25 .comment      00000058  0000000000000000  0000000000000000  00000e74  2**0</w:t>
            </w:r>
          </w:p>
          <w:p w14:paraId="46DF72C4" w14:textId="14FDDA5D" w:rsidR="00345346" w:rsidRDefault="00345346" w:rsidP="00345346">
            <w:pPr>
              <w:pStyle w:val="2-"/>
            </w:pPr>
            <w:r w:rsidRPr="00345346">
              <w:rPr>
                <w:color w:val="auto"/>
              </w:rPr>
              <w:t xml:space="preserve">                  CONTENTS, READONLY</w:t>
            </w:r>
          </w:p>
        </w:tc>
      </w:tr>
    </w:tbl>
    <w:p w14:paraId="5AA297AF" w14:textId="4F6516E7" w:rsidR="00345346" w:rsidRPr="00345346" w:rsidRDefault="00345346" w:rsidP="00345346">
      <w:pPr>
        <w:pStyle w:val="a9"/>
        <w:keepNext/>
        <w:widowControl/>
        <w:spacing w:beforeLines="50" w:before="180"/>
        <w:ind w:firstLineChars="0" w:firstLine="0"/>
        <w:rPr>
          <w:szCs w:val="21"/>
        </w:rPr>
      </w:pPr>
      <w:r>
        <w:rPr>
          <w:szCs w:val="21"/>
        </w:rPr>
        <w:lastRenderedPageBreak/>
        <w:t>MAP</w:t>
      </w:r>
      <w:r>
        <w:rPr>
          <w:rFonts w:hint="eastAsia"/>
          <w:szCs w:val="21"/>
        </w:rPr>
        <w:t>ファイル出力例</w:t>
      </w:r>
      <w:r w:rsidRPr="00345346">
        <w:rPr>
          <w:rFonts w:hint="eastAsia"/>
          <w:szCs w:val="21"/>
        </w:rPr>
        <w:t>：</w:t>
      </w:r>
      <w:r w:rsidRPr="00345346">
        <w:rPr>
          <w:rFonts w:hint="eastAsia"/>
          <w:szCs w:val="21"/>
        </w:rPr>
        <w:t xml:space="preserve"> </w:t>
      </w:r>
      <w:r w:rsidRPr="00345346">
        <w:rPr>
          <w:rFonts w:hint="eastAsia"/>
          <w:szCs w:val="21"/>
        </w:rPr>
        <w:t>※</w:t>
      </w:r>
      <w:r w:rsidRPr="00345346">
        <w:rPr>
          <w:rFonts w:hint="eastAsia"/>
          <w:szCs w:val="21"/>
        </w:rPr>
        <w:t>GCC</w:t>
      </w:r>
      <w:r w:rsidRPr="00345346">
        <w:rPr>
          <w:rFonts w:hint="eastAsia"/>
          <w:szCs w:val="21"/>
        </w:rPr>
        <w:t>系</w:t>
      </w:r>
      <w:r>
        <w:rPr>
          <w:rFonts w:hint="eastAsia"/>
          <w:szCs w:val="21"/>
        </w:rPr>
        <w:t>のコンパイル結果の一部抜粋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45346" w14:paraId="4D1FCDA0" w14:textId="77777777" w:rsidTr="00FE2E9A">
        <w:tc>
          <w:tcPr>
            <w:tcW w:w="8494" w:type="dxa"/>
          </w:tcPr>
          <w:p w14:paraId="3634C3EA" w14:textId="77777777" w:rsidR="00345346" w:rsidRPr="00345346" w:rsidRDefault="00345346" w:rsidP="00345346">
            <w:pPr>
              <w:pStyle w:val="2-"/>
              <w:rPr>
                <w:color w:val="auto"/>
              </w:rPr>
            </w:pPr>
            <w:r w:rsidRPr="00345346">
              <w:rPr>
                <w:color w:val="auto"/>
              </w:rPr>
              <w:t>.text          0x0000000000400634      0x16b /tmp/ccg1iYOV.o</w:t>
            </w:r>
          </w:p>
          <w:p w14:paraId="214CC2F9" w14:textId="77777777" w:rsidR="00345346" w:rsidRPr="00345346" w:rsidRDefault="00345346" w:rsidP="00345346">
            <w:pPr>
              <w:pStyle w:val="2-"/>
              <w:rPr>
                <w:color w:val="auto"/>
              </w:rPr>
            </w:pPr>
            <w:r w:rsidRPr="00345346">
              <w:rPr>
                <w:color w:val="auto"/>
              </w:rPr>
              <w:t xml:space="preserve">                0x0000000000400634                main</w:t>
            </w:r>
          </w:p>
          <w:p w14:paraId="18E09191" w14:textId="77777777" w:rsidR="00345346" w:rsidRPr="00345346" w:rsidRDefault="00345346" w:rsidP="00345346">
            <w:pPr>
              <w:pStyle w:val="2-"/>
              <w:rPr>
                <w:color w:val="auto"/>
              </w:rPr>
            </w:pPr>
            <w:r w:rsidRPr="00345346">
              <w:rPr>
                <w:color w:val="auto"/>
              </w:rPr>
              <w:t xml:space="preserve">                0x000000000040070a                _Z32auto_run_test_func_constructor_1v</w:t>
            </w:r>
          </w:p>
          <w:p w14:paraId="7A3D299C" w14:textId="77777777" w:rsidR="00345346" w:rsidRPr="00345346" w:rsidRDefault="00345346" w:rsidP="00345346">
            <w:pPr>
              <w:pStyle w:val="2-"/>
              <w:rPr>
                <w:color w:val="auto"/>
              </w:rPr>
            </w:pPr>
            <w:r w:rsidRPr="00345346">
              <w:rPr>
                <w:color w:val="auto"/>
              </w:rPr>
              <w:t xml:space="preserve">                0x000000000040071a                _Z32auto_run_test_func_constructor_2v</w:t>
            </w:r>
          </w:p>
          <w:p w14:paraId="17723FE2" w14:textId="77777777" w:rsidR="00345346" w:rsidRPr="00345346" w:rsidRDefault="00345346" w:rsidP="00345346">
            <w:pPr>
              <w:pStyle w:val="2-"/>
              <w:rPr>
                <w:color w:val="auto"/>
              </w:rPr>
            </w:pPr>
            <w:r w:rsidRPr="00345346">
              <w:rPr>
                <w:color w:val="auto"/>
              </w:rPr>
              <w:t xml:space="preserve">                0x000000000040072a                _Z31auto_run_test_func_destructor_1v</w:t>
            </w:r>
          </w:p>
          <w:p w14:paraId="15097E79" w14:textId="77777777" w:rsidR="00345346" w:rsidRPr="00345346" w:rsidRDefault="00345346" w:rsidP="00345346">
            <w:pPr>
              <w:pStyle w:val="2-"/>
              <w:rPr>
                <w:color w:val="auto"/>
              </w:rPr>
            </w:pPr>
            <w:r w:rsidRPr="00345346">
              <w:rPr>
                <w:color w:val="auto"/>
              </w:rPr>
              <w:t xml:space="preserve">                0x000000000040073a                _Z31auto_run_test_func_destructor_2v</w:t>
            </w:r>
          </w:p>
          <w:p w14:paraId="2845925E" w14:textId="77777777" w:rsidR="00345346" w:rsidRPr="00345346" w:rsidRDefault="00345346" w:rsidP="00345346">
            <w:pPr>
              <w:pStyle w:val="2-"/>
              <w:rPr>
                <w:color w:val="auto"/>
              </w:rPr>
            </w:pPr>
            <w:r w:rsidRPr="00345346">
              <w:rPr>
                <w:color w:val="auto"/>
              </w:rPr>
              <w:t xml:space="preserve"> *fill*         0x000000000040079f        0x1 90909090</w:t>
            </w:r>
          </w:p>
          <w:p w14:paraId="100CF2A6" w14:textId="77777777" w:rsidR="00345346" w:rsidRPr="00345346" w:rsidRDefault="00345346" w:rsidP="00345346">
            <w:pPr>
              <w:pStyle w:val="2-"/>
              <w:rPr>
                <w:color w:val="auto"/>
              </w:rPr>
            </w:pPr>
            <w:r w:rsidRPr="00345346">
              <w:rPr>
                <w:color w:val="auto"/>
              </w:rPr>
              <w:t xml:space="preserve"> .text._ZN19auto_run_test_classC2Ev</w:t>
            </w:r>
          </w:p>
          <w:p w14:paraId="5BC57D41" w14:textId="77777777" w:rsidR="00345346" w:rsidRPr="00345346" w:rsidRDefault="00345346" w:rsidP="00345346">
            <w:pPr>
              <w:pStyle w:val="2-"/>
              <w:rPr>
                <w:color w:val="auto"/>
              </w:rPr>
            </w:pPr>
            <w:r w:rsidRPr="00345346">
              <w:rPr>
                <w:color w:val="auto"/>
              </w:rPr>
              <w:t xml:space="preserve">                0x00000000004007a0       0x18 /tmp/ccg1iYOV.o</w:t>
            </w:r>
          </w:p>
          <w:p w14:paraId="4263143C" w14:textId="77777777" w:rsidR="00345346" w:rsidRPr="00345346" w:rsidRDefault="00345346" w:rsidP="00345346">
            <w:pPr>
              <w:pStyle w:val="2-"/>
              <w:rPr>
                <w:color w:val="auto"/>
              </w:rPr>
            </w:pPr>
            <w:r w:rsidRPr="00345346">
              <w:rPr>
                <w:color w:val="auto"/>
              </w:rPr>
              <w:lastRenderedPageBreak/>
              <w:t xml:space="preserve">                0x00000000004007a0                _ZN19auto_run_test_classC2Ev</w:t>
            </w:r>
          </w:p>
          <w:p w14:paraId="6E0C11AB" w14:textId="77777777" w:rsidR="00345346" w:rsidRPr="00345346" w:rsidRDefault="00345346" w:rsidP="00345346">
            <w:pPr>
              <w:pStyle w:val="2-"/>
              <w:rPr>
                <w:color w:val="auto"/>
              </w:rPr>
            </w:pPr>
            <w:r w:rsidRPr="00345346">
              <w:rPr>
                <w:color w:val="auto"/>
              </w:rPr>
              <w:t xml:space="preserve">                0x00000000004007a0                _ZN19auto_run_test_classC1Ev</w:t>
            </w:r>
          </w:p>
          <w:p w14:paraId="600EBF16" w14:textId="77777777" w:rsidR="00345346" w:rsidRPr="00345346" w:rsidRDefault="00345346" w:rsidP="00345346">
            <w:pPr>
              <w:pStyle w:val="2-"/>
              <w:rPr>
                <w:color w:val="auto"/>
              </w:rPr>
            </w:pPr>
            <w:r w:rsidRPr="00345346">
              <w:rPr>
                <w:color w:val="auto"/>
              </w:rPr>
              <w:t xml:space="preserve"> .text._ZN19auto_run_test_classD2Ev</w:t>
            </w:r>
          </w:p>
          <w:p w14:paraId="30C59379" w14:textId="77777777" w:rsidR="00345346" w:rsidRPr="00345346" w:rsidRDefault="00345346" w:rsidP="00345346">
            <w:pPr>
              <w:pStyle w:val="2-"/>
              <w:rPr>
                <w:color w:val="auto"/>
              </w:rPr>
            </w:pPr>
            <w:r w:rsidRPr="00345346">
              <w:rPr>
                <w:color w:val="auto"/>
              </w:rPr>
              <w:t xml:space="preserve">                0x00000000004007b8       0x18 /tmp/ccg1iYOV.o</w:t>
            </w:r>
          </w:p>
          <w:p w14:paraId="26B752B0" w14:textId="77777777" w:rsidR="00345346" w:rsidRPr="00345346" w:rsidRDefault="00345346" w:rsidP="00345346">
            <w:pPr>
              <w:pStyle w:val="2-"/>
              <w:rPr>
                <w:color w:val="auto"/>
              </w:rPr>
            </w:pPr>
            <w:r w:rsidRPr="00345346">
              <w:rPr>
                <w:color w:val="auto"/>
              </w:rPr>
              <w:t xml:space="preserve">                0x00000000004007b8                _ZN19auto_run_test_classD1Ev</w:t>
            </w:r>
          </w:p>
          <w:p w14:paraId="61EBF996" w14:textId="77777777" w:rsidR="00345346" w:rsidRPr="00345346" w:rsidRDefault="00345346" w:rsidP="00345346">
            <w:pPr>
              <w:pStyle w:val="2-"/>
              <w:rPr>
                <w:color w:val="auto"/>
              </w:rPr>
            </w:pPr>
            <w:r w:rsidRPr="00345346">
              <w:rPr>
                <w:color w:val="auto"/>
              </w:rPr>
              <w:t xml:space="preserve">                0x00000000004007b8                _ZN19auto_run_test_classD2Ev</w:t>
            </w:r>
          </w:p>
          <w:p w14:paraId="34D2CC8E" w14:textId="77777777" w:rsidR="00345346" w:rsidRPr="00345346" w:rsidRDefault="00345346" w:rsidP="00345346">
            <w:pPr>
              <w:pStyle w:val="2-"/>
              <w:rPr>
                <w:color w:val="auto"/>
              </w:rPr>
            </w:pPr>
            <w:r w:rsidRPr="00345346">
              <w:rPr>
                <w:color w:val="auto"/>
              </w:rPr>
              <w:t xml:space="preserve"> .text          0x00000000004007d0       0x99 /usr/lib64/libc_nonshared.a(elf-init.oS)</w:t>
            </w:r>
          </w:p>
          <w:p w14:paraId="15FE2DFE" w14:textId="77777777" w:rsidR="00345346" w:rsidRPr="00345346" w:rsidRDefault="00345346" w:rsidP="00345346">
            <w:pPr>
              <w:pStyle w:val="2-"/>
              <w:rPr>
                <w:color w:val="auto"/>
              </w:rPr>
            </w:pPr>
            <w:r w:rsidRPr="00345346">
              <w:rPr>
                <w:color w:val="auto"/>
              </w:rPr>
              <w:t xml:space="preserve">                0x00000000004007d0                __libc_csu_fini</w:t>
            </w:r>
          </w:p>
          <w:p w14:paraId="7247F21A" w14:textId="53372AE9" w:rsidR="00345346" w:rsidRDefault="00345346" w:rsidP="00345346">
            <w:pPr>
              <w:pStyle w:val="2-"/>
            </w:pPr>
            <w:r w:rsidRPr="00345346">
              <w:rPr>
                <w:color w:val="auto"/>
              </w:rPr>
              <w:t xml:space="preserve">                0x00000000004007e0                __libc_csu_init</w:t>
            </w:r>
          </w:p>
        </w:tc>
      </w:tr>
    </w:tbl>
    <w:p w14:paraId="7317EE7B" w14:textId="1971547D" w:rsidR="00B2649E" w:rsidRDefault="0089500A" w:rsidP="00B2649E">
      <w:pPr>
        <w:pStyle w:val="2"/>
      </w:pPr>
      <w:bookmarkStart w:id="47" w:name="_Toc378437692"/>
      <w:r>
        <w:lastRenderedPageBreak/>
        <w:t>機械語／アセンブラ／</w:t>
      </w:r>
      <w:r w:rsidR="00B2649E">
        <w:t>プログラムカウンタ</w:t>
      </w:r>
      <w:bookmarkEnd w:id="47"/>
    </w:p>
    <w:p w14:paraId="7824DF1D" w14:textId="41197E53" w:rsidR="00B2649E" w:rsidRDefault="001A6680" w:rsidP="00B2649E">
      <w:pPr>
        <w:pStyle w:val="a9"/>
        <w:ind w:firstLine="283"/>
      </w:pPr>
      <w:r>
        <w:rPr>
          <w:rFonts w:hint="eastAsia"/>
        </w:rPr>
        <w:t>「</w:t>
      </w:r>
      <w:r w:rsidR="00195C1A">
        <w:rPr>
          <w:rFonts w:hint="eastAsia"/>
        </w:rPr>
        <w:t>プログラム</w:t>
      </w:r>
      <w:r>
        <w:rPr>
          <w:rFonts w:hint="eastAsia"/>
        </w:rPr>
        <w:t>」</w:t>
      </w:r>
      <w:r w:rsidR="00195C1A">
        <w:rPr>
          <w:rFonts w:hint="eastAsia"/>
        </w:rPr>
        <w:t>もメモリに展開されている</w:t>
      </w:r>
      <w:r>
        <w:rPr>
          <w:rFonts w:hint="eastAsia"/>
        </w:rPr>
        <w:t>「</w:t>
      </w:r>
      <w:r w:rsidR="00195C1A">
        <w:rPr>
          <w:rFonts w:hint="eastAsia"/>
        </w:rPr>
        <w:t>データ</w:t>
      </w:r>
      <w:r>
        <w:rPr>
          <w:rFonts w:hint="eastAsia"/>
        </w:rPr>
        <w:t>」</w:t>
      </w:r>
      <w:r w:rsidR="00195C1A">
        <w:rPr>
          <w:rFonts w:hint="eastAsia"/>
        </w:rPr>
        <w:t>の一種である。</w:t>
      </w:r>
    </w:p>
    <w:p w14:paraId="5F424B77" w14:textId="58CC7C96" w:rsidR="00195C1A" w:rsidRDefault="00056A61" w:rsidP="001A6680">
      <w:pPr>
        <w:pStyle w:val="a9"/>
        <w:spacing w:beforeLines="50" w:before="180"/>
        <w:ind w:firstLine="283"/>
      </w:pPr>
      <w:r>
        <w:rPr>
          <w:rFonts w:hint="eastAsia"/>
        </w:rPr>
        <w:t>機械語コードは</w:t>
      </w:r>
      <w:r>
        <w:rPr>
          <w:rFonts w:hint="eastAsia"/>
        </w:rPr>
        <w:t>16</w:t>
      </w:r>
      <w:r>
        <w:rPr>
          <w:rFonts w:hint="eastAsia"/>
        </w:rPr>
        <w:t>進数（というか</w:t>
      </w:r>
      <w:r>
        <w:rPr>
          <w:rFonts w:hint="eastAsia"/>
        </w:rPr>
        <w:t>2</w:t>
      </w:r>
      <w:r>
        <w:rPr>
          <w:rFonts w:hint="eastAsia"/>
        </w:rPr>
        <w:t>進数）のコードである。</w:t>
      </w:r>
      <w:r w:rsidR="00195C1A">
        <w:rPr>
          <w:rFonts w:hint="eastAsia"/>
        </w:rPr>
        <w:t>メモリから機械語コードを一つずつ読み出して、命令コードとして実行していく。</w:t>
      </w:r>
    </w:p>
    <w:p w14:paraId="5D5D31AA" w14:textId="111C2DD4" w:rsidR="00195C1A" w:rsidRDefault="00195C1A" w:rsidP="00B2649E">
      <w:pPr>
        <w:pStyle w:val="a9"/>
        <w:ind w:firstLine="283"/>
      </w:pPr>
      <w:r>
        <w:rPr>
          <w:rFonts w:hint="eastAsia"/>
        </w:rPr>
        <w:t>例えば、</w:t>
      </w:r>
      <w:r>
        <w:rPr>
          <w:rFonts w:hint="eastAsia"/>
        </w:rPr>
        <w:t>0xB8</w:t>
      </w:r>
      <w:r>
        <w:rPr>
          <w:rFonts w:hint="eastAsia"/>
        </w:rPr>
        <w:t>というコード</w:t>
      </w:r>
      <w:r w:rsidR="00BF10B3">
        <w:rPr>
          <w:rFonts w:hint="eastAsia"/>
        </w:rPr>
        <w:t>は</w:t>
      </w:r>
      <w:r>
        <w:rPr>
          <w:rFonts w:hint="eastAsia"/>
        </w:rPr>
        <w:t>「</w:t>
      </w:r>
      <w:r>
        <w:rPr>
          <w:rFonts w:hint="eastAsia"/>
        </w:rPr>
        <w:t>mov eax, ****</w:t>
      </w:r>
      <w:r>
        <w:rPr>
          <w:rFonts w:hint="eastAsia"/>
        </w:rPr>
        <w:t>」という命令コードと解釈し、「続く</w:t>
      </w:r>
      <w:r>
        <w:rPr>
          <w:rFonts w:hint="eastAsia"/>
        </w:rPr>
        <w:t>4</w:t>
      </w:r>
      <w:r>
        <w:rPr>
          <w:rFonts w:hint="eastAsia"/>
        </w:rPr>
        <w:t>バイトの値を</w:t>
      </w:r>
      <w:r>
        <w:rPr>
          <w:rFonts w:hint="eastAsia"/>
        </w:rPr>
        <w:t xml:space="preserve">eax </w:t>
      </w:r>
      <w:r>
        <w:rPr>
          <w:rFonts w:hint="eastAsia"/>
        </w:rPr>
        <w:t>レジスタに格納する」とい</w:t>
      </w:r>
      <w:r w:rsidR="00056A61">
        <w:rPr>
          <w:rFonts w:hint="eastAsia"/>
        </w:rPr>
        <w:t>う処理を行う</w:t>
      </w:r>
      <w:r>
        <w:rPr>
          <w:rFonts w:hint="eastAsia"/>
        </w:rPr>
        <w:t>。</w:t>
      </w:r>
    </w:p>
    <w:p w14:paraId="405FBD7C" w14:textId="5E0B499C" w:rsidR="00195C1A" w:rsidRDefault="00195C1A" w:rsidP="008F15EF">
      <w:pPr>
        <w:pStyle w:val="a9"/>
        <w:spacing w:beforeLines="50" w:before="180"/>
        <w:ind w:firstLine="283"/>
      </w:pPr>
      <w:r>
        <w:rPr>
          <w:rFonts w:hint="eastAsia"/>
        </w:rPr>
        <w:t>上記の「</w:t>
      </w:r>
      <w:r>
        <w:rPr>
          <w:rFonts w:hint="eastAsia"/>
        </w:rPr>
        <w:t>mov eax, ****</w:t>
      </w:r>
      <w:r>
        <w:rPr>
          <w:rFonts w:hint="eastAsia"/>
        </w:rPr>
        <w:t>」は、機械語コー「</w:t>
      </w:r>
      <w:r>
        <w:rPr>
          <w:rFonts w:hint="eastAsia"/>
        </w:rPr>
        <w:t>0xB8</w:t>
      </w:r>
      <w:r>
        <w:rPr>
          <w:rFonts w:hint="eastAsia"/>
        </w:rPr>
        <w:t>」を</w:t>
      </w:r>
      <w:r w:rsidR="000B4C48">
        <w:rPr>
          <w:rFonts w:hint="eastAsia"/>
        </w:rPr>
        <w:t>、</w:t>
      </w:r>
      <w:r>
        <w:rPr>
          <w:rFonts w:hint="eastAsia"/>
        </w:rPr>
        <w:t>人が見て分かり易い表記に置き換えたものである。この表記法のことを「ニーモニック」と呼び、ニーモニック表記で書かれた機械語プログラムを「アセンブラ」と呼ぶ。</w:t>
      </w:r>
    </w:p>
    <w:p w14:paraId="70376B1C" w14:textId="79FC40E0" w:rsidR="006A003A" w:rsidRDefault="00056A61" w:rsidP="008F15EF">
      <w:pPr>
        <w:pStyle w:val="a9"/>
        <w:spacing w:beforeLines="50" w:before="180"/>
        <w:ind w:firstLine="283"/>
      </w:pPr>
      <w:r>
        <w:rPr>
          <w:rFonts w:hint="eastAsia"/>
        </w:rPr>
        <w:t>C</w:t>
      </w:r>
      <w:r>
        <w:t>PU</w:t>
      </w:r>
      <w:r w:rsidR="006A003A">
        <w:rPr>
          <w:rFonts w:hint="eastAsia"/>
        </w:rPr>
        <w:t>は「現在どのメモリのプログラムを実行しているのか？」という情報を「プログラムカウンタ」という専用のレジスタで管理している。実行中のプログラムのメモリアドレスが格納されるレジスタである。</w:t>
      </w:r>
    </w:p>
    <w:p w14:paraId="589CC1C9" w14:textId="1CD8F30B" w:rsidR="00C85DE1" w:rsidRDefault="00C85DE1" w:rsidP="008F15EF">
      <w:pPr>
        <w:pStyle w:val="a9"/>
        <w:spacing w:beforeLines="50" w:before="180"/>
        <w:ind w:firstLine="283"/>
      </w:pPr>
      <w:r>
        <w:t>以下、機械語とアセンブラのサンプルを示す。（</w:t>
      </w:r>
      <w:r>
        <w:rPr>
          <w:rFonts w:hint="eastAsia"/>
        </w:rPr>
        <w:t xml:space="preserve">Visual </w:t>
      </w:r>
      <w:r>
        <w:t>C++ 2013</w:t>
      </w:r>
      <w:r>
        <w:t>）</w:t>
      </w:r>
    </w:p>
    <w:p w14:paraId="5D5C3C1C" w14:textId="0F5ABDDB" w:rsidR="00C33772" w:rsidRPr="00345346" w:rsidRDefault="00C33772" w:rsidP="00C33772">
      <w:pPr>
        <w:pStyle w:val="a9"/>
        <w:keepNext/>
        <w:widowControl/>
        <w:spacing w:beforeLines="50" w:before="180"/>
        <w:ind w:firstLineChars="0" w:firstLine="0"/>
        <w:rPr>
          <w:szCs w:val="21"/>
        </w:rPr>
      </w:pPr>
      <w:r>
        <w:rPr>
          <w:rFonts w:hint="eastAsia"/>
          <w:szCs w:val="21"/>
        </w:rPr>
        <w:t>アセンブラのサンプル：※左側の数字がアドレス（プログラムカウンタはこの値を保持）</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C33772" w14:paraId="3256C8D2" w14:textId="77777777" w:rsidTr="00FE2E9A">
        <w:tc>
          <w:tcPr>
            <w:tcW w:w="8494" w:type="dxa"/>
          </w:tcPr>
          <w:p w14:paraId="367AF5C2" w14:textId="77777777" w:rsidR="00C33772" w:rsidRPr="00BD4AA3" w:rsidRDefault="00C33772" w:rsidP="00FE2E9A">
            <w:pPr>
              <w:pStyle w:val="2-"/>
              <w:rPr>
                <w:color w:val="808080" w:themeColor="background1" w:themeShade="80"/>
              </w:rPr>
            </w:pPr>
            <w:r w:rsidRPr="00BD4AA3">
              <w:rPr>
                <w:color w:val="808080" w:themeColor="background1" w:themeShade="80"/>
              </w:rPr>
              <w:t>int main(const int argc, const char* argv[])</w:t>
            </w:r>
          </w:p>
          <w:p w14:paraId="7EC60EF5" w14:textId="77777777" w:rsidR="00BD4AA3" w:rsidRPr="00BD4AA3" w:rsidRDefault="00BD4AA3" w:rsidP="00BD4AA3">
            <w:pPr>
              <w:pStyle w:val="2-"/>
              <w:rPr>
                <w:color w:val="808080" w:themeColor="background1" w:themeShade="80"/>
              </w:rPr>
            </w:pPr>
            <w:r w:rsidRPr="00BD4AA3">
              <w:rPr>
                <w:color w:val="808080" w:themeColor="background1" w:themeShade="80"/>
              </w:rPr>
              <w:t>{</w:t>
            </w:r>
          </w:p>
          <w:p w14:paraId="0F38D7D9" w14:textId="77777777" w:rsidR="00BD4AA3" w:rsidRPr="00BD4AA3" w:rsidRDefault="00BD4AA3" w:rsidP="00BD4AA3">
            <w:pPr>
              <w:pStyle w:val="2-"/>
            </w:pPr>
            <w:r w:rsidRPr="00BD4AA3">
              <w:rPr>
                <w:color w:val="FF0000"/>
              </w:rPr>
              <w:t>00051520</w:t>
            </w:r>
            <w:r w:rsidRPr="00BD4AA3">
              <w:t xml:space="preserve"> 55                   </w:t>
            </w:r>
            <w:r w:rsidRPr="00BD4AA3">
              <w:rPr>
                <w:color w:val="00B050"/>
              </w:rPr>
              <w:t xml:space="preserve">push        ebp </w:t>
            </w:r>
            <w:r w:rsidRPr="00BD4AA3">
              <w:t xml:space="preserve"> </w:t>
            </w:r>
          </w:p>
          <w:p w14:paraId="12BD69A4" w14:textId="77777777" w:rsidR="00BD4AA3" w:rsidRPr="00BD4AA3" w:rsidRDefault="00BD4AA3" w:rsidP="00BD4AA3">
            <w:pPr>
              <w:pStyle w:val="2-"/>
            </w:pPr>
            <w:r w:rsidRPr="00BD4AA3">
              <w:rPr>
                <w:color w:val="FF0000"/>
              </w:rPr>
              <w:t>00051521</w:t>
            </w:r>
            <w:r w:rsidRPr="00BD4AA3">
              <w:t xml:space="preserve"> 8B EC                </w:t>
            </w:r>
            <w:r w:rsidRPr="00BD4AA3">
              <w:rPr>
                <w:color w:val="00B050"/>
              </w:rPr>
              <w:t xml:space="preserve">mov         ebp,esp </w:t>
            </w:r>
            <w:r w:rsidRPr="00BD4AA3">
              <w:t xml:space="preserve"> </w:t>
            </w:r>
          </w:p>
          <w:p w14:paraId="078A68D6" w14:textId="77777777" w:rsidR="00BD4AA3" w:rsidRPr="00BD4AA3" w:rsidRDefault="00BD4AA3" w:rsidP="00BD4AA3">
            <w:pPr>
              <w:pStyle w:val="2-"/>
              <w:rPr>
                <w:color w:val="00B050"/>
              </w:rPr>
            </w:pPr>
            <w:r w:rsidRPr="00BD4AA3">
              <w:rPr>
                <w:color w:val="FF0000"/>
              </w:rPr>
              <w:t xml:space="preserve">00051523 </w:t>
            </w:r>
            <w:r w:rsidRPr="00BD4AA3">
              <w:t xml:space="preserve">81 EC 00 01 00 00    </w:t>
            </w:r>
            <w:r w:rsidRPr="00BD4AA3">
              <w:rPr>
                <w:color w:val="00B050"/>
              </w:rPr>
              <w:t xml:space="preserve">sub         esp,100h  </w:t>
            </w:r>
          </w:p>
          <w:p w14:paraId="63E48C51" w14:textId="77777777" w:rsidR="00BD4AA3" w:rsidRPr="00BD4AA3" w:rsidRDefault="00BD4AA3" w:rsidP="00BD4AA3">
            <w:pPr>
              <w:pStyle w:val="2-"/>
            </w:pPr>
            <w:r w:rsidRPr="00BD4AA3">
              <w:rPr>
                <w:color w:val="FF0000"/>
              </w:rPr>
              <w:t>00051529</w:t>
            </w:r>
            <w:r w:rsidRPr="00BD4AA3">
              <w:t xml:space="preserve"> 53                   </w:t>
            </w:r>
            <w:r w:rsidRPr="00BD4AA3">
              <w:rPr>
                <w:color w:val="00B050"/>
              </w:rPr>
              <w:t>push        ebx</w:t>
            </w:r>
            <w:r w:rsidRPr="00BD4AA3">
              <w:t xml:space="preserve">  </w:t>
            </w:r>
          </w:p>
          <w:p w14:paraId="51E7F091" w14:textId="77777777" w:rsidR="00BD4AA3" w:rsidRPr="00BD4AA3" w:rsidRDefault="00BD4AA3" w:rsidP="00BD4AA3">
            <w:pPr>
              <w:pStyle w:val="2-"/>
              <w:rPr>
                <w:color w:val="00B050"/>
              </w:rPr>
            </w:pPr>
            <w:r w:rsidRPr="00BD4AA3">
              <w:rPr>
                <w:color w:val="FF0000"/>
              </w:rPr>
              <w:t xml:space="preserve">0005152A </w:t>
            </w:r>
            <w:r w:rsidRPr="00BD4AA3">
              <w:t xml:space="preserve">56                   </w:t>
            </w:r>
            <w:r w:rsidRPr="00BD4AA3">
              <w:rPr>
                <w:color w:val="00B050"/>
              </w:rPr>
              <w:t xml:space="preserve">push        esi  </w:t>
            </w:r>
          </w:p>
          <w:p w14:paraId="4A04CF28" w14:textId="77777777" w:rsidR="00BD4AA3" w:rsidRPr="00BD4AA3" w:rsidRDefault="00BD4AA3" w:rsidP="00BD4AA3">
            <w:pPr>
              <w:pStyle w:val="2-"/>
              <w:rPr>
                <w:color w:val="00B050"/>
              </w:rPr>
            </w:pPr>
            <w:r w:rsidRPr="00BD4AA3">
              <w:rPr>
                <w:color w:val="FF0000"/>
              </w:rPr>
              <w:t>0005152B</w:t>
            </w:r>
            <w:r w:rsidRPr="00BD4AA3">
              <w:t xml:space="preserve"> 57                   </w:t>
            </w:r>
            <w:r w:rsidRPr="00BD4AA3">
              <w:rPr>
                <w:color w:val="00B050"/>
              </w:rPr>
              <w:t xml:space="preserve">push        edi  </w:t>
            </w:r>
          </w:p>
          <w:p w14:paraId="358BFB43" w14:textId="77777777" w:rsidR="00BD4AA3" w:rsidRPr="00BD4AA3" w:rsidRDefault="00BD4AA3" w:rsidP="00BD4AA3">
            <w:pPr>
              <w:pStyle w:val="2-"/>
            </w:pPr>
            <w:r w:rsidRPr="00BD4AA3">
              <w:rPr>
                <w:color w:val="FF0000"/>
              </w:rPr>
              <w:t>0005152C</w:t>
            </w:r>
            <w:r w:rsidRPr="00BD4AA3">
              <w:t xml:space="preserve"> 8D BD 00 FF FF FF    </w:t>
            </w:r>
            <w:r w:rsidRPr="00BD4AA3">
              <w:rPr>
                <w:color w:val="00B050"/>
              </w:rPr>
              <w:t xml:space="preserve">lea         edi,[ebp-100h] </w:t>
            </w:r>
            <w:r w:rsidRPr="00BD4AA3">
              <w:t xml:space="preserve"> </w:t>
            </w:r>
          </w:p>
          <w:p w14:paraId="563308FD" w14:textId="77777777" w:rsidR="00BD4AA3" w:rsidRPr="00BD4AA3" w:rsidRDefault="00BD4AA3" w:rsidP="00BD4AA3">
            <w:pPr>
              <w:pStyle w:val="2-"/>
              <w:rPr>
                <w:color w:val="00B050"/>
              </w:rPr>
            </w:pPr>
            <w:r w:rsidRPr="00BD4AA3">
              <w:rPr>
                <w:color w:val="FF0000"/>
              </w:rPr>
              <w:t>00051532</w:t>
            </w:r>
            <w:r w:rsidRPr="00BD4AA3">
              <w:t xml:space="preserve"> B9 40 00 00 00       </w:t>
            </w:r>
            <w:r w:rsidRPr="00BD4AA3">
              <w:rPr>
                <w:color w:val="00B050"/>
              </w:rPr>
              <w:t xml:space="preserve">mov         ecx,40h  </w:t>
            </w:r>
          </w:p>
          <w:p w14:paraId="7EECAEF8" w14:textId="77777777" w:rsidR="00BD4AA3" w:rsidRPr="00BD4AA3" w:rsidRDefault="00BD4AA3" w:rsidP="00BD4AA3">
            <w:pPr>
              <w:pStyle w:val="2-"/>
            </w:pPr>
            <w:r w:rsidRPr="00BD4AA3">
              <w:rPr>
                <w:color w:val="FF0000"/>
              </w:rPr>
              <w:t>00051537</w:t>
            </w:r>
            <w:r w:rsidRPr="00BD4AA3">
              <w:t xml:space="preserve"> B8 CC CC CC CC       </w:t>
            </w:r>
            <w:r w:rsidRPr="00BD4AA3">
              <w:rPr>
                <w:color w:val="00B050"/>
              </w:rPr>
              <w:t xml:space="preserve">mov         eax,0CCCCCCCCh  </w:t>
            </w:r>
          </w:p>
          <w:p w14:paraId="590150DC" w14:textId="77777777" w:rsidR="00BD4AA3" w:rsidRPr="00BD4AA3" w:rsidRDefault="00BD4AA3" w:rsidP="00BD4AA3">
            <w:pPr>
              <w:pStyle w:val="2-"/>
              <w:rPr>
                <w:color w:val="00B050"/>
              </w:rPr>
            </w:pPr>
            <w:r w:rsidRPr="00BD4AA3">
              <w:rPr>
                <w:color w:val="FF0000"/>
              </w:rPr>
              <w:t>0005153C</w:t>
            </w:r>
            <w:r w:rsidRPr="00BD4AA3">
              <w:t xml:space="preserve"> F3 AB               </w:t>
            </w:r>
            <w:r w:rsidRPr="00BD4AA3">
              <w:rPr>
                <w:color w:val="00B050"/>
              </w:rPr>
              <w:t xml:space="preserve"> rep stos    dword ptr es:[edi]  </w:t>
            </w:r>
          </w:p>
          <w:p w14:paraId="2287F000" w14:textId="77777777" w:rsidR="00BD4AA3" w:rsidRPr="00BD4AA3" w:rsidRDefault="00BD4AA3" w:rsidP="00BD4AA3">
            <w:pPr>
              <w:pStyle w:val="2-"/>
              <w:rPr>
                <w:color w:val="00B050"/>
              </w:rPr>
            </w:pPr>
            <w:r w:rsidRPr="00BD4AA3">
              <w:rPr>
                <w:color w:val="FF0000"/>
              </w:rPr>
              <w:t>0005153E</w:t>
            </w:r>
            <w:r w:rsidRPr="00BD4AA3">
              <w:t xml:space="preserve"> A1 00 80 05 00      </w:t>
            </w:r>
            <w:r w:rsidRPr="00BD4AA3">
              <w:rPr>
                <w:color w:val="00B050"/>
              </w:rPr>
              <w:t xml:space="preserve"> mov         eax,dword ptr ds:[00058000h]  </w:t>
            </w:r>
          </w:p>
          <w:p w14:paraId="540EEEF0" w14:textId="77777777" w:rsidR="00BD4AA3" w:rsidRPr="00BD4AA3" w:rsidRDefault="00BD4AA3" w:rsidP="00BD4AA3">
            <w:pPr>
              <w:pStyle w:val="2-"/>
            </w:pPr>
            <w:r w:rsidRPr="00BD4AA3">
              <w:rPr>
                <w:color w:val="FF0000"/>
              </w:rPr>
              <w:t xml:space="preserve">00051543 </w:t>
            </w:r>
            <w:r w:rsidRPr="00BD4AA3">
              <w:t xml:space="preserve">33 C5                </w:t>
            </w:r>
            <w:r w:rsidRPr="00BD4AA3">
              <w:rPr>
                <w:color w:val="00B050"/>
              </w:rPr>
              <w:t xml:space="preserve">xor         eax,ebp </w:t>
            </w:r>
            <w:r w:rsidRPr="00BD4AA3">
              <w:t xml:space="preserve"> </w:t>
            </w:r>
          </w:p>
          <w:p w14:paraId="5BF15D34" w14:textId="77777777" w:rsidR="00BD4AA3" w:rsidRPr="00BD4AA3" w:rsidRDefault="00BD4AA3" w:rsidP="00BD4AA3">
            <w:pPr>
              <w:pStyle w:val="2-"/>
            </w:pPr>
            <w:r w:rsidRPr="00BD4AA3">
              <w:rPr>
                <w:color w:val="FF0000"/>
              </w:rPr>
              <w:t xml:space="preserve">00051545 </w:t>
            </w:r>
            <w:r w:rsidRPr="00BD4AA3">
              <w:t xml:space="preserve">89 45 FC             </w:t>
            </w:r>
            <w:r w:rsidRPr="00BD4AA3">
              <w:rPr>
                <w:color w:val="00B050"/>
              </w:rPr>
              <w:t xml:space="preserve">mov         dword ptr [ebp-4],eax </w:t>
            </w:r>
            <w:r w:rsidRPr="00BD4AA3">
              <w:t xml:space="preserve"> </w:t>
            </w:r>
          </w:p>
          <w:p w14:paraId="559182EF" w14:textId="77777777" w:rsidR="00BD4AA3" w:rsidRPr="00BD4AA3" w:rsidRDefault="00BD4AA3" w:rsidP="00BD4AA3">
            <w:pPr>
              <w:pStyle w:val="2-"/>
              <w:rPr>
                <w:color w:val="808080" w:themeColor="background1" w:themeShade="80"/>
              </w:rPr>
            </w:pPr>
            <w:r w:rsidRPr="00BD4AA3">
              <w:rPr>
                <w:color w:val="808080" w:themeColor="background1" w:themeShade="80"/>
              </w:rPr>
              <w:tab/>
              <w:t>printf("main():begin\n");</w:t>
            </w:r>
          </w:p>
          <w:p w14:paraId="4A58EC02" w14:textId="77777777" w:rsidR="00BD4AA3" w:rsidRPr="00BD4AA3" w:rsidRDefault="00BD4AA3" w:rsidP="00BD4AA3">
            <w:pPr>
              <w:pStyle w:val="2-"/>
            </w:pPr>
            <w:r w:rsidRPr="00BD4AA3">
              <w:rPr>
                <w:color w:val="FF0000"/>
              </w:rPr>
              <w:t>00051548</w:t>
            </w:r>
            <w:r w:rsidRPr="00BD4AA3">
              <w:t xml:space="preserve"> 8B F4                </w:t>
            </w:r>
            <w:r w:rsidRPr="00BD4AA3">
              <w:rPr>
                <w:color w:val="00B050"/>
              </w:rPr>
              <w:t xml:space="preserve">mov         esi,esp </w:t>
            </w:r>
            <w:r w:rsidRPr="00BD4AA3">
              <w:t xml:space="preserve"> </w:t>
            </w:r>
          </w:p>
          <w:p w14:paraId="5062D2C1" w14:textId="77777777" w:rsidR="00BD4AA3" w:rsidRPr="00BD4AA3" w:rsidRDefault="00BD4AA3" w:rsidP="00BD4AA3">
            <w:pPr>
              <w:pStyle w:val="2-"/>
            </w:pPr>
            <w:r w:rsidRPr="00BD4AA3">
              <w:rPr>
                <w:color w:val="FF0000"/>
              </w:rPr>
              <w:t>0005154A</w:t>
            </w:r>
            <w:r w:rsidRPr="00BD4AA3">
              <w:t xml:space="preserve"> 68 E0 58 05 00       </w:t>
            </w:r>
            <w:r w:rsidRPr="00BD4AA3">
              <w:rPr>
                <w:color w:val="00B050"/>
              </w:rPr>
              <w:t>push        558E0h</w:t>
            </w:r>
            <w:r w:rsidRPr="00BD4AA3">
              <w:t xml:space="preserve">  </w:t>
            </w:r>
          </w:p>
          <w:p w14:paraId="7A3C21A2" w14:textId="77777777" w:rsidR="00BD4AA3" w:rsidRPr="00BD4AA3" w:rsidRDefault="00BD4AA3" w:rsidP="00BD4AA3">
            <w:pPr>
              <w:pStyle w:val="2-"/>
            </w:pPr>
            <w:r w:rsidRPr="00BD4AA3">
              <w:rPr>
                <w:color w:val="FF0000"/>
              </w:rPr>
              <w:t>0005154F</w:t>
            </w:r>
            <w:r w:rsidRPr="00BD4AA3">
              <w:t xml:space="preserve"> FF 15 D8 90 05 00    </w:t>
            </w:r>
            <w:r w:rsidRPr="00BD4AA3">
              <w:rPr>
                <w:color w:val="00B050"/>
              </w:rPr>
              <w:t xml:space="preserve">call        dword ptr ds:[590D8h] </w:t>
            </w:r>
            <w:r w:rsidRPr="00BD4AA3">
              <w:t xml:space="preserve"> </w:t>
            </w:r>
          </w:p>
          <w:p w14:paraId="6FE336CA" w14:textId="77777777" w:rsidR="00BD4AA3" w:rsidRPr="00BD4AA3" w:rsidRDefault="00BD4AA3" w:rsidP="00BD4AA3">
            <w:pPr>
              <w:pStyle w:val="2-"/>
              <w:rPr>
                <w:color w:val="00B050"/>
              </w:rPr>
            </w:pPr>
            <w:r w:rsidRPr="00BD4AA3">
              <w:rPr>
                <w:color w:val="FF0000"/>
              </w:rPr>
              <w:t>00051555</w:t>
            </w:r>
            <w:r w:rsidRPr="00BD4AA3">
              <w:t xml:space="preserve"> 83 C4 04             </w:t>
            </w:r>
            <w:r w:rsidRPr="00BD4AA3">
              <w:rPr>
                <w:color w:val="00B050"/>
              </w:rPr>
              <w:t xml:space="preserve">add         esp,4  </w:t>
            </w:r>
          </w:p>
          <w:p w14:paraId="7AB9D5CC" w14:textId="77777777" w:rsidR="00BD4AA3" w:rsidRPr="00BD4AA3" w:rsidRDefault="00BD4AA3" w:rsidP="00BD4AA3">
            <w:pPr>
              <w:pStyle w:val="2-"/>
              <w:rPr>
                <w:color w:val="00B050"/>
              </w:rPr>
            </w:pPr>
            <w:r w:rsidRPr="00BD4AA3">
              <w:rPr>
                <w:color w:val="FF0000"/>
              </w:rPr>
              <w:t xml:space="preserve">00051558 </w:t>
            </w:r>
            <w:r w:rsidRPr="00BD4AA3">
              <w:t xml:space="preserve">3B F4                </w:t>
            </w:r>
            <w:r w:rsidRPr="00BD4AA3">
              <w:rPr>
                <w:color w:val="00B050"/>
              </w:rPr>
              <w:t xml:space="preserve">cmp         esi,esp  </w:t>
            </w:r>
          </w:p>
          <w:p w14:paraId="464BDB09" w14:textId="77777777" w:rsidR="00BD4AA3" w:rsidRPr="00BD4AA3" w:rsidRDefault="00BD4AA3" w:rsidP="00BD4AA3">
            <w:pPr>
              <w:pStyle w:val="2-"/>
            </w:pPr>
            <w:r w:rsidRPr="00BD4AA3">
              <w:rPr>
                <w:color w:val="FF0000"/>
              </w:rPr>
              <w:t>0005155A</w:t>
            </w:r>
            <w:r w:rsidRPr="00BD4AA3">
              <w:t xml:space="preserve"> E8 09 FC FF FF       </w:t>
            </w:r>
            <w:r w:rsidRPr="00BD4AA3">
              <w:rPr>
                <w:color w:val="00B050"/>
              </w:rPr>
              <w:t xml:space="preserve">call        __RTC_CheckEsp (051168h)  </w:t>
            </w:r>
          </w:p>
          <w:p w14:paraId="671EBFB5" w14:textId="77777777" w:rsidR="00BD4AA3" w:rsidRPr="00BD4AA3" w:rsidRDefault="00BD4AA3" w:rsidP="00BD4AA3">
            <w:pPr>
              <w:pStyle w:val="2-"/>
              <w:rPr>
                <w:color w:val="00B050"/>
              </w:rPr>
            </w:pPr>
          </w:p>
          <w:p w14:paraId="21AD81FC" w14:textId="77777777" w:rsidR="00BD4AA3" w:rsidRPr="00BD4AA3" w:rsidRDefault="00BD4AA3" w:rsidP="00BD4AA3">
            <w:pPr>
              <w:pStyle w:val="2-"/>
              <w:rPr>
                <w:color w:val="A8D08D" w:themeColor="accent6" w:themeTint="99"/>
              </w:rPr>
            </w:pPr>
            <w:r w:rsidRPr="00BD4AA3">
              <w:rPr>
                <w:rFonts w:hint="eastAsia"/>
                <w:color w:val="808080" w:themeColor="background1" w:themeShade="80"/>
              </w:rPr>
              <w:tab/>
              <w:t>static int static_without_value;</w:t>
            </w:r>
            <w:r w:rsidRPr="00BD4AA3">
              <w:rPr>
                <w:rFonts w:hint="eastAsia"/>
                <w:color w:val="808080" w:themeColor="background1" w:themeShade="80"/>
              </w:rPr>
              <w:tab/>
            </w:r>
            <w:r w:rsidRPr="00BD4AA3">
              <w:rPr>
                <w:rFonts w:hint="eastAsia"/>
                <w:color w:val="00B050"/>
              </w:rPr>
              <w:tab/>
            </w:r>
            <w:r w:rsidRPr="00BD4AA3">
              <w:rPr>
                <w:rFonts w:hint="eastAsia"/>
                <w:color w:val="A8D08D" w:themeColor="accent6" w:themeTint="99"/>
              </w:rPr>
              <w:t>//[.bss]初期値なし局所静的変数</w:t>
            </w:r>
          </w:p>
          <w:p w14:paraId="1860645C" w14:textId="77777777" w:rsidR="00BD4AA3" w:rsidRPr="00BD4AA3" w:rsidRDefault="00BD4AA3" w:rsidP="00BD4AA3">
            <w:pPr>
              <w:pStyle w:val="2-"/>
              <w:rPr>
                <w:color w:val="A8D08D" w:themeColor="accent6" w:themeTint="99"/>
              </w:rPr>
            </w:pPr>
            <w:r w:rsidRPr="00BD4AA3">
              <w:rPr>
                <w:rFonts w:hint="eastAsia"/>
                <w:color w:val="808080" w:themeColor="background1" w:themeShade="80"/>
              </w:rPr>
              <w:tab/>
              <w:t>static int static_with_value = 3;</w:t>
            </w:r>
            <w:r w:rsidRPr="00BD4AA3">
              <w:rPr>
                <w:rFonts w:hint="eastAsia"/>
                <w:color w:val="808080" w:themeColor="background1" w:themeShade="80"/>
              </w:rPr>
              <w:tab/>
            </w:r>
            <w:r w:rsidRPr="00BD4AA3">
              <w:rPr>
                <w:rFonts w:hint="eastAsia"/>
                <w:color w:val="00B050"/>
              </w:rPr>
              <w:tab/>
            </w:r>
            <w:r w:rsidRPr="00BD4AA3">
              <w:rPr>
                <w:rFonts w:hint="eastAsia"/>
                <w:color w:val="A8D08D" w:themeColor="accent6" w:themeTint="99"/>
              </w:rPr>
              <w:t>//[.data]初期値付き局所静的変数</w:t>
            </w:r>
          </w:p>
          <w:p w14:paraId="44F6DFA9" w14:textId="77777777" w:rsidR="00BD4AA3" w:rsidRPr="00BD4AA3" w:rsidRDefault="00BD4AA3" w:rsidP="00BD4AA3">
            <w:pPr>
              <w:pStyle w:val="2-"/>
              <w:rPr>
                <w:color w:val="A8D08D" w:themeColor="accent6" w:themeTint="99"/>
              </w:rPr>
            </w:pPr>
            <w:r w:rsidRPr="00BD4AA3">
              <w:rPr>
                <w:rFonts w:hint="eastAsia"/>
                <w:color w:val="808080" w:themeColor="background1" w:themeShade="80"/>
              </w:rPr>
              <w:tab/>
              <w:t>static const int static_const_value = 4;</w:t>
            </w:r>
            <w:r w:rsidRPr="00BD4AA3">
              <w:rPr>
                <w:rFonts w:hint="eastAsia"/>
                <w:color w:val="00B050"/>
              </w:rPr>
              <w:tab/>
            </w:r>
            <w:r w:rsidRPr="00BD4AA3">
              <w:rPr>
                <w:rFonts w:hint="eastAsia"/>
                <w:color w:val="A8D08D" w:themeColor="accent6" w:themeTint="99"/>
              </w:rPr>
              <w:t>//[.rodata]局所静的const変数（定数）</w:t>
            </w:r>
          </w:p>
          <w:p w14:paraId="4DEF1FC0" w14:textId="639FBDD4" w:rsidR="00BD4AA3" w:rsidRPr="00BD4AA3" w:rsidRDefault="00BD4AA3" w:rsidP="00BD4AA3">
            <w:pPr>
              <w:pStyle w:val="2-"/>
              <w:rPr>
                <w:color w:val="A8D08D" w:themeColor="accent6" w:themeTint="99"/>
              </w:rPr>
            </w:pPr>
            <w:r w:rsidRPr="00BD4AA3">
              <w:rPr>
                <w:rFonts w:hint="eastAsia"/>
                <w:color w:val="808080" w:themeColor="background1" w:themeShade="80"/>
              </w:rPr>
              <w:tab/>
              <w:t>int auto_without_value;</w:t>
            </w:r>
            <w:r w:rsidRPr="00BD4AA3">
              <w:rPr>
                <w:rFonts w:hint="eastAsia"/>
                <w:color w:val="808080" w:themeColor="background1" w:themeShade="80"/>
              </w:rPr>
              <w:tab/>
            </w:r>
            <w:r w:rsidRPr="00BD4AA3">
              <w:rPr>
                <w:rFonts w:hint="eastAsia"/>
                <w:color w:val="808080" w:themeColor="background1" w:themeShade="80"/>
              </w:rPr>
              <w:tab/>
            </w:r>
            <w:r w:rsidRPr="00BD4AA3">
              <w:rPr>
                <w:rFonts w:hint="eastAsia"/>
                <w:color w:val="808080" w:themeColor="background1" w:themeShade="80"/>
              </w:rPr>
              <w:tab/>
            </w:r>
            <w:r w:rsidRPr="00BD4AA3">
              <w:rPr>
                <w:rFonts w:hint="eastAsia"/>
                <w:color w:val="00B050"/>
              </w:rPr>
              <w:tab/>
            </w:r>
            <w:r w:rsidRPr="00BD4AA3">
              <w:rPr>
                <w:rFonts w:hint="eastAsia"/>
                <w:color w:val="A8D08D" w:themeColor="accent6" w:themeTint="99"/>
              </w:rPr>
              <w:t>//[スタック]初期値なし</w:t>
            </w:r>
            <w:r w:rsidR="006C008B">
              <w:rPr>
                <w:rFonts w:hint="eastAsia"/>
                <w:color w:val="A8D08D" w:themeColor="accent6" w:themeTint="99"/>
              </w:rPr>
              <w:t>ローカル</w:t>
            </w:r>
            <w:r w:rsidRPr="00BD4AA3">
              <w:rPr>
                <w:rFonts w:hint="eastAsia"/>
                <w:color w:val="A8D08D" w:themeColor="accent6" w:themeTint="99"/>
              </w:rPr>
              <w:t>変数</w:t>
            </w:r>
          </w:p>
          <w:p w14:paraId="69A1DBEB" w14:textId="451DCF67" w:rsidR="00BD4AA3" w:rsidRPr="00BD4AA3" w:rsidRDefault="00BD4AA3" w:rsidP="00BD4AA3">
            <w:pPr>
              <w:pStyle w:val="2-"/>
              <w:rPr>
                <w:color w:val="00B050"/>
              </w:rPr>
            </w:pPr>
            <w:r w:rsidRPr="00BD4AA3">
              <w:rPr>
                <w:rFonts w:hint="eastAsia"/>
                <w:color w:val="808080" w:themeColor="background1" w:themeShade="80"/>
              </w:rPr>
              <w:tab/>
              <w:t>int auto_with_value = 5;</w:t>
            </w:r>
            <w:r w:rsidRPr="00BD4AA3">
              <w:rPr>
                <w:rFonts w:hint="eastAsia"/>
                <w:color w:val="808080" w:themeColor="background1" w:themeShade="80"/>
              </w:rPr>
              <w:tab/>
            </w:r>
            <w:r w:rsidRPr="00BD4AA3">
              <w:rPr>
                <w:rFonts w:hint="eastAsia"/>
                <w:color w:val="808080" w:themeColor="background1" w:themeShade="80"/>
              </w:rPr>
              <w:tab/>
            </w:r>
            <w:r w:rsidRPr="00BD4AA3">
              <w:rPr>
                <w:rFonts w:hint="eastAsia"/>
                <w:color w:val="808080" w:themeColor="background1" w:themeShade="80"/>
              </w:rPr>
              <w:tab/>
            </w:r>
            <w:r w:rsidRPr="00BD4AA3">
              <w:rPr>
                <w:rFonts w:hint="eastAsia"/>
                <w:color w:val="808080" w:themeColor="background1" w:themeShade="80"/>
              </w:rPr>
              <w:tab/>
            </w:r>
            <w:r w:rsidRPr="00BD4AA3">
              <w:rPr>
                <w:rFonts w:hint="eastAsia"/>
                <w:color w:val="A8D08D" w:themeColor="accent6" w:themeTint="99"/>
              </w:rPr>
              <w:t>//[スタック]</w:t>
            </w:r>
            <w:r w:rsidR="006C008B">
              <w:rPr>
                <w:rFonts w:hint="eastAsia"/>
                <w:color w:val="A8D08D" w:themeColor="accent6" w:themeTint="99"/>
              </w:rPr>
              <w:t>初期値付きローカル変数　※初期値はプログラムコード化</w:t>
            </w:r>
          </w:p>
          <w:p w14:paraId="017EB80B" w14:textId="77777777" w:rsidR="00BD4AA3" w:rsidRPr="00BD4AA3" w:rsidRDefault="00BD4AA3" w:rsidP="00BD4AA3">
            <w:pPr>
              <w:pStyle w:val="2-"/>
            </w:pPr>
            <w:r w:rsidRPr="00BD4AA3">
              <w:rPr>
                <w:color w:val="FF0000"/>
              </w:rPr>
              <w:t>0005155F</w:t>
            </w:r>
            <w:r w:rsidRPr="00BD4AA3">
              <w:t xml:space="preserve"> C7 45 E8 05 00 00 00</w:t>
            </w:r>
            <w:r w:rsidRPr="00BD4AA3">
              <w:rPr>
                <w:color w:val="00B050"/>
              </w:rPr>
              <w:t xml:space="preserve"> mov         dword ptr [auto_with_value],5  </w:t>
            </w:r>
          </w:p>
          <w:p w14:paraId="75672029" w14:textId="518496C7" w:rsidR="00BD4AA3" w:rsidRPr="00BD4AA3" w:rsidRDefault="00BD4AA3" w:rsidP="00BD4AA3">
            <w:pPr>
              <w:pStyle w:val="2-"/>
              <w:rPr>
                <w:color w:val="00B050"/>
              </w:rPr>
            </w:pPr>
            <w:r w:rsidRPr="00BD4AA3">
              <w:rPr>
                <w:rFonts w:hint="eastAsia"/>
                <w:color w:val="808080" w:themeColor="background1" w:themeShade="80"/>
              </w:rPr>
              <w:tab/>
              <w:t>const int auto_const_value = 6;</w:t>
            </w:r>
            <w:r w:rsidRPr="00BD4AA3">
              <w:rPr>
                <w:rFonts w:hint="eastAsia"/>
                <w:color w:val="808080" w:themeColor="background1" w:themeShade="80"/>
              </w:rPr>
              <w:tab/>
            </w:r>
            <w:r w:rsidRPr="00BD4AA3">
              <w:rPr>
                <w:rFonts w:hint="eastAsia"/>
                <w:color w:val="00B050"/>
              </w:rPr>
              <w:tab/>
            </w:r>
            <w:r w:rsidRPr="00BD4AA3">
              <w:rPr>
                <w:rFonts w:hint="eastAsia"/>
                <w:color w:val="A8D08D" w:themeColor="accent6" w:themeTint="99"/>
              </w:rPr>
              <w:t>//[スタック]</w:t>
            </w:r>
            <w:r w:rsidR="006C008B">
              <w:rPr>
                <w:rFonts w:hint="eastAsia"/>
                <w:color w:val="A8D08D" w:themeColor="accent6" w:themeTint="99"/>
              </w:rPr>
              <w:t>ローカル</w:t>
            </w:r>
            <w:r w:rsidRPr="00BD4AA3">
              <w:rPr>
                <w:rFonts w:hint="eastAsia"/>
                <w:color w:val="A8D08D" w:themeColor="accent6" w:themeTint="99"/>
              </w:rPr>
              <w:t>const変数（定数）　※初期値はプログラム</w:t>
            </w:r>
            <w:r w:rsidR="006C008B">
              <w:rPr>
                <w:rFonts w:hint="eastAsia"/>
                <w:color w:val="A8D08D" w:themeColor="accent6" w:themeTint="99"/>
              </w:rPr>
              <w:t>コード化</w:t>
            </w:r>
          </w:p>
          <w:p w14:paraId="1049BE82" w14:textId="77777777" w:rsidR="00BD4AA3" w:rsidRPr="00BD4AA3" w:rsidRDefault="00BD4AA3" w:rsidP="00BD4AA3">
            <w:pPr>
              <w:pStyle w:val="2-"/>
            </w:pPr>
            <w:r w:rsidRPr="00BD4AA3">
              <w:rPr>
                <w:color w:val="FF0000"/>
              </w:rPr>
              <w:t>00051566</w:t>
            </w:r>
            <w:r w:rsidRPr="00BD4AA3">
              <w:t xml:space="preserve"> C7 45 DC 06 00 00 00 </w:t>
            </w:r>
            <w:r w:rsidRPr="00BD4AA3">
              <w:rPr>
                <w:color w:val="00B050"/>
              </w:rPr>
              <w:t xml:space="preserve">mov         dword ptr [auto_const_value],6 </w:t>
            </w:r>
            <w:r w:rsidRPr="00BD4AA3">
              <w:t xml:space="preserve"> </w:t>
            </w:r>
          </w:p>
          <w:p w14:paraId="781E38BF" w14:textId="06B422AD" w:rsidR="00BD4AA3" w:rsidRPr="00BD4AA3" w:rsidRDefault="00BD4AA3" w:rsidP="00BD4AA3">
            <w:pPr>
              <w:pStyle w:val="2-"/>
              <w:rPr>
                <w:color w:val="00B050"/>
              </w:rPr>
            </w:pPr>
            <w:r w:rsidRPr="00BD4AA3">
              <w:rPr>
                <w:rFonts w:hint="eastAsia"/>
                <w:color w:val="808080" w:themeColor="background1" w:themeShade="80"/>
              </w:rPr>
              <w:tab/>
              <w:t>const char* auto_str = "STRING";</w:t>
            </w:r>
            <w:r w:rsidRPr="00BD4AA3">
              <w:rPr>
                <w:rFonts w:hint="eastAsia"/>
                <w:color w:val="808080" w:themeColor="background1" w:themeShade="80"/>
              </w:rPr>
              <w:tab/>
            </w:r>
            <w:r w:rsidRPr="00BD4AA3">
              <w:rPr>
                <w:rFonts w:hint="eastAsia"/>
                <w:color w:val="00B050"/>
              </w:rPr>
              <w:tab/>
            </w:r>
            <w:r w:rsidRPr="00BD4AA3">
              <w:rPr>
                <w:rFonts w:hint="eastAsia"/>
                <w:color w:val="A8D08D" w:themeColor="accent6" w:themeTint="99"/>
              </w:rPr>
              <w:t>//[スタック]初期値付き</w:t>
            </w:r>
            <w:r w:rsidR="006C008B">
              <w:rPr>
                <w:rFonts w:hint="eastAsia"/>
                <w:color w:val="A8D08D" w:themeColor="accent6" w:themeTint="99"/>
              </w:rPr>
              <w:t>ローカル</w:t>
            </w:r>
            <w:r w:rsidRPr="00BD4AA3">
              <w:rPr>
                <w:rFonts w:hint="eastAsia"/>
                <w:color w:val="A8D08D" w:themeColor="accent6" w:themeTint="99"/>
              </w:rPr>
              <w:t>変数　※[.rodata]文字列リテラル</w:t>
            </w:r>
          </w:p>
          <w:p w14:paraId="35C71AAA" w14:textId="3A73E814" w:rsidR="00C33772" w:rsidRDefault="00BD4AA3" w:rsidP="00BD4AA3">
            <w:pPr>
              <w:pStyle w:val="2-"/>
            </w:pPr>
            <w:r w:rsidRPr="00BD4AA3">
              <w:rPr>
                <w:color w:val="FF0000"/>
              </w:rPr>
              <w:t xml:space="preserve">0005156D </w:t>
            </w:r>
            <w:r w:rsidRPr="00BD4AA3">
              <w:t xml:space="preserve">C7 45 D0 74 58 05 00 </w:t>
            </w:r>
            <w:r w:rsidRPr="00BD4AA3">
              <w:rPr>
                <w:color w:val="00B050"/>
              </w:rPr>
              <w:t xml:space="preserve">mov         dword ptr [auto_str],55874h  </w:t>
            </w:r>
          </w:p>
        </w:tc>
      </w:tr>
    </w:tbl>
    <w:p w14:paraId="0D48CBF7" w14:textId="679B954A" w:rsidR="006A003A" w:rsidRDefault="006A003A" w:rsidP="008F15EF">
      <w:pPr>
        <w:pStyle w:val="a9"/>
        <w:spacing w:beforeLines="50" w:before="180"/>
        <w:ind w:firstLine="283"/>
      </w:pPr>
      <w:r>
        <w:rPr>
          <w:rFonts w:hint="eastAsia"/>
        </w:rPr>
        <w:lastRenderedPageBreak/>
        <w:t>スレッドごとにプログラムカウンタを記録しており、スレッドを切り替える時にプログラムカウンタ（とスタックポインタ）を切り替えることで、スレッドの挙動を実現する。</w:t>
      </w:r>
    </w:p>
    <w:p w14:paraId="6573ACA1" w14:textId="481DC93D" w:rsidR="00053C42" w:rsidRDefault="009C1A75" w:rsidP="008F15EF">
      <w:pPr>
        <w:pStyle w:val="a9"/>
        <w:spacing w:beforeLines="50" w:before="180"/>
        <w:ind w:firstLine="283"/>
      </w:pPr>
      <w:r>
        <w:rPr>
          <w:rFonts w:hint="eastAsia"/>
        </w:rPr>
        <w:t>余談だが、かつてメモリ</w:t>
      </w:r>
      <w:r w:rsidR="006B5C7A">
        <w:rPr>
          <w:rFonts w:hint="eastAsia"/>
        </w:rPr>
        <w:t>量</w:t>
      </w:r>
      <w:r>
        <w:rPr>
          <w:rFonts w:hint="eastAsia"/>
        </w:rPr>
        <w:t>が</w:t>
      </w:r>
      <w:r>
        <w:rPr>
          <w:rFonts w:hint="eastAsia"/>
        </w:rPr>
        <w:t>64KB</w:t>
      </w:r>
      <w:r>
        <w:rPr>
          <w:rFonts w:hint="eastAsia"/>
        </w:rPr>
        <w:t>にも満たない</w:t>
      </w:r>
      <w:r w:rsidR="00056A61">
        <w:rPr>
          <w:rFonts w:hint="eastAsia"/>
        </w:rPr>
        <w:t>PC</w:t>
      </w:r>
      <w:r>
        <w:rPr>
          <w:rFonts w:hint="eastAsia"/>
        </w:rPr>
        <w:t>で動作していたプログラムは、少ないメモリをやりくりするために「自己書き変えコード」を積極的に活用していた。上記の「</w:t>
      </w:r>
      <w:r>
        <w:rPr>
          <w:rFonts w:hint="eastAsia"/>
        </w:rPr>
        <w:t>move eax, ****</w:t>
      </w:r>
      <w:r>
        <w:rPr>
          <w:rFonts w:hint="eastAsia"/>
        </w:rPr>
        <w:t>」の「</w:t>
      </w:r>
      <w:r>
        <w:rPr>
          <w:rFonts w:hint="eastAsia"/>
        </w:rPr>
        <w:t>****</w:t>
      </w:r>
      <w:r>
        <w:rPr>
          <w:rFonts w:hint="eastAsia"/>
        </w:rPr>
        <w:t>」に該当する</w:t>
      </w:r>
      <w:r w:rsidR="00AC01BB">
        <w:rPr>
          <w:rFonts w:hint="eastAsia"/>
        </w:rPr>
        <w:t>コード</w:t>
      </w:r>
      <w:r>
        <w:rPr>
          <w:rFonts w:hint="eastAsia"/>
        </w:rPr>
        <w:t>を直接書き換えたり、条件分岐のジャンプ先アドレスを直接書き換えたりといった</w:t>
      </w:r>
      <w:r w:rsidR="00881B2D">
        <w:rPr>
          <w:rFonts w:hint="eastAsia"/>
        </w:rPr>
        <w:t>ことを、プログラム実行中に行う</w:t>
      </w:r>
      <w:r>
        <w:rPr>
          <w:rFonts w:hint="eastAsia"/>
        </w:rPr>
        <w:t>手法である。</w:t>
      </w:r>
    </w:p>
    <w:p w14:paraId="2FA2351C" w14:textId="5773BE8A" w:rsidR="009C1A75" w:rsidRPr="00C937D0" w:rsidRDefault="009C1A75" w:rsidP="00053C42">
      <w:pPr>
        <w:pStyle w:val="a9"/>
        <w:ind w:firstLine="283"/>
      </w:pPr>
      <w:r>
        <w:rPr>
          <w:rFonts w:hint="eastAsia"/>
        </w:rPr>
        <w:t>今はプログラム領域が読み取り専用に保護されているので、このような手法は</w:t>
      </w:r>
      <w:r w:rsidR="00364144">
        <w:rPr>
          <w:rFonts w:hint="eastAsia"/>
        </w:rPr>
        <w:t>そうそう</w:t>
      </w:r>
      <w:r>
        <w:rPr>
          <w:rFonts w:hint="eastAsia"/>
        </w:rPr>
        <w:t>使えない。</w:t>
      </w:r>
    </w:p>
    <w:p w14:paraId="405887BD" w14:textId="7E24FBAD" w:rsidR="00C937D0" w:rsidRDefault="00624A6F" w:rsidP="00C937D0">
      <w:pPr>
        <w:pStyle w:val="2"/>
      </w:pPr>
      <w:bookmarkStart w:id="48" w:name="_Toc378437693"/>
      <w:r>
        <w:rPr>
          <w:rFonts w:hint="eastAsia"/>
        </w:rPr>
        <w:t>スタック</w:t>
      </w:r>
      <w:r w:rsidR="00B2649E">
        <w:rPr>
          <w:rFonts w:hint="eastAsia"/>
        </w:rPr>
        <w:t>領域</w:t>
      </w:r>
      <w:bookmarkEnd w:id="48"/>
    </w:p>
    <w:p w14:paraId="1781F2C3" w14:textId="19C79264" w:rsidR="00FE2E9A" w:rsidRDefault="00FE2E9A" w:rsidP="00C937D0">
      <w:pPr>
        <w:pStyle w:val="a9"/>
        <w:ind w:firstLine="283"/>
      </w:pPr>
      <w:r>
        <w:rPr>
          <w:rFonts w:hint="eastAsia"/>
        </w:rPr>
        <w:t>スタック領域とは、関数内のローカル変数と、関数呼び出しからの復帰のために使用されるメモリ領域のこと。</w:t>
      </w:r>
    </w:p>
    <w:p w14:paraId="1F5C2897" w14:textId="218CC9E9" w:rsidR="00C937D0" w:rsidRDefault="00E70BB4" w:rsidP="00C937D0">
      <w:pPr>
        <w:pStyle w:val="a9"/>
        <w:ind w:firstLine="283"/>
      </w:pPr>
      <w:r>
        <w:rPr>
          <w:rFonts w:hint="eastAsia"/>
        </w:rPr>
        <w:t>スタック領域</w:t>
      </w:r>
      <w:r w:rsidR="00FE2E9A">
        <w:rPr>
          <w:rFonts w:hint="eastAsia"/>
        </w:rPr>
        <w:t>を</w:t>
      </w:r>
      <w:r>
        <w:rPr>
          <w:rFonts w:hint="eastAsia"/>
        </w:rPr>
        <w:t>説明</w:t>
      </w:r>
      <w:r w:rsidR="00FE2E9A">
        <w:rPr>
          <w:rFonts w:hint="eastAsia"/>
        </w:rPr>
        <w:t>する</w:t>
      </w:r>
      <w:r>
        <w:rPr>
          <w:rFonts w:hint="eastAsia"/>
        </w:rPr>
        <w:t>ために、まずはプログラムのサンプルを示す。</w:t>
      </w:r>
    </w:p>
    <w:p w14:paraId="3465AD91" w14:textId="3D82BC1E" w:rsidR="00E3147A" w:rsidRDefault="00E70BB4" w:rsidP="00E3147A">
      <w:pPr>
        <w:pStyle w:val="a9"/>
        <w:keepNext/>
        <w:widowControl/>
        <w:spacing w:beforeLines="50" w:before="180"/>
        <w:ind w:firstLineChars="0" w:firstLine="0"/>
      </w:pPr>
      <w:r>
        <w:rPr>
          <w:rFonts w:hint="eastAsia"/>
        </w:rPr>
        <w:t>スタック確認のための</w:t>
      </w:r>
      <w:r w:rsidR="00E3147A">
        <w:rPr>
          <w:rFonts w:hint="eastAsia"/>
        </w:rPr>
        <w:t>プログラムのサンプル：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E3147A" w14:paraId="7FBD43B2" w14:textId="77777777" w:rsidTr="00FE2E9A">
        <w:tc>
          <w:tcPr>
            <w:tcW w:w="8494" w:type="dxa"/>
          </w:tcPr>
          <w:p w14:paraId="1B1635F3" w14:textId="56B09C09" w:rsidR="00E3147A" w:rsidRPr="00E3147A" w:rsidRDefault="00E3147A" w:rsidP="00E3147A">
            <w:pPr>
              <w:pStyle w:val="2-"/>
              <w:rPr>
                <w:color w:val="00B050"/>
              </w:rPr>
            </w:pPr>
            <w:r w:rsidRPr="00E3147A">
              <w:rPr>
                <w:rFonts w:hint="eastAsia"/>
                <w:color w:val="00B050"/>
              </w:rPr>
              <w:t>//関数２</w:t>
            </w:r>
          </w:p>
          <w:p w14:paraId="3ADE8433" w14:textId="77777777" w:rsidR="00E3147A" w:rsidRDefault="00E3147A" w:rsidP="00E3147A">
            <w:pPr>
              <w:pStyle w:val="2-"/>
            </w:pPr>
            <w:r>
              <w:t xml:space="preserve">void </w:t>
            </w:r>
            <w:r w:rsidRPr="006C008B">
              <w:rPr>
                <w:color w:val="FF0000"/>
              </w:rPr>
              <w:t>func2()</w:t>
            </w:r>
          </w:p>
          <w:p w14:paraId="05825FB7" w14:textId="77777777" w:rsidR="00E3147A" w:rsidRDefault="00E3147A" w:rsidP="00E3147A">
            <w:pPr>
              <w:pStyle w:val="2-"/>
            </w:pPr>
            <w:r>
              <w:t>{</w:t>
            </w:r>
          </w:p>
          <w:p w14:paraId="759E9205" w14:textId="77777777" w:rsidR="00E3147A" w:rsidRDefault="00E3147A" w:rsidP="00E3147A">
            <w:pPr>
              <w:pStyle w:val="2-"/>
            </w:pPr>
            <w:r>
              <w:tab/>
              <w:t>printf("func2()\n");</w:t>
            </w:r>
          </w:p>
          <w:p w14:paraId="5F54BFE7" w14:textId="77777777" w:rsidR="00E3147A" w:rsidRDefault="00E3147A" w:rsidP="00E3147A">
            <w:pPr>
              <w:pStyle w:val="2-"/>
            </w:pPr>
            <w:r>
              <w:tab/>
            </w:r>
            <w:r w:rsidRPr="006C008B">
              <w:rPr>
                <w:color w:val="FF0000"/>
              </w:rPr>
              <w:t>int local_var2</w:t>
            </w:r>
            <w:r>
              <w:t xml:space="preserve"> = 0;</w:t>
            </w:r>
          </w:p>
          <w:p w14:paraId="5152E4F2" w14:textId="77777777" w:rsidR="00E3147A" w:rsidRDefault="00E3147A" w:rsidP="00E3147A">
            <w:pPr>
              <w:pStyle w:val="2-"/>
            </w:pPr>
            <w:r>
              <w:tab/>
              <w:t>printf("&amp;local_var2 =%p\n", &amp;local_var2);</w:t>
            </w:r>
          </w:p>
          <w:p w14:paraId="7426048F" w14:textId="77777777" w:rsidR="00E3147A" w:rsidRDefault="00E3147A" w:rsidP="00E3147A">
            <w:pPr>
              <w:pStyle w:val="2-"/>
            </w:pPr>
            <w:r>
              <w:t>}</w:t>
            </w:r>
          </w:p>
          <w:p w14:paraId="7189CA52" w14:textId="77777777" w:rsidR="00E3147A" w:rsidRDefault="00E3147A" w:rsidP="00E3147A">
            <w:pPr>
              <w:pStyle w:val="2-"/>
            </w:pPr>
          </w:p>
          <w:p w14:paraId="2FF22204" w14:textId="67434761" w:rsidR="00E3147A" w:rsidRPr="00E3147A" w:rsidRDefault="00E3147A" w:rsidP="00E3147A">
            <w:pPr>
              <w:pStyle w:val="2-"/>
              <w:rPr>
                <w:color w:val="00B050"/>
              </w:rPr>
            </w:pPr>
            <w:r w:rsidRPr="00E3147A">
              <w:rPr>
                <w:rFonts w:hint="eastAsia"/>
                <w:color w:val="00B050"/>
              </w:rPr>
              <w:t>//関数１</w:t>
            </w:r>
          </w:p>
          <w:p w14:paraId="4E23AD0A" w14:textId="77777777" w:rsidR="00E3147A" w:rsidRPr="006C008B" w:rsidRDefault="00E3147A" w:rsidP="00E3147A">
            <w:pPr>
              <w:pStyle w:val="2-"/>
              <w:rPr>
                <w:color w:val="FF0000"/>
              </w:rPr>
            </w:pPr>
            <w:r>
              <w:t xml:space="preserve">void </w:t>
            </w:r>
            <w:r w:rsidRPr="006C008B">
              <w:rPr>
                <w:color w:val="FF0000"/>
              </w:rPr>
              <w:t>func1()</w:t>
            </w:r>
          </w:p>
          <w:p w14:paraId="49B23F36" w14:textId="77777777" w:rsidR="00E3147A" w:rsidRDefault="00E3147A" w:rsidP="00E3147A">
            <w:pPr>
              <w:pStyle w:val="2-"/>
            </w:pPr>
            <w:r>
              <w:t>{</w:t>
            </w:r>
          </w:p>
          <w:p w14:paraId="562FC7A4" w14:textId="77777777" w:rsidR="00E3147A" w:rsidRDefault="00E3147A" w:rsidP="00E3147A">
            <w:pPr>
              <w:pStyle w:val="2-"/>
            </w:pPr>
            <w:r>
              <w:tab/>
              <w:t>printf("func1()\n");</w:t>
            </w:r>
          </w:p>
          <w:p w14:paraId="020AD44B" w14:textId="77777777" w:rsidR="00E3147A" w:rsidRDefault="00E3147A" w:rsidP="00E3147A">
            <w:pPr>
              <w:pStyle w:val="2-"/>
            </w:pPr>
            <w:r>
              <w:tab/>
            </w:r>
            <w:r w:rsidRPr="006C008B">
              <w:rPr>
                <w:color w:val="FF0000"/>
              </w:rPr>
              <w:t>int local_var1a</w:t>
            </w:r>
            <w:r>
              <w:t xml:space="preserve"> = 0;</w:t>
            </w:r>
          </w:p>
          <w:p w14:paraId="747F026E" w14:textId="77777777" w:rsidR="00E3147A" w:rsidRDefault="00E3147A" w:rsidP="00E3147A">
            <w:pPr>
              <w:pStyle w:val="2-"/>
            </w:pPr>
            <w:r>
              <w:tab/>
            </w:r>
            <w:r w:rsidRPr="006C008B">
              <w:rPr>
                <w:color w:val="FF0000"/>
              </w:rPr>
              <w:t>int local_var1b</w:t>
            </w:r>
            <w:r>
              <w:t xml:space="preserve"> = 0;</w:t>
            </w:r>
          </w:p>
          <w:p w14:paraId="478D3737" w14:textId="77777777" w:rsidR="00E3147A" w:rsidRDefault="00E3147A" w:rsidP="00E3147A">
            <w:pPr>
              <w:pStyle w:val="2-"/>
            </w:pPr>
            <w:r>
              <w:tab/>
            </w:r>
            <w:r w:rsidRPr="006C008B">
              <w:rPr>
                <w:color w:val="FF0000"/>
              </w:rPr>
              <w:t>int local_var1c</w:t>
            </w:r>
            <w:r>
              <w:t xml:space="preserve"> = 0;</w:t>
            </w:r>
          </w:p>
          <w:p w14:paraId="0F8C1020" w14:textId="77777777" w:rsidR="00E3147A" w:rsidRDefault="00E3147A" w:rsidP="00E3147A">
            <w:pPr>
              <w:pStyle w:val="2-"/>
            </w:pPr>
            <w:r>
              <w:tab/>
              <w:t>printf("&amp;local_var1a=%p\n", &amp;local_var1a);</w:t>
            </w:r>
          </w:p>
          <w:p w14:paraId="0B53589F" w14:textId="77777777" w:rsidR="00E3147A" w:rsidRDefault="00E3147A" w:rsidP="00E3147A">
            <w:pPr>
              <w:pStyle w:val="2-"/>
            </w:pPr>
            <w:r>
              <w:tab/>
              <w:t>printf("&amp;local_var1b=%p\n", &amp;local_var1b);</w:t>
            </w:r>
          </w:p>
          <w:p w14:paraId="177B79B2" w14:textId="77777777" w:rsidR="00E3147A" w:rsidRDefault="00E3147A" w:rsidP="00E3147A">
            <w:pPr>
              <w:pStyle w:val="2-"/>
            </w:pPr>
            <w:r>
              <w:tab/>
              <w:t>printf("&amp;local_var1c=%p\n", &amp;local_var1c);</w:t>
            </w:r>
          </w:p>
          <w:p w14:paraId="76F86266" w14:textId="77777777" w:rsidR="00E3147A" w:rsidRDefault="00E3147A" w:rsidP="00E3147A">
            <w:pPr>
              <w:pStyle w:val="2-"/>
            </w:pPr>
            <w:r>
              <w:tab/>
            </w:r>
            <w:r w:rsidRPr="006C008B">
              <w:rPr>
                <w:color w:val="FF0000"/>
              </w:rPr>
              <w:t>func2()</w:t>
            </w:r>
            <w:r>
              <w:t>;</w:t>
            </w:r>
          </w:p>
          <w:p w14:paraId="31E3E0DC" w14:textId="77777777" w:rsidR="00E3147A" w:rsidRDefault="00E3147A" w:rsidP="00E3147A">
            <w:pPr>
              <w:pStyle w:val="2-"/>
            </w:pPr>
            <w:r>
              <w:t>}</w:t>
            </w:r>
          </w:p>
          <w:p w14:paraId="0E3630DD" w14:textId="77777777" w:rsidR="00E3147A" w:rsidRDefault="00E3147A" w:rsidP="00E3147A">
            <w:pPr>
              <w:pStyle w:val="2-"/>
            </w:pPr>
          </w:p>
          <w:p w14:paraId="019C4F44" w14:textId="6D27EE69" w:rsidR="00E3147A" w:rsidRPr="00E3147A" w:rsidRDefault="00E3147A" w:rsidP="00E3147A">
            <w:pPr>
              <w:pStyle w:val="2-"/>
              <w:rPr>
                <w:color w:val="00B050"/>
              </w:rPr>
            </w:pPr>
            <w:r w:rsidRPr="00E3147A">
              <w:rPr>
                <w:rFonts w:hint="eastAsia"/>
                <w:color w:val="00B050"/>
              </w:rPr>
              <w:t>//メイン</w:t>
            </w:r>
          </w:p>
          <w:p w14:paraId="4FFD5910" w14:textId="77777777" w:rsidR="00E3147A" w:rsidRDefault="00E3147A" w:rsidP="00E3147A">
            <w:pPr>
              <w:pStyle w:val="2-"/>
            </w:pPr>
            <w:r>
              <w:t>int main(const int argc, const char* argv[])</w:t>
            </w:r>
          </w:p>
          <w:p w14:paraId="454E9F4B" w14:textId="77777777" w:rsidR="00E3147A" w:rsidRDefault="00E3147A" w:rsidP="00E3147A">
            <w:pPr>
              <w:pStyle w:val="2-"/>
            </w:pPr>
            <w:r>
              <w:t>{</w:t>
            </w:r>
          </w:p>
          <w:p w14:paraId="7441C9F9" w14:textId="77777777" w:rsidR="00E3147A" w:rsidRDefault="00E3147A" w:rsidP="00E3147A">
            <w:pPr>
              <w:pStyle w:val="2-"/>
            </w:pPr>
            <w:r>
              <w:lastRenderedPageBreak/>
              <w:tab/>
              <w:t>printf("main()\n");</w:t>
            </w:r>
          </w:p>
          <w:p w14:paraId="1AEE4B79" w14:textId="77777777" w:rsidR="00E3147A" w:rsidRDefault="00E3147A" w:rsidP="00E3147A">
            <w:pPr>
              <w:pStyle w:val="2-"/>
            </w:pPr>
            <w:r>
              <w:tab/>
            </w:r>
            <w:r w:rsidRPr="006C008B">
              <w:rPr>
                <w:color w:val="FF0000"/>
              </w:rPr>
              <w:t>int local_var0</w:t>
            </w:r>
            <w:r>
              <w:t xml:space="preserve"> = 0;</w:t>
            </w:r>
          </w:p>
          <w:p w14:paraId="42D217BB" w14:textId="77777777" w:rsidR="00E3147A" w:rsidRDefault="00E3147A" w:rsidP="00E3147A">
            <w:pPr>
              <w:pStyle w:val="2-"/>
            </w:pPr>
            <w:r>
              <w:tab/>
              <w:t>printf("&amp;local_var0 =%p\n", &amp;local_var0);</w:t>
            </w:r>
          </w:p>
          <w:p w14:paraId="10E5324F" w14:textId="77777777" w:rsidR="00E3147A" w:rsidRDefault="00E3147A" w:rsidP="00E3147A">
            <w:pPr>
              <w:pStyle w:val="2-"/>
            </w:pPr>
            <w:r>
              <w:tab/>
            </w:r>
            <w:r w:rsidRPr="006C008B">
              <w:rPr>
                <w:color w:val="FF0000"/>
              </w:rPr>
              <w:t>func1()</w:t>
            </w:r>
            <w:r>
              <w:t>;</w:t>
            </w:r>
          </w:p>
          <w:p w14:paraId="60D922B0" w14:textId="77777777" w:rsidR="00E3147A" w:rsidRDefault="00E3147A" w:rsidP="00E3147A">
            <w:pPr>
              <w:pStyle w:val="2-"/>
            </w:pPr>
            <w:r>
              <w:tab/>
            </w:r>
            <w:r w:rsidRPr="006C008B">
              <w:rPr>
                <w:color w:val="FF0000"/>
              </w:rPr>
              <w:t>func2()</w:t>
            </w:r>
            <w:r>
              <w:t>;</w:t>
            </w:r>
          </w:p>
          <w:p w14:paraId="1C2D3DE2" w14:textId="2DA76DD7" w:rsidR="00E3147A" w:rsidRDefault="00E3147A" w:rsidP="00E3147A">
            <w:pPr>
              <w:pStyle w:val="2-"/>
            </w:pPr>
            <w:r>
              <w:tab/>
            </w:r>
            <w:r>
              <w:rPr>
                <w:rFonts w:hint="eastAsia"/>
              </w:rPr>
              <w:t>return 0;</w:t>
            </w:r>
          </w:p>
          <w:p w14:paraId="094A3AC5" w14:textId="188B2E0E" w:rsidR="00E3147A" w:rsidRDefault="00E3147A" w:rsidP="00E3147A">
            <w:pPr>
              <w:pStyle w:val="2-"/>
            </w:pPr>
            <w:r>
              <w:t>}</w:t>
            </w:r>
          </w:p>
        </w:tc>
      </w:tr>
    </w:tbl>
    <w:p w14:paraId="1ADB0358" w14:textId="77777777" w:rsidR="00E3147A" w:rsidRPr="00E32152" w:rsidRDefault="00E3147A" w:rsidP="00E3147A">
      <w:pPr>
        <w:pStyle w:val="a9"/>
        <w:keepNext/>
        <w:widowControl/>
        <w:rPr>
          <w:color w:val="FF0000"/>
          <w:sz w:val="20"/>
          <w:szCs w:val="20"/>
        </w:rPr>
      </w:pPr>
      <w:r w:rsidRPr="00E32152">
        <w:rPr>
          <w:rFonts w:hint="eastAsia"/>
          <w:color w:val="FF0000"/>
          <w:sz w:val="20"/>
          <w:szCs w:val="20"/>
        </w:rPr>
        <w:lastRenderedPageBreak/>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E3147A" w14:paraId="308C2BD9" w14:textId="77777777" w:rsidTr="00FE2E9A">
        <w:tc>
          <w:tcPr>
            <w:tcW w:w="8494" w:type="dxa"/>
          </w:tcPr>
          <w:p w14:paraId="7FA1F111" w14:textId="77777777" w:rsidR="00E3147A" w:rsidRPr="00E3147A" w:rsidRDefault="00E3147A" w:rsidP="00E3147A">
            <w:pPr>
              <w:pStyle w:val="2-"/>
              <w:rPr>
                <w:color w:val="auto"/>
              </w:rPr>
            </w:pPr>
            <w:r w:rsidRPr="00E3147A">
              <w:rPr>
                <w:color w:val="auto"/>
              </w:rPr>
              <w:t>main()</w:t>
            </w:r>
          </w:p>
          <w:p w14:paraId="02AA0CCB" w14:textId="77777777" w:rsidR="00E3147A" w:rsidRPr="00E3147A" w:rsidRDefault="00E3147A" w:rsidP="00E3147A">
            <w:pPr>
              <w:pStyle w:val="2-"/>
              <w:rPr>
                <w:color w:val="auto"/>
              </w:rPr>
            </w:pPr>
            <w:r w:rsidRPr="00E3147A">
              <w:rPr>
                <w:color w:val="auto"/>
              </w:rPr>
              <w:t>&amp;local_var0 =</w:t>
            </w:r>
            <w:r w:rsidRPr="00E3147A">
              <w:rPr>
                <w:color w:val="FF0000"/>
              </w:rPr>
              <w:t>010EF7F8</w:t>
            </w:r>
          </w:p>
          <w:p w14:paraId="50B985B6" w14:textId="77777777" w:rsidR="00E3147A" w:rsidRPr="00E3147A" w:rsidRDefault="00E3147A" w:rsidP="00E3147A">
            <w:pPr>
              <w:pStyle w:val="2-"/>
              <w:rPr>
                <w:color w:val="auto"/>
              </w:rPr>
            </w:pPr>
            <w:r w:rsidRPr="00E3147A">
              <w:rPr>
                <w:color w:val="auto"/>
              </w:rPr>
              <w:t>func1()</w:t>
            </w:r>
          </w:p>
          <w:p w14:paraId="784B7946" w14:textId="5EE33B34" w:rsidR="00E3147A" w:rsidRPr="00E3147A" w:rsidRDefault="00E3147A" w:rsidP="00E3147A">
            <w:pPr>
              <w:pStyle w:val="2-"/>
              <w:rPr>
                <w:color w:val="auto"/>
              </w:rPr>
            </w:pPr>
            <w:r w:rsidRPr="00E3147A">
              <w:rPr>
                <w:color w:val="auto"/>
              </w:rPr>
              <w:t>&amp;local_var1a=</w:t>
            </w:r>
            <w:r w:rsidRPr="00E3147A">
              <w:rPr>
                <w:color w:val="FF0000"/>
              </w:rPr>
              <w:t>010EF708</w:t>
            </w:r>
            <w:r>
              <w:rPr>
                <w:color w:val="FF0000"/>
              </w:rPr>
              <w:tab/>
            </w:r>
            <w:r>
              <w:rPr>
                <w:rFonts w:hint="eastAsia"/>
                <w:color w:val="FF0000"/>
              </w:rPr>
              <w:t>←関数の呼び出しによってリターンアドレスがスタックに積まれ、S</w:t>
            </w:r>
            <w:r>
              <w:rPr>
                <w:color w:val="FF0000"/>
              </w:rPr>
              <w:t>P</w:t>
            </w:r>
            <w:r>
              <w:rPr>
                <w:rFonts w:hint="eastAsia"/>
                <w:color w:val="FF0000"/>
              </w:rPr>
              <w:t>が上に移動している</w:t>
            </w:r>
          </w:p>
          <w:p w14:paraId="02786154" w14:textId="29735699" w:rsidR="00E3147A" w:rsidRPr="00E3147A" w:rsidRDefault="00E3147A" w:rsidP="00E3147A">
            <w:pPr>
              <w:pStyle w:val="2-"/>
              <w:rPr>
                <w:color w:val="auto"/>
              </w:rPr>
            </w:pPr>
            <w:r w:rsidRPr="00E3147A">
              <w:rPr>
                <w:color w:val="auto"/>
              </w:rPr>
              <w:t>&amp;local_var1b=</w:t>
            </w:r>
            <w:r w:rsidRPr="00E3147A">
              <w:rPr>
                <w:color w:val="FF0000"/>
              </w:rPr>
              <w:t>010EF6FC</w:t>
            </w:r>
            <w:r>
              <w:rPr>
                <w:color w:val="FF0000"/>
              </w:rPr>
              <w:tab/>
            </w:r>
            <w:r>
              <w:rPr>
                <w:rFonts w:hint="eastAsia"/>
                <w:color w:val="FF0000"/>
              </w:rPr>
              <w:t>←ローカル変数がスタックに積まれ、S</w:t>
            </w:r>
            <w:r>
              <w:rPr>
                <w:color w:val="FF0000"/>
              </w:rPr>
              <w:t>P</w:t>
            </w:r>
            <w:r>
              <w:rPr>
                <w:rFonts w:hint="eastAsia"/>
                <w:color w:val="FF0000"/>
              </w:rPr>
              <w:t>が上に移動している</w:t>
            </w:r>
          </w:p>
          <w:p w14:paraId="5F3A8065" w14:textId="54EBF36B" w:rsidR="00E3147A" w:rsidRPr="00E3147A" w:rsidRDefault="00E3147A" w:rsidP="00E3147A">
            <w:pPr>
              <w:pStyle w:val="2-"/>
              <w:rPr>
                <w:color w:val="auto"/>
              </w:rPr>
            </w:pPr>
            <w:r w:rsidRPr="00E3147A">
              <w:rPr>
                <w:color w:val="auto"/>
              </w:rPr>
              <w:t>&amp;local_var1c=</w:t>
            </w:r>
            <w:r w:rsidRPr="00E3147A">
              <w:rPr>
                <w:color w:val="FF0000"/>
              </w:rPr>
              <w:t>010EF6F0</w:t>
            </w:r>
            <w:r>
              <w:rPr>
                <w:color w:val="FF0000"/>
              </w:rPr>
              <w:tab/>
            </w:r>
            <w:r>
              <w:rPr>
                <w:rFonts w:hint="eastAsia"/>
                <w:color w:val="FF0000"/>
              </w:rPr>
              <w:t>←（同上）</w:t>
            </w:r>
          </w:p>
          <w:p w14:paraId="625C9B54" w14:textId="77777777" w:rsidR="00E3147A" w:rsidRPr="00E3147A" w:rsidRDefault="00E3147A" w:rsidP="00E3147A">
            <w:pPr>
              <w:pStyle w:val="2-"/>
              <w:rPr>
                <w:color w:val="auto"/>
              </w:rPr>
            </w:pPr>
            <w:r w:rsidRPr="00E3147A">
              <w:rPr>
                <w:color w:val="auto"/>
              </w:rPr>
              <w:t>func2()</w:t>
            </w:r>
          </w:p>
          <w:p w14:paraId="15BFC0EE" w14:textId="21C460CC" w:rsidR="00E3147A" w:rsidRPr="00E3147A" w:rsidRDefault="00E3147A" w:rsidP="00E3147A">
            <w:pPr>
              <w:pStyle w:val="2-"/>
              <w:rPr>
                <w:color w:val="auto"/>
              </w:rPr>
            </w:pPr>
            <w:r w:rsidRPr="00E3147A">
              <w:rPr>
                <w:color w:val="auto"/>
              </w:rPr>
              <w:t>&amp;local_var2 =</w:t>
            </w:r>
            <w:r w:rsidRPr="00E3147A">
              <w:rPr>
                <w:color w:val="FF0000"/>
              </w:rPr>
              <w:t>010EF60C</w:t>
            </w:r>
            <w:r>
              <w:rPr>
                <w:color w:val="FF0000"/>
              </w:rPr>
              <w:tab/>
            </w:r>
            <w:r>
              <w:rPr>
                <w:rFonts w:hint="eastAsia"/>
                <w:color w:val="FF0000"/>
              </w:rPr>
              <w:t>←func1から呼び出されたので、さらにS</w:t>
            </w:r>
            <w:r>
              <w:rPr>
                <w:color w:val="FF0000"/>
              </w:rPr>
              <w:t>P</w:t>
            </w:r>
            <w:r>
              <w:rPr>
                <w:rFonts w:hint="eastAsia"/>
                <w:color w:val="FF0000"/>
              </w:rPr>
              <w:t>が上に移動している</w:t>
            </w:r>
          </w:p>
          <w:p w14:paraId="78593503" w14:textId="77777777" w:rsidR="00E3147A" w:rsidRPr="00E3147A" w:rsidRDefault="00E3147A" w:rsidP="00E3147A">
            <w:pPr>
              <w:pStyle w:val="2-"/>
              <w:rPr>
                <w:color w:val="auto"/>
              </w:rPr>
            </w:pPr>
            <w:r w:rsidRPr="00E3147A">
              <w:rPr>
                <w:color w:val="auto"/>
              </w:rPr>
              <w:t>func2()</w:t>
            </w:r>
          </w:p>
          <w:p w14:paraId="596270BF" w14:textId="551BA73A" w:rsidR="00E3147A" w:rsidRDefault="00E3147A" w:rsidP="00E3147A">
            <w:pPr>
              <w:pStyle w:val="2-"/>
            </w:pPr>
            <w:r w:rsidRPr="00E3147A">
              <w:rPr>
                <w:color w:val="auto"/>
              </w:rPr>
              <w:t>&amp;local_var2 =</w:t>
            </w:r>
            <w:r w:rsidRPr="00E3147A">
              <w:rPr>
                <w:color w:val="FF0000"/>
              </w:rPr>
              <w:t>010EF708</w:t>
            </w:r>
            <w:r>
              <w:rPr>
                <w:color w:val="FF0000"/>
              </w:rPr>
              <w:tab/>
            </w:r>
            <w:r>
              <w:rPr>
                <w:rFonts w:hint="eastAsia"/>
                <w:color w:val="FF0000"/>
              </w:rPr>
              <w:t>←mainに戻って（スタックを戻して）から再度呼び出したので、同じ関数でもS</w:t>
            </w:r>
            <w:r>
              <w:rPr>
                <w:color w:val="FF0000"/>
              </w:rPr>
              <w:t>P</w:t>
            </w:r>
            <w:r>
              <w:rPr>
                <w:rFonts w:hint="eastAsia"/>
                <w:color w:val="FF0000"/>
              </w:rPr>
              <w:t>が変わっている</w:t>
            </w:r>
          </w:p>
        </w:tc>
      </w:tr>
    </w:tbl>
    <w:p w14:paraId="3DFFAA31" w14:textId="41E174CF" w:rsidR="00E3147A" w:rsidRDefault="00E70BB4" w:rsidP="00E70BB4">
      <w:pPr>
        <w:pStyle w:val="a9"/>
        <w:keepNext/>
        <w:widowControl/>
        <w:spacing w:beforeLines="50" w:before="180"/>
        <w:ind w:firstLine="283"/>
      </w:pPr>
      <w:r>
        <w:rPr>
          <w:rFonts w:hint="eastAsia"/>
        </w:rPr>
        <w:t>この時、スタック領域は下記のように使用される。</w:t>
      </w:r>
      <w:r w:rsidR="0089500A">
        <w:rPr>
          <w:rFonts w:hint="eastAsia"/>
        </w:rPr>
        <w:t>スタックは領域の最下層から順に積まれていき、一つの関数が使用する範囲を「スタックフレーム」と呼ぶ。</w:t>
      </w:r>
    </w:p>
    <w:p w14:paraId="12CB060B" w14:textId="714ADC7F" w:rsidR="00E70BB4" w:rsidRDefault="00FE2E9A" w:rsidP="00FE2E9A">
      <w:pPr>
        <w:pStyle w:val="a9"/>
        <w:ind w:rightChars="-338" w:right="-710" w:firstLineChars="0" w:firstLine="0"/>
      </w:pPr>
      <w:r>
        <w:object w:dxaOrig="15016" w:dyaOrig="8806" w14:anchorId="3A96D40D">
          <v:shape id="_x0000_i1034" type="#_x0000_t75" style="width:453.3pt;height:265.55pt" o:ole="">
            <v:imagedata r:id="rId39" o:title=""/>
          </v:shape>
          <o:OLEObject Type="Embed" ProgID="Visio.Drawing.15" ShapeID="_x0000_i1034" DrawAspect="Content" ObjectID="_1452445724" r:id="rId40"/>
        </w:object>
      </w:r>
    </w:p>
    <w:p w14:paraId="07F96D8A" w14:textId="2A8F2A9D" w:rsidR="00FE2E9A" w:rsidRDefault="006C008B" w:rsidP="00FE2E9A">
      <w:pPr>
        <w:pStyle w:val="a9"/>
        <w:spacing w:beforeLines="50" w:before="180"/>
        <w:ind w:firstLine="283"/>
      </w:pPr>
      <w:r>
        <w:rPr>
          <w:rFonts w:hint="eastAsia"/>
        </w:rPr>
        <w:t>スタック領域は、スレッドごとにそれぞれ個別に割り当てられる。</w:t>
      </w:r>
    </w:p>
    <w:p w14:paraId="27A65BA8" w14:textId="5861E235" w:rsidR="006C008B" w:rsidRDefault="006C008B" w:rsidP="006C008B">
      <w:pPr>
        <w:pStyle w:val="a9"/>
        <w:ind w:firstLine="283"/>
      </w:pPr>
      <w:r>
        <w:rPr>
          <w:rFonts w:hint="eastAsia"/>
        </w:rPr>
        <w:t>スレッドに割り当てるスタックは、</w:t>
      </w:r>
      <w:r>
        <w:rPr>
          <w:rFonts w:hint="eastAsia"/>
        </w:rPr>
        <w:t>OS</w:t>
      </w:r>
      <w:r>
        <w:rPr>
          <w:rFonts w:hint="eastAsia"/>
        </w:rPr>
        <w:t>に任せて既定の領域を確保さるか、自分でサイズを指定して</w:t>
      </w:r>
      <w:r>
        <w:rPr>
          <w:rFonts w:hint="eastAsia"/>
        </w:rPr>
        <w:t>OS</w:t>
      </w:r>
      <w:r>
        <w:rPr>
          <w:rFonts w:hint="eastAsia"/>
        </w:rPr>
        <w:t>に領域を確保させるか、自分で確保した領域を渡すかする。</w:t>
      </w:r>
    </w:p>
    <w:p w14:paraId="62294F9E" w14:textId="3E04E09C" w:rsidR="003732D1" w:rsidRDefault="003732D1" w:rsidP="003732D1">
      <w:pPr>
        <w:pStyle w:val="a9"/>
        <w:spacing w:beforeLines="50" w:before="180"/>
        <w:ind w:firstLine="283"/>
      </w:pPr>
      <w:r>
        <w:rPr>
          <w:rFonts w:hint="eastAsia"/>
        </w:rPr>
        <w:t>スタックサイズを超える関数呼び出しや変数確保が行われると、スタックオーバーフローが起こり、プログラム全体が停止する。</w:t>
      </w:r>
    </w:p>
    <w:p w14:paraId="42952B36" w14:textId="3EDCD568" w:rsidR="003732D1" w:rsidRDefault="003732D1" w:rsidP="003732D1">
      <w:pPr>
        <w:pStyle w:val="a9"/>
        <w:keepNext/>
        <w:widowControl/>
        <w:spacing w:beforeLines="50" w:before="180"/>
        <w:ind w:firstLineChars="0" w:firstLine="0"/>
      </w:pPr>
      <w:r>
        <w:rPr>
          <w:rFonts w:hint="eastAsia"/>
        </w:rPr>
        <w:t>スタックオーバーフローのサンプル①：変数が大きすぎる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732D1" w14:paraId="50ED9499" w14:textId="77777777" w:rsidTr="00F96884">
        <w:tc>
          <w:tcPr>
            <w:tcW w:w="8494" w:type="dxa"/>
          </w:tcPr>
          <w:p w14:paraId="33868207" w14:textId="77777777" w:rsidR="003732D1" w:rsidRPr="00E3147A" w:rsidRDefault="003732D1" w:rsidP="00F96884">
            <w:pPr>
              <w:pStyle w:val="2-"/>
              <w:rPr>
                <w:color w:val="00B050"/>
              </w:rPr>
            </w:pPr>
            <w:r w:rsidRPr="00E3147A">
              <w:rPr>
                <w:rFonts w:hint="eastAsia"/>
                <w:color w:val="00B050"/>
              </w:rPr>
              <w:t>//関数１</w:t>
            </w:r>
          </w:p>
          <w:p w14:paraId="4A371CC9" w14:textId="77777777" w:rsidR="003732D1" w:rsidRPr="006C008B" w:rsidRDefault="003732D1" w:rsidP="00F96884">
            <w:pPr>
              <w:pStyle w:val="2-"/>
              <w:rPr>
                <w:color w:val="FF0000"/>
              </w:rPr>
            </w:pPr>
            <w:r>
              <w:lastRenderedPageBreak/>
              <w:t xml:space="preserve">void </w:t>
            </w:r>
            <w:r w:rsidRPr="006C008B">
              <w:rPr>
                <w:color w:val="FF0000"/>
              </w:rPr>
              <w:t>func1()</w:t>
            </w:r>
          </w:p>
          <w:p w14:paraId="3F58277B" w14:textId="77777777" w:rsidR="003732D1" w:rsidRDefault="003732D1" w:rsidP="00F96884">
            <w:pPr>
              <w:pStyle w:val="2-"/>
            </w:pPr>
            <w:r>
              <w:t>{</w:t>
            </w:r>
          </w:p>
          <w:p w14:paraId="33EF7912" w14:textId="77777777" w:rsidR="003732D1" w:rsidRDefault="003732D1" w:rsidP="00F96884">
            <w:pPr>
              <w:pStyle w:val="2-"/>
            </w:pPr>
            <w:r>
              <w:tab/>
              <w:t>printf("func1()\n");</w:t>
            </w:r>
          </w:p>
          <w:p w14:paraId="050463C9" w14:textId="1FB5A16F" w:rsidR="003732D1" w:rsidRDefault="003732D1" w:rsidP="00F96884">
            <w:pPr>
              <w:pStyle w:val="2-"/>
            </w:pPr>
            <w:r>
              <w:tab/>
            </w:r>
            <w:r w:rsidRPr="006C008B">
              <w:rPr>
                <w:color w:val="FF0000"/>
              </w:rPr>
              <w:t>int local_var</w:t>
            </w:r>
            <w:r>
              <w:rPr>
                <w:color w:val="FF0000"/>
              </w:rPr>
              <w:t>[16 * 1024 * 1024]</w:t>
            </w:r>
            <w:r>
              <w:t xml:space="preserve"> = {};</w:t>
            </w:r>
            <w:r>
              <w:rPr>
                <w:color w:val="FF0000"/>
              </w:rPr>
              <w:tab/>
              <w:t>//</w:t>
            </w:r>
            <w:r>
              <w:rPr>
                <w:rFonts w:hint="eastAsia"/>
                <w:color w:val="FF0000"/>
              </w:rPr>
              <w:t>←【問題の箇所】</w:t>
            </w:r>
          </w:p>
          <w:p w14:paraId="0F8BE8BE" w14:textId="77777777" w:rsidR="003732D1" w:rsidRDefault="003732D1" w:rsidP="00F96884">
            <w:pPr>
              <w:pStyle w:val="2-"/>
            </w:pPr>
            <w:r>
              <w:t>}</w:t>
            </w:r>
          </w:p>
          <w:p w14:paraId="056C685D" w14:textId="77777777" w:rsidR="003732D1" w:rsidRDefault="003732D1" w:rsidP="00F96884">
            <w:pPr>
              <w:pStyle w:val="2-"/>
            </w:pPr>
          </w:p>
          <w:p w14:paraId="2AEC7920" w14:textId="77777777" w:rsidR="003732D1" w:rsidRPr="00E3147A" w:rsidRDefault="003732D1" w:rsidP="00F96884">
            <w:pPr>
              <w:pStyle w:val="2-"/>
              <w:rPr>
                <w:color w:val="00B050"/>
              </w:rPr>
            </w:pPr>
            <w:r w:rsidRPr="00E3147A">
              <w:rPr>
                <w:rFonts w:hint="eastAsia"/>
                <w:color w:val="00B050"/>
              </w:rPr>
              <w:t>//メイン</w:t>
            </w:r>
          </w:p>
          <w:p w14:paraId="4CEF8316" w14:textId="77777777" w:rsidR="003732D1" w:rsidRDefault="003732D1" w:rsidP="00F96884">
            <w:pPr>
              <w:pStyle w:val="2-"/>
            </w:pPr>
            <w:r>
              <w:t>int main(const int argc, const char* argv[])</w:t>
            </w:r>
          </w:p>
          <w:p w14:paraId="1B84C141" w14:textId="77777777" w:rsidR="003732D1" w:rsidRDefault="003732D1" w:rsidP="00F96884">
            <w:pPr>
              <w:pStyle w:val="2-"/>
            </w:pPr>
            <w:r>
              <w:t>{</w:t>
            </w:r>
          </w:p>
          <w:p w14:paraId="4EF6A16C" w14:textId="77777777" w:rsidR="003732D1" w:rsidRDefault="003732D1" w:rsidP="00F96884">
            <w:pPr>
              <w:pStyle w:val="2-"/>
            </w:pPr>
            <w:r>
              <w:tab/>
              <w:t>printf("main()\n");</w:t>
            </w:r>
          </w:p>
          <w:p w14:paraId="03DDCE5E" w14:textId="77777777" w:rsidR="003732D1" w:rsidRDefault="003732D1" w:rsidP="00F96884">
            <w:pPr>
              <w:pStyle w:val="2-"/>
            </w:pPr>
            <w:r>
              <w:tab/>
            </w:r>
            <w:r w:rsidRPr="006C008B">
              <w:rPr>
                <w:color w:val="FF0000"/>
              </w:rPr>
              <w:t>func1()</w:t>
            </w:r>
            <w:r>
              <w:t>;</w:t>
            </w:r>
          </w:p>
          <w:p w14:paraId="69AD91E6" w14:textId="77777777" w:rsidR="003732D1" w:rsidRDefault="003732D1" w:rsidP="00F96884">
            <w:pPr>
              <w:pStyle w:val="2-"/>
            </w:pPr>
            <w:r>
              <w:tab/>
            </w:r>
            <w:r>
              <w:rPr>
                <w:rFonts w:hint="eastAsia"/>
              </w:rPr>
              <w:t>return 0;</w:t>
            </w:r>
          </w:p>
          <w:p w14:paraId="42C31446" w14:textId="77777777" w:rsidR="003732D1" w:rsidRDefault="003732D1" w:rsidP="00F96884">
            <w:pPr>
              <w:pStyle w:val="2-"/>
            </w:pPr>
            <w:r>
              <w:t>}</w:t>
            </w:r>
          </w:p>
        </w:tc>
      </w:tr>
    </w:tbl>
    <w:p w14:paraId="456AA340" w14:textId="24AFDA6C" w:rsidR="003732D1" w:rsidRPr="0089500A" w:rsidRDefault="003732D1" w:rsidP="003732D1">
      <w:pPr>
        <w:pStyle w:val="a9"/>
        <w:keepNext/>
        <w:widowControl/>
        <w:rPr>
          <w:sz w:val="20"/>
          <w:szCs w:val="20"/>
        </w:rPr>
      </w:pPr>
      <w:r w:rsidRPr="00E32152">
        <w:rPr>
          <w:rFonts w:hint="eastAsia"/>
          <w:color w:val="FF0000"/>
          <w:sz w:val="20"/>
          <w:szCs w:val="20"/>
        </w:rPr>
        <w:lastRenderedPageBreak/>
        <w:t>↓（実行結果）</w:t>
      </w:r>
      <w:r w:rsidRPr="0089500A">
        <w:rPr>
          <w:rFonts w:hint="eastAsia"/>
          <w:sz w:val="20"/>
          <w:szCs w:val="20"/>
        </w:rPr>
        <w:t>※</w:t>
      </w:r>
      <w:r w:rsidRPr="0089500A">
        <w:rPr>
          <w:rFonts w:hint="eastAsia"/>
          <w:sz w:val="20"/>
          <w:szCs w:val="20"/>
        </w:rPr>
        <w:t>Windows</w:t>
      </w:r>
      <w:r w:rsidRPr="0089500A">
        <w:rPr>
          <w:rFonts w:hint="eastAsia"/>
          <w:sz w:val="20"/>
          <w:szCs w:val="20"/>
        </w:rPr>
        <w:t>の場合</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732D1" w14:paraId="0F1B01EB" w14:textId="77777777" w:rsidTr="00F96884">
        <w:tc>
          <w:tcPr>
            <w:tcW w:w="8494" w:type="dxa"/>
          </w:tcPr>
          <w:p w14:paraId="270596C8" w14:textId="77777777" w:rsidR="003732D1" w:rsidRPr="00E3147A" w:rsidRDefault="003732D1" w:rsidP="00F96884">
            <w:pPr>
              <w:pStyle w:val="2-"/>
              <w:rPr>
                <w:color w:val="auto"/>
              </w:rPr>
            </w:pPr>
            <w:r w:rsidRPr="00E3147A">
              <w:rPr>
                <w:color w:val="auto"/>
              </w:rPr>
              <w:t>main()</w:t>
            </w:r>
          </w:p>
          <w:p w14:paraId="63FA299B" w14:textId="6BD332AC" w:rsidR="003732D1" w:rsidRDefault="003732D1" w:rsidP="00F96884">
            <w:pPr>
              <w:pStyle w:val="2-"/>
            </w:pPr>
            <w:r w:rsidRPr="003732D1">
              <w:rPr>
                <w:rFonts w:hint="eastAsia"/>
                <w:color w:val="FF0000"/>
              </w:rPr>
              <w:t>ハンドルされない例外が</w:t>
            </w:r>
            <w:r>
              <w:rPr>
                <w:rFonts w:hint="eastAsia"/>
                <w:color w:val="FF0000"/>
              </w:rPr>
              <w:t xml:space="preserve"> 0x00C11777 (</w:t>
            </w:r>
            <w:r>
              <w:rPr>
                <w:color w:val="FF0000"/>
              </w:rPr>
              <w:t>test</w:t>
            </w:r>
            <w:r w:rsidRPr="003732D1">
              <w:rPr>
                <w:rFonts w:hint="eastAsia"/>
                <w:color w:val="FF0000"/>
              </w:rPr>
              <w:t>.exe) で発生しました: 0xC00000FD: Stack overflow (パラメーター: 0x00000000, 0x000E2000)。</w:t>
            </w:r>
          </w:p>
        </w:tc>
      </w:tr>
    </w:tbl>
    <w:p w14:paraId="7C45CEB9" w14:textId="6433CF75" w:rsidR="003732D1" w:rsidRPr="0089500A" w:rsidRDefault="003732D1" w:rsidP="003732D1">
      <w:pPr>
        <w:pStyle w:val="a9"/>
        <w:keepNext/>
        <w:widowControl/>
        <w:rPr>
          <w:sz w:val="20"/>
          <w:szCs w:val="20"/>
        </w:rPr>
      </w:pPr>
      <w:r w:rsidRPr="00E32152">
        <w:rPr>
          <w:rFonts w:hint="eastAsia"/>
          <w:color w:val="FF0000"/>
          <w:sz w:val="20"/>
          <w:szCs w:val="20"/>
        </w:rPr>
        <w:t>↓（実行結果）</w:t>
      </w:r>
      <w:r w:rsidRPr="0089500A">
        <w:rPr>
          <w:rFonts w:hint="eastAsia"/>
          <w:sz w:val="20"/>
          <w:szCs w:val="20"/>
        </w:rPr>
        <w:t>※</w:t>
      </w:r>
      <w:r w:rsidRPr="0089500A">
        <w:rPr>
          <w:sz w:val="20"/>
          <w:szCs w:val="20"/>
        </w:rPr>
        <w:t>Linux</w:t>
      </w:r>
      <w:r w:rsidRPr="0089500A">
        <w:rPr>
          <w:rFonts w:hint="eastAsia"/>
          <w:sz w:val="20"/>
          <w:szCs w:val="20"/>
        </w:rPr>
        <w:t>の場合</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732D1" w14:paraId="07A481E1" w14:textId="77777777" w:rsidTr="00F96884">
        <w:tc>
          <w:tcPr>
            <w:tcW w:w="8494" w:type="dxa"/>
          </w:tcPr>
          <w:p w14:paraId="1D189050" w14:textId="77777777" w:rsidR="003732D1" w:rsidRPr="00E3147A" w:rsidRDefault="003732D1" w:rsidP="00F96884">
            <w:pPr>
              <w:pStyle w:val="2-"/>
              <w:rPr>
                <w:color w:val="auto"/>
              </w:rPr>
            </w:pPr>
            <w:r w:rsidRPr="00E3147A">
              <w:rPr>
                <w:color w:val="auto"/>
              </w:rPr>
              <w:t>main()</w:t>
            </w:r>
          </w:p>
          <w:p w14:paraId="5264FF57" w14:textId="134348B7" w:rsidR="003732D1" w:rsidRDefault="003732D1" w:rsidP="003732D1">
            <w:pPr>
              <w:pStyle w:val="2-"/>
            </w:pPr>
            <w:r w:rsidRPr="003732D1">
              <w:rPr>
                <w:rFonts w:hint="eastAsia"/>
                <w:color w:val="FF0000"/>
              </w:rPr>
              <w:t>セグメンテーション違反です (コアダンプ)</w:t>
            </w:r>
            <w:r>
              <w:rPr>
                <w:color w:val="FF0000"/>
              </w:rPr>
              <w:t xml:space="preserve"> </w:t>
            </w:r>
          </w:p>
        </w:tc>
      </w:tr>
    </w:tbl>
    <w:p w14:paraId="756E8CA0" w14:textId="1CDFE83E" w:rsidR="003732D1" w:rsidRDefault="003732D1" w:rsidP="003732D1">
      <w:pPr>
        <w:pStyle w:val="a9"/>
        <w:keepNext/>
        <w:widowControl/>
        <w:spacing w:beforeLines="50" w:before="180"/>
        <w:ind w:firstLineChars="0" w:firstLine="0"/>
      </w:pPr>
      <w:r>
        <w:rPr>
          <w:rFonts w:hint="eastAsia"/>
        </w:rPr>
        <w:t>スタックオーバーフローのサンプル②：無限再帰</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732D1" w14:paraId="2A2B585C" w14:textId="77777777" w:rsidTr="00F96884">
        <w:tc>
          <w:tcPr>
            <w:tcW w:w="8494" w:type="dxa"/>
          </w:tcPr>
          <w:p w14:paraId="2D15C6AB" w14:textId="77777777" w:rsidR="003732D1" w:rsidRPr="00E3147A" w:rsidRDefault="003732D1" w:rsidP="00F96884">
            <w:pPr>
              <w:pStyle w:val="2-"/>
              <w:rPr>
                <w:color w:val="00B050"/>
              </w:rPr>
            </w:pPr>
            <w:r w:rsidRPr="00E3147A">
              <w:rPr>
                <w:rFonts w:hint="eastAsia"/>
                <w:color w:val="00B050"/>
              </w:rPr>
              <w:t>//関数１</w:t>
            </w:r>
          </w:p>
          <w:p w14:paraId="3773615E" w14:textId="77777777" w:rsidR="003732D1" w:rsidRPr="006C008B" w:rsidRDefault="003732D1" w:rsidP="00F96884">
            <w:pPr>
              <w:pStyle w:val="2-"/>
              <w:rPr>
                <w:color w:val="FF0000"/>
              </w:rPr>
            </w:pPr>
            <w:r>
              <w:t xml:space="preserve">void </w:t>
            </w:r>
            <w:r w:rsidRPr="006C008B">
              <w:rPr>
                <w:color w:val="FF0000"/>
              </w:rPr>
              <w:t>func1()</w:t>
            </w:r>
          </w:p>
          <w:p w14:paraId="606B256B" w14:textId="77777777" w:rsidR="003732D1" w:rsidRDefault="003732D1" w:rsidP="00F96884">
            <w:pPr>
              <w:pStyle w:val="2-"/>
            </w:pPr>
            <w:r>
              <w:t>{</w:t>
            </w:r>
          </w:p>
          <w:p w14:paraId="2A2CE190" w14:textId="2323E41B" w:rsidR="003732D1" w:rsidRDefault="003732D1" w:rsidP="00F96884">
            <w:pPr>
              <w:pStyle w:val="2-"/>
            </w:pPr>
            <w:r>
              <w:tab/>
            </w:r>
            <w:r w:rsidRPr="003732D1">
              <w:rPr>
                <w:color w:val="FF0000"/>
              </w:rPr>
              <w:t>f</w:t>
            </w:r>
            <w:r>
              <w:rPr>
                <w:rFonts w:hint="eastAsia"/>
                <w:color w:val="FF0000"/>
              </w:rPr>
              <w:t>unc</w:t>
            </w:r>
            <w:r>
              <w:rPr>
                <w:color w:val="FF0000"/>
              </w:rPr>
              <w:t>1</w:t>
            </w:r>
            <w:r>
              <w:rPr>
                <w:rFonts w:hint="eastAsia"/>
                <w:color w:val="FF0000"/>
              </w:rPr>
              <w:t>();</w:t>
            </w:r>
            <w:r>
              <w:rPr>
                <w:color w:val="FF0000"/>
              </w:rPr>
              <w:tab/>
              <w:t>//</w:t>
            </w:r>
            <w:r>
              <w:rPr>
                <w:rFonts w:hint="eastAsia"/>
                <w:color w:val="FF0000"/>
              </w:rPr>
              <w:t>←【問題の箇所】</w:t>
            </w:r>
          </w:p>
          <w:p w14:paraId="16D62011" w14:textId="77777777" w:rsidR="003732D1" w:rsidRDefault="003732D1" w:rsidP="00F96884">
            <w:pPr>
              <w:pStyle w:val="2-"/>
            </w:pPr>
            <w:r>
              <w:t>}</w:t>
            </w:r>
          </w:p>
          <w:p w14:paraId="2F98DBFB" w14:textId="77777777" w:rsidR="003732D1" w:rsidRDefault="003732D1" w:rsidP="00F96884">
            <w:pPr>
              <w:pStyle w:val="2-"/>
            </w:pPr>
          </w:p>
          <w:p w14:paraId="163C01AE" w14:textId="77777777" w:rsidR="003732D1" w:rsidRPr="00E3147A" w:rsidRDefault="003732D1" w:rsidP="00F96884">
            <w:pPr>
              <w:pStyle w:val="2-"/>
              <w:rPr>
                <w:color w:val="00B050"/>
              </w:rPr>
            </w:pPr>
            <w:r w:rsidRPr="00E3147A">
              <w:rPr>
                <w:rFonts w:hint="eastAsia"/>
                <w:color w:val="00B050"/>
              </w:rPr>
              <w:t>//メイン</w:t>
            </w:r>
          </w:p>
          <w:p w14:paraId="17192D5B" w14:textId="77777777" w:rsidR="003732D1" w:rsidRDefault="003732D1" w:rsidP="00F96884">
            <w:pPr>
              <w:pStyle w:val="2-"/>
            </w:pPr>
            <w:r>
              <w:t>int main(const int argc, const char* argv[])</w:t>
            </w:r>
          </w:p>
          <w:p w14:paraId="3BEDB7ED" w14:textId="77777777" w:rsidR="003732D1" w:rsidRDefault="003732D1" w:rsidP="00F96884">
            <w:pPr>
              <w:pStyle w:val="2-"/>
            </w:pPr>
            <w:r>
              <w:t>{</w:t>
            </w:r>
          </w:p>
          <w:p w14:paraId="29B5DDF5" w14:textId="77777777" w:rsidR="003732D1" w:rsidRDefault="003732D1" w:rsidP="00F96884">
            <w:pPr>
              <w:pStyle w:val="2-"/>
            </w:pPr>
            <w:r>
              <w:tab/>
              <w:t>printf("main()\n");</w:t>
            </w:r>
          </w:p>
          <w:p w14:paraId="4110D832" w14:textId="77777777" w:rsidR="003732D1" w:rsidRDefault="003732D1" w:rsidP="00F96884">
            <w:pPr>
              <w:pStyle w:val="2-"/>
            </w:pPr>
            <w:r>
              <w:tab/>
            </w:r>
            <w:r w:rsidRPr="006C008B">
              <w:rPr>
                <w:color w:val="FF0000"/>
              </w:rPr>
              <w:t>func1()</w:t>
            </w:r>
            <w:r>
              <w:t>;</w:t>
            </w:r>
          </w:p>
          <w:p w14:paraId="3E42C7FC" w14:textId="77777777" w:rsidR="003732D1" w:rsidRDefault="003732D1" w:rsidP="00F96884">
            <w:pPr>
              <w:pStyle w:val="2-"/>
            </w:pPr>
            <w:r>
              <w:tab/>
            </w:r>
            <w:r>
              <w:rPr>
                <w:rFonts w:hint="eastAsia"/>
              </w:rPr>
              <w:t>return 0;</w:t>
            </w:r>
          </w:p>
          <w:p w14:paraId="22FEF5E0" w14:textId="77777777" w:rsidR="003732D1" w:rsidRDefault="003732D1" w:rsidP="00F96884">
            <w:pPr>
              <w:pStyle w:val="2-"/>
            </w:pPr>
            <w:r>
              <w:t>}</w:t>
            </w:r>
          </w:p>
        </w:tc>
      </w:tr>
    </w:tbl>
    <w:p w14:paraId="48D4B59F" w14:textId="23945F89" w:rsidR="003732D1" w:rsidRPr="00E32152" w:rsidRDefault="003732D1" w:rsidP="003732D1">
      <w:pPr>
        <w:pStyle w:val="a9"/>
        <w:keepNext/>
        <w:widowControl/>
        <w:rPr>
          <w:color w:val="FF0000"/>
          <w:sz w:val="20"/>
          <w:szCs w:val="20"/>
        </w:rPr>
      </w:pPr>
      <w:r>
        <w:rPr>
          <w:rFonts w:hint="eastAsia"/>
          <w:color w:val="FF0000"/>
          <w:sz w:val="20"/>
          <w:szCs w:val="20"/>
        </w:rPr>
        <w:t>※</w:t>
      </w:r>
      <w:r w:rsidRPr="00E32152">
        <w:rPr>
          <w:rFonts w:hint="eastAsia"/>
          <w:color w:val="FF0000"/>
          <w:sz w:val="20"/>
          <w:szCs w:val="20"/>
        </w:rPr>
        <w:t>実行結果</w:t>
      </w:r>
      <w:r>
        <w:rPr>
          <w:rFonts w:hint="eastAsia"/>
          <w:color w:val="FF0000"/>
          <w:sz w:val="20"/>
          <w:szCs w:val="20"/>
        </w:rPr>
        <w:t>はサンプル①と同じ</w:t>
      </w:r>
    </w:p>
    <w:p w14:paraId="10902512" w14:textId="1A62AD18" w:rsidR="00B76262" w:rsidRDefault="00B76262" w:rsidP="00B76262">
      <w:pPr>
        <w:pStyle w:val="a9"/>
        <w:spacing w:beforeLines="50" w:before="180"/>
        <w:ind w:firstLine="283"/>
      </w:pPr>
      <w:r>
        <w:t xml:space="preserve">GCC 4.6 </w:t>
      </w:r>
      <w:r>
        <w:t>以降のコンパイラを使用している場合、</w:t>
      </w:r>
      <w:r>
        <w:rPr>
          <w:rFonts w:hint="eastAsia"/>
        </w:rPr>
        <w:t xml:space="preserve"> -fstack-usege </w:t>
      </w:r>
      <w:r>
        <w:rPr>
          <w:rFonts w:hint="eastAsia"/>
        </w:rPr>
        <w:t>というオプションを付けてコンパイルすると、関数ごとのスタック所要量を</w:t>
      </w:r>
      <w:r w:rsidR="00DF1FE4">
        <w:rPr>
          <w:rFonts w:hint="eastAsia"/>
        </w:rPr>
        <w:t>確認</w:t>
      </w:r>
      <w:r>
        <w:rPr>
          <w:rFonts w:hint="eastAsia"/>
        </w:rPr>
        <w:t>できる。</w:t>
      </w:r>
      <w:r>
        <w:t>上記オーバーフローのサンプル</w:t>
      </w:r>
      <w:r>
        <w:rPr>
          <w:rFonts w:hint="eastAsia"/>
        </w:rPr>
        <w:t>①</w:t>
      </w:r>
      <w:r w:rsidR="00DF1FE4">
        <w:rPr>
          <w:rFonts w:hint="eastAsia"/>
        </w:rPr>
        <w:t>の</w:t>
      </w:r>
      <w:r w:rsidR="001C3209">
        <w:rPr>
          <w:rFonts w:hint="eastAsia"/>
        </w:rPr>
        <w:t>コードの</w:t>
      </w:r>
      <w:r w:rsidR="002D2F12">
        <w:rPr>
          <w:rFonts w:hint="eastAsia"/>
        </w:rPr>
        <w:t>確認</w:t>
      </w:r>
      <w:r w:rsidR="00DF1FE4">
        <w:rPr>
          <w:rFonts w:hint="eastAsia"/>
        </w:rPr>
        <w:t>結果</w:t>
      </w:r>
      <w:r>
        <w:rPr>
          <w:rFonts w:hint="eastAsia"/>
        </w:rPr>
        <w:t>を示す。</w:t>
      </w:r>
    </w:p>
    <w:p w14:paraId="04EADE96" w14:textId="4B88B855" w:rsidR="00B76262" w:rsidRDefault="00B76262" w:rsidP="00B76262">
      <w:pPr>
        <w:pStyle w:val="a9"/>
        <w:keepNext/>
        <w:widowControl/>
        <w:spacing w:beforeLines="50" w:before="180"/>
        <w:ind w:firstLineChars="0" w:firstLine="0"/>
      </w:pPr>
      <w:r>
        <w:rPr>
          <w:rFonts w:hint="eastAsia"/>
        </w:rPr>
        <w:t>スタック</w:t>
      </w:r>
      <w:r w:rsidR="00DF1FE4">
        <w:rPr>
          <w:rFonts w:hint="eastAsia"/>
        </w:rPr>
        <w:t>所要量</w:t>
      </w:r>
      <w:r>
        <w:rPr>
          <w:rFonts w:hint="eastAsia"/>
        </w:rPr>
        <w:t>の確認例：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76262" w14:paraId="6A4A3D13" w14:textId="77777777" w:rsidTr="00F96884">
        <w:tc>
          <w:tcPr>
            <w:tcW w:w="8494" w:type="dxa"/>
          </w:tcPr>
          <w:p w14:paraId="48A4026C" w14:textId="77777777" w:rsidR="00B76262" w:rsidRDefault="00B76262" w:rsidP="00B76262">
            <w:pPr>
              <w:pStyle w:val="2-"/>
            </w:pPr>
            <w:r>
              <w:t>$ g++ --version</w:t>
            </w:r>
          </w:p>
          <w:p w14:paraId="56FDC4CC" w14:textId="77777777" w:rsidR="00B76262" w:rsidRPr="00AA43C8" w:rsidRDefault="00B76262" w:rsidP="00B76262">
            <w:pPr>
              <w:pStyle w:val="2-"/>
              <w:rPr>
                <w:color w:val="auto"/>
              </w:rPr>
            </w:pPr>
            <w:r w:rsidRPr="00AA43C8">
              <w:rPr>
                <w:color w:val="auto"/>
              </w:rPr>
              <w:t>g++ (GCC) 4.8.2</w:t>
            </w:r>
          </w:p>
          <w:p w14:paraId="60739E99" w14:textId="77777777" w:rsidR="00B76262" w:rsidRDefault="00B76262" w:rsidP="00B76262">
            <w:pPr>
              <w:pStyle w:val="2-"/>
            </w:pPr>
            <w:r>
              <w:rPr>
                <w:rFonts w:hint="eastAsia"/>
              </w:rPr>
              <w:t>$ g++ -fstack-usage a.cpp</w:t>
            </w:r>
          </w:p>
          <w:p w14:paraId="4E984147" w14:textId="77777777" w:rsidR="00B76262" w:rsidRDefault="00B76262" w:rsidP="00B76262">
            <w:pPr>
              <w:pStyle w:val="2-"/>
            </w:pPr>
            <w:r>
              <w:t>$ a.su</w:t>
            </w:r>
          </w:p>
          <w:p w14:paraId="1EDC9433" w14:textId="77777777" w:rsidR="00B76262" w:rsidRPr="00B76262" w:rsidRDefault="00B76262" w:rsidP="00B76262">
            <w:pPr>
              <w:pStyle w:val="2-"/>
              <w:rPr>
                <w:color w:val="auto"/>
              </w:rPr>
            </w:pPr>
            <w:r w:rsidRPr="00B76262">
              <w:rPr>
                <w:color w:val="auto"/>
              </w:rPr>
              <w:t xml:space="preserve">a.cpp:14:6:void func1() </w:t>
            </w:r>
            <w:r w:rsidRPr="00B76262">
              <w:rPr>
                <w:color w:val="FF0000"/>
              </w:rPr>
              <w:t>67108896</w:t>
            </w:r>
            <w:r w:rsidRPr="00B76262">
              <w:rPr>
                <w:color w:val="auto"/>
              </w:rPr>
              <w:t xml:space="preserve">        static</w:t>
            </w:r>
          </w:p>
          <w:p w14:paraId="09D277CA" w14:textId="0F2E20BA" w:rsidR="00B76262" w:rsidRPr="00B76262" w:rsidRDefault="00B76262" w:rsidP="00B76262">
            <w:pPr>
              <w:pStyle w:val="2-"/>
            </w:pPr>
            <w:r w:rsidRPr="00B76262">
              <w:rPr>
                <w:color w:val="auto"/>
              </w:rPr>
              <w:t xml:space="preserve">a.cpp:27:5:int main(int, const char**)  </w:t>
            </w:r>
            <w:r w:rsidRPr="00B76262">
              <w:rPr>
                <w:color w:val="FF0000"/>
              </w:rPr>
              <w:t>32</w:t>
            </w:r>
            <w:r w:rsidRPr="00B76262">
              <w:rPr>
                <w:color w:val="auto"/>
              </w:rPr>
              <w:t xml:space="preserve">      static</w:t>
            </w:r>
          </w:p>
        </w:tc>
      </w:tr>
    </w:tbl>
    <w:p w14:paraId="50A89B21" w14:textId="56B8A3AE" w:rsidR="00F048FC" w:rsidRDefault="00FD6DA6" w:rsidP="00F048FC">
      <w:pPr>
        <w:pStyle w:val="2"/>
      </w:pPr>
      <w:bookmarkStart w:id="49" w:name="_Toc378437694"/>
      <w:r>
        <w:rPr>
          <w:rFonts w:hint="eastAsia"/>
        </w:rPr>
        <w:t>スレッドと</w:t>
      </w:r>
      <w:r w:rsidR="00326CDF">
        <w:rPr>
          <w:rFonts w:hint="eastAsia"/>
        </w:rPr>
        <w:t>コンテキスト</w:t>
      </w:r>
      <w:r w:rsidR="006C7D64">
        <w:rPr>
          <w:rFonts w:hint="eastAsia"/>
        </w:rPr>
        <w:t>スイッチ</w:t>
      </w:r>
      <w:bookmarkEnd w:id="49"/>
    </w:p>
    <w:p w14:paraId="6F5410DC" w14:textId="31684667" w:rsidR="00F048FC" w:rsidRDefault="00574A8B" w:rsidP="00F048FC">
      <w:pPr>
        <w:pStyle w:val="a9"/>
        <w:ind w:firstLine="283"/>
      </w:pPr>
      <w:r>
        <w:t>アクティブなタスクが切り替わることを「コンテキストスイッチ」と呼ぶ。</w:t>
      </w:r>
    </w:p>
    <w:p w14:paraId="00E81EAA" w14:textId="340C7277" w:rsidR="00574A8B" w:rsidRDefault="00574A8B" w:rsidP="00F048FC">
      <w:pPr>
        <w:pStyle w:val="a9"/>
        <w:ind w:firstLine="283"/>
      </w:pPr>
      <w:r>
        <w:t>「コンテキスト」とは、タスクを実行中の</w:t>
      </w:r>
      <w:r>
        <w:t>CPU</w:t>
      </w:r>
      <w:r>
        <w:t>の状態のことで、スイッチする際に全てのレジスターの情報を退避・復元する。</w:t>
      </w:r>
      <w:r w:rsidR="00FD6DA6">
        <w:t>レジスターの中にはプログラムカウンタとスタック</w:t>
      </w:r>
      <w:r w:rsidR="00FD6DA6">
        <w:lastRenderedPageBreak/>
        <w:t>ポインターも含まれる。</w:t>
      </w:r>
    </w:p>
    <w:p w14:paraId="5097E77B" w14:textId="18BE49FF" w:rsidR="00FD6DA6" w:rsidRDefault="00F617FE" w:rsidP="00F617FE">
      <w:pPr>
        <w:pStyle w:val="a9"/>
        <w:spacing w:beforeLines="50" w:before="180"/>
        <w:ind w:firstLine="283"/>
      </w:pPr>
      <w:r>
        <w:t>スレッドの挙動としては、スレッドが</w:t>
      </w:r>
      <w:r w:rsidR="00FD6DA6">
        <w:t>タイムスライスの所要時間（「クォンタム」とも言う）を使い切った時か、スレッドが待機状態（スリープ）に入った時に</w:t>
      </w:r>
      <w:r>
        <w:t>コンテキストスイッチが発生する。</w:t>
      </w:r>
    </w:p>
    <w:p w14:paraId="57298058" w14:textId="0ACC904E" w:rsidR="00F617FE" w:rsidRDefault="00F617FE" w:rsidP="00F617FE">
      <w:pPr>
        <w:pStyle w:val="a9"/>
        <w:spacing w:beforeLines="50" w:before="180"/>
        <w:ind w:firstLine="283"/>
      </w:pPr>
      <w:r>
        <w:t>なお、コンテキストスイッチはスレッドの切り替えだけではなく、</w:t>
      </w:r>
      <w:r>
        <w:t>OS</w:t>
      </w:r>
      <w:r>
        <w:t>のカーネルモードとユーザーモードが切り替わる時や、割り込み処理が発生した際にも行われる。</w:t>
      </w:r>
    </w:p>
    <w:p w14:paraId="6A6BC5B6" w14:textId="788798A4" w:rsidR="00F617FE" w:rsidRDefault="00F617FE" w:rsidP="00F617FE">
      <w:pPr>
        <w:pStyle w:val="2"/>
      </w:pPr>
      <w:bookmarkStart w:id="50" w:name="_Toc378437695"/>
      <w:r>
        <w:rPr>
          <w:rFonts w:hint="eastAsia"/>
        </w:rPr>
        <w:t>スレッドスケジューリング</w:t>
      </w:r>
      <w:bookmarkEnd w:id="50"/>
    </w:p>
    <w:p w14:paraId="129EDB5B" w14:textId="0DC7772E" w:rsidR="00F617FE" w:rsidRDefault="00F617FE" w:rsidP="00F617FE">
      <w:pPr>
        <w:pStyle w:val="a9"/>
        <w:ind w:firstLine="283"/>
      </w:pPr>
      <w:r>
        <w:rPr>
          <w:rFonts w:hint="eastAsia"/>
        </w:rPr>
        <w:t>スレッドの切り替えは</w:t>
      </w:r>
      <w:r>
        <w:rPr>
          <w:rFonts w:hint="eastAsia"/>
        </w:rPr>
        <w:t>OS</w:t>
      </w:r>
      <w:r>
        <w:rPr>
          <w:rFonts w:hint="eastAsia"/>
        </w:rPr>
        <w:t>が管理する。スレッドの実行順序は</w:t>
      </w:r>
      <w:r>
        <w:rPr>
          <w:rFonts w:hint="eastAsia"/>
        </w:rPr>
        <w:t>OS</w:t>
      </w:r>
      <w:r>
        <w:rPr>
          <w:rFonts w:hint="eastAsia"/>
        </w:rPr>
        <w:t>にスケジューリングされる。スレッドは順番にタイムスライスで区切りながらローテーションで実行されていく。</w:t>
      </w:r>
    </w:p>
    <w:p w14:paraId="555265B6" w14:textId="29E7F815" w:rsidR="00574A8B" w:rsidRDefault="00574A8B" w:rsidP="00574A8B">
      <w:pPr>
        <w:pStyle w:val="2"/>
      </w:pPr>
      <w:bookmarkStart w:id="51" w:name="_Toc378437696"/>
      <w:r>
        <w:rPr>
          <w:rFonts w:hint="eastAsia"/>
        </w:rPr>
        <w:t>スレッド優先度</w:t>
      </w:r>
      <w:bookmarkEnd w:id="51"/>
    </w:p>
    <w:p w14:paraId="32EABE14" w14:textId="3D27C55E" w:rsidR="00F617FE" w:rsidRDefault="00574A8B" w:rsidP="00574A8B">
      <w:pPr>
        <w:pStyle w:val="a9"/>
        <w:ind w:firstLine="283"/>
      </w:pPr>
      <w:r>
        <w:rPr>
          <w:rFonts w:hint="eastAsia"/>
        </w:rPr>
        <w:t>スレッドには優先度が</w:t>
      </w:r>
      <w:r w:rsidR="00F617FE">
        <w:rPr>
          <w:rFonts w:hint="eastAsia"/>
        </w:rPr>
        <w:t>ある。</w:t>
      </w:r>
    </w:p>
    <w:p w14:paraId="6BB1EED2" w14:textId="77777777" w:rsidR="00D00E70" w:rsidRDefault="00B94220" w:rsidP="00574A8B">
      <w:pPr>
        <w:pStyle w:val="a9"/>
        <w:ind w:firstLine="283"/>
      </w:pPr>
      <w:r>
        <w:t>スレッドスケジューリングは</w:t>
      </w:r>
      <w:r w:rsidR="00F617FE">
        <w:t>優先度の高いスレッド</w:t>
      </w:r>
      <w:r>
        <w:t>を</w:t>
      </w:r>
      <w:r w:rsidR="00F617FE">
        <w:t>先に実行</w:t>
      </w:r>
      <w:r>
        <w:t>し、それらが</w:t>
      </w:r>
      <w:r w:rsidR="00275BB7">
        <w:t>全て</w:t>
      </w:r>
      <w:r>
        <w:t>待機状態にならない限り、低いスレッド</w:t>
      </w:r>
      <w:r w:rsidR="00275BB7">
        <w:t>に</w:t>
      </w:r>
      <w:r>
        <w:t>実行</w:t>
      </w:r>
      <w:r w:rsidR="00275BB7">
        <w:t>を移さない</w:t>
      </w:r>
      <w:r>
        <w:t>。優先度の同じスレッドはタイムスライスで順次</w:t>
      </w:r>
      <w:r w:rsidR="00275BB7">
        <w:t>実行す</w:t>
      </w:r>
      <w:r>
        <w:t>る。</w:t>
      </w:r>
    </w:p>
    <w:p w14:paraId="6FB576EF" w14:textId="00ED45C3" w:rsidR="00574A8B" w:rsidRDefault="00D00E70" w:rsidP="00574A8B">
      <w:pPr>
        <w:pStyle w:val="a9"/>
        <w:ind w:firstLine="283"/>
      </w:pPr>
      <w:r>
        <w:t>要するに、待ち状態に入らず</w:t>
      </w:r>
      <w:r w:rsidR="008E74EF">
        <w:t>に</w:t>
      </w:r>
      <w:r>
        <w:t>タイムスライスを使い切ってばかりの</w:t>
      </w:r>
      <w:r w:rsidR="008E74EF">
        <w:t>重い</w:t>
      </w:r>
      <w:r>
        <w:t>スレッドがあると、それより優先度の低いスレッドに処理が</w:t>
      </w:r>
      <w:r w:rsidR="008E74EF">
        <w:t>移らなくなる。</w:t>
      </w:r>
    </w:p>
    <w:p w14:paraId="1309388E" w14:textId="67A131CD" w:rsidR="004064AB" w:rsidRDefault="004064AB" w:rsidP="004064AB">
      <w:pPr>
        <w:pStyle w:val="a9"/>
        <w:keepNext/>
        <w:widowControl/>
        <w:spacing w:beforeLines="50" w:before="180"/>
        <w:ind w:firstLineChars="0" w:firstLine="0"/>
      </w:pPr>
      <w:r>
        <w:rPr>
          <w:rFonts w:hint="eastAsia"/>
        </w:rPr>
        <w:t>スレッド優先度のイメージ：</w:t>
      </w:r>
    </w:p>
    <w:p w14:paraId="43D7BE87" w14:textId="450D5550" w:rsidR="004064AB" w:rsidRDefault="004064AB" w:rsidP="004064AB">
      <w:pPr>
        <w:pStyle w:val="a9"/>
        <w:ind w:firstLineChars="0" w:firstLine="0"/>
      </w:pPr>
      <w:r>
        <w:object w:dxaOrig="7171" w:dyaOrig="4336" w14:anchorId="6E6ABB95">
          <v:shape id="_x0000_i1035" type="#_x0000_t75" style="width:396.85pt;height:222.9pt" o:ole="">
            <v:imagedata r:id="rId41" o:title="" cropbottom="4720f"/>
          </v:shape>
          <o:OLEObject Type="Embed" ProgID="Visio.Drawing.15" ShapeID="_x0000_i1035" DrawAspect="Content" ObjectID="_1452445725" r:id="rId42"/>
        </w:object>
      </w:r>
    </w:p>
    <w:p w14:paraId="5E025C2A" w14:textId="07A43DC2" w:rsidR="0041473E" w:rsidRDefault="00D00E70" w:rsidP="00021527">
      <w:pPr>
        <w:pStyle w:val="a9"/>
        <w:keepNext/>
        <w:widowControl/>
        <w:spacing w:beforeLines="50" w:before="180"/>
        <w:ind w:firstLine="283"/>
      </w:pPr>
      <w:r>
        <w:lastRenderedPageBreak/>
        <w:t>なお、</w:t>
      </w:r>
      <w:r w:rsidR="0041473E">
        <w:t>スレッド優先度は</w:t>
      </w:r>
      <w:r w:rsidR="00275BB7">
        <w:t>、</w:t>
      </w:r>
      <w:r w:rsidR="0041473E">
        <w:t>スレッド生成時</w:t>
      </w:r>
      <w:r w:rsidR="00275BB7">
        <w:t>、</w:t>
      </w:r>
      <w:r w:rsidR="0041473E">
        <w:t>もしくは実行中に切り替えることができる。</w:t>
      </w:r>
    </w:p>
    <w:p w14:paraId="42E1E4D6" w14:textId="2D145802" w:rsidR="00D00E70" w:rsidRDefault="00D00E70" w:rsidP="00021527">
      <w:pPr>
        <w:pStyle w:val="a9"/>
        <w:keepNext/>
        <w:widowControl/>
        <w:ind w:firstLine="283"/>
      </w:pPr>
      <w:r>
        <w:t>Windows</w:t>
      </w:r>
      <w:r>
        <w:t>では、プロセスの優先度をタスクマネージャから切り替えることもできる。</w:t>
      </w:r>
      <w:r w:rsidR="008E74EF">
        <w:t>これは、プロセス内のスレッドの優先度に影響する。</w:t>
      </w:r>
    </w:p>
    <w:p w14:paraId="149D559C" w14:textId="04C2085B" w:rsidR="00D00E70" w:rsidRDefault="006448E5" w:rsidP="00D00E70">
      <w:pPr>
        <w:pStyle w:val="a9"/>
        <w:ind w:firstLine="283"/>
      </w:pPr>
      <w:r w:rsidRPr="006448E5">
        <w:rPr>
          <w:rFonts w:hint="eastAsia"/>
          <w:noProof/>
        </w:rPr>
        <mc:AlternateContent>
          <mc:Choice Requires="wps">
            <w:drawing>
              <wp:anchor distT="0" distB="0" distL="114300" distR="114300" simplePos="0" relativeHeight="251677696" behindDoc="0" locked="0" layoutInCell="1" allowOverlap="1" wp14:anchorId="22C746B4" wp14:editId="27AD50BB">
                <wp:simplePos x="0" y="0"/>
                <wp:positionH relativeFrom="margin">
                  <wp:posOffset>2400072</wp:posOffset>
                </wp:positionH>
                <wp:positionV relativeFrom="paragraph">
                  <wp:posOffset>1134109</wp:posOffset>
                </wp:positionV>
                <wp:extent cx="277495" cy="160655"/>
                <wp:effectExtent l="0" t="38100" r="27305" b="48895"/>
                <wp:wrapNone/>
                <wp:docPr id="13" name="右矢印 13"/>
                <wp:cNvGraphicFramePr/>
                <a:graphic xmlns:a="http://schemas.openxmlformats.org/drawingml/2006/main">
                  <a:graphicData uri="http://schemas.microsoft.com/office/word/2010/wordprocessingShape">
                    <wps:wsp>
                      <wps:cNvSpPr/>
                      <wps:spPr>
                        <a:xfrm rot="12986420">
                          <a:off x="0" y="0"/>
                          <a:ext cx="277495" cy="160655"/>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39AEF3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13" o:spid="_x0000_s1026" type="#_x0000_t13" style="position:absolute;left:0;text-align:left;margin-left:189pt;margin-top:89.3pt;width:21.85pt;height:12.65pt;rotation:-9408326fd;z-index:2516776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5SLlAIAAE8FAAAOAAAAZHJzL2Uyb0RvYy54bWysVF1q3DAQfi/0DkLvje3t7iZZ4g1LQkoh&#10;JKFJybMiS2uD/jrSrnd7h9IjBHqCQs8Ueo2OZK+TpqEPpX4wo/n5ZubTjI6ON1qRtQDfWFPSYi+n&#10;RBhuq8YsS/rx5uzNASU+MFMxZY0o6VZ4ejx//eqodTMxsrVVlQCCIMbPWlfSOgQ3yzLPa6GZ37NO&#10;GDRKC5oFPMIyq4C1iK5VNsrzadZaqBxYLrxH7WlnpPOEL6Xg4VJKLwJRJcXaQvpD+t/FfzY/YrMl&#10;MFc3vC+D/UMVmjUGkw5QpywwsoLmDyjdcLDeyrDHrc6slA0XqQfspsifdXNdMydSL0iOdwNN/v/B&#10;8ov1FZCmwrt7S4lhGu/o4euPn/ffHr58J6hDglrnZ+h37a6gP3kUY7cbCZqARVaL0eHBdDzKEwnY&#10;FtkkjrcDx2ITCEflaH9/fDihhKOpmObTySSmyDqsiOnAh3fCahKFkkKzrMMCwLYJmq3PfegCdo4Y&#10;HSvsakpS2CoRoZT5ICQ2F9Om6DRW4kQBWTMcCMa5MGHcmWpWiU49yfHrqxoiUo0JMCLLRqkBu/gb&#10;dldr7x9DRZrKIbhjbEjze2Fd8BCRMlsThmDdGAsvZVeh6BuQnf+OpI6ayNKdrbZ49en2cDO842cN&#10;Mn7OfLhigEuASlzscIk/qWxbUttLlNQWPr+kj/44m2ilpMWlKqn/tGIgKFHvDU7tYTEexy1Mh/Fk&#10;H+eFwFPL3VOLWekTi9dUpOqSGP2D2okSrL7F/V/ErGhihmPukvIAu8NJ6JYdXxAuFovkhpvnWDg3&#10;145H8MhqnKWbzS0D149dwHm9sLsFZLNnc9f5xkhjF6tgZZOG8pHXnm/c2jQ4/QsTn4Wn5+T1+A7O&#10;fwEAAP//AwBQSwMEFAAGAAgAAAAhACpavx7jAAAACwEAAA8AAABkcnMvZG93bnJldi54bWxMj0FP&#10;g0AUhO8m/ofNM/Fml4IWRJamMWmipj2IevC2hSegu28Ju22pv97nSY+Tmcx8Uywna8QBR987UjCf&#10;RSCQatf01Cp4fVlfZSB80NRo4wgVnNDDsjw/K3TeuCM946EKreAS8rlW0IUw5FL6ukOr/cwNSOx9&#10;uNHqwHJsZTPqI5dbI+MoWkire+KFTg9432H9Ve2tgsfv5POpr07vN5uHVWq29Vu2ndZKXV5MqzsQ&#10;AafwF4ZffEaHkpl2bk+NF0ZBkmb8JbCRZgsQnLiO5ymInYI4Sm5BloX8/6H8AQAA//8DAFBLAQIt&#10;ABQABgAIAAAAIQC2gziS/gAAAOEBAAATAAAAAAAAAAAAAAAAAAAAAABbQ29udGVudF9UeXBlc10u&#10;eG1sUEsBAi0AFAAGAAgAAAAhADj9If/WAAAAlAEAAAsAAAAAAAAAAAAAAAAALwEAAF9yZWxzLy5y&#10;ZWxzUEsBAi0AFAAGAAgAAAAhAMXPlIuUAgAATwUAAA4AAAAAAAAAAAAAAAAALgIAAGRycy9lMm9E&#10;b2MueG1sUEsBAi0AFAAGAAgAAAAhACpavx7jAAAACwEAAA8AAAAAAAAAAAAAAAAA7gQAAGRycy9k&#10;b3ducmV2LnhtbFBLBQYAAAAABAAEAPMAAAD+BQAAAAA=&#10;" adj="15347" fillcolor="#ffc000 [3207]" strokecolor="#7f5f00 [1607]" strokeweight="1pt">
                <w10:wrap anchorx="margin"/>
              </v:shape>
            </w:pict>
          </mc:Fallback>
        </mc:AlternateContent>
      </w:r>
      <w:r w:rsidRPr="006448E5">
        <w:rPr>
          <w:rFonts w:hint="eastAsia"/>
          <w:noProof/>
        </w:rPr>
        <mc:AlternateContent>
          <mc:Choice Requires="wps">
            <w:drawing>
              <wp:anchor distT="0" distB="0" distL="114300" distR="114300" simplePos="0" relativeHeight="251675648" behindDoc="0" locked="0" layoutInCell="1" allowOverlap="1" wp14:anchorId="1814E6B3" wp14:editId="02C3EB6F">
                <wp:simplePos x="0" y="0"/>
                <wp:positionH relativeFrom="column">
                  <wp:posOffset>360959</wp:posOffset>
                </wp:positionH>
                <wp:positionV relativeFrom="paragraph">
                  <wp:posOffset>950544</wp:posOffset>
                </wp:positionV>
                <wp:extent cx="2055572" cy="153619"/>
                <wp:effectExtent l="0" t="0" r="20955" b="18415"/>
                <wp:wrapNone/>
                <wp:docPr id="12" name="角丸四角形 12"/>
                <wp:cNvGraphicFramePr/>
                <a:graphic xmlns:a="http://schemas.openxmlformats.org/drawingml/2006/main">
                  <a:graphicData uri="http://schemas.microsoft.com/office/word/2010/wordprocessingShape">
                    <wps:wsp>
                      <wps:cNvSpPr/>
                      <wps:spPr>
                        <a:xfrm>
                          <a:off x="0" y="0"/>
                          <a:ext cx="2055572" cy="153619"/>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254BC1" id="角丸四角形 12" o:spid="_x0000_s1026" style="position:absolute;left:0;text-align:left;margin-left:28.4pt;margin-top:74.85pt;width:161.85pt;height:12.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1QRngIAAGsFAAAOAAAAZHJzL2Uyb0RvYy54bWysVL1u2zAQ3gv0HQjujSQ3ThshcmAkcFEg&#10;SIwkRWaaIm2hFI8lacvuY3TNlqWvkKVv0wB9jB4pWXFTT0U1UHe87355dyen61qRlbCuAl3Q7CCl&#10;RGgOZaXnBf10O3nznhLnmS6ZAi0KuhGOno5evzppTC4GsABVCkvQiHZ5Ywq68N7kSeL4QtTMHYAR&#10;GoUSbM08snaelJY1aL1WySBNj5IGbGkscOEc3p63QjqK9qUU3F9J6YQnqqAYm4+njecsnMnohOVz&#10;y8yi4l0Y7B+iqFml0Wlv6px5Rpa2+stUXXELDqQ/4FAnIGXFRcwBs8nSF9ncLJgRMRcsjjN9mdz/&#10;M8svV1NLqhLfbkCJZjW+0a/v334+Pj7d3yPx9OOBoATL1BiXI/rGTG3HOSRDzmtp6/DHbMg6lnbT&#10;l1asPeF4OUiHw+E7dMFRlg3fHmXHwWjyrG2s8x8E1CQQBbWw1OU1vl8sK1tdON/it7jgUcOkUgrv&#10;Wa50OB2oqgx3kbHz2ZmyZMXw8SeTFL/O5w4MIwiqSUivTShSfqNEa/ZaSKxPSCFGEjtT9GYZ50L7&#10;WKBoCdFBTWIIvWK2T1H5rAumwwY1ETu2V0z3Kf7psdeIXkH7XrmuNNh9BsrPvecWv82+zTmkP4Ny&#10;g21hoZ0XZ/ikwle5YM5PmcUBwVHCofdXeEgFTUGhoyhZgP267z7gsW9RSkmDA1dQ92XJrKBEfdTY&#10;0cfZ4WGY0MgcYq8gY3cls12JXtZngM+a4XoxPJIB79WWlBbqO9wN4+AVRUxz9F1Q7u2WOfPtIsDt&#10;wsV4HGE4lYb5C31jeDAeqhoa7nZ9x6zpWtNjU1/CdjhZ/qI5W2zQ1DBeepBV7Nznunb1xomOA9Bt&#10;n7AydvmIet6Ro98AAAD//wMAUEsDBBQABgAIAAAAIQDxlesS3wAAAAoBAAAPAAAAZHJzL2Rvd25y&#10;ZXYueG1sTI9NbsIwEIX3lXoHayp1VxyaECCNg0orUCU2QDmAiadJ1HgcxQbS2zOs6PL96M03+WKw&#10;rThj7xtHCsajCARS6UxDlYLD9+plBsIHTUa3jlDBH3pYFI8Puc6Mu9AOz/tQCR4hn2kFdQhdJqUv&#10;a7Taj1yHxNmP660OLPtKml5feNy28jWKUml1Q3yh1h1+1Fj+7k9WwfZrOU7icmU+myGND+vNsqNk&#10;p9Tz0/D+BiLgEO5luOEzOhTMdHQnMl60CiYpkwf2k/kUBBfiWTQBcWRnGs9BFrn8/0JxBQAA//8D&#10;AFBLAQItABQABgAIAAAAIQC2gziS/gAAAOEBAAATAAAAAAAAAAAAAAAAAAAAAABbQ29udGVudF9U&#10;eXBlc10ueG1sUEsBAi0AFAAGAAgAAAAhADj9If/WAAAAlAEAAAsAAAAAAAAAAAAAAAAALwEAAF9y&#10;ZWxzLy5yZWxzUEsBAi0AFAAGAAgAAAAhACfbVBGeAgAAawUAAA4AAAAAAAAAAAAAAAAALgIAAGRy&#10;cy9lMm9Eb2MueG1sUEsBAi0AFAAGAAgAAAAhAPGV6xLfAAAACgEAAA8AAAAAAAAAAAAAAAAA+AQA&#10;AGRycy9kb3ducmV2LnhtbFBLBQYAAAAABAAEAPMAAAAEBgAAAAA=&#10;" filled="f" strokecolor="red" strokeweight="1pt">
                <v:stroke joinstyle="miter"/>
              </v:roundrect>
            </w:pict>
          </mc:Fallback>
        </mc:AlternateContent>
      </w:r>
      <w:r w:rsidRPr="006448E5">
        <w:rPr>
          <w:rFonts w:hint="eastAsia"/>
          <w:noProof/>
        </w:rPr>
        <mc:AlternateContent>
          <mc:Choice Requires="wps">
            <w:drawing>
              <wp:anchor distT="0" distB="0" distL="114300" distR="114300" simplePos="0" relativeHeight="251664384" behindDoc="0" locked="0" layoutInCell="1" allowOverlap="1" wp14:anchorId="76E2FD91" wp14:editId="7E528A38">
                <wp:simplePos x="0" y="0"/>
                <wp:positionH relativeFrom="column">
                  <wp:posOffset>1216660</wp:posOffset>
                </wp:positionH>
                <wp:positionV relativeFrom="paragraph">
                  <wp:posOffset>232740</wp:posOffset>
                </wp:positionV>
                <wp:extent cx="438785" cy="146050"/>
                <wp:effectExtent l="0" t="0" r="18415" b="25400"/>
                <wp:wrapNone/>
                <wp:docPr id="4" name="角丸四角形 4"/>
                <wp:cNvGraphicFramePr/>
                <a:graphic xmlns:a="http://schemas.openxmlformats.org/drawingml/2006/main">
                  <a:graphicData uri="http://schemas.microsoft.com/office/word/2010/wordprocessingShape">
                    <wps:wsp>
                      <wps:cNvSpPr/>
                      <wps:spPr>
                        <a:xfrm>
                          <a:off x="0" y="0"/>
                          <a:ext cx="438785" cy="146050"/>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44B968" id="角丸四角形 4" o:spid="_x0000_s1026" style="position:absolute;left:0;text-align:left;margin-left:95.8pt;margin-top:18.35pt;width:34.55pt;height:1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xOknwIAAGgFAAAOAAAAZHJzL2Uyb0RvYy54bWysVEtu2zAQ3RfoHQjuG0mu8qkROTASuCgQ&#10;JEaSImuaIm2hFIclacvuMbrNrpteIZvepgF6jA4pWXFTr4pqQc1wfnzzOz1b14qshHUV6IJmBykl&#10;QnMoKz0v6Me7yZsTSpxnumQKtCjoRjh6Nnr96rQxQzGABahSWIJOtBs2pqAL780wSRxfiJq5AzBC&#10;o1CCrZlH1s6T0rIGvdcqGaTpUdKALY0FLpzD24tWSEfRv5SC+2spnfBEFRTf5uNp4zkLZzI6ZcO5&#10;ZWZR8e4Z7B9eUbNKY9De1QXzjCxt9ZeruuIWHEh/wKFOQMqKi4gB0WTpCzS3C2ZExILJcaZPk/t/&#10;bvnVampJVRY0p0SzGkv06/vXn4+PTw8PSDz9+EbykKTGuCHq3pqp7TiHZEC8lrYOf8RC1jGxmz6x&#10;Yu0Jx8v87cnxySElHEVZfpQexsQnz8bGOv9eQE0CUVALS13eYPFiTtnq0nmMivpbvRBQw6RSKhZQ&#10;6XDhQFVluIuMnc/OlSUrhpWfTFL8Ag70saOGXDBNAroWT6T8RongQ+kbITE5iGAQXxLbUvRuGedC&#10;+0HnN2oHM4lP6A2zfYbKZ51RpxvMRGzX3jDdZ/hnxN4iRgXte+O60mD3OSg/9ZFb/S36FnOAP4Ny&#10;gz1hoR0WZ/ikwqpcMuenzOJ04BzhxPtrPKSCpqDQUZQswH7Zdx/0sWlRSkmD01ZQ93nJrKBEfdDY&#10;zu+yPA/jGZn88HiAjN2VzHYlelmfA5Y1w91ieCSDvldbUlqo73ExjENUFDHNMXZBubdb5ty3WwBX&#10;CxfjcVTDkTTMX+pbw4PzkNXQcHfre2ZN15oee/oKtpPJhi+as9UNlhrGSw+yip37nNcu3zjOsRm7&#10;1RP2xS4ftZ4X5Og3AAAA//8DAFBLAwQUAAYACAAAACEA+sy/Hd8AAAAJAQAADwAAAGRycy9kb3du&#10;cmV2LnhtbEyPwU7DMAyG70i8Q2QkbiztOrKtazox0NAkLmzsAbLGtBWNUzXZVt4ec4Kbf/nT78/F&#10;enSduOAQWk8a0kkCAqnytqVaw/Fj+7AAEaIhazpPqOEbA6zL25vC5NZfaY+XQ6wFl1DIjYYmxj6X&#10;MlQNOhMmvkfi3acfnIkch1rawVy53HVymiRKOtMSX2hMj88NVl+Hs9Pwvtuks6za2pd2VNnx9W3T&#10;02yv9f3d+LQCEXGMfzD86rM6lOx08meyQXScl6liVEOm5iAYmKqEh5OGx+UcZFnI/x+UPwAAAP//&#10;AwBQSwECLQAUAAYACAAAACEAtoM4kv4AAADhAQAAEwAAAAAAAAAAAAAAAAAAAAAAW0NvbnRlbnRf&#10;VHlwZXNdLnhtbFBLAQItABQABgAIAAAAIQA4/SH/1gAAAJQBAAALAAAAAAAAAAAAAAAAAC8BAABf&#10;cmVscy8ucmVsc1BLAQItABQABgAIAAAAIQB4AxOknwIAAGgFAAAOAAAAAAAAAAAAAAAAAC4CAABk&#10;cnMvZTJvRG9jLnhtbFBLAQItABQABgAIAAAAIQD6zL8d3wAAAAkBAAAPAAAAAAAAAAAAAAAAAPkE&#10;AABkcnMvZG93bnJldi54bWxQSwUGAAAAAAQABADzAAAABQYAAAAA&#10;" filled="f" strokecolor="red" strokeweight="1pt">
                <v:stroke joinstyle="miter"/>
              </v:roundrect>
            </w:pict>
          </mc:Fallback>
        </mc:AlternateContent>
      </w:r>
      <w:r w:rsidRPr="006448E5">
        <w:rPr>
          <w:rFonts w:hint="eastAsia"/>
          <w:noProof/>
        </w:rPr>
        <mc:AlternateContent>
          <mc:Choice Requires="wps">
            <w:drawing>
              <wp:anchor distT="0" distB="0" distL="114300" distR="114300" simplePos="0" relativeHeight="251673600" behindDoc="0" locked="0" layoutInCell="1" allowOverlap="1" wp14:anchorId="6DE77F48" wp14:editId="6EDD8AE7">
                <wp:simplePos x="0" y="0"/>
                <wp:positionH relativeFrom="margin">
                  <wp:posOffset>3514878</wp:posOffset>
                </wp:positionH>
                <wp:positionV relativeFrom="paragraph">
                  <wp:posOffset>357785</wp:posOffset>
                </wp:positionV>
                <wp:extent cx="277495" cy="160655"/>
                <wp:effectExtent l="19050" t="38100" r="27305" b="48895"/>
                <wp:wrapNone/>
                <wp:docPr id="11" name="右矢印 11"/>
                <wp:cNvGraphicFramePr/>
                <a:graphic xmlns:a="http://schemas.openxmlformats.org/drawingml/2006/main">
                  <a:graphicData uri="http://schemas.microsoft.com/office/word/2010/wordprocessingShape">
                    <wps:wsp>
                      <wps:cNvSpPr/>
                      <wps:spPr>
                        <a:xfrm rot="9474341">
                          <a:off x="0" y="0"/>
                          <a:ext cx="277495" cy="160655"/>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0B56518" id="右矢印 11" o:spid="_x0000_s1026" type="#_x0000_t13" style="position:absolute;left:0;text-align:left;margin-left:276.75pt;margin-top:28.15pt;width:21.85pt;height:12.65pt;rotation:10348507fd;z-index:2516736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lCelQIAAE4FAAAOAAAAZHJzL2Uyb0RvYy54bWysVF1u2zAMfh+wOwh6X+1kTrMGdYqgRYcB&#10;RRusHfqsylJsQH+jlDjZHYYdYcBOMGBnKnaNUbLjdl2xh2F+MEiR/ER+JHV8stWKbAT4xpqSjg5y&#10;SoThtmrMqqQfbs5fvaHEB2YqpqwRJd0JT0/mL18ct24mxra2qhJAEMT4WetKWofgZlnmeS008wfW&#10;CYNGaUGzgCqssgpYi+haZeM8P8xaC5UDy4X3eHrWGek84UspeLiS0otAVEkxt5D+kP538Z/Nj9ls&#10;BczVDe/TYP+QhWaNwUsHqDMWGFlD8weUbjhYb2U44FZnVsqGi1QDVjPKn1RzXTMnUi1IjncDTf7/&#10;wfLLzRJIU2HvRpQYprFH919+/Pz67f7zd4JnSFDr/Az9rt0Ses2jGKvdStAELLJ6VEyL18UocYBV&#10;kW2ieDdQLLaBcDwcT6fF0YQSjqbRYX44mcQbsg4qQjrw4a2wmkShpNCs6rAAsG2CZpsLH7qAvSNG&#10;xwS7lJIUdkpEKGXeC4m1xWtTdJoqcaqAbBjOA+NcmFB0pppVojue5Pj1WQ0RKccEGJFlo9SA3RU9&#10;eP6O3eXa+8dQkYZyCM7/llgXPESkm60JQ7BujIXnAFRIjUNaZee/J6mjJrJ0Z6sddj41DxfDO37e&#10;IOMXzIclA9wBPMS9Dlf4k8q2JbW9RElt4dNz59EfRxOtlLS4UyX1H9cMBCXqncGhPRoVRVzCpBST&#10;6RgVeGy5e2wxa31qsU04l5hdEqN/UHtRgtW3uP6LeCuamOF4d0l5gL1yGrpdxweEi8UiueHiORYu&#10;zLXjETyyGmfpZnvLwPVjF3BeL+1+/9jsydx1vjHS2MU6WNmkoXzgtecblzYNTv/AxFfhsZ68Hp7B&#10;+S8AAAD//wMAUEsDBBQABgAIAAAAIQCcEF9Y4AAAAAkBAAAPAAAAZHJzL2Rvd25yZXYueG1sTI/B&#10;ToNAEIbvJr7DZky82QUasCJLo030ptHWaLxtYWRRdpawW6A+veNJbzOZL/98f7GebSdGHHzrSEG8&#10;iEAgVa5uqVHwsru7WIHwQVOtO0eo4Ige1uXpSaHz2k30jOM2NIJDyOdagQmhz6X0lUGr/cL1SHz7&#10;cIPVgdehkfWgJw63nUyiKJNWt8QfjO5xY7D62h6sgjY+Pm7C96jN+9vuIfl8ne7p9kmp87P55hpE&#10;wDn8wfCrz+pQstPeHaj2olOQpsuUUR6yJQgG0qvLBMRewSrOQJaF/N+g/AEAAP//AwBQSwECLQAU&#10;AAYACAAAACEAtoM4kv4AAADhAQAAEwAAAAAAAAAAAAAAAAAAAAAAW0NvbnRlbnRfVHlwZXNdLnht&#10;bFBLAQItABQABgAIAAAAIQA4/SH/1gAAAJQBAAALAAAAAAAAAAAAAAAAAC8BAABfcmVscy8ucmVs&#10;c1BLAQItABQABgAIAAAAIQD6NlCelQIAAE4FAAAOAAAAAAAAAAAAAAAAAC4CAABkcnMvZTJvRG9j&#10;LnhtbFBLAQItABQABgAIAAAAIQCcEF9Y4AAAAAkBAAAPAAAAAAAAAAAAAAAAAO8EAABkcnMvZG93&#10;bnJldi54bWxQSwUGAAAAAAQABADzAAAA/AUAAAAA&#10;" adj="15347" fillcolor="#ffc000 [3207]" strokecolor="#7f5f00 [1607]" strokeweight="1pt">
                <w10:wrap anchorx="margin"/>
              </v:shape>
            </w:pict>
          </mc:Fallback>
        </mc:AlternateContent>
      </w:r>
      <w:r w:rsidRPr="006448E5">
        <w:rPr>
          <w:rFonts w:hint="eastAsia"/>
          <w:noProof/>
        </w:rPr>
        <mc:AlternateContent>
          <mc:Choice Requires="wps">
            <w:drawing>
              <wp:anchor distT="0" distB="0" distL="114300" distR="114300" simplePos="0" relativeHeight="251671552" behindDoc="0" locked="0" layoutInCell="1" allowOverlap="1" wp14:anchorId="4F85A247" wp14:editId="4E3D8CEC">
                <wp:simplePos x="0" y="0"/>
                <wp:positionH relativeFrom="margin">
                  <wp:align>center</wp:align>
                </wp:positionH>
                <wp:positionV relativeFrom="paragraph">
                  <wp:posOffset>380262</wp:posOffset>
                </wp:positionV>
                <wp:extent cx="277495" cy="160655"/>
                <wp:effectExtent l="19050" t="38100" r="27305" b="48895"/>
                <wp:wrapNone/>
                <wp:docPr id="9" name="右矢印 9"/>
                <wp:cNvGraphicFramePr/>
                <a:graphic xmlns:a="http://schemas.openxmlformats.org/drawingml/2006/main">
                  <a:graphicData uri="http://schemas.microsoft.com/office/word/2010/wordprocessingShape">
                    <wps:wsp>
                      <wps:cNvSpPr/>
                      <wps:spPr>
                        <a:xfrm rot="9474341">
                          <a:off x="0" y="0"/>
                          <a:ext cx="277495" cy="160655"/>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CCF5ECC" id="右矢印 9" o:spid="_x0000_s1026" type="#_x0000_t13" style="position:absolute;left:0;text-align:left;margin-left:0;margin-top:29.95pt;width:21.85pt;height:12.65pt;rotation:10348507fd;z-index:2516715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vCkgIAAEwFAAAOAAAAZHJzL2Uyb0RvYy54bWysVFFu2zAM/R+wOwj6X21nTrMEcYogRYcB&#10;RVusHfqtylJsQJY0SomT3WHYEQbsBAN2pmLXGCU7btcV+xjmD4EUyUfymdT8ZNcoshXgaqMLmh2l&#10;lAjNTVnrdUE/3Jy9ekOJ80yXTBktCroXjp4sXr6Yt3YmRqYyqhRAEES7WWsLWnlvZ0nieCUa5o6M&#10;FRqN0kDDPKqwTkpgLaI3Khml6XHSGigtGC6cw9vTzkgXEV9Kwf2llE54ogqKtfl4Qjzvwpks5my2&#10;BmarmvdlsH+oomG1xqQD1CnzjGyg/gOqqTkYZ6Q/4qZJjJQ1F7EH7CZLn3RzXTErYi9IjrMDTe7/&#10;wfKL7RWQuizolBLNGvxF919+/Pz67f7zdzIN9LTWzdDr2l5BrzkUQ687CQ0Bg5xO80n+Os8iA9gT&#10;2UWC9wPBYucJx8vRZJJPx5RwNGXH6fF4HDIkHVSAtOD8W2EaEoSCQr2u/BLAtBGabc+d7wIOjhgd&#10;CuxKipLfKxGglH4vJHYW0sboOFNipYBsGU4D41xon3emipWiux6n+PVVDRGxxggYkGWt1IDdNT14&#10;/o7d1dr7h1ARR3IITv9WWBc8RMTMRvshuKm1gecAlM/6BmTnfyCpoyawdGfKPf73+PNwLZzlZzUy&#10;fs6cv2KAG4CXuNX+Eg+pTFtQ00uUVAY+PXcf/HEw0UpJixtVUPdxw0BQot5pHNlpludhBaOSjycj&#10;VOCx5e6xRW+alcHflMXqohj8vTqIEkxzi8u/DFnRxDTH3AXlHg7Kynebjs8HF8tldMO1s8yf62vL&#10;A3hgNczSze6Wge3HzuO8XpjD9rHZk7nrfEOkNsuNN7KOQ/nAa883rmwcnP55CW/CYz16PTyCi18A&#10;AAD//wMAUEsDBBQABgAIAAAAIQB/FJjZ3QAAAAUBAAAPAAAAZHJzL2Rvd25yZXYueG1sTI/BTsMw&#10;EETvSPyDtUjcqNNAoQ3ZVFAJbiBoqyJubrzEgXgdxW6S8vWYExxHM5p5ky9H24ieOl87RphOEhDE&#10;pdM1VwjbzcPFHIQPirVqHBPCkTwsi9OTXGXaDfxK/TpUIpawzxSCCaHNpPSlIav8xLXE0ftwnVUh&#10;yq6SulNDLLeNTJPkWlpVc1wwqqWVofJrfbAI9fT4vArfvTLvb5un9HM3PPL9C+L52Xh3CyLQGP7C&#10;8Isf0aGITHt3YO1FgxCPBITZYgEiuleXNyD2CPNZCrLI5X/64gcAAP//AwBQSwECLQAUAAYACAAA&#10;ACEAtoM4kv4AAADhAQAAEwAAAAAAAAAAAAAAAAAAAAAAW0NvbnRlbnRfVHlwZXNdLnhtbFBLAQIt&#10;ABQABgAIAAAAIQA4/SH/1gAAAJQBAAALAAAAAAAAAAAAAAAAAC8BAABfcmVscy8ucmVsc1BLAQIt&#10;ABQABgAIAAAAIQC4/1vCkgIAAEwFAAAOAAAAAAAAAAAAAAAAAC4CAABkcnMvZTJvRG9jLnhtbFBL&#10;AQItABQABgAIAAAAIQB/FJjZ3QAAAAUBAAAPAAAAAAAAAAAAAAAAAOwEAABkcnMvZG93bnJldi54&#10;bWxQSwUGAAAAAAQABADzAAAA9gUAAAAA&#10;" adj="15347" fillcolor="#ffc000 [3207]" strokecolor="#7f5f00 [1607]" strokeweight="1pt">
                <w10:wrap anchorx="margin"/>
              </v:shape>
            </w:pict>
          </mc:Fallback>
        </mc:AlternateContent>
      </w:r>
      <w:r w:rsidRPr="006448E5">
        <w:rPr>
          <w:rFonts w:hint="eastAsia"/>
          <w:noProof/>
        </w:rPr>
        <mc:AlternateContent>
          <mc:Choice Requires="wps">
            <w:drawing>
              <wp:anchor distT="0" distB="0" distL="114300" distR="114300" simplePos="0" relativeHeight="251665408" behindDoc="0" locked="0" layoutInCell="1" allowOverlap="1" wp14:anchorId="4FD9AFEE" wp14:editId="63B40692">
                <wp:simplePos x="0" y="0"/>
                <wp:positionH relativeFrom="column">
                  <wp:posOffset>1647825</wp:posOffset>
                </wp:positionH>
                <wp:positionV relativeFrom="paragraph">
                  <wp:posOffset>73025</wp:posOffset>
                </wp:positionV>
                <wp:extent cx="277495" cy="160655"/>
                <wp:effectExtent l="19050" t="38100" r="27305" b="48895"/>
                <wp:wrapNone/>
                <wp:docPr id="5" name="右矢印 5"/>
                <wp:cNvGraphicFramePr/>
                <a:graphic xmlns:a="http://schemas.openxmlformats.org/drawingml/2006/main">
                  <a:graphicData uri="http://schemas.microsoft.com/office/word/2010/wordprocessingShape">
                    <wps:wsp>
                      <wps:cNvSpPr/>
                      <wps:spPr>
                        <a:xfrm rot="9474341">
                          <a:off x="0" y="0"/>
                          <a:ext cx="277495" cy="160655"/>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A773405" id="右矢印 5" o:spid="_x0000_s1026" type="#_x0000_t13" style="position:absolute;left:0;text-align:left;margin-left:129.75pt;margin-top:5.75pt;width:21.85pt;height:12.65pt;rotation:10348507fd;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kFpkgIAAEwFAAAOAAAAZHJzL2Uyb0RvYy54bWysVFFu2zAM/R+wOwj6X21nTrMGcYogRYcB&#10;RRusHfqtylJsQJY0SomT3WHYEQbsBAN2pmLXGCU7btcV+xjmD4EUyUfymdTsdNcoshXgaqMLmh2l&#10;lAjNTVnrdUE/3Jy/ekOJ80yXTBktCroXjp7OX76YtXYqRqYyqhRAEES7aWsLWnlvp0nieCUa5o6M&#10;FRqN0kDDPKqwTkpgLaI3Khml6XHSGigtGC6cw9uzzkjnEV9Kwf2VlE54ogqKtfl4QjzvwpnMZ2y6&#10;BmarmvdlsH+oomG1xqQD1BnzjGyg/gOqqTkYZ6Q/4qZJjJQ1F7EH7CZLn3RzXTErYi9IjrMDTe7/&#10;wfLL7QpIXRZ0TIlmDf6i+y8/fn79dv/5OxkHelrrpuh1bVfQaw7F0OtOQkPAIKcn+SR/nWeRAeyJ&#10;7CLB+4FgsfOE4+VoMslPMBFHU3acHo9jhqSDCpAWnH8rTEOCUFCo15VfAJg2QrPthfNYBAYcHFEJ&#10;BXYlRcnvlQhQSr8XEjsLaWN0nCmxVEC2DKeBcS60zztTxUrRXY9T/ELfmGSIiFoEDMiyVmrA7poe&#10;PH/H7mB6/xAq4kgOwenfCuuCh4iY2Wg/BDe1NvAcgPJZ34Ds/A8kddQElu5Mucf/Hn8eroWz/LxG&#10;xi+Y8ysGuAF4iVvtr/CQyrQFNb1ESWXg03P3wR8HE62UtLhRBXUfNwwEJeqdxpE9yfI8rGBU8vFk&#10;hAo8ttw9tuhNszT4m7JYXRSDv1cHUYJpbnH5FyErmpjmmLug3MNBWfpu0/H54GKxiG64dpb5C31t&#10;eQAPrIZZutndMrD92Hmc10tz2D42fTJ3nW+I1Gax8UbWcSgfeO35xpWNg9M/L+FNeKxHr4dHcP4L&#10;AAD//wMAUEsDBBQABgAIAAAAIQCi2yPS3wAAAAkBAAAPAAAAZHJzL2Rvd25yZXYueG1sTI9BT8Mw&#10;DIXvSPyHyEjcWNpOm0ZpOsEkuIHYhkDcssY0hcapmqzt+PWYE5xs6z09f69YT64VA/ah8aQgnSUg&#10;kCpvGqoVvOzvr1YgQtRkdOsJFZwwwLo8Pyt0bvxIWxx2sRYcQiHXCmyMXS5lqCw6HWa+Q2Ltw/dO&#10;Rz77WppejxzuWpklyVI63RB/sLrDjcXqa3d0Cpr09LSJ34O272/7x+zzdXygu2elLi+m2xsQEaf4&#10;Z4ZffEaHkpkO/kgmiFZBtrhesJWFlCcb5sk8A3HgZbkCWRbyf4PyBwAA//8DAFBLAQItABQABgAI&#10;AAAAIQC2gziS/gAAAOEBAAATAAAAAAAAAAAAAAAAAAAAAABbQ29udGVudF9UeXBlc10ueG1sUEsB&#10;Ai0AFAAGAAgAAAAhADj9If/WAAAAlAEAAAsAAAAAAAAAAAAAAAAALwEAAF9yZWxzLy5yZWxzUEsB&#10;Ai0AFAAGAAgAAAAhALHuQWmSAgAATAUAAA4AAAAAAAAAAAAAAAAALgIAAGRycy9lMm9Eb2MueG1s&#10;UEsBAi0AFAAGAAgAAAAhAKLbI9LfAAAACQEAAA8AAAAAAAAAAAAAAAAA7AQAAGRycy9kb3ducmV2&#10;LnhtbFBLBQYAAAAABAAEAPMAAAD4BQAAAAA=&#10;" adj="15347" fillcolor="#ffc000 [3207]" strokecolor="#7f5f00 [1607]" strokeweight="1pt"/>
            </w:pict>
          </mc:Fallback>
        </mc:AlternateContent>
      </w:r>
      <w:r w:rsidRPr="006448E5">
        <w:rPr>
          <w:rFonts w:hint="eastAsia"/>
          <w:noProof/>
        </w:rPr>
        <mc:AlternateContent>
          <mc:Choice Requires="wps">
            <w:drawing>
              <wp:anchor distT="0" distB="0" distL="114300" distR="114300" simplePos="0" relativeHeight="251669504" behindDoc="0" locked="0" layoutInCell="1" allowOverlap="1" wp14:anchorId="38A455D6" wp14:editId="66D73C7B">
                <wp:simplePos x="0" y="0"/>
                <wp:positionH relativeFrom="margin">
                  <wp:posOffset>2548204</wp:posOffset>
                </wp:positionH>
                <wp:positionV relativeFrom="paragraph">
                  <wp:posOffset>504316</wp:posOffset>
                </wp:positionV>
                <wp:extent cx="972922" cy="577901"/>
                <wp:effectExtent l="0" t="0" r="17780" b="12700"/>
                <wp:wrapNone/>
                <wp:docPr id="7" name="角丸四角形 7"/>
                <wp:cNvGraphicFramePr/>
                <a:graphic xmlns:a="http://schemas.openxmlformats.org/drawingml/2006/main">
                  <a:graphicData uri="http://schemas.microsoft.com/office/word/2010/wordprocessingShape">
                    <wps:wsp>
                      <wps:cNvSpPr/>
                      <wps:spPr>
                        <a:xfrm>
                          <a:off x="0" y="0"/>
                          <a:ext cx="972922" cy="577901"/>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EB3ECC" id="角丸四角形 7" o:spid="_x0000_s1026" style="position:absolute;left:0;text-align:left;margin-left:200.65pt;margin-top:39.7pt;width:76.6pt;height:45.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JGdnQIAAGgFAAAOAAAAZHJzL2Uyb0RvYy54bWysVL1u2zAQ3gv0HQjujWQhqWshcmAkcFEg&#10;SII4RWaaIm2hFI8lacvuY3TN1qWvkKVv0wB9jB4pWXFTT0U1UHe87355d6dnm1qRtbCuAl3QwVFK&#10;idAcykovCvrxbvrmHSXOM10yBVoUdCscPRu/fnXamFxksARVCkvQiHZ5Ywq69N7kSeL4UtTMHYER&#10;GoUSbM08snaRlJY1aL1WSZamb5MGbGkscOEc3l60QjqO9qUU3F9L6YQnqqAYm4+njec8nMn4lOUL&#10;y8yy4l0Y7B+iqFml0Wlv6oJ5Rla2+stUXXELDqQ/4lAnIGXFRcwBsxmkL7KZLZkRMRcsjjN9mdz/&#10;M8uv1jeWVGVBh5RoVuMT/fr+9efj49PDAxJPP76RYShSY1yO2Jm5sR3nkAwZb6Stwx9zIZtY2G1f&#10;WLHxhOPlaJiNsowSjqKT4XCUDoLN5FnZWOffC6hJIApqYaXLW3y8WFO2vnS+xe9wwaGGaaUU3rNc&#10;6XA6UFUZ7iJjF/NzZcma4ctPpyl+nc89GEYQVJOQXZtPpPxWidbsrZBYHMwgi5HEthS9Wca50D7r&#10;7CqN6KAmMYRecXBIUfldATpsUBOxXXvF9JDinx57jegVtO+V60qDPWSg/NR7bvG77NucQ/pzKLfY&#10;ExbaYXGGTyt8lUvm/A2zOB04Rzjx/hoPqaApKHQUJUuwXw7dBzw2LUopaXDaCuo+r5gVlKgPGtt5&#10;NDg+DuMZmeOTYYaM3ZfM9yV6VZ8DPusAd4vhkQx4r3aktFDf42KYBK8oYpqj74Jyb3fMuW+3AK4W&#10;LiaTCMORNMxf6pnhwXioami4u809s6ZrTY89fQW7yWT5i+ZssUFTw2TlQVaxc5/r2tUbxzkOQLd6&#10;wr7Y5yPqeUGOfwMAAP//AwBQSwMEFAAGAAgAAAAhAKrVDv/fAAAACgEAAA8AAABkcnMvZG93bnJl&#10;di54bWxMj0FOwzAQRfdI3MEaJHbUCXFaCHEqCmqFxIaWHsCNhyQiHkex24bbM6zKcvSf/n9TLifX&#10;ixOOofOkIZ0lIJBqbztqNOw/13cPIEI0ZE3vCTX8YIBldX1VmsL6M23xtIuN4BIKhdHQxjgUUoa6&#10;RWfCzA9InH350ZnI59hIO5ozl7te3ifJXDrTES+0ZsCXFuvv3dFp+HhbpSqr1/a1m+bZfvO+Gkht&#10;tb69mZ6fQESc4gWGP31Wh4qdDv5INoheg0rSjFENi0cFgoE8VzmIA5OLRIGsSvn/heoXAAD//wMA&#10;UEsBAi0AFAAGAAgAAAAhALaDOJL+AAAA4QEAABMAAAAAAAAAAAAAAAAAAAAAAFtDb250ZW50X1R5&#10;cGVzXS54bWxQSwECLQAUAAYACAAAACEAOP0h/9YAAACUAQAACwAAAAAAAAAAAAAAAAAvAQAAX3Jl&#10;bHMvLnJlbHNQSwECLQAUAAYACAAAACEAVLCRnZ0CAABoBQAADgAAAAAAAAAAAAAAAAAuAgAAZHJz&#10;L2Uyb0RvYy54bWxQSwECLQAUAAYACAAAACEAqtUO/98AAAAKAQAADwAAAAAAAAAAAAAAAAD3BAAA&#10;ZHJzL2Rvd25yZXYueG1sUEsFBgAAAAAEAAQA8wAAAAMGAAAAAA==&#10;" filled="f" strokecolor="red" strokeweight="1pt">
                <v:stroke joinstyle="miter"/>
                <w10:wrap anchorx="margin"/>
              </v:roundrect>
            </w:pict>
          </mc:Fallback>
        </mc:AlternateContent>
      </w:r>
      <w:r w:rsidRPr="006448E5">
        <w:rPr>
          <w:rFonts w:hint="eastAsia"/>
          <w:noProof/>
        </w:rPr>
        <mc:AlternateContent>
          <mc:Choice Requires="wps">
            <w:drawing>
              <wp:anchor distT="0" distB="0" distL="114300" distR="114300" simplePos="0" relativeHeight="251667456" behindDoc="0" locked="0" layoutInCell="1" allowOverlap="1" wp14:anchorId="6A2D7E39" wp14:editId="732AC9B6">
                <wp:simplePos x="0" y="0"/>
                <wp:positionH relativeFrom="column">
                  <wp:posOffset>1238783</wp:posOffset>
                </wp:positionH>
                <wp:positionV relativeFrom="paragraph">
                  <wp:posOffset>533578</wp:posOffset>
                </wp:positionV>
                <wp:extent cx="1294791" cy="117043"/>
                <wp:effectExtent l="0" t="0" r="19685" b="16510"/>
                <wp:wrapNone/>
                <wp:docPr id="6" name="角丸四角形 6"/>
                <wp:cNvGraphicFramePr/>
                <a:graphic xmlns:a="http://schemas.openxmlformats.org/drawingml/2006/main">
                  <a:graphicData uri="http://schemas.microsoft.com/office/word/2010/wordprocessingShape">
                    <wps:wsp>
                      <wps:cNvSpPr/>
                      <wps:spPr>
                        <a:xfrm>
                          <a:off x="0" y="0"/>
                          <a:ext cx="1294791" cy="117043"/>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0AC5D1" id="角丸四角形 6" o:spid="_x0000_s1026" style="position:absolute;left:0;text-align:left;margin-left:97.55pt;margin-top:42pt;width:101.95pt;height:9.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JBunwIAAGkFAAAOAAAAZHJzL2Uyb0RvYy54bWysVM1u2zAMvg/YOwi6r7azrF2NOkXQIsOA&#10;og3aDj0rspQYk0VNUuJkj7Frb73sFXrZ26zAHmOU7LhZl9MwH2RSJD/+iOTJ6bpWZCWsq0AXNDtI&#10;KRGaQ1npeUE/3U7evKfEeaZLpkCLgm6Eo6ej169OGpOLASxAlcISBNEub0xBF96bPEkcX4iauQMw&#10;QqNQgq2ZR9bOk9KyBtFrlQzS9DBpwJbGAhfO4e15K6SjiC+l4P5KSic8UQXF2Hw8bTxn4UxGJyyf&#10;W2YWFe/CYP8QRc0qjU57qHPmGVna6i+ouuIWHEh/wKFOQMqKi5gDZpOlL7K5WTAjYi5YHGf6Mrn/&#10;B8svV1NLqrKgh5RoVuMT/fr+7efj49P9PRJPPx7IYShSY1yOujdmajvOIRkyXktbhz/mQtaxsJu+&#10;sGLtCcfLbHA8PDrOKOEoy7KjdPg2gCbP1sY6/0FATQJRUAtLXV7j68WistWF863+Vi941DCplMJ7&#10;lisdTgeqKsNdZOx8dqYsWTF8+skkxa/zuaOGEQTTJKTXJhQpv1Gihb0WEquDKQxiJLEvRQ/LOBfa&#10;DzpcpVE7mEkMoTfM9hkqn3VGnW4wE7Ffe8N0n+GfHnuL6BW0743rSoPdB1B+7j23+tvs25xD+jMo&#10;N9gUFtppcYZPKnyVC+b8lFkcDxwkHHl/hYdU0BQUOoqSBdiv++6DPnYtSilpcNwK6r4smRWUqI8a&#10;+/k4Gw7DfEZm+O5ogIzdlcx2JXpZnwE+K3YURhfJoO/VlpQW6jvcDOPgFUVMc/RdUO7tljnz7RrA&#10;3cLFeBzVcCYN8xf6xvAAHqoaGu52fces6VrTY1NfwnY0Wf6iOVvdYKlhvPQgq9i5z3Xt6o3zHAeg&#10;2z1hYezyUet5Q45+AwAA//8DAFBLAwQUAAYACAAAACEAJUBl7d8AAAAKAQAADwAAAGRycy9kb3du&#10;cmV2LnhtbEyPwW7CMBBE75X6D9Yi9VackBSREAeVIqpKvRTKB5h4SSLidRQbCH/f7am97WieZmeK&#10;1Wg7ccXBt44UxNMIBFLlTEu1gsP39nkBwgdNRneOUMEdPazKx4dC58bdaIfXfagFh5DPtYImhD6X&#10;0lcNWu2nrkdi7+QGqwPLoZZm0DcOt52cRdFcWt0Sf2h0j28NVuf9xSr4+ljHaVJtzaYd58nh/XPd&#10;U7pT6mkyvi5BBBzDHwy/9bk6lNzp6C5kvOhYZy8xowoWKW9iIMkyPo7sRLMUZFnI/xPKHwAAAP//&#10;AwBQSwECLQAUAAYACAAAACEAtoM4kv4AAADhAQAAEwAAAAAAAAAAAAAAAAAAAAAAW0NvbnRlbnRf&#10;VHlwZXNdLnhtbFBLAQItABQABgAIAAAAIQA4/SH/1gAAAJQBAAALAAAAAAAAAAAAAAAAAC8BAABf&#10;cmVscy8ucmVsc1BLAQItABQABgAIAAAAIQDceJBunwIAAGkFAAAOAAAAAAAAAAAAAAAAAC4CAABk&#10;cnMvZTJvRG9jLnhtbFBLAQItABQABgAIAAAAIQAlQGXt3wAAAAoBAAAPAAAAAAAAAAAAAAAAAPkE&#10;AABkcnMvZG93bnJldi54bWxQSwUGAAAAAAQABADzAAAABQYAAAAA&#10;" filled="f" strokecolor="red" strokeweight="1pt">
                <v:stroke joinstyle="miter"/>
              </v:roundrect>
            </w:pict>
          </mc:Fallback>
        </mc:AlternateContent>
      </w:r>
      <w:r w:rsidR="00021527">
        <w:rPr>
          <w:rFonts w:hint="eastAsia"/>
          <w:noProof/>
        </w:rPr>
        <w:drawing>
          <wp:inline distT="0" distB="0" distL="0" distR="0" wp14:anchorId="7343A630" wp14:editId="23B5B8F3">
            <wp:extent cx="3600000" cy="2611440"/>
            <wp:effectExtent l="0" t="0" r="635"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マルチスレッドプログラミングの基礎プロセスの優先度.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600000" cy="2611440"/>
                    </a:xfrm>
                    <a:prstGeom prst="rect">
                      <a:avLst/>
                    </a:prstGeom>
                  </pic:spPr>
                </pic:pic>
              </a:graphicData>
            </a:graphic>
          </wp:inline>
        </w:drawing>
      </w:r>
    </w:p>
    <w:p w14:paraId="6CD87271" w14:textId="7A4D7DE9" w:rsidR="00CF0B94" w:rsidRDefault="00CF0B94" w:rsidP="00CF0B94">
      <w:pPr>
        <w:pStyle w:val="a9"/>
        <w:spacing w:beforeLines="50" w:before="180"/>
        <w:ind w:firstLine="283"/>
      </w:pPr>
      <w:r>
        <w:t>余談になるが、</w:t>
      </w:r>
      <w:r>
        <w:t>Windows8.1</w:t>
      </w:r>
      <w:r>
        <w:rPr>
          <w:rFonts w:hint="eastAsia"/>
        </w:rPr>
        <w:t>の環境で</w:t>
      </w:r>
      <w:r w:rsidR="00454F6C">
        <w:rPr>
          <w:rFonts w:hint="eastAsia"/>
        </w:rPr>
        <w:t>試してみたところ、</w:t>
      </w:r>
      <w:r>
        <w:rPr>
          <w:rFonts w:hint="eastAsia"/>
        </w:rPr>
        <w:t>無限ループを行う処理を優先度最高で実行しても（プログラム内で最高レベルに強制変更しても）、</w:t>
      </w:r>
      <w:r w:rsidR="00454F6C">
        <w:rPr>
          <w:rFonts w:hint="eastAsia"/>
        </w:rPr>
        <w:t>（</w:t>
      </w:r>
      <w:r>
        <w:rPr>
          <w:rFonts w:hint="eastAsia"/>
        </w:rPr>
        <w:t>CPU</w:t>
      </w:r>
      <w:r>
        <w:rPr>
          <w:rFonts w:hint="eastAsia"/>
        </w:rPr>
        <w:t>の一つが</w:t>
      </w:r>
      <w:r w:rsidR="00454F6C">
        <w:rPr>
          <w:rFonts w:hint="eastAsia"/>
        </w:rPr>
        <w:t>）</w:t>
      </w:r>
      <w:r>
        <w:rPr>
          <w:rFonts w:hint="eastAsia"/>
        </w:rPr>
        <w:t>100%</w:t>
      </w:r>
      <w:r>
        <w:rPr>
          <w:rFonts w:hint="eastAsia"/>
        </w:rPr>
        <w:t>になるようなことにはならなかったので、</w:t>
      </w:r>
      <w:r w:rsidR="00454F6C">
        <w:rPr>
          <w:rFonts w:hint="eastAsia"/>
        </w:rPr>
        <w:t>ある程度処理が続いたら強制的に待機状態になっているようである。ただし、この挙動は</w:t>
      </w:r>
      <w:r w:rsidR="00454F6C">
        <w:rPr>
          <w:rFonts w:hint="eastAsia"/>
        </w:rPr>
        <w:t>OS</w:t>
      </w:r>
      <w:r w:rsidR="00454F6C">
        <w:rPr>
          <w:rFonts w:hint="eastAsia"/>
        </w:rPr>
        <w:t>によって異なると思われる。</w:t>
      </w:r>
    </w:p>
    <w:p w14:paraId="5E3BBBB0" w14:textId="4A6558F9" w:rsidR="00A30AAF" w:rsidRDefault="00A30AAF" w:rsidP="00A30AAF">
      <w:pPr>
        <w:pStyle w:val="1"/>
      </w:pPr>
      <w:bookmarkStart w:id="52" w:name="_Toc378437697"/>
      <w:r>
        <w:rPr>
          <w:rFonts w:hint="eastAsia"/>
        </w:rPr>
        <w:t>様々なスレッド</w:t>
      </w:r>
      <w:bookmarkEnd w:id="52"/>
    </w:p>
    <w:p w14:paraId="43A8360F" w14:textId="4A432374" w:rsidR="000B1780" w:rsidRPr="005E5037" w:rsidRDefault="000B1780" w:rsidP="000B1780">
      <w:pPr>
        <w:pStyle w:val="a8"/>
        <w:spacing w:beforeLines="50" w:before="180"/>
        <w:ind w:firstLine="283"/>
      </w:pPr>
      <w:r>
        <w:rPr>
          <w:rFonts w:hint="eastAsia"/>
        </w:rPr>
        <w:t>幾つかのマルチスレッドプログラミングの説明とサンプルプログラムを示す。</w:t>
      </w:r>
    </w:p>
    <w:p w14:paraId="20F1002D" w14:textId="3D009BE3" w:rsidR="00416B87" w:rsidRDefault="00416B87" w:rsidP="000B1780">
      <w:pPr>
        <w:pStyle w:val="a8"/>
        <w:spacing w:beforeLines="50" w:before="180"/>
        <w:ind w:firstLine="283"/>
      </w:pPr>
      <w:r>
        <w:rPr>
          <w:rFonts w:hint="eastAsia"/>
        </w:rPr>
        <w:t>ゲームプログラミングにおけるスレッドは、スタック領域のサイズやスレッド優先度に対して特に神経質になったほうがよい。できれば</w:t>
      </w:r>
      <w:r>
        <w:rPr>
          <w:rFonts w:hint="eastAsia"/>
        </w:rPr>
        <w:t>C++11</w:t>
      </w:r>
      <w:r>
        <w:rPr>
          <w:rFonts w:hint="eastAsia"/>
        </w:rPr>
        <w:t>のスタイルで汎用性の高いプログラミングを行いたいところだが、</w:t>
      </w:r>
      <w:r w:rsidR="000C0A14">
        <w:rPr>
          <w:rFonts w:hint="eastAsia"/>
        </w:rPr>
        <w:t>今のところ、そうした細かい調整には対応できていないようである。ゲームプログラミングでは、</w:t>
      </w:r>
      <w:r>
        <w:rPr>
          <w:rFonts w:hint="eastAsia"/>
        </w:rPr>
        <w:t>ゲーム用</w:t>
      </w:r>
      <w:r>
        <w:rPr>
          <w:rFonts w:hint="eastAsia"/>
        </w:rPr>
        <w:t>SDK</w:t>
      </w:r>
      <w:r>
        <w:rPr>
          <w:rFonts w:hint="eastAsia"/>
        </w:rPr>
        <w:t>に基づいて細かく</w:t>
      </w:r>
      <w:r w:rsidR="000C0A14">
        <w:rPr>
          <w:rFonts w:hint="eastAsia"/>
        </w:rPr>
        <w:t>制御</w:t>
      </w:r>
      <w:r>
        <w:rPr>
          <w:rFonts w:hint="eastAsia"/>
        </w:rPr>
        <w:t>した方が良い。</w:t>
      </w:r>
    </w:p>
    <w:p w14:paraId="67936F91" w14:textId="46BD9CF0" w:rsidR="004E6E76" w:rsidRDefault="00C303A9" w:rsidP="004E6E76">
      <w:pPr>
        <w:pStyle w:val="2"/>
      </w:pPr>
      <w:bookmarkStart w:id="53" w:name="_Toc378437698"/>
      <w:r>
        <w:t>f</w:t>
      </w:r>
      <w:r w:rsidR="004E6E76">
        <w:t>ork</w:t>
      </w:r>
      <w:r w:rsidR="004E6E76">
        <w:t>（</w:t>
      </w:r>
      <w:r w:rsidR="004E6E76">
        <w:rPr>
          <w:rFonts w:hint="eastAsia"/>
        </w:rPr>
        <w:t>Unix</w:t>
      </w:r>
      <w:r w:rsidR="004E6E76">
        <w:rPr>
          <w:rFonts w:hint="eastAsia"/>
        </w:rPr>
        <w:t>系</w:t>
      </w:r>
      <w:r w:rsidR="004E6E76">
        <w:t>）</w:t>
      </w:r>
      <w:bookmarkEnd w:id="53"/>
    </w:p>
    <w:p w14:paraId="0285A06B" w14:textId="77777777" w:rsidR="000D7241" w:rsidRDefault="00BD259A" w:rsidP="00B25A61">
      <w:pPr>
        <w:pStyle w:val="a9"/>
        <w:ind w:firstLine="283"/>
      </w:pPr>
      <w:r>
        <w:t>まずは</w:t>
      </w:r>
      <w:r w:rsidR="00C303A9">
        <w:rPr>
          <w:rFonts w:hint="eastAsia"/>
        </w:rPr>
        <w:t>f</w:t>
      </w:r>
      <w:r>
        <w:rPr>
          <w:rFonts w:hint="eastAsia"/>
        </w:rPr>
        <w:t>ork</w:t>
      </w:r>
      <w:r w:rsidR="00C303A9">
        <w:rPr>
          <w:rFonts w:hint="eastAsia"/>
        </w:rPr>
        <w:t>（フォーク）</w:t>
      </w:r>
      <w:r w:rsidR="000D7241">
        <w:rPr>
          <w:rFonts w:hint="eastAsia"/>
        </w:rPr>
        <w:t>を説明する</w:t>
      </w:r>
      <w:r>
        <w:rPr>
          <w:rFonts w:hint="eastAsia"/>
        </w:rPr>
        <w:t>。</w:t>
      </w:r>
    </w:p>
    <w:p w14:paraId="397A5FA5" w14:textId="5931A6D4" w:rsidR="000D7241" w:rsidRDefault="000D7241" w:rsidP="000D7241">
      <w:pPr>
        <w:pStyle w:val="a9"/>
        <w:spacing w:beforeLines="50" w:before="180"/>
        <w:ind w:firstLine="283"/>
        <w:rPr>
          <w:rFonts w:hint="eastAsia"/>
        </w:rPr>
      </w:pPr>
      <w:r>
        <w:t>マルチスレッド</w:t>
      </w:r>
      <w:r>
        <w:rPr>
          <w:rFonts w:hint="eastAsia"/>
        </w:rPr>
        <w:t>プログラミングを学習すると、</w:t>
      </w:r>
      <w:r>
        <w:t>同じ言葉で意味の異なる「</w:t>
      </w:r>
      <w:r>
        <w:rPr>
          <w:rFonts w:hint="eastAsia"/>
        </w:rPr>
        <w:t>fork-join</w:t>
      </w:r>
      <w:r>
        <w:rPr>
          <w:rFonts w:hint="eastAsia"/>
        </w:rPr>
        <w:t>モデル」という言葉もあり、混乱を招きかねないので、あえて旧来の「</w:t>
      </w:r>
      <w:r>
        <w:rPr>
          <w:rFonts w:hint="eastAsia"/>
        </w:rPr>
        <w:t>fork</w:t>
      </w:r>
      <w:r>
        <w:rPr>
          <w:rFonts w:hint="eastAsia"/>
        </w:rPr>
        <w:t>」を説明する。なお、</w:t>
      </w:r>
      <w:r>
        <w:lastRenderedPageBreak/>
        <w:t>「</w:t>
      </w:r>
      <w:r>
        <w:rPr>
          <w:rFonts w:hint="eastAsia"/>
        </w:rPr>
        <w:t>fork-join</w:t>
      </w:r>
      <w:r>
        <w:rPr>
          <w:rFonts w:hint="eastAsia"/>
        </w:rPr>
        <w:t>モデル」は、</w:t>
      </w:r>
      <w:r w:rsidR="002177DA">
        <w:rPr>
          <w:rFonts w:hint="eastAsia"/>
        </w:rPr>
        <w:t>分散・並列処理の処理モデルのこと。</w:t>
      </w:r>
    </w:p>
    <w:p w14:paraId="3448994F" w14:textId="42FBFB83" w:rsidR="000A2E1D" w:rsidRDefault="000D7241" w:rsidP="000D7241">
      <w:pPr>
        <w:pStyle w:val="a9"/>
        <w:spacing w:beforeLines="50" w:before="180"/>
        <w:ind w:firstLine="283"/>
      </w:pPr>
      <w:r>
        <w:rPr>
          <w:rFonts w:hint="eastAsia"/>
        </w:rPr>
        <w:t>f</w:t>
      </w:r>
      <w:r>
        <w:t>ork</w:t>
      </w:r>
      <w:r>
        <w:t>は、</w:t>
      </w:r>
      <w:r w:rsidR="000A2E1D">
        <w:rPr>
          <w:rFonts w:hint="eastAsia"/>
        </w:rPr>
        <w:t>Unix</w:t>
      </w:r>
      <w:r w:rsidR="000A2E1D">
        <w:rPr>
          <w:rFonts w:hint="eastAsia"/>
        </w:rPr>
        <w:t>系</w:t>
      </w:r>
      <w:r w:rsidR="000A2E1D">
        <w:rPr>
          <w:rFonts w:hint="eastAsia"/>
        </w:rPr>
        <w:t>OS</w:t>
      </w:r>
      <w:r w:rsidR="000A2E1D">
        <w:rPr>
          <w:rFonts w:hint="eastAsia"/>
        </w:rPr>
        <w:t>で伝統的な</w:t>
      </w:r>
      <w:r w:rsidR="00B25A61">
        <w:rPr>
          <w:rFonts w:hint="eastAsia"/>
        </w:rPr>
        <w:t>マルチタスクプログラミングの</w:t>
      </w:r>
      <w:r w:rsidR="000A2E1D">
        <w:rPr>
          <w:rFonts w:hint="eastAsia"/>
        </w:rPr>
        <w:t>手法。</w:t>
      </w:r>
      <w:r w:rsidR="00BD259A">
        <w:rPr>
          <w:rFonts w:hint="eastAsia"/>
        </w:rPr>
        <w:t>マルチスレッドではなく、マルチプロセスで</w:t>
      </w:r>
      <w:r w:rsidR="000A2E1D">
        <w:rPr>
          <w:rFonts w:hint="eastAsia"/>
        </w:rPr>
        <w:t>ある</w:t>
      </w:r>
      <w:r w:rsidR="00BD259A">
        <w:rPr>
          <w:rFonts w:hint="eastAsia"/>
        </w:rPr>
        <w:t>。</w:t>
      </w:r>
    </w:p>
    <w:p w14:paraId="591D7A49" w14:textId="50CCC1FE" w:rsidR="00BD259A" w:rsidRDefault="000A2E1D" w:rsidP="000260B7">
      <w:pPr>
        <w:pStyle w:val="a9"/>
        <w:spacing w:beforeLines="50" w:before="180"/>
        <w:ind w:firstLine="283"/>
      </w:pPr>
      <w:r>
        <w:rPr>
          <w:rFonts w:hint="eastAsia"/>
        </w:rPr>
        <w:t>関数をスレッド化する通常のマルチスレッドプログラミングを先に学習していると奇妙に見えるコードである。マルチスレッドよりもコードを短くまとめることができる。</w:t>
      </w:r>
    </w:p>
    <w:p w14:paraId="16CBF363" w14:textId="697E86B7" w:rsidR="000A2E1D" w:rsidRDefault="000A2E1D" w:rsidP="004E6E76">
      <w:pPr>
        <w:pStyle w:val="a9"/>
        <w:ind w:firstLine="283"/>
      </w:pPr>
      <w:r>
        <w:t>マルチプロセスなのでスレッドに比べて所用メモリ量が大きく、</w:t>
      </w:r>
      <w:r w:rsidR="00C303A9">
        <w:t>メモリ空間の共有もできない。</w:t>
      </w:r>
    </w:p>
    <w:p w14:paraId="1D789063" w14:textId="5C1CBB10" w:rsidR="00C303A9" w:rsidRDefault="00C303A9" w:rsidP="00C303A9">
      <w:pPr>
        <w:pStyle w:val="a9"/>
        <w:keepNext/>
        <w:widowControl/>
        <w:spacing w:beforeLines="50" w:before="180"/>
        <w:ind w:firstLineChars="0" w:firstLine="0"/>
      </w:pPr>
      <w:r>
        <w:t>f</w:t>
      </w:r>
      <w:r>
        <w:rPr>
          <w:rFonts w:hint="eastAsia"/>
        </w:rPr>
        <w:t>ork</w:t>
      </w:r>
      <w:r>
        <w:rPr>
          <w:rFonts w:hint="eastAsia"/>
        </w:rPr>
        <w:t>のサンプル：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C303A9" w14:paraId="6BF82894" w14:textId="77777777" w:rsidTr="00F96884">
        <w:tc>
          <w:tcPr>
            <w:tcW w:w="8494" w:type="dxa"/>
          </w:tcPr>
          <w:p w14:paraId="23096A99" w14:textId="77777777" w:rsidR="000260B7" w:rsidRDefault="000260B7" w:rsidP="000260B7">
            <w:pPr>
              <w:pStyle w:val="2-"/>
            </w:pPr>
            <w:r>
              <w:t>#include &lt;stdio.h&gt;</w:t>
            </w:r>
          </w:p>
          <w:p w14:paraId="3B4B2EBF" w14:textId="77777777" w:rsidR="000260B7" w:rsidRDefault="000260B7" w:rsidP="000260B7">
            <w:pPr>
              <w:pStyle w:val="2-"/>
            </w:pPr>
            <w:r>
              <w:t>#include &lt;stdlib.h&gt;</w:t>
            </w:r>
          </w:p>
          <w:p w14:paraId="4E4D33F2" w14:textId="77777777" w:rsidR="000260B7" w:rsidRDefault="000260B7" w:rsidP="000260B7">
            <w:pPr>
              <w:pStyle w:val="2-"/>
            </w:pPr>
            <w:r>
              <w:t>#include &lt;string.h&gt;</w:t>
            </w:r>
          </w:p>
          <w:p w14:paraId="02CEAD99" w14:textId="77777777" w:rsidR="000260B7" w:rsidRDefault="000260B7" w:rsidP="000260B7">
            <w:pPr>
              <w:pStyle w:val="2-"/>
            </w:pPr>
            <w:r>
              <w:t>#include &lt;errno.h&gt;</w:t>
            </w:r>
          </w:p>
          <w:p w14:paraId="4DE68286" w14:textId="77777777" w:rsidR="000260B7" w:rsidRDefault="000260B7" w:rsidP="000260B7">
            <w:pPr>
              <w:pStyle w:val="2-"/>
            </w:pPr>
            <w:r w:rsidRPr="00B46227">
              <w:rPr>
                <w:color w:val="FF0000"/>
              </w:rPr>
              <w:t>#include &lt;sys/types.h&gt;</w:t>
            </w:r>
          </w:p>
          <w:p w14:paraId="1F2A3483" w14:textId="77777777" w:rsidR="000260B7" w:rsidRDefault="000260B7" w:rsidP="000260B7">
            <w:pPr>
              <w:pStyle w:val="2-"/>
            </w:pPr>
          </w:p>
          <w:p w14:paraId="312D4A4D" w14:textId="77777777" w:rsidR="000260B7" w:rsidRPr="00B46227" w:rsidRDefault="000260B7" w:rsidP="000260B7">
            <w:pPr>
              <w:pStyle w:val="2-"/>
              <w:rPr>
                <w:color w:val="FF0000"/>
              </w:rPr>
            </w:pPr>
            <w:r w:rsidRPr="00B46227">
              <w:rPr>
                <w:color w:val="FF0000"/>
              </w:rPr>
              <w:t>#include &lt;unistd.h&gt;</w:t>
            </w:r>
          </w:p>
          <w:p w14:paraId="3188351B" w14:textId="77777777" w:rsidR="000260B7" w:rsidRPr="00B46227" w:rsidRDefault="000260B7" w:rsidP="000260B7">
            <w:pPr>
              <w:pStyle w:val="2-"/>
              <w:rPr>
                <w:color w:val="FF0000"/>
              </w:rPr>
            </w:pPr>
            <w:r w:rsidRPr="00B46227">
              <w:rPr>
                <w:color w:val="FF0000"/>
              </w:rPr>
              <w:t>#include &lt;sys/wait.h&gt;</w:t>
            </w:r>
          </w:p>
          <w:p w14:paraId="516A0B13" w14:textId="77777777" w:rsidR="000260B7" w:rsidRDefault="000260B7" w:rsidP="000260B7">
            <w:pPr>
              <w:pStyle w:val="2-"/>
            </w:pPr>
          </w:p>
          <w:p w14:paraId="6C37AF91" w14:textId="77777777" w:rsidR="000260B7" w:rsidRPr="000260B7" w:rsidRDefault="000260B7" w:rsidP="000260B7">
            <w:pPr>
              <w:pStyle w:val="2-"/>
              <w:rPr>
                <w:color w:val="00B050"/>
              </w:rPr>
            </w:pPr>
            <w:r w:rsidRPr="000260B7">
              <w:rPr>
                <w:rFonts w:hint="eastAsia"/>
                <w:color w:val="00B050"/>
              </w:rPr>
              <w:t>//fork テスト</w:t>
            </w:r>
          </w:p>
          <w:p w14:paraId="2F573B72" w14:textId="77777777" w:rsidR="000260B7" w:rsidRDefault="000260B7" w:rsidP="000260B7">
            <w:pPr>
              <w:pStyle w:val="2-"/>
            </w:pPr>
            <w:r>
              <w:t>int main(const int argc, const char* argv[])</w:t>
            </w:r>
          </w:p>
          <w:p w14:paraId="4090624D" w14:textId="77777777" w:rsidR="000260B7" w:rsidRDefault="000260B7" w:rsidP="000260B7">
            <w:pPr>
              <w:pStyle w:val="2-"/>
            </w:pPr>
            <w:r>
              <w:t>{</w:t>
            </w:r>
          </w:p>
          <w:p w14:paraId="7E17EE4C" w14:textId="77777777" w:rsidR="000260B7" w:rsidRPr="000260B7" w:rsidRDefault="000260B7" w:rsidP="000260B7">
            <w:pPr>
              <w:pStyle w:val="2-"/>
              <w:rPr>
                <w:color w:val="00B050"/>
              </w:rPr>
            </w:pPr>
            <w:r>
              <w:rPr>
                <w:rFonts w:hint="eastAsia"/>
              </w:rPr>
              <w:tab/>
            </w:r>
            <w:r w:rsidRPr="000260B7">
              <w:rPr>
                <w:rFonts w:hint="eastAsia"/>
                <w:color w:val="00B050"/>
              </w:rPr>
              <w:t>//プログラム実行開始</w:t>
            </w:r>
          </w:p>
          <w:p w14:paraId="771DE100" w14:textId="77777777" w:rsidR="000260B7" w:rsidRDefault="000260B7" w:rsidP="000260B7">
            <w:pPr>
              <w:pStyle w:val="2-"/>
            </w:pPr>
            <w:r>
              <w:tab/>
              <w:t>printf("- Start Fork Test -\n");</w:t>
            </w:r>
          </w:p>
          <w:p w14:paraId="504DC5E5" w14:textId="77777777" w:rsidR="000260B7" w:rsidRDefault="000260B7" w:rsidP="000260B7">
            <w:pPr>
              <w:pStyle w:val="2-"/>
            </w:pPr>
            <w:r>
              <w:tab/>
              <w:t>fflush(stdout);</w:t>
            </w:r>
          </w:p>
          <w:p w14:paraId="52ADB6A3" w14:textId="77777777" w:rsidR="000260B7" w:rsidRDefault="000260B7" w:rsidP="000260B7">
            <w:pPr>
              <w:pStyle w:val="2-"/>
            </w:pPr>
            <w:r>
              <w:tab/>
            </w:r>
          </w:p>
          <w:p w14:paraId="6D4459E3" w14:textId="77777777" w:rsidR="000260B7" w:rsidRPr="000260B7" w:rsidRDefault="000260B7" w:rsidP="000260B7">
            <w:pPr>
              <w:pStyle w:val="2-"/>
              <w:rPr>
                <w:color w:val="00B050"/>
              </w:rPr>
            </w:pPr>
            <w:r>
              <w:rPr>
                <w:rFonts w:hint="eastAsia"/>
              </w:rPr>
              <w:tab/>
            </w:r>
            <w:r w:rsidRPr="000260B7">
              <w:rPr>
                <w:rFonts w:hint="eastAsia"/>
                <w:color w:val="00B050"/>
              </w:rPr>
              <w:t>//テスト用変数</w:t>
            </w:r>
          </w:p>
          <w:p w14:paraId="72394F06" w14:textId="77777777" w:rsidR="000260B7" w:rsidRDefault="000260B7" w:rsidP="000260B7">
            <w:pPr>
              <w:pStyle w:val="2-"/>
            </w:pPr>
            <w:r>
              <w:tab/>
              <w:t>const char* test_text = "TEST";</w:t>
            </w:r>
          </w:p>
          <w:p w14:paraId="1B99993C" w14:textId="77777777" w:rsidR="000260B7" w:rsidRDefault="000260B7" w:rsidP="000260B7">
            <w:pPr>
              <w:pStyle w:val="2-"/>
            </w:pPr>
            <w:r>
              <w:tab/>
              <w:t>int test_value = 1000;</w:t>
            </w:r>
          </w:p>
          <w:p w14:paraId="6E98569B" w14:textId="77777777" w:rsidR="000260B7" w:rsidRDefault="000260B7" w:rsidP="000260B7">
            <w:pPr>
              <w:pStyle w:val="2-"/>
            </w:pPr>
            <w:r>
              <w:tab/>
              <w:t>int test_loop_max = 1;</w:t>
            </w:r>
          </w:p>
          <w:p w14:paraId="653F60E8" w14:textId="77777777" w:rsidR="000260B7" w:rsidRDefault="000260B7" w:rsidP="000260B7">
            <w:pPr>
              <w:pStyle w:val="2-"/>
            </w:pPr>
            <w:r>
              <w:tab/>
            </w:r>
          </w:p>
          <w:p w14:paraId="4B759400" w14:textId="77777777" w:rsidR="000260B7" w:rsidRPr="000260B7" w:rsidRDefault="000260B7" w:rsidP="000260B7">
            <w:pPr>
              <w:pStyle w:val="2-"/>
              <w:rPr>
                <w:color w:val="00B050"/>
              </w:rPr>
            </w:pPr>
            <w:r>
              <w:rPr>
                <w:rFonts w:hint="eastAsia"/>
              </w:rPr>
              <w:tab/>
            </w:r>
            <w:r w:rsidRPr="000260B7">
              <w:rPr>
                <w:rFonts w:hint="eastAsia"/>
                <w:color w:val="00B050"/>
              </w:rPr>
              <w:t>//プロセス名を作成</w:t>
            </w:r>
          </w:p>
          <w:p w14:paraId="78BB972B" w14:textId="77777777" w:rsidR="000260B7" w:rsidRPr="000260B7" w:rsidRDefault="000260B7" w:rsidP="000260B7">
            <w:pPr>
              <w:pStyle w:val="2-"/>
              <w:rPr>
                <w:color w:val="00B050"/>
              </w:rPr>
            </w:pPr>
            <w:r w:rsidRPr="000260B7">
              <w:rPr>
                <w:rFonts w:hint="eastAsia"/>
                <w:color w:val="00B050"/>
              </w:rPr>
              <w:tab/>
              <w:t>// P + 子プロセスのレベル + ( 自プロセスID , 親プロセスID )</w:t>
            </w:r>
          </w:p>
          <w:p w14:paraId="4FA33E49" w14:textId="77777777" w:rsidR="000260B7" w:rsidRDefault="000260B7" w:rsidP="000260B7">
            <w:pPr>
              <w:pStyle w:val="2-"/>
            </w:pPr>
            <w:r>
              <w:tab/>
              <w:t>char process_name[32];</w:t>
            </w:r>
          </w:p>
          <w:p w14:paraId="4499657D" w14:textId="77777777" w:rsidR="000260B7" w:rsidRDefault="000260B7" w:rsidP="000260B7">
            <w:pPr>
              <w:pStyle w:val="2-"/>
            </w:pPr>
            <w:r>
              <w:tab/>
              <w:t>sprintf(process_name, "P0(%5d,%5d)", getpid(), getppid());</w:t>
            </w:r>
          </w:p>
          <w:p w14:paraId="4BD746A0" w14:textId="77777777" w:rsidR="000260B7" w:rsidRDefault="000260B7" w:rsidP="000260B7">
            <w:pPr>
              <w:pStyle w:val="2-"/>
            </w:pPr>
            <w:r>
              <w:tab/>
              <w:t>int level = 0;</w:t>
            </w:r>
          </w:p>
          <w:p w14:paraId="1CBD3647" w14:textId="77777777" w:rsidR="000260B7" w:rsidRDefault="000260B7" w:rsidP="000260B7">
            <w:pPr>
              <w:pStyle w:val="2-"/>
            </w:pPr>
            <w:r>
              <w:tab/>
            </w:r>
          </w:p>
          <w:p w14:paraId="21D80694" w14:textId="77777777" w:rsidR="000260B7" w:rsidRPr="000260B7" w:rsidRDefault="000260B7" w:rsidP="000260B7">
            <w:pPr>
              <w:pStyle w:val="2-"/>
              <w:rPr>
                <w:color w:val="00B050"/>
              </w:rPr>
            </w:pPr>
            <w:r>
              <w:rPr>
                <w:rFonts w:hint="eastAsia"/>
              </w:rPr>
              <w:tab/>
            </w:r>
            <w:r w:rsidRPr="000260B7">
              <w:rPr>
                <w:rFonts w:hint="eastAsia"/>
                <w:color w:val="00B050"/>
              </w:rPr>
              <w:t>//大元のプロセス判定用フラグ（初期値は true）</w:t>
            </w:r>
          </w:p>
          <w:p w14:paraId="77812BDC" w14:textId="77777777" w:rsidR="000260B7" w:rsidRDefault="000260B7" w:rsidP="000260B7">
            <w:pPr>
              <w:pStyle w:val="2-"/>
            </w:pPr>
            <w:r>
              <w:tab/>
              <w:t>bool is_root_process = true;</w:t>
            </w:r>
          </w:p>
          <w:p w14:paraId="317C9DCB" w14:textId="77777777" w:rsidR="000260B7" w:rsidRDefault="000260B7" w:rsidP="000260B7">
            <w:pPr>
              <w:pStyle w:val="2-"/>
            </w:pPr>
            <w:r>
              <w:tab/>
            </w:r>
          </w:p>
          <w:p w14:paraId="14BE4CCA" w14:textId="77777777" w:rsidR="000260B7" w:rsidRPr="000260B7" w:rsidRDefault="000260B7" w:rsidP="000260B7">
            <w:pPr>
              <w:pStyle w:val="2-"/>
              <w:rPr>
                <w:color w:val="00B050"/>
              </w:rPr>
            </w:pPr>
            <w:r>
              <w:rPr>
                <w:rFonts w:hint="eastAsia"/>
              </w:rPr>
              <w:tab/>
            </w:r>
            <w:r w:rsidRPr="000260B7">
              <w:rPr>
                <w:rFonts w:hint="eastAsia"/>
                <w:color w:val="00B050"/>
              </w:rPr>
              <w:t>//子プロセス生成ループ</w:t>
            </w:r>
          </w:p>
          <w:p w14:paraId="6394A544" w14:textId="77777777" w:rsidR="000260B7" w:rsidRDefault="000260B7" w:rsidP="000260B7">
            <w:pPr>
              <w:pStyle w:val="2-"/>
            </w:pPr>
            <w:r>
              <w:tab/>
              <w:t>const int CHILD_THREAD_NUM = 3;</w:t>
            </w:r>
          </w:p>
          <w:p w14:paraId="58951145" w14:textId="77777777" w:rsidR="000260B7" w:rsidRDefault="000260B7" w:rsidP="000260B7">
            <w:pPr>
              <w:pStyle w:val="2-"/>
            </w:pPr>
            <w:r>
              <w:rPr>
                <w:rFonts w:hint="eastAsia"/>
              </w:rPr>
              <w:tab/>
              <w:t>pid_t pid[CHILD_THREAD_NUM];</w:t>
            </w:r>
            <w:r w:rsidRPr="000260B7">
              <w:rPr>
                <w:rFonts w:hint="eastAsia"/>
                <w:color w:val="00B050"/>
              </w:rPr>
              <w:t>//生成した子プロセスのプロセスID</w:t>
            </w:r>
          </w:p>
          <w:p w14:paraId="69C46FA9" w14:textId="77777777" w:rsidR="000260B7" w:rsidRDefault="000260B7" w:rsidP="000260B7">
            <w:pPr>
              <w:pStyle w:val="2-"/>
            </w:pPr>
            <w:r>
              <w:tab/>
              <w:t>for(int i = 0; i &lt; CHILD_THREAD_NUM; ++i)</w:t>
            </w:r>
          </w:p>
          <w:p w14:paraId="2FFCA04E" w14:textId="77777777" w:rsidR="000260B7" w:rsidRDefault="000260B7" w:rsidP="000260B7">
            <w:pPr>
              <w:pStyle w:val="2-"/>
            </w:pPr>
            <w:r>
              <w:tab/>
              <w:t>{</w:t>
            </w:r>
          </w:p>
          <w:p w14:paraId="099E981F" w14:textId="77777777" w:rsidR="000260B7" w:rsidRPr="000260B7" w:rsidRDefault="000260B7" w:rsidP="000260B7">
            <w:pPr>
              <w:pStyle w:val="2-"/>
              <w:rPr>
                <w:color w:val="00B050"/>
              </w:rPr>
            </w:pPr>
            <w:r>
              <w:rPr>
                <w:rFonts w:hint="eastAsia"/>
              </w:rPr>
              <w:tab/>
            </w:r>
            <w:r>
              <w:rPr>
                <w:rFonts w:hint="eastAsia"/>
              </w:rPr>
              <w:tab/>
            </w:r>
            <w:r w:rsidRPr="000260B7">
              <w:rPr>
                <w:rFonts w:hint="eastAsia"/>
                <w:color w:val="00B050"/>
              </w:rPr>
              <w:t>//子プロセス生成</w:t>
            </w:r>
          </w:p>
          <w:p w14:paraId="243E9130" w14:textId="77777777" w:rsidR="000260B7" w:rsidRPr="00305003" w:rsidRDefault="000260B7" w:rsidP="000260B7">
            <w:pPr>
              <w:pStyle w:val="2-"/>
              <w:rPr>
                <w:color w:val="FF0000"/>
              </w:rPr>
            </w:pPr>
            <w:r>
              <w:tab/>
            </w:r>
            <w:r>
              <w:tab/>
              <w:t xml:space="preserve">pid_t pid_tmp = </w:t>
            </w:r>
            <w:r w:rsidRPr="00305003">
              <w:rPr>
                <w:color w:val="FF0000"/>
              </w:rPr>
              <w:t>fork();</w:t>
            </w:r>
          </w:p>
          <w:p w14:paraId="0F54B38F" w14:textId="77777777" w:rsidR="000260B7" w:rsidRPr="000260B7" w:rsidRDefault="000260B7" w:rsidP="000260B7">
            <w:pPr>
              <w:pStyle w:val="2-"/>
              <w:rPr>
                <w:color w:val="00B050"/>
              </w:rPr>
            </w:pPr>
            <w:r>
              <w:rPr>
                <w:rFonts w:hint="eastAsia"/>
              </w:rPr>
              <w:tab/>
            </w:r>
            <w:r>
              <w:rPr>
                <w:rFonts w:hint="eastAsia"/>
              </w:rPr>
              <w:tab/>
            </w:r>
            <w:r w:rsidRPr="000260B7">
              <w:rPr>
                <w:rFonts w:hint="eastAsia"/>
                <w:color w:val="00B050"/>
              </w:rPr>
              <w:t>//※fork()が実行された瞬間に子プロセスが生成される。</w:t>
            </w:r>
          </w:p>
          <w:p w14:paraId="3F79359D" w14:textId="77D35CE1" w:rsidR="000260B7" w:rsidRPr="000260B7" w:rsidRDefault="000260B7" w:rsidP="000260B7">
            <w:pPr>
              <w:pStyle w:val="2-"/>
              <w:rPr>
                <w:color w:val="00B050"/>
              </w:rPr>
            </w:pPr>
            <w:r w:rsidRPr="000260B7">
              <w:rPr>
                <w:rFonts w:hint="eastAsia"/>
                <w:color w:val="00B050"/>
              </w:rPr>
              <w:tab/>
            </w:r>
            <w:r w:rsidRPr="000260B7">
              <w:rPr>
                <w:rFonts w:hint="eastAsia"/>
                <w:color w:val="00B050"/>
              </w:rPr>
              <w:tab/>
              <w:t>//※子プロセスは、</w:t>
            </w:r>
            <w:r w:rsidRPr="000260B7">
              <w:rPr>
                <w:rFonts w:hint="eastAsia"/>
                <w:color w:val="FF0000"/>
              </w:rPr>
              <w:t>親プロセスの静的変数やスタック（</w:t>
            </w:r>
            <w:r>
              <w:rPr>
                <w:rFonts w:hint="eastAsia"/>
                <w:color w:val="FF0000"/>
              </w:rPr>
              <w:t>ローカル</w:t>
            </w:r>
            <w:r w:rsidRPr="000260B7">
              <w:rPr>
                <w:rFonts w:hint="eastAsia"/>
                <w:color w:val="FF0000"/>
              </w:rPr>
              <w:t>変数）、実行位置（プログラムカウンタ）、</w:t>
            </w:r>
          </w:p>
          <w:p w14:paraId="280A9883" w14:textId="77777777" w:rsidR="000260B7" w:rsidRPr="000260B7" w:rsidRDefault="000260B7" w:rsidP="000260B7">
            <w:pPr>
              <w:pStyle w:val="2-"/>
              <w:rPr>
                <w:color w:val="00B050"/>
              </w:rPr>
            </w:pPr>
            <w:r w:rsidRPr="000260B7">
              <w:rPr>
                <w:rFonts w:hint="eastAsia"/>
                <w:color w:val="00B050"/>
              </w:rPr>
              <w:tab/>
            </w:r>
            <w:r w:rsidRPr="000260B7">
              <w:rPr>
                <w:rFonts w:hint="eastAsia"/>
                <w:color w:val="00B050"/>
              </w:rPr>
              <w:tab/>
              <w:t xml:space="preserve">//　</w:t>
            </w:r>
            <w:r w:rsidRPr="000260B7">
              <w:rPr>
                <w:rFonts w:hint="eastAsia"/>
                <w:color w:val="FF0000"/>
              </w:rPr>
              <w:t>および、オープン中のファイルディスクリプタをコピーして</w:t>
            </w:r>
            <w:r w:rsidRPr="000260B7">
              <w:rPr>
                <w:rFonts w:hint="eastAsia"/>
                <w:color w:val="00B050"/>
              </w:rPr>
              <w:t>、新しいプロセスを作る。</w:t>
            </w:r>
          </w:p>
          <w:p w14:paraId="39899037" w14:textId="77777777" w:rsidR="000260B7" w:rsidRPr="000260B7" w:rsidRDefault="000260B7" w:rsidP="000260B7">
            <w:pPr>
              <w:pStyle w:val="2-"/>
              <w:rPr>
                <w:color w:val="00B050"/>
              </w:rPr>
            </w:pPr>
            <w:r w:rsidRPr="000260B7">
              <w:rPr>
                <w:rFonts w:hint="eastAsia"/>
                <w:color w:val="00B050"/>
              </w:rPr>
              <w:tab/>
            </w:r>
            <w:r w:rsidRPr="000260B7">
              <w:rPr>
                <w:rFonts w:hint="eastAsia"/>
                <w:color w:val="00B050"/>
              </w:rPr>
              <w:tab/>
              <w:t>//※実行位置もコピーされるため、</w:t>
            </w:r>
            <w:r w:rsidRPr="000260B7">
              <w:rPr>
                <w:rFonts w:hint="eastAsia"/>
                <w:color w:val="FF0000"/>
              </w:rPr>
              <w:t>子プロセスはこの位置からスタートする</w:t>
            </w:r>
            <w:r w:rsidRPr="000260B7">
              <w:rPr>
                <w:rFonts w:hint="eastAsia"/>
                <w:color w:val="00B050"/>
              </w:rPr>
              <w:t>。</w:t>
            </w:r>
          </w:p>
          <w:p w14:paraId="6D6E516A" w14:textId="77777777" w:rsidR="000260B7" w:rsidRPr="000260B7" w:rsidRDefault="000260B7" w:rsidP="000260B7">
            <w:pPr>
              <w:pStyle w:val="2-"/>
              <w:rPr>
                <w:color w:val="00B050"/>
              </w:rPr>
            </w:pPr>
            <w:r w:rsidRPr="000260B7">
              <w:rPr>
                <w:rFonts w:hint="eastAsia"/>
                <w:color w:val="00B050"/>
              </w:rPr>
              <w:tab/>
            </w:r>
            <w:r w:rsidRPr="000260B7">
              <w:rPr>
                <w:rFonts w:hint="eastAsia"/>
                <w:color w:val="00B050"/>
              </w:rPr>
              <w:tab/>
              <w:t xml:space="preserve">//　</w:t>
            </w:r>
            <w:r w:rsidRPr="000260B7">
              <w:rPr>
                <w:rFonts w:hint="eastAsia"/>
                <w:color w:val="FF0000"/>
              </w:rPr>
              <w:t>すべての変数の値も引き継がられるが、メモリを共有するわけではない</w:t>
            </w:r>
            <w:r w:rsidRPr="000260B7">
              <w:rPr>
                <w:rFonts w:hint="eastAsia"/>
                <w:color w:val="00B050"/>
              </w:rPr>
              <w:t>。</w:t>
            </w:r>
          </w:p>
          <w:p w14:paraId="3C363BA1" w14:textId="77777777" w:rsidR="000260B7" w:rsidRPr="000260B7" w:rsidRDefault="000260B7" w:rsidP="000260B7">
            <w:pPr>
              <w:pStyle w:val="2-"/>
              <w:rPr>
                <w:color w:val="00B050"/>
              </w:rPr>
            </w:pPr>
            <w:r w:rsidRPr="000260B7">
              <w:rPr>
                <w:rFonts w:hint="eastAsia"/>
                <w:color w:val="00B050"/>
              </w:rPr>
              <w:tab/>
            </w:r>
            <w:r w:rsidRPr="000260B7">
              <w:rPr>
                <w:rFonts w:hint="eastAsia"/>
                <w:color w:val="00B050"/>
              </w:rPr>
              <w:tab/>
              <w:t>//　あくまでもその時点の内容がコピーされるだけ。</w:t>
            </w:r>
          </w:p>
          <w:p w14:paraId="079A6D87" w14:textId="77777777" w:rsidR="000260B7" w:rsidRDefault="000260B7" w:rsidP="000260B7">
            <w:pPr>
              <w:pStyle w:val="2-"/>
            </w:pPr>
            <w:r>
              <w:tab/>
            </w:r>
            <w:r>
              <w:tab/>
            </w:r>
          </w:p>
          <w:p w14:paraId="4A6885F2" w14:textId="77777777" w:rsidR="000260B7" w:rsidRPr="000260B7" w:rsidRDefault="000260B7" w:rsidP="000260B7">
            <w:pPr>
              <w:pStyle w:val="2-"/>
              <w:rPr>
                <w:color w:val="00B050"/>
              </w:rPr>
            </w:pPr>
            <w:r>
              <w:rPr>
                <w:rFonts w:hint="eastAsia"/>
              </w:rPr>
              <w:tab/>
            </w:r>
            <w:r>
              <w:rPr>
                <w:rFonts w:hint="eastAsia"/>
              </w:rPr>
              <w:tab/>
            </w:r>
            <w:r w:rsidRPr="000260B7">
              <w:rPr>
                <w:rFonts w:hint="eastAsia"/>
                <w:color w:val="00B050"/>
              </w:rPr>
              <w:t>//生成結果確認</w:t>
            </w:r>
          </w:p>
          <w:p w14:paraId="26E76DB5" w14:textId="77777777" w:rsidR="000260B7" w:rsidRDefault="000260B7" w:rsidP="000260B7">
            <w:pPr>
              <w:pStyle w:val="2-"/>
            </w:pPr>
            <w:r>
              <w:tab/>
            </w:r>
            <w:r>
              <w:tab/>
              <w:t>switch(pid_tmp)</w:t>
            </w:r>
          </w:p>
          <w:p w14:paraId="17687599" w14:textId="77777777" w:rsidR="000260B7" w:rsidRDefault="000260B7" w:rsidP="000260B7">
            <w:pPr>
              <w:pStyle w:val="2-"/>
            </w:pPr>
            <w:r>
              <w:tab/>
            </w:r>
            <w:r>
              <w:tab/>
              <w:t>{</w:t>
            </w:r>
          </w:p>
          <w:p w14:paraId="1D7434F1" w14:textId="77777777" w:rsidR="000260B7" w:rsidRDefault="000260B7" w:rsidP="000260B7">
            <w:pPr>
              <w:pStyle w:val="2-"/>
            </w:pPr>
            <w:r>
              <w:rPr>
                <w:rFonts w:hint="eastAsia"/>
              </w:rPr>
              <w:tab/>
            </w:r>
            <w:r>
              <w:rPr>
                <w:rFonts w:hint="eastAsia"/>
              </w:rPr>
              <w:tab/>
            </w:r>
            <w:r w:rsidRPr="000260B7">
              <w:rPr>
                <w:rFonts w:hint="eastAsia"/>
                <w:color w:val="00B050"/>
              </w:rPr>
              <w:t>//fork 成功：自プロセスが「生成された子プロセス」の場合</w:t>
            </w:r>
          </w:p>
          <w:p w14:paraId="0E1FCA89" w14:textId="77777777" w:rsidR="000260B7" w:rsidRDefault="000260B7" w:rsidP="000260B7">
            <w:pPr>
              <w:pStyle w:val="2-"/>
            </w:pPr>
            <w:r>
              <w:lastRenderedPageBreak/>
              <w:tab/>
            </w:r>
            <w:r>
              <w:tab/>
              <w:t>case 0:</w:t>
            </w:r>
          </w:p>
          <w:p w14:paraId="74A99A18"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//大元のプロセス判定用フラグをOFF</w:t>
            </w:r>
          </w:p>
          <w:p w14:paraId="298990FE" w14:textId="77777777" w:rsidR="000260B7" w:rsidRDefault="000260B7" w:rsidP="000260B7">
            <w:pPr>
              <w:pStyle w:val="2-"/>
            </w:pPr>
            <w:r>
              <w:tab/>
            </w:r>
            <w:r>
              <w:tab/>
            </w:r>
            <w:r>
              <w:tab/>
              <w:t>is_root_process = false;</w:t>
            </w:r>
          </w:p>
          <w:p w14:paraId="1D8C26EF" w14:textId="77777777" w:rsidR="000260B7" w:rsidRDefault="000260B7" w:rsidP="000260B7">
            <w:pPr>
              <w:pStyle w:val="2-"/>
            </w:pPr>
            <w:r>
              <w:tab/>
            </w:r>
            <w:r>
              <w:tab/>
            </w:r>
            <w:r>
              <w:tab/>
            </w:r>
          </w:p>
          <w:p w14:paraId="24BE5D51"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//プロセス名を作成</w:t>
            </w:r>
          </w:p>
          <w:p w14:paraId="360EB2A2" w14:textId="77777777" w:rsidR="000260B7" w:rsidRDefault="000260B7" w:rsidP="000260B7">
            <w:pPr>
              <w:pStyle w:val="2-"/>
            </w:pPr>
            <w:r>
              <w:tab/>
            </w:r>
            <w:r>
              <w:tab/>
            </w:r>
            <w:r>
              <w:tab/>
              <w:t>++ level;</w:t>
            </w:r>
          </w:p>
          <w:p w14:paraId="6CE7D242" w14:textId="77777777" w:rsidR="000260B7" w:rsidRDefault="000260B7" w:rsidP="000260B7">
            <w:pPr>
              <w:pStyle w:val="2-"/>
            </w:pPr>
            <w:r>
              <w:tab/>
            </w:r>
            <w:r>
              <w:tab/>
            </w:r>
            <w:r>
              <w:tab/>
              <w:t>sprintf(process_name, "C%d(%5d,%5d)", level, getpid(), getppid());</w:t>
            </w:r>
          </w:p>
          <w:p w14:paraId="147A0CEA"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 C + 子プロセスのレベル + ( 自プロセスID , 親プロセスID )</w:t>
            </w:r>
          </w:p>
          <w:p w14:paraId="294E25E1" w14:textId="77777777" w:rsidR="000260B7" w:rsidRDefault="000260B7" w:rsidP="000260B7">
            <w:pPr>
              <w:pStyle w:val="2-"/>
            </w:pPr>
            <w:r>
              <w:tab/>
            </w:r>
            <w:r>
              <w:tab/>
            </w:r>
            <w:r>
              <w:tab/>
            </w:r>
          </w:p>
          <w:p w14:paraId="360FFD68"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//子プロセス開始メッセージ</w:t>
            </w:r>
          </w:p>
          <w:p w14:paraId="1E79625D" w14:textId="77777777" w:rsidR="000260B7" w:rsidRDefault="000260B7" w:rsidP="000260B7">
            <w:pPr>
              <w:pStyle w:val="2-"/>
            </w:pPr>
            <w:r>
              <w:tab/>
            </w:r>
            <w:r>
              <w:tab/>
            </w:r>
            <w:r>
              <w:tab/>
              <w:t>printf("START: %s\n", process_name);</w:t>
            </w:r>
          </w:p>
          <w:p w14:paraId="31BF4C9F" w14:textId="77777777" w:rsidR="000260B7" w:rsidRDefault="000260B7" w:rsidP="000260B7">
            <w:pPr>
              <w:pStyle w:val="2-"/>
            </w:pPr>
            <w:r>
              <w:tab/>
            </w:r>
            <w:r>
              <w:tab/>
            </w:r>
            <w:r>
              <w:tab/>
              <w:t>fflush(stdout);</w:t>
            </w:r>
          </w:p>
          <w:p w14:paraId="12EB4A81" w14:textId="77777777" w:rsidR="000260B7" w:rsidRDefault="000260B7" w:rsidP="000260B7">
            <w:pPr>
              <w:pStyle w:val="2-"/>
            </w:pPr>
            <w:r>
              <w:tab/>
            </w:r>
            <w:r>
              <w:tab/>
            </w:r>
            <w:r>
              <w:tab/>
            </w:r>
          </w:p>
          <w:p w14:paraId="6795E910"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//テスト用変数を更新</w:t>
            </w:r>
          </w:p>
          <w:p w14:paraId="7D1AFF79" w14:textId="77777777" w:rsidR="000260B7" w:rsidRDefault="000260B7" w:rsidP="000260B7">
            <w:pPr>
              <w:pStyle w:val="2-"/>
            </w:pPr>
            <w:r>
              <w:tab/>
            </w:r>
            <w:r>
              <w:tab/>
            </w:r>
            <w:r>
              <w:tab/>
              <w:t>++test_value;</w:t>
            </w:r>
          </w:p>
          <w:p w14:paraId="0FC7BE0B" w14:textId="77777777" w:rsidR="000260B7" w:rsidRDefault="000260B7" w:rsidP="000260B7">
            <w:pPr>
              <w:pStyle w:val="2-"/>
            </w:pPr>
            <w:r>
              <w:tab/>
            </w:r>
            <w:r>
              <w:tab/>
            </w:r>
            <w:r>
              <w:tab/>
              <w:t>++test_loop_max;</w:t>
            </w:r>
          </w:p>
          <w:p w14:paraId="7CD273D9" w14:textId="77777777" w:rsidR="000260B7" w:rsidRDefault="000260B7" w:rsidP="000260B7">
            <w:pPr>
              <w:pStyle w:val="2-"/>
            </w:pPr>
            <w:r>
              <w:tab/>
            </w:r>
            <w:r>
              <w:tab/>
            </w:r>
            <w:r>
              <w:tab/>
            </w:r>
          </w:p>
          <w:p w14:paraId="30B35374" w14:textId="77777777" w:rsidR="000260B7" w:rsidRDefault="000260B7" w:rsidP="000260B7">
            <w:pPr>
              <w:pStyle w:val="2-"/>
            </w:pPr>
            <w:r>
              <w:rPr>
                <w:rFonts w:hint="eastAsia"/>
              </w:rPr>
              <w:tab/>
            </w:r>
            <w:r>
              <w:rPr>
                <w:rFonts w:hint="eastAsia"/>
              </w:rPr>
              <w:tab/>
            </w:r>
            <w:r>
              <w:rPr>
                <w:rFonts w:hint="eastAsia"/>
              </w:rPr>
              <w:tab/>
            </w:r>
            <w:r w:rsidRPr="000260B7">
              <w:rPr>
                <w:rFonts w:hint="eastAsia"/>
                <w:color w:val="00B050"/>
              </w:rPr>
              <w:t>//親プロセスが生成した子プロセスのIDのコピーされてしまっているのでクリアする</w:t>
            </w:r>
          </w:p>
          <w:p w14:paraId="6A955A49" w14:textId="77777777" w:rsidR="000260B7" w:rsidRDefault="000260B7" w:rsidP="000260B7">
            <w:pPr>
              <w:pStyle w:val="2-"/>
            </w:pPr>
            <w:r>
              <w:tab/>
            </w:r>
            <w:r>
              <w:tab/>
            </w:r>
            <w:r>
              <w:tab/>
              <w:t>for(int ii = 0; ii &lt;= i; ++ ii)</w:t>
            </w:r>
          </w:p>
          <w:p w14:paraId="7EB597DB" w14:textId="77777777" w:rsidR="000260B7" w:rsidRDefault="000260B7" w:rsidP="000260B7">
            <w:pPr>
              <w:pStyle w:val="2-"/>
            </w:pPr>
            <w:r>
              <w:tab/>
            </w:r>
            <w:r>
              <w:tab/>
            </w:r>
            <w:r>
              <w:tab/>
            </w:r>
            <w:r>
              <w:tab/>
              <w:t>pid[ii] = -1;</w:t>
            </w:r>
          </w:p>
          <w:p w14:paraId="178F97A2" w14:textId="77777777" w:rsidR="000260B7" w:rsidRDefault="000260B7" w:rsidP="000260B7">
            <w:pPr>
              <w:pStyle w:val="2-"/>
            </w:pPr>
            <w:r>
              <w:tab/>
            </w:r>
            <w:r>
              <w:tab/>
            </w:r>
            <w:r>
              <w:tab/>
            </w:r>
          </w:p>
          <w:p w14:paraId="7AB8EB0E"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//1秒スリープ</w:t>
            </w:r>
          </w:p>
          <w:p w14:paraId="231E63AF" w14:textId="77777777" w:rsidR="000260B7" w:rsidRPr="00305003" w:rsidRDefault="000260B7" w:rsidP="000260B7">
            <w:pPr>
              <w:pStyle w:val="2-"/>
              <w:rPr>
                <w:color w:val="FF0000"/>
              </w:rPr>
            </w:pPr>
            <w:r>
              <w:tab/>
            </w:r>
            <w:r>
              <w:tab/>
            </w:r>
            <w:r>
              <w:tab/>
            </w:r>
            <w:r w:rsidRPr="00305003">
              <w:rPr>
                <w:color w:val="FF0000"/>
              </w:rPr>
              <w:t>sleep(1);</w:t>
            </w:r>
          </w:p>
          <w:p w14:paraId="5FE3041E" w14:textId="77777777" w:rsidR="000260B7" w:rsidRDefault="000260B7" w:rsidP="000260B7">
            <w:pPr>
              <w:pStyle w:val="2-"/>
            </w:pPr>
            <w:r>
              <w:tab/>
            </w:r>
            <w:r>
              <w:tab/>
            </w:r>
            <w:r>
              <w:tab/>
            </w:r>
          </w:p>
          <w:p w14:paraId="2321E10C" w14:textId="77777777" w:rsidR="000260B7" w:rsidRDefault="000260B7" w:rsidP="000260B7">
            <w:pPr>
              <w:pStyle w:val="2-"/>
            </w:pPr>
            <w:r>
              <w:tab/>
            </w:r>
            <w:r>
              <w:tab/>
            </w:r>
            <w:r>
              <w:tab/>
              <w:t>break;</w:t>
            </w:r>
          </w:p>
          <w:p w14:paraId="65C33D48" w14:textId="77777777" w:rsidR="000260B7" w:rsidRDefault="000260B7" w:rsidP="000260B7">
            <w:pPr>
              <w:pStyle w:val="2-"/>
            </w:pPr>
            <w:r>
              <w:tab/>
            </w:r>
            <w:r>
              <w:tab/>
            </w:r>
          </w:p>
          <w:p w14:paraId="0E12EEA4" w14:textId="77777777" w:rsidR="000260B7" w:rsidRDefault="000260B7" w:rsidP="000260B7">
            <w:pPr>
              <w:pStyle w:val="2-"/>
            </w:pPr>
            <w:r>
              <w:rPr>
                <w:rFonts w:hint="eastAsia"/>
              </w:rPr>
              <w:tab/>
            </w:r>
            <w:r>
              <w:rPr>
                <w:rFonts w:hint="eastAsia"/>
              </w:rPr>
              <w:tab/>
            </w:r>
            <w:r w:rsidRPr="000260B7">
              <w:rPr>
                <w:rFonts w:hint="eastAsia"/>
                <w:color w:val="00B050"/>
              </w:rPr>
              <w:t>//fork 失敗</w:t>
            </w:r>
          </w:p>
          <w:p w14:paraId="0759CA3F" w14:textId="77777777" w:rsidR="000260B7" w:rsidRDefault="000260B7" w:rsidP="000260B7">
            <w:pPr>
              <w:pStyle w:val="2-"/>
            </w:pPr>
            <w:r>
              <w:tab/>
            </w:r>
            <w:r>
              <w:tab/>
              <w:t>case -1:</w:t>
            </w:r>
          </w:p>
          <w:p w14:paraId="1AB07D00" w14:textId="77777777" w:rsidR="000260B7" w:rsidRDefault="000260B7" w:rsidP="000260B7">
            <w:pPr>
              <w:pStyle w:val="2-"/>
            </w:pPr>
            <w:r>
              <w:rPr>
                <w:rFonts w:hint="eastAsia"/>
              </w:rPr>
              <w:tab/>
            </w:r>
            <w:r>
              <w:rPr>
                <w:rFonts w:hint="eastAsia"/>
              </w:rPr>
              <w:tab/>
            </w:r>
            <w:r>
              <w:rPr>
                <w:rFonts w:hint="eastAsia"/>
              </w:rPr>
              <w:tab/>
            </w:r>
            <w:r w:rsidRPr="000260B7">
              <w:rPr>
                <w:rFonts w:hint="eastAsia"/>
                <w:color w:val="00B050"/>
              </w:rPr>
              <w:t>//エラーメッセージ</w:t>
            </w:r>
          </w:p>
          <w:p w14:paraId="7FB81F9F" w14:textId="77777777" w:rsidR="000260B7" w:rsidRDefault="000260B7" w:rsidP="000260B7">
            <w:pPr>
              <w:pStyle w:val="2-"/>
            </w:pPr>
            <w:r>
              <w:tab/>
            </w:r>
            <w:r>
              <w:tab/>
            </w:r>
            <w:r>
              <w:tab/>
              <w:t>if(is_root_process)</w:t>
            </w:r>
          </w:p>
          <w:p w14:paraId="55A2008F" w14:textId="77777777" w:rsidR="000260B7" w:rsidRDefault="000260B7" w:rsidP="000260B7">
            <w:pPr>
              <w:pStyle w:val="2-"/>
            </w:pPr>
            <w:r>
              <w:tab/>
            </w:r>
            <w:r>
              <w:tab/>
            </w:r>
            <w:r>
              <w:tab/>
            </w:r>
            <w:r>
              <w:tab/>
              <w:t>fprintf(stderr, "%s -&gt; [%d] FAILED (errno=%d)\n", process_name, i, errno);</w:t>
            </w:r>
          </w:p>
          <w:p w14:paraId="42FC5A12" w14:textId="77777777" w:rsidR="000260B7" w:rsidRDefault="000260B7" w:rsidP="000260B7">
            <w:pPr>
              <w:pStyle w:val="2-"/>
            </w:pPr>
            <w:r>
              <w:tab/>
            </w:r>
            <w:r>
              <w:tab/>
            </w:r>
            <w:r>
              <w:tab/>
              <w:t>else</w:t>
            </w:r>
          </w:p>
          <w:p w14:paraId="6618427F" w14:textId="77777777" w:rsidR="000260B7" w:rsidRDefault="000260B7" w:rsidP="000260B7">
            <w:pPr>
              <w:pStyle w:val="2-"/>
            </w:pPr>
            <w:r>
              <w:tab/>
            </w:r>
            <w:r>
              <w:tab/>
            </w:r>
            <w:r>
              <w:tab/>
            </w:r>
            <w:r>
              <w:tab/>
              <w:t>fprintf(stderr, "%s -&gt; [%d] FAILED (errno=%d)\n", process_name, i, errno);</w:t>
            </w:r>
          </w:p>
          <w:p w14:paraId="4BBBF9CC" w14:textId="77777777" w:rsidR="000260B7" w:rsidRDefault="000260B7" w:rsidP="000260B7">
            <w:pPr>
              <w:pStyle w:val="2-"/>
            </w:pPr>
            <w:r>
              <w:tab/>
            </w:r>
            <w:r>
              <w:tab/>
            </w:r>
            <w:r>
              <w:tab/>
              <w:t>fflush(stderr);</w:t>
            </w:r>
          </w:p>
          <w:p w14:paraId="056AE406" w14:textId="77777777" w:rsidR="000260B7" w:rsidRDefault="000260B7" w:rsidP="000260B7">
            <w:pPr>
              <w:pStyle w:val="2-"/>
            </w:pPr>
            <w:r>
              <w:tab/>
            </w:r>
            <w:r>
              <w:tab/>
            </w:r>
            <w:r>
              <w:tab/>
            </w:r>
          </w:p>
          <w:p w14:paraId="70BA76A5"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//1秒スリープ</w:t>
            </w:r>
          </w:p>
          <w:p w14:paraId="3C66882F" w14:textId="77777777" w:rsidR="000260B7" w:rsidRPr="00305003" w:rsidRDefault="000260B7" w:rsidP="000260B7">
            <w:pPr>
              <w:pStyle w:val="2-"/>
              <w:rPr>
                <w:color w:val="FF0000"/>
              </w:rPr>
            </w:pPr>
            <w:r>
              <w:tab/>
            </w:r>
            <w:r>
              <w:tab/>
            </w:r>
            <w:r>
              <w:tab/>
            </w:r>
            <w:r w:rsidRPr="00305003">
              <w:rPr>
                <w:color w:val="FF0000"/>
              </w:rPr>
              <w:t>sleep(1);</w:t>
            </w:r>
          </w:p>
          <w:p w14:paraId="448350CF" w14:textId="77777777" w:rsidR="000260B7" w:rsidRDefault="000260B7" w:rsidP="000260B7">
            <w:pPr>
              <w:pStyle w:val="2-"/>
            </w:pPr>
            <w:r>
              <w:tab/>
            </w:r>
            <w:r>
              <w:tab/>
            </w:r>
            <w:r>
              <w:tab/>
            </w:r>
          </w:p>
          <w:p w14:paraId="7CBFF7F4" w14:textId="77777777" w:rsidR="000260B7" w:rsidRDefault="000260B7" w:rsidP="000260B7">
            <w:pPr>
              <w:pStyle w:val="2-"/>
            </w:pPr>
            <w:r>
              <w:tab/>
            </w:r>
            <w:r>
              <w:tab/>
            </w:r>
            <w:r>
              <w:tab/>
              <w:t>break;</w:t>
            </w:r>
          </w:p>
          <w:p w14:paraId="6B9834EA" w14:textId="77777777" w:rsidR="000260B7" w:rsidRDefault="000260B7" w:rsidP="000260B7">
            <w:pPr>
              <w:pStyle w:val="2-"/>
            </w:pPr>
            <w:r>
              <w:tab/>
            </w:r>
            <w:r>
              <w:tab/>
            </w:r>
          </w:p>
          <w:p w14:paraId="4932D6CA" w14:textId="77777777" w:rsidR="000260B7" w:rsidRDefault="000260B7" w:rsidP="000260B7">
            <w:pPr>
              <w:pStyle w:val="2-"/>
            </w:pPr>
            <w:r>
              <w:rPr>
                <w:rFonts w:hint="eastAsia"/>
              </w:rPr>
              <w:tab/>
            </w:r>
            <w:r>
              <w:rPr>
                <w:rFonts w:hint="eastAsia"/>
              </w:rPr>
              <w:tab/>
            </w:r>
            <w:r w:rsidRPr="000260B7">
              <w:rPr>
                <w:rFonts w:hint="eastAsia"/>
                <w:color w:val="00B050"/>
              </w:rPr>
              <w:t>//fork 成功：子プロセスの生成に成功し、子プロセスのプロセスIDを取得</w:t>
            </w:r>
          </w:p>
          <w:p w14:paraId="3E66DEDF" w14:textId="77777777" w:rsidR="000260B7" w:rsidRDefault="000260B7" w:rsidP="000260B7">
            <w:pPr>
              <w:pStyle w:val="2-"/>
            </w:pPr>
            <w:r>
              <w:tab/>
            </w:r>
            <w:r>
              <w:tab/>
              <w:t>default:</w:t>
            </w:r>
          </w:p>
          <w:p w14:paraId="0B80E28A" w14:textId="77777777" w:rsidR="000260B7" w:rsidRDefault="000260B7" w:rsidP="000260B7">
            <w:pPr>
              <w:pStyle w:val="2-"/>
            </w:pPr>
            <w:r>
              <w:rPr>
                <w:rFonts w:hint="eastAsia"/>
              </w:rPr>
              <w:tab/>
            </w:r>
            <w:r>
              <w:rPr>
                <w:rFonts w:hint="eastAsia"/>
              </w:rPr>
              <w:tab/>
            </w:r>
            <w:r>
              <w:rPr>
                <w:rFonts w:hint="eastAsia"/>
              </w:rPr>
              <w:tab/>
            </w:r>
            <w:r w:rsidRPr="000260B7">
              <w:rPr>
                <w:rFonts w:hint="eastAsia"/>
                <w:color w:val="00B050"/>
              </w:rPr>
              <w:t>//子プロセスのプロセスIDを記録（最後の終了待ち用）</w:t>
            </w:r>
          </w:p>
          <w:p w14:paraId="6A7F6D38" w14:textId="77777777" w:rsidR="000260B7" w:rsidRDefault="000260B7" w:rsidP="000260B7">
            <w:pPr>
              <w:pStyle w:val="2-"/>
            </w:pPr>
            <w:r>
              <w:tab/>
            </w:r>
            <w:r>
              <w:tab/>
            </w:r>
            <w:r>
              <w:tab/>
              <w:t>pid[i] = pid_tmp;</w:t>
            </w:r>
          </w:p>
          <w:p w14:paraId="358DFA2D" w14:textId="77777777" w:rsidR="000260B7" w:rsidRDefault="000260B7" w:rsidP="000260B7">
            <w:pPr>
              <w:pStyle w:val="2-"/>
            </w:pPr>
            <w:r>
              <w:tab/>
            </w:r>
            <w:r>
              <w:tab/>
            </w:r>
            <w:r>
              <w:tab/>
            </w:r>
          </w:p>
          <w:p w14:paraId="22C35B5A"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//子プロセス生成メッセージ</w:t>
            </w:r>
          </w:p>
          <w:p w14:paraId="3B945EB7" w14:textId="77777777" w:rsidR="000260B7" w:rsidRDefault="000260B7" w:rsidP="000260B7">
            <w:pPr>
              <w:pStyle w:val="2-"/>
            </w:pPr>
            <w:r>
              <w:tab/>
            </w:r>
            <w:r>
              <w:tab/>
            </w:r>
            <w:r>
              <w:tab/>
              <w:t>if(is_root_process)</w:t>
            </w:r>
          </w:p>
          <w:p w14:paraId="46027636" w14:textId="77777777" w:rsidR="000260B7" w:rsidRDefault="000260B7" w:rsidP="000260B7">
            <w:pPr>
              <w:pStyle w:val="2-"/>
            </w:pPr>
            <w:r>
              <w:tab/>
            </w:r>
            <w:r>
              <w:tab/>
            </w:r>
            <w:r>
              <w:tab/>
            </w:r>
            <w:r>
              <w:tab/>
              <w:t>printf("%s -&gt; [%d] CREATED:C%d(%5d,%5d)\n", process_name, i, level + 1, pid_tmp, getpid());</w:t>
            </w:r>
          </w:p>
          <w:p w14:paraId="677DC663" w14:textId="77777777" w:rsidR="000260B7" w:rsidRDefault="000260B7" w:rsidP="000260B7">
            <w:pPr>
              <w:pStyle w:val="2-"/>
            </w:pPr>
            <w:r>
              <w:tab/>
            </w:r>
            <w:r>
              <w:tab/>
            </w:r>
            <w:r>
              <w:tab/>
              <w:t>else</w:t>
            </w:r>
          </w:p>
          <w:p w14:paraId="5F30BCD3" w14:textId="77777777" w:rsidR="000260B7" w:rsidRDefault="000260B7" w:rsidP="000260B7">
            <w:pPr>
              <w:pStyle w:val="2-"/>
            </w:pPr>
            <w:r>
              <w:tab/>
            </w:r>
            <w:r>
              <w:tab/>
            </w:r>
            <w:r>
              <w:tab/>
            </w:r>
            <w:r>
              <w:tab/>
              <w:t>printf("%s -&gt; [%d] CREATED:C%d(%5d,%5d)\n", process_name, i, level + 1, pid_tmp, getpid());</w:t>
            </w:r>
          </w:p>
          <w:p w14:paraId="6BC8C3F7" w14:textId="77777777" w:rsidR="000260B7" w:rsidRDefault="000260B7" w:rsidP="000260B7">
            <w:pPr>
              <w:pStyle w:val="2-"/>
            </w:pPr>
            <w:r>
              <w:tab/>
            </w:r>
            <w:r>
              <w:tab/>
            </w:r>
            <w:r>
              <w:tab/>
              <w:t>fflush(stdout);</w:t>
            </w:r>
          </w:p>
          <w:p w14:paraId="1012C85B" w14:textId="77777777" w:rsidR="000260B7" w:rsidRDefault="000260B7" w:rsidP="000260B7">
            <w:pPr>
              <w:pStyle w:val="2-"/>
            </w:pPr>
            <w:r>
              <w:tab/>
            </w:r>
            <w:r>
              <w:tab/>
            </w:r>
            <w:r>
              <w:tab/>
            </w:r>
          </w:p>
          <w:p w14:paraId="3B9CF4A5"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//2秒スリープ</w:t>
            </w:r>
          </w:p>
          <w:p w14:paraId="0F623084" w14:textId="77777777" w:rsidR="000260B7" w:rsidRDefault="000260B7" w:rsidP="000260B7">
            <w:pPr>
              <w:pStyle w:val="2-"/>
            </w:pPr>
            <w:r>
              <w:tab/>
            </w:r>
            <w:r>
              <w:tab/>
            </w:r>
            <w:r>
              <w:tab/>
            </w:r>
            <w:r w:rsidRPr="00305003">
              <w:rPr>
                <w:color w:val="FF0000"/>
              </w:rPr>
              <w:t>sleep(2);</w:t>
            </w:r>
          </w:p>
          <w:p w14:paraId="44EBF1DF" w14:textId="77777777" w:rsidR="000260B7" w:rsidRDefault="000260B7" w:rsidP="000260B7">
            <w:pPr>
              <w:pStyle w:val="2-"/>
            </w:pPr>
            <w:r>
              <w:tab/>
            </w:r>
            <w:r>
              <w:tab/>
            </w:r>
            <w:r>
              <w:tab/>
            </w:r>
          </w:p>
          <w:p w14:paraId="2AAAE183" w14:textId="77777777" w:rsidR="000260B7" w:rsidRDefault="000260B7" w:rsidP="000260B7">
            <w:pPr>
              <w:pStyle w:val="2-"/>
            </w:pPr>
            <w:r>
              <w:tab/>
            </w:r>
            <w:r>
              <w:tab/>
            </w:r>
            <w:r>
              <w:tab/>
              <w:t>break;</w:t>
            </w:r>
          </w:p>
          <w:p w14:paraId="789A2ED6" w14:textId="77777777" w:rsidR="000260B7" w:rsidRDefault="000260B7" w:rsidP="000260B7">
            <w:pPr>
              <w:pStyle w:val="2-"/>
            </w:pPr>
            <w:r>
              <w:tab/>
            </w:r>
            <w:r>
              <w:tab/>
              <w:t>}</w:t>
            </w:r>
          </w:p>
          <w:p w14:paraId="4E03B630" w14:textId="77777777" w:rsidR="000260B7" w:rsidRDefault="000260B7" w:rsidP="000260B7">
            <w:pPr>
              <w:pStyle w:val="2-"/>
            </w:pPr>
            <w:r>
              <w:tab/>
              <w:t>}</w:t>
            </w:r>
          </w:p>
          <w:p w14:paraId="7F711F62" w14:textId="77777777" w:rsidR="000260B7" w:rsidRDefault="000260B7" w:rsidP="000260B7">
            <w:pPr>
              <w:pStyle w:val="2-"/>
            </w:pPr>
            <w:r>
              <w:tab/>
            </w:r>
          </w:p>
          <w:p w14:paraId="31CDEB89" w14:textId="77777777" w:rsidR="000260B7" w:rsidRPr="000260B7" w:rsidRDefault="000260B7" w:rsidP="000260B7">
            <w:pPr>
              <w:pStyle w:val="2-"/>
              <w:rPr>
                <w:color w:val="00B050"/>
              </w:rPr>
            </w:pPr>
            <w:r>
              <w:rPr>
                <w:rFonts w:hint="eastAsia"/>
              </w:rPr>
              <w:tab/>
            </w:r>
            <w:r w:rsidRPr="000260B7">
              <w:rPr>
                <w:rFonts w:hint="eastAsia"/>
                <w:color w:val="00B050"/>
              </w:rPr>
              <w:t>//ダミー処理</w:t>
            </w:r>
          </w:p>
          <w:p w14:paraId="43D1C734" w14:textId="77777777" w:rsidR="000260B7" w:rsidRDefault="000260B7" w:rsidP="000260B7">
            <w:pPr>
              <w:pStyle w:val="2-"/>
            </w:pPr>
            <w:r>
              <w:tab/>
              <w:t>for(int i = 0; i &lt; test_loop_max; ++i)</w:t>
            </w:r>
          </w:p>
          <w:p w14:paraId="61D3E6F6" w14:textId="77777777" w:rsidR="000260B7" w:rsidRDefault="000260B7" w:rsidP="000260B7">
            <w:pPr>
              <w:pStyle w:val="2-"/>
            </w:pPr>
            <w:r>
              <w:tab/>
              <w:t>{</w:t>
            </w:r>
          </w:p>
          <w:p w14:paraId="195059BD" w14:textId="77777777" w:rsidR="000260B7" w:rsidRPr="000260B7" w:rsidRDefault="000260B7" w:rsidP="000260B7">
            <w:pPr>
              <w:pStyle w:val="2-"/>
              <w:rPr>
                <w:color w:val="00B050"/>
              </w:rPr>
            </w:pPr>
            <w:r>
              <w:rPr>
                <w:rFonts w:hint="eastAsia"/>
              </w:rPr>
              <w:tab/>
            </w:r>
            <w:r>
              <w:rPr>
                <w:rFonts w:hint="eastAsia"/>
              </w:rPr>
              <w:tab/>
            </w:r>
            <w:r w:rsidRPr="000260B7">
              <w:rPr>
                <w:rFonts w:hint="eastAsia"/>
                <w:color w:val="00B050"/>
              </w:rPr>
              <w:t>//ダミーメッセージ表示</w:t>
            </w:r>
          </w:p>
          <w:p w14:paraId="3A8F707E" w14:textId="77777777" w:rsidR="000260B7" w:rsidRDefault="000260B7" w:rsidP="000260B7">
            <w:pPr>
              <w:pStyle w:val="2-"/>
            </w:pPr>
            <w:r>
              <w:tab/>
            </w:r>
            <w:r>
              <w:tab/>
              <w:t>printf("[%s] ... Process(%d/%d): text=\"%s\",value=%d\n", process_name, i + 1, test_loop_max, test_text, test_value);</w:t>
            </w:r>
          </w:p>
          <w:p w14:paraId="2BDB5A88" w14:textId="77777777" w:rsidR="000260B7" w:rsidRDefault="000260B7" w:rsidP="000260B7">
            <w:pPr>
              <w:pStyle w:val="2-"/>
            </w:pPr>
            <w:r>
              <w:lastRenderedPageBreak/>
              <w:tab/>
            </w:r>
            <w:r>
              <w:tab/>
              <w:t>fflush(stdout);</w:t>
            </w:r>
          </w:p>
          <w:p w14:paraId="192CD532" w14:textId="77777777" w:rsidR="000260B7" w:rsidRDefault="000260B7" w:rsidP="000260B7">
            <w:pPr>
              <w:pStyle w:val="2-"/>
            </w:pPr>
            <w:r>
              <w:tab/>
            </w:r>
            <w:r>
              <w:tab/>
              <w:t>test_value += 10;</w:t>
            </w:r>
          </w:p>
          <w:p w14:paraId="67FBA512" w14:textId="77777777" w:rsidR="000260B7" w:rsidRDefault="000260B7" w:rsidP="000260B7">
            <w:pPr>
              <w:pStyle w:val="2-"/>
            </w:pPr>
            <w:r>
              <w:tab/>
            </w:r>
            <w:r>
              <w:tab/>
            </w:r>
          </w:p>
          <w:p w14:paraId="3BF88F70" w14:textId="77777777" w:rsidR="000260B7" w:rsidRPr="000260B7" w:rsidRDefault="000260B7" w:rsidP="000260B7">
            <w:pPr>
              <w:pStyle w:val="2-"/>
              <w:rPr>
                <w:color w:val="00B050"/>
              </w:rPr>
            </w:pPr>
            <w:r>
              <w:rPr>
                <w:rFonts w:hint="eastAsia"/>
              </w:rPr>
              <w:tab/>
            </w:r>
            <w:r>
              <w:rPr>
                <w:rFonts w:hint="eastAsia"/>
              </w:rPr>
              <w:tab/>
            </w:r>
            <w:r w:rsidRPr="000260B7">
              <w:rPr>
                <w:rFonts w:hint="eastAsia"/>
                <w:color w:val="00B050"/>
              </w:rPr>
              <w:t>//1秒スリープ</w:t>
            </w:r>
          </w:p>
          <w:p w14:paraId="49A384BE" w14:textId="77777777" w:rsidR="000260B7" w:rsidRPr="00305003" w:rsidRDefault="000260B7" w:rsidP="000260B7">
            <w:pPr>
              <w:pStyle w:val="2-"/>
              <w:rPr>
                <w:color w:val="FF0000"/>
              </w:rPr>
            </w:pPr>
            <w:r>
              <w:tab/>
            </w:r>
            <w:r>
              <w:tab/>
            </w:r>
            <w:r w:rsidRPr="00305003">
              <w:rPr>
                <w:color w:val="FF0000"/>
              </w:rPr>
              <w:t>sleep(1);</w:t>
            </w:r>
          </w:p>
          <w:p w14:paraId="21284AB0" w14:textId="77777777" w:rsidR="000260B7" w:rsidRDefault="000260B7" w:rsidP="000260B7">
            <w:pPr>
              <w:pStyle w:val="2-"/>
            </w:pPr>
            <w:r>
              <w:tab/>
              <w:t>}</w:t>
            </w:r>
          </w:p>
          <w:p w14:paraId="21C5F75D" w14:textId="77777777" w:rsidR="000260B7" w:rsidRDefault="000260B7" w:rsidP="000260B7">
            <w:pPr>
              <w:pStyle w:val="2-"/>
            </w:pPr>
            <w:r>
              <w:tab/>
            </w:r>
          </w:p>
          <w:p w14:paraId="42AF71D1" w14:textId="77777777" w:rsidR="000260B7" w:rsidRPr="000260B7" w:rsidRDefault="000260B7" w:rsidP="000260B7">
            <w:pPr>
              <w:pStyle w:val="2-"/>
              <w:rPr>
                <w:color w:val="00B050"/>
              </w:rPr>
            </w:pPr>
            <w:r>
              <w:rPr>
                <w:rFonts w:hint="eastAsia"/>
              </w:rPr>
              <w:tab/>
            </w:r>
            <w:r w:rsidRPr="000260B7">
              <w:rPr>
                <w:rFonts w:hint="eastAsia"/>
                <w:color w:val="00B050"/>
              </w:rPr>
              <w:t>//子プロセスの終了待ち</w:t>
            </w:r>
          </w:p>
          <w:p w14:paraId="5FAE4042" w14:textId="77777777" w:rsidR="000260B7" w:rsidRDefault="000260B7" w:rsidP="000260B7">
            <w:pPr>
              <w:pStyle w:val="2-"/>
            </w:pPr>
            <w:r>
              <w:tab/>
              <w:t>for(int i = 0; i &lt; CHILD_THREAD_NUM; ++i)</w:t>
            </w:r>
          </w:p>
          <w:p w14:paraId="3AE3FBF1" w14:textId="77777777" w:rsidR="000260B7" w:rsidRDefault="000260B7" w:rsidP="000260B7">
            <w:pPr>
              <w:pStyle w:val="2-"/>
            </w:pPr>
            <w:r>
              <w:tab/>
              <w:t>{</w:t>
            </w:r>
          </w:p>
          <w:p w14:paraId="57452FD4" w14:textId="77777777" w:rsidR="000260B7" w:rsidRDefault="000260B7" w:rsidP="000260B7">
            <w:pPr>
              <w:pStyle w:val="2-"/>
            </w:pPr>
            <w:r>
              <w:tab/>
            </w:r>
            <w:r>
              <w:tab/>
              <w:t>pid_t pid_tmp = pid[i];</w:t>
            </w:r>
          </w:p>
          <w:p w14:paraId="1448CBB5" w14:textId="77777777" w:rsidR="000260B7" w:rsidRDefault="000260B7" w:rsidP="000260B7">
            <w:pPr>
              <w:pStyle w:val="2-"/>
            </w:pPr>
            <w:r>
              <w:tab/>
            </w:r>
            <w:r>
              <w:tab/>
              <w:t>if(pid_tmp &gt; 0)</w:t>
            </w:r>
          </w:p>
          <w:p w14:paraId="47BBA39D" w14:textId="77777777" w:rsidR="000260B7" w:rsidRDefault="000260B7" w:rsidP="000260B7">
            <w:pPr>
              <w:pStyle w:val="2-"/>
            </w:pPr>
            <w:r>
              <w:tab/>
            </w:r>
            <w:r>
              <w:tab/>
              <w:t>{</w:t>
            </w:r>
          </w:p>
          <w:p w14:paraId="0480951B" w14:textId="77777777" w:rsidR="000260B7" w:rsidRDefault="000260B7" w:rsidP="000260B7">
            <w:pPr>
              <w:pStyle w:val="2-"/>
            </w:pPr>
            <w:r>
              <w:rPr>
                <w:rFonts w:hint="eastAsia"/>
              </w:rPr>
              <w:tab/>
            </w:r>
            <w:r>
              <w:rPr>
                <w:rFonts w:hint="eastAsia"/>
              </w:rPr>
              <w:tab/>
            </w:r>
            <w:r>
              <w:rPr>
                <w:rFonts w:hint="eastAsia"/>
              </w:rPr>
              <w:tab/>
            </w:r>
            <w:r w:rsidRPr="000260B7">
              <w:rPr>
                <w:rFonts w:hint="eastAsia"/>
                <w:color w:val="00B050"/>
              </w:rPr>
              <w:t>//ウェイト開始メッセージ</w:t>
            </w:r>
          </w:p>
          <w:p w14:paraId="53E4E2D5" w14:textId="77777777" w:rsidR="000260B7" w:rsidRDefault="000260B7" w:rsidP="000260B7">
            <w:pPr>
              <w:pStyle w:val="2-"/>
            </w:pPr>
            <w:r>
              <w:tab/>
            </w:r>
            <w:r>
              <w:tab/>
            </w:r>
            <w:r>
              <w:tab/>
              <w:t>printf("[%s] ... Wait(%5d) ...\n", process_name, pid_tmp);</w:t>
            </w:r>
          </w:p>
          <w:p w14:paraId="0EDEDDCC" w14:textId="77777777" w:rsidR="000260B7" w:rsidRDefault="000260B7" w:rsidP="000260B7">
            <w:pPr>
              <w:pStyle w:val="2-"/>
            </w:pPr>
            <w:r>
              <w:tab/>
            </w:r>
            <w:r>
              <w:tab/>
            </w:r>
            <w:r>
              <w:tab/>
              <w:t>fflush(stdout);</w:t>
            </w:r>
          </w:p>
          <w:p w14:paraId="16EF9B7A" w14:textId="77777777" w:rsidR="000260B7" w:rsidRDefault="000260B7" w:rsidP="000260B7">
            <w:pPr>
              <w:pStyle w:val="2-"/>
            </w:pPr>
            <w:r>
              <w:tab/>
            </w:r>
            <w:r>
              <w:tab/>
            </w:r>
            <w:r>
              <w:tab/>
            </w:r>
          </w:p>
          <w:p w14:paraId="012C4BED" w14:textId="30613A11" w:rsidR="000260B7" w:rsidRDefault="000260B7" w:rsidP="000260B7">
            <w:pPr>
              <w:pStyle w:val="2-"/>
            </w:pPr>
            <w:r>
              <w:rPr>
                <w:rFonts w:hint="eastAsia"/>
              </w:rPr>
              <w:tab/>
            </w:r>
            <w:r>
              <w:rPr>
                <w:rFonts w:hint="eastAsia"/>
              </w:rPr>
              <w:tab/>
            </w:r>
            <w:r>
              <w:rPr>
                <w:rFonts w:hint="eastAsia"/>
              </w:rPr>
              <w:tab/>
            </w:r>
            <w:r w:rsidRPr="000260B7">
              <w:rPr>
                <w:rFonts w:hint="eastAsia"/>
                <w:color w:val="00B050"/>
              </w:rPr>
              <w:t>//ウェイト</w:t>
            </w:r>
            <w:r>
              <w:rPr>
                <w:rFonts w:hint="eastAsia"/>
                <w:color w:val="00B050"/>
              </w:rPr>
              <w:t>：子プロセス終了待ち</w:t>
            </w:r>
          </w:p>
          <w:p w14:paraId="1B6963D8" w14:textId="77777777" w:rsidR="000260B7" w:rsidRDefault="000260B7" w:rsidP="000260B7">
            <w:pPr>
              <w:pStyle w:val="2-"/>
            </w:pPr>
            <w:r>
              <w:tab/>
            </w:r>
            <w:r>
              <w:tab/>
            </w:r>
            <w:r>
              <w:tab/>
              <w:t>int status = -1;</w:t>
            </w:r>
          </w:p>
          <w:p w14:paraId="35281768" w14:textId="77777777" w:rsidR="000260B7" w:rsidRDefault="000260B7" w:rsidP="000260B7">
            <w:pPr>
              <w:pStyle w:val="2-"/>
            </w:pPr>
            <w:r>
              <w:tab/>
            </w:r>
            <w:r>
              <w:tab/>
            </w:r>
            <w:r>
              <w:tab/>
            </w:r>
            <w:r w:rsidRPr="00305003">
              <w:rPr>
                <w:color w:val="FF0000"/>
              </w:rPr>
              <w:t>waitpid(pid_tmp, &amp;status, WUNTRACED);</w:t>
            </w:r>
          </w:p>
          <w:p w14:paraId="5E16D020" w14:textId="77777777" w:rsidR="000260B7" w:rsidRDefault="000260B7" w:rsidP="000260B7">
            <w:pPr>
              <w:pStyle w:val="2-"/>
            </w:pPr>
            <w:r>
              <w:tab/>
            </w:r>
            <w:r>
              <w:tab/>
            </w:r>
            <w:r>
              <w:tab/>
            </w:r>
          </w:p>
          <w:p w14:paraId="2C3B4DEE"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//ウェイト完了メッセージ</w:t>
            </w:r>
          </w:p>
          <w:p w14:paraId="7A296DA3" w14:textId="77777777" w:rsidR="000260B7" w:rsidRDefault="000260B7" w:rsidP="000260B7">
            <w:pPr>
              <w:pStyle w:val="2-"/>
            </w:pPr>
            <w:r>
              <w:tab/>
            </w:r>
            <w:r>
              <w:tab/>
            </w:r>
            <w:r>
              <w:tab/>
              <w:t>printf("[%s] ... Wait(%5d) End status=%d\n", process_name, pid_tmp, status);</w:t>
            </w:r>
          </w:p>
          <w:p w14:paraId="225FFFAD" w14:textId="77777777" w:rsidR="000260B7" w:rsidRDefault="000260B7" w:rsidP="000260B7">
            <w:pPr>
              <w:pStyle w:val="2-"/>
            </w:pPr>
            <w:r>
              <w:tab/>
            </w:r>
            <w:r>
              <w:tab/>
            </w:r>
            <w:r>
              <w:tab/>
              <w:t>fflush(stdout);</w:t>
            </w:r>
          </w:p>
          <w:p w14:paraId="57E05442" w14:textId="77777777" w:rsidR="000260B7" w:rsidRDefault="000260B7" w:rsidP="000260B7">
            <w:pPr>
              <w:pStyle w:val="2-"/>
            </w:pPr>
            <w:r>
              <w:tab/>
            </w:r>
            <w:r>
              <w:tab/>
              <w:t>}</w:t>
            </w:r>
          </w:p>
          <w:p w14:paraId="540D3B98" w14:textId="77777777" w:rsidR="000260B7" w:rsidRDefault="000260B7" w:rsidP="000260B7">
            <w:pPr>
              <w:pStyle w:val="2-"/>
            </w:pPr>
            <w:r>
              <w:tab/>
              <w:t>}</w:t>
            </w:r>
          </w:p>
          <w:p w14:paraId="1AB42B56" w14:textId="77777777" w:rsidR="000260B7" w:rsidRDefault="000260B7" w:rsidP="000260B7">
            <w:pPr>
              <w:pStyle w:val="2-"/>
            </w:pPr>
            <w:r>
              <w:tab/>
            </w:r>
          </w:p>
          <w:p w14:paraId="0CEF320D" w14:textId="77777777" w:rsidR="000260B7" w:rsidRDefault="000260B7" w:rsidP="000260B7">
            <w:pPr>
              <w:pStyle w:val="2-"/>
            </w:pPr>
            <w:r>
              <w:rPr>
                <w:rFonts w:hint="eastAsia"/>
              </w:rPr>
              <w:tab/>
            </w:r>
            <w:r w:rsidRPr="000260B7">
              <w:rPr>
                <w:rFonts w:hint="eastAsia"/>
                <w:color w:val="00B050"/>
              </w:rPr>
              <w:t>//自プロセスが子プロセスならこの時点で実行終了</w:t>
            </w:r>
          </w:p>
          <w:p w14:paraId="4F5FCBDA" w14:textId="77777777" w:rsidR="000260B7" w:rsidRDefault="000260B7" w:rsidP="000260B7">
            <w:pPr>
              <w:pStyle w:val="2-"/>
            </w:pPr>
            <w:r>
              <w:tab/>
              <w:t>if(!is_root_process)</w:t>
            </w:r>
          </w:p>
          <w:p w14:paraId="291C4DB4" w14:textId="77777777" w:rsidR="000260B7" w:rsidRDefault="000260B7" w:rsidP="000260B7">
            <w:pPr>
              <w:pStyle w:val="2-"/>
            </w:pPr>
            <w:r>
              <w:tab/>
              <w:t>{</w:t>
            </w:r>
          </w:p>
          <w:p w14:paraId="3DDDAE42" w14:textId="77777777" w:rsidR="000260B7" w:rsidRPr="000260B7" w:rsidRDefault="000260B7" w:rsidP="000260B7">
            <w:pPr>
              <w:pStyle w:val="2-"/>
              <w:rPr>
                <w:color w:val="00B050"/>
              </w:rPr>
            </w:pPr>
            <w:r>
              <w:rPr>
                <w:rFonts w:hint="eastAsia"/>
              </w:rPr>
              <w:tab/>
            </w:r>
            <w:r>
              <w:rPr>
                <w:rFonts w:hint="eastAsia"/>
              </w:rPr>
              <w:tab/>
            </w:r>
            <w:r w:rsidRPr="000260B7">
              <w:rPr>
                <w:rFonts w:hint="eastAsia"/>
                <w:color w:val="00B050"/>
              </w:rPr>
              <w:t>//子プロセス終了メッセージ</w:t>
            </w:r>
          </w:p>
          <w:p w14:paraId="7C72F8D5" w14:textId="77777777" w:rsidR="000260B7" w:rsidRDefault="000260B7" w:rsidP="000260B7">
            <w:pPr>
              <w:pStyle w:val="2-"/>
            </w:pPr>
            <w:r>
              <w:tab/>
            </w:r>
            <w:r>
              <w:tab/>
              <w:t>printf("END: %s\n", process_name);</w:t>
            </w:r>
          </w:p>
          <w:p w14:paraId="61C101EE" w14:textId="77777777" w:rsidR="000260B7" w:rsidRDefault="000260B7" w:rsidP="000260B7">
            <w:pPr>
              <w:pStyle w:val="2-"/>
            </w:pPr>
            <w:r>
              <w:tab/>
            </w:r>
            <w:r>
              <w:tab/>
              <w:t>fflush(stdout);</w:t>
            </w:r>
          </w:p>
          <w:p w14:paraId="4473FFB9" w14:textId="77777777" w:rsidR="000260B7" w:rsidRDefault="000260B7" w:rsidP="000260B7">
            <w:pPr>
              <w:pStyle w:val="2-"/>
            </w:pPr>
            <w:r>
              <w:tab/>
            </w:r>
            <w:r>
              <w:tab/>
            </w:r>
          </w:p>
          <w:p w14:paraId="31262424" w14:textId="77777777" w:rsidR="000260B7" w:rsidRPr="000260B7" w:rsidRDefault="000260B7" w:rsidP="000260B7">
            <w:pPr>
              <w:pStyle w:val="2-"/>
              <w:rPr>
                <w:color w:val="00B050"/>
              </w:rPr>
            </w:pPr>
            <w:r>
              <w:rPr>
                <w:rFonts w:hint="eastAsia"/>
              </w:rPr>
              <w:tab/>
            </w:r>
            <w:r>
              <w:rPr>
                <w:rFonts w:hint="eastAsia"/>
              </w:rPr>
              <w:tab/>
            </w:r>
            <w:r w:rsidRPr="000260B7">
              <w:rPr>
                <w:rFonts w:hint="eastAsia"/>
                <w:color w:val="00B050"/>
              </w:rPr>
              <w:t>//プロセス終了</w:t>
            </w:r>
          </w:p>
          <w:p w14:paraId="1F453AF1" w14:textId="77777777" w:rsidR="000260B7" w:rsidRPr="000260B7" w:rsidRDefault="000260B7" w:rsidP="000260B7">
            <w:pPr>
              <w:pStyle w:val="2-"/>
              <w:rPr>
                <w:color w:val="FF0000"/>
              </w:rPr>
            </w:pPr>
            <w:r>
              <w:tab/>
            </w:r>
            <w:r>
              <w:tab/>
            </w:r>
            <w:r w:rsidRPr="000260B7">
              <w:rPr>
                <w:color w:val="FF0000"/>
              </w:rPr>
              <w:t>exit(0);</w:t>
            </w:r>
          </w:p>
          <w:p w14:paraId="3DF2FC6D" w14:textId="77777777" w:rsidR="000260B7" w:rsidRDefault="000260B7" w:rsidP="000260B7">
            <w:pPr>
              <w:pStyle w:val="2-"/>
            </w:pPr>
            <w:r>
              <w:tab/>
              <w:t>}</w:t>
            </w:r>
          </w:p>
          <w:p w14:paraId="2DCAC960" w14:textId="77777777" w:rsidR="000260B7" w:rsidRDefault="000260B7" w:rsidP="000260B7">
            <w:pPr>
              <w:pStyle w:val="2-"/>
            </w:pPr>
            <w:r>
              <w:tab/>
            </w:r>
          </w:p>
          <w:p w14:paraId="579C314E" w14:textId="77777777" w:rsidR="000260B7" w:rsidRPr="000260B7" w:rsidRDefault="000260B7" w:rsidP="000260B7">
            <w:pPr>
              <w:pStyle w:val="2-"/>
              <w:rPr>
                <w:color w:val="00B050"/>
              </w:rPr>
            </w:pPr>
            <w:r>
              <w:rPr>
                <w:rFonts w:hint="eastAsia"/>
              </w:rPr>
              <w:tab/>
            </w:r>
            <w:r w:rsidRPr="000260B7">
              <w:rPr>
                <w:rFonts w:hint="eastAsia"/>
                <w:color w:val="00B050"/>
              </w:rPr>
              <w:t>//プログラム実行終了</w:t>
            </w:r>
          </w:p>
          <w:p w14:paraId="1E1C577A" w14:textId="77777777" w:rsidR="000260B7" w:rsidRDefault="000260B7" w:rsidP="000260B7">
            <w:pPr>
              <w:pStyle w:val="2-"/>
            </w:pPr>
            <w:r>
              <w:tab/>
              <w:t>printf("- End Fork Test -\n");</w:t>
            </w:r>
          </w:p>
          <w:p w14:paraId="4054AA81" w14:textId="77777777" w:rsidR="000260B7" w:rsidRDefault="000260B7" w:rsidP="000260B7">
            <w:pPr>
              <w:pStyle w:val="2-"/>
            </w:pPr>
            <w:r>
              <w:tab/>
              <w:t>fflush(stdout);</w:t>
            </w:r>
          </w:p>
          <w:p w14:paraId="0B1DDFC6" w14:textId="77777777" w:rsidR="000260B7" w:rsidRDefault="000260B7" w:rsidP="000260B7">
            <w:pPr>
              <w:pStyle w:val="2-"/>
            </w:pPr>
            <w:r>
              <w:tab/>
              <w:t>return EXIT_SUCCESS;</w:t>
            </w:r>
          </w:p>
          <w:p w14:paraId="26998E63" w14:textId="20300400" w:rsidR="00C303A9" w:rsidRDefault="000260B7" w:rsidP="000260B7">
            <w:pPr>
              <w:pStyle w:val="2-"/>
            </w:pPr>
            <w:r>
              <w:t>}</w:t>
            </w:r>
          </w:p>
        </w:tc>
      </w:tr>
    </w:tbl>
    <w:p w14:paraId="2A39B3F2" w14:textId="19B20636" w:rsidR="00C303A9" w:rsidRPr="0089500A" w:rsidRDefault="00C303A9" w:rsidP="00C303A9">
      <w:pPr>
        <w:pStyle w:val="a9"/>
        <w:keepNext/>
        <w:widowControl/>
        <w:rPr>
          <w:sz w:val="20"/>
          <w:szCs w:val="20"/>
        </w:rPr>
      </w:pPr>
      <w:r w:rsidRPr="00E32152">
        <w:rPr>
          <w:rFonts w:hint="eastAsia"/>
          <w:color w:val="FF0000"/>
          <w:sz w:val="20"/>
          <w:szCs w:val="20"/>
        </w:rPr>
        <w:lastRenderedPageBreak/>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C303A9" w14:paraId="01D313FA" w14:textId="77777777" w:rsidTr="00F96884">
        <w:tc>
          <w:tcPr>
            <w:tcW w:w="8494" w:type="dxa"/>
          </w:tcPr>
          <w:p w14:paraId="0C76BE0C" w14:textId="517935B4" w:rsidR="000260B7" w:rsidRDefault="000260B7" w:rsidP="000260B7">
            <w:pPr>
              <w:pStyle w:val="2-"/>
            </w:pPr>
            <w:r>
              <w:t>$ ./fork.exe</w:t>
            </w:r>
            <w:r w:rsidR="00F96884">
              <w:tab/>
            </w:r>
            <w:r w:rsidR="00F96884">
              <w:tab/>
            </w:r>
            <w:r w:rsidR="00F96884">
              <w:tab/>
            </w:r>
            <w:r w:rsidR="00B46227" w:rsidRPr="00B46227">
              <w:rPr>
                <w:color w:val="FF0000"/>
              </w:rPr>
              <w:t>※プロセスの親子関係が分かるように着色している</w:t>
            </w:r>
          </w:p>
          <w:p w14:paraId="426586CF" w14:textId="77777777" w:rsidR="000260B7" w:rsidRPr="000260B7" w:rsidRDefault="000260B7" w:rsidP="000260B7">
            <w:pPr>
              <w:pStyle w:val="2-"/>
              <w:rPr>
                <w:color w:val="auto"/>
              </w:rPr>
            </w:pPr>
            <w:r w:rsidRPr="000260B7">
              <w:rPr>
                <w:color w:val="auto"/>
              </w:rPr>
              <w:t>- Start Fork Test -</w:t>
            </w:r>
          </w:p>
          <w:p w14:paraId="4BF192BB" w14:textId="77777777" w:rsidR="000260B7" w:rsidRPr="000260B7" w:rsidRDefault="000260B7" w:rsidP="000260B7">
            <w:pPr>
              <w:pStyle w:val="2-"/>
              <w:rPr>
                <w:color w:val="auto"/>
              </w:rPr>
            </w:pPr>
            <w:r w:rsidRPr="000260B7">
              <w:rPr>
                <w:color w:val="auto"/>
              </w:rPr>
              <w:t xml:space="preserve">P0( </w:t>
            </w:r>
            <w:r w:rsidRPr="000260B7">
              <w:rPr>
                <w:color w:val="FF0000"/>
              </w:rPr>
              <w:t>5348</w:t>
            </w:r>
            <w:r w:rsidRPr="000260B7">
              <w:rPr>
                <w:color w:val="auto"/>
              </w:rPr>
              <w:t>,</w:t>
            </w:r>
            <w:r w:rsidRPr="001C05DA">
              <w:rPr>
                <w:color w:val="808080" w:themeColor="background1" w:themeShade="80"/>
              </w:rPr>
              <w:t>12044</w:t>
            </w:r>
            <w:r w:rsidRPr="000260B7">
              <w:rPr>
                <w:color w:val="auto"/>
              </w:rPr>
              <w:t xml:space="preserve">) -&gt; [0] </w:t>
            </w:r>
            <w:r w:rsidRPr="00D44F57">
              <w:rPr>
                <w:color w:val="FF0000"/>
              </w:rPr>
              <w:t>CREATED</w:t>
            </w:r>
            <w:r w:rsidRPr="000260B7">
              <w:rPr>
                <w:color w:val="auto"/>
              </w:rPr>
              <w:t xml:space="preserve">:C1( </w:t>
            </w:r>
            <w:r w:rsidRPr="00541EC6">
              <w:rPr>
                <w:color w:val="00B0F0"/>
              </w:rPr>
              <w:t>6464</w:t>
            </w:r>
            <w:r w:rsidRPr="000260B7">
              <w:rPr>
                <w:color w:val="auto"/>
              </w:rPr>
              <w:t xml:space="preserve">, </w:t>
            </w:r>
            <w:r w:rsidRPr="000260B7">
              <w:rPr>
                <w:color w:val="FF0000"/>
              </w:rPr>
              <w:t>5348</w:t>
            </w:r>
            <w:r w:rsidRPr="000260B7">
              <w:rPr>
                <w:color w:val="auto"/>
              </w:rPr>
              <w:t>)</w:t>
            </w:r>
          </w:p>
          <w:p w14:paraId="0D97007B" w14:textId="77777777" w:rsidR="000260B7" w:rsidRPr="000260B7" w:rsidRDefault="000260B7" w:rsidP="000260B7">
            <w:pPr>
              <w:pStyle w:val="2-"/>
              <w:rPr>
                <w:color w:val="auto"/>
              </w:rPr>
            </w:pPr>
            <w:r w:rsidRPr="004D2ABB">
              <w:rPr>
                <w:color w:val="00B0F0"/>
              </w:rPr>
              <w:t>START</w:t>
            </w:r>
            <w:r w:rsidRPr="000260B7">
              <w:rPr>
                <w:color w:val="auto"/>
              </w:rPr>
              <w:t xml:space="preserve">: C1( </w:t>
            </w:r>
            <w:r w:rsidRPr="00541EC6">
              <w:rPr>
                <w:color w:val="00B0F0"/>
              </w:rPr>
              <w:t>6464</w:t>
            </w:r>
            <w:r w:rsidRPr="000260B7">
              <w:rPr>
                <w:color w:val="auto"/>
              </w:rPr>
              <w:t xml:space="preserve">, </w:t>
            </w:r>
            <w:r w:rsidRPr="000260B7">
              <w:rPr>
                <w:color w:val="FF0000"/>
              </w:rPr>
              <w:t>5348</w:t>
            </w:r>
            <w:r w:rsidRPr="000260B7">
              <w:rPr>
                <w:color w:val="auto"/>
              </w:rPr>
              <w:t>)</w:t>
            </w:r>
          </w:p>
          <w:p w14:paraId="74FA1B6A" w14:textId="77777777" w:rsidR="000260B7" w:rsidRPr="000260B7" w:rsidRDefault="000260B7" w:rsidP="000260B7">
            <w:pPr>
              <w:pStyle w:val="2-"/>
              <w:rPr>
                <w:color w:val="auto"/>
              </w:rPr>
            </w:pPr>
            <w:r w:rsidRPr="000260B7">
              <w:rPr>
                <w:color w:val="auto"/>
              </w:rPr>
              <w:t xml:space="preserve">C1( </w:t>
            </w:r>
            <w:r w:rsidRPr="009C409D">
              <w:rPr>
                <w:color w:val="00B0F0"/>
              </w:rPr>
              <w:t>6464</w:t>
            </w:r>
            <w:r w:rsidRPr="000260B7">
              <w:rPr>
                <w:color w:val="auto"/>
              </w:rPr>
              <w:t>,</w:t>
            </w:r>
            <w:r w:rsidRPr="000260B7">
              <w:rPr>
                <w:color w:val="FF0000"/>
              </w:rPr>
              <w:t xml:space="preserve"> 5348</w:t>
            </w:r>
            <w:r w:rsidRPr="000260B7">
              <w:rPr>
                <w:color w:val="auto"/>
              </w:rPr>
              <w:t xml:space="preserve">) -&gt; [1] </w:t>
            </w:r>
            <w:r w:rsidRPr="00D44F57">
              <w:rPr>
                <w:color w:val="00B0F0"/>
              </w:rPr>
              <w:t>CREATED</w:t>
            </w:r>
            <w:r w:rsidRPr="000260B7">
              <w:rPr>
                <w:color w:val="auto"/>
              </w:rPr>
              <w:t>:C2(</w:t>
            </w:r>
            <w:r w:rsidRPr="009C409D">
              <w:rPr>
                <w:color w:val="FFC000"/>
              </w:rPr>
              <w:t xml:space="preserve"> 6752</w:t>
            </w:r>
            <w:r w:rsidRPr="000260B7">
              <w:rPr>
                <w:color w:val="auto"/>
              </w:rPr>
              <w:t xml:space="preserve">, </w:t>
            </w:r>
            <w:r w:rsidRPr="00541EC6">
              <w:rPr>
                <w:color w:val="00B0F0"/>
              </w:rPr>
              <w:t>6464</w:t>
            </w:r>
            <w:r w:rsidRPr="000260B7">
              <w:rPr>
                <w:color w:val="auto"/>
              </w:rPr>
              <w:t>)</w:t>
            </w:r>
          </w:p>
          <w:p w14:paraId="39FA9C35" w14:textId="77777777" w:rsidR="000260B7" w:rsidRPr="000260B7" w:rsidRDefault="000260B7" w:rsidP="000260B7">
            <w:pPr>
              <w:pStyle w:val="2-"/>
              <w:rPr>
                <w:color w:val="auto"/>
              </w:rPr>
            </w:pPr>
            <w:r w:rsidRPr="004D2ABB">
              <w:rPr>
                <w:color w:val="FFC000"/>
              </w:rPr>
              <w:t>START</w:t>
            </w:r>
            <w:r w:rsidRPr="000260B7">
              <w:rPr>
                <w:color w:val="auto"/>
              </w:rPr>
              <w:t xml:space="preserve">: C2( </w:t>
            </w:r>
            <w:r w:rsidRPr="009C409D">
              <w:rPr>
                <w:color w:val="FFC000"/>
              </w:rPr>
              <w:t>6752</w:t>
            </w:r>
            <w:r w:rsidRPr="000260B7">
              <w:rPr>
                <w:color w:val="auto"/>
              </w:rPr>
              <w:t>,</w:t>
            </w:r>
            <w:r w:rsidRPr="00541EC6">
              <w:rPr>
                <w:color w:val="00B0F0"/>
              </w:rPr>
              <w:t xml:space="preserve"> 6464</w:t>
            </w:r>
            <w:r w:rsidRPr="000260B7">
              <w:rPr>
                <w:color w:val="auto"/>
              </w:rPr>
              <w:t>)</w:t>
            </w:r>
          </w:p>
          <w:p w14:paraId="5E4769E7" w14:textId="77777777" w:rsidR="000260B7" w:rsidRPr="000260B7" w:rsidRDefault="000260B7" w:rsidP="000260B7">
            <w:pPr>
              <w:pStyle w:val="2-"/>
              <w:rPr>
                <w:color w:val="auto"/>
              </w:rPr>
            </w:pPr>
            <w:r w:rsidRPr="000260B7">
              <w:rPr>
                <w:color w:val="auto"/>
              </w:rPr>
              <w:t xml:space="preserve">P0( </w:t>
            </w:r>
            <w:r w:rsidRPr="00541EC6">
              <w:rPr>
                <w:color w:val="FF0000"/>
              </w:rPr>
              <w:t>5348</w:t>
            </w:r>
            <w:r w:rsidRPr="000260B7">
              <w:rPr>
                <w:color w:val="auto"/>
              </w:rPr>
              <w:t>,</w:t>
            </w:r>
            <w:r w:rsidRPr="001C05DA">
              <w:rPr>
                <w:color w:val="808080" w:themeColor="background1" w:themeShade="80"/>
              </w:rPr>
              <w:t>12044</w:t>
            </w:r>
            <w:r w:rsidRPr="000260B7">
              <w:rPr>
                <w:color w:val="auto"/>
              </w:rPr>
              <w:t xml:space="preserve">) -&gt; [1] </w:t>
            </w:r>
            <w:r w:rsidRPr="00D44F57">
              <w:rPr>
                <w:color w:val="FF0000"/>
              </w:rPr>
              <w:t>CREATED</w:t>
            </w:r>
            <w:r w:rsidRPr="000260B7">
              <w:rPr>
                <w:color w:val="auto"/>
              </w:rPr>
              <w:t>:C1(</w:t>
            </w:r>
            <w:r w:rsidRPr="007E3B48">
              <w:rPr>
                <w:color w:val="2E74B5" w:themeColor="accent1" w:themeShade="BF"/>
              </w:rPr>
              <w:t>11556</w:t>
            </w:r>
            <w:r w:rsidRPr="000260B7">
              <w:rPr>
                <w:color w:val="auto"/>
              </w:rPr>
              <w:t xml:space="preserve">, </w:t>
            </w:r>
            <w:r w:rsidRPr="000260B7">
              <w:rPr>
                <w:color w:val="FF0000"/>
              </w:rPr>
              <w:t>5348</w:t>
            </w:r>
            <w:r w:rsidRPr="000260B7">
              <w:rPr>
                <w:color w:val="auto"/>
              </w:rPr>
              <w:t>)</w:t>
            </w:r>
          </w:p>
          <w:p w14:paraId="74B6BC26" w14:textId="77777777" w:rsidR="000260B7" w:rsidRPr="000260B7" w:rsidRDefault="000260B7" w:rsidP="000260B7">
            <w:pPr>
              <w:pStyle w:val="2-"/>
              <w:rPr>
                <w:color w:val="auto"/>
              </w:rPr>
            </w:pPr>
            <w:r w:rsidRPr="004D2ABB">
              <w:rPr>
                <w:color w:val="2E74B5" w:themeColor="accent1" w:themeShade="BF"/>
              </w:rPr>
              <w:t>START</w:t>
            </w:r>
            <w:r w:rsidRPr="000260B7">
              <w:rPr>
                <w:color w:val="auto"/>
              </w:rPr>
              <w:t>: C1(</w:t>
            </w:r>
            <w:r w:rsidRPr="00787DEB">
              <w:rPr>
                <w:color w:val="2E74B5" w:themeColor="accent1" w:themeShade="BF"/>
              </w:rPr>
              <w:t>11556</w:t>
            </w:r>
            <w:r w:rsidRPr="000260B7">
              <w:rPr>
                <w:color w:val="auto"/>
              </w:rPr>
              <w:t xml:space="preserve">, </w:t>
            </w:r>
            <w:r w:rsidRPr="000260B7">
              <w:rPr>
                <w:color w:val="FF0000"/>
              </w:rPr>
              <w:t>5348</w:t>
            </w:r>
            <w:r w:rsidRPr="000260B7">
              <w:rPr>
                <w:color w:val="auto"/>
              </w:rPr>
              <w:t>)</w:t>
            </w:r>
          </w:p>
          <w:p w14:paraId="215CF9F7" w14:textId="77777777" w:rsidR="000260B7" w:rsidRPr="000260B7" w:rsidRDefault="000260B7" w:rsidP="000260B7">
            <w:pPr>
              <w:pStyle w:val="2-"/>
              <w:rPr>
                <w:color w:val="auto"/>
              </w:rPr>
            </w:pPr>
            <w:r w:rsidRPr="000260B7">
              <w:rPr>
                <w:color w:val="auto"/>
              </w:rPr>
              <w:t xml:space="preserve">C2( </w:t>
            </w:r>
            <w:r w:rsidRPr="007E3B48">
              <w:rPr>
                <w:color w:val="FFC000"/>
              </w:rPr>
              <w:t>6752</w:t>
            </w:r>
            <w:r w:rsidRPr="000260B7">
              <w:rPr>
                <w:color w:val="auto"/>
              </w:rPr>
              <w:t xml:space="preserve">, </w:t>
            </w:r>
            <w:r w:rsidRPr="009C409D">
              <w:rPr>
                <w:color w:val="00B0F0"/>
              </w:rPr>
              <w:t>6464</w:t>
            </w:r>
            <w:r w:rsidRPr="000260B7">
              <w:rPr>
                <w:color w:val="auto"/>
              </w:rPr>
              <w:t xml:space="preserve">) -&gt; [2] </w:t>
            </w:r>
            <w:r w:rsidRPr="00D44F57">
              <w:rPr>
                <w:color w:val="FFC000"/>
              </w:rPr>
              <w:t>CREATED</w:t>
            </w:r>
            <w:r w:rsidRPr="000260B7">
              <w:rPr>
                <w:color w:val="auto"/>
              </w:rPr>
              <w:t xml:space="preserve">:C3( </w:t>
            </w:r>
            <w:r w:rsidRPr="00787DEB">
              <w:rPr>
                <w:color w:val="00B050"/>
              </w:rPr>
              <w:t>1760</w:t>
            </w:r>
            <w:r w:rsidRPr="000260B7">
              <w:rPr>
                <w:color w:val="auto"/>
              </w:rPr>
              <w:t>,</w:t>
            </w:r>
            <w:r w:rsidRPr="009C409D">
              <w:rPr>
                <w:color w:val="FFC000"/>
              </w:rPr>
              <w:t xml:space="preserve"> 6752</w:t>
            </w:r>
            <w:r w:rsidRPr="000260B7">
              <w:rPr>
                <w:color w:val="auto"/>
              </w:rPr>
              <w:t>)</w:t>
            </w:r>
          </w:p>
          <w:p w14:paraId="06EE2B76" w14:textId="77777777" w:rsidR="000260B7" w:rsidRPr="000260B7" w:rsidRDefault="000260B7" w:rsidP="000260B7">
            <w:pPr>
              <w:pStyle w:val="2-"/>
              <w:rPr>
                <w:color w:val="auto"/>
              </w:rPr>
            </w:pPr>
            <w:r w:rsidRPr="004D2ABB">
              <w:rPr>
                <w:color w:val="00B050"/>
              </w:rPr>
              <w:t>START</w:t>
            </w:r>
            <w:r w:rsidRPr="000260B7">
              <w:rPr>
                <w:color w:val="auto"/>
              </w:rPr>
              <w:t xml:space="preserve">: C3( </w:t>
            </w:r>
            <w:r w:rsidRPr="00787DEB">
              <w:rPr>
                <w:color w:val="00B050"/>
              </w:rPr>
              <w:t>1760</w:t>
            </w:r>
            <w:r w:rsidRPr="000260B7">
              <w:rPr>
                <w:color w:val="auto"/>
              </w:rPr>
              <w:t xml:space="preserve">, </w:t>
            </w:r>
            <w:r w:rsidRPr="009C409D">
              <w:rPr>
                <w:color w:val="FFC000"/>
              </w:rPr>
              <w:t>6752</w:t>
            </w:r>
            <w:r w:rsidRPr="000260B7">
              <w:rPr>
                <w:color w:val="auto"/>
              </w:rPr>
              <w:t>)</w:t>
            </w:r>
          </w:p>
          <w:p w14:paraId="7A060037" w14:textId="77777777" w:rsidR="000260B7" w:rsidRPr="000260B7" w:rsidRDefault="000260B7" w:rsidP="000260B7">
            <w:pPr>
              <w:pStyle w:val="2-"/>
              <w:rPr>
                <w:color w:val="auto"/>
              </w:rPr>
            </w:pPr>
            <w:r w:rsidRPr="000260B7">
              <w:rPr>
                <w:color w:val="auto"/>
              </w:rPr>
              <w:t xml:space="preserve">[C3( </w:t>
            </w:r>
            <w:r w:rsidRPr="00787DEB">
              <w:rPr>
                <w:color w:val="00B050"/>
              </w:rPr>
              <w:t>1760</w:t>
            </w:r>
            <w:r w:rsidRPr="000260B7">
              <w:rPr>
                <w:color w:val="auto"/>
              </w:rPr>
              <w:t xml:space="preserve">, </w:t>
            </w:r>
            <w:r w:rsidRPr="009C409D">
              <w:rPr>
                <w:color w:val="FFC000"/>
              </w:rPr>
              <w:t>6752</w:t>
            </w:r>
            <w:r w:rsidRPr="000260B7">
              <w:rPr>
                <w:color w:val="auto"/>
              </w:rPr>
              <w:t xml:space="preserve">)] ... </w:t>
            </w:r>
            <w:r w:rsidRPr="00C940AC">
              <w:rPr>
                <w:color w:val="00B050"/>
              </w:rPr>
              <w:t>Process</w:t>
            </w:r>
            <w:r w:rsidRPr="000260B7">
              <w:rPr>
                <w:color w:val="auto"/>
              </w:rPr>
              <w:t>(1/4): text="TEST",value=1003</w:t>
            </w:r>
          </w:p>
          <w:p w14:paraId="53434094" w14:textId="77777777" w:rsidR="000260B7" w:rsidRPr="000260B7" w:rsidRDefault="000260B7" w:rsidP="000260B7">
            <w:pPr>
              <w:pStyle w:val="2-"/>
              <w:rPr>
                <w:color w:val="auto"/>
              </w:rPr>
            </w:pPr>
            <w:r w:rsidRPr="000260B7">
              <w:rPr>
                <w:color w:val="auto"/>
              </w:rPr>
              <w:t xml:space="preserve">C1( </w:t>
            </w:r>
            <w:r w:rsidRPr="00541EC6">
              <w:rPr>
                <w:color w:val="00B0F0"/>
              </w:rPr>
              <w:t>6464</w:t>
            </w:r>
            <w:r w:rsidRPr="000260B7">
              <w:rPr>
                <w:color w:val="auto"/>
              </w:rPr>
              <w:t xml:space="preserve">, </w:t>
            </w:r>
            <w:r w:rsidRPr="00541EC6">
              <w:rPr>
                <w:color w:val="FF0000"/>
              </w:rPr>
              <w:t>5348</w:t>
            </w:r>
            <w:r w:rsidRPr="000260B7">
              <w:rPr>
                <w:color w:val="auto"/>
              </w:rPr>
              <w:t xml:space="preserve">) -&gt; [2] </w:t>
            </w:r>
            <w:r w:rsidRPr="00D44F57">
              <w:rPr>
                <w:color w:val="00B0F0"/>
              </w:rPr>
              <w:t>CREATED</w:t>
            </w:r>
            <w:r w:rsidRPr="000260B7">
              <w:rPr>
                <w:color w:val="auto"/>
              </w:rPr>
              <w:t>:C2(</w:t>
            </w:r>
            <w:r w:rsidRPr="00787DEB">
              <w:rPr>
                <w:color w:val="BF8F00" w:themeColor="accent4" w:themeShade="BF"/>
              </w:rPr>
              <w:t>12152</w:t>
            </w:r>
            <w:r w:rsidRPr="000260B7">
              <w:rPr>
                <w:color w:val="auto"/>
              </w:rPr>
              <w:t xml:space="preserve">, </w:t>
            </w:r>
            <w:r w:rsidRPr="00541EC6">
              <w:rPr>
                <w:color w:val="00B0F0"/>
              </w:rPr>
              <w:t>6464</w:t>
            </w:r>
            <w:r w:rsidRPr="000260B7">
              <w:rPr>
                <w:color w:val="auto"/>
              </w:rPr>
              <w:t>)</w:t>
            </w:r>
          </w:p>
          <w:p w14:paraId="56115EAE" w14:textId="77777777" w:rsidR="000260B7" w:rsidRPr="000260B7" w:rsidRDefault="000260B7" w:rsidP="000260B7">
            <w:pPr>
              <w:pStyle w:val="2-"/>
              <w:rPr>
                <w:color w:val="auto"/>
              </w:rPr>
            </w:pPr>
            <w:r w:rsidRPr="004D2ABB">
              <w:rPr>
                <w:color w:val="BF8F00" w:themeColor="accent4" w:themeShade="BF"/>
              </w:rPr>
              <w:t>START</w:t>
            </w:r>
            <w:r w:rsidRPr="000260B7">
              <w:rPr>
                <w:color w:val="auto"/>
              </w:rPr>
              <w:t>: C2(</w:t>
            </w:r>
            <w:r w:rsidRPr="00787DEB">
              <w:rPr>
                <w:color w:val="BF8F00" w:themeColor="accent4" w:themeShade="BF"/>
              </w:rPr>
              <w:t>12152</w:t>
            </w:r>
            <w:r w:rsidRPr="000260B7">
              <w:rPr>
                <w:color w:val="auto"/>
              </w:rPr>
              <w:t xml:space="preserve">, </w:t>
            </w:r>
            <w:r w:rsidRPr="00541EC6">
              <w:rPr>
                <w:color w:val="00B0F0"/>
              </w:rPr>
              <w:t>6464</w:t>
            </w:r>
            <w:r w:rsidRPr="000260B7">
              <w:rPr>
                <w:color w:val="auto"/>
              </w:rPr>
              <w:t>)</w:t>
            </w:r>
          </w:p>
          <w:p w14:paraId="736A2F25" w14:textId="77777777" w:rsidR="000260B7" w:rsidRPr="000260B7" w:rsidRDefault="000260B7" w:rsidP="000260B7">
            <w:pPr>
              <w:pStyle w:val="2-"/>
              <w:rPr>
                <w:color w:val="auto"/>
              </w:rPr>
            </w:pPr>
            <w:r w:rsidRPr="000260B7">
              <w:rPr>
                <w:color w:val="auto"/>
              </w:rPr>
              <w:t>C1(</w:t>
            </w:r>
            <w:r w:rsidRPr="00787DEB">
              <w:rPr>
                <w:color w:val="2E74B5" w:themeColor="accent1" w:themeShade="BF"/>
              </w:rPr>
              <w:t>11556</w:t>
            </w:r>
            <w:r w:rsidRPr="000260B7">
              <w:rPr>
                <w:color w:val="auto"/>
              </w:rPr>
              <w:t xml:space="preserve">, </w:t>
            </w:r>
            <w:r w:rsidRPr="00541EC6">
              <w:rPr>
                <w:color w:val="FF0000"/>
              </w:rPr>
              <w:t>5348</w:t>
            </w:r>
            <w:r w:rsidRPr="000260B7">
              <w:rPr>
                <w:color w:val="auto"/>
              </w:rPr>
              <w:t xml:space="preserve">) -&gt; [2] </w:t>
            </w:r>
            <w:r w:rsidRPr="00D44F57">
              <w:rPr>
                <w:color w:val="2E74B5" w:themeColor="accent1" w:themeShade="BF"/>
              </w:rPr>
              <w:t>CREATED</w:t>
            </w:r>
            <w:r w:rsidRPr="000260B7">
              <w:rPr>
                <w:color w:val="auto"/>
              </w:rPr>
              <w:t>:C2(</w:t>
            </w:r>
            <w:r w:rsidRPr="004D2ABB">
              <w:rPr>
                <w:color w:val="7030A0"/>
              </w:rPr>
              <w:t>10372</w:t>
            </w:r>
            <w:r w:rsidRPr="000260B7">
              <w:rPr>
                <w:color w:val="auto"/>
              </w:rPr>
              <w:t>,</w:t>
            </w:r>
            <w:r w:rsidRPr="00787DEB">
              <w:rPr>
                <w:color w:val="2E74B5" w:themeColor="accent1" w:themeShade="BF"/>
              </w:rPr>
              <w:t>11556</w:t>
            </w:r>
            <w:r w:rsidRPr="000260B7">
              <w:rPr>
                <w:color w:val="auto"/>
              </w:rPr>
              <w:t>)</w:t>
            </w:r>
          </w:p>
          <w:p w14:paraId="4B9F9AE6" w14:textId="77777777" w:rsidR="000260B7" w:rsidRPr="000260B7" w:rsidRDefault="000260B7" w:rsidP="000260B7">
            <w:pPr>
              <w:pStyle w:val="2-"/>
              <w:rPr>
                <w:color w:val="auto"/>
              </w:rPr>
            </w:pPr>
            <w:r w:rsidRPr="004D2ABB">
              <w:rPr>
                <w:color w:val="7030A0"/>
              </w:rPr>
              <w:t>START</w:t>
            </w:r>
            <w:r w:rsidRPr="000260B7">
              <w:rPr>
                <w:color w:val="auto"/>
              </w:rPr>
              <w:t>: C2(</w:t>
            </w:r>
            <w:r w:rsidRPr="009E620F">
              <w:rPr>
                <w:color w:val="BF8F00" w:themeColor="accent4" w:themeShade="BF"/>
              </w:rPr>
              <w:t>10372</w:t>
            </w:r>
            <w:r w:rsidRPr="000260B7">
              <w:rPr>
                <w:color w:val="auto"/>
              </w:rPr>
              <w:t>,</w:t>
            </w:r>
            <w:r w:rsidRPr="007E3B48">
              <w:rPr>
                <w:color w:val="2E74B5" w:themeColor="accent1" w:themeShade="BF"/>
              </w:rPr>
              <w:t>11556</w:t>
            </w:r>
            <w:r w:rsidRPr="000260B7">
              <w:rPr>
                <w:color w:val="auto"/>
              </w:rPr>
              <w:t>)</w:t>
            </w:r>
          </w:p>
          <w:p w14:paraId="45063828" w14:textId="77777777" w:rsidR="000260B7" w:rsidRPr="000260B7" w:rsidRDefault="000260B7" w:rsidP="000260B7">
            <w:pPr>
              <w:pStyle w:val="2-"/>
              <w:rPr>
                <w:color w:val="auto"/>
              </w:rPr>
            </w:pPr>
            <w:r w:rsidRPr="000260B7">
              <w:rPr>
                <w:color w:val="auto"/>
              </w:rPr>
              <w:t xml:space="preserve">[C2( </w:t>
            </w:r>
            <w:r w:rsidRPr="009C409D">
              <w:rPr>
                <w:color w:val="FFC000"/>
              </w:rPr>
              <w:t>6752</w:t>
            </w:r>
            <w:r w:rsidRPr="000260B7">
              <w:rPr>
                <w:color w:val="auto"/>
              </w:rPr>
              <w:t>,</w:t>
            </w:r>
            <w:r w:rsidRPr="00541EC6">
              <w:rPr>
                <w:color w:val="00B0F0"/>
              </w:rPr>
              <w:t xml:space="preserve"> 6464</w:t>
            </w:r>
            <w:r w:rsidRPr="000260B7">
              <w:rPr>
                <w:color w:val="auto"/>
              </w:rPr>
              <w:t xml:space="preserve">)] ... </w:t>
            </w:r>
            <w:r w:rsidRPr="00C940AC">
              <w:rPr>
                <w:color w:val="FFC000"/>
              </w:rPr>
              <w:t>Process</w:t>
            </w:r>
            <w:r w:rsidRPr="000260B7">
              <w:rPr>
                <w:color w:val="auto"/>
              </w:rPr>
              <w:t>(1/3): text="TEST",value=1002</w:t>
            </w:r>
          </w:p>
          <w:p w14:paraId="1AA51EC4" w14:textId="77777777" w:rsidR="000260B7" w:rsidRPr="000260B7" w:rsidRDefault="000260B7" w:rsidP="000260B7">
            <w:pPr>
              <w:pStyle w:val="2-"/>
              <w:rPr>
                <w:color w:val="auto"/>
              </w:rPr>
            </w:pPr>
            <w:r w:rsidRPr="000260B7">
              <w:rPr>
                <w:color w:val="auto"/>
              </w:rPr>
              <w:t xml:space="preserve">[C3( </w:t>
            </w:r>
            <w:r w:rsidRPr="00787DEB">
              <w:rPr>
                <w:color w:val="00B050"/>
              </w:rPr>
              <w:t>1760</w:t>
            </w:r>
            <w:r w:rsidRPr="000260B7">
              <w:rPr>
                <w:color w:val="auto"/>
              </w:rPr>
              <w:t xml:space="preserve">, </w:t>
            </w:r>
            <w:r w:rsidRPr="009C409D">
              <w:rPr>
                <w:color w:val="FFC000"/>
              </w:rPr>
              <w:t>6752</w:t>
            </w:r>
            <w:r w:rsidRPr="000260B7">
              <w:rPr>
                <w:color w:val="auto"/>
              </w:rPr>
              <w:t xml:space="preserve">)] ... </w:t>
            </w:r>
            <w:r w:rsidRPr="00C940AC">
              <w:rPr>
                <w:color w:val="00B050"/>
              </w:rPr>
              <w:t>Process</w:t>
            </w:r>
            <w:r w:rsidRPr="000260B7">
              <w:rPr>
                <w:color w:val="auto"/>
              </w:rPr>
              <w:t>(2/4): text="TEST",value=1013</w:t>
            </w:r>
          </w:p>
          <w:p w14:paraId="4B99FC93" w14:textId="77777777" w:rsidR="000260B7" w:rsidRPr="000260B7" w:rsidRDefault="000260B7" w:rsidP="000260B7">
            <w:pPr>
              <w:pStyle w:val="2-"/>
              <w:rPr>
                <w:color w:val="auto"/>
              </w:rPr>
            </w:pPr>
            <w:r w:rsidRPr="000260B7">
              <w:rPr>
                <w:color w:val="auto"/>
              </w:rPr>
              <w:t xml:space="preserve">P0( </w:t>
            </w:r>
            <w:r w:rsidRPr="000260B7">
              <w:rPr>
                <w:color w:val="FF0000"/>
              </w:rPr>
              <w:t>5348</w:t>
            </w:r>
            <w:r w:rsidRPr="000260B7">
              <w:rPr>
                <w:color w:val="auto"/>
              </w:rPr>
              <w:t>,</w:t>
            </w:r>
            <w:r w:rsidRPr="001C05DA">
              <w:rPr>
                <w:color w:val="808080" w:themeColor="background1" w:themeShade="80"/>
              </w:rPr>
              <w:t>12044</w:t>
            </w:r>
            <w:r w:rsidRPr="000260B7">
              <w:rPr>
                <w:color w:val="auto"/>
              </w:rPr>
              <w:t xml:space="preserve">) -&gt; [2] </w:t>
            </w:r>
            <w:r w:rsidRPr="00D44F57">
              <w:rPr>
                <w:color w:val="FF0000"/>
              </w:rPr>
              <w:t>CREATED</w:t>
            </w:r>
            <w:r w:rsidRPr="000260B7">
              <w:rPr>
                <w:color w:val="auto"/>
              </w:rPr>
              <w:t xml:space="preserve">:C1( </w:t>
            </w:r>
            <w:r w:rsidRPr="00787DEB">
              <w:rPr>
                <w:color w:val="9CC2E5" w:themeColor="accent1" w:themeTint="99"/>
              </w:rPr>
              <w:t>8972</w:t>
            </w:r>
            <w:r w:rsidRPr="000260B7">
              <w:rPr>
                <w:color w:val="auto"/>
              </w:rPr>
              <w:t xml:space="preserve">, </w:t>
            </w:r>
            <w:r w:rsidRPr="000260B7">
              <w:rPr>
                <w:color w:val="FF0000"/>
              </w:rPr>
              <w:t>5348</w:t>
            </w:r>
            <w:r w:rsidRPr="000260B7">
              <w:rPr>
                <w:color w:val="auto"/>
              </w:rPr>
              <w:t>)</w:t>
            </w:r>
          </w:p>
          <w:p w14:paraId="6D7B7628" w14:textId="77777777" w:rsidR="000260B7" w:rsidRPr="000260B7" w:rsidRDefault="000260B7" w:rsidP="000260B7">
            <w:pPr>
              <w:pStyle w:val="2-"/>
              <w:rPr>
                <w:color w:val="auto"/>
              </w:rPr>
            </w:pPr>
            <w:r w:rsidRPr="004D2ABB">
              <w:rPr>
                <w:color w:val="9CC2E5" w:themeColor="accent1" w:themeTint="99"/>
              </w:rPr>
              <w:t>START</w:t>
            </w:r>
            <w:r w:rsidRPr="000260B7">
              <w:rPr>
                <w:color w:val="auto"/>
              </w:rPr>
              <w:t xml:space="preserve">: C1( </w:t>
            </w:r>
            <w:r w:rsidRPr="00787DEB">
              <w:rPr>
                <w:color w:val="9CC2E5" w:themeColor="accent1" w:themeTint="99"/>
              </w:rPr>
              <w:t>8972</w:t>
            </w:r>
            <w:r w:rsidRPr="000260B7">
              <w:rPr>
                <w:color w:val="auto"/>
              </w:rPr>
              <w:t xml:space="preserve">, </w:t>
            </w:r>
            <w:r w:rsidRPr="000260B7">
              <w:rPr>
                <w:color w:val="FF0000"/>
              </w:rPr>
              <w:t>5348</w:t>
            </w:r>
            <w:r w:rsidRPr="000260B7">
              <w:rPr>
                <w:color w:val="auto"/>
              </w:rPr>
              <w:t>)</w:t>
            </w:r>
          </w:p>
          <w:p w14:paraId="3470C5CE" w14:textId="77777777" w:rsidR="000260B7" w:rsidRPr="000260B7" w:rsidRDefault="000260B7" w:rsidP="000260B7">
            <w:pPr>
              <w:pStyle w:val="2-"/>
              <w:rPr>
                <w:color w:val="auto"/>
              </w:rPr>
            </w:pPr>
            <w:r w:rsidRPr="000260B7">
              <w:rPr>
                <w:color w:val="auto"/>
              </w:rPr>
              <w:t>[C2(</w:t>
            </w:r>
            <w:r w:rsidRPr="00787DEB">
              <w:rPr>
                <w:color w:val="BF8F00" w:themeColor="accent4" w:themeShade="BF"/>
              </w:rPr>
              <w:t>12152</w:t>
            </w:r>
            <w:r w:rsidRPr="000260B7">
              <w:rPr>
                <w:color w:val="auto"/>
              </w:rPr>
              <w:t xml:space="preserve">, </w:t>
            </w:r>
            <w:r w:rsidRPr="00541EC6">
              <w:rPr>
                <w:color w:val="00B0F0"/>
              </w:rPr>
              <w:t>6464</w:t>
            </w:r>
            <w:r w:rsidRPr="000260B7">
              <w:rPr>
                <w:color w:val="auto"/>
              </w:rPr>
              <w:t xml:space="preserve">)] ... </w:t>
            </w:r>
            <w:r w:rsidRPr="00C940AC">
              <w:rPr>
                <w:color w:val="BF8F00" w:themeColor="accent4" w:themeShade="BF"/>
              </w:rPr>
              <w:t>Process</w:t>
            </w:r>
            <w:r w:rsidRPr="000260B7">
              <w:rPr>
                <w:color w:val="auto"/>
              </w:rPr>
              <w:t>(1/3): text="TEST",value=1002</w:t>
            </w:r>
          </w:p>
          <w:p w14:paraId="6561519E" w14:textId="77777777" w:rsidR="000260B7" w:rsidRPr="000260B7" w:rsidRDefault="000260B7" w:rsidP="000260B7">
            <w:pPr>
              <w:pStyle w:val="2-"/>
              <w:rPr>
                <w:color w:val="auto"/>
              </w:rPr>
            </w:pPr>
            <w:r w:rsidRPr="000260B7">
              <w:rPr>
                <w:color w:val="auto"/>
              </w:rPr>
              <w:lastRenderedPageBreak/>
              <w:t>[C2(</w:t>
            </w:r>
            <w:r w:rsidRPr="004D2ABB">
              <w:rPr>
                <w:color w:val="7030A0"/>
              </w:rPr>
              <w:t>10372</w:t>
            </w:r>
            <w:r w:rsidRPr="000260B7">
              <w:rPr>
                <w:color w:val="auto"/>
              </w:rPr>
              <w:t>,</w:t>
            </w:r>
            <w:r w:rsidRPr="007E3B48">
              <w:rPr>
                <w:color w:val="2E74B5" w:themeColor="accent1" w:themeShade="BF"/>
              </w:rPr>
              <w:t>11556</w:t>
            </w:r>
            <w:r w:rsidRPr="000260B7">
              <w:rPr>
                <w:color w:val="auto"/>
              </w:rPr>
              <w:t xml:space="preserve">)] ... </w:t>
            </w:r>
            <w:r w:rsidRPr="00C940AC">
              <w:rPr>
                <w:color w:val="7030A0"/>
              </w:rPr>
              <w:t>Process</w:t>
            </w:r>
            <w:r w:rsidRPr="000260B7">
              <w:rPr>
                <w:color w:val="auto"/>
              </w:rPr>
              <w:t>(1/3): text="TEST",value=1002</w:t>
            </w:r>
          </w:p>
          <w:p w14:paraId="6184F5CF" w14:textId="77777777" w:rsidR="000260B7" w:rsidRPr="000260B7" w:rsidRDefault="000260B7" w:rsidP="000260B7">
            <w:pPr>
              <w:pStyle w:val="2-"/>
              <w:rPr>
                <w:color w:val="auto"/>
              </w:rPr>
            </w:pPr>
            <w:r w:rsidRPr="000260B7">
              <w:rPr>
                <w:color w:val="auto"/>
              </w:rPr>
              <w:t xml:space="preserve">[C2( </w:t>
            </w:r>
            <w:r w:rsidRPr="009C409D">
              <w:rPr>
                <w:color w:val="FFC000"/>
              </w:rPr>
              <w:t>6752</w:t>
            </w:r>
            <w:r w:rsidRPr="000260B7">
              <w:rPr>
                <w:color w:val="auto"/>
              </w:rPr>
              <w:t xml:space="preserve">, </w:t>
            </w:r>
            <w:r w:rsidRPr="00541EC6">
              <w:rPr>
                <w:color w:val="00B0F0"/>
              </w:rPr>
              <w:t>6464</w:t>
            </w:r>
            <w:r w:rsidRPr="000260B7">
              <w:rPr>
                <w:color w:val="auto"/>
              </w:rPr>
              <w:t xml:space="preserve">)] ... </w:t>
            </w:r>
            <w:r w:rsidRPr="00C940AC">
              <w:rPr>
                <w:color w:val="FFC000"/>
              </w:rPr>
              <w:t>Process</w:t>
            </w:r>
            <w:r w:rsidRPr="000260B7">
              <w:rPr>
                <w:color w:val="auto"/>
              </w:rPr>
              <w:t>(2/3): text="TEST",value=1012</w:t>
            </w:r>
          </w:p>
          <w:p w14:paraId="44D6F71E" w14:textId="77777777" w:rsidR="000260B7" w:rsidRPr="000260B7" w:rsidRDefault="000260B7" w:rsidP="000260B7">
            <w:pPr>
              <w:pStyle w:val="2-"/>
              <w:rPr>
                <w:color w:val="auto"/>
              </w:rPr>
            </w:pPr>
            <w:r w:rsidRPr="000260B7">
              <w:rPr>
                <w:color w:val="auto"/>
              </w:rPr>
              <w:t xml:space="preserve">[C3( </w:t>
            </w:r>
            <w:r w:rsidRPr="00787DEB">
              <w:rPr>
                <w:color w:val="00B050"/>
              </w:rPr>
              <w:t>1760</w:t>
            </w:r>
            <w:r w:rsidRPr="000260B7">
              <w:rPr>
                <w:color w:val="auto"/>
              </w:rPr>
              <w:t xml:space="preserve">, </w:t>
            </w:r>
            <w:r w:rsidRPr="009C409D">
              <w:rPr>
                <w:color w:val="FFC000"/>
              </w:rPr>
              <w:t>6752</w:t>
            </w:r>
            <w:r w:rsidRPr="000260B7">
              <w:rPr>
                <w:color w:val="auto"/>
              </w:rPr>
              <w:t xml:space="preserve">)] ... </w:t>
            </w:r>
            <w:r w:rsidRPr="00C940AC">
              <w:rPr>
                <w:color w:val="00B050"/>
              </w:rPr>
              <w:t>Process</w:t>
            </w:r>
            <w:r w:rsidRPr="000260B7">
              <w:rPr>
                <w:color w:val="auto"/>
              </w:rPr>
              <w:t>(3/4): text="TEST",value=1023</w:t>
            </w:r>
          </w:p>
          <w:p w14:paraId="05D3097A" w14:textId="77777777" w:rsidR="000260B7" w:rsidRPr="000260B7" w:rsidRDefault="000260B7" w:rsidP="000260B7">
            <w:pPr>
              <w:pStyle w:val="2-"/>
              <w:rPr>
                <w:color w:val="auto"/>
              </w:rPr>
            </w:pPr>
            <w:r w:rsidRPr="000260B7">
              <w:rPr>
                <w:color w:val="auto"/>
              </w:rPr>
              <w:t xml:space="preserve">[C1( </w:t>
            </w:r>
            <w:r w:rsidRPr="00787DEB">
              <w:rPr>
                <w:color w:val="9CC2E5" w:themeColor="accent1" w:themeTint="99"/>
              </w:rPr>
              <w:t>8972</w:t>
            </w:r>
            <w:r w:rsidRPr="000260B7">
              <w:rPr>
                <w:color w:val="auto"/>
              </w:rPr>
              <w:t>,</w:t>
            </w:r>
            <w:r w:rsidRPr="00541EC6">
              <w:rPr>
                <w:color w:val="FF0000"/>
              </w:rPr>
              <w:t xml:space="preserve"> 5348</w:t>
            </w:r>
            <w:r w:rsidRPr="000260B7">
              <w:rPr>
                <w:color w:val="auto"/>
              </w:rPr>
              <w:t xml:space="preserve">)] ... </w:t>
            </w:r>
            <w:r w:rsidRPr="00C940AC">
              <w:rPr>
                <w:color w:val="9CC2E5" w:themeColor="accent1" w:themeTint="99"/>
              </w:rPr>
              <w:t>Process</w:t>
            </w:r>
            <w:r w:rsidRPr="000260B7">
              <w:rPr>
                <w:color w:val="auto"/>
              </w:rPr>
              <w:t>(1/2): text="TEST",value=1001</w:t>
            </w:r>
          </w:p>
          <w:p w14:paraId="0C1F3D0E" w14:textId="77777777" w:rsidR="000260B7" w:rsidRPr="000260B7" w:rsidRDefault="000260B7" w:rsidP="000260B7">
            <w:pPr>
              <w:pStyle w:val="2-"/>
              <w:rPr>
                <w:color w:val="auto"/>
              </w:rPr>
            </w:pPr>
            <w:r w:rsidRPr="000260B7">
              <w:rPr>
                <w:color w:val="auto"/>
              </w:rPr>
              <w:t>[C2(</w:t>
            </w:r>
            <w:r w:rsidRPr="00787DEB">
              <w:rPr>
                <w:color w:val="BF8F00" w:themeColor="accent4" w:themeShade="BF"/>
              </w:rPr>
              <w:t>12152</w:t>
            </w:r>
            <w:r w:rsidRPr="000260B7">
              <w:rPr>
                <w:color w:val="auto"/>
              </w:rPr>
              <w:t xml:space="preserve">, </w:t>
            </w:r>
            <w:r w:rsidRPr="00541EC6">
              <w:rPr>
                <w:color w:val="00B0F0"/>
              </w:rPr>
              <w:t>6464</w:t>
            </w:r>
            <w:r w:rsidRPr="000260B7">
              <w:rPr>
                <w:color w:val="auto"/>
              </w:rPr>
              <w:t xml:space="preserve">)] ... </w:t>
            </w:r>
            <w:r w:rsidRPr="00C940AC">
              <w:rPr>
                <w:color w:val="BF8F00" w:themeColor="accent4" w:themeShade="BF"/>
              </w:rPr>
              <w:t>Process</w:t>
            </w:r>
            <w:r w:rsidRPr="000260B7">
              <w:rPr>
                <w:color w:val="auto"/>
              </w:rPr>
              <w:t>(2/3): text="TEST",value=1012</w:t>
            </w:r>
          </w:p>
          <w:p w14:paraId="2575EA40" w14:textId="77777777" w:rsidR="000260B7" w:rsidRPr="000260B7" w:rsidRDefault="000260B7" w:rsidP="000260B7">
            <w:pPr>
              <w:pStyle w:val="2-"/>
              <w:rPr>
                <w:color w:val="auto"/>
              </w:rPr>
            </w:pPr>
            <w:r w:rsidRPr="000260B7">
              <w:rPr>
                <w:color w:val="auto"/>
              </w:rPr>
              <w:t>[C1(</w:t>
            </w:r>
            <w:r w:rsidRPr="00541EC6">
              <w:rPr>
                <w:color w:val="00B0F0"/>
              </w:rPr>
              <w:t xml:space="preserve"> 6464</w:t>
            </w:r>
            <w:r w:rsidRPr="000260B7">
              <w:rPr>
                <w:color w:val="auto"/>
              </w:rPr>
              <w:t xml:space="preserve">, </w:t>
            </w:r>
            <w:r w:rsidRPr="00541EC6">
              <w:rPr>
                <w:color w:val="FF0000"/>
              </w:rPr>
              <w:t>5348</w:t>
            </w:r>
            <w:r w:rsidRPr="000260B7">
              <w:rPr>
                <w:color w:val="auto"/>
              </w:rPr>
              <w:t xml:space="preserve">)] ... </w:t>
            </w:r>
            <w:r w:rsidRPr="00C940AC">
              <w:rPr>
                <w:color w:val="00B0F0"/>
              </w:rPr>
              <w:t>Process</w:t>
            </w:r>
            <w:r w:rsidRPr="000260B7">
              <w:rPr>
                <w:color w:val="auto"/>
              </w:rPr>
              <w:t>(1/2): text="TEST",value=1001</w:t>
            </w:r>
          </w:p>
          <w:p w14:paraId="37A85A83" w14:textId="77777777" w:rsidR="000260B7" w:rsidRPr="000260B7" w:rsidRDefault="000260B7" w:rsidP="000260B7">
            <w:pPr>
              <w:pStyle w:val="2-"/>
              <w:rPr>
                <w:color w:val="auto"/>
              </w:rPr>
            </w:pPr>
            <w:r w:rsidRPr="000260B7">
              <w:rPr>
                <w:color w:val="auto"/>
              </w:rPr>
              <w:t>[C1(</w:t>
            </w:r>
            <w:r w:rsidRPr="007E3B48">
              <w:rPr>
                <w:color w:val="2E74B5" w:themeColor="accent1" w:themeShade="BF"/>
              </w:rPr>
              <w:t>11556</w:t>
            </w:r>
            <w:r w:rsidRPr="000260B7">
              <w:rPr>
                <w:color w:val="auto"/>
              </w:rPr>
              <w:t>,</w:t>
            </w:r>
            <w:r w:rsidRPr="00541EC6">
              <w:rPr>
                <w:color w:val="FF0000"/>
              </w:rPr>
              <w:t xml:space="preserve"> 5348</w:t>
            </w:r>
            <w:r w:rsidRPr="000260B7">
              <w:rPr>
                <w:color w:val="auto"/>
              </w:rPr>
              <w:t xml:space="preserve">)] ... </w:t>
            </w:r>
            <w:r w:rsidRPr="00C940AC">
              <w:rPr>
                <w:color w:val="2E74B5" w:themeColor="accent1" w:themeShade="BF"/>
              </w:rPr>
              <w:t>Process</w:t>
            </w:r>
            <w:r w:rsidRPr="000260B7">
              <w:rPr>
                <w:color w:val="auto"/>
              </w:rPr>
              <w:t>(1/2): text="TEST",value=1001</w:t>
            </w:r>
          </w:p>
          <w:p w14:paraId="50A53572" w14:textId="77777777" w:rsidR="000260B7" w:rsidRPr="000260B7" w:rsidRDefault="000260B7" w:rsidP="000260B7">
            <w:pPr>
              <w:pStyle w:val="2-"/>
              <w:rPr>
                <w:color w:val="auto"/>
              </w:rPr>
            </w:pPr>
            <w:r w:rsidRPr="000260B7">
              <w:rPr>
                <w:color w:val="auto"/>
              </w:rPr>
              <w:t>[C2(</w:t>
            </w:r>
            <w:r w:rsidRPr="004D2ABB">
              <w:rPr>
                <w:color w:val="7030A0"/>
              </w:rPr>
              <w:t>10372</w:t>
            </w:r>
            <w:r w:rsidRPr="000260B7">
              <w:rPr>
                <w:color w:val="auto"/>
              </w:rPr>
              <w:t>,</w:t>
            </w:r>
            <w:r w:rsidRPr="007E3B48">
              <w:rPr>
                <w:color w:val="2E74B5" w:themeColor="accent1" w:themeShade="BF"/>
              </w:rPr>
              <w:t>11556</w:t>
            </w:r>
            <w:r w:rsidRPr="000260B7">
              <w:rPr>
                <w:color w:val="auto"/>
              </w:rPr>
              <w:t xml:space="preserve">)] ... </w:t>
            </w:r>
            <w:r w:rsidRPr="00C940AC">
              <w:rPr>
                <w:color w:val="7030A0"/>
              </w:rPr>
              <w:t>Process</w:t>
            </w:r>
            <w:r w:rsidRPr="000260B7">
              <w:rPr>
                <w:color w:val="auto"/>
              </w:rPr>
              <w:t>(2/3): text="TEST",value=1012</w:t>
            </w:r>
          </w:p>
          <w:p w14:paraId="6D0038CB" w14:textId="77777777" w:rsidR="000260B7" w:rsidRPr="000260B7" w:rsidRDefault="000260B7" w:rsidP="000260B7">
            <w:pPr>
              <w:pStyle w:val="2-"/>
              <w:rPr>
                <w:color w:val="auto"/>
              </w:rPr>
            </w:pPr>
            <w:r w:rsidRPr="000260B7">
              <w:rPr>
                <w:color w:val="auto"/>
              </w:rPr>
              <w:t>[C2(</w:t>
            </w:r>
            <w:r w:rsidRPr="009C409D">
              <w:rPr>
                <w:color w:val="FFC000"/>
              </w:rPr>
              <w:t xml:space="preserve"> 6752</w:t>
            </w:r>
            <w:r w:rsidRPr="000260B7">
              <w:rPr>
                <w:color w:val="auto"/>
              </w:rPr>
              <w:t xml:space="preserve">, </w:t>
            </w:r>
            <w:r w:rsidRPr="00541EC6">
              <w:rPr>
                <w:color w:val="00B0F0"/>
              </w:rPr>
              <w:t>6464</w:t>
            </w:r>
            <w:r w:rsidRPr="000260B7">
              <w:rPr>
                <w:color w:val="auto"/>
              </w:rPr>
              <w:t xml:space="preserve">)] ... </w:t>
            </w:r>
            <w:r w:rsidRPr="00C940AC">
              <w:rPr>
                <w:color w:val="FFC000"/>
              </w:rPr>
              <w:t>Process</w:t>
            </w:r>
            <w:r w:rsidRPr="000260B7">
              <w:rPr>
                <w:color w:val="auto"/>
              </w:rPr>
              <w:t>(3/3): text="TEST",value=1022</w:t>
            </w:r>
          </w:p>
          <w:p w14:paraId="3C8FB08B" w14:textId="77777777" w:rsidR="000260B7" w:rsidRPr="000260B7" w:rsidRDefault="000260B7" w:rsidP="000260B7">
            <w:pPr>
              <w:pStyle w:val="2-"/>
              <w:rPr>
                <w:color w:val="auto"/>
              </w:rPr>
            </w:pPr>
            <w:r w:rsidRPr="000260B7">
              <w:rPr>
                <w:color w:val="auto"/>
              </w:rPr>
              <w:t xml:space="preserve">[C3( </w:t>
            </w:r>
            <w:r w:rsidRPr="00787DEB">
              <w:rPr>
                <w:color w:val="00B050"/>
              </w:rPr>
              <w:t>1760</w:t>
            </w:r>
            <w:r w:rsidRPr="000260B7">
              <w:rPr>
                <w:color w:val="auto"/>
              </w:rPr>
              <w:t>,</w:t>
            </w:r>
            <w:r w:rsidRPr="009C409D">
              <w:rPr>
                <w:color w:val="FFC000"/>
              </w:rPr>
              <w:t xml:space="preserve"> 6752</w:t>
            </w:r>
            <w:r w:rsidRPr="000260B7">
              <w:rPr>
                <w:color w:val="auto"/>
              </w:rPr>
              <w:t xml:space="preserve">)] ... </w:t>
            </w:r>
            <w:r w:rsidRPr="00C940AC">
              <w:rPr>
                <w:color w:val="00B050"/>
              </w:rPr>
              <w:t>Process</w:t>
            </w:r>
            <w:r w:rsidRPr="000260B7">
              <w:rPr>
                <w:color w:val="auto"/>
              </w:rPr>
              <w:t>(4/4): text="TEST",value=1033</w:t>
            </w:r>
          </w:p>
          <w:p w14:paraId="6F749471" w14:textId="77777777" w:rsidR="000260B7" w:rsidRPr="000260B7" w:rsidRDefault="000260B7" w:rsidP="000260B7">
            <w:pPr>
              <w:pStyle w:val="2-"/>
              <w:rPr>
                <w:color w:val="auto"/>
              </w:rPr>
            </w:pPr>
            <w:r w:rsidRPr="000260B7">
              <w:rPr>
                <w:color w:val="auto"/>
              </w:rPr>
              <w:t xml:space="preserve">[P0( </w:t>
            </w:r>
            <w:r w:rsidRPr="00787DEB">
              <w:rPr>
                <w:color w:val="FF0000"/>
              </w:rPr>
              <w:t>5348</w:t>
            </w:r>
            <w:r w:rsidRPr="000260B7">
              <w:rPr>
                <w:color w:val="auto"/>
              </w:rPr>
              <w:t>,</w:t>
            </w:r>
            <w:r w:rsidRPr="00787DEB">
              <w:rPr>
                <w:color w:val="808080" w:themeColor="background1" w:themeShade="80"/>
              </w:rPr>
              <w:t>12044</w:t>
            </w:r>
            <w:r w:rsidRPr="000260B7">
              <w:rPr>
                <w:color w:val="auto"/>
              </w:rPr>
              <w:t>)] ...</w:t>
            </w:r>
            <w:r w:rsidRPr="00C940AC">
              <w:rPr>
                <w:color w:val="FF0000"/>
              </w:rPr>
              <w:t xml:space="preserve"> Process</w:t>
            </w:r>
            <w:r w:rsidRPr="000260B7">
              <w:rPr>
                <w:color w:val="auto"/>
              </w:rPr>
              <w:t>(1/1): text="TEST",value=1000</w:t>
            </w:r>
          </w:p>
          <w:p w14:paraId="666FABFC" w14:textId="77777777" w:rsidR="000260B7" w:rsidRPr="000260B7" w:rsidRDefault="000260B7" w:rsidP="000260B7">
            <w:pPr>
              <w:pStyle w:val="2-"/>
              <w:rPr>
                <w:color w:val="auto"/>
              </w:rPr>
            </w:pPr>
            <w:r w:rsidRPr="000260B7">
              <w:rPr>
                <w:color w:val="auto"/>
              </w:rPr>
              <w:t xml:space="preserve">[C1( </w:t>
            </w:r>
            <w:r w:rsidRPr="00787DEB">
              <w:rPr>
                <w:color w:val="BDD6EE" w:themeColor="accent1" w:themeTint="66"/>
              </w:rPr>
              <w:t>8972</w:t>
            </w:r>
            <w:r w:rsidRPr="000260B7">
              <w:rPr>
                <w:color w:val="auto"/>
              </w:rPr>
              <w:t xml:space="preserve">, </w:t>
            </w:r>
            <w:r w:rsidRPr="00541EC6">
              <w:rPr>
                <w:color w:val="FF0000"/>
              </w:rPr>
              <w:t>5348</w:t>
            </w:r>
            <w:r w:rsidRPr="000260B7">
              <w:rPr>
                <w:color w:val="auto"/>
              </w:rPr>
              <w:t xml:space="preserve">)] ... </w:t>
            </w:r>
            <w:r w:rsidRPr="00C940AC">
              <w:rPr>
                <w:color w:val="9CC2E5" w:themeColor="accent1" w:themeTint="99"/>
              </w:rPr>
              <w:t>Process</w:t>
            </w:r>
            <w:r w:rsidRPr="000260B7">
              <w:rPr>
                <w:color w:val="auto"/>
              </w:rPr>
              <w:t>(2/2): text="TEST",value=1011</w:t>
            </w:r>
          </w:p>
          <w:p w14:paraId="6525C2FA" w14:textId="77777777" w:rsidR="000260B7" w:rsidRPr="000260B7" w:rsidRDefault="000260B7" w:rsidP="000260B7">
            <w:pPr>
              <w:pStyle w:val="2-"/>
              <w:rPr>
                <w:color w:val="auto"/>
              </w:rPr>
            </w:pPr>
            <w:r w:rsidRPr="000260B7">
              <w:rPr>
                <w:color w:val="auto"/>
              </w:rPr>
              <w:t xml:space="preserve">[C1( </w:t>
            </w:r>
            <w:r w:rsidRPr="00787DEB">
              <w:rPr>
                <w:color w:val="00B0F0"/>
              </w:rPr>
              <w:t>6464</w:t>
            </w:r>
            <w:r w:rsidRPr="000260B7">
              <w:rPr>
                <w:color w:val="auto"/>
              </w:rPr>
              <w:t xml:space="preserve">, </w:t>
            </w:r>
            <w:r w:rsidRPr="00541EC6">
              <w:rPr>
                <w:color w:val="FF0000"/>
              </w:rPr>
              <w:t>5348</w:t>
            </w:r>
            <w:r w:rsidRPr="000260B7">
              <w:rPr>
                <w:color w:val="auto"/>
              </w:rPr>
              <w:t>)] ...</w:t>
            </w:r>
            <w:r w:rsidRPr="00C940AC">
              <w:rPr>
                <w:color w:val="00B0F0"/>
              </w:rPr>
              <w:t xml:space="preserve"> Process</w:t>
            </w:r>
            <w:r w:rsidRPr="000260B7">
              <w:rPr>
                <w:color w:val="auto"/>
              </w:rPr>
              <w:t>(2/2): text="TEST",value=1011</w:t>
            </w:r>
          </w:p>
          <w:p w14:paraId="74B5E841" w14:textId="77777777" w:rsidR="000260B7" w:rsidRPr="000260B7" w:rsidRDefault="000260B7" w:rsidP="000260B7">
            <w:pPr>
              <w:pStyle w:val="2-"/>
              <w:rPr>
                <w:color w:val="auto"/>
              </w:rPr>
            </w:pPr>
            <w:r w:rsidRPr="000260B7">
              <w:rPr>
                <w:color w:val="auto"/>
              </w:rPr>
              <w:t>[C2(</w:t>
            </w:r>
            <w:r w:rsidRPr="00787DEB">
              <w:rPr>
                <w:color w:val="BF8F00" w:themeColor="accent4" w:themeShade="BF"/>
              </w:rPr>
              <w:t>12152</w:t>
            </w:r>
            <w:r w:rsidRPr="000260B7">
              <w:rPr>
                <w:color w:val="auto"/>
              </w:rPr>
              <w:t xml:space="preserve">, </w:t>
            </w:r>
            <w:r w:rsidRPr="00541EC6">
              <w:rPr>
                <w:color w:val="00B0F0"/>
              </w:rPr>
              <w:t>6464</w:t>
            </w:r>
            <w:r w:rsidRPr="000260B7">
              <w:rPr>
                <w:color w:val="auto"/>
              </w:rPr>
              <w:t xml:space="preserve">)] ... </w:t>
            </w:r>
            <w:r w:rsidRPr="00C940AC">
              <w:rPr>
                <w:color w:val="BF8F00" w:themeColor="accent4" w:themeShade="BF"/>
              </w:rPr>
              <w:t>Process</w:t>
            </w:r>
            <w:r w:rsidRPr="000260B7">
              <w:rPr>
                <w:color w:val="auto"/>
              </w:rPr>
              <w:t>(3/3): text="TEST",value=1022</w:t>
            </w:r>
          </w:p>
          <w:p w14:paraId="019BF3FD" w14:textId="77777777" w:rsidR="000260B7" w:rsidRPr="000260B7" w:rsidRDefault="000260B7" w:rsidP="000260B7">
            <w:pPr>
              <w:pStyle w:val="2-"/>
              <w:rPr>
                <w:color w:val="auto"/>
              </w:rPr>
            </w:pPr>
            <w:r w:rsidRPr="000260B7">
              <w:rPr>
                <w:color w:val="auto"/>
              </w:rPr>
              <w:t>[C2(</w:t>
            </w:r>
            <w:r w:rsidRPr="004D2ABB">
              <w:rPr>
                <w:color w:val="7030A0"/>
              </w:rPr>
              <w:t>10372</w:t>
            </w:r>
            <w:r w:rsidRPr="000260B7">
              <w:rPr>
                <w:color w:val="auto"/>
              </w:rPr>
              <w:t>,</w:t>
            </w:r>
            <w:r w:rsidRPr="007E3B48">
              <w:rPr>
                <w:color w:val="2E74B5" w:themeColor="accent1" w:themeShade="BF"/>
              </w:rPr>
              <w:t>11556</w:t>
            </w:r>
            <w:r w:rsidRPr="000260B7">
              <w:rPr>
                <w:color w:val="auto"/>
              </w:rPr>
              <w:t xml:space="preserve">)] ... </w:t>
            </w:r>
            <w:r w:rsidRPr="00C940AC">
              <w:rPr>
                <w:color w:val="7030A0"/>
              </w:rPr>
              <w:t>Process</w:t>
            </w:r>
            <w:r w:rsidRPr="000260B7">
              <w:rPr>
                <w:color w:val="auto"/>
              </w:rPr>
              <w:t>(3/3): text="TEST",value=1022</w:t>
            </w:r>
          </w:p>
          <w:p w14:paraId="56EBD373" w14:textId="77777777" w:rsidR="000260B7" w:rsidRPr="000260B7" w:rsidRDefault="000260B7" w:rsidP="000260B7">
            <w:pPr>
              <w:pStyle w:val="2-"/>
              <w:rPr>
                <w:color w:val="auto"/>
              </w:rPr>
            </w:pPr>
            <w:r w:rsidRPr="000260B7">
              <w:rPr>
                <w:color w:val="auto"/>
              </w:rPr>
              <w:t>[C1(</w:t>
            </w:r>
            <w:r w:rsidRPr="007E3B48">
              <w:rPr>
                <w:color w:val="2E74B5" w:themeColor="accent1" w:themeShade="BF"/>
              </w:rPr>
              <w:t>11556</w:t>
            </w:r>
            <w:r w:rsidRPr="000260B7">
              <w:rPr>
                <w:color w:val="auto"/>
              </w:rPr>
              <w:t xml:space="preserve">, </w:t>
            </w:r>
            <w:r w:rsidRPr="00541EC6">
              <w:rPr>
                <w:color w:val="FF0000"/>
              </w:rPr>
              <w:t>5348</w:t>
            </w:r>
            <w:r w:rsidRPr="000260B7">
              <w:rPr>
                <w:color w:val="auto"/>
              </w:rPr>
              <w:t xml:space="preserve">)] ... </w:t>
            </w:r>
            <w:r w:rsidRPr="00C940AC">
              <w:rPr>
                <w:color w:val="2E74B5" w:themeColor="accent1" w:themeShade="BF"/>
              </w:rPr>
              <w:t>Process</w:t>
            </w:r>
            <w:r w:rsidRPr="000260B7">
              <w:rPr>
                <w:color w:val="auto"/>
              </w:rPr>
              <w:t>(2/2): text="TEST",value=1011</w:t>
            </w:r>
          </w:p>
          <w:p w14:paraId="301BD8DE" w14:textId="77777777" w:rsidR="000260B7" w:rsidRPr="000260B7" w:rsidRDefault="000260B7" w:rsidP="000260B7">
            <w:pPr>
              <w:pStyle w:val="2-"/>
              <w:rPr>
                <w:color w:val="auto"/>
              </w:rPr>
            </w:pPr>
            <w:r w:rsidRPr="004D2ABB">
              <w:rPr>
                <w:color w:val="00B050"/>
              </w:rPr>
              <w:t>END</w:t>
            </w:r>
            <w:r w:rsidRPr="000260B7">
              <w:rPr>
                <w:color w:val="auto"/>
              </w:rPr>
              <w:t xml:space="preserve">: C3( </w:t>
            </w:r>
            <w:r w:rsidRPr="00787DEB">
              <w:rPr>
                <w:color w:val="00B050"/>
              </w:rPr>
              <w:t>1760</w:t>
            </w:r>
            <w:r w:rsidRPr="000260B7">
              <w:rPr>
                <w:color w:val="auto"/>
              </w:rPr>
              <w:t xml:space="preserve">, </w:t>
            </w:r>
            <w:r w:rsidRPr="009C409D">
              <w:rPr>
                <w:color w:val="FFC000"/>
              </w:rPr>
              <w:t>6752</w:t>
            </w:r>
            <w:r w:rsidRPr="000260B7">
              <w:rPr>
                <w:color w:val="auto"/>
              </w:rPr>
              <w:t>)</w:t>
            </w:r>
          </w:p>
          <w:p w14:paraId="375B85C8" w14:textId="77777777" w:rsidR="000260B7" w:rsidRPr="000260B7" w:rsidRDefault="000260B7" w:rsidP="000260B7">
            <w:pPr>
              <w:pStyle w:val="2-"/>
              <w:rPr>
                <w:color w:val="auto"/>
              </w:rPr>
            </w:pPr>
            <w:r w:rsidRPr="000260B7">
              <w:rPr>
                <w:color w:val="auto"/>
              </w:rPr>
              <w:t xml:space="preserve">[C2( </w:t>
            </w:r>
            <w:r w:rsidRPr="009C409D">
              <w:rPr>
                <w:color w:val="FFC000"/>
              </w:rPr>
              <w:t>6752</w:t>
            </w:r>
            <w:r w:rsidRPr="000260B7">
              <w:rPr>
                <w:color w:val="auto"/>
              </w:rPr>
              <w:t xml:space="preserve">, </w:t>
            </w:r>
            <w:r w:rsidRPr="00541EC6">
              <w:rPr>
                <w:color w:val="00B0F0"/>
              </w:rPr>
              <w:t>6464</w:t>
            </w:r>
            <w:r w:rsidRPr="000260B7">
              <w:rPr>
                <w:color w:val="auto"/>
              </w:rPr>
              <w:t xml:space="preserve">)] ... </w:t>
            </w:r>
            <w:r w:rsidRPr="00C940AC">
              <w:rPr>
                <w:color w:val="FFC000"/>
              </w:rPr>
              <w:t>Wait</w:t>
            </w:r>
            <w:r w:rsidRPr="000260B7">
              <w:rPr>
                <w:color w:val="auto"/>
              </w:rPr>
              <w:t xml:space="preserve">( </w:t>
            </w:r>
            <w:r w:rsidRPr="00787DEB">
              <w:rPr>
                <w:color w:val="00B050"/>
              </w:rPr>
              <w:t>1760</w:t>
            </w:r>
            <w:r w:rsidRPr="000260B7">
              <w:rPr>
                <w:color w:val="auto"/>
              </w:rPr>
              <w:t>) ...</w:t>
            </w:r>
          </w:p>
          <w:p w14:paraId="4D2807EC" w14:textId="77777777" w:rsidR="000260B7" w:rsidRPr="000260B7" w:rsidRDefault="000260B7" w:rsidP="000260B7">
            <w:pPr>
              <w:pStyle w:val="2-"/>
              <w:rPr>
                <w:color w:val="auto"/>
              </w:rPr>
            </w:pPr>
            <w:r w:rsidRPr="000260B7">
              <w:rPr>
                <w:color w:val="auto"/>
              </w:rPr>
              <w:t>[C2(</w:t>
            </w:r>
            <w:r w:rsidRPr="009C409D">
              <w:rPr>
                <w:color w:val="FFC000"/>
              </w:rPr>
              <w:t xml:space="preserve"> 6752</w:t>
            </w:r>
            <w:r w:rsidRPr="000260B7">
              <w:rPr>
                <w:color w:val="auto"/>
              </w:rPr>
              <w:t xml:space="preserve">, </w:t>
            </w:r>
            <w:r w:rsidRPr="00541EC6">
              <w:rPr>
                <w:color w:val="00B0F0"/>
              </w:rPr>
              <w:t>6464</w:t>
            </w:r>
            <w:r w:rsidRPr="000260B7">
              <w:rPr>
                <w:color w:val="auto"/>
              </w:rPr>
              <w:t xml:space="preserve">)] ... </w:t>
            </w:r>
            <w:r w:rsidRPr="00C940AC">
              <w:rPr>
                <w:color w:val="FFC000"/>
              </w:rPr>
              <w:t>Wait</w:t>
            </w:r>
            <w:r w:rsidRPr="000260B7">
              <w:rPr>
                <w:color w:val="auto"/>
              </w:rPr>
              <w:t xml:space="preserve">( </w:t>
            </w:r>
            <w:r w:rsidRPr="00787DEB">
              <w:rPr>
                <w:color w:val="00B050"/>
              </w:rPr>
              <w:t>1760</w:t>
            </w:r>
            <w:r w:rsidRPr="000260B7">
              <w:rPr>
                <w:color w:val="auto"/>
              </w:rPr>
              <w:t>) End status=0</w:t>
            </w:r>
          </w:p>
          <w:p w14:paraId="13C4C067" w14:textId="77777777" w:rsidR="000260B7" w:rsidRPr="000260B7" w:rsidRDefault="000260B7" w:rsidP="000260B7">
            <w:pPr>
              <w:pStyle w:val="2-"/>
              <w:rPr>
                <w:color w:val="auto"/>
              </w:rPr>
            </w:pPr>
            <w:r w:rsidRPr="004D2ABB">
              <w:rPr>
                <w:color w:val="FFC000"/>
              </w:rPr>
              <w:t>END</w:t>
            </w:r>
            <w:r w:rsidRPr="000260B7">
              <w:rPr>
                <w:color w:val="auto"/>
              </w:rPr>
              <w:t xml:space="preserve">: C2( </w:t>
            </w:r>
            <w:r w:rsidRPr="009C409D">
              <w:rPr>
                <w:color w:val="FFC000"/>
              </w:rPr>
              <w:t>6752</w:t>
            </w:r>
            <w:r w:rsidRPr="000260B7">
              <w:rPr>
                <w:color w:val="auto"/>
              </w:rPr>
              <w:t xml:space="preserve">, </w:t>
            </w:r>
            <w:r w:rsidRPr="001C05DA">
              <w:rPr>
                <w:color w:val="00B0F0"/>
              </w:rPr>
              <w:t>6464</w:t>
            </w:r>
            <w:r w:rsidRPr="000260B7">
              <w:rPr>
                <w:color w:val="auto"/>
              </w:rPr>
              <w:t>)</w:t>
            </w:r>
          </w:p>
          <w:p w14:paraId="7E15F6D2" w14:textId="77777777" w:rsidR="000260B7" w:rsidRPr="000260B7" w:rsidRDefault="000260B7" w:rsidP="000260B7">
            <w:pPr>
              <w:pStyle w:val="2-"/>
              <w:rPr>
                <w:color w:val="auto"/>
              </w:rPr>
            </w:pPr>
            <w:r w:rsidRPr="004D2ABB">
              <w:rPr>
                <w:color w:val="9CC2E5" w:themeColor="accent1" w:themeTint="99"/>
              </w:rPr>
              <w:t>END</w:t>
            </w:r>
            <w:r w:rsidRPr="000260B7">
              <w:rPr>
                <w:color w:val="auto"/>
              </w:rPr>
              <w:t xml:space="preserve">: C1( </w:t>
            </w:r>
            <w:r w:rsidRPr="00787DEB">
              <w:rPr>
                <w:color w:val="BDD6EE" w:themeColor="accent1" w:themeTint="66"/>
              </w:rPr>
              <w:t>8972</w:t>
            </w:r>
            <w:r w:rsidRPr="000260B7">
              <w:rPr>
                <w:color w:val="auto"/>
              </w:rPr>
              <w:t>,</w:t>
            </w:r>
            <w:r w:rsidRPr="00541EC6">
              <w:rPr>
                <w:color w:val="FF0000"/>
              </w:rPr>
              <w:t xml:space="preserve"> 5348</w:t>
            </w:r>
            <w:r w:rsidRPr="000260B7">
              <w:rPr>
                <w:color w:val="auto"/>
              </w:rPr>
              <w:t>)</w:t>
            </w:r>
          </w:p>
          <w:p w14:paraId="2BAADA77" w14:textId="77777777" w:rsidR="000260B7" w:rsidRPr="000260B7" w:rsidRDefault="000260B7" w:rsidP="000260B7">
            <w:pPr>
              <w:pStyle w:val="2-"/>
              <w:rPr>
                <w:color w:val="auto"/>
              </w:rPr>
            </w:pPr>
            <w:r w:rsidRPr="000260B7">
              <w:rPr>
                <w:color w:val="auto"/>
              </w:rPr>
              <w:t xml:space="preserve">[P0( </w:t>
            </w:r>
            <w:r w:rsidRPr="00541EC6">
              <w:rPr>
                <w:color w:val="FF0000"/>
              </w:rPr>
              <w:t>5348</w:t>
            </w:r>
            <w:r w:rsidRPr="000260B7">
              <w:rPr>
                <w:color w:val="auto"/>
              </w:rPr>
              <w:t>,</w:t>
            </w:r>
            <w:r w:rsidRPr="00787DEB">
              <w:rPr>
                <w:color w:val="808080" w:themeColor="background1" w:themeShade="80"/>
              </w:rPr>
              <w:t>12044</w:t>
            </w:r>
            <w:r w:rsidRPr="000260B7">
              <w:rPr>
                <w:color w:val="auto"/>
              </w:rPr>
              <w:t xml:space="preserve">)] ... </w:t>
            </w:r>
            <w:r w:rsidRPr="00C940AC">
              <w:rPr>
                <w:color w:val="FF0000"/>
              </w:rPr>
              <w:t>Wait</w:t>
            </w:r>
            <w:r w:rsidRPr="000260B7">
              <w:rPr>
                <w:color w:val="auto"/>
              </w:rPr>
              <w:t xml:space="preserve">( </w:t>
            </w:r>
            <w:r w:rsidRPr="001C05DA">
              <w:rPr>
                <w:color w:val="00B0F0"/>
              </w:rPr>
              <w:t>6464</w:t>
            </w:r>
            <w:r w:rsidRPr="000260B7">
              <w:rPr>
                <w:color w:val="auto"/>
              </w:rPr>
              <w:t>) ...</w:t>
            </w:r>
          </w:p>
          <w:p w14:paraId="548BCA97" w14:textId="77777777" w:rsidR="000260B7" w:rsidRPr="000260B7" w:rsidRDefault="000260B7" w:rsidP="000260B7">
            <w:pPr>
              <w:pStyle w:val="2-"/>
              <w:rPr>
                <w:color w:val="auto"/>
              </w:rPr>
            </w:pPr>
            <w:r w:rsidRPr="004D2ABB">
              <w:rPr>
                <w:color w:val="BF8F00" w:themeColor="accent4" w:themeShade="BF"/>
              </w:rPr>
              <w:t>END</w:t>
            </w:r>
            <w:r w:rsidRPr="000260B7">
              <w:rPr>
                <w:color w:val="auto"/>
              </w:rPr>
              <w:t>: C2(</w:t>
            </w:r>
            <w:r w:rsidRPr="00787DEB">
              <w:rPr>
                <w:color w:val="BF8F00" w:themeColor="accent4" w:themeShade="BF"/>
              </w:rPr>
              <w:t>12152</w:t>
            </w:r>
            <w:r w:rsidRPr="000260B7">
              <w:rPr>
                <w:color w:val="auto"/>
              </w:rPr>
              <w:t>,</w:t>
            </w:r>
            <w:r w:rsidRPr="001C05DA">
              <w:rPr>
                <w:color w:val="00B0F0"/>
              </w:rPr>
              <w:t xml:space="preserve"> 6464</w:t>
            </w:r>
            <w:r w:rsidRPr="000260B7">
              <w:rPr>
                <w:color w:val="auto"/>
              </w:rPr>
              <w:t>)</w:t>
            </w:r>
          </w:p>
          <w:p w14:paraId="11E7E803" w14:textId="77777777" w:rsidR="000260B7" w:rsidRPr="000260B7" w:rsidRDefault="000260B7" w:rsidP="000260B7">
            <w:pPr>
              <w:pStyle w:val="2-"/>
              <w:rPr>
                <w:color w:val="auto"/>
              </w:rPr>
            </w:pPr>
            <w:r w:rsidRPr="000260B7">
              <w:rPr>
                <w:color w:val="auto"/>
              </w:rPr>
              <w:t xml:space="preserve">[C1( </w:t>
            </w:r>
            <w:r w:rsidRPr="001C05DA">
              <w:rPr>
                <w:color w:val="00B0F0"/>
              </w:rPr>
              <w:t>6464</w:t>
            </w:r>
            <w:r w:rsidRPr="000260B7">
              <w:rPr>
                <w:color w:val="auto"/>
              </w:rPr>
              <w:t xml:space="preserve">, </w:t>
            </w:r>
            <w:r w:rsidRPr="00541EC6">
              <w:rPr>
                <w:color w:val="FF0000"/>
              </w:rPr>
              <w:t>5348</w:t>
            </w:r>
            <w:r w:rsidRPr="000260B7">
              <w:rPr>
                <w:color w:val="auto"/>
              </w:rPr>
              <w:t xml:space="preserve">)] ... </w:t>
            </w:r>
            <w:r w:rsidRPr="00C940AC">
              <w:rPr>
                <w:color w:val="00B0F0"/>
              </w:rPr>
              <w:t>Wait</w:t>
            </w:r>
            <w:r w:rsidRPr="000260B7">
              <w:rPr>
                <w:color w:val="auto"/>
              </w:rPr>
              <w:t xml:space="preserve">( </w:t>
            </w:r>
            <w:r w:rsidRPr="009C409D">
              <w:rPr>
                <w:color w:val="FFC000"/>
              </w:rPr>
              <w:t>6752</w:t>
            </w:r>
            <w:r w:rsidRPr="000260B7">
              <w:rPr>
                <w:color w:val="auto"/>
              </w:rPr>
              <w:t>) ...</w:t>
            </w:r>
          </w:p>
          <w:p w14:paraId="08BC76D0" w14:textId="77777777" w:rsidR="000260B7" w:rsidRPr="000260B7" w:rsidRDefault="000260B7" w:rsidP="000260B7">
            <w:pPr>
              <w:pStyle w:val="2-"/>
              <w:rPr>
                <w:color w:val="auto"/>
              </w:rPr>
            </w:pPr>
            <w:r w:rsidRPr="004D2ABB">
              <w:rPr>
                <w:color w:val="7030A0"/>
              </w:rPr>
              <w:t>END</w:t>
            </w:r>
            <w:r w:rsidRPr="000260B7">
              <w:rPr>
                <w:color w:val="auto"/>
              </w:rPr>
              <w:t>: C2(</w:t>
            </w:r>
            <w:r w:rsidRPr="004D2ABB">
              <w:rPr>
                <w:color w:val="7030A0"/>
              </w:rPr>
              <w:t>10372</w:t>
            </w:r>
            <w:r w:rsidRPr="000260B7">
              <w:rPr>
                <w:color w:val="auto"/>
              </w:rPr>
              <w:t>,</w:t>
            </w:r>
            <w:r w:rsidRPr="007E3B48">
              <w:rPr>
                <w:color w:val="2E74B5" w:themeColor="accent1" w:themeShade="BF"/>
              </w:rPr>
              <w:t>11556</w:t>
            </w:r>
            <w:r w:rsidRPr="000260B7">
              <w:rPr>
                <w:color w:val="auto"/>
              </w:rPr>
              <w:t>)</w:t>
            </w:r>
          </w:p>
          <w:p w14:paraId="4126B41F" w14:textId="77777777" w:rsidR="000260B7" w:rsidRPr="000260B7" w:rsidRDefault="000260B7" w:rsidP="000260B7">
            <w:pPr>
              <w:pStyle w:val="2-"/>
              <w:rPr>
                <w:color w:val="auto"/>
              </w:rPr>
            </w:pPr>
            <w:r w:rsidRPr="000260B7">
              <w:rPr>
                <w:color w:val="auto"/>
              </w:rPr>
              <w:t>[C1(</w:t>
            </w:r>
            <w:r w:rsidRPr="009E620F">
              <w:rPr>
                <w:color w:val="2E74B5" w:themeColor="accent1" w:themeShade="BF"/>
              </w:rPr>
              <w:t>11556</w:t>
            </w:r>
            <w:r w:rsidRPr="000260B7">
              <w:rPr>
                <w:color w:val="auto"/>
              </w:rPr>
              <w:t xml:space="preserve">, </w:t>
            </w:r>
            <w:r w:rsidRPr="00541EC6">
              <w:rPr>
                <w:color w:val="FF0000"/>
              </w:rPr>
              <w:t>5348</w:t>
            </w:r>
            <w:r w:rsidRPr="000260B7">
              <w:rPr>
                <w:color w:val="auto"/>
              </w:rPr>
              <w:t xml:space="preserve">)] ... </w:t>
            </w:r>
            <w:r w:rsidRPr="00C940AC">
              <w:rPr>
                <w:color w:val="2E74B5" w:themeColor="accent1" w:themeShade="BF"/>
              </w:rPr>
              <w:t>Wait</w:t>
            </w:r>
            <w:r w:rsidRPr="000260B7">
              <w:rPr>
                <w:color w:val="auto"/>
              </w:rPr>
              <w:t>(</w:t>
            </w:r>
            <w:r w:rsidRPr="00D44F57">
              <w:rPr>
                <w:color w:val="7030A0"/>
              </w:rPr>
              <w:t>10372</w:t>
            </w:r>
            <w:r w:rsidRPr="000260B7">
              <w:rPr>
                <w:color w:val="auto"/>
              </w:rPr>
              <w:t>) ...</w:t>
            </w:r>
          </w:p>
          <w:p w14:paraId="04D8E9B3" w14:textId="77777777" w:rsidR="000260B7" w:rsidRPr="000260B7" w:rsidRDefault="000260B7" w:rsidP="000260B7">
            <w:pPr>
              <w:pStyle w:val="2-"/>
              <w:rPr>
                <w:color w:val="auto"/>
              </w:rPr>
            </w:pPr>
            <w:r w:rsidRPr="000260B7">
              <w:rPr>
                <w:color w:val="auto"/>
              </w:rPr>
              <w:t xml:space="preserve">[C1( </w:t>
            </w:r>
            <w:r w:rsidRPr="001C05DA">
              <w:rPr>
                <w:color w:val="00B0F0"/>
              </w:rPr>
              <w:t>6464</w:t>
            </w:r>
            <w:r w:rsidRPr="000260B7">
              <w:rPr>
                <w:color w:val="auto"/>
              </w:rPr>
              <w:t xml:space="preserve">, </w:t>
            </w:r>
            <w:r w:rsidRPr="00541EC6">
              <w:rPr>
                <w:color w:val="FF0000"/>
              </w:rPr>
              <w:t>5348</w:t>
            </w:r>
            <w:r w:rsidRPr="000260B7">
              <w:rPr>
                <w:color w:val="auto"/>
              </w:rPr>
              <w:t xml:space="preserve">)] ... </w:t>
            </w:r>
            <w:r w:rsidRPr="00C940AC">
              <w:rPr>
                <w:color w:val="00B0F0"/>
              </w:rPr>
              <w:t>Wait</w:t>
            </w:r>
            <w:r w:rsidRPr="000260B7">
              <w:rPr>
                <w:color w:val="auto"/>
              </w:rPr>
              <w:t xml:space="preserve">( </w:t>
            </w:r>
            <w:r w:rsidRPr="009C409D">
              <w:rPr>
                <w:color w:val="FFC000"/>
              </w:rPr>
              <w:t>6752</w:t>
            </w:r>
            <w:r w:rsidRPr="000260B7">
              <w:rPr>
                <w:color w:val="auto"/>
              </w:rPr>
              <w:t>) End status=0</w:t>
            </w:r>
          </w:p>
          <w:p w14:paraId="108A22BD" w14:textId="77777777" w:rsidR="000260B7" w:rsidRPr="000260B7" w:rsidRDefault="000260B7" w:rsidP="000260B7">
            <w:pPr>
              <w:pStyle w:val="2-"/>
              <w:rPr>
                <w:color w:val="auto"/>
              </w:rPr>
            </w:pPr>
            <w:r w:rsidRPr="000260B7">
              <w:rPr>
                <w:color w:val="auto"/>
              </w:rPr>
              <w:t xml:space="preserve">[C1( </w:t>
            </w:r>
            <w:r w:rsidRPr="001C05DA">
              <w:rPr>
                <w:color w:val="00B0F0"/>
              </w:rPr>
              <w:t>6464</w:t>
            </w:r>
            <w:r w:rsidRPr="000260B7">
              <w:rPr>
                <w:color w:val="auto"/>
              </w:rPr>
              <w:t xml:space="preserve">, </w:t>
            </w:r>
            <w:r w:rsidRPr="00541EC6">
              <w:rPr>
                <w:color w:val="FF0000"/>
              </w:rPr>
              <w:t>5348</w:t>
            </w:r>
            <w:r w:rsidRPr="000260B7">
              <w:rPr>
                <w:color w:val="auto"/>
              </w:rPr>
              <w:t xml:space="preserve">)] ... </w:t>
            </w:r>
            <w:r w:rsidRPr="00C940AC">
              <w:rPr>
                <w:color w:val="00B0F0"/>
              </w:rPr>
              <w:t>Wait</w:t>
            </w:r>
            <w:r w:rsidRPr="000260B7">
              <w:rPr>
                <w:color w:val="auto"/>
              </w:rPr>
              <w:t>(</w:t>
            </w:r>
            <w:r w:rsidRPr="00787DEB">
              <w:rPr>
                <w:color w:val="BF8F00" w:themeColor="accent4" w:themeShade="BF"/>
              </w:rPr>
              <w:t>12152</w:t>
            </w:r>
            <w:r w:rsidRPr="000260B7">
              <w:rPr>
                <w:color w:val="auto"/>
              </w:rPr>
              <w:t>) ...</w:t>
            </w:r>
          </w:p>
          <w:p w14:paraId="1E6374AB" w14:textId="77777777" w:rsidR="000260B7" w:rsidRPr="000260B7" w:rsidRDefault="000260B7" w:rsidP="000260B7">
            <w:pPr>
              <w:pStyle w:val="2-"/>
              <w:rPr>
                <w:color w:val="auto"/>
              </w:rPr>
            </w:pPr>
            <w:r w:rsidRPr="000260B7">
              <w:rPr>
                <w:color w:val="auto"/>
              </w:rPr>
              <w:t xml:space="preserve">[C1( </w:t>
            </w:r>
            <w:r w:rsidRPr="001C05DA">
              <w:rPr>
                <w:color w:val="00B0F0"/>
              </w:rPr>
              <w:t>6464</w:t>
            </w:r>
            <w:r w:rsidRPr="000260B7">
              <w:rPr>
                <w:color w:val="auto"/>
              </w:rPr>
              <w:t xml:space="preserve">, </w:t>
            </w:r>
            <w:r w:rsidRPr="00541EC6">
              <w:rPr>
                <w:color w:val="FF0000"/>
              </w:rPr>
              <w:t>5348</w:t>
            </w:r>
            <w:r w:rsidRPr="000260B7">
              <w:rPr>
                <w:color w:val="auto"/>
              </w:rPr>
              <w:t xml:space="preserve">)] ... </w:t>
            </w:r>
            <w:r w:rsidRPr="00C940AC">
              <w:rPr>
                <w:color w:val="00B0F0"/>
              </w:rPr>
              <w:t>Wait</w:t>
            </w:r>
            <w:r w:rsidRPr="000260B7">
              <w:rPr>
                <w:color w:val="auto"/>
              </w:rPr>
              <w:t>(</w:t>
            </w:r>
            <w:r w:rsidRPr="00787DEB">
              <w:rPr>
                <w:color w:val="BF8F00" w:themeColor="accent4" w:themeShade="BF"/>
              </w:rPr>
              <w:t>12152</w:t>
            </w:r>
            <w:r w:rsidRPr="000260B7">
              <w:rPr>
                <w:color w:val="auto"/>
              </w:rPr>
              <w:t>) End status=0</w:t>
            </w:r>
          </w:p>
          <w:p w14:paraId="687F8CF3" w14:textId="77777777" w:rsidR="000260B7" w:rsidRPr="000260B7" w:rsidRDefault="000260B7" w:rsidP="000260B7">
            <w:pPr>
              <w:pStyle w:val="2-"/>
              <w:rPr>
                <w:color w:val="auto"/>
              </w:rPr>
            </w:pPr>
            <w:r w:rsidRPr="004D2ABB">
              <w:rPr>
                <w:color w:val="00B0F0"/>
              </w:rPr>
              <w:t>END</w:t>
            </w:r>
            <w:r w:rsidRPr="000260B7">
              <w:rPr>
                <w:color w:val="auto"/>
              </w:rPr>
              <w:t xml:space="preserve">: C1( </w:t>
            </w:r>
            <w:r w:rsidRPr="00787DEB">
              <w:rPr>
                <w:color w:val="00B0F0"/>
              </w:rPr>
              <w:t>6464</w:t>
            </w:r>
            <w:r w:rsidRPr="000260B7">
              <w:rPr>
                <w:color w:val="auto"/>
              </w:rPr>
              <w:t xml:space="preserve">, </w:t>
            </w:r>
            <w:r w:rsidRPr="00541EC6">
              <w:rPr>
                <w:color w:val="FF0000"/>
              </w:rPr>
              <w:t>5348</w:t>
            </w:r>
            <w:r w:rsidRPr="000260B7">
              <w:rPr>
                <w:color w:val="auto"/>
              </w:rPr>
              <w:t>)</w:t>
            </w:r>
          </w:p>
          <w:p w14:paraId="004F3566" w14:textId="77777777" w:rsidR="000260B7" w:rsidRPr="000260B7" w:rsidRDefault="000260B7" w:rsidP="000260B7">
            <w:pPr>
              <w:pStyle w:val="2-"/>
              <w:rPr>
                <w:color w:val="auto"/>
              </w:rPr>
            </w:pPr>
            <w:r w:rsidRPr="000260B7">
              <w:rPr>
                <w:color w:val="auto"/>
              </w:rPr>
              <w:t>[C1(</w:t>
            </w:r>
            <w:r w:rsidRPr="00787DEB">
              <w:rPr>
                <w:color w:val="2E74B5" w:themeColor="accent1" w:themeShade="BF"/>
              </w:rPr>
              <w:t>11556</w:t>
            </w:r>
            <w:r w:rsidRPr="000260B7">
              <w:rPr>
                <w:color w:val="auto"/>
              </w:rPr>
              <w:t xml:space="preserve">, </w:t>
            </w:r>
            <w:r w:rsidRPr="001C05DA">
              <w:rPr>
                <w:color w:val="FF0000"/>
              </w:rPr>
              <w:t>5348</w:t>
            </w:r>
            <w:r w:rsidRPr="000260B7">
              <w:rPr>
                <w:color w:val="auto"/>
              </w:rPr>
              <w:t xml:space="preserve">)] ... </w:t>
            </w:r>
            <w:r w:rsidRPr="00C940AC">
              <w:rPr>
                <w:color w:val="2E74B5" w:themeColor="accent1" w:themeShade="BF"/>
              </w:rPr>
              <w:t>Wait</w:t>
            </w:r>
            <w:r w:rsidRPr="000260B7">
              <w:rPr>
                <w:color w:val="auto"/>
              </w:rPr>
              <w:t>(</w:t>
            </w:r>
            <w:r w:rsidRPr="00D44F57">
              <w:rPr>
                <w:color w:val="7030A0"/>
              </w:rPr>
              <w:t>10372</w:t>
            </w:r>
            <w:r w:rsidRPr="000260B7">
              <w:rPr>
                <w:color w:val="auto"/>
              </w:rPr>
              <w:t>) End status=0</w:t>
            </w:r>
          </w:p>
          <w:p w14:paraId="79C04BD7" w14:textId="77777777" w:rsidR="000260B7" w:rsidRPr="000260B7" w:rsidRDefault="000260B7" w:rsidP="000260B7">
            <w:pPr>
              <w:pStyle w:val="2-"/>
              <w:rPr>
                <w:color w:val="auto"/>
              </w:rPr>
            </w:pPr>
            <w:r w:rsidRPr="004D2ABB">
              <w:rPr>
                <w:color w:val="2E74B5" w:themeColor="accent1" w:themeShade="BF"/>
              </w:rPr>
              <w:t>END</w:t>
            </w:r>
            <w:r w:rsidRPr="000260B7">
              <w:rPr>
                <w:color w:val="auto"/>
              </w:rPr>
              <w:t>: C1(</w:t>
            </w:r>
            <w:r w:rsidRPr="007E3B48">
              <w:rPr>
                <w:color w:val="2E74B5" w:themeColor="accent1" w:themeShade="BF"/>
              </w:rPr>
              <w:t>11556</w:t>
            </w:r>
            <w:r w:rsidRPr="000260B7">
              <w:rPr>
                <w:color w:val="auto"/>
              </w:rPr>
              <w:t xml:space="preserve">, </w:t>
            </w:r>
            <w:r w:rsidRPr="00541EC6">
              <w:rPr>
                <w:color w:val="FF0000"/>
              </w:rPr>
              <w:t>5348</w:t>
            </w:r>
            <w:r w:rsidRPr="000260B7">
              <w:rPr>
                <w:color w:val="auto"/>
              </w:rPr>
              <w:t>)</w:t>
            </w:r>
          </w:p>
          <w:p w14:paraId="612A6360" w14:textId="77777777" w:rsidR="000260B7" w:rsidRPr="000260B7" w:rsidRDefault="000260B7" w:rsidP="000260B7">
            <w:pPr>
              <w:pStyle w:val="2-"/>
              <w:rPr>
                <w:color w:val="auto"/>
              </w:rPr>
            </w:pPr>
            <w:r w:rsidRPr="000260B7">
              <w:rPr>
                <w:color w:val="auto"/>
              </w:rPr>
              <w:t xml:space="preserve">[P0( </w:t>
            </w:r>
            <w:r w:rsidRPr="00541EC6">
              <w:rPr>
                <w:color w:val="FF0000"/>
              </w:rPr>
              <w:t>5348</w:t>
            </w:r>
            <w:r w:rsidRPr="000260B7">
              <w:rPr>
                <w:color w:val="auto"/>
              </w:rPr>
              <w:t>,</w:t>
            </w:r>
            <w:r w:rsidRPr="001C05DA">
              <w:rPr>
                <w:color w:val="808080" w:themeColor="background1" w:themeShade="80"/>
              </w:rPr>
              <w:t>12044</w:t>
            </w:r>
            <w:r w:rsidRPr="000260B7">
              <w:rPr>
                <w:color w:val="auto"/>
              </w:rPr>
              <w:t xml:space="preserve">)] ... </w:t>
            </w:r>
            <w:r w:rsidRPr="00C940AC">
              <w:rPr>
                <w:color w:val="FF0000"/>
              </w:rPr>
              <w:t>Wait</w:t>
            </w:r>
            <w:r w:rsidRPr="000260B7">
              <w:rPr>
                <w:color w:val="auto"/>
              </w:rPr>
              <w:t>(</w:t>
            </w:r>
            <w:r w:rsidRPr="001C05DA">
              <w:rPr>
                <w:color w:val="00B0F0"/>
              </w:rPr>
              <w:t xml:space="preserve"> 6464</w:t>
            </w:r>
            <w:r w:rsidRPr="000260B7">
              <w:rPr>
                <w:color w:val="auto"/>
              </w:rPr>
              <w:t>) End status=0</w:t>
            </w:r>
          </w:p>
          <w:p w14:paraId="3233543C" w14:textId="77777777" w:rsidR="000260B7" w:rsidRPr="000260B7" w:rsidRDefault="000260B7" w:rsidP="000260B7">
            <w:pPr>
              <w:pStyle w:val="2-"/>
              <w:rPr>
                <w:color w:val="auto"/>
              </w:rPr>
            </w:pPr>
            <w:r w:rsidRPr="000260B7">
              <w:rPr>
                <w:color w:val="auto"/>
              </w:rPr>
              <w:t xml:space="preserve">[P0( </w:t>
            </w:r>
            <w:r w:rsidRPr="00541EC6">
              <w:rPr>
                <w:color w:val="FF0000"/>
              </w:rPr>
              <w:t>5348</w:t>
            </w:r>
            <w:r w:rsidRPr="000260B7">
              <w:rPr>
                <w:color w:val="auto"/>
              </w:rPr>
              <w:t>,</w:t>
            </w:r>
            <w:r w:rsidRPr="001C05DA">
              <w:rPr>
                <w:color w:val="808080" w:themeColor="background1" w:themeShade="80"/>
              </w:rPr>
              <w:t>12044</w:t>
            </w:r>
            <w:r w:rsidRPr="000260B7">
              <w:rPr>
                <w:color w:val="auto"/>
              </w:rPr>
              <w:t xml:space="preserve">)] ... </w:t>
            </w:r>
            <w:r w:rsidRPr="00C940AC">
              <w:rPr>
                <w:color w:val="FF0000"/>
              </w:rPr>
              <w:t>Wait</w:t>
            </w:r>
            <w:r w:rsidRPr="000260B7">
              <w:rPr>
                <w:color w:val="auto"/>
              </w:rPr>
              <w:t>(</w:t>
            </w:r>
            <w:r w:rsidRPr="007E3B48">
              <w:rPr>
                <w:color w:val="2E74B5" w:themeColor="accent1" w:themeShade="BF"/>
              </w:rPr>
              <w:t>11556</w:t>
            </w:r>
            <w:r w:rsidRPr="000260B7">
              <w:rPr>
                <w:color w:val="auto"/>
              </w:rPr>
              <w:t>) ...</w:t>
            </w:r>
          </w:p>
          <w:p w14:paraId="76334D06" w14:textId="77777777" w:rsidR="000260B7" w:rsidRPr="000260B7" w:rsidRDefault="000260B7" w:rsidP="000260B7">
            <w:pPr>
              <w:pStyle w:val="2-"/>
              <w:rPr>
                <w:color w:val="auto"/>
              </w:rPr>
            </w:pPr>
            <w:r w:rsidRPr="000260B7">
              <w:rPr>
                <w:color w:val="auto"/>
              </w:rPr>
              <w:t xml:space="preserve">[P0( </w:t>
            </w:r>
            <w:r w:rsidRPr="00541EC6">
              <w:rPr>
                <w:color w:val="FF0000"/>
              </w:rPr>
              <w:t>5348</w:t>
            </w:r>
            <w:r w:rsidRPr="000260B7">
              <w:rPr>
                <w:color w:val="auto"/>
              </w:rPr>
              <w:t>,</w:t>
            </w:r>
            <w:r w:rsidRPr="001C05DA">
              <w:rPr>
                <w:color w:val="808080" w:themeColor="background1" w:themeShade="80"/>
              </w:rPr>
              <w:t>12044</w:t>
            </w:r>
            <w:r w:rsidRPr="000260B7">
              <w:rPr>
                <w:color w:val="auto"/>
              </w:rPr>
              <w:t xml:space="preserve">)] ... </w:t>
            </w:r>
            <w:r w:rsidRPr="00C940AC">
              <w:rPr>
                <w:color w:val="FF0000"/>
              </w:rPr>
              <w:t>Wait</w:t>
            </w:r>
            <w:r w:rsidRPr="000260B7">
              <w:rPr>
                <w:color w:val="auto"/>
              </w:rPr>
              <w:t>(</w:t>
            </w:r>
            <w:r w:rsidRPr="007E3B48">
              <w:rPr>
                <w:color w:val="2E74B5" w:themeColor="accent1" w:themeShade="BF"/>
              </w:rPr>
              <w:t>11556</w:t>
            </w:r>
            <w:r w:rsidRPr="000260B7">
              <w:rPr>
                <w:color w:val="auto"/>
              </w:rPr>
              <w:t>) End status=0</w:t>
            </w:r>
          </w:p>
          <w:p w14:paraId="291EC71B" w14:textId="77777777" w:rsidR="000260B7" w:rsidRPr="000260B7" w:rsidRDefault="000260B7" w:rsidP="000260B7">
            <w:pPr>
              <w:pStyle w:val="2-"/>
              <w:rPr>
                <w:color w:val="auto"/>
              </w:rPr>
            </w:pPr>
            <w:r w:rsidRPr="000260B7">
              <w:rPr>
                <w:color w:val="auto"/>
              </w:rPr>
              <w:t xml:space="preserve">[P0( </w:t>
            </w:r>
            <w:r w:rsidRPr="00541EC6">
              <w:rPr>
                <w:color w:val="FF0000"/>
              </w:rPr>
              <w:t>5348</w:t>
            </w:r>
            <w:r w:rsidRPr="000260B7">
              <w:rPr>
                <w:color w:val="auto"/>
              </w:rPr>
              <w:t>,</w:t>
            </w:r>
            <w:r w:rsidRPr="001C05DA">
              <w:rPr>
                <w:color w:val="808080" w:themeColor="background1" w:themeShade="80"/>
              </w:rPr>
              <w:t>12044</w:t>
            </w:r>
            <w:r w:rsidRPr="000260B7">
              <w:rPr>
                <w:color w:val="auto"/>
              </w:rPr>
              <w:t xml:space="preserve">)] ... </w:t>
            </w:r>
            <w:r w:rsidRPr="00C940AC">
              <w:rPr>
                <w:color w:val="FF0000"/>
              </w:rPr>
              <w:t>Wait</w:t>
            </w:r>
            <w:r w:rsidRPr="000260B7">
              <w:rPr>
                <w:color w:val="auto"/>
              </w:rPr>
              <w:t>(</w:t>
            </w:r>
            <w:r w:rsidRPr="00787DEB">
              <w:rPr>
                <w:color w:val="BDD6EE" w:themeColor="accent1" w:themeTint="66"/>
              </w:rPr>
              <w:t xml:space="preserve"> 8972</w:t>
            </w:r>
            <w:r w:rsidRPr="000260B7">
              <w:rPr>
                <w:color w:val="auto"/>
              </w:rPr>
              <w:t>) ...</w:t>
            </w:r>
          </w:p>
          <w:p w14:paraId="1CC92E41" w14:textId="77777777" w:rsidR="000260B7" w:rsidRPr="000260B7" w:rsidRDefault="000260B7" w:rsidP="000260B7">
            <w:pPr>
              <w:pStyle w:val="2-"/>
              <w:rPr>
                <w:color w:val="auto"/>
              </w:rPr>
            </w:pPr>
            <w:r w:rsidRPr="000260B7">
              <w:rPr>
                <w:color w:val="auto"/>
              </w:rPr>
              <w:t xml:space="preserve">[P0( </w:t>
            </w:r>
            <w:r w:rsidRPr="00541EC6">
              <w:rPr>
                <w:color w:val="FF0000"/>
              </w:rPr>
              <w:t>5348</w:t>
            </w:r>
            <w:r w:rsidRPr="000260B7">
              <w:rPr>
                <w:color w:val="auto"/>
              </w:rPr>
              <w:t>,</w:t>
            </w:r>
            <w:r w:rsidRPr="001C05DA">
              <w:rPr>
                <w:color w:val="808080" w:themeColor="background1" w:themeShade="80"/>
              </w:rPr>
              <w:t>12044</w:t>
            </w:r>
            <w:r w:rsidRPr="000260B7">
              <w:rPr>
                <w:color w:val="auto"/>
              </w:rPr>
              <w:t xml:space="preserve">)] ... </w:t>
            </w:r>
            <w:r w:rsidRPr="00C940AC">
              <w:rPr>
                <w:color w:val="FF0000"/>
              </w:rPr>
              <w:t>Wait</w:t>
            </w:r>
            <w:r w:rsidRPr="000260B7">
              <w:rPr>
                <w:color w:val="auto"/>
              </w:rPr>
              <w:t xml:space="preserve">( </w:t>
            </w:r>
            <w:r w:rsidRPr="00787DEB">
              <w:rPr>
                <w:color w:val="BDD6EE" w:themeColor="accent1" w:themeTint="66"/>
              </w:rPr>
              <w:t>8972</w:t>
            </w:r>
            <w:r w:rsidRPr="000260B7">
              <w:rPr>
                <w:color w:val="auto"/>
              </w:rPr>
              <w:t>) End status=0</w:t>
            </w:r>
          </w:p>
          <w:p w14:paraId="1317598C" w14:textId="6D00261D" w:rsidR="00C303A9" w:rsidRDefault="000260B7" w:rsidP="000260B7">
            <w:pPr>
              <w:pStyle w:val="2-"/>
            </w:pPr>
            <w:r w:rsidRPr="000260B7">
              <w:rPr>
                <w:color w:val="auto"/>
              </w:rPr>
              <w:t>- End Fork Test -</w:t>
            </w:r>
          </w:p>
        </w:tc>
      </w:tr>
    </w:tbl>
    <w:p w14:paraId="36CFC449" w14:textId="6E30857C" w:rsidR="000260B7" w:rsidRDefault="000260B7" w:rsidP="000260B7">
      <w:pPr>
        <w:pStyle w:val="a9"/>
        <w:keepNext/>
        <w:widowControl/>
        <w:rPr>
          <w:color w:val="FF0000"/>
          <w:sz w:val="20"/>
          <w:szCs w:val="20"/>
        </w:rPr>
      </w:pPr>
      <w:r w:rsidRPr="00E32152">
        <w:rPr>
          <w:rFonts w:hint="eastAsia"/>
          <w:color w:val="FF0000"/>
          <w:sz w:val="20"/>
          <w:szCs w:val="20"/>
        </w:rPr>
        <w:lastRenderedPageBreak/>
        <w:t>↓（</w:t>
      </w:r>
      <w:r>
        <w:rPr>
          <w:rFonts w:hint="eastAsia"/>
          <w:color w:val="FF0000"/>
          <w:sz w:val="20"/>
          <w:szCs w:val="20"/>
        </w:rPr>
        <w:t>実行中のプロセスの状態</w:t>
      </w:r>
      <w:r w:rsidRPr="00E32152">
        <w:rPr>
          <w:rFonts w:hint="eastAsia"/>
          <w:color w:val="FF0000"/>
          <w:sz w:val="20"/>
          <w:szCs w:val="20"/>
        </w:rPr>
        <w:t>）</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0260B7" w14:paraId="32472A11" w14:textId="77777777" w:rsidTr="00F96884">
        <w:tc>
          <w:tcPr>
            <w:tcW w:w="8494" w:type="dxa"/>
          </w:tcPr>
          <w:p w14:paraId="0CCA4A3A" w14:textId="28312473" w:rsidR="000260B7" w:rsidRPr="000260B7" w:rsidRDefault="000260B7" w:rsidP="000260B7">
            <w:pPr>
              <w:pStyle w:val="2-"/>
              <w:rPr>
                <w:color w:val="FF0000"/>
              </w:rPr>
            </w:pPr>
            <w:r>
              <w:t xml:space="preserve">$ ps </w:t>
            </w:r>
            <w:r w:rsidR="007B6174">
              <w:t>–</w:t>
            </w:r>
            <w:r>
              <w:t>ef</w:t>
            </w:r>
            <w:r w:rsidR="007B6174">
              <w:t xml:space="preserve"> </w:t>
            </w:r>
            <w:r>
              <w:t>| grep fork</w:t>
            </w:r>
            <w:r w:rsidR="00F96884">
              <w:tab/>
            </w:r>
            <w:r w:rsidR="00F96884">
              <w:tab/>
            </w:r>
            <w:r w:rsidRPr="000260B7">
              <w:rPr>
                <w:color w:val="FF0000"/>
              </w:rPr>
              <w:t>※多数のプロセスが生成されていることがわかる</w:t>
            </w:r>
          </w:p>
          <w:p w14:paraId="478E5635" w14:textId="721A7A74" w:rsidR="000260B7" w:rsidRPr="000260B7" w:rsidRDefault="000260B7" w:rsidP="000260B7">
            <w:pPr>
              <w:pStyle w:val="2-"/>
              <w:rPr>
                <w:color w:val="auto"/>
              </w:rPr>
            </w:pPr>
            <w:r w:rsidRPr="000260B7">
              <w:rPr>
                <w:color w:val="auto"/>
              </w:rPr>
              <w:t xml:space="preserve">     </w:t>
            </w:r>
            <w:r w:rsidR="001119EA">
              <w:rPr>
                <w:color w:val="auto"/>
              </w:rPr>
              <w:t>u</w:t>
            </w:r>
            <w:r w:rsidRPr="000260B7">
              <w:rPr>
                <w:color w:val="auto"/>
              </w:rPr>
              <w:t>ser</w:t>
            </w:r>
            <w:r w:rsidR="001119EA">
              <w:rPr>
                <w:color w:val="auto"/>
              </w:rPr>
              <w:t>_name</w:t>
            </w:r>
            <w:r w:rsidRPr="000260B7">
              <w:rPr>
                <w:color w:val="auto"/>
              </w:rPr>
              <w:t xml:space="preserve">    </w:t>
            </w:r>
            <w:r w:rsidRPr="00D44F57">
              <w:rPr>
                <w:color w:val="FF0000"/>
              </w:rPr>
              <w:t>5348</w:t>
            </w:r>
            <w:r w:rsidRPr="000260B7">
              <w:rPr>
                <w:color w:val="auto"/>
              </w:rPr>
              <w:t xml:space="preserve">   </w:t>
            </w:r>
            <w:r w:rsidRPr="00D44F57">
              <w:rPr>
                <w:color w:val="808080" w:themeColor="background1" w:themeShade="80"/>
              </w:rPr>
              <w:t>12044</w:t>
            </w:r>
            <w:r w:rsidRPr="000260B7">
              <w:rPr>
                <w:color w:val="auto"/>
              </w:rPr>
              <w:t xml:space="preserve"> pty0     07:48:54 /cygdrive/c/Work/test/Program/C++/Thread/fork/fork</w:t>
            </w:r>
          </w:p>
          <w:p w14:paraId="3A8DFF81" w14:textId="09F50A4B" w:rsidR="000260B7" w:rsidRPr="000260B7" w:rsidRDefault="000260B7" w:rsidP="000260B7">
            <w:pPr>
              <w:pStyle w:val="2-"/>
              <w:rPr>
                <w:color w:val="auto"/>
              </w:rPr>
            </w:pPr>
            <w:r w:rsidRPr="000260B7">
              <w:rPr>
                <w:color w:val="auto"/>
              </w:rPr>
              <w:t xml:space="preserve">     </w:t>
            </w:r>
            <w:r w:rsidR="001119EA">
              <w:rPr>
                <w:color w:val="auto"/>
              </w:rPr>
              <w:t>u</w:t>
            </w:r>
            <w:r w:rsidR="001119EA" w:rsidRPr="000260B7">
              <w:rPr>
                <w:color w:val="auto"/>
              </w:rPr>
              <w:t>ser</w:t>
            </w:r>
            <w:r w:rsidR="001119EA">
              <w:rPr>
                <w:color w:val="auto"/>
              </w:rPr>
              <w:t>_name</w:t>
            </w:r>
            <w:r w:rsidRPr="000260B7">
              <w:rPr>
                <w:color w:val="auto"/>
              </w:rPr>
              <w:t xml:space="preserve">    </w:t>
            </w:r>
            <w:r w:rsidRPr="00D44F57">
              <w:rPr>
                <w:color w:val="00B050"/>
              </w:rPr>
              <w:t>1760</w:t>
            </w:r>
            <w:r w:rsidRPr="000260B7">
              <w:rPr>
                <w:color w:val="auto"/>
              </w:rPr>
              <w:t xml:space="preserve">    </w:t>
            </w:r>
            <w:r w:rsidRPr="00D44F57">
              <w:rPr>
                <w:color w:val="FFC000"/>
              </w:rPr>
              <w:t>6752</w:t>
            </w:r>
            <w:r w:rsidRPr="000260B7">
              <w:rPr>
                <w:color w:val="auto"/>
              </w:rPr>
              <w:t xml:space="preserve"> pty0     07:48:56 /cygdrive/c/Work/test/Program/C++/Thread/fork/fork</w:t>
            </w:r>
          </w:p>
          <w:p w14:paraId="748FBFF1" w14:textId="166A52D8" w:rsidR="000260B7" w:rsidRPr="000260B7" w:rsidRDefault="000260B7" w:rsidP="000260B7">
            <w:pPr>
              <w:pStyle w:val="2-"/>
              <w:rPr>
                <w:color w:val="auto"/>
              </w:rPr>
            </w:pPr>
            <w:r w:rsidRPr="000260B7">
              <w:rPr>
                <w:color w:val="auto"/>
              </w:rPr>
              <w:t xml:space="preserve">     </w:t>
            </w:r>
            <w:r w:rsidR="001119EA">
              <w:rPr>
                <w:color w:val="auto"/>
              </w:rPr>
              <w:t>u</w:t>
            </w:r>
            <w:r w:rsidR="001119EA" w:rsidRPr="000260B7">
              <w:rPr>
                <w:color w:val="auto"/>
              </w:rPr>
              <w:t>ser</w:t>
            </w:r>
            <w:r w:rsidR="001119EA">
              <w:rPr>
                <w:color w:val="auto"/>
              </w:rPr>
              <w:t>_name</w:t>
            </w:r>
            <w:r w:rsidRPr="000260B7">
              <w:rPr>
                <w:color w:val="auto"/>
              </w:rPr>
              <w:t xml:space="preserve">   </w:t>
            </w:r>
            <w:r w:rsidRPr="00D44F57">
              <w:rPr>
                <w:color w:val="2E74B5" w:themeColor="accent1" w:themeShade="BF"/>
              </w:rPr>
              <w:t>11556</w:t>
            </w:r>
            <w:r w:rsidRPr="000260B7">
              <w:rPr>
                <w:color w:val="auto"/>
              </w:rPr>
              <w:t xml:space="preserve">    </w:t>
            </w:r>
            <w:r w:rsidRPr="00D44F57">
              <w:rPr>
                <w:color w:val="FF0000"/>
              </w:rPr>
              <w:t>5348</w:t>
            </w:r>
            <w:r w:rsidRPr="000260B7">
              <w:rPr>
                <w:color w:val="auto"/>
              </w:rPr>
              <w:t xml:space="preserve"> pty0     07:48:56 /cygdrive/c/Work/test/Program/C++/Thread/fork/fork</w:t>
            </w:r>
          </w:p>
          <w:p w14:paraId="49C376B6" w14:textId="71C43CF4" w:rsidR="000260B7" w:rsidRPr="000260B7" w:rsidRDefault="000260B7" w:rsidP="000260B7">
            <w:pPr>
              <w:pStyle w:val="2-"/>
              <w:rPr>
                <w:color w:val="auto"/>
              </w:rPr>
            </w:pPr>
            <w:r w:rsidRPr="000260B7">
              <w:rPr>
                <w:color w:val="auto"/>
              </w:rPr>
              <w:t xml:space="preserve">     </w:t>
            </w:r>
            <w:r w:rsidR="001119EA">
              <w:rPr>
                <w:color w:val="auto"/>
              </w:rPr>
              <w:t>u</w:t>
            </w:r>
            <w:r w:rsidR="001119EA" w:rsidRPr="000260B7">
              <w:rPr>
                <w:color w:val="auto"/>
              </w:rPr>
              <w:t>ser</w:t>
            </w:r>
            <w:r w:rsidR="001119EA">
              <w:rPr>
                <w:color w:val="auto"/>
              </w:rPr>
              <w:t>_name</w:t>
            </w:r>
            <w:r w:rsidRPr="000260B7">
              <w:rPr>
                <w:color w:val="auto"/>
              </w:rPr>
              <w:t xml:space="preserve">   </w:t>
            </w:r>
            <w:r w:rsidRPr="00D44F57">
              <w:rPr>
                <w:color w:val="BF8F00" w:themeColor="accent4" w:themeShade="BF"/>
              </w:rPr>
              <w:t>12152</w:t>
            </w:r>
            <w:r w:rsidRPr="000260B7">
              <w:rPr>
                <w:color w:val="auto"/>
              </w:rPr>
              <w:t xml:space="preserve">    </w:t>
            </w:r>
            <w:r w:rsidRPr="00D44F57">
              <w:rPr>
                <w:color w:val="00B0F0"/>
              </w:rPr>
              <w:t>6464</w:t>
            </w:r>
            <w:r w:rsidRPr="000260B7">
              <w:rPr>
                <w:color w:val="auto"/>
              </w:rPr>
              <w:t xml:space="preserve"> pty0     07:48:57 /cygdrive/c/Work/test/Program/C++/Thread/fork/fork</w:t>
            </w:r>
          </w:p>
          <w:p w14:paraId="6AAE0F30" w14:textId="4CEB134A" w:rsidR="000260B7" w:rsidRPr="000260B7" w:rsidRDefault="000260B7" w:rsidP="000260B7">
            <w:pPr>
              <w:pStyle w:val="2-"/>
              <w:rPr>
                <w:color w:val="auto"/>
              </w:rPr>
            </w:pPr>
            <w:r w:rsidRPr="000260B7">
              <w:rPr>
                <w:color w:val="auto"/>
              </w:rPr>
              <w:t xml:space="preserve">     </w:t>
            </w:r>
            <w:r w:rsidR="001119EA">
              <w:rPr>
                <w:color w:val="auto"/>
              </w:rPr>
              <w:t>u</w:t>
            </w:r>
            <w:r w:rsidR="001119EA" w:rsidRPr="000260B7">
              <w:rPr>
                <w:color w:val="auto"/>
              </w:rPr>
              <w:t>ser</w:t>
            </w:r>
            <w:r w:rsidR="001119EA">
              <w:rPr>
                <w:color w:val="auto"/>
              </w:rPr>
              <w:t>_name</w:t>
            </w:r>
            <w:r w:rsidRPr="000260B7">
              <w:rPr>
                <w:color w:val="auto"/>
              </w:rPr>
              <w:t xml:space="preserve">    </w:t>
            </w:r>
            <w:r w:rsidRPr="00D44F57">
              <w:rPr>
                <w:color w:val="9CC2E5" w:themeColor="accent1" w:themeTint="99"/>
              </w:rPr>
              <w:t>8972</w:t>
            </w:r>
            <w:r w:rsidRPr="000260B7">
              <w:rPr>
                <w:color w:val="auto"/>
              </w:rPr>
              <w:t xml:space="preserve">    </w:t>
            </w:r>
            <w:r w:rsidRPr="00D44F57">
              <w:rPr>
                <w:color w:val="FF0000"/>
              </w:rPr>
              <w:t xml:space="preserve">5348 </w:t>
            </w:r>
            <w:r w:rsidRPr="000260B7">
              <w:rPr>
                <w:color w:val="auto"/>
              </w:rPr>
              <w:t>pty0     07:48:58 /cygdrive/c/Work/test/Program/C++/Thread/fork/fork</w:t>
            </w:r>
          </w:p>
          <w:p w14:paraId="328993EF" w14:textId="2052B787" w:rsidR="000260B7" w:rsidRPr="000260B7" w:rsidRDefault="000260B7" w:rsidP="000260B7">
            <w:pPr>
              <w:pStyle w:val="2-"/>
              <w:rPr>
                <w:color w:val="auto"/>
              </w:rPr>
            </w:pPr>
            <w:r w:rsidRPr="000260B7">
              <w:rPr>
                <w:color w:val="auto"/>
              </w:rPr>
              <w:t xml:space="preserve">     </w:t>
            </w:r>
            <w:r w:rsidR="001119EA">
              <w:rPr>
                <w:color w:val="auto"/>
              </w:rPr>
              <w:t>u</w:t>
            </w:r>
            <w:r w:rsidR="001119EA" w:rsidRPr="000260B7">
              <w:rPr>
                <w:color w:val="auto"/>
              </w:rPr>
              <w:t>ser</w:t>
            </w:r>
            <w:r w:rsidR="001119EA">
              <w:rPr>
                <w:color w:val="auto"/>
              </w:rPr>
              <w:t>_name</w:t>
            </w:r>
            <w:r w:rsidRPr="000260B7">
              <w:rPr>
                <w:color w:val="auto"/>
              </w:rPr>
              <w:t xml:space="preserve">    </w:t>
            </w:r>
            <w:r w:rsidRPr="00D44F57">
              <w:rPr>
                <w:color w:val="FFC000"/>
              </w:rPr>
              <w:t>6752</w:t>
            </w:r>
            <w:r w:rsidRPr="000260B7">
              <w:rPr>
                <w:color w:val="auto"/>
              </w:rPr>
              <w:t xml:space="preserve">    </w:t>
            </w:r>
            <w:r w:rsidRPr="00D44F57">
              <w:rPr>
                <w:color w:val="00B0F0"/>
              </w:rPr>
              <w:t>6464</w:t>
            </w:r>
            <w:r w:rsidRPr="000260B7">
              <w:rPr>
                <w:color w:val="auto"/>
              </w:rPr>
              <w:t xml:space="preserve"> pty0     07:48:55 /cygdrive/c/Work/test/Program/C++/Thread/fork/fork</w:t>
            </w:r>
          </w:p>
          <w:p w14:paraId="62FCF616" w14:textId="54D9A097" w:rsidR="000260B7" w:rsidRPr="000260B7" w:rsidRDefault="000260B7" w:rsidP="000260B7">
            <w:pPr>
              <w:pStyle w:val="2-"/>
              <w:rPr>
                <w:color w:val="auto"/>
              </w:rPr>
            </w:pPr>
            <w:r w:rsidRPr="000260B7">
              <w:rPr>
                <w:color w:val="auto"/>
              </w:rPr>
              <w:t xml:space="preserve">     </w:t>
            </w:r>
            <w:r w:rsidR="001119EA">
              <w:rPr>
                <w:color w:val="auto"/>
              </w:rPr>
              <w:t>u</w:t>
            </w:r>
            <w:r w:rsidR="001119EA" w:rsidRPr="000260B7">
              <w:rPr>
                <w:color w:val="auto"/>
              </w:rPr>
              <w:t>ser</w:t>
            </w:r>
            <w:r w:rsidR="001119EA">
              <w:rPr>
                <w:color w:val="auto"/>
              </w:rPr>
              <w:t>_name</w:t>
            </w:r>
            <w:r w:rsidRPr="000260B7">
              <w:rPr>
                <w:color w:val="auto"/>
              </w:rPr>
              <w:t xml:space="preserve">    </w:t>
            </w:r>
            <w:r w:rsidRPr="00D44F57">
              <w:rPr>
                <w:color w:val="00B0F0"/>
              </w:rPr>
              <w:t>6464</w:t>
            </w:r>
            <w:r w:rsidRPr="000260B7">
              <w:rPr>
                <w:color w:val="auto"/>
              </w:rPr>
              <w:t xml:space="preserve">    </w:t>
            </w:r>
            <w:r w:rsidRPr="00D44F57">
              <w:rPr>
                <w:color w:val="FF0000"/>
              </w:rPr>
              <w:t>5348</w:t>
            </w:r>
            <w:r w:rsidRPr="000260B7">
              <w:rPr>
                <w:color w:val="auto"/>
              </w:rPr>
              <w:t xml:space="preserve"> pty0     07:48:54 /cygdrive/c/Work/test/Program/C++/Thread/fork/fork</w:t>
            </w:r>
          </w:p>
          <w:p w14:paraId="4C715142" w14:textId="6713DA17" w:rsidR="000260B7" w:rsidRDefault="000260B7" w:rsidP="000260B7">
            <w:pPr>
              <w:pStyle w:val="2-"/>
            </w:pPr>
            <w:r w:rsidRPr="000260B7">
              <w:rPr>
                <w:color w:val="auto"/>
              </w:rPr>
              <w:t xml:space="preserve">     </w:t>
            </w:r>
            <w:r w:rsidR="001119EA">
              <w:rPr>
                <w:color w:val="auto"/>
              </w:rPr>
              <w:t>u</w:t>
            </w:r>
            <w:r w:rsidR="001119EA" w:rsidRPr="000260B7">
              <w:rPr>
                <w:color w:val="auto"/>
              </w:rPr>
              <w:t>ser</w:t>
            </w:r>
            <w:r w:rsidR="001119EA">
              <w:rPr>
                <w:color w:val="auto"/>
              </w:rPr>
              <w:t>_name</w:t>
            </w:r>
            <w:r w:rsidRPr="000260B7">
              <w:rPr>
                <w:color w:val="auto"/>
              </w:rPr>
              <w:t xml:space="preserve">   </w:t>
            </w:r>
            <w:r w:rsidRPr="00D44F57">
              <w:rPr>
                <w:color w:val="7030A0"/>
              </w:rPr>
              <w:t>10372</w:t>
            </w:r>
            <w:r w:rsidRPr="000260B7">
              <w:rPr>
                <w:color w:val="auto"/>
              </w:rPr>
              <w:t xml:space="preserve">   </w:t>
            </w:r>
            <w:r w:rsidRPr="00D44F57">
              <w:rPr>
                <w:color w:val="2E74B5" w:themeColor="accent1" w:themeShade="BF"/>
              </w:rPr>
              <w:t>11556</w:t>
            </w:r>
            <w:r w:rsidRPr="000260B7">
              <w:rPr>
                <w:color w:val="auto"/>
              </w:rPr>
              <w:t xml:space="preserve"> pty0     07:48:57 /cygdrive/c/Work/test/Program/C++/Thread/fork/fork</w:t>
            </w:r>
          </w:p>
        </w:tc>
      </w:tr>
    </w:tbl>
    <w:p w14:paraId="349C4061" w14:textId="66E0C469" w:rsidR="00A30AAF" w:rsidRDefault="00A30AAF" w:rsidP="00A30AAF">
      <w:pPr>
        <w:pStyle w:val="2"/>
      </w:pPr>
      <w:bookmarkStart w:id="54" w:name="_Toc378437699"/>
      <w:r>
        <w:rPr>
          <w:rFonts w:hint="eastAsia"/>
        </w:rPr>
        <w:t>P</w:t>
      </w:r>
      <w:r>
        <w:t>osix</w:t>
      </w:r>
      <w:r w:rsidR="00021A25">
        <w:rPr>
          <w:rFonts w:hint="eastAsia"/>
        </w:rPr>
        <w:t>ライブラリ</w:t>
      </w:r>
      <w:r w:rsidR="00D2349E">
        <w:rPr>
          <w:rFonts w:hint="eastAsia"/>
        </w:rPr>
        <w:t>（</w:t>
      </w:r>
      <w:r w:rsidR="00D2349E">
        <w:rPr>
          <w:rFonts w:hint="eastAsia"/>
        </w:rPr>
        <w:t>Unix</w:t>
      </w:r>
      <w:r w:rsidR="00D2349E">
        <w:rPr>
          <w:rFonts w:hint="eastAsia"/>
        </w:rPr>
        <w:t>系）</w:t>
      </w:r>
      <w:bookmarkEnd w:id="54"/>
    </w:p>
    <w:p w14:paraId="6BCADCE9" w14:textId="29CEACF5" w:rsidR="00D44F57" w:rsidRDefault="00F96884" w:rsidP="00D44F57">
      <w:pPr>
        <w:pStyle w:val="a9"/>
        <w:ind w:firstLine="283"/>
      </w:pPr>
      <w:r>
        <w:rPr>
          <w:rFonts w:hint="eastAsia"/>
        </w:rPr>
        <w:t>Posix</w:t>
      </w:r>
      <w:r w:rsidR="00021A25">
        <w:rPr>
          <w:rFonts w:hint="eastAsia"/>
        </w:rPr>
        <w:t>ライブラリ</w:t>
      </w:r>
      <w:r>
        <w:rPr>
          <w:rFonts w:hint="eastAsia"/>
        </w:rPr>
        <w:t>は、</w:t>
      </w:r>
      <w:r w:rsidR="00D44F57">
        <w:rPr>
          <w:rFonts w:hint="eastAsia"/>
        </w:rPr>
        <w:t>Unix</w:t>
      </w:r>
      <w:r w:rsidR="00D44F57">
        <w:rPr>
          <w:rFonts w:hint="eastAsia"/>
        </w:rPr>
        <w:t>系</w:t>
      </w:r>
      <w:r w:rsidR="00D44F57">
        <w:rPr>
          <w:rFonts w:hint="eastAsia"/>
        </w:rPr>
        <w:t>OS</w:t>
      </w:r>
      <w:r w:rsidR="00D44F57">
        <w:rPr>
          <w:rFonts w:hint="eastAsia"/>
        </w:rPr>
        <w:t>で標準的なライブラリ。</w:t>
      </w:r>
    </w:p>
    <w:p w14:paraId="573DAA12" w14:textId="77777777" w:rsidR="002177DA" w:rsidRDefault="002177DA" w:rsidP="002177DA">
      <w:pPr>
        <w:pStyle w:val="a9"/>
        <w:spacing w:beforeLines="50" w:before="180"/>
        <w:ind w:firstLine="283"/>
      </w:pPr>
      <w:r>
        <w:t>前述の</w:t>
      </w:r>
      <w:r w:rsidR="00D44F57">
        <w:t>fork</w:t>
      </w:r>
      <w:r w:rsidR="00D44F57">
        <w:t>版と同じ挙動のサンプル</w:t>
      </w:r>
      <w:r>
        <w:t>を示す</w:t>
      </w:r>
      <w:r w:rsidR="00D44F57">
        <w:t>。</w:t>
      </w:r>
    </w:p>
    <w:p w14:paraId="7FF1D11D" w14:textId="52C40946" w:rsidR="002177DA" w:rsidRDefault="002177DA" w:rsidP="002177DA">
      <w:pPr>
        <w:pStyle w:val="a9"/>
        <w:ind w:firstLine="283"/>
      </w:pPr>
      <w:r w:rsidRPr="00C67540">
        <w:rPr>
          <w:rFonts w:hint="eastAsia"/>
          <w:color w:val="0070C0"/>
        </w:rPr>
        <w:t>ork</w:t>
      </w:r>
      <w:r w:rsidR="00C67540">
        <w:rPr>
          <w:color w:val="0070C0"/>
        </w:rPr>
        <w:t>版</w:t>
      </w:r>
      <w:r w:rsidRPr="00C67540">
        <w:rPr>
          <w:rFonts w:hint="eastAsia"/>
          <w:color w:val="0070C0"/>
        </w:rPr>
        <w:t>との比較で用意したサンプルだが、</w:t>
      </w:r>
      <w:r w:rsidRPr="00C67540">
        <w:rPr>
          <w:color w:val="0070C0"/>
        </w:rPr>
        <w:t>スレッドのサンプルとしては少し複雑すぎる。後述する同期処理のサンプルがもっとシンプルで分かり易い。</w:t>
      </w:r>
    </w:p>
    <w:p w14:paraId="13E6DD34" w14:textId="73B26BF9" w:rsidR="00B46227" w:rsidRDefault="00B46227" w:rsidP="00D44F57">
      <w:pPr>
        <w:pStyle w:val="a9"/>
        <w:ind w:firstLine="283"/>
      </w:pPr>
      <w:r>
        <w:t>関数の切り分けと変数の受け渡しを明示的に行う必要がある都合から、</w:t>
      </w:r>
      <w:r>
        <w:rPr>
          <w:rFonts w:hint="eastAsia"/>
        </w:rPr>
        <w:t>fork</w:t>
      </w:r>
      <w:r>
        <w:rPr>
          <w:rFonts w:hint="eastAsia"/>
        </w:rPr>
        <w:t>と</w:t>
      </w:r>
      <w:r>
        <w:t>同じ挙動</w:t>
      </w:r>
      <w:r>
        <w:lastRenderedPageBreak/>
        <w:t>にしようとすると、少し複雑になることが分かる。</w:t>
      </w:r>
    </w:p>
    <w:p w14:paraId="1321029A" w14:textId="1ADB9293" w:rsidR="00F96884" w:rsidRDefault="00F96884" w:rsidP="002177DA">
      <w:pPr>
        <w:pStyle w:val="a9"/>
        <w:spacing w:beforeLines="50" w:before="180"/>
        <w:ind w:firstLine="283"/>
      </w:pPr>
      <w:r>
        <w:t xml:space="preserve">malloc() </w:t>
      </w:r>
      <w:r>
        <w:t>で獲得したメモリは、子スレッドに受け渡すとすぐに不要になるが、元のスレッドで</w:t>
      </w:r>
      <w:r>
        <w:rPr>
          <w:rFonts w:hint="eastAsia"/>
        </w:rPr>
        <w:t>free</w:t>
      </w:r>
      <w:r>
        <w:t>()</w:t>
      </w:r>
      <w:r>
        <w:rPr>
          <w:rFonts w:hint="eastAsia"/>
        </w:rPr>
        <w:t xml:space="preserve"> </w:t>
      </w:r>
      <w:r>
        <w:rPr>
          <w:rFonts w:hint="eastAsia"/>
        </w:rPr>
        <w:t>しないとハングする</w:t>
      </w:r>
      <w:r w:rsidR="00AB59B5">
        <w:rPr>
          <w:rFonts w:hint="eastAsia"/>
        </w:rPr>
        <w:t>点に注意</w:t>
      </w:r>
      <w:r>
        <w:rPr>
          <w:rFonts w:hint="eastAsia"/>
        </w:rPr>
        <w:t>。</w:t>
      </w:r>
    </w:p>
    <w:p w14:paraId="20FBCC10" w14:textId="1B3953A8" w:rsidR="00D44F57" w:rsidRDefault="00C67540" w:rsidP="00D44F57">
      <w:pPr>
        <w:pStyle w:val="a9"/>
        <w:ind w:firstLine="283"/>
      </w:pPr>
      <w:r>
        <w:rPr>
          <w:rFonts w:hint="eastAsia"/>
        </w:rPr>
        <w:t>あわせて</w:t>
      </w:r>
      <w:r w:rsidR="00B46227">
        <w:rPr>
          <w:rFonts w:hint="eastAsia"/>
        </w:rPr>
        <w:t>TLS</w:t>
      </w:r>
      <w:r w:rsidR="00B46227">
        <w:rPr>
          <w:rFonts w:hint="eastAsia"/>
        </w:rPr>
        <w:t>（スレッドローカルストレージ）の動作もテスト。</w:t>
      </w:r>
    </w:p>
    <w:p w14:paraId="2FB327A9" w14:textId="02174904" w:rsidR="00C67540" w:rsidRDefault="00C67540" w:rsidP="00C67540">
      <w:pPr>
        <w:pStyle w:val="a9"/>
        <w:spacing w:beforeLines="50" w:before="180"/>
        <w:ind w:firstLine="283"/>
        <w:rPr>
          <w:rFonts w:hint="eastAsia"/>
        </w:rPr>
      </w:pPr>
      <w:r>
        <w:t>サンプルには示していないが、スレッド生成時の属性指定により、スタック領域のサイズやスレッド優先度などを設定することが可能。</w:t>
      </w:r>
    </w:p>
    <w:p w14:paraId="76D053C8" w14:textId="7735E6E5" w:rsidR="00D44F57" w:rsidRDefault="00D44F57" w:rsidP="00D44F57">
      <w:pPr>
        <w:pStyle w:val="a9"/>
        <w:keepNext/>
        <w:widowControl/>
        <w:spacing w:beforeLines="50" w:before="180"/>
        <w:ind w:firstLineChars="0" w:firstLine="0"/>
      </w:pPr>
      <w:r>
        <w:t>Posix</w:t>
      </w:r>
      <w:r w:rsidR="00021A25">
        <w:t>ライブラリ</w:t>
      </w:r>
      <w:r w:rsidR="005A5AF6">
        <w:t>版スレッド</w:t>
      </w:r>
      <w:r>
        <w:rPr>
          <w:rFonts w:hint="eastAsia"/>
        </w:rPr>
        <w:t>のサンプル：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44F57" w14:paraId="453779B0" w14:textId="77777777" w:rsidTr="00F96884">
        <w:tc>
          <w:tcPr>
            <w:tcW w:w="8494" w:type="dxa"/>
          </w:tcPr>
          <w:p w14:paraId="3927068B" w14:textId="77777777" w:rsidR="007B6174" w:rsidRDefault="007B6174" w:rsidP="007B6174">
            <w:pPr>
              <w:pStyle w:val="2-"/>
            </w:pPr>
            <w:r>
              <w:t>#include &lt;stdio.h&gt;</w:t>
            </w:r>
          </w:p>
          <w:p w14:paraId="2932CDE0" w14:textId="77777777" w:rsidR="007B6174" w:rsidRDefault="007B6174" w:rsidP="007B6174">
            <w:pPr>
              <w:pStyle w:val="2-"/>
            </w:pPr>
            <w:r>
              <w:t>#include &lt;stdlib.h&gt;</w:t>
            </w:r>
          </w:p>
          <w:p w14:paraId="1D10D9E0" w14:textId="77777777" w:rsidR="007B6174" w:rsidRDefault="007B6174" w:rsidP="007B6174">
            <w:pPr>
              <w:pStyle w:val="2-"/>
            </w:pPr>
            <w:r>
              <w:t>#include &lt;string.h&gt;</w:t>
            </w:r>
          </w:p>
          <w:p w14:paraId="2A833580" w14:textId="77777777" w:rsidR="007B6174" w:rsidRDefault="007B6174" w:rsidP="007B6174">
            <w:pPr>
              <w:pStyle w:val="2-"/>
            </w:pPr>
            <w:r>
              <w:t>#include &lt;errno.h&gt;</w:t>
            </w:r>
          </w:p>
          <w:p w14:paraId="06A84226" w14:textId="77777777" w:rsidR="007B6174" w:rsidRPr="00305003" w:rsidRDefault="007B6174" w:rsidP="007B6174">
            <w:pPr>
              <w:pStyle w:val="2-"/>
              <w:rPr>
                <w:color w:val="FF0000"/>
              </w:rPr>
            </w:pPr>
            <w:r w:rsidRPr="00305003">
              <w:rPr>
                <w:color w:val="FF0000"/>
              </w:rPr>
              <w:t>#include &lt;sys/types.h&gt;</w:t>
            </w:r>
          </w:p>
          <w:p w14:paraId="7FFE6CB0" w14:textId="77777777" w:rsidR="007B6174" w:rsidRPr="00305003" w:rsidRDefault="007B6174" w:rsidP="007B6174">
            <w:pPr>
              <w:pStyle w:val="2-"/>
              <w:rPr>
                <w:color w:val="FF0000"/>
              </w:rPr>
            </w:pPr>
          </w:p>
          <w:p w14:paraId="5E9CA7AD" w14:textId="77777777" w:rsidR="007B6174" w:rsidRPr="00305003" w:rsidRDefault="007B6174" w:rsidP="007B6174">
            <w:pPr>
              <w:pStyle w:val="2-"/>
              <w:rPr>
                <w:color w:val="FF0000"/>
              </w:rPr>
            </w:pPr>
            <w:r w:rsidRPr="00305003">
              <w:rPr>
                <w:color w:val="FF0000"/>
              </w:rPr>
              <w:t>#include &lt;pthread.h&gt;</w:t>
            </w:r>
          </w:p>
          <w:p w14:paraId="3AD98EE9" w14:textId="77777777" w:rsidR="007B6174" w:rsidRPr="00305003" w:rsidRDefault="007B6174" w:rsidP="007B6174">
            <w:pPr>
              <w:pStyle w:val="2-"/>
              <w:rPr>
                <w:color w:val="FF0000"/>
              </w:rPr>
            </w:pPr>
            <w:r w:rsidRPr="00305003">
              <w:rPr>
                <w:color w:val="FF0000"/>
              </w:rPr>
              <w:t>#include &lt;unistd.h&gt;</w:t>
            </w:r>
          </w:p>
          <w:p w14:paraId="474C4C2C" w14:textId="77777777" w:rsidR="007B6174" w:rsidRDefault="007B6174" w:rsidP="007B6174">
            <w:pPr>
              <w:pStyle w:val="2-"/>
            </w:pPr>
          </w:p>
          <w:p w14:paraId="5513116B" w14:textId="77777777" w:rsidR="007B6174" w:rsidRPr="00B46227" w:rsidRDefault="007B6174" w:rsidP="007B6174">
            <w:pPr>
              <w:pStyle w:val="2-"/>
              <w:rPr>
                <w:color w:val="00B050"/>
              </w:rPr>
            </w:pPr>
            <w:r w:rsidRPr="00B46227">
              <w:rPr>
                <w:rFonts w:hint="eastAsia"/>
                <w:color w:val="00B050"/>
              </w:rPr>
              <w:t>//スレッドローカルストレージ(TLS)テスト</w:t>
            </w:r>
          </w:p>
          <w:p w14:paraId="5790231E" w14:textId="77777777" w:rsidR="007B6174" w:rsidRDefault="007B6174" w:rsidP="007B6174">
            <w:pPr>
              <w:pStyle w:val="2-"/>
            </w:pPr>
            <w:r w:rsidRPr="00F96884">
              <w:rPr>
                <w:rFonts w:hint="eastAsia"/>
                <w:color w:val="FF0000"/>
              </w:rPr>
              <w:t>__thread</w:t>
            </w:r>
            <w:r>
              <w:rPr>
                <w:rFonts w:hint="eastAsia"/>
              </w:rPr>
              <w:t xml:space="preserve"> pthread_t tls_pth = 0;</w:t>
            </w:r>
            <w:r w:rsidRPr="00B46227">
              <w:rPr>
                <w:rFonts w:hint="eastAsia"/>
                <w:color w:val="00B050"/>
              </w:rPr>
              <w:t>//CC版TLS指定</w:t>
            </w:r>
          </w:p>
          <w:p w14:paraId="4FA0094B" w14:textId="77777777" w:rsidR="007B6174" w:rsidRPr="00B46227" w:rsidRDefault="007B6174" w:rsidP="007B6174">
            <w:pPr>
              <w:pStyle w:val="2-"/>
              <w:rPr>
                <w:color w:val="00B050"/>
              </w:rPr>
            </w:pPr>
            <w:r w:rsidRPr="00B46227">
              <w:rPr>
                <w:rFonts w:hint="eastAsia"/>
                <w:color w:val="00B050"/>
              </w:rPr>
              <w:t>//</w:t>
            </w:r>
            <w:r w:rsidRPr="00F96884">
              <w:rPr>
                <w:rFonts w:hint="eastAsia"/>
                <w:color w:val="FF0000"/>
              </w:rPr>
              <w:t>thread_local</w:t>
            </w:r>
            <w:r w:rsidRPr="00B46227">
              <w:rPr>
                <w:rFonts w:hint="eastAsia"/>
                <w:color w:val="00B050"/>
              </w:rPr>
              <w:t xml:space="preserve"> pthread_t tls_pth = 0;//C++11仕様版</w:t>
            </w:r>
          </w:p>
          <w:p w14:paraId="49916274" w14:textId="77777777" w:rsidR="007B6174" w:rsidRDefault="007B6174" w:rsidP="007B6174">
            <w:pPr>
              <w:pStyle w:val="2-"/>
            </w:pPr>
          </w:p>
          <w:p w14:paraId="697ADEAB" w14:textId="77777777" w:rsidR="007B6174" w:rsidRPr="00B46227" w:rsidRDefault="007B6174" w:rsidP="007B6174">
            <w:pPr>
              <w:pStyle w:val="2-"/>
              <w:rPr>
                <w:color w:val="00B050"/>
              </w:rPr>
            </w:pPr>
            <w:r w:rsidRPr="00B46227">
              <w:rPr>
                <w:rFonts w:hint="eastAsia"/>
                <w:color w:val="00B050"/>
              </w:rPr>
              <w:t>//テスト用情報</w:t>
            </w:r>
          </w:p>
          <w:p w14:paraId="29BD40DB" w14:textId="77777777" w:rsidR="007B6174" w:rsidRDefault="007B6174" w:rsidP="007B6174">
            <w:pPr>
              <w:pStyle w:val="2-"/>
            </w:pPr>
            <w:r>
              <w:t>struct TEST_INFO</w:t>
            </w:r>
          </w:p>
          <w:p w14:paraId="5C6DD943" w14:textId="77777777" w:rsidR="007B6174" w:rsidRDefault="007B6174" w:rsidP="007B6174">
            <w:pPr>
              <w:pStyle w:val="2-"/>
            </w:pPr>
            <w:r>
              <w:t>{</w:t>
            </w:r>
          </w:p>
          <w:p w14:paraId="7D34D905" w14:textId="77777777" w:rsidR="007B6174" w:rsidRDefault="007B6174" w:rsidP="007B6174">
            <w:pPr>
              <w:pStyle w:val="2-"/>
            </w:pPr>
            <w:r>
              <w:rPr>
                <w:rFonts w:hint="eastAsia"/>
              </w:rPr>
              <w:tab/>
              <w:t>const char* text;</w:t>
            </w:r>
            <w:r w:rsidRPr="00B46227">
              <w:rPr>
                <w:rFonts w:hint="eastAsia"/>
                <w:color w:val="00B050"/>
              </w:rPr>
              <w:t>//文字列</w:t>
            </w:r>
          </w:p>
          <w:p w14:paraId="6F76946B" w14:textId="77777777" w:rsidR="007B6174" w:rsidRDefault="007B6174" w:rsidP="007B6174">
            <w:pPr>
              <w:pStyle w:val="2-"/>
            </w:pPr>
            <w:r>
              <w:rPr>
                <w:rFonts w:hint="eastAsia"/>
              </w:rPr>
              <w:tab/>
              <w:t xml:space="preserve">int value;       </w:t>
            </w:r>
            <w:r w:rsidRPr="00B46227">
              <w:rPr>
                <w:rFonts w:hint="eastAsia"/>
                <w:color w:val="00B050"/>
              </w:rPr>
              <w:t>//数値</w:t>
            </w:r>
          </w:p>
          <w:p w14:paraId="3328B399" w14:textId="77777777" w:rsidR="007B6174" w:rsidRPr="00B46227" w:rsidRDefault="007B6174" w:rsidP="007B6174">
            <w:pPr>
              <w:pStyle w:val="2-"/>
              <w:rPr>
                <w:color w:val="00B050"/>
              </w:rPr>
            </w:pPr>
            <w:r>
              <w:rPr>
                <w:rFonts w:hint="eastAsia"/>
              </w:rPr>
              <w:tab/>
              <w:t xml:space="preserve">int loop_max;    </w:t>
            </w:r>
            <w:r w:rsidRPr="00B46227">
              <w:rPr>
                <w:rFonts w:hint="eastAsia"/>
                <w:color w:val="00B050"/>
              </w:rPr>
              <w:t>//テストループ回数</w:t>
            </w:r>
          </w:p>
          <w:p w14:paraId="3B7ECF9F" w14:textId="77777777" w:rsidR="007B6174" w:rsidRPr="00B46227" w:rsidRDefault="007B6174" w:rsidP="007B6174">
            <w:pPr>
              <w:pStyle w:val="2-"/>
              <w:rPr>
                <w:color w:val="00B050"/>
              </w:rPr>
            </w:pPr>
            <w:r>
              <w:rPr>
                <w:rFonts w:hint="eastAsia"/>
              </w:rPr>
              <w:tab/>
              <w:t xml:space="preserve">int start_i;     </w:t>
            </w:r>
            <w:r w:rsidRPr="00B46227">
              <w:rPr>
                <w:rFonts w:hint="eastAsia"/>
                <w:color w:val="00B050"/>
              </w:rPr>
              <w:t>//スレッド生成ループ開始値</w:t>
            </w:r>
          </w:p>
          <w:p w14:paraId="0AEFD4D7" w14:textId="77777777" w:rsidR="007B6174" w:rsidRDefault="007B6174" w:rsidP="007B6174">
            <w:pPr>
              <w:pStyle w:val="2-"/>
            </w:pPr>
            <w:r>
              <w:t>};</w:t>
            </w:r>
          </w:p>
          <w:p w14:paraId="2DC4F9EC" w14:textId="77777777" w:rsidR="007B6174" w:rsidRDefault="007B6174" w:rsidP="007B6174">
            <w:pPr>
              <w:pStyle w:val="2-"/>
            </w:pPr>
          </w:p>
          <w:p w14:paraId="78B4A6F3" w14:textId="77777777" w:rsidR="007B6174" w:rsidRDefault="007B6174" w:rsidP="007B6174">
            <w:pPr>
              <w:pStyle w:val="2-"/>
            </w:pPr>
            <w:r w:rsidRPr="00B46227">
              <w:rPr>
                <w:rFonts w:hint="eastAsia"/>
                <w:color w:val="00B050"/>
              </w:rPr>
              <w:t>//スレッド情報</w:t>
            </w:r>
          </w:p>
          <w:p w14:paraId="4575BEC6" w14:textId="77777777" w:rsidR="007B6174" w:rsidRDefault="007B6174" w:rsidP="007B6174">
            <w:pPr>
              <w:pStyle w:val="2-"/>
            </w:pPr>
            <w:r>
              <w:t>struct THREAD_INFO</w:t>
            </w:r>
          </w:p>
          <w:p w14:paraId="51248D91" w14:textId="77777777" w:rsidR="007B6174" w:rsidRDefault="007B6174" w:rsidP="007B6174">
            <w:pPr>
              <w:pStyle w:val="2-"/>
            </w:pPr>
            <w:r>
              <w:t>{</w:t>
            </w:r>
          </w:p>
          <w:p w14:paraId="0257D323" w14:textId="77777777" w:rsidR="007B6174" w:rsidRPr="00B46227" w:rsidRDefault="007B6174" w:rsidP="007B6174">
            <w:pPr>
              <w:pStyle w:val="2-"/>
              <w:rPr>
                <w:color w:val="00B050"/>
              </w:rPr>
            </w:pPr>
            <w:r>
              <w:rPr>
                <w:rFonts w:hint="eastAsia"/>
              </w:rPr>
              <w:tab/>
              <w:t xml:space="preserve">int level;           </w:t>
            </w:r>
            <w:r w:rsidRPr="00B46227">
              <w:rPr>
                <w:rFonts w:hint="eastAsia"/>
                <w:color w:val="00B050"/>
              </w:rPr>
              <w:t>//子スレッドレベル</w:t>
            </w:r>
          </w:p>
          <w:p w14:paraId="7E4BA8EC" w14:textId="77777777" w:rsidR="007B6174" w:rsidRPr="00B46227" w:rsidRDefault="007B6174" w:rsidP="007B6174">
            <w:pPr>
              <w:pStyle w:val="2-"/>
              <w:rPr>
                <w:color w:val="00B050"/>
              </w:rPr>
            </w:pPr>
            <w:r>
              <w:rPr>
                <w:rFonts w:hint="eastAsia"/>
              </w:rPr>
              <w:tab/>
              <w:t>pthread_t parent_pth;</w:t>
            </w:r>
            <w:r w:rsidRPr="00B46227">
              <w:rPr>
                <w:rFonts w:hint="eastAsia"/>
                <w:color w:val="00B050"/>
              </w:rPr>
              <w:t>//親スレッド_t</w:t>
            </w:r>
          </w:p>
          <w:p w14:paraId="379C6351" w14:textId="77777777" w:rsidR="007B6174" w:rsidRPr="00B46227" w:rsidRDefault="007B6174" w:rsidP="007B6174">
            <w:pPr>
              <w:pStyle w:val="2-"/>
              <w:rPr>
                <w:color w:val="00B050"/>
              </w:rPr>
            </w:pPr>
            <w:r>
              <w:rPr>
                <w:rFonts w:hint="eastAsia"/>
              </w:rPr>
              <w:tab/>
              <w:t xml:space="preserve">bool is_root_thread; </w:t>
            </w:r>
            <w:r w:rsidRPr="00B46227">
              <w:rPr>
                <w:rFonts w:hint="eastAsia"/>
                <w:color w:val="00B050"/>
              </w:rPr>
              <w:t>//大元のスレッド判定用フラグ</w:t>
            </w:r>
          </w:p>
          <w:p w14:paraId="059AF578" w14:textId="77777777" w:rsidR="007B6174" w:rsidRDefault="007B6174" w:rsidP="007B6174">
            <w:pPr>
              <w:pStyle w:val="2-"/>
            </w:pPr>
            <w:r>
              <w:t>};</w:t>
            </w:r>
          </w:p>
          <w:p w14:paraId="24C7A44F" w14:textId="77777777" w:rsidR="007B6174" w:rsidRDefault="007B6174" w:rsidP="007B6174">
            <w:pPr>
              <w:pStyle w:val="2-"/>
            </w:pPr>
          </w:p>
          <w:p w14:paraId="19F72885" w14:textId="77777777" w:rsidR="007B6174" w:rsidRDefault="007B6174" w:rsidP="007B6174">
            <w:pPr>
              <w:pStyle w:val="2-"/>
            </w:pPr>
            <w:r w:rsidRPr="00B46227">
              <w:rPr>
                <w:rFonts w:hint="eastAsia"/>
                <w:color w:val="00B050"/>
              </w:rPr>
              <w:t>//スレッド受け渡し情報</w:t>
            </w:r>
          </w:p>
          <w:p w14:paraId="39DA242C" w14:textId="77777777" w:rsidR="007B6174" w:rsidRDefault="007B6174" w:rsidP="007B6174">
            <w:pPr>
              <w:pStyle w:val="2-"/>
            </w:pPr>
            <w:r>
              <w:t>struct THREAD_PARAM</w:t>
            </w:r>
          </w:p>
          <w:p w14:paraId="00AA8C1F" w14:textId="77777777" w:rsidR="007B6174" w:rsidRDefault="007B6174" w:rsidP="007B6174">
            <w:pPr>
              <w:pStyle w:val="2-"/>
            </w:pPr>
            <w:r>
              <w:t>{</w:t>
            </w:r>
          </w:p>
          <w:p w14:paraId="29CE3676" w14:textId="77777777" w:rsidR="007B6174" w:rsidRDefault="007B6174" w:rsidP="007B6174">
            <w:pPr>
              <w:pStyle w:val="2-"/>
            </w:pPr>
            <w:r>
              <w:rPr>
                <w:rFonts w:hint="eastAsia"/>
              </w:rPr>
              <w:tab/>
              <w:t xml:space="preserve">TEST_INFO test;    </w:t>
            </w:r>
            <w:r w:rsidRPr="00B46227">
              <w:rPr>
                <w:rFonts w:hint="eastAsia"/>
                <w:color w:val="00B050"/>
              </w:rPr>
              <w:t>//テスト用情報</w:t>
            </w:r>
          </w:p>
          <w:p w14:paraId="670C255B" w14:textId="77777777" w:rsidR="007B6174" w:rsidRPr="00B46227" w:rsidRDefault="007B6174" w:rsidP="007B6174">
            <w:pPr>
              <w:pStyle w:val="2-"/>
              <w:rPr>
                <w:color w:val="00B050"/>
              </w:rPr>
            </w:pPr>
            <w:r>
              <w:rPr>
                <w:rFonts w:hint="eastAsia"/>
              </w:rPr>
              <w:tab/>
              <w:t>THREAD_INFO thread;</w:t>
            </w:r>
            <w:r w:rsidRPr="00B46227">
              <w:rPr>
                <w:rFonts w:hint="eastAsia"/>
                <w:color w:val="00B050"/>
              </w:rPr>
              <w:t>//スレッド情報</w:t>
            </w:r>
          </w:p>
          <w:p w14:paraId="58020D41" w14:textId="77777777" w:rsidR="007B6174" w:rsidRDefault="007B6174" w:rsidP="007B6174">
            <w:pPr>
              <w:pStyle w:val="2-"/>
            </w:pPr>
            <w:r>
              <w:t>};</w:t>
            </w:r>
          </w:p>
          <w:p w14:paraId="61C35C10" w14:textId="77777777" w:rsidR="007B6174" w:rsidRDefault="007B6174" w:rsidP="007B6174">
            <w:pPr>
              <w:pStyle w:val="2-"/>
            </w:pPr>
          </w:p>
          <w:p w14:paraId="1EAFCFC5" w14:textId="77777777" w:rsidR="007B6174" w:rsidRPr="00B46227" w:rsidRDefault="007B6174" w:rsidP="007B6174">
            <w:pPr>
              <w:pStyle w:val="2-"/>
              <w:rPr>
                <w:color w:val="00B050"/>
              </w:rPr>
            </w:pPr>
            <w:r w:rsidRPr="00B46227">
              <w:rPr>
                <w:rFonts w:hint="eastAsia"/>
                <w:color w:val="00B050"/>
              </w:rPr>
              <w:t>//子スレッドの生成と終了待ち</w:t>
            </w:r>
          </w:p>
          <w:p w14:paraId="59C27901" w14:textId="77777777" w:rsidR="007B6174" w:rsidRDefault="007B6174" w:rsidP="007B6174">
            <w:pPr>
              <w:pStyle w:val="2-"/>
            </w:pPr>
            <w:r>
              <w:t>extern void createChildThreads(const char* thread_name, TEST_INFO&amp; test, THREAD_INFO&amp; tinfo);</w:t>
            </w:r>
          </w:p>
          <w:p w14:paraId="14A8FD4C" w14:textId="77777777" w:rsidR="007B6174" w:rsidRDefault="007B6174" w:rsidP="007B6174">
            <w:pPr>
              <w:pStyle w:val="2-"/>
            </w:pPr>
          </w:p>
          <w:p w14:paraId="320A0F99" w14:textId="77777777" w:rsidR="007B6174" w:rsidRPr="00B46227" w:rsidRDefault="007B6174" w:rsidP="007B6174">
            <w:pPr>
              <w:pStyle w:val="2-"/>
              <w:rPr>
                <w:color w:val="00B050"/>
              </w:rPr>
            </w:pPr>
            <w:r w:rsidRPr="00B46227">
              <w:rPr>
                <w:rFonts w:hint="eastAsia"/>
                <w:color w:val="00B050"/>
              </w:rPr>
              <w:t>//スレッド関数</w:t>
            </w:r>
          </w:p>
          <w:p w14:paraId="470522E5" w14:textId="77777777" w:rsidR="007B6174" w:rsidRPr="00F96884" w:rsidRDefault="007B6174" w:rsidP="007B6174">
            <w:pPr>
              <w:pStyle w:val="2-"/>
              <w:rPr>
                <w:color w:val="FF0000"/>
              </w:rPr>
            </w:pPr>
            <w:r w:rsidRPr="00F96884">
              <w:rPr>
                <w:color w:val="FF0000"/>
              </w:rPr>
              <w:t>void* threadFunc(void* param_p)</w:t>
            </w:r>
          </w:p>
          <w:p w14:paraId="2B187B84" w14:textId="77777777" w:rsidR="007B6174" w:rsidRDefault="007B6174" w:rsidP="007B6174">
            <w:pPr>
              <w:pStyle w:val="2-"/>
            </w:pPr>
            <w:r>
              <w:t>{</w:t>
            </w:r>
          </w:p>
          <w:p w14:paraId="65474600" w14:textId="77777777" w:rsidR="007B6174" w:rsidRPr="00B46227" w:rsidRDefault="007B6174" w:rsidP="007B6174">
            <w:pPr>
              <w:pStyle w:val="2-"/>
              <w:rPr>
                <w:color w:val="00B050"/>
              </w:rPr>
            </w:pPr>
            <w:r>
              <w:rPr>
                <w:rFonts w:hint="eastAsia"/>
              </w:rPr>
              <w:tab/>
            </w:r>
            <w:r w:rsidRPr="00B46227">
              <w:rPr>
                <w:rFonts w:hint="eastAsia"/>
                <w:color w:val="00B050"/>
              </w:rPr>
              <w:t>//パラメータ受け取り</w:t>
            </w:r>
          </w:p>
          <w:p w14:paraId="7A55600A" w14:textId="77777777" w:rsidR="007B6174" w:rsidRDefault="007B6174" w:rsidP="007B6174">
            <w:pPr>
              <w:pStyle w:val="2-"/>
            </w:pPr>
            <w:r>
              <w:tab/>
              <w:t>TEST_INFO test;</w:t>
            </w:r>
          </w:p>
          <w:p w14:paraId="38524B01" w14:textId="77777777" w:rsidR="007B6174" w:rsidRDefault="007B6174" w:rsidP="007B6174">
            <w:pPr>
              <w:pStyle w:val="2-"/>
            </w:pPr>
            <w:r>
              <w:tab/>
              <w:t>THREAD_INFO tinfo;</w:t>
            </w:r>
          </w:p>
          <w:p w14:paraId="48144A71" w14:textId="77777777" w:rsidR="007B6174" w:rsidRDefault="007B6174" w:rsidP="007B6174">
            <w:pPr>
              <w:pStyle w:val="2-"/>
            </w:pPr>
            <w:r>
              <w:tab/>
              <w:t>{</w:t>
            </w:r>
          </w:p>
          <w:p w14:paraId="4D78AC2A" w14:textId="77777777" w:rsidR="007B6174" w:rsidRDefault="007B6174" w:rsidP="007B6174">
            <w:pPr>
              <w:pStyle w:val="2-"/>
            </w:pPr>
            <w:r>
              <w:tab/>
            </w:r>
            <w:r>
              <w:tab/>
              <w:t>THREAD_PARAM* param = (THREAD_PARAM*)param_p;</w:t>
            </w:r>
          </w:p>
          <w:p w14:paraId="29719C4E" w14:textId="77777777" w:rsidR="007B6174" w:rsidRDefault="007B6174" w:rsidP="007B6174">
            <w:pPr>
              <w:pStyle w:val="2-"/>
            </w:pPr>
            <w:r>
              <w:tab/>
            </w:r>
            <w:r>
              <w:tab/>
              <w:t>memcpy(&amp;test, &amp;param-&gt;test, sizeof(TEST_INFO));</w:t>
            </w:r>
          </w:p>
          <w:p w14:paraId="06861609" w14:textId="77777777" w:rsidR="007B6174" w:rsidRDefault="007B6174" w:rsidP="007B6174">
            <w:pPr>
              <w:pStyle w:val="2-"/>
            </w:pPr>
            <w:r>
              <w:tab/>
            </w:r>
            <w:r>
              <w:tab/>
              <w:t>memcpy(&amp;tinfo, &amp;param-&gt;thread, sizeof(THREAD_INFO));</w:t>
            </w:r>
          </w:p>
          <w:p w14:paraId="223AD99B" w14:textId="2CA61BF6" w:rsidR="00F96884" w:rsidRPr="00F96884" w:rsidRDefault="00F96884" w:rsidP="007B6174">
            <w:pPr>
              <w:pStyle w:val="2-"/>
              <w:rPr>
                <w:color w:val="FF0000"/>
              </w:rPr>
            </w:pPr>
            <w:r>
              <w:lastRenderedPageBreak/>
              <w:tab/>
            </w:r>
            <w:r w:rsidRPr="00F96884">
              <w:rPr>
                <w:color w:val="00B050"/>
              </w:rPr>
              <w:t>//</w:t>
            </w:r>
            <w:r w:rsidRPr="00F96884">
              <w:rPr>
                <w:color w:val="00B050"/>
              </w:rPr>
              <w:tab/>
              <w:t>free(param_p);</w:t>
            </w:r>
            <w:r w:rsidRPr="00F96884">
              <w:rPr>
                <w:color w:val="00B050"/>
              </w:rPr>
              <w:tab/>
            </w:r>
            <w:r w:rsidRPr="00F96884">
              <w:rPr>
                <w:color w:val="FF0000"/>
              </w:rPr>
              <w:t>//この時点で受け取ったメモリは不要だが、元のスレッドで</w:t>
            </w:r>
            <w:r w:rsidRPr="00F96884">
              <w:rPr>
                <w:rFonts w:hint="eastAsia"/>
                <w:color w:val="FF0000"/>
              </w:rPr>
              <w:t>free しないとハングする</w:t>
            </w:r>
          </w:p>
          <w:p w14:paraId="61080580" w14:textId="77777777" w:rsidR="007B6174" w:rsidRDefault="007B6174" w:rsidP="007B6174">
            <w:pPr>
              <w:pStyle w:val="2-"/>
            </w:pPr>
            <w:r>
              <w:tab/>
              <w:t>}</w:t>
            </w:r>
          </w:p>
          <w:p w14:paraId="0BC7DC1D" w14:textId="77777777" w:rsidR="007B6174" w:rsidRDefault="007B6174" w:rsidP="007B6174">
            <w:pPr>
              <w:pStyle w:val="2-"/>
            </w:pPr>
            <w:r>
              <w:tab/>
            </w:r>
          </w:p>
          <w:p w14:paraId="0D540B7F" w14:textId="77777777" w:rsidR="007B6174" w:rsidRPr="00B46227" w:rsidRDefault="007B6174" w:rsidP="007B6174">
            <w:pPr>
              <w:pStyle w:val="2-"/>
              <w:rPr>
                <w:color w:val="00B050"/>
              </w:rPr>
            </w:pPr>
            <w:r>
              <w:rPr>
                <w:rFonts w:hint="eastAsia"/>
              </w:rPr>
              <w:tab/>
            </w:r>
            <w:r w:rsidRPr="00B46227">
              <w:rPr>
                <w:rFonts w:hint="eastAsia"/>
                <w:color w:val="00B050"/>
              </w:rPr>
              <w:t>//スレッド情報</w:t>
            </w:r>
          </w:p>
          <w:p w14:paraId="6C49BB22" w14:textId="77777777" w:rsidR="007B6174" w:rsidRDefault="007B6174" w:rsidP="007B6174">
            <w:pPr>
              <w:pStyle w:val="2-"/>
            </w:pPr>
            <w:r>
              <w:tab/>
              <w:t>pthread_t pth_tmp = pthread_self();</w:t>
            </w:r>
          </w:p>
          <w:p w14:paraId="639D09CD" w14:textId="77777777" w:rsidR="007B6174" w:rsidRDefault="007B6174" w:rsidP="007B6174">
            <w:pPr>
              <w:pStyle w:val="2-"/>
            </w:pPr>
            <w:r>
              <w:tab/>
            </w:r>
          </w:p>
          <w:p w14:paraId="1A8DE075" w14:textId="77777777" w:rsidR="007B6174" w:rsidRPr="00B46227" w:rsidRDefault="007B6174" w:rsidP="007B6174">
            <w:pPr>
              <w:pStyle w:val="2-"/>
              <w:rPr>
                <w:color w:val="00B050"/>
              </w:rPr>
            </w:pPr>
            <w:r>
              <w:rPr>
                <w:rFonts w:hint="eastAsia"/>
              </w:rPr>
              <w:tab/>
            </w:r>
            <w:r w:rsidRPr="00B46227">
              <w:rPr>
                <w:rFonts w:hint="eastAsia"/>
                <w:color w:val="00B050"/>
              </w:rPr>
              <w:t>//スレッドローカルストレージ(TLS)テスト</w:t>
            </w:r>
          </w:p>
          <w:p w14:paraId="4FE899F5" w14:textId="77777777" w:rsidR="007B6174" w:rsidRDefault="007B6174" w:rsidP="007B6174">
            <w:pPr>
              <w:pStyle w:val="2-"/>
            </w:pPr>
            <w:r>
              <w:tab/>
            </w:r>
            <w:r w:rsidRPr="00305003">
              <w:rPr>
                <w:color w:val="FF0000"/>
              </w:rPr>
              <w:t>tls_pth = pth_tmp;</w:t>
            </w:r>
          </w:p>
          <w:p w14:paraId="29672159" w14:textId="77777777" w:rsidR="007B6174" w:rsidRDefault="007B6174" w:rsidP="007B6174">
            <w:pPr>
              <w:pStyle w:val="2-"/>
            </w:pPr>
            <w:r>
              <w:tab/>
            </w:r>
          </w:p>
          <w:p w14:paraId="747728E6" w14:textId="77777777" w:rsidR="007B6174" w:rsidRDefault="007B6174" w:rsidP="007B6174">
            <w:pPr>
              <w:pStyle w:val="2-"/>
            </w:pPr>
            <w:r>
              <w:rPr>
                <w:rFonts w:hint="eastAsia"/>
              </w:rPr>
              <w:tab/>
            </w:r>
            <w:r w:rsidRPr="00B46227">
              <w:rPr>
                <w:rFonts w:hint="eastAsia"/>
                <w:color w:val="00B050"/>
              </w:rPr>
              <w:t>//大元のスレッド判定用フラグをOFF</w:t>
            </w:r>
          </w:p>
          <w:p w14:paraId="1A68EA08" w14:textId="77777777" w:rsidR="007B6174" w:rsidRDefault="007B6174" w:rsidP="007B6174">
            <w:pPr>
              <w:pStyle w:val="2-"/>
            </w:pPr>
            <w:r>
              <w:tab/>
              <w:t>tinfo.is_root_thread = false;</w:t>
            </w:r>
          </w:p>
          <w:p w14:paraId="45E6ECBA" w14:textId="77777777" w:rsidR="007B6174" w:rsidRDefault="007B6174" w:rsidP="007B6174">
            <w:pPr>
              <w:pStyle w:val="2-"/>
            </w:pPr>
            <w:r>
              <w:tab/>
            </w:r>
          </w:p>
          <w:p w14:paraId="471481C6" w14:textId="77777777" w:rsidR="007B6174" w:rsidRDefault="007B6174" w:rsidP="007B6174">
            <w:pPr>
              <w:pStyle w:val="2-"/>
            </w:pPr>
            <w:r>
              <w:rPr>
                <w:rFonts w:hint="eastAsia"/>
              </w:rPr>
              <w:tab/>
            </w:r>
            <w:r w:rsidRPr="00B46227">
              <w:rPr>
                <w:rFonts w:hint="eastAsia"/>
                <w:color w:val="00B050"/>
              </w:rPr>
              <w:t>//スレッド名を作成</w:t>
            </w:r>
          </w:p>
          <w:p w14:paraId="78C35979" w14:textId="77777777" w:rsidR="007B6174" w:rsidRDefault="007B6174" w:rsidP="007B6174">
            <w:pPr>
              <w:pStyle w:val="2-"/>
            </w:pPr>
            <w:r>
              <w:tab/>
              <w:t>++ tinfo.level;</w:t>
            </w:r>
          </w:p>
          <w:p w14:paraId="794C8146" w14:textId="77777777" w:rsidR="007B6174" w:rsidRDefault="007B6174" w:rsidP="007B6174">
            <w:pPr>
              <w:pStyle w:val="2-"/>
            </w:pPr>
            <w:r>
              <w:tab/>
              <w:t>char thread_name[32];</w:t>
            </w:r>
          </w:p>
          <w:p w14:paraId="07084043" w14:textId="77777777" w:rsidR="007B6174" w:rsidRDefault="007B6174" w:rsidP="007B6174">
            <w:pPr>
              <w:pStyle w:val="2-"/>
            </w:pPr>
            <w:r>
              <w:tab/>
              <w:t>sprintf(thread_name, "C%d(%010p,%010p)", tinfo.level, pth_tmp, tinfo.parent_pth);</w:t>
            </w:r>
          </w:p>
          <w:p w14:paraId="6295F81F" w14:textId="77777777" w:rsidR="007B6174" w:rsidRPr="00B46227" w:rsidRDefault="007B6174" w:rsidP="007B6174">
            <w:pPr>
              <w:pStyle w:val="2-"/>
              <w:rPr>
                <w:color w:val="00B050"/>
              </w:rPr>
            </w:pPr>
            <w:r>
              <w:rPr>
                <w:rFonts w:hint="eastAsia"/>
              </w:rPr>
              <w:tab/>
            </w:r>
            <w:r w:rsidRPr="00B46227">
              <w:rPr>
                <w:rFonts w:hint="eastAsia"/>
                <w:color w:val="00B050"/>
              </w:rPr>
              <w:t>// C + 子スレッドのレベル + ( 自スレッド_t , 親スレッド_t )</w:t>
            </w:r>
          </w:p>
          <w:p w14:paraId="2E5C966E" w14:textId="77777777" w:rsidR="007B6174" w:rsidRDefault="007B6174" w:rsidP="007B6174">
            <w:pPr>
              <w:pStyle w:val="2-"/>
            </w:pPr>
            <w:r>
              <w:tab/>
            </w:r>
          </w:p>
          <w:p w14:paraId="3103B348" w14:textId="77777777" w:rsidR="007B6174" w:rsidRDefault="007B6174" w:rsidP="007B6174">
            <w:pPr>
              <w:pStyle w:val="2-"/>
            </w:pPr>
            <w:r>
              <w:rPr>
                <w:rFonts w:hint="eastAsia"/>
              </w:rPr>
              <w:tab/>
            </w:r>
            <w:r w:rsidRPr="00B46227">
              <w:rPr>
                <w:rFonts w:hint="eastAsia"/>
                <w:color w:val="00B050"/>
              </w:rPr>
              <w:t>//子スレッド開始メッセージ</w:t>
            </w:r>
          </w:p>
          <w:p w14:paraId="7601A945" w14:textId="77777777" w:rsidR="007B6174" w:rsidRDefault="007B6174" w:rsidP="007B6174">
            <w:pPr>
              <w:pStyle w:val="2-"/>
            </w:pPr>
            <w:r>
              <w:tab/>
              <w:t>printf("START: %s\n", thread_name);</w:t>
            </w:r>
          </w:p>
          <w:p w14:paraId="38C7AD49" w14:textId="77777777" w:rsidR="007B6174" w:rsidRDefault="007B6174" w:rsidP="007B6174">
            <w:pPr>
              <w:pStyle w:val="2-"/>
            </w:pPr>
            <w:r>
              <w:tab/>
              <w:t>fflush(stdout);</w:t>
            </w:r>
          </w:p>
          <w:p w14:paraId="5F4F8EAD" w14:textId="77777777" w:rsidR="007B6174" w:rsidRDefault="007B6174" w:rsidP="007B6174">
            <w:pPr>
              <w:pStyle w:val="2-"/>
            </w:pPr>
            <w:r>
              <w:tab/>
            </w:r>
          </w:p>
          <w:p w14:paraId="0A2175CB" w14:textId="77777777" w:rsidR="007B6174" w:rsidRPr="00B46227" w:rsidRDefault="007B6174" w:rsidP="007B6174">
            <w:pPr>
              <w:pStyle w:val="2-"/>
              <w:rPr>
                <w:color w:val="00B050"/>
              </w:rPr>
            </w:pPr>
            <w:r>
              <w:rPr>
                <w:rFonts w:hint="eastAsia"/>
              </w:rPr>
              <w:tab/>
            </w:r>
            <w:r w:rsidRPr="00B46227">
              <w:rPr>
                <w:rFonts w:hint="eastAsia"/>
                <w:color w:val="00B050"/>
              </w:rPr>
              <w:t>//テスト用変数を更新</w:t>
            </w:r>
          </w:p>
          <w:p w14:paraId="40B09249" w14:textId="77777777" w:rsidR="007B6174" w:rsidRDefault="007B6174" w:rsidP="007B6174">
            <w:pPr>
              <w:pStyle w:val="2-"/>
            </w:pPr>
            <w:r>
              <w:tab/>
              <w:t>++ test.value;</w:t>
            </w:r>
          </w:p>
          <w:p w14:paraId="50E8D46F" w14:textId="77777777" w:rsidR="007B6174" w:rsidRDefault="007B6174" w:rsidP="007B6174">
            <w:pPr>
              <w:pStyle w:val="2-"/>
            </w:pPr>
            <w:r>
              <w:tab/>
              <w:t>++ test.loop_max;</w:t>
            </w:r>
          </w:p>
          <w:p w14:paraId="0F2A7EF8" w14:textId="77777777" w:rsidR="007B6174" w:rsidRDefault="007B6174" w:rsidP="007B6174">
            <w:pPr>
              <w:pStyle w:val="2-"/>
            </w:pPr>
            <w:r>
              <w:tab/>
            </w:r>
          </w:p>
          <w:p w14:paraId="6C559EFF" w14:textId="77777777" w:rsidR="007B6174" w:rsidRPr="00B46227" w:rsidRDefault="007B6174" w:rsidP="007B6174">
            <w:pPr>
              <w:pStyle w:val="2-"/>
              <w:rPr>
                <w:color w:val="00B050"/>
              </w:rPr>
            </w:pPr>
            <w:r>
              <w:rPr>
                <w:rFonts w:hint="eastAsia"/>
              </w:rPr>
              <w:tab/>
            </w:r>
            <w:r w:rsidRPr="00B46227">
              <w:rPr>
                <w:rFonts w:hint="eastAsia"/>
                <w:color w:val="00B050"/>
              </w:rPr>
              <w:t>//親スレッド_tを格納</w:t>
            </w:r>
          </w:p>
          <w:p w14:paraId="2BC1919A" w14:textId="77777777" w:rsidR="007B6174" w:rsidRDefault="007B6174" w:rsidP="007B6174">
            <w:pPr>
              <w:pStyle w:val="2-"/>
            </w:pPr>
            <w:r>
              <w:tab/>
              <w:t>tinfo.parent_pth = pth_tmp;</w:t>
            </w:r>
          </w:p>
          <w:p w14:paraId="3BFB8940" w14:textId="77777777" w:rsidR="007B6174" w:rsidRDefault="007B6174" w:rsidP="007B6174">
            <w:pPr>
              <w:pStyle w:val="2-"/>
            </w:pPr>
            <w:r>
              <w:tab/>
            </w:r>
          </w:p>
          <w:p w14:paraId="3BCD40F4" w14:textId="77777777" w:rsidR="007B6174" w:rsidRPr="00B46227" w:rsidRDefault="007B6174" w:rsidP="007B6174">
            <w:pPr>
              <w:pStyle w:val="2-"/>
              <w:rPr>
                <w:color w:val="00B050"/>
              </w:rPr>
            </w:pPr>
            <w:r>
              <w:rPr>
                <w:rFonts w:hint="eastAsia"/>
              </w:rPr>
              <w:tab/>
            </w:r>
            <w:r w:rsidRPr="00B46227">
              <w:rPr>
                <w:rFonts w:hint="eastAsia"/>
                <w:color w:val="00B050"/>
              </w:rPr>
              <w:t>//1秒スリープ</w:t>
            </w:r>
          </w:p>
          <w:p w14:paraId="4C41AF46" w14:textId="77777777" w:rsidR="007B6174" w:rsidRPr="00305003" w:rsidRDefault="007B6174" w:rsidP="007B6174">
            <w:pPr>
              <w:pStyle w:val="2-"/>
              <w:rPr>
                <w:color w:val="FF0000"/>
              </w:rPr>
            </w:pPr>
            <w:r>
              <w:tab/>
            </w:r>
            <w:r w:rsidRPr="00305003">
              <w:rPr>
                <w:color w:val="FF0000"/>
              </w:rPr>
              <w:t>sleep(1);</w:t>
            </w:r>
          </w:p>
          <w:p w14:paraId="0EEDFA15" w14:textId="77777777" w:rsidR="007B6174" w:rsidRDefault="007B6174" w:rsidP="007B6174">
            <w:pPr>
              <w:pStyle w:val="2-"/>
            </w:pPr>
            <w:r>
              <w:tab/>
            </w:r>
          </w:p>
          <w:p w14:paraId="5A9FAF73" w14:textId="77777777" w:rsidR="007B6174" w:rsidRPr="00F96884" w:rsidRDefault="007B6174" w:rsidP="007B6174">
            <w:pPr>
              <w:pStyle w:val="2-"/>
              <w:rPr>
                <w:color w:val="00B050"/>
              </w:rPr>
            </w:pPr>
            <w:r>
              <w:rPr>
                <w:rFonts w:hint="eastAsia"/>
              </w:rPr>
              <w:tab/>
            </w:r>
            <w:r w:rsidRPr="00F96884">
              <w:rPr>
                <w:rFonts w:hint="eastAsia"/>
                <w:color w:val="00B050"/>
              </w:rPr>
              <w:t>//子スレッドの生成と終了待ち</w:t>
            </w:r>
          </w:p>
          <w:p w14:paraId="3B1AB4FB" w14:textId="77777777" w:rsidR="007B6174" w:rsidRDefault="007B6174" w:rsidP="007B6174">
            <w:pPr>
              <w:pStyle w:val="2-"/>
            </w:pPr>
            <w:r>
              <w:tab/>
              <w:t>createChildThreads(thread_name, test, tinfo);</w:t>
            </w:r>
          </w:p>
          <w:p w14:paraId="0A9DD1BC" w14:textId="77777777" w:rsidR="007B6174" w:rsidRDefault="007B6174" w:rsidP="007B6174">
            <w:pPr>
              <w:pStyle w:val="2-"/>
            </w:pPr>
            <w:r>
              <w:tab/>
            </w:r>
          </w:p>
          <w:p w14:paraId="6383D6E3" w14:textId="77777777" w:rsidR="007B6174" w:rsidRPr="00F96884" w:rsidRDefault="007B6174" w:rsidP="007B6174">
            <w:pPr>
              <w:pStyle w:val="2-"/>
              <w:rPr>
                <w:color w:val="00B050"/>
              </w:rPr>
            </w:pPr>
            <w:r>
              <w:rPr>
                <w:rFonts w:hint="eastAsia"/>
              </w:rPr>
              <w:tab/>
            </w:r>
            <w:r w:rsidRPr="00F96884">
              <w:rPr>
                <w:rFonts w:hint="eastAsia"/>
                <w:color w:val="00B050"/>
              </w:rPr>
              <w:t>//子スレッド終了メッセージ</w:t>
            </w:r>
          </w:p>
          <w:p w14:paraId="53D7A824" w14:textId="77777777" w:rsidR="007B6174" w:rsidRDefault="007B6174" w:rsidP="007B6174">
            <w:pPr>
              <w:pStyle w:val="2-"/>
            </w:pPr>
            <w:r>
              <w:tab/>
              <w:t>printf("END: %s\n", thread_name);</w:t>
            </w:r>
          </w:p>
          <w:p w14:paraId="135A5994" w14:textId="77777777" w:rsidR="007B6174" w:rsidRDefault="007B6174" w:rsidP="007B6174">
            <w:pPr>
              <w:pStyle w:val="2-"/>
            </w:pPr>
            <w:r>
              <w:tab/>
              <w:t>fflush(stdout);</w:t>
            </w:r>
          </w:p>
          <w:p w14:paraId="0C2B36D8" w14:textId="77777777" w:rsidR="007B6174" w:rsidRDefault="007B6174" w:rsidP="007B6174">
            <w:pPr>
              <w:pStyle w:val="2-"/>
            </w:pPr>
            <w:r>
              <w:tab/>
            </w:r>
          </w:p>
          <w:p w14:paraId="70E3B928" w14:textId="77777777" w:rsidR="007B6174" w:rsidRDefault="007B6174" w:rsidP="007B6174">
            <w:pPr>
              <w:pStyle w:val="2-"/>
            </w:pPr>
            <w:r>
              <w:tab/>
              <w:t>return NULL;</w:t>
            </w:r>
          </w:p>
          <w:p w14:paraId="6B4338AD" w14:textId="77777777" w:rsidR="007B6174" w:rsidRDefault="007B6174" w:rsidP="007B6174">
            <w:pPr>
              <w:pStyle w:val="2-"/>
            </w:pPr>
            <w:r>
              <w:t>}</w:t>
            </w:r>
          </w:p>
          <w:p w14:paraId="0CE23C83" w14:textId="77777777" w:rsidR="007B6174" w:rsidRDefault="007B6174" w:rsidP="007B6174">
            <w:pPr>
              <w:pStyle w:val="2-"/>
            </w:pPr>
          </w:p>
          <w:p w14:paraId="5E382436" w14:textId="77777777" w:rsidR="007B6174" w:rsidRPr="00B46227" w:rsidRDefault="007B6174" w:rsidP="007B6174">
            <w:pPr>
              <w:pStyle w:val="2-"/>
              <w:rPr>
                <w:color w:val="00B050"/>
              </w:rPr>
            </w:pPr>
            <w:r w:rsidRPr="00B46227">
              <w:rPr>
                <w:rFonts w:hint="eastAsia"/>
                <w:color w:val="00B050"/>
              </w:rPr>
              <w:t>//子スレッドの生成と終了待ち</w:t>
            </w:r>
          </w:p>
          <w:p w14:paraId="2AD2156B" w14:textId="77777777" w:rsidR="007B6174" w:rsidRDefault="007B6174" w:rsidP="007B6174">
            <w:pPr>
              <w:pStyle w:val="2-"/>
            </w:pPr>
            <w:r>
              <w:t>void createChildThreads(const char* thread_name, TEST_INFO&amp; test, THREAD_INFO&amp; tinfo)</w:t>
            </w:r>
          </w:p>
          <w:p w14:paraId="588C6FA1" w14:textId="77777777" w:rsidR="007B6174" w:rsidRDefault="007B6174" w:rsidP="007B6174">
            <w:pPr>
              <w:pStyle w:val="2-"/>
            </w:pPr>
            <w:r>
              <w:t>{</w:t>
            </w:r>
          </w:p>
          <w:p w14:paraId="1EA35173" w14:textId="77777777" w:rsidR="007B6174" w:rsidRPr="00B46227" w:rsidRDefault="007B6174" w:rsidP="007B6174">
            <w:pPr>
              <w:pStyle w:val="2-"/>
              <w:rPr>
                <w:color w:val="00B050"/>
              </w:rPr>
            </w:pPr>
            <w:r>
              <w:rPr>
                <w:rFonts w:hint="eastAsia"/>
              </w:rPr>
              <w:tab/>
            </w:r>
            <w:r w:rsidRPr="00B46227">
              <w:rPr>
                <w:rFonts w:hint="eastAsia"/>
                <w:color w:val="00B050"/>
              </w:rPr>
              <w:t>//子スレッド生成ループ</w:t>
            </w:r>
          </w:p>
          <w:p w14:paraId="7A787A12" w14:textId="77777777" w:rsidR="007B6174" w:rsidRDefault="007B6174" w:rsidP="007B6174">
            <w:pPr>
              <w:pStyle w:val="2-"/>
            </w:pPr>
            <w:r>
              <w:tab/>
              <w:t>const int CHILD_THREAD_NUM = 3;</w:t>
            </w:r>
          </w:p>
          <w:p w14:paraId="7AF007CF" w14:textId="77777777" w:rsidR="007B6174" w:rsidRPr="00B46227" w:rsidRDefault="007B6174" w:rsidP="007B6174">
            <w:pPr>
              <w:pStyle w:val="2-"/>
              <w:rPr>
                <w:color w:val="00B050"/>
              </w:rPr>
            </w:pPr>
            <w:r>
              <w:rPr>
                <w:rFonts w:hint="eastAsia"/>
              </w:rPr>
              <w:tab/>
              <w:t xml:space="preserve">pthread_t pth[CHILD_THREAD_NUM];     </w:t>
            </w:r>
            <w:r w:rsidRPr="00B46227">
              <w:rPr>
                <w:rFonts w:hint="eastAsia"/>
                <w:color w:val="00B050"/>
              </w:rPr>
              <w:t xml:space="preserve"> //生成した子スレッドのスレッド_t</w:t>
            </w:r>
          </w:p>
          <w:p w14:paraId="65689964" w14:textId="77777777" w:rsidR="007B6174" w:rsidRPr="00B46227" w:rsidRDefault="007B6174" w:rsidP="007B6174">
            <w:pPr>
              <w:pStyle w:val="2-"/>
              <w:rPr>
                <w:color w:val="00B050"/>
              </w:rPr>
            </w:pPr>
            <w:r>
              <w:rPr>
                <w:rFonts w:hint="eastAsia"/>
              </w:rPr>
              <w:tab/>
              <w:t>THREAD_PARAM* param[CHILD_THREAD_NUM];</w:t>
            </w:r>
            <w:r w:rsidRPr="00B46227">
              <w:rPr>
                <w:rFonts w:hint="eastAsia"/>
                <w:color w:val="00B050"/>
              </w:rPr>
              <w:t>//スレッド受け渡し用データ</w:t>
            </w:r>
          </w:p>
          <w:p w14:paraId="78D181A4" w14:textId="77777777" w:rsidR="007B6174" w:rsidRDefault="007B6174" w:rsidP="007B6174">
            <w:pPr>
              <w:pStyle w:val="2-"/>
            </w:pPr>
            <w:r>
              <w:tab/>
              <w:t>for(int i = 0; i &lt; test.start_i; ++i)</w:t>
            </w:r>
          </w:p>
          <w:p w14:paraId="18677B7F" w14:textId="77777777" w:rsidR="007B6174" w:rsidRDefault="007B6174" w:rsidP="007B6174">
            <w:pPr>
              <w:pStyle w:val="2-"/>
            </w:pPr>
            <w:r>
              <w:tab/>
              <w:t>{</w:t>
            </w:r>
          </w:p>
          <w:p w14:paraId="54F987FC" w14:textId="77777777" w:rsidR="007B6174" w:rsidRDefault="007B6174" w:rsidP="007B6174">
            <w:pPr>
              <w:pStyle w:val="2-"/>
            </w:pPr>
            <w:r>
              <w:tab/>
            </w:r>
            <w:r>
              <w:tab/>
              <w:t>pth[i] = 0;</w:t>
            </w:r>
          </w:p>
          <w:p w14:paraId="03E2A804" w14:textId="77777777" w:rsidR="007B6174" w:rsidRDefault="007B6174" w:rsidP="007B6174">
            <w:pPr>
              <w:pStyle w:val="2-"/>
            </w:pPr>
            <w:r>
              <w:tab/>
            </w:r>
            <w:r>
              <w:tab/>
              <w:t>param[i] = NULL;</w:t>
            </w:r>
          </w:p>
          <w:p w14:paraId="29545049" w14:textId="77777777" w:rsidR="007B6174" w:rsidRDefault="007B6174" w:rsidP="007B6174">
            <w:pPr>
              <w:pStyle w:val="2-"/>
            </w:pPr>
            <w:r>
              <w:tab/>
              <w:t>}</w:t>
            </w:r>
          </w:p>
          <w:p w14:paraId="2298C827" w14:textId="77777777" w:rsidR="007B6174" w:rsidRDefault="007B6174" w:rsidP="007B6174">
            <w:pPr>
              <w:pStyle w:val="2-"/>
            </w:pPr>
            <w:r>
              <w:tab/>
              <w:t>for(int i = test.start_i; i &lt; CHILD_THREAD_NUM; ++i)</w:t>
            </w:r>
          </w:p>
          <w:p w14:paraId="5A434C85" w14:textId="77777777" w:rsidR="007B6174" w:rsidRDefault="007B6174" w:rsidP="007B6174">
            <w:pPr>
              <w:pStyle w:val="2-"/>
            </w:pPr>
            <w:r>
              <w:tab/>
              <w:t>{</w:t>
            </w:r>
          </w:p>
          <w:p w14:paraId="62DB67AD" w14:textId="77777777" w:rsidR="007B6174" w:rsidRPr="00B46227" w:rsidRDefault="007B6174" w:rsidP="007B6174">
            <w:pPr>
              <w:pStyle w:val="2-"/>
              <w:rPr>
                <w:color w:val="00B050"/>
              </w:rPr>
            </w:pPr>
            <w:r>
              <w:rPr>
                <w:rFonts w:hint="eastAsia"/>
              </w:rPr>
              <w:tab/>
            </w:r>
            <w:r>
              <w:rPr>
                <w:rFonts w:hint="eastAsia"/>
              </w:rPr>
              <w:tab/>
            </w:r>
            <w:r w:rsidRPr="00B46227">
              <w:rPr>
                <w:rFonts w:hint="eastAsia"/>
                <w:color w:val="00B050"/>
              </w:rPr>
              <w:t>//子スレッド用パラメータ作成</w:t>
            </w:r>
          </w:p>
          <w:p w14:paraId="16253E21" w14:textId="77777777" w:rsidR="007B6174" w:rsidRDefault="007B6174" w:rsidP="007B6174">
            <w:pPr>
              <w:pStyle w:val="2-"/>
            </w:pPr>
            <w:r>
              <w:tab/>
            </w:r>
            <w:r>
              <w:tab/>
              <w:t>param[i] = (THREAD_PARAM*)malloc(sizeof(THREAD_PARAM));</w:t>
            </w:r>
          </w:p>
          <w:p w14:paraId="2DCD2925" w14:textId="77777777" w:rsidR="007B6174" w:rsidRDefault="007B6174" w:rsidP="007B6174">
            <w:pPr>
              <w:pStyle w:val="2-"/>
            </w:pPr>
            <w:r>
              <w:tab/>
            </w:r>
            <w:r>
              <w:tab/>
              <w:t>memcpy(&amp;param[i]-&gt;test, &amp;test, sizeof(TEST_INFO));</w:t>
            </w:r>
          </w:p>
          <w:p w14:paraId="32B029EA" w14:textId="77777777" w:rsidR="007B6174" w:rsidRDefault="007B6174" w:rsidP="007B6174">
            <w:pPr>
              <w:pStyle w:val="2-"/>
            </w:pPr>
            <w:r>
              <w:tab/>
            </w:r>
            <w:r>
              <w:tab/>
              <w:t>memcpy(&amp;param[i]-&gt;thread, &amp;tinfo, sizeof(THREAD_INFO));</w:t>
            </w:r>
          </w:p>
          <w:p w14:paraId="2B44B5B3" w14:textId="77777777" w:rsidR="007B6174" w:rsidRDefault="007B6174" w:rsidP="007B6174">
            <w:pPr>
              <w:pStyle w:val="2-"/>
            </w:pPr>
            <w:r>
              <w:tab/>
            </w:r>
            <w:r>
              <w:tab/>
              <w:t>param[i]-&gt;test.start_i = i + 1;</w:t>
            </w:r>
          </w:p>
          <w:p w14:paraId="05FB56A4" w14:textId="77777777" w:rsidR="007B6174" w:rsidRDefault="007B6174" w:rsidP="007B6174">
            <w:pPr>
              <w:pStyle w:val="2-"/>
            </w:pPr>
            <w:r>
              <w:tab/>
            </w:r>
            <w:r>
              <w:tab/>
            </w:r>
          </w:p>
          <w:p w14:paraId="1637976A" w14:textId="77777777" w:rsidR="007B6174" w:rsidRPr="00B46227" w:rsidRDefault="007B6174" w:rsidP="007B6174">
            <w:pPr>
              <w:pStyle w:val="2-"/>
              <w:rPr>
                <w:color w:val="00B050"/>
              </w:rPr>
            </w:pPr>
            <w:r>
              <w:rPr>
                <w:rFonts w:hint="eastAsia"/>
              </w:rPr>
              <w:tab/>
            </w:r>
            <w:r>
              <w:rPr>
                <w:rFonts w:hint="eastAsia"/>
              </w:rPr>
              <w:tab/>
            </w:r>
            <w:r w:rsidRPr="00B46227">
              <w:rPr>
                <w:rFonts w:hint="eastAsia"/>
                <w:color w:val="00B050"/>
              </w:rPr>
              <w:t>//子スレッド生成</w:t>
            </w:r>
          </w:p>
          <w:p w14:paraId="6DB87C12" w14:textId="77777777" w:rsidR="007B6174" w:rsidRDefault="007B6174" w:rsidP="007B6174">
            <w:pPr>
              <w:pStyle w:val="2-"/>
            </w:pPr>
            <w:r>
              <w:tab/>
            </w:r>
            <w:r>
              <w:tab/>
              <w:t>pthread_t pth_tmp = 0;</w:t>
            </w:r>
          </w:p>
          <w:p w14:paraId="597CB214" w14:textId="77777777" w:rsidR="007B6174" w:rsidRPr="00305003" w:rsidRDefault="007B6174" w:rsidP="007B6174">
            <w:pPr>
              <w:pStyle w:val="2-"/>
              <w:rPr>
                <w:color w:val="FF0000"/>
              </w:rPr>
            </w:pPr>
            <w:r>
              <w:tab/>
            </w:r>
            <w:r>
              <w:tab/>
              <w:t xml:space="preserve">int ret = </w:t>
            </w:r>
            <w:r w:rsidRPr="00305003">
              <w:rPr>
                <w:color w:val="FF0000"/>
              </w:rPr>
              <w:t>pthread_create((pthread_t*)&amp;pth_tmp, NULL, threadFunc, (void*)(param[i]));</w:t>
            </w:r>
          </w:p>
          <w:p w14:paraId="1FC886B4" w14:textId="77777777" w:rsidR="007B6174" w:rsidRDefault="007B6174" w:rsidP="007B6174">
            <w:pPr>
              <w:pStyle w:val="2-"/>
            </w:pPr>
            <w:r>
              <w:lastRenderedPageBreak/>
              <w:tab/>
            </w:r>
            <w:r>
              <w:tab/>
              <w:t>if(ret != 0)</w:t>
            </w:r>
          </w:p>
          <w:p w14:paraId="6AE46E45" w14:textId="77777777" w:rsidR="007B6174" w:rsidRDefault="007B6174" w:rsidP="007B6174">
            <w:pPr>
              <w:pStyle w:val="2-"/>
            </w:pPr>
            <w:r>
              <w:tab/>
            </w:r>
            <w:r>
              <w:tab/>
              <w:t>{</w:t>
            </w:r>
          </w:p>
          <w:p w14:paraId="586746D3" w14:textId="77777777" w:rsidR="007B6174" w:rsidRDefault="007B6174" w:rsidP="007B6174">
            <w:pPr>
              <w:pStyle w:val="2-"/>
            </w:pPr>
            <w:r>
              <w:rPr>
                <w:rFonts w:hint="eastAsia"/>
              </w:rPr>
              <w:tab/>
            </w:r>
            <w:r>
              <w:rPr>
                <w:rFonts w:hint="eastAsia"/>
              </w:rPr>
              <w:tab/>
            </w:r>
            <w:r>
              <w:rPr>
                <w:rFonts w:hint="eastAsia"/>
              </w:rPr>
              <w:tab/>
            </w:r>
            <w:r w:rsidRPr="00B46227">
              <w:rPr>
                <w:rFonts w:hint="eastAsia"/>
                <w:color w:val="00B050"/>
              </w:rPr>
              <w:t>//子スレッド生成失敗</w:t>
            </w:r>
          </w:p>
          <w:p w14:paraId="0D14ECF0" w14:textId="77777777" w:rsidR="007B6174" w:rsidRDefault="007B6174" w:rsidP="007B6174">
            <w:pPr>
              <w:pStyle w:val="2-"/>
            </w:pPr>
            <w:r>
              <w:tab/>
            </w:r>
            <w:r>
              <w:tab/>
            </w:r>
            <w:r>
              <w:tab/>
              <w:t>free(param[i]);</w:t>
            </w:r>
          </w:p>
          <w:p w14:paraId="76D27652" w14:textId="77777777" w:rsidR="007B6174" w:rsidRDefault="007B6174" w:rsidP="007B6174">
            <w:pPr>
              <w:pStyle w:val="2-"/>
            </w:pPr>
            <w:r>
              <w:tab/>
            </w:r>
            <w:r>
              <w:tab/>
            </w:r>
            <w:r>
              <w:tab/>
              <w:t>param[i] = NULL;</w:t>
            </w:r>
          </w:p>
          <w:p w14:paraId="03121E68" w14:textId="77777777" w:rsidR="007B6174" w:rsidRDefault="007B6174" w:rsidP="007B6174">
            <w:pPr>
              <w:pStyle w:val="2-"/>
            </w:pPr>
            <w:r>
              <w:tab/>
            </w:r>
            <w:r>
              <w:tab/>
            </w:r>
            <w:r>
              <w:tab/>
            </w:r>
          </w:p>
          <w:p w14:paraId="69251D92" w14:textId="77777777" w:rsidR="007B6174" w:rsidRPr="00B46227" w:rsidRDefault="007B6174" w:rsidP="007B6174">
            <w:pPr>
              <w:pStyle w:val="2-"/>
              <w:rPr>
                <w:color w:val="00B050"/>
              </w:rPr>
            </w:pPr>
            <w:r>
              <w:rPr>
                <w:rFonts w:hint="eastAsia"/>
              </w:rPr>
              <w:tab/>
            </w:r>
            <w:r>
              <w:rPr>
                <w:rFonts w:hint="eastAsia"/>
              </w:rPr>
              <w:tab/>
            </w:r>
            <w:r>
              <w:rPr>
                <w:rFonts w:hint="eastAsia"/>
              </w:rPr>
              <w:tab/>
            </w:r>
            <w:r w:rsidRPr="00B46227">
              <w:rPr>
                <w:rFonts w:hint="eastAsia"/>
                <w:color w:val="00B050"/>
              </w:rPr>
              <w:t>//エラーメッセージ</w:t>
            </w:r>
          </w:p>
          <w:p w14:paraId="4FEC672C" w14:textId="77777777" w:rsidR="007B6174" w:rsidRDefault="007B6174" w:rsidP="007B6174">
            <w:pPr>
              <w:pStyle w:val="2-"/>
            </w:pPr>
            <w:r>
              <w:tab/>
            </w:r>
            <w:r>
              <w:tab/>
            </w:r>
            <w:r>
              <w:tab/>
              <w:t>if(tinfo.is_root_thread)</w:t>
            </w:r>
          </w:p>
          <w:p w14:paraId="3B3EDA80" w14:textId="77777777" w:rsidR="007B6174" w:rsidRDefault="007B6174" w:rsidP="007B6174">
            <w:pPr>
              <w:pStyle w:val="2-"/>
            </w:pPr>
            <w:r>
              <w:tab/>
            </w:r>
            <w:r>
              <w:tab/>
            </w:r>
            <w:r>
              <w:tab/>
            </w:r>
            <w:r>
              <w:tab/>
              <w:t>fprintf(stderr, "%s -&gt; [%d] FAILED (errno=%d)\n", thread_name, i, ret, errno);</w:t>
            </w:r>
          </w:p>
          <w:p w14:paraId="75514055" w14:textId="77777777" w:rsidR="007B6174" w:rsidRDefault="007B6174" w:rsidP="007B6174">
            <w:pPr>
              <w:pStyle w:val="2-"/>
            </w:pPr>
            <w:r>
              <w:tab/>
            </w:r>
            <w:r>
              <w:tab/>
            </w:r>
            <w:r>
              <w:tab/>
              <w:t>else</w:t>
            </w:r>
          </w:p>
          <w:p w14:paraId="491DE2EE" w14:textId="77777777" w:rsidR="007B6174" w:rsidRDefault="007B6174" w:rsidP="007B6174">
            <w:pPr>
              <w:pStyle w:val="2-"/>
            </w:pPr>
            <w:r>
              <w:tab/>
            </w:r>
            <w:r>
              <w:tab/>
            </w:r>
            <w:r>
              <w:tab/>
            </w:r>
            <w:r>
              <w:tab/>
              <w:t>fprintf(stderr, "%s -&gt; [%d] FAILED (errno=%d)\n", thread_name, i, ret, errno);</w:t>
            </w:r>
          </w:p>
          <w:p w14:paraId="1A97AD97" w14:textId="77777777" w:rsidR="007B6174" w:rsidRDefault="007B6174" w:rsidP="007B6174">
            <w:pPr>
              <w:pStyle w:val="2-"/>
            </w:pPr>
            <w:r>
              <w:tab/>
            </w:r>
            <w:r>
              <w:tab/>
            </w:r>
            <w:r>
              <w:tab/>
              <w:t>fflush(stderr);</w:t>
            </w:r>
          </w:p>
          <w:p w14:paraId="47EB2743" w14:textId="77777777" w:rsidR="007B6174" w:rsidRDefault="007B6174" w:rsidP="007B6174">
            <w:pPr>
              <w:pStyle w:val="2-"/>
            </w:pPr>
            <w:r>
              <w:tab/>
            </w:r>
            <w:r>
              <w:tab/>
            </w:r>
            <w:r>
              <w:tab/>
            </w:r>
          </w:p>
          <w:p w14:paraId="234E1207" w14:textId="77777777" w:rsidR="007B6174" w:rsidRPr="00B46227" w:rsidRDefault="007B6174" w:rsidP="007B6174">
            <w:pPr>
              <w:pStyle w:val="2-"/>
              <w:rPr>
                <w:color w:val="00B050"/>
              </w:rPr>
            </w:pPr>
            <w:r>
              <w:rPr>
                <w:rFonts w:hint="eastAsia"/>
              </w:rPr>
              <w:tab/>
            </w:r>
            <w:r>
              <w:rPr>
                <w:rFonts w:hint="eastAsia"/>
              </w:rPr>
              <w:tab/>
            </w:r>
            <w:r>
              <w:rPr>
                <w:rFonts w:hint="eastAsia"/>
              </w:rPr>
              <w:tab/>
            </w:r>
            <w:r w:rsidRPr="00B46227">
              <w:rPr>
                <w:rFonts w:hint="eastAsia"/>
                <w:color w:val="00B050"/>
              </w:rPr>
              <w:t>//1秒スリープ</w:t>
            </w:r>
          </w:p>
          <w:p w14:paraId="05166479" w14:textId="77777777" w:rsidR="007B6174" w:rsidRPr="00305003" w:rsidRDefault="007B6174" w:rsidP="007B6174">
            <w:pPr>
              <w:pStyle w:val="2-"/>
              <w:rPr>
                <w:color w:val="FF0000"/>
              </w:rPr>
            </w:pPr>
            <w:r>
              <w:tab/>
            </w:r>
            <w:r>
              <w:tab/>
            </w:r>
            <w:r>
              <w:tab/>
            </w:r>
            <w:r w:rsidRPr="00305003">
              <w:rPr>
                <w:color w:val="FF0000"/>
              </w:rPr>
              <w:t>sleep(1);</w:t>
            </w:r>
          </w:p>
          <w:p w14:paraId="471925D6" w14:textId="77777777" w:rsidR="007B6174" w:rsidRDefault="007B6174" w:rsidP="007B6174">
            <w:pPr>
              <w:pStyle w:val="2-"/>
            </w:pPr>
            <w:r>
              <w:tab/>
            </w:r>
            <w:r>
              <w:tab/>
              <w:t>}</w:t>
            </w:r>
          </w:p>
          <w:p w14:paraId="2ACD5F35" w14:textId="77777777" w:rsidR="007B6174" w:rsidRDefault="007B6174" w:rsidP="007B6174">
            <w:pPr>
              <w:pStyle w:val="2-"/>
            </w:pPr>
            <w:r>
              <w:tab/>
            </w:r>
            <w:r>
              <w:tab/>
              <w:t>else</w:t>
            </w:r>
          </w:p>
          <w:p w14:paraId="23CA2D47" w14:textId="77777777" w:rsidR="007B6174" w:rsidRDefault="007B6174" w:rsidP="007B6174">
            <w:pPr>
              <w:pStyle w:val="2-"/>
            </w:pPr>
            <w:r>
              <w:tab/>
            </w:r>
            <w:r>
              <w:tab/>
              <w:t>{</w:t>
            </w:r>
          </w:p>
          <w:p w14:paraId="1E37B90A" w14:textId="77777777" w:rsidR="007B6174" w:rsidRPr="00B46227" w:rsidRDefault="007B6174" w:rsidP="007B6174">
            <w:pPr>
              <w:pStyle w:val="2-"/>
              <w:rPr>
                <w:color w:val="00B050"/>
              </w:rPr>
            </w:pPr>
            <w:r>
              <w:rPr>
                <w:rFonts w:hint="eastAsia"/>
              </w:rPr>
              <w:tab/>
            </w:r>
            <w:r>
              <w:rPr>
                <w:rFonts w:hint="eastAsia"/>
              </w:rPr>
              <w:tab/>
            </w:r>
            <w:r>
              <w:rPr>
                <w:rFonts w:hint="eastAsia"/>
              </w:rPr>
              <w:tab/>
            </w:r>
            <w:r w:rsidRPr="00B46227">
              <w:rPr>
                <w:rFonts w:hint="eastAsia"/>
                <w:color w:val="00B050"/>
              </w:rPr>
              <w:t>//子スレッド生成成功</w:t>
            </w:r>
          </w:p>
          <w:p w14:paraId="5AC2699B" w14:textId="77777777" w:rsidR="007B6174" w:rsidRDefault="007B6174" w:rsidP="007B6174">
            <w:pPr>
              <w:pStyle w:val="2-"/>
            </w:pPr>
            <w:r>
              <w:tab/>
            </w:r>
            <w:r>
              <w:tab/>
            </w:r>
            <w:r>
              <w:tab/>
            </w:r>
          </w:p>
          <w:p w14:paraId="6F5A4941" w14:textId="77777777" w:rsidR="007B6174" w:rsidRDefault="007B6174" w:rsidP="007B6174">
            <w:pPr>
              <w:pStyle w:val="2-"/>
            </w:pPr>
            <w:r>
              <w:rPr>
                <w:rFonts w:hint="eastAsia"/>
              </w:rPr>
              <w:tab/>
            </w:r>
            <w:r>
              <w:rPr>
                <w:rFonts w:hint="eastAsia"/>
              </w:rPr>
              <w:tab/>
            </w:r>
            <w:r>
              <w:rPr>
                <w:rFonts w:hint="eastAsia"/>
              </w:rPr>
              <w:tab/>
            </w:r>
            <w:r w:rsidRPr="00B46227">
              <w:rPr>
                <w:rFonts w:hint="eastAsia"/>
                <w:color w:val="00B050"/>
              </w:rPr>
              <w:t>//子スレッドのスレッド_tを記録（最後の終了待ち用）</w:t>
            </w:r>
          </w:p>
          <w:p w14:paraId="75B93CAB" w14:textId="77777777" w:rsidR="007B6174" w:rsidRDefault="007B6174" w:rsidP="007B6174">
            <w:pPr>
              <w:pStyle w:val="2-"/>
            </w:pPr>
            <w:r>
              <w:tab/>
            </w:r>
            <w:r>
              <w:tab/>
            </w:r>
            <w:r>
              <w:tab/>
              <w:t>pth[i] = pth_tmp;</w:t>
            </w:r>
          </w:p>
          <w:p w14:paraId="5E596847" w14:textId="77777777" w:rsidR="007B6174" w:rsidRDefault="007B6174" w:rsidP="007B6174">
            <w:pPr>
              <w:pStyle w:val="2-"/>
            </w:pPr>
            <w:r>
              <w:tab/>
            </w:r>
            <w:r>
              <w:tab/>
            </w:r>
            <w:r>
              <w:tab/>
            </w:r>
          </w:p>
          <w:p w14:paraId="270244E2" w14:textId="77777777" w:rsidR="007B6174" w:rsidRPr="00B46227" w:rsidRDefault="007B6174" w:rsidP="007B6174">
            <w:pPr>
              <w:pStyle w:val="2-"/>
              <w:rPr>
                <w:color w:val="00B050"/>
              </w:rPr>
            </w:pPr>
            <w:r>
              <w:rPr>
                <w:rFonts w:hint="eastAsia"/>
              </w:rPr>
              <w:tab/>
            </w:r>
            <w:r>
              <w:rPr>
                <w:rFonts w:hint="eastAsia"/>
              </w:rPr>
              <w:tab/>
            </w:r>
            <w:r>
              <w:rPr>
                <w:rFonts w:hint="eastAsia"/>
              </w:rPr>
              <w:tab/>
            </w:r>
            <w:r w:rsidRPr="00B46227">
              <w:rPr>
                <w:rFonts w:hint="eastAsia"/>
                <w:color w:val="00B050"/>
              </w:rPr>
              <w:t>//子スレッド生成メッセージ</w:t>
            </w:r>
          </w:p>
          <w:p w14:paraId="1D196AD2" w14:textId="77777777" w:rsidR="007B6174" w:rsidRDefault="007B6174" w:rsidP="007B6174">
            <w:pPr>
              <w:pStyle w:val="2-"/>
            </w:pPr>
            <w:r>
              <w:tab/>
            </w:r>
            <w:r>
              <w:tab/>
            </w:r>
            <w:r>
              <w:tab/>
              <w:t>if(tinfo.is_root_thread)</w:t>
            </w:r>
          </w:p>
          <w:p w14:paraId="7323B029" w14:textId="77777777" w:rsidR="007B6174" w:rsidRDefault="007B6174" w:rsidP="007B6174">
            <w:pPr>
              <w:pStyle w:val="2-"/>
            </w:pPr>
            <w:r>
              <w:tab/>
            </w:r>
            <w:r>
              <w:tab/>
            </w:r>
            <w:r>
              <w:tab/>
            </w:r>
            <w:r>
              <w:tab/>
              <w:t>printf("%s -&gt; [%d] CREATED:C%d(%010p,%010p)\n", thread_name, i, tinfo.level + 1, pth_tmp, tinfo.parent_pth);</w:t>
            </w:r>
          </w:p>
          <w:p w14:paraId="3B2A05BD" w14:textId="77777777" w:rsidR="007B6174" w:rsidRDefault="007B6174" w:rsidP="007B6174">
            <w:pPr>
              <w:pStyle w:val="2-"/>
            </w:pPr>
            <w:r>
              <w:tab/>
            </w:r>
            <w:r>
              <w:tab/>
            </w:r>
            <w:r>
              <w:tab/>
              <w:t>else</w:t>
            </w:r>
          </w:p>
          <w:p w14:paraId="562AEC6A" w14:textId="77777777" w:rsidR="007B6174" w:rsidRDefault="007B6174" w:rsidP="007B6174">
            <w:pPr>
              <w:pStyle w:val="2-"/>
            </w:pPr>
            <w:r>
              <w:tab/>
            </w:r>
            <w:r>
              <w:tab/>
            </w:r>
            <w:r>
              <w:tab/>
            </w:r>
            <w:r>
              <w:tab/>
              <w:t>printf("%s -&gt; [%d] CREATED:C%d(%010p,%010p)\n", thread_name, i, tinfo.level + 1, pth_tmp, tinfo.parent_pth);</w:t>
            </w:r>
          </w:p>
          <w:p w14:paraId="47BC86A8" w14:textId="77777777" w:rsidR="007B6174" w:rsidRDefault="007B6174" w:rsidP="007B6174">
            <w:pPr>
              <w:pStyle w:val="2-"/>
            </w:pPr>
            <w:r>
              <w:tab/>
            </w:r>
            <w:r>
              <w:tab/>
            </w:r>
            <w:r>
              <w:tab/>
              <w:t>fflush(stdout);</w:t>
            </w:r>
          </w:p>
          <w:p w14:paraId="2686C74E" w14:textId="77777777" w:rsidR="007B6174" w:rsidRDefault="007B6174" w:rsidP="007B6174">
            <w:pPr>
              <w:pStyle w:val="2-"/>
            </w:pPr>
            <w:r>
              <w:tab/>
            </w:r>
            <w:r>
              <w:tab/>
            </w:r>
            <w:r>
              <w:tab/>
            </w:r>
          </w:p>
          <w:p w14:paraId="1B98C0DF" w14:textId="77777777" w:rsidR="007B6174" w:rsidRPr="00B46227" w:rsidRDefault="007B6174" w:rsidP="007B6174">
            <w:pPr>
              <w:pStyle w:val="2-"/>
              <w:rPr>
                <w:color w:val="00B050"/>
              </w:rPr>
            </w:pPr>
            <w:r>
              <w:rPr>
                <w:rFonts w:hint="eastAsia"/>
              </w:rPr>
              <w:tab/>
            </w:r>
            <w:r>
              <w:rPr>
                <w:rFonts w:hint="eastAsia"/>
              </w:rPr>
              <w:tab/>
            </w:r>
            <w:r>
              <w:rPr>
                <w:rFonts w:hint="eastAsia"/>
              </w:rPr>
              <w:tab/>
            </w:r>
            <w:r w:rsidRPr="00B46227">
              <w:rPr>
                <w:rFonts w:hint="eastAsia"/>
                <w:color w:val="00B050"/>
              </w:rPr>
              <w:t>//2秒スリープ</w:t>
            </w:r>
          </w:p>
          <w:p w14:paraId="4E2BF411" w14:textId="77777777" w:rsidR="007B6174" w:rsidRPr="00305003" w:rsidRDefault="007B6174" w:rsidP="007B6174">
            <w:pPr>
              <w:pStyle w:val="2-"/>
              <w:rPr>
                <w:color w:val="FF0000"/>
              </w:rPr>
            </w:pPr>
            <w:r>
              <w:tab/>
            </w:r>
            <w:r>
              <w:tab/>
            </w:r>
            <w:r>
              <w:tab/>
            </w:r>
            <w:r w:rsidRPr="00305003">
              <w:rPr>
                <w:color w:val="FF0000"/>
              </w:rPr>
              <w:t>sleep(2);</w:t>
            </w:r>
          </w:p>
          <w:p w14:paraId="073F0DD7" w14:textId="77777777" w:rsidR="007B6174" w:rsidRDefault="007B6174" w:rsidP="007B6174">
            <w:pPr>
              <w:pStyle w:val="2-"/>
            </w:pPr>
            <w:r>
              <w:tab/>
            </w:r>
            <w:r>
              <w:tab/>
              <w:t>}</w:t>
            </w:r>
          </w:p>
          <w:p w14:paraId="1902A688" w14:textId="77777777" w:rsidR="007B6174" w:rsidRDefault="007B6174" w:rsidP="007B6174">
            <w:pPr>
              <w:pStyle w:val="2-"/>
            </w:pPr>
            <w:r>
              <w:tab/>
              <w:t>}</w:t>
            </w:r>
          </w:p>
          <w:p w14:paraId="15BB7671" w14:textId="77777777" w:rsidR="007B6174" w:rsidRDefault="007B6174" w:rsidP="007B6174">
            <w:pPr>
              <w:pStyle w:val="2-"/>
            </w:pPr>
            <w:r>
              <w:tab/>
            </w:r>
          </w:p>
          <w:p w14:paraId="53BB8805" w14:textId="77777777" w:rsidR="007B6174" w:rsidRPr="00B46227" w:rsidRDefault="007B6174" w:rsidP="007B6174">
            <w:pPr>
              <w:pStyle w:val="2-"/>
              <w:rPr>
                <w:color w:val="00B050"/>
              </w:rPr>
            </w:pPr>
            <w:r>
              <w:rPr>
                <w:rFonts w:hint="eastAsia"/>
              </w:rPr>
              <w:tab/>
            </w:r>
            <w:r w:rsidRPr="00B46227">
              <w:rPr>
                <w:rFonts w:hint="eastAsia"/>
                <w:color w:val="00B050"/>
              </w:rPr>
              <w:t>//ダミー処理</w:t>
            </w:r>
          </w:p>
          <w:p w14:paraId="5C5DFFC8" w14:textId="77777777" w:rsidR="007B6174" w:rsidRDefault="007B6174" w:rsidP="007B6174">
            <w:pPr>
              <w:pStyle w:val="2-"/>
            </w:pPr>
            <w:r>
              <w:tab/>
              <w:t>for(int i = 0; i &lt; test.loop_max; ++i)</w:t>
            </w:r>
          </w:p>
          <w:p w14:paraId="1D2A7EF0" w14:textId="77777777" w:rsidR="007B6174" w:rsidRDefault="007B6174" w:rsidP="007B6174">
            <w:pPr>
              <w:pStyle w:val="2-"/>
            </w:pPr>
            <w:r>
              <w:tab/>
              <w:t>{</w:t>
            </w:r>
          </w:p>
          <w:p w14:paraId="02548A85" w14:textId="77777777" w:rsidR="007B6174" w:rsidRPr="00B46227" w:rsidRDefault="007B6174" w:rsidP="007B6174">
            <w:pPr>
              <w:pStyle w:val="2-"/>
              <w:rPr>
                <w:color w:val="00B050"/>
              </w:rPr>
            </w:pPr>
            <w:r>
              <w:rPr>
                <w:rFonts w:hint="eastAsia"/>
              </w:rPr>
              <w:tab/>
            </w:r>
            <w:r>
              <w:rPr>
                <w:rFonts w:hint="eastAsia"/>
              </w:rPr>
              <w:tab/>
            </w:r>
            <w:r w:rsidRPr="00B46227">
              <w:rPr>
                <w:rFonts w:hint="eastAsia"/>
                <w:color w:val="00B050"/>
              </w:rPr>
              <w:t>//ダミーメッセージ表示</w:t>
            </w:r>
          </w:p>
          <w:p w14:paraId="0052AED1" w14:textId="77777777" w:rsidR="007B6174" w:rsidRDefault="007B6174" w:rsidP="007B6174">
            <w:pPr>
              <w:pStyle w:val="2-"/>
            </w:pPr>
            <w:r>
              <w:tab/>
            </w:r>
            <w:r>
              <w:tab/>
              <w:t>printf("[%s] ... Process(%d/%d): text=\"%s\",value=%d (tls_tid=%010p)\n", thread_name, i + 1, test.loop_max, test.text, test.value, tls_pth);</w:t>
            </w:r>
          </w:p>
          <w:p w14:paraId="7F0938A1" w14:textId="77777777" w:rsidR="007B6174" w:rsidRDefault="007B6174" w:rsidP="007B6174">
            <w:pPr>
              <w:pStyle w:val="2-"/>
            </w:pPr>
            <w:r>
              <w:tab/>
            </w:r>
            <w:r>
              <w:tab/>
              <w:t>fflush(stdout);</w:t>
            </w:r>
          </w:p>
          <w:p w14:paraId="1FCE6BE0" w14:textId="77777777" w:rsidR="007B6174" w:rsidRDefault="007B6174" w:rsidP="007B6174">
            <w:pPr>
              <w:pStyle w:val="2-"/>
            </w:pPr>
            <w:r>
              <w:tab/>
            </w:r>
            <w:r>
              <w:tab/>
              <w:t>test.value += 10;</w:t>
            </w:r>
          </w:p>
          <w:p w14:paraId="4D0D2F8A" w14:textId="77777777" w:rsidR="007B6174" w:rsidRDefault="007B6174" w:rsidP="007B6174">
            <w:pPr>
              <w:pStyle w:val="2-"/>
            </w:pPr>
            <w:r>
              <w:tab/>
            </w:r>
            <w:r>
              <w:tab/>
            </w:r>
          </w:p>
          <w:p w14:paraId="0DE59FB2" w14:textId="77777777" w:rsidR="007B6174" w:rsidRPr="00B46227" w:rsidRDefault="007B6174" w:rsidP="007B6174">
            <w:pPr>
              <w:pStyle w:val="2-"/>
              <w:rPr>
                <w:color w:val="00B050"/>
              </w:rPr>
            </w:pPr>
            <w:r>
              <w:rPr>
                <w:rFonts w:hint="eastAsia"/>
              </w:rPr>
              <w:tab/>
            </w:r>
            <w:r>
              <w:rPr>
                <w:rFonts w:hint="eastAsia"/>
              </w:rPr>
              <w:tab/>
            </w:r>
            <w:r w:rsidRPr="00B46227">
              <w:rPr>
                <w:rFonts w:hint="eastAsia"/>
                <w:color w:val="00B050"/>
              </w:rPr>
              <w:t>//1秒スリープ</w:t>
            </w:r>
          </w:p>
          <w:p w14:paraId="3D2C2BFB" w14:textId="77777777" w:rsidR="007B6174" w:rsidRPr="00305003" w:rsidRDefault="007B6174" w:rsidP="007B6174">
            <w:pPr>
              <w:pStyle w:val="2-"/>
              <w:rPr>
                <w:color w:val="FF0000"/>
              </w:rPr>
            </w:pPr>
            <w:r>
              <w:tab/>
            </w:r>
            <w:r>
              <w:tab/>
            </w:r>
            <w:r w:rsidRPr="00305003">
              <w:rPr>
                <w:color w:val="FF0000"/>
              </w:rPr>
              <w:t>sleep(1);</w:t>
            </w:r>
          </w:p>
          <w:p w14:paraId="62A01E7D" w14:textId="77777777" w:rsidR="007B6174" w:rsidRDefault="007B6174" w:rsidP="007B6174">
            <w:pPr>
              <w:pStyle w:val="2-"/>
            </w:pPr>
            <w:r>
              <w:tab/>
              <w:t>}</w:t>
            </w:r>
          </w:p>
          <w:p w14:paraId="33BE873D" w14:textId="77777777" w:rsidR="007B6174" w:rsidRDefault="007B6174" w:rsidP="007B6174">
            <w:pPr>
              <w:pStyle w:val="2-"/>
            </w:pPr>
            <w:r>
              <w:tab/>
            </w:r>
          </w:p>
          <w:p w14:paraId="2F57033B" w14:textId="77777777" w:rsidR="007B6174" w:rsidRPr="00B46227" w:rsidRDefault="007B6174" w:rsidP="007B6174">
            <w:pPr>
              <w:pStyle w:val="2-"/>
              <w:rPr>
                <w:color w:val="00B050"/>
              </w:rPr>
            </w:pPr>
            <w:r>
              <w:rPr>
                <w:rFonts w:hint="eastAsia"/>
              </w:rPr>
              <w:tab/>
            </w:r>
            <w:r w:rsidRPr="00B46227">
              <w:rPr>
                <w:rFonts w:hint="eastAsia"/>
                <w:color w:val="00B050"/>
              </w:rPr>
              <w:t>//子スレッドの終了待ち</w:t>
            </w:r>
          </w:p>
          <w:p w14:paraId="3823C0A1" w14:textId="77777777" w:rsidR="007B6174" w:rsidRDefault="007B6174" w:rsidP="007B6174">
            <w:pPr>
              <w:pStyle w:val="2-"/>
            </w:pPr>
            <w:r>
              <w:tab/>
              <w:t>for(int i = 0; i &lt; CHILD_THREAD_NUM; ++i)</w:t>
            </w:r>
          </w:p>
          <w:p w14:paraId="4EA1C44B" w14:textId="77777777" w:rsidR="007B6174" w:rsidRDefault="007B6174" w:rsidP="007B6174">
            <w:pPr>
              <w:pStyle w:val="2-"/>
            </w:pPr>
            <w:r>
              <w:tab/>
              <w:t>{</w:t>
            </w:r>
          </w:p>
          <w:p w14:paraId="2EF448FD" w14:textId="77777777" w:rsidR="007B6174" w:rsidRDefault="007B6174" w:rsidP="007B6174">
            <w:pPr>
              <w:pStyle w:val="2-"/>
            </w:pPr>
            <w:r>
              <w:tab/>
            </w:r>
            <w:r>
              <w:tab/>
              <w:t>pthread_t pth_tmp = pth[i];</w:t>
            </w:r>
          </w:p>
          <w:p w14:paraId="6CA0E048" w14:textId="77777777" w:rsidR="007B6174" w:rsidRDefault="007B6174" w:rsidP="007B6174">
            <w:pPr>
              <w:pStyle w:val="2-"/>
            </w:pPr>
            <w:r>
              <w:tab/>
            </w:r>
            <w:r>
              <w:tab/>
              <w:t>if(pth_tmp &gt; 0)</w:t>
            </w:r>
          </w:p>
          <w:p w14:paraId="72C92A35" w14:textId="77777777" w:rsidR="007B6174" w:rsidRDefault="007B6174" w:rsidP="007B6174">
            <w:pPr>
              <w:pStyle w:val="2-"/>
            </w:pPr>
            <w:r>
              <w:tab/>
            </w:r>
            <w:r>
              <w:tab/>
              <w:t>{</w:t>
            </w:r>
          </w:p>
          <w:p w14:paraId="2A651D6E" w14:textId="77777777" w:rsidR="007B6174" w:rsidRPr="00B46227" w:rsidRDefault="007B6174" w:rsidP="007B6174">
            <w:pPr>
              <w:pStyle w:val="2-"/>
              <w:rPr>
                <w:color w:val="00B050"/>
              </w:rPr>
            </w:pPr>
            <w:r>
              <w:rPr>
                <w:rFonts w:hint="eastAsia"/>
              </w:rPr>
              <w:tab/>
            </w:r>
            <w:r>
              <w:rPr>
                <w:rFonts w:hint="eastAsia"/>
              </w:rPr>
              <w:tab/>
            </w:r>
            <w:r>
              <w:rPr>
                <w:rFonts w:hint="eastAsia"/>
              </w:rPr>
              <w:tab/>
            </w:r>
            <w:r w:rsidRPr="00B46227">
              <w:rPr>
                <w:rFonts w:hint="eastAsia"/>
                <w:color w:val="00B050"/>
              </w:rPr>
              <w:t>//ウェイト開始メッセージ</w:t>
            </w:r>
          </w:p>
          <w:p w14:paraId="0426C747" w14:textId="77777777" w:rsidR="007B6174" w:rsidRDefault="007B6174" w:rsidP="007B6174">
            <w:pPr>
              <w:pStyle w:val="2-"/>
            </w:pPr>
            <w:r>
              <w:tab/>
            </w:r>
            <w:r>
              <w:tab/>
            </w:r>
            <w:r>
              <w:tab/>
              <w:t>printf("[%s] ... Wait(%010p) ...\n", thread_name, pth_tmp);</w:t>
            </w:r>
          </w:p>
          <w:p w14:paraId="5EB798C0" w14:textId="77777777" w:rsidR="007B6174" w:rsidRDefault="007B6174" w:rsidP="007B6174">
            <w:pPr>
              <w:pStyle w:val="2-"/>
            </w:pPr>
            <w:r>
              <w:tab/>
            </w:r>
            <w:r>
              <w:tab/>
            </w:r>
            <w:r>
              <w:tab/>
              <w:t>fflush(stdout);</w:t>
            </w:r>
          </w:p>
          <w:p w14:paraId="446BF32A" w14:textId="77777777" w:rsidR="007B6174" w:rsidRDefault="007B6174" w:rsidP="007B6174">
            <w:pPr>
              <w:pStyle w:val="2-"/>
            </w:pPr>
            <w:r>
              <w:tab/>
            </w:r>
            <w:r>
              <w:tab/>
            </w:r>
            <w:r>
              <w:tab/>
            </w:r>
          </w:p>
          <w:p w14:paraId="7C5C5DEF" w14:textId="640728F3" w:rsidR="007B6174" w:rsidRPr="00B46227" w:rsidRDefault="007B6174" w:rsidP="007B6174">
            <w:pPr>
              <w:pStyle w:val="2-"/>
              <w:rPr>
                <w:color w:val="00B050"/>
              </w:rPr>
            </w:pPr>
            <w:r>
              <w:rPr>
                <w:rFonts w:hint="eastAsia"/>
              </w:rPr>
              <w:tab/>
            </w:r>
            <w:r>
              <w:rPr>
                <w:rFonts w:hint="eastAsia"/>
              </w:rPr>
              <w:tab/>
            </w:r>
            <w:r>
              <w:rPr>
                <w:rFonts w:hint="eastAsia"/>
              </w:rPr>
              <w:tab/>
            </w:r>
            <w:r w:rsidRPr="00B46227">
              <w:rPr>
                <w:rFonts w:hint="eastAsia"/>
                <w:color w:val="00B050"/>
              </w:rPr>
              <w:t>//ウェイト</w:t>
            </w:r>
            <w:r w:rsidR="00305003">
              <w:rPr>
                <w:rFonts w:hint="eastAsia"/>
                <w:color w:val="00B050"/>
              </w:rPr>
              <w:t>：子スレッド終了待ち</w:t>
            </w:r>
          </w:p>
          <w:p w14:paraId="7E8C8531" w14:textId="77777777" w:rsidR="007B6174" w:rsidRPr="00305003" w:rsidRDefault="007B6174" w:rsidP="007B6174">
            <w:pPr>
              <w:pStyle w:val="2-"/>
              <w:rPr>
                <w:color w:val="FF0000"/>
              </w:rPr>
            </w:pPr>
            <w:r>
              <w:tab/>
            </w:r>
            <w:r>
              <w:tab/>
            </w:r>
            <w:r>
              <w:tab/>
            </w:r>
            <w:r w:rsidRPr="00305003">
              <w:rPr>
                <w:color w:val="FF0000"/>
              </w:rPr>
              <w:t>pthread_join((pthread_t)pth_tmp, NULL);</w:t>
            </w:r>
          </w:p>
          <w:p w14:paraId="6FDEB43D" w14:textId="77777777" w:rsidR="007B6174" w:rsidRDefault="007B6174" w:rsidP="007B6174">
            <w:pPr>
              <w:pStyle w:val="2-"/>
            </w:pPr>
            <w:r>
              <w:tab/>
            </w:r>
            <w:r>
              <w:tab/>
            </w:r>
            <w:r>
              <w:tab/>
            </w:r>
          </w:p>
          <w:p w14:paraId="4DB589B6" w14:textId="77777777" w:rsidR="007B6174" w:rsidRPr="00B46227" w:rsidRDefault="007B6174" w:rsidP="007B6174">
            <w:pPr>
              <w:pStyle w:val="2-"/>
              <w:rPr>
                <w:color w:val="00B050"/>
              </w:rPr>
            </w:pPr>
            <w:r>
              <w:rPr>
                <w:rFonts w:hint="eastAsia"/>
              </w:rPr>
              <w:tab/>
            </w:r>
            <w:r>
              <w:rPr>
                <w:rFonts w:hint="eastAsia"/>
              </w:rPr>
              <w:tab/>
            </w:r>
            <w:r>
              <w:rPr>
                <w:rFonts w:hint="eastAsia"/>
              </w:rPr>
              <w:tab/>
            </w:r>
            <w:r w:rsidRPr="00B46227">
              <w:rPr>
                <w:rFonts w:hint="eastAsia"/>
                <w:color w:val="00B050"/>
              </w:rPr>
              <w:t>//メモリ解放</w:t>
            </w:r>
          </w:p>
          <w:p w14:paraId="4870E734" w14:textId="77777777" w:rsidR="007B6174" w:rsidRDefault="007B6174" w:rsidP="007B6174">
            <w:pPr>
              <w:pStyle w:val="2-"/>
            </w:pPr>
            <w:r>
              <w:tab/>
            </w:r>
            <w:r>
              <w:tab/>
            </w:r>
            <w:r>
              <w:tab/>
              <w:t>free(param[i]);</w:t>
            </w:r>
          </w:p>
          <w:p w14:paraId="2E6298CC" w14:textId="77777777" w:rsidR="007B6174" w:rsidRDefault="007B6174" w:rsidP="007B6174">
            <w:pPr>
              <w:pStyle w:val="2-"/>
            </w:pPr>
            <w:r>
              <w:lastRenderedPageBreak/>
              <w:tab/>
            </w:r>
            <w:r>
              <w:tab/>
            </w:r>
            <w:r>
              <w:tab/>
              <w:t>param[i] = NULL;</w:t>
            </w:r>
          </w:p>
          <w:p w14:paraId="178C9AF6" w14:textId="77777777" w:rsidR="007B6174" w:rsidRDefault="007B6174" w:rsidP="007B6174">
            <w:pPr>
              <w:pStyle w:val="2-"/>
            </w:pPr>
            <w:r>
              <w:tab/>
            </w:r>
            <w:r>
              <w:tab/>
            </w:r>
            <w:r>
              <w:tab/>
            </w:r>
          </w:p>
          <w:p w14:paraId="08218279" w14:textId="77777777" w:rsidR="007B6174" w:rsidRDefault="007B6174" w:rsidP="007B6174">
            <w:pPr>
              <w:pStyle w:val="2-"/>
            </w:pPr>
            <w:r>
              <w:rPr>
                <w:rFonts w:hint="eastAsia"/>
              </w:rPr>
              <w:tab/>
            </w:r>
            <w:r>
              <w:rPr>
                <w:rFonts w:hint="eastAsia"/>
              </w:rPr>
              <w:tab/>
            </w:r>
            <w:r>
              <w:rPr>
                <w:rFonts w:hint="eastAsia"/>
              </w:rPr>
              <w:tab/>
            </w:r>
            <w:r w:rsidRPr="00B46227">
              <w:rPr>
                <w:rFonts w:hint="eastAsia"/>
                <w:color w:val="00B050"/>
              </w:rPr>
              <w:t>//ウェイト完了メッセージ</w:t>
            </w:r>
          </w:p>
          <w:p w14:paraId="08970ACA" w14:textId="77777777" w:rsidR="007B6174" w:rsidRDefault="007B6174" w:rsidP="007B6174">
            <w:pPr>
              <w:pStyle w:val="2-"/>
            </w:pPr>
            <w:r>
              <w:tab/>
            </w:r>
            <w:r>
              <w:tab/>
            </w:r>
            <w:r>
              <w:tab/>
              <w:t>printf("[%s] ... Wait(%010p) End\n", thread_name, pth_tmp);</w:t>
            </w:r>
          </w:p>
          <w:p w14:paraId="2585AF04" w14:textId="77777777" w:rsidR="007B6174" w:rsidRDefault="007B6174" w:rsidP="007B6174">
            <w:pPr>
              <w:pStyle w:val="2-"/>
            </w:pPr>
            <w:r>
              <w:tab/>
            </w:r>
            <w:r>
              <w:tab/>
            </w:r>
            <w:r>
              <w:tab/>
              <w:t>fflush(stdout);</w:t>
            </w:r>
          </w:p>
          <w:p w14:paraId="1497F8CF" w14:textId="77777777" w:rsidR="007B6174" w:rsidRDefault="007B6174" w:rsidP="007B6174">
            <w:pPr>
              <w:pStyle w:val="2-"/>
            </w:pPr>
            <w:r>
              <w:tab/>
            </w:r>
            <w:r>
              <w:tab/>
              <w:t>}</w:t>
            </w:r>
          </w:p>
          <w:p w14:paraId="2530D433" w14:textId="77777777" w:rsidR="007B6174" w:rsidRDefault="007B6174" w:rsidP="007B6174">
            <w:pPr>
              <w:pStyle w:val="2-"/>
            </w:pPr>
            <w:r>
              <w:tab/>
              <w:t>}</w:t>
            </w:r>
          </w:p>
          <w:p w14:paraId="5D496871" w14:textId="77777777" w:rsidR="007B6174" w:rsidRDefault="007B6174" w:rsidP="007B6174">
            <w:pPr>
              <w:pStyle w:val="2-"/>
            </w:pPr>
            <w:r>
              <w:t>}</w:t>
            </w:r>
          </w:p>
          <w:p w14:paraId="64388E91" w14:textId="77777777" w:rsidR="007B6174" w:rsidRDefault="007B6174" w:rsidP="007B6174">
            <w:pPr>
              <w:pStyle w:val="2-"/>
            </w:pPr>
          </w:p>
          <w:p w14:paraId="68C23082" w14:textId="77777777" w:rsidR="007B6174" w:rsidRDefault="007B6174" w:rsidP="007B6174">
            <w:pPr>
              <w:pStyle w:val="2-"/>
            </w:pPr>
            <w:r w:rsidRPr="00B46227">
              <w:rPr>
                <w:rFonts w:hint="eastAsia"/>
                <w:color w:val="00B050"/>
              </w:rPr>
              <w:t>//posix thread テスト</w:t>
            </w:r>
          </w:p>
          <w:p w14:paraId="7CCBD147" w14:textId="77777777" w:rsidR="007B6174" w:rsidRDefault="007B6174" w:rsidP="007B6174">
            <w:pPr>
              <w:pStyle w:val="2-"/>
            </w:pPr>
            <w:r>
              <w:t>int main(const int argc, const char* argv[])</w:t>
            </w:r>
          </w:p>
          <w:p w14:paraId="322879C5" w14:textId="77777777" w:rsidR="007B6174" w:rsidRDefault="007B6174" w:rsidP="007B6174">
            <w:pPr>
              <w:pStyle w:val="2-"/>
            </w:pPr>
            <w:r>
              <w:t>{</w:t>
            </w:r>
          </w:p>
          <w:p w14:paraId="55D44079" w14:textId="77777777" w:rsidR="007B6174" w:rsidRDefault="007B6174" w:rsidP="007B6174">
            <w:pPr>
              <w:pStyle w:val="2-"/>
            </w:pPr>
            <w:r>
              <w:rPr>
                <w:rFonts w:hint="eastAsia"/>
              </w:rPr>
              <w:tab/>
            </w:r>
            <w:r w:rsidRPr="00B46227">
              <w:rPr>
                <w:rFonts w:hint="eastAsia"/>
                <w:color w:val="00B050"/>
              </w:rPr>
              <w:t>//プログラム実行開始</w:t>
            </w:r>
          </w:p>
          <w:p w14:paraId="4ABA4DDA" w14:textId="77777777" w:rsidR="007B6174" w:rsidRDefault="007B6174" w:rsidP="007B6174">
            <w:pPr>
              <w:pStyle w:val="2-"/>
            </w:pPr>
            <w:r>
              <w:tab/>
              <w:t>printf("- Start Thread Test -\n");</w:t>
            </w:r>
          </w:p>
          <w:p w14:paraId="6849939D" w14:textId="77777777" w:rsidR="007B6174" w:rsidRDefault="007B6174" w:rsidP="007B6174">
            <w:pPr>
              <w:pStyle w:val="2-"/>
            </w:pPr>
            <w:r>
              <w:tab/>
              <w:t>fflush(stdout);</w:t>
            </w:r>
          </w:p>
          <w:p w14:paraId="69B0CBB1" w14:textId="77777777" w:rsidR="007B6174" w:rsidRDefault="007B6174" w:rsidP="007B6174">
            <w:pPr>
              <w:pStyle w:val="2-"/>
            </w:pPr>
            <w:r>
              <w:tab/>
            </w:r>
          </w:p>
          <w:p w14:paraId="3E834774" w14:textId="77777777" w:rsidR="007B6174" w:rsidRDefault="007B6174" w:rsidP="007B6174">
            <w:pPr>
              <w:pStyle w:val="2-"/>
            </w:pPr>
            <w:r>
              <w:rPr>
                <w:rFonts w:hint="eastAsia"/>
              </w:rPr>
              <w:tab/>
            </w:r>
            <w:r w:rsidRPr="00B46227">
              <w:rPr>
                <w:rFonts w:hint="eastAsia"/>
                <w:color w:val="00B050"/>
              </w:rPr>
              <w:t>//テスト用変数</w:t>
            </w:r>
          </w:p>
          <w:p w14:paraId="4D58F42C" w14:textId="77777777" w:rsidR="007B6174" w:rsidRDefault="007B6174" w:rsidP="007B6174">
            <w:pPr>
              <w:pStyle w:val="2-"/>
            </w:pPr>
            <w:r>
              <w:tab/>
              <w:t>TEST_INFO test =</w:t>
            </w:r>
          </w:p>
          <w:p w14:paraId="689C1D50" w14:textId="77777777" w:rsidR="007B6174" w:rsidRDefault="007B6174" w:rsidP="007B6174">
            <w:pPr>
              <w:pStyle w:val="2-"/>
            </w:pPr>
            <w:r>
              <w:tab/>
              <w:t>{</w:t>
            </w:r>
          </w:p>
          <w:p w14:paraId="481D8464" w14:textId="77777777" w:rsidR="007B6174" w:rsidRDefault="007B6174" w:rsidP="007B6174">
            <w:pPr>
              <w:pStyle w:val="2-"/>
            </w:pPr>
            <w:r>
              <w:tab/>
            </w:r>
            <w:r>
              <w:tab/>
              <w:t>"TEST",   //text</w:t>
            </w:r>
          </w:p>
          <w:p w14:paraId="2F6CD39C" w14:textId="77777777" w:rsidR="007B6174" w:rsidRDefault="007B6174" w:rsidP="007B6174">
            <w:pPr>
              <w:pStyle w:val="2-"/>
            </w:pPr>
            <w:r>
              <w:tab/>
            </w:r>
            <w:r>
              <w:tab/>
              <w:t>1000,     //value</w:t>
            </w:r>
          </w:p>
          <w:p w14:paraId="7CFED4FF" w14:textId="77777777" w:rsidR="007B6174" w:rsidRDefault="007B6174" w:rsidP="007B6174">
            <w:pPr>
              <w:pStyle w:val="2-"/>
            </w:pPr>
            <w:r>
              <w:tab/>
            </w:r>
            <w:r>
              <w:tab/>
              <w:t>1,        //loop_max</w:t>
            </w:r>
          </w:p>
          <w:p w14:paraId="573E25DC" w14:textId="77777777" w:rsidR="007B6174" w:rsidRDefault="007B6174" w:rsidP="007B6174">
            <w:pPr>
              <w:pStyle w:val="2-"/>
            </w:pPr>
            <w:r>
              <w:tab/>
            </w:r>
            <w:r>
              <w:tab/>
              <w:t>0,        //start_i</w:t>
            </w:r>
          </w:p>
          <w:p w14:paraId="063F4011" w14:textId="77777777" w:rsidR="007B6174" w:rsidRDefault="007B6174" w:rsidP="007B6174">
            <w:pPr>
              <w:pStyle w:val="2-"/>
            </w:pPr>
            <w:r>
              <w:tab/>
              <w:t>};</w:t>
            </w:r>
          </w:p>
          <w:p w14:paraId="4389892B" w14:textId="77777777" w:rsidR="007B6174" w:rsidRDefault="007B6174" w:rsidP="007B6174">
            <w:pPr>
              <w:pStyle w:val="2-"/>
            </w:pPr>
            <w:r>
              <w:tab/>
            </w:r>
          </w:p>
          <w:p w14:paraId="0E600AEB" w14:textId="77777777" w:rsidR="007B6174" w:rsidRPr="00B46227" w:rsidRDefault="007B6174" w:rsidP="007B6174">
            <w:pPr>
              <w:pStyle w:val="2-"/>
              <w:rPr>
                <w:color w:val="00B050"/>
              </w:rPr>
            </w:pPr>
            <w:r>
              <w:rPr>
                <w:rFonts w:hint="eastAsia"/>
              </w:rPr>
              <w:tab/>
            </w:r>
            <w:r w:rsidRPr="00B46227">
              <w:rPr>
                <w:rFonts w:hint="eastAsia"/>
                <w:color w:val="00B050"/>
              </w:rPr>
              <w:t>//スレッド情報</w:t>
            </w:r>
          </w:p>
          <w:p w14:paraId="158F9A1D" w14:textId="77777777" w:rsidR="007B6174" w:rsidRDefault="007B6174" w:rsidP="007B6174">
            <w:pPr>
              <w:pStyle w:val="2-"/>
            </w:pPr>
            <w:r>
              <w:tab/>
              <w:t>THREAD_INFO tinfo =</w:t>
            </w:r>
          </w:p>
          <w:p w14:paraId="4117FB9D" w14:textId="77777777" w:rsidR="007B6174" w:rsidRDefault="007B6174" w:rsidP="007B6174">
            <w:pPr>
              <w:pStyle w:val="2-"/>
            </w:pPr>
            <w:r>
              <w:tab/>
              <w:t>{</w:t>
            </w:r>
          </w:p>
          <w:p w14:paraId="501C8EE6" w14:textId="77777777" w:rsidR="007B6174" w:rsidRDefault="007B6174" w:rsidP="007B6174">
            <w:pPr>
              <w:pStyle w:val="2-"/>
            </w:pPr>
            <w:r>
              <w:tab/>
            </w:r>
            <w:r>
              <w:tab/>
              <w:t>0,   //level</w:t>
            </w:r>
          </w:p>
          <w:p w14:paraId="72A2F7BA" w14:textId="77777777" w:rsidR="007B6174" w:rsidRDefault="007B6174" w:rsidP="007B6174">
            <w:pPr>
              <w:pStyle w:val="2-"/>
            </w:pPr>
            <w:r>
              <w:tab/>
            </w:r>
            <w:r>
              <w:tab/>
              <w:t>pthread_self(),</w:t>
            </w:r>
          </w:p>
          <w:p w14:paraId="7106832B" w14:textId="77777777" w:rsidR="007B6174" w:rsidRDefault="007B6174" w:rsidP="007B6174">
            <w:pPr>
              <w:pStyle w:val="2-"/>
            </w:pPr>
            <w:r>
              <w:tab/>
            </w:r>
            <w:r>
              <w:tab/>
              <w:t xml:space="preserve">     //pareant_pth</w:t>
            </w:r>
          </w:p>
          <w:p w14:paraId="21E2F857" w14:textId="77777777" w:rsidR="007B6174" w:rsidRDefault="007B6174" w:rsidP="007B6174">
            <w:pPr>
              <w:pStyle w:val="2-"/>
            </w:pPr>
            <w:r>
              <w:tab/>
            </w:r>
            <w:r>
              <w:tab/>
              <w:t>true,//is_root_thread</w:t>
            </w:r>
          </w:p>
          <w:p w14:paraId="1B5DF4DA" w14:textId="77777777" w:rsidR="007B6174" w:rsidRDefault="007B6174" w:rsidP="007B6174">
            <w:pPr>
              <w:pStyle w:val="2-"/>
            </w:pPr>
            <w:r>
              <w:tab/>
              <w:t>};</w:t>
            </w:r>
          </w:p>
          <w:p w14:paraId="7E872177" w14:textId="77777777" w:rsidR="007B6174" w:rsidRDefault="007B6174" w:rsidP="007B6174">
            <w:pPr>
              <w:pStyle w:val="2-"/>
            </w:pPr>
            <w:r>
              <w:tab/>
            </w:r>
          </w:p>
          <w:p w14:paraId="211BBD01" w14:textId="77777777" w:rsidR="007B6174" w:rsidRPr="00B46227" w:rsidRDefault="007B6174" w:rsidP="007B6174">
            <w:pPr>
              <w:pStyle w:val="2-"/>
              <w:rPr>
                <w:color w:val="00B050"/>
              </w:rPr>
            </w:pPr>
            <w:r>
              <w:rPr>
                <w:rFonts w:hint="eastAsia"/>
              </w:rPr>
              <w:tab/>
            </w:r>
            <w:r w:rsidRPr="00B46227">
              <w:rPr>
                <w:rFonts w:hint="eastAsia"/>
                <w:color w:val="00B050"/>
              </w:rPr>
              <w:t>//スレッドローカルストレージ(TLS)テスト</w:t>
            </w:r>
          </w:p>
          <w:p w14:paraId="402EA30F" w14:textId="77777777" w:rsidR="007B6174" w:rsidRDefault="007B6174" w:rsidP="007B6174">
            <w:pPr>
              <w:pStyle w:val="2-"/>
            </w:pPr>
            <w:r>
              <w:tab/>
            </w:r>
            <w:r w:rsidRPr="00316B73">
              <w:rPr>
                <w:color w:val="FF0000"/>
              </w:rPr>
              <w:t>tls_pth = tinfo.parent_pth;</w:t>
            </w:r>
          </w:p>
          <w:p w14:paraId="58324C2B" w14:textId="77777777" w:rsidR="007B6174" w:rsidRDefault="007B6174" w:rsidP="007B6174">
            <w:pPr>
              <w:pStyle w:val="2-"/>
            </w:pPr>
            <w:r>
              <w:tab/>
            </w:r>
          </w:p>
          <w:p w14:paraId="1CA0DFAC" w14:textId="77777777" w:rsidR="007B6174" w:rsidRPr="00B46227" w:rsidRDefault="007B6174" w:rsidP="007B6174">
            <w:pPr>
              <w:pStyle w:val="2-"/>
              <w:rPr>
                <w:color w:val="00B050"/>
              </w:rPr>
            </w:pPr>
            <w:r>
              <w:rPr>
                <w:rFonts w:hint="eastAsia"/>
              </w:rPr>
              <w:tab/>
            </w:r>
            <w:r w:rsidRPr="00B46227">
              <w:rPr>
                <w:rFonts w:hint="eastAsia"/>
                <w:color w:val="00B050"/>
              </w:rPr>
              <w:t>//スレッド名を作成</w:t>
            </w:r>
          </w:p>
          <w:p w14:paraId="62B178FD" w14:textId="77777777" w:rsidR="007B6174" w:rsidRDefault="007B6174" w:rsidP="007B6174">
            <w:pPr>
              <w:pStyle w:val="2-"/>
            </w:pPr>
            <w:r>
              <w:rPr>
                <w:rFonts w:hint="eastAsia"/>
              </w:rPr>
              <w:tab/>
              <w:t>// P + 子スレッドのレベル + ( 自スレッド_t , 親スレッド_t )</w:t>
            </w:r>
          </w:p>
          <w:p w14:paraId="4D7B61E5" w14:textId="77777777" w:rsidR="007B6174" w:rsidRDefault="007B6174" w:rsidP="007B6174">
            <w:pPr>
              <w:pStyle w:val="2-"/>
            </w:pPr>
            <w:r>
              <w:tab/>
              <w:t>char thread_name[32];</w:t>
            </w:r>
          </w:p>
          <w:p w14:paraId="11675BD2" w14:textId="77777777" w:rsidR="007B6174" w:rsidRDefault="007B6174" w:rsidP="007B6174">
            <w:pPr>
              <w:pStyle w:val="2-"/>
            </w:pPr>
            <w:r>
              <w:tab/>
              <w:t>sprintf(thread_name, "P0(%010p,%010p)", tinfo.parent_pth, 0);</w:t>
            </w:r>
          </w:p>
          <w:p w14:paraId="453A41A9" w14:textId="77777777" w:rsidR="007B6174" w:rsidRDefault="007B6174" w:rsidP="007B6174">
            <w:pPr>
              <w:pStyle w:val="2-"/>
            </w:pPr>
            <w:r>
              <w:tab/>
            </w:r>
          </w:p>
          <w:p w14:paraId="66F5B6FA" w14:textId="77777777" w:rsidR="007B6174" w:rsidRDefault="007B6174" w:rsidP="007B6174">
            <w:pPr>
              <w:pStyle w:val="2-"/>
            </w:pPr>
            <w:r>
              <w:rPr>
                <w:rFonts w:hint="eastAsia"/>
              </w:rPr>
              <w:tab/>
            </w:r>
            <w:r w:rsidRPr="00B46227">
              <w:rPr>
                <w:rFonts w:hint="eastAsia"/>
                <w:color w:val="00B050"/>
              </w:rPr>
              <w:t>//子スレッドの生成と終了待ち</w:t>
            </w:r>
          </w:p>
          <w:p w14:paraId="7B7972B4" w14:textId="77777777" w:rsidR="007B6174" w:rsidRDefault="007B6174" w:rsidP="007B6174">
            <w:pPr>
              <w:pStyle w:val="2-"/>
            </w:pPr>
            <w:r>
              <w:tab/>
              <w:t>createChildThreads(thread_name, test, tinfo);</w:t>
            </w:r>
          </w:p>
          <w:p w14:paraId="7D325414" w14:textId="77777777" w:rsidR="007B6174" w:rsidRDefault="007B6174" w:rsidP="007B6174">
            <w:pPr>
              <w:pStyle w:val="2-"/>
            </w:pPr>
            <w:r>
              <w:tab/>
            </w:r>
          </w:p>
          <w:p w14:paraId="0ED08AAA" w14:textId="77777777" w:rsidR="007B6174" w:rsidRDefault="007B6174" w:rsidP="007B6174">
            <w:pPr>
              <w:pStyle w:val="2-"/>
            </w:pPr>
            <w:r>
              <w:rPr>
                <w:rFonts w:hint="eastAsia"/>
              </w:rPr>
              <w:tab/>
            </w:r>
            <w:r w:rsidRPr="00B46227">
              <w:rPr>
                <w:rFonts w:hint="eastAsia"/>
                <w:color w:val="00B050"/>
              </w:rPr>
              <w:t>//プログラム実行終了</w:t>
            </w:r>
          </w:p>
          <w:p w14:paraId="716457EC" w14:textId="77777777" w:rsidR="007B6174" w:rsidRDefault="007B6174" w:rsidP="007B6174">
            <w:pPr>
              <w:pStyle w:val="2-"/>
            </w:pPr>
            <w:r>
              <w:tab/>
              <w:t>printf("- End Thread Test -\n");</w:t>
            </w:r>
          </w:p>
          <w:p w14:paraId="318DF378" w14:textId="77777777" w:rsidR="007B6174" w:rsidRDefault="007B6174" w:rsidP="007B6174">
            <w:pPr>
              <w:pStyle w:val="2-"/>
            </w:pPr>
            <w:r>
              <w:tab/>
              <w:t>fflush(stdout);</w:t>
            </w:r>
          </w:p>
          <w:p w14:paraId="2DC20A74" w14:textId="77777777" w:rsidR="007B6174" w:rsidRDefault="007B6174" w:rsidP="007B6174">
            <w:pPr>
              <w:pStyle w:val="2-"/>
            </w:pPr>
            <w:r>
              <w:tab/>
              <w:t>return EXIT_SUCCESS;</w:t>
            </w:r>
          </w:p>
          <w:p w14:paraId="7F6AF49F" w14:textId="6985124B" w:rsidR="00D44F57" w:rsidRDefault="007B6174" w:rsidP="007B6174">
            <w:pPr>
              <w:pStyle w:val="2-"/>
            </w:pPr>
            <w:r>
              <w:t>}</w:t>
            </w:r>
          </w:p>
        </w:tc>
      </w:tr>
    </w:tbl>
    <w:p w14:paraId="7C442D93" w14:textId="77777777" w:rsidR="00D44F57" w:rsidRPr="0089500A" w:rsidRDefault="00D44F57" w:rsidP="00D44F57">
      <w:pPr>
        <w:pStyle w:val="a9"/>
        <w:keepNext/>
        <w:widowControl/>
        <w:rPr>
          <w:sz w:val="20"/>
          <w:szCs w:val="20"/>
        </w:rPr>
      </w:pPr>
      <w:r w:rsidRPr="00E32152">
        <w:rPr>
          <w:rFonts w:hint="eastAsia"/>
          <w:color w:val="FF0000"/>
          <w:sz w:val="20"/>
          <w:szCs w:val="20"/>
        </w:rPr>
        <w:lastRenderedPageBreak/>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44F57" w14:paraId="5C9C7FE0" w14:textId="77777777" w:rsidTr="00F96884">
        <w:tc>
          <w:tcPr>
            <w:tcW w:w="8494" w:type="dxa"/>
          </w:tcPr>
          <w:p w14:paraId="0BD4265E" w14:textId="7B105DAF" w:rsidR="007B6174" w:rsidRPr="00F96884" w:rsidRDefault="007B6174" w:rsidP="007B6174">
            <w:pPr>
              <w:pStyle w:val="2-"/>
              <w:rPr>
                <w:color w:val="FF0000"/>
              </w:rPr>
            </w:pPr>
            <w:r>
              <w:t>$ ./pthread.exe</w:t>
            </w:r>
            <w:r w:rsidR="00F96884">
              <w:tab/>
            </w:r>
            <w:r w:rsidR="00F96884">
              <w:tab/>
            </w:r>
            <w:r w:rsidR="00F96884">
              <w:tab/>
            </w:r>
            <w:r w:rsidR="00F96884" w:rsidRPr="00F96884">
              <w:rPr>
                <w:color w:val="FF0000"/>
              </w:rPr>
              <w:t>※スレッドの親子関係は</w:t>
            </w:r>
            <w:r w:rsidR="00F96884" w:rsidRPr="00F96884">
              <w:rPr>
                <w:rFonts w:hint="eastAsia"/>
                <w:color w:val="FF0000"/>
              </w:rPr>
              <w:t xml:space="preserve"> fork 版と同じなので着色は省略</w:t>
            </w:r>
          </w:p>
          <w:p w14:paraId="64D0A9C1" w14:textId="1E6B5022" w:rsidR="007B6174" w:rsidRPr="007B6174" w:rsidRDefault="007B6174" w:rsidP="007B6174">
            <w:pPr>
              <w:pStyle w:val="2-"/>
              <w:rPr>
                <w:color w:val="auto"/>
              </w:rPr>
            </w:pPr>
            <w:r w:rsidRPr="007B6174">
              <w:rPr>
                <w:color w:val="auto"/>
              </w:rPr>
              <w:t>- Start Thread Test -</w:t>
            </w:r>
            <w:r w:rsidR="00F96884">
              <w:rPr>
                <w:color w:val="auto"/>
              </w:rPr>
              <w:tab/>
            </w:r>
            <w:r w:rsidR="00F96884">
              <w:rPr>
                <w:color w:val="auto"/>
              </w:rPr>
              <w:tab/>
            </w:r>
            <w:r w:rsidR="00F96884" w:rsidRPr="00F96884">
              <w:rPr>
                <w:color w:val="FF0000"/>
              </w:rPr>
              <w:t>※TLS属性のついたグローバル変数</w:t>
            </w:r>
            <w:r w:rsidR="00F96884" w:rsidRPr="00F96884">
              <w:rPr>
                <w:rFonts w:hint="eastAsia"/>
                <w:color w:val="FF0000"/>
              </w:rPr>
              <w:t xml:space="preserve"> tls_pth</w:t>
            </w:r>
            <w:r w:rsidR="00F96884" w:rsidRPr="00F96884">
              <w:rPr>
                <w:color w:val="FF0000"/>
              </w:rPr>
              <w:t xml:space="preserve"> が、スレッド毎に異なる値になっている点に注目</w:t>
            </w:r>
          </w:p>
          <w:p w14:paraId="340D4780" w14:textId="77777777" w:rsidR="007B6174" w:rsidRPr="007B6174" w:rsidRDefault="007B6174" w:rsidP="007B6174">
            <w:pPr>
              <w:pStyle w:val="2-"/>
              <w:rPr>
                <w:color w:val="auto"/>
              </w:rPr>
            </w:pPr>
            <w:r w:rsidRPr="007B6174">
              <w:rPr>
                <w:color w:val="auto"/>
              </w:rPr>
              <w:t>P0(0x80000038,0x00000000) -&gt; [0] CREATED:C1(0x800203d0,0x80000038)</w:t>
            </w:r>
          </w:p>
          <w:p w14:paraId="7C7CD309" w14:textId="77777777" w:rsidR="007B6174" w:rsidRPr="007B6174" w:rsidRDefault="007B6174" w:rsidP="007B6174">
            <w:pPr>
              <w:pStyle w:val="2-"/>
              <w:rPr>
                <w:color w:val="auto"/>
              </w:rPr>
            </w:pPr>
            <w:r w:rsidRPr="007B6174">
              <w:rPr>
                <w:color w:val="auto"/>
              </w:rPr>
              <w:t>START: C1(0x800203d0,0x80000038)</w:t>
            </w:r>
          </w:p>
          <w:p w14:paraId="5BB902CB" w14:textId="77777777" w:rsidR="007B6174" w:rsidRPr="007B6174" w:rsidRDefault="007B6174" w:rsidP="007B6174">
            <w:pPr>
              <w:pStyle w:val="2-"/>
              <w:rPr>
                <w:color w:val="auto"/>
              </w:rPr>
            </w:pPr>
            <w:r w:rsidRPr="007B6174">
              <w:rPr>
                <w:color w:val="auto"/>
              </w:rPr>
              <w:t>C1(0x800203d0,0x80000038) -&gt; [1] CREATED:C2(0x80020520,0x800203d0)</w:t>
            </w:r>
          </w:p>
          <w:p w14:paraId="63AD0FC5" w14:textId="77777777" w:rsidR="007B6174" w:rsidRPr="007B6174" w:rsidRDefault="007B6174" w:rsidP="007B6174">
            <w:pPr>
              <w:pStyle w:val="2-"/>
              <w:rPr>
                <w:color w:val="auto"/>
              </w:rPr>
            </w:pPr>
            <w:r w:rsidRPr="007B6174">
              <w:rPr>
                <w:color w:val="auto"/>
              </w:rPr>
              <w:t>START: C2(0x80020520,0x800203d0)</w:t>
            </w:r>
          </w:p>
          <w:p w14:paraId="0142D33C" w14:textId="77777777" w:rsidR="007B6174" w:rsidRPr="007B6174" w:rsidRDefault="007B6174" w:rsidP="007B6174">
            <w:pPr>
              <w:pStyle w:val="2-"/>
              <w:rPr>
                <w:color w:val="auto"/>
              </w:rPr>
            </w:pPr>
            <w:r w:rsidRPr="007B6174">
              <w:rPr>
                <w:color w:val="auto"/>
              </w:rPr>
              <w:t>P0(0x80000038,0x00000000) -&gt; [1] CREATED:C1(0x80020720,0x80000038)</w:t>
            </w:r>
          </w:p>
          <w:p w14:paraId="7BAE5007" w14:textId="77777777" w:rsidR="007B6174" w:rsidRPr="007B6174" w:rsidRDefault="007B6174" w:rsidP="007B6174">
            <w:pPr>
              <w:pStyle w:val="2-"/>
              <w:rPr>
                <w:color w:val="auto"/>
              </w:rPr>
            </w:pPr>
            <w:r w:rsidRPr="007B6174">
              <w:rPr>
                <w:color w:val="auto"/>
              </w:rPr>
              <w:t>START: C1(0x80020720,0x80000038)</w:t>
            </w:r>
          </w:p>
          <w:p w14:paraId="69411554" w14:textId="77777777" w:rsidR="007B6174" w:rsidRPr="007B6174" w:rsidRDefault="007B6174" w:rsidP="007B6174">
            <w:pPr>
              <w:pStyle w:val="2-"/>
              <w:rPr>
                <w:color w:val="auto"/>
              </w:rPr>
            </w:pPr>
            <w:r w:rsidRPr="007B6174">
              <w:rPr>
                <w:color w:val="auto"/>
              </w:rPr>
              <w:t>C2(0x80020520,0x800203d0) -&gt; [2] CREATED:C3(0x80020690,0x80020520)</w:t>
            </w:r>
          </w:p>
          <w:p w14:paraId="00DC1568" w14:textId="77777777" w:rsidR="007B6174" w:rsidRPr="007B6174" w:rsidRDefault="007B6174" w:rsidP="007B6174">
            <w:pPr>
              <w:pStyle w:val="2-"/>
              <w:rPr>
                <w:color w:val="auto"/>
              </w:rPr>
            </w:pPr>
            <w:r w:rsidRPr="007B6174">
              <w:rPr>
                <w:color w:val="auto"/>
              </w:rPr>
              <w:t>START: C3(0x80020690,0x80020520)</w:t>
            </w:r>
          </w:p>
          <w:p w14:paraId="162DDAC0" w14:textId="77777777" w:rsidR="007B6174" w:rsidRPr="007B6174" w:rsidRDefault="007B6174" w:rsidP="007B6174">
            <w:pPr>
              <w:pStyle w:val="2-"/>
              <w:rPr>
                <w:color w:val="auto"/>
              </w:rPr>
            </w:pPr>
            <w:r w:rsidRPr="007B6174">
              <w:rPr>
                <w:color w:val="auto"/>
              </w:rPr>
              <w:t xml:space="preserve">[C3(0x80020690,0x80020520)] ... Process(1/4): text="TEST",value=1003 </w:t>
            </w:r>
            <w:r w:rsidRPr="00F96884">
              <w:rPr>
                <w:color w:val="00B050"/>
              </w:rPr>
              <w:t>(tls_tid=0x80020690)</w:t>
            </w:r>
          </w:p>
          <w:p w14:paraId="782DB26B" w14:textId="77777777" w:rsidR="007B6174" w:rsidRPr="007B6174" w:rsidRDefault="007B6174" w:rsidP="007B6174">
            <w:pPr>
              <w:pStyle w:val="2-"/>
              <w:rPr>
                <w:color w:val="auto"/>
              </w:rPr>
            </w:pPr>
            <w:r w:rsidRPr="007B6174">
              <w:rPr>
                <w:color w:val="auto"/>
              </w:rPr>
              <w:t>C1(0x800203d0,0x80000038) -&gt; [2] CREATED:C2(0x80020930,0x800203d0)</w:t>
            </w:r>
          </w:p>
          <w:p w14:paraId="0C22A0D5" w14:textId="77777777" w:rsidR="007B6174" w:rsidRPr="007B6174" w:rsidRDefault="007B6174" w:rsidP="007B6174">
            <w:pPr>
              <w:pStyle w:val="2-"/>
              <w:rPr>
                <w:color w:val="auto"/>
              </w:rPr>
            </w:pPr>
            <w:r w:rsidRPr="007B6174">
              <w:rPr>
                <w:color w:val="auto"/>
              </w:rPr>
              <w:t>START: C2(0x80020930,0x800203d0)</w:t>
            </w:r>
          </w:p>
          <w:p w14:paraId="2780C11B" w14:textId="77777777" w:rsidR="007B6174" w:rsidRPr="007B6174" w:rsidRDefault="007B6174" w:rsidP="007B6174">
            <w:pPr>
              <w:pStyle w:val="2-"/>
              <w:rPr>
                <w:color w:val="auto"/>
              </w:rPr>
            </w:pPr>
            <w:r w:rsidRPr="007B6174">
              <w:rPr>
                <w:color w:val="auto"/>
              </w:rPr>
              <w:lastRenderedPageBreak/>
              <w:t>C1(0x80020720,0x80000038) -&gt; [2] CREATED:C2(0x800209c0,0x80020720)</w:t>
            </w:r>
          </w:p>
          <w:p w14:paraId="117CE55B" w14:textId="77777777" w:rsidR="007B6174" w:rsidRPr="007B6174" w:rsidRDefault="007B6174" w:rsidP="007B6174">
            <w:pPr>
              <w:pStyle w:val="2-"/>
              <w:rPr>
                <w:color w:val="auto"/>
              </w:rPr>
            </w:pPr>
            <w:r w:rsidRPr="007B6174">
              <w:rPr>
                <w:color w:val="auto"/>
              </w:rPr>
              <w:t>START: C2(0x800209c0,0x80020720)</w:t>
            </w:r>
          </w:p>
          <w:p w14:paraId="7F777E8A" w14:textId="77777777" w:rsidR="007B6174" w:rsidRPr="007B6174" w:rsidRDefault="007B6174" w:rsidP="007B6174">
            <w:pPr>
              <w:pStyle w:val="2-"/>
              <w:rPr>
                <w:color w:val="auto"/>
              </w:rPr>
            </w:pPr>
            <w:r w:rsidRPr="007B6174">
              <w:rPr>
                <w:color w:val="auto"/>
              </w:rPr>
              <w:t xml:space="preserve">[C2(0x800209c0,0x80020720)] ... Process(1/3): text="TEST",value=1002 </w:t>
            </w:r>
            <w:r w:rsidRPr="00F96884">
              <w:rPr>
                <w:color w:val="FFC000"/>
              </w:rPr>
              <w:t>(tls_tid=0x800209c0)</w:t>
            </w:r>
          </w:p>
          <w:p w14:paraId="263E73F6" w14:textId="77777777" w:rsidR="007B6174" w:rsidRPr="007B6174" w:rsidRDefault="007B6174" w:rsidP="007B6174">
            <w:pPr>
              <w:pStyle w:val="2-"/>
              <w:rPr>
                <w:color w:val="auto"/>
              </w:rPr>
            </w:pPr>
            <w:r w:rsidRPr="007B6174">
              <w:rPr>
                <w:color w:val="auto"/>
              </w:rPr>
              <w:t xml:space="preserve">[C3(0x80020690,0x80020520)] ... Process(2/4): text="TEST",value=1013 </w:t>
            </w:r>
            <w:r w:rsidRPr="00F96884">
              <w:rPr>
                <w:color w:val="00B050"/>
              </w:rPr>
              <w:t>(tls_tid=0x80020690)</w:t>
            </w:r>
          </w:p>
          <w:p w14:paraId="44F379B6" w14:textId="77777777" w:rsidR="007B6174" w:rsidRPr="00F96884" w:rsidRDefault="007B6174" w:rsidP="007B6174">
            <w:pPr>
              <w:pStyle w:val="2-"/>
              <w:rPr>
                <w:color w:val="BF8F00" w:themeColor="accent4" w:themeShade="BF"/>
              </w:rPr>
            </w:pPr>
            <w:r w:rsidRPr="007B6174">
              <w:rPr>
                <w:color w:val="auto"/>
              </w:rPr>
              <w:t xml:space="preserve">[C2(0x80020930,0x800203d0)] ... Process(1/3): text="TEST",value=1002 </w:t>
            </w:r>
            <w:r w:rsidRPr="00F96884">
              <w:rPr>
                <w:color w:val="BF8F00" w:themeColor="accent4" w:themeShade="BF"/>
              </w:rPr>
              <w:t>(tls_tid=0x80020930)</w:t>
            </w:r>
          </w:p>
          <w:p w14:paraId="4B9110AF" w14:textId="77777777" w:rsidR="007B6174" w:rsidRPr="007B6174" w:rsidRDefault="007B6174" w:rsidP="007B6174">
            <w:pPr>
              <w:pStyle w:val="2-"/>
              <w:rPr>
                <w:color w:val="auto"/>
              </w:rPr>
            </w:pPr>
            <w:r w:rsidRPr="007B6174">
              <w:rPr>
                <w:color w:val="auto"/>
              </w:rPr>
              <w:t xml:space="preserve">[C2(0x80020520,0x800203d0)] ... Process(1/3): text="TEST",value=1002 </w:t>
            </w:r>
            <w:r w:rsidRPr="00F96884">
              <w:rPr>
                <w:color w:val="7030A0"/>
              </w:rPr>
              <w:t>(tls_tid=0x80020520)</w:t>
            </w:r>
          </w:p>
          <w:p w14:paraId="1739F40D" w14:textId="77777777" w:rsidR="007B6174" w:rsidRPr="007B6174" w:rsidRDefault="007B6174" w:rsidP="007B6174">
            <w:pPr>
              <w:pStyle w:val="2-"/>
              <w:rPr>
                <w:color w:val="auto"/>
              </w:rPr>
            </w:pPr>
            <w:r w:rsidRPr="007B6174">
              <w:rPr>
                <w:color w:val="auto"/>
              </w:rPr>
              <w:t>P0(0x80000038,0x00000000) -&gt; [2] CREATED:C1(0x80020bb0,0x80000038)</w:t>
            </w:r>
          </w:p>
          <w:p w14:paraId="25544E79" w14:textId="77777777" w:rsidR="007B6174" w:rsidRPr="007B6174" w:rsidRDefault="007B6174" w:rsidP="007B6174">
            <w:pPr>
              <w:pStyle w:val="2-"/>
              <w:rPr>
                <w:color w:val="auto"/>
              </w:rPr>
            </w:pPr>
            <w:r w:rsidRPr="007B6174">
              <w:rPr>
                <w:color w:val="auto"/>
              </w:rPr>
              <w:t>START: C1(0x80020bb0,0x80000038)</w:t>
            </w:r>
          </w:p>
          <w:p w14:paraId="2E5330D4" w14:textId="77777777" w:rsidR="007B6174" w:rsidRPr="00F96884" w:rsidRDefault="007B6174" w:rsidP="007B6174">
            <w:pPr>
              <w:pStyle w:val="2-"/>
              <w:rPr>
                <w:color w:val="7030A0"/>
              </w:rPr>
            </w:pPr>
            <w:r w:rsidRPr="007B6174">
              <w:rPr>
                <w:color w:val="auto"/>
              </w:rPr>
              <w:t xml:space="preserve">[C2(0x80020520,0x800203d0)] ... Process(2/3): text="TEST",value=1012 </w:t>
            </w:r>
            <w:r w:rsidRPr="00F96884">
              <w:rPr>
                <w:color w:val="7030A0"/>
              </w:rPr>
              <w:t>(tls_tid=0x80020520)</w:t>
            </w:r>
          </w:p>
          <w:p w14:paraId="488509AF" w14:textId="77777777" w:rsidR="007B6174" w:rsidRPr="007B6174" w:rsidRDefault="007B6174" w:rsidP="007B6174">
            <w:pPr>
              <w:pStyle w:val="2-"/>
              <w:rPr>
                <w:color w:val="auto"/>
              </w:rPr>
            </w:pPr>
            <w:r w:rsidRPr="007B6174">
              <w:rPr>
                <w:color w:val="auto"/>
              </w:rPr>
              <w:t xml:space="preserve">[C2(0x800209c0,0x80020720)] ... Process(2/3): text="TEST",value=1012 </w:t>
            </w:r>
            <w:r w:rsidRPr="00F96884">
              <w:rPr>
                <w:color w:val="FFC000"/>
              </w:rPr>
              <w:t>(tls_tid=0x800209c0)</w:t>
            </w:r>
          </w:p>
          <w:p w14:paraId="32D16228" w14:textId="77777777" w:rsidR="007B6174" w:rsidRPr="007B6174" w:rsidRDefault="007B6174" w:rsidP="007B6174">
            <w:pPr>
              <w:pStyle w:val="2-"/>
              <w:rPr>
                <w:color w:val="auto"/>
              </w:rPr>
            </w:pPr>
            <w:r w:rsidRPr="007B6174">
              <w:rPr>
                <w:color w:val="auto"/>
              </w:rPr>
              <w:t>[C2(0x80020930,0x800203d0)] ... Process(2/3): text="TEST",value=1012</w:t>
            </w:r>
            <w:r w:rsidRPr="00683B63">
              <w:rPr>
                <w:color w:val="BF8F00" w:themeColor="accent4" w:themeShade="BF"/>
              </w:rPr>
              <w:t xml:space="preserve"> (tls_tid=0x80020930)</w:t>
            </w:r>
          </w:p>
          <w:p w14:paraId="25AF5B5F" w14:textId="77777777" w:rsidR="007B6174" w:rsidRPr="007B6174" w:rsidRDefault="007B6174" w:rsidP="007B6174">
            <w:pPr>
              <w:pStyle w:val="2-"/>
              <w:rPr>
                <w:color w:val="auto"/>
              </w:rPr>
            </w:pPr>
            <w:r w:rsidRPr="007B6174">
              <w:rPr>
                <w:color w:val="auto"/>
              </w:rPr>
              <w:t>[C3(0x80020690,0x80020520)] ... Process(3/4): text="TEST",value=1023</w:t>
            </w:r>
            <w:r w:rsidRPr="00F96884">
              <w:rPr>
                <w:color w:val="00B050"/>
              </w:rPr>
              <w:t xml:space="preserve"> (tls_tid=0x80020690)</w:t>
            </w:r>
          </w:p>
          <w:p w14:paraId="5350FFE3" w14:textId="77777777" w:rsidR="007B6174" w:rsidRPr="00683B63" w:rsidRDefault="007B6174" w:rsidP="007B6174">
            <w:pPr>
              <w:pStyle w:val="2-"/>
              <w:rPr>
                <w:color w:val="9CC2E5" w:themeColor="accent1" w:themeTint="99"/>
              </w:rPr>
            </w:pPr>
            <w:r w:rsidRPr="007B6174">
              <w:rPr>
                <w:color w:val="auto"/>
              </w:rPr>
              <w:t xml:space="preserve">[C1(0x80020720,0x80000038)] ... Process(1/2): text="TEST",value=1001 </w:t>
            </w:r>
            <w:r w:rsidRPr="00683B63">
              <w:rPr>
                <w:color w:val="9CC2E5" w:themeColor="accent1" w:themeTint="99"/>
              </w:rPr>
              <w:t>(tls_tid=0x80020720)</w:t>
            </w:r>
          </w:p>
          <w:p w14:paraId="65758007" w14:textId="77777777" w:rsidR="007B6174" w:rsidRPr="007B6174" w:rsidRDefault="007B6174" w:rsidP="007B6174">
            <w:pPr>
              <w:pStyle w:val="2-"/>
              <w:rPr>
                <w:color w:val="auto"/>
              </w:rPr>
            </w:pPr>
            <w:r w:rsidRPr="007B6174">
              <w:rPr>
                <w:color w:val="auto"/>
              </w:rPr>
              <w:t xml:space="preserve">[C1(0x800203d0,0x80000038)] ... Process(1/2): text="TEST",value=1001 </w:t>
            </w:r>
            <w:r w:rsidRPr="00683B63">
              <w:rPr>
                <w:color w:val="00B0F0"/>
              </w:rPr>
              <w:t>(tls_tid=0x800203d0)</w:t>
            </w:r>
          </w:p>
          <w:p w14:paraId="67BD8134" w14:textId="77777777" w:rsidR="007B6174" w:rsidRPr="007B6174" w:rsidRDefault="007B6174" w:rsidP="007B6174">
            <w:pPr>
              <w:pStyle w:val="2-"/>
              <w:rPr>
                <w:color w:val="auto"/>
              </w:rPr>
            </w:pPr>
            <w:r w:rsidRPr="007B6174">
              <w:rPr>
                <w:color w:val="auto"/>
              </w:rPr>
              <w:t xml:space="preserve">[C1(0x80020bb0,0x80000038)] ... Process(1/2): text="TEST",value=1001 </w:t>
            </w:r>
            <w:r w:rsidRPr="00683B63">
              <w:rPr>
                <w:color w:val="2E74B5" w:themeColor="accent1" w:themeShade="BF"/>
              </w:rPr>
              <w:t>(tls_tid=0x80020bb0)</w:t>
            </w:r>
          </w:p>
          <w:p w14:paraId="6C12A0F9" w14:textId="77777777" w:rsidR="007B6174" w:rsidRPr="007B6174" w:rsidRDefault="007B6174" w:rsidP="007B6174">
            <w:pPr>
              <w:pStyle w:val="2-"/>
              <w:rPr>
                <w:color w:val="auto"/>
              </w:rPr>
            </w:pPr>
            <w:r w:rsidRPr="007B6174">
              <w:rPr>
                <w:color w:val="auto"/>
              </w:rPr>
              <w:t>[C1(0x80020720,0x80000038)] ... Process(2/2): text="TEST",value=1011</w:t>
            </w:r>
            <w:r w:rsidRPr="00683B63">
              <w:rPr>
                <w:color w:val="9CC2E5" w:themeColor="accent1" w:themeTint="99"/>
              </w:rPr>
              <w:t xml:space="preserve"> (tls_tid=0x80020720)</w:t>
            </w:r>
          </w:p>
          <w:p w14:paraId="21B65EAE" w14:textId="77777777" w:rsidR="007B6174" w:rsidRPr="007B6174" w:rsidRDefault="007B6174" w:rsidP="007B6174">
            <w:pPr>
              <w:pStyle w:val="2-"/>
              <w:rPr>
                <w:color w:val="auto"/>
              </w:rPr>
            </w:pPr>
            <w:r w:rsidRPr="007B6174">
              <w:rPr>
                <w:color w:val="auto"/>
              </w:rPr>
              <w:t>[C2(0x80020930,0x800203d0)] ... Process(3/3): text="TEST",value=1022</w:t>
            </w:r>
            <w:r w:rsidRPr="00683B63">
              <w:rPr>
                <w:color w:val="BF8F00" w:themeColor="accent4" w:themeShade="BF"/>
              </w:rPr>
              <w:t xml:space="preserve"> (tls_tid=0x80020930)</w:t>
            </w:r>
          </w:p>
          <w:p w14:paraId="6C5AF42D" w14:textId="77777777" w:rsidR="007B6174" w:rsidRPr="00F96884" w:rsidRDefault="007B6174" w:rsidP="007B6174">
            <w:pPr>
              <w:pStyle w:val="2-"/>
              <w:rPr>
                <w:color w:val="FF0000"/>
              </w:rPr>
            </w:pPr>
            <w:r w:rsidRPr="007B6174">
              <w:rPr>
                <w:color w:val="auto"/>
              </w:rPr>
              <w:t>[P0(0x80000038,0x00000000)] ... Process(1/1): text="TEST",value=1000</w:t>
            </w:r>
            <w:r w:rsidRPr="00F96884">
              <w:rPr>
                <w:color w:val="FF0000"/>
              </w:rPr>
              <w:t xml:space="preserve"> (tls_tid=0x80000038)</w:t>
            </w:r>
          </w:p>
          <w:p w14:paraId="785660AC" w14:textId="77777777" w:rsidR="007B6174" w:rsidRPr="007B6174" w:rsidRDefault="007B6174" w:rsidP="007B6174">
            <w:pPr>
              <w:pStyle w:val="2-"/>
              <w:rPr>
                <w:color w:val="auto"/>
              </w:rPr>
            </w:pPr>
            <w:r w:rsidRPr="007B6174">
              <w:rPr>
                <w:color w:val="auto"/>
              </w:rPr>
              <w:t xml:space="preserve">[C1(0x800203d0,0x80000038)] ... Process(2/2): text="TEST",value=1011 </w:t>
            </w:r>
            <w:r w:rsidRPr="00683B63">
              <w:rPr>
                <w:color w:val="00B0F0"/>
              </w:rPr>
              <w:t>(tls_tid=0x800203d0)</w:t>
            </w:r>
          </w:p>
          <w:p w14:paraId="24C7B048" w14:textId="77777777" w:rsidR="007B6174" w:rsidRPr="007B6174" w:rsidRDefault="007B6174" w:rsidP="007B6174">
            <w:pPr>
              <w:pStyle w:val="2-"/>
              <w:rPr>
                <w:color w:val="auto"/>
              </w:rPr>
            </w:pPr>
            <w:r w:rsidRPr="007B6174">
              <w:rPr>
                <w:color w:val="auto"/>
              </w:rPr>
              <w:t xml:space="preserve">[C3(0x80020690,0x80020520)] ... Process(4/4): text="TEST",value=1033 </w:t>
            </w:r>
            <w:r w:rsidRPr="00F96884">
              <w:rPr>
                <w:color w:val="00B050"/>
              </w:rPr>
              <w:t>(tls_tid=0x80020690)</w:t>
            </w:r>
          </w:p>
          <w:p w14:paraId="1BC26F22" w14:textId="77777777" w:rsidR="007B6174" w:rsidRPr="00683B63" w:rsidRDefault="007B6174" w:rsidP="007B6174">
            <w:pPr>
              <w:pStyle w:val="2-"/>
              <w:rPr>
                <w:color w:val="2E74B5" w:themeColor="accent1" w:themeShade="BF"/>
              </w:rPr>
            </w:pPr>
            <w:r w:rsidRPr="007B6174">
              <w:rPr>
                <w:color w:val="auto"/>
              </w:rPr>
              <w:t xml:space="preserve">[C1(0x80020bb0,0x80000038)] ... Process(2/2): text="TEST",value=1011 </w:t>
            </w:r>
            <w:r w:rsidRPr="00683B63">
              <w:rPr>
                <w:color w:val="2E74B5" w:themeColor="accent1" w:themeShade="BF"/>
              </w:rPr>
              <w:t>(tls_tid=0x80020bb0)</w:t>
            </w:r>
          </w:p>
          <w:p w14:paraId="0D2E2EF1" w14:textId="77777777" w:rsidR="007B6174" w:rsidRPr="007B6174" w:rsidRDefault="007B6174" w:rsidP="007B6174">
            <w:pPr>
              <w:pStyle w:val="2-"/>
              <w:rPr>
                <w:color w:val="auto"/>
              </w:rPr>
            </w:pPr>
            <w:r w:rsidRPr="007B6174">
              <w:rPr>
                <w:color w:val="auto"/>
              </w:rPr>
              <w:t xml:space="preserve">[C2(0x80020520,0x800203d0)] ... Process(3/3): text="TEST",value=1022 </w:t>
            </w:r>
            <w:r w:rsidRPr="00683B63">
              <w:rPr>
                <w:color w:val="7030A0"/>
              </w:rPr>
              <w:t>(tls_tid=0x80020520)</w:t>
            </w:r>
          </w:p>
          <w:p w14:paraId="3FCB80E2" w14:textId="77777777" w:rsidR="007B6174" w:rsidRPr="007B6174" w:rsidRDefault="007B6174" w:rsidP="007B6174">
            <w:pPr>
              <w:pStyle w:val="2-"/>
              <w:rPr>
                <w:color w:val="auto"/>
              </w:rPr>
            </w:pPr>
            <w:r w:rsidRPr="007B6174">
              <w:rPr>
                <w:color w:val="auto"/>
              </w:rPr>
              <w:t xml:space="preserve">[C2(0x800209c0,0x80020720)] ... Process(3/3): text="TEST",value=1022 </w:t>
            </w:r>
            <w:r w:rsidRPr="00F96884">
              <w:rPr>
                <w:color w:val="FFC000"/>
              </w:rPr>
              <w:t>(tls_tid=0x800209c0)</w:t>
            </w:r>
          </w:p>
          <w:p w14:paraId="7D1C33D1" w14:textId="77777777" w:rsidR="007B6174" w:rsidRPr="007B6174" w:rsidRDefault="007B6174" w:rsidP="007B6174">
            <w:pPr>
              <w:pStyle w:val="2-"/>
              <w:rPr>
                <w:color w:val="auto"/>
              </w:rPr>
            </w:pPr>
            <w:r w:rsidRPr="007B6174">
              <w:rPr>
                <w:color w:val="auto"/>
              </w:rPr>
              <w:t>END: C1(0x80020bb0,0x80000038)</w:t>
            </w:r>
          </w:p>
          <w:p w14:paraId="3DFCD156" w14:textId="77777777" w:rsidR="007B6174" w:rsidRPr="007B6174" w:rsidRDefault="007B6174" w:rsidP="007B6174">
            <w:pPr>
              <w:pStyle w:val="2-"/>
              <w:rPr>
                <w:color w:val="auto"/>
              </w:rPr>
            </w:pPr>
            <w:r w:rsidRPr="007B6174">
              <w:rPr>
                <w:color w:val="auto"/>
              </w:rPr>
              <w:t>END: C2(0x80020930,0x800203d0)</w:t>
            </w:r>
          </w:p>
          <w:p w14:paraId="26F7A630" w14:textId="77777777" w:rsidR="007B6174" w:rsidRPr="007B6174" w:rsidRDefault="007B6174" w:rsidP="007B6174">
            <w:pPr>
              <w:pStyle w:val="2-"/>
              <w:rPr>
                <w:color w:val="auto"/>
              </w:rPr>
            </w:pPr>
            <w:r w:rsidRPr="007B6174">
              <w:rPr>
                <w:color w:val="auto"/>
              </w:rPr>
              <w:t>END: C3(0x80020690,0x80020520)</w:t>
            </w:r>
          </w:p>
          <w:p w14:paraId="05AF4008" w14:textId="77777777" w:rsidR="007B6174" w:rsidRPr="007B6174" w:rsidRDefault="007B6174" w:rsidP="007B6174">
            <w:pPr>
              <w:pStyle w:val="2-"/>
              <w:rPr>
                <w:color w:val="auto"/>
              </w:rPr>
            </w:pPr>
            <w:r w:rsidRPr="007B6174">
              <w:rPr>
                <w:color w:val="auto"/>
              </w:rPr>
              <w:t>END: C2(0x800209c0,0x80020720)</w:t>
            </w:r>
          </w:p>
          <w:p w14:paraId="2F38160D" w14:textId="77777777" w:rsidR="007B6174" w:rsidRPr="007B6174" w:rsidRDefault="007B6174" w:rsidP="007B6174">
            <w:pPr>
              <w:pStyle w:val="2-"/>
              <w:rPr>
                <w:color w:val="auto"/>
              </w:rPr>
            </w:pPr>
            <w:r w:rsidRPr="007B6174">
              <w:rPr>
                <w:color w:val="auto"/>
              </w:rPr>
              <w:t>[P0(0x80000038,0x00000000)] ... Wait(0x800203d0) ...</w:t>
            </w:r>
          </w:p>
          <w:p w14:paraId="15B2AB78" w14:textId="77777777" w:rsidR="007B6174" w:rsidRPr="007B6174" w:rsidRDefault="007B6174" w:rsidP="007B6174">
            <w:pPr>
              <w:pStyle w:val="2-"/>
              <w:rPr>
                <w:color w:val="auto"/>
              </w:rPr>
            </w:pPr>
            <w:r w:rsidRPr="007B6174">
              <w:rPr>
                <w:color w:val="auto"/>
              </w:rPr>
              <w:t>[C1(0x800203d0,0x80000038)] ... Wait(0x80020520) ...</w:t>
            </w:r>
          </w:p>
          <w:p w14:paraId="0268DDA9" w14:textId="77777777" w:rsidR="007B6174" w:rsidRPr="007B6174" w:rsidRDefault="007B6174" w:rsidP="007B6174">
            <w:pPr>
              <w:pStyle w:val="2-"/>
              <w:rPr>
                <w:color w:val="auto"/>
              </w:rPr>
            </w:pPr>
            <w:r w:rsidRPr="007B6174">
              <w:rPr>
                <w:color w:val="auto"/>
              </w:rPr>
              <w:t>[C2(0x80020520,0x800203d0)] ... Wait(0x80020690) ...</w:t>
            </w:r>
          </w:p>
          <w:p w14:paraId="0C0C3F51" w14:textId="77777777" w:rsidR="007B6174" w:rsidRPr="007B6174" w:rsidRDefault="007B6174" w:rsidP="007B6174">
            <w:pPr>
              <w:pStyle w:val="2-"/>
              <w:rPr>
                <w:color w:val="auto"/>
              </w:rPr>
            </w:pPr>
            <w:r w:rsidRPr="007B6174">
              <w:rPr>
                <w:color w:val="auto"/>
              </w:rPr>
              <w:t>[C1(0x80020720,0x80000038)] ... Wait(0x800209c0) ...</w:t>
            </w:r>
          </w:p>
          <w:p w14:paraId="4CE5AC44" w14:textId="77777777" w:rsidR="007B6174" w:rsidRPr="007B6174" w:rsidRDefault="007B6174" w:rsidP="007B6174">
            <w:pPr>
              <w:pStyle w:val="2-"/>
              <w:rPr>
                <w:color w:val="auto"/>
              </w:rPr>
            </w:pPr>
            <w:r w:rsidRPr="007B6174">
              <w:rPr>
                <w:color w:val="auto"/>
              </w:rPr>
              <w:t>[C2(0x80020520,0x800203d0)] ... Wait(0x80020690) End</w:t>
            </w:r>
          </w:p>
          <w:p w14:paraId="220E931F" w14:textId="77777777" w:rsidR="007B6174" w:rsidRPr="007B6174" w:rsidRDefault="007B6174" w:rsidP="007B6174">
            <w:pPr>
              <w:pStyle w:val="2-"/>
              <w:rPr>
                <w:color w:val="auto"/>
              </w:rPr>
            </w:pPr>
            <w:r w:rsidRPr="007B6174">
              <w:rPr>
                <w:color w:val="auto"/>
              </w:rPr>
              <w:t>END: C2(0x80020520,0x800203d0)</w:t>
            </w:r>
          </w:p>
          <w:p w14:paraId="242EE26E" w14:textId="77777777" w:rsidR="007B6174" w:rsidRPr="007B6174" w:rsidRDefault="007B6174" w:rsidP="007B6174">
            <w:pPr>
              <w:pStyle w:val="2-"/>
              <w:rPr>
                <w:color w:val="auto"/>
              </w:rPr>
            </w:pPr>
            <w:r w:rsidRPr="007B6174">
              <w:rPr>
                <w:color w:val="auto"/>
              </w:rPr>
              <w:t>[C1(0x80020720,0x80000038)] ... Wait(0x800209c0) End</w:t>
            </w:r>
          </w:p>
          <w:p w14:paraId="35B16B74" w14:textId="77777777" w:rsidR="007B6174" w:rsidRPr="007B6174" w:rsidRDefault="007B6174" w:rsidP="007B6174">
            <w:pPr>
              <w:pStyle w:val="2-"/>
              <w:rPr>
                <w:color w:val="auto"/>
              </w:rPr>
            </w:pPr>
            <w:r w:rsidRPr="007B6174">
              <w:rPr>
                <w:color w:val="auto"/>
              </w:rPr>
              <w:t>END: C1(0x80020720,0x80000038)</w:t>
            </w:r>
          </w:p>
          <w:p w14:paraId="727424A5" w14:textId="77777777" w:rsidR="007B6174" w:rsidRPr="007B6174" w:rsidRDefault="007B6174" w:rsidP="007B6174">
            <w:pPr>
              <w:pStyle w:val="2-"/>
              <w:rPr>
                <w:color w:val="auto"/>
              </w:rPr>
            </w:pPr>
            <w:r w:rsidRPr="007B6174">
              <w:rPr>
                <w:color w:val="auto"/>
              </w:rPr>
              <w:t>[C1(0x800203d0,0x80000038)] ... Wait(0x80020520) End</w:t>
            </w:r>
          </w:p>
          <w:p w14:paraId="6CAEB02C" w14:textId="77777777" w:rsidR="007B6174" w:rsidRPr="007B6174" w:rsidRDefault="007B6174" w:rsidP="007B6174">
            <w:pPr>
              <w:pStyle w:val="2-"/>
              <w:rPr>
                <w:color w:val="auto"/>
              </w:rPr>
            </w:pPr>
            <w:r w:rsidRPr="007B6174">
              <w:rPr>
                <w:color w:val="auto"/>
              </w:rPr>
              <w:t>[C1(0x800203d0,0x80000038)] ... Wait(0x80020930) ...</w:t>
            </w:r>
          </w:p>
          <w:p w14:paraId="04A966EC" w14:textId="77777777" w:rsidR="007B6174" w:rsidRPr="007B6174" w:rsidRDefault="007B6174" w:rsidP="007B6174">
            <w:pPr>
              <w:pStyle w:val="2-"/>
              <w:rPr>
                <w:color w:val="auto"/>
              </w:rPr>
            </w:pPr>
            <w:r w:rsidRPr="007B6174">
              <w:rPr>
                <w:color w:val="auto"/>
              </w:rPr>
              <w:t>[C1(0x800203d0,0x80000038)] ... Wait(0x80020930) End</w:t>
            </w:r>
          </w:p>
          <w:p w14:paraId="71DE249A" w14:textId="77777777" w:rsidR="007B6174" w:rsidRPr="007B6174" w:rsidRDefault="007B6174" w:rsidP="007B6174">
            <w:pPr>
              <w:pStyle w:val="2-"/>
              <w:rPr>
                <w:color w:val="auto"/>
              </w:rPr>
            </w:pPr>
            <w:r w:rsidRPr="007B6174">
              <w:rPr>
                <w:color w:val="auto"/>
              </w:rPr>
              <w:t>END: C1(0x800203d0,0x80000038)</w:t>
            </w:r>
          </w:p>
          <w:p w14:paraId="722F22FA" w14:textId="77777777" w:rsidR="007B6174" w:rsidRPr="007B6174" w:rsidRDefault="007B6174" w:rsidP="007B6174">
            <w:pPr>
              <w:pStyle w:val="2-"/>
              <w:rPr>
                <w:color w:val="auto"/>
              </w:rPr>
            </w:pPr>
            <w:r w:rsidRPr="007B6174">
              <w:rPr>
                <w:color w:val="auto"/>
              </w:rPr>
              <w:t>[P0(0x80000038,0x00000000)] ... Wait(0x800203d0) End</w:t>
            </w:r>
          </w:p>
          <w:p w14:paraId="155DB48E" w14:textId="77777777" w:rsidR="007B6174" w:rsidRPr="007B6174" w:rsidRDefault="007B6174" w:rsidP="007B6174">
            <w:pPr>
              <w:pStyle w:val="2-"/>
              <w:rPr>
                <w:color w:val="auto"/>
              </w:rPr>
            </w:pPr>
            <w:r w:rsidRPr="007B6174">
              <w:rPr>
                <w:color w:val="auto"/>
              </w:rPr>
              <w:t>[P0(0x80000038,0x00000000)] ... Wait(0x80020720) ...</w:t>
            </w:r>
          </w:p>
          <w:p w14:paraId="46E45612" w14:textId="77777777" w:rsidR="007B6174" w:rsidRPr="007B6174" w:rsidRDefault="007B6174" w:rsidP="007B6174">
            <w:pPr>
              <w:pStyle w:val="2-"/>
              <w:rPr>
                <w:color w:val="auto"/>
              </w:rPr>
            </w:pPr>
            <w:r w:rsidRPr="007B6174">
              <w:rPr>
                <w:color w:val="auto"/>
              </w:rPr>
              <w:t>[P0(0x80000038,0x00000000)] ... Wait(0x80020720) End</w:t>
            </w:r>
          </w:p>
          <w:p w14:paraId="40C6CA01" w14:textId="77777777" w:rsidR="007B6174" w:rsidRPr="007B6174" w:rsidRDefault="007B6174" w:rsidP="007B6174">
            <w:pPr>
              <w:pStyle w:val="2-"/>
              <w:rPr>
                <w:color w:val="auto"/>
              </w:rPr>
            </w:pPr>
            <w:r w:rsidRPr="007B6174">
              <w:rPr>
                <w:color w:val="auto"/>
              </w:rPr>
              <w:t>[P0(0x80000038,0x00000000)] ... Wait(0x80020bb0) ...</w:t>
            </w:r>
          </w:p>
          <w:p w14:paraId="25405D8F" w14:textId="77777777" w:rsidR="007B6174" w:rsidRPr="007B6174" w:rsidRDefault="007B6174" w:rsidP="007B6174">
            <w:pPr>
              <w:pStyle w:val="2-"/>
              <w:rPr>
                <w:color w:val="auto"/>
              </w:rPr>
            </w:pPr>
            <w:r w:rsidRPr="007B6174">
              <w:rPr>
                <w:color w:val="auto"/>
              </w:rPr>
              <w:t>[P0(0x80000038,0x00000000)] ... Wait(0x80020bb0) End</w:t>
            </w:r>
          </w:p>
          <w:p w14:paraId="4A87F3B0" w14:textId="3151FE95" w:rsidR="00D44F57" w:rsidRDefault="007B6174" w:rsidP="007B6174">
            <w:pPr>
              <w:pStyle w:val="2-"/>
            </w:pPr>
            <w:r w:rsidRPr="007B6174">
              <w:rPr>
                <w:color w:val="auto"/>
              </w:rPr>
              <w:t>- End Thread Test -</w:t>
            </w:r>
          </w:p>
        </w:tc>
      </w:tr>
    </w:tbl>
    <w:p w14:paraId="7AE2A583" w14:textId="77777777" w:rsidR="00D44F57" w:rsidRDefault="00D44F57" w:rsidP="00D44F57">
      <w:pPr>
        <w:pStyle w:val="a9"/>
        <w:keepNext/>
        <w:widowControl/>
        <w:rPr>
          <w:color w:val="FF0000"/>
          <w:sz w:val="20"/>
          <w:szCs w:val="20"/>
        </w:rPr>
      </w:pPr>
      <w:r w:rsidRPr="00E32152">
        <w:rPr>
          <w:rFonts w:hint="eastAsia"/>
          <w:color w:val="FF0000"/>
          <w:sz w:val="20"/>
          <w:szCs w:val="20"/>
        </w:rPr>
        <w:lastRenderedPageBreak/>
        <w:t>↓（</w:t>
      </w:r>
      <w:r>
        <w:rPr>
          <w:rFonts w:hint="eastAsia"/>
          <w:color w:val="FF0000"/>
          <w:sz w:val="20"/>
          <w:szCs w:val="20"/>
        </w:rPr>
        <w:t>実行中のプロセスの状態</w:t>
      </w:r>
      <w:r w:rsidRPr="00E32152">
        <w:rPr>
          <w:rFonts w:hint="eastAsia"/>
          <w:color w:val="FF0000"/>
          <w:sz w:val="20"/>
          <w:szCs w:val="20"/>
        </w:rPr>
        <w:t>）</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44F57" w14:paraId="4D665366" w14:textId="77777777" w:rsidTr="00F96884">
        <w:tc>
          <w:tcPr>
            <w:tcW w:w="8494" w:type="dxa"/>
          </w:tcPr>
          <w:p w14:paraId="63F49D6E" w14:textId="7D100321" w:rsidR="00D44F57" w:rsidRPr="000260B7" w:rsidRDefault="007B6174" w:rsidP="00F96884">
            <w:pPr>
              <w:pStyle w:val="2-"/>
              <w:rPr>
                <w:color w:val="FF0000"/>
              </w:rPr>
            </w:pPr>
            <w:r>
              <w:t>$ ps -ef | grep pthread</w:t>
            </w:r>
            <w:r w:rsidR="00D44F57">
              <w:t xml:space="preserve">       </w:t>
            </w:r>
            <w:r w:rsidR="00D44F57" w:rsidRPr="000260B7">
              <w:rPr>
                <w:color w:val="FF0000"/>
              </w:rPr>
              <w:t>※プロセスが</w:t>
            </w:r>
            <w:r w:rsidR="00D44F57">
              <w:rPr>
                <w:rFonts w:hint="eastAsia"/>
                <w:color w:val="FF0000"/>
              </w:rPr>
              <w:t>一つしか</w:t>
            </w:r>
            <w:r w:rsidR="00D44F57" w:rsidRPr="000260B7">
              <w:rPr>
                <w:color w:val="FF0000"/>
              </w:rPr>
              <w:t>生成されていることがわかる</w:t>
            </w:r>
          </w:p>
          <w:p w14:paraId="12E09950" w14:textId="1AC133F5" w:rsidR="00D44F57" w:rsidRDefault="007B6174" w:rsidP="007B6174">
            <w:pPr>
              <w:pStyle w:val="2-"/>
            </w:pPr>
            <w:r w:rsidRPr="007B6174">
              <w:rPr>
                <w:color w:val="auto"/>
              </w:rPr>
              <w:t xml:space="preserve">     </w:t>
            </w:r>
            <w:r w:rsidR="001119EA">
              <w:rPr>
                <w:color w:val="auto"/>
              </w:rPr>
              <w:t>u</w:t>
            </w:r>
            <w:r w:rsidR="001119EA" w:rsidRPr="000260B7">
              <w:rPr>
                <w:color w:val="auto"/>
              </w:rPr>
              <w:t>ser</w:t>
            </w:r>
            <w:r w:rsidR="001119EA">
              <w:rPr>
                <w:color w:val="auto"/>
              </w:rPr>
              <w:t>_name</w:t>
            </w:r>
            <w:r w:rsidRPr="007B6174">
              <w:rPr>
                <w:color w:val="auto"/>
              </w:rPr>
              <w:t xml:space="preserve">    8140   11912 pty0     11:38:07 /cygdrive/e/Work/test/Program/C++/Thread/pthread/pthread</w:t>
            </w:r>
          </w:p>
        </w:tc>
      </w:tr>
    </w:tbl>
    <w:p w14:paraId="31266E76" w14:textId="5D483C4C" w:rsidR="00A30AAF" w:rsidRDefault="00A30AAF" w:rsidP="00A30AAF">
      <w:pPr>
        <w:pStyle w:val="2"/>
      </w:pPr>
      <w:bookmarkStart w:id="55" w:name="_Toc378437700"/>
      <w:r>
        <w:rPr>
          <w:rFonts w:hint="eastAsia"/>
        </w:rPr>
        <w:t>Win</w:t>
      </w:r>
      <w:r w:rsidR="000D7241">
        <w:t>32API</w:t>
      </w:r>
      <w:r w:rsidR="00D2349E">
        <w:rPr>
          <w:rFonts w:hint="eastAsia"/>
        </w:rPr>
        <w:t>（</w:t>
      </w:r>
      <w:r w:rsidR="00D2349E">
        <w:rPr>
          <w:rFonts w:hint="eastAsia"/>
        </w:rPr>
        <w:t>Windows</w:t>
      </w:r>
      <w:r w:rsidR="00D2349E">
        <w:rPr>
          <w:rFonts w:hint="eastAsia"/>
        </w:rPr>
        <w:t>系）</w:t>
      </w:r>
      <w:bookmarkEnd w:id="55"/>
    </w:p>
    <w:p w14:paraId="36185683" w14:textId="0AD9207D" w:rsidR="00C67540" w:rsidRDefault="00C67540" w:rsidP="001E63EA">
      <w:pPr>
        <w:pStyle w:val="a9"/>
        <w:ind w:firstLine="283"/>
      </w:pPr>
      <w:r>
        <w:t>前述の</w:t>
      </w:r>
      <w:r w:rsidR="00E3409D">
        <w:t>fork</w:t>
      </w:r>
      <w:r w:rsidR="00E3409D">
        <w:t>版</w:t>
      </w:r>
      <w:r w:rsidR="001E63EA">
        <w:t>、</w:t>
      </w:r>
      <w:r w:rsidR="001E63EA">
        <w:rPr>
          <w:rFonts w:hint="eastAsia"/>
        </w:rPr>
        <w:t>Posix</w:t>
      </w:r>
      <w:r w:rsidR="001E63EA">
        <w:rPr>
          <w:rFonts w:hint="eastAsia"/>
        </w:rPr>
        <w:t>ライブラリ版</w:t>
      </w:r>
      <w:r w:rsidR="00E3409D">
        <w:t>と同じ挙動のサンプル</w:t>
      </w:r>
      <w:r>
        <w:t>を示す</w:t>
      </w:r>
      <w:r w:rsidR="00E3409D">
        <w:t>。</w:t>
      </w:r>
    </w:p>
    <w:p w14:paraId="5ABEB6DF" w14:textId="4264CB79" w:rsidR="00C67540" w:rsidRPr="00C67540" w:rsidRDefault="00C67540" w:rsidP="00C67540">
      <w:pPr>
        <w:pStyle w:val="a9"/>
        <w:ind w:firstLine="283"/>
        <w:rPr>
          <w:color w:val="0070C0"/>
        </w:rPr>
      </w:pPr>
      <w:r w:rsidRPr="00C67540">
        <w:rPr>
          <w:color w:val="0070C0"/>
        </w:rPr>
        <w:t>f</w:t>
      </w:r>
      <w:r w:rsidRPr="00C67540">
        <w:rPr>
          <w:rFonts w:hint="eastAsia"/>
          <w:color w:val="0070C0"/>
        </w:rPr>
        <w:t>ork</w:t>
      </w:r>
      <w:r w:rsidRPr="00C67540">
        <w:rPr>
          <w:rFonts w:hint="eastAsia"/>
          <w:color w:val="0070C0"/>
        </w:rPr>
        <w:t>版との比較で用意したサンプルだが、</w:t>
      </w:r>
      <w:r w:rsidRPr="00C67540">
        <w:rPr>
          <w:color w:val="0070C0"/>
        </w:rPr>
        <w:t>スレッドのサンプルとしては少し複雑すぎる。後述する同期処理のサンプルがもっとシンプルで分かり易い。</w:t>
      </w:r>
    </w:p>
    <w:p w14:paraId="2B6F8FDA" w14:textId="2A526B83" w:rsidR="001E63EA" w:rsidRDefault="00316B73" w:rsidP="007F28C4">
      <w:pPr>
        <w:pStyle w:val="a9"/>
        <w:spacing w:beforeLines="50" w:before="180"/>
        <w:ind w:firstLine="283"/>
      </w:pPr>
      <w:r>
        <w:rPr>
          <w:rFonts w:hint="eastAsia"/>
        </w:rPr>
        <w:t>スレッド生成関数、終了待ち関数、</w:t>
      </w:r>
      <w:r w:rsidR="001E63EA">
        <w:rPr>
          <w:rFonts w:hint="eastAsia"/>
        </w:rPr>
        <w:t>Sleep()</w:t>
      </w:r>
      <w:r w:rsidR="001E63EA">
        <w:rPr>
          <w:rFonts w:hint="eastAsia"/>
        </w:rPr>
        <w:t>関数の扱いが</w:t>
      </w:r>
      <w:r>
        <w:t>Posix</w:t>
      </w:r>
      <w:r w:rsidR="00C67540">
        <w:t>ライブラリ</w:t>
      </w:r>
      <w:r w:rsidR="001E63EA">
        <w:rPr>
          <w:rFonts w:hint="eastAsia"/>
        </w:rPr>
        <w:t>版と異なる。</w:t>
      </w:r>
    </w:p>
    <w:p w14:paraId="602FF49A" w14:textId="014B0DCE" w:rsidR="00E3409D" w:rsidRDefault="001E63EA" w:rsidP="00E3409D">
      <w:pPr>
        <w:pStyle w:val="a9"/>
        <w:ind w:firstLine="283"/>
      </w:pPr>
      <w:r>
        <w:rPr>
          <w:rFonts w:hint="eastAsia"/>
        </w:rPr>
        <w:t>Windows</w:t>
      </w:r>
      <w:r>
        <w:rPr>
          <w:rFonts w:hint="eastAsia"/>
        </w:rPr>
        <w:t>版の</w:t>
      </w:r>
      <w:r w:rsidR="00E3409D">
        <w:rPr>
          <w:rFonts w:hint="eastAsia"/>
        </w:rPr>
        <w:t>TLS</w:t>
      </w:r>
      <w:r w:rsidR="00E3409D">
        <w:rPr>
          <w:rFonts w:hint="eastAsia"/>
        </w:rPr>
        <w:t>（スレッドローカルストレージ）の動作もテスト。</w:t>
      </w:r>
    </w:p>
    <w:p w14:paraId="6374DABE" w14:textId="3735CE02" w:rsidR="00C67540" w:rsidRDefault="00C67540" w:rsidP="00C67540">
      <w:pPr>
        <w:pStyle w:val="a9"/>
        <w:spacing w:beforeLines="50" w:before="180"/>
        <w:ind w:firstLine="283"/>
        <w:rPr>
          <w:rFonts w:hint="eastAsia"/>
        </w:rPr>
      </w:pPr>
      <w:r>
        <w:lastRenderedPageBreak/>
        <w:t>サンプルには示していないが、スレッド生成時にスタック領域（のサイズ）やスレッド優先度などを設定することが可能。</w:t>
      </w:r>
    </w:p>
    <w:p w14:paraId="34725EE6" w14:textId="77777777" w:rsidR="00576268" w:rsidRDefault="00576268" w:rsidP="003F1110">
      <w:pPr>
        <w:pStyle w:val="a9"/>
        <w:spacing w:beforeLines="50" w:before="180"/>
        <w:ind w:firstLine="283"/>
      </w:pPr>
      <w:r>
        <w:rPr>
          <w:rFonts w:hint="eastAsia"/>
        </w:rPr>
        <w:t>Windows</w:t>
      </w:r>
      <w:r>
        <w:rPr>
          <w:rFonts w:hint="eastAsia"/>
        </w:rPr>
        <w:t>のスレッド生成用関数には、</w:t>
      </w:r>
      <w:r w:rsidRPr="00576268">
        <w:t>CreateThread</w:t>
      </w:r>
      <w:r>
        <w:t xml:space="preserve">() </w:t>
      </w:r>
      <w:r>
        <w:rPr>
          <w:rFonts w:hint="eastAsia"/>
        </w:rPr>
        <w:t>関数、</w:t>
      </w:r>
      <w:r w:rsidRPr="00576268">
        <w:t>_beginthread</w:t>
      </w:r>
      <w:r>
        <w:t xml:space="preserve">() </w:t>
      </w:r>
      <w:r>
        <w:rPr>
          <w:rFonts w:hint="eastAsia"/>
        </w:rPr>
        <w:t>関数、</w:t>
      </w:r>
      <w:r w:rsidRPr="00576268">
        <w:t>_beginthreadex</w:t>
      </w:r>
      <w:r>
        <w:rPr>
          <w:rFonts w:hint="eastAsia"/>
        </w:rPr>
        <w:t>(</w:t>
      </w:r>
      <w:r>
        <w:t xml:space="preserve">) </w:t>
      </w:r>
      <w:r>
        <w:rPr>
          <w:rFonts w:hint="eastAsia"/>
        </w:rPr>
        <w:t>関数がある。</w:t>
      </w:r>
    </w:p>
    <w:p w14:paraId="4B6B14D9" w14:textId="77777777" w:rsidR="00576268" w:rsidRDefault="00576268" w:rsidP="00576268">
      <w:pPr>
        <w:pStyle w:val="a9"/>
        <w:ind w:firstLine="283"/>
      </w:pPr>
      <w:r w:rsidRPr="00576268">
        <w:t>CreateThread</w:t>
      </w:r>
      <w:r>
        <w:t xml:space="preserve">() </w:t>
      </w:r>
      <w:r>
        <w:rPr>
          <w:rFonts w:hint="eastAsia"/>
        </w:rPr>
        <w:t>関数で呼び出したスレッド関数の中では</w:t>
      </w:r>
      <w:r>
        <w:rPr>
          <w:rFonts w:hint="eastAsia"/>
        </w:rPr>
        <w:t>C</w:t>
      </w:r>
      <w:r>
        <w:rPr>
          <w:rFonts w:hint="eastAsia"/>
        </w:rPr>
        <w:t>ランタイムライブラリが使えず、また自身のスレッドハンドルをクローズできないという問題があるため、基本的に使用しないこと。</w:t>
      </w:r>
    </w:p>
    <w:p w14:paraId="5F7D5017" w14:textId="0E47EA15" w:rsidR="001E63EA" w:rsidRDefault="00576268" w:rsidP="00576268">
      <w:pPr>
        <w:pStyle w:val="a9"/>
        <w:ind w:firstLine="283"/>
      </w:pPr>
      <w:r w:rsidRPr="00576268">
        <w:t>_beginthread</w:t>
      </w:r>
      <w:r>
        <w:t xml:space="preserve">() </w:t>
      </w:r>
      <w:r>
        <w:rPr>
          <w:rFonts w:hint="eastAsia"/>
        </w:rPr>
        <w:t>関数と</w:t>
      </w:r>
      <w:r w:rsidRPr="00576268">
        <w:t>_beginthreadex</w:t>
      </w:r>
      <w:r>
        <w:rPr>
          <w:rFonts w:hint="eastAsia"/>
        </w:rPr>
        <w:t>(</w:t>
      </w:r>
      <w:r>
        <w:t xml:space="preserve">) </w:t>
      </w:r>
      <w:r>
        <w:rPr>
          <w:rFonts w:hint="eastAsia"/>
        </w:rPr>
        <w:t>関数の違いは、スレッド生成時に細かい制御ができるかどうかという点。</w:t>
      </w:r>
    </w:p>
    <w:p w14:paraId="2C048EBF" w14:textId="5F14E461" w:rsidR="00C67540" w:rsidRPr="00C67540" w:rsidRDefault="00C67540" w:rsidP="00C67540">
      <w:pPr>
        <w:pStyle w:val="a9"/>
        <w:spacing w:beforeLines="50" w:before="180"/>
        <w:ind w:firstLine="283"/>
        <w:rPr>
          <w:rFonts w:hint="eastAsia"/>
        </w:rPr>
      </w:pPr>
      <w:r>
        <w:t>なお、</w:t>
      </w:r>
      <w:r>
        <w:rPr>
          <w:rFonts w:hint="eastAsia"/>
        </w:rPr>
        <w:t xml:space="preserve">fork </w:t>
      </w:r>
      <w:r>
        <w:rPr>
          <w:rFonts w:hint="eastAsia"/>
        </w:rPr>
        <w:t>と同様のコピープロセスを生成する仕組みは</w:t>
      </w:r>
      <w:r>
        <w:rPr>
          <w:rFonts w:hint="eastAsia"/>
        </w:rPr>
        <w:t>W</w:t>
      </w:r>
      <w:r>
        <w:t>indows</w:t>
      </w:r>
      <w:r>
        <w:t>にはないが、実行ファイル（</w:t>
      </w:r>
      <w:r>
        <w:rPr>
          <w:rFonts w:hint="eastAsia"/>
        </w:rPr>
        <w:t>.exe</w:t>
      </w:r>
      <w:r>
        <w:rPr>
          <w:rFonts w:hint="eastAsia"/>
        </w:rPr>
        <w:t>）を指定してプロセス／子プロセスを作成する仕組みは用意されている。（サンプルは割愛）</w:t>
      </w:r>
    </w:p>
    <w:p w14:paraId="2AC79B14" w14:textId="38EB38CA" w:rsidR="00E3409D" w:rsidRDefault="001E63EA" w:rsidP="00E3409D">
      <w:pPr>
        <w:pStyle w:val="a9"/>
        <w:keepNext/>
        <w:widowControl/>
        <w:spacing w:beforeLines="50" w:before="180"/>
        <w:ind w:firstLineChars="0" w:firstLine="0"/>
      </w:pPr>
      <w:r>
        <w:rPr>
          <w:rFonts w:hint="eastAsia"/>
        </w:rPr>
        <w:t>Win</w:t>
      </w:r>
      <w:r w:rsidR="005A5AF6">
        <w:t>32API</w:t>
      </w:r>
      <w:r w:rsidR="005A5AF6">
        <w:t>版</w:t>
      </w:r>
      <w:r w:rsidR="00E3409D">
        <w:t>スレッド</w:t>
      </w:r>
      <w:r w:rsidR="00E3409D">
        <w:rPr>
          <w:rFonts w:hint="eastAsia"/>
        </w:rPr>
        <w:t>のサンプル：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E3409D" w14:paraId="056FC4E4" w14:textId="77777777" w:rsidTr="00566D74">
        <w:tc>
          <w:tcPr>
            <w:tcW w:w="8494" w:type="dxa"/>
          </w:tcPr>
          <w:p w14:paraId="0D16AD72" w14:textId="77777777" w:rsidR="00305003" w:rsidRDefault="00305003" w:rsidP="00305003">
            <w:pPr>
              <w:pStyle w:val="2-"/>
            </w:pPr>
            <w:r>
              <w:t>#include &lt;stdio.h&gt;</w:t>
            </w:r>
          </w:p>
          <w:p w14:paraId="3A089D52" w14:textId="77777777" w:rsidR="00305003" w:rsidRDefault="00305003" w:rsidP="00305003">
            <w:pPr>
              <w:pStyle w:val="2-"/>
            </w:pPr>
            <w:r>
              <w:t>#include &lt;stdlib.h&gt;</w:t>
            </w:r>
          </w:p>
          <w:p w14:paraId="74AFE454" w14:textId="77777777" w:rsidR="00305003" w:rsidRPr="00305003" w:rsidRDefault="00305003" w:rsidP="00305003">
            <w:pPr>
              <w:pStyle w:val="2-"/>
              <w:rPr>
                <w:color w:val="FF0000"/>
              </w:rPr>
            </w:pPr>
          </w:p>
          <w:p w14:paraId="1AD753CB" w14:textId="77777777" w:rsidR="00305003" w:rsidRPr="00305003" w:rsidRDefault="00305003" w:rsidP="00305003">
            <w:pPr>
              <w:pStyle w:val="2-"/>
              <w:rPr>
                <w:color w:val="FF0000"/>
              </w:rPr>
            </w:pPr>
            <w:r w:rsidRPr="00305003">
              <w:rPr>
                <w:color w:val="FF0000"/>
              </w:rPr>
              <w:t>#include &lt;windows.h&gt;</w:t>
            </w:r>
          </w:p>
          <w:p w14:paraId="51B64E2A" w14:textId="77777777" w:rsidR="00305003" w:rsidRPr="00305003" w:rsidRDefault="00305003" w:rsidP="00305003">
            <w:pPr>
              <w:pStyle w:val="2-"/>
              <w:rPr>
                <w:color w:val="FF0000"/>
              </w:rPr>
            </w:pPr>
            <w:r w:rsidRPr="00305003">
              <w:rPr>
                <w:color w:val="FF0000"/>
              </w:rPr>
              <w:t>#include &lt;process.h&gt;</w:t>
            </w:r>
          </w:p>
          <w:p w14:paraId="59E17CAB" w14:textId="77777777" w:rsidR="00305003" w:rsidRDefault="00305003" w:rsidP="00305003">
            <w:pPr>
              <w:pStyle w:val="2-"/>
            </w:pPr>
          </w:p>
          <w:p w14:paraId="3A789D0A" w14:textId="77777777" w:rsidR="00305003" w:rsidRPr="00305003" w:rsidRDefault="00305003" w:rsidP="00305003">
            <w:pPr>
              <w:pStyle w:val="2-"/>
              <w:rPr>
                <w:color w:val="00B050"/>
              </w:rPr>
            </w:pPr>
            <w:r w:rsidRPr="00305003">
              <w:rPr>
                <w:rFonts w:hint="eastAsia"/>
                <w:color w:val="00B050"/>
              </w:rPr>
              <w:t>//スレッドローカルストレージ(TLS)テスト</w:t>
            </w:r>
          </w:p>
          <w:p w14:paraId="402D5835" w14:textId="77777777" w:rsidR="00305003" w:rsidRDefault="00305003" w:rsidP="00305003">
            <w:pPr>
              <w:pStyle w:val="2-"/>
            </w:pPr>
            <w:r w:rsidRPr="00305003">
              <w:rPr>
                <w:rFonts w:hint="eastAsia"/>
                <w:color w:val="FF0000"/>
              </w:rPr>
              <w:t>__declspec(thread)</w:t>
            </w:r>
            <w:r>
              <w:rPr>
                <w:rFonts w:hint="eastAsia"/>
              </w:rPr>
              <w:t xml:space="preserve"> unsigned int tls_tid = 0;</w:t>
            </w:r>
            <w:r w:rsidRPr="00305003">
              <w:rPr>
                <w:rFonts w:hint="eastAsia"/>
                <w:color w:val="00B050"/>
              </w:rPr>
              <w:t>//Visual C++固有版TLS指定</w:t>
            </w:r>
          </w:p>
          <w:p w14:paraId="269DBF59" w14:textId="77777777" w:rsidR="00305003" w:rsidRPr="00305003" w:rsidRDefault="00305003" w:rsidP="00305003">
            <w:pPr>
              <w:pStyle w:val="2-"/>
              <w:rPr>
                <w:color w:val="00B050"/>
              </w:rPr>
            </w:pPr>
            <w:r w:rsidRPr="00305003">
              <w:rPr>
                <w:rFonts w:hint="eastAsia"/>
                <w:color w:val="00B050"/>
              </w:rPr>
              <w:t>//</w:t>
            </w:r>
            <w:r w:rsidRPr="00305003">
              <w:rPr>
                <w:rFonts w:hint="eastAsia"/>
                <w:color w:val="FF0000"/>
              </w:rPr>
              <w:t>thread_local</w:t>
            </w:r>
            <w:r w:rsidRPr="00305003">
              <w:rPr>
                <w:rFonts w:hint="eastAsia"/>
                <w:color w:val="00B050"/>
              </w:rPr>
              <w:t xml:space="preserve"> unsigned int tls_tid = 0;//C++11仕様版TLS指定：Visual C++ 2013 では未対応</w:t>
            </w:r>
          </w:p>
          <w:p w14:paraId="0CC287DC" w14:textId="77777777" w:rsidR="00305003" w:rsidRDefault="00305003" w:rsidP="00305003">
            <w:pPr>
              <w:pStyle w:val="2-"/>
            </w:pPr>
          </w:p>
          <w:p w14:paraId="1DE2C430" w14:textId="77777777" w:rsidR="00305003" w:rsidRPr="00305003" w:rsidRDefault="00305003" w:rsidP="00305003">
            <w:pPr>
              <w:pStyle w:val="2-"/>
              <w:rPr>
                <w:color w:val="00B050"/>
              </w:rPr>
            </w:pPr>
            <w:r w:rsidRPr="00305003">
              <w:rPr>
                <w:rFonts w:hint="eastAsia"/>
                <w:color w:val="00B050"/>
              </w:rPr>
              <w:t>//テスト用情報</w:t>
            </w:r>
          </w:p>
          <w:p w14:paraId="1F8D20EF" w14:textId="77777777" w:rsidR="00305003" w:rsidRDefault="00305003" w:rsidP="00305003">
            <w:pPr>
              <w:pStyle w:val="2-"/>
            </w:pPr>
            <w:r>
              <w:t>struct TEST_INFO</w:t>
            </w:r>
          </w:p>
          <w:p w14:paraId="04352CD9" w14:textId="77777777" w:rsidR="00305003" w:rsidRDefault="00305003" w:rsidP="00305003">
            <w:pPr>
              <w:pStyle w:val="2-"/>
            </w:pPr>
            <w:r>
              <w:t>{</w:t>
            </w:r>
          </w:p>
          <w:p w14:paraId="070620E8" w14:textId="77777777" w:rsidR="00305003" w:rsidRPr="00305003" w:rsidRDefault="00305003" w:rsidP="00305003">
            <w:pPr>
              <w:pStyle w:val="2-"/>
              <w:rPr>
                <w:color w:val="00B050"/>
              </w:rPr>
            </w:pPr>
            <w:r>
              <w:rPr>
                <w:rFonts w:hint="eastAsia"/>
              </w:rPr>
              <w:tab/>
              <w:t>const char* text;</w:t>
            </w:r>
            <w:r w:rsidRPr="00305003">
              <w:rPr>
                <w:rFonts w:hint="eastAsia"/>
                <w:color w:val="00B050"/>
              </w:rPr>
              <w:t>//文字列</w:t>
            </w:r>
          </w:p>
          <w:p w14:paraId="11290DDF" w14:textId="77777777" w:rsidR="00305003" w:rsidRPr="00305003" w:rsidRDefault="00305003" w:rsidP="00305003">
            <w:pPr>
              <w:pStyle w:val="2-"/>
              <w:rPr>
                <w:color w:val="00B050"/>
              </w:rPr>
            </w:pPr>
            <w:r>
              <w:rPr>
                <w:rFonts w:hint="eastAsia"/>
              </w:rPr>
              <w:tab/>
              <w:t xml:space="preserve">int value;      </w:t>
            </w:r>
            <w:r w:rsidRPr="00305003">
              <w:rPr>
                <w:rFonts w:hint="eastAsia"/>
                <w:color w:val="00B050"/>
              </w:rPr>
              <w:t xml:space="preserve"> //数値</w:t>
            </w:r>
          </w:p>
          <w:p w14:paraId="6F05D038" w14:textId="77777777" w:rsidR="00305003" w:rsidRPr="00305003" w:rsidRDefault="00305003" w:rsidP="00305003">
            <w:pPr>
              <w:pStyle w:val="2-"/>
              <w:rPr>
                <w:color w:val="00B050"/>
              </w:rPr>
            </w:pPr>
            <w:r>
              <w:rPr>
                <w:rFonts w:hint="eastAsia"/>
              </w:rPr>
              <w:tab/>
              <w:t xml:space="preserve">int loop_max;   </w:t>
            </w:r>
            <w:r w:rsidRPr="00305003">
              <w:rPr>
                <w:rFonts w:hint="eastAsia"/>
                <w:color w:val="00B050"/>
              </w:rPr>
              <w:t xml:space="preserve"> //テストループ回数</w:t>
            </w:r>
          </w:p>
          <w:p w14:paraId="4D11D4A0" w14:textId="77777777" w:rsidR="00305003" w:rsidRPr="00305003" w:rsidRDefault="00305003" w:rsidP="00305003">
            <w:pPr>
              <w:pStyle w:val="2-"/>
              <w:rPr>
                <w:color w:val="00B050"/>
              </w:rPr>
            </w:pPr>
            <w:r>
              <w:rPr>
                <w:rFonts w:hint="eastAsia"/>
              </w:rPr>
              <w:tab/>
              <w:t xml:space="preserve">int start_i;    </w:t>
            </w:r>
            <w:r w:rsidRPr="00305003">
              <w:rPr>
                <w:rFonts w:hint="eastAsia"/>
                <w:color w:val="00B050"/>
              </w:rPr>
              <w:t xml:space="preserve"> //スレッド生成ループ開始値</w:t>
            </w:r>
          </w:p>
          <w:p w14:paraId="4016E7B3" w14:textId="77777777" w:rsidR="00305003" w:rsidRDefault="00305003" w:rsidP="00305003">
            <w:pPr>
              <w:pStyle w:val="2-"/>
            </w:pPr>
            <w:r>
              <w:t>};</w:t>
            </w:r>
          </w:p>
          <w:p w14:paraId="49C3953E" w14:textId="77777777" w:rsidR="00305003" w:rsidRDefault="00305003" w:rsidP="00305003">
            <w:pPr>
              <w:pStyle w:val="2-"/>
            </w:pPr>
          </w:p>
          <w:p w14:paraId="6F4155D8" w14:textId="77777777" w:rsidR="00305003" w:rsidRPr="00305003" w:rsidRDefault="00305003" w:rsidP="00305003">
            <w:pPr>
              <w:pStyle w:val="2-"/>
              <w:rPr>
                <w:color w:val="00B050"/>
              </w:rPr>
            </w:pPr>
            <w:r w:rsidRPr="00305003">
              <w:rPr>
                <w:rFonts w:hint="eastAsia"/>
                <w:color w:val="00B050"/>
              </w:rPr>
              <w:t>//スレッド情報</w:t>
            </w:r>
          </w:p>
          <w:p w14:paraId="38873602" w14:textId="77777777" w:rsidR="00305003" w:rsidRDefault="00305003" w:rsidP="00305003">
            <w:pPr>
              <w:pStyle w:val="2-"/>
            </w:pPr>
            <w:r>
              <w:t>struct THREAD_INFO</w:t>
            </w:r>
          </w:p>
          <w:p w14:paraId="362FABFD" w14:textId="77777777" w:rsidR="00305003" w:rsidRDefault="00305003" w:rsidP="00305003">
            <w:pPr>
              <w:pStyle w:val="2-"/>
            </w:pPr>
            <w:r>
              <w:t>{</w:t>
            </w:r>
          </w:p>
          <w:p w14:paraId="5DE5EAC4" w14:textId="77777777" w:rsidR="00305003" w:rsidRPr="00305003" w:rsidRDefault="00305003" w:rsidP="00305003">
            <w:pPr>
              <w:pStyle w:val="2-"/>
              <w:rPr>
                <w:color w:val="00B050"/>
              </w:rPr>
            </w:pPr>
            <w:r>
              <w:rPr>
                <w:rFonts w:hint="eastAsia"/>
              </w:rPr>
              <w:tab/>
              <w:t xml:space="preserve">int level;              </w:t>
            </w:r>
            <w:r w:rsidRPr="00305003">
              <w:rPr>
                <w:rFonts w:hint="eastAsia"/>
                <w:color w:val="00B050"/>
              </w:rPr>
              <w:t>//子スレッドレベル</w:t>
            </w:r>
          </w:p>
          <w:p w14:paraId="586C4395" w14:textId="77777777" w:rsidR="00305003" w:rsidRDefault="00305003" w:rsidP="00305003">
            <w:pPr>
              <w:pStyle w:val="2-"/>
            </w:pPr>
            <w:r>
              <w:rPr>
                <w:rFonts w:hint="eastAsia"/>
              </w:rPr>
              <w:tab/>
              <w:t>unsigned int parent_tid;</w:t>
            </w:r>
            <w:r w:rsidRPr="00305003">
              <w:rPr>
                <w:rFonts w:hint="eastAsia"/>
                <w:color w:val="00B050"/>
              </w:rPr>
              <w:t>//親スレッドID</w:t>
            </w:r>
          </w:p>
          <w:p w14:paraId="4C6997ED" w14:textId="77777777" w:rsidR="00305003" w:rsidRPr="00305003" w:rsidRDefault="00305003" w:rsidP="00305003">
            <w:pPr>
              <w:pStyle w:val="2-"/>
              <w:rPr>
                <w:color w:val="00B050"/>
              </w:rPr>
            </w:pPr>
            <w:r>
              <w:rPr>
                <w:rFonts w:hint="eastAsia"/>
              </w:rPr>
              <w:tab/>
              <w:t xml:space="preserve">bool is_root_thread;    </w:t>
            </w:r>
            <w:r w:rsidRPr="00305003">
              <w:rPr>
                <w:rFonts w:hint="eastAsia"/>
                <w:color w:val="00B050"/>
              </w:rPr>
              <w:t>//大元のスレッド判定用フラグ</w:t>
            </w:r>
          </w:p>
          <w:p w14:paraId="09F62F0D" w14:textId="77777777" w:rsidR="00305003" w:rsidRDefault="00305003" w:rsidP="00305003">
            <w:pPr>
              <w:pStyle w:val="2-"/>
            </w:pPr>
            <w:r>
              <w:t>};</w:t>
            </w:r>
          </w:p>
          <w:p w14:paraId="4477B1EE" w14:textId="77777777" w:rsidR="00305003" w:rsidRDefault="00305003" w:rsidP="00305003">
            <w:pPr>
              <w:pStyle w:val="2-"/>
            </w:pPr>
          </w:p>
          <w:p w14:paraId="3EF1D7BF" w14:textId="77777777" w:rsidR="00305003" w:rsidRPr="00305003" w:rsidRDefault="00305003" w:rsidP="00305003">
            <w:pPr>
              <w:pStyle w:val="2-"/>
              <w:rPr>
                <w:color w:val="00B050"/>
              </w:rPr>
            </w:pPr>
            <w:r w:rsidRPr="00305003">
              <w:rPr>
                <w:rFonts w:hint="eastAsia"/>
                <w:color w:val="00B050"/>
              </w:rPr>
              <w:t>//スレッド受け渡し情報</w:t>
            </w:r>
          </w:p>
          <w:p w14:paraId="5EEE7D85" w14:textId="77777777" w:rsidR="00305003" w:rsidRDefault="00305003" w:rsidP="00305003">
            <w:pPr>
              <w:pStyle w:val="2-"/>
            </w:pPr>
            <w:r>
              <w:t>struct THREAD_PARAM</w:t>
            </w:r>
          </w:p>
          <w:p w14:paraId="7E524DED" w14:textId="77777777" w:rsidR="00305003" w:rsidRDefault="00305003" w:rsidP="00305003">
            <w:pPr>
              <w:pStyle w:val="2-"/>
            </w:pPr>
            <w:r>
              <w:t>{</w:t>
            </w:r>
          </w:p>
          <w:p w14:paraId="36846B8B" w14:textId="77777777" w:rsidR="00305003" w:rsidRPr="00305003" w:rsidRDefault="00305003" w:rsidP="00305003">
            <w:pPr>
              <w:pStyle w:val="2-"/>
              <w:rPr>
                <w:color w:val="00B050"/>
              </w:rPr>
            </w:pPr>
            <w:r>
              <w:rPr>
                <w:rFonts w:hint="eastAsia"/>
              </w:rPr>
              <w:tab/>
              <w:t xml:space="preserve">TEST_INFO test;   </w:t>
            </w:r>
            <w:r w:rsidRPr="00305003">
              <w:rPr>
                <w:rFonts w:hint="eastAsia"/>
                <w:color w:val="00B050"/>
              </w:rPr>
              <w:t xml:space="preserve"> //テスト用情報</w:t>
            </w:r>
          </w:p>
          <w:p w14:paraId="111E8373" w14:textId="77777777" w:rsidR="00305003" w:rsidRDefault="00305003" w:rsidP="00305003">
            <w:pPr>
              <w:pStyle w:val="2-"/>
            </w:pPr>
            <w:r>
              <w:rPr>
                <w:rFonts w:hint="eastAsia"/>
              </w:rPr>
              <w:tab/>
              <w:t>THREAD_INFO thread;</w:t>
            </w:r>
            <w:r w:rsidRPr="00305003">
              <w:rPr>
                <w:rFonts w:hint="eastAsia"/>
                <w:color w:val="00B050"/>
              </w:rPr>
              <w:t>//スレッド情報</w:t>
            </w:r>
          </w:p>
          <w:p w14:paraId="5AA57EFC" w14:textId="77777777" w:rsidR="00305003" w:rsidRDefault="00305003" w:rsidP="00305003">
            <w:pPr>
              <w:pStyle w:val="2-"/>
            </w:pPr>
            <w:r>
              <w:t>};</w:t>
            </w:r>
          </w:p>
          <w:p w14:paraId="1A0569D5" w14:textId="77777777" w:rsidR="00305003" w:rsidRDefault="00305003" w:rsidP="00305003">
            <w:pPr>
              <w:pStyle w:val="2-"/>
            </w:pPr>
          </w:p>
          <w:p w14:paraId="5CB9D383" w14:textId="77777777" w:rsidR="00305003" w:rsidRDefault="00305003" w:rsidP="00305003">
            <w:pPr>
              <w:pStyle w:val="2-"/>
            </w:pPr>
            <w:r w:rsidRPr="00305003">
              <w:rPr>
                <w:rFonts w:hint="eastAsia"/>
                <w:color w:val="00B050"/>
              </w:rPr>
              <w:t>//子スレッドの生成と終了待ち</w:t>
            </w:r>
          </w:p>
          <w:p w14:paraId="5FF43F33" w14:textId="77777777" w:rsidR="00305003" w:rsidRDefault="00305003" w:rsidP="00305003">
            <w:pPr>
              <w:pStyle w:val="2-"/>
            </w:pPr>
            <w:r>
              <w:t>extern void createChildThreads(const char* thread_name, TEST_INFO&amp; test, THREAD_INFO&amp; tinfo);</w:t>
            </w:r>
          </w:p>
          <w:p w14:paraId="382975F9" w14:textId="77777777" w:rsidR="00305003" w:rsidRDefault="00305003" w:rsidP="00305003">
            <w:pPr>
              <w:pStyle w:val="2-"/>
            </w:pPr>
          </w:p>
          <w:p w14:paraId="299FA142" w14:textId="77777777" w:rsidR="00305003" w:rsidRPr="00305003" w:rsidRDefault="00305003" w:rsidP="00305003">
            <w:pPr>
              <w:pStyle w:val="2-"/>
              <w:rPr>
                <w:color w:val="00B050"/>
              </w:rPr>
            </w:pPr>
            <w:r w:rsidRPr="00305003">
              <w:rPr>
                <w:rFonts w:hint="eastAsia"/>
                <w:color w:val="00B050"/>
              </w:rPr>
              <w:t>//スレッド関数</w:t>
            </w:r>
          </w:p>
          <w:p w14:paraId="6BFA259C" w14:textId="77777777" w:rsidR="00305003" w:rsidRPr="00305003" w:rsidRDefault="00305003" w:rsidP="00305003">
            <w:pPr>
              <w:pStyle w:val="2-"/>
              <w:rPr>
                <w:color w:val="FF0000"/>
              </w:rPr>
            </w:pPr>
            <w:r w:rsidRPr="00305003">
              <w:rPr>
                <w:color w:val="FF0000"/>
              </w:rPr>
              <w:t>unsigned int WINAPI threadFunc(void* param_p)</w:t>
            </w:r>
          </w:p>
          <w:p w14:paraId="7681BA32" w14:textId="77777777" w:rsidR="00305003" w:rsidRDefault="00305003" w:rsidP="00305003">
            <w:pPr>
              <w:pStyle w:val="2-"/>
            </w:pPr>
            <w:r>
              <w:lastRenderedPageBreak/>
              <w:t>{</w:t>
            </w:r>
          </w:p>
          <w:p w14:paraId="69D0F8FD" w14:textId="77777777" w:rsidR="00305003" w:rsidRPr="00305003" w:rsidRDefault="00305003" w:rsidP="00305003">
            <w:pPr>
              <w:pStyle w:val="2-"/>
              <w:rPr>
                <w:color w:val="00B050"/>
              </w:rPr>
            </w:pPr>
            <w:r>
              <w:rPr>
                <w:rFonts w:hint="eastAsia"/>
              </w:rPr>
              <w:tab/>
            </w:r>
            <w:r w:rsidRPr="00305003">
              <w:rPr>
                <w:rFonts w:hint="eastAsia"/>
                <w:color w:val="00B050"/>
              </w:rPr>
              <w:t>//パラメータ受け取り</w:t>
            </w:r>
          </w:p>
          <w:p w14:paraId="10ECE040" w14:textId="77777777" w:rsidR="00305003" w:rsidRDefault="00305003" w:rsidP="00305003">
            <w:pPr>
              <w:pStyle w:val="2-"/>
            </w:pPr>
            <w:r>
              <w:tab/>
              <w:t>TEST_INFO test;</w:t>
            </w:r>
          </w:p>
          <w:p w14:paraId="6A639EA9" w14:textId="77777777" w:rsidR="00305003" w:rsidRDefault="00305003" w:rsidP="00305003">
            <w:pPr>
              <w:pStyle w:val="2-"/>
            </w:pPr>
            <w:r>
              <w:tab/>
              <w:t>THREAD_INFO tinfo;</w:t>
            </w:r>
          </w:p>
          <w:p w14:paraId="0ACAA811" w14:textId="77777777" w:rsidR="00305003" w:rsidRDefault="00305003" w:rsidP="00305003">
            <w:pPr>
              <w:pStyle w:val="2-"/>
            </w:pPr>
            <w:r>
              <w:tab/>
              <w:t>{</w:t>
            </w:r>
          </w:p>
          <w:p w14:paraId="1B9E5285" w14:textId="77777777" w:rsidR="00305003" w:rsidRDefault="00305003" w:rsidP="00305003">
            <w:pPr>
              <w:pStyle w:val="2-"/>
            </w:pPr>
            <w:r>
              <w:tab/>
            </w:r>
            <w:r>
              <w:tab/>
              <w:t>THREAD_PARAM* param = (THREAD_PARAM*)param_p;</w:t>
            </w:r>
          </w:p>
          <w:p w14:paraId="23D07097" w14:textId="77777777" w:rsidR="00305003" w:rsidRDefault="00305003" w:rsidP="00305003">
            <w:pPr>
              <w:pStyle w:val="2-"/>
            </w:pPr>
            <w:r>
              <w:tab/>
            </w:r>
            <w:r>
              <w:tab/>
              <w:t>memcpy(&amp;test, &amp;param-&gt;test, sizeof(TEST_INFO));</w:t>
            </w:r>
          </w:p>
          <w:p w14:paraId="0E7C1425" w14:textId="77777777" w:rsidR="00305003" w:rsidRDefault="00305003" w:rsidP="00305003">
            <w:pPr>
              <w:pStyle w:val="2-"/>
            </w:pPr>
            <w:r>
              <w:tab/>
            </w:r>
            <w:r>
              <w:tab/>
              <w:t>memcpy(&amp;tinfo, &amp;param-&gt;thread, sizeof(THREAD_INFO));</w:t>
            </w:r>
          </w:p>
          <w:p w14:paraId="491D8743" w14:textId="77777777" w:rsidR="00305003" w:rsidRDefault="00305003" w:rsidP="00305003">
            <w:pPr>
              <w:pStyle w:val="2-"/>
            </w:pPr>
            <w:r>
              <w:tab/>
              <w:t>}</w:t>
            </w:r>
          </w:p>
          <w:p w14:paraId="0CDAFB8C" w14:textId="77777777" w:rsidR="00305003" w:rsidRDefault="00305003" w:rsidP="00305003">
            <w:pPr>
              <w:pStyle w:val="2-"/>
            </w:pPr>
          </w:p>
          <w:p w14:paraId="47F0D40B" w14:textId="77777777" w:rsidR="00305003" w:rsidRPr="00305003" w:rsidRDefault="00305003" w:rsidP="00305003">
            <w:pPr>
              <w:pStyle w:val="2-"/>
              <w:rPr>
                <w:color w:val="00B050"/>
              </w:rPr>
            </w:pPr>
            <w:r>
              <w:rPr>
                <w:rFonts w:hint="eastAsia"/>
              </w:rPr>
              <w:tab/>
            </w:r>
            <w:r w:rsidRPr="00305003">
              <w:rPr>
                <w:rFonts w:hint="eastAsia"/>
                <w:color w:val="00B050"/>
              </w:rPr>
              <w:t>//スレッド情報</w:t>
            </w:r>
          </w:p>
          <w:p w14:paraId="7D038DF2" w14:textId="77777777" w:rsidR="00305003" w:rsidRDefault="00305003" w:rsidP="00305003">
            <w:pPr>
              <w:pStyle w:val="2-"/>
            </w:pPr>
            <w:r>
              <w:tab/>
              <w:t>unsigned int tid_tmp = GetCurrentThreadId();</w:t>
            </w:r>
          </w:p>
          <w:p w14:paraId="0C6988F5" w14:textId="77777777" w:rsidR="00305003" w:rsidRDefault="00305003" w:rsidP="00305003">
            <w:pPr>
              <w:pStyle w:val="2-"/>
            </w:pPr>
          </w:p>
          <w:p w14:paraId="47B7E536" w14:textId="77777777" w:rsidR="00305003" w:rsidRDefault="00305003" w:rsidP="00305003">
            <w:pPr>
              <w:pStyle w:val="2-"/>
            </w:pPr>
            <w:r>
              <w:rPr>
                <w:rFonts w:hint="eastAsia"/>
              </w:rPr>
              <w:tab/>
            </w:r>
            <w:r w:rsidRPr="00305003">
              <w:rPr>
                <w:rFonts w:hint="eastAsia"/>
                <w:color w:val="00B050"/>
              </w:rPr>
              <w:t>//スレッドローカルストレージ(TLS)テスト</w:t>
            </w:r>
          </w:p>
          <w:p w14:paraId="74E12A05" w14:textId="77777777" w:rsidR="00305003" w:rsidRDefault="00305003" w:rsidP="00305003">
            <w:pPr>
              <w:pStyle w:val="2-"/>
            </w:pPr>
            <w:r>
              <w:tab/>
            </w:r>
            <w:r w:rsidRPr="00305003">
              <w:rPr>
                <w:color w:val="FF0000"/>
              </w:rPr>
              <w:t>tls_tid = tid_tmp;</w:t>
            </w:r>
          </w:p>
          <w:p w14:paraId="7D16071C" w14:textId="77777777" w:rsidR="00305003" w:rsidRDefault="00305003" w:rsidP="00305003">
            <w:pPr>
              <w:pStyle w:val="2-"/>
            </w:pPr>
          </w:p>
          <w:p w14:paraId="511BC2C5" w14:textId="77777777" w:rsidR="00305003" w:rsidRDefault="00305003" w:rsidP="00305003">
            <w:pPr>
              <w:pStyle w:val="2-"/>
            </w:pPr>
            <w:r>
              <w:rPr>
                <w:rFonts w:hint="eastAsia"/>
              </w:rPr>
              <w:tab/>
            </w:r>
            <w:r w:rsidRPr="00305003">
              <w:rPr>
                <w:rFonts w:hint="eastAsia"/>
                <w:color w:val="00B050"/>
              </w:rPr>
              <w:t>//大元のスレッド判定用フラグをOFF</w:t>
            </w:r>
          </w:p>
          <w:p w14:paraId="310BD450" w14:textId="77777777" w:rsidR="00305003" w:rsidRDefault="00305003" w:rsidP="00305003">
            <w:pPr>
              <w:pStyle w:val="2-"/>
            </w:pPr>
            <w:r>
              <w:tab/>
              <w:t>tinfo.is_root_thread = false;</w:t>
            </w:r>
          </w:p>
          <w:p w14:paraId="2DDCC540" w14:textId="77777777" w:rsidR="00305003" w:rsidRDefault="00305003" w:rsidP="00305003">
            <w:pPr>
              <w:pStyle w:val="2-"/>
            </w:pPr>
          </w:p>
          <w:p w14:paraId="0987E6F8" w14:textId="77777777" w:rsidR="00305003" w:rsidRDefault="00305003" w:rsidP="00305003">
            <w:pPr>
              <w:pStyle w:val="2-"/>
            </w:pPr>
            <w:r>
              <w:rPr>
                <w:rFonts w:hint="eastAsia"/>
              </w:rPr>
              <w:tab/>
            </w:r>
            <w:r w:rsidRPr="00305003">
              <w:rPr>
                <w:rFonts w:hint="eastAsia"/>
                <w:color w:val="00B050"/>
              </w:rPr>
              <w:t>//スレッド名を作成</w:t>
            </w:r>
          </w:p>
          <w:p w14:paraId="3DB46CD8" w14:textId="77777777" w:rsidR="00305003" w:rsidRDefault="00305003" w:rsidP="00305003">
            <w:pPr>
              <w:pStyle w:val="2-"/>
            </w:pPr>
            <w:r>
              <w:tab/>
              <w:t>++tinfo.level;</w:t>
            </w:r>
          </w:p>
          <w:p w14:paraId="4DC06F83" w14:textId="77777777" w:rsidR="00305003" w:rsidRDefault="00305003" w:rsidP="00305003">
            <w:pPr>
              <w:pStyle w:val="2-"/>
            </w:pPr>
            <w:r>
              <w:tab/>
              <w:t>char thread_name[32];</w:t>
            </w:r>
          </w:p>
          <w:p w14:paraId="6A82D4A5" w14:textId="77777777" w:rsidR="00305003" w:rsidRDefault="00305003" w:rsidP="00305003">
            <w:pPr>
              <w:pStyle w:val="2-"/>
            </w:pPr>
            <w:r>
              <w:tab/>
              <w:t>sprintf_s(thread_name, sizeof(thread_name), "C%d(%5d,%5d)", tinfo.level, tid_tmp, tinfo.parent_tid);</w:t>
            </w:r>
          </w:p>
          <w:p w14:paraId="3824B8E6" w14:textId="77777777" w:rsidR="00305003" w:rsidRPr="00305003" w:rsidRDefault="00305003" w:rsidP="00305003">
            <w:pPr>
              <w:pStyle w:val="2-"/>
              <w:rPr>
                <w:color w:val="00B050"/>
              </w:rPr>
            </w:pPr>
            <w:r>
              <w:rPr>
                <w:rFonts w:hint="eastAsia"/>
              </w:rPr>
              <w:tab/>
            </w:r>
            <w:r w:rsidRPr="00305003">
              <w:rPr>
                <w:rFonts w:hint="eastAsia"/>
                <w:color w:val="00B050"/>
              </w:rPr>
              <w:t>// C + 子スレッドのレベル + ( 自スレッドID , 親スレッドID )</w:t>
            </w:r>
          </w:p>
          <w:p w14:paraId="73D62C2A" w14:textId="77777777" w:rsidR="00305003" w:rsidRDefault="00305003" w:rsidP="00305003">
            <w:pPr>
              <w:pStyle w:val="2-"/>
            </w:pPr>
          </w:p>
          <w:p w14:paraId="7A693493" w14:textId="77777777" w:rsidR="00305003" w:rsidRPr="00305003" w:rsidRDefault="00305003" w:rsidP="00305003">
            <w:pPr>
              <w:pStyle w:val="2-"/>
              <w:rPr>
                <w:color w:val="00B050"/>
              </w:rPr>
            </w:pPr>
            <w:r>
              <w:rPr>
                <w:rFonts w:hint="eastAsia"/>
              </w:rPr>
              <w:tab/>
            </w:r>
            <w:r w:rsidRPr="00305003">
              <w:rPr>
                <w:rFonts w:hint="eastAsia"/>
                <w:color w:val="00B050"/>
              </w:rPr>
              <w:t>//子スレッド開始メッセージ</w:t>
            </w:r>
          </w:p>
          <w:p w14:paraId="3112EC35" w14:textId="77777777" w:rsidR="00305003" w:rsidRDefault="00305003" w:rsidP="00305003">
            <w:pPr>
              <w:pStyle w:val="2-"/>
            </w:pPr>
            <w:r>
              <w:tab/>
              <w:t>printf("START: %s\n", thread_name);</w:t>
            </w:r>
          </w:p>
          <w:p w14:paraId="3DFC6A05" w14:textId="77777777" w:rsidR="00305003" w:rsidRDefault="00305003" w:rsidP="00305003">
            <w:pPr>
              <w:pStyle w:val="2-"/>
            </w:pPr>
            <w:r>
              <w:tab/>
              <w:t>fflush(stdout);</w:t>
            </w:r>
          </w:p>
          <w:p w14:paraId="177C2792" w14:textId="77777777" w:rsidR="00305003" w:rsidRDefault="00305003" w:rsidP="00305003">
            <w:pPr>
              <w:pStyle w:val="2-"/>
            </w:pPr>
          </w:p>
          <w:p w14:paraId="1106D925" w14:textId="77777777" w:rsidR="00305003" w:rsidRPr="00305003" w:rsidRDefault="00305003" w:rsidP="00305003">
            <w:pPr>
              <w:pStyle w:val="2-"/>
              <w:rPr>
                <w:color w:val="00B050"/>
              </w:rPr>
            </w:pPr>
            <w:r>
              <w:rPr>
                <w:rFonts w:hint="eastAsia"/>
              </w:rPr>
              <w:tab/>
            </w:r>
            <w:r w:rsidRPr="00305003">
              <w:rPr>
                <w:rFonts w:hint="eastAsia"/>
                <w:color w:val="00B050"/>
              </w:rPr>
              <w:t>//テスト用変数を更新</w:t>
            </w:r>
          </w:p>
          <w:p w14:paraId="4EC51065" w14:textId="77777777" w:rsidR="00305003" w:rsidRDefault="00305003" w:rsidP="00305003">
            <w:pPr>
              <w:pStyle w:val="2-"/>
            </w:pPr>
            <w:r>
              <w:tab/>
              <w:t>++test.value;</w:t>
            </w:r>
          </w:p>
          <w:p w14:paraId="7912D61E" w14:textId="77777777" w:rsidR="00305003" w:rsidRDefault="00305003" w:rsidP="00305003">
            <w:pPr>
              <w:pStyle w:val="2-"/>
            </w:pPr>
            <w:r>
              <w:tab/>
              <w:t>++test.loop_max;</w:t>
            </w:r>
          </w:p>
          <w:p w14:paraId="62AD3E86" w14:textId="77777777" w:rsidR="00305003" w:rsidRDefault="00305003" w:rsidP="00305003">
            <w:pPr>
              <w:pStyle w:val="2-"/>
            </w:pPr>
          </w:p>
          <w:p w14:paraId="2B447DD0" w14:textId="77777777" w:rsidR="00305003" w:rsidRPr="00305003" w:rsidRDefault="00305003" w:rsidP="00305003">
            <w:pPr>
              <w:pStyle w:val="2-"/>
              <w:rPr>
                <w:color w:val="00B050"/>
              </w:rPr>
            </w:pPr>
            <w:r>
              <w:rPr>
                <w:rFonts w:hint="eastAsia"/>
              </w:rPr>
              <w:tab/>
            </w:r>
            <w:r w:rsidRPr="00305003">
              <w:rPr>
                <w:rFonts w:hint="eastAsia"/>
                <w:color w:val="00B050"/>
              </w:rPr>
              <w:t>//親スレッドIDを格納</w:t>
            </w:r>
          </w:p>
          <w:p w14:paraId="7D9B53F3" w14:textId="77777777" w:rsidR="00305003" w:rsidRDefault="00305003" w:rsidP="00305003">
            <w:pPr>
              <w:pStyle w:val="2-"/>
            </w:pPr>
            <w:r>
              <w:tab/>
              <w:t>tinfo.parent_tid = tid_tmp;</w:t>
            </w:r>
          </w:p>
          <w:p w14:paraId="4AF084BE" w14:textId="77777777" w:rsidR="00305003" w:rsidRDefault="00305003" w:rsidP="00305003">
            <w:pPr>
              <w:pStyle w:val="2-"/>
            </w:pPr>
          </w:p>
          <w:p w14:paraId="0821436B" w14:textId="77777777" w:rsidR="00305003" w:rsidRPr="00305003" w:rsidRDefault="00305003" w:rsidP="00305003">
            <w:pPr>
              <w:pStyle w:val="2-"/>
              <w:rPr>
                <w:color w:val="00B050"/>
              </w:rPr>
            </w:pPr>
            <w:r>
              <w:rPr>
                <w:rFonts w:hint="eastAsia"/>
              </w:rPr>
              <w:tab/>
            </w:r>
            <w:r w:rsidRPr="00305003">
              <w:rPr>
                <w:rFonts w:hint="eastAsia"/>
                <w:color w:val="00B050"/>
              </w:rPr>
              <w:t>//1秒スリープ</w:t>
            </w:r>
          </w:p>
          <w:p w14:paraId="7F2423E7" w14:textId="77777777" w:rsidR="00305003" w:rsidRDefault="00305003" w:rsidP="00305003">
            <w:pPr>
              <w:pStyle w:val="2-"/>
            </w:pPr>
            <w:r>
              <w:tab/>
            </w:r>
            <w:r w:rsidRPr="00305003">
              <w:rPr>
                <w:color w:val="FF0000"/>
              </w:rPr>
              <w:t>Sleep(1000);</w:t>
            </w:r>
          </w:p>
          <w:p w14:paraId="2882526D" w14:textId="77777777" w:rsidR="00305003" w:rsidRDefault="00305003" w:rsidP="00305003">
            <w:pPr>
              <w:pStyle w:val="2-"/>
            </w:pPr>
          </w:p>
          <w:p w14:paraId="2AA0DCAA" w14:textId="77777777" w:rsidR="00305003" w:rsidRDefault="00305003" w:rsidP="00305003">
            <w:pPr>
              <w:pStyle w:val="2-"/>
            </w:pPr>
            <w:r>
              <w:rPr>
                <w:rFonts w:hint="eastAsia"/>
              </w:rPr>
              <w:tab/>
            </w:r>
            <w:r w:rsidRPr="00305003">
              <w:rPr>
                <w:rFonts w:hint="eastAsia"/>
                <w:color w:val="00B050"/>
              </w:rPr>
              <w:t>//子スレッドの生成と終了待ち</w:t>
            </w:r>
          </w:p>
          <w:p w14:paraId="783E4104" w14:textId="77777777" w:rsidR="00305003" w:rsidRDefault="00305003" w:rsidP="00305003">
            <w:pPr>
              <w:pStyle w:val="2-"/>
            </w:pPr>
            <w:r>
              <w:tab/>
              <w:t>createChildThreads(thread_name, test, tinfo);</w:t>
            </w:r>
          </w:p>
          <w:p w14:paraId="07513FCD" w14:textId="77777777" w:rsidR="00305003" w:rsidRDefault="00305003" w:rsidP="00305003">
            <w:pPr>
              <w:pStyle w:val="2-"/>
            </w:pPr>
          </w:p>
          <w:p w14:paraId="53094D00" w14:textId="77777777" w:rsidR="00305003" w:rsidRPr="00305003" w:rsidRDefault="00305003" w:rsidP="00305003">
            <w:pPr>
              <w:pStyle w:val="2-"/>
              <w:rPr>
                <w:color w:val="00B050"/>
              </w:rPr>
            </w:pPr>
            <w:r>
              <w:rPr>
                <w:rFonts w:hint="eastAsia"/>
              </w:rPr>
              <w:tab/>
            </w:r>
            <w:r w:rsidRPr="00305003">
              <w:rPr>
                <w:rFonts w:hint="eastAsia"/>
                <w:color w:val="00B050"/>
              </w:rPr>
              <w:t>//子スレッド終了メッセージ</w:t>
            </w:r>
          </w:p>
          <w:p w14:paraId="26DBD550" w14:textId="77777777" w:rsidR="00305003" w:rsidRDefault="00305003" w:rsidP="00305003">
            <w:pPr>
              <w:pStyle w:val="2-"/>
            </w:pPr>
            <w:r>
              <w:tab/>
              <w:t>printf("END: %s\n", thread_name);</w:t>
            </w:r>
          </w:p>
          <w:p w14:paraId="5A932F82" w14:textId="77777777" w:rsidR="00305003" w:rsidRDefault="00305003" w:rsidP="00305003">
            <w:pPr>
              <w:pStyle w:val="2-"/>
            </w:pPr>
            <w:r>
              <w:tab/>
              <w:t>fflush(stdout);</w:t>
            </w:r>
          </w:p>
          <w:p w14:paraId="5B927913" w14:textId="6C7AB6CC" w:rsidR="00305003" w:rsidRDefault="00AD6B14" w:rsidP="00305003">
            <w:pPr>
              <w:pStyle w:val="2-"/>
            </w:pPr>
            <w:r>
              <w:tab/>
            </w:r>
          </w:p>
          <w:p w14:paraId="7448C581" w14:textId="2D7A8E12" w:rsidR="00AD6B14" w:rsidRDefault="00AD6B14" w:rsidP="00305003">
            <w:pPr>
              <w:pStyle w:val="2-"/>
            </w:pPr>
            <w:r>
              <w:tab/>
            </w:r>
            <w:r w:rsidRPr="00AD6B14">
              <w:rPr>
                <w:rFonts w:hint="eastAsia"/>
                <w:color w:val="00B050"/>
              </w:rPr>
              <w:t>//スレッド終了</w:t>
            </w:r>
          </w:p>
          <w:p w14:paraId="07EE9608" w14:textId="2700DDF9" w:rsidR="00AD6B14" w:rsidRDefault="00AD6B14" w:rsidP="00AD6B14">
            <w:pPr>
              <w:pStyle w:val="2-"/>
            </w:pPr>
            <w:r>
              <w:rPr>
                <w:rFonts w:hint="eastAsia"/>
              </w:rPr>
              <w:tab/>
            </w:r>
            <w:r w:rsidRPr="00AD6B14">
              <w:rPr>
                <w:rFonts w:hint="eastAsia"/>
                <w:color w:val="FF0000"/>
              </w:rPr>
              <w:t>_endthreadex(0);</w:t>
            </w:r>
            <w:r w:rsidRPr="004D4BE0">
              <w:rPr>
                <w:color w:val="FF0000"/>
              </w:rPr>
              <w:tab/>
            </w:r>
            <w:r w:rsidRPr="004D4BE0">
              <w:rPr>
                <w:rFonts w:hint="eastAsia"/>
                <w:color w:val="FF0000"/>
              </w:rPr>
              <w:t>//これを呼ぶ場合、呼び出し元でCloseHandle() してはダメ</w:t>
            </w:r>
          </w:p>
          <w:p w14:paraId="0D2F8014" w14:textId="4D100742" w:rsidR="00AD6B14" w:rsidRPr="004D4BE0" w:rsidRDefault="00AD6B14" w:rsidP="00AD6B14">
            <w:pPr>
              <w:pStyle w:val="2-"/>
              <w:rPr>
                <w:color w:val="FF0000"/>
              </w:rPr>
            </w:pPr>
            <w:r>
              <w:rPr>
                <w:rFonts w:hint="eastAsia"/>
              </w:rPr>
              <w:tab/>
            </w:r>
            <w:r>
              <w:tab/>
            </w:r>
            <w:r>
              <w:tab/>
            </w:r>
            <w:r>
              <w:tab/>
            </w:r>
            <w:r w:rsidRPr="004D4BE0">
              <w:rPr>
                <w:rFonts w:hint="eastAsia"/>
                <w:color w:val="FF0000"/>
              </w:rPr>
              <w:t>//また、ローカル変数オブジェクトのデストラクタが呼び出されないので注意！</w:t>
            </w:r>
          </w:p>
          <w:p w14:paraId="354D7419" w14:textId="0F776921" w:rsidR="00AD6B14" w:rsidRPr="004D4BE0" w:rsidRDefault="00AD6B14" w:rsidP="00AD6B14">
            <w:pPr>
              <w:pStyle w:val="2-"/>
              <w:rPr>
                <w:color w:val="FF0000"/>
              </w:rPr>
            </w:pPr>
            <w:r w:rsidRPr="004D4BE0">
              <w:rPr>
                <w:color w:val="FF0000"/>
              </w:rPr>
              <w:tab/>
            </w:r>
            <w:r w:rsidRPr="004D4BE0">
              <w:rPr>
                <w:color w:val="FF0000"/>
              </w:rPr>
              <w:tab/>
            </w:r>
            <w:r w:rsidRPr="004D4BE0">
              <w:rPr>
                <w:color w:val="FF0000"/>
              </w:rPr>
              <w:tab/>
            </w:r>
            <w:r w:rsidRPr="004D4BE0">
              <w:rPr>
                <w:color w:val="FF0000"/>
              </w:rPr>
              <w:tab/>
              <w:t>//</w:t>
            </w:r>
            <w:r w:rsidRPr="004D4BE0">
              <w:rPr>
                <w:rFonts w:hint="eastAsia"/>
                <w:color w:val="FF0000"/>
              </w:rPr>
              <w:t>呼ばない場合は、呼び出し元で CloseHandle() すること</w:t>
            </w:r>
          </w:p>
          <w:p w14:paraId="1D3BA87E" w14:textId="0482081D" w:rsidR="00305003" w:rsidRDefault="00305003" w:rsidP="00AD6B14">
            <w:pPr>
              <w:pStyle w:val="2-"/>
            </w:pPr>
            <w:r>
              <w:tab/>
              <w:t>return 0;</w:t>
            </w:r>
          </w:p>
          <w:p w14:paraId="14BBB468" w14:textId="77777777" w:rsidR="00305003" w:rsidRDefault="00305003" w:rsidP="00305003">
            <w:pPr>
              <w:pStyle w:val="2-"/>
            </w:pPr>
            <w:r>
              <w:t>}</w:t>
            </w:r>
          </w:p>
          <w:p w14:paraId="0004A9F7" w14:textId="77777777" w:rsidR="00305003" w:rsidRDefault="00305003" w:rsidP="00305003">
            <w:pPr>
              <w:pStyle w:val="2-"/>
            </w:pPr>
          </w:p>
          <w:p w14:paraId="4DF91457" w14:textId="77777777" w:rsidR="00305003" w:rsidRPr="00305003" w:rsidRDefault="00305003" w:rsidP="00305003">
            <w:pPr>
              <w:pStyle w:val="2-"/>
              <w:rPr>
                <w:color w:val="00B050"/>
              </w:rPr>
            </w:pPr>
            <w:r w:rsidRPr="00305003">
              <w:rPr>
                <w:rFonts w:hint="eastAsia"/>
                <w:color w:val="00B050"/>
              </w:rPr>
              <w:t>//子スレッドの生成と終了待ち</w:t>
            </w:r>
          </w:p>
          <w:p w14:paraId="678E1C81" w14:textId="77777777" w:rsidR="00305003" w:rsidRDefault="00305003" w:rsidP="00305003">
            <w:pPr>
              <w:pStyle w:val="2-"/>
            </w:pPr>
            <w:r>
              <w:t>void createChildThreads(const char* thread_name, TEST_INFO&amp; test, THREAD_INFO&amp; tinfo)</w:t>
            </w:r>
          </w:p>
          <w:p w14:paraId="51E872D4" w14:textId="77777777" w:rsidR="00305003" w:rsidRDefault="00305003" w:rsidP="00305003">
            <w:pPr>
              <w:pStyle w:val="2-"/>
            </w:pPr>
            <w:r>
              <w:t>{</w:t>
            </w:r>
          </w:p>
          <w:p w14:paraId="5D8A136B" w14:textId="77777777" w:rsidR="00305003" w:rsidRPr="00305003" w:rsidRDefault="00305003" w:rsidP="00305003">
            <w:pPr>
              <w:pStyle w:val="2-"/>
              <w:rPr>
                <w:color w:val="00B050"/>
              </w:rPr>
            </w:pPr>
            <w:r>
              <w:rPr>
                <w:rFonts w:hint="eastAsia"/>
              </w:rPr>
              <w:tab/>
            </w:r>
            <w:r w:rsidRPr="00305003">
              <w:rPr>
                <w:rFonts w:hint="eastAsia"/>
                <w:color w:val="00B050"/>
              </w:rPr>
              <w:t>//子スレッド生成ループ</w:t>
            </w:r>
          </w:p>
          <w:p w14:paraId="1517D900" w14:textId="77777777" w:rsidR="00305003" w:rsidRDefault="00305003" w:rsidP="00305003">
            <w:pPr>
              <w:pStyle w:val="2-"/>
            </w:pPr>
            <w:r>
              <w:tab/>
              <w:t>const int CHILD_THREAD_NUM = 3;</w:t>
            </w:r>
          </w:p>
          <w:p w14:paraId="4EEC8268" w14:textId="77777777" w:rsidR="00305003" w:rsidRPr="00316B73" w:rsidRDefault="00305003" w:rsidP="00305003">
            <w:pPr>
              <w:pStyle w:val="2-"/>
              <w:rPr>
                <w:color w:val="00B050"/>
              </w:rPr>
            </w:pPr>
            <w:r>
              <w:rPr>
                <w:rFonts w:hint="eastAsia"/>
              </w:rPr>
              <w:tab/>
              <w:t xml:space="preserve">HANDLE hthread[CHILD_THREAD_NUM];     </w:t>
            </w:r>
            <w:r w:rsidRPr="00316B73">
              <w:rPr>
                <w:rFonts w:hint="eastAsia"/>
                <w:color w:val="00B050"/>
              </w:rPr>
              <w:t>//生成した子スレッドのスレッドハンドル</w:t>
            </w:r>
          </w:p>
          <w:p w14:paraId="6253AC77" w14:textId="77777777" w:rsidR="00305003" w:rsidRPr="00316B73" w:rsidRDefault="00305003" w:rsidP="00305003">
            <w:pPr>
              <w:pStyle w:val="2-"/>
              <w:rPr>
                <w:color w:val="00B050"/>
              </w:rPr>
            </w:pPr>
            <w:r>
              <w:rPr>
                <w:rFonts w:hint="eastAsia"/>
              </w:rPr>
              <w:tab/>
              <w:t xml:space="preserve">unsigned int tid[CHILD_THREAD_NUM];  </w:t>
            </w:r>
            <w:r w:rsidRPr="00316B73">
              <w:rPr>
                <w:rFonts w:hint="eastAsia"/>
                <w:color w:val="00B050"/>
              </w:rPr>
              <w:t xml:space="preserve"> //生成した子スレッドのスレッドID</w:t>
            </w:r>
          </w:p>
          <w:p w14:paraId="3F0C4585" w14:textId="77777777" w:rsidR="00305003" w:rsidRDefault="00305003" w:rsidP="00305003">
            <w:pPr>
              <w:pStyle w:val="2-"/>
            </w:pPr>
            <w:r>
              <w:rPr>
                <w:rFonts w:hint="eastAsia"/>
              </w:rPr>
              <w:tab/>
              <w:t>THREAD_PARAM* param[CHILD_THREAD_NUM];</w:t>
            </w:r>
            <w:r w:rsidRPr="00316B73">
              <w:rPr>
                <w:rFonts w:hint="eastAsia"/>
                <w:color w:val="00B050"/>
              </w:rPr>
              <w:t>//スレッド受け渡し用データ</w:t>
            </w:r>
          </w:p>
          <w:p w14:paraId="54D3D58F" w14:textId="77777777" w:rsidR="00305003" w:rsidRDefault="00305003" w:rsidP="00305003">
            <w:pPr>
              <w:pStyle w:val="2-"/>
            </w:pPr>
            <w:r>
              <w:tab/>
              <w:t>for (int i = 0; i &lt; test.start_i; ++i)</w:t>
            </w:r>
          </w:p>
          <w:p w14:paraId="5DB4AB69" w14:textId="77777777" w:rsidR="00305003" w:rsidRDefault="00305003" w:rsidP="00305003">
            <w:pPr>
              <w:pStyle w:val="2-"/>
            </w:pPr>
            <w:r>
              <w:tab/>
              <w:t>{</w:t>
            </w:r>
          </w:p>
          <w:p w14:paraId="7720BA86" w14:textId="77777777" w:rsidR="00305003" w:rsidRDefault="00305003" w:rsidP="00305003">
            <w:pPr>
              <w:pStyle w:val="2-"/>
            </w:pPr>
            <w:r>
              <w:tab/>
            </w:r>
            <w:r>
              <w:tab/>
              <w:t>hthread[i] = INVALID_HANDLE_VALUE;</w:t>
            </w:r>
          </w:p>
          <w:p w14:paraId="3DA0AFA6" w14:textId="77777777" w:rsidR="00305003" w:rsidRDefault="00305003" w:rsidP="00305003">
            <w:pPr>
              <w:pStyle w:val="2-"/>
            </w:pPr>
            <w:r>
              <w:tab/>
            </w:r>
            <w:r>
              <w:tab/>
              <w:t>tid[i] = 0;</w:t>
            </w:r>
          </w:p>
          <w:p w14:paraId="587F4EA4" w14:textId="77777777" w:rsidR="00305003" w:rsidRDefault="00305003" w:rsidP="00305003">
            <w:pPr>
              <w:pStyle w:val="2-"/>
            </w:pPr>
            <w:r>
              <w:lastRenderedPageBreak/>
              <w:tab/>
            </w:r>
            <w:r>
              <w:tab/>
              <w:t>param[i] = NULL;</w:t>
            </w:r>
          </w:p>
          <w:p w14:paraId="26F8D387" w14:textId="77777777" w:rsidR="00305003" w:rsidRDefault="00305003" w:rsidP="00305003">
            <w:pPr>
              <w:pStyle w:val="2-"/>
            </w:pPr>
            <w:r>
              <w:tab/>
              <w:t>}</w:t>
            </w:r>
          </w:p>
          <w:p w14:paraId="32D7B5BD" w14:textId="77777777" w:rsidR="00305003" w:rsidRDefault="00305003" w:rsidP="00305003">
            <w:pPr>
              <w:pStyle w:val="2-"/>
            </w:pPr>
            <w:r>
              <w:tab/>
              <w:t>for (int i = test.start_i; i &lt; CHILD_THREAD_NUM; ++i)</w:t>
            </w:r>
          </w:p>
          <w:p w14:paraId="1863E962" w14:textId="77777777" w:rsidR="00305003" w:rsidRDefault="00305003" w:rsidP="00305003">
            <w:pPr>
              <w:pStyle w:val="2-"/>
            </w:pPr>
            <w:r>
              <w:tab/>
              <w:t>{</w:t>
            </w:r>
          </w:p>
          <w:p w14:paraId="4BFD0049" w14:textId="77777777" w:rsidR="00305003" w:rsidRPr="00316B73" w:rsidRDefault="00305003" w:rsidP="00305003">
            <w:pPr>
              <w:pStyle w:val="2-"/>
              <w:rPr>
                <w:color w:val="00B050"/>
              </w:rPr>
            </w:pPr>
            <w:r>
              <w:rPr>
                <w:rFonts w:hint="eastAsia"/>
              </w:rPr>
              <w:tab/>
            </w:r>
            <w:r>
              <w:rPr>
                <w:rFonts w:hint="eastAsia"/>
              </w:rPr>
              <w:tab/>
            </w:r>
            <w:r w:rsidRPr="00316B73">
              <w:rPr>
                <w:rFonts w:hint="eastAsia"/>
                <w:color w:val="00B050"/>
              </w:rPr>
              <w:t>//子スレッド用パラメータ作成</w:t>
            </w:r>
          </w:p>
          <w:p w14:paraId="4400C663" w14:textId="77777777" w:rsidR="00305003" w:rsidRDefault="00305003" w:rsidP="00305003">
            <w:pPr>
              <w:pStyle w:val="2-"/>
            </w:pPr>
            <w:r>
              <w:tab/>
            </w:r>
            <w:r>
              <w:tab/>
              <w:t>param[i] = (THREAD_PARAM*)malloc(sizeof(THREAD_PARAM));</w:t>
            </w:r>
          </w:p>
          <w:p w14:paraId="6CC7A3F2" w14:textId="77777777" w:rsidR="00305003" w:rsidRDefault="00305003" w:rsidP="00305003">
            <w:pPr>
              <w:pStyle w:val="2-"/>
            </w:pPr>
            <w:r>
              <w:tab/>
            </w:r>
            <w:r>
              <w:tab/>
              <w:t>memcpy(&amp;param[i]-&gt;test, &amp;test, sizeof(TEST_INFO));</w:t>
            </w:r>
          </w:p>
          <w:p w14:paraId="41E96EE7" w14:textId="77777777" w:rsidR="00305003" w:rsidRDefault="00305003" w:rsidP="00305003">
            <w:pPr>
              <w:pStyle w:val="2-"/>
            </w:pPr>
            <w:r>
              <w:tab/>
            </w:r>
            <w:r>
              <w:tab/>
              <w:t>memcpy(&amp;param[i]-&gt;thread, &amp;tinfo, sizeof(THREAD_INFO));</w:t>
            </w:r>
          </w:p>
          <w:p w14:paraId="335074A7" w14:textId="77777777" w:rsidR="00305003" w:rsidRDefault="00305003" w:rsidP="00305003">
            <w:pPr>
              <w:pStyle w:val="2-"/>
            </w:pPr>
            <w:r>
              <w:tab/>
            </w:r>
            <w:r>
              <w:tab/>
              <w:t>param[i]-&gt;test.start_i = i + 1;</w:t>
            </w:r>
          </w:p>
          <w:p w14:paraId="3097F140" w14:textId="77777777" w:rsidR="00305003" w:rsidRDefault="00305003" w:rsidP="00305003">
            <w:pPr>
              <w:pStyle w:val="2-"/>
            </w:pPr>
          </w:p>
          <w:p w14:paraId="500F0222" w14:textId="77777777" w:rsidR="00305003" w:rsidRDefault="00305003" w:rsidP="00305003">
            <w:pPr>
              <w:pStyle w:val="2-"/>
            </w:pPr>
            <w:r>
              <w:rPr>
                <w:rFonts w:hint="eastAsia"/>
              </w:rPr>
              <w:tab/>
            </w:r>
            <w:r>
              <w:rPr>
                <w:rFonts w:hint="eastAsia"/>
              </w:rPr>
              <w:tab/>
            </w:r>
            <w:r w:rsidRPr="00316B73">
              <w:rPr>
                <w:rFonts w:hint="eastAsia"/>
                <w:color w:val="00B050"/>
              </w:rPr>
              <w:t>//子スレッド生成</w:t>
            </w:r>
          </w:p>
          <w:p w14:paraId="6AD1C30B" w14:textId="77777777" w:rsidR="00305003" w:rsidRDefault="00305003" w:rsidP="00305003">
            <w:pPr>
              <w:pStyle w:val="2-"/>
            </w:pPr>
            <w:r>
              <w:tab/>
            </w:r>
            <w:r>
              <w:tab/>
              <w:t>unsigned int tid_tmp = 0;</w:t>
            </w:r>
          </w:p>
          <w:p w14:paraId="0C345E08" w14:textId="77777777" w:rsidR="00305003" w:rsidRDefault="00305003" w:rsidP="00305003">
            <w:pPr>
              <w:pStyle w:val="2-"/>
            </w:pPr>
            <w:r>
              <w:tab/>
            </w:r>
            <w:r>
              <w:tab/>
              <w:t xml:space="preserve">HANDLE hthread_tmp = </w:t>
            </w:r>
            <w:r w:rsidRPr="00316B73">
              <w:rPr>
                <w:color w:val="FF0000"/>
              </w:rPr>
              <w:t>(HANDLE)_beginthreadex(NULL, 0, threadFunc, (void*)(param[i]), 0, &amp;tid_tmp);</w:t>
            </w:r>
          </w:p>
          <w:p w14:paraId="50081513" w14:textId="77777777" w:rsidR="00305003" w:rsidRDefault="00305003" w:rsidP="00305003">
            <w:pPr>
              <w:pStyle w:val="2-"/>
            </w:pPr>
            <w:r>
              <w:tab/>
            </w:r>
            <w:r>
              <w:tab/>
              <w:t>if (hthread_tmp == (HANDLE)1L || hthread_tmp == INVALID_HANDLE_VALUE)</w:t>
            </w:r>
          </w:p>
          <w:p w14:paraId="611D4E45" w14:textId="77777777" w:rsidR="00305003" w:rsidRDefault="00305003" w:rsidP="00305003">
            <w:pPr>
              <w:pStyle w:val="2-"/>
            </w:pPr>
            <w:r>
              <w:tab/>
            </w:r>
            <w:r>
              <w:tab/>
              <w:t>{</w:t>
            </w:r>
          </w:p>
          <w:p w14:paraId="3C509B23" w14:textId="77777777" w:rsidR="00305003" w:rsidRPr="00316B73" w:rsidRDefault="00305003" w:rsidP="00305003">
            <w:pPr>
              <w:pStyle w:val="2-"/>
              <w:rPr>
                <w:color w:val="00B050"/>
              </w:rPr>
            </w:pPr>
            <w:r>
              <w:rPr>
                <w:rFonts w:hint="eastAsia"/>
              </w:rPr>
              <w:tab/>
            </w:r>
            <w:r>
              <w:rPr>
                <w:rFonts w:hint="eastAsia"/>
              </w:rPr>
              <w:tab/>
            </w:r>
            <w:r>
              <w:rPr>
                <w:rFonts w:hint="eastAsia"/>
              </w:rPr>
              <w:tab/>
            </w:r>
            <w:r w:rsidRPr="00316B73">
              <w:rPr>
                <w:rFonts w:hint="eastAsia"/>
                <w:color w:val="00B050"/>
              </w:rPr>
              <w:t>//子スレッド生成失敗</w:t>
            </w:r>
          </w:p>
          <w:p w14:paraId="7B5C6108" w14:textId="77777777" w:rsidR="00305003" w:rsidRDefault="00305003" w:rsidP="00305003">
            <w:pPr>
              <w:pStyle w:val="2-"/>
            </w:pPr>
            <w:r>
              <w:tab/>
            </w:r>
            <w:r>
              <w:tab/>
            </w:r>
            <w:r>
              <w:tab/>
              <w:t>free(param[i]);</w:t>
            </w:r>
          </w:p>
          <w:p w14:paraId="22036F83" w14:textId="77777777" w:rsidR="00305003" w:rsidRDefault="00305003" w:rsidP="00305003">
            <w:pPr>
              <w:pStyle w:val="2-"/>
            </w:pPr>
            <w:r>
              <w:tab/>
            </w:r>
            <w:r>
              <w:tab/>
            </w:r>
            <w:r>
              <w:tab/>
              <w:t>param[i] = NULL;</w:t>
            </w:r>
          </w:p>
          <w:p w14:paraId="78D9B4F3" w14:textId="77777777" w:rsidR="00305003" w:rsidRDefault="00305003" w:rsidP="00305003">
            <w:pPr>
              <w:pStyle w:val="2-"/>
            </w:pPr>
          </w:p>
          <w:p w14:paraId="52FFCF9A" w14:textId="77777777" w:rsidR="00305003" w:rsidRPr="00316B73" w:rsidRDefault="00305003" w:rsidP="00305003">
            <w:pPr>
              <w:pStyle w:val="2-"/>
              <w:rPr>
                <w:color w:val="00B050"/>
              </w:rPr>
            </w:pPr>
            <w:r>
              <w:rPr>
                <w:rFonts w:hint="eastAsia"/>
              </w:rPr>
              <w:tab/>
            </w:r>
            <w:r>
              <w:rPr>
                <w:rFonts w:hint="eastAsia"/>
              </w:rPr>
              <w:tab/>
            </w:r>
            <w:r>
              <w:rPr>
                <w:rFonts w:hint="eastAsia"/>
              </w:rPr>
              <w:tab/>
            </w:r>
            <w:r w:rsidRPr="00316B73">
              <w:rPr>
                <w:rFonts w:hint="eastAsia"/>
                <w:color w:val="00B050"/>
              </w:rPr>
              <w:t>//エラーメッセージ</w:t>
            </w:r>
          </w:p>
          <w:p w14:paraId="3ACC3491" w14:textId="77777777" w:rsidR="00305003" w:rsidRDefault="00305003" w:rsidP="00305003">
            <w:pPr>
              <w:pStyle w:val="2-"/>
            </w:pPr>
            <w:r>
              <w:tab/>
            </w:r>
            <w:r>
              <w:tab/>
            </w:r>
            <w:r>
              <w:tab/>
              <w:t>if (tinfo.is_root_thread)</w:t>
            </w:r>
          </w:p>
          <w:p w14:paraId="47096E8D" w14:textId="77777777" w:rsidR="00305003" w:rsidRDefault="00305003" w:rsidP="00305003">
            <w:pPr>
              <w:pStyle w:val="2-"/>
            </w:pPr>
            <w:r>
              <w:tab/>
            </w:r>
            <w:r>
              <w:tab/>
            </w:r>
            <w:r>
              <w:tab/>
            </w:r>
            <w:r>
              <w:tab/>
              <w:t>fprintf(stderr, "%s -&gt; [%d] FAILED (errno=%d)\n", thread_name, i, errno);</w:t>
            </w:r>
          </w:p>
          <w:p w14:paraId="4FE2E2D3" w14:textId="77777777" w:rsidR="00305003" w:rsidRDefault="00305003" w:rsidP="00305003">
            <w:pPr>
              <w:pStyle w:val="2-"/>
            </w:pPr>
            <w:r>
              <w:tab/>
            </w:r>
            <w:r>
              <w:tab/>
            </w:r>
            <w:r>
              <w:tab/>
              <w:t>else</w:t>
            </w:r>
          </w:p>
          <w:p w14:paraId="4E249D0E" w14:textId="77777777" w:rsidR="00305003" w:rsidRDefault="00305003" w:rsidP="00305003">
            <w:pPr>
              <w:pStyle w:val="2-"/>
            </w:pPr>
            <w:r>
              <w:tab/>
            </w:r>
            <w:r>
              <w:tab/>
            </w:r>
            <w:r>
              <w:tab/>
            </w:r>
            <w:r>
              <w:tab/>
              <w:t>fprintf(stderr, "%s -&gt; [%d] FAILED (errno=%d)\n", thread_name, i, errno);</w:t>
            </w:r>
          </w:p>
          <w:p w14:paraId="6DAA0B35" w14:textId="77777777" w:rsidR="00305003" w:rsidRDefault="00305003" w:rsidP="00305003">
            <w:pPr>
              <w:pStyle w:val="2-"/>
            </w:pPr>
            <w:r>
              <w:tab/>
            </w:r>
            <w:r>
              <w:tab/>
            </w:r>
            <w:r>
              <w:tab/>
              <w:t>fflush(stderr);</w:t>
            </w:r>
          </w:p>
          <w:p w14:paraId="2F7CEA63" w14:textId="77777777" w:rsidR="00305003" w:rsidRDefault="00305003" w:rsidP="00305003">
            <w:pPr>
              <w:pStyle w:val="2-"/>
            </w:pPr>
          </w:p>
          <w:p w14:paraId="6638B4CD" w14:textId="77777777" w:rsidR="00305003" w:rsidRDefault="00305003" w:rsidP="00305003">
            <w:pPr>
              <w:pStyle w:val="2-"/>
            </w:pPr>
            <w:r>
              <w:rPr>
                <w:rFonts w:hint="eastAsia"/>
              </w:rPr>
              <w:tab/>
            </w:r>
            <w:r>
              <w:rPr>
                <w:rFonts w:hint="eastAsia"/>
              </w:rPr>
              <w:tab/>
            </w:r>
            <w:r>
              <w:rPr>
                <w:rFonts w:hint="eastAsia"/>
              </w:rPr>
              <w:tab/>
            </w:r>
            <w:r w:rsidRPr="00316B73">
              <w:rPr>
                <w:rFonts w:hint="eastAsia"/>
                <w:color w:val="00B050"/>
              </w:rPr>
              <w:t>//1秒スリープ</w:t>
            </w:r>
          </w:p>
          <w:p w14:paraId="287CF856" w14:textId="77777777" w:rsidR="00305003" w:rsidRPr="00316B73" w:rsidRDefault="00305003" w:rsidP="00305003">
            <w:pPr>
              <w:pStyle w:val="2-"/>
              <w:rPr>
                <w:color w:val="FF0000"/>
              </w:rPr>
            </w:pPr>
            <w:r>
              <w:tab/>
            </w:r>
            <w:r>
              <w:tab/>
            </w:r>
            <w:r>
              <w:tab/>
            </w:r>
            <w:r w:rsidRPr="00316B73">
              <w:rPr>
                <w:color w:val="FF0000"/>
              </w:rPr>
              <w:t>Sleep(1000);</w:t>
            </w:r>
          </w:p>
          <w:p w14:paraId="5D4FC93E" w14:textId="77777777" w:rsidR="00305003" w:rsidRDefault="00305003" w:rsidP="00305003">
            <w:pPr>
              <w:pStyle w:val="2-"/>
            </w:pPr>
            <w:r>
              <w:tab/>
            </w:r>
            <w:r>
              <w:tab/>
              <w:t>}</w:t>
            </w:r>
          </w:p>
          <w:p w14:paraId="58E82CBC" w14:textId="77777777" w:rsidR="00305003" w:rsidRDefault="00305003" w:rsidP="00305003">
            <w:pPr>
              <w:pStyle w:val="2-"/>
            </w:pPr>
            <w:r>
              <w:tab/>
            </w:r>
            <w:r>
              <w:tab/>
              <w:t>else</w:t>
            </w:r>
          </w:p>
          <w:p w14:paraId="5E0900A3" w14:textId="77777777" w:rsidR="00305003" w:rsidRDefault="00305003" w:rsidP="00305003">
            <w:pPr>
              <w:pStyle w:val="2-"/>
            </w:pPr>
            <w:r>
              <w:tab/>
            </w:r>
            <w:r>
              <w:tab/>
              <w:t>{</w:t>
            </w:r>
          </w:p>
          <w:p w14:paraId="1A6A4CFA" w14:textId="77777777" w:rsidR="00305003" w:rsidRPr="00316B73" w:rsidRDefault="00305003" w:rsidP="00305003">
            <w:pPr>
              <w:pStyle w:val="2-"/>
              <w:rPr>
                <w:color w:val="00B050"/>
              </w:rPr>
            </w:pPr>
            <w:r>
              <w:rPr>
                <w:rFonts w:hint="eastAsia"/>
              </w:rPr>
              <w:tab/>
            </w:r>
            <w:r>
              <w:rPr>
                <w:rFonts w:hint="eastAsia"/>
              </w:rPr>
              <w:tab/>
            </w:r>
            <w:r>
              <w:rPr>
                <w:rFonts w:hint="eastAsia"/>
              </w:rPr>
              <w:tab/>
            </w:r>
            <w:r w:rsidRPr="00316B73">
              <w:rPr>
                <w:rFonts w:hint="eastAsia"/>
                <w:color w:val="00B050"/>
              </w:rPr>
              <w:t>//子スレッド生成成功</w:t>
            </w:r>
          </w:p>
          <w:p w14:paraId="7B17CB8A" w14:textId="77777777" w:rsidR="00305003" w:rsidRDefault="00305003" w:rsidP="00305003">
            <w:pPr>
              <w:pStyle w:val="2-"/>
            </w:pPr>
          </w:p>
          <w:p w14:paraId="5AE85A3A" w14:textId="77777777" w:rsidR="00305003" w:rsidRDefault="00305003" w:rsidP="00305003">
            <w:pPr>
              <w:pStyle w:val="2-"/>
            </w:pPr>
            <w:r>
              <w:rPr>
                <w:rFonts w:hint="eastAsia"/>
              </w:rPr>
              <w:tab/>
            </w:r>
            <w:r>
              <w:rPr>
                <w:rFonts w:hint="eastAsia"/>
              </w:rPr>
              <w:tab/>
            </w:r>
            <w:r>
              <w:rPr>
                <w:rFonts w:hint="eastAsia"/>
              </w:rPr>
              <w:tab/>
            </w:r>
            <w:r w:rsidRPr="00316B73">
              <w:rPr>
                <w:rFonts w:hint="eastAsia"/>
                <w:color w:val="00B050"/>
              </w:rPr>
              <w:t>//子スレッドのスレッドハンドルとIDを記録（最後の終了待ち用）</w:t>
            </w:r>
          </w:p>
          <w:p w14:paraId="1EDA4EE5" w14:textId="77777777" w:rsidR="00305003" w:rsidRDefault="00305003" w:rsidP="00305003">
            <w:pPr>
              <w:pStyle w:val="2-"/>
            </w:pPr>
            <w:r>
              <w:tab/>
            </w:r>
            <w:r>
              <w:tab/>
            </w:r>
            <w:r>
              <w:tab/>
              <w:t>hthread[i] = hthread_tmp;</w:t>
            </w:r>
          </w:p>
          <w:p w14:paraId="38116947" w14:textId="77777777" w:rsidR="00305003" w:rsidRDefault="00305003" w:rsidP="00305003">
            <w:pPr>
              <w:pStyle w:val="2-"/>
            </w:pPr>
            <w:r>
              <w:tab/>
            </w:r>
            <w:r>
              <w:tab/>
            </w:r>
            <w:r>
              <w:tab/>
              <w:t>tid[i] = tid_tmp;</w:t>
            </w:r>
          </w:p>
          <w:p w14:paraId="0F00AA94" w14:textId="77777777" w:rsidR="00305003" w:rsidRDefault="00305003" w:rsidP="00305003">
            <w:pPr>
              <w:pStyle w:val="2-"/>
            </w:pPr>
          </w:p>
          <w:p w14:paraId="279CA4D1" w14:textId="77777777" w:rsidR="00305003" w:rsidRPr="00316B73" w:rsidRDefault="00305003" w:rsidP="00305003">
            <w:pPr>
              <w:pStyle w:val="2-"/>
              <w:rPr>
                <w:color w:val="00B050"/>
              </w:rPr>
            </w:pPr>
            <w:r>
              <w:rPr>
                <w:rFonts w:hint="eastAsia"/>
              </w:rPr>
              <w:tab/>
            </w:r>
            <w:r>
              <w:rPr>
                <w:rFonts w:hint="eastAsia"/>
              </w:rPr>
              <w:tab/>
            </w:r>
            <w:r>
              <w:rPr>
                <w:rFonts w:hint="eastAsia"/>
              </w:rPr>
              <w:tab/>
            </w:r>
            <w:r w:rsidRPr="00316B73">
              <w:rPr>
                <w:rFonts w:hint="eastAsia"/>
                <w:color w:val="00B050"/>
              </w:rPr>
              <w:t>//子スレッド生成メッセージ</w:t>
            </w:r>
          </w:p>
          <w:p w14:paraId="3F6BB07B" w14:textId="77777777" w:rsidR="00305003" w:rsidRDefault="00305003" w:rsidP="00305003">
            <w:pPr>
              <w:pStyle w:val="2-"/>
            </w:pPr>
            <w:r>
              <w:tab/>
            </w:r>
            <w:r>
              <w:tab/>
            </w:r>
            <w:r>
              <w:tab/>
              <w:t>if (tinfo.is_root_thread)</w:t>
            </w:r>
          </w:p>
          <w:p w14:paraId="215E2E42" w14:textId="77777777" w:rsidR="00305003" w:rsidRDefault="00305003" w:rsidP="00305003">
            <w:pPr>
              <w:pStyle w:val="2-"/>
            </w:pPr>
            <w:r>
              <w:tab/>
            </w:r>
            <w:r>
              <w:tab/>
            </w:r>
            <w:r>
              <w:tab/>
            </w:r>
            <w:r>
              <w:tab/>
              <w:t>printf("%s -&gt; [%d] CREATED:C%d(%5d,%5d)\n", thread_name, i, tinfo.level + 1, tid_tmp, tinfo.parent_tid);</w:t>
            </w:r>
          </w:p>
          <w:p w14:paraId="35217012" w14:textId="77777777" w:rsidR="00305003" w:rsidRDefault="00305003" w:rsidP="00305003">
            <w:pPr>
              <w:pStyle w:val="2-"/>
            </w:pPr>
            <w:r>
              <w:tab/>
            </w:r>
            <w:r>
              <w:tab/>
            </w:r>
            <w:r>
              <w:tab/>
              <w:t>else</w:t>
            </w:r>
          </w:p>
          <w:p w14:paraId="5ED53110" w14:textId="77777777" w:rsidR="00305003" w:rsidRDefault="00305003" w:rsidP="00305003">
            <w:pPr>
              <w:pStyle w:val="2-"/>
            </w:pPr>
            <w:r>
              <w:tab/>
            </w:r>
            <w:r>
              <w:tab/>
            </w:r>
            <w:r>
              <w:tab/>
            </w:r>
            <w:r>
              <w:tab/>
              <w:t>printf("%s -&gt; [%d] CREATED:C%d(%5d,%5d)\n", thread_name, i, tinfo.level + 1, tid_tmp, tinfo.parent_tid);</w:t>
            </w:r>
          </w:p>
          <w:p w14:paraId="33C81A70" w14:textId="77777777" w:rsidR="00305003" w:rsidRDefault="00305003" w:rsidP="00305003">
            <w:pPr>
              <w:pStyle w:val="2-"/>
            </w:pPr>
            <w:r>
              <w:tab/>
            </w:r>
            <w:r>
              <w:tab/>
            </w:r>
            <w:r>
              <w:tab/>
              <w:t>fflush(stdout);</w:t>
            </w:r>
          </w:p>
          <w:p w14:paraId="1EAB1C8C" w14:textId="77777777" w:rsidR="00305003" w:rsidRDefault="00305003" w:rsidP="00305003">
            <w:pPr>
              <w:pStyle w:val="2-"/>
            </w:pPr>
          </w:p>
          <w:p w14:paraId="2572E2E1" w14:textId="77777777" w:rsidR="00305003" w:rsidRPr="00316B73" w:rsidRDefault="00305003" w:rsidP="00305003">
            <w:pPr>
              <w:pStyle w:val="2-"/>
              <w:rPr>
                <w:color w:val="00B050"/>
              </w:rPr>
            </w:pPr>
            <w:r>
              <w:rPr>
                <w:rFonts w:hint="eastAsia"/>
              </w:rPr>
              <w:tab/>
            </w:r>
            <w:r>
              <w:rPr>
                <w:rFonts w:hint="eastAsia"/>
              </w:rPr>
              <w:tab/>
            </w:r>
            <w:r>
              <w:rPr>
                <w:rFonts w:hint="eastAsia"/>
              </w:rPr>
              <w:tab/>
            </w:r>
            <w:r w:rsidRPr="00316B73">
              <w:rPr>
                <w:rFonts w:hint="eastAsia"/>
                <w:color w:val="00B050"/>
              </w:rPr>
              <w:t>//2秒スリープ</w:t>
            </w:r>
          </w:p>
          <w:p w14:paraId="4376982C" w14:textId="77777777" w:rsidR="00305003" w:rsidRPr="00316B73" w:rsidRDefault="00305003" w:rsidP="00305003">
            <w:pPr>
              <w:pStyle w:val="2-"/>
              <w:rPr>
                <w:color w:val="FF0000"/>
              </w:rPr>
            </w:pPr>
            <w:r>
              <w:tab/>
            </w:r>
            <w:r>
              <w:tab/>
            </w:r>
            <w:r>
              <w:tab/>
            </w:r>
            <w:r w:rsidRPr="00316B73">
              <w:rPr>
                <w:color w:val="FF0000"/>
              </w:rPr>
              <w:t>Sleep(2000);</w:t>
            </w:r>
          </w:p>
          <w:p w14:paraId="37B89FEF" w14:textId="77777777" w:rsidR="00305003" w:rsidRDefault="00305003" w:rsidP="00305003">
            <w:pPr>
              <w:pStyle w:val="2-"/>
            </w:pPr>
            <w:r>
              <w:tab/>
            </w:r>
            <w:r>
              <w:tab/>
              <w:t>}</w:t>
            </w:r>
          </w:p>
          <w:p w14:paraId="40DC6665" w14:textId="77777777" w:rsidR="00305003" w:rsidRDefault="00305003" w:rsidP="00305003">
            <w:pPr>
              <w:pStyle w:val="2-"/>
            </w:pPr>
            <w:r>
              <w:tab/>
              <w:t>}</w:t>
            </w:r>
          </w:p>
          <w:p w14:paraId="625110F9" w14:textId="77777777" w:rsidR="00305003" w:rsidRDefault="00305003" w:rsidP="00305003">
            <w:pPr>
              <w:pStyle w:val="2-"/>
            </w:pPr>
          </w:p>
          <w:p w14:paraId="5B0509F4" w14:textId="77777777" w:rsidR="00305003" w:rsidRDefault="00305003" w:rsidP="00305003">
            <w:pPr>
              <w:pStyle w:val="2-"/>
            </w:pPr>
            <w:r>
              <w:rPr>
                <w:rFonts w:hint="eastAsia"/>
              </w:rPr>
              <w:tab/>
            </w:r>
            <w:r w:rsidRPr="00316B73">
              <w:rPr>
                <w:rFonts w:hint="eastAsia"/>
                <w:color w:val="00B050"/>
              </w:rPr>
              <w:t>//ダミー処理</w:t>
            </w:r>
          </w:p>
          <w:p w14:paraId="6B5BCC40" w14:textId="77777777" w:rsidR="00305003" w:rsidRDefault="00305003" w:rsidP="00305003">
            <w:pPr>
              <w:pStyle w:val="2-"/>
            </w:pPr>
            <w:r>
              <w:tab/>
              <w:t>for (int i = 0; i &lt; test.loop_max; ++i)</w:t>
            </w:r>
          </w:p>
          <w:p w14:paraId="3BB7A1B2" w14:textId="77777777" w:rsidR="00305003" w:rsidRDefault="00305003" w:rsidP="00305003">
            <w:pPr>
              <w:pStyle w:val="2-"/>
            </w:pPr>
            <w:r>
              <w:tab/>
              <w:t>{</w:t>
            </w:r>
          </w:p>
          <w:p w14:paraId="0EC2F99E" w14:textId="77777777" w:rsidR="00305003" w:rsidRPr="00316B73" w:rsidRDefault="00305003" w:rsidP="00305003">
            <w:pPr>
              <w:pStyle w:val="2-"/>
              <w:rPr>
                <w:color w:val="00B050"/>
              </w:rPr>
            </w:pPr>
            <w:r>
              <w:rPr>
                <w:rFonts w:hint="eastAsia"/>
              </w:rPr>
              <w:tab/>
            </w:r>
            <w:r>
              <w:rPr>
                <w:rFonts w:hint="eastAsia"/>
              </w:rPr>
              <w:tab/>
            </w:r>
            <w:r w:rsidRPr="00316B73">
              <w:rPr>
                <w:rFonts w:hint="eastAsia"/>
                <w:color w:val="00B050"/>
              </w:rPr>
              <w:t>//ダミーメッセージ表示</w:t>
            </w:r>
          </w:p>
          <w:p w14:paraId="68EECE9B" w14:textId="77777777" w:rsidR="00305003" w:rsidRDefault="00305003" w:rsidP="00305003">
            <w:pPr>
              <w:pStyle w:val="2-"/>
            </w:pPr>
            <w:r>
              <w:tab/>
            </w:r>
            <w:r>
              <w:tab/>
              <w:t>printf("[%s] ... Process(%d/%d): text=\"%s\",value=%d (tls_tid=%d)\n", thread_name, i + 1, test.loop_max, test.text, test.value, tls_tid);</w:t>
            </w:r>
          </w:p>
          <w:p w14:paraId="2C78F098" w14:textId="77777777" w:rsidR="00305003" w:rsidRDefault="00305003" w:rsidP="00305003">
            <w:pPr>
              <w:pStyle w:val="2-"/>
            </w:pPr>
            <w:r>
              <w:tab/>
            </w:r>
            <w:r>
              <w:tab/>
              <w:t>fflush(stdout);</w:t>
            </w:r>
          </w:p>
          <w:p w14:paraId="36B2BA5B" w14:textId="77777777" w:rsidR="00305003" w:rsidRDefault="00305003" w:rsidP="00305003">
            <w:pPr>
              <w:pStyle w:val="2-"/>
            </w:pPr>
            <w:r>
              <w:tab/>
            </w:r>
            <w:r>
              <w:tab/>
              <w:t>test.value += 10;</w:t>
            </w:r>
          </w:p>
          <w:p w14:paraId="01A40550" w14:textId="77777777" w:rsidR="00305003" w:rsidRDefault="00305003" w:rsidP="00305003">
            <w:pPr>
              <w:pStyle w:val="2-"/>
            </w:pPr>
          </w:p>
          <w:p w14:paraId="0C6C6FC9" w14:textId="77777777" w:rsidR="00305003" w:rsidRDefault="00305003" w:rsidP="00305003">
            <w:pPr>
              <w:pStyle w:val="2-"/>
            </w:pPr>
            <w:r>
              <w:rPr>
                <w:rFonts w:hint="eastAsia"/>
              </w:rPr>
              <w:tab/>
            </w:r>
            <w:r>
              <w:rPr>
                <w:rFonts w:hint="eastAsia"/>
              </w:rPr>
              <w:tab/>
            </w:r>
            <w:r w:rsidRPr="00316B73">
              <w:rPr>
                <w:rFonts w:hint="eastAsia"/>
                <w:color w:val="00B050"/>
              </w:rPr>
              <w:t>//1秒スリープ</w:t>
            </w:r>
          </w:p>
          <w:p w14:paraId="37091B75" w14:textId="77777777" w:rsidR="00305003" w:rsidRDefault="00305003" w:rsidP="00305003">
            <w:pPr>
              <w:pStyle w:val="2-"/>
            </w:pPr>
            <w:r>
              <w:tab/>
            </w:r>
            <w:r>
              <w:tab/>
            </w:r>
            <w:r w:rsidRPr="00316B73">
              <w:rPr>
                <w:color w:val="FF0000"/>
              </w:rPr>
              <w:t>Sleep(1000);</w:t>
            </w:r>
          </w:p>
          <w:p w14:paraId="736F27A3" w14:textId="77777777" w:rsidR="00305003" w:rsidRDefault="00305003" w:rsidP="00305003">
            <w:pPr>
              <w:pStyle w:val="2-"/>
            </w:pPr>
            <w:r>
              <w:tab/>
              <w:t>}</w:t>
            </w:r>
          </w:p>
          <w:p w14:paraId="011D8DD3" w14:textId="77777777" w:rsidR="00305003" w:rsidRDefault="00305003" w:rsidP="00305003">
            <w:pPr>
              <w:pStyle w:val="2-"/>
            </w:pPr>
          </w:p>
          <w:p w14:paraId="65D677CB" w14:textId="77777777" w:rsidR="00305003" w:rsidRDefault="00305003" w:rsidP="00305003">
            <w:pPr>
              <w:pStyle w:val="2-"/>
            </w:pPr>
            <w:r>
              <w:rPr>
                <w:rFonts w:hint="eastAsia"/>
              </w:rPr>
              <w:tab/>
            </w:r>
            <w:r w:rsidRPr="00316B73">
              <w:rPr>
                <w:rFonts w:hint="eastAsia"/>
                <w:color w:val="00B050"/>
              </w:rPr>
              <w:t>//子スレッドの終了待ち</w:t>
            </w:r>
          </w:p>
          <w:p w14:paraId="6FBEA406" w14:textId="77777777" w:rsidR="00305003" w:rsidRDefault="00305003" w:rsidP="00305003">
            <w:pPr>
              <w:pStyle w:val="2-"/>
            </w:pPr>
            <w:r>
              <w:lastRenderedPageBreak/>
              <w:tab/>
              <w:t>for (int i = 0; i &lt; CHILD_THREAD_NUM; ++i)</w:t>
            </w:r>
          </w:p>
          <w:p w14:paraId="7FA77A74" w14:textId="77777777" w:rsidR="00305003" w:rsidRDefault="00305003" w:rsidP="00305003">
            <w:pPr>
              <w:pStyle w:val="2-"/>
            </w:pPr>
            <w:r>
              <w:tab/>
              <w:t>{</w:t>
            </w:r>
          </w:p>
          <w:p w14:paraId="5711B325" w14:textId="77777777" w:rsidR="00305003" w:rsidRDefault="00305003" w:rsidP="00305003">
            <w:pPr>
              <w:pStyle w:val="2-"/>
            </w:pPr>
            <w:r>
              <w:tab/>
            </w:r>
            <w:r>
              <w:tab/>
              <w:t>HANDLE hthread_tmp = hthread[i];</w:t>
            </w:r>
          </w:p>
          <w:p w14:paraId="5D1267C9" w14:textId="77777777" w:rsidR="00305003" w:rsidRDefault="00305003" w:rsidP="00305003">
            <w:pPr>
              <w:pStyle w:val="2-"/>
            </w:pPr>
            <w:r>
              <w:tab/>
            </w:r>
            <w:r>
              <w:tab/>
              <w:t>unsigned int tid_tmp = tid[i];</w:t>
            </w:r>
          </w:p>
          <w:p w14:paraId="26245F97" w14:textId="77777777" w:rsidR="00305003" w:rsidRDefault="00305003" w:rsidP="00305003">
            <w:pPr>
              <w:pStyle w:val="2-"/>
            </w:pPr>
            <w:r>
              <w:tab/>
            </w:r>
            <w:r>
              <w:tab/>
              <w:t>if (hthread_tmp != (HANDLE)1L &amp;&amp; hthread_tmp != INVALID_HANDLE_VALUE)</w:t>
            </w:r>
          </w:p>
          <w:p w14:paraId="5C73E7F7" w14:textId="77777777" w:rsidR="00305003" w:rsidRDefault="00305003" w:rsidP="00305003">
            <w:pPr>
              <w:pStyle w:val="2-"/>
            </w:pPr>
            <w:r>
              <w:tab/>
            </w:r>
            <w:r>
              <w:tab/>
              <w:t>{</w:t>
            </w:r>
          </w:p>
          <w:p w14:paraId="6596CCD7" w14:textId="77777777" w:rsidR="00305003" w:rsidRPr="00316B73" w:rsidRDefault="00305003" w:rsidP="00305003">
            <w:pPr>
              <w:pStyle w:val="2-"/>
              <w:rPr>
                <w:color w:val="00B050"/>
              </w:rPr>
            </w:pPr>
            <w:r>
              <w:rPr>
                <w:rFonts w:hint="eastAsia"/>
              </w:rPr>
              <w:tab/>
            </w:r>
            <w:r>
              <w:rPr>
                <w:rFonts w:hint="eastAsia"/>
              </w:rPr>
              <w:tab/>
            </w:r>
            <w:r>
              <w:rPr>
                <w:rFonts w:hint="eastAsia"/>
              </w:rPr>
              <w:tab/>
            </w:r>
            <w:r w:rsidRPr="00316B73">
              <w:rPr>
                <w:rFonts w:hint="eastAsia"/>
                <w:color w:val="00B050"/>
              </w:rPr>
              <w:t>//ウェイト開始メッセージ</w:t>
            </w:r>
          </w:p>
          <w:p w14:paraId="653D3356" w14:textId="77777777" w:rsidR="00305003" w:rsidRDefault="00305003" w:rsidP="00305003">
            <w:pPr>
              <w:pStyle w:val="2-"/>
            </w:pPr>
            <w:r>
              <w:tab/>
            </w:r>
            <w:r>
              <w:tab/>
            </w:r>
            <w:r>
              <w:tab/>
              <w:t>printf("[%s] ... Wait(%5d) ...\n", thread_name, tid_tmp);</w:t>
            </w:r>
          </w:p>
          <w:p w14:paraId="77E76545" w14:textId="77777777" w:rsidR="00305003" w:rsidRDefault="00305003" w:rsidP="00305003">
            <w:pPr>
              <w:pStyle w:val="2-"/>
            </w:pPr>
            <w:r>
              <w:tab/>
            </w:r>
            <w:r>
              <w:tab/>
            </w:r>
            <w:r>
              <w:tab/>
              <w:t>fflush(stdout);</w:t>
            </w:r>
          </w:p>
          <w:p w14:paraId="03251203" w14:textId="77777777" w:rsidR="00305003" w:rsidRDefault="00305003" w:rsidP="00305003">
            <w:pPr>
              <w:pStyle w:val="2-"/>
            </w:pPr>
          </w:p>
          <w:p w14:paraId="4030C000" w14:textId="6041E2AF" w:rsidR="00305003" w:rsidRPr="00316B73" w:rsidRDefault="00305003" w:rsidP="00305003">
            <w:pPr>
              <w:pStyle w:val="2-"/>
              <w:rPr>
                <w:color w:val="00B050"/>
              </w:rPr>
            </w:pPr>
            <w:r>
              <w:rPr>
                <w:rFonts w:hint="eastAsia"/>
              </w:rPr>
              <w:tab/>
            </w:r>
            <w:r>
              <w:rPr>
                <w:rFonts w:hint="eastAsia"/>
              </w:rPr>
              <w:tab/>
            </w:r>
            <w:r>
              <w:rPr>
                <w:rFonts w:hint="eastAsia"/>
              </w:rPr>
              <w:tab/>
            </w:r>
            <w:r w:rsidRPr="00316B73">
              <w:rPr>
                <w:rFonts w:hint="eastAsia"/>
                <w:color w:val="00B050"/>
              </w:rPr>
              <w:t>//ウェイト</w:t>
            </w:r>
            <w:r w:rsidR="00316B73" w:rsidRPr="00316B73">
              <w:rPr>
                <w:rFonts w:hint="eastAsia"/>
                <w:color w:val="00B050"/>
              </w:rPr>
              <w:t>：子スレッド終了待ち</w:t>
            </w:r>
          </w:p>
          <w:p w14:paraId="2942A1B6" w14:textId="77777777" w:rsidR="00305003" w:rsidRDefault="00305003" w:rsidP="00305003">
            <w:pPr>
              <w:pStyle w:val="2-"/>
              <w:rPr>
                <w:color w:val="FF0000"/>
              </w:rPr>
            </w:pPr>
            <w:r>
              <w:tab/>
            </w:r>
            <w:r>
              <w:tab/>
            </w:r>
            <w:r>
              <w:tab/>
            </w:r>
            <w:r w:rsidRPr="00316B73">
              <w:rPr>
                <w:color w:val="FF0000"/>
              </w:rPr>
              <w:t>WaitForSingleObject(hthread_tmp, INFINITE);</w:t>
            </w:r>
          </w:p>
          <w:p w14:paraId="5019992A" w14:textId="77777777" w:rsidR="004D4BE0" w:rsidRPr="004D4BE0" w:rsidRDefault="004D4BE0" w:rsidP="004D4BE0">
            <w:pPr>
              <w:pStyle w:val="2-"/>
              <w:rPr>
                <w:color w:val="FF0000"/>
              </w:rPr>
            </w:pPr>
            <w:r w:rsidRPr="004D4BE0">
              <w:rPr>
                <w:color w:val="FF0000"/>
              </w:rPr>
              <w:tab/>
            </w:r>
            <w:r w:rsidRPr="004D4BE0">
              <w:rPr>
                <w:color w:val="FF0000"/>
              </w:rPr>
              <w:tab/>
            </w:r>
            <w:r w:rsidRPr="004D4BE0">
              <w:rPr>
                <w:color w:val="FF0000"/>
              </w:rPr>
              <w:tab/>
            </w:r>
          </w:p>
          <w:p w14:paraId="0115D1C7" w14:textId="2C8B4396" w:rsidR="004D4BE0" w:rsidRPr="004D4BE0" w:rsidRDefault="004D4BE0" w:rsidP="004D4BE0">
            <w:pPr>
              <w:pStyle w:val="2-"/>
              <w:rPr>
                <w:color w:val="FF0000"/>
              </w:rPr>
            </w:pPr>
            <w:r w:rsidRPr="004D4BE0">
              <w:rPr>
                <w:rFonts w:hint="eastAsia"/>
                <w:color w:val="FF0000"/>
              </w:rPr>
              <w:tab/>
            </w:r>
            <w:r w:rsidRPr="004D4BE0">
              <w:rPr>
                <w:rFonts w:hint="eastAsia"/>
                <w:color w:val="FF0000"/>
              </w:rPr>
              <w:tab/>
            </w:r>
            <w:r w:rsidRPr="004D4BE0">
              <w:rPr>
                <w:rFonts w:hint="eastAsia"/>
                <w:color w:val="FF0000"/>
              </w:rPr>
              <w:tab/>
            </w:r>
            <w:r w:rsidRPr="004D4BE0">
              <w:rPr>
                <w:rFonts w:hint="eastAsia"/>
                <w:color w:val="00B050"/>
              </w:rPr>
              <w:t>//</w:t>
            </w:r>
            <w:r w:rsidR="003F0EC2">
              <w:rPr>
                <w:rFonts w:hint="eastAsia"/>
                <w:color w:val="00B050"/>
              </w:rPr>
              <w:t>子スレッド</w:t>
            </w:r>
            <w:r w:rsidRPr="004D4BE0">
              <w:rPr>
                <w:rFonts w:hint="eastAsia"/>
                <w:color w:val="00B050"/>
              </w:rPr>
              <w:t>のハンドルをクローズ</w:t>
            </w:r>
          </w:p>
          <w:p w14:paraId="7C428833" w14:textId="2ED9D4F4" w:rsidR="00305003" w:rsidRDefault="004D4BE0" w:rsidP="00305003">
            <w:pPr>
              <w:pStyle w:val="2-"/>
              <w:rPr>
                <w:color w:val="FF0000"/>
              </w:rPr>
            </w:pPr>
            <w:r w:rsidRPr="004D4BE0">
              <w:rPr>
                <w:rFonts w:hint="eastAsia"/>
                <w:color w:val="FF0000"/>
              </w:rPr>
              <w:tab/>
            </w:r>
            <w:r w:rsidRPr="004D4BE0">
              <w:rPr>
                <w:rFonts w:hint="eastAsia"/>
                <w:color w:val="FF0000"/>
              </w:rPr>
              <w:tab/>
              <w:t>//</w:t>
            </w:r>
            <w:r w:rsidRPr="004D4BE0">
              <w:rPr>
                <w:rFonts w:hint="eastAsia"/>
                <w:color w:val="FF0000"/>
              </w:rPr>
              <w:tab/>
              <w:t>CloseHandle(hthread_tmp);//スレッド終了時に _endthreadex() を呼んでいるなら CloseHandle() 不要</w:t>
            </w:r>
          </w:p>
          <w:p w14:paraId="75CB71A0" w14:textId="2F0E26DC" w:rsidR="004D4BE0" w:rsidRDefault="004D4BE0" w:rsidP="00305003">
            <w:pPr>
              <w:pStyle w:val="2-"/>
            </w:pPr>
            <w:r>
              <w:tab/>
            </w:r>
            <w:r>
              <w:tab/>
            </w:r>
            <w:r>
              <w:tab/>
            </w:r>
          </w:p>
          <w:p w14:paraId="1F6FF880" w14:textId="77777777" w:rsidR="00305003" w:rsidRPr="00316B73" w:rsidRDefault="00305003" w:rsidP="00305003">
            <w:pPr>
              <w:pStyle w:val="2-"/>
              <w:rPr>
                <w:color w:val="00B050"/>
              </w:rPr>
            </w:pPr>
            <w:r>
              <w:rPr>
                <w:rFonts w:hint="eastAsia"/>
              </w:rPr>
              <w:tab/>
            </w:r>
            <w:r>
              <w:rPr>
                <w:rFonts w:hint="eastAsia"/>
              </w:rPr>
              <w:tab/>
            </w:r>
            <w:r>
              <w:rPr>
                <w:rFonts w:hint="eastAsia"/>
              </w:rPr>
              <w:tab/>
            </w:r>
            <w:r w:rsidRPr="00316B73">
              <w:rPr>
                <w:rFonts w:hint="eastAsia"/>
                <w:color w:val="00B050"/>
              </w:rPr>
              <w:t>//メモリ解放</w:t>
            </w:r>
          </w:p>
          <w:p w14:paraId="259D169A" w14:textId="77777777" w:rsidR="00305003" w:rsidRDefault="00305003" w:rsidP="00305003">
            <w:pPr>
              <w:pStyle w:val="2-"/>
            </w:pPr>
            <w:r>
              <w:tab/>
            </w:r>
            <w:r>
              <w:tab/>
            </w:r>
            <w:r>
              <w:tab/>
              <w:t>free(param[i]);</w:t>
            </w:r>
          </w:p>
          <w:p w14:paraId="1678CC18" w14:textId="77777777" w:rsidR="00305003" w:rsidRDefault="00305003" w:rsidP="00305003">
            <w:pPr>
              <w:pStyle w:val="2-"/>
            </w:pPr>
            <w:r>
              <w:tab/>
            </w:r>
            <w:r>
              <w:tab/>
            </w:r>
            <w:r>
              <w:tab/>
              <w:t>param[i] = NULL;</w:t>
            </w:r>
          </w:p>
          <w:p w14:paraId="333A6666" w14:textId="77777777" w:rsidR="00305003" w:rsidRDefault="00305003" w:rsidP="00305003">
            <w:pPr>
              <w:pStyle w:val="2-"/>
            </w:pPr>
          </w:p>
          <w:p w14:paraId="62771AF0" w14:textId="77777777" w:rsidR="00305003" w:rsidRPr="00316B73" w:rsidRDefault="00305003" w:rsidP="00305003">
            <w:pPr>
              <w:pStyle w:val="2-"/>
              <w:rPr>
                <w:color w:val="00B050"/>
              </w:rPr>
            </w:pPr>
            <w:r>
              <w:rPr>
                <w:rFonts w:hint="eastAsia"/>
              </w:rPr>
              <w:tab/>
            </w:r>
            <w:r>
              <w:rPr>
                <w:rFonts w:hint="eastAsia"/>
              </w:rPr>
              <w:tab/>
            </w:r>
            <w:r>
              <w:rPr>
                <w:rFonts w:hint="eastAsia"/>
              </w:rPr>
              <w:tab/>
            </w:r>
            <w:r w:rsidRPr="00316B73">
              <w:rPr>
                <w:rFonts w:hint="eastAsia"/>
                <w:color w:val="00B050"/>
              </w:rPr>
              <w:t>//ウェイト完了メッセージ</w:t>
            </w:r>
          </w:p>
          <w:p w14:paraId="0E5158C2" w14:textId="77777777" w:rsidR="00305003" w:rsidRDefault="00305003" w:rsidP="00305003">
            <w:pPr>
              <w:pStyle w:val="2-"/>
            </w:pPr>
            <w:r>
              <w:tab/>
            </w:r>
            <w:r>
              <w:tab/>
            </w:r>
            <w:r>
              <w:tab/>
              <w:t>printf("[%s] ... Wait(%5d) End\n", thread_name, tid_tmp);</w:t>
            </w:r>
          </w:p>
          <w:p w14:paraId="61C6CFB5" w14:textId="77777777" w:rsidR="00305003" w:rsidRDefault="00305003" w:rsidP="00305003">
            <w:pPr>
              <w:pStyle w:val="2-"/>
            </w:pPr>
            <w:r>
              <w:tab/>
            </w:r>
            <w:r>
              <w:tab/>
            </w:r>
            <w:r>
              <w:tab/>
              <w:t>fflush(stdout);</w:t>
            </w:r>
          </w:p>
          <w:p w14:paraId="231B4CAA" w14:textId="77777777" w:rsidR="00305003" w:rsidRDefault="00305003" w:rsidP="00305003">
            <w:pPr>
              <w:pStyle w:val="2-"/>
            </w:pPr>
            <w:r>
              <w:tab/>
            </w:r>
            <w:r>
              <w:tab/>
              <w:t>}</w:t>
            </w:r>
          </w:p>
          <w:p w14:paraId="6958DD89" w14:textId="77777777" w:rsidR="00305003" w:rsidRDefault="00305003" w:rsidP="00305003">
            <w:pPr>
              <w:pStyle w:val="2-"/>
            </w:pPr>
            <w:r>
              <w:tab/>
              <w:t>}</w:t>
            </w:r>
          </w:p>
          <w:p w14:paraId="1137D16D" w14:textId="77777777" w:rsidR="00305003" w:rsidRDefault="00305003" w:rsidP="00305003">
            <w:pPr>
              <w:pStyle w:val="2-"/>
            </w:pPr>
            <w:r>
              <w:t>}</w:t>
            </w:r>
          </w:p>
          <w:p w14:paraId="2569F15B" w14:textId="77777777" w:rsidR="00305003" w:rsidRDefault="00305003" w:rsidP="00305003">
            <w:pPr>
              <w:pStyle w:val="2-"/>
            </w:pPr>
          </w:p>
          <w:p w14:paraId="6C5CF0B8" w14:textId="2C4C8DB5" w:rsidR="00305003" w:rsidRPr="00316B73" w:rsidRDefault="00305003" w:rsidP="00305003">
            <w:pPr>
              <w:pStyle w:val="2-"/>
              <w:rPr>
                <w:color w:val="00B050"/>
              </w:rPr>
            </w:pPr>
            <w:r w:rsidRPr="00316B73">
              <w:rPr>
                <w:rFonts w:hint="eastAsia"/>
                <w:color w:val="00B050"/>
              </w:rPr>
              <w:t>//</w:t>
            </w:r>
            <w:r w:rsidR="00316B73" w:rsidRPr="00316B73">
              <w:rPr>
                <w:color w:val="00B050"/>
              </w:rPr>
              <w:t xml:space="preserve">Windows </w:t>
            </w:r>
            <w:r w:rsidRPr="00316B73">
              <w:rPr>
                <w:rFonts w:hint="eastAsia"/>
                <w:color w:val="00B050"/>
              </w:rPr>
              <w:t>thread テスト</w:t>
            </w:r>
          </w:p>
          <w:p w14:paraId="448BB9AE" w14:textId="77777777" w:rsidR="00305003" w:rsidRDefault="00305003" w:rsidP="00305003">
            <w:pPr>
              <w:pStyle w:val="2-"/>
            </w:pPr>
            <w:r>
              <w:t>int main(const int argc, const char* argv[])</w:t>
            </w:r>
          </w:p>
          <w:p w14:paraId="3F5F2559" w14:textId="77777777" w:rsidR="00305003" w:rsidRDefault="00305003" w:rsidP="00305003">
            <w:pPr>
              <w:pStyle w:val="2-"/>
            </w:pPr>
            <w:r>
              <w:t>{</w:t>
            </w:r>
          </w:p>
          <w:p w14:paraId="402898B4" w14:textId="77777777" w:rsidR="00305003" w:rsidRPr="00316B73" w:rsidRDefault="00305003" w:rsidP="00305003">
            <w:pPr>
              <w:pStyle w:val="2-"/>
              <w:rPr>
                <w:color w:val="00B050"/>
              </w:rPr>
            </w:pPr>
            <w:r>
              <w:rPr>
                <w:rFonts w:hint="eastAsia"/>
              </w:rPr>
              <w:tab/>
            </w:r>
            <w:r w:rsidRPr="00316B73">
              <w:rPr>
                <w:rFonts w:hint="eastAsia"/>
                <w:color w:val="00B050"/>
              </w:rPr>
              <w:t>//プログラム実行開始</w:t>
            </w:r>
          </w:p>
          <w:p w14:paraId="70771544" w14:textId="77777777" w:rsidR="00305003" w:rsidRDefault="00305003" w:rsidP="00305003">
            <w:pPr>
              <w:pStyle w:val="2-"/>
            </w:pPr>
            <w:r>
              <w:tab/>
              <w:t>printf("- Start Thread Test -\n");</w:t>
            </w:r>
          </w:p>
          <w:p w14:paraId="2377D6C7" w14:textId="77777777" w:rsidR="00305003" w:rsidRDefault="00305003" w:rsidP="00305003">
            <w:pPr>
              <w:pStyle w:val="2-"/>
            </w:pPr>
            <w:r>
              <w:tab/>
              <w:t>fflush(stdout);</w:t>
            </w:r>
          </w:p>
          <w:p w14:paraId="47775A8C" w14:textId="77777777" w:rsidR="00305003" w:rsidRDefault="00305003" w:rsidP="00305003">
            <w:pPr>
              <w:pStyle w:val="2-"/>
            </w:pPr>
          </w:p>
          <w:p w14:paraId="48D986EC" w14:textId="77777777" w:rsidR="00305003" w:rsidRPr="00316B73" w:rsidRDefault="00305003" w:rsidP="00305003">
            <w:pPr>
              <w:pStyle w:val="2-"/>
              <w:rPr>
                <w:color w:val="00B050"/>
              </w:rPr>
            </w:pPr>
            <w:r>
              <w:rPr>
                <w:rFonts w:hint="eastAsia"/>
              </w:rPr>
              <w:tab/>
            </w:r>
            <w:r w:rsidRPr="00316B73">
              <w:rPr>
                <w:rFonts w:hint="eastAsia"/>
                <w:color w:val="00B050"/>
              </w:rPr>
              <w:t>//テスト用変数</w:t>
            </w:r>
          </w:p>
          <w:p w14:paraId="5C19F24F" w14:textId="77777777" w:rsidR="00305003" w:rsidRDefault="00305003" w:rsidP="00305003">
            <w:pPr>
              <w:pStyle w:val="2-"/>
            </w:pPr>
            <w:r>
              <w:tab/>
              <w:t>TEST_INFO test =</w:t>
            </w:r>
          </w:p>
          <w:p w14:paraId="6A71B416" w14:textId="77777777" w:rsidR="00305003" w:rsidRDefault="00305003" w:rsidP="00305003">
            <w:pPr>
              <w:pStyle w:val="2-"/>
            </w:pPr>
            <w:r>
              <w:tab/>
              <w:t>{</w:t>
            </w:r>
          </w:p>
          <w:p w14:paraId="2716A5B5" w14:textId="77777777" w:rsidR="00305003" w:rsidRDefault="00305003" w:rsidP="00305003">
            <w:pPr>
              <w:pStyle w:val="2-"/>
            </w:pPr>
            <w:r>
              <w:tab/>
            </w:r>
            <w:r>
              <w:tab/>
              <w:t>"TEST",   //text</w:t>
            </w:r>
          </w:p>
          <w:p w14:paraId="2ADFD1F1" w14:textId="77777777" w:rsidR="00305003" w:rsidRDefault="00305003" w:rsidP="00305003">
            <w:pPr>
              <w:pStyle w:val="2-"/>
            </w:pPr>
            <w:r>
              <w:tab/>
            </w:r>
            <w:r>
              <w:tab/>
              <w:t>1000,     //value</w:t>
            </w:r>
          </w:p>
          <w:p w14:paraId="6785E570" w14:textId="77777777" w:rsidR="00305003" w:rsidRDefault="00305003" w:rsidP="00305003">
            <w:pPr>
              <w:pStyle w:val="2-"/>
            </w:pPr>
            <w:r>
              <w:tab/>
            </w:r>
            <w:r>
              <w:tab/>
              <w:t>1,        //loop_max</w:t>
            </w:r>
          </w:p>
          <w:p w14:paraId="16BFE031" w14:textId="77777777" w:rsidR="00305003" w:rsidRDefault="00305003" w:rsidP="00305003">
            <w:pPr>
              <w:pStyle w:val="2-"/>
            </w:pPr>
            <w:r>
              <w:tab/>
            </w:r>
            <w:r>
              <w:tab/>
              <w:t>0,        //start_i</w:t>
            </w:r>
          </w:p>
          <w:p w14:paraId="5A087DDC" w14:textId="77777777" w:rsidR="00305003" w:rsidRDefault="00305003" w:rsidP="00305003">
            <w:pPr>
              <w:pStyle w:val="2-"/>
            </w:pPr>
            <w:r>
              <w:tab/>
              <w:t>};</w:t>
            </w:r>
          </w:p>
          <w:p w14:paraId="12D13465" w14:textId="77777777" w:rsidR="00305003" w:rsidRDefault="00305003" w:rsidP="00305003">
            <w:pPr>
              <w:pStyle w:val="2-"/>
            </w:pPr>
          </w:p>
          <w:p w14:paraId="7ED3C780" w14:textId="77777777" w:rsidR="00305003" w:rsidRPr="00316B73" w:rsidRDefault="00305003" w:rsidP="00305003">
            <w:pPr>
              <w:pStyle w:val="2-"/>
              <w:rPr>
                <w:color w:val="00B050"/>
              </w:rPr>
            </w:pPr>
            <w:r>
              <w:rPr>
                <w:rFonts w:hint="eastAsia"/>
              </w:rPr>
              <w:tab/>
            </w:r>
            <w:r w:rsidRPr="00316B73">
              <w:rPr>
                <w:rFonts w:hint="eastAsia"/>
                <w:color w:val="00B050"/>
              </w:rPr>
              <w:t>//スレッド情報</w:t>
            </w:r>
          </w:p>
          <w:p w14:paraId="1D997E46" w14:textId="77777777" w:rsidR="00305003" w:rsidRDefault="00305003" w:rsidP="00305003">
            <w:pPr>
              <w:pStyle w:val="2-"/>
            </w:pPr>
            <w:r>
              <w:tab/>
              <w:t>THREAD_INFO tinfo =</w:t>
            </w:r>
          </w:p>
          <w:p w14:paraId="248E182D" w14:textId="77777777" w:rsidR="00305003" w:rsidRDefault="00305003" w:rsidP="00305003">
            <w:pPr>
              <w:pStyle w:val="2-"/>
            </w:pPr>
            <w:r>
              <w:tab/>
              <w:t>{</w:t>
            </w:r>
          </w:p>
          <w:p w14:paraId="7A423A87" w14:textId="77777777" w:rsidR="00305003" w:rsidRDefault="00305003" w:rsidP="00305003">
            <w:pPr>
              <w:pStyle w:val="2-"/>
            </w:pPr>
            <w:r>
              <w:tab/>
            </w:r>
            <w:r>
              <w:tab/>
              <w:t>0,   //level</w:t>
            </w:r>
          </w:p>
          <w:p w14:paraId="59CC587C" w14:textId="77777777" w:rsidR="00305003" w:rsidRDefault="00305003" w:rsidP="00305003">
            <w:pPr>
              <w:pStyle w:val="2-"/>
            </w:pPr>
            <w:r>
              <w:tab/>
            </w:r>
            <w:r>
              <w:tab/>
              <w:t>GetCurrentThreadId(),</w:t>
            </w:r>
          </w:p>
          <w:p w14:paraId="0F6B683D" w14:textId="77777777" w:rsidR="00305003" w:rsidRDefault="00305003" w:rsidP="00305003">
            <w:pPr>
              <w:pStyle w:val="2-"/>
            </w:pPr>
            <w:r>
              <w:tab/>
            </w:r>
            <w:r>
              <w:tab/>
              <w:t xml:space="preserve">     //parent_tid</w:t>
            </w:r>
          </w:p>
          <w:p w14:paraId="268AA1D0" w14:textId="77777777" w:rsidR="00305003" w:rsidRDefault="00305003" w:rsidP="00305003">
            <w:pPr>
              <w:pStyle w:val="2-"/>
            </w:pPr>
            <w:r>
              <w:tab/>
            </w:r>
            <w:r>
              <w:tab/>
              <w:t>true,//is_root_thread</w:t>
            </w:r>
          </w:p>
          <w:p w14:paraId="2F6E5E23" w14:textId="77777777" w:rsidR="00305003" w:rsidRDefault="00305003" w:rsidP="00305003">
            <w:pPr>
              <w:pStyle w:val="2-"/>
            </w:pPr>
            <w:r>
              <w:tab/>
              <w:t>};</w:t>
            </w:r>
          </w:p>
          <w:p w14:paraId="381E39AF" w14:textId="77777777" w:rsidR="00305003" w:rsidRDefault="00305003" w:rsidP="00305003">
            <w:pPr>
              <w:pStyle w:val="2-"/>
            </w:pPr>
          </w:p>
          <w:p w14:paraId="7A97C7A9" w14:textId="77777777" w:rsidR="00305003" w:rsidRDefault="00305003" w:rsidP="00305003">
            <w:pPr>
              <w:pStyle w:val="2-"/>
            </w:pPr>
            <w:r>
              <w:rPr>
                <w:rFonts w:hint="eastAsia"/>
              </w:rPr>
              <w:tab/>
            </w:r>
            <w:r w:rsidRPr="00316B73">
              <w:rPr>
                <w:rFonts w:hint="eastAsia"/>
                <w:color w:val="00B050"/>
              </w:rPr>
              <w:t>//スレッドローカルストレージ(TLS)テスト</w:t>
            </w:r>
          </w:p>
          <w:p w14:paraId="2BD39D79" w14:textId="77777777" w:rsidR="00305003" w:rsidRPr="00316B73" w:rsidRDefault="00305003" w:rsidP="00305003">
            <w:pPr>
              <w:pStyle w:val="2-"/>
              <w:rPr>
                <w:color w:val="FF0000"/>
              </w:rPr>
            </w:pPr>
            <w:r>
              <w:tab/>
            </w:r>
            <w:r w:rsidRPr="00316B73">
              <w:rPr>
                <w:color w:val="FF0000"/>
              </w:rPr>
              <w:t>tls_tid = tinfo.parent_tid;</w:t>
            </w:r>
          </w:p>
          <w:p w14:paraId="704D0731" w14:textId="77777777" w:rsidR="00305003" w:rsidRDefault="00305003" w:rsidP="00305003">
            <w:pPr>
              <w:pStyle w:val="2-"/>
            </w:pPr>
          </w:p>
          <w:p w14:paraId="5619D3A4" w14:textId="77777777" w:rsidR="00305003" w:rsidRPr="00316B73" w:rsidRDefault="00305003" w:rsidP="00305003">
            <w:pPr>
              <w:pStyle w:val="2-"/>
              <w:rPr>
                <w:color w:val="00B050"/>
              </w:rPr>
            </w:pPr>
            <w:r>
              <w:rPr>
                <w:rFonts w:hint="eastAsia"/>
              </w:rPr>
              <w:tab/>
            </w:r>
            <w:r w:rsidRPr="00316B73">
              <w:rPr>
                <w:rFonts w:hint="eastAsia"/>
                <w:color w:val="00B050"/>
              </w:rPr>
              <w:t>//スレッド名を作成</w:t>
            </w:r>
          </w:p>
          <w:p w14:paraId="37D929B3" w14:textId="77777777" w:rsidR="00305003" w:rsidRPr="00316B73" w:rsidRDefault="00305003" w:rsidP="00305003">
            <w:pPr>
              <w:pStyle w:val="2-"/>
              <w:rPr>
                <w:color w:val="00B050"/>
              </w:rPr>
            </w:pPr>
            <w:r w:rsidRPr="00316B73">
              <w:rPr>
                <w:rFonts w:hint="eastAsia"/>
                <w:color w:val="00B050"/>
              </w:rPr>
              <w:tab/>
              <w:t>// P + 子スレッドのレベル + ( 自スレッドID , 親スレッドID )</w:t>
            </w:r>
          </w:p>
          <w:p w14:paraId="212179D1" w14:textId="77777777" w:rsidR="00305003" w:rsidRDefault="00305003" w:rsidP="00305003">
            <w:pPr>
              <w:pStyle w:val="2-"/>
            </w:pPr>
            <w:r>
              <w:tab/>
              <w:t>char thread_name[32];</w:t>
            </w:r>
          </w:p>
          <w:p w14:paraId="1C4B0CD6" w14:textId="77777777" w:rsidR="00305003" w:rsidRDefault="00305003" w:rsidP="00305003">
            <w:pPr>
              <w:pStyle w:val="2-"/>
            </w:pPr>
            <w:r>
              <w:tab/>
              <w:t>sprintf_s(thread_name, sizeof(thread_name), "P0(%5d,%5d)", tinfo.parent_tid, 0);</w:t>
            </w:r>
          </w:p>
          <w:p w14:paraId="06383348" w14:textId="77777777" w:rsidR="00305003" w:rsidRDefault="00305003" w:rsidP="00305003">
            <w:pPr>
              <w:pStyle w:val="2-"/>
            </w:pPr>
          </w:p>
          <w:p w14:paraId="3513F3D9" w14:textId="77777777" w:rsidR="00305003" w:rsidRDefault="00305003" w:rsidP="00305003">
            <w:pPr>
              <w:pStyle w:val="2-"/>
            </w:pPr>
            <w:r>
              <w:rPr>
                <w:rFonts w:hint="eastAsia"/>
              </w:rPr>
              <w:tab/>
            </w:r>
            <w:r w:rsidRPr="00316B73">
              <w:rPr>
                <w:rFonts w:hint="eastAsia"/>
                <w:color w:val="00B050"/>
              </w:rPr>
              <w:t>//子スレッドの生成と終了待ち</w:t>
            </w:r>
          </w:p>
          <w:p w14:paraId="597EA97E" w14:textId="77777777" w:rsidR="00305003" w:rsidRDefault="00305003" w:rsidP="00305003">
            <w:pPr>
              <w:pStyle w:val="2-"/>
            </w:pPr>
            <w:r>
              <w:tab/>
              <w:t>createChildThreads(thread_name, test, tinfo);</w:t>
            </w:r>
          </w:p>
          <w:p w14:paraId="6B39228F" w14:textId="77777777" w:rsidR="00305003" w:rsidRDefault="00305003" w:rsidP="00305003">
            <w:pPr>
              <w:pStyle w:val="2-"/>
            </w:pPr>
          </w:p>
          <w:p w14:paraId="09EFB559" w14:textId="77777777" w:rsidR="00305003" w:rsidRPr="00316B73" w:rsidRDefault="00305003" w:rsidP="00305003">
            <w:pPr>
              <w:pStyle w:val="2-"/>
              <w:rPr>
                <w:color w:val="00B050"/>
              </w:rPr>
            </w:pPr>
            <w:r>
              <w:rPr>
                <w:rFonts w:hint="eastAsia"/>
              </w:rPr>
              <w:tab/>
            </w:r>
            <w:r w:rsidRPr="00316B73">
              <w:rPr>
                <w:rFonts w:hint="eastAsia"/>
                <w:color w:val="00B050"/>
              </w:rPr>
              <w:t>//プログラム実行終了</w:t>
            </w:r>
          </w:p>
          <w:p w14:paraId="4C0CD24D" w14:textId="77777777" w:rsidR="00305003" w:rsidRDefault="00305003" w:rsidP="00305003">
            <w:pPr>
              <w:pStyle w:val="2-"/>
            </w:pPr>
            <w:r>
              <w:tab/>
              <w:t>printf("- End Thread Test -\n");</w:t>
            </w:r>
          </w:p>
          <w:p w14:paraId="22ECABF1" w14:textId="77777777" w:rsidR="00305003" w:rsidRDefault="00305003" w:rsidP="00305003">
            <w:pPr>
              <w:pStyle w:val="2-"/>
            </w:pPr>
            <w:r>
              <w:lastRenderedPageBreak/>
              <w:tab/>
              <w:t>fflush(stdout);</w:t>
            </w:r>
          </w:p>
          <w:p w14:paraId="6C8CF977" w14:textId="77777777" w:rsidR="00305003" w:rsidRDefault="00305003" w:rsidP="00305003">
            <w:pPr>
              <w:pStyle w:val="2-"/>
            </w:pPr>
            <w:r>
              <w:tab/>
              <w:t>return EXIT_SUCCESS;</w:t>
            </w:r>
          </w:p>
          <w:p w14:paraId="4F7CE526" w14:textId="5878A796" w:rsidR="00E3409D" w:rsidRDefault="00305003" w:rsidP="00305003">
            <w:pPr>
              <w:pStyle w:val="2-"/>
            </w:pPr>
            <w:r>
              <w:t>}</w:t>
            </w:r>
          </w:p>
        </w:tc>
      </w:tr>
    </w:tbl>
    <w:p w14:paraId="2BE10964" w14:textId="77777777" w:rsidR="00E3409D" w:rsidRPr="0089500A" w:rsidRDefault="00E3409D" w:rsidP="00E3409D">
      <w:pPr>
        <w:pStyle w:val="a9"/>
        <w:keepNext/>
        <w:widowControl/>
        <w:rPr>
          <w:sz w:val="20"/>
          <w:szCs w:val="20"/>
        </w:rPr>
      </w:pPr>
      <w:r w:rsidRPr="00E32152">
        <w:rPr>
          <w:rFonts w:hint="eastAsia"/>
          <w:color w:val="FF0000"/>
          <w:sz w:val="20"/>
          <w:szCs w:val="20"/>
        </w:rPr>
        <w:lastRenderedPageBreak/>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E3409D" w14:paraId="1914D1C4" w14:textId="77777777" w:rsidTr="00566D74">
        <w:tc>
          <w:tcPr>
            <w:tcW w:w="8494" w:type="dxa"/>
          </w:tcPr>
          <w:p w14:paraId="7331FB65" w14:textId="53E3DAC5" w:rsidR="00E3409D" w:rsidRPr="00F96884" w:rsidRDefault="00305003" w:rsidP="00566D74">
            <w:pPr>
              <w:pStyle w:val="2-"/>
              <w:rPr>
                <w:color w:val="FF0000"/>
              </w:rPr>
            </w:pPr>
            <w:r>
              <w:tab/>
            </w:r>
            <w:r>
              <w:tab/>
            </w:r>
            <w:r w:rsidR="00E3409D">
              <w:tab/>
            </w:r>
            <w:r w:rsidR="00E3409D">
              <w:tab/>
            </w:r>
            <w:r w:rsidR="00E3409D">
              <w:tab/>
            </w:r>
            <w:r w:rsidR="00E3409D" w:rsidRPr="00F96884">
              <w:rPr>
                <w:color w:val="FF0000"/>
              </w:rPr>
              <w:t>※スレッドの親子関係は</w:t>
            </w:r>
            <w:r w:rsidR="00E3409D" w:rsidRPr="00F96884">
              <w:rPr>
                <w:rFonts w:hint="eastAsia"/>
                <w:color w:val="FF0000"/>
              </w:rPr>
              <w:t xml:space="preserve"> fork 版と同じなので着色は省略</w:t>
            </w:r>
          </w:p>
          <w:p w14:paraId="5F864920" w14:textId="77777777" w:rsidR="00E3409D" w:rsidRPr="007B6174" w:rsidRDefault="00E3409D" w:rsidP="00566D74">
            <w:pPr>
              <w:pStyle w:val="2-"/>
              <w:rPr>
                <w:color w:val="auto"/>
              </w:rPr>
            </w:pPr>
            <w:r w:rsidRPr="007B6174">
              <w:rPr>
                <w:color w:val="auto"/>
              </w:rPr>
              <w:t>- Start Thread Test -</w:t>
            </w:r>
            <w:r>
              <w:rPr>
                <w:color w:val="auto"/>
              </w:rPr>
              <w:tab/>
            </w:r>
            <w:r>
              <w:rPr>
                <w:color w:val="auto"/>
              </w:rPr>
              <w:tab/>
            </w:r>
            <w:r w:rsidRPr="00F96884">
              <w:rPr>
                <w:color w:val="FF0000"/>
              </w:rPr>
              <w:t>※TLS属性のついたグローバル変数</w:t>
            </w:r>
            <w:r w:rsidRPr="00F96884">
              <w:rPr>
                <w:rFonts w:hint="eastAsia"/>
                <w:color w:val="FF0000"/>
              </w:rPr>
              <w:t xml:space="preserve"> tls_pth</w:t>
            </w:r>
            <w:r w:rsidRPr="00F96884">
              <w:rPr>
                <w:color w:val="FF0000"/>
              </w:rPr>
              <w:t xml:space="preserve"> が、スレッド毎に異なる値になっている点に注目</w:t>
            </w:r>
          </w:p>
          <w:p w14:paraId="268E9B91" w14:textId="77777777" w:rsidR="00316B73" w:rsidRPr="00316B73" w:rsidRDefault="00316B73" w:rsidP="00316B73">
            <w:pPr>
              <w:pStyle w:val="2-"/>
              <w:rPr>
                <w:color w:val="auto"/>
              </w:rPr>
            </w:pPr>
            <w:r w:rsidRPr="00316B73">
              <w:rPr>
                <w:color w:val="auto"/>
              </w:rPr>
              <w:t>P0(14168,    0) -&gt; [0] CREATED:C1(13368,14168)</w:t>
            </w:r>
          </w:p>
          <w:p w14:paraId="47F2DBDF" w14:textId="77777777" w:rsidR="00316B73" w:rsidRPr="00316B73" w:rsidRDefault="00316B73" w:rsidP="00316B73">
            <w:pPr>
              <w:pStyle w:val="2-"/>
              <w:rPr>
                <w:color w:val="auto"/>
              </w:rPr>
            </w:pPr>
            <w:r w:rsidRPr="00316B73">
              <w:rPr>
                <w:color w:val="auto"/>
              </w:rPr>
              <w:t>START: C1(13368,14168)</w:t>
            </w:r>
          </w:p>
          <w:p w14:paraId="4AE9DDD1" w14:textId="77777777" w:rsidR="00316B73" w:rsidRPr="00316B73" w:rsidRDefault="00316B73" w:rsidP="00316B73">
            <w:pPr>
              <w:pStyle w:val="2-"/>
              <w:rPr>
                <w:color w:val="auto"/>
              </w:rPr>
            </w:pPr>
            <w:r w:rsidRPr="00316B73">
              <w:rPr>
                <w:color w:val="auto"/>
              </w:rPr>
              <w:t>C1(13368,14168) -&gt; [1] CREATED:C2(  472,13368)</w:t>
            </w:r>
          </w:p>
          <w:p w14:paraId="08EF72AC" w14:textId="77777777" w:rsidR="00316B73" w:rsidRPr="00316B73" w:rsidRDefault="00316B73" w:rsidP="00316B73">
            <w:pPr>
              <w:pStyle w:val="2-"/>
              <w:rPr>
                <w:color w:val="auto"/>
              </w:rPr>
            </w:pPr>
            <w:r w:rsidRPr="00316B73">
              <w:rPr>
                <w:color w:val="auto"/>
              </w:rPr>
              <w:t>START: C2(  472,13368)</w:t>
            </w:r>
          </w:p>
          <w:p w14:paraId="650ED87F" w14:textId="77777777" w:rsidR="00316B73" w:rsidRPr="00316B73" w:rsidRDefault="00316B73" w:rsidP="00316B73">
            <w:pPr>
              <w:pStyle w:val="2-"/>
              <w:rPr>
                <w:color w:val="auto"/>
              </w:rPr>
            </w:pPr>
            <w:r w:rsidRPr="00316B73">
              <w:rPr>
                <w:color w:val="auto"/>
              </w:rPr>
              <w:t>P0(14168,    0) -&gt; [1] CREATED:C1(11400,14168)</w:t>
            </w:r>
          </w:p>
          <w:p w14:paraId="059459D4" w14:textId="77777777" w:rsidR="00316B73" w:rsidRPr="00316B73" w:rsidRDefault="00316B73" w:rsidP="00316B73">
            <w:pPr>
              <w:pStyle w:val="2-"/>
              <w:rPr>
                <w:color w:val="auto"/>
              </w:rPr>
            </w:pPr>
            <w:r w:rsidRPr="00316B73">
              <w:rPr>
                <w:color w:val="auto"/>
              </w:rPr>
              <w:t>START: C1(11400,14168)</w:t>
            </w:r>
          </w:p>
          <w:p w14:paraId="2746DDC1" w14:textId="77777777" w:rsidR="00316B73" w:rsidRPr="00316B73" w:rsidRDefault="00316B73" w:rsidP="00316B73">
            <w:pPr>
              <w:pStyle w:val="2-"/>
              <w:rPr>
                <w:color w:val="auto"/>
              </w:rPr>
            </w:pPr>
            <w:r w:rsidRPr="00316B73">
              <w:rPr>
                <w:color w:val="auto"/>
              </w:rPr>
              <w:t>C2(  472,13368) -&gt; [2] CREATED:C3(  336,  472)</w:t>
            </w:r>
          </w:p>
          <w:p w14:paraId="64B5F061" w14:textId="77777777" w:rsidR="00316B73" w:rsidRPr="00316B73" w:rsidRDefault="00316B73" w:rsidP="00316B73">
            <w:pPr>
              <w:pStyle w:val="2-"/>
              <w:rPr>
                <w:color w:val="auto"/>
              </w:rPr>
            </w:pPr>
            <w:r w:rsidRPr="00316B73">
              <w:rPr>
                <w:color w:val="auto"/>
              </w:rPr>
              <w:t>START: C3(  336,  472)</w:t>
            </w:r>
          </w:p>
          <w:p w14:paraId="32D3AD14" w14:textId="77777777" w:rsidR="00316B73" w:rsidRPr="00316B73" w:rsidRDefault="00316B73" w:rsidP="00316B73">
            <w:pPr>
              <w:pStyle w:val="2-"/>
              <w:rPr>
                <w:color w:val="auto"/>
              </w:rPr>
            </w:pPr>
            <w:r w:rsidRPr="00316B73">
              <w:rPr>
                <w:color w:val="auto"/>
              </w:rPr>
              <w:t>C1(13368,14168) -&gt; [2] CREATED:C2(12888,13368)</w:t>
            </w:r>
          </w:p>
          <w:p w14:paraId="7DA3AB0F" w14:textId="77777777" w:rsidR="00316B73" w:rsidRPr="00316B73" w:rsidRDefault="00316B73" w:rsidP="00316B73">
            <w:pPr>
              <w:pStyle w:val="2-"/>
              <w:rPr>
                <w:color w:val="auto"/>
              </w:rPr>
            </w:pPr>
            <w:r w:rsidRPr="00316B73">
              <w:rPr>
                <w:color w:val="auto"/>
              </w:rPr>
              <w:t>START: C2(12888,13368)</w:t>
            </w:r>
          </w:p>
          <w:p w14:paraId="0AE653A4" w14:textId="77777777" w:rsidR="00316B73" w:rsidRPr="00316B73" w:rsidRDefault="00316B73" w:rsidP="00316B73">
            <w:pPr>
              <w:pStyle w:val="2-"/>
              <w:rPr>
                <w:color w:val="auto"/>
              </w:rPr>
            </w:pPr>
            <w:r w:rsidRPr="00316B73">
              <w:rPr>
                <w:color w:val="auto"/>
              </w:rPr>
              <w:t>C1(11400,14168) -&gt; [2] CREATED:C2(14400,11400)</w:t>
            </w:r>
          </w:p>
          <w:p w14:paraId="4123715A" w14:textId="77777777" w:rsidR="00316B73" w:rsidRPr="00316B73" w:rsidRDefault="00316B73" w:rsidP="00316B73">
            <w:pPr>
              <w:pStyle w:val="2-"/>
              <w:rPr>
                <w:color w:val="auto"/>
              </w:rPr>
            </w:pPr>
            <w:r w:rsidRPr="00316B73">
              <w:rPr>
                <w:color w:val="auto"/>
              </w:rPr>
              <w:t>START: C2(14400,11400)</w:t>
            </w:r>
          </w:p>
          <w:p w14:paraId="07C05B12" w14:textId="77777777" w:rsidR="00316B73" w:rsidRPr="00316B73" w:rsidRDefault="00316B73" w:rsidP="00316B73">
            <w:pPr>
              <w:pStyle w:val="2-"/>
              <w:rPr>
                <w:color w:val="auto"/>
              </w:rPr>
            </w:pPr>
            <w:r w:rsidRPr="00316B73">
              <w:rPr>
                <w:color w:val="auto"/>
              </w:rPr>
              <w:t xml:space="preserve">[C3(  336,  472)] ... Process(1/4): text="TEST",value=1003 </w:t>
            </w:r>
            <w:r w:rsidRPr="00EC160D">
              <w:rPr>
                <w:color w:val="00B050"/>
              </w:rPr>
              <w:t>(tls_tid=336)</w:t>
            </w:r>
          </w:p>
          <w:p w14:paraId="79727F0D" w14:textId="77777777" w:rsidR="00316B73" w:rsidRPr="00316B73" w:rsidRDefault="00316B73" w:rsidP="00316B73">
            <w:pPr>
              <w:pStyle w:val="2-"/>
              <w:rPr>
                <w:color w:val="auto"/>
              </w:rPr>
            </w:pPr>
            <w:r w:rsidRPr="00316B73">
              <w:rPr>
                <w:color w:val="auto"/>
              </w:rPr>
              <w:t xml:space="preserve">[C2(12888,13368)] ... Process(1/3): text="TEST",value=1002 </w:t>
            </w:r>
            <w:r w:rsidRPr="00EC160D">
              <w:rPr>
                <w:color w:val="FFC000"/>
              </w:rPr>
              <w:t>(tls_tid=12888)</w:t>
            </w:r>
          </w:p>
          <w:p w14:paraId="38811ACC" w14:textId="77777777" w:rsidR="00316B73" w:rsidRPr="00316B73" w:rsidRDefault="00316B73" w:rsidP="00316B73">
            <w:pPr>
              <w:pStyle w:val="2-"/>
              <w:rPr>
                <w:color w:val="auto"/>
              </w:rPr>
            </w:pPr>
            <w:r w:rsidRPr="00316B73">
              <w:rPr>
                <w:color w:val="auto"/>
              </w:rPr>
              <w:t>P0(14168,    0) -&gt; [2] CREATED:C1(11304,14168)</w:t>
            </w:r>
          </w:p>
          <w:p w14:paraId="4BEDCE5D" w14:textId="77777777" w:rsidR="00316B73" w:rsidRPr="00316B73" w:rsidRDefault="00316B73" w:rsidP="00316B73">
            <w:pPr>
              <w:pStyle w:val="2-"/>
              <w:rPr>
                <w:color w:val="auto"/>
              </w:rPr>
            </w:pPr>
            <w:r w:rsidRPr="00316B73">
              <w:rPr>
                <w:color w:val="auto"/>
              </w:rPr>
              <w:t>START: C1(11304,14168)</w:t>
            </w:r>
          </w:p>
          <w:p w14:paraId="7D129FD8" w14:textId="77777777" w:rsidR="00316B73" w:rsidRPr="00316B73" w:rsidRDefault="00316B73" w:rsidP="00316B73">
            <w:pPr>
              <w:pStyle w:val="2-"/>
              <w:rPr>
                <w:color w:val="auto"/>
              </w:rPr>
            </w:pPr>
            <w:r w:rsidRPr="00316B73">
              <w:rPr>
                <w:color w:val="auto"/>
              </w:rPr>
              <w:t xml:space="preserve">[C2(  472,13368)] ... Process(1/3): text="TEST",value=1002 </w:t>
            </w:r>
            <w:r w:rsidRPr="00EC160D">
              <w:rPr>
                <w:color w:val="BF8F00" w:themeColor="accent4" w:themeShade="BF"/>
              </w:rPr>
              <w:t>(tls_tid=472)</w:t>
            </w:r>
          </w:p>
          <w:p w14:paraId="4E8B2E69" w14:textId="77777777" w:rsidR="00316B73" w:rsidRPr="00EC160D" w:rsidRDefault="00316B73" w:rsidP="00316B73">
            <w:pPr>
              <w:pStyle w:val="2-"/>
              <w:rPr>
                <w:color w:val="00B050"/>
              </w:rPr>
            </w:pPr>
            <w:r w:rsidRPr="00316B73">
              <w:rPr>
                <w:color w:val="auto"/>
              </w:rPr>
              <w:t xml:space="preserve">[C3(  336,  472)] ... Process(2/4): text="TEST",value=1013 </w:t>
            </w:r>
            <w:r w:rsidRPr="00EC160D">
              <w:rPr>
                <w:color w:val="00B050"/>
              </w:rPr>
              <w:t>(tls_tid=336)</w:t>
            </w:r>
          </w:p>
          <w:p w14:paraId="4C803F3F" w14:textId="77777777" w:rsidR="00316B73" w:rsidRPr="00316B73" w:rsidRDefault="00316B73" w:rsidP="00316B73">
            <w:pPr>
              <w:pStyle w:val="2-"/>
              <w:rPr>
                <w:color w:val="auto"/>
              </w:rPr>
            </w:pPr>
            <w:r w:rsidRPr="00316B73">
              <w:rPr>
                <w:color w:val="auto"/>
              </w:rPr>
              <w:t xml:space="preserve">[C2(14400,11400)] ... Process(1/3): text="TEST",value=1002 </w:t>
            </w:r>
            <w:r w:rsidRPr="00EC160D">
              <w:rPr>
                <w:color w:val="7030A0"/>
              </w:rPr>
              <w:t>(tls_tid=14400)</w:t>
            </w:r>
          </w:p>
          <w:p w14:paraId="6F072A34" w14:textId="77777777" w:rsidR="00316B73" w:rsidRPr="00316B73" w:rsidRDefault="00316B73" w:rsidP="00316B73">
            <w:pPr>
              <w:pStyle w:val="2-"/>
              <w:rPr>
                <w:color w:val="auto"/>
              </w:rPr>
            </w:pPr>
            <w:r w:rsidRPr="00316B73">
              <w:rPr>
                <w:color w:val="auto"/>
              </w:rPr>
              <w:t xml:space="preserve">[C1(13368,14168)] ... Process(1/2): text="TEST",value=1001 </w:t>
            </w:r>
            <w:r w:rsidRPr="00EC160D">
              <w:rPr>
                <w:color w:val="9CC2E5" w:themeColor="accent1" w:themeTint="99"/>
              </w:rPr>
              <w:t>(tls_tid=13368)</w:t>
            </w:r>
          </w:p>
          <w:p w14:paraId="00EAF053" w14:textId="77777777" w:rsidR="00316B73" w:rsidRPr="00EC160D" w:rsidRDefault="00316B73" w:rsidP="00316B73">
            <w:pPr>
              <w:pStyle w:val="2-"/>
              <w:rPr>
                <w:color w:val="FFC000"/>
              </w:rPr>
            </w:pPr>
            <w:r w:rsidRPr="00316B73">
              <w:rPr>
                <w:color w:val="auto"/>
              </w:rPr>
              <w:t xml:space="preserve">[C2(12888,13368)] ... Process(2/3): text="TEST",value=1012 </w:t>
            </w:r>
            <w:r w:rsidRPr="00EC160D">
              <w:rPr>
                <w:color w:val="FFC000"/>
              </w:rPr>
              <w:t>(tls_tid=12888)</w:t>
            </w:r>
          </w:p>
          <w:p w14:paraId="50125520" w14:textId="77777777" w:rsidR="00316B73" w:rsidRPr="00316B73" w:rsidRDefault="00316B73" w:rsidP="00316B73">
            <w:pPr>
              <w:pStyle w:val="2-"/>
              <w:rPr>
                <w:color w:val="auto"/>
              </w:rPr>
            </w:pPr>
            <w:r w:rsidRPr="00316B73">
              <w:rPr>
                <w:color w:val="auto"/>
              </w:rPr>
              <w:t xml:space="preserve">[C1(11304,14168)] ... Process(1/2): text="TEST",value=1001 </w:t>
            </w:r>
            <w:r w:rsidRPr="00EC160D">
              <w:rPr>
                <w:color w:val="00B0F0"/>
              </w:rPr>
              <w:t>(tls_tid=11304)</w:t>
            </w:r>
          </w:p>
          <w:p w14:paraId="6A589693" w14:textId="77777777" w:rsidR="00316B73" w:rsidRPr="00316B73" w:rsidRDefault="00316B73" w:rsidP="00316B73">
            <w:pPr>
              <w:pStyle w:val="2-"/>
              <w:rPr>
                <w:color w:val="auto"/>
              </w:rPr>
            </w:pPr>
            <w:r w:rsidRPr="00316B73">
              <w:rPr>
                <w:color w:val="auto"/>
              </w:rPr>
              <w:t>[C1(11400,14168)] ... Process(1/2): text="TEST",value=1001</w:t>
            </w:r>
            <w:r w:rsidRPr="00EC160D">
              <w:rPr>
                <w:color w:val="2E74B5" w:themeColor="accent1" w:themeShade="BF"/>
              </w:rPr>
              <w:t xml:space="preserve"> (tls_tid=11400)</w:t>
            </w:r>
          </w:p>
          <w:p w14:paraId="6395648F" w14:textId="77777777" w:rsidR="00316B73" w:rsidRPr="00316B73" w:rsidRDefault="00316B73" w:rsidP="00316B73">
            <w:pPr>
              <w:pStyle w:val="2-"/>
              <w:rPr>
                <w:color w:val="auto"/>
              </w:rPr>
            </w:pPr>
            <w:r w:rsidRPr="00316B73">
              <w:rPr>
                <w:color w:val="auto"/>
              </w:rPr>
              <w:t>[C2(  472,13368)] ... Process(2/3): text="TEST",value=1012</w:t>
            </w:r>
            <w:r w:rsidRPr="00EC160D">
              <w:rPr>
                <w:color w:val="BF8F00" w:themeColor="accent4" w:themeShade="BF"/>
              </w:rPr>
              <w:t xml:space="preserve"> (tls_tid=472)</w:t>
            </w:r>
          </w:p>
          <w:p w14:paraId="753FB603" w14:textId="77777777" w:rsidR="00316B73" w:rsidRPr="00EC160D" w:rsidRDefault="00316B73" w:rsidP="00316B73">
            <w:pPr>
              <w:pStyle w:val="2-"/>
              <w:rPr>
                <w:color w:val="00B050"/>
              </w:rPr>
            </w:pPr>
            <w:r w:rsidRPr="00316B73">
              <w:rPr>
                <w:color w:val="auto"/>
              </w:rPr>
              <w:t xml:space="preserve">[C3(  336,  472)] ... Process(3/4): text="TEST",value=1023 </w:t>
            </w:r>
            <w:r w:rsidRPr="00EC160D">
              <w:rPr>
                <w:color w:val="00B050"/>
              </w:rPr>
              <w:t>(tls_tid=336)</w:t>
            </w:r>
          </w:p>
          <w:p w14:paraId="283678CB" w14:textId="77777777" w:rsidR="00316B73" w:rsidRPr="00316B73" w:rsidRDefault="00316B73" w:rsidP="00316B73">
            <w:pPr>
              <w:pStyle w:val="2-"/>
              <w:rPr>
                <w:color w:val="auto"/>
              </w:rPr>
            </w:pPr>
            <w:r w:rsidRPr="00316B73">
              <w:rPr>
                <w:color w:val="auto"/>
              </w:rPr>
              <w:t>[C2(14400,11400)] ... Process(2/3): text="TEST",value=1012</w:t>
            </w:r>
            <w:r w:rsidRPr="00EC160D">
              <w:rPr>
                <w:color w:val="7030A0"/>
              </w:rPr>
              <w:t xml:space="preserve"> (tls_tid=14400)</w:t>
            </w:r>
          </w:p>
          <w:p w14:paraId="4CC4C635" w14:textId="77777777" w:rsidR="00316B73" w:rsidRPr="00316B73" w:rsidRDefault="00316B73" w:rsidP="00316B73">
            <w:pPr>
              <w:pStyle w:val="2-"/>
              <w:rPr>
                <w:color w:val="auto"/>
              </w:rPr>
            </w:pPr>
            <w:r w:rsidRPr="00316B73">
              <w:rPr>
                <w:color w:val="auto"/>
              </w:rPr>
              <w:t xml:space="preserve">[C1(13368,14168)] ... Process(2/2): text="TEST",value=1011 </w:t>
            </w:r>
            <w:r w:rsidRPr="00EC160D">
              <w:rPr>
                <w:color w:val="9CC2E5" w:themeColor="accent1" w:themeTint="99"/>
              </w:rPr>
              <w:t>(tls_tid=13368)</w:t>
            </w:r>
          </w:p>
          <w:p w14:paraId="33F4BD84" w14:textId="77777777" w:rsidR="00316B73" w:rsidRPr="00316B73" w:rsidRDefault="00316B73" w:rsidP="00316B73">
            <w:pPr>
              <w:pStyle w:val="2-"/>
              <w:rPr>
                <w:color w:val="auto"/>
              </w:rPr>
            </w:pPr>
            <w:r w:rsidRPr="00316B73">
              <w:rPr>
                <w:color w:val="auto"/>
              </w:rPr>
              <w:t xml:space="preserve">[P0(14168,    0)] ... Process(1/1): text="TEST",value=1000 </w:t>
            </w:r>
            <w:r w:rsidRPr="00EC160D">
              <w:rPr>
                <w:color w:val="FF0000"/>
              </w:rPr>
              <w:t>(tls_tid=14168)</w:t>
            </w:r>
          </w:p>
          <w:p w14:paraId="4F1737C3" w14:textId="77777777" w:rsidR="00316B73" w:rsidRPr="00316B73" w:rsidRDefault="00316B73" w:rsidP="00316B73">
            <w:pPr>
              <w:pStyle w:val="2-"/>
              <w:rPr>
                <w:color w:val="auto"/>
              </w:rPr>
            </w:pPr>
            <w:r w:rsidRPr="00316B73">
              <w:rPr>
                <w:color w:val="auto"/>
              </w:rPr>
              <w:t>[C1(11304,14168)] ... Process(2/2): text="TEST",value=1011</w:t>
            </w:r>
            <w:r w:rsidRPr="00EC160D">
              <w:rPr>
                <w:color w:val="00B0F0"/>
              </w:rPr>
              <w:t xml:space="preserve"> (tls_tid=11304)</w:t>
            </w:r>
          </w:p>
          <w:p w14:paraId="48C30044" w14:textId="77777777" w:rsidR="00316B73" w:rsidRPr="00EC160D" w:rsidRDefault="00316B73" w:rsidP="00316B73">
            <w:pPr>
              <w:pStyle w:val="2-"/>
              <w:rPr>
                <w:color w:val="FFC000"/>
              </w:rPr>
            </w:pPr>
            <w:r w:rsidRPr="00316B73">
              <w:rPr>
                <w:color w:val="auto"/>
              </w:rPr>
              <w:t>[C2(12888,13368)] ... Process(3/3): text="TEST",value=1022</w:t>
            </w:r>
            <w:r w:rsidRPr="00EC160D">
              <w:rPr>
                <w:color w:val="FFC000"/>
              </w:rPr>
              <w:t xml:space="preserve"> (tls_tid=12888)</w:t>
            </w:r>
          </w:p>
          <w:p w14:paraId="7BEE1507" w14:textId="77777777" w:rsidR="00316B73" w:rsidRPr="00316B73" w:rsidRDefault="00316B73" w:rsidP="00316B73">
            <w:pPr>
              <w:pStyle w:val="2-"/>
              <w:rPr>
                <w:color w:val="auto"/>
              </w:rPr>
            </w:pPr>
            <w:r w:rsidRPr="00316B73">
              <w:rPr>
                <w:color w:val="auto"/>
              </w:rPr>
              <w:t>[C1(11400,14168)] ... Process(2/2): text="TEST",value=1011</w:t>
            </w:r>
            <w:r w:rsidRPr="00EC160D">
              <w:rPr>
                <w:color w:val="7030A0"/>
              </w:rPr>
              <w:t xml:space="preserve"> </w:t>
            </w:r>
            <w:r w:rsidRPr="00EC160D">
              <w:rPr>
                <w:color w:val="2E74B5" w:themeColor="accent1" w:themeShade="BF"/>
              </w:rPr>
              <w:t>(tls_tid=11400)</w:t>
            </w:r>
          </w:p>
          <w:p w14:paraId="77A9B60F" w14:textId="77777777" w:rsidR="00316B73" w:rsidRPr="00316B73" w:rsidRDefault="00316B73" w:rsidP="00316B73">
            <w:pPr>
              <w:pStyle w:val="2-"/>
              <w:rPr>
                <w:color w:val="auto"/>
              </w:rPr>
            </w:pPr>
            <w:r w:rsidRPr="00316B73">
              <w:rPr>
                <w:color w:val="auto"/>
              </w:rPr>
              <w:t xml:space="preserve">[C2(  472,13368)] ... Process(3/3): text="TEST",value=1022 </w:t>
            </w:r>
            <w:r w:rsidRPr="00EC160D">
              <w:rPr>
                <w:color w:val="BF8F00" w:themeColor="accent4" w:themeShade="BF"/>
              </w:rPr>
              <w:t>(tls_tid=472)</w:t>
            </w:r>
          </w:p>
          <w:p w14:paraId="44BA5BDA" w14:textId="77777777" w:rsidR="00316B73" w:rsidRPr="00EC160D" w:rsidRDefault="00316B73" w:rsidP="00316B73">
            <w:pPr>
              <w:pStyle w:val="2-"/>
              <w:rPr>
                <w:color w:val="00B050"/>
              </w:rPr>
            </w:pPr>
            <w:r w:rsidRPr="00316B73">
              <w:rPr>
                <w:color w:val="auto"/>
              </w:rPr>
              <w:t>[C3(  336,  472)] ... Process(4/4): text="TEST",value=1033</w:t>
            </w:r>
            <w:r w:rsidRPr="00EC160D">
              <w:rPr>
                <w:color w:val="00B050"/>
              </w:rPr>
              <w:t xml:space="preserve"> (tls_tid=336)</w:t>
            </w:r>
          </w:p>
          <w:p w14:paraId="3C62A485" w14:textId="77777777" w:rsidR="00316B73" w:rsidRPr="00316B73" w:rsidRDefault="00316B73" w:rsidP="00316B73">
            <w:pPr>
              <w:pStyle w:val="2-"/>
              <w:rPr>
                <w:color w:val="auto"/>
              </w:rPr>
            </w:pPr>
            <w:r w:rsidRPr="00316B73">
              <w:rPr>
                <w:color w:val="auto"/>
              </w:rPr>
              <w:t xml:space="preserve">[C2(14400,11400)] ... Process(3/3): text="TEST",value=1022 </w:t>
            </w:r>
            <w:r w:rsidRPr="00EC160D">
              <w:rPr>
                <w:color w:val="7030A0"/>
              </w:rPr>
              <w:t>(tls_tid=14400)</w:t>
            </w:r>
          </w:p>
          <w:p w14:paraId="2F4E527E" w14:textId="77777777" w:rsidR="00316B73" w:rsidRPr="00316B73" w:rsidRDefault="00316B73" w:rsidP="00316B73">
            <w:pPr>
              <w:pStyle w:val="2-"/>
              <w:rPr>
                <w:color w:val="auto"/>
              </w:rPr>
            </w:pPr>
            <w:r w:rsidRPr="00316B73">
              <w:rPr>
                <w:color w:val="auto"/>
              </w:rPr>
              <w:t>[C1(13368,14168)] ... Wait(  472) ...</w:t>
            </w:r>
          </w:p>
          <w:p w14:paraId="6ABF6CE2" w14:textId="77777777" w:rsidR="00316B73" w:rsidRPr="00316B73" w:rsidRDefault="00316B73" w:rsidP="00316B73">
            <w:pPr>
              <w:pStyle w:val="2-"/>
              <w:rPr>
                <w:color w:val="auto"/>
              </w:rPr>
            </w:pPr>
            <w:r w:rsidRPr="00316B73">
              <w:rPr>
                <w:color w:val="auto"/>
              </w:rPr>
              <w:t>[P0(14168,    0)] ... Wait(13368) ...</w:t>
            </w:r>
          </w:p>
          <w:p w14:paraId="4CC11462" w14:textId="77777777" w:rsidR="00316B73" w:rsidRPr="00316B73" w:rsidRDefault="00316B73" w:rsidP="00316B73">
            <w:pPr>
              <w:pStyle w:val="2-"/>
              <w:rPr>
                <w:color w:val="auto"/>
              </w:rPr>
            </w:pPr>
            <w:r w:rsidRPr="00316B73">
              <w:rPr>
                <w:color w:val="auto"/>
              </w:rPr>
              <w:t>END: C1(11304,14168)</w:t>
            </w:r>
          </w:p>
          <w:p w14:paraId="2637DE3A" w14:textId="77777777" w:rsidR="00316B73" w:rsidRPr="00316B73" w:rsidRDefault="00316B73" w:rsidP="00316B73">
            <w:pPr>
              <w:pStyle w:val="2-"/>
              <w:rPr>
                <w:color w:val="auto"/>
              </w:rPr>
            </w:pPr>
            <w:r w:rsidRPr="00316B73">
              <w:rPr>
                <w:color w:val="auto"/>
              </w:rPr>
              <w:t>END: C2(12888,13368)</w:t>
            </w:r>
          </w:p>
          <w:p w14:paraId="48551CC1" w14:textId="77777777" w:rsidR="00316B73" w:rsidRPr="00316B73" w:rsidRDefault="00316B73" w:rsidP="00316B73">
            <w:pPr>
              <w:pStyle w:val="2-"/>
              <w:rPr>
                <w:color w:val="auto"/>
              </w:rPr>
            </w:pPr>
            <w:r w:rsidRPr="00316B73">
              <w:rPr>
                <w:color w:val="auto"/>
              </w:rPr>
              <w:t>[C1(11400,14168)] ... Wait(14400) ...</w:t>
            </w:r>
          </w:p>
          <w:p w14:paraId="043CEF1C" w14:textId="77777777" w:rsidR="00316B73" w:rsidRPr="00316B73" w:rsidRDefault="00316B73" w:rsidP="00316B73">
            <w:pPr>
              <w:pStyle w:val="2-"/>
              <w:rPr>
                <w:color w:val="auto"/>
              </w:rPr>
            </w:pPr>
            <w:r w:rsidRPr="00316B73">
              <w:rPr>
                <w:color w:val="auto"/>
              </w:rPr>
              <w:t>[C2(  472,13368)] ... Wait(  336) ...</w:t>
            </w:r>
          </w:p>
          <w:p w14:paraId="30ADB43A" w14:textId="77777777" w:rsidR="00316B73" w:rsidRPr="00316B73" w:rsidRDefault="00316B73" w:rsidP="00316B73">
            <w:pPr>
              <w:pStyle w:val="2-"/>
              <w:rPr>
                <w:color w:val="auto"/>
              </w:rPr>
            </w:pPr>
            <w:r w:rsidRPr="00316B73">
              <w:rPr>
                <w:color w:val="auto"/>
              </w:rPr>
              <w:t>END: C3(  336,  472)</w:t>
            </w:r>
          </w:p>
          <w:p w14:paraId="12E7F19C" w14:textId="77777777" w:rsidR="00316B73" w:rsidRPr="00316B73" w:rsidRDefault="00316B73" w:rsidP="00316B73">
            <w:pPr>
              <w:pStyle w:val="2-"/>
              <w:rPr>
                <w:color w:val="auto"/>
              </w:rPr>
            </w:pPr>
            <w:r w:rsidRPr="00316B73">
              <w:rPr>
                <w:color w:val="auto"/>
              </w:rPr>
              <w:t>[C2(  472,13368)] ... Wait(  336) End</w:t>
            </w:r>
          </w:p>
          <w:p w14:paraId="672CADA9" w14:textId="77777777" w:rsidR="00316B73" w:rsidRPr="00316B73" w:rsidRDefault="00316B73" w:rsidP="00316B73">
            <w:pPr>
              <w:pStyle w:val="2-"/>
              <w:rPr>
                <w:color w:val="auto"/>
              </w:rPr>
            </w:pPr>
            <w:r w:rsidRPr="00316B73">
              <w:rPr>
                <w:color w:val="auto"/>
              </w:rPr>
              <w:t>END: C2(  472,13368)</w:t>
            </w:r>
          </w:p>
          <w:p w14:paraId="380F0AE1" w14:textId="77777777" w:rsidR="00316B73" w:rsidRPr="00316B73" w:rsidRDefault="00316B73" w:rsidP="00316B73">
            <w:pPr>
              <w:pStyle w:val="2-"/>
              <w:rPr>
                <w:color w:val="auto"/>
              </w:rPr>
            </w:pPr>
            <w:r w:rsidRPr="00316B73">
              <w:rPr>
                <w:color w:val="auto"/>
              </w:rPr>
              <w:t>END: C2(14400,11400)</w:t>
            </w:r>
          </w:p>
          <w:p w14:paraId="34213574" w14:textId="77777777" w:rsidR="00316B73" w:rsidRPr="00316B73" w:rsidRDefault="00316B73" w:rsidP="00316B73">
            <w:pPr>
              <w:pStyle w:val="2-"/>
              <w:rPr>
                <w:color w:val="auto"/>
              </w:rPr>
            </w:pPr>
            <w:r w:rsidRPr="00316B73">
              <w:rPr>
                <w:color w:val="auto"/>
              </w:rPr>
              <w:t>[C1(13368,14168)] ... Wait(  472) End</w:t>
            </w:r>
          </w:p>
          <w:p w14:paraId="790C6333" w14:textId="77777777" w:rsidR="00316B73" w:rsidRPr="00316B73" w:rsidRDefault="00316B73" w:rsidP="00316B73">
            <w:pPr>
              <w:pStyle w:val="2-"/>
              <w:rPr>
                <w:color w:val="auto"/>
              </w:rPr>
            </w:pPr>
            <w:r w:rsidRPr="00316B73">
              <w:rPr>
                <w:color w:val="auto"/>
              </w:rPr>
              <w:t>[C1(13368,14168)] ... Wait(12888) ...</w:t>
            </w:r>
          </w:p>
          <w:p w14:paraId="6B46A757" w14:textId="77777777" w:rsidR="00316B73" w:rsidRPr="00316B73" w:rsidRDefault="00316B73" w:rsidP="00316B73">
            <w:pPr>
              <w:pStyle w:val="2-"/>
              <w:rPr>
                <w:color w:val="auto"/>
              </w:rPr>
            </w:pPr>
            <w:r w:rsidRPr="00316B73">
              <w:rPr>
                <w:color w:val="auto"/>
              </w:rPr>
              <w:t>[C1(11400,14168)] ... Wait(14400) End</w:t>
            </w:r>
          </w:p>
          <w:p w14:paraId="108EB2B7" w14:textId="77777777" w:rsidR="00316B73" w:rsidRPr="00316B73" w:rsidRDefault="00316B73" w:rsidP="00316B73">
            <w:pPr>
              <w:pStyle w:val="2-"/>
              <w:rPr>
                <w:color w:val="auto"/>
              </w:rPr>
            </w:pPr>
            <w:r w:rsidRPr="00316B73">
              <w:rPr>
                <w:color w:val="auto"/>
              </w:rPr>
              <w:t>END: C1(11400,14168)</w:t>
            </w:r>
          </w:p>
          <w:p w14:paraId="4D6ABE91" w14:textId="77777777" w:rsidR="00316B73" w:rsidRPr="00316B73" w:rsidRDefault="00316B73" w:rsidP="00316B73">
            <w:pPr>
              <w:pStyle w:val="2-"/>
              <w:rPr>
                <w:color w:val="auto"/>
              </w:rPr>
            </w:pPr>
            <w:r w:rsidRPr="00316B73">
              <w:rPr>
                <w:color w:val="auto"/>
              </w:rPr>
              <w:t>[C1(13368,14168)] ... Wait(12888) End</w:t>
            </w:r>
          </w:p>
          <w:p w14:paraId="131DA156" w14:textId="77777777" w:rsidR="00316B73" w:rsidRPr="00316B73" w:rsidRDefault="00316B73" w:rsidP="00316B73">
            <w:pPr>
              <w:pStyle w:val="2-"/>
              <w:rPr>
                <w:color w:val="auto"/>
              </w:rPr>
            </w:pPr>
            <w:r w:rsidRPr="00316B73">
              <w:rPr>
                <w:color w:val="auto"/>
              </w:rPr>
              <w:t>END: C1(13368,14168)</w:t>
            </w:r>
          </w:p>
          <w:p w14:paraId="72C31FDB" w14:textId="77777777" w:rsidR="00316B73" w:rsidRPr="00316B73" w:rsidRDefault="00316B73" w:rsidP="00316B73">
            <w:pPr>
              <w:pStyle w:val="2-"/>
              <w:rPr>
                <w:color w:val="auto"/>
              </w:rPr>
            </w:pPr>
            <w:r w:rsidRPr="00316B73">
              <w:rPr>
                <w:color w:val="auto"/>
              </w:rPr>
              <w:t>[P0(14168,    0)] ... Wait(13368) End</w:t>
            </w:r>
          </w:p>
          <w:p w14:paraId="42A9F691" w14:textId="77777777" w:rsidR="00316B73" w:rsidRPr="00316B73" w:rsidRDefault="00316B73" w:rsidP="00316B73">
            <w:pPr>
              <w:pStyle w:val="2-"/>
              <w:rPr>
                <w:color w:val="auto"/>
              </w:rPr>
            </w:pPr>
            <w:r w:rsidRPr="00316B73">
              <w:rPr>
                <w:color w:val="auto"/>
              </w:rPr>
              <w:t>[P0(14168,    0)] ... Wait(11400) ...</w:t>
            </w:r>
          </w:p>
          <w:p w14:paraId="0D64E2A2" w14:textId="77777777" w:rsidR="00316B73" w:rsidRPr="00316B73" w:rsidRDefault="00316B73" w:rsidP="00316B73">
            <w:pPr>
              <w:pStyle w:val="2-"/>
              <w:rPr>
                <w:color w:val="auto"/>
              </w:rPr>
            </w:pPr>
            <w:r w:rsidRPr="00316B73">
              <w:rPr>
                <w:color w:val="auto"/>
              </w:rPr>
              <w:t>[P0(14168,    0)] ... Wait(11400) End</w:t>
            </w:r>
          </w:p>
          <w:p w14:paraId="72571F0A" w14:textId="77777777" w:rsidR="00316B73" w:rsidRPr="00316B73" w:rsidRDefault="00316B73" w:rsidP="00316B73">
            <w:pPr>
              <w:pStyle w:val="2-"/>
              <w:rPr>
                <w:color w:val="auto"/>
              </w:rPr>
            </w:pPr>
            <w:r w:rsidRPr="00316B73">
              <w:rPr>
                <w:color w:val="auto"/>
              </w:rPr>
              <w:t>[P0(14168,    0)] ... Wait(11304) ...</w:t>
            </w:r>
          </w:p>
          <w:p w14:paraId="134EB9B2" w14:textId="77777777" w:rsidR="00316B73" w:rsidRPr="00316B73" w:rsidRDefault="00316B73" w:rsidP="00316B73">
            <w:pPr>
              <w:pStyle w:val="2-"/>
              <w:rPr>
                <w:color w:val="auto"/>
              </w:rPr>
            </w:pPr>
            <w:r w:rsidRPr="00316B73">
              <w:rPr>
                <w:color w:val="auto"/>
              </w:rPr>
              <w:t>[P0(14168,    0)] ... Wait(11304) End</w:t>
            </w:r>
          </w:p>
          <w:p w14:paraId="268A0CAB" w14:textId="39386AEF" w:rsidR="00E3409D" w:rsidRDefault="00305003" w:rsidP="00316B73">
            <w:pPr>
              <w:pStyle w:val="2-"/>
            </w:pPr>
            <w:r w:rsidRPr="00305003">
              <w:rPr>
                <w:color w:val="auto"/>
              </w:rPr>
              <w:t>- End Thread Test -</w:t>
            </w:r>
          </w:p>
        </w:tc>
      </w:tr>
    </w:tbl>
    <w:p w14:paraId="7E041B03" w14:textId="69892F50" w:rsidR="00D21006" w:rsidRDefault="00D21006" w:rsidP="00D21006">
      <w:pPr>
        <w:pStyle w:val="2"/>
      </w:pPr>
      <w:bookmarkStart w:id="56" w:name="_Toc378437701"/>
      <w:r>
        <w:lastRenderedPageBreak/>
        <w:t>C++11</w:t>
      </w:r>
      <w:r w:rsidR="00BC5C9F">
        <w:rPr>
          <w:rFonts w:hint="eastAsia"/>
        </w:rPr>
        <w:t>版</w:t>
      </w:r>
      <w:r>
        <w:rPr>
          <w:rFonts w:hint="eastAsia"/>
        </w:rPr>
        <w:t>スレッド</w:t>
      </w:r>
    </w:p>
    <w:p w14:paraId="08FC0E0A" w14:textId="19B04E94" w:rsidR="00D21006" w:rsidRDefault="00D21006" w:rsidP="00D21006">
      <w:pPr>
        <w:pStyle w:val="a9"/>
        <w:ind w:firstLine="283"/>
      </w:pPr>
      <w:r>
        <w:rPr>
          <w:rFonts w:hint="eastAsia"/>
        </w:rPr>
        <w:t>上記の</w:t>
      </w:r>
      <w:r>
        <w:t>Win</w:t>
      </w:r>
      <w:r w:rsidR="002177DA">
        <w:t>32API</w:t>
      </w:r>
      <w:r>
        <w:t>版</w:t>
      </w:r>
      <w:r>
        <w:rPr>
          <w:rFonts w:hint="eastAsia"/>
        </w:rPr>
        <w:t>をベースに</w:t>
      </w:r>
      <w:r>
        <w:rPr>
          <w:rFonts w:hint="eastAsia"/>
        </w:rPr>
        <w:t>C++11</w:t>
      </w:r>
      <w:r>
        <w:rPr>
          <w:rFonts w:hint="eastAsia"/>
        </w:rPr>
        <w:t>版にしたもの。</w:t>
      </w:r>
    </w:p>
    <w:p w14:paraId="3DCE29E5" w14:textId="77777777" w:rsidR="007F28C4" w:rsidRPr="007F28C4" w:rsidRDefault="007F28C4" w:rsidP="007F28C4">
      <w:pPr>
        <w:pStyle w:val="a9"/>
        <w:ind w:firstLine="283"/>
        <w:rPr>
          <w:color w:val="0070C0"/>
        </w:rPr>
      </w:pPr>
      <w:r w:rsidRPr="007F28C4">
        <w:rPr>
          <w:color w:val="0070C0"/>
        </w:rPr>
        <w:t>f</w:t>
      </w:r>
      <w:r w:rsidRPr="007F28C4">
        <w:rPr>
          <w:rFonts w:hint="eastAsia"/>
          <w:color w:val="0070C0"/>
        </w:rPr>
        <w:t>ork</w:t>
      </w:r>
      <w:r w:rsidRPr="007F28C4">
        <w:rPr>
          <w:rFonts w:hint="eastAsia"/>
          <w:color w:val="0070C0"/>
        </w:rPr>
        <w:t>との比較で用意したサンプルだが、</w:t>
      </w:r>
      <w:r w:rsidRPr="007F28C4">
        <w:rPr>
          <w:color w:val="0070C0"/>
        </w:rPr>
        <w:t>スレッドのサンプルとしては少し複雑すぎる。後述する同期処理のサンプルがもっとシンプルで分かり易い。</w:t>
      </w:r>
    </w:p>
    <w:p w14:paraId="0E73797E" w14:textId="3771023F" w:rsidR="00205FA2" w:rsidRDefault="00205FA2" w:rsidP="005A5AF6">
      <w:pPr>
        <w:pStyle w:val="a9"/>
        <w:spacing w:beforeLines="50" w:before="180"/>
        <w:ind w:firstLine="283"/>
      </w:pPr>
      <w:r>
        <w:rPr>
          <w:rFonts w:hint="eastAsia"/>
        </w:rPr>
        <w:t>スレッド生成時にテンプレートで柔軟なパラメータを渡せるのが特徴。</w:t>
      </w:r>
      <w:r w:rsidR="007F28C4">
        <w:rPr>
          <w:rFonts w:hint="eastAsia"/>
        </w:rPr>
        <w:t>全体的にクラスオブジェクトベースの操作でシンプルなコードになる。</w:t>
      </w:r>
    </w:p>
    <w:p w14:paraId="64738638" w14:textId="77777777" w:rsidR="005A5AF6" w:rsidRDefault="005A5AF6" w:rsidP="005A5AF6">
      <w:pPr>
        <w:pStyle w:val="a9"/>
        <w:ind w:firstLine="283"/>
      </w:pPr>
      <w:r>
        <w:rPr>
          <w:rFonts w:hint="eastAsia"/>
        </w:rPr>
        <w:t>TLS</w:t>
      </w:r>
      <w:r>
        <w:rPr>
          <w:rFonts w:hint="eastAsia"/>
        </w:rPr>
        <w:t>（スレッドローカルストレージ）は、</w:t>
      </w:r>
      <w:r>
        <w:t>Visual C++ 2013</w:t>
      </w:r>
      <w:r>
        <w:rPr>
          <w:rFonts w:hint="eastAsia"/>
        </w:rPr>
        <w:t>では</w:t>
      </w:r>
      <w:r>
        <w:t>C++11</w:t>
      </w:r>
      <w:r>
        <w:rPr>
          <w:rFonts w:hint="eastAsia"/>
        </w:rPr>
        <w:t>版が使えないので、</w:t>
      </w:r>
      <w:r>
        <w:rPr>
          <w:rFonts w:hint="eastAsia"/>
        </w:rPr>
        <w:t>Windows</w:t>
      </w:r>
      <w:r>
        <w:rPr>
          <w:rFonts w:hint="eastAsia"/>
        </w:rPr>
        <w:t>版を使用。</w:t>
      </w:r>
    </w:p>
    <w:p w14:paraId="617F6B7E" w14:textId="3B46D171" w:rsidR="00BC5C9F" w:rsidRPr="005A39A4" w:rsidRDefault="00BC5C9F" w:rsidP="005A5AF6">
      <w:pPr>
        <w:pStyle w:val="a9"/>
        <w:spacing w:beforeLines="50" w:before="180"/>
        <w:ind w:firstLine="283"/>
        <w:rPr>
          <w:color w:val="808080" w:themeColor="background1" w:themeShade="80"/>
        </w:rPr>
      </w:pPr>
      <w:r w:rsidRPr="005A39A4">
        <w:rPr>
          <w:rFonts w:hint="eastAsia"/>
          <w:color w:val="808080" w:themeColor="background1" w:themeShade="80"/>
        </w:rPr>
        <w:t>なお、本書作成時点で、スタック領域サイズの指定方法</w:t>
      </w:r>
      <w:r w:rsidR="00205FA2" w:rsidRPr="005A39A4">
        <w:rPr>
          <w:rFonts w:hint="eastAsia"/>
          <w:color w:val="808080" w:themeColor="background1" w:themeShade="80"/>
        </w:rPr>
        <w:t>とスレッド生成失敗時の判定方法を確認しきれず</w:t>
      </w:r>
      <w:r w:rsidRPr="005A39A4">
        <w:rPr>
          <w:rFonts w:hint="eastAsia"/>
          <w:color w:val="808080" w:themeColor="background1" w:themeShade="80"/>
        </w:rPr>
        <w:t>。</w:t>
      </w:r>
      <w:r w:rsidR="000C0A14" w:rsidRPr="005A39A4">
        <w:rPr>
          <w:rFonts w:hint="eastAsia"/>
          <w:color w:val="808080" w:themeColor="background1" w:themeShade="80"/>
        </w:rPr>
        <w:t>スレッドクラスに</w:t>
      </w:r>
      <w:r w:rsidR="000C0A14" w:rsidRPr="005A39A4">
        <w:rPr>
          <w:rFonts w:hint="eastAsia"/>
          <w:color w:val="808080" w:themeColor="background1" w:themeShade="80"/>
        </w:rPr>
        <w:t xml:space="preserve"> .native_handle</w:t>
      </w:r>
      <w:r w:rsidR="000C0A14" w:rsidRPr="005A39A4">
        <w:rPr>
          <w:color w:val="808080" w:themeColor="background1" w:themeShade="80"/>
        </w:rPr>
        <w:t>()</w:t>
      </w:r>
      <w:r w:rsidR="000C0A14" w:rsidRPr="005A39A4">
        <w:rPr>
          <w:rFonts w:hint="eastAsia"/>
          <w:color w:val="808080" w:themeColor="background1" w:themeShade="80"/>
        </w:rPr>
        <w:t xml:space="preserve"> </w:t>
      </w:r>
      <w:r w:rsidR="000C0A14" w:rsidRPr="005A39A4">
        <w:rPr>
          <w:rFonts w:hint="eastAsia"/>
          <w:color w:val="808080" w:themeColor="background1" w:themeShade="80"/>
        </w:rPr>
        <w:t>というメンバー関数があるので、それを使用して環境依存の調整を行う必要がありそうである。</w:t>
      </w:r>
    </w:p>
    <w:p w14:paraId="0CCFDC9D" w14:textId="64141C91" w:rsidR="00D21006" w:rsidRDefault="00D21006" w:rsidP="00D21006">
      <w:pPr>
        <w:pStyle w:val="a9"/>
        <w:keepNext/>
        <w:widowControl/>
        <w:spacing w:beforeLines="50" w:before="180"/>
        <w:ind w:firstLineChars="0" w:firstLine="0"/>
      </w:pPr>
      <w:r>
        <w:t>C++11</w:t>
      </w:r>
      <w:r w:rsidR="005A5AF6">
        <w:t>版</w:t>
      </w:r>
      <w:r>
        <w:t>スレッド</w:t>
      </w:r>
      <w:r>
        <w:rPr>
          <w:rFonts w:hint="eastAsia"/>
        </w:rPr>
        <w:t>のサンプル：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21006" w14:paraId="04689E1F" w14:textId="77777777" w:rsidTr="001E74FA">
        <w:tc>
          <w:tcPr>
            <w:tcW w:w="8494" w:type="dxa"/>
          </w:tcPr>
          <w:p w14:paraId="780BE631" w14:textId="77777777" w:rsidR="00BC5C9F" w:rsidRDefault="00BC5C9F" w:rsidP="00BC5C9F">
            <w:pPr>
              <w:pStyle w:val="2-"/>
            </w:pPr>
            <w:r>
              <w:t>#include &lt;stdio.h&gt;</w:t>
            </w:r>
          </w:p>
          <w:p w14:paraId="7B8AD18B" w14:textId="77777777" w:rsidR="00BC5C9F" w:rsidRDefault="00BC5C9F" w:rsidP="00BC5C9F">
            <w:pPr>
              <w:pStyle w:val="2-"/>
            </w:pPr>
            <w:r>
              <w:t>#include &lt;stdlib.h&gt;</w:t>
            </w:r>
          </w:p>
          <w:p w14:paraId="1795C97E" w14:textId="77777777" w:rsidR="00BC5C9F" w:rsidRDefault="00BC5C9F" w:rsidP="00BC5C9F">
            <w:pPr>
              <w:pStyle w:val="2-"/>
            </w:pPr>
          </w:p>
          <w:p w14:paraId="685FB452" w14:textId="77777777" w:rsidR="00BC5C9F" w:rsidRDefault="00BC5C9F" w:rsidP="00BC5C9F">
            <w:pPr>
              <w:pStyle w:val="2-"/>
            </w:pPr>
            <w:r w:rsidRPr="00BC5C9F">
              <w:rPr>
                <w:color w:val="FF0000"/>
              </w:rPr>
              <w:t>#include &lt;thread&gt;</w:t>
            </w:r>
          </w:p>
          <w:p w14:paraId="3A95ADEB" w14:textId="77777777" w:rsidR="00BC5C9F" w:rsidRDefault="00BC5C9F" w:rsidP="00BC5C9F">
            <w:pPr>
              <w:pStyle w:val="2-"/>
            </w:pPr>
          </w:p>
          <w:p w14:paraId="1B3DDB14" w14:textId="77777777" w:rsidR="00BC5C9F" w:rsidRPr="00BC5C9F" w:rsidRDefault="00BC5C9F" w:rsidP="00BC5C9F">
            <w:pPr>
              <w:pStyle w:val="2-"/>
              <w:rPr>
                <w:color w:val="00B050"/>
              </w:rPr>
            </w:pPr>
            <w:r w:rsidRPr="00BC5C9F">
              <w:rPr>
                <w:rFonts w:hint="eastAsia"/>
                <w:color w:val="00B050"/>
              </w:rPr>
              <w:t>//スレッドローカルストレージ(TLS)テスト</w:t>
            </w:r>
          </w:p>
          <w:p w14:paraId="2F0A456A" w14:textId="77777777" w:rsidR="00BC5C9F" w:rsidRDefault="00BC5C9F" w:rsidP="00BC5C9F">
            <w:pPr>
              <w:pStyle w:val="2-"/>
            </w:pPr>
            <w:r>
              <w:rPr>
                <w:rFonts w:hint="eastAsia"/>
              </w:rPr>
              <w:t>__declspec(thread) std::size_t tls_tid = 0;</w:t>
            </w:r>
            <w:r w:rsidRPr="00BC5C9F">
              <w:rPr>
                <w:rFonts w:hint="eastAsia"/>
                <w:color w:val="00B050"/>
              </w:rPr>
              <w:t>//Visual C++固有版TLS指定</w:t>
            </w:r>
          </w:p>
          <w:p w14:paraId="3815C15C" w14:textId="77777777" w:rsidR="00BC5C9F" w:rsidRDefault="00BC5C9F" w:rsidP="00BC5C9F">
            <w:pPr>
              <w:pStyle w:val="2-"/>
            </w:pPr>
            <w:r w:rsidRPr="00BC5C9F">
              <w:rPr>
                <w:rFonts w:hint="eastAsia"/>
                <w:color w:val="00B050"/>
              </w:rPr>
              <w:t>//thread_local std::size_t tls_tid = 0;//C++11仕様版TLS指定：Visual C++ 2013 では未対応</w:t>
            </w:r>
          </w:p>
          <w:p w14:paraId="35A7B5B2" w14:textId="77777777" w:rsidR="00BC5C9F" w:rsidRDefault="00BC5C9F" w:rsidP="00BC5C9F">
            <w:pPr>
              <w:pStyle w:val="2-"/>
            </w:pPr>
          </w:p>
          <w:p w14:paraId="7DF24E3E" w14:textId="77777777" w:rsidR="00BC5C9F" w:rsidRDefault="00BC5C9F" w:rsidP="00BC5C9F">
            <w:pPr>
              <w:pStyle w:val="2-"/>
            </w:pPr>
            <w:r w:rsidRPr="00BC5C9F">
              <w:rPr>
                <w:rFonts w:hint="eastAsia"/>
                <w:color w:val="00B050"/>
              </w:rPr>
              <w:t>//テスト用情報</w:t>
            </w:r>
          </w:p>
          <w:p w14:paraId="53B0A5E5" w14:textId="77777777" w:rsidR="00BC5C9F" w:rsidRDefault="00BC5C9F" w:rsidP="00BC5C9F">
            <w:pPr>
              <w:pStyle w:val="2-"/>
            </w:pPr>
            <w:r>
              <w:t>struct TEST_INFO</w:t>
            </w:r>
          </w:p>
          <w:p w14:paraId="3AD92852" w14:textId="77777777" w:rsidR="00BC5C9F" w:rsidRDefault="00BC5C9F" w:rsidP="00BC5C9F">
            <w:pPr>
              <w:pStyle w:val="2-"/>
            </w:pPr>
            <w:r>
              <w:t>{</w:t>
            </w:r>
          </w:p>
          <w:p w14:paraId="37EC9B5F" w14:textId="77777777" w:rsidR="00BC5C9F" w:rsidRDefault="00BC5C9F" w:rsidP="00BC5C9F">
            <w:pPr>
              <w:pStyle w:val="2-"/>
            </w:pPr>
            <w:r>
              <w:rPr>
                <w:rFonts w:hint="eastAsia"/>
              </w:rPr>
              <w:tab/>
              <w:t>const char* text;</w:t>
            </w:r>
            <w:r w:rsidRPr="00BC5C9F">
              <w:rPr>
                <w:rFonts w:hint="eastAsia"/>
                <w:color w:val="00B050"/>
              </w:rPr>
              <w:t>//文字列</w:t>
            </w:r>
          </w:p>
          <w:p w14:paraId="0B114D3A" w14:textId="77777777" w:rsidR="00BC5C9F" w:rsidRDefault="00BC5C9F" w:rsidP="00BC5C9F">
            <w:pPr>
              <w:pStyle w:val="2-"/>
            </w:pPr>
            <w:r>
              <w:rPr>
                <w:rFonts w:hint="eastAsia"/>
              </w:rPr>
              <w:tab/>
              <w:t xml:space="preserve">int value;       </w:t>
            </w:r>
            <w:r w:rsidRPr="00BC5C9F">
              <w:rPr>
                <w:rFonts w:hint="eastAsia"/>
                <w:color w:val="00B050"/>
              </w:rPr>
              <w:t>//数値</w:t>
            </w:r>
          </w:p>
          <w:p w14:paraId="31CC6903" w14:textId="77777777" w:rsidR="00BC5C9F" w:rsidRDefault="00BC5C9F" w:rsidP="00BC5C9F">
            <w:pPr>
              <w:pStyle w:val="2-"/>
            </w:pPr>
            <w:r>
              <w:rPr>
                <w:rFonts w:hint="eastAsia"/>
              </w:rPr>
              <w:tab/>
              <w:t xml:space="preserve">int loop_max;    </w:t>
            </w:r>
            <w:r w:rsidRPr="00BC5C9F">
              <w:rPr>
                <w:rFonts w:hint="eastAsia"/>
                <w:color w:val="00B050"/>
              </w:rPr>
              <w:t>//テストループ回数</w:t>
            </w:r>
          </w:p>
          <w:p w14:paraId="09E561BF" w14:textId="77777777" w:rsidR="00BC5C9F" w:rsidRPr="00BC5C9F" w:rsidRDefault="00BC5C9F" w:rsidP="00BC5C9F">
            <w:pPr>
              <w:pStyle w:val="2-"/>
              <w:rPr>
                <w:color w:val="00B050"/>
              </w:rPr>
            </w:pPr>
            <w:r>
              <w:rPr>
                <w:rFonts w:hint="eastAsia"/>
              </w:rPr>
              <w:tab/>
              <w:t xml:space="preserve">int start_i;    </w:t>
            </w:r>
            <w:r w:rsidRPr="00BC5C9F">
              <w:rPr>
                <w:rFonts w:hint="eastAsia"/>
                <w:color w:val="00B050"/>
              </w:rPr>
              <w:t xml:space="preserve"> //スレッド生成ループ開始値</w:t>
            </w:r>
          </w:p>
          <w:p w14:paraId="3FE3A511" w14:textId="77777777" w:rsidR="00BC5C9F" w:rsidRDefault="00BC5C9F" w:rsidP="00BC5C9F">
            <w:pPr>
              <w:pStyle w:val="2-"/>
            </w:pPr>
            <w:r>
              <w:t>};</w:t>
            </w:r>
          </w:p>
          <w:p w14:paraId="1B405E5C" w14:textId="77777777" w:rsidR="00BC5C9F" w:rsidRDefault="00BC5C9F" w:rsidP="00BC5C9F">
            <w:pPr>
              <w:pStyle w:val="2-"/>
            </w:pPr>
          </w:p>
          <w:p w14:paraId="0F70B974" w14:textId="77777777" w:rsidR="00BC5C9F" w:rsidRPr="00BC5C9F" w:rsidRDefault="00BC5C9F" w:rsidP="00BC5C9F">
            <w:pPr>
              <w:pStyle w:val="2-"/>
              <w:rPr>
                <w:color w:val="00B050"/>
              </w:rPr>
            </w:pPr>
            <w:r w:rsidRPr="00BC5C9F">
              <w:rPr>
                <w:rFonts w:hint="eastAsia"/>
                <w:color w:val="00B050"/>
              </w:rPr>
              <w:t>//スレッド情報</w:t>
            </w:r>
          </w:p>
          <w:p w14:paraId="72875C4C" w14:textId="77777777" w:rsidR="00BC5C9F" w:rsidRDefault="00BC5C9F" w:rsidP="00BC5C9F">
            <w:pPr>
              <w:pStyle w:val="2-"/>
            </w:pPr>
            <w:r>
              <w:t>struct THREAD_INFO</w:t>
            </w:r>
          </w:p>
          <w:p w14:paraId="4DECC28D" w14:textId="77777777" w:rsidR="00BC5C9F" w:rsidRDefault="00BC5C9F" w:rsidP="00BC5C9F">
            <w:pPr>
              <w:pStyle w:val="2-"/>
            </w:pPr>
            <w:r>
              <w:t>{</w:t>
            </w:r>
          </w:p>
          <w:p w14:paraId="0EF06747" w14:textId="77777777" w:rsidR="00BC5C9F" w:rsidRDefault="00BC5C9F" w:rsidP="00BC5C9F">
            <w:pPr>
              <w:pStyle w:val="2-"/>
            </w:pPr>
            <w:r>
              <w:rPr>
                <w:rFonts w:hint="eastAsia"/>
              </w:rPr>
              <w:tab/>
              <w:t xml:space="preserve">int level;                 </w:t>
            </w:r>
            <w:r w:rsidRPr="00BC5C9F">
              <w:rPr>
                <w:rFonts w:hint="eastAsia"/>
                <w:color w:val="00B050"/>
              </w:rPr>
              <w:t>//子スレッドレベル</w:t>
            </w:r>
          </w:p>
          <w:p w14:paraId="37B6D048" w14:textId="77777777" w:rsidR="00BC5C9F" w:rsidRPr="00BC5C9F" w:rsidRDefault="00BC5C9F" w:rsidP="00BC5C9F">
            <w:pPr>
              <w:pStyle w:val="2-"/>
              <w:rPr>
                <w:color w:val="00B050"/>
              </w:rPr>
            </w:pPr>
            <w:r>
              <w:rPr>
                <w:rFonts w:hint="eastAsia"/>
              </w:rPr>
              <w:tab/>
              <w:t>std::thread::id parent_tid;</w:t>
            </w:r>
            <w:r w:rsidRPr="00BC5C9F">
              <w:rPr>
                <w:rFonts w:hint="eastAsia"/>
                <w:color w:val="00B050"/>
              </w:rPr>
              <w:t>//親スレッドID</w:t>
            </w:r>
          </w:p>
          <w:p w14:paraId="7B612A8D" w14:textId="77777777" w:rsidR="00BC5C9F" w:rsidRPr="00BC5C9F" w:rsidRDefault="00BC5C9F" w:rsidP="00BC5C9F">
            <w:pPr>
              <w:pStyle w:val="2-"/>
              <w:rPr>
                <w:color w:val="00B050"/>
              </w:rPr>
            </w:pPr>
            <w:r>
              <w:rPr>
                <w:rFonts w:hint="eastAsia"/>
              </w:rPr>
              <w:tab/>
              <w:t xml:space="preserve">bool is_root_thread;       </w:t>
            </w:r>
            <w:r w:rsidRPr="00BC5C9F">
              <w:rPr>
                <w:rFonts w:hint="eastAsia"/>
                <w:color w:val="00B050"/>
              </w:rPr>
              <w:t>//大元のスレッド判定用フラグ</w:t>
            </w:r>
          </w:p>
          <w:p w14:paraId="59AA5F9A" w14:textId="77777777" w:rsidR="00BC5C9F" w:rsidRDefault="00BC5C9F" w:rsidP="00BC5C9F">
            <w:pPr>
              <w:pStyle w:val="2-"/>
            </w:pPr>
            <w:r>
              <w:t>};</w:t>
            </w:r>
          </w:p>
          <w:p w14:paraId="782284DD" w14:textId="77777777" w:rsidR="00BC5C9F" w:rsidRDefault="00BC5C9F" w:rsidP="00BC5C9F">
            <w:pPr>
              <w:pStyle w:val="2-"/>
            </w:pPr>
          </w:p>
          <w:p w14:paraId="5F4FFE08" w14:textId="77777777" w:rsidR="00BC5C9F" w:rsidRDefault="00BC5C9F" w:rsidP="00BC5C9F">
            <w:pPr>
              <w:pStyle w:val="2-"/>
            </w:pPr>
            <w:r w:rsidRPr="00BC5C9F">
              <w:rPr>
                <w:rFonts w:hint="eastAsia"/>
                <w:color w:val="00B050"/>
              </w:rPr>
              <w:t>//スレッド受け渡し情報</w:t>
            </w:r>
          </w:p>
          <w:p w14:paraId="1AD15A8A" w14:textId="77777777" w:rsidR="00BC5C9F" w:rsidRDefault="00BC5C9F" w:rsidP="00BC5C9F">
            <w:pPr>
              <w:pStyle w:val="2-"/>
            </w:pPr>
            <w:r>
              <w:t>struct THREAD_PARAM</w:t>
            </w:r>
          </w:p>
          <w:p w14:paraId="6C8B2D9B" w14:textId="77777777" w:rsidR="00BC5C9F" w:rsidRDefault="00BC5C9F" w:rsidP="00BC5C9F">
            <w:pPr>
              <w:pStyle w:val="2-"/>
            </w:pPr>
            <w:r>
              <w:t>{</w:t>
            </w:r>
          </w:p>
          <w:p w14:paraId="32618C78" w14:textId="77777777" w:rsidR="00BC5C9F" w:rsidRPr="00BC5C9F" w:rsidRDefault="00BC5C9F" w:rsidP="00BC5C9F">
            <w:pPr>
              <w:pStyle w:val="2-"/>
              <w:rPr>
                <w:color w:val="00B050"/>
              </w:rPr>
            </w:pPr>
            <w:r>
              <w:rPr>
                <w:rFonts w:hint="eastAsia"/>
              </w:rPr>
              <w:tab/>
              <w:t xml:space="preserve">TEST_INFO test;    </w:t>
            </w:r>
            <w:r w:rsidRPr="00BC5C9F">
              <w:rPr>
                <w:rFonts w:hint="eastAsia"/>
                <w:color w:val="00B050"/>
              </w:rPr>
              <w:t>//テスト用情報</w:t>
            </w:r>
          </w:p>
          <w:p w14:paraId="6356A67E" w14:textId="77777777" w:rsidR="00BC5C9F" w:rsidRPr="00BC5C9F" w:rsidRDefault="00BC5C9F" w:rsidP="00BC5C9F">
            <w:pPr>
              <w:pStyle w:val="2-"/>
              <w:rPr>
                <w:color w:val="00B050"/>
              </w:rPr>
            </w:pPr>
            <w:r>
              <w:rPr>
                <w:rFonts w:hint="eastAsia"/>
              </w:rPr>
              <w:tab/>
              <w:t>THREAD_INFO thread;</w:t>
            </w:r>
            <w:r w:rsidRPr="00BC5C9F">
              <w:rPr>
                <w:rFonts w:hint="eastAsia"/>
                <w:color w:val="00B050"/>
              </w:rPr>
              <w:t>//スレッド情報</w:t>
            </w:r>
          </w:p>
          <w:p w14:paraId="0E3E13E2" w14:textId="77777777" w:rsidR="00BC5C9F" w:rsidRDefault="00BC5C9F" w:rsidP="00BC5C9F">
            <w:pPr>
              <w:pStyle w:val="2-"/>
            </w:pPr>
            <w:r>
              <w:t>};</w:t>
            </w:r>
          </w:p>
          <w:p w14:paraId="7E8D6BFC" w14:textId="77777777" w:rsidR="00BC5C9F" w:rsidRDefault="00BC5C9F" w:rsidP="00BC5C9F">
            <w:pPr>
              <w:pStyle w:val="2-"/>
            </w:pPr>
          </w:p>
          <w:p w14:paraId="1274AD2B" w14:textId="77777777" w:rsidR="00BC5C9F" w:rsidRDefault="00BC5C9F" w:rsidP="00BC5C9F">
            <w:pPr>
              <w:pStyle w:val="2-"/>
            </w:pPr>
            <w:r w:rsidRPr="00BC5C9F">
              <w:rPr>
                <w:rFonts w:hint="eastAsia"/>
                <w:color w:val="00B050"/>
              </w:rPr>
              <w:t>//子スレッドの生成と終了待ち</w:t>
            </w:r>
          </w:p>
          <w:p w14:paraId="2123FF99" w14:textId="77777777" w:rsidR="00BC5C9F" w:rsidRDefault="00BC5C9F" w:rsidP="00BC5C9F">
            <w:pPr>
              <w:pStyle w:val="2-"/>
            </w:pPr>
            <w:r>
              <w:t>extern void createChildThreads(const char* thread_name, TEST_INFO&amp; test, THREAD_INFO&amp; tinfo);</w:t>
            </w:r>
          </w:p>
          <w:p w14:paraId="7D11542A" w14:textId="77777777" w:rsidR="00BC5C9F" w:rsidRDefault="00BC5C9F" w:rsidP="00BC5C9F">
            <w:pPr>
              <w:pStyle w:val="2-"/>
            </w:pPr>
          </w:p>
          <w:p w14:paraId="1CD6C952" w14:textId="77777777" w:rsidR="00BC5C9F" w:rsidRPr="00BC5C9F" w:rsidRDefault="00BC5C9F" w:rsidP="00BC5C9F">
            <w:pPr>
              <w:pStyle w:val="2-"/>
              <w:rPr>
                <w:color w:val="00B050"/>
              </w:rPr>
            </w:pPr>
            <w:r w:rsidRPr="00BC5C9F">
              <w:rPr>
                <w:rFonts w:hint="eastAsia"/>
                <w:color w:val="00B050"/>
              </w:rPr>
              <w:t>//スレッド関数</w:t>
            </w:r>
          </w:p>
          <w:p w14:paraId="76F5FE37" w14:textId="77777777" w:rsidR="00BC5C9F" w:rsidRDefault="00BC5C9F" w:rsidP="00BC5C9F">
            <w:pPr>
              <w:pStyle w:val="2-"/>
            </w:pPr>
            <w:r>
              <w:t>void threadFunc(THREAD_PARAM param)</w:t>
            </w:r>
          </w:p>
          <w:p w14:paraId="5626835C" w14:textId="77777777" w:rsidR="00BC5C9F" w:rsidRDefault="00BC5C9F" w:rsidP="00BC5C9F">
            <w:pPr>
              <w:pStyle w:val="2-"/>
            </w:pPr>
            <w:r>
              <w:t>{</w:t>
            </w:r>
          </w:p>
          <w:p w14:paraId="1E8A322C" w14:textId="77777777" w:rsidR="00BC5C9F" w:rsidRDefault="00BC5C9F" w:rsidP="00BC5C9F">
            <w:pPr>
              <w:pStyle w:val="2-"/>
            </w:pPr>
            <w:r>
              <w:rPr>
                <w:rFonts w:hint="eastAsia"/>
              </w:rPr>
              <w:tab/>
            </w:r>
            <w:r w:rsidRPr="00BC5C9F">
              <w:rPr>
                <w:rFonts w:hint="eastAsia"/>
                <w:color w:val="00B050"/>
              </w:rPr>
              <w:t>//パラメータ受け取り</w:t>
            </w:r>
          </w:p>
          <w:p w14:paraId="36B37BFB" w14:textId="77777777" w:rsidR="00BC5C9F" w:rsidRDefault="00BC5C9F" w:rsidP="00BC5C9F">
            <w:pPr>
              <w:pStyle w:val="2-"/>
            </w:pPr>
            <w:r>
              <w:lastRenderedPageBreak/>
              <w:tab/>
              <w:t>TEST_INFO test;</w:t>
            </w:r>
          </w:p>
          <w:p w14:paraId="1EA8164A" w14:textId="77777777" w:rsidR="00BC5C9F" w:rsidRDefault="00BC5C9F" w:rsidP="00BC5C9F">
            <w:pPr>
              <w:pStyle w:val="2-"/>
            </w:pPr>
            <w:r>
              <w:tab/>
              <w:t>THREAD_INFO tinfo;</w:t>
            </w:r>
          </w:p>
          <w:p w14:paraId="316BE103" w14:textId="77777777" w:rsidR="00BC5C9F" w:rsidRDefault="00BC5C9F" w:rsidP="00BC5C9F">
            <w:pPr>
              <w:pStyle w:val="2-"/>
            </w:pPr>
            <w:r>
              <w:tab/>
              <w:t>{</w:t>
            </w:r>
          </w:p>
          <w:p w14:paraId="12A3F88C" w14:textId="77777777" w:rsidR="00BC5C9F" w:rsidRDefault="00BC5C9F" w:rsidP="00BC5C9F">
            <w:pPr>
              <w:pStyle w:val="2-"/>
            </w:pPr>
            <w:r>
              <w:tab/>
            </w:r>
            <w:r>
              <w:tab/>
              <w:t>memcpy(&amp;test, &amp;param.test, sizeof(TEST_INFO));</w:t>
            </w:r>
          </w:p>
          <w:p w14:paraId="3782DF23" w14:textId="77777777" w:rsidR="00BC5C9F" w:rsidRDefault="00BC5C9F" w:rsidP="00BC5C9F">
            <w:pPr>
              <w:pStyle w:val="2-"/>
            </w:pPr>
            <w:r>
              <w:tab/>
            </w:r>
            <w:r>
              <w:tab/>
              <w:t>memcpy(&amp;tinfo, &amp;param.thread, sizeof(THREAD_INFO));</w:t>
            </w:r>
          </w:p>
          <w:p w14:paraId="32B7181C" w14:textId="77777777" w:rsidR="00BC5C9F" w:rsidRDefault="00BC5C9F" w:rsidP="00BC5C9F">
            <w:pPr>
              <w:pStyle w:val="2-"/>
            </w:pPr>
            <w:r>
              <w:tab/>
              <w:t>}</w:t>
            </w:r>
          </w:p>
          <w:p w14:paraId="3524AE35" w14:textId="77777777" w:rsidR="00BC5C9F" w:rsidRDefault="00BC5C9F" w:rsidP="00BC5C9F">
            <w:pPr>
              <w:pStyle w:val="2-"/>
            </w:pPr>
          </w:p>
          <w:p w14:paraId="5B3BFE65" w14:textId="77777777" w:rsidR="00BC5C9F" w:rsidRDefault="00BC5C9F" w:rsidP="00BC5C9F">
            <w:pPr>
              <w:pStyle w:val="2-"/>
            </w:pPr>
            <w:r>
              <w:rPr>
                <w:rFonts w:hint="eastAsia"/>
              </w:rPr>
              <w:tab/>
            </w:r>
            <w:r w:rsidRPr="00BC5C9F">
              <w:rPr>
                <w:rFonts w:hint="eastAsia"/>
                <w:color w:val="00B050"/>
              </w:rPr>
              <w:t>//スレッド情報</w:t>
            </w:r>
          </w:p>
          <w:p w14:paraId="279B4C0C" w14:textId="77777777" w:rsidR="00BC5C9F" w:rsidRDefault="00BC5C9F" w:rsidP="00BC5C9F">
            <w:pPr>
              <w:pStyle w:val="2-"/>
            </w:pPr>
            <w:r>
              <w:tab/>
              <w:t xml:space="preserve">std::thread::id tid_tmp = </w:t>
            </w:r>
            <w:r w:rsidRPr="003F0EC2">
              <w:rPr>
                <w:color w:val="FF0000"/>
              </w:rPr>
              <w:t>std::this_thread::get_id()</w:t>
            </w:r>
            <w:r>
              <w:t>;</w:t>
            </w:r>
          </w:p>
          <w:p w14:paraId="0BC13CA8" w14:textId="77777777" w:rsidR="00BC5C9F" w:rsidRDefault="00BC5C9F" w:rsidP="00BC5C9F">
            <w:pPr>
              <w:pStyle w:val="2-"/>
            </w:pPr>
          </w:p>
          <w:p w14:paraId="0F40B9C6" w14:textId="77777777" w:rsidR="00BC5C9F" w:rsidRDefault="00BC5C9F" w:rsidP="00BC5C9F">
            <w:pPr>
              <w:pStyle w:val="2-"/>
            </w:pPr>
            <w:r>
              <w:rPr>
                <w:rFonts w:hint="eastAsia"/>
              </w:rPr>
              <w:tab/>
            </w:r>
            <w:r w:rsidRPr="003F0EC2">
              <w:rPr>
                <w:rFonts w:hint="eastAsia"/>
                <w:color w:val="00B050"/>
              </w:rPr>
              <w:t>//スレッドローカルストレージ(TLS)テスト</w:t>
            </w:r>
          </w:p>
          <w:p w14:paraId="41239202" w14:textId="77777777" w:rsidR="00BC5C9F" w:rsidRDefault="00BC5C9F" w:rsidP="00BC5C9F">
            <w:pPr>
              <w:pStyle w:val="2-"/>
            </w:pPr>
            <w:r>
              <w:tab/>
              <w:t>tls_tid = tid_tmp.hash();</w:t>
            </w:r>
            <w:r>
              <w:tab/>
            </w:r>
          </w:p>
          <w:p w14:paraId="0CA52F98" w14:textId="77777777" w:rsidR="00BC5C9F" w:rsidRDefault="00BC5C9F" w:rsidP="00BC5C9F">
            <w:pPr>
              <w:pStyle w:val="2-"/>
            </w:pPr>
          </w:p>
          <w:p w14:paraId="381F9E08" w14:textId="77777777" w:rsidR="00BC5C9F" w:rsidRDefault="00BC5C9F" w:rsidP="00BC5C9F">
            <w:pPr>
              <w:pStyle w:val="2-"/>
            </w:pPr>
            <w:r>
              <w:rPr>
                <w:rFonts w:hint="eastAsia"/>
              </w:rPr>
              <w:tab/>
            </w:r>
            <w:r w:rsidRPr="003F0EC2">
              <w:rPr>
                <w:rFonts w:hint="eastAsia"/>
                <w:color w:val="00B050"/>
              </w:rPr>
              <w:t>//大元のスレッド判定用フラグをOFF</w:t>
            </w:r>
          </w:p>
          <w:p w14:paraId="2FFE5B25" w14:textId="77777777" w:rsidR="00BC5C9F" w:rsidRDefault="00BC5C9F" w:rsidP="00BC5C9F">
            <w:pPr>
              <w:pStyle w:val="2-"/>
            </w:pPr>
            <w:r>
              <w:tab/>
              <w:t>tinfo.is_root_thread = false;</w:t>
            </w:r>
          </w:p>
          <w:p w14:paraId="4BFB63CC" w14:textId="77777777" w:rsidR="00BC5C9F" w:rsidRDefault="00BC5C9F" w:rsidP="00BC5C9F">
            <w:pPr>
              <w:pStyle w:val="2-"/>
            </w:pPr>
          </w:p>
          <w:p w14:paraId="06305C49" w14:textId="77777777" w:rsidR="00BC5C9F" w:rsidRDefault="00BC5C9F" w:rsidP="00BC5C9F">
            <w:pPr>
              <w:pStyle w:val="2-"/>
            </w:pPr>
            <w:r>
              <w:rPr>
                <w:rFonts w:hint="eastAsia"/>
              </w:rPr>
              <w:tab/>
            </w:r>
            <w:r w:rsidRPr="003F0EC2">
              <w:rPr>
                <w:rFonts w:hint="eastAsia"/>
                <w:color w:val="00B050"/>
              </w:rPr>
              <w:t>//スレッド名を作成</w:t>
            </w:r>
          </w:p>
          <w:p w14:paraId="08510177" w14:textId="77777777" w:rsidR="00BC5C9F" w:rsidRDefault="00BC5C9F" w:rsidP="00BC5C9F">
            <w:pPr>
              <w:pStyle w:val="2-"/>
            </w:pPr>
            <w:r>
              <w:tab/>
              <w:t>++tinfo.level;</w:t>
            </w:r>
          </w:p>
          <w:p w14:paraId="26B1D466" w14:textId="77777777" w:rsidR="00BC5C9F" w:rsidRDefault="00BC5C9F" w:rsidP="00BC5C9F">
            <w:pPr>
              <w:pStyle w:val="2-"/>
            </w:pPr>
            <w:r>
              <w:tab/>
              <w:t>char thread_name[32];</w:t>
            </w:r>
          </w:p>
          <w:p w14:paraId="0F2E204E" w14:textId="77777777" w:rsidR="00BC5C9F" w:rsidRDefault="00BC5C9F" w:rsidP="00BC5C9F">
            <w:pPr>
              <w:pStyle w:val="2-"/>
            </w:pPr>
            <w:r>
              <w:tab/>
              <w:t>sprintf_s(thread_name, sizeof(thread_name), "C%d(0x%08x,0x%08x)", tinfo.level, tid_tmp.hash(), tinfo.parent_tid.hash());</w:t>
            </w:r>
          </w:p>
          <w:p w14:paraId="7799FC3E" w14:textId="77777777" w:rsidR="00BC5C9F" w:rsidRPr="003F0EC2" w:rsidRDefault="00BC5C9F" w:rsidP="00BC5C9F">
            <w:pPr>
              <w:pStyle w:val="2-"/>
              <w:rPr>
                <w:color w:val="00B050"/>
              </w:rPr>
            </w:pPr>
            <w:r>
              <w:rPr>
                <w:rFonts w:hint="eastAsia"/>
              </w:rPr>
              <w:tab/>
            </w:r>
            <w:r w:rsidRPr="003F0EC2">
              <w:rPr>
                <w:rFonts w:hint="eastAsia"/>
                <w:color w:val="00B050"/>
              </w:rPr>
              <w:t>// C + 子スレッドのレベル + ( 自スレッドID , 親スレッドID )</w:t>
            </w:r>
          </w:p>
          <w:p w14:paraId="696EC14B" w14:textId="77777777" w:rsidR="00BC5C9F" w:rsidRDefault="00BC5C9F" w:rsidP="00BC5C9F">
            <w:pPr>
              <w:pStyle w:val="2-"/>
            </w:pPr>
          </w:p>
          <w:p w14:paraId="58FA544E" w14:textId="77777777" w:rsidR="00BC5C9F" w:rsidRPr="003F0EC2" w:rsidRDefault="00BC5C9F" w:rsidP="00BC5C9F">
            <w:pPr>
              <w:pStyle w:val="2-"/>
              <w:rPr>
                <w:color w:val="00B050"/>
              </w:rPr>
            </w:pPr>
            <w:r>
              <w:rPr>
                <w:rFonts w:hint="eastAsia"/>
              </w:rPr>
              <w:tab/>
            </w:r>
            <w:r w:rsidRPr="003F0EC2">
              <w:rPr>
                <w:rFonts w:hint="eastAsia"/>
                <w:color w:val="00B050"/>
              </w:rPr>
              <w:t>//子スレッド開始メッセージ</w:t>
            </w:r>
          </w:p>
          <w:p w14:paraId="16810A0F" w14:textId="77777777" w:rsidR="00BC5C9F" w:rsidRDefault="00BC5C9F" w:rsidP="00BC5C9F">
            <w:pPr>
              <w:pStyle w:val="2-"/>
            </w:pPr>
            <w:r>
              <w:tab/>
              <w:t>printf("START: %s\n", thread_name);</w:t>
            </w:r>
          </w:p>
          <w:p w14:paraId="6F6B8D21" w14:textId="77777777" w:rsidR="00BC5C9F" w:rsidRDefault="00BC5C9F" w:rsidP="00BC5C9F">
            <w:pPr>
              <w:pStyle w:val="2-"/>
            </w:pPr>
            <w:r>
              <w:tab/>
              <w:t>fflush(stdout);</w:t>
            </w:r>
          </w:p>
          <w:p w14:paraId="0C122739" w14:textId="77777777" w:rsidR="00BC5C9F" w:rsidRDefault="00BC5C9F" w:rsidP="00BC5C9F">
            <w:pPr>
              <w:pStyle w:val="2-"/>
            </w:pPr>
          </w:p>
          <w:p w14:paraId="2F776F7A" w14:textId="77777777" w:rsidR="00BC5C9F" w:rsidRPr="003F0EC2" w:rsidRDefault="00BC5C9F" w:rsidP="00BC5C9F">
            <w:pPr>
              <w:pStyle w:val="2-"/>
              <w:rPr>
                <w:color w:val="00B050"/>
              </w:rPr>
            </w:pPr>
            <w:r>
              <w:rPr>
                <w:rFonts w:hint="eastAsia"/>
              </w:rPr>
              <w:tab/>
            </w:r>
            <w:r w:rsidRPr="003F0EC2">
              <w:rPr>
                <w:rFonts w:hint="eastAsia"/>
                <w:color w:val="00B050"/>
              </w:rPr>
              <w:t>//テスト用変数を更新</w:t>
            </w:r>
          </w:p>
          <w:p w14:paraId="13FC76E3" w14:textId="77777777" w:rsidR="00BC5C9F" w:rsidRDefault="00BC5C9F" w:rsidP="00BC5C9F">
            <w:pPr>
              <w:pStyle w:val="2-"/>
            </w:pPr>
            <w:r>
              <w:tab/>
              <w:t>++test.value;</w:t>
            </w:r>
          </w:p>
          <w:p w14:paraId="57699497" w14:textId="77777777" w:rsidR="00BC5C9F" w:rsidRDefault="00BC5C9F" w:rsidP="00BC5C9F">
            <w:pPr>
              <w:pStyle w:val="2-"/>
            </w:pPr>
            <w:r>
              <w:tab/>
              <w:t>++test.loop_max;</w:t>
            </w:r>
          </w:p>
          <w:p w14:paraId="0876528E" w14:textId="77777777" w:rsidR="00BC5C9F" w:rsidRDefault="00BC5C9F" w:rsidP="00BC5C9F">
            <w:pPr>
              <w:pStyle w:val="2-"/>
            </w:pPr>
          </w:p>
          <w:p w14:paraId="3E49C211" w14:textId="77777777" w:rsidR="00BC5C9F" w:rsidRPr="003F0EC2" w:rsidRDefault="00BC5C9F" w:rsidP="00BC5C9F">
            <w:pPr>
              <w:pStyle w:val="2-"/>
              <w:rPr>
                <w:color w:val="00B050"/>
              </w:rPr>
            </w:pPr>
            <w:r>
              <w:rPr>
                <w:rFonts w:hint="eastAsia"/>
              </w:rPr>
              <w:tab/>
            </w:r>
            <w:r w:rsidRPr="003F0EC2">
              <w:rPr>
                <w:rFonts w:hint="eastAsia"/>
                <w:color w:val="00B050"/>
              </w:rPr>
              <w:t>//親スレッドIDを格納</w:t>
            </w:r>
          </w:p>
          <w:p w14:paraId="2EA6CDA9" w14:textId="77777777" w:rsidR="00BC5C9F" w:rsidRDefault="00BC5C9F" w:rsidP="00BC5C9F">
            <w:pPr>
              <w:pStyle w:val="2-"/>
            </w:pPr>
            <w:r>
              <w:tab/>
              <w:t>tinfo.parent_tid = tid_tmp;</w:t>
            </w:r>
          </w:p>
          <w:p w14:paraId="502C8ACF" w14:textId="77777777" w:rsidR="00BC5C9F" w:rsidRDefault="00BC5C9F" w:rsidP="00BC5C9F">
            <w:pPr>
              <w:pStyle w:val="2-"/>
            </w:pPr>
          </w:p>
          <w:p w14:paraId="57D60CCD" w14:textId="77777777" w:rsidR="00BC5C9F" w:rsidRPr="003F0EC2" w:rsidRDefault="00BC5C9F" w:rsidP="00BC5C9F">
            <w:pPr>
              <w:pStyle w:val="2-"/>
              <w:rPr>
                <w:color w:val="00B050"/>
              </w:rPr>
            </w:pPr>
            <w:r>
              <w:rPr>
                <w:rFonts w:hint="eastAsia"/>
              </w:rPr>
              <w:tab/>
            </w:r>
            <w:r w:rsidRPr="003F0EC2">
              <w:rPr>
                <w:rFonts w:hint="eastAsia"/>
                <w:color w:val="00B050"/>
              </w:rPr>
              <w:t>//1秒スリープ</w:t>
            </w:r>
          </w:p>
          <w:p w14:paraId="49B5FA00" w14:textId="77777777" w:rsidR="00BC5C9F" w:rsidRDefault="00BC5C9F" w:rsidP="00BC5C9F">
            <w:pPr>
              <w:pStyle w:val="2-"/>
            </w:pPr>
            <w:r>
              <w:tab/>
            </w:r>
            <w:r w:rsidRPr="003F0EC2">
              <w:rPr>
                <w:color w:val="FF0000"/>
              </w:rPr>
              <w:t>std::this_thread::sleep_for(std::chrono::milliseconds(1000));</w:t>
            </w:r>
          </w:p>
          <w:p w14:paraId="6544B08F" w14:textId="77777777" w:rsidR="00BC5C9F" w:rsidRDefault="00BC5C9F" w:rsidP="00BC5C9F">
            <w:pPr>
              <w:pStyle w:val="2-"/>
            </w:pPr>
          </w:p>
          <w:p w14:paraId="173640A2" w14:textId="77777777" w:rsidR="00BC5C9F" w:rsidRDefault="00BC5C9F" w:rsidP="00BC5C9F">
            <w:pPr>
              <w:pStyle w:val="2-"/>
            </w:pPr>
            <w:r>
              <w:rPr>
                <w:rFonts w:hint="eastAsia"/>
              </w:rPr>
              <w:tab/>
            </w:r>
            <w:r w:rsidRPr="003F0EC2">
              <w:rPr>
                <w:rFonts w:hint="eastAsia"/>
                <w:color w:val="00B050"/>
              </w:rPr>
              <w:t>//子スレッドの生成と終了待ち</w:t>
            </w:r>
          </w:p>
          <w:p w14:paraId="175A42CC" w14:textId="77777777" w:rsidR="00BC5C9F" w:rsidRDefault="00BC5C9F" w:rsidP="00BC5C9F">
            <w:pPr>
              <w:pStyle w:val="2-"/>
            </w:pPr>
            <w:r>
              <w:tab/>
              <w:t>createChildThreads(thread_name, test, tinfo);</w:t>
            </w:r>
          </w:p>
          <w:p w14:paraId="7CC14B92" w14:textId="77777777" w:rsidR="00BC5C9F" w:rsidRDefault="00BC5C9F" w:rsidP="00BC5C9F">
            <w:pPr>
              <w:pStyle w:val="2-"/>
            </w:pPr>
          </w:p>
          <w:p w14:paraId="1E7D1A79" w14:textId="77777777" w:rsidR="00BC5C9F" w:rsidRDefault="00BC5C9F" w:rsidP="00BC5C9F">
            <w:pPr>
              <w:pStyle w:val="2-"/>
            </w:pPr>
            <w:r>
              <w:rPr>
                <w:rFonts w:hint="eastAsia"/>
              </w:rPr>
              <w:tab/>
            </w:r>
            <w:r w:rsidRPr="003F0EC2">
              <w:rPr>
                <w:rFonts w:hint="eastAsia"/>
                <w:color w:val="00B050"/>
              </w:rPr>
              <w:t>//子スレッド終了メッセージ</w:t>
            </w:r>
          </w:p>
          <w:p w14:paraId="406D664E" w14:textId="77777777" w:rsidR="00BC5C9F" w:rsidRDefault="00BC5C9F" w:rsidP="00BC5C9F">
            <w:pPr>
              <w:pStyle w:val="2-"/>
            </w:pPr>
            <w:r>
              <w:tab/>
              <w:t>printf("END: %s\n", thread_name);</w:t>
            </w:r>
          </w:p>
          <w:p w14:paraId="3FFA89B7" w14:textId="77777777" w:rsidR="00BC5C9F" w:rsidRDefault="00BC5C9F" w:rsidP="00BC5C9F">
            <w:pPr>
              <w:pStyle w:val="2-"/>
            </w:pPr>
            <w:r>
              <w:tab/>
              <w:t>fflush(stdout);</w:t>
            </w:r>
          </w:p>
          <w:p w14:paraId="098200FC" w14:textId="77777777" w:rsidR="00BC5C9F" w:rsidRDefault="00BC5C9F" w:rsidP="00BC5C9F">
            <w:pPr>
              <w:pStyle w:val="2-"/>
            </w:pPr>
            <w:r>
              <w:t>}</w:t>
            </w:r>
          </w:p>
          <w:p w14:paraId="5B6C6C4E" w14:textId="77777777" w:rsidR="00BC5C9F" w:rsidRDefault="00BC5C9F" w:rsidP="00BC5C9F">
            <w:pPr>
              <w:pStyle w:val="2-"/>
            </w:pPr>
          </w:p>
          <w:p w14:paraId="6983E558" w14:textId="77777777" w:rsidR="00BC5C9F" w:rsidRPr="003F0EC2" w:rsidRDefault="00BC5C9F" w:rsidP="00BC5C9F">
            <w:pPr>
              <w:pStyle w:val="2-"/>
              <w:rPr>
                <w:color w:val="00B050"/>
              </w:rPr>
            </w:pPr>
            <w:r w:rsidRPr="003F0EC2">
              <w:rPr>
                <w:rFonts w:hint="eastAsia"/>
                <w:color w:val="00B050"/>
              </w:rPr>
              <w:t>//子スレッドの生成と終了待ち</w:t>
            </w:r>
          </w:p>
          <w:p w14:paraId="04024839" w14:textId="77777777" w:rsidR="00BC5C9F" w:rsidRDefault="00BC5C9F" w:rsidP="00BC5C9F">
            <w:pPr>
              <w:pStyle w:val="2-"/>
            </w:pPr>
            <w:r>
              <w:t>void createChildThreads(const char* thread_name, TEST_INFO&amp; test, THREAD_INFO&amp; tinfo)</w:t>
            </w:r>
          </w:p>
          <w:p w14:paraId="669971B8" w14:textId="77777777" w:rsidR="00BC5C9F" w:rsidRDefault="00BC5C9F" w:rsidP="00BC5C9F">
            <w:pPr>
              <w:pStyle w:val="2-"/>
            </w:pPr>
            <w:r>
              <w:t>{</w:t>
            </w:r>
          </w:p>
          <w:p w14:paraId="27AC96D5" w14:textId="77777777" w:rsidR="00BC5C9F" w:rsidRPr="003F0EC2" w:rsidRDefault="00BC5C9F" w:rsidP="00BC5C9F">
            <w:pPr>
              <w:pStyle w:val="2-"/>
              <w:rPr>
                <w:color w:val="00B050"/>
              </w:rPr>
            </w:pPr>
            <w:r>
              <w:rPr>
                <w:rFonts w:hint="eastAsia"/>
              </w:rPr>
              <w:tab/>
            </w:r>
            <w:r w:rsidRPr="003F0EC2">
              <w:rPr>
                <w:rFonts w:hint="eastAsia"/>
                <w:color w:val="00B050"/>
              </w:rPr>
              <w:t>//子スレッド生成ループ</w:t>
            </w:r>
          </w:p>
          <w:p w14:paraId="23232DF1" w14:textId="77777777" w:rsidR="00BC5C9F" w:rsidRDefault="00BC5C9F" w:rsidP="00BC5C9F">
            <w:pPr>
              <w:pStyle w:val="2-"/>
            </w:pPr>
            <w:r>
              <w:tab/>
              <w:t>const int CHILD_THREAD_NUM = 3;</w:t>
            </w:r>
          </w:p>
          <w:p w14:paraId="17A631BF" w14:textId="77777777" w:rsidR="00BC5C9F" w:rsidRPr="003F0EC2" w:rsidRDefault="00BC5C9F" w:rsidP="00BC5C9F">
            <w:pPr>
              <w:pStyle w:val="2-"/>
              <w:rPr>
                <w:color w:val="00B050"/>
              </w:rPr>
            </w:pPr>
            <w:r>
              <w:rPr>
                <w:rFonts w:hint="eastAsia"/>
              </w:rPr>
              <w:tab/>
              <w:t>std::thread* thread[CHILD_THREAD_NUM];</w:t>
            </w:r>
            <w:r w:rsidRPr="003F0EC2">
              <w:rPr>
                <w:rFonts w:hint="eastAsia"/>
                <w:color w:val="00B050"/>
              </w:rPr>
              <w:t>//生成した子スレッドのスレッドハンドル</w:t>
            </w:r>
          </w:p>
          <w:p w14:paraId="5DCF32E5" w14:textId="77777777" w:rsidR="00BC5C9F" w:rsidRDefault="00BC5C9F" w:rsidP="00BC5C9F">
            <w:pPr>
              <w:pStyle w:val="2-"/>
            </w:pPr>
            <w:r>
              <w:rPr>
                <w:rFonts w:hint="eastAsia"/>
              </w:rPr>
              <w:tab/>
              <w:t>std::thread::id tid[CHILD_THREAD_NUM];</w:t>
            </w:r>
            <w:r w:rsidRPr="003F0EC2">
              <w:rPr>
                <w:rFonts w:hint="eastAsia"/>
                <w:color w:val="00B050"/>
              </w:rPr>
              <w:t>//生成した子スレッドのスレッドID</w:t>
            </w:r>
          </w:p>
          <w:p w14:paraId="70E0521B" w14:textId="77777777" w:rsidR="00BC5C9F" w:rsidRPr="003F0EC2" w:rsidRDefault="00BC5C9F" w:rsidP="00BC5C9F">
            <w:pPr>
              <w:pStyle w:val="2-"/>
              <w:rPr>
                <w:color w:val="00B050"/>
              </w:rPr>
            </w:pPr>
            <w:r>
              <w:rPr>
                <w:rFonts w:hint="eastAsia"/>
              </w:rPr>
              <w:tab/>
              <w:t>THREAD_PARAM* param[CHILD_THREAD_NUM];</w:t>
            </w:r>
            <w:r w:rsidRPr="003F0EC2">
              <w:rPr>
                <w:rFonts w:hint="eastAsia"/>
                <w:color w:val="00B050"/>
              </w:rPr>
              <w:t>//スレッド受け渡し用データ</w:t>
            </w:r>
          </w:p>
          <w:p w14:paraId="68BACA9F" w14:textId="77777777" w:rsidR="00BC5C9F" w:rsidRDefault="00BC5C9F" w:rsidP="00BC5C9F">
            <w:pPr>
              <w:pStyle w:val="2-"/>
            </w:pPr>
            <w:r>
              <w:tab/>
              <w:t>for (int i = 0; i &lt; test.start_i; ++i)</w:t>
            </w:r>
          </w:p>
          <w:p w14:paraId="60FC167E" w14:textId="77777777" w:rsidR="00BC5C9F" w:rsidRDefault="00BC5C9F" w:rsidP="00BC5C9F">
            <w:pPr>
              <w:pStyle w:val="2-"/>
            </w:pPr>
            <w:r>
              <w:tab/>
              <w:t>{</w:t>
            </w:r>
          </w:p>
          <w:p w14:paraId="41F7CCB8" w14:textId="77777777" w:rsidR="00BC5C9F" w:rsidRDefault="00BC5C9F" w:rsidP="00BC5C9F">
            <w:pPr>
              <w:pStyle w:val="2-"/>
            </w:pPr>
            <w:r>
              <w:tab/>
            </w:r>
            <w:r>
              <w:tab/>
              <w:t>thread[i] = nullptr;</w:t>
            </w:r>
          </w:p>
          <w:p w14:paraId="5A758CBA" w14:textId="77777777" w:rsidR="00BC5C9F" w:rsidRDefault="00BC5C9F" w:rsidP="00BC5C9F">
            <w:pPr>
              <w:pStyle w:val="2-"/>
            </w:pPr>
            <w:r>
              <w:tab/>
            </w:r>
            <w:r>
              <w:tab/>
              <w:t>tid[i] = std::thread::id();</w:t>
            </w:r>
          </w:p>
          <w:p w14:paraId="6AA4AC43" w14:textId="77777777" w:rsidR="00BC5C9F" w:rsidRDefault="00BC5C9F" w:rsidP="00BC5C9F">
            <w:pPr>
              <w:pStyle w:val="2-"/>
            </w:pPr>
            <w:r>
              <w:tab/>
            </w:r>
            <w:r>
              <w:tab/>
              <w:t>param[i] = NULL;</w:t>
            </w:r>
          </w:p>
          <w:p w14:paraId="4A71675F" w14:textId="77777777" w:rsidR="00BC5C9F" w:rsidRDefault="00BC5C9F" w:rsidP="00BC5C9F">
            <w:pPr>
              <w:pStyle w:val="2-"/>
            </w:pPr>
            <w:r>
              <w:tab/>
              <w:t>}</w:t>
            </w:r>
          </w:p>
          <w:p w14:paraId="7B9789F7" w14:textId="77777777" w:rsidR="00BC5C9F" w:rsidRDefault="00BC5C9F" w:rsidP="00BC5C9F">
            <w:pPr>
              <w:pStyle w:val="2-"/>
            </w:pPr>
            <w:r>
              <w:tab/>
              <w:t>for (int i = test.start_i; i &lt; CHILD_THREAD_NUM; ++i)</w:t>
            </w:r>
          </w:p>
          <w:p w14:paraId="7F94BC7E" w14:textId="77777777" w:rsidR="00BC5C9F" w:rsidRDefault="00BC5C9F" w:rsidP="00BC5C9F">
            <w:pPr>
              <w:pStyle w:val="2-"/>
            </w:pPr>
            <w:r>
              <w:tab/>
              <w:t>{</w:t>
            </w:r>
          </w:p>
          <w:p w14:paraId="0810200B" w14:textId="77777777" w:rsidR="00BC5C9F" w:rsidRPr="003F0EC2" w:rsidRDefault="00BC5C9F" w:rsidP="00BC5C9F">
            <w:pPr>
              <w:pStyle w:val="2-"/>
              <w:rPr>
                <w:color w:val="00B050"/>
              </w:rPr>
            </w:pPr>
            <w:r>
              <w:rPr>
                <w:rFonts w:hint="eastAsia"/>
              </w:rPr>
              <w:tab/>
            </w:r>
            <w:r>
              <w:rPr>
                <w:rFonts w:hint="eastAsia"/>
              </w:rPr>
              <w:tab/>
            </w:r>
            <w:r w:rsidRPr="003F0EC2">
              <w:rPr>
                <w:rFonts w:hint="eastAsia"/>
                <w:color w:val="00B050"/>
              </w:rPr>
              <w:t>//子スレッド用パラメータ作成</w:t>
            </w:r>
          </w:p>
          <w:p w14:paraId="6DA9F99F" w14:textId="77777777" w:rsidR="00BC5C9F" w:rsidRDefault="00BC5C9F" w:rsidP="00BC5C9F">
            <w:pPr>
              <w:pStyle w:val="2-"/>
            </w:pPr>
            <w:r>
              <w:tab/>
            </w:r>
            <w:r>
              <w:tab/>
              <w:t>param[i] = (THREAD_PARAM*)malloc(sizeof(THREAD_PARAM));</w:t>
            </w:r>
          </w:p>
          <w:p w14:paraId="2CDA285F" w14:textId="77777777" w:rsidR="00BC5C9F" w:rsidRDefault="00BC5C9F" w:rsidP="00BC5C9F">
            <w:pPr>
              <w:pStyle w:val="2-"/>
            </w:pPr>
            <w:r>
              <w:tab/>
            </w:r>
            <w:r>
              <w:tab/>
              <w:t>memcpy(&amp;param[i]-&gt;test, &amp;test, sizeof(TEST_INFO));</w:t>
            </w:r>
          </w:p>
          <w:p w14:paraId="484B95A9" w14:textId="77777777" w:rsidR="00BC5C9F" w:rsidRDefault="00BC5C9F" w:rsidP="00BC5C9F">
            <w:pPr>
              <w:pStyle w:val="2-"/>
            </w:pPr>
            <w:r>
              <w:tab/>
            </w:r>
            <w:r>
              <w:tab/>
              <w:t>memcpy(&amp;param[i]-&gt;thread, &amp;tinfo, sizeof(THREAD_INFO));</w:t>
            </w:r>
          </w:p>
          <w:p w14:paraId="16B9435F" w14:textId="77777777" w:rsidR="00BC5C9F" w:rsidRDefault="00BC5C9F" w:rsidP="00BC5C9F">
            <w:pPr>
              <w:pStyle w:val="2-"/>
            </w:pPr>
            <w:r>
              <w:lastRenderedPageBreak/>
              <w:tab/>
            </w:r>
            <w:r>
              <w:tab/>
              <w:t>param[i]-&gt;test.start_i = i + 1;</w:t>
            </w:r>
          </w:p>
          <w:p w14:paraId="5C5A5838" w14:textId="77777777" w:rsidR="00BC5C9F" w:rsidRDefault="00BC5C9F" w:rsidP="00BC5C9F">
            <w:pPr>
              <w:pStyle w:val="2-"/>
            </w:pPr>
          </w:p>
          <w:p w14:paraId="10F74BD7" w14:textId="77777777" w:rsidR="00BC5C9F" w:rsidRDefault="00BC5C9F" w:rsidP="00BC5C9F">
            <w:pPr>
              <w:pStyle w:val="2-"/>
            </w:pPr>
            <w:r>
              <w:rPr>
                <w:rFonts w:hint="eastAsia"/>
              </w:rPr>
              <w:tab/>
            </w:r>
            <w:r>
              <w:rPr>
                <w:rFonts w:hint="eastAsia"/>
              </w:rPr>
              <w:tab/>
            </w:r>
            <w:r w:rsidRPr="003F0EC2">
              <w:rPr>
                <w:rFonts w:hint="eastAsia"/>
                <w:color w:val="00B050"/>
              </w:rPr>
              <w:t>//子スレッド生成</w:t>
            </w:r>
          </w:p>
          <w:p w14:paraId="7A25355E" w14:textId="77777777" w:rsidR="00BC5C9F" w:rsidRDefault="00BC5C9F" w:rsidP="00BC5C9F">
            <w:pPr>
              <w:pStyle w:val="2-"/>
            </w:pPr>
            <w:r>
              <w:tab/>
            </w:r>
            <w:r>
              <w:tab/>
              <w:t>std::thread::id tid_tmp;</w:t>
            </w:r>
          </w:p>
          <w:p w14:paraId="007D552F" w14:textId="77777777" w:rsidR="00BC5C9F" w:rsidRDefault="00BC5C9F" w:rsidP="00BC5C9F">
            <w:pPr>
              <w:pStyle w:val="2-"/>
            </w:pPr>
            <w:r>
              <w:tab/>
            </w:r>
            <w:r>
              <w:tab/>
              <w:t xml:space="preserve">std::thread* thread_tmp = </w:t>
            </w:r>
            <w:r w:rsidRPr="003F0EC2">
              <w:rPr>
                <w:color w:val="FF0000"/>
              </w:rPr>
              <w:t>new std::thread(threadFunc, *param[i])</w:t>
            </w:r>
            <w:r>
              <w:t>;</w:t>
            </w:r>
          </w:p>
          <w:p w14:paraId="63398D44" w14:textId="77777777" w:rsidR="00BC5C9F" w:rsidRDefault="00BC5C9F" w:rsidP="00BC5C9F">
            <w:pPr>
              <w:pStyle w:val="2-"/>
            </w:pPr>
            <w:r>
              <w:tab/>
            </w:r>
            <w:r>
              <w:tab/>
              <w:t>if (thread_tmp == nullptr)</w:t>
            </w:r>
          </w:p>
          <w:p w14:paraId="31ED5574" w14:textId="77777777" w:rsidR="00BC5C9F" w:rsidRDefault="00BC5C9F" w:rsidP="00BC5C9F">
            <w:pPr>
              <w:pStyle w:val="2-"/>
            </w:pPr>
            <w:r>
              <w:tab/>
            </w:r>
            <w:r>
              <w:tab/>
              <w:t>{</w:t>
            </w:r>
          </w:p>
          <w:p w14:paraId="78F409B8" w14:textId="77777777" w:rsidR="00BC5C9F" w:rsidRPr="003F0EC2" w:rsidRDefault="00BC5C9F" w:rsidP="00BC5C9F">
            <w:pPr>
              <w:pStyle w:val="2-"/>
              <w:rPr>
                <w:color w:val="00B050"/>
              </w:rPr>
            </w:pPr>
            <w:r>
              <w:rPr>
                <w:rFonts w:hint="eastAsia"/>
              </w:rPr>
              <w:tab/>
            </w:r>
            <w:r>
              <w:rPr>
                <w:rFonts w:hint="eastAsia"/>
              </w:rPr>
              <w:tab/>
            </w:r>
            <w:r>
              <w:rPr>
                <w:rFonts w:hint="eastAsia"/>
              </w:rPr>
              <w:tab/>
            </w:r>
            <w:r w:rsidRPr="003F0EC2">
              <w:rPr>
                <w:rFonts w:hint="eastAsia"/>
                <w:color w:val="00B050"/>
              </w:rPr>
              <w:t>//子スレッド生成失敗</w:t>
            </w:r>
          </w:p>
          <w:p w14:paraId="4525DC18" w14:textId="77777777" w:rsidR="00BC5C9F" w:rsidRDefault="00BC5C9F" w:rsidP="00BC5C9F">
            <w:pPr>
              <w:pStyle w:val="2-"/>
            </w:pPr>
            <w:r>
              <w:tab/>
            </w:r>
            <w:r>
              <w:tab/>
            </w:r>
            <w:r>
              <w:tab/>
              <w:t>free(param[i]);</w:t>
            </w:r>
          </w:p>
          <w:p w14:paraId="58794F1F" w14:textId="77777777" w:rsidR="00BC5C9F" w:rsidRDefault="00BC5C9F" w:rsidP="00BC5C9F">
            <w:pPr>
              <w:pStyle w:val="2-"/>
            </w:pPr>
            <w:r>
              <w:tab/>
            </w:r>
            <w:r>
              <w:tab/>
            </w:r>
            <w:r>
              <w:tab/>
              <w:t>param[i] = NULL;</w:t>
            </w:r>
          </w:p>
          <w:p w14:paraId="40DD4043" w14:textId="77777777" w:rsidR="00BC5C9F" w:rsidRDefault="00BC5C9F" w:rsidP="00BC5C9F">
            <w:pPr>
              <w:pStyle w:val="2-"/>
            </w:pPr>
          </w:p>
          <w:p w14:paraId="02F728AE" w14:textId="77777777" w:rsidR="00BC5C9F" w:rsidRPr="003F0EC2" w:rsidRDefault="00BC5C9F" w:rsidP="00BC5C9F">
            <w:pPr>
              <w:pStyle w:val="2-"/>
              <w:rPr>
                <w:color w:val="00B050"/>
              </w:rPr>
            </w:pPr>
            <w:r>
              <w:rPr>
                <w:rFonts w:hint="eastAsia"/>
              </w:rPr>
              <w:tab/>
            </w:r>
            <w:r>
              <w:rPr>
                <w:rFonts w:hint="eastAsia"/>
              </w:rPr>
              <w:tab/>
            </w:r>
            <w:r>
              <w:rPr>
                <w:rFonts w:hint="eastAsia"/>
              </w:rPr>
              <w:tab/>
            </w:r>
            <w:r w:rsidRPr="003F0EC2">
              <w:rPr>
                <w:rFonts w:hint="eastAsia"/>
                <w:color w:val="00B050"/>
              </w:rPr>
              <w:t>//エラーメッセージ</w:t>
            </w:r>
          </w:p>
          <w:p w14:paraId="5EE0429F" w14:textId="77777777" w:rsidR="00BC5C9F" w:rsidRDefault="00BC5C9F" w:rsidP="00BC5C9F">
            <w:pPr>
              <w:pStyle w:val="2-"/>
            </w:pPr>
            <w:r>
              <w:tab/>
            </w:r>
            <w:r>
              <w:tab/>
            </w:r>
            <w:r>
              <w:tab/>
              <w:t>if (tinfo.is_root_thread)</w:t>
            </w:r>
          </w:p>
          <w:p w14:paraId="5C68BC6F" w14:textId="77777777" w:rsidR="00BC5C9F" w:rsidRDefault="00BC5C9F" w:rsidP="00BC5C9F">
            <w:pPr>
              <w:pStyle w:val="2-"/>
            </w:pPr>
            <w:r>
              <w:tab/>
            </w:r>
            <w:r>
              <w:tab/>
            </w:r>
            <w:r>
              <w:tab/>
            </w:r>
            <w:r>
              <w:tab/>
              <w:t>fprintf(stderr, "%s -&gt; [%d] FAILED (errno=%d)\n", thread_name, i, errno);</w:t>
            </w:r>
          </w:p>
          <w:p w14:paraId="3911C3AB" w14:textId="77777777" w:rsidR="00BC5C9F" w:rsidRDefault="00BC5C9F" w:rsidP="00BC5C9F">
            <w:pPr>
              <w:pStyle w:val="2-"/>
            </w:pPr>
            <w:r>
              <w:tab/>
            </w:r>
            <w:r>
              <w:tab/>
            </w:r>
            <w:r>
              <w:tab/>
              <w:t>else</w:t>
            </w:r>
          </w:p>
          <w:p w14:paraId="798C4CB0" w14:textId="77777777" w:rsidR="00BC5C9F" w:rsidRDefault="00BC5C9F" w:rsidP="00BC5C9F">
            <w:pPr>
              <w:pStyle w:val="2-"/>
            </w:pPr>
            <w:r>
              <w:tab/>
            </w:r>
            <w:r>
              <w:tab/>
            </w:r>
            <w:r>
              <w:tab/>
            </w:r>
            <w:r>
              <w:tab/>
              <w:t>fprintf(stderr, "%s -&gt; [%d] FAILED (errno=%d)\n", thread_name, i, errno);</w:t>
            </w:r>
          </w:p>
          <w:p w14:paraId="1666E66A" w14:textId="77777777" w:rsidR="00BC5C9F" w:rsidRDefault="00BC5C9F" w:rsidP="00BC5C9F">
            <w:pPr>
              <w:pStyle w:val="2-"/>
            </w:pPr>
            <w:r>
              <w:tab/>
            </w:r>
            <w:r>
              <w:tab/>
            </w:r>
            <w:r>
              <w:tab/>
              <w:t>fflush(stderr);</w:t>
            </w:r>
          </w:p>
          <w:p w14:paraId="04A22855" w14:textId="77777777" w:rsidR="00BC5C9F" w:rsidRDefault="00BC5C9F" w:rsidP="00BC5C9F">
            <w:pPr>
              <w:pStyle w:val="2-"/>
            </w:pPr>
          </w:p>
          <w:p w14:paraId="5BF204B7" w14:textId="77777777" w:rsidR="00BC5C9F" w:rsidRDefault="00BC5C9F" w:rsidP="00BC5C9F">
            <w:pPr>
              <w:pStyle w:val="2-"/>
            </w:pPr>
            <w:r>
              <w:rPr>
                <w:rFonts w:hint="eastAsia"/>
              </w:rPr>
              <w:tab/>
            </w:r>
            <w:r>
              <w:rPr>
                <w:rFonts w:hint="eastAsia"/>
              </w:rPr>
              <w:tab/>
            </w:r>
            <w:r>
              <w:rPr>
                <w:rFonts w:hint="eastAsia"/>
              </w:rPr>
              <w:tab/>
            </w:r>
            <w:r w:rsidRPr="003F0EC2">
              <w:rPr>
                <w:rFonts w:hint="eastAsia"/>
                <w:color w:val="00B050"/>
              </w:rPr>
              <w:t>//1秒スリープ</w:t>
            </w:r>
          </w:p>
          <w:p w14:paraId="6EABD764" w14:textId="77777777" w:rsidR="00BC5C9F" w:rsidRPr="003F0EC2" w:rsidRDefault="00BC5C9F" w:rsidP="00BC5C9F">
            <w:pPr>
              <w:pStyle w:val="2-"/>
              <w:rPr>
                <w:color w:val="FF0000"/>
              </w:rPr>
            </w:pPr>
            <w:r>
              <w:tab/>
            </w:r>
            <w:r>
              <w:tab/>
            </w:r>
            <w:r>
              <w:tab/>
            </w:r>
            <w:r w:rsidRPr="003F0EC2">
              <w:rPr>
                <w:color w:val="FF0000"/>
              </w:rPr>
              <w:t>std::this_thread::sleep_for(std::chrono::milliseconds(1000));</w:t>
            </w:r>
          </w:p>
          <w:p w14:paraId="5172FB48" w14:textId="77777777" w:rsidR="00BC5C9F" w:rsidRDefault="00BC5C9F" w:rsidP="00BC5C9F">
            <w:pPr>
              <w:pStyle w:val="2-"/>
            </w:pPr>
            <w:r>
              <w:tab/>
            </w:r>
            <w:r>
              <w:tab/>
              <w:t>}</w:t>
            </w:r>
          </w:p>
          <w:p w14:paraId="431EDEFC" w14:textId="77777777" w:rsidR="00BC5C9F" w:rsidRDefault="00BC5C9F" w:rsidP="00BC5C9F">
            <w:pPr>
              <w:pStyle w:val="2-"/>
            </w:pPr>
            <w:r>
              <w:tab/>
            </w:r>
            <w:r>
              <w:tab/>
              <w:t>else</w:t>
            </w:r>
          </w:p>
          <w:p w14:paraId="125D3D9F" w14:textId="77777777" w:rsidR="00BC5C9F" w:rsidRDefault="00BC5C9F" w:rsidP="00BC5C9F">
            <w:pPr>
              <w:pStyle w:val="2-"/>
            </w:pPr>
            <w:r>
              <w:tab/>
            </w:r>
            <w:r>
              <w:tab/>
              <w:t>{</w:t>
            </w:r>
          </w:p>
          <w:p w14:paraId="1E11A899" w14:textId="77777777" w:rsidR="00BC5C9F" w:rsidRDefault="00BC5C9F" w:rsidP="00BC5C9F">
            <w:pPr>
              <w:pStyle w:val="2-"/>
            </w:pPr>
            <w:r>
              <w:rPr>
                <w:rFonts w:hint="eastAsia"/>
              </w:rPr>
              <w:tab/>
            </w:r>
            <w:r>
              <w:rPr>
                <w:rFonts w:hint="eastAsia"/>
              </w:rPr>
              <w:tab/>
            </w:r>
            <w:r>
              <w:rPr>
                <w:rFonts w:hint="eastAsia"/>
              </w:rPr>
              <w:tab/>
            </w:r>
            <w:r w:rsidRPr="003F0EC2">
              <w:rPr>
                <w:rFonts w:hint="eastAsia"/>
                <w:color w:val="00B050"/>
              </w:rPr>
              <w:t>//子スレッド生成成功</w:t>
            </w:r>
          </w:p>
          <w:p w14:paraId="267DB306" w14:textId="77777777" w:rsidR="00BC5C9F" w:rsidRDefault="00BC5C9F" w:rsidP="00BC5C9F">
            <w:pPr>
              <w:pStyle w:val="2-"/>
            </w:pPr>
          </w:p>
          <w:p w14:paraId="3F49C4EC" w14:textId="47D66B2A" w:rsidR="00BC5C9F" w:rsidRDefault="00BC5C9F" w:rsidP="00BC5C9F">
            <w:pPr>
              <w:pStyle w:val="2-"/>
            </w:pPr>
            <w:r>
              <w:rPr>
                <w:rFonts w:hint="eastAsia"/>
              </w:rPr>
              <w:tab/>
            </w:r>
            <w:r>
              <w:rPr>
                <w:rFonts w:hint="eastAsia"/>
              </w:rPr>
              <w:tab/>
            </w:r>
            <w:r>
              <w:rPr>
                <w:rFonts w:hint="eastAsia"/>
              </w:rPr>
              <w:tab/>
            </w:r>
            <w:r w:rsidRPr="003F0EC2">
              <w:rPr>
                <w:rFonts w:hint="eastAsia"/>
                <w:color w:val="00B050"/>
              </w:rPr>
              <w:t>//子スレッドのスレッド</w:t>
            </w:r>
            <w:r w:rsidR="003F0EC2">
              <w:rPr>
                <w:rFonts w:hint="eastAsia"/>
                <w:color w:val="00B050"/>
              </w:rPr>
              <w:t>オブジェクト</w:t>
            </w:r>
            <w:r w:rsidRPr="003F0EC2">
              <w:rPr>
                <w:rFonts w:hint="eastAsia"/>
                <w:color w:val="00B050"/>
              </w:rPr>
              <w:t>とIDを記録（最後の終了待ち用）</w:t>
            </w:r>
          </w:p>
          <w:p w14:paraId="0C14601D" w14:textId="77777777" w:rsidR="00BC5C9F" w:rsidRDefault="00BC5C9F" w:rsidP="00BC5C9F">
            <w:pPr>
              <w:pStyle w:val="2-"/>
            </w:pPr>
            <w:r>
              <w:tab/>
            </w:r>
            <w:r>
              <w:tab/>
            </w:r>
            <w:r>
              <w:tab/>
              <w:t>thread[i] = thread_tmp;</w:t>
            </w:r>
          </w:p>
          <w:p w14:paraId="04B7EBDD" w14:textId="77777777" w:rsidR="00BC5C9F" w:rsidRDefault="00BC5C9F" w:rsidP="00BC5C9F">
            <w:pPr>
              <w:pStyle w:val="2-"/>
            </w:pPr>
            <w:r>
              <w:tab/>
            </w:r>
            <w:r>
              <w:tab/>
            </w:r>
            <w:r>
              <w:tab/>
              <w:t>tid_tmp = thread_tmp-&gt;get_id();</w:t>
            </w:r>
          </w:p>
          <w:p w14:paraId="1EE04106" w14:textId="77777777" w:rsidR="00BC5C9F" w:rsidRDefault="00BC5C9F" w:rsidP="00BC5C9F">
            <w:pPr>
              <w:pStyle w:val="2-"/>
            </w:pPr>
            <w:r>
              <w:tab/>
            </w:r>
            <w:r>
              <w:tab/>
            </w:r>
            <w:r>
              <w:tab/>
              <w:t>tid[i] = tid_tmp;</w:t>
            </w:r>
          </w:p>
          <w:p w14:paraId="1C2B3E73" w14:textId="77777777" w:rsidR="00BC5C9F" w:rsidRDefault="00BC5C9F" w:rsidP="00BC5C9F">
            <w:pPr>
              <w:pStyle w:val="2-"/>
            </w:pPr>
          </w:p>
          <w:p w14:paraId="42078F41" w14:textId="77777777" w:rsidR="00BC5C9F" w:rsidRPr="003F0EC2" w:rsidRDefault="00BC5C9F" w:rsidP="00BC5C9F">
            <w:pPr>
              <w:pStyle w:val="2-"/>
              <w:rPr>
                <w:color w:val="00B050"/>
              </w:rPr>
            </w:pPr>
            <w:r>
              <w:rPr>
                <w:rFonts w:hint="eastAsia"/>
              </w:rPr>
              <w:tab/>
            </w:r>
            <w:r>
              <w:rPr>
                <w:rFonts w:hint="eastAsia"/>
              </w:rPr>
              <w:tab/>
            </w:r>
            <w:r>
              <w:rPr>
                <w:rFonts w:hint="eastAsia"/>
              </w:rPr>
              <w:tab/>
            </w:r>
            <w:r w:rsidRPr="003F0EC2">
              <w:rPr>
                <w:rFonts w:hint="eastAsia"/>
                <w:color w:val="00B050"/>
              </w:rPr>
              <w:t>//子スレッド生成メッセージ</w:t>
            </w:r>
          </w:p>
          <w:p w14:paraId="370F8369" w14:textId="77777777" w:rsidR="00BC5C9F" w:rsidRDefault="00BC5C9F" w:rsidP="00BC5C9F">
            <w:pPr>
              <w:pStyle w:val="2-"/>
            </w:pPr>
            <w:r>
              <w:tab/>
            </w:r>
            <w:r>
              <w:tab/>
            </w:r>
            <w:r>
              <w:tab/>
              <w:t>if (tinfo.is_root_thread)</w:t>
            </w:r>
          </w:p>
          <w:p w14:paraId="693121F8" w14:textId="77777777" w:rsidR="00BC5C9F" w:rsidRDefault="00BC5C9F" w:rsidP="00BC5C9F">
            <w:pPr>
              <w:pStyle w:val="2-"/>
            </w:pPr>
            <w:r>
              <w:tab/>
            </w:r>
            <w:r>
              <w:tab/>
            </w:r>
            <w:r>
              <w:tab/>
            </w:r>
            <w:r>
              <w:tab/>
              <w:t>printf("%s -&gt; [%d] CREATED:C%d(0x%08x,0x%08x)\n", thread_name, i, tinfo.level + 1, tid_tmp.hash(), tinfo.parent_tid.hash());</w:t>
            </w:r>
          </w:p>
          <w:p w14:paraId="1CF1043B" w14:textId="77777777" w:rsidR="00BC5C9F" w:rsidRDefault="00BC5C9F" w:rsidP="00BC5C9F">
            <w:pPr>
              <w:pStyle w:val="2-"/>
            </w:pPr>
            <w:r>
              <w:tab/>
            </w:r>
            <w:r>
              <w:tab/>
            </w:r>
            <w:r>
              <w:tab/>
              <w:t>else</w:t>
            </w:r>
          </w:p>
          <w:p w14:paraId="653C1CCE" w14:textId="77777777" w:rsidR="00BC5C9F" w:rsidRDefault="00BC5C9F" w:rsidP="00BC5C9F">
            <w:pPr>
              <w:pStyle w:val="2-"/>
            </w:pPr>
            <w:r>
              <w:tab/>
            </w:r>
            <w:r>
              <w:tab/>
            </w:r>
            <w:r>
              <w:tab/>
            </w:r>
            <w:r>
              <w:tab/>
              <w:t>printf("%s -&gt; [%d] CREATED:C%d(0x%08x,0x%08x)\n", thread_name, i, tinfo.level + 1, tid_tmp.hash(), tinfo.parent_tid.hash());</w:t>
            </w:r>
          </w:p>
          <w:p w14:paraId="4E29EEB7" w14:textId="77777777" w:rsidR="00BC5C9F" w:rsidRDefault="00BC5C9F" w:rsidP="00BC5C9F">
            <w:pPr>
              <w:pStyle w:val="2-"/>
            </w:pPr>
            <w:r>
              <w:tab/>
            </w:r>
            <w:r>
              <w:tab/>
            </w:r>
            <w:r>
              <w:tab/>
              <w:t>fflush(stdout);</w:t>
            </w:r>
          </w:p>
          <w:p w14:paraId="39B7C131" w14:textId="77777777" w:rsidR="00BC5C9F" w:rsidRDefault="00BC5C9F" w:rsidP="00BC5C9F">
            <w:pPr>
              <w:pStyle w:val="2-"/>
            </w:pPr>
          </w:p>
          <w:p w14:paraId="597B3F0E" w14:textId="77777777" w:rsidR="00BC5C9F" w:rsidRDefault="00BC5C9F" w:rsidP="00BC5C9F">
            <w:pPr>
              <w:pStyle w:val="2-"/>
            </w:pPr>
            <w:r>
              <w:rPr>
                <w:rFonts w:hint="eastAsia"/>
              </w:rPr>
              <w:tab/>
            </w:r>
            <w:r>
              <w:rPr>
                <w:rFonts w:hint="eastAsia"/>
              </w:rPr>
              <w:tab/>
            </w:r>
            <w:r>
              <w:rPr>
                <w:rFonts w:hint="eastAsia"/>
              </w:rPr>
              <w:tab/>
            </w:r>
            <w:r w:rsidRPr="003F0EC2">
              <w:rPr>
                <w:rFonts w:hint="eastAsia"/>
                <w:color w:val="00B050"/>
              </w:rPr>
              <w:t>//2秒スリープ</w:t>
            </w:r>
          </w:p>
          <w:p w14:paraId="682ED626" w14:textId="77777777" w:rsidR="00BC5C9F" w:rsidRPr="003F0EC2" w:rsidRDefault="00BC5C9F" w:rsidP="00BC5C9F">
            <w:pPr>
              <w:pStyle w:val="2-"/>
              <w:rPr>
                <w:color w:val="FF0000"/>
              </w:rPr>
            </w:pPr>
            <w:r>
              <w:tab/>
            </w:r>
            <w:r>
              <w:tab/>
            </w:r>
            <w:r>
              <w:tab/>
            </w:r>
            <w:r w:rsidRPr="003F0EC2">
              <w:rPr>
                <w:color w:val="FF0000"/>
              </w:rPr>
              <w:t>std::this_thread::sleep_for(std::chrono::milliseconds(2000));</w:t>
            </w:r>
          </w:p>
          <w:p w14:paraId="67DA5661" w14:textId="77777777" w:rsidR="00BC5C9F" w:rsidRDefault="00BC5C9F" w:rsidP="00BC5C9F">
            <w:pPr>
              <w:pStyle w:val="2-"/>
            </w:pPr>
            <w:r>
              <w:tab/>
            </w:r>
            <w:r>
              <w:tab/>
              <w:t>}</w:t>
            </w:r>
          </w:p>
          <w:p w14:paraId="3E30BAA1" w14:textId="77777777" w:rsidR="00BC5C9F" w:rsidRDefault="00BC5C9F" w:rsidP="00BC5C9F">
            <w:pPr>
              <w:pStyle w:val="2-"/>
            </w:pPr>
            <w:r>
              <w:tab/>
              <w:t>}</w:t>
            </w:r>
          </w:p>
          <w:p w14:paraId="6E7481D6" w14:textId="77777777" w:rsidR="00BC5C9F" w:rsidRDefault="00BC5C9F" w:rsidP="00BC5C9F">
            <w:pPr>
              <w:pStyle w:val="2-"/>
            </w:pPr>
          </w:p>
          <w:p w14:paraId="06A5D64C" w14:textId="77777777" w:rsidR="00BC5C9F" w:rsidRDefault="00BC5C9F" w:rsidP="00BC5C9F">
            <w:pPr>
              <w:pStyle w:val="2-"/>
            </w:pPr>
            <w:r>
              <w:rPr>
                <w:rFonts w:hint="eastAsia"/>
              </w:rPr>
              <w:tab/>
            </w:r>
            <w:r w:rsidRPr="003F0EC2">
              <w:rPr>
                <w:rFonts w:hint="eastAsia"/>
                <w:color w:val="00B050"/>
              </w:rPr>
              <w:t>//ダミー処理</w:t>
            </w:r>
          </w:p>
          <w:p w14:paraId="231AD649" w14:textId="77777777" w:rsidR="00BC5C9F" w:rsidRDefault="00BC5C9F" w:rsidP="00BC5C9F">
            <w:pPr>
              <w:pStyle w:val="2-"/>
            </w:pPr>
            <w:r>
              <w:tab/>
              <w:t>for (int i = 0; i &lt; test.loop_max; ++i)</w:t>
            </w:r>
          </w:p>
          <w:p w14:paraId="579B7C98" w14:textId="77777777" w:rsidR="00BC5C9F" w:rsidRDefault="00BC5C9F" w:rsidP="00BC5C9F">
            <w:pPr>
              <w:pStyle w:val="2-"/>
            </w:pPr>
            <w:r>
              <w:tab/>
              <w:t>{</w:t>
            </w:r>
          </w:p>
          <w:p w14:paraId="0307B767" w14:textId="77777777" w:rsidR="00BC5C9F" w:rsidRPr="003F0EC2" w:rsidRDefault="00BC5C9F" w:rsidP="00BC5C9F">
            <w:pPr>
              <w:pStyle w:val="2-"/>
              <w:rPr>
                <w:color w:val="00B050"/>
              </w:rPr>
            </w:pPr>
            <w:r>
              <w:rPr>
                <w:rFonts w:hint="eastAsia"/>
              </w:rPr>
              <w:tab/>
            </w:r>
            <w:r>
              <w:rPr>
                <w:rFonts w:hint="eastAsia"/>
              </w:rPr>
              <w:tab/>
            </w:r>
            <w:r w:rsidRPr="003F0EC2">
              <w:rPr>
                <w:rFonts w:hint="eastAsia"/>
                <w:color w:val="00B050"/>
              </w:rPr>
              <w:t>//ダミーメッセージ表示</w:t>
            </w:r>
          </w:p>
          <w:p w14:paraId="5A139846" w14:textId="77777777" w:rsidR="00BC5C9F" w:rsidRDefault="00BC5C9F" w:rsidP="00BC5C9F">
            <w:pPr>
              <w:pStyle w:val="2-"/>
            </w:pPr>
            <w:r>
              <w:tab/>
            </w:r>
            <w:r>
              <w:tab/>
              <w:t>printf("[%s] ... Process(%d/%d): text=\"%s\",value=%d (tls_tid=0x%08x)\n", thread_name, i + 1, test.loop_max, test.text, test.value, tls_tid);</w:t>
            </w:r>
          </w:p>
          <w:p w14:paraId="3CC59591" w14:textId="77777777" w:rsidR="00BC5C9F" w:rsidRDefault="00BC5C9F" w:rsidP="00BC5C9F">
            <w:pPr>
              <w:pStyle w:val="2-"/>
            </w:pPr>
            <w:r>
              <w:tab/>
            </w:r>
            <w:r>
              <w:tab/>
              <w:t>fflush(stdout);</w:t>
            </w:r>
          </w:p>
          <w:p w14:paraId="0307A7E2" w14:textId="77777777" w:rsidR="00BC5C9F" w:rsidRDefault="00BC5C9F" w:rsidP="00BC5C9F">
            <w:pPr>
              <w:pStyle w:val="2-"/>
            </w:pPr>
            <w:r>
              <w:tab/>
            </w:r>
            <w:r>
              <w:tab/>
              <w:t>test.value += 10;</w:t>
            </w:r>
          </w:p>
          <w:p w14:paraId="57C03229" w14:textId="77777777" w:rsidR="00BC5C9F" w:rsidRDefault="00BC5C9F" w:rsidP="00BC5C9F">
            <w:pPr>
              <w:pStyle w:val="2-"/>
            </w:pPr>
          </w:p>
          <w:p w14:paraId="03513D6C" w14:textId="77777777" w:rsidR="00BC5C9F" w:rsidRPr="003F0EC2" w:rsidRDefault="00BC5C9F" w:rsidP="00BC5C9F">
            <w:pPr>
              <w:pStyle w:val="2-"/>
              <w:rPr>
                <w:color w:val="00B050"/>
              </w:rPr>
            </w:pPr>
            <w:r>
              <w:rPr>
                <w:rFonts w:hint="eastAsia"/>
              </w:rPr>
              <w:tab/>
            </w:r>
            <w:r>
              <w:rPr>
                <w:rFonts w:hint="eastAsia"/>
              </w:rPr>
              <w:tab/>
            </w:r>
            <w:r w:rsidRPr="003F0EC2">
              <w:rPr>
                <w:rFonts w:hint="eastAsia"/>
                <w:color w:val="00B050"/>
              </w:rPr>
              <w:t>//1秒スリープ</w:t>
            </w:r>
          </w:p>
          <w:p w14:paraId="5EADF947" w14:textId="77777777" w:rsidR="00BC5C9F" w:rsidRPr="003F0EC2" w:rsidRDefault="00BC5C9F" w:rsidP="00BC5C9F">
            <w:pPr>
              <w:pStyle w:val="2-"/>
              <w:rPr>
                <w:color w:val="FF0000"/>
              </w:rPr>
            </w:pPr>
            <w:r>
              <w:tab/>
            </w:r>
            <w:r>
              <w:tab/>
            </w:r>
            <w:r w:rsidRPr="003F0EC2">
              <w:rPr>
                <w:color w:val="FF0000"/>
              </w:rPr>
              <w:t>std::this_thread::sleep_for(std::chrono::milliseconds(1000));</w:t>
            </w:r>
          </w:p>
          <w:p w14:paraId="5340F69B" w14:textId="77777777" w:rsidR="00BC5C9F" w:rsidRDefault="00BC5C9F" w:rsidP="00BC5C9F">
            <w:pPr>
              <w:pStyle w:val="2-"/>
            </w:pPr>
            <w:r>
              <w:tab/>
              <w:t>}</w:t>
            </w:r>
          </w:p>
          <w:p w14:paraId="7E4172AB" w14:textId="77777777" w:rsidR="00BC5C9F" w:rsidRDefault="00BC5C9F" w:rsidP="00BC5C9F">
            <w:pPr>
              <w:pStyle w:val="2-"/>
            </w:pPr>
          </w:p>
          <w:p w14:paraId="2FD90C93" w14:textId="77777777" w:rsidR="00BC5C9F" w:rsidRPr="003F0EC2" w:rsidRDefault="00BC5C9F" w:rsidP="00BC5C9F">
            <w:pPr>
              <w:pStyle w:val="2-"/>
              <w:rPr>
                <w:color w:val="00B050"/>
              </w:rPr>
            </w:pPr>
            <w:r>
              <w:rPr>
                <w:rFonts w:hint="eastAsia"/>
              </w:rPr>
              <w:tab/>
            </w:r>
            <w:r w:rsidRPr="003F0EC2">
              <w:rPr>
                <w:rFonts w:hint="eastAsia"/>
                <w:color w:val="00B050"/>
              </w:rPr>
              <w:t>//子スレッドの終了待ち</w:t>
            </w:r>
          </w:p>
          <w:p w14:paraId="34C42005" w14:textId="77777777" w:rsidR="00BC5C9F" w:rsidRDefault="00BC5C9F" w:rsidP="00BC5C9F">
            <w:pPr>
              <w:pStyle w:val="2-"/>
            </w:pPr>
            <w:r>
              <w:tab/>
              <w:t>for (int i = 0; i &lt; CHILD_THREAD_NUM; ++i)</w:t>
            </w:r>
          </w:p>
          <w:p w14:paraId="630D37A1" w14:textId="77777777" w:rsidR="00BC5C9F" w:rsidRDefault="00BC5C9F" w:rsidP="00BC5C9F">
            <w:pPr>
              <w:pStyle w:val="2-"/>
            </w:pPr>
            <w:r>
              <w:tab/>
              <w:t>{</w:t>
            </w:r>
          </w:p>
          <w:p w14:paraId="0D1C1733" w14:textId="77777777" w:rsidR="00BC5C9F" w:rsidRDefault="00BC5C9F" w:rsidP="00BC5C9F">
            <w:pPr>
              <w:pStyle w:val="2-"/>
            </w:pPr>
            <w:r>
              <w:tab/>
            </w:r>
            <w:r>
              <w:tab/>
              <w:t>std::thread* thread_tmp = thread[i];</w:t>
            </w:r>
          </w:p>
          <w:p w14:paraId="09B2AEBC" w14:textId="77777777" w:rsidR="00BC5C9F" w:rsidRDefault="00BC5C9F" w:rsidP="00BC5C9F">
            <w:pPr>
              <w:pStyle w:val="2-"/>
            </w:pPr>
            <w:r>
              <w:tab/>
            </w:r>
            <w:r>
              <w:tab/>
              <w:t>std::thread::id tid_tmp = tid[i];</w:t>
            </w:r>
          </w:p>
          <w:p w14:paraId="26E62669" w14:textId="77777777" w:rsidR="00BC5C9F" w:rsidRDefault="00BC5C9F" w:rsidP="00BC5C9F">
            <w:pPr>
              <w:pStyle w:val="2-"/>
            </w:pPr>
            <w:r>
              <w:tab/>
            </w:r>
            <w:r>
              <w:tab/>
              <w:t>if (thread_tmp)</w:t>
            </w:r>
          </w:p>
          <w:p w14:paraId="665C41E4" w14:textId="77777777" w:rsidR="00BC5C9F" w:rsidRDefault="00BC5C9F" w:rsidP="00BC5C9F">
            <w:pPr>
              <w:pStyle w:val="2-"/>
            </w:pPr>
            <w:r>
              <w:tab/>
            </w:r>
            <w:r>
              <w:tab/>
              <w:t>{</w:t>
            </w:r>
          </w:p>
          <w:p w14:paraId="7C58A70F" w14:textId="77777777" w:rsidR="00BC5C9F" w:rsidRPr="003F0EC2" w:rsidRDefault="00BC5C9F" w:rsidP="00BC5C9F">
            <w:pPr>
              <w:pStyle w:val="2-"/>
              <w:rPr>
                <w:color w:val="00B050"/>
              </w:rPr>
            </w:pPr>
            <w:r>
              <w:rPr>
                <w:rFonts w:hint="eastAsia"/>
              </w:rPr>
              <w:tab/>
            </w:r>
            <w:r>
              <w:rPr>
                <w:rFonts w:hint="eastAsia"/>
              </w:rPr>
              <w:tab/>
            </w:r>
            <w:r>
              <w:rPr>
                <w:rFonts w:hint="eastAsia"/>
              </w:rPr>
              <w:tab/>
            </w:r>
            <w:r w:rsidRPr="003F0EC2">
              <w:rPr>
                <w:rFonts w:hint="eastAsia"/>
                <w:color w:val="00B050"/>
              </w:rPr>
              <w:t>//ウェイト開始メッセージ</w:t>
            </w:r>
          </w:p>
          <w:p w14:paraId="700DE57B" w14:textId="77777777" w:rsidR="00BC5C9F" w:rsidRDefault="00BC5C9F" w:rsidP="00BC5C9F">
            <w:pPr>
              <w:pStyle w:val="2-"/>
            </w:pPr>
            <w:r>
              <w:lastRenderedPageBreak/>
              <w:tab/>
            </w:r>
            <w:r>
              <w:tab/>
            </w:r>
            <w:r>
              <w:tab/>
              <w:t>printf("[%s] ... Wait(0x%08x) ...\n", thread_name, tid_tmp.hash());</w:t>
            </w:r>
          </w:p>
          <w:p w14:paraId="60298369" w14:textId="77777777" w:rsidR="00BC5C9F" w:rsidRDefault="00BC5C9F" w:rsidP="00BC5C9F">
            <w:pPr>
              <w:pStyle w:val="2-"/>
            </w:pPr>
            <w:r>
              <w:tab/>
            </w:r>
            <w:r>
              <w:tab/>
            </w:r>
            <w:r>
              <w:tab/>
              <w:t>fflush(stdout);</w:t>
            </w:r>
          </w:p>
          <w:p w14:paraId="33A34A5B" w14:textId="77777777" w:rsidR="00BC5C9F" w:rsidRDefault="00BC5C9F" w:rsidP="00BC5C9F">
            <w:pPr>
              <w:pStyle w:val="2-"/>
            </w:pPr>
          </w:p>
          <w:p w14:paraId="1A685E87" w14:textId="77777777" w:rsidR="00BC5C9F" w:rsidRPr="003F0EC2" w:rsidRDefault="00BC5C9F" w:rsidP="00BC5C9F">
            <w:pPr>
              <w:pStyle w:val="2-"/>
              <w:rPr>
                <w:color w:val="00B050"/>
              </w:rPr>
            </w:pPr>
            <w:r>
              <w:rPr>
                <w:rFonts w:hint="eastAsia"/>
              </w:rPr>
              <w:tab/>
            </w:r>
            <w:r>
              <w:rPr>
                <w:rFonts w:hint="eastAsia"/>
              </w:rPr>
              <w:tab/>
            </w:r>
            <w:r>
              <w:rPr>
                <w:rFonts w:hint="eastAsia"/>
              </w:rPr>
              <w:tab/>
            </w:r>
            <w:r w:rsidRPr="003F0EC2">
              <w:rPr>
                <w:rFonts w:hint="eastAsia"/>
                <w:color w:val="00B050"/>
              </w:rPr>
              <w:t>//ウェイト</w:t>
            </w:r>
          </w:p>
          <w:p w14:paraId="30FF0FE0" w14:textId="77777777" w:rsidR="00BC5C9F" w:rsidRPr="003F0EC2" w:rsidRDefault="00BC5C9F" w:rsidP="00BC5C9F">
            <w:pPr>
              <w:pStyle w:val="2-"/>
              <w:rPr>
                <w:color w:val="FF0000"/>
              </w:rPr>
            </w:pPr>
            <w:r>
              <w:tab/>
            </w:r>
            <w:r>
              <w:tab/>
            </w:r>
            <w:r>
              <w:tab/>
            </w:r>
            <w:r w:rsidRPr="003F0EC2">
              <w:rPr>
                <w:color w:val="FF0000"/>
              </w:rPr>
              <w:t>thread_tmp-&gt;join();</w:t>
            </w:r>
          </w:p>
          <w:p w14:paraId="4410CC02" w14:textId="77777777" w:rsidR="00BC5C9F" w:rsidRDefault="00BC5C9F" w:rsidP="00BC5C9F">
            <w:pPr>
              <w:pStyle w:val="2-"/>
            </w:pPr>
            <w:r>
              <w:tab/>
            </w:r>
            <w:r>
              <w:tab/>
            </w:r>
            <w:r>
              <w:tab/>
            </w:r>
          </w:p>
          <w:p w14:paraId="536F3514" w14:textId="3D21CBD2" w:rsidR="00BC5C9F" w:rsidRPr="003F0EC2" w:rsidRDefault="00BC5C9F" w:rsidP="00BC5C9F">
            <w:pPr>
              <w:pStyle w:val="2-"/>
              <w:rPr>
                <w:color w:val="00B050"/>
              </w:rPr>
            </w:pPr>
            <w:r>
              <w:rPr>
                <w:rFonts w:hint="eastAsia"/>
              </w:rPr>
              <w:tab/>
            </w:r>
            <w:r>
              <w:rPr>
                <w:rFonts w:hint="eastAsia"/>
              </w:rPr>
              <w:tab/>
            </w:r>
            <w:r>
              <w:rPr>
                <w:rFonts w:hint="eastAsia"/>
              </w:rPr>
              <w:tab/>
            </w:r>
            <w:r w:rsidRPr="003F0EC2">
              <w:rPr>
                <w:rFonts w:hint="eastAsia"/>
                <w:color w:val="00B050"/>
              </w:rPr>
              <w:t>//子</w:t>
            </w:r>
            <w:r w:rsidR="003F0EC2" w:rsidRPr="003F0EC2">
              <w:rPr>
                <w:rFonts w:hint="eastAsia"/>
                <w:color w:val="00B050"/>
              </w:rPr>
              <w:t>スレッドのオブジェクト</w:t>
            </w:r>
            <w:r w:rsidRPr="003F0EC2">
              <w:rPr>
                <w:rFonts w:hint="eastAsia"/>
                <w:color w:val="00B050"/>
              </w:rPr>
              <w:t>を</w:t>
            </w:r>
            <w:r w:rsidR="003F0EC2" w:rsidRPr="003F0EC2">
              <w:rPr>
                <w:rFonts w:hint="eastAsia"/>
                <w:color w:val="00B050"/>
              </w:rPr>
              <w:t>削除</w:t>
            </w:r>
          </w:p>
          <w:p w14:paraId="6C541DA0" w14:textId="77777777" w:rsidR="00BC5C9F" w:rsidRDefault="00BC5C9F" w:rsidP="00BC5C9F">
            <w:pPr>
              <w:pStyle w:val="2-"/>
            </w:pPr>
            <w:r>
              <w:tab/>
            </w:r>
            <w:r>
              <w:tab/>
            </w:r>
            <w:r>
              <w:tab/>
              <w:t>delete thread_tmp;</w:t>
            </w:r>
          </w:p>
          <w:p w14:paraId="72016966" w14:textId="77777777" w:rsidR="00BC5C9F" w:rsidRDefault="00BC5C9F" w:rsidP="00BC5C9F">
            <w:pPr>
              <w:pStyle w:val="2-"/>
            </w:pPr>
            <w:r>
              <w:tab/>
            </w:r>
            <w:r>
              <w:tab/>
            </w:r>
            <w:r>
              <w:tab/>
              <w:t>thread[i] = nullptr;</w:t>
            </w:r>
          </w:p>
          <w:p w14:paraId="3B356C03" w14:textId="77777777" w:rsidR="00BC5C9F" w:rsidRDefault="00BC5C9F" w:rsidP="00BC5C9F">
            <w:pPr>
              <w:pStyle w:val="2-"/>
            </w:pPr>
          </w:p>
          <w:p w14:paraId="0B7D6F9B" w14:textId="77777777" w:rsidR="00BC5C9F" w:rsidRPr="003F0EC2" w:rsidRDefault="00BC5C9F" w:rsidP="00BC5C9F">
            <w:pPr>
              <w:pStyle w:val="2-"/>
              <w:rPr>
                <w:color w:val="00B050"/>
              </w:rPr>
            </w:pPr>
            <w:r>
              <w:rPr>
                <w:rFonts w:hint="eastAsia"/>
              </w:rPr>
              <w:tab/>
            </w:r>
            <w:r>
              <w:rPr>
                <w:rFonts w:hint="eastAsia"/>
              </w:rPr>
              <w:tab/>
            </w:r>
            <w:r>
              <w:rPr>
                <w:rFonts w:hint="eastAsia"/>
              </w:rPr>
              <w:tab/>
            </w:r>
            <w:r w:rsidRPr="003F0EC2">
              <w:rPr>
                <w:rFonts w:hint="eastAsia"/>
                <w:color w:val="00B050"/>
              </w:rPr>
              <w:t>//メモリ解放</w:t>
            </w:r>
          </w:p>
          <w:p w14:paraId="662F4FD8" w14:textId="77777777" w:rsidR="00BC5C9F" w:rsidRDefault="00BC5C9F" w:rsidP="00BC5C9F">
            <w:pPr>
              <w:pStyle w:val="2-"/>
            </w:pPr>
            <w:r>
              <w:tab/>
            </w:r>
            <w:r>
              <w:tab/>
            </w:r>
            <w:r>
              <w:tab/>
              <w:t>free(param[i]);</w:t>
            </w:r>
          </w:p>
          <w:p w14:paraId="4016F6B2" w14:textId="77777777" w:rsidR="00BC5C9F" w:rsidRDefault="00BC5C9F" w:rsidP="00BC5C9F">
            <w:pPr>
              <w:pStyle w:val="2-"/>
            </w:pPr>
            <w:r>
              <w:tab/>
            </w:r>
            <w:r>
              <w:tab/>
            </w:r>
            <w:r>
              <w:tab/>
              <w:t>param[i] = NULL;</w:t>
            </w:r>
          </w:p>
          <w:p w14:paraId="4C02F3B7" w14:textId="77777777" w:rsidR="00BC5C9F" w:rsidRDefault="00BC5C9F" w:rsidP="00BC5C9F">
            <w:pPr>
              <w:pStyle w:val="2-"/>
            </w:pPr>
          </w:p>
          <w:p w14:paraId="284C8049" w14:textId="77777777" w:rsidR="00BC5C9F" w:rsidRPr="003F0EC2" w:rsidRDefault="00BC5C9F" w:rsidP="00BC5C9F">
            <w:pPr>
              <w:pStyle w:val="2-"/>
              <w:rPr>
                <w:color w:val="00B050"/>
              </w:rPr>
            </w:pPr>
            <w:r>
              <w:rPr>
                <w:rFonts w:hint="eastAsia"/>
              </w:rPr>
              <w:tab/>
            </w:r>
            <w:r>
              <w:rPr>
                <w:rFonts w:hint="eastAsia"/>
              </w:rPr>
              <w:tab/>
            </w:r>
            <w:r>
              <w:rPr>
                <w:rFonts w:hint="eastAsia"/>
              </w:rPr>
              <w:tab/>
            </w:r>
            <w:r w:rsidRPr="003F0EC2">
              <w:rPr>
                <w:rFonts w:hint="eastAsia"/>
                <w:color w:val="00B050"/>
              </w:rPr>
              <w:t>//ウェイト完了メッセージ</w:t>
            </w:r>
          </w:p>
          <w:p w14:paraId="19E22AF7" w14:textId="77777777" w:rsidR="00BC5C9F" w:rsidRDefault="00BC5C9F" w:rsidP="00BC5C9F">
            <w:pPr>
              <w:pStyle w:val="2-"/>
            </w:pPr>
            <w:r>
              <w:tab/>
            </w:r>
            <w:r>
              <w:tab/>
            </w:r>
            <w:r>
              <w:tab/>
              <w:t>printf("[%s] ... Wait(0x%08x) End\n", thread_name, tid_tmp.hash());</w:t>
            </w:r>
          </w:p>
          <w:p w14:paraId="14971349" w14:textId="77777777" w:rsidR="00BC5C9F" w:rsidRDefault="00BC5C9F" w:rsidP="00BC5C9F">
            <w:pPr>
              <w:pStyle w:val="2-"/>
            </w:pPr>
            <w:r>
              <w:tab/>
            </w:r>
            <w:r>
              <w:tab/>
            </w:r>
            <w:r>
              <w:tab/>
              <w:t>fflush(stdout);</w:t>
            </w:r>
          </w:p>
          <w:p w14:paraId="02CB8AED" w14:textId="77777777" w:rsidR="00BC5C9F" w:rsidRDefault="00BC5C9F" w:rsidP="00BC5C9F">
            <w:pPr>
              <w:pStyle w:val="2-"/>
            </w:pPr>
            <w:r>
              <w:tab/>
            </w:r>
            <w:r>
              <w:tab/>
              <w:t>}</w:t>
            </w:r>
          </w:p>
          <w:p w14:paraId="559D4A70" w14:textId="77777777" w:rsidR="00BC5C9F" w:rsidRDefault="00BC5C9F" w:rsidP="00BC5C9F">
            <w:pPr>
              <w:pStyle w:val="2-"/>
            </w:pPr>
            <w:r>
              <w:tab/>
              <w:t>}</w:t>
            </w:r>
          </w:p>
          <w:p w14:paraId="0E3D8834" w14:textId="77777777" w:rsidR="00BC5C9F" w:rsidRDefault="00BC5C9F" w:rsidP="00BC5C9F">
            <w:pPr>
              <w:pStyle w:val="2-"/>
            </w:pPr>
            <w:r>
              <w:t>}</w:t>
            </w:r>
          </w:p>
          <w:p w14:paraId="699EF161" w14:textId="77777777" w:rsidR="00BC5C9F" w:rsidRDefault="00BC5C9F" w:rsidP="00BC5C9F">
            <w:pPr>
              <w:pStyle w:val="2-"/>
            </w:pPr>
          </w:p>
          <w:p w14:paraId="119F02D0" w14:textId="6074AA3E" w:rsidR="00BC5C9F" w:rsidRPr="003F0EC2" w:rsidRDefault="00BC5C9F" w:rsidP="00BC5C9F">
            <w:pPr>
              <w:pStyle w:val="2-"/>
              <w:rPr>
                <w:color w:val="00B050"/>
              </w:rPr>
            </w:pPr>
            <w:r w:rsidRPr="003F0EC2">
              <w:rPr>
                <w:rFonts w:hint="eastAsia"/>
                <w:color w:val="00B050"/>
              </w:rPr>
              <w:t>//</w:t>
            </w:r>
            <w:r w:rsidR="003F0EC2" w:rsidRPr="003F0EC2">
              <w:rPr>
                <w:color w:val="00B050"/>
              </w:rPr>
              <w:t xml:space="preserve">C++11 </w:t>
            </w:r>
            <w:r w:rsidRPr="003F0EC2">
              <w:rPr>
                <w:rFonts w:hint="eastAsia"/>
                <w:color w:val="00B050"/>
              </w:rPr>
              <w:t>thread テスト</w:t>
            </w:r>
          </w:p>
          <w:p w14:paraId="1C3BA09C" w14:textId="77777777" w:rsidR="00BC5C9F" w:rsidRDefault="00BC5C9F" w:rsidP="00BC5C9F">
            <w:pPr>
              <w:pStyle w:val="2-"/>
            </w:pPr>
            <w:r>
              <w:t>int main(const int argc, const char* argv[])</w:t>
            </w:r>
          </w:p>
          <w:p w14:paraId="368D393E" w14:textId="77777777" w:rsidR="00BC5C9F" w:rsidRDefault="00BC5C9F" w:rsidP="00BC5C9F">
            <w:pPr>
              <w:pStyle w:val="2-"/>
            </w:pPr>
            <w:r>
              <w:t>{</w:t>
            </w:r>
          </w:p>
          <w:p w14:paraId="62D9DEAE" w14:textId="77777777" w:rsidR="00BC5C9F" w:rsidRDefault="00BC5C9F" w:rsidP="00BC5C9F">
            <w:pPr>
              <w:pStyle w:val="2-"/>
            </w:pPr>
            <w:r>
              <w:rPr>
                <w:rFonts w:hint="eastAsia"/>
              </w:rPr>
              <w:tab/>
            </w:r>
            <w:r w:rsidRPr="003F0EC2">
              <w:rPr>
                <w:rFonts w:hint="eastAsia"/>
                <w:color w:val="00B050"/>
              </w:rPr>
              <w:t>//プログラム実行開始</w:t>
            </w:r>
          </w:p>
          <w:p w14:paraId="5B40AD46" w14:textId="77777777" w:rsidR="00BC5C9F" w:rsidRDefault="00BC5C9F" w:rsidP="00BC5C9F">
            <w:pPr>
              <w:pStyle w:val="2-"/>
            </w:pPr>
            <w:r>
              <w:tab/>
              <w:t>printf("- Start Thread Test -\n");</w:t>
            </w:r>
          </w:p>
          <w:p w14:paraId="5B443E21" w14:textId="77777777" w:rsidR="00BC5C9F" w:rsidRDefault="00BC5C9F" w:rsidP="00BC5C9F">
            <w:pPr>
              <w:pStyle w:val="2-"/>
            </w:pPr>
            <w:r>
              <w:tab/>
              <w:t>fflush(stdout);</w:t>
            </w:r>
          </w:p>
          <w:p w14:paraId="641060D0" w14:textId="77777777" w:rsidR="00BC5C9F" w:rsidRDefault="00BC5C9F" w:rsidP="00BC5C9F">
            <w:pPr>
              <w:pStyle w:val="2-"/>
            </w:pPr>
          </w:p>
          <w:p w14:paraId="635EE9D2" w14:textId="77777777" w:rsidR="00BC5C9F" w:rsidRDefault="00BC5C9F" w:rsidP="00BC5C9F">
            <w:pPr>
              <w:pStyle w:val="2-"/>
            </w:pPr>
            <w:r>
              <w:rPr>
                <w:rFonts w:hint="eastAsia"/>
              </w:rPr>
              <w:tab/>
            </w:r>
            <w:r w:rsidRPr="003F0EC2">
              <w:rPr>
                <w:rFonts w:hint="eastAsia"/>
                <w:color w:val="00B050"/>
              </w:rPr>
              <w:t>//テスト用変数</w:t>
            </w:r>
          </w:p>
          <w:p w14:paraId="4B3D0A76" w14:textId="77777777" w:rsidR="00BC5C9F" w:rsidRDefault="00BC5C9F" w:rsidP="00BC5C9F">
            <w:pPr>
              <w:pStyle w:val="2-"/>
            </w:pPr>
            <w:r>
              <w:tab/>
              <w:t>TEST_INFO test =</w:t>
            </w:r>
          </w:p>
          <w:p w14:paraId="7FC71D4A" w14:textId="77777777" w:rsidR="00BC5C9F" w:rsidRDefault="00BC5C9F" w:rsidP="00BC5C9F">
            <w:pPr>
              <w:pStyle w:val="2-"/>
            </w:pPr>
            <w:r>
              <w:tab/>
              <w:t>{</w:t>
            </w:r>
          </w:p>
          <w:p w14:paraId="14BBAA94" w14:textId="77777777" w:rsidR="00BC5C9F" w:rsidRDefault="00BC5C9F" w:rsidP="00BC5C9F">
            <w:pPr>
              <w:pStyle w:val="2-"/>
            </w:pPr>
            <w:r>
              <w:tab/>
            </w:r>
            <w:r>
              <w:tab/>
              <w:t>"TEST",   //text</w:t>
            </w:r>
          </w:p>
          <w:p w14:paraId="7E8BABA1" w14:textId="77777777" w:rsidR="00BC5C9F" w:rsidRDefault="00BC5C9F" w:rsidP="00BC5C9F">
            <w:pPr>
              <w:pStyle w:val="2-"/>
            </w:pPr>
            <w:r>
              <w:tab/>
            </w:r>
            <w:r>
              <w:tab/>
              <w:t>1000,     //value</w:t>
            </w:r>
          </w:p>
          <w:p w14:paraId="4F4444B6" w14:textId="77777777" w:rsidR="00BC5C9F" w:rsidRDefault="00BC5C9F" w:rsidP="00BC5C9F">
            <w:pPr>
              <w:pStyle w:val="2-"/>
            </w:pPr>
            <w:r>
              <w:tab/>
            </w:r>
            <w:r>
              <w:tab/>
              <w:t>1,        //loop_max</w:t>
            </w:r>
          </w:p>
          <w:p w14:paraId="090CD276" w14:textId="77777777" w:rsidR="00BC5C9F" w:rsidRDefault="00BC5C9F" w:rsidP="00BC5C9F">
            <w:pPr>
              <w:pStyle w:val="2-"/>
            </w:pPr>
            <w:r>
              <w:tab/>
            </w:r>
            <w:r>
              <w:tab/>
              <w:t>0,        //start_i</w:t>
            </w:r>
          </w:p>
          <w:p w14:paraId="4BF2B243" w14:textId="77777777" w:rsidR="00BC5C9F" w:rsidRDefault="00BC5C9F" w:rsidP="00BC5C9F">
            <w:pPr>
              <w:pStyle w:val="2-"/>
            </w:pPr>
            <w:r>
              <w:tab/>
              <w:t>};</w:t>
            </w:r>
          </w:p>
          <w:p w14:paraId="38AD936D" w14:textId="77777777" w:rsidR="00BC5C9F" w:rsidRDefault="00BC5C9F" w:rsidP="00BC5C9F">
            <w:pPr>
              <w:pStyle w:val="2-"/>
            </w:pPr>
          </w:p>
          <w:p w14:paraId="75FD8354" w14:textId="77777777" w:rsidR="00BC5C9F" w:rsidRPr="003F0EC2" w:rsidRDefault="00BC5C9F" w:rsidP="00BC5C9F">
            <w:pPr>
              <w:pStyle w:val="2-"/>
              <w:rPr>
                <w:color w:val="00B050"/>
              </w:rPr>
            </w:pPr>
            <w:r>
              <w:rPr>
                <w:rFonts w:hint="eastAsia"/>
              </w:rPr>
              <w:tab/>
            </w:r>
            <w:r w:rsidRPr="003F0EC2">
              <w:rPr>
                <w:rFonts w:hint="eastAsia"/>
                <w:color w:val="00B050"/>
              </w:rPr>
              <w:t>//スレッド情報</w:t>
            </w:r>
          </w:p>
          <w:p w14:paraId="19A41957" w14:textId="77777777" w:rsidR="00BC5C9F" w:rsidRDefault="00BC5C9F" w:rsidP="00BC5C9F">
            <w:pPr>
              <w:pStyle w:val="2-"/>
            </w:pPr>
            <w:r>
              <w:tab/>
              <w:t>THREAD_INFO tinfo =</w:t>
            </w:r>
          </w:p>
          <w:p w14:paraId="476CE0C4" w14:textId="77777777" w:rsidR="00BC5C9F" w:rsidRDefault="00BC5C9F" w:rsidP="00BC5C9F">
            <w:pPr>
              <w:pStyle w:val="2-"/>
            </w:pPr>
            <w:r>
              <w:tab/>
              <w:t>{</w:t>
            </w:r>
          </w:p>
          <w:p w14:paraId="36F7A7F4" w14:textId="77777777" w:rsidR="00BC5C9F" w:rsidRDefault="00BC5C9F" w:rsidP="00BC5C9F">
            <w:pPr>
              <w:pStyle w:val="2-"/>
            </w:pPr>
            <w:r>
              <w:tab/>
            </w:r>
            <w:r>
              <w:tab/>
              <w:t>0,   //level</w:t>
            </w:r>
          </w:p>
          <w:p w14:paraId="55F312EE" w14:textId="77777777" w:rsidR="00BC5C9F" w:rsidRDefault="00BC5C9F" w:rsidP="00BC5C9F">
            <w:pPr>
              <w:pStyle w:val="2-"/>
            </w:pPr>
            <w:r>
              <w:tab/>
            </w:r>
            <w:r>
              <w:tab/>
            </w:r>
            <w:r w:rsidRPr="003F0EC2">
              <w:rPr>
                <w:color w:val="FF0000"/>
              </w:rPr>
              <w:t>std::this_thread::get_id()</w:t>
            </w:r>
            <w:r>
              <w:t>,</w:t>
            </w:r>
          </w:p>
          <w:p w14:paraId="692A25C0" w14:textId="77777777" w:rsidR="00BC5C9F" w:rsidRDefault="00BC5C9F" w:rsidP="00BC5C9F">
            <w:pPr>
              <w:pStyle w:val="2-"/>
            </w:pPr>
            <w:r>
              <w:tab/>
            </w:r>
            <w:r>
              <w:tab/>
              <w:t xml:space="preserve">     //parent_tid</w:t>
            </w:r>
          </w:p>
          <w:p w14:paraId="10F7292B" w14:textId="77777777" w:rsidR="00BC5C9F" w:rsidRDefault="00BC5C9F" w:rsidP="00BC5C9F">
            <w:pPr>
              <w:pStyle w:val="2-"/>
            </w:pPr>
            <w:r>
              <w:tab/>
            </w:r>
            <w:r>
              <w:tab/>
              <w:t>true,//is_root_thread</w:t>
            </w:r>
          </w:p>
          <w:p w14:paraId="74F3181B" w14:textId="77777777" w:rsidR="00BC5C9F" w:rsidRDefault="00BC5C9F" w:rsidP="00BC5C9F">
            <w:pPr>
              <w:pStyle w:val="2-"/>
            </w:pPr>
            <w:r>
              <w:tab/>
              <w:t>};</w:t>
            </w:r>
          </w:p>
          <w:p w14:paraId="2CF0BA92" w14:textId="77777777" w:rsidR="00BC5C9F" w:rsidRDefault="00BC5C9F" w:rsidP="00BC5C9F">
            <w:pPr>
              <w:pStyle w:val="2-"/>
            </w:pPr>
          </w:p>
          <w:p w14:paraId="2A324922" w14:textId="77777777" w:rsidR="00BC5C9F" w:rsidRPr="003F0EC2" w:rsidRDefault="00BC5C9F" w:rsidP="00BC5C9F">
            <w:pPr>
              <w:pStyle w:val="2-"/>
              <w:rPr>
                <w:color w:val="00B050"/>
              </w:rPr>
            </w:pPr>
            <w:r>
              <w:rPr>
                <w:rFonts w:hint="eastAsia"/>
              </w:rPr>
              <w:tab/>
            </w:r>
            <w:r w:rsidRPr="003F0EC2">
              <w:rPr>
                <w:rFonts w:hint="eastAsia"/>
                <w:color w:val="00B050"/>
              </w:rPr>
              <w:t>//スレッドローカルストレージ(TLS)テスト</w:t>
            </w:r>
          </w:p>
          <w:p w14:paraId="662C6BE0" w14:textId="77777777" w:rsidR="00BC5C9F" w:rsidRDefault="00BC5C9F" w:rsidP="00BC5C9F">
            <w:pPr>
              <w:pStyle w:val="2-"/>
            </w:pPr>
            <w:r>
              <w:tab/>
              <w:t>tls_tid = tinfo.parent_tid.hash();</w:t>
            </w:r>
          </w:p>
          <w:p w14:paraId="51335800" w14:textId="77777777" w:rsidR="00BC5C9F" w:rsidRDefault="00BC5C9F" w:rsidP="00BC5C9F">
            <w:pPr>
              <w:pStyle w:val="2-"/>
            </w:pPr>
          </w:p>
          <w:p w14:paraId="39C3D9DB" w14:textId="77777777" w:rsidR="00BC5C9F" w:rsidRPr="003F0EC2" w:rsidRDefault="00BC5C9F" w:rsidP="00BC5C9F">
            <w:pPr>
              <w:pStyle w:val="2-"/>
              <w:rPr>
                <w:color w:val="00B050"/>
              </w:rPr>
            </w:pPr>
            <w:r>
              <w:rPr>
                <w:rFonts w:hint="eastAsia"/>
              </w:rPr>
              <w:tab/>
            </w:r>
            <w:r w:rsidRPr="003F0EC2">
              <w:rPr>
                <w:rFonts w:hint="eastAsia"/>
                <w:color w:val="00B050"/>
              </w:rPr>
              <w:t>//スレッド名を作成</w:t>
            </w:r>
          </w:p>
          <w:p w14:paraId="298988F1" w14:textId="77777777" w:rsidR="00BC5C9F" w:rsidRPr="003F0EC2" w:rsidRDefault="00BC5C9F" w:rsidP="00BC5C9F">
            <w:pPr>
              <w:pStyle w:val="2-"/>
              <w:rPr>
                <w:color w:val="00B050"/>
              </w:rPr>
            </w:pPr>
            <w:r>
              <w:rPr>
                <w:rFonts w:hint="eastAsia"/>
              </w:rPr>
              <w:tab/>
            </w:r>
            <w:r w:rsidRPr="003F0EC2">
              <w:rPr>
                <w:rFonts w:hint="eastAsia"/>
                <w:color w:val="00B050"/>
              </w:rPr>
              <w:t>// P + 子スレッドのレベル + ( 自スレッドID , 親スレッドID )</w:t>
            </w:r>
          </w:p>
          <w:p w14:paraId="1C574BFC" w14:textId="77777777" w:rsidR="00BC5C9F" w:rsidRDefault="00BC5C9F" w:rsidP="00BC5C9F">
            <w:pPr>
              <w:pStyle w:val="2-"/>
            </w:pPr>
            <w:r>
              <w:tab/>
              <w:t>char thread_name[32];</w:t>
            </w:r>
          </w:p>
          <w:p w14:paraId="5C0AD27E" w14:textId="77777777" w:rsidR="00BC5C9F" w:rsidRDefault="00BC5C9F" w:rsidP="00BC5C9F">
            <w:pPr>
              <w:pStyle w:val="2-"/>
            </w:pPr>
            <w:r>
              <w:tab/>
              <w:t>sprintf_s(thread_name, sizeof(thread_name), "P0(0x%08x,0x%08x)", tinfo.parent_tid.hash(), 0);</w:t>
            </w:r>
          </w:p>
          <w:p w14:paraId="263A24B6" w14:textId="77777777" w:rsidR="00BC5C9F" w:rsidRDefault="00BC5C9F" w:rsidP="00BC5C9F">
            <w:pPr>
              <w:pStyle w:val="2-"/>
            </w:pPr>
          </w:p>
          <w:p w14:paraId="1F9F140A" w14:textId="77777777" w:rsidR="00BC5C9F" w:rsidRPr="003F0EC2" w:rsidRDefault="00BC5C9F" w:rsidP="00BC5C9F">
            <w:pPr>
              <w:pStyle w:val="2-"/>
              <w:rPr>
                <w:color w:val="00B050"/>
              </w:rPr>
            </w:pPr>
            <w:r>
              <w:rPr>
                <w:rFonts w:hint="eastAsia"/>
              </w:rPr>
              <w:tab/>
            </w:r>
            <w:r w:rsidRPr="003F0EC2">
              <w:rPr>
                <w:rFonts w:hint="eastAsia"/>
                <w:color w:val="00B050"/>
              </w:rPr>
              <w:t>//子スレッドの生成と終了待ち</w:t>
            </w:r>
          </w:p>
          <w:p w14:paraId="34D086C5" w14:textId="77777777" w:rsidR="00BC5C9F" w:rsidRDefault="00BC5C9F" w:rsidP="00BC5C9F">
            <w:pPr>
              <w:pStyle w:val="2-"/>
            </w:pPr>
            <w:r>
              <w:tab/>
              <w:t>createChildThreads(thread_name, test, tinfo);</w:t>
            </w:r>
          </w:p>
          <w:p w14:paraId="3ECF03D1" w14:textId="77777777" w:rsidR="00BC5C9F" w:rsidRDefault="00BC5C9F" w:rsidP="00BC5C9F">
            <w:pPr>
              <w:pStyle w:val="2-"/>
            </w:pPr>
          </w:p>
          <w:p w14:paraId="26D23102" w14:textId="77777777" w:rsidR="00BC5C9F" w:rsidRDefault="00BC5C9F" w:rsidP="00BC5C9F">
            <w:pPr>
              <w:pStyle w:val="2-"/>
            </w:pPr>
            <w:r>
              <w:rPr>
                <w:rFonts w:hint="eastAsia"/>
              </w:rPr>
              <w:tab/>
            </w:r>
            <w:r w:rsidRPr="003F0EC2">
              <w:rPr>
                <w:rFonts w:hint="eastAsia"/>
                <w:color w:val="00B050"/>
              </w:rPr>
              <w:t>//プログラム実行終了</w:t>
            </w:r>
          </w:p>
          <w:p w14:paraId="68AEE986" w14:textId="77777777" w:rsidR="00BC5C9F" w:rsidRDefault="00BC5C9F" w:rsidP="00BC5C9F">
            <w:pPr>
              <w:pStyle w:val="2-"/>
            </w:pPr>
            <w:r>
              <w:tab/>
              <w:t>printf("- End Thread Test -\n");</w:t>
            </w:r>
          </w:p>
          <w:p w14:paraId="1941A4AE" w14:textId="77777777" w:rsidR="00BC5C9F" w:rsidRDefault="00BC5C9F" w:rsidP="00BC5C9F">
            <w:pPr>
              <w:pStyle w:val="2-"/>
            </w:pPr>
            <w:r>
              <w:tab/>
              <w:t>fflush(stdout);</w:t>
            </w:r>
          </w:p>
          <w:p w14:paraId="06576960" w14:textId="77777777" w:rsidR="00BC5C9F" w:rsidRDefault="00BC5C9F" w:rsidP="00BC5C9F">
            <w:pPr>
              <w:pStyle w:val="2-"/>
            </w:pPr>
            <w:r>
              <w:tab/>
              <w:t>return EXIT_SUCCESS;</w:t>
            </w:r>
          </w:p>
          <w:p w14:paraId="14D9D90E" w14:textId="541752C5" w:rsidR="00D21006" w:rsidRDefault="00BC5C9F" w:rsidP="00BC5C9F">
            <w:pPr>
              <w:pStyle w:val="2-"/>
            </w:pPr>
            <w:r>
              <w:t>}</w:t>
            </w:r>
          </w:p>
        </w:tc>
      </w:tr>
    </w:tbl>
    <w:p w14:paraId="3C86B46F" w14:textId="77777777" w:rsidR="00D21006" w:rsidRPr="0089500A" w:rsidRDefault="00D21006" w:rsidP="00D21006">
      <w:pPr>
        <w:pStyle w:val="a9"/>
        <w:keepNext/>
        <w:widowControl/>
        <w:rPr>
          <w:sz w:val="20"/>
          <w:szCs w:val="20"/>
        </w:rPr>
      </w:pPr>
      <w:r w:rsidRPr="00E32152">
        <w:rPr>
          <w:rFonts w:hint="eastAsia"/>
          <w:color w:val="FF0000"/>
          <w:sz w:val="20"/>
          <w:szCs w:val="20"/>
        </w:rPr>
        <w:lastRenderedPageBreak/>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21006" w14:paraId="5B2588B7" w14:textId="77777777" w:rsidTr="001E74FA">
        <w:tc>
          <w:tcPr>
            <w:tcW w:w="8494" w:type="dxa"/>
          </w:tcPr>
          <w:p w14:paraId="16C4EC1E" w14:textId="77777777" w:rsidR="00D21006" w:rsidRPr="00F96884" w:rsidRDefault="00D21006" w:rsidP="001E74FA">
            <w:pPr>
              <w:pStyle w:val="2-"/>
              <w:rPr>
                <w:color w:val="FF0000"/>
              </w:rPr>
            </w:pPr>
            <w:r>
              <w:tab/>
            </w:r>
            <w:r>
              <w:tab/>
            </w:r>
            <w:r>
              <w:tab/>
            </w:r>
            <w:r>
              <w:tab/>
            </w:r>
            <w:r>
              <w:tab/>
            </w:r>
            <w:r w:rsidRPr="00F96884">
              <w:rPr>
                <w:color w:val="FF0000"/>
              </w:rPr>
              <w:t>※スレッドの親子関係は</w:t>
            </w:r>
            <w:r w:rsidRPr="00F96884">
              <w:rPr>
                <w:rFonts w:hint="eastAsia"/>
                <w:color w:val="FF0000"/>
              </w:rPr>
              <w:t xml:space="preserve"> fork 版と同じなので着色は省略</w:t>
            </w:r>
          </w:p>
          <w:p w14:paraId="4FE0E81C" w14:textId="317F9D70" w:rsidR="003F0EC2" w:rsidRPr="003F0EC2" w:rsidRDefault="003F0EC2" w:rsidP="003F0EC2">
            <w:pPr>
              <w:pStyle w:val="2-"/>
              <w:rPr>
                <w:color w:val="auto"/>
              </w:rPr>
            </w:pPr>
            <w:r w:rsidRPr="003F0EC2">
              <w:rPr>
                <w:color w:val="auto"/>
              </w:rPr>
              <w:lastRenderedPageBreak/>
              <w:t>- Start Thread Test -</w:t>
            </w:r>
            <w:r>
              <w:rPr>
                <w:color w:val="auto"/>
              </w:rPr>
              <w:tab/>
            </w:r>
            <w:r>
              <w:rPr>
                <w:color w:val="auto"/>
              </w:rPr>
              <w:tab/>
            </w:r>
          </w:p>
          <w:p w14:paraId="023564A7" w14:textId="13F991AF" w:rsidR="003F0EC2" w:rsidRPr="003F0EC2" w:rsidRDefault="003F0EC2" w:rsidP="003F0EC2">
            <w:pPr>
              <w:pStyle w:val="2-"/>
              <w:rPr>
                <w:color w:val="auto"/>
              </w:rPr>
            </w:pPr>
            <w:r w:rsidRPr="003F0EC2">
              <w:rPr>
                <w:color w:val="auto"/>
              </w:rPr>
              <w:t>START: C1(0xe7088d04,0x792b3321)</w:t>
            </w:r>
            <w:r w:rsidR="0048531D">
              <w:rPr>
                <w:color w:val="auto"/>
              </w:rPr>
              <w:tab/>
            </w:r>
            <w:r w:rsidR="0048531D" w:rsidRPr="0048531D">
              <w:rPr>
                <w:color w:val="FF0000"/>
              </w:rPr>
              <w:t>←</w:t>
            </w:r>
            <w:r w:rsidR="0048531D" w:rsidRPr="0048531D">
              <w:rPr>
                <w:rFonts w:hint="eastAsia"/>
                <w:color w:val="FF0000"/>
              </w:rPr>
              <w:t>W</w:t>
            </w:r>
            <w:r w:rsidR="0048531D" w:rsidRPr="0048531D">
              <w:rPr>
                <w:color w:val="FF0000"/>
              </w:rPr>
              <w:t>indows版と比較して</w:t>
            </w:r>
            <w:r w:rsidR="0048531D">
              <w:rPr>
                <w:rFonts w:hint="eastAsia"/>
                <w:color w:val="FF0000"/>
              </w:rPr>
              <w:t>、</w:t>
            </w:r>
            <w:r w:rsidR="0048531D" w:rsidRPr="0048531D">
              <w:rPr>
                <w:color w:val="FF0000"/>
              </w:rPr>
              <w:t>スレッドがすぐに開始していることがわかる</w:t>
            </w:r>
          </w:p>
          <w:p w14:paraId="5562FA70" w14:textId="77777777" w:rsidR="003F0EC2" w:rsidRPr="003F0EC2" w:rsidRDefault="003F0EC2" w:rsidP="003F0EC2">
            <w:pPr>
              <w:pStyle w:val="2-"/>
              <w:rPr>
                <w:color w:val="auto"/>
              </w:rPr>
            </w:pPr>
            <w:r w:rsidRPr="003F0EC2">
              <w:rPr>
                <w:color w:val="auto"/>
              </w:rPr>
              <w:t>P0(0x792b3321,0x00000000) -&gt; [0] CREATED:C1(0xe7088d04,0x792b3321)</w:t>
            </w:r>
          </w:p>
          <w:p w14:paraId="512E7521" w14:textId="77777777" w:rsidR="003F0EC2" w:rsidRPr="003F0EC2" w:rsidRDefault="003F0EC2" w:rsidP="003F0EC2">
            <w:pPr>
              <w:pStyle w:val="2-"/>
              <w:rPr>
                <w:color w:val="auto"/>
              </w:rPr>
            </w:pPr>
            <w:r w:rsidRPr="003F0EC2">
              <w:rPr>
                <w:color w:val="auto"/>
              </w:rPr>
              <w:t>START: C2(0x089c1d60,0xe7088d04)</w:t>
            </w:r>
          </w:p>
          <w:p w14:paraId="7E5046AE" w14:textId="77777777" w:rsidR="003F0EC2" w:rsidRPr="003F0EC2" w:rsidRDefault="003F0EC2" w:rsidP="003F0EC2">
            <w:pPr>
              <w:pStyle w:val="2-"/>
              <w:rPr>
                <w:color w:val="auto"/>
              </w:rPr>
            </w:pPr>
            <w:r w:rsidRPr="003F0EC2">
              <w:rPr>
                <w:color w:val="auto"/>
              </w:rPr>
              <w:t>C1(0xe7088d04,0x792b3321) -&gt; [1] CREATED:C2(0x089c1d60,0xe7088d04)</w:t>
            </w:r>
          </w:p>
          <w:p w14:paraId="68B47D4A" w14:textId="77777777" w:rsidR="003F0EC2" w:rsidRPr="003F0EC2" w:rsidRDefault="003F0EC2" w:rsidP="003F0EC2">
            <w:pPr>
              <w:pStyle w:val="2-"/>
              <w:rPr>
                <w:color w:val="auto"/>
              </w:rPr>
            </w:pPr>
            <w:r w:rsidRPr="003F0EC2">
              <w:rPr>
                <w:color w:val="auto"/>
              </w:rPr>
              <w:t>START: C1(0xf8c2e2b0,0x792b3321)</w:t>
            </w:r>
          </w:p>
          <w:p w14:paraId="6F37784A" w14:textId="77777777" w:rsidR="003F0EC2" w:rsidRPr="003F0EC2" w:rsidRDefault="003F0EC2" w:rsidP="003F0EC2">
            <w:pPr>
              <w:pStyle w:val="2-"/>
              <w:rPr>
                <w:color w:val="auto"/>
              </w:rPr>
            </w:pPr>
            <w:r w:rsidRPr="003F0EC2">
              <w:rPr>
                <w:color w:val="auto"/>
              </w:rPr>
              <w:t>P0(0x792b3321,0x00000000) -&gt; [1] CREATED:C1(0xf8c2e2b0,0x792b3321)</w:t>
            </w:r>
          </w:p>
          <w:p w14:paraId="3E0EAB1D" w14:textId="77777777" w:rsidR="003F0EC2" w:rsidRPr="003F0EC2" w:rsidRDefault="003F0EC2" w:rsidP="003F0EC2">
            <w:pPr>
              <w:pStyle w:val="2-"/>
              <w:rPr>
                <w:color w:val="auto"/>
              </w:rPr>
            </w:pPr>
            <w:r w:rsidRPr="003F0EC2">
              <w:rPr>
                <w:color w:val="auto"/>
              </w:rPr>
              <w:t>START: C3(0xec799d21,0x089c1d60)</w:t>
            </w:r>
          </w:p>
          <w:p w14:paraId="53C757AB" w14:textId="77777777" w:rsidR="003F0EC2" w:rsidRPr="003F0EC2" w:rsidRDefault="003F0EC2" w:rsidP="003F0EC2">
            <w:pPr>
              <w:pStyle w:val="2-"/>
              <w:rPr>
                <w:color w:val="auto"/>
              </w:rPr>
            </w:pPr>
            <w:r w:rsidRPr="003F0EC2">
              <w:rPr>
                <w:color w:val="auto"/>
              </w:rPr>
              <w:t>C2(0x089c1d60,0xe7088d04) -&gt; [2] CREATED:C3(0xec799d21,0x089c1d60)</w:t>
            </w:r>
          </w:p>
          <w:p w14:paraId="217B16B0" w14:textId="77777777" w:rsidR="003F0EC2" w:rsidRPr="003F0EC2" w:rsidRDefault="003F0EC2" w:rsidP="003F0EC2">
            <w:pPr>
              <w:pStyle w:val="2-"/>
              <w:rPr>
                <w:color w:val="auto"/>
              </w:rPr>
            </w:pPr>
            <w:r w:rsidRPr="003F0EC2">
              <w:rPr>
                <w:color w:val="auto"/>
              </w:rPr>
              <w:t>[C3(0xec799d21,0x089c1d60)] ... Process(1/4): text="TEST",value=1003 (tls_tid=0xec799d21)</w:t>
            </w:r>
          </w:p>
          <w:p w14:paraId="0A221011" w14:textId="77777777" w:rsidR="003F0EC2" w:rsidRPr="003F0EC2" w:rsidRDefault="003F0EC2" w:rsidP="003F0EC2">
            <w:pPr>
              <w:pStyle w:val="2-"/>
              <w:rPr>
                <w:color w:val="auto"/>
              </w:rPr>
            </w:pPr>
            <w:r w:rsidRPr="003F0EC2">
              <w:rPr>
                <w:color w:val="auto"/>
              </w:rPr>
              <w:t>START: C2(0x19c48b6a,0xf8c2e2b0)</w:t>
            </w:r>
          </w:p>
          <w:p w14:paraId="57CF2382" w14:textId="77777777" w:rsidR="003F0EC2" w:rsidRPr="003F0EC2" w:rsidRDefault="003F0EC2" w:rsidP="003F0EC2">
            <w:pPr>
              <w:pStyle w:val="2-"/>
              <w:rPr>
                <w:color w:val="auto"/>
              </w:rPr>
            </w:pPr>
            <w:r w:rsidRPr="003F0EC2">
              <w:rPr>
                <w:color w:val="auto"/>
              </w:rPr>
              <w:t>C1(0xf8c2e2b0,0x792b3321) -&gt; [2] CREATED:C2(0x19c48b6a,0xf8c2e2b0)</w:t>
            </w:r>
          </w:p>
          <w:p w14:paraId="40920912" w14:textId="77777777" w:rsidR="003F0EC2" w:rsidRPr="003F0EC2" w:rsidRDefault="003F0EC2" w:rsidP="003F0EC2">
            <w:pPr>
              <w:pStyle w:val="2-"/>
              <w:rPr>
                <w:color w:val="auto"/>
              </w:rPr>
            </w:pPr>
            <w:r w:rsidRPr="003F0EC2">
              <w:rPr>
                <w:color w:val="auto"/>
              </w:rPr>
              <w:t>START: C2(0xa2ce3a4e,0xe7088d04)</w:t>
            </w:r>
          </w:p>
          <w:p w14:paraId="3D72BF05" w14:textId="77777777" w:rsidR="003F0EC2" w:rsidRPr="003F0EC2" w:rsidRDefault="003F0EC2" w:rsidP="003F0EC2">
            <w:pPr>
              <w:pStyle w:val="2-"/>
              <w:rPr>
                <w:color w:val="auto"/>
              </w:rPr>
            </w:pPr>
            <w:r w:rsidRPr="003F0EC2">
              <w:rPr>
                <w:color w:val="auto"/>
              </w:rPr>
              <w:t>C1(0xe7088d04,0x792b3321) -&gt; [2] CREATED:C2(0xa2ce3a4e,0xe7088d04)</w:t>
            </w:r>
          </w:p>
          <w:p w14:paraId="76170798" w14:textId="77777777" w:rsidR="003F0EC2" w:rsidRPr="003F0EC2" w:rsidRDefault="003F0EC2" w:rsidP="003F0EC2">
            <w:pPr>
              <w:pStyle w:val="2-"/>
              <w:rPr>
                <w:color w:val="auto"/>
              </w:rPr>
            </w:pPr>
            <w:r w:rsidRPr="003F0EC2">
              <w:rPr>
                <w:color w:val="auto"/>
              </w:rPr>
              <w:t>START: C1(0x781ab907,0x792b3321)</w:t>
            </w:r>
          </w:p>
          <w:p w14:paraId="6C8B37D2" w14:textId="77777777" w:rsidR="003F0EC2" w:rsidRPr="003F0EC2" w:rsidRDefault="003F0EC2" w:rsidP="003F0EC2">
            <w:pPr>
              <w:pStyle w:val="2-"/>
              <w:rPr>
                <w:color w:val="auto"/>
              </w:rPr>
            </w:pPr>
            <w:r w:rsidRPr="003F0EC2">
              <w:rPr>
                <w:color w:val="auto"/>
              </w:rPr>
              <w:t>[C3(0xec799d21,0x089c1d60)] ... Process(2/4): text="TEST",value=1013 (tls_tid=0xec799d21)</w:t>
            </w:r>
          </w:p>
          <w:p w14:paraId="33E958D1" w14:textId="77777777" w:rsidR="003F0EC2" w:rsidRPr="003F0EC2" w:rsidRDefault="003F0EC2" w:rsidP="003F0EC2">
            <w:pPr>
              <w:pStyle w:val="2-"/>
              <w:rPr>
                <w:color w:val="auto"/>
              </w:rPr>
            </w:pPr>
            <w:r w:rsidRPr="003F0EC2">
              <w:rPr>
                <w:color w:val="auto"/>
              </w:rPr>
              <w:t>[C2(0x089c1d60,0xe7088d04)] ... Process(1/3): text="TEST",value=1002 (tls_tid=0x089c1d60)</w:t>
            </w:r>
          </w:p>
          <w:p w14:paraId="1A012890" w14:textId="77777777" w:rsidR="003F0EC2" w:rsidRPr="003F0EC2" w:rsidRDefault="003F0EC2" w:rsidP="003F0EC2">
            <w:pPr>
              <w:pStyle w:val="2-"/>
              <w:rPr>
                <w:color w:val="auto"/>
              </w:rPr>
            </w:pPr>
            <w:r w:rsidRPr="003F0EC2">
              <w:rPr>
                <w:color w:val="auto"/>
              </w:rPr>
              <w:t>P0(0x792b3321,0x00000000) -&gt; [2] CREATED:C1(0x781ab907,0x792b3321)</w:t>
            </w:r>
          </w:p>
          <w:p w14:paraId="397DDF99" w14:textId="77777777" w:rsidR="003F0EC2" w:rsidRPr="003F0EC2" w:rsidRDefault="003F0EC2" w:rsidP="003F0EC2">
            <w:pPr>
              <w:pStyle w:val="2-"/>
              <w:rPr>
                <w:color w:val="auto"/>
              </w:rPr>
            </w:pPr>
            <w:r w:rsidRPr="003F0EC2">
              <w:rPr>
                <w:color w:val="auto"/>
              </w:rPr>
              <w:t>[C2(0x19c48b6a,0xf8c2e2b0)] ... Process(1/3): text="TEST",value=1002 (tls_tid=0x19c48b6a)</w:t>
            </w:r>
          </w:p>
          <w:p w14:paraId="2CF7CEC5" w14:textId="77777777" w:rsidR="003F0EC2" w:rsidRPr="003F0EC2" w:rsidRDefault="003F0EC2" w:rsidP="003F0EC2">
            <w:pPr>
              <w:pStyle w:val="2-"/>
              <w:rPr>
                <w:color w:val="auto"/>
              </w:rPr>
            </w:pPr>
            <w:r w:rsidRPr="003F0EC2">
              <w:rPr>
                <w:color w:val="auto"/>
              </w:rPr>
              <w:t>[C2(0xa2ce3a4e,0xe7088d04)] ... Process(1/3): text="TEST",value=1002 (tls_tid=0xa2ce3a4e)</w:t>
            </w:r>
          </w:p>
          <w:p w14:paraId="39C41B68" w14:textId="77777777" w:rsidR="003F0EC2" w:rsidRPr="003F0EC2" w:rsidRDefault="003F0EC2" w:rsidP="003F0EC2">
            <w:pPr>
              <w:pStyle w:val="2-"/>
              <w:rPr>
                <w:color w:val="auto"/>
              </w:rPr>
            </w:pPr>
            <w:r w:rsidRPr="003F0EC2">
              <w:rPr>
                <w:color w:val="auto"/>
              </w:rPr>
              <w:t>[C3(0xec799d21,0x089c1d60)] ... Process(3/4): text="TEST",value=1023 (tls_tid=0xec799d21)</w:t>
            </w:r>
          </w:p>
          <w:p w14:paraId="335C3555" w14:textId="77777777" w:rsidR="003F0EC2" w:rsidRPr="003F0EC2" w:rsidRDefault="003F0EC2" w:rsidP="003F0EC2">
            <w:pPr>
              <w:pStyle w:val="2-"/>
              <w:rPr>
                <w:color w:val="auto"/>
              </w:rPr>
            </w:pPr>
            <w:r w:rsidRPr="003F0EC2">
              <w:rPr>
                <w:color w:val="auto"/>
              </w:rPr>
              <w:t>[C2(0x089c1d60,0xe7088d04)] ... Process(2/3): text="TEST",value=1012 (tls_tid=0x089c1d60)</w:t>
            </w:r>
          </w:p>
          <w:p w14:paraId="7376BB78" w14:textId="77777777" w:rsidR="003F0EC2" w:rsidRPr="003F0EC2" w:rsidRDefault="003F0EC2" w:rsidP="003F0EC2">
            <w:pPr>
              <w:pStyle w:val="2-"/>
              <w:rPr>
                <w:color w:val="auto"/>
              </w:rPr>
            </w:pPr>
            <w:r w:rsidRPr="003F0EC2">
              <w:rPr>
                <w:color w:val="auto"/>
              </w:rPr>
              <w:t>[C1(0x781ab907,0x792b3321)] ... Process(1/2): text="TEST",value=1001 (tls_tid=0x781ab907)</w:t>
            </w:r>
          </w:p>
          <w:p w14:paraId="2D02D046" w14:textId="77777777" w:rsidR="003F0EC2" w:rsidRPr="003F0EC2" w:rsidRDefault="003F0EC2" w:rsidP="003F0EC2">
            <w:pPr>
              <w:pStyle w:val="2-"/>
              <w:rPr>
                <w:color w:val="auto"/>
              </w:rPr>
            </w:pPr>
            <w:r w:rsidRPr="003F0EC2">
              <w:rPr>
                <w:color w:val="auto"/>
              </w:rPr>
              <w:t>[C2(0x19c48b6a,0xf8c2e2b0)] ... Process(2/3): text="TEST",value=1012 (tls_tid=0x19c48b6a)</w:t>
            </w:r>
          </w:p>
          <w:p w14:paraId="5FFCD3A3" w14:textId="77777777" w:rsidR="003F0EC2" w:rsidRPr="003F0EC2" w:rsidRDefault="003F0EC2" w:rsidP="003F0EC2">
            <w:pPr>
              <w:pStyle w:val="2-"/>
              <w:rPr>
                <w:color w:val="auto"/>
              </w:rPr>
            </w:pPr>
            <w:r w:rsidRPr="003F0EC2">
              <w:rPr>
                <w:color w:val="auto"/>
              </w:rPr>
              <w:t>[C1(0xf8c2e2b0,0x792b3321)] ... Process(1/2): text="TEST",value=1001 (tls_tid=0xf8c2e2b0)</w:t>
            </w:r>
          </w:p>
          <w:p w14:paraId="014FF5A0" w14:textId="77777777" w:rsidR="003F0EC2" w:rsidRPr="003F0EC2" w:rsidRDefault="003F0EC2" w:rsidP="003F0EC2">
            <w:pPr>
              <w:pStyle w:val="2-"/>
              <w:rPr>
                <w:color w:val="auto"/>
              </w:rPr>
            </w:pPr>
            <w:r w:rsidRPr="003F0EC2">
              <w:rPr>
                <w:color w:val="auto"/>
              </w:rPr>
              <w:t>[C1(0xe7088d04,0x792b3321)] ... Process(1/2): text="TEST",value=1001 (tls_tid=0xe7088d04)</w:t>
            </w:r>
          </w:p>
          <w:p w14:paraId="738EB3B1" w14:textId="77777777" w:rsidR="003F0EC2" w:rsidRPr="003F0EC2" w:rsidRDefault="003F0EC2" w:rsidP="003F0EC2">
            <w:pPr>
              <w:pStyle w:val="2-"/>
              <w:rPr>
                <w:color w:val="auto"/>
              </w:rPr>
            </w:pPr>
            <w:r w:rsidRPr="003F0EC2">
              <w:rPr>
                <w:color w:val="auto"/>
              </w:rPr>
              <w:t>[C2(0xa2ce3a4e,0xe7088d04)] ... Process(2/3): text="TEST",value=1012 (tls_tid=0xa2ce3a4e)</w:t>
            </w:r>
          </w:p>
          <w:p w14:paraId="449092D3" w14:textId="77777777" w:rsidR="003F0EC2" w:rsidRPr="003F0EC2" w:rsidRDefault="003F0EC2" w:rsidP="003F0EC2">
            <w:pPr>
              <w:pStyle w:val="2-"/>
              <w:rPr>
                <w:color w:val="auto"/>
              </w:rPr>
            </w:pPr>
            <w:r w:rsidRPr="003F0EC2">
              <w:rPr>
                <w:color w:val="auto"/>
              </w:rPr>
              <w:t>[C3(0xec799d21,0x089c1d60)] ... Process(4/4): text="TEST",value=1033 (tls_tid=0xec799d21)</w:t>
            </w:r>
          </w:p>
          <w:p w14:paraId="795D81E4" w14:textId="77777777" w:rsidR="003F0EC2" w:rsidRPr="003F0EC2" w:rsidRDefault="003F0EC2" w:rsidP="003F0EC2">
            <w:pPr>
              <w:pStyle w:val="2-"/>
              <w:rPr>
                <w:color w:val="auto"/>
              </w:rPr>
            </w:pPr>
            <w:r w:rsidRPr="003F0EC2">
              <w:rPr>
                <w:color w:val="auto"/>
              </w:rPr>
              <w:t>[P0(0x792b3321,0x00000000)] ... Process(1/1): text="TEST",value=1000 (tls_tid=0x792b3321)</w:t>
            </w:r>
          </w:p>
          <w:p w14:paraId="134CEE7C" w14:textId="77777777" w:rsidR="003F0EC2" w:rsidRPr="003F0EC2" w:rsidRDefault="003F0EC2" w:rsidP="003F0EC2">
            <w:pPr>
              <w:pStyle w:val="2-"/>
              <w:rPr>
                <w:color w:val="auto"/>
              </w:rPr>
            </w:pPr>
            <w:r w:rsidRPr="003F0EC2">
              <w:rPr>
                <w:color w:val="auto"/>
              </w:rPr>
              <w:t>[C2(0x089c1d60,0xe7088d04)] ... Process(3/3): text="TEST",value=1022 (tls_tid=0x089c1d60)</w:t>
            </w:r>
          </w:p>
          <w:p w14:paraId="0965B8D5" w14:textId="77777777" w:rsidR="003F0EC2" w:rsidRPr="003F0EC2" w:rsidRDefault="003F0EC2" w:rsidP="003F0EC2">
            <w:pPr>
              <w:pStyle w:val="2-"/>
              <w:rPr>
                <w:color w:val="auto"/>
              </w:rPr>
            </w:pPr>
            <w:r w:rsidRPr="003F0EC2">
              <w:rPr>
                <w:color w:val="auto"/>
              </w:rPr>
              <w:t>[C1(0x781ab907,0x792b3321)] ... Process(2/2): text="TEST",value=1011 (tls_tid=0x781ab907)</w:t>
            </w:r>
          </w:p>
          <w:p w14:paraId="1E70762F" w14:textId="77777777" w:rsidR="003F0EC2" w:rsidRPr="003F0EC2" w:rsidRDefault="003F0EC2" w:rsidP="003F0EC2">
            <w:pPr>
              <w:pStyle w:val="2-"/>
              <w:rPr>
                <w:color w:val="auto"/>
              </w:rPr>
            </w:pPr>
            <w:r w:rsidRPr="003F0EC2">
              <w:rPr>
                <w:color w:val="auto"/>
              </w:rPr>
              <w:t>[C2(0x19c48b6a,0xf8c2e2b0)] ... Process(3/3): text="TEST",value=1022 (tls_tid=0x19c48b6a)</w:t>
            </w:r>
          </w:p>
          <w:p w14:paraId="5B72A265" w14:textId="77777777" w:rsidR="003F0EC2" w:rsidRPr="003F0EC2" w:rsidRDefault="003F0EC2" w:rsidP="003F0EC2">
            <w:pPr>
              <w:pStyle w:val="2-"/>
              <w:rPr>
                <w:color w:val="auto"/>
              </w:rPr>
            </w:pPr>
            <w:r w:rsidRPr="003F0EC2">
              <w:rPr>
                <w:color w:val="auto"/>
              </w:rPr>
              <w:t>[C1(0xf8c2e2b0,0x792b3321)] ... Process(2/2): text="TEST",value=1011 (tls_tid=0xf8c2e2b0)</w:t>
            </w:r>
          </w:p>
          <w:p w14:paraId="57CCD4CE" w14:textId="77777777" w:rsidR="003F0EC2" w:rsidRPr="003F0EC2" w:rsidRDefault="003F0EC2" w:rsidP="003F0EC2">
            <w:pPr>
              <w:pStyle w:val="2-"/>
              <w:rPr>
                <w:color w:val="auto"/>
              </w:rPr>
            </w:pPr>
            <w:r w:rsidRPr="003F0EC2">
              <w:rPr>
                <w:color w:val="auto"/>
              </w:rPr>
              <w:t>[C1(0xe7088d04,0x792b3321)] ... Process(2/2): text="TEST",value=1011 (tls_tid=0xe7088d04)</w:t>
            </w:r>
          </w:p>
          <w:p w14:paraId="680CD40D" w14:textId="77777777" w:rsidR="003F0EC2" w:rsidRPr="003F0EC2" w:rsidRDefault="003F0EC2" w:rsidP="003F0EC2">
            <w:pPr>
              <w:pStyle w:val="2-"/>
              <w:rPr>
                <w:color w:val="auto"/>
              </w:rPr>
            </w:pPr>
            <w:r w:rsidRPr="003F0EC2">
              <w:rPr>
                <w:color w:val="auto"/>
              </w:rPr>
              <w:t>[C2(0xa2ce3a4e,0xe7088d04)] ... Process(3/3): text="TEST",value=1022 (tls_tid=0xa2ce3a4e)</w:t>
            </w:r>
          </w:p>
          <w:p w14:paraId="4F2FE22B" w14:textId="77777777" w:rsidR="003F0EC2" w:rsidRPr="003F0EC2" w:rsidRDefault="003F0EC2" w:rsidP="003F0EC2">
            <w:pPr>
              <w:pStyle w:val="2-"/>
              <w:rPr>
                <w:color w:val="auto"/>
              </w:rPr>
            </w:pPr>
            <w:r w:rsidRPr="003F0EC2">
              <w:rPr>
                <w:color w:val="auto"/>
              </w:rPr>
              <w:t>END: C3(0xec799d21,0x089c1d60)</w:t>
            </w:r>
          </w:p>
          <w:p w14:paraId="7B047797" w14:textId="77777777" w:rsidR="003F0EC2" w:rsidRPr="003F0EC2" w:rsidRDefault="003F0EC2" w:rsidP="003F0EC2">
            <w:pPr>
              <w:pStyle w:val="2-"/>
              <w:rPr>
                <w:color w:val="auto"/>
              </w:rPr>
            </w:pPr>
            <w:r w:rsidRPr="003F0EC2">
              <w:rPr>
                <w:color w:val="auto"/>
              </w:rPr>
              <w:t>[P0(0x792b3321,0x00000000)] ... Wait(0xe7088d04) ...</w:t>
            </w:r>
          </w:p>
          <w:p w14:paraId="756CD23D" w14:textId="77777777" w:rsidR="003F0EC2" w:rsidRPr="003F0EC2" w:rsidRDefault="003F0EC2" w:rsidP="003F0EC2">
            <w:pPr>
              <w:pStyle w:val="2-"/>
              <w:rPr>
                <w:color w:val="auto"/>
              </w:rPr>
            </w:pPr>
            <w:r w:rsidRPr="003F0EC2">
              <w:rPr>
                <w:color w:val="auto"/>
              </w:rPr>
              <w:t>[C2(0x089c1d60,0xe7088d04)] ... Wait(0xec799d21) ...</w:t>
            </w:r>
          </w:p>
          <w:p w14:paraId="6ACA6E0F" w14:textId="77777777" w:rsidR="003F0EC2" w:rsidRPr="003F0EC2" w:rsidRDefault="003F0EC2" w:rsidP="003F0EC2">
            <w:pPr>
              <w:pStyle w:val="2-"/>
              <w:rPr>
                <w:color w:val="auto"/>
              </w:rPr>
            </w:pPr>
            <w:r w:rsidRPr="003F0EC2">
              <w:rPr>
                <w:color w:val="auto"/>
              </w:rPr>
              <w:t>[C2(0x089c1d60,0xe7088d04)] ... Wait(0xec799d21) End</w:t>
            </w:r>
          </w:p>
          <w:p w14:paraId="72ED380C" w14:textId="77777777" w:rsidR="003F0EC2" w:rsidRPr="003F0EC2" w:rsidRDefault="003F0EC2" w:rsidP="003F0EC2">
            <w:pPr>
              <w:pStyle w:val="2-"/>
              <w:rPr>
                <w:color w:val="auto"/>
              </w:rPr>
            </w:pPr>
            <w:r w:rsidRPr="003F0EC2">
              <w:rPr>
                <w:color w:val="auto"/>
              </w:rPr>
              <w:t>END: C2(0x089c1d60,0xe7088d04)</w:t>
            </w:r>
          </w:p>
          <w:p w14:paraId="118C1548" w14:textId="77777777" w:rsidR="003F0EC2" w:rsidRPr="003F0EC2" w:rsidRDefault="003F0EC2" w:rsidP="003F0EC2">
            <w:pPr>
              <w:pStyle w:val="2-"/>
              <w:rPr>
                <w:color w:val="auto"/>
              </w:rPr>
            </w:pPr>
            <w:r w:rsidRPr="003F0EC2">
              <w:rPr>
                <w:color w:val="auto"/>
              </w:rPr>
              <w:t>END: C1(0x781ab907,0x792b3321)</w:t>
            </w:r>
          </w:p>
          <w:p w14:paraId="46191471" w14:textId="77777777" w:rsidR="003F0EC2" w:rsidRPr="003F0EC2" w:rsidRDefault="003F0EC2" w:rsidP="003F0EC2">
            <w:pPr>
              <w:pStyle w:val="2-"/>
              <w:rPr>
                <w:color w:val="auto"/>
              </w:rPr>
            </w:pPr>
            <w:r w:rsidRPr="003F0EC2">
              <w:rPr>
                <w:color w:val="auto"/>
              </w:rPr>
              <w:t>END: C2(0x19c48b6a,0xf8c2e2b0)</w:t>
            </w:r>
          </w:p>
          <w:p w14:paraId="4B32101D" w14:textId="77777777" w:rsidR="003F0EC2" w:rsidRPr="003F0EC2" w:rsidRDefault="003F0EC2" w:rsidP="003F0EC2">
            <w:pPr>
              <w:pStyle w:val="2-"/>
              <w:rPr>
                <w:color w:val="auto"/>
              </w:rPr>
            </w:pPr>
            <w:r w:rsidRPr="003F0EC2">
              <w:rPr>
                <w:color w:val="auto"/>
              </w:rPr>
              <w:t>[C1(0xf8c2e2b0,0x792b3321)] ... Wait(0x19c48b6a) ...</w:t>
            </w:r>
          </w:p>
          <w:p w14:paraId="5AA0F2F0" w14:textId="77777777" w:rsidR="003F0EC2" w:rsidRPr="003F0EC2" w:rsidRDefault="003F0EC2" w:rsidP="003F0EC2">
            <w:pPr>
              <w:pStyle w:val="2-"/>
              <w:rPr>
                <w:color w:val="auto"/>
              </w:rPr>
            </w:pPr>
            <w:r w:rsidRPr="003F0EC2">
              <w:rPr>
                <w:color w:val="auto"/>
              </w:rPr>
              <w:t>[C1(0xf8c2e2b0,0x792b3321)] ... Wait(0x19c48b6a) End</w:t>
            </w:r>
          </w:p>
          <w:p w14:paraId="6B94C930" w14:textId="77777777" w:rsidR="003F0EC2" w:rsidRPr="003F0EC2" w:rsidRDefault="003F0EC2" w:rsidP="003F0EC2">
            <w:pPr>
              <w:pStyle w:val="2-"/>
              <w:rPr>
                <w:color w:val="auto"/>
              </w:rPr>
            </w:pPr>
            <w:r w:rsidRPr="003F0EC2">
              <w:rPr>
                <w:color w:val="auto"/>
              </w:rPr>
              <w:t>END: C1(0xf8c2e2b0,0x792b3321)</w:t>
            </w:r>
          </w:p>
          <w:p w14:paraId="45F714C6" w14:textId="77777777" w:rsidR="003F0EC2" w:rsidRPr="003F0EC2" w:rsidRDefault="003F0EC2" w:rsidP="003F0EC2">
            <w:pPr>
              <w:pStyle w:val="2-"/>
              <w:rPr>
                <w:color w:val="auto"/>
              </w:rPr>
            </w:pPr>
            <w:r w:rsidRPr="003F0EC2">
              <w:rPr>
                <w:color w:val="auto"/>
              </w:rPr>
              <w:t>END: C2(0xa2ce3a4e,0xe7088d04)</w:t>
            </w:r>
          </w:p>
          <w:p w14:paraId="32E4BDC8" w14:textId="77777777" w:rsidR="003F0EC2" w:rsidRPr="003F0EC2" w:rsidRDefault="003F0EC2" w:rsidP="003F0EC2">
            <w:pPr>
              <w:pStyle w:val="2-"/>
              <w:rPr>
                <w:color w:val="auto"/>
              </w:rPr>
            </w:pPr>
            <w:r w:rsidRPr="003F0EC2">
              <w:rPr>
                <w:color w:val="auto"/>
              </w:rPr>
              <w:t>[C1(0xe7088d04,0x792b3321)] ... Wait(0x089c1d60) ...</w:t>
            </w:r>
          </w:p>
          <w:p w14:paraId="0C5170EF" w14:textId="77777777" w:rsidR="003F0EC2" w:rsidRPr="003F0EC2" w:rsidRDefault="003F0EC2" w:rsidP="003F0EC2">
            <w:pPr>
              <w:pStyle w:val="2-"/>
              <w:rPr>
                <w:color w:val="auto"/>
              </w:rPr>
            </w:pPr>
            <w:r w:rsidRPr="003F0EC2">
              <w:rPr>
                <w:color w:val="auto"/>
              </w:rPr>
              <w:t>[C1(0xe7088d04,0x792b3321)] ... Wait(0x089c1d60) End</w:t>
            </w:r>
          </w:p>
          <w:p w14:paraId="2B663B0C" w14:textId="77777777" w:rsidR="003F0EC2" w:rsidRPr="003F0EC2" w:rsidRDefault="003F0EC2" w:rsidP="003F0EC2">
            <w:pPr>
              <w:pStyle w:val="2-"/>
              <w:rPr>
                <w:color w:val="auto"/>
              </w:rPr>
            </w:pPr>
            <w:r w:rsidRPr="003F0EC2">
              <w:rPr>
                <w:color w:val="auto"/>
              </w:rPr>
              <w:t>[C1(0xe7088d04,0x792b3321)] ... Wait(0xa2ce3a4e) ...</w:t>
            </w:r>
          </w:p>
          <w:p w14:paraId="0BF3F402" w14:textId="77777777" w:rsidR="003F0EC2" w:rsidRPr="003F0EC2" w:rsidRDefault="003F0EC2" w:rsidP="003F0EC2">
            <w:pPr>
              <w:pStyle w:val="2-"/>
              <w:rPr>
                <w:color w:val="auto"/>
              </w:rPr>
            </w:pPr>
            <w:r w:rsidRPr="003F0EC2">
              <w:rPr>
                <w:color w:val="auto"/>
              </w:rPr>
              <w:t>[C1(0xe7088d04,0x792b3321)] ... Wait(0xa2ce3a4e) End</w:t>
            </w:r>
          </w:p>
          <w:p w14:paraId="28E4B07E" w14:textId="77777777" w:rsidR="003F0EC2" w:rsidRPr="003F0EC2" w:rsidRDefault="003F0EC2" w:rsidP="003F0EC2">
            <w:pPr>
              <w:pStyle w:val="2-"/>
              <w:rPr>
                <w:color w:val="auto"/>
              </w:rPr>
            </w:pPr>
            <w:r w:rsidRPr="003F0EC2">
              <w:rPr>
                <w:color w:val="auto"/>
              </w:rPr>
              <w:t>END: C1(0xe7088d04,0x792b3321)</w:t>
            </w:r>
          </w:p>
          <w:p w14:paraId="68539B5A" w14:textId="77777777" w:rsidR="003F0EC2" w:rsidRPr="003F0EC2" w:rsidRDefault="003F0EC2" w:rsidP="003F0EC2">
            <w:pPr>
              <w:pStyle w:val="2-"/>
              <w:rPr>
                <w:color w:val="auto"/>
              </w:rPr>
            </w:pPr>
            <w:r w:rsidRPr="003F0EC2">
              <w:rPr>
                <w:color w:val="auto"/>
              </w:rPr>
              <w:t>[P0(0x792b3321,0x00000000)] ... Wait(0xe7088d04) End</w:t>
            </w:r>
          </w:p>
          <w:p w14:paraId="6A7BB3C5" w14:textId="77777777" w:rsidR="003F0EC2" w:rsidRPr="003F0EC2" w:rsidRDefault="003F0EC2" w:rsidP="003F0EC2">
            <w:pPr>
              <w:pStyle w:val="2-"/>
              <w:rPr>
                <w:color w:val="auto"/>
              </w:rPr>
            </w:pPr>
            <w:r w:rsidRPr="003F0EC2">
              <w:rPr>
                <w:color w:val="auto"/>
              </w:rPr>
              <w:t>[P0(0x792b3321,0x00000000)] ... Wait(0xf8c2e2b0) ...</w:t>
            </w:r>
          </w:p>
          <w:p w14:paraId="26AC71DF" w14:textId="77777777" w:rsidR="003F0EC2" w:rsidRPr="003F0EC2" w:rsidRDefault="003F0EC2" w:rsidP="003F0EC2">
            <w:pPr>
              <w:pStyle w:val="2-"/>
              <w:rPr>
                <w:color w:val="auto"/>
              </w:rPr>
            </w:pPr>
            <w:r w:rsidRPr="003F0EC2">
              <w:rPr>
                <w:color w:val="auto"/>
              </w:rPr>
              <w:t>[P0(0x792b3321,0x00000000)] ... Wait(0xf8c2e2b0) End</w:t>
            </w:r>
          </w:p>
          <w:p w14:paraId="409941AB" w14:textId="77777777" w:rsidR="003F0EC2" w:rsidRPr="003F0EC2" w:rsidRDefault="003F0EC2" w:rsidP="003F0EC2">
            <w:pPr>
              <w:pStyle w:val="2-"/>
              <w:rPr>
                <w:color w:val="auto"/>
              </w:rPr>
            </w:pPr>
            <w:r w:rsidRPr="003F0EC2">
              <w:rPr>
                <w:color w:val="auto"/>
              </w:rPr>
              <w:t>[P0(0x792b3321,0x00000000)] ... Wait(0x781ab907) ...</w:t>
            </w:r>
          </w:p>
          <w:p w14:paraId="527905CD" w14:textId="77777777" w:rsidR="003F0EC2" w:rsidRPr="003F0EC2" w:rsidRDefault="003F0EC2" w:rsidP="003F0EC2">
            <w:pPr>
              <w:pStyle w:val="2-"/>
              <w:rPr>
                <w:color w:val="auto"/>
              </w:rPr>
            </w:pPr>
            <w:r w:rsidRPr="003F0EC2">
              <w:rPr>
                <w:color w:val="auto"/>
              </w:rPr>
              <w:t>[P0(0x792b3321,0x00000000)] ... Wait(0x781ab907) End</w:t>
            </w:r>
          </w:p>
          <w:p w14:paraId="5A5DCA44" w14:textId="07E06AA9" w:rsidR="00D21006" w:rsidRDefault="003F0EC2" w:rsidP="003F0EC2">
            <w:pPr>
              <w:pStyle w:val="2-"/>
            </w:pPr>
            <w:r w:rsidRPr="003F0EC2">
              <w:rPr>
                <w:color w:val="auto"/>
              </w:rPr>
              <w:t>- End Thread Test -</w:t>
            </w:r>
          </w:p>
        </w:tc>
      </w:tr>
    </w:tbl>
    <w:p w14:paraId="076D4A53" w14:textId="09F34505" w:rsidR="00D2349E" w:rsidRDefault="00D2349E" w:rsidP="00D2349E">
      <w:pPr>
        <w:pStyle w:val="2"/>
      </w:pPr>
      <w:r>
        <w:lastRenderedPageBreak/>
        <w:t>OpenMP</w:t>
      </w:r>
      <w:bookmarkEnd w:id="56"/>
    </w:p>
    <w:p w14:paraId="06C90794" w14:textId="6B75C5C2" w:rsidR="00D2349E" w:rsidRDefault="00F809CD" w:rsidP="00D2349E">
      <w:pPr>
        <w:pStyle w:val="a9"/>
        <w:ind w:firstLine="283"/>
      </w:pPr>
      <w:r>
        <w:rPr>
          <w:rFonts w:hint="eastAsia"/>
        </w:rPr>
        <w:t>O</w:t>
      </w:r>
      <w:r>
        <w:t>penMP</w:t>
      </w:r>
      <w:r>
        <w:rPr>
          <w:rFonts w:hint="eastAsia"/>
        </w:rPr>
        <w:t>は、</w:t>
      </w:r>
      <w:r w:rsidR="003950BD">
        <w:rPr>
          <w:rFonts w:hint="eastAsia"/>
        </w:rPr>
        <w:t>圧倒的に簡単にマルチスレッドの記述が可能</w:t>
      </w:r>
      <w:r>
        <w:rPr>
          <w:rFonts w:hint="eastAsia"/>
        </w:rPr>
        <w:t>である</w:t>
      </w:r>
      <w:r w:rsidR="003950BD">
        <w:rPr>
          <w:rFonts w:hint="eastAsia"/>
        </w:rPr>
        <w:t>。マルチコアを活用し</w:t>
      </w:r>
      <w:r w:rsidR="003950BD">
        <w:rPr>
          <w:rFonts w:hint="eastAsia"/>
        </w:rPr>
        <w:lastRenderedPageBreak/>
        <w:t>た並列処理が書きやすい。</w:t>
      </w:r>
    </w:p>
    <w:p w14:paraId="6F0A4B43" w14:textId="3BD9E854" w:rsidR="003950BD" w:rsidRDefault="003950BD" w:rsidP="00D2349E">
      <w:pPr>
        <w:pStyle w:val="a9"/>
        <w:ind w:firstLine="283"/>
      </w:pPr>
      <w:r>
        <w:t>常駐スレッド</w:t>
      </w:r>
      <w:r w:rsidR="00993BE6">
        <w:t>のようなスレッドを作るのにはあまり向いておらず、部分的な処理を分散処理で効率化することに向いている。</w:t>
      </w:r>
    </w:p>
    <w:p w14:paraId="46FA3CC4" w14:textId="36C2C48F" w:rsidR="00E50552" w:rsidRDefault="001E121F" w:rsidP="00D2349E">
      <w:pPr>
        <w:pStyle w:val="a9"/>
        <w:ind w:firstLine="283"/>
      </w:pPr>
      <w:r>
        <w:rPr>
          <w:rFonts w:hint="eastAsia"/>
        </w:rPr>
        <w:t>OpenMP</w:t>
      </w:r>
      <w:r>
        <w:rPr>
          <w:rFonts w:hint="eastAsia"/>
        </w:rPr>
        <w:t>は基本的に</w:t>
      </w:r>
      <w:r>
        <w:rPr>
          <w:rFonts w:hint="eastAsia"/>
        </w:rPr>
        <w:t xml:space="preserve"> #pragam </w:t>
      </w:r>
      <w:r>
        <w:t>でスレッドを制御する。</w:t>
      </w:r>
      <w:r w:rsidR="00E50552">
        <w:rPr>
          <w:rFonts w:hint="eastAsia"/>
        </w:rPr>
        <w:t>幾つかサンプルコードを示す。</w:t>
      </w:r>
    </w:p>
    <w:p w14:paraId="50FAB274" w14:textId="0BBD95CE" w:rsidR="00DD51B6" w:rsidRDefault="00DD51B6" w:rsidP="00DD51B6">
      <w:pPr>
        <w:pStyle w:val="a9"/>
        <w:keepNext/>
        <w:widowControl/>
        <w:spacing w:beforeLines="50" w:before="180"/>
        <w:ind w:firstLineChars="0" w:firstLine="0"/>
      </w:pPr>
      <w:r>
        <w:rPr>
          <w:rFonts w:hint="eastAsia"/>
        </w:rPr>
        <w:t>OpneMP</w:t>
      </w:r>
      <w:r>
        <w:rPr>
          <w:rFonts w:hint="eastAsia"/>
        </w:rPr>
        <w:t>のサンプル①：</w:t>
      </w:r>
      <w:r w:rsidR="001E121F">
        <w:t xml:space="preserve"> Hello, World</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D51B6" w14:paraId="67BC3045" w14:textId="77777777" w:rsidTr="0002519B">
        <w:tc>
          <w:tcPr>
            <w:tcW w:w="8494" w:type="dxa"/>
          </w:tcPr>
          <w:p w14:paraId="77E80F44" w14:textId="77777777" w:rsidR="00DD51B6" w:rsidRDefault="00DD51B6" w:rsidP="00DD51B6">
            <w:pPr>
              <w:pStyle w:val="2-"/>
            </w:pPr>
            <w:r>
              <w:t>#include &lt;stdio.h&gt;</w:t>
            </w:r>
          </w:p>
          <w:p w14:paraId="1C9E9E37" w14:textId="77777777" w:rsidR="00DD51B6" w:rsidRDefault="00DD51B6" w:rsidP="00DD51B6">
            <w:pPr>
              <w:pStyle w:val="2-"/>
            </w:pPr>
            <w:r>
              <w:t>#include &lt;stdlib.h&gt;</w:t>
            </w:r>
          </w:p>
          <w:p w14:paraId="0C2856DC" w14:textId="77777777" w:rsidR="00DD51B6" w:rsidRDefault="00DD51B6" w:rsidP="00DD51B6">
            <w:pPr>
              <w:pStyle w:val="2-"/>
            </w:pPr>
          </w:p>
          <w:p w14:paraId="0298F637" w14:textId="77777777" w:rsidR="00DD51B6" w:rsidRDefault="00DD51B6" w:rsidP="00DD51B6">
            <w:pPr>
              <w:pStyle w:val="2-"/>
            </w:pPr>
            <w:r>
              <w:t>int main(const int argc, const char* argv[])</w:t>
            </w:r>
          </w:p>
          <w:p w14:paraId="412A499D" w14:textId="77777777" w:rsidR="00DD51B6" w:rsidRDefault="00DD51B6" w:rsidP="00DD51B6">
            <w:pPr>
              <w:pStyle w:val="2-"/>
            </w:pPr>
            <w:r>
              <w:t>{</w:t>
            </w:r>
          </w:p>
          <w:p w14:paraId="6AF7F55C" w14:textId="544A4504" w:rsidR="00BD126C" w:rsidRDefault="00BD126C" w:rsidP="00DD51B6">
            <w:pPr>
              <w:pStyle w:val="2-"/>
            </w:pPr>
            <w:r>
              <w:tab/>
            </w:r>
            <w:r w:rsidRPr="00BD126C">
              <w:t>printf("[BEGIN]\n");</w:t>
            </w:r>
          </w:p>
          <w:p w14:paraId="0E56D745" w14:textId="77777777" w:rsidR="00DD51B6" w:rsidRDefault="00DD51B6" w:rsidP="00DD51B6">
            <w:pPr>
              <w:pStyle w:val="2-"/>
            </w:pPr>
            <w:r w:rsidRPr="00DD51B6">
              <w:rPr>
                <w:color w:val="FF0000"/>
              </w:rPr>
              <w:t>#pragma omp parallel</w:t>
            </w:r>
          </w:p>
          <w:p w14:paraId="25B5395E" w14:textId="77777777" w:rsidR="00DD51B6" w:rsidRDefault="00DD51B6" w:rsidP="00DD51B6">
            <w:pPr>
              <w:pStyle w:val="2-"/>
            </w:pPr>
            <w:r>
              <w:tab/>
              <w:t>printf("Hello, OpenMP!\n");</w:t>
            </w:r>
          </w:p>
          <w:p w14:paraId="609638C0" w14:textId="77777777" w:rsidR="00BD126C" w:rsidRDefault="00DD51B6" w:rsidP="00DD51B6">
            <w:pPr>
              <w:pStyle w:val="2-"/>
            </w:pPr>
            <w:r>
              <w:tab/>
            </w:r>
            <w:r w:rsidR="00BD126C" w:rsidRPr="00BD126C">
              <w:t>printf("[END]\n");</w:t>
            </w:r>
          </w:p>
          <w:p w14:paraId="5FC33BDE" w14:textId="3047FDF0" w:rsidR="00DD51B6" w:rsidRDefault="00BD126C" w:rsidP="00DD51B6">
            <w:pPr>
              <w:pStyle w:val="2-"/>
            </w:pPr>
            <w:r>
              <w:tab/>
            </w:r>
            <w:r w:rsidR="00DD51B6" w:rsidRPr="00DD51B6">
              <w:t>return EXIT_SUCCESS;</w:t>
            </w:r>
          </w:p>
          <w:p w14:paraId="3CF03F61" w14:textId="34669DDF" w:rsidR="00DD51B6" w:rsidRDefault="00DD51B6" w:rsidP="00DD51B6">
            <w:pPr>
              <w:pStyle w:val="2-"/>
            </w:pPr>
            <w:r>
              <w:t>}</w:t>
            </w:r>
          </w:p>
        </w:tc>
      </w:tr>
    </w:tbl>
    <w:p w14:paraId="3994C492" w14:textId="461EB31D" w:rsidR="00DD51B6" w:rsidRPr="0089500A" w:rsidRDefault="00DD51B6" w:rsidP="00DD51B6">
      <w:pPr>
        <w:pStyle w:val="a9"/>
        <w:keepNext/>
        <w:widowControl/>
        <w:rPr>
          <w:sz w:val="20"/>
          <w:szCs w:val="20"/>
        </w:rPr>
      </w:pPr>
      <w:r w:rsidRPr="00E32152">
        <w:rPr>
          <w:rFonts w:hint="eastAsia"/>
          <w:color w:val="FF0000"/>
          <w:sz w:val="20"/>
          <w:szCs w:val="20"/>
        </w:rPr>
        <w:t>↓（実行結果）</w:t>
      </w:r>
      <w:r w:rsidR="001E121F">
        <w:rPr>
          <w:rFonts w:hint="eastAsia"/>
          <w:color w:val="FF0000"/>
          <w:sz w:val="20"/>
          <w:szCs w:val="20"/>
        </w:rPr>
        <w:t xml:space="preserve"> </w:t>
      </w:r>
      <w:r w:rsidR="001E121F" w:rsidRPr="001E121F">
        <w:rPr>
          <w:rFonts w:hint="eastAsia"/>
          <w:sz w:val="20"/>
          <w:szCs w:val="20"/>
        </w:rPr>
        <w:t>※</w:t>
      </w:r>
      <w:r w:rsidR="001E121F" w:rsidRPr="001E121F">
        <w:rPr>
          <w:rFonts w:hint="eastAsia"/>
        </w:rPr>
        <w:t>OpenMP</w:t>
      </w:r>
      <w:r w:rsidR="001E121F" w:rsidRPr="001E121F">
        <w:rPr>
          <w:rFonts w:hint="eastAsia"/>
        </w:rPr>
        <w:t>有効化前</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D51B6" w14:paraId="533CAFA0" w14:textId="77777777" w:rsidTr="0002519B">
        <w:tc>
          <w:tcPr>
            <w:tcW w:w="8494" w:type="dxa"/>
          </w:tcPr>
          <w:p w14:paraId="68C1EAA0" w14:textId="7252DEF4" w:rsidR="00BD126C" w:rsidRDefault="00BD126C" w:rsidP="0002519B">
            <w:pPr>
              <w:pStyle w:val="2-"/>
              <w:rPr>
                <w:color w:val="auto"/>
              </w:rPr>
            </w:pPr>
            <w:r>
              <w:rPr>
                <w:color w:val="auto"/>
              </w:rPr>
              <w:t>[BEGIN]</w:t>
            </w:r>
          </w:p>
          <w:p w14:paraId="704026E1" w14:textId="77777777" w:rsidR="00DD51B6" w:rsidRDefault="00DD51B6" w:rsidP="0002519B">
            <w:pPr>
              <w:pStyle w:val="2-"/>
              <w:rPr>
                <w:color w:val="auto"/>
              </w:rPr>
            </w:pPr>
            <w:r w:rsidRPr="00DD51B6">
              <w:rPr>
                <w:color w:val="auto"/>
              </w:rPr>
              <w:t>Hello, OpenMP!</w:t>
            </w:r>
          </w:p>
          <w:p w14:paraId="2FA47581" w14:textId="682089D6" w:rsidR="00BD126C" w:rsidRPr="00DD51B6" w:rsidRDefault="00BD126C" w:rsidP="0002519B">
            <w:pPr>
              <w:pStyle w:val="2-"/>
              <w:rPr>
                <w:color w:val="auto"/>
              </w:rPr>
            </w:pPr>
            <w:r>
              <w:rPr>
                <w:color w:val="auto"/>
              </w:rPr>
              <w:t>[END]</w:t>
            </w:r>
          </w:p>
        </w:tc>
      </w:tr>
    </w:tbl>
    <w:p w14:paraId="71748C48" w14:textId="4973853A" w:rsidR="00DD51B6" w:rsidRDefault="00DD51B6" w:rsidP="001E121F">
      <w:pPr>
        <w:pStyle w:val="a9"/>
        <w:keepNext/>
        <w:widowControl/>
        <w:spacing w:beforeLines="50" w:before="180"/>
        <w:ind w:firstLine="283"/>
      </w:pPr>
      <w:r>
        <w:rPr>
          <w:rFonts w:hint="eastAsia"/>
        </w:rPr>
        <w:t>下記のプロジェクト設定を変更し、</w:t>
      </w:r>
      <w:r>
        <w:rPr>
          <w:rFonts w:hint="eastAsia"/>
        </w:rPr>
        <w:t>OpneMP</w:t>
      </w:r>
      <w:r>
        <w:rPr>
          <w:rFonts w:hint="eastAsia"/>
        </w:rPr>
        <w:t>を有効化する。</w:t>
      </w:r>
    </w:p>
    <w:p w14:paraId="006FDA2A" w14:textId="131B38B7" w:rsidR="001E121F" w:rsidRDefault="001E121F" w:rsidP="001E121F">
      <w:pPr>
        <w:pStyle w:val="a9"/>
        <w:keepNext/>
        <w:widowControl/>
        <w:spacing w:beforeLines="50" w:before="180"/>
        <w:ind w:firstLineChars="0" w:firstLine="0"/>
      </w:pPr>
      <w:r>
        <w:rPr>
          <w:rFonts w:hint="eastAsia"/>
        </w:rPr>
        <w:t>Visual</w:t>
      </w:r>
      <w:r>
        <w:t xml:space="preserve"> C++ 2013 </w:t>
      </w:r>
      <w:r>
        <w:t>の</w:t>
      </w:r>
      <w:r>
        <w:rPr>
          <w:rFonts w:hint="eastAsia"/>
        </w:rPr>
        <w:t xml:space="preserve"> OpenMP</w:t>
      </w:r>
      <w:r>
        <w:rPr>
          <w:rFonts w:hint="eastAsia"/>
        </w:rPr>
        <w:t>有効化設定：</w:t>
      </w:r>
    </w:p>
    <w:p w14:paraId="5F926626" w14:textId="4CD52712" w:rsidR="00E50552" w:rsidRDefault="001E121F" w:rsidP="001E121F">
      <w:pPr>
        <w:pStyle w:val="a9"/>
        <w:ind w:firstLineChars="0" w:firstLine="0"/>
      </w:pPr>
      <w:r w:rsidRPr="001E121F">
        <w:rPr>
          <w:rFonts w:hint="eastAsia"/>
          <w:noProof/>
        </w:rPr>
        <mc:AlternateContent>
          <mc:Choice Requires="wps">
            <w:drawing>
              <wp:anchor distT="0" distB="0" distL="114300" distR="114300" simplePos="0" relativeHeight="251662336" behindDoc="0" locked="0" layoutInCell="1" allowOverlap="1" wp14:anchorId="30718A5A" wp14:editId="1E9B0D53">
                <wp:simplePos x="0" y="0"/>
                <wp:positionH relativeFrom="column">
                  <wp:posOffset>3300730</wp:posOffset>
                </wp:positionH>
                <wp:positionV relativeFrom="paragraph">
                  <wp:posOffset>791210</wp:posOffset>
                </wp:positionV>
                <wp:extent cx="277495" cy="160655"/>
                <wp:effectExtent l="19050" t="38100" r="27305" b="48895"/>
                <wp:wrapNone/>
                <wp:docPr id="19" name="右矢印 19"/>
                <wp:cNvGraphicFramePr/>
                <a:graphic xmlns:a="http://schemas.openxmlformats.org/drawingml/2006/main">
                  <a:graphicData uri="http://schemas.microsoft.com/office/word/2010/wordprocessingShape">
                    <wps:wsp>
                      <wps:cNvSpPr/>
                      <wps:spPr>
                        <a:xfrm rot="9474341">
                          <a:off x="0" y="0"/>
                          <a:ext cx="277495" cy="160655"/>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21B2B5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19" o:spid="_x0000_s1026" type="#_x0000_t13" style="position:absolute;left:0;text-align:left;margin-left:259.9pt;margin-top:62.3pt;width:21.85pt;height:12.65pt;rotation:10348507fd;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ktkkgIAAE4FAAAOAAAAZHJzL2Uyb0RvYy54bWysVN1u0zAUvkfiHSzfsyQlXWnVdKo6DSFN&#10;28SGdu05dhPJsc2x27S8A+IRkHgCJJ5p4jU4dtJsjIkLRC4in7/vnPP5HM9Pdo0iWwGuNrqg2VFK&#10;idDclLVeF/TDzdmrN5Q4z3TJlNGioHvh6Mni5Yt5a2diZCqjSgEEQbSbtbaglfd2liSOV6Jh7shY&#10;odEoDTTMowjrpATWInqjklGaHietgdKC4cI51J52RrqI+FIK7i+ldMITVVCszcc/xP9d+CeLOZut&#10;gdmq5n0Z7B+qaFitMekAdco8Ixuo/4Bqag7GGemPuGkSI2XNRewBu8nSJ91cV8yK2AuS4+xAk/t/&#10;sPxiewWkLvHuppRo1uAd3X/58fPrt/vP3wnqkKDWuhn6Xdsr6CWHx9DtTkJDwCCr03ySv86zyAF2&#10;RXaR4v1Asdh5wlE5mkzy6ZgSjqbsOD0ej0OGpIMKkBacfytMQ8KhoFCvK78EMG2EZttz57uAgyNG&#10;hwK7kuLJ75UIUEq/FxJ7C2ljdJwqsVJAtgzngXEutM87U8VK0anHKX59VUNErDECBmRZKzVgd00P&#10;nr9jd7X2/iFUxKEcgtO/FdYFDxExs9F+CG5qbeA5AOWzvgHZ+R9I6qgJLN2Zco83Hy8PF8NZflYj&#10;4+fM+SsGuAOoxL32l/iTyrQFNf2JksrAp+f0wR9HE62UtLhTBXUfNwwEJeqdxqGdZnkeljAK+Xgy&#10;QgEeW+4eW/SmWRm8pixWF4/B36vDUYJpbnH9lyErmpjmmLug3MNBWPlu1/EB4WK5jG64eJb5c31t&#10;eQAPrIZZutndMrD92Hmc1wtz2D82ezJ3nW+I1Ga58UbWcSgfeO35xqWNg9M/MOFVeCxHr4dncPEL&#10;AAD//wMAUEsDBBQABgAIAAAAIQB6L6qR4QAAAAsBAAAPAAAAZHJzL2Rvd25yZXYueG1sTI/BTsMw&#10;EETvSPyDtUjcqJPQRCTEqaAS3EDQVkXc3NjEgXgdxW6S8vUsJzjOzmjmbbmabcdGPfjWoYB4EQHT&#10;WDvVYiNgt324ugHmg0QlO4dawEl7WFXnZ6UslJvwVY+b0DAqQV9IASaEvuDc10Zb6Reu10jehxus&#10;DCSHhqtBTlRuO55EUcatbJEWjOz12uj6a3O0Atr49LwO36M072/bp+RzPz3i/YsQlxfz3S2woOfw&#10;F4ZffEKHipgO7ojKs05AGueEHshIlhkwSqTZdQrsQJdlngOvSv7/h+oHAAD//wMAUEsBAi0AFAAG&#10;AAgAAAAhALaDOJL+AAAA4QEAABMAAAAAAAAAAAAAAAAAAAAAAFtDb250ZW50X1R5cGVzXS54bWxQ&#10;SwECLQAUAAYACAAAACEAOP0h/9YAAACUAQAACwAAAAAAAAAAAAAAAAAvAQAAX3JlbHMvLnJlbHNQ&#10;SwECLQAUAAYACAAAACEAX95LZJICAABOBQAADgAAAAAAAAAAAAAAAAAuAgAAZHJzL2Uyb0RvYy54&#10;bWxQSwECLQAUAAYACAAAACEAei+qkeEAAAALAQAADwAAAAAAAAAAAAAAAADsBAAAZHJzL2Rvd25y&#10;ZXYueG1sUEsFBgAAAAAEAAQA8wAAAPoFAAAAAA==&#10;" adj="15347" fillcolor="#ffc000 [3207]" strokecolor="#7f5f00 [1607]" strokeweight="1pt"/>
            </w:pict>
          </mc:Fallback>
        </mc:AlternateContent>
      </w:r>
      <w:r w:rsidRPr="001E121F">
        <w:rPr>
          <w:rFonts w:hint="eastAsia"/>
          <w:noProof/>
        </w:rPr>
        <mc:AlternateContent>
          <mc:Choice Requires="wps">
            <w:drawing>
              <wp:anchor distT="0" distB="0" distL="114300" distR="114300" simplePos="0" relativeHeight="251660288" behindDoc="0" locked="0" layoutInCell="1" allowOverlap="1" wp14:anchorId="13A4D4CA" wp14:editId="03D8614A">
                <wp:simplePos x="0" y="0"/>
                <wp:positionH relativeFrom="column">
                  <wp:posOffset>2683612</wp:posOffset>
                </wp:positionH>
                <wp:positionV relativeFrom="paragraph">
                  <wp:posOffset>840766</wp:posOffset>
                </wp:positionV>
                <wp:extent cx="577850" cy="138430"/>
                <wp:effectExtent l="0" t="0" r="12700" b="13970"/>
                <wp:wrapNone/>
                <wp:docPr id="10" name="角丸四角形 10"/>
                <wp:cNvGraphicFramePr/>
                <a:graphic xmlns:a="http://schemas.openxmlformats.org/drawingml/2006/main">
                  <a:graphicData uri="http://schemas.microsoft.com/office/word/2010/wordprocessingShape">
                    <wps:wsp>
                      <wps:cNvSpPr/>
                      <wps:spPr>
                        <a:xfrm>
                          <a:off x="0" y="0"/>
                          <a:ext cx="577850" cy="138430"/>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1E1E6A" id="角丸四角形 10" o:spid="_x0000_s1026" style="position:absolute;left:0;text-align:left;margin-left:211.3pt;margin-top:66.2pt;width:45.5pt;height:10.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fn9ngIAAGoFAAAOAAAAZHJzL2Uyb0RvYy54bWysVM1uEzEQviPxDpbvdLNpSkvUTRW1CkKq&#10;2qgt6tnx2omF12NsJ5vwGFx748Ir9MLbUInHYOzdbEPJCbEH74znz9/8nZ6tK01WwnkFpqD5QY8S&#10;YTiUyswL+vFu8uaEEh+YKZkGIwq6EZ6ejV6/Oq3tUPRhAboUjqAT44e1LegiBDvMMs8XomL+AKww&#10;KJTgKhaQdfOsdKxG75XO+r3e26wGV1oHXHiPtxeNkI6SfykFD9dSehGILii+LaTTpXMWz2x0yoZz&#10;x+xC8fYZ7B9eUTFlMGjn6oIFRpZO/eWqUtyBBxkOOFQZSKm4SBgQTd57geZ2waxIWDA53nZp8v/P&#10;Lb9aTR1RJdYO02NYhTX69f3rz8fHp4cHJJ5+fCMowTTV1g9R+9ZOXct5JCPmtXRV/CMask6p3XSp&#10;FetAOF4eHR+fHGEEjqL88GRwmHxmz8bW+fBeQEUiUVAHS1PeYPlSVtnq0geMivpbvRjQwERpnUqo&#10;TbzwoFUZ7xLj5rNz7ciKYe0nkx5+EQf62FFDLppmEV2DJ1Fho0X0oc2NkJgeRNBPL0mNKTq3jHNh&#10;Qr/1m7SjmcQndIb5PkMd8tao1Y1mIjVsZ9jbZ/hnxM4iRQUTOuNKGXD7HJSfusiN/hZ9gznCn0G5&#10;wa5w0IyLt3yisCqXzIcpczgfWEic+XCNh9RQFxRaipIFuC/77qM+ti1KKalx3grqPy+ZE5ToDwYb&#10;+l0+GMQBTczg6LiPjNuVzHYlZlmdA5Y1x+1ieSKjftBbUjqo7nE1jGNUFDHDMXZBeXBb5jw0ewCX&#10;CxfjcVLDobQsXJpby6PzmNXYcHfre+Zs25oBe/oKtrPJhi+as9GNlgbGywBSpc59zmubbxzo1Izt&#10;8okbY5dPWs8rcvQbAAD//wMAUEsDBBQABgAIAAAAIQB9RpMd3wAAAAsBAAAPAAAAZHJzL2Rvd25y&#10;ZXYueG1sTI/BTsMwEETvSPyDtUjcqBMnjVCIU9FWRUhcaOkHuPGSRMTrKHbb8PcsJzjuzNPsTLWa&#10;3SAuOIXek4Z0kYBAarztqdVw/Ng9PIII0ZA1gyfU8I0BVvXtTWVK66+0x8shtoJDKJRGQxfjWEoZ&#10;mg6dCQs/IrH36SdnIp9TK+1krhzuBqmSpJDO9MQfOjPipsPm63B2Gt5f12meNTu77eciO768rUfK&#10;91rf383PTyAizvEPht/6XB1q7nTyZ7JBDBpypQpG2chUDoKJZZqxcmJlmSuQdSX/b6h/AAAA//8D&#10;AFBLAQItABQABgAIAAAAIQC2gziS/gAAAOEBAAATAAAAAAAAAAAAAAAAAAAAAABbQ29udGVudF9U&#10;eXBlc10ueG1sUEsBAi0AFAAGAAgAAAAhADj9If/WAAAAlAEAAAsAAAAAAAAAAAAAAAAALwEAAF9y&#10;ZWxzLy5yZWxzUEsBAi0AFAAGAAgAAAAhAGOF+f2eAgAAagUAAA4AAAAAAAAAAAAAAAAALgIAAGRy&#10;cy9lMm9Eb2MueG1sUEsBAi0AFAAGAAgAAAAhAH1Gkx3fAAAACwEAAA8AAAAAAAAAAAAAAAAA+AQA&#10;AGRycy9kb3ducmV2LnhtbFBLBQYAAAAABAAEAPMAAAAEBgAAAAA=&#10;" filled="f" strokecolor="red" strokeweight="1pt">
                <v:stroke joinstyle="miter"/>
              </v:roundrect>
            </w:pict>
          </mc:Fallback>
        </mc:AlternateContent>
      </w:r>
      <w:r w:rsidRPr="001E121F">
        <w:rPr>
          <w:rFonts w:hint="eastAsia"/>
          <w:noProof/>
        </w:rPr>
        <mc:AlternateContent>
          <mc:Choice Requires="wps">
            <w:drawing>
              <wp:anchor distT="0" distB="0" distL="114300" distR="114300" simplePos="0" relativeHeight="251659264" behindDoc="0" locked="0" layoutInCell="1" allowOverlap="1" wp14:anchorId="4273A1F8" wp14:editId="46E88C95">
                <wp:simplePos x="0" y="0"/>
                <wp:positionH relativeFrom="column">
                  <wp:posOffset>182880</wp:posOffset>
                </wp:positionH>
                <wp:positionV relativeFrom="paragraph">
                  <wp:posOffset>1376680</wp:posOffset>
                </wp:positionV>
                <wp:extent cx="840740" cy="131445"/>
                <wp:effectExtent l="0" t="0" r="16510" b="20955"/>
                <wp:wrapNone/>
                <wp:docPr id="8" name="角丸四角形 8"/>
                <wp:cNvGraphicFramePr/>
                <a:graphic xmlns:a="http://schemas.openxmlformats.org/drawingml/2006/main">
                  <a:graphicData uri="http://schemas.microsoft.com/office/word/2010/wordprocessingShape">
                    <wps:wsp>
                      <wps:cNvSpPr/>
                      <wps:spPr>
                        <a:xfrm>
                          <a:off x="0" y="0"/>
                          <a:ext cx="840740" cy="131445"/>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632440" id="角丸四角形 8" o:spid="_x0000_s1026" style="position:absolute;left:0;text-align:left;margin-left:14.4pt;margin-top:108.4pt;width:66.2pt;height:10.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H1snQIAAGgFAAAOAAAAZHJzL2Uyb0RvYy54bWysVL1u2zAQ3gv0HQjujSTXaVIhcmAkcFEg&#10;SIwkRWaaIm2hFI8lacvuY3TNlqWvkKVv0wB9jB4pWXFTT0U1UHe8++54vyen61qRlbCuAl3Q7CCl&#10;RGgOZaXnBf10O3lzTInzTJdMgRYF3QhHT0evX500JhcDWIAqhSVoRLu8MQVdeG/yJHF8IWrmDsAI&#10;jUIJtmYeWTtPSssatF6rZJCm75IGbGkscOEc3p63QjqK9qUU3F9J6YQnqqD4Nh9PG89ZOJPRCcvn&#10;lplFxbtnsH94Rc0qjU57U+fMM7K01V+m6opbcCD9AYc6ASkrLmIMGE2WvojmZsGMiLFgcpzp0+T+&#10;n1l+uZpaUpUFxUJpVmOJfn3/9vPx8en+HomnHw/kOCSpMS5H3RsztR3nkAwRr6Wtwx9jIeuY2E2f&#10;WLH2hOPl8TA9GmL6OYqyt9lweBhsJs9gY53/IKAmgSiohaUur7F4MadsdeF8q7/VCw41TCql8J7l&#10;SofTgarKcBcZO5+dKUtWDCs/maT4dT531PAFAZqE6Np4IuU3SrRmr4XE5GAEg/iS2JaiN8s4F9oP&#10;OrtKo3aASXxCD8z2AZXPOlCnG2AitmsPTPcB//TYI6JX0L4H15UGu89A+bn33Opvo29jDuHPoNxg&#10;T1hoh8UZPqmwKhfM+SmzOB1YSJx4f4WHVNAUFDqKkgXYr/vugz42LUopaXDaCuq+LJkVlKiPGtv5&#10;PfZEGM/IDA+PBsjYXclsV6KX9RlgWTPcLYZHMuh7tSWlhfoOF8M4eEUR0xx9F5R7u2XOfLsFcLVw&#10;MR5HNRxJw/yFvjE8GA9ZDQ13u75j1nSt6bGnL2E7mSx/0ZytbkBqGC89yCp27nNeu3zjOMcB6FZP&#10;2Be7fNR6XpCj3wAAAP//AwBQSwMEFAAGAAgAAAAhAK7ULnHeAAAACgEAAA8AAABkcnMvZG93bnJl&#10;di54bWxMj8tuwjAQRfeV+g/WIHVXnAdNUYiDShFVpW4K5QNMPCQR8TiKDYS/77BqV/O6uvdMsRxt&#10;Jy44+NaRgngagUCqnGmpVrD/2TzPQfigyejOESq4oYdl+fhQ6Ny4K23xsgu1YBPyuVbQhNDnUvqq&#10;Qav91PVIfDu6werA41BLM+grm9tOJlGUSatb4oRG9/jeYHXana2C789VPEurjVm3Y5buP75WPc22&#10;Sj1NxrcFiIBj+BPDHZ/RoWSmgzuT8aJTkMyZPHCNM27ugixOQBx4k76+gCwL+f+F8hcAAP//AwBQ&#10;SwECLQAUAAYACAAAACEAtoM4kv4AAADhAQAAEwAAAAAAAAAAAAAAAAAAAAAAW0NvbnRlbnRfVHlw&#10;ZXNdLnhtbFBLAQItABQABgAIAAAAIQA4/SH/1gAAAJQBAAALAAAAAAAAAAAAAAAAAC8BAABfcmVs&#10;cy8ucmVsc1BLAQItABQABgAIAAAAIQDUzH1snQIAAGgFAAAOAAAAAAAAAAAAAAAAAC4CAABkcnMv&#10;ZTJvRG9jLnhtbFBLAQItABQABgAIAAAAIQCu1C5x3gAAAAoBAAAPAAAAAAAAAAAAAAAAAPcEAABk&#10;cnMvZG93bnJldi54bWxQSwUGAAAAAAQABADzAAAAAgYAAAAA&#10;" filled="f" strokecolor="red" strokeweight="1pt">
                <v:stroke joinstyle="miter"/>
              </v:roundrect>
            </w:pict>
          </mc:Fallback>
        </mc:AlternateContent>
      </w:r>
      <w:r w:rsidRPr="001E121F">
        <w:rPr>
          <w:rFonts w:hint="eastAsia"/>
          <w:noProof/>
        </w:rPr>
        <mc:AlternateContent>
          <mc:Choice Requires="wps">
            <w:drawing>
              <wp:anchor distT="0" distB="0" distL="114300" distR="114300" simplePos="0" relativeHeight="251661312" behindDoc="0" locked="0" layoutInCell="1" allowOverlap="1" wp14:anchorId="26FDADC3" wp14:editId="62661475">
                <wp:simplePos x="0" y="0"/>
                <wp:positionH relativeFrom="column">
                  <wp:posOffset>1043940</wp:posOffset>
                </wp:positionH>
                <wp:positionV relativeFrom="paragraph">
                  <wp:posOffset>1275080</wp:posOffset>
                </wp:positionV>
                <wp:extent cx="277495" cy="160655"/>
                <wp:effectExtent l="19050" t="38100" r="27305" b="48895"/>
                <wp:wrapNone/>
                <wp:docPr id="17" name="右矢印 17"/>
                <wp:cNvGraphicFramePr/>
                <a:graphic xmlns:a="http://schemas.openxmlformats.org/drawingml/2006/main">
                  <a:graphicData uri="http://schemas.microsoft.com/office/word/2010/wordprocessingShape">
                    <wps:wsp>
                      <wps:cNvSpPr/>
                      <wps:spPr>
                        <a:xfrm rot="9474341">
                          <a:off x="0" y="0"/>
                          <a:ext cx="277495" cy="160655"/>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F544406" id="右矢印 17" o:spid="_x0000_s1026" type="#_x0000_t13" style="position:absolute;left:0;text-align:left;margin-left:82.2pt;margin-top:100.4pt;width:21.85pt;height:12.65pt;rotation:10348507fd;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9GkgIAAE4FAAAOAAAAZHJzL2Uyb0RvYy54bWysVN1u0zAUvkfiHSzfsyQlXVnVdKo6DSFN&#10;W8WGdu05dhPJsc2x27S8A+IRkHgCJJ5p4jU4dtJsjIkLRC4in7/vnPP5HM9Od40iWwGuNrqg2VFK&#10;idDclLVeF/TDzfmrN5Q4z3TJlNGioHvh6On85YtZa6diZCqjSgEEQbSbtraglfd2miSOV6Jh7shY&#10;odEoDTTMowjrpATWInqjklGaHietgdKC4cI51J51RjqP+FIK7q+kdMITVVCszcc/xP9d+CfzGZuu&#10;gdmq5n0Z7B+qaFitMekAdcY8Ixuo/4Bqag7GGemPuGkSI2XNRewBu8nSJ91cV8yK2AuS4+xAk/t/&#10;sPxyuwJSl3h3E0o0a/CO7r/8+Pn12/3n7wR1SFBr3RT9ru0KesnhMXS7k9AQMMjqST7JX+dZ5AC7&#10;IrtI8X6gWOw84agcTSb5yZgSjqbsOD0ej0OGpIMKkBacfytMQ8KhoFCvK78AMG2EZtsL57uAgyNG&#10;hwK7kuLJ75UIUEq/FxJ7C2ljdJwqsVRAtgzngXEutM87U8VK0anHKX59VUNErDECBmRZKzVgd00P&#10;nr9jd7X2/iFUxKEcgtO/FdYFDxExs9F+CG5qbeA5AOWzvgHZ+R9I6qgJLN2Zco83Hy8PF8NZfl4j&#10;4xfM+RUD3AFU4l77K/xJZdqCmv5ESWXg03P64I+jiVZKWtypgrqPGwaCEvVO49CeZHkeljAK+Xgy&#10;QgEeW+4eW/SmWRq8pixWF4/B36vDUYJpbnH9FyErmpjmmLug3MNBWPpu1/EB4WKxiG64eJb5C31t&#10;eQAPrIZZutndMrD92Hmc10tz2D82fTJ3nW+I1Gax8UbWcSgfeO35xqWNg9M/MOFVeCxHr4dncP4L&#10;AAD//wMAUEsDBBQABgAIAAAAIQBcFoRl3wAAAAsBAAAPAAAAZHJzL2Rvd25yZXYueG1sTI9NS8NA&#10;EIbvgv9hGcGb3SSUUGI2RQt6U2wrirdtdsxGs7Mhu01Sf33Hk97mZR7ej3I9u06MOITWk4J0kYBA&#10;qr1pqVHwun+4WYEIUZPRnSdUcMIA6+ryotSF8RNtcdzFRrAJhUIrsDH2hZShtuh0WPgeiX+ffnA6&#10;shwaaQY9sbnrZJYkuXS6JU6wuseNxfp7d3QK2vT0vIk/o7Yf7/un7OtteqT7F6Wur+a7WxAR5/gH&#10;w299rg4Vdzr4I5kgOtb5csmoAo7hDUxkySoFceAjy1OQVSn/b6jOAAAA//8DAFBLAQItABQABgAI&#10;AAAAIQC2gziS/gAAAOEBAAATAAAAAAAAAAAAAAAAAAAAAABbQ29udGVudF9UeXBlc10ueG1sUEsB&#10;Ai0AFAAGAAgAAAAhADj9If/WAAAAlAEAAAsAAAAAAAAAAAAAAAAALwEAAF9yZWxzLy5yZWxzUEsB&#10;Ai0AFAAGAAgAAAAhADH6v0aSAgAATgUAAA4AAAAAAAAAAAAAAAAALgIAAGRycy9lMm9Eb2MueG1s&#10;UEsBAi0AFAAGAAgAAAAhAFwWhGXfAAAACwEAAA8AAAAAAAAAAAAAAAAA7AQAAGRycy9kb3ducmV2&#10;LnhtbFBLBQYAAAAABAAEAPMAAAD4BQAAAAA=&#10;" adj="15347" fillcolor="#ffc000 [3207]" strokecolor="#7f5f00 [1607]" strokeweight="1pt"/>
            </w:pict>
          </mc:Fallback>
        </mc:AlternateContent>
      </w:r>
      <w:r>
        <w:rPr>
          <w:rFonts w:hint="eastAsia"/>
          <w:noProof/>
        </w:rPr>
        <w:drawing>
          <wp:inline distT="0" distB="0" distL="0" distR="0" wp14:anchorId="3E951CAC" wp14:editId="3C8CCBB6">
            <wp:extent cx="5040000" cy="2626560"/>
            <wp:effectExtent l="0" t="0" r="8255" b="254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マルチスレッドプログラミングの基礎OpenMP設定有効化.png"/>
                    <pic:cNvPicPr/>
                  </pic:nvPicPr>
                  <pic:blipFill>
                    <a:blip r:embed="rId44">
                      <a:extLst>
                        <a:ext uri="{28A0092B-C50C-407E-A947-70E740481C1C}">
                          <a14:useLocalDpi xmlns:a14="http://schemas.microsoft.com/office/drawing/2010/main" val="0"/>
                        </a:ext>
                      </a:extLst>
                    </a:blip>
                    <a:stretch>
                      <a:fillRect/>
                    </a:stretch>
                  </pic:blipFill>
                  <pic:spPr>
                    <a:xfrm>
                      <a:off x="0" y="0"/>
                      <a:ext cx="5040000" cy="2626560"/>
                    </a:xfrm>
                    <a:prstGeom prst="rect">
                      <a:avLst/>
                    </a:prstGeom>
                  </pic:spPr>
                </pic:pic>
              </a:graphicData>
            </a:graphic>
          </wp:inline>
        </w:drawing>
      </w:r>
    </w:p>
    <w:p w14:paraId="6E1E56AF" w14:textId="00AB10E0" w:rsidR="001E121F" w:rsidRPr="0089500A" w:rsidRDefault="001E121F" w:rsidP="001E121F">
      <w:pPr>
        <w:pStyle w:val="a9"/>
        <w:keepNext/>
        <w:widowControl/>
        <w:rPr>
          <w:sz w:val="20"/>
          <w:szCs w:val="20"/>
        </w:rPr>
      </w:pPr>
      <w:r w:rsidRPr="00E32152">
        <w:rPr>
          <w:rFonts w:hint="eastAsia"/>
          <w:color w:val="FF0000"/>
          <w:sz w:val="20"/>
          <w:szCs w:val="20"/>
        </w:rPr>
        <w:t>↓（実行結果）</w:t>
      </w:r>
      <w:r>
        <w:rPr>
          <w:rFonts w:hint="eastAsia"/>
          <w:color w:val="FF0000"/>
          <w:sz w:val="20"/>
          <w:szCs w:val="20"/>
        </w:rPr>
        <w:t xml:space="preserve"> </w:t>
      </w:r>
      <w:r w:rsidRPr="001E121F">
        <w:rPr>
          <w:rFonts w:hint="eastAsia"/>
          <w:sz w:val="20"/>
          <w:szCs w:val="20"/>
        </w:rPr>
        <w:t>※</w:t>
      </w:r>
      <w:r w:rsidRPr="001E121F">
        <w:rPr>
          <w:rFonts w:hint="eastAsia"/>
        </w:rPr>
        <w:t>OpenMP</w:t>
      </w:r>
      <w:r w:rsidRPr="001E121F">
        <w:rPr>
          <w:rFonts w:hint="eastAsia"/>
        </w:rPr>
        <w:t>有効化</w:t>
      </w:r>
      <w:r>
        <w:rPr>
          <w:rFonts w:hint="eastAsia"/>
        </w:rPr>
        <w:t>後</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1E121F" w14:paraId="4F750785" w14:textId="77777777" w:rsidTr="0002519B">
        <w:tc>
          <w:tcPr>
            <w:tcW w:w="8494" w:type="dxa"/>
          </w:tcPr>
          <w:p w14:paraId="4354B993" w14:textId="44CE6109" w:rsidR="00BD126C" w:rsidRDefault="00BD126C" w:rsidP="001E121F">
            <w:pPr>
              <w:pStyle w:val="2-"/>
              <w:rPr>
                <w:color w:val="auto"/>
              </w:rPr>
            </w:pPr>
            <w:r>
              <w:rPr>
                <w:color w:val="auto"/>
              </w:rPr>
              <w:t xml:space="preserve">[BEGIN] </w:t>
            </w:r>
            <w:r>
              <w:rPr>
                <w:color w:val="auto"/>
              </w:rPr>
              <w:tab/>
            </w:r>
            <w:r>
              <w:rPr>
                <w:color w:val="auto"/>
              </w:rPr>
              <w:tab/>
            </w:r>
            <w:r w:rsidRPr="001E121F">
              <w:rPr>
                <w:color w:val="FF0000"/>
              </w:rPr>
              <w:t>※１</w:t>
            </w:r>
            <w:r w:rsidRPr="001E121F">
              <w:rPr>
                <w:rFonts w:hint="eastAsia"/>
                <w:color w:val="FF0000"/>
              </w:rPr>
              <w:t>プロセッサ、４コア、HT有効 = ８論理プロセッサのPCで実行した結果</w:t>
            </w:r>
          </w:p>
          <w:p w14:paraId="488F6E98" w14:textId="664035F5" w:rsidR="001E121F" w:rsidRPr="001E121F" w:rsidRDefault="001E121F" w:rsidP="001E121F">
            <w:pPr>
              <w:pStyle w:val="2-"/>
              <w:rPr>
                <w:color w:val="auto"/>
              </w:rPr>
            </w:pPr>
            <w:r w:rsidRPr="001E121F">
              <w:rPr>
                <w:color w:val="auto"/>
              </w:rPr>
              <w:t>Hello, OpenMP!</w:t>
            </w:r>
            <w:r w:rsidR="00BD126C" w:rsidRPr="001E121F">
              <w:rPr>
                <w:rFonts w:hint="eastAsia"/>
                <w:color w:val="auto"/>
              </w:rPr>
              <w:t xml:space="preserve"> </w:t>
            </w:r>
          </w:p>
          <w:p w14:paraId="4192AB97" w14:textId="77777777" w:rsidR="001E121F" w:rsidRPr="001E121F" w:rsidRDefault="001E121F" w:rsidP="001E121F">
            <w:pPr>
              <w:pStyle w:val="2-"/>
              <w:rPr>
                <w:color w:val="auto"/>
              </w:rPr>
            </w:pPr>
            <w:r w:rsidRPr="001E121F">
              <w:rPr>
                <w:color w:val="auto"/>
              </w:rPr>
              <w:t>Hello, OpenMP!</w:t>
            </w:r>
          </w:p>
          <w:p w14:paraId="32CD88B0" w14:textId="77777777" w:rsidR="001E121F" w:rsidRPr="001E121F" w:rsidRDefault="001E121F" w:rsidP="001E121F">
            <w:pPr>
              <w:pStyle w:val="2-"/>
              <w:rPr>
                <w:color w:val="auto"/>
              </w:rPr>
            </w:pPr>
            <w:r w:rsidRPr="001E121F">
              <w:rPr>
                <w:color w:val="auto"/>
              </w:rPr>
              <w:t>Hello, OpenMP!</w:t>
            </w:r>
          </w:p>
          <w:p w14:paraId="120190B2" w14:textId="77777777" w:rsidR="001E121F" w:rsidRPr="001E121F" w:rsidRDefault="001E121F" w:rsidP="001E121F">
            <w:pPr>
              <w:pStyle w:val="2-"/>
              <w:rPr>
                <w:color w:val="auto"/>
              </w:rPr>
            </w:pPr>
            <w:r w:rsidRPr="001E121F">
              <w:rPr>
                <w:color w:val="auto"/>
              </w:rPr>
              <w:t>Hello, OpenMP!</w:t>
            </w:r>
          </w:p>
          <w:p w14:paraId="6118BE73" w14:textId="77777777" w:rsidR="001E121F" w:rsidRPr="001E121F" w:rsidRDefault="001E121F" w:rsidP="001E121F">
            <w:pPr>
              <w:pStyle w:val="2-"/>
              <w:rPr>
                <w:color w:val="auto"/>
              </w:rPr>
            </w:pPr>
            <w:r w:rsidRPr="001E121F">
              <w:rPr>
                <w:color w:val="auto"/>
              </w:rPr>
              <w:t>Hello, OpenMP!</w:t>
            </w:r>
          </w:p>
          <w:p w14:paraId="0D4F2E0D" w14:textId="77777777" w:rsidR="001E121F" w:rsidRPr="001E121F" w:rsidRDefault="001E121F" w:rsidP="001E121F">
            <w:pPr>
              <w:pStyle w:val="2-"/>
              <w:rPr>
                <w:color w:val="auto"/>
              </w:rPr>
            </w:pPr>
            <w:r w:rsidRPr="001E121F">
              <w:rPr>
                <w:color w:val="auto"/>
              </w:rPr>
              <w:t>Hello, OpenMP!</w:t>
            </w:r>
          </w:p>
          <w:p w14:paraId="31A66E42" w14:textId="77777777" w:rsidR="001E121F" w:rsidRPr="001E121F" w:rsidRDefault="001E121F" w:rsidP="001E121F">
            <w:pPr>
              <w:pStyle w:val="2-"/>
              <w:rPr>
                <w:color w:val="auto"/>
              </w:rPr>
            </w:pPr>
            <w:r w:rsidRPr="001E121F">
              <w:rPr>
                <w:color w:val="auto"/>
              </w:rPr>
              <w:t>Hello, OpenMP!</w:t>
            </w:r>
          </w:p>
          <w:p w14:paraId="12DDD5BF" w14:textId="77777777" w:rsidR="001E121F" w:rsidRDefault="001E121F" w:rsidP="001E121F">
            <w:pPr>
              <w:pStyle w:val="2-"/>
              <w:rPr>
                <w:color w:val="auto"/>
              </w:rPr>
            </w:pPr>
            <w:r w:rsidRPr="001E121F">
              <w:rPr>
                <w:color w:val="auto"/>
              </w:rPr>
              <w:t>Hello, OpenMP!</w:t>
            </w:r>
          </w:p>
          <w:p w14:paraId="1CF072E9" w14:textId="635DAED7" w:rsidR="00BD126C" w:rsidRPr="00DD51B6" w:rsidRDefault="00BD126C" w:rsidP="001E121F">
            <w:pPr>
              <w:pStyle w:val="2-"/>
              <w:rPr>
                <w:color w:val="auto"/>
              </w:rPr>
            </w:pPr>
            <w:r>
              <w:rPr>
                <w:color w:val="auto"/>
              </w:rPr>
              <w:t>[END]</w:t>
            </w:r>
          </w:p>
        </w:tc>
      </w:tr>
    </w:tbl>
    <w:p w14:paraId="21B88CD2" w14:textId="542DF684" w:rsidR="001E121F" w:rsidRDefault="001E121F" w:rsidP="001E121F">
      <w:pPr>
        <w:pStyle w:val="a9"/>
        <w:spacing w:beforeLines="50" w:before="180"/>
        <w:ind w:firstLine="283"/>
      </w:pPr>
      <w:r>
        <w:rPr>
          <w:rFonts w:hint="eastAsia"/>
        </w:rPr>
        <w:lastRenderedPageBreak/>
        <w:t>OpenMP</w:t>
      </w:r>
      <w:r>
        <w:rPr>
          <w:rFonts w:hint="eastAsia"/>
        </w:rPr>
        <w:t>が無効の環境では、</w:t>
      </w:r>
      <w:r>
        <w:rPr>
          <w:rFonts w:hint="eastAsia"/>
        </w:rPr>
        <w:t xml:space="preserve">#pragma </w:t>
      </w:r>
      <w:r>
        <w:rPr>
          <w:rFonts w:hint="eastAsia"/>
        </w:rPr>
        <w:t>が無視されるだけなのでコンパイルエラーにはならない。</w:t>
      </w:r>
    </w:p>
    <w:p w14:paraId="28DE7CB8" w14:textId="6E4F157B" w:rsidR="00BD126C" w:rsidRDefault="00BD126C" w:rsidP="00BD126C">
      <w:pPr>
        <w:pStyle w:val="a9"/>
        <w:keepNext/>
        <w:widowControl/>
        <w:spacing w:beforeLines="50" w:before="180"/>
        <w:ind w:firstLineChars="0" w:firstLine="0"/>
      </w:pPr>
      <w:r>
        <w:rPr>
          <w:rFonts w:hint="eastAsia"/>
        </w:rPr>
        <w:t>OpneMP</w:t>
      </w:r>
      <w:r>
        <w:rPr>
          <w:rFonts w:hint="eastAsia"/>
        </w:rPr>
        <w:t>のサンプル②：</w:t>
      </w:r>
      <w:r>
        <w:t xml:space="preserve"> </w:t>
      </w:r>
      <w:r>
        <w:t>論理プロセッサより少ないスレッド数を指定</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D126C" w14:paraId="41C29A9B" w14:textId="77777777" w:rsidTr="0002519B">
        <w:tc>
          <w:tcPr>
            <w:tcW w:w="8494" w:type="dxa"/>
          </w:tcPr>
          <w:p w14:paraId="7A63632D" w14:textId="77777777" w:rsidR="00BD126C" w:rsidRDefault="00BD126C" w:rsidP="0002519B">
            <w:pPr>
              <w:pStyle w:val="2-"/>
            </w:pPr>
            <w:r>
              <w:t>#include &lt;stdio.h&gt;</w:t>
            </w:r>
          </w:p>
          <w:p w14:paraId="51E0A85D" w14:textId="77777777" w:rsidR="00BD126C" w:rsidRDefault="00BD126C" w:rsidP="0002519B">
            <w:pPr>
              <w:pStyle w:val="2-"/>
            </w:pPr>
            <w:r>
              <w:t>#include &lt;stdlib.h&gt;</w:t>
            </w:r>
          </w:p>
          <w:p w14:paraId="32A7CABB" w14:textId="77777777" w:rsidR="00BD126C" w:rsidRDefault="00BD126C" w:rsidP="0002519B">
            <w:pPr>
              <w:pStyle w:val="2-"/>
            </w:pPr>
          </w:p>
          <w:p w14:paraId="6A1944B1" w14:textId="77777777" w:rsidR="00BD126C" w:rsidRDefault="00BD126C" w:rsidP="0002519B">
            <w:pPr>
              <w:pStyle w:val="2-"/>
            </w:pPr>
            <w:r>
              <w:t>int main(const int argc, const char* argv[])</w:t>
            </w:r>
          </w:p>
          <w:p w14:paraId="666D358E" w14:textId="77777777" w:rsidR="00BD126C" w:rsidRDefault="00BD126C" w:rsidP="0002519B">
            <w:pPr>
              <w:pStyle w:val="2-"/>
            </w:pPr>
            <w:r>
              <w:t>{</w:t>
            </w:r>
          </w:p>
          <w:p w14:paraId="4046857E" w14:textId="1A10D2C8" w:rsidR="00BD126C" w:rsidRDefault="00BD126C" w:rsidP="0002519B">
            <w:pPr>
              <w:pStyle w:val="2-"/>
            </w:pPr>
            <w:r>
              <w:tab/>
            </w:r>
            <w:r w:rsidRPr="00BD126C">
              <w:t>printf("[BEGIN]\n");</w:t>
            </w:r>
          </w:p>
          <w:p w14:paraId="06AC8113" w14:textId="240A9AA3" w:rsidR="00BD126C" w:rsidRDefault="00BD126C" w:rsidP="0002519B">
            <w:pPr>
              <w:pStyle w:val="2-"/>
            </w:pPr>
            <w:r w:rsidRPr="00BD126C">
              <w:rPr>
                <w:color w:val="7030A0"/>
              </w:rPr>
              <w:t>#pragma omp parallel</w:t>
            </w:r>
            <w:r w:rsidRPr="00BD126C">
              <w:rPr>
                <w:color w:val="FF0000"/>
              </w:rPr>
              <w:t xml:space="preserve"> num_threads(3)</w:t>
            </w:r>
          </w:p>
          <w:p w14:paraId="22E06C61" w14:textId="77777777" w:rsidR="00BD126C" w:rsidRDefault="00BD126C" w:rsidP="0002519B">
            <w:pPr>
              <w:pStyle w:val="2-"/>
            </w:pPr>
            <w:r>
              <w:tab/>
              <w:t>printf("Hello, OpenMP!\n");</w:t>
            </w:r>
          </w:p>
          <w:p w14:paraId="453806D6" w14:textId="77777777" w:rsidR="00BD126C" w:rsidRDefault="00BD126C" w:rsidP="0002519B">
            <w:pPr>
              <w:pStyle w:val="2-"/>
            </w:pPr>
            <w:r>
              <w:tab/>
            </w:r>
            <w:r w:rsidRPr="00BD126C">
              <w:t>printf("[END]\n");</w:t>
            </w:r>
          </w:p>
          <w:p w14:paraId="16AA7ABD" w14:textId="546AFEAE" w:rsidR="00BD126C" w:rsidRDefault="00BD126C" w:rsidP="0002519B">
            <w:pPr>
              <w:pStyle w:val="2-"/>
            </w:pPr>
            <w:r>
              <w:tab/>
            </w:r>
            <w:r w:rsidRPr="00DD51B6">
              <w:t>return EXIT_SUCCESS;</w:t>
            </w:r>
          </w:p>
          <w:p w14:paraId="253372AA" w14:textId="77777777" w:rsidR="00BD126C" w:rsidRDefault="00BD126C" w:rsidP="0002519B">
            <w:pPr>
              <w:pStyle w:val="2-"/>
            </w:pPr>
            <w:r>
              <w:t>}</w:t>
            </w:r>
          </w:p>
        </w:tc>
      </w:tr>
    </w:tbl>
    <w:p w14:paraId="61B204A6" w14:textId="7B26BBE4" w:rsidR="00BD126C" w:rsidRPr="0089500A" w:rsidRDefault="00BD126C" w:rsidP="00BD126C">
      <w:pPr>
        <w:pStyle w:val="a9"/>
        <w:keepNext/>
        <w:widowControl/>
        <w:rPr>
          <w:sz w:val="20"/>
          <w:szCs w:val="20"/>
        </w:rPr>
      </w:pPr>
      <w:r w:rsidRPr="00E32152">
        <w:rPr>
          <w:rFonts w:hint="eastAsia"/>
          <w:color w:val="FF0000"/>
          <w:sz w:val="20"/>
          <w:szCs w:val="20"/>
        </w:rPr>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D126C" w14:paraId="2FFF28E6" w14:textId="77777777" w:rsidTr="0002519B">
        <w:tc>
          <w:tcPr>
            <w:tcW w:w="8494" w:type="dxa"/>
          </w:tcPr>
          <w:p w14:paraId="1C095FA0" w14:textId="2EA637B8" w:rsidR="00BD126C" w:rsidRDefault="00BD126C" w:rsidP="0002519B">
            <w:pPr>
              <w:pStyle w:val="2-"/>
              <w:rPr>
                <w:color w:val="auto"/>
              </w:rPr>
            </w:pPr>
            <w:r>
              <w:rPr>
                <w:color w:val="auto"/>
              </w:rPr>
              <w:t>[BEGIN]</w:t>
            </w:r>
          </w:p>
          <w:p w14:paraId="107FA612" w14:textId="77777777" w:rsidR="00BD126C" w:rsidRDefault="00BD126C" w:rsidP="0002519B">
            <w:pPr>
              <w:pStyle w:val="2-"/>
              <w:rPr>
                <w:color w:val="auto"/>
              </w:rPr>
            </w:pPr>
            <w:r w:rsidRPr="00DD51B6">
              <w:rPr>
                <w:color w:val="auto"/>
              </w:rPr>
              <w:t>Hello, OpenMP!</w:t>
            </w:r>
          </w:p>
          <w:p w14:paraId="45B601EF" w14:textId="77777777" w:rsidR="00BD126C" w:rsidRDefault="00BD126C" w:rsidP="0002519B">
            <w:pPr>
              <w:pStyle w:val="2-"/>
              <w:rPr>
                <w:color w:val="auto"/>
              </w:rPr>
            </w:pPr>
            <w:r w:rsidRPr="00DD51B6">
              <w:rPr>
                <w:color w:val="auto"/>
              </w:rPr>
              <w:t>Hello, OpenMP!</w:t>
            </w:r>
          </w:p>
          <w:p w14:paraId="39B46955" w14:textId="77777777" w:rsidR="00BD126C" w:rsidRDefault="00BD126C" w:rsidP="0002519B">
            <w:pPr>
              <w:pStyle w:val="2-"/>
              <w:rPr>
                <w:color w:val="auto"/>
              </w:rPr>
            </w:pPr>
            <w:r w:rsidRPr="00DD51B6">
              <w:rPr>
                <w:color w:val="auto"/>
              </w:rPr>
              <w:t>Hello, OpenMP!</w:t>
            </w:r>
          </w:p>
          <w:p w14:paraId="05693411" w14:textId="5939B366" w:rsidR="00BD126C" w:rsidRPr="00DD51B6" w:rsidRDefault="00BD126C" w:rsidP="0002519B">
            <w:pPr>
              <w:pStyle w:val="2-"/>
              <w:rPr>
                <w:color w:val="auto"/>
              </w:rPr>
            </w:pPr>
            <w:r>
              <w:rPr>
                <w:color w:val="auto"/>
              </w:rPr>
              <w:t>[END]</w:t>
            </w:r>
          </w:p>
        </w:tc>
      </w:tr>
    </w:tbl>
    <w:p w14:paraId="2481D19C" w14:textId="6E1E5625" w:rsidR="00BD126C" w:rsidRDefault="00BD126C" w:rsidP="00BD126C">
      <w:pPr>
        <w:pStyle w:val="a9"/>
        <w:keepNext/>
        <w:widowControl/>
        <w:spacing w:beforeLines="50" w:before="180"/>
        <w:ind w:firstLineChars="0" w:firstLine="0"/>
      </w:pPr>
      <w:r>
        <w:rPr>
          <w:rFonts w:hint="eastAsia"/>
        </w:rPr>
        <w:t>OpneMP</w:t>
      </w:r>
      <w:r>
        <w:rPr>
          <w:rFonts w:hint="eastAsia"/>
        </w:rPr>
        <w:t>のサンプル③：</w:t>
      </w:r>
      <w:r>
        <w:t xml:space="preserve"> </w:t>
      </w:r>
      <w:r>
        <w:t>論理プロセッサより多いスレッド数を指定</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D126C" w14:paraId="46EB9E5B" w14:textId="77777777" w:rsidTr="0002519B">
        <w:tc>
          <w:tcPr>
            <w:tcW w:w="8494" w:type="dxa"/>
          </w:tcPr>
          <w:p w14:paraId="23531D53" w14:textId="77777777" w:rsidR="00BD126C" w:rsidRDefault="00BD126C" w:rsidP="0002519B">
            <w:pPr>
              <w:pStyle w:val="2-"/>
            </w:pPr>
            <w:r>
              <w:t>#include &lt;stdio.h&gt;</w:t>
            </w:r>
          </w:p>
          <w:p w14:paraId="4698AFDA" w14:textId="77777777" w:rsidR="00BD126C" w:rsidRDefault="00BD126C" w:rsidP="0002519B">
            <w:pPr>
              <w:pStyle w:val="2-"/>
            </w:pPr>
            <w:r>
              <w:t>#include &lt;stdlib.h&gt;</w:t>
            </w:r>
          </w:p>
          <w:p w14:paraId="6A9F0899" w14:textId="77777777" w:rsidR="00BD126C" w:rsidRDefault="00BD126C" w:rsidP="0002519B">
            <w:pPr>
              <w:pStyle w:val="2-"/>
            </w:pPr>
          </w:p>
          <w:p w14:paraId="7219BD94" w14:textId="77777777" w:rsidR="00BD126C" w:rsidRDefault="00BD126C" w:rsidP="0002519B">
            <w:pPr>
              <w:pStyle w:val="2-"/>
            </w:pPr>
            <w:r>
              <w:t>int main(const int argc, const char* argv[])</w:t>
            </w:r>
          </w:p>
          <w:p w14:paraId="608ADB76" w14:textId="77777777" w:rsidR="00BD126C" w:rsidRDefault="00BD126C" w:rsidP="0002519B">
            <w:pPr>
              <w:pStyle w:val="2-"/>
            </w:pPr>
            <w:r>
              <w:t>{</w:t>
            </w:r>
          </w:p>
          <w:p w14:paraId="42167E9B" w14:textId="77777777" w:rsidR="00BD126C" w:rsidRDefault="00BD126C" w:rsidP="00BD126C">
            <w:pPr>
              <w:pStyle w:val="2-"/>
            </w:pPr>
            <w:r>
              <w:tab/>
            </w:r>
            <w:r w:rsidRPr="00BD126C">
              <w:t>printf("[BEGIN]\n");</w:t>
            </w:r>
          </w:p>
          <w:p w14:paraId="4A123215" w14:textId="416B6813" w:rsidR="00BD126C" w:rsidRDefault="00BD126C" w:rsidP="0002519B">
            <w:pPr>
              <w:pStyle w:val="2-"/>
            </w:pPr>
            <w:r w:rsidRPr="00BD126C">
              <w:rPr>
                <w:color w:val="7030A0"/>
              </w:rPr>
              <w:t>#pragma omp parallel</w:t>
            </w:r>
            <w:r>
              <w:rPr>
                <w:color w:val="FF0000"/>
              </w:rPr>
              <w:t xml:space="preserve"> num_threads(15</w:t>
            </w:r>
            <w:r w:rsidRPr="00BD126C">
              <w:rPr>
                <w:color w:val="FF0000"/>
              </w:rPr>
              <w:t>)</w:t>
            </w:r>
          </w:p>
          <w:p w14:paraId="37181EE7" w14:textId="77777777" w:rsidR="00BD126C" w:rsidRDefault="00BD126C" w:rsidP="0002519B">
            <w:pPr>
              <w:pStyle w:val="2-"/>
            </w:pPr>
            <w:r>
              <w:tab/>
              <w:t>printf("Hello, OpenMP!\n");</w:t>
            </w:r>
          </w:p>
          <w:p w14:paraId="4FD53802" w14:textId="77777777" w:rsidR="00BD126C" w:rsidRDefault="00BD126C" w:rsidP="00BD126C">
            <w:pPr>
              <w:pStyle w:val="2-"/>
            </w:pPr>
            <w:r>
              <w:tab/>
            </w:r>
            <w:r w:rsidRPr="00BD126C">
              <w:t>printf("[END]\n");</w:t>
            </w:r>
          </w:p>
          <w:p w14:paraId="33666480" w14:textId="77777777" w:rsidR="00BD126C" w:rsidRDefault="00BD126C" w:rsidP="0002519B">
            <w:pPr>
              <w:pStyle w:val="2-"/>
            </w:pPr>
            <w:r>
              <w:tab/>
            </w:r>
            <w:r w:rsidRPr="00DD51B6">
              <w:t>return EXIT_SUCCESS;</w:t>
            </w:r>
          </w:p>
          <w:p w14:paraId="7A2A6181" w14:textId="77777777" w:rsidR="00BD126C" w:rsidRDefault="00BD126C" w:rsidP="0002519B">
            <w:pPr>
              <w:pStyle w:val="2-"/>
            </w:pPr>
            <w:r>
              <w:t>}</w:t>
            </w:r>
          </w:p>
        </w:tc>
      </w:tr>
    </w:tbl>
    <w:p w14:paraId="5826D2B6" w14:textId="77777777" w:rsidR="00BD126C" w:rsidRPr="0089500A" w:rsidRDefault="00BD126C" w:rsidP="00BD126C">
      <w:pPr>
        <w:pStyle w:val="a9"/>
        <w:keepNext/>
        <w:widowControl/>
        <w:rPr>
          <w:sz w:val="20"/>
          <w:szCs w:val="20"/>
        </w:rPr>
      </w:pPr>
      <w:r w:rsidRPr="00E32152">
        <w:rPr>
          <w:rFonts w:hint="eastAsia"/>
          <w:color w:val="FF0000"/>
          <w:sz w:val="20"/>
          <w:szCs w:val="20"/>
        </w:rPr>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D126C" w14:paraId="05685EC6" w14:textId="77777777" w:rsidTr="0002519B">
        <w:tc>
          <w:tcPr>
            <w:tcW w:w="8494" w:type="dxa"/>
          </w:tcPr>
          <w:p w14:paraId="05995A5F" w14:textId="77777777" w:rsidR="00BD126C" w:rsidRDefault="00BD126C" w:rsidP="00BD126C">
            <w:pPr>
              <w:pStyle w:val="2-"/>
              <w:rPr>
                <w:color w:val="auto"/>
              </w:rPr>
            </w:pPr>
            <w:r>
              <w:rPr>
                <w:color w:val="auto"/>
              </w:rPr>
              <w:t>[BEGIN]</w:t>
            </w:r>
          </w:p>
          <w:p w14:paraId="6AC909AE" w14:textId="77777777" w:rsidR="00BD126C" w:rsidRDefault="00BD126C" w:rsidP="00BD126C">
            <w:pPr>
              <w:pStyle w:val="2-"/>
              <w:rPr>
                <w:color w:val="auto"/>
              </w:rPr>
            </w:pPr>
            <w:r w:rsidRPr="00DD51B6">
              <w:rPr>
                <w:color w:val="auto"/>
              </w:rPr>
              <w:t>Hello, OpenMP!</w:t>
            </w:r>
          </w:p>
          <w:p w14:paraId="3D854E26" w14:textId="77777777" w:rsidR="00BD126C" w:rsidRDefault="00BD126C" w:rsidP="00BD126C">
            <w:pPr>
              <w:pStyle w:val="2-"/>
              <w:rPr>
                <w:color w:val="auto"/>
              </w:rPr>
            </w:pPr>
            <w:r w:rsidRPr="00DD51B6">
              <w:rPr>
                <w:color w:val="auto"/>
              </w:rPr>
              <w:t>Hello, OpenMP!</w:t>
            </w:r>
          </w:p>
          <w:p w14:paraId="646E7F29" w14:textId="77777777" w:rsidR="00BD126C" w:rsidRDefault="00BD126C" w:rsidP="0002519B">
            <w:pPr>
              <w:pStyle w:val="2-"/>
              <w:rPr>
                <w:color w:val="auto"/>
              </w:rPr>
            </w:pPr>
            <w:r w:rsidRPr="00DD51B6">
              <w:rPr>
                <w:color w:val="auto"/>
              </w:rPr>
              <w:t>Hello, OpenMP!</w:t>
            </w:r>
          </w:p>
          <w:p w14:paraId="7E112913" w14:textId="77777777" w:rsidR="00BD126C" w:rsidRDefault="00BD126C" w:rsidP="0002519B">
            <w:pPr>
              <w:pStyle w:val="2-"/>
              <w:rPr>
                <w:color w:val="auto"/>
              </w:rPr>
            </w:pPr>
            <w:r w:rsidRPr="00DD51B6">
              <w:rPr>
                <w:color w:val="auto"/>
              </w:rPr>
              <w:t>Hello, OpenMP!</w:t>
            </w:r>
          </w:p>
          <w:p w14:paraId="369FB4F6" w14:textId="77777777" w:rsidR="00BD126C" w:rsidRDefault="00BD126C" w:rsidP="0002519B">
            <w:pPr>
              <w:pStyle w:val="2-"/>
              <w:rPr>
                <w:color w:val="auto"/>
              </w:rPr>
            </w:pPr>
            <w:r w:rsidRPr="00DD51B6">
              <w:rPr>
                <w:color w:val="auto"/>
              </w:rPr>
              <w:t>Hello, OpenMP!</w:t>
            </w:r>
          </w:p>
          <w:p w14:paraId="1C2A3508" w14:textId="77777777" w:rsidR="00BD126C" w:rsidRDefault="00BD126C" w:rsidP="00BD126C">
            <w:pPr>
              <w:pStyle w:val="2-"/>
              <w:rPr>
                <w:color w:val="auto"/>
              </w:rPr>
            </w:pPr>
            <w:r w:rsidRPr="00DD51B6">
              <w:rPr>
                <w:color w:val="auto"/>
              </w:rPr>
              <w:t>Hello, OpenMP!</w:t>
            </w:r>
          </w:p>
          <w:p w14:paraId="1A413193" w14:textId="77777777" w:rsidR="00BD126C" w:rsidRDefault="00BD126C" w:rsidP="00BD126C">
            <w:pPr>
              <w:pStyle w:val="2-"/>
              <w:rPr>
                <w:color w:val="auto"/>
              </w:rPr>
            </w:pPr>
            <w:r w:rsidRPr="00DD51B6">
              <w:rPr>
                <w:color w:val="auto"/>
              </w:rPr>
              <w:t>Hello, OpenMP!</w:t>
            </w:r>
          </w:p>
          <w:p w14:paraId="52179AAF" w14:textId="77777777" w:rsidR="00BD126C" w:rsidRDefault="00BD126C" w:rsidP="00BD126C">
            <w:pPr>
              <w:pStyle w:val="2-"/>
              <w:rPr>
                <w:color w:val="auto"/>
              </w:rPr>
            </w:pPr>
            <w:r w:rsidRPr="00DD51B6">
              <w:rPr>
                <w:color w:val="auto"/>
              </w:rPr>
              <w:t>Hello, OpenMP!</w:t>
            </w:r>
          </w:p>
          <w:p w14:paraId="6E9613F2" w14:textId="77777777" w:rsidR="00BD126C" w:rsidRDefault="00BD126C" w:rsidP="00BD126C">
            <w:pPr>
              <w:pStyle w:val="2-"/>
              <w:rPr>
                <w:color w:val="auto"/>
              </w:rPr>
            </w:pPr>
            <w:r w:rsidRPr="00DD51B6">
              <w:rPr>
                <w:color w:val="auto"/>
              </w:rPr>
              <w:t>Hello, OpenMP!</w:t>
            </w:r>
          </w:p>
          <w:p w14:paraId="0E882C18" w14:textId="77777777" w:rsidR="00BD126C" w:rsidRDefault="00BD126C" w:rsidP="00BD126C">
            <w:pPr>
              <w:pStyle w:val="2-"/>
              <w:rPr>
                <w:color w:val="auto"/>
              </w:rPr>
            </w:pPr>
            <w:r w:rsidRPr="00DD51B6">
              <w:rPr>
                <w:color w:val="auto"/>
              </w:rPr>
              <w:t>Hello, OpenMP!</w:t>
            </w:r>
          </w:p>
          <w:p w14:paraId="2188EE02" w14:textId="67D188AD" w:rsidR="00BD126C" w:rsidRDefault="00BD126C" w:rsidP="00BD126C">
            <w:pPr>
              <w:pStyle w:val="2-"/>
              <w:rPr>
                <w:color w:val="auto"/>
              </w:rPr>
            </w:pPr>
            <w:r w:rsidRPr="00DD51B6">
              <w:rPr>
                <w:color w:val="auto"/>
              </w:rPr>
              <w:t>Hello, OpenMP!</w:t>
            </w:r>
          </w:p>
          <w:p w14:paraId="1D1F95D3" w14:textId="77777777" w:rsidR="00BD126C" w:rsidRDefault="00BD126C" w:rsidP="00BD126C">
            <w:pPr>
              <w:pStyle w:val="2-"/>
              <w:rPr>
                <w:color w:val="auto"/>
              </w:rPr>
            </w:pPr>
            <w:r w:rsidRPr="00DD51B6">
              <w:rPr>
                <w:color w:val="auto"/>
              </w:rPr>
              <w:t>Hello, OpenMP!</w:t>
            </w:r>
          </w:p>
          <w:p w14:paraId="5FC383FC" w14:textId="77777777" w:rsidR="00BD126C" w:rsidRDefault="00BD126C" w:rsidP="00BD126C">
            <w:pPr>
              <w:pStyle w:val="2-"/>
              <w:rPr>
                <w:color w:val="auto"/>
              </w:rPr>
            </w:pPr>
            <w:r w:rsidRPr="00DD51B6">
              <w:rPr>
                <w:color w:val="auto"/>
              </w:rPr>
              <w:t>Hello, OpenMP!</w:t>
            </w:r>
          </w:p>
          <w:p w14:paraId="6AAB4D8F" w14:textId="77777777" w:rsidR="00BD126C" w:rsidRDefault="00BD126C" w:rsidP="00BD126C">
            <w:pPr>
              <w:pStyle w:val="2-"/>
              <w:rPr>
                <w:color w:val="auto"/>
              </w:rPr>
            </w:pPr>
            <w:r w:rsidRPr="00DD51B6">
              <w:rPr>
                <w:color w:val="auto"/>
              </w:rPr>
              <w:t>Hello, OpenMP!</w:t>
            </w:r>
          </w:p>
          <w:p w14:paraId="48CB602F" w14:textId="77777777" w:rsidR="00BD126C" w:rsidRDefault="00BD126C" w:rsidP="00BD126C">
            <w:pPr>
              <w:pStyle w:val="2-"/>
              <w:rPr>
                <w:color w:val="auto"/>
              </w:rPr>
            </w:pPr>
            <w:r w:rsidRPr="00DD51B6">
              <w:rPr>
                <w:color w:val="auto"/>
              </w:rPr>
              <w:t>Hello, OpenMP!</w:t>
            </w:r>
          </w:p>
          <w:p w14:paraId="7361AE4B" w14:textId="087767B0" w:rsidR="00BD126C" w:rsidRPr="00DD51B6" w:rsidRDefault="00BD126C" w:rsidP="00BD126C">
            <w:pPr>
              <w:pStyle w:val="2-"/>
              <w:rPr>
                <w:color w:val="auto"/>
              </w:rPr>
            </w:pPr>
            <w:r>
              <w:rPr>
                <w:color w:val="auto"/>
              </w:rPr>
              <w:t>[END]</w:t>
            </w:r>
          </w:p>
        </w:tc>
      </w:tr>
    </w:tbl>
    <w:p w14:paraId="7F5365AD" w14:textId="764EEAF5" w:rsidR="009B107B" w:rsidRDefault="009B107B" w:rsidP="009B107B">
      <w:pPr>
        <w:pStyle w:val="a9"/>
        <w:keepNext/>
        <w:widowControl/>
        <w:spacing w:beforeLines="50" w:before="180"/>
        <w:ind w:firstLineChars="0" w:firstLine="0"/>
      </w:pPr>
      <w:r>
        <w:rPr>
          <w:rFonts w:hint="eastAsia"/>
        </w:rPr>
        <w:t>OpneMP</w:t>
      </w:r>
      <w:r>
        <w:rPr>
          <w:rFonts w:hint="eastAsia"/>
        </w:rPr>
        <w:t>のサンプル④：</w:t>
      </w:r>
      <w:r>
        <w:t>処理ブロックを指定</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B107B" w14:paraId="6910276C" w14:textId="77777777" w:rsidTr="0002519B">
        <w:tc>
          <w:tcPr>
            <w:tcW w:w="8494" w:type="dxa"/>
          </w:tcPr>
          <w:p w14:paraId="3D70A59E" w14:textId="77777777" w:rsidR="009B107B" w:rsidRDefault="009B107B" w:rsidP="0002519B">
            <w:pPr>
              <w:pStyle w:val="2-"/>
            </w:pPr>
            <w:r>
              <w:t>#include &lt;stdio.h&gt;</w:t>
            </w:r>
          </w:p>
          <w:p w14:paraId="258E7D56" w14:textId="77777777" w:rsidR="009B107B" w:rsidRDefault="009B107B" w:rsidP="0002519B">
            <w:pPr>
              <w:pStyle w:val="2-"/>
            </w:pPr>
            <w:r>
              <w:t>#include &lt;stdlib.h&gt;</w:t>
            </w:r>
          </w:p>
          <w:p w14:paraId="666B0509" w14:textId="77777777" w:rsidR="009B107B" w:rsidRDefault="009B107B" w:rsidP="0002519B">
            <w:pPr>
              <w:pStyle w:val="2-"/>
            </w:pPr>
          </w:p>
          <w:p w14:paraId="32AD1E56" w14:textId="77777777" w:rsidR="009B107B" w:rsidRDefault="009B107B" w:rsidP="0002519B">
            <w:pPr>
              <w:pStyle w:val="2-"/>
            </w:pPr>
            <w:r>
              <w:t>int main(const int argc, const char* argv[])</w:t>
            </w:r>
          </w:p>
          <w:p w14:paraId="36718A95" w14:textId="77777777" w:rsidR="009B107B" w:rsidRDefault="009B107B" w:rsidP="0002519B">
            <w:pPr>
              <w:pStyle w:val="2-"/>
            </w:pPr>
            <w:r>
              <w:t>{</w:t>
            </w:r>
          </w:p>
          <w:p w14:paraId="342DD71E" w14:textId="3EFC5A2D" w:rsidR="009B107B" w:rsidRDefault="009B107B" w:rsidP="0002519B">
            <w:pPr>
              <w:pStyle w:val="2-"/>
            </w:pPr>
            <w:r w:rsidRPr="00BD126C">
              <w:rPr>
                <w:color w:val="7030A0"/>
              </w:rPr>
              <w:lastRenderedPageBreak/>
              <w:t>#pragma omp parallel</w:t>
            </w:r>
            <w:r>
              <w:rPr>
                <w:color w:val="FF0000"/>
              </w:rPr>
              <w:t xml:space="preserve"> num_threads(3</w:t>
            </w:r>
            <w:r w:rsidRPr="00BD126C">
              <w:rPr>
                <w:color w:val="FF0000"/>
              </w:rPr>
              <w:t>)</w:t>
            </w:r>
          </w:p>
          <w:p w14:paraId="7B285F00" w14:textId="77777777" w:rsidR="009B107B" w:rsidRPr="004A2B4E" w:rsidRDefault="009B107B" w:rsidP="009B107B">
            <w:pPr>
              <w:pStyle w:val="2-"/>
              <w:rPr>
                <w:color w:val="FF0000"/>
              </w:rPr>
            </w:pPr>
            <w:r>
              <w:tab/>
            </w:r>
            <w:r w:rsidRPr="004A2B4E">
              <w:rPr>
                <w:color w:val="FF0000"/>
              </w:rPr>
              <w:t>{</w:t>
            </w:r>
          </w:p>
          <w:p w14:paraId="19DDB9D0" w14:textId="3F04EF3E" w:rsidR="009B107B" w:rsidRDefault="009B107B" w:rsidP="009B107B">
            <w:pPr>
              <w:pStyle w:val="2-"/>
            </w:pPr>
            <w:r>
              <w:tab/>
            </w:r>
            <w:r>
              <w:tab/>
            </w:r>
            <w:r w:rsidRPr="00BD126C">
              <w:t>printf("[BEGIN]\n");</w:t>
            </w:r>
          </w:p>
          <w:p w14:paraId="5DA260B4" w14:textId="3B5AE4DB" w:rsidR="009B107B" w:rsidRDefault="009B107B" w:rsidP="0002519B">
            <w:pPr>
              <w:pStyle w:val="2-"/>
            </w:pPr>
            <w:r>
              <w:tab/>
            </w:r>
            <w:r>
              <w:tab/>
              <w:t>printf("Hello, OpenMP!\n");</w:t>
            </w:r>
          </w:p>
          <w:p w14:paraId="3964CC2E" w14:textId="290A7C67" w:rsidR="009B107B" w:rsidRDefault="009B107B" w:rsidP="0002519B">
            <w:pPr>
              <w:pStyle w:val="2-"/>
            </w:pPr>
            <w:r>
              <w:tab/>
            </w:r>
            <w:r>
              <w:tab/>
            </w:r>
            <w:r w:rsidRPr="00BD126C">
              <w:t>printf("[END]\n");</w:t>
            </w:r>
          </w:p>
          <w:p w14:paraId="125342E7" w14:textId="1C0EE07C" w:rsidR="009B107B" w:rsidRDefault="009B107B" w:rsidP="0002519B">
            <w:pPr>
              <w:pStyle w:val="2-"/>
            </w:pPr>
            <w:r>
              <w:tab/>
            </w:r>
            <w:r w:rsidRPr="004A2B4E">
              <w:rPr>
                <w:color w:val="FF0000"/>
              </w:rPr>
              <w:t>}</w:t>
            </w:r>
          </w:p>
          <w:p w14:paraId="6AF9E50A" w14:textId="77777777" w:rsidR="009B107B" w:rsidRDefault="009B107B" w:rsidP="0002519B">
            <w:pPr>
              <w:pStyle w:val="2-"/>
            </w:pPr>
            <w:r>
              <w:tab/>
            </w:r>
            <w:r w:rsidRPr="00DD51B6">
              <w:t>return EXIT_SUCCESS;</w:t>
            </w:r>
          </w:p>
          <w:p w14:paraId="0FD492CB" w14:textId="77777777" w:rsidR="009B107B" w:rsidRDefault="009B107B" w:rsidP="0002519B">
            <w:pPr>
              <w:pStyle w:val="2-"/>
            </w:pPr>
            <w:r>
              <w:t>}</w:t>
            </w:r>
          </w:p>
        </w:tc>
      </w:tr>
    </w:tbl>
    <w:p w14:paraId="2BC5447C" w14:textId="77777777" w:rsidR="009B107B" w:rsidRPr="0089500A" w:rsidRDefault="009B107B" w:rsidP="009B107B">
      <w:pPr>
        <w:pStyle w:val="a9"/>
        <w:keepNext/>
        <w:widowControl/>
        <w:rPr>
          <w:sz w:val="20"/>
          <w:szCs w:val="20"/>
        </w:rPr>
      </w:pPr>
      <w:r w:rsidRPr="00E32152">
        <w:rPr>
          <w:rFonts w:hint="eastAsia"/>
          <w:color w:val="FF0000"/>
          <w:sz w:val="20"/>
          <w:szCs w:val="20"/>
        </w:rPr>
        <w:lastRenderedPageBreak/>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B107B" w14:paraId="24617540" w14:textId="77777777" w:rsidTr="0002519B">
        <w:tc>
          <w:tcPr>
            <w:tcW w:w="8494" w:type="dxa"/>
          </w:tcPr>
          <w:p w14:paraId="559D397C" w14:textId="77777777" w:rsidR="004A2B4E" w:rsidRPr="004A2B4E" w:rsidRDefault="004A2B4E" w:rsidP="004A2B4E">
            <w:pPr>
              <w:pStyle w:val="2-"/>
              <w:rPr>
                <w:color w:val="auto"/>
              </w:rPr>
            </w:pPr>
            <w:r w:rsidRPr="004A2B4E">
              <w:rPr>
                <w:color w:val="auto"/>
              </w:rPr>
              <w:t>[BEGIN]</w:t>
            </w:r>
          </w:p>
          <w:p w14:paraId="0BB31BB9" w14:textId="77777777" w:rsidR="004A2B4E" w:rsidRPr="004A2B4E" w:rsidRDefault="004A2B4E" w:rsidP="004A2B4E">
            <w:pPr>
              <w:pStyle w:val="2-"/>
              <w:rPr>
                <w:color w:val="auto"/>
              </w:rPr>
            </w:pPr>
            <w:r w:rsidRPr="004A2B4E">
              <w:rPr>
                <w:color w:val="auto"/>
              </w:rPr>
              <w:t>Hello, OpenMP!</w:t>
            </w:r>
          </w:p>
          <w:p w14:paraId="713B3B3B" w14:textId="77777777" w:rsidR="004A2B4E" w:rsidRPr="004A2B4E" w:rsidRDefault="004A2B4E" w:rsidP="004A2B4E">
            <w:pPr>
              <w:pStyle w:val="2-"/>
              <w:rPr>
                <w:color w:val="auto"/>
              </w:rPr>
            </w:pPr>
            <w:r w:rsidRPr="004A2B4E">
              <w:rPr>
                <w:color w:val="auto"/>
              </w:rPr>
              <w:t>[END]</w:t>
            </w:r>
          </w:p>
          <w:p w14:paraId="085C3B07" w14:textId="77777777" w:rsidR="004A2B4E" w:rsidRPr="004A2B4E" w:rsidRDefault="004A2B4E" w:rsidP="004A2B4E">
            <w:pPr>
              <w:pStyle w:val="2-"/>
              <w:rPr>
                <w:color w:val="auto"/>
              </w:rPr>
            </w:pPr>
            <w:r w:rsidRPr="004A2B4E">
              <w:rPr>
                <w:color w:val="auto"/>
              </w:rPr>
              <w:t>[BEGIN]</w:t>
            </w:r>
          </w:p>
          <w:p w14:paraId="555120EE" w14:textId="77777777" w:rsidR="004A2B4E" w:rsidRPr="004A2B4E" w:rsidRDefault="004A2B4E" w:rsidP="004A2B4E">
            <w:pPr>
              <w:pStyle w:val="2-"/>
              <w:rPr>
                <w:color w:val="auto"/>
              </w:rPr>
            </w:pPr>
            <w:r w:rsidRPr="004A2B4E">
              <w:rPr>
                <w:color w:val="auto"/>
              </w:rPr>
              <w:t>Hello, OpenMP!</w:t>
            </w:r>
          </w:p>
          <w:p w14:paraId="24693CCE" w14:textId="77777777" w:rsidR="004A2B4E" w:rsidRPr="004A2B4E" w:rsidRDefault="004A2B4E" w:rsidP="004A2B4E">
            <w:pPr>
              <w:pStyle w:val="2-"/>
              <w:rPr>
                <w:color w:val="auto"/>
              </w:rPr>
            </w:pPr>
            <w:r w:rsidRPr="004A2B4E">
              <w:rPr>
                <w:color w:val="auto"/>
              </w:rPr>
              <w:t>[END]</w:t>
            </w:r>
          </w:p>
          <w:p w14:paraId="744E655A" w14:textId="77777777" w:rsidR="004A2B4E" w:rsidRPr="004A2B4E" w:rsidRDefault="004A2B4E" w:rsidP="004A2B4E">
            <w:pPr>
              <w:pStyle w:val="2-"/>
              <w:rPr>
                <w:color w:val="auto"/>
              </w:rPr>
            </w:pPr>
            <w:r w:rsidRPr="004A2B4E">
              <w:rPr>
                <w:color w:val="auto"/>
              </w:rPr>
              <w:t>[BEGIN]</w:t>
            </w:r>
          </w:p>
          <w:p w14:paraId="7E932893" w14:textId="77777777" w:rsidR="004A2B4E" w:rsidRPr="004A2B4E" w:rsidRDefault="004A2B4E" w:rsidP="004A2B4E">
            <w:pPr>
              <w:pStyle w:val="2-"/>
              <w:rPr>
                <w:color w:val="auto"/>
              </w:rPr>
            </w:pPr>
            <w:r w:rsidRPr="004A2B4E">
              <w:rPr>
                <w:color w:val="auto"/>
              </w:rPr>
              <w:t>Hello, OpenMP!</w:t>
            </w:r>
          </w:p>
          <w:p w14:paraId="611CAE8E" w14:textId="0759064D" w:rsidR="009B107B" w:rsidRPr="00DD51B6" w:rsidRDefault="004A2B4E" w:rsidP="0002519B">
            <w:pPr>
              <w:pStyle w:val="2-"/>
              <w:rPr>
                <w:color w:val="auto"/>
              </w:rPr>
            </w:pPr>
            <w:r>
              <w:rPr>
                <w:color w:val="auto"/>
              </w:rPr>
              <w:t>[END]</w:t>
            </w:r>
          </w:p>
        </w:tc>
      </w:tr>
    </w:tbl>
    <w:p w14:paraId="217DCD0C" w14:textId="5ED25CB8" w:rsidR="004A2B4E" w:rsidRDefault="004A2B4E" w:rsidP="004A2B4E">
      <w:pPr>
        <w:pStyle w:val="a9"/>
        <w:keepNext/>
        <w:widowControl/>
        <w:spacing w:beforeLines="50" w:before="180"/>
        <w:ind w:firstLineChars="0" w:firstLine="0"/>
      </w:pPr>
      <w:r>
        <w:rPr>
          <w:rFonts w:hint="eastAsia"/>
        </w:rPr>
        <w:t>OpneMP</w:t>
      </w:r>
      <w:r>
        <w:rPr>
          <w:rFonts w:hint="eastAsia"/>
        </w:rPr>
        <w:t>のサンプル⑤：</w:t>
      </w:r>
      <w:r w:rsidR="00581543">
        <w:rPr>
          <w:rFonts w:hint="eastAsia"/>
        </w:rPr>
        <w:t>OpenMP</w:t>
      </w:r>
      <w:r w:rsidR="00581543">
        <w:rPr>
          <w:rFonts w:hint="eastAsia"/>
        </w:rPr>
        <w:t>の</w:t>
      </w:r>
      <w:r>
        <w:rPr>
          <w:rFonts w:hint="eastAsia"/>
        </w:rPr>
        <w:t>関数を使用</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A2B4E" w14:paraId="448947E8" w14:textId="77777777" w:rsidTr="0002519B">
        <w:tc>
          <w:tcPr>
            <w:tcW w:w="8494" w:type="dxa"/>
          </w:tcPr>
          <w:p w14:paraId="0D890BB4" w14:textId="77777777" w:rsidR="004A2B4E" w:rsidRDefault="004A2B4E" w:rsidP="004A2B4E">
            <w:pPr>
              <w:pStyle w:val="2-"/>
            </w:pPr>
            <w:r>
              <w:t>#include &lt;stdio.h&gt;</w:t>
            </w:r>
          </w:p>
          <w:p w14:paraId="5D92B0E3" w14:textId="77777777" w:rsidR="004A2B4E" w:rsidRDefault="004A2B4E" w:rsidP="004A2B4E">
            <w:pPr>
              <w:pStyle w:val="2-"/>
            </w:pPr>
            <w:r>
              <w:t>#include &lt;stdlib.h&gt;</w:t>
            </w:r>
          </w:p>
          <w:p w14:paraId="5F98CCA7" w14:textId="77777777" w:rsidR="004A2B4E" w:rsidRDefault="004A2B4E" w:rsidP="004A2B4E">
            <w:pPr>
              <w:pStyle w:val="2-"/>
            </w:pPr>
          </w:p>
          <w:p w14:paraId="03F01ADB" w14:textId="77777777" w:rsidR="004A2B4E" w:rsidRPr="004A2B4E" w:rsidRDefault="004A2B4E" w:rsidP="004A2B4E">
            <w:pPr>
              <w:pStyle w:val="2-"/>
              <w:rPr>
                <w:color w:val="FF0000"/>
              </w:rPr>
            </w:pPr>
            <w:r w:rsidRPr="004A2B4E">
              <w:rPr>
                <w:color w:val="FF0000"/>
              </w:rPr>
              <w:t>#ifdef _OPENMP</w:t>
            </w:r>
          </w:p>
          <w:p w14:paraId="2D430486" w14:textId="77777777" w:rsidR="004A2B4E" w:rsidRPr="004A2B4E" w:rsidRDefault="004A2B4E" w:rsidP="004A2B4E">
            <w:pPr>
              <w:pStyle w:val="2-"/>
              <w:rPr>
                <w:color w:val="FF0000"/>
              </w:rPr>
            </w:pPr>
            <w:r w:rsidRPr="004A2B4E">
              <w:rPr>
                <w:color w:val="FF0000"/>
              </w:rPr>
              <w:t>#include &lt;omp.h&gt;</w:t>
            </w:r>
          </w:p>
          <w:p w14:paraId="7F114EA9" w14:textId="77777777" w:rsidR="004A2B4E" w:rsidRPr="004A2B4E" w:rsidRDefault="004A2B4E" w:rsidP="004A2B4E">
            <w:pPr>
              <w:pStyle w:val="2-"/>
              <w:rPr>
                <w:color w:val="FF0000"/>
              </w:rPr>
            </w:pPr>
            <w:r w:rsidRPr="004A2B4E">
              <w:rPr>
                <w:color w:val="FF0000"/>
              </w:rPr>
              <w:t>#endif</w:t>
            </w:r>
          </w:p>
          <w:p w14:paraId="6C1EEA55" w14:textId="77777777" w:rsidR="004A2B4E" w:rsidRDefault="004A2B4E" w:rsidP="004A2B4E">
            <w:pPr>
              <w:pStyle w:val="2-"/>
            </w:pPr>
          </w:p>
          <w:p w14:paraId="7910B962" w14:textId="77777777" w:rsidR="004A2B4E" w:rsidRDefault="004A2B4E" w:rsidP="004A2B4E">
            <w:pPr>
              <w:pStyle w:val="2-"/>
            </w:pPr>
            <w:r>
              <w:t>int main(const int argc, const char* argv[])</w:t>
            </w:r>
          </w:p>
          <w:p w14:paraId="11A4E435" w14:textId="77777777" w:rsidR="004A2B4E" w:rsidRDefault="004A2B4E" w:rsidP="004A2B4E">
            <w:pPr>
              <w:pStyle w:val="2-"/>
            </w:pPr>
            <w:r>
              <w:t>{</w:t>
            </w:r>
          </w:p>
          <w:p w14:paraId="7DD3859D" w14:textId="77777777" w:rsidR="004A2B4E" w:rsidRPr="004A2B4E" w:rsidRDefault="004A2B4E" w:rsidP="004A2B4E">
            <w:pPr>
              <w:pStyle w:val="2-"/>
              <w:rPr>
                <w:color w:val="FF0000"/>
              </w:rPr>
            </w:pPr>
            <w:r w:rsidRPr="004A2B4E">
              <w:rPr>
                <w:color w:val="FF0000"/>
              </w:rPr>
              <w:t>#ifdef _OPENMP</w:t>
            </w:r>
          </w:p>
          <w:p w14:paraId="36B9D95D" w14:textId="77777777" w:rsidR="004A2B4E" w:rsidRPr="004A2B4E" w:rsidRDefault="004A2B4E" w:rsidP="004A2B4E">
            <w:pPr>
              <w:pStyle w:val="2-"/>
              <w:rPr>
                <w:color w:val="FF0000"/>
              </w:rPr>
            </w:pPr>
            <w:r w:rsidRPr="004A2B4E">
              <w:rPr>
                <w:color w:val="FF0000"/>
              </w:rPr>
              <w:tab/>
              <w:t>printf("omp_get_num_procs()=%d\n", omp_get_num_procs());</w:t>
            </w:r>
          </w:p>
          <w:p w14:paraId="12D48C0C" w14:textId="77777777" w:rsidR="004A2B4E" w:rsidRPr="004A2B4E" w:rsidRDefault="004A2B4E" w:rsidP="004A2B4E">
            <w:pPr>
              <w:pStyle w:val="2-"/>
              <w:rPr>
                <w:color w:val="FF0000"/>
              </w:rPr>
            </w:pPr>
            <w:r w:rsidRPr="004A2B4E">
              <w:rPr>
                <w:color w:val="FF0000"/>
              </w:rPr>
              <w:tab/>
              <w:t>printf("omp_get_max_threads()=%d\n", omp_get_max_threads());</w:t>
            </w:r>
          </w:p>
          <w:p w14:paraId="3D0AA39D" w14:textId="77777777" w:rsidR="004A2B4E" w:rsidRPr="004A2B4E" w:rsidRDefault="004A2B4E" w:rsidP="004A2B4E">
            <w:pPr>
              <w:pStyle w:val="2-"/>
              <w:rPr>
                <w:color w:val="FF0000"/>
              </w:rPr>
            </w:pPr>
            <w:r w:rsidRPr="004A2B4E">
              <w:rPr>
                <w:color w:val="FF0000"/>
              </w:rPr>
              <w:t>#endif</w:t>
            </w:r>
          </w:p>
          <w:p w14:paraId="2633A3E8" w14:textId="5C33A283" w:rsidR="004A2B4E" w:rsidRDefault="004A2B4E" w:rsidP="004A2B4E">
            <w:pPr>
              <w:pStyle w:val="2-"/>
            </w:pPr>
            <w:r>
              <w:tab/>
            </w:r>
            <w:r w:rsidRPr="00DD51B6">
              <w:t>return EXIT_SUCCESS;</w:t>
            </w:r>
          </w:p>
          <w:p w14:paraId="2623BFFE" w14:textId="77777777" w:rsidR="004A2B4E" w:rsidRDefault="004A2B4E" w:rsidP="0002519B">
            <w:pPr>
              <w:pStyle w:val="2-"/>
            </w:pPr>
            <w:r>
              <w:t>}</w:t>
            </w:r>
          </w:p>
        </w:tc>
      </w:tr>
    </w:tbl>
    <w:p w14:paraId="61985C32" w14:textId="77777777" w:rsidR="004A2B4E" w:rsidRPr="0089500A" w:rsidRDefault="004A2B4E" w:rsidP="004A2B4E">
      <w:pPr>
        <w:pStyle w:val="a9"/>
        <w:keepNext/>
        <w:widowControl/>
        <w:rPr>
          <w:sz w:val="20"/>
          <w:szCs w:val="20"/>
        </w:rPr>
      </w:pPr>
      <w:r w:rsidRPr="00E32152">
        <w:rPr>
          <w:rFonts w:hint="eastAsia"/>
          <w:color w:val="FF0000"/>
          <w:sz w:val="20"/>
          <w:szCs w:val="20"/>
        </w:rPr>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A2B4E" w14:paraId="0B2B423C" w14:textId="77777777" w:rsidTr="0002519B">
        <w:tc>
          <w:tcPr>
            <w:tcW w:w="8494" w:type="dxa"/>
          </w:tcPr>
          <w:p w14:paraId="5FA12C2B" w14:textId="77777777" w:rsidR="004A2B4E" w:rsidRPr="004A2B4E" w:rsidRDefault="004A2B4E" w:rsidP="004A2B4E">
            <w:pPr>
              <w:pStyle w:val="2-"/>
              <w:rPr>
                <w:color w:val="auto"/>
              </w:rPr>
            </w:pPr>
            <w:r w:rsidRPr="004A2B4E">
              <w:rPr>
                <w:color w:val="auto"/>
              </w:rPr>
              <w:t>omp_get_num_procs()=8</w:t>
            </w:r>
          </w:p>
          <w:p w14:paraId="391C3BB4" w14:textId="452852ED" w:rsidR="004A2B4E" w:rsidRPr="00DD51B6" w:rsidRDefault="004A2B4E" w:rsidP="004A2B4E">
            <w:pPr>
              <w:pStyle w:val="2-"/>
              <w:rPr>
                <w:color w:val="auto"/>
              </w:rPr>
            </w:pPr>
            <w:r w:rsidRPr="004A2B4E">
              <w:rPr>
                <w:color w:val="auto"/>
              </w:rPr>
              <w:t>omp_get_max_threads()=8</w:t>
            </w:r>
          </w:p>
        </w:tc>
      </w:tr>
    </w:tbl>
    <w:p w14:paraId="5A0E3765" w14:textId="764CADF0" w:rsidR="004A2B4E" w:rsidRDefault="004A2B4E" w:rsidP="004A2B4E">
      <w:pPr>
        <w:pStyle w:val="a9"/>
        <w:keepNext/>
        <w:widowControl/>
        <w:spacing w:beforeLines="50" w:before="180"/>
        <w:ind w:firstLineChars="0" w:firstLine="0"/>
      </w:pPr>
      <w:r>
        <w:rPr>
          <w:rFonts w:hint="eastAsia"/>
        </w:rPr>
        <w:t>OpneMP</w:t>
      </w:r>
      <w:r>
        <w:rPr>
          <w:rFonts w:hint="eastAsia"/>
        </w:rPr>
        <w:t>のサンプル⑥：</w:t>
      </w:r>
      <w:r>
        <w:rPr>
          <w:rFonts w:hint="eastAsia"/>
        </w:rPr>
        <w:t xml:space="preserve"> </w:t>
      </w:r>
      <w:r w:rsidR="00E84DBD">
        <w:rPr>
          <w:rFonts w:hint="eastAsia"/>
        </w:rPr>
        <w:t>ワークシェアリング</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A2B4E" w14:paraId="24D58757" w14:textId="77777777" w:rsidTr="0002519B">
        <w:tc>
          <w:tcPr>
            <w:tcW w:w="8494" w:type="dxa"/>
          </w:tcPr>
          <w:p w14:paraId="6385E21A" w14:textId="77777777" w:rsidR="00A43E8F" w:rsidRDefault="00A43E8F" w:rsidP="00A43E8F">
            <w:pPr>
              <w:pStyle w:val="2-"/>
            </w:pPr>
            <w:r>
              <w:t>#include &lt;stdio.h&gt;</w:t>
            </w:r>
          </w:p>
          <w:p w14:paraId="223FE367" w14:textId="77777777" w:rsidR="00A43E8F" w:rsidRDefault="00A43E8F" w:rsidP="00A43E8F">
            <w:pPr>
              <w:pStyle w:val="2-"/>
            </w:pPr>
            <w:r>
              <w:t>#include &lt;stdlib.h&gt;</w:t>
            </w:r>
          </w:p>
          <w:p w14:paraId="0EF9E36F" w14:textId="41F0534F" w:rsidR="00A43E8F" w:rsidRDefault="00A43E8F" w:rsidP="00A43E8F">
            <w:pPr>
              <w:pStyle w:val="2-"/>
            </w:pPr>
            <w:r w:rsidRPr="00A43E8F">
              <w:t>#include &lt;Windows.h&gt;</w:t>
            </w:r>
          </w:p>
          <w:p w14:paraId="3BB8D896" w14:textId="77777777" w:rsidR="00A43E8F" w:rsidRDefault="00A43E8F" w:rsidP="00A43E8F">
            <w:pPr>
              <w:pStyle w:val="2-"/>
            </w:pPr>
          </w:p>
          <w:p w14:paraId="2396CD67" w14:textId="77777777" w:rsidR="00A43E8F" w:rsidRPr="00A43E8F" w:rsidRDefault="00A43E8F" w:rsidP="00A43E8F">
            <w:pPr>
              <w:pStyle w:val="2-"/>
              <w:rPr>
                <w:color w:val="FF0000"/>
              </w:rPr>
            </w:pPr>
            <w:r w:rsidRPr="00A43E8F">
              <w:rPr>
                <w:color w:val="FF0000"/>
              </w:rPr>
              <w:t>#ifdef _OPENMP</w:t>
            </w:r>
          </w:p>
          <w:p w14:paraId="6B52A51C" w14:textId="77777777" w:rsidR="00A43E8F" w:rsidRPr="00A43E8F" w:rsidRDefault="00A43E8F" w:rsidP="00A43E8F">
            <w:pPr>
              <w:pStyle w:val="2-"/>
              <w:rPr>
                <w:color w:val="FF0000"/>
              </w:rPr>
            </w:pPr>
            <w:r w:rsidRPr="00A43E8F">
              <w:rPr>
                <w:color w:val="FF0000"/>
              </w:rPr>
              <w:t>#include &lt;omp.h&gt;</w:t>
            </w:r>
          </w:p>
          <w:p w14:paraId="5C9501F4" w14:textId="77777777" w:rsidR="00A43E8F" w:rsidRPr="00A43E8F" w:rsidRDefault="00A43E8F" w:rsidP="00A43E8F">
            <w:pPr>
              <w:pStyle w:val="2-"/>
              <w:rPr>
                <w:color w:val="FF0000"/>
              </w:rPr>
            </w:pPr>
            <w:r w:rsidRPr="00A43E8F">
              <w:rPr>
                <w:color w:val="FF0000"/>
              </w:rPr>
              <w:t>#endif</w:t>
            </w:r>
          </w:p>
          <w:p w14:paraId="002C9BF0" w14:textId="77777777" w:rsidR="00A43E8F" w:rsidRDefault="00A43E8F" w:rsidP="00A43E8F">
            <w:pPr>
              <w:pStyle w:val="2-"/>
            </w:pPr>
          </w:p>
          <w:p w14:paraId="3D59D8FF" w14:textId="2FB49D2B" w:rsidR="00A43E8F" w:rsidRPr="00A43E8F" w:rsidRDefault="00A43E8F" w:rsidP="00A43E8F">
            <w:pPr>
              <w:pStyle w:val="2-"/>
              <w:rPr>
                <w:color w:val="00B050"/>
              </w:rPr>
            </w:pPr>
            <w:r w:rsidRPr="00A43E8F">
              <w:rPr>
                <w:color w:val="00B050"/>
              </w:rPr>
              <w:t>//素数判定</w:t>
            </w:r>
          </w:p>
          <w:p w14:paraId="4A66E9B4" w14:textId="77777777" w:rsidR="00A43E8F" w:rsidRDefault="00A43E8F" w:rsidP="00A43E8F">
            <w:pPr>
              <w:pStyle w:val="2-"/>
            </w:pPr>
            <w:r>
              <w:t>bool isPrime(const int n)</w:t>
            </w:r>
          </w:p>
          <w:p w14:paraId="69207BFA" w14:textId="77777777" w:rsidR="00A43E8F" w:rsidRDefault="00A43E8F" w:rsidP="00A43E8F">
            <w:pPr>
              <w:pStyle w:val="2-"/>
            </w:pPr>
            <w:r>
              <w:t>{</w:t>
            </w:r>
          </w:p>
          <w:p w14:paraId="1E410907" w14:textId="77777777" w:rsidR="00A43E8F" w:rsidRDefault="00A43E8F" w:rsidP="00A43E8F">
            <w:pPr>
              <w:pStyle w:val="2-"/>
            </w:pPr>
            <w:r>
              <w:tab/>
              <w:t>if (n &lt; 2)</w:t>
            </w:r>
          </w:p>
          <w:p w14:paraId="400417E7" w14:textId="77777777" w:rsidR="00A43E8F" w:rsidRDefault="00A43E8F" w:rsidP="00A43E8F">
            <w:pPr>
              <w:pStyle w:val="2-"/>
            </w:pPr>
            <w:r>
              <w:tab/>
            </w:r>
            <w:r>
              <w:tab/>
              <w:t>return false;</w:t>
            </w:r>
          </w:p>
          <w:p w14:paraId="7815C1E5" w14:textId="77777777" w:rsidR="00A43E8F" w:rsidRDefault="00A43E8F" w:rsidP="00A43E8F">
            <w:pPr>
              <w:pStyle w:val="2-"/>
            </w:pPr>
            <w:r>
              <w:tab/>
              <w:t>else if (n == 2)</w:t>
            </w:r>
          </w:p>
          <w:p w14:paraId="75BC6B3E" w14:textId="77777777" w:rsidR="00A43E8F" w:rsidRDefault="00A43E8F" w:rsidP="00A43E8F">
            <w:pPr>
              <w:pStyle w:val="2-"/>
            </w:pPr>
            <w:r>
              <w:tab/>
            </w:r>
            <w:r>
              <w:tab/>
              <w:t>return true;</w:t>
            </w:r>
          </w:p>
          <w:p w14:paraId="586B2FDE" w14:textId="77777777" w:rsidR="00A43E8F" w:rsidRDefault="00A43E8F" w:rsidP="00A43E8F">
            <w:pPr>
              <w:pStyle w:val="2-"/>
            </w:pPr>
            <w:r>
              <w:tab/>
              <w:t>else if (n % 2 == 0)</w:t>
            </w:r>
          </w:p>
          <w:p w14:paraId="23184BB7" w14:textId="77777777" w:rsidR="00A43E8F" w:rsidRDefault="00A43E8F" w:rsidP="00A43E8F">
            <w:pPr>
              <w:pStyle w:val="2-"/>
            </w:pPr>
            <w:r>
              <w:tab/>
            </w:r>
            <w:r>
              <w:tab/>
              <w:t>return false;</w:t>
            </w:r>
          </w:p>
          <w:p w14:paraId="761D6CD1" w14:textId="77777777" w:rsidR="00A43E8F" w:rsidRDefault="00A43E8F" w:rsidP="00A43E8F">
            <w:pPr>
              <w:pStyle w:val="2-"/>
            </w:pPr>
            <w:r>
              <w:tab/>
              <w:t>for (int i = 3; i &lt;= n / i; i += 2)</w:t>
            </w:r>
          </w:p>
          <w:p w14:paraId="61E476C0" w14:textId="77777777" w:rsidR="00A43E8F" w:rsidRDefault="00A43E8F" w:rsidP="00A43E8F">
            <w:pPr>
              <w:pStyle w:val="2-"/>
            </w:pPr>
            <w:r>
              <w:tab/>
              <w:t>{</w:t>
            </w:r>
          </w:p>
          <w:p w14:paraId="14AC8216" w14:textId="77777777" w:rsidR="00A43E8F" w:rsidRDefault="00A43E8F" w:rsidP="00A43E8F">
            <w:pPr>
              <w:pStyle w:val="2-"/>
            </w:pPr>
            <w:r>
              <w:tab/>
            </w:r>
            <w:r>
              <w:tab/>
              <w:t>if (n % i == 0)</w:t>
            </w:r>
          </w:p>
          <w:p w14:paraId="390753C5" w14:textId="77777777" w:rsidR="00A43E8F" w:rsidRDefault="00A43E8F" w:rsidP="00A43E8F">
            <w:pPr>
              <w:pStyle w:val="2-"/>
            </w:pPr>
            <w:r>
              <w:tab/>
            </w:r>
            <w:r>
              <w:tab/>
            </w:r>
            <w:r>
              <w:tab/>
              <w:t>return false;</w:t>
            </w:r>
          </w:p>
          <w:p w14:paraId="692574DF" w14:textId="77777777" w:rsidR="00A43E8F" w:rsidRDefault="00A43E8F" w:rsidP="00A43E8F">
            <w:pPr>
              <w:pStyle w:val="2-"/>
            </w:pPr>
            <w:r>
              <w:tab/>
              <w:t>}</w:t>
            </w:r>
          </w:p>
          <w:p w14:paraId="5D0173B7" w14:textId="77777777" w:rsidR="00A43E8F" w:rsidRDefault="00A43E8F" w:rsidP="00A43E8F">
            <w:pPr>
              <w:pStyle w:val="2-"/>
            </w:pPr>
            <w:r>
              <w:lastRenderedPageBreak/>
              <w:tab/>
              <w:t>return true;</w:t>
            </w:r>
          </w:p>
          <w:p w14:paraId="1BC1121E" w14:textId="77777777" w:rsidR="00A43E8F" w:rsidRDefault="00A43E8F" w:rsidP="00A43E8F">
            <w:pPr>
              <w:pStyle w:val="2-"/>
            </w:pPr>
            <w:r>
              <w:t>}</w:t>
            </w:r>
          </w:p>
          <w:p w14:paraId="58E0CC2F" w14:textId="77777777" w:rsidR="00A43E8F" w:rsidRDefault="00A43E8F" w:rsidP="00A43E8F">
            <w:pPr>
              <w:pStyle w:val="2-"/>
            </w:pPr>
          </w:p>
          <w:p w14:paraId="1492B0A1" w14:textId="4827C86A" w:rsidR="00A43E8F" w:rsidRPr="00A43E8F" w:rsidRDefault="00A43E8F" w:rsidP="00A43E8F">
            <w:pPr>
              <w:pStyle w:val="2-"/>
              <w:rPr>
                <w:color w:val="00B050"/>
              </w:rPr>
            </w:pPr>
            <w:r w:rsidRPr="00A43E8F">
              <w:rPr>
                <w:rFonts w:hint="eastAsia"/>
                <w:color w:val="00B050"/>
              </w:rPr>
              <w:t>//メイン関数</w:t>
            </w:r>
          </w:p>
          <w:p w14:paraId="43060542" w14:textId="77777777" w:rsidR="00A43E8F" w:rsidRDefault="00A43E8F" w:rsidP="00A43E8F">
            <w:pPr>
              <w:pStyle w:val="2-"/>
            </w:pPr>
            <w:r>
              <w:t>int main(const int argc, const char* argv[])</w:t>
            </w:r>
          </w:p>
          <w:p w14:paraId="59049B2D" w14:textId="77777777" w:rsidR="00A43E8F" w:rsidRDefault="00A43E8F" w:rsidP="00A43E8F">
            <w:pPr>
              <w:pStyle w:val="2-"/>
            </w:pPr>
            <w:r>
              <w:t>{</w:t>
            </w:r>
          </w:p>
          <w:p w14:paraId="3F684435" w14:textId="731C0257" w:rsidR="00A43E8F" w:rsidRPr="00A43E8F" w:rsidRDefault="00A43E8F" w:rsidP="00A43E8F">
            <w:pPr>
              <w:pStyle w:val="2-"/>
              <w:rPr>
                <w:color w:val="00B050"/>
              </w:rPr>
            </w:pPr>
            <w:r>
              <w:tab/>
            </w:r>
            <w:r w:rsidRPr="00A43E8F">
              <w:rPr>
                <w:color w:val="00B050"/>
              </w:rPr>
              <w:t>//CPUスペック表示</w:t>
            </w:r>
          </w:p>
          <w:p w14:paraId="6BF7CA3F" w14:textId="77777777" w:rsidR="00A43E8F" w:rsidRPr="00A43E8F" w:rsidRDefault="00A43E8F" w:rsidP="00A43E8F">
            <w:pPr>
              <w:pStyle w:val="2-"/>
              <w:rPr>
                <w:color w:val="FF0000"/>
              </w:rPr>
            </w:pPr>
            <w:r w:rsidRPr="00A43E8F">
              <w:rPr>
                <w:color w:val="FF0000"/>
              </w:rPr>
              <w:t>#ifdef _OPENMP</w:t>
            </w:r>
          </w:p>
          <w:p w14:paraId="1C16C6F4" w14:textId="77777777" w:rsidR="00A43E8F" w:rsidRPr="00A43E8F" w:rsidRDefault="00A43E8F" w:rsidP="00A43E8F">
            <w:pPr>
              <w:pStyle w:val="2-"/>
              <w:rPr>
                <w:color w:val="FF0000"/>
              </w:rPr>
            </w:pPr>
            <w:r w:rsidRPr="00A43E8F">
              <w:rPr>
                <w:color w:val="FF0000"/>
              </w:rPr>
              <w:tab/>
              <w:t>printf("omp_get_num_procs()=%d\n", omp_get_num_procs());</w:t>
            </w:r>
          </w:p>
          <w:p w14:paraId="30DB400E" w14:textId="77777777" w:rsidR="00A43E8F" w:rsidRPr="00A43E8F" w:rsidRDefault="00A43E8F" w:rsidP="00A43E8F">
            <w:pPr>
              <w:pStyle w:val="2-"/>
              <w:rPr>
                <w:color w:val="FF0000"/>
              </w:rPr>
            </w:pPr>
            <w:r w:rsidRPr="00A43E8F">
              <w:rPr>
                <w:color w:val="FF0000"/>
              </w:rPr>
              <w:tab/>
              <w:t>printf("omp_get_max_threads()=%d\n", omp_get_max_threads());</w:t>
            </w:r>
          </w:p>
          <w:p w14:paraId="66352283" w14:textId="77777777" w:rsidR="00A43E8F" w:rsidRPr="00A43E8F" w:rsidRDefault="00A43E8F" w:rsidP="00A43E8F">
            <w:pPr>
              <w:pStyle w:val="2-"/>
              <w:rPr>
                <w:color w:val="FF0000"/>
              </w:rPr>
            </w:pPr>
            <w:r w:rsidRPr="00A43E8F">
              <w:rPr>
                <w:color w:val="FF0000"/>
              </w:rPr>
              <w:t>#endif</w:t>
            </w:r>
          </w:p>
          <w:p w14:paraId="03BE1201" w14:textId="77777777" w:rsidR="00A43E8F" w:rsidRDefault="00A43E8F" w:rsidP="00A43E8F">
            <w:pPr>
              <w:pStyle w:val="2-"/>
            </w:pPr>
            <w:r>
              <w:tab/>
            </w:r>
          </w:p>
          <w:p w14:paraId="2A9E6DF5" w14:textId="01D6531F" w:rsidR="00A43E8F" w:rsidRPr="00A43E8F" w:rsidRDefault="00A43E8F" w:rsidP="00A43E8F">
            <w:pPr>
              <w:pStyle w:val="2-"/>
              <w:rPr>
                <w:color w:val="00B050"/>
              </w:rPr>
            </w:pPr>
            <w:r w:rsidRPr="00A43E8F">
              <w:rPr>
                <w:color w:val="00B050"/>
              </w:rPr>
              <w:tab/>
              <w:t>//処理時間計測</w:t>
            </w:r>
            <w:r>
              <w:rPr>
                <w:color w:val="00B050"/>
              </w:rPr>
              <w:t>準備</w:t>
            </w:r>
          </w:p>
          <w:p w14:paraId="1F79FC18" w14:textId="0B03C4B8" w:rsidR="00A43E8F" w:rsidRDefault="00A43E8F" w:rsidP="00A43E8F">
            <w:pPr>
              <w:pStyle w:val="2-"/>
            </w:pPr>
            <w:r>
              <w:tab/>
              <w:t>LARGE_INTEGER freq;</w:t>
            </w:r>
          </w:p>
          <w:p w14:paraId="25C8EBE7" w14:textId="77777777" w:rsidR="00A43E8F" w:rsidRDefault="00A43E8F" w:rsidP="00A43E8F">
            <w:pPr>
              <w:pStyle w:val="2-"/>
            </w:pPr>
            <w:r>
              <w:tab/>
              <w:t>QueryPerformanceFrequency(&amp;freq);</w:t>
            </w:r>
          </w:p>
          <w:p w14:paraId="7B5E2433" w14:textId="77777777" w:rsidR="00A43E8F" w:rsidRDefault="00A43E8F" w:rsidP="00A43E8F">
            <w:pPr>
              <w:pStyle w:val="2-"/>
              <w:rPr>
                <w:color w:val="00B050"/>
              </w:rPr>
            </w:pPr>
            <w:r w:rsidRPr="00A43E8F">
              <w:rPr>
                <w:color w:val="00B050"/>
              </w:rPr>
              <w:tab/>
            </w:r>
          </w:p>
          <w:p w14:paraId="663ADDDC" w14:textId="399EA534" w:rsidR="00A43E8F" w:rsidRPr="00A43E8F" w:rsidRDefault="00A43E8F" w:rsidP="00A43E8F">
            <w:pPr>
              <w:pStyle w:val="2-"/>
              <w:rPr>
                <w:color w:val="00B050"/>
              </w:rPr>
            </w:pPr>
            <w:r>
              <w:rPr>
                <w:color w:val="00B050"/>
              </w:rPr>
              <w:tab/>
            </w:r>
            <w:r w:rsidRPr="00A43E8F">
              <w:rPr>
                <w:color w:val="00B050"/>
              </w:rPr>
              <w:t>//処理時間計測（開始）</w:t>
            </w:r>
          </w:p>
          <w:p w14:paraId="280EC5D3" w14:textId="77777777" w:rsidR="00A43E8F" w:rsidRDefault="00A43E8F" w:rsidP="00A43E8F">
            <w:pPr>
              <w:pStyle w:val="2-"/>
            </w:pPr>
            <w:r>
              <w:tab/>
              <w:t>LARGE_INTEGER begin;</w:t>
            </w:r>
          </w:p>
          <w:p w14:paraId="59C7FF60" w14:textId="77777777" w:rsidR="00A43E8F" w:rsidRDefault="00A43E8F" w:rsidP="00A43E8F">
            <w:pPr>
              <w:pStyle w:val="2-"/>
            </w:pPr>
            <w:r>
              <w:tab/>
              <w:t>QueryPerformanceCounter(&amp;begin);</w:t>
            </w:r>
          </w:p>
          <w:p w14:paraId="4C178B8C" w14:textId="3E514A1C" w:rsidR="00A43E8F" w:rsidRDefault="00A43E8F" w:rsidP="00A43E8F">
            <w:pPr>
              <w:pStyle w:val="2-"/>
            </w:pPr>
            <w:r>
              <w:tab/>
            </w:r>
          </w:p>
          <w:p w14:paraId="4F94DC41" w14:textId="0E856202" w:rsidR="00A43E8F" w:rsidRPr="00A43E8F" w:rsidRDefault="00A43E8F" w:rsidP="00A43E8F">
            <w:pPr>
              <w:pStyle w:val="2-"/>
              <w:rPr>
                <w:color w:val="00B050"/>
              </w:rPr>
            </w:pPr>
            <w:r w:rsidRPr="00A43E8F">
              <w:rPr>
                <w:color w:val="00B050"/>
              </w:rPr>
              <w:tab/>
              <w:t>//集計</w:t>
            </w:r>
          </w:p>
          <w:p w14:paraId="689CE9E7" w14:textId="77777777" w:rsidR="00A43E8F" w:rsidRDefault="00A43E8F" w:rsidP="00A43E8F">
            <w:pPr>
              <w:pStyle w:val="2-"/>
            </w:pPr>
            <w:r>
              <w:tab/>
              <w:t>int prime_num= 0;</w:t>
            </w:r>
          </w:p>
          <w:p w14:paraId="66C62F90" w14:textId="77777777" w:rsidR="00A43E8F" w:rsidRDefault="00A43E8F" w:rsidP="00A43E8F">
            <w:pPr>
              <w:pStyle w:val="2-"/>
            </w:pPr>
            <w:r>
              <w:tab/>
              <w:t>long long prime_total = 0;</w:t>
            </w:r>
          </w:p>
          <w:p w14:paraId="5C1B8FB0" w14:textId="77777777" w:rsidR="00A43E8F" w:rsidRDefault="00A43E8F" w:rsidP="00A43E8F">
            <w:pPr>
              <w:pStyle w:val="2-"/>
            </w:pPr>
            <w:r>
              <w:tab/>
              <w:t>long long sum = 0;</w:t>
            </w:r>
          </w:p>
          <w:p w14:paraId="28642DC1" w14:textId="77777777" w:rsidR="00A43E8F" w:rsidRDefault="00A43E8F" w:rsidP="00A43E8F">
            <w:pPr>
              <w:pStyle w:val="2-"/>
            </w:pPr>
            <w:r>
              <w:tab/>
              <w:t>{</w:t>
            </w:r>
          </w:p>
          <w:p w14:paraId="4A02A61F" w14:textId="77777777" w:rsidR="00A43E8F" w:rsidRDefault="00A43E8F" w:rsidP="00A43E8F">
            <w:pPr>
              <w:pStyle w:val="2-"/>
            </w:pPr>
            <w:r>
              <w:tab/>
            </w:r>
            <w:r>
              <w:tab/>
              <w:t>int i, j, k;</w:t>
            </w:r>
          </w:p>
          <w:p w14:paraId="62ABDDF5" w14:textId="77777777" w:rsidR="00A43E8F" w:rsidRDefault="00A43E8F" w:rsidP="00A43E8F">
            <w:pPr>
              <w:pStyle w:val="2-"/>
            </w:pPr>
          </w:p>
          <w:p w14:paraId="74C7EFCE" w14:textId="1B836C27" w:rsidR="00A43E8F" w:rsidRPr="00A43E8F" w:rsidRDefault="00A43E8F" w:rsidP="00A43E8F">
            <w:pPr>
              <w:pStyle w:val="2-"/>
              <w:rPr>
                <w:color w:val="00B050"/>
              </w:rPr>
            </w:pPr>
            <w:r w:rsidRPr="00A43E8F">
              <w:rPr>
                <w:color w:val="00B050"/>
              </w:rPr>
              <w:tab/>
            </w:r>
            <w:r w:rsidRPr="00A43E8F">
              <w:rPr>
                <w:color w:val="00B050"/>
              </w:rPr>
              <w:tab/>
              <w:t>//</w:t>
            </w:r>
            <w:r w:rsidRPr="00A43E8F">
              <w:rPr>
                <w:rFonts w:hint="eastAsia"/>
                <w:color w:val="00B050"/>
              </w:rPr>
              <w:t>三重ループで集計</w:t>
            </w:r>
          </w:p>
          <w:p w14:paraId="766EF304" w14:textId="77777777" w:rsidR="00A43E8F" w:rsidRDefault="00A43E8F" w:rsidP="00A43E8F">
            <w:pPr>
              <w:pStyle w:val="2-"/>
            </w:pPr>
            <w:r w:rsidRPr="00A43E8F">
              <w:rPr>
                <w:color w:val="FF0000"/>
              </w:rPr>
              <w:t>#pragma omp parallel for reduction(+:sum) private(j, k)</w:t>
            </w:r>
          </w:p>
          <w:p w14:paraId="196DD9B1" w14:textId="77777777" w:rsidR="00A43E8F" w:rsidRDefault="00A43E8F" w:rsidP="00A43E8F">
            <w:pPr>
              <w:pStyle w:val="2-"/>
            </w:pPr>
            <w:r>
              <w:tab/>
            </w:r>
            <w:r>
              <w:tab/>
              <w:t>for (i = 0; i &lt; 2000; ++i)</w:t>
            </w:r>
          </w:p>
          <w:p w14:paraId="26450AE2" w14:textId="77777777" w:rsidR="00A43E8F" w:rsidRDefault="00A43E8F" w:rsidP="00A43E8F">
            <w:pPr>
              <w:pStyle w:val="2-"/>
            </w:pPr>
            <w:r>
              <w:tab/>
            </w:r>
            <w:r>
              <w:tab/>
              <w:t>{</w:t>
            </w:r>
          </w:p>
          <w:p w14:paraId="41BF40B1" w14:textId="77777777" w:rsidR="00A43E8F" w:rsidRDefault="00A43E8F" w:rsidP="00A43E8F">
            <w:pPr>
              <w:pStyle w:val="2-"/>
            </w:pPr>
            <w:r>
              <w:tab/>
            </w:r>
            <w:r>
              <w:tab/>
            </w:r>
            <w:r>
              <w:tab/>
              <w:t>sum += i;</w:t>
            </w:r>
          </w:p>
          <w:p w14:paraId="61218FCE" w14:textId="77777777" w:rsidR="00A43E8F" w:rsidRDefault="00A43E8F" w:rsidP="00A43E8F">
            <w:pPr>
              <w:pStyle w:val="2-"/>
            </w:pPr>
            <w:r>
              <w:tab/>
            </w:r>
            <w:r>
              <w:tab/>
            </w:r>
            <w:r>
              <w:tab/>
              <w:t>for (j = 0; j &lt; 2000; ++j)</w:t>
            </w:r>
          </w:p>
          <w:p w14:paraId="5F96B2F1" w14:textId="77777777" w:rsidR="00A43E8F" w:rsidRDefault="00A43E8F" w:rsidP="00A43E8F">
            <w:pPr>
              <w:pStyle w:val="2-"/>
            </w:pPr>
            <w:r>
              <w:tab/>
            </w:r>
            <w:r>
              <w:tab/>
            </w:r>
            <w:r>
              <w:tab/>
              <w:t>{</w:t>
            </w:r>
          </w:p>
          <w:p w14:paraId="335BB0FA" w14:textId="77777777" w:rsidR="00A43E8F" w:rsidRDefault="00A43E8F" w:rsidP="00A43E8F">
            <w:pPr>
              <w:pStyle w:val="2-"/>
            </w:pPr>
            <w:r>
              <w:tab/>
            </w:r>
            <w:r>
              <w:tab/>
            </w:r>
            <w:r>
              <w:tab/>
            </w:r>
            <w:r>
              <w:tab/>
              <w:t>sum += j;</w:t>
            </w:r>
          </w:p>
          <w:p w14:paraId="5FA13019" w14:textId="77777777" w:rsidR="00A43E8F" w:rsidRDefault="00A43E8F" w:rsidP="00A43E8F">
            <w:pPr>
              <w:pStyle w:val="2-"/>
            </w:pPr>
            <w:r>
              <w:tab/>
            </w:r>
            <w:r>
              <w:tab/>
            </w:r>
            <w:r>
              <w:tab/>
            </w:r>
            <w:r>
              <w:tab/>
              <w:t>for (k = 0; k &lt; 2000; ++k)</w:t>
            </w:r>
          </w:p>
          <w:p w14:paraId="45BF21A6" w14:textId="77777777" w:rsidR="00A43E8F" w:rsidRDefault="00A43E8F" w:rsidP="00A43E8F">
            <w:pPr>
              <w:pStyle w:val="2-"/>
            </w:pPr>
            <w:r>
              <w:tab/>
            </w:r>
            <w:r>
              <w:tab/>
            </w:r>
            <w:r>
              <w:tab/>
            </w:r>
            <w:r>
              <w:tab/>
              <w:t>{</w:t>
            </w:r>
          </w:p>
          <w:p w14:paraId="507AACBA" w14:textId="77777777" w:rsidR="00A43E8F" w:rsidRDefault="00A43E8F" w:rsidP="00A43E8F">
            <w:pPr>
              <w:pStyle w:val="2-"/>
            </w:pPr>
            <w:r>
              <w:tab/>
            </w:r>
            <w:r>
              <w:tab/>
            </w:r>
            <w:r>
              <w:tab/>
            </w:r>
            <w:r>
              <w:tab/>
            </w:r>
            <w:r>
              <w:tab/>
              <w:t>sum += k;</w:t>
            </w:r>
          </w:p>
          <w:p w14:paraId="0D414A18" w14:textId="77777777" w:rsidR="00A43E8F" w:rsidRDefault="00A43E8F" w:rsidP="00A43E8F">
            <w:pPr>
              <w:pStyle w:val="2-"/>
            </w:pPr>
            <w:r>
              <w:tab/>
            </w:r>
            <w:r>
              <w:tab/>
            </w:r>
            <w:r>
              <w:tab/>
            </w:r>
            <w:r>
              <w:tab/>
              <w:t>}</w:t>
            </w:r>
          </w:p>
          <w:p w14:paraId="1CC42B20" w14:textId="77777777" w:rsidR="00A43E8F" w:rsidRDefault="00A43E8F" w:rsidP="00A43E8F">
            <w:pPr>
              <w:pStyle w:val="2-"/>
            </w:pPr>
            <w:r>
              <w:tab/>
            </w:r>
            <w:r>
              <w:tab/>
            </w:r>
            <w:r>
              <w:tab/>
              <w:t>}</w:t>
            </w:r>
          </w:p>
          <w:p w14:paraId="2CB72B24" w14:textId="77777777" w:rsidR="00A43E8F" w:rsidRDefault="00A43E8F" w:rsidP="00A43E8F">
            <w:pPr>
              <w:pStyle w:val="2-"/>
            </w:pPr>
            <w:r>
              <w:tab/>
            </w:r>
            <w:r>
              <w:tab/>
              <w:t>}</w:t>
            </w:r>
          </w:p>
          <w:p w14:paraId="09FEC69E" w14:textId="77777777" w:rsidR="00A43E8F" w:rsidRDefault="00A43E8F" w:rsidP="00A43E8F">
            <w:pPr>
              <w:pStyle w:val="2-"/>
            </w:pPr>
          </w:p>
          <w:p w14:paraId="03CBCDC7" w14:textId="1ED1B5FB" w:rsidR="00A43E8F" w:rsidRPr="00A43E8F" w:rsidRDefault="00A43E8F" w:rsidP="00A43E8F">
            <w:pPr>
              <w:pStyle w:val="2-"/>
              <w:rPr>
                <w:color w:val="00B050"/>
              </w:rPr>
            </w:pPr>
            <w:r w:rsidRPr="00A43E8F">
              <w:rPr>
                <w:color w:val="00B050"/>
              </w:rPr>
              <w:tab/>
            </w:r>
            <w:r w:rsidRPr="00A43E8F">
              <w:rPr>
                <w:color w:val="00B050"/>
              </w:rPr>
              <w:tab/>
              <w:t>//</w:t>
            </w:r>
            <w:r w:rsidRPr="00A43E8F">
              <w:rPr>
                <w:rFonts w:hint="eastAsia"/>
                <w:color w:val="00B050"/>
              </w:rPr>
              <w:t>素数を数える</w:t>
            </w:r>
          </w:p>
          <w:p w14:paraId="0E165A44" w14:textId="77777777" w:rsidR="00A43E8F" w:rsidRPr="00A43E8F" w:rsidRDefault="00A43E8F" w:rsidP="00A43E8F">
            <w:pPr>
              <w:pStyle w:val="2-"/>
              <w:rPr>
                <w:color w:val="FF0000"/>
              </w:rPr>
            </w:pPr>
            <w:r w:rsidRPr="00A43E8F">
              <w:rPr>
                <w:color w:val="FF0000"/>
              </w:rPr>
              <w:t>#pragma omp parallel</w:t>
            </w:r>
          </w:p>
          <w:p w14:paraId="0A91A565" w14:textId="77777777" w:rsidR="00A43E8F" w:rsidRDefault="00A43E8F" w:rsidP="00A43E8F">
            <w:pPr>
              <w:pStyle w:val="2-"/>
            </w:pPr>
            <w:r>
              <w:tab/>
            </w:r>
            <w:r>
              <w:tab/>
              <w:t>{</w:t>
            </w:r>
          </w:p>
          <w:p w14:paraId="384EBC1C" w14:textId="77777777" w:rsidR="00A43E8F" w:rsidRDefault="00A43E8F" w:rsidP="00A43E8F">
            <w:pPr>
              <w:pStyle w:val="2-"/>
            </w:pPr>
            <w:r>
              <w:tab/>
            </w:r>
            <w:r>
              <w:tab/>
            </w:r>
            <w:r>
              <w:tab/>
              <w:t>static const int PRIME_MAX = 200000;</w:t>
            </w:r>
          </w:p>
          <w:p w14:paraId="3F9352EB" w14:textId="77777777" w:rsidR="00A43E8F" w:rsidRDefault="00A43E8F" w:rsidP="00A43E8F">
            <w:pPr>
              <w:pStyle w:val="2-"/>
            </w:pPr>
            <w:r>
              <w:tab/>
            </w:r>
            <w:r>
              <w:tab/>
            </w:r>
            <w:r>
              <w:tab/>
              <w:t>static const int PRIME_NUM_MAX = 20000;</w:t>
            </w:r>
          </w:p>
          <w:p w14:paraId="1082BA22" w14:textId="77777777" w:rsidR="00A43E8F" w:rsidRPr="00A43E8F" w:rsidRDefault="00A43E8F" w:rsidP="00A43E8F">
            <w:pPr>
              <w:pStyle w:val="2-"/>
              <w:rPr>
                <w:color w:val="FF0000"/>
              </w:rPr>
            </w:pPr>
            <w:r w:rsidRPr="00A43E8F">
              <w:rPr>
                <w:color w:val="FF0000"/>
              </w:rPr>
              <w:t>#pragma omp for</w:t>
            </w:r>
          </w:p>
          <w:p w14:paraId="022B64CD" w14:textId="77777777" w:rsidR="00A43E8F" w:rsidRDefault="00A43E8F" w:rsidP="00A43E8F">
            <w:pPr>
              <w:pStyle w:val="2-"/>
            </w:pPr>
            <w:r>
              <w:tab/>
            </w:r>
            <w:r>
              <w:tab/>
            </w:r>
            <w:r>
              <w:tab/>
              <w:t>for (i = 0; i &lt; PRIME_MAX; ++i)</w:t>
            </w:r>
          </w:p>
          <w:p w14:paraId="55C6B3A9" w14:textId="77777777" w:rsidR="00A43E8F" w:rsidRDefault="00A43E8F" w:rsidP="00A43E8F">
            <w:pPr>
              <w:pStyle w:val="2-"/>
            </w:pPr>
            <w:r>
              <w:tab/>
            </w:r>
            <w:r>
              <w:tab/>
            </w:r>
            <w:r>
              <w:tab/>
              <w:t>{</w:t>
            </w:r>
          </w:p>
          <w:p w14:paraId="42E73429" w14:textId="77777777" w:rsidR="00A43E8F" w:rsidRDefault="00A43E8F" w:rsidP="00A43E8F">
            <w:pPr>
              <w:pStyle w:val="2-"/>
            </w:pPr>
            <w:r>
              <w:tab/>
            </w:r>
            <w:r>
              <w:tab/>
            </w:r>
            <w:r>
              <w:tab/>
            </w:r>
            <w:r>
              <w:tab/>
              <w:t>if (prime_num &lt; PRIME_NUM_MAX &amp;&amp; isPrime(i))</w:t>
            </w:r>
          </w:p>
          <w:p w14:paraId="3AC8EA9A" w14:textId="77777777" w:rsidR="00A43E8F" w:rsidRDefault="00A43E8F" w:rsidP="00A43E8F">
            <w:pPr>
              <w:pStyle w:val="2-"/>
            </w:pPr>
            <w:r>
              <w:tab/>
            </w:r>
            <w:r>
              <w:tab/>
            </w:r>
            <w:r>
              <w:tab/>
            </w:r>
            <w:r>
              <w:tab/>
              <w:t>{</w:t>
            </w:r>
          </w:p>
          <w:p w14:paraId="48DCEA64" w14:textId="77777777" w:rsidR="00A43E8F" w:rsidRPr="00A43E8F" w:rsidRDefault="00A43E8F" w:rsidP="00A43E8F">
            <w:pPr>
              <w:pStyle w:val="2-"/>
              <w:rPr>
                <w:color w:val="FF0000"/>
              </w:rPr>
            </w:pPr>
            <w:r w:rsidRPr="00A43E8F">
              <w:rPr>
                <w:color w:val="FF0000"/>
              </w:rPr>
              <w:t>#pragma omp atomic</w:t>
            </w:r>
          </w:p>
          <w:p w14:paraId="5E18CD00" w14:textId="77777777" w:rsidR="00A43E8F" w:rsidRDefault="00A43E8F" w:rsidP="00A43E8F">
            <w:pPr>
              <w:pStyle w:val="2-"/>
            </w:pPr>
            <w:r>
              <w:tab/>
            </w:r>
            <w:r>
              <w:tab/>
            </w:r>
            <w:r>
              <w:tab/>
            </w:r>
            <w:r>
              <w:tab/>
            </w:r>
            <w:r>
              <w:tab/>
              <w:t>++prime_num;</w:t>
            </w:r>
          </w:p>
          <w:p w14:paraId="787D6E8F" w14:textId="77777777" w:rsidR="00A43E8F" w:rsidRPr="00A43E8F" w:rsidRDefault="00A43E8F" w:rsidP="00A43E8F">
            <w:pPr>
              <w:pStyle w:val="2-"/>
              <w:rPr>
                <w:color w:val="FF0000"/>
              </w:rPr>
            </w:pPr>
            <w:r w:rsidRPr="00A43E8F">
              <w:rPr>
                <w:color w:val="FF0000"/>
              </w:rPr>
              <w:t>#pragma omp atomic</w:t>
            </w:r>
          </w:p>
          <w:p w14:paraId="7F0763EC" w14:textId="77777777" w:rsidR="00A43E8F" w:rsidRDefault="00A43E8F" w:rsidP="00A43E8F">
            <w:pPr>
              <w:pStyle w:val="2-"/>
            </w:pPr>
            <w:r>
              <w:tab/>
            </w:r>
            <w:r>
              <w:tab/>
            </w:r>
            <w:r>
              <w:tab/>
            </w:r>
            <w:r>
              <w:tab/>
            </w:r>
            <w:r>
              <w:tab/>
              <w:t>prime_total += i;</w:t>
            </w:r>
          </w:p>
          <w:p w14:paraId="59915E3A" w14:textId="77777777" w:rsidR="00A43E8F" w:rsidRDefault="00A43E8F" w:rsidP="00A43E8F">
            <w:pPr>
              <w:pStyle w:val="2-"/>
            </w:pPr>
            <w:r>
              <w:tab/>
            </w:r>
            <w:r>
              <w:tab/>
            </w:r>
            <w:r>
              <w:tab/>
            </w:r>
            <w:r>
              <w:tab/>
              <w:t>}</w:t>
            </w:r>
          </w:p>
          <w:p w14:paraId="38D8BCE6" w14:textId="77777777" w:rsidR="00A43E8F" w:rsidRDefault="00A43E8F" w:rsidP="00A43E8F">
            <w:pPr>
              <w:pStyle w:val="2-"/>
            </w:pPr>
            <w:r>
              <w:tab/>
            </w:r>
            <w:r>
              <w:tab/>
            </w:r>
            <w:r>
              <w:tab/>
              <w:t>}</w:t>
            </w:r>
          </w:p>
          <w:p w14:paraId="6DD3979F" w14:textId="77777777" w:rsidR="00A43E8F" w:rsidRDefault="00A43E8F" w:rsidP="00A43E8F">
            <w:pPr>
              <w:pStyle w:val="2-"/>
            </w:pPr>
            <w:r>
              <w:tab/>
            </w:r>
            <w:r>
              <w:tab/>
              <w:t>}</w:t>
            </w:r>
          </w:p>
          <w:p w14:paraId="696CA752" w14:textId="77777777" w:rsidR="00A43E8F" w:rsidRDefault="00A43E8F" w:rsidP="00A43E8F">
            <w:pPr>
              <w:pStyle w:val="2-"/>
            </w:pPr>
            <w:r>
              <w:tab/>
              <w:t>}</w:t>
            </w:r>
          </w:p>
          <w:p w14:paraId="13F5CCEC" w14:textId="77777777" w:rsidR="00A43E8F" w:rsidRDefault="00A43E8F" w:rsidP="00A43E8F">
            <w:pPr>
              <w:pStyle w:val="2-"/>
            </w:pPr>
          </w:p>
          <w:p w14:paraId="5EBD01AA" w14:textId="232FE084" w:rsidR="00A43E8F" w:rsidRPr="00A43E8F" w:rsidRDefault="00A43E8F" w:rsidP="00A43E8F">
            <w:pPr>
              <w:pStyle w:val="2-"/>
              <w:rPr>
                <w:color w:val="00B050"/>
              </w:rPr>
            </w:pPr>
            <w:r>
              <w:tab/>
            </w:r>
            <w:r w:rsidRPr="00A43E8F">
              <w:rPr>
                <w:color w:val="00B050"/>
              </w:rPr>
              <w:t>//処理時間計測（</w:t>
            </w:r>
            <w:r>
              <w:rPr>
                <w:rFonts w:hint="eastAsia"/>
                <w:color w:val="00B050"/>
              </w:rPr>
              <w:t>終了</w:t>
            </w:r>
            <w:r w:rsidRPr="00A43E8F">
              <w:rPr>
                <w:color w:val="00B050"/>
              </w:rPr>
              <w:t>）</w:t>
            </w:r>
          </w:p>
          <w:p w14:paraId="085BD8AC" w14:textId="77777777" w:rsidR="00A43E8F" w:rsidRDefault="00A43E8F" w:rsidP="00A43E8F">
            <w:pPr>
              <w:pStyle w:val="2-"/>
            </w:pPr>
            <w:r>
              <w:tab/>
              <w:t>LARGE_INTEGER end;</w:t>
            </w:r>
          </w:p>
          <w:p w14:paraId="4693F6D5" w14:textId="77777777" w:rsidR="00A43E8F" w:rsidRDefault="00A43E8F" w:rsidP="00A43E8F">
            <w:pPr>
              <w:pStyle w:val="2-"/>
            </w:pPr>
            <w:r>
              <w:tab/>
              <w:t>QueryPerformanceCounter(&amp;end);</w:t>
            </w:r>
          </w:p>
          <w:p w14:paraId="64A97406" w14:textId="77777777" w:rsidR="00A43E8F" w:rsidRDefault="00A43E8F" w:rsidP="00A43E8F">
            <w:pPr>
              <w:pStyle w:val="2-"/>
            </w:pPr>
            <w:r>
              <w:tab/>
              <w:t>float time = static_cast&lt;float&gt;(static_cast&lt;double&gt;(end.QuadPart - begin.QuadPart)</w:t>
            </w:r>
          </w:p>
          <w:p w14:paraId="357113A2" w14:textId="2AF1F277" w:rsidR="00A43E8F" w:rsidRDefault="00A43E8F" w:rsidP="00A43E8F">
            <w:pPr>
              <w:pStyle w:val="2-"/>
            </w:pPr>
            <w:r>
              <w:lastRenderedPageBreak/>
              <w:tab/>
            </w:r>
            <w:r>
              <w:tab/>
            </w:r>
            <w:r>
              <w:tab/>
              <w:t xml:space="preserve"> / static_cast&lt;double&gt;(freq.QuadPart));</w:t>
            </w:r>
          </w:p>
          <w:p w14:paraId="1EEF867D" w14:textId="66073948" w:rsidR="00A43E8F" w:rsidRDefault="00A43E8F" w:rsidP="00A43E8F">
            <w:pPr>
              <w:pStyle w:val="2-"/>
            </w:pPr>
            <w:r>
              <w:tab/>
            </w:r>
          </w:p>
          <w:p w14:paraId="3E2D711F" w14:textId="464D2D48" w:rsidR="00A43E8F" w:rsidRPr="00A43E8F" w:rsidRDefault="00A43E8F" w:rsidP="00A43E8F">
            <w:pPr>
              <w:pStyle w:val="2-"/>
              <w:rPr>
                <w:color w:val="00B050"/>
              </w:rPr>
            </w:pPr>
            <w:r w:rsidRPr="00A43E8F">
              <w:rPr>
                <w:color w:val="00B050"/>
              </w:rPr>
              <w:tab/>
              <w:t>//</w:t>
            </w:r>
            <w:r w:rsidRPr="00A43E8F">
              <w:rPr>
                <w:rFonts w:hint="eastAsia"/>
                <w:color w:val="00B050"/>
              </w:rPr>
              <w:t>結果表示</w:t>
            </w:r>
          </w:p>
          <w:p w14:paraId="3425DBCF" w14:textId="75142305" w:rsidR="004A2B4E" w:rsidRDefault="00A43E8F" w:rsidP="00A43E8F">
            <w:pPr>
              <w:pStyle w:val="2-"/>
            </w:pPr>
            <w:r>
              <w:tab/>
              <w:t>printf("prime_num=%d, prime_total=%lld, sum=%lld, time=%.6f</w:t>
            </w:r>
            <w:r w:rsidR="00F13CC6">
              <w:t xml:space="preserve"> sec</w:t>
            </w:r>
            <w:r>
              <w:t>\n", prime_num, prime_total, sum, time);</w:t>
            </w:r>
          </w:p>
          <w:p w14:paraId="210334AC" w14:textId="77777777" w:rsidR="00A43E8F" w:rsidRDefault="00A43E8F" w:rsidP="00A43E8F">
            <w:pPr>
              <w:pStyle w:val="2-"/>
            </w:pPr>
            <w:r>
              <w:tab/>
            </w:r>
          </w:p>
          <w:p w14:paraId="20606431" w14:textId="45B70932" w:rsidR="00A43E8F" w:rsidRDefault="00A43E8F" w:rsidP="00A43E8F">
            <w:pPr>
              <w:pStyle w:val="2-"/>
            </w:pPr>
            <w:r>
              <w:tab/>
              <w:t>return EXIT_SUCCESS;</w:t>
            </w:r>
          </w:p>
          <w:p w14:paraId="2DAB6F31" w14:textId="2CF07D49" w:rsidR="00A43E8F" w:rsidRDefault="00A43E8F" w:rsidP="00A43E8F">
            <w:pPr>
              <w:pStyle w:val="2-"/>
            </w:pPr>
            <w:r>
              <w:t>}</w:t>
            </w:r>
          </w:p>
        </w:tc>
      </w:tr>
    </w:tbl>
    <w:p w14:paraId="2EB5D498" w14:textId="2FD6E028" w:rsidR="004A2B4E" w:rsidRPr="00F13CC6" w:rsidRDefault="004A2B4E" w:rsidP="004A2B4E">
      <w:pPr>
        <w:pStyle w:val="a9"/>
        <w:keepNext/>
        <w:widowControl/>
        <w:rPr>
          <w:sz w:val="20"/>
          <w:szCs w:val="20"/>
        </w:rPr>
      </w:pPr>
      <w:r w:rsidRPr="00E32152">
        <w:rPr>
          <w:rFonts w:hint="eastAsia"/>
          <w:color w:val="FF0000"/>
          <w:sz w:val="20"/>
          <w:szCs w:val="20"/>
        </w:rPr>
        <w:lastRenderedPageBreak/>
        <w:t>↓（実行結果）</w:t>
      </w:r>
      <w:r w:rsidR="00F13CC6" w:rsidRPr="00AD766C">
        <w:rPr>
          <w:rFonts w:hint="eastAsia"/>
          <w:sz w:val="20"/>
          <w:szCs w:val="20"/>
        </w:rPr>
        <w:t>※</w:t>
      </w:r>
      <w:r w:rsidR="00F13CC6" w:rsidRPr="00AD766C">
        <w:rPr>
          <w:rFonts w:hint="eastAsia"/>
          <w:sz w:val="20"/>
          <w:szCs w:val="20"/>
        </w:rPr>
        <w:t>OpneMP</w:t>
      </w:r>
      <w:r w:rsidR="00F13CC6" w:rsidRPr="00AD766C">
        <w:rPr>
          <w:rFonts w:hint="eastAsia"/>
          <w:sz w:val="20"/>
          <w:szCs w:val="20"/>
        </w:rPr>
        <w:t>無効化時</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A2B4E" w14:paraId="5021DDDF" w14:textId="77777777" w:rsidTr="0002519B">
        <w:tc>
          <w:tcPr>
            <w:tcW w:w="8494" w:type="dxa"/>
          </w:tcPr>
          <w:p w14:paraId="57E03A1A" w14:textId="3462DCD9" w:rsidR="00F0233E" w:rsidRPr="00DD51B6" w:rsidRDefault="006970ED" w:rsidP="006970ED">
            <w:pPr>
              <w:pStyle w:val="2-"/>
              <w:rPr>
                <w:color w:val="auto"/>
              </w:rPr>
            </w:pPr>
            <w:r w:rsidRPr="006970ED">
              <w:rPr>
                <w:color w:val="auto"/>
              </w:rPr>
              <w:t>prime_num=17984, prime_total=1709600813, sum=7999999999000, time=</w:t>
            </w:r>
            <w:r w:rsidRPr="00F13CC6">
              <w:rPr>
                <w:color w:val="FF0000"/>
              </w:rPr>
              <w:t>7.192203</w:t>
            </w:r>
            <w:r w:rsidR="00F13CC6">
              <w:rPr>
                <w:color w:val="FF0000"/>
              </w:rPr>
              <w:t xml:space="preserve"> sec</w:t>
            </w:r>
          </w:p>
        </w:tc>
      </w:tr>
    </w:tbl>
    <w:p w14:paraId="161FBC9D" w14:textId="49D28373" w:rsidR="00F13CC6" w:rsidRPr="00F13CC6" w:rsidRDefault="00F13CC6" w:rsidP="00F13CC6">
      <w:pPr>
        <w:pStyle w:val="a9"/>
        <w:keepNext/>
        <w:widowControl/>
        <w:rPr>
          <w:sz w:val="20"/>
          <w:szCs w:val="20"/>
        </w:rPr>
      </w:pPr>
      <w:r w:rsidRPr="00E32152">
        <w:rPr>
          <w:rFonts w:hint="eastAsia"/>
          <w:color w:val="FF0000"/>
          <w:sz w:val="20"/>
          <w:szCs w:val="20"/>
        </w:rPr>
        <w:t>↓（実行結果）</w:t>
      </w:r>
      <w:r w:rsidRPr="00AD766C">
        <w:rPr>
          <w:rFonts w:hint="eastAsia"/>
          <w:sz w:val="20"/>
          <w:szCs w:val="20"/>
        </w:rPr>
        <w:t>※</w:t>
      </w:r>
      <w:r w:rsidRPr="00AD766C">
        <w:rPr>
          <w:rFonts w:hint="eastAsia"/>
          <w:sz w:val="20"/>
          <w:szCs w:val="20"/>
        </w:rPr>
        <w:t>OpneMP</w:t>
      </w:r>
      <w:r w:rsidRPr="00AD766C">
        <w:rPr>
          <w:rFonts w:hint="eastAsia"/>
          <w:sz w:val="20"/>
          <w:szCs w:val="20"/>
        </w:rPr>
        <w:t>有効化時</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F13CC6" w14:paraId="2001C1A1" w14:textId="77777777" w:rsidTr="0002519B">
        <w:tc>
          <w:tcPr>
            <w:tcW w:w="8494" w:type="dxa"/>
          </w:tcPr>
          <w:p w14:paraId="030B4FFB" w14:textId="77777777" w:rsidR="00F13CC6" w:rsidRPr="006970ED" w:rsidRDefault="00F13CC6" w:rsidP="0002519B">
            <w:pPr>
              <w:pStyle w:val="2-"/>
              <w:rPr>
                <w:color w:val="auto"/>
              </w:rPr>
            </w:pPr>
            <w:r w:rsidRPr="006970ED">
              <w:rPr>
                <w:color w:val="auto"/>
              </w:rPr>
              <w:t>omp_get_num_procs()=8</w:t>
            </w:r>
          </w:p>
          <w:p w14:paraId="6407F7F8" w14:textId="77777777" w:rsidR="00F13CC6" w:rsidRPr="006970ED" w:rsidRDefault="00F13CC6" w:rsidP="0002519B">
            <w:pPr>
              <w:pStyle w:val="2-"/>
              <w:rPr>
                <w:color w:val="auto"/>
              </w:rPr>
            </w:pPr>
            <w:r w:rsidRPr="006970ED">
              <w:rPr>
                <w:color w:val="auto"/>
              </w:rPr>
              <w:t>omp_get_max_threads()=8</w:t>
            </w:r>
          </w:p>
          <w:p w14:paraId="20C0D03F" w14:textId="4FBF32FE" w:rsidR="00F13CC6" w:rsidRPr="00DD51B6" w:rsidRDefault="00F13CC6" w:rsidP="0002519B">
            <w:pPr>
              <w:pStyle w:val="2-"/>
              <w:rPr>
                <w:color w:val="auto"/>
              </w:rPr>
            </w:pPr>
            <w:r w:rsidRPr="006970ED">
              <w:rPr>
                <w:color w:val="auto"/>
              </w:rPr>
              <w:t>prime_num=17984, prime_total=1709600813, sum=7999999999000, time=</w:t>
            </w:r>
            <w:r w:rsidRPr="00F13CC6">
              <w:rPr>
                <w:color w:val="FF0000"/>
              </w:rPr>
              <w:t>1.870132</w:t>
            </w:r>
            <w:r>
              <w:rPr>
                <w:color w:val="FF0000"/>
              </w:rPr>
              <w:t xml:space="preserve"> sec</w:t>
            </w:r>
          </w:p>
        </w:tc>
      </w:tr>
    </w:tbl>
    <w:p w14:paraId="6B481950" w14:textId="41545FDE" w:rsidR="00F723F0" w:rsidRDefault="00F723F0" w:rsidP="00F723F0">
      <w:pPr>
        <w:pStyle w:val="a9"/>
        <w:spacing w:beforeLines="50" w:before="180"/>
        <w:ind w:firstLine="283"/>
      </w:pPr>
      <w:r>
        <w:rPr>
          <w:rFonts w:hint="eastAsia"/>
        </w:rPr>
        <w:t>細かい解説は省略するが、処理によって</w:t>
      </w:r>
      <w:r w:rsidR="00581543">
        <w:rPr>
          <w:rFonts w:hint="eastAsia"/>
        </w:rPr>
        <w:t>効果が</w:t>
      </w:r>
      <w:r>
        <w:rPr>
          <w:rFonts w:hint="eastAsia"/>
        </w:rPr>
        <w:t>大きいこ</w:t>
      </w:r>
      <w:r w:rsidR="00581543">
        <w:rPr>
          <w:rFonts w:hint="eastAsia"/>
        </w:rPr>
        <w:t>とは確認できる</w:t>
      </w:r>
      <w:r w:rsidR="00AD766C">
        <w:rPr>
          <w:rFonts w:hint="eastAsia"/>
        </w:rPr>
        <w:t>。しかし</w:t>
      </w:r>
      <w:r w:rsidR="00581543">
        <w:rPr>
          <w:rFonts w:hint="eastAsia"/>
        </w:rPr>
        <w:t>、</w:t>
      </w:r>
      <w:r w:rsidR="00AD766C">
        <w:rPr>
          <w:rFonts w:hint="eastAsia"/>
        </w:rPr>
        <w:t>処理に</w:t>
      </w:r>
      <w:r w:rsidR="00581543">
        <w:rPr>
          <w:rFonts w:hint="eastAsia"/>
        </w:rPr>
        <w:t>制約も多く、思い通りの制御は難しい。</w:t>
      </w:r>
    </w:p>
    <w:p w14:paraId="5CEEA169" w14:textId="77777777" w:rsidR="00F723F0" w:rsidRDefault="00F723F0" w:rsidP="00F723F0">
      <w:pPr>
        <w:pStyle w:val="a9"/>
        <w:ind w:firstLine="283"/>
      </w:pPr>
      <w:r>
        <w:rPr>
          <w:rFonts w:hint="eastAsia"/>
        </w:rPr>
        <w:t>慣れないと正確な指定がしにくい</w:t>
      </w:r>
      <w:r w:rsidR="00AD766C">
        <w:rPr>
          <w:rFonts w:hint="eastAsia"/>
        </w:rPr>
        <w:t>。例えば、「</w:t>
      </w:r>
      <w:r w:rsidR="00AD766C" w:rsidRPr="00F723F0">
        <w:rPr>
          <w:rFonts w:ascii="ＭＳ ゴシック" w:hAnsi="ＭＳ ゴシック" w:hint="eastAsia"/>
          <w:color w:val="0070C0"/>
        </w:rPr>
        <w:t>#pragma o</w:t>
      </w:r>
      <w:r w:rsidR="00AD766C" w:rsidRPr="00F723F0">
        <w:rPr>
          <w:rFonts w:ascii="ＭＳ ゴシック" w:hAnsi="ＭＳ ゴシック"/>
          <w:color w:val="0070C0"/>
        </w:rPr>
        <w:t>mp parallel for</w:t>
      </w:r>
      <w:r w:rsidR="00AD766C">
        <w:rPr>
          <w:rFonts w:hint="eastAsia"/>
        </w:rPr>
        <w:t>」の「</w:t>
      </w:r>
      <w:r w:rsidR="00AD766C" w:rsidRPr="00F723F0">
        <w:rPr>
          <w:rFonts w:ascii="ＭＳ ゴシック" w:hAnsi="ＭＳ ゴシック" w:hint="eastAsia"/>
          <w:color w:val="0070C0"/>
        </w:rPr>
        <w:t>for</w:t>
      </w:r>
      <w:r w:rsidR="00AD766C">
        <w:rPr>
          <w:rFonts w:hint="eastAsia"/>
        </w:rPr>
        <w:t>」が抜けても動作するが、誤った計算結果になる。</w:t>
      </w:r>
      <w:r>
        <w:rPr>
          <w:rFonts w:hint="eastAsia"/>
        </w:rPr>
        <w:t>ほか、「</w:t>
      </w:r>
      <w:r w:rsidRPr="00F723F0">
        <w:rPr>
          <w:rFonts w:ascii="ＭＳ ゴシック" w:hAnsi="ＭＳ ゴシック" w:hint="eastAsia"/>
          <w:color w:val="0070C0"/>
        </w:rPr>
        <w:t>#pragma o</w:t>
      </w:r>
      <w:r w:rsidRPr="00F723F0">
        <w:rPr>
          <w:rFonts w:ascii="ＭＳ ゴシック" w:hAnsi="ＭＳ ゴシック"/>
          <w:color w:val="0070C0"/>
        </w:rPr>
        <w:t xml:space="preserve">mp parallel </w:t>
      </w:r>
      <w:r>
        <w:rPr>
          <w:rFonts w:ascii="ＭＳ ゴシック" w:hAnsi="ＭＳ ゴシック"/>
          <w:color w:val="0070C0"/>
        </w:rPr>
        <w:t>private(var)</w:t>
      </w:r>
      <w:r>
        <w:rPr>
          <w:rFonts w:hint="eastAsia"/>
        </w:rPr>
        <w:t>」の「</w:t>
      </w:r>
      <w:r>
        <w:rPr>
          <w:rFonts w:ascii="ＭＳ ゴシック" w:hAnsi="ＭＳ ゴシック"/>
          <w:color w:val="0070C0"/>
        </w:rPr>
        <w:t>private(var)</w:t>
      </w:r>
      <w:r>
        <w:rPr>
          <w:rFonts w:hint="eastAsia"/>
        </w:rPr>
        <w:t>」でブロック内のローカル変数を指定しないと正しく変数の値が扱われない、といった面倒が多い。</w:t>
      </w:r>
    </w:p>
    <w:p w14:paraId="473BF60E" w14:textId="49B32A36" w:rsidR="00581543" w:rsidRDefault="00AD766C" w:rsidP="00F723F0">
      <w:pPr>
        <w:pStyle w:val="a9"/>
        <w:ind w:firstLine="283"/>
      </w:pPr>
      <w:r>
        <w:rPr>
          <w:rFonts w:hint="eastAsia"/>
        </w:rPr>
        <w:t>OpenMP</w:t>
      </w:r>
      <w:r>
        <w:rPr>
          <w:rFonts w:hint="eastAsia"/>
        </w:rPr>
        <w:t>有効化時と無効化時を切り替えて検算</w:t>
      </w:r>
      <w:r w:rsidR="00F723F0">
        <w:rPr>
          <w:rFonts w:hint="eastAsia"/>
        </w:rPr>
        <w:t>し、ロジックに誤りがないことを確認する</w:t>
      </w:r>
      <w:r>
        <w:rPr>
          <w:rFonts w:hint="eastAsia"/>
        </w:rPr>
        <w:t>ことが必須となる。</w:t>
      </w:r>
    </w:p>
    <w:p w14:paraId="11EE2663" w14:textId="278614C4" w:rsidR="00A5575B" w:rsidRPr="00F13CC6" w:rsidRDefault="00A5575B" w:rsidP="00AD766C">
      <w:pPr>
        <w:pStyle w:val="a9"/>
        <w:spacing w:beforeLines="50" w:before="180"/>
        <w:ind w:firstLine="283"/>
      </w:pPr>
      <w:r>
        <w:rPr>
          <w:rFonts w:hint="eastAsia"/>
        </w:rPr>
        <w:t>スレッドの制御は通常のスレッドと同様に、</w:t>
      </w:r>
      <w:r>
        <w:rPr>
          <w:rFonts w:hint="eastAsia"/>
        </w:rPr>
        <w:t>OS</w:t>
      </w:r>
      <w:r>
        <w:rPr>
          <w:rFonts w:hint="eastAsia"/>
        </w:rPr>
        <w:t>によってスケジューリングされる。スタックサイズは直接指定できず、環境変数によって設定する。ほか、ロック機構なども用意されている。</w:t>
      </w:r>
    </w:p>
    <w:p w14:paraId="46F6CE41" w14:textId="41A83A44" w:rsidR="00F809CD" w:rsidRDefault="00F809CD" w:rsidP="00F809CD">
      <w:pPr>
        <w:pStyle w:val="2"/>
      </w:pPr>
      <w:bookmarkStart w:id="57" w:name="_Toc378437702"/>
      <w:r>
        <w:rPr>
          <w:rFonts w:hint="eastAsia"/>
        </w:rPr>
        <w:t>C++11</w:t>
      </w:r>
      <w:r>
        <w:rPr>
          <w:rFonts w:hint="eastAsia"/>
        </w:rPr>
        <w:t>版非同期関数</w:t>
      </w:r>
    </w:p>
    <w:p w14:paraId="05536F68" w14:textId="1805B9C6" w:rsidR="00F809CD" w:rsidRDefault="00F809CD" w:rsidP="00F809CD">
      <w:pPr>
        <w:pStyle w:val="a9"/>
        <w:ind w:firstLine="283"/>
      </w:pPr>
      <w:r>
        <w:rPr>
          <w:rFonts w:hint="eastAsia"/>
        </w:rPr>
        <w:t>Open</w:t>
      </w:r>
      <w:r>
        <w:t>MP</w:t>
      </w:r>
      <w:r>
        <w:rPr>
          <w:rFonts w:hint="eastAsia"/>
        </w:rPr>
        <w:t>のような並列処理の</w:t>
      </w:r>
      <w:r w:rsidR="00456DEB">
        <w:rPr>
          <w:rFonts w:hint="eastAsia"/>
        </w:rPr>
        <w:t>手法が、</w:t>
      </w:r>
      <w:r w:rsidR="00456DEB">
        <w:rPr>
          <w:rFonts w:hint="eastAsia"/>
        </w:rPr>
        <w:t>C++11</w:t>
      </w:r>
      <w:r w:rsidR="00456DEB">
        <w:rPr>
          <w:rFonts w:hint="eastAsia"/>
        </w:rPr>
        <w:t>にも用意されている</w:t>
      </w:r>
      <w:r>
        <w:rPr>
          <w:rFonts w:hint="eastAsia"/>
        </w:rPr>
        <w:t>。</w:t>
      </w:r>
    </w:p>
    <w:p w14:paraId="0D37F1A1" w14:textId="35287014" w:rsidR="008B2292" w:rsidRDefault="008B2292" w:rsidP="00F809CD">
      <w:pPr>
        <w:pStyle w:val="a9"/>
        <w:ind w:firstLine="283"/>
        <w:rPr>
          <w:rFonts w:hint="eastAsia"/>
        </w:rPr>
      </w:pPr>
      <w:r>
        <w:t>OpenMP</w:t>
      </w:r>
      <w:r>
        <w:t>に比べて、</w:t>
      </w:r>
      <w:r>
        <w:t>C++</w:t>
      </w:r>
      <w:r>
        <w:t>言語的な手続きでの処理の流れが把握し易い。</w:t>
      </w:r>
    </w:p>
    <w:p w14:paraId="3CD6E21C" w14:textId="0E89D10C" w:rsidR="00F809CD" w:rsidRDefault="00456DEB" w:rsidP="00F809CD">
      <w:pPr>
        <w:pStyle w:val="a9"/>
        <w:ind w:firstLine="283"/>
      </w:pPr>
      <w:r>
        <w:t>C++11</w:t>
      </w:r>
      <w:r>
        <w:rPr>
          <w:rFonts w:hint="eastAsia"/>
        </w:rPr>
        <w:t>の非同期関数の</w:t>
      </w:r>
      <w:r w:rsidR="00F809CD">
        <w:rPr>
          <w:rFonts w:hint="eastAsia"/>
        </w:rPr>
        <w:t>サンプルコードを示す。</w:t>
      </w:r>
    </w:p>
    <w:p w14:paraId="7A635377" w14:textId="498F3CA0" w:rsidR="008B2292" w:rsidRDefault="008B2292" w:rsidP="00F809CD">
      <w:pPr>
        <w:pStyle w:val="a9"/>
        <w:ind w:firstLine="283"/>
        <w:rPr>
          <w:rFonts w:hint="eastAsia"/>
        </w:rPr>
      </w:pPr>
      <w:r>
        <w:t>ややコードが長めになるが、応用事例もサンプルに含める。</w:t>
      </w:r>
      <w:r>
        <w:rPr>
          <w:rFonts w:hint="eastAsia"/>
        </w:rPr>
        <w:t>1</w:t>
      </w:r>
      <w:r>
        <w:rPr>
          <w:rFonts w:hint="eastAsia"/>
        </w:rPr>
        <w:t>千万件のデータのソートのサンプルである。</w:t>
      </w:r>
      <w:r w:rsidR="00D205FE">
        <w:rPr>
          <w:rFonts w:hint="eastAsia"/>
        </w:rPr>
        <w:t>ラムダ式を用いてコードをコンパクトにできる点も</w:t>
      </w:r>
      <w:r w:rsidR="00D205FE">
        <w:rPr>
          <w:rFonts w:hint="eastAsia"/>
        </w:rPr>
        <w:t>C++11</w:t>
      </w:r>
      <w:r w:rsidR="00D205FE">
        <w:rPr>
          <w:rFonts w:hint="eastAsia"/>
        </w:rPr>
        <w:t>の特徴。</w:t>
      </w:r>
    </w:p>
    <w:p w14:paraId="1AAD2437" w14:textId="7575991A" w:rsidR="00F809CD" w:rsidRDefault="008B2292" w:rsidP="00F809CD">
      <w:pPr>
        <w:pStyle w:val="a9"/>
        <w:keepNext/>
        <w:widowControl/>
        <w:spacing w:beforeLines="50" w:before="180"/>
        <w:ind w:firstLineChars="0" w:firstLine="0"/>
      </w:pPr>
      <w:r>
        <w:t>C++11</w:t>
      </w:r>
      <w:r>
        <w:t>非同期関数</w:t>
      </w:r>
      <w:r w:rsidR="00F809CD">
        <w:rPr>
          <w:rFonts w:hint="eastAsia"/>
        </w:rPr>
        <w:t>のサンプル：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F809CD" w14:paraId="285FBCB0" w14:textId="77777777" w:rsidTr="00A42DD8">
        <w:tc>
          <w:tcPr>
            <w:tcW w:w="8494" w:type="dxa"/>
          </w:tcPr>
          <w:p w14:paraId="77945895" w14:textId="18B46496" w:rsidR="00D205FE" w:rsidRDefault="00D205FE" w:rsidP="00D205FE">
            <w:pPr>
              <w:pStyle w:val="2-"/>
            </w:pPr>
            <w:r>
              <w:t>#include &lt;stdio.h&gt;</w:t>
            </w:r>
          </w:p>
          <w:p w14:paraId="11173256" w14:textId="77777777" w:rsidR="00D205FE" w:rsidRDefault="00D205FE" w:rsidP="00D205FE">
            <w:pPr>
              <w:pStyle w:val="2-"/>
            </w:pPr>
            <w:r>
              <w:t>#include &lt;stdlib.h&gt;</w:t>
            </w:r>
          </w:p>
          <w:p w14:paraId="41F2B76D" w14:textId="77777777" w:rsidR="00D205FE" w:rsidRDefault="00D205FE" w:rsidP="00D205FE">
            <w:pPr>
              <w:pStyle w:val="2-"/>
            </w:pPr>
          </w:p>
          <w:p w14:paraId="1773B48E" w14:textId="3D8D4D90" w:rsidR="00D205FE" w:rsidRPr="00AC11B7" w:rsidRDefault="00D205FE" w:rsidP="00D205FE">
            <w:pPr>
              <w:pStyle w:val="2-"/>
              <w:rPr>
                <w:color w:val="FF0000"/>
              </w:rPr>
            </w:pPr>
            <w:r w:rsidRPr="00AC11B7">
              <w:rPr>
                <w:color w:val="FF0000"/>
              </w:rPr>
              <w:t>#include &lt;future&gt;</w:t>
            </w:r>
            <w:r w:rsidR="00AC11B7" w:rsidRPr="00AC11B7">
              <w:rPr>
                <w:color w:val="00B050"/>
              </w:rPr>
              <w:t>//非同期関数用</w:t>
            </w:r>
          </w:p>
          <w:p w14:paraId="4CE26AE6" w14:textId="77777777" w:rsidR="00D205FE" w:rsidRDefault="00D205FE" w:rsidP="00D205FE">
            <w:pPr>
              <w:pStyle w:val="2-"/>
            </w:pPr>
          </w:p>
          <w:p w14:paraId="252BE60E" w14:textId="24D94A6C" w:rsidR="00D205FE" w:rsidRDefault="00D205FE" w:rsidP="00D205FE">
            <w:pPr>
              <w:pStyle w:val="2-"/>
              <w:rPr>
                <w:rFonts w:hint="eastAsia"/>
              </w:rPr>
            </w:pPr>
            <w:r>
              <w:rPr>
                <w:rFonts w:hint="eastAsia"/>
              </w:rPr>
              <w:t>#include &lt;thread&gt;</w:t>
            </w:r>
            <w:r w:rsidRPr="00AC11B7">
              <w:rPr>
                <w:rFonts w:hint="eastAsia"/>
                <w:color w:val="00B050"/>
              </w:rPr>
              <w:t>//スリープ用</w:t>
            </w:r>
          </w:p>
          <w:p w14:paraId="20255B2A" w14:textId="3F08CAEE" w:rsidR="00D205FE" w:rsidRDefault="00D205FE" w:rsidP="00D205FE">
            <w:pPr>
              <w:pStyle w:val="2-"/>
              <w:rPr>
                <w:rFonts w:hint="eastAsia"/>
              </w:rPr>
            </w:pPr>
            <w:r>
              <w:rPr>
                <w:rFonts w:hint="eastAsia"/>
              </w:rPr>
              <w:t>#include &lt;chrono&gt;</w:t>
            </w:r>
            <w:r w:rsidRPr="00AC11B7">
              <w:rPr>
                <w:rFonts w:hint="eastAsia"/>
                <w:color w:val="00B050"/>
              </w:rPr>
              <w:t>//時間計測用</w:t>
            </w:r>
          </w:p>
          <w:p w14:paraId="542716F3" w14:textId="77777777" w:rsidR="00D205FE" w:rsidRDefault="00D205FE" w:rsidP="00D205FE">
            <w:pPr>
              <w:pStyle w:val="2-"/>
            </w:pPr>
          </w:p>
          <w:p w14:paraId="7AA8470F" w14:textId="77777777" w:rsidR="00D205FE" w:rsidRDefault="00D205FE" w:rsidP="00D205FE">
            <w:pPr>
              <w:pStyle w:val="2-"/>
              <w:rPr>
                <w:rFonts w:hint="eastAsia"/>
              </w:rPr>
            </w:pPr>
            <w:r>
              <w:rPr>
                <w:rFonts w:hint="eastAsia"/>
              </w:rPr>
              <w:t>#include &lt;vector&gt;</w:t>
            </w:r>
            <w:r w:rsidRPr="00AC11B7">
              <w:rPr>
                <w:rFonts w:hint="eastAsia"/>
                <w:color w:val="00B050"/>
              </w:rPr>
              <w:t>//テスト計算用</w:t>
            </w:r>
          </w:p>
          <w:p w14:paraId="24BB0209" w14:textId="77777777" w:rsidR="00D205FE" w:rsidRDefault="00D205FE" w:rsidP="00D205FE">
            <w:pPr>
              <w:pStyle w:val="2-"/>
              <w:rPr>
                <w:rFonts w:hint="eastAsia"/>
              </w:rPr>
            </w:pPr>
            <w:r>
              <w:rPr>
                <w:rFonts w:hint="eastAsia"/>
              </w:rPr>
              <w:t>#include &lt;algorithm&gt;</w:t>
            </w:r>
            <w:r w:rsidRPr="00AC11B7">
              <w:rPr>
                <w:rFonts w:hint="eastAsia"/>
                <w:color w:val="00B050"/>
              </w:rPr>
              <w:t>//テスト計算用</w:t>
            </w:r>
          </w:p>
          <w:p w14:paraId="3549E937" w14:textId="77777777" w:rsidR="00D205FE" w:rsidRDefault="00D205FE" w:rsidP="00D205FE">
            <w:pPr>
              <w:pStyle w:val="2-"/>
            </w:pPr>
          </w:p>
          <w:p w14:paraId="6F84A391" w14:textId="77777777" w:rsidR="00D205FE" w:rsidRPr="00AC11B7" w:rsidRDefault="00D205FE" w:rsidP="00D205FE">
            <w:pPr>
              <w:pStyle w:val="2-"/>
              <w:rPr>
                <w:rFonts w:hint="eastAsia"/>
                <w:color w:val="00B050"/>
              </w:rPr>
            </w:pPr>
            <w:r w:rsidRPr="00AC11B7">
              <w:rPr>
                <w:rFonts w:hint="eastAsia"/>
                <w:color w:val="00B050"/>
              </w:rPr>
              <w:lastRenderedPageBreak/>
              <w:t>//計算用関数A</w:t>
            </w:r>
          </w:p>
          <w:p w14:paraId="4E83E18B" w14:textId="77777777" w:rsidR="00D205FE" w:rsidRDefault="00D205FE" w:rsidP="00D205FE">
            <w:pPr>
              <w:pStyle w:val="2-"/>
            </w:pPr>
            <w:r>
              <w:t>int calcSubA()</w:t>
            </w:r>
          </w:p>
          <w:p w14:paraId="347072AE" w14:textId="77777777" w:rsidR="00D205FE" w:rsidRDefault="00D205FE" w:rsidP="00D205FE">
            <w:pPr>
              <w:pStyle w:val="2-"/>
            </w:pPr>
            <w:r>
              <w:t>{</w:t>
            </w:r>
          </w:p>
          <w:p w14:paraId="4CC7BD00" w14:textId="77777777" w:rsidR="00AC11B7" w:rsidRPr="00AC11B7" w:rsidRDefault="00AC11B7" w:rsidP="00AC11B7">
            <w:pPr>
              <w:pStyle w:val="2-"/>
              <w:rPr>
                <w:color w:val="00B050"/>
              </w:rPr>
            </w:pPr>
            <w:r w:rsidRPr="00AC11B7">
              <w:rPr>
                <w:color w:val="00B050"/>
              </w:rPr>
              <w:tab/>
            </w:r>
            <w:r w:rsidRPr="00AC11B7">
              <w:rPr>
                <w:rFonts w:hint="eastAsia"/>
                <w:color w:val="00B050"/>
              </w:rPr>
              <w:t>//時間のかかる処理代わりのスリープ</w:t>
            </w:r>
          </w:p>
          <w:p w14:paraId="58EC473D" w14:textId="77777777" w:rsidR="00D205FE" w:rsidRDefault="00D205FE" w:rsidP="00D205FE">
            <w:pPr>
              <w:pStyle w:val="2-"/>
            </w:pPr>
            <w:r>
              <w:tab/>
              <w:t>std::this_thread::sleep_for(std::chrono::milliseconds(10));</w:t>
            </w:r>
          </w:p>
          <w:p w14:paraId="7B75DAAE" w14:textId="77777777" w:rsidR="00D205FE" w:rsidRDefault="00D205FE" w:rsidP="00D205FE">
            <w:pPr>
              <w:pStyle w:val="2-"/>
            </w:pPr>
            <w:r>
              <w:tab/>
              <w:t>return 1;</w:t>
            </w:r>
          </w:p>
          <w:p w14:paraId="73533826" w14:textId="77777777" w:rsidR="00D205FE" w:rsidRDefault="00D205FE" w:rsidP="00D205FE">
            <w:pPr>
              <w:pStyle w:val="2-"/>
            </w:pPr>
            <w:r>
              <w:t>}</w:t>
            </w:r>
          </w:p>
          <w:p w14:paraId="5A9DFC38" w14:textId="77777777" w:rsidR="00D205FE" w:rsidRDefault="00D205FE" w:rsidP="00D205FE">
            <w:pPr>
              <w:pStyle w:val="2-"/>
            </w:pPr>
          </w:p>
          <w:p w14:paraId="79E1D844" w14:textId="77777777" w:rsidR="00D205FE" w:rsidRPr="00AC11B7" w:rsidRDefault="00D205FE" w:rsidP="00D205FE">
            <w:pPr>
              <w:pStyle w:val="2-"/>
              <w:rPr>
                <w:rFonts w:hint="eastAsia"/>
                <w:color w:val="00B050"/>
              </w:rPr>
            </w:pPr>
            <w:r w:rsidRPr="00AC11B7">
              <w:rPr>
                <w:rFonts w:hint="eastAsia"/>
                <w:color w:val="00B050"/>
              </w:rPr>
              <w:t>//計算用関数B</w:t>
            </w:r>
          </w:p>
          <w:p w14:paraId="6832A66E" w14:textId="77777777" w:rsidR="00D205FE" w:rsidRDefault="00D205FE" w:rsidP="00D205FE">
            <w:pPr>
              <w:pStyle w:val="2-"/>
            </w:pPr>
            <w:r>
              <w:t>int calcSubB()</w:t>
            </w:r>
          </w:p>
          <w:p w14:paraId="7A27C25E" w14:textId="77777777" w:rsidR="00D205FE" w:rsidRDefault="00D205FE" w:rsidP="00D205FE">
            <w:pPr>
              <w:pStyle w:val="2-"/>
            </w:pPr>
            <w:r>
              <w:t>{</w:t>
            </w:r>
          </w:p>
          <w:p w14:paraId="5F8FB2B2" w14:textId="0BCB6ABC" w:rsidR="00AC11B7" w:rsidRPr="00AC11B7" w:rsidRDefault="00AC11B7" w:rsidP="00D205FE">
            <w:pPr>
              <w:pStyle w:val="2-"/>
              <w:rPr>
                <w:color w:val="00B050"/>
              </w:rPr>
            </w:pPr>
            <w:r w:rsidRPr="00AC11B7">
              <w:rPr>
                <w:color w:val="00B050"/>
              </w:rPr>
              <w:tab/>
            </w:r>
            <w:r w:rsidRPr="00AC11B7">
              <w:rPr>
                <w:rFonts w:hint="eastAsia"/>
                <w:color w:val="00B050"/>
              </w:rPr>
              <w:t>//時間のかかる処理代わりのスリープ</w:t>
            </w:r>
          </w:p>
          <w:p w14:paraId="62588C61" w14:textId="77777777" w:rsidR="00D205FE" w:rsidRDefault="00D205FE" w:rsidP="00D205FE">
            <w:pPr>
              <w:pStyle w:val="2-"/>
            </w:pPr>
            <w:r>
              <w:tab/>
              <w:t>std::this_thread::sleep_for(std::chrono::milliseconds(10));</w:t>
            </w:r>
          </w:p>
          <w:p w14:paraId="7A0E455E" w14:textId="77777777" w:rsidR="00D205FE" w:rsidRDefault="00D205FE" w:rsidP="00D205FE">
            <w:pPr>
              <w:pStyle w:val="2-"/>
            </w:pPr>
            <w:r>
              <w:tab/>
              <w:t>return 2;</w:t>
            </w:r>
          </w:p>
          <w:p w14:paraId="10882914" w14:textId="77777777" w:rsidR="00D205FE" w:rsidRDefault="00D205FE" w:rsidP="00D205FE">
            <w:pPr>
              <w:pStyle w:val="2-"/>
            </w:pPr>
            <w:r>
              <w:t>}</w:t>
            </w:r>
          </w:p>
          <w:p w14:paraId="529C968B" w14:textId="77777777" w:rsidR="00D205FE" w:rsidRDefault="00D205FE" w:rsidP="00D205FE">
            <w:pPr>
              <w:pStyle w:val="2-"/>
            </w:pPr>
          </w:p>
          <w:p w14:paraId="5C4827C3" w14:textId="77777777" w:rsidR="00D205FE" w:rsidRPr="00AC11B7" w:rsidRDefault="00D205FE" w:rsidP="00D205FE">
            <w:pPr>
              <w:pStyle w:val="2-"/>
              <w:rPr>
                <w:rFonts w:hint="eastAsia"/>
                <w:color w:val="00B050"/>
              </w:rPr>
            </w:pPr>
            <w:r w:rsidRPr="00AC11B7">
              <w:rPr>
                <w:rFonts w:hint="eastAsia"/>
                <w:color w:val="00B050"/>
              </w:rPr>
              <w:t>//計算用関数C</w:t>
            </w:r>
          </w:p>
          <w:p w14:paraId="572A58CD" w14:textId="77777777" w:rsidR="00D205FE" w:rsidRDefault="00D205FE" w:rsidP="00D205FE">
            <w:pPr>
              <w:pStyle w:val="2-"/>
            </w:pPr>
            <w:r>
              <w:t>int calcSubC()</w:t>
            </w:r>
          </w:p>
          <w:p w14:paraId="0E9D9F12" w14:textId="77777777" w:rsidR="00D205FE" w:rsidRDefault="00D205FE" w:rsidP="00D205FE">
            <w:pPr>
              <w:pStyle w:val="2-"/>
            </w:pPr>
            <w:r>
              <w:t>{</w:t>
            </w:r>
          </w:p>
          <w:p w14:paraId="4BEC8C1B" w14:textId="77777777" w:rsidR="00AC11B7" w:rsidRPr="00AC11B7" w:rsidRDefault="00AC11B7" w:rsidP="00AC11B7">
            <w:pPr>
              <w:pStyle w:val="2-"/>
              <w:rPr>
                <w:color w:val="00B050"/>
              </w:rPr>
            </w:pPr>
            <w:r w:rsidRPr="00AC11B7">
              <w:rPr>
                <w:color w:val="00B050"/>
              </w:rPr>
              <w:tab/>
            </w:r>
            <w:r w:rsidRPr="00AC11B7">
              <w:rPr>
                <w:rFonts w:hint="eastAsia"/>
                <w:color w:val="00B050"/>
              </w:rPr>
              <w:t>//時間のかかる処理代わりのスリープ</w:t>
            </w:r>
          </w:p>
          <w:p w14:paraId="4FEC2CE9" w14:textId="77777777" w:rsidR="00D205FE" w:rsidRDefault="00D205FE" w:rsidP="00D205FE">
            <w:pPr>
              <w:pStyle w:val="2-"/>
            </w:pPr>
            <w:r>
              <w:tab/>
              <w:t>std::this_thread::sleep_for(std::chrono::milliseconds(10));</w:t>
            </w:r>
          </w:p>
          <w:p w14:paraId="3283C967" w14:textId="77777777" w:rsidR="00D205FE" w:rsidRDefault="00D205FE" w:rsidP="00D205FE">
            <w:pPr>
              <w:pStyle w:val="2-"/>
            </w:pPr>
            <w:r>
              <w:tab/>
              <w:t>return 3;</w:t>
            </w:r>
          </w:p>
          <w:p w14:paraId="04D23755" w14:textId="77777777" w:rsidR="00D205FE" w:rsidRDefault="00D205FE" w:rsidP="00D205FE">
            <w:pPr>
              <w:pStyle w:val="2-"/>
            </w:pPr>
            <w:r>
              <w:t>}</w:t>
            </w:r>
          </w:p>
          <w:p w14:paraId="0FA1733A" w14:textId="77777777" w:rsidR="00D205FE" w:rsidRDefault="00D205FE" w:rsidP="00D205FE">
            <w:pPr>
              <w:pStyle w:val="2-"/>
            </w:pPr>
          </w:p>
          <w:p w14:paraId="3FCE2627" w14:textId="77777777" w:rsidR="00D205FE" w:rsidRPr="00AC11B7" w:rsidRDefault="00D205FE" w:rsidP="00D205FE">
            <w:pPr>
              <w:pStyle w:val="2-"/>
              <w:rPr>
                <w:rFonts w:hint="eastAsia"/>
                <w:color w:val="00B050"/>
              </w:rPr>
            </w:pPr>
            <w:r w:rsidRPr="00AC11B7">
              <w:rPr>
                <w:rFonts w:hint="eastAsia"/>
                <w:color w:val="00B050"/>
              </w:rPr>
              <w:t>//通常関数処理</w:t>
            </w:r>
          </w:p>
          <w:p w14:paraId="629A74D7" w14:textId="77777777" w:rsidR="00D205FE" w:rsidRDefault="00D205FE" w:rsidP="00D205FE">
            <w:pPr>
              <w:pStyle w:val="2-"/>
            </w:pPr>
            <w:r>
              <w:t>void testNormalCalc()</w:t>
            </w:r>
          </w:p>
          <w:p w14:paraId="5A8151AB" w14:textId="77777777" w:rsidR="00D205FE" w:rsidRDefault="00D205FE" w:rsidP="00D205FE">
            <w:pPr>
              <w:pStyle w:val="2-"/>
            </w:pPr>
            <w:r>
              <w:t>{</w:t>
            </w:r>
          </w:p>
          <w:p w14:paraId="2E26E6BD" w14:textId="77777777" w:rsidR="00D205FE" w:rsidRPr="00AC11B7" w:rsidRDefault="00D205FE" w:rsidP="00D205FE">
            <w:pPr>
              <w:pStyle w:val="2-"/>
              <w:rPr>
                <w:rFonts w:hint="eastAsia"/>
                <w:color w:val="00B050"/>
              </w:rPr>
            </w:pPr>
            <w:r>
              <w:rPr>
                <w:rFonts w:hint="eastAsia"/>
              </w:rPr>
              <w:tab/>
            </w:r>
            <w:r w:rsidRPr="00AC11B7">
              <w:rPr>
                <w:rFonts w:hint="eastAsia"/>
                <w:color w:val="00B050"/>
              </w:rPr>
              <w:t>//時間計測開始</w:t>
            </w:r>
          </w:p>
          <w:p w14:paraId="256E9D6E" w14:textId="77777777" w:rsidR="00D205FE" w:rsidRDefault="00D205FE" w:rsidP="00D205FE">
            <w:pPr>
              <w:pStyle w:val="2-"/>
            </w:pPr>
            <w:r>
              <w:tab/>
              <w:t>auto begin = std::chrono::high_resolution_clock::now();</w:t>
            </w:r>
          </w:p>
          <w:p w14:paraId="1F9A445A" w14:textId="77777777" w:rsidR="00D205FE" w:rsidRDefault="00D205FE" w:rsidP="00D205FE">
            <w:pPr>
              <w:pStyle w:val="2-"/>
            </w:pPr>
            <w:r>
              <w:tab/>
            </w:r>
          </w:p>
          <w:p w14:paraId="7C3CFDCB" w14:textId="77777777" w:rsidR="00D205FE" w:rsidRDefault="00D205FE" w:rsidP="00D205FE">
            <w:pPr>
              <w:pStyle w:val="2-"/>
              <w:rPr>
                <w:rFonts w:hint="eastAsia"/>
              </w:rPr>
            </w:pPr>
            <w:r>
              <w:rPr>
                <w:rFonts w:hint="eastAsia"/>
              </w:rPr>
              <w:tab/>
            </w:r>
            <w:r w:rsidRPr="00AC11B7">
              <w:rPr>
                <w:rFonts w:hint="eastAsia"/>
                <w:color w:val="00B050"/>
              </w:rPr>
              <w:t>//処理</w:t>
            </w:r>
          </w:p>
          <w:p w14:paraId="4AE1516D" w14:textId="77777777" w:rsidR="00D205FE" w:rsidRDefault="00D205FE" w:rsidP="00D205FE">
            <w:pPr>
              <w:pStyle w:val="2-"/>
            </w:pPr>
            <w:r>
              <w:tab/>
              <w:t>int result = 0;</w:t>
            </w:r>
          </w:p>
          <w:p w14:paraId="40FDA607" w14:textId="77777777" w:rsidR="00D205FE" w:rsidRDefault="00D205FE" w:rsidP="00D205FE">
            <w:pPr>
              <w:pStyle w:val="2-"/>
            </w:pPr>
            <w:r>
              <w:tab/>
              <w:t>static const int TEST_TIMES = 100;</w:t>
            </w:r>
          </w:p>
          <w:p w14:paraId="5DD735CE" w14:textId="77777777" w:rsidR="00D205FE" w:rsidRDefault="00D205FE" w:rsidP="00D205FE">
            <w:pPr>
              <w:pStyle w:val="2-"/>
            </w:pPr>
            <w:r>
              <w:tab/>
              <w:t>for (int i = 0; i &lt; TEST_TIMES; ++i)</w:t>
            </w:r>
          </w:p>
          <w:p w14:paraId="243802D1" w14:textId="77777777" w:rsidR="00D205FE" w:rsidRDefault="00D205FE" w:rsidP="00D205FE">
            <w:pPr>
              <w:pStyle w:val="2-"/>
            </w:pPr>
            <w:r>
              <w:tab/>
              <w:t>{</w:t>
            </w:r>
          </w:p>
          <w:p w14:paraId="13D0E3BF" w14:textId="77777777" w:rsidR="00D205FE" w:rsidRDefault="00D205FE" w:rsidP="00D205FE">
            <w:pPr>
              <w:pStyle w:val="2-"/>
            </w:pPr>
            <w:r>
              <w:tab/>
            </w:r>
            <w:r>
              <w:tab/>
              <w:t>result += (calcSubA() + calcSubB() + calcSubC());</w:t>
            </w:r>
          </w:p>
          <w:p w14:paraId="4FBDC55E" w14:textId="77777777" w:rsidR="00D205FE" w:rsidRDefault="00D205FE" w:rsidP="00D205FE">
            <w:pPr>
              <w:pStyle w:val="2-"/>
            </w:pPr>
            <w:r>
              <w:tab/>
              <w:t>}</w:t>
            </w:r>
          </w:p>
          <w:p w14:paraId="3E497CB8" w14:textId="77777777" w:rsidR="00D205FE" w:rsidRDefault="00D205FE" w:rsidP="00D205FE">
            <w:pPr>
              <w:pStyle w:val="2-"/>
            </w:pPr>
            <w:r>
              <w:tab/>
            </w:r>
          </w:p>
          <w:p w14:paraId="244262F5" w14:textId="77777777" w:rsidR="00D205FE" w:rsidRDefault="00D205FE" w:rsidP="00D205FE">
            <w:pPr>
              <w:pStyle w:val="2-"/>
              <w:rPr>
                <w:rFonts w:hint="eastAsia"/>
              </w:rPr>
            </w:pPr>
            <w:r>
              <w:rPr>
                <w:rFonts w:hint="eastAsia"/>
              </w:rPr>
              <w:tab/>
            </w:r>
            <w:r w:rsidRPr="00AC11B7">
              <w:rPr>
                <w:rFonts w:hint="eastAsia"/>
                <w:color w:val="00B050"/>
              </w:rPr>
              <w:t>//時間計測終了</w:t>
            </w:r>
          </w:p>
          <w:p w14:paraId="21DB08C1" w14:textId="77777777" w:rsidR="00D205FE" w:rsidRDefault="00D205FE" w:rsidP="00D205FE">
            <w:pPr>
              <w:pStyle w:val="2-"/>
            </w:pPr>
            <w:r>
              <w:tab/>
              <w:t>auto end = std::chrono::high_resolution_clock::now();</w:t>
            </w:r>
          </w:p>
          <w:p w14:paraId="6AEB8CFB" w14:textId="26901153" w:rsidR="00D205FE" w:rsidRDefault="00D205FE" w:rsidP="00D205FE">
            <w:pPr>
              <w:pStyle w:val="2-"/>
            </w:pPr>
            <w:r>
              <w:tab/>
              <w:t>auto duration = static_cast&lt;float&gt;(static_cast&lt;double&gt;(std::chrono::duration_cast&lt;std::chrono::microseconds&gt;(end - begin).count()) / 1000000.);</w:t>
            </w:r>
          </w:p>
          <w:p w14:paraId="698C7437" w14:textId="77777777" w:rsidR="00D205FE" w:rsidRDefault="00D205FE" w:rsidP="00D205FE">
            <w:pPr>
              <w:pStyle w:val="2-"/>
            </w:pPr>
            <w:r>
              <w:tab/>
            </w:r>
          </w:p>
          <w:p w14:paraId="4C5345B6" w14:textId="77777777" w:rsidR="00D205FE" w:rsidRDefault="00D205FE" w:rsidP="00D205FE">
            <w:pPr>
              <w:pStyle w:val="2-"/>
              <w:rPr>
                <w:rFonts w:hint="eastAsia"/>
              </w:rPr>
            </w:pPr>
            <w:r>
              <w:rPr>
                <w:rFonts w:hint="eastAsia"/>
              </w:rPr>
              <w:tab/>
            </w:r>
            <w:r w:rsidRPr="00AC11B7">
              <w:rPr>
                <w:rFonts w:hint="eastAsia"/>
                <w:color w:val="00B050"/>
              </w:rPr>
              <w:t>//結果表示</w:t>
            </w:r>
          </w:p>
          <w:p w14:paraId="31A627E4" w14:textId="77777777" w:rsidR="00D205FE" w:rsidRDefault="00D205FE" w:rsidP="00D205FE">
            <w:pPr>
              <w:pStyle w:val="2-"/>
            </w:pPr>
            <w:r>
              <w:tab/>
              <w:t>printf("----------------------------------------\n");</w:t>
            </w:r>
          </w:p>
          <w:p w14:paraId="4E552853" w14:textId="77777777" w:rsidR="00D205FE" w:rsidRDefault="00D205FE" w:rsidP="00D205FE">
            <w:pPr>
              <w:pStyle w:val="2-"/>
            </w:pPr>
            <w:r>
              <w:tab/>
              <w:t>printf("subNormalCalc: result = %d (%.6f sec)\n", result, duration);</w:t>
            </w:r>
          </w:p>
          <w:p w14:paraId="33F8D178" w14:textId="77777777" w:rsidR="00D205FE" w:rsidRDefault="00D205FE" w:rsidP="00D205FE">
            <w:pPr>
              <w:pStyle w:val="2-"/>
            </w:pPr>
            <w:r>
              <w:t>}</w:t>
            </w:r>
          </w:p>
          <w:p w14:paraId="6B88AFD9" w14:textId="77777777" w:rsidR="00D205FE" w:rsidRDefault="00D205FE" w:rsidP="00D205FE">
            <w:pPr>
              <w:pStyle w:val="2-"/>
            </w:pPr>
          </w:p>
          <w:p w14:paraId="75CF0E11" w14:textId="77777777" w:rsidR="00D205FE" w:rsidRDefault="00D205FE" w:rsidP="00D205FE">
            <w:pPr>
              <w:pStyle w:val="2-"/>
              <w:rPr>
                <w:rFonts w:hint="eastAsia"/>
              </w:rPr>
            </w:pPr>
            <w:r w:rsidRPr="00AC11B7">
              <w:rPr>
                <w:rFonts w:hint="eastAsia"/>
                <w:color w:val="00B050"/>
              </w:rPr>
              <w:t>//非同期関数処理</w:t>
            </w:r>
          </w:p>
          <w:p w14:paraId="235B944B" w14:textId="77777777" w:rsidR="00D205FE" w:rsidRDefault="00D205FE" w:rsidP="00D205FE">
            <w:pPr>
              <w:pStyle w:val="2-"/>
            </w:pPr>
            <w:r>
              <w:t>void testAsyncCalc()</w:t>
            </w:r>
          </w:p>
          <w:p w14:paraId="0B54CD4D" w14:textId="77777777" w:rsidR="00D205FE" w:rsidRDefault="00D205FE" w:rsidP="00D205FE">
            <w:pPr>
              <w:pStyle w:val="2-"/>
            </w:pPr>
            <w:r>
              <w:t>{</w:t>
            </w:r>
          </w:p>
          <w:p w14:paraId="4F54C476" w14:textId="77777777" w:rsidR="00D205FE" w:rsidRPr="00AC11B7" w:rsidRDefault="00D205FE" w:rsidP="00D205FE">
            <w:pPr>
              <w:pStyle w:val="2-"/>
              <w:rPr>
                <w:rFonts w:hint="eastAsia"/>
                <w:color w:val="00B050"/>
              </w:rPr>
            </w:pPr>
            <w:r>
              <w:rPr>
                <w:rFonts w:hint="eastAsia"/>
              </w:rPr>
              <w:tab/>
            </w:r>
            <w:r w:rsidRPr="00AC11B7">
              <w:rPr>
                <w:rFonts w:hint="eastAsia"/>
                <w:color w:val="00B050"/>
              </w:rPr>
              <w:t>//時間計測開始</w:t>
            </w:r>
          </w:p>
          <w:p w14:paraId="0201B345" w14:textId="77777777" w:rsidR="00D205FE" w:rsidRDefault="00D205FE" w:rsidP="00D205FE">
            <w:pPr>
              <w:pStyle w:val="2-"/>
            </w:pPr>
            <w:r>
              <w:tab/>
              <w:t>auto begin = std::chrono::high_resolution_clock::now();</w:t>
            </w:r>
          </w:p>
          <w:p w14:paraId="16470DB9" w14:textId="77777777" w:rsidR="00D205FE" w:rsidRDefault="00D205FE" w:rsidP="00D205FE">
            <w:pPr>
              <w:pStyle w:val="2-"/>
            </w:pPr>
          </w:p>
          <w:p w14:paraId="3EE639C4" w14:textId="77777777" w:rsidR="00D205FE" w:rsidRDefault="00D205FE" w:rsidP="00D205FE">
            <w:pPr>
              <w:pStyle w:val="2-"/>
              <w:rPr>
                <w:rFonts w:hint="eastAsia"/>
              </w:rPr>
            </w:pPr>
            <w:r>
              <w:rPr>
                <w:rFonts w:hint="eastAsia"/>
              </w:rPr>
              <w:tab/>
            </w:r>
            <w:r w:rsidRPr="00AC11B7">
              <w:rPr>
                <w:rFonts w:hint="eastAsia"/>
                <w:color w:val="00B050"/>
              </w:rPr>
              <w:t>//処理</w:t>
            </w:r>
          </w:p>
          <w:p w14:paraId="2142F098" w14:textId="77777777" w:rsidR="00D205FE" w:rsidRDefault="00D205FE" w:rsidP="00D205FE">
            <w:pPr>
              <w:pStyle w:val="2-"/>
            </w:pPr>
            <w:r>
              <w:tab/>
              <w:t>int result = 0;</w:t>
            </w:r>
          </w:p>
          <w:p w14:paraId="2014A946" w14:textId="77777777" w:rsidR="00D205FE" w:rsidRDefault="00D205FE" w:rsidP="00D205FE">
            <w:pPr>
              <w:pStyle w:val="2-"/>
            </w:pPr>
            <w:r>
              <w:tab/>
              <w:t>static const int TEST_TIMES = 100;</w:t>
            </w:r>
          </w:p>
          <w:p w14:paraId="53AEA2CB" w14:textId="77777777" w:rsidR="00D205FE" w:rsidRDefault="00D205FE" w:rsidP="00D205FE">
            <w:pPr>
              <w:pStyle w:val="2-"/>
            </w:pPr>
            <w:r>
              <w:tab/>
              <w:t>for (int i = 0; i &lt; TEST_TIMES; ++i)</w:t>
            </w:r>
          </w:p>
          <w:p w14:paraId="6DA820B5" w14:textId="77777777" w:rsidR="00D205FE" w:rsidRDefault="00D205FE" w:rsidP="00D205FE">
            <w:pPr>
              <w:pStyle w:val="2-"/>
            </w:pPr>
            <w:r>
              <w:tab/>
              <w:t>{</w:t>
            </w:r>
          </w:p>
          <w:p w14:paraId="70EE4069" w14:textId="64F3113A" w:rsidR="00AC11B7" w:rsidRDefault="00AC11B7" w:rsidP="00D205FE">
            <w:pPr>
              <w:pStyle w:val="2-"/>
            </w:pPr>
            <w:r>
              <w:tab/>
            </w:r>
            <w:r>
              <w:tab/>
            </w:r>
            <w:r w:rsidRPr="00AC11B7">
              <w:rPr>
                <w:color w:val="00B050"/>
              </w:rPr>
              <w:t>//未来</w:t>
            </w:r>
            <w:r w:rsidRPr="00AC11B7">
              <w:rPr>
                <w:rFonts w:hint="eastAsia"/>
                <w:color w:val="00B050"/>
              </w:rPr>
              <w:t>(future)に結果が返る関数を非同期で実行</w:t>
            </w:r>
          </w:p>
          <w:p w14:paraId="65FBAD39" w14:textId="77777777" w:rsidR="00D205FE" w:rsidRDefault="00D205FE" w:rsidP="00D205FE">
            <w:pPr>
              <w:pStyle w:val="2-"/>
            </w:pPr>
            <w:r>
              <w:tab/>
            </w:r>
            <w:r>
              <w:tab/>
            </w:r>
            <w:r w:rsidRPr="00AC11B7">
              <w:rPr>
                <w:color w:val="FF0000"/>
              </w:rPr>
              <w:t>std::future&lt;int&gt;</w:t>
            </w:r>
            <w:r>
              <w:t xml:space="preserve"> r1 = </w:t>
            </w:r>
            <w:r w:rsidRPr="00AC11B7">
              <w:rPr>
                <w:color w:val="FF0000"/>
              </w:rPr>
              <w:t>std::async(calcSubA)</w:t>
            </w:r>
            <w:r>
              <w:t>,</w:t>
            </w:r>
          </w:p>
          <w:p w14:paraId="03314C16" w14:textId="7AA04118" w:rsidR="00D205FE" w:rsidRDefault="00D205FE" w:rsidP="00D205FE">
            <w:pPr>
              <w:pStyle w:val="2-"/>
            </w:pPr>
            <w:r>
              <w:tab/>
            </w:r>
            <w:r>
              <w:tab/>
            </w:r>
            <w:r>
              <w:tab/>
              <w:t xml:space="preserve">          r2 = </w:t>
            </w:r>
            <w:r w:rsidRPr="00AC11B7">
              <w:rPr>
                <w:color w:val="FF0000"/>
              </w:rPr>
              <w:t>std::async(calcSubB)</w:t>
            </w:r>
            <w:r>
              <w:t>,</w:t>
            </w:r>
          </w:p>
          <w:p w14:paraId="15409C72" w14:textId="1303249C" w:rsidR="00D205FE" w:rsidRDefault="00D205FE" w:rsidP="00D205FE">
            <w:pPr>
              <w:pStyle w:val="2-"/>
            </w:pPr>
            <w:r>
              <w:tab/>
            </w:r>
            <w:r>
              <w:tab/>
            </w:r>
            <w:r>
              <w:tab/>
              <w:t xml:space="preserve">          r3 = </w:t>
            </w:r>
            <w:r w:rsidRPr="00AC11B7">
              <w:rPr>
                <w:color w:val="FF0000"/>
              </w:rPr>
              <w:t>std::async(calcSubC)</w:t>
            </w:r>
            <w:r>
              <w:t>;</w:t>
            </w:r>
          </w:p>
          <w:p w14:paraId="0C36B31C" w14:textId="77777777" w:rsidR="00AC11B7" w:rsidRDefault="00AC11B7" w:rsidP="00D205FE">
            <w:pPr>
              <w:pStyle w:val="2-"/>
            </w:pPr>
            <w:r>
              <w:tab/>
            </w:r>
            <w:r>
              <w:tab/>
            </w:r>
          </w:p>
          <w:p w14:paraId="3ACA3051" w14:textId="55C0E23D" w:rsidR="00AC11B7" w:rsidRDefault="00AC11B7" w:rsidP="00D205FE">
            <w:pPr>
              <w:pStyle w:val="2-"/>
              <w:rPr>
                <w:rFonts w:hint="eastAsia"/>
              </w:rPr>
            </w:pPr>
            <w:r>
              <w:tab/>
            </w:r>
            <w:r>
              <w:tab/>
            </w:r>
            <w:r w:rsidRPr="00AC11B7">
              <w:rPr>
                <w:color w:val="00B050"/>
              </w:rPr>
              <w:t>//.get()メソッドは、処理の完了を待って結果を返す</w:t>
            </w:r>
          </w:p>
          <w:p w14:paraId="6ABE7A96" w14:textId="77777777" w:rsidR="00D205FE" w:rsidRDefault="00D205FE" w:rsidP="00D205FE">
            <w:pPr>
              <w:pStyle w:val="2-"/>
            </w:pPr>
            <w:r>
              <w:lastRenderedPageBreak/>
              <w:tab/>
            </w:r>
            <w:r>
              <w:tab/>
              <w:t>result += (</w:t>
            </w:r>
            <w:r w:rsidRPr="00AC11B7">
              <w:rPr>
                <w:color w:val="FF0000"/>
              </w:rPr>
              <w:t>r1.get()</w:t>
            </w:r>
            <w:r>
              <w:t xml:space="preserve"> + </w:t>
            </w:r>
            <w:r w:rsidRPr="00AC11B7">
              <w:rPr>
                <w:color w:val="FF0000"/>
              </w:rPr>
              <w:t>r2.get()</w:t>
            </w:r>
            <w:r>
              <w:t xml:space="preserve"> + </w:t>
            </w:r>
            <w:r w:rsidRPr="00AC11B7">
              <w:rPr>
                <w:color w:val="FF0000"/>
              </w:rPr>
              <w:t>r3.get()</w:t>
            </w:r>
            <w:r>
              <w:t>);</w:t>
            </w:r>
          </w:p>
          <w:p w14:paraId="2871ADAD" w14:textId="77777777" w:rsidR="00D205FE" w:rsidRDefault="00D205FE" w:rsidP="00D205FE">
            <w:pPr>
              <w:pStyle w:val="2-"/>
            </w:pPr>
            <w:r>
              <w:tab/>
              <w:t>}</w:t>
            </w:r>
          </w:p>
          <w:p w14:paraId="2C208FE1" w14:textId="77777777" w:rsidR="00D205FE" w:rsidRDefault="00D205FE" w:rsidP="00D205FE">
            <w:pPr>
              <w:pStyle w:val="2-"/>
            </w:pPr>
            <w:r>
              <w:tab/>
            </w:r>
          </w:p>
          <w:p w14:paraId="783C6FE5" w14:textId="77777777" w:rsidR="00D205FE" w:rsidRDefault="00D205FE" w:rsidP="00D205FE">
            <w:pPr>
              <w:pStyle w:val="2-"/>
              <w:rPr>
                <w:rFonts w:hint="eastAsia"/>
              </w:rPr>
            </w:pPr>
            <w:r>
              <w:rPr>
                <w:rFonts w:hint="eastAsia"/>
              </w:rPr>
              <w:tab/>
            </w:r>
            <w:r w:rsidRPr="00AC11B7">
              <w:rPr>
                <w:rFonts w:hint="eastAsia"/>
                <w:color w:val="00B050"/>
              </w:rPr>
              <w:t>//時間計測終了</w:t>
            </w:r>
          </w:p>
          <w:p w14:paraId="419D9722" w14:textId="77777777" w:rsidR="00D205FE" w:rsidRDefault="00D205FE" w:rsidP="00D205FE">
            <w:pPr>
              <w:pStyle w:val="2-"/>
            </w:pPr>
            <w:r>
              <w:tab/>
              <w:t>auto end = std::chrono::high_resolution_clock::now();</w:t>
            </w:r>
          </w:p>
          <w:p w14:paraId="55BBBF67" w14:textId="04C65843" w:rsidR="00D205FE" w:rsidRDefault="00D205FE" w:rsidP="00D205FE">
            <w:pPr>
              <w:pStyle w:val="2-"/>
            </w:pPr>
            <w:r>
              <w:tab/>
              <w:t>auto duration = static_cast&lt;float&gt;(static_cast&lt;double&gt;(std::chrono::duration_cast&lt;std::chrono::microseconds&gt;(end - begin).count()) / 1000000.);</w:t>
            </w:r>
          </w:p>
          <w:p w14:paraId="1EAABA45" w14:textId="77777777" w:rsidR="00D205FE" w:rsidRDefault="00D205FE" w:rsidP="00D205FE">
            <w:pPr>
              <w:pStyle w:val="2-"/>
            </w:pPr>
          </w:p>
          <w:p w14:paraId="16B8B978" w14:textId="77777777" w:rsidR="00D205FE" w:rsidRDefault="00D205FE" w:rsidP="00D205FE">
            <w:pPr>
              <w:pStyle w:val="2-"/>
              <w:rPr>
                <w:rFonts w:hint="eastAsia"/>
              </w:rPr>
            </w:pPr>
            <w:r>
              <w:rPr>
                <w:rFonts w:hint="eastAsia"/>
              </w:rPr>
              <w:tab/>
            </w:r>
            <w:r w:rsidRPr="00AC11B7">
              <w:rPr>
                <w:rFonts w:hint="eastAsia"/>
                <w:color w:val="00B050"/>
              </w:rPr>
              <w:t>//結果表示</w:t>
            </w:r>
          </w:p>
          <w:p w14:paraId="47AFE03F" w14:textId="77777777" w:rsidR="00D205FE" w:rsidRDefault="00D205FE" w:rsidP="00D205FE">
            <w:pPr>
              <w:pStyle w:val="2-"/>
            </w:pPr>
            <w:r>
              <w:tab/>
              <w:t>printf("----------------------------------------\n");</w:t>
            </w:r>
          </w:p>
          <w:p w14:paraId="413ABECF" w14:textId="77777777" w:rsidR="00D205FE" w:rsidRDefault="00D205FE" w:rsidP="00D205FE">
            <w:pPr>
              <w:pStyle w:val="2-"/>
            </w:pPr>
            <w:r>
              <w:tab/>
              <w:t>printf("subAsyncCalc: result = %d (%.6f sec)\n", result, duration);</w:t>
            </w:r>
          </w:p>
          <w:p w14:paraId="05B6D096" w14:textId="77777777" w:rsidR="00D205FE" w:rsidRDefault="00D205FE" w:rsidP="00D205FE">
            <w:pPr>
              <w:pStyle w:val="2-"/>
            </w:pPr>
            <w:r>
              <w:t>}</w:t>
            </w:r>
          </w:p>
          <w:p w14:paraId="516CC59C" w14:textId="77777777" w:rsidR="00D205FE" w:rsidRDefault="00D205FE" w:rsidP="00D205FE">
            <w:pPr>
              <w:pStyle w:val="2-"/>
            </w:pPr>
          </w:p>
          <w:p w14:paraId="54E5D793" w14:textId="77777777" w:rsidR="00D205FE" w:rsidRPr="00AC11B7" w:rsidRDefault="00D205FE" w:rsidP="00D205FE">
            <w:pPr>
              <w:pStyle w:val="2-"/>
              <w:rPr>
                <w:rFonts w:hint="eastAsia"/>
                <w:color w:val="00B050"/>
              </w:rPr>
            </w:pPr>
            <w:r w:rsidRPr="00AC11B7">
              <w:rPr>
                <w:rFonts w:hint="eastAsia"/>
                <w:color w:val="00B050"/>
              </w:rPr>
              <w:t>//非同期関数【応用】</w:t>
            </w:r>
          </w:p>
          <w:p w14:paraId="108BFD72" w14:textId="77777777" w:rsidR="00D205FE" w:rsidRDefault="00D205FE" w:rsidP="00D205FE">
            <w:pPr>
              <w:pStyle w:val="2-"/>
            </w:pPr>
            <w:r>
              <w:t>void testAsyncCalcEx()</w:t>
            </w:r>
          </w:p>
          <w:p w14:paraId="6586A620" w14:textId="77777777" w:rsidR="00D205FE" w:rsidRDefault="00D205FE" w:rsidP="00D205FE">
            <w:pPr>
              <w:pStyle w:val="2-"/>
            </w:pPr>
            <w:r>
              <w:t>{</w:t>
            </w:r>
          </w:p>
          <w:p w14:paraId="799FFDCD" w14:textId="77777777" w:rsidR="00D205FE" w:rsidRDefault="00D205FE" w:rsidP="00D205FE">
            <w:pPr>
              <w:pStyle w:val="2-"/>
              <w:rPr>
                <w:rFonts w:hint="eastAsia"/>
              </w:rPr>
            </w:pPr>
            <w:r>
              <w:rPr>
                <w:rFonts w:hint="eastAsia"/>
              </w:rPr>
              <w:tab/>
            </w:r>
            <w:r w:rsidRPr="00AC11B7">
              <w:rPr>
                <w:rFonts w:hint="eastAsia"/>
                <w:color w:val="00B050"/>
              </w:rPr>
              <w:t>//リスト作成</w:t>
            </w:r>
          </w:p>
          <w:p w14:paraId="09D89C0F" w14:textId="77777777" w:rsidR="00D205FE" w:rsidRDefault="00D205FE" w:rsidP="00D205FE">
            <w:pPr>
              <w:pStyle w:val="2-"/>
            </w:pPr>
            <w:r>
              <w:tab/>
              <w:t>static const int LIST_MAX = 10000000;</w:t>
            </w:r>
          </w:p>
          <w:p w14:paraId="55E7A538" w14:textId="77777777" w:rsidR="00D205FE" w:rsidRDefault="00D205FE" w:rsidP="00D205FE">
            <w:pPr>
              <w:pStyle w:val="2-"/>
            </w:pPr>
            <w:r>
              <w:tab/>
              <w:t>std::vector&lt;int&gt; list_org;</w:t>
            </w:r>
          </w:p>
          <w:p w14:paraId="32BA30E8" w14:textId="77777777" w:rsidR="00D205FE" w:rsidRDefault="00D205FE" w:rsidP="00D205FE">
            <w:pPr>
              <w:pStyle w:val="2-"/>
            </w:pPr>
            <w:r>
              <w:tab/>
              <w:t>list_org.reserve(LIST_MAX);</w:t>
            </w:r>
          </w:p>
          <w:p w14:paraId="2BF30CC6" w14:textId="77777777" w:rsidR="00D205FE" w:rsidRDefault="00D205FE" w:rsidP="00D205FE">
            <w:pPr>
              <w:pStyle w:val="2-"/>
            </w:pPr>
            <w:r>
              <w:tab/>
              <w:t>for (int i = 0; i &lt; LIST_MAX; ++i)</w:t>
            </w:r>
          </w:p>
          <w:p w14:paraId="263DCF43" w14:textId="77777777" w:rsidR="00D205FE" w:rsidRDefault="00D205FE" w:rsidP="00D205FE">
            <w:pPr>
              <w:pStyle w:val="2-"/>
            </w:pPr>
            <w:r>
              <w:tab/>
              <w:t>{</w:t>
            </w:r>
          </w:p>
          <w:p w14:paraId="2C45142F" w14:textId="77777777" w:rsidR="00D205FE" w:rsidRDefault="00D205FE" w:rsidP="00D205FE">
            <w:pPr>
              <w:pStyle w:val="2-"/>
            </w:pPr>
            <w:r>
              <w:tab/>
            </w:r>
            <w:r>
              <w:tab/>
              <w:t>list_org.push_back(i);</w:t>
            </w:r>
          </w:p>
          <w:p w14:paraId="7124168E" w14:textId="77777777" w:rsidR="00D205FE" w:rsidRDefault="00D205FE" w:rsidP="00D205FE">
            <w:pPr>
              <w:pStyle w:val="2-"/>
            </w:pPr>
            <w:r>
              <w:tab/>
              <w:t>}</w:t>
            </w:r>
          </w:p>
          <w:p w14:paraId="10822A5E" w14:textId="77777777" w:rsidR="00D205FE" w:rsidRDefault="00D205FE" w:rsidP="00D205FE">
            <w:pPr>
              <w:pStyle w:val="2-"/>
            </w:pPr>
          </w:p>
          <w:p w14:paraId="6CA01776" w14:textId="77777777" w:rsidR="00D205FE" w:rsidRPr="00AC11B7" w:rsidRDefault="00D205FE" w:rsidP="00D205FE">
            <w:pPr>
              <w:pStyle w:val="2-"/>
              <w:rPr>
                <w:rFonts w:hint="eastAsia"/>
                <w:color w:val="00B050"/>
              </w:rPr>
            </w:pPr>
            <w:r>
              <w:rPr>
                <w:rFonts w:hint="eastAsia"/>
              </w:rPr>
              <w:tab/>
            </w:r>
            <w:r w:rsidRPr="00AC11B7">
              <w:rPr>
                <w:rFonts w:hint="eastAsia"/>
                <w:color w:val="00B050"/>
              </w:rPr>
              <w:t>//リストシャッフル</w:t>
            </w:r>
          </w:p>
          <w:p w14:paraId="54B0F65D" w14:textId="77777777" w:rsidR="00D205FE" w:rsidRDefault="00D205FE" w:rsidP="00D205FE">
            <w:pPr>
              <w:pStyle w:val="2-"/>
            </w:pPr>
            <w:r>
              <w:tab/>
              <w:t>std::random_shuffle(list_org.begin(), list_org.end());</w:t>
            </w:r>
          </w:p>
          <w:p w14:paraId="23E8283A" w14:textId="77777777" w:rsidR="00D205FE" w:rsidRDefault="00D205FE" w:rsidP="00D205FE">
            <w:pPr>
              <w:pStyle w:val="2-"/>
            </w:pPr>
            <w:r>
              <w:tab/>
            </w:r>
            <w:r>
              <w:tab/>
            </w:r>
          </w:p>
          <w:p w14:paraId="1C5BF5C4" w14:textId="77777777" w:rsidR="00D205FE" w:rsidRDefault="00D205FE" w:rsidP="00D205FE">
            <w:pPr>
              <w:pStyle w:val="2-"/>
              <w:rPr>
                <w:rFonts w:hint="eastAsia"/>
              </w:rPr>
            </w:pPr>
            <w:r>
              <w:rPr>
                <w:rFonts w:hint="eastAsia"/>
              </w:rPr>
              <w:tab/>
            </w:r>
            <w:r w:rsidRPr="00AC11B7">
              <w:rPr>
                <w:rFonts w:hint="eastAsia"/>
                <w:color w:val="00B050"/>
              </w:rPr>
              <w:t>//この時点のリストを表示</w:t>
            </w:r>
          </w:p>
          <w:p w14:paraId="0EF018A1" w14:textId="77777777" w:rsidR="00D205FE" w:rsidRDefault="00D205FE" w:rsidP="00D205FE">
            <w:pPr>
              <w:pStyle w:val="2-"/>
            </w:pPr>
            <w:r>
              <w:tab/>
              <w:t>printf("----------------------------------------\n");</w:t>
            </w:r>
          </w:p>
          <w:p w14:paraId="2BED8359" w14:textId="77777777" w:rsidR="00D205FE" w:rsidRDefault="00D205FE" w:rsidP="00D205FE">
            <w:pPr>
              <w:pStyle w:val="2-"/>
            </w:pPr>
            <w:r>
              <w:tab/>
              <w:t>printf("subAsyncCalcEx: before\n");</w:t>
            </w:r>
          </w:p>
          <w:p w14:paraId="51D4C346" w14:textId="77777777" w:rsidR="00D205FE" w:rsidRDefault="00D205FE" w:rsidP="00D205FE">
            <w:pPr>
              <w:pStyle w:val="2-"/>
            </w:pPr>
            <w:r>
              <w:tab/>
              <w:t>printf("list =");</w:t>
            </w:r>
          </w:p>
          <w:p w14:paraId="6A543B61" w14:textId="77777777" w:rsidR="00D205FE" w:rsidRDefault="00D205FE" w:rsidP="00D205FE">
            <w:pPr>
              <w:pStyle w:val="2-"/>
            </w:pPr>
            <w:r>
              <w:tab/>
              <w:t>std::for_each(list_org.begin(), list_org.begin() + 10, [](int val){printf(" %d", val); });</w:t>
            </w:r>
          </w:p>
          <w:p w14:paraId="3C76E81B" w14:textId="77777777" w:rsidR="00D205FE" w:rsidRDefault="00D205FE" w:rsidP="00D205FE">
            <w:pPr>
              <w:pStyle w:val="2-"/>
            </w:pPr>
            <w:r>
              <w:tab/>
              <w:t>printf(" ... ");</w:t>
            </w:r>
          </w:p>
          <w:p w14:paraId="38B334EB" w14:textId="77777777" w:rsidR="00D205FE" w:rsidRDefault="00D205FE" w:rsidP="00D205FE">
            <w:pPr>
              <w:pStyle w:val="2-"/>
            </w:pPr>
            <w:r>
              <w:tab/>
              <w:t>std::for_each(list_org.end() - 10, list_org.end(), [](int val){printf(" %d", val); });</w:t>
            </w:r>
          </w:p>
          <w:p w14:paraId="4E01DE6E" w14:textId="77777777" w:rsidR="00D205FE" w:rsidRDefault="00D205FE" w:rsidP="00D205FE">
            <w:pPr>
              <w:pStyle w:val="2-"/>
            </w:pPr>
            <w:r>
              <w:tab/>
              <w:t>printf("\n");</w:t>
            </w:r>
          </w:p>
          <w:p w14:paraId="38BF119B" w14:textId="77777777" w:rsidR="00D205FE" w:rsidRDefault="00D205FE" w:rsidP="00D205FE">
            <w:pPr>
              <w:pStyle w:val="2-"/>
            </w:pPr>
          </w:p>
          <w:p w14:paraId="15133383" w14:textId="77777777" w:rsidR="00D205FE" w:rsidRDefault="00D205FE" w:rsidP="00D205FE">
            <w:pPr>
              <w:pStyle w:val="2-"/>
              <w:rPr>
                <w:rFonts w:hint="eastAsia"/>
              </w:rPr>
            </w:pPr>
            <w:r>
              <w:rPr>
                <w:rFonts w:hint="eastAsia"/>
              </w:rPr>
              <w:tab/>
            </w:r>
            <w:r w:rsidRPr="00AC11B7">
              <w:rPr>
                <w:rFonts w:hint="eastAsia"/>
                <w:color w:val="00B050"/>
              </w:rPr>
              <w:t>//通常ソート</w:t>
            </w:r>
          </w:p>
          <w:p w14:paraId="1CABF804" w14:textId="77777777" w:rsidR="00D205FE" w:rsidRDefault="00D205FE" w:rsidP="00D205FE">
            <w:pPr>
              <w:pStyle w:val="2-"/>
            </w:pPr>
            <w:r>
              <w:tab/>
              <w:t>{</w:t>
            </w:r>
          </w:p>
          <w:p w14:paraId="0C56799D" w14:textId="77777777" w:rsidR="00D205FE" w:rsidRDefault="00D205FE" w:rsidP="00D205FE">
            <w:pPr>
              <w:pStyle w:val="2-"/>
              <w:rPr>
                <w:rFonts w:hint="eastAsia"/>
              </w:rPr>
            </w:pPr>
            <w:r>
              <w:rPr>
                <w:rFonts w:hint="eastAsia"/>
              </w:rPr>
              <w:tab/>
            </w:r>
            <w:r>
              <w:rPr>
                <w:rFonts w:hint="eastAsia"/>
              </w:rPr>
              <w:tab/>
            </w:r>
            <w:r w:rsidRPr="00AC11B7">
              <w:rPr>
                <w:rFonts w:hint="eastAsia"/>
                <w:color w:val="00B050"/>
              </w:rPr>
              <w:t>//時間計測開始</w:t>
            </w:r>
          </w:p>
          <w:p w14:paraId="6C842C70" w14:textId="77777777" w:rsidR="00D205FE" w:rsidRDefault="00D205FE" w:rsidP="00D205FE">
            <w:pPr>
              <w:pStyle w:val="2-"/>
            </w:pPr>
            <w:r>
              <w:tab/>
            </w:r>
            <w:r>
              <w:tab/>
              <w:t>auto begin = std::chrono::high_resolution_clock::now();</w:t>
            </w:r>
          </w:p>
          <w:p w14:paraId="25A9AB91" w14:textId="77777777" w:rsidR="00D205FE" w:rsidRDefault="00D205FE" w:rsidP="00D205FE">
            <w:pPr>
              <w:pStyle w:val="2-"/>
            </w:pPr>
            <w:r>
              <w:tab/>
            </w:r>
            <w:r>
              <w:tab/>
            </w:r>
          </w:p>
          <w:p w14:paraId="79279C49" w14:textId="77777777" w:rsidR="00D205FE" w:rsidRDefault="00D205FE" w:rsidP="00D205FE">
            <w:pPr>
              <w:pStyle w:val="2-"/>
              <w:rPr>
                <w:rFonts w:hint="eastAsia"/>
              </w:rPr>
            </w:pPr>
            <w:r>
              <w:rPr>
                <w:rFonts w:hint="eastAsia"/>
              </w:rPr>
              <w:tab/>
            </w:r>
            <w:r>
              <w:rPr>
                <w:rFonts w:hint="eastAsia"/>
              </w:rPr>
              <w:tab/>
            </w:r>
            <w:r w:rsidRPr="00AC11B7">
              <w:rPr>
                <w:rFonts w:hint="eastAsia"/>
                <w:color w:val="00B050"/>
              </w:rPr>
              <w:t>//処理準備：シャッフル済みリストをコピー</w:t>
            </w:r>
          </w:p>
          <w:p w14:paraId="7FA388B6" w14:textId="77777777" w:rsidR="00D205FE" w:rsidRDefault="00D205FE" w:rsidP="00D205FE">
            <w:pPr>
              <w:pStyle w:val="2-"/>
            </w:pPr>
            <w:r>
              <w:tab/>
            </w:r>
            <w:r>
              <w:tab/>
              <w:t>std::vector&lt;int&gt; list = list_org;</w:t>
            </w:r>
          </w:p>
          <w:p w14:paraId="3FC0B969" w14:textId="77777777" w:rsidR="00D205FE" w:rsidRDefault="00D205FE" w:rsidP="00D205FE">
            <w:pPr>
              <w:pStyle w:val="2-"/>
            </w:pPr>
            <w:r>
              <w:tab/>
            </w:r>
            <w:r>
              <w:tab/>
            </w:r>
          </w:p>
          <w:p w14:paraId="5F95BE65" w14:textId="77777777" w:rsidR="00D205FE" w:rsidRDefault="00D205FE" w:rsidP="00D205FE">
            <w:pPr>
              <w:pStyle w:val="2-"/>
              <w:rPr>
                <w:rFonts w:hint="eastAsia"/>
              </w:rPr>
            </w:pPr>
            <w:r>
              <w:rPr>
                <w:rFonts w:hint="eastAsia"/>
              </w:rPr>
              <w:tab/>
            </w:r>
            <w:r>
              <w:rPr>
                <w:rFonts w:hint="eastAsia"/>
              </w:rPr>
              <w:tab/>
            </w:r>
            <w:r w:rsidRPr="00AC11B7">
              <w:rPr>
                <w:rFonts w:hint="eastAsia"/>
                <w:color w:val="00B050"/>
              </w:rPr>
              <w:t>//クイックソート</w:t>
            </w:r>
          </w:p>
          <w:p w14:paraId="0EB60CF3" w14:textId="77777777" w:rsidR="00D205FE" w:rsidRDefault="00D205FE" w:rsidP="00D205FE">
            <w:pPr>
              <w:pStyle w:val="2-"/>
            </w:pPr>
            <w:r>
              <w:tab/>
            </w:r>
            <w:r>
              <w:tab/>
              <w:t>std::sort(list.begin(), list.end());</w:t>
            </w:r>
          </w:p>
          <w:p w14:paraId="791B7B19" w14:textId="77777777" w:rsidR="00D205FE" w:rsidRDefault="00D205FE" w:rsidP="00D205FE">
            <w:pPr>
              <w:pStyle w:val="2-"/>
            </w:pPr>
            <w:r>
              <w:tab/>
            </w:r>
            <w:r>
              <w:tab/>
            </w:r>
          </w:p>
          <w:p w14:paraId="2E4E7075" w14:textId="77777777" w:rsidR="00D205FE" w:rsidRDefault="00D205FE" w:rsidP="00D205FE">
            <w:pPr>
              <w:pStyle w:val="2-"/>
              <w:rPr>
                <w:rFonts w:hint="eastAsia"/>
              </w:rPr>
            </w:pPr>
            <w:r>
              <w:rPr>
                <w:rFonts w:hint="eastAsia"/>
              </w:rPr>
              <w:tab/>
            </w:r>
            <w:r>
              <w:rPr>
                <w:rFonts w:hint="eastAsia"/>
              </w:rPr>
              <w:tab/>
            </w:r>
            <w:r w:rsidRPr="00AC11B7">
              <w:rPr>
                <w:rFonts w:hint="eastAsia"/>
                <w:color w:val="00B050"/>
              </w:rPr>
              <w:t>//時間計測終了</w:t>
            </w:r>
          </w:p>
          <w:p w14:paraId="123D1472" w14:textId="77777777" w:rsidR="00D205FE" w:rsidRDefault="00D205FE" w:rsidP="00D205FE">
            <w:pPr>
              <w:pStyle w:val="2-"/>
            </w:pPr>
            <w:r>
              <w:tab/>
            </w:r>
            <w:r>
              <w:tab/>
              <w:t>auto end = std::chrono::high_resolution_clock::now();</w:t>
            </w:r>
          </w:p>
          <w:p w14:paraId="4C460805" w14:textId="07C9507B" w:rsidR="00D205FE" w:rsidRDefault="00D205FE" w:rsidP="00AC11B7">
            <w:pPr>
              <w:pStyle w:val="2-"/>
              <w:jc w:val="left"/>
            </w:pPr>
            <w:r>
              <w:tab/>
            </w:r>
            <w:r>
              <w:tab/>
              <w:t>auto duration = static_cast&lt;float&gt;(static_cast&lt;double&gt;(std::chrono::duration_cast&lt;std::chrono::microseconds&gt;(end - begin).count()) / 1000000.);</w:t>
            </w:r>
          </w:p>
          <w:p w14:paraId="35AE80E8" w14:textId="77777777" w:rsidR="00D205FE" w:rsidRDefault="00D205FE" w:rsidP="00D205FE">
            <w:pPr>
              <w:pStyle w:val="2-"/>
            </w:pPr>
            <w:r>
              <w:tab/>
            </w:r>
            <w:r>
              <w:tab/>
            </w:r>
          </w:p>
          <w:p w14:paraId="02941D00" w14:textId="77777777" w:rsidR="00D205FE" w:rsidRDefault="00D205FE" w:rsidP="00D205FE">
            <w:pPr>
              <w:pStyle w:val="2-"/>
              <w:rPr>
                <w:rFonts w:hint="eastAsia"/>
              </w:rPr>
            </w:pPr>
            <w:r>
              <w:rPr>
                <w:rFonts w:hint="eastAsia"/>
              </w:rPr>
              <w:tab/>
            </w:r>
            <w:r>
              <w:rPr>
                <w:rFonts w:hint="eastAsia"/>
              </w:rPr>
              <w:tab/>
            </w:r>
            <w:r w:rsidRPr="00AC11B7">
              <w:rPr>
                <w:rFonts w:hint="eastAsia"/>
                <w:color w:val="00B050"/>
              </w:rPr>
              <w:t>//結果表示</w:t>
            </w:r>
          </w:p>
          <w:p w14:paraId="07293EE1" w14:textId="77777777" w:rsidR="00D205FE" w:rsidRDefault="00D205FE" w:rsidP="00D205FE">
            <w:pPr>
              <w:pStyle w:val="2-"/>
            </w:pPr>
            <w:r>
              <w:tab/>
            </w:r>
            <w:r>
              <w:tab/>
              <w:t>printf("----------------------------------------\n");</w:t>
            </w:r>
          </w:p>
          <w:p w14:paraId="545DE1DB" w14:textId="77777777" w:rsidR="00D205FE" w:rsidRDefault="00D205FE" w:rsidP="00D205FE">
            <w:pPr>
              <w:pStyle w:val="2-"/>
            </w:pPr>
            <w:r>
              <w:tab/>
            </w:r>
            <w:r>
              <w:tab/>
              <w:t>printf("subAsyncCalcEx: normal-sort: result (%.6f sec):\n", duration);</w:t>
            </w:r>
          </w:p>
          <w:p w14:paraId="30AE6E29" w14:textId="77777777" w:rsidR="00D205FE" w:rsidRDefault="00D205FE" w:rsidP="00D205FE">
            <w:pPr>
              <w:pStyle w:val="2-"/>
            </w:pPr>
            <w:r>
              <w:tab/>
            </w:r>
            <w:r>
              <w:tab/>
              <w:t>printf("list =");</w:t>
            </w:r>
          </w:p>
          <w:p w14:paraId="2EC4DCC2" w14:textId="77777777" w:rsidR="00D205FE" w:rsidRDefault="00D205FE" w:rsidP="00D205FE">
            <w:pPr>
              <w:pStyle w:val="2-"/>
            </w:pPr>
            <w:r>
              <w:tab/>
            </w:r>
            <w:r>
              <w:tab/>
              <w:t>std::for_each(list.begin(), list.begin() + 10, [](int val){printf(" %d", val);});</w:t>
            </w:r>
          </w:p>
          <w:p w14:paraId="5155CB5A" w14:textId="77777777" w:rsidR="00D205FE" w:rsidRDefault="00D205FE" w:rsidP="00D205FE">
            <w:pPr>
              <w:pStyle w:val="2-"/>
            </w:pPr>
            <w:r>
              <w:tab/>
            </w:r>
            <w:r>
              <w:tab/>
              <w:t>printf(" ... ");</w:t>
            </w:r>
          </w:p>
          <w:p w14:paraId="63672378" w14:textId="77777777" w:rsidR="00D205FE" w:rsidRDefault="00D205FE" w:rsidP="00D205FE">
            <w:pPr>
              <w:pStyle w:val="2-"/>
            </w:pPr>
            <w:r>
              <w:tab/>
            </w:r>
            <w:r>
              <w:tab/>
              <w:t>std::for_each(list.end() - 10, list.end(), [](int val){printf(" %d", val); });</w:t>
            </w:r>
          </w:p>
          <w:p w14:paraId="06C8A264" w14:textId="77777777" w:rsidR="00D205FE" w:rsidRDefault="00D205FE" w:rsidP="00D205FE">
            <w:pPr>
              <w:pStyle w:val="2-"/>
            </w:pPr>
            <w:r>
              <w:tab/>
            </w:r>
            <w:r>
              <w:tab/>
              <w:t>printf("\n");</w:t>
            </w:r>
          </w:p>
          <w:p w14:paraId="5A0A8A1A" w14:textId="77777777" w:rsidR="00D205FE" w:rsidRDefault="00D205FE" w:rsidP="00D205FE">
            <w:pPr>
              <w:pStyle w:val="2-"/>
            </w:pPr>
            <w:r>
              <w:tab/>
              <w:t>}</w:t>
            </w:r>
          </w:p>
          <w:p w14:paraId="6160F4FD" w14:textId="77777777" w:rsidR="00D205FE" w:rsidRDefault="00D205FE" w:rsidP="00D205FE">
            <w:pPr>
              <w:pStyle w:val="2-"/>
            </w:pPr>
            <w:r>
              <w:tab/>
            </w:r>
          </w:p>
          <w:p w14:paraId="5FA37D2D" w14:textId="77777777" w:rsidR="00D205FE" w:rsidRDefault="00D205FE" w:rsidP="00D205FE">
            <w:pPr>
              <w:pStyle w:val="2-"/>
              <w:rPr>
                <w:rFonts w:hint="eastAsia"/>
              </w:rPr>
            </w:pPr>
            <w:r>
              <w:rPr>
                <w:rFonts w:hint="eastAsia"/>
              </w:rPr>
              <w:tab/>
            </w:r>
            <w:r w:rsidRPr="00AC11B7">
              <w:rPr>
                <w:rFonts w:hint="eastAsia"/>
                <w:color w:val="00B050"/>
              </w:rPr>
              <w:t>//非同期関数でソート</w:t>
            </w:r>
          </w:p>
          <w:p w14:paraId="1E061D70" w14:textId="1D03A26B" w:rsidR="00D205FE" w:rsidRDefault="00D205FE" w:rsidP="00D205FE">
            <w:pPr>
              <w:pStyle w:val="2-"/>
              <w:rPr>
                <w:rFonts w:hint="eastAsia"/>
              </w:rPr>
            </w:pPr>
            <w:r>
              <w:rPr>
                <w:rFonts w:hint="eastAsia"/>
              </w:rPr>
              <w:lastRenderedPageBreak/>
              <w:tab/>
            </w:r>
            <w:r w:rsidRPr="00AC11B7">
              <w:rPr>
                <w:rFonts w:hint="eastAsia"/>
                <w:color w:val="00B050"/>
              </w:rPr>
              <w:t>//※大量にバッファを消費する</w:t>
            </w:r>
            <w:r w:rsidR="00AC11B7" w:rsidRPr="00AC11B7">
              <w:rPr>
                <w:rFonts w:hint="eastAsia"/>
                <w:color w:val="00B050"/>
              </w:rPr>
              <w:t>。</w:t>
            </w:r>
            <w:r w:rsidRPr="00AC11B7">
              <w:rPr>
                <w:rFonts w:hint="eastAsia"/>
                <w:color w:val="00B050"/>
              </w:rPr>
              <w:t>また、アルゴリズムを高速化できてもバッファコピーに時間がかかる</w:t>
            </w:r>
            <w:r w:rsidR="00AC11B7" w:rsidRPr="00AC11B7">
              <w:rPr>
                <w:rFonts w:hint="eastAsia"/>
                <w:color w:val="00B050"/>
              </w:rPr>
              <w:t>。</w:t>
            </w:r>
          </w:p>
          <w:p w14:paraId="6BA40F5A" w14:textId="77777777" w:rsidR="00D205FE" w:rsidRDefault="00D205FE" w:rsidP="00D205FE">
            <w:pPr>
              <w:pStyle w:val="2-"/>
            </w:pPr>
            <w:r>
              <w:tab/>
              <w:t>{</w:t>
            </w:r>
          </w:p>
          <w:p w14:paraId="0FEDDC58" w14:textId="77777777" w:rsidR="00D205FE" w:rsidRDefault="00D205FE" w:rsidP="00D205FE">
            <w:pPr>
              <w:pStyle w:val="2-"/>
              <w:rPr>
                <w:rFonts w:hint="eastAsia"/>
              </w:rPr>
            </w:pPr>
            <w:r>
              <w:rPr>
                <w:rFonts w:hint="eastAsia"/>
              </w:rPr>
              <w:tab/>
            </w:r>
            <w:r>
              <w:rPr>
                <w:rFonts w:hint="eastAsia"/>
              </w:rPr>
              <w:tab/>
            </w:r>
            <w:r w:rsidRPr="00AC11B7">
              <w:rPr>
                <w:rFonts w:hint="eastAsia"/>
                <w:color w:val="00B050"/>
              </w:rPr>
              <w:t>//時間計測開始</w:t>
            </w:r>
          </w:p>
          <w:p w14:paraId="332ADE22" w14:textId="77777777" w:rsidR="00D205FE" w:rsidRDefault="00D205FE" w:rsidP="00D205FE">
            <w:pPr>
              <w:pStyle w:val="2-"/>
            </w:pPr>
            <w:r>
              <w:tab/>
            </w:r>
            <w:r>
              <w:tab/>
              <w:t>auto begin = std::chrono::high_resolution_clock::now();</w:t>
            </w:r>
          </w:p>
          <w:p w14:paraId="0E9880BE" w14:textId="77777777" w:rsidR="00D205FE" w:rsidRDefault="00D205FE" w:rsidP="00D205FE">
            <w:pPr>
              <w:pStyle w:val="2-"/>
            </w:pPr>
          </w:p>
          <w:p w14:paraId="0B8FA9F5" w14:textId="77777777" w:rsidR="00D205FE" w:rsidRDefault="00D205FE" w:rsidP="00D205FE">
            <w:pPr>
              <w:pStyle w:val="2-"/>
              <w:rPr>
                <w:rFonts w:hint="eastAsia"/>
              </w:rPr>
            </w:pPr>
            <w:r>
              <w:rPr>
                <w:rFonts w:hint="eastAsia"/>
              </w:rPr>
              <w:tab/>
            </w:r>
            <w:r>
              <w:rPr>
                <w:rFonts w:hint="eastAsia"/>
              </w:rPr>
              <w:tab/>
            </w:r>
            <w:r w:rsidRPr="00AC11B7">
              <w:rPr>
                <w:rFonts w:hint="eastAsia"/>
                <w:color w:val="00B050"/>
              </w:rPr>
              <w:t>//処理準備：シャッフル済みリストをコピー</w:t>
            </w:r>
          </w:p>
          <w:p w14:paraId="2177C092" w14:textId="77777777" w:rsidR="00D205FE" w:rsidRDefault="00D205FE" w:rsidP="00D205FE">
            <w:pPr>
              <w:pStyle w:val="2-"/>
            </w:pPr>
            <w:r>
              <w:tab/>
            </w:r>
            <w:r>
              <w:tab/>
              <w:t>std::vector&lt;int&gt; list = list_org;</w:t>
            </w:r>
          </w:p>
          <w:p w14:paraId="787C1BD1" w14:textId="77777777" w:rsidR="00A42DD8" w:rsidRDefault="00A42DD8" w:rsidP="00D205FE">
            <w:pPr>
              <w:pStyle w:val="2-"/>
            </w:pPr>
            <w:r w:rsidRPr="00A42DD8">
              <w:tab/>
            </w:r>
            <w:r w:rsidRPr="00A42DD8">
              <w:tab/>
              <w:t>const int list_size = list.size();</w:t>
            </w:r>
          </w:p>
          <w:p w14:paraId="0A236D18" w14:textId="4C44148A" w:rsidR="00D205FE" w:rsidRDefault="00D205FE" w:rsidP="00D205FE">
            <w:pPr>
              <w:pStyle w:val="2-"/>
            </w:pPr>
            <w:r>
              <w:tab/>
            </w:r>
            <w:r>
              <w:tab/>
            </w:r>
          </w:p>
          <w:p w14:paraId="0C1CF336" w14:textId="77777777" w:rsidR="00D205FE" w:rsidRPr="00AC11B7" w:rsidRDefault="00D205FE" w:rsidP="00D205FE">
            <w:pPr>
              <w:pStyle w:val="2-"/>
              <w:rPr>
                <w:rFonts w:hint="eastAsia"/>
                <w:color w:val="00B050"/>
              </w:rPr>
            </w:pPr>
            <w:r>
              <w:rPr>
                <w:rFonts w:hint="eastAsia"/>
              </w:rPr>
              <w:tab/>
            </w:r>
            <w:r>
              <w:rPr>
                <w:rFonts w:hint="eastAsia"/>
              </w:rPr>
              <w:tab/>
            </w:r>
            <w:r w:rsidRPr="00AC11B7">
              <w:rPr>
                <w:rFonts w:hint="eastAsia"/>
                <w:color w:val="00B050"/>
              </w:rPr>
              <w:t>//4分割で並列クイックソート</w:t>
            </w:r>
          </w:p>
          <w:p w14:paraId="3577C4B0" w14:textId="77777777" w:rsidR="00D205FE" w:rsidRDefault="00D205FE" w:rsidP="00D205FE">
            <w:pPr>
              <w:pStyle w:val="2-"/>
            </w:pPr>
            <w:r>
              <w:tab/>
            </w:r>
            <w:r>
              <w:tab/>
            </w:r>
            <w:r w:rsidRPr="00AC11B7">
              <w:rPr>
                <w:color w:val="FF0000"/>
              </w:rPr>
              <w:t>std::future&lt;void&gt;</w:t>
            </w:r>
            <w:r>
              <w:t xml:space="preserve"> r_a[4];</w:t>
            </w:r>
          </w:p>
          <w:p w14:paraId="56FE55E2" w14:textId="77777777" w:rsidR="00A42DD8" w:rsidRDefault="00A42DD8" w:rsidP="00A42DD8">
            <w:pPr>
              <w:pStyle w:val="2-"/>
            </w:pPr>
            <w:r>
              <w:tab/>
            </w:r>
            <w:r>
              <w:tab/>
              <w:t>{</w:t>
            </w:r>
          </w:p>
          <w:p w14:paraId="75583794" w14:textId="3BA3BC5B" w:rsidR="00A42DD8" w:rsidRDefault="00A42DD8" w:rsidP="00A42DD8">
            <w:pPr>
              <w:pStyle w:val="2-"/>
              <w:rPr>
                <w:rFonts w:hint="eastAsia"/>
              </w:rPr>
            </w:pPr>
            <w:r>
              <w:tab/>
            </w:r>
            <w:r>
              <w:tab/>
            </w:r>
            <w:r>
              <w:tab/>
            </w:r>
            <w:r w:rsidRPr="00A42DD8">
              <w:rPr>
                <w:color w:val="00B050"/>
              </w:rPr>
              <w:t>//非同期処理には、関数ポインタ</w:t>
            </w:r>
            <w:r w:rsidRPr="00A42DD8">
              <w:rPr>
                <w:rFonts w:hint="eastAsia"/>
                <w:color w:val="00B050"/>
              </w:rPr>
              <w:t>ー</w:t>
            </w:r>
            <w:r w:rsidRPr="00A42DD8">
              <w:rPr>
                <w:color w:val="00B050"/>
              </w:rPr>
              <w:t>以外にも、関数オブジェクトやラムダ式を渡すことができる</w:t>
            </w:r>
          </w:p>
          <w:p w14:paraId="7631A2D4" w14:textId="77777777" w:rsidR="00A42DD8" w:rsidRDefault="00A42DD8" w:rsidP="00A42DD8">
            <w:pPr>
              <w:pStyle w:val="2-"/>
            </w:pPr>
            <w:r>
              <w:tab/>
            </w:r>
            <w:r>
              <w:tab/>
            </w:r>
            <w:r>
              <w:tab/>
              <w:t>auto sort_lambda = [&amp;list](const int index, const int list_begin, const int list_end)</w:t>
            </w:r>
          </w:p>
          <w:p w14:paraId="69409626" w14:textId="77777777" w:rsidR="00A42DD8" w:rsidRDefault="00A42DD8" w:rsidP="00A42DD8">
            <w:pPr>
              <w:pStyle w:val="2-"/>
            </w:pPr>
            <w:r>
              <w:tab/>
            </w:r>
            <w:r>
              <w:tab/>
            </w:r>
            <w:r>
              <w:tab/>
              <w:t>{</w:t>
            </w:r>
          </w:p>
          <w:p w14:paraId="6DCD28D0" w14:textId="77777777" w:rsidR="00A42DD8" w:rsidRDefault="00A42DD8" w:rsidP="00A42DD8">
            <w:pPr>
              <w:pStyle w:val="2-"/>
            </w:pPr>
            <w:r>
              <w:tab/>
            </w:r>
            <w:r>
              <w:tab/>
            </w:r>
            <w:r>
              <w:tab/>
            </w:r>
            <w:r>
              <w:tab/>
              <w:t>std::vector&lt;int&gt;::iterator ite_begin = list.begin() + list_begin;</w:t>
            </w:r>
          </w:p>
          <w:p w14:paraId="72A39AD0" w14:textId="77777777" w:rsidR="00A42DD8" w:rsidRDefault="00A42DD8" w:rsidP="00A42DD8">
            <w:pPr>
              <w:pStyle w:val="2-"/>
            </w:pPr>
            <w:r>
              <w:tab/>
            </w:r>
            <w:r>
              <w:tab/>
            </w:r>
            <w:r>
              <w:tab/>
            </w:r>
            <w:r>
              <w:tab/>
              <w:t>std::vector&lt;int&gt;::iterator ite_end = list.begin() + list_end;</w:t>
            </w:r>
          </w:p>
          <w:p w14:paraId="09770318" w14:textId="77777777" w:rsidR="00A42DD8" w:rsidRDefault="00A42DD8" w:rsidP="00A42DD8">
            <w:pPr>
              <w:pStyle w:val="2-"/>
            </w:pPr>
            <w:r>
              <w:tab/>
            </w:r>
            <w:r>
              <w:tab/>
            </w:r>
            <w:r>
              <w:tab/>
            </w:r>
            <w:r>
              <w:tab/>
              <w:t>std::sort(ite_begin, ite_end);</w:t>
            </w:r>
          </w:p>
          <w:p w14:paraId="35BE67FE" w14:textId="77777777" w:rsidR="00A42DD8" w:rsidRDefault="00A42DD8" w:rsidP="00A42DD8">
            <w:pPr>
              <w:pStyle w:val="2-"/>
            </w:pPr>
            <w:r>
              <w:tab/>
            </w:r>
            <w:r>
              <w:tab/>
            </w:r>
            <w:r>
              <w:tab/>
              <w:t>};</w:t>
            </w:r>
          </w:p>
          <w:p w14:paraId="64A83E8F" w14:textId="77777777" w:rsidR="00A42DD8" w:rsidRDefault="00A42DD8" w:rsidP="00A42DD8">
            <w:pPr>
              <w:pStyle w:val="2-"/>
            </w:pPr>
            <w:r>
              <w:tab/>
            </w:r>
            <w:r>
              <w:tab/>
            </w:r>
            <w:r>
              <w:tab/>
              <w:t xml:space="preserve">r_a[0] = </w:t>
            </w:r>
            <w:r w:rsidRPr="00A42DD8">
              <w:rPr>
                <w:color w:val="FF0000"/>
              </w:rPr>
              <w:t>std::async(sort_lambda, 0, list_size / 4 * 0, list_size / 4 * 1)</w:t>
            </w:r>
            <w:r>
              <w:t>;</w:t>
            </w:r>
          </w:p>
          <w:p w14:paraId="2574D223" w14:textId="77777777" w:rsidR="00A42DD8" w:rsidRDefault="00A42DD8" w:rsidP="00A42DD8">
            <w:pPr>
              <w:pStyle w:val="2-"/>
            </w:pPr>
            <w:r>
              <w:tab/>
            </w:r>
            <w:r>
              <w:tab/>
            </w:r>
            <w:r>
              <w:tab/>
              <w:t xml:space="preserve">r_a[1] = </w:t>
            </w:r>
            <w:r w:rsidRPr="00A42DD8">
              <w:rPr>
                <w:color w:val="FF0000"/>
              </w:rPr>
              <w:t>std::async(sort_lambda, 1, list_size / 4 * 1, list_size / 4 * 2)</w:t>
            </w:r>
            <w:r>
              <w:t>;</w:t>
            </w:r>
          </w:p>
          <w:p w14:paraId="0DAE488F" w14:textId="77777777" w:rsidR="00A42DD8" w:rsidRDefault="00A42DD8" w:rsidP="00A42DD8">
            <w:pPr>
              <w:pStyle w:val="2-"/>
            </w:pPr>
            <w:r>
              <w:tab/>
            </w:r>
            <w:r>
              <w:tab/>
            </w:r>
            <w:r>
              <w:tab/>
              <w:t xml:space="preserve">r_a[2] = </w:t>
            </w:r>
            <w:r w:rsidRPr="00A42DD8">
              <w:rPr>
                <w:color w:val="FF0000"/>
              </w:rPr>
              <w:t>std::async(sort_lambda, 2, list_size / 4 * 2, list_size / 4 * 3)</w:t>
            </w:r>
            <w:r>
              <w:t>;</w:t>
            </w:r>
          </w:p>
          <w:p w14:paraId="72224022" w14:textId="77777777" w:rsidR="00A42DD8" w:rsidRDefault="00A42DD8" w:rsidP="00A42DD8">
            <w:pPr>
              <w:pStyle w:val="2-"/>
            </w:pPr>
            <w:r>
              <w:tab/>
            </w:r>
            <w:r>
              <w:tab/>
            </w:r>
            <w:r>
              <w:tab/>
              <w:t xml:space="preserve">r_a[3] = </w:t>
            </w:r>
            <w:r w:rsidRPr="00A42DD8">
              <w:rPr>
                <w:color w:val="FF0000"/>
              </w:rPr>
              <w:t>std::async(sort_lambda, 3, list_size / 4 * 3, list_size)</w:t>
            </w:r>
            <w:r>
              <w:t>;</w:t>
            </w:r>
          </w:p>
          <w:p w14:paraId="27033C4F" w14:textId="77777777" w:rsidR="00A42DD8" w:rsidRDefault="00A42DD8" w:rsidP="00A42DD8">
            <w:pPr>
              <w:pStyle w:val="2-"/>
            </w:pPr>
            <w:r>
              <w:tab/>
            </w:r>
            <w:r>
              <w:tab/>
              <w:t>}</w:t>
            </w:r>
          </w:p>
          <w:p w14:paraId="22659E3E" w14:textId="2C1D99B2" w:rsidR="00D205FE" w:rsidRDefault="00D205FE" w:rsidP="00A42DD8">
            <w:pPr>
              <w:pStyle w:val="2-"/>
            </w:pPr>
            <w:r>
              <w:tab/>
            </w:r>
            <w:r>
              <w:tab/>
            </w:r>
          </w:p>
          <w:p w14:paraId="2F7463A0" w14:textId="77777777" w:rsidR="00D205FE" w:rsidRDefault="00D205FE" w:rsidP="00D205FE">
            <w:pPr>
              <w:pStyle w:val="2-"/>
              <w:rPr>
                <w:rFonts w:hint="eastAsia"/>
              </w:rPr>
            </w:pPr>
            <w:r>
              <w:rPr>
                <w:rFonts w:hint="eastAsia"/>
              </w:rPr>
              <w:tab/>
            </w:r>
            <w:r>
              <w:rPr>
                <w:rFonts w:hint="eastAsia"/>
              </w:rPr>
              <w:tab/>
            </w:r>
            <w:r w:rsidRPr="00AC11B7">
              <w:rPr>
                <w:rFonts w:hint="eastAsia"/>
                <w:color w:val="00B050"/>
              </w:rPr>
              <w:t>//2分割で並列マージソート</w:t>
            </w:r>
          </w:p>
          <w:p w14:paraId="7AAAFF6B" w14:textId="77777777" w:rsidR="00D205FE" w:rsidRDefault="00D205FE" w:rsidP="00D205FE">
            <w:pPr>
              <w:pStyle w:val="2-"/>
            </w:pPr>
            <w:r>
              <w:tab/>
            </w:r>
            <w:r>
              <w:tab/>
            </w:r>
            <w:r w:rsidRPr="00AC11B7">
              <w:rPr>
                <w:color w:val="FF0000"/>
              </w:rPr>
              <w:t>std::future&lt;void&gt;</w:t>
            </w:r>
            <w:r>
              <w:t xml:space="preserve"> r_b[2];</w:t>
            </w:r>
          </w:p>
          <w:p w14:paraId="21D9F808" w14:textId="77777777" w:rsidR="00A42DD8" w:rsidRDefault="00A42DD8" w:rsidP="00A42DD8">
            <w:pPr>
              <w:pStyle w:val="2-"/>
            </w:pPr>
            <w:r>
              <w:tab/>
            </w:r>
            <w:r>
              <w:tab/>
              <w:t>{</w:t>
            </w:r>
          </w:p>
          <w:p w14:paraId="420D1383" w14:textId="77777777" w:rsidR="00A42DD8" w:rsidRDefault="00A42DD8" w:rsidP="00A42DD8">
            <w:pPr>
              <w:pStyle w:val="2-"/>
              <w:rPr>
                <w:rFonts w:hint="eastAsia"/>
              </w:rPr>
            </w:pPr>
            <w:r>
              <w:rPr>
                <w:rFonts w:hint="eastAsia"/>
              </w:rPr>
              <w:tab/>
            </w:r>
            <w:r>
              <w:rPr>
                <w:rFonts w:hint="eastAsia"/>
              </w:rPr>
              <w:tab/>
            </w:r>
            <w:r>
              <w:rPr>
                <w:rFonts w:hint="eastAsia"/>
              </w:rPr>
              <w:tab/>
            </w:r>
            <w:r w:rsidRPr="00A42DD8">
              <w:rPr>
                <w:rFonts w:hint="eastAsia"/>
                <w:color w:val="00B050"/>
              </w:rPr>
              <w:t>//非同期処理には、関数ポインター以外にも、関数オブジェクトやラムダ式を渡すことができる</w:t>
            </w:r>
          </w:p>
          <w:p w14:paraId="0AB262CF" w14:textId="77777777" w:rsidR="00A42DD8" w:rsidRDefault="00A42DD8" w:rsidP="00A42DD8">
            <w:pPr>
              <w:pStyle w:val="2-"/>
            </w:pPr>
            <w:r>
              <w:tab/>
            </w:r>
            <w:r>
              <w:tab/>
            </w:r>
            <w:r>
              <w:tab/>
              <w:t>auto merge_sort_lambda = [&amp;r_a, &amp;list](const int index, const int list_begin, const int list_mid, const int list_end)</w:t>
            </w:r>
          </w:p>
          <w:p w14:paraId="788546FC" w14:textId="77777777" w:rsidR="00A42DD8" w:rsidRDefault="00A42DD8" w:rsidP="00A42DD8">
            <w:pPr>
              <w:pStyle w:val="2-"/>
            </w:pPr>
            <w:r>
              <w:tab/>
            </w:r>
            <w:r>
              <w:tab/>
            </w:r>
            <w:r>
              <w:tab/>
              <w:t>{</w:t>
            </w:r>
          </w:p>
          <w:p w14:paraId="2C011CB2" w14:textId="77777777" w:rsidR="00A42DD8" w:rsidRDefault="00A42DD8" w:rsidP="00A42DD8">
            <w:pPr>
              <w:pStyle w:val="2-"/>
            </w:pPr>
            <w:r>
              <w:tab/>
            </w:r>
            <w:r>
              <w:tab/>
            </w:r>
            <w:r>
              <w:tab/>
            </w:r>
            <w:r>
              <w:tab/>
              <w:t>r_a[index * 2 + 0]</w:t>
            </w:r>
            <w:r w:rsidRPr="00A42DD8">
              <w:rPr>
                <w:color w:val="FF0000"/>
              </w:rPr>
              <w:t>.wait()</w:t>
            </w:r>
            <w:r>
              <w:t>;</w:t>
            </w:r>
          </w:p>
          <w:p w14:paraId="41B6A8EA" w14:textId="77777777" w:rsidR="00A42DD8" w:rsidRDefault="00A42DD8" w:rsidP="00A42DD8">
            <w:pPr>
              <w:pStyle w:val="2-"/>
            </w:pPr>
            <w:r>
              <w:tab/>
            </w:r>
            <w:r>
              <w:tab/>
            </w:r>
            <w:r>
              <w:tab/>
            </w:r>
            <w:r>
              <w:tab/>
              <w:t>r_a[index * 2 + 1]</w:t>
            </w:r>
            <w:r w:rsidRPr="00A42DD8">
              <w:rPr>
                <w:color w:val="FF0000"/>
              </w:rPr>
              <w:t>.wait()</w:t>
            </w:r>
            <w:r>
              <w:t>;</w:t>
            </w:r>
          </w:p>
          <w:p w14:paraId="177AE117" w14:textId="77777777" w:rsidR="00A42DD8" w:rsidRDefault="00A42DD8" w:rsidP="00A42DD8">
            <w:pPr>
              <w:pStyle w:val="2-"/>
            </w:pPr>
            <w:r>
              <w:tab/>
            </w:r>
            <w:r>
              <w:tab/>
            </w:r>
            <w:r>
              <w:tab/>
            </w:r>
            <w:r>
              <w:tab/>
              <w:t>std::vector&lt;int&gt;::iterator ite_begin = list.begin() + list_begin;</w:t>
            </w:r>
          </w:p>
          <w:p w14:paraId="6019FF27" w14:textId="77777777" w:rsidR="00A42DD8" w:rsidRDefault="00A42DD8" w:rsidP="00A42DD8">
            <w:pPr>
              <w:pStyle w:val="2-"/>
            </w:pPr>
            <w:r>
              <w:tab/>
            </w:r>
            <w:r>
              <w:tab/>
            </w:r>
            <w:r>
              <w:tab/>
            </w:r>
            <w:r>
              <w:tab/>
              <w:t>std::vector&lt;int&gt;::iterator ite_mid = list.begin() + list_mid;</w:t>
            </w:r>
          </w:p>
          <w:p w14:paraId="605E662A" w14:textId="77777777" w:rsidR="00A42DD8" w:rsidRDefault="00A42DD8" w:rsidP="00A42DD8">
            <w:pPr>
              <w:pStyle w:val="2-"/>
            </w:pPr>
            <w:r>
              <w:tab/>
            </w:r>
            <w:r>
              <w:tab/>
            </w:r>
            <w:r>
              <w:tab/>
            </w:r>
            <w:r>
              <w:tab/>
              <w:t>std::vector&lt;int&gt;::iterator ite_end = list.begin() + list_end;</w:t>
            </w:r>
          </w:p>
          <w:p w14:paraId="181E9B4E" w14:textId="4C829D3D" w:rsidR="00A42DD8" w:rsidRDefault="00A42DD8" w:rsidP="00A42DD8">
            <w:pPr>
              <w:pStyle w:val="2-"/>
            </w:pPr>
            <w:r>
              <w:rPr>
                <w:rFonts w:hint="eastAsia"/>
              </w:rPr>
              <w:tab/>
            </w:r>
            <w:r>
              <w:rPr>
                <w:rFonts w:hint="eastAsia"/>
              </w:rPr>
              <w:tab/>
            </w:r>
            <w:r>
              <w:rPr>
                <w:rFonts w:hint="eastAsia"/>
              </w:rPr>
              <w:tab/>
            </w:r>
            <w:r>
              <w:rPr>
                <w:rFonts w:hint="eastAsia"/>
              </w:rPr>
              <w:tab/>
              <w:t>std::inplace_merge(ite_begin, ite_mid, ite_end);/</w:t>
            </w:r>
            <w:r w:rsidRPr="00A42DD8">
              <w:rPr>
                <w:rFonts w:hint="eastAsia"/>
                <w:color w:val="00B050"/>
              </w:rPr>
              <w:t>/</w:t>
            </w:r>
            <w:r w:rsidRPr="00A42DD8">
              <w:rPr>
                <w:color w:val="00B050"/>
              </w:rPr>
              <w:t>※</w:t>
            </w:r>
            <w:r>
              <w:rPr>
                <w:rFonts w:hint="eastAsia"/>
                <w:color w:val="00B050"/>
              </w:rPr>
              <w:t>二つ</w:t>
            </w:r>
            <w:r w:rsidRPr="00A42DD8">
              <w:rPr>
                <w:rFonts w:hint="eastAsia"/>
                <w:color w:val="00B050"/>
              </w:rPr>
              <w:t>のリスト</w:t>
            </w:r>
            <w:r>
              <w:rPr>
                <w:rFonts w:hint="eastAsia"/>
                <w:color w:val="00B050"/>
              </w:rPr>
              <w:t>から</w:t>
            </w:r>
            <w:r w:rsidRPr="00A42DD8">
              <w:rPr>
                <w:rFonts w:hint="eastAsia"/>
                <w:color w:val="00B050"/>
              </w:rPr>
              <w:t>マージソート</w:t>
            </w:r>
          </w:p>
          <w:p w14:paraId="208241C9" w14:textId="5C414A82" w:rsidR="00A42DD8" w:rsidRDefault="00A42DD8" w:rsidP="00A42DD8">
            <w:pPr>
              <w:pStyle w:val="2-"/>
              <w:rPr>
                <w:rFonts w:hint="eastAsia"/>
              </w:rPr>
            </w:pPr>
            <w:r>
              <w:tab/>
            </w:r>
            <w:r>
              <w:tab/>
            </w:r>
            <w:r>
              <w:tab/>
            </w:r>
            <w:r>
              <w:tab/>
            </w:r>
            <w:r>
              <w:tab/>
            </w:r>
            <w:r>
              <w:tab/>
            </w:r>
            <w:r>
              <w:tab/>
            </w:r>
            <w:r>
              <w:tab/>
            </w:r>
            <w:r>
              <w:tab/>
            </w:r>
            <w:r>
              <w:tab/>
            </w:r>
            <w:r>
              <w:tab/>
            </w:r>
            <w:r>
              <w:tab/>
            </w:r>
            <w:r w:rsidRPr="00A42DD8">
              <w:rPr>
                <w:color w:val="00B050"/>
              </w:rPr>
              <w:t xml:space="preserve">//　</w:t>
            </w:r>
            <w:r w:rsidRPr="00A42DD8">
              <w:rPr>
                <w:rFonts w:hint="eastAsia"/>
                <w:color w:val="00B050"/>
              </w:rPr>
              <w:t>する場合</w:t>
            </w:r>
            <w:r>
              <w:rPr>
                <w:rFonts w:hint="eastAsia"/>
                <w:color w:val="00B050"/>
              </w:rPr>
              <w:t>に</w:t>
            </w:r>
            <w:r w:rsidRPr="00A42DD8">
              <w:rPr>
                <w:rFonts w:hint="eastAsia"/>
                <w:color w:val="00B050"/>
              </w:rPr>
              <w:t>は std::merge() が使える</w:t>
            </w:r>
          </w:p>
          <w:p w14:paraId="40227E68" w14:textId="77777777" w:rsidR="00A42DD8" w:rsidRDefault="00A42DD8" w:rsidP="00A42DD8">
            <w:pPr>
              <w:pStyle w:val="2-"/>
            </w:pPr>
            <w:r>
              <w:tab/>
            </w:r>
            <w:r>
              <w:tab/>
            </w:r>
            <w:r>
              <w:tab/>
              <w:t>};</w:t>
            </w:r>
          </w:p>
          <w:p w14:paraId="5E86A0BD" w14:textId="77777777" w:rsidR="00A42DD8" w:rsidRPr="00A42DD8" w:rsidRDefault="00A42DD8" w:rsidP="00A42DD8">
            <w:pPr>
              <w:pStyle w:val="2-"/>
              <w:rPr>
                <w:color w:val="FF0000"/>
              </w:rPr>
            </w:pPr>
            <w:r>
              <w:tab/>
            </w:r>
            <w:r>
              <w:tab/>
            </w:r>
            <w:r>
              <w:tab/>
              <w:t xml:space="preserve">r_b[0] = </w:t>
            </w:r>
            <w:r w:rsidRPr="00A42DD8">
              <w:rPr>
                <w:color w:val="FF0000"/>
              </w:rPr>
              <w:t>std::async(merge_sort_lambda, 0, list_size / 2 * 0, list_size / 2 * 0 + list_size / 4,</w:t>
            </w:r>
          </w:p>
          <w:p w14:paraId="06583314" w14:textId="74F6F9D3" w:rsidR="00A42DD8" w:rsidRDefault="00A42DD8" w:rsidP="00A42DD8">
            <w:pPr>
              <w:pStyle w:val="2-"/>
            </w:pP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t xml:space="preserve"> list_size / 2 * 1)</w:t>
            </w:r>
            <w:r w:rsidRPr="00A42DD8">
              <w:t>;</w:t>
            </w:r>
          </w:p>
          <w:p w14:paraId="41DB0ED6" w14:textId="77777777" w:rsidR="00A42DD8" w:rsidRPr="00A42DD8" w:rsidRDefault="00A42DD8" w:rsidP="00A42DD8">
            <w:pPr>
              <w:pStyle w:val="2-"/>
              <w:rPr>
                <w:color w:val="FF0000"/>
              </w:rPr>
            </w:pPr>
            <w:r>
              <w:tab/>
            </w:r>
            <w:r>
              <w:tab/>
            </w:r>
            <w:r>
              <w:tab/>
              <w:t xml:space="preserve">r_b[1] = </w:t>
            </w:r>
            <w:r w:rsidRPr="00A42DD8">
              <w:rPr>
                <w:color w:val="FF0000"/>
              </w:rPr>
              <w:t>std::async(merge_sort_lambda, 1, list_size / 2 * 1, list_size / 2 * 1 + list_size / 4,</w:t>
            </w:r>
          </w:p>
          <w:p w14:paraId="00AC2AD6" w14:textId="4EAFC4B4" w:rsidR="00A42DD8" w:rsidRDefault="00A42DD8" w:rsidP="00A42DD8">
            <w:pPr>
              <w:pStyle w:val="2-"/>
            </w:pP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t xml:space="preserve"> list_size)</w:t>
            </w:r>
            <w:r w:rsidRPr="00A42DD8">
              <w:t>;</w:t>
            </w:r>
          </w:p>
          <w:p w14:paraId="6F112EA6" w14:textId="77777777" w:rsidR="00A42DD8" w:rsidRDefault="00A42DD8" w:rsidP="00A42DD8">
            <w:pPr>
              <w:pStyle w:val="2-"/>
            </w:pPr>
            <w:r>
              <w:tab/>
            </w:r>
            <w:r>
              <w:tab/>
              <w:t>}</w:t>
            </w:r>
          </w:p>
          <w:p w14:paraId="06F77CFF" w14:textId="01378068" w:rsidR="00D205FE" w:rsidRDefault="00D205FE" w:rsidP="00A42DD8">
            <w:pPr>
              <w:pStyle w:val="2-"/>
            </w:pPr>
            <w:r>
              <w:tab/>
            </w:r>
            <w:r>
              <w:tab/>
            </w:r>
          </w:p>
          <w:p w14:paraId="5F82F463" w14:textId="77777777" w:rsidR="00D205FE" w:rsidRPr="00AC11B7" w:rsidRDefault="00D205FE" w:rsidP="00D205FE">
            <w:pPr>
              <w:pStyle w:val="2-"/>
              <w:rPr>
                <w:rFonts w:hint="eastAsia"/>
                <w:color w:val="00B050"/>
              </w:rPr>
            </w:pPr>
            <w:r>
              <w:rPr>
                <w:rFonts w:hint="eastAsia"/>
              </w:rPr>
              <w:tab/>
            </w:r>
            <w:r>
              <w:rPr>
                <w:rFonts w:hint="eastAsia"/>
              </w:rPr>
              <w:tab/>
            </w:r>
            <w:r w:rsidRPr="00AC11B7">
              <w:rPr>
                <w:rFonts w:hint="eastAsia"/>
                <w:color w:val="00B050"/>
              </w:rPr>
              <w:t>//マージソート（完了）</w:t>
            </w:r>
          </w:p>
          <w:p w14:paraId="7720EED3" w14:textId="77777777" w:rsidR="00A42DD8" w:rsidRDefault="00A42DD8" w:rsidP="00A42DD8">
            <w:pPr>
              <w:pStyle w:val="2-"/>
            </w:pPr>
            <w:r>
              <w:tab/>
            </w:r>
            <w:r>
              <w:tab/>
              <w:t>{</w:t>
            </w:r>
          </w:p>
          <w:p w14:paraId="45770C50" w14:textId="77777777" w:rsidR="00A42DD8" w:rsidRDefault="00A42DD8" w:rsidP="00A42DD8">
            <w:pPr>
              <w:pStyle w:val="2-"/>
            </w:pPr>
            <w:r>
              <w:tab/>
            </w:r>
            <w:r>
              <w:tab/>
            </w:r>
            <w:r>
              <w:tab/>
              <w:t>r_b[0]</w:t>
            </w:r>
            <w:r w:rsidRPr="00A42DD8">
              <w:rPr>
                <w:color w:val="FF0000"/>
              </w:rPr>
              <w:t>.wait()</w:t>
            </w:r>
            <w:r>
              <w:t>;</w:t>
            </w:r>
          </w:p>
          <w:p w14:paraId="0320360D" w14:textId="77777777" w:rsidR="00A42DD8" w:rsidRDefault="00A42DD8" w:rsidP="00A42DD8">
            <w:pPr>
              <w:pStyle w:val="2-"/>
            </w:pPr>
            <w:r>
              <w:tab/>
            </w:r>
            <w:r>
              <w:tab/>
            </w:r>
            <w:r>
              <w:tab/>
              <w:t>r_b[1]</w:t>
            </w:r>
            <w:r w:rsidRPr="00A42DD8">
              <w:rPr>
                <w:color w:val="FF0000"/>
              </w:rPr>
              <w:t>.wait()</w:t>
            </w:r>
            <w:r>
              <w:t>;</w:t>
            </w:r>
          </w:p>
          <w:p w14:paraId="05C65429" w14:textId="77777777" w:rsidR="00A42DD8" w:rsidRDefault="00A42DD8" w:rsidP="00A42DD8">
            <w:pPr>
              <w:pStyle w:val="2-"/>
            </w:pPr>
            <w:r>
              <w:tab/>
            </w:r>
            <w:r>
              <w:tab/>
            </w:r>
            <w:r>
              <w:tab/>
              <w:t>std::vector&lt;int&gt;::iterator ite_begin = list.begin();</w:t>
            </w:r>
          </w:p>
          <w:p w14:paraId="24976EA8" w14:textId="77777777" w:rsidR="00A42DD8" w:rsidRDefault="00A42DD8" w:rsidP="00A42DD8">
            <w:pPr>
              <w:pStyle w:val="2-"/>
            </w:pPr>
            <w:r>
              <w:tab/>
            </w:r>
            <w:r>
              <w:tab/>
            </w:r>
            <w:r>
              <w:tab/>
              <w:t>std::vector&lt;int&gt;::iterator ite_mid = list.begin() + list_size / 2;</w:t>
            </w:r>
          </w:p>
          <w:p w14:paraId="607CF19F" w14:textId="77777777" w:rsidR="00A42DD8" w:rsidRDefault="00A42DD8" w:rsidP="00A42DD8">
            <w:pPr>
              <w:pStyle w:val="2-"/>
            </w:pPr>
            <w:r>
              <w:tab/>
            </w:r>
            <w:r>
              <w:tab/>
            </w:r>
            <w:r>
              <w:tab/>
              <w:t>std::vector&lt;int&gt;::iterator ite_end = list.end();</w:t>
            </w:r>
          </w:p>
          <w:p w14:paraId="67F6EC74" w14:textId="13E887E0" w:rsidR="00A42DD8" w:rsidRDefault="00A42DD8" w:rsidP="00A42DD8">
            <w:pPr>
              <w:pStyle w:val="2-"/>
            </w:pPr>
            <w:r>
              <w:rPr>
                <w:rFonts w:hint="eastAsia"/>
              </w:rPr>
              <w:tab/>
            </w:r>
            <w:r>
              <w:rPr>
                <w:rFonts w:hint="eastAsia"/>
              </w:rPr>
              <w:tab/>
            </w:r>
            <w:r>
              <w:rPr>
                <w:rFonts w:hint="eastAsia"/>
              </w:rPr>
              <w:tab/>
              <w:t>std::inplace_merge(ite_begin, ite_mid, ite_end);</w:t>
            </w:r>
            <w:r w:rsidRPr="00A42DD8">
              <w:rPr>
                <w:rFonts w:hint="eastAsia"/>
                <w:color w:val="00B050"/>
              </w:rPr>
              <w:t>//</w:t>
            </w:r>
            <w:r w:rsidRPr="00A42DD8">
              <w:rPr>
                <w:color w:val="00B050"/>
              </w:rPr>
              <w:t>※</w:t>
            </w:r>
            <w:r w:rsidRPr="00A42DD8">
              <w:rPr>
                <w:rFonts w:hint="eastAsia"/>
                <w:color w:val="00B050"/>
              </w:rPr>
              <w:t>二つのリストからマージソート</w:t>
            </w:r>
          </w:p>
          <w:p w14:paraId="344E401C" w14:textId="18F3F33B" w:rsidR="00A42DD8" w:rsidRPr="00A42DD8" w:rsidRDefault="00A42DD8" w:rsidP="00A42DD8">
            <w:pPr>
              <w:pStyle w:val="2-"/>
              <w:rPr>
                <w:rFonts w:hint="eastAsia"/>
                <w:color w:val="00B050"/>
              </w:rPr>
            </w:pPr>
            <w:r>
              <w:tab/>
            </w:r>
            <w:r>
              <w:tab/>
            </w:r>
            <w:r>
              <w:tab/>
            </w:r>
            <w:r>
              <w:tab/>
            </w:r>
            <w:r>
              <w:tab/>
            </w:r>
            <w:r>
              <w:tab/>
            </w:r>
            <w:r>
              <w:tab/>
            </w:r>
            <w:r>
              <w:tab/>
            </w:r>
            <w:r>
              <w:tab/>
            </w:r>
            <w:r>
              <w:tab/>
            </w:r>
            <w:r>
              <w:tab/>
            </w:r>
            <w:r w:rsidRPr="00A42DD8">
              <w:rPr>
                <w:color w:val="00B050"/>
              </w:rPr>
              <w:t xml:space="preserve">//　</w:t>
            </w:r>
            <w:r w:rsidRPr="00A42DD8">
              <w:rPr>
                <w:rFonts w:hint="eastAsia"/>
                <w:color w:val="00B050"/>
              </w:rPr>
              <w:t>する場合</w:t>
            </w:r>
            <w:r>
              <w:rPr>
                <w:rFonts w:hint="eastAsia"/>
                <w:color w:val="00B050"/>
              </w:rPr>
              <w:t>に</w:t>
            </w:r>
            <w:r w:rsidRPr="00A42DD8">
              <w:rPr>
                <w:rFonts w:hint="eastAsia"/>
                <w:color w:val="00B050"/>
              </w:rPr>
              <w:t>は std::merge() が使える</w:t>
            </w:r>
          </w:p>
          <w:p w14:paraId="3CF18DE3" w14:textId="38FE3E26" w:rsidR="00D205FE" w:rsidRDefault="00A42DD8" w:rsidP="00A42DD8">
            <w:pPr>
              <w:pStyle w:val="2-"/>
            </w:pPr>
            <w:r>
              <w:tab/>
            </w:r>
            <w:r>
              <w:tab/>
              <w:t>}</w:t>
            </w:r>
          </w:p>
          <w:p w14:paraId="0CA318B1" w14:textId="77777777" w:rsidR="00A42DD8" w:rsidRDefault="00A42DD8" w:rsidP="00A42DD8">
            <w:pPr>
              <w:pStyle w:val="2-"/>
            </w:pPr>
          </w:p>
          <w:p w14:paraId="19DD1702" w14:textId="77777777" w:rsidR="00D205FE" w:rsidRDefault="00D205FE" w:rsidP="00D205FE">
            <w:pPr>
              <w:pStyle w:val="2-"/>
              <w:rPr>
                <w:rFonts w:hint="eastAsia"/>
              </w:rPr>
            </w:pPr>
            <w:r>
              <w:rPr>
                <w:rFonts w:hint="eastAsia"/>
              </w:rPr>
              <w:tab/>
            </w:r>
            <w:r>
              <w:rPr>
                <w:rFonts w:hint="eastAsia"/>
              </w:rPr>
              <w:tab/>
            </w:r>
            <w:r w:rsidRPr="00AC11B7">
              <w:rPr>
                <w:rFonts w:hint="eastAsia"/>
                <w:color w:val="00B050"/>
              </w:rPr>
              <w:t>//時間計測終了</w:t>
            </w:r>
          </w:p>
          <w:p w14:paraId="51C85D86" w14:textId="77777777" w:rsidR="00D205FE" w:rsidRDefault="00D205FE" w:rsidP="00D205FE">
            <w:pPr>
              <w:pStyle w:val="2-"/>
            </w:pPr>
            <w:r>
              <w:tab/>
            </w:r>
            <w:r>
              <w:tab/>
              <w:t>auto end = std::chrono::high_resolution_clock::now();</w:t>
            </w:r>
          </w:p>
          <w:p w14:paraId="0EB8C78F" w14:textId="3714DA83" w:rsidR="00D205FE" w:rsidRDefault="00D205FE" w:rsidP="00AC11B7">
            <w:pPr>
              <w:pStyle w:val="2-"/>
              <w:jc w:val="left"/>
            </w:pPr>
            <w:r>
              <w:tab/>
            </w:r>
            <w:r>
              <w:tab/>
              <w:t>auto duration = static_cast&lt;float&gt;(static_cast&lt;doub</w:t>
            </w:r>
            <w:r w:rsidR="00AC11B7">
              <w:t>le&gt;(std::chrono::duration_cast&lt;</w:t>
            </w:r>
            <w:r>
              <w:t>std::chrono::microseconds&gt;(end - begin).count()) / 1000000.);</w:t>
            </w:r>
          </w:p>
          <w:p w14:paraId="61CC5F50" w14:textId="77777777" w:rsidR="00D205FE" w:rsidRDefault="00D205FE" w:rsidP="00D205FE">
            <w:pPr>
              <w:pStyle w:val="2-"/>
            </w:pPr>
            <w:r>
              <w:tab/>
            </w:r>
            <w:r>
              <w:tab/>
            </w:r>
          </w:p>
          <w:p w14:paraId="787159E6" w14:textId="77777777" w:rsidR="00D205FE" w:rsidRDefault="00D205FE" w:rsidP="00D205FE">
            <w:pPr>
              <w:pStyle w:val="2-"/>
              <w:rPr>
                <w:rFonts w:hint="eastAsia"/>
              </w:rPr>
            </w:pPr>
            <w:r>
              <w:rPr>
                <w:rFonts w:hint="eastAsia"/>
              </w:rPr>
              <w:tab/>
            </w:r>
            <w:r>
              <w:rPr>
                <w:rFonts w:hint="eastAsia"/>
              </w:rPr>
              <w:tab/>
            </w:r>
            <w:r w:rsidRPr="00AC11B7">
              <w:rPr>
                <w:rFonts w:hint="eastAsia"/>
                <w:color w:val="00B050"/>
              </w:rPr>
              <w:t>//結果表示</w:t>
            </w:r>
          </w:p>
          <w:p w14:paraId="2F92C497" w14:textId="77777777" w:rsidR="00D205FE" w:rsidRDefault="00D205FE" w:rsidP="00D205FE">
            <w:pPr>
              <w:pStyle w:val="2-"/>
            </w:pPr>
            <w:r>
              <w:tab/>
            </w:r>
            <w:r>
              <w:tab/>
              <w:t>printf("----------------------------------------\n");</w:t>
            </w:r>
          </w:p>
          <w:p w14:paraId="2C8CAE65" w14:textId="77777777" w:rsidR="00D205FE" w:rsidRDefault="00D205FE" w:rsidP="00D205FE">
            <w:pPr>
              <w:pStyle w:val="2-"/>
            </w:pPr>
            <w:r>
              <w:lastRenderedPageBreak/>
              <w:tab/>
            </w:r>
            <w:r>
              <w:tab/>
              <w:t>printf("subAsyncCalcEx: async-sort: result (%.6f sec):\n", duration);</w:t>
            </w:r>
          </w:p>
          <w:p w14:paraId="2C0B34DB" w14:textId="77777777" w:rsidR="00D205FE" w:rsidRDefault="00D205FE" w:rsidP="00D205FE">
            <w:pPr>
              <w:pStyle w:val="2-"/>
            </w:pPr>
            <w:r>
              <w:tab/>
            </w:r>
            <w:r>
              <w:tab/>
              <w:t>printf("list =");</w:t>
            </w:r>
          </w:p>
          <w:p w14:paraId="44F77912" w14:textId="77777777" w:rsidR="00D205FE" w:rsidRDefault="00D205FE" w:rsidP="00D205FE">
            <w:pPr>
              <w:pStyle w:val="2-"/>
            </w:pPr>
            <w:r>
              <w:tab/>
            </w:r>
            <w:r>
              <w:tab/>
              <w:t>std::for_each(list.begin(), list.begin() + 10, [](int val){printf(" %d", val); });</w:t>
            </w:r>
          </w:p>
          <w:p w14:paraId="64EC7444" w14:textId="77777777" w:rsidR="00D205FE" w:rsidRDefault="00D205FE" w:rsidP="00D205FE">
            <w:pPr>
              <w:pStyle w:val="2-"/>
            </w:pPr>
            <w:r>
              <w:tab/>
            </w:r>
            <w:r>
              <w:tab/>
              <w:t>printf(" ... ");</w:t>
            </w:r>
          </w:p>
          <w:p w14:paraId="5E352E8A" w14:textId="77777777" w:rsidR="00D205FE" w:rsidRDefault="00D205FE" w:rsidP="00D205FE">
            <w:pPr>
              <w:pStyle w:val="2-"/>
            </w:pPr>
            <w:r>
              <w:tab/>
            </w:r>
            <w:r>
              <w:tab/>
              <w:t>std::for_each(list.end() - 10, list.end(), [](int val){printf(" %d", val); });</w:t>
            </w:r>
          </w:p>
          <w:p w14:paraId="39475C2B" w14:textId="77777777" w:rsidR="00D205FE" w:rsidRDefault="00D205FE" w:rsidP="00D205FE">
            <w:pPr>
              <w:pStyle w:val="2-"/>
            </w:pPr>
            <w:r>
              <w:tab/>
            </w:r>
            <w:r>
              <w:tab/>
              <w:t>printf("\n");</w:t>
            </w:r>
          </w:p>
          <w:p w14:paraId="01A7B704" w14:textId="77777777" w:rsidR="00D205FE" w:rsidRDefault="00D205FE" w:rsidP="00D205FE">
            <w:pPr>
              <w:pStyle w:val="2-"/>
            </w:pPr>
            <w:r>
              <w:tab/>
              <w:t>}</w:t>
            </w:r>
          </w:p>
          <w:p w14:paraId="1A24BC51" w14:textId="77777777" w:rsidR="00D205FE" w:rsidRDefault="00D205FE" w:rsidP="00D205FE">
            <w:pPr>
              <w:pStyle w:val="2-"/>
            </w:pPr>
            <w:r>
              <w:t>}</w:t>
            </w:r>
          </w:p>
          <w:p w14:paraId="0E593B2F" w14:textId="77777777" w:rsidR="00D205FE" w:rsidRDefault="00D205FE" w:rsidP="00D205FE">
            <w:pPr>
              <w:pStyle w:val="2-"/>
            </w:pPr>
          </w:p>
          <w:p w14:paraId="10402B31" w14:textId="77777777" w:rsidR="00D205FE" w:rsidRPr="007F3D75" w:rsidRDefault="00D205FE" w:rsidP="00D205FE">
            <w:pPr>
              <w:pStyle w:val="2-"/>
              <w:rPr>
                <w:rFonts w:hint="eastAsia"/>
                <w:color w:val="00B050"/>
              </w:rPr>
            </w:pPr>
            <w:r w:rsidRPr="007F3D75">
              <w:rPr>
                <w:rFonts w:hint="eastAsia"/>
                <w:color w:val="00B050"/>
              </w:rPr>
              <w:t>//テスト</w:t>
            </w:r>
          </w:p>
          <w:p w14:paraId="08C5BFF9" w14:textId="77777777" w:rsidR="00D205FE" w:rsidRDefault="00D205FE" w:rsidP="00D205FE">
            <w:pPr>
              <w:pStyle w:val="2-"/>
            </w:pPr>
            <w:r>
              <w:t>int main(const int argc, const char* argv[])</w:t>
            </w:r>
          </w:p>
          <w:p w14:paraId="25626207" w14:textId="77777777" w:rsidR="00D205FE" w:rsidRDefault="00D205FE" w:rsidP="00D205FE">
            <w:pPr>
              <w:pStyle w:val="2-"/>
            </w:pPr>
            <w:r>
              <w:t>{</w:t>
            </w:r>
          </w:p>
          <w:p w14:paraId="4A5768F7" w14:textId="77777777" w:rsidR="00D205FE" w:rsidRPr="007F3D75" w:rsidRDefault="00D205FE" w:rsidP="00D205FE">
            <w:pPr>
              <w:pStyle w:val="2-"/>
              <w:rPr>
                <w:rFonts w:hint="eastAsia"/>
                <w:color w:val="00B050"/>
              </w:rPr>
            </w:pPr>
            <w:r>
              <w:rPr>
                <w:rFonts w:hint="eastAsia"/>
              </w:rPr>
              <w:tab/>
            </w:r>
            <w:r w:rsidRPr="007F3D75">
              <w:rPr>
                <w:rFonts w:hint="eastAsia"/>
                <w:color w:val="00B050"/>
              </w:rPr>
              <w:t>//通常関数処理</w:t>
            </w:r>
          </w:p>
          <w:p w14:paraId="1662B9B1" w14:textId="77777777" w:rsidR="00D205FE" w:rsidRDefault="00D205FE" w:rsidP="00D205FE">
            <w:pPr>
              <w:pStyle w:val="2-"/>
            </w:pPr>
            <w:r>
              <w:tab/>
              <w:t>testNormalCalc();</w:t>
            </w:r>
          </w:p>
          <w:p w14:paraId="647A70F3" w14:textId="77777777" w:rsidR="00D205FE" w:rsidRDefault="00D205FE" w:rsidP="00D205FE">
            <w:pPr>
              <w:pStyle w:val="2-"/>
            </w:pPr>
            <w:r>
              <w:tab/>
            </w:r>
          </w:p>
          <w:p w14:paraId="484BF637" w14:textId="77777777" w:rsidR="00D205FE" w:rsidRPr="007F3D75" w:rsidRDefault="00D205FE" w:rsidP="00D205FE">
            <w:pPr>
              <w:pStyle w:val="2-"/>
              <w:rPr>
                <w:rFonts w:hint="eastAsia"/>
                <w:color w:val="00B050"/>
              </w:rPr>
            </w:pPr>
            <w:r>
              <w:rPr>
                <w:rFonts w:hint="eastAsia"/>
              </w:rPr>
              <w:tab/>
            </w:r>
            <w:r w:rsidRPr="007F3D75">
              <w:rPr>
                <w:rFonts w:hint="eastAsia"/>
                <w:color w:val="00B050"/>
              </w:rPr>
              <w:t>//非同期関数処理</w:t>
            </w:r>
          </w:p>
          <w:p w14:paraId="253170F3" w14:textId="77777777" w:rsidR="00D205FE" w:rsidRDefault="00D205FE" w:rsidP="00D205FE">
            <w:pPr>
              <w:pStyle w:val="2-"/>
            </w:pPr>
            <w:r>
              <w:tab/>
              <w:t>testAsyncCalc();</w:t>
            </w:r>
          </w:p>
          <w:p w14:paraId="74C6F35D" w14:textId="77777777" w:rsidR="00D205FE" w:rsidRDefault="00D205FE" w:rsidP="00D205FE">
            <w:pPr>
              <w:pStyle w:val="2-"/>
            </w:pPr>
          </w:p>
          <w:p w14:paraId="0F7335DE" w14:textId="77777777" w:rsidR="00D205FE" w:rsidRDefault="00D205FE" w:rsidP="00D205FE">
            <w:pPr>
              <w:pStyle w:val="2-"/>
              <w:rPr>
                <w:rFonts w:hint="eastAsia"/>
              </w:rPr>
            </w:pPr>
            <w:r>
              <w:rPr>
                <w:rFonts w:hint="eastAsia"/>
              </w:rPr>
              <w:tab/>
            </w:r>
            <w:r w:rsidRPr="007F3D75">
              <w:rPr>
                <w:rFonts w:hint="eastAsia"/>
                <w:color w:val="00B050"/>
              </w:rPr>
              <w:t>//非同期関数応用</w:t>
            </w:r>
          </w:p>
          <w:p w14:paraId="51E63B85" w14:textId="77777777" w:rsidR="00D205FE" w:rsidRDefault="00D205FE" w:rsidP="00D205FE">
            <w:pPr>
              <w:pStyle w:val="2-"/>
            </w:pPr>
            <w:r>
              <w:tab/>
              <w:t>testAsyncCalcEx();</w:t>
            </w:r>
          </w:p>
          <w:p w14:paraId="08864E2A" w14:textId="77777777" w:rsidR="00D205FE" w:rsidRDefault="00D205FE" w:rsidP="00D205FE">
            <w:pPr>
              <w:pStyle w:val="2-"/>
            </w:pPr>
          </w:p>
          <w:p w14:paraId="56629A89" w14:textId="5AC13DED" w:rsidR="00A42DD8" w:rsidRPr="00A42DD8" w:rsidRDefault="00A42DD8" w:rsidP="00D205FE">
            <w:pPr>
              <w:pStyle w:val="2-"/>
              <w:rPr>
                <w:rFonts w:hint="eastAsia"/>
                <w:color w:val="00B050"/>
              </w:rPr>
            </w:pPr>
            <w:r>
              <w:tab/>
            </w:r>
            <w:r w:rsidRPr="00A42DD8">
              <w:rPr>
                <w:color w:val="00B050"/>
              </w:rPr>
              <w:t>//終了</w:t>
            </w:r>
          </w:p>
          <w:p w14:paraId="23714381" w14:textId="77777777" w:rsidR="00D205FE" w:rsidRDefault="00D205FE" w:rsidP="00D205FE">
            <w:pPr>
              <w:pStyle w:val="2-"/>
            </w:pPr>
            <w:r>
              <w:tab/>
              <w:t>return EXIT_SUCCESS;</w:t>
            </w:r>
          </w:p>
          <w:p w14:paraId="11348F07" w14:textId="2F695A92" w:rsidR="00F809CD" w:rsidRDefault="00D205FE" w:rsidP="00D205FE">
            <w:pPr>
              <w:pStyle w:val="2-"/>
              <w:rPr>
                <w:rFonts w:hint="eastAsia"/>
              </w:rPr>
            </w:pPr>
            <w:r>
              <w:t>}</w:t>
            </w:r>
          </w:p>
        </w:tc>
      </w:tr>
    </w:tbl>
    <w:p w14:paraId="7BD667CD" w14:textId="0CAB7614" w:rsidR="00F809CD" w:rsidRPr="0089500A" w:rsidRDefault="00F809CD" w:rsidP="00F809CD">
      <w:pPr>
        <w:pStyle w:val="a9"/>
        <w:keepNext/>
        <w:widowControl/>
        <w:rPr>
          <w:sz w:val="20"/>
          <w:szCs w:val="20"/>
        </w:rPr>
      </w:pPr>
      <w:r w:rsidRPr="00E32152">
        <w:rPr>
          <w:rFonts w:hint="eastAsia"/>
          <w:color w:val="FF0000"/>
          <w:sz w:val="20"/>
          <w:szCs w:val="20"/>
        </w:rPr>
        <w:lastRenderedPageBreak/>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F809CD" w14:paraId="4FE9C737" w14:textId="77777777" w:rsidTr="00A42DD8">
        <w:tc>
          <w:tcPr>
            <w:tcW w:w="8494" w:type="dxa"/>
          </w:tcPr>
          <w:p w14:paraId="3F5AD3A9" w14:textId="77777777" w:rsidR="00A42DD8" w:rsidRPr="00A42DD8" w:rsidRDefault="00A42DD8" w:rsidP="00A42DD8">
            <w:pPr>
              <w:pStyle w:val="2-"/>
              <w:rPr>
                <w:color w:val="auto"/>
              </w:rPr>
            </w:pPr>
            <w:r w:rsidRPr="00A42DD8">
              <w:rPr>
                <w:color w:val="auto"/>
              </w:rPr>
              <w:t>----------------------------------------</w:t>
            </w:r>
          </w:p>
          <w:p w14:paraId="1A76D2E3" w14:textId="77777777" w:rsidR="00A42DD8" w:rsidRPr="00A42DD8" w:rsidRDefault="00A42DD8" w:rsidP="00A42DD8">
            <w:pPr>
              <w:pStyle w:val="2-"/>
              <w:rPr>
                <w:color w:val="auto"/>
              </w:rPr>
            </w:pPr>
            <w:r w:rsidRPr="00A42DD8">
              <w:rPr>
                <w:color w:val="auto"/>
              </w:rPr>
              <w:t>subNormalCalc: result = 600 (</w:t>
            </w:r>
            <w:r w:rsidRPr="00A42DD8">
              <w:rPr>
                <w:color w:val="FF0000"/>
              </w:rPr>
              <w:t>3.300186 sec</w:t>
            </w:r>
            <w:r w:rsidRPr="00A42DD8">
              <w:rPr>
                <w:color w:val="auto"/>
              </w:rPr>
              <w:t>)</w:t>
            </w:r>
          </w:p>
          <w:p w14:paraId="5B8515CC" w14:textId="77777777" w:rsidR="00A42DD8" w:rsidRPr="00A42DD8" w:rsidRDefault="00A42DD8" w:rsidP="00A42DD8">
            <w:pPr>
              <w:pStyle w:val="2-"/>
              <w:rPr>
                <w:color w:val="auto"/>
              </w:rPr>
            </w:pPr>
            <w:r w:rsidRPr="00A42DD8">
              <w:rPr>
                <w:color w:val="auto"/>
              </w:rPr>
              <w:t>----------------------------------------</w:t>
            </w:r>
          </w:p>
          <w:p w14:paraId="1BA209F4" w14:textId="77777777" w:rsidR="00A42DD8" w:rsidRPr="00A42DD8" w:rsidRDefault="00A42DD8" w:rsidP="00A42DD8">
            <w:pPr>
              <w:pStyle w:val="2-"/>
              <w:rPr>
                <w:color w:val="auto"/>
              </w:rPr>
            </w:pPr>
            <w:r w:rsidRPr="00A42DD8">
              <w:rPr>
                <w:color w:val="auto"/>
              </w:rPr>
              <w:t>subAsyncCalc: result = 600 (</w:t>
            </w:r>
            <w:r w:rsidRPr="00A42DD8">
              <w:rPr>
                <w:color w:val="FF0000"/>
              </w:rPr>
              <w:t>1.005057 sec</w:t>
            </w:r>
            <w:r w:rsidRPr="00A42DD8">
              <w:rPr>
                <w:color w:val="auto"/>
              </w:rPr>
              <w:t>)</w:t>
            </w:r>
          </w:p>
          <w:p w14:paraId="32649D20" w14:textId="77777777" w:rsidR="00A42DD8" w:rsidRPr="00A42DD8" w:rsidRDefault="00A42DD8" w:rsidP="00A42DD8">
            <w:pPr>
              <w:pStyle w:val="2-"/>
              <w:rPr>
                <w:color w:val="auto"/>
              </w:rPr>
            </w:pPr>
            <w:r w:rsidRPr="00A42DD8">
              <w:rPr>
                <w:color w:val="auto"/>
              </w:rPr>
              <w:t>----------------------------------------</w:t>
            </w:r>
          </w:p>
          <w:p w14:paraId="58EC930A" w14:textId="77777777" w:rsidR="00A42DD8" w:rsidRPr="00A42DD8" w:rsidRDefault="00A42DD8" w:rsidP="00A42DD8">
            <w:pPr>
              <w:pStyle w:val="2-"/>
              <w:rPr>
                <w:color w:val="auto"/>
              </w:rPr>
            </w:pPr>
            <w:r w:rsidRPr="00A42DD8">
              <w:rPr>
                <w:color w:val="auto"/>
              </w:rPr>
              <w:t>subAsyncCalcEx: before</w:t>
            </w:r>
          </w:p>
          <w:p w14:paraId="06D1CC3D" w14:textId="77777777" w:rsidR="00A42DD8" w:rsidRPr="00A42DD8" w:rsidRDefault="00A42DD8" w:rsidP="00A42DD8">
            <w:pPr>
              <w:pStyle w:val="2-"/>
              <w:rPr>
                <w:color w:val="auto"/>
              </w:rPr>
            </w:pPr>
            <w:r w:rsidRPr="00A42DD8">
              <w:rPr>
                <w:color w:val="auto"/>
              </w:rPr>
              <w:t>list = 5288787 5235665 796859 1253125 4931978 5458993 4375385 5810937 5295160 844757 ...  7573541 8996297 9161292 7190808 1950095 9319072 7664002 7360610 8990105 2669525</w:t>
            </w:r>
          </w:p>
          <w:p w14:paraId="3994FF53" w14:textId="77777777" w:rsidR="00A42DD8" w:rsidRPr="00A42DD8" w:rsidRDefault="00A42DD8" w:rsidP="00A42DD8">
            <w:pPr>
              <w:pStyle w:val="2-"/>
              <w:rPr>
                <w:color w:val="auto"/>
              </w:rPr>
            </w:pPr>
            <w:r w:rsidRPr="00A42DD8">
              <w:rPr>
                <w:color w:val="auto"/>
              </w:rPr>
              <w:t>----------------------------------------</w:t>
            </w:r>
          </w:p>
          <w:p w14:paraId="2413F1B7" w14:textId="77777777" w:rsidR="00A42DD8" w:rsidRPr="00A42DD8" w:rsidRDefault="00A42DD8" w:rsidP="00A42DD8">
            <w:pPr>
              <w:pStyle w:val="2-"/>
              <w:rPr>
                <w:color w:val="auto"/>
              </w:rPr>
            </w:pPr>
            <w:r w:rsidRPr="00A42DD8">
              <w:rPr>
                <w:color w:val="auto"/>
              </w:rPr>
              <w:t>subAsyncCalcEx: normal-sort: result (</w:t>
            </w:r>
            <w:r w:rsidRPr="00A42DD8">
              <w:rPr>
                <w:color w:val="FF0000"/>
              </w:rPr>
              <w:t>1.193068 sec</w:t>
            </w:r>
            <w:r w:rsidRPr="00A42DD8">
              <w:rPr>
                <w:color w:val="auto"/>
              </w:rPr>
              <w:t>):</w:t>
            </w:r>
          </w:p>
          <w:p w14:paraId="2C2CB5CD" w14:textId="77777777" w:rsidR="00A42DD8" w:rsidRPr="00A42DD8" w:rsidRDefault="00A42DD8" w:rsidP="00A42DD8">
            <w:pPr>
              <w:pStyle w:val="2-"/>
              <w:rPr>
                <w:color w:val="auto"/>
              </w:rPr>
            </w:pPr>
            <w:r w:rsidRPr="00A42DD8">
              <w:rPr>
                <w:color w:val="auto"/>
              </w:rPr>
              <w:t>list = 0 1 2 3 4 5 6 7 8 9 ...  9999990 9999991 9999992 9999993 9999994 9999995 9999996 9999997 9999998 9999999</w:t>
            </w:r>
          </w:p>
          <w:p w14:paraId="4A47356A" w14:textId="77777777" w:rsidR="00A42DD8" w:rsidRPr="00A42DD8" w:rsidRDefault="00A42DD8" w:rsidP="00A42DD8">
            <w:pPr>
              <w:pStyle w:val="2-"/>
              <w:rPr>
                <w:color w:val="auto"/>
              </w:rPr>
            </w:pPr>
            <w:r w:rsidRPr="00A42DD8">
              <w:rPr>
                <w:color w:val="auto"/>
              </w:rPr>
              <w:t>----------------------------------------</w:t>
            </w:r>
          </w:p>
          <w:p w14:paraId="28D90956" w14:textId="77777777" w:rsidR="00A42DD8" w:rsidRPr="00A42DD8" w:rsidRDefault="00A42DD8" w:rsidP="00A42DD8">
            <w:pPr>
              <w:pStyle w:val="2-"/>
              <w:rPr>
                <w:color w:val="auto"/>
              </w:rPr>
            </w:pPr>
            <w:r w:rsidRPr="00A42DD8">
              <w:rPr>
                <w:color w:val="auto"/>
              </w:rPr>
              <w:t>subAsyncCalcEx: async-sort: result (</w:t>
            </w:r>
            <w:r w:rsidRPr="00A42DD8">
              <w:rPr>
                <w:color w:val="FF0000"/>
              </w:rPr>
              <w:t>0.431025 sec</w:t>
            </w:r>
            <w:r w:rsidRPr="00A42DD8">
              <w:rPr>
                <w:color w:val="auto"/>
              </w:rPr>
              <w:t>):</w:t>
            </w:r>
          </w:p>
          <w:p w14:paraId="49AEBF32" w14:textId="2947FC50" w:rsidR="00F809CD" w:rsidRPr="00DD51B6" w:rsidRDefault="00A42DD8" w:rsidP="00A42DD8">
            <w:pPr>
              <w:pStyle w:val="2-"/>
              <w:rPr>
                <w:color w:val="auto"/>
              </w:rPr>
            </w:pPr>
            <w:r w:rsidRPr="00A42DD8">
              <w:rPr>
                <w:color w:val="auto"/>
              </w:rPr>
              <w:t>list = 0 1 2 3 4 5 6 7 8 9 ...  9999990 9999991 9999992 9999993 9999994 9999995 9999996 9999997 9999998 9999999</w:t>
            </w:r>
          </w:p>
        </w:tc>
      </w:tr>
    </w:tbl>
    <w:p w14:paraId="191D911F" w14:textId="6F4513A7" w:rsidR="00A30AAF" w:rsidRDefault="00A30AAF" w:rsidP="00A30AAF">
      <w:pPr>
        <w:pStyle w:val="2"/>
      </w:pPr>
      <w:r>
        <w:rPr>
          <w:rFonts w:hint="eastAsia"/>
        </w:rPr>
        <w:t>ファイバースレッド</w:t>
      </w:r>
      <w:r w:rsidR="0002519B">
        <w:rPr>
          <w:rFonts w:hint="eastAsia"/>
        </w:rPr>
        <w:t>／コルーチン</w:t>
      </w:r>
      <w:bookmarkEnd w:id="57"/>
    </w:p>
    <w:p w14:paraId="1E550178" w14:textId="5EF3223F" w:rsidR="00A30AAF" w:rsidRDefault="0002519B" w:rsidP="00A30AAF">
      <w:pPr>
        <w:pStyle w:val="a9"/>
        <w:ind w:firstLine="283"/>
      </w:pPr>
      <w:r>
        <w:t>「</w:t>
      </w:r>
      <w:r w:rsidR="005B0E26">
        <w:t>ファイバースレッド</w:t>
      </w:r>
      <w:r>
        <w:t>」</w:t>
      </w:r>
      <w:r w:rsidR="005B0E26">
        <w:t>はノンプリエンプティブなマルチタスクの仕組みである。</w:t>
      </w:r>
    </w:p>
    <w:p w14:paraId="76C6721E" w14:textId="75A4102B" w:rsidR="00475B32" w:rsidRDefault="00D35801" w:rsidP="00A30AAF">
      <w:pPr>
        <w:pStyle w:val="a9"/>
        <w:ind w:firstLine="283"/>
      </w:pPr>
      <w:r>
        <w:rPr>
          <w:rFonts w:hint="eastAsia"/>
        </w:rPr>
        <w:t>OS</w:t>
      </w:r>
      <w:r>
        <w:rPr>
          <w:rFonts w:hint="eastAsia"/>
        </w:rPr>
        <w:t>のコンテキストスイッチに頼らず、自分で明示的に</w:t>
      </w:r>
      <w:r w:rsidR="0002519B">
        <w:rPr>
          <w:rFonts w:hint="eastAsia"/>
        </w:rPr>
        <w:t>タスクの</w:t>
      </w:r>
      <w:r>
        <w:rPr>
          <w:rFonts w:hint="eastAsia"/>
        </w:rPr>
        <w:t>切り替えを行う</w:t>
      </w:r>
      <w:r w:rsidR="0002519B">
        <w:rPr>
          <w:rFonts w:hint="eastAsia"/>
        </w:rPr>
        <w:t>必要がある</w:t>
      </w:r>
      <w:r w:rsidR="00475B32">
        <w:rPr>
          <w:rFonts w:hint="eastAsia"/>
        </w:rPr>
        <w:t>。当然並列処理は不可能だが、</w:t>
      </w:r>
      <w:r w:rsidR="00475B32">
        <w:rPr>
          <w:rFonts w:hint="eastAsia"/>
        </w:rPr>
        <w:t>OS</w:t>
      </w:r>
      <w:r w:rsidR="00475B32">
        <w:rPr>
          <w:rFonts w:hint="eastAsia"/>
        </w:rPr>
        <w:t>の負担が軽い分、軽量なスレッド管理手法である</w:t>
      </w:r>
      <w:r>
        <w:rPr>
          <w:rFonts w:hint="eastAsia"/>
        </w:rPr>
        <w:t>。</w:t>
      </w:r>
    </w:p>
    <w:p w14:paraId="697CDAE2" w14:textId="5E77F3EF" w:rsidR="005B0E26" w:rsidRDefault="0002519B" w:rsidP="00A30AAF">
      <w:pPr>
        <w:pStyle w:val="a9"/>
        <w:ind w:firstLine="283"/>
      </w:pPr>
      <w:r>
        <w:rPr>
          <w:rFonts w:hint="eastAsia"/>
        </w:rPr>
        <w:t>通常のスレッドと同様に、それぞれのファイバースレッドが独自にスタック領域を持つので、ライフサイクルの長いプログラムを平行動作させることができる。</w:t>
      </w:r>
      <w:r w:rsidR="00475B32">
        <w:rPr>
          <w:rFonts w:hint="eastAsia"/>
        </w:rPr>
        <w:t>明示的なスレッドの解放を行わないと、（同一スレッド上の）他のタスクをブロックしてしまうので注意が必要。</w:t>
      </w:r>
    </w:p>
    <w:p w14:paraId="24020A84" w14:textId="77777777" w:rsidR="00B43226" w:rsidRDefault="0002519B" w:rsidP="00B43226">
      <w:pPr>
        <w:pStyle w:val="a9"/>
        <w:spacing w:beforeLines="50" w:before="180"/>
        <w:ind w:firstLine="283"/>
      </w:pPr>
      <w:r>
        <w:rPr>
          <w:rFonts w:hint="eastAsia"/>
        </w:rPr>
        <w:t>ファイバースレッドは「コルーチン」とも言われる。</w:t>
      </w:r>
    </w:p>
    <w:p w14:paraId="392C5EC4" w14:textId="77777777" w:rsidR="00B43226" w:rsidRDefault="0002519B" w:rsidP="00A30AAF">
      <w:pPr>
        <w:pStyle w:val="a9"/>
        <w:ind w:firstLine="283"/>
      </w:pPr>
      <w:r>
        <w:rPr>
          <w:rFonts w:hint="eastAsia"/>
        </w:rPr>
        <w:t>「コルーチン」は、</w:t>
      </w:r>
      <w:r>
        <w:rPr>
          <w:rFonts w:hint="eastAsia"/>
        </w:rPr>
        <w:t>Lua</w:t>
      </w:r>
      <w:r>
        <w:t>や</w:t>
      </w:r>
      <w:r>
        <w:rPr>
          <w:rFonts w:hint="eastAsia"/>
        </w:rPr>
        <w:t>Sq</w:t>
      </w:r>
      <w:r>
        <w:t>irre</w:t>
      </w:r>
      <w:r>
        <w:rPr>
          <w:rFonts w:hint="eastAsia"/>
        </w:rPr>
        <w:t>l</w:t>
      </w:r>
      <w:r>
        <w:rPr>
          <w:rFonts w:hint="eastAsia"/>
        </w:rPr>
        <w:t>などの汎用スクリプト言語や、</w:t>
      </w:r>
      <w:r>
        <w:rPr>
          <w:rFonts w:hint="eastAsia"/>
        </w:rPr>
        <w:t>C#</w:t>
      </w:r>
      <w:r>
        <w:rPr>
          <w:rFonts w:hint="eastAsia"/>
        </w:rPr>
        <w:t>などで採用している仕組みで、</w:t>
      </w:r>
      <w:r w:rsidR="00B43226">
        <w:rPr>
          <w:rFonts w:hint="eastAsia"/>
        </w:rPr>
        <w:t>ファイバースレッドと同じく独自のスタック領域を持ったノンプリエンプテ</w:t>
      </w:r>
      <w:r w:rsidR="00B43226">
        <w:rPr>
          <w:rFonts w:hint="eastAsia"/>
        </w:rPr>
        <w:lastRenderedPageBreak/>
        <w:t>ィブなマルチタスクである。</w:t>
      </w:r>
    </w:p>
    <w:p w14:paraId="1F1677BC" w14:textId="46BA9DB7" w:rsidR="0002519B" w:rsidRDefault="00B43226" w:rsidP="00A30AAF">
      <w:pPr>
        <w:pStyle w:val="a9"/>
        <w:ind w:firstLine="283"/>
      </w:pPr>
      <w:r>
        <w:rPr>
          <w:rFonts w:hint="eastAsia"/>
        </w:rPr>
        <w:t>汎用スクリプト言語のコルーチンは、ゲームでもよく用いられる。</w:t>
      </w:r>
      <w:r w:rsidR="00475B32">
        <w:rPr>
          <w:rFonts w:hint="eastAsia"/>
        </w:rPr>
        <w:t>例えば、キャラクターの意思決定処理（</w:t>
      </w:r>
      <w:r w:rsidR="00475B32">
        <w:rPr>
          <w:rFonts w:hint="eastAsia"/>
        </w:rPr>
        <w:t>AI</w:t>
      </w:r>
      <w:r w:rsidR="00475B32">
        <w:rPr>
          <w:rFonts w:hint="eastAsia"/>
        </w:rPr>
        <w:t>）をコルーチン化する</w:t>
      </w:r>
      <w:r w:rsidR="008A6EF3">
        <w:rPr>
          <w:rFonts w:hint="eastAsia"/>
        </w:rPr>
        <w:t>ことで、シーンに登場するキャラ一それぞれに意思決定処理のインスタンスを持たせることができる。</w:t>
      </w:r>
    </w:p>
    <w:p w14:paraId="4C705DF4" w14:textId="77777777" w:rsidR="008D755E" w:rsidRDefault="00475B32" w:rsidP="00CC6FF7">
      <w:pPr>
        <w:pStyle w:val="a9"/>
        <w:keepNext/>
        <w:widowControl/>
        <w:spacing w:beforeLines="50" w:before="180"/>
        <w:ind w:firstLine="283"/>
      </w:pPr>
      <w:r>
        <w:rPr>
          <w:rFonts w:hint="eastAsia"/>
        </w:rPr>
        <w:t>ファイバースレッドの</w:t>
      </w:r>
      <w:r w:rsidR="008A6EF3">
        <w:rPr>
          <w:rFonts w:hint="eastAsia"/>
        </w:rPr>
        <w:t>使いどころとしては、「並列処理の待ち受け」という方法がある。</w:t>
      </w:r>
    </w:p>
    <w:p w14:paraId="29A0E74A" w14:textId="0DD12D30" w:rsidR="008D755E" w:rsidRDefault="008A6EF3" w:rsidP="00CC6FF7">
      <w:pPr>
        <w:pStyle w:val="a9"/>
        <w:keepNext/>
        <w:widowControl/>
        <w:ind w:firstLine="283"/>
      </w:pPr>
      <w:r>
        <w:rPr>
          <w:rFonts w:hint="eastAsia"/>
        </w:rPr>
        <w:t>外部プロセッサで全く別のプログラムを動作させる場合に、その完了をファイバースレッドで待ち受ける</w:t>
      </w:r>
      <w:r w:rsidR="008D755E">
        <w:rPr>
          <w:rFonts w:hint="eastAsia"/>
        </w:rPr>
        <w:t>手法である。</w:t>
      </w:r>
    </w:p>
    <w:p w14:paraId="25BD66E2" w14:textId="77777777" w:rsidR="002F7CC9" w:rsidRDefault="008D755E" w:rsidP="00CC6FF7">
      <w:pPr>
        <w:pStyle w:val="a9"/>
        <w:keepNext/>
        <w:widowControl/>
        <w:ind w:firstLine="283"/>
      </w:pPr>
      <w:r>
        <w:t>これにより、</w:t>
      </w:r>
      <w:r>
        <w:rPr>
          <w:rFonts w:hint="eastAsia"/>
        </w:rPr>
        <w:t>外部プログラムを透過的に自身のスレッドに見立てることができる。外部プログラム完了後の処理を行うが、ほとんどは単なる待ち受けであるため、普通のスレッドではなくファイバースレッドを用いることで、</w:t>
      </w:r>
      <w:r>
        <w:rPr>
          <w:rFonts w:hint="eastAsia"/>
        </w:rPr>
        <w:t>OS</w:t>
      </w:r>
      <w:r>
        <w:rPr>
          <w:rFonts w:hint="eastAsia"/>
        </w:rPr>
        <w:t>やリソース消費の負担を軽減する。</w:t>
      </w:r>
    </w:p>
    <w:p w14:paraId="07735C72" w14:textId="6E20A306" w:rsidR="008D755E" w:rsidRDefault="002F7CC9" w:rsidP="00CC6FF7">
      <w:pPr>
        <w:pStyle w:val="a9"/>
        <w:keepNext/>
        <w:widowControl/>
        <w:ind w:firstLine="283"/>
      </w:pPr>
      <w:r>
        <w:rPr>
          <w:rFonts w:hint="eastAsia"/>
        </w:rPr>
        <w:t>スタック領域の割り当てなど、多少のリソース消費は生じるが、コールバック処理にするよりも安全で、一括処理にするよりも局所化された柔軟なプログラム構造にできる。</w:t>
      </w:r>
    </w:p>
    <w:p w14:paraId="04FD6B0C" w14:textId="7A6F41D9" w:rsidR="0002519B" w:rsidRDefault="00F17177" w:rsidP="00CC6FF7">
      <w:pPr>
        <w:pStyle w:val="a9"/>
        <w:keepNext/>
        <w:widowControl/>
        <w:ind w:firstLine="283"/>
      </w:pPr>
      <w:r>
        <w:rPr>
          <w:rFonts w:hint="eastAsia"/>
        </w:rPr>
        <w:t>この手法は、</w:t>
      </w:r>
      <w:r w:rsidR="008A6EF3">
        <w:rPr>
          <w:rFonts w:hint="eastAsia"/>
        </w:rPr>
        <w:t>PS3</w:t>
      </w:r>
      <w:r w:rsidR="008A6EF3">
        <w:rPr>
          <w:rFonts w:hint="eastAsia"/>
        </w:rPr>
        <w:t>の</w:t>
      </w:r>
      <w:r w:rsidR="008A6EF3">
        <w:rPr>
          <w:rFonts w:hint="eastAsia"/>
        </w:rPr>
        <w:t>SPU</w:t>
      </w:r>
      <w:r w:rsidR="008A6EF3">
        <w:rPr>
          <w:rFonts w:hint="eastAsia"/>
        </w:rPr>
        <w:t>の</w:t>
      </w:r>
      <w:r w:rsidR="008D755E">
        <w:rPr>
          <w:rFonts w:hint="eastAsia"/>
        </w:rPr>
        <w:t>処理待ちによく用いられている。</w:t>
      </w:r>
      <w:r>
        <w:rPr>
          <w:rFonts w:hint="eastAsia"/>
        </w:rPr>
        <w:t>ほか、</w:t>
      </w:r>
      <w:r w:rsidR="008D755E">
        <w:rPr>
          <w:rFonts w:hint="eastAsia"/>
        </w:rPr>
        <w:t>GPGPU</w:t>
      </w:r>
      <w:r w:rsidR="008D755E">
        <w:rPr>
          <w:rFonts w:hint="eastAsia"/>
        </w:rPr>
        <w:t>やグリッド</w:t>
      </w:r>
      <w:r w:rsidR="00AE6E8E">
        <w:rPr>
          <w:rFonts w:hint="eastAsia"/>
        </w:rPr>
        <w:t>・</w:t>
      </w:r>
      <w:r>
        <w:rPr>
          <w:rFonts w:hint="eastAsia"/>
        </w:rPr>
        <w:t>コンピューティング</w:t>
      </w:r>
      <w:r w:rsidR="008D755E">
        <w:rPr>
          <w:rFonts w:hint="eastAsia"/>
        </w:rPr>
        <w:t>などへの利用が考えられる。</w:t>
      </w:r>
    </w:p>
    <w:p w14:paraId="0EB43AF8" w14:textId="40A90908" w:rsidR="00ED3FCC" w:rsidRDefault="00ED3FCC" w:rsidP="00ED3FCC">
      <w:pPr>
        <w:pStyle w:val="a9"/>
        <w:keepNext/>
        <w:widowControl/>
        <w:spacing w:beforeLines="50" w:before="180"/>
        <w:ind w:firstLineChars="0" w:firstLine="0"/>
      </w:pPr>
      <w:r>
        <w:t>ファイバースレッド</w:t>
      </w:r>
      <w:r>
        <w:rPr>
          <w:rFonts w:hint="eastAsia"/>
        </w:rPr>
        <w:t>の活用例：</w:t>
      </w:r>
    </w:p>
    <w:p w14:paraId="02D2668C" w14:textId="1439CA93" w:rsidR="00F17177" w:rsidRDefault="006A211A" w:rsidP="007C20DC">
      <w:pPr>
        <w:pStyle w:val="a9"/>
        <w:ind w:firstLine="283"/>
      </w:pPr>
      <w:r>
        <w:object w:dxaOrig="9376" w:dyaOrig="5371" w14:anchorId="647EDCC5">
          <v:shape id="_x0000_i1036" type="#_x0000_t75" style="width:368.65pt;height:210.8pt;mso-position-horizontal:absolute;mso-position-vertical:absolute" o:ole="">
            <v:imagedata r:id="rId45" o:title=""/>
          </v:shape>
          <o:OLEObject Type="Embed" ProgID="Visio.Drawing.15" ShapeID="_x0000_i1036" DrawAspect="Content" ObjectID="_1452445726" r:id="rId46"/>
        </w:object>
      </w:r>
    </w:p>
    <w:p w14:paraId="0FC40A40" w14:textId="3335BE92" w:rsidR="007C20DC" w:rsidRDefault="007C20DC" w:rsidP="006E351E">
      <w:pPr>
        <w:pStyle w:val="a9"/>
        <w:keepNext/>
        <w:widowControl/>
        <w:spacing w:beforeLines="50" w:before="180"/>
        <w:ind w:firstLine="283"/>
      </w:pPr>
      <w:r>
        <w:rPr>
          <w:rFonts w:hint="eastAsia"/>
        </w:rPr>
        <w:t>Windows</w:t>
      </w:r>
      <w:r w:rsidR="00474CAE">
        <w:rPr>
          <w:rFonts w:hint="eastAsia"/>
        </w:rPr>
        <w:t>による</w:t>
      </w:r>
      <w:r>
        <w:rPr>
          <w:rFonts w:hint="eastAsia"/>
        </w:rPr>
        <w:t>ファイバースレッド</w:t>
      </w:r>
      <w:r w:rsidR="00474CAE">
        <w:rPr>
          <w:rFonts w:hint="eastAsia"/>
        </w:rPr>
        <w:t>の</w:t>
      </w:r>
      <w:r>
        <w:rPr>
          <w:rFonts w:hint="eastAsia"/>
        </w:rPr>
        <w:t>サンプルプログラムを示す。</w:t>
      </w:r>
    </w:p>
    <w:p w14:paraId="4AB98ABF" w14:textId="46863EF6" w:rsidR="0048628C" w:rsidRDefault="0048628C" w:rsidP="0048628C">
      <w:pPr>
        <w:pStyle w:val="a9"/>
        <w:keepNext/>
        <w:widowControl/>
        <w:spacing w:beforeLines="50" w:before="180"/>
        <w:ind w:firstLineChars="0" w:firstLine="0"/>
      </w:pPr>
      <w:r>
        <w:t>ファイバースレッド</w:t>
      </w:r>
      <w:r>
        <w:rPr>
          <w:rFonts w:hint="eastAsia"/>
        </w:rPr>
        <w:t>のサンプル：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8628C" w14:paraId="49C9B4B1" w14:textId="77777777" w:rsidTr="003127F1">
        <w:tc>
          <w:tcPr>
            <w:tcW w:w="8494" w:type="dxa"/>
          </w:tcPr>
          <w:p w14:paraId="7C076665" w14:textId="77777777" w:rsidR="0048628C" w:rsidRDefault="0048628C" w:rsidP="0048628C">
            <w:pPr>
              <w:pStyle w:val="2-"/>
            </w:pPr>
            <w:r>
              <w:t>#include &lt;stdio.h&gt;</w:t>
            </w:r>
          </w:p>
          <w:p w14:paraId="42F029B3" w14:textId="77777777" w:rsidR="0048628C" w:rsidRDefault="0048628C" w:rsidP="0048628C">
            <w:pPr>
              <w:pStyle w:val="2-"/>
            </w:pPr>
            <w:r>
              <w:t>#include &lt;stdlib.h&gt;</w:t>
            </w:r>
          </w:p>
          <w:p w14:paraId="127C9F5B" w14:textId="77777777" w:rsidR="0048628C" w:rsidRDefault="0048628C" w:rsidP="0048628C">
            <w:pPr>
              <w:pStyle w:val="2-"/>
            </w:pPr>
          </w:p>
          <w:p w14:paraId="51FA2C0A" w14:textId="77777777" w:rsidR="0048628C" w:rsidRDefault="0048628C" w:rsidP="0048628C">
            <w:pPr>
              <w:pStyle w:val="2-"/>
            </w:pPr>
            <w:r>
              <w:t>#include &lt;Windows.h&gt;</w:t>
            </w:r>
          </w:p>
          <w:p w14:paraId="05786E80" w14:textId="77777777" w:rsidR="0048628C" w:rsidRDefault="0048628C" w:rsidP="0048628C">
            <w:pPr>
              <w:pStyle w:val="2-"/>
            </w:pPr>
            <w:r>
              <w:t>#include &lt;Process.h&gt;</w:t>
            </w:r>
          </w:p>
          <w:p w14:paraId="7833E96E" w14:textId="77777777" w:rsidR="0048628C" w:rsidRDefault="0048628C" w:rsidP="0048628C">
            <w:pPr>
              <w:pStyle w:val="2-"/>
            </w:pPr>
          </w:p>
          <w:p w14:paraId="7A8F255B" w14:textId="77777777" w:rsidR="0048628C" w:rsidRPr="0048628C" w:rsidRDefault="0048628C" w:rsidP="0048628C">
            <w:pPr>
              <w:pStyle w:val="2-"/>
              <w:rPr>
                <w:color w:val="00B050"/>
              </w:rPr>
            </w:pPr>
            <w:r w:rsidRPr="0048628C">
              <w:rPr>
                <w:rFonts w:hint="eastAsia"/>
                <w:color w:val="00B050"/>
              </w:rPr>
              <w:t>//スレッドローカルストレージ(TLS)</w:t>
            </w:r>
          </w:p>
          <w:p w14:paraId="609912C3" w14:textId="77777777" w:rsidR="0048628C" w:rsidRDefault="0048628C" w:rsidP="0048628C">
            <w:pPr>
              <w:pStyle w:val="2-"/>
            </w:pPr>
            <w:r>
              <w:rPr>
                <w:rFonts w:hint="eastAsia"/>
              </w:rPr>
              <w:t>#define   _TLS __declspec(thread)</w:t>
            </w:r>
            <w:r w:rsidRPr="0048628C">
              <w:rPr>
                <w:rFonts w:hint="eastAsia"/>
                <w:color w:val="00B050"/>
              </w:rPr>
              <w:t>//Visual C++固有版TLS指定</w:t>
            </w:r>
          </w:p>
          <w:p w14:paraId="6B71A2AC" w14:textId="77777777" w:rsidR="0048628C" w:rsidRPr="0048628C" w:rsidRDefault="0048628C" w:rsidP="0048628C">
            <w:pPr>
              <w:pStyle w:val="2-"/>
              <w:rPr>
                <w:color w:val="00B050"/>
              </w:rPr>
            </w:pPr>
            <w:r w:rsidRPr="0048628C">
              <w:rPr>
                <w:rFonts w:hint="eastAsia"/>
                <w:color w:val="00B050"/>
              </w:rPr>
              <w:t>//#define _TLS thread_local      //C++11仕様版TLS指定：Visual C++ 2013 では未対応</w:t>
            </w:r>
          </w:p>
          <w:p w14:paraId="017A868A" w14:textId="77777777" w:rsidR="0048628C" w:rsidRDefault="0048628C" w:rsidP="0048628C">
            <w:pPr>
              <w:pStyle w:val="2-"/>
            </w:pPr>
          </w:p>
          <w:p w14:paraId="54881EE5" w14:textId="77777777" w:rsidR="0048628C" w:rsidRPr="0048628C" w:rsidRDefault="0048628C" w:rsidP="0048628C">
            <w:pPr>
              <w:pStyle w:val="2-"/>
              <w:rPr>
                <w:color w:val="00B050"/>
              </w:rPr>
            </w:pPr>
            <w:r w:rsidRPr="0048628C">
              <w:rPr>
                <w:rFonts w:hint="eastAsia"/>
                <w:color w:val="00B050"/>
              </w:rPr>
              <w:t>//ファイバースレッド管理情報</w:t>
            </w:r>
          </w:p>
          <w:p w14:paraId="48D21793" w14:textId="77777777" w:rsidR="0048628C" w:rsidRPr="0048628C" w:rsidRDefault="0048628C" w:rsidP="0048628C">
            <w:pPr>
              <w:pStyle w:val="2-"/>
              <w:rPr>
                <w:color w:val="00B050"/>
              </w:rPr>
            </w:pPr>
            <w:r>
              <w:rPr>
                <w:rFonts w:hint="eastAsia"/>
              </w:rPr>
              <w:t xml:space="preserve">static const int FIBER_MAX = 3;      </w:t>
            </w:r>
            <w:r w:rsidRPr="0048628C">
              <w:rPr>
                <w:rFonts w:hint="eastAsia"/>
                <w:color w:val="00B050"/>
              </w:rPr>
              <w:t>//ファイバースレッドの最大数</w:t>
            </w:r>
          </w:p>
          <w:p w14:paraId="3EDF4F80" w14:textId="77777777" w:rsidR="0048628C" w:rsidRDefault="0048628C" w:rsidP="0048628C">
            <w:pPr>
              <w:pStyle w:val="2-"/>
            </w:pPr>
            <w:r>
              <w:rPr>
                <w:rFonts w:hint="eastAsia"/>
              </w:rPr>
              <w:t xml:space="preserve">_TLS </w:t>
            </w:r>
            <w:r w:rsidRPr="0048628C">
              <w:rPr>
                <w:rFonts w:hint="eastAsia"/>
                <w:color w:val="FF0000"/>
              </w:rPr>
              <w:t>LPVOID s_pFiler[FIBER_MAX]</w:t>
            </w:r>
            <w:r>
              <w:rPr>
                <w:rFonts w:hint="eastAsia"/>
              </w:rPr>
              <w:t xml:space="preserve"> = {};</w:t>
            </w:r>
            <w:r w:rsidRPr="0048628C">
              <w:rPr>
                <w:rFonts w:hint="eastAsia"/>
                <w:color w:val="00B050"/>
              </w:rPr>
              <w:t>//ファイバースレッドのインスタンスのポインター</w:t>
            </w:r>
          </w:p>
          <w:p w14:paraId="17F9A6F6" w14:textId="77777777" w:rsidR="0048628C" w:rsidRDefault="0048628C" w:rsidP="0048628C">
            <w:pPr>
              <w:pStyle w:val="2-"/>
            </w:pPr>
            <w:r>
              <w:rPr>
                <w:rFonts w:hint="eastAsia"/>
              </w:rPr>
              <w:t xml:space="preserve">_TLS int s_fiberNum = 0;             </w:t>
            </w:r>
            <w:r w:rsidRPr="0048628C">
              <w:rPr>
                <w:rFonts w:hint="eastAsia"/>
                <w:color w:val="00B050"/>
              </w:rPr>
              <w:t>//稼働中のファイバースレッド数</w:t>
            </w:r>
          </w:p>
          <w:p w14:paraId="6CEA385C" w14:textId="5F86ED74" w:rsidR="0048628C" w:rsidRDefault="0048628C" w:rsidP="0048628C">
            <w:pPr>
              <w:pStyle w:val="2-"/>
            </w:pPr>
            <w:r>
              <w:rPr>
                <w:rFonts w:hint="eastAsia"/>
              </w:rPr>
              <w:t xml:space="preserve">_TLS int s_fiberNow = 0;            </w:t>
            </w:r>
            <w:r w:rsidRPr="0048628C">
              <w:rPr>
                <w:rFonts w:hint="eastAsia"/>
                <w:color w:val="00B050"/>
              </w:rPr>
              <w:t xml:space="preserve"> //現在のファイバースレッド</w:t>
            </w:r>
          </w:p>
          <w:p w14:paraId="56505CEC" w14:textId="77777777" w:rsidR="0048628C" w:rsidRDefault="0048628C" w:rsidP="0048628C">
            <w:pPr>
              <w:pStyle w:val="2-"/>
            </w:pPr>
          </w:p>
          <w:p w14:paraId="70812585" w14:textId="77777777" w:rsidR="0048628C" w:rsidRPr="0048628C" w:rsidRDefault="0048628C" w:rsidP="0048628C">
            <w:pPr>
              <w:pStyle w:val="2-"/>
              <w:rPr>
                <w:color w:val="00B050"/>
              </w:rPr>
            </w:pPr>
            <w:r w:rsidRPr="0048628C">
              <w:rPr>
                <w:rFonts w:hint="eastAsia"/>
                <w:color w:val="00B050"/>
              </w:rPr>
              <w:t>//ファイバースレッドが存在するか？</w:t>
            </w:r>
          </w:p>
          <w:p w14:paraId="25894226" w14:textId="77777777" w:rsidR="0048628C" w:rsidRPr="0048628C" w:rsidRDefault="0048628C" w:rsidP="0048628C">
            <w:pPr>
              <w:pStyle w:val="2-"/>
              <w:rPr>
                <w:color w:val="00B050"/>
              </w:rPr>
            </w:pPr>
            <w:r w:rsidRPr="0048628C">
              <w:rPr>
                <w:rFonts w:hint="eastAsia"/>
                <w:color w:val="00B050"/>
              </w:rPr>
              <w:t>//※管理用のスレッドは数に含めない</w:t>
            </w:r>
          </w:p>
          <w:p w14:paraId="1DBB75C3" w14:textId="77777777" w:rsidR="0048628C" w:rsidRDefault="0048628C" w:rsidP="0048628C">
            <w:pPr>
              <w:pStyle w:val="2-"/>
            </w:pPr>
            <w:r>
              <w:t>bool isExistFiberThread()</w:t>
            </w:r>
          </w:p>
          <w:p w14:paraId="3BA17808" w14:textId="77777777" w:rsidR="0048628C" w:rsidRDefault="0048628C" w:rsidP="0048628C">
            <w:pPr>
              <w:pStyle w:val="2-"/>
            </w:pPr>
            <w:r>
              <w:t>{</w:t>
            </w:r>
          </w:p>
          <w:p w14:paraId="3C869B9B" w14:textId="77777777" w:rsidR="0048628C" w:rsidRDefault="0048628C" w:rsidP="0048628C">
            <w:pPr>
              <w:pStyle w:val="2-"/>
            </w:pPr>
            <w:r>
              <w:tab/>
              <w:t>return s_fiberNum &gt; 1;</w:t>
            </w:r>
          </w:p>
          <w:p w14:paraId="130C54D7" w14:textId="77777777" w:rsidR="0048628C" w:rsidRDefault="0048628C" w:rsidP="0048628C">
            <w:pPr>
              <w:pStyle w:val="2-"/>
            </w:pPr>
            <w:r>
              <w:t>}</w:t>
            </w:r>
          </w:p>
          <w:p w14:paraId="5B1F732D" w14:textId="77777777" w:rsidR="0048628C" w:rsidRDefault="0048628C" w:rsidP="0048628C">
            <w:pPr>
              <w:pStyle w:val="2-"/>
            </w:pPr>
          </w:p>
          <w:p w14:paraId="60927297" w14:textId="77777777" w:rsidR="0048628C" w:rsidRPr="0048628C" w:rsidRDefault="0048628C" w:rsidP="0048628C">
            <w:pPr>
              <w:pStyle w:val="2-"/>
              <w:rPr>
                <w:color w:val="00B050"/>
              </w:rPr>
            </w:pPr>
            <w:r w:rsidRPr="0048628C">
              <w:rPr>
                <w:rFonts w:hint="eastAsia"/>
                <w:color w:val="00B050"/>
              </w:rPr>
              <w:t>//ファイバースレッド切り替え</w:t>
            </w:r>
          </w:p>
          <w:p w14:paraId="6D43049D" w14:textId="77777777" w:rsidR="0048628C" w:rsidRDefault="0048628C" w:rsidP="0048628C">
            <w:pPr>
              <w:pStyle w:val="2-"/>
            </w:pPr>
            <w:r>
              <w:t>void switchNextFiber()</w:t>
            </w:r>
          </w:p>
          <w:p w14:paraId="3F14DB3E" w14:textId="77777777" w:rsidR="0048628C" w:rsidRDefault="0048628C" w:rsidP="0048628C">
            <w:pPr>
              <w:pStyle w:val="2-"/>
            </w:pPr>
            <w:r>
              <w:t>{</w:t>
            </w:r>
          </w:p>
          <w:p w14:paraId="1E2BBC0E" w14:textId="77777777" w:rsidR="0048628C" w:rsidRDefault="0048628C" w:rsidP="0048628C">
            <w:pPr>
              <w:pStyle w:val="2-"/>
            </w:pPr>
            <w:r>
              <w:tab/>
              <w:t>if (s_fiberNum == 0)</w:t>
            </w:r>
          </w:p>
          <w:p w14:paraId="0EDA3975" w14:textId="77777777" w:rsidR="0048628C" w:rsidRDefault="0048628C" w:rsidP="0048628C">
            <w:pPr>
              <w:pStyle w:val="2-"/>
            </w:pPr>
            <w:r>
              <w:tab/>
              <w:t>{</w:t>
            </w:r>
          </w:p>
          <w:p w14:paraId="64DB0535" w14:textId="77777777" w:rsidR="0048628C" w:rsidRDefault="0048628C" w:rsidP="0048628C">
            <w:pPr>
              <w:pStyle w:val="2-"/>
            </w:pPr>
            <w:r>
              <w:tab/>
            </w:r>
            <w:r>
              <w:tab/>
              <w:t>fprintf(stdout, "Fiber thread is nothing.\n");</w:t>
            </w:r>
          </w:p>
          <w:p w14:paraId="4163BBF0" w14:textId="77777777" w:rsidR="0048628C" w:rsidRDefault="0048628C" w:rsidP="0048628C">
            <w:pPr>
              <w:pStyle w:val="2-"/>
            </w:pPr>
            <w:r>
              <w:tab/>
            </w:r>
            <w:r>
              <w:tab/>
              <w:t>return;</w:t>
            </w:r>
          </w:p>
          <w:p w14:paraId="2A2DBF6E" w14:textId="77777777" w:rsidR="0048628C" w:rsidRDefault="0048628C" w:rsidP="0048628C">
            <w:pPr>
              <w:pStyle w:val="2-"/>
            </w:pPr>
            <w:r>
              <w:tab/>
              <w:t>}</w:t>
            </w:r>
          </w:p>
          <w:p w14:paraId="38159F40" w14:textId="77777777" w:rsidR="0048628C" w:rsidRDefault="0048628C" w:rsidP="0048628C">
            <w:pPr>
              <w:pStyle w:val="2-"/>
            </w:pPr>
            <w:r>
              <w:tab/>
              <w:t>s_fiberNow = (s_fiberNow + 1) % s_fiberNum;</w:t>
            </w:r>
          </w:p>
          <w:p w14:paraId="308B2E3F" w14:textId="77777777" w:rsidR="0048628C" w:rsidRDefault="0048628C" w:rsidP="0048628C">
            <w:pPr>
              <w:pStyle w:val="2-"/>
            </w:pPr>
            <w:r>
              <w:tab/>
              <w:t>fprintf(stdout, "Fiber thread No.%d is switched.\n", s_fiberNow);</w:t>
            </w:r>
          </w:p>
          <w:p w14:paraId="6679F21D" w14:textId="77777777" w:rsidR="0048628C" w:rsidRDefault="0048628C" w:rsidP="0048628C">
            <w:pPr>
              <w:pStyle w:val="2-"/>
            </w:pPr>
            <w:r>
              <w:tab/>
            </w:r>
            <w:r w:rsidRPr="0048628C">
              <w:rPr>
                <w:color w:val="FF0000"/>
              </w:rPr>
              <w:t>SwitchToFiber(s_pFiler[s_fiberNow]);</w:t>
            </w:r>
          </w:p>
          <w:p w14:paraId="6F4A2A75" w14:textId="77777777" w:rsidR="0048628C" w:rsidRDefault="0048628C" w:rsidP="0048628C">
            <w:pPr>
              <w:pStyle w:val="2-"/>
            </w:pPr>
            <w:r>
              <w:t>}</w:t>
            </w:r>
          </w:p>
          <w:p w14:paraId="0B4BC83D" w14:textId="77777777" w:rsidR="0048628C" w:rsidRDefault="0048628C" w:rsidP="0048628C">
            <w:pPr>
              <w:pStyle w:val="2-"/>
            </w:pPr>
          </w:p>
          <w:p w14:paraId="754D77D7" w14:textId="77777777" w:rsidR="0048628C" w:rsidRPr="0048628C" w:rsidRDefault="0048628C" w:rsidP="0048628C">
            <w:pPr>
              <w:pStyle w:val="2-"/>
              <w:rPr>
                <w:color w:val="00B050"/>
              </w:rPr>
            </w:pPr>
            <w:r w:rsidRPr="0048628C">
              <w:rPr>
                <w:rFonts w:hint="eastAsia"/>
                <w:color w:val="00B050"/>
              </w:rPr>
              <w:t>//ファイバースレッドを追加</w:t>
            </w:r>
          </w:p>
          <w:p w14:paraId="37FB6F56" w14:textId="77777777" w:rsidR="0048628C" w:rsidRDefault="0048628C" w:rsidP="0048628C">
            <w:pPr>
              <w:pStyle w:val="2-"/>
            </w:pPr>
            <w:r>
              <w:t>template&lt;typename T&gt;</w:t>
            </w:r>
          </w:p>
          <w:p w14:paraId="43EB1660" w14:textId="77777777" w:rsidR="0048628C" w:rsidRDefault="0048628C" w:rsidP="0048628C">
            <w:pPr>
              <w:pStyle w:val="2-"/>
            </w:pPr>
            <w:r>
              <w:t>bool addFiber(LPFIBER_START_ROUTINE func, const size_t stack_size, T param_p)</w:t>
            </w:r>
          </w:p>
          <w:p w14:paraId="2CC63C70" w14:textId="77777777" w:rsidR="0048628C" w:rsidRDefault="0048628C" w:rsidP="0048628C">
            <w:pPr>
              <w:pStyle w:val="2-"/>
            </w:pPr>
            <w:r>
              <w:t>{</w:t>
            </w:r>
          </w:p>
          <w:p w14:paraId="4C096D2D" w14:textId="77777777" w:rsidR="0048628C" w:rsidRDefault="0048628C" w:rsidP="0048628C">
            <w:pPr>
              <w:pStyle w:val="2-"/>
            </w:pPr>
            <w:r>
              <w:tab/>
              <w:t>if (s_fiberNum &gt;= FIBER_MAX)</w:t>
            </w:r>
          </w:p>
          <w:p w14:paraId="20AE450B" w14:textId="77777777" w:rsidR="0048628C" w:rsidRDefault="0048628C" w:rsidP="0048628C">
            <w:pPr>
              <w:pStyle w:val="2-"/>
            </w:pPr>
            <w:r>
              <w:tab/>
              <w:t>{</w:t>
            </w:r>
          </w:p>
          <w:p w14:paraId="589B8DD6" w14:textId="77777777" w:rsidR="0048628C" w:rsidRDefault="0048628C" w:rsidP="0048628C">
            <w:pPr>
              <w:pStyle w:val="2-"/>
            </w:pPr>
            <w:r>
              <w:tab/>
            </w:r>
            <w:r>
              <w:tab/>
              <w:t>fprintf(stderr, "Fiber thread was not more added.\n");</w:t>
            </w:r>
          </w:p>
          <w:p w14:paraId="629D3896" w14:textId="77777777" w:rsidR="0048628C" w:rsidRDefault="0048628C" w:rsidP="0048628C">
            <w:pPr>
              <w:pStyle w:val="2-"/>
            </w:pPr>
            <w:r>
              <w:tab/>
            </w:r>
            <w:r>
              <w:tab/>
              <w:t>return false;</w:t>
            </w:r>
          </w:p>
          <w:p w14:paraId="4490B745" w14:textId="77777777" w:rsidR="0048628C" w:rsidRDefault="0048628C" w:rsidP="0048628C">
            <w:pPr>
              <w:pStyle w:val="2-"/>
            </w:pPr>
            <w:r>
              <w:tab/>
              <w:t>}</w:t>
            </w:r>
          </w:p>
          <w:p w14:paraId="7ED3B7AA" w14:textId="77777777" w:rsidR="0048628C" w:rsidRDefault="0048628C" w:rsidP="0048628C">
            <w:pPr>
              <w:pStyle w:val="2-"/>
            </w:pPr>
            <w:r>
              <w:tab/>
              <w:t>fprintf(stdout, "Fiber thread No.%d was added.\n", s_fiberNum);</w:t>
            </w:r>
          </w:p>
          <w:p w14:paraId="1B3A00A7" w14:textId="77777777" w:rsidR="0048628C" w:rsidRDefault="0048628C" w:rsidP="0048628C">
            <w:pPr>
              <w:pStyle w:val="2-"/>
            </w:pPr>
            <w:r>
              <w:tab/>
              <w:t xml:space="preserve">s_pFiler[s_fiberNum++] = </w:t>
            </w:r>
            <w:r w:rsidRPr="0048628C">
              <w:rPr>
                <w:color w:val="FF0000"/>
              </w:rPr>
              <w:t>CreateFiber(stack_size, func, (LPVOID)param_p);</w:t>
            </w:r>
          </w:p>
          <w:p w14:paraId="1B37BEF1" w14:textId="77777777" w:rsidR="0048628C" w:rsidRDefault="0048628C" w:rsidP="0048628C">
            <w:pPr>
              <w:pStyle w:val="2-"/>
            </w:pPr>
            <w:r>
              <w:tab/>
              <w:t>return true;</w:t>
            </w:r>
          </w:p>
          <w:p w14:paraId="44A4E6D6" w14:textId="77777777" w:rsidR="0048628C" w:rsidRDefault="0048628C" w:rsidP="0048628C">
            <w:pPr>
              <w:pStyle w:val="2-"/>
            </w:pPr>
            <w:r>
              <w:t>}</w:t>
            </w:r>
          </w:p>
          <w:p w14:paraId="05387DEE" w14:textId="77777777" w:rsidR="0048628C" w:rsidRDefault="0048628C" w:rsidP="0048628C">
            <w:pPr>
              <w:pStyle w:val="2-"/>
            </w:pPr>
          </w:p>
          <w:p w14:paraId="6343D34C" w14:textId="77777777" w:rsidR="0048628C" w:rsidRPr="0048628C" w:rsidRDefault="0048628C" w:rsidP="0048628C">
            <w:pPr>
              <w:pStyle w:val="2-"/>
              <w:rPr>
                <w:color w:val="00B050"/>
              </w:rPr>
            </w:pPr>
            <w:r w:rsidRPr="0048628C">
              <w:rPr>
                <w:rFonts w:hint="eastAsia"/>
                <w:color w:val="00B050"/>
              </w:rPr>
              <w:t>//現在のファイバースレッドを削除</w:t>
            </w:r>
          </w:p>
          <w:p w14:paraId="3C0E0185" w14:textId="77777777" w:rsidR="0048628C" w:rsidRDefault="0048628C" w:rsidP="0048628C">
            <w:pPr>
              <w:pStyle w:val="2-"/>
            </w:pPr>
            <w:r>
              <w:t>void removeCurrentFiber()</w:t>
            </w:r>
          </w:p>
          <w:p w14:paraId="005D2F46" w14:textId="77777777" w:rsidR="0048628C" w:rsidRDefault="0048628C" w:rsidP="0048628C">
            <w:pPr>
              <w:pStyle w:val="2-"/>
            </w:pPr>
            <w:r>
              <w:t>{</w:t>
            </w:r>
          </w:p>
          <w:p w14:paraId="11EB4FBF" w14:textId="77777777" w:rsidR="0048628C" w:rsidRDefault="0048628C" w:rsidP="0048628C">
            <w:pPr>
              <w:pStyle w:val="2-"/>
            </w:pPr>
            <w:r>
              <w:tab/>
              <w:t>for (int i = s_fiberNow; i &lt; s_fiberNum - 1; ++i)</w:t>
            </w:r>
          </w:p>
          <w:p w14:paraId="0B5F1886" w14:textId="77777777" w:rsidR="0048628C" w:rsidRDefault="0048628C" w:rsidP="0048628C">
            <w:pPr>
              <w:pStyle w:val="2-"/>
            </w:pPr>
            <w:r>
              <w:tab/>
              <w:t>{</w:t>
            </w:r>
          </w:p>
          <w:p w14:paraId="5A3C8F1F" w14:textId="77777777" w:rsidR="0048628C" w:rsidRDefault="0048628C" w:rsidP="0048628C">
            <w:pPr>
              <w:pStyle w:val="2-"/>
            </w:pPr>
            <w:r>
              <w:tab/>
            </w:r>
            <w:r>
              <w:tab/>
              <w:t>s_pFiler[i] = s_pFiler[i + 1];</w:t>
            </w:r>
          </w:p>
          <w:p w14:paraId="604B7E5E" w14:textId="77777777" w:rsidR="0048628C" w:rsidRDefault="0048628C" w:rsidP="0048628C">
            <w:pPr>
              <w:pStyle w:val="2-"/>
            </w:pPr>
            <w:r>
              <w:tab/>
              <w:t>}</w:t>
            </w:r>
          </w:p>
          <w:p w14:paraId="4B3BD3F5" w14:textId="77777777" w:rsidR="0048628C" w:rsidRDefault="0048628C" w:rsidP="0048628C">
            <w:pPr>
              <w:pStyle w:val="2-"/>
            </w:pPr>
            <w:r>
              <w:tab/>
              <w:t>--s_fiberNum;</w:t>
            </w:r>
          </w:p>
          <w:p w14:paraId="513F48DA" w14:textId="77777777" w:rsidR="0048628C" w:rsidRDefault="0048628C" w:rsidP="0048628C">
            <w:pPr>
              <w:pStyle w:val="2-"/>
            </w:pPr>
            <w:r>
              <w:tab/>
              <w:t>fprintf(stdout, "Fiber thread No.%d was removed.\n", s_fiberNow);</w:t>
            </w:r>
          </w:p>
          <w:p w14:paraId="03DAADCA" w14:textId="77777777" w:rsidR="0048628C" w:rsidRDefault="0048628C" w:rsidP="0048628C">
            <w:pPr>
              <w:pStyle w:val="2-"/>
            </w:pPr>
            <w:r>
              <w:tab/>
              <w:t>if (s_fiberNum == 0)</w:t>
            </w:r>
          </w:p>
          <w:p w14:paraId="7749C2A5" w14:textId="77777777" w:rsidR="0048628C" w:rsidRDefault="0048628C" w:rsidP="0048628C">
            <w:pPr>
              <w:pStyle w:val="2-"/>
            </w:pPr>
            <w:r>
              <w:tab/>
              <w:t>{</w:t>
            </w:r>
          </w:p>
          <w:p w14:paraId="63BD30D8" w14:textId="77777777" w:rsidR="0048628C" w:rsidRDefault="0048628C" w:rsidP="0048628C">
            <w:pPr>
              <w:pStyle w:val="2-"/>
            </w:pPr>
            <w:r>
              <w:tab/>
            </w:r>
            <w:r>
              <w:tab/>
              <w:t>s_fiberNow = 0;</w:t>
            </w:r>
          </w:p>
          <w:p w14:paraId="6C07C6E0" w14:textId="77777777" w:rsidR="0048628C" w:rsidRDefault="0048628C" w:rsidP="0048628C">
            <w:pPr>
              <w:pStyle w:val="2-"/>
            </w:pPr>
            <w:r>
              <w:tab/>
              <w:t>}</w:t>
            </w:r>
          </w:p>
          <w:p w14:paraId="01657B9C" w14:textId="77777777" w:rsidR="0048628C" w:rsidRDefault="0048628C" w:rsidP="0048628C">
            <w:pPr>
              <w:pStyle w:val="2-"/>
            </w:pPr>
            <w:r>
              <w:tab/>
              <w:t>else</w:t>
            </w:r>
          </w:p>
          <w:p w14:paraId="2D43C971" w14:textId="77777777" w:rsidR="0048628C" w:rsidRDefault="0048628C" w:rsidP="0048628C">
            <w:pPr>
              <w:pStyle w:val="2-"/>
            </w:pPr>
            <w:r>
              <w:tab/>
              <w:t>{</w:t>
            </w:r>
          </w:p>
          <w:p w14:paraId="1C93CF9E" w14:textId="77777777" w:rsidR="0048628C" w:rsidRDefault="0048628C" w:rsidP="0048628C">
            <w:pPr>
              <w:pStyle w:val="2-"/>
            </w:pPr>
            <w:r>
              <w:tab/>
            </w:r>
            <w:r>
              <w:tab/>
              <w:t>s_fiberNow = (s_fiberNum + s_fiberNow - 1) % s_fiberNum;</w:t>
            </w:r>
          </w:p>
          <w:p w14:paraId="6D909E06" w14:textId="77777777" w:rsidR="0048628C" w:rsidRDefault="0048628C" w:rsidP="0048628C">
            <w:pPr>
              <w:pStyle w:val="2-"/>
            </w:pPr>
            <w:r>
              <w:rPr>
                <w:rFonts w:hint="eastAsia"/>
              </w:rPr>
              <w:tab/>
            </w:r>
            <w:r>
              <w:rPr>
                <w:rFonts w:hint="eastAsia"/>
              </w:rPr>
              <w:tab/>
              <w:t>switchNextFiber();</w:t>
            </w:r>
            <w:r w:rsidRPr="0048628C">
              <w:rPr>
                <w:rFonts w:hint="eastAsia"/>
                <w:color w:val="00B050"/>
              </w:rPr>
              <w:t>//自身を削除したらすぐに次のファイバースレッドを実行する</w:t>
            </w:r>
          </w:p>
          <w:p w14:paraId="600B4886" w14:textId="77777777" w:rsidR="0048628C" w:rsidRDefault="0048628C" w:rsidP="0048628C">
            <w:pPr>
              <w:pStyle w:val="2-"/>
            </w:pPr>
            <w:r>
              <w:tab/>
              <w:t>}</w:t>
            </w:r>
          </w:p>
          <w:p w14:paraId="2BEA13F9" w14:textId="77777777" w:rsidR="0048628C" w:rsidRDefault="0048628C" w:rsidP="0048628C">
            <w:pPr>
              <w:pStyle w:val="2-"/>
            </w:pPr>
            <w:r>
              <w:t>}</w:t>
            </w:r>
          </w:p>
          <w:p w14:paraId="4E0D0263" w14:textId="77777777" w:rsidR="0048628C" w:rsidRDefault="0048628C" w:rsidP="0048628C">
            <w:pPr>
              <w:pStyle w:val="2-"/>
            </w:pPr>
          </w:p>
          <w:p w14:paraId="64215C04" w14:textId="5F646FA5" w:rsidR="0048628C" w:rsidRPr="0048628C" w:rsidRDefault="0048628C" w:rsidP="0048628C">
            <w:pPr>
              <w:pStyle w:val="2-"/>
              <w:rPr>
                <w:color w:val="00B050"/>
              </w:rPr>
            </w:pPr>
            <w:r w:rsidRPr="0048628C">
              <w:rPr>
                <w:rFonts w:hint="eastAsia"/>
                <w:color w:val="00B050"/>
              </w:rPr>
              <w:t>//ファイバースレッド関数</w:t>
            </w:r>
          </w:p>
          <w:p w14:paraId="6ED3ED4D" w14:textId="77777777" w:rsidR="0048628C" w:rsidRPr="0048628C" w:rsidRDefault="0048628C" w:rsidP="0048628C">
            <w:pPr>
              <w:pStyle w:val="2-"/>
              <w:rPr>
                <w:color w:val="FF0000"/>
              </w:rPr>
            </w:pPr>
            <w:r w:rsidRPr="0048628C">
              <w:rPr>
                <w:color w:val="FF0000"/>
              </w:rPr>
              <w:t>void WINAPI fiberFunc(LPVOID param_p)</w:t>
            </w:r>
          </w:p>
          <w:p w14:paraId="534399BC" w14:textId="77777777" w:rsidR="0048628C" w:rsidRDefault="0048628C" w:rsidP="0048628C">
            <w:pPr>
              <w:pStyle w:val="2-"/>
            </w:pPr>
            <w:r>
              <w:t>{</w:t>
            </w:r>
          </w:p>
          <w:p w14:paraId="636D9763" w14:textId="77777777" w:rsidR="0048628C" w:rsidRDefault="0048628C" w:rsidP="0048628C">
            <w:pPr>
              <w:pStyle w:val="2-"/>
            </w:pPr>
            <w:r>
              <w:rPr>
                <w:rFonts w:hint="eastAsia"/>
              </w:rPr>
              <w:tab/>
            </w:r>
            <w:r w:rsidRPr="0048628C">
              <w:rPr>
                <w:rFonts w:hint="eastAsia"/>
                <w:color w:val="00B050"/>
              </w:rPr>
              <w:t>//パラメータ受け取り</w:t>
            </w:r>
          </w:p>
          <w:p w14:paraId="7E55A5D9" w14:textId="77777777" w:rsidR="0048628C" w:rsidRDefault="0048628C" w:rsidP="0048628C">
            <w:pPr>
              <w:pStyle w:val="2-"/>
            </w:pPr>
            <w:r>
              <w:lastRenderedPageBreak/>
              <w:tab/>
              <w:t>const char* fiber_name = reinterpret_cast&lt;const char*&gt;(param_p);</w:t>
            </w:r>
          </w:p>
          <w:p w14:paraId="36C883D2" w14:textId="77777777" w:rsidR="0048628C" w:rsidRDefault="0048628C" w:rsidP="0048628C">
            <w:pPr>
              <w:pStyle w:val="2-"/>
            </w:pPr>
          </w:p>
          <w:p w14:paraId="4575F138" w14:textId="77777777" w:rsidR="0048628C" w:rsidRPr="0048628C" w:rsidRDefault="0048628C" w:rsidP="0048628C">
            <w:pPr>
              <w:pStyle w:val="2-"/>
              <w:rPr>
                <w:color w:val="00B050"/>
              </w:rPr>
            </w:pPr>
            <w:r>
              <w:rPr>
                <w:rFonts w:hint="eastAsia"/>
              </w:rPr>
              <w:tab/>
            </w:r>
            <w:r w:rsidRPr="0048628C">
              <w:rPr>
                <w:rFonts w:hint="eastAsia"/>
                <w:color w:val="00B050"/>
              </w:rPr>
              <w:t>//テスト処理</w:t>
            </w:r>
          </w:p>
          <w:p w14:paraId="58B3DAB1" w14:textId="77777777" w:rsidR="0048628C" w:rsidRDefault="0048628C" w:rsidP="0048628C">
            <w:pPr>
              <w:pStyle w:val="2-"/>
            </w:pPr>
            <w:r>
              <w:tab/>
              <w:t>for (int i = 0; i &lt; 3; ++i)</w:t>
            </w:r>
          </w:p>
          <w:p w14:paraId="06D9A0FB" w14:textId="77777777" w:rsidR="0048628C" w:rsidRDefault="0048628C" w:rsidP="0048628C">
            <w:pPr>
              <w:pStyle w:val="2-"/>
            </w:pPr>
            <w:r>
              <w:tab/>
              <w:t>{</w:t>
            </w:r>
          </w:p>
          <w:p w14:paraId="66016724" w14:textId="77777777" w:rsidR="0048628C" w:rsidRDefault="0048628C" w:rsidP="0048628C">
            <w:pPr>
              <w:pStyle w:val="2-"/>
            </w:pPr>
            <w:r>
              <w:tab/>
            </w:r>
            <w:r>
              <w:tab/>
              <w:t>printf("fiberFunc(): [%s](%d)\n", fiber_name, i);</w:t>
            </w:r>
          </w:p>
          <w:p w14:paraId="5EDEC57D" w14:textId="77777777" w:rsidR="0048628C" w:rsidRDefault="0048628C" w:rsidP="0048628C">
            <w:pPr>
              <w:pStyle w:val="2-"/>
            </w:pPr>
            <w:r>
              <w:tab/>
            </w:r>
            <w:r>
              <w:tab/>
            </w:r>
          </w:p>
          <w:p w14:paraId="234B3E74" w14:textId="77777777" w:rsidR="0048628C" w:rsidRDefault="0048628C" w:rsidP="0048628C">
            <w:pPr>
              <w:pStyle w:val="2-"/>
            </w:pPr>
            <w:r>
              <w:rPr>
                <w:rFonts w:hint="eastAsia"/>
              </w:rPr>
              <w:tab/>
            </w:r>
            <w:r>
              <w:rPr>
                <w:rFonts w:hint="eastAsia"/>
              </w:rPr>
              <w:tab/>
            </w:r>
            <w:r w:rsidRPr="0048628C">
              <w:rPr>
                <w:rFonts w:hint="eastAsia"/>
                <w:color w:val="FF0000"/>
              </w:rPr>
              <w:t>switchNextFiber();</w:t>
            </w:r>
            <w:r w:rsidRPr="0048628C">
              <w:rPr>
                <w:rFonts w:hint="eastAsia"/>
                <w:color w:val="00B050"/>
              </w:rPr>
              <w:t>//次のスレッドに制御を移す</w:t>
            </w:r>
          </w:p>
          <w:p w14:paraId="18A7AD27" w14:textId="77777777" w:rsidR="0048628C" w:rsidRDefault="0048628C" w:rsidP="0048628C">
            <w:pPr>
              <w:pStyle w:val="2-"/>
            </w:pPr>
            <w:r>
              <w:tab/>
              <w:t>}</w:t>
            </w:r>
          </w:p>
          <w:p w14:paraId="73AA6FCE" w14:textId="77777777" w:rsidR="0048628C" w:rsidRDefault="0048628C" w:rsidP="0048628C">
            <w:pPr>
              <w:pStyle w:val="2-"/>
            </w:pPr>
          </w:p>
          <w:p w14:paraId="6C902C57" w14:textId="77777777" w:rsidR="0048628C" w:rsidRDefault="0048628C" w:rsidP="0048628C">
            <w:pPr>
              <w:pStyle w:val="2-"/>
            </w:pPr>
            <w:r>
              <w:rPr>
                <w:rFonts w:hint="eastAsia"/>
              </w:rPr>
              <w:tab/>
            </w:r>
            <w:r w:rsidRPr="0048628C">
              <w:rPr>
                <w:rFonts w:hint="eastAsia"/>
                <w:color w:val="00B050"/>
              </w:rPr>
              <w:t>//最後に自身を削除する（同時に次のスレッドに制御を移す）</w:t>
            </w:r>
          </w:p>
          <w:p w14:paraId="72020535" w14:textId="77777777" w:rsidR="0048628C" w:rsidRPr="0048628C" w:rsidRDefault="0048628C" w:rsidP="0048628C">
            <w:pPr>
              <w:pStyle w:val="2-"/>
              <w:rPr>
                <w:color w:val="FF0000"/>
              </w:rPr>
            </w:pPr>
            <w:r>
              <w:tab/>
            </w:r>
            <w:r w:rsidRPr="0048628C">
              <w:rPr>
                <w:color w:val="FF0000"/>
              </w:rPr>
              <w:t>removeCurrentFiber();</w:t>
            </w:r>
          </w:p>
          <w:p w14:paraId="528EA8FB" w14:textId="77777777" w:rsidR="0048628C" w:rsidRDefault="0048628C" w:rsidP="0048628C">
            <w:pPr>
              <w:pStyle w:val="2-"/>
            </w:pPr>
            <w:r>
              <w:tab/>
            </w:r>
          </w:p>
          <w:p w14:paraId="45F58039" w14:textId="77777777" w:rsidR="0048628C" w:rsidRPr="0048628C" w:rsidRDefault="0048628C" w:rsidP="0048628C">
            <w:pPr>
              <w:pStyle w:val="2-"/>
              <w:rPr>
                <w:color w:val="FF0000"/>
              </w:rPr>
            </w:pPr>
            <w:r>
              <w:rPr>
                <w:rFonts w:hint="eastAsia"/>
              </w:rPr>
              <w:tab/>
            </w:r>
            <w:r w:rsidRPr="0048628C">
              <w:rPr>
                <w:rFonts w:hint="eastAsia"/>
                <w:color w:val="FF0000"/>
              </w:rPr>
              <w:t>//※関数を return すると、その時点でスレッド（fiberMain）が</w:t>
            </w:r>
          </w:p>
          <w:p w14:paraId="7644D8C8" w14:textId="77777777" w:rsidR="0048628C" w:rsidRPr="0048628C" w:rsidRDefault="0048628C" w:rsidP="0048628C">
            <w:pPr>
              <w:pStyle w:val="2-"/>
              <w:rPr>
                <w:color w:val="FF0000"/>
              </w:rPr>
            </w:pPr>
            <w:r w:rsidRPr="0048628C">
              <w:rPr>
                <w:rFonts w:hint="eastAsia"/>
                <w:color w:val="FF0000"/>
              </w:rPr>
              <w:tab/>
              <w:t>//　終了するので注意！</w:t>
            </w:r>
          </w:p>
          <w:p w14:paraId="4A3D54D6" w14:textId="77777777" w:rsidR="0048628C" w:rsidRPr="0048628C" w:rsidRDefault="0048628C" w:rsidP="0048628C">
            <w:pPr>
              <w:pStyle w:val="2-"/>
              <w:rPr>
                <w:color w:val="FF0000"/>
              </w:rPr>
            </w:pPr>
            <w:r w:rsidRPr="0048628C">
              <w:rPr>
                <w:rFonts w:hint="eastAsia"/>
                <w:color w:val="FF0000"/>
              </w:rPr>
              <w:tab/>
              <w:t>//  （ファイバースレッドの切り替えは、関数呼び出しと違って</w:t>
            </w:r>
          </w:p>
          <w:p w14:paraId="2DEC6A0A" w14:textId="0450F525" w:rsidR="0048628C" w:rsidRPr="0048628C" w:rsidRDefault="0048628C" w:rsidP="0048628C">
            <w:pPr>
              <w:pStyle w:val="2-"/>
              <w:rPr>
                <w:color w:val="FF0000"/>
              </w:rPr>
            </w:pPr>
            <w:r w:rsidRPr="0048628C">
              <w:rPr>
                <w:rFonts w:hint="eastAsia"/>
                <w:color w:val="FF0000"/>
              </w:rPr>
              <w:tab/>
              <w:t>//  単純なプログラムカウンタの切り替えなので、return すると、</w:t>
            </w:r>
          </w:p>
          <w:p w14:paraId="61ACC25E" w14:textId="77777777" w:rsidR="0048628C" w:rsidRPr="0048628C" w:rsidRDefault="0048628C" w:rsidP="0048628C">
            <w:pPr>
              <w:pStyle w:val="2-"/>
              <w:rPr>
                <w:color w:val="FF0000"/>
              </w:rPr>
            </w:pPr>
            <w:r w:rsidRPr="0048628C">
              <w:rPr>
                <w:rFonts w:hint="eastAsia"/>
                <w:color w:val="FF0000"/>
              </w:rPr>
              <w:tab/>
              <w:t>//  fiberMain() の return とみなされてしまう）</w:t>
            </w:r>
          </w:p>
          <w:p w14:paraId="3BA98DF4" w14:textId="77777777" w:rsidR="0048628C" w:rsidRDefault="0048628C" w:rsidP="0048628C">
            <w:pPr>
              <w:pStyle w:val="2-"/>
            </w:pPr>
            <w:r>
              <w:t>}</w:t>
            </w:r>
          </w:p>
          <w:p w14:paraId="72B7A281" w14:textId="77777777" w:rsidR="0048628C" w:rsidRDefault="0048628C" w:rsidP="0048628C">
            <w:pPr>
              <w:pStyle w:val="2-"/>
            </w:pPr>
          </w:p>
          <w:p w14:paraId="09E2190A" w14:textId="77777777" w:rsidR="0048628C" w:rsidRPr="0048628C" w:rsidRDefault="0048628C" w:rsidP="0048628C">
            <w:pPr>
              <w:pStyle w:val="2-"/>
              <w:rPr>
                <w:color w:val="00B050"/>
              </w:rPr>
            </w:pPr>
            <w:r w:rsidRPr="0048628C">
              <w:rPr>
                <w:rFonts w:hint="eastAsia"/>
                <w:color w:val="00B050"/>
              </w:rPr>
              <w:t xml:space="preserve">//ファイバースレッド管理用スレッド　</w:t>
            </w:r>
            <w:r w:rsidRPr="0048628C">
              <w:rPr>
                <w:rFonts w:hint="eastAsia"/>
                <w:color w:val="FF0000"/>
              </w:rPr>
              <w:t>※必須</w:t>
            </w:r>
          </w:p>
          <w:p w14:paraId="41E756F2" w14:textId="77777777" w:rsidR="0048628C" w:rsidRDefault="0048628C" w:rsidP="0048628C">
            <w:pPr>
              <w:pStyle w:val="2-"/>
            </w:pPr>
            <w:r>
              <w:t>unsigned int WINAPI fiberMain(void* param_p)</w:t>
            </w:r>
          </w:p>
          <w:p w14:paraId="62FF523C" w14:textId="77777777" w:rsidR="0048628C" w:rsidRDefault="0048628C" w:rsidP="0048628C">
            <w:pPr>
              <w:pStyle w:val="2-"/>
            </w:pPr>
            <w:r>
              <w:t>{</w:t>
            </w:r>
          </w:p>
          <w:p w14:paraId="7802BD35" w14:textId="77777777" w:rsidR="0048628C" w:rsidRPr="0048628C" w:rsidRDefault="0048628C" w:rsidP="0048628C">
            <w:pPr>
              <w:pStyle w:val="2-"/>
              <w:rPr>
                <w:color w:val="FF0000"/>
              </w:rPr>
            </w:pPr>
            <w:r w:rsidRPr="0048628C">
              <w:rPr>
                <w:rFonts w:hint="eastAsia"/>
                <w:color w:val="00B050"/>
              </w:rPr>
              <w:tab/>
            </w:r>
            <w:r w:rsidRPr="0048628C">
              <w:rPr>
                <w:rFonts w:hint="eastAsia"/>
                <w:color w:val="FF0000"/>
              </w:rPr>
              <w:t>//スレッドをファイバースレッドとして登録</w:t>
            </w:r>
          </w:p>
          <w:p w14:paraId="1C218C4C" w14:textId="77777777" w:rsidR="0048628C" w:rsidRPr="0048628C" w:rsidRDefault="0048628C" w:rsidP="0048628C">
            <w:pPr>
              <w:pStyle w:val="2-"/>
              <w:rPr>
                <w:color w:val="00B050"/>
              </w:rPr>
            </w:pPr>
            <w:r w:rsidRPr="0048628C">
              <w:rPr>
                <w:rFonts w:hint="eastAsia"/>
                <w:color w:val="00B050"/>
              </w:rPr>
              <w:tab/>
              <w:t>//※他のファイバースレッドと処理を切り替える必要があるため</w:t>
            </w:r>
          </w:p>
          <w:p w14:paraId="4E1004C5" w14:textId="77777777" w:rsidR="0048628C" w:rsidRPr="0048628C" w:rsidRDefault="0048628C" w:rsidP="0048628C">
            <w:pPr>
              <w:pStyle w:val="2-"/>
              <w:rPr>
                <w:color w:val="00B050"/>
              </w:rPr>
            </w:pPr>
            <w:r w:rsidRPr="0048628C">
              <w:rPr>
                <w:rFonts w:hint="eastAsia"/>
                <w:color w:val="00B050"/>
              </w:rPr>
              <w:tab/>
              <w:t>//　管理スレッドもファイバースレッドの一つにする。</w:t>
            </w:r>
          </w:p>
          <w:p w14:paraId="5793C624" w14:textId="77777777" w:rsidR="0048628C" w:rsidRPr="0048628C" w:rsidRDefault="0048628C" w:rsidP="0048628C">
            <w:pPr>
              <w:pStyle w:val="2-"/>
              <w:rPr>
                <w:color w:val="00B050"/>
              </w:rPr>
            </w:pPr>
            <w:r w:rsidRPr="0048628C">
              <w:rPr>
                <w:rFonts w:hint="eastAsia"/>
                <w:color w:val="00B050"/>
              </w:rPr>
              <w:tab/>
              <w:t>//※main() から見たら、普通のスレッドであることに変わりはない。</w:t>
            </w:r>
          </w:p>
          <w:p w14:paraId="5B254558" w14:textId="77777777" w:rsidR="0048628C" w:rsidRDefault="0048628C" w:rsidP="0048628C">
            <w:pPr>
              <w:pStyle w:val="2-"/>
            </w:pPr>
            <w:r>
              <w:tab/>
              <w:t xml:space="preserve">s_pFiler[s_fiberNum++] = </w:t>
            </w:r>
            <w:r w:rsidRPr="0048628C">
              <w:rPr>
                <w:color w:val="FF0000"/>
              </w:rPr>
              <w:t>ConvertThreadToFiber(NULL);</w:t>
            </w:r>
          </w:p>
          <w:p w14:paraId="3FE21AE2" w14:textId="77777777" w:rsidR="0048628C" w:rsidRDefault="0048628C" w:rsidP="0048628C">
            <w:pPr>
              <w:pStyle w:val="2-"/>
            </w:pPr>
            <w:r>
              <w:tab/>
            </w:r>
          </w:p>
          <w:p w14:paraId="602E28BD" w14:textId="77777777" w:rsidR="0048628C" w:rsidRDefault="0048628C" w:rsidP="0048628C">
            <w:pPr>
              <w:pStyle w:val="2-"/>
            </w:pPr>
            <w:r>
              <w:rPr>
                <w:rFonts w:hint="eastAsia"/>
              </w:rPr>
              <w:tab/>
            </w:r>
            <w:r w:rsidRPr="0048628C">
              <w:rPr>
                <w:rFonts w:hint="eastAsia"/>
                <w:color w:val="00B050"/>
              </w:rPr>
              <w:t>//ファイバースレッドを追加</w:t>
            </w:r>
          </w:p>
          <w:p w14:paraId="65DDD64A" w14:textId="77777777" w:rsidR="0048628C" w:rsidRDefault="0048628C" w:rsidP="0048628C">
            <w:pPr>
              <w:pStyle w:val="2-"/>
            </w:pPr>
            <w:r>
              <w:rPr>
                <w:rFonts w:hint="eastAsia"/>
              </w:rPr>
              <w:tab/>
              <w:t>addFiber(fiberFunc, 1024, "太郎");</w:t>
            </w:r>
          </w:p>
          <w:p w14:paraId="0A72C9D9" w14:textId="77777777" w:rsidR="0048628C" w:rsidRDefault="0048628C" w:rsidP="0048628C">
            <w:pPr>
              <w:pStyle w:val="2-"/>
            </w:pPr>
            <w:r>
              <w:rPr>
                <w:rFonts w:hint="eastAsia"/>
              </w:rPr>
              <w:tab/>
              <w:t>addFiber(fiberFunc, 1024, "次郎");</w:t>
            </w:r>
          </w:p>
          <w:p w14:paraId="70B6520F" w14:textId="77777777" w:rsidR="0048628C" w:rsidRDefault="0048628C" w:rsidP="0048628C">
            <w:pPr>
              <w:pStyle w:val="2-"/>
            </w:pPr>
            <w:r>
              <w:tab/>
            </w:r>
          </w:p>
          <w:p w14:paraId="1D770D8D" w14:textId="77777777" w:rsidR="0048628C" w:rsidRDefault="0048628C" w:rsidP="0048628C">
            <w:pPr>
              <w:pStyle w:val="2-"/>
            </w:pPr>
            <w:r>
              <w:rPr>
                <w:rFonts w:hint="eastAsia"/>
              </w:rPr>
              <w:tab/>
            </w:r>
            <w:r w:rsidRPr="0048628C">
              <w:rPr>
                <w:rFonts w:hint="eastAsia"/>
                <w:color w:val="00B050"/>
              </w:rPr>
              <w:t>//ファイバースレッドを切り替えながら、全て完了するのを待つ</w:t>
            </w:r>
          </w:p>
          <w:p w14:paraId="7B4F96B0" w14:textId="77777777" w:rsidR="0048628C" w:rsidRDefault="0048628C" w:rsidP="0048628C">
            <w:pPr>
              <w:pStyle w:val="2-"/>
            </w:pPr>
            <w:r>
              <w:tab/>
              <w:t>while (isExistFiberThread())</w:t>
            </w:r>
          </w:p>
          <w:p w14:paraId="3754CE2E" w14:textId="77777777" w:rsidR="0048628C" w:rsidRDefault="0048628C" w:rsidP="0048628C">
            <w:pPr>
              <w:pStyle w:val="2-"/>
            </w:pPr>
            <w:r>
              <w:tab/>
              <w:t>{</w:t>
            </w:r>
          </w:p>
          <w:p w14:paraId="4B769872" w14:textId="31E5C60F" w:rsidR="0048628C" w:rsidRPr="00F350DA" w:rsidRDefault="0048628C" w:rsidP="0048628C">
            <w:pPr>
              <w:pStyle w:val="2-"/>
              <w:rPr>
                <w:color w:val="00B050"/>
              </w:rPr>
            </w:pPr>
            <w:r>
              <w:tab/>
            </w:r>
            <w:r>
              <w:tab/>
            </w:r>
            <w:r w:rsidRPr="00F350DA">
              <w:rPr>
                <w:color w:val="FF0000"/>
              </w:rPr>
              <w:t>switchNextFiber();</w:t>
            </w:r>
            <w:r w:rsidRPr="00F350DA">
              <w:rPr>
                <w:rFonts w:hint="eastAsia"/>
                <w:color w:val="00B050"/>
              </w:rPr>
              <w:t>//ファイバースレッドの切り替え</w:t>
            </w:r>
          </w:p>
          <w:p w14:paraId="1FC3302C" w14:textId="77777777" w:rsidR="0048628C" w:rsidRDefault="0048628C" w:rsidP="0048628C">
            <w:pPr>
              <w:pStyle w:val="2-"/>
            </w:pPr>
            <w:r>
              <w:tab/>
            </w:r>
            <w:r>
              <w:tab/>
              <w:t>fprintf(stdout, "- loop -\n");</w:t>
            </w:r>
          </w:p>
          <w:p w14:paraId="1E1BCAE6" w14:textId="77777777" w:rsidR="0048628C" w:rsidRDefault="0048628C" w:rsidP="0048628C">
            <w:pPr>
              <w:pStyle w:val="2-"/>
            </w:pPr>
            <w:r>
              <w:rPr>
                <w:rFonts w:hint="eastAsia"/>
              </w:rPr>
              <w:tab/>
            </w:r>
            <w:r>
              <w:rPr>
                <w:rFonts w:hint="eastAsia"/>
              </w:rPr>
              <w:tab/>
              <w:t>Sleep(0);</w:t>
            </w:r>
            <w:r w:rsidRPr="0048628C">
              <w:rPr>
                <w:rFonts w:hint="eastAsia"/>
                <w:color w:val="00B050"/>
              </w:rPr>
              <w:t>//他のスレッドに切り替え</w:t>
            </w:r>
          </w:p>
          <w:p w14:paraId="2B4394E6" w14:textId="77777777" w:rsidR="0048628C" w:rsidRDefault="0048628C" w:rsidP="0048628C">
            <w:pPr>
              <w:pStyle w:val="2-"/>
            </w:pPr>
            <w:r>
              <w:tab/>
              <w:t>}</w:t>
            </w:r>
          </w:p>
          <w:p w14:paraId="5AB40FFF" w14:textId="77777777" w:rsidR="0048628C" w:rsidRDefault="0048628C" w:rsidP="0048628C">
            <w:pPr>
              <w:pStyle w:val="2-"/>
            </w:pPr>
            <w:r>
              <w:tab/>
            </w:r>
          </w:p>
          <w:p w14:paraId="48D69EAD" w14:textId="77777777" w:rsidR="0048628C" w:rsidRDefault="0048628C" w:rsidP="0048628C">
            <w:pPr>
              <w:pStyle w:val="2-"/>
            </w:pPr>
            <w:r>
              <w:rPr>
                <w:rFonts w:hint="eastAsia"/>
              </w:rPr>
              <w:tab/>
            </w:r>
            <w:r w:rsidRPr="00F350DA">
              <w:rPr>
                <w:rFonts w:hint="eastAsia"/>
                <w:color w:val="00B050"/>
              </w:rPr>
              <w:t>//ファイバースレッドを削除</w:t>
            </w:r>
          </w:p>
          <w:p w14:paraId="6C92220B" w14:textId="77777777" w:rsidR="0048628C" w:rsidRDefault="0048628C" w:rsidP="0048628C">
            <w:pPr>
              <w:pStyle w:val="2-"/>
            </w:pPr>
            <w:r>
              <w:tab/>
            </w:r>
            <w:r w:rsidRPr="00F350DA">
              <w:rPr>
                <w:color w:val="FF0000"/>
              </w:rPr>
              <w:t>removeCurrentFiber();</w:t>
            </w:r>
          </w:p>
          <w:p w14:paraId="3D30FFF9" w14:textId="77777777" w:rsidR="0048628C" w:rsidRDefault="0048628C" w:rsidP="0048628C">
            <w:pPr>
              <w:pStyle w:val="2-"/>
            </w:pPr>
            <w:r>
              <w:tab/>
            </w:r>
          </w:p>
          <w:p w14:paraId="1BD8D697" w14:textId="77777777" w:rsidR="0048628C" w:rsidRDefault="0048628C" w:rsidP="0048628C">
            <w:pPr>
              <w:pStyle w:val="2-"/>
            </w:pPr>
            <w:r>
              <w:tab/>
              <w:t>return 0;</w:t>
            </w:r>
          </w:p>
          <w:p w14:paraId="68AD1E3E" w14:textId="77777777" w:rsidR="0048628C" w:rsidRDefault="0048628C" w:rsidP="0048628C">
            <w:pPr>
              <w:pStyle w:val="2-"/>
            </w:pPr>
            <w:r>
              <w:t>}</w:t>
            </w:r>
          </w:p>
          <w:p w14:paraId="546E23FD" w14:textId="77777777" w:rsidR="0048628C" w:rsidRDefault="0048628C" w:rsidP="0048628C">
            <w:pPr>
              <w:pStyle w:val="2-"/>
            </w:pPr>
          </w:p>
          <w:p w14:paraId="2067773B" w14:textId="77777777" w:rsidR="0048628C" w:rsidRPr="00F350DA" w:rsidRDefault="0048628C" w:rsidP="0048628C">
            <w:pPr>
              <w:pStyle w:val="2-"/>
              <w:rPr>
                <w:color w:val="00B050"/>
              </w:rPr>
            </w:pPr>
            <w:r w:rsidRPr="00F350DA">
              <w:rPr>
                <w:rFonts w:hint="eastAsia"/>
                <w:color w:val="00B050"/>
              </w:rPr>
              <w:t>//メイン</w:t>
            </w:r>
          </w:p>
          <w:p w14:paraId="3C55CF80" w14:textId="77777777" w:rsidR="0048628C" w:rsidRDefault="0048628C" w:rsidP="0048628C">
            <w:pPr>
              <w:pStyle w:val="2-"/>
            </w:pPr>
            <w:r>
              <w:t>int main(const int argc, const char* argv[])</w:t>
            </w:r>
          </w:p>
          <w:p w14:paraId="43063CC3" w14:textId="77777777" w:rsidR="0048628C" w:rsidRDefault="0048628C" w:rsidP="0048628C">
            <w:pPr>
              <w:pStyle w:val="2-"/>
            </w:pPr>
            <w:r>
              <w:t>{</w:t>
            </w:r>
          </w:p>
          <w:p w14:paraId="6155E7D2" w14:textId="77777777" w:rsidR="0048628C" w:rsidRDefault="0048628C" w:rsidP="0048628C">
            <w:pPr>
              <w:pStyle w:val="2-"/>
            </w:pPr>
            <w:r>
              <w:tab/>
              <w:t>fprintf(stdout, "- Fiber Thread Test: BEGIN -\n");</w:t>
            </w:r>
          </w:p>
          <w:p w14:paraId="37AB3B1B" w14:textId="77777777" w:rsidR="0048628C" w:rsidRDefault="0048628C" w:rsidP="0048628C">
            <w:pPr>
              <w:pStyle w:val="2-"/>
            </w:pPr>
          </w:p>
          <w:p w14:paraId="3F075027" w14:textId="77777777" w:rsidR="0048628C" w:rsidRDefault="0048628C" w:rsidP="0048628C">
            <w:pPr>
              <w:pStyle w:val="2-"/>
            </w:pPr>
            <w:r>
              <w:rPr>
                <w:rFonts w:hint="eastAsia"/>
              </w:rPr>
              <w:tab/>
            </w:r>
            <w:r w:rsidRPr="00F350DA">
              <w:rPr>
                <w:rFonts w:hint="eastAsia"/>
                <w:color w:val="FF0000"/>
              </w:rPr>
              <w:t>//ファイバースレッド管理用のスレッドを生成</w:t>
            </w:r>
          </w:p>
          <w:p w14:paraId="169ABDBD" w14:textId="77777777" w:rsidR="0048628C" w:rsidRDefault="0048628C" w:rsidP="0048628C">
            <w:pPr>
              <w:pStyle w:val="2-"/>
            </w:pPr>
            <w:r>
              <w:tab/>
              <w:t>unsigned int tid = 0;</w:t>
            </w:r>
          </w:p>
          <w:p w14:paraId="496DBFC5" w14:textId="77777777" w:rsidR="0048628C" w:rsidRDefault="0048628C" w:rsidP="0048628C">
            <w:pPr>
              <w:pStyle w:val="2-"/>
            </w:pPr>
            <w:r>
              <w:tab/>
              <w:t>HANDLE hThread = (HANDLE)_beginthreadex(NULL, 0, fiberMain, nullptr, 0, &amp;tid);</w:t>
            </w:r>
          </w:p>
          <w:p w14:paraId="1262C6AE" w14:textId="77777777" w:rsidR="0048628C" w:rsidRDefault="0048628C" w:rsidP="0048628C">
            <w:pPr>
              <w:pStyle w:val="2-"/>
            </w:pPr>
          </w:p>
          <w:p w14:paraId="726CBA14" w14:textId="77777777" w:rsidR="0048628C" w:rsidRDefault="0048628C" w:rsidP="0048628C">
            <w:pPr>
              <w:pStyle w:val="2-"/>
            </w:pPr>
            <w:r>
              <w:rPr>
                <w:rFonts w:hint="eastAsia"/>
              </w:rPr>
              <w:tab/>
            </w:r>
            <w:r w:rsidRPr="00F350DA">
              <w:rPr>
                <w:rFonts w:hint="eastAsia"/>
                <w:color w:val="00B050"/>
              </w:rPr>
              <w:t>//ファイバースレッド管理スレッド終了待ち</w:t>
            </w:r>
          </w:p>
          <w:p w14:paraId="502B8C4C" w14:textId="77777777" w:rsidR="0048628C" w:rsidRDefault="0048628C" w:rsidP="0048628C">
            <w:pPr>
              <w:pStyle w:val="2-"/>
            </w:pPr>
            <w:r>
              <w:tab/>
              <w:t>WaitForSingleObject(hThread, INFINITE);</w:t>
            </w:r>
          </w:p>
          <w:p w14:paraId="31B22357" w14:textId="77777777" w:rsidR="0048628C" w:rsidRDefault="0048628C" w:rsidP="0048628C">
            <w:pPr>
              <w:pStyle w:val="2-"/>
            </w:pPr>
            <w:r>
              <w:tab/>
            </w:r>
          </w:p>
          <w:p w14:paraId="1A029161" w14:textId="77777777" w:rsidR="0048628C" w:rsidRDefault="0048628C" w:rsidP="0048628C">
            <w:pPr>
              <w:pStyle w:val="2-"/>
            </w:pPr>
            <w:r>
              <w:tab/>
              <w:t>fprintf(stdout, "- Fiber Thread Test: END -\n");</w:t>
            </w:r>
          </w:p>
          <w:p w14:paraId="6F9008BB" w14:textId="77777777" w:rsidR="0048628C" w:rsidRDefault="0048628C" w:rsidP="0048628C">
            <w:pPr>
              <w:pStyle w:val="2-"/>
            </w:pPr>
          </w:p>
          <w:p w14:paraId="03ABED9E" w14:textId="77777777" w:rsidR="0048628C" w:rsidRDefault="0048628C" w:rsidP="0048628C">
            <w:pPr>
              <w:pStyle w:val="2-"/>
            </w:pPr>
            <w:r>
              <w:tab/>
              <w:t>return EXIT_SUCCESS;</w:t>
            </w:r>
          </w:p>
          <w:p w14:paraId="31F61D2A" w14:textId="011F4C7C" w:rsidR="0048628C" w:rsidRDefault="0048628C" w:rsidP="00F350DA">
            <w:pPr>
              <w:pStyle w:val="2-"/>
            </w:pPr>
            <w:r>
              <w:t>}</w:t>
            </w:r>
          </w:p>
        </w:tc>
      </w:tr>
    </w:tbl>
    <w:p w14:paraId="5A25BB5F" w14:textId="0E570905" w:rsidR="0048628C" w:rsidRPr="0089500A" w:rsidRDefault="0048628C" w:rsidP="0048628C">
      <w:pPr>
        <w:pStyle w:val="a9"/>
        <w:keepNext/>
        <w:widowControl/>
        <w:rPr>
          <w:sz w:val="20"/>
          <w:szCs w:val="20"/>
        </w:rPr>
      </w:pPr>
      <w:r w:rsidRPr="00E32152">
        <w:rPr>
          <w:rFonts w:hint="eastAsia"/>
          <w:color w:val="FF0000"/>
          <w:sz w:val="20"/>
          <w:szCs w:val="20"/>
        </w:rPr>
        <w:lastRenderedPageBreak/>
        <w:t>↓（実行結果）</w:t>
      </w:r>
      <w:r>
        <w:rPr>
          <w:rFonts w:hint="eastAsia"/>
          <w:color w:val="FF0000"/>
          <w:sz w:val="20"/>
          <w:szCs w:val="20"/>
        </w:rPr>
        <w:t xml:space="preserve"> </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8628C" w14:paraId="5A117DEA" w14:textId="77777777" w:rsidTr="003127F1">
        <w:tc>
          <w:tcPr>
            <w:tcW w:w="8494" w:type="dxa"/>
          </w:tcPr>
          <w:p w14:paraId="0C899588" w14:textId="523D9FC9" w:rsidR="0048628C" w:rsidRPr="0048628C" w:rsidRDefault="0048628C" w:rsidP="0048628C">
            <w:pPr>
              <w:pStyle w:val="2-"/>
              <w:rPr>
                <w:color w:val="auto"/>
              </w:rPr>
            </w:pPr>
            <w:r w:rsidRPr="0048628C">
              <w:rPr>
                <w:color w:val="auto"/>
              </w:rPr>
              <w:t>- Fiber Thread Test: BEGIN -</w:t>
            </w:r>
          </w:p>
          <w:p w14:paraId="153A2CD2" w14:textId="77777777" w:rsidR="0048628C" w:rsidRPr="0048628C" w:rsidRDefault="0048628C" w:rsidP="0048628C">
            <w:pPr>
              <w:pStyle w:val="2-"/>
              <w:rPr>
                <w:color w:val="auto"/>
              </w:rPr>
            </w:pPr>
            <w:r w:rsidRPr="0048628C">
              <w:rPr>
                <w:color w:val="auto"/>
              </w:rPr>
              <w:t>Fiber thread No.1 was added.</w:t>
            </w:r>
          </w:p>
          <w:p w14:paraId="73D6206B" w14:textId="77777777" w:rsidR="0048628C" w:rsidRPr="0048628C" w:rsidRDefault="0048628C" w:rsidP="0048628C">
            <w:pPr>
              <w:pStyle w:val="2-"/>
              <w:rPr>
                <w:color w:val="auto"/>
              </w:rPr>
            </w:pPr>
            <w:r w:rsidRPr="0048628C">
              <w:rPr>
                <w:color w:val="auto"/>
              </w:rPr>
              <w:t>Fiber thread No.2 was added.</w:t>
            </w:r>
          </w:p>
          <w:p w14:paraId="1FF42714" w14:textId="3555C8F7" w:rsidR="00F350DA" w:rsidRPr="0048628C" w:rsidRDefault="00F350DA" w:rsidP="00F350DA">
            <w:pPr>
              <w:pStyle w:val="2-"/>
              <w:rPr>
                <w:color w:val="auto"/>
              </w:rPr>
            </w:pPr>
            <w:r w:rsidRPr="0048628C">
              <w:rPr>
                <w:color w:val="auto"/>
              </w:rPr>
              <w:t>- loop</w:t>
            </w:r>
            <w:r>
              <w:rPr>
                <w:color w:val="auto"/>
              </w:rPr>
              <w:t>: start</w:t>
            </w:r>
            <w:r w:rsidRPr="0048628C">
              <w:rPr>
                <w:color w:val="auto"/>
              </w:rPr>
              <w:t xml:space="preserve"> -</w:t>
            </w:r>
            <w:r w:rsidRPr="00F350DA">
              <w:rPr>
                <w:color w:val="FF0000"/>
              </w:rPr>
              <w:tab/>
            </w:r>
            <w:r w:rsidRPr="00F350DA">
              <w:rPr>
                <w:color w:val="FF0000"/>
              </w:rPr>
              <w:tab/>
            </w:r>
            <w:r w:rsidRPr="00F350DA">
              <w:rPr>
                <w:color w:val="FF0000"/>
              </w:rPr>
              <w:tab/>
            </w:r>
            <w:r w:rsidRPr="00F350DA">
              <w:rPr>
                <w:color w:val="FF0000"/>
              </w:rPr>
              <w:tab/>
            </w:r>
            <w:r w:rsidRPr="00F350DA">
              <w:rPr>
                <w:rFonts w:hint="eastAsia"/>
                <w:color w:val="FF0000"/>
              </w:rPr>
              <w:t>fiberMainでファイバースレッドを切り替えると、連鎖的に全てに切り替わる</w:t>
            </w:r>
          </w:p>
          <w:p w14:paraId="78A6A88C" w14:textId="58177944" w:rsidR="0048628C" w:rsidRPr="0048628C" w:rsidRDefault="0048628C" w:rsidP="0048628C">
            <w:pPr>
              <w:pStyle w:val="2-"/>
              <w:rPr>
                <w:color w:val="auto"/>
              </w:rPr>
            </w:pPr>
            <w:r w:rsidRPr="0048628C">
              <w:rPr>
                <w:color w:val="auto"/>
              </w:rPr>
              <w:t>Fiber thread No.1 is switched.</w:t>
            </w:r>
          </w:p>
          <w:p w14:paraId="2C9CF07B" w14:textId="77777777" w:rsidR="0048628C" w:rsidRPr="0048628C" w:rsidRDefault="0048628C" w:rsidP="0048628C">
            <w:pPr>
              <w:pStyle w:val="2-"/>
              <w:rPr>
                <w:color w:val="auto"/>
              </w:rPr>
            </w:pPr>
            <w:r w:rsidRPr="0048628C">
              <w:rPr>
                <w:rFonts w:hint="eastAsia"/>
                <w:color w:val="auto"/>
              </w:rPr>
              <w:t>fiberFunc(): [太郎](0)</w:t>
            </w:r>
          </w:p>
          <w:p w14:paraId="1BC26EA2" w14:textId="77777777" w:rsidR="0048628C" w:rsidRPr="0048628C" w:rsidRDefault="0048628C" w:rsidP="0048628C">
            <w:pPr>
              <w:pStyle w:val="2-"/>
              <w:rPr>
                <w:color w:val="auto"/>
              </w:rPr>
            </w:pPr>
            <w:r w:rsidRPr="0048628C">
              <w:rPr>
                <w:color w:val="auto"/>
              </w:rPr>
              <w:t>Fiber thread No.2 is switched.</w:t>
            </w:r>
          </w:p>
          <w:p w14:paraId="0D1B0F6D" w14:textId="77777777" w:rsidR="0048628C" w:rsidRPr="0048628C" w:rsidRDefault="0048628C" w:rsidP="0048628C">
            <w:pPr>
              <w:pStyle w:val="2-"/>
              <w:rPr>
                <w:color w:val="auto"/>
              </w:rPr>
            </w:pPr>
            <w:r w:rsidRPr="0048628C">
              <w:rPr>
                <w:rFonts w:hint="eastAsia"/>
                <w:color w:val="auto"/>
              </w:rPr>
              <w:t>fiberFunc(): [次郎](0)</w:t>
            </w:r>
          </w:p>
          <w:p w14:paraId="622B8284" w14:textId="77777777" w:rsidR="0048628C" w:rsidRPr="0048628C" w:rsidRDefault="0048628C" w:rsidP="0048628C">
            <w:pPr>
              <w:pStyle w:val="2-"/>
              <w:rPr>
                <w:color w:val="auto"/>
              </w:rPr>
            </w:pPr>
            <w:r w:rsidRPr="0048628C">
              <w:rPr>
                <w:color w:val="auto"/>
              </w:rPr>
              <w:t>Fiber thread No.0 is switched.</w:t>
            </w:r>
          </w:p>
          <w:p w14:paraId="3A3AEB74" w14:textId="6603A820" w:rsidR="0048628C" w:rsidRPr="0048628C" w:rsidRDefault="0048628C" w:rsidP="0048628C">
            <w:pPr>
              <w:pStyle w:val="2-"/>
              <w:rPr>
                <w:color w:val="auto"/>
              </w:rPr>
            </w:pPr>
            <w:r w:rsidRPr="0048628C">
              <w:rPr>
                <w:color w:val="auto"/>
              </w:rPr>
              <w:t>- loop -</w:t>
            </w:r>
            <w:r w:rsidR="00F350DA" w:rsidRPr="00F350DA">
              <w:rPr>
                <w:color w:val="FF0000"/>
              </w:rPr>
              <w:tab/>
            </w:r>
            <w:r w:rsidR="00F350DA" w:rsidRPr="00F350DA">
              <w:rPr>
                <w:color w:val="FF0000"/>
              </w:rPr>
              <w:tab/>
            </w:r>
            <w:r w:rsidR="00F350DA" w:rsidRPr="00F350DA">
              <w:rPr>
                <w:color w:val="FF0000"/>
              </w:rPr>
              <w:tab/>
            </w:r>
            <w:r w:rsidR="00F350DA">
              <w:rPr>
                <w:color w:val="FF0000"/>
              </w:rPr>
              <w:tab/>
            </w:r>
            <w:r w:rsidR="00F350DA" w:rsidRPr="00F350DA">
              <w:rPr>
                <w:color w:val="FF0000"/>
              </w:rPr>
              <w:tab/>
            </w:r>
            <w:r w:rsidR="00F350DA" w:rsidRPr="00F350DA">
              <w:rPr>
                <w:rFonts w:hint="eastAsia"/>
                <w:color w:val="FF0000"/>
              </w:rPr>
              <w:t>fiberMainでファイバースレッドを切り替えると、連鎖的に全てに切り替わる</w:t>
            </w:r>
          </w:p>
          <w:p w14:paraId="01679165" w14:textId="77777777" w:rsidR="0048628C" w:rsidRPr="0048628C" w:rsidRDefault="0048628C" w:rsidP="0048628C">
            <w:pPr>
              <w:pStyle w:val="2-"/>
              <w:rPr>
                <w:color w:val="auto"/>
              </w:rPr>
            </w:pPr>
            <w:r w:rsidRPr="0048628C">
              <w:rPr>
                <w:color w:val="auto"/>
              </w:rPr>
              <w:t>Fiber thread No.1 is switched.</w:t>
            </w:r>
          </w:p>
          <w:p w14:paraId="7D417168" w14:textId="77777777" w:rsidR="0048628C" w:rsidRPr="0048628C" w:rsidRDefault="0048628C" w:rsidP="0048628C">
            <w:pPr>
              <w:pStyle w:val="2-"/>
              <w:rPr>
                <w:color w:val="auto"/>
              </w:rPr>
            </w:pPr>
            <w:r w:rsidRPr="0048628C">
              <w:rPr>
                <w:rFonts w:hint="eastAsia"/>
                <w:color w:val="auto"/>
              </w:rPr>
              <w:t>fiberFunc(): [太郎](1)</w:t>
            </w:r>
          </w:p>
          <w:p w14:paraId="52A898F2" w14:textId="77777777" w:rsidR="0048628C" w:rsidRPr="0048628C" w:rsidRDefault="0048628C" w:rsidP="0048628C">
            <w:pPr>
              <w:pStyle w:val="2-"/>
              <w:rPr>
                <w:color w:val="auto"/>
              </w:rPr>
            </w:pPr>
            <w:r w:rsidRPr="0048628C">
              <w:rPr>
                <w:color w:val="auto"/>
              </w:rPr>
              <w:t>Fiber thread No.2 is switched.</w:t>
            </w:r>
          </w:p>
          <w:p w14:paraId="29004C2A" w14:textId="77777777" w:rsidR="0048628C" w:rsidRPr="0048628C" w:rsidRDefault="0048628C" w:rsidP="0048628C">
            <w:pPr>
              <w:pStyle w:val="2-"/>
              <w:rPr>
                <w:color w:val="auto"/>
              </w:rPr>
            </w:pPr>
            <w:r w:rsidRPr="0048628C">
              <w:rPr>
                <w:rFonts w:hint="eastAsia"/>
                <w:color w:val="auto"/>
              </w:rPr>
              <w:t>fiberFunc(): [次郎](1)</w:t>
            </w:r>
          </w:p>
          <w:p w14:paraId="0B76AF58" w14:textId="77777777" w:rsidR="0048628C" w:rsidRPr="0048628C" w:rsidRDefault="0048628C" w:rsidP="0048628C">
            <w:pPr>
              <w:pStyle w:val="2-"/>
              <w:rPr>
                <w:color w:val="auto"/>
              </w:rPr>
            </w:pPr>
            <w:r w:rsidRPr="0048628C">
              <w:rPr>
                <w:color w:val="auto"/>
              </w:rPr>
              <w:t>Fiber thread No.0 is switched.</w:t>
            </w:r>
          </w:p>
          <w:p w14:paraId="63316C67" w14:textId="296D6D37" w:rsidR="0048628C" w:rsidRPr="0048628C" w:rsidRDefault="0048628C" w:rsidP="0048628C">
            <w:pPr>
              <w:pStyle w:val="2-"/>
              <w:rPr>
                <w:color w:val="auto"/>
              </w:rPr>
            </w:pPr>
            <w:r w:rsidRPr="0048628C">
              <w:rPr>
                <w:color w:val="auto"/>
              </w:rPr>
              <w:t>- loop -</w:t>
            </w:r>
            <w:r w:rsidR="00F350DA" w:rsidRPr="00F350DA">
              <w:rPr>
                <w:color w:val="FF0000"/>
              </w:rPr>
              <w:tab/>
            </w:r>
            <w:r w:rsidR="00F350DA" w:rsidRPr="00F350DA">
              <w:rPr>
                <w:color w:val="FF0000"/>
              </w:rPr>
              <w:tab/>
            </w:r>
            <w:r w:rsidR="00F350DA">
              <w:rPr>
                <w:color w:val="FF0000"/>
              </w:rPr>
              <w:tab/>
            </w:r>
            <w:r w:rsidR="00F350DA" w:rsidRPr="00F350DA">
              <w:rPr>
                <w:color w:val="FF0000"/>
              </w:rPr>
              <w:tab/>
            </w:r>
            <w:r w:rsidR="00F350DA" w:rsidRPr="00F350DA">
              <w:rPr>
                <w:color w:val="FF0000"/>
              </w:rPr>
              <w:tab/>
            </w:r>
            <w:r w:rsidR="00F350DA" w:rsidRPr="00F350DA">
              <w:rPr>
                <w:rFonts w:hint="eastAsia"/>
                <w:color w:val="FF0000"/>
              </w:rPr>
              <w:t>fiberMainでファイバースレッドを切り替えると、連鎖的に全てに切り替わる</w:t>
            </w:r>
          </w:p>
          <w:p w14:paraId="7A18966A" w14:textId="77777777" w:rsidR="0048628C" w:rsidRPr="0048628C" w:rsidRDefault="0048628C" w:rsidP="0048628C">
            <w:pPr>
              <w:pStyle w:val="2-"/>
              <w:rPr>
                <w:color w:val="auto"/>
              </w:rPr>
            </w:pPr>
            <w:r w:rsidRPr="0048628C">
              <w:rPr>
                <w:color w:val="auto"/>
              </w:rPr>
              <w:t>Fiber thread No.1 is switched.</w:t>
            </w:r>
          </w:p>
          <w:p w14:paraId="1C4F4909" w14:textId="77777777" w:rsidR="0048628C" w:rsidRPr="0048628C" w:rsidRDefault="0048628C" w:rsidP="0048628C">
            <w:pPr>
              <w:pStyle w:val="2-"/>
              <w:rPr>
                <w:color w:val="auto"/>
              </w:rPr>
            </w:pPr>
            <w:r w:rsidRPr="0048628C">
              <w:rPr>
                <w:rFonts w:hint="eastAsia"/>
                <w:color w:val="auto"/>
              </w:rPr>
              <w:t>fiberFunc(): [太郎](2)</w:t>
            </w:r>
          </w:p>
          <w:p w14:paraId="28B1A0BC" w14:textId="77777777" w:rsidR="0048628C" w:rsidRPr="0048628C" w:rsidRDefault="0048628C" w:rsidP="0048628C">
            <w:pPr>
              <w:pStyle w:val="2-"/>
              <w:rPr>
                <w:color w:val="auto"/>
              </w:rPr>
            </w:pPr>
            <w:r w:rsidRPr="0048628C">
              <w:rPr>
                <w:color w:val="auto"/>
              </w:rPr>
              <w:t>Fiber thread No.2 is switched.</w:t>
            </w:r>
          </w:p>
          <w:p w14:paraId="41700432" w14:textId="77777777" w:rsidR="0048628C" w:rsidRPr="0048628C" w:rsidRDefault="0048628C" w:rsidP="0048628C">
            <w:pPr>
              <w:pStyle w:val="2-"/>
              <w:rPr>
                <w:color w:val="auto"/>
              </w:rPr>
            </w:pPr>
            <w:r w:rsidRPr="0048628C">
              <w:rPr>
                <w:rFonts w:hint="eastAsia"/>
                <w:color w:val="auto"/>
              </w:rPr>
              <w:t>fiberFunc(): [次郎](2)</w:t>
            </w:r>
          </w:p>
          <w:p w14:paraId="015DB8FA" w14:textId="77777777" w:rsidR="0048628C" w:rsidRPr="0048628C" w:rsidRDefault="0048628C" w:rsidP="0048628C">
            <w:pPr>
              <w:pStyle w:val="2-"/>
              <w:rPr>
                <w:color w:val="auto"/>
              </w:rPr>
            </w:pPr>
            <w:r w:rsidRPr="0048628C">
              <w:rPr>
                <w:color w:val="auto"/>
              </w:rPr>
              <w:t>Fiber thread No.0 is switched.</w:t>
            </w:r>
          </w:p>
          <w:p w14:paraId="038DF4E3" w14:textId="52E15457" w:rsidR="0048628C" w:rsidRPr="0048628C" w:rsidRDefault="0048628C" w:rsidP="0048628C">
            <w:pPr>
              <w:pStyle w:val="2-"/>
              <w:rPr>
                <w:color w:val="auto"/>
              </w:rPr>
            </w:pPr>
            <w:r w:rsidRPr="0048628C">
              <w:rPr>
                <w:color w:val="auto"/>
              </w:rPr>
              <w:t>- loop -</w:t>
            </w:r>
            <w:r w:rsidR="00F350DA" w:rsidRPr="00F350DA">
              <w:rPr>
                <w:color w:val="FF0000"/>
              </w:rPr>
              <w:tab/>
            </w:r>
            <w:r w:rsidR="00F350DA" w:rsidRPr="00F350DA">
              <w:rPr>
                <w:color w:val="FF0000"/>
              </w:rPr>
              <w:tab/>
            </w:r>
            <w:r w:rsidR="00F350DA" w:rsidRPr="00F350DA">
              <w:rPr>
                <w:color w:val="FF0000"/>
              </w:rPr>
              <w:tab/>
            </w:r>
            <w:r w:rsidR="00F350DA" w:rsidRPr="00F350DA">
              <w:rPr>
                <w:color w:val="FF0000"/>
              </w:rPr>
              <w:tab/>
            </w:r>
            <w:r w:rsidR="00F350DA">
              <w:rPr>
                <w:color w:val="FF0000"/>
              </w:rPr>
              <w:tab/>
            </w:r>
            <w:r w:rsidR="00F350DA" w:rsidRPr="00F350DA">
              <w:rPr>
                <w:rFonts w:hint="eastAsia"/>
                <w:color w:val="FF0000"/>
              </w:rPr>
              <w:t>fiberMainでファイバースレッドを切り替えると、連鎖的に全てに切り替わる</w:t>
            </w:r>
          </w:p>
          <w:p w14:paraId="77F8666E" w14:textId="77777777" w:rsidR="0048628C" w:rsidRPr="0048628C" w:rsidRDefault="0048628C" w:rsidP="0048628C">
            <w:pPr>
              <w:pStyle w:val="2-"/>
              <w:rPr>
                <w:color w:val="auto"/>
              </w:rPr>
            </w:pPr>
            <w:r w:rsidRPr="0048628C">
              <w:rPr>
                <w:color w:val="auto"/>
              </w:rPr>
              <w:t>Fiber thread No.1 is switched.</w:t>
            </w:r>
          </w:p>
          <w:p w14:paraId="0F7E779E" w14:textId="1312CA23" w:rsidR="0048628C" w:rsidRPr="0048628C" w:rsidRDefault="0048628C" w:rsidP="0048628C">
            <w:pPr>
              <w:pStyle w:val="2-"/>
              <w:rPr>
                <w:color w:val="auto"/>
              </w:rPr>
            </w:pPr>
            <w:r w:rsidRPr="0048628C">
              <w:rPr>
                <w:color w:val="auto"/>
              </w:rPr>
              <w:t>Fiber thread No.1 was removed.</w:t>
            </w:r>
            <w:r w:rsidR="00F350DA">
              <w:rPr>
                <w:color w:val="auto"/>
              </w:rPr>
              <w:tab/>
            </w:r>
            <w:r w:rsidR="00F350DA" w:rsidRPr="00F350DA">
              <w:rPr>
                <w:rFonts w:hint="eastAsia"/>
                <w:color w:val="FF0000"/>
              </w:rPr>
              <w:t>←ファイバースレッド終了</w:t>
            </w:r>
          </w:p>
          <w:p w14:paraId="01BFA0F9" w14:textId="77777777" w:rsidR="0048628C" w:rsidRPr="0048628C" w:rsidRDefault="0048628C" w:rsidP="0048628C">
            <w:pPr>
              <w:pStyle w:val="2-"/>
              <w:rPr>
                <w:color w:val="auto"/>
              </w:rPr>
            </w:pPr>
            <w:r w:rsidRPr="0048628C">
              <w:rPr>
                <w:color w:val="auto"/>
              </w:rPr>
              <w:t>Fiber thread No.1 is switched.</w:t>
            </w:r>
          </w:p>
          <w:p w14:paraId="2F8F2941" w14:textId="37068E46" w:rsidR="0048628C" w:rsidRPr="0048628C" w:rsidRDefault="0048628C" w:rsidP="0048628C">
            <w:pPr>
              <w:pStyle w:val="2-"/>
              <w:rPr>
                <w:color w:val="auto"/>
              </w:rPr>
            </w:pPr>
            <w:r w:rsidRPr="0048628C">
              <w:rPr>
                <w:color w:val="auto"/>
              </w:rPr>
              <w:t>Fiber thread No.1 was removed.</w:t>
            </w:r>
            <w:r w:rsidR="00F350DA">
              <w:rPr>
                <w:color w:val="auto"/>
              </w:rPr>
              <w:tab/>
            </w:r>
            <w:r w:rsidR="00F350DA" w:rsidRPr="00F350DA">
              <w:rPr>
                <w:rFonts w:hint="eastAsia"/>
                <w:color w:val="FF0000"/>
              </w:rPr>
              <w:t>←ファイバースレッド終了</w:t>
            </w:r>
          </w:p>
          <w:p w14:paraId="222E7052" w14:textId="77777777" w:rsidR="0048628C" w:rsidRPr="0048628C" w:rsidRDefault="0048628C" w:rsidP="0048628C">
            <w:pPr>
              <w:pStyle w:val="2-"/>
              <w:rPr>
                <w:color w:val="auto"/>
              </w:rPr>
            </w:pPr>
            <w:r w:rsidRPr="0048628C">
              <w:rPr>
                <w:color w:val="auto"/>
              </w:rPr>
              <w:t>Fiber thread No.0 is switched.</w:t>
            </w:r>
          </w:p>
          <w:p w14:paraId="6A97ABC4" w14:textId="77777777" w:rsidR="0048628C" w:rsidRPr="0048628C" w:rsidRDefault="0048628C" w:rsidP="0048628C">
            <w:pPr>
              <w:pStyle w:val="2-"/>
              <w:rPr>
                <w:color w:val="auto"/>
              </w:rPr>
            </w:pPr>
            <w:r w:rsidRPr="0048628C">
              <w:rPr>
                <w:color w:val="auto"/>
              </w:rPr>
              <w:t>- loop -</w:t>
            </w:r>
          </w:p>
          <w:p w14:paraId="15538217" w14:textId="187D371C" w:rsidR="00F350DA" w:rsidRPr="0048628C" w:rsidRDefault="00F350DA" w:rsidP="00F350DA">
            <w:pPr>
              <w:pStyle w:val="2-"/>
              <w:rPr>
                <w:color w:val="auto"/>
              </w:rPr>
            </w:pPr>
            <w:r w:rsidRPr="0048628C">
              <w:rPr>
                <w:color w:val="auto"/>
              </w:rPr>
              <w:t>- loop</w:t>
            </w:r>
            <w:r>
              <w:rPr>
                <w:color w:val="auto"/>
              </w:rPr>
              <w:t>: end</w:t>
            </w:r>
            <w:r w:rsidRPr="0048628C">
              <w:rPr>
                <w:color w:val="auto"/>
              </w:rPr>
              <w:t xml:space="preserve"> -</w:t>
            </w:r>
          </w:p>
          <w:p w14:paraId="57A55DF6" w14:textId="0C69D243" w:rsidR="0048628C" w:rsidRPr="0048628C" w:rsidRDefault="0048628C" w:rsidP="0048628C">
            <w:pPr>
              <w:pStyle w:val="2-"/>
              <w:rPr>
                <w:color w:val="auto"/>
              </w:rPr>
            </w:pPr>
            <w:r w:rsidRPr="0048628C">
              <w:rPr>
                <w:color w:val="auto"/>
              </w:rPr>
              <w:t>Fiber thread No.0 was removed.</w:t>
            </w:r>
            <w:r w:rsidR="00F350DA">
              <w:rPr>
                <w:color w:val="auto"/>
              </w:rPr>
              <w:tab/>
            </w:r>
            <w:r w:rsidR="00F350DA" w:rsidRPr="00F350DA">
              <w:rPr>
                <w:rFonts w:hint="eastAsia"/>
                <w:color w:val="FF0000"/>
              </w:rPr>
              <w:t>←</w:t>
            </w:r>
            <w:r w:rsidR="00F350DA">
              <w:rPr>
                <w:rFonts w:hint="eastAsia"/>
                <w:color w:val="FF0000"/>
              </w:rPr>
              <w:t>f</w:t>
            </w:r>
            <w:r w:rsidR="00F350DA">
              <w:rPr>
                <w:color w:val="FF0000"/>
              </w:rPr>
              <w:t>iberMain</w:t>
            </w:r>
            <w:r w:rsidR="00F350DA" w:rsidRPr="00F350DA">
              <w:rPr>
                <w:rFonts w:hint="eastAsia"/>
                <w:color w:val="FF0000"/>
              </w:rPr>
              <w:t>終了</w:t>
            </w:r>
          </w:p>
          <w:p w14:paraId="71F18894" w14:textId="7E128573" w:rsidR="0048628C" w:rsidRPr="00DD51B6" w:rsidRDefault="0048628C" w:rsidP="0048628C">
            <w:pPr>
              <w:pStyle w:val="2-"/>
              <w:rPr>
                <w:color w:val="auto"/>
              </w:rPr>
            </w:pPr>
            <w:r w:rsidRPr="0048628C">
              <w:rPr>
                <w:color w:val="auto"/>
              </w:rPr>
              <w:t>- Fiber Thread Test: END -</w:t>
            </w:r>
          </w:p>
        </w:tc>
      </w:tr>
    </w:tbl>
    <w:p w14:paraId="17E3E9FB" w14:textId="7AB0CB3E" w:rsidR="00A30AAF" w:rsidRDefault="00D2349E" w:rsidP="00A30AAF">
      <w:pPr>
        <w:pStyle w:val="2"/>
      </w:pPr>
      <w:bookmarkStart w:id="58" w:name="_Toc378437703"/>
      <w:r>
        <w:rPr>
          <w:rFonts w:hint="eastAsia"/>
        </w:rPr>
        <w:t>S</w:t>
      </w:r>
      <w:r w:rsidR="005026B8">
        <w:t>PURS</w:t>
      </w:r>
      <w:r>
        <w:t>／</w:t>
      </w:r>
      <w:r>
        <w:t>GPGPU</w:t>
      </w:r>
      <w:r w:rsidR="007349D7">
        <w:t>／</w:t>
      </w:r>
      <w:r w:rsidR="003127F1">
        <w:rPr>
          <w:rFonts w:hint="eastAsia"/>
        </w:rPr>
        <w:t>DirectCompute</w:t>
      </w:r>
      <w:r w:rsidR="003127F1">
        <w:rPr>
          <w:rFonts w:hint="eastAsia"/>
        </w:rPr>
        <w:t>／</w:t>
      </w:r>
      <w:r w:rsidR="007349D7">
        <w:rPr>
          <w:rFonts w:hint="eastAsia"/>
        </w:rPr>
        <w:t>CUDA</w:t>
      </w:r>
      <w:r w:rsidR="007349D7">
        <w:rPr>
          <w:rFonts w:hint="eastAsia"/>
        </w:rPr>
        <w:t>／</w:t>
      </w:r>
      <w:r w:rsidR="00947C2E">
        <w:rPr>
          <w:rFonts w:hint="eastAsia"/>
        </w:rPr>
        <w:t>A</w:t>
      </w:r>
      <w:r w:rsidR="00947C2E">
        <w:t>TI</w:t>
      </w:r>
      <w:r w:rsidR="007349D7">
        <w:rPr>
          <w:rFonts w:hint="eastAsia"/>
        </w:rPr>
        <w:t xml:space="preserve"> Stream</w:t>
      </w:r>
      <w:r w:rsidR="007349D7">
        <w:rPr>
          <w:rFonts w:hint="eastAsia"/>
        </w:rPr>
        <w:t>／</w:t>
      </w:r>
      <w:r w:rsidR="007349D7">
        <w:rPr>
          <w:rFonts w:hint="eastAsia"/>
        </w:rPr>
        <w:t>OpenCL</w:t>
      </w:r>
      <w:bookmarkEnd w:id="58"/>
    </w:p>
    <w:p w14:paraId="6E615A01" w14:textId="77777777" w:rsidR="001A0B97" w:rsidRDefault="001A0B97" w:rsidP="00A30AAF">
      <w:pPr>
        <w:pStyle w:val="a9"/>
        <w:ind w:firstLine="283"/>
      </w:pPr>
      <w:r>
        <w:rPr>
          <w:rFonts w:hint="eastAsia"/>
        </w:rPr>
        <w:t>より大規模な並列処理技術を簡単に解説する。</w:t>
      </w:r>
    </w:p>
    <w:p w14:paraId="1D94004D" w14:textId="1409C95B" w:rsidR="00A30AAF" w:rsidRDefault="001A0B97" w:rsidP="001A0B97">
      <w:pPr>
        <w:pStyle w:val="a9"/>
        <w:keepNext/>
        <w:widowControl/>
        <w:spacing w:beforeLines="50" w:before="180"/>
        <w:ind w:firstLine="283"/>
      </w:pPr>
      <w:r>
        <w:rPr>
          <w:rFonts w:hint="eastAsia"/>
        </w:rPr>
        <w:t>標題に記したのは、いずれも</w:t>
      </w:r>
      <w:r w:rsidR="0043397F">
        <w:rPr>
          <w:rFonts w:hint="eastAsia"/>
        </w:rPr>
        <w:t>メインプロセッサ（コア）以外のプロセッサを使用して並列処理を行う為のフレームワークである。</w:t>
      </w:r>
      <w:r w:rsidR="003127F1">
        <w:rPr>
          <w:rFonts w:hint="eastAsia"/>
        </w:rPr>
        <w:t>プロセッサ独自の処理コードが必要なため、「プログラム中の一部の関数をスレッド化する」といったことはできない。メモリもメインメモリから独立しているものが多く、専用のメモリ管理が必要になる。</w:t>
      </w:r>
    </w:p>
    <w:p w14:paraId="464557A5" w14:textId="31DEBFF1" w:rsidR="005026B8" w:rsidRDefault="00207418" w:rsidP="00207418">
      <w:pPr>
        <w:pStyle w:val="affff7"/>
      </w:pPr>
      <w:r>
        <w:rPr>
          <w:rFonts w:hint="eastAsia"/>
        </w:rPr>
        <w:t>S</w:t>
      </w:r>
      <w:r w:rsidR="005026B8">
        <w:t>PURS</w:t>
      </w:r>
      <w:r>
        <w:t xml:space="preserve"> </w:t>
      </w:r>
      <w:r>
        <w:tab/>
      </w:r>
      <w:r>
        <w:tab/>
      </w:r>
      <w:r w:rsidR="005026B8">
        <w:rPr>
          <w:rFonts w:hint="eastAsia"/>
        </w:rPr>
        <w:t>PS3</w:t>
      </w:r>
      <w:r w:rsidR="005026B8">
        <w:rPr>
          <w:rFonts w:hint="eastAsia"/>
        </w:rPr>
        <w:t>用の</w:t>
      </w:r>
      <w:r w:rsidR="005026B8">
        <w:rPr>
          <w:rFonts w:hint="eastAsia"/>
        </w:rPr>
        <w:t>SDK</w:t>
      </w:r>
      <w:r w:rsidR="005026B8">
        <w:rPr>
          <w:rFonts w:hint="eastAsia"/>
        </w:rPr>
        <w:t>で提供されている</w:t>
      </w:r>
      <w:r w:rsidR="005026B8">
        <w:rPr>
          <w:rFonts w:hint="eastAsia"/>
        </w:rPr>
        <w:t>SPU</w:t>
      </w:r>
      <w:r w:rsidR="005026B8">
        <w:rPr>
          <w:rFonts w:hint="eastAsia"/>
        </w:rPr>
        <w:t>の</w:t>
      </w:r>
      <w:r w:rsidR="00FC0BDC">
        <w:rPr>
          <w:rFonts w:hint="eastAsia"/>
        </w:rPr>
        <w:t>ジョブ</w:t>
      </w:r>
      <w:r w:rsidR="005026B8">
        <w:rPr>
          <w:rFonts w:hint="eastAsia"/>
        </w:rPr>
        <w:t>タスクスケジューラ</w:t>
      </w:r>
      <w:r w:rsidR="00717BCD">
        <w:rPr>
          <w:rFonts w:hint="eastAsia"/>
        </w:rPr>
        <w:t>。稼働中のタスクだけではなく、予約</w:t>
      </w:r>
      <w:r w:rsidR="00FC0BDC">
        <w:rPr>
          <w:rFonts w:hint="eastAsia"/>
        </w:rPr>
        <w:t>待機状態のタスク</w:t>
      </w:r>
      <w:r w:rsidR="00717BCD">
        <w:rPr>
          <w:rFonts w:hint="eastAsia"/>
        </w:rPr>
        <w:t>も管理する。個々のタスクを</w:t>
      </w:r>
      <w:r w:rsidR="00FC0BDC">
        <w:rPr>
          <w:rFonts w:hint="eastAsia"/>
        </w:rPr>
        <w:t>「ジョブ」と呼ぶ</w:t>
      </w:r>
      <w:r w:rsidR="005026B8">
        <w:rPr>
          <w:rFonts w:hint="eastAsia"/>
        </w:rPr>
        <w:t>。「</w:t>
      </w:r>
      <w:r w:rsidR="005026B8">
        <w:rPr>
          <w:rFonts w:hint="eastAsia"/>
        </w:rPr>
        <w:t>Spurs Engine</w:t>
      </w:r>
      <w:r w:rsidR="005026B8">
        <w:rPr>
          <w:rFonts w:hint="eastAsia"/>
        </w:rPr>
        <w:t>」と呼ばれる演算装置とは別物。</w:t>
      </w:r>
      <w:r w:rsidR="003127F1">
        <w:rPr>
          <w:rFonts w:hint="eastAsia"/>
        </w:rPr>
        <w:t>SPU</w:t>
      </w:r>
      <w:r w:rsidR="003127F1">
        <w:rPr>
          <w:rFonts w:hint="eastAsia"/>
        </w:rPr>
        <w:t>は独自のメモリ領域を持ち、専用のプログラムを必要とする。</w:t>
      </w:r>
      <w:r w:rsidR="003127F1">
        <w:rPr>
          <w:rFonts w:hint="eastAsia"/>
        </w:rPr>
        <w:t>SPURS</w:t>
      </w:r>
      <w:r w:rsidR="003127F1">
        <w:rPr>
          <w:rFonts w:hint="eastAsia"/>
        </w:rPr>
        <w:t>はプログラムとデータの転送、プログラムの実行をまかなう。</w:t>
      </w:r>
    </w:p>
    <w:p w14:paraId="3112B0B0" w14:textId="6D403260" w:rsidR="0043397F" w:rsidRDefault="005026B8" w:rsidP="005026B8">
      <w:pPr>
        <w:pStyle w:val="affff7"/>
        <w:numPr>
          <w:ilvl w:val="0"/>
          <w:numId w:val="0"/>
        </w:numPr>
        <w:ind w:left="3274"/>
      </w:pPr>
      <w:r>
        <w:rPr>
          <w:rFonts w:hint="eastAsia"/>
        </w:rPr>
        <w:t>ちなみに、「</w:t>
      </w:r>
      <w:r>
        <w:rPr>
          <w:rFonts w:hint="eastAsia"/>
        </w:rPr>
        <w:t>Spurs Engine</w:t>
      </w:r>
      <w:r>
        <w:rPr>
          <w:rFonts w:hint="eastAsia"/>
        </w:rPr>
        <w:t>」は</w:t>
      </w:r>
      <w:r>
        <w:rPr>
          <w:rFonts w:hint="eastAsia"/>
        </w:rPr>
        <w:t>SPE</w:t>
      </w:r>
      <w:r>
        <w:rPr>
          <w:rFonts w:hint="eastAsia"/>
        </w:rPr>
        <w:t>を</w:t>
      </w:r>
      <w:r>
        <w:rPr>
          <w:rFonts w:hint="eastAsia"/>
        </w:rPr>
        <w:t>4</w:t>
      </w:r>
      <w:r>
        <w:rPr>
          <w:rFonts w:hint="eastAsia"/>
        </w:rPr>
        <w:t>基とエンコーダー／デコーダー処理チップ搭載して</w:t>
      </w:r>
      <w:r>
        <w:rPr>
          <w:rFonts w:hint="eastAsia"/>
        </w:rPr>
        <w:t>PPE</w:t>
      </w:r>
      <w:r>
        <w:rPr>
          <w:rFonts w:hint="eastAsia"/>
        </w:rPr>
        <w:t>は搭載しない</w:t>
      </w:r>
      <w:r>
        <w:rPr>
          <w:rFonts w:hint="eastAsia"/>
        </w:rPr>
        <w:lastRenderedPageBreak/>
        <w:t>コプロセッサ。</w:t>
      </w:r>
    </w:p>
    <w:p w14:paraId="454E5C8A" w14:textId="6DBFEF77" w:rsidR="003127F1" w:rsidRDefault="00207418" w:rsidP="00207418">
      <w:pPr>
        <w:pStyle w:val="affff7"/>
      </w:pPr>
      <w:r>
        <w:rPr>
          <w:rFonts w:hint="eastAsia"/>
        </w:rPr>
        <w:t xml:space="preserve">GPGPU </w:t>
      </w:r>
      <w:r>
        <w:tab/>
      </w:r>
      <w:r>
        <w:tab/>
      </w:r>
      <w:r w:rsidR="003127F1">
        <w:rPr>
          <w:rFonts w:hint="eastAsia"/>
        </w:rPr>
        <w:t>「</w:t>
      </w:r>
      <w:r w:rsidR="003127F1">
        <w:t>General-Processing computing on Graphincs Processing Unit</w:t>
      </w:r>
      <w:r w:rsidR="00947C2E">
        <w:rPr>
          <w:rFonts w:hint="eastAsia"/>
        </w:rPr>
        <w:t>：</w:t>
      </w:r>
      <w:r w:rsidR="003127F1">
        <w:rPr>
          <w:rFonts w:hint="eastAsia"/>
        </w:rPr>
        <w:t>GPU</w:t>
      </w:r>
      <w:r w:rsidR="003127F1">
        <w:rPr>
          <w:rFonts w:hint="eastAsia"/>
        </w:rPr>
        <w:t>による汎目的演算」のこと。描画用の処理装置を他の演算に活用する。浮動小数点演算に強く、プログラミングにはコンピュートシェーダーを用いる。なお、「</w:t>
      </w:r>
      <w:r w:rsidR="003127F1">
        <w:rPr>
          <w:rFonts w:hint="eastAsia"/>
        </w:rPr>
        <w:t>GPGPU</w:t>
      </w:r>
      <w:r w:rsidR="003127F1">
        <w:rPr>
          <w:rFonts w:hint="eastAsia"/>
        </w:rPr>
        <w:t>」自体は技術的概念を指す言葉であって、特定のフレームワークではない。</w:t>
      </w:r>
    </w:p>
    <w:p w14:paraId="008C978F" w14:textId="0BDBE1BD" w:rsidR="003127F1" w:rsidRDefault="003127F1" w:rsidP="003127F1">
      <w:pPr>
        <w:pStyle w:val="affff7"/>
      </w:pPr>
      <w:r>
        <w:t xml:space="preserve">DirectCompute </w:t>
      </w:r>
      <w:r>
        <w:tab/>
      </w:r>
      <w:r>
        <w:tab/>
        <w:t xml:space="preserve">Microsoft </w:t>
      </w:r>
      <w:r>
        <w:rPr>
          <w:rFonts w:hint="eastAsia"/>
        </w:rPr>
        <w:t>による</w:t>
      </w:r>
      <w:r>
        <w:rPr>
          <w:rFonts w:hint="eastAsia"/>
        </w:rPr>
        <w:t>GPGPU</w:t>
      </w:r>
      <w:r w:rsidR="00947C2E">
        <w:rPr>
          <w:rFonts w:hint="eastAsia"/>
        </w:rPr>
        <w:t>対応</w:t>
      </w:r>
      <w:r w:rsidR="00947C2E">
        <w:rPr>
          <w:rFonts w:hint="eastAsia"/>
        </w:rPr>
        <w:t>API</w:t>
      </w:r>
      <w:r>
        <w:rPr>
          <w:rFonts w:hint="eastAsia"/>
        </w:rPr>
        <w:t>。</w:t>
      </w:r>
      <w:r w:rsidR="00947C2E">
        <w:rPr>
          <w:rFonts w:hint="eastAsia"/>
        </w:rPr>
        <w:t>DirectX</w:t>
      </w:r>
      <w:r w:rsidR="00947C2E">
        <w:t>11</w:t>
      </w:r>
      <w:r w:rsidR="00947C2E">
        <w:rPr>
          <w:rFonts w:hint="eastAsia"/>
        </w:rPr>
        <w:t>以降に含まれる。</w:t>
      </w:r>
    </w:p>
    <w:p w14:paraId="7134F627" w14:textId="57AFE7CC" w:rsidR="00207418" w:rsidRDefault="00207418" w:rsidP="00207418">
      <w:pPr>
        <w:pStyle w:val="affff7"/>
      </w:pPr>
      <w:r>
        <w:t xml:space="preserve">CUDA </w:t>
      </w:r>
      <w:r>
        <w:tab/>
      </w:r>
      <w:r>
        <w:tab/>
      </w:r>
      <w:r w:rsidR="00947C2E">
        <w:t>NVIDIA</w:t>
      </w:r>
      <w:r w:rsidR="00947C2E">
        <w:rPr>
          <w:rFonts w:hint="eastAsia"/>
        </w:rPr>
        <w:t>による</w:t>
      </w:r>
      <w:r w:rsidR="00947C2E">
        <w:rPr>
          <w:rFonts w:hint="eastAsia"/>
        </w:rPr>
        <w:t>GPU</w:t>
      </w:r>
      <w:r w:rsidR="00947C2E">
        <w:rPr>
          <w:rFonts w:hint="eastAsia"/>
        </w:rPr>
        <w:t>向けの</w:t>
      </w:r>
      <w:r w:rsidR="00947C2E">
        <w:rPr>
          <w:rFonts w:hint="eastAsia"/>
        </w:rPr>
        <w:t>C</w:t>
      </w:r>
      <w:r w:rsidR="00947C2E">
        <w:rPr>
          <w:rFonts w:hint="eastAsia"/>
        </w:rPr>
        <w:t>言語の統合開発環境。</w:t>
      </w:r>
      <w:r w:rsidR="00754D49">
        <w:rPr>
          <w:rFonts w:hint="eastAsia"/>
        </w:rPr>
        <w:t>NVIDIA</w:t>
      </w:r>
      <w:r w:rsidR="00754D49">
        <w:rPr>
          <w:rFonts w:hint="eastAsia"/>
        </w:rPr>
        <w:t>製の</w:t>
      </w:r>
      <w:r w:rsidR="00754D49">
        <w:rPr>
          <w:rFonts w:hint="eastAsia"/>
        </w:rPr>
        <w:t>GPU</w:t>
      </w:r>
      <w:r w:rsidR="00754D49">
        <w:rPr>
          <w:rFonts w:hint="eastAsia"/>
        </w:rPr>
        <w:t>に特化した</w:t>
      </w:r>
      <w:r w:rsidR="00947C2E">
        <w:rPr>
          <w:rFonts w:hint="eastAsia"/>
        </w:rPr>
        <w:t>GPGPU</w:t>
      </w:r>
      <w:r w:rsidR="00947C2E">
        <w:rPr>
          <w:rFonts w:hint="eastAsia"/>
        </w:rPr>
        <w:t>のためのフレームワークである。「</w:t>
      </w:r>
      <w:r w:rsidR="00947C2E">
        <w:rPr>
          <w:rFonts w:hint="eastAsia"/>
        </w:rPr>
        <w:t>CUDA</w:t>
      </w:r>
      <w:r w:rsidR="00947C2E">
        <w:rPr>
          <w:rFonts w:hint="eastAsia"/>
        </w:rPr>
        <w:t>」は「</w:t>
      </w:r>
      <w:r w:rsidR="00947C2E">
        <w:rPr>
          <w:rFonts w:hint="eastAsia"/>
        </w:rPr>
        <w:t>Compute Unified Devide Architecture</w:t>
      </w:r>
      <w:r w:rsidR="00947C2E">
        <w:rPr>
          <w:rFonts w:hint="eastAsia"/>
        </w:rPr>
        <w:t>」の略。「クーダ」と読む。</w:t>
      </w:r>
    </w:p>
    <w:p w14:paraId="42D210B6" w14:textId="7CC2F9F4" w:rsidR="00207418" w:rsidRDefault="00207418" w:rsidP="00207418">
      <w:pPr>
        <w:pStyle w:val="affff7"/>
      </w:pPr>
      <w:r>
        <w:t>A</w:t>
      </w:r>
      <w:r w:rsidR="00947C2E">
        <w:t>TI</w:t>
      </w:r>
      <w:r>
        <w:t xml:space="preserve"> Stream </w:t>
      </w:r>
      <w:r>
        <w:tab/>
      </w:r>
      <w:r>
        <w:tab/>
      </w:r>
      <w:r w:rsidR="00947C2E">
        <w:t>AMD</w:t>
      </w:r>
      <w:r w:rsidR="00947C2E">
        <w:rPr>
          <w:rFonts w:hint="eastAsia"/>
        </w:rPr>
        <w:t>による</w:t>
      </w:r>
      <w:r w:rsidR="00947C2E">
        <w:rPr>
          <w:rFonts w:hint="eastAsia"/>
        </w:rPr>
        <w:t>GPGPU</w:t>
      </w:r>
      <w:r w:rsidR="00947C2E">
        <w:rPr>
          <w:rFonts w:hint="eastAsia"/>
        </w:rPr>
        <w:t>技術。</w:t>
      </w:r>
      <w:r w:rsidR="002361EB">
        <w:rPr>
          <w:rFonts w:hint="eastAsia"/>
        </w:rPr>
        <w:t>開発フレームワークには「</w:t>
      </w:r>
      <w:r w:rsidR="002361EB">
        <w:rPr>
          <w:rFonts w:hint="eastAsia"/>
        </w:rPr>
        <w:t>OpenCL</w:t>
      </w:r>
      <w:r w:rsidR="002361EB">
        <w:rPr>
          <w:rFonts w:hint="eastAsia"/>
        </w:rPr>
        <w:t>」を用いる。</w:t>
      </w:r>
      <w:r w:rsidR="00947C2E">
        <w:rPr>
          <w:rFonts w:hint="eastAsia"/>
        </w:rPr>
        <w:t>合併前の社名の「</w:t>
      </w:r>
      <w:r w:rsidR="00947C2E">
        <w:rPr>
          <w:rFonts w:hint="eastAsia"/>
        </w:rPr>
        <w:t>ATI</w:t>
      </w:r>
      <w:r w:rsidR="00947C2E">
        <w:rPr>
          <w:rFonts w:hint="eastAsia"/>
        </w:rPr>
        <w:t>」がその名に残る。</w:t>
      </w:r>
    </w:p>
    <w:p w14:paraId="68AA8C5B" w14:textId="672B0C67" w:rsidR="00207418" w:rsidRDefault="00207418" w:rsidP="00207418">
      <w:pPr>
        <w:pStyle w:val="affff7"/>
      </w:pPr>
      <w:r>
        <w:t xml:space="preserve">OpenCL </w:t>
      </w:r>
      <w:r>
        <w:tab/>
      </w:r>
      <w:r>
        <w:tab/>
      </w:r>
      <w:r w:rsidR="002361EB">
        <w:rPr>
          <w:rFonts w:hint="eastAsia"/>
        </w:rPr>
        <w:t>汎用的な並列コンピューティングの開発フレームワーク。</w:t>
      </w:r>
      <w:r w:rsidR="002361EB">
        <w:rPr>
          <w:rFonts w:hint="eastAsia"/>
        </w:rPr>
        <w:t>G</w:t>
      </w:r>
      <w:r w:rsidR="002361EB">
        <w:t>PGP</w:t>
      </w:r>
      <w:r w:rsidR="002361EB">
        <w:rPr>
          <w:rFonts w:hint="eastAsia"/>
        </w:rPr>
        <w:t>U</w:t>
      </w:r>
      <w:r w:rsidR="002361EB">
        <w:rPr>
          <w:rFonts w:hint="eastAsia"/>
        </w:rPr>
        <w:t>、</w:t>
      </w:r>
      <w:r w:rsidR="002361EB">
        <w:rPr>
          <w:rFonts w:hint="eastAsia"/>
        </w:rPr>
        <w:t>Cell</w:t>
      </w:r>
      <w:r w:rsidR="002361EB">
        <w:rPr>
          <w:rFonts w:hint="eastAsia"/>
        </w:rPr>
        <w:t>（</w:t>
      </w:r>
      <w:r w:rsidR="002361EB">
        <w:t>SPU</w:t>
      </w:r>
      <w:r w:rsidR="002361EB">
        <w:rPr>
          <w:rFonts w:hint="eastAsia"/>
        </w:rPr>
        <w:t>）、</w:t>
      </w:r>
      <w:r w:rsidR="002361EB">
        <w:rPr>
          <w:rFonts w:hint="eastAsia"/>
        </w:rPr>
        <w:t>CPU</w:t>
      </w:r>
      <w:r w:rsidR="002361EB">
        <w:rPr>
          <w:rFonts w:hint="eastAsia"/>
        </w:rPr>
        <w:t>（マルチプロセッサ／マルチコア）などの異種演算装置をひとまとめに扱う。</w:t>
      </w:r>
    </w:p>
    <w:p w14:paraId="0CE6609C" w14:textId="586E2116" w:rsidR="00754D49" w:rsidRDefault="00754D49" w:rsidP="00754D49">
      <w:pPr>
        <w:pStyle w:val="a9"/>
        <w:spacing w:beforeLines="50" w:before="180"/>
        <w:ind w:firstLine="283"/>
      </w:pPr>
      <w:r>
        <w:rPr>
          <w:rFonts w:hint="eastAsia"/>
        </w:rPr>
        <w:t>「</w:t>
      </w:r>
      <w:r>
        <w:rPr>
          <w:rFonts w:hint="eastAsia"/>
        </w:rPr>
        <w:t>SPURS</w:t>
      </w:r>
      <w:r>
        <w:rPr>
          <w:rFonts w:hint="eastAsia"/>
        </w:rPr>
        <w:t>」「</w:t>
      </w:r>
      <w:r>
        <w:rPr>
          <w:rFonts w:hint="eastAsia"/>
        </w:rPr>
        <w:t>DirectComput</w:t>
      </w:r>
      <w:r>
        <w:t>e</w:t>
      </w:r>
      <w:r>
        <w:rPr>
          <w:rFonts w:hint="eastAsia"/>
        </w:rPr>
        <w:t>」「</w:t>
      </w:r>
      <w:r>
        <w:rPr>
          <w:rFonts w:hint="eastAsia"/>
        </w:rPr>
        <w:t>CUDA</w:t>
      </w:r>
      <w:r>
        <w:rPr>
          <w:rFonts w:hint="eastAsia"/>
        </w:rPr>
        <w:t>」「</w:t>
      </w:r>
      <w:r>
        <w:rPr>
          <w:rFonts w:hint="eastAsia"/>
        </w:rPr>
        <w:t>OpenCL</w:t>
      </w:r>
      <w:r>
        <w:rPr>
          <w:rFonts w:hint="eastAsia"/>
        </w:rPr>
        <w:t>」が競合技術。</w:t>
      </w:r>
    </w:p>
    <w:p w14:paraId="59B64BA7" w14:textId="4C2DC05A" w:rsidR="005A39A4" w:rsidRPr="005A39A4" w:rsidRDefault="005A39A4" w:rsidP="00754D49">
      <w:pPr>
        <w:pStyle w:val="a9"/>
        <w:spacing w:beforeLines="50" w:before="180"/>
        <w:ind w:firstLine="283"/>
        <w:rPr>
          <w:rFonts w:hint="eastAsia"/>
          <w:color w:val="808080" w:themeColor="background1" w:themeShade="80"/>
        </w:rPr>
      </w:pPr>
      <w:r>
        <w:rPr>
          <w:color w:val="808080" w:themeColor="background1" w:themeShade="80"/>
        </w:rPr>
        <w:t>なお、</w:t>
      </w:r>
      <w:r w:rsidRPr="005A39A4">
        <w:rPr>
          <w:color w:val="808080" w:themeColor="background1" w:themeShade="80"/>
        </w:rPr>
        <w:t>「</w:t>
      </w:r>
      <w:r w:rsidRPr="005A39A4">
        <w:rPr>
          <w:rFonts w:hint="eastAsia"/>
          <w:color w:val="808080" w:themeColor="background1" w:themeShade="80"/>
        </w:rPr>
        <w:t>C</w:t>
      </w:r>
      <w:r w:rsidRPr="005A39A4">
        <w:rPr>
          <w:color w:val="808080" w:themeColor="background1" w:themeShade="80"/>
        </w:rPr>
        <w:t>UDA</w:t>
      </w:r>
      <w:r w:rsidRPr="005A39A4">
        <w:rPr>
          <w:color w:val="808080" w:themeColor="background1" w:themeShade="80"/>
        </w:rPr>
        <w:t>」「</w:t>
      </w:r>
      <w:r w:rsidRPr="005A39A4">
        <w:rPr>
          <w:rFonts w:hint="eastAsia"/>
          <w:color w:val="808080" w:themeColor="background1" w:themeShade="80"/>
        </w:rPr>
        <w:t>OpenCL</w:t>
      </w:r>
      <w:r w:rsidRPr="005A39A4">
        <w:rPr>
          <w:rFonts w:hint="eastAsia"/>
          <w:color w:val="808080" w:themeColor="background1" w:themeShade="80"/>
        </w:rPr>
        <w:t>」のサンプルプログラムを記載したいところだったが、本書作成時点で間に合わず。</w:t>
      </w:r>
    </w:p>
    <w:p w14:paraId="57B2FC13" w14:textId="1FE00EAB" w:rsidR="002E6E2A" w:rsidRDefault="00424527" w:rsidP="002E6E2A">
      <w:pPr>
        <w:pStyle w:val="2"/>
      </w:pPr>
      <w:bookmarkStart w:id="59" w:name="_Toc378437704"/>
      <w:r>
        <w:rPr>
          <w:rFonts w:hint="eastAsia"/>
        </w:rPr>
        <w:t>クライアント・サーバー／</w:t>
      </w:r>
      <w:r w:rsidR="002B5845">
        <w:t>クラウド／グリッド／</w:t>
      </w:r>
      <w:r w:rsidR="002B5845">
        <w:rPr>
          <w:rFonts w:hint="eastAsia"/>
        </w:rPr>
        <w:t>RPC</w:t>
      </w:r>
      <w:r w:rsidR="002B5845">
        <w:rPr>
          <w:rFonts w:hint="eastAsia"/>
        </w:rPr>
        <w:t>／</w:t>
      </w:r>
      <w:r w:rsidR="002B5845">
        <w:rPr>
          <w:rFonts w:hint="eastAsia"/>
        </w:rPr>
        <w:t>ORB</w:t>
      </w:r>
      <w:r w:rsidR="00207418">
        <w:rPr>
          <w:rFonts w:hint="eastAsia"/>
        </w:rPr>
        <w:t>／</w:t>
      </w:r>
      <w:r w:rsidR="00207418">
        <w:rPr>
          <w:rFonts w:hint="eastAsia"/>
        </w:rPr>
        <w:t>Hadoop</w:t>
      </w:r>
      <w:bookmarkEnd w:id="59"/>
    </w:p>
    <w:p w14:paraId="4C365E27" w14:textId="5F2E4FA1" w:rsidR="001A0B97" w:rsidRDefault="001A0B97" w:rsidP="001A0B97">
      <w:pPr>
        <w:pStyle w:val="a9"/>
        <w:ind w:firstLine="283"/>
      </w:pPr>
      <w:r>
        <w:rPr>
          <w:rFonts w:hint="eastAsia"/>
        </w:rPr>
        <w:t>さらに大規模な並列処理技術を簡単に解説する。</w:t>
      </w:r>
    </w:p>
    <w:p w14:paraId="0F23BBE8" w14:textId="53306BB8" w:rsidR="00207418" w:rsidRDefault="001A0B97" w:rsidP="001A0B97">
      <w:pPr>
        <w:pStyle w:val="a9"/>
        <w:keepNext/>
        <w:widowControl/>
        <w:spacing w:beforeLines="50" w:before="180"/>
        <w:ind w:firstLine="283"/>
      </w:pPr>
      <w:r>
        <w:rPr>
          <w:rFonts w:hint="eastAsia"/>
        </w:rPr>
        <w:t>標題に記したのは、</w:t>
      </w:r>
      <w:r w:rsidR="00207418">
        <w:rPr>
          <w:rFonts w:hint="eastAsia"/>
        </w:rPr>
        <w:t>いずれもネットワークを介して他のコンピュータを使用することで並列処理を行うための技術・概念・フレームワークである。</w:t>
      </w:r>
    </w:p>
    <w:p w14:paraId="68B9CF69" w14:textId="59D481ED" w:rsidR="00683DB0" w:rsidRDefault="005E2E52" w:rsidP="005E2E52">
      <w:pPr>
        <w:pStyle w:val="affff7"/>
      </w:pPr>
      <w:r>
        <w:rPr>
          <w:rFonts w:hint="eastAsia"/>
        </w:rPr>
        <w:t>クライアント・サーバー</w:t>
      </w:r>
      <w:r>
        <w:t xml:space="preserve"> </w:t>
      </w:r>
      <w:r>
        <w:tab/>
      </w:r>
      <w:r>
        <w:tab/>
      </w:r>
      <w:r w:rsidR="00683DB0">
        <w:rPr>
          <w:rFonts w:hint="eastAsia"/>
        </w:rPr>
        <w:t>通信処理</w:t>
      </w:r>
      <w:r w:rsidR="00325E58">
        <w:rPr>
          <w:rFonts w:hint="eastAsia"/>
        </w:rPr>
        <w:t>モデルの一形態のこと</w:t>
      </w:r>
      <w:r w:rsidR="00683DB0">
        <w:rPr>
          <w:rFonts w:hint="eastAsia"/>
        </w:rPr>
        <w:t>。</w:t>
      </w:r>
      <w:r w:rsidR="00683DB0">
        <w:rPr>
          <w:rFonts w:hint="eastAsia"/>
        </w:rPr>
        <w:t>1</w:t>
      </w:r>
      <w:r w:rsidR="00683DB0">
        <w:rPr>
          <w:rFonts w:hint="eastAsia"/>
        </w:rPr>
        <w:t>台のサーバーに複数のクライアントが接続して、情報の共有を行う</w:t>
      </w:r>
      <w:r w:rsidR="00325E58">
        <w:rPr>
          <w:rFonts w:hint="eastAsia"/>
        </w:rPr>
        <w:t>ための</w:t>
      </w:r>
      <w:r w:rsidR="00683DB0">
        <w:rPr>
          <w:rFonts w:hint="eastAsia"/>
        </w:rPr>
        <w:t>システム。</w:t>
      </w:r>
    </w:p>
    <w:p w14:paraId="6DC3F4F6" w14:textId="77777777" w:rsidR="00683DB0" w:rsidRDefault="00683DB0" w:rsidP="00683DB0">
      <w:pPr>
        <w:pStyle w:val="affff7"/>
        <w:numPr>
          <w:ilvl w:val="0"/>
          <w:numId w:val="0"/>
        </w:numPr>
        <w:ind w:left="3274"/>
      </w:pPr>
      <w:r>
        <w:rPr>
          <w:rFonts w:hint="eastAsia"/>
        </w:rPr>
        <w:t>クライアント側では、サーバーのレスポンスを待たずに画面操作を受け付けるなど、並列処理を行う。</w:t>
      </w:r>
    </w:p>
    <w:p w14:paraId="757B84E0" w14:textId="77979CB0" w:rsidR="005E2E52" w:rsidRDefault="00683DB0" w:rsidP="00683DB0">
      <w:pPr>
        <w:pStyle w:val="affff7"/>
        <w:numPr>
          <w:ilvl w:val="0"/>
          <w:numId w:val="0"/>
        </w:numPr>
        <w:ind w:left="3274"/>
      </w:pPr>
      <w:r>
        <w:rPr>
          <w:rFonts w:hint="eastAsia"/>
        </w:rPr>
        <w:t>データベースサーバーや</w:t>
      </w:r>
      <w:r>
        <w:rPr>
          <w:rFonts w:hint="eastAsia"/>
        </w:rPr>
        <w:t>Web</w:t>
      </w:r>
      <w:r>
        <w:rPr>
          <w:rFonts w:hint="eastAsia"/>
        </w:rPr>
        <w:t>サーバーなど、「サーバー」</w:t>
      </w:r>
      <w:r>
        <w:rPr>
          <w:rFonts w:hint="eastAsia"/>
        </w:rPr>
        <w:lastRenderedPageBreak/>
        <w:t>と呼ばれるものの多くはこの形態。</w:t>
      </w:r>
      <w:r w:rsidR="00F60E3E">
        <w:rPr>
          <w:rFonts w:hint="eastAsia"/>
        </w:rPr>
        <w:t>なお、</w:t>
      </w:r>
      <w:r>
        <w:rPr>
          <w:rFonts w:hint="eastAsia"/>
        </w:rPr>
        <w:t>ソフトウェア的な概念なので、</w:t>
      </w:r>
      <w:r w:rsidR="00F60E3E">
        <w:rPr>
          <w:rFonts w:hint="eastAsia"/>
        </w:rPr>
        <w:t>（主に</w:t>
      </w:r>
      <w:r>
        <w:rPr>
          <w:rFonts w:hint="eastAsia"/>
        </w:rPr>
        <w:t>開発中に</w:t>
      </w:r>
      <w:r w:rsidR="00F60E3E">
        <w:rPr>
          <w:rFonts w:hint="eastAsia"/>
        </w:rPr>
        <w:t>）</w:t>
      </w:r>
      <w:r>
        <w:rPr>
          <w:rFonts w:hint="eastAsia"/>
        </w:rPr>
        <w:t>同一</w:t>
      </w:r>
      <w:r>
        <w:rPr>
          <w:rFonts w:hint="eastAsia"/>
        </w:rPr>
        <w:t>PC</w:t>
      </w:r>
      <w:r w:rsidR="00F60E3E">
        <w:rPr>
          <w:rFonts w:hint="eastAsia"/>
        </w:rPr>
        <w:t>上で</w:t>
      </w:r>
      <w:r>
        <w:rPr>
          <w:rFonts w:hint="eastAsia"/>
        </w:rPr>
        <w:t>サーバーとクライアントの両方を動かし</w:t>
      </w:r>
      <w:r w:rsidR="00F60E3E">
        <w:rPr>
          <w:rFonts w:hint="eastAsia"/>
        </w:rPr>
        <w:t>てもよい。</w:t>
      </w:r>
    </w:p>
    <w:p w14:paraId="66F82FC8" w14:textId="30878178" w:rsidR="00325E58" w:rsidRDefault="00F60E3E" w:rsidP="00325E58">
      <w:pPr>
        <w:pStyle w:val="affff7"/>
        <w:numPr>
          <w:ilvl w:val="0"/>
          <w:numId w:val="0"/>
        </w:numPr>
        <w:ind w:left="3274"/>
      </w:pPr>
      <w:r>
        <w:rPr>
          <w:rFonts w:hint="eastAsia"/>
        </w:rPr>
        <w:t>余談になるが</w:t>
      </w:r>
      <w:r w:rsidR="00325E58">
        <w:rPr>
          <w:rFonts w:hint="eastAsia"/>
        </w:rPr>
        <w:t>、「クライアント・サーバー通信」に対して、情報を一か所に集めず、各機器同士が直接情報を渡し合うのを「ピア・ツー・ピア通信」と呼ぶ。また、ゲーム機でおなじみの「アドホック通信」はもっとローレベルな通信のことで、互いの機器を認識して直接の通信を確立するための技術を指</w:t>
      </w:r>
      <w:r>
        <w:rPr>
          <w:rFonts w:hint="eastAsia"/>
        </w:rPr>
        <w:t>す。「アドホック通信」では周囲の機器としか通信できないため、</w:t>
      </w:r>
      <w:r w:rsidR="00325E58">
        <w:rPr>
          <w:rFonts w:hint="eastAsia"/>
        </w:rPr>
        <w:t>必然的に「ピア・ツー・ピア通信」を行うことになる。</w:t>
      </w:r>
    </w:p>
    <w:p w14:paraId="1D641988" w14:textId="77777777" w:rsidR="00785C12" w:rsidRDefault="005E2E52" w:rsidP="005E2E52">
      <w:pPr>
        <w:pStyle w:val="affff7"/>
      </w:pPr>
      <w:r>
        <w:rPr>
          <w:rFonts w:hint="eastAsia"/>
        </w:rPr>
        <w:t>クラウド</w:t>
      </w:r>
      <w:r>
        <w:rPr>
          <w:rFonts w:hint="eastAsia"/>
        </w:rPr>
        <w:t xml:space="preserve"> </w:t>
      </w:r>
      <w:r>
        <w:tab/>
      </w:r>
      <w:r>
        <w:tab/>
      </w:r>
      <w:r w:rsidR="00785C12">
        <w:rPr>
          <w:rFonts w:hint="eastAsia"/>
        </w:rPr>
        <w:t>クラウド・コンピューティング。</w:t>
      </w:r>
    </w:p>
    <w:p w14:paraId="03F33539" w14:textId="24343233" w:rsidR="00AF4CE5" w:rsidRDefault="00AF4CE5" w:rsidP="00785C12">
      <w:pPr>
        <w:pStyle w:val="affff7"/>
        <w:numPr>
          <w:ilvl w:val="0"/>
          <w:numId w:val="0"/>
        </w:numPr>
        <w:ind w:left="3274"/>
      </w:pPr>
      <w:r>
        <w:rPr>
          <w:rFonts w:hint="eastAsia"/>
        </w:rPr>
        <w:t>インターネットを介して特定のサーバーシステムを提供するサービスの一形態。</w:t>
      </w:r>
    </w:p>
    <w:p w14:paraId="4D6DF03A" w14:textId="353D8A83" w:rsidR="00AF4CE5" w:rsidRDefault="00AF4CE5" w:rsidP="00AF4CE5">
      <w:pPr>
        <w:pStyle w:val="affff7"/>
        <w:numPr>
          <w:ilvl w:val="0"/>
          <w:numId w:val="0"/>
        </w:numPr>
        <w:ind w:left="3274"/>
      </w:pPr>
      <w:r>
        <w:rPr>
          <w:rFonts w:hint="eastAsia"/>
        </w:rPr>
        <w:t>オンラインストレージやグループウェア、ブログ、サーバーレンタルなどの広範囲なサービスを含む抽象的な用語。</w:t>
      </w:r>
      <w:r w:rsidR="00DE7734">
        <w:rPr>
          <w:rFonts w:hint="eastAsia"/>
        </w:rPr>
        <w:t>オンラインゲームもクラウドの一種と言える。</w:t>
      </w:r>
    </w:p>
    <w:p w14:paraId="58E1C40D" w14:textId="6B1EB8D2" w:rsidR="00DE7734" w:rsidRDefault="00AF4CE5" w:rsidP="00AF4CE5">
      <w:pPr>
        <w:pStyle w:val="affff7"/>
        <w:numPr>
          <w:ilvl w:val="0"/>
          <w:numId w:val="0"/>
        </w:numPr>
        <w:ind w:left="3274"/>
      </w:pPr>
      <w:r>
        <w:rPr>
          <w:rFonts w:hint="eastAsia"/>
        </w:rPr>
        <w:t>「クラウド」という用語は、これらのシステムの技術</w:t>
      </w:r>
      <w:r w:rsidR="00DE7734">
        <w:rPr>
          <w:rFonts w:hint="eastAsia"/>
        </w:rPr>
        <w:t>や形態</w:t>
      </w:r>
      <w:r>
        <w:rPr>
          <w:rFonts w:hint="eastAsia"/>
        </w:rPr>
        <w:t>を</w:t>
      </w:r>
      <w:r w:rsidR="00DE7734">
        <w:rPr>
          <w:rFonts w:hint="eastAsia"/>
        </w:rPr>
        <w:t>表す</w:t>
      </w:r>
      <w:r>
        <w:rPr>
          <w:rFonts w:hint="eastAsia"/>
        </w:rPr>
        <w:t>のではなく、これらのシステムを</w:t>
      </w:r>
      <w:r w:rsidR="00DE7734">
        <w:rPr>
          <w:rFonts w:hint="eastAsia"/>
        </w:rPr>
        <w:t>サービスとして</w:t>
      </w:r>
      <w:r>
        <w:rPr>
          <w:rFonts w:hint="eastAsia"/>
        </w:rPr>
        <w:t>広範囲に提供する業務形態を意味する。</w:t>
      </w:r>
    </w:p>
    <w:p w14:paraId="3CA43ABE" w14:textId="682AFBC4" w:rsidR="005E2E52" w:rsidRDefault="00AF4CE5" w:rsidP="00AF4CE5">
      <w:pPr>
        <w:pStyle w:val="affff7"/>
        <w:numPr>
          <w:ilvl w:val="0"/>
          <w:numId w:val="0"/>
        </w:numPr>
        <w:ind w:left="3274"/>
      </w:pPr>
      <w:r>
        <w:rPr>
          <w:rFonts w:hint="eastAsia"/>
        </w:rPr>
        <w:t>細かくサービスを分類すると、</w:t>
      </w:r>
      <w:r>
        <w:rPr>
          <w:rFonts w:hint="eastAsia"/>
        </w:rPr>
        <w:t>ASP</w:t>
      </w:r>
      <w:r>
        <w:rPr>
          <w:rFonts w:hint="eastAsia"/>
        </w:rPr>
        <w:t>、</w:t>
      </w:r>
      <w:r>
        <w:rPr>
          <w:rFonts w:hint="eastAsia"/>
        </w:rPr>
        <w:t>Saa</w:t>
      </w:r>
      <w:r>
        <w:t>S</w:t>
      </w:r>
      <w:r>
        <w:rPr>
          <w:rFonts w:hint="eastAsia"/>
        </w:rPr>
        <w:t>、</w:t>
      </w:r>
      <w:r>
        <w:rPr>
          <w:rFonts w:hint="eastAsia"/>
        </w:rPr>
        <w:t>PaaS</w:t>
      </w:r>
      <w:r>
        <w:rPr>
          <w:rFonts w:hint="eastAsia"/>
        </w:rPr>
        <w:t>、</w:t>
      </w:r>
      <w:r>
        <w:rPr>
          <w:rFonts w:hint="eastAsia"/>
        </w:rPr>
        <w:t>IaaS</w:t>
      </w:r>
      <w:r>
        <w:rPr>
          <w:rFonts w:hint="eastAsia"/>
        </w:rPr>
        <w:t>などがある。</w:t>
      </w:r>
    </w:p>
    <w:p w14:paraId="66BCD180" w14:textId="1FDCC517" w:rsidR="00785C12" w:rsidRDefault="005E2E52" w:rsidP="005E2E52">
      <w:pPr>
        <w:pStyle w:val="affff7"/>
      </w:pPr>
      <w:r>
        <w:rPr>
          <w:rFonts w:hint="eastAsia"/>
        </w:rPr>
        <w:t>グリッド</w:t>
      </w:r>
      <w:r>
        <w:rPr>
          <w:rFonts w:hint="eastAsia"/>
        </w:rPr>
        <w:t xml:space="preserve"> </w:t>
      </w:r>
      <w:r>
        <w:tab/>
      </w:r>
      <w:r>
        <w:tab/>
      </w:r>
      <w:r w:rsidR="00AE6E8E">
        <w:rPr>
          <w:rFonts w:hint="eastAsia"/>
        </w:rPr>
        <w:t>グリッド・コンピューティング</w:t>
      </w:r>
      <w:r w:rsidR="00785C12">
        <w:rPr>
          <w:rFonts w:hint="eastAsia"/>
        </w:rPr>
        <w:t>。</w:t>
      </w:r>
    </w:p>
    <w:p w14:paraId="64635727" w14:textId="74BE04B2" w:rsidR="005E2E52" w:rsidRDefault="00855EAC" w:rsidP="00785C12">
      <w:pPr>
        <w:pStyle w:val="affff7"/>
        <w:numPr>
          <w:ilvl w:val="0"/>
          <w:numId w:val="0"/>
        </w:numPr>
        <w:ind w:left="3274"/>
      </w:pPr>
      <w:r>
        <w:rPr>
          <w:rFonts w:hint="eastAsia"/>
        </w:rPr>
        <w:t>他の機器の演算装置（演算資源）を利用して、大規模な並列処理を行う</w:t>
      </w:r>
      <w:r w:rsidR="00F35016">
        <w:rPr>
          <w:rFonts w:hint="eastAsia"/>
        </w:rPr>
        <w:t>技術的</w:t>
      </w:r>
      <w:r>
        <w:rPr>
          <w:rFonts w:hint="eastAsia"/>
        </w:rPr>
        <w:t>概念。</w:t>
      </w:r>
    </w:p>
    <w:p w14:paraId="30B7BA78" w14:textId="08BF9473" w:rsidR="00910C29" w:rsidRDefault="005E2E52" w:rsidP="005E2E52">
      <w:pPr>
        <w:pStyle w:val="affff7"/>
      </w:pPr>
      <w:r>
        <w:t xml:space="preserve">RPC </w:t>
      </w:r>
      <w:r>
        <w:tab/>
      </w:r>
      <w:r>
        <w:tab/>
      </w:r>
      <w:r w:rsidR="001F3D16">
        <w:rPr>
          <w:rFonts w:hint="eastAsia"/>
        </w:rPr>
        <w:t>Remote</w:t>
      </w:r>
      <w:r w:rsidR="001F3D16">
        <w:t xml:space="preserve"> Procedure Call</w:t>
      </w:r>
      <w:r w:rsidR="00910C29">
        <w:rPr>
          <w:rFonts w:hint="eastAsia"/>
        </w:rPr>
        <w:t>（リモート・プロシージャ・コール）</w:t>
      </w:r>
      <w:r w:rsidR="001F3D16">
        <w:rPr>
          <w:rFonts w:hint="eastAsia"/>
        </w:rPr>
        <w:t>。</w:t>
      </w:r>
    </w:p>
    <w:p w14:paraId="2966F6F0" w14:textId="13796B42" w:rsidR="005E2E52" w:rsidRDefault="001F3D16" w:rsidP="00910C29">
      <w:pPr>
        <w:pStyle w:val="affff7"/>
        <w:numPr>
          <w:ilvl w:val="0"/>
          <w:numId w:val="0"/>
        </w:numPr>
        <w:ind w:left="3274"/>
      </w:pPr>
      <w:r>
        <w:rPr>
          <w:rFonts w:hint="eastAsia"/>
        </w:rPr>
        <w:t>プログラミングの技術的概念の一つで、他の</w:t>
      </w:r>
      <w:r>
        <w:rPr>
          <w:rFonts w:hint="eastAsia"/>
        </w:rPr>
        <w:t>PC</w:t>
      </w:r>
      <w:r>
        <w:rPr>
          <w:rFonts w:hint="eastAsia"/>
        </w:rPr>
        <w:t>上の関数を呼び出す手法である。クラウド・サービスには、ユーザーが使える</w:t>
      </w:r>
      <w:r>
        <w:rPr>
          <w:rFonts w:hint="eastAsia"/>
        </w:rPr>
        <w:t>API</w:t>
      </w:r>
      <w:r>
        <w:rPr>
          <w:rFonts w:hint="eastAsia"/>
        </w:rPr>
        <w:t>を提供しているものも多い。会社のファイヤーウォールを超えて</w:t>
      </w:r>
      <w:r>
        <w:rPr>
          <w:rFonts w:hint="eastAsia"/>
        </w:rPr>
        <w:t>API</w:t>
      </w:r>
      <w:r>
        <w:rPr>
          <w:rFonts w:hint="eastAsia"/>
        </w:rPr>
        <w:t>を利用できるように、「</w:t>
      </w:r>
      <w:r>
        <w:rPr>
          <w:rFonts w:hint="eastAsia"/>
        </w:rPr>
        <w:t>SOAP</w:t>
      </w:r>
      <w:r>
        <w:rPr>
          <w:rFonts w:hint="eastAsia"/>
        </w:rPr>
        <w:t>」などの</w:t>
      </w:r>
      <w:r>
        <w:rPr>
          <w:rFonts w:hint="eastAsia"/>
        </w:rPr>
        <w:t>http</w:t>
      </w:r>
      <w:r>
        <w:rPr>
          <w:rFonts w:hint="eastAsia"/>
        </w:rPr>
        <w:t>通信ベースの</w:t>
      </w:r>
      <w:r>
        <w:rPr>
          <w:rFonts w:hint="eastAsia"/>
        </w:rPr>
        <w:t>RPC</w:t>
      </w:r>
      <w:r>
        <w:rPr>
          <w:rFonts w:hint="eastAsia"/>
        </w:rPr>
        <w:t>技術が確立されている。</w:t>
      </w:r>
    </w:p>
    <w:p w14:paraId="34147867" w14:textId="5C39CADA" w:rsidR="00910C29" w:rsidRDefault="005E2E52" w:rsidP="005E2E52">
      <w:pPr>
        <w:pStyle w:val="affff7"/>
      </w:pPr>
      <w:r>
        <w:t xml:space="preserve">ORB </w:t>
      </w:r>
      <w:r>
        <w:tab/>
      </w:r>
      <w:r>
        <w:tab/>
      </w:r>
      <w:r w:rsidR="001F3D16">
        <w:rPr>
          <w:rFonts w:hint="eastAsia"/>
        </w:rPr>
        <w:t>Object Request Broker</w:t>
      </w:r>
      <w:r w:rsidR="00910C29">
        <w:rPr>
          <w:rFonts w:hint="eastAsia"/>
        </w:rPr>
        <w:t>（オブジェクト・リクエスト・ブローカー）</w:t>
      </w:r>
      <w:r w:rsidR="001F3D16">
        <w:rPr>
          <w:rFonts w:hint="eastAsia"/>
        </w:rPr>
        <w:t>。</w:t>
      </w:r>
    </w:p>
    <w:p w14:paraId="6E1C2057" w14:textId="105BCE74" w:rsidR="005E2E52" w:rsidRDefault="001F3D16" w:rsidP="00910C29">
      <w:pPr>
        <w:pStyle w:val="affff7"/>
        <w:numPr>
          <w:ilvl w:val="0"/>
          <w:numId w:val="0"/>
        </w:numPr>
        <w:ind w:left="3274"/>
      </w:pPr>
      <w:r>
        <w:rPr>
          <w:rFonts w:hint="eastAsia"/>
        </w:rPr>
        <w:t>オブジェクトベースの</w:t>
      </w:r>
      <w:r>
        <w:rPr>
          <w:rFonts w:hint="eastAsia"/>
        </w:rPr>
        <w:t>RPC</w:t>
      </w:r>
      <w:r>
        <w:rPr>
          <w:rFonts w:hint="eastAsia"/>
        </w:rPr>
        <w:t>。サーバー側とクライアント</w:t>
      </w:r>
      <w:r>
        <w:rPr>
          <w:rFonts w:hint="eastAsia"/>
        </w:rPr>
        <w:lastRenderedPageBreak/>
        <w:t>側のそれぞれに透過的に一対のオブジェクトを配置して通信する技術。</w:t>
      </w:r>
      <w:r>
        <w:rPr>
          <w:rFonts w:hint="eastAsia"/>
        </w:rPr>
        <w:t>CORBA</w:t>
      </w:r>
      <w:r>
        <w:rPr>
          <w:rFonts w:hint="eastAsia"/>
        </w:rPr>
        <w:t>（コルバ）や</w:t>
      </w:r>
      <w:r>
        <w:rPr>
          <w:rFonts w:hint="eastAsia"/>
        </w:rPr>
        <w:t>JaveEE</w:t>
      </w:r>
      <w:r>
        <w:rPr>
          <w:rFonts w:hint="eastAsia"/>
        </w:rPr>
        <w:t>の</w:t>
      </w:r>
      <w:r>
        <w:rPr>
          <w:rFonts w:hint="eastAsia"/>
        </w:rPr>
        <w:t>EJB</w:t>
      </w:r>
      <w:r>
        <w:rPr>
          <w:rFonts w:hint="eastAsia"/>
        </w:rPr>
        <w:t>が有名。</w:t>
      </w:r>
    </w:p>
    <w:p w14:paraId="2D0BF31C" w14:textId="16ED956C" w:rsidR="00910C29" w:rsidRDefault="005E2E52" w:rsidP="005E2E52">
      <w:pPr>
        <w:pStyle w:val="affff7"/>
      </w:pPr>
      <w:r>
        <w:t xml:space="preserve">Hadoop </w:t>
      </w:r>
      <w:r>
        <w:tab/>
      </w:r>
      <w:r>
        <w:tab/>
      </w:r>
      <w:r w:rsidR="00910C29">
        <w:t>Apache Hadoop</w:t>
      </w:r>
      <w:r w:rsidR="00910C29">
        <w:rPr>
          <w:rFonts w:hint="eastAsia"/>
        </w:rPr>
        <w:t>（アパッチ・ハドゥープ）。</w:t>
      </w:r>
    </w:p>
    <w:p w14:paraId="63FD91F3" w14:textId="22F4F75E" w:rsidR="005E2E52" w:rsidRDefault="00910C29" w:rsidP="00910C29">
      <w:pPr>
        <w:pStyle w:val="affff7"/>
        <w:numPr>
          <w:ilvl w:val="0"/>
          <w:numId w:val="0"/>
        </w:numPr>
        <w:ind w:left="3274"/>
      </w:pPr>
      <w:r>
        <w:rPr>
          <w:rFonts w:hint="eastAsia"/>
        </w:rPr>
        <w:t>大規模分散処理のための</w:t>
      </w:r>
      <w:r>
        <w:rPr>
          <w:rFonts w:hint="eastAsia"/>
        </w:rPr>
        <w:t>Java</w:t>
      </w:r>
      <w:r>
        <w:rPr>
          <w:rFonts w:hint="eastAsia"/>
        </w:rPr>
        <w:t>フレームワーク。</w:t>
      </w:r>
      <w:r w:rsidR="0058106F">
        <w:rPr>
          <w:rFonts w:hint="eastAsia"/>
        </w:rPr>
        <w:t>グリッド・コンピューティング</w:t>
      </w:r>
      <w:r>
        <w:rPr>
          <w:rFonts w:hint="eastAsia"/>
        </w:rPr>
        <w:t>のための汎用フレームワークと</w:t>
      </w:r>
      <w:r w:rsidR="008C71D9">
        <w:rPr>
          <w:rFonts w:hint="eastAsia"/>
        </w:rPr>
        <w:t>して特に有名</w:t>
      </w:r>
      <w:r>
        <w:rPr>
          <w:rFonts w:hint="eastAsia"/>
        </w:rPr>
        <w:t>。</w:t>
      </w:r>
    </w:p>
    <w:p w14:paraId="118646CE" w14:textId="77777777" w:rsidR="001F3D16" w:rsidRDefault="00207418" w:rsidP="00207418">
      <w:pPr>
        <w:pStyle w:val="a9"/>
        <w:spacing w:beforeLines="50" w:before="180"/>
        <w:ind w:firstLine="283"/>
      </w:pPr>
      <w:r>
        <w:rPr>
          <w:rFonts w:hint="eastAsia"/>
        </w:rPr>
        <w:t>このような分散技術は、ゲームプログラマーにとっても身近なところで活用されている。分散コンパイルや分散レンダリング</w:t>
      </w:r>
      <w:r w:rsidR="00634D6E">
        <w:rPr>
          <w:rFonts w:hint="eastAsia"/>
        </w:rPr>
        <w:t>などは、</w:t>
      </w:r>
      <w:r w:rsidR="00AE6E8E">
        <w:rPr>
          <w:rFonts w:hint="eastAsia"/>
        </w:rPr>
        <w:t>グリッド・コンピューティング</w:t>
      </w:r>
      <w:r>
        <w:rPr>
          <w:rFonts w:hint="eastAsia"/>
        </w:rPr>
        <w:t>の一種である。</w:t>
      </w:r>
    </w:p>
    <w:p w14:paraId="087D3BF9" w14:textId="2B6F9BC4" w:rsidR="002E6E2A" w:rsidRDefault="001F3D16" w:rsidP="001F3D16">
      <w:pPr>
        <w:pStyle w:val="a9"/>
        <w:ind w:firstLine="283"/>
      </w:pPr>
      <w:r>
        <w:rPr>
          <w:rFonts w:hint="eastAsia"/>
        </w:rPr>
        <w:t>また、「</w:t>
      </w:r>
      <w:r>
        <w:rPr>
          <w:rFonts w:hint="eastAsia"/>
        </w:rPr>
        <w:t>Cell</w:t>
      </w:r>
      <w:r>
        <w:rPr>
          <w:rFonts w:hint="eastAsia"/>
        </w:rPr>
        <w:t>コンピューティング」の構想のもと、世界中の</w:t>
      </w:r>
      <w:r>
        <w:rPr>
          <w:rFonts w:hint="eastAsia"/>
        </w:rPr>
        <w:t>PS3</w:t>
      </w:r>
      <w:r>
        <w:rPr>
          <w:rFonts w:hint="eastAsia"/>
        </w:rPr>
        <w:t>を使ってタンパク質解析などの演算を</w:t>
      </w:r>
      <w:r w:rsidR="00C14FE2">
        <w:rPr>
          <w:rFonts w:hint="eastAsia"/>
        </w:rPr>
        <w:t>行う</w:t>
      </w:r>
      <w:r>
        <w:rPr>
          <w:rFonts w:hint="eastAsia"/>
        </w:rPr>
        <w:t>「</w:t>
      </w:r>
      <w:r>
        <w:rPr>
          <w:rFonts w:hint="eastAsia"/>
        </w:rPr>
        <w:t xml:space="preserve">Life </w:t>
      </w:r>
      <w:r>
        <w:t>with Playstation</w:t>
      </w:r>
      <w:r>
        <w:rPr>
          <w:rFonts w:hint="eastAsia"/>
        </w:rPr>
        <w:t>」という、グリッド・コンピューティング的な取り組みもあった。</w:t>
      </w:r>
      <w:r w:rsidR="006A2247">
        <w:rPr>
          <w:rFonts w:hint="eastAsia"/>
        </w:rPr>
        <w:t>現在終了しているとのこと。</w:t>
      </w:r>
    </w:p>
    <w:p w14:paraId="011482FB" w14:textId="77777777" w:rsidR="00DA2B39" w:rsidRDefault="00DA2B39" w:rsidP="00DA2B39">
      <w:pPr>
        <w:pStyle w:val="2"/>
      </w:pPr>
      <w:bookmarkStart w:id="60" w:name="_Toc378437705"/>
      <w:r>
        <w:rPr>
          <w:rFonts w:hint="eastAsia"/>
        </w:rPr>
        <w:t>割り込み／システムコール</w:t>
      </w:r>
      <w:bookmarkEnd w:id="60"/>
    </w:p>
    <w:p w14:paraId="0AF184AB" w14:textId="517B09A6" w:rsidR="00DA2B39" w:rsidRDefault="00B12F74" w:rsidP="00DA2B39">
      <w:pPr>
        <w:pStyle w:val="a9"/>
        <w:ind w:firstLine="283"/>
      </w:pPr>
      <w:r>
        <w:rPr>
          <w:rFonts w:hint="eastAsia"/>
        </w:rPr>
        <w:t>最後に</w:t>
      </w:r>
      <w:r w:rsidR="001A0B97">
        <w:rPr>
          <w:rFonts w:hint="eastAsia"/>
        </w:rPr>
        <w:t>、原初に立ち戻り、</w:t>
      </w:r>
      <w:r>
        <w:rPr>
          <w:rFonts w:hint="eastAsia"/>
        </w:rPr>
        <w:t>「マルチ</w:t>
      </w:r>
      <w:r w:rsidR="001A0B97">
        <w:rPr>
          <w:rFonts w:hint="eastAsia"/>
        </w:rPr>
        <w:t>スレッド」や「マルチプロセス」以前の並行処理について</w:t>
      </w:r>
      <w:r w:rsidR="00A83760">
        <w:rPr>
          <w:rFonts w:hint="eastAsia"/>
        </w:rPr>
        <w:t>解説する</w:t>
      </w:r>
      <w:r>
        <w:rPr>
          <w:rFonts w:hint="eastAsia"/>
        </w:rPr>
        <w:t>。</w:t>
      </w:r>
    </w:p>
    <w:p w14:paraId="3266FCDF" w14:textId="71CA7517" w:rsidR="00113C8B" w:rsidRDefault="00E23176" w:rsidP="00E23176">
      <w:pPr>
        <w:pStyle w:val="a9"/>
        <w:spacing w:beforeLines="50" w:before="180"/>
        <w:ind w:firstLine="283"/>
      </w:pPr>
      <w:r>
        <w:rPr>
          <w:rFonts w:hint="eastAsia"/>
        </w:rPr>
        <w:t>「</w:t>
      </w:r>
      <w:r w:rsidR="00113C8B">
        <w:rPr>
          <w:rFonts w:hint="eastAsia"/>
        </w:rPr>
        <w:t>割り込み」は、昔からゲームプログラマーにもなじみ深いものであり、今でも利用され</w:t>
      </w:r>
      <w:r w:rsidR="003C57DF">
        <w:rPr>
          <w:rFonts w:hint="eastAsia"/>
        </w:rPr>
        <w:t>てい</w:t>
      </w:r>
      <w:r w:rsidR="00113C8B">
        <w:rPr>
          <w:rFonts w:hint="eastAsia"/>
        </w:rPr>
        <w:t>る。</w:t>
      </w:r>
      <w:r w:rsidR="00772F3B">
        <w:rPr>
          <w:rFonts w:hint="eastAsia"/>
        </w:rPr>
        <w:t>そのため、</w:t>
      </w:r>
      <w:r w:rsidR="00772F3B" w:rsidRPr="00772F3B">
        <w:rPr>
          <w:rFonts w:hint="eastAsia"/>
          <w:color w:val="FF0000"/>
        </w:rPr>
        <w:t>「使われている割り込み処理」と、「割り込み処理の中でどんなことが行われているか」は、マルチスレッドプログラミングを行う上でも、注意しなければならない。</w:t>
      </w:r>
    </w:p>
    <w:p w14:paraId="41BB6944" w14:textId="33FFD353" w:rsidR="00E23176" w:rsidRDefault="00E23176" w:rsidP="00E23176">
      <w:pPr>
        <w:pStyle w:val="a9"/>
        <w:spacing w:beforeLines="50" w:before="180"/>
        <w:ind w:firstLine="283"/>
      </w:pPr>
      <w:r>
        <w:rPr>
          <w:rFonts w:hint="eastAsia"/>
        </w:rPr>
        <w:t>まず、具体的な割り込みの例を説明する。</w:t>
      </w:r>
    </w:p>
    <w:p w14:paraId="4CEBB3A2" w14:textId="014FC3F5" w:rsidR="00EA3941" w:rsidRDefault="00EA3941" w:rsidP="00EA3941">
      <w:pPr>
        <w:pStyle w:val="3"/>
      </w:pPr>
      <w:bookmarkStart w:id="61" w:name="_Toc378437706"/>
      <w:r>
        <w:rPr>
          <w:rFonts w:hint="eastAsia"/>
        </w:rPr>
        <w:t>割り込みの具体例：垂直同期割り込み</w:t>
      </w:r>
      <w:bookmarkEnd w:id="61"/>
      <w:r w:rsidR="00312857">
        <w:rPr>
          <w:rFonts w:hint="eastAsia"/>
        </w:rPr>
        <w:t>（</w:t>
      </w:r>
      <w:r w:rsidR="00312857">
        <w:rPr>
          <w:rFonts w:hint="eastAsia"/>
        </w:rPr>
        <w:t>V-SYNC</w:t>
      </w:r>
      <w:r w:rsidR="00312857">
        <w:rPr>
          <w:rFonts w:hint="eastAsia"/>
        </w:rPr>
        <w:t>割り込み）</w:t>
      </w:r>
    </w:p>
    <w:p w14:paraId="0B78407A" w14:textId="77777777" w:rsidR="00D2789E" w:rsidRDefault="00E23176" w:rsidP="00EA3941">
      <w:pPr>
        <w:pStyle w:val="aa"/>
        <w:ind w:left="447" w:firstLine="283"/>
      </w:pPr>
      <w:r>
        <w:rPr>
          <w:rFonts w:hint="eastAsia"/>
        </w:rPr>
        <w:t>テレビに画像を表示する際、左上から順に一点ずつ高速に点を打っていき、右下まで打ち終わったらまだ左上に戻る。</w:t>
      </w:r>
    </w:p>
    <w:p w14:paraId="6C1DDF08" w14:textId="77777777" w:rsidR="00D2789E" w:rsidRDefault="00E23176" w:rsidP="00EA3941">
      <w:pPr>
        <w:pStyle w:val="aa"/>
        <w:ind w:left="447" w:firstLine="283"/>
      </w:pPr>
      <w:r>
        <w:rPr>
          <w:rFonts w:hint="eastAsia"/>
        </w:rPr>
        <w:t>この</w:t>
      </w:r>
      <w:r w:rsidR="00D2789E">
        <w:rPr>
          <w:rFonts w:hint="eastAsia"/>
        </w:rPr>
        <w:t>「</w:t>
      </w:r>
      <w:r>
        <w:rPr>
          <w:rFonts w:hint="eastAsia"/>
        </w:rPr>
        <w:t>戻る時</w:t>
      </w:r>
      <w:r w:rsidR="00D2789E">
        <w:rPr>
          <w:rFonts w:hint="eastAsia"/>
        </w:rPr>
        <w:t>」</w:t>
      </w:r>
      <w:r>
        <w:rPr>
          <w:rFonts w:hint="eastAsia"/>
        </w:rPr>
        <w:t>が「垂直同期」と呼ばれる描画が行われないタイミングである。</w:t>
      </w:r>
    </w:p>
    <w:p w14:paraId="0DCD00A2" w14:textId="5A95A63B" w:rsidR="00EA3941" w:rsidRDefault="00E23176" w:rsidP="00EA3941">
      <w:pPr>
        <w:pStyle w:val="aa"/>
        <w:ind w:left="447" w:firstLine="283"/>
      </w:pPr>
      <w:r>
        <w:rPr>
          <w:rFonts w:hint="eastAsia"/>
        </w:rPr>
        <w:t>この時、ゲーム機はハードウェア的に反応して「垂直同期割り込み」と呼ばれる割り込みを発生させる。</w:t>
      </w:r>
      <w:r w:rsidR="003C57DF">
        <w:rPr>
          <w:rFonts w:hint="eastAsia"/>
        </w:rPr>
        <w:t>（垂直同期は「</w:t>
      </w:r>
      <w:r w:rsidR="003C57DF">
        <w:rPr>
          <w:rFonts w:hint="eastAsia"/>
        </w:rPr>
        <w:t>V-SYNC</w:t>
      </w:r>
      <w:r w:rsidR="003C57DF">
        <w:rPr>
          <w:rFonts w:hint="eastAsia"/>
        </w:rPr>
        <w:t>」とも呼ばれる）</w:t>
      </w:r>
    </w:p>
    <w:p w14:paraId="3DD9438C" w14:textId="0C9E09B1" w:rsidR="00EA3941" w:rsidRDefault="00D2789E" w:rsidP="00EA3941">
      <w:pPr>
        <w:pStyle w:val="aa"/>
        <w:ind w:left="447" w:firstLine="283"/>
      </w:pPr>
      <w:r>
        <w:rPr>
          <w:rFonts w:hint="eastAsia"/>
        </w:rPr>
        <w:t>「割り込み」が発生すると、あらかじめ登録されたアドレスのプログラムを呼び出す。この割り込み処理で画面のフリップを行うことで、ゲームはティアリングの起こらない映像描画を実現する。</w:t>
      </w:r>
    </w:p>
    <w:p w14:paraId="50C32195" w14:textId="3D3452CD" w:rsidR="00D2789E" w:rsidRDefault="00D2789E" w:rsidP="00EA3941">
      <w:pPr>
        <w:pStyle w:val="aa"/>
        <w:spacing w:beforeLines="50" w:before="180"/>
        <w:ind w:left="447" w:firstLine="283"/>
      </w:pPr>
      <w:r>
        <w:rPr>
          <w:rFonts w:hint="eastAsia"/>
        </w:rPr>
        <w:t>このタイミング以外でフリップすると、</w:t>
      </w:r>
      <w:r w:rsidR="00EA3941">
        <w:rPr>
          <w:rFonts w:hint="eastAsia"/>
        </w:rPr>
        <w:t>「</w:t>
      </w:r>
      <w:r>
        <w:rPr>
          <w:rFonts w:hint="eastAsia"/>
        </w:rPr>
        <w:t>画面の上部が前のフレームの画像で下部</w:t>
      </w:r>
      <w:r>
        <w:rPr>
          <w:rFonts w:hint="eastAsia"/>
        </w:rPr>
        <w:lastRenderedPageBreak/>
        <w:t>が次のフレームの画像</w:t>
      </w:r>
      <w:r w:rsidR="00EA3941">
        <w:rPr>
          <w:rFonts w:hint="eastAsia"/>
        </w:rPr>
        <w:t>」という二つの画像が混ざった「ティアリング」という現象が起こる。</w:t>
      </w:r>
    </w:p>
    <w:p w14:paraId="12F4A573" w14:textId="1195A66A" w:rsidR="00EA3941" w:rsidRDefault="00FD603D" w:rsidP="00EA3941">
      <w:pPr>
        <w:pStyle w:val="4"/>
        <w:spacing w:before="360" w:after="180"/>
        <w:ind w:left="594"/>
      </w:pPr>
      <w:r>
        <w:rPr>
          <w:rFonts w:hint="eastAsia"/>
        </w:rPr>
        <w:t>余談：垂直同期割り込みの失敗</w:t>
      </w:r>
      <w:r>
        <w:rPr>
          <w:rFonts w:hint="eastAsia"/>
        </w:rPr>
        <w:t xml:space="preserve"> </w:t>
      </w:r>
      <w:r>
        <w:rPr>
          <w:rFonts w:hint="eastAsia"/>
        </w:rPr>
        <w:t>～</w:t>
      </w:r>
      <w:r>
        <w:rPr>
          <w:rFonts w:hint="eastAsia"/>
        </w:rPr>
        <w:t xml:space="preserve"> </w:t>
      </w:r>
      <w:r w:rsidR="00EA3941">
        <w:rPr>
          <w:rFonts w:hint="eastAsia"/>
        </w:rPr>
        <w:t>処理落ちとティアリング対策</w:t>
      </w:r>
    </w:p>
    <w:p w14:paraId="1B595F03" w14:textId="77777777" w:rsidR="00EA3941" w:rsidRDefault="00D2789E" w:rsidP="00EA3941">
      <w:pPr>
        <w:pStyle w:val="ab"/>
        <w:ind w:left="594" w:firstLine="283"/>
      </w:pPr>
      <w:r>
        <w:rPr>
          <w:rFonts w:hint="eastAsia"/>
        </w:rPr>
        <w:t>余談になるが、処理落ちした時は、割り込み処理でフリップを実行せず、処理が完了したタイミングでフリップするためティアリングが起こる。</w:t>
      </w:r>
    </w:p>
    <w:p w14:paraId="7727AE9C" w14:textId="1AC4B1A6" w:rsidR="00E23176" w:rsidRDefault="00D2789E" w:rsidP="00EA3941">
      <w:pPr>
        <w:pStyle w:val="ab"/>
        <w:ind w:left="594" w:firstLine="283"/>
      </w:pPr>
      <w:r>
        <w:rPr>
          <w:rFonts w:hint="eastAsia"/>
        </w:rPr>
        <w:t>まるまる</w:t>
      </w:r>
      <w:r>
        <w:rPr>
          <w:rFonts w:hint="eastAsia"/>
        </w:rPr>
        <w:t>1</w:t>
      </w:r>
      <w:r>
        <w:rPr>
          <w:rFonts w:hint="eastAsia"/>
        </w:rPr>
        <w:t>フレームフリップを遅らせればティアリングは防げるが、その完了を待つため、処理が大きく遅れ</w:t>
      </w:r>
      <w:r w:rsidR="00EA3941">
        <w:rPr>
          <w:rFonts w:hint="eastAsia"/>
        </w:rPr>
        <w:t>てしまう。</w:t>
      </w:r>
    </w:p>
    <w:p w14:paraId="5B37F80D" w14:textId="77777777" w:rsidR="00EA3941" w:rsidRDefault="00EA3941" w:rsidP="00EA3941">
      <w:pPr>
        <w:pStyle w:val="ab"/>
        <w:spacing w:beforeLines="50" w:before="180" w:afterLines="50" w:after="180"/>
        <w:ind w:left="594" w:firstLine="283"/>
      </w:pPr>
      <w:r>
        <w:rPr>
          <w:rFonts w:hint="eastAsia"/>
        </w:rPr>
        <w:t>この処理落ちの対策として「トリプルバッファ」を用いる。</w:t>
      </w:r>
    </w:p>
    <w:p w14:paraId="06DFE4AE" w14:textId="77777777" w:rsidR="00EA3941" w:rsidRDefault="00EA3941" w:rsidP="00EA3941">
      <w:pPr>
        <w:pStyle w:val="ab"/>
        <w:ind w:left="594" w:firstLine="283"/>
      </w:pPr>
      <w:r>
        <w:rPr>
          <w:rFonts w:hint="eastAsia"/>
        </w:rPr>
        <w:t>「ダブルバッファ」の場合、「現在表示中の画像」と「現在処理中（描画中）の画像」の二つを用いて交互にフリップする。</w:t>
      </w:r>
    </w:p>
    <w:p w14:paraId="39BBFBC0" w14:textId="1C018080" w:rsidR="00EA3941" w:rsidRDefault="00EA3941" w:rsidP="00EA3941">
      <w:pPr>
        <w:pStyle w:val="ab"/>
        <w:ind w:left="594" w:firstLine="283"/>
      </w:pPr>
      <w:r>
        <w:rPr>
          <w:rFonts w:hint="eastAsia"/>
        </w:rPr>
        <w:t>トリプルバッファでは、その二つの画像の間に「フリップ待ちの画像」を入れる。これにより、</w:t>
      </w:r>
      <w:r w:rsidR="00FD603D">
        <w:rPr>
          <w:rFonts w:hint="eastAsia"/>
        </w:rPr>
        <w:t>「垂直同期割り込み」に処理が間に合わなかった場合でも、フリップ待ちの画像として予約さえしておけば、すぐに次の</w:t>
      </w:r>
      <w:r>
        <w:rPr>
          <w:rFonts w:hint="eastAsia"/>
        </w:rPr>
        <w:t>処理（描画）を進めることができる。</w:t>
      </w:r>
      <w:r w:rsidR="00584673">
        <w:rPr>
          <w:rFonts w:hint="eastAsia"/>
        </w:rPr>
        <w:t>また、</w:t>
      </w:r>
      <w:r w:rsidR="00FD603D">
        <w:rPr>
          <w:rFonts w:hint="eastAsia"/>
        </w:rPr>
        <w:t>処理が間に合っている限りは、ダブルバッファと同様に即座にフリップしていけば、描画が常時遅延するようなことにもならい。</w:t>
      </w:r>
    </w:p>
    <w:p w14:paraId="639E2658" w14:textId="0F58E6FF" w:rsidR="00FD603D" w:rsidRDefault="00584673" w:rsidP="00584673">
      <w:pPr>
        <w:pStyle w:val="ab"/>
        <w:spacing w:beforeLines="50" w:before="180"/>
        <w:ind w:left="594" w:firstLine="283"/>
      </w:pPr>
      <w:r>
        <w:rPr>
          <w:rFonts w:hint="eastAsia"/>
        </w:rPr>
        <w:t>トリプルバッファの</w:t>
      </w:r>
      <w:r w:rsidR="00FD603D">
        <w:rPr>
          <w:rFonts w:hint="eastAsia"/>
        </w:rPr>
        <w:t>問題点としては、より多くのグラフィックメモリを必要とすることである。</w:t>
      </w:r>
      <w:r>
        <w:rPr>
          <w:rFonts w:hint="eastAsia"/>
        </w:rPr>
        <w:t>しかし、</w:t>
      </w:r>
      <w:r w:rsidR="00FD603D">
        <w:rPr>
          <w:rFonts w:hint="eastAsia"/>
        </w:rPr>
        <w:t>ティアリングはかなり見苦しいので、グラフィックメモリに余裕があるならトリプルバッファは検討した方がよい。</w:t>
      </w:r>
    </w:p>
    <w:p w14:paraId="69438B8C" w14:textId="082239D2" w:rsidR="0013745F" w:rsidRDefault="0013745F" w:rsidP="0013745F">
      <w:pPr>
        <w:pStyle w:val="3"/>
      </w:pPr>
      <w:bookmarkStart w:id="62" w:name="_Toc378437707"/>
      <w:r>
        <w:rPr>
          <w:rFonts w:hint="eastAsia"/>
        </w:rPr>
        <w:t>割り込みとコンテキストスイッチ</w:t>
      </w:r>
      <w:r w:rsidR="00113C8B">
        <w:rPr>
          <w:rFonts w:hint="eastAsia"/>
        </w:rPr>
        <w:t>、スタック領域の配慮</w:t>
      </w:r>
      <w:bookmarkEnd w:id="62"/>
    </w:p>
    <w:p w14:paraId="2CBBB866" w14:textId="0B5793B9" w:rsidR="0013745F" w:rsidRDefault="00113C8B" w:rsidP="0013745F">
      <w:pPr>
        <w:pStyle w:val="aa"/>
        <w:ind w:left="447" w:firstLine="283"/>
      </w:pPr>
      <w:r>
        <w:rPr>
          <w:rFonts w:hint="eastAsia"/>
        </w:rPr>
        <w:t>割り込みはとても乱暴な処理である。</w:t>
      </w:r>
    </w:p>
    <w:p w14:paraId="39CACFF0" w14:textId="7C447343" w:rsidR="00113C8B" w:rsidRDefault="00113C8B" w:rsidP="0013745F">
      <w:pPr>
        <w:pStyle w:val="aa"/>
        <w:ind w:left="447" w:firstLine="283"/>
      </w:pPr>
      <w:r>
        <w:t>メインスレッドや他のスレッドがどんな状態であっても、最優先で有無をいわさず処理が実行される。</w:t>
      </w:r>
    </w:p>
    <w:p w14:paraId="07A667C1" w14:textId="387D2AE9" w:rsidR="00113C8B" w:rsidRDefault="00113C8B" w:rsidP="0013745F">
      <w:pPr>
        <w:pStyle w:val="aa"/>
        <w:ind w:left="447" w:firstLine="283"/>
      </w:pPr>
      <w:r>
        <w:rPr>
          <w:rFonts w:hint="eastAsia"/>
        </w:rPr>
        <w:t>むしろ、それぐらい乱暴でなければ、フリップ処理のような「タイミングが命」の処理を信頼して実行することができない。</w:t>
      </w:r>
    </w:p>
    <w:p w14:paraId="34E3EE48" w14:textId="24A2C23E" w:rsidR="00113C8B" w:rsidRDefault="00113C8B" w:rsidP="00772F3B">
      <w:pPr>
        <w:pStyle w:val="aa"/>
        <w:spacing w:beforeLines="50" w:before="180"/>
        <w:ind w:left="447" w:firstLine="283"/>
      </w:pPr>
      <w:r>
        <w:t>割り込みの</w:t>
      </w:r>
      <w:r w:rsidR="00772F3B">
        <w:rPr>
          <w:rFonts w:hint="eastAsia"/>
        </w:rPr>
        <w:t>コンテキスト（</w:t>
      </w:r>
      <w:r w:rsidR="00772F3B">
        <w:rPr>
          <w:rFonts w:hint="eastAsia"/>
        </w:rPr>
        <w:t>CPU</w:t>
      </w:r>
      <w:r w:rsidR="00772F3B">
        <w:rPr>
          <w:rFonts w:hint="eastAsia"/>
        </w:rPr>
        <w:t>のレジスタなど）の退避は、その時のスタックに記録されるのが普通である。</w:t>
      </w:r>
    </w:p>
    <w:p w14:paraId="1302832B" w14:textId="52857839" w:rsidR="00772F3B" w:rsidRDefault="0088568D" w:rsidP="0013745F">
      <w:pPr>
        <w:pStyle w:val="aa"/>
        <w:ind w:left="447" w:firstLine="283"/>
      </w:pPr>
      <w:r>
        <w:rPr>
          <w:rFonts w:hint="eastAsia"/>
        </w:rPr>
        <w:t>そのため、</w:t>
      </w:r>
      <w:r w:rsidRPr="0088568D">
        <w:rPr>
          <w:rFonts w:hint="eastAsia"/>
          <w:color w:val="FF0000"/>
        </w:rPr>
        <w:t>スレッドを</w:t>
      </w:r>
      <w:r>
        <w:rPr>
          <w:rFonts w:hint="eastAsia"/>
          <w:color w:val="FF0000"/>
        </w:rPr>
        <w:t>設計</w:t>
      </w:r>
      <w:r w:rsidRPr="0088568D">
        <w:rPr>
          <w:rFonts w:hint="eastAsia"/>
          <w:color w:val="FF0000"/>
        </w:rPr>
        <w:t>する際は、そのスレッドの稼働中に割り込みが発生しても問題が起こらないように、スタック領域のサイズに余裕を持たせるなどの配慮が必要になる。</w:t>
      </w:r>
      <w:r>
        <w:rPr>
          <w:rFonts w:hint="eastAsia"/>
        </w:rPr>
        <w:t>これは、ファイバースレッドに対しても同様である。</w:t>
      </w:r>
    </w:p>
    <w:p w14:paraId="36CA95F2" w14:textId="77777777" w:rsidR="00B70728" w:rsidRDefault="0088568D" w:rsidP="0013745F">
      <w:pPr>
        <w:pStyle w:val="aa"/>
        <w:ind w:left="447" w:firstLine="283"/>
      </w:pPr>
      <w:r>
        <w:t>「どの程度の余裕が必要か」は、「どのような割り込み処理が実装されているか」に注意する必要がある。</w:t>
      </w:r>
    </w:p>
    <w:p w14:paraId="6561F7F9" w14:textId="023FB593" w:rsidR="0088568D" w:rsidRPr="0013745F" w:rsidRDefault="0088568D" w:rsidP="0013745F">
      <w:pPr>
        <w:pStyle w:val="aa"/>
        <w:ind w:left="447" w:firstLine="283"/>
      </w:pPr>
      <w:r>
        <w:lastRenderedPageBreak/>
        <w:t>また、「絶対に割り込みを</w:t>
      </w:r>
      <w:r w:rsidR="00B70728">
        <w:t>受け付けできない」スレッドが必要なら、割り込み処理側と何らかの同期手法を確立する必要がある。</w:t>
      </w:r>
    </w:p>
    <w:p w14:paraId="45722D99" w14:textId="282AC75C" w:rsidR="009B42BA" w:rsidRDefault="009B42BA" w:rsidP="009B42BA">
      <w:pPr>
        <w:pStyle w:val="3"/>
      </w:pPr>
      <w:bookmarkStart w:id="63" w:name="_Toc378437708"/>
      <w:r>
        <w:rPr>
          <w:rFonts w:hint="eastAsia"/>
        </w:rPr>
        <w:t>割り込みハンドラ／割り込みサブルーチン（</w:t>
      </w:r>
      <w:r>
        <w:rPr>
          <w:rFonts w:hint="eastAsia"/>
        </w:rPr>
        <w:t>ISR</w:t>
      </w:r>
      <w:r>
        <w:rPr>
          <w:rFonts w:hint="eastAsia"/>
        </w:rPr>
        <w:t>）</w:t>
      </w:r>
      <w:bookmarkEnd w:id="63"/>
    </w:p>
    <w:p w14:paraId="484C31F4" w14:textId="7C9B681F" w:rsidR="009B42BA" w:rsidRDefault="009B42BA" w:rsidP="009B42BA">
      <w:pPr>
        <w:pStyle w:val="aa"/>
        <w:ind w:left="447" w:firstLine="283"/>
      </w:pPr>
      <w:r>
        <w:t>割り込みで実行される処理は、「割り込みサブルーチン」や「割り込みハンドラ」と呼ぶ。「</w:t>
      </w:r>
      <w:r>
        <w:rPr>
          <w:rFonts w:hint="eastAsia"/>
        </w:rPr>
        <w:t>ISR</w:t>
      </w:r>
      <w:r>
        <w:rPr>
          <w:rFonts w:hint="eastAsia"/>
        </w:rPr>
        <w:t>」（</w:t>
      </w:r>
      <w:r>
        <w:rPr>
          <w:rFonts w:hint="eastAsia"/>
        </w:rPr>
        <w:t>Interrupt Service Routine</w:t>
      </w:r>
      <w:r>
        <w:rPr>
          <w:rFonts w:hint="eastAsia"/>
        </w:rPr>
        <w:t>）という略語も用いられる。</w:t>
      </w:r>
    </w:p>
    <w:p w14:paraId="654F79E6" w14:textId="0B91D64C" w:rsidR="002A0DDB" w:rsidRDefault="002A0DDB" w:rsidP="002A0DDB">
      <w:pPr>
        <w:pStyle w:val="aa"/>
        <w:ind w:left="447" w:firstLine="283"/>
      </w:pPr>
      <w:r>
        <w:t>以降、「割り込みハンドラ」で統一する。</w:t>
      </w:r>
    </w:p>
    <w:p w14:paraId="39015E4F" w14:textId="77777777" w:rsidR="00F50D7A" w:rsidRDefault="002A0DDB" w:rsidP="002A0DDB">
      <w:pPr>
        <w:pStyle w:val="aa"/>
        <w:spacing w:beforeLines="50" w:before="180"/>
        <w:ind w:left="447" w:firstLine="283"/>
      </w:pPr>
      <w:r>
        <w:rPr>
          <w:rFonts w:hint="eastAsia"/>
        </w:rPr>
        <w:t>O</w:t>
      </w:r>
      <w:r>
        <w:t>S</w:t>
      </w:r>
      <w:r>
        <w:t>に対して、特定の割り込み条件に対する割り込みハンドラを登録しておくと、その後条件が揃った時に割り込みハンドラが実行されるようになる。</w:t>
      </w:r>
    </w:p>
    <w:p w14:paraId="35C9281C" w14:textId="048BD32C" w:rsidR="009B42BA" w:rsidRDefault="00F50D7A" w:rsidP="002A0DDB">
      <w:pPr>
        <w:pStyle w:val="aa"/>
        <w:spacing w:beforeLines="50" w:before="180"/>
        <w:ind w:left="447" w:firstLine="283"/>
      </w:pPr>
      <w:r>
        <w:t>実際には、「</w:t>
      </w:r>
      <w:r>
        <w:rPr>
          <w:rFonts w:hint="eastAsia"/>
        </w:rPr>
        <w:t>OS</w:t>
      </w:r>
      <w:r>
        <w:rPr>
          <w:rFonts w:hint="eastAsia"/>
        </w:rPr>
        <w:t>に登録を要求する」というより、「割り込みベクタ」と呼ばれるコールバックテーブルに処理のアドレスを登録しておくだけである。</w:t>
      </w:r>
    </w:p>
    <w:p w14:paraId="47715DD9" w14:textId="0F37EC0A" w:rsidR="0088568D" w:rsidRDefault="0088568D" w:rsidP="0088568D">
      <w:pPr>
        <w:pStyle w:val="3"/>
      </w:pPr>
      <w:bookmarkStart w:id="64" w:name="_Toc378437709"/>
      <w:r>
        <w:rPr>
          <w:rFonts w:hint="eastAsia"/>
        </w:rPr>
        <w:t>割り込み</w:t>
      </w:r>
      <w:r w:rsidR="009B42BA">
        <w:rPr>
          <w:rFonts w:hint="eastAsia"/>
        </w:rPr>
        <w:t>ハンドラの</w:t>
      </w:r>
      <w:r>
        <w:rPr>
          <w:rFonts w:hint="eastAsia"/>
        </w:rPr>
        <w:t>処理</w:t>
      </w:r>
      <w:bookmarkEnd w:id="64"/>
    </w:p>
    <w:p w14:paraId="632A28DE" w14:textId="53AD8D95" w:rsidR="0088568D" w:rsidRDefault="00B70728" w:rsidP="0088568D">
      <w:pPr>
        <w:pStyle w:val="aa"/>
        <w:ind w:left="447" w:firstLine="283"/>
      </w:pPr>
      <w:r w:rsidRPr="00B70728">
        <w:rPr>
          <w:rFonts w:hint="eastAsia"/>
          <w:color w:val="FF0000"/>
        </w:rPr>
        <w:t>割り込み</w:t>
      </w:r>
      <w:r w:rsidR="002A0DDB">
        <w:rPr>
          <w:rFonts w:hint="eastAsia"/>
          <w:color w:val="FF0000"/>
        </w:rPr>
        <w:t>ハンドラの</w:t>
      </w:r>
      <w:r w:rsidR="009E2867">
        <w:rPr>
          <w:rFonts w:hint="eastAsia"/>
          <w:color w:val="FF0000"/>
        </w:rPr>
        <w:t>処理</w:t>
      </w:r>
      <w:r w:rsidRPr="00B70728">
        <w:rPr>
          <w:rFonts w:hint="eastAsia"/>
          <w:color w:val="FF0000"/>
        </w:rPr>
        <w:t>は、スレッドセーフではないことに留意しなければならない。</w:t>
      </w:r>
    </w:p>
    <w:p w14:paraId="4CA96FBE" w14:textId="3399B2AB" w:rsidR="00B70728" w:rsidRPr="002A0DDB" w:rsidRDefault="00B70728" w:rsidP="0088568D">
      <w:pPr>
        <w:pStyle w:val="aa"/>
        <w:ind w:left="447" w:firstLine="283"/>
        <w:rPr>
          <w:color w:val="FF0000"/>
        </w:rPr>
      </w:pPr>
      <w:r>
        <w:rPr>
          <w:rFonts w:hint="eastAsia"/>
        </w:rPr>
        <w:t>大きなローカル変数</w:t>
      </w:r>
      <w:r w:rsidR="009E2867">
        <w:rPr>
          <w:rFonts w:hint="eastAsia"/>
        </w:rPr>
        <w:t>の使用</w:t>
      </w:r>
      <w:r>
        <w:rPr>
          <w:rFonts w:hint="eastAsia"/>
        </w:rPr>
        <w:t>やメモリ確保などは行っては</w:t>
      </w:r>
      <w:r w:rsidR="009E2867">
        <w:rPr>
          <w:rFonts w:hint="eastAsia"/>
        </w:rPr>
        <w:t>ならず、</w:t>
      </w:r>
      <w:r>
        <w:rPr>
          <w:rFonts w:hint="eastAsia"/>
        </w:rPr>
        <w:t>printf</w:t>
      </w:r>
      <w:r>
        <w:rPr>
          <w:rFonts w:hint="eastAsia"/>
        </w:rPr>
        <w:t>などの出力も避け、関数呼び出しのような</w:t>
      </w:r>
      <w:r w:rsidR="009E2867">
        <w:rPr>
          <w:rFonts w:hint="eastAsia"/>
        </w:rPr>
        <w:t>ス</w:t>
      </w:r>
      <w:r>
        <w:rPr>
          <w:rFonts w:hint="eastAsia"/>
        </w:rPr>
        <w:t>タックを消費する要素</w:t>
      </w:r>
      <w:r w:rsidR="009E2867">
        <w:rPr>
          <w:rFonts w:hint="eastAsia"/>
        </w:rPr>
        <w:t>もできるだけ</w:t>
      </w:r>
      <w:r>
        <w:rPr>
          <w:rFonts w:hint="eastAsia"/>
        </w:rPr>
        <w:t>排除すべきである。</w:t>
      </w:r>
      <w:r w:rsidR="009E2867">
        <w:rPr>
          <w:rFonts w:hint="eastAsia"/>
        </w:rPr>
        <w:t>また、</w:t>
      </w:r>
      <w:r w:rsidR="009E2867" w:rsidRPr="002A0DDB">
        <w:rPr>
          <w:rFonts w:hint="eastAsia"/>
          <w:color w:val="FF0000"/>
        </w:rPr>
        <w:t>極めて短時間で処理を復帰させる必要がある。</w:t>
      </w:r>
    </w:p>
    <w:p w14:paraId="2A682576" w14:textId="5A8F59DD" w:rsidR="009E2867" w:rsidRDefault="009E2867" w:rsidP="002A0DDB">
      <w:pPr>
        <w:pStyle w:val="aa"/>
        <w:spacing w:beforeLines="50" w:before="180"/>
        <w:ind w:left="447" w:firstLine="283"/>
      </w:pPr>
      <w:r>
        <w:t>割り込み処理</w:t>
      </w:r>
      <w:r w:rsidR="002A0DDB">
        <w:t>は本当に必要に迫られたときにだけ使用し、</w:t>
      </w:r>
      <w:r>
        <w:t>どうしても使う場合は、「フラグを立ててタイミングを通知するだけ」にとどめ、他のスレッドが（若干遅延するが）そのフラグを見て処理を行うといった設計に</w:t>
      </w:r>
      <w:r w:rsidR="002A0DDB">
        <w:t>したほうがよい</w:t>
      </w:r>
      <w:r>
        <w:t>。</w:t>
      </w:r>
    </w:p>
    <w:p w14:paraId="0B761408" w14:textId="477CD39F" w:rsidR="009E2867" w:rsidRDefault="002A0DDB" w:rsidP="0088568D">
      <w:pPr>
        <w:pStyle w:val="aa"/>
        <w:ind w:left="447" w:firstLine="283"/>
      </w:pPr>
      <w:r>
        <w:t>画面</w:t>
      </w:r>
      <w:r w:rsidR="009E2867">
        <w:t>フリップのような</w:t>
      </w:r>
      <w:r>
        <w:t>、</w:t>
      </w:r>
      <w:r w:rsidR="009E2867">
        <w:t>タイミングが重要な処理はそのまま割り込み処理内で実行する。</w:t>
      </w:r>
    </w:p>
    <w:p w14:paraId="0330E3A1" w14:textId="267E3BAF" w:rsidR="00F50D7A" w:rsidRPr="009E2867" w:rsidRDefault="00F50D7A" w:rsidP="00F50D7A">
      <w:pPr>
        <w:pStyle w:val="aa"/>
        <w:spacing w:beforeLines="50" w:before="180"/>
        <w:ind w:left="447" w:firstLine="283"/>
      </w:pPr>
      <w:r>
        <w:t>なお、割り込み処理中に同じ割り込みの条件が揃っても、割り込みは発生せずに無視される。</w:t>
      </w:r>
    </w:p>
    <w:p w14:paraId="08CFAAC3" w14:textId="33473A0A" w:rsidR="00F64EDB" w:rsidRDefault="00F64EDB" w:rsidP="00F64EDB">
      <w:pPr>
        <w:pStyle w:val="3"/>
      </w:pPr>
      <w:bookmarkStart w:id="65" w:name="_Toc378437710"/>
      <w:r>
        <w:rPr>
          <w:rFonts w:hint="eastAsia"/>
        </w:rPr>
        <w:t>ハードウェア割り込みとソフトウェア割り込み</w:t>
      </w:r>
      <w:r w:rsidR="00AE3180">
        <w:rPr>
          <w:rFonts w:hint="eastAsia"/>
        </w:rPr>
        <w:t>、イベントコールバック</w:t>
      </w:r>
      <w:bookmarkEnd w:id="65"/>
    </w:p>
    <w:p w14:paraId="41B6C472" w14:textId="484EB54A" w:rsidR="00F64EDB" w:rsidRDefault="00290C1D" w:rsidP="00F64EDB">
      <w:pPr>
        <w:pStyle w:val="aa"/>
        <w:ind w:left="447" w:firstLine="283"/>
      </w:pPr>
      <w:r>
        <w:rPr>
          <w:rFonts w:hint="eastAsia"/>
        </w:rPr>
        <w:t>ここまで、割り込み処理に対する厳しい制約を示したが、基本的には「ハードウェア割り込み」と呼ばれる割り込み</w:t>
      </w:r>
      <w:r w:rsidR="00F50D7A">
        <w:rPr>
          <w:rFonts w:hint="eastAsia"/>
        </w:rPr>
        <w:t>のことを示している。ハードウェア割り込みは、</w:t>
      </w:r>
      <w:r>
        <w:rPr>
          <w:rFonts w:hint="eastAsia"/>
        </w:rPr>
        <w:t>特に神経質に扱う必要が</w:t>
      </w:r>
      <w:r w:rsidR="00F50D7A">
        <w:rPr>
          <w:rFonts w:hint="eastAsia"/>
        </w:rPr>
        <w:t>ある</w:t>
      </w:r>
      <w:r>
        <w:rPr>
          <w:rFonts w:hint="eastAsia"/>
        </w:rPr>
        <w:t>。</w:t>
      </w:r>
    </w:p>
    <w:p w14:paraId="1D92C42A" w14:textId="77777777" w:rsidR="00290C1D" w:rsidRDefault="00290C1D" w:rsidP="00290C1D">
      <w:pPr>
        <w:pStyle w:val="aa"/>
        <w:spacing w:beforeLines="50" w:before="180"/>
        <w:ind w:left="447" w:firstLine="283"/>
      </w:pPr>
      <w:r>
        <w:t>ハードウェア割り込みに対して「ソフトウェア割り込み」（</w:t>
      </w:r>
      <w:r>
        <w:rPr>
          <w:rFonts w:hint="eastAsia"/>
        </w:rPr>
        <w:t>SWI = WoftWare Interrupt</w:t>
      </w:r>
      <w:r>
        <w:t>）というものもある。</w:t>
      </w:r>
    </w:p>
    <w:p w14:paraId="3E8BA12A" w14:textId="395648A9" w:rsidR="00290C1D" w:rsidRDefault="00290C1D" w:rsidP="00290C1D">
      <w:pPr>
        <w:pStyle w:val="aa"/>
        <w:spacing w:beforeLines="50" w:before="180"/>
        <w:ind w:left="447" w:firstLine="283"/>
      </w:pPr>
      <w:r>
        <w:lastRenderedPageBreak/>
        <w:t>ソフトウェア割り込みは基本的にプロセスで保護されるため、安全性が高い。「例外」の発生や「ブレークポイント」</w:t>
      </w:r>
      <w:r w:rsidR="00683E27">
        <w:t>、プロセスに対する終了命令などもソフトウェア割り込みである。</w:t>
      </w:r>
    </w:p>
    <w:p w14:paraId="7660D8C7" w14:textId="4F7AAA5A" w:rsidR="00290C1D" w:rsidRDefault="00290C1D" w:rsidP="00290C1D">
      <w:pPr>
        <w:pStyle w:val="aa"/>
        <w:ind w:left="447" w:firstLine="283"/>
      </w:pPr>
      <w:r>
        <w:t>割り込みに対して割り込みハンドラを登録して実行することには変わりがない</w:t>
      </w:r>
      <w:r w:rsidR="009D1135">
        <w:t>が、ハードウェア割り込みのような厳密な即時性はない。割り込みを登録したスレッドの動作時に反応するので、スタック領域の不安は少ない。</w:t>
      </w:r>
    </w:p>
    <w:p w14:paraId="3DF76B5F" w14:textId="18BAE561" w:rsidR="00AE3180" w:rsidRDefault="00AE3180" w:rsidP="00AE3180">
      <w:pPr>
        <w:pStyle w:val="aa"/>
        <w:spacing w:beforeLines="50" w:before="180"/>
        <w:ind w:left="447" w:firstLine="283"/>
      </w:pPr>
      <w:r>
        <w:t>なお、</w:t>
      </w:r>
      <w:r>
        <w:rPr>
          <w:rFonts w:hint="eastAsia"/>
        </w:rPr>
        <w:t>VB</w:t>
      </w:r>
      <w:r>
        <w:rPr>
          <w:rFonts w:hint="eastAsia"/>
        </w:rPr>
        <w:t>や</w:t>
      </w:r>
      <w:r>
        <w:rPr>
          <w:rFonts w:hint="eastAsia"/>
        </w:rPr>
        <w:t>C#</w:t>
      </w:r>
      <w:r>
        <w:rPr>
          <w:rFonts w:hint="eastAsia"/>
        </w:rPr>
        <w:t>、</w:t>
      </w:r>
      <w:r>
        <w:rPr>
          <w:rFonts w:hint="eastAsia"/>
        </w:rPr>
        <w:t>MFC</w:t>
      </w:r>
      <w:r>
        <w:rPr>
          <w:rFonts w:hint="eastAsia"/>
        </w:rPr>
        <w:t>など、</w:t>
      </w:r>
      <w:r>
        <w:t>多くの</w:t>
      </w:r>
      <w:r>
        <w:rPr>
          <w:rFonts w:hint="eastAsia"/>
        </w:rPr>
        <w:t>開発ツールでは、ボタンクリックやキー入力などに応じたイベントコールバックを定義できる。これも割り込みの一種のようなものであるが、基本的に各アプリケーションで制御され、特にコンテキストの切り替えを行うこともなく、逐次処理される。</w:t>
      </w:r>
    </w:p>
    <w:p w14:paraId="00BC38BC" w14:textId="2AC7858E" w:rsidR="00AE3180" w:rsidRDefault="00AE3180" w:rsidP="00AE3180">
      <w:pPr>
        <w:pStyle w:val="3"/>
      </w:pPr>
      <w:bookmarkStart w:id="66" w:name="_Toc378437711"/>
      <w:r>
        <w:rPr>
          <w:rFonts w:hint="eastAsia"/>
        </w:rPr>
        <w:t>シグナル</w:t>
      </w:r>
      <w:bookmarkEnd w:id="66"/>
    </w:p>
    <w:p w14:paraId="4832D7EA" w14:textId="26373607" w:rsidR="00AE3180" w:rsidRDefault="00AE3180" w:rsidP="00AE3180">
      <w:pPr>
        <w:pStyle w:val="aa"/>
        <w:ind w:left="447" w:firstLine="283"/>
      </w:pPr>
      <w:r>
        <w:rPr>
          <w:rFonts w:hint="eastAsia"/>
        </w:rPr>
        <w:t>OS</w:t>
      </w:r>
      <w:r>
        <w:rPr>
          <w:rFonts w:hint="eastAsia"/>
        </w:rPr>
        <w:t>が用意するプロセス管理のためのソフトウェア割り込みが「シグナル」である。</w:t>
      </w:r>
    </w:p>
    <w:p w14:paraId="21E1F754" w14:textId="0D4AAEFE" w:rsidR="009D1135" w:rsidRDefault="009D1135" w:rsidP="00AE3180">
      <w:pPr>
        <w:pStyle w:val="aa"/>
        <w:ind w:left="447" w:firstLine="283"/>
      </w:pPr>
      <w:r>
        <w:rPr>
          <w:rFonts w:hint="eastAsia"/>
        </w:rPr>
        <w:t>U</w:t>
      </w:r>
      <w:r>
        <w:t>nix</w:t>
      </w:r>
      <w:r>
        <w:t>系</w:t>
      </w:r>
      <w:r>
        <w:rPr>
          <w:rFonts w:hint="eastAsia"/>
        </w:rPr>
        <w:t>OS</w:t>
      </w:r>
      <w:r>
        <w:rPr>
          <w:rFonts w:hint="eastAsia"/>
        </w:rPr>
        <w:t>に搭載されている仕組みである。</w:t>
      </w:r>
    </w:p>
    <w:p w14:paraId="05D00EB6" w14:textId="39777344" w:rsidR="005B50C3" w:rsidRDefault="005B50C3" w:rsidP="005B50C3">
      <w:pPr>
        <w:pStyle w:val="aa"/>
        <w:spacing w:beforeLines="50" w:before="180"/>
        <w:ind w:left="447" w:firstLine="283"/>
      </w:pPr>
      <w:r>
        <w:t>スレッドごとに任意のシグナルに対するイベントハンドラを登録するごとができるため、スレッド間の通信に用いることもできる。</w:t>
      </w:r>
    </w:p>
    <w:p w14:paraId="435B6071" w14:textId="1582E6A7" w:rsidR="00C00EB5" w:rsidRDefault="00E636A4" w:rsidP="005B50C3">
      <w:pPr>
        <w:pStyle w:val="aa"/>
        <w:spacing w:beforeLines="50" w:before="180"/>
        <w:ind w:left="447" w:firstLine="283"/>
      </w:pPr>
      <w:r>
        <w:rPr>
          <w:rFonts w:hint="eastAsia"/>
        </w:rPr>
        <w:t>なお、シグナルの発行を行うコマンドや関数は「</w:t>
      </w:r>
      <w:r>
        <w:rPr>
          <w:rFonts w:hint="eastAsia"/>
        </w:rPr>
        <w:t>kill</w:t>
      </w:r>
      <w:r>
        <w:rPr>
          <w:rFonts w:hint="eastAsia"/>
        </w:rPr>
        <w:t>」である。プロセスに終了要求を送るのが主な用途のためであるが、様々なシグナルに対応する。</w:t>
      </w:r>
    </w:p>
    <w:p w14:paraId="0E15FFD8" w14:textId="16E42585" w:rsidR="00921BDB" w:rsidRPr="00AE3180" w:rsidRDefault="00921BDB" w:rsidP="005B50C3">
      <w:pPr>
        <w:pStyle w:val="aa"/>
        <w:spacing w:beforeLines="50" w:before="180"/>
        <w:ind w:left="447" w:firstLine="283"/>
      </w:pPr>
      <w:r>
        <w:rPr>
          <w:rFonts w:hint="eastAsia"/>
        </w:rPr>
        <w:t>Windows</w:t>
      </w:r>
      <w:r>
        <w:rPr>
          <w:rFonts w:hint="eastAsia"/>
        </w:rPr>
        <w:t>では、シグナルと同様に、プロセスの外から何らかの要求を行う際は、ウインドウメッセージを用いる。</w:t>
      </w:r>
    </w:p>
    <w:p w14:paraId="21D69FA2" w14:textId="3C0243FF" w:rsidR="00F64EDB" w:rsidRDefault="00AE3180" w:rsidP="00F64EDB">
      <w:pPr>
        <w:pStyle w:val="3"/>
      </w:pPr>
      <w:bookmarkStart w:id="67" w:name="_Toc378437712"/>
      <w:r>
        <w:rPr>
          <w:rFonts w:hint="eastAsia"/>
        </w:rPr>
        <w:t>タイマー</w:t>
      </w:r>
      <w:r w:rsidR="00F64EDB">
        <w:rPr>
          <w:rFonts w:hint="eastAsia"/>
        </w:rPr>
        <w:t>割り込み</w:t>
      </w:r>
      <w:bookmarkEnd w:id="67"/>
    </w:p>
    <w:p w14:paraId="3F3CA683" w14:textId="6D415DE7" w:rsidR="00F64EDB" w:rsidRDefault="00AE3180" w:rsidP="00F64EDB">
      <w:pPr>
        <w:pStyle w:val="aa"/>
        <w:ind w:left="447" w:firstLine="283"/>
      </w:pPr>
      <w:r>
        <w:t>タイマー割り込みは一定時間ごとにイベントハンドラを呼び出す割り込みである。</w:t>
      </w:r>
    </w:p>
    <w:p w14:paraId="17F88841" w14:textId="77777777" w:rsidR="005B50C3" w:rsidRDefault="00AE3180" w:rsidP="00F64EDB">
      <w:pPr>
        <w:pStyle w:val="aa"/>
        <w:ind w:left="447" w:firstLine="283"/>
      </w:pPr>
      <w:r>
        <w:rPr>
          <w:rFonts w:hint="eastAsia"/>
        </w:rPr>
        <w:t>OS</w:t>
      </w:r>
      <w:r>
        <w:rPr>
          <w:rFonts w:hint="eastAsia"/>
        </w:rPr>
        <w:t>は</w:t>
      </w:r>
      <w:r w:rsidR="005B50C3">
        <w:rPr>
          <w:rFonts w:hint="eastAsia"/>
        </w:rPr>
        <w:t>ハードウェアタイマー割り込みを使うことで、</w:t>
      </w:r>
      <w:r>
        <w:rPr>
          <w:rFonts w:hint="eastAsia"/>
        </w:rPr>
        <w:t>タスクの</w:t>
      </w:r>
      <w:r w:rsidR="005B50C3">
        <w:rPr>
          <w:rFonts w:hint="eastAsia"/>
        </w:rPr>
        <w:t>タイムスライスを実現している。</w:t>
      </w:r>
    </w:p>
    <w:p w14:paraId="238FB04F" w14:textId="703CAE11" w:rsidR="00C00EB5" w:rsidRDefault="00C00EB5" w:rsidP="005B50C3">
      <w:pPr>
        <w:pStyle w:val="aa"/>
        <w:spacing w:beforeLines="50" w:before="180"/>
        <w:ind w:left="447" w:firstLine="283"/>
      </w:pPr>
      <w:r>
        <w:t>Unix</w:t>
      </w:r>
      <w:r>
        <w:t>系</w:t>
      </w:r>
      <w:r>
        <w:t>OS</w:t>
      </w:r>
      <w:r>
        <w:t>では、一定間隔で「アラーム」というシグナルを発行するソフトウェアタイマー割り込みを用意している。</w:t>
      </w:r>
    </w:p>
    <w:p w14:paraId="7522C060" w14:textId="4FC4DBB2" w:rsidR="00AE3180" w:rsidRDefault="005B50C3" w:rsidP="005B50C3">
      <w:pPr>
        <w:pStyle w:val="aa"/>
        <w:spacing w:beforeLines="50" w:before="180"/>
        <w:ind w:left="447" w:firstLine="283"/>
      </w:pPr>
      <w:r>
        <w:rPr>
          <w:rFonts w:hint="eastAsia"/>
        </w:rPr>
        <w:t>また、多くの開発ツールでは、イベントコールバックの形でソフトウェアタイマー割り込みに対応している。</w:t>
      </w:r>
    </w:p>
    <w:p w14:paraId="0C2AD73C" w14:textId="7132041F" w:rsidR="00F64EDB" w:rsidRDefault="00F64EDB" w:rsidP="00F64EDB">
      <w:pPr>
        <w:pStyle w:val="3"/>
      </w:pPr>
      <w:bookmarkStart w:id="68" w:name="_Toc378437713"/>
      <w:r>
        <w:rPr>
          <w:rFonts w:hint="eastAsia"/>
        </w:rPr>
        <w:lastRenderedPageBreak/>
        <w:t>システムコール</w:t>
      </w:r>
      <w:bookmarkEnd w:id="68"/>
    </w:p>
    <w:p w14:paraId="5ECF010C" w14:textId="77777777" w:rsidR="00A97305" w:rsidRDefault="00921BDB" w:rsidP="00F64EDB">
      <w:pPr>
        <w:pStyle w:val="aa"/>
        <w:ind w:left="447" w:firstLine="283"/>
      </w:pPr>
      <w:r>
        <w:rPr>
          <w:rFonts w:hint="eastAsia"/>
        </w:rPr>
        <w:t>「シグナル」の</w:t>
      </w:r>
      <w:r w:rsidR="00A97305">
        <w:rPr>
          <w:rFonts w:hint="eastAsia"/>
        </w:rPr>
        <w:t>ような</w:t>
      </w:r>
      <w:r>
        <w:rPr>
          <w:rFonts w:hint="eastAsia"/>
        </w:rPr>
        <w:t>ソフトウェア割り込みは</w:t>
      </w:r>
      <w:r>
        <w:rPr>
          <w:rFonts w:hint="eastAsia"/>
        </w:rPr>
        <w:t>OS</w:t>
      </w:r>
      <w:r>
        <w:rPr>
          <w:rFonts w:hint="eastAsia"/>
        </w:rPr>
        <w:t>が管理している。</w:t>
      </w:r>
    </w:p>
    <w:p w14:paraId="26D508AF" w14:textId="72204B81" w:rsidR="00F64EDB" w:rsidRDefault="00A97305" w:rsidP="00F64EDB">
      <w:pPr>
        <w:pStyle w:val="aa"/>
        <w:ind w:left="447" w:firstLine="283"/>
      </w:pPr>
      <w:r>
        <w:rPr>
          <w:rFonts w:hint="eastAsia"/>
        </w:rPr>
        <w:t>OS</w:t>
      </w:r>
      <w:r>
        <w:rPr>
          <w:rFonts w:hint="eastAsia"/>
        </w:rPr>
        <w:t>は、タスク管理（ソフトウェア割り込みを含む）、メモリ管理、ファイルシステムなどを管理しており、</w:t>
      </w:r>
      <w:r>
        <w:rPr>
          <w:rFonts w:hint="eastAsia"/>
        </w:rPr>
        <w:t>OS</w:t>
      </w:r>
      <w:r>
        <w:rPr>
          <w:rFonts w:hint="eastAsia"/>
        </w:rPr>
        <w:t>はこれらの機能を使うために「システムコール」と呼ばれる関数を提供している。</w:t>
      </w:r>
    </w:p>
    <w:p w14:paraId="5BFD993C" w14:textId="24314E64" w:rsidR="00A97305" w:rsidRDefault="00A97305" w:rsidP="00A97305">
      <w:pPr>
        <w:pStyle w:val="aa"/>
        <w:spacing w:beforeLines="50" w:before="180"/>
        <w:ind w:left="447" w:firstLine="283"/>
      </w:pPr>
      <w:r>
        <w:t>SDK</w:t>
      </w:r>
      <w:r>
        <w:t>の関数リファレンスで、システムコールとして紹介されているものや、内部でシステムコールを使用していると説明されているものは、</w:t>
      </w:r>
      <w:r>
        <w:t>OS</w:t>
      </w:r>
      <w:r>
        <w:t>の機能を使用するものであることを示している。</w:t>
      </w:r>
    </w:p>
    <w:p w14:paraId="317AEFBC" w14:textId="24F34881" w:rsidR="00A97305" w:rsidRPr="00F64EDB" w:rsidRDefault="00A97305" w:rsidP="00A97305">
      <w:pPr>
        <w:pStyle w:val="aa"/>
        <w:ind w:left="447" w:firstLine="283"/>
      </w:pPr>
      <w:r>
        <w:t>例えば、</w:t>
      </w:r>
      <w:r>
        <w:rPr>
          <w:rFonts w:hint="eastAsia"/>
        </w:rPr>
        <w:t xml:space="preserve">fopen() </w:t>
      </w:r>
      <w:r>
        <w:rPr>
          <w:rFonts w:hint="eastAsia"/>
        </w:rPr>
        <w:t>や</w:t>
      </w:r>
      <w:r>
        <w:rPr>
          <w:rFonts w:hint="eastAsia"/>
        </w:rPr>
        <w:t xml:space="preserve"> malloc() </w:t>
      </w:r>
      <w:r>
        <w:rPr>
          <w:rFonts w:hint="eastAsia"/>
        </w:rPr>
        <w:t>などは内部でシステムコールを使用している。</w:t>
      </w:r>
    </w:p>
    <w:p w14:paraId="49B92A98" w14:textId="4F8758E0" w:rsidR="003F1DF2" w:rsidRDefault="003F1DF2" w:rsidP="003F1DF2">
      <w:pPr>
        <w:pStyle w:val="1"/>
      </w:pPr>
      <w:bookmarkStart w:id="69" w:name="_Toc378437714"/>
      <w:r>
        <w:rPr>
          <w:rFonts w:hint="eastAsia"/>
        </w:rPr>
        <w:t>マルチスレッドで起こ</w:t>
      </w:r>
      <w:r w:rsidR="00394B92">
        <w:rPr>
          <w:rFonts w:hint="eastAsia"/>
        </w:rPr>
        <w:t>り得る</w:t>
      </w:r>
      <w:r>
        <w:rPr>
          <w:rFonts w:hint="eastAsia"/>
        </w:rPr>
        <w:t>問題①</w:t>
      </w:r>
      <w:bookmarkEnd w:id="69"/>
    </w:p>
    <w:p w14:paraId="69AE420D" w14:textId="33543DE9" w:rsidR="002D197F" w:rsidRDefault="002D197F" w:rsidP="002D197F">
      <w:pPr>
        <w:pStyle w:val="a8"/>
        <w:ind w:firstLine="283"/>
      </w:pPr>
      <w:r>
        <w:t>マルチスレッドプログラミングは難しい。</w:t>
      </w:r>
    </w:p>
    <w:p w14:paraId="41D7F354" w14:textId="0FECCEA4" w:rsidR="002D197F" w:rsidRDefault="002D197F" w:rsidP="002D197F">
      <w:pPr>
        <w:pStyle w:val="a8"/>
        <w:ind w:firstLine="283"/>
      </w:pPr>
      <w:r>
        <w:t>安易な制御では結果が破損し、結果を保護しようとすればパフォーマンスが劣化する。</w:t>
      </w:r>
    </w:p>
    <w:p w14:paraId="0AC01351" w14:textId="3F865195" w:rsidR="002D197F" w:rsidRDefault="002D197F" w:rsidP="002D197F">
      <w:pPr>
        <w:pStyle w:val="a8"/>
        <w:spacing w:beforeLines="50" w:before="180"/>
        <w:ind w:firstLine="283"/>
      </w:pPr>
      <w:r>
        <w:t>スレッドを作ること自体はとても簡単ではあるが、各スレッドが情報をどのように保護し、共有し、かつ、最大限のパフォーマンスを引き出すか、という点を適切に設計するのは難しい。</w:t>
      </w:r>
    </w:p>
    <w:p w14:paraId="1EF4A995" w14:textId="0F1A51B7" w:rsidR="002D197F" w:rsidRPr="002D197F" w:rsidRDefault="002D197F" w:rsidP="002D197F">
      <w:pPr>
        <w:pStyle w:val="a8"/>
        <w:spacing w:beforeLines="50" w:before="180"/>
        <w:ind w:firstLine="283"/>
      </w:pPr>
      <w:r>
        <w:t>以降、マルチスレッドプログラミングで実際に起こりえる問題とその対策を説明していく。</w:t>
      </w:r>
    </w:p>
    <w:p w14:paraId="5FA3E801" w14:textId="034D41AC" w:rsidR="003F1DF2" w:rsidRDefault="0087747D" w:rsidP="003F1DF2">
      <w:pPr>
        <w:pStyle w:val="2"/>
      </w:pPr>
      <w:bookmarkStart w:id="70" w:name="_Toc378437715"/>
      <w:r>
        <w:rPr>
          <w:rFonts w:hint="eastAsia"/>
        </w:rPr>
        <w:t>データ破損（</w:t>
      </w:r>
      <w:r w:rsidR="003F1DF2">
        <w:rPr>
          <w:rFonts w:hint="eastAsia"/>
        </w:rPr>
        <w:t>不完全な</w:t>
      </w:r>
      <w:r w:rsidR="00B06BC6">
        <w:rPr>
          <w:rFonts w:hint="eastAsia"/>
        </w:rPr>
        <w:t>アトミック</w:t>
      </w:r>
      <w:r w:rsidR="003F1DF2">
        <w:rPr>
          <w:rFonts w:hint="eastAsia"/>
        </w:rPr>
        <w:t>操作</w:t>
      </w:r>
      <w:r>
        <w:rPr>
          <w:rFonts w:hint="eastAsia"/>
        </w:rPr>
        <w:t>）</w:t>
      </w:r>
      <w:bookmarkEnd w:id="70"/>
    </w:p>
    <w:p w14:paraId="2E085697" w14:textId="30B012A9" w:rsidR="003F1DF2" w:rsidRDefault="006A211A" w:rsidP="003F1DF2">
      <w:pPr>
        <w:pStyle w:val="a9"/>
        <w:ind w:firstLine="283"/>
      </w:pPr>
      <w:r>
        <w:t>スレッドの処理が、データを読み込んでから書き込むまでの間に他のスレッドの処理が入り込むと、データ破損が起こる。</w:t>
      </w:r>
    </w:p>
    <w:p w14:paraId="6DC89EA8" w14:textId="11A79D52" w:rsidR="006A211A" w:rsidRDefault="00B123B2" w:rsidP="00B123B2">
      <w:pPr>
        <w:pStyle w:val="a9"/>
        <w:keepNext/>
        <w:widowControl/>
        <w:spacing w:beforeLines="50" w:before="180"/>
        <w:ind w:firstLineChars="0" w:firstLine="0"/>
      </w:pPr>
      <w:r>
        <w:lastRenderedPageBreak/>
        <w:t>データ破損の例：</w:t>
      </w:r>
    </w:p>
    <w:p w14:paraId="2ED2406B" w14:textId="693A48E5" w:rsidR="00B123B2" w:rsidRDefault="00B43D31" w:rsidP="00B123B2">
      <w:pPr>
        <w:pStyle w:val="a9"/>
        <w:ind w:firstLineChars="0" w:firstLine="0"/>
      </w:pPr>
      <w:r>
        <w:object w:dxaOrig="10726" w:dyaOrig="4666" w14:anchorId="39A8CC1C">
          <v:shape id="_x0000_i1037" type="#_x0000_t75" style="width:419.35pt;height:182.6pt" o:ole="">
            <v:imagedata r:id="rId47" o:title=""/>
          </v:shape>
          <o:OLEObject Type="Embed" ProgID="Visio.Drawing.15" ShapeID="_x0000_i1037" DrawAspect="Content" ObjectID="_1452445727" r:id="rId48"/>
        </w:object>
      </w:r>
    </w:p>
    <w:p w14:paraId="447B74E3" w14:textId="27294FD9" w:rsidR="006A211A" w:rsidRDefault="006A211A" w:rsidP="003F1DF2">
      <w:pPr>
        <w:pStyle w:val="a9"/>
        <w:ind w:firstLine="283"/>
      </w:pPr>
      <w:r>
        <w:t>この問題は、一方が処理を始めた時点で、他のスレッドが処理できないように</w:t>
      </w:r>
      <w:r w:rsidRPr="00B82E65">
        <w:rPr>
          <w:color w:val="FF0000"/>
        </w:rPr>
        <w:t>「ロック」</w:t>
      </w:r>
      <w:r>
        <w:t>することで解消できる。</w:t>
      </w:r>
    </w:p>
    <w:p w14:paraId="2E431873" w14:textId="050AD18E" w:rsidR="00B123B2" w:rsidRDefault="00B123B2" w:rsidP="00B123B2">
      <w:pPr>
        <w:pStyle w:val="a9"/>
        <w:keepNext/>
        <w:widowControl/>
        <w:spacing w:beforeLines="50" w:before="180"/>
        <w:ind w:firstLineChars="0" w:firstLine="0"/>
      </w:pPr>
      <w:r>
        <w:t>データ破損の改善例：</w:t>
      </w:r>
    </w:p>
    <w:p w14:paraId="5F0DBB7B" w14:textId="7D4CD057" w:rsidR="00B123B2" w:rsidRPr="00B123B2" w:rsidRDefault="004064AB" w:rsidP="004064AB">
      <w:pPr>
        <w:pStyle w:val="a9"/>
        <w:ind w:rightChars="-68" w:right="-143" w:firstLineChars="0" w:firstLine="0"/>
      </w:pPr>
      <w:r>
        <w:object w:dxaOrig="10726" w:dyaOrig="4620" w14:anchorId="6A8ACBE9">
          <v:shape id="_x0000_i1038" type="#_x0000_t75" style="width:419.35pt;height:180.85pt" o:ole="">
            <v:imagedata r:id="rId49" o:title=""/>
          </v:shape>
          <o:OLEObject Type="Embed" ProgID="Visio.Drawing.15" ShapeID="_x0000_i1038" DrawAspect="Content" ObjectID="_1452445728" r:id="rId50"/>
        </w:object>
      </w:r>
    </w:p>
    <w:p w14:paraId="6030C14E" w14:textId="231175C4" w:rsidR="006A211A" w:rsidRDefault="006A211A" w:rsidP="00B82E65">
      <w:pPr>
        <w:pStyle w:val="a9"/>
        <w:spacing w:beforeLines="50" w:before="180"/>
        <w:ind w:firstLine="283"/>
      </w:pPr>
      <w:r>
        <w:t>このように、読み込み～書き込みの過程で割り込まれては困る一続きの操作（処理）を、</w:t>
      </w:r>
      <w:r w:rsidRPr="00B06BC6">
        <w:rPr>
          <w:color w:val="FF0000"/>
        </w:rPr>
        <w:t>「不可分操作」</w:t>
      </w:r>
      <w:r>
        <w:t>もしくは</w:t>
      </w:r>
      <w:r w:rsidRPr="00B06BC6">
        <w:rPr>
          <w:color w:val="FF0000"/>
        </w:rPr>
        <w:t>「アトミック操作」</w:t>
      </w:r>
      <w:r>
        <w:t>と呼ぶ。</w:t>
      </w:r>
    </w:p>
    <w:p w14:paraId="1EE98C72" w14:textId="1F8D785F" w:rsidR="006A211A" w:rsidRDefault="00242E13" w:rsidP="00B82E65">
      <w:pPr>
        <w:pStyle w:val="a9"/>
        <w:spacing w:beforeLines="50" w:before="180"/>
        <w:ind w:firstLine="283"/>
      </w:pPr>
      <w:r>
        <w:t>また、一旦読み出して書き戻すような操作ではなく、「</w:t>
      </w:r>
      <w:r w:rsidRPr="00242E13">
        <w:rPr>
          <w:rFonts w:ascii="ＭＳ ゴシック" w:hAnsi="ＭＳ ゴシック" w:hint="eastAsia"/>
          <w:color w:val="0070C0"/>
        </w:rPr>
        <w:t>a += 1</w:t>
      </w:r>
      <w:r w:rsidRPr="00242E13">
        <w:rPr>
          <w:rFonts w:ascii="ＭＳ ゴシック" w:hAnsi="ＭＳ ゴシック"/>
          <w:color w:val="0070C0"/>
        </w:rPr>
        <w:t>0</w:t>
      </w:r>
      <w:r>
        <w:t>」のような一回の式で済ませればロックする必要がないかと思えばそうでもない。「</w:t>
      </w:r>
      <w:r w:rsidRPr="00242E13">
        <w:rPr>
          <w:rFonts w:ascii="ＭＳ ゴシック" w:hAnsi="ＭＳ ゴシック" w:hint="eastAsia"/>
          <w:color w:val="0070C0"/>
        </w:rPr>
        <w:t>a += 10</w:t>
      </w:r>
      <w:r>
        <w:rPr>
          <w:rFonts w:hint="eastAsia"/>
        </w:rPr>
        <w:t>」のような処理では、機械語レベルでは「</w:t>
      </w:r>
      <w:r w:rsidRPr="00242E13">
        <w:rPr>
          <w:rFonts w:ascii="ＭＳ ゴシック" w:hAnsi="ＭＳ ゴシック"/>
          <w:color w:val="0070C0"/>
        </w:rPr>
        <w:t>レジスタ</w:t>
      </w:r>
      <w:r w:rsidRPr="00242E13">
        <w:rPr>
          <w:rFonts w:ascii="ＭＳ ゴシック" w:hAnsi="ＭＳ ゴシック" w:hint="eastAsia"/>
          <w:color w:val="0070C0"/>
        </w:rPr>
        <w:t xml:space="preserve"> = a</w:t>
      </w:r>
      <w:r w:rsidRPr="00242E13">
        <w:rPr>
          <w:rFonts w:ascii="ＭＳ ゴシック" w:hAnsi="ＭＳ ゴシック"/>
          <w:color w:val="0070C0"/>
        </w:rPr>
        <w:t xml:space="preserve"> </w:t>
      </w:r>
      <w:r w:rsidRPr="00242E13">
        <w:rPr>
          <w:rFonts w:ascii="ＭＳ ゴシック" w:hAnsi="ＭＳ ゴシック" w:hint="eastAsia"/>
          <w:color w:val="FF0000"/>
        </w:rPr>
        <w:t>→</w:t>
      </w:r>
      <w:r w:rsidRPr="00242E13">
        <w:rPr>
          <w:rFonts w:ascii="ＭＳ ゴシック" w:hAnsi="ＭＳ ゴシック" w:hint="eastAsia"/>
          <w:color w:val="0070C0"/>
        </w:rPr>
        <w:t xml:space="preserve"> レジスタ += 1</w:t>
      </w:r>
      <w:r w:rsidRPr="00242E13">
        <w:rPr>
          <w:rFonts w:ascii="ＭＳ ゴシック" w:hAnsi="ＭＳ ゴシック"/>
          <w:color w:val="0070C0"/>
        </w:rPr>
        <w:t xml:space="preserve">0 </w:t>
      </w:r>
      <w:r w:rsidRPr="00242E13">
        <w:rPr>
          <w:rFonts w:ascii="ＭＳ ゴシック" w:hAnsi="ＭＳ ゴシック" w:hint="eastAsia"/>
          <w:color w:val="FF0000"/>
        </w:rPr>
        <w:t xml:space="preserve">→ </w:t>
      </w:r>
      <w:r w:rsidRPr="00242E13">
        <w:rPr>
          <w:rFonts w:ascii="ＭＳ ゴシック" w:hAnsi="ＭＳ ゴシック" w:hint="eastAsia"/>
          <w:color w:val="0070C0"/>
        </w:rPr>
        <w:t>a = レジスタ</w:t>
      </w:r>
      <w:r>
        <w:rPr>
          <w:rFonts w:hint="eastAsia"/>
        </w:rPr>
        <w:t>」という処理に展開されるので、途中で割り込まれる事は十分に</w:t>
      </w:r>
      <w:r w:rsidR="008A6155">
        <w:rPr>
          <w:rFonts w:hint="eastAsia"/>
        </w:rPr>
        <w:t>起こり得る</w:t>
      </w:r>
      <w:r>
        <w:rPr>
          <w:rFonts w:hint="eastAsia"/>
        </w:rPr>
        <w:t>。</w:t>
      </w:r>
    </w:p>
    <w:p w14:paraId="541189B2" w14:textId="77777777" w:rsidR="00B82E65" w:rsidRDefault="00B82E65" w:rsidP="00B82E65">
      <w:pPr>
        <w:pStyle w:val="a9"/>
        <w:spacing w:beforeLines="50" w:before="180"/>
        <w:ind w:firstLine="283"/>
      </w:pPr>
      <w:r>
        <w:t>こうした問題はタイミングによって生じる問題である。</w:t>
      </w:r>
    </w:p>
    <w:p w14:paraId="604A1571" w14:textId="3FDC5DA3" w:rsidR="00B82E65" w:rsidRDefault="00B82E65" w:rsidP="00B82E65">
      <w:pPr>
        <w:pStyle w:val="a9"/>
        <w:ind w:firstLine="283"/>
      </w:pPr>
      <w:r>
        <w:t>シングルコア環境では中途半端なタイミングでコンテキスト切り替えが発生しない限り</w:t>
      </w:r>
      <w:r>
        <w:lastRenderedPageBreak/>
        <w:t>は問題が表面化しないため、潜在的な問題が埋もれている可能性がある。</w:t>
      </w:r>
    </w:p>
    <w:p w14:paraId="0D885C3B" w14:textId="152573B5" w:rsidR="00B82E65" w:rsidRDefault="00B82E65" w:rsidP="00B82E65">
      <w:pPr>
        <w:pStyle w:val="a9"/>
        <w:ind w:firstLine="283"/>
      </w:pPr>
      <w:r>
        <w:t>マルチコア環境ではあらゆるタイミングで並列動作するので、長らく大丈夫だったはずの処理でも問題を起こす可能性がある。</w:t>
      </w:r>
    </w:p>
    <w:p w14:paraId="01071FA4" w14:textId="51ACEC41" w:rsidR="00B90838" w:rsidRDefault="00B90838" w:rsidP="00B90838">
      <w:pPr>
        <w:pStyle w:val="3"/>
      </w:pPr>
      <w:r>
        <w:rPr>
          <w:rFonts w:hint="eastAsia"/>
        </w:rPr>
        <w:t>解決策</w:t>
      </w:r>
    </w:p>
    <w:p w14:paraId="6D833DB9" w14:textId="020E9DC1" w:rsidR="007B2546" w:rsidRDefault="007B2546" w:rsidP="00B90838">
      <w:pPr>
        <w:pStyle w:val="aa"/>
        <w:ind w:left="447" w:firstLine="283"/>
      </w:pPr>
      <w:r>
        <w:t>このような問題が起こらないように</w:t>
      </w:r>
      <w:r w:rsidR="00B90838">
        <w:t>するには明示的に</w:t>
      </w:r>
      <w:r w:rsidRPr="007B2546">
        <w:rPr>
          <w:color w:val="FF0000"/>
        </w:rPr>
        <w:t>「同期」</w:t>
      </w:r>
      <w:r w:rsidR="00B90838">
        <w:t>を行う必要がある</w:t>
      </w:r>
      <w:r>
        <w:t>。</w:t>
      </w:r>
    </w:p>
    <w:p w14:paraId="05C6B82E" w14:textId="76E762E3" w:rsidR="00B90838" w:rsidRPr="00B90838" w:rsidRDefault="00B90838" w:rsidP="00B90838">
      <w:pPr>
        <w:pStyle w:val="aa"/>
        <w:ind w:left="447" w:firstLine="283"/>
        <w:rPr>
          <w:rFonts w:hint="eastAsia"/>
        </w:rPr>
      </w:pPr>
      <w:r>
        <w:t>アトミック操作を保証するための「排他制御」（ロック）や、一方の準備ができるまで監視しながら待機する「モニター」などを用いることで、適切な同期をとることができる。</w:t>
      </w:r>
    </w:p>
    <w:p w14:paraId="3019F9AC" w14:textId="7F08AF51" w:rsidR="007B2546" w:rsidRDefault="007B2546" w:rsidP="00B90838">
      <w:pPr>
        <w:pStyle w:val="aa"/>
        <w:spacing w:beforeLines="50" w:before="180"/>
        <w:ind w:left="447" w:firstLine="283"/>
      </w:pPr>
      <w:r>
        <w:t>同期には様々な</w:t>
      </w:r>
      <w:r w:rsidR="00B90838">
        <w:t>種類と</w:t>
      </w:r>
      <w:r>
        <w:t>問題がある。</w:t>
      </w:r>
      <w:r w:rsidR="00B90838">
        <w:t>詳細は後述する。</w:t>
      </w:r>
    </w:p>
    <w:p w14:paraId="564711C0" w14:textId="2C32A0D1" w:rsidR="00B47398" w:rsidRDefault="00B47398" w:rsidP="00B47398">
      <w:pPr>
        <w:pStyle w:val="2"/>
      </w:pPr>
      <w:bookmarkStart w:id="71" w:name="_Toc378437716"/>
      <w:r>
        <w:rPr>
          <w:rFonts w:hint="eastAsia"/>
        </w:rPr>
        <w:t>スレッド間の情報共有の失敗</w:t>
      </w:r>
      <w:bookmarkEnd w:id="71"/>
      <w:r w:rsidR="00B946A2">
        <w:rPr>
          <w:rFonts w:hint="eastAsia"/>
        </w:rPr>
        <w:t>①：コンパイラの最適化の問題</w:t>
      </w:r>
    </w:p>
    <w:p w14:paraId="7F80E05E" w14:textId="513DC0A9" w:rsidR="00B47398" w:rsidRDefault="0059752A" w:rsidP="00B47398">
      <w:pPr>
        <w:pStyle w:val="a9"/>
        <w:ind w:firstLine="283"/>
      </w:pPr>
      <w:r>
        <w:t>マルチスレッドプログラミングでは、</w:t>
      </w:r>
      <w:r w:rsidR="00CD0FB6">
        <w:t>他のスレッドが更新した情報を確実に扱える</w:t>
      </w:r>
      <w:r w:rsidR="001C4F35">
        <w:t>ように</w:t>
      </w:r>
      <w:r w:rsidR="00CD0FB6">
        <w:t>気にかける必要がある。</w:t>
      </w:r>
    </w:p>
    <w:p w14:paraId="354E3BB8" w14:textId="41926FEA" w:rsidR="0059752A" w:rsidRDefault="00881371" w:rsidP="00881371">
      <w:pPr>
        <w:pStyle w:val="a9"/>
        <w:spacing w:beforeLines="50" w:before="180"/>
        <w:ind w:firstLine="283"/>
      </w:pPr>
      <w:r>
        <w:rPr>
          <w:rFonts w:hint="eastAsia"/>
        </w:rPr>
        <w:t>問題となる処理のサンプルを示す。</w:t>
      </w:r>
    </w:p>
    <w:p w14:paraId="50E0E4C2" w14:textId="11FEC548" w:rsidR="00881371" w:rsidRDefault="00881371" w:rsidP="00881371">
      <w:pPr>
        <w:pStyle w:val="a9"/>
        <w:keepNext/>
        <w:widowControl/>
        <w:spacing w:beforeLines="50" w:before="180"/>
        <w:ind w:firstLineChars="0" w:firstLine="0"/>
      </w:pPr>
      <w:r>
        <w:rPr>
          <w:rFonts w:hint="eastAsia"/>
        </w:rPr>
        <w:t>スレッド間の情報共有に失敗するサンプル：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881371" w14:paraId="72C676E6" w14:textId="77777777" w:rsidTr="00126F39">
        <w:tc>
          <w:tcPr>
            <w:tcW w:w="8494" w:type="dxa"/>
          </w:tcPr>
          <w:p w14:paraId="18935889" w14:textId="77777777" w:rsidR="00881371" w:rsidRDefault="00881371" w:rsidP="00881371">
            <w:pPr>
              <w:pStyle w:val="2-"/>
            </w:pPr>
            <w:r>
              <w:t>#include &lt;stdio.h&gt;</w:t>
            </w:r>
          </w:p>
          <w:p w14:paraId="67B8485F" w14:textId="77777777" w:rsidR="00881371" w:rsidRDefault="00881371" w:rsidP="00881371">
            <w:pPr>
              <w:pStyle w:val="2-"/>
            </w:pPr>
            <w:r>
              <w:t>#include &lt;stdlib.h&gt;</w:t>
            </w:r>
          </w:p>
          <w:p w14:paraId="23BD6517" w14:textId="77777777" w:rsidR="00881371" w:rsidRDefault="00881371" w:rsidP="00881371">
            <w:pPr>
              <w:pStyle w:val="2-"/>
            </w:pPr>
          </w:p>
          <w:p w14:paraId="33DBF182" w14:textId="77777777" w:rsidR="00881371" w:rsidRDefault="00881371" w:rsidP="00881371">
            <w:pPr>
              <w:pStyle w:val="2-"/>
            </w:pPr>
            <w:r>
              <w:t>#include &lt;Windows.h&gt;</w:t>
            </w:r>
          </w:p>
          <w:p w14:paraId="17CCCD03" w14:textId="77777777" w:rsidR="00881371" w:rsidRDefault="00881371" w:rsidP="00881371">
            <w:pPr>
              <w:pStyle w:val="2-"/>
            </w:pPr>
            <w:r>
              <w:t>#include &lt;Process.h&gt;</w:t>
            </w:r>
          </w:p>
          <w:p w14:paraId="26E1BC31" w14:textId="77777777" w:rsidR="00881371" w:rsidRDefault="00881371" w:rsidP="00881371">
            <w:pPr>
              <w:pStyle w:val="2-"/>
            </w:pPr>
          </w:p>
          <w:p w14:paraId="3CFD5DF2" w14:textId="77777777" w:rsidR="00881371" w:rsidRPr="00881371" w:rsidRDefault="00881371" w:rsidP="00881371">
            <w:pPr>
              <w:pStyle w:val="2-"/>
              <w:rPr>
                <w:color w:val="00B050"/>
              </w:rPr>
            </w:pPr>
            <w:r w:rsidRPr="00881371">
              <w:rPr>
                <w:rFonts w:hint="eastAsia"/>
                <w:color w:val="00B050"/>
              </w:rPr>
              <w:t>//処理終了フラグ</w:t>
            </w:r>
          </w:p>
          <w:p w14:paraId="5F09E4F4" w14:textId="0FDE98FC" w:rsidR="00881371" w:rsidRPr="00881371" w:rsidRDefault="00881371" w:rsidP="00881371">
            <w:pPr>
              <w:pStyle w:val="2-"/>
              <w:rPr>
                <w:color w:val="FF0000"/>
              </w:rPr>
            </w:pPr>
            <w:r w:rsidRPr="00881371">
              <w:rPr>
                <w:color w:val="FF0000"/>
              </w:rPr>
              <w:t>bool s_isFinished = false;</w:t>
            </w:r>
          </w:p>
          <w:p w14:paraId="19A14EE4" w14:textId="77777777" w:rsidR="00881371" w:rsidRDefault="00881371" w:rsidP="00881371">
            <w:pPr>
              <w:pStyle w:val="2-"/>
            </w:pPr>
          </w:p>
          <w:p w14:paraId="5C5C4A08" w14:textId="6EA5B376" w:rsidR="00881371" w:rsidRPr="00881371" w:rsidRDefault="00881371" w:rsidP="00881371">
            <w:pPr>
              <w:pStyle w:val="2-"/>
              <w:rPr>
                <w:color w:val="00B050"/>
              </w:rPr>
            </w:pPr>
            <w:r w:rsidRPr="00881371">
              <w:rPr>
                <w:rFonts w:hint="eastAsia"/>
                <w:color w:val="00B050"/>
              </w:rPr>
              <w:t>//スレッド１</w:t>
            </w:r>
          </w:p>
          <w:p w14:paraId="5B910080" w14:textId="77777777" w:rsidR="00881371" w:rsidRDefault="00881371" w:rsidP="00881371">
            <w:pPr>
              <w:pStyle w:val="2-"/>
            </w:pPr>
            <w:r>
              <w:t>unsigned int WINAPI func1(void* param_p)</w:t>
            </w:r>
          </w:p>
          <w:p w14:paraId="64CD2868" w14:textId="77777777" w:rsidR="00881371" w:rsidRDefault="00881371" w:rsidP="00881371">
            <w:pPr>
              <w:pStyle w:val="2-"/>
            </w:pPr>
            <w:r>
              <w:t>{</w:t>
            </w:r>
          </w:p>
          <w:p w14:paraId="2D940BED" w14:textId="77777777" w:rsidR="00881371" w:rsidRPr="00881371" w:rsidRDefault="00881371" w:rsidP="00881371">
            <w:pPr>
              <w:pStyle w:val="2-"/>
              <w:rPr>
                <w:color w:val="00B050"/>
              </w:rPr>
            </w:pPr>
            <w:r>
              <w:rPr>
                <w:rFonts w:hint="eastAsia"/>
              </w:rPr>
              <w:tab/>
            </w:r>
            <w:r w:rsidRPr="00881371">
              <w:rPr>
                <w:rFonts w:hint="eastAsia"/>
                <w:color w:val="00B050"/>
              </w:rPr>
              <w:t>//開始</w:t>
            </w:r>
          </w:p>
          <w:p w14:paraId="239A5D63" w14:textId="77777777" w:rsidR="00881371" w:rsidRDefault="00881371" w:rsidP="00881371">
            <w:pPr>
              <w:pStyle w:val="2-"/>
            </w:pPr>
            <w:r>
              <w:tab/>
              <w:t>printf("- func1(): start -\n");</w:t>
            </w:r>
          </w:p>
          <w:p w14:paraId="73FD7415" w14:textId="77777777" w:rsidR="00881371" w:rsidRDefault="00881371" w:rsidP="00881371">
            <w:pPr>
              <w:pStyle w:val="2-"/>
            </w:pPr>
            <w:r>
              <w:tab/>
              <w:t>fflush(stdout);</w:t>
            </w:r>
          </w:p>
          <w:p w14:paraId="5D5B30A7" w14:textId="77777777" w:rsidR="00881371" w:rsidRDefault="00881371" w:rsidP="00881371">
            <w:pPr>
              <w:pStyle w:val="2-"/>
            </w:pPr>
          </w:p>
          <w:p w14:paraId="0E666D95" w14:textId="77777777" w:rsidR="00881371" w:rsidRDefault="00881371" w:rsidP="00881371">
            <w:pPr>
              <w:pStyle w:val="2-"/>
            </w:pPr>
            <w:r>
              <w:rPr>
                <w:rFonts w:hint="eastAsia"/>
              </w:rPr>
              <w:tab/>
            </w:r>
            <w:r w:rsidRPr="00881371">
              <w:rPr>
                <w:rFonts w:hint="eastAsia"/>
                <w:color w:val="00B050"/>
              </w:rPr>
              <w:t>//処理...</w:t>
            </w:r>
          </w:p>
          <w:p w14:paraId="0A86AAB9" w14:textId="77777777" w:rsidR="00881371" w:rsidRDefault="00881371" w:rsidP="00881371">
            <w:pPr>
              <w:pStyle w:val="2-"/>
            </w:pPr>
            <w:r>
              <w:tab/>
              <w:t>printf("func1(): process ...\n");</w:t>
            </w:r>
          </w:p>
          <w:p w14:paraId="6B503A85" w14:textId="77777777" w:rsidR="00881371" w:rsidRDefault="00881371" w:rsidP="00881371">
            <w:pPr>
              <w:pStyle w:val="2-"/>
            </w:pPr>
            <w:r>
              <w:tab/>
              <w:t>fflush(stdout);</w:t>
            </w:r>
          </w:p>
          <w:p w14:paraId="7FE1ECCF" w14:textId="77777777" w:rsidR="00881371" w:rsidRDefault="00881371" w:rsidP="00881371">
            <w:pPr>
              <w:pStyle w:val="2-"/>
            </w:pPr>
            <w:r>
              <w:tab/>
              <w:t>Sleep(1000);</w:t>
            </w:r>
          </w:p>
          <w:p w14:paraId="1946C201" w14:textId="77777777" w:rsidR="00881371" w:rsidRDefault="00881371" w:rsidP="00881371">
            <w:pPr>
              <w:pStyle w:val="2-"/>
            </w:pPr>
          </w:p>
          <w:p w14:paraId="4A8D5D21" w14:textId="77777777" w:rsidR="00881371" w:rsidRDefault="00881371" w:rsidP="00881371">
            <w:pPr>
              <w:pStyle w:val="2-"/>
            </w:pPr>
            <w:r>
              <w:rPr>
                <w:rFonts w:hint="eastAsia"/>
              </w:rPr>
              <w:tab/>
            </w:r>
            <w:r w:rsidRPr="00881371">
              <w:rPr>
                <w:rFonts w:hint="eastAsia"/>
                <w:color w:val="00B050"/>
              </w:rPr>
              <w:t>//処理終了通知</w:t>
            </w:r>
          </w:p>
          <w:p w14:paraId="2C3AA0BE" w14:textId="77777777" w:rsidR="00881371" w:rsidRDefault="00881371" w:rsidP="00881371">
            <w:pPr>
              <w:pStyle w:val="2-"/>
            </w:pPr>
            <w:r>
              <w:tab/>
            </w:r>
            <w:r w:rsidRPr="00881371">
              <w:rPr>
                <w:color w:val="FF0000"/>
              </w:rPr>
              <w:t>s_isFinished = true;</w:t>
            </w:r>
          </w:p>
          <w:p w14:paraId="6035661F" w14:textId="77777777" w:rsidR="00881371" w:rsidRDefault="00881371" w:rsidP="00881371">
            <w:pPr>
              <w:pStyle w:val="2-"/>
            </w:pPr>
          </w:p>
          <w:p w14:paraId="7B9BAFF0" w14:textId="77777777" w:rsidR="00881371" w:rsidRDefault="00881371" w:rsidP="00881371">
            <w:pPr>
              <w:pStyle w:val="2-"/>
            </w:pPr>
            <w:r>
              <w:rPr>
                <w:rFonts w:hint="eastAsia"/>
              </w:rPr>
              <w:tab/>
            </w:r>
            <w:r w:rsidRPr="00881371">
              <w:rPr>
                <w:rFonts w:hint="eastAsia"/>
                <w:color w:val="00B050"/>
              </w:rPr>
              <w:t>//終了</w:t>
            </w:r>
          </w:p>
          <w:p w14:paraId="1EB993FC" w14:textId="77777777" w:rsidR="00881371" w:rsidRDefault="00881371" w:rsidP="00881371">
            <w:pPr>
              <w:pStyle w:val="2-"/>
            </w:pPr>
            <w:r>
              <w:tab/>
              <w:t>printf("- func1(): end -\n");</w:t>
            </w:r>
          </w:p>
          <w:p w14:paraId="506EDF85" w14:textId="77777777" w:rsidR="00881371" w:rsidRDefault="00881371" w:rsidP="00881371">
            <w:pPr>
              <w:pStyle w:val="2-"/>
            </w:pPr>
            <w:r>
              <w:tab/>
              <w:t>fflush(stdout);</w:t>
            </w:r>
          </w:p>
          <w:p w14:paraId="4881DB44" w14:textId="77777777" w:rsidR="00881371" w:rsidRDefault="00881371" w:rsidP="00881371">
            <w:pPr>
              <w:pStyle w:val="2-"/>
            </w:pPr>
            <w:r>
              <w:tab/>
              <w:t>return 0;</w:t>
            </w:r>
          </w:p>
          <w:p w14:paraId="38C59366" w14:textId="77777777" w:rsidR="00881371" w:rsidRDefault="00881371" w:rsidP="00881371">
            <w:pPr>
              <w:pStyle w:val="2-"/>
            </w:pPr>
            <w:r>
              <w:t>}</w:t>
            </w:r>
          </w:p>
          <w:p w14:paraId="0EB485C7" w14:textId="77777777" w:rsidR="00881371" w:rsidRDefault="00881371" w:rsidP="00881371">
            <w:pPr>
              <w:pStyle w:val="2-"/>
            </w:pPr>
          </w:p>
          <w:p w14:paraId="3E7CCEFA" w14:textId="7FEF887D" w:rsidR="00881371" w:rsidRPr="00881371" w:rsidRDefault="00881371" w:rsidP="00881371">
            <w:pPr>
              <w:pStyle w:val="2-"/>
              <w:rPr>
                <w:color w:val="00B050"/>
              </w:rPr>
            </w:pPr>
            <w:r w:rsidRPr="00881371">
              <w:rPr>
                <w:rFonts w:hint="eastAsia"/>
                <w:color w:val="00B050"/>
              </w:rPr>
              <w:lastRenderedPageBreak/>
              <w:t>//スレッド２</w:t>
            </w:r>
          </w:p>
          <w:p w14:paraId="551D22B0" w14:textId="77777777" w:rsidR="00881371" w:rsidRDefault="00881371" w:rsidP="00881371">
            <w:pPr>
              <w:pStyle w:val="2-"/>
            </w:pPr>
            <w:r>
              <w:t>unsigned int WINAPI func2(void* param_p)</w:t>
            </w:r>
          </w:p>
          <w:p w14:paraId="59C899EB" w14:textId="77777777" w:rsidR="00881371" w:rsidRDefault="00881371" w:rsidP="00881371">
            <w:pPr>
              <w:pStyle w:val="2-"/>
            </w:pPr>
            <w:r>
              <w:t>{</w:t>
            </w:r>
          </w:p>
          <w:p w14:paraId="7FC5C05B" w14:textId="77777777" w:rsidR="00881371" w:rsidRPr="00881371" w:rsidRDefault="00881371" w:rsidP="00881371">
            <w:pPr>
              <w:pStyle w:val="2-"/>
              <w:rPr>
                <w:color w:val="00B050"/>
              </w:rPr>
            </w:pPr>
            <w:r>
              <w:rPr>
                <w:rFonts w:hint="eastAsia"/>
              </w:rPr>
              <w:tab/>
            </w:r>
            <w:r w:rsidRPr="00881371">
              <w:rPr>
                <w:rFonts w:hint="eastAsia"/>
                <w:color w:val="00B050"/>
              </w:rPr>
              <w:t>//開始</w:t>
            </w:r>
          </w:p>
          <w:p w14:paraId="60716A27" w14:textId="77777777" w:rsidR="00881371" w:rsidRDefault="00881371" w:rsidP="00881371">
            <w:pPr>
              <w:pStyle w:val="2-"/>
            </w:pPr>
            <w:r>
              <w:tab/>
              <w:t>printf("- func2(): start -\n");</w:t>
            </w:r>
          </w:p>
          <w:p w14:paraId="7A02472F" w14:textId="77777777" w:rsidR="00881371" w:rsidRDefault="00881371" w:rsidP="00881371">
            <w:pPr>
              <w:pStyle w:val="2-"/>
            </w:pPr>
            <w:r>
              <w:tab/>
              <w:t>fflush(stdout);</w:t>
            </w:r>
          </w:p>
          <w:p w14:paraId="4471E14B" w14:textId="77777777" w:rsidR="00881371" w:rsidRDefault="00881371" w:rsidP="00881371">
            <w:pPr>
              <w:pStyle w:val="2-"/>
            </w:pPr>
          </w:p>
          <w:p w14:paraId="5FDCC09A" w14:textId="77777777" w:rsidR="00881371" w:rsidRDefault="00881371" w:rsidP="00881371">
            <w:pPr>
              <w:pStyle w:val="2-"/>
            </w:pPr>
            <w:r>
              <w:rPr>
                <w:rFonts w:hint="eastAsia"/>
              </w:rPr>
              <w:tab/>
            </w:r>
            <w:r w:rsidRPr="00881371">
              <w:rPr>
                <w:rFonts w:hint="eastAsia"/>
                <w:color w:val="00B050"/>
              </w:rPr>
              <w:t>//処理終了待ち</w:t>
            </w:r>
          </w:p>
          <w:p w14:paraId="32D5C34A" w14:textId="77777777" w:rsidR="00881371" w:rsidRDefault="00881371" w:rsidP="00881371">
            <w:pPr>
              <w:pStyle w:val="2-"/>
            </w:pPr>
            <w:r>
              <w:tab/>
              <w:t>printf("func2(): wait ...\n");</w:t>
            </w:r>
          </w:p>
          <w:p w14:paraId="4DB1C493" w14:textId="77777777" w:rsidR="00881371" w:rsidRDefault="00881371" w:rsidP="00881371">
            <w:pPr>
              <w:pStyle w:val="2-"/>
            </w:pPr>
            <w:r>
              <w:tab/>
              <w:t>fflush(stdout);</w:t>
            </w:r>
          </w:p>
          <w:p w14:paraId="37CF1B50" w14:textId="77777777" w:rsidR="00881371" w:rsidRDefault="00881371" w:rsidP="00881371">
            <w:pPr>
              <w:pStyle w:val="2-"/>
            </w:pPr>
            <w:r>
              <w:tab/>
            </w:r>
            <w:r w:rsidRPr="00881371">
              <w:rPr>
                <w:color w:val="FF0000"/>
              </w:rPr>
              <w:t>while (!s_isFinished){}</w:t>
            </w:r>
          </w:p>
          <w:p w14:paraId="1F5792B9" w14:textId="77777777" w:rsidR="00881371" w:rsidRDefault="00881371" w:rsidP="00881371">
            <w:pPr>
              <w:pStyle w:val="2-"/>
            </w:pPr>
            <w:r>
              <w:tab/>
              <w:t>printf("func2(): ok!\n");</w:t>
            </w:r>
          </w:p>
          <w:p w14:paraId="7DA481B2" w14:textId="77777777" w:rsidR="00881371" w:rsidRDefault="00881371" w:rsidP="00881371">
            <w:pPr>
              <w:pStyle w:val="2-"/>
            </w:pPr>
            <w:r>
              <w:tab/>
              <w:t>fflush(stdout);</w:t>
            </w:r>
          </w:p>
          <w:p w14:paraId="2B10763D" w14:textId="77777777" w:rsidR="00881371" w:rsidRDefault="00881371" w:rsidP="00881371">
            <w:pPr>
              <w:pStyle w:val="2-"/>
            </w:pPr>
          </w:p>
          <w:p w14:paraId="3194BD48" w14:textId="77777777" w:rsidR="00881371" w:rsidRDefault="00881371" w:rsidP="00881371">
            <w:pPr>
              <w:pStyle w:val="2-"/>
            </w:pPr>
            <w:r>
              <w:rPr>
                <w:rFonts w:hint="eastAsia"/>
              </w:rPr>
              <w:tab/>
            </w:r>
            <w:r w:rsidRPr="00881371">
              <w:rPr>
                <w:rFonts w:hint="eastAsia"/>
                <w:color w:val="00B050"/>
              </w:rPr>
              <w:t>//処理...</w:t>
            </w:r>
          </w:p>
          <w:p w14:paraId="322E32B2" w14:textId="77777777" w:rsidR="00881371" w:rsidRDefault="00881371" w:rsidP="00881371">
            <w:pPr>
              <w:pStyle w:val="2-"/>
            </w:pPr>
            <w:r>
              <w:tab/>
              <w:t>printf("func2(): process ...\n");</w:t>
            </w:r>
          </w:p>
          <w:p w14:paraId="315BB1B4" w14:textId="77777777" w:rsidR="00881371" w:rsidRDefault="00881371" w:rsidP="00881371">
            <w:pPr>
              <w:pStyle w:val="2-"/>
            </w:pPr>
            <w:r>
              <w:tab/>
              <w:t>fflush(stdout);</w:t>
            </w:r>
          </w:p>
          <w:p w14:paraId="25BD1478" w14:textId="77777777" w:rsidR="00881371" w:rsidRDefault="00881371" w:rsidP="00881371">
            <w:pPr>
              <w:pStyle w:val="2-"/>
            </w:pPr>
            <w:r>
              <w:tab/>
              <w:t>Sleep(1000);</w:t>
            </w:r>
          </w:p>
          <w:p w14:paraId="61C6FD68" w14:textId="77777777" w:rsidR="00881371" w:rsidRDefault="00881371" w:rsidP="00881371">
            <w:pPr>
              <w:pStyle w:val="2-"/>
            </w:pPr>
          </w:p>
          <w:p w14:paraId="29F4795E" w14:textId="77777777" w:rsidR="00881371" w:rsidRDefault="00881371" w:rsidP="00881371">
            <w:pPr>
              <w:pStyle w:val="2-"/>
            </w:pPr>
            <w:r>
              <w:rPr>
                <w:rFonts w:hint="eastAsia"/>
              </w:rPr>
              <w:tab/>
            </w:r>
            <w:r w:rsidRPr="00881371">
              <w:rPr>
                <w:rFonts w:hint="eastAsia"/>
                <w:color w:val="00B050"/>
              </w:rPr>
              <w:t>//終了</w:t>
            </w:r>
          </w:p>
          <w:p w14:paraId="22E0C4EC" w14:textId="77777777" w:rsidR="00881371" w:rsidRDefault="00881371" w:rsidP="00881371">
            <w:pPr>
              <w:pStyle w:val="2-"/>
            </w:pPr>
            <w:r>
              <w:tab/>
              <w:t>printf("- func2(): end -\n");</w:t>
            </w:r>
          </w:p>
          <w:p w14:paraId="23EF46EF" w14:textId="77777777" w:rsidR="00881371" w:rsidRDefault="00881371" w:rsidP="00881371">
            <w:pPr>
              <w:pStyle w:val="2-"/>
            </w:pPr>
            <w:r>
              <w:tab/>
              <w:t>fflush(stdout);</w:t>
            </w:r>
          </w:p>
          <w:p w14:paraId="2D811751" w14:textId="77777777" w:rsidR="00881371" w:rsidRDefault="00881371" w:rsidP="00881371">
            <w:pPr>
              <w:pStyle w:val="2-"/>
            </w:pPr>
            <w:r>
              <w:tab/>
              <w:t>return 0;</w:t>
            </w:r>
          </w:p>
          <w:p w14:paraId="4C6845C2" w14:textId="77777777" w:rsidR="00881371" w:rsidRDefault="00881371" w:rsidP="00881371">
            <w:pPr>
              <w:pStyle w:val="2-"/>
            </w:pPr>
            <w:r>
              <w:t>}</w:t>
            </w:r>
          </w:p>
          <w:p w14:paraId="5748FA51" w14:textId="77777777" w:rsidR="00881371" w:rsidRDefault="00881371" w:rsidP="00881371">
            <w:pPr>
              <w:pStyle w:val="2-"/>
            </w:pPr>
          </w:p>
          <w:p w14:paraId="25B7E346" w14:textId="77777777" w:rsidR="00881371" w:rsidRPr="00881371" w:rsidRDefault="00881371" w:rsidP="00881371">
            <w:pPr>
              <w:pStyle w:val="2-"/>
              <w:rPr>
                <w:color w:val="00B050"/>
              </w:rPr>
            </w:pPr>
            <w:r w:rsidRPr="00881371">
              <w:rPr>
                <w:rFonts w:hint="eastAsia"/>
                <w:color w:val="00B050"/>
              </w:rPr>
              <w:t>//テスト</w:t>
            </w:r>
          </w:p>
          <w:p w14:paraId="1A96B2D9" w14:textId="77777777" w:rsidR="00881371" w:rsidRDefault="00881371" w:rsidP="00881371">
            <w:pPr>
              <w:pStyle w:val="2-"/>
            </w:pPr>
            <w:r>
              <w:t>int main(const int argc, const char* argv[])</w:t>
            </w:r>
          </w:p>
          <w:p w14:paraId="2257EE13" w14:textId="77777777" w:rsidR="00881371" w:rsidRDefault="00881371" w:rsidP="00881371">
            <w:pPr>
              <w:pStyle w:val="2-"/>
            </w:pPr>
            <w:r>
              <w:t>{</w:t>
            </w:r>
          </w:p>
          <w:p w14:paraId="22550E12" w14:textId="77777777" w:rsidR="00881371" w:rsidRDefault="00881371" w:rsidP="00881371">
            <w:pPr>
              <w:pStyle w:val="2-"/>
            </w:pPr>
            <w:r>
              <w:rPr>
                <w:rFonts w:hint="eastAsia"/>
              </w:rPr>
              <w:tab/>
            </w:r>
            <w:r w:rsidRPr="00881371">
              <w:rPr>
                <w:rFonts w:hint="eastAsia"/>
                <w:color w:val="00B050"/>
              </w:rPr>
              <w:t>//開始</w:t>
            </w:r>
          </w:p>
          <w:p w14:paraId="340980BD" w14:textId="77777777" w:rsidR="00881371" w:rsidRDefault="00881371" w:rsidP="00881371">
            <w:pPr>
              <w:pStyle w:val="2-"/>
            </w:pPr>
            <w:r>
              <w:tab/>
              <w:t>printf("- main(): start -\n");</w:t>
            </w:r>
          </w:p>
          <w:p w14:paraId="6B9C8EFA" w14:textId="77777777" w:rsidR="00881371" w:rsidRDefault="00881371" w:rsidP="00881371">
            <w:pPr>
              <w:pStyle w:val="2-"/>
            </w:pPr>
            <w:r>
              <w:tab/>
              <w:t>fflush(stdout);</w:t>
            </w:r>
          </w:p>
          <w:p w14:paraId="7025EF20" w14:textId="77777777" w:rsidR="00881371" w:rsidRDefault="00881371" w:rsidP="00881371">
            <w:pPr>
              <w:pStyle w:val="2-"/>
            </w:pPr>
          </w:p>
          <w:p w14:paraId="7A538473" w14:textId="77777777" w:rsidR="00881371" w:rsidRDefault="00881371" w:rsidP="00881371">
            <w:pPr>
              <w:pStyle w:val="2-"/>
            </w:pPr>
            <w:r>
              <w:rPr>
                <w:rFonts w:hint="eastAsia"/>
              </w:rPr>
              <w:tab/>
            </w:r>
            <w:r w:rsidRPr="00881371">
              <w:rPr>
                <w:rFonts w:hint="eastAsia"/>
                <w:color w:val="00B050"/>
              </w:rPr>
              <w:t>//スレッド開始</w:t>
            </w:r>
          </w:p>
          <w:p w14:paraId="710D2A48" w14:textId="77777777" w:rsidR="00881371" w:rsidRDefault="00881371" w:rsidP="00881371">
            <w:pPr>
              <w:pStyle w:val="2-"/>
            </w:pPr>
            <w:r>
              <w:tab/>
              <w:t>HANDLE hThread[2] =</w:t>
            </w:r>
          </w:p>
          <w:p w14:paraId="211C0BC3" w14:textId="77777777" w:rsidR="00881371" w:rsidRDefault="00881371" w:rsidP="00881371">
            <w:pPr>
              <w:pStyle w:val="2-"/>
            </w:pPr>
            <w:r>
              <w:tab/>
              <w:t>{</w:t>
            </w:r>
          </w:p>
          <w:p w14:paraId="4BFBF834" w14:textId="77777777" w:rsidR="00881371" w:rsidRDefault="00881371" w:rsidP="00881371">
            <w:pPr>
              <w:pStyle w:val="2-"/>
            </w:pPr>
            <w:r>
              <w:tab/>
            </w:r>
            <w:r>
              <w:tab/>
              <w:t>(HANDLE)_beginthreadex(nullptr, 0, func1, nullptr, 0, nullptr),</w:t>
            </w:r>
          </w:p>
          <w:p w14:paraId="1C6DBDDB" w14:textId="77777777" w:rsidR="00881371" w:rsidRDefault="00881371" w:rsidP="00881371">
            <w:pPr>
              <w:pStyle w:val="2-"/>
            </w:pPr>
            <w:r>
              <w:tab/>
            </w:r>
            <w:r>
              <w:tab/>
              <w:t>(HANDLE)_beginthreadex(nullptr, 0, func2, nullptr, 0, nullptr)</w:t>
            </w:r>
          </w:p>
          <w:p w14:paraId="391941AB" w14:textId="77777777" w:rsidR="00881371" w:rsidRDefault="00881371" w:rsidP="00881371">
            <w:pPr>
              <w:pStyle w:val="2-"/>
            </w:pPr>
            <w:r>
              <w:tab/>
              <w:t>};</w:t>
            </w:r>
          </w:p>
          <w:p w14:paraId="18F8FF10" w14:textId="77777777" w:rsidR="00881371" w:rsidRDefault="00881371" w:rsidP="00881371">
            <w:pPr>
              <w:pStyle w:val="2-"/>
            </w:pPr>
          </w:p>
          <w:p w14:paraId="235DB64C" w14:textId="77777777" w:rsidR="00881371" w:rsidRDefault="00881371" w:rsidP="00881371">
            <w:pPr>
              <w:pStyle w:val="2-"/>
            </w:pPr>
            <w:r>
              <w:rPr>
                <w:rFonts w:hint="eastAsia"/>
              </w:rPr>
              <w:tab/>
            </w:r>
            <w:r w:rsidRPr="00881371">
              <w:rPr>
                <w:rFonts w:hint="eastAsia"/>
                <w:color w:val="00B050"/>
              </w:rPr>
              <w:t>//スレッド終了待ち</w:t>
            </w:r>
          </w:p>
          <w:p w14:paraId="5D273EE6" w14:textId="77777777" w:rsidR="00881371" w:rsidRDefault="00881371" w:rsidP="00881371">
            <w:pPr>
              <w:pStyle w:val="2-"/>
            </w:pPr>
            <w:r>
              <w:tab/>
              <w:t>WaitForMultipleObjects(2, hThread, true, INFINITE);</w:t>
            </w:r>
          </w:p>
          <w:p w14:paraId="45A4EDB9" w14:textId="77777777" w:rsidR="00881371" w:rsidRDefault="00881371" w:rsidP="00881371">
            <w:pPr>
              <w:pStyle w:val="2-"/>
            </w:pPr>
          </w:p>
          <w:p w14:paraId="6340A8D3" w14:textId="77777777" w:rsidR="00881371" w:rsidRDefault="00881371" w:rsidP="00881371">
            <w:pPr>
              <w:pStyle w:val="2-"/>
            </w:pPr>
          </w:p>
          <w:p w14:paraId="42997F98" w14:textId="77777777" w:rsidR="00881371" w:rsidRDefault="00881371" w:rsidP="00881371">
            <w:pPr>
              <w:pStyle w:val="2-"/>
            </w:pPr>
            <w:r>
              <w:rPr>
                <w:rFonts w:hint="eastAsia"/>
              </w:rPr>
              <w:tab/>
            </w:r>
            <w:r w:rsidRPr="00881371">
              <w:rPr>
                <w:rFonts w:hint="eastAsia"/>
                <w:color w:val="00B050"/>
              </w:rPr>
              <w:t>//終了</w:t>
            </w:r>
          </w:p>
          <w:p w14:paraId="15C0B500" w14:textId="77777777" w:rsidR="00881371" w:rsidRDefault="00881371" w:rsidP="00881371">
            <w:pPr>
              <w:pStyle w:val="2-"/>
            </w:pPr>
            <w:r>
              <w:tab/>
              <w:t>printf("- main(): end -\n");</w:t>
            </w:r>
          </w:p>
          <w:p w14:paraId="1CEC7F1E" w14:textId="77777777" w:rsidR="00881371" w:rsidRDefault="00881371" w:rsidP="00881371">
            <w:pPr>
              <w:pStyle w:val="2-"/>
            </w:pPr>
            <w:r>
              <w:tab/>
              <w:t>fflush(stdout);</w:t>
            </w:r>
          </w:p>
          <w:p w14:paraId="37D56BA1" w14:textId="77777777" w:rsidR="00881371" w:rsidRDefault="00881371" w:rsidP="00881371">
            <w:pPr>
              <w:pStyle w:val="2-"/>
            </w:pPr>
            <w:r>
              <w:tab/>
              <w:t>return EXIT_SUCCESS;</w:t>
            </w:r>
          </w:p>
          <w:p w14:paraId="329E022E" w14:textId="1E721E18" w:rsidR="00881371" w:rsidRDefault="00881371" w:rsidP="00881371">
            <w:pPr>
              <w:pStyle w:val="2-"/>
            </w:pPr>
            <w:r>
              <w:t>}</w:t>
            </w:r>
          </w:p>
        </w:tc>
      </w:tr>
    </w:tbl>
    <w:p w14:paraId="42CC4DBD" w14:textId="4876CF53" w:rsidR="00881371" w:rsidRPr="0089500A" w:rsidRDefault="00881371" w:rsidP="00881371">
      <w:pPr>
        <w:pStyle w:val="a9"/>
        <w:keepNext/>
        <w:widowControl/>
        <w:rPr>
          <w:sz w:val="20"/>
          <w:szCs w:val="20"/>
        </w:rPr>
      </w:pPr>
      <w:r w:rsidRPr="00E32152">
        <w:rPr>
          <w:rFonts w:hint="eastAsia"/>
          <w:color w:val="FF0000"/>
          <w:sz w:val="20"/>
          <w:szCs w:val="20"/>
        </w:rPr>
        <w:lastRenderedPageBreak/>
        <w:t>↓（実行結果）</w:t>
      </w:r>
      <w:r>
        <w:rPr>
          <w:rFonts w:hint="eastAsia"/>
          <w:color w:val="FF0000"/>
          <w:sz w:val="20"/>
          <w:szCs w:val="20"/>
        </w:rPr>
        <w:t xml:space="preserve"> </w:t>
      </w:r>
      <w:r w:rsidRPr="001E121F">
        <w:rPr>
          <w:rFonts w:hint="eastAsia"/>
          <w:sz w:val="20"/>
          <w:szCs w:val="20"/>
        </w:rPr>
        <w:t>※</w:t>
      </w:r>
      <w:r>
        <w:rPr>
          <w:rFonts w:hint="eastAsia"/>
        </w:rPr>
        <w:t>Debug</w:t>
      </w:r>
      <w:r>
        <w:rPr>
          <w:rFonts w:hint="eastAsia"/>
        </w:rPr>
        <w:t>ビルド</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881371" w14:paraId="63AD5B99" w14:textId="77777777" w:rsidTr="00126F39">
        <w:tc>
          <w:tcPr>
            <w:tcW w:w="8494" w:type="dxa"/>
          </w:tcPr>
          <w:p w14:paraId="12B70598" w14:textId="77777777" w:rsidR="00881371" w:rsidRPr="00881371" w:rsidRDefault="00881371" w:rsidP="00881371">
            <w:pPr>
              <w:pStyle w:val="2-"/>
              <w:rPr>
                <w:color w:val="auto"/>
              </w:rPr>
            </w:pPr>
            <w:r w:rsidRPr="00881371">
              <w:rPr>
                <w:color w:val="auto"/>
              </w:rPr>
              <w:t>- main(): start -</w:t>
            </w:r>
          </w:p>
          <w:p w14:paraId="125E6326" w14:textId="77777777" w:rsidR="00881371" w:rsidRPr="00881371" w:rsidRDefault="00881371" w:rsidP="00881371">
            <w:pPr>
              <w:pStyle w:val="2-"/>
              <w:rPr>
                <w:color w:val="auto"/>
              </w:rPr>
            </w:pPr>
            <w:r w:rsidRPr="00881371">
              <w:rPr>
                <w:color w:val="auto"/>
              </w:rPr>
              <w:t>- func1(): start -</w:t>
            </w:r>
          </w:p>
          <w:p w14:paraId="4A0E74DB" w14:textId="77777777" w:rsidR="00881371" w:rsidRPr="00881371" w:rsidRDefault="00881371" w:rsidP="00881371">
            <w:pPr>
              <w:pStyle w:val="2-"/>
              <w:rPr>
                <w:color w:val="auto"/>
              </w:rPr>
            </w:pPr>
            <w:r w:rsidRPr="00881371">
              <w:rPr>
                <w:color w:val="auto"/>
              </w:rPr>
              <w:t>func1(): process ...</w:t>
            </w:r>
          </w:p>
          <w:p w14:paraId="27A5DD69" w14:textId="77777777" w:rsidR="00881371" w:rsidRPr="00881371" w:rsidRDefault="00881371" w:rsidP="00881371">
            <w:pPr>
              <w:pStyle w:val="2-"/>
              <w:rPr>
                <w:color w:val="auto"/>
              </w:rPr>
            </w:pPr>
            <w:r w:rsidRPr="00881371">
              <w:rPr>
                <w:color w:val="auto"/>
              </w:rPr>
              <w:t>- func2(): start -</w:t>
            </w:r>
          </w:p>
          <w:p w14:paraId="212BD58B" w14:textId="77777777" w:rsidR="00881371" w:rsidRPr="00881371" w:rsidRDefault="00881371" w:rsidP="00881371">
            <w:pPr>
              <w:pStyle w:val="2-"/>
              <w:rPr>
                <w:color w:val="FF0000"/>
              </w:rPr>
            </w:pPr>
            <w:r w:rsidRPr="00881371">
              <w:rPr>
                <w:color w:val="FF0000"/>
              </w:rPr>
              <w:t>func2(): wait ...</w:t>
            </w:r>
          </w:p>
          <w:p w14:paraId="29AC0B84" w14:textId="77777777" w:rsidR="00881371" w:rsidRPr="00881371" w:rsidRDefault="00881371" w:rsidP="00881371">
            <w:pPr>
              <w:pStyle w:val="2-"/>
              <w:rPr>
                <w:color w:val="auto"/>
              </w:rPr>
            </w:pPr>
            <w:r w:rsidRPr="00881371">
              <w:rPr>
                <w:color w:val="auto"/>
              </w:rPr>
              <w:t>- func1(): end -</w:t>
            </w:r>
          </w:p>
          <w:p w14:paraId="48428E82" w14:textId="77777777" w:rsidR="00881371" w:rsidRPr="00881371" w:rsidRDefault="00881371" w:rsidP="00881371">
            <w:pPr>
              <w:pStyle w:val="2-"/>
              <w:rPr>
                <w:color w:val="FF0000"/>
              </w:rPr>
            </w:pPr>
            <w:r w:rsidRPr="00881371">
              <w:rPr>
                <w:color w:val="FF0000"/>
              </w:rPr>
              <w:t>func2(): ok!</w:t>
            </w:r>
          </w:p>
          <w:p w14:paraId="3C61FCF9" w14:textId="77777777" w:rsidR="00881371" w:rsidRPr="00881371" w:rsidRDefault="00881371" w:rsidP="00881371">
            <w:pPr>
              <w:pStyle w:val="2-"/>
              <w:rPr>
                <w:color w:val="auto"/>
              </w:rPr>
            </w:pPr>
            <w:r w:rsidRPr="00881371">
              <w:rPr>
                <w:color w:val="auto"/>
              </w:rPr>
              <w:t>func2(): process ...</w:t>
            </w:r>
          </w:p>
          <w:p w14:paraId="1632BDF1" w14:textId="77777777" w:rsidR="00881371" w:rsidRPr="00881371" w:rsidRDefault="00881371" w:rsidP="00881371">
            <w:pPr>
              <w:pStyle w:val="2-"/>
              <w:rPr>
                <w:color w:val="auto"/>
              </w:rPr>
            </w:pPr>
            <w:r w:rsidRPr="00881371">
              <w:rPr>
                <w:color w:val="auto"/>
              </w:rPr>
              <w:t>- func2(): end -</w:t>
            </w:r>
          </w:p>
          <w:p w14:paraId="2D2AF2B2" w14:textId="33AD8617" w:rsidR="00881371" w:rsidRPr="00DD51B6" w:rsidRDefault="00881371" w:rsidP="00881371">
            <w:pPr>
              <w:pStyle w:val="2-"/>
              <w:rPr>
                <w:color w:val="auto"/>
              </w:rPr>
            </w:pPr>
            <w:r w:rsidRPr="00881371">
              <w:rPr>
                <w:color w:val="auto"/>
              </w:rPr>
              <w:t>- main(): end -</w:t>
            </w:r>
          </w:p>
        </w:tc>
      </w:tr>
    </w:tbl>
    <w:p w14:paraId="26DDFE4F" w14:textId="77777777" w:rsidR="00353610" w:rsidRDefault="00881371" w:rsidP="00881371">
      <w:pPr>
        <w:pStyle w:val="a9"/>
        <w:spacing w:beforeLines="50" w:before="180"/>
        <w:ind w:firstLine="283"/>
      </w:pPr>
      <w:r>
        <w:rPr>
          <w:rFonts w:hint="eastAsia"/>
        </w:rPr>
        <w:t>これは正常に動作した結果である。</w:t>
      </w:r>
    </w:p>
    <w:p w14:paraId="5AA98662" w14:textId="42F8CB19" w:rsidR="00881371" w:rsidRDefault="00881371" w:rsidP="00353610">
      <w:pPr>
        <w:pStyle w:val="a9"/>
        <w:ind w:firstLine="283"/>
      </w:pPr>
      <w:r>
        <w:rPr>
          <w:rFonts w:hint="eastAsia"/>
        </w:rPr>
        <w:t>Debug</w:t>
      </w:r>
      <w:r>
        <w:rPr>
          <w:rFonts w:hint="eastAsia"/>
        </w:rPr>
        <w:t>ビルドで正常動作を確認できたので、</w:t>
      </w:r>
      <w:r>
        <w:rPr>
          <w:rFonts w:hint="eastAsia"/>
        </w:rPr>
        <w:t>Release</w:t>
      </w:r>
      <w:r>
        <w:rPr>
          <w:rFonts w:hint="eastAsia"/>
        </w:rPr>
        <w:t>ビルドで</w:t>
      </w:r>
      <w:r w:rsidR="00353610">
        <w:rPr>
          <w:rFonts w:hint="eastAsia"/>
        </w:rPr>
        <w:t>も</w:t>
      </w:r>
      <w:r>
        <w:rPr>
          <w:rFonts w:hint="eastAsia"/>
        </w:rPr>
        <w:t>動作を確認してみる。</w:t>
      </w:r>
    </w:p>
    <w:p w14:paraId="7A85AB47" w14:textId="25F2F48A" w:rsidR="00881371" w:rsidRPr="0089500A" w:rsidRDefault="00881371" w:rsidP="00881371">
      <w:pPr>
        <w:pStyle w:val="a9"/>
        <w:keepNext/>
        <w:widowControl/>
        <w:rPr>
          <w:sz w:val="20"/>
          <w:szCs w:val="20"/>
        </w:rPr>
      </w:pPr>
      <w:r w:rsidRPr="00E32152">
        <w:rPr>
          <w:rFonts w:hint="eastAsia"/>
          <w:color w:val="FF0000"/>
          <w:sz w:val="20"/>
          <w:szCs w:val="20"/>
        </w:rPr>
        <w:lastRenderedPageBreak/>
        <w:t>↓（実行結果）</w:t>
      </w:r>
      <w:r>
        <w:rPr>
          <w:rFonts w:hint="eastAsia"/>
          <w:color w:val="FF0000"/>
          <w:sz w:val="20"/>
          <w:szCs w:val="20"/>
        </w:rPr>
        <w:t xml:space="preserve"> </w:t>
      </w:r>
      <w:r w:rsidRPr="001E121F">
        <w:rPr>
          <w:rFonts w:hint="eastAsia"/>
          <w:sz w:val="20"/>
          <w:szCs w:val="20"/>
        </w:rPr>
        <w:t>※</w:t>
      </w:r>
      <w:r>
        <w:rPr>
          <w:rFonts w:hint="eastAsia"/>
        </w:rPr>
        <w:t>Release</w:t>
      </w:r>
      <w:r>
        <w:rPr>
          <w:rFonts w:hint="eastAsia"/>
        </w:rPr>
        <w:t>ビルド</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881371" w14:paraId="5C600D34" w14:textId="77777777" w:rsidTr="00126F39">
        <w:tc>
          <w:tcPr>
            <w:tcW w:w="8494" w:type="dxa"/>
          </w:tcPr>
          <w:p w14:paraId="7508BDE6" w14:textId="77777777" w:rsidR="00881371" w:rsidRPr="00881371" w:rsidRDefault="00881371" w:rsidP="00126F39">
            <w:pPr>
              <w:pStyle w:val="2-"/>
              <w:rPr>
                <w:color w:val="auto"/>
              </w:rPr>
            </w:pPr>
            <w:r w:rsidRPr="00881371">
              <w:rPr>
                <w:color w:val="auto"/>
              </w:rPr>
              <w:t>- main(): start -</w:t>
            </w:r>
          </w:p>
          <w:p w14:paraId="6B6A0B2D" w14:textId="77777777" w:rsidR="00881371" w:rsidRPr="00881371" w:rsidRDefault="00881371" w:rsidP="00126F39">
            <w:pPr>
              <w:pStyle w:val="2-"/>
              <w:rPr>
                <w:color w:val="auto"/>
              </w:rPr>
            </w:pPr>
            <w:r w:rsidRPr="00881371">
              <w:rPr>
                <w:color w:val="auto"/>
              </w:rPr>
              <w:t>- func1(): start -</w:t>
            </w:r>
          </w:p>
          <w:p w14:paraId="5E3BA978" w14:textId="77777777" w:rsidR="00881371" w:rsidRPr="00881371" w:rsidRDefault="00881371" w:rsidP="00126F39">
            <w:pPr>
              <w:pStyle w:val="2-"/>
              <w:rPr>
                <w:color w:val="auto"/>
              </w:rPr>
            </w:pPr>
            <w:r w:rsidRPr="00881371">
              <w:rPr>
                <w:color w:val="auto"/>
              </w:rPr>
              <w:t>func1(): process ...</w:t>
            </w:r>
          </w:p>
          <w:p w14:paraId="31E13EA1" w14:textId="77777777" w:rsidR="00881371" w:rsidRPr="00881371" w:rsidRDefault="00881371" w:rsidP="00126F39">
            <w:pPr>
              <w:pStyle w:val="2-"/>
              <w:rPr>
                <w:color w:val="auto"/>
              </w:rPr>
            </w:pPr>
            <w:r w:rsidRPr="00881371">
              <w:rPr>
                <w:color w:val="auto"/>
              </w:rPr>
              <w:t>- func2(): start -</w:t>
            </w:r>
          </w:p>
          <w:p w14:paraId="292C7EC1" w14:textId="77777777" w:rsidR="00881371" w:rsidRPr="00881371" w:rsidRDefault="00881371" w:rsidP="00126F39">
            <w:pPr>
              <w:pStyle w:val="2-"/>
              <w:rPr>
                <w:color w:val="FF0000"/>
              </w:rPr>
            </w:pPr>
            <w:r w:rsidRPr="00881371">
              <w:rPr>
                <w:color w:val="FF0000"/>
              </w:rPr>
              <w:t>func2(): wait ...</w:t>
            </w:r>
          </w:p>
          <w:p w14:paraId="2B078AE8" w14:textId="77777777" w:rsidR="00881371" w:rsidRPr="00881371" w:rsidRDefault="00881371" w:rsidP="00126F39">
            <w:pPr>
              <w:pStyle w:val="2-"/>
              <w:rPr>
                <w:color w:val="auto"/>
              </w:rPr>
            </w:pPr>
            <w:r w:rsidRPr="00881371">
              <w:rPr>
                <w:color w:val="auto"/>
              </w:rPr>
              <w:t>- func1(): end -</w:t>
            </w:r>
          </w:p>
          <w:p w14:paraId="4680F5BC" w14:textId="1DA97160" w:rsidR="00881371" w:rsidRPr="00DD51B6" w:rsidRDefault="00881371" w:rsidP="00353610">
            <w:pPr>
              <w:pStyle w:val="2-"/>
              <w:rPr>
                <w:color w:val="auto"/>
              </w:rPr>
            </w:pPr>
            <w:r w:rsidRPr="00881371">
              <w:rPr>
                <w:color w:val="FF0000"/>
              </w:rPr>
              <w:t>※ここ</w:t>
            </w:r>
            <w:r w:rsidR="00353610">
              <w:rPr>
                <w:color w:val="FF0000"/>
              </w:rPr>
              <w:t>から先に進まない</w:t>
            </w:r>
            <w:r w:rsidRPr="00881371">
              <w:rPr>
                <w:color w:val="FF0000"/>
              </w:rPr>
              <w:t>（エラーは出ない）</w:t>
            </w:r>
          </w:p>
        </w:tc>
      </w:tr>
    </w:tbl>
    <w:p w14:paraId="22191085" w14:textId="77777777" w:rsidR="00881371" w:rsidRDefault="00881371" w:rsidP="00881371">
      <w:pPr>
        <w:pStyle w:val="a9"/>
        <w:spacing w:beforeLines="50" w:before="180"/>
        <w:ind w:firstLine="283"/>
      </w:pPr>
      <w:r>
        <w:rPr>
          <w:rFonts w:hint="eastAsia"/>
        </w:rPr>
        <w:t>なぜ挙動が変わったのか？それは、</w:t>
      </w:r>
      <w:r>
        <w:rPr>
          <w:rFonts w:hint="eastAsia"/>
        </w:rPr>
        <w:t>Release</w:t>
      </w:r>
      <w:r>
        <w:rPr>
          <w:rFonts w:hint="eastAsia"/>
        </w:rPr>
        <w:t>ビルドの最適化処理の影響である。</w:t>
      </w:r>
    </w:p>
    <w:p w14:paraId="394CAA53" w14:textId="24C42359" w:rsidR="00881371" w:rsidRDefault="00881371" w:rsidP="00881371">
      <w:pPr>
        <w:pStyle w:val="a9"/>
        <w:ind w:firstLine="283"/>
      </w:pPr>
      <w:r>
        <w:t>説明のために、</w:t>
      </w:r>
      <w:r>
        <w:t>Debug</w:t>
      </w:r>
      <w:r>
        <w:t>ビルド時と</w:t>
      </w:r>
      <w:r>
        <w:rPr>
          <w:rFonts w:hint="eastAsia"/>
        </w:rPr>
        <w:t>Releas</w:t>
      </w:r>
      <w:r>
        <w:rPr>
          <w:rFonts w:hint="eastAsia"/>
        </w:rPr>
        <w:t>ビルド時のアセンブラコードを</w:t>
      </w:r>
      <w:r w:rsidR="00910425">
        <w:rPr>
          <w:rFonts w:hint="eastAsia"/>
        </w:rPr>
        <w:t>示す</w:t>
      </w:r>
      <w:r>
        <w:rPr>
          <w:rFonts w:hint="eastAsia"/>
        </w:rPr>
        <w:t>。</w:t>
      </w:r>
      <w:r w:rsidR="00E10D35">
        <w:rPr>
          <w:rFonts w:hint="eastAsia"/>
        </w:rPr>
        <w:t>（</w:t>
      </w:r>
      <w:r w:rsidR="00E10D35">
        <w:rPr>
          <w:rFonts w:hint="eastAsia"/>
        </w:rPr>
        <w:t xml:space="preserve">Visual C++ 2013 </w:t>
      </w:r>
      <w:r w:rsidR="00E10D35">
        <w:rPr>
          <w:rFonts w:hint="eastAsia"/>
        </w:rPr>
        <w:t>で調査）</w:t>
      </w:r>
    </w:p>
    <w:p w14:paraId="678DB3D0" w14:textId="0081154D" w:rsidR="00D0380B" w:rsidRDefault="00D0380B" w:rsidP="00D0380B">
      <w:pPr>
        <w:pStyle w:val="a9"/>
        <w:keepNext/>
        <w:widowControl/>
        <w:spacing w:beforeLines="50" w:before="180"/>
        <w:ind w:firstLineChars="0" w:firstLine="0"/>
      </w:pPr>
      <w:r>
        <w:rPr>
          <w:rFonts w:hint="eastAsia"/>
        </w:rPr>
        <w:t>D</w:t>
      </w:r>
      <w:r>
        <w:t>ebug</w:t>
      </w:r>
      <w:r>
        <w:t>ビルド時のアセンブラコード</w:t>
      </w:r>
      <w:r>
        <w:rPr>
          <w:rFonts w:hint="eastAsia"/>
        </w:rPr>
        <w:t>：　※一部抜粋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0380B" w14:paraId="6B6FD560" w14:textId="77777777" w:rsidTr="00126F39">
        <w:tc>
          <w:tcPr>
            <w:tcW w:w="8494" w:type="dxa"/>
          </w:tcPr>
          <w:p w14:paraId="2C0282B4" w14:textId="174659A9" w:rsidR="0081589D" w:rsidRPr="00CE0ADB" w:rsidRDefault="0081589D" w:rsidP="0081589D">
            <w:pPr>
              <w:pStyle w:val="2-"/>
              <w:rPr>
                <w:color w:val="808080" w:themeColor="background1" w:themeShade="80"/>
              </w:rPr>
            </w:pPr>
            <w:r w:rsidRPr="00CE0ADB">
              <w:rPr>
                <w:rFonts w:hint="eastAsia"/>
                <w:color w:val="808080" w:themeColor="background1" w:themeShade="80"/>
              </w:rPr>
              <w:t>...（略）...</w:t>
            </w:r>
          </w:p>
          <w:p w14:paraId="775D0882" w14:textId="77777777" w:rsidR="0081589D" w:rsidRDefault="0081589D" w:rsidP="0081589D">
            <w:pPr>
              <w:pStyle w:val="2-"/>
            </w:pPr>
          </w:p>
          <w:p w14:paraId="471C4A41" w14:textId="77777777" w:rsidR="0081589D" w:rsidRPr="00CE0ADB" w:rsidRDefault="0081589D" w:rsidP="0081589D">
            <w:pPr>
              <w:pStyle w:val="2-"/>
              <w:rPr>
                <w:color w:val="808080" w:themeColor="background1" w:themeShade="80"/>
              </w:rPr>
            </w:pPr>
            <w:r w:rsidRPr="00CE0ADB">
              <w:rPr>
                <w:color w:val="808080" w:themeColor="background1" w:themeShade="80"/>
              </w:rPr>
              <w:t xml:space="preserve">    21: </w:t>
            </w:r>
          </w:p>
          <w:p w14:paraId="2359702A" w14:textId="77777777" w:rsidR="0081589D" w:rsidRPr="00CE0ADB" w:rsidRDefault="0081589D" w:rsidP="0081589D">
            <w:pPr>
              <w:pStyle w:val="2-"/>
              <w:rPr>
                <w:color w:val="808080" w:themeColor="background1" w:themeShade="80"/>
              </w:rPr>
            </w:pPr>
            <w:r w:rsidRPr="00CE0ADB">
              <w:rPr>
                <w:rFonts w:hint="eastAsia"/>
                <w:color w:val="808080" w:themeColor="background1" w:themeShade="80"/>
              </w:rPr>
              <w:t xml:space="preserve">    22: </w:t>
            </w:r>
            <w:r w:rsidRPr="00CE0ADB">
              <w:rPr>
                <w:rFonts w:hint="eastAsia"/>
                <w:color w:val="808080" w:themeColor="background1" w:themeShade="80"/>
              </w:rPr>
              <w:tab/>
              <w:t>//処理終了通知</w:t>
            </w:r>
          </w:p>
          <w:p w14:paraId="3930B8DA" w14:textId="77777777" w:rsidR="0081589D" w:rsidRPr="00CE0ADB" w:rsidRDefault="0081589D" w:rsidP="0081589D">
            <w:pPr>
              <w:pStyle w:val="2-"/>
              <w:rPr>
                <w:color w:val="808080" w:themeColor="background1" w:themeShade="80"/>
              </w:rPr>
            </w:pPr>
            <w:r w:rsidRPr="00CE0ADB">
              <w:rPr>
                <w:color w:val="808080" w:themeColor="background1" w:themeShade="80"/>
              </w:rPr>
              <w:t xml:space="preserve">    23: </w:t>
            </w:r>
            <w:r w:rsidRPr="00CE0ADB">
              <w:rPr>
                <w:color w:val="808080" w:themeColor="background1" w:themeShade="80"/>
              </w:rPr>
              <w:tab/>
              <w:t>s_isFinished = true;</w:t>
            </w:r>
          </w:p>
          <w:p w14:paraId="1D304283" w14:textId="42CFD010" w:rsidR="0081589D" w:rsidRDefault="0081589D" w:rsidP="0081589D">
            <w:pPr>
              <w:pStyle w:val="2-"/>
            </w:pPr>
            <w:r>
              <w:t xml:space="preserve">00F84018 C6 05 30 81 F8 00 01 </w:t>
            </w:r>
            <w:r w:rsidRPr="00CE0ADB">
              <w:rPr>
                <w:color w:val="00B050"/>
              </w:rPr>
              <w:t>mov         byte ptr ds:[0F88130h],1</w:t>
            </w:r>
            <w:r w:rsidR="006C6C36">
              <w:rPr>
                <w:color w:val="00B050"/>
              </w:rPr>
              <w:tab/>
            </w:r>
            <w:r w:rsidR="00CE0ADB" w:rsidRPr="00CE0ADB">
              <w:rPr>
                <w:color w:val="FF0000"/>
              </w:rPr>
              <w:t>← s_isFinished のメモリに</w:t>
            </w:r>
            <w:r w:rsidR="00CE0ADB" w:rsidRPr="00CE0ADB">
              <w:rPr>
                <w:rFonts w:hint="eastAsia"/>
                <w:color w:val="FF0000"/>
              </w:rPr>
              <w:t>1 をセット</w:t>
            </w:r>
          </w:p>
          <w:p w14:paraId="5F7461B9" w14:textId="77777777" w:rsidR="0081589D" w:rsidRDefault="0081589D" w:rsidP="0081589D">
            <w:pPr>
              <w:pStyle w:val="2-"/>
            </w:pPr>
          </w:p>
          <w:p w14:paraId="0ED5D0A6" w14:textId="77777777" w:rsidR="0081589D" w:rsidRPr="00CE0ADB" w:rsidRDefault="0081589D" w:rsidP="0081589D">
            <w:pPr>
              <w:pStyle w:val="2-"/>
              <w:rPr>
                <w:color w:val="808080" w:themeColor="background1" w:themeShade="80"/>
              </w:rPr>
            </w:pPr>
            <w:r w:rsidRPr="00CE0ADB">
              <w:rPr>
                <w:rFonts w:hint="eastAsia"/>
                <w:color w:val="808080" w:themeColor="background1" w:themeShade="80"/>
              </w:rPr>
              <w:t>...（略）...</w:t>
            </w:r>
          </w:p>
          <w:p w14:paraId="3BB22CFF" w14:textId="77777777" w:rsidR="0081589D" w:rsidRDefault="0081589D" w:rsidP="0081589D">
            <w:pPr>
              <w:pStyle w:val="2-"/>
            </w:pPr>
          </w:p>
          <w:p w14:paraId="3D75116C" w14:textId="65A41881" w:rsidR="0081589D" w:rsidRPr="00CE0ADB" w:rsidRDefault="0081589D" w:rsidP="0081589D">
            <w:pPr>
              <w:pStyle w:val="2-"/>
              <w:rPr>
                <w:color w:val="808080" w:themeColor="background1" w:themeShade="80"/>
              </w:rPr>
            </w:pPr>
            <w:r w:rsidRPr="00CE0ADB">
              <w:rPr>
                <w:color w:val="808080" w:themeColor="background1" w:themeShade="80"/>
              </w:rPr>
              <w:t xml:space="preserve">    41: </w:t>
            </w:r>
            <w:r w:rsidRPr="00CE0ADB">
              <w:rPr>
                <w:color w:val="808080" w:themeColor="background1" w:themeShade="80"/>
              </w:rPr>
              <w:tab/>
              <w:t>while (!s_isFinished){}</w:t>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sidRPr="00353610">
              <w:rPr>
                <w:color w:val="BF8F00" w:themeColor="accent4" w:themeShade="BF"/>
              </w:rPr>
              <w:t>【ループ処理：ここから】</w:t>
            </w:r>
          </w:p>
          <w:p w14:paraId="4F2A2D75" w14:textId="28086F36" w:rsidR="0081589D" w:rsidRDefault="0081589D" w:rsidP="0081589D">
            <w:pPr>
              <w:pStyle w:val="2-"/>
            </w:pPr>
            <w:r w:rsidRPr="006C6C36">
              <w:rPr>
                <w:color w:val="BF8F00" w:themeColor="accent4" w:themeShade="BF"/>
              </w:rPr>
              <w:t xml:space="preserve">00F84124 </w:t>
            </w:r>
            <w:r>
              <w:t xml:space="preserve">0F B6 05 30 81 F8 00 </w:t>
            </w:r>
            <w:r w:rsidRPr="00CE0ADB">
              <w:rPr>
                <w:color w:val="00B050"/>
              </w:rPr>
              <w:t>movzx       eax,byte ptr ds:[0F88130h]</w:t>
            </w:r>
            <w:r w:rsidR="006C6C36">
              <w:rPr>
                <w:color w:val="00B050"/>
              </w:rPr>
              <w:tab/>
            </w:r>
            <w:r w:rsidR="006C6C36" w:rsidRPr="00CE0ADB">
              <w:rPr>
                <w:color w:val="FF0000"/>
              </w:rPr>
              <w:t>← s_isFinished の</w:t>
            </w:r>
            <w:r w:rsidR="006C6C36">
              <w:rPr>
                <w:color w:val="FF0000"/>
              </w:rPr>
              <w:t>メモリを読み込み</w:t>
            </w:r>
            <w:r w:rsidRPr="00CE0ADB">
              <w:rPr>
                <w:color w:val="00B050"/>
              </w:rPr>
              <w:t xml:space="preserve"> </w:t>
            </w:r>
          </w:p>
          <w:p w14:paraId="201EB773" w14:textId="6C443DDB" w:rsidR="0081589D" w:rsidRDefault="0081589D" w:rsidP="0081589D">
            <w:pPr>
              <w:pStyle w:val="2-"/>
            </w:pPr>
            <w:r>
              <w:t xml:space="preserve">00F8412B 85 C0               </w:t>
            </w:r>
            <w:r w:rsidRPr="00CE0ADB">
              <w:rPr>
                <w:color w:val="00B050"/>
              </w:rPr>
              <w:t xml:space="preserve"> test        eax,eax </w:t>
            </w:r>
            <w:r>
              <w:t xml:space="preserve"> </w:t>
            </w:r>
            <w:r w:rsidR="006C6C36">
              <w:tab/>
            </w:r>
            <w:r w:rsidR="006C6C36">
              <w:tab/>
            </w:r>
            <w:r w:rsidR="006C6C36">
              <w:tab/>
            </w:r>
            <w:r w:rsidR="006C6C36">
              <w:tab/>
            </w:r>
            <w:r w:rsidR="006C6C36" w:rsidRPr="00CE0ADB">
              <w:rPr>
                <w:color w:val="FF0000"/>
              </w:rPr>
              <w:t>←</w:t>
            </w:r>
            <w:r w:rsidR="006C6C36">
              <w:rPr>
                <w:color w:val="FF0000"/>
              </w:rPr>
              <w:t xml:space="preserve"> 値が</w:t>
            </w:r>
            <w:r w:rsidR="006C6C36">
              <w:rPr>
                <w:rFonts w:hint="eastAsia"/>
                <w:color w:val="FF0000"/>
              </w:rPr>
              <w:t xml:space="preserve"> 0 かチェック</w:t>
            </w:r>
            <w:r w:rsidR="006C6C36">
              <w:rPr>
                <w:color w:val="FF0000"/>
              </w:rPr>
              <w:t xml:space="preserve">　</w:t>
            </w:r>
          </w:p>
          <w:p w14:paraId="5570775D" w14:textId="6BCF0723" w:rsidR="0081589D" w:rsidRPr="00CE0ADB" w:rsidRDefault="0081589D" w:rsidP="0081589D">
            <w:pPr>
              <w:pStyle w:val="2-"/>
              <w:rPr>
                <w:color w:val="00B050"/>
              </w:rPr>
            </w:pPr>
            <w:r>
              <w:t xml:space="preserve">00F8412D 75 02               </w:t>
            </w:r>
            <w:r w:rsidRPr="00CE0ADB">
              <w:rPr>
                <w:color w:val="00B050"/>
              </w:rPr>
              <w:t xml:space="preserve"> jne         func2+0B1h (0F84131h)  </w:t>
            </w:r>
            <w:r w:rsidR="006C6C36">
              <w:rPr>
                <w:color w:val="00B050"/>
              </w:rPr>
              <w:tab/>
            </w:r>
            <w:r w:rsidR="006C6C36">
              <w:rPr>
                <w:color w:val="00B050"/>
              </w:rPr>
              <w:tab/>
            </w:r>
            <w:r w:rsidR="006C6C36" w:rsidRPr="006C6C36">
              <w:rPr>
                <w:color w:val="FF0000"/>
              </w:rPr>
              <w:t xml:space="preserve">← 0 </w:t>
            </w:r>
            <w:r w:rsidR="006C6C36">
              <w:rPr>
                <w:color w:val="FF0000"/>
              </w:rPr>
              <w:t>以外</w:t>
            </w:r>
            <w:r w:rsidR="006C6C36" w:rsidRPr="006C6C36">
              <w:rPr>
                <w:color w:val="FF0000"/>
              </w:rPr>
              <w:t>なら</w:t>
            </w:r>
            <w:r w:rsidR="006C6C36" w:rsidRPr="006C6C36">
              <w:rPr>
                <w:rFonts w:hint="eastAsia"/>
                <w:color w:val="FF0000"/>
              </w:rPr>
              <w:t xml:space="preserve"> </w:t>
            </w:r>
            <w:r w:rsidR="006C6C36" w:rsidRPr="006C6C36">
              <w:rPr>
                <w:rFonts w:hint="eastAsia"/>
                <w:color w:val="BF8F00" w:themeColor="accent4" w:themeShade="BF"/>
              </w:rPr>
              <w:t>00F84131</w:t>
            </w:r>
            <w:r w:rsidR="006C6C36" w:rsidRPr="006C6C36">
              <w:rPr>
                <w:rFonts w:hint="eastAsia"/>
                <w:color w:val="FF0000"/>
              </w:rPr>
              <w:t xml:space="preserve"> にジャンプ</w:t>
            </w:r>
          </w:p>
          <w:p w14:paraId="3F5B7B5F" w14:textId="3133E024" w:rsidR="006C6C36" w:rsidRDefault="006C6C36" w:rsidP="006C6C36">
            <w:pPr>
              <w:pStyle w:val="2-"/>
            </w:pPr>
            <w:r>
              <w:t xml:space="preserve">00F8412F EB F3               </w:t>
            </w:r>
            <w:r w:rsidRPr="006C6C36">
              <w:rPr>
                <w:color w:val="00B050"/>
              </w:rPr>
              <w:t xml:space="preserve"> jmp         func2+0A4h (0F84124h)</w:t>
            </w:r>
            <w:r>
              <w:t xml:space="preserve">  </w:t>
            </w:r>
            <w:r>
              <w:tab/>
            </w:r>
            <w:r>
              <w:tab/>
            </w:r>
            <w:r w:rsidRPr="006C6C36">
              <w:rPr>
                <w:color w:val="FF0000"/>
              </w:rPr>
              <w:t>← (0</w:t>
            </w:r>
            <w:r>
              <w:rPr>
                <w:color w:val="FF0000"/>
              </w:rPr>
              <w:t xml:space="preserve"> だ</w:t>
            </w:r>
            <w:r w:rsidRPr="006C6C36">
              <w:rPr>
                <w:color w:val="FF0000"/>
              </w:rPr>
              <w:t>ったの</w:t>
            </w:r>
            <w:r>
              <w:rPr>
                <w:color w:val="FF0000"/>
              </w:rPr>
              <w:t>で</w:t>
            </w:r>
            <w:r w:rsidRPr="006C6C36">
              <w:rPr>
                <w:rFonts w:hint="eastAsia"/>
                <w:color w:val="FF0000"/>
              </w:rPr>
              <w:t xml:space="preserve">) </w:t>
            </w:r>
            <w:r w:rsidRPr="006C6C36">
              <w:rPr>
                <w:rFonts w:hint="eastAsia"/>
                <w:color w:val="BF8F00" w:themeColor="accent4" w:themeShade="BF"/>
              </w:rPr>
              <w:t>00F84124</w:t>
            </w:r>
            <w:r w:rsidRPr="006C6C36">
              <w:rPr>
                <w:rFonts w:hint="eastAsia"/>
                <w:color w:val="FF0000"/>
              </w:rPr>
              <w:t xml:space="preserve"> にジャンプ</w:t>
            </w:r>
          </w:p>
          <w:p w14:paraId="3398CFC4" w14:textId="5A8D11C7" w:rsidR="006C6C36" w:rsidRPr="00353610" w:rsidRDefault="006C6C36" w:rsidP="006C6C36">
            <w:pPr>
              <w:pStyle w:val="2-"/>
              <w:rPr>
                <w:color w:val="BF8F00" w:themeColor="accent4" w:themeShade="BF"/>
              </w:rPr>
            </w:pPr>
            <w:r w:rsidRPr="006C6C36">
              <w:rPr>
                <w:color w:val="808080" w:themeColor="background1" w:themeShade="80"/>
              </w:rPr>
              <w:t xml:space="preserve">    42: </w:t>
            </w:r>
            <w:r w:rsidRPr="006C6C36">
              <w:rPr>
                <w:color w:val="808080" w:themeColor="background1" w:themeShade="80"/>
              </w:rPr>
              <w:tab/>
              <w:t>printf("func2(): ok!\n");</w:t>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sidRPr="00353610">
              <w:rPr>
                <w:color w:val="BF8F00" w:themeColor="accent4" w:themeShade="BF"/>
              </w:rPr>
              <w:t>【ループ処理：ここまで】</w:t>
            </w:r>
          </w:p>
          <w:p w14:paraId="56A01AA7" w14:textId="08676D65" w:rsidR="0081589D" w:rsidRDefault="006C6C36" w:rsidP="006C6C36">
            <w:pPr>
              <w:pStyle w:val="2-"/>
            </w:pPr>
            <w:r w:rsidRPr="006C6C36">
              <w:rPr>
                <w:color w:val="BF8F00" w:themeColor="accent4" w:themeShade="BF"/>
              </w:rPr>
              <w:t>00F84131</w:t>
            </w:r>
            <w:r>
              <w:t xml:space="preserve"> 8B F4                </w:t>
            </w:r>
            <w:r w:rsidRPr="006C6C36">
              <w:rPr>
                <w:color w:val="00B050"/>
              </w:rPr>
              <w:t>mov         esi,esp</w:t>
            </w:r>
            <w:r>
              <w:t xml:space="preserve">  </w:t>
            </w:r>
          </w:p>
          <w:p w14:paraId="05210ED1" w14:textId="77777777" w:rsidR="006C6C36" w:rsidRDefault="006C6C36" w:rsidP="0081589D">
            <w:pPr>
              <w:pStyle w:val="2-"/>
              <w:rPr>
                <w:color w:val="808080" w:themeColor="background1" w:themeShade="80"/>
              </w:rPr>
            </w:pPr>
          </w:p>
          <w:p w14:paraId="51D17484" w14:textId="572B59C6" w:rsidR="00D0380B" w:rsidRDefault="0081589D" w:rsidP="0081589D">
            <w:pPr>
              <w:pStyle w:val="2-"/>
            </w:pPr>
            <w:r w:rsidRPr="00CE0ADB">
              <w:rPr>
                <w:rFonts w:hint="eastAsia"/>
                <w:color w:val="808080" w:themeColor="background1" w:themeShade="80"/>
              </w:rPr>
              <w:t>...（略）...</w:t>
            </w:r>
          </w:p>
        </w:tc>
      </w:tr>
    </w:tbl>
    <w:p w14:paraId="732A2310" w14:textId="15B4B4C5" w:rsidR="00D0380B" w:rsidRDefault="00D0380B" w:rsidP="00D0380B">
      <w:pPr>
        <w:pStyle w:val="a9"/>
        <w:keepNext/>
        <w:widowControl/>
        <w:spacing w:beforeLines="50" w:before="180"/>
        <w:ind w:firstLineChars="0" w:firstLine="0"/>
      </w:pPr>
      <w:r>
        <w:t>Release</w:t>
      </w:r>
      <w:r>
        <w:t>ビルド時のアセンブラコード</w:t>
      </w:r>
      <w:r>
        <w:rPr>
          <w:rFonts w:hint="eastAsia"/>
        </w:rPr>
        <w:t>：　※一部抜粋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0380B" w14:paraId="5C4324F5" w14:textId="77777777" w:rsidTr="00126F39">
        <w:tc>
          <w:tcPr>
            <w:tcW w:w="8494" w:type="dxa"/>
          </w:tcPr>
          <w:p w14:paraId="5DF55037" w14:textId="77777777" w:rsidR="0081589D" w:rsidRPr="00CE0ADB" w:rsidRDefault="0081589D" w:rsidP="0081589D">
            <w:pPr>
              <w:pStyle w:val="2-"/>
              <w:rPr>
                <w:color w:val="808080" w:themeColor="background1" w:themeShade="80"/>
              </w:rPr>
            </w:pPr>
            <w:r w:rsidRPr="00CE0ADB">
              <w:rPr>
                <w:rFonts w:hint="eastAsia"/>
                <w:color w:val="808080" w:themeColor="background1" w:themeShade="80"/>
              </w:rPr>
              <w:t>...（略）...</w:t>
            </w:r>
          </w:p>
          <w:p w14:paraId="27133C6D" w14:textId="77777777" w:rsidR="0081589D" w:rsidRDefault="0081589D" w:rsidP="0081589D">
            <w:pPr>
              <w:pStyle w:val="2-"/>
            </w:pPr>
          </w:p>
          <w:p w14:paraId="2801F166" w14:textId="77777777" w:rsidR="0081589D" w:rsidRPr="00CE0ADB" w:rsidRDefault="0081589D" w:rsidP="0081589D">
            <w:pPr>
              <w:pStyle w:val="2-"/>
              <w:rPr>
                <w:color w:val="808080" w:themeColor="background1" w:themeShade="80"/>
              </w:rPr>
            </w:pPr>
            <w:r w:rsidRPr="00CE0ADB">
              <w:rPr>
                <w:rFonts w:hint="eastAsia"/>
                <w:color w:val="808080" w:themeColor="background1" w:themeShade="80"/>
              </w:rPr>
              <w:t xml:space="preserve">    22: </w:t>
            </w:r>
            <w:r w:rsidRPr="00CE0ADB">
              <w:rPr>
                <w:rFonts w:hint="eastAsia"/>
                <w:color w:val="808080" w:themeColor="background1" w:themeShade="80"/>
              </w:rPr>
              <w:tab/>
              <w:t>//処理終了通知</w:t>
            </w:r>
          </w:p>
          <w:p w14:paraId="6D969AB0" w14:textId="77777777" w:rsidR="0081589D" w:rsidRPr="00CE0ADB" w:rsidRDefault="0081589D" w:rsidP="0081589D">
            <w:pPr>
              <w:pStyle w:val="2-"/>
              <w:rPr>
                <w:color w:val="808080" w:themeColor="background1" w:themeShade="80"/>
              </w:rPr>
            </w:pPr>
            <w:r w:rsidRPr="00CE0ADB">
              <w:rPr>
                <w:color w:val="808080" w:themeColor="background1" w:themeShade="80"/>
              </w:rPr>
              <w:t xml:space="preserve">    23: </w:t>
            </w:r>
            <w:r w:rsidRPr="00CE0ADB">
              <w:rPr>
                <w:color w:val="808080" w:themeColor="background1" w:themeShade="80"/>
              </w:rPr>
              <w:tab/>
              <w:t>s_isFinished = true;</w:t>
            </w:r>
          </w:p>
          <w:p w14:paraId="45B93A76" w14:textId="77777777" w:rsidR="0081589D" w:rsidRPr="00CE0ADB" w:rsidRDefault="0081589D" w:rsidP="0081589D">
            <w:pPr>
              <w:pStyle w:val="2-"/>
              <w:rPr>
                <w:color w:val="808080" w:themeColor="background1" w:themeShade="80"/>
              </w:rPr>
            </w:pPr>
            <w:r w:rsidRPr="00CE0ADB">
              <w:rPr>
                <w:color w:val="808080" w:themeColor="background1" w:themeShade="80"/>
              </w:rPr>
              <w:t xml:space="preserve">    24: </w:t>
            </w:r>
          </w:p>
          <w:p w14:paraId="6E04A9B0" w14:textId="77777777" w:rsidR="0081589D" w:rsidRPr="00CE0ADB" w:rsidRDefault="0081589D" w:rsidP="0081589D">
            <w:pPr>
              <w:pStyle w:val="2-"/>
              <w:rPr>
                <w:color w:val="808080" w:themeColor="background1" w:themeShade="80"/>
              </w:rPr>
            </w:pPr>
            <w:r w:rsidRPr="00CE0ADB">
              <w:rPr>
                <w:rFonts w:hint="eastAsia"/>
                <w:color w:val="808080" w:themeColor="background1" w:themeShade="80"/>
              </w:rPr>
              <w:t xml:space="preserve">    25: </w:t>
            </w:r>
            <w:r w:rsidRPr="00CE0ADB">
              <w:rPr>
                <w:rFonts w:hint="eastAsia"/>
                <w:color w:val="808080" w:themeColor="background1" w:themeShade="80"/>
              </w:rPr>
              <w:tab/>
              <w:t>//終了</w:t>
            </w:r>
          </w:p>
          <w:p w14:paraId="43EEC990" w14:textId="77777777" w:rsidR="0081589D" w:rsidRPr="00CE0ADB" w:rsidRDefault="0081589D" w:rsidP="0081589D">
            <w:pPr>
              <w:pStyle w:val="2-"/>
              <w:rPr>
                <w:color w:val="808080" w:themeColor="background1" w:themeShade="80"/>
              </w:rPr>
            </w:pPr>
            <w:r w:rsidRPr="00CE0ADB">
              <w:rPr>
                <w:color w:val="808080" w:themeColor="background1" w:themeShade="80"/>
              </w:rPr>
              <w:t xml:space="preserve">    26: </w:t>
            </w:r>
            <w:r w:rsidRPr="00CE0ADB">
              <w:rPr>
                <w:color w:val="808080" w:themeColor="background1" w:themeShade="80"/>
              </w:rPr>
              <w:tab/>
              <w:t>printf("- func1(): end -\n");</w:t>
            </w:r>
          </w:p>
          <w:p w14:paraId="3AB76045" w14:textId="77777777" w:rsidR="0081589D" w:rsidRDefault="0081589D" w:rsidP="0081589D">
            <w:pPr>
              <w:pStyle w:val="2-"/>
            </w:pPr>
            <w:r>
              <w:t xml:space="preserve">00BD1041 68 3C 21 BD 00     </w:t>
            </w:r>
            <w:r w:rsidRPr="00CE0ADB">
              <w:rPr>
                <w:color w:val="00B050"/>
              </w:rPr>
              <w:t xml:space="preserve">  push        0BD213Ch  </w:t>
            </w:r>
          </w:p>
          <w:p w14:paraId="27F5116F" w14:textId="48EA88E3" w:rsidR="0081589D" w:rsidRDefault="0081589D" w:rsidP="0081589D">
            <w:pPr>
              <w:pStyle w:val="2-"/>
            </w:pPr>
            <w:r>
              <w:t xml:space="preserve">00BD1046 C6 05 68 33 BD 00 01 </w:t>
            </w:r>
            <w:r w:rsidRPr="00CE0ADB">
              <w:rPr>
                <w:color w:val="00B050"/>
              </w:rPr>
              <w:t xml:space="preserve">mov         byte ptr ds:[0BD3368h],1  </w:t>
            </w:r>
            <w:r w:rsidR="006C6C36">
              <w:rPr>
                <w:color w:val="00B050"/>
              </w:rPr>
              <w:tab/>
            </w:r>
            <w:r w:rsidR="006C6C36" w:rsidRPr="00CE0ADB">
              <w:rPr>
                <w:color w:val="FF0000"/>
              </w:rPr>
              <w:t>← s_isFinished のメモリに</w:t>
            </w:r>
            <w:r w:rsidR="006C6C36" w:rsidRPr="00CE0ADB">
              <w:rPr>
                <w:rFonts w:hint="eastAsia"/>
                <w:color w:val="FF0000"/>
              </w:rPr>
              <w:t>1 をセット</w:t>
            </w:r>
          </w:p>
          <w:p w14:paraId="7FAA850B" w14:textId="77777777" w:rsidR="0081589D" w:rsidRDefault="0081589D" w:rsidP="0081589D">
            <w:pPr>
              <w:pStyle w:val="2-"/>
            </w:pPr>
          </w:p>
          <w:p w14:paraId="4BBF0044" w14:textId="77777777" w:rsidR="0081589D" w:rsidRPr="00CE0ADB" w:rsidRDefault="0081589D" w:rsidP="0081589D">
            <w:pPr>
              <w:pStyle w:val="2-"/>
              <w:rPr>
                <w:color w:val="808080" w:themeColor="background1" w:themeShade="80"/>
              </w:rPr>
            </w:pPr>
            <w:r w:rsidRPr="00CE0ADB">
              <w:rPr>
                <w:rFonts w:hint="eastAsia"/>
                <w:color w:val="808080" w:themeColor="background1" w:themeShade="80"/>
              </w:rPr>
              <w:t>...（略）...</w:t>
            </w:r>
          </w:p>
          <w:p w14:paraId="797A018C" w14:textId="77777777" w:rsidR="0081589D" w:rsidRDefault="0081589D" w:rsidP="0081589D">
            <w:pPr>
              <w:pStyle w:val="2-"/>
            </w:pPr>
          </w:p>
          <w:p w14:paraId="589A57B0" w14:textId="14528705" w:rsidR="0081589D" w:rsidRPr="00CE0ADB" w:rsidRDefault="0081589D" w:rsidP="0081589D">
            <w:pPr>
              <w:pStyle w:val="2-"/>
              <w:rPr>
                <w:color w:val="00B050"/>
              </w:rPr>
            </w:pPr>
            <w:r>
              <w:t xml:space="preserve">00BD10A3 A0 68 33 BD 00      </w:t>
            </w:r>
            <w:r w:rsidRPr="00CE0ADB">
              <w:rPr>
                <w:color w:val="00B050"/>
              </w:rPr>
              <w:t xml:space="preserve"> mov         al,byte ptr ds:[00BD3368h] </w:t>
            </w:r>
            <w:r w:rsidR="006C6C36">
              <w:rPr>
                <w:color w:val="00B050"/>
              </w:rPr>
              <w:tab/>
            </w:r>
            <w:r w:rsidR="006C6C36" w:rsidRPr="00CE0ADB">
              <w:rPr>
                <w:color w:val="FF0000"/>
              </w:rPr>
              <w:t>← s_isFinished の</w:t>
            </w:r>
            <w:r w:rsidR="006C6C36">
              <w:rPr>
                <w:color w:val="FF0000"/>
              </w:rPr>
              <w:t>メモリを読み込み</w:t>
            </w:r>
            <w:r w:rsidRPr="00CE0ADB">
              <w:rPr>
                <w:color w:val="00B050"/>
              </w:rPr>
              <w:t xml:space="preserve"> </w:t>
            </w:r>
          </w:p>
          <w:p w14:paraId="3422D048" w14:textId="77777777" w:rsidR="0081589D" w:rsidRPr="00CE0ADB" w:rsidRDefault="0081589D" w:rsidP="0081589D">
            <w:pPr>
              <w:pStyle w:val="2-"/>
              <w:rPr>
                <w:color w:val="00B050"/>
              </w:rPr>
            </w:pPr>
            <w:r>
              <w:t xml:space="preserve">00BD10A8 83 C4 10             </w:t>
            </w:r>
            <w:r w:rsidRPr="00CE0ADB">
              <w:rPr>
                <w:color w:val="00B050"/>
              </w:rPr>
              <w:t xml:space="preserve">add         esp,10h  </w:t>
            </w:r>
          </w:p>
          <w:p w14:paraId="369D2FBA" w14:textId="77777777" w:rsidR="0081589D" w:rsidRDefault="0081589D" w:rsidP="0081589D">
            <w:pPr>
              <w:pStyle w:val="2-"/>
            </w:pPr>
            <w:r>
              <w:t xml:space="preserve">00BD10AB EB 03               </w:t>
            </w:r>
            <w:r w:rsidRPr="00CE0ADB">
              <w:rPr>
                <w:color w:val="00B050"/>
              </w:rPr>
              <w:t xml:space="preserve"> jmp         func2+40h (0BD10B0h)  </w:t>
            </w:r>
          </w:p>
          <w:p w14:paraId="473CB6AE" w14:textId="77777777" w:rsidR="0081589D" w:rsidRPr="00CE0ADB" w:rsidRDefault="0081589D" w:rsidP="0081589D">
            <w:pPr>
              <w:pStyle w:val="2-"/>
              <w:rPr>
                <w:color w:val="00B050"/>
              </w:rPr>
            </w:pPr>
            <w:r>
              <w:t xml:space="preserve">00BD10AD 8D 49 00            </w:t>
            </w:r>
            <w:r w:rsidRPr="00CE0ADB">
              <w:rPr>
                <w:color w:val="00B050"/>
              </w:rPr>
              <w:t xml:space="preserve"> lea         ecx,[ecx]  </w:t>
            </w:r>
          </w:p>
          <w:p w14:paraId="7F390F51" w14:textId="1AD95FDD" w:rsidR="0081589D" w:rsidRPr="00353610" w:rsidRDefault="0081589D" w:rsidP="0081589D">
            <w:pPr>
              <w:pStyle w:val="2-"/>
              <w:rPr>
                <w:color w:val="BF8F00" w:themeColor="accent4" w:themeShade="BF"/>
              </w:rPr>
            </w:pPr>
            <w:r w:rsidRPr="00CE0ADB">
              <w:rPr>
                <w:color w:val="808080" w:themeColor="background1" w:themeShade="80"/>
              </w:rPr>
              <w:t xml:space="preserve">    41: </w:t>
            </w:r>
            <w:r w:rsidRPr="00CE0ADB">
              <w:rPr>
                <w:color w:val="808080" w:themeColor="background1" w:themeShade="80"/>
              </w:rPr>
              <w:tab/>
              <w:t>while (!s_isFinished){}</w:t>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sidRPr="00353610">
              <w:rPr>
                <w:color w:val="BF8F00" w:themeColor="accent4" w:themeShade="BF"/>
              </w:rPr>
              <w:t>【ループ処理：ここから】</w:t>
            </w:r>
          </w:p>
          <w:p w14:paraId="4B0D9C06" w14:textId="2DD2B8AA" w:rsidR="0081589D" w:rsidRDefault="0081589D" w:rsidP="0081589D">
            <w:pPr>
              <w:pStyle w:val="2-"/>
            </w:pPr>
            <w:r w:rsidRPr="006C6C36">
              <w:rPr>
                <w:color w:val="BF8F00" w:themeColor="accent4" w:themeShade="BF"/>
              </w:rPr>
              <w:t>00BD10B0</w:t>
            </w:r>
            <w:r>
              <w:t xml:space="preserve"> 84 C0               </w:t>
            </w:r>
            <w:r w:rsidRPr="00CE0ADB">
              <w:rPr>
                <w:color w:val="00B050"/>
              </w:rPr>
              <w:t xml:space="preserve"> test        al,al </w:t>
            </w:r>
            <w:r>
              <w:t xml:space="preserve"> </w:t>
            </w:r>
            <w:r w:rsidR="006C6C36">
              <w:tab/>
            </w:r>
            <w:r w:rsidR="006C6C36">
              <w:tab/>
            </w:r>
            <w:r w:rsidR="006C6C36">
              <w:tab/>
            </w:r>
            <w:r w:rsidR="006C6C36">
              <w:tab/>
            </w:r>
            <w:r w:rsidR="006C6C36" w:rsidRPr="00CE0ADB">
              <w:rPr>
                <w:color w:val="FF0000"/>
              </w:rPr>
              <w:t>←</w:t>
            </w:r>
            <w:r w:rsidR="006C6C36">
              <w:rPr>
                <w:color w:val="FF0000"/>
              </w:rPr>
              <w:t xml:space="preserve"> 値が</w:t>
            </w:r>
            <w:r w:rsidR="006C6C36">
              <w:rPr>
                <w:rFonts w:hint="eastAsia"/>
                <w:color w:val="FF0000"/>
              </w:rPr>
              <w:t xml:space="preserve"> 0 かチェック</w:t>
            </w:r>
          </w:p>
          <w:p w14:paraId="56A45648" w14:textId="0F176DC1" w:rsidR="00D0380B" w:rsidRPr="00CE0ADB" w:rsidRDefault="0081589D" w:rsidP="0081589D">
            <w:pPr>
              <w:pStyle w:val="2-"/>
              <w:rPr>
                <w:color w:val="00B050"/>
              </w:rPr>
            </w:pPr>
            <w:r>
              <w:t xml:space="preserve">00BD10B2 74 FC               </w:t>
            </w:r>
            <w:r w:rsidRPr="00CE0ADB">
              <w:rPr>
                <w:color w:val="00B050"/>
              </w:rPr>
              <w:t xml:space="preserve"> je          func2+40h (0BD10B0h)  </w:t>
            </w:r>
            <w:r w:rsidR="006C6C36">
              <w:rPr>
                <w:color w:val="00B050"/>
              </w:rPr>
              <w:tab/>
            </w:r>
            <w:r w:rsidR="006C6C36">
              <w:rPr>
                <w:color w:val="00B050"/>
              </w:rPr>
              <w:tab/>
            </w:r>
            <w:r w:rsidR="006C6C36" w:rsidRPr="006C6C36">
              <w:rPr>
                <w:color w:val="FF0000"/>
              </w:rPr>
              <w:t>← 0 なら</w:t>
            </w:r>
            <w:r w:rsidR="006C6C36" w:rsidRPr="006C6C36">
              <w:rPr>
                <w:rFonts w:hint="eastAsia"/>
                <w:color w:val="FF0000"/>
              </w:rPr>
              <w:t xml:space="preserve"> </w:t>
            </w:r>
            <w:r w:rsidR="006C6C36" w:rsidRPr="006C6C36">
              <w:rPr>
                <w:color w:val="BF8F00" w:themeColor="accent4" w:themeShade="BF"/>
              </w:rPr>
              <w:t>00BD10B0</w:t>
            </w:r>
            <w:r w:rsidR="006C6C36" w:rsidRPr="006C6C36">
              <w:rPr>
                <w:rFonts w:hint="eastAsia"/>
                <w:color w:val="FF0000"/>
              </w:rPr>
              <w:t xml:space="preserve"> にジャンプ</w:t>
            </w:r>
          </w:p>
          <w:p w14:paraId="798EED3B" w14:textId="7FB72C1A" w:rsidR="0081589D" w:rsidRDefault="006C6C36" w:rsidP="0081589D">
            <w:pPr>
              <w:pStyle w:val="2-"/>
            </w:pPr>
            <w:r>
              <w:tab/>
            </w:r>
            <w:r>
              <w:tab/>
            </w:r>
            <w:r>
              <w:tab/>
            </w:r>
            <w:r>
              <w:tab/>
            </w:r>
            <w:r>
              <w:tab/>
            </w:r>
            <w:r>
              <w:tab/>
            </w:r>
            <w:r>
              <w:tab/>
            </w:r>
            <w:r>
              <w:tab/>
            </w:r>
            <w:r>
              <w:tab/>
            </w:r>
            <w:r>
              <w:tab/>
            </w:r>
            <w:r>
              <w:tab/>
            </w:r>
            <w:r>
              <w:tab/>
            </w:r>
            <w:r w:rsidRPr="00353610">
              <w:rPr>
                <w:color w:val="BF8F00" w:themeColor="accent4" w:themeShade="BF"/>
              </w:rPr>
              <w:t>【ループ処理：ここまで】</w:t>
            </w:r>
          </w:p>
          <w:p w14:paraId="3290135A" w14:textId="64897A2D" w:rsidR="0081589D" w:rsidRPr="0081589D" w:rsidRDefault="0081589D" w:rsidP="0081589D">
            <w:pPr>
              <w:pStyle w:val="2-"/>
            </w:pPr>
            <w:r w:rsidRPr="00CE0ADB">
              <w:rPr>
                <w:rFonts w:hint="eastAsia"/>
                <w:color w:val="808080" w:themeColor="background1" w:themeShade="80"/>
              </w:rPr>
              <w:t>...（略）...</w:t>
            </w:r>
          </w:p>
        </w:tc>
      </w:tr>
    </w:tbl>
    <w:p w14:paraId="25953136" w14:textId="43D97BD8" w:rsidR="00D0380B" w:rsidRDefault="00353610" w:rsidP="00353610">
      <w:pPr>
        <w:pStyle w:val="a9"/>
        <w:spacing w:beforeLines="50" w:before="180"/>
        <w:ind w:firstLine="283"/>
      </w:pPr>
      <w:r>
        <w:t>前述の「レジスタ」の説明で、コンパイラが最適化によって変数の参照を極力減らすことを解説した。</w:t>
      </w:r>
      <w:r w:rsidR="00E2245F">
        <w:t>この結果は、その影響を受けたものである。</w:t>
      </w:r>
    </w:p>
    <w:p w14:paraId="0970DB2C" w14:textId="3E1AABDD" w:rsidR="00E2245F" w:rsidRDefault="00E2245F" w:rsidP="00E2245F">
      <w:pPr>
        <w:pStyle w:val="a9"/>
        <w:ind w:firstLine="283"/>
      </w:pPr>
      <w:r>
        <w:lastRenderedPageBreak/>
        <w:t>Release</w:t>
      </w:r>
      <w:r>
        <w:t>ビルドのアセンブラコードを見ると、（最適化によって</w:t>
      </w:r>
      <w:r>
        <w:t>C</w:t>
      </w:r>
      <w:r>
        <w:rPr>
          <w:rFonts w:hint="eastAsia"/>
        </w:rPr>
        <w:t>++</w:t>
      </w:r>
      <w:r>
        <w:rPr>
          <w:rFonts w:hint="eastAsia"/>
        </w:rPr>
        <w:t>言語のコードとアセンブラの対応付けがきちんとできない状態になっているが）「</w:t>
      </w:r>
      <w:r>
        <w:rPr>
          <w:rFonts w:hint="eastAsia"/>
        </w:rPr>
        <w:t>s_isFinished</w:t>
      </w:r>
      <w:r>
        <w:rPr>
          <w:rFonts w:hint="eastAsia"/>
        </w:rPr>
        <w:t>」という変数をメモリから読み出しているのがループの外だと分かる。これでは他で変数の値が書き換わってもループ処理中に検出できない。そのため、ループが終了しなくなってしまったのである。</w:t>
      </w:r>
    </w:p>
    <w:p w14:paraId="094BD2DD" w14:textId="66DFA9E5" w:rsidR="00D31BAF" w:rsidRDefault="00D31BAF" w:rsidP="00D31BAF">
      <w:pPr>
        <w:pStyle w:val="3"/>
      </w:pPr>
      <w:r>
        <w:rPr>
          <w:rFonts w:hint="eastAsia"/>
        </w:rPr>
        <w:t>解決策</w:t>
      </w:r>
    </w:p>
    <w:p w14:paraId="20402271" w14:textId="2BBE3D4B" w:rsidR="00E2245F" w:rsidRDefault="00E2245F" w:rsidP="00D31BAF">
      <w:pPr>
        <w:pStyle w:val="aa"/>
        <w:ind w:left="447" w:firstLine="283"/>
      </w:pPr>
      <w:r>
        <w:t>このような問題に対して、</w:t>
      </w:r>
      <w:r>
        <w:rPr>
          <w:rFonts w:hint="eastAsia"/>
        </w:rPr>
        <w:t>C++</w:t>
      </w:r>
      <w:r>
        <w:rPr>
          <w:rFonts w:hint="eastAsia"/>
        </w:rPr>
        <w:t>言語は言語仕様として解決策を用意している。</w:t>
      </w:r>
    </w:p>
    <w:p w14:paraId="3C4239F1" w14:textId="6A43CDCD" w:rsidR="00E2245F" w:rsidRDefault="0074663B" w:rsidP="00D31BAF">
      <w:pPr>
        <w:pStyle w:val="aa"/>
        <w:ind w:left="447" w:firstLine="283"/>
      </w:pPr>
      <w:r>
        <w:t>「</w:t>
      </w:r>
      <w:r w:rsidR="00E2245F">
        <w:t>v</w:t>
      </w:r>
      <w:r w:rsidR="00E2245F">
        <w:rPr>
          <w:rFonts w:hint="eastAsia"/>
        </w:rPr>
        <w:t>olatile</w:t>
      </w:r>
      <w:r w:rsidR="00E2245F">
        <w:rPr>
          <w:rFonts w:hint="eastAsia"/>
        </w:rPr>
        <w:t>型修飾子</w:t>
      </w:r>
      <w:r>
        <w:rPr>
          <w:rFonts w:hint="eastAsia"/>
        </w:rPr>
        <w:t>」</w:t>
      </w:r>
      <w:r w:rsidR="00E2245F">
        <w:rPr>
          <w:rFonts w:hint="eastAsia"/>
        </w:rPr>
        <w:t>である。</w:t>
      </w:r>
    </w:p>
    <w:p w14:paraId="295D3101" w14:textId="38E063E5" w:rsidR="0074663B" w:rsidRDefault="0074663B" w:rsidP="00D31BAF">
      <w:pPr>
        <w:pStyle w:val="aa"/>
        <w:ind w:left="447" w:firstLine="283"/>
      </w:pPr>
      <w:r>
        <w:t>この修飾子が付いた変数は、コンパイラが最適化せずに、常にメモリを参照するようになる。</w:t>
      </w:r>
    </w:p>
    <w:p w14:paraId="62F9E48D" w14:textId="568A080C" w:rsidR="0074663B" w:rsidRDefault="0074663B" w:rsidP="00D31BAF">
      <w:pPr>
        <w:pStyle w:val="aa"/>
        <w:ind w:left="447" w:firstLine="283"/>
      </w:pPr>
      <w:r>
        <w:rPr>
          <w:rFonts w:hint="eastAsia"/>
        </w:rPr>
        <w:t>なお、</w:t>
      </w:r>
      <w:r>
        <w:rPr>
          <w:rFonts w:hint="eastAsia"/>
        </w:rPr>
        <w:t>volatile</w:t>
      </w:r>
      <w:r>
        <w:rPr>
          <w:rFonts w:hint="eastAsia"/>
        </w:rPr>
        <w:t>型修飾子は、「揮発性型修飾子」と訳されたりもするが、「</w:t>
      </w:r>
      <w:r>
        <w:rPr>
          <w:rFonts w:hint="eastAsia"/>
        </w:rPr>
        <w:t xml:space="preserve">volatile = </w:t>
      </w:r>
      <w:r>
        <w:rPr>
          <w:rFonts w:hint="eastAsia"/>
        </w:rPr>
        <w:t>変わりやすい、気まぐれ」の意味で捉えたほうが</w:t>
      </w:r>
      <w:r w:rsidR="00892795">
        <w:rPr>
          <w:rFonts w:hint="eastAsia"/>
        </w:rPr>
        <w:t>理解しやすい</w:t>
      </w:r>
      <w:r>
        <w:rPr>
          <w:rFonts w:hint="eastAsia"/>
        </w:rPr>
        <w:t>。</w:t>
      </w:r>
    </w:p>
    <w:p w14:paraId="6268A4BC" w14:textId="588948D0" w:rsidR="00D41679" w:rsidRDefault="00D41679" w:rsidP="00D31BAF">
      <w:pPr>
        <w:pStyle w:val="aa"/>
        <w:ind w:left="447" w:firstLine="283"/>
      </w:pPr>
      <w:r>
        <w:t>ソースを変更した再度確認したものを示す。</w:t>
      </w:r>
    </w:p>
    <w:p w14:paraId="2AD59B7E" w14:textId="68770513" w:rsidR="00D41679" w:rsidRDefault="00D41679" w:rsidP="00D31BAF">
      <w:pPr>
        <w:pStyle w:val="aa"/>
        <w:keepNext/>
        <w:widowControl/>
        <w:spacing w:beforeLines="50" w:before="180"/>
        <w:ind w:leftChars="203" w:left="447" w:hangingChars="10" w:hanging="21"/>
      </w:pPr>
      <w:r>
        <w:rPr>
          <w:rFonts w:hint="eastAsia"/>
        </w:rPr>
        <w:t>スレッド間の情報共有に失敗するサンプル：※修正版</w:t>
      </w:r>
      <w:r w:rsidR="00785378">
        <w:rPr>
          <w:rFonts w:hint="eastAsia"/>
        </w:rPr>
        <w:t>の一部抜粋</w:t>
      </w:r>
    </w:p>
    <w:tbl>
      <w:tblPr>
        <w:tblStyle w:val="afff7"/>
        <w:tblW w:w="8494"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41679" w14:paraId="28EC1BAA" w14:textId="77777777" w:rsidTr="00D31BAF">
        <w:tc>
          <w:tcPr>
            <w:tcW w:w="8494" w:type="dxa"/>
          </w:tcPr>
          <w:p w14:paraId="1F6BA5CB" w14:textId="413960A8" w:rsidR="00D41679" w:rsidRPr="00D41679" w:rsidRDefault="00D41679" w:rsidP="00126F39">
            <w:pPr>
              <w:pStyle w:val="2-"/>
              <w:rPr>
                <w:color w:val="808080" w:themeColor="background1" w:themeShade="80"/>
              </w:rPr>
            </w:pPr>
            <w:r w:rsidRPr="00D41679">
              <w:rPr>
                <w:color w:val="808080" w:themeColor="background1" w:themeShade="80"/>
              </w:rPr>
              <w:t>…（略）…</w:t>
            </w:r>
          </w:p>
          <w:p w14:paraId="3B95F7A9" w14:textId="77777777" w:rsidR="00D41679" w:rsidRDefault="00D41679" w:rsidP="00126F39">
            <w:pPr>
              <w:pStyle w:val="2-"/>
            </w:pPr>
          </w:p>
          <w:p w14:paraId="7FC42280" w14:textId="77777777" w:rsidR="00D41679" w:rsidRPr="00881371" w:rsidRDefault="00D41679" w:rsidP="00126F39">
            <w:pPr>
              <w:pStyle w:val="2-"/>
              <w:rPr>
                <w:color w:val="00B050"/>
              </w:rPr>
            </w:pPr>
            <w:r w:rsidRPr="00881371">
              <w:rPr>
                <w:rFonts w:hint="eastAsia"/>
                <w:color w:val="00B050"/>
              </w:rPr>
              <w:t>//処理終了フラグ</w:t>
            </w:r>
          </w:p>
          <w:p w14:paraId="226C8CD3" w14:textId="228EFB34" w:rsidR="00D41679" w:rsidRPr="00D41679" w:rsidRDefault="00D41679" w:rsidP="00126F39">
            <w:pPr>
              <w:pStyle w:val="2-"/>
            </w:pPr>
            <w:r w:rsidRPr="00D41679">
              <w:rPr>
                <w:color w:val="FF0000"/>
              </w:rPr>
              <w:t xml:space="preserve">volatile </w:t>
            </w:r>
            <w:r w:rsidRPr="00D41679">
              <w:t>bool s_isFinished = false;</w:t>
            </w:r>
          </w:p>
          <w:p w14:paraId="39634C1A" w14:textId="77777777" w:rsidR="00D41679" w:rsidRDefault="00D41679" w:rsidP="00126F39">
            <w:pPr>
              <w:pStyle w:val="2-"/>
            </w:pPr>
          </w:p>
          <w:p w14:paraId="5F285259" w14:textId="0A511A2A" w:rsidR="00D41679" w:rsidRPr="00D41679" w:rsidRDefault="00D41679" w:rsidP="00126F39">
            <w:pPr>
              <w:pStyle w:val="2-"/>
              <w:rPr>
                <w:color w:val="808080" w:themeColor="background1" w:themeShade="80"/>
              </w:rPr>
            </w:pPr>
            <w:r w:rsidRPr="00D41679">
              <w:rPr>
                <w:color w:val="808080" w:themeColor="background1" w:themeShade="80"/>
              </w:rPr>
              <w:t>…（略）…</w:t>
            </w:r>
          </w:p>
        </w:tc>
      </w:tr>
    </w:tbl>
    <w:p w14:paraId="390A981F" w14:textId="4B0357DB" w:rsidR="00785378" w:rsidRDefault="00785378" w:rsidP="00D31BAF">
      <w:pPr>
        <w:pStyle w:val="aa"/>
        <w:keepNext/>
        <w:widowControl/>
        <w:spacing w:beforeLines="50" w:before="180"/>
        <w:ind w:leftChars="203" w:left="447" w:hangingChars="10" w:hanging="21"/>
      </w:pPr>
      <w:r>
        <w:t>Release</w:t>
      </w:r>
      <w:r>
        <w:t>ビルド時のアセンブラコード</w:t>
      </w:r>
      <w:r>
        <w:rPr>
          <w:rFonts w:hint="eastAsia"/>
        </w:rPr>
        <w:t>：　※</w:t>
      </w:r>
      <w:r w:rsidR="00CE77EF">
        <w:rPr>
          <w:rFonts w:hint="eastAsia"/>
        </w:rPr>
        <w:t>修正版の</w:t>
      </w:r>
      <w:r>
        <w:rPr>
          <w:rFonts w:hint="eastAsia"/>
        </w:rPr>
        <w:t>一部抜粋</w:t>
      </w:r>
    </w:p>
    <w:tbl>
      <w:tblPr>
        <w:tblStyle w:val="afff7"/>
        <w:tblW w:w="8494"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85378" w14:paraId="01C28275" w14:textId="77777777" w:rsidTr="00D31BAF">
        <w:tc>
          <w:tcPr>
            <w:tcW w:w="8494" w:type="dxa"/>
          </w:tcPr>
          <w:p w14:paraId="667ABE84" w14:textId="77777777" w:rsidR="00785378" w:rsidRPr="00CE0ADB" w:rsidRDefault="00785378" w:rsidP="00126F39">
            <w:pPr>
              <w:pStyle w:val="2-"/>
              <w:rPr>
                <w:color w:val="808080" w:themeColor="background1" w:themeShade="80"/>
              </w:rPr>
            </w:pPr>
            <w:r w:rsidRPr="00CE0ADB">
              <w:rPr>
                <w:rFonts w:hint="eastAsia"/>
                <w:color w:val="808080" w:themeColor="background1" w:themeShade="80"/>
              </w:rPr>
              <w:t>...（略）...</w:t>
            </w:r>
          </w:p>
          <w:p w14:paraId="0DEBC551" w14:textId="77777777" w:rsidR="00785378" w:rsidRDefault="00785378" w:rsidP="00126F39">
            <w:pPr>
              <w:pStyle w:val="2-"/>
            </w:pPr>
          </w:p>
          <w:p w14:paraId="28FD7577" w14:textId="77777777" w:rsidR="00785378" w:rsidRPr="00CE0ADB" w:rsidRDefault="00785378" w:rsidP="00126F39">
            <w:pPr>
              <w:pStyle w:val="2-"/>
              <w:rPr>
                <w:color w:val="808080" w:themeColor="background1" w:themeShade="80"/>
              </w:rPr>
            </w:pPr>
            <w:r w:rsidRPr="00CE0ADB">
              <w:rPr>
                <w:rFonts w:hint="eastAsia"/>
                <w:color w:val="808080" w:themeColor="background1" w:themeShade="80"/>
              </w:rPr>
              <w:t xml:space="preserve">    22: </w:t>
            </w:r>
            <w:r w:rsidRPr="00CE0ADB">
              <w:rPr>
                <w:rFonts w:hint="eastAsia"/>
                <w:color w:val="808080" w:themeColor="background1" w:themeShade="80"/>
              </w:rPr>
              <w:tab/>
              <w:t>//処理終了通知</w:t>
            </w:r>
          </w:p>
          <w:p w14:paraId="1E90232F" w14:textId="77777777" w:rsidR="00785378" w:rsidRPr="00CE0ADB" w:rsidRDefault="00785378" w:rsidP="00126F39">
            <w:pPr>
              <w:pStyle w:val="2-"/>
              <w:rPr>
                <w:color w:val="808080" w:themeColor="background1" w:themeShade="80"/>
              </w:rPr>
            </w:pPr>
            <w:r w:rsidRPr="00CE0ADB">
              <w:rPr>
                <w:color w:val="808080" w:themeColor="background1" w:themeShade="80"/>
              </w:rPr>
              <w:t xml:space="preserve">    23: </w:t>
            </w:r>
            <w:r w:rsidRPr="00CE0ADB">
              <w:rPr>
                <w:color w:val="808080" w:themeColor="background1" w:themeShade="80"/>
              </w:rPr>
              <w:tab/>
              <w:t>s_isFinished = true;</w:t>
            </w:r>
          </w:p>
          <w:p w14:paraId="1AA28A75" w14:textId="77777777" w:rsidR="00785378" w:rsidRPr="00CE0ADB" w:rsidRDefault="00785378" w:rsidP="00126F39">
            <w:pPr>
              <w:pStyle w:val="2-"/>
              <w:rPr>
                <w:color w:val="808080" w:themeColor="background1" w:themeShade="80"/>
              </w:rPr>
            </w:pPr>
            <w:r w:rsidRPr="00CE0ADB">
              <w:rPr>
                <w:color w:val="808080" w:themeColor="background1" w:themeShade="80"/>
              </w:rPr>
              <w:t xml:space="preserve">    24: </w:t>
            </w:r>
          </w:p>
          <w:p w14:paraId="68A66FCF" w14:textId="77777777" w:rsidR="00785378" w:rsidRPr="00CE0ADB" w:rsidRDefault="00785378" w:rsidP="00126F39">
            <w:pPr>
              <w:pStyle w:val="2-"/>
              <w:rPr>
                <w:color w:val="808080" w:themeColor="background1" w:themeShade="80"/>
              </w:rPr>
            </w:pPr>
            <w:r w:rsidRPr="00CE0ADB">
              <w:rPr>
                <w:rFonts w:hint="eastAsia"/>
                <w:color w:val="808080" w:themeColor="background1" w:themeShade="80"/>
              </w:rPr>
              <w:t xml:space="preserve">    25: </w:t>
            </w:r>
            <w:r w:rsidRPr="00CE0ADB">
              <w:rPr>
                <w:rFonts w:hint="eastAsia"/>
                <w:color w:val="808080" w:themeColor="background1" w:themeShade="80"/>
              </w:rPr>
              <w:tab/>
              <w:t>//終了</w:t>
            </w:r>
          </w:p>
          <w:p w14:paraId="541C5913" w14:textId="77777777" w:rsidR="00785378" w:rsidRDefault="00785378" w:rsidP="00126F39">
            <w:pPr>
              <w:pStyle w:val="2-"/>
              <w:rPr>
                <w:color w:val="808080" w:themeColor="background1" w:themeShade="80"/>
              </w:rPr>
            </w:pPr>
            <w:r w:rsidRPr="00CE0ADB">
              <w:rPr>
                <w:color w:val="808080" w:themeColor="background1" w:themeShade="80"/>
              </w:rPr>
              <w:t xml:space="preserve">    26: </w:t>
            </w:r>
            <w:r w:rsidRPr="00CE0ADB">
              <w:rPr>
                <w:color w:val="808080" w:themeColor="background1" w:themeShade="80"/>
              </w:rPr>
              <w:tab/>
              <w:t>printf("- func1(): end -\n");</w:t>
            </w:r>
          </w:p>
          <w:p w14:paraId="58068E89" w14:textId="77777777" w:rsidR="007B2546" w:rsidRDefault="007B2546" w:rsidP="007B2546">
            <w:pPr>
              <w:pStyle w:val="2-"/>
            </w:pPr>
            <w:r>
              <w:t xml:space="preserve">00BD1041 68 3C 21 BD 00     </w:t>
            </w:r>
            <w:r w:rsidRPr="00CE0ADB">
              <w:rPr>
                <w:color w:val="00B050"/>
              </w:rPr>
              <w:t xml:space="preserve">  push        0BD213Ch  </w:t>
            </w:r>
          </w:p>
          <w:p w14:paraId="25ACB9C3" w14:textId="77777777" w:rsidR="00785378" w:rsidRDefault="00785378" w:rsidP="00126F39">
            <w:pPr>
              <w:pStyle w:val="2-"/>
            </w:pPr>
            <w:r>
              <w:t xml:space="preserve">00BD1046 C6 05 68 33 BD 00 01 </w:t>
            </w:r>
            <w:r w:rsidRPr="00CE0ADB">
              <w:rPr>
                <w:color w:val="00B050"/>
              </w:rPr>
              <w:t xml:space="preserve">mov         byte ptr ds:[0BD3368h],1  </w:t>
            </w:r>
            <w:r>
              <w:rPr>
                <w:color w:val="00B050"/>
              </w:rPr>
              <w:tab/>
            </w:r>
            <w:r w:rsidRPr="00CE0ADB">
              <w:rPr>
                <w:color w:val="FF0000"/>
              </w:rPr>
              <w:t>← s_isFinished のメモリに</w:t>
            </w:r>
            <w:r w:rsidRPr="00CE0ADB">
              <w:rPr>
                <w:rFonts w:hint="eastAsia"/>
                <w:color w:val="FF0000"/>
              </w:rPr>
              <w:t>1 をセット</w:t>
            </w:r>
          </w:p>
          <w:p w14:paraId="6E5F3F6F" w14:textId="77777777" w:rsidR="00785378" w:rsidRDefault="00785378" w:rsidP="00126F39">
            <w:pPr>
              <w:pStyle w:val="2-"/>
            </w:pPr>
          </w:p>
          <w:p w14:paraId="57117E1C" w14:textId="77777777" w:rsidR="00785378" w:rsidRPr="00CE0ADB" w:rsidRDefault="00785378" w:rsidP="00126F39">
            <w:pPr>
              <w:pStyle w:val="2-"/>
              <w:rPr>
                <w:color w:val="808080" w:themeColor="background1" w:themeShade="80"/>
              </w:rPr>
            </w:pPr>
            <w:r w:rsidRPr="00CE0ADB">
              <w:rPr>
                <w:rFonts w:hint="eastAsia"/>
                <w:color w:val="808080" w:themeColor="background1" w:themeShade="80"/>
              </w:rPr>
              <w:t>...（略）...</w:t>
            </w:r>
          </w:p>
          <w:p w14:paraId="551FCA84" w14:textId="77777777" w:rsidR="00785378" w:rsidRDefault="00785378" w:rsidP="00126F39">
            <w:pPr>
              <w:pStyle w:val="2-"/>
            </w:pPr>
          </w:p>
          <w:p w14:paraId="43237323" w14:textId="77777777" w:rsidR="00785378" w:rsidRPr="00353610" w:rsidRDefault="00785378" w:rsidP="00126F39">
            <w:pPr>
              <w:pStyle w:val="2-"/>
              <w:rPr>
                <w:color w:val="BF8F00" w:themeColor="accent4" w:themeShade="BF"/>
              </w:rPr>
            </w:pPr>
            <w:r w:rsidRPr="00CE0ADB">
              <w:rPr>
                <w:color w:val="808080" w:themeColor="background1" w:themeShade="80"/>
              </w:rPr>
              <w:t xml:space="preserve">    41: </w:t>
            </w:r>
            <w:r w:rsidRPr="00CE0ADB">
              <w:rPr>
                <w:color w:val="808080" w:themeColor="background1" w:themeShade="80"/>
              </w:rPr>
              <w:tab/>
              <w:t>while (!s_isFinished){}</w:t>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sidRPr="00353610">
              <w:rPr>
                <w:color w:val="BF8F00" w:themeColor="accent4" w:themeShade="BF"/>
              </w:rPr>
              <w:t>【ループ処理：ここから】</w:t>
            </w:r>
          </w:p>
          <w:p w14:paraId="4E7F8AB9" w14:textId="50551DB0" w:rsidR="007B2546" w:rsidRDefault="007B2546" w:rsidP="007B2546">
            <w:pPr>
              <w:pStyle w:val="2-"/>
            </w:pPr>
            <w:r w:rsidRPr="007B2546">
              <w:rPr>
                <w:color w:val="BF8F00" w:themeColor="accent4" w:themeShade="BF"/>
              </w:rPr>
              <w:t>00B810A6</w:t>
            </w:r>
            <w:r>
              <w:t xml:space="preserve"> 80 3D 68 33 B8 00 00 </w:t>
            </w:r>
            <w:r w:rsidRPr="007B2546">
              <w:rPr>
                <w:color w:val="00B050"/>
              </w:rPr>
              <w:t xml:space="preserve">cmp         byte ptr ds:[0B83368h],0 </w:t>
            </w:r>
            <w:r>
              <w:t xml:space="preserve"> </w:t>
            </w:r>
            <w:r w:rsidRPr="00CE0ADB">
              <w:rPr>
                <w:color w:val="00B050"/>
              </w:rPr>
              <w:t xml:space="preserve"> </w:t>
            </w:r>
            <w:r>
              <w:rPr>
                <w:color w:val="00B050"/>
              </w:rPr>
              <w:tab/>
            </w:r>
            <w:r w:rsidRPr="00CE0ADB">
              <w:rPr>
                <w:color w:val="FF0000"/>
              </w:rPr>
              <w:t>← s_isFinished の</w:t>
            </w:r>
            <w:r>
              <w:rPr>
                <w:color w:val="FF0000"/>
              </w:rPr>
              <w:t>メモリが</w:t>
            </w:r>
            <w:r>
              <w:rPr>
                <w:rFonts w:hint="eastAsia"/>
                <w:color w:val="FF0000"/>
              </w:rPr>
              <w:t xml:space="preserve"> </w:t>
            </w:r>
            <w:r>
              <w:rPr>
                <w:color w:val="FF0000"/>
              </w:rPr>
              <w:t>0 かチェック</w:t>
            </w:r>
          </w:p>
          <w:p w14:paraId="4235A16A" w14:textId="289636FE" w:rsidR="007B2546" w:rsidRDefault="007B2546" w:rsidP="007B2546">
            <w:pPr>
              <w:pStyle w:val="2-"/>
            </w:pPr>
            <w:r>
              <w:t xml:space="preserve">00B810AD 74 F7                </w:t>
            </w:r>
            <w:r w:rsidRPr="007B2546">
              <w:rPr>
                <w:color w:val="00B050"/>
              </w:rPr>
              <w:t xml:space="preserve">je          func2+36h (0B810A6h) </w:t>
            </w:r>
            <w:r>
              <w:t xml:space="preserve"> </w:t>
            </w:r>
            <w:r>
              <w:rPr>
                <w:color w:val="00B050"/>
              </w:rPr>
              <w:tab/>
            </w:r>
            <w:r>
              <w:rPr>
                <w:color w:val="00B050"/>
              </w:rPr>
              <w:tab/>
            </w:r>
            <w:r w:rsidRPr="006C6C36">
              <w:rPr>
                <w:color w:val="FF0000"/>
              </w:rPr>
              <w:t>← 0 なら</w:t>
            </w:r>
            <w:r w:rsidRPr="006C6C36">
              <w:rPr>
                <w:rFonts w:hint="eastAsia"/>
                <w:color w:val="FF0000"/>
              </w:rPr>
              <w:t xml:space="preserve"> </w:t>
            </w:r>
            <w:r w:rsidRPr="006C6C36">
              <w:rPr>
                <w:color w:val="BF8F00" w:themeColor="accent4" w:themeShade="BF"/>
              </w:rPr>
              <w:t>00B</w:t>
            </w:r>
            <w:r>
              <w:rPr>
                <w:color w:val="BF8F00" w:themeColor="accent4" w:themeShade="BF"/>
              </w:rPr>
              <w:t>810A6</w:t>
            </w:r>
            <w:r w:rsidRPr="006C6C36">
              <w:rPr>
                <w:rFonts w:hint="eastAsia"/>
                <w:color w:val="FF0000"/>
              </w:rPr>
              <w:t xml:space="preserve"> にジャンプ</w:t>
            </w:r>
          </w:p>
          <w:p w14:paraId="2C019C88" w14:textId="1E7E4843" w:rsidR="00785378" w:rsidRDefault="00785378" w:rsidP="007B2546">
            <w:pPr>
              <w:pStyle w:val="2-"/>
            </w:pPr>
            <w:r>
              <w:tab/>
            </w:r>
            <w:r>
              <w:tab/>
            </w:r>
            <w:r>
              <w:tab/>
            </w:r>
            <w:r>
              <w:tab/>
            </w:r>
            <w:r>
              <w:tab/>
            </w:r>
            <w:r>
              <w:tab/>
            </w:r>
            <w:r>
              <w:tab/>
            </w:r>
            <w:r>
              <w:tab/>
            </w:r>
            <w:r>
              <w:tab/>
            </w:r>
            <w:r>
              <w:tab/>
            </w:r>
            <w:r>
              <w:tab/>
            </w:r>
            <w:r>
              <w:tab/>
            </w:r>
            <w:r w:rsidRPr="00353610">
              <w:rPr>
                <w:color w:val="BF8F00" w:themeColor="accent4" w:themeShade="BF"/>
              </w:rPr>
              <w:t>【ループ処理：ここまで】</w:t>
            </w:r>
          </w:p>
          <w:p w14:paraId="54DEC899" w14:textId="77777777" w:rsidR="00785378" w:rsidRPr="0081589D" w:rsidRDefault="00785378" w:rsidP="00126F39">
            <w:pPr>
              <w:pStyle w:val="2-"/>
            </w:pPr>
            <w:r w:rsidRPr="00CE0ADB">
              <w:rPr>
                <w:rFonts w:hint="eastAsia"/>
                <w:color w:val="808080" w:themeColor="background1" w:themeShade="80"/>
              </w:rPr>
              <w:t>...（略）...</w:t>
            </w:r>
          </w:p>
        </w:tc>
      </w:tr>
    </w:tbl>
    <w:p w14:paraId="0A61EDE3" w14:textId="63B11ECB" w:rsidR="007B2546" w:rsidRPr="0089500A" w:rsidRDefault="007B2546" w:rsidP="00D31BAF">
      <w:pPr>
        <w:pStyle w:val="aa"/>
        <w:keepNext/>
        <w:widowControl/>
        <w:ind w:left="447"/>
        <w:rPr>
          <w:sz w:val="20"/>
          <w:szCs w:val="20"/>
        </w:rPr>
      </w:pPr>
      <w:r w:rsidRPr="00E32152">
        <w:rPr>
          <w:rFonts w:hint="eastAsia"/>
          <w:color w:val="FF0000"/>
          <w:sz w:val="20"/>
          <w:szCs w:val="20"/>
        </w:rPr>
        <w:t>↓（実行結果）</w:t>
      </w:r>
      <w:r>
        <w:rPr>
          <w:rFonts w:hint="eastAsia"/>
          <w:color w:val="FF0000"/>
          <w:sz w:val="20"/>
          <w:szCs w:val="20"/>
        </w:rPr>
        <w:t xml:space="preserve"> </w:t>
      </w:r>
      <w:r w:rsidRPr="001E121F">
        <w:rPr>
          <w:rFonts w:hint="eastAsia"/>
          <w:sz w:val="20"/>
          <w:szCs w:val="20"/>
        </w:rPr>
        <w:t>※</w:t>
      </w:r>
      <w:r>
        <w:rPr>
          <w:rFonts w:hint="eastAsia"/>
        </w:rPr>
        <w:t>Release</w:t>
      </w:r>
      <w:r>
        <w:rPr>
          <w:rFonts w:hint="eastAsia"/>
        </w:rPr>
        <w:t>ビルド（修正版）</w:t>
      </w:r>
    </w:p>
    <w:tbl>
      <w:tblPr>
        <w:tblStyle w:val="afff7"/>
        <w:tblW w:w="8494"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B2546" w14:paraId="43163918" w14:textId="77777777" w:rsidTr="00D31BAF">
        <w:tc>
          <w:tcPr>
            <w:tcW w:w="8494" w:type="dxa"/>
          </w:tcPr>
          <w:p w14:paraId="69EFD788" w14:textId="77777777" w:rsidR="007B2546" w:rsidRPr="00881371" w:rsidRDefault="007B2546" w:rsidP="00126F39">
            <w:pPr>
              <w:pStyle w:val="2-"/>
              <w:rPr>
                <w:color w:val="auto"/>
              </w:rPr>
            </w:pPr>
            <w:r w:rsidRPr="00881371">
              <w:rPr>
                <w:color w:val="auto"/>
              </w:rPr>
              <w:t>- main(): start -</w:t>
            </w:r>
          </w:p>
          <w:p w14:paraId="312C73D8" w14:textId="77777777" w:rsidR="007B2546" w:rsidRPr="00881371" w:rsidRDefault="007B2546" w:rsidP="00126F39">
            <w:pPr>
              <w:pStyle w:val="2-"/>
              <w:rPr>
                <w:color w:val="auto"/>
              </w:rPr>
            </w:pPr>
            <w:r w:rsidRPr="00881371">
              <w:rPr>
                <w:color w:val="auto"/>
              </w:rPr>
              <w:t>- func1(): start -</w:t>
            </w:r>
          </w:p>
          <w:p w14:paraId="1164ED7A" w14:textId="77777777" w:rsidR="007B2546" w:rsidRPr="00881371" w:rsidRDefault="007B2546" w:rsidP="00126F39">
            <w:pPr>
              <w:pStyle w:val="2-"/>
              <w:rPr>
                <w:color w:val="auto"/>
              </w:rPr>
            </w:pPr>
            <w:r w:rsidRPr="00881371">
              <w:rPr>
                <w:color w:val="auto"/>
              </w:rPr>
              <w:t>func1(): process ...</w:t>
            </w:r>
          </w:p>
          <w:p w14:paraId="67F72A26" w14:textId="77777777" w:rsidR="007B2546" w:rsidRPr="00881371" w:rsidRDefault="007B2546" w:rsidP="00126F39">
            <w:pPr>
              <w:pStyle w:val="2-"/>
              <w:rPr>
                <w:color w:val="auto"/>
              </w:rPr>
            </w:pPr>
            <w:r w:rsidRPr="00881371">
              <w:rPr>
                <w:color w:val="auto"/>
              </w:rPr>
              <w:t>- func2(): start -</w:t>
            </w:r>
          </w:p>
          <w:p w14:paraId="1018E2ED" w14:textId="77777777" w:rsidR="007B2546" w:rsidRPr="00881371" w:rsidRDefault="007B2546" w:rsidP="00126F39">
            <w:pPr>
              <w:pStyle w:val="2-"/>
              <w:rPr>
                <w:color w:val="FF0000"/>
              </w:rPr>
            </w:pPr>
            <w:r w:rsidRPr="00881371">
              <w:rPr>
                <w:color w:val="FF0000"/>
              </w:rPr>
              <w:t>func2(): wait ...</w:t>
            </w:r>
          </w:p>
          <w:p w14:paraId="25C65FE3" w14:textId="77777777" w:rsidR="007B2546" w:rsidRPr="00881371" w:rsidRDefault="007B2546" w:rsidP="00126F39">
            <w:pPr>
              <w:pStyle w:val="2-"/>
              <w:rPr>
                <w:color w:val="auto"/>
              </w:rPr>
            </w:pPr>
            <w:r w:rsidRPr="00881371">
              <w:rPr>
                <w:color w:val="auto"/>
              </w:rPr>
              <w:t>- func1(): end -</w:t>
            </w:r>
          </w:p>
          <w:p w14:paraId="46594D5F" w14:textId="77777777" w:rsidR="007B2546" w:rsidRPr="00881371" w:rsidRDefault="007B2546" w:rsidP="00126F39">
            <w:pPr>
              <w:pStyle w:val="2-"/>
              <w:rPr>
                <w:color w:val="FF0000"/>
              </w:rPr>
            </w:pPr>
            <w:r w:rsidRPr="00881371">
              <w:rPr>
                <w:color w:val="FF0000"/>
              </w:rPr>
              <w:t>func2(): ok!</w:t>
            </w:r>
          </w:p>
          <w:p w14:paraId="6AFA2168" w14:textId="77777777" w:rsidR="007B2546" w:rsidRPr="00881371" w:rsidRDefault="007B2546" w:rsidP="00126F39">
            <w:pPr>
              <w:pStyle w:val="2-"/>
              <w:rPr>
                <w:color w:val="auto"/>
              </w:rPr>
            </w:pPr>
            <w:r w:rsidRPr="00881371">
              <w:rPr>
                <w:color w:val="auto"/>
              </w:rPr>
              <w:t>func2(): process ...</w:t>
            </w:r>
          </w:p>
          <w:p w14:paraId="18E08234" w14:textId="77777777" w:rsidR="007B2546" w:rsidRPr="00881371" w:rsidRDefault="007B2546" w:rsidP="00126F39">
            <w:pPr>
              <w:pStyle w:val="2-"/>
              <w:rPr>
                <w:color w:val="auto"/>
              </w:rPr>
            </w:pPr>
            <w:r w:rsidRPr="00881371">
              <w:rPr>
                <w:color w:val="auto"/>
              </w:rPr>
              <w:lastRenderedPageBreak/>
              <w:t>- func2(): end -</w:t>
            </w:r>
          </w:p>
          <w:p w14:paraId="77EFBC42" w14:textId="77777777" w:rsidR="007B2546" w:rsidRPr="00DD51B6" w:rsidRDefault="007B2546" w:rsidP="00126F39">
            <w:pPr>
              <w:pStyle w:val="2-"/>
              <w:rPr>
                <w:color w:val="auto"/>
              </w:rPr>
            </w:pPr>
            <w:r w:rsidRPr="00881371">
              <w:rPr>
                <w:color w:val="auto"/>
              </w:rPr>
              <w:t>- main(): end -</w:t>
            </w:r>
          </w:p>
        </w:tc>
      </w:tr>
    </w:tbl>
    <w:p w14:paraId="7A86263F" w14:textId="44159BE0" w:rsidR="00B946A2" w:rsidRDefault="00B946A2" w:rsidP="00B946A2">
      <w:pPr>
        <w:pStyle w:val="2"/>
      </w:pPr>
      <w:r>
        <w:rPr>
          <w:rFonts w:hint="eastAsia"/>
        </w:rPr>
        <w:lastRenderedPageBreak/>
        <w:t>スレッド間の情報共有の失敗</w:t>
      </w:r>
      <w:r>
        <w:rPr>
          <w:rFonts w:hint="eastAsia"/>
        </w:rPr>
        <w:t>②</w:t>
      </w:r>
      <w:r>
        <w:rPr>
          <w:rFonts w:hint="eastAsia"/>
        </w:rPr>
        <w:t>：</w:t>
      </w:r>
      <w:r>
        <w:rPr>
          <w:rFonts w:hint="eastAsia"/>
        </w:rPr>
        <w:t>CPU</w:t>
      </w:r>
      <w:r>
        <w:rPr>
          <w:rFonts w:hint="eastAsia"/>
        </w:rPr>
        <w:t>の最適化の問題</w:t>
      </w:r>
    </w:p>
    <w:p w14:paraId="458D1DDE" w14:textId="72D1D9A8" w:rsidR="00B946A2" w:rsidRDefault="00360576" w:rsidP="00B946A2">
      <w:pPr>
        <w:pStyle w:val="a9"/>
        <w:ind w:firstLine="283"/>
        <w:rPr>
          <w:rFonts w:hint="eastAsia"/>
        </w:rPr>
      </w:pPr>
      <w:r>
        <w:t>後述する「ミューテックス」のような、安全だが低速な同期手法に頼らず、高速化のためにと、自前で同期の制御を行おうとすると、一見して不可思議な問題に直面することがある。</w:t>
      </w:r>
    </w:p>
    <w:p w14:paraId="1ADCE702" w14:textId="1F609822" w:rsidR="00360576" w:rsidRDefault="00360576" w:rsidP="00360576">
      <w:pPr>
        <w:pStyle w:val="3"/>
      </w:pPr>
      <w:r>
        <w:t>問題点</w:t>
      </w:r>
    </w:p>
    <w:p w14:paraId="57B90AB8" w14:textId="77777777" w:rsidR="00360576" w:rsidRPr="00360576" w:rsidRDefault="00360576" w:rsidP="00360576">
      <w:pPr>
        <w:pStyle w:val="aa"/>
        <w:ind w:left="447" w:firstLine="283"/>
        <w:rPr>
          <w:rFonts w:hint="eastAsia"/>
        </w:rPr>
      </w:pPr>
      <w:bookmarkStart w:id="72" w:name="_GoBack"/>
      <w:bookmarkEnd w:id="72"/>
    </w:p>
    <w:p w14:paraId="51BFA64A" w14:textId="5E083DF9" w:rsidR="00B946A2" w:rsidRDefault="00B946A2" w:rsidP="00B946A2">
      <w:pPr>
        <w:pStyle w:val="3"/>
      </w:pPr>
      <w:r>
        <w:rPr>
          <w:rFonts w:hint="eastAsia"/>
        </w:rPr>
        <w:t>アウト・オブ・オーダー実行とメモリバリア</w:t>
      </w:r>
    </w:p>
    <w:p w14:paraId="7D3E7349" w14:textId="77777777" w:rsidR="00B946A2" w:rsidRDefault="00B946A2" w:rsidP="00B946A2">
      <w:pPr>
        <w:pStyle w:val="aa"/>
        <w:ind w:left="447" w:firstLine="283"/>
      </w:pPr>
    </w:p>
    <w:p w14:paraId="5FD9C50F" w14:textId="362F379E" w:rsidR="00B946A2" w:rsidRDefault="00B946A2" w:rsidP="00B946A2">
      <w:pPr>
        <w:pStyle w:val="3"/>
      </w:pPr>
      <w:r>
        <w:rPr>
          <w:rFonts w:hint="eastAsia"/>
        </w:rPr>
        <w:t>解決策</w:t>
      </w:r>
    </w:p>
    <w:p w14:paraId="406AC1F2" w14:textId="517A1806" w:rsidR="00F760E7" w:rsidRDefault="00F760E7" w:rsidP="00F760E7">
      <w:pPr>
        <w:pStyle w:val="aa"/>
        <w:ind w:left="447" w:firstLine="283"/>
      </w:pPr>
      <w:r>
        <w:t>この問題のどこで問題を引き起こすか予測が難しい。この問題の最善の解決策は、</w:t>
      </w:r>
      <w:r>
        <w:rPr>
          <w:rFonts w:hint="eastAsia"/>
        </w:rPr>
        <w:t>C++11</w:t>
      </w:r>
      <w:r>
        <w:rPr>
          <w:rFonts w:hint="eastAsia"/>
        </w:rPr>
        <w:t>のアトミック型の活用である。</w:t>
      </w:r>
    </w:p>
    <w:p w14:paraId="53F8904B" w14:textId="26E7C8E2" w:rsidR="00F760E7" w:rsidRPr="00F760E7" w:rsidRDefault="00F760E7" w:rsidP="00F760E7">
      <w:pPr>
        <w:pStyle w:val="aa"/>
        <w:ind w:left="447" w:firstLine="283"/>
        <w:rPr>
          <w:rFonts w:hint="eastAsia"/>
        </w:rPr>
      </w:pPr>
      <w:r>
        <w:rPr>
          <w:rFonts w:hint="eastAsia"/>
        </w:rPr>
        <w:t>C++11</w:t>
      </w:r>
      <w:r>
        <w:rPr>
          <w:rFonts w:hint="eastAsia"/>
        </w:rPr>
        <w:t>のアトミック型では、</w:t>
      </w:r>
      <w:r>
        <w:rPr>
          <w:rFonts w:hint="eastAsia"/>
        </w:rPr>
        <w:t>CPU</w:t>
      </w:r>
      <w:r>
        <w:rPr>
          <w:rFonts w:hint="eastAsia"/>
        </w:rPr>
        <w:t>のメモリバリアを</w:t>
      </w:r>
    </w:p>
    <w:p w14:paraId="71A2121B" w14:textId="20097013" w:rsidR="003A57C7" w:rsidRDefault="003A57C7" w:rsidP="003A57C7">
      <w:pPr>
        <w:pStyle w:val="a9"/>
        <w:tabs>
          <w:tab w:val="left" w:pos="4896"/>
        </w:tabs>
        <w:spacing w:beforeLines="50" w:before="180"/>
        <w:ind w:firstLine="283"/>
      </w:pPr>
    </w:p>
    <w:p w14:paraId="2BBB2743" w14:textId="585FFD08" w:rsidR="00D31BAF" w:rsidRDefault="00D31BAF" w:rsidP="00D31BAF">
      <w:pPr>
        <w:pStyle w:val="2"/>
      </w:pPr>
      <w:r>
        <w:rPr>
          <w:rFonts w:hint="eastAsia"/>
        </w:rPr>
        <w:t>困難なマルチスレッドプログラミング</w:t>
      </w:r>
    </w:p>
    <w:p w14:paraId="25BB2BAE" w14:textId="47450D89" w:rsidR="00D41679" w:rsidRDefault="00D31BAF" w:rsidP="007B2546">
      <w:pPr>
        <w:pStyle w:val="a9"/>
        <w:tabs>
          <w:tab w:val="left" w:pos="4896"/>
        </w:tabs>
        <w:spacing w:beforeLines="50" w:before="180"/>
        <w:ind w:firstLine="283"/>
      </w:pPr>
      <w:r>
        <w:rPr>
          <w:rFonts w:hint="eastAsia"/>
        </w:rPr>
        <w:t>以上</w:t>
      </w:r>
      <w:r w:rsidR="007B2546">
        <w:rPr>
          <w:rFonts w:hint="eastAsia"/>
        </w:rPr>
        <w:t>の</w:t>
      </w:r>
      <w:r>
        <w:rPr>
          <w:rFonts w:hint="eastAsia"/>
        </w:rPr>
        <w:t>例からも</w:t>
      </w:r>
      <w:r w:rsidR="007B2546">
        <w:rPr>
          <w:rFonts w:hint="eastAsia"/>
        </w:rPr>
        <w:t>、マルチスレッドのプログラミングは非常に繊細であることがわかる。また、</w:t>
      </w:r>
      <w:r w:rsidR="006612DD">
        <w:rPr>
          <w:rFonts w:hint="eastAsia"/>
        </w:rPr>
        <w:t>こうした問題について理解していないと、問題発生時に原因を探り当てることが非常に困難となる。</w:t>
      </w:r>
    </w:p>
    <w:p w14:paraId="47A808C6" w14:textId="33F82DBF" w:rsidR="006612DD" w:rsidRPr="006612DD" w:rsidRDefault="00B90838" w:rsidP="007B2546">
      <w:pPr>
        <w:pStyle w:val="a9"/>
        <w:tabs>
          <w:tab w:val="left" w:pos="4896"/>
        </w:tabs>
        <w:spacing w:beforeLines="50" w:before="180"/>
        <w:ind w:firstLine="283"/>
        <w:rPr>
          <w:color w:val="FF0000"/>
        </w:rPr>
      </w:pPr>
      <w:r>
        <w:rPr>
          <w:color w:val="FF0000"/>
        </w:rPr>
        <w:t>そのため、</w:t>
      </w:r>
      <w:r w:rsidR="006612DD" w:rsidRPr="006612DD">
        <w:rPr>
          <w:color w:val="FF0000"/>
        </w:rPr>
        <w:t>面倒でも、マルチスレッドプログラミングは十分に理解を深めてから取り組むべきである。</w:t>
      </w:r>
    </w:p>
    <w:p w14:paraId="0FA28172" w14:textId="1FD2906B" w:rsidR="004C0EAC" w:rsidRDefault="002E6E2A" w:rsidP="004C0EAC">
      <w:pPr>
        <w:pStyle w:val="1"/>
      </w:pPr>
      <w:bookmarkStart w:id="73" w:name="_Toc378437717"/>
      <w:r>
        <w:rPr>
          <w:rFonts w:hint="eastAsia"/>
        </w:rPr>
        <w:t>スレッドの</w:t>
      </w:r>
      <w:r w:rsidR="004C0EAC">
        <w:rPr>
          <w:rFonts w:hint="eastAsia"/>
        </w:rPr>
        <w:t>同期</w:t>
      </w:r>
      <w:bookmarkEnd w:id="73"/>
    </w:p>
    <w:p w14:paraId="19494C4D" w14:textId="0B4897BC" w:rsidR="00D00E70" w:rsidRDefault="00D00E70" w:rsidP="00D00E70">
      <w:pPr>
        <w:pStyle w:val="a8"/>
        <w:ind w:firstLine="283"/>
      </w:pPr>
      <w:r>
        <w:t>スレッドの同期について解説する。</w:t>
      </w:r>
    </w:p>
    <w:p w14:paraId="599D5A95" w14:textId="1DFADB37" w:rsidR="008E74EF" w:rsidRDefault="008E74EF" w:rsidP="008E74EF">
      <w:pPr>
        <w:pStyle w:val="a8"/>
        <w:spacing w:beforeLines="50" w:before="180"/>
        <w:ind w:firstLine="283"/>
      </w:pPr>
      <w:r>
        <w:lastRenderedPageBreak/>
        <w:t>「同期」とは、先の「データ破損の問題」で示したように、複数のスレッドがタイミングを取り合うことである。</w:t>
      </w:r>
    </w:p>
    <w:p w14:paraId="101BBF99" w14:textId="03267597" w:rsidR="008E74EF" w:rsidRDefault="003419B9" w:rsidP="008E74EF">
      <w:pPr>
        <w:pStyle w:val="a8"/>
        <w:ind w:firstLine="283"/>
      </w:pPr>
      <w:r>
        <w:rPr>
          <w:rFonts w:hint="eastAsia"/>
        </w:rPr>
        <w:t>同期が必要なのは、「確実な情報の共有」</w:t>
      </w:r>
      <w:r w:rsidR="00D056CF">
        <w:rPr>
          <w:rFonts w:hint="eastAsia"/>
        </w:rPr>
        <w:t>や「共有リソースの排他的なアクセス」</w:t>
      </w:r>
      <w:r>
        <w:rPr>
          <w:rFonts w:hint="eastAsia"/>
        </w:rPr>
        <w:t>を行うためである。一方のスレッドが情報を作ったり更新したりしている間に、他方のスレッドはその完了を「待つ」ことになる。</w:t>
      </w:r>
    </w:p>
    <w:p w14:paraId="39AE2EC2" w14:textId="29D8BAAA" w:rsidR="003419B9" w:rsidRDefault="003419B9" w:rsidP="003419B9">
      <w:pPr>
        <w:pStyle w:val="a8"/>
        <w:spacing w:beforeLines="50" w:before="180"/>
        <w:ind w:firstLine="283"/>
      </w:pPr>
      <w:r>
        <w:t>この「待つ」という処理を適切に行わないと</w:t>
      </w:r>
      <w:r w:rsidR="00E72E09">
        <w:t>、大きく</w:t>
      </w:r>
      <w:r>
        <w:t>パフォーマンスを</w:t>
      </w:r>
      <w:r w:rsidR="00E72E09">
        <w:t>劣化させてしまうことになりかねないので</w:t>
      </w:r>
      <w:r>
        <w:t>注意が必要である。</w:t>
      </w:r>
    </w:p>
    <w:p w14:paraId="2999F3A7" w14:textId="0CF72201" w:rsidR="008E74EF" w:rsidRDefault="008E74EF" w:rsidP="003419B9">
      <w:pPr>
        <w:pStyle w:val="a8"/>
        <w:spacing w:beforeLines="50" w:before="180"/>
        <w:ind w:firstLine="283"/>
      </w:pPr>
      <w:r>
        <w:t>具体的な同期の手法を</w:t>
      </w:r>
      <w:r w:rsidR="003419B9">
        <w:t>説明</w:t>
      </w:r>
      <w:r>
        <w:t>する前に、</w:t>
      </w:r>
      <w:r w:rsidR="00E72E09">
        <w:t>まず、</w:t>
      </w:r>
      <w:r w:rsidR="003419B9">
        <w:t>この「待つ」手法について説明する。</w:t>
      </w:r>
    </w:p>
    <w:p w14:paraId="7FE03C14" w14:textId="19333BBF" w:rsidR="00E72E09" w:rsidRDefault="00E72E09" w:rsidP="00E72E09">
      <w:pPr>
        <w:pStyle w:val="a8"/>
        <w:ind w:firstLine="283"/>
      </w:pPr>
      <w:r>
        <w:t>大きくは</w:t>
      </w:r>
      <w:r>
        <w:t>2</w:t>
      </w:r>
      <w:r>
        <w:t>種類の待ち方がある。</w:t>
      </w:r>
    </w:p>
    <w:p w14:paraId="684CA61D" w14:textId="323A3461" w:rsidR="004C0EAC" w:rsidRDefault="004C0EAC" w:rsidP="004C0EAC">
      <w:pPr>
        <w:pStyle w:val="2"/>
      </w:pPr>
      <w:bookmarkStart w:id="74" w:name="_Toc378437718"/>
      <w:r>
        <w:rPr>
          <w:rFonts w:hint="eastAsia"/>
        </w:rPr>
        <w:t>ビジーウェイト</w:t>
      </w:r>
      <w:bookmarkEnd w:id="74"/>
    </w:p>
    <w:p w14:paraId="0C6C2C89" w14:textId="252CDF20" w:rsidR="004C0EAC" w:rsidRDefault="00E9373B" w:rsidP="004C0EAC">
      <w:pPr>
        <w:pStyle w:val="a9"/>
        <w:ind w:firstLine="283"/>
      </w:pPr>
      <w:r>
        <w:t>「ビジーウェイト」は、その名の通り「忙しく待つ」ことである。</w:t>
      </w:r>
    </w:p>
    <w:p w14:paraId="4C12A947" w14:textId="05694E04" w:rsidR="00126F39" w:rsidRDefault="00126F39" w:rsidP="00126F39">
      <w:pPr>
        <w:pStyle w:val="a9"/>
        <w:spacing w:beforeLines="50" w:before="180"/>
        <w:ind w:firstLine="283"/>
      </w:pPr>
      <w:r>
        <w:t>ループ</w:t>
      </w:r>
      <w:r w:rsidR="00F93479">
        <w:t>処理</w:t>
      </w:r>
      <w:r>
        <w:t>でフラグを監視するような処理が該当する。</w:t>
      </w:r>
    </w:p>
    <w:p w14:paraId="114F018E" w14:textId="2DA1F3ED" w:rsidR="00126F39" w:rsidRDefault="00126F39" w:rsidP="004C0EAC">
      <w:pPr>
        <w:pStyle w:val="a9"/>
        <w:ind w:firstLine="283"/>
      </w:pPr>
      <w:r>
        <w:t>また、</w:t>
      </w:r>
      <w:r w:rsidR="00F93479">
        <w:t>「スピンロック」など、ライブラリ</w:t>
      </w:r>
      <w:r>
        <w:t>が</w:t>
      </w:r>
      <w:r w:rsidR="00F93479">
        <w:t>提供</w:t>
      </w:r>
      <w:r>
        <w:t>する</w:t>
      </w:r>
      <w:r w:rsidR="007A12F7">
        <w:t>機能にも</w:t>
      </w:r>
      <w:r>
        <w:t>ビジーウェイトを扱うものがある。</w:t>
      </w:r>
    </w:p>
    <w:p w14:paraId="2D814A59" w14:textId="325730B3" w:rsidR="007A12F7" w:rsidRDefault="00126F39" w:rsidP="00126F39">
      <w:pPr>
        <w:pStyle w:val="a9"/>
        <w:spacing w:beforeLines="50" w:before="180"/>
        <w:ind w:firstLine="283"/>
        <w:rPr>
          <w:rFonts w:hint="eastAsia"/>
        </w:rPr>
      </w:pPr>
      <w:r>
        <w:t>ビジーウェイト</w:t>
      </w:r>
      <w:r w:rsidR="007A12F7">
        <w:t>は非常に軽量で、待機の必要がない状況ではほとんど無駄な処理をせずに素通りする。しかし、待機が発生すると、激しく状態を監視し続け、</w:t>
      </w:r>
      <w:r w:rsidR="007A12F7">
        <w:t>CPU</w:t>
      </w:r>
      <w:r w:rsidR="007A12F7">
        <w:t>を占有する。そのため、並列処理ができない環境（シングルプロセッサ／シングルコア）でビジーウェイト状態に入ると、必ずタイムスライスを使い切ることになり、非効率となる。</w:t>
      </w:r>
    </w:p>
    <w:p w14:paraId="100B1553" w14:textId="15407C63" w:rsidR="00BD063D" w:rsidRDefault="00126F39" w:rsidP="00126F39">
      <w:pPr>
        <w:pStyle w:val="a9"/>
        <w:spacing w:beforeLines="50" w:before="180"/>
        <w:ind w:firstLine="283"/>
      </w:pPr>
      <w:r>
        <w:t>ビジーウェイトの使いどころは、並列処理環境</w:t>
      </w:r>
      <w:r w:rsidR="007A12F7">
        <w:t>（マルチプロセッサ／マルチコア）</w:t>
      </w:r>
      <w:r>
        <w:t>にある。</w:t>
      </w:r>
    </w:p>
    <w:p w14:paraId="35BE45BC" w14:textId="7545D127" w:rsidR="00126F39" w:rsidRDefault="007A12F7" w:rsidP="00BD063D">
      <w:pPr>
        <w:pStyle w:val="a9"/>
        <w:ind w:firstLine="283"/>
      </w:pPr>
      <w:r>
        <w:t>並列処理環境であれば</w:t>
      </w:r>
      <w:r w:rsidR="00126F39">
        <w:t>、</w:t>
      </w:r>
      <w:r>
        <w:t>ビジーウェイト中にも他のスレッドが状態を更新できる。</w:t>
      </w:r>
      <w:r w:rsidR="00BD063D">
        <w:t>しかし、</w:t>
      </w:r>
      <w:r>
        <w:t>それでも</w:t>
      </w:r>
      <w:r>
        <w:t>CPU</w:t>
      </w:r>
      <w:r w:rsidR="002F0524">
        <w:t>（コア）</w:t>
      </w:r>
      <w:r>
        <w:t>の</w:t>
      </w:r>
      <w:r w:rsidR="002F0524">
        <w:t>一つは占有されるので、長時間の待機に用いるとやはり非効率となる</w:t>
      </w:r>
      <w:r w:rsidR="00BD063D">
        <w:t>。</w:t>
      </w:r>
    </w:p>
    <w:p w14:paraId="402AD0F6" w14:textId="77777777" w:rsidR="002F0524" w:rsidRDefault="00BD063D" w:rsidP="00621B90">
      <w:pPr>
        <w:pStyle w:val="a9"/>
        <w:keepNext/>
        <w:widowControl/>
        <w:spacing w:beforeLines="50" w:before="180"/>
        <w:ind w:firstLine="283"/>
      </w:pPr>
      <w:r>
        <w:t>このように、ビジーウェイト</w:t>
      </w:r>
      <w:r w:rsidR="002F0524">
        <w:t>には</w:t>
      </w:r>
      <w:r>
        <w:t>何かと制約が多いので、大抵の場合は</w:t>
      </w:r>
      <w:r w:rsidR="002F0524">
        <w:t>「</w:t>
      </w:r>
      <w:r>
        <w:t>スリープ</w:t>
      </w:r>
      <w:r w:rsidR="002F0524">
        <w:t>」</w:t>
      </w:r>
      <w:r>
        <w:t>を</w:t>
      </w:r>
      <w:r w:rsidR="002F0524">
        <w:t>用いる</w:t>
      </w:r>
      <w:r>
        <w:t>ものと考えたほうが良い。</w:t>
      </w:r>
    </w:p>
    <w:p w14:paraId="61CCC041" w14:textId="459F4928" w:rsidR="00BD063D" w:rsidRDefault="00BD063D" w:rsidP="002F0524">
      <w:pPr>
        <w:pStyle w:val="a9"/>
        <w:keepNext/>
        <w:widowControl/>
        <w:ind w:firstLine="283"/>
      </w:pPr>
      <w:r w:rsidRPr="0048531D">
        <w:rPr>
          <w:color w:val="FF0000"/>
        </w:rPr>
        <w:t>ビジーウェイトを</w:t>
      </w:r>
      <w:r w:rsidR="00621B90" w:rsidRPr="0048531D">
        <w:rPr>
          <w:color w:val="FF0000"/>
        </w:rPr>
        <w:t>用いるケースをまとめると、下記の条件が揃った時である。</w:t>
      </w:r>
    </w:p>
    <w:p w14:paraId="41C489BE" w14:textId="46618304" w:rsidR="00621B90" w:rsidRDefault="00621B90" w:rsidP="00621B90">
      <w:pPr>
        <w:pStyle w:val="affff6"/>
        <w:ind w:left="447" w:hanging="298"/>
      </w:pPr>
      <w:r>
        <w:rPr>
          <w:rFonts w:hint="eastAsia"/>
        </w:rPr>
        <w:t>並列処理環境にある</w:t>
      </w:r>
    </w:p>
    <w:p w14:paraId="1FE88EE0" w14:textId="58A10635" w:rsidR="00621B90" w:rsidRDefault="00621B90" w:rsidP="00621B90">
      <w:pPr>
        <w:pStyle w:val="affff6"/>
        <w:ind w:left="447" w:hanging="298"/>
      </w:pPr>
      <w:r>
        <w:rPr>
          <w:rFonts w:hint="eastAsia"/>
        </w:rPr>
        <w:t>待機時間がごく短い（タイムスライスを超えるような長い待機にならない）</w:t>
      </w:r>
    </w:p>
    <w:p w14:paraId="0E6C756C" w14:textId="48C7F57C" w:rsidR="002F0524" w:rsidRDefault="002F0524" w:rsidP="002F0524">
      <w:pPr>
        <w:pStyle w:val="affff6"/>
        <w:ind w:left="447" w:hanging="298"/>
      </w:pPr>
      <w:r>
        <w:t>【できるだけ】排他関係にあるスレッドの並列稼働（別コアへの振り分け）をスケジューリングできる</w:t>
      </w:r>
    </w:p>
    <w:p w14:paraId="7FDF6391" w14:textId="19D6FC30" w:rsidR="004C0EAC" w:rsidRDefault="004C0EAC" w:rsidP="004C0EAC">
      <w:pPr>
        <w:pStyle w:val="2"/>
      </w:pPr>
      <w:bookmarkStart w:id="75" w:name="_Toc378437719"/>
      <w:r>
        <w:rPr>
          <w:rFonts w:hint="eastAsia"/>
        </w:rPr>
        <w:lastRenderedPageBreak/>
        <w:t>スリープ</w:t>
      </w:r>
      <w:bookmarkEnd w:id="75"/>
    </w:p>
    <w:p w14:paraId="469C35CD" w14:textId="32189252" w:rsidR="002E6E2A" w:rsidRDefault="00384E8C" w:rsidP="002E6E2A">
      <w:pPr>
        <w:pStyle w:val="a9"/>
        <w:ind w:firstLine="283"/>
      </w:pPr>
      <w:r>
        <w:t>「スリープ」とは、スレッドが一時的に稼働を停止することである。</w:t>
      </w:r>
    </w:p>
    <w:p w14:paraId="2B5C07DE" w14:textId="122C1217" w:rsidR="00384E8C" w:rsidRDefault="00384E8C" w:rsidP="002E6E2A">
      <w:pPr>
        <w:pStyle w:val="a9"/>
        <w:ind w:firstLine="283"/>
      </w:pPr>
      <w:r>
        <w:t>スリープ中のスレッドは、</w:t>
      </w:r>
      <w:r>
        <w:t>OS</w:t>
      </w:r>
      <w:r>
        <w:t>のタスクスケジューリングから外れて、アクティブにならなくなる。</w:t>
      </w:r>
    </w:p>
    <w:p w14:paraId="15318DC7" w14:textId="53DC6567" w:rsidR="00384E8C" w:rsidRDefault="00384E8C" w:rsidP="00384E8C">
      <w:pPr>
        <w:pStyle w:val="a9"/>
        <w:spacing w:beforeLines="50" w:before="180"/>
        <w:ind w:firstLine="283"/>
      </w:pPr>
      <w:r>
        <w:t>スレッドをスリープさせ、フラグ更新などの待機終了の条件が揃った時に</w:t>
      </w:r>
      <w:r w:rsidR="00B0048B">
        <w:t>自動的に</w:t>
      </w:r>
      <w:r>
        <w:t>OS</w:t>
      </w:r>
      <w:r>
        <w:t>に起こしてもらう</w:t>
      </w:r>
      <w:r w:rsidR="00B0048B">
        <w:t>ことができ</w:t>
      </w:r>
      <w:r>
        <w:t>る。</w:t>
      </w:r>
    </w:p>
    <w:p w14:paraId="25112474" w14:textId="746DB2EB" w:rsidR="00384E8C" w:rsidRDefault="00384E8C" w:rsidP="00384E8C">
      <w:pPr>
        <w:pStyle w:val="a9"/>
        <w:spacing w:beforeLines="50" w:before="180"/>
        <w:ind w:firstLine="283"/>
      </w:pPr>
      <w:r>
        <w:t>スレッドが稼働を停止するため、他のスレッドが効率的に稼働できる。</w:t>
      </w:r>
    </w:p>
    <w:p w14:paraId="3FBEBC45" w14:textId="4D7063B4" w:rsidR="00384E8C" w:rsidRPr="002E6E2A" w:rsidRDefault="00384E8C" w:rsidP="00384E8C">
      <w:pPr>
        <w:pStyle w:val="a9"/>
        <w:ind w:firstLine="283"/>
      </w:pPr>
      <w:r>
        <w:t>基本的には、スレッドの同期にはこのスリープを用いるのが普通。</w:t>
      </w:r>
      <w:r w:rsidR="00B0048B">
        <w:t>ただし、マルチプロセッサ／コア環境では、</w:t>
      </w:r>
      <w:r>
        <w:t>前述の通り、「ビジーウェイト」の方が効率的となる</w:t>
      </w:r>
      <w:r w:rsidR="00B0048B">
        <w:t>場面もあるため、環境に合わせて使い分けること</w:t>
      </w:r>
      <w:r>
        <w:t>。</w:t>
      </w:r>
    </w:p>
    <w:p w14:paraId="156F6ACF" w14:textId="202E85B9" w:rsidR="00F617FE" w:rsidRDefault="00C056CB" w:rsidP="00F617FE">
      <w:pPr>
        <w:pStyle w:val="2"/>
      </w:pPr>
      <w:bookmarkStart w:id="76" w:name="_Toc378437720"/>
      <w:r>
        <w:rPr>
          <w:rFonts w:hint="eastAsia"/>
        </w:rPr>
        <w:t>スリープと</w:t>
      </w:r>
      <w:r w:rsidR="006C4DA6">
        <w:rPr>
          <w:rFonts w:hint="eastAsia"/>
        </w:rPr>
        <w:t>Y</w:t>
      </w:r>
      <w:r w:rsidR="00F617FE">
        <w:rPr>
          <w:rFonts w:hint="eastAsia"/>
        </w:rPr>
        <w:t>ield</w:t>
      </w:r>
      <w:bookmarkEnd w:id="76"/>
      <w:r>
        <w:t xml:space="preserve"> </w:t>
      </w:r>
    </w:p>
    <w:p w14:paraId="73FD29E4" w14:textId="6E848765" w:rsidR="00384E8C" w:rsidRDefault="00384E8C" w:rsidP="00384E8C">
      <w:pPr>
        <w:pStyle w:val="a9"/>
        <w:ind w:firstLine="283"/>
      </w:pPr>
      <w:r>
        <w:t>「スリープ」を行うのは、「同期」が必要な時だけではない。</w:t>
      </w:r>
    </w:p>
    <w:p w14:paraId="6D4B171D" w14:textId="02479FE9" w:rsidR="00384E8C" w:rsidRDefault="00384E8C" w:rsidP="00384E8C">
      <w:pPr>
        <w:pStyle w:val="a9"/>
        <w:ind w:firstLine="283"/>
      </w:pPr>
      <w:r>
        <w:rPr>
          <w:rFonts w:hint="eastAsia"/>
        </w:rPr>
        <w:t>前述の「スレッド優先度」でも説明した通り、優先度の高いスレッドがタイムスライスを使い切ってばかりいると、優先度の低いスレッドが動作できなくなる。</w:t>
      </w:r>
    </w:p>
    <w:p w14:paraId="10CE5223" w14:textId="413C782F" w:rsidR="00384E8C" w:rsidRDefault="00384E8C" w:rsidP="00384E8C">
      <w:pPr>
        <w:pStyle w:val="a9"/>
        <w:spacing w:beforeLines="50" w:before="180"/>
        <w:ind w:firstLine="283"/>
      </w:pPr>
      <w:r>
        <w:t>そのため、</w:t>
      </w:r>
      <w:r w:rsidRPr="00384E8C">
        <w:rPr>
          <w:color w:val="FF0000"/>
        </w:rPr>
        <w:t>スレッドの処理では、同期の必要がなくても、定期的にスリープを行うのが作法である</w:t>
      </w:r>
      <w:r>
        <w:t>。</w:t>
      </w:r>
    </w:p>
    <w:p w14:paraId="6DDF6891" w14:textId="173936E0" w:rsidR="00725876" w:rsidRDefault="00384E8C" w:rsidP="00384E8C">
      <w:pPr>
        <w:pStyle w:val="a9"/>
        <w:spacing w:beforeLines="50" w:before="180"/>
        <w:ind w:firstLine="283"/>
      </w:pPr>
      <w:r>
        <w:rPr>
          <w:rFonts w:hint="eastAsia"/>
        </w:rPr>
        <w:t>この場合のスリープは</w:t>
      </w:r>
      <w:r w:rsidR="00725876">
        <w:rPr>
          <w:rFonts w:hint="eastAsia"/>
        </w:rPr>
        <w:t>「待機」目的ではなく、他のスレッドに</w:t>
      </w:r>
      <w:r w:rsidR="004C0DED">
        <w:rPr>
          <w:rFonts w:hint="eastAsia"/>
        </w:rPr>
        <w:t>制御</w:t>
      </w:r>
      <w:r w:rsidR="00725876">
        <w:rPr>
          <w:rFonts w:hint="eastAsia"/>
        </w:rPr>
        <w:t>を明け渡すことが目的である。そのような場合、時間指定なしのスリープ「</w:t>
      </w:r>
      <w:r w:rsidR="00725876">
        <w:rPr>
          <w:rFonts w:hint="eastAsia"/>
        </w:rPr>
        <w:t>Sleep(0)</w:t>
      </w:r>
      <w:r w:rsidR="00725876">
        <w:rPr>
          <w:rFonts w:hint="eastAsia"/>
        </w:rPr>
        <w:t>」を呼び出すとよい。</w:t>
      </w:r>
    </w:p>
    <w:p w14:paraId="33BD2771" w14:textId="372EB719" w:rsidR="00384E8C" w:rsidRDefault="00725876" w:rsidP="00384E8C">
      <w:pPr>
        <w:pStyle w:val="a9"/>
        <w:spacing w:beforeLines="50" w:before="180"/>
        <w:ind w:firstLine="283"/>
      </w:pPr>
      <w:r>
        <w:t>また、</w:t>
      </w:r>
      <w:r w:rsidR="004C0DED">
        <w:t>制御</w:t>
      </w:r>
      <w:r>
        <w:t>を明け渡すだけであれば、</w:t>
      </w:r>
      <w:r>
        <w:rPr>
          <w:rFonts w:hint="eastAsia"/>
        </w:rPr>
        <w:t>「</w:t>
      </w:r>
      <w:r>
        <w:rPr>
          <w:rFonts w:hint="eastAsia"/>
        </w:rPr>
        <w:t>Yiled</w:t>
      </w:r>
      <w:r>
        <w:rPr>
          <w:rFonts w:hint="eastAsia"/>
        </w:rPr>
        <w:t>」（イールド）という手法もある。ただし、</w:t>
      </w:r>
      <w:r>
        <w:rPr>
          <w:rFonts w:hint="eastAsia"/>
        </w:rPr>
        <w:t>Yiled</w:t>
      </w:r>
      <w:r>
        <w:rPr>
          <w:rFonts w:hint="eastAsia"/>
        </w:rPr>
        <w:t>の扱いには注意が必要。</w:t>
      </w:r>
    </w:p>
    <w:p w14:paraId="47193F24" w14:textId="77777777" w:rsidR="001E74FA" w:rsidRDefault="00725876" w:rsidP="00725876">
      <w:pPr>
        <w:pStyle w:val="a9"/>
        <w:spacing w:beforeLines="50" w:before="180"/>
        <w:ind w:firstLine="283"/>
      </w:pPr>
      <w:r w:rsidRPr="00CE5D75">
        <w:rPr>
          <w:color w:val="FF0000"/>
        </w:rPr>
        <w:t>Yield</w:t>
      </w:r>
      <w:r w:rsidRPr="00CE5D75">
        <w:rPr>
          <w:color w:val="FF0000"/>
        </w:rPr>
        <w:t>は、「待機状態にならずに」優先度の同じ他のスレッドに</w:t>
      </w:r>
      <w:r w:rsidR="004C0DED" w:rsidRPr="00CE5D75">
        <w:rPr>
          <w:color w:val="FF0000"/>
        </w:rPr>
        <w:t>制御</w:t>
      </w:r>
      <w:r w:rsidRPr="00CE5D75">
        <w:rPr>
          <w:color w:val="FF0000"/>
        </w:rPr>
        <w:t>を明け渡す。</w:t>
      </w:r>
      <w:r w:rsidR="004C0DED">
        <w:t>つまり、同じ優先度の他のスレッドの処理が済んだらまた自分のスレッドに制御が戻ってきて、下位の優先度のスレッドには制御が移らない。</w:t>
      </w:r>
    </w:p>
    <w:p w14:paraId="0C868D26" w14:textId="25902AA7" w:rsidR="00725876" w:rsidRDefault="001E74FA" w:rsidP="001E74FA">
      <w:pPr>
        <w:pStyle w:val="a9"/>
        <w:ind w:firstLine="283"/>
      </w:pPr>
      <w:r>
        <w:rPr>
          <w:rFonts w:hint="eastAsia"/>
        </w:rPr>
        <w:t xml:space="preserve">Posix </w:t>
      </w:r>
      <w:r>
        <w:rPr>
          <w:rFonts w:hint="eastAsia"/>
        </w:rPr>
        <w:t>ライブラリの</w:t>
      </w:r>
      <w:r>
        <w:rPr>
          <w:rFonts w:hint="eastAsia"/>
        </w:rPr>
        <w:t xml:space="preserve"> </w:t>
      </w:r>
      <w:r>
        <w:t xml:space="preserve">sched_yield() </w:t>
      </w:r>
      <w:r>
        <w:t>はこの挙動である。</w:t>
      </w:r>
    </w:p>
    <w:p w14:paraId="2E3C790C" w14:textId="77777777" w:rsidR="001E74FA" w:rsidRDefault="004C0DED" w:rsidP="00725876">
      <w:pPr>
        <w:pStyle w:val="a9"/>
        <w:ind w:firstLine="283"/>
      </w:pPr>
      <w:r>
        <w:t>また、</w:t>
      </w:r>
      <w:r>
        <w:t>Wi</w:t>
      </w:r>
      <w:r w:rsidR="00725876">
        <w:t>n32API</w:t>
      </w:r>
      <w:r w:rsidR="00725876">
        <w:t>の</w:t>
      </w:r>
      <w:r w:rsidR="00725876">
        <w:rPr>
          <w:rFonts w:hint="eastAsia"/>
        </w:rPr>
        <w:t>Yield</w:t>
      </w:r>
      <w:r w:rsidR="00725876">
        <w:rPr>
          <w:rFonts w:hint="eastAsia"/>
        </w:rPr>
        <w:t>は</w:t>
      </w:r>
      <w:r>
        <w:rPr>
          <w:rFonts w:hint="eastAsia"/>
        </w:rPr>
        <w:t>「廃止予定」</w:t>
      </w:r>
      <w:r w:rsidR="00CE5D75">
        <w:rPr>
          <w:rFonts w:hint="eastAsia"/>
        </w:rPr>
        <w:t>であり、</w:t>
      </w:r>
      <w:r>
        <w:rPr>
          <w:rFonts w:hint="eastAsia"/>
        </w:rPr>
        <w:t>使用しないように勧められている。代わりは</w:t>
      </w:r>
      <w:r w:rsidR="00CE5D75">
        <w:rPr>
          <w:rFonts w:hint="eastAsia"/>
        </w:rPr>
        <w:t xml:space="preserve"> </w:t>
      </w:r>
      <w:r w:rsidR="00725876">
        <w:rPr>
          <w:rFonts w:hint="eastAsia"/>
        </w:rPr>
        <w:t>Sleep(0)</w:t>
      </w:r>
      <w:r w:rsidR="001E74FA">
        <w:t xml:space="preserve"> </w:t>
      </w:r>
      <w:r>
        <w:rPr>
          <w:rFonts w:hint="eastAsia"/>
        </w:rPr>
        <w:t>である</w:t>
      </w:r>
      <w:r w:rsidR="00725876">
        <w:rPr>
          <w:rFonts w:hint="eastAsia"/>
        </w:rPr>
        <w:t>。</w:t>
      </w:r>
    </w:p>
    <w:p w14:paraId="4D265B8C" w14:textId="30D550A4" w:rsidR="00725876" w:rsidRDefault="001E74FA" w:rsidP="00725876">
      <w:pPr>
        <w:pStyle w:val="a9"/>
        <w:ind w:firstLine="283"/>
      </w:pPr>
      <w:r>
        <w:rPr>
          <w:rFonts w:hint="eastAsia"/>
        </w:rPr>
        <w:t>ほかにも、</w:t>
      </w:r>
      <w:r>
        <w:rPr>
          <w:rFonts w:hint="eastAsia"/>
        </w:rPr>
        <w:t>Win32API</w:t>
      </w:r>
      <w:r>
        <w:t>には</w:t>
      </w:r>
      <w:r>
        <w:rPr>
          <w:rFonts w:hint="eastAsia"/>
        </w:rPr>
        <w:t>SwitchToThread</w:t>
      </w:r>
      <w:r>
        <w:t xml:space="preserve">() </w:t>
      </w:r>
      <w:r>
        <w:t>という関数が用意されており、こちらは「</w:t>
      </w:r>
      <w:r w:rsidRPr="001E74FA">
        <w:rPr>
          <w:rFonts w:hint="eastAsia"/>
        </w:rPr>
        <w:t>再スケジューリングは、呼び出し側スレッドの優先順位と実行可能な他のスレッドの状態によって決定します</w:t>
      </w:r>
      <w:r>
        <w:rPr>
          <w:rFonts w:hint="eastAsia"/>
        </w:rPr>
        <w:t>」と説明されている。</w:t>
      </w:r>
    </w:p>
    <w:p w14:paraId="724C5362" w14:textId="7AC1DDB1" w:rsidR="00C056CB" w:rsidRDefault="00C056CB" w:rsidP="00725876">
      <w:pPr>
        <w:pStyle w:val="a9"/>
        <w:ind w:firstLine="283"/>
      </w:pPr>
      <w:r>
        <w:t>C++11</w:t>
      </w:r>
      <w:r>
        <w:t>の</w:t>
      </w:r>
      <w:r>
        <w:rPr>
          <w:rFonts w:hint="eastAsia"/>
        </w:rPr>
        <w:t xml:space="preserve"> </w:t>
      </w:r>
      <w:r>
        <w:t xml:space="preserve">std::this_thread::yield() </w:t>
      </w:r>
      <w:r>
        <w:t>は</w:t>
      </w:r>
      <w:r>
        <w:t>OS</w:t>
      </w:r>
      <w:r>
        <w:t>に依存するようである。</w:t>
      </w:r>
    </w:p>
    <w:p w14:paraId="25C2DF4A" w14:textId="723D865C" w:rsidR="004C0DED" w:rsidRDefault="004C0DED" w:rsidP="00C056CB">
      <w:pPr>
        <w:pStyle w:val="a9"/>
        <w:spacing w:beforeLines="50" w:before="180"/>
        <w:ind w:firstLine="283"/>
      </w:pPr>
      <w:r>
        <w:lastRenderedPageBreak/>
        <w:t>他のゲーム用</w:t>
      </w:r>
      <w:r>
        <w:t>SDK</w:t>
      </w:r>
      <w:r>
        <w:t>や</w:t>
      </w:r>
      <w:r>
        <w:rPr>
          <w:rFonts w:hint="eastAsia"/>
        </w:rPr>
        <w:t>Java,C#</w:t>
      </w:r>
      <w:r>
        <w:rPr>
          <w:rFonts w:hint="eastAsia"/>
        </w:rPr>
        <w:t>などにも</w:t>
      </w:r>
      <w:r>
        <w:rPr>
          <w:rFonts w:hint="eastAsia"/>
        </w:rPr>
        <w:t>Yield</w:t>
      </w:r>
      <w:r>
        <w:rPr>
          <w:rFonts w:hint="eastAsia"/>
        </w:rPr>
        <w:t>があるが、挙動が違う場合もあるので、リファレンスマニュアルをよく確認したほうがよい。</w:t>
      </w:r>
    </w:p>
    <w:p w14:paraId="17706A86" w14:textId="3DFD5C80" w:rsidR="00C937D0" w:rsidRDefault="00C937D0" w:rsidP="00C937D0">
      <w:pPr>
        <w:pStyle w:val="1"/>
      </w:pPr>
      <w:bookmarkStart w:id="77" w:name="_Toc378437721"/>
      <w:r>
        <w:rPr>
          <w:rFonts w:hint="eastAsia"/>
        </w:rPr>
        <w:lastRenderedPageBreak/>
        <w:t>様々な同期手法</w:t>
      </w:r>
      <w:bookmarkEnd w:id="77"/>
    </w:p>
    <w:p w14:paraId="7EFAF1FB" w14:textId="0CD64E2F" w:rsidR="003C57DF" w:rsidRDefault="009221E1" w:rsidP="00080C48">
      <w:pPr>
        <w:pStyle w:val="a8"/>
        <w:keepNext/>
        <w:widowControl/>
        <w:ind w:firstLine="283"/>
      </w:pPr>
      <w:r>
        <w:t>まず、様々な同期</w:t>
      </w:r>
      <w:r w:rsidR="00080C48">
        <w:t>手法を列挙する。</w:t>
      </w:r>
    </w:p>
    <w:bookmarkStart w:id="78" w:name="_MON_1452406778"/>
    <w:bookmarkEnd w:id="78"/>
    <w:p w14:paraId="10A84666" w14:textId="276BA707" w:rsidR="008C047E" w:rsidRDefault="00F809CD" w:rsidP="00750142">
      <w:pPr>
        <w:pStyle w:val="a8"/>
        <w:spacing w:beforeLines="50" w:before="180"/>
        <w:ind w:leftChars="-270" w:left="-567" w:rightChars="-405" w:right="-850" w:firstLineChars="0" w:firstLine="0"/>
      </w:pPr>
      <w:r>
        <w:object w:dxaOrig="16860" w:dyaOrig="17070" w14:anchorId="5FE9DB4E">
          <v:shape id="_x0000_i1039" type="#_x0000_t75" style="width:523.6pt;height:529.9pt" o:ole="">
            <v:imagedata r:id="rId51" o:title=""/>
          </v:shape>
          <o:OLEObject Type="Embed" ProgID="Excel.Sheet.12" ShapeID="_x0000_i1039" DrawAspect="Content" ObjectID="_1452445729" r:id="rId52"/>
        </w:object>
      </w:r>
    </w:p>
    <w:p w14:paraId="5FB7653C" w14:textId="2BEC24A3" w:rsidR="009221E1" w:rsidRDefault="009221E1" w:rsidP="005E5037">
      <w:pPr>
        <w:pStyle w:val="a8"/>
        <w:spacing w:beforeLines="100" w:before="360"/>
        <w:ind w:firstLine="283"/>
      </w:pPr>
      <w:r>
        <w:rPr>
          <w:rFonts w:hint="eastAsia"/>
        </w:rPr>
        <w:lastRenderedPageBreak/>
        <w:t>以上に列挙したのは、とりわけ代表的なものである。これらの</w:t>
      </w:r>
      <w:r w:rsidR="00965A76">
        <w:rPr>
          <w:rFonts w:hint="eastAsia"/>
        </w:rPr>
        <w:t>知識があれ</w:t>
      </w:r>
      <w:r>
        <w:rPr>
          <w:rFonts w:hint="eastAsia"/>
        </w:rPr>
        <w:t>ば、ゲーム開発用</w:t>
      </w:r>
      <w:r>
        <w:rPr>
          <w:rFonts w:hint="eastAsia"/>
        </w:rPr>
        <w:t>SDK</w:t>
      </w:r>
      <w:r>
        <w:rPr>
          <w:rFonts w:hint="eastAsia"/>
        </w:rPr>
        <w:t>にも応用が利く。</w:t>
      </w:r>
    </w:p>
    <w:p w14:paraId="55A99DBE" w14:textId="2E477A84" w:rsidR="009221E1" w:rsidRDefault="009221E1" w:rsidP="00452FF9">
      <w:pPr>
        <w:pStyle w:val="a8"/>
        <w:spacing w:beforeLines="50" w:before="180"/>
        <w:ind w:firstLine="283"/>
      </w:pPr>
      <w:r>
        <w:rPr>
          <w:rFonts w:hint="eastAsia"/>
        </w:rPr>
        <w:t>他には、</w:t>
      </w:r>
      <w:r>
        <w:rPr>
          <w:rFonts w:hint="eastAsia"/>
        </w:rPr>
        <w:t>OpenMP</w:t>
      </w:r>
      <w:r w:rsidR="00043F3B">
        <w:rPr>
          <w:rFonts w:hint="eastAsia"/>
        </w:rPr>
        <w:t>（</w:t>
      </w:r>
      <w:r>
        <w:rPr>
          <w:rFonts w:hint="eastAsia"/>
        </w:rPr>
        <w:t>ミューテックス</w:t>
      </w:r>
      <w:r w:rsidR="00043F3B">
        <w:rPr>
          <w:rFonts w:hint="eastAsia"/>
        </w:rPr>
        <w:t>などの同期処理もある）</w:t>
      </w:r>
      <w:r>
        <w:rPr>
          <w:rFonts w:hint="eastAsia"/>
        </w:rPr>
        <w:t>や、</w:t>
      </w:r>
      <w:r w:rsidR="005C136D">
        <w:rPr>
          <w:rFonts w:hint="eastAsia"/>
        </w:rPr>
        <w:t>Boost C++</w:t>
      </w:r>
      <w:r w:rsidR="005C136D">
        <w:rPr>
          <w:rFonts w:hint="eastAsia"/>
        </w:rPr>
        <w:t>、</w:t>
      </w:r>
      <w:r>
        <w:rPr>
          <w:rFonts w:hint="eastAsia"/>
        </w:rPr>
        <w:t>.Net Framework</w:t>
      </w:r>
      <w:r>
        <w:rPr>
          <w:rFonts w:hint="eastAsia"/>
        </w:rPr>
        <w:t>、</w:t>
      </w:r>
      <w:r>
        <w:rPr>
          <w:rFonts w:hint="eastAsia"/>
        </w:rPr>
        <w:t>Java</w:t>
      </w:r>
      <w:r>
        <w:rPr>
          <w:rFonts w:hint="eastAsia"/>
        </w:rPr>
        <w:t>、</w:t>
      </w:r>
      <w:r w:rsidR="00452FF9">
        <w:rPr>
          <w:rFonts w:hint="eastAsia"/>
        </w:rPr>
        <w:t>さらに、</w:t>
      </w:r>
      <w:r>
        <w:rPr>
          <w:rFonts w:hint="eastAsia"/>
        </w:rPr>
        <w:t xml:space="preserve">Visual C++ 2010 </w:t>
      </w:r>
      <w:r w:rsidR="00270BB8">
        <w:rPr>
          <w:rFonts w:hint="eastAsia"/>
        </w:rPr>
        <w:t>で</w:t>
      </w:r>
      <w:r>
        <w:rPr>
          <w:rFonts w:hint="eastAsia"/>
        </w:rPr>
        <w:t>追加された</w:t>
      </w:r>
      <w:r w:rsidR="00270BB8">
        <w:rPr>
          <w:rFonts w:hint="eastAsia"/>
        </w:rPr>
        <w:t>「同時実行ランタイム」</w:t>
      </w:r>
      <w:r>
        <w:rPr>
          <w:rFonts w:hint="eastAsia"/>
        </w:rPr>
        <w:t>ライブラリなど、枚挙にいとまがない。</w:t>
      </w:r>
    </w:p>
    <w:p w14:paraId="3FA7B3B9" w14:textId="28BF1E1B" w:rsidR="000B1780" w:rsidRDefault="000B1780" w:rsidP="00452FF9">
      <w:pPr>
        <w:pStyle w:val="a8"/>
        <w:spacing w:beforeLines="50" w:before="180"/>
        <w:ind w:firstLine="283"/>
        <w:rPr>
          <w:rFonts w:hint="eastAsia"/>
        </w:rPr>
      </w:pPr>
      <w:r>
        <w:rPr>
          <w:rFonts w:hint="eastAsia"/>
        </w:rPr>
        <w:t>前述の「様々なスレッド」で</w:t>
      </w:r>
      <w:r w:rsidR="000C0A14">
        <w:rPr>
          <w:rFonts w:hint="eastAsia"/>
        </w:rPr>
        <w:t>は、ゲームプログラミングでにおけるスレッド作成には</w:t>
      </w:r>
      <w:r w:rsidR="000C0A14">
        <w:rPr>
          <w:rFonts w:hint="eastAsia"/>
        </w:rPr>
        <w:t>C++11</w:t>
      </w:r>
      <w:r w:rsidR="000C0A14">
        <w:rPr>
          <w:rFonts w:hint="eastAsia"/>
        </w:rPr>
        <w:t>が向いていないと説明したが、</w:t>
      </w:r>
      <w:r w:rsidR="000C0A14" w:rsidRPr="000C0A14">
        <w:rPr>
          <w:rFonts w:hint="eastAsia"/>
          <w:color w:val="FF0000"/>
        </w:rPr>
        <w:t>同期オブジェクトに関しては、</w:t>
      </w:r>
      <w:r w:rsidRPr="000B1780">
        <w:rPr>
          <w:rFonts w:hint="eastAsia"/>
          <w:color w:val="FF0000"/>
        </w:rPr>
        <w:t>C++11</w:t>
      </w:r>
      <w:r w:rsidR="000C0A14">
        <w:rPr>
          <w:rFonts w:hint="eastAsia"/>
          <w:color w:val="FF0000"/>
        </w:rPr>
        <w:t>を優先的な選択肢と見た方が望ましい。</w:t>
      </w:r>
      <w:r w:rsidR="000C0A14">
        <w:rPr>
          <w:rFonts w:hint="eastAsia"/>
        </w:rPr>
        <w:t>後発なだけに、様々な機能に対応している上、</w:t>
      </w:r>
      <w:r w:rsidR="000C0A14" w:rsidRPr="000C0A14">
        <w:rPr>
          <w:rFonts w:hint="eastAsia"/>
        </w:rPr>
        <w:t>汎用性の高い</w:t>
      </w:r>
      <w:r w:rsidRPr="000C0A14">
        <w:rPr>
          <w:rFonts w:hint="eastAsia"/>
        </w:rPr>
        <w:t>コーディング</w:t>
      </w:r>
      <w:r w:rsidR="000C0A14" w:rsidRPr="000C0A14">
        <w:rPr>
          <w:rFonts w:hint="eastAsia"/>
        </w:rPr>
        <w:t>が行える</w:t>
      </w:r>
      <w:r w:rsidRPr="000C0A14">
        <w:rPr>
          <w:rFonts w:hint="eastAsia"/>
        </w:rPr>
        <w:t>。</w:t>
      </w:r>
      <w:r>
        <w:rPr>
          <w:rFonts w:hint="eastAsia"/>
        </w:rPr>
        <w:t xml:space="preserve">Visual </w:t>
      </w:r>
      <w:r>
        <w:t xml:space="preserve">C++ </w:t>
      </w:r>
      <w:r>
        <w:rPr>
          <w:rFonts w:hint="eastAsia"/>
        </w:rPr>
        <w:t>も</w:t>
      </w:r>
      <w:r>
        <w:rPr>
          <w:rFonts w:hint="eastAsia"/>
        </w:rPr>
        <w:t xml:space="preserve"> C++11 </w:t>
      </w:r>
      <w:r>
        <w:rPr>
          <w:rFonts w:hint="eastAsia"/>
        </w:rPr>
        <w:t>の対応が進んでおり、</w:t>
      </w:r>
      <w:r>
        <w:rPr>
          <w:rFonts w:hint="eastAsia"/>
        </w:rPr>
        <w:t>Win32API</w:t>
      </w:r>
      <w:r>
        <w:rPr>
          <w:rFonts w:hint="eastAsia"/>
        </w:rPr>
        <w:t>よりも高機能</w:t>
      </w:r>
      <w:r w:rsidR="000C0A14">
        <w:rPr>
          <w:rFonts w:hint="eastAsia"/>
        </w:rPr>
        <w:t>な面が</w:t>
      </w:r>
      <w:r>
        <w:rPr>
          <w:rFonts w:hint="eastAsia"/>
        </w:rPr>
        <w:t>ある。</w:t>
      </w:r>
    </w:p>
    <w:p w14:paraId="5026F638" w14:textId="072BC285" w:rsidR="005E5037" w:rsidRPr="005E5037" w:rsidRDefault="005E5037" w:rsidP="009221E1">
      <w:pPr>
        <w:pStyle w:val="a8"/>
        <w:spacing w:beforeLines="50" w:before="180"/>
        <w:ind w:firstLine="283"/>
      </w:pPr>
      <w:r>
        <w:rPr>
          <w:rFonts w:hint="eastAsia"/>
        </w:rPr>
        <w:t>以降、</w:t>
      </w:r>
      <w:r w:rsidR="00934E29">
        <w:rPr>
          <w:rFonts w:hint="eastAsia"/>
        </w:rPr>
        <w:t>各</w:t>
      </w:r>
      <w:r w:rsidR="009221E1">
        <w:rPr>
          <w:rFonts w:hint="eastAsia"/>
        </w:rPr>
        <w:t>同期処理の</w:t>
      </w:r>
      <w:r w:rsidR="00934E29">
        <w:rPr>
          <w:rFonts w:hint="eastAsia"/>
        </w:rPr>
        <w:t>説明</w:t>
      </w:r>
      <w:r w:rsidR="00855782">
        <w:rPr>
          <w:rFonts w:hint="eastAsia"/>
        </w:rPr>
        <w:t>と</w:t>
      </w:r>
      <w:r>
        <w:rPr>
          <w:rFonts w:hint="eastAsia"/>
        </w:rPr>
        <w:t>サンプルプログラムを示す。</w:t>
      </w:r>
    </w:p>
    <w:p w14:paraId="6FCCE634" w14:textId="1070D02F" w:rsidR="0036070F" w:rsidRDefault="0036070F" w:rsidP="0036070F">
      <w:pPr>
        <w:pStyle w:val="2"/>
      </w:pPr>
      <w:bookmarkStart w:id="79" w:name="_Toc378437722"/>
      <w:r>
        <w:rPr>
          <w:rFonts w:hint="eastAsia"/>
        </w:rPr>
        <w:t>排他制御</w:t>
      </w:r>
      <w:r w:rsidR="006A3ABB">
        <w:rPr>
          <w:rFonts w:hint="eastAsia"/>
        </w:rPr>
        <w:t>（ロック）</w:t>
      </w:r>
    </w:p>
    <w:p w14:paraId="22A85965" w14:textId="00568DEC" w:rsidR="0036070F" w:rsidRDefault="006A3ABB" w:rsidP="0036070F">
      <w:pPr>
        <w:pStyle w:val="a9"/>
        <w:ind w:firstLineChars="128" w:firstLine="269"/>
      </w:pPr>
      <w:r>
        <w:rPr>
          <w:rFonts w:hint="eastAsia"/>
        </w:rPr>
        <w:t>前述の「データ破損」の問題で示した</w:t>
      </w:r>
      <w:r w:rsidR="000A1665">
        <w:rPr>
          <w:rFonts w:hint="eastAsia"/>
        </w:rPr>
        <w:t>ように、共有する情報に対して「不可分操作」（アトミック操作）を保証するために用いる制御手法。</w:t>
      </w:r>
    </w:p>
    <w:p w14:paraId="138F43EB" w14:textId="4B980187" w:rsidR="000A1665" w:rsidRDefault="000A1665" w:rsidP="0036070F">
      <w:pPr>
        <w:pStyle w:val="a9"/>
        <w:ind w:firstLineChars="128" w:firstLine="269"/>
      </w:pPr>
      <w:r>
        <w:rPr>
          <w:rFonts w:hint="eastAsia"/>
        </w:rPr>
        <w:t>様々なバリエーションがあるため、動作環境や処理に合わせて適切な技術を用いる。</w:t>
      </w:r>
    </w:p>
    <w:p w14:paraId="217F68E5" w14:textId="767AF5BA" w:rsidR="000A1665" w:rsidRDefault="000A1665" w:rsidP="004362AB">
      <w:pPr>
        <w:pStyle w:val="a9"/>
        <w:spacing w:beforeLines="50" w:before="180"/>
        <w:ind w:firstLineChars="128" w:firstLine="269"/>
        <w:rPr>
          <w:rFonts w:hint="eastAsia"/>
        </w:rPr>
      </w:pPr>
      <w:r>
        <w:t>ロックを多用することでデータ破損を免れ</w:t>
      </w:r>
      <w:r w:rsidR="004362AB">
        <w:t>ることができても</w:t>
      </w:r>
      <w:r>
        <w:t>、過剰なロックはパフォーマンス低下やデッドロックなど</w:t>
      </w:r>
      <w:r w:rsidR="004362AB">
        <w:t>の</w:t>
      </w:r>
      <w:r>
        <w:t>問題にもつながることに注意が必要。</w:t>
      </w:r>
    </w:p>
    <w:p w14:paraId="29E0CAFB" w14:textId="000511AF" w:rsidR="00737B12" w:rsidRDefault="0036070F" w:rsidP="00737B12">
      <w:pPr>
        <w:pStyle w:val="2"/>
      </w:pPr>
      <w:r>
        <w:rPr>
          <w:rFonts w:hint="eastAsia"/>
        </w:rPr>
        <w:t>排他制御：</w:t>
      </w:r>
      <w:r w:rsidR="00737B12">
        <w:rPr>
          <w:rFonts w:hint="eastAsia"/>
        </w:rPr>
        <w:t>通常変数でロック</w:t>
      </w:r>
      <w:r w:rsidR="000A1665">
        <w:rPr>
          <w:rFonts w:hint="eastAsia"/>
        </w:rPr>
        <w:t>（誤ったロック）</w:t>
      </w:r>
    </w:p>
    <w:p w14:paraId="6CF3D122" w14:textId="381FF080" w:rsidR="004362AB" w:rsidRDefault="004362AB" w:rsidP="00737B12">
      <w:pPr>
        <w:pStyle w:val="a9"/>
        <w:ind w:firstLineChars="128" w:firstLine="269"/>
        <w:rPr>
          <w:rFonts w:hint="eastAsia"/>
        </w:rPr>
      </w:pPr>
      <w:r>
        <w:t>まず、他の処理との比較用に、</w:t>
      </w:r>
      <w:r>
        <w:t>OS</w:t>
      </w:r>
      <w:r>
        <w:t>や</w:t>
      </w:r>
      <w:r>
        <w:t>SDK</w:t>
      </w:r>
      <w:r>
        <w:t>で提供された機能を用いず、通常変数だけでロックを実装した場合のサンプルを示す。</w:t>
      </w:r>
    </w:p>
    <w:p w14:paraId="448A5A34" w14:textId="67E1EBAE" w:rsidR="004362AB" w:rsidRDefault="004362AB" w:rsidP="00737B12">
      <w:pPr>
        <w:pStyle w:val="a9"/>
        <w:ind w:firstLineChars="128" w:firstLine="269"/>
      </w:pPr>
      <w:r>
        <w:t>これは誤ったプログラミングの</w:t>
      </w:r>
      <w:r w:rsidR="00590471">
        <w:t>サンプル</w:t>
      </w:r>
      <w:r>
        <w:t>である。</w:t>
      </w:r>
    </w:p>
    <w:p w14:paraId="2FD7BFB3" w14:textId="02DBC7BD" w:rsidR="00737B12" w:rsidRDefault="00737B12" w:rsidP="00737B12">
      <w:pPr>
        <w:pStyle w:val="a9"/>
        <w:ind w:firstLineChars="128" w:firstLine="269"/>
        <w:rPr>
          <w:rFonts w:hint="eastAsia"/>
        </w:rPr>
      </w:pPr>
      <w:r>
        <w:t>最も高速ではあるが、同期が成立していない。</w:t>
      </w:r>
    </w:p>
    <w:p w14:paraId="02E1F891" w14:textId="6E4372DE" w:rsidR="00737B12" w:rsidRDefault="00737B12" w:rsidP="00737B12">
      <w:pPr>
        <w:pStyle w:val="3"/>
      </w:pPr>
      <w:r>
        <w:t>Win32</w:t>
      </w:r>
      <w:r w:rsidR="000D7241">
        <w:t>API</w:t>
      </w:r>
      <w:r>
        <w:rPr>
          <w:rFonts w:hint="eastAsia"/>
        </w:rPr>
        <w:t>版</w:t>
      </w:r>
    </w:p>
    <w:p w14:paraId="3209918B" w14:textId="512FD148" w:rsidR="00737B12" w:rsidRDefault="004362AB" w:rsidP="00737B12">
      <w:pPr>
        <w:pStyle w:val="aa"/>
        <w:ind w:left="447" w:firstLine="283"/>
      </w:pPr>
      <w:r>
        <w:t>スレッド作成と処理時間計測に</w:t>
      </w:r>
      <w:r>
        <w:rPr>
          <w:rFonts w:hint="eastAsia"/>
        </w:rPr>
        <w:t>Win32</w:t>
      </w:r>
      <w:r w:rsidR="000D7241">
        <w:t>API</w:t>
      </w:r>
      <w:r>
        <w:rPr>
          <w:rFonts w:hint="eastAsia"/>
        </w:rPr>
        <w:t>を用いる。ロック制御はスタティック変数</w:t>
      </w:r>
      <w:r w:rsidR="00590471">
        <w:rPr>
          <w:rFonts w:hint="eastAsia"/>
        </w:rPr>
        <w:t>によるフラグで行う</w:t>
      </w:r>
      <w:r>
        <w:rPr>
          <w:rFonts w:hint="eastAsia"/>
        </w:rPr>
        <w:t>。</w:t>
      </w:r>
    </w:p>
    <w:p w14:paraId="34214430" w14:textId="481C6340" w:rsidR="00737B12" w:rsidRDefault="005A5AF6" w:rsidP="004362AB">
      <w:pPr>
        <w:pStyle w:val="aa"/>
        <w:keepNext/>
        <w:widowControl/>
        <w:spacing w:beforeLines="50" w:before="180"/>
        <w:ind w:leftChars="203" w:left="447" w:hangingChars="10" w:hanging="21"/>
      </w:pPr>
      <w:r>
        <w:rPr>
          <w:rFonts w:hint="eastAsia"/>
        </w:rPr>
        <w:t>（</w:t>
      </w:r>
      <w:r>
        <w:rPr>
          <w:rFonts w:hint="eastAsia"/>
        </w:rPr>
        <w:t>Win32API</w:t>
      </w:r>
      <w:r>
        <w:rPr>
          <w:rFonts w:hint="eastAsia"/>
        </w:rPr>
        <w:t>版）</w:t>
      </w:r>
      <w:r w:rsidR="004362AB">
        <w:rPr>
          <w:rFonts w:hint="eastAsia"/>
        </w:rPr>
        <w:t>通常変数によるロック</w:t>
      </w:r>
      <w:r w:rsidR="00590471">
        <w:rPr>
          <w:rFonts w:hint="eastAsia"/>
        </w:rPr>
        <w:t>制御</w:t>
      </w:r>
      <w:r w:rsidR="00737B12">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2012697B" w14:textId="77777777" w:rsidTr="000A1665">
        <w:tc>
          <w:tcPr>
            <w:tcW w:w="8494" w:type="dxa"/>
          </w:tcPr>
          <w:p w14:paraId="3E3EE1A5" w14:textId="77777777" w:rsidR="006C4F1D" w:rsidRDefault="006C4F1D" w:rsidP="006C4F1D">
            <w:pPr>
              <w:pStyle w:val="3-"/>
            </w:pPr>
            <w:r>
              <w:t>#include &lt;stdio.h&gt;</w:t>
            </w:r>
          </w:p>
          <w:p w14:paraId="0D634B64" w14:textId="77777777" w:rsidR="006C4F1D" w:rsidRDefault="006C4F1D" w:rsidP="006C4F1D">
            <w:pPr>
              <w:pStyle w:val="3-"/>
            </w:pPr>
            <w:r>
              <w:t>#include &lt;stdlib.h&gt;</w:t>
            </w:r>
          </w:p>
          <w:p w14:paraId="354FE3A4" w14:textId="77777777" w:rsidR="006C4F1D" w:rsidRDefault="006C4F1D" w:rsidP="006C4F1D">
            <w:pPr>
              <w:pStyle w:val="3-"/>
            </w:pPr>
          </w:p>
          <w:p w14:paraId="54DCD9C7" w14:textId="77777777" w:rsidR="006C4F1D" w:rsidRDefault="006C4F1D" w:rsidP="006C4F1D">
            <w:pPr>
              <w:pStyle w:val="3-"/>
            </w:pPr>
            <w:r>
              <w:lastRenderedPageBreak/>
              <w:t>#include &lt;Windows.h&gt;</w:t>
            </w:r>
          </w:p>
          <w:p w14:paraId="379B80E8" w14:textId="77777777" w:rsidR="006C4F1D" w:rsidRDefault="006C4F1D" w:rsidP="006C4F1D">
            <w:pPr>
              <w:pStyle w:val="3-"/>
            </w:pPr>
            <w:r>
              <w:t>#include &lt;Process.h&gt;</w:t>
            </w:r>
          </w:p>
          <w:p w14:paraId="63AD2769" w14:textId="77777777" w:rsidR="006C4F1D" w:rsidRDefault="006C4F1D" w:rsidP="006C4F1D">
            <w:pPr>
              <w:pStyle w:val="3-"/>
            </w:pPr>
          </w:p>
          <w:p w14:paraId="04CDCCE7" w14:textId="77777777" w:rsidR="006C4F1D" w:rsidRDefault="006C4F1D" w:rsidP="006C4F1D">
            <w:pPr>
              <w:pStyle w:val="3-"/>
              <w:rPr>
                <w:rFonts w:hint="eastAsia"/>
              </w:rPr>
            </w:pPr>
            <w:r>
              <w:rPr>
                <w:rFonts w:hint="eastAsia"/>
              </w:rPr>
              <w:t>//ロック取得用変数</w:t>
            </w:r>
          </w:p>
          <w:p w14:paraId="663A60A7" w14:textId="77777777" w:rsidR="006C4F1D" w:rsidRDefault="006C4F1D" w:rsidP="006C4F1D">
            <w:pPr>
              <w:pStyle w:val="3-"/>
            </w:pPr>
            <w:r>
              <w:t>static int s_lock = 0;</w:t>
            </w:r>
          </w:p>
          <w:p w14:paraId="689AE359" w14:textId="77777777" w:rsidR="006C4F1D" w:rsidRDefault="006C4F1D" w:rsidP="006C4F1D">
            <w:pPr>
              <w:pStyle w:val="3-"/>
            </w:pPr>
          </w:p>
          <w:p w14:paraId="1910B0C4" w14:textId="77777777" w:rsidR="006C4F1D" w:rsidRDefault="006C4F1D" w:rsidP="006C4F1D">
            <w:pPr>
              <w:pStyle w:val="3-"/>
              <w:rPr>
                <w:rFonts w:hint="eastAsia"/>
              </w:rPr>
            </w:pPr>
            <w:r>
              <w:rPr>
                <w:rFonts w:hint="eastAsia"/>
              </w:rPr>
              <w:t>//共有データ</w:t>
            </w:r>
          </w:p>
          <w:p w14:paraId="305A041B" w14:textId="77777777" w:rsidR="006C4F1D" w:rsidRDefault="006C4F1D" w:rsidP="006C4F1D">
            <w:pPr>
              <w:pStyle w:val="3-"/>
            </w:pPr>
            <w:r>
              <w:t>static int s_commonData = 0;</w:t>
            </w:r>
          </w:p>
          <w:p w14:paraId="085C3C6E" w14:textId="77777777" w:rsidR="006C4F1D" w:rsidRDefault="006C4F1D" w:rsidP="006C4F1D">
            <w:pPr>
              <w:pStyle w:val="3-"/>
            </w:pPr>
          </w:p>
          <w:p w14:paraId="5586F96A" w14:textId="77777777" w:rsidR="006C4F1D" w:rsidRDefault="006C4F1D" w:rsidP="006C4F1D">
            <w:pPr>
              <w:pStyle w:val="3-"/>
              <w:rPr>
                <w:rFonts w:hint="eastAsia"/>
              </w:rPr>
            </w:pPr>
            <w:r>
              <w:rPr>
                <w:rFonts w:hint="eastAsia"/>
              </w:rPr>
              <w:t>//スレッド固有データ</w:t>
            </w:r>
          </w:p>
          <w:p w14:paraId="361B2CDA" w14:textId="77777777" w:rsidR="006C4F1D" w:rsidRDefault="006C4F1D" w:rsidP="006C4F1D">
            <w:pPr>
              <w:pStyle w:val="3-"/>
            </w:pPr>
            <w:r>
              <w:t>__declspec(thread) int s_tlsData = 0;</w:t>
            </w:r>
          </w:p>
          <w:p w14:paraId="4B947CC3" w14:textId="77777777" w:rsidR="006C4F1D" w:rsidRDefault="006C4F1D" w:rsidP="006C4F1D">
            <w:pPr>
              <w:pStyle w:val="3-"/>
            </w:pPr>
          </w:p>
          <w:p w14:paraId="1A832F51" w14:textId="77777777" w:rsidR="006C4F1D" w:rsidRDefault="006C4F1D" w:rsidP="006C4F1D">
            <w:pPr>
              <w:pStyle w:val="3-"/>
              <w:rPr>
                <w:rFonts w:hint="eastAsia"/>
              </w:rPr>
            </w:pPr>
            <w:r>
              <w:rPr>
                <w:rFonts w:hint="eastAsia"/>
              </w:rPr>
              <w:t>//スレッド</w:t>
            </w:r>
          </w:p>
          <w:p w14:paraId="35BAEE2C" w14:textId="77777777" w:rsidR="006C4F1D" w:rsidRDefault="006C4F1D" w:rsidP="006C4F1D">
            <w:pPr>
              <w:pStyle w:val="3-"/>
            </w:pPr>
            <w:r>
              <w:t>unsigned int WINAPI threadFunc(void* param_p)</w:t>
            </w:r>
          </w:p>
          <w:p w14:paraId="5F4FED37" w14:textId="77777777" w:rsidR="006C4F1D" w:rsidRDefault="006C4F1D" w:rsidP="006C4F1D">
            <w:pPr>
              <w:pStyle w:val="3-"/>
            </w:pPr>
            <w:r>
              <w:t>{</w:t>
            </w:r>
          </w:p>
          <w:p w14:paraId="184C5204" w14:textId="77777777" w:rsidR="006C4F1D" w:rsidRDefault="006C4F1D" w:rsidP="006C4F1D">
            <w:pPr>
              <w:pStyle w:val="3-"/>
              <w:rPr>
                <w:rFonts w:hint="eastAsia"/>
              </w:rPr>
            </w:pPr>
            <w:r>
              <w:rPr>
                <w:rFonts w:hint="eastAsia"/>
              </w:rPr>
              <w:tab/>
              <w:t>//パラメータ受け取り</w:t>
            </w:r>
          </w:p>
          <w:p w14:paraId="42F320AB" w14:textId="77777777" w:rsidR="006C4F1D" w:rsidRDefault="006C4F1D" w:rsidP="006C4F1D">
            <w:pPr>
              <w:pStyle w:val="3-"/>
            </w:pPr>
            <w:r>
              <w:tab/>
              <w:t>const char* name = static_cast&lt;const char*&gt;(param_p);</w:t>
            </w:r>
          </w:p>
          <w:p w14:paraId="04392953" w14:textId="77777777" w:rsidR="006C4F1D" w:rsidRDefault="006C4F1D" w:rsidP="006C4F1D">
            <w:pPr>
              <w:pStyle w:val="3-"/>
            </w:pPr>
          </w:p>
          <w:p w14:paraId="1FF30988" w14:textId="77777777" w:rsidR="006C4F1D" w:rsidRDefault="006C4F1D" w:rsidP="006C4F1D">
            <w:pPr>
              <w:pStyle w:val="3-"/>
              <w:rPr>
                <w:rFonts w:hint="eastAsia"/>
              </w:rPr>
            </w:pPr>
            <w:r>
              <w:rPr>
                <w:rFonts w:hint="eastAsia"/>
              </w:rPr>
              <w:tab/>
              <w:t>//開始</w:t>
            </w:r>
          </w:p>
          <w:p w14:paraId="49C1589C" w14:textId="77777777" w:rsidR="006C4F1D" w:rsidRDefault="006C4F1D" w:rsidP="006C4F1D">
            <w:pPr>
              <w:pStyle w:val="3-"/>
            </w:pPr>
            <w:r>
              <w:tab/>
              <w:t>printf("- begin:%s -\n", name);</w:t>
            </w:r>
          </w:p>
          <w:p w14:paraId="197126FA" w14:textId="77777777" w:rsidR="006C4F1D" w:rsidRDefault="006C4F1D" w:rsidP="006C4F1D">
            <w:pPr>
              <w:pStyle w:val="3-"/>
            </w:pPr>
            <w:r>
              <w:tab/>
              <w:t>fflush(stdout);</w:t>
            </w:r>
          </w:p>
          <w:p w14:paraId="24F0F12E" w14:textId="77777777" w:rsidR="006C4F1D" w:rsidRDefault="006C4F1D" w:rsidP="006C4F1D">
            <w:pPr>
              <w:pStyle w:val="3-"/>
            </w:pPr>
          </w:p>
          <w:p w14:paraId="4A613991" w14:textId="77777777" w:rsidR="006C4F1D" w:rsidRDefault="006C4F1D" w:rsidP="006C4F1D">
            <w:pPr>
              <w:pStyle w:val="3-"/>
              <w:rPr>
                <w:rFonts w:hint="eastAsia"/>
              </w:rPr>
            </w:pPr>
            <w:r>
              <w:rPr>
                <w:rFonts w:hint="eastAsia"/>
              </w:rPr>
              <w:tab/>
              <w:t>//処理</w:t>
            </w:r>
          </w:p>
          <w:p w14:paraId="0EEA50F0" w14:textId="77777777" w:rsidR="006C4F1D" w:rsidRDefault="006C4F1D" w:rsidP="006C4F1D">
            <w:pPr>
              <w:pStyle w:val="3-"/>
            </w:pPr>
            <w:r>
              <w:tab/>
              <w:t>for (int i = 0; i &lt; 3; ++i)</w:t>
            </w:r>
          </w:p>
          <w:p w14:paraId="4E2FB1D2" w14:textId="77777777" w:rsidR="006C4F1D" w:rsidRDefault="006C4F1D" w:rsidP="006C4F1D">
            <w:pPr>
              <w:pStyle w:val="3-"/>
            </w:pPr>
            <w:r>
              <w:tab/>
              <w:t>{</w:t>
            </w:r>
          </w:p>
          <w:p w14:paraId="16C5ACB1" w14:textId="77777777" w:rsidR="006C4F1D" w:rsidRDefault="006C4F1D" w:rsidP="006C4F1D">
            <w:pPr>
              <w:pStyle w:val="3-"/>
              <w:rPr>
                <w:rFonts w:hint="eastAsia"/>
              </w:rPr>
            </w:pPr>
            <w:r>
              <w:rPr>
                <w:rFonts w:hint="eastAsia"/>
              </w:rPr>
              <w:tab/>
            </w:r>
            <w:r>
              <w:rPr>
                <w:rFonts w:hint="eastAsia"/>
              </w:rPr>
              <w:tab/>
              <w:t>//ロック取得用変数でロック取得待ち</w:t>
            </w:r>
          </w:p>
          <w:p w14:paraId="387ECF41" w14:textId="77777777" w:rsidR="006C4F1D" w:rsidRDefault="006C4F1D" w:rsidP="006C4F1D">
            <w:pPr>
              <w:pStyle w:val="3-"/>
            </w:pPr>
            <w:r>
              <w:tab/>
            </w:r>
            <w:r>
              <w:tab/>
              <w:t>while (s_lock != 0){} s_lock = 1;</w:t>
            </w:r>
          </w:p>
          <w:p w14:paraId="73E1B8FE" w14:textId="77777777" w:rsidR="006C4F1D" w:rsidRDefault="006C4F1D" w:rsidP="006C4F1D">
            <w:pPr>
              <w:pStyle w:val="3-"/>
            </w:pPr>
            <w:r>
              <w:tab/>
            </w:r>
            <w:r>
              <w:tab/>
            </w:r>
          </w:p>
          <w:p w14:paraId="3582D3F2" w14:textId="77777777" w:rsidR="006C4F1D" w:rsidRDefault="006C4F1D" w:rsidP="006C4F1D">
            <w:pPr>
              <w:pStyle w:val="3-"/>
              <w:rPr>
                <w:rFonts w:hint="eastAsia"/>
              </w:rPr>
            </w:pPr>
            <w:r>
              <w:rPr>
                <w:rFonts w:hint="eastAsia"/>
              </w:rPr>
              <w:tab/>
            </w:r>
            <w:r>
              <w:rPr>
                <w:rFonts w:hint="eastAsia"/>
              </w:rPr>
              <w:tab/>
              <w:t>//データ表示（前）</w:t>
            </w:r>
          </w:p>
          <w:p w14:paraId="7709C580" w14:textId="77777777" w:rsidR="006C4F1D" w:rsidRDefault="006C4F1D" w:rsidP="006C4F1D">
            <w:pPr>
              <w:pStyle w:val="3-"/>
            </w:pPr>
            <w:r>
              <w:tab/>
            </w:r>
            <w:r>
              <w:tab/>
              <w:t>printf("%s: [BEFORE] commonData=%d, tlsData=%d\n", name, s_commonData, s_tlsData);</w:t>
            </w:r>
          </w:p>
          <w:p w14:paraId="4CEAB07E" w14:textId="77777777" w:rsidR="006C4F1D" w:rsidRDefault="006C4F1D" w:rsidP="006C4F1D">
            <w:pPr>
              <w:pStyle w:val="3-"/>
            </w:pPr>
            <w:r>
              <w:tab/>
            </w:r>
            <w:r>
              <w:tab/>
              <w:t>fflush(stdout);</w:t>
            </w:r>
          </w:p>
          <w:p w14:paraId="6281A850" w14:textId="77777777" w:rsidR="006C4F1D" w:rsidRDefault="006C4F1D" w:rsidP="006C4F1D">
            <w:pPr>
              <w:pStyle w:val="3-"/>
            </w:pPr>
          </w:p>
          <w:p w14:paraId="2322FD66" w14:textId="77777777" w:rsidR="006C4F1D" w:rsidRDefault="006C4F1D" w:rsidP="006C4F1D">
            <w:pPr>
              <w:pStyle w:val="3-"/>
              <w:rPr>
                <w:rFonts w:hint="eastAsia"/>
              </w:rPr>
            </w:pPr>
            <w:r>
              <w:rPr>
                <w:rFonts w:hint="eastAsia"/>
              </w:rPr>
              <w:tab/>
            </w:r>
            <w:r>
              <w:rPr>
                <w:rFonts w:hint="eastAsia"/>
              </w:rPr>
              <w:tab/>
              <w:t>//データ取得</w:t>
            </w:r>
          </w:p>
          <w:p w14:paraId="106000F5" w14:textId="77777777" w:rsidR="006C4F1D" w:rsidRDefault="006C4F1D" w:rsidP="006C4F1D">
            <w:pPr>
              <w:pStyle w:val="3-"/>
            </w:pPr>
            <w:r>
              <w:tab/>
            </w:r>
            <w:r>
              <w:tab/>
              <w:t>int common_data = s_commonData;</w:t>
            </w:r>
          </w:p>
          <w:p w14:paraId="4E1174BF" w14:textId="77777777" w:rsidR="006C4F1D" w:rsidRDefault="006C4F1D" w:rsidP="006C4F1D">
            <w:pPr>
              <w:pStyle w:val="3-"/>
            </w:pPr>
            <w:r>
              <w:tab/>
            </w:r>
            <w:r>
              <w:tab/>
              <w:t>int tls_data = s_tlsData;</w:t>
            </w:r>
          </w:p>
          <w:p w14:paraId="0EB890A4" w14:textId="77777777" w:rsidR="006C4F1D" w:rsidRDefault="006C4F1D" w:rsidP="006C4F1D">
            <w:pPr>
              <w:pStyle w:val="3-"/>
            </w:pPr>
          </w:p>
          <w:p w14:paraId="5991A178" w14:textId="77777777" w:rsidR="006C4F1D" w:rsidRDefault="006C4F1D" w:rsidP="006C4F1D">
            <w:pPr>
              <w:pStyle w:val="3-"/>
              <w:rPr>
                <w:rFonts w:hint="eastAsia"/>
              </w:rPr>
            </w:pPr>
            <w:r>
              <w:rPr>
                <w:rFonts w:hint="eastAsia"/>
              </w:rPr>
              <w:tab/>
            </w:r>
            <w:r>
              <w:rPr>
                <w:rFonts w:hint="eastAsia"/>
              </w:rPr>
              <w:tab/>
              <w:t>//データ更新</w:t>
            </w:r>
          </w:p>
          <w:p w14:paraId="42EC53C8" w14:textId="77777777" w:rsidR="006C4F1D" w:rsidRDefault="006C4F1D" w:rsidP="006C4F1D">
            <w:pPr>
              <w:pStyle w:val="3-"/>
            </w:pPr>
            <w:r>
              <w:tab/>
            </w:r>
            <w:r>
              <w:tab/>
              <w:t>++common_data;</w:t>
            </w:r>
          </w:p>
          <w:p w14:paraId="7F56FBAA" w14:textId="77777777" w:rsidR="006C4F1D" w:rsidRDefault="006C4F1D" w:rsidP="006C4F1D">
            <w:pPr>
              <w:pStyle w:val="3-"/>
            </w:pPr>
            <w:r>
              <w:tab/>
            </w:r>
            <w:r>
              <w:tab/>
              <w:t>++tls_data;</w:t>
            </w:r>
          </w:p>
          <w:p w14:paraId="4701AB0F" w14:textId="77777777" w:rsidR="006C4F1D" w:rsidRDefault="006C4F1D" w:rsidP="006C4F1D">
            <w:pPr>
              <w:pStyle w:val="3-"/>
            </w:pPr>
          </w:p>
          <w:p w14:paraId="260C337F" w14:textId="77777777" w:rsidR="006C4F1D" w:rsidRDefault="006C4F1D" w:rsidP="006C4F1D">
            <w:pPr>
              <w:pStyle w:val="3-"/>
              <w:rPr>
                <w:rFonts w:hint="eastAsia"/>
              </w:rPr>
            </w:pPr>
            <w:r>
              <w:rPr>
                <w:rFonts w:hint="eastAsia"/>
              </w:rPr>
              <w:tab/>
            </w:r>
            <w:r>
              <w:rPr>
                <w:rFonts w:hint="eastAsia"/>
              </w:rPr>
              <w:tab/>
              <w:t>//若干ランダムでスリープ（0～4 msec）</w:t>
            </w:r>
          </w:p>
          <w:p w14:paraId="3D2048D5" w14:textId="77777777" w:rsidR="006C4F1D" w:rsidRDefault="006C4F1D" w:rsidP="006C4F1D">
            <w:pPr>
              <w:pStyle w:val="3-"/>
            </w:pPr>
            <w:r>
              <w:tab/>
            </w:r>
            <w:r>
              <w:tab/>
              <w:t>Sleep(rand() % 5);</w:t>
            </w:r>
          </w:p>
          <w:p w14:paraId="1A96E7FA" w14:textId="77777777" w:rsidR="006C4F1D" w:rsidRDefault="006C4F1D" w:rsidP="006C4F1D">
            <w:pPr>
              <w:pStyle w:val="3-"/>
            </w:pPr>
          </w:p>
          <w:p w14:paraId="2A4E1812" w14:textId="77777777" w:rsidR="006C4F1D" w:rsidRDefault="006C4F1D" w:rsidP="006C4F1D">
            <w:pPr>
              <w:pStyle w:val="3-"/>
              <w:rPr>
                <w:rFonts w:hint="eastAsia"/>
              </w:rPr>
            </w:pPr>
            <w:r>
              <w:rPr>
                <w:rFonts w:hint="eastAsia"/>
              </w:rPr>
              <w:tab/>
            </w:r>
            <w:r>
              <w:rPr>
                <w:rFonts w:hint="eastAsia"/>
              </w:rPr>
              <w:tab/>
              <w:t>//データ書き戻し</w:t>
            </w:r>
          </w:p>
          <w:p w14:paraId="10FE3180" w14:textId="77777777" w:rsidR="006C4F1D" w:rsidRDefault="006C4F1D" w:rsidP="006C4F1D">
            <w:pPr>
              <w:pStyle w:val="3-"/>
            </w:pPr>
            <w:r>
              <w:tab/>
            </w:r>
            <w:r>
              <w:tab/>
              <w:t>s_commonData = common_data;</w:t>
            </w:r>
          </w:p>
          <w:p w14:paraId="02BDAF81" w14:textId="77777777" w:rsidR="006C4F1D" w:rsidRDefault="006C4F1D" w:rsidP="006C4F1D">
            <w:pPr>
              <w:pStyle w:val="3-"/>
            </w:pPr>
            <w:r>
              <w:tab/>
            </w:r>
            <w:r>
              <w:tab/>
              <w:t>s_tlsData = tls_data;</w:t>
            </w:r>
          </w:p>
          <w:p w14:paraId="42029D96" w14:textId="77777777" w:rsidR="006C4F1D" w:rsidRDefault="006C4F1D" w:rsidP="006C4F1D">
            <w:pPr>
              <w:pStyle w:val="3-"/>
            </w:pPr>
          </w:p>
          <w:p w14:paraId="79646666" w14:textId="77777777" w:rsidR="006C4F1D" w:rsidRDefault="006C4F1D" w:rsidP="006C4F1D">
            <w:pPr>
              <w:pStyle w:val="3-"/>
              <w:rPr>
                <w:rFonts w:hint="eastAsia"/>
              </w:rPr>
            </w:pPr>
            <w:r>
              <w:rPr>
                <w:rFonts w:hint="eastAsia"/>
              </w:rPr>
              <w:tab/>
            </w:r>
            <w:r>
              <w:rPr>
                <w:rFonts w:hint="eastAsia"/>
              </w:rPr>
              <w:tab/>
              <w:t>//データ表示（後）</w:t>
            </w:r>
          </w:p>
          <w:p w14:paraId="1BB93EE8" w14:textId="77777777" w:rsidR="006C4F1D" w:rsidRDefault="006C4F1D" w:rsidP="006C4F1D">
            <w:pPr>
              <w:pStyle w:val="3-"/>
            </w:pPr>
            <w:r>
              <w:tab/>
            </w:r>
            <w:r>
              <w:tab/>
              <w:t>printf("%s: [AFTER]  commonData=%d, tlsData=%d\n", name, s_commonData, s_tlsData);</w:t>
            </w:r>
          </w:p>
          <w:p w14:paraId="2CAF1AD5" w14:textId="77777777" w:rsidR="006C4F1D" w:rsidRDefault="006C4F1D" w:rsidP="006C4F1D">
            <w:pPr>
              <w:pStyle w:val="3-"/>
            </w:pPr>
            <w:r>
              <w:tab/>
            </w:r>
            <w:r>
              <w:tab/>
              <w:t>fflush(stdout);</w:t>
            </w:r>
          </w:p>
          <w:p w14:paraId="54A51AF8" w14:textId="77777777" w:rsidR="006C4F1D" w:rsidRDefault="006C4F1D" w:rsidP="006C4F1D">
            <w:pPr>
              <w:pStyle w:val="3-"/>
            </w:pPr>
          </w:p>
          <w:p w14:paraId="5D0881C5" w14:textId="77777777" w:rsidR="006C4F1D" w:rsidRDefault="006C4F1D" w:rsidP="006C4F1D">
            <w:pPr>
              <w:pStyle w:val="3-"/>
              <w:rPr>
                <w:rFonts w:hint="eastAsia"/>
              </w:rPr>
            </w:pPr>
            <w:r>
              <w:rPr>
                <w:rFonts w:hint="eastAsia"/>
              </w:rPr>
              <w:tab/>
            </w:r>
            <w:r>
              <w:rPr>
                <w:rFonts w:hint="eastAsia"/>
              </w:rPr>
              <w:tab/>
              <w:t>//ロック取得用変数でロック解除</w:t>
            </w:r>
          </w:p>
          <w:p w14:paraId="2A674F10" w14:textId="77777777" w:rsidR="006C4F1D" w:rsidRDefault="006C4F1D" w:rsidP="006C4F1D">
            <w:pPr>
              <w:pStyle w:val="3-"/>
            </w:pPr>
            <w:r>
              <w:tab/>
            </w:r>
            <w:r>
              <w:tab/>
              <w:t>s_lock = 0;</w:t>
            </w:r>
          </w:p>
          <w:p w14:paraId="5850F340" w14:textId="77777777" w:rsidR="006C4F1D" w:rsidRDefault="006C4F1D" w:rsidP="006C4F1D">
            <w:pPr>
              <w:pStyle w:val="3-"/>
            </w:pPr>
          </w:p>
          <w:p w14:paraId="3490C14E" w14:textId="77777777" w:rsidR="006C4F1D" w:rsidRDefault="006C4F1D" w:rsidP="006C4F1D">
            <w:pPr>
              <w:pStyle w:val="3-"/>
              <w:rPr>
                <w:rFonts w:hint="eastAsia"/>
              </w:rPr>
            </w:pPr>
            <w:r>
              <w:rPr>
                <w:rFonts w:hint="eastAsia"/>
              </w:rPr>
              <w:tab/>
            </w:r>
            <w:r>
              <w:rPr>
                <w:rFonts w:hint="eastAsia"/>
              </w:rPr>
              <w:tab/>
              <w:t>//スレッド切り替えのためのスリープ</w:t>
            </w:r>
          </w:p>
          <w:p w14:paraId="3054AC1F" w14:textId="77777777" w:rsidR="006C4F1D" w:rsidRDefault="006C4F1D" w:rsidP="006C4F1D">
            <w:pPr>
              <w:pStyle w:val="3-"/>
            </w:pPr>
            <w:r>
              <w:tab/>
            </w:r>
            <w:r>
              <w:tab/>
              <w:t>Sleep(0);</w:t>
            </w:r>
          </w:p>
          <w:p w14:paraId="3B5BF27C" w14:textId="77777777" w:rsidR="006C4F1D" w:rsidRDefault="006C4F1D" w:rsidP="006C4F1D">
            <w:pPr>
              <w:pStyle w:val="3-"/>
              <w:rPr>
                <w:rFonts w:hint="eastAsia"/>
              </w:rPr>
            </w:pPr>
            <w:r>
              <w:rPr>
                <w:rFonts w:hint="eastAsia"/>
              </w:rPr>
              <w:tab/>
              <w:t>//</w:t>
            </w:r>
            <w:r>
              <w:rPr>
                <w:rFonts w:hint="eastAsia"/>
              </w:rPr>
              <w:tab/>
              <w:t>//スレッド切り替え</w:t>
            </w:r>
          </w:p>
          <w:p w14:paraId="517254FD" w14:textId="77777777" w:rsidR="006C4F1D" w:rsidRDefault="006C4F1D" w:rsidP="006C4F1D">
            <w:pPr>
              <w:pStyle w:val="3-"/>
              <w:rPr>
                <w:rFonts w:hint="eastAsia"/>
              </w:rPr>
            </w:pPr>
            <w:r>
              <w:rPr>
                <w:rFonts w:hint="eastAsia"/>
              </w:rPr>
              <w:tab/>
              <w:t>//</w:t>
            </w:r>
            <w:r>
              <w:rPr>
                <w:rFonts w:hint="eastAsia"/>
              </w:rPr>
              <w:tab/>
              <w:t>SwitchToThread();//OSに任せて再スケジューリング</w:t>
            </w:r>
          </w:p>
          <w:p w14:paraId="2A3354DD" w14:textId="77777777" w:rsidR="006C4F1D" w:rsidRDefault="006C4F1D" w:rsidP="006C4F1D">
            <w:pPr>
              <w:pStyle w:val="3-"/>
              <w:rPr>
                <w:rFonts w:hint="eastAsia"/>
              </w:rPr>
            </w:pPr>
            <w:r>
              <w:rPr>
                <w:rFonts w:hint="eastAsia"/>
              </w:rPr>
              <w:tab/>
              <w:t>//</w:t>
            </w:r>
            <w:r>
              <w:rPr>
                <w:rFonts w:hint="eastAsia"/>
              </w:rPr>
              <w:tab/>
              <w:t>Yield();//廃止</w:t>
            </w:r>
          </w:p>
          <w:p w14:paraId="0E4B6BCB" w14:textId="77777777" w:rsidR="006C4F1D" w:rsidRDefault="006C4F1D" w:rsidP="006C4F1D">
            <w:pPr>
              <w:pStyle w:val="3-"/>
            </w:pPr>
            <w:r>
              <w:tab/>
              <w:t>}</w:t>
            </w:r>
          </w:p>
          <w:p w14:paraId="7E73057D" w14:textId="77777777" w:rsidR="006C4F1D" w:rsidRDefault="006C4F1D" w:rsidP="006C4F1D">
            <w:pPr>
              <w:pStyle w:val="3-"/>
            </w:pPr>
          </w:p>
          <w:p w14:paraId="1DA675D6" w14:textId="77777777" w:rsidR="006C4F1D" w:rsidRDefault="006C4F1D" w:rsidP="006C4F1D">
            <w:pPr>
              <w:pStyle w:val="3-"/>
              <w:rPr>
                <w:rFonts w:hint="eastAsia"/>
              </w:rPr>
            </w:pPr>
            <w:r>
              <w:rPr>
                <w:rFonts w:hint="eastAsia"/>
              </w:rPr>
              <w:tab/>
              <w:t>//終了</w:t>
            </w:r>
          </w:p>
          <w:p w14:paraId="16035C1A" w14:textId="77777777" w:rsidR="006C4F1D" w:rsidRDefault="006C4F1D" w:rsidP="006C4F1D">
            <w:pPr>
              <w:pStyle w:val="3-"/>
            </w:pPr>
            <w:r>
              <w:tab/>
              <w:t>printf("- end:%s -\n", name);</w:t>
            </w:r>
          </w:p>
          <w:p w14:paraId="19F0FE41" w14:textId="77777777" w:rsidR="006C4F1D" w:rsidRDefault="006C4F1D" w:rsidP="006C4F1D">
            <w:pPr>
              <w:pStyle w:val="3-"/>
            </w:pPr>
            <w:r>
              <w:tab/>
              <w:t>fflush(stdout);</w:t>
            </w:r>
          </w:p>
          <w:p w14:paraId="4D56CEEA" w14:textId="77777777" w:rsidR="006C4F1D" w:rsidRDefault="006C4F1D" w:rsidP="006C4F1D">
            <w:pPr>
              <w:pStyle w:val="3-"/>
            </w:pPr>
            <w:r>
              <w:tab/>
              <w:t>return 0;</w:t>
            </w:r>
          </w:p>
          <w:p w14:paraId="164CD5E8" w14:textId="77777777" w:rsidR="006C4F1D" w:rsidRDefault="006C4F1D" w:rsidP="006C4F1D">
            <w:pPr>
              <w:pStyle w:val="3-"/>
            </w:pPr>
            <w:r>
              <w:lastRenderedPageBreak/>
              <w:t>}</w:t>
            </w:r>
          </w:p>
          <w:p w14:paraId="1CB6D22A" w14:textId="77777777" w:rsidR="006C4F1D" w:rsidRDefault="006C4F1D" w:rsidP="006C4F1D">
            <w:pPr>
              <w:pStyle w:val="3-"/>
            </w:pPr>
          </w:p>
          <w:p w14:paraId="2CA96788" w14:textId="77777777" w:rsidR="006C4F1D" w:rsidRDefault="006C4F1D" w:rsidP="006C4F1D">
            <w:pPr>
              <w:pStyle w:val="3-"/>
              <w:rPr>
                <w:rFonts w:hint="eastAsia"/>
              </w:rPr>
            </w:pPr>
            <w:r>
              <w:rPr>
                <w:rFonts w:hint="eastAsia"/>
              </w:rPr>
              <w:t>//テスト</w:t>
            </w:r>
          </w:p>
          <w:p w14:paraId="79F590D0" w14:textId="77777777" w:rsidR="006C4F1D" w:rsidRDefault="006C4F1D" w:rsidP="006C4F1D">
            <w:pPr>
              <w:pStyle w:val="3-"/>
            </w:pPr>
            <w:r>
              <w:t>int main(const int argc, const char* argv[])</w:t>
            </w:r>
          </w:p>
          <w:p w14:paraId="5CC1758B" w14:textId="77777777" w:rsidR="006C4F1D" w:rsidRDefault="006C4F1D" w:rsidP="006C4F1D">
            <w:pPr>
              <w:pStyle w:val="3-"/>
            </w:pPr>
            <w:r>
              <w:t>{</w:t>
            </w:r>
          </w:p>
          <w:p w14:paraId="04C74A9D" w14:textId="77777777" w:rsidR="006C4F1D" w:rsidRDefault="006C4F1D" w:rsidP="006C4F1D">
            <w:pPr>
              <w:pStyle w:val="3-"/>
              <w:rPr>
                <w:rFonts w:hint="eastAsia"/>
              </w:rPr>
            </w:pPr>
            <w:r>
              <w:rPr>
                <w:rFonts w:hint="eastAsia"/>
              </w:rPr>
              <w:tab/>
              <w:t>//スレッド作成</w:t>
            </w:r>
          </w:p>
          <w:p w14:paraId="6C8618D6" w14:textId="77777777" w:rsidR="006C4F1D" w:rsidRDefault="006C4F1D" w:rsidP="006C4F1D">
            <w:pPr>
              <w:pStyle w:val="3-"/>
            </w:pPr>
            <w:r>
              <w:tab/>
              <w:t>static const int THREAD_NUM = 3;</w:t>
            </w:r>
          </w:p>
          <w:p w14:paraId="6F73C599" w14:textId="77777777" w:rsidR="006C4F1D" w:rsidRDefault="006C4F1D" w:rsidP="006C4F1D">
            <w:pPr>
              <w:pStyle w:val="3-"/>
            </w:pPr>
            <w:r>
              <w:tab/>
              <w:t>unsigned int tid[THREAD_NUM] = {};</w:t>
            </w:r>
          </w:p>
          <w:p w14:paraId="47706229" w14:textId="77777777" w:rsidR="006C4F1D" w:rsidRDefault="006C4F1D" w:rsidP="006C4F1D">
            <w:pPr>
              <w:pStyle w:val="3-"/>
            </w:pPr>
            <w:r>
              <w:tab/>
              <w:t>HANDLE hThread[THREAD_NUM] =</w:t>
            </w:r>
          </w:p>
          <w:p w14:paraId="3D72A82B" w14:textId="77777777" w:rsidR="006C4F1D" w:rsidRDefault="006C4F1D" w:rsidP="006C4F1D">
            <w:pPr>
              <w:pStyle w:val="3-"/>
            </w:pPr>
            <w:r>
              <w:tab/>
              <w:t>{</w:t>
            </w:r>
          </w:p>
          <w:p w14:paraId="72AA5B53" w14:textId="77777777" w:rsidR="006C4F1D" w:rsidRDefault="006C4F1D" w:rsidP="006C4F1D">
            <w:pPr>
              <w:pStyle w:val="3-"/>
              <w:rPr>
                <w:rFonts w:hint="eastAsia"/>
              </w:rPr>
            </w:pPr>
            <w:r>
              <w:rPr>
                <w:rFonts w:hint="eastAsia"/>
              </w:rPr>
              <w:tab/>
            </w:r>
            <w:r>
              <w:rPr>
                <w:rFonts w:hint="eastAsia"/>
              </w:rPr>
              <w:tab/>
              <w:t>(HANDLE)_beginthreadex(nullptr, 0, threadFunc, "太郎", 0, &amp;tid[0]),</w:t>
            </w:r>
          </w:p>
          <w:p w14:paraId="0C7E79F7" w14:textId="77777777" w:rsidR="006C4F1D" w:rsidRDefault="006C4F1D" w:rsidP="006C4F1D">
            <w:pPr>
              <w:pStyle w:val="3-"/>
              <w:rPr>
                <w:rFonts w:hint="eastAsia"/>
              </w:rPr>
            </w:pPr>
            <w:r>
              <w:rPr>
                <w:rFonts w:hint="eastAsia"/>
              </w:rPr>
              <w:tab/>
            </w:r>
            <w:r>
              <w:rPr>
                <w:rFonts w:hint="eastAsia"/>
              </w:rPr>
              <w:tab/>
              <w:t>(HANDLE)_beginthreadex(nullptr, 0, threadFunc, "次郎", 0, &amp;tid[1]),</w:t>
            </w:r>
          </w:p>
          <w:p w14:paraId="6B19A11D" w14:textId="77777777" w:rsidR="006C4F1D" w:rsidRDefault="006C4F1D" w:rsidP="006C4F1D">
            <w:pPr>
              <w:pStyle w:val="3-"/>
              <w:rPr>
                <w:rFonts w:hint="eastAsia"/>
              </w:rPr>
            </w:pPr>
            <w:r>
              <w:rPr>
                <w:rFonts w:hint="eastAsia"/>
              </w:rPr>
              <w:tab/>
            </w:r>
            <w:r>
              <w:rPr>
                <w:rFonts w:hint="eastAsia"/>
              </w:rPr>
              <w:tab/>
              <w:t>(HANDLE)_beginthreadex(nullptr, 0, threadFunc, "三郎", 0, &amp;tid[2])</w:t>
            </w:r>
          </w:p>
          <w:p w14:paraId="5146D211" w14:textId="77777777" w:rsidR="006C4F1D" w:rsidRDefault="006C4F1D" w:rsidP="006C4F1D">
            <w:pPr>
              <w:pStyle w:val="3-"/>
            </w:pPr>
            <w:r>
              <w:tab/>
              <w:t>};</w:t>
            </w:r>
          </w:p>
          <w:p w14:paraId="24F5ABD2" w14:textId="77777777" w:rsidR="006C4F1D" w:rsidRDefault="006C4F1D" w:rsidP="006C4F1D">
            <w:pPr>
              <w:pStyle w:val="3-"/>
            </w:pPr>
            <w:r>
              <w:tab/>
            </w:r>
          </w:p>
          <w:p w14:paraId="7FCD625D" w14:textId="77777777" w:rsidR="006C4F1D" w:rsidRDefault="006C4F1D" w:rsidP="006C4F1D">
            <w:pPr>
              <w:pStyle w:val="3-"/>
              <w:rPr>
                <w:rFonts w:hint="eastAsia"/>
              </w:rPr>
            </w:pPr>
            <w:r>
              <w:rPr>
                <w:rFonts w:hint="eastAsia"/>
              </w:rPr>
              <w:tab/>
              <w:t>//スレッド終了待ち</w:t>
            </w:r>
          </w:p>
          <w:p w14:paraId="05438A24" w14:textId="77777777" w:rsidR="006C4F1D" w:rsidRDefault="006C4F1D" w:rsidP="006C4F1D">
            <w:pPr>
              <w:pStyle w:val="3-"/>
            </w:pPr>
            <w:r>
              <w:tab/>
              <w:t>WaitForMultipleObjects(THREAD_NUM, hThread, true, INFINITE);</w:t>
            </w:r>
          </w:p>
          <w:p w14:paraId="0B174067" w14:textId="77777777" w:rsidR="006C4F1D" w:rsidRDefault="006C4F1D" w:rsidP="006C4F1D">
            <w:pPr>
              <w:pStyle w:val="3-"/>
            </w:pPr>
          </w:p>
          <w:p w14:paraId="160E612C" w14:textId="77777777" w:rsidR="006C4F1D" w:rsidRDefault="006C4F1D" w:rsidP="006C4F1D">
            <w:pPr>
              <w:pStyle w:val="3-"/>
              <w:rPr>
                <w:rFonts w:hint="eastAsia"/>
              </w:rPr>
            </w:pPr>
            <w:r>
              <w:rPr>
                <w:rFonts w:hint="eastAsia"/>
              </w:rPr>
              <w:tab/>
              <w:t>//スレッドハンドルクローズ</w:t>
            </w:r>
          </w:p>
          <w:p w14:paraId="40B29FD7" w14:textId="77777777" w:rsidR="006C4F1D" w:rsidRDefault="006C4F1D" w:rsidP="006C4F1D">
            <w:pPr>
              <w:pStyle w:val="3-"/>
            </w:pPr>
            <w:r>
              <w:tab/>
              <w:t>for (int i = 0; i &lt; THREAD_NUM; ++i)</w:t>
            </w:r>
          </w:p>
          <w:p w14:paraId="1FAAC031" w14:textId="77777777" w:rsidR="006C4F1D" w:rsidRDefault="006C4F1D" w:rsidP="006C4F1D">
            <w:pPr>
              <w:pStyle w:val="3-"/>
            </w:pPr>
            <w:r>
              <w:tab/>
              <w:t>{</w:t>
            </w:r>
          </w:p>
          <w:p w14:paraId="749BDD68" w14:textId="77777777" w:rsidR="006C4F1D" w:rsidRDefault="006C4F1D" w:rsidP="006C4F1D">
            <w:pPr>
              <w:pStyle w:val="3-"/>
            </w:pPr>
            <w:r>
              <w:tab/>
            </w:r>
            <w:r>
              <w:tab/>
              <w:t>CloseHandle(hThread[i]);</w:t>
            </w:r>
          </w:p>
          <w:p w14:paraId="1A89D52C" w14:textId="77777777" w:rsidR="006C4F1D" w:rsidRDefault="006C4F1D" w:rsidP="006C4F1D">
            <w:pPr>
              <w:pStyle w:val="3-"/>
            </w:pPr>
            <w:r>
              <w:tab/>
              <w:t>}</w:t>
            </w:r>
          </w:p>
          <w:p w14:paraId="34C3AC29" w14:textId="77777777" w:rsidR="006C4F1D" w:rsidRDefault="006C4F1D" w:rsidP="006C4F1D">
            <w:pPr>
              <w:pStyle w:val="3-"/>
            </w:pPr>
          </w:p>
          <w:p w14:paraId="51B07D0E" w14:textId="77777777" w:rsidR="006C4F1D" w:rsidRDefault="006C4F1D" w:rsidP="006C4F1D">
            <w:pPr>
              <w:pStyle w:val="3-"/>
              <w:rPr>
                <w:rFonts w:hint="eastAsia"/>
              </w:rPr>
            </w:pPr>
            <w:r>
              <w:rPr>
                <w:rFonts w:hint="eastAsia"/>
              </w:rPr>
              <w:tab/>
              <w:t>//比較用に空ループで時間を計測</w:t>
            </w:r>
          </w:p>
          <w:p w14:paraId="7ABA6BF5" w14:textId="77777777" w:rsidR="006C4F1D" w:rsidRDefault="006C4F1D" w:rsidP="006C4F1D">
            <w:pPr>
              <w:pStyle w:val="3-"/>
            </w:pPr>
            <w:r>
              <w:tab/>
              <w:t>{</w:t>
            </w:r>
          </w:p>
          <w:p w14:paraId="5CCC8918" w14:textId="77777777" w:rsidR="006C4F1D" w:rsidRDefault="006C4F1D" w:rsidP="006C4F1D">
            <w:pPr>
              <w:pStyle w:val="3-"/>
            </w:pPr>
            <w:r>
              <w:tab/>
            </w:r>
            <w:r>
              <w:tab/>
              <w:t>LARGE_INTEGER freq;</w:t>
            </w:r>
          </w:p>
          <w:p w14:paraId="2DB4378F" w14:textId="77777777" w:rsidR="006C4F1D" w:rsidRDefault="006C4F1D" w:rsidP="006C4F1D">
            <w:pPr>
              <w:pStyle w:val="3-"/>
            </w:pPr>
            <w:r>
              <w:tab/>
            </w:r>
            <w:r>
              <w:tab/>
              <w:t>QueryPerformanceFrequency(&amp;freq);</w:t>
            </w:r>
          </w:p>
          <w:p w14:paraId="75C43A9E" w14:textId="77777777" w:rsidR="006C4F1D" w:rsidRDefault="006C4F1D" w:rsidP="006C4F1D">
            <w:pPr>
              <w:pStyle w:val="3-"/>
            </w:pPr>
            <w:r>
              <w:tab/>
            </w:r>
            <w:r>
              <w:tab/>
              <w:t>LARGE_INTEGER begin;</w:t>
            </w:r>
          </w:p>
          <w:p w14:paraId="0409BF28" w14:textId="77777777" w:rsidR="006C4F1D" w:rsidRDefault="006C4F1D" w:rsidP="006C4F1D">
            <w:pPr>
              <w:pStyle w:val="3-"/>
            </w:pPr>
            <w:r>
              <w:tab/>
            </w:r>
            <w:r>
              <w:tab/>
              <w:t>QueryPerformanceCounter(&amp;begin);</w:t>
            </w:r>
          </w:p>
          <w:p w14:paraId="04F70979" w14:textId="77777777" w:rsidR="006C4F1D" w:rsidRDefault="006C4F1D" w:rsidP="006C4F1D">
            <w:pPr>
              <w:pStyle w:val="3-"/>
            </w:pPr>
            <w:r>
              <w:tab/>
            </w:r>
            <w:r>
              <w:tab/>
              <w:t>static const int TEST_TIMES = 10000000;</w:t>
            </w:r>
          </w:p>
          <w:p w14:paraId="14331351" w14:textId="77777777" w:rsidR="006C4F1D" w:rsidRDefault="006C4F1D" w:rsidP="006C4F1D">
            <w:pPr>
              <w:pStyle w:val="3-"/>
            </w:pPr>
            <w:r>
              <w:tab/>
            </w:r>
            <w:r>
              <w:tab/>
              <w:t>for (int i = 0; i &lt; TEST_TIMES; ++i)</w:t>
            </w:r>
          </w:p>
          <w:p w14:paraId="0678D249" w14:textId="77777777" w:rsidR="006C4F1D" w:rsidRDefault="006C4F1D" w:rsidP="006C4F1D">
            <w:pPr>
              <w:pStyle w:val="3-"/>
            </w:pPr>
            <w:r>
              <w:tab/>
            </w:r>
            <w:r>
              <w:tab/>
              <w:t>{</w:t>
            </w:r>
          </w:p>
          <w:p w14:paraId="6427F569" w14:textId="77777777" w:rsidR="006C4F1D" w:rsidRDefault="006C4F1D" w:rsidP="006C4F1D">
            <w:pPr>
              <w:pStyle w:val="3-"/>
            </w:pPr>
            <w:r>
              <w:tab/>
            </w:r>
            <w:r>
              <w:tab/>
            </w:r>
            <w:r>
              <w:tab/>
              <w:t>while (s_lock != 0){} s_lock = 1;</w:t>
            </w:r>
          </w:p>
          <w:p w14:paraId="6BFEB481" w14:textId="77777777" w:rsidR="006C4F1D" w:rsidRDefault="006C4F1D" w:rsidP="006C4F1D">
            <w:pPr>
              <w:pStyle w:val="3-"/>
            </w:pPr>
            <w:r>
              <w:tab/>
            </w:r>
            <w:r>
              <w:tab/>
            </w:r>
            <w:r>
              <w:tab/>
              <w:t>s_lock = 0;</w:t>
            </w:r>
          </w:p>
          <w:p w14:paraId="255FA044" w14:textId="77777777" w:rsidR="006C4F1D" w:rsidRDefault="006C4F1D" w:rsidP="006C4F1D">
            <w:pPr>
              <w:pStyle w:val="3-"/>
            </w:pPr>
            <w:r>
              <w:tab/>
            </w:r>
            <w:r>
              <w:tab/>
              <w:t>}</w:t>
            </w:r>
          </w:p>
          <w:p w14:paraId="60941DA7" w14:textId="77777777" w:rsidR="006C4F1D" w:rsidRDefault="006C4F1D" w:rsidP="006C4F1D">
            <w:pPr>
              <w:pStyle w:val="3-"/>
            </w:pPr>
            <w:r>
              <w:tab/>
            </w:r>
            <w:r>
              <w:tab/>
              <w:t>LARGE_INTEGER end;</w:t>
            </w:r>
          </w:p>
          <w:p w14:paraId="2D427E6A" w14:textId="77777777" w:rsidR="006C4F1D" w:rsidRDefault="006C4F1D" w:rsidP="006C4F1D">
            <w:pPr>
              <w:pStyle w:val="3-"/>
            </w:pPr>
            <w:r>
              <w:tab/>
            </w:r>
            <w:r>
              <w:tab/>
              <w:t>QueryPerformanceCounter(&amp;end);</w:t>
            </w:r>
          </w:p>
          <w:p w14:paraId="6AF86DD0" w14:textId="77777777" w:rsidR="006C4F1D" w:rsidRDefault="006C4F1D" w:rsidP="006C4F1D">
            <w:pPr>
              <w:pStyle w:val="3-"/>
            </w:pPr>
            <w:r>
              <w:tab/>
            </w:r>
            <w:r>
              <w:tab/>
              <w:t>float duration = static_cast&lt;float&gt;(static_cast&lt;double&gt;(end.QuadPart - begin.QuadPart) / static_cast&lt;double&gt;(freq.QuadPart));</w:t>
            </w:r>
          </w:p>
          <w:p w14:paraId="5799C570" w14:textId="77777777" w:rsidR="006C4F1D" w:rsidRDefault="006C4F1D" w:rsidP="006C4F1D">
            <w:pPr>
              <w:pStyle w:val="3-"/>
            </w:pPr>
            <w:r>
              <w:tab/>
            </w:r>
            <w:r>
              <w:tab/>
              <w:t>printf("Loop * %d = %.6f sec\n", TEST_TIMES, duration);</w:t>
            </w:r>
          </w:p>
          <w:p w14:paraId="413843B6" w14:textId="77777777" w:rsidR="006C4F1D" w:rsidRDefault="006C4F1D" w:rsidP="006C4F1D">
            <w:pPr>
              <w:pStyle w:val="3-"/>
            </w:pPr>
            <w:r>
              <w:tab/>
              <w:t>}</w:t>
            </w:r>
          </w:p>
          <w:p w14:paraId="268A77C8" w14:textId="77777777" w:rsidR="006C4F1D" w:rsidRDefault="006C4F1D" w:rsidP="006C4F1D">
            <w:pPr>
              <w:pStyle w:val="3-"/>
            </w:pPr>
          </w:p>
          <w:p w14:paraId="29220541" w14:textId="77777777" w:rsidR="006C4F1D" w:rsidRDefault="006C4F1D" w:rsidP="006C4F1D">
            <w:pPr>
              <w:pStyle w:val="3-"/>
            </w:pPr>
            <w:r>
              <w:tab/>
              <w:t>return EXIT_SUCCESS;</w:t>
            </w:r>
          </w:p>
          <w:p w14:paraId="7B41A2E0" w14:textId="4332B79D" w:rsidR="00737B12" w:rsidRPr="00DE3BF2" w:rsidRDefault="006C4F1D" w:rsidP="006C4F1D">
            <w:pPr>
              <w:pStyle w:val="3-"/>
              <w:rPr>
                <w:rFonts w:hint="eastAsia"/>
              </w:rPr>
            </w:pPr>
            <w:r>
              <w:t>}</w:t>
            </w:r>
          </w:p>
        </w:tc>
      </w:tr>
    </w:tbl>
    <w:p w14:paraId="7D656221" w14:textId="77777777" w:rsidR="00737B12" w:rsidRPr="00DE3BF2" w:rsidRDefault="00737B12" w:rsidP="009324B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077E99DC" w14:textId="77777777" w:rsidTr="000A1665">
        <w:tc>
          <w:tcPr>
            <w:tcW w:w="8494" w:type="dxa"/>
          </w:tcPr>
          <w:p w14:paraId="4219A196" w14:textId="77777777" w:rsidR="006C4F1D" w:rsidRPr="001F4C59" w:rsidRDefault="006C4F1D" w:rsidP="006C4F1D">
            <w:pPr>
              <w:pStyle w:val="3-"/>
              <w:rPr>
                <w:rFonts w:hint="eastAsia"/>
                <w:color w:val="auto"/>
              </w:rPr>
            </w:pPr>
            <w:r w:rsidRPr="001F4C59">
              <w:rPr>
                <w:rFonts w:hint="eastAsia"/>
                <w:color w:val="auto"/>
              </w:rPr>
              <w:t>- begin:太郎 -</w:t>
            </w:r>
          </w:p>
          <w:p w14:paraId="6C58DAC5" w14:textId="77777777" w:rsidR="006C4F1D" w:rsidRPr="001F4C59" w:rsidRDefault="006C4F1D" w:rsidP="006C4F1D">
            <w:pPr>
              <w:pStyle w:val="3-"/>
              <w:rPr>
                <w:rFonts w:hint="eastAsia"/>
                <w:color w:val="auto"/>
              </w:rPr>
            </w:pPr>
            <w:r w:rsidRPr="001F4C59">
              <w:rPr>
                <w:rFonts w:hint="eastAsia"/>
                <w:color w:val="auto"/>
              </w:rPr>
              <w:t>太郎: [BEFORE] commonData=0, tlsData=0</w:t>
            </w:r>
          </w:p>
          <w:p w14:paraId="27CDAB42" w14:textId="77777777" w:rsidR="006C4F1D" w:rsidRPr="001F4C59" w:rsidRDefault="006C4F1D" w:rsidP="006C4F1D">
            <w:pPr>
              <w:pStyle w:val="3-"/>
              <w:rPr>
                <w:rFonts w:hint="eastAsia"/>
                <w:color w:val="auto"/>
              </w:rPr>
            </w:pPr>
            <w:r w:rsidRPr="001F4C59">
              <w:rPr>
                <w:rFonts w:hint="eastAsia"/>
                <w:color w:val="auto"/>
              </w:rPr>
              <w:t>- begin:次郎 -</w:t>
            </w:r>
          </w:p>
          <w:p w14:paraId="182FC7D7" w14:textId="77777777" w:rsidR="006C4F1D" w:rsidRPr="001F4C59" w:rsidRDefault="006C4F1D" w:rsidP="006C4F1D">
            <w:pPr>
              <w:pStyle w:val="3-"/>
              <w:rPr>
                <w:rFonts w:hint="eastAsia"/>
                <w:color w:val="auto"/>
              </w:rPr>
            </w:pPr>
            <w:r w:rsidRPr="001F4C59">
              <w:rPr>
                <w:rFonts w:hint="eastAsia"/>
                <w:color w:val="auto"/>
              </w:rPr>
              <w:t>- begin:三郎 -</w:t>
            </w:r>
          </w:p>
          <w:p w14:paraId="7C1233CE" w14:textId="77777777" w:rsidR="006C4F1D" w:rsidRPr="001F4C59" w:rsidRDefault="006C4F1D" w:rsidP="006C4F1D">
            <w:pPr>
              <w:pStyle w:val="3-"/>
              <w:rPr>
                <w:rFonts w:hint="eastAsia"/>
                <w:color w:val="auto"/>
              </w:rPr>
            </w:pPr>
            <w:r w:rsidRPr="001F4C59">
              <w:rPr>
                <w:rFonts w:hint="eastAsia"/>
                <w:color w:val="auto"/>
              </w:rPr>
              <w:t>太郎: [AFTER]  commonData=1, tlsData=1</w:t>
            </w:r>
          </w:p>
          <w:p w14:paraId="615A6896" w14:textId="77777777" w:rsidR="006C4F1D" w:rsidRPr="001F4C59" w:rsidRDefault="006C4F1D" w:rsidP="006C4F1D">
            <w:pPr>
              <w:pStyle w:val="3-"/>
              <w:rPr>
                <w:rFonts w:hint="eastAsia"/>
                <w:color w:val="auto"/>
              </w:rPr>
            </w:pPr>
            <w:r w:rsidRPr="001F4C59">
              <w:rPr>
                <w:rFonts w:hint="eastAsia"/>
                <w:color w:val="auto"/>
              </w:rPr>
              <w:t>次郎: [BEFORE] commonData=1, tlsData=0</w:t>
            </w:r>
          </w:p>
          <w:p w14:paraId="646B1AFB" w14:textId="77777777" w:rsidR="006C4F1D" w:rsidRPr="001F4C59" w:rsidRDefault="006C4F1D" w:rsidP="006C4F1D">
            <w:pPr>
              <w:pStyle w:val="3-"/>
              <w:rPr>
                <w:rFonts w:hint="eastAsia"/>
                <w:color w:val="auto"/>
              </w:rPr>
            </w:pPr>
            <w:r w:rsidRPr="001F4C59">
              <w:rPr>
                <w:rFonts w:hint="eastAsia"/>
                <w:color w:val="auto"/>
              </w:rPr>
              <w:t>三郎: [BEFORE] commonData=1, tlsData=0</w:t>
            </w:r>
          </w:p>
          <w:p w14:paraId="7BF6FCE0" w14:textId="77777777" w:rsidR="006C4F1D" w:rsidRPr="001F4C59" w:rsidRDefault="006C4F1D" w:rsidP="006C4F1D">
            <w:pPr>
              <w:pStyle w:val="3-"/>
              <w:rPr>
                <w:rFonts w:hint="eastAsia"/>
                <w:color w:val="auto"/>
              </w:rPr>
            </w:pPr>
            <w:r w:rsidRPr="001F4C59">
              <w:rPr>
                <w:rFonts w:hint="eastAsia"/>
                <w:color w:val="auto"/>
              </w:rPr>
              <w:t>次郎: [AFTER]  commonData=2, tlsData=1</w:t>
            </w:r>
          </w:p>
          <w:p w14:paraId="4D501A94" w14:textId="77777777" w:rsidR="006C4F1D" w:rsidRPr="001F4C59" w:rsidRDefault="006C4F1D" w:rsidP="006C4F1D">
            <w:pPr>
              <w:pStyle w:val="3-"/>
              <w:rPr>
                <w:rFonts w:hint="eastAsia"/>
                <w:color w:val="auto"/>
              </w:rPr>
            </w:pPr>
            <w:r w:rsidRPr="001F4C59">
              <w:rPr>
                <w:rFonts w:hint="eastAsia"/>
                <w:color w:val="auto"/>
              </w:rPr>
              <w:t>三郎: [AFTER]  commonData=2, tlsData=1</w:t>
            </w:r>
          </w:p>
          <w:p w14:paraId="15188DB0" w14:textId="77777777" w:rsidR="006C4F1D" w:rsidRPr="001F4C59" w:rsidRDefault="006C4F1D" w:rsidP="006C4F1D">
            <w:pPr>
              <w:pStyle w:val="3-"/>
              <w:rPr>
                <w:rFonts w:hint="eastAsia"/>
                <w:color w:val="auto"/>
              </w:rPr>
            </w:pPr>
            <w:r w:rsidRPr="001F4C59">
              <w:rPr>
                <w:rFonts w:hint="eastAsia"/>
                <w:color w:val="auto"/>
              </w:rPr>
              <w:t>太郎: [BEFORE] commonData=2, tlsData=1</w:t>
            </w:r>
          </w:p>
          <w:p w14:paraId="6A005E52" w14:textId="77777777" w:rsidR="006C4F1D" w:rsidRPr="001F4C59" w:rsidRDefault="006C4F1D" w:rsidP="006C4F1D">
            <w:pPr>
              <w:pStyle w:val="3-"/>
              <w:rPr>
                <w:rFonts w:hint="eastAsia"/>
                <w:color w:val="auto"/>
              </w:rPr>
            </w:pPr>
            <w:r w:rsidRPr="001F4C59">
              <w:rPr>
                <w:rFonts w:hint="eastAsia"/>
                <w:color w:val="auto"/>
              </w:rPr>
              <w:t>次郎: [BEFORE] commonData=2, tlsData=1</w:t>
            </w:r>
          </w:p>
          <w:p w14:paraId="2B2F5146" w14:textId="77777777" w:rsidR="006C4F1D" w:rsidRPr="001F4C59" w:rsidRDefault="006C4F1D" w:rsidP="006C4F1D">
            <w:pPr>
              <w:pStyle w:val="3-"/>
              <w:rPr>
                <w:rFonts w:hint="eastAsia"/>
                <w:color w:val="auto"/>
              </w:rPr>
            </w:pPr>
            <w:r w:rsidRPr="001F4C59">
              <w:rPr>
                <w:rFonts w:hint="eastAsia"/>
                <w:color w:val="auto"/>
              </w:rPr>
              <w:t>次郎: [AFTER]  commonData=3, tlsData=2</w:t>
            </w:r>
          </w:p>
          <w:p w14:paraId="514DA9F8" w14:textId="77777777" w:rsidR="006C4F1D" w:rsidRPr="001F4C59" w:rsidRDefault="006C4F1D" w:rsidP="006C4F1D">
            <w:pPr>
              <w:pStyle w:val="3-"/>
              <w:rPr>
                <w:rFonts w:hint="eastAsia"/>
                <w:color w:val="auto"/>
              </w:rPr>
            </w:pPr>
            <w:r w:rsidRPr="001F4C59">
              <w:rPr>
                <w:rFonts w:hint="eastAsia"/>
                <w:color w:val="auto"/>
              </w:rPr>
              <w:t>太郎: [AFTER]  commonData=3, tlsData=2</w:t>
            </w:r>
          </w:p>
          <w:p w14:paraId="2B7E6A22" w14:textId="77777777" w:rsidR="006C4F1D" w:rsidRPr="001F4C59" w:rsidRDefault="006C4F1D" w:rsidP="006C4F1D">
            <w:pPr>
              <w:pStyle w:val="3-"/>
              <w:rPr>
                <w:rFonts w:hint="eastAsia"/>
                <w:color w:val="auto"/>
              </w:rPr>
            </w:pPr>
            <w:r w:rsidRPr="001F4C59">
              <w:rPr>
                <w:rFonts w:hint="eastAsia"/>
                <w:color w:val="auto"/>
              </w:rPr>
              <w:t>三郎: [BEFORE] commonData=3, tlsData=1</w:t>
            </w:r>
          </w:p>
          <w:p w14:paraId="2BBA686E" w14:textId="77777777" w:rsidR="006C4F1D" w:rsidRPr="001F4C59" w:rsidRDefault="006C4F1D" w:rsidP="006C4F1D">
            <w:pPr>
              <w:pStyle w:val="3-"/>
              <w:rPr>
                <w:rFonts w:hint="eastAsia"/>
                <w:color w:val="auto"/>
              </w:rPr>
            </w:pPr>
            <w:r w:rsidRPr="001F4C59">
              <w:rPr>
                <w:rFonts w:hint="eastAsia"/>
                <w:color w:val="auto"/>
              </w:rPr>
              <w:t>三郎: [AFTER]  commonData=4, tlsData=2</w:t>
            </w:r>
          </w:p>
          <w:p w14:paraId="294501C7" w14:textId="77777777" w:rsidR="006C4F1D" w:rsidRPr="001F4C59" w:rsidRDefault="006C4F1D" w:rsidP="006C4F1D">
            <w:pPr>
              <w:pStyle w:val="3-"/>
              <w:rPr>
                <w:rFonts w:hint="eastAsia"/>
                <w:color w:val="auto"/>
              </w:rPr>
            </w:pPr>
            <w:r w:rsidRPr="001F4C59">
              <w:rPr>
                <w:rFonts w:hint="eastAsia"/>
                <w:color w:val="auto"/>
              </w:rPr>
              <w:t>太郎: [BEFORE] commonData=4, tlsData=2</w:t>
            </w:r>
          </w:p>
          <w:p w14:paraId="57620383" w14:textId="77777777" w:rsidR="006C4F1D" w:rsidRPr="001F4C59" w:rsidRDefault="006C4F1D" w:rsidP="006C4F1D">
            <w:pPr>
              <w:pStyle w:val="3-"/>
              <w:rPr>
                <w:rFonts w:hint="eastAsia"/>
                <w:color w:val="auto"/>
              </w:rPr>
            </w:pPr>
            <w:r w:rsidRPr="001F4C59">
              <w:rPr>
                <w:rFonts w:hint="eastAsia"/>
                <w:color w:val="auto"/>
              </w:rPr>
              <w:t>次郎: [BEFORE] commonData=4, tlsData=2</w:t>
            </w:r>
          </w:p>
          <w:p w14:paraId="662D98B9" w14:textId="77777777" w:rsidR="006C4F1D" w:rsidRPr="001F4C59" w:rsidRDefault="006C4F1D" w:rsidP="006C4F1D">
            <w:pPr>
              <w:pStyle w:val="3-"/>
              <w:rPr>
                <w:rFonts w:hint="eastAsia"/>
                <w:color w:val="auto"/>
              </w:rPr>
            </w:pPr>
            <w:r w:rsidRPr="001F4C59">
              <w:rPr>
                <w:rFonts w:hint="eastAsia"/>
                <w:color w:val="auto"/>
              </w:rPr>
              <w:t>次郎: [AFTER]  commonData=5, tlsData=3</w:t>
            </w:r>
          </w:p>
          <w:p w14:paraId="7E48CCC4" w14:textId="77777777" w:rsidR="006C4F1D" w:rsidRPr="001F4C59" w:rsidRDefault="006C4F1D" w:rsidP="006C4F1D">
            <w:pPr>
              <w:pStyle w:val="3-"/>
              <w:rPr>
                <w:rFonts w:hint="eastAsia"/>
                <w:color w:val="auto"/>
              </w:rPr>
            </w:pPr>
            <w:r w:rsidRPr="001F4C59">
              <w:rPr>
                <w:rFonts w:hint="eastAsia"/>
                <w:color w:val="auto"/>
              </w:rPr>
              <w:lastRenderedPageBreak/>
              <w:t>太郎: [AFTER]  commonData=5, tlsData=3</w:t>
            </w:r>
          </w:p>
          <w:p w14:paraId="49E47A0E" w14:textId="77777777" w:rsidR="006C4F1D" w:rsidRPr="001F4C59" w:rsidRDefault="006C4F1D" w:rsidP="006C4F1D">
            <w:pPr>
              <w:pStyle w:val="3-"/>
              <w:rPr>
                <w:rFonts w:hint="eastAsia"/>
                <w:color w:val="auto"/>
              </w:rPr>
            </w:pPr>
            <w:r w:rsidRPr="001F4C59">
              <w:rPr>
                <w:rFonts w:hint="eastAsia"/>
                <w:color w:val="auto"/>
              </w:rPr>
              <w:t>- end:次郎 -</w:t>
            </w:r>
          </w:p>
          <w:p w14:paraId="5D2B58DB" w14:textId="77777777" w:rsidR="006C4F1D" w:rsidRPr="001F4C59" w:rsidRDefault="006C4F1D" w:rsidP="006C4F1D">
            <w:pPr>
              <w:pStyle w:val="3-"/>
              <w:rPr>
                <w:rFonts w:hint="eastAsia"/>
                <w:color w:val="auto"/>
              </w:rPr>
            </w:pPr>
            <w:r w:rsidRPr="001F4C59">
              <w:rPr>
                <w:rFonts w:hint="eastAsia"/>
                <w:color w:val="auto"/>
              </w:rPr>
              <w:t>三郎: [BEFORE] commonData=5, tlsData=2</w:t>
            </w:r>
          </w:p>
          <w:p w14:paraId="62FCA75E" w14:textId="77777777" w:rsidR="006C4F1D" w:rsidRPr="001F4C59" w:rsidRDefault="006C4F1D" w:rsidP="006C4F1D">
            <w:pPr>
              <w:pStyle w:val="3-"/>
              <w:rPr>
                <w:rFonts w:hint="eastAsia"/>
                <w:color w:val="auto"/>
              </w:rPr>
            </w:pPr>
            <w:r w:rsidRPr="001F4C59">
              <w:rPr>
                <w:rFonts w:hint="eastAsia"/>
                <w:color w:val="auto"/>
              </w:rPr>
              <w:t>- end:太郎 -</w:t>
            </w:r>
          </w:p>
          <w:p w14:paraId="11ADAAE0" w14:textId="77777777" w:rsidR="006C4F1D" w:rsidRPr="001F4C59" w:rsidRDefault="006C4F1D" w:rsidP="006C4F1D">
            <w:pPr>
              <w:pStyle w:val="3-"/>
              <w:rPr>
                <w:rFonts w:hint="eastAsia"/>
                <w:color w:val="auto"/>
              </w:rPr>
            </w:pPr>
            <w:r w:rsidRPr="001F4C59">
              <w:rPr>
                <w:rFonts w:hint="eastAsia"/>
                <w:color w:val="auto"/>
              </w:rPr>
              <w:t>三郎: [AFTER]  commonData=6, tlsData=3</w:t>
            </w:r>
          </w:p>
          <w:p w14:paraId="4E81122A" w14:textId="77777777" w:rsidR="006C4F1D" w:rsidRPr="001F4C59" w:rsidRDefault="006C4F1D" w:rsidP="006C4F1D">
            <w:pPr>
              <w:pStyle w:val="3-"/>
              <w:rPr>
                <w:rFonts w:hint="eastAsia"/>
                <w:color w:val="auto"/>
              </w:rPr>
            </w:pPr>
            <w:r w:rsidRPr="001F4C59">
              <w:rPr>
                <w:rFonts w:hint="eastAsia"/>
                <w:color w:val="auto"/>
              </w:rPr>
              <w:t>- end:三郎 -</w:t>
            </w:r>
          </w:p>
          <w:p w14:paraId="35729303" w14:textId="48A2B757" w:rsidR="00737B12" w:rsidRPr="00DD51B6" w:rsidRDefault="006C4F1D" w:rsidP="006C4F1D">
            <w:pPr>
              <w:pStyle w:val="3-"/>
            </w:pPr>
            <w:r w:rsidRPr="001F4C59">
              <w:rPr>
                <w:color w:val="auto"/>
              </w:rPr>
              <w:t>Loop * 10000000 = 0.006544 sec</w:t>
            </w:r>
          </w:p>
        </w:tc>
      </w:tr>
    </w:tbl>
    <w:p w14:paraId="118E9DB7" w14:textId="4315DFC4" w:rsidR="00DE3BF2" w:rsidRDefault="0036070F" w:rsidP="00DE3BF2">
      <w:pPr>
        <w:pStyle w:val="2"/>
      </w:pPr>
      <w:r>
        <w:rPr>
          <w:rFonts w:hint="eastAsia"/>
        </w:rPr>
        <w:lastRenderedPageBreak/>
        <w:t>排他制御：</w:t>
      </w:r>
      <w:r w:rsidR="00DE3BF2">
        <w:t>ミューテックス</w:t>
      </w:r>
    </w:p>
    <w:p w14:paraId="1A396F4A" w14:textId="28FCF302" w:rsidR="005A5C1F" w:rsidRDefault="002F0524" w:rsidP="00DE3BF2">
      <w:pPr>
        <w:pStyle w:val="a9"/>
        <w:ind w:firstLine="283"/>
      </w:pPr>
      <w:r>
        <w:rPr>
          <w:rFonts w:hint="eastAsia"/>
        </w:rPr>
        <w:t>「</w:t>
      </w:r>
      <w:r w:rsidR="005A5C1F">
        <w:rPr>
          <w:rFonts w:hint="eastAsia"/>
        </w:rPr>
        <w:t>ミューテックス</w:t>
      </w:r>
      <w:r>
        <w:rPr>
          <w:rFonts w:hint="eastAsia"/>
        </w:rPr>
        <w:t>」</w:t>
      </w:r>
      <w:r w:rsidR="005A5C1F">
        <w:rPr>
          <w:rFonts w:hint="eastAsia"/>
        </w:rPr>
        <w:t>は</w:t>
      </w:r>
      <w:r w:rsidR="005A5C1F">
        <w:t>、</w:t>
      </w:r>
      <w:r w:rsidR="00DE3BF2">
        <w:t>最も代表的なロック手法。</w:t>
      </w:r>
    </w:p>
    <w:p w14:paraId="2745341F" w14:textId="5DC16292" w:rsidR="00DE3BF2" w:rsidRDefault="00DE3BF2" w:rsidP="00DE3BF2">
      <w:pPr>
        <w:pStyle w:val="a9"/>
        <w:ind w:firstLine="283"/>
        <w:rPr>
          <w:rFonts w:hint="eastAsia"/>
        </w:rPr>
      </w:pPr>
      <w:r>
        <w:rPr>
          <w:rFonts w:hint="eastAsia"/>
        </w:rPr>
        <w:t>スリープ方式</w:t>
      </w:r>
      <w:r>
        <w:t>の代名詞的</w:t>
      </w:r>
      <w:r w:rsidR="005A5C1F">
        <w:rPr>
          <w:rFonts w:hint="eastAsia"/>
        </w:rPr>
        <w:t>な</w:t>
      </w:r>
      <w:r>
        <w:t>手法。</w:t>
      </w:r>
      <w:r w:rsidR="001F4C59">
        <w:t>なお、</w:t>
      </w:r>
      <w:r w:rsidR="005A5C1F">
        <w:rPr>
          <w:rFonts w:hint="eastAsia"/>
        </w:rPr>
        <w:t>これに対して</w:t>
      </w:r>
      <w:r w:rsidR="001F4C59">
        <w:rPr>
          <w:rFonts w:hint="eastAsia"/>
        </w:rPr>
        <w:t>、</w:t>
      </w:r>
      <w:r w:rsidR="005A5C1F">
        <w:rPr>
          <w:rFonts w:hint="eastAsia"/>
        </w:rPr>
        <w:t>ビジーウェイト</w:t>
      </w:r>
      <w:r w:rsidR="005A5C1F">
        <w:t>方式の代表格はスピンロック。</w:t>
      </w:r>
    </w:p>
    <w:p w14:paraId="70CD53CB" w14:textId="2A323CE3" w:rsidR="00DE3BF2" w:rsidRDefault="00DE3BF2" w:rsidP="00DE3BF2">
      <w:pPr>
        <w:pStyle w:val="3"/>
      </w:pPr>
      <w:r>
        <w:rPr>
          <w:rFonts w:hint="eastAsia"/>
        </w:rPr>
        <w:t>Posix</w:t>
      </w:r>
      <w:r>
        <w:rPr>
          <w:rFonts w:hint="eastAsia"/>
        </w:rPr>
        <w:t>ライブラリ版</w:t>
      </w:r>
    </w:p>
    <w:p w14:paraId="101477FA" w14:textId="382CAF17" w:rsidR="00DE3BF2" w:rsidRDefault="005A5C1F" w:rsidP="00DE3BF2">
      <w:pPr>
        <w:pStyle w:val="aa"/>
        <w:ind w:left="447" w:firstLine="283"/>
      </w:pPr>
      <w:r>
        <w:t>Linux</w:t>
      </w:r>
      <w:r>
        <w:rPr>
          <w:rFonts w:hint="eastAsia"/>
        </w:rPr>
        <w:t>などの</w:t>
      </w:r>
      <w:r>
        <w:rPr>
          <w:rFonts w:hint="eastAsia"/>
        </w:rPr>
        <w:t>U</w:t>
      </w:r>
      <w:r>
        <w:t>nix</w:t>
      </w:r>
      <w:r>
        <w:rPr>
          <w:rFonts w:hint="eastAsia"/>
        </w:rPr>
        <w:t>系</w:t>
      </w:r>
      <w:r>
        <w:rPr>
          <w:rFonts w:hint="eastAsia"/>
        </w:rPr>
        <w:t>OS</w:t>
      </w:r>
      <w:r>
        <w:t>や、</w:t>
      </w:r>
      <w:r>
        <w:rPr>
          <w:rFonts w:hint="eastAsia"/>
        </w:rPr>
        <w:t>GCC</w:t>
      </w:r>
      <w:r>
        <w:rPr>
          <w:rFonts w:hint="eastAsia"/>
        </w:rPr>
        <w:t>ベースの</w:t>
      </w:r>
      <w:r>
        <w:t>ゲーム系</w:t>
      </w:r>
      <w:r>
        <w:t>SDK</w:t>
      </w:r>
      <w:r>
        <w:t>で一般的なスタイル。</w:t>
      </w:r>
    </w:p>
    <w:p w14:paraId="026357D1" w14:textId="1D5C720F" w:rsidR="005A5C1F" w:rsidRDefault="001F4C59" w:rsidP="00DE3BF2">
      <w:pPr>
        <w:pStyle w:val="aa"/>
        <w:ind w:left="447" w:firstLine="283"/>
        <w:rPr>
          <w:rFonts w:hint="eastAsia"/>
        </w:rPr>
      </w:pPr>
      <w:r>
        <w:rPr>
          <w:rFonts w:hint="eastAsia"/>
        </w:rPr>
        <w:t>ミューテックス生成時の</w:t>
      </w:r>
      <w:r>
        <w:t>属性により、再帰ロックやデッドロック検出に対応しているのが特徴。デフォルトではどちらも無効。また、</w:t>
      </w:r>
      <w:r>
        <w:rPr>
          <w:rFonts w:hint="eastAsia"/>
        </w:rPr>
        <w:t>Cygwin</w:t>
      </w:r>
      <w:r>
        <w:rPr>
          <w:rFonts w:hint="eastAsia"/>
        </w:rPr>
        <w:t>環境ではこれらの属性が使用できないなど、環境依存の機能。</w:t>
      </w:r>
    </w:p>
    <w:p w14:paraId="4F8DA105" w14:textId="41F2F4FF" w:rsidR="001F4C59" w:rsidRPr="005A5C1F" w:rsidRDefault="001F4C59" w:rsidP="00DE3BF2">
      <w:pPr>
        <w:pStyle w:val="aa"/>
        <w:ind w:left="447" w:firstLine="283"/>
        <w:rPr>
          <w:rFonts w:hint="eastAsia"/>
        </w:rPr>
      </w:pPr>
      <w:r>
        <w:t>再帰ロックとは、同一スレッドが何度もロックを取得できること。取得した数と同じ数だけ解放する必要がある。</w:t>
      </w:r>
      <w:r w:rsidR="00897D74">
        <w:t>再帰ロック無効時は二度目のロックでデッドロックを起こす。</w:t>
      </w:r>
    </w:p>
    <w:p w14:paraId="15A0D678" w14:textId="092647F8" w:rsidR="005A5C1F" w:rsidRDefault="005A5C1F" w:rsidP="005A5C1F">
      <w:pPr>
        <w:pStyle w:val="aa"/>
        <w:keepNext/>
        <w:widowControl/>
        <w:spacing w:beforeLines="50" w:before="180"/>
        <w:ind w:leftChars="203" w:left="447" w:hangingChars="10" w:hanging="21"/>
      </w:pPr>
      <w:r>
        <w:rPr>
          <w:rFonts w:hint="eastAsia"/>
        </w:rPr>
        <w:t>Posix</w:t>
      </w:r>
      <w:r w:rsidR="005A5AF6">
        <w:rPr>
          <w:rFonts w:hint="eastAsia"/>
        </w:rPr>
        <w:t>ライブラリ</w:t>
      </w:r>
      <w:r>
        <w:rPr>
          <w:rFonts w:hint="eastAsia"/>
        </w:rPr>
        <w:t>版</w:t>
      </w:r>
      <w:r>
        <w:t>ミューテックス</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E3BF2" w14:paraId="06A09365" w14:textId="77777777" w:rsidTr="000A1665">
        <w:tc>
          <w:tcPr>
            <w:tcW w:w="8494" w:type="dxa"/>
          </w:tcPr>
          <w:p w14:paraId="1FD5DEA6" w14:textId="77777777" w:rsidR="001F4C59" w:rsidRDefault="001F4C59" w:rsidP="001F4C59">
            <w:pPr>
              <w:pStyle w:val="3-"/>
            </w:pPr>
            <w:r>
              <w:t>#include &lt;stdio.h&gt;</w:t>
            </w:r>
          </w:p>
          <w:p w14:paraId="6ACB4637" w14:textId="77777777" w:rsidR="001F4C59" w:rsidRDefault="001F4C59" w:rsidP="001F4C59">
            <w:pPr>
              <w:pStyle w:val="3-"/>
            </w:pPr>
            <w:r>
              <w:t>#include &lt;stdlib.h&gt;</w:t>
            </w:r>
          </w:p>
          <w:p w14:paraId="1351A9DD" w14:textId="77777777" w:rsidR="001F4C59" w:rsidRDefault="001F4C59" w:rsidP="001F4C59">
            <w:pPr>
              <w:pStyle w:val="3-"/>
            </w:pPr>
          </w:p>
          <w:p w14:paraId="3EEE3CC1" w14:textId="77777777" w:rsidR="001F4C59" w:rsidRDefault="001F4C59" w:rsidP="001F4C59">
            <w:pPr>
              <w:pStyle w:val="3-"/>
            </w:pPr>
            <w:r>
              <w:t>#include &lt;pthread.h&gt;</w:t>
            </w:r>
          </w:p>
          <w:p w14:paraId="549D9E2A" w14:textId="77777777" w:rsidR="001F4C59" w:rsidRDefault="001F4C59" w:rsidP="001F4C59">
            <w:pPr>
              <w:pStyle w:val="3-"/>
            </w:pPr>
            <w:r>
              <w:t>#include &lt;unistd.h&gt;</w:t>
            </w:r>
          </w:p>
          <w:p w14:paraId="3DC99A3C" w14:textId="77777777" w:rsidR="001F4C59" w:rsidRDefault="001F4C59" w:rsidP="001F4C59">
            <w:pPr>
              <w:pStyle w:val="3-"/>
            </w:pPr>
          </w:p>
          <w:p w14:paraId="7A2EB5A0" w14:textId="77777777" w:rsidR="001F4C59" w:rsidRDefault="001F4C59" w:rsidP="001F4C59">
            <w:pPr>
              <w:pStyle w:val="3-"/>
              <w:rPr>
                <w:rFonts w:hint="eastAsia"/>
              </w:rPr>
            </w:pPr>
            <w:r>
              <w:rPr>
                <w:rFonts w:hint="eastAsia"/>
              </w:rPr>
              <w:t>#include &lt;sys/time.h&gt; //時間計測用</w:t>
            </w:r>
          </w:p>
          <w:p w14:paraId="6CFAC66A" w14:textId="77777777" w:rsidR="001F4C59" w:rsidRDefault="001F4C59" w:rsidP="001F4C59">
            <w:pPr>
              <w:pStyle w:val="3-"/>
            </w:pPr>
          </w:p>
          <w:p w14:paraId="6B9AC41F" w14:textId="77777777" w:rsidR="001F4C59" w:rsidRDefault="001F4C59" w:rsidP="001F4C59">
            <w:pPr>
              <w:pStyle w:val="3-"/>
              <w:rPr>
                <w:rFonts w:hint="eastAsia"/>
              </w:rPr>
            </w:pPr>
            <w:r>
              <w:rPr>
                <w:rFonts w:hint="eastAsia"/>
              </w:rPr>
              <w:t>//CygwinのGCCではこの拡張定数が使えない</w:t>
            </w:r>
          </w:p>
          <w:p w14:paraId="2B62BD98" w14:textId="77777777" w:rsidR="001F4C59" w:rsidRDefault="001F4C59" w:rsidP="001F4C59">
            <w:pPr>
              <w:pStyle w:val="3-"/>
            </w:pPr>
            <w:r>
              <w:t>//#define PTHREAD_MUTEX_FAST_NP       (0)</w:t>
            </w:r>
          </w:p>
          <w:p w14:paraId="06102C17" w14:textId="77777777" w:rsidR="001F4C59" w:rsidRDefault="001F4C59" w:rsidP="001F4C59">
            <w:pPr>
              <w:pStyle w:val="3-"/>
            </w:pPr>
            <w:r>
              <w:t>//#define PTHREAD_MUTEX_RECURSIVE_NP  (1)</w:t>
            </w:r>
          </w:p>
          <w:p w14:paraId="357826DA" w14:textId="77777777" w:rsidR="001F4C59" w:rsidRDefault="001F4C59" w:rsidP="001F4C59">
            <w:pPr>
              <w:pStyle w:val="3-"/>
            </w:pPr>
            <w:r>
              <w:t>//#define PTHREAD_MUTEX_ERRORCHECK_NP (2)</w:t>
            </w:r>
          </w:p>
          <w:p w14:paraId="5D775162" w14:textId="77777777" w:rsidR="001F4C59" w:rsidRDefault="001F4C59" w:rsidP="001F4C59">
            <w:pPr>
              <w:pStyle w:val="3-"/>
            </w:pPr>
          </w:p>
          <w:p w14:paraId="457A14C9" w14:textId="77777777" w:rsidR="001F4C59" w:rsidRDefault="001F4C59" w:rsidP="001F4C59">
            <w:pPr>
              <w:pStyle w:val="3-"/>
              <w:rPr>
                <w:rFonts w:hint="eastAsia"/>
              </w:rPr>
            </w:pPr>
            <w:r>
              <w:rPr>
                <w:rFonts w:hint="eastAsia"/>
              </w:rPr>
              <w:t>//ミューテックス</w:t>
            </w:r>
          </w:p>
          <w:p w14:paraId="777C4A58" w14:textId="77777777" w:rsidR="001F4C59" w:rsidRDefault="001F4C59" w:rsidP="001F4C59">
            <w:pPr>
              <w:pStyle w:val="3-"/>
            </w:pPr>
            <w:r>
              <w:t>static pthread_mutex_t s_mutex = PTHREAD_MUTEX_INITIALIZER;</w:t>
            </w:r>
          </w:p>
          <w:p w14:paraId="763CFE50" w14:textId="77777777" w:rsidR="001F4C59" w:rsidRDefault="001F4C59" w:rsidP="001F4C59">
            <w:pPr>
              <w:pStyle w:val="3-"/>
            </w:pPr>
          </w:p>
          <w:p w14:paraId="1CF53614" w14:textId="77777777" w:rsidR="001F4C59" w:rsidRDefault="001F4C59" w:rsidP="001F4C59">
            <w:pPr>
              <w:pStyle w:val="3-"/>
              <w:rPr>
                <w:rFonts w:hint="eastAsia"/>
              </w:rPr>
            </w:pPr>
            <w:r>
              <w:rPr>
                <w:rFonts w:hint="eastAsia"/>
              </w:rPr>
              <w:t>//共有データ</w:t>
            </w:r>
          </w:p>
          <w:p w14:paraId="06287037" w14:textId="77777777" w:rsidR="001F4C59" w:rsidRDefault="001F4C59" w:rsidP="001F4C59">
            <w:pPr>
              <w:pStyle w:val="3-"/>
            </w:pPr>
            <w:r>
              <w:t>static int s_commonData = 0;</w:t>
            </w:r>
          </w:p>
          <w:p w14:paraId="5865A461" w14:textId="77777777" w:rsidR="001F4C59" w:rsidRDefault="001F4C59" w:rsidP="001F4C59">
            <w:pPr>
              <w:pStyle w:val="3-"/>
            </w:pPr>
          </w:p>
          <w:p w14:paraId="4E5FF222" w14:textId="77777777" w:rsidR="001F4C59" w:rsidRDefault="001F4C59" w:rsidP="001F4C59">
            <w:pPr>
              <w:pStyle w:val="3-"/>
              <w:rPr>
                <w:rFonts w:hint="eastAsia"/>
              </w:rPr>
            </w:pPr>
            <w:r>
              <w:rPr>
                <w:rFonts w:hint="eastAsia"/>
              </w:rPr>
              <w:t>//スレッド固有データ</w:t>
            </w:r>
          </w:p>
          <w:p w14:paraId="51D8D479" w14:textId="77777777" w:rsidR="001F4C59" w:rsidRDefault="001F4C59" w:rsidP="001F4C59">
            <w:pPr>
              <w:pStyle w:val="3-"/>
            </w:pPr>
            <w:r>
              <w:t>__thread int s_tlsData = 0;</w:t>
            </w:r>
          </w:p>
          <w:p w14:paraId="065C02CC" w14:textId="77777777" w:rsidR="001F4C59" w:rsidRDefault="001F4C59" w:rsidP="001F4C59">
            <w:pPr>
              <w:pStyle w:val="3-"/>
            </w:pPr>
          </w:p>
          <w:p w14:paraId="12E4019C" w14:textId="77777777" w:rsidR="001F4C59" w:rsidRDefault="001F4C59" w:rsidP="001F4C59">
            <w:pPr>
              <w:pStyle w:val="3-"/>
              <w:rPr>
                <w:rFonts w:hint="eastAsia"/>
              </w:rPr>
            </w:pPr>
            <w:r>
              <w:rPr>
                <w:rFonts w:hint="eastAsia"/>
              </w:rPr>
              <w:t>//スレッド</w:t>
            </w:r>
          </w:p>
          <w:p w14:paraId="501E8BAC" w14:textId="77777777" w:rsidR="001F4C59" w:rsidRDefault="001F4C59" w:rsidP="001F4C59">
            <w:pPr>
              <w:pStyle w:val="3-"/>
            </w:pPr>
            <w:r>
              <w:t>void* threadFunc(void* param_p)</w:t>
            </w:r>
          </w:p>
          <w:p w14:paraId="3EE122B2" w14:textId="77777777" w:rsidR="001F4C59" w:rsidRDefault="001F4C59" w:rsidP="001F4C59">
            <w:pPr>
              <w:pStyle w:val="3-"/>
            </w:pPr>
            <w:r>
              <w:t>{</w:t>
            </w:r>
          </w:p>
          <w:p w14:paraId="5DFCDF01" w14:textId="77777777" w:rsidR="001F4C59" w:rsidRDefault="001F4C59" w:rsidP="001F4C59">
            <w:pPr>
              <w:pStyle w:val="3-"/>
              <w:rPr>
                <w:rFonts w:hint="eastAsia"/>
              </w:rPr>
            </w:pPr>
            <w:r>
              <w:rPr>
                <w:rFonts w:hint="eastAsia"/>
              </w:rPr>
              <w:tab/>
              <w:t>//パラメータ受け取り</w:t>
            </w:r>
          </w:p>
          <w:p w14:paraId="4904091F" w14:textId="77777777" w:rsidR="001F4C59" w:rsidRDefault="001F4C59" w:rsidP="001F4C59">
            <w:pPr>
              <w:pStyle w:val="3-"/>
            </w:pPr>
            <w:r>
              <w:tab/>
              <w:t>const char* name = static_cast&lt;const char*&gt;(param_p);</w:t>
            </w:r>
          </w:p>
          <w:p w14:paraId="3ADEC959" w14:textId="77777777" w:rsidR="001F4C59" w:rsidRDefault="001F4C59" w:rsidP="001F4C59">
            <w:pPr>
              <w:pStyle w:val="3-"/>
            </w:pPr>
          </w:p>
          <w:p w14:paraId="0FDF2211" w14:textId="77777777" w:rsidR="001F4C59" w:rsidRDefault="001F4C59" w:rsidP="001F4C59">
            <w:pPr>
              <w:pStyle w:val="3-"/>
              <w:rPr>
                <w:rFonts w:hint="eastAsia"/>
              </w:rPr>
            </w:pPr>
            <w:r>
              <w:rPr>
                <w:rFonts w:hint="eastAsia"/>
              </w:rPr>
              <w:tab/>
              <w:t>//開始</w:t>
            </w:r>
          </w:p>
          <w:p w14:paraId="7E2AABA1" w14:textId="77777777" w:rsidR="001F4C59" w:rsidRDefault="001F4C59" w:rsidP="001F4C59">
            <w:pPr>
              <w:pStyle w:val="3-"/>
            </w:pPr>
            <w:r>
              <w:tab/>
              <w:t>printf("- begin:%s -\n", name);</w:t>
            </w:r>
          </w:p>
          <w:p w14:paraId="46074E4D" w14:textId="77777777" w:rsidR="001F4C59" w:rsidRDefault="001F4C59" w:rsidP="001F4C59">
            <w:pPr>
              <w:pStyle w:val="3-"/>
            </w:pPr>
            <w:r>
              <w:tab/>
              <w:t>fflush(stdout);</w:t>
            </w:r>
          </w:p>
          <w:p w14:paraId="2153C1E8" w14:textId="77777777" w:rsidR="001F4C59" w:rsidRDefault="001F4C59" w:rsidP="001F4C59">
            <w:pPr>
              <w:pStyle w:val="3-"/>
            </w:pPr>
          </w:p>
          <w:p w14:paraId="2542A445" w14:textId="77777777" w:rsidR="001F4C59" w:rsidRDefault="001F4C59" w:rsidP="001F4C59">
            <w:pPr>
              <w:pStyle w:val="3-"/>
              <w:rPr>
                <w:rFonts w:hint="eastAsia"/>
              </w:rPr>
            </w:pPr>
            <w:r>
              <w:rPr>
                <w:rFonts w:hint="eastAsia"/>
              </w:rPr>
              <w:tab/>
              <w:t>//処理</w:t>
            </w:r>
          </w:p>
          <w:p w14:paraId="08A4AD62" w14:textId="77777777" w:rsidR="001F4C59" w:rsidRDefault="001F4C59" w:rsidP="001F4C59">
            <w:pPr>
              <w:pStyle w:val="3-"/>
            </w:pPr>
            <w:r>
              <w:tab/>
              <w:t>for (int i = 0; i &lt; 3; ++i)</w:t>
            </w:r>
          </w:p>
          <w:p w14:paraId="309C3290" w14:textId="77777777" w:rsidR="001F4C59" w:rsidRDefault="001F4C59" w:rsidP="001F4C59">
            <w:pPr>
              <w:pStyle w:val="3-"/>
            </w:pPr>
            <w:r>
              <w:tab/>
              <w:t>{</w:t>
            </w:r>
          </w:p>
          <w:p w14:paraId="734C8D5C" w14:textId="77777777" w:rsidR="001F4C59" w:rsidRDefault="001F4C59" w:rsidP="001F4C59">
            <w:pPr>
              <w:pStyle w:val="3-"/>
              <w:rPr>
                <w:rFonts w:hint="eastAsia"/>
              </w:rPr>
            </w:pPr>
            <w:r>
              <w:rPr>
                <w:rFonts w:hint="eastAsia"/>
              </w:rPr>
              <w:tab/>
            </w:r>
            <w:r>
              <w:rPr>
                <w:rFonts w:hint="eastAsia"/>
              </w:rPr>
              <w:tab/>
              <w:t>//ミューテックス取得</w:t>
            </w:r>
          </w:p>
          <w:p w14:paraId="5AD7F476" w14:textId="77777777" w:rsidR="001F4C59" w:rsidRDefault="001F4C59" w:rsidP="001F4C59">
            <w:pPr>
              <w:pStyle w:val="3-"/>
            </w:pPr>
            <w:r>
              <w:tab/>
            </w:r>
            <w:r>
              <w:tab/>
              <w:t>pthread_mutex_lock(&amp;s_mutex);</w:t>
            </w:r>
          </w:p>
          <w:p w14:paraId="29CA3E64" w14:textId="77777777" w:rsidR="001F4C59" w:rsidRDefault="001F4C59" w:rsidP="001F4C59">
            <w:pPr>
              <w:pStyle w:val="3-"/>
              <w:rPr>
                <w:rFonts w:hint="eastAsia"/>
              </w:rPr>
            </w:pPr>
            <w:r>
              <w:rPr>
                <w:rFonts w:hint="eastAsia"/>
              </w:rPr>
              <w:tab/>
              <w:t>//</w:t>
            </w:r>
            <w:r>
              <w:rPr>
                <w:rFonts w:hint="eastAsia"/>
              </w:rPr>
              <w:tab/>
              <w:t>pthread_mutex_trylock(&amp;s_mutex);//取得できない時に他の処理を行いたい場合は pthread_mutex_trylock() を使用する</w:t>
            </w:r>
          </w:p>
          <w:p w14:paraId="4EC84EE7" w14:textId="77777777" w:rsidR="001F4C59" w:rsidRDefault="001F4C59" w:rsidP="001F4C59">
            <w:pPr>
              <w:pStyle w:val="3-"/>
            </w:pPr>
            <w:r>
              <w:tab/>
            </w:r>
            <w:r>
              <w:tab/>
            </w:r>
          </w:p>
          <w:p w14:paraId="7587E62E" w14:textId="77777777" w:rsidR="001F4C59" w:rsidRDefault="001F4C59" w:rsidP="001F4C59">
            <w:pPr>
              <w:pStyle w:val="3-"/>
              <w:rPr>
                <w:rFonts w:hint="eastAsia"/>
              </w:rPr>
            </w:pPr>
            <w:r>
              <w:rPr>
                <w:rFonts w:hint="eastAsia"/>
              </w:rPr>
              <w:tab/>
            </w:r>
            <w:r>
              <w:rPr>
                <w:rFonts w:hint="eastAsia"/>
              </w:rPr>
              <w:tab/>
              <w:t>//データ表示（前）</w:t>
            </w:r>
          </w:p>
          <w:p w14:paraId="799672FC" w14:textId="77777777" w:rsidR="001F4C59" w:rsidRDefault="001F4C59" w:rsidP="001F4C59">
            <w:pPr>
              <w:pStyle w:val="3-"/>
            </w:pPr>
            <w:r>
              <w:tab/>
            </w:r>
            <w:r>
              <w:tab/>
              <w:t>printf("%s: [BEFORE] commonData=%d, tlsData=%d\n", name, s_commonData, s_tlsData);</w:t>
            </w:r>
          </w:p>
          <w:p w14:paraId="1BC62C8E" w14:textId="77777777" w:rsidR="001F4C59" w:rsidRDefault="001F4C59" w:rsidP="001F4C59">
            <w:pPr>
              <w:pStyle w:val="3-"/>
            </w:pPr>
            <w:r>
              <w:tab/>
            </w:r>
            <w:r>
              <w:tab/>
              <w:t>fflush(stdout);</w:t>
            </w:r>
          </w:p>
          <w:p w14:paraId="1CA7F292" w14:textId="77777777" w:rsidR="001F4C59" w:rsidRDefault="001F4C59" w:rsidP="001F4C59">
            <w:pPr>
              <w:pStyle w:val="3-"/>
            </w:pPr>
          </w:p>
          <w:p w14:paraId="72117A3E" w14:textId="77777777" w:rsidR="001F4C59" w:rsidRDefault="001F4C59" w:rsidP="001F4C59">
            <w:pPr>
              <w:pStyle w:val="3-"/>
              <w:rPr>
                <w:rFonts w:hint="eastAsia"/>
              </w:rPr>
            </w:pPr>
            <w:r>
              <w:rPr>
                <w:rFonts w:hint="eastAsia"/>
              </w:rPr>
              <w:tab/>
            </w:r>
            <w:r>
              <w:rPr>
                <w:rFonts w:hint="eastAsia"/>
              </w:rPr>
              <w:tab/>
              <w:t>//データ取得</w:t>
            </w:r>
          </w:p>
          <w:p w14:paraId="238B8700" w14:textId="77777777" w:rsidR="001F4C59" w:rsidRDefault="001F4C59" w:rsidP="001F4C59">
            <w:pPr>
              <w:pStyle w:val="3-"/>
            </w:pPr>
            <w:r>
              <w:tab/>
            </w:r>
            <w:r>
              <w:tab/>
              <w:t>int common_data = s_commonData;</w:t>
            </w:r>
          </w:p>
          <w:p w14:paraId="3AC6C2D2" w14:textId="77777777" w:rsidR="001F4C59" w:rsidRDefault="001F4C59" w:rsidP="001F4C59">
            <w:pPr>
              <w:pStyle w:val="3-"/>
            </w:pPr>
            <w:r>
              <w:tab/>
            </w:r>
            <w:r>
              <w:tab/>
              <w:t>int tls_data = s_tlsData;</w:t>
            </w:r>
          </w:p>
          <w:p w14:paraId="762CD87D" w14:textId="77777777" w:rsidR="001F4C59" w:rsidRDefault="001F4C59" w:rsidP="001F4C59">
            <w:pPr>
              <w:pStyle w:val="3-"/>
            </w:pPr>
          </w:p>
          <w:p w14:paraId="317A2A53" w14:textId="77777777" w:rsidR="001F4C59" w:rsidRDefault="001F4C59" w:rsidP="001F4C59">
            <w:pPr>
              <w:pStyle w:val="3-"/>
              <w:rPr>
                <w:rFonts w:hint="eastAsia"/>
              </w:rPr>
            </w:pPr>
            <w:r>
              <w:rPr>
                <w:rFonts w:hint="eastAsia"/>
              </w:rPr>
              <w:tab/>
            </w:r>
            <w:r>
              <w:rPr>
                <w:rFonts w:hint="eastAsia"/>
              </w:rPr>
              <w:tab/>
              <w:t>//データ更新</w:t>
            </w:r>
          </w:p>
          <w:p w14:paraId="36B66FD2" w14:textId="77777777" w:rsidR="001F4C59" w:rsidRDefault="001F4C59" w:rsidP="001F4C59">
            <w:pPr>
              <w:pStyle w:val="3-"/>
            </w:pPr>
            <w:r>
              <w:tab/>
            </w:r>
            <w:r>
              <w:tab/>
              <w:t>++common_data;</w:t>
            </w:r>
          </w:p>
          <w:p w14:paraId="0FEC9193" w14:textId="77777777" w:rsidR="001F4C59" w:rsidRDefault="001F4C59" w:rsidP="001F4C59">
            <w:pPr>
              <w:pStyle w:val="3-"/>
            </w:pPr>
            <w:r>
              <w:tab/>
            </w:r>
            <w:r>
              <w:tab/>
              <w:t>++tls_data;</w:t>
            </w:r>
          </w:p>
          <w:p w14:paraId="0199766B" w14:textId="77777777" w:rsidR="001F4C59" w:rsidRDefault="001F4C59" w:rsidP="001F4C59">
            <w:pPr>
              <w:pStyle w:val="3-"/>
            </w:pPr>
          </w:p>
          <w:p w14:paraId="77609B51" w14:textId="77777777" w:rsidR="001F4C59" w:rsidRDefault="001F4C59" w:rsidP="001F4C59">
            <w:pPr>
              <w:pStyle w:val="3-"/>
              <w:rPr>
                <w:rFonts w:hint="eastAsia"/>
              </w:rPr>
            </w:pPr>
            <w:r>
              <w:rPr>
                <w:rFonts w:hint="eastAsia"/>
              </w:rPr>
              <w:tab/>
            </w:r>
            <w:r>
              <w:rPr>
                <w:rFonts w:hint="eastAsia"/>
              </w:rPr>
              <w:tab/>
              <w:t>//若干ランダムでスリープ（0～4 msec）</w:t>
            </w:r>
          </w:p>
          <w:p w14:paraId="50337853" w14:textId="77777777" w:rsidR="001F4C59" w:rsidRDefault="001F4C59" w:rsidP="001F4C59">
            <w:pPr>
              <w:pStyle w:val="3-"/>
            </w:pPr>
            <w:r>
              <w:tab/>
            </w:r>
            <w:r>
              <w:tab/>
              <w:t>usleep((rand() % 5) * 1000);</w:t>
            </w:r>
          </w:p>
          <w:p w14:paraId="619BDDF2" w14:textId="77777777" w:rsidR="001F4C59" w:rsidRDefault="001F4C59" w:rsidP="001F4C59">
            <w:pPr>
              <w:pStyle w:val="3-"/>
            </w:pPr>
            <w:r>
              <w:tab/>
            </w:r>
            <w:r>
              <w:tab/>
            </w:r>
          </w:p>
          <w:p w14:paraId="339E65EE" w14:textId="77777777" w:rsidR="001F4C59" w:rsidRDefault="001F4C59" w:rsidP="001F4C59">
            <w:pPr>
              <w:pStyle w:val="3-"/>
              <w:rPr>
                <w:rFonts w:hint="eastAsia"/>
              </w:rPr>
            </w:pPr>
            <w:r>
              <w:rPr>
                <w:rFonts w:hint="eastAsia"/>
              </w:rPr>
              <w:tab/>
            </w:r>
            <w:r>
              <w:rPr>
                <w:rFonts w:hint="eastAsia"/>
              </w:rPr>
              <w:tab/>
              <w:t>//データ書き戻し</w:t>
            </w:r>
          </w:p>
          <w:p w14:paraId="5EB92D35" w14:textId="77777777" w:rsidR="001F4C59" w:rsidRDefault="001F4C59" w:rsidP="001F4C59">
            <w:pPr>
              <w:pStyle w:val="3-"/>
            </w:pPr>
            <w:r>
              <w:tab/>
            </w:r>
            <w:r>
              <w:tab/>
              <w:t>s_commonData = common_data;</w:t>
            </w:r>
          </w:p>
          <w:p w14:paraId="01082A9E" w14:textId="77777777" w:rsidR="001F4C59" w:rsidRDefault="001F4C59" w:rsidP="001F4C59">
            <w:pPr>
              <w:pStyle w:val="3-"/>
            </w:pPr>
            <w:r>
              <w:tab/>
            </w:r>
            <w:r>
              <w:tab/>
              <w:t>s_tlsData = tls_data;</w:t>
            </w:r>
          </w:p>
          <w:p w14:paraId="31579324" w14:textId="77777777" w:rsidR="001F4C59" w:rsidRDefault="001F4C59" w:rsidP="001F4C59">
            <w:pPr>
              <w:pStyle w:val="3-"/>
            </w:pPr>
          </w:p>
          <w:p w14:paraId="07B49836" w14:textId="77777777" w:rsidR="001F4C59" w:rsidRDefault="001F4C59" w:rsidP="001F4C59">
            <w:pPr>
              <w:pStyle w:val="3-"/>
              <w:rPr>
                <w:rFonts w:hint="eastAsia"/>
              </w:rPr>
            </w:pPr>
            <w:r>
              <w:rPr>
                <w:rFonts w:hint="eastAsia"/>
              </w:rPr>
              <w:tab/>
            </w:r>
            <w:r>
              <w:rPr>
                <w:rFonts w:hint="eastAsia"/>
              </w:rPr>
              <w:tab/>
              <w:t>//データ表示（後）</w:t>
            </w:r>
          </w:p>
          <w:p w14:paraId="363FFD36" w14:textId="77777777" w:rsidR="001F4C59" w:rsidRDefault="001F4C59" w:rsidP="001F4C59">
            <w:pPr>
              <w:pStyle w:val="3-"/>
            </w:pPr>
            <w:r>
              <w:tab/>
            </w:r>
            <w:r>
              <w:tab/>
              <w:t>printf("%s: [AFTER]  commonData=%d, tlsData=%d\n", name, s_commonData, s_tlsData);</w:t>
            </w:r>
          </w:p>
          <w:p w14:paraId="4FE1DB8B" w14:textId="77777777" w:rsidR="001F4C59" w:rsidRDefault="001F4C59" w:rsidP="001F4C59">
            <w:pPr>
              <w:pStyle w:val="3-"/>
            </w:pPr>
            <w:r>
              <w:tab/>
            </w:r>
            <w:r>
              <w:tab/>
              <w:t>fflush(stdout);</w:t>
            </w:r>
          </w:p>
          <w:p w14:paraId="26B03A44" w14:textId="77777777" w:rsidR="001F4C59" w:rsidRDefault="001F4C59" w:rsidP="001F4C59">
            <w:pPr>
              <w:pStyle w:val="3-"/>
            </w:pPr>
          </w:p>
          <w:p w14:paraId="51B80337" w14:textId="77777777" w:rsidR="001F4C59" w:rsidRDefault="001F4C59" w:rsidP="001F4C59">
            <w:pPr>
              <w:pStyle w:val="3-"/>
              <w:rPr>
                <w:rFonts w:hint="eastAsia"/>
              </w:rPr>
            </w:pPr>
            <w:r>
              <w:rPr>
                <w:rFonts w:hint="eastAsia"/>
              </w:rPr>
              <w:tab/>
            </w:r>
            <w:r>
              <w:rPr>
                <w:rFonts w:hint="eastAsia"/>
              </w:rPr>
              <w:tab/>
              <w:t>//ミューテックス解放</w:t>
            </w:r>
          </w:p>
          <w:p w14:paraId="1B603DE2" w14:textId="77777777" w:rsidR="001F4C59" w:rsidRDefault="001F4C59" w:rsidP="001F4C59">
            <w:pPr>
              <w:pStyle w:val="3-"/>
            </w:pPr>
            <w:r>
              <w:tab/>
            </w:r>
            <w:r>
              <w:tab/>
              <w:t>pthread_mutex_unlock(&amp;s_mutex);</w:t>
            </w:r>
          </w:p>
          <w:p w14:paraId="5632C5F7" w14:textId="77777777" w:rsidR="001F4C59" w:rsidRDefault="001F4C59" w:rsidP="001F4C59">
            <w:pPr>
              <w:pStyle w:val="3-"/>
            </w:pPr>
            <w:r>
              <w:tab/>
            </w:r>
            <w:r>
              <w:tab/>
            </w:r>
          </w:p>
          <w:p w14:paraId="74E17DC7" w14:textId="77777777" w:rsidR="001F4C59" w:rsidRDefault="001F4C59" w:rsidP="001F4C59">
            <w:pPr>
              <w:pStyle w:val="3-"/>
              <w:rPr>
                <w:rFonts w:hint="eastAsia"/>
              </w:rPr>
            </w:pPr>
            <w:r>
              <w:rPr>
                <w:rFonts w:hint="eastAsia"/>
              </w:rPr>
              <w:tab/>
            </w:r>
            <w:r>
              <w:rPr>
                <w:rFonts w:hint="eastAsia"/>
              </w:rPr>
              <w:tab/>
              <w:t>//スレッド切り替えのためのスリープ</w:t>
            </w:r>
          </w:p>
          <w:p w14:paraId="09A32E76" w14:textId="77777777" w:rsidR="001F4C59" w:rsidRDefault="001F4C59" w:rsidP="001F4C59">
            <w:pPr>
              <w:pStyle w:val="3-"/>
            </w:pPr>
            <w:r>
              <w:tab/>
            </w:r>
            <w:r>
              <w:tab/>
              <w:t>usleep(0);</w:t>
            </w:r>
          </w:p>
          <w:p w14:paraId="543A1F63" w14:textId="77777777" w:rsidR="001F4C59" w:rsidRDefault="001F4C59" w:rsidP="001F4C59">
            <w:pPr>
              <w:pStyle w:val="3-"/>
              <w:rPr>
                <w:rFonts w:hint="eastAsia"/>
              </w:rPr>
            </w:pPr>
            <w:r>
              <w:rPr>
                <w:rFonts w:hint="eastAsia"/>
              </w:rPr>
              <w:tab/>
              <w:t>//</w:t>
            </w:r>
            <w:r>
              <w:rPr>
                <w:rFonts w:hint="eastAsia"/>
              </w:rPr>
              <w:tab/>
              <w:t>//スレッド切り替え</w:t>
            </w:r>
          </w:p>
          <w:p w14:paraId="54D2ED7C" w14:textId="77777777" w:rsidR="001F4C59" w:rsidRDefault="001F4C59" w:rsidP="001F4C59">
            <w:pPr>
              <w:pStyle w:val="3-"/>
              <w:rPr>
                <w:rFonts w:hint="eastAsia"/>
              </w:rPr>
            </w:pPr>
            <w:r>
              <w:rPr>
                <w:rFonts w:hint="eastAsia"/>
              </w:rPr>
              <w:tab/>
              <w:t>//</w:t>
            </w:r>
            <w:r>
              <w:rPr>
                <w:rFonts w:hint="eastAsia"/>
              </w:rPr>
              <w:tab/>
              <w:t>sched_yield();//同じ優先度の他のスレッドに切り替え</w:t>
            </w:r>
          </w:p>
          <w:p w14:paraId="3AED83B1" w14:textId="77777777" w:rsidR="001F4C59" w:rsidRDefault="001F4C59" w:rsidP="001F4C59">
            <w:pPr>
              <w:pStyle w:val="3-"/>
            </w:pPr>
            <w:r>
              <w:tab/>
              <w:t>}</w:t>
            </w:r>
          </w:p>
          <w:p w14:paraId="44E1E861" w14:textId="77777777" w:rsidR="001F4C59" w:rsidRDefault="001F4C59" w:rsidP="001F4C59">
            <w:pPr>
              <w:pStyle w:val="3-"/>
            </w:pPr>
          </w:p>
          <w:p w14:paraId="299CAB3B" w14:textId="77777777" w:rsidR="001F4C59" w:rsidRDefault="001F4C59" w:rsidP="001F4C59">
            <w:pPr>
              <w:pStyle w:val="3-"/>
              <w:rPr>
                <w:rFonts w:hint="eastAsia"/>
              </w:rPr>
            </w:pPr>
            <w:r>
              <w:rPr>
                <w:rFonts w:hint="eastAsia"/>
              </w:rPr>
              <w:tab/>
              <w:t>//終了</w:t>
            </w:r>
          </w:p>
          <w:p w14:paraId="7A61AFAD" w14:textId="77777777" w:rsidR="001F4C59" w:rsidRDefault="001F4C59" w:rsidP="001F4C59">
            <w:pPr>
              <w:pStyle w:val="3-"/>
            </w:pPr>
            <w:r>
              <w:tab/>
              <w:t>printf("- end:%s -\n", name);</w:t>
            </w:r>
          </w:p>
          <w:p w14:paraId="109D775D" w14:textId="77777777" w:rsidR="001F4C59" w:rsidRDefault="001F4C59" w:rsidP="001F4C59">
            <w:pPr>
              <w:pStyle w:val="3-"/>
            </w:pPr>
            <w:r>
              <w:tab/>
              <w:t>fflush(stdout);</w:t>
            </w:r>
          </w:p>
          <w:p w14:paraId="03F8D37A" w14:textId="77777777" w:rsidR="001F4C59" w:rsidRDefault="001F4C59" w:rsidP="001F4C59">
            <w:pPr>
              <w:pStyle w:val="3-"/>
            </w:pPr>
            <w:r>
              <w:tab/>
              <w:t>return 0;</w:t>
            </w:r>
          </w:p>
          <w:p w14:paraId="7BD594A2" w14:textId="77777777" w:rsidR="001F4C59" w:rsidRDefault="001F4C59" w:rsidP="001F4C59">
            <w:pPr>
              <w:pStyle w:val="3-"/>
            </w:pPr>
            <w:r>
              <w:t>}</w:t>
            </w:r>
          </w:p>
          <w:p w14:paraId="4BB3F639" w14:textId="77777777" w:rsidR="001F4C59" w:rsidRDefault="001F4C59" w:rsidP="001F4C59">
            <w:pPr>
              <w:pStyle w:val="3-"/>
            </w:pPr>
          </w:p>
          <w:p w14:paraId="51F9CDC9" w14:textId="77777777" w:rsidR="001F4C59" w:rsidRDefault="001F4C59" w:rsidP="001F4C59">
            <w:pPr>
              <w:pStyle w:val="3-"/>
              <w:rPr>
                <w:rFonts w:hint="eastAsia"/>
              </w:rPr>
            </w:pPr>
            <w:r>
              <w:rPr>
                <w:rFonts w:hint="eastAsia"/>
              </w:rPr>
              <w:t>//テスト</w:t>
            </w:r>
          </w:p>
          <w:p w14:paraId="77587321" w14:textId="77777777" w:rsidR="001F4C59" w:rsidRDefault="001F4C59" w:rsidP="001F4C59">
            <w:pPr>
              <w:pStyle w:val="3-"/>
            </w:pPr>
            <w:r>
              <w:t>int main(const int argc, const char* argv[])</w:t>
            </w:r>
          </w:p>
          <w:p w14:paraId="1745B466" w14:textId="77777777" w:rsidR="001F4C59" w:rsidRDefault="001F4C59" w:rsidP="001F4C59">
            <w:pPr>
              <w:pStyle w:val="3-"/>
            </w:pPr>
            <w:r>
              <w:t>{</w:t>
            </w:r>
          </w:p>
          <w:p w14:paraId="682666D3" w14:textId="77777777" w:rsidR="001F4C59" w:rsidRDefault="001F4C59" w:rsidP="001F4C59">
            <w:pPr>
              <w:pStyle w:val="3-"/>
              <w:rPr>
                <w:rFonts w:hint="eastAsia"/>
              </w:rPr>
            </w:pPr>
            <w:r>
              <w:rPr>
                <w:rFonts w:hint="eastAsia"/>
              </w:rPr>
              <w:tab/>
              <w:t>//ミューテックス生成</w:t>
            </w:r>
          </w:p>
          <w:p w14:paraId="24438837" w14:textId="77777777" w:rsidR="001F4C59" w:rsidRDefault="001F4C59" w:rsidP="001F4C59">
            <w:pPr>
              <w:pStyle w:val="3-"/>
              <w:rPr>
                <w:rFonts w:hint="eastAsia"/>
              </w:rPr>
            </w:pPr>
            <w:r>
              <w:rPr>
                <w:rFonts w:hint="eastAsia"/>
              </w:rPr>
              <w:tab/>
              <w:t>//※PTHREAD_MUTEX_INITIALIZER で初期化している場合は不要</w:t>
            </w:r>
          </w:p>
          <w:p w14:paraId="4DCD7E78" w14:textId="77777777" w:rsidR="001F4C59" w:rsidRDefault="001F4C59" w:rsidP="001F4C59">
            <w:pPr>
              <w:pStyle w:val="3-"/>
            </w:pPr>
            <w:r>
              <w:tab/>
              <w:t>{</w:t>
            </w:r>
          </w:p>
          <w:p w14:paraId="5F79AF4A" w14:textId="77777777" w:rsidR="001F4C59" w:rsidRDefault="001F4C59" w:rsidP="001F4C59">
            <w:pPr>
              <w:pStyle w:val="3-"/>
            </w:pPr>
            <w:r>
              <w:tab/>
              <w:t>//</w:t>
            </w:r>
            <w:r>
              <w:tab/>
              <w:t>pthread_mutexattr_t attr;</w:t>
            </w:r>
          </w:p>
          <w:p w14:paraId="5A4680B9" w14:textId="77777777" w:rsidR="001F4C59" w:rsidRDefault="001F4C59" w:rsidP="001F4C59">
            <w:pPr>
              <w:pStyle w:val="3-"/>
            </w:pPr>
            <w:r>
              <w:tab/>
              <w:t>//</w:t>
            </w:r>
            <w:r>
              <w:tab/>
              <w:t>pthread_mutexattr_init(&amp;attr);</w:t>
            </w:r>
          </w:p>
          <w:p w14:paraId="5DC5270D" w14:textId="77777777" w:rsidR="001F4C59" w:rsidRDefault="001F4C59" w:rsidP="001F4C59">
            <w:pPr>
              <w:pStyle w:val="3-"/>
              <w:rPr>
                <w:rFonts w:hint="eastAsia"/>
              </w:rPr>
            </w:pPr>
            <w:r>
              <w:rPr>
                <w:rFonts w:hint="eastAsia"/>
              </w:rPr>
              <w:tab/>
              <w:t>//</w:t>
            </w:r>
            <w:r>
              <w:rPr>
                <w:rFonts w:hint="eastAsia"/>
              </w:rPr>
              <w:tab/>
              <w:t>pthread_mutexattr_setpshared(&amp;attr, PTHREAD_PROCESS_SHARED);//プロセス間で共有</w:t>
            </w:r>
          </w:p>
          <w:p w14:paraId="6F780280" w14:textId="77777777" w:rsidR="001F4C59" w:rsidRDefault="001F4C59" w:rsidP="001F4C59">
            <w:pPr>
              <w:pStyle w:val="3-"/>
              <w:rPr>
                <w:rFonts w:hint="eastAsia"/>
              </w:rPr>
            </w:pPr>
            <w:r>
              <w:rPr>
                <w:rFonts w:hint="eastAsia"/>
              </w:rPr>
              <w:tab/>
              <w:t>//</w:t>
            </w:r>
            <w:r>
              <w:rPr>
                <w:rFonts w:hint="eastAsia"/>
              </w:rPr>
              <w:tab/>
              <w:t>pthread_mutexattr_setpshared(&amp;attr, PTHREAD_PROCESS_PRIVATE);//単独プロセス専用　※デフォルト</w:t>
            </w:r>
          </w:p>
          <w:p w14:paraId="6A04CE1A" w14:textId="77777777" w:rsidR="001F4C59" w:rsidRDefault="001F4C59" w:rsidP="001F4C59">
            <w:pPr>
              <w:pStyle w:val="3-"/>
              <w:rPr>
                <w:rFonts w:hint="eastAsia"/>
              </w:rPr>
            </w:pPr>
            <w:r>
              <w:rPr>
                <w:rFonts w:hint="eastAsia"/>
              </w:rPr>
              <w:tab/>
              <w:t>//</w:t>
            </w:r>
            <w:r>
              <w:rPr>
                <w:rFonts w:hint="eastAsia"/>
              </w:rPr>
              <w:tab/>
              <w:t>pthread_mutexattr_settype(&amp;attr, PTHREAD_MUTEX_FAST_NP);//高速（Fast）ミューテックス属性　※デフォルト</w:t>
            </w:r>
          </w:p>
          <w:p w14:paraId="5563A0F9" w14:textId="77777777" w:rsidR="001F4C59" w:rsidRDefault="001F4C59" w:rsidP="001F4C59">
            <w:pPr>
              <w:pStyle w:val="3-"/>
              <w:rPr>
                <w:rFonts w:hint="eastAsia"/>
              </w:rPr>
            </w:pPr>
            <w:r>
              <w:rPr>
                <w:rFonts w:hint="eastAsia"/>
              </w:rPr>
              <w:tab/>
              <w:t>//</w:t>
            </w:r>
            <w:r>
              <w:rPr>
                <w:rFonts w:hint="eastAsia"/>
              </w:rPr>
              <w:tab/>
              <w:t>pthread_mutexattr_settype(&amp;attr, PTHREAD_MUTEX_RECURSIVE_NP);//再帰的な (recursive) ミューテックス属性　※多重ロックに対して多重開放が必要</w:t>
            </w:r>
          </w:p>
          <w:p w14:paraId="6A234F04" w14:textId="77777777" w:rsidR="001F4C59" w:rsidRDefault="001F4C59" w:rsidP="001F4C59">
            <w:pPr>
              <w:pStyle w:val="3-"/>
              <w:rPr>
                <w:rFonts w:hint="eastAsia"/>
              </w:rPr>
            </w:pPr>
            <w:r>
              <w:rPr>
                <w:rFonts w:hint="eastAsia"/>
              </w:rPr>
              <w:tab/>
              <w:t>//</w:t>
            </w:r>
            <w:r>
              <w:rPr>
                <w:rFonts w:hint="eastAsia"/>
              </w:rPr>
              <w:tab/>
              <w:t>pthread_mutexattr_settype(&amp;attr, PTHREAD_MUTEX_ERRORCHECK_NP);//エラー検査を行う (error checking) ミューテ</w:t>
            </w:r>
            <w:r>
              <w:rPr>
                <w:rFonts w:hint="eastAsia"/>
              </w:rPr>
              <w:lastRenderedPageBreak/>
              <w:t>ックス属性　※デッドロック検出（pthread_mutex_lock() がエラーコード EDEADLK を返す）</w:t>
            </w:r>
          </w:p>
          <w:p w14:paraId="679B2F22" w14:textId="77777777" w:rsidR="001F4C59" w:rsidRDefault="001F4C59" w:rsidP="001F4C59">
            <w:pPr>
              <w:pStyle w:val="3-"/>
            </w:pPr>
            <w:r>
              <w:tab/>
              <w:t>//</w:t>
            </w:r>
            <w:r>
              <w:tab/>
              <w:t>pthread_mutex_init(&amp;s_mutex, &amp;attr);</w:t>
            </w:r>
          </w:p>
          <w:p w14:paraId="476C0DA8" w14:textId="77777777" w:rsidR="001F4C59" w:rsidRDefault="001F4C59" w:rsidP="001F4C59">
            <w:pPr>
              <w:pStyle w:val="3-"/>
            </w:pPr>
            <w:r>
              <w:tab/>
              <w:t>}</w:t>
            </w:r>
          </w:p>
          <w:p w14:paraId="1754CBDD" w14:textId="77777777" w:rsidR="001F4C59" w:rsidRDefault="001F4C59" w:rsidP="001F4C59">
            <w:pPr>
              <w:pStyle w:val="3-"/>
            </w:pPr>
            <w:r>
              <w:tab/>
            </w:r>
          </w:p>
          <w:p w14:paraId="2B1D8AFE" w14:textId="77777777" w:rsidR="001F4C59" w:rsidRDefault="001F4C59" w:rsidP="001F4C59">
            <w:pPr>
              <w:pStyle w:val="3-"/>
              <w:rPr>
                <w:rFonts w:hint="eastAsia"/>
              </w:rPr>
            </w:pPr>
            <w:r>
              <w:rPr>
                <w:rFonts w:hint="eastAsia"/>
              </w:rPr>
              <w:tab/>
              <w:t>//スレッド作成</w:t>
            </w:r>
          </w:p>
          <w:p w14:paraId="276A0479" w14:textId="77777777" w:rsidR="001F4C59" w:rsidRDefault="001F4C59" w:rsidP="001F4C59">
            <w:pPr>
              <w:pStyle w:val="3-"/>
            </w:pPr>
            <w:r>
              <w:tab/>
              <w:t>static const int THREAD_NUM = 3;</w:t>
            </w:r>
          </w:p>
          <w:p w14:paraId="293A5366" w14:textId="77777777" w:rsidR="001F4C59" w:rsidRDefault="001F4C59" w:rsidP="001F4C59">
            <w:pPr>
              <w:pStyle w:val="3-"/>
            </w:pPr>
            <w:r>
              <w:tab/>
              <w:t>pthread_t pth[THREAD_NUM];</w:t>
            </w:r>
          </w:p>
          <w:p w14:paraId="3D9E47CC" w14:textId="77777777" w:rsidR="001F4C59" w:rsidRDefault="001F4C59" w:rsidP="001F4C59">
            <w:pPr>
              <w:pStyle w:val="3-"/>
            </w:pPr>
            <w:r>
              <w:tab/>
              <w:t>{</w:t>
            </w:r>
          </w:p>
          <w:p w14:paraId="7C352B7B" w14:textId="77777777" w:rsidR="001F4C59" w:rsidRDefault="001F4C59" w:rsidP="001F4C59">
            <w:pPr>
              <w:pStyle w:val="3-"/>
            </w:pPr>
            <w:r>
              <w:tab/>
            </w:r>
            <w:r>
              <w:tab/>
              <w:t>pthread_attr_t attr;</w:t>
            </w:r>
          </w:p>
          <w:p w14:paraId="1ED20DBD" w14:textId="77777777" w:rsidR="001F4C59" w:rsidRDefault="001F4C59" w:rsidP="001F4C59">
            <w:pPr>
              <w:pStyle w:val="3-"/>
            </w:pPr>
            <w:r>
              <w:tab/>
            </w:r>
            <w:r>
              <w:tab/>
              <w:t>pthread_attr_init(&amp;attr);</w:t>
            </w:r>
          </w:p>
          <w:p w14:paraId="7B65CF78" w14:textId="77777777" w:rsidR="001F4C59" w:rsidRDefault="001F4C59" w:rsidP="001F4C59">
            <w:pPr>
              <w:pStyle w:val="3-"/>
              <w:rPr>
                <w:rFonts w:hint="eastAsia"/>
              </w:rPr>
            </w:pPr>
            <w:r>
              <w:rPr>
                <w:rFonts w:hint="eastAsia"/>
              </w:rPr>
              <w:tab/>
            </w:r>
            <w:r>
              <w:rPr>
                <w:rFonts w:hint="eastAsia"/>
              </w:rPr>
              <w:tab/>
              <w:t>pthread_attr_setstacksize(&amp;attr, 1024);//スタックサイズ指定</w:t>
            </w:r>
          </w:p>
          <w:p w14:paraId="0BD51732" w14:textId="77777777" w:rsidR="001F4C59" w:rsidRDefault="001F4C59" w:rsidP="001F4C59">
            <w:pPr>
              <w:pStyle w:val="3-"/>
              <w:rPr>
                <w:rFonts w:hint="eastAsia"/>
              </w:rPr>
            </w:pPr>
            <w:r>
              <w:rPr>
                <w:rFonts w:hint="eastAsia"/>
              </w:rPr>
              <w:tab/>
            </w:r>
            <w:r>
              <w:rPr>
                <w:rFonts w:hint="eastAsia"/>
              </w:rPr>
              <w:tab/>
              <w:t>pthread_create(&amp;pth[0], &amp;attr, threadFunc, (void*)"太郎");</w:t>
            </w:r>
          </w:p>
          <w:p w14:paraId="08E7A286" w14:textId="77777777" w:rsidR="001F4C59" w:rsidRDefault="001F4C59" w:rsidP="001F4C59">
            <w:pPr>
              <w:pStyle w:val="3-"/>
              <w:rPr>
                <w:rFonts w:hint="eastAsia"/>
              </w:rPr>
            </w:pPr>
            <w:r>
              <w:rPr>
                <w:rFonts w:hint="eastAsia"/>
              </w:rPr>
              <w:tab/>
            </w:r>
            <w:r>
              <w:rPr>
                <w:rFonts w:hint="eastAsia"/>
              </w:rPr>
              <w:tab/>
              <w:t>pthread_create(&amp;pth[1], &amp;attr, threadFunc, (void*)"次郎");</w:t>
            </w:r>
          </w:p>
          <w:p w14:paraId="39529B7D" w14:textId="77777777" w:rsidR="001F4C59" w:rsidRDefault="001F4C59" w:rsidP="001F4C59">
            <w:pPr>
              <w:pStyle w:val="3-"/>
              <w:rPr>
                <w:rFonts w:hint="eastAsia"/>
              </w:rPr>
            </w:pPr>
            <w:r>
              <w:rPr>
                <w:rFonts w:hint="eastAsia"/>
              </w:rPr>
              <w:tab/>
            </w:r>
            <w:r>
              <w:rPr>
                <w:rFonts w:hint="eastAsia"/>
              </w:rPr>
              <w:tab/>
              <w:t>pthread_create(&amp;pth[2], &amp;attr, threadFunc, (void*)"三郎");</w:t>
            </w:r>
          </w:p>
          <w:p w14:paraId="3123D5B7" w14:textId="77777777" w:rsidR="001F4C59" w:rsidRDefault="001F4C59" w:rsidP="001F4C59">
            <w:pPr>
              <w:pStyle w:val="3-"/>
            </w:pPr>
            <w:r>
              <w:tab/>
              <w:t>}</w:t>
            </w:r>
          </w:p>
          <w:p w14:paraId="46CA9603" w14:textId="77777777" w:rsidR="001F4C59" w:rsidRDefault="001F4C59" w:rsidP="001F4C59">
            <w:pPr>
              <w:pStyle w:val="3-"/>
            </w:pPr>
            <w:r>
              <w:tab/>
            </w:r>
          </w:p>
          <w:p w14:paraId="64E9C455" w14:textId="77777777" w:rsidR="001F4C59" w:rsidRDefault="001F4C59" w:rsidP="001F4C59">
            <w:pPr>
              <w:pStyle w:val="3-"/>
              <w:rPr>
                <w:rFonts w:hint="eastAsia"/>
              </w:rPr>
            </w:pPr>
            <w:r>
              <w:rPr>
                <w:rFonts w:hint="eastAsia"/>
              </w:rPr>
              <w:tab/>
              <w:t>//スレッド終了待ち</w:t>
            </w:r>
          </w:p>
          <w:p w14:paraId="771DE983" w14:textId="77777777" w:rsidR="001F4C59" w:rsidRDefault="001F4C59" w:rsidP="001F4C59">
            <w:pPr>
              <w:pStyle w:val="3-"/>
            </w:pPr>
            <w:r>
              <w:tab/>
              <w:t>for(int i = 0; i &lt; THREAD_NUM; ++i)</w:t>
            </w:r>
          </w:p>
          <w:p w14:paraId="5194315D" w14:textId="77777777" w:rsidR="001F4C59" w:rsidRDefault="001F4C59" w:rsidP="001F4C59">
            <w:pPr>
              <w:pStyle w:val="3-"/>
            </w:pPr>
            <w:r>
              <w:tab/>
              <w:t>{</w:t>
            </w:r>
          </w:p>
          <w:p w14:paraId="3D36907B" w14:textId="77777777" w:rsidR="001F4C59" w:rsidRDefault="001F4C59" w:rsidP="001F4C59">
            <w:pPr>
              <w:pStyle w:val="3-"/>
            </w:pPr>
            <w:r>
              <w:tab/>
            </w:r>
            <w:r>
              <w:tab/>
              <w:t>pthread_join(pth[i], NULL);</w:t>
            </w:r>
          </w:p>
          <w:p w14:paraId="71519466" w14:textId="77777777" w:rsidR="001F4C59" w:rsidRDefault="001F4C59" w:rsidP="001F4C59">
            <w:pPr>
              <w:pStyle w:val="3-"/>
            </w:pPr>
            <w:r>
              <w:tab/>
              <w:t>}</w:t>
            </w:r>
          </w:p>
          <w:p w14:paraId="61B70576" w14:textId="77777777" w:rsidR="001F4C59" w:rsidRDefault="001F4C59" w:rsidP="001F4C59">
            <w:pPr>
              <w:pStyle w:val="3-"/>
            </w:pPr>
            <w:r>
              <w:tab/>
            </w:r>
          </w:p>
          <w:p w14:paraId="45597C2C" w14:textId="77777777" w:rsidR="001F4C59" w:rsidRDefault="001F4C59" w:rsidP="001F4C59">
            <w:pPr>
              <w:pStyle w:val="3-"/>
              <w:rPr>
                <w:rFonts w:hint="eastAsia"/>
              </w:rPr>
            </w:pPr>
            <w:r>
              <w:rPr>
                <w:rFonts w:hint="eastAsia"/>
              </w:rPr>
              <w:tab/>
              <w:t>//ミューテックスの取得と解放を大量に実行して時間を計測</w:t>
            </w:r>
          </w:p>
          <w:p w14:paraId="14FD8AF0" w14:textId="77777777" w:rsidR="001F4C59" w:rsidRDefault="001F4C59" w:rsidP="001F4C59">
            <w:pPr>
              <w:pStyle w:val="3-"/>
            </w:pPr>
            <w:r>
              <w:tab/>
              <w:t>{</w:t>
            </w:r>
          </w:p>
          <w:p w14:paraId="5DC7E2B1" w14:textId="77777777" w:rsidR="001F4C59" w:rsidRDefault="001F4C59" w:rsidP="001F4C59">
            <w:pPr>
              <w:pStyle w:val="3-"/>
            </w:pPr>
            <w:r>
              <w:tab/>
            </w:r>
            <w:r>
              <w:tab/>
              <w:t>struct timeval begin;</w:t>
            </w:r>
          </w:p>
          <w:p w14:paraId="58508168" w14:textId="77777777" w:rsidR="001F4C59" w:rsidRDefault="001F4C59" w:rsidP="001F4C59">
            <w:pPr>
              <w:pStyle w:val="3-"/>
            </w:pPr>
            <w:r>
              <w:tab/>
            </w:r>
            <w:r>
              <w:tab/>
              <w:t>gettimeofday(&amp;begin, NULL);</w:t>
            </w:r>
          </w:p>
          <w:p w14:paraId="23815C35" w14:textId="77777777" w:rsidR="001F4C59" w:rsidRDefault="001F4C59" w:rsidP="001F4C59">
            <w:pPr>
              <w:pStyle w:val="3-"/>
            </w:pPr>
            <w:r>
              <w:tab/>
            </w:r>
            <w:r>
              <w:tab/>
              <w:t>static const int TEST_TIMES = 10000000;</w:t>
            </w:r>
          </w:p>
          <w:p w14:paraId="34BB2689" w14:textId="77777777" w:rsidR="001F4C59" w:rsidRDefault="001F4C59" w:rsidP="001F4C59">
            <w:pPr>
              <w:pStyle w:val="3-"/>
            </w:pPr>
            <w:r>
              <w:tab/>
            </w:r>
            <w:r>
              <w:tab/>
              <w:t>for (int i = 0; i &lt; TEST_TIMES; ++i)</w:t>
            </w:r>
          </w:p>
          <w:p w14:paraId="0AC221FA" w14:textId="77777777" w:rsidR="001F4C59" w:rsidRDefault="001F4C59" w:rsidP="001F4C59">
            <w:pPr>
              <w:pStyle w:val="3-"/>
            </w:pPr>
            <w:r>
              <w:tab/>
            </w:r>
            <w:r>
              <w:tab/>
              <w:t>{</w:t>
            </w:r>
          </w:p>
          <w:p w14:paraId="549E1CE1" w14:textId="77777777" w:rsidR="001F4C59" w:rsidRDefault="001F4C59" w:rsidP="001F4C59">
            <w:pPr>
              <w:pStyle w:val="3-"/>
            </w:pPr>
            <w:r>
              <w:tab/>
            </w:r>
            <w:r>
              <w:tab/>
            </w:r>
            <w:r>
              <w:tab/>
              <w:t>pthread_mutex_lock(&amp;s_mutex);</w:t>
            </w:r>
          </w:p>
          <w:p w14:paraId="50C6D242" w14:textId="77777777" w:rsidR="001F4C59" w:rsidRDefault="001F4C59" w:rsidP="001F4C59">
            <w:pPr>
              <w:pStyle w:val="3-"/>
            </w:pPr>
            <w:r>
              <w:tab/>
            </w:r>
            <w:r>
              <w:tab/>
            </w:r>
            <w:r>
              <w:tab/>
              <w:t>pthread_mutex_unlock(&amp;s_mutex);</w:t>
            </w:r>
          </w:p>
          <w:p w14:paraId="767D04BE" w14:textId="77777777" w:rsidR="001F4C59" w:rsidRDefault="001F4C59" w:rsidP="001F4C59">
            <w:pPr>
              <w:pStyle w:val="3-"/>
            </w:pPr>
            <w:r>
              <w:tab/>
            </w:r>
            <w:r>
              <w:tab/>
              <w:t>}</w:t>
            </w:r>
          </w:p>
          <w:p w14:paraId="352BD3E7" w14:textId="77777777" w:rsidR="001F4C59" w:rsidRDefault="001F4C59" w:rsidP="001F4C59">
            <w:pPr>
              <w:pStyle w:val="3-"/>
            </w:pPr>
            <w:r>
              <w:tab/>
            </w:r>
            <w:r>
              <w:tab/>
              <w:t>struct timeval end;</w:t>
            </w:r>
          </w:p>
          <w:p w14:paraId="6D6D0787" w14:textId="77777777" w:rsidR="001F4C59" w:rsidRDefault="001F4C59" w:rsidP="001F4C59">
            <w:pPr>
              <w:pStyle w:val="3-"/>
            </w:pPr>
            <w:r>
              <w:tab/>
            </w:r>
            <w:r>
              <w:tab/>
              <w:t>gettimeofday(&amp;end, NULL);</w:t>
            </w:r>
          </w:p>
          <w:p w14:paraId="0AC6B23E" w14:textId="77777777" w:rsidR="001F4C59" w:rsidRDefault="001F4C59" w:rsidP="001F4C59">
            <w:pPr>
              <w:pStyle w:val="3-"/>
            </w:pPr>
            <w:r>
              <w:tab/>
            </w:r>
            <w:r>
              <w:tab/>
              <w:t>struct timeval duration;</w:t>
            </w:r>
          </w:p>
          <w:p w14:paraId="03B0B318" w14:textId="77777777" w:rsidR="001F4C59" w:rsidRDefault="001F4C59" w:rsidP="001F4C59">
            <w:pPr>
              <w:pStyle w:val="3-"/>
            </w:pPr>
            <w:r>
              <w:tab/>
            </w:r>
            <w:r>
              <w:tab/>
              <w:t>if( end.tv_usec &gt;= begin.tv_usec)</w:t>
            </w:r>
          </w:p>
          <w:p w14:paraId="2CD34688" w14:textId="77777777" w:rsidR="001F4C59" w:rsidRDefault="001F4C59" w:rsidP="001F4C59">
            <w:pPr>
              <w:pStyle w:val="3-"/>
            </w:pPr>
            <w:r>
              <w:tab/>
            </w:r>
            <w:r>
              <w:tab/>
              <w:t>{</w:t>
            </w:r>
          </w:p>
          <w:p w14:paraId="4045ACB1" w14:textId="77777777" w:rsidR="001F4C59" w:rsidRDefault="001F4C59" w:rsidP="001F4C59">
            <w:pPr>
              <w:pStyle w:val="3-"/>
            </w:pPr>
            <w:r>
              <w:tab/>
            </w:r>
            <w:r>
              <w:tab/>
            </w:r>
            <w:r>
              <w:tab/>
              <w:t>duration.tv_sec = end.tv_sec - begin.tv_sec;</w:t>
            </w:r>
          </w:p>
          <w:p w14:paraId="4BFEE19C" w14:textId="77777777" w:rsidR="001F4C59" w:rsidRDefault="001F4C59" w:rsidP="001F4C59">
            <w:pPr>
              <w:pStyle w:val="3-"/>
            </w:pPr>
            <w:r>
              <w:tab/>
            </w:r>
            <w:r>
              <w:tab/>
            </w:r>
            <w:r>
              <w:tab/>
              <w:t>duration.tv_usec = end.tv_usec - begin.tv_usec;</w:t>
            </w:r>
          </w:p>
          <w:p w14:paraId="0C21F950" w14:textId="77777777" w:rsidR="001F4C59" w:rsidRDefault="001F4C59" w:rsidP="001F4C59">
            <w:pPr>
              <w:pStyle w:val="3-"/>
            </w:pPr>
            <w:r>
              <w:tab/>
            </w:r>
            <w:r>
              <w:tab/>
              <w:t>}</w:t>
            </w:r>
          </w:p>
          <w:p w14:paraId="0E662B29" w14:textId="77777777" w:rsidR="001F4C59" w:rsidRDefault="001F4C59" w:rsidP="001F4C59">
            <w:pPr>
              <w:pStyle w:val="3-"/>
            </w:pPr>
            <w:r>
              <w:tab/>
            </w:r>
            <w:r>
              <w:tab/>
              <w:t>else</w:t>
            </w:r>
          </w:p>
          <w:p w14:paraId="0092871C" w14:textId="77777777" w:rsidR="001F4C59" w:rsidRDefault="001F4C59" w:rsidP="001F4C59">
            <w:pPr>
              <w:pStyle w:val="3-"/>
            </w:pPr>
            <w:r>
              <w:tab/>
            </w:r>
            <w:r>
              <w:tab/>
              <w:t>{</w:t>
            </w:r>
          </w:p>
          <w:p w14:paraId="1055EE07" w14:textId="77777777" w:rsidR="001F4C59" w:rsidRDefault="001F4C59" w:rsidP="001F4C59">
            <w:pPr>
              <w:pStyle w:val="3-"/>
            </w:pPr>
            <w:r>
              <w:tab/>
            </w:r>
            <w:r>
              <w:tab/>
            </w:r>
            <w:r>
              <w:tab/>
              <w:t>duration.tv_sec = end.tv_sec - begin.tv_sec - 1;</w:t>
            </w:r>
          </w:p>
          <w:p w14:paraId="4B994681" w14:textId="77777777" w:rsidR="001F4C59" w:rsidRDefault="001F4C59" w:rsidP="001F4C59">
            <w:pPr>
              <w:pStyle w:val="3-"/>
            </w:pPr>
            <w:r>
              <w:tab/>
            </w:r>
            <w:r>
              <w:tab/>
            </w:r>
            <w:r>
              <w:tab/>
              <w:t>duration.tv_usec = 1000000 - begin.tv_usec + end.tv_usec;</w:t>
            </w:r>
          </w:p>
          <w:p w14:paraId="52329E8A" w14:textId="77777777" w:rsidR="001F4C59" w:rsidRDefault="001F4C59" w:rsidP="001F4C59">
            <w:pPr>
              <w:pStyle w:val="3-"/>
            </w:pPr>
            <w:r>
              <w:tab/>
            </w:r>
            <w:r>
              <w:tab/>
              <w:t>}</w:t>
            </w:r>
          </w:p>
          <w:p w14:paraId="7AF8E3DA" w14:textId="77777777" w:rsidR="001F4C59" w:rsidRDefault="001F4C59" w:rsidP="001F4C59">
            <w:pPr>
              <w:pStyle w:val="3-"/>
            </w:pPr>
            <w:r>
              <w:tab/>
            </w:r>
            <w:r>
              <w:tab/>
              <w:t>printf("Mutex * %d = %d.%06d sec\n", TEST_TIMES, duration.tv_sec, duration.tv_usec);</w:t>
            </w:r>
          </w:p>
          <w:p w14:paraId="394A2C97" w14:textId="77777777" w:rsidR="001F4C59" w:rsidRDefault="001F4C59" w:rsidP="001F4C59">
            <w:pPr>
              <w:pStyle w:val="3-"/>
            </w:pPr>
            <w:r>
              <w:tab/>
              <w:t>}</w:t>
            </w:r>
          </w:p>
          <w:p w14:paraId="6D9D6336" w14:textId="77777777" w:rsidR="001F4C59" w:rsidRDefault="001F4C59" w:rsidP="001F4C59">
            <w:pPr>
              <w:pStyle w:val="3-"/>
            </w:pPr>
            <w:r>
              <w:tab/>
            </w:r>
          </w:p>
          <w:p w14:paraId="49F3FDF6" w14:textId="77777777" w:rsidR="001F4C59" w:rsidRDefault="001F4C59" w:rsidP="001F4C59">
            <w:pPr>
              <w:pStyle w:val="3-"/>
              <w:rPr>
                <w:rFonts w:hint="eastAsia"/>
              </w:rPr>
            </w:pPr>
            <w:r>
              <w:rPr>
                <w:rFonts w:hint="eastAsia"/>
              </w:rPr>
              <w:tab/>
              <w:t>//ミューテックス破棄</w:t>
            </w:r>
          </w:p>
          <w:p w14:paraId="30629D36" w14:textId="77777777" w:rsidR="001F4C59" w:rsidRDefault="001F4C59" w:rsidP="001F4C59">
            <w:pPr>
              <w:pStyle w:val="3-"/>
              <w:rPr>
                <w:rFonts w:hint="eastAsia"/>
              </w:rPr>
            </w:pPr>
            <w:r>
              <w:rPr>
                <w:rFonts w:hint="eastAsia"/>
              </w:rPr>
              <w:tab/>
              <w:t>//※PTHREAD_MUTEX_INITIALIZER で初期化している場合は不要</w:t>
            </w:r>
          </w:p>
          <w:p w14:paraId="5235E819" w14:textId="77777777" w:rsidR="001F4C59" w:rsidRDefault="001F4C59" w:rsidP="001F4C59">
            <w:pPr>
              <w:pStyle w:val="3-"/>
            </w:pPr>
            <w:r>
              <w:tab/>
              <w:t>{</w:t>
            </w:r>
          </w:p>
          <w:p w14:paraId="7915EBDC" w14:textId="77777777" w:rsidR="001F4C59" w:rsidRDefault="001F4C59" w:rsidP="001F4C59">
            <w:pPr>
              <w:pStyle w:val="3-"/>
            </w:pPr>
            <w:r>
              <w:tab/>
              <w:t>//</w:t>
            </w:r>
            <w:r>
              <w:tab/>
              <w:t>pthread_mutex_destroy(&amp;s_mutex);</w:t>
            </w:r>
          </w:p>
          <w:p w14:paraId="59063C86" w14:textId="77777777" w:rsidR="001F4C59" w:rsidRDefault="001F4C59" w:rsidP="001F4C59">
            <w:pPr>
              <w:pStyle w:val="3-"/>
            </w:pPr>
            <w:r>
              <w:tab/>
              <w:t>}</w:t>
            </w:r>
          </w:p>
          <w:p w14:paraId="5F4CC635" w14:textId="77777777" w:rsidR="001F4C59" w:rsidRDefault="001F4C59" w:rsidP="001F4C59">
            <w:pPr>
              <w:pStyle w:val="3-"/>
            </w:pPr>
            <w:r>
              <w:tab/>
            </w:r>
          </w:p>
          <w:p w14:paraId="1F5CBDD1" w14:textId="77777777" w:rsidR="001F4C59" w:rsidRDefault="001F4C59" w:rsidP="001F4C59">
            <w:pPr>
              <w:pStyle w:val="3-"/>
            </w:pPr>
            <w:r>
              <w:tab/>
              <w:t>return EXIT_SUCCESS;</w:t>
            </w:r>
          </w:p>
          <w:p w14:paraId="75C44BE5" w14:textId="359B6755" w:rsidR="00DE3BF2" w:rsidRPr="00DE3BF2" w:rsidRDefault="001F4C59" w:rsidP="001F4C59">
            <w:pPr>
              <w:pStyle w:val="3-"/>
              <w:rPr>
                <w:rFonts w:hint="eastAsia"/>
              </w:rPr>
            </w:pPr>
            <w:r>
              <w:t>}</w:t>
            </w:r>
          </w:p>
        </w:tc>
      </w:tr>
    </w:tbl>
    <w:p w14:paraId="59433F44" w14:textId="77777777" w:rsidR="00DE3BF2" w:rsidRPr="00DE3BF2" w:rsidRDefault="00DE3BF2" w:rsidP="009324B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E3BF2" w14:paraId="1990E794" w14:textId="77777777" w:rsidTr="000A1665">
        <w:tc>
          <w:tcPr>
            <w:tcW w:w="8494" w:type="dxa"/>
          </w:tcPr>
          <w:p w14:paraId="4963E5A9" w14:textId="77777777" w:rsidR="001F4C59" w:rsidRDefault="001F4C59" w:rsidP="001F4C59">
            <w:pPr>
              <w:pStyle w:val="3-"/>
            </w:pPr>
            <w:r>
              <w:t>$ ./sync</w:t>
            </w:r>
          </w:p>
          <w:p w14:paraId="186E65F4" w14:textId="77777777" w:rsidR="001F4C59" w:rsidRPr="001F4C59" w:rsidRDefault="001F4C59" w:rsidP="001F4C59">
            <w:pPr>
              <w:pStyle w:val="3-"/>
              <w:rPr>
                <w:rFonts w:hint="eastAsia"/>
                <w:color w:val="auto"/>
              </w:rPr>
            </w:pPr>
            <w:r w:rsidRPr="001F4C59">
              <w:rPr>
                <w:rFonts w:hint="eastAsia"/>
                <w:color w:val="auto"/>
              </w:rPr>
              <w:t>- begin:三郎 -</w:t>
            </w:r>
          </w:p>
          <w:p w14:paraId="5E4A0826" w14:textId="77777777" w:rsidR="001F4C59" w:rsidRPr="001F4C59" w:rsidRDefault="001F4C59" w:rsidP="001F4C59">
            <w:pPr>
              <w:pStyle w:val="3-"/>
              <w:rPr>
                <w:rFonts w:hint="eastAsia"/>
                <w:color w:val="auto"/>
              </w:rPr>
            </w:pPr>
            <w:r w:rsidRPr="001F4C59">
              <w:rPr>
                <w:rFonts w:hint="eastAsia"/>
                <w:color w:val="auto"/>
              </w:rPr>
              <w:t>三郎: [BEFORE] commonData=0, tlsData=0</w:t>
            </w:r>
          </w:p>
          <w:p w14:paraId="592770B8" w14:textId="77777777" w:rsidR="001F4C59" w:rsidRPr="001F4C59" w:rsidRDefault="001F4C59" w:rsidP="001F4C59">
            <w:pPr>
              <w:pStyle w:val="3-"/>
              <w:rPr>
                <w:rFonts w:hint="eastAsia"/>
                <w:color w:val="auto"/>
              </w:rPr>
            </w:pPr>
            <w:r w:rsidRPr="001F4C59">
              <w:rPr>
                <w:rFonts w:hint="eastAsia"/>
                <w:color w:val="auto"/>
              </w:rPr>
              <w:t>三郎: [AFTER]  commonData=1, tlsData=1</w:t>
            </w:r>
          </w:p>
          <w:p w14:paraId="591C37A8" w14:textId="77777777" w:rsidR="001F4C59" w:rsidRPr="001F4C59" w:rsidRDefault="001F4C59" w:rsidP="001F4C59">
            <w:pPr>
              <w:pStyle w:val="3-"/>
              <w:rPr>
                <w:rFonts w:hint="eastAsia"/>
                <w:color w:val="auto"/>
              </w:rPr>
            </w:pPr>
            <w:r w:rsidRPr="001F4C59">
              <w:rPr>
                <w:rFonts w:hint="eastAsia"/>
                <w:color w:val="auto"/>
              </w:rPr>
              <w:t>三郎: [BEFORE] commonData=1, tlsData=1</w:t>
            </w:r>
          </w:p>
          <w:p w14:paraId="2A9008B1" w14:textId="77777777" w:rsidR="001F4C59" w:rsidRPr="001F4C59" w:rsidRDefault="001F4C59" w:rsidP="001F4C59">
            <w:pPr>
              <w:pStyle w:val="3-"/>
              <w:rPr>
                <w:rFonts w:hint="eastAsia"/>
                <w:color w:val="auto"/>
              </w:rPr>
            </w:pPr>
            <w:r w:rsidRPr="001F4C59">
              <w:rPr>
                <w:rFonts w:hint="eastAsia"/>
                <w:color w:val="auto"/>
              </w:rPr>
              <w:t>- begin:太郎 -</w:t>
            </w:r>
          </w:p>
          <w:p w14:paraId="72AA2DEA" w14:textId="77777777" w:rsidR="001F4C59" w:rsidRPr="001F4C59" w:rsidRDefault="001F4C59" w:rsidP="001F4C59">
            <w:pPr>
              <w:pStyle w:val="3-"/>
              <w:rPr>
                <w:rFonts w:hint="eastAsia"/>
                <w:color w:val="auto"/>
              </w:rPr>
            </w:pPr>
            <w:r w:rsidRPr="001F4C59">
              <w:rPr>
                <w:rFonts w:hint="eastAsia"/>
                <w:color w:val="auto"/>
              </w:rPr>
              <w:t>三郎: [AFTER]  commonData=2, tlsData=2</w:t>
            </w:r>
          </w:p>
          <w:p w14:paraId="05B04C05" w14:textId="77777777" w:rsidR="001F4C59" w:rsidRPr="001F4C59" w:rsidRDefault="001F4C59" w:rsidP="001F4C59">
            <w:pPr>
              <w:pStyle w:val="3-"/>
              <w:rPr>
                <w:rFonts w:hint="eastAsia"/>
                <w:color w:val="auto"/>
              </w:rPr>
            </w:pPr>
            <w:r w:rsidRPr="001F4C59">
              <w:rPr>
                <w:rFonts w:hint="eastAsia"/>
                <w:color w:val="auto"/>
              </w:rPr>
              <w:lastRenderedPageBreak/>
              <w:t>太郎: [BEFORE] commonData=2, tlsData=0</w:t>
            </w:r>
          </w:p>
          <w:p w14:paraId="5760FF68" w14:textId="77777777" w:rsidR="001F4C59" w:rsidRPr="001F4C59" w:rsidRDefault="001F4C59" w:rsidP="001F4C59">
            <w:pPr>
              <w:pStyle w:val="3-"/>
              <w:rPr>
                <w:rFonts w:hint="eastAsia"/>
                <w:color w:val="auto"/>
              </w:rPr>
            </w:pPr>
            <w:r w:rsidRPr="001F4C59">
              <w:rPr>
                <w:rFonts w:hint="eastAsia"/>
                <w:color w:val="auto"/>
              </w:rPr>
              <w:t>- begin:次郎 -</w:t>
            </w:r>
          </w:p>
          <w:p w14:paraId="3F331D56" w14:textId="77777777" w:rsidR="001F4C59" w:rsidRPr="001F4C59" w:rsidRDefault="001F4C59" w:rsidP="001F4C59">
            <w:pPr>
              <w:pStyle w:val="3-"/>
              <w:rPr>
                <w:rFonts w:hint="eastAsia"/>
                <w:color w:val="auto"/>
              </w:rPr>
            </w:pPr>
            <w:r w:rsidRPr="001F4C59">
              <w:rPr>
                <w:rFonts w:hint="eastAsia"/>
                <w:color w:val="auto"/>
              </w:rPr>
              <w:t>太郎: [AFTER]  commonData=3, tlsData=1</w:t>
            </w:r>
          </w:p>
          <w:p w14:paraId="26F93CF1" w14:textId="77777777" w:rsidR="001F4C59" w:rsidRPr="001F4C59" w:rsidRDefault="001F4C59" w:rsidP="001F4C59">
            <w:pPr>
              <w:pStyle w:val="3-"/>
              <w:rPr>
                <w:rFonts w:hint="eastAsia"/>
                <w:color w:val="auto"/>
              </w:rPr>
            </w:pPr>
            <w:r w:rsidRPr="001F4C59">
              <w:rPr>
                <w:rFonts w:hint="eastAsia"/>
                <w:color w:val="auto"/>
              </w:rPr>
              <w:t>三郎: [BEFORE] commonData=3, tlsData=2</w:t>
            </w:r>
          </w:p>
          <w:p w14:paraId="42A3B514" w14:textId="77777777" w:rsidR="001F4C59" w:rsidRPr="001F4C59" w:rsidRDefault="001F4C59" w:rsidP="001F4C59">
            <w:pPr>
              <w:pStyle w:val="3-"/>
              <w:rPr>
                <w:rFonts w:hint="eastAsia"/>
                <w:color w:val="auto"/>
              </w:rPr>
            </w:pPr>
            <w:r w:rsidRPr="001F4C59">
              <w:rPr>
                <w:rFonts w:hint="eastAsia"/>
                <w:color w:val="auto"/>
              </w:rPr>
              <w:t>三郎: [AFTER]  commonData=4, tlsData=3</w:t>
            </w:r>
          </w:p>
          <w:p w14:paraId="1D669DB4" w14:textId="77777777" w:rsidR="001F4C59" w:rsidRPr="001F4C59" w:rsidRDefault="001F4C59" w:rsidP="001F4C59">
            <w:pPr>
              <w:pStyle w:val="3-"/>
              <w:rPr>
                <w:rFonts w:hint="eastAsia"/>
                <w:color w:val="auto"/>
              </w:rPr>
            </w:pPr>
            <w:r w:rsidRPr="001F4C59">
              <w:rPr>
                <w:rFonts w:hint="eastAsia"/>
                <w:color w:val="auto"/>
              </w:rPr>
              <w:t>次郎: [BEFORE] commonData=4, tlsData=0</w:t>
            </w:r>
          </w:p>
          <w:p w14:paraId="04BCC947" w14:textId="77777777" w:rsidR="001F4C59" w:rsidRPr="001F4C59" w:rsidRDefault="001F4C59" w:rsidP="001F4C59">
            <w:pPr>
              <w:pStyle w:val="3-"/>
              <w:rPr>
                <w:rFonts w:hint="eastAsia"/>
                <w:color w:val="auto"/>
              </w:rPr>
            </w:pPr>
            <w:r w:rsidRPr="001F4C59">
              <w:rPr>
                <w:rFonts w:hint="eastAsia"/>
                <w:color w:val="auto"/>
              </w:rPr>
              <w:t>- end:三郎 -</w:t>
            </w:r>
          </w:p>
          <w:p w14:paraId="598255D3" w14:textId="77777777" w:rsidR="001F4C59" w:rsidRPr="001F4C59" w:rsidRDefault="001F4C59" w:rsidP="001F4C59">
            <w:pPr>
              <w:pStyle w:val="3-"/>
              <w:rPr>
                <w:rFonts w:hint="eastAsia"/>
                <w:color w:val="auto"/>
              </w:rPr>
            </w:pPr>
            <w:r w:rsidRPr="001F4C59">
              <w:rPr>
                <w:rFonts w:hint="eastAsia"/>
                <w:color w:val="auto"/>
              </w:rPr>
              <w:t>次郎: [AFTER]  commonData=5, tlsData=1</w:t>
            </w:r>
          </w:p>
          <w:p w14:paraId="78235FDB" w14:textId="77777777" w:rsidR="001F4C59" w:rsidRPr="001F4C59" w:rsidRDefault="001F4C59" w:rsidP="001F4C59">
            <w:pPr>
              <w:pStyle w:val="3-"/>
              <w:rPr>
                <w:rFonts w:hint="eastAsia"/>
                <w:color w:val="auto"/>
              </w:rPr>
            </w:pPr>
            <w:r w:rsidRPr="001F4C59">
              <w:rPr>
                <w:rFonts w:hint="eastAsia"/>
                <w:color w:val="auto"/>
              </w:rPr>
              <w:t>太郎: [BEFORE] commonData=5, tlsData=1</w:t>
            </w:r>
          </w:p>
          <w:p w14:paraId="00215D75" w14:textId="77777777" w:rsidR="001F4C59" w:rsidRPr="001F4C59" w:rsidRDefault="001F4C59" w:rsidP="001F4C59">
            <w:pPr>
              <w:pStyle w:val="3-"/>
              <w:rPr>
                <w:rFonts w:hint="eastAsia"/>
                <w:color w:val="auto"/>
              </w:rPr>
            </w:pPr>
            <w:r w:rsidRPr="001F4C59">
              <w:rPr>
                <w:rFonts w:hint="eastAsia"/>
                <w:color w:val="auto"/>
              </w:rPr>
              <w:t>太郎: [AFTER]  commonData=6, tlsData=2</w:t>
            </w:r>
          </w:p>
          <w:p w14:paraId="1B0AFF96" w14:textId="77777777" w:rsidR="001F4C59" w:rsidRPr="001F4C59" w:rsidRDefault="001F4C59" w:rsidP="001F4C59">
            <w:pPr>
              <w:pStyle w:val="3-"/>
              <w:rPr>
                <w:rFonts w:hint="eastAsia"/>
                <w:color w:val="auto"/>
              </w:rPr>
            </w:pPr>
            <w:r w:rsidRPr="001F4C59">
              <w:rPr>
                <w:rFonts w:hint="eastAsia"/>
                <w:color w:val="auto"/>
              </w:rPr>
              <w:t>次郎: [BEFORE] commonData=6, tlsData=1</w:t>
            </w:r>
          </w:p>
          <w:p w14:paraId="0FFBEC2C" w14:textId="77777777" w:rsidR="001F4C59" w:rsidRPr="001F4C59" w:rsidRDefault="001F4C59" w:rsidP="001F4C59">
            <w:pPr>
              <w:pStyle w:val="3-"/>
              <w:rPr>
                <w:rFonts w:hint="eastAsia"/>
                <w:color w:val="auto"/>
              </w:rPr>
            </w:pPr>
            <w:r w:rsidRPr="001F4C59">
              <w:rPr>
                <w:rFonts w:hint="eastAsia"/>
                <w:color w:val="auto"/>
              </w:rPr>
              <w:t>次郎: [AFTER]  commonData=7, tlsData=2</w:t>
            </w:r>
          </w:p>
          <w:p w14:paraId="4EA00B35" w14:textId="77777777" w:rsidR="001F4C59" w:rsidRPr="001F4C59" w:rsidRDefault="001F4C59" w:rsidP="001F4C59">
            <w:pPr>
              <w:pStyle w:val="3-"/>
              <w:rPr>
                <w:rFonts w:hint="eastAsia"/>
                <w:color w:val="auto"/>
              </w:rPr>
            </w:pPr>
            <w:r w:rsidRPr="001F4C59">
              <w:rPr>
                <w:rFonts w:hint="eastAsia"/>
                <w:color w:val="auto"/>
              </w:rPr>
              <w:t>太郎: [BEFORE] commonData=7, tlsData=2</w:t>
            </w:r>
          </w:p>
          <w:p w14:paraId="6CDAC512" w14:textId="77777777" w:rsidR="001F4C59" w:rsidRPr="001F4C59" w:rsidRDefault="001F4C59" w:rsidP="001F4C59">
            <w:pPr>
              <w:pStyle w:val="3-"/>
              <w:rPr>
                <w:rFonts w:hint="eastAsia"/>
                <w:color w:val="auto"/>
              </w:rPr>
            </w:pPr>
            <w:r w:rsidRPr="001F4C59">
              <w:rPr>
                <w:rFonts w:hint="eastAsia"/>
                <w:color w:val="auto"/>
              </w:rPr>
              <w:t>太郎: [AFTER]  commonData=8, tlsData=3</w:t>
            </w:r>
          </w:p>
          <w:p w14:paraId="1FC7350F" w14:textId="77777777" w:rsidR="001F4C59" w:rsidRPr="001F4C59" w:rsidRDefault="001F4C59" w:rsidP="001F4C59">
            <w:pPr>
              <w:pStyle w:val="3-"/>
              <w:rPr>
                <w:rFonts w:hint="eastAsia"/>
                <w:color w:val="auto"/>
              </w:rPr>
            </w:pPr>
            <w:r w:rsidRPr="001F4C59">
              <w:rPr>
                <w:rFonts w:hint="eastAsia"/>
                <w:color w:val="auto"/>
              </w:rPr>
              <w:t>次郎: [BEFORE] commonData=8, tlsData=2</w:t>
            </w:r>
          </w:p>
          <w:p w14:paraId="384B3B1E" w14:textId="77777777" w:rsidR="001F4C59" w:rsidRPr="001F4C59" w:rsidRDefault="001F4C59" w:rsidP="001F4C59">
            <w:pPr>
              <w:pStyle w:val="3-"/>
              <w:rPr>
                <w:rFonts w:hint="eastAsia"/>
                <w:color w:val="auto"/>
              </w:rPr>
            </w:pPr>
            <w:r w:rsidRPr="001F4C59">
              <w:rPr>
                <w:rFonts w:hint="eastAsia"/>
                <w:color w:val="auto"/>
              </w:rPr>
              <w:t>- end:太郎 -</w:t>
            </w:r>
          </w:p>
          <w:p w14:paraId="3927D05B" w14:textId="77777777" w:rsidR="001F4C59" w:rsidRPr="001F4C59" w:rsidRDefault="001F4C59" w:rsidP="001F4C59">
            <w:pPr>
              <w:pStyle w:val="3-"/>
              <w:rPr>
                <w:rFonts w:hint="eastAsia"/>
                <w:color w:val="auto"/>
              </w:rPr>
            </w:pPr>
            <w:r w:rsidRPr="001F4C59">
              <w:rPr>
                <w:rFonts w:hint="eastAsia"/>
                <w:color w:val="auto"/>
              </w:rPr>
              <w:t>次郎: [AFTER]  commonData=9, tlsData=3</w:t>
            </w:r>
          </w:p>
          <w:p w14:paraId="47710076" w14:textId="77777777" w:rsidR="001F4C59" w:rsidRPr="001F4C59" w:rsidRDefault="001F4C59" w:rsidP="001F4C59">
            <w:pPr>
              <w:pStyle w:val="3-"/>
              <w:rPr>
                <w:rFonts w:hint="eastAsia"/>
                <w:color w:val="auto"/>
              </w:rPr>
            </w:pPr>
            <w:r w:rsidRPr="001F4C59">
              <w:rPr>
                <w:rFonts w:hint="eastAsia"/>
                <w:color w:val="auto"/>
              </w:rPr>
              <w:t>- end:次郎 -</w:t>
            </w:r>
          </w:p>
          <w:p w14:paraId="03DEE8AD" w14:textId="552B7AB2" w:rsidR="00DE3BF2" w:rsidRPr="00DD51B6" w:rsidRDefault="001F4C59" w:rsidP="001F4C59">
            <w:pPr>
              <w:pStyle w:val="3-"/>
            </w:pPr>
            <w:r w:rsidRPr="001F4C59">
              <w:rPr>
                <w:color w:val="auto"/>
              </w:rPr>
              <w:t>Mutex * 10000000 = 0.579944 sec</w:t>
            </w:r>
          </w:p>
        </w:tc>
      </w:tr>
    </w:tbl>
    <w:p w14:paraId="6710CB1E" w14:textId="45C54C6C" w:rsidR="00DE3BF2" w:rsidRDefault="00DE3BF2" w:rsidP="00DE3BF2">
      <w:pPr>
        <w:pStyle w:val="3"/>
      </w:pPr>
      <w:r>
        <w:lastRenderedPageBreak/>
        <w:t>Win32</w:t>
      </w:r>
      <w:r w:rsidR="000D7241">
        <w:t>API</w:t>
      </w:r>
      <w:r>
        <w:t>版</w:t>
      </w:r>
      <w:r>
        <w:rPr>
          <w:rFonts w:hint="eastAsia"/>
        </w:rPr>
        <w:t>（名前なし）</w:t>
      </w:r>
    </w:p>
    <w:p w14:paraId="0A4D1A24" w14:textId="3D11A034" w:rsidR="00DE3BF2" w:rsidRDefault="001F4C59" w:rsidP="00DE3BF2">
      <w:pPr>
        <w:pStyle w:val="aa"/>
        <w:ind w:left="447" w:firstLine="283"/>
      </w:pPr>
      <w:r>
        <w:t>Win32</w:t>
      </w:r>
      <w:r w:rsidR="000D7241">
        <w:t>API</w:t>
      </w:r>
      <w:r>
        <w:t>版のミューテックス。</w:t>
      </w:r>
    </w:p>
    <w:p w14:paraId="2BAD84BA" w14:textId="17E73155" w:rsidR="001F4C59" w:rsidRDefault="001F4C59" w:rsidP="00DE3BF2">
      <w:pPr>
        <w:pStyle w:val="aa"/>
        <w:ind w:left="447" w:firstLine="283"/>
        <w:rPr>
          <w:rFonts w:hint="eastAsia"/>
        </w:rPr>
      </w:pPr>
      <w:r>
        <w:t>同一スレッドが何度もロックを取得</w:t>
      </w:r>
      <w:r w:rsidR="00897D74">
        <w:t>してもデッドロックを起こさず</w:t>
      </w:r>
      <w:r>
        <w:t>、</w:t>
      </w:r>
      <w:r w:rsidR="00897D74">
        <w:t>また、</w:t>
      </w:r>
      <w:r>
        <w:t>一回の解放で</w:t>
      </w:r>
      <w:r w:rsidR="00897D74">
        <w:t>済む点が特徴。これに対して、クリティカルセクションや</w:t>
      </w:r>
      <w:r w:rsidR="00897D74">
        <w:rPr>
          <w:rFonts w:hint="eastAsia"/>
        </w:rPr>
        <w:t>P</w:t>
      </w:r>
      <w:r w:rsidR="00897D74">
        <w:t>osix</w:t>
      </w:r>
      <w:r w:rsidR="00897D74">
        <w:t>版ミューテックスは再帰ロックであり、取得した数だけ解放する必要がある。</w:t>
      </w:r>
    </w:p>
    <w:p w14:paraId="2E6CB988" w14:textId="3E73E126" w:rsidR="001F4C59" w:rsidRDefault="001F4C59" w:rsidP="001F4C59">
      <w:pPr>
        <w:pStyle w:val="aa"/>
        <w:keepNext/>
        <w:widowControl/>
        <w:spacing w:beforeLines="50" w:before="180"/>
        <w:ind w:leftChars="203" w:left="447" w:hangingChars="10" w:hanging="21"/>
      </w:pPr>
      <w:r>
        <w:t>Win32</w:t>
      </w:r>
      <w:r w:rsidR="000D7241">
        <w:t>API</w:t>
      </w:r>
      <w:r>
        <w:rPr>
          <w:rFonts w:hint="eastAsia"/>
        </w:rPr>
        <w:t>版</w:t>
      </w:r>
      <w:r>
        <w:t>ミューテックス</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E3BF2" w14:paraId="1A8B60C8" w14:textId="77777777" w:rsidTr="000A1665">
        <w:tc>
          <w:tcPr>
            <w:tcW w:w="8494" w:type="dxa"/>
          </w:tcPr>
          <w:p w14:paraId="5D1A6AB7" w14:textId="77777777" w:rsidR="00A7686B" w:rsidRDefault="00A7686B" w:rsidP="00A7686B">
            <w:pPr>
              <w:pStyle w:val="3-"/>
            </w:pPr>
            <w:r>
              <w:t>#include &lt;stdio.h&gt;</w:t>
            </w:r>
          </w:p>
          <w:p w14:paraId="597CCACA" w14:textId="77777777" w:rsidR="00A7686B" w:rsidRDefault="00A7686B" w:rsidP="00A7686B">
            <w:pPr>
              <w:pStyle w:val="3-"/>
            </w:pPr>
            <w:r>
              <w:t>#include &lt;stdlib.h&gt;</w:t>
            </w:r>
          </w:p>
          <w:p w14:paraId="237C9F32" w14:textId="77777777" w:rsidR="00A7686B" w:rsidRDefault="00A7686B" w:rsidP="00A7686B">
            <w:pPr>
              <w:pStyle w:val="3-"/>
            </w:pPr>
          </w:p>
          <w:p w14:paraId="7EF405A5" w14:textId="77777777" w:rsidR="00A7686B" w:rsidRDefault="00A7686B" w:rsidP="00A7686B">
            <w:pPr>
              <w:pStyle w:val="3-"/>
            </w:pPr>
            <w:r>
              <w:t>#include &lt;Windows.h&gt;</w:t>
            </w:r>
          </w:p>
          <w:p w14:paraId="72898BE4" w14:textId="77777777" w:rsidR="00A7686B" w:rsidRDefault="00A7686B" w:rsidP="00A7686B">
            <w:pPr>
              <w:pStyle w:val="3-"/>
            </w:pPr>
            <w:r>
              <w:t>#include &lt;Process.h&gt;</w:t>
            </w:r>
          </w:p>
          <w:p w14:paraId="21C89AE6" w14:textId="77777777" w:rsidR="00A7686B" w:rsidRDefault="00A7686B" w:rsidP="00A7686B">
            <w:pPr>
              <w:pStyle w:val="3-"/>
            </w:pPr>
          </w:p>
          <w:p w14:paraId="27EB20C7" w14:textId="77777777" w:rsidR="00A7686B" w:rsidRDefault="00A7686B" w:rsidP="00A7686B">
            <w:pPr>
              <w:pStyle w:val="3-"/>
              <w:rPr>
                <w:rFonts w:hint="eastAsia"/>
              </w:rPr>
            </w:pPr>
            <w:r>
              <w:rPr>
                <w:rFonts w:hint="eastAsia"/>
              </w:rPr>
              <w:t>//ミューテックスハンドル</w:t>
            </w:r>
          </w:p>
          <w:p w14:paraId="0255471E" w14:textId="77777777" w:rsidR="00A7686B" w:rsidRDefault="00A7686B" w:rsidP="00A7686B">
            <w:pPr>
              <w:pStyle w:val="3-"/>
            </w:pPr>
            <w:r>
              <w:t>static HANDLE s_hMutex = INVALID_HANDLE_VALUE;</w:t>
            </w:r>
          </w:p>
          <w:p w14:paraId="1C95EEB1" w14:textId="77777777" w:rsidR="00A7686B" w:rsidRDefault="00A7686B" w:rsidP="00A7686B">
            <w:pPr>
              <w:pStyle w:val="3-"/>
            </w:pPr>
          </w:p>
          <w:p w14:paraId="3EF2B6E6" w14:textId="77777777" w:rsidR="00A7686B" w:rsidRDefault="00A7686B" w:rsidP="00A7686B">
            <w:pPr>
              <w:pStyle w:val="3-"/>
              <w:rPr>
                <w:rFonts w:hint="eastAsia"/>
              </w:rPr>
            </w:pPr>
            <w:r>
              <w:rPr>
                <w:rFonts w:hint="eastAsia"/>
              </w:rPr>
              <w:t>//共有データ</w:t>
            </w:r>
          </w:p>
          <w:p w14:paraId="005F61B0" w14:textId="77777777" w:rsidR="00A7686B" w:rsidRDefault="00A7686B" w:rsidP="00A7686B">
            <w:pPr>
              <w:pStyle w:val="3-"/>
            </w:pPr>
            <w:r>
              <w:t>static int s_commonData = 0;</w:t>
            </w:r>
          </w:p>
          <w:p w14:paraId="66333F07" w14:textId="77777777" w:rsidR="00A7686B" w:rsidRDefault="00A7686B" w:rsidP="00A7686B">
            <w:pPr>
              <w:pStyle w:val="3-"/>
            </w:pPr>
          </w:p>
          <w:p w14:paraId="5705E22F" w14:textId="77777777" w:rsidR="00A7686B" w:rsidRDefault="00A7686B" w:rsidP="00A7686B">
            <w:pPr>
              <w:pStyle w:val="3-"/>
              <w:rPr>
                <w:rFonts w:hint="eastAsia"/>
              </w:rPr>
            </w:pPr>
            <w:r>
              <w:rPr>
                <w:rFonts w:hint="eastAsia"/>
              </w:rPr>
              <w:t>//スレッド固有データ</w:t>
            </w:r>
          </w:p>
          <w:p w14:paraId="17C309DB" w14:textId="77777777" w:rsidR="00A7686B" w:rsidRDefault="00A7686B" w:rsidP="00A7686B">
            <w:pPr>
              <w:pStyle w:val="3-"/>
            </w:pPr>
            <w:r>
              <w:t>__declspec(thread) int s_tlsData = 0;</w:t>
            </w:r>
          </w:p>
          <w:p w14:paraId="305DD5CD" w14:textId="77777777" w:rsidR="00A7686B" w:rsidRDefault="00A7686B" w:rsidP="00A7686B">
            <w:pPr>
              <w:pStyle w:val="3-"/>
            </w:pPr>
          </w:p>
          <w:p w14:paraId="1ADFD8A4" w14:textId="77777777" w:rsidR="00A7686B" w:rsidRDefault="00A7686B" w:rsidP="00A7686B">
            <w:pPr>
              <w:pStyle w:val="3-"/>
              <w:rPr>
                <w:rFonts w:hint="eastAsia"/>
              </w:rPr>
            </w:pPr>
            <w:r>
              <w:rPr>
                <w:rFonts w:hint="eastAsia"/>
              </w:rPr>
              <w:t>//スレッド</w:t>
            </w:r>
          </w:p>
          <w:p w14:paraId="1886C3C7" w14:textId="77777777" w:rsidR="00A7686B" w:rsidRDefault="00A7686B" w:rsidP="00A7686B">
            <w:pPr>
              <w:pStyle w:val="3-"/>
            </w:pPr>
            <w:r>
              <w:t>unsigned int WINAPI threadFunc(void* param_p)</w:t>
            </w:r>
          </w:p>
          <w:p w14:paraId="0511659D" w14:textId="77777777" w:rsidR="00A7686B" w:rsidRDefault="00A7686B" w:rsidP="00A7686B">
            <w:pPr>
              <w:pStyle w:val="3-"/>
            </w:pPr>
            <w:r>
              <w:t>{</w:t>
            </w:r>
          </w:p>
          <w:p w14:paraId="0773F3FB" w14:textId="77777777" w:rsidR="00A7686B" w:rsidRDefault="00A7686B" w:rsidP="00A7686B">
            <w:pPr>
              <w:pStyle w:val="3-"/>
              <w:rPr>
                <w:rFonts w:hint="eastAsia"/>
              </w:rPr>
            </w:pPr>
            <w:r>
              <w:rPr>
                <w:rFonts w:hint="eastAsia"/>
              </w:rPr>
              <w:tab/>
              <w:t>//パラメータ受け取り</w:t>
            </w:r>
          </w:p>
          <w:p w14:paraId="0663A3A7" w14:textId="77777777" w:rsidR="00A7686B" w:rsidRDefault="00A7686B" w:rsidP="00A7686B">
            <w:pPr>
              <w:pStyle w:val="3-"/>
            </w:pPr>
            <w:r>
              <w:tab/>
              <w:t>const char* name = static_cast&lt;const char*&gt;(param_p);</w:t>
            </w:r>
          </w:p>
          <w:p w14:paraId="3789EB60" w14:textId="77777777" w:rsidR="00A7686B" w:rsidRDefault="00A7686B" w:rsidP="00A7686B">
            <w:pPr>
              <w:pStyle w:val="3-"/>
            </w:pPr>
          </w:p>
          <w:p w14:paraId="41179412" w14:textId="77777777" w:rsidR="00A7686B" w:rsidRDefault="00A7686B" w:rsidP="00A7686B">
            <w:pPr>
              <w:pStyle w:val="3-"/>
              <w:rPr>
                <w:rFonts w:hint="eastAsia"/>
              </w:rPr>
            </w:pPr>
            <w:r>
              <w:rPr>
                <w:rFonts w:hint="eastAsia"/>
              </w:rPr>
              <w:tab/>
              <w:t>//開始</w:t>
            </w:r>
          </w:p>
          <w:p w14:paraId="40985A58" w14:textId="77777777" w:rsidR="00A7686B" w:rsidRDefault="00A7686B" w:rsidP="00A7686B">
            <w:pPr>
              <w:pStyle w:val="3-"/>
            </w:pPr>
            <w:r>
              <w:tab/>
              <w:t>printf("- begin:%s -\n", name);</w:t>
            </w:r>
          </w:p>
          <w:p w14:paraId="2FCEB9B6" w14:textId="77777777" w:rsidR="00A7686B" w:rsidRDefault="00A7686B" w:rsidP="00A7686B">
            <w:pPr>
              <w:pStyle w:val="3-"/>
            </w:pPr>
            <w:r>
              <w:tab/>
              <w:t>fflush(stdout);</w:t>
            </w:r>
          </w:p>
          <w:p w14:paraId="28B7497E" w14:textId="77777777" w:rsidR="00A7686B" w:rsidRDefault="00A7686B" w:rsidP="00A7686B">
            <w:pPr>
              <w:pStyle w:val="3-"/>
            </w:pPr>
          </w:p>
          <w:p w14:paraId="1A8B4077" w14:textId="77777777" w:rsidR="00A7686B" w:rsidRDefault="00A7686B" w:rsidP="00A7686B">
            <w:pPr>
              <w:pStyle w:val="3-"/>
              <w:rPr>
                <w:rFonts w:hint="eastAsia"/>
              </w:rPr>
            </w:pPr>
            <w:r>
              <w:rPr>
                <w:rFonts w:hint="eastAsia"/>
              </w:rPr>
              <w:tab/>
              <w:t>//処理</w:t>
            </w:r>
          </w:p>
          <w:p w14:paraId="6B34D8F7" w14:textId="77777777" w:rsidR="00A7686B" w:rsidRDefault="00A7686B" w:rsidP="00A7686B">
            <w:pPr>
              <w:pStyle w:val="3-"/>
            </w:pPr>
            <w:r>
              <w:tab/>
              <w:t>for (int i = 0; i &lt; 3; ++i)</w:t>
            </w:r>
          </w:p>
          <w:p w14:paraId="65745D5C" w14:textId="77777777" w:rsidR="00A7686B" w:rsidRDefault="00A7686B" w:rsidP="00A7686B">
            <w:pPr>
              <w:pStyle w:val="3-"/>
            </w:pPr>
            <w:r>
              <w:tab/>
              <w:t>{</w:t>
            </w:r>
          </w:p>
          <w:p w14:paraId="3C2E8656" w14:textId="77777777" w:rsidR="00A7686B" w:rsidRDefault="00A7686B" w:rsidP="00A7686B">
            <w:pPr>
              <w:pStyle w:val="3-"/>
              <w:rPr>
                <w:rFonts w:hint="eastAsia"/>
              </w:rPr>
            </w:pPr>
            <w:r>
              <w:rPr>
                <w:rFonts w:hint="eastAsia"/>
              </w:rPr>
              <w:tab/>
            </w:r>
            <w:r>
              <w:rPr>
                <w:rFonts w:hint="eastAsia"/>
              </w:rPr>
              <w:tab/>
              <w:t>//ミューテックス取得</w:t>
            </w:r>
          </w:p>
          <w:p w14:paraId="5FE46B01" w14:textId="77777777" w:rsidR="00A7686B" w:rsidRDefault="00A7686B" w:rsidP="00A7686B">
            <w:pPr>
              <w:pStyle w:val="3-"/>
              <w:rPr>
                <w:rFonts w:hint="eastAsia"/>
              </w:rPr>
            </w:pPr>
            <w:r>
              <w:rPr>
                <w:rFonts w:hint="eastAsia"/>
              </w:rPr>
              <w:tab/>
            </w:r>
            <w:r>
              <w:rPr>
                <w:rFonts w:hint="eastAsia"/>
              </w:rPr>
              <w:tab/>
              <w:t>WaitForSingleObject(s_hMutex, INFINITE);//取得できない時に他の処理を行いたい場合はタイムアウト値を指定する</w:t>
            </w:r>
          </w:p>
          <w:p w14:paraId="58E9F66E" w14:textId="77777777" w:rsidR="00A7686B" w:rsidRDefault="00A7686B" w:rsidP="00A7686B">
            <w:pPr>
              <w:pStyle w:val="3-"/>
            </w:pPr>
            <w:r>
              <w:tab/>
            </w:r>
            <w:r>
              <w:tab/>
            </w:r>
          </w:p>
          <w:p w14:paraId="229FB779" w14:textId="77777777" w:rsidR="00A7686B" w:rsidRDefault="00A7686B" w:rsidP="00A7686B">
            <w:pPr>
              <w:pStyle w:val="3-"/>
              <w:rPr>
                <w:rFonts w:hint="eastAsia"/>
              </w:rPr>
            </w:pPr>
            <w:r>
              <w:rPr>
                <w:rFonts w:hint="eastAsia"/>
              </w:rPr>
              <w:lastRenderedPageBreak/>
              <w:tab/>
            </w:r>
            <w:r>
              <w:rPr>
                <w:rFonts w:hint="eastAsia"/>
              </w:rPr>
              <w:tab/>
              <w:t>//データ表示（前）</w:t>
            </w:r>
          </w:p>
          <w:p w14:paraId="644E6ACE" w14:textId="77777777" w:rsidR="00A7686B" w:rsidRDefault="00A7686B" w:rsidP="00A7686B">
            <w:pPr>
              <w:pStyle w:val="3-"/>
            </w:pPr>
            <w:r>
              <w:tab/>
            </w:r>
            <w:r>
              <w:tab/>
              <w:t>printf("%s: [BEFORE] commonData=%d, tlsData=%d\n", name, s_commonData, s_tlsData);</w:t>
            </w:r>
          </w:p>
          <w:p w14:paraId="2F64567A" w14:textId="77777777" w:rsidR="00A7686B" w:rsidRDefault="00A7686B" w:rsidP="00A7686B">
            <w:pPr>
              <w:pStyle w:val="3-"/>
            </w:pPr>
            <w:r>
              <w:tab/>
            </w:r>
            <w:r>
              <w:tab/>
              <w:t>fflush(stdout);</w:t>
            </w:r>
          </w:p>
          <w:p w14:paraId="3756408A" w14:textId="77777777" w:rsidR="00A7686B" w:rsidRDefault="00A7686B" w:rsidP="00A7686B">
            <w:pPr>
              <w:pStyle w:val="3-"/>
            </w:pPr>
          </w:p>
          <w:p w14:paraId="02F6CD25" w14:textId="77777777" w:rsidR="00A7686B" w:rsidRDefault="00A7686B" w:rsidP="00A7686B">
            <w:pPr>
              <w:pStyle w:val="3-"/>
              <w:rPr>
                <w:rFonts w:hint="eastAsia"/>
              </w:rPr>
            </w:pPr>
            <w:r>
              <w:rPr>
                <w:rFonts w:hint="eastAsia"/>
              </w:rPr>
              <w:tab/>
            </w:r>
            <w:r>
              <w:rPr>
                <w:rFonts w:hint="eastAsia"/>
              </w:rPr>
              <w:tab/>
              <w:t>//データ取得</w:t>
            </w:r>
          </w:p>
          <w:p w14:paraId="5128C434" w14:textId="77777777" w:rsidR="00A7686B" w:rsidRDefault="00A7686B" w:rsidP="00A7686B">
            <w:pPr>
              <w:pStyle w:val="3-"/>
            </w:pPr>
            <w:r>
              <w:tab/>
            </w:r>
            <w:r>
              <w:tab/>
              <w:t>int common_data = s_commonData;</w:t>
            </w:r>
          </w:p>
          <w:p w14:paraId="23FBEED6" w14:textId="77777777" w:rsidR="00A7686B" w:rsidRDefault="00A7686B" w:rsidP="00A7686B">
            <w:pPr>
              <w:pStyle w:val="3-"/>
            </w:pPr>
            <w:r>
              <w:tab/>
            </w:r>
            <w:r>
              <w:tab/>
              <w:t>int tls_data = s_tlsData;</w:t>
            </w:r>
          </w:p>
          <w:p w14:paraId="13066076" w14:textId="77777777" w:rsidR="00A7686B" w:rsidRDefault="00A7686B" w:rsidP="00A7686B">
            <w:pPr>
              <w:pStyle w:val="3-"/>
            </w:pPr>
          </w:p>
          <w:p w14:paraId="76AF44BD" w14:textId="77777777" w:rsidR="00A7686B" w:rsidRDefault="00A7686B" w:rsidP="00A7686B">
            <w:pPr>
              <w:pStyle w:val="3-"/>
              <w:rPr>
                <w:rFonts w:hint="eastAsia"/>
              </w:rPr>
            </w:pPr>
            <w:r>
              <w:rPr>
                <w:rFonts w:hint="eastAsia"/>
              </w:rPr>
              <w:tab/>
            </w:r>
            <w:r>
              <w:rPr>
                <w:rFonts w:hint="eastAsia"/>
              </w:rPr>
              <w:tab/>
              <w:t>//データ更新</w:t>
            </w:r>
          </w:p>
          <w:p w14:paraId="3CECF781" w14:textId="77777777" w:rsidR="00A7686B" w:rsidRDefault="00A7686B" w:rsidP="00A7686B">
            <w:pPr>
              <w:pStyle w:val="3-"/>
            </w:pPr>
            <w:r>
              <w:tab/>
            </w:r>
            <w:r>
              <w:tab/>
              <w:t>++common_data;</w:t>
            </w:r>
          </w:p>
          <w:p w14:paraId="69DFD89E" w14:textId="77777777" w:rsidR="00A7686B" w:rsidRDefault="00A7686B" w:rsidP="00A7686B">
            <w:pPr>
              <w:pStyle w:val="3-"/>
            </w:pPr>
            <w:r>
              <w:tab/>
            </w:r>
            <w:r>
              <w:tab/>
              <w:t>++tls_data;</w:t>
            </w:r>
          </w:p>
          <w:p w14:paraId="4B860D8C" w14:textId="77777777" w:rsidR="00A7686B" w:rsidRDefault="00A7686B" w:rsidP="00A7686B">
            <w:pPr>
              <w:pStyle w:val="3-"/>
            </w:pPr>
          </w:p>
          <w:p w14:paraId="70C2A021" w14:textId="77777777" w:rsidR="00A7686B" w:rsidRDefault="00A7686B" w:rsidP="00A7686B">
            <w:pPr>
              <w:pStyle w:val="3-"/>
              <w:rPr>
                <w:rFonts w:hint="eastAsia"/>
              </w:rPr>
            </w:pPr>
            <w:r>
              <w:rPr>
                <w:rFonts w:hint="eastAsia"/>
              </w:rPr>
              <w:tab/>
            </w:r>
            <w:r>
              <w:rPr>
                <w:rFonts w:hint="eastAsia"/>
              </w:rPr>
              <w:tab/>
              <w:t>//若干ランダムでスリープ（0～4 msec）</w:t>
            </w:r>
          </w:p>
          <w:p w14:paraId="7585FDE2" w14:textId="77777777" w:rsidR="00A7686B" w:rsidRDefault="00A7686B" w:rsidP="00A7686B">
            <w:pPr>
              <w:pStyle w:val="3-"/>
            </w:pPr>
            <w:r>
              <w:tab/>
            </w:r>
            <w:r>
              <w:tab/>
              <w:t>Sleep(rand() % 5);</w:t>
            </w:r>
          </w:p>
          <w:p w14:paraId="3069B685" w14:textId="77777777" w:rsidR="00A7686B" w:rsidRDefault="00A7686B" w:rsidP="00A7686B">
            <w:pPr>
              <w:pStyle w:val="3-"/>
            </w:pPr>
          </w:p>
          <w:p w14:paraId="628BEA0D" w14:textId="77777777" w:rsidR="00A7686B" w:rsidRDefault="00A7686B" w:rsidP="00A7686B">
            <w:pPr>
              <w:pStyle w:val="3-"/>
              <w:rPr>
                <w:rFonts w:hint="eastAsia"/>
              </w:rPr>
            </w:pPr>
            <w:r>
              <w:rPr>
                <w:rFonts w:hint="eastAsia"/>
              </w:rPr>
              <w:tab/>
            </w:r>
            <w:r>
              <w:rPr>
                <w:rFonts w:hint="eastAsia"/>
              </w:rPr>
              <w:tab/>
              <w:t>//データ書き戻し</w:t>
            </w:r>
          </w:p>
          <w:p w14:paraId="2C9ED77B" w14:textId="77777777" w:rsidR="00A7686B" w:rsidRDefault="00A7686B" w:rsidP="00A7686B">
            <w:pPr>
              <w:pStyle w:val="3-"/>
            </w:pPr>
            <w:r>
              <w:tab/>
            </w:r>
            <w:r>
              <w:tab/>
              <w:t>s_commonData = common_data;</w:t>
            </w:r>
          </w:p>
          <w:p w14:paraId="64BD4C98" w14:textId="77777777" w:rsidR="00A7686B" w:rsidRDefault="00A7686B" w:rsidP="00A7686B">
            <w:pPr>
              <w:pStyle w:val="3-"/>
            </w:pPr>
            <w:r>
              <w:tab/>
            </w:r>
            <w:r>
              <w:tab/>
              <w:t>s_tlsData = tls_data;</w:t>
            </w:r>
          </w:p>
          <w:p w14:paraId="4D3044ED" w14:textId="77777777" w:rsidR="00A7686B" w:rsidRDefault="00A7686B" w:rsidP="00A7686B">
            <w:pPr>
              <w:pStyle w:val="3-"/>
            </w:pPr>
          </w:p>
          <w:p w14:paraId="4FD10C8B" w14:textId="77777777" w:rsidR="00A7686B" w:rsidRDefault="00A7686B" w:rsidP="00A7686B">
            <w:pPr>
              <w:pStyle w:val="3-"/>
              <w:rPr>
                <w:rFonts w:hint="eastAsia"/>
              </w:rPr>
            </w:pPr>
            <w:r>
              <w:rPr>
                <w:rFonts w:hint="eastAsia"/>
              </w:rPr>
              <w:tab/>
            </w:r>
            <w:r>
              <w:rPr>
                <w:rFonts w:hint="eastAsia"/>
              </w:rPr>
              <w:tab/>
              <w:t>//データ表示（後）</w:t>
            </w:r>
          </w:p>
          <w:p w14:paraId="21DAFF2C" w14:textId="77777777" w:rsidR="00A7686B" w:rsidRDefault="00A7686B" w:rsidP="00A7686B">
            <w:pPr>
              <w:pStyle w:val="3-"/>
            </w:pPr>
            <w:r>
              <w:tab/>
            </w:r>
            <w:r>
              <w:tab/>
              <w:t>printf("%s: [AFTER]  commonData=%d, tlsData=%d\n", name, s_commonData, s_tlsData);</w:t>
            </w:r>
          </w:p>
          <w:p w14:paraId="697C0A2E" w14:textId="77777777" w:rsidR="00A7686B" w:rsidRDefault="00A7686B" w:rsidP="00A7686B">
            <w:pPr>
              <w:pStyle w:val="3-"/>
            </w:pPr>
            <w:r>
              <w:tab/>
            </w:r>
            <w:r>
              <w:tab/>
              <w:t>fflush(stdout);</w:t>
            </w:r>
          </w:p>
          <w:p w14:paraId="569F86B0" w14:textId="77777777" w:rsidR="00A7686B" w:rsidRDefault="00A7686B" w:rsidP="00A7686B">
            <w:pPr>
              <w:pStyle w:val="3-"/>
            </w:pPr>
          </w:p>
          <w:p w14:paraId="40FEF111" w14:textId="77777777" w:rsidR="00A7686B" w:rsidRDefault="00A7686B" w:rsidP="00A7686B">
            <w:pPr>
              <w:pStyle w:val="3-"/>
              <w:rPr>
                <w:rFonts w:hint="eastAsia"/>
              </w:rPr>
            </w:pPr>
            <w:r>
              <w:rPr>
                <w:rFonts w:hint="eastAsia"/>
              </w:rPr>
              <w:tab/>
            </w:r>
            <w:r>
              <w:rPr>
                <w:rFonts w:hint="eastAsia"/>
              </w:rPr>
              <w:tab/>
              <w:t>//ミューテックス解放</w:t>
            </w:r>
          </w:p>
          <w:p w14:paraId="0F72FEEF" w14:textId="77777777" w:rsidR="00A7686B" w:rsidRDefault="00A7686B" w:rsidP="00A7686B">
            <w:pPr>
              <w:pStyle w:val="3-"/>
            </w:pPr>
            <w:r>
              <w:tab/>
            </w:r>
            <w:r>
              <w:tab/>
              <w:t>ReleaseMutex(s_hMutex);</w:t>
            </w:r>
          </w:p>
          <w:p w14:paraId="49AABD90" w14:textId="77777777" w:rsidR="00A7686B" w:rsidRDefault="00A7686B" w:rsidP="00A7686B">
            <w:pPr>
              <w:pStyle w:val="3-"/>
            </w:pPr>
            <w:r>
              <w:tab/>
            </w:r>
            <w:r>
              <w:tab/>
            </w:r>
          </w:p>
          <w:p w14:paraId="363713A1" w14:textId="77777777" w:rsidR="00A7686B" w:rsidRDefault="00A7686B" w:rsidP="00A7686B">
            <w:pPr>
              <w:pStyle w:val="3-"/>
              <w:rPr>
                <w:rFonts w:hint="eastAsia"/>
              </w:rPr>
            </w:pPr>
            <w:r>
              <w:rPr>
                <w:rFonts w:hint="eastAsia"/>
              </w:rPr>
              <w:tab/>
            </w:r>
            <w:r>
              <w:rPr>
                <w:rFonts w:hint="eastAsia"/>
              </w:rPr>
              <w:tab/>
              <w:t>//スレッド切り替えのためのスリープ</w:t>
            </w:r>
          </w:p>
          <w:p w14:paraId="79F8EAEA" w14:textId="77777777" w:rsidR="00A7686B" w:rsidRDefault="00A7686B" w:rsidP="00A7686B">
            <w:pPr>
              <w:pStyle w:val="3-"/>
            </w:pPr>
            <w:r>
              <w:tab/>
            </w:r>
            <w:r>
              <w:tab/>
              <w:t>Sleep(0);</w:t>
            </w:r>
          </w:p>
          <w:p w14:paraId="5D5914A2" w14:textId="77777777" w:rsidR="00A7686B" w:rsidRDefault="00A7686B" w:rsidP="00A7686B">
            <w:pPr>
              <w:pStyle w:val="3-"/>
              <w:rPr>
                <w:rFonts w:hint="eastAsia"/>
              </w:rPr>
            </w:pPr>
            <w:r>
              <w:rPr>
                <w:rFonts w:hint="eastAsia"/>
              </w:rPr>
              <w:tab/>
              <w:t>//</w:t>
            </w:r>
            <w:r>
              <w:rPr>
                <w:rFonts w:hint="eastAsia"/>
              </w:rPr>
              <w:tab/>
              <w:t>//スレッド切り替え</w:t>
            </w:r>
          </w:p>
          <w:p w14:paraId="3D796DFB" w14:textId="77777777" w:rsidR="00A7686B" w:rsidRDefault="00A7686B" w:rsidP="00A7686B">
            <w:pPr>
              <w:pStyle w:val="3-"/>
              <w:rPr>
                <w:rFonts w:hint="eastAsia"/>
              </w:rPr>
            </w:pPr>
            <w:r>
              <w:rPr>
                <w:rFonts w:hint="eastAsia"/>
              </w:rPr>
              <w:tab/>
              <w:t>//</w:t>
            </w:r>
            <w:r>
              <w:rPr>
                <w:rFonts w:hint="eastAsia"/>
              </w:rPr>
              <w:tab/>
              <w:t>SwitchToThread();//OSに任せて再スケジューリング</w:t>
            </w:r>
          </w:p>
          <w:p w14:paraId="767D1BEF" w14:textId="77777777" w:rsidR="00A7686B" w:rsidRDefault="00A7686B" w:rsidP="00A7686B">
            <w:pPr>
              <w:pStyle w:val="3-"/>
              <w:rPr>
                <w:rFonts w:hint="eastAsia"/>
              </w:rPr>
            </w:pPr>
            <w:r>
              <w:rPr>
                <w:rFonts w:hint="eastAsia"/>
              </w:rPr>
              <w:tab/>
              <w:t>//</w:t>
            </w:r>
            <w:r>
              <w:rPr>
                <w:rFonts w:hint="eastAsia"/>
              </w:rPr>
              <w:tab/>
              <w:t>Yield();//廃止</w:t>
            </w:r>
          </w:p>
          <w:p w14:paraId="38A5934A" w14:textId="77777777" w:rsidR="00A7686B" w:rsidRDefault="00A7686B" w:rsidP="00A7686B">
            <w:pPr>
              <w:pStyle w:val="3-"/>
            </w:pPr>
            <w:r>
              <w:tab/>
              <w:t>}</w:t>
            </w:r>
          </w:p>
          <w:p w14:paraId="43105446" w14:textId="77777777" w:rsidR="00A7686B" w:rsidRDefault="00A7686B" w:rsidP="00A7686B">
            <w:pPr>
              <w:pStyle w:val="3-"/>
            </w:pPr>
          </w:p>
          <w:p w14:paraId="647DEBD3" w14:textId="77777777" w:rsidR="00A7686B" w:rsidRDefault="00A7686B" w:rsidP="00A7686B">
            <w:pPr>
              <w:pStyle w:val="3-"/>
              <w:rPr>
                <w:rFonts w:hint="eastAsia"/>
              </w:rPr>
            </w:pPr>
            <w:r>
              <w:rPr>
                <w:rFonts w:hint="eastAsia"/>
              </w:rPr>
              <w:tab/>
              <w:t>//終了</w:t>
            </w:r>
          </w:p>
          <w:p w14:paraId="4DCCFB28" w14:textId="77777777" w:rsidR="00A7686B" w:rsidRDefault="00A7686B" w:rsidP="00A7686B">
            <w:pPr>
              <w:pStyle w:val="3-"/>
            </w:pPr>
            <w:r>
              <w:tab/>
              <w:t>printf("- end:%s -\n", name);</w:t>
            </w:r>
          </w:p>
          <w:p w14:paraId="4BCC10E3" w14:textId="77777777" w:rsidR="00A7686B" w:rsidRDefault="00A7686B" w:rsidP="00A7686B">
            <w:pPr>
              <w:pStyle w:val="3-"/>
            </w:pPr>
            <w:r>
              <w:tab/>
              <w:t>fflush(stdout);</w:t>
            </w:r>
          </w:p>
          <w:p w14:paraId="6EB0A8C2" w14:textId="77777777" w:rsidR="00A7686B" w:rsidRDefault="00A7686B" w:rsidP="00A7686B">
            <w:pPr>
              <w:pStyle w:val="3-"/>
            </w:pPr>
            <w:r>
              <w:tab/>
              <w:t>return 0;</w:t>
            </w:r>
          </w:p>
          <w:p w14:paraId="0A470195" w14:textId="77777777" w:rsidR="00A7686B" w:rsidRDefault="00A7686B" w:rsidP="00A7686B">
            <w:pPr>
              <w:pStyle w:val="3-"/>
            </w:pPr>
            <w:r>
              <w:t>}</w:t>
            </w:r>
          </w:p>
          <w:p w14:paraId="61146235" w14:textId="77777777" w:rsidR="00A7686B" w:rsidRDefault="00A7686B" w:rsidP="00A7686B">
            <w:pPr>
              <w:pStyle w:val="3-"/>
            </w:pPr>
          </w:p>
          <w:p w14:paraId="6608641E" w14:textId="77777777" w:rsidR="00A7686B" w:rsidRDefault="00A7686B" w:rsidP="00A7686B">
            <w:pPr>
              <w:pStyle w:val="3-"/>
              <w:rPr>
                <w:rFonts w:hint="eastAsia"/>
              </w:rPr>
            </w:pPr>
            <w:r>
              <w:rPr>
                <w:rFonts w:hint="eastAsia"/>
              </w:rPr>
              <w:t>//テスト</w:t>
            </w:r>
          </w:p>
          <w:p w14:paraId="6AF5BD12" w14:textId="77777777" w:rsidR="00A7686B" w:rsidRDefault="00A7686B" w:rsidP="00A7686B">
            <w:pPr>
              <w:pStyle w:val="3-"/>
            </w:pPr>
            <w:r>
              <w:t>int main(const int argc, const char* argv[])</w:t>
            </w:r>
          </w:p>
          <w:p w14:paraId="70634423" w14:textId="77777777" w:rsidR="00A7686B" w:rsidRDefault="00A7686B" w:rsidP="00A7686B">
            <w:pPr>
              <w:pStyle w:val="3-"/>
            </w:pPr>
            <w:r>
              <w:t>{</w:t>
            </w:r>
          </w:p>
          <w:p w14:paraId="2B39E26F" w14:textId="77777777" w:rsidR="00A7686B" w:rsidRDefault="00A7686B" w:rsidP="00A7686B">
            <w:pPr>
              <w:pStyle w:val="3-"/>
              <w:rPr>
                <w:rFonts w:hint="eastAsia"/>
              </w:rPr>
            </w:pPr>
            <w:r>
              <w:rPr>
                <w:rFonts w:hint="eastAsia"/>
              </w:rPr>
              <w:tab/>
              <w:t>//ミューテックス生成</w:t>
            </w:r>
          </w:p>
          <w:p w14:paraId="66B08F91" w14:textId="77777777" w:rsidR="00A7686B" w:rsidRDefault="00A7686B" w:rsidP="00A7686B">
            <w:pPr>
              <w:pStyle w:val="3-"/>
            </w:pPr>
            <w:r>
              <w:tab/>
              <w:t>{</w:t>
            </w:r>
          </w:p>
          <w:p w14:paraId="1E80A650" w14:textId="77777777" w:rsidR="00A7686B" w:rsidRDefault="00A7686B" w:rsidP="00A7686B">
            <w:pPr>
              <w:pStyle w:val="3-"/>
            </w:pPr>
            <w:r>
              <w:tab/>
            </w:r>
            <w:r>
              <w:tab/>
              <w:t>s_hMutex = CreateMutex(nullptr, false, nullptr);</w:t>
            </w:r>
          </w:p>
          <w:p w14:paraId="48790F79" w14:textId="77777777" w:rsidR="00A7686B" w:rsidRDefault="00A7686B" w:rsidP="00A7686B">
            <w:pPr>
              <w:pStyle w:val="3-"/>
            </w:pPr>
            <w:r>
              <w:tab/>
            </w:r>
            <w:r>
              <w:tab/>
            </w:r>
          </w:p>
          <w:p w14:paraId="67536893" w14:textId="77777777" w:rsidR="00A7686B" w:rsidRDefault="00A7686B" w:rsidP="00A7686B">
            <w:pPr>
              <w:pStyle w:val="3-"/>
              <w:rPr>
                <w:rFonts w:hint="eastAsia"/>
              </w:rPr>
            </w:pPr>
            <w:r>
              <w:rPr>
                <w:rFonts w:hint="eastAsia"/>
              </w:rPr>
              <w:tab/>
              <w:t>//</w:t>
            </w:r>
            <w:r>
              <w:rPr>
                <w:rFonts w:hint="eastAsia"/>
              </w:rPr>
              <w:tab/>
              <w:t>//属性を指定して生成する場合</w:t>
            </w:r>
          </w:p>
          <w:p w14:paraId="05DFC485" w14:textId="77777777" w:rsidR="00A7686B" w:rsidRDefault="00A7686B" w:rsidP="00A7686B">
            <w:pPr>
              <w:pStyle w:val="3-"/>
              <w:rPr>
                <w:rFonts w:hint="eastAsia"/>
              </w:rPr>
            </w:pPr>
            <w:r>
              <w:rPr>
                <w:rFonts w:hint="eastAsia"/>
              </w:rPr>
              <w:tab/>
              <w:t>//</w:t>
            </w:r>
            <w:r>
              <w:rPr>
                <w:rFonts w:hint="eastAsia"/>
              </w:rPr>
              <w:tab/>
              <w:t>SECURITY_ATTRIBUTES attr = { sizeof(SECURITY_ATTRIBUTES), nullptr, true };//子プロセスにハンドルを継承する</w:t>
            </w:r>
          </w:p>
          <w:p w14:paraId="7482D21E" w14:textId="77777777" w:rsidR="00A7686B" w:rsidRDefault="00A7686B" w:rsidP="00A7686B">
            <w:pPr>
              <w:pStyle w:val="3-"/>
              <w:rPr>
                <w:rFonts w:hint="eastAsia"/>
              </w:rPr>
            </w:pPr>
            <w:r>
              <w:rPr>
                <w:rFonts w:hint="eastAsia"/>
              </w:rPr>
              <w:tab/>
              <w:t>//</w:t>
            </w:r>
            <w:r>
              <w:rPr>
                <w:rFonts w:hint="eastAsia"/>
              </w:rPr>
              <w:tab/>
              <w:t>SECURITY_ATTRIBUTES attr = { sizeof(SECURITY_ATTRIBUTES), nullptr, false };//子プロセスにハンドルを継承しない　※デフォルト</w:t>
            </w:r>
          </w:p>
          <w:p w14:paraId="59C3C4C1" w14:textId="77777777" w:rsidR="00A7686B" w:rsidRDefault="00A7686B" w:rsidP="00A7686B">
            <w:pPr>
              <w:pStyle w:val="3-"/>
            </w:pPr>
            <w:r>
              <w:tab/>
              <w:t>//</w:t>
            </w:r>
            <w:r>
              <w:tab/>
              <w:t>s_hMutex = CreateMutex(&amp;attr, false, nullptr);</w:t>
            </w:r>
          </w:p>
          <w:p w14:paraId="466003B1" w14:textId="77777777" w:rsidR="00A7686B" w:rsidRDefault="00A7686B" w:rsidP="00A7686B">
            <w:pPr>
              <w:pStyle w:val="3-"/>
            </w:pPr>
            <w:r>
              <w:tab/>
              <w:t>}</w:t>
            </w:r>
          </w:p>
          <w:p w14:paraId="6C7A867F" w14:textId="77777777" w:rsidR="00A7686B" w:rsidRDefault="00A7686B" w:rsidP="00A7686B">
            <w:pPr>
              <w:pStyle w:val="3-"/>
            </w:pPr>
          </w:p>
          <w:p w14:paraId="3386B73D" w14:textId="77777777" w:rsidR="00A7686B" w:rsidRDefault="00A7686B" w:rsidP="00A7686B">
            <w:pPr>
              <w:pStyle w:val="3-"/>
              <w:rPr>
                <w:rFonts w:hint="eastAsia"/>
              </w:rPr>
            </w:pPr>
            <w:r>
              <w:rPr>
                <w:rFonts w:hint="eastAsia"/>
              </w:rPr>
              <w:tab/>
              <w:t>//スレッド作成</w:t>
            </w:r>
          </w:p>
          <w:p w14:paraId="523077CD" w14:textId="77777777" w:rsidR="00A7686B" w:rsidRDefault="00A7686B" w:rsidP="00A7686B">
            <w:pPr>
              <w:pStyle w:val="3-"/>
            </w:pPr>
            <w:r>
              <w:tab/>
              <w:t>static const int THREAD_NUM = 3;</w:t>
            </w:r>
          </w:p>
          <w:p w14:paraId="2870C8BE" w14:textId="77777777" w:rsidR="00A7686B" w:rsidRDefault="00A7686B" w:rsidP="00A7686B">
            <w:pPr>
              <w:pStyle w:val="3-"/>
            </w:pPr>
            <w:r>
              <w:tab/>
              <w:t>unsigned int tid[THREAD_NUM] = {};</w:t>
            </w:r>
          </w:p>
          <w:p w14:paraId="09D1EFA0" w14:textId="77777777" w:rsidR="00A7686B" w:rsidRDefault="00A7686B" w:rsidP="00A7686B">
            <w:pPr>
              <w:pStyle w:val="3-"/>
            </w:pPr>
            <w:r>
              <w:tab/>
              <w:t>HANDLE hThread[THREAD_NUM] =</w:t>
            </w:r>
          </w:p>
          <w:p w14:paraId="55E2955B" w14:textId="77777777" w:rsidR="00A7686B" w:rsidRDefault="00A7686B" w:rsidP="00A7686B">
            <w:pPr>
              <w:pStyle w:val="3-"/>
            </w:pPr>
            <w:r>
              <w:tab/>
              <w:t>{</w:t>
            </w:r>
          </w:p>
          <w:p w14:paraId="7088A1CB" w14:textId="77777777" w:rsidR="00A7686B" w:rsidRDefault="00A7686B" w:rsidP="00A7686B">
            <w:pPr>
              <w:pStyle w:val="3-"/>
              <w:rPr>
                <w:rFonts w:hint="eastAsia"/>
              </w:rPr>
            </w:pPr>
            <w:r>
              <w:rPr>
                <w:rFonts w:hint="eastAsia"/>
              </w:rPr>
              <w:tab/>
            </w:r>
            <w:r>
              <w:rPr>
                <w:rFonts w:hint="eastAsia"/>
              </w:rPr>
              <w:tab/>
              <w:t>(HANDLE)_beginthreadex(nullptr, 0, threadFunc, "太郎", 0, &amp;tid[0]),</w:t>
            </w:r>
          </w:p>
          <w:p w14:paraId="44B3CB80" w14:textId="77777777" w:rsidR="00A7686B" w:rsidRDefault="00A7686B" w:rsidP="00A7686B">
            <w:pPr>
              <w:pStyle w:val="3-"/>
              <w:rPr>
                <w:rFonts w:hint="eastAsia"/>
              </w:rPr>
            </w:pPr>
            <w:r>
              <w:rPr>
                <w:rFonts w:hint="eastAsia"/>
              </w:rPr>
              <w:tab/>
            </w:r>
            <w:r>
              <w:rPr>
                <w:rFonts w:hint="eastAsia"/>
              </w:rPr>
              <w:tab/>
              <w:t>(HANDLE)_beginthreadex(nullptr, 0, threadFunc, "次郎", 0, &amp;tid[1]),</w:t>
            </w:r>
          </w:p>
          <w:p w14:paraId="4092D6ED" w14:textId="77777777" w:rsidR="00A7686B" w:rsidRDefault="00A7686B" w:rsidP="00A7686B">
            <w:pPr>
              <w:pStyle w:val="3-"/>
              <w:rPr>
                <w:rFonts w:hint="eastAsia"/>
              </w:rPr>
            </w:pPr>
            <w:r>
              <w:rPr>
                <w:rFonts w:hint="eastAsia"/>
              </w:rPr>
              <w:tab/>
            </w:r>
            <w:r>
              <w:rPr>
                <w:rFonts w:hint="eastAsia"/>
              </w:rPr>
              <w:tab/>
              <w:t>(HANDLE)_beginthreadex(nullptr, 0, threadFunc, "三郎", 0, &amp;tid[2])</w:t>
            </w:r>
          </w:p>
          <w:p w14:paraId="5C4C0B60" w14:textId="77777777" w:rsidR="00A7686B" w:rsidRDefault="00A7686B" w:rsidP="00A7686B">
            <w:pPr>
              <w:pStyle w:val="3-"/>
            </w:pPr>
            <w:r>
              <w:tab/>
              <w:t>};</w:t>
            </w:r>
          </w:p>
          <w:p w14:paraId="6C5D5470" w14:textId="77777777" w:rsidR="00A7686B" w:rsidRDefault="00A7686B" w:rsidP="00A7686B">
            <w:pPr>
              <w:pStyle w:val="3-"/>
            </w:pPr>
            <w:r>
              <w:tab/>
            </w:r>
          </w:p>
          <w:p w14:paraId="537D4279" w14:textId="77777777" w:rsidR="00A7686B" w:rsidRDefault="00A7686B" w:rsidP="00A7686B">
            <w:pPr>
              <w:pStyle w:val="3-"/>
              <w:rPr>
                <w:rFonts w:hint="eastAsia"/>
              </w:rPr>
            </w:pPr>
            <w:r>
              <w:rPr>
                <w:rFonts w:hint="eastAsia"/>
              </w:rPr>
              <w:tab/>
              <w:t>//スレッド終了待ち</w:t>
            </w:r>
          </w:p>
          <w:p w14:paraId="076C0A7B" w14:textId="77777777" w:rsidR="00A7686B" w:rsidRDefault="00A7686B" w:rsidP="00A7686B">
            <w:pPr>
              <w:pStyle w:val="3-"/>
            </w:pPr>
            <w:r>
              <w:tab/>
              <w:t>WaitForMultipleObjects(THREAD_NUM, hThread, true, INFINITE);</w:t>
            </w:r>
          </w:p>
          <w:p w14:paraId="56DAC116" w14:textId="77777777" w:rsidR="00A7686B" w:rsidRDefault="00A7686B" w:rsidP="00A7686B">
            <w:pPr>
              <w:pStyle w:val="3-"/>
            </w:pPr>
          </w:p>
          <w:p w14:paraId="212E4FDF" w14:textId="77777777" w:rsidR="00A7686B" w:rsidRDefault="00A7686B" w:rsidP="00A7686B">
            <w:pPr>
              <w:pStyle w:val="3-"/>
              <w:rPr>
                <w:rFonts w:hint="eastAsia"/>
              </w:rPr>
            </w:pPr>
            <w:r>
              <w:rPr>
                <w:rFonts w:hint="eastAsia"/>
              </w:rPr>
              <w:tab/>
              <w:t>//スレッドハンドルクローズ</w:t>
            </w:r>
          </w:p>
          <w:p w14:paraId="08BAE08D" w14:textId="77777777" w:rsidR="00A7686B" w:rsidRDefault="00A7686B" w:rsidP="00A7686B">
            <w:pPr>
              <w:pStyle w:val="3-"/>
            </w:pPr>
            <w:r>
              <w:tab/>
              <w:t>for (int i = 0; i &lt; THREAD_NUM; ++i)</w:t>
            </w:r>
          </w:p>
          <w:p w14:paraId="04454017" w14:textId="77777777" w:rsidR="00A7686B" w:rsidRDefault="00A7686B" w:rsidP="00A7686B">
            <w:pPr>
              <w:pStyle w:val="3-"/>
            </w:pPr>
            <w:r>
              <w:tab/>
              <w:t>{</w:t>
            </w:r>
          </w:p>
          <w:p w14:paraId="6FB8750A" w14:textId="77777777" w:rsidR="00A7686B" w:rsidRDefault="00A7686B" w:rsidP="00A7686B">
            <w:pPr>
              <w:pStyle w:val="3-"/>
            </w:pPr>
            <w:r>
              <w:tab/>
            </w:r>
            <w:r>
              <w:tab/>
              <w:t>CloseHandle(hThread[i]);</w:t>
            </w:r>
          </w:p>
          <w:p w14:paraId="126EF3CD" w14:textId="77777777" w:rsidR="00A7686B" w:rsidRDefault="00A7686B" w:rsidP="00A7686B">
            <w:pPr>
              <w:pStyle w:val="3-"/>
            </w:pPr>
            <w:r>
              <w:tab/>
              <w:t>}</w:t>
            </w:r>
          </w:p>
          <w:p w14:paraId="458BB9FE" w14:textId="77777777" w:rsidR="00A7686B" w:rsidRDefault="00A7686B" w:rsidP="00A7686B">
            <w:pPr>
              <w:pStyle w:val="3-"/>
            </w:pPr>
          </w:p>
          <w:p w14:paraId="1C6B19CC" w14:textId="77777777" w:rsidR="00A7686B" w:rsidRDefault="00A7686B" w:rsidP="00A7686B">
            <w:pPr>
              <w:pStyle w:val="3-"/>
              <w:rPr>
                <w:rFonts w:hint="eastAsia"/>
              </w:rPr>
            </w:pPr>
            <w:r>
              <w:rPr>
                <w:rFonts w:hint="eastAsia"/>
              </w:rPr>
              <w:tab/>
              <w:t>//ミューテックスの取得と解放を大量に実行して時間を計測</w:t>
            </w:r>
          </w:p>
          <w:p w14:paraId="53C95663" w14:textId="77777777" w:rsidR="00A7686B" w:rsidRDefault="00A7686B" w:rsidP="00A7686B">
            <w:pPr>
              <w:pStyle w:val="3-"/>
            </w:pPr>
            <w:r>
              <w:tab/>
              <w:t>{</w:t>
            </w:r>
          </w:p>
          <w:p w14:paraId="6E040567" w14:textId="77777777" w:rsidR="00A7686B" w:rsidRDefault="00A7686B" w:rsidP="00A7686B">
            <w:pPr>
              <w:pStyle w:val="3-"/>
            </w:pPr>
            <w:r>
              <w:tab/>
            </w:r>
            <w:r>
              <w:tab/>
              <w:t>LARGE_INTEGER freq;</w:t>
            </w:r>
          </w:p>
          <w:p w14:paraId="2B5040C6" w14:textId="77777777" w:rsidR="00A7686B" w:rsidRDefault="00A7686B" w:rsidP="00A7686B">
            <w:pPr>
              <w:pStyle w:val="3-"/>
            </w:pPr>
            <w:r>
              <w:tab/>
            </w:r>
            <w:r>
              <w:tab/>
              <w:t>QueryPerformanceFrequency(&amp;freq);</w:t>
            </w:r>
          </w:p>
          <w:p w14:paraId="40D1A540" w14:textId="77777777" w:rsidR="00A7686B" w:rsidRDefault="00A7686B" w:rsidP="00A7686B">
            <w:pPr>
              <w:pStyle w:val="3-"/>
            </w:pPr>
            <w:r>
              <w:tab/>
            </w:r>
            <w:r>
              <w:tab/>
              <w:t>LARGE_INTEGER begin;</w:t>
            </w:r>
          </w:p>
          <w:p w14:paraId="45BD605E" w14:textId="77777777" w:rsidR="00A7686B" w:rsidRDefault="00A7686B" w:rsidP="00A7686B">
            <w:pPr>
              <w:pStyle w:val="3-"/>
            </w:pPr>
            <w:r>
              <w:tab/>
            </w:r>
            <w:r>
              <w:tab/>
              <w:t>QueryPerformanceCounter(&amp;begin);</w:t>
            </w:r>
          </w:p>
          <w:p w14:paraId="0D26C101" w14:textId="77777777" w:rsidR="00A7686B" w:rsidRDefault="00A7686B" w:rsidP="00A7686B">
            <w:pPr>
              <w:pStyle w:val="3-"/>
            </w:pPr>
            <w:r>
              <w:tab/>
            </w:r>
            <w:r>
              <w:tab/>
              <w:t>static const int TEST_TIMES = 10000000;</w:t>
            </w:r>
          </w:p>
          <w:p w14:paraId="22C70873" w14:textId="77777777" w:rsidR="00A7686B" w:rsidRDefault="00A7686B" w:rsidP="00A7686B">
            <w:pPr>
              <w:pStyle w:val="3-"/>
            </w:pPr>
            <w:r>
              <w:tab/>
            </w:r>
            <w:r>
              <w:tab/>
              <w:t>for (int i = 0; i &lt; TEST_TIMES; ++i)</w:t>
            </w:r>
          </w:p>
          <w:p w14:paraId="489BE963" w14:textId="77777777" w:rsidR="00A7686B" w:rsidRDefault="00A7686B" w:rsidP="00A7686B">
            <w:pPr>
              <w:pStyle w:val="3-"/>
            </w:pPr>
            <w:r>
              <w:tab/>
            </w:r>
            <w:r>
              <w:tab/>
              <w:t>{</w:t>
            </w:r>
          </w:p>
          <w:p w14:paraId="20554AFE" w14:textId="77777777" w:rsidR="00A7686B" w:rsidRDefault="00A7686B" w:rsidP="00A7686B">
            <w:pPr>
              <w:pStyle w:val="3-"/>
            </w:pPr>
            <w:r>
              <w:tab/>
            </w:r>
            <w:r>
              <w:tab/>
            </w:r>
            <w:r>
              <w:tab/>
              <w:t>WaitForSingleObject(s_hMutex, INFINITE);</w:t>
            </w:r>
          </w:p>
          <w:p w14:paraId="032AA574" w14:textId="77777777" w:rsidR="00A7686B" w:rsidRDefault="00A7686B" w:rsidP="00A7686B">
            <w:pPr>
              <w:pStyle w:val="3-"/>
            </w:pPr>
            <w:r>
              <w:tab/>
            </w:r>
            <w:r>
              <w:tab/>
            </w:r>
            <w:r>
              <w:tab/>
              <w:t>ReleaseMutex(s_hMutex);</w:t>
            </w:r>
          </w:p>
          <w:p w14:paraId="161A08F1" w14:textId="77777777" w:rsidR="00A7686B" w:rsidRDefault="00A7686B" w:rsidP="00A7686B">
            <w:pPr>
              <w:pStyle w:val="3-"/>
            </w:pPr>
            <w:r>
              <w:tab/>
            </w:r>
            <w:r>
              <w:tab/>
              <w:t>}</w:t>
            </w:r>
          </w:p>
          <w:p w14:paraId="7FD5C90F" w14:textId="77777777" w:rsidR="00A7686B" w:rsidRDefault="00A7686B" w:rsidP="00A7686B">
            <w:pPr>
              <w:pStyle w:val="3-"/>
            </w:pPr>
            <w:r>
              <w:tab/>
            </w:r>
            <w:r>
              <w:tab/>
              <w:t>LARGE_INTEGER end;</w:t>
            </w:r>
          </w:p>
          <w:p w14:paraId="478F4E8B" w14:textId="77777777" w:rsidR="00A7686B" w:rsidRDefault="00A7686B" w:rsidP="00A7686B">
            <w:pPr>
              <w:pStyle w:val="3-"/>
            </w:pPr>
            <w:r>
              <w:tab/>
            </w:r>
            <w:r>
              <w:tab/>
              <w:t>QueryPerformanceCounter(&amp;end);</w:t>
            </w:r>
          </w:p>
          <w:p w14:paraId="5FC4FB58" w14:textId="77777777" w:rsidR="00A7686B" w:rsidRDefault="00A7686B" w:rsidP="00A7686B">
            <w:pPr>
              <w:pStyle w:val="3-"/>
            </w:pPr>
            <w:r>
              <w:tab/>
            </w:r>
            <w:r>
              <w:tab/>
              <w:t>float duration = static_cast&lt;float&gt;(static_cast&lt;double&gt;(end.QuadPart - begin.QuadPart) / static_cast&lt;double&gt;(freq.QuadPart));</w:t>
            </w:r>
          </w:p>
          <w:p w14:paraId="22EB386F" w14:textId="77777777" w:rsidR="00A7686B" w:rsidRDefault="00A7686B" w:rsidP="00A7686B">
            <w:pPr>
              <w:pStyle w:val="3-"/>
            </w:pPr>
            <w:r>
              <w:tab/>
            </w:r>
            <w:r>
              <w:tab/>
              <w:t>printf("Mutex * %d = %.6f sec\n", TEST_TIMES, duration);</w:t>
            </w:r>
          </w:p>
          <w:p w14:paraId="34E0CF85" w14:textId="77777777" w:rsidR="00A7686B" w:rsidRDefault="00A7686B" w:rsidP="00A7686B">
            <w:pPr>
              <w:pStyle w:val="3-"/>
            </w:pPr>
            <w:r>
              <w:tab/>
              <w:t>}</w:t>
            </w:r>
          </w:p>
          <w:p w14:paraId="2F85E8F3" w14:textId="77777777" w:rsidR="00A7686B" w:rsidRDefault="00A7686B" w:rsidP="00A7686B">
            <w:pPr>
              <w:pStyle w:val="3-"/>
            </w:pPr>
          </w:p>
          <w:p w14:paraId="3F467EA1" w14:textId="77777777" w:rsidR="00A7686B" w:rsidRDefault="00A7686B" w:rsidP="00A7686B">
            <w:pPr>
              <w:pStyle w:val="3-"/>
              <w:rPr>
                <w:rFonts w:hint="eastAsia"/>
              </w:rPr>
            </w:pPr>
            <w:r>
              <w:rPr>
                <w:rFonts w:hint="eastAsia"/>
              </w:rPr>
              <w:tab/>
              <w:t>//ミューテックス破棄</w:t>
            </w:r>
          </w:p>
          <w:p w14:paraId="0E74C3DA" w14:textId="77777777" w:rsidR="00A7686B" w:rsidRDefault="00A7686B" w:rsidP="00A7686B">
            <w:pPr>
              <w:pStyle w:val="3-"/>
            </w:pPr>
            <w:r>
              <w:tab/>
              <w:t>CloseHandle(s_hMutex);</w:t>
            </w:r>
          </w:p>
          <w:p w14:paraId="308A421C" w14:textId="77777777" w:rsidR="00A7686B" w:rsidRDefault="00A7686B" w:rsidP="00A7686B">
            <w:pPr>
              <w:pStyle w:val="3-"/>
            </w:pPr>
            <w:r>
              <w:tab/>
              <w:t>s_hMutex = INVALID_HANDLE_VALUE;</w:t>
            </w:r>
          </w:p>
          <w:p w14:paraId="431703B0" w14:textId="77777777" w:rsidR="00A7686B" w:rsidRDefault="00A7686B" w:rsidP="00A7686B">
            <w:pPr>
              <w:pStyle w:val="3-"/>
            </w:pPr>
          </w:p>
          <w:p w14:paraId="64F556C5" w14:textId="77777777" w:rsidR="00A7686B" w:rsidRDefault="00A7686B" w:rsidP="00A7686B">
            <w:pPr>
              <w:pStyle w:val="3-"/>
            </w:pPr>
            <w:r>
              <w:tab/>
              <w:t>return EXIT_SUCCESS;</w:t>
            </w:r>
          </w:p>
          <w:p w14:paraId="06B2F5C6" w14:textId="0A00C9C1" w:rsidR="00DE3BF2" w:rsidRPr="00DE3BF2" w:rsidRDefault="00A7686B" w:rsidP="00A7686B">
            <w:pPr>
              <w:pStyle w:val="3-"/>
              <w:rPr>
                <w:rFonts w:hint="eastAsia"/>
              </w:rPr>
            </w:pPr>
            <w:r>
              <w:t>}</w:t>
            </w:r>
          </w:p>
        </w:tc>
      </w:tr>
    </w:tbl>
    <w:p w14:paraId="700CA6CE" w14:textId="77777777" w:rsidR="00DE3BF2" w:rsidRPr="00DE3BF2" w:rsidRDefault="00DE3BF2" w:rsidP="009324B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E3BF2" w14:paraId="246CEECC" w14:textId="77777777" w:rsidTr="000A1665">
        <w:tc>
          <w:tcPr>
            <w:tcW w:w="8494" w:type="dxa"/>
          </w:tcPr>
          <w:p w14:paraId="5FE0E4CC" w14:textId="77777777" w:rsidR="00A7686B" w:rsidRPr="00A7686B" w:rsidRDefault="00A7686B" w:rsidP="00A7686B">
            <w:pPr>
              <w:pStyle w:val="3-"/>
              <w:rPr>
                <w:rFonts w:hint="eastAsia"/>
                <w:color w:val="auto"/>
              </w:rPr>
            </w:pPr>
            <w:r w:rsidRPr="00A7686B">
              <w:rPr>
                <w:rFonts w:hint="eastAsia"/>
                <w:color w:val="auto"/>
              </w:rPr>
              <w:t>- begin:太郎 -</w:t>
            </w:r>
          </w:p>
          <w:p w14:paraId="51B65C1F" w14:textId="77777777" w:rsidR="00A7686B" w:rsidRPr="00A7686B" w:rsidRDefault="00A7686B" w:rsidP="00A7686B">
            <w:pPr>
              <w:pStyle w:val="3-"/>
              <w:rPr>
                <w:rFonts w:hint="eastAsia"/>
                <w:color w:val="auto"/>
              </w:rPr>
            </w:pPr>
            <w:r w:rsidRPr="00A7686B">
              <w:rPr>
                <w:rFonts w:hint="eastAsia"/>
                <w:color w:val="auto"/>
              </w:rPr>
              <w:t>- begin:次郎 -</w:t>
            </w:r>
          </w:p>
          <w:p w14:paraId="5BF8EE52" w14:textId="77777777" w:rsidR="00A7686B" w:rsidRPr="00A7686B" w:rsidRDefault="00A7686B" w:rsidP="00A7686B">
            <w:pPr>
              <w:pStyle w:val="3-"/>
              <w:rPr>
                <w:rFonts w:hint="eastAsia"/>
                <w:color w:val="auto"/>
              </w:rPr>
            </w:pPr>
            <w:r w:rsidRPr="00A7686B">
              <w:rPr>
                <w:rFonts w:hint="eastAsia"/>
                <w:color w:val="auto"/>
              </w:rPr>
              <w:t>太郎: [BEFORE] commonData=0, tlsData=0</w:t>
            </w:r>
          </w:p>
          <w:p w14:paraId="77DBB08E" w14:textId="77777777" w:rsidR="00A7686B" w:rsidRPr="00A7686B" w:rsidRDefault="00A7686B" w:rsidP="00A7686B">
            <w:pPr>
              <w:pStyle w:val="3-"/>
              <w:rPr>
                <w:rFonts w:hint="eastAsia"/>
                <w:color w:val="auto"/>
              </w:rPr>
            </w:pPr>
            <w:r w:rsidRPr="00A7686B">
              <w:rPr>
                <w:rFonts w:hint="eastAsia"/>
                <w:color w:val="auto"/>
              </w:rPr>
              <w:t>- begin:三郎 -</w:t>
            </w:r>
          </w:p>
          <w:p w14:paraId="42111F96" w14:textId="77777777" w:rsidR="00A7686B" w:rsidRPr="00A7686B" w:rsidRDefault="00A7686B" w:rsidP="00A7686B">
            <w:pPr>
              <w:pStyle w:val="3-"/>
              <w:rPr>
                <w:rFonts w:hint="eastAsia"/>
                <w:color w:val="auto"/>
              </w:rPr>
            </w:pPr>
            <w:r w:rsidRPr="00A7686B">
              <w:rPr>
                <w:rFonts w:hint="eastAsia"/>
                <w:color w:val="auto"/>
              </w:rPr>
              <w:t>太郎: [AFTER]  commonData=1, tlsData=1</w:t>
            </w:r>
          </w:p>
          <w:p w14:paraId="25F59BD4" w14:textId="77777777" w:rsidR="00A7686B" w:rsidRPr="00A7686B" w:rsidRDefault="00A7686B" w:rsidP="00A7686B">
            <w:pPr>
              <w:pStyle w:val="3-"/>
              <w:rPr>
                <w:rFonts w:hint="eastAsia"/>
                <w:color w:val="auto"/>
              </w:rPr>
            </w:pPr>
            <w:r w:rsidRPr="00A7686B">
              <w:rPr>
                <w:rFonts w:hint="eastAsia"/>
                <w:color w:val="auto"/>
              </w:rPr>
              <w:t>次郎: [BEFORE] commonData=1, tlsData=0</w:t>
            </w:r>
          </w:p>
          <w:p w14:paraId="5A67E1CA" w14:textId="77777777" w:rsidR="00A7686B" w:rsidRPr="00A7686B" w:rsidRDefault="00A7686B" w:rsidP="00A7686B">
            <w:pPr>
              <w:pStyle w:val="3-"/>
              <w:rPr>
                <w:rFonts w:hint="eastAsia"/>
                <w:color w:val="auto"/>
              </w:rPr>
            </w:pPr>
            <w:r w:rsidRPr="00A7686B">
              <w:rPr>
                <w:rFonts w:hint="eastAsia"/>
                <w:color w:val="auto"/>
              </w:rPr>
              <w:t>次郎: [AFTER]  commonData=2, tlsData=1</w:t>
            </w:r>
          </w:p>
          <w:p w14:paraId="5E4DF10D" w14:textId="77777777" w:rsidR="00A7686B" w:rsidRPr="00A7686B" w:rsidRDefault="00A7686B" w:rsidP="00A7686B">
            <w:pPr>
              <w:pStyle w:val="3-"/>
              <w:rPr>
                <w:rFonts w:hint="eastAsia"/>
                <w:color w:val="auto"/>
              </w:rPr>
            </w:pPr>
            <w:r w:rsidRPr="00A7686B">
              <w:rPr>
                <w:rFonts w:hint="eastAsia"/>
                <w:color w:val="auto"/>
              </w:rPr>
              <w:t>三郎: [BEFORE] commonData=2, tlsData=0</w:t>
            </w:r>
          </w:p>
          <w:p w14:paraId="6F25646C" w14:textId="77777777" w:rsidR="00A7686B" w:rsidRPr="00A7686B" w:rsidRDefault="00A7686B" w:rsidP="00A7686B">
            <w:pPr>
              <w:pStyle w:val="3-"/>
              <w:rPr>
                <w:rFonts w:hint="eastAsia"/>
                <w:color w:val="auto"/>
              </w:rPr>
            </w:pPr>
            <w:r w:rsidRPr="00A7686B">
              <w:rPr>
                <w:rFonts w:hint="eastAsia"/>
                <w:color w:val="auto"/>
              </w:rPr>
              <w:t>三郎: [AFTER]  commonData=3, tlsData=1</w:t>
            </w:r>
          </w:p>
          <w:p w14:paraId="088A883C" w14:textId="77777777" w:rsidR="00A7686B" w:rsidRPr="00A7686B" w:rsidRDefault="00A7686B" w:rsidP="00A7686B">
            <w:pPr>
              <w:pStyle w:val="3-"/>
              <w:rPr>
                <w:rFonts w:hint="eastAsia"/>
                <w:color w:val="auto"/>
              </w:rPr>
            </w:pPr>
            <w:r w:rsidRPr="00A7686B">
              <w:rPr>
                <w:rFonts w:hint="eastAsia"/>
                <w:color w:val="auto"/>
              </w:rPr>
              <w:t>太郎: [BEFORE] commonData=3, tlsData=1</w:t>
            </w:r>
          </w:p>
          <w:p w14:paraId="45992928" w14:textId="77777777" w:rsidR="00A7686B" w:rsidRPr="00A7686B" w:rsidRDefault="00A7686B" w:rsidP="00A7686B">
            <w:pPr>
              <w:pStyle w:val="3-"/>
              <w:rPr>
                <w:rFonts w:hint="eastAsia"/>
                <w:color w:val="auto"/>
              </w:rPr>
            </w:pPr>
            <w:r w:rsidRPr="00A7686B">
              <w:rPr>
                <w:rFonts w:hint="eastAsia"/>
                <w:color w:val="auto"/>
              </w:rPr>
              <w:t>太郎: [AFTER]  commonData=4, tlsData=2</w:t>
            </w:r>
          </w:p>
          <w:p w14:paraId="1FCCC8B0" w14:textId="77777777" w:rsidR="00A7686B" w:rsidRPr="00A7686B" w:rsidRDefault="00A7686B" w:rsidP="00A7686B">
            <w:pPr>
              <w:pStyle w:val="3-"/>
              <w:rPr>
                <w:rFonts w:hint="eastAsia"/>
                <w:color w:val="auto"/>
              </w:rPr>
            </w:pPr>
            <w:r w:rsidRPr="00A7686B">
              <w:rPr>
                <w:rFonts w:hint="eastAsia"/>
                <w:color w:val="auto"/>
              </w:rPr>
              <w:t>次郎: [BEFORE] commonData=4, tlsData=1</w:t>
            </w:r>
          </w:p>
          <w:p w14:paraId="0E3BC3A9" w14:textId="77777777" w:rsidR="00A7686B" w:rsidRPr="00A7686B" w:rsidRDefault="00A7686B" w:rsidP="00A7686B">
            <w:pPr>
              <w:pStyle w:val="3-"/>
              <w:rPr>
                <w:rFonts w:hint="eastAsia"/>
                <w:color w:val="auto"/>
              </w:rPr>
            </w:pPr>
            <w:r w:rsidRPr="00A7686B">
              <w:rPr>
                <w:rFonts w:hint="eastAsia"/>
                <w:color w:val="auto"/>
              </w:rPr>
              <w:t>次郎: [AFTER]  commonData=5, tlsData=2</w:t>
            </w:r>
          </w:p>
          <w:p w14:paraId="25CDD4F5" w14:textId="77777777" w:rsidR="00A7686B" w:rsidRPr="00A7686B" w:rsidRDefault="00A7686B" w:rsidP="00A7686B">
            <w:pPr>
              <w:pStyle w:val="3-"/>
              <w:rPr>
                <w:rFonts w:hint="eastAsia"/>
                <w:color w:val="auto"/>
              </w:rPr>
            </w:pPr>
            <w:r w:rsidRPr="00A7686B">
              <w:rPr>
                <w:rFonts w:hint="eastAsia"/>
                <w:color w:val="auto"/>
              </w:rPr>
              <w:t>三郎: [BEFORE] commonData=5, tlsData=1</w:t>
            </w:r>
          </w:p>
          <w:p w14:paraId="646F7512" w14:textId="77777777" w:rsidR="00A7686B" w:rsidRPr="00A7686B" w:rsidRDefault="00A7686B" w:rsidP="00A7686B">
            <w:pPr>
              <w:pStyle w:val="3-"/>
              <w:rPr>
                <w:rFonts w:hint="eastAsia"/>
                <w:color w:val="auto"/>
              </w:rPr>
            </w:pPr>
            <w:r w:rsidRPr="00A7686B">
              <w:rPr>
                <w:rFonts w:hint="eastAsia"/>
                <w:color w:val="auto"/>
              </w:rPr>
              <w:t>三郎: [AFTER]  commonData=6, tlsData=2</w:t>
            </w:r>
          </w:p>
          <w:p w14:paraId="22EB2AFA" w14:textId="77777777" w:rsidR="00A7686B" w:rsidRPr="00A7686B" w:rsidRDefault="00A7686B" w:rsidP="00A7686B">
            <w:pPr>
              <w:pStyle w:val="3-"/>
              <w:rPr>
                <w:rFonts w:hint="eastAsia"/>
                <w:color w:val="auto"/>
              </w:rPr>
            </w:pPr>
            <w:r w:rsidRPr="00A7686B">
              <w:rPr>
                <w:rFonts w:hint="eastAsia"/>
                <w:color w:val="auto"/>
              </w:rPr>
              <w:t>太郎: [BEFORE] commonData=6, tlsData=2</w:t>
            </w:r>
          </w:p>
          <w:p w14:paraId="32DC80D4" w14:textId="77777777" w:rsidR="00A7686B" w:rsidRPr="00A7686B" w:rsidRDefault="00A7686B" w:rsidP="00A7686B">
            <w:pPr>
              <w:pStyle w:val="3-"/>
              <w:rPr>
                <w:rFonts w:hint="eastAsia"/>
                <w:color w:val="auto"/>
              </w:rPr>
            </w:pPr>
            <w:r w:rsidRPr="00A7686B">
              <w:rPr>
                <w:rFonts w:hint="eastAsia"/>
                <w:color w:val="auto"/>
              </w:rPr>
              <w:t>太郎: [AFTER]  commonData=7, tlsData=3</w:t>
            </w:r>
          </w:p>
          <w:p w14:paraId="50470DD8" w14:textId="77777777" w:rsidR="00A7686B" w:rsidRPr="00A7686B" w:rsidRDefault="00A7686B" w:rsidP="00A7686B">
            <w:pPr>
              <w:pStyle w:val="3-"/>
              <w:rPr>
                <w:rFonts w:hint="eastAsia"/>
                <w:color w:val="auto"/>
              </w:rPr>
            </w:pPr>
            <w:r w:rsidRPr="00A7686B">
              <w:rPr>
                <w:rFonts w:hint="eastAsia"/>
                <w:color w:val="auto"/>
              </w:rPr>
              <w:t>- end:太郎 -</w:t>
            </w:r>
          </w:p>
          <w:p w14:paraId="50EB0696" w14:textId="77777777" w:rsidR="00A7686B" w:rsidRPr="00A7686B" w:rsidRDefault="00A7686B" w:rsidP="00A7686B">
            <w:pPr>
              <w:pStyle w:val="3-"/>
              <w:rPr>
                <w:rFonts w:hint="eastAsia"/>
                <w:color w:val="auto"/>
              </w:rPr>
            </w:pPr>
            <w:r w:rsidRPr="00A7686B">
              <w:rPr>
                <w:rFonts w:hint="eastAsia"/>
                <w:color w:val="auto"/>
              </w:rPr>
              <w:t>次郎: [BEFORE] commonData=7, tlsData=2</w:t>
            </w:r>
          </w:p>
          <w:p w14:paraId="636890A4" w14:textId="77777777" w:rsidR="00A7686B" w:rsidRPr="00A7686B" w:rsidRDefault="00A7686B" w:rsidP="00A7686B">
            <w:pPr>
              <w:pStyle w:val="3-"/>
              <w:rPr>
                <w:rFonts w:hint="eastAsia"/>
                <w:color w:val="auto"/>
              </w:rPr>
            </w:pPr>
            <w:r w:rsidRPr="00A7686B">
              <w:rPr>
                <w:rFonts w:hint="eastAsia"/>
                <w:color w:val="auto"/>
              </w:rPr>
              <w:t>次郎: [AFTER]  commonData=8, tlsData=3</w:t>
            </w:r>
          </w:p>
          <w:p w14:paraId="3D81CFDA" w14:textId="77777777" w:rsidR="00A7686B" w:rsidRPr="00A7686B" w:rsidRDefault="00A7686B" w:rsidP="00A7686B">
            <w:pPr>
              <w:pStyle w:val="3-"/>
              <w:rPr>
                <w:rFonts w:hint="eastAsia"/>
                <w:color w:val="auto"/>
              </w:rPr>
            </w:pPr>
            <w:r w:rsidRPr="00A7686B">
              <w:rPr>
                <w:rFonts w:hint="eastAsia"/>
                <w:color w:val="auto"/>
              </w:rPr>
              <w:t>- end:次郎 -</w:t>
            </w:r>
          </w:p>
          <w:p w14:paraId="380FA3BB" w14:textId="77777777" w:rsidR="00A7686B" w:rsidRPr="00A7686B" w:rsidRDefault="00A7686B" w:rsidP="00A7686B">
            <w:pPr>
              <w:pStyle w:val="3-"/>
              <w:rPr>
                <w:rFonts w:hint="eastAsia"/>
                <w:color w:val="auto"/>
              </w:rPr>
            </w:pPr>
            <w:r w:rsidRPr="00A7686B">
              <w:rPr>
                <w:rFonts w:hint="eastAsia"/>
                <w:color w:val="auto"/>
              </w:rPr>
              <w:t>三郎: [BEFORE] commonData=8, tlsData=2</w:t>
            </w:r>
          </w:p>
          <w:p w14:paraId="4B0905FD" w14:textId="77777777" w:rsidR="00A7686B" w:rsidRPr="00A7686B" w:rsidRDefault="00A7686B" w:rsidP="00A7686B">
            <w:pPr>
              <w:pStyle w:val="3-"/>
              <w:rPr>
                <w:rFonts w:hint="eastAsia"/>
                <w:color w:val="auto"/>
              </w:rPr>
            </w:pPr>
            <w:r w:rsidRPr="00A7686B">
              <w:rPr>
                <w:rFonts w:hint="eastAsia"/>
                <w:color w:val="auto"/>
              </w:rPr>
              <w:t>三郎: [AFTER]  commonData=9, tlsData=3</w:t>
            </w:r>
          </w:p>
          <w:p w14:paraId="34379892" w14:textId="77777777" w:rsidR="00A7686B" w:rsidRPr="00A7686B" w:rsidRDefault="00A7686B" w:rsidP="00A7686B">
            <w:pPr>
              <w:pStyle w:val="3-"/>
              <w:rPr>
                <w:rFonts w:hint="eastAsia"/>
                <w:color w:val="auto"/>
              </w:rPr>
            </w:pPr>
            <w:r w:rsidRPr="00A7686B">
              <w:rPr>
                <w:rFonts w:hint="eastAsia"/>
                <w:color w:val="auto"/>
              </w:rPr>
              <w:t>- end:三郎 -</w:t>
            </w:r>
          </w:p>
          <w:p w14:paraId="306817FC" w14:textId="53E4F4D3" w:rsidR="00DE3BF2" w:rsidRPr="00DD51B6" w:rsidRDefault="00A7686B" w:rsidP="00A7686B">
            <w:pPr>
              <w:pStyle w:val="3-"/>
            </w:pPr>
            <w:r w:rsidRPr="00A7686B">
              <w:rPr>
                <w:color w:val="auto"/>
              </w:rPr>
              <w:t>Mutex * 10000000 = 4.880666 sec</w:t>
            </w:r>
          </w:p>
        </w:tc>
      </w:tr>
    </w:tbl>
    <w:p w14:paraId="6AAF5449" w14:textId="57DA4CE6" w:rsidR="00DE3BF2" w:rsidRDefault="00DE3BF2" w:rsidP="00DE3BF2">
      <w:pPr>
        <w:pStyle w:val="3"/>
      </w:pPr>
      <w:r>
        <w:rPr>
          <w:rFonts w:hint="eastAsia"/>
        </w:rPr>
        <w:t>Win32</w:t>
      </w:r>
      <w:r w:rsidR="000D7241">
        <w:t>API</w:t>
      </w:r>
      <w:r>
        <w:rPr>
          <w:rFonts w:hint="eastAsia"/>
        </w:rPr>
        <w:t>版（名前付き）</w:t>
      </w:r>
    </w:p>
    <w:p w14:paraId="63416775" w14:textId="74AE26A1" w:rsidR="00DE3BF2" w:rsidRDefault="00A7686B" w:rsidP="00DE3BF2">
      <w:pPr>
        <w:pStyle w:val="aa"/>
        <w:ind w:left="447" w:firstLine="283"/>
      </w:pPr>
      <w:r>
        <w:t>Win32</w:t>
      </w:r>
      <w:r>
        <w:t>版の名前付きミューテックス。</w:t>
      </w:r>
    </w:p>
    <w:p w14:paraId="580CD8CF" w14:textId="1821A122" w:rsidR="00A7686B" w:rsidRDefault="00A7686B" w:rsidP="00DE3BF2">
      <w:pPr>
        <w:pStyle w:val="aa"/>
        <w:ind w:left="447" w:firstLine="283"/>
        <w:rPr>
          <w:rFonts w:hint="eastAsia"/>
        </w:rPr>
      </w:pPr>
      <w:r>
        <w:lastRenderedPageBreak/>
        <w:t>基本的には名前無しミューテックスと変わらないが、プロセス間での排他制御や、スレッドごとにミューテックスのアクセス権を変えたい場合に使用する。</w:t>
      </w:r>
    </w:p>
    <w:p w14:paraId="0EB728F3" w14:textId="7E9156F4" w:rsidR="00A7686B" w:rsidRDefault="00A7686B" w:rsidP="00A7686B">
      <w:pPr>
        <w:pStyle w:val="aa"/>
        <w:keepNext/>
        <w:widowControl/>
        <w:spacing w:beforeLines="50" w:before="180"/>
        <w:ind w:leftChars="203" w:left="447" w:hangingChars="10" w:hanging="21"/>
      </w:pPr>
      <w:r>
        <w:t>Win32</w:t>
      </w:r>
      <w:r w:rsidR="000D7241">
        <w:t>API</w:t>
      </w:r>
      <w:r>
        <w:rPr>
          <w:rFonts w:hint="eastAsia"/>
        </w:rPr>
        <w:t>版名前付き</w:t>
      </w:r>
      <w:r>
        <w:t>ミューテックス</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E3BF2" w14:paraId="025C9754" w14:textId="77777777" w:rsidTr="000A1665">
        <w:tc>
          <w:tcPr>
            <w:tcW w:w="8494" w:type="dxa"/>
          </w:tcPr>
          <w:p w14:paraId="3C6EBA3D" w14:textId="77777777" w:rsidR="00A7686B" w:rsidRDefault="00A7686B" w:rsidP="00A7686B">
            <w:pPr>
              <w:pStyle w:val="3-"/>
            </w:pPr>
            <w:r>
              <w:t>#include &lt;stdio.h&gt;</w:t>
            </w:r>
          </w:p>
          <w:p w14:paraId="7EEB8116" w14:textId="77777777" w:rsidR="00A7686B" w:rsidRDefault="00A7686B" w:rsidP="00A7686B">
            <w:pPr>
              <w:pStyle w:val="3-"/>
            </w:pPr>
            <w:r>
              <w:t>#include &lt;stdlib.h&gt;</w:t>
            </w:r>
          </w:p>
          <w:p w14:paraId="2BC41B69" w14:textId="77777777" w:rsidR="00A7686B" w:rsidRDefault="00A7686B" w:rsidP="00A7686B">
            <w:pPr>
              <w:pStyle w:val="3-"/>
            </w:pPr>
          </w:p>
          <w:p w14:paraId="1D5C4CB6" w14:textId="77777777" w:rsidR="00A7686B" w:rsidRDefault="00A7686B" w:rsidP="00A7686B">
            <w:pPr>
              <w:pStyle w:val="3-"/>
            </w:pPr>
            <w:r>
              <w:t>#include &lt;Windows.h&gt;</w:t>
            </w:r>
          </w:p>
          <w:p w14:paraId="78F7931E" w14:textId="77777777" w:rsidR="00A7686B" w:rsidRDefault="00A7686B" w:rsidP="00A7686B">
            <w:pPr>
              <w:pStyle w:val="3-"/>
            </w:pPr>
            <w:r>
              <w:t>#include &lt;Process.h&gt;</w:t>
            </w:r>
          </w:p>
          <w:p w14:paraId="4CD3DE28" w14:textId="77777777" w:rsidR="00A7686B" w:rsidRDefault="00A7686B" w:rsidP="00A7686B">
            <w:pPr>
              <w:pStyle w:val="3-"/>
            </w:pPr>
          </w:p>
          <w:p w14:paraId="76FE92E6" w14:textId="77777777" w:rsidR="00A7686B" w:rsidRDefault="00A7686B" w:rsidP="00A7686B">
            <w:pPr>
              <w:pStyle w:val="3-"/>
              <w:rPr>
                <w:rFonts w:hint="eastAsia"/>
              </w:rPr>
            </w:pPr>
            <w:r>
              <w:rPr>
                <w:rFonts w:hint="eastAsia"/>
              </w:rPr>
              <w:t>//共有ミューテックス名</w:t>
            </w:r>
          </w:p>
          <w:p w14:paraId="1F5670C0" w14:textId="77777777" w:rsidR="00A7686B" w:rsidRDefault="00A7686B" w:rsidP="00A7686B">
            <w:pPr>
              <w:pStyle w:val="3-"/>
            </w:pPr>
            <w:r>
              <w:t>static const char* COMMON_MUTEX_NAME = "Common Mutex";</w:t>
            </w:r>
          </w:p>
          <w:p w14:paraId="52303E81" w14:textId="77777777" w:rsidR="00A7686B" w:rsidRDefault="00A7686B" w:rsidP="00A7686B">
            <w:pPr>
              <w:pStyle w:val="3-"/>
            </w:pPr>
          </w:p>
          <w:p w14:paraId="1FDAC304" w14:textId="77777777" w:rsidR="00A7686B" w:rsidRDefault="00A7686B" w:rsidP="00A7686B">
            <w:pPr>
              <w:pStyle w:val="3-"/>
              <w:rPr>
                <w:rFonts w:hint="eastAsia"/>
              </w:rPr>
            </w:pPr>
            <w:r>
              <w:rPr>
                <w:rFonts w:hint="eastAsia"/>
              </w:rPr>
              <w:t>//共有データ</w:t>
            </w:r>
          </w:p>
          <w:p w14:paraId="2678365D" w14:textId="77777777" w:rsidR="00A7686B" w:rsidRDefault="00A7686B" w:rsidP="00A7686B">
            <w:pPr>
              <w:pStyle w:val="3-"/>
            </w:pPr>
            <w:r>
              <w:t>static int s_commonData = 0;</w:t>
            </w:r>
          </w:p>
          <w:p w14:paraId="6CCA5351" w14:textId="77777777" w:rsidR="00A7686B" w:rsidRDefault="00A7686B" w:rsidP="00A7686B">
            <w:pPr>
              <w:pStyle w:val="3-"/>
            </w:pPr>
          </w:p>
          <w:p w14:paraId="28EB39D9" w14:textId="77777777" w:rsidR="00A7686B" w:rsidRDefault="00A7686B" w:rsidP="00A7686B">
            <w:pPr>
              <w:pStyle w:val="3-"/>
              <w:rPr>
                <w:rFonts w:hint="eastAsia"/>
              </w:rPr>
            </w:pPr>
            <w:r>
              <w:rPr>
                <w:rFonts w:hint="eastAsia"/>
              </w:rPr>
              <w:t>//スレッド固有データ</w:t>
            </w:r>
          </w:p>
          <w:p w14:paraId="6316F134" w14:textId="77777777" w:rsidR="00A7686B" w:rsidRDefault="00A7686B" w:rsidP="00A7686B">
            <w:pPr>
              <w:pStyle w:val="3-"/>
            </w:pPr>
            <w:r>
              <w:t>__declspec(thread) int s_tlsData = 0;</w:t>
            </w:r>
          </w:p>
          <w:p w14:paraId="02303AA6" w14:textId="77777777" w:rsidR="00A7686B" w:rsidRDefault="00A7686B" w:rsidP="00A7686B">
            <w:pPr>
              <w:pStyle w:val="3-"/>
            </w:pPr>
          </w:p>
          <w:p w14:paraId="0F46B538" w14:textId="77777777" w:rsidR="00A7686B" w:rsidRDefault="00A7686B" w:rsidP="00A7686B">
            <w:pPr>
              <w:pStyle w:val="3-"/>
              <w:rPr>
                <w:rFonts w:hint="eastAsia"/>
              </w:rPr>
            </w:pPr>
            <w:r>
              <w:rPr>
                <w:rFonts w:hint="eastAsia"/>
              </w:rPr>
              <w:t>//スレッド</w:t>
            </w:r>
          </w:p>
          <w:p w14:paraId="26A2E0B1" w14:textId="77777777" w:rsidR="00A7686B" w:rsidRDefault="00A7686B" w:rsidP="00A7686B">
            <w:pPr>
              <w:pStyle w:val="3-"/>
            </w:pPr>
            <w:r>
              <w:t>unsigned int WINAPI threadFunc(void* param_p)</w:t>
            </w:r>
          </w:p>
          <w:p w14:paraId="5192AB62" w14:textId="77777777" w:rsidR="00A7686B" w:rsidRDefault="00A7686B" w:rsidP="00A7686B">
            <w:pPr>
              <w:pStyle w:val="3-"/>
            </w:pPr>
            <w:r>
              <w:t>{</w:t>
            </w:r>
          </w:p>
          <w:p w14:paraId="02C5BA94" w14:textId="77777777" w:rsidR="00A7686B" w:rsidRDefault="00A7686B" w:rsidP="00A7686B">
            <w:pPr>
              <w:pStyle w:val="3-"/>
              <w:rPr>
                <w:rFonts w:hint="eastAsia"/>
              </w:rPr>
            </w:pPr>
            <w:r>
              <w:rPr>
                <w:rFonts w:hint="eastAsia"/>
              </w:rPr>
              <w:tab/>
              <w:t>//パラメータ受け取り</w:t>
            </w:r>
          </w:p>
          <w:p w14:paraId="7693696C" w14:textId="77777777" w:rsidR="00A7686B" w:rsidRDefault="00A7686B" w:rsidP="00A7686B">
            <w:pPr>
              <w:pStyle w:val="3-"/>
            </w:pPr>
            <w:r>
              <w:tab/>
              <w:t>const char* name = static_cast&lt;const char*&gt;(param_p);</w:t>
            </w:r>
          </w:p>
          <w:p w14:paraId="10405424" w14:textId="77777777" w:rsidR="00A7686B" w:rsidRDefault="00A7686B" w:rsidP="00A7686B">
            <w:pPr>
              <w:pStyle w:val="3-"/>
            </w:pPr>
          </w:p>
          <w:p w14:paraId="0EE8B5E2" w14:textId="77777777" w:rsidR="00A7686B" w:rsidRDefault="00A7686B" w:rsidP="00A7686B">
            <w:pPr>
              <w:pStyle w:val="3-"/>
              <w:rPr>
                <w:rFonts w:hint="eastAsia"/>
              </w:rPr>
            </w:pPr>
            <w:r>
              <w:rPr>
                <w:rFonts w:hint="eastAsia"/>
              </w:rPr>
              <w:tab/>
              <w:t>//開始</w:t>
            </w:r>
          </w:p>
          <w:p w14:paraId="1096598D" w14:textId="77777777" w:rsidR="00A7686B" w:rsidRDefault="00A7686B" w:rsidP="00A7686B">
            <w:pPr>
              <w:pStyle w:val="3-"/>
            </w:pPr>
            <w:r>
              <w:tab/>
              <w:t>printf("- begin:%s -\n", name);</w:t>
            </w:r>
          </w:p>
          <w:p w14:paraId="72F61D68" w14:textId="77777777" w:rsidR="00A7686B" w:rsidRDefault="00A7686B" w:rsidP="00A7686B">
            <w:pPr>
              <w:pStyle w:val="3-"/>
            </w:pPr>
            <w:r>
              <w:tab/>
              <w:t>fflush(stdout);</w:t>
            </w:r>
          </w:p>
          <w:p w14:paraId="66D31EE8" w14:textId="77777777" w:rsidR="00A7686B" w:rsidRDefault="00A7686B" w:rsidP="00A7686B">
            <w:pPr>
              <w:pStyle w:val="3-"/>
            </w:pPr>
          </w:p>
          <w:p w14:paraId="4C559B7F" w14:textId="77777777" w:rsidR="00A7686B" w:rsidRDefault="00A7686B" w:rsidP="00A7686B">
            <w:pPr>
              <w:pStyle w:val="3-"/>
              <w:rPr>
                <w:rFonts w:hint="eastAsia"/>
              </w:rPr>
            </w:pPr>
            <w:r>
              <w:rPr>
                <w:rFonts w:hint="eastAsia"/>
              </w:rPr>
              <w:tab/>
              <w:t>//名前付きミューテックスオープン</w:t>
            </w:r>
          </w:p>
          <w:p w14:paraId="0B3B4296" w14:textId="77777777" w:rsidR="00A7686B" w:rsidRDefault="00A7686B" w:rsidP="00A7686B">
            <w:pPr>
              <w:pStyle w:val="3-"/>
            </w:pPr>
            <w:r>
              <w:tab/>
              <w:t>HANDLE hMutex = OpenMutex(SYNCHRONIZE, false, COMMON_MUTEX_NAME);</w:t>
            </w:r>
          </w:p>
          <w:p w14:paraId="7B763A19" w14:textId="77777777" w:rsidR="00A7686B" w:rsidRDefault="00A7686B" w:rsidP="00A7686B">
            <w:pPr>
              <w:pStyle w:val="3-"/>
            </w:pPr>
            <w:r>
              <w:tab/>
            </w:r>
          </w:p>
          <w:p w14:paraId="019FC779" w14:textId="77777777" w:rsidR="00A7686B" w:rsidRDefault="00A7686B" w:rsidP="00A7686B">
            <w:pPr>
              <w:pStyle w:val="3-"/>
              <w:rPr>
                <w:rFonts w:hint="eastAsia"/>
              </w:rPr>
            </w:pPr>
            <w:r>
              <w:rPr>
                <w:rFonts w:hint="eastAsia"/>
              </w:rPr>
              <w:tab/>
              <w:t>//処理</w:t>
            </w:r>
          </w:p>
          <w:p w14:paraId="69B42021" w14:textId="77777777" w:rsidR="00A7686B" w:rsidRDefault="00A7686B" w:rsidP="00A7686B">
            <w:pPr>
              <w:pStyle w:val="3-"/>
            </w:pPr>
            <w:r>
              <w:tab/>
              <w:t>for (int i = 0; i &lt; 3; ++i)</w:t>
            </w:r>
          </w:p>
          <w:p w14:paraId="3E419484" w14:textId="77777777" w:rsidR="00A7686B" w:rsidRDefault="00A7686B" w:rsidP="00A7686B">
            <w:pPr>
              <w:pStyle w:val="3-"/>
            </w:pPr>
            <w:r>
              <w:tab/>
              <w:t>{</w:t>
            </w:r>
          </w:p>
          <w:p w14:paraId="74EB5AED" w14:textId="77777777" w:rsidR="00A7686B" w:rsidRDefault="00A7686B" w:rsidP="00A7686B">
            <w:pPr>
              <w:pStyle w:val="3-"/>
              <w:rPr>
                <w:rFonts w:hint="eastAsia"/>
              </w:rPr>
            </w:pPr>
            <w:r>
              <w:rPr>
                <w:rFonts w:hint="eastAsia"/>
              </w:rPr>
              <w:tab/>
            </w:r>
            <w:r>
              <w:rPr>
                <w:rFonts w:hint="eastAsia"/>
              </w:rPr>
              <w:tab/>
              <w:t>//ミューテックス取得</w:t>
            </w:r>
          </w:p>
          <w:p w14:paraId="040C212D" w14:textId="77777777" w:rsidR="00A7686B" w:rsidRDefault="00A7686B" w:rsidP="00A7686B">
            <w:pPr>
              <w:pStyle w:val="3-"/>
              <w:rPr>
                <w:rFonts w:hint="eastAsia"/>
              </w:rPr>
            </w:pPr>
            <w:r>
              <w:rPr>
                <w:rFonts w:hint="eastAsia"/>
              </w:rPr>
              <w:tab/>
            </w:r>
            <w:r>
              <w:rPr>
                <w:rFonts w:hint="eastAsia"/>
              </w:rPr>
              <w:tab/>
              <w:t>WaitForSingleObject(hMutex, INFINITE);//取得できない時に他の処理を行いたい場合はタイムアウト値を指定する</w:t>
            </w:r>
          </w:p>
          <w:p w14:paraId="60615E30" w14:textId="77777777" w:rsidR="00A7686B" w:rsidRDefault="00A7686B" w:rsidP="00A7686B">
            <w:pPr>
              <w:pStyle w:val="3-"/>
            </w:pPr>
            <w:r>
              <w:tab/>
            </w:r>
            <w:r>
              <w:tab/>
            </w:r>
          </w:p>
          <w:p w14:paraId="1267430A" w14:textId="77777777" w:rsidR="00A7686B" w:rsidRDefault="00A7686B" w:rsidP="00A7686B">
            <w:pPr>
              <w:pStyle w:val="3-"/>
              <w:rPr>
                <w:rFonts w:hint="eastAsia"/>
              </w:rPr>
            </w:pPr>
            <w:r>
              <w:rPr>
                <w:rFonts w:hint="eastAsia"/>
              </w:rPr>
              <w:tab/>
            </w:r>
            <w:r>
              <w:rPr>
                <w:rFonts w:hint="eastAsia"/>
              </w:rPr>
              <w:tab/>
              <w:t>//データ表示（前）</w:t>
            </w:r>
          </w:p>
          <w:p w14:paraId="1E8383D1" w14:textId="77777777" w:rsidR="00A7686B" w:rsidRDefault="00A7686B" w:rsidP="00A7686B">
            <w:pPr>
              <w:pStyle w:val="3-"/>
            </w:pPr>
            <w:r>
              <w:tab/>
            </w:r>
            <w:r>
              <w:tab/>
              <w:t>printf("%s: [BEFORE] commonData=%d, tlsData=%d\n", name, s_commonData, s_tlsData);</w:t>
            </w:r>
          </w:p>
          <w:p w14:paraId="3664B0B5" w14:textId="77777777" w:rsidR="00A7686B" w:rsidRDefault="00A7686B" w:rsidP="00A7686B">
            <w:pPr>
              <w:pStyle w:val="3-"/>
            </w:pPr>
            <w:r>
              <w:tab/>
            </w:r>
            <w:r>
              <w:tab/>
              <w:t>fflush(stdout);</w:t>
            </w:r>
          </w:p>
          <w:p w14:paraId="4FDBEA0B" w14:textId="77777777" w:rsidR="00A7686B" w:rsidRDefault="00A7686B" w:rsidP="00A7686B">
            <w:pPr>
              <w:pStyle w:val="3-"/>
            </w:pPr>
          </w:p>
          <w:p w14:paraId="42AE7D1D" w14:textId="77777777" w:rsidR="00A7686B" w:rsidRDefault="00A7686B" w:rsidP="00A7686B">
            <w:pPr>
              <w:pStyle w:val="3-"/>
              <w:rPr>
                <w:rFonts w:hint="eastAsia"/>
              </w:rPr>
            </w:pPr>
            <w:r>
              <w:rPr>
                <w:rFonts w:hint="eastAsia"/>
              </w:rPr>
              <w:tab/>
            </w:r>
            <w:r>
              <w:rPr>
                <w:rFonts w:hint="eastAsia"/>
              </w:rPr>
              <w:tab/>
              <w:t>//データ取得</w:t>
            </w:r>
          </w:p>
          <w:p w14:paraId="3B02A890" w14:textId="77777777" w:rsidR="00A7686B" w:rsidRDefault="00A7686B" w:rsidP="00A7686B">
            <w:pPr>
              <w:pStyle w:val="3-"/>
            </w:pPr>
            <w:r>
              <w:tab/>
            </w:r>
            <w:r>
              <w:tab/>
              <w:t>int common_data = s_commonData;</w:t>
            </w:r>
          </w:p>
          <w:p w14:paraId="70096CC8" w14:textId="77777777" w:rsidR="00A7686B" w:rsidRDefault="00A7686B" w:rsidP="00A7686B">
            <w:pPr>
              <w:pStyle w:val="3-"/>
            </w:pPr>
            <w:r>
              <w:tab/>
            </w:r>
            <w:r>
              <w:tab/>
              <w:t>int tls_data = s_tlsData;</w:t>
            </w:r>
          </w:p>
          <w:p w14:paraId="349F3802" w14:textId="77777777" w:rsidR="00A7686B" w:rsidRDefault="00A7686B" w:rsidP="00A7686B">
            <w:pPr>
              <w:pStyle w:val="3-"/>
            </w:pPr>
          </w:p>
          <w:p w14:paraId="5B34683C" w14:textId="77777777" w:rsidR="00A7686B" w:rsidRDefault="00A7686B" w:rsidP="00A7686B">
            <w:pPr>
              <w:pStyle w:val="3-"/>
              <w:rPr>
                <w:rFonts w:hint="eastAsia"/>
              </w:rPr>
            </w:pPr>
            <w:r>
              <w:rPr>
                <w:rFonts w:hint="eastAsia"/>
              </w:rPr>
              <w:tab/>
            </w:r>
            <w:r>
              <w:rPr>
                <w:rFonts w:hint="eastAsia"/>
              </w:rPr>
              <w:tab/>
              <w:t>//データ更新</w:t>
            </w:r>
          </w:p>
          <w:p w14:paraId="048FB8E4" w14:textId="77777777" w:rsidR="00A7686B" w:rsidRDefault="00A7686B" w:rsidP="00A7686B">
            <w:pPr>
              <w:pStyle w:val="3-"/>
            </w:pPr>
            <w:r>
              <w:tab/>
            </w:r>
            <w:r>
              <w:tab/>
              <w:t>++common_data;</w:t>
            </w:r>
          </w:p>
          <w:p w14:paraId="18B4B64E" w14:textId="77777777" w:rsidR="00A7686B" w:rsidRDefault="00A7686B" w:rsidP="00A7686B">
            <w:pPr>
              <w:pStyle w:val="3-"/>
            </w:pPr>
            <w:r>
              <w:tab/>
            </w:r>
            <w:r>
              <w:tab/>
              <w:t>++tls_data;</w:t>
            </w:r>
          </w:p>
          <w:p w14:paraId="67C2A001" w14:textId="77777777" w:rsidR="00A7686B" w:rsidRDefault="00A7686B" w:rsidP="00A7686B">
            <w:pPr>
              <w:pStyle w:val="3-"/>
            </w:pPr>
          </w:p>
          <w:p w14:paraId="3081461E" w14:textId="77777777" w:rsidR="00A7686B" w:rsidRDefault="00A7686B" w:rsidP="00A7686B">
            <w:pPr>
              <w:pStyle w:val="3-"/>
              <w:rPr>
                <w:rFonts w:hint="eastAsia"/>
              </w:rPr>
            </w:pPr>
            <w:r>
              <w:rPr>
                <w:rFonts w:hint="eastAsia"/>
              </w:rPr>
              <w:tab/>
            </w:r>
            <w:r>
              <w:rPr>
                <w:rFonts w:hint="eastAsia"/>
              </w:rPr>
              <w:tab/>
              <w:t>//若干ランダムでスリープ（0～4 msec）</w:t>
            </w:r>
          </w:p>
          <w:p w14:paraId="6A6BBB1F" w14:textId="77777777" w:rsidR="00A7686B" w:rsidRDefault="00A7686B" w:rsidP="00A7686B">
            <w:pPr>
              <w:pStyle w:val="3-"/>
            </w:pPr>
            <w:r>
              <w:tab/>
            </w:r>
            <w:r>
              <w:tab/>
              <w:t>Sleep(rand() % 5);</w:t>
            </w:r>
          </w:p>
          <w:p w14:paraId="41F68661" w14:textId="77777777" w:rsidR="00A7686B" w:rsidRDefault="00A7686B" w:rsidP="00A7686B">
            <w:pPr>
              <w:pStyle w:val="3-"/>
            </w:pPr>
          </w:p>
          <w:p w14:paraId="298E0338" w14:textId="77777777" w:rsidR="00A7686B" w:rsidRDefault="00A7686B" w:rsidP="00A7686B">
            <w:pPr>
              <w:pStyle w:val="3-"/>
              <w:rPr>
                <w:rFonts w:hint="eastAsia"/>
              </w:rPr>
            </w:pPr>
            <w:r>
              <w:rPr>
                <w:rFonts w:hint="eastAsia"/>
              </w:rPr>
              <w:tab/>
            </w:r>
            <w:r>
              <w:rPr>
                <w:rFonts w:hint="eastAsia"/>
              </w:rPr>
              <w:tab/>
              <w:t>//データ書き戻し</w:t>
            </w:r>
          </w:p>
          <w:p w14:paraId="481E35DD" w14:textId="77777777" w:rsidR="00A7686B" w:rsidRDefault="00A7686B" w:rsidP="00A7686B">
            <w:pPr>
              <w:pStyle w:val="3-"/>
            </w:pPr>
            <w:r>
              <w:tab/>
            </w:r>
            <w:r>
              <w:tab/>
              <w:t>s_commonData = common_data;</w:t>
            </w:r>
          </w:p>
          <w:p w14:paraId="4A0533CE" w14:textId="77777777" w:rsidR="00A7686B" w:rsidRDefault="00A7686B" w:rsidP="00A7686B">
            <w:pPr>
              <w:pStyle w:val="3-"/>
            </w:pPr>
            <w:r>
              <w:tab/>
            </w:r>
            <w:r>
              <w:tab/>
              <w:t>s_tlsData = tls_data;</w:t>
            </w:r>
          </w:p>
          <w:p w14:paraId="44A13B7B" w14:textId="77777777" w:rsidR="00A7686B" w:rsidRDefault="00A7686B" w:rsidP="00A7686B">
            <w:pPr>
              <w:pStyle w:val="3-"/>
            </w:pPr>
          </w:p>
          <w:p w14:paraId="7873A8C2" w14:textId="77777777" w:rsidR="00A7686B" w:rsidRDefault="00A7686B" w:rsidP="00A7686B">
            <w:pPr>
              <w:pStyle w:val="3-"/>
              <w:rPr>
                <w:rFonts w:hint="eastAsia"/>
              </w:rPr>
            </w:pPr>
            <w:r>
              <w:rPr>
                <w:rFonts w:hint="eastAsia"/>
              </w:rPr>
              <w:tab/>
            </w:r>
            <w:r>
              <w:rPr>
                <w:rFonts w:hint="eastAsia"/>
              </w:rPr>
              <w:tab/>
              <w:t>//データ表示（後）</w:t>
            </w:r>
          </w:p>
          <w:p w14:paraId="081E1AD5" w14:textId="77777777" w:rsidR="00A7686B" w:rsidRDefault="00A7686B" w:rsidP="00A7686B">
            <w:pPr>
              <w:pStyle w:val="3-"/>
            </w:pPr>
            <w:r>
              <w:tab/>
            </w:r>
            <w:r>
              <w:tab/>
              <w:t>printf("%s: [AFTER]  commonData=%d, tlsData=%d\n", name, s_commonData, s_tlsData);</w:t>
            </w:r>
          </w:p>
          <w:p w14:paraId="05F816B4" w14:textId="77777777" w:rsidR="00A7686B" w:rsidRDefault="00A7686B" w:rsidP="00A7686B">
            <w:pPr>
              <w:pStyle w:val="3-"/>
            </w:pPr>
            <w:r>
              <w:tab/>
            </w:r>
            <w:r>
              <w:tab/>
              <w:t>fflush(stdout);</w:t>
            </w:r>
          </w:p>
          <w:p w14:paraId="198BA925" w14:textId="77777777" w:rsidR="00A7686B" w:rsidRDefault="00A7686B" w:rsidP="00A7686B">
            <w:pPr>
              <w:pStyle w:val="3-"/>
            </w:pPr>
          </w:p>
          <w:p w14:paraId="1DE4BB4C" w14:textId="77777777" w:rsidR="00A7686B" w:rsidRDefault="00A7686B" w:rsidP="00A7686B">
            <w:pPr>
              <w:pStyle w:val="3-"/>
              <w:rPr>
                <w:rFonts w:hint="eastAsia"/>
              </w:rPr>
            </w:pPr>
            <w:r>
              <w:rPr>
                <w:rFonts w:hint="eastAsia"/>
              </w:rPr>
              <w:tab/>
            </w:r>
            <w:r>
              <w:rPr>
                <w:rFonts w:hint="eastAsia"/>
              </w:rPr>
              <w:tab/>
              <w:t>//ミューテックス解放</w:t>
            </w:r>
          </w:p>
          <w:p w14:paraId="6AF217B1" w14:textId="77777777" w:rsidR="00A7686B" w:rsidRDefault="00A7686B" w:rsidP="00A7686B">
            <w:pPr>
              <w:pStyle w:val="3-"/>
            </w:pPr>
            <w:r>
              <w:tab/>
            </w:r>
            <w:r>
              <w:tab/>
              <w:t>ReleaseMutex(hMutex);</w:t>
            </w:r>
          </w:p>
          <w:p w14:paraId="6483CD45" w14:textId="77777777" w:rsidR="00A7686B" w:rsidRDefault="00A7686B" w:rsidP="00A7686B">
            <w:pPr>
              <w:pStyle w:val="3-"/>
            </w:pPr>
            <w:r>
              <w:lastRenderedPageBreak/>
              <w:tab/>
            </w:r>
            <w:r>
              <w:tab/>
            </w:r>
          </w:p>
          <w:p w14:paraId="2F66C688" w14:textId="77777777" w:rsidR="00A7686B" w:rsidRDefault="00A7686B" w:rsidP="00A7686B">
            <w:pPr>
              <w:pStyle w:val="3-"/>
              <w:rPr>
                <w:rFonts w:hint="eastAsia"/>
              </w:rPr>
            </w:pPr>
            <w:r>
              <w:rPr>
                <w:rFonts w:hint="eastAsia"/>
              </w:rPr>
              <w:tab/>
            </w:r>
            <w:r>
              <w:rPr>
                <w:rFonts w:hint="eastAsia"/>
              </w:rPr>
              <w:tab/>
              <w:t>//スレッド切り替えのためのスリープ</w:t>
            </w:r>
          </w:p>
          <w:p w14:paraId="14DB098E" w14:textId="77777777" w:rsidR="00A7686B" w:rsidRDefault="00A7686B" w:rsidP="00A7686B">
            <w:pPr>
              <w:pStyle w:val="3-"/>
            </w:pPr>
            <w:r>
              <w:tab/>
            </w:r>
            <w:r>
              <w:tab/>
              <w:t>Sleep(0);</w:t>
            </w:r>
          </w:p>
          <w:p w14:paraId="320A3E44" w14:textId="77777777" w:rsidR="00A7686B" w:rsidRDefault="00A7686B" w:rsidP="00A7686B">
            <w:pPr>
              <w:pStyle w:val="3-"/>
              <w:rPr>
                <w:rFonts w:hint="eastAsia"/>
              </w:rPr>
            </w:pPr>
            <w:r>
              <w:rPr>
                <w:rFonts w:hint="eastAsia"/>
              </w:rPr>
              <w:tab/>
              <w:t>//</w:t>
            </w:r>
            <w:r>
              <w:rPr>
                <w:rFonts w:hint="eastAsia"/>
              </w:rPr>
              <w:tab/>
              <w:t>//スレッド切り替え</w:t>
            </w:r>
          </w:p>
          <w:p w14:paraId="4E037A96" w14:textId="77777777" w:rsidR="00A7686B" w:rsidRDefault="00A7686B" w:rsidP="00A7686B">
            <w:pPr>
              <w:pStyle w:val="3-"/>
              <w:rPr>
                <w:rFonts w:hint="eastAsia"/>
              </w:rPr>
            </w:pPr>
            <w:r>
              <w:rPr>
                <w:rFonts w:hint="eastAsia"/>
              </w:rPr>
              <w:tab/>
              <w:t>//</w:t>
            </w:r>
            <w:r>
              <w:rPr>
                <w:rFonts w:hint="eastAsia"/>
              </w:rPr>
              <w:tab/>
              <w:t>SwitchToThread();//OSに任せて再スケジューリング</w:t>
            </w:r>
          </w:p>
          <w:p w14:paraId="7682BC0F" w14:textId="77777777" w:rsidR="00A7686B" w:rsidRDefault="00A7686B" w:rsidP="00A7686B">
            <w:pPr>
              <w:pStyle w:val="3-"/>
              <w:rPr>
                <w:rFonts w:hint="eastAsia"/>
              </w:rPr>
            </w:pPr>
            <w:r>
              <w:rPr>
                <w:rFonts w:hint="eastAsia"/>
              </w:rPr>
              <w:tab/>
              <w:t>//</w:t>
            </w:r>
            <w:r>
              <w:rPr>
                <w:rFonts w:hint="eastAsia"/>
              </w:rPr>
              <w:tab/>
              <w:t>Yield();//廃止</w:t>
            </w:r>
          </w:p>
          <w:p w14:paraId="1075770D" w14:textId="77777777" w:rsidR="00A7686B" w:rsidRDefault="00A7686B" w:rsidP="00A7686B">
            <w:pPr>
              <w:pStyle w:val="3-"/>
            </w:pPr>
            <w:r>
              <w:tab/>
              <w:t>}</w:t>
            </w:r>
          </w:p>
          <w:p w14:paraId="0564DAE9" w14:textId="77777777" w:rsidR="00A7686B" w:rsidRDefault="00A7686B" w:rsidP="00A7686B">
            <w:pPr>
              <w:pStyle w:val="3-"/>
            </w:pPr>
          </w:p>
          <w:p w14:paraId="092EBE11" w14:textId="77777777" w:rsidR="00A7686B" w:rsidRDefault="00A7686B" w:rsidP="00A7686B">
            <w:pPr>
              <w:pStyle w:val="3-"/>
              <w:rPr>
                <w:rFonts w:hint="eastAsia"/>
              </w:rPr>
            </w:pPr>
            <w:r>
              <w:rPr>
                <w:rFonts w:hint="eastAsia"/>
              </w:rPr>
              <w:tab/>
              <w:t>//名前付きミューテックスクローズ</w:t>
            </w:r>
          </w:p>
          <w:p w14:paraId="613E4619" w14:textId="77777777" w:rsidR="00A7686B" w:rsidRDefault="00A7686B" w:rsidP="00A7686B">
            <w:pPr>
              <w:pStyle w:val="3-"/>
            </w:pPr>
            <w:r>
              <w:tab/>
              <w:t>CloseHandle(hMutex);</w:t>
            </w:r>
          </w:p>
          <w:p w14:paraId="2D142891" w14:textId="77777777" w:rsidR="00A7686B" w:rsidRDefault="00A7686B" w:rsidP="00A7686B">
            <w:pPr>
              <w:pStyle w:val="3-"/>
            </w:pPr>
            <w:r>
              <w:tab/>
            </w:r>
          </w:p>
          <w:p w14:paraId="79650356" w14:textId="77777777" w:rsidR="00A7686B" w:rsidRDefault="00A7686B" w:rsidP="00A7686B">
            <w:pPr>
              <w:pStyle w:val="3-"/>
              <w:rPr>
                <w:rFonts w:hint="eastAsia"/>
              </w:rPr>
            </w:pPr>
            <w:r>
              <w:rPr>
                <w:rFonts w:hint="eastAsia"/>
              </w:rPr>
              <w:tab/>
              <w:t>//終了</w:t>
            </w:r>
          </w:p>
          <w:p w14:paraId="333DF114" w14:textId="77777777" w:rsidR="00A7686B" w:rsidRDefault="00A7686B" w:rsidP="00A7686B">
            <w:pPr>
              <w:pStyle w:val="3-"/>
            </w:pPr>
            <w:r>
              <w:tab/>
              <w:t>printf("- end:%s -\n", name);</w:t>
            </w:r>
          </w:p>
          <w:p w14:paraId="6A566966" w14:textId="77777777" w:rsidR="00A7686B" w:rsidRDefault="00A7686B" w:rsidP="00A7686B">
            <w:pPr>
              <w:pStyle w:val="3-"/>
            </w:pPr>
            <w:r>
              <w:tab/>
              <w:t>fflush(stdout);</w:t>
            </w:r>
          </w:p>
          <w:p w14:paraId="101665CB" w14:textId="77777777" w:rsidR="00A7686B" w:rsidRDefault="00A7686B" w:rsidP="00A7686B">
            <w:pPr>
              <w:pStyle w:val="3-"/>
            </w:pPr>
            <w:r>
              <w:tab/>
              <w:t>return 0;</w:t>
            </w:r>
          </w:p>
          <w:p w14:paraId="464BDA43" w14:textId="77777777" w:rsidR="00A7686B" w:rsidRDefault="00A7686B" w:rsidP="00A7686B">
            <w:pPr>
              <w:pStyle w:val="3-"/>
            </w:pPr>
            <w:r>
              <w:t>}</w:t>
            </w:r>
          </w:p>
          <w:p w14:paraId="67011B0C" w14:textId="77777777" w:rsidR="00A7686B" w:rsidRDefault="00A7686B" w:rsidP="00A7686B">
            <w:pPr>
              <w:pStyle w:val="3-"/>
            </w:pPr>
          </w:p>
          <w:p w14:paraId="30778BFA" w14:textId="77777777" w:rsidR="00A7686B" w:rsidRDefault="00A7686B" w:rsidP="00A7686B">
            <w:pPr>
              <w:pStyle w:val="3-"/>
              <w:rPr>
                <w:rFonts w:hint="eastAsia"/>
              </w:rPr>
            </w:pPr>
            <w:r>
              <w:rPr>
                <w:rFonts w:hint="eastAsia"/>
              </w:rPr>
              <w:t>//テスト</w:t>
            </w:r>
          </w:p>
          <w:p w14:paraId="7541CFE2" w14:textId="77777777" w:rsidR="00A7686B" w:rsidRDefault="00A7686B" w:rsidP="00A7686B">
            <w:pPr>
              <w:pStyle w:val="3-"/>
            </w:pPr>
            <w:r>
              <w:t>int main(const int argc, const char* argv[])</w:t>
            </w:r>
          </w:p>
          <w:p w14:paraId="78D0F7AD" w14:textId="77777777" w:rsidR="00A7686B" w:rsidRDefault="00A7686B" w:rsidP="00A7686B">
            <w:pPr>
              <w:pStyle w:val="3-"/>
            </w:pPr>
            <w:r>
              <w:t>{</w:t>
            </w:r>
          </w:p>
          <w:p w14:paraId="03BA9B51" w14:textId="77777777" w:rsidR="00A7686B" w:rsidRDefault="00A7686B" w:rsidP="00A7686B">
            <w:pPr>
              <w:pStyle w:val="3-"/>
              <w:rPr>
                <w:rFonts w:hint="eastAsia"/>
              </w:rPr>
            </w:pPr>
            <w:r>
              <w:rPr>
                <w:rFonts w:hint="eastAsia"/>
              </w:rPr>
              <w:tab/>
              <w:t>//ミューテックスハンドル</w:t>
            </w:r>
          </w:p>
          <w:p w14:paraId="28E52275" w14:textId="77777777" w:rsidR="00A7686B" w:rsidRDefault="00A7686B" w:rsidP="00A7686B">
            <w:pPr>
              <w:pStyle w:val="3-"/>
            </w:pPr>
            <w:r>
              <w:tab/>
              <w:t>HANDLE hMutex = INVALID_HANDLE_VALUE;</w:t>
            </w:r>
          </w:p>
          <w:p w14:paraId="7967A689" w14:textId="77777777" w:rsidR="00A7686B" w:rsidRDefault="00A7686B" w:rsidP="00A7686B">
            <w:pPr>
              <w:pStyle w:val="3-"/>
            </w:pPr>
            <w:r>
              <w:tab/>
            </w:r>
          </w:p>
          <w:p w14:paraId="186CD347" w14:textId="77777777" w:rsidR="00A7686B" w:rsidRDefault="00A7686B" w:rsidP="00A7686B">
            <w:pPr>
              <w:pStyle w:val="3-"/>
              <w:rPr>
                <w:rFonts w:hint="eastAsia"/>
              </w:rPr>
            </w:pPr>
            <w:r>
              <w:rPr>
                <w:rFonts w:hint="eastAsia"/>
              </w:rPr>
              <w:tab/>
              <w:t>//名前付きミューテックス生成</w:t>
            </w:r>
          </w:p>
          <w:p w14:paraId="21F207DD" w14:textId="77777777" w:rsidR="00A7686B" w:rsidRDefault="00A7686B" w:rsidP="00A7686B">
            <w:pPr>
              <w:pStyle w:val="3-"/>
            </w:pPr>
            <w:r>
              <w:tab/>
              <w:t>{</w:t>
            </w:r>
          </w:p>
          <w:p w14:paraId="5D245E2F" w14:textId="77777777" w:rsidR="00A7686B" w:rsidRDefault="00A7686B" w:rsidP="00A7686B">
            <w:pPr>
              <w:pStyle w:val="3-"/>
            </w:pPr>
            <w:r>
              <w:tab/>
            </w:r>
            <w:r>
              <w:tab/>
              <w:t>hMutex = CreateMutex(nullptr, false, COMMON_MUTEX_NAME);</w:t>
            </w:r>
          </w:p>
          <w:p w14:paraId="573E140E" w14:textId="77777777" w:rsidR="00A7686B" w:rsidRDefault="00A7686B" w:rsidP="00A7686B">
            <w:pPr>
              <w:pStyle w:val="3-"/>
            </w:pPr>
          </w:p>
          <w:p w14:paraId="039434E8" w14:textId="77777777" w:rsidR="00A7686B" w:rsidRDefault="00A7686B" w:rsidP="00A7686B">
            <w:pPr>
              <w:pStyle w:val="3-"/>
              <w:rPr>
                <w:rFonts w:hint="eastAsia"/>
              </w:rPr>
            </w:pPr>
            <w:r>
              <w:rPr>
                <w:rFonts w:hint="eastAsia"/>
              </w:rPr>
              <w:tab/>
              <w:t>//</w:t>
            </w:r>
            <w:r>
              <w:rPr>
                <w:rFonts w:hint="eastAsia"/>
              </w:rPr>
              <w:tab/>
              <w:t>//属性を指定して生成する場合</w:t>
            </w:r>
          </w:p>
          <w:p w14:paraId="67BE5742" w14:textId="77777777" w:rsidR="00A7686B" w:rsidRDefault="00A7686B" w:rsidP="00A7686B">
            <w:pPr>
              <w:pStyle w:val="3-"/>
              <w:rPr>
                <w:rFonts w:hint="eastAsia"/>
              </w:rPr>
            </w:pPr>
            <w:r>
              <w:rPr>
                <w:rFonts w:hint="eastAsia"/>
              </w:rPr>
              <w:tab/>
              <w:t>//</w:t>
            </w:r>
            <w:r>
              <w:rPr>
                <w:rFonts w:hint="eastAsia"/>
              </w:rPr>
              <w:tab/>
              <w:t>SECURITY_ATTRIBUTES attr = { sizeof(SECURITY_ATTRIBUTES), nullptr, true };//子プロセスにハンドルを継承する</w:t>
            </w:r>
          </w:p>
          <w:p w14:paraId="0C267AE9" w14:textId="77777777" w:rsidR="00A7686B" w:rsidRDefault="00A7686B" w:rsidP="00A7686B">
            <w:pPr>
              <w:pStyle w:val="3-"/>
              <w:rPr>
                <w:rFonts w:hint="eastAsia"/>
              </w:rPr>
            </w:pPr>
            <w:r>
              <w:rPr>
                <w:rFonts w:hint="eastAsia"/>
              </w:rPr>
              <w:tab/>
              <w:t>//</w:t>
            </w:r>
            <w:r>
              <w:rPr>
                <w:rFonts w:hint="eastAsia"/>
              </w:rPr>
              <w:tab/>
              <w:t>SECURITY_ATTRIBUTES attr = { sizeof(SECURITY_ATTRIBUTES), nullptr, false };//子プロセスにハンドルを継承しない　※デフォルト</w:t>
            </w:r>
          </w:p>
          <w:p w14:paraId="3B4600C1" w14:textId="77777777" w:rsidR="00A7686B" w:rsidRDefault="00A7686B" w:rsidP="00A7686B">
            <w:pPr>
              <w:pStyle w:val="3-"/>
            </w:pPr>
            <w:r>
              <w:tab/>
              <w:t>//</w:t>
            </w:r>
            <w:r>
              <w:tab/>
              <w:t>hMutex = CreateMutex(&amp;attr, false, COMMON_MUTEX_NAME);</w:t>
            </w:r>
          </w:p>
          <w:p w14:paraId="0797CA3A" w14:textId="77777777" w:rsidR="00A7686B" w:rsidRDefault="00A7686B" w:rsidP="00A7686B">
            <w:pPr>
              <w:pStyle w:val="3-"/>
            </w:pPr>
            <w:r>
              <w:tab/>
              <w:t>}</w:t>
            </w:r>
          </w:p>
          <w:p w14:paraId="6535CBF0" w14:textId="77777777" w:rsidR="00A7686B" w:rsidRDefault="00A7686B" w:rsidP="00A7686B">
            <w:pPr>
              <w:pStyle w:val="3-"/>
            </w:pPr>
          </w:p>
          <w:p w14:paraId="5BDDB138" w14:textId="77777777" w:rsidR="00A7686B" w:rsidRDefault="00A7686B" w:rsidP="00A7686B">
            <w:pPr>
              <w:pStyle w:val="3-"/>
              <w:rPr>
                <w:rFonts w:hint="eastAsia"/>
              </w:rPr>
            </w:pPr>
            <w:r>
              <w:rPr>
                <w:rFonts w:hint="eastAsia"/>
              </w:rPr>
              <w:tab/>
              <w:t>//スレッド作成</w:t>
            </w:r>
          </w:p>
          <w:p w14:paraId="62E494EC" w14:textId="77777777" w:rsidR="00A7686B" w:rsidRDefault="00A7686B" w:rsidP="00A7686B">
            <w:pPr>
              <w:pStyle w:val="3-"/>
            </w:pPr>
            <w:r>
              <w:tab/>
              <w:t>static const int THREAD_NUM = 3;</w:t>
            </w:r>
          </w:p>
          <w:p w14:paraId="76320AEE" w14:textId="77777777" w:rsidR="00A7686B" w:rsidRDefault="00A7686B" w:rsidP="00A7686B">
            <w:pPr>
              <w:pStyle w:val="3-"/>
            </w:pPr>
            <w:r>
              <w:tab/>
              <w:t>unsigned int tid[THREAD_NUM] = {};</w:t>
            </w:r>
          </w:p>
          <w:p w14:paraId="78DA4D8F" w14:textId="77777777" w:rsidR="00A7686B" w:rsidRDefault="00A7686B" w:rsidP="00A7686B">
            <w:pPr>
              <w:pStyle w:val="3-"/>
            </w:pPr>
            <w:r>
              <w:tab/>
              <w:t>HANDLE hThread[THREAD_NUM] =</w:t>
            </w:r>
          </w:p>
          <w:p w14:paraId="69DE65F3" w14:textId="77777777" w:rsidR="00A7686B" w:rsidRDefault="00A7686B" w:rsidP="00A7686B">
            <w:pPr>
              <w:pStyle w:val="3-"/>
            </w:pPr>
            <w:r>
              <w:tab/>
              <w:t>{</w:t>
            </w:r>
          </w:p>
          <w:p w14:paraId="13FA16FD" w14:textId="77777777" w:rsidR="00A7686B" w:rsidRDefault="00A7686B" w:rsidP="00A7686B">
            <w:pPr>
              <w:pStyle w:val="3-"/>
              <w:rPr>
                <w:rFonts w:hint="eastAsia"/>
              </w:rPr>
            </w:pPr>
            <w:r>
              <w:rPr>
                <w:rFonts w:hint="eastAsia"/>
              </w:rPr>
              <w:tab/>
            </w:r>
            <w:r>
              <w:rPr>
                <w:rFonts w:hint="eastAsia"/>
              </w:rPr>
              <w:tab/>
              <w:t>(HANDLE)_beginthreadex(nullptr, 0, threadFunc, "太郎", 0, &amp;tid[0]),</w:t>
            </w:r>
          </w:p>
          <w:p w14:paraId="7C50971D" w14:textId="77777777" w:rsidR="00A7686B" w:rsidRDefault="00A7686B" w:rsidP="00A7686B">
            <w:pPr>
              <w:pStyle w:val="3-"/>
              <w:rPr>
                <w:rFonts w:hint="eastAsia"/>
              </w:rPr>
            </w:pPr>
            <w:r>
              <w:rPr>
                <w:rFonts w:hint="eastAsia"/>
              </w:rPr>
              <w:tab/>
            </w:r>
            <w:r>
              <w:rPr>
                <w:rFonts w:hint="eastAsia"/>
              </w:rPr>
              <w:tab/>
              <w:t>(HANDLE)_beginthreadex(nullptr, 0, threadFunc, "次郎", 0, &amp;tid[1]),</w:t>
            </w:r>
          </w:p>
          <w:p w14:paraId="3AC21E02" w14:textId="77777777" w:rsidR="00A7686B" w:rsidRDefault="00A7686B" w:rsidP="00A7686B">
            <w:pPr>
              <w:pStyle w:val="3-"/>
              <w:rPr>
                <w:rFonts w:hint="eastAsia"/>
              </w:rPr>
            </w:pPr>
            <w:r>
              <w:rPr>
                <w:rFonts w:hint="eastAsia"/>
              </w:rPr>
              <w:tab/>
            </w:r>
            <w:r>
              <w:rPr>
                <w:rFonts w:hint="eastAsia"/>
              </w:rPr>
              <w:tab/>
              <w:t>(HANDLE)_beginthreadex(nullptr, 0, threadFunc, "三郎", 0, &amp;tid[2])</w:t>
            </w:r>
          </w:p>
          <w:p w14:paraId="440610E9" w14:textId="77777777" w:rsidR="00A7686B" w:rsidRDefault="00A7686B" w:rsidP="00A7686B">
            <w:pPr>
              <w:pStyle w:val="3-"/>
            </w:pPr>
            <w:r>
              <w:tab/>
              <w:t>};</w:t>
            </w:r>
          </w:p>
          <w:p w14:paraId="37C3A0D9" w14:textId="77777777" w:rsidR="00A7686B" w:rsidRDefault="00A7686B" w:rsidP="00A7686B">
            <w:pPr>
              <w:pStyle w:val="3-"/>
            </w:pPr>
            <w:r>
              <w:tab/>
            </w:r>
          </w:p>
          <w:p w14:paraId="66FE7561" w14:textId="77777777" w:rsidR="00A7686B" w:rsidRDefault="00A7686B" w:rsidP="00A7686B">
            <w:pPr>
              <w:pStyle w:val="3-"/>
              <w:rPr>
                <w:rFonts w:hint="eastAsia"/>
              </w:rPr>
            </w:pPr>
            <w:r>
              <w:rPr>
                <w:rFonts w:hint="eastAsia"/>
              </w:rPr>
              <w:tab/>
              <w:t>//スレッド終了待ち</w:t>
            </w:r>
          </w:p>
          <w:p w14:paraId="4AE9EE31" w14:textId="77777777" w:rsidR="00A7686B" w:rsidRDefault="00A7686B" w:rsidP="00A7686B">
            <w:pPr>
              <w:pStyle w:val="3-"/>
            </w:pPr>
            <w:r>
              <w:tab/>
              <w:t>WaitForMultipleObjects(THREAD_NUM, hThread, true, INFINITE);</w:t>
            </w:r>
          </w:p>
          <w:p w14:paraId="0B63B37B" w14:textId="77777777" w:rsidR="00A7686B" w:rsidRDefault="00A7686B" w:rsidP="00A7686B">
            <w:pPr>
              <w:pStyle w:val="3-"/>
            </w:pPr>
          </w:p>
          <w:p w14:paraId="0AE93BD2" w14:textId="77777777" w:rsidR="00A7686B" w:rsidRDefault="00A7686B" w:rsidP="00A7686B">
            <w:pPr>
              <w:pStyle w:val="3-"/>
              <w:rPr>
                <w:rFonts w:hint="eastAsia"/>
              </w:rPr>
            </w:pPr>
            <w:r>
              <w:rPr>
                <w:rFonts w:hint="eastAsia"/>
              </w:rPr>
              <w:tab/>
              <w:t>//スレッドハンドルクローズ</w:t>
            </w:r>
          </w:p>
          <w:p w14:paraId="30A89B5E" w14:textId="77777777" w:rsidR="00A7686B" w:rsidRDefault="00A7686B" w:rsidP="00A7686B">
            <w:pPr>
              <w:pStyle w:val="3-"/>
            </w:pPr>
            <w:r>
              <w:tab/>
              <w:t>for (int i = 0; i &lt; THREAD_NUM; ++i)</w:t>
            </w:r>
          </w:p>
          <w:p w14:paraId="4F5D21D7" w14:textId="77777777" w:rsidR="00A7686B" w:rsidRDefault="00A7686B" w:rsidP="00A7686B">
            <w:pPr>
              <w:pStyle w:val="3-"/>
            </w:pPr>
            <w:r>
              <w:tab/>
              <w:t>{</w:t>
            </w:r>
          </w:p>
          <w:p w14:paraId="42E813E4" w14:textId="77777777" w:rsidR="00A7686B" w:rsidRDefault="00A7686B" w:rsidP="00A7686B">
            <w:pPr>
              <w:pStyle w:val="3-"/>
            </w:pPr>
            <w:r>
              <w:tab/>
            </w:r>
            <w:r>
              <w:tab/>
              <w:t>CloseHandle(hThread[i]);</w:t>
            </w:r>
          </w:p>
          <w:p w14:paraId="5C4FE30D" w14:textId="77777777" w:rsidR="00A7686B" w:rsidRDefault="00A7686B" w:rsidP="00A7686B">
            <w:pPr>
              <w:pStyle w:val="3-"/>
            </w:pPr>
            <w:r>
              <w:tab/>
              <w:t>}</w:t>
            </w:r>
          </w:p>
          <w:p w14:paraId="7FC63FA9" w14:textId="77777777" w:rsidR="00A7686B" w:rsidRDefault="00A7686B" w:rsidP="00A7686B">
            <w:pPr>
              <w:pStyle w:val="3-"/>
            </w:pPr>
          </w:p>
          <w:p w14:paraId="738543B5" w14:textId="77777777" w:rsidR="00A7686B" w:rsidRDefault="00A7686B" w:rsidP="00A7686B">
            <w:pPr>
              <w:pStyle w:val="3-"/>
              <w:rPr>
                <w:rFonts w:hint="eastAsia"/>
              </w:rPr>
            </w:pPr>
            <w:r>
              <w:rPr>
                <w:rFonts w:hint="eastAsia"/>
              </w:rPr>
              <w:tab/>
              <w:t>//ミューテックスの取得と解放を大量に実行して時間を計測</w:t>
            </w:r>
          </w:p>
          <w:p w14:paraId="5A8366C5" w14:textId="77777777" w:rsidR="00A7686B" w:rsidRDefault="00A7686B" w:rsidP="00A7686B">
            <w:pPr>
              <w:pStyle w:val="3-"/>
            </w:pPr>
            <w:r>
              <w:tab/>
              <w:t>{</w:t>
            </w:r>
          </w:p>
          <w:p w14:paraId="7E0A82AE" w14:textId="77777777" w:rsidR="00A7686B" w:rsidRDefault="00A7686B" w:rsidP="00A7686B">
            <w:pPr>
              <w:pStyle w:val="3-"/>
            </w:pPr>
            <w:r>
              <w:tab/>
            </w:r>
            <w:r>
              <w:tab/>
              <w:t>LARGE_INTEGER freq;</w:t>
            </w:r>
          </w:p>
          <w:p w14:paraId="74445BB9" w14:textId="77777777" w:rsidR="00A7686B" w:rsidRDefault="00A7686B" w:rsidP="00A7686B">
            <w:pPr>
              <w:pStyle w:val="3-"/>
            </w:pPr>
            <w:r>
              <w:tab/>
            </w:r>
            <w:r>
              <w:tab/>
              <w:t>QueryPerformanceFrequency(&amp;freq);</w:t>
            </w:r>
          </w:p>
          <w:p w14:paraId="7D7FB4A0" w14:textId="77777777" w:rsidR="00A7686B" w:rsidRDefault="00A7686B" w:rsidP="00A7686B">
            <w:pPr>
              <w:pStyle w:val="3-"/>
            </w:pPr>
            <w:r>
              <w:tab/>
            </w:r>
            <w:r>
              <w:tab/>
              <w:t>LARGE_INTEGER begin;</w:t>
            </w:r>
          </w:p>
          <w:p w14:paraId="27415809" w14:textId="77777777" w:rsidR="00A7686B" w:rsidRDefault="00A7686B" w:rsidP="00A7686B">
            <w:pPr>
              <w:pStyle w:val="3-"/>
            </w:pPr>
            <w:r>
              <w:tab/>
            </w:r>
            <w:r>
              <w:tab/>
              <w:t>QueryPerformanceCounter(&amp;begin);</w:t>
            </w:r>
          </w:p>
          <w:p w14:paraId="10DB1921" w14:textId="77777777" w:rsidR="00A7686B" w:rsidRDefault="00A7686B" w:rsidP="00A7686B">
            <w:pPr>
              <w:pStyle w:val="3-"/>
            </w:pPr>
            <w:r>
              <w:tab/>
            </w:r>
            <w:r>
              <w:tab/>
              <w:t>static const int TEST_TIMES = 10000000;</w:t>
            </w:r>
          </w:p>
          <w:p w14:paraId="405FC1E2" w14:textId="77777777" w:rsidR="00A7686B" w:rsidRDefault="00A7686B" w:rsidP="00A7686B">
            <w:pPr>
              <w:pStyle w:val="3-"/>
            </w:pPr>
            <w:r>
              <w:tab/>
            </w:r>
            <w:r>
              <w:tab/>
              <w:t>for (int i = 0; i &lt; TEST_TIMES; ++i)</w:t>
            </w:r>
          </w:p>
          <w:p w14:paraId="349DCC1A" w14:textId="77777777" w:rsidR="00A7686B" w:rsidRDefault="00A7686B" w:rsidP="00A7686B">
            <w:pPr>
              <w:pStyle w:val="3-"/>
            </w:pPr>
            <w:r>
              <w:tab/>
            </w:r>
            <w:r>
              <w:tab/>
              <w:t>{</w:t>
            </w:r>
          </w:p>
          <w:p w14:paraId="24ABC27C" w14:textId="77777777" w:rsidR="00A7686B" w:rsidRDefault="00A7686B" w:rsidP="00A7686B">
            <w:pPr>
              <w:pStyle w:val="3-"/>
            </w:pPr>
            <w:r>
              <w:tab/>
            </w:r>
            <w:r>
              <w:tab/>
            </w:r>
            <w:r>
              <w:tab/>
              <w:t>WaitForSingleObject(hMutex, INFINITE);</w:t>
            </w:r>
          </w:p>
          <w:p w14:paraId="6C50DBFF" w14:textId="77777777" w:rsidR="00A7686B" w:rsidRDefault="00A7686B" w:rsidP="00A7686B">
            <w:pPr>
              <w:pStyle w:val="3-"/>
            </w:pPr>
            <w:r>
              <w:tab/>
            </w:r>
            <w:r>
              <w:tab/>
            </w:r>
            <w:r>
              <w:tab/>
              <w:t>ReleaseMutex(hMutex);</w:t>
            </w:r>
          </w:p>
          <w:p w14:paraId="7514B461" w14:textId="77777777" w:rsidR="00A7686B" w:rsidRDefault="00A7686B" w:rsidP="00A7686B">
            <w:pPr>
              <w:pStyle w:val="3-"/>
            </w:pPr>
            <w:r>
              <w:tab/>
            </w:r>
            <w:r>
              <w:tab/>
              <w:t>}</w:t>
            </w:r>
          </w:p>
          <w:p w14:paraId="3658D910" w14:textId="77777777" w:rsidR="00A7686B" w:rsidRDefault="00A7686B" w:rsidP="00A7686B">
            <w:pPr>
              <w:pStyle w:val="3-"/>
            </w:pPr>
            <w:r>
              <w:lastRenderedPageBreak/>
              <w:tab/>
            </w:r>
            <w:r>
              <w:tab/>
              <w:t>LARGE_INTEGER end;</w:t>
            </w:r>
          </w:p>
          <w:p w14:paraId="098BFCFA" w14:textId="77777777" w:rsidR="00A7686B" w:rsidRDefault="00A7686B" w:rsidP="00A7686B">
            <w:pPr>
              <w:pStyle w:val="3-"/>
            </w:pPr>
            <w:r>
              <w:tab/>
            </w:r>
            <w:r>
              <w:tab/>
              <w:t>QueryPerformanceCounter(&amp;end);</w:t>
            </w:r>
          </w:p>
          <w:p w14:paraId="5A74C535" w14:textId="77777777" w:rsidR="00A7686B" w:rsidRDefault="00A7686B" w:rsidP="00A7686B">
            <w:pPr>
              <w:pStyle w:val="3-"/>
            </w:pPr>
            <w:r>
              <w:tab/>
            </w:r>
            <w:r>
              <w:tab/>
              <w:t>float duration = static_cast&lt;float&gt;(static_cast&lt;double&gt;(end.QuadPart - begin.QuadPart) / static_cast&lt;double&gt;(freq.QuadPart));</w:t>
            </w:r>
          </w:p>
          <w:p w14:paraId="4CBE598B" w14:textId="77777777" w:rsidR="00A7686B" w:rsidRDefault="00A7686B" w:rsidP="00A7686B">
            <w:pPr>
              <w:pStyle w:val="3-"/>
            </w:pPr>
            <w:r>
              <w:tab/>
            </w:r>
            <w:r>
              <w:tab/>
              <w:t>printf("Named Mutex * %d = %.6f sec\n", TEST_TIMES, duration);</w:t>
            </w:r>
          </w:p>
          <w:p w14:paraId="3D7E1ACA" w14:textId="77777777" w:rsidR="00A7686B" w:rsidRDefault="00A7686B" w:rsidP="00A7686B">
            <w:pPr>
              <w:pStyle w:val="3-"/>
            </w:pPr>
            <w:r>
              <w:tab/>
              <w:t>}</w:t>
            </w:r>
          </w:p>
          <w:p w14:paraId="29D68370" w14:textId="77777777" w:rsidR="00A7686B" w:rsidRDefault="00A7686B" w:rsidP="00A7686B">
            <w:pPr>
              <w:pStyle w:val="3-"/>
            </w:pPr>
          </w:p>
          <w:p w14:paraId="257D212D" w14:textId="77777777" w:rsidR="00A7686B" w:rsidRDefault="00A7686B" w:rsidP="00A7686B">
            <w:pPr>
              <w:pStyle w:val="3-"/>
              <w:rPr>
                <w:rFonts w:hint="eastAsia"/>
              </w:rPr>
            </w:pPr>
            <w:r>
              <w:rPr>
                <w:rFonts w:hint="eastAsia"/>
              </w:rPr>
              <w:tab/>
              <w:t>//名前付きミューテックス破棄</w:t>
            </w:r>
          </w:p>
          <w:p w14:paraId="4C6E8BBF" w14:textId="77777777" w:rsidR="00A7686B" w:rsidRDefault="00A7686B" w:rsidP="00A7686B">
            <w:pPr>
              <w:pStyle w:val="3-"/>
            </w:pPr>
            <w:r>
              <w:tab/>
              <w:t>CloseHandle(hMutex);</w:t>
            </w:r>
          </w:p>
          <w:p w14:paraId="47F3F467" w14:textId="77777777" w:rsidR="00A7686B" w:rsidRDefault="00A7686B" w:rsidP="00A7686B">
            <w:pPr>
              <w:pStyle w:val="3-"/>
            </w:pPr>
          </w:p>
          <w:p w14:paraId="74F40156" w14:textId="77777777" w:rsidR="00A7686B" w:rsidRDefault="00A7686B" w:rsidP="00A7686B">
            <w:pPr>
              <w:pStyle w:val="3-"/>
            </w:pPr>
            <w:r>
              <w:tab/>
              <w:t>return EXIT_SUCCESS;</w:t>
            </w:r>
          </w:p>
          <w:p w14:paraId="0BBD907C" w14:textId="1BF37E2F" w:rsidR="00DE3BF2" w:rsidRPr="00A7686B" w:rsidRDefault="00A7686B" w:rsidP="00A7686B">
            <w:pPr>
              <w:pStyle w:val="3-"/>
              <w:rPr>
                <w:rFonts w:hint="eastAsia"/>
              </w:rPr>
            </w:pPr>
            <w:r>
              <w:t>}</w:t>
            </w:r>
          </w:p>
        </w:tc>
      </w:tr>
    </w:tbl>
    <w:p w14:paraId="3526206C" w14:textId="77777777" w:rsidR="00DE3BF2" w:rsidRPr="00DE3BF2" w:rsidRDefault="00DE3BF2" w:rsidP="009324B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E3BF2" w14:paraId="02D1F9FB" w14:textId="77777777" w:rsidTr="000A1665">
        <w:tc>
          <w:tcPr>
            <w:tcW w:w="8494" w:type="dxa"/>
          </w:tcPr>
          <w:p w14:paraId="3DFC7716" w14:textId="77777777" w:rsidR="00A7686B" w:rsidRPr="00A7686B" w:rsidRDefault="00A7686B" w:rsidP="00A7686B">
            <w:pPr>
              <w:pStyle w:val="3-"/>
              <w:rPr>
                <w:rFonts w:hint="eastAsia"/>
                <w:color w:val="auto"/>
              </w:rPr>
            </w:pPr>
            <w:r w:rsidRPr="00A7686B">
              <w:rPr>
                <w:rFonts w:hint="eastAsia"/>
                <w:color w:val="auto"/>
              </w:rPr>
              <w:t>- begin:太郎 -</w:t>
            </w:r>
          </w:p>
          <w:p w14:paraId="1971590B" w14:textId="77777777" w:rsidR="00A7686B" w:rsidRPr="00A7686B" w:rsidRDefault="00A7686B" w:rsidP="00A7686B">
            <w:pPr>
              <w:pStyle w:val="3-"/>
              <w:rPr>
                <w:rFonts w:hint="eastAsia"/>
                <w:color w:val="auto"/>
              </w:rPr>
            </w:pPr>
            <w:r w:rsidRPr="00A7686B">
              <w:rPr>
                <w:rFonts w:hint="eastAsia"/>
                <w:color w:val="auto"/>
              </w:rPr>
              <w:t>- begin:次郎 -</w:t>
            </w:r>
          </w:p>
          <w:p w14:paraId="2C71AA81" w14:textId="77777777" w:rsidR="00A7686B" w:rsidRPr="00A7686B" w:rsidRDefault="00A7686B" w:rsidP="00A7686B">
            <w:pPr>
              <w:pStyle w:val="3-"/>
              <w:rPr>
                <w:rFonts w:hint="eastAsia"/>
                <w:color w:val="auto"/>
              </w:rPr>
            </w:pPr>
            <w:r w:rsidRPr="00A7686B">
              <w:rPr>
                <w:rFonts w:hint="eastAsia"/>
                <w:color w:val="auto"/>
              </w:rPr>
              <w:t>- begin:三郎 -</w:t>
            </w:r>
          </w:p>
          <w:p w14:paraId="1FA6D07C" w14:textId="77777777" w:rsidR="00A7686B" w:rsidRPr="00A7686B" w:rsidRDefault="00A7686B" w:rsidP="00A7686B">
            <w:pPr>
              <w:pStyle w:val="3-"/>
              <w:rPr>
                <w:rFonts w:hint="eastAsia"/>
                <w:color w:val="auto"/>
              </w:rPr>
            </w:pPr>
            <w:r w:rsidRPr="00A7686B">
              <w:rPr>
                <w:rFonts w:hint="eastAsia"/>
                <w:color w:val="auto"/>
              </w:rPr>
              <w:t>太郎: [BEFORE] commonData=0, tlsData=0</w:t>
            </w:r>
          </w:p>
          <w:p w14:paraId="5D98F2AC" w14:textId="77777777" w:rsidR="00A7686B" w:rsidRPr="00A7686B" w:rsidRDefault="00A7686B" w:rsidP="00A7686B">
            <w:pPr>
              <w:pStyle w:val="3-"/>
              <w:rPr>
                <w:rFonts w:hint="eastAsia"/>
                <w:color w:val="auto"/>
              </w:rPr>
            </w:pPr>
            <w:r w:rsidRPr="00A7686B">
              <w:rPr>
                <w:rFonts w:hint="eastAsia"/>
                <w:color w:val="auto"/>
              </w:rPr>
              <w:t>太郎: [AFTER]  commonData=1, tlsData=1</w:t>
            </w:r>
          </w:p>
          <w:p w14:paraId="4FA29137" w14:textId="77777777" w:rsidR="00A7686B" w:rsidRPr="00A7686B" w:rsidRDefault="00A7686B" w:rsidP="00A7686B">
            <w:pPr>
              <w:pStyle w:val="3-"/>
              <w:rPr>
                <w:rFonts w:hint="eastAsia"/>
                <w:color w:val="auto"/>
              </w:rPr>
            </w:pPr>
            <w:r w:rsidRPr="00A7686B">
              <w:rPr>
                <w:rFonts w:hint="eastAsia"/>
                <w:color w:val="auto"/>
              </w:rPr>
              <w:t>次郎: [BEFORE] commonData=1, tlsData=0</w:t>
            </w:r>
          </w:p>
          <w:p w14:paraId="2AA9D7EE" w14:textId="77777777" w:rsidR="00A7686B" w:rsidRPr="00A7686B" w:rsidRDefault="00A7686B" w:rsidP="00A7686B">
            <w:pPr>
              <w:pStyle w:val="3-"/>
              <w:rPr>
                <w:rFonts w:hint="eastAsia"/>
                <w:color w:val="auto"/>
              </w:rPr>
            </w:pPr>
            <w:r w:rsidRPr="00A7686B">
              <w:rPr>
                <w:rFonts w:hint="eastAsia"/>
                <w:color w:val="auto"/>
              </w:rPr>
              <w:t>次郎: [AFTER]  commonData=2, tlsData=1</w:t>
            </w:r>
          </w:p>
          <w:p w14:paraId="50CD7CFB" w14:textId="77777777" w:rsidR="00A7686B" w:rsidRPr="00A7686B" w:rsidRDefault="00A7686B" w:rsidP="00A7686B">
            <w:pPr>
              <w:pStyle w:val="3-"/>
              <w:rPr>
                <w:rFonts w:hint="eastAsia"/>
                <w:color w:val="auto"/>
              </w:rPr>
            </w:pPr>
            <w:r w:rsidRPr="00A7686B">
              <w:rPr>
                <w:rFonts w:hint="eastAsia"/>
                <w:color w:val="auto"/>
              </w:rPr>
              <w:t>三郎: [BEFORE] commonData=2, tlsData=0</w:t>
            </w:r>
          </w:p>
          <w:p w14:paraId="764099DF" w14:textId="77777777" w:rsidR="00A7686B" w:rsidRPr="00A7686B" w:rsidRDefault="00A7686B" w:rsidP="00A7686B">
            <w:pPr>
              <w:pStyle w:val="3-"/>
              <w:rPr>
                <w:rFonts w:hint="eastAsia"/>
                <w:color w:val="auto"/>
              </w:rPr>
            </w:pPr>
            <w:r w:rsidRPr="00A7686B">
              <w:rPr>
                <w:rFonts w:hint="eastAsia"/>
                <w:color w:val="auto"/>
              </w:rPr>
              <w:t>三郎: [AFTER]  commonData=3, tlsData=1</w:t>
            </w:r>
          </w:p>
          <w:p w14:paraId="275C0769" w14:textId="77777777" w:rsidR="00A7686B" w:rsidRPr="00A7686B" w:rsidRDefault="00A7686B" w:rsidP="00A7686B">
            <w:pPr>
              <w:pStyle w:val="3-"/>
              <w:rPr>
                <w:rFonts w:hint="eastAsia"/>
                <w:color w:val="auto"/>
              </w:rPr>
            </w:pPr>
            <w:r w:rsidRPr="00A7686B">
              <w:rPr>
                <w:rFonts w:hint="eastAsia"/>
                <w:color w:val="auto"/>
              </w:rPr>
              <w:t>太郎: [BEFORE] commonData=3, tlsData=1</w:t>
            </w:r>
          </w:p>
          <w:p w14:paraId="10950351" w14:textId="77777777" w:rsidR="00A7686B" w:rsidRPr="00A7686B" w:rsidRDefault="00A7686B" w:rsidP="00A7686B">
            <w:pPr>
              <w:pStyle w:val="3-"/>
              <w:rPr>
                <w:rFonts w:hint="eastAsia"/>
                <w:color w:val="auto"/>
              </w:rPr>
            </w:pPr>
            <w:r w:rsidRPr="00A7686B">
              <w:rPr>
                <w:rFonts w:hint="eastAsia"/>
                <w:color w:val="auto"/>
              </w:rPr>
              <w:t>太郎: [AFTER]  commonData=4, tlsData=2</w:t>
            </w:r>
          </w:p>
          <w:p w14:paraId="3FACE86F" w14:textId="77777777" w:rsidR="00A7686B" w:rsidRPr="00A7686B" w:rsidRDefault="00A7686B" w:rsidP="00A7686B">
            <w:pPr>
              <w:pStyle w:val="3-"/>
              <w:rPr>
                <w:rFonts w:hint="eastAsia"/>
                <w:color w:val="auto"/>
              </w:rPr>
            </w:pPr>
            <w:r w:rsidRPr="00A7686B">
              <w:rPr>
                <w:rFonts w:hint="eastAsia"/>
                <w:color w:val="auto"/>
              </w:rPr>
              <w:t>次郎: [BEFORE] commonData=4, tlsData=1</w:t>
            </w:r>
          </w:p>
          <w:p w14:paraId="675DB207" w14:textId="77777777" w:rsidR="00A7686B" w:rsidRPr="00A7686B" w:rsidRDefault="00A7686B" w:rsidP="00A7686B">
            <w:pPr>
              <w:pStyle w:val="3-"/>
              <w:rPr>
                <w:rFonts w:hint="eastAsia"/>
                <w:color w:val="auto"/>
              </w:rPr>
            </w:pPr>
            <w:r w:rsidRPr="00A7686B">
              <w:rPr>
                <w:rFonts w:hint="eastAsia"/>
                <w:color w:val="auto"/>
              </w:rPr>
              <w:t>次郎: [AFTER]  commonData=5, tlsData=2</w:t>
            </w:r>
          </w:p>
          <w:p w14:paraId="1083B03B" w14:textId="77777777" w:rsidR="00A7686B" w:rsidRPr="00A7686B" w:rsidRDefault="00A7686B" w:rsidP="00A7686B">
            <w:pPr>
              <w:pStyle w:val="3-"/>
              <w:rPr>
                <w:rFonts w:hint="eastAsia"/>
                <w:color w:val="auto"/>
              </w:rPr>
            </w:pPr>
            <w:r w:rsidRPr="00A7686B">
              <w:rPr>
                <w:rFonts w:hint="eastAsia"/>
                <w:color w:val="auto"/>
              </w:rPr>
              <w:t>三郎: [BEFORE] commonData=5, tlsData=1</w:t>
            </w:r>
          </w:p>
          <w:p w14:paraId="270C7A50" w14:textId="77777777" w:rsidR="00A7686B" w:rsidRPr="00A7686B" w:rsidRDefault="00A7686B" w:rsidP="00A7686B">
            <w:pPr>
              <w:pStyle w:val="3-"/>
              <w:rPr>
                <w:rFonts w:hint="eastAsia"/>
                <w:color w:val="auto"/>
              </w:rPr>
            </w:pPr>
            <w:r w:rsidRPr="00A7686B">
              <w:rPr>
                <w:rFonts w:hint="eastAsia"/>
                <w:color w:val="auto"/>
              </w:rPr>
              <w:t>三郎: [AFTER]  commonData=6, tlsData=2</w:t>
            </w:r>
          </w:p>
          <w:p w14:paraId="24BD0F5A" w14:textId="77777777" w:rsidR="00A7686B" w:rsidRPr="00A7686B" w:rsidRDefault="00A7686B" w:rsidP="00A7686B">
            <w:pPr>
              <w:pStyle w:val="3-"/>
              <w:rPr>
                <w:rFonts w:hint="eastAsia"/>
                <w:color w:val="auto"/>
              </w:rPr>
            </w:pPr>
            <w:r w:rsidRPr="00A7686B">
              <w:rPr>
                <w:rFonts w:hint="eastAsia"/>
                <w:color w:val="auto"/>
              </w:rPr>
              <w:t>太郎: [BEFORE] commonData=6, tlsData=2</w:t>
            </w:r>
          </w:p>
          <w:p w14:paraId="0402C3B2" w14:textId="77777777" w:rsidR="00A7686B" w:rsidRPr="00A7686B" w:rsidRDefault="00A7686B" w:rsidP="00A7686B">
            <w:pPr>
              <w:pStyle w:val="3-"/>
              <w:rPr>
                <w:rFonts w:hint="eastAsia"/>
                <w:color w:val="auto"/>
              </w:rPr>
            </w:pPr>
            <w:r w:rsidRPr="00A7686B">
              <w:rPr>
                <w:rFonts w:hint="eastAsia"/>
                <w:color w:val="auto"/>
              </w:rPr>
              <w:t>太郎: [AFTER]  commonData=7, tlsData=3</w:t>
            </w:r>
          </w:p>
          <w:p w14:paraId="791A2887" w14:textId="77777777" w:rsidR="00A7686B" w:rsidRPr="00A7686B" w:rsidRDefault="00A7686B" w:rsidP="00A7686B">
            <w:pPr>
              <w:pStyle w:val="3-"/>
              <w:rPr>
                <w:rFonts w:hint="eastAsia"/>
                <w:color w:val="auto"/>
              </w:rPr>
            </w:pPr>
            <w:r w:rsidRPr="00A7686B">
              <w:rPr>
                <w:rFonts w:hint="eastAsia"/>
                <w:color w:val="auto"/>
              </w:rPr>
              <w:t>- end:太郎 -</w:t>
            </w:r>
          </w:p>
          <w:p w14:paraId="7B91AAF7" w14:textId="77777777" w:rsidR="00A7686B" w:rsidRPr="00A7686B" w:rsidRDefault="00A7686B" w:rsidP="00A7686B">
            <w:pPr>
              <w:pStyle w:val="3-"/>
              <w:rPr>
                <w:rFonts w:hint="eastAsia"/>
                <w:color w:val="auto"/>
              </w:rPr>
            </w:pPr>
            <w:r w:rsidRPr="00A7686B">
              <w:rPr>
                <w:rFonts w:hint="eastAsia"/>
                <w:color w:val="auto"/>
              </w:rPr>
              <w:t>次郎: [BEFORE] commonData=7, tlsData=2</w:t>
            </w:r>
          </w:p>
          <w:p w14:paraId="1E58C38A" w14:textId="77777777" w:rsidR="00A7686B" w:rsidRPr="00A7686B" w:rsidRDefault="00A7686B" w:rsidP="00A7686B">
            <w:pPr>
              <w:pStyle w:val="3-"/>
              <w:rPr>
                <w:rFonts w:hint="eastAsia"/>
                <w:color w:val="auto"/>
              </w:rPr>
            </w:pPr>
            <w:r w:rsidRPr="00A7686B">
              <w:rPr>
                <w:rFonts w:hint="eastAsia"/>
                <w:color w:val="auto"/>
              </w:rPr>
              <w:t>次郎: [AFTER]  commonData=8, tlsData=3</w:t>
            </w:r>
          </w:p>
          <w:p w14:paraId="4E5237B5" w14:textId="77777777" w:rsidR="00A7686B" w:rsidRPr="00A7686B" w:rsidRDefault="00A7686B" w:rsidP="00A7686B">
            <w:pPr>
              <w:pStyle w:val="3-"/>
              <w:rPr>
                <w:rFonts w:hint="eastAsia"/>
                <w:color w:val="auto"/>
              </w:rPr>
            </w:pPr>
            <w:r w:rsidRPr="00A7686B">
              <w:rPr>
                <w:rFonts w:hint="eastAsia"/>
                <w:color w:val="auto"/>
              </w:rPr>
              <w:t>- end:次郎 -</w:t>
            </w:r>
          </w:p>
          <w:p w14:paraId="43300BE5" w14:textId="77777777" w:rsidR="00A7686B" w:rsidRPr="00A7686B" w:rsidRDefault="00A7686B" w:rsidP="00A7686B">
            <w:pPr>
              <w:pStyle w:val="3-"/>
              <w:rPr>
                <w:rFonts w:hint="eastAsia"/>
                <w:color w:val="auto"/>
              </w:rPr>
            </w:pPr>
            <w:r w:rsidRPr="00A7686B">
              <w:rPr>
                <w:rFonts w:hint="eastAsia"/>
                <w:color w:val="auto"/>
              </w:rPr>
              <w:t>三郎: [BEFORE] commonData=8, tlsData=2</w:t>
            </w:r>
          </w:p>
          <w:p w14:paraId="254534AC" w14:textId="77777777" w:rsidR="00A7686B" w:rsidRPr="00A7686B" w:rsidRDefault="00A7686B" w:rsidP="00A7686B">
            <w:pPr>
              <w:pStyle w:val="3-"/>
              <w:rPr>
                <w:rFonts w:hint="eastAsia"/>
                <w:color w:val="auto"/>
              </w:rPr>
            </w:pPr>
            <w:r w:rsidRPr="00A7686B">
              <w:rPr>
                <w:rFonts w:hint="eastAsia"/>
                <w:color w:val="auto"/>
              </w:rPr>
              <w:t>三郎: [AFTER]  commonData=9, tlsData=3</w:t>
            </w:r>
          </w:p>
          <w:p w14:paraId="6B027436" w14:textId="77777777" w:rsidR="00A7686B" w:rsidRPr="00A7686B" w:rsidRDefault="00A7686B" w:rsidP="00A7686B">
            <w:pPr>
              <w:pStyle w:val="3-"/>
              <w:rPr>
                <w:rFonts w:hint="eastAsia"/>
                <w:color w:val="auto"/>
              </w:rPr>
            </w:pPr>
            <w:r w:rsidRPr="00A7686B">
              <w:rPr>
                <w:rFonts w:hint="eastAsia"/>
                <w:color w:val="auto"/>
              </w:rPr>
              <w:t>- end:三郎 -</w:t>
            </w:r>
          </w:p>
          <w:p w14:paraId="12B69DD7" w14:textId="583131A1" w:rsidR="00DE3BF2" w:rsidRPr="00DD51B6" w:rsidRDefault="00A7686B" w:rsidP="00A7686B">
            <w:pPr>
              <w:pStyle w:val="3-"/>
            </w:pPr>
            <w:r w:rsidRPr="00A7686B">
              <w:rPr>
                <w:color w:val="auto"/>
              </w:rPr>
              <w:t>Named Mutex * 10000000 = 4.903843 sec</w:t>
            </w:r>
          </w:p>
        </w:tc>
      </w:tr>
    </w:tbl>
    <w:p w14:paraId="3A0DE938" w14:textId="5D66DF6A" w:rsidR="00DE3BF2" w:rsidRDefault="00DE3BF2" w:rsidP="00DE3BF2">
      <w:pPr>
        <w:pStyle w:val="3"/>
      </w:pPr>
      <w:r>
        <w:t>C++11</w:t>
      </w:r>
      <w:r w:rsidR="002177DA">
        <w:rPr>
          <w:rFonts w:hint="eastAsia"/>
        </w:rPr>
        <w:t>版</w:t>
      </w:r>
    </w:p>
    <w:p w14:paraId="55CC6B21" w14:textId="6905E4F3" w:rsidR="006B3975" w:rsidRDefault="006B3975" w:rsidP="006B3975">
      <w:pPr>
        <w:pStyle w:val="aa"/>
        <w:ind w:left="447" w:firstLine="283"/>
      </w:pPr>
      <w:r>
        <w:t>C++11</w:t>
      </w:r>
      <w:r>
        <w:t>版の名前付きミューテックス。</w:t>
      </w:r>
    </w:p>
    <w:p w14:paraId="42B8DB2A" w14:textId="7EA4F759" w:rsidR="00DE3BF2" w:rsidRDefault="006B3975" w:rsidP="00DE3BF2">
      <w:pPr>
        <w:pStyle w:val="aa"/>
        <w:ind w:left="447" w:firstLine="283"/>
      </w:pPr>
      <w:r>
        <w:t>言語の標準機能として用意されたミューテックス。その挙動は実行環境（</w:t>
      </w:r>
      <w:r>
        <w:rPr>
          <w:rFonts w:hint="eastAsia"/>
        </w:rPr>
        <w:t>OS</w:t>
      </w:r>
      <w:r>
        <w:rPr>
          <w:rFonts w:hint="eastAsia"/>
        </w:rPr>
        <w:t>）に依存する。</w:t>
      </w:r>
    </w:p>
    <w:p w14:paraId="19B21090" w14:textId="106D3F4A" w:rsidR="006B3975" w:rsidRDefault="005747A1" w:rsidP="00DE3BF2">
      <w:pPr>
        <w:pStyle w:val="aa"/>
        <w:ind w:left="447" w:firstLine="283"/>
      </w:pPr>
      <w:r>
        <w:t>言語標準なのでコードの汎用性が高いことが大きな特徴。クラスオブジェクトとして操作できる点も扱い易い。また、</w:t>
      </w:r>
      <w:r>
        <w:t xml:space="preserve">lock_guard </w:t>
      </w:r>
      <w:r>
        <w:t>クラスなどの</w:t>
      </w:r>
      <w:r>
        <w:t>C++11</w:t>
      </w:r>
      <w:r>
        <w:t>の他のクラスと組み合わせて便利に扱うことができる点も強み。（</w:t>
      </w:r>
      <w:r>
        <w:t xml:space="preserve">lock_guard </w:t>
      </w:r>
      <w:r>
        <w:t>クラスは、いわゆる「</w:t>
      </w:r>
      <w:r>
        <w:rPr>
          <w:rFonts w:hint="eastAsia"/>
        </w:rPr>
        <w:t>Scoped Lock Patter</w:t>
      </w:r>
      <w:r>
        <w:t>n</w:t>
      </w:r>
      <w:r>
        <w:rPr>
          <w:rFonts w:hint="eastAsia"/>
        </w:rPr>
        <w:t>」を提供するクラスで、処理ブロックを抜けるときに自動的にロックを解放する。</w:t>
      </w:r>
      <w:r>
        <w:t>）</w:t>
      </w:r>
    </w:p>
    <w:p w14:paraId="5A300939" w14:textId="0FD48436" w:rsidR="000D7241" w:rsidRPr="006B3975" w:rsidRDefault="000D7241" w:rsidP="00DE3BF2">
      <w:pPr>
        <w:pStyle w:val="aa"/>
        <w:ind w:left="447" w:firstLine="283"/>
        <w:rPr>
          <w:rFonts w:hint="eastAsia"/>
        </w:rPr>
      </w:pPr>
      <w:r>
        <w:t>以下のサンプルは、スレッド生成、スリープ、処理時間計測も含めて、すべて</w:t>
      </w:r>
      <w:r>
        <w:rPr>
          <w:rFonts w:hint="eastAsia"/>
        </w:rPr>
        <w:t>C++11</w:t>
      </w:r>
      <w:r>
        <w:rPr>
          <w:rFonts w:hint="eastAsia"/>
        </w:rPr>
        <w:t>のライブラリのみで扱っている。</w:t>
      </w:r>
    </w:p>
    <w:p w14:paraId="395673AC" w14:textId="28C1BAEA" w:rsidR="006B3975" w:rsidRDefault="006B3975" w:rsidP="006B3975">
      <w:pPr>
        <w:pStyle w:val="aa"/>
        <w:keepNext/>
        <w:widowControl/>
        <w:spacing w:beforeLines="50" w:before="180"/>
        <w:ind w:leftChars="203" w:left="447" w:hangingChars="10" w:hanging="21"/>
      </w:pPr>
      <w:r>
        <w:t>C++11</w:t>
      </w:r>
      <w:r>
        <w:rPr>
          <w:rFonts w:hint="eastAsia"/>
        </w:rPr>
        <w:t>版</w:t>
      </w:r>
      <w:r>
        <w:t>ミューテックス</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E3BF2" w14:paraId="281DDDD3" w14:textId="77777777" w:rsidTr="000A1665">
        <w:tc>
          <w:tcPr>
            <w:tcW w:w="8494" w:type="dxa"/>
          </w:tcPr>
          <w:p w14:paraId="1028E2C2" w14:textId="77777777" w:rsidR="005747A1" w:rsidRDefault="005747A1" w:rsidP="005747A1">
            <w:pPr>
              <w:pStyle w:val="3-"/>
            </w:pPr>
            <w:r>
              <w:t>#include &lt;stdio.h&gt;</w:t>
            </w:r>
          </w:p>
          <w:p w14:paraId="0B8FF4F0" w14:textId="77777777" w:rsidR="005747A1" w:rsidRDefault="005747A1" w:rsidP="005747A1">
            <w:pPr>
              <w:pStyle w:val="3-"/>
            </w:pPr>
            <w:r>
              <w:lastRenderedPageBreak/>
              <w:t>#include &lt;stdlib.h&gt;</w:t>
            </w:r>
          </w:p>
          <w:p w14:paraId="2CB4411A" w14:textId="77777777" w:rsidR="005747A1" w:rsidRDefault="005747A1" w:rsidP="005747A1">
            <w:pPr>
              <w:pStyle w:val="3-"/>
            </w:pPr>
          </w:p>
          <w:p w14:paraId="1A3258D7" w14:textId="77777777" w:rsidR="005747A1" w:rsidRDefault="005747A1" w:rsidP="005747A1">
            <w:pPr>
              <w:pStyle w:val="3-"/>
            </w:pPr>
            <w:r>
              <w:t>#include &lt;thread&gt;</w:t>
            </w:r>
          </w:p>
          <w:p w14:paraId="1886F425" w14:textId="77777777" w:rsidR="005747A1" w:rsidRDefault="005747A1" w:rsidP="005747A1">
            <w:pPr>
              <w:pStyle w:val="3-"/>
            </w:pPr>
            <w:r>
              <w:t>#include &lt;mutex&gt;</w:t>
            </w:r>
          </w:p>
          <w:p w14:paraId="0C50E039" w14:textId="77777777" w:rsidR="005747A1" w:rsidRDefault="005747A1" w:rsidP="005747A1">
            <w:pPr>
              <w:pStyle w:val="3-"/>
            </w:pPr>
          </w:p>
          <w:p w14:paraId="15B6A7B4" w14:textId="77777777" w:rsidR="005747A1" w:rsidRDefault="005747A1" w:rsidP="005747A1">
            <w:pPr>
              <w:pStyle w:val="3-"/>
              <w:rPr>
                <w:rFonts w:hint="eastAsia"/>
              </w:rPr>
            </w:pPr>
            <w:r>
              <w:rPr>
                <w:rFonts w:hint="eastAsia"/>
              </w:rPr>
              <w:t>#include &lt;chrono&gt; //時間計測用</w:t>
            </w:r>
          </w:p>
          <w:p w14:paraId="1B4C5253" w14:textId="77777777" w:rsidR="005747A1" w:rsidRDefault="005747A1" w:rsidP="005747A1">
            <w:pPr>
              <w:pStyle w:val="3-"/>
            </w:pPr>
          </w:p>
          <w:p w14:paraId="59FEFAE4" w14:textId="77777777" w:rsidR="005747A1" w:rsidRDefault="005747A1" w:rsidP="005747A1">
            <w:pPr>
              <w:pStyle w:val="3-"/>
              <w:rPr>
                <w:rFonts w:hint="eastAsia"/>
              </w:rPr>
            </w:pPr>
            <w:r>
              <w:rPr>
                <w:rFonts w:hint="eastAsia"/>
              </w:rPr>
              <w:t>//ミューテックスオブジェクト</w:t>
            </w:r>
          </w:p>
          <w:p w14:paraId="25EBD445" w14:textId="77777777" w:rsidR="005747A1" w:rsidRDefault="005747A1" w:rsidP="005747A1">
            <w:pPr>
              <w:pStyle w:val="3-"/>
            </w:pPr>
            <w:r>
              <w:t>static std::mutex s_mutex;</w:t>
            </w:r>
          </w:p>
          <w:p w14:paraId="633B33EE" w14:textId="77777777" w:rsidR="005747A1" w:rsidRDefault="005747A1" w:rsidP="005747A1">
            <w:pPr>
              <w:pStyle w:val="3-"/>
            </w:pPr>
          </w:p>
          <w:p w14:paraId="71441BA2" w14:textId="77777777" w:rsidR="005747A1" w:rsidRDefault="005747A1" w:rsidP="005747A1">
            <w:pPr>
              <w:pStyle w:val="3-"/>
              <w:rPr>
                <w:rFonts w:hint="eastAsia"/>
              </w:rPr>
            </w:pPr>
            <w:r>
              <w:rPr>
                <w:rFonts w:hint="eastAsia"/>
              </w:rPr>
              <w:t>//共有データ</w:t>
            </w:r>
          </w:p>
          <w:p w14:paraId="5CE4FE73" w14:textId="77777777" w:rsidR="005747A1" w:rsidRDefault="005747A1" w:rsidP="005747A1">
            <w:pPr>
              <w:pStyle w:val="3-"/>
            </w:pPr>
            <w:r>
              <w:t>static int s_commonData = 0;</w:t>
            </w:r>
          </w:p>
          <w:p w14:paraId="5802717F" w14:textId="77777777" w:rsidR="005747A1" w:rsidRDefault="005747A1" w:rsidP="005747A1">
            <w:pPr>
              <w:pStyle w:val="3-"/>
            </w:pPr>
          </w:p>
          <w:p w14:paraId="70C8E84E" w14:textId="77777777" w:rsidR="005747A1" w:rsidRDefault="005747A1" w:rsidP="005747A1">
            <w:pPr>
              <w:pStyle w:val="3-"/>
              <w:rPr>
                <w:rFonts w:hint="eastAsia"/>
              </w:rPr>
            </w:pPr>
            <w:r>
              <w:rPr>
                <w:rFonts w:hint="eastAsia"/>
              </w:rPr>
              <w:t>//スレッド固有データ</w:t>
            </w:r>
          </w:p>
          <w:p w14:paraId="6684EA00" w14:textId="77777777" w:rsidR="005747A1" w:rsidRDefault="005747A1" w:rsidP="005747A1">
            <w:pPr>
              <w:pStyle w:val="3-"/>
            </w:pPr>
            <w:r>
              <w:t>__declspec(thread) int s_tlsData = 0;</w:t>
            </w:r>
          </w:p>
          <w:p w14:paraId="1411F0F9" w14:textId="77777777" w:rsidR="005747A1" w:rsidRDefault="005747A1" w:rsidP="005747A1">
            <w:pPr>
              <w:pStyle w:val="3-"/>
              <w:rPr>
                <w:rFonts w:hint="eastAsia"/>
              </w:rPr>
            </w:pPr>
            <w:r>
              <w:rPr>
                <w:rFonts w:hint="eastAsia"/>
              </w:rPr>
              <w:t>//thread_local int s_tlsData = 0;//Visual C++ 2013 では thread_local キーワードが使えない</w:t>
            </w:r>
          </w:p>
          <w:p w14:paraId="0F563450" w14:textId="77777777" w:rsidR="005747A1" w:rsidRDefault="005747A1" w:rsidP="005747A1">
            <w:pPr>
              <w:pStyle w:val="3-"/>
            </w:pPr>
          </w:p>
          <w:p w14:paraId="792188D9" w14:textId="77777777" w:rsidR="005747A1" w:rsidRDefault="005747A1" w:rsidP="005747A1">
            <w:pPr>
              <w:pStyle w:val="3-"/>
              <w:rPr>
                <w:rFonts w:hint="eastAsia"/>
              </w:rPr>
            </w:pPr>
            <w:r>
              <w:rPr>
                <w:rFonts w:hint="eastAsia"/>
              </w:rPr>
              <w:t>//スレッド</w:t>
            </w:r>
          </w:p>
          <w:p w14:paraId="168BD7FB" w14:textId="77777777" w:rsidR="005747A1" w:rsidRDefault="005747A1" w:rsidP="005747A1">
            <w:pPr>
              <w:pStyle w:val="3-"/>
            </w:pPr>
            <w:r>
              <w:t>void threadFunc(const char* name)</w:t>
            </w:r>
          </w:p>
          <w:p w14:paraId="0DE9886F" w14:textId="77777777" w:rsidR="005747A1" w:rsidRDefault="005747A1" w:rsidP="005747A1">
            <w:pPr>
              <w:pStyle w:val="3-"/>
            </w:pPr>
            <w:r>
              <w:t>{</w:t>
            </w:r>
          </w:p>
          <w:p w14:paraId="5323D268" w14:textId="77777777" w:rsidR="005747A1" w:rsidRDefault="005747A1" w:rsidP="005747A1">
            <w:pPr>
              <w:pStyle w:val="3-"/>
              <w:rPr>
                <w:rFonts w:hint="eastAsia"/>
              </w:rPr>
            </w:pPr>
            <w:r>
              <w:rPr>
                <w:rFonts w:hint="eastAsia"/>
              </w:rPr>
              <w:tab/>
              <w:t>//開始</w:t>
            </w:r>
          </w:p>
          <w:p w14:paraId="204BAF95" w14:textId="77777777" w:rsidR="005747A1" w:rsidRDefault="005747A1" w:rsidP="005747A1">
            <w:pPr>
              <w:pStyle w:val="3-"/>
            </w:pPr>
            <w:r>
              <w:tab/>
              <w:t>printf("- begin:%s -\n", name);</w:t>
            </w:r>
          </w:p>
          <w:p w14:paraId="129BABC4" w14:textId="77777777" w:rsidR="005747A1" w:rsidRDefault="005747A1" w:rsidP="005747A1">
            <w:pPr>
              <w:pStyle w:val="3-"/>
            </w:pPr>
            <w:r>
              <w:tab/>
              <w:t>fflush(stdout);</w:t>
            </w:r>
          </w:p>
          <w:p w14:paraId="7919405D" w14:textId="77777777" w:rsidR="005747A1" w:rsidRDefault="005747A1" w:rsidP="005747A1">
            <w:pPr>
              <w:pStyle w:val="3-"/>
            </w:pPr>
          </w:p>
          <w:p w14:paraId="58C71889" w14:textId="77777777" w:rsidR="005747A1" w:rsidRDefault="005747A1" w:rsidP="005747A1">
            <w:pPr>
              <w:pStyle w:val="3-"/>
              <w:rPr>
                <w:rFonts w:hint="eastAsia"/>
              </w:rPr>
            </w:pPr>
            <w:r>
              <w:rPr>
                <w:rFonts w:hint="eastAsia"/>
              </w:rPr>
              <w:tab/>
              <w:t>//処理</w:t>
            </w:r>
          </w:p>
          <w:p w14:paraId="69051735" w14:textId="77777777" w:rsidR="005747A1" w:rsidRDefault="005747A1" w:rsidP="005747A1">
            <w:pPr>
              <w:pStyle w:val="3-"/>
            </w:pPr>
            <w:r>
              <w:tab/>
              <w:t>for (int i = 0; i &lt; 3; ++i)</w:t>
            </w:r>
          </w:p>
          <w:p w14:paraId="03584B7C" w14:textId="77777777" w:rsidR="005747A1" w:rsidRDefault="005747A1" w:rsidP="005747A1">
            <w:pPr>
              <w:pStyle w:val="3-"/>
            </w:pPr>
            <w:r>
              <w:tab/>
              <w:t>{</w:t>
            </w:r>
          </w:p>
          <w:p w14:paraId="6D5497DB" w14:textId="77777777" w:rsidR="005747A1" w:rsidRDefault="005747A1" w:rsidP="005747A1">
            <w:pPr>
              <w:pStyle w:val="3-"/>
              <w:rPr>
                <w:rFonts w:hint="eastAsia"/>
              </w:rPr>
            </w:pPr>
            <w:r>
              <w:rPr>
                <w:rFonts w:hint="eastAsia"/>
              </w:rPr>
              <w:tab/>
            </w:r>
            <w:r>
              <w:rPr>
                <w:rFonts w:hint="eastAsia"/>
              </w:rPr>
              <w:tab/>
              <w:t>//ミューテックス取得</w:t>
            </w:r>
          </w:p>
          <w:p w14:paraId="61529528" w14:textId="77777777" w:rsidR="005747A1" w:rsidRDefault="005747A1" w:rsidP="005747A1">
            <w:pPr>
              <w:pStyle w:val="3-"/>
            </w:pPr>
            <w:r>
              <w:tab/>
            </w:r>
            <w:r>
              <w:tab/>
              <w:t>s_mutex.lock();</w:t>
            </w:r>
          </w:p>
          <w:p w14:paraId="38310F40" w14:textId="77777777" w:rsidR="005747A1" w:rsidRDefault="005747A1" w:rsidP="005747A1">
            <w:pPr>
              <w:pStyle w:val="3-"/>
              <w:rPr>
                <w:rFonts w:hint="eastAsia"/>
              </w:rPr>
            </w:pPr>
            <w:r>
              <w:rPr>
                <w:rFonts w:hint="eastAsia"/>
              </w:rPr>
              <w:tab/>
              <w:t>//</w:t>
            </w:r>
            <w:r>
              <w:rPr>
                <w:rFonts w:hint="eastAsia"/>
              </w:rPr>
              <w:tab/>
              <w:t>s_mutex.try_lock();//取得できない時に他の処理を行いたい場合は try_lock() を使用する</w:t>
            </w:r>
          </w:p>
          <w:p w14:paraId="4D22DD6C" w14:textId="77777777" w:rsidR="005747A1" w:rsidRDefault="005747A1" w:rsidP="005747A1">
            <w:pPr>
              <w:pStyle w:val="3-"/>
            </w:pPr>
          </w:p>
          <w:p w14:paraId="4D954389" w14:textId="77777777" w:rsidR="005747A1" w:rsidRDefault="005747A1" w:rsidP="005747A1">
            <w:pPr>
              <w:pStyle w:val="3-"/>
              <w:rPr>
                <w:rFonts w:hint="eastAsia"/>
              </w:rPr>
            </w:pPr>
            <w:r>
              <w:rPr>
                <w:rFonts w:hint="eastAsia"/>
              </w:rPr>
              <w:tab/>
            </w:r>
            <w:r>
              <w:rPr>
                <w:rFonts w:hint="eastAsia"/>
              </w:rPr>
              <w:tab/>
              <w:t>//データ表示（前）</w:t>
            </w:r>
          </w:p>
          <w:p w14:paraId="724CCDA9" w14:textId="77777777" w:rsidR="005747A1" w:rsidRDefault="005747A1" w:rsidP="005747A1">
            <w:pPr>
              <w:pStyle w:val="3-"/>
            </w:pPr>
            <w:r>
              <w:tab/>
            </w:r>
            <w:r>
              <w:tab/>
              <w:t>printf("%s: [BEFORE] commonData=%d, tlsData=%d\n", name, s_commonData, s_tlsData);</w:t>
            </w:r>
          </w:p>
          <w:p w14:paraId="077AC602" w14:textId="77777777" w:rsidR="005747A1" w:rsidRDefault="005747A1" w:rsidP="005747A1">
            <w:pPr>
              <w:pStyle w:val="3-"/>
            </w:pPr>
            <w:r>
              <w:tab/>
            </w:r>
            <w:r>
              <w:tab/>
              <w:t>fflush(stdout);</w:t>
            </w:r>
          </w:p>
          <w:p w14:paraId="0C0AE6B7" w14:textId="77777777" w:rsidR="005747A1" w:rsidRDefault="005747A1" w:rsidP="005747A1">
            <w:pPr>
              <w:pStyle w:val="3-"/>
            </w:pPr>
          </w:p>
          <w:p w14:paraId="19419F7F" w14:textId="77777777" w:rsidR="005747A1" w:rsidRDefault="005747A1" w:rsidP="005747A1">
            <w:pPr>
              <w:pStyle w:val="3-"/>
              <w:rPr>
                <w:rFonts w:hint="eastAsia"/>
              </w:rPr>
            </w:pPr>
            <w:r>
              <w:rPr>
                <w:rFonts w:hint="eastAsia"/>
              </w:rPr>
              <w:tab/>
            </w:r>
            <w:r>
              <w:rPr>
                <w:rFonts w:hint="eastAsia"/>
              </w:rPr>
              <w:tab/>
              <w:t>//データ取得</w:t>
            </w:r>
          </w:p>
          <w:p w14:paraId="05909AA4" w14:textId="77777777" w:rsidR="005747A1" w:rsidRDefault="005747A1" w:rsidP="005747A1">
            <w:pPr>
              <w:pStyle w:val="3-"/>
            </w:pPr>
            <w:r>
              <w:tab/>
            </w:r>
            <w:r>
              <w:tab/>
              <w:t>int common_data = s_commonData;</w:t>
            </w:r>
          </w:p>
          <w:p w14:paraId="17892E58" w14:textId="77777777" w:rsidR="005747A1" w:rsidRDefault="005747A1" w:rsidP="005747A1">
            <w:pPr>
              <w:pStyle w:val="3-"/>
            </w:pPr>
            <w:r>
              <w:tab/>
            </w:r>
            <w:r>
              <w:tab/>
              <w:t>int tls_data = s_tlsData;</w:t>
            </w:r>
          </w:p>
          <w:p w14:paraId="04C39241" w14:textId="77777777" w:rsidR="005747A1" w:rsidRDefault="005747A1" w:rsidP="005747A1">
            <w:pPr>
              <w:pStyle w:val="3-"/>
            </w:pPr>
          </w:p>
          <w:p w14:paraId="5DCE8880" w14:textId="77777777" w:rsidR="005747A1" w:rsidRDefault="005747A1" w:rsidP="005747A1">
            <w:pPr>
              <w:pStyle w:val="3-"/>
              <w:rPr>
                <w:rFonts w:hint="eastAsia"/>
              </w:rPr>
            </w:pPr>
            <w:r>
              <w:rPr>
                <w:rFonts w:hint="eastAsia"/>
              </w:rPr>
              <w:tab/>
            </w:r>
            <w:r>
              <w:rPr>
                <w:rFonts w:hint="eastAsia"/>
              </w:rPr>
              <w:tab/>
              <w:t>//データ更新</w:t>
            </w:r>
          </w:p>
          <w:p w14:paraId="57577BE0" w14:textId="77777777" w:rsidR="005747A1" w:rsidRDefault="005747A1" w:rsidP="005747A1">
            <w:pPr>
              <w:pStyle w:val="3-"/>
            </w:pPr>
            <w:r>
              <w:tab/>
            </w:r>
            <w:r>
              <w:tab/>
              <w:t>++common_data;</w:t>
            </w:r>
          </w:p>
          <w:p w14:paraId="5238375C" w14:textId="77777777" w:rsidR="005747A1" w:rsidRDefault="005747A1" w:rsidP="005747A1">
            <w:pPr>
              <w:pStyle w:val="3-"/>
            </w:pPr>
            <w:r>
              <w:tab/>
            </w:r>
            <w:r>
              <w:tab/>
              <w:t>++tls_data;</w:t>
            </w:r>
          </w:p>
          <w:p w14:paraId="51B0AF58" w14:textId="77777777" w:rsidR="005747A1" w:rsidRDefault="005747A1" w:rsidP="005747A1">
            <w:pPr>
              <w:pStyle w:val="3-"/>
            </w:pPr>
          </w:p>
          <w:p w14:paraId="0243A488" w14:textId="77777777" w:rsidR="005747A1" w:rsidRDefault="005747A1" w:rsidP="005747A1">
            <w:pPr>
              <w:pStyle w:val="3-"/>
              <w:rPr>
                <w:rFonts w:hint="eastAsia"/>
              </w:rPr>
            </w:pPr>
            <w:r>
              <w:rPr>
                <w:rFonts w:hint="eastAsia"/>
              </w:rPr>
              <w:tab/>
            </w:r>
            <w:r>
              <w:rPr>
                <w:rFonts w:hint="eastAsia"/>
              </w:rPr>
              <w:tab/>
              <w:t>//若干ランダムでスリープ（0～4 msec）</w:t>
            </w:r>
          </w:p>
          <w:p w14:paraId="780B958C" w14:textId="77777777" w:rsidR="005747A1" w:rsidRDefault="005747A1" w:rsidP="005747A1">
            <w:pPr>
              <w:pStyle w:val="3-"/>
            </w:pPr>
            <w:r>
              <w:tab/>
            </w:r>
            <w:r>
              <w:tab/>
              <w:t>std::this_thread::sleep_for(std::chrono::milliseconds(rand() % 5));</w:t>
            </w:r>
          </w:p>
          <w:p w14:paraId="6F751924" w14:textId="77777777" w:rsidR="005747A1" w:rsidRDefault="005747A1" w:rsidP="005747A1">
            <w:pPr>
              <w:pStyle w:val="3-"/>
            </w:pPr>
          </w:p>
          <w:p w14:paraId="7A525F9A" w14:textId="77777777" w:rsidR="005747A1" w:rsidRDefault="005747A1" w:rsidP="005747A1">
            <w:pPr>
              <w:pStyle w:val="3-"/>
              <w:rPr>
                <w:rFonts w:hint="eastAsia"/>
              </w:rPr>
            </w:pPr>
            <w:r>
              <w:rPr>
                <w:rFonts w:hint="eastAsia"/>
              </w:rPr>
              <w:tab/>
            </w:r>
            <w:r>
              <w:rPr>
                <w:rFonts w:hint="eastAsia"/>
              </w:rPr>
              <w:tab/>
              <w:t>//データ書き戻し</w:t>
            </w:r>
          </w:p>
          <w:p w14:paraId="452A9BF1" w14:textId="77777777" w:rsidR="005747A1" w:rsidRDefault="005747A1" w:rsidP="005747A1">
            <w:pPr>
              <w:pStyle w:val="3-"/>
            </w:pPr>
            <w:r>
              <w:tab/>
            </w:r>
            <w:r>
              <w:tab/>
              <w:t>s_commonData = common_data;</w:t>
            </w:r>
          </w:p>
          <w:p w14:paraId="0EAD5647" w14:textId="77777777" w:rsidR="005747A1" w:rsidRDefault="005747A1" w:rsidP="005747A1">
            <w:pPr>
              <w:pStyle w:val="3-"/>
            </w:pPr>
            <w:r>
              <w:tab/>
            </w:r>
            <w:r>
              <w:tab/>
              <w:t>s_tlsData = tls_data;</w:t>
            </w:r>
          </w:p>
          <w:p w14:paraId="2AD3A096" w14:textId="77777777" w:rsidR="005747A1" w:rsidRDefault="005747A1" w:rsidP="005747A1">
            <w:pPr>
              <w:pStyle w:val="3-"/>
            </w:pPr>
          </w:p>
          <w:p w14:paraId="13C45637" w14:textId="77777777" w:rsidR="005747A1" w:rsidRDefault="005747A1" w:rsidP="005747A1">
            <w:pPr>
              <w:pStyle w:val="3-"/>
              <w:rPr>
                <w:rFonts w:hint="eastAsia"/>
              </w:rPr>
            </w:pPr>
            <w:r>
              <w:rPr>
                <w:rFonts w:hint="eastAsia"/>
              </w:rPr>
              <w:tab/>
            </w:r>
            <w:r>
              <w:rPr>
                <w:rFonts w:hint="eastAsia"/>
              </w:rPr>
              <w:tab/>
              <w:t>//データ表示（後）</w:t>
            </w:r>
          </w:p>
          <w:p w14:paraId="6E2C268A" w14:textId="77777777" w:rsidR="005747A1" w:rsidRDefault="005747A1" w:rsidP="005747A1">
            <w:pPr>
              <w:pStyle w:val="3-"/>
            </w:pPr>
            <w:r>
              <w:tab/>
            </w:r>
            <w:r>
              <w:tab/>
              <w:t>printf("%s: [AFTER]  commonData=%d, tlsData=%d\n", name, s_commonData, s_tlsData);</w:t>
            </w:r>
          </w:p>
          <w:p w14:paraId="2ECF5C91" w14:textId="77777777" w:rsidR="005747A1" w:rsidRDefault="005747A1" w:rsidP="005747A1">
            <w:pPr>
              <w:pStyle w:val="3-"/>
            </w:pPr>
            <w:r>
              <w:tab/>
            </w:r>
            <w:r>
              <w:tab/>
              <w:t>fflush(stdout);</w:t>
            </w:r>
          </w:p>
          <w:p w14:paraId="641EF7D2" w14:textId="77777777" w:rsidR="005747A1" w:rsidRDefault="005747A1" w:rsidP="005747A1">
            <w:pPr>
              <w:pStyle w:val="3-"/>
            </w:pPr>
          </w:p>
          <w:p w14:paraId="131628A1" w14:textId="77777777" w:rsidR="005747A1" w:rsidRDefault="005747A1" w:rsidP="005747A1">
            <w:pPr>
              <w:pStyle w:val="3-"/>
              <w:rPr>
                <w:rFonts w:hint="eastAsia"/>
              </w:rPr>
            </w:pPr>
            <w:r>
              <w:rPr>
                <w:rFonts w:hint="eastAsia"/>
              </w:rPr>
              <w:tab/>
            </w:r>
            <w:r>
              <w:rPr>
                <w:rFonts w:hint="eastAsia"/>
              </w:rPr>
              <w:tab/>
              <w:t>//ミューテックス解放</w:t>
            </w:r>
          </w:p>
          <w:p w14:paraId="54216D32" w14:textId="77777777" w:rsidR="005747A1" w:rsidRDefault="005747A1" w:rsidP="005747A1">
            <w:pPr>
              <w:pStyle w:val="3-"/>
            </w:pPr>
            <w:r>
              <w:tab/>
            </w:r>
            <w:r>
              <w:tab/>
              <w:t>s_mutex.unlock();</w:t>
            </w:r>
          </w:p>
          <w:p w14:paraId="216706A9" w14:textId="77777777" w:rsidR="005747A1" w:rsidRDefault="005747A1" w:rsidP="005747A1">
            <w:pPr>
              <w:pStyle w:val="3-"/>
            </w:pPr>
            <w:r>
              <w:tab/>
            </w:r>
            <w:r>
              <w:tab/>
            </w:r>
          </w:p>
          <w:p w14:paraId="08773FAA" w14:textId="77777777" w:rsidR="005747A1" w:rsidRDefault="005747A1" w:rsidP="005747A1">
            <w:pPr>
              <w:pStyle w:val="3-"/>
              <w:rPr>
                <w:rFonts w:hint="eastAsia"/>
              </w:rPr>
            </w:pPr>
            <w:r>
              <w:rPr>
                <w:rFonts w:hint="eastAsia"/>
              </w:rPr>
              <w:tab/>
            </w:r>
            <w:r>
              <w:rPr>
                <w:rFonts w:hint="eastAsia"/>
              </w:rPr>
              <w:tab/>
              <w:t>//スレッド切り替えのためのスリープ</w:t>
            </w:r>
          </w:p>
          <w:p w14:paraId="61D20E0F" w14:textId="77777777" w:rsidR="005747A1" w:rsidRDefault="005747A1" w:rsidP="005747A1">
            <w:pPr>
              <w:pStyle w:val="3-"/>
            </w:pPr>
            <w:r>
              <w:tab/>
            </w:r>
            <w:r>
              <w:tab/>
              <w:t>std::this_thread::sleep_for(std::chrono::milliseconds(0));</w:t>
            </w:r>
          </w:p>
          <w:p w14:paraId="52724338" w14:textId="77777777" w:rsidR="005747A1" w:rsidRDefault="005747A1" w:rsidP="005747A1">
            <w:pPr>
              <w:pStyle w:val="3-"/>
              <w:rPr>
                <w:rFonts w:hint="eastAsia"/>
              </w:rPr>
            </w:pPr>
            <w:r>
              <w:rPr>
                <w:rFonts w:hint="eastAsia"/>
              </w:rPr>
              <w:tab/>
              <w:t>//</w:t>
            </w:r>
            <w:r>
              <w:rPr>
                <w:rFonts w:hint="eastAsia"/>
              </w:rPr>
              <w:tab/>
              <w:t>//スレッド切り替え</w:t>
            </w:r>
          </w:p>
          <w:p w14:paraId="04899928" w14:textId="77777777" w:rsidR="005747A1" w:rsidRDefault="005747A1" w:rsidP="005747A1">
            <w:pPr>
              <w:pStyle w:val="3-"/>
              <w:rPr>
                <w:rFonts w:hint="eastAsia"/>
              </w:rPr>
            </w:pPr>
            <w:r>
              <w:rPr>
                <w:rFonts w:hint="eastAsia"/>
              </w:rPr>
              <w:tab/>
              <w:t>//</w:t>
            </w:r>
            <w:r>
              <w:rPr>
                <w:rFonts w:hint="eastAsia"/>
              </w:rPr>
              <w:tab/>
              <w:t>std::this_thread::yield();//OSに任せて再スケジューリング</w:t>
            </w:r>
          </w:p>
          <w:p w14:paraId="2DC556E5" w14:textId="77777777" w:rsidR="005747A1" w:rsidRDefault="005747A1" w:rsidP="005747A1">
            <w:pPr>
              <w:pStyle w:val="3-"/>
            </w:pPr>
            <w:r>
              <w:tab/>
              <w:t>}</w:t>
            </w:r>
          </w:p>
          <w:p w14:paraId="06A34DFC" w14:textId="77777777" w:rsidR="005747A1" w:rsidRDefault="005747A1" w:rsidP="005747A1">
            <w:pPr>
              <w:pStyle w:val="3-"/>
            </w:pPr>
          </w:p>
          <w:p w14:paraId="41F37844" w14:textId="77777777" w:rsidR="005747A1" w:rsidRDefault="005747A1" w:rsidP="005747A1">
            <w:pPr>
              <w:pStyle w:val="3-"/>
              <w:rPr>
                <w:rFonts w:hint="eastAsia"/>
              </w:rPr>
            </w:pPr>
            <w:r>
              <w:rPr>
                <w:rFonts w:hint="eastAsia"/>
              </w:rPr>
              <w:tab/>
              <w:t>//終了</w:t>
            </w:r>
          </w:p>
          <w:p w14:paraId="345999A0" w14:textId="77777777" w:rsidR="005747A1" w:rsidRDefault="005747A1" w:rsidP="005747A1">
            <w:pPr>
              <w:pStyle w:val="3-"/>
            </w:pPr>
            <w:r>
              <w:tab/>
              <w:t>printf("- end:%s -\n", name);</w:t>
            </w:r>
          </w:p>
          <w:p w14:paraId="6C676F8E" w14:textId="77777777" w:rsidR="005747A1" w:rsidRDefault="005747A1" w:rsidP="005747A1">
            <w:pPr>
              <w:pStyle w:val="3-"/>
            </w:pPr>
            <w:r>
              <w:lastRenderedPageBreak/>
              <w:tab/>
              <w:t>fflush(stdout);</w:t>
            </w:r>
          </w:p>
          <w:p w14:paraId="572F9205" w14:textId="77777777" w:rsidR="005747A1" w:rsidRDefault="005747A1" w:rsidP="005747A1">
            <w:pPr>
              <w:pStyle w:val="3-"/>
            </w:pPr>
            <w:r>
              <w:t>}</w:t>
            </w:r>
          </w:p>
          <w:p w14:paraId="5701B856" w14:textId="77777777" w:rsidR="005747A1" w:rsidRDefault="005747A1" w:rsidP="005747A1">
            <w:pPr>
              <w:pStyle w:val="3-"/>
            </w:pPr>
          </w:p>
          <w:p w14:paraId="78099202" w14:textId="77777777" w:rsidR="005747A1" w:rsidRDefault="005747A1" w:rsidP="005747A1">
            <w:pPr>
              <w:pStyle w:val="3-"/>
              <w:rPr>
                <w:rFonts w:hint="eastAsia"/>
              </w:rPr>
            </w:pPr>
            <w:r>
              <w:rPr>
                <w:rFonts w:hint="eastAsia"/>
              </w:rPr>
              <w:t>//テスト</w:t>
            </w:r>
          </w:p>
          <w:p w14:paraId="22333D9B" w14:textId="77777777" w:rsidR="005747A1" w:rsidRDefault="005747A1" w:rsidP="005747A1">
            <w:pPr>
              <w:pStyle w:val="3-"/>
            </w:pPr>
            <w:r>
              <w:t>int main(const int argc, const char* argv[])</w:t>
            </w:r>
          </w:p>
          <w:p w14:paraId="22CF25EC" w14:textId="77777777" w:rsidR="005747A1" w:rsidRDefault="005747A1" w:rsidP="005747A1">
            <w:pPr>
              <w:pStyle w:val="3-"/>
            </w:pPr>
            <w:r>
              <w:t>{</w:t>
            </w:r>
          </w:p>
          <w:p w14:paraId="7FEE9490" w14:textId="77777777" w:rsidR="005747A1" w:rsidRDefault="005747A1" w:rsidP="005747A1">
            <w:pPr>
              <w:pStyle w:val="3-"/>
              <w:rPr>
                <w:rFonts w:hint="eastAsia"/>
              </w:rPr>
            </w:pPr>
            <w:r>
              <w:rPr>
                <w:rFonts w:hint="eastAsia"/>
              </w:rPr>
              <w:tab/>
              <w:t>//スレッド作成</w:t>
            </w:r>
          </w:p>
          <w:p w14:paraId="7EC6639A" w14:textId="77777777" w:rsidR="005747A1" w:rsidRDefault="005747A1" w:rsidP="005747A1">
            <w:pPr>
              <w:pStyle w:val="3-"/>
              <w:rPr>
                <w:rFonts w:hint="eastAsia"/>
              </w:rPr>
            </w:pPr>
            <w:r>
              <w:rPr>
                <w:rFonts w:hint="eastAsia"/>
              </w:rPr>
              <w:tab/>
              <w:t>std::thread thread_obj1 = std::thread(threadFunc, "太郎");</w:t>
            </w:r>
          </w:p>
          <w:p w14:paraId="1BE7FE90" w14:textId="77777777" w:rsidR="005747A1" w:rsidRDefault="005747A1" w:rsidP="005747A1">
            <w:pPr>
              <w:pStyle w:val="3-"/>
              <w:rPr>
                <w:rFonts w:hint="eastAsia"/>
              </w:rPr>
            </w:pPr>
            <w:r>
              <w:rPr>
                <w:rFonts w:hint="eastAsia"/>
              </w:rPr>
              <w:tab/>
              <w:t>std::thread thread_obj2 = std::thread(threadFunc, "次郎");</w:t>
            </w:r>
          </w:p>
          <w:p w14:paraId="2E1D9848" w14:textId="77777777" w:rsidR="005747A1" w:rsidRDefault="005747A1" w:rsidP="005747A1">
            <w:pPr>
              <w:pStyle w:val="3-"/>
              <w:rPr>
                <w:rFonts w:hint="eastAsia"/>
              </w:rPr>
            </w:pPr>
            <w:r>
              <w:rPr>
                <w:rFonts w:hint="eastAsia"/>
              </w:rPr>
              <w:tab/>
              <w:t>std::thread thread_obj3 = std::thread(threadFunc, "三郎");</w:t>
            </w:r>
          </w:p>
          <w:p w14:paraId="4067BDF3" w14:textId="77777777" w:rsidR="005747A1" w:rsidRDefault="005747A1" w:rsidP="005747A1">
            <w:pPr>
              <w:pStyle w:val="3-"/>
            </w:pPr>
            <w:r>
              <w:tab/>
            </w:r>
          </w:p>
          <w:p w14:paraId="66EEEB2B" w14:textId="77777777" w:rsidR="005747A1" w:rsidRDefault="005747A1" w:rsidP="005747A1">
            <w:pPr>
              <w:pStyle w:val="3-"/>
              <w:rPr>
                <w:rFonts w:hint="eastAsia"/>
              </w:rPr>
            </w:pPr>
            <w:r>
              <w:rPr>
                <w:rFonts w:hint="eastAsia"/>
              </w:rPr>
              <w:tab/>
              <w:t>//スレッド終了待ち</w:t>
            </w:r>
          </w:p>
          <w:p w14:paraId="76C0ACEE" w14:textId="77777777" w:rsidR="005747A1" w:rsidRDefault="005747A1" w:rsidP="005747A1">
            <w:pPr>
              <w:pStyle w:val="3-"/>
            </w:pPr>
            <w:r>
              <w:tab/>
              <w:t>thread_obj1.join();</w:t>
            </w:r>
          </w:p>
          <w:p w14:paraId="58B71E45" w14:textId="77777777" w:rsidR="005747A1" w:rsidRDefault="005747A1" w:rsidP="005747A1">
            <w:pPr>
              <w:pStyle w:val="3-"/>
            </w:pPr>
            <w:r>
              <w:tab/>
              <w:t>thread_obj2.join();</w:t>
            </w:r>
          </w:p>
          <w:p w14:paraId="041127FE" w14:textId="77777777" w:rsidR="005747A1" w:rsidRDefault="005747A1" w:rsidP="005747A1">
            <w:pPr>
              <w:pStyle w:val="3-"/>
            </w:pPr>
            <w:r>
              <w:tab/>
              <w:t>thread_obj3.join();</w:t>
            </w:r>
          </w:p>
          <w:p w14:paraId="2137F678" w14:textId="77777777" w:rsidR="005747A1" w:rsidRDefault="005747A1" w:rsidP="005747A1">
            <w:pPr>
              <w:pStyle w:val="3-"/>
            </w:pPr>
          </w:p>
          <w:p w14:paraId="7AF72019" w14:textId="77777777" w:rsidR="005747A1" w:rsidRDefault="005747A1" w:rsidP="005747A1">
            <w:pPr>
              <w:pStyle w:val="3-"/>
              <w:rPr>
                <w:rFonts w:hint="eastAsia"/>
              </w:rPr>
            </w:pPr>
            <w:r>
              <w:rPr>
                <w:rFonts w:hint="eastAsia"/>
              </w:rPr>
              <w:tab/>
              <w:t>//ミューテックスの取得と解放を大量に実行して時間を計測</w:t>
            </w:r>
          </w:p>
          <w:p w14:paraId="75975C5C" w14:textId="77777777" w:rsidR="005747A1" w:rsidRDefault="005747A1" w:rsidP="005747A1">
            <w:pPr>
              <w:pStyle w:val="3-"/>
            </w:pPr>
            <w:r>
              <w:tab/>
              <w:t>{</w:t>
            </w:r>
          </w:p>
          <w:p w14:paraId="4ABF2A3C" w14:textId="77777777" w:rsidR="005747A1" w:rsidRDefault="005747A1" w:rsidP="005747A1">
            <w:pPr>
              <w:pStyle w:val="3-"/>
            </w:pPr>
            <w:r>
              <w:tab/>
            </w:r>
            <w:r>
              <w:tab/>
              <w:t>auto begin = std::chrono::high_resolution_clock::now();</w:t>
            </w:r>
          </w:p>
          <w:p w14:paraId="22C42088" w14:textId="77777777" w:rsidR="005747A1" w:rsidRDefault="005747A1" w:rsidP="005747A1">
            <w:pPr>
              <w:pStyle w:val="3-"/>
            </w:pPr>
            <w:r>
              <w:tab/>
            </w:r>
            <w:r>
              <w:tab/>
              <w:t>static const int TEST_TIMES = 10000000;</w:t>
            </w:r>
          </w:p>
          <w:p w14:paraId="5920C7FD" w14:textId="77777777" w:rsidR="005747A1" w:rsidRDefault="005747A1" w:rsidP="005747A1">
            <w:pPr>
              <w:pStyle w:val="3-"/>
            </w:pPr>
            <w:r>
              <w:tab/>
            </w:r>
            <w:r>
              <w:tab/>
              <w:t>for (int i = 0; i &lt; TEST_TIMES; ++i)</w:t>
            </w:r>
          </w:p>
          <w:p w14:paraId="59A512CB" w14:textId="77777777" w:rsidR="005747A1" w:rsidRDefault="005747A1" w:rsidP="005747A1">
            <w:pPr>
              <w:pStyle w:val="3-"/>
            </w:pPr>
            <w:r>
              <w:tab/>
            </w:r>
            <w:r>
              <w:tab/>
              <w:t>{</w:t>
            </w:r>
          </w:p>
          <w:p w14:paraId="2CCEE671" w14:textId="77777777" w:rsidR="005747A1" w:rsidRDefault="005747A1" w:rsidP="005747A1">
            <w:pPr>
              <w:pStyle w:val="3-"/>
            </w:pPr>
            <w:r>
              <w:tab/>
            </w:r>
            <w:r>
              <w:tab/>
            </w:r>
            <w:r>
              <w:tab/>
              <w:t>s_mutex.lock();</w:t>
            </w:r>
          </w:p>
          <w:p w14:paraId="186B37B9" w14:textId="77777777" w:rsidR="005747A1" w:rsidRDefault="005747A1" w:rsidP="005747A1">
            <w:pPr>
              <w:pStyle w:val="3-"/>
            </w:pPr>
            <w:r>
              <w:tab/>
            </w:r>
            <w:r>
              <w:tab/>
            </w:r>
            <w:r>
              <w:tab/>
              <w:t>s_mutex.unlock();</w:t>
            </w:r>
          </w:p>
          <w:p w14:paraId="6445704C" w14:textId="77777777" w:rsidR="005747A1" w:rsidRDefault="005747A1" w:rsidP="005747A1">
            <w:pPr>
              <w:pStyle w:val="3-"/>
            </w:pPr>
            <w:r>
              <w:tab/>
            </w:r>
            <w:r>
              <w:tab/>
              <w:t>}</w:t>
            </w:r>
          </w:p>
          <w:p w14:paraId="56F2075F" w14:textId="77777777" w:rsidR="005747A1" w:rsidRDefault="005747A1" w:rsidP="005747A1">
            <w:pPr>
              <w:pStyle w:val="3-"/>
            </w:pPr>
            <w:r>
              <w:tab/>
            </w:r>
            <w:r>
              <w:tab/>
              <w:t>auto end = std::chrono::high_resolution_clock::now();</w:t>
            </w:r>
          </w:p>
          <w:p w14:paraId="1E11B9B4" w14:textId="77777777" w:rsidR="005747A1" w:rsidRDefault="005747A1" w:rsidP="005747A1">
            <w:pPr>
              <w:pStyle w:val="3-"/>
            </w:pPr>
            <w:r>
              <w:tab/>
            </w:r>
            <w:r>
              <w:tab/>
              <w:t>auto duration = static_cast&lt;float&gt;(static_cast&lt;double&gt;(std::chrono::duration_cast&lt; std::chrono::microseconds &gt;(end - begin).count()) / 1000000.);</w:t>
            </w:r>
          </w:p>
          <w:p w14:paraId="290E0157" w14:textId="77777777" w:rsidR="005747A1" w:rsidRDefault="005747A1" w:rsidP="005747A1">
            <w:pPr>
              <w:pStyle w:val="3-"/>
            </w:pPr>
            <w:r>
              <w:tab/>
            </w:r>
            <w:r>
              <w:tab/>
              <w:t>printf("Mutex * %d = %.6f sec\n", TEST_TIMES, duration);</w:t>
            </w:r>
          </w:p>
          <w:p w14:paraId="19561D02" w14:textId="77777777" w:rsidR="005747A1" w:rsidRDefault="005747A1" w:rsidP="005747A1">
            <w:pPr>
              <w:pStyle w:val="3-"/>
            </w:pPr>
            <w:r>
              <w:tab/>
              <w:t>}</w:t>
            </w:r>
          </w:p>
          <w:p w14:paraId="17A38443" w14:textId="77777777" w:rsidR="005747A1" w:rsidRDefault="005747A1" w:rsidP="005747A1">
            <w:pPr>
              <w:pStyle w:val="3-"/>
            </w:pPr>
          </w:p>
          <w:p w14:paraId="7715AA18" w14:textId="77777777" w:rsidR="005747A1" w:rsidRDefault="005747A1" w:rsidP="005747A1">
            <w:pPr>
              <w:pStyle w:val="3-"/>
            </w:pPr>
            <w:r>
              <w:tab/>
              <w:t>return EXIT_SUCCESS;</w:t>
            </w:r>
          </w:p>
          <w:p w14:paraId="0C5B5D7B" w14:textId="5A3C7455" w:rsidR="00DE3BF2" w:rsidRPr="00DE3BF2" w:rsidRDefault="005747A1" w:rsidP="005747A1">
            <w:pPr>
              <w:pStyle w:val="3-"/>
              <w:rPr>
                <w:rFonts w:hint="eastAsia"/>
              </w:rPr>
            </w:pPr>
            <w:r>
              <w:t>}</w:t>
            </w:r>
          </w:p>
        </w:tc>
      </w:tr>
    </w:tbl>
    <w:p w14:paraId="1CD3AC97" w14:textId="77777777" w:rsidR="00DE3BF2" w:rsidRPr="00DE3BF2" w:rsidRDefault="00DE3BF2" w:rsidP="009324B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E3BF2" w14:paraId="7236174E" w14:textId="77777777" w:rsidTr="000A1665">
        <w:tc>
          <w:tcPr>
            <w:tcW w:w="8494" w:type="dxa"/>
          </w:tcPr>
          <w:p w14:paraId="58D47098" w14:textId="77777777" w:rsidR="005747A1" w:rsidRPr="005747A1" w:rsidRDefault="005747A1" w:rsidP="005747A1">
            <w:pPr>
              <w:pStyle w:val="3-"/>
              <w:rPr>
                <w:rFonts w:hint="eastAsia"/>
                <w:color w:val="auto"/>
              </w:rPr>
            </w:pPr>
            <w:r w:rsidRPr="005747A1">
              <w:rPr>
                <w:rFonts w:hint="eastAsia"/>
                <w:color w:val="auto"/>
              </w:rPr>
              <w:t>- begin:太郎 -</w:t>
            </w:r>
          </w:p>
          <w:p w14:paraId="68F04D4F" w14:textId="77777777" w:rsidR="005747A1" w:rsidRPr="005747A1" w:rsidRDefault="005747A1" w:rsidP="005747A1">
            <w:pPr>
              <w:pStyle w:val="3-"/>
              <w:rPr>
                <w:rFonts w:hint="eastAsia"/>
                <w:color w:val="auto"/>
              </w:rPr>
            </w:pPr>
            <w:r w:rsidRPr="005747A1">
              <w:rPr>
                <w:rFonts w:hint="eastAsia"/>
                <w:color w:val="auto"/>
              </w:rPr>
              <w:t>太郎: [BEFORE] commonData=0, tlsData=0</w:t>
            </w:r>
          </w:p>
          <w:p w14:paraId="65D2C496" w14:textId="77777777" w:rsidR="005747A1" w:rsidRPr="005747A1" w:rsidRDefault="005747A1" w:rsidP="005747A1">
            <w:pPr>
              <w:pStyle w:val="3-"/>
              <w:rPr>
                <w:rFonts w:hint="eastAsia"/>
                <w:color w:val="auto"/>
              </w:rPr>
            </w:pPr>
            <w:r w:rsidRPr="005747A1">
              <w:rPr>
                <w:rFonts w:hint="eastAsia"/>
                <w:color w:val="auto"/>
              </w:rPr>
              <w:t>- begin:次郎 -</w:t>
            </w:r>
          </w:p>
          <w:p w14:paraId="61CC961E" w14:textId="77777777" w:rsidR="005747A1" w:rsidRPr="005747A1" w:rsidRDefault="005747A1" w:rsidP="005747A1">
            <w:pPr>
              <w:pStyle w:val="3-"/>
              <w:rPr>
                <w:rFonts w:hint="eastAsia"/>
                <w:color w:val="auto"/>
              </w:rPr>
            </w:pPr>
            <w:r w:rsidRPr="005747A1">
              <w:rPr>
                <w:rFonts w:hint="eastAsia"/>
                <w:color w:val="auto"/>
              </w:rPr>
              <w:t>- begin:三郎 -</w:t>
            </w:r>
          </w:p>
          <w:p w14:paraId="00A7DEC2" w14:textId="77777777" w:rsidR="005747A1" w:rsidRPr="005747A1" w:rsidRDefault="005747A1" w:rsidP="005747A1">
            <w:pPr>
              <w:pStyle w:val="3-"/>
              <w:rPr>
                <w:rFonts w:hint="eastAsia"/>
                <w:color w:val="auto"/>
              </w:rPr>
            </w:pPr>
            <w:r w:rsidRPr="005747A1">
              <w:rPr>
                <w:rFonts w:hint="eastAsia"/>
                <w:color w:val="auto"/>
              </w:rPr>
              <w:t>太郎: [AFTER]  commonData=1, tlsData=1</w:t>
            </w:r>
          </w:p>
          <w:p w14:paraId="4319747F" w14:textId="77777777" w:rsidR="005747A1" w:rsidRPr="005747A1" w:rsidRDefault="005747A1" w:rsidP="005747A1">
            <w:pPr>
              <w:pStyle w:val="3-"/>
              <w:rPr>
                <w:rFonts w:hint="eastAsia"/>
                <w:color w:val="auto"/>
              </w:rPr>
            </w:pPr>
            <w:r w:rsidRPr="005747A1">
              <w:rPr>
                <w:rFonts w:hint="eastAsia"/>
                <w:color w:val="auto"/>
              </w:rPr>
              <w:t>次郎: [BEFORE] commonData=1, tlsData=0</w:t>
            </w:r>
          </w:p>
          <w:p w14:paraId="4296F292" w14:textId="77777777" w:rsidR="005747A1" w:rsidRPr="005747A1" w:rsidRDefault="005747A1" w:rsidP="005747A1">
            <w:pPr>
              <w:pStyle w:val="3-"/>
              <w:rPr>
                <w:rFonts w:hint="eastAsia"/>
                <w:color w:val="auto"/>
              </w:rPr>
            </w:pPr>
            <w:r w:rsidRPr="005747A1">
              <w:rPr>
                <w:rFonts w:hint="eastAsia"/>
                <w:color w:val="auto"/>
              </w:rPr>
              <w:t>次郎: [AFTER]  commonData=2, tlsData=1</w:t>
            </w:r>
          </w:p>
          <w:p w14:paraId="33E4A674" w14:textId="77777777" w:rsidR="005747A1" w:rsidRPr="005747A1" w:rsidRDefault="005747A1" w:rsidP="005747A1">
            <w:pPr>
              <w:pStyle w:val="3-"/>
              <w:rPr>
                <w:rFonts w:hint="eastAsia"/>
                <w:color w:val="auto"/>
              </w:rPr>
            </w:pPr>
            <w:r w:rsidRPr="005747A1">
              <w:rPr>
                <w:rFonts w:hint="eastAsia"/>
                <w:color w:val="auto"/>
              </w:rPr>
              <w:t>三郎: [BEFORE] commonData=2, tlsData=0</w:t>
            </w:r>
          </w:p>
          <w:p w14:paraId="65D27AB1" w14:textId="77777777" w:rsidR="005747A1" w:rsidRPr="005747A1" w:rsidRDefault="005747A1" w:rsidP="005747A1">
            <w:pPr>
              <w:pStyle w:val="3-"/>
              <w:rPr>
                <w:rFonts w:hint="eastAsia"/>
                <w:color w:val="auto"/>
              </w:rPr>
            </w:pPr>
            <w:r w:rsidRPr="005747A1">
              <w:rPr>
                <w:rFonts w:hint="eastAsia"/>
                <w:color w:val="auto"/>
              </w:rPr>
              <w:t>三郎: [AFTER]  commonData=3, tlsData=1</w:t>
            </w:r>
          </w:p>
          <w:p w14:paraId="56B9CE3D" w14:textId="77777777" w:rsidR="005747A1" w:rsidRPr="005747A1" w:rsidRDefault="005747A1" w:rsidP="005747A1">
            <w:pPr>
              <w:pStyle w:val="3-"/>
              <w:rPr>
                <w:rFonts w:hint="eastAsia"/>
                <w:color w:val="auto"/>
              </w:rPr>
            </w:pPr>
            <w:r w:rsidRPr="005747A1">
              <w:rPr>
                <w:rFonts w:hint="eastAsia"/>
                <w:color w:val="auto"/>
              </w:rPr>
              <w:t>太郎: [BEFORE] commonData=3, tlsData=1</w:t>
            </w:r>
          </w:p>
          <w:p w14:paraId="3129D041" w14:textId="77777777" w:rsidR="005747A1" w:rsidRPr="005747A1" w:rsidRDefault="005747A1" w:rsidP="005747A1">
            <w:pPr>
              <w:pStyle w:val="3-"/>
              <w:rPr>
                <w:rFonts w:hint="eastAsia"/>
                <w:color w:val="auto"/>
              </w:rPr>
            </w:pPr>
            <w:r w:rsidRPr="005747A1">
              <w:rPr>
                <w:rFonts w:hint="eastAsia"/>
                <w:color w:val="auto"/>
              </w:rPr>
              <w:t>太郎: [AFTER]  commonData=4, tlsData=2</w:t>
            </w:r>
          </w:p>
          <w:p w14:paraId="2C271C24" w14:textId="77777777" w:rsidR="005747A1" w:rsidRPr="005747A1" w:rsidRDefault="005747A1" w:rsidP="005747A1">
            <w:pPr>
              <w:pStyle w:val="3-"/>
              <w:rPr>
                <w:rFonts w:hint="eastAsia"/>
                <w:color w:val="auto"/>
              </w:rPr>
            </w:pPr>
            <w:r w:rsidRPr="005747A1">
              <w:rPr>
                <w:rFonts w:hint="eastAsia"/>
                <w:color w:val="auto"/>
              </w:rPr>
              <w:t>次郎: [BEFORE] commonData=4, tlsData=1</w:t>
            </w:r>
          </w:p>
          <w:p w14:paraId="736F5256" w14:textId="77777777" w:rsidR="005747A1" w:rsidRPr="005747A1" w:rsidRDefault="005747A1" w:rsidP="005747A1">
            <w:pPr>
              <w:pStyle w:val="3-"/>
              <w:rPr>
                <w:rFonts w:hint="eastAsia"/>
                <w:color w:val="auto"/>
              </w:rPr>
            </w:pPr>
            <w:r w:rsidRPr="005747A1">
              <w:rPr>
                <w:rFonts w:hint="eastAsia"/>
                <w:color w:val="auto"/>
              </w:rPr>
              <w:t>次郎: [AFTER]  commonData=5, tlsData=2</w:t>
            </w:r>
          </w:p>
          <w:p w14:paraId="10B6B577" w14:textId="77777777" w:rsidR="005747A1" w:rsidRPr="005747A1" w:rsidRDefault="005747A1" w:rsidP="005747A1">
            <w:pPr>
              <w:pStyle w:val="3-"/>
              <w:rPr>
                <w:rFonts w:hint="eastAsia"/>
                <w:color w:val="auto"/>
              </w:rPr>
            </w:pPr>
            <w:r w:rsidRPr="005747A1">
              <w:rPr>
                <w:rFonts w:hint="eastAsia"/>
                <w:color w:val="auto"/>
              </w:rPr>
              <w:t>三郎: [BEFORE] commonData=5, tlsData=1</w:t>
            </w:r>
          </w:p>
          <w:p w14:paraId="4C5C5266" w14:textId="77777777" w:rsidR="005747A1" w:rsidRPr="005747A1" w:rsidRDefault="005747A1" w:rsidP="005747A1">
            <w:pPr>
              <w:pStyle w:val="3-"/>
              <w:rPr>
                <w:rFonts w:hint="eastAsia"/>
                <w:color w:val="auto"/>
              </w:rPr>
            </w:pPr>
            <w:r w:rsidRPr="005747A1">
              <w:rPr>
                <w:rFonts w:hint="eastAsia"/>
                <w:color w:val="auto"/>
              </w:rPr>
              <w:t>三郎: [AFTER]  commonData=6, tlsData=2</w:t>
            </w:r>
          </w:p>
          <w:p w14:paraId="0CD1E76D" w14:textId="77777777" w:rsidR="005747A1" w:rsidRPr="005747A1" w:rsidRDefault="005747A1" w:rsidP="005747A1">
            <w:pPr>
              <w:pStyle w:val="3-"/>
              <w:rPr>
                <w:rFonts w:hint="eastAsia"/>
                <w:color w:val="auto"/>
              </w:rPr>
            </w:pPr>
            <w:r w:rsidRPr="005747A1">
              <w:rPr>
                <w:rFonts w:hint="eastAsia"/>
                <w:color w:val="auto"/>
              </w:rPr>
              <w:t>太郎: [BEFORE] commonData=6, tlsData=2</w:t>
            </w:r>
          </w:p>
          <w:p w14:paraId="6BA8084D" w14:textId="77777777" w:rsidR="005747A1" w:rsidRPr="005747A1" w:rsidRDefault="005747A1" w:rsidP="005747A1">
            <w:pPr>
              <w:pStyle w:val="3-"/>
              <w:rPr>
                <w:rFonts w:hint="eastAsia"/>
                <w:color w:val="auto"/>
              </w:rPr>
            </w:pPr>
            <w:r w:rsidRPr="005747A1">
              <w:rPr>
                <w:rFonts w:hint="eastAsia"/>
                <w:color w:val="auto"/>
              </w:rPr>
              <w:t>太郎: [AFTER]  commonData=7, tlsData=3</w:t>
            </w:r>
          </w:p>
          <w:p w14:paraId="28536BA8" w14:textId="77777777" w:rsidR="005747A1" w:rsidRPr="005747A1" w:rsidRDefault="005747A1" w:rsidP="005747A1">
            <w:pPr>
              <w:pStyle w:val="3-"/>
              <w:rPr>
                <w:rFonts w:hint="eastAsia"/>
                <w:color w:val="auto"/>
              </w:rPr>
            </w:pPr>
            <w:r w:rsidRPr="005747A1">
              <w:rPr>
                <w:rFonts w:hint="eastAsia"/>
                <w:color w:val="auto"/>
              </w:rPr>
              <w:t>- end:太郎 -</w:t>
            </w:r>
          </w:p>
          <w:p w14:paraId="2355E546" w14:textId="77777777" w:rsidR="005747A1" w:rsidRPr="005747A1" w:rsidRDefault="005747A1" w:rsidP="005747A1">
            <w:pPr>
              <w:pStyle w:val="3-"/>
              <w:rPr>
                <w:rFonts w:hint="eastAsia"/>
                <w:color w:val="auto"/>
              </w:rPr>
            </w:pPr>
            <w:r w:rsidRPr="005747A1">
              <w:rPr>
                <w:rFonts w:hint="eastAsia"/>
                <w:color w:val="auto"/>
              </w:rPr>
              <w:t>次郎: [BEFORE] commonData=7, tlsData=2</w:t>
            </w:r>
          </w:p>
          <w:p w14:paraId="31496EB8" w14:textId="77777777" w:rsidR="005747A1" w:rsidRPr="005747A1" w:rsidRDefault="005747A1" w:rsidP="005747A1">
            <w:pPr>
              <w:pStyle w:val="3-"/>
              <w:rPr>
                <w:rFonts w:hint="eastAsia"/>
                <w:color w:val="auto"/>
              </w:rPr>
            </w:pPr>
            <w:r w:rsidRPr="005747A1">
              <w:rPr>
                <w:rFonts w:hint="eastAsia"/>
                <w:color w:val="auto"/>
              </w:rPr>
              <w:t>次郎: [AFTER]  commonData=8, tlsData=3</w:t>
            </w:r>
          </w:p>
          <w:p w14:paraId="69295CD6" w14:textId="77777777" w:rsidR="005747A1" w:rsidRPr="005747A1" w:rsidRDefault="005747A1" w:rsidP="005747A1">
            <w:pPr>
              <w:pStyle w:val="3-"/>
              <w:rPr>
                <w:rFonts w:hint="eastAsia"/>
                <w:color w:val="auto"/>
              </w:rPr>
            </w:pPr>
            <w:r w:rsidRPr="005747A1">
              <w:rPr>
                <w:rFonts w:hint="eastAsia"/>
                <w:color w:val="auto"/>
              </w:rPr>
              <w:t>- end:次郎 -</w:t>
            </w:r>
          </w:p>
          <w:p w14:paraId="72DB6F55" w14:textId="77777777" w:rsidR="005747A1" w:rsidRPr="005747A1" w:rsidRDefault="005747A1" w:rsidP="005747A1">
            <w:pPr>
              <w:pStyle w:val="3-"/>
              <w:rPr>
                <w:rFonts w:hint="eastAsia"/>
                <w:color w:val="auto"/>
              </w:rPr>
            </w:pPr>
            <w:r w:rsidRPr="005747A1">
              <w:rPr>
                <w:rFonts w:hint="eastAsia"/>
                <w:color w:val="auto"/>
              </w:rPr>
              <w:t>三郎: [BEFORE] commonData=8, tlsData=2</w:t>
            </w:r>
          </w:p>
          <w:p w14:paraId="674AF7CD" w14:textId="77777777" w:rsidR="005747A1" w:rsidRPr="005747A1" w:rsidRDefault="005747A1" w:rsidP="005747A1">
            <w:pPr>
              <w:pStyle w:val="3-"/>
              <w:rPr>
                <w:rFonts w:hint="eastAsia"/>
                <w:color w:val="auto"/>
              </w:rPr>
            </w:pPr>
            <w:r w:rsidRPr="005747A1">
              <w:rPr>
                <w:rFonts w:hint="eastAsia"/>
                <w:color w:val="auto"/>
              </w:rPr>
              <w:t>三郎: [AFTER]  commonData=9, tlsData=3</w:t>
            </w:r>
          </w:p>
          <w:p w14:paraId="42117147" w14:textId="77777777" w:rsidR="005747A1" w:rsidRPr="005747A1" w:rsidRDefault="005747A1" w:rsidP="005747A1">
            <w:pPr>
              <w:pStyle w:val="3-"/>
              <w:rPr>
                <w:rFonts w:hint="eastAsia"/>
                <w:color w:val="auto"/>
              </w:rPr>
            </w:pPr>
            <w:r w:rsidRPr="005747A1">
              <w:rPr>
                <w:rFonts w:hint="eastAsia"/>
                <w:color w:val="auto"/>
              </w:rPr>
              <w:t>- end:三郎 -</w:t>
            </w:r>
          </w:p>
          <w:p w14:paraId="7F90D486" w14:textId="323389A9" w:rsidR="00DE3BF2" w:rsidRPr="00DD51B6" w:rsidRDefault="005747A1" w:rsidP="005747A1">
            <w:pPr>
              <w:pStyle w:val="3-"/>
            </w:pPr>
            <w:r w:rsidRPr="005747A1">
              <w:rPr>
                <w:color w:val="auto"/>
              </w:rPr>
              <w:t>Mutex * 10000000 = 0.650037 sec</w:t>
            </w:r>
          </w:p>
        </w:tc>
      </w:tr>
    </w:tbl>
    <w:p w14:paraId="439663F4" w14:textId="77777777" w:rsidR="00590471" w:rsidRDefault="00590471" w:rsidP="00590471">
      <w:pPr>
        <w:pStyle w:val="2"/>
      </w:pPr>
      <w:r>
        <w:rPr>
          <w:rFonts w:hint="eastAsia"/>
        </w:rPr>
        <w:lastRenderedPageBreak/>
        <w:t>排他制御：スピンロック</w:t>
      </w:r>
    </w:p>
    <w:p w14:paraId="7B8570B0" w14:textId="77777777" w:rsidR="00590471" w:rsidRDefault="00590471" w:rsidP="00590471">
      <w:pPr>
        <w:pStyle w:val="a9"/>
        <w:ind w:firstLine="283"/>
      </w:pPr>
      <w:r>
        <w:t>「スピンロック」は古典的なロック手法。</w:t>
      </w:r>
    </w:p>
    <w:p w14:paraId="4941031A" w14:textId="77777777" w:rsidR="00590471" w:rsidRDefault="00590471" w:rsidP="00590471">
      <w:pPr>
        <w:pStyle w:val="a9"/>
        <w:ind w:firstLine="283"/>
      </w:pPr>
      <w:r>
        <w:rPr>
          <w:rFonts w:hint="eastAsia"/>
        </w:rPr>
        <w:t>ビジーウェイト方式</w:t>
      </w:r>
      <w:r>
        <w:t>の代名詞的</w:t>
      </w:r>
      <w:r>
        <w:rPr>
          <w:rFonts w:hint="eastAsia"/>
        </w:rPr>
        <w:t>な</w:t>
      </w:r>
      <w:r>
        <w:t>手法。</w:t>
      </w:r>
    </w:p>
    <w:p w14:paraId="5E20DD53" w14:textId="77777777" w:rsidR="00590471" w:rsidRDefault="00590471" w:rsidP="00590471">
      <w:pPr>
        <w:pStyle w:val="a9"/>
        <w:ind w:firstLine="283"/>
      </w:pPr>
      <w:r>
        <w:t>ミューテックスと異なり</w:t>
      </w:r>
      <w:r>
        <w:t>OS</w:t>
      </w:r>
      <w:r>
        <w:t>に依存する部分が少ないため、軽量かつ高速。</w:t>
      </w:r>
    </w:p>
    <w:p w14:paraId="2DD7B409" w14:textId="77777777" w:rsidR="00590471" w:rsidRPr="00F93479" w:rsidRDefault="00590471" w:rsidP="00590471">
      <w:pPr>
        <w:pStyle w:val="a9"/>
        <w:ind w:firstLine="283"/>
        <w:rPr>
          <w:rFonts w:hint="eastAsia"/>
        </w:rPr>
      </w:pPr>
      <w:r>
        <w:t>前述の「ビジーウェイト」で説明しているとおり、並列処理環境でない場合や長時間の排他処理では非効率になるので注意。</w:t>
      </w:r>
    </w:p>
    <w:p w14:paraId="472292EA" w14:textId="77777777" w:rsidR="00590471" w:rsidRDefault="00590471" w:rsidP="00590471">
      <w:pPr>
        <w:pStyle w:val="3"/>
      </w:pPr>
      <w:r>
        <w:t>Posix</w:t>
      </w:r>
      <w:r>
        <w:rPr>
          <w:rFonts w:hint="eastAsia"/>
        </w:rPr>
        <w:t>ライブラリ版</w:t>
      </w:r>
    </w:p>
    <w:p w14:paraId="146AE617" w14:textId="77777777" w:rsidR="00590471" w:rsidRDefault="00590471" w:rsidP="00590471">
      <w:pPr>
        <w:pStyle w:val="aa"/>
        <w:ind w:left="447" w:firstLine="283"/>
      </w:pPr>
      <w:r>
        <w:rPr>
          <w:rFonts w:hint="eastAsia"/>
        </w:rPr>
        <w:t>Posix</w:t>
      </w:r>
      <w:r>
        <w:rPr>
          <w:rFonts w:hint="eastAsia"/>
        </w:rPr>
        <w:t>ライブラリ版のスピンロック。</w:t>
      </w:r>
    </w:p>
    <w:p w14:paraId="6409B3FB" w14:textId="77777777" w:rsidR="00590471" w:rsidRDefault="00590471" w:rsidP="00590471">
      <w:pPr>
        <w:pStyle w:val="aa"/>
        <w:keepNext/>
        <w:widowControl/>
        <w:spacing w:beforeLines="50" w:before="180"/>
        <w:ind w:leftChars="203" w:left="447" w:hangingChars="10" w:hanging="21"/>
      </w:pPr>
      <w:r>
        <w:t>Posix</w:t>
      </w:r>
      <w:r>
        <w:t>ライブラリ</w:t>
      </w:r>
      <w:r>
        <w:rPr>
          <w:rFonts w:hint="eastAsia"/>
        </w:rPr>
        <w:t>版</w:t>
      </w:r>
      <w:r>
        <w:t>スピンロック</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590471" w14:paraId="4DCF081B" w14:textId="77777777" w:rsidTr="00A42DD8">
        <w:tc>
          <w:tcPr>
            <w:tcW w:w="8494" w:type="dxa"/>
          </w:tcPr>
          <w:p w14:paraId="634A83CA" w14:textId="77777777" w:rsidR="00590471" w:rsidRDefault="00590471" w:rsidP="00A42DD8">
            <w:pPr>
              <w:pStyle w:val="3-"/>
            </w:pPr>
            <w:r>
              <w:t>#include &lt;stdio.h&gt;</w:t>
            </w:r>
          </w:p>
          <w:p w14:paraId="3CAED3E5" w14:textId="77777777" w:rsidR="00590471" w:rsidRDefault="00590471" w:rsidP="00A42DD8">
            <w:pPr>
              <w:pStyle w:val="3-"/>
            </w:pPr>
            <w:r>
              <w:t>#include &lt;stdlib.h&gt;</w:t>
            </w:r>
          </w:p>
          <w:p w14:paraId="1A03C72B" w14:textId="77777777" w:rsidR="00590471" w:rsidRDefault="00590471" w:rsidP="00A42DD8">
            <w:pPr>
              <w:pStyle w:val="3-"/>
            </w:pPr>
          </w:p>
          <w:p w14:paraId="1DFC8155" w14:textId="77777777" w:rsidR="00590471" w:rsidRDefault="00590471" w:rsidP="00A42DD8">
            <w:pPr>
              <w:pStyle w:val="3-"/>
            </w:pPr>
            <w:r>
              <w:t xml:space="preserve">#include &lt;pthread.h&gt; </w:t>
            </w:r>
          </w:p>
          <w:p w14:paraId="7AFA6301" w14:textId="77777777" w:rsidR="00590471" w:rsidRDefault="00590471" w:rsidP="00A42DD8">
            <w:pPr>
              <w:pStyle w:val="3-"/>
            </w:pPr>
            <w:r>
              <w:t>#include &lt;unistd.h&gt;</w:t>
            </w:r>
          </w:p>
          <w:p w14:paraId="72B5285A" w14:textId="77777777" w:rsidR="00590471" w:rsidRDefault="00590471" w:rsidP="00A42DD8">
            <w:pPr>
              <w:pStyle w:val="3-"/>
            </w:pPr>
          </w:p>
          <w:p w14:paraId="2ADA02CD" w14:textId="77777777" w:rsidR="00590471" w:rsidRDefault="00590471" w:rsidP="00A42DD8">
            <w:pPr>
              <w:pStyle w:val="3-"/>
              <w:rPr>
                <w:rFonts w:hint="eastAsia"/>
              </w:rPr>
            </w:pPr>
            <w:r>
              <w:rPr>
                <w:rFonts w:hint="eastAsia"/>
              </w:rPr>
              <w:t>#include &lt;sys/time.h&gt; //時間計測用</w:t>
            </w:r>
          </w:p>
          <w:p w14:paraId="08AA40ED" w14:textId="77777777" w:rsidR="00590471" w:rsidRDefault="00590471" w:rsidP="00A42DD8">
            <w:pPr>
              <w:pStyle w:val="3-"/>
            </w:pPr>
          </w:p>
          <w:p w14:paraId="06897E65" w14:textId="77777777" w:rsidR="00590471" w:rsidRDefault="00590471" w:rsidP="00A42DD8">
            <w:pPr>
              <w:pStyle w:val="3-"/>
              <w:rPr>
                <w:rFonts w:hint="eastAsia"/>
              </w:rPr>
            </w:pPr>
            <w:r>
              <w:rPr>
                <w:rFonts w:hint="eastAsia"/>
              </w:rPr>
              <w:t>//スピンロック</w:t>
            </w:r>
          </w:p>
          <w:p w14:paraId="63C2A84E" w14:textId="77777777" w:rsidR="00590471" w:rsidRDefault="00590471" w:rsidP="00A42DD8">
            <w:pPr>
              <w:pStyle w:val="3-"/>
            </w:pPr>
            <w:r>
              <w:t>static pthread_spinlock_t s_lock;</w:t>
            </w:r>
          </w:p>
          <w:p w14:paraId="3DBF9A58" w14:textId="77777777" w:rsidR="00590471" w:rsidRDefault="00590471" w:rsidP="00A42DD8">
            <w:pPr>
              <w:pStyle w:val="3-"/>
            </w:pPr>
          </w:p>
          <w:p w14:paraId="7A90EBEB" w14:textId="77777777" w:rsidR="00590471" w:rsidRDefault="00590471" w:rsidP="00A42DD8">
            <w:pPr>
              <w:pStyle w:val="3-"/>
              <w:rPr>
                <w:rFonts w:hint="eastAsia"/>
              </w:rPr>
            </w:pPr>
            <w:r>
              <w:rPr>
                <w:rFonts w:hint="eastAsia"/>
              </w:rPr>
              <w:t>//共有データ</w:t>
            </w:r>
          </w:p>
          <w:p w14:paraId="24B7A14A" w14:textId="77777777" w:rsidR="00590471" w:rsidRDefault="00590471" w:rsidP="00A42DD8">
            <w:pPr>
              <w:pStyle w:val="3-"/>
            </w:pPr>
            <w:r>
              <w:t>static int s_commonData = 0;</w:t>
            </w:r>
          </w:p>
          <w:p w14:paraId="33B364BB" w14:textId="77777777" w:rsidR="00590471" w:rsidRDefault="00590471" w:rsidP="00A42DD8">
            <w:pPr>
              <w:pStyle w:val="3-"/>
            </w:pPr>
          </w:p>
          <w:p w14:paraId="042C3367" w14:textId="77777777" w:rsidR="00590471" w:rsidRDefault="00590471" w:rsidP="00A42DD8">
            <w:pPr>
              <w:pStyle w:val="3-"/>
              <w:rPr>
                <w:rFonts w:hint="eastAsia"/>
              </w:rPr>
            </w:pPr>
            <w:r>
              <w:rPr>
                <w:rFonts w:hint="eastAsia"/>
              </w:rPr>
              <w:t>//スレッド固有データ</w:t>
            </w:r>
          </w:p>
          <w:p w14:paraId="2EBCA540" w14:textId="77777777" w:rsidR="00590471" w:rsidRDefault="00590471" w:rsidP="00A42DD8">
            <w:pPr>
              <w:pStyle w:val="3-"/>
            </w:pPr>
            <w:r>
              <w:t>__thread int s_tlsData = 0;</w:t>
            </w:r>
          </w:p>
          <w:p w14:paraId="161C4FE2" w14:textId="77777777" w:rsidR="00590471" w:rsidRDefault="00590471" w:rsidP="00A42DD8">
            <w:pPr>
              <w:pStyle w:val="3-"/>
            </w:pPr>
          </w:p>
          <w:p w14:paraId="57315D74" w14:textId="77777777" w:rsidR="00590471" w:rsidRDefault="00590471" w:rsidP="00A42DD8">
            <w:pPr>
              <w:pStyle w:val="3-"/>
              <w:rPr>
                <w:rFonts w:hint="eastAsia"/>
              </w:rPr>
            </w:pPr>
            <w:r>
              <w:rPr>
                <w:rFonts w:hint="eastAsia"/>
              </w:rPr>
              <w:t>//スレッド</w:t>
            </w:r>
          </w:p>
          <w:p w14:paraId="1BDB0881" w14:textId="77777777" w:rsidR="00590471" w:rsidRDefault="00590471" w:rsidP="00A42DD8">
            <w:pPr>
              <w:pStyle w:val="3-"/>
            </w:pPr>
            <w:r>
              <w:t>void* threadFunc(void* param_p)</w:t>
            </w:r>
          </w:p>
          <w:p w14:paraId="3CE1FCC7" w14:textId="77777777" w:rsidR="00590471" w:rsidRDefault="00590471" w:rsidP="00A42DD8">
            <w:pPr>
              <w:pStyle w:val="3-"/>
            </w:pPr>
            <w:r>
              <w:t>{</w:t>
            </w:r>
          </w:p>
          <w:p w14:paraId="44AB35CF" w14:textId="77777777" w:rsidR="00590471" w:rsidRDefault="00590471" w:rsidP="00A42DD8">
            <w:pPr>
              <w:pStyle w:val="3-"/>
              <w:rPr>
                <w:rFonts w:hint="eastAsia"/>
              </w:rPr>
            </w:pPr>
            <w:r>
              <w:rPr>
                <w:rFonts w:hint="eastAsia"/>
              </w:rPr>
              <w:tab/>
              <w:t>//パラメータ受け取り</w:t>
            </w:r>
          </w:p>
          <w:p w14:paraId="773C2608" w14:textId="77777777" w:rsidR="00590471" w:rsidRDefault="00590471" w:rsidP="00A42DD8">
            <w:pPr>
              <w:pStyle w:val="3-"/>
            </w:pPr>
            <w:r>
              <w:tab/>
              <w:t>const char* name = static_cast&lt;const char*&gt;(param_p);</w:t>
            </w:r>
          </w:p>
          <w:p w14:paraId="598BE6F5" w14:textId="77777777" w:rsidR="00590471" w:rsidRDefault="00590471" w:rsidP="00A42DD8">
            <w:pPr>
              <w:pStyle w:val="3-"/>
            </w:pPr>
          </w:p>
          <w:p w14:paraId="67282E20" w14:textId="77777777" w:rsidR="00590471" w:rsidRDefault="00590471" w:rsidP="00A42DD8">
            <w:pPr>
              <w:pStyle w:val="3-"/>
              <w:rPr>
                <w:rFonts w:hint="eastAsia"/>
              </w:rPr>
            </w:pPr>
            <w:r>
              <w:rPr>
                <w:rFonts w:hint="eastAsia"/>
              </w:rPr>
              <w:tab/>
              <w:t>//開始</w:t>
            </w:r>
          </w:p>
          <w:p w14:paraId="0B7E7BC3" w14:textId="77777777" w:rsidR="00590471" w:rsidRDefault="00590471" w:rsidP="00A42DD8">
            <w:pPr>
              <w:pStyle w:val="3-"/>
            </w:pPr>
            <w:r>
              <w:tab/>
              <w:t>printf("- begin:%s -\n", name);</w:t>
            </w:r>
          </w:p>
          <w:p w14:paraId="0E5E9E2B" w14:textId="77777777" w:rsidR="00590471" w:rsidRDefault="00590471" w:rsidP="00A42DD8">
            <w:pPr>
              <w:pStyle w:val="3-"/>
            </w:pPr>
            <w:r>
              <w:tab/>
              <w:t>fflush(stdout);</w:t>
            </w:r>
          </w:p>
          <w:p w14:paraId="5EE67F2F" w14:textId="77777777" w:rsidR="00590471" w:rsidRDefault="00590471" w:rsidP="00A42DD8">
            <w:pPr>
              <w:pStyle w:val="3-"/>
            </w:pPr>
          </w:p>
          <w:p w14:paraId="4BAA0451" w14:textId="77777777" w:rsidR="00590471" w:rsidRDefault="00590471" w:rsidP="00A42DD8">
            <w:pPr>
              <w:pStyle w:val="3-"/>
              <w:rPr>
                <w:rFonts w:hint="eastAsia"/>
              </w:rPr>
            </w:pPr>
            <w:r>
              <w:rPr>
                <w:rFonts w:hint="eastAsia"/>
              </w:rPr>
              <w:tab/>
              <w:t>//処理</w:t>
            </w:r>
          </w:p>
          <w:p w14:paraId="547473E3" w14:textId="77777777" w:rsidR="00590471" w:rsidRDefault="00590471" w:rsidP="00A42DD8">
            <w:pPr>
              <w:pStyle w:val="3-"/>
            </w:pPr>
            <w:r>
              <w:tab/>
              <w:t>for (int i = 0; i &lt; 3; ++i)</w:t>
            </w:r>
          </w:p>
          <w:p w14:paraId="128EAADA" w14:textId="77777777" w:rsidR="00590471" w:rsidRDefault="00590471" w:rsidP="00A42DD8">
            <w:pPr>
              <w:pStyle w:val="3-"/>
            </w:pPr>
            <w:r>
              <w:tab/>
              <w:t>{</w:t>
            </w:r>
          </w:p>
          <w:p w14:paraId="063D2971" w14:textId="77777777" w:rsidR="00590471" w:rsidRDefault="00590471" w:rsidP="00A42DD8">
            <w:pPr>
              <w:pStyle w:val="3-"/>
              <w:rPr>
                <w:rFonts w:hint="eastAsia"/>
              </w:rPr>
            </w:pPr>
            <w:r>
              <w:rPr>
                <w:rFonts w:hint="eastAsia"/>
              </w:rPr>
              <w:tab/>
            </w:r>
            <w:r>
              <w:rPr>
                <w:rFonts w:hint="eastAsia"/>
              </w:rPr>
              <w:tab/>
              <w:t>//スピンロック取得</w:t>
            </w:r>
          </w:p>
          <w:p w14:paraId="736B8906" w14:textId="77777777" w:rsidR="00590471" w:rsidRDefault="00590471" w:rsidP="00A42DD8">
            <w:pPr>
              <w:pStyle w:val="3-"/>
            </w:pPr>
            <w:r>
              <w:tab/>
            </w:r>
            <w:r>
              <w:tab/>
              <w:t>pthread_spin_lock(&amp;s_lock);</w:t>
            </w:r>
          </w:p>
          <w:p w14:paraId="7F749520" w14:textId="77777777" w:rsidR="00590471" w:rsidRDefault="00590471" w:rsidP="00A42DD8">
            <w:pPr>
              <w:pStyle w:val="3-"/>
              <w:rPr>
                <w:rFonts w:hint="eastAsia"/>
              </w:rPr>
            </w:pPr>
            <w:r>
              <w:rPr>
                <w:rFonts w:hint="eastAsia"/>
              </w:rPr>
              <w:tab/>
              <w:t>//</w:t>
            </w:r>
            <w:r>
              <w:rPr>
                <w:rFonts w:hint="eastAsia"/>
              </w:rPr>
              <w:tab/>
              <w:t>pthread_spin_trylock(&amp;s_lock);//取得できない時に他の処理を行いたい場合は pthread_spin_trylock() を使用する</w:t>
            </w:r>
          </w:p>
          <w:p w14:paraId="3689E6D5" w14:textId="77777777" w:rsidR="00590471" w:rsidRDefault="00590471" w:rsidP="00A42DD8">
            <w:pPr>
              <w:pStyle w:val="3-"/>
            </w:pPr>
            <w:r>
              <w:tab/>
            </w:r>
            <w:r>
              <w:tab/>
            </w:r>
          </w:p>
          <w:p w14:paraId="63695D1B" w14:textId="77777777" w:rsidR="00590471" w:rsidRDefault="00590471" w:rsidP="00A42DD8">
            <w:pPr>
              <w:pStyle w:val="3-"/>
              <w:rPr>
                <w:rFonts w:hint="eastAsia"/>
              </w:rPr>
            </w:pPr>
            <w:r>
              <w:rPr>
                <w:rFonts w:hint="eastAsia"/>
              </w:rPr>
              <w:tab/>
            </w:r>
            <w:r>
              <w:rPr>
                <w:rFonts w:hint="eastAsia"/>
              </w:rPr>
              <w:tab/>
              <w:t>//データ表示（前）</w:t>
            </w:r>
          </w:p>
          <w:p w14:paraId="5C25CBF1" w14:textId="77777777" w:rsidR="00590471" w:rsidRDefault="00590471" w:rsidP="00A42DD8">
            <w:pPr>
              <w:pStyle w:val="3-"/>
            </w:pPr>
            <w:r>
              <w:tab/>
            </w:r>
            <w:r>
              <w:tab/>
              <w:t>printf("%s: [BEFORE] commonData=%d, tlsData=%d\n", name, s_commonData, s_tlsData);</w:t>
            </w:r>
          </w:p>
          <w:p w14:paraId="310DD569" w14:textId="77777777" w:rsidR="00590471" w:rsidRDefault="00590471" w:rsidP="00A42DD8">
            <w:pPr>
              <w:pStyle w:val="3-"/>
            </w:pPr>
            <w:r>
              <w:tab/>
            </w:r>
            <w:r>
              <w:tab/>
              <w:t>fflush(stdout);</w:t>
            </w:r>
          </w:p>
          <w:p w14:paraId="7AC0F675" w14:textId="77777777" w:rsidR="00590471" w:rsidRDefault="00590471" w:rsidP="00A42DD8">
            <w:pPr>
              <w:pStyle w:val="3-"/>
            </w:pPr>
            <w:r>
              <w:tab/>
            </w:r>
            <w:r>
              <w:tab/>
            </w:r>
          </w:p>
          <w:p w14:paraId="57BBD41F" w14:textId="77777777" w:rsidR="00590471" w:rsidRDefault="00590471" w:rsidP="00A42DD8">
            <w:pPr>
              <w:pStyle w:val="3-"/>
              <w:rPr>
                <w:rFonts w:hint="eastAsia"/>
              </w:rPr>
            </w:pPr>
            <w:r>
              <w:rPr>
                <w:rFonts w:hint="eastAsia"/>
              </w:rPr>
              <w:tab/>
            </w:r>
            <w:r>
              <w:rPr>
                <w:rFonts w:hint="eastAsia"/>
              </w:rPr>
              <w:tab/>
              <w:t>//データ取得</w:t>
            </w:r>
          </w:p>
          <w:p w14:paraId="5BC59F92" w14:textId="77777777" w:rsidR="00590471" w:rsidRDefault="00590471" w:rsidP="00A42DD8">
            <w:pPr>
              <w:pStyle w:val="3-"/>
            </w:pPr>
            <w:r>
              <w:tab/>
            </w:r>
            <w:r>
              <w:tab/>
              <w:t>int common_data = s_commonData;</w:t>
            </w:r>
          </w:p>
          <w:p w14:paraId="47879CF9" w14:textId="77777777" w:rsidR="00590471" w:rsidRDefault="00590471" w:rsidP="00A42DD8">
            <w:pPr>
              <w:pStyle w:val="3-"/>
            </w:pPr>
            <w:r>
              <w:tab/>
            </w:r>
            <w:r>
              <w:tab/>
              <w:t>int tls_data = s_tlsData;</w:t>
            </w:r>
          </w:p>
          <w:p w14:paraId="389DDCBE" w14:textId="77777777" w:rsidR="00590471" w:rsidRDefault="00590471" w:rsidP="00A42DD8">
            <w:pPr>
              <w:pStyle w:val="3-"/>
            </w:pPr>
          </w:p>
          <w:p w14:paraId="1B2A2829" w14:textId="77777777" w:rsidR="00590471" w:rsidRDefault="00590471" w:rsidP="00A42DD8">
            <w:pPr>
              <w:pStyle w:val="3-"/>
              <w:rPr>
                <w:rFonts w:hint="eastAsia"/>
              </w:rPr>
            </w:pPr>
            <w:r>
              <w:rPr>
                <w:rFonts w:hint="eastAsia"/>
              </w:rPr>
              <w:tab/>
            </w:r>
            <w:r>
              <w:rPr>
                <w:rFonts w:hint="eastAsia"/>
              </w:rPr>
              <w:tab/>
              <w:t>//データ更新</w:t>
            </w:r>
          </w:p>
          <w:p w14:paraId="3B537D25" w14:textId="77777777" w:rsidR="00590471" w:rsidRDefault="00590471" w:rsidP="00A42DD8">
            <w:pPr>
              <w:pStyle w:val="3-"/>
            </w:pPr>
            <w:r>
              <w:tab/>
            </w:r>
            <w:r>
              <w:tab/>
              <w:t>++common_data;</w:t>
            </w:r>
          </w:p>
          <w:p w14:paraId="0CF4BC87" w14:textId="77777777" w:rsidR="00590471" w:rsidRDefault="00590471" w:rsidP="00A42DD8">
            <w:pPr>
              <w:pStyle w:val="3-"/>
            </w:pPr>
            <w:r>
              <w:lastRenderedPageBreak/>
              <w:tab/>
            </w:r>
            <w:r>
              <w:tab/>
              <w:t>++tls_data;</w:t>
            </w:r>
          </w:p>
          <w:p w14:paraId="23F1307B" w14:textId="77777777" w:rsidR="00590471" w:rsidRDefault="00590471" w:rsidP="00A42DD8">
            <w:pPr>
              <w:pStyle w:val="3-"/>
            </w:pPr>
          </w:p>
          <w:p w14:paraId="76DDA351" w14:textId="77777777" w:rsidR="00590471" w:rsidRDefault="00590471" w:rsidP="00A42DD8">
            <w:pPr>
              <w:pStyle w:val="3-"/>
              <w:rPr>
                <w:rFonts w:hint="eastAsia"/>
              </w:rPr>
            </w:pPr>
            <w:r>
              <w:rPr>
                <w:rFonts w:hint="eastAsia"/>
              </w:rPr>
              <w:tab/>
            </w:r>
            <w:r>
              <w:rPr>
                <w:rFonts w:hint="eastAsia"/>
              </w:rPr>
              <w:tab/>
              <w:t>//若干ランダムでスリープ（0～4 msec）</w:t>
            </w:r>
          </w:p>
          <w:p w14:paraId="2FCF42F4" w14:textId="77777777" w:rsidR="00590471" w:rsidRDefault="00590471" w:rsidP="00A42DD8">
            <w:pPr>
              <w:pStyle w:val="3-"/>
            </w:pPr>
            <w:r>
              <w:tab/>
            </w:r>
            <w:r>
              <w:tab/>
              <w:t>usleep((rand() % 5) * 1000);</w:t>
            </w:r>
          </w:p>
          <w:p w14:paraId="3D484D1A" w14:textId="77777777" w:rsidR="00590471" w:rsidRDefault="00590471" w:rsidP="00A42DD8">
            <w:pPr>
              <w:pStyle w:val="3-"/>
            </w:pPr>
            <w:r>
              <w:tab/>
            </w:r>
            <w:r>
              <w:tab/>
            </w:r>
          </w:p>
          <w:p w14:paraId="19C2BCB5" w14:textId="77777777" w:rsidR="00590471" w:rsidRDefault="00590471" w:rsidP="00A42DD8">
            <w:pPr>
              <w:pStyle w:val="3-"/>
              <w:rPr>
                <w:rFonts w:hint="eastAsia"/>
              </w:rPr>
            </w:pPr>
            <w:r>
              <w:rPr>
                <w:rFonts w:hint="eastAsia"/>
              </w:rPr>
              <w:tab/>
            </w:r>
            <w:r>
              <w:rPr>
                <w:rFonts w:hint="eastAsia"/>
              </w:rPr>
              <w:tab/>
              <w:t>//データ書き戻し</w:t>
            </w:r>
          </w:p>
          <w:p w14:paraId="5ECE328F" w14:textId="77777777" w:rsidR="00590471" w:rsidRDefault="00590471" w:rsidP="00A42DD8">
            <w:pPr>
              <w:pStyle w:val="3-"/>
            </w:pPr>
            <w:r>
              <w:tab/>
            </w:r>
            <w:r>
              <w:tab/>
              <w:t>s_commonData = common_data;</w:t>
            </w:r>
          </w:p>
          <w:p w14:paraId="27768ABE" w14:textId="77777777" w:rsidR="00590471" w:rsidRDefault="00590471" w:rsidP="00A42DD8">
            <w:pPr>
              <w:pStyle w:val="3-"/>
            </w:pPr>
            <w:r>
              <w:tab/>
            </w:r>
            <w:r>
              <w:tab/>
              <w:t>s_tlsData = tls_data;</w:t>
            </w:r>
          </w:p>
          <w:p w14:paraId="09B558FE" w14:textId="77777777" w:rsidR="00590471" w:rsidRDefault="00590471" w:rsidP="00A42DD8">
            <w:pPr>
              <w:pStyle w:val="3-"/>
            </w:pPr>
          </w:p>
          <w:p w14:paraId="0D23C412" w14:textId="77777777" w:rsidR="00590471" w:rsidRDefault="00590471" w:rsidP="00A42DD8">
            <w:pPr>
              <w:pStyle w:val="3-"/>
              <w:rPr>
                <w:rFonts w:hint="eastAsia"/>
              </w:rPr>
            </w:pPr>
            <w:r>
              <w:rPr>
                <w:rFonts w:hint="eastAsia"/>
              </w:rPr>
              <w:tab/>
            </w:r>
            <w:r>
              <w:rPr>
                <w:rFonts w:hint="eastAsia"/>
              </w:rPr>
              <w:tab/>
              <w:t>//データ表示（後）</w:t>
            </w:r>
          </w:p>
          <w:p w14:paraId="30259811" w14:textId="77777777" w:rsidR="00590471" w:rsidRDefault="00590471" w:rsidP="00A42DD8">
            <w:pPr>
              <w:pStyle w:val="3-"/>
            </w:pPr>
            <w:r>
              <w:tab/>
            </w:r>
            <w:r>
              <w:tab/>
              <w:t>printf("%s: [AFTER]  commonData=%d, tlsData=%d\n", name, s_commonData, s_tlsData);</w:t>
            </w:r>
          </w:p>
          <w:p w14:paraId="2D47A07D" w14:textId="77777777" w:rsidR="00590471" w:rsidRDefault="00590471" w:rsidP="00A42DD8">
            <w:pPr>
              <w:pStyle w:val="3-"/>
            </w:pPr>
            <w:r>
              <w:tab/>
            </w:r>
            <w:r>
              <w:tab/>
              <w:t>fflush(stdout);</w:t>
            </w:r>
          </w:p>
          <w:p w14:paraId="2FE4ACDC" w14:textId="77777777" w:rsidR="00590471" w:rsidRDefault="00590471" w:rsidP="00A42DD8">
            <w:pPr>
              <w:pStyle w:val="3-"/>
            </w:pPr>
          </w:p>
          <w:p w14:paraId="72C83867" w14:textId="77777777" w:rsidR="00590471" w:rsidRDefault="00590471" w:rsidP="00A42DD8">
            <w:pPr>
              <w:pStyle w:val="3-"/>
              <w:rPr>
                <w:rFonts w:hint="eastAsia"/>
              </w:rPr>
            </w:pPr>
            <w:r>
              <w:rPr>
                <w:rFonts w:hint="eastAsia"/>
              </w:rPr>
              <w:tab/>
            </w:r>
            <w:r>
              <w:rPr>
                <w:rFonts w:hint="eastAsia"/>
              </w:rPr>
              <w:tab/>
              <w:t>//スピンロック解放</w:t>
            </w:r>
          </w:p>
          <w:p w14:paraId="0628C860" w14:textId="77777777" w:rsidR="00590471" w:rsidRDefault="00590471" w:rsidP="00A42DD8">
            <w:pPr>
              <w:pStyle w:val="3-"/>
            </w:pPr>
            <w:r>
              <w:tab/>
            </w:r>
            <w:r>
              <w:tab/>
              <w:t>pthread_spin_unlock(&amp;s_lock);</w:t>
            </w:r>
          </w:p>
          <w:p w14:paraId="659BAF37" w14:textId="77777777" w:rsidR="00590471" w:rsidRDefault="00590471" w:rsidP="00A42DD8">
            <w:pPr>
              <w:pStyle w:val="3-"/>
            </w:pPr>
            <w:r>
              <w:tab/>
            </w:r>
            <w:r>
              <w:tab/>
            </w:r>
          </w:p>
          <w:p w14:paraId="209DAE7E" w14:textId="77777777" w:rsidR="00590471" w:rsidRDefault="00590471" w:rsidP="00A42DD8">
            <w:pPr>
              <w:pStyle w:val="3-"/>
              <w:rPr>
                <w:rFonts w:hint="eastAsia"/>
              </w:rPr>
            </w:pPr>
            <w:r>
              <w:rPr>
                <w:rFonts w:hint="eastAsia"/>
              </w:rPr>
              <w:tab/>
            </w:r>
            <w:r>
              <w:rPr>
                <w:rFonts w:hint="eastAsia"/>
              </w:rPr>
              <w:tab/>
              <w:t>//スレッド切り替えのためのスリープ</w:t>
            </w:r>
          </w:p>
          <w:p w14:paraId="5C3BE59F" w14:textId="77777777" w:rsidR="00590471" w:rsidRDefault="00590471" w:rsidP="00A42DD8">
            <w:pPr>
              <w:pStyle w:val="3-"/>
            </w:pPr>
            <w:r>
              <w:tab/>
            </w:r>
            <w:r>
              <w:tab/>
              <w:t>usleep(0);</w:t>
            </w:r>
          </w:p>
          <w:p w14:paraId="00E4FA67" w14:textId="77777777" w:rsidR="00590471" w:rsidRDefault="00590471" w:rsidP="00A42DD8">
            <w:pPr>
              <w:pStyle w:val="3-"/>
              <w:rPr>
                <w:rFonts w:hint="eastAsia"/>
              </w:rPr>
            </w:pPr>
            <w:r>
              <w:rPr>
                <w:rFonts w:hint="eastAsia"/>
              </w:rPr>
              <w:tab/>
              <w:t>//</w:t>
            </w:r>
            <w:r>
              <w:rPr>
                <w:rFonts w:hint="eastAsia"/>
              </w:rPr>
              <w:tab/>
              <w:t>//スレッド切り替え</w:t>
            </w:r>
          </w:p>
          <w:p w14:paraId="6B66FBA3" w14:textId="77777777" w:rsidR="00590471" w:rsidRDefault="00590471" w:rsidP="00A42DD8">
            <w:pPr>
              <w:pStyle w:val="3-"/>
              <w:rPr>
                <w:rFonts w:hint="eastAsia"/>
              </w:rPr>
            </w:pPr>
            <w:r>
              <w:rPr>
                <w:rFonts w:hint="eastAsia"/>
              </w:rPr>
              <w:tab/>
              <w:t>//</w:t>
            </w:r>
            <w:r>
              <w:rPr>
                <w:rFonts w:hint="eastAsia"/>
              </w:rPr>
              <w:tab/>
              <w:t>sched_yield();//同じ優先度の他のスレッドに切り替え</w:t>
            </w:r>
          </w:p>
          <w:p w14:paraId="68D07B39" w14:textId="77777777" w:rsidR="00590471" w:rsidRDefault="00590471" w:rsidP="00A42DD8">
            <w:pPr>
              <w:pStyle w:val="3-"/>
            </w:pPr>
            <w:r>
              <w:tab/>
              <w:t>}</w:t>
            </w:r>
          </w:p>
          <w:p w14:paraId="21142B60" w14:textId="77777777" w:rsidR="00590471" w:rsidRDefault="00590471" w:rsidP="00A42DD8">
            <w:pPr>
              <w:pStyle w:val="3-"/>
            </w:pPr>
          </w:p>
          <w:p w14:paraId="1DD0CA68" w14:textId="77777777" w:rsidR="00590471" w:rsidRDefault="00590471" w:rsidP="00A42DD8">
            <w:pPr>
              <w:pStyle w:val="3-"/>
              <w:rPr>
                <w:rFonts w:hint="eastAsia"/>
              </w:rPr>
            </w:pPr>
            <w:r>
              <w:rPr>
                <w:rFonts w:hint="eastAsia"/>
              </w:rPr>
              <w:tab/>
              <w:t>//終了</w:t>
            </w:r>
          </w:p>
          <w:p w14:paraId="6DF1CB06" w14:textId="77777777" w:rsidR="00590471" w:rsidRDefault="00590471" w:rsidP="00A42DD8">
            <w:pPr>
              <w:pStyle w:val="3-"/>
            </w:pPr>
            <w:r>
              <w:tab/>
              <w:t>printf("- end:%s -\n", name);</w:t>
            </w:r>
          </w:p>
          <w:p w14:paraId="70069DD0" w14:textId="77777777" w:rsidR="00590471" w:rsidRDefault="00590471" w:rsidP="00A42DD8">
            <w:pPr>
              <w:pStyle w:val="3-"/>
            </w:pPr>
            <w:r>
              <w:tab/>
              <w:t>fflush(stdout);</w:t>
            </w:r>
          </w:p>
          <w:p w14:paraId="48E11F7C" w14:textId="77777777" w:rsidR="00590471" w:rsidRDefault="00590471" w:rsidP="00A42DD8">
            <w:pPr>
              <w:pStyle w:val="3-"/>
            </w:pPr>
            <w:r>
              <w:tab/>
              <w:t>return 0;</w:t>
            </w:r>
          </w:p>
          <w:p w14:paraId="7F81B9AD" w14:textId="77777777" w:rsidR="00590471" w:rsidRDefault="00590471" w:rsidP="00A42DD8">
            <w:pPr>
              <w:pStyle w:val="3-"/>
            </w:pPr>
            <w:r>
              <w:t>}</w:t>
            </w:r>
          </w:p>
          <w:p w14:paraId="2EBD15B0" w14:textId="77777777" w:rsidR="00590471" w:rsidRDefault="00590471" w:rsidP="00A42DD8">
            <w:pPr>
              <w:pStyle w:val="3-"/>
            </w:pPr>
          </w:p>
          <w:p w14:paraId="26F5D3E3" w14:textId="77777777" w:rsidR="00590471" w:rsidRDefault="00590471" w:rsidP="00A42DD8">
            <w:pPr>
              <w:pStyle w:val="3-"/>
              <w:rPr>
                <w:rFonts w:hint="eastAsia"/>
              </w:rPr>
            </w:pPr>
            <w:r>
              <w:rPr>
                <w:rFonts w:hint="eastAsia"/>
              </w:rPr>
              <w:t>//テスト</w:t>
            </w:r>
          </w:p>
          <w:p w14:paraId="3FCE61DD" w14:textId="77777777" w:rsidR="00590471" w:rsidRDefault="00590471" w:rsidP="00A42DD8">
            <w:pPr>
              <w:pStyle w:val="3-"/>
            </w:pPr>
            <w:r>
              <w:t>int main(const int argc, const char* argv[])</w:t>
            </w:r>
          </w:p>
          <w:p w14:paraId="6B8D302D" w14:textId="77777777" w:rsidR="00590471" w:rsidRDefault="00590471" w:rsidP="00A42DD8">
            <w:pPr>
              <w:pStyle w:val="3-"/>
            </w:pPr>
            <w:r>
              <w:t>{</w:t>
            </w:r>
          </w:p>
          <w:p w14:paraId="227E26D6" w14:textId="77777777" w:rsidR="00590471" w:rsidRDefault="00590471" w:rsidP="00A42DD8">
            <w:pPr>
              <w:pStyle w:val="3-"/>
              <w:rPr>
                <w:rFonts w:hint="eastAsia"/>
              </w:rPr>
            </w:pPr>
            <w:r>
              <w:rPr>
                <w:rFonts w:hint="eastAsia"/>
              </w:rPr>
              <w:tab/>
              <w:t>//スピンロック生成</w:t>
            </w:r>
          </w:p>
          <w:p w14:paraId="5CA49637" w14:textId="77777777" w:rsidR="00590471" w:rsidRDefault="00590471" w:rsidP="00A42DD8">
            <w:pPr>
              <w:pStyle w:val="3-"/>
            </w:pPr>
            <w:r>
              <w:t>//</w:t>
            </w:r>
            <w:r>
              <w:tab/>
              <w:t>pthread_spin_init(&amp;s_lock, PTHREAD_PROCESS_SHARED);</w:t>
            </w:r>
          </w:p>
          <w:p w14:paraId="312397D8" w14:textId="77777777" w:rsidR="00590471" w:rsidRDefault="00590471" w:rsidP="00A42DD8">
            <w:pPr>
              <w:pStyle w:val="3-"/>
              <w:rPr>
                <w:rFonts w:hint="eastAsia"/>
              </w:rPr>
            </w:pPr>
            <w:r>
              <w:rPr>
                <w:rFonts w:hint="eastAsia"/>
              </w:rPr>
              <w:tab/>
              <w:t>pthread_spin_init(&amp;s_lock, PTHREAD_PROCESS_PRIVATE);//単独プロセス専用</w:t>
            </w:r>
          </w:p>
          <w:p w14:paraId="3D850778" w14:textId="77777777" w:rsidR="00590471" w:rsidRDefault="00590471" w:rsidP="00A42DD8">
            <w:pPr>
              <w:pStyle w:val="3-"/>
            </w:pPr>
            <w:r>
              <w:tab/>
            </w:r>
          </w:p>
          <w:p w14:paraId="337C63CE" w14:textId="77777777" w:rsidR="00590471" w:rsidRDefault="00590471" w:rsidP="00A42DD8">
            <w:pPr>
              <w:pStyle w:val="3-"/>
              <w:rPr>
                <w:rFonts w:hint="eastAsia"/>
              </w:rPr>
            </w:pPr>
            <w:r>
              <w:rPr>
                <w:rFonts w:hint="eastAsia"/>
              </w:rPr>
              <w:tab/>
              <w:t>//スレッド作成</w:t>
            </w:r>
          </w:p>
          <w:p w14:paraId="460DAE2D" w14:textId="77777777" w:rsidR="00590471" w:rsidRDefault="00590471" w:rsidP="00A42DD8">
            <w:pPr>
              <w:pStyle w:val="3-"/>
            </w:pPr>
            <w:r>
              <w:tab/>
              <w:t>static const int THREAD_NUM = 3;</w:t>
            </w:r>
          </w:p>
          <w:p w14:paraId="15DFD41C" w14:textId="77777777" w:rsidR="00590471" w:rsidRDefault="00590471" w:rsidP="00A42DD8">
            <w:pPr>
              <w:pStyle w:val="3-"/>
            </w:pPr>
            <w:r>
              <w:tab/>
              <w:t>pthread_t pth[THREAD_NUM];</w:t>
            </w:r>
          </w:p>
          <w:p w14:paraId="46D8EEE4" w14:textId="77777777" w:rsidR="00590471" w:rsidRDefault="00590471" w:rsidP="00A42DD8">
            <w:pPr>
              <w:pStyle w:val="3-"/>
            </w:pPr>
            <w:r>
              <w:tab/>
              <w:t>{</w:t>
            </w:r>
          </w:p>
          <w:p w14:paraId="0B518DED" w14:textId="77777777" w:rsidR="00590471" w:rsidRDefault="00590471" w:rsidP="00A42DD8">
            <w:pPr>
              <w:pStyle w:val="3-"/>
            </w:pPr>
            <w:r>
              <w:tab/>
            </w:r>
            <w:r>
              <w:tab/>
              <w:t>pthread_attr_t attr;</w:t>
            </w:r>
          </w:p>
          <w:p w14:paraId="52BE828E" w14:textId="77777777" w:rsidR="00590471" w:rsidRDefault="00590471" w:rsidP="00A42DD8">
            <w:pPr>
              <w:pStyle w:val="3-"/>
            </w:pPr>
            <w:r>
              <w:tab/>
            </w:r>
            <w:r>
              <w:tab/>
              <w:t>pthread_attr_init(&amp;attr);</w:t>
            </w:r>
          </w:p>
          <w:p w14:paraId="71A36A09" w14:textId="77777777" w:rsidR="00590471" w:rsidRDefault="00590471" w:rsidP="00A42DD8">
            <w:pPr>
              <w:pStyle w:val="3-"/>
              <w:rPr>
                <w:rFonts w:hint="eastAsia"/>
              </w:rPr>
            </w:pPr>
            <w:r>
              <w:rPr>
                <w:rFonts w:hint="eastAsia"/>
              </w:rPr>
              <w:tab/>
            </w:r>
            <w:r>
              <w:rPr>
                <w:rFonts w:hint="eastAsia"/>
              </w:rPr>
              <w:tab/>
              <w:t>pthread_attr_setstacksize(&amp;attr, 1024);//スタックサイズ指定</w:t>
            </w:r>
          </w:p>
          <w:p w14:paraId="2527BD0E" w14:textId="77777777" w:rsidR="00590471" w:rsidRDefault="00590471" w:rsidP="00A42DD8">
            <w:pPr>
              <w:pStyle w:val="3-"/>
              <w:rPr>
                <w:rFonts w:hint="eastAsia"/>
              </w:rPr>
            </w:pPr>
            <w:r>
              <w:rPr>
                <w:rFonts w:hint="eastAsia"/>
              </w:rPr>
              <w:tab/>
            </w:r>
            <w:r>
              <w:rPr>
                <w:rFonts w:hint="eastAsia"/>
              </w:rPr>
              <w:tab/>
              <w:t>pthread_create(&amp;pth[0], &amp;attr, threadFunc, (void*)"太郎");</w:t>
            </w:r>
          </w:p>
          <w:p w14:paraId="008C7737" w14:textId="77777777" w:rsidR="00590471" w:rsidRDefault="00590471" w:rsidP="00A42DD8">
            <w:pPr>
              <w:pStyle w:val="3-"/>
              <w:rPr>
                <w:rFonts w:hint="eastAsia"/>
              </w:rPr>
            </w:pPr>
            <w:r>
              <w:rPr>
                <w:rFonts w:hint="eastAsia"/>
              </w:rPr>
              <w:tab/>
            </w:r>
            <w:r>
              <w:rPr>
                <w:rFonts w:hint="eastAsia"/>
              </w:rPr>
              <w:tab/>
              <w:t>pthread_create(&amp;pth[1], &amp;attr, threadFunc, (void*)"次郎");</w:t>
            </w:r>
          </w:p>
          <w:p w14:paraId="27C62424" w14:textId="77777777" w:rsidR="00590471" w:rsidRDefault="00590471" w:rsidP="00A42DD8">
            <w:pPr>
              <w:pStyle w:val="3-"/>
              <w:rPr>
                <w:rFonts w:hint="eastAsia"/>
              </w:rPr>
            </w:pPr>
            <w:r>
              <w:rPr>
                <w:rFonts w:hint="eastAsia"/>
              </w:rPr>
              <w:tab/>
            </w:r>
            <w:r>
              <w:rPr>
                <w:rFonts w:hint="eastAsia"/>
              </w:rPr>
              <w:tab/>
              <w:t>pthread_create(&amp;pth[2], &amp;attr, threadFunc, (void*)"三郎");</w:t>
            </w:r>
          </w:p>
          <w:p w14:paraId="77654487" w14:textId="77777777" w:rsidR="00590471" w:rsidRDefault="00590471" w:rsidP="00A42DD8">
            <w:pPr>
              <w:pStyle w:val="3-"/>
            </w:pPr>
            <w:r>
              <w:tab/>
              <w:t>}</w:t>
            </w:r>
          </w:p>
          <w:p w14:paraId="0302F761" w14:textId="77777777" w:rsidR="00590471" w:rsidRDefault="00590471" w:rsidP="00A42DD8">
            <w:pPr>
              <w:pStyle w:val="3-"/>
            </w:pPr>
            <w:r>
              <w:tab/>
            </w:r>
          </w:p>
          <w:p w14:paraId="23D8F791" w14:textId="77777777" w:rsidR="00590471" w:rsidRDefault="00590471" w:rsidP="00A42DD8">
            <w:pPr>
              <w:pStyle w:val="3-"/>
              <w:rPr>
                <w:rFonts w:hint="eastAsia"/>
              </w:rPr>
            </w:pPr>
            <w:r>
              <w:rPr>
                <w:rFonts w:hint="eastAsia"/>
              </w:rPr>
              <w:tab/>
              <w:t>//スレッド終了待ち</w:t>
            </w:r>
          </w:p>
          <w:p w14:paraId="559E396A" w14:textId="77777777" w:rsidR="00590471" w:rsidRDefault="00590471" w:rsidP="00A42DD8">
            <w:pPr>
              <w:pStyle w:val="3-"/>
            </w:pPr>
            <w:r>
              <w:tab/>
              <w:t>for(int i = 0; i &lt; THREAD_NUM; ++i)</w:t>
            </w:r>
          </w:p>
          <w:p w14:paraId="320D69C8" w14:textId="77777777" w:rsidR="00590471" w:rsidRDefault="00590471" w:rsidP="00A42DD8">
            <w:pPr>
              <w:pStyle w:val="3-"/>
            </w:pPr>
            <w:r>
              <w:tab/>
              <w:t>{</w:t>
            </w:r>
          </w:p>
          <w:p w14:paraId="479FE211" w14:textId="77777777" w:rsidR="00590471" w:rsidRDefault="00590471" w:rsidP="00A42DD8">
            <w:pPr>
              <w:pStyle w:val="3-"/>
            </w:pPr>
            <w:r>
              <w:tab/>
            </w:r>
            <w:r>
              <w:tab/>
              <w:t>pthread_join(pth[i], NULL);</w:t>
            </w:r>
          </w:p>
          <w:p w14:paraId="5BB079CB" w14:textId="77777777" w:rsidR="00590471" w:rsidRDefault="00590471" w:rsidP="00A42DD8">
            <w:pPr>
              <w:pStyle w:val="3-"/>
            </w:pPr>
            <w:r>
              <w:tab/>
              <w:t>}</w:t>
            </w:r>
          </w:p>
          <w:p w14:paraId="1C3D55DD" w14:textId="77777777" w:rsidR="00590471" w:rsidRDefault="00590471" w:rsidP="00A42DD8">
            <w:pPr>
              <w:pStyle w:val="3-"/>
            </w:pPr>
            <w:r>
              <w:tab/>
            </w:r>
          </w:p>
          <w:p w14:paraId="7813AF16" w14:textId="77777777" w:rsidR="00590471" w:rsidRDefault="00590471" w:rsidP="00A42DD8">
            <w:pPr>
              <w:pStyle w:val="3-"/>
              <w:rPr>
                <w:rFonts w:hint="eastAsia"/>
              </w:rPr>
            </w:pPr>
            <w:r>
              <w:rPr>
                <w:rFonts w:hint="eastAsia"/>
              </w:rPr>
              <w:tab/>
              <w:t>//セマフォの取得と解放を大量に実行して時間を計測</w:t>
            </w:r>
          </w:p>
          <w:p w14:paraId="2630DADA" w14:textId="77777777" w:rsidR="00590471" w:rsidRDefault="00590471" w:rsidP="00A42DD8">
            <w:pPr>
              <w:pStyle w:val="3-"/>
            </w:pPr>
            <w:r>
              <w:tab/>
              <w:t>{</w:t>
            </w:r>
          </w:p>
          <w:p w14:paraId="3B489A6A" w14:textId="77777777" w:rsidR="00590471" w:rsidRDefault="00590471" w:rsidP="00A42DD8">
            <w:pPr>
              <w:pStyle w:val="3-"/>
            </w:pPr>
            <w:r>
              <w:tab/>
            </w:r>
            <w:r>
              <w:tab/>
              <w:t>struct timeval begin;</w:t>
            </w:r>
          </w:p>
          <w:p w14:paraId="6B589757" w14:textId="77777777" w:rsidR="00590471" w:rsidRDefault="00590471" w:rsidP="00A42DD8">
            <w:pPr>
              <w:pStyle w:val="3-"/>
            </w:pPr>
            <w:r>
              <w:tab/>
            </w:r>
            <w:r>
              <w:tab/>
              <w:t>gettimeofday(&amp;begin, NULL);</w:t>
            </w:r>
          </w:p>
          <w:p w14:paraId="40B2E5B5" w14:textId="77777777" w:rsidR="00590471" w:rsidRDefault="00590471" w:rsidP="00A42DD8">
            <w:pPr>
              <w:pStyle w:val="3-"/>
            </w:pPr>
            <w:r>
              <w:tab/>
            </w:r>
            <w:r>
              <w:tab/>
              <w:t>static const int TEST_TIMES = 10000000;</w:t>
            </w:r>
          </w:p>
          <w:p w14:paraId="2A232965" w14:textId="77777777" w:rsidR="00590471" w:rsidRDefault="00590471" w:rsidP="00A42DD8">
            <w:pPr>
              <w:pStyle w:val="3-"/>
            </w:pPr>
            <w:r>
              <w:tab/>
            </w:r>
            <w:r>
              <w:tab/>
              <w:t>for (int i = 0; i &lt; TEST_TIMES; ++i)</w:t>
            </w:r>
          </w:p>
          <w:p w14:paraId="21F7DCF6" w14:textId="77777777" w:rsidR="00590471" w:rsidRDefault="00590471" w:rsidP="00A42DD8">
            <w:pPr>
              <w:pStyle w:val="3-"/>
            </w:pPr>
            <w:r>
              <w:tab/>
            </w:r>
            <w:r>
              <w:tab/>
              <w:t>{</w:t>
            </w:r>
          </w:p>
          <w:p w14:paraId="3CE497F8" w14:textId="77777777" w:rsidR="00590471" w:rsidRDefault="00590471" w:rsidP="00A42DD8">
            <w:pPr>
              <w:pStyle w:val="3-"/>
            </w:pPr>
            <w:r>
              <w:tab/>
            </w:r>
            <w:r>
              <w:tab/>
            </w:r>
            <w:r>
              <w:tab/>
              <w:t>pthread_spin_lock(&amp;s_lock);</w:t>
            </w:r>
          </w:p>
          <w:p w14:paraId="28A6CD54" w14:textId="77777777" w:rsidR="00590471" w:rsidRDefault="00590471" w:rsidP="00A42DD8">
            <w:pPr>
              <w:pStyle w:val="3-"/>
            </w:pPr>
            <w:r>
              <w:tab/>
            </w:r>
            <w:r>
              <w:tab/>
            </w:r>
            <w:r>
              <w:tab/>
              <w:t>pthread_spin_unlock(&amp;s_lock);</w:t>
            </w:r>
          </w:p>
          <w:p w14:paraId="221FC6E4" w14:textId="77777777" w:rsidR="00590471" w:rsidRDefault="00590471" w:rsidP="00A42DD8">
            <w:pPr>
              <w:pStyle w:val="3-"/>
            </w:pPr>
            <w:r>
              <w:tab/>
            </w:r>
            <w:r>
              <w:tab/>
              <w:t>}</w:t>
            </w:r>
          </w:p>
          <w:p w14:paraId="381DD539" w14:textId="77777777" w:rsidR="00590471" w:rsidRDefault="00590471" w:rsidP="00A42DD8">
            <w:pPr>
              <w:pStyle w:val="3-"/>
            </w:pPr>
            <w:r>
              <w:tab/>
            </w:r>
            <w:r>
              <w:tab/>
              <w:t>struct timeval end;</w:t>
            </w:r>
          </w:p>
          <w:p w14:paraId="6B89AE9E" w14:textId="77777777" w:rsidR="00590471" w:rsidRDefault="00590471" w:rsidP="00A42DD8">
            <w:pPr>
              <w:pStyle w:val="3-"/>
            </w:pPr>
            <w:r>
              <w:tab/>
            </w:r>
            <w:r>
              <w:tab/>
              <w:t>gettimeofday(&amp;end, NULL);</w:t>
            </w:r>
          </w:p>
          <w:p w14:paraId="1BFCC51C" w14:textId="77777777" w:rsidR="00590471" w:rsidRDefault="00590471" w:rsidP="00A42DD8">
            <w:pPr>
              <w:pStyle w:val="3-"/>
            </w:pPr>
            <w:r>
              <w:lastRenderedPageBreak/>
              <w:tab/>
            </w:r>
            <w:r>
              <w:tab/>
              <w:t>struct timeval duration;</w:t>
            </w:r>
          </w:p>
          <w:p w14:paraId="4B227141" w14:textId="77777777" w:rsidR="00590471" w:rsidRDefault="00590471" w:rsidP="00A42DD8">
            <w:pPr>
              <w:pStyle w:val="3-"/>
            </w:pPr>
            <w:r>
              <w:tab/>
            </w:r>
            <w:r>
              <w:tab/>
              <w:t>if( end.tv_usec &gt;= begin.tv_usec)</w:t>
            </w:r>
          </w:p>
          <w:p w14:paraId="035F994B" w14:textId="77777777" w:rsidR="00590471" w:rsidRDefault="00590471" w:rsidP="00A42DD8">
            <w:pPr>
              <w:pStyle w:val="3-"/>
            </w:pPr>
            <w:r>
              <w:tab/>
            </w:r>
            <w:r>
              <w:tab/>
              <w:t>{</w:t>
            </w:r>
          </w:p>
          <w:p w14:paraId="05887B16" w14:textId="77777777" w:rsidR="00590471" w:rsidRDefault="00590471" w:rsidP="00A42DD8">
            <w:pPr>
              <w:pStyle w:val="3-"/>
            </w:pPr>
            <w:r>
              <w:tab/>
            </w:r>
            <w:r>
              <w:tab/>
            </w:r>
            <w:r>
              <w:tab/>
              <w:t>duration.tv_sec = end.tv_sec - begin.tv_sec;</w:t>
            </w:r>
          </w:p>
          <w:p w14:paraId="5FE6AE3E" w14:textId="77777777" w:rsidR="00590471" w:rsidRDefault="00590471" w:rsidP="00A42DD8">
            <w:pPr>
              <w:pStyle w:val="3-"/>
            </w:pPr>
            <w:r>
              <w:tab/>
            </w:r>
            <w:r>
              <w:tab/>
            </w:r>
            <w:r>
              <w:tab/>
              <w:t>duration.tv_usec = end.tv_usec - begin.tv_usec;</w:t>
            </w:r>
          </w:p>
          <w:p w14:paraId="2FB763A8" w14:textId="77777777" w:rsidR="00590471" w:rsidRDefault="00590471" w:rsidP="00A42DD8">
            <w:pPr>
              <w:pStyle w:val="3-"/>
            </w:pPr>
            <w:r>
              <w:tab/>
            </w:r>
            <w:r>
              <w:tab/>
              <w:t>}</w:t>
            </w:r>
          </w:p>
          <w:p w14:paraId="2976E36C" w14:textId="77777777" w:rsidR="00590471" w:rsidRDefault="00590471" w:rsidP="00A42DD8">
            <w:pPr>
              <w:pStyle w:val="3-"/>
            </w:pPr>
            <w:r>
              <w:tab/>
            </w:r>
            <w:r>
              <w:tab/>
              <w:t>else</w:t>
            </w:r>
          </w:p>
          <w:p w14:paraId="50FF7356" w14:textId="77777777" w:rsidR="00590471" w:rsidRDefault="00590471" w:rsidP="00A42DD8">
            <w:pPr>
              <w:pStyle w:val="3-"/>
            </w:pPr>
            <w:r>
              <w:tab/>
            </w:r>
            <w:r>
              <w:tab/>
              <w:t>{</w:t>
            </w:r>
          </w:p>
          <w:p w14:paraId="72F8808F" w14:textId="77777777" w:rsidR="00590471" w:rsidRDefault="00590471" w:rsidP="00A42DD8">
            <w:pPr>
              <w:pStyle w:val="3-"/>
            </w:pPr>
            <w:r>
              <w:tab/>
            </w:r>
            <w:r>
              <w:tab/>
            </w:r>
            <w:r>
              <w:tab/>
              <w:t>duration.tv_sec = end.tv_sec - begin.tv_sec - 1;</w:t>
            </w:r>
          </w:p>
          <w:p w14:paraId="4268D161" w14:textId="77777777" w:rsidR="00590471" w:rsidRDefault="00590471" w:rsidP="00A42DD8">
            <w:pPr>
              <w:pStyle w:val="3-"/>
            </w:pPr>
            <w:r>
              <w:tab/>
            </w:r>
            <w:r>
              <w:tab/>
            </w:r>
            <w:r>
              <w:tab/>
              <w:t>duration.tv_usec = 1000000 - begin.tv_usec + end.tv_usec;</w:t>
            </w:r>
          </w:p>
          <w:p w14:paraId="4A355193" w14:textId="77777777" w:rsidR="00590471" w:rsidRDefault="00590471" w:rsidP="00A42DD8">
            <w:pPr>
              <w:pStyle w:val="3-"/>
            </w:pPr>
            <w:r>
              <w:tab/>
            </w:r>
            <w:r>
              <w:tab/>
              <w:t>}</w:t>
            </w:r>
          </w:p>
          <w:p w14:paraId="7A875E59" w14:textId="77777777" w:rsidR="00590471" w:rsidRDefault="00590471" w:rsidP="00A42DD8">
            <w:pPr>
              <w:pStyle w:val="3-"/>
            </w:pPr>
            <w:r>
              <w:tab/>
            </w:r>
            <w:r>
              <w:tab/>
              <w:t>printf("Spinlock * %d = %d.%06d sec\n", TEST_TIMES, duration.tv_sec, duration.tv_usec);</w:t>
            </w:r>
          </w:p>
          <w:p w14:paraId="363B7664" w14:textId="77777777" w:rsidR="00590471" w:rsidRDefault="00590471" w:rsidP="00A42DD8">
            <w:pPr>
              <w:pStyle w:val="3-"/>
            </w:pPr>
            <w:r>
              <w:tab/>
              <w:t>}</w:t>
            </w:r>
          </w:p>
          <w:p w14:paraId="2239B020" w14:textId="77777777" w:rsidR="00590471" w:rsidRDefault="00590471" w:rsidP="00A42DD8">
            <w:pPr>
              <w:pStyle w:val="3-"/>
            </w:pPr>
            <w:r>
              <w:tab/>
            </w:r>
          </w:p>
          <w:p w14:paraId="1A266E47" w14:textId="77777777" w:rsidR="00590471" w:rsidRDefault="00590471" w:rsidP="00A42DD8">
            <w:pPr>
              <w:pStyle w:val="3-"/>
              <w:rPr>
                <w:rFonts w:hint="eastAsia"/>
              </w:rPr>
            </w:pPr>
            <w:r>
              <w:rPr>
                <w:rFonts w:hint="eastAsia"/>
              </w:rPr>
              <w:tab/>
              <w:t>//スピンロック破棄</w:t>
            </w:r>
          </w:p>
          <w:p w14:paraId="4F616B8A" w14:textId="77777777" w:rsidR="00590471" w:rsidRDefault="00590471" w:rsidP="00A42DD8">
            <w:pPr>
              <w:pStyle w:val="3-"/>
            </w:pPr>
            <w:r>
              <w:tab/>
              <w:t>pthread_spin_destroy(&amp;s_lock);</w:t>
            </w:r>
          </w:p>
          <w:p w14:paraId="67676D7D" w14:textId="77777777" w:rsidR="00590471" w:rsidRDefault="00590471" w:rsidP="00A42DD8">
            <w:pPr>
              <w:pStyle w:val="3-"/>
            </w:pPr>
            <w:r>
              <w:tab/>
            </w:r>
          </w:p>
          <w:p w14:paraId="05E044E2" w14:textId="77777777" w:rsidR="00590471" w:rsidRDefault="00590471" w:rsidP="00A42DD8">
            <w:pPr>
              <w:pStyle w:val="3-"/>
            </w:pPr>
            <w:r>
              <w:tab/>
              <w:t>return EXIT_SUCCESS;</w:t>
            </w:r>
          </w:p>
          <w:p w14:paraId="07BF37DF" w14:textId="77777777" w:rsidR="00590471" w:rsidRPr="00DE3BF2" w:rsidRDefault="00590471" w:rsidP="00A42DD8">
            <w:pPr>
              <w:pStyle w:val="3-"/>
              <w:rPr>
                <w:rFonts w:hint="eastAsia"/>
              </w:rPr>
            </w:pPr>
            <w:r>
              <w:t>}</w:t>
            </w:r>
          </w:p>
        </w:tc>
      </w:tr>
    </w:tbl>
    <w:p w14:paraId="1A76C017" w14:textId="77777777" w:rsidR="00590471" w:rsidRPr="00DE3BF2" w:rsidRDefault="00590471" w:rsidP="009324B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590471" w14:paraId="55F6D1E3" w14:textId="77777777" w:rsidTr="00A42DD8">
        <w:tc>
          <w:tcPr>
            <w:tcW w:w="8494" w:type="dxa"/>
          </w:tcPr>
          <w:p w14:paraId="58B3E262" w14:textId="77777777" w:rsidR="00590471" w:rsidRDefault="00590471" w:rsidP="00A42DD8">
            <w:pPr>
              <w:pStyle w:val="3-"/>
            </w:pPr>
            <w:r>
              <w:t>$ ./sync</w:t>
            </w:r>
          </w:p>
          <w:p w14:paraId="0800B401" w14:textId="77777777" w:rsidR="00590471" w:rsidRPr="00782AD5" w:rsidRDefault="00590471" w:rsidP="00A42DD8">
            <w:pPr>
              <w:pStyle w:val="3-"/>
              <w:rPr>
                <w:rFonts w:hint="eastAsia"/>
                <w:color w:val="auto"/>
              </w:rPr>
            </w:pPr>
            <w:r w:rsidRPr="00782AD5">
              <w:rPr>
                <w:rFonts w:hint="eastAsia"/>
                <w:color w:val="auto"/>
              </w:rPr>
              <w:t>- begin:三郎 -</w:t>
            </w:r>
          </w:p>
          <w:p w14:paraId="1E063B25" w14:textId="77777777" w:rsidR="00590471" w:rsidRPr="00782AD5" w:rsidRDefault="00590471" w:rsidP="00A42DD8">
            <w:pPr>
              <w:pStyle w:val="3-"/>
              <w:rPr>
                <w:rFonts w:hint="eastAsia"/>
                <w:color w:val="auto"/>
              </w:rPr>
            </w:pPr>
            <w:r w:rsidRPr="00782AD5">
              <w:rPr>
                <w:rFonts w:hint="eastAsia"/>
                <w:color w:val="auto"/>
              </w:rPr>
              <w:t>三郎: [BEFORE] commonData=0, tlsData=0</w:t>
            </w:r>
          </w:p>
          <w:p w14:paraId="7017B76E" w14:textId="77777777" w:rsidR="00590471" w:rsidRPr="00782AD5" w:rsidRDefault="00590471" w:rsidP="00A42DD8">
            <w:pPr>
              <w:pStyle w:val="3-"/>
              <w:rPr>
                <w:rFonts w:hint="eastAsia"/>
                <w:color w:val="auto"/>
              </w:rPr>
            </w:pPr>
            <w:r w:rsidRPr="00782AD5">
              <w:rPr>
                <w:rFonts w:hint="eastAsia"/>
                <w:color w:val="auto"/>
              </w:rPr>
              <w:t>三郎: [AFTER]  commonData=1, tlsData=1</w:t>
            </w:r>
          </w:p>
          <w:p w14:paraId="58E4F19E" w14:textId="77777777" w:rsidR="00590471" w:rsidRPr="00782AD5" w:rsidRDefault="00590471" w:rsidP="00A42DD8">
            <w:pPr>
              <w:pStyle w:val="3-"/>
              <w:rPr>
                <w:rFonts w:hint="eastAsia"/>
                <w:color w:val="auto"/>
              </w:rPr>
            </w:pPr>
            <w:r w:rsidRPr="00782AD5">
              <w:rPr>
                <w:rFonts w:hint="eastAsia"/>
                <w:color w:val="auto"/>
              </w:rPr>
              <w:t>- begin:次郎 -</w:t>
            </w:r>
          </w:p>
          <w:p w14:paraId="62162193" w14:textId="77777777" w:rsidR="00590471" w:rsidRPr="00782AD5" w:rsidRDefault="00590471" w:rsidP="00A42DD8">
            <w:pPr>
              <w:pStyle w:val="3-"/>
              <w:rPr>
                <w:rFonts w:hint="eastAsia"/>
                <w:color w:val="auto"/>
              </w:rPr>
            </w:pPr>
            <w:r w:rsidRPr="00782AD5">
              <w:rPr>
                <w:rFonts w:hint="eastAsia"/>
                <w:color w:val="auto"/>
              </w:rPr>
              <w:t>次郎: [BEFORE] commonData=1, tlsData=0</w:t>
            </w:r>
          </w:p>
          <w:p w14:paraId="0612E2D1" w14:textId="77777777" w:rsidR="00590471" w:rsidRPr="00782AD5" w:rsidRDefault="00590471" w:rsidP="00A42DD8">
            <w:pPr>
              <w:pStyle w:val="3-"/>
              <w:rPr>
                <w:rFonts w:hint="eastAsia"/>
                <w:color w:val="auto"/>
              </w:rPr>
            </w:pPr>
            <w:r w:rsidRPr="00782AD5">
              <w:rPr>
                <w:rFonts w:hint="eastAsia"/>
                <w:color w:val="auto"/>
              </w:rPr>
              <w:t>- begin:太郎 -</w:t>
            </w:r>
          </w:p>
          <w:p w14:paraId="1D941A4F" w14:textId="77777777" w:rsidR="00590471" w:rsidRPr="00782AD5" w:rsidRDefault="00590471" w:rsidP="00A42DD8">
            <w:pPr>
              <w:pStyle w:val="3-"/>
              <w:rPr>
                <w:rFonts w:hint="eastAsia"/>
                <w:color w:val="auto"/>
              </w:rPr>
            </w:pPr>
            <w:r w:rsidRPr="00782AD5">
              <w:rPr>
                <w:rFonts w:hint="eastAsia"/>
                <w:color w:val="auto"/>
              </w:rPr>
              <w:t>次郎: [AFTER]  commonData=2, tlsData=1</w:t>
            </w:r>
          </w:p>
          <w:p w14:paraId="55C20CE2" w14:textId="77777777" w:rsidR="00590471" w:rsidRPr="00782AD5" w:rsidRDefault="00590471" w:rsidP="00A42DD8">
            <w:pPr>
              <w:pStyle w:val="3-"/>
              <w:rPr>
                <w:rFonts w:hint="eastAsia"/>
                <w:color w:val="auto"/>
              </w:rPr>
            </w:pPr>
            <w:r w:rsidRPr="00782AD5">
              <w:rPr>
                <w:rFonts w:hint="eastAsia"/>
                <w:color w:val="auto"/>
              </w:rPr>
              <w:t>太郎: [BEFORE] commonData=2, tlsData=0</w:t>
            </w:r>
          </w:p>
          <w:p w14:paraId="10751F2F" w14:textId="77777777" w:rsidR="00590471" w:rsidRPr="00782AD5" w:rsidRDefault="00590471" w:rsidP="00A42DD8">
            <w:pPr>
              <w:pStyle w:val="3-"/>
              <w:rPr>
                <w:rFonts w:hint="eastAsia"/>
                <w:color w:val="auto"/>
              </w:rPr>
            </w:pPr>
            <w:r w:rsidRPr="00782AD5">
              <w:rPr>
                <w:rFonts w:hint="eastAsia"/>
                <w:color w:val="auto"/>
              </w:rPr>
              <w:t>太郎: [AFTER]  commonData=3, tlsData=1</w:t>
            </w:r>
          </w:p>
          <w:p w14:paraId="783A02D2" w14:textId="77777777" w:rsidR="00590471" w:rsidRPr="00782AD5" w:rsidRDefault="00590471" w:rsidP="00A42DD8">
            <w:pPr>
              <w:pStyle w:val="3-"/>
              <w:rPr>
                <w:rFonts w:hint="eastAsia"/>
                <w:color w:val="auto"/>
              </w:rPr>
            </w:pPr>
            <w:r w:rsidRPr="00782AD5">
              <w:rPr>
                <w:rFonts w:hint="eastAsia"/>
                <w:color w:val="auto"/>
              </w:rPr>
              <w:t>次郎: [BEFORE] commonData=3, tlsData=1</w:t>
            </w:r>
          </w:p>
          <w:p w14:paraId="648B2DB2" w14:textId="77777777" w:rsidR="00590471" w:rsidRPr="00782AD5" w:rsidRDefault="00590471" w:rsidP="00A42DD8">
            <w:pPr>
              <w:pStyle w:val="3-"/>
              <w:rPr>
                <w:rFonts w:hint="eastAsia"/>
                <w:color w:val="auto"/>
              </w:rPr>
            </w:pPr>
            <w:r w:rsidRPr="00782AD5">
              <w:rPr>
                <w:rFonts w:hint="eastAsia"/>
                <w:color w:val="auto"/>
              </w:rPr>
              <w:t>次郎: [AFTER]  commonData=4, tlsData=2</w:t>
            </w:r>
          </w:p>
          <w:p w14:paraId="4A64E5CC" w14:textId="77777777" w:rsidR="00590471" w:rsidRPr="00782AD5" w:rsidRDefault="00590471" w:rsidP="00A42DD8">
            <w:pPr>
              <w:pStyle w:val="3-"/>
              <w:rPr>
                <w:rFonts w:hint="eastAsia"/>
                <w:color w:val="auto"/>
              </w:rPr>
            </w:pPr>
            <w:r w:rsidRPr="00782AD5">
              <w:rPr>
                <w:rFonts w:hint="eastAsia"/>
                <w:color w:val="auto"/>
              </w:rPr>
              <w:t>三郎: [BEFORE] commonData=4, tlsData=1</w:t>
            </w:r>
          </w:p>
          <w:p w14:paraId="1BD09EAD" w14:textId="77777777" w:rsidR="00590471" w:rsidRPr="00782AD5" w:rsidRDefault="00590471" w:rsidP="00A42DD8">
            <w:pPr>
              <w:pStyle w:val="3-"/>
              <w:rPr>
                <w:rFonts w:hint="eastAsia"/>
                <w:color w:val="auto"/>
              </w:rPr>
            </w:pPr>
            <w:r w:rsidRPr="00782AD5">
              <w:rPr>
                <w:rFonts w:hint="eastAsia"/>
                <w:color w:val="auto"/>
              </w:rPr>
              <w:t>三郎: [AFTER]  commonData=5, tlsData=2</w:t>
            </w:r>
          </w:p>
          <w:p w14:paraId="2D6404FA" w14:textId="77777777" w:rsidR="00590471" w:rsidRPr="00782AD5" w:rsidRDefault="00590471" w:rsidP="00A42DD8">
            <w:pPr>
              <w:pStyle w:val="3-"/>
              <w:rPr>
                <w:rFonts w:hint="eastAsia"/>
                <w:color w:val="auto"/>
              </w:rPr>
            </w:pPr>
            <w:r w:rsidRPr="00782AD5">
              <w:rPr>
                <w:rFonts w:hint="eastAsia"/>
                <w:color w:val="auto"/>
              </w:rPr>
              <w:t>次郎: [BEFORE] commonData=5, tlsData=2</w:t>
            </w:r>
          </w:p>
          <w:p w14:paraId="711FB226" w14:textId="77777777" w:rsidR="00590471" w:rsidRPr="00782AD5" w:rsidRDefault="00590471" w:rsidP="00A42DD8">
            <w:pPr>
              <w:pStyle w:val="3-"/>
              <w:rPr>
                <w:rFonts w:hint="eastAsia"/>
                <w:color w:val="auto"/>
              </w:rPr>
            </w:pPr>
            <w:r w:rsidRPr="00782AD5">
              <w:rPr>
                <w:rFonts w:hint="eastAsia"/>
                <w:color w:val="auto"/>
              </w:rPr>
              <w:t>次郎: [AFTER]  commonData=6, tlsData=3</w:t>
            </w:r>
          </w:p>
          <w:p w14:paraId="68025902" w14:textId="77777777" w:rsidR="00590471" w:rsidRPr="00782AD5" w:rsidRDefault="00590471" w:rsidP="00A42DD8">
            <w:pPr>
              <w:pStyle w:val="3-"/>
              <w:rPr>
                <w:rFonts w:hint="eastAsia"/>
                <w:color w:val="auto"/>
              </w:rPr>
            </w:pPr>
            <w:r w:rsidRPr="00782AD5">
              <w:rPr>
                <w:rFonts w:hint="eastAsia"/>
                <w:color w:val="auto"/>
              </w:rPr>
              <w:t>太郎: [BEFORE] commonData=6, tlsData=1</w:t>
            </w:r>
          </w:p>
          <w:p w14:paraId="3D1D8FA6" w14:textId="77777777" w:rsidR="00590471" w:rsidRPr="00782AD5" w:rsidRDefault="00590471" w:rsidP="00A42DD8">
            <w:pPr>
              <w:pStyle w:val="3-"/>
              <w:rPr>
                <w:rFonts w:hint="eastAsia"/>
                <w:color w:val="auto"/>
              </w:rPr>
            </w:pPr>
            <w:r w:rsidRPr="00782AD5">
              <w:rPr>
                <w:rFonts w:hint="eastAsia"/>
                <w:color w:val="auto"/>
              </w:rPr>
              <w:t>- end:次郎 -</w:t>
            </w:r>
          </w:p>
          <w:p w14:paraId="321C98B1" w14:textId="77777777" w:rsidR="00590471" w:rsidRPr="00782AD5" w:rsidRDefault="00590471" w:rsidP="00A42DD8">
            <w:pPr>
              <w:pStyle w:val="3-"/>
              <w:rPr>
                <w:rFonts w:hint="eastAsia"/>
                <w:color w:val="auto"/>
              </w:rPr>
            </w:pPr>
            <w:r w:rsidRPr="00782AD5">
              <w:rPr>
                <w:rFonts w:hint="eastAsia"/>
                <w:color w:val="auto"/>
              </w:rPr>
              <w:t>太郎: [AFTER]  commonData=7, tlsData=2</w:t>
            </w:r>
          </w:p>
          <w:p w14:paraId="0E1A796C" w14:textId="77777777" w:rsidR="00590471" w:rsidRPr="00782AD5" w:rsidRDefault="00590471" w:rsidP="00A42DD8">
            <w:pPr>
              <w:pStyle w:val="3-"/>
              <w:rPr>
                <w:rFonts w:hint="eastAsia"/>
                <w:color w:val="auto"/>
              </w:rPr>
            </w:pPr>
            <w:r w:rsidRPr="00782AD5">
              <w:rPr>
                <w:rFonts w:hint="eastAsia"/>
                <w:color w:val="auto"/>
              </w:rPr>
              <w:t>三郎: [BEFORE] commonData=7, tlsData=2</w:t>
            </w:r>
          </w:p>
          <w:p w14:paraId="28B0E3C6" w14:textId="77777777" w:rsidR="00590471" w:rsidRPr="00782AD5" w:rsidRDefault="00590471" w:rsidP="00A42DD8">
            <w:pPr>
              <w:pStyle w:val="3-"/>
              <w:rPr>
                <w:rFonts w:hint="eastAsia"/>
                <w:color w:val="auto"/>
              </w:rPr>
            </w:pPr>
            <w:r w:rsidRPr="00782AD5">
              <w:rPr>
                <w:rFonts w:hint="eastAsia"/>
                <w:color w:val="auto"/>
              </w:rPr>
              <w:t>三郎: [AFTER]  commonData=8, tlsData=3</w:t>
            </w:r>
          </w:p>
          <w:p w14:paraId="251EFDF8" w14:textId="77777777" w:rsidR="00590471" w:rsidRPr="00782AD5" w:rsidRDefault="00590471" w:rsidP="00A42DD8">
            <w:pPr>
              <w:pStyle w:val="3-"/>
              <w:rPr>
                <w:rFonts w:hint="eastAsia"/>
                <w:color w:val="auto"/>
              </w:rPr>
            </w:pPr>
            <w:r w:rsidRPr="00782AD5">
              <w:rPr>
                <w:rFonts w:hint="eastAsia"/>
                <w:color w:val="auto"/>
              </w:rPr>
              <w:t>太郎: [BEFORE] commonData=8, tlsData=2</w:t>
            </w:r>
          </w:p>
          <w:p w14:paraId="3101E12C" w14:textId="77777777" w:rsidR="00590471" w:rsidRPr="00782AD5" w:rsidRDefault="00590471" w:rsidP="00A42DD8">
            <w:pPr>
              <w:pStyle w:val="3-"/>
              <w:rPr>
                <w:rFonts w:hint="eastAsia"/>
                <w:color w:val="auto"/>
              </w:rPr>
            </w:pPr>
            <w:r w:rsidRPr="00782AD5">
              <w:rPr>
                <w:rFonts w:hint="eastAsia"/>
                <w:color w:val="auto"/>
              </w:rPr>
              <w:t>- end:三郎 -</w:t>
            </w:r>
          </w:p>
          <w:p w14:paraId="302812CD" w14:textId="77777777" w:rsidR="00590471" w:rsidRPr="00782AD5" w:rsidRDefault="00590471" w:rsidP="00A42DD8">
            <w:pPr>
              <w:pStyle w:val="3-"/>
              <w:rPr>
                <w:rFonts w:hint="eastAsia"/>
                <w:color w:val="auto"/>
              </w:rPr>
            </w:pPr>
            <w:r w:rsidRPr="00782AD5">
              <w:rPr>
                <w:rFonts w:hint="eastAsia"/>
                <w:color w:val="auto"/>
              </w:rPr>
              <w:t>太郎: [AFTER]  commonData=9, tlsData=3</w:t>
            </w:r>
          </w:p>
          <w:p w14:paraId="0C6616B2" w14:textId="77777777" w:rsidR="00590471" w:rsidRPr="00782AD5" w:rsidRDefault="00590471" w:rsidP="00A42DD8">
            <w:pPr>
              <w:pStyle w:val="3-"/>
              <w:rPr>
                <w:rFonts w:hint="eastAsia"/>
                <w:color w:val="auto"/>
              </w:rPr>
            </w:pPr>
            <w:r w:rsidRPr="00782AD5">
              <w:rPr>
                <w:rFonts w:hint="eastAsia"/>
                <w:color w:val="auto"/>
              </w:rPr>
              <w:t>- end:太郎 -</w:t>
            </w:r>
          </w:p>
          <w:p w14:paraId="4381646F" w14:textId="77777777" w:rsidR="00590471" w:rsidRPr="00DD51B6" w:rsidRDefault="00590471" w:rsidP="00A42DD8">
            <w:pPr>
              <w:pStyle w:val="3-"/>
            </w:pPr>
            <w:r w:rsidRPr="00782AD5">
              <w:rPr>
                <w:color w:val="auto"/>
              </w:rPr>
              <w:t>Spinlock * 10000000 = 0.188224 sec</w:t>
            </w:r>
          </w:p>
        </w:tc>
      </w:tr>
    </w:tbl>
    <w:p w14:paraId="3DC55BF4" w14:textId="387EE445" w:rsidR="00DE3BF2" w:rsidRDefault="0036070F" w:rsidP="00DE3BF2">
      <w:pPr>
        <w:pStyle w:val="2"/>
      </w:pPr>
      <w:r>
        <w:rPr>
          <w:rFonts w:hint="eastAsia"/>
        </w:rPr>
        <w:t>排他制御：</w:t>
      </w:r>
      <w:r w:rsidR="00DE3BF2">
        <w:rPr>
          <w:rFonts w:hint="eastAsia"/>
        </w:rPr>
        <w:t>クリティカルセクション</w:t>
      </w:r>
    </w:p>
    <w:p w14:paraId="2A14B667" w14:textId="49586C8B" w:rsidR="005747A1" w:rsidRDefault="005747A1" w:rsidP="00DE3BF2">
      <w:pPr>
        <w:pStyle w:val="a9"/>
        <w:ind w:firstLine="283"/>
        <w:rPr>
          <w:rFonts w:hint="eastAsia"/>
        </w:rPr>
      </w:pPr>
      <w:r>
        <w:t>「クリティカルセクション」という用語自体は、アトミック操作が必要な処理のことを</w:t>
      </w:r>
      <w:r w:rsidR="002F0524">
        <w:t>指すが、</w:t>
      </w:r>
      <w:r w:rsidR="000D7241">
        <w:t>本書では</w:t>
      </w:r>
      <w:r w:rsidR="002F0524">
        <w:t>、</w:t>
      </w:r>
      <w:r w:rsidR="000D7241">
        <w:rPr>
          <w:rFonts w:hint="eastAsia"/>
        </w:rPr>
        <w:t>Win32</w:t>
      </w:r>
      <w:r w:rsidR="002177DA">
        <w:rPr>
          <w:rFonts w:hint="eastAsia"/>
        </w:rPr>
        <w:t>API</w:t>
      </w:r>
      <w:r w:rsidR="000D7241">
        <w:rPr>
          <w:rFonts w:hint="eastAsia"/>
        </w:rPr>
        <w:t>が提供する機能について</w:t>
      </w:r>
      <w:r w:rsidR="002177DA">
        <w:rPr>
          <w:rFonts w:hint="eastAsia"/>
        </w:rPr>
        <w:t>説明する。</w:t>
      </w:r>
    </w:p>
    <w:p w14:paraId="68BBEED5" w14:textId="73E359A5" w:rsidR="00DE3BF2" w:rsidRDefault="00DE3BF2" w:rsidP="00DE3BF2">
      <w:pPr>
        <w:pStyle w:val="3"/>
      </w:pPr>
      <w:r>
        <w:t>Win32API</w:t>
      </w:r>
      <w:r>
        <w:rPr>
          <w:rFonts w:hint="eastAsia"/>
        </w:rPr>
        <w:t>版</w:t>
      </w:r>
    </w:p>
    <w:p w14:paraId="5C187CA7" w14:textId="77777777" w:rsidR="002F0524" w:rsidRDefault="002F0524" w:rsidP="00DE3BF2">
      <w:pPr>
        <w:pStyle w:val="aa"/>
        <w:ind w:left="447" w:firstLine="283"/>
      </w:pPr>
      <w:r>
        <w:t>Win32API</w:t>
      </w:r>
      <w:r>
        <w:t>版のクリティカルセクション。</w:t>
      </w:r>
    </w:p>
    <w:p w14:paraId="0CC640FE" w14:textId="3273072F" w:rsidR="00DE3BF2" w:rsidRDefault="002177DA" w:rsidP="00DE3BF2">
      <w:pPr>
        <w:pStyle w:val="aa"/>
        <w:ind w:left="447" w:firstLine="283"/>
      </w:pPr>
      <w:r>
        <w:t>Windows</w:t>
      </w:r>
      <w:r>
        <w:t>の軽量ミューテックス的存在。</w:t>
      </w:r>
      <w:r>
        <w:t>OS</w:t>
      </w:r>
      <w:r>
        <w:t>がハンドルを管理しない。</w:t>
      </w:r>
    </w:p>
    <w:p w14:paraId="7075BCB9" w14:textId="6FD5FB4B" w:rsidR="002177DA" w:rsidRDefault="002177DA" w:rsidP="00DE3BF2">
      <w:pPr>
        <w:pStyle w:val="aa"/>
        <w:ind w:left="447" w:firstLine="283"/>
        <w:rPr>
          <w:rFonts w:hint="eastAsia"/>
        </w:rPr>
      </w:pPr>
      <w:r>
        <w:rPr>
          <w:rFonts w:hint="eastAsia"/>
        </w:rPr>
        <w:lastRenderedPageBreak/>
        <w:t>ビジーウェイトとスリープのハイブリッドで扱える点が大きな特徴。</w:t>
      </w:r>
    </w:p>
    <w:p w14:paraId="5DE4F339" w14:textId="7E54AD05" w:rsidR="002177DA" w:rsidRDefault="002177DA" w:rsidP="002177DA">
      <w:pPr>
        <w:pStyle w:val="aa"/>
        <w:keepNext/>
        <w:widowControl/>
        <w:spacing w:beforeLines="50" w:before="180"/>
        <w:ind w:leftChars="203" w:left="447" w:hangingChars="10" w:hanging="21"/>
      </w:pPr>
      <w:r>
        <w:t>Win32API</w:t>
      </w:r>
      <w:r>
        <w:rPr>
          <w:rFonts w:hint="eastAsia"/>
        </w:rPr>
        <w:t>版</w:t>
      </w:r>
      <w:r>
        <w:t>クリティカルセクション</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E3BF2" w14:paraId="616C434E" w14:textId="77777777" w:rsidTr="000A1665">
        <w:tc>
          <w:tcPr>
            <w:tcW w:w="8494" w:type="dxa"/>
          </w:tcPr>
          <w:p w14:paraId="4BEDFD60" w14:textId="77777777" w:rsidR="00F93479" w:rsidRDefault="00F93479" w:rsidP="00F93479">
            <w:pPr>
              <w:pStyle w:val="3-"/>
            </w:pPr>
            <w:r>
              <w:t>#include &lt;stdio.h&gt;</w:t>
            </w:r>
          </w:p>
          <w:p w14:paraId="041E396D" w14:textId="77777777" w:rsidR="00F93479" w:rsidRDefault="00F93479" w:rsidP="00F93479">
            <w:pPr>
              <w:pStyle w:val="3-"/>
            </w:pPr>
            <w:r>
              <w:t>#include &lt;stdlib.h&gt;</w:t>
            </w:r>
          </w:p>
          <w:p w14:paraId="168DAD24" w14:textId="77777777" w:rsidR="00F93479" w:rsidRDefault="00F93479" w:rsidP="00F93479">
            <w:pPr>
              <w:pStyle w:val="3-"/>
            </w:pPr>
          </w:p>
          <w:p w14:paraId="54380DCD" w14:textId="77777777" w:rsidR="00F93479" w:rsidRDefault="00F93479" w:rsidP="00F93479">
            <w:pPr>
              <w:pStyle w:val="3-"/>
            </w:pPr>
            <w:r>
              <w:t>#include &lt;Windows.h&gt;</w:t>
            </w:r>
          </w:p>
          <w:p w14:paraId="05765581" w14:textId="77777777" w:rsidR="00F93479" w:rsidRDefault="00F93479" w:rsidP="00F93479">
            <w:pPr>
              <w:pStyle w:val="3-"/>
            </w:pPr>
            <w:r>
              <w:t>#include &lt;Process.h&gt;</w:t>
            </w:r>
          </w:p>
          <w:p w14:paraId="27BAFC26" w14:textId="77777777" w:rsidR="00F93479" w:rsidRDefault="00F93479" w:rsidP="00F93479">
            <w:pPr>
              <w:pStyle w:val="3-"/>
            </w:pPr>
          </w:p>
          <w:p w14:paraId="4B67FFD1" w14:textId="77777777" w:rsidR="00F93479" w:rsidRDefault="00F93479" w:rsidP="00F93479">
            <w:pPr>
              <w:pStyle w:val="3-"/>
              <w:rPr>
                <w:rFonts w:hint="eastAsia"/>
              </w:rPr>
            </w:pPr>
            <w:r>
              <w:rPr>
                <w:rFonts w:hint="eastAsia"/>
              </w:rPr>
              <w:t>//クリティカルセクション</w:t>
            </w:r>
          </w:p>
          <w:p w14:paraId="6FCDCFBC" w14:textId="77777777" w:rsidR="00F93479" w:rsidRDefault="00F93479" w:rsidP="00F93479">
            <w:pPr>
              <w:pStyle w:val="3-"/>
            </w:pPr>
            <w:r>
              <w:t>static CRITICAL_SECTION s_criticalSection;</w:t>
            </w:r>
          </w:p>
          <w:p w14:paraId="45A76532" w14:textId="77777777" w:rsidR="00F93479" w:rsidRDefault="00F93479" w:rsidP="00F93479">
            <w:pPr>
              <w:pStyle w:val="3-"/>
            </w:pPr>
          </w:p>
          <w:p w14:paraId="41E1F96B" w14:textId="77777777" w:rsidR="00F93479" w:rsidRDefault="00F93479" w:rsidP="00F93479">
            <w:pPr>
              <w:pStyle w:val="3-"/>
              <w:rPr>
                <w:rFonts w:hint="eastAsia"/>
              </w:rPr>
            </w:pPr>
            <w:r>
              <w:rPr>
                <w:rFonts w:hint="eastAsia"/>
              </w:rPr>
              <w:t>//共有データ</w:t>
            </w:r>
          </w:p>
          <w:p w14:paraId="152A57F0" w14:textId="77777777" w:rsidR="00F93479" w:rsidRDefault="00F93479" w:rsidP="00F93479">
            <w:pPr>
              <w:pStyle w:val="3-"/>
            </w:pPr>
            <w:r>
              <w:t>static int s_commonData = 0;</w:t>
            </w:r>
          </w:p>
          <w:p w14:paraId="147C5267" w14:textId="77777777" w:rsidR="00F93479" w:rsidRDefault="00F93479" w:rsidP="00F93479">
            <w:pPr>
              <w:pStyle w:val="3-"/>
            </w:pPr>
          </w:p>
          <w:p w14:paraId="00720673" w14:textId="77777777" w:rsidR="00F93479" w:rsidRDefault="00F93479" w:rsidP="00F93479">
            <w:pPr>
              <w:pStyle w:val="3-"/>
              <w:rPr>
                <w:rFonts w:hint="eastAsia"/>
              </w:rPr>
            </w:pPr>
            <w:r>
              <w:rPr>
                <w:rFonts w:hint="eastAsia"/>
              </w:rPr>
              <w:t>//スレッド固有データ</w:t>
            </w:r>
          </w:p>
          <w:p w14:paraId="316E12C4" w14:textId="77777777" w:rsidR="00F93479" w:rsidRDefault="00F93479" w:rsidP="00F93479">
            <w:pPr>
              <w:pStyle w:val="3-"/>
            </w:pPr>
            <w:r>
              <w:t>__declspec(thread) int s_tlsData = 0;</w:t>
            </w:r>
          </w:p>
          <w:p w14:paraId="66D2AA64" w14:textId="77777777" w:rsidR="00F93479" w:rsidRDefault="00F93479" w:rsidP="00F93479">
            <w:pPr>
              <w:pStyle w:val="3-"/>
            </w:pPr>
          </w:p>
          <w:p w14:paraId="3ADFA4B8" w14:textId="77777777" w:rsidR="00F93479" w:rsidRDefault="00F93479" w:rsidP="00F93479">
            <w:pPr>
              <w:pStyle w:val="3-"/>
              <w:rPr>
                <w:rFonts w:hint="eastAsia"/>
              </w:rPr>
            </w:pPr>
            <w:r>
              <w:rPr>
                <w:rFonts w:hint="eastAsia"/>
              </w:rPr>
              <w:t>//スレッド</w:t>
            </w:r>
          </w:p>
          <w:p w14:paraId="30BEF5AB" w14:textId="77777777" w:rsidR="00F93479" w:rsidRDefault="00F93479" w:rsidP="00F93479">
            <w:pPr>
              <w:pStyle w:val="3-"/>
            </w:pPr>
            <w:r>
              <w:t>unsigned int WINAPI threadFunc(void* param_p)</w:t>
            </w:r>
          </w:p>
          <w:p w14:paraId="28E37E42" w14:textId="77777777" w:rsidR="00F93479" w:rsidRDefault="00F93479" w:rsidP="00F93479">
            <w:pPr>
              <w:pStyle w:val="3-"/>
            </w:pPr>
            <w:r>
              <w:t>{</w:t>
            </w:r>
          </w:p>
          <w:p w14:paraId="3A6F7B59" w14:textId="77777777" w:rsidR="00F93479" w:rsidRDefault="00F93479" w:rsidP="00F93479">
            <w:pPr>
              <w:pStyle w:val="3-"/>
              <w:rPr>
                <w:rFonts w:hint="eastAsia"/>
              </w:rPr>
            </w:pPr>
            <w:r>
              <w:rPr>
                <w:rFonts w:hint="eastAsia"/>
              </w:rPr>
              <w:tab/>
              <w:t>//パラメータ受け取り</w:t>
            </w:r>
          </w:p>
          <w:p w14:paraId="61DBE936" w14:textId="77777777" w:rsidR="00F93479" w:rsidRDefault="00F93479" w:rsidP="00F93479">
            <w:pPr>
              <w:pStyle w:val="3-"/>
            </w:pPr>
            <w:r>
              <w:tab/>
              <w:t>const char* name = static_cast&lt;const char*&gt;(param_p);</w:t>
            </w:r>
          </w:p>
          <w:p w14:paraId="4C8E9B53" w14:textId="77777777" w:rsidR="00F93479" w:rsidRDefault="00F93479" w:rsidP="00F93479">
            <w:pPr>
              <w:pStyle w:val="3-"/>
            </w:pPr>
          </w:p>
          <w:p w14:paraId="15E9AFC6" w14:textId="77777777" w:rsidR="00F93479" w:rsidRDefault="00F93479" w:rsidP="00F93479">
            <w:pPr>
              <w:pStyle w:val="3-"/>
              <w:rPr>
                <w:rFonts w:hint="eastAsia"/>
              </w:rPr>
            </w:pPr>
            <w:r>
              <w:rPr>
                <w:rFonts w:hint="eastAsia"/>
              </w:rPr>
              <w:tab/>
              <w:t>//開始</w:t>
            </w:r>
          </w:p>
          <w:p w14:paraId="4108F2A1" w14:textId="77777777" w:rsidR="00F93479" w:rsidRDefault="00F93479" w:rsidP="00F93479">
            <w:pPr>
              <w:pStyle w:val="3-"/>
            </w:pPr>
            <w:r>
              <w:tab/>
              <w:t>printf("- begin:%s -\n", name);</w:t>
            </w:r>
          </w:p>
          <w:p w14:paraId="0F50F112" w14:textId="77777777" w:rsidR="00F93479" w:rsidRDefault="00F93479" w:rsidP="00F93479">
            <w:pPr>
              <w:pStyle w:val="3-"/>
            </w:pPr>
            <w:r>
              <w:tab/>
              <w:t>fflush(stdout);</w:t>
            </w:r>
          </w:p>
          <w:p w14:paraId="2F3CE634" w14:textId="77777777" w:rsidR="00F93479" w:rsidRDefault="00F93479" w:rsidP="00F93479">
            <w:pPr>
              <w:pStyle w:val="3-"/>
            </w:pPr>
          </w:p>
          <w:p w14:paraId="4E58283D" w14:textId="77777777" w:rsidR="00F93479" w:rsidRDefault="00F93479" w:rsidP="00F93479">
            <w:pPr>
              <w:pStyle w:val="3-"/>
              <w:rPr>
                <w:rFonts w:hint="eastAsia"/>
              </w:rPr>
            </w:pPr>
            <w:r>
              <w:rPr>
                <w:rFonts w:hint="eastAsia"/>
              </w:rPr>
              <w:tab/>
              <w:t>//処理</w:t>
            </w:r>
          </w:p>
          <w:p w14:paraId="270C93B7" w14:textId="77777777" w:rsidR="00F93479" w:rsidRDefault="00F93479" w:rsidP="00F93479">
            <w:pPr>
              <w:pStyle w:val="3-"/>
            </w:pPr>
            <w:r>
              <w:tab/>
              <w:t>for (int i = 0; i &lt; 3; ++i)</w:t>
            </w:r>
          </w:p>
          <w:p w14:paraId="288B8802" w14:textId="77777777" w:rsidR="00F93479" w:rsidRDefault="00F93479" w:rsidP="00F93479">
            <w:pPr>
              <w:pStyle w:val="3-"/>
            </w:pPr>
            <w:r>
              <w:tab/>
              <w:t>{</w:t>
            </w:r>
          </w:p>
          <w:p w14:paraId="0BED74DE" w14:textId="77777777" w:rsidR="00F93479" w:rsidRDefault="00F93479" w:rsidP="00F93479">
            <w:pPr>
              <w:pStyle w:val="3-"/>
              <w:rPr>
                <w:rFonts w:hint="eastAsia"/>
              </w:rPr>
            </w:pPr>
            <w:r>
              <w:rPr>
                <w:rFonts w:hint="eastAsia"/>
              </w:rPr>
              <w:tab/>
            </w:r>
            <w:r>
              <w:rPr>
                <w:rFonts w:hint="eastAsia"/>
              </w:rPr>
              <w:tab/>
              <w:t>//クリティカルセクション取得</w:t>
            </w:r>
          </w:p>
          <w:p w14:paraId="2FA92EB5" w14:textId="77777777" w:rsidR="00F93479" w:rsidRDefault="00F93479" w:rsidP="00F93479">
            <w:pPr>
              <w:pStyle w:val="3-"/>
            </w:pPr>
            <w:r>
              <w:tab/>
            </w:r>
            <w:r>
              <w:tab/>
              <w:t>EnterCriticalSection(&amp;s_criticalSection);</w:t>
            </w:r>
          </w:p>
          <w:p w14:paraId="0871A93A" w14:textId="77777777" w:rsidR="00F93479" w:rsidRDefault="00F93479" w:rsidP="00F93479">
            <w:pPr>
              <w:pStyle w:val="3-"/>
              <w:rPr>
                <w:rFonts w:hint="eastAsia"/>
              </w:rPr>
            </w:pPr>
            <w:r>
              <w:rPr>
                <w:rFonts w:hint="eastAsia"/>
              </w:rPr>
              <w:tab/>
              <w:t>//</w:t>
            </w:r>
            <w:r>
              <w:rPr>
                <w:rFonts w:hint="eastAsia"/>
              </w:rPr>
              <w:tab/>
              <w:t>TryEnterCriticalSection(&amp;s_criticalSection);//取得できない時に他の処理を行いたい場合は TryEnterCriticalSection() を使用する</w:t>
            </w:r>
          </w:p>
          <w:p w14:paraId="0B75D6E3" w14:textId="77777777" w:rsidR="00F93479" w:rsidRDefault="00F93479" w:rsidP="00F93479">
            <w:pPr>
              <w:pStyle w:val="3-"/>
            </w:pPr>
          </w:p>
          <w:p w14:paraId="42C17A83" w14:textId="77777777" w:rsidR="00F93479" w:rsidRDefault="00F93479" w:rsidP="00F93479">
            <w:pPr>
              <w:pStyle w:val="3-"/>
              <w:rPr>
                <w:rFonts w:hint="eastAsia"/>
              </w:rPr>
            </w:pPr>
            <w:r>
              <w:rPr>
                <w:rFonts w:hint="eastAsia"/>
              </w:rPr>
              <w:tab/>
            </w:r>
            <w:r>
              <w:rPr>
                <w:rFonts w:hint="eastAsia"/>
              </w:rPr>
              <w:tab/>
              <w:t>//データ表示（前）</w:t>
            </w:r>
          </w:p>
          <w:p w14:paraId="1385C856" w14:textId="77777777" w:rsidR="00F93479" w:rsidRDefault="00F93479" w:rsidP="00F93479">
            <w:pPr>
              <w:pStyle w:val="3-"/>
            </w:pPr>
            <w:r>
              <w:tab/>
            </w:r>
            <w:r>
              <w:tab/>
              <w:t>printf("%s: [BEFORE] commonData=%d, tlsData=%d\n", name, s_commonData, s_tlsData);</w:t>
            </w:r>
          </w:p>
          <w:p w14:paraId="0E634F6E" w14:textId="77777777" w:rsidR="00F93479" w:rsidRDefault="00F93479" w:rsidP="00F93479">
            <w:pPr>
              <w:pStyle w:val="3-"/>
            </w:pPr>
            <w:r>
              <w:tab/>
            </w:r>
            <w:r>
              <w:tab/>
              <w:t>fflush(stdout);</w:t>
            </w:r>
          </w:p>
          <w:p w14:paraId="12EAEDAE" w14:textId="77777777" w:rsidR="00F93479" w:rsidRDefault="00F93479" w:rsidP="00F93479">
            <w:pPr>
              <w:pStyle w:val="3-"/>
            </w:pPr>
          </w:p>
          <w:p w14:paraId="59ACE0F6" w14:textId="77777777" w:rsidR="00F93479" w:rsidRDefault="00F93479" w:rsidP="00F93479">
            <w:pPr>
              <w:pStyle w:val="3-"/>
              <w:rPr>
                <w:rFonts w:hint="eastAsia"/>
              </w:rPr>
            </w:pPr>
            <w:r>
              <w:rPr>
                <w:rFonts w:hint="eastAsia"/>
              </w:rPr>
              <w:tab/>
            </w:r>
            <w:r>
              <w:rPr>
                <w:rFonts w:hint="eastAsia"/>
              </w:rPr>
              <w:tab/>
              <w:t>//データ取得</w:t>
            </w:r>
          </w:p>
          <w:p w14:paraId="583F1269" w14:textId="77777777" w:rsidR="00F93479" w:rsidRDefault="00F93479" w:rsidP="00F93479">
            <w:pPr>
              <w:pStyle w:val="3-"/>
            </w:pPr>
            <w:r>
              <w:tab/>
            </w:r>
            <w:r>
              <w:tab/>
              <w:t>int common_data = s_commonData;</w:t>
            </w:r>
          </w:p>
          <w:p w14:paraId="06B22635" w14:textId="77777777" w:rsidR="00F93479" w:rsidRDefault="00F93479" w:rsidP="00F93479">
            <w:pPr>
              <w:pStyle w:val="3-"/>
            </w:pPr>
            <w:r>
              <w:tab/>
            </w:r>
            <w:r>
              <w:tab/>
              <w:t>int tls_data = s_tlsData;</w:t>
            </w:r>
          </w:p>
          <w:p w14:paraId="7B706D7B" w14:textId="77777777" w:rsidR="00F93479" w:rsidRDefault="00F93479" w:rsidP="00F93479">
            <w:pPr>
              <w:pStyle w:val="3-"/>
            </w:pPr>
          </w:p>
          <w:p w14:paraId="23250AA9" w14:textId="77777777" w:rsidR="00F93479" w:rsidRDefault="00F93479" w:rsidP="00F93479">
            <w:pPr>
              <w:pStyle w:val="3-"/>
              <w:rPr>
                <w:rFonts w:hint="eastAsia"/>
              </w:rPr>
            </w:pPr>
            <w:r>
              <w:rPr>
                <w:rFonts w:hint="eastAsia"/>
              </w:rPr>
              <w:tab/>
            </w:r>
            <w:r>
              <w:rPr>
                <w:rFonts w:hint="eastAsia"/>
              </w:rPr>
              <w:tab/>
              <w:t>//データ更新</w:t>
            </w:r>
          </w:p>
          <w:p w14:paraId="5F16BC5A" w14:textId="77777777" w:rsidR="00F93479" w:rsidRDefault="00F93479" w:rsidP="00F93479">
            <w:pPr>
              <w:pStyle w:val="3-"/>
            </w:pPr>
            <w:r>
              <w:tab/>
            </w:r>
            <w:r>
              <w:tab/>
              <w:t>++common_data;</w:t>
            </w:r>
          </w:p>
          <w:p w14:paraId="0644A310" w14:textId="77777777" w:rsidR="00F93479" w:rsidRDefault="00F93479" w:rsidP="00F93479">
            <w:pPr>
              <w:pStyle w:val="3-"/>
            </w:pPr>
            <w:r>
              <w:tab/>
            </w:r>
            <w:r>
              <w:tab/>
              <w:t>++tls_data;</w:t>
            </w:r>
          </w:p>
          <w:p w14:paraId="1230528A" w14:textId="77777777" w:rsidR="00F93479" w:rsidRDefault="00F93479" w:rsidP="00F93479">
            <w:pPr>
              <w:pStyle w:val="3-"/>
            </w:pPr>
          </w:p>
          <w:p w14:paraId="62DB34AC" w14:textId="77777777" w:rsidR="00F93479" w:rsidRDefault="00F93479" w:rsidP="00F93479">
            <w:pPr>
              <w:pStyle w:val="3-"/>
              <w:rPr>
                <w:rFonts w:hint="eastAsia"/>
              </w:rPr>
            </w:pPr>
            <w:r>
              <w:rPr>
                <w:rFonts w:hint="eastAsia"/>
              </w:rPr>
              <w:tab/>
            </w:r>
            <w:r>
              <w:rPr>
                <w:rFonts w:hint="eastAsia"/>
              </w:rPr>
              <w:tab/>
              <w:t>//若干ランダムでスリープ（0～4 msec）</w:t>
            </w:r>
          </w:p>
          <w:p w14:paraId="0E80A1B3" w14:textId="77777777" w:rsidR="00F93479" w:rsidRDefault="00F93479" w:rsidP="00F93479">
            <w:pPr>
              <w:pStyle w:val="3-"/>
            </w:pPr>
            <w:r>
              <w:tab/>
            </w:r>
            <w:r>
              <w:tab/>
              <w:t>Sleep(rand() % 5);</w:t>
            </w:r>
          </w:p>
          <w:p w14:paraId="77C80320" w14:textId="77777777" w:rsidR="00F93479" w:rsidRDefault="00F93479" w:rsidP="00F93479">
            <w:pPr>
              <w:pStyle w:val="3-"/>
            </w:pPr>
          </w:p>
          <w:p w14:paraId="4F2CDE2E" w14:textId="77777777" w:rsidR="00F93479" w:rsidRDefault="00F93479" w:rsidP="00F93479">
            <w:pPr>
              <w:pStyle w:val="3-"/>
              <w:rPr>
                <w:rFonts w:hint="eastAsia"/>
              </w:rPr>
            </w:pPr>
            <w:r>
              <w:rPr>
                <w:rFonts w:hint="eastAsia"/>
              </w:rPr>
              <w:tab/>
            </w:r>
            <w:r>
              <w:rPr>
                <w:rFonts w:hint="eastAsia"/>
              </w:rPr>
              <w:tab/>
              <w:t>//データ書き戻し</w:t>
            </w:r>
          </w:p>
          <w:p w14:paraId="075478C9" w14:textId="77777777" w:rsidR="00F93479" w:rsidRDefault="00F93479" w:rsidP="00F93479">
            <w:pPr>
              <w:pStyle w:val="3-"/>
            </w:pPr>
            <w:r>
              <w:tab/>
            </w:r>
            <w:r>
              <w:tab/>
              <w:t>s_commonData = common_data;</w:t>
            </w:r>
          </w:p>
          <w:p w14:paraId="4EAA63FA" w14:textId="77777777" w:rsidR="00F93479" w:rsidRDefault="00F93479" w:rsidP="00F93479">
            <w:pPr>
              <w:pStyle w:val="3-"/>
            </w:pPr>
            <w:r>
              <w:tab/>
            </w:r>
            <w:r>
              <w:tab/>
              <w:t>s_tlsData = tls_data;</w:t>
            </w:r>
          </w:p>
          <w:p w14:paraId="79CA470F" w14:textId="77777777" w:rsidR="00F93479" w:rsidRDefault="00F93479" w:rsidP="00F93479">
            <w:pPr>
              <w:pStyle w:val="3-"/>
            </w:pPr>
          </w:p>
          <w:p w14:paraId="6014F119" w14:textId="77777777" w:rsidR="00F93479" w:rsidRDefault="00F93479" w:rsidP="00F93479">
            <w:pPr>
              <w:pStyle w:val="3-"/>
              <w:rPr>
                <w:rFonts w:hint="eastAsia"/>
              </w:rPr>
            </w:pPr>
            <w:r>
              <w:rPr>
                <w:rFonts w:hint="eastAsia"/>
              </w:rPr>
              <w:tab/>
            </w:r>
            <w:r>
              <w:rPr>
                <w:rFonts w:hint="eastAsia"/>
              </w:rPr>
              <w:tab/>
              <w:t>//データ表示（後）</w:t>
            </w:r>
          </w:p>
          <w:p w14:paraId="1E724698" w14:textId="77777777" w:rsidR="00F93479" w:rsidRDefault="00F93479" w:rsidP="00F93479">
            <w:pPr>
              <w:pStyle w:val="3-"/>
            </w:pPr>
            <w:r>
              <w:tab/>
            </w:r>
            <w:r>
              <w:tab/>
              <w:t>printf("%s: [AFTER]  commonData=%d, tlsData=%d\n", name, s_commonData, s_tlsData);</w:t>
            </w:r>
          </w:p>
          <w:p w14:paraId="210AE806" w14:textId="77777777" w:rsidR="00F93479" w:rsidRDefault="00F93479" w:rsidP="00F93479">
            <w:pPr>
              <w:pStyle w:val="3-"/>
            </w:pPr>
            <w:r>
              <w:tab/>
            </w:r>
            <w:r>
              <w:tab/>
              <w:t>fflush(stdout);</w:t>
            </w:r>
          </w:p>
          <w:p w14:paraId="3A73E780" w14:textId="77777777" w:rsidR="00F93479" w:rsidRDefault="00F93479" w:rsidP="00F93479">
            <w:pPr>
              <w:pStyle w:val="3-"/>
            </w:pPr>
          </w:p>
          <w:p w14:paraId="0B84F19F" w14:textId="77777777" w:rsidR="00F93479" w:rsidRDefault="00F93479" w:rsidP="00F93479">
            <w:pPr>
              <w:pStyle w:val="3-"/>
              <w:rPr>
                <w:rFonts w:hint="eastAsia"/>
              </w:rPr>
            </w:pPr>
            <w:r>
              <w:rPr>
                <w:rFonts w:hint="eastAsia"/>
              </w:rPr>
              <w:tab/>
            </w:r>
            <w:r>
              <w:rPr>
                <w:rFonts w:hint="eastAsia"/>
              </w:rPr>
              <w:tab/>
              <w:t>//クリティカルセクション解放</w:t>
            </w:r>
          </w:p>
          <w:p w14:paraId="06360541" w14:textId="77777777" w:rsidR="00F93479" w:rsidRDefault="00F93479" w:rsidP="00F93479">
            <w:pPr>
              <w:pStyle w:val="3-"/>
            </w:pPr>
            <w:r>
              <w:tab/>
            </w:r>
            <w:r>
              <w:tab/>
              <w:t>LeaveCriticalSection(&amp;s_criticalSection);</w:t>
            </w:r>
          </w:p>
          <w:p w14:paraId="617453B2" w14:textId="77777777" w:rsidR="00F93479" w:rsidRDefault="00F93479" w:rsidP="00F93479">
            <w:pPr>
              <w:pStyle w:val="3-"/>
            </w:pPr>
            <w:r>
              <w:tab/>
            </w:r>
            <w:r>
              <w:tab/>
            </w:r>
          </w:p>
          <w:p w14:paraId="46BBBFA3" w14:textId="77777777" w:rsidR="00F93479" w:rsidRDefault="00F93479" w:rsidP="00F93479">
            <w:pPr>
              <w:pStyle w:val="3-"/>
              <w:rPr>
                <w:rFonts w:hint="eastAsia"/>
              </w:rPr>
            </w:pPr>
            <w:r>
              <w:rPr>
                <w:rFonts w:hint="eastAsia"/>
              </w:rPr>
              <w:tab/>
            </w:r>
            <w:r>
              <w:rPr>
                <w:rFonts w:hint="eastAsia"/>
              </w:rPr>
              <w:tab/>
              <w:t>//スレッド切り替えのためのスリープ</w:t>
            </w:r>
          </w:p>
          <w:p w14:paraId="2BB3A03D" w14:textId="77777777" w:rsidR="00F93479" w:rsidRDefault="00F93479" w:rsidP="00F93479">
            <w:pPr>
              <w:pStyle w:val="3-"/>
            </w:pPr>
            <w:r>
              <w:tab/>
            </w:r>
            <w:r>
              <w:tab/>
              <w:t>Sleep(0);</w:t>
            </w:r>
          </w:p>
          <w:p w14:paraId="25171DB4" w14:textId="77777777" w:rsidR="00F93479" w:rsidRDefault="00F93479" w:rsidP="00F93479">
            <w:pPr>
              <w:pStyle w:val="3-"/>
              <w:rPr>
                <w:rFonts w:hint="eastAsia"/>
              </w:rPr>
            </w:pPr>
            <w:r>
              <w:rPr>
                <w:rFonts w:hint="eastAsia"/>
              </w:rPr>
              <w:lastRenderedPageBreak/>
              <w:tab/>
              <w:t>//</w:t>
            </w:r>
            <w:r>
              <w:rPr>
                <w:rFonts w:hint="eastAsia"/>
              </w:rPr>
              <w:tab/>
              <w:t>//スレッド切り替え</w:t>
            </w:r>
          </w:p>
          <w:p w14:paraId="02DB3831" w14:textId="77777777" w:rsidR="00F93479" w:rsidRDefault="00F93479" w:rsidP="00F93479">
            <w:pPr>
              <w:pStyle w:val="3-"/>
              <w:rPr>
                <w:rFonts w:hint="eastAsia"/>
              </w:rPr>
            </w:pPr>
            <w:r>
              <w:rPr>
                <w:rFonts w:hint="eastAsia"/>
              </w:rPr>
              <w:tab/>
              <w:t>//</w:t>
            </w:r>
            <w:r>
              <w:rPr>
                <w:rFonts w:hint="eastAsia"/>
              </w:rPr>
              <w:tab/>
              <w:t>SwitchToThread();//OSに任せて再スケジューリング</w:t>
            </w:r>
          </w:p>
          <w:p w14:paraId="2F077350" w14:textId="77777777" w:rsidR="00F93479" w:rsidRDefault="00F93479" w:rsidP="00F93479">
            <w:pPr>
              <w:pStyle w:val="3-"/>
              <w:rPr>
                <w:rFonts w:hint="eastAsia"/>
              </w:rPr>
            </w:pPr>
            <w:r>
              <w:rPr>
                <w:rFonts w:hint="eastAsia"/>
              </w:rPr>
              <w:tab/>
              <w:t>//</w:t>
            </w:r>
            <w:r>
              <w:rPr>
                <w:rFonts w:hint="eastAsia"/>
              </w:rPr>
              <w:tab/>
              <w:t>Yield();//廃止</w:t>
            </w:r>
          </w:p>
          <w:p w14:paraId="4BDF90CB" w14:textId="77777777" w:rsidR="00F93479" w:rsidRDefault="00F93479" w:rsidP="00F93479">
            <w:pPr>
              <w:pStyle w:val="3-"/>
            </w:pPr>
            <w:r>
              <w:tab/>
              <w:t>}</w:t>
            </w:r>
          </w:p>
          <w:p w14:paraId="5AC28639" w14:textId="77777777" w:rsidR="00F93479" w:rsidRDefault="00F93479" w:rsidP="00F93479">
            <w:pPr>
              <w:pStyle w:val="3-"/>
            </w:pPr>
          </w:p>
          <w:p w14:paraId="73A427AC" w14:textId="77777777" w:rsidR="00F93479" w:rsidRDefault="00F93479" w:rsidP="00F93479">
            <w:pPr>
              <w:pStyle w:val="3-"/>
              <w:rPr>
                <w:rFonts w:hint="eastAsia"/>
              </w:rPr>
            </w:pPr>
            <w:r>
              <w:rPr>
                <w:rFonts w:hint="eastAsia"/>
              </w:rPr>
              <w:tab/>
              <w:t>//終了</w:t>
            </w:r>
          </w:p>
          <w:p w14:paraId="7B92F20F" w14:textId="77777777" w:rsidR="00F93479" w:rsidRDefault="00F93479" w:rsidP="00F93479">
            <w:pPr>
              <w:pStyle w:val="3-"/>
            </w:pPr>
            <w:r>
              <w:tab/>
              <w:t>printf("- end:%s -\n", name);</w:t>
            </w:r>
          </w:p>
          <w:p w14:paraId="4F5D1DF6" w14:textId="77777777" w:rsidR="00F93479" w:rsidRDefault="00F93479" w:rsidP="00F93479">
            <w:pPr>
              <w:pStyle w:val="3-"/>
            </w:pPr>
            <w:r>
              <w:tab/>
              <w:t>fflush(stdout);</w:t>
            </w:r>
          </w:p>
          <w:p w14:paraId="42535197" w14:textId="77777777" w:rsidR="00F93479" w:rsidRDefault="00F93479" w:rsidP="00F93479">
            <w:pPr>
              <w:pStyle w:val="3-"/>
            </w:pPr>
            <w:r>
              <w:tab/>
              <w:t>return 0;</w:t>
            </w:r>
          </w:p>
          <w:p w14:paraId="116DE4ED" w14:textId="77777777" w:rsidR="00F93479" w:rsidRDefault="00F93479" w:rsidP="00F93479">
            <w:pPr>
              <w:pStyle w:val="3-"/>
            </w:pPr>
            <w:r>
              <w:t>}</w:t>
            </w:r>
          </w:p>
          <w:p w14:paraId="3FF40E1F" w14:textId="77777777" w:rsidR="00F93479" w:rsidRDefault="00F93479" w:rsidP="00F93479">
            <w:pPr>
              <w:pStyle w:val="3-"/>
            </w:pPr>
          </w:p>
          <w:p w14:paraId="10CE93AE" w14:textId="77777777" w:rsidR="00F93479" w:rsidRDefault="00F93479" w:rsidP="00F93479">
            <w:pPr>
              <w:pStyle w:val="3-"/>
              <w:rPr>
                <w:rFonts w:hint="eastAsia"/>
              </w:rPr>
            </w:pPr>
            <w:r>
              <w:rPr>
                <w:rFonts w:hint="eastAsia"/>
              </w:rPr>
              <w:t>//テスト</w:t>
            </w:r>
          </w:p>
          <w:p w14:paraId="60043A93" w14:textId="77777777" w:rsidR="00F93479" w:rsidRDefault="00F93479" w:rsidP="00F93479">
            <w:pPr>
              <w:pStyle w:val="3-"/>
            </w:pPr>
            <w:r>
              <w:t>int main(const int argc, const char* argv[])</w:t>
            </w:r>
          </w:p>
          <w:p w14:paraId="1D47F45E" w14:textId="77777777" w:rsidR="00F93479" w:rsidRDefault="00F93479" w:rsidP="00F93479">
            <w:pPr>
              <w:pStyle w:val="3-"/>
            </w:pPr>
            <w:r>
              <w:t>{</w:t>
            </w:r>
          </w:p>
          <w:p w14:paraId="6C768141" w14:textId="77777777" w:rsidR="00F93479" w:rsidRDefault="00F93479" w:rsidP="00F93479">
            <w:pPr>
              <w:pStyle w:val="3-"/>
              <w:rPr>
                <w:rFonts w:hint="eastAsia"/>
              </w:rPr>
            </w:pPr>
            <w:r>
              <w:rPr>
                <w:rFonts w:hint="eastAsia"/>
              </w:rPr>
              <w:tab/>
              <w:t>//クリティカルセクション初期化</w:t>
            </w:r>
          </w:p>
          <w:p w14:paraId="194982EB" w14:textId="77777777" w:rsidR="00F93479" w:rsidRDefault="00F93479" w:rsidP="00F93479">
            <w:pPr>
              <w:pStyle w:val="3-"/>
            </w:pPr>
            <w:r>
              <w:tab/>
              <w:t>InitializeCriticalSection(&amp;s_criticalSection);</w:t>
            </w:r>
          </w:p>
          <w:p w14:paraId="34301EDB" w14:textId="77777777" w:rsidR="00F93479" w:rsidRDefault="00F93479" w:rsidP="00F93479">
            <w:pPr>
              <w:pStyle w:val="3-"/>
              <w:rPr>
                <w:rFonts w:hint="eastAsia"/>
              </w:rPr>
            </w:pPr>
            <w:r>
              <w:rPr>
                <w:rFonts w:hint="eastAsia"/>
              </w:rPr>
              <w:t>//</w:t>
            </w:r>
            <w:r>
              <w:rPr>
                <w:rFonts w:hint="eastAsia"/>
              </w:rPr>
              <w:tab/>
              <w:t>InitializeCriticalSectionAndSpinCount(&amp;s_criticalSection, 1000);//スピンロックカウント数を指定する場合（スピンロック後に待機する）：マルチプロセッサシステム専用</w:t>
            </w:r>
          </w:p>
          <w:p w14:paraId="351C74DA" w14:textId="77777777" w:rsidR="00F93479" w:rsidRDefault="00F93479" w:rsidP="00F93479">
            <w:pPr>
              <w:pStyle w:val="3-"/>
            </w:pPr>
          </w:p>
          <w:p w14:paraId="1FBB9901" w14:textId="77777777" w:rsidR="00F93479" w:rsidRDefault="00F93479" w:rsidP="00F93479">
            <w:pPr>
              <w:pStyle w:val="3-"/>
              <w:rPr>
                <w:rFonts w:hint="eastAsia"/>
              </w:rPr>
            </w:pPr>
            <w:r>
              <w:rPr>
                <w:rFonts w:hint="eastAsia"/>
              </w:rPr>
              <w:tab/>
              <w:t>//スレッド作成</w:t>
            </w:r>
          </w:p>
          <w:p w14:paraId="7AE96B9D" w14:textId="77777777" w:rsidR="00F93479" w:rsidRDefault="00F93479" w:rsidP="00F93479">
            <w:pPr>
              <w:pStyle w:val="3-"/>
            </w:pPr>
            <w:r>
              <w:tab/>
              <w:t>static const int THREAD_NUM = 3;</w:t>
            </w:r>
          </w:p>
          <w:p w14:paraId="67D26556" w14:textId="77777777" w:rsidR="00F93479" w:rsidRDefault="00F93479" w:rsidP="00F93479">
            <w:pPr>
              <w:pStyle w:val="3-"/>
            </w:pPr>
            <w:r>
              <w:tab/>
              <w:t>unsigned int tid[THREAD_NUM] = {};</w:t>
            </w:r>
          </w:p>
          <w:p w14:paraId="0D868576" w14:textId="77777777" w:rsidR="00F93479" w:rsidRDefault="00F93479" w:rsidP="00F93479">
            <w:pPr>
              <w:pStyle w:val="3-"/>
            </w:pPr>
            <w:r>
              <w:tab/>
              <w:t>HANDLE hThread[THREAD_NUM] =</w:t>
            </w:r>
          </w:p>
          <w:p w14:paraId="7CBAC4F3" w14:textId="77777777" w:rsidR="00F93479" w:rsidRDefault="00F93479" w:rsidP="00F93479">
            <w:pPr>
              <w:pStyle w:val="3-"/>
            </w:pPr>
            <w:r>
              <w:tab/>
              <w:t>{</w:t>
            </w:r>
          </w:p>
          <w:p w14:paraId="24228A40" w14:textId="77777777" w:rsidR="00F93479" w:rsidRDefault="00F93479" w:rsidP="00F93479">
            <w:pPr>
              <w:pStyle w:val="3-"/>
              <w:rPr>
                <w:rFonts w:hint="eastAsia"/>
              </w:rPr>
            </w:pPr>
            <w:r>
              <w:rPr>
                <w:rFonts w:hint="eastAsia"/>
              </w:rPr>
              <w:tab/>
            </w:r>
            <w:r>
              <w:rPr>
                <w:rFonts w:hint="eastAsia"/>
              </w:rPr>
              <w:tab/>
              <w:t>(HANDLE)_beginthreadex(nullptr, 0, threadFunc, "太郎", 0, &amp;tid[0]),</w:t>
            </w:r>
          </w:p>
          <w:p w14:paraId="5C1E8959" w14:textId="77777777" w:rsidR="00F93479" w:rsidRDefault="00F93479" w:rsidP="00F93479">
            <w:pPr>
              <w:pStyle w:val="3-"/>
              <w:rPr>
                <w:rFonts w:hint="eastAsia"/>
              </w:rPr>
            </w:pPr>
            <w:r>
              <w:rPr>
                <w:rFonts w:hint="eastAsia"/>
              </w:rPr>
              <w:tab/>
            </w:r>
            <w:r>
              <w:rPr>
                <w:rFonts w:hint="eastAsia"/>
              </w:rPr>
              <w:tab/>
              <w:t>(HANDLE)_beginthreadex(nullptr, 0, threadFunc, "次郎", 0, &amp;tid[1]),</w:t>
            </w:r>
          </w:p>
          <w:p w14:paraId="1A87FBD8" w14:textId="77777777" w:rsidR="00F93479" w:rsidRDefault="00F93479" w:rsidP="00F93479">
            <w:pPr>
              <w:pStyle w:val="3-"/>
              <w:rPr>
                <w:rFonts w:hint="eastAsia"/>
              </w:rPr>
            </w:pPr>
            <w:r>
              <w:rPr>
                <w:rFonts w:hint="eastAsia"/>
              </w:rPr>
              <w:tab/>
            </w:r>
            <w:r>
              <w:rPr>
                <w:rFonts w:hint="eastAsia"/>
              </w:rPr>
              <w:tab/>
              <w:t>(HANDLE)_beginthreadex(nullptr, 0, threadFunc, "三郎", 0, &amp;tid[2])</w:t>
            </w:r>
          </w:p>
          <w:p w14:paraId="6DD53F25" w14:textId="77777777" w:rsidR="00F93479" w:rsidRDefault="00F93479" w:rsidP="00F93479">
            <w:pPr>
              <w:pStyle w:val="3-"/>
            </w:pPr>
            <w:r>
              <w:tab/>
              <w:t>};</w:t>
            </w:r>
          </w:p>
          <w:p w14:paraId="28E458B1" w14:textId="77777777" w:rsidR="00F93479" w:rsidRDefault="00F93479" w:rsidP="00F93479">
            <w:pPr>
              <w:pStyle w:val="3-"/>
            </w:pPr>
            <w:r>
              <w:tab/>
            </w:r>
          </w:p>
          <w:p w14:paraId="5B2B47A7" w14:textId="77777777" w:rsidR="00F93479" w:rsidRDefault="00F93479" w:rsidP="00F93479">
            <w:pPr>
              <w:pStyle w:val="3-"/>
              <w:rPr>
                <w:rFonts w:hint="eastAsia"/>
              </w:rPr>
            </w:pPr>
            <w:r>
              <w:rPr>
                <w:rFonts w:hint="eastAsia"/>
              </w:rPr>
              <w:tab/>
              <w:t>//スレッド終了待ち</w:t>
            </w:r>
          </w:p>
          <w:p w14:paraId="2668CB34" w14:textId="77777777" w:rsidR="00F93479" w:rsidRDefault="00F93479" w:rsidP="00F93479">
            <w:pPr>
              <w:pStyle w:val="3-"/>
            </w:pPr>
            <w:r>
              <w:tab/>
              <w:t>WaitForMultipleObjects(THREAD_NUM, hThread, true, INFINITE);</w:t>
            </w:r>
          </w:p>
          <w:p w14:paraId="1D485532" w14:textId="77777777" w:rsidR="00F93479" w:rsidRDefault="00F93479" w:rsidP="00F93479">
            <w:pPr>
              <w:pStyle w:val="3-"/>
            </w:pPr>
          </w:p>
          <w:p w14:paraId="7AF927B1" w14:textId="77777777" w:rsidR="00F93479" w:rsidRDefault="00F93479" w:rsidP="00F93479">
            <w:pPr>
              <w:pStyle w:val="3-"/>
              <w:rPr>
                <w:rFonts w:hint="eastAsia"/>
              </w:rPr>
            </w:pPr>
            <w:r>
              <w:rPr>
                <w:rFonts w:hint="eastAsia"/>
              </w:rPr>
              <w:tab/>
              <w:t>//スレッドハンドルクローズ</w:t>
            </w:r>
          </w:p>
          <w:p w14:paraId="4374AAE9" w14:textId="77777777" w:rsidR="00F93479" w:rsidRDefault="00F93479" w:rsidP="00F93479">
            <w:pPr>
              <w:pStyle w:val="3-"/>
            </w:pPr>
            <w:r>
              <w:tab/>
              <w:t>for (int i = 0; i &lt; THREAD_NUM; ++i)</w:t>
            </w:r>
          </w:p>
          <w:p w14:paraId="6DCD7EFD" w14:textId="77777777" w:rsidR="00F93479" w:rsidRDefault="00F93479" w:rsidP="00F93479">
            <w:pPr>
              <w:pStyle w:val="3-"/>
            </w:pPr>
            <w:r>
              <w:tab/>
              <w:t>{</w:t>
            </w:r>
          </w:p>
          <w:p w14:paraId="7F8DA1A6" w14:textId="77777777" w:rsidR="00F93479" w:rsidRDefault="00F93479" w:rsidP="00F93479">
            <w:pPr>
              <w:pStyle w:val="3-"/>
            </w:pPr>
            <w:r>
              <w:tab/>
            </w:r>
            <w:r>
              <w:tab/>
              <w:t>CloseHandle(hThread[i]);</w:t>
            </w:r>
          </w:p>
          <w:p w14:paraId="777F5350" w14:textId="77777777" w:rsidR="00F93479" w:rsidRDefault="00F93479" w:rsidP="00F93479">
            <w:pPr>
              <w:pStyle w:val="3-"/>
            </w:pPr>
            <w:r>
              <w:tab/>
              <w:t>}</w:t>
            </w:r>
          </w:p>
          <w:p w14:paraId="6AAC278F" w14:textId="77777777" w:rsidR="00F93479" w:rsidRDefault="00F93479" w:rsidP="00F93479">
            <w:pPr>
              <w:pStyle w:val="3-"/>
            </w:pPr>
          </w:p>
          <w:p w14:paraId="697690C2" w14:textId="77777777" w:rsidR="00F93479" w:rsidRDefault="00F93479" w:rsidP="00F93479">
            <w:pPr>
              <w:pStyle w:val="3-"/>
              <w:rPr>
                <w:rFonts w:hint="eastAsia"/>
              </w:rPr>
            </w:pPr>
            <w:r>
              <w:rPr>
                <w:rFonts w:hint="eastAsia"/>
              </w:rPr>
              <w:tab/>
              <w:t>//クリティカルセクションの取得と解放を大量に実行して時間を計測</w:t>
            </w:r>
          </w:p>
          <w:p w14:paraId="049C4D54" w14:textId="77777777" w:rsidR="00F93479" w:rsidRDefault="00F93479" w:rsidP="00F93479">
            <w:pPr>
              <w:pStyle w:val="3-"/>
            </w:pPr>
            <w:r>
              <w:tab/>
              <w:t>{</w:t>
            </w:r>
          </w:p>
          <w:p w14:paraId="7B4F43BD" w14:textId="77777777" w:rsidR="00F93479" w:rsidRDefault="00F93479" w:rsidP="00F93479">
            <w:pPr>
              <w:pStyle w:val="3-"/>
            </w:pPr>
            <w:r>
              <w:tab/>
            </w:r>
            <w:r>
              <w:tab/>
              <w:t>LARGE_INTEGER freq;</w:t>
            </w:r>
          </w:p>
          <w:p w14:paraId="2AE69AA7" w14:textId="77777777" w:rsidR="00F93479" w:rsidRDefault="00F93479" w:rsidP="00F93479">
            <w:pPr>
              <w:pStyle w:val="3-"/>
            </w:pPr>
            <w:r>
              <w:tab/>
            </w:r>
            <w:r>
              <w:tab/>
              <w:t>QueryPerformanceFrequency(&amp;freq);</w:t>
            </w:r>
          </w:p>
          <w:p w14:paraId="6BC7CF35" w14:textId="77777777" w:rsidR="00F93479" w:rsidRDefault="00F93479" w:rsidP="00F93479">
            <w:pPr>
              <w:pStyle w:val="3-"/>
            </w:pPr>
            <w:r>
              <w:tab/>
            </w:r>
            <w:r>
              <w:tab/>
              <w:t>LARGE_INTEGER begin;</w:t>
            </w:r>
          </w:p>
          <w:p w14:paraId="6B651C96" w14:textId="77777777" w:rsidR="00F93479" w:rsidRDefault="00F93479" w:rsidP="00F93479">
            <w:pPr>
              <w:pStyle w:val="3-"/>
            </w:pPr>
            <w:r>
              <w:tab/>
            </w:r>
            <w:r>
              <w:tab/>
              <w:t>QueryPerformanceCounter(&amp;begin);</w:t>
            </w:r>
          </w:p>
          <w:p w14:paraId="21069BE8" w14:textId="77777777" w:rsidR="00F93479" w:rsidRDefault="00F93479" w:rsidP="00F93479">
            <w:pPr>
              <w:pStyle w:val="3-"/>
            </w:pPr>
            <w:r>
              <w:tab/>
            </w:r>
            <w:r>
              <w:tab/>
              <w:t>static const int TEST_TIMES = 10000000;</w:t>
            </w:r>
          </w:p>
          <w:p w14:paraId="1597DF09" w14:textId="77777777" w:rsidR="00F93479" w:rsidRDefault="00F93479" w:rsidP="00F93479">
            <w:pPr>
              <w:pStyle w:val="3-"/>
            </w:pPr>
            <w:r>
              <w:tab/>
            </w:r>
            <w:r>
              <w:tab/>
              <w:t>for (int i = 0; i &lt; TEST_TIMES; ++i)</w:t>
            </w:r>
          </w:p>
          <w:p w14:paraId="7E54283E" w14:textId="77777777" w:rsidR="00F93479" w:rsidRDefault="00F93479" w:rsidP="00F93479">
            <w:pPr>
              <w:pStyle w:val="3-"/>
            </w:pPr>
            <w:r>
              <w:tab/>
            </w:r>
            <w:r>
              <w:tab/>
              <w:t>{</w:t>
            </w:r>
          </w:p>
          <w:p w14:paraId="7D98D9C4" w14:textId="77777777" w:rsidR="00F93479" w:rsidRDefault="00F93479" w:rsidP="00F93479">
            <w:pPr>
              <w:pStyle w:val="3-"/>
            </w:pPr>
            <w:r>
              <w:tab/>
            </w:r>
            <w:r>
              <w:tab/>
            </w:r>
            <w:r>
              <w:tab/>
              <w:t>EnterCriticalSection(&amp;s_criticalSection);</w:t>
            </w:r>
          </w:p>
          <w:p w14:paraId="6BE72F28" w14:textId="77777777" w:rsidR="00F93479" w:rsidRDefault="00F93479" w:rsidP="00F93479">
            <w:pPr>
              <w:pStyle w:val="3-"/>
            </w:pPr>
            <w:r>
              <w:tab/>
            </w:r>
            <w:r>
              <w:tab/>
            </w:r>
            <w:r>
              <w:tab/>
              <w:t>LeaveCriticalSection(&amp;s_criticalSection);</w:t>
            </w:r>
          </w:p>
          <w:p w14:paraId="1F091495" w14:textId="77777777" w:rsidR="00F93479" w:rsidRDefault="00F93479" w:rsidP="00F93479">
            <w:pPr>
              <w:pStyle w:val="3-"/>
            </w:pPr>
            <w:r>
              <w:tab/>
            </w:r>
            <w:r>
              <w:tab/>
              <w:t>}</w:t>
            </w:r>
          </w:p>
          <w:p w14:paraId="3A676621" w14:textId="77777777" w:rsidR="00F93479" w:rsidRDefault="00F93479" w:rsidP="00F93479">
            <w:pPr>
              <w:pStyle w:val="3-"/>
            </w:pPr>
            <w:r>
              <w:tab/>
            </w:r>
            <w:r>
              <w:tab/>
              <w:t>LARGE_INTEGER end;</w:t>
            </w:r>
          </w:p>
          <w:p w14:paraId="2BC5DD33" w14:textId="77777777" w:rsidR="00F93479" w:rsidRDefault="00F93479" w:rsidP="00F93479">
            <w:pPr>
              <w:pStyle w:val="3-"/>
            </w:pPr>
            <w:r>
              <w:tab/>
            </w:r>
            <w:r>
              <w:tab/>
              <w:t>QueryPerformanceCounter(&amp;end);</w:t>
            </w:r>
          </w:p>
          <w:p w14:paraId="60C3C5DE" w14:textId="77777777" w:rsidR="00F93479" w:rsidRDefault="00F93479" w:rsidP="00F93479">
            <w:pPr>
              <w:pStyle w:val="3-"/>
            </w:pPr>
            <w:r>
              <w:tab/>
            </w:r>
            <w:r>
              <w:tab/>
              <w:t>float duration = static_cast&lt;float&gt;(static_cast&lt;double&gt;(end.QuadPart - begin.QuadPart) / static_cast&lt;double&gt;(freq.QuadPart));</w:t>
            </w:r>
          </w:p>
          <w:p w14:paraId="518AB568" w14:textId="77777777" w:rsidR="00F93479" w:rsidRDefault="00F93479" w:rsidP="00F93479">
            <w:pPr>
              <w:pStyle w:val="3-"/>
            </w:pPr>
            <w:r>
              <w:tab/>
            </w:r>
            <w:r>
              <w:tab/>
              <w:t>printf("Critical Section * %d = %.6f sec\n", TEST_TIMES, duration);</w:t>
            </w:r>
          </w:p>
          <w:p w14:paraId="515E35DD" w14:textId="77777777" w:rsidR="00F93479" w:rsidRDefault="00F93479" w:rsidP="00F93479">
            <w:pPr>
              <w:pStyle w:val="3-"/>
            </w:pPr>
            <w:r>
              <w:tab/>
              <w:t>}</w:t>
            </w:r>
          </w:p>
          <w:p w14:paraId="26454C62" w14:textId="77777777" w:rsidR="00F93479" w:rsidRDefault="00F93479" w:rsidP="00F93479">
            <w:pPr>
              <w:pStyle w:val="3-"/>
            </w:pPr>
          </w:p>
          <w:p w14:paraId="4B90110F" w14:textId="77777777" w:rsidR="00F93479" w:rsidRDefault="00F93479" w:rsidP="00F93479">
            <w:pPr>
              <w:pStyle w:val="3-"/>
              <w:rPr>
                <w:rFonts w:hint="eastAsia"/>
              </w:rPr>
            </w:pPr>
            <w:r>
              <w:rPr>
                <w:rFonts w:hint="eastAsia"/>
              </w:rPr>
              <w:tab/>
              <w:t>//クリティカルセクション破棄</w:t>
            </w:r>
          </w:p>
          <w:p w14:paraId="70EB54E6" w14:textId="77777777" w:rsidR="00F93479" w:rsidRDefault="00F93479" w:rsidP="00F93479">
            <w:pPr>
              <w:pStyle w:val="3-"/>
            </w:pPr>
            <w:r>
              <w:tab/>
              <w:t>DeleteCriticalSection(&amp;s_criticalSection);</w:t>
            </w:r>
          </w:p>
          <w:p w14:paraId="0F24DD57" w14:textId="77777777" w:rsidR="00F93479" w:rsidRDefault="00F93479" w:rsidP="00F93479">
            <w:pPr>
              <w:pStyle w:val="3-"/>
            </w:pPr>
          </w:p>
          <w:p w14:paraId="144C07BC" w14:textId="77777777" w:rsidR="00F93479" w:rsidRDefault="00F93479" w:rsidP="00F93479">
            <w:pPr>
              <w:pStyle w:val="3-"/>
            </w:pPr>
            <w:r>
              <w:tab/>
              <w:t>return EXIT_SUCCESS;</w:t>
            </w:r>
          </w:p>
          <w:p w14:paraId="29273D6D" w14:textId="2C44C264" w:rsidR="00DE3BF2" w:rsidRPr="00F93479" w:rsidRDefault="00F93479" w:rsidP="00F93479">
            <w:pPr>
              <w:pStyle w:val="3-"/>
              <w:rPr>
                <w:rFonts w:hint="eastAsia"/>
              </w:rPr>
            </w:pPr>
            <w:r>
              <w:t>}</w:t>
            </w:r>
          </w:p>
        </w:tc>
      </w:tr>
    </w:tbl>
    <w:p w14:paraId="115EF6D5" w14:textId="77777777" w:rsidR="00DE3BF2" w:rsidRPr="00DE3BF2" w:rsidRDefault="00DE3BF2" w:rsidP="009324B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E3BF2" w14:paraId="64A21C9B" w14:textId="77777777" w:rsidTr="000A1665">
        <w:tc>
          <w:tcPr>
            <w:tcW w:w="8494" w:type="dxa"/>
          </w:tcPr>
          <w:p w14:paraId="077DC40A" w14:textId="77777777" w:rsidR="00F93479" w:rsidRPr="00F93479" w:rsidRDefault="00F93479" w:rsidP="00F93479">
            <w:pPr>
              <w:pStyle w:val="3-"/>
              <w:rPr>
                <w:rFonts w:hint="eastAsia"/>
                <w:color w:val="auto"/>
              </w:rPr>
            </w:pPr>
            <w:r w:rsidRPr="00F93479">
              <w:rPr>
                <w:rFonts w:hint="eastAsia"/>
                <w:color w:val="auto"/>
              </w:rPr>
              <w:t>- begin:太郎 -</w:t>
            </w:r>
          </w:p>
          <w:p w14:paraId="7ED66335" w14:textId="77777777" w:rsidR="00F93479" w:rsidRPr="00F93479" w:rsidRDefault="00F93479" w:rsidP="00F93479">
            <w:pPr>
              <w:pStyle w:val="3-"/>
              <w:rPr>
                <w:rFonts w:hint="eastAsia"/>
                <w:color w:val="auto"/>
              </w:rPr>
            </w:pPr>
            <w:r w:rsidRPr="00F93479">
              <w:rPr>
                <w:rFonts w:hint="eastAsia"/>
                <w:color w:val="auto"/>
              </w:rPr>
              <w:lastRenderedPageBreak/>
              <w:t>太郎: [BEFORE] commonData=0, tlsData=0</w:t>
            </w:r>
          </w:p>
          <w:p w14:paraId="01A8F593" w14:textId="77777777" w:rsidR="00F93479" w:rsidRPr="00F93479" w:rsidRDefault="00F93479" w:rsidP="00F93479">
            <w:pPr>
              <w:pStyle w:val="3-"/>
              <w:rPr>
                <w:rFonts w:hint="eastAsia"/>
                <w:color w:val="auto"/>
              </w:rPr>
            </w:pPr>
            <w:r w:rsidRPr="00F93479">
              <w:rPr>
                <w:rFonts w:hint="eastAsia"/>
                <w:color w:val="auto"/>
              </w:rPr>
              <w:t>- begin:次郎 -</w:t>
            </w:r>
          </w:p>
          <w:p w14:paraId="49E1ABB1" w14:textId="77777777" w:rsidR="00F93479" w:rsidRPr="00F93479" w:rsidRDefault="00F93479" w:rsidP="00F93479">
            <w:pPr>
              <w:pStyle w:val="3-"/>
              <w:rPr>
                <w:rFonts w:hint="eastAsia"/>
                <w:color w:val="auto"/>
              </w:rPr>
            </w:pPr>
            <w:r w:rsidRPr="00F93479">
              <w:rPr>
                <w:rFonts w:hint="eastAsia"/>
                <w:color w:val="auto"/>
              </w:rPr>
              <w:t>- begin:三郎 -</w:t>
            </w:r>
          </w:p>
          <w:p w14:paraId="71849458" w14:textId="77777777" w:rsidR="00F93479" w:rsidRPr="00F93479" w:rsidRDefault="00F93479" w:rsidP="00F93479">
            <w:pPr>
              <w:pStyle w:val="3-"/>
              <w:rPr>
                <w:rFonts w:hint="eastAsia"/>
                <w:color w:val="auto"/>
              </w:rPr>
            </w:pPr>
            <w:r w:rsidRPr="00F93479">
              <w:rPr>
                <w:rFonts w:hint="eastAsia"/>
                <w:color w:val="auto"/>
              </w:rPr>
              <w:t>太郎: [AFTER]  commonData=1, tlsData=1</w:t>
            </w:r>
          </w:p>
          <w:p w14:paraId="063BE09E" w14:textId="77777777" w:rsidR="00F93479" w:rsidRPr="00F93479" w:rsidRDefault="00F93479" w:rsidP="00F93479">
            <w:pPr>
              <w:pStyle w:val="3-"/>
              <w:rPr>
                <w:rFonts w:hint="eastAsia"/>
                <w:color w:val="auto"/>
              </w:rPr>
            </w:pPr>
            <w:r w:rsidRPr="00F93479">
              <w:rPr>
                <w:rFonts w:hint="eastAsia"/>
                <w:color w:val="auto"/>
              </w:rPr>
              <w:t>太郎: [BEFORE] commonData=1, tlsData=1</w:t>
            </w:r>
          </w:p>
          <w:p w14:paraId="4224CF8F" w14:textId="77777777" w:rsidR="00F93479" w:rsidRPr="00F93479" w:rsidRDefault="00F93479" w:rsidP="00F93479">
            <w:pPr>
              <w:pStyle w:val="3-"/>
              <w:rPr>
                <w:rFonts w:hint="eastAsia"/>
                <w:color w:val="auto"/>
              </w:rPr>
            </w:pPr>
            <w:r w:rsidRPr="00F93479">
              <w:rPr>
                <w:rFonts w:hint="eastAsia"/>
                <w:color w:val="auto"/>
              </w:rPr>
              <w:t>太郎: [AFTER]  commonData=2, tlsData=2</w:t>
            </w:r>
          </w:p>
          <w:p w14:paraId="193B89B4" w14:textId="77777777" w:rsidR="00F93479" w:rsidRPr="00F93479" w:rsidRDefault="00F93479" w:rsidP="00F93479">
            <w:pPr>
              <w:pStyle w:val="3-"/>
              <w:rPr>
                <w:rFonts w:hint="eastAsia"/>
                <w:color w:val="auto"/>
              </w:rPr>
            </w:pPr>
            <w:r w:rsidRPr="00F93479">
              <w:rPr>
                <w:rFonts w:hint="eastAsia"/>
                <w:color w:val="auto"/>
              </w:rPr>
              <w:t>太郎: [BEFORE] commonData=2, tlsData=2</w:t>
            </w:r>
          </w:p>
          <w:p w14:paraId="1C1E6F52" w14:textId="77777777" w:rsidR="00F93479" w:rsidRPr="00F93479" w:rsidRDefault="00F93479" w:rsidP="00F93479">
            <w:pPr>
              <w:pStyle w:val="3-"/>
              <w:rPr>
                <w:rFonts w:hint="eastAsia"/>
                <w:color w:val="auto"/>
              </w:rPr>
            </w:pPr>
            <w:r w:rsidRPr="00F93479">
              <w:rPr>
                <w:rFonts w:hint="eastAsia"/>
                <w:color w:val="auto"/>
              </w:rPr>
              <w:t>太郎: [AFTER]  commonData=3, tlsData=3</w:t>
            </w:r>
          </w:p>
          <w:p w14:paraId="56A167B7" w14:textId="77777777" w:rsidR="00F93479" w:rsidRPr="00F93479" w:rsidRDefault="00F93479" w:rsidP="00F93479">
            <w:pPr>
              <w:pStyle w:val="3-"/>
              <w:rPr>
                <w:rFonts w:hint="eastAsia"/>
                <w:color w:val="auto"/>
              </w:rPr>
            </w:pPr>
            <w:r w:rsidRPr="00F93479">
              <w:rPr>
                <w:rFonts w:hint="eastAsia"/>
                <w:color w:val="auto"/>
              </w:rPr>
              <w:t>- end:太郎 -</w:t>
            </w:r>
          </w:p>
          <w:p w14:paraId="0914C9E6" w14:textId="77777777" w:rsidR="00F93479" w:rsidRPr="00F93479" w:rsidRDefault="00F93479" w:rsidP="00F93479">
            <w:pPr>
              <w:pStyle w:val="3-"/>
              <w:rPr>
                <w:rFonts w:hint="eastAsia"/>
                <w:color w:val="auto"/>
              </w:rPr>
            </w:pPr>
            <w:r w:rsidRPr="00F93479">
              <w:rPr>
                <w:rFonts w:hint="eastAsia"/>
                <w:color w:val="auto"/>
              </w:rPr>
              <w:t>次郎: [BEFORE] commonData=3, tlsData=0</w:t>
            </w:r>
          </w:p>
          <w:p w14:paraId="7D923E0A" w14:textId="77777777" w:rsidR="00F93479" w:rsidRPr="00F93479" w:rsidRDefault="00F93479" w:rsidP="00F93479">
            <w:pPr>
              <w:pStyle w:val="3-"/>
              <w:rPr>
                <w:rFonts w:hint="eastAsia"/>
                <w:color w:val="auto"/>
              </w:rPr>
            </w:pPr>
            <w:r w:rsidRPr="00F93479">
              <w:rPr>
                <w:rFonts w:hint="eastAsia"/>
                <w:color w:val="auto"/>
              </w:rPr>
              <w:t>次郎: [AFTER]  commonData=4, tlsData=1</w:t>
            </w:r>
          </w:p>
          <w:p w14:paraId="6E62FC64" w14:textId="77777777" w:rsidR="00F93479" w:rsidRPr="00F93479" w:rsidRDefault="00F93479" w:rsidP="00F93479">
            <w:pPr>
              <w:pStyle w:val="3-"/>
              <w:rPr>
                <w:rFonts w:hint="eastAsia"/>
                <w:color w:val="auto"/>
              </w:rPr>
            </w:pPr>
            <w:r w:rsidRPr="00F93479">
              <w:rPr>
                <w:rFonts w:hint="eastAsia"/>
                <w:color w:val="auto"/>
              </w:rPr>
              <w:t>次郎: [BEFORE] commonData=4, tlsData=1</w:t>
            </w:r>
          </w:p>
          <w:p w14:paraId="667984C8" w14:textId="77777777" w:rsidR="00F93479" w:rsidRPr="00F93479" w:rsidRDefault="00F93479" w:rsidP="00F93479">
            <w:pPr>
              <w:pStyle w:val="3-"/>
              <w:rPr>
                <w:rFonts w:hint="eastAsia"/>
                <w:color w:val="auto"/>
              </w:rPr>
            </w:pPr>
            <w:r w:rsidRPr="00F93479">
              <w:rPr>
                <w:rFonts w:hint="eastAsia"/>
                <w:color w:val="auto"/>
              </w:rPr>
              <w:t>次郎: [AFTER]  commonData=5, tlsData=2</w:t>
            </w:r>
          </w:p>
          <w:p w14:paraId="5EE7E19E" w14:textId="77777777" w:rsidR="00F93479" w:rsidRPr="00F93479" w:rsidRDefault="00F93479" w:rsidP="00F93479">
            <w:pPr>
              <w:pStyle w:val="3-"/>
              <w:rPr>
                <w:rFonts w:hint="eastAsia"/>
                <w:color w:val="auto"/>
              </w:rPr>
            </w:pPr>
            <w:r w:rsidRPr="00F93479">
              <w:rPr>
                <w:rFonts w:hint="eastAsia"/>
                <w:color w:val="auto"/>
              </w:rPr>
              <w:t>次郎: [BEFORE] commonData=5, tlsData=2</w:t>
            </w:r>
          </w:p>
          <w:p w14:paraId="00C758FF" w14:textId="77777777" w:rsidR="00F93479" w:rsidRPr="00F93479" w:rsidRDefault="00F93479" w:rsidP="00F93479">
            <w:pPr>
              <w:pStyle w:val="3-"/>
              <w:rPr>
                <w:rFonts w:hint="eastAsia"/>
                <w:color w:val="auto"/>
              </w:rPr>
            </w:pPr>
            <w:r w:rsidRPr="00F93479">
              <w:rPr>
                <w:rFonts w:hint="eastAsia"/>
                <w:color w:val="auto"/>
              </w:rPr>
              <w:t>次郎: [AFTER]  commonData=6, tlsData=3</w:t>
            </w:r>
          </w:p>
          <w:p w14:paraId="7AADE601" w14:textId="77777777" w:rsidR="00F93479" w:rsidRPr="00F93479" w:rsidRDefault="00F93479" w:rsidP="00F93479">
            <w:pPr>
              <w:pStyle w:val="3-"/>
              <w:rPr>
                <w:rFonts w:hint="eastAsia"/>
                <w:color w:val="auto"/>
              </w:rPr>
            </w:pPr>
            <w:r w:rsidRPr="00F93479">
              <w:rPr>
                <w:rFonts w:hint="eastAsia"/>
                <w:color w:val="auto"/>
              </w:rPr>
              <w:t>- end:次郎 -</w:t>
            </w:r>
          </w:p>
          <w:p w14:paraId="7C5DBD7B" w14:textId="77777777" w:rsidR="00F93479" w:rsidRPr="00F93479" w:rsidRDefault="00F93479" w:rsidP="00F93479">
            <w:pPr>
              <w:pStyle w:val="3-"/>
              <w:rPr>
                <w:rFonts w:hint="eastAsia"/>
                <w:color w:val="auto"/>
              </w:rPr>
            </w:pPr>
            <w:r w:rsidRPr="00F93479">
              <w:rPr>
                <w:rFonts w:hint="eastAsia"/>
                <w:color w:val="auto"/>
              </w:rPr>
              <w:t>三郎: [BEFORE] commonData=6, tlsData=0</w:t>
            </w:r>
          </w:p>
          <w:p w14:paraId="333B0C7F" w14:textId="77777777" w:rsidR="00F93479" w:rsidRPr="00F93479" w:rsidRDefault="00F93479" w:rsidP="00F93479">
            <w:pPr>
              <w:pStyle w:val="3-"/>
              <w:rPr>
                <w:rFonts w:hint="eastAsia"/>
                <w:color w:val="auto"/>
              </w:rPr>
            </w:pPr>
            <w:r w:rsidRPr="00F93479">
              <w:rPr>
                <w:rFonts w:hint="eastAsia"/>
                <w:color w:val="auto"/>
              </w:rPr>
              <w:t>三郎: [AFTER]  commonData=7, tlsData=1</w:t>
            </w:r>
          </w:p>
          <w:p w14:paraId="7B5B44DE" w14:textId="77777777" w:rsidR="00F93479" w:rsidRPr="00F93479" w:rsidRDefault="00F93479" w:rsidP="00F93479">
            <w:pPr>
              <w:pStyle w:val="3-"/>
              <w:rPr>
                <w:rFonts w:hint="eastAsia"/>
                <w:color w:val="auto"/>
              </w:rPr>
            </w:pPr>
            <w:r w:rsidRPr="00F93479">
              <w:rPr>
                <w:rFonts w:hint="eastAsia"/>
                <w:color w:val="auto"/>
              </w:rPr>
              <w:t>三郎: [BEFORE] commonData=7, tlsData=1</w:t>
            </w:r>
          </w:p>
          <w:p w14:paraId="776DE597" w14:textId="77777777" w:rsidR="00F93479" w:rsidRPr="00F93479" w:rsidRDefault="00F93479" w:rsidP="00F93479">
            <w:pPr>
              <w:pStyle w:val="3-"/>
              <w:rPr>
                <w:rFonts w:hint="eastAsia"/>
                <w:color w:val="auto"/>
              </w:rPr>
            </w:pPr>
            <w:r w:rsidRPr="00F93479">
              <w:rPr>
                <w:rFonts w:hint="eastAsia"/>
                <w:color w:val="auto"/>
              </w:rPr>
              <w:t>三郎: [AFTER]  commonData=8, tlsData=2</w:t>
            </w:r>
          </w:p>
          <w:p w14:paraId="4E0DD641" w14:textId="77777777" w:rsidR="00F93479" w:rsidRPr="00F93479" w:rsidRDefault="00F93479" w:rsidP="00F93479">
            <w:pPr>
              <w:pStyle w:val="3-"/>
              <w:rPr>
                <w:rFonts w:hint="eastAsia"/>
                <w:color w:val="auto"/>
              </w:rPr>
            </w:pPr>
            <w:r w:rsidRPr="00F93479">
              <w:rPr>
                <w:rFonts w:hint="eastAsia"/>
                <w:color w:val="auto"/>
              </w:rPr>
              <w:t>三郎: [BEFORE] commonData=8, tlsData=2</w:t>
            </w:r>
          </w:p>
          <w:p w14:paraId="03E153F5" w14:textId="77777777" w:rsidR="00F93479" w:rsidRPr="00F93479" w:rsidRDefault="00F93479" w:rsidP="00F93479">
            <w:pPr>
              <w:pStyle w:val="3-"/>
              <w:rPr>
                <w:rFonts w:hint="eastAsia"/>
                <w:color w:val="auto"/>
              </w:rPr>
            </w:pPr>
            <w:r w:rsidRPr="00F93479">
              <w:rPr>
                <w:rFonts w:hint="eastAsia"/>
                <w:color w:val="auto"/>
              </w:rPr>
              <w:t>三郎: [AFTER]  commonData=9, tlsData=3</w:t>
            </w:r>
          </w:p>
          <w:p w14:paraId="765E9765" w14:textId="77777777" w:rsidR="00F93479" w:rsidRPr="00F93479" w:rsidRDefault="00F93479" w:rsidP="00F93479">
            <w:pPr>
              <w:pStyle w:val="3-"/>
              <w:rPr>
                <w:rFonts w:hint="eastAsia"/>
                <w:color w:val="auto"/>
              </w:rPr>
            </w:pPr>
            <w:r w:rsidRPr="00F93479">
              <w:rPr>
                <w:rFonts w:hint="eastAsia"/>
                <w:color w:val="auto"/>
              </w:rPr>
              <w:t>- end:三郎 -</w:t>
            </w:r>
          </w:p>
          <w:p w14:paraId="033007A6" w14:textId="25E30324" w:rsidR="00DE3BF2" w:rsidRPr="00DD51B6" w:rsidRDefault="00F93479" w:rsidP="00F93479">
            <w:pPr>
              <w:pStyle w:val="3-"/>
            </w:pPr>
            <w:r w:rsidRPr="00F93479">
              <w:rPr>
                <w:color w:val="auto"/>
              </w:rPr>
              <w:t>Critical Section * 10000000 = 0.197762 sec</w:t>
            </w:r>
          </w:p>
        </w:tc>
      </w:tr>
    </w:tbl>
    <w:p w14:paraId="07A60261" w14:textId="0771BAB6" w:rsidR="009B1E84" w:rsidRDefault="009B1E84" w:rsidP="009B1E84">
      <w:pPr>
        <w:pStyle w:val="2"/>
      </w:pPr>
      <w:r>
        <w:rPr>
          <w:rFonts w:hint="eastAsia"/>
        </w:rPr>
        <w:lastRenderedPageBreak/>
        <w:t>変数操作による排他制御</w:t>
      </w:r>
    </w:p>
    <w:p w14:paraId="06B5F239" w14:textId="77777777" w:rsidR="009B1E84" w:rsidRDefault="009B1E84" w:rsidP="009B1E84">
      <w:pPr>
        <w:pStyle w:val="a9"/>
        <w:ind w:firstLine="283"/>
      </w:pPr>
      <w:r>
        <w:rPr>
          <w:rFonts w:hint="eastAsia"/>
        </w:rPr>
        <w:t>最初に誤ったサンプルとして普通の変数によるロック制御の方法を示した。</w:t>
      </w:r>
    </w:p>
    <w:p w14:paraId="0D1A23EA" w14:textId="19091DAA" w:rsidR="009B1E84" w:rsidRDefault="009B1E84" w:rsidP="009B1E84">
      <w:pPr>
        <w:pStyle w:val="a9"/>
        <w:ind w:firstLine="283"/>
      </w:pPr>
      <w:r>
        <w:rPr>
          <w:rFonts w:hint="eastAsia"/>
        </w:rPr>
        <w:t>この誤りを正して、自前の変数操作で排他制御を行うことを再考する。</w:t>
      </w:r>
    </w:p>
    <w:p w14:paraId="4F11E668" w14:textId="0BE5BC33" w:rsidR="00815623" w:rsidRDefault="009B1E84" w:rsidP="00815623">
      <w:pPr>
        <w:pStyle w:val="2"/>
      </w:pPr>
      <w:r>
        <w:rPr>
          <w:rFonts w:hint="eastAsia"/>
        </w:rPr>
        <w:t>変数操作による排他制御：</w:t>
      </w:r>
      <w:r w:rsidR="00815623">
        <w:rPr>
          <w:rFonts w:hint="eastAsia"/>
        </w:rPr>
        <w:t>volatile</w:t>
      </w:r>
      <w:r w:rsidR="00815623">
        <w:rPr>
          <w:rFonts w:hint="eastAsia"/>
        </w:rPr>
        <w:t>型変数</w:t>
      </w:r>
      <w:r>
        <w:rPr>
          <w:rFonts w:hint="eastAsia"/>
        </w:rPr>
        <w:t>（誤ったロック）</w:t>
      </w:r>
    </w:p>
    <w:p w14:paraId="1735109F" w14:textId="77777777" w:rsidR="00815623" w:rsidRDefault="00815623" w:rsidP="009B1E84">
      <w:pPr>
        <w:pStyle w:val="a9"/>
        <w:spacing w:beforeLines="50" w:before="180"/>
        <w:ind w:firstLine="283"/>
      </w:pPr>
      <w:r>
        <w:t>前述の「スレッド間の変数操作の失敗」で説明している通り、</w:t>
      </w:r>
      <w:r>
        <w:t>v</w:t>
      </w:r>
      <w:r>
        <w:rPr>
          <w:rFonts w:hint="eastAsia"/>
        </w:rPr>
        <w:t xml:space="preserve">olatile </w:t>
      </w:r>
      <w:r>
        <w:t>型は、コンパイラによる変数操作の最適化を禁止し、スレッド間で変数の状態を確実に共有できるようにする。</w:t>
      </w:r>
    </w:p>
    <w:p w14:paraId="69CB5D74" w14:textId="2F84F6E2" w:rsidR="00815623" w:rsidRDefault="00815623" w:rsidP="00815623">
      <w:pPr>
        <w:pStyle w:val="a9"/>
        <w:ind w:firstLine="283"/>
        <w:rPr>
          <w:rFonts w:hint="eastAsia"/>
        </w:rPr>
      </w:pPr>
      <w:r>
        <w:t>しかし、</w:t>
      </w:r>
      <w:r>
        <w:rPr>
          <w:rFonts w:hint="eastAsia"/>
        </w:rPr>
        <w:t>volatile</w:t>
      </w:r>
      <w:r>
        <w:rPr>
          <w:rFonts w:hint="eastAsia"/>
        </w:rPr>
        <w:t>型はあくまでもコンパイルの仕方の指定である。</w:t>
      </w:r>
      <w:r>
        <w:t>アトミック操作を保証する</w:t>
      </w:r>
      <w:r w:rsidR="009B1E84">
        <w:t>ものではないため、結局うまくいかない。</w:t>
      </w:r>
    </w:p>
    <w:p w14:paraId="0E3B69B2" w14:textId="77777777" w:rsidR="00815623" w:rsidRDefault="00815623" w:rsidP="00815623">
      <w:pPr>
        <w:pStyle w:val="3"/>
      </w:pPr>
      <w:r>
        <w:t>Win32API</w:t>
      </w:r>
      <w:r>
        <w:rPr>
          <w:rFonts w:hint="eastAsia"/>
        </w:rPr>
        <w:t>版</w:t>
      </w:r>
    </w:p>
    <w:p w14:paraId="24A4FA4A" w14:textId="6B1F1C98" w:rsidR="009B1E84" w:rsidRDefault="00815623" w:rsidP="009B1E84">
      <w:pPr>
        <w:pStyle w:val="aa"/>
        <w:ind w:left="447" w:firstLine="283"/>
      </w:pPr>
      <w:r>
        <w:t>スレッド作成と処理時間計測に</w:t>
      </w:r>
      <w:r>
        <w:rPr>
          <w:rFonts w:hint="eastAsia"/>
        </w:rPr>
        <w:t>Win32</w:t>
      </w:r>
      <w:r>
        <w:t>API</w:t>
      </w:r>
      <w:r>
        <w:rPr>
          <w:rFonts w:hint="eastAsia"/>
        </w:rPr>
        <w:t>を用いる。</w:t>
      </w:r>
      <w:r w:rsidR="009B1E84">
        <w:rPr>
          <w:rFonts w:hint="eastAsia"/>
        </w:rPr>
        <w:t>ロック制御はスタティック変数によるフラグで行う。</w:t>
      </w:r>
      <w:r w:rsidR="00144E47">
        <w:rPr>
          <w:rFonts w:hint="eastAsia"/>
        </w:rPr>
        <w:t>最初のサンプルとの違いは、変数「</w:t>
      </w:r>
      <w:r w:rsidR="00144E47">
        <w:rPr>
          <w:rFonts w:hint="eastAsia"/>
        </w:rPr>
        <w:t>s_lock</w:t>
      </w:r>
      <w:r w:rsidR="00144E47">
        <w:rPr>
          <w:rFonts w:hint="eastAsia"/>
        </w:rPr>
        <w:t>」の型宣言のみである。</w:t>
      </w:r>
    </w:p>
    <w:p w14:paraId="6822B109" w14:textId="034C0B7C" w:rsidR="009B1E84" w:rsidRDefault="009B1E84" w:rsidP="009B1E84">
      <w:pPr>
        <w:pStyle w:val="aa"/>
        <w:keepNext/>
        <w:widowControl/>
        <w:spacing w:beforeLines="50" w:before="180"/>
        <w:ind w:leftChars="203" w:left="447" w:hangingChars="10" w:hanging="21"/>
      </w:pPr>
      <w:r>
        <w:rPr>
          <w:rFonts w:hint="eastAsia"/>
        </w:rPr>
        <w:t>（</w:t>
      </w:r>
      <w:r>
        <w:rPr>
          <w:rFonts w:hint="eastAsia"/>
        </w:rPr>
        <w:t>Win32API</w:t>
      </w:r>
      <w:r>
        <w:rPr>
          <w:rFonts w:hint="eastAsia"/>
        </w:rPr>
        <w:t>版）</w:t>
      </w:r>
      <w:r>
        <w:rPr>
          <w:rFonts w:hint="eastAsia"/>
        </w:rPr>
        <w:t>volatile</w:t>
      </w:r>
      <w:r>
        <w:rPr>
          <w:rFonts w:hint="eastAsia"/>
        </w:rPr>
        <w:t>型変数によるロック制御のサンプル：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815623" w14:paraId="0DFB6A07" w14:textId="77777777" w:rsidTr="00A42DD8">
        <w:tc>
          <w:tcPr>
            <w:tcW w:w="8494" w:type="dxa"/>
          </w:tcPr>
          <w:p w14:paraId="2C711522" w14:textId="77777777" w:rsidR="00144E47" w:rsidRDefault="00144E47" w:rsidP="00144E47">
            <w:pPr>
              <w:pStyle w:val="3-"/>
            </w:pPr>
            <w:r>
              <w:t>#include &lt;stdio.h&gt;</w:t>
            </w:r>
          </w:p>
          <w:p w14:paraId="09447B98" w14:textId="77777777" w:rsidR="00144E47" w:rsidRDefault="00144E47" w:rsidP="00144E47">
            <w:pPr>
              <w:pStyle w:val="3-"/>
            </w:pPr>
            <w:r>
              <w:t>#include &lt;stdlib.h&gt;</w:t>
            </w:r>
          </w:p>
          <w:p w14:paraId="23461936" w14:textId="77777777" w:rsidR="00144E47" w:rsidRDefault="00144E47" w:rsidP="00144E47">
            <w:pPr>
              <w:pStyle w:val="3-"/>
            </w:pPr>
          </w:p>
          <w:p w14:paraId="5341FFC9" w14:textId="77777777" w:rsidR="00144E47" w:rsidRDefault="00144E47" w:rsidP="00144E47">
            <w:pPr>
              <w:pStyle w:val="3-"/>
            </w:pPr>
            <w:r>
              <w:t>#include &lt;Windows.h&gt;</w:t>
            </w:r>
          </w:p>
          <w:p w14:paraId="25FEB3B0" w14:textId="77777777" w:rsidR="00144E47" w:rsidRDefault="00144E47" w:rsidP="00144E47">
            <w:pPr>
              <w:pStyle w:val="3-"/>
            </w:pPr>
            <w:r>
              <w:lastRenderedPageBreak/>
              <w:t>#include &lt;Process.h&gt;</w:t>
            </w:r>
          </w:p>
          <w:p w14:paraId="37402F78" w14:textId="77777777" w:rsidR="00144E47" w:rsidRDefault="00144E47" w:rsidP="00144E47">
            <w:pPr>
              <w:pStyle w:val="3-"/>
            </w:pPr>
          </w:p>
          <w:p w14:paraId="3469E1D7" w14:textId="77777777" w:rsidR="00144E47" w:rsidRDefault="00144E47" w:rsidP="00144E47">
            <w:pPr>
              <w:pStyle w:val="3-"/>
              <w:rPr>
                <w:rFonts w:hint="eastAsia"/>
              </w:rPr>
            </w:pPr>
            <w:r>
              <w:rPr>
                <w:rFonts w:hint="eastAsia"/>
              </w:rPr>
              <w:t>//ロック取得用volatile変数</w:t>
            </w:r>
          </w:p>
          <w:p w14:paraId="5D09C760" w14:textId="77777777" w:rsidR="00144E47" w:rsidRDefault="00144E47" w:rsidP="00144E47">
            <w:pPr>
              <w:pStyle w:val="3-"/>
            </w:pPr>
            <w:r>
              <w:t>static volatile int s_lock = 0;</w:t>
            </w:r>
          </w:p>
          <w:p w14:paraId="5B3298A5" w14:textId="77777777" w:rsidR="00144E47" w:rsidRDefault="00144E47" w:rsidP="00144E47">
            <w:pPr>
              <w:pStyle w:val="3-"/>
            </w:pPr>
          </w:p>
          <w:p w14:paraId="3F16EBED" w14:textId="77777777" w:rsidR="00144E47" w:rsidRDefault="00144E47" w:rsidP="00144E47">
            <w:pPr>
              <w:pStyle w:val="3-"/>
              <w:rPr>
                <w:rFonts w:hint="eastAsia"/>
              </w:rPr>
            </w:pPr>
            <w:r>
              <w:rPr>
                <w:rFonts w:hint="eastAsia"/>
              </w:rPr>
              <w:t>//共有データ</w:t>
            </w:r>
          </w:p>
          <w:p w14:paraId="6D65B1D8" w14:textId="77777777" w:rsidR="00144E47" w:rsidRDefault="00144E47" w:rsidP="00144E47">
            <w:pPr>
              <w:pStyle w:val="3-"/>
            </w:pPr>
            <w:r>
              <w:t>static int s_commonData = 0;</w:t>
            </w:r>
          </w:p>
          <w:p w14:paraId="7164A7FF" w14:textId="77777777" w:rsidR="00144E47" w:rsidRDefault="00144E47" w:rsidP="00144E47">
            <w:pPr>
              <w:pStyle w:val="3-"/>
            </w:pPr>
          </w:p>
          <w:p w14:paraId="3D8DDDA5" w14:textId="77777777" w:rsidR="00144E47" w:rsidRDefault="00144E47" w:rsidP="00144E47">
            <w:pPr>
              <w:pStyle w:val="3-"/>
              <w:rPr>
                <w:rFonts w:hint="eastAsia"/>
              </w:rPr>
            </w:pPr>
            <w:r>
              <w:rPr>
                <w:rFonts w:hint="eastAsia"/>
              </w:rPr>
              <w:t>//スレッド固有データ</w:t>
            </w:r>
          </w:p>
          <w:p w14:paraId="067CCE19" w14:textId="77777777" w:rsidR="00144E47" w:rsidRDefault="00144E47" w:rsidP="00144E47">
            <w:pPr>
              <w:pStyle w:val="3-"/>
            </w:pPr>
            <w:r>
              <w:t>__declspec(thread) int s_tlsData = 0;</w:t>
            </w:r>
          </w:p>
          <w:p w14:paraId="7CFB4FAC" w14:textId="77777777" w:rsidR="00144E47" w:rsidRDefault="00144E47" w:rsidP="00144E47">
            <w:pPr>
              <w:pStyle w:val="3-"/>
            </w:pPr>
          </w:p>
          <w:p w14:paraId="502C7B56" w14:textId="77777777" w:rsidR="00144E47" w:rsidRDefault="00144E47" w:rsidP="00144E47">
            <w:pPr>
              <w:pStyle w:val="3-"/>
              <w:rPr>
                <w:rFonts w:hint="eastAsia"/>
              </w:rPr>
            </w:pPr>
            <w:r>
              <w:rPr>
                <w:rFonts w:hint="eastAsia"/>
              </w:rPr>
              <w:t>//スレッド</w:t>
            </w:r>
          </w:p>
          <w:p w14:paraId="558463D7" w14:textId="77777777" w:rsidR="00144E47" w:rsidRDefault="00144E47" w:rsidP="00144E47">
            <w:pPr>
              <w:pStyle w:val="3-"/>
            </w:pPr>
            <w:r>
              <w:t>unsigned int WINAPI threadFunc(void* param_p)</w:t>
            </w:r>
          </w:p>
          <w:p w14:paraId="52F70187" w14:textId="77777777" w:rsidR="00144E47" w:rsidRDefault="00144E47" w:rsidP="00144E47">
            <w:pPr>
              <w:pStyle w:val="3-"/>
            </w:pPr>
            <w:r>
              <w:t>{</w:t>
            </w:r>
          </w:p>
          <w:p w14:paraId="69026A63" w14:textId="77777777" w:rsidR="00144E47" w:rsidRDefault="00144E47" w:rsidP="00144E47">
            <w:pPr>
              <w:pStyle w:val="3-"/>
              <w:rPr>
                <w:rFonts w:hint="eastAsia"/>
              </w:rPr>
            </w:pPr>
            <w:r>
              <w:rPr>
                <w:rFonts w:hint="eastAsia"/>
              </w:rPr>
              <w:tab/>
              <w:t>//パラメータ受け取り</w:t>
            </w:r>
          </w:p>
          <w:p w14:paraId="1CB849B5" w14:textId="77777777" w:rsidR="00144E47" w:rsidRDefault="00144E47" w:rsidP="00144E47">
            <w:pPr>
              <w:pStyle w:val="3-"/>
            </w:pPr>
            <w:r>
              <w:tab/>
              <w:t>const char* name = static_cast&lt;const char*&gt;(param_p);</w:t>
            </w:r>
          </w:p>
          <w:p w14:paraId="64F07440" w14:textId="77777777" w:rsidR="00144E47" w:rsidRDefault="00144E47" w:rsidP="00144E47">
            <w:pPr>
              <w:pStyle w:val="3-"/>
            </w:pPr>
          </w:p>
          <w:p w14:paraId="77A8B0BC" w14:textId="77777777" w:rsidR="00144E47" w:rsidRDefault="00144E47" w:rsidP="00144E47">
            <w:pPr>
              <w:pStyle w:val="3-"/>
              <w:rPr>
                <w:rFonts w:hint="eastAsia"/>
              </w:rPr>
            </w:pPr>
            <w:r>
              <w:rPr>
                <w:rFonts w:hint="eastAsia"/>
              </w:rPr>
              <w:tab/>
              <w:t>//開始</w:t>
            </w:r>
          </w:p>
          <w:p w14:paraId="1D91154F" w14:textId="77777777" w:rsidR="00144E47" w:rsidRDefault="00144E47" w:rsidP="00144E47">
            <w:pPr>
              <w:pStyle w:val="3-"/>
            </w:pPr>
            <w:r>
              <w:tab/>
              <w:t>printf("- begin:%s -\n", name);</w:t>
            </w:r>
          </w:p>
          <w:p w14:paraId="61EB38A9" w14:textId="77777777" w:rsidR="00144E47" w:rsidRDefault="00144E47" w:rsidP="00144E47">
            <w:pPr>
              <w:pStyle w:val="3-"/>
            </w:pPr>
            <w:r>
              <w:tab/>
              <w:t>fflush(stdout);</w:t>
            </w:r>
          </w:p>
          <w:p w14:paraId="17E997BE" w14:textId="77777777" w:rsidR="00144E47" w:rsidRDefault="00144E47" w:rsidP="00144E47">
            <w:pPr>
              <w:pStyle w:val="3-"/>
            </w:pPr>
          </w:p>
          <w:p w14:paraId="776F2086" w14:textId="77777777" w:rsidR="00144E47" w:rsidRDefault="00144E47" w:rsidP="00144E47">
            <w:pPr>
              <w:pStyle w:val="3-"/>
              <w:rPr>
                <w:rFonts w:hint="eastAsia"/>
              </w:rPr>
            </w:pPr>
            <w:r>
              <w:rPr>
                <w:rFonts w:hint="eastAsia"/>
              </w:rPr>
              <w:tab/>
              <w:t>//処理</w:t>
            </w:r>
          </w:p>
          <w:p w14:paraId="7D3F9FF9" w14:textId="77777777" w:rsidR="00144E47" w:rsidRDefault="00144E47" w:rsidP="00144E47">
            <w:pPr>
              <w:pStyle w:val="3-"/>
            </w:pPr>
            <w:r>
              <w:tab/>
              <w:t>for (int i = 0; i &lt; 3; ++i)</w:t>
            </w:r>
          </w:p>
          <w:p w14:paraId="0CE917DC" w14:textId="77777777" w:rsidR="00144E47" w:rsidRDefault="00144E47" w:rsidP="00144E47">
            <w:pPr>
              <w:pStyle w:val="3-"/>
            </w:pPr>
            <w:r>
              <w:tab/>
              <w:t>{</w:t>
            </w:r>
          </w:p>
          <w:p w14:paraId="654504E6" w14:textId="77777777" w:rsidR="00144E47" w:rsidRDefault="00144E47" w:rsidP="00144E47">
            <w:pPr>
              <w:pStyle w:val="3-"/>
              <w:rPr>
                <w:rFonts w:hint="eastAsia"/>
              </w:rPr>
            </w:pPr>
            <w:r>
              <w:rPr>
                <w:rFonts w:hint="eastAsia"/>
              </w:rPr>
              <w:tab/>
            </w:r>
            <w:r>
              <w:rPr>
                <w:rFonts w:hint="eastAsia"/>
              </w:rPr>
              <w:tab/>
              <w:t>//ロック取得用変数でロック取得待ち</w:t>
            </w:r>
          </w:p>
          <w:p w14:paraId="23D9CB51" w14:textId="77777777" w:rsidR="00144E47" w:rsidRDefault="00144E47" w:rsidP="00144E47">
            <w:pPr>
              <w:pStyle w:val="3-"/>
            </w:pPr>
            <w:r>
              <w:tab/>
            </w:r>
            <w:r>
              <w:tab/>
              <w:t>while (s_lock != 0){} s_lock = 1;</w:t>
            </w:r>
          </w:p>
          <w:p w14:paraId="75599B25" w14:textId="77777777" w:rsidR="00144E47" w:rsidRDefault="00144E47" w:rsidP="00144E47">
            <w:pPr>
              <w:pStyle w:val="3-"/>
            </w:pPr>
          </w:p>
          <w:p w14:paraId="09A1C78A" w14:textId="77777777" w:rsidR="00144E47" w:rsidRDefault="00144E47" w:rsidP="00144E47">
            <w:pPr>
              <w:pStyle w:val="3-"/>
              <w:rPr>
                <w:rFonts w:hint="eastAsia"/>
              </w:rPr>
            </w:pPr>
            <w:r>
              <w:rPr>
                <w:rFonts w:hint="eastAsia"/>
              </w:rPr>
              <w:tab/>
            </w:r>
            <w:r>
              <w:rPr>
                <w:rFonts w:hint="eastAsia"/>
              </w:rPr>
              <w:tab/>
              <w:t>//データ表示（前）</w:t>
            </w:r>
          </w:p>
          <w:p w14:paraId="1E70BE98" w14:textId="77777777" w:rsidR="00144E47" w:rsidRDefault="00144E47" w:rsidP="00144E47">
            <w:pPr>
              <w:pStyle w:val="3-"/>
            </w:pPr>
            <w:r>
              <w:tab/>
            </w:r>
            <w:r>
              <w:tab/>
              <w:t>printf("%s: [BEFORE] commonData=%d, tlsData=%d\n", name, s_commonData, s_tlsData);</w:t>
            </w:r>
          </w:p>
          <w:p w14:paraId="664C8F4E" w14:textId="77777777" w:rsidR="00144E47" w:rsidRDefault="00144E47" w:rsidP="00144E47">
            <w:pPr>
              <w:pStyle w:val="3-"/>
            </w:pPr>
            <w:r>
              <w:tab/>
            </w:r>
            <w:r>
              <w:tab/>
              <w:t>fflush(stdout);</w:t>
            </w:r>
          </w:p>
          <w:p w14:paraId="2222851F" w14:textId="77777777" w:rsidR="00144E47" w:rsidRDefault="00144E47" w:rsidP="00144E47">
            <w:pPr>
              <w:pStyle w:val="3-"/>
            </w:pPr>
          </w:p>
          <w:p w14:paraId="2159AB50" w14:textId="77777777" w:rsidR="00144E47" w:rsidRDefault="00144E47" w:rsidP="00144E47">
            <w:pPr>
              <w:pStyle w:val="3-"/>
              <w:rPr>
                <w:rFonts w:hint="eastAsia"/>
              </w:rPr>
            </w:pPr>
            <w:r>
              <w:rPr>
                <w:rFonts w:hint="eastAsia"/>
              </w:rPr>
              <w:tab/>
            </w:r>
            <w:r>
              <w:rPr>
                <w:rFonts w:hint="eastAsia"/>
              </w:rPr>
              <w:tab/>
              <w:t>//データ取得</w:t>
            </w:r>
          </w:p>
          <w:p w14:paraId="080DE69F" w14:textId="77777777" w:rsidR="00144E47" w:rsidRDefault="00144E47" w:rsidP="00144E47">
            <w:pPr>
              <w:pStyle w:val="3-"/>
            </w:pPr>
            <w:r>
              <w:tab/>
            </w:r>
            <w:r>
              <w:tab/>
              <w:t>int common_data = s_commonData;</w:t>
            </w:r>
          </w:p>
          <w:p w14:paraId="18550AFA" w14:textId="77777777" w:rsidR="00144E47" w:rsidRDefault="00144E47" w:rsidP="00144E47">
            <w:pPr>
              <w:pStyle w:val="3-"/>
            </w:pPr>
            <w:r>
              <w:tab/>
            </w:r>
            <w:r>
              <w:tab/>
              <w:t>int tls_data = s_tlsData;</w:t>
            </w:r>
          </w:p>
          <w:p w14:paraId="1192C88E" w14:textId="77777777" w:rsidR="00144E47" w:rsidRDefault="00144E47" w:rsidP="00144E47">
            <w:pPr>
              <w:pStyle w:val="3-"/>
            </w:pPr>
          </w:p>
          <w:p w14:paraId="472497BF" w14:textId="77777777" w:rsidR="00144E47" w:rsidRDefault="00144E47" w:rsidP="00144E47">
            <w:pPr>
              <w:pStyle w:val="3-"/>
              <w:rPr>
                <w:rFonts w:hint="eastAsia"/>
              </w:rPr>
            </w:pPr>
            <w:r>
              <w:rPr>
                <w:rFonts w:hint="eastAsia"/>
              </w:rPr>
              <w:tab/>
            </w:r>
            <w:r>
              <w:rPr>
                <w:rFonts w:hint="eastAsia"/>
              </w:rPr>
              <w:tab/>
              <w:t>//データ更新</w:t>
            </w:r>
          </w:p>
          <w:p w14:paraId="61DE6203" w14:textId="77777777" w:rsidR="00144E47" w:rsidRDefault="00144E47" w:rsidP="00144E47">
            <w:pPr>
              <w:pStyle w:val="3-"/>
            </w:pPr>
            <w:r>
              <w:tab/>
            </w:r>
            <w:r>
              <w:tab/>
              <w:t>++common_data;</w:t>
            </w:r>
          </w:p>
          <w:p w14:paraId="2B62EEF3" w14:textId="77777777" w:rsidR="00144E47" w:rsidRDefault="00144E47" w:rsidP="00144E47">
            <w:pPr>
              <w:pStyle w:val="3-"/>
            </w:pPr>
            <w:r>
              <w:tab/>
            </w:r>
            <w:r>
              <w:tab/>
              <w:t>++tls_data;</w:t>
            </w:r>
          </w:p>
          <w:p w14:paraId="0D759C4C" w14:textId="77777777" w:rsidR="00144E47" w:rsidRDefault="00144E47" w:rsidP="00144E47">
            <w:pPr>
              <w:pStyle w:val="3-"/>
            </w:pPr>
          </w:p>
          <w:p w14:paraId="73F9D60A" w14:textId="77777777" w:rsidR="00144E47" w:rsidRDefault="00144E47" w:rsidP="00144E47">
            <w:pPr>
              <w:pStyle w:val="3-"/>
              <w:rPr>
                <w:rFonts w:hint="eastAsia"/>
              </w:rPr>
            </w:pPr>
            <w:r>
              <w:rPr>
                <w:rFonts w:hint="eastAsia"/>
              </w:rPr>
              <w:tab/>
            </w:r>
            <w:r>
              <w:rPr>
                <w:rFonts w:hint="eastAsia"/>
              </w:rPr>
              <w:tab/>
              <w:t>//若干ランダムでスリープ（0～4 msec）</w:t>
            </w:r>
          </w:p>
          <w:p w14:paraId="529533F2" w14:textId="77777777" w:rsidR="00144E47" w:rsidRDefault="00144E47" w:rsidP="00144E47">
            <w:pPr>
              <w:pStyle w:val="3-"/>
            </w:pPr>
            <w:r>
              <w:tab/>
            </w:r>
            <w:r>
              <w:tab/>
              <w:t>Sleep(rand() % 5);</w:t>
            </w:r>
          </w:p>
          <w:p w14:paraId="40F69D8F" w14:textId="77777777" w:rsidR="00144E47" w:rsidRDefault="00144E47" w:rsidP="00144E47">
            <w:pPr>
              <w:pStyle w:val="3-"/>
            </w:pPr>
          </w:p>
          <w:p w14:paraId="50075E33" w14:textId="77777777" w:rsidR="00144E47" w:rsidRDefault="00144E47" w:rsidP="00144E47">
            <w:pPr>
              <w:pStyle w:val="3-"/>
              <w:rPr>
                <w:rFonts w:hint="eastAsia"/>
              </w:rPr>
            </w:pPr>
            <w:r>
              <w:rPr>
                <w:rFonts w:hint="eastAsia"/>
              </w:rPr>
              <w:tab/>
            </w:r>
            <w:r>
              <w:rPr>
                <w:rFonts w:hint="eastAsia"/>
              </w:rPr>
              <w:tab/>
              <w:t>//データ書き戻し</w:t>
            </w:r>
          </w:p>
          <w:p w14:paraId="45B5AFE8" w14:textId="77777777" w:rsidR="00144E47" w:rsidRDefault="00144E47" w:rsidP="00144E47">
            <w:pPr>
              <w:pStyle w:val="3-"/>
            </w:pPr>
            <w:r>
              <w:tab/>
            </w:r>
            <w:r>
              <w:tab/>
              <w:t>s_commonData = common_data;</w:t>
            </w:r>
          </w:p>
          <w:p w14:paraId="662A27E7" w14:textId="77777777" w:rsidR="00144E47" w:rsidRDefault="00144E47" w:rsidP="00144E47">
            <w:pPr>
              <w:pStyle w:val="3-"/>
            </w:pPr>
            <w:r>
              <w:tab/>
            </w:r>
            <w:r>
              <w:tab/>
              <w:t>s_tlsData = tls_data;</w:t>
            </w:r>
          </w:p>
          <w:p w14:paraId="7A49B3D6" w14:textId="77777777" w:rsidR="00144E47" w:rsidRDefault="00144E47" w:rsidP="00144E47">
            <w:pPr>
              <w:pStyle w:val="3-"/>
            </w:pPr>
          </w:p>
          <w:p w14:paraId="788520A9" w14:textId="77777777" w:rsidR="00144E47" w:rsidRDefault="00144E47" w:rsidP="00144E47">
            <w:pPr>
              <w:pStyle w:val="3-"/>
              <w:rPr>
                <w:rFonts w:hint="eastAsia"/>
              </w:rPr>
            </w:pPr>
            <w:r>
              <w:rPr>
                <w:rFonts w:hint="eastAsia"/>
              </w:rPr>
              <w:tab/>
            </w:r>
            <w:r>
              <w:rPr>
                <w:rFonts w:hint="eastAsia"/>
              </w:rPr>
              <w:tab/>
              <w:t>//データ表示（後）</w:t>
            </w:r>
          </w:p>
          <w:p w14:paraId="2642E06B" w14:textId="77777777" w:rsidR="00144E47" w:rsidRDefault="00144E47" w:rsidP="00144E47">
            <w:pPr>
              <w:pStyle w:val="3-"/>
            </w:pPr>
            <w:r>
              <w:tab/>
            </w:r>
            <w:r>
              <w:tab/>
              <w:t>printf("%s: [AFTER]  commonData=%d, tlsData=%d\n", name, s_commonData, s_tlsData);</w:t>
            </w:r>
          </w:p>
          <w:p w14:paraId="6EA8276F" w14:textId="77777777" w:rsidR="00144E47" w:rsidRDefault="00144E47" w:rsidP="00144E47">
            <w:pPr>
              <w:pStyle w:val="3-"/>
            </w:pPr>
            <w:r>
              <w:tab/>
            </w:r>
            <w:r>
              <w:tab/>
              <w:t>fflush(stdout);</w:t>
            </w:r>
          </w:p>
          <w:p w14:paraId="43FDC0DD" w14:textId="77777777" w:rsidR="00144E47" w:rsidRDefault="00144E47" w:rsidP="00144E47">
            <w:pPr>
              <w:pStyle w:val="3-"/>
            </w:pPr>
          </w:p>
          <w:p w14:paraId="78DCBBB8" w14:textId="77777777" w:rsidR="00144E47" w:rsidRDefault="00144E47" w:rsidP="00144E47">
            <w:pPr>
              <w:pStyle w:val="3-"/>
              <w:rPr>
                <w:rFonts w:hint="eastAsia"/>
              </w:rPr>
            </w:pPr>
            <w:r>
              <w:rPr>
                <w:rFonts w:hint="eastAsia"/>
              </w:rPr>
              <w:tab/>
            </w:r>
            <w:r>
              <w:rPr>
                <w:rFonts w:hint="eastAsia"/>
              </w:rPr>
              <w:tab/>
              <w:t>//ロック取得用変数でロック解除</w:t>
            </w:r>
          </w:p>
          <w:p w14:paraId="471A6F17" w14:textId="77777777" w:rsidR="00144E47" w:rsidRDefault="00144E47" w:rsidP="00144E47">
            <w:pPr>
              <w:pStyle w:val="3-"/>
            </w:pPr>
            <w:r>
              <w:tab/>
            </w:r>
            <w:r>
              <w:tab/>
              <w:t>s_lock = 0;</w:t>
            </w:r>
          </w:p>
          <w:p w14:paraId="5C2498E6" w14:textId="77777777" w:rsidR="00144E47" w:rsidRDefault="00144E47" w:rsidP="00144E47">
            <w:pPr>
              <w:pStyle w:val="3-"/>
            </w:pPr>
          </w:p>
          <w:p w14:paraId="030A9DB4" w14:textId="77777777" w:rsidR="00144E47" w:rsidRDefault="00144E47" w:rsidP="00144E47">
            <w:pPr>
              <w:pStyle w:val="3-"/>
              <w:rPr>
                <w:rFonts w:hint="eastAsia"/>
              </w:rPr>
            </w:pPr>
            <w:r>
              <w:rPr>
                <w:rFonts w:hint="eastAsia"/>
              </w:rPr>
              <w:tab/>
            </w:r>
            <w:r>
              <w:rPr>
                <w:rFonts w:hint="eastAsia"/>
              </w:rPr>
              <w:tab/>
              <w:t>//スレッド切り替えのためのスリープ</w:t>
            </w:r>
          </w:p>
          <w:p w14:paraId="4950B651" w14:textId="77777777" w:rsidR="00144E47" w:rsidRDefault="00144E47" w:rsidP="00144E47">
            <w:pPr>
              <w:pStyle w:val="3-"/>
            </w:pPr>
            <w:r>
              <w:tab/>
            </w:r>
            <w:r>
              <w:tab/>
              <w:t>Sleep(0);</w:t>
            </w:r>
          </w:p>
          <w:p w14:paraId="386F168C" w14:textId="77777777" w:rsidR="00144E47" w:rsidRDefault="00144E47" w:rsidP="00144E47">
            <w:pPr>
              <w:pStyle w:val="3-"/>
              <w:rPr>
                <w:rFonts w:hint="eastAsia"/>
              </w:rPr>
            </w:pPr>
            <w:r>
              <w:rPr>
                <w:rFonts w:hint="eastAsia"/>
              </w:rPr>
              <w:tab/>
            </w:r>
            <w:r>
              <w:rPr>
                <w:rFonts w:hint="eastAsia"/>
              </w:rPr>
              <w:tab/>
              <w:t>//</w:t>
            </w:r>
            <w:r>
              <w:rPr>
                <w:rFonts w:hint="eastAsia"/>
              </w:rPr>
              <w:tab/>
              <w:t>//スレッド切り替え</w:t>
            </w:r>
          </w:p>
          <w:p w14:paraId="18C0D087" w14:textId="77777777" w:rsidR="00144E47" w:rsidRDefault="00144E47" w:rsidP="00144E47">
            <w:pPr>
              <w:pStyle w:val="3-"/>
              <w:rPr>
                <w:rFonts w:hint="eastAsia"/>
              </w:rPr>
            </w:pPr>
            <w:r>
              <w:rPr>
                <w:rFonts w:hint="eastAsia"/>
              </w:rPr>
              <w:tab/>
            </w:r>
            <w:r>
              <w:rPr>
                <w:rFonts w:hint="eastAsia"/>
              </w:rPr>
              <w:tab/>
              <w:t>//</w:t>
            </w:r>
            <w:r>
              <w:rPr>
                <w:rFonts w:hint="eastAsia"/>
              </w:rPr>
              <w:tab/>
              <w:t>SwitchToThread();//OSに任せて再スケジューリング</w:t>
            </w:r>
          </w:p>
          <w:p w14:paraId="380C9273" w14:textId="77777777" w:rsidR="00144E47" w:rsidRDefault="00144E47" w:rsidP="00144E47">
            <w:pPr>
              <w:pStyle w:val="3-"/>
              <w:rPr>
                <w:rFonts w:hint="eastAsia"/>
              </w:rPr>
            </w:pPr>
            <w:r>
              <w:rPr>
                <w:rFonts w:hint="eastAsia"/>
              </w:rPr>
              <w:tab/>
            </w:r>
            <w:r>
              <w:rPr>
                <w:rFonts w:hint="eastAsia"/>
              </w:rPr>
              <w:tab/>
              <w:t>//</w:t>
            </w:r>
            <w:r>
              <w:rPr>
                <w:rFonts w:hint="eastAsia"/>
              </w:rPr>
              <w:tab/>
              <w:t>Yield();//廃止</w:t>
            </w:r>
          </w:p>
          <w:p w14:paraId="555B2396" w14:textId="77777777" w:rsidR="00144E47" w:rsidRDefault="00144E47" w:rsidP="00144E47">
            <w:pPr>
              <w:pStyle w:val="3-"/>
            </w:pPr>
            <w:r>
              <w:tab/>
              <w:t>}</w:t>
            </w:r>
          </w:p>
          <w:p w14:paraId="24711B38" w14:textId="77777777" w:rsidR="00144E47" w:rsidRDefault="00144E47" w:rsidP="00144E47">
            <w:pPr>
              <w:pStyle w:val="3-"/>
            </w:pPr>
          </w:p>
          <w:p w14:paraId="222DF223" w14:textId="77777777" w:rsidR="00144E47" w:rsidRDefault="00144E47" w:rsidP="00144E47">
            <w:pPr>
              <w:pStyle w:val="3-"/>
              <w:rPr>
                <w:rFonts w:hint="eastAsia"/>
              </w:rPr>
            </w:pPr>
            <w:r>
              <w:rPr>
                <w:rFonts w:hint="eastAsia"/>
              </w:rPr>
              <w:tab/>
              <w:t>//終了</w:t>
            </w:r>
          </w:p>
          <w:p w14:paraId="57AEE46E" w14:textId="77777777" w:rsidR="00144E47" w:rsidRDefault="00144E47" w:rsidP="00144E47">
            <w:pPr>
              <w:pStyle w:val="3-"/>
            </w:pPr>
            <w:r>
              <w:tab/>
              <w:t>printf("- end:%s -\n", name);</w:t>
            </w:r>
          </w:p>
          <w:p w14:paraId="6B7E473F" w14:textId="77777777" w:rsidR="00144E47" w:rsidRDefault="00144E47" w:rsidP="00144E47">
            <w:pPr>
              <w:pStyle w:val="3-"/>
            </w:pPr>
            <w:r>
              <w:tab/>
              <w:t>fflush(stdout);</w:t>
            </w:r>
          </w:p>
          <w:p w14:paraId="66801C51" w14:textId="77777777" w:rsidR="00144E47" w:rsidRDefault="00144E47" w:rsidP="00144E47">
            <w:pPr>
              <w:pStyle w:val="3-"/>
            </w:pPr>
            <w:r>
              <w:tab/>
              <w:t>return 0;</w:t>
            </w:r>
          </w:p>
          <w:p w14:paraId="5BCB46EF" w14:textId="77777777" w:rsidR="00144E47" w:rsidRDefault="00144E47" w:rsidP="00144E47">
            <w:pPr>
              <w:pStyle w:val="3-"/>
            </w:pPr>
            <w:r>
              <w:t>}</w:t>
            </w:r>
          </w:p>
          <w:p w14:paraId="206D342A" w14:textId="77777777" w:rsidR="00144E47" w:rsidRDefault="00144E47" w:rsidP="00144E47">
            <w:pPr>
              <w:pStyle w:val="3-"/>
            </w:pPr>
          </w:p>
          <w:p w14:paraId="1876F3F8" w14:textId="77777777" w:rsidR="00144E47" w:rsidRDefault="00144E47" w:rsidP="00144E47">
            <w:pPr>
              <w:pStyle w:val="3-"/>
              <w:rPr>
                <w:rFonts w:hint="eastAsia"/>
              </w:rPr>
            </w:pPr>
            <w:r>
              <w:rPr>
                <w:rFonts w:hint="eastAsia"/>
              </w:rPr>
              <w:t>//テスト</w:t>
            </w:r>
          </w:p>
          <w:p w14:paraId="267A3A3A" w14:textId="77777777" w:rsidR="00144E47" w:rsidRDefault="00144E47" w:rsidP="00144E47">
            <w:pPr>
              <w:pStyle w:val="3-"/>
            </w:pPr>
            <w:r>
              <w:t>int main(const int argc, const char* argv[])</w:t>
            </w:r>
          </w:p>
          <w:p w14:paraId="3A188156" w14:textId="77777777" w:rsidR="00144E47" w:rsidRDefault="00144E47" w:rsidP="00144E47">
            <w:pPr>
              <w:pStyle w:val="3-"/>
            </w:pPr>
            <w:r>
              <w:t>{</w:t>
            </w:r>
          </w:p>
          <w:p w14:paraId="592697E8" w14:textId="77777777" w:rsidR="00144E47" w:rsidRDefault="00144E47" w:rsidP="00144E47">
            <w:pPr>
              <w:pStyle w:val="3-"/>
              <w:rPr>
                <w:rFonts w:hint="eastAsia"/>
              </w:rPr>
            </w:pPr>
            <w:r>
              <w:rPr>
                <w:rFonts w:hint="eastAsia"/>
              </w:rPr>
              <w:tab/>
              <w:t>//スレッド作成</w:t>
            </w:r>
          </w:p>
          <w:p w14:paraId="389E8D0D" w14:textId="77777777" w:rsidR="00144E47" w:rsidRDefault="00144E47" w:rsidP="00144E47">
            <w:pPr>
              <w:pStyle w:val="3-"/>
            </w:pPr>
            <w:r>
              <w:tab/>
              <w:t>static const int THREAD_NUM = 3;</w:t>
            </w:r>
          </w:p>
          <w:p w14:paraId="35960989" w14:textId="77777777" w:rsidR="00144E47" w:rsidRDefault="00144E47" w:rsidP="00144E47">
            <w:pPr>
              <w:pStyle w:val="3-"/>
            </w:pPr>
            <w:r>
              <w:tab/>
              <w:t>unsigned int tid[THREAD_NUM] = {};</w:t>
            </w:r>
          </w:p>
          <w:p w14:paraId="57F89021" w14:textId="77777777" w:rsidR="00144E47" w:rsidRDefault="00144E47" w:rsidP="00144E47">
            <w:pPr>
              <w:pStyle w:val="3-"/>
            </w:pPr>
            <w:r>
              <w:tab/>
              <w:t>HANDLE hThread[THREAD_NUM] =</w:t>
            </w:r>
          </w:p>
          <w:p w14:paraId="75BE2723" w14:textId="77777777" w:rsidR="00144E47" w:rsidRDefault="00144E47" w:rsidP="00144E47">
            <w:pPr>
              <w:pStyle w:val="3-"/>
            </w:pPr>
            <w:r>
              <w:tab/>
              <w:t>{</w:t>
            </w:r>
          </w:p>
          <w:p w14:paraId="1AF07229" w14:textId="77777777" w:rsidR="00144E47" w:rsidRDefault="00144E47" w:rsidP="00144E47">
            <w:pPr>
              <w:pStyle w:val="3-"/>
              <w:rPr>
                <w:rFonts w:hint="eastAsia"/>
              </w:rPr>
            </w:pPr>
            <w:r>
              <w:rPr>
                <w:rFonts w:hint="eastAsia"/>
              </w:rPr>
              <w:tab/>
            </w:r>
            <w:r>
              <w:rPr>
                <w:rFonts w:hint="eastAsia"/>
              </w:rPr>
              <w:tab/>
              <w:t>(HANDLE)_beginthreadex(nullptr, 0, threadFunc, "太郎", 0, &amp;tid[0]),</w:t>
            </w:r>
          </w:p>
          <w:p w14:paraId="15585FE5" w14:textId="77777777" w:rsidR="00144E47" w:rsidRDefault="00144E47" w:rsidP="00144E47">
            <w:pPr>
              <w:pStyle w:val="3-"/>
              <w:rPr>
                <w:rFonts w:hint="eastAsia"/>
              </w:rPr>
            </w:pPr>
            <w:r>
              <w:rPr>
                <w:rFonts w:hint="eastAsia"/>
              </w:rPr>
              <w:tab/>
            </w:r>
            <w:r>
              <w:rPr>
                <w:rFonts w:hint="eastAsia"/>
              </w:rPr>
              <w:tab/>
              <w:t>(HANDLE)_beginthreadex(nullptr, 0, threadFunc, "次郎", 0, &amp;tid[1]),</w:t>
            </w:r>
          </w:p>
          <w:p w14:paraId="7A63953A" w14:textId="77777777" w:rsidR="00144E47" w:rsidRDefault="00144E47" w:rsidP="00144E47">
            <w:pPr>
              <w:pStyle w:val="3-"/>
              <w:rPr>
                <w:rFonts w:hint="eastAsia"/>
              </w:rPr>
            </w:pPr>
            <w:r>
              <w:rPr>
                <w:rFonts w:hint="eastAsia"/>
              </w:rPr>
              <w:tab/>
            </w:r>
            <w:r>
              <w:rPr>
                <w:rFonts w:hint="eastAsia"/>
              </w:rPr>
              <w:tab/>
              <w:t>(HANDLE)_beginthreadex(nullptr, 0, threadFunc, "三郎", 0, &amp;tid[2])</w:t>
            </w:r>
          </w:p>
          <w:p w14:paraId="5960C562" w14:textId="77777777" w:rsidR="00144E47" w:rsidRDefault="00144E47" w:rsidP="00144E47">
            <w:pPr>
              <w:pStyle w:val="3-"/>
            </w:pPr>
            <w:r>
              <w:tab/>
              <w:t>};</w:t>
            </w:r>
          </w:p>
          <w:p w14:paraId="70812F6B" w14:textId="77777777" w:rsidR="00144E47" w:rsidRDefault="00144E47" w:rsidP="00144E47">
            <w:pPr>
              <w:pStyle w:val="3-"/>
            </w:pPr>
          </w:p>
          <w:p w14:paraId="27050E83" w14:textId="77777777" w:rsidR="00144E47" w:rsidRDefault="00144E47" w:rsidP="00144E47">
            <w:pPr>
              <w:pStyle w:val="3-"/>
              <w:rPr>
                <w:rFonts w:hint="eastAsia"/>
              </w:rPr>
            </w:pPr>
            <w:r>
              <w:rPr>
                <w:rFonts w:hint="eastAsia"/>
              </w:rPr>
              <w:tab/>
              <w:t>//スレッド終了待ち</w:t>
            </w:r>
          </w:p>
          <w:p w14:paraId="080A8E23" w14:textId="77777777" w:rsidR="00144E47" w:rsidRDefault="00144E47" w:rsidP="00144E47">
            <w:pPr>
              <w:pStyle w:val="3-"/>
            </w:pPr>
            <w:r>
              <w:tab/>
              <w:t>WaitForMultipleObjects(THREAD_NUM, hThread, true, INFINITE);</w:t>
            </w:r>
          </w:p>
          <w:p w14:paraId="17FB8053" w14:textId="77777777" w:rsidR="00144E47" w:rsidRDefault="00144E47" w:rsidP="00144E47">
            <w:pPr>
              <w:pStyle w:val="3-"/>
            </w:pPr>
          </w:p>
          <w:p w14:paraId="2676BF0E" w14:textId="77777777" w:rsidR="00144E47" w:rsidRDefault="00144E47" w:rsidP="00144E47">
            <w:pPr>
              <w:pStyle w:val="3-"/>
              <w:rPr>
                <w:rFonts w:hint="eastAsia"/>
              </w:rPr>
            </w:pPr>
            <w:r>
              <w:rPr>
                <w:rFonts w:hint="eastAsia"/>
              </w:rPr>
              <w:tab/>
              <w:t>//スレッドハンドルクローズ</w:t>
            </w:r>
          </w:p>
          <w:p w14:paraId="348C39D4" w14:textId="77777777" w:rsidR="00144E47" w:rsidRDefault="00144E47" w:rsidP="00144E47">
            <w:pPr>
              <w:pStyle w:val="3-"/>
            </w:pPr>
            <w:r>
              <w:tab/>
              <w:t>for (int i = 0; i &lt; THREAD_NUM; ++i)</w:t>
            </w:r>
          </w:p>
          <w:p w14:paraId="02934745" w14:textId="77777777" w:rsidR="00144E47" w:rsidRDefault="00144E47" w:rsidP="00144E47">
            <w:pPr>
              <w:pStyle w:val="3-"/>
            </w:pPr>
            <w:r>
              <w:tab/>
              <w:t>{</w:t>
            </w:r>
          </w:p>
          <w:p w14:paraId="6721DFF5" w14:textId="77777777" w:rsidR="00144E47" w:rsidRDefault="00144E47" w:rsidP="00144E47">
            <w:pPr>
              <w:pStyle w:val="3-"/>
            </w:pPr>
            <w:r>
              <w:tab/>
            </w:r>
            <w:r>
              <w:tab/>
              <w:t>CloseHandle(hThread[i]);</w:t>
            </w:r>
          </w:p>
          <w:p w14:paraId="19999532" w14:textId="77777777" w:rsidR="00144E47" w:rsidRDefault="00144E47" w:rsidP="00144E47">
            <w:pPr>
              <w:pStyle w:val="3-"/>
            </w:pPr>
            <w:r>
              <w:tab/>
              <w:t>}</w:t>
            </w:r>
          </w:p>
          <w:p w14:paraId="33FD6BD1" w14:textId="77777777" w:rsidR="00144E47" w:rsidRDefault="00144E47" w:rsidP="00144E47">
            <w:pPr>
              <w:pStyle w:val="3-"/>
            </w:pPr>
          </w:p>
          <w:p w14:paraId="1C1E03CD" w14:textId="77777777" w:rsidR="00144E47" w:rsidRDefault="00144E47" w:rsidP="00144E47">
            <w:pPr>
              <w:pStyle w:val="3-"/>
              <w:rPr>
                <w:rFonts w:hint="eastAsia"/>
              </w:rPr>
            </w:pPr>
            <w:r>
              <w:rPr>
                <w:rFonts w:hint="eastAsia"/>
              </w:rPr>
              <w:tab/>
              <w:t>//比較用に空ループで時間を計測</w:t>
            </w:r>
          </w:p>
          <w:p w14:paraId="46847EE7" w14:textId="77777777" w:rsidR="00144E47" w:rsidRDefault="00144E47" w:rsidP="00144E47">
            <w:pPr>
              <w:pStyle w:val="3-"/>
            </w:pPr>
            <w:r>
              <w:tab/>
              <w:t>{</w:t>
            </w:r>
          </w:p>
          <w:p w14:paraId="64053CEE" w14:textId="77777777" w:rsidR="00144E47" w:rsidRDefault="00144E47" w:rsidP="00144E47">
            <w:pPr>
              <w:pStyle w:val="3-"/>
            </w:pPr>
            <w:r>
              <w:tab/>
            </w:r>
            <w:r>
              <w:tab/>
              <w:t>LARGE_INTEGER freq;</w:t>
            </w:r>
          </w:p>
          <w:p w14:paraId="37FF6E92" w14:textId="77777777" w:rsidR="00144E47" w:rsidRDefault="00144E47" w:rsidP="00144E47">
            <w:pPr>
              <w:pStyle w:val="3-"/>
            </w:pPr>
            <w:r>
              <w:tab/>
            </w:r>
            <w:r>
              <w:tab/>
              <w:t>QueryPerformanceFrequency(&amp;freq);</w:t>
            </w:r>
          </w:p>
          <w:p w14:paraId="5D41B765" w14:textId="77777777" w:rsidR="00144E47" w:rsidRDefault="00144E47" w:rsidP="00144E47">
            <w:pPr>
              <w:pStyle w:val="3-"/>
            </w:pPr>
            <w:r>
              <w:tab/>
            </w:r>
            <w:r>
              <w:tab/>
              <w:t>LARGE_INTEGER begin;</w:t>
            </w:r>
          </w:p>
          <w:p w14:paraId="3D258E29" w14:textId="77777777" w:rsidR="00144E47" w:rsidRDefault="00144E47" w:rsidP="00144E47">
            <w:pPr>
              <w:pStyle w:val="3-"/>
            </w:pPr>
            <w:r>
              <w:tab/>
            </w:r>
            <w:r>
              <w:tab/>
              <w:t>QueryPerformanceCounter(&amp;begin);</w:t>
            </w:r>
          </w:p>
          <w:p w14:paraId="64CB8705" w14:textId="77777777" w:rsidR="00144E47" w:rsidRDefault="00144E47" w:rsidP="00144E47">
            <w:pPr>
              <w:pStyle w:val="3-"/>
            </w:pPr>
            <w:r>
              <w:tab/>
            </w:r>
            <w:r>
              <w:tab/>
              <w:t>static const int TEST_TIMES = 10000000;</w:t>
            </w:r>
          </w:p>
          <w:p w14:paraId="6F07B9A2" w14:textId="77777777" w:rsidR="00144E47" w:rsidRDefault="00144E47" w:rsidP="00144E47">
            <w:pPr>
              <w:pStyle w:val="3-"/>
            </w:pPr>
            <w:r>
              <w:tab/>
            </w:r>
            <w:r>
              <w:tab/>
              <w:t>for (int i = 0; i &lt; TEST_TIMES; ++i)</w:t>
            </w:r>
          </w:p>
          <w:p w14:paraId="16696E7F" w14:textId="77777777" w:rsidR="00144E47" w:rsidRDefault="00144E47" w:rsidP="00144E47">
            <w:pPr>
              <w:pStyle w:val="3-"/>
            </w:pPr>
            <w:r>
              <w:tab/>
            </w:r>
            <w:r>
              <w:tab/>
              <w:t>{</w:t>
            </w:r>
          </w:p>
          <w:p w14:paraId="65C0AE50" w14:textId="77777777" w:rsidR="00144E47" w:rsidRDefault="00144E47" w:rsidP="00144E47">
            <w:pPr>
              <w:pStyle w:val="3-"/>
            </w:pPr>
            <w:r>
              <w:tab/>
            </w:r>
            <w:r>
              <w:tab/>
            </w:r>
            <w:r>
              <w:tab/>
              <w:t>while (s_lock != 0){} s_lock = 1;</w:t>
            </w:r>
          </w:p>
          <w:p w14:paraId="2BEC2B66" w14:textId="77777777" w:rsidR="00144E47" w:rsidRDefault="00144E47" w:rsidP="00144E47">
            <w:pPr>
              <w:pStyle w:val="3-"/>
            </w:pPr>
            <w:r>
              <w:tab/>
            </w:r>
            <w:r>
              <w:tab/>
            </w:r>
            <w:r>
              <w:tab/>
              <w:t>s_lock = 0;</w:t>
            </w:r>
          </w:p>
          <w:p w14:paraId="1E49B6F5" w14:textId="77777777" w:rsidR="00144E47" w:rsidRDefault="00144E47" w:rsidP="00144E47">
            <w:pPr>
              <w:pStyle w:val="3-"/>
            </w:pPr>
            <w:r>
              <w:tab/>
            </w:r>
            <w:r>
              <w:tab/>
              <w:t>}</w:t>
            </w:r>
          </w:p>
          <w:p w14:paraId="0CFC92C0" w14:textId="77777777" w:rsidR="00144E47" w:rsidRDefault="00144E47" w:rsidP="00144E47">
            <w:pPr>
              <w:pStyle w:val="3-"/>
            </w:pPr>
            <w:r>
              <w:tab/>
            </w:r>
            <w:r>
              <w:tab/>
              <w:t>LARGE_INTEGER end;</w:t>
            </w:r>
          </w:p>
          <w:p w14:paraId="509676A3" w14:textId="77777777" w:rsidR="00144E47" w:rsidRDefault="00144E47" w:rsidP="00144E47">
            <w:pPr>
              <w:pStyle w:val="3-"/>
            </w:pPr>
            <w:r>
              <w:tab/>
            </w:r>
            <w:r>
              <w:tab/>
              <w:t>QueryPerformanceCounter(&amp;end);</w:t>
            </w:r>
          </w:p>
          <w:p w14:paraId="37522F78" w14:textId="77777777" w:rsidR="00144E47" w:rsidRDefault="00144E47" w:rsidP="00144E47">
            <w:pPr>
              <w:pStyle w:val="3-"/>
            </w:pPr>
            <w:r>
              <w:tab/>
            </w:r>
            <w:r>
              <w:tab/>
              <w:t>float duration = static_cast&lt;float&gt;(static_cast&lt;double&gt;(end.QuadPart - begin.QuadPart) / static_cast&lt;double&gt;(freq.QuadPart));</w:t>
            </w:r>
          </w:p>
          <w:p w14:paraId="66F3E9C8" w14:textId="77777777" w:rsidR="00144E47" w:rsidRDefault="00144E47" w:rsidP="00144E47">
            <w:pPr>
              <w:pStyle w:val="3-"/>
            </w:pPr>
            <w:r>
              <w:tab/>
            </w:r>
            <w:r>
              <w:tab/>
              <w:t>printf("Loop * %d = %.6f sec\n", TEST_TIMES, duration);</w:t>
            </w:r>
          </w:p>
          <w:p w14:paraId="365C79AB" w14:textId="77777777" w:rsidR="00144E47" w:rsidRDefault="00144E47" w:rsidP="00144E47">
            <w:pPr>
              <w:pStyle w:val="3-"/>
            </w:pPr>
            <w:r>
              <w:tab/>
              <w:t>}</w:t>
            </w:r>
          </w:p>
          <w:p w14:paraId="14B47110" w14:textId="77777777" w:rsidR="00144E47" w:rsidRDefault="00144E47" w:rsidP="00144E47">
            <w:pPr>
              <w:pStyle w:val="3-"/>
            </w:pPr>
          </w:p>
          <w:p w14:paraId="6962216A" w14:textId="77777777" w:rsidR="00144E47" w:rsidRDefault="00144E47" w:rsidP="00144E47">
            <w:pPr>
              <w:pStyle w:val="3-"/>
            </w:pPr>
            <w:r>
              <w:tab/>
              <w:t>return EXIT_SUCCESS;</w:t>
            </w:r>
          </w:p>
          <w:p w14:paraId="644A35B6" w14:textId="6FACC297" w:rsidR="00815623" w:rsidRPr="00DE3BF2" w:rsidRDefault="00144E47" w:rsidP="00144E47">
            <w:pPr>
              <w:pStyle w:val="3-"/>
              <w:rPr>
                <w:rFonts w:hint="eastAsia"/>
              </w:rPr>
            </w:pPr>
            <w:r>
              <w:t>}</w:t>
            </w:r>
          </w:p>
        </w:tc>
      </w:tr>
    </w:tbl>
    <w:p w14:paraId="011F3908" w14:textId="77777777" w:rsidR="00815623" w:rsidRPr="00DE3BF2" w:rsidRDefault="00815623" w:rsidP="009324B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815623" w14:paraId="74D670EB" w14:textId="77777777" w:rsidTr="00A42DD8">
        <w:tc>
          <w:tcPr>
            <w:tcW w:w="8494" w:type="dxa"/>
          </w:tcPr>
          <w:p w14:paraId="0D169A22" w14:textId="77777777" w:rsidR="00144E47" w:rsidRPr="00144E47" w:rsidRDefault="00144E47" w:rsidP="00144E47">
            <w:pPr>
              <w:pStyle w:val="3-"/>
              <w:rPr>
                <w:rFonts w:hint="eastAsia"/>
                <w:color w:val="auto"/>
              </w:rPr>
            </w:pPr>
            <w:r w:rsidRPr="00144E47">
              <w:rPr>
                <w:rFonts w:hint="eastAsia"/>
                <w:color w:val="auto"/>
              </w:rPr>
              <w:t>- begin:太郎 -</w:t>
            </w:r>
          </w:p>
          <w:p w14:paraId="3723C6E5" w14:textId="77777777" w:rsidR="00144E47" w:rsidRPr="00144E47" w:rsidRDefault="00144E47" w:rsidP="00144E47">
            <w:pPr>
              <w:pStyle w:val="3-"/>
              <w:rPr>
                <w:rFonts w:hint="eastAsia"/>
                <w:color w:val="auto"/>
              </w:rPr>
            </w:pPr>
            <w:r w:rsidRPr="00144E47">
              <w:rPr>
                <w:rFonts w:hint="eastAsia"/>
                <w:color w:val="auto"/>
              </w:rPr>
              <w:t>太郎: [BEFORE] commonData=0, tlsData=0</w:t>
            </w:r>
          </w:p>
          <w:p w14:paraId="72921009" w14:textId="77777777" w:rsidR="00144E47" w:rsidRPr="00144E47" w:rsidRDefault="00144E47" w:rsidP="00144E47">
            <w:pPr>
              <w:pStyle w:val="3-"/>
              <w:rPr>
                <w:rFonts w:hint="eastAsia"/>
                <w:color w:val="auto"/>
              </w:rPr>
            </w:pPr>
            <w:r w:rsidRPr="00144E47">
              <w:rPr>
                <w:rFonts w:hint="eastAsia"/>
                <w:color w:val="auto"/>
              </w:rPr>
              <w:t>- begin:次郎 -</w:t>
            </w:r>
          </w:p>
          <w:p w14:paraId="687E2918" w14:textId="77777777" w:rsidR="00144E47" w:rsidRPr="00144E47" w:rsidRDefault="00144E47" w:rsidP="00144E47">
            <w:pPr>
              <w:pStyle w:val="3-"/>
              <w:rPr>
                <w:rFonts w:hint="eastAsia"/>
                <w:color w:val="auto"/>
              </w:rPr>
            </w:pPr>
            <w:r w:rsidRPr="00144E47">
              <w:rPr>
                <w:rFonts w:hint="eastAsia"/>
                <w:color w:val="auto"/>
              </w:rPr>
              <w:t>- begin:三郎 -</w:t>
            </w:r>
          </w:p>
          <w:p w14:paraId="4AFB796D" w14:textId="77777777" w:rsidR="00144E47" w:rsidRPr="00144E47" w:rsidRDefault="00144E47" w:rsidP="00144E47">
            <w:pPr>
              <w:pStyle w:val="3-"/>
              <w:rPr>
                <w:rFonts w:hint="eastAsia"/>
                <w:color w:val="auto"/>
              </w:rPr>
            </w:pPr>
            <w:r w:rsidRPr="00144E47">
              <w:rPr>
                <w:rFonts w:hint="eastAsia"/>
                <w:color w:val="auto"/>
              </w:rPr>
              <w:t>太郎: [AFTER]  commonData=1, tlsData=1</w:t>
            </w:r>
          </w:p>
          <w:p w14:paraId="2C6E202B" w14:textId="77777777" w:rsidR="00144E47" w:rsidRPr="00144E47" w:rsidRDefault="00144E47" w:rsidP="00144E47">
            <w:pPr>
              <w:pStyle w:val="3-"/>
              <w:rPr>
                <w:rFonts w:hint="eastAsia"/>
                <w:color w:val="auto"/>
              </w:rPr>
            </w:pPr>
            <w:r w:rsidRPr="00144E47">
              <w:rPr>
                <w:rFonts w:hint="eastAsia"/>
                <w:color w:val="auto"/>
              </w:rPr>
              <w:t>三郎: [BEFORE] commonData=1, tlsData=0</w:t>
            </w:r>
          </w:p>
          <w:p w14:paraId="17D4D5BC" w14:textId="77777777" w:rsidR="00144E47" w:rsidRPr="00144E47" w:rsidRDefault="00144E47" w:rsidP="00144E47">
            <w:pPr>
              <w:pStyle w:val="3-"/>
              <w:rPr>
                <w:rFonts w:hint="eastAsia"/>
                <w:color w:val="auto"/>
              </w:rPr>
            </w:pPr>
            <w:r w:rsidRPr="00144E47">
              <w:rPr>
                <w:rFonts w:hint="eastAsia"/>
                <w:color w:val="auto"/>
              </w:rPr>
              <w:t>次郎: [BEFORE] commonData=1, tlsData=0</w:t>
            </w:r>
          </w:p>
          <w:p w14:paraId="5B18450B" w14:textId="77777777" w:rsidR="00144E47" w:rsidRPr="00144E47" w:rsidRDefault="00144E47" w:rsidP="00144E47">
            <w:pPr>
              <w:pStyle w:val="3-"/>
              <w:rPr>
                <w:rFonts w:hint="eastAsia"/>
                <w:color w:val="auto"/>
              </w:rPr>
            </w:pPr>
            <w:r w:rsidRPr="00144E47">
              <w:rPr>
                <w:rFonts w:hint="eastAsia"/>
                <w:color w:val="auto"/>
              </w:rPr>
              <w:t>三郎: [AFTER]  commonData=2, tlsData=1</w:t>
            </w:r>
          </w:p>
          <w:p w14:paraId="4D1D963B" w14:textId="77777777" w:rsidR="00144E47" w:rsidRPr="00144E47" w:rsidRDefault="00144E47" w:rsidP="00144E47">
            <w:pPr>
              <w:pStyle w:val="3-"/>
              <w:rPr>
                <w:rFonts w:hint="eastAsia"/>
                <w:color w:val="auto"/>
              </w:rPr>
            </w:pPr>
            <w:r w:rsidRPr="00144E47">
              <w:rPr>
                <w:rFonts w:hint="eastAsia"/>
                <w:color w:val="auto"/>
              </w:rPr>
              <w:t>次郎: [AFTER]  commonData=2, tlsData=1</w:t>
            </w:r>
          </w:p>
          <w:p w14:paraId="03192A1B" w14:textId="77777777" w:rsidR="00144E47" w:rsidRPr="00144E47" w:rsidRDefault="00144E47" w:rsidP="00144E47">
            <w:pPr>
              <w:pStyle w:val="3-"/>
              <w:rPr>
                <w:rFonts w:hint="eastAsia"/>
                <w:color w:val="auto"/>
              </w:rPr>
            </w:pPr>
            <w:r w:rsidRPr="00144E47">
              <w:rPr>
                <w:rFonts w:hint="eastAsia"/>
                <w:color w:val="auto"/>
              </w:rPr>
              <w:t>太郎: [BEFORE] commonData=2, tlsData=1</w:t>
            </w:r>
          </w:p>
          <w:p w14:paraId="77710B06" w14:textId="77777777" w:rsidR="00144E47" w:rsidRPr="00144E47" w:rsidRDefault="00144E47" w:rsidP="00144E47">
            <w:pPr>
              <w:pStyle w:val="3-"/>
              <w:rPr>
                <w:rFonts w:hint="eastAsia"/>
                <w:color w:val="auto"/>
              </w:rPr>
            </w:pPr>
            <w:r w:rsidRPr="00144E47">
              <w:rPr>
                <w:rFonts w:hint="eastAsia"/>
                <w:color w:val="auto"/>
              </w:rPr>
              <w:t>三郎: [BEFORE] commonData=2, tlsData=1</w:t>
            </w:r>
          </w:p>
          <w:p w14:paraId="46C0CE62" w14:textId="77777777" w:rsidR="00144E47" w:rsidRPr="00144E47" w:rsidRDefault="00144E47" w:rsidP="00144E47">
            <w:pPr>
              <w:pStyle w:val="3-"/>
              <w:rPr>
                <w:rFonts w:hint="eastAsia"/>
                <w:color w:val="auto"/>
              </w:rPr>
            </w:pPr>
            <w:r w:rsidRPr="00144E47">
              <w:rPr>
                <w:rFonts w:hint="eastAsia"/>
                <w:color w:val="auto"/>
              </w:rPr>
              <w:t>太郎: [AFTER]  commonData=3, tlsData=2</w:t>
            </w:r>
          </w:p>
          <w:p w14:paraId="6DBA510D" w14:textId="77777777" w:rsidR="00144E47" w:rsidRPr="00144E47" w:rsidRDefault="00144E47" w:rsidP="00144E47">
            <w:pPr>
              <w:pStyle w:val="3-"/>
              <w:rPr>
                <w:rFonts w:hint="eastAsia"/>
                <w:color w:val="auto"/>
              </w:rPr>
            </w:pPr>
            <w:r w:rsidRPr="00144E47">
              <w:rPr>
                <w:rFonts w:hint="eastAsia"/>
                <w:color w:val="auto"/>
              </w:rPr>
              <w:t>三郎: [AFTER]  commonData=3, tlsData=2</w:t>
            </w:r>
          </w:p>
          <w:p w14:paraId="1FC45C8E" w14:textId="77777777" w:rsidR="00144E47" w:rsidRPr="00144E47" w:rsidRDefault="00144E47" w:rsidP="00144E47">
            <w:pPr>
              <w:pStyle w:val="3-"/>
              <w:rPr>
                <w:rFonts w:hint="eastAsia"/>
                <w:color w:val="auto"/>
              </w:rPr>
            </w:pPr>
            <w:r w:rsidRPr="00144E47">
              <w:rPr>
                <w:rFonts w:hint="eastAsia"/>
                <w:color w:val="auto"/>
              </w:rPr>
              <w:t>次郎: [BEFORE] commonData=3, tlsData=1</w:t>
            </w:r>
          </w:p>
          <w:p w14:paraId="4B1F7EBD" w14:textId="77777777" w:rsidR="00144E47" w:rsidRPr="00144E47" w:rsidRDefault="00144E47" w:rsidP="00144E47">
            <w:pPr>
              <w:pStyle w:val="3-"/>
              <w:rPr>
                <w:rFonts w:hint="eastAsia"/>
                <w:color w:val="auto"/>
              </w:rPr>
            </w:pPr>
            <w:r w:rsidRPr="00144E47">
              <w:rPr>
                <w:rFonts w:hint="eastAsia"/>
                <w:color w:val="auto"/>
              </w:rPr>
              <w:t>三郎: [BEFORE] commonData=3, tlsData=2</w:t>
            </w:r>
          </w:p>
          <w:p w14:paraId="124DF99F" w14:textId="77777777" w:rsidR="00144E47" w:rsidRPr="00144E47" w:rsidRDefault="00144E47" w:rsidP="00144E47">
            <w:pPr>
              <w:pStyle w:val="3-"/>
              <w:rPr>
                <w:rFonts w:hint="eastAsia"/>
                <w:color w:val="auto"/>
              </w:rPr>
            </w:pPr>
            <w:r w:rsidRPr="00144E47">
              <w:rPr>
                <w:rFonts w:hint="eastAsia"/>
                <w:color w:val="auto"/>
              </w:rPr>
              <w:t>次郎: [AFTER]  commonData=4, tlsData=2</w:t>
            </w:r>
          </w:p>
          <w:p w14:paraId="546DFDE3" w14:textId="77777777" w:rsidR="00144E47" w:rsidRPr="00144E47" w:rsidRDefault="00144E47" w:rsidP="00144E47">
            <w:pPr>
              <w:pStyle w:val="3-"/>
              <w:rPr>
                <w:rFonts w:hint="eastAsia"/>
                <w:color w:val="auto"/>
              </w:rPr>
            </w:pPr>
            <w:r w:rsidRPr="00144E47">
              <w:rPr>
                <w:rFonts w:hint="eastAsia"/>
                <w:color w:val="auto"/>
              </w:rPr>
              <w:t>太郎: [BEFORE] commonData=4, tlsData=2</w:t>
            </w:r>
          </w:p>
          <w:p w14:paraId="1AB1BEFD" w14:textId="77777777" w:rsidR="00144E47" w:rsidRPr="00144E47" w:rsidRDefault="00144E47" w:rsidP="00144E47">
            <w:pPr>
              <w:pStyle w:val="3-"/>
              <w:rPr>
                <w:rFonts w:hint="eastAsia"/>
                <w:color w:val="auto"/>
              </w:rPr>
            </w:pPr>
            <w:r w:rsidRPr="00144E47">
              <w:rPr>
                <w:rFonts w:hint="eastAsia"/>
                <w:color w:val="auto"/>
              </w:rPr>
              <w:t>三郎: [AFTER]  commonData=4, tlsData=3</w:t>
            </w:r>
          </w:p>
          <w:p w14:paraId="2FF8BB5D" w14:textId="77777777" w:rsidR="00144E47" w:rsidRPr="00144E47" w:rsidRDefault="00144E47" w:rsidP="00144E47">
            <w:pPr>
              <w:pStyle w:val="3-"/>
              <w:rPr>
                <w:rFonts w:hint="eastAsia"/>
                <w:color w:val="auto"/>
              </w:rPr>
            </w:pPr>
            <w:r w:rsidRPr="00144E47">
              <w:rPr>
                <w:rFonts w:hint="eastAsia"/>
                <w:color w:val="auto"/>
              </w:rPr>
              <w:t>次郎: [BEFORE] commonData=4, tlsData=2</w:t>
            </w:r>
          </w:p>
          <w:p w14:paraId="7438B540" w14:textId="77777777" w:rsidR="00144E47" w:rsidRPr="00144E47" w:rsidRDefault="00144E47" w:rsidP="00144E47">
            <w:pPr>
              <w:pStyle w:val="3-"/>
              <w:rPr>
                <w:rFonts w:hint="eastAsia"/>
                <w:color w:val="auto"/>
              </w:rPr>
            </w:pPr>
            <w:r w:rsidRPr="00144E47">
              <w:rPr>
                <w:rFonts w:hint="eastAsia"/>
                <w:color w:val="auto"/>
              </w:rPr>
              <w:lastRenderedPageBreak/>
              <w:t>- end:三郎 -</w:t>
            </w:r>
          </w:p>
          <w:p w14:paraId="3E8E499E" w14:textId="77777777" w:rsidR="00144E47" w:rsidRPr="00144E47" w:rsidRDefault="00144E47" w:rsidP="00144E47">
            <w:pPr>
              <w:pStyle w:val="3-"/>
              <w:rPr>
                <w:rFonts w:hint="eastAsia"/>
                <w:color w:val="auto"/>
              </w:rPr>
            </w:pPr>
            <w:r w:rsidRPr="00144E47">
              <w:rPr>
                <w:rFonts w:hint="eastAsia"/>
                <w:color w:val="auto"/>
              </w:rPr>
              <w:t>太郎: [AFTER]  commonData=5, tlsData=3</w:t>
            </w:r>
          </w:p>
          <w:p w14:paraId="73AB057E" w14:textId="77777777" w:rsidR="00144E47" w:rsidRPr="00144E47" w:rsidRDefault="00144E47" w:rsidP="00144E47">
            <w:pPr>
              <w:pStyle w:val="3-"/>
              <w:rPr>
                <w:rFonts w:hint="eastAsia"/>
                <w:color w:val="auto"/>
              </w:rPr>
            </w:pPr>
            <w:r w:rsidRPr="00144E47">
              <w:rPr>
                <w:rFonts w:hint="eastAsia"/>
                <w:color w:val="auto"/>
              </w:rPr>
              <w:t>- end:太郎 -</w:t>
            </w:r>
          </w:p>
          <w:p w14:paraId="02FE9D7A" w14:textId="77777777" w:rsidR="00144E47" w:rsidRPr="00144E47" w:rsidRDefault="00144E47" w:rsidP="00144E47">
            <w:pPr>
              <w:pStyle w:val="3-"/>
              <w:rPr>
                <w:rFonts w:hint="eastAsia"/>
                <w:color w:val="auto"/>
              </w:rPr>
            </w:pPr>
            <w:r w:rsidRPr="00144E47">
              <w:rPr>
                <w:rFonts w:hint="eastAsia"/>
                <w:color w:val="auto"/>
              </w:rPr>
              <w:t>次郎: [AFTER]  commonData=5, tlsData=3</w:t>
            </w:r>
          </w:p>
          <w:p w14:paraId="7CEBF79B" w14:textId="77777777" w:rsidR="00144E47" w:rsidRPr="00144E47" w:rsidRDefault="00144E47" w:rsidP="00144E47">
            <w:pPr>
              <w:pStyle w:val="3-"/>
              <w:rPr>
                <w:rFonts w:hint="eastAsia"/>
                <w:color w:val="auto"/>
              </w:rPr>
            </w:pPr>
            <w:r w:rsidRPr="00144E47">
              <w:rPr>
                <w:rFonts w:hint="eastAsia"/>
                <w:color w:val="auto"/>
              </w:rPr>
              <w:t>- end:次郎 -</w:t>
            </w:r>
          </w:p>
          <w:p w14:paraId="25DB9B02" w14:textId="0386EE8D" w:rsidR="00815623" w:rsidRPr="00DD51B6" w:rsidRDefault="00144E47" w:rsidP="00144E47">
            <w:pPr>
              <w:pStyle w:val="3-"/>
              <w:rPr>
                <w:rFonts w:hint="eastAsia"/>
              </w:rPr>
            </w:pPr>
            <w:r w:rsidRPr="00144E47">
              <w:rPr>
                <w:color w:val="auto"/>
              </w:rPr>
              <w:t>Loop * 10000000 = 0.008377 sec</w:t>
            </w:r>
          </w:p>
        </w:tc>
      </w:tr>
    </w:tbl>
    <w:p w14:paraId="221B84C6" w14:textId="4573F0B2" w:rsidR="00590471" w:rsidRDefault="009B1E84" w:rsidP="00590471">
      <w:pPr>
        <w:pStyle w:val="2"/>
      </w:pPr>
      <w:r>
        <w:rPr>
          <w:rFonts w:hint="eastAsia"/>
        </w:rPr>
        <w:lastRenderedPageBreak/>
        <w:t>変数操作による排他制御：</w:t>
      </w:r>
      <w:r w:rsidR="00B06BC6">
        <w:rPr>
          <w:rFonts w:hint="eastAsia"/>
        </w:rPr>
        <w:t>インラインアセンブラ</w:t>
      </w:r>
    </w:p>
    <w:p w14:paraId="72875D7A" w14:textId="6CFADC68" w:rsidR="009B1E84" w:rsidRDefault="009B1E84" w:rsidP="00590471">
      <w:pPr>
        <w:pStyle w:val="a9"/>
        <w:ind w:firstLine="283"/>
      </w:pPr>
      <w:r>
        <w:rPr>
          <w:rFonts w:hint="eastAsia"/>
        </w:rPr>
        <w:t>変数操作でロックを行うには、「変数の値を確認する」「変数のフラグを更新する」という二つの操作を</w:t>
      </w:r>
      <w:r w:rsidR="00B06BC6">
        <w:rPr>
          <w:rFonts w:hint="eastAsia"/>
        </w:rPr>
        <w:t>アトミック操作</w:t>
      </w:r>
      <w:r>
        <w:rPr>
          <w:rFonts w:hint="eastAsia"/>
        </w:rPr>
        <w:t>（不可分操作）として</w:t>
      </w:r>
      <w:r w:rsidR="00B06BC6">
        <w:rPr>
          <w:rFonts w:hint="eastAsia"/>
        </w:rPr>
        <w:t>実現する</w:t>
      </w:r>
      <w:r>
        <w:rPr>
          <w:rFonts w:hint="eastAsia"/>
        </w:rPr>
        <w:t>必要がある。このごくわずかな二つの処理の間に割り込まれると、ロックが成立しなくなる。</w:t>
      </w:r>
    </w:p>
    <w:p w14:paraId="3C9301EB" w14:textId="6343706F" w:rsidR="00B06BC6" w:rsidRPr="00B06BC6" w:rsidRDefault="009B1E84" w:rsidP="00590471">
      <w:pPr>
        <w:pStyle w:val="a9"/>
        <w:ind w:firstLine="283"/>
        <w:rPr>
          <w:rFonts w:hint="eastAsia"/>
        </w:rPr>
      </w:pPr>
      <w:r>
        <w:rPr>
          <w:rFonts w:hint="eastAsia"/>
        </w:rPr>
        <w:t>この対応には、</w:t>
      </w:r>
      <w:r w:rsidR="00B06BC6">
        <w:rPr>
          <w:rFonts w:hint="eastAsia"/>
        </w:rPr>
        <w:t>1</w:t>
      </w:r>
      <w:r w:rsidR="00B06BC6">
        <w:rPr>
          <w:rFonts w:hint="eastAsia"/>
        </w:rPr>
        <w:t>サイクル（</w:t>
      </w:r>
      <w:r w:rsidR="00B06BC6">
        <w:rPr>
          <w:rFonts w:hint="eastAsia"/>
        </w:rPr>
        <w:t>CPU</w:t>
      </w:r>
      <w:r w:rsidR="00B06BC6">
        <w:rPr>
          <w:rFonts w:hint="eastAsia"/>
        </w:rPr>
        <w:t>の実行の最小単位）で</w:t>
      </w:r>
      <w:r w:rsidR="003E5E89">
        <w:rPr>
          <w:rFonts w:hint="eastAsia"/>
        </w:rPr>
        <w:t>メモリ上の変数の確認と</w:t>
      </w:r>
      <w:r>
        <w:rPr>
          <w:rFonts w:hint="eastAsia"/>
        </w:rPr>
        <w:t>更新</w:t>
      </w:r>
      <w:r w:rsidR="003E5E89">
        <w:rPr>
          <w:rFonts w:hint="eastAsia"/>
        </w:rPr>
        <w:t>を同時に行う必要がある。</w:t>
      </w:r>
      <w:r w:rsidR="003E5E89">
        <w:rPr>
          <w:rFonts w:hint="eastAsia"/>
        </w:rPr>
        <w:t>C/C++</w:t>
      </w:r>
      <w:r w:rsidR="003E5E89">
        <w:rPr>
          <w:rFonts w:hint="eastAsia"/>
        </w:rPr>
        <w:t>言語の演算子では対応できないので、インラインアセンブラを使用する。</w:t>
      </w:r>
    </w:p>
    <w:p w14:paraId="14C15847" w14:textId="77777777" w:rsidR="00590471" w:rsidRDefault="00590471" w:rsidP="00590471">
      <w:pPr>
        <w:pStyle w:val="3"/>
      </w:pPr>
      <w:r>
        <w:t>Win32API</w:t>
      </w:r>
      <w:r>
        <w:rPr>
          <w:rFonts w:hint="eastAsia"/>
        </w:rPr>
        <w:t>版</w:t>
      </w:r>
    </w:p>
    <w:p w14:paraId="1B5A17BA" w14:textId="38C41FD8" w:rsidR="00590471" w:rsidRDefault="00590471" w:rsidP="00590471">
      <w:pPr>
        <w:pStyle w:val="aa"/>
        <w:ind w:left="447" w:firstLine="283"/>
      </w:pPr>
      <w:r>
        <w:t>スレッド作成と処理時間計測に</w:t>
      </w:r>
      <w:r>
        <w:rPr>
          <w:rFonts w:hint="eastAsia"/>
        </w:rPr>
        <w:t>Win32</w:t>
      </w:r>
      <w:r>
        <w:t>API</w:t>
      </w:r>
      <w:r>
        <w:rPr>
          <w:rFonts w:hint="eastAsia"/>
        </w:rPr>
        <w:t>を用いる。</w:t>
      </w:r>
      <w:r w:rsidR="00F809CD">
        <w:rPr>
          <w:rFonts w:hint="eastAsia"/>
        </w:rPr>
        <w:t>ロックの手法は、</w:t>
      </w:r>
      <w:r w:rsidR="00F809CD">
        <w:rPr>
          <w:rFonts w:hint="eastAsia"/>
        </w:rPr>
        <w:t>Wikipedia</w:t>
      </w:r>
      <w:r w:rsidR="00F809CD">
        <w:rPr>
          <w:rFonts w:hint="eastAsia"/>
        </w:rPr>
        <w:t>の「スピンロック」の解説を参考にしている。</w:t>
      </w:r>
    </w:p>
    <w:p w14:paraId="27B92CFA" w14:textId="7B2908BD" w:rsidR="00590471" w:rsidRDefault="00590471" w:rsidP="00590471">
      <w:pPr>
        <w:pStyle w:val="aa"/>
        <w:keepNext/>
        <w:widowControl/>
        <w:spacing w:beforeLines="50" w:before="180"/>
        <w:ind w:leftChars="203" w:left="447" w:hangingChars="10" w:hanging="21"/>
      </w:pPr>
      <w:r>
        <w:t>（</w:t>
      </w:r>
      <w:r>
        <w:t>Win32API</w:t>
      </w:r>
      <w:r>
        <w:rPr>
          <w:rFonts w:hint="eastAsia"/>
        </w:rPr>
        <w:t>版）</w:t>
      </w:r>
      <w:r w:rsidR="00144E47">
        <w:rPr>
          <w:rFonts w:hint="eastAsia"/>
        </w:rPr>
        <w:t>インラインアセンブラ</w:t>
      </w:r>
      <w:r>
        <w:t>によるロック制御</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590471" w14:paraId="6A8EED96" w14:textId="77777777" w:rsidTr="00A42DD8">
        <w:tc>
          <w:tcPr>
            <w:tcW w:w="8494" w:type="dxa"/>
          </w:tcPr>
          <w:p w14:paraId="5261486A" w14:textId="77777777" w:rsidR="00F809CD" w:rsidRDefault="00F809CD" w:rsidP="00F809CD">
            <w:pPr>
              <w:pStyle w:val="3-"/>
            </w:pPr>
            <w:r>
              <w:t>#include &lt;stdio.h&gt;</w:t>
            </w:r>
          </w:p>
          <w:p w14:paraId="7923EA6A" w14:textId="77777777" w:rsidR="00F809CD" w:rsidRDefault="00F809CD" w:rsidP="00F809CD">
            <w:pPr>
              <w:pStyle w:val="3-"/>
            </w:pPr>
            <w:r>
              <w:t>#include &lt;stdlib.h&gt;</w:t>
            </w:r>
          </w:p>
          <w:p w14:paraId="71E4D187" w14:textId="77777777" w:rsidR="00F809CD" w:rsidRDefault="00F809CD" w:rsidP="00F809CD">
            <w:pPr>
              <w:pStyle w:val="3-"/>
            </w:pPr>
          </w:p>
          <w:p w14:paraId="72470CF8" w14:textId="77777777" w:rsidR="00F809CD" w:rsidRDefault="00F809CD" w:rsidP="00F809CD">
            <w:pPr>
              <w:pStyle w:val="3-"/>
            </w:pPr>
            <w:r>
              <w:t>#include &lt;Windows.h&gt;</w:t>
            </w:r>
          </w:p>
          <w:p w14:paraId="2AC979B6" w14:textId="77777777" w:rsidR="00F809CD" w:rsidRDefault="00F809CD" w:rsidP="00F809CD">
            <w:pPr>
              <w:pStyle w:val="3-"/>
            </w:pPr>
            <w:r>
              <w:t>#include &lt;Process.h&gt;</w:t>
            </w:r>
          </w:p>
          <w:p w14:paraId="0E4EF916" w14:textId="77777777" w:rsidR="00F809CD" w:rsidRDefault="00F809CD" w:rsidP="00F809CD">
            <w:pPr>
              <w:pStyle w:val="3-"/>
            </w:pPr>
          </w:p>
          <w:p w14:paraId="06B67CCA" w14:textId="77777777" w:rsidR="00F809CD" w:rsidRDefault="00F809CD" w:rsidP="00F809CD">
            <w:pPr>
              <w:pStyle w:val="3-"/>
              <w:rPr>
                <w:rFonts w:hint="eastAsia"/>
              </w:rPr>
            </w:pPr>
            <w:r>
              <w:rPr>
                <w:rFonts w:hint="eastAsia"/>
              </w:rPr>
              <w:t>//ロック取得用変数</w:t>
            </w:r>
          </w:p>
          <w:p w14:paraId="21DE02EA" w14:textId="77777777" w:rsidR="00F809CD" w:rsidRDefault="00F809CD" w:rsidP="00F809CD">
            <w:pPr>
              <w:pStyle w:val="3-"/>
            </w:pPr>
            <w:r>
              <w:t>static int s_lock = 0;</w:t>
            </w:r>
          </w:p>
          <w:p w14:paraId="5D2280F4" w14:textId="77777777" w:rsidR="00F809CD" w:rsidRDefault="00F809CD" w:rsidP="00F809CD">
            <w:pPr>
              <w:pStyle w:val="3-"/>
            </w:pPr>
          </w:p>
          <w:p w14:paraId="0FBA0874" w14:textId="77777777" w:rsidR="00F809CD" w:rsidRDefault="00F809CD" w:rsidP="00F809CD">
            <w:pPr>
              <w:pStyle w:val="3-"/>
              <w:rPr>
                <w:rFonts w:hint="eastAsia"/>
              </w:rPr>
            </w:pPr>
            <w:r>
              <w:rPr>
                <w:rFonts w:hint="eastAsia"/>
              </w:rPr>
              <w:t>//共有データ</w:t>
            </w:r>
          </w:p>
          <w:p w14:paraId="6EE30E9F" w14:textId="77777777" w:rsidR="00F809CD" w:rsidRDefault="00F809CD" w:rsidP="00F809CD">
            <w:pPr>
              <w:pStyle w:val="3-"/>
            </w:pPr>
            <w:r>
              <w:t>static int s_commonData = 0;</w:t>
            </w:r>
          </w:p>
          <w:p w14:paraId="17B4EAB7" w14:textId="77777777" w:rsidR="00F809CD" w:rsidRDefault="00F809CD" w:rsidP="00F809CD">
            <w:pPr>
              <w:pStyle w:val="3-"/>
            </w:pPr>
          </w:p>
          <w:p w14:paraId="129D3930" w14:textId="77777777" w:rsidR="00F809CD" w:rsidRDefault="00F809CD" w:rsidP="00F809CD">
            <w:pPr>
              <w:pStyle w:val="3-"/>
              <w:rPr>
                <w:rFonts w:hint="eastAsia"/>
              </w:rPr>
            </w:pPr>
            <w:r>
              <w:rPr>
                <w:rFonts w:hint="eastAsia"/>
              </w:rPr>
              <w:t>//スレッド固有データ</w:t>
            </w:r>
          </w:p>
          <w:p w14:paraId="34A79D96" w14:textId="77777777" w:rsidR="00F809CD" w:rsidRDefault="00F809CD" w:rsidP="00F809CD">
            <w:pPr>
              <w:pStyle w:val="3-"/>
            </w:pPr>
            <w:r>
              <w:t>__declspec(thread) int s_tlsData = 0;</w:t>
            </w:r>
          </w:p>
          <w:p w14:paraId="1D555158" w14:textId="77777777" w:rsidR="00F809CD" w:rsidRDefault="00F809CD" w:rsidP="00F809CD">
            <w:pPr>
              <w:pStyle w:val="3-"/>
            </w:pPr>
          </w:p>
          <w:p w14:paraId="6D1E6C3E" w14:textId="77777777" w:rsidR="00F809CD" w:rsidRDefault="00F809CD" w:rsidP="00F809CD">
            <w:pPr>
              <w:pStyle w:val="3-"/>
              <w:rPr>
                <w:rFonts w:hint="eastAsia"/>
              </w:rPr>
            </w:pPr>
            <w:r>
              <w:rPr>
                <w:rFonts w:hint="eastAsia"/>
              </w:rPr>
              <w:t>//スレッド</w:t>
            </w:r>
          </w:p>
          <w:p w14:paraId="432B671B" w14:textId="77777777" w:rsidR="00F809CD" w:rsidRDefault="00F809CD" w:rsidP="00F809CD">
            <w:pPr>
              <w:pStyle w:val="3-"/>
            </w:pPr>
            <w:r>
              <w:t>unsigned int WINAPI threadFunc(void* param_p)</w:t>
            </w:r>
          </w:p>
          <w:p w14:paraId="731F55E4" w14:textId="77777777" w:rsidR="00F809CD" w:rsidRDefault="00F809CD" w:rsidP="00F809CD">
            <w:pPr>
              <w:pStyle w:val="3-"/>
            </w:pPr>
            <w:r>
              <w:t>{</w:t>
            </w:r>
          </w:p>
          <w:p w14:paraId="142EF8ED" w14:textId="77777777" w:rsidR="00F809CD" w:rsidRDefault="00F809CD" w:rsidP="00F809CD">
            <w:pPr>
              <w:pStyle w:val="3-"/>
              <w:rPr>
                <w:rFonts w:hint="eastAsia"/>
              </w:rPr>
            </w:pPr>
            <w:r>
              <w:rPr>
                <w:rFonts w:hint="eastAsia"/>
              </w:rPr>
              <w:tab/>
              <w:t>//パラメータ受け取り</w:t>
            </w:r>
          </w:p>
          <w:p w14:paraId="6910618E" w14:textId="77777777" w:rsidR="00F809CD" w:rsidRDefault="00F809CD" w:rsidP="00F809CD">
            <w:pPr>
              <w:pStyle w:val="3-"/>
            </w:pPr>
            <w:r>
              <w:tab/>
              <w:t>const char* name = static_cast&lt;const char*&gt;(param_p);</w:t>
            </w:r>
          </w:p>
          <w:p w14:paraId="347B6D09" w14:textId="77777777" w:rsidR="00F809CD" w:rsidRDefault="00F809CD" w:rsidP="00F809CD">
            <w:pPr>
              <w:pStyle w:val="3-"/>
            </w:pPr>
          </w:p>
          <w:p w14:paraId="7E12D40C" w14:textId="77777777" w:rsidR="00F809CD" w:rsidRDefault="00F809CD" w:rsidP="00F809CD">
            <w:pPr>
              <w:pStyle w:val="3-"/>
              <w:rPr>
                <w:rFonts w:hint="eastAsia"/>
              </w:rPr>
            </w:pPr>
            <w:r>
              <w:rPr>
                <w:rFonts w:hint="eastAsia"/>
              </w:rPr>
              <w:tab/>
              <w:t>//開始</w:t>
            </w:r>
          </w:p>
          <w:p w14:paraId="335DD223" w14:textId="77777777" w:rsidR="00F809CD" w:rsidRDefault="00F809CD" w:rsidP="00F809CD">
            <w:pPr>
              <w:pStyle w:val="3-"/>
            </w:pPr>
            <w:r>
              <w:tab/>
              <w:t>printf("- begin:%s -\n", name);</w:t>
            </w:r>
          </w:p>
          <w:p w14:paraId="31535345" w14:textId="77777777" w:rsidR="00F809CD" w:rsidRDefault="00F809CD" w:rsidP="00F809CD">
            <w:pPr>
              <w:pStyle w:val="3-"/>
            </w:pPr>
            <w:r>
              <w:tab/>
              <w:t>fflush(stdout);</w:t>
            </w:r>
          </w:p>
          <w:p w14:paraId="64AE4DA3" w14:textId="77777777" w:rsidR="00F809CD" w:rsidRDefault="00F809CD" w:rsidP="00F809CD">
            <w:pPr>
              <w:pStyle w:val="3-"/>
            </w:pPr>
          </w:p>
          <w:p w14:paraId="0DE562AD" w14:textId="77777777" w:rsidR="00F809CD" w:rsidRDefault="00F809CD" w:rsidP="00F809CD">
            <w:pPr>
              <w:pStyle w:val="3-"/>
              <w:rPr>
                <w:rFonts w:hint="eastAsia"/>
              </w:rPr>
            </w:pPr>
            <w:r>
              <w:rPr>
                <w:rFonts w:hint="eastAsia"/>
              </w:rPr>
              <w:tab/>
              <w:t>//処理</w:t>
            </w:r>
          </w:p>
          <w:p w14:paraId="34072F03" w14:textId="77777777" w:rsidR="00F809CD" w:rsidRDefault="00F809CD" w:rsidP="00F809CD">
            <w:pPr>
              <w:pStyle w:val="3-"/>
            </w:pPr>
            <w:r>
              <w:tab/>
              <w:t>for (int i = 0; i &lt; 3; ++i)</w:t>
            </w:r>
          </w:p>
          <w:p w14:paraId="12A3475B" w14:textId="77777777" w:rsidR="00F809CD" w:rsidRDefault="00F809CD" w:rsidP="00F809CD">
            <w:pPr>
              <w:pStyle w:val="3-"/>
            </w:pPr>
            <w:r>
              <w:tab/>
              <w:t>{</w:t>
            </w:r>
          </w:p>
          <w:p w14:paraId="1CF5298E" w14:textId="77777777" w:rsidR="00F809CD" w:rsidRDefault="00F809CD" w:rsidP="00F809CD">
            <w:pPr>
              <w:pStyle w:val="3-"/>
              <w:rPr>
                <w:rFonts w:hint="eastAsia"/>
              </w:rPr>
            </w:pPr>
            <w:r>
              <w:rPr>
                <w:rFonts w:hint="eastAsia"/>
              </w:rPr>
              <w:tab/>
            </w:r>
            <w:r>
              <w:rPr>
                <w:rFonts w:hint="eastAsia"/>
              </w:rPr>
              <w:tab/>
              <w:t>//ロック取得</w:t>
            </w:r>
          </w:p>
          <w:p w14:paraId="0447E89C" w14:textId="77777777" w:rsidR="00F809CD" w:rsidRDefault="00F809CD" w:rsidP="00F809CD">
            <w:pPr>
              <w:pStyle w:val="3-"/>
              <w:rPr>
                <w:rFonts w:hint="eastAsia"/>
              </w:rPr>
            </w:pPr>
            <w:r>
              <w:rPr>
                <w:rFonts w:hint="eastAsia"/>
              </w:rPr>
              <w:tab/>
            </w:r>
            <w:r>
              <w:rPr>
                <w:rFonts w:hint="eastAsia"/>
              </w:rPr>
              <w:tab/>
              <w:t>//※xchg のような命令を用いないとロックが不確実。</w:t>
            </w:r>
          </w:p>
          <w:p w14:paraId="55B348BD" w14:textId="77777777" w:rsidR="00F809CD" w:rsidRDefault="00F809CD" w:rsidP="00F809CD">
            <w:pPr>
              <w:pStyle w:val="3-"/>
              <w:rPr>
                <w:rFonts w:hint="eastAsia"/>
              </w:rPr>
            </w:pPr>
            <w:r>
              <w:rPr>
                <w:rFonts w:hint="eastAsia"/>
              </w:rPr>
              <w:tab/>
            </w:r>
            <w:r>
              <w:rPr>
                <w:rFonts w:hint="eastAsia"/>
              </w:rPr>
              <w:tab/>
              <w:t>//　C言語の演算子だけでは不十分。</w:t>
            </w:r>
          </w:p>
          <w:p w14:paraId="59FA70F8" w14:textId="77777777" w:rsidR="00F809CD" w:rsidRDefault="00F809CD" w:rsidP="00F809CD">
            <w:pPr>
              <w:pStyle w:val="3-"/>
              <w:rPr>
                <w:rFonts w:hint="eastAsia"/>
              </w:rPr>
            </w:pPr>
            <w:r>
              <w:rPr>
                <w:rFonts w:hint="eastAsia"/>
              </w:rPr>
              <w:tab/>
            </w:r>
            <w:r>
              <w:rPr>
                <w:rFonts w:hint="eastAsia"/>
              </w:rPr>
              <w:tab/>
              <w:t>__asm</w:t>
            </w:r>
            <w:r>
              <w:rPr>
                <w:rFonts w:hint="eastAsia"/>
              </w:rPr>
              <w:tab/>
            </w:r>
            <w:r>
              <w:rPr>
                <w:rFonts w:hint="eastAsia"/>
              </w:rPr>
              <w:tab/>
            </w:r>
            <w:r>
              <w:rPr>
                <w:rFonts w:hint="eastAsia"/>
              </w:rPr>
              <w:tab/>
            </w:r>
            <w:r>
              <w:rPr>
                <w:rFonts w:hint="eastAsia"/>
              </w:rPr>
              <w:tab/>
            </w:r>
            <w:r>
              <w:rPr>
                <w:rFonts w:hint="eastAsia"/>
              </w:rPr>
              <w:tab/>
            </w:r>
            <w:r>
              <w:rPr>
                <w:rFonts w:hint="eastAsia"/>
              </w:rPr>
              <w:tab/>
              <w:t>//ロック取得用インラインアセンブラ（x86系)</w:t>
            </w:r>
          </w:p>
          <w:p w14:paraId="77CCD306" w14:textId="77777777" w:rsidR="00F809CD" w:rsidRDefault="00F809CD" w:rsidP="00F809CD">
            <w:pPr>
              <w:pStyle w:val="3-"/>
            </w:pPr>
            <w:r>
              <w:lastRenderedPageBreak/>
              <w:tab/>
            </w:r>
            <w:r>
              <w:tab/>
              <w:t>{</w:t>
            </w:r>
          </w:p>
          <w:p w14:paraId="07C893D4" w14:textId="77777777" w:rsidR="00F809CD" w:rsidRDefault="00F809CD" w:rsidP="00F809CD">
            <w:pPr>
              <w:pStyle w:val="3-"/>
              <w:rPr>
                <w:rFonts w:hint="eastAsia"/>
              </w:rPr>
            </w:pPr>
            <w:r>
              <w:rPr>
                <w:rFonts w:hint="eastAsia"/>
              </w:rPr>
              <w:tab/>
            </w:r>
            <w:r>
              <w:rPr>
                <w:rFonts w:hint="eastAsia"/>
              </w:rPr>
              <w:tab/>
            </w:r>
            <w:r>
              <w:rPr>
                <w:rFonts w:hint="eastAsia"/>
              </w:rPr>
              <w:tab/>
              <w:t>mov</w:t>
            </w:r>
            <w:r>
              <w:rPr>
                <w:rFonts w:hint="eastAsia"/>
              </w:rPr>
              <w:tab/>
            </w:r>
            <w:r>
              <w:rPr>
                <w:rFonts w:hint="eastAsia"/>
              </w:rPr>
              <w:tab/>
              <w:t>eax, 1</w:t>
            </w:r>
            <w:r>
              <w:rPr>
                <w:rFonts w:hint="eastAsia"/>
              </w:rPr>
              <w:tab/>
            </w:r>
            <w:r>
              <w:rPr>
                <w:rFonts w:hint="eastAsia"/>
              </w:rPr>
              <w:tab/>
            </w:r>
            <w:r>
              <w:rPr>
                <w:rFonts w:hint="eastAsia"/>
              </w:rPr>
              <w:tab/>
              <w:t>//フラグ更新準備</w:t>
            </w:r>
          </w:p>
          <w:p w14:paraId="34DBEF3A" w14:textId="77777777" w:rsidR="00F809CD" w:rsidRDefault="00F809CD" w:rsidP="00F809CD">
            <w:pPr>
              <w:pStyle w:val="3-"/>
              <w:rPr>
                <w:rFonts w:hint="eastAsia"/>
              </w:rPr>
            </w:pPr>
            <w:r>
              <w:rPr>
                <w:rFonts w:hint="eastAsia"/>
              </w:rPr>
              <w:tab/>
            </w:r>
            <w:r>
              <w:rPr>
                <w:rFonts w:hint="eastAsia"/>
              </w:rPr>
              <w:tab/>
              <w:t>lock_loop:</w:t>
            </w:r>
            <w:r>
              <w:rPr>
                <w:rFonts w:hint="eastAsia"/>
              </w:rPr>
              <w:tab/>
            </w:r>
            <w:r>
              <w:rPr>
                <w:rFonts w:hint="eastAsia"/>
              </w:rPr>
              <w:tab/>
            </w:r>
            <w:r>
              <w:rPr>
                <w:rFonts w:hint="eastAsia"/>
              </w:rPr>
              <w:tab/>
            </w:r>
            <w:r>
              <w:rPr>
                <w:rFonts w:hint="eastAsia"/>
              </w:rPr>
              <w:tab/>
            </w:r>
            <w:r>
              <w:rPr>
                <w:rFonts w:hint="eastAsia"/>
              </w:rPr>
              <w:tab/>
              <w:t>//ループ用ラベル</w:t>
            </w:r>
          </w:p>
          <w:p w14:paraId="74755B49" w14:textId="77777777" w:rsidR="00F809CD" w:rsidRDefault="00F809CD" w:rsidP="00F809CD">
            <w:pPr>
              <w:pStyle w:val="3-"/>
              <w:rPr>
                <w:rFonts w:hint="eastAsia"/>
              </w:rPr>
            </w:pPr>
            <w:r>
              <w:rPr>
                <w:rFonts w:hint="eastAsia"/>
              </w:rPr>
              <w:tab/>
            </w:r>
            <w:r>
              <w:rPr>
                <w:rFonts w:hint="eastAsia"/>
              </w:rPr>
              <w:tab/>
            </w:r>
            <w:r>
              <w:rPr>
                <w:rFonts w:hint="eastAsia"/>
              </w:rPr>
              <w:tab/>
              <w:t>xchg</w:t>
            </w:r>
            <w:r>
              <w:rPr>
                <w:rFonts w:hint="eastAsia"/>
              </w:rPr>
              <w:tab/>
              <w:t>eax, [s_lock]</w:t>
            </w:r>
            <w:r>
              <w:rPr>
                <w:rFonts w:hint="eastAsia"/>
              </w:rPr>
              <w:tab/>
              <w:t>//変数とレジスタの値を交換</w:t>
            </w:r>
          </w:p>
          <w:p w14:paraId="553BE9D8" w14:textId="77777777" w:rsidR="00F809CD" w:rsidRDefault="00F809CD" w:rsidP="00F809CD">
            <w:pPr>
              <w:pStyle w:val="3-"/>
              <w:rPr>
                <w:rFonts w:hint="eastAsia"/>
              </w:rPr>
            </w:pPr>
            <w:r>
              <w:rPr>
                <w:rFonts w:hint="eastAsia"/>
              </w:rPr>
              <w:tab/>
            </w:r>
            <w:r>
              <w:rPr>
                <w:rFonts w:hint="eastAsia"/>
              </w:rPr>
              <w:tab/>
            </w:r>
            <w:r>
              <w:rPr>
                <w:rFonts w:hint="eastAsia"/>
              </w:rPr>
              <w:tab/>
              <w:t>test</w:t>
            </w:r>
            <w:r>
              <w:rPr>
                <w:rFonts w:hint="eastAsia"/>
              </w:rPr>
              <w:tab/>
              <w:t>eax, eax</w:t>
            </w:r>
            <w:r>
              <w:rPr>
                <w:rFonts w:hint="eastAsia"/>
              </w:rPr>
              <w:tab/>
            </w:r>
            <w:r>
              <w:rPr>
                <w:rFonts w:hint="eastAsia"/>
              </w:rPr>
              <w:tab/>
              <w:t>//レジスタの値をチェック</w:t>
            </w:r>
          </w:p>
          <w:p w14:paraId="7686D3B7" w14:textId="77777777" w:rsidR="00F809CD" w:rsidRDefault="00F809CD" w:rsidP="00F809CD">
            <w:pPr>
              <w:pStyle w:val="3-"/>
              <w:rPr>
                <w:rFonts w:hint="eastAsia"/>
              </w:rPr>
            </w:pPr>
            <w:r>
              <w:rPr>
                <w:rFonts w:hint="eastAsia"/>
              </w:rPr>
              <w:tab/>
            </w:r>
            <w:r>
              <w:rPr>
                <w:rFonts w:hint="eastAsia"/>
              </w:rPr>
              <w:tab/>
            </w:r>
            <w:r>
              <w:rPr>
                <w:rFonts w:hint="eastAsia"/>
              </w:rPr>
              <w:tab/>
              <w:t>jnz</w:t>
            </w:r>
            <w:r>
              <w:rPr>
                <w:rFonts w:hint="eastAsia"/>
              </w:rPr>
              <w:tab/>
            </w:r>
            <w:r>
              <w:rPr>
                <w:rFonts w:hint="eastAsia"/>
              </w:rPr>
              <w:tab/>
              <w:t>lock_loop</w:t>
            </w:r>
            <w:r>
              <w:rPr>
                <w:rFonts w:hint="eastAsia"/>
              </w:rPr>
              <w:tab/>
            </w:r>
            <w:r>
              <w:rPr>
                <w:rFonts w:hint="eastAsia"/>
              </w:rPr>
              <w:tab/>
              <w:t>//レジスタの値が 0 以外ならジャンプ</w:t>
            </w:r>
          </w:p>
          <w:p w14:paraId="2D7501ED" w14:textId="77777777" w:rsidR="00F809CD" w:rsidRDefault="00F809CD" w:rsidP="00F809CD">
            <w:pPr>
              <w:pStyle w:val="3-"/>
            </w:pPr>
            <w:r>
              <w:tab/>
            </w:r>
            <w:r>
              <w:tab/>
              <w:t>}</w:t>
            </w:r>
          </w:p>
          <w:p w14:paraId="7CD7B10B" w14:textId="77777777" w:rsidR="00F809CD" w:rsidRDefault="00F809CD" w:rsidP="00F809CD">
            <w:pPr>
              <w:pStyle w:val="3-"/>
            </w:pPr>
          </w:p>
          <w:p w14:paraId="79AFEBED" w14:textId="77777777" w:rsidR="00F809CD" w:rsidRDefault="00F809CD" w:rsidP="00F809CD">
            <w:pPr>
              <w:pStyle w:val="3-"/>
              <w:rPr>
                <w:rFonts w:hint="eastAsia"/>
              </w:rPr>
            </w:pPr>
            <w:r>
              <w:rPr>
                <w:rFonts w:hint="eastAsia"/>
              </w:rPr>
              <w:tab/>
            </w:r>
            <w:r>
              <w:rPr>
                <w:rFonts w:hint="eastAsia"/>
              </w:rPr>
              <w:tab/>
              <w:t>//データ表示（前）</w:t>
            </w:r>
          </w:p>
          <w:p w14:paraId="6CFAE9E4" w14:textId="77777777" w:rsidR="00F809CD" w:rsidRDefault="00F809CD" w:rsidP="00F809CD">
            <w:pPr>
              <w:pStyle w:val="3-"/>
            </w:pPr>
            <w:r>
              <w:tab/>
            </w:r>
            <w:r>
              <w:tab/>
              <w:t>printf("%s: [BEFORE] commonData=%d, tlsData=%d\n", name, s_commonData, s_tlsData);</w:t>
            </w:r>
          </w:p>
          <w:p w14:paraId="70EBC756" w14:textId="77777777" w:rsidR="00F809CD" w:rsidRDefault="00F809CD" w:rsidP="00F809CD">
            <w:pPr>
              <w:pStyle w:val="3-"/>
            </w:pPr>
            <w:r>
              <w:tab/>
            </w:r>
            <w:r>
              <w:tab/>
              <w:t>fflush(stdout);</w:t>
            </w:r>
          </w:p>
          <w:p w14:paraId="204B23A8" w14:textId="77777777" w:rsidR="00F809CD" w:rsidRDefault="00F809CD" w:rsidP="00F809CD">
            <w:pPr>
              <w:pStyle w:val="3-"/>
            </w:pPr>
          </w:p>
          <w:p w14:paraId="7DA3AFC8" w14:textId="77777777" w:rsidR="00F809CD" w:rsidRDefault="00F809CD" w:rsidP="00F809CD">
            <w:pPr>
              <w:pStyle w:val="3-"/>
              <w:rPr>
                <w:rFonts w:hint="eastAsia"/>
              </w:rPr>
            </w:pPr>
            <w:r>
              <w:rPr>
                <w:rFonts w:hint="eastAsia"/>
              </w:rPr>
              <w:tab/>
            </w:r>
            <w:r>
              <w:rPr>
                <w:rFonts w:hint="eastAsia"/>
              </w:rPr>
              <w:tab/>
              <w:t>//データ取得</w:t>
            </w:r>
          </w:p>
          <w:p w14:paraId="0B9B7E00" w14:textId="77777777" w:rsidR="00F809CD" w:rsidRDefault="00F809CD" w:rsidP="00F809CD">
            <w:pPr>
              <w:pStyle w:val="3-"/>
            </w:pPr>
            <w:r>
              <w:tab/>
            </w:r>
            <w:r>
              <w:tab/>
              <w:t>int common_data = s_commonData;</w:t>
            </w:r>
          </w:p>
          <w:p w14:paraId="673D80AB" w14:textId="77777777" w:rsidR="00F809CD" w:rsidRDefault="00F809CD" w:rsidP="00F809CD">
            <w:pPr>
              <w:pStyle w:val="3-"/>
            </w:pPr>
            <w:r>
              <w:tab/>
            </w:r>
            <w:r>
              <w:tab/>
              <w:t>int tls_data = s_tlsData;</w:t>
            </w:r>
          </w:p>
          <w:p w14:paraId="3D7E0294" w14:textId="77777777" w:rsidR="00F809CD" w:rsidRDefault="00F809CD" w:rsidP="00F809CD">
            <w:pPr>
              <w:pStyle w:val="3-"/>
            </w:pPr>
          </w:p>
          <w:p w14:paraId="2635B52B" w14:textId="77777777" w:rsidR="00F809CD" w:rsidRDefault="00F809CD" w:rsidP="00F809CD">
            <w:pPr>
              <w:pStyle w:val="3-"/>
              <w:rPr>
                <w:rFonts w:hint="eastAsia"/>
              </w:rPr>
            </w:pPr>
            <w:r>
              <w:rPr>
                <w:rFonts w:hint="eastAsia"/>
              </w:rPr>
              <w:tab/>
            </w:r>
            <w:r>
              <w:rPr>
                <w:rFonts w:hint="eastAsia"/>
              </w:rPr>
              <w:tab/>
              <w:t>//データ更新</w:t>
            </w:r>
          </w:p>
          <w:p w14:paraId="7573FE72" w14:textId="77777777" w:rsidR="00F809CD" w:rsidRDefault="00F809CD" w:rsidP="00F809CD">
            <w:pPr>
              <w:pStyle w:val="3-"/>
            </w:pPr>
            <w:r>
              <w:tab/>
            </w:r>
            <w:r>
              <w:tab/>
              <w:t>++common_data;</w:t>
            </w:r>
          </w:p>
          <w:p w14:paraId="7DF554B8" w14:textId="77777777" w:rsidR="00F809CD" w:rsidRDefault="00F809CD" w:rsidP="00F809CD">
            <w:pPr>
              <w:pStyle w:val="3-"/>
            </w:pPr>
            <w:r>
              <w:tab/>
            </w:r>
            <w:r>
              <w:tab/>
              <w:t>++tls_data;</w:t>
            </w:r>
          </w:p>
          <w:p w14:paraId="47C01A0B" w14:textId="77777777" w:rsidR="00F809CD" w:rsidRDefault="00F809CD" w:rsidP="00F809CD">
            <w:pPr>
              <w:pStyle w:val="3-"/>
            </w:pPr>
          </w:p>
          <w:p w14:paraId="2FB3F3EF" w14:textId="77777777" w:rsidR="00F809CD" w:rsidRDefault="00F809CD" w:rsidP="00F809CD">
            <w:pPr>
              <w:pStyle w:val="3-"/>
              <w:rPr>
                <w:rFonts w:hint="eastAsia"/>
              </w:rPr>
            </w:pPr>
            <w:r>
              <w:rPr>
                <w:rFonts w:hint="eastAsia"/>
              </w:rPr>
              <w:tab/>
            </w:r>
            <w:r>
              <w:rPr>
                <w:rFonts w:hint="eastAsia"/>
              </w:rPr>
              <w:tab/>
              <w:t>//若干ランダムでスリープ（0～4 msec）</w:t>
            </w:r>
          </w:p>
          <w:p w14:paraId="25A1ECCB" w14:textId="77777777" w:rsidR="00F809CD" w:rsidRDefault="00F809CD" w:rsidP="00F809CD">
            <w:pPr>
              <w:pStyle w:val="3-"/>
            </w:pPr>
            <w:r>
              <w:tab/>
            </w:r>
            <w:r>
              <w:tab/>
              <w:t>Sleep(rand() % 5);</w:t>
            </w:r>
          </w:p>
          <w:p w14:paraId="500600D6" w14:textId="77777777" w:rsidR="00F809CD" w:rsidRDefault="00F809CD" w:rsidP="00F809CD">
            <w:pPr>
              <w:pStyle w:val="3-"/>
            </w:pPr>
          </w:p>
          <w:p w14:paraId="115AEA76" w14:textId="77777777" w:rsidR="00F809CD" w:rsidRDefault="00F809CD" w:rsidP="00F809CD">
            <w:pPr>
              <w:pStyle w:val="3-"/>
              <w:rPr>
                <w:rFonts w:hint="eastAsia"/>
              </w:rPr>
            </w:pPr>
            <w:r>
              <w:rPr>
                <w:rFonts w:hint="eastAsia"/>
              </w:rPr>
              <w:tab/>
            </w:r>
            <w:r>
              <w:rPr>
                <w:rFonts w:hint="eastAsia"/>
              </w:rPr>
              <w:tab/>
              <w:t>//データ書き戻し</w:t>
            </w:r>
          </w:p>
          <w:p w14:paraId="67E166BD" w14:textId="77777777" w:rsidR="00F809CD" w:rsidRDefault="00F809CD" w:rsidP="00F809CD">
            <w:pPr>
              <w:pStyle w:val="3-"/>
            </w:pPr>
            <w:r>
              <w:tab/>
            </w:r>
            <w:r>
              <w:tab/>
              <w:t>s_commonData = common_data;</w:t>
            </w:r>
          </w:p>
          <w:p w14:paraId="4D2F5180" w14:textId="77777777" w:rsidR="00F809CD" w:rsidRDefault="00F809CD" w:rsidP="00F809CD">
            <w:pPr>
              <w:pStyle w:val="3-"/>
            </w:pPr>
            <w:r>
              <w:tab/>
            </w:r>
            <w:r>
              <w:tab/>
              <w:t>s_tlsData = tls_data;</w:t>
            </w:r>
          </w:p>
          <w:p w14:paraId="2B568A78" w14:textId="77777777" w:rsidR="00F809CD" w:rsidRDefault="00F809CD" w:rsidP="00F809CD">
            <w:pPr>
              <w:pStyle w:val="3-"/>
            </w:pPr>
          </w:p>
          <w:p w14:paraId="320AF7CF" w14:textId="77777777" w:rsidR="00F809CD" w:rsidRDefault="00F809CD" w:rsidP="00F809CD">
            <w:pPr>
              <w:pStyle w:val="3-"/>
              <w:rPr>
                <w:rFonts w:hint="eastAsia"/>
              </w:rPr>
            </w:pPr>
            <w:r>
              <w:rPr>
                <w:rFonts w:hint="eastAsia"/>
              </w:rPr>
              <w:tab/>
            </w:r>
            <w:r>
              <w:rPr>
                <w:rFonts w:hint="eastAsia"/>
              </w:rPr>
              <w:tab/>
              <w:t>//データ表示（後）</w:t>
            </w:r>
          </w:p>
          <w:p w14:paraId="69D18E59" w14:textId="77777777" w:rsidR="00F809CD" w:rsidRDefault="00F809CD" w:rsidP="00F809CD">
            <w:pPr>
              <w:pStyle w:val="3-"/>
            </w:pPr>
            <w:r>
              <w:tab/>
            </w:r>
            <w:r>
              <w:tab/>
              <w:t>printf("%s: [AFTER]  commonData=%d, tlsData=%d\n", name, s_commonData, s_tlsData);</w:t>
            </w:r>
          </w:p>
          <w:p w14:paraId="274ED77B" w14:textId="77777777" w:rsidR="00F809CD" w:rsidRDefault="00F809CD" w:rsidP="00F809CD">
            <w:pPr>
              <w:pStyle w:val="3-"/>
            </w:pPr>
            <w:r>
              <w:tab/>
            </w:r>
            <w:r>
              <w:tab/>
              <w:t>fflush(stdout);</w:t>
            </w:r>
          </w:p>
          <w:p w14:paraId="16AD59C9" w14:textId="77777777" w:rsidR="00F809CD" w:rsidRDefault="00F809CD" w:rsidP="00F809CD">
            <w:pPr>
              <w:pStyle w:val="3-"/>
            </w:pPr>
          </w:p>
          <w:p w14:paraId="135A2E2B" w14:textId="77777777" w:rsidR="00F809CD" w:rsidRDefault="00F809CD" w:rsidP="00F809CD">
            <w:pPr>
              <w:pStyle w:val="3-"/>
              <w:rPr>
                <w:rFonts w:hint="eastAsia"/>
              </w:rPr>
            </w:pPr>
            <w:r>
              <w:rPr>
                <w:rFonts w:hint="eastAsia"/>
              </w:rPr>
              <w:tab/>
            </w:r>
            <w:r>
              <w:rPr>
                <w:rFonts w:hint="eastAsia"/>
              </w:rPr>
              <w:tab/>
              <w:t>//ロック解放</w:t>
            </w:r>
          </w:p>
          <w:p w14:paraId="05A9D94D" w14:textId="77777777" w:rsidR="00F809CD" w:rsidRDefault="00F809CD" w:rsidP="00F809CD">
            <w:pPr>
              <w:pStyle w:val="3-"/>
              <w:rPr>
                <w:rFonts w:hint="eastAsia"/>
              </w:rPr>
            </w:pPr>
            <w:r>
              <w:rPr>
                <w:rFonts w:hint="eastAsia"/>
              </w:rPr>
              <w:tab/>
            </w:r>
            <w:r>
              <w:rPr>
                <w:rFonts w:hint="eastAsia"/>
              </w:rPr>
              <w:tab/>
              <w:t>__asm</w:t>
            </w:r>
            <w:r>
              <w:rPr>
                <w:rFonts w:hint="eastAsia"/>
              </w:rPr>
              <w:tab/>
            </w:r>
            <w:r>
              <w:rPr>
                <w:rFonts w:hint="eastAsia"/>
              </w:rPr>
              <w:tab/>
            </w:r>
            <w:r>
              <w:rPr>
                <w:rFonts w:hint="eastAsia"/>
              </w:rPr>
              <w:tab/>
            </w:r>
            <w:r>
              <w:rPr>
                <w:rFonts w:hint="eastAsia"/>
              </w:rPr>
              <w:tab/>
            </w:r>
            <w:r>
              <w:rPr>
                <w:rFonts w:hint="eastAsia"/>
              </w:rPr>
              <w:tab/>
            </w:r>
            <w:r>
              <w:rPr>
                <w:rFonts w:hint="eastAsia"/>
              </w:rPr>
              <w:tab/>
              <w:t>//ロック解放用インラインアセンブラ（x86系)</w:t>
            </w:r>
          </w:p>
          <w:p w14:paraId="600222DB" w14:textId="77777777" w:rsidR="00F809CD" w:rsidRDefault="00F809CD" w:rsidP="00F809CD">
            <w:pPr>
              <w:pStyle w:val="3-"/>
            </w:pPr>
            <w:r>
              <w:tab/>
            </w:r>
            <w:r>
              <w:tab/>
              <w:t>{</w:t>
            </w:r>
          </w:p>
          <w:p w14:paraId="4D001B20" w14:textId="77777777" w:rsidR="00F809CD" w:rsidRDefault="00F809CD" w:rsidP="00F809CD">
            <w:pPr>
              <w:pStyle w:val="3-"/>
              <w:rPr>
                <w:rFonts w:hint="eastAsia"/>
              </w:rPr>
            </w:pPr>
            <w:r>
              <w:rPr>
                <w:rFonts w:hint="eastAsia"/>
              </w:rPr>
              <w:tab/>
            </w:r>
            <w:r>
              <w:rPr>
                <w:rFonts w:hint="eastAsia"/>
              </w:rPr>
              <w:tab/>
            </w:r>
            <w:r>
              <w:rPr>
                <w:rFonts w:hint="eastAsia"/>
              </w:rPr>
              <w:tab/>
              <w:t>mov</w:t>
            </w:r>
            <w:r>
              <w:rPr>
                <w:rFonts w:hint="eastAsia"/>
              </w:rPr>
              <w:tab/>
            </w:r>
            <w:r>
              <w:rPr>
                <w:rFonts w:hint="eastAsia"/>
              </w:rPr>
              <w:tab/>
              <w:t>eax, 0</w:t>
            </w:r>
            <w:r>
              <w:rPr>
                <w:rFonts w:hint="eastAsia"/>
              </w:rPr>
              <w:tab/>
            </w:r>
            <w:r>
              <w:rPr>
                <w:rFonts w:hint="eastAsia"/>
              </w:rPr>
              <w:tab/>
            </w:r>
            <w:r>
              <w:rPr>
                <w:rFonts w:hint="eastAsia"/>
              </w:rPr>
              <w:tab/>
              <w:t>//フラグ更新準備</w:t>
            </w:r>
          </w:p>
          <w:p w14:paraId="181D863A" w14:textId="77777777" w:rsidR="00F809CD" w:rsidRDefault="00F809CD" w:rsidP="00F809CD">
            <w:pPr>
              <w:pStyle w:val="3-"/>
              <w:rPr>
                <w:rFonts w:hint="eastAsia"/>
              </w:rPr>
            </w:pPr>
            <w:r>
              <w:rPr>
                <w:rFonts w:hint="eastAsia"/>
              </w:rPr>
              <w:tab/>
            </w:r>
            <w:r>
              <w:rPr>
                <w:rFonts w:hint="eastAsia"/>
              </w:rPr>
              <w:tab/>
            </w:r>
            <w:r>
              <w:rPr>
                <w:rFonts w:hint="eastAsia"/>
              </w:rPr>
              <w:tab/>
              <w:t>xchg</w:t>
            </w:r>
            <w:r>
              <w:rPr>
                <w:rFonts w:hint="eastAsia"/>
              </w:rPr>
              <w:tab/>
              <w:t>eax, [s_lock]</w:t>
            </w:r>
            <w:r>
              <w:rPr>
                <w:rFonts w:hint="eastAsia"/>
              </w:rPr>
              <w:tab/>
              <w:t>//変数とレジスタの値を交換</w:t>
            </w:r>
          </w:p>
          <w:p w14:paraId="3FB30C41" w14:textId="77777777" w:rsidR="00F809CD" w:rsidRDefault="00F809CD" w:rsidP="00F809CD">
            <w:pPr>
              <w:pStyle w:val="3-"/>
            </w:pPr>
            <w:r>
              <w:tab/>
            </w:r>
            <w:r>
              <w:tab/>
              <w:t>}</w:t>
            </w:r>
          </w:p>
          <w:p w14:paraId="52E9E165" w14:textId="77777777" w:rsidR="00F809CD" w:rsidRDefault="00F809CD" w:rsidP="00F809CD">
            <w:pPr>
              <w:pStyle w:val="3-"/>
            </w:pPr>
          </w:p>
          <w:p w14:paraId="7178B9FA" w14:textId="77777777" w:rsidR="00F809CD" w:rsidRDefault="00F809CD" w:rsidP="00F809CD">
            <w:pPr>
              <w:pStyle w:val="3-"/>
              <w:rPr>
                <w:rFonts w:hint="eastAsia"/>
              </w:rPr>
            </w:pPr>
            <w:r>
              <w:rPr>
                <w:rFonts w:hint="eastAsia"/>
              </w:rPr>
              <w:tab/>
            </w:r>
            <w:r>
              <w:rPr>
                <w:rFonts w:hint="eastAsia"/>
              </w:rPr>
              <w:tab/>
              <w:t>//スレッド切り替えのためのスリープ</w:t>
            </w:r>
          </w:p>
          <w:p w14:paraId="3F83A74D" w14:textId="77777777" w:rsidR="00F809CD" w:rsidRDefault="00F809CD" w:rsidP="00F809CD">
            <w:pPr>
              <w:pStyle w:val="3-"/>
            </w:pPr>
            <w:r>
              <w:tab/>
            </w:r>
            <w:r>
              <w:tab/>
              <w:t>Sleep(0);</w:t>
            </w:r>
          </w:p>
          <w:p w14:paraId="38B61C00" w14:textId="77777777" w:rsidR="00F809CD" w:rsidRDefault="00F809CD" w:rsidP="00F809CD">
            <w:pPr>
              <w:pStyle w:val="3-"/>
              <w:rPr>
                <w:rFonts w:hint="eastAsia"/>
              </w:rPr>
            </w:pPr>
            <w:r>
              <w:rPr>
                <w:rFonts w:hint="eastAsia"/>
              </w:rPr>
              <w:tab/>
              <w:t>//</w:t>
            </w:r>
            <w:r>
              <w:rPr>
                <w:rFonts w:hint="eastAsia"/>
              </w:rPr>
              <w:tab/>
              <w:t>//スレッド切り替え</w:t>
            </w:r>
          </w:p>
          <w:p w14:paraId="3D5CFC79" w14:textId="77777777" w:rsidR="00F809CD" w:rsidRDefault="00F809CD" w:rsidP="00F809CD">
            <w:pPr>
              <w:pStyle w:val="3-"/>
              <w:rPr>
                <w:rFonts w:hint="eastAsia"/>
              </w:rPr>
            </w:pPr>
            <w:r>
              <w:rPr>
                <w:rFonts w:hint="eastAsia"/>
              </w:rPr>
              <w:tab/>
              <w:t>//</w:t>
            </w:r>
            <w:r>
              <w:rPr>
                <w:rFonts w:hint="eastAsia"/>
              </w:rPr>
              <w:tab/>
              <w:t>SwitchToThread();//OSに任せて再スケジューリング</w:t>
            </w:r>
          </w:p>
          <w:p w14:paraId="334E8AF2" w14:textId="77777777" w:rsidR="00F809CD" w:rsidRDefault="00F809CD" w:rsidP="00F809CD">
            <w:pPr>
              <w:pStyle w:val="3-"/>
              <w:rPr>
                <w:rFonts w:hint="eastAsia"/>
              </w:rPr>
            </w:pPr>
            <w:r>
              <w:rPr>
                <w:rFonts w:hint="eastAsia"/>
              </w:rPr>
              <w:tab/>
              <w:t>//</w:t>
            </w:r>
            <w:r>
              <w:rPr>
                <w:rFonts w:hint="eastAsia"/>
              </w:rPr>
              <w:tab/>
              <w:t>Yield();//廃止</w:t>
            </w:r>
          </w:p>
          <w:p w14:paraId="67352959" w14:textId="77777777" w:rsidR="00F809CD" w:rsidRDefault="00F809CD" w:rsidP="00F809CD">
            <w:pPr>
              <w:pStyle w:val="3-"/>
            </w:pPr>
            <w:r>
              <w:tab/>
              <w:t>}</w:t>
            </w:r>
          </w:p>
          <w:p w14:paraId="7D802773" w14:textId="77777777" w:rsidR="00F809CD" w:rsidRDefault="00F809CD" w:rsidP="00F809CD">
            <w:pPr>
              <w:pStyle w:val="3-"/>
            </w:pPr>
          </w:p>
          <w:p w14:paraId="38766B1A" w14:textId="77777777" w:rsidR="00F809CD" w:rsidRDefault="00F809CD" w:rsidP="00F809CD">
            <w:pPr>
              <w:pStyle w:val="3-"/>
              <w:rPr>
                <w:rFonts w:hint="eastAsia"/>
              </w:rPr>
            </w:pPr>
            <w:r>
              <w:rPr>
                <w:rFonts w:hint="eastAsia"/>
              </w:rPr>
              <w:tab/>
              <w:t>//終了</w:t>
            </w:r>
          </w:p>
          <w:p w14:paraId="31F795E5" w14:textId="77777777" w:rsidR="00F809CD" w:rsidRDefault="00F809CD" w:rsidP="00F809CD">
            <w:pPr>
              <w:pStyle w:val="3-"/>
            </w:pPr>
            <w:r>
              <w:tab/>
              <w:t>printf("- end:%s -\n", name);</w:t>
            </w:r>
          </w:p>
          <w:p w14:paraId="023E36AE" w14:textId="77777777" w:rsidR="00F809CD" w:rsidRDefault="00F809CD" w:rsidP="00F809CD">
            <w:pPr>
              <w:pStyle w:val="3-"/>
            </w:pPr>
            <w:r>
              <w:tab/>
              <w:t>fflush(stdout);</w:t>
            </w:r>
          </w:p>
          <w:p w14:paraId="27C46570" w14:textId="77777777" w:rsidR="00F809CD" w:rsidRDefault="00F809CD" w:rsidP="00F809CD">
            <w:pPr>
              <w:pStyle w:val="3-"/>
            </w:pPr>
            <w:r>
              <w:tab/>
              <w:t>return 0;</w:t>
            </w:r>
          </w:p>
          <w:p w14:paraId="34744452" w14:textId="77777777" w:rsidR="00F809CD" w:rsidRDefault="00F809CD" w:rsidP="00F809CD">
            <w:pPr>
              <w:pStyle w:val="3-"/>
            </w:pPr>
            <w:r>
              <w:t>}</w:t>
            </w:r>
          </w:p>
          <w:p w14:paraId="6B6DC4F8" w14:textId="77777777" w:rsidR="00F809CD" w:rsidRDefault="00F809CD" w:rsidP="00F809CD">
            <w:pPr>
              <w:pStyle w:val="3-"/>
            </w:pPr>
          </w:p>
          <w:p w14:paraId="6D2A4D5C" w14:textId="77777777" w:rsidR="00F809CD" w:rsidRDefault="00F809CD" w:rsidP="00F809CD">
            <w:pPr>
              <w:pStyle w:val="3-"/>
              <w:rPr>
                <w:rFonts w:hint="eastAsia"/>
              </w:rPr>
            </w:pPr>
            <w:r>
              <w:rPr>
                <w:rFonts w:hint="eastAsia"/>
              </w:rPr>
              <w:t>//テスト</w:t>
            </w:r>
          </w:p>
          <w:p w14:paraId="0AE6B896" w14:textId="77777777" w:rsidR="00F809CD" w:rsidRDefault="00F809CD" w:rsidP="00F809CD">
            <w:pPr>
              <w:pStyle w:val="3-"/>
            </w:pPr>
            <w:r>
              <w:t>int main(const int argc, const char* argv[])</w:t>
            </w:r>
          </w:p>
          <w:p w14:paraId="50441733" w14:textId="77777777" w:rsidR="00F809CD" w:rsidRDefault="00F809CD" w:rsidP="00F809CD">
            <w:pPr>
              <w:pStyle w:val="3-"/>
            </w:pPr>
            <w:r>
              <w:t>{</w:t>
            </w:r>
          </w:p>
          <w:p w14:paraId="5F3AEF05" w14:textId="77777777" w:rsidR="00F809CD" w:rsidRDefault="00F809CD" w:rsidP="00F809CD">
            <w:pPr>
              <w:pStyle w:val="3-"/>
              <w:rPr>
                <w:rFonts w:hint="eastAsia"/>
              </w:rPr>
            </w:pPr>
            <w:r>
              <w:rPr>
                <w:rFonts w:hint="eastAsia"/>
              </w:rPr>
              <w:tab/>
              <w:t>//スレッド作成</w:t>
            </w:r>
          </w:p>
          <w:p w14:paraId="72F07771" w14:textId="77777777" w:rsidR="00F809CD" w:rsidRDefault="00F809CD" w:rsidP="00F809CD">
            <w:pPr>
              <w:pStyle w:val="3-"/>
            </w:pPr>
            <w:r>
              <w:tab/>
              <w:t>static const int THREAD_NUM = 3;</w:t>
            </w:r>
          </w:p>
          <w:p w14:paraId="0E232815" w14:textId="77777777" w:rsidR="00F809CD" w:rsidRDefault="00F809CD" w:rsidP="00F809CD">
            <w:pPr>
              <w:pStyle w:val="3-"/>
            </w:pPr>
            <w:r>
              <w:tab/>
              <w:t>unsigned int tid[THREAD_NUM] = {};</w:t>
            </w:r>
          </w:p>
          <w:p w14:paraId="75C5752F" w14:textId="77777777" w:rsidR="00F809CD" w:rsidRDefault="00F809CD" w:rsidP="00F809CD">
            <w:pPr>
              <w:pStyle w:val="3-"/>
            </w:pPr>
            <w:r>
              <w:tab/>
              <w:t>HANDLE hThread[THREAD_NUM] =</w:t>
            </w:r>
          </w:p>
          <w:p w14:paraId="332D77D2" w14:textId="77777777" w:rsidR="00F809CD" w:rsidRDefault="00F809CD" w:rsidP="00F809CD">
            <w:pPr>
              <w:pStyle w:val="3-"/>
            </w:pPr>
            <w:r>
              <w:tab/>
              <w:t>{</w:t>
            </w:r>
          </w:p>
          <w:p w14:paraId="725A94EB" w14:textId="77777777" w:rsidR="00F809CD" w:rsidRDefault="00F809CD" w:rsidP="00F809CD">
            <w:pPr>
              <w:pStyle w:val="3-"/>
              <w:rPr>
                <w:rFonts w:hint="eastAsia"/>
              </w:rPr>
            </w:pPr>
            <w:r>
              <w:rPr>
                <w:rFonts w:hint="eastAsia"/>
              </w:rPr>
              <w:tab/>
            </w:r>
            <w:r>
              <w:rPr>
                <w:rFonts w:hint="eastAsia"/>
              </w:rPr>
              <w:tab/>
              <w:t>(HANDLE)_beginthreadex(nullptr, 0, threadFunc, "太郎", 0, &amp;tid[0]),</w:t>
            </w:r>
          </w:p>
          <w:p w14:paraId="180FEF37" w14:textId="77777777" w:rsidR="00F809CD" w:rsidRDefault="00F809CD" w:rsidP="00F809CD">
            <w:pPr>
              <w:pStyle w:val="3-"/>
              <w:rPr>
                <w:rFonts w:hint="eastAsia"/>
              </w:rPr>
            </w:pPr>
            <w:r>
              <w:rPr>
                <w:rFonts w:hint="eastAsia"/>
              </w:rPr>
              <w:tab/>
            </w:r>
            <w:r>
              <w:rPr>
                <w:rFonts w:hint="eastAsia"/>
              </w:rPr>
              <w:tab/>
              <w:t>(HANDLE)_beginthreadex(nullptr, 0, threadFunc, "次郎", 0, &amp;tid[1]),</w:t>
            </w:r>
          </w:p>
          <w:p w14:paraId="3658BD90" w14:textId="77777777" w:rsidR="00F809CD" w:rsidRDefault="00F809CD" w:rsidP="00F809CD">
            <w:pPr>
              <w:pStyle w:val="3-"/>
              <w:rPr>
                <w:rFonts w:hint="eastAsia"/>
              </w:rPr>
            </w:pPr>
            <w:r>
              <w:rPr>
                <w:rFonts w:hint="eastAsia"/>
              </w:rPr>
              <w:tab/>
            </w:r>
            <w:r>
              <w:rPr>
                <w:rFonts w:hint="eastAsia"/>
              </w:rPr>
              <w:tab/>
              <w:t>(HANDLE)_beginthreadex(nullptr, 0, threadFunc, "三郎", 0, &amp;tid[2])</w:t>
            </w:r>
          </w:p>
          <w:p w14:paraId="056D1A14" w14:textId="77777777" w:rsidR="00F809CD" w:rsidRDefault="00F809CD" w:rsidP="00F809CD">
            <w:pPr>
              <w:pStyle w:val="3-"/>
            </w:pPr>
            <w:r>
              <w:tab/>
              <w:t>};</w:t>
            </w:r>
          </w:p>
          <w:p w14:paraId="458E1FCC" w14:textId="77777777" w:rsidR="00F809CD" w:rsidRDefault="00F809CD" w:rsidP="00F809CD">
            <w:pPr>
              <w:pStyle w:val="3-"/>
            </w:pPr>
            <w:r>
              <w:tab/>
            </w:r>
          </w:p>
          <w:p w14:paraId="7866A73A" w14:textId="77777777" w:rsidR="00F809CD" w:rsidRDefault="00F809CD" w:rsidP="00F809CD">
            <w:pPr>
              <w:pStyle w:val="3-"/>
              <w:rPr>
                <w:rFonts w:hint="eastAsia"/>
              </w:rPr>
            </w:pPr>
            <w:r>
              <w:rPr>
                <w:rFonts w:hint="eastAsia"/>
              </w:rPr>
              <w:tab/>
              <w:t>//スレッド終了待ち</w:t>
            </w:r>
          </w:p>
          <w:p w14:paraId="152A5F46" w14:textId="77777777" w:rsidR="00F809CD" w:rsidRDefault="00F809CD" w:rsidP="00F809CD">
            <w:pPr>
              <w:pStyle w:val="3-"/>
            </w:pPr>
            <w:r>
              <w:lastRenderedPageBreak/>
              <w:tab/>
              <w:t>WaitForMultipleObjects(THREAD_NUM, hThread, true, INFINITE);</w:t>
            </w:r>
          </w:p>
          <w:p w14:paraId="1595B602" w14:textId="77777777" w:rsidR="00F809CD" w:rsidRDefault="00F809CD" w:rsidP="00F809CD">
            <w:pPr>
              <w:pStyle w:val="3-"/>
            </w:pPr>
          </w:p>
          <w:p w14:paraId="2B741955" w14:textId="77777777" w:rsidR="00F809CD" w:rsidRDefault="00F809CD" w:rsidP="00F809CD">
            <w:pPr>
              <w:pStyle w:val="3-"/>
              <w:rPr>
                <w:rFonts w:hint="eastAsia"/>
              </w:rPr>
            </w:pPr>
            <w:r>
              <w:rPr>
                <w:rFonts w:hint="eastAsia"/>
              </w:rPr>
              <w:tab/>
              <w:t>//スレッドハンドルクローズ</w:t>
            </w:r>
          </w:p>
          <w:p w14:paraId="1FFCAAF9" w14:textId="77777777" w:rsidR="00F809CD" w:rsidRDefault="00F809CD" w:rsidP="00F809CD">
            <w:pPr>
              <w:pStyle w:val="3-"/>
            </w:pPr>
            <w:r>
              <w:tab/>
              <w:t>for (int i = 0; i &lt; THREAD_NUM; ++i)</w:t>
            </w:r>
          </w:p>
          <w:p w14:paraId="3B37C4CF" w14:textId="77777777" w:rsidR="00F809CD" w:rsidRDefault="00F809CD" w:rsidP="00F809CD">
            <w:pPr>
              <w:pStyle w:val="3-"/>
            </w:pPr>
            <w:r>
              <w:tab/>
              <w:t>{</w:t>
            </w:r>
          </w:p>
          <w:p w14:paraId="6586156F" w14:textId="77777777" w:rsidR="00F809CD" w:rsidRDefault="00F809CD" w:rsidP="00F809CD">
            <w:pPr>
              <w:pStyle w:val="3-"/>
            </w:pPr>
            <w:r>
              <w:tab/>
            </w:r>
            <w:r>
              <w:tab/>
              <w:t>CloseHandle(hThread[i]);</w:t>
            </w:r>
          </w:p>
          <w:p w14:paraId="63F1342A" w14:textId="77777777" w:rsidR="00F809CD" w:rsidRDefault="00F809CD" w:rsidP="00F809CD">
            <w:pPr>
              <w:pStyle w:val="3-"/>
            </w:pPr>
            <w:r>
              <w:tab/>
              <w:t>}</w:t>
            </w:r>
          </w:p>
          <w:p w14:paraId="376B1E3A" w14:textId="77777777" w:rsidR="00F809CD" w:rsidRDefault="00F809CD" w:rsidP="00F809CD">
            <w:pPr>
              <w:pStyle w:val="3-"/>
            </w:pPr>
          </w:p>
          <w:p w14:paraId="23737149" w14:textId="77777777" w:rsidR="00F809CD" w:rsidRDefault="00F809CD" w:rsidP="00F809CD">
            <w:pPr>
              <w:pStyle w:val="3-"/>
              <w:rPr>
                <w:rFonts w:hint="eastAsia"/>
              </w:rPr>
            </w:pPr>
            <w:r>
              <w:rPr>
                <w:rFonts w:hint="eastAsia"/>
              </w:rPr>
              <w:tab/>
              <w:t>//volatile変数でロックの取得と解放を大量に実行して時間を計測</w:t>
            </w:r>
          </w:p>
          <w:p w14:paraId="1ECDCBAC" w14:textId="77777777" w:rsidR="00F809CD" w:rsidRDefault="00F809CD" w:rsidP="00F809CD">
            <w:pPr>
              <w:pStyle w:val="3-"/>
            </w:pPr>
            <w:r>
              <w:tab/>
              <w:t>{</w:t>
            </w:r>
          </w:p>
          <w:p w14:paraId="580B4A44" w14:textId="77777777" w:rsidR="00F809CD" w:rsidRDefault="00F809CD" w:rsidP="00F809CD">
            <w:pPr>
              <w:pStyle w:val="3-"/>
            </w:pPr>
            <w:r>
              <w:tab/>
            </w:r>
            <w:r>
              <w:tab/>
              <w:t>LARGE_INTEGER freq;</w:t>
            </w:r>
          </w:p>
          <w:p w14:paraId="442D092A" w14:textId="77777777" w:rsidR="00F809CD" w:rsidRDefault="00F809CD" w:rsidP="00F809CD">
            <w:pPr>
              <w:pStyle w:val="3-"/>
            </w:pPr>
            <w:r>
              <w:tab/>
            </w:r>
            <w:r>
              <w:tab/>
              <w:t>QueryPerformanceFrequency(&amp;freq);</w:t>
            </w:r>
          </w:p>
          <w:p w14:paraId="0EC570C5" w14:textId="77777777" w:rsidR="00F809CD" w:rsidRDefault="00F809CD" w:rsidP="00F809CD">
            <w:pPr>
              <w:pStyle w:val="3-"/>
            </w:pPr>
            <w:r>
              <w:tab/>
            </w:r>
            <w:r>
              <w:tab/>
              <w:t>LARGE_INTEGER begin;</w:t>
            </w:r>
          </w:p>
          <w:p w14:paraId="4783E73E" w14:textId="77777777" w:rsidR="00F809CD" w:rsidRDefault="00F809CD" w:rsidP="00F809CD">
            <w:pPr>
              <w:pStyle w:val="3-"/>
            </w:pPr>
            <w:r>
              <w:tab/>
            </w:r>
            <w:r>
              <w:tab/>
              <w:t>QueryPerformanceCounter(&amp;begin);</w:t>
            </w:r>
          </w:p>
          <w:p w14:paraId="2A4B1FC6" w14:textId="77777777" w:rsidR="00F809CD" w:rsidRDefault="00F809CD" w:rsidP="00F809CD">
            <w:pPr>
              <w:pStyle w:val="3-"/>
            </w:pPr>
            <w:r>
              <w:tab/>
            </w:r>
            <w:r>
              <w:tab/>
              <w:t>static const int TEST_TIMES = 10000000;</w:t>
            </w:r>
          </w:p>
          <w:p w14:paraId="1F0EB823" w14:textId="77777777" w:rsidR="00F809CD" w:rsidRDefault="00F809CD" w:rsidP="00F809CD">
            <w:pPr>
              <w:pStyle w:val="3-"/>
            </w:pPr>
            <w:r>
              <w:tab/>
            </w:r>
            <w:r>
              <w:tab/>
              <w:t>for (int i = 0; i &lt; TEST_TIMES; ++i)</w:t>
            </w:r>
          </w:p>
          <w:p w14:paraId="12BADBF4" w14:textId="77777777" w:rsidR="00F809CD" w:rsidRDefault="00F809CD" w:rsidP="00F809CD">
            <w:pPr>
              <w:pStyle w:val="3-"/>
            </w:pPr>
            <w:r>
              <w:tab/>
            </w:r>
            <w:r>
              <w:tab/>
              <w:t>{</w:t>
            </w:r>
          </w:p>
          <w:p w14:paraId="2594CCD3" w14:textId="77777777" w:rsidR="00F809CD" w:rsidRDefault="00F809CD" w:rsidP="00F809CD">
            <w:pPr>
              <w:pStyle w:val="3-"/>
              <w:rPr>
                <w:rFonts w:hint="eastAsia"/>
              </w:rPr>
            </w:pPr>
            <w:r>
              <w:rPr>
                <w:rFonts w:hint="eastAsia"/>
              </w:rPr>
              <w:tab/>
            </w:r>
            <w:r>
              <w:rPr>
                <w:rFonts w:hint="eastAsia"/>
              </w:rPr>
              <w:tab/>
            </w:r>
            <w:r>
              <w:rPr>
                <w:rFonts w:hint="eastAsia"/>
              </w:rPr>
              <w:tab/>
              <w:t>__asm</w:t>
            </w:r>
            <w:r>
              <w:rPr>
                <w:rFonts w:hint="eastAsia"/>
              </w:rPr>
              <w:tab/>
            </w:r>
            <w:r>
              <w:rPr>
                <w:rFonts w:hint="eastAsia"/>
              </w:rPr>
              <w:tab/>
            </w:r>
            <w:r>
              <w:rPr>
                <w:rFonts w:hint="eastAsia"/>
              </w:rPr>
              <w:tab/>
            </w:r>
            <w:r>
              <w:rPr>
                <w:rFonts w:hint="eastAsia"/>
              </w:rPr>
              <w:tab/>
            </w:r>
            <w:r>
              <w:rPr>
                <w:rFonts w:hint="eastAsia"/>
              </w:rPr>
              <w:tab/>
            </w:r>
            <w:r>
              <w:rPr>
                <w:rFonts w:hint="eastAsia"/>
              </w:rPr>
              <w:tab/>
              <w:t>//ロック取得用インラインアセンブラ（x86系)</w:t>
            </w:r>
          </w:p>
          <w:p w14:paraId="5882826F" w14:textId="77777777" w:rsidR="00F809CD" w:rsidRDefault="00F809CD" w:rsidP="00F809CD">
            <w:pPr>
              <w:pStyle w:val="3-"/>
            </w:pPr>
            <w:r>
              <w:tab/>
            </w:r>
            <w:r>
              <w:tab/>
            </w:r>
            <w:r>
              <w:tab/>
              <w:t>{</w:t>
            </w:r>
          </w:p>
          <w:p w14:paraId="21D2B69D" w14:textId="77777777" w:rsidR="00F809CD" w:rsidRDefault="00F809CD" w:rsidP="00F809CD">
            <w:pPr>
              <w:pStyle w:val="3-"/>
              <w:rPr>
                <w:rFonts w:hint="eastAsia"/>
              </w:rPr>
            </w:pPr>
            <w:r>
              <w:rPr>
                <w:rFonts w:hint="eastAsia"/>
              </w:rPr>
              <w:tab/>
            </w:r>
            <w:r>
              <w:rPr>
                <w:rFonts w:hint="eastAsia"/>
              </w:rPr>
              <w:tab/>
            </w:r>
            <w:r>
              <w:rPr>
                <w:rFonts w:hint="eastAsia"/>
              </w:rPr>
              <w:tab/>
            </w:r>
            <w:r>
              <w:rPr>
                <w:rFonts w:hint="eastAsia"/>
              </w:rPr>
              <w:tab/>
              <w:t>mov</w:t>
            </w:r>
            <w:r>
              <w:rPr>
                <w:rFonts w:hint="eastAsia"/>
              </w:rPr>
              <w:tab/>
            </w:r>
            <w:r>
              <w:rPr>
                <w:rFonts w:hint="eastAsia"/>
              </w:rPr>
              <w:tab/>
              <w:t>eax, 1</w:t>
            </w:r>
            <w:r>
              <w:rPr>
                <w:rFonts w:hint="eastAsia"/>
              </w:rPr>
              <w:tab/>
            </w:r>
            <w:r>
              <w:rPr>
                <w:rFonts w:hint="eastAsia"/>
              </w:rPr>
              <w:tab/>
            </w:r>
            <w:r>
              <w:rPr>
                <w:rFonts w:hint="eastAsia"/>
              </w:rPr>
              <w:tab/>
              <w:t>//フラグ更新準備</w:t>
            </w:r>
          </w:p>
          <w:p w14:paraId="2BB47A28" w14:textId="77777777" w:rsidR="00F809CD" w:rsidRDefault="00F809CD" w:rsidP="00F809CD">
            <w:pPr>
              <w:pStyle w:val="3-"/>
              <w:rPr>
                <w:rFonts w:hint="eastAsia"/>
              </w:rPr>
            </w:pPr>
            <w:r>
              <w:rPr>
                <w:rFonts w:hint="eastAsia"/>
              </w:rPr>
              <w:tab/>
            </w:r>
            <w:r>
              <w:rPr>
                <w:rFonts w:hint="eastAsia"/>
              </w:rPr>
              <w:tab/>
            </w:r>
            <w:r>
              <w:rPr>
                <w:rFonts w:hint="eastAsia"/>
              </w:rPr>
              <w:tab/>
              <w:t>lock_loop:</w:t>
            </w:r>
            <w:r>
              <w:rPr>
                <w:rFonts w:hint="eastAsia"/>
              </w:rPr>
              <w:tab/>
            </w:r>
            <w:r>
              <w:rPr>
                <w:rFonts w:hint="eastAsia"/>
              </w:rPr>
              <w:tab/>
            </w:r>
            <w:r>
              <w:rPr>
                <w:rFonts w:hint="eastAsia"/>
              </w:rPr>
              <w:tab/>
            </w:r>
            <w:r>
              <w:rPr>
                <w:rFonts w:hint="eastAsia"/>
              </w:rPr>
              <w:tab/>
            </w:r>
            <w:r>
              <w:rPr>
                <w:rFonts w:hint="eastAsia"/>
              </w:rPr>
              <w:tab/>
              <w:t>//ループ用ラベル</w:t>
            </w:r>
          </w:p>
          <w:p w14:paraId="45BF1132" w14:textId="77777777" w:rsidR="00F809CD" w:rsidRDefault="00F809CD" w:rsidP="00F809CD">
            <w:pPr>
              <w:pStyle w:val="3-"/>
              <w:rPr>
                <w:rFonts w:hint="eastAsia"/>
              </w:rPr>
            </w:pPr>
            <w:r>
              <w:rPr>
                <w:rFonts w:hint="eastAsia"/>
              </w:rPr>
              <w:tab/>
            </w:r>
            <w:r>
              <w:rPr>
                <w:rFonts w:hint="eastAsia"/>
              </w:rPr>
              <w:tab/>
            </w:r>
            <w:r>
              <w:rPr>
                <w:rFonts w:hint="eastAsia"/>
              </w:rPr>
              <w:tab/>
            </w:r>
            <w:r>
              <w:rPr>
                <w:rFonts w:hint="eastAsia"/>
              </w:rPr>
              <w:tab/>
              <w:t>xchg</w:t>
            </w:r>
            <w:r>
              <w:rPr>
                <w:rFonts w:hint="eastAsia"/>
              </w:rPr>
              <w:tab/>
              <w:t>eax, [s_lock]</w:t>
            </w:r>
            <w:r>
              <w:rPr>
                <w:rFonts w:hint="eastAsia"/>
              </w:rPr>
              <w:tab/>
              <w:t>//変数とレジスタの値を交換</w:t>
            </w:r>
          </w:p>
          <w:p w14:paraId="4E037BA3" w14:textId="77777777" w:rsidR="00F809CD" w:rsidRDefault="00F809CD" w:rsidP="00F809CD">
            <w:pPr>
              <w:pStyle w:val="3-"/>
              <w:rPr>
                <w:rFonts w:hint="eastAsia"/>
              </w:rPr>
            </w:pPr>
            <w:r>
              <w:rPr>
                <w:rFonts w:hint="eastAsia"/>
              </w:rPr>
              <w:tab/>
            </w:r>
            <w:r>
              <w:rPr>
                <w:rFonts w:hint="eastAsia"/>
              </w:rPr>
              <w:tab/>
            </w:r>
            <w:r>
              <w:rPr>
                <w:rFonts w:hint="eastAsia"/>
              </w:rPr>
              <w:tab/>
            </w:r>
            <w:r>
              <w:rPr>
                <w:rFonts w:hint="eastAsia"/>
              </w:rPr>
              <w:tab/>
              <w:t>test</w:t>
            </w:r>
            <w:r>
              <w:rPr>
                <w:rFonts w:hint="eastAsia"/>
              </w:rPr>
              <w:tab/>
              <w:t>eax, eax</w:t>
            </w:r>
            <w:r>
              <w:rPr>
                <w:rFonts w:hint="eastAsia"/>
              </w:rPr>
              <w:tab/>
            </w:r>
            <w:r>
              <w:rPr>
                <w:rFonts w:hint="eastAsia"/>
              </w:rPr>
              <w:tab/>
              <w:t>//レジスタの値をチェック</w:t>
            </w:r>
          </w:p>
          <w:p w14:paraId="76AAF933" w14:textId="77777777" w:rsidR="00F809CD" w:rsidRDefault="00F809CD" w:rsidP="00F809CD">
            <w:pPr>
              <w:pStyle w:val="3-"/>
              <w:rPr>
                <w:rFonts w:hint="eastAsia"/>
              </w:rPr>
            </w:pPr>
            <w:r>
              <w:rPr>
                <w:rFonts w:hint="eastAsia"/>
              </w:rPr>
              <w:tab/>
            </w:r>
            <w:r>
              <w:rPr>
                <w:rFonts w:hint="eastAsia"/>
              </w:rPr>
              <w:tab/>
            </w:r>
            <w:r>
              <w:rPr>
                <w:rFonts w:hint="eastAsia"/>
              </w:rPr>
              <w:tab/>
            </w:r>
            <w:r>
              <w:rPr>
                <w:rFonts w:hint="eastAsia"/>
              </w:rPr>
              <w:tab/>
              <w:t>jnz</w:t>
            </w:r>
            <w:r>
              <w:rPr>
                <w:rFonts w:hint="eastAsia"/>
              </w:rPr>
              <w:tab/>
            </w:r>
            <w:r>
              <w:rPr>
                <w:rFonts w:hint="eastAsia"/>
              </w:rPr>
              <w:tab/>
              <w:t>lock_loop</w:t>
            </w:r>
            <w:r>
              <w:rPr>
                <w:rFonts w:hint="eastAsia"/>
              </w:rPr>
              <w:tab/>
            </w:r>
            <w:r>
              <w:rPr>
                <w:rFonts w:hint="eastAsia"/>
              </w:rPr>
              <w:tab/>
              <w:t>//レジスタの値が 0 以外ならジャンプ</w:t>
            </w:r>
          </w:p>
          <w:p w14:paraId="18270354" w14:textId="77777777" w:rsidR="00F809CD" w:rsidRDefault="00F809CD" w:rsidP="00F809CD">
            <w:pPr>
              <w:pStyle w:val="3-"/>
            </w:pPr>
            <w:r>
              <w:tab/>
            </w:r>
            <w:r>
              <w:tab/>
            </w:r>
            <w:r>
              <w:tab/>
              <w:t>}</w:t>
            </w:r>
          </w:p>
          <w:p w14:paraId="2BB77347" w14:textId="77777777" w:rsidR="00F809CD" w:rsidRDefault="00F809CD" w:rsidP="00F809CD">
            <w:pPr>
              <w:pStyle w:val="3-"/>
              <w:rPr>
                <w:rFonts w:hint="eastAsia"/>
              </w:rPr>
            </w:pPr>
            <w:r>
              <w:rPr>
                <w:rFonts w:hint="eastAsia"/>
              </w:rPr>
              <w:tab/>
            </w:r>
            <w:r>
              <w:rPr>
                <w:rFonts w:hint="eastAsia"/>
              </w:rPr>
              <w:tab/>
            </w:r>
            <w:r>
              <w:rPr>
                <w:rFonts w:hint="eastAsia"/>
              </w:rPr>
              <w:tab/>
              <w:t>__asm</w:t>
            </w:r>
            <w:r>
              <w:rPr>
                <w:rFonts w:hint="eastAsia"/>
              </w:rPr>
              <w:tab/>
            </w:r>
            <w:r>
              <w:rPr>
                <w:rFonts w:hint="eastAsia"/>
              </w:rPr>
              <w:tab/>
            </w:r>
            <w:r>
              <w:rPr>
                <w:rFonts w:hint="eastAsia"/>
              </w:rPr>
              <w:tab/>
            </w:r>
            <w:r>
              <w:rPr>
                <w:rFonts w:hint="eastAsia"/>
              </w:rPr>
              <w:tab/>
            </w:r>
            <w:r>
              <w:rPr>
                <w:rFonts w:hint="eastAsia"/>
              </w:rPr>
              <w:tab/>
            </w:r>
            <w:r>
              <w:rPr>
                <w:rFonts w:hint="eastAsia"/>
              </w:rPr>
              <w:tab/>
              <w:t>//ロック解放用インラインアセンブラ（x86系)</w:t>
            </w:r>
          </w:p>
          <w:p w14:paraId="37CE2264" w14:textId="77777777" w:rsidR="00F809CD" w:rsidRDefault="00F809CD" w:rsidP="00F809CD">
            <w:pPr>
              <w:pStyle w:val="3-"/>
            </w:pPr>
            <w:r>
              <w:tab/>
            </w:r>
            <w:r>
              <w:tab/>
            </w:r>
            <w:r>
              <w:tab/>
              <w:t>{</w:t>
            </w:r>
          </w:p>
          <w:p w14:paraId="7A0A279F" w14:textId="77777777" w:rsidR="00F809CD" w:rsidRDefault="00F809CD" w:rsidP="00F809CD">
            <w:pPr>
              <w:pStyle w:val="3-"/>
              <w:rPr>
                <w:rFonts w:hint="eastAsia"/>
              </w:rPr>
            </w:pPr>
            <w:r>
              <w:rPr>
                <w:rFonts w:hint="eastAsia"/>
              </w:rPr>
              <w:tab/>
            </w:r>
            <w:r>
              <w:rPr>
                <w:rFonts w:hint="eastAsia"/>
              </w:rPr>
              <w:tab/>
            </w:r>
            <w:r>
              <w:rPr>
                <w:rFonts w:hint="eastAsia"/>
              </w:rPr>
              <w:tab/>
            </w:r>
            <w:r>
              <w:rPr>
                <w:rFonts w:hint="eastAsia"/>
              </w:rPr>
              <w:tab/>
              <w:t>mov</w:t>
            </w:r>
            <w:r>
              <w:rPr>
                <w:rFonts w:hint="eastAsia"/>
              </w:rPr>
              <w:tab/>
            </w:r>
            <w:r>
              <w:rPr>
                <w:rFonts w:hint="eastAsia"/>
              </w:rPr>
              <w:tab/>
              <w:t>eax, 0</w:t>
            </w:r>
            <w:r>
              <w:rPr>
                <w:rFonts w:hint="eastAsia"/>
              </w:rPr>
              <w:tab/>
            </w:r>
            <w:r>
              <w:rPr>
                <w:rFonts w:hint="eastAsia"/>
              </w:rPr>
              <w:tab/>
            </w:r>
            <w:r>
              <w:rPr>
                <w:rFonts w:hint="eastAsia"/>
              </w:rPr>
              <w:tab/>
              <w:t>//フラグ更新準備</w:t>
            </w:r>
          </w:p>
          <w:p w14:paraId="729F0209" w14:textId="77777777" w:rsidR="00F809CD" w:rsidRDefault="00F809CD" w:rsidP="00F809CD">
            <w:pPr>
              <w:pStyle w:val="3-"/>
              <w:rPr>
                <w:rFonts w:hint="eastAsia"/>
              </w:rPr>
            </w:pPr>
            <w:r>
              <w:rPr>
                <w:rFonts w:hint="eastAsia"/>
              </w:rPr>
              <w:tab/>
            </w:r>
            <w:r>
              <w:rPr>
                <w:rFonts w:hint="eastAsia"/>
              </w:rPr>
              <w:tab/>
            </w:r>
            <w:r>
              <w:rPr>
                <w:rFonts w:hint="eastAsia"/>
              </w:rPr>
              <w:tab/>
            </w:r>
            <w:r>
              <w:rPr>
                <w:rFonts w:hint="eastAsia"/>
              </w:rPr>
              <w:tab/>
              <w:t>xchg</w:t>
            </w:r>
            <w:r>
              <w:rPr>
                <w:rFonts w:hint="eastAsia"/>
              </w:rPr>
              <w:tab/>
              <w:t>eax, [s_lock]</w:t>
            </w:r>
            <w:r>
              <w:rPr>
                <w:rFonts w:hint="eastAsia"/>
              </w:rPr>
              <w:tab/>
              <w:t>//変数とレジスタの値を交換</w:t>
            </w:r>
          </w:p>
          <w:p w14:paraId="591DF619" w14:textId="77777777" w:rsidR="00F809CD" w:rsidRDefault="00F809CD" w:rsidP="00F809CD">
            <w:pPr>
              <w:pStyle w:val="3-"/>
            </w:pPr>
            <w:r>
              <w:tab/>
            </w:r>
            <w:r>
              <w:tab/>
            </w:r>
            <w:r>
              <w:tab/>
              <w:t>}</w:t>
            </w:r>
          </w:p>
          <w:p w14:paraId="6D770D66" w14:textId="77777777" w:rsidR="00F809CD" w:rsidRDefault="00F809CD" w:rsidP="00F809CD">
            <w:pPr>
              <w:pStyle w:val="3-"/>
            </w:pPr>
            <w:r>
              <w:tab/>
            </w:r>
            <w:r>
              <w:tab/>
              <w:t>}</w:t>
            </w:r>
          </w:p>
          <w:p w14:paraId="0B49E69D" w14:textId="77777777" w:rsidR="00F809CD" w:rsidRDefault="00F809CD" w:rsidP="00F809CD">
            <w:pPr>
              <w:pStyle w:val="3-"/>
            </w:pPr>
            <w:r>
              <w:tab/>
            </w:r>
            <w:r>
              <w:tab/>
              <w:t>LARGE_INTEGER end;</w:t>
            </w:r>
          </w:p>
          <w:p w14:paraId="2D20BF85" w14:textId="77777777" w:rsidR="00F809CD" w:rsidRDefault="00F809CD" w:rsidP="00F809CD">
            <w:pPr>
              <w:pStyle w:val="3-"/>
            </w:pPr>
            <w:r>
              <w:tab/>
            </w:r>
            <w:r>
              <w:tab/>
              <w:t>QueryPerformanceCounter(&amp;end);</w:t>
            </w:r>
          </w:p>
          <w:p w14:paraId="5C602AC8" w14:textId="77777777" w:rsidR="00F809CD" w:rsidRDefault="00F809CD" w:rsidP="00F809CD">
            <w:pPr>
              <w:pStyle w:val="3-"/>
            </w:pPr>
            <w:r>
              <w:tab/>
            </w:r>
            <w:r>
              <w:tab/>
              <w:t>float duration = static_cast&lt;float&gt;(static_cast&lt;double&gt;(end.QuadPart - begin.QuadPart) / static_cast&lt;double&gt;(freq.QuadPart));</w:t>
            </w:r>
          </w:p>
          <w:p w14:paraId="70560FD9" w14:textId="77777777" w:rsidR="00F809CD" w:rsidRDefault="00F809CD" w:rsidP="00F809CD">
            <w:pPr>
              <w:pStyle w:val="3-"/>
            </w:pPr>
            <w:r>
              <w:tab/>
            </w:r>
            <w:r>
              <w:tab/>
              <w:t>printf("Volatile * %d = %.6f sec\n", TEST_TIMES, duration);</w:t>
            </w:r>
          </w:p>
          <w:p w14:paraId="30AAE5D4" w14:textId="77777777" w:rsidR="00F809CD" w:rsidRDefault="00F809CD" w:rsidP="00F809CD">
            <w:pPr>
              <w:pStyle w:val="3-"/>
            </w:pPr>
            <w:r>
              <w:tab/>
              <w:t>}</w:t>
            </w:r>
          </w:p>
          <w:p w14:paraId="273FC25F" w14:textId="77777777" w:rsidR="00F809CD" w:rsidRDefault="00F809CD" w:rsidP="00F809CD">
            <w:pPr>
              <w:pStyle w:val="3-"/>
            </w:pPr>
          </w:p>
          <w:p w14:paraId="54106D82" w14:textId="77777777" w:rsidR="00F809CD" w:rsidRDefault="00F809CD" w:rsidP="00F809CD">
            <w:pPr>
              <w:pStyle w:val="3-"/>
            </w:pPr>
            <w:r>
              <w:tab/>
              <w:t>return EXIT_SUCCESS;</w:t>
            </w:r>
          </w:p>
          <w:p w14:paraId="3C3579D0" w14:textId="502028D4" w:rsidR="00590471" w:rsidRPr="00DE3BF2" w:rsidRDefault="00F809CD" w:rsidP="00F809CD">
            <w:pPr>
              <w:pStyle w:val="3-"/>
              <w:rPr>
                <w:rFonts w:hint="eastAsia"/>
              </w:rPr>
            </w:pPr>
            <w:r>
              <w:t>}</w:t>
            </w:r>
          </w:p>
        </w:tc>
      </w:tr>
    </w:tbl>
    <w:p w14:paraId="083D8935" w14:textId="77777777" w:rsidR="00590471" w:rsidRPr="00DE3BF2" w:rsidRDefault="00590471" w:rsidP="009324B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590471" w14:paraId="218404F1" w14:textId="77777777" w:rsidTr="00A42DD8">
        <w:tc>
          <w:tcPr>
            <w:tcW w:w="8494" w:type="dxa"/>
          </w:tcPr>
          <w:p w14:paraId="2062B4C5" w14:textId="77777777" w:rsidR="00F809CD" w:rsidRPr="00F809CD" w:rsidRDefault="00F809CD" w:rsidP="00F809CD">
            <w:pPr>
              <w:pStyle w:val="3-"/>
              <w:rPr>
                <w:rFonts w:hint="eastAsia"/>
                <w:color w:val="auto"/>
              </w:rPr>
            </w:pPr>
            <w:r w:rsidRPr="00F809CD">
              <w:rPr>
                <w:rFonts w:hint="eastAsia"/>
                <w:color w:val="auto"/>
              </w:rPr>
              <w:t>- begin:太郎 -</w:t>
            </w:r>
          </w:p>
          <w:p w14:paraId="05BDB399" w14:textId="77777777" w:rsidR="00F809CD" w:rsidRPr="00F809CD" w:rsidRDefault="00F809CD" w:rsidP="00F809CD">
            <w:pPr>
              <w:pStyle w:val="3-"/>
              <w:rPr>
                <w:rFonts w:hint="eastAsia"/>
                <w:color w:val="auto"/>
              </w:rPr>
            </w:pPr>
            <w:r w:rsidRPr="00F809CD">
              <w:rPr>
                <w:rFonts w:hint="eastAsia"/>
                <w:color w:val="auto"/>
              </w:rPr>
              <w:t>- begin:次郎 -</w:t>
            </w:r>
          </w:p>
          <w:p w14:paraId="599FB9BD" w14:textId="77777777" w:rsidR="00F809CD" w:rsidRPr="00F809CD" w:rsidRDefault="00F809CD" w:rsidP="00F809CD">
            <w:pPr>
              <w:pStyle w:val="3-"/>
              <w:rPr>
                <w:rFonts w:hint="eastAsia"/>
                <w:color w:val="auto"/>
              </w:rPr>
            </w:pPr>
            <w:r w:rsidRPr="00F809CD">
              <w:rPr>
                <w:rFonts w:hint="eastAsia"/>
                <w:color w:val="auto"/>
              </w:rPr>
              <w:t>- begin:三郎 -</w:t>
            </w:r>
          </w:p>
          <w:p w14:paraId="5FA57A99" w14:textId="77777777" w:rsidR="00F809CD" w:rsidRPr="00F809CD" w:rsidRDefault="00F809CD" w:rsidP="00F809CD">
            <w:pPr>
              <w:pStyle w:val="3-"/>
              <w:rPr>
                <w:rFonts w:hint="eastAsia"/>
                <w:color w:val="auto"/>
              </w:rPr>
            </w:pPr>
            <w:r w:rsidRPr="00F809CD">
              <w:rPr>
                <w:rFonts w:hint="eastAsia"/>
                <w:color w:val="auto"/>
              </w:rPr>
              <w:t>次郎: [BEFORE] commonData=0, tlsData=0</w:t>
            </w:r>
          </w:p>
          <w:p w14:paraId="6A5D31D8" w14:textId="77777777" w:rsidR="00F809CD" w:rsidRPr="00F809CD" w:rsidRDefault="00F809CD" w:rsidP="00F809CD">
            <w:pPr>
              <w:pStyle w:val="3-"/>
              <w:rPr>
                <w:rFonts w:hint="eastAsia"/>
                <w:color w:val="auto"/>
              </w:rPr>
            </w:pPr>
            <w:r w:rsidRPr="00F809CD">
              <w:rPr>
                <w:rFonts w:hint="eastAsia"/>
                <w:color w:val="auto"/>
              </w:rPr>
              <w:t>次郎: [AFTER]  commonData=1, tlsData=1</w:t>
            </w:r>
          </w:p>
          <w:p w14:paraId="144E2BC0" w14:textId="77777777" w:rsidR="00F809CD" w:rsidRPr="00F809CD" w:rsidRDefault="00F809CD" w:rsidP="00F809CD">
            <w:pPr>
              <w:pStyle w:val="3-"/>
              <w:rPr>
                <w:rFonts w:hint="eastAsia"/>
                <w:color w:val="auto"/>
              </w:rPr>
            </w:pPr>
            <w:r w:rsidRPr="00F809CD">
              <w:rPr>
                <w:rFonts w:hint="eastAsia"/>
                <w:color w:val="auto"/>
              </w:rPr>
              <w:t>三郎: [BEFORE] commonData=1, tlsData=0</w:t>
            </w:r>
          </w:p>
          <w:p w14:paraId="15F11708" w14:textId="77777777" w:rsidR="00F809CD" w:rsidRPr="00F809CD" w:rsidRDefault="00F809CD" w:rsidP="00F809CD">
            <w:pPr>
              <w:pStyle w:val="3-"/>
              <w:rPr>
                <w:rFonts w:hint="eastAsia"/>
                <w:color w:val="auto"/>
              </w:rPr>
            </w:pPr>
            <w:r w:rsidRPr="00F809CD">
              <w:rPr>
                <w:rFonts w:hint="eastAsia"/>
                <w:color w:val="auto"/>
              </w:rPr>
              <w:t>三郎: [AFTER]  commonData=2, tlsData=1</w:t>
            </w:r>
          </w:p>
          <w:p w14:paraId="5D0D3CCF" w14:textId="77777777" w:rsidR="00F809CD" w:rsidRPr="00F809CD" w:rsidRDefault="00F809CD" w:rsidP="00F809CD">
            <w:pPr>
              <w:pStyle w:val="3-"/>
              <w:rPr>
                <w:rFonts w:hint="eastAsia"/>
                <w:color w:val="auto"/>
              </w:rPr>
            </w:pPr>
            <w:r w:rsidRPr="00F809CD">
              <w:rPr>
                <w:rFonts w:hint="eastAsia"/>
                <w:color w:val="auto"/>
              </w:rPr>
              <w:t>太郎: [BEFORE] commonData=2, tlsData=0</w:t>
            </w:r>
          </w:p>
          <w:p w14:paraId="5FE2C629" w14:textId="77777777" w:rsidR="00F809CD" w:rsidRPr="00F809CD" w:rsidRDefault="00F809CD" w:rsidP="00F809CD">
            <w:pPr>
              <w:pStyle w:val="3-"/>
              <w:rPr>
                <w:rFonts w:hint="eastAsia"/>
                <w:color w:val="auto"/>
              </w:rPr>
            </w:pPr>
            <w:r w:rsidRPr="00F809CD">
              <w:rPr>
                <w:rFonts w:hint="eastAsia"/>
                <w:color w:val="auto"/>
              </w:rPr>
              <w:t>太郎: [AFTER]  commonData=3, tlsData=1</w:t>
            </w:r>
          </w:p>
          <w:p w14:paraId="19D9017E" w14:textId="77777777" w:rsidR="00F809CD" w:rsidRPr="00F809CD" w:rsidRDefault="00F809CD" w:rsidP="00F809CD">
            <w:pPr>
              <w:pStyle w:val="3-"/>
              <w:rPr>
                <w:rFonts w:hint="eastAsia"/>
                <w:color w:val="auto"/>
              </w:rPr>
            </w:pPr>
            <w:r w:rsidRPr="00F809CD">
              <w:rPr>
                <w:rFonts w:hint="eastAsia"/>
                <w:color w:val="auto"/>
              </w:rPr>
              <w:t>三郎: [BEFORE] commonData=3, tlsData=1</w:t>
            </w:r>
          </w:p>
          <w:p w14:paraId="351AF625" w14:textId="77777777" w:rsidR="00F809CD" w:rsidRPr="00F809CD" w:rsidRDefault="00F809CD" w:rsidP="00F809CD">
            <w:pPr>
              <w:pStyle w:val="3-"/>
              <w:rPr>
                <w:rFonts w:hint="eastAsia"/>
                <w:color w:val="auto"/>
              </w:rPr>
            </w:pPr>
            <w:r w:rsidRPr="00F809CD">
              <w:rPr>
                <w:rFonts w:hint="eastAsia"/>
                <w:color w:val="auto"/>
              </w:rPr>
              <w:t>三郎: [AFTER]  commonData=4, tlsData=2</w:t>
            </w:r>
          </w:p>
          <w:p w14:paraId="6661CC32" w14:textId="77777777" w:rsidR="00F809CD" w:rsidRPr="00F809CD" w:rsidRDefault="00F809CD" w:rsidP="00F809CD">
            <w:pPr>
              <w:pStyle w:val="3-"/>
              <w:rPr>
                <w:rFonts w:hint="eastAsia"/>
                <w:color w:val="auto"/>
              </w:rPr>
            </w:pPr>
            <w:r w:rsidRPr="00F809CD">
              <w:rPr>
                <w:rFonts w:hint="eastAsia"/>
                <w:color w:val="auto"/>
              </w:rPr>
              <w:t>太郎: [BEFORE] commonData=4, tlsData=1</w:t>
            </w:r>
          </w:p>
          <w:p w14:paraId="50E38370" w14:textId="77777777" w:rsidR="00F809CD" w:rsidRPr="00F809CD" w:rsidRDefault="00F809CD" w:rsidP="00F809CD">
            <w:pPr>
              <w:pStyle w:val="3-"/>
              <w:rPr>
                <w:rFonts w:hint="eastAsia"/>
                <w:color w:val="auto"/>
              </w:rPr>
            </w:pPr>
            <w:r w:rsidRPr="00F809CD">
              <w:rPr>
                <w:rFonts w:hint="eastAsia"/>
                <w:color w:val="auto"/>
              </w:rPr>
              <w:t>太郎: [AFTER]  commonData=5, tlsData=2</w:t>
            </w:r>
          </w:p>
          <w:p w14:paraId="43364165" w14:textId="77777777" w:rsidR="00F809CD" w:rsidRPr="00F809CD" w:rsidRDefault="00F809CD" w:rsidP="00F809CD">
            <w:pPr>
              <w:pStyle w:val="3-"/>
              <w:rPr>
                <w:rFonts w:hint="eastAsia"/>
                <w:color w:val="auto"/>
              </w:rPr>
            </w:pPr>
            <w:r w:rsidRPr="00F809CD">
              <w:rPr>
                <w:rFonts w:hint="eastAsia"/>
                <w:color w:val="auto"/>
              </w:rPr>
              <w:t>三郎: [BEFORE] commonData=5, tlsData=2</w:t>
            </w:r>
          </w:p>
          <w:p w14:paraId="13779423" w14:textId="77777777" w:rsidR="00F809CD" w:rsidRPr="00F809CD" w:rsidRDefault="00F809CD" w:rsidP="00F809CD">
            <w:pPr>
              <w:pStyle w:val="3-"/>
              <w:rPr>
                <w:rFonts w:hint="eastAsia"/>
                <w:color w:val="auto"/>
              </w:rPr>
            </w:pPr>
            <w:r w:rsidRPr="00F809CD">
              <w:rPr>
                <w:rFonts w:hint="eastAsia"/>
                <w:color w:val="auto"/>
              </w:rPr>
              <w:t>三郎: [AFTER]  commonData=6, tlsData=3</w:t>
            </w:r>
          </w:p>
          <w:p w14:paraId="6D7AD163" w14:textId="77777777" w:rsidR="00F809CD" w:rsidRPr="00F809CD" w:rsidRDefault="00F809CD" w:rsidP="00F809CD">
            <w:pPr>
              <w:pStyle w:val="3-"/>
              <w:rPr>
                <w:rFonts w:hint="eastAsia"/>
                <w:color w:val="auto"/>
              </w:rPr>
            </w:pPr>
            <w:r w:rsidRPr="00F809CD">
              <w:rPr>
                <w:rFonts w:hint="eastAsia"/>
                <w:color w:val="auto"/>
              </w:rPr>
              <w:t>太郎: [BEFORE] commonData=6, tlsData=2</w:t>
            </w:r>
          </w:p>
          <w:p w14:paraId="1BBFB888" w14:textId="77777777" w:rsidR="00F809CD" w:rsidRPr="00F809CD" w:rsidRDefault="00F809CD" w:rsidP="00F809CD">
            <w:pPr>
              <w:pStyle w:val="3-"/>
              <w:rPr>
                <w:rFonts w:hint="eastAsia"/>
                <w:color w:val="auto"/>
              </w:rPr>
            </w:pPr>
            <w:r w:rsidRPr="00F809CD">
              <w:rPr>
                <w:rFonts w:hint="eastAsia"/>
                <w:color w:val="auto"/>
              </w:rPr>
              <w:t>- end:三郎 -</w:t>
            </w:r>
          </w:p>
          <w:p w14:paraId="2516ECBC" w14:textId="77777777" w:rsidR="00F809CD" w:rsidRPr="00F809CD" w:rsidRDefault="00F809CD" w:rsidP="00F809CD">
            <w:pPr>
              <w:pStyle w:val="3-"/>
              <w:rPr>
                <w:rFonts w:hint="eastAsia"/>
                <w:color w:val="auto"/>
              </w:rPr>
            </w:pPr>
            <w:r w:rsidRPr="00F809CD">
              <w:rPr>
                <w:rFonts w:hint="eastAsia"/>
                <w:color w:val="auto"/>
              </w:rPr>
              <w:t>太郎: [AFTER]  commonData=7, tlsData=3</w:t>
            </w:r>
          </w:p>
          <w:p w14:paraId="7B84AC07" w14:textId="77777777" w:rsidR="00F809CD" w:rsidRPr="00F809CD" w:rsidRDefault="00F809CD" w:rsidP="00F809CD">
            <w:pPr>
              <w:pStyle w:val="3-"/>
              <w:rPr>
                <w:rFonts w:hint="eastAsia"/>
                <w:color w:val="auto"/>
              </w:rPr>
            </w:pPr>
            <w:r w:rsidRPr="00F809CD">
              <w:rPr>
                <w:rFonts w:hint="eastAsia"/>
                <w:color w:val="auto"/>
              </w:rPr>
              <w:t>次郎: [BEFORE] commonData=7, tlsData=1</w:t>
            </w:r>
          </w:p>
          <w:p w14:paraId="2BC8908A" w14:textId="77777777" w:rsidR="00F809CD" w:rsidRPr="00F809CD" w:rsidRDefault="00F809CD" w:rsidP="00F809CD">
            <w:pPr>
              <w:pStyle w:val="3-"/>
              <w:rPr>
                <w:rFonts w:hint="eastAsia"/>
                <w:color w:val="auto"/>
              </w:rPr>
            </w:pPr>
            <w:r w:rsidRPr="00F809CD">
              <w:rPr>
                <w:rFonts w:hint="eastAsia"/>
                <w:color w:val="auto"/>
              </w:rPr>
              <w:t>- end:太郎 -</w:t>
            </w:r>
          </w:p>
          <w:p w14:paraId="485DCBAF" w14:textId="77777777" w:rsidR="00F809CD" w:rsidRPr="00F809CD" w:rsidRDefault="00F809CD" w:rsidP="00F809CD">
            <w:pPr>
              <w:pStyle w:val="3-"/>
              <w:rPr>
                <w:rFonts w:hint="eastAsia"/>
                <w:color w:val="auto"/>
              </w:rPr>
            </w:pPr>
            <w:r w:rsidRPr="00F809CD">
              <w:rPr>
                <w:rFonts w:hint="eastAsia"/>
                <w:color w:val="auto"/>
              </w:rPr>
              <w:t>次郎: [AFTER]  commonData=8, tlsData=2</w:t>
            </w:r>
          </w:p>
          <w:p w14:paraId="515BD256" w14:textId="77777777" w:rsidR="00F809CD" w:rsidRPr="00F809CD" w:rsidRDefault="00F809CD" w:rsidP="00F809CD">
            <w:pPr>
              <w:pStyle w:val="3-"/>
              <w:rPr>
                <w:rFonts w:hint="eastAsia"/>
                <w:color w:val="auto"/>
              </w:rPr>
            </w:pPr>
            <w:r w:rsidRPr="00F809CD">
              <w:rPr>
                <w:rFonts w:hint="eastAsia"/>
                <w:color w:val="auto"/>
              </w:rPr>
              <w:t>次郎: [BEFORE] commonData=8, tlsData=2</w:t>
            </w:r>
          </w:p>
          <w:p w14:paraId="4AA11E4F" w14:textId="77777777" w:rsidR="00F809CD" w:rsidRPr="00F809CD" w:rsidRDefault="00F809CD" w:rsidP="00F809CD">
            <w:pPr>
              <w:pStyle w:val="3-"/>
              <w:rPr>
                <w:rFonts w:hint="eastAsia"/>
                <w:color w:val="auto"/>
              </w:rPr>
            </w:pPr>
            <w:r w:rsidRPr="00F809CD">
              <w:rPr>
                <w:rFonts w:hint="eastAsia"/>
                <w:color w:val="auto"/>
              </w:rPr>
              <w:t>次郎: [AFTER]  commonData=9, tlsData=3</w:t>
            </w:r>
          </w:p>
          <w:p w14:paraId="22149A36" w14:textId="77777777" w:rsidR="00F809CD" w:rsidRPr="00F809CD" w:rsidRDefault="00F809CD" w:rsidP="00F809CD">
            <w:pPr>
              <w:pStyle w:val="3-"/>
              <w:rPr>
                <w:rFonts w:hint="eastAsia"/>
                <w:color w:val="auto"/>
              </w:rPr>
            </w:pPr>
            <w:r w:rsidRPr="00F809CD">
              <w:rPr>
                <w:rFonts w:hint="eastAsia"/>
                <w:color w:val="auto"/>
              </w:rPr>
              <w:lastRenderedPageBreak/>
              <w:t>- end:次郎 -</w:t>
            </w:r>
          </w:p>
          <w:p w14:paraId="3BC57771" w14:textId="0B6CD779" w:rsidR="003E5E89" w:rsidRPr="00DD51B6" w:rsidRDefault="00F809CD" w:rsidP="00F809CD">
            <w:pPr>
              <w:pStyle w:val="3-"/>
              <w:rPr>
                <w:rFonts w:hint="eastAsia"/>
              </w:rPr>
            </w:pPr>
            <w:r w:rsidRPr="00F809CD">
              <w:rPr>
                <w:color w:val="auto"/>
              </w:rPr>
              <w:t>Volatile * 10000000 = 0.126005 sec</w:t>
            </w:r>
          </w:p>
        </w:tc>
      </w:tr>
    </w:tbl>
    <w:p w14:paraId="06779376" w14:textId="142E0B4B" w:rsidR="00590471" w:rsidRDefault="009B1E84" w:rsidP="00590471">
      <w:pPr>
        <w:pStyle w:val="2"/>
      </w:pPr>
      <w:r>
        <w:rPr>
          <w:rFonts w:hint="eastAsia"/>
        </w:rPr>
        <w:lastRenderedPageBreak/>
        <w:t>変数操作による排他制御：</w:t>
      </w:r>
      <w:r w:rsidR="00590471">
        <w:rPr>
          <w:rFonts w:hint="eastAsia"/>
        </w:rPr>
        <w:t>アトミック操作（インターロック操作）</w:t>
      </w:r>
    </w:p>
    <w:p w14:paraId="6992E5DE" w14:textId="7E94502D" w:rsidR="00F809CD" w:rsidRDefault="00D31BAF" w:rsidP="00F809CD">
      <w:pPr>
        <w:pStyle w:val="a9"/>
        <w:ind w:firstLine="283"/>
      </w:pPr>
      <w:r>
        <w:rPr>
          <w:rFonts w:hint="eastAsia"/>
        </w:rPr>
        <w:t>インラインアセンブラを用いた</w:t>
      </w:r>
      <w:r w:rsidR="005460BA">
        <w:rPr>
          <w:rFonts w:hint="eastAsia"/>
        </w:rPr>
        <w:t>方法では、プログラムコードの汎用性に問題があった。</w:t>
      </w:r>
    </w:p>
    <w:p w14:paraId="56EE90F1" w14:textId="51C69297" w:rsidR="005460BA" w:rsidRPr="00F809CD" w:rsidRDefault="005460BA" w:rsidP="00F809CD">
      <w:pPr>
        <w:pStyle w:val="a9"/>
        <w:ind w:firstLine="283"/>
        <w:rPr>
          <w:rFonts w:hint="eastAsia"/>
        </w:rPr>
      </w:pPr>
      <w:r>
        <w:rPr>
          <w:rFonts w:hint="eastAsia"/>
        </w:rPr>
        <w:t>SDK</w:t>
      </w:r>
      <w:r>
        <w:rPr>
          <w:rFonts w:hint="eastAsia"/>
        </w:rPr>
        <w:t>が提供する機能には、変数操作のアトミック操作を保証するものがある。</w:t>
      </w:r>
    </w:p>
    <w:p w14:paraId="3460C9DE" w14:textId="5B0B9308" w:rsidR="00590471" w:rsidRDefault="00590471" w:rsidP="00590471">
      <w:pPr>
        <w:pStyle w:val="3"/>
      </w:pPr>
      <w:r>
        <w:t>Win32API</w:t>
      </w:r>
      <w:r>
        <w:rPr>
          <w:rFonts w:hint="eastAsia"/>
        </w:rPr>
        <w:t>版</w:t>
      </w:r>
      <w:r w:rsidR="005460BA">
        <w:rPr>
          <w:rFonts w:hint="eastAsia"/>
        </w:rPr>
        <w:t>：インターロック操作</w:t>
      </w:r>
    </w:p>
    <w:p w14:paraId="002D25BD" w14:textId="12D6BF3A" w:rsidR="00590471" w:rsidRDefault="005460BA" w:rsidP="00590471">
      <w:pPr>
        <w:pStyle w:val="aa"/>
        <w:ind w:left="447" w:firstLine="283"/>
      </w:pPr>
      <w:r>
        <w:rPr>
          <w:rFonts w:hint="eastAsia"/>
        </w:rPr>
        <w:t>Win32API</w:t>
      </w:r>
      <w:r>
        <w:rPr>
          <w:rFonts w:hint="eastAsia"/>
        </w:rPr>
        <w:t>に</w:t>
      </w:r>
      <w:r>
        <w:t>はインターロック操作の</w:t>
      </w:r>
      <w:r>
        <w:rPr>
          <w:rFonts w:hint="eastAsia"/>
        </w:rPr>
        <w:t>A</w:t>
      </w:r>
      <w:r>
        <w:t>PI</w:t>
      </w:r>
      <w:r>
        <w:t>が用意されている。</w:t>
      </w:r>
    </w:p>
    <w:p w14:paraId="76C33166" w14:textId="451B6398" w:rsidR="005460BA" w:rsidRDefault="005460BA" w:rsidP="005460BA">
      <w:pPr>
        <w:pStyle w:val="aa"/>
        <w:keepNext/>
        <w:widowControl/>
        <w:spacing w:beforeLines="50" w:before="180"/>
        <w:ind w:leftChars="203" w:left="447" w:hangingChars="10" w:hanging="21"/>
      </w:pPr>
      <w:r>
        <w:t>Win32API</w:t>
      </w:r>
      <w:r>
        <w:rPr>
          <w:rFonts w:hint="eastAsia"/>
        </w:rPr>
        <w:t>版</w:t>
      </w:r>
      <w:r>
        <w:t>インターロック操作</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590471" w14:paraId="19C10983" w14:textId="77777777" w:rsidTr="00A42DD8">
        <w:tc>
          <w:tcPr>
            <w:tcW w:w="8494" w:type="dxa"/>
          </w:tcPr>
          <w:p w14:paraId="64A08AA0" w14:textId="77777777" w:rsidR="00122C8E" w:rsidRDefault="00122C8E" w:rsidP="00122C8E">
            <w:pPr>
              <w:pStyle w:val="3-"/>
            </w:pPr>
            <w:r>
              <w:t>#include &lt;stdio.h&gt;</w:t>
            </w:r>
          </w:p>
          <w:p w14:paraId="7DF3010D" w14:textId="77777777" w:rsidR="00122C8E" w:rsidRDefault="00122C8E" w:rsidP="00122C8E">
            <w:pPr>
              <w:pStyle w:val="3-"/>
            </w:pPr>
            <w:r>
              <w:t>#include &lt;stdlib.h&gt;</w:t>
            </w:r>
          </w:p>
          <w:p w14:paraId="6E7C4342" w14:textId="77777777" w:rsidR="00122C8E" w:rsidRDefault="00122C8E" w:rsidP="00122C8E">
            <w:pPr>
              <w:pStyle w:val="3-"/>
            </w:pPr>
          </w:p>
          <w:p w14:paraId="302D3EC7" w14:textId="77777777" w:rsidR="00122C8E" w:rsidRDefault="00122C8E" w:rsidP="00122C8E">
            <w:pPr>
              <w:pStyle w:val="3-"/>
            </w:pPr>
            <w:r>
              <w:t>#include &lt;Windows.h&gt;</w:t>
            </w:r>
          </w:p>
          <w:p w14:paraId="52CE1F40" w14:textId="77777777" w:rsidR="00122C8E" w:rsidRDefault="00122C8E" w:rsidP="00122C8E">
            <w:pPr>
              <w:pStyle w:val="3-"/>
            </w:pPr>
            <w:r>
              <w:t>#include &lt;Process.h&gt;</w:t>
            </w:r>
          </w:p>
          <w:p w14:paraId="4891B49D" w14:textId="77777777" w:rsidR="00122C8E" w:rsidRDefault="00122C8E" w:rsidP="00122C8E">
            <w:pPr>
              <w:pStyle w:val="3-"/>
            </w:pPr>
          </w:p>
          <w:p w14:paraId="18CAC720" w14:textId="77777777" w:rsidR="00122C8E" w:rsidRDefault="00122C8E" w:rsidP="00122C8E">
            <w:pPr>
              <w:pStyle w:val="3-"/>
              <w:rPr>
                <w:rFonts w:hint="eastAsia"/>
              </w:rPr>
            </w:pPr>
            <w:r>
              <w:rPr>
                <w:rFonts w:hint="eastAsia"/>
              </w:rPr>
              <w:t>//インターロック操作用変数</w:t>
            </w:r>
          </w:p>
          <w:p w14:paraId="3645D32B" w14:textId="77777777" w:rsidR="00122C8E" w:rsidRDefault="00122C8E" w:rsidP="00122C8E">
            <w:pPr>
              <w:pStyle w:val="3-"/>
            </w:pPr>
            <w:r>
              <w:t>static LONG s_lock = 0;</w:t>
            </w:r>
          </w:p>
          <w:p w14:paraId="2FC2E978" w14:textId="77777777" w:rsidR="00122C8E" w:rsidRDefault="00122C8E" w:rsidP="00122C8E">
            <w:pPr>
              <w:pStyle w:val="3-"/>
            </w:pPr>
          </w:p>
          <w:p w14:paraId="63837A0E" w14:textId="77777777" w:rsidR="00122C8E" w:rsidRDefault="00122C8E" w:rsidP="00122C8E">
            <w:pPr>
              <w:pStyle w:val="3-"/>
              <w:rPr>
                <w:rFonts w:hint="eastAsia"/>
              </w:rPr>
            </w:pPr>
            <w:r>
              <w:rPr>
                <w:rFonts w:hint="eastAsia"/>
              </w:rPr>
              <w:t>//共有データ</w:t>
            </w:r>
          </w:p>
          <w:p w14:paraId="45EE66A5" w14:textId="77777777" w:rsidR="00122C8E" w:rsidRDefault="00122C8E" w:rsidP="00122C8E">
            <w:pPr>
              <w:pStyle w:val="3-"/>
            </w:pPr>
            <w:r>
              <w:t>static int s_commonData = 0;</w:t>
            </w:r>
          </w:p>
          <w:p w14:paraId="65E48F92" w14:textId="77777777" w:rsidR="00122C8E" w:rsidRDefault="00122C8E" w:rsidP="00122C8E">
            <w:pPr>
              <w:pStyle w:val="3-"/>
            </w:pPr>
          </w:p>
          <w:p w14:paraId="0C64C6C2" w14:textId="77777777" w:rsidR="00122C8E" w:rsidRDefault="00122C8E" w:rsidP="00122C8E">
            <w:pPr>
              <w:pStyle w:val="3-"/>
              <w:rPr>
                <w:rFonts w:hint="eastAsia"/>
              </w:rPr>
            </w:pPr>
            <w:r>
              <w:rPr>
                <w:rFonts w:hint="eastAsia"/>
              </w:rPr>
              <w:t>//スレッド固有データ</w:t>
            </w:r>
          </w:p>
          <w:p w14:paraId="1129B77A" w14:textId="77777777" w:rsidR="00122C8E" w:rsidRDefault="00122C8E" w:rsidP="00122C8E">
            <w:pPr>
              <w:pStyle w:val="3-"/>
            </w:pPr>
            <w:r>
              <w:t>__declspec(thread) int s_tlsData = 0;</w:t>
            </w:r>
          </w:p>
          <w:p w14:paraId="0870833D" w14:textId="77777777" w:rsidR="00122C8E" w:rsidRDefault="00122C8E" w:rsidP="00122C8E">
            <w:pPr>
              <w:pStyle w:val="3-"/>
            </w:pPr>
          </w:p>
          <w:p w14:paraId="5F676C50" w14:textId="77777777" w:rsidR="00122C8E" w:rsidRDefault="00122C8E" w:rsidP="00122C8E">
            <w:pPr>
              <w:pStyle w:val="3-"/>
              <w:rPr>
                <w:rFonts w:hint="eastAsia"/>
              </w:rPr>
            </w:pPr>
            <w:r>
              <w:rPr>
                <w:rFonts w:hint="eastAsia"/>
              </w:rPr>
              <w:t>//スレッド</w:t>
            </w:r>
          </w:p>
          <w:p w14:paraId="1DB318E6" w14:textId="77777777" w:rsidR="00122C8E" w:rsidRDefault="00122C8E" w:rsidP="00122C8E">
            <w:pPr>
              <w:pStyle w:val="3-"/>
            </w:pPr>
            <w:r>
              <w:t>unsigned int WINAPI threadFunc(void* param_p)</w:t>
            </w:r>
          </w:p>
          <w:p w14:paraId="7ACEEF3E" w14:textId="77777777" w:rsidR="00122C8E" w:rsidRDefault="00122C8E" w:rsidP="00122C8E">
            <w:pPr>
              <w:pStyle w:val="3-"/>
            </w:pPr>
            <w:r>
              <w:t>{</w:t>
            </w:r>
          </w:p>
          <w:p w14:paraId="6FBD067F" w14:textId="77777777" w:rsidR="00122C8E" w:rsidRDefault="00122C8E" w:rsidP="00122C8E">
            <w:pPr>
              <w:pStyle w:val="3-"/>
              <w:rPr>
                <w:rFonts w:hint="eastAsia"/>
              </w:rPr>
            </w:pPr>
            <w:r>
              <w:rPr>
                <w:rFonts w:hint="eastAsia"/>
              </w:rPr>
              <w:tab/>
              <w:t>//パラメータ受け取り</w:t>
            </w:r>
          </w:p>
          <w:p w14:paraId="41AF2269" w14:textId="77777777" w:rsidR="00122C8E" w:rsidRDefault="00122C8E" w:rsidP="00122C8E">
            <w:pPr>
              <w:pStyle w:val="3-"/>
            </w:pPr>
            <w:r>
              <w:tab/>
              <w:t>const char* name = static_cast&lt;const char*&gt;(param_p);</w:t>
            </w:r>
          </w:p>
          <w:p w14:paraId="76C7DBC0" w14:textId="77777777" w:rsidR="00122C8E" w:rsidRDefault="00122C8E" w:rsidP="00122C8E">
            <w:pPr>
              <w:pStyle w:val="3-"/>
            </w:pPr>
          </w:p>
          <w:p w14:paraId="6C464B22" w14:textId="77777777" w:rsidR="00122C8E" w:rsidRDefault="00122C8E" w:rsidP="00122C8E">
            <w:pPr>
              <w:pStyle w:val="3-"/>
              <w:rPr>
                <w:rFonts w:hint="eastAsia"/>
              </w:rPr>
            </w:pPr>
            <w:r>
              <w:rPr>
                <w:rFonts w:hint="eastAsia"/>
              </w:rPr>
              <w:tab/>
              <w:t>//開始</w:t>
            </w:r>
          </w:p>
          <w:p w14:paraId="5FBD5741" w14:textId="77777777" w:rsidR="00122C8E" w:rsidRDefault="00122C8E" w:rsidP="00122C8E">
            <w:pPr>
              <w:pStyle w:val="3-"/>
            </w:pPr>
            <w:r>
              <w:tab/>
              <w:t>printf("- begin:%s -\n", name);</w:t>
            </w:r>
          </w:p>
          <w:p w14:paraId="7DC934D9" w14:textId="77777777" w:rsidR="00122C8E" w:rsidRDefault="00122C8E" w:rsidP="00122C8E">
            <w:pPr>
              <w:pStyle w:val="3-"/>
            </w:pPr>
            <w:r>
              <w:tab/>
              <w:t>fflush(stdout);</w:t>
            </w:r>
          </w:p>
          <w:p w14:paraId="2AFD59AD" w14:textId="77777777" w:rsidR="00122C8E" w:rsidRDefault="00122C8E" w:rsidP="00122C8E">
            <w:pPr>
              <w:pStyle w:val="3-"/>
            </w:pPr>
          </w:p>
          <w:p w14:paraId="54660A9A" w14:textId="77777777" w:rsidR="00122C8E" w:rsidRDefault="00122C8E" w:rsidP="00122C8E">
            <w:pPr>
              <w:pStyle w:val="3-"/>
              <w:rPr>
                <w:rFonts w:hint="eastAsia"/>
              </w:rPr>
            </w:pPr>
            <w:r>
              <w:rPr>
                <w:rFonts w:hint="eastAsia"/>
              </w:rPr>
              <w:tab/>
              <w:t>//処理</w:t>
            </w:r>
          </w:p>
          <w:p w14:paraId="69B19E18" w14:textId="77777777" w:rsidR="00122C8E" w:rsidRDefault="00122C8E" w:rsidP="00122C8E">
            <w:pPr>
              <w:pStyle w:val="3-"/>
            </w:pPr>
            <w:r>
              <w:tab/>
              <w:t>for (int i = 0; i &lt; 3; ++i)</w:t>
            </w:r>
          </w:p>
          <w:p w14:paraId="5E0AEAFD" w14:textId="77777777" w:rsidR="00122C8E" w:rsidRDefault="00122C8E" w:rsidP="00122C8E">
            <w:pPr>
              <w:pStyle w:val="3-"/>
            </w:pPr>
            <w:r>
              <w:tab/>
              <w:t>{</w:t>
            </w:r>
          </w:p>
          <w:p w14:paraId="63E5D7CE" w14:textId="77777777" w:rsidR="00122C8E" w:rsidRDefault="00122C8E" w:rsidP="00122C8E">
            <w:pPr>
              <w:pStyle w:val="3-"/>
              <w:rPr>
                <w:rFonts w:hint="eastAsia"/>
              </w:rPr>
            </w:pPr>
            <w:r>
              <w:rPr>
                <w:rFonts w:hint="eastAsia"/>
              </w:rPr>
              <w:tab/>
            </w:r>
            <w:r>
              <w:rPr>
                <w:rFonts w:hint="eastAsia"/>
              </w:rPr>
              <w:tab/>
              <w:t>//インターロック操作でロック取得待ち</w:t>
            </w:r>
          </w:p>
          <w:p w14:paraId="0394E942" w14:textId="77777777" w:rsidR="00122C8E" w:rsidRDefault="00122C8E" w:rsidP="00122C8E">
            <w:pPr>
              <w:pStyle w:val="3-"/>
            </w:pPr>
            <w:r>
              <w:tab/>
            </w:r>
            <w:r>
              <w:tab/>
              <w:t>while (InterlockedExchange(&amp;s_lock, 1) == 1){}</w:t>
            </w:r>
          </w:p>
          <w:p w14:paraId="02C54047" w14:textId="77777777" w:rsidR="00122C8E" w:rsidRDefault="00122C8E" w:rsidP="00122C8E">
            <w:pPr>
              <w:pStyle w:val="3-"/>
            </w:pPr>
            <w:r>
              <w:tab/>
            </w:r>
            <w:r>
              <w:tab/>
            </w:r>
          </w:p>
          <w:p w14:paraId="643F9937" w14:textId="77777777" w:rsidR="00122C8E" w:rsidRDefault="00122C8E" w:rsidP="00122C8E">
            <w:pPr>
              <w:pStyle w:val="3-"/>
              <w:rPr>
                <w:rFonts w:hint="eastAsia"/>
              </w:rPr>
            </w:pPr>
            <w:r>
              <w:rPr>
                <w:rFonts w:hint="eastAsia"/>
              </w:rPr>
              <w:tab/>
            </w:r>
            <w:r>
              <w:rPr>
                <w:rFonts w:hint="eastAsia"/>
              </w:rPr>
              <w:tab/>
              <w:t>//データ表示（前）</w:t>
            </w:r>
          </w:p>
          <w:p w14:paraId="76E5C060" w14:textId="77777777" w:rsidR="00122C8E" w:rsidRDefault="00122C8E" w:rsidP="00122C8E">
            <w:pPr>
              <w:pStyle w:val="3-"/>
            </w:pPr>
            <w:r>
              <w:tab/>
            </w:r>
            <w:r>
              <w:tab/>
              <w:t>printf("%s: [BEFORE] commonData=%d, tlsData=%d\n", name, s_commonData, s_tlsData);</w:t>
            </w:r>
          </w:p>
          <w:p w14:paraId="67121B35" w14:textId="77777777" w:rsidR="00122C8E" w:rsidRDefault="00122C8E" w:rsidP="00122C8E">
            <w:pPr>
              <w:pStyle w:val="3-"/>
            </w:pPr>
            <w:r>
              <w:tab/>
            </w:r>
            <w:r>
              <w:tab/>
              <w:t>fflush(stdout);</w:t>
            </w:r>
          </w:p>
          <w:p w14:paraId="3CAAB5AB" w14:textId="77777777" w:rsidR="00122C8E" w:rsidRDefault="00122C8E" w:rsidP="00122C8E">
            <w:pPr>
              <w:pStyle w:val="3-"/>
            </w:pPr>
          </w:p>
          <w:p w14:paraId="7C082CCC" w14:textId="77777777" w:rsidR="00122C8E" w:rsidRDefault="00122C8E" w:rsidP="00122C8E">
            <w:pPr>
              <w:pStyle w:val="3-"/>
              <w:rPr>
                <w:rFonts w:hint="eastAsia"/>
              </w:rPr>
            </w:pPr>
            <w:r>
              <w:rPr>
                <w:rFonts w:hint="eastAsia"/>
              </w:rPr>
              <w:tab/>
            </w:r>
            <w:r>
              <w:rPr>
                <w:rFonts w:hint="eastAsia"/>
              </w:rPr>
              <w:tab/>
              <w:t>//データ取得</w:t>
            </w:r>
          </w:p>
          <w:p w14:paraId="60AB797B" w14:textId="77777777" w:rsidR="00122C8E" w:rsidRDefault="00122C8E" w:rsidP="00122C8E">
            <w:pPr>
              <w:pStyle w:val="3-"/>
            </w:pPr>
            <w:r>
              <w:tab/>
            </w:r>
            <w:r>
              <w:tab/>
              <w:t>int common_data = s_commonData;</w:t>
            </w:r>
          </w:p>
          <w:p w14:paraId="2D6048C3" w14:textId="77777777" w:rsidR="00122C8E" w:rsidRDefault="00122C8E" w:rsidP="00122C8E">
            <w:pPr>
              <w:pStyle w:val="3-"/>
            </w:pPr>
            <w:r>
              <w:tab/>
            </w:r>
            <w:r>
              <w:tab/>
              <w:t>int tls_data = s_tlsData;</w:t>
            </w:r>
          </w:p>
          <w:p w14:paraId="61D43BF3" w14:textId="77777777" w:rsidR="00122C8E" w:rsidRDefault="00122C8E" w:rsidP="00122C8E">
            <w:pPr>
              <w:pStyle w:val="3-"/>
            </w:pPr>
          </w:p>
          <w:p w14:paraId="260CD4B0" w14:textId="77777777" w:rsidR="00122C8E" w:rsidRDefault="00122C8E" w:rsidP="00122C8E">
            <w:pPr>
              <w:pStyle w:val="3-"/>
              <w:rPr>
                <w:rFonts w:hint="eastAsia"/>
              </w:rPr>
            </w:pPr>
            <w:r>
              <w:rPr>
                <w:rFonts w:hint="eastAsia"/>
              </w:rPr>
              <w:tab/>
            </w:r>
            <w:r>
              <w:rPr>
                <w:rFonts w:hint="eastAsia"/>
              </w:rPr>
              <w:tab/>
              <w:t>//データ更新</w:t>
            </w:r>
          </w:p>
          <w:p w14:paraId="55481DA2" w14:textId="77777777" w:rsidR="00122C8E" w:rsidRDefault="00122C8E" w:rsidP="00122C8E">
            <w:pPr>
              <w:pStyle w:val="3-"/>
            </w:pPr>
            <w:r>
              <w:tab/>
            </w:r>
            <w:r>
              <w:tab/>
              <w:t>++common_data;</w:t>
            </w:r>
          </w:p>
          <w:p w14:paraId="4AA5A472" w14:textId="77777777" w:rsidR="00122C8E" w:rsidRDefault="00122C8E" w:rsidP="00122C8E">
            <w:pPr>
              <w:pStyle w:val="3-"/>
            </w:pPr>
            <w:r>
              <w:tab/>
            </w:r>
            <w:r>
              <w:tab/>
              <w:t>++tls_data;</w:t>
            </w:r>
          </w:p>
          <w:p w14:paraId="4FA28606" w14:textId="77777777" w:rsidR="00122C8E" w:rsidRDefault="00122C8E" w:rsidP="00122C8E">
            <w:pPr>
              <w:pStyle w:val="3-"/>
            </w:pPr>
          </w:p>
          <w:p w14:paraId="28FC8180" w14:textId="77777777" w:rsidR="00122C8E" w:rsidRDefault="00122C8E" w:rsidP="00122C8E">
            <w:pPr>
              <w:pStyle w:val="3-"/>
              <w:rPr>
                <w:rFonts w:hint="eastAsia"/>
              </w:rPr>
            </w:pPr>
            <w:r>
              <w:rPr>
                <w:rFonts w:hint="eastAsia"/>
              </w:rPr>
              <w:tab/>
            </w:r>
            <w:r>
              <w:rPr>
                <w:rFonts w:hint="eastAsia"/>
              </w:rPr>
              <w:tab/>
              <w:t>//若干ランダムでスリープ（0～4 msec）</w:t>
            </w:r>
          </w:p>
          <w:p w14:paraId="7A00E5DC" w14:textId="77777777" w:rsidR="00122C8E" w:rsidRDefault="00122C8E" w:rsidP="00122C8E">
            <w:pPr>
              <w:pStyle w:val="3-"/>
            </w:pPr>
            <w:r>
              <w:tab/>
            </w:r>
            <w:r>
              <w:tab/>
              <w:t>Sleep(rand() % 5);</w:t>
            </w:r>
          </w:p>
          <w:p w14:paraId="0F7F2B60" w14:textId="77777777" w:rsidR="00122C8E" w:rsidRDefault="00122C8E" w:rsidP="00122C8E">
            <w:pPr>
              <w:pStyle w:val="3-"/>
            </w:pPr>
          </w:p>
          <w:p w14:paraId="1CAFBE7F" w14:textId="77777777" w:rsidR="00122C8E" w:rsidRDefault="00122C8E" w:rsidP="00122C8E">
            <w:pPr>
              <w:pStyle w:val="3-"/>
              <w:rPr>
                <w:rFonts w:hint="eastAsia"/>
              </w:rPr>
            </w:pPr>
            <w:r>
              <w:rPr>
                <w:rFonts w:hint="eastAsia"/>
              </w:rPr>
              <w:tab/>
            </w:r>
            <w:r>
              <w:rPr>
                <w:rFonts w:hint="eastAsia"/>
              </w:rPr>
              <w:tab/>
              <w:t>//データ書き戻し</w:t>
            </w:r>
          </w:p>
          <w:p w14:paraId="1D2BBF98" w14:textId="77777777" w:rsidR="00122C8E" w:rsidRDefault="00122C8E" w:rsidP="00122C8E">
            <w:pPr>
              <w:pStyle w:val="3-"/>
            </w:pPr>
            <w:r>
              <w:tab/>
            </w:r>
            <w:r>
              <w:tab/>
              <w:t>s_commonData = common_data;</w:t>
            </w:r>
          </w:p>
          <w:p w14:paraId="3261D933" w14:textId="77777777" w:rsidR="00122C8E" w:rsidRDefault="00122C8E" w:rsidP="00122C8E">
            <w:pPr>
              <w:pStyle w:val="3-"/>
            </w:pPr>
            <w:r>
              <w:tab/>
            </w:r>
            <w:r>
              <w:tab/>
              <w:t>s_tlsData = tls_data;</w:t>
            </w:r>
          </w:p>
          <w:p w14:paraId="6ED64F18" w14:textId="77777777" w:rsidR="00122C8E" w:rsidRDefault="00122C8E" w:rsidP="00122C8E">
            <w:pPr>
              <w:pStyle w:val="3-"/>
            </w:pPr>
          </w:p>
          <w:p w14:paraId="2EA53631" w14:textId="77777777" w:rsidR="00122C8E" w:rsidRDefault="00122C8E" w:rsidP="00122C8E">
            <w:pPr>
              <w:pStyle w:val="3-"/>
              <w:rPr>
                <w:rFonts w:hint="eastAsia"/>
              </w:rPr>
            </w:pPr>
            <w:r>
              <w:rPr>
                <w:rFonts w:hint="eastAsia"/>
              </w:rPr>
              <w:tab/>
            </w:r>
            <w:r>
              <w:rPr>
                <w:rFonts w:hint="eastAsia"/>
              </w:rPr>
              <w:tab/>
              <w:t>//データ表示（後）</w:t>
            </w:r>
          </w:p>
          <w:p w14:paraId="131CD3FD" w14:textId="77777777" w:rsidR="00122C8E" w:rsidRDefault="00122C8E" w:rsidP="00122C8E">
            <w:pPr>
              <w:pStyle w:val="3-"/>
            </w:pPr>
            <w:r>
              <w:tab/>
            </w:r>
            <w:r>
              <w:tab/>
              <w:t>printf("%s: [AFTER]  commonData=%d, tlsData=%d\n", name, s_commonData, s_tlsData);</w:t>
            </w:r>
          </w:p>
          <w:p w14:paraId="53FD50C0" w14:textId="77777777" w:rsidR="00122C8E" w:rsidRDefault="00122C8E" w:rsidP="00122C8E">
            <w:pPr>
              <w:pStyle w:val="3-"/>
            </w:pPr>
            <w:r>
              <w:tab/>
            </w:r>
            <w:r>
              <w:tab/>
              <w:t>fflush(stdout);</w:t>
            </w:r>
          </w:p>
          <w:p w14:paraId="380FA64C" w14:textId="77777777" w:rsidR="00122C8E" w:rsidRDefault="00122C8E" w:rsidP="00122C8E">
            <w:pPr>
              <w:pStyle w:val="3-"/>
            </w:pPr>
          </w:p>
          <w:p w14:paraId="4B6B9590" w14:textId="77777777" w:rsidR="00122C8E" w:rsidRDefault="00122C8E" w:rsidP="00122C8E">
            <w:pPr>
              <w:pStyle w:val="3-"/>
              <w:rPr>
                <w:rFonts w:hint="eastAsia"/>
              </w:rPr>
            </w:pPr>
            <w:r>
              <w:rPr>
                <w:rFonts w:hint="eastAsia"/>
              </w:rPr>
              <w:tab/>
            </w:r>
            <w:r>
              <w:rPr>
                <w:rFonts w:hint="eastAsia"/>
              </w:rPr>
              <w:tab/>
              <w:t>//インターロック操作でロック解放</w:t>
            </w:r>
          </w:p>
          <w:p w14:paraId="79559AFD" w14:textId="77777777" w:rsidR="00122C8E" w:rsidRDefault="00122C8E" w:rsidP="00122C8E">
            <w:pPr>
              <w:pStyle w:val="3-"/>
            </w:pPr>
            <w:r>
              <w:tab/>
            </w:r>
            <w:r>
              <w:tab/>
              <w:t>InterlockedExchange(&amp;s_lock, 0);</w:t>
            </w:r>
          </w:p>
          <w:p w14:paraId="6427C868" w14:textId="77777777" w:rsidR="00122C8E" w:rsidRDefault="00122C8E" w:rsidP="00122C8E">
            <w:pPr>
              <w:pStyle w:val="3-"/>
            </w:pPr>
            <w:r>
              <w:tab/>
            </w:r>
            <w:r>
              <w:tab/>
            </w:r>
          </w:p>
          <w:p w14:paraId="65401838" w14:textId="77777777" w:rsidR="00122C8E" w:rsidRDefault="00122C8E" w:rsidP="00122C8E">
            <w:pPr>
              <w:pStyle w:val="3-"/>
              <w:rPr>
                <w:rFonts w:hint="eastAsia"/>
              </w:rPr>
            </w:pPr>
            <w:r>
              <w:rPr>
                <w:rFonts w:hint="eastAsia"/>
              </w:rPr>
              <w:tab/>
            </w:r>
            <w:r>
              <w:rPr>
                <w:rFonts w:hint="eastAsia"/>
              </w:rPr>
              <w:tab/>
              <w:t>//スレッド切り替えのためのスリープ</w:t>
            </w:r>
          </w:p>
          <w:p w14:paraId="66EDFF66" w14:textId="77777777" w:rsidR="00122C8E" w:rsidRDefault="00122C8E" w:rsidP="00122C8E">
            <w:pPr>
              <w:pStyle w:val="3-"/>
            </w:pPr>
            <w:r>
              <w:tab/>
            </w:r>
            <w:r>
              <w:tab/>
              <w:t>Sleep(0);</w:t>
            </w:r>
          </w:p>
          <w:p w14:paraId="536BCAD7" w14:textId="77777777" w:rsidR="00122C8E" w:rsidRDefault="00122C8E" w:rsidP="00122C8E">
            <w:pPr>
              <w:pStyle w:val="3-"/>
              <w:rPr>
                <w:rFonts w:hint="eastAsia"/>
              </w:rPr>
            </w:pPr>
            <w:r>
              <w:rPr>
                <w:rFonts w:hint="eastAsia"/>
              </w:rPr>
              <w:tab/>
              <w:t>//</w:t>
            </w:r>
            <w:r>
              <w:rPr>
                <w:rFonts w:hint="eastAsia"/>
              </w:rPr>
              <w:tab/>
              <w:t>//スレッド切り替え</w:t>
            </w:r>
          </w:p>
          <w:p w14:paraId="69516B53" w14:textId="77777777" w:rsidR="00122C8E" w:rsidRDefault="00122C8E" w:rsidP="00122C8E">
            <w:pPr>
              <w:pStyle w:val="3-"/>
              <w:rPr>
                <w:rFonts w:hint="eastAsia"/>
              </w:rPr>
            </w:pPr>
            <w:r>
              <w:rPr>
                <w:rFonts w:hint="eastAsia"/>
              </w:rPr>
              <w:tab/>
              <w:t>//</w:t>
            </w:r>
            <w:r>
              <w:rPr>
                <w:rFonts w:hint="eastAsia"/>
              </w:rPr>
              <w:tab/>
              <w:t>SwitchToThread();//OSに任せて再スケジューリング</w:t>
            </w:r>
          </w:p>
          <w:p w14:paraId="738F4B75" w14:textId="77777777" w:rsidR="00122C8E" w:rsidRDefault="00122C8E" w:rsidP="00122C8E">
            <w:pPr>
              <w:pStyle w:val="3-"/>
              <w:rPr>
                <w:rFonts w:hint="eastAsia"/>
              </w:rPr>
            </w:pPr>
            <w:r>
              <w:rPr>
                <w:rFonts w:hint="eastAsia"/>
              </w:rPr>
              <w:tab/>
              <w:t>//</w:t>
            </w:r>
            <w:r>
              <w:rPr>
                <w:rFonts w:hint="eastAsia"/>
              </w:rPr>
              <w:tab/>
              <w:t>Yield();//廃止</w:t>
            </w:r>
          </w:p>
          <w:p w14:paraId="5B4EAE74" w14:textId="77777777" w:rsidR="00122C8E" w:rsidRDefault="00122C8E" w:rsidP="00122C8E">
            <w:pPr>
              <w:pStyle w:val="3-"/>
            </w:pPr>
            <w:r>
              <w:tab/>
              <w:t>}</w:t>
            </w:r>
          </w:p>
          <w:p w14:paraId="74878828" w14:textId="77777777" w:rsidR="00122C8E" w:rsidRDefault="00122C8E" w:rsidP="00122C8E">
            <w:pPr>
              <w:pStyle w:val="3-"/>
            </w:pPr>
          </w:p>
          <w:p w14:paraId="0E7F5594" w14:textId="77777777" w:rsidR="00122C8E" w:rsidRDefault="00122C8E" w:rsidP="00122C8E">
            <w:pPr>
              <w:pStyle w:val="3-"/>
              <w:rPr>
                <w:rFonts w:hint="eastAsia"/>
              </w:rPr>
            </w:pPr>
            <w:r>
              <w:rPr>
                <w:rFonts w:hint="eastAsia"/>
              </w:rPr>
              <w:tab/>
              <w:t>//終了</w:t>
            </w:r>
          </w:p>
          <w:p w14:paraId="4602C9BC" w14:textId="77777777" w:rsidR="00122C8E" w:rsidRDefault="00122C8E" w:rsidP="00122C8E">
            <w:pPr>
              <w:pStyle w:val="3-"/>
            </w:pPr>
            <w:r>
              <w:tab/>
              <w:t>printf("- end:%s -\n", name);</w:t>
            </w:r>
          </w:p>
          <w:p w14:paraId="74020943" w14:textId="77777777" w:rsidR="00122C8E" w:rsidRDefault="00122C8E" w:rsidP="00122C8E">
            <w:pPr>
              <w:pStyle w:val="3-"/>
            </w:pPr>
            <w:r>
              <w:tab/>
              <w:t>fflush(stdout);</w:t>
            </w:r>
          </w:p>
          <w:p w14:paraId="0D2A32A0" w14:textId="77777777" w:rsidR="00122C8E" w:rsidRDefault="00122C8E" w:rsidP="00122C8E">
            <w:pPr>
              <w:pStyle w:val="3-"/>
            </w:pPr>
            <w:r>
              <w:tab/>
              <w:t>return 0;</w:t>
            </w:r>
          </w:p>
          <w:p w14:paraId="26E4CB2A" w14:textId="77777777" w:rsidR="00122C8E" w:rsidRDefault="00122C8E" w:rsidP="00122C8E">
            <w:pPr>
              <w:pStyle w:val="3-"/>
            </w:pPr>
            <w:r>
              <w:t>}</w:t>
            </w:r>
          </w:p>
          <w:p w14:paraId="3252D616" w14:textId="77777777" w:rsidR="00122C8E" w:rsidRDefault="00122C8E" w:rsidP="00122C8E">
            <w:pPr>
              <w:pStyle w:val="3-"/>
            </w:pPr>
          </w:p>
          <w:p w14:paraId="2EEBDCF0" w14:textId="77777777" w:rsidR="00122C8E" w:rsidRDefault="00122C8E" w:rsidP="00122C8E">
            <w:pPr>
              <w:pStyle w:val="3-"/>
              <w:rPr>
                <w:rFonts w:hint="eastAsia"/>
              </w:rPr>
            </w:pPr>
            <w:r>
              <w:rPr>
                <w:rFonts w:hint="eastAsia"/>
              </w:rPr>
              <w:t>//テスト</w:t>
            </w:r>
          </w:p>
          <w:p w14:paraId="2987BFF3" w14:textId="77777777" w:rsidR="00122C8E" w:rsidRDefault="00122C8E" w:rsidP="00122C8E">
            <w:pPr>
              <w:pStyle w:val="3-"/>
            </w:pPr>
            <w:r>
              <w:t>int main(const int argc, const char* argv[])</w:t>
            </w:r>
          </w:p>
          <w:p w14:paraId="57DBA22C" w14:textId="77777777" w:rsidR="00122C8E" w:rsidRDefault="00122C8E" w:rsidP="00122C8E">
            <w:pPr>
              <w:pStyle w:val="3-"/>
            </w:pPr>
            <w:r>
              <w:t>{</w:t>
            </w:r>
          </w:p>
          <w:p w14:paraId="1FE9441C" w14:textId="77777777" w:rsidR="00122C8E" w:rsidRDefault="00122C8E" w:rsidP="00122C8E">
            <w:pPr>
              <w:pStyle w:val="3-"/>
              <w:rPr>
                <w:rFonts w:hint="eastAsia"/>
              </w:rPr>
            </w:pPr>
            <w:r>
              <w:rPr>
                <w:rFonts w:hint="eastAsia"/>
              </w:rPr>
              <w:tab/>
              <w:t>//インターロック操作用変数初期化</w:t>
            </w:r>
          </w:p>
          <w:p w14:paraId="52E69CA5" w14:textId="77777777" w:rsidR="00122C8E" w:rsidRDefault="00122C8E" w:rsidP="00122C8E">
            <w:pPr>
              <w:pStyle w:val="3-"/>
            </w:pPr>
            <w:r>
              <w:tab/>
              <w:t>s_lock = 0;</w:t>
            </w:r>
          </w:p>
          <w:p w14:paraId="741441CD" w14:textId="77777777" w:rsidR="00122C8E" w:rsidRDefault="00122C8E" w:rsidP="00122C8E">
            <w:pPr>
              <w:pStyle w:val="3-"/>
            </w:pPr>
          </w:p>
          <w:p w14:paraId="482D49D6" w14:textId="77777777" w:rsidR="00122C8E" w:rsidRDefault="00122C8E" w:rsidP="00122C8E">
            <w:pPr>
              <w:pStyle w:val="3-"/>
              <w:rPr>
                <w:rFonts w:hint="eastAsia"/>
              </w:rPr>
            </w:pPr>
            <w:r>
              <w:rPr>
                <w:rFonts w:hint="eastAsia"/>
              </w:rPr>
              <w:tab/>
              <w:t>//スレッド作成</w:t>
            </w:r>
          </w:p>
          <w:p w14:paraId="0C767408" w14:textId="77777777" w:rsidR="00122C8E" w:rsidRDefault="00122C8E" w:rsidP="00122C8E">
            <w:pPr>
              <w:pStyle w:val="3-"/>
            </w:pPr>
            <w:r>
              <w:tab/>
              <w:t>static const int THREAD_NUM = 3;</w:t>
            </w:r>
          </w:p>
          <w:p w14:paraId="374E0FDA" w14:textId="77777777" w:rsidR="00122C8E" w:rsidRDefault="00122C8E" w:rsidP="00122C8E">
            <w:pPr>
              <w:pStyle w:val="3-"/>
            </w:pPr>
            <w:r>
              <w:tab/>
              <w:t>unsigned int tid[THREAD_NUM] = {};</w:t>
            </w:r>
          </w:p>
          <w:p w14:paraId="48C2F9D5" w14:textId="77777777" w:rsidR="00122C8E" w:rsidRDefault="00122C8E" w:rsidP="00122C8E">
            <w:pPr>
              <w:pStyle w:val="3-"/>
            </w:pPr>
            <w:r>
              <w:tab/>
              <w:t>HANDLE hThread[THREAD_NUM] =</w:t>
            </w:r>
          </w:p>
          <w:p w14:paraId="7AF73FD6" w14:textId="77777777" w:rsidR="00122C8E" w:rsidRDefault="00122C8E" w:rsidP="00122C8E">
            <w:pPr>
              <w:pStyle w:val="3-"/>
            </w:pPr>
            <w:r>
              <w:tab/>
              <w:t>{</w:t>
            </w:r>
          </w:p>
          <w:p w14:paraId="7A58DE50" w14:textId="77777777" w:rsidR="00122C8E" w:rsidRDefault="00122C8E" w:rsidP="00122C8E">
            <w:pPr>
              <w:pStyle w:val="3-"/>
              <w:rPr>
                <w:rFonts w:hint="eastAsia"/>
              </w:rPr>
            </w:pPr>
            <w:r>
              <w:rPr>
                <w:rFonts w:hint="eastAsia"/>
              </w:rPr>
              <w:tab/>
            </w:r>
            <w:r>
              <w:rPr>
                <w:rFonts w:hint="eastAsia"/>
              </w:rPr>
              <w:tab/>
              <w:t>(HANDLE)_beginthreadex(nullptr, 0, threadFunc, "太郎", 0, &amp;tid[0]),</w:t>
            </w:r>
          </w:p>
          <w:p w14:paraId="3E55A0B8" w14:textId="77777777" w:rsidR="00122C8E" w:rsidRDefault="00122C8E" w:rsidP="00122C8E">
            <w:pPr>
              <w:pStyle w:val="3-"/>
              <w:rPr>
                <w:rFonts w:hint="eastAsia"/>
              </w:rPr>
            </w:pPr>
            <w:r>
              <w:rPr>
                <w:rFonts w:hint="eastAsia"/>
              </w:rPr>
              <w:tab/>
            </w:r>
            <w:r>
              <w:rPr>
                <w:rFonts w:hint="eastAsia"/>
              </w:rPr>
              <w:tab/>
              <w:t>(HANDLE)_beginthreadex(nullptr, 0, threadFunc, "次郎", 0, &amp;tid[1]),</w:t>
            </w:r>
          </w:p>
          <w:p w14:paraId="76037DD8" w14:textId="77777777" w:rsidR="00122C8E" w:rsidRDefault="00122C8E" w:rsidP="00122C8E">
            <w:pPr>
              <w:pStyle w:val="3-"/>
              <w:rPr>
                <w:rFonts w:hint="eastAsia"/>
              </w:rPr>
            </w:pPr>
            <w:r>
              <w:rPr>
                <w:rFonts w:hint="eastAsia"/>
              </w:rPr>
              <w:tab/>
            </w:r>
            <w:r>
              <w:rPr>
                <w:rFonts w:hint="eastAsia"/>
              </w:rPr>
              <w:tab/>
              <w:t>(HANDLE)_beginthreadex(nullptr, 0, threadFunc, "三郎", 0, &amp;tid[2])</w:t>
            </w:r>
          </w:p>
          <w:p w14:paraId="7EFFC0D9" w14:textId="77777777" w:rsidR="00122C8E" w:rsidRDefault="00122C8E" w:rsidP="00122C8E">
            <w:pPr>
              <w:pStyle w:val="3-"/>
            </w:pPr>
            <w:r>
              <w:tab/>
              <w:t>};</w:t>
            </w:r>
          </w:p>
          <w:p w14:paraId="34964EED" w14:textId="77777777" w:rsidR="00122C8E" w:rsidRDefault="00122C8E" w:rsidP="00122C8E">
            <w:pPr>
              <w:pStyle w:val="3-"/>
            </w:pPr>
            <w:r>
              <w:tab/>
            </w:r>
          </w:p>
          <w:p w14:paraId="055EAAF3" w14:textId="77777777" w:rsidR="00122C8E" w:rsidRDefault="00122C8E" w:rsidP="00122C8E">
            <w:pPr>
              <w:pStyle w:val="3-"/>
              <w:rPr>
                <w:rFonts w:hint="eastAsia"/>
              </w:rPr>
            </w:pPr>
            <w:r>
              <w:rPr>
                <w:rFonts w:hint="eastAsia"/>
              </w:rPr>
              <w:tab/>
              <w:t>//スレッド終了待ち</w:t>
            </w:r>
          </w:p>
          <w:p w14:paraId="1BD0DF62" w14:textId="77777777" w:rsidR="00122C8E" w:rsidRDefault="00122C8E" w:rsidP="00122C8E">
            <w:pPr>
              <w:pStyle w:val="3-"/>
            </w:pPr>
            <w:r>
              <w:tab/>
              <w:t>WaitForMultipleObjects(THREAD_NUM, hThread, true, INFINITE);</w:t>
            </w:r>
          </w:p>
          <w:p w14:paraId="3716616F" w14:textId="77777777" w:rsidR="00122C8E" w:rsidRDefault="00122C8E" w:rsidP="00122C8E">
            <w:pPr>
              <w:pStyle w:val="3-"/>
            </w:pPr>
          </w:p>
          <w:p w14:paraId="70A4A6F4" w14:textId="77777777" w:rsidR="00122C8E" w:rsidRDefault="00122C8E" w:rsidP="00122C8E">
            <w:pPr>
              <w:pStyle w:val="3-"/>
              <w:rPr>
                <w:rFonts w:hint="eastAsia"/>
              </w:rPr>
            </w:pPr>
            <w:r>
              <w:rPr>
                <w:rFonts w:hint="eastAsia"/>
              </w:rPr>
              <w:tab/>
              <w:t>//スレッドハンドルクローズ</w:t>
            </w:r>
          </w:p>
          <w:p w14:paraId="77A5D15A" w14:textId="77777777" w:rsidR="00122C8E" w:rsidRDefault="00122C8E" w:rsidP="00122C8E">
            <w:pPr>
              <w:pStyle w:val="3-"/>
            </w:pPr>
            <w:r>
              <w:tab/>
              <w:t>for (int i = 0; i &lt; THREAD_NUM; ++i)</w:t>
            </w:r>
          </w:p>
          <w:p w14:paraId="2F5D6D7F" w14:textId="77777777" w:rsidR="00122C8E" w:rsidRDefault="00122C8E" w:rsidP="00122C8E">
            <w:pPr>
              <w:pStyle w:val="3-"/>
            </w:pPr>
            <w:r>
              <w:tab/>
              <w:t>{</w:t>
            </w:r>
          </w:p>
          <w:p w14:paraId="2E3E6818" w14:textId="77777777" w:rsidR="00122C8E" w:rsidRDefault="00122C8E" w:rsidP="00122C8E">
            <w:pPr>
              <w:pStyle w:val="3-"/>
            </w:pPr>
            <w:r>
              <w:tab/>
            </w:r>
            <w:r>
              <w:tab/>
              <w:t>CloseHandle(hThread[i]);</w:t>
            </w:r>
          </w:p>
          <w:p w14:paraId="2B2C3B15" w14:textId="77777777" w:rsidR="00122C8E" w:rsidRDefault="00122C8E" w:rsidP="00122C8E">
            <w:pPr>
              <w:pStyle w:val="3-"/>
            </w:pPr>
            <w:r>
              <w:tab/>
              <w:t>}</w:t>
            </w:r>
          </w:p>
          <w:p w14:paraId="5AE370B7" w14:textId="77777777" w:rsidR="00122C8E" w:rsidRDefault="00122C8E" w:rsidP="00122C8E">
            <w:pPr>
              <w:pStyle w:val="3-"/>
            </w:pPr>
          </w:p>
          <w:p w14:paraId="6267FF62" w14:textId="77777777" w:rsidR="00122C8E" w:rsidRDefault="00122C8E" w:rsidP="00122C8E">
            <w:pPr>
              <w:pStyle w:val="3-"/>
              <w:rPr>
                <w:rFonts w:hint="eastAsia"/>
              </w:rPr>
            </w:pPr>
            <w:r>
              <w:rPr>
                <w:rFonts w:hint="eastAsia"/>
              </w:rPr>
              <w:tab/>
              <w:t>//インターロック操作でロックの取得と解放を大量に実行して時間を計測</w:t>
            </w:r>
          </w:p>
          <w:p w14:paraId="4ABD49D0" w14:textId="77777777" w:rsidR="00122C8E" w:rsidRDefault="00122C8E" w:rsidP="00122C8E">
            <w:pPr>
              <w:pStyle w:val="3-"/>
            </w:pPr>
            <w:r>
              <w:tab/>
              <w:t>{</w:t>
            </w:r>
          </w:p>
          <w:p w14:paraId="5AC58A07" w14:textId="77777777" w:rsidR="00122C8E" w:rsidRDefault="00122C8E" w:rsidP="00122C8E">
            <w:pPr>
              <w:pStyle w:val="3-"/>
            </w:pPr>
            <w:r>
              <w:tab/>
            </w:r>
            <w:r>
              <w:tab/>
              <w:t>LARGE_INTEGER freq;</w:t>
            </w:r>
          </w:p>
          <w:p w14:paraId="674D03BC" w14:textId="77777777" w:rsidR="00122C8E" w:rsidRDefault="00122C8E" w:rsidP="00122C8E">
            <w:pPr>
              <w:pStyle w:val="3-"/>
            </w:pPr>
            <w:r>
              <w:tab/>
            </w:r>
            <w:r>
              <w:tab/>
              <w:t>QueryPerformanceFrequency(&amp;freq);</w:t>
            </w:r>
          </w:p>
          <w:p w14:paraId="1095314B" w14:textId="77777777" w:rsidR="00122C8E" w:rsidRDefault="00122C8E" w:rsidP="00122C8E">
            <w:pPr>
              <w:pStyle w:val="3-"/>
            </w:pPr>
            <w:r>
              <w:tab/>
            </w:r>
            <w:r>
              <w:tab/>
              <w:t>LARGE_INTEGER begin;</w:t>
            </w:r>
          </w:p>
          <w:p w14:paraId="4690D699" w14:textId="77777777" w:rsidR="00122C8E" w:rsidRDefault="00122C8E" w:rsidP="00122C8E">
            <w:pPr>
              <w:pStyle w:val="3-"/>
            </w:pPr>
            <w:r>
              <w:tab/>
            </w:r>
            <w:r>
              <w:tab/>
              <w:t>QueryPerformanceCounter(&amp;begin);</w:t>
            </w:r>
          </w:p>
          <w:p w14:paraId="3D8588F1" w14:textId="77777777" w:rsidR="00122C8E" w:rsidRDefault="00122C8E" w:rsidP="00122C8E">
            <w:pPr>
              <w:pStyle w:val="3-"/>
            </w:pPr>
            <w:r>
              <w:tab/>
            </w:r>
            <w:r>
              <w:tab/>
              <w:t>static const int TEST_TIMES = 10000000;</w:t>
            </w:r>
          </w:p>
          <w:p w14:paraId="46E36BD4" w14:textId="77777777" w:rsidR="00122C8E" w:rsidRDefault="00122C8E" w:rsidP="00122C8E">
            <w:pPr>
              <w:pStyle w:val="3-"/>
            </w:pPr>
            <w:r>
              <w:tab/>
            </w:r>
            <w:r>
              <w:tab/>
              <w:t>for (int i = 0; i &lt; TEST_TIMES; ++i)</w:t>
            </w:r>
          </w:p>
          <w:p w14:paraId="1DAC7B89" w14:textId="77777777" w:rsidR="00122C8E" w:rsidRDefault="00122C8E" w:rsidP="00122C8E">
            <w:pPr>
              <w:pStyle w:val="3-"/>
            </w:pPr>
            <w:r>
              <w:tab/>
            </w:r>
            <w:r>
              <w:tab/>
              <w:t>{</w:t>
            </w:r>
          </w:p>
          <w:p w14:paraId="7D0BF03C" w14:textId="77777777" w:rsidR="00122C8E" w:rsidRDefault="00122C8E" w:rsidP="00122C8E">
            <w:pPr>
              <w:pStyle w:val="3-"/>
            </w:pPr>
            <w:r>
              <w:tab/>
            </w:r>
            <w:r>
              <w:tab/>
            </w:r>
            <w:r>
              <w:tab/>
              <w:t>while (InterlockedExchange(&amp;s_lock, 1) == 1){}</w:t>
            </w:r>
          </w:p>
          <w:p w14:paraId="4E0C3A36" w14:textId="77777777" w:rsidR="00122C8E" w:rsidRDefault="00122C8E" w:rsidP="00122C8E">
            <w:pPr>
              <w:pStyle w:val="3-"/>
            </w:pPr>
            <w:r>
              <w:tab/>
            </w:r>
            <w:r>
              <w:tab/>
            </w:r>
            <w:r>
              <w:tab/>
              <w:t>InterlockedExchange(&amp;s_lock, 0);</w:t>
            </w:r>
          </w:p>
          <w:p w14:paraId="462212BE" w14:textId="77777777" w:rsidR="00122C8E" w:rsidRDefault="00122C8E" w:rsidP="00122C8E">
            <w:pPr>
              <w:pStyle w:val="3-"/>
            </w:pPr>
            <w:r>
              <w:tab/>
            </w:r>
            <w:r>
              <w:tab/>
              <w:t>}</w:t>
            </w:r>
          </w:p>
          <w:p w14:paraId="2435D6CC" w14:textId="77777777" w:rsidR="00122C8E" w:rsidRDefault="00122C8E" w:rsidP="00122C8E">
            <w:pPr>
              <w:pStyle w:val="3-"/>
            </w:pPr>
            <w:r>
              <w:tab/>
            </w:r>
            <w:r>
              <w:tab/>
              <w:t>LARGE_INTEGER end;</w:t>
            </w:r>
          </w:p>
          <w:p w14:paraId="407E066F" w14:textId="77777777" w:rsidR="00122C8E" w:rsidRDefault="00122C8E" w:rsidP="00122C8E">
            <w:pPr>
              <w:pStyle w:val="3-"/>
            </w:pPr>
            <w:r>
              <w:tab/>
            </w:r>
            <w:r>
              <w:tab/>
              <w:t>QueryPerformanceCounter(&amp;end);</w:t>
            </w:r>
          </w:p>
          <w:p w14:paraId="3DC99E40" w14:textId="77777777" w:rsidR="00122C8E" w:rsidRDefault="00122C8E" w:rsidP="00122C8E">
            <w:pPr>
              <w:pStyle w:val="3-"/>
            </w:pPr>
            <w:r>
              <w:tab/>
            </w:r>
            <w:r>
              <w:tab/>
              <w:t xml:space="preserve">float duration = static_cast&lt;float&gt;(static_cast&lt;double&gt;(end.QuadPart - begin.QuadPart) / </w:t>
            </w:r>
            <w:r>
              <w:lastRenderedPageBreak/>
              <w:t>static_cast&lt;double&gt;(freq.QuadPart));</w:t>
            </w:r>
          </w:p>
          <w:p w14:paraId="7AC8D37D" w14:textId="77777777" w:rsidR="00122C8E" w:rsidRDefault="00122C8E" w:rsidP="00122C8E">
            <w:pPr>
              <w:pStyle w:val="3-"/>
            </w:pPr>
            <w:r>
              <w:tab/>
            </w:r>
            <w:r>
              <w:tab/>
              <w:t>printf("Interlocked * %d = %.6f sec\n", TEST_TIMES, duration);</w:t>
            </w:r>
          </w:p>
          <w:p w14:paraId="0566653D" w14:textId="77777777" w:rsidR="00122C8E" w:rsidRDefault="00122C8E" w:rsidP="00122C8E">
            <w:pPr>
              <w:pStyle w:val="3-"/>
            </w:pPr>
            <w:r>
              <w:tab/>
              <w:t>}</w:t>
            </w:r>
          </w:p>
          <w:p w14:paraId="44468E55" w14:textId="77777777" w:rsidR="00122C8E" w:rsidRDefault="00122C8E" w:rsidP="00122C8E">
            <w:pPr>
              <w:pStyle w:val="3-"/>
            </w:pPr>
          </w:p>
          <w:p w14:paraId="61CF1D0E" w14:textId="77777777" w:rsidR="00122C8E" w:rsidRDefault="00122C8E" w:rsidP="00122C8E">
            <w:pPr>
              <w:pStyle w:val="3-"/>
            </w:pPr>
            <w:r>
              <w:tab/>
              <w:t>return EXIT_SUCCESS;</w:t>
            </w:r>
          </w:p>
          <w:p w14:paraId="23FC1BBE" w14:textId="1092F2E9" w:rsidR="00590471" w:rsidRPr="00DE3BF2" w:rsidRDefault="00122C8E" w:rsidP="00122C8E">
            <w:pPr>
              <w:pStyle w:val="3-"/>
              <w:rPr>
                <w:rFonts w:hint="eastAsia"/>
              </w:rPr>
            </w:pPr>
            <w:r>
              <w:t>}</w:t>
            </w:r>
          </w:p>
        </w:tc>
      </w:tr>
    </w:tbl>
    <w:p w14:paraId="1D96B6FE" w14:textId="77777777" w:rsidR="00590471" w:rsidRPr="00DE3BF2" w:rsidRDefault="00590471" w:rsidP="009324B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590471" w14:paraId="4EACBB04" w14:textId="77777777" w:rsidTr="00A42DD8">
        <w:tc>
          <w:tcPr>
            <w:tcW w:w="8494" w:type="dxa"/>
          </w:tcPr>
          <w:p w14:paraId="01AD0DE5" w14:textId="77777777" w:rsidR="00122C8E" w:rsidRDefault="00122C8E" w:rsidP="00122C8E">
            <w:pPr>
              <w:pStyle w:val="3-"/>
              <w:rPr>
                <w:rFonts w:hint="eastAsia"/>
              </w:rPr>
            </w:pPr>
            <w:r>
              <w:rPr>
                <w:rFonts w:hint="eastAsia"/>
              </w:rPr>
              <w:t>- begin:太郎 -</w:t>
            </w:r>
          </w:p>
          <w:p w14:paraId="66FAC1CA" w14:textId="77777777" w:rsidR="00122C8E" w:rsidRDefault="00122C8E" w:rsidP="00122C8E">
            <w:pPr>
              <w:pStyle w:val="3-"/>
              <w:rPr>
                <w:rFonts w:hint="eastAsia"/>
              </w:rPr>
            </w:pPr>
            <w:r>
              <w:rPr>
                <w:rFonts w:hint="eastAsia"/>
              </w:rPr>
              <w:t>太郎: [BEFORE] commonData=0, tlsData=0</w:t>
            </w:r>
          </w:p>
          <w:p w14:paraId="3CE93F2E" w14:textId="77777777" w:rsidR="00122C8E" w:rsidRDefault="00122C8E" w:rsidP="00122C8E">
            <w:pPr>
              <w:pStyle w:val="3-"/>
              <w:rPr>
                <w:rFonts w:hint="eastAsia"/>
              </w:rPr>
            </w:pPr>
            <w:r>
              <w:rPr>
                <w:rFonts w:hint="eastAsia"/>
              </w:rPr>
              <w:t>- begin:次郎 -</w:t>
            </w:r>
          </w:p>
          <w:p w14:paraId="5B299C4E" w14:textId="77777777" w:rsidR="00122C8E" w:rsidRDefault="00122C8E" w:rsidP="00122C8E">
            <w:pPr>
              <w:pStyle w:val="3-"/>
              <w:rPr>
                <w:rFonts w:hint="eastAsia"/>
              </w:rPr>
            </w:pPr>
            <w:r>
              <w:rPr>
                <w:rFonts w:hint="eastAsia"/>
              </w:rPr>
              <w:t>- begin:三郎 -</w:t>
            </w:r>
          </w:p>
          <w:p w14:paraId="665E38F2" w14:textId="77777777" w:rsidR="00122C8E" w:rsidRDefault="00122C8E" w:rsidP="00122C8E">
            <w:pPr>
              <w:pStyle w:val="3-"/>
              <w:rPr>
                <w:rFonts w:hint="eastAsia"/>
              </w:rPr>
            </w:pPr>
            <w:r>
              <w:rPr>
                <w:rFonts w:hint="eastAsia"/>
              </w:rPr>
              <w:t>太郎: [AFTER]  commonData=1, tlsData=1</w:t>
            </w:r>
          </w:p>
          <w:p w14:paraId="47BB893C" w14:textId="77777777" w:rsidR="00122C8E" w:rsidRPr="00122C8E" w:rsidRDefault="00122C8E" w:rsidP="00122C8E">
            <w:pPr>
              <w:pStyle w:val="3-"/>
              <w:rPr>
                <w:rFonts w:hint="eastAsia"/>
                <w:color w:val="auto"/>
              </w:rPr>
            </w:pPr>
            <w:r w:rsidRPr="00122C8E">
              <w:rPr>
                <w:rFonts w:hint="eastAsia"/>
                <w:color w:val="auto"/>
              </w:rPr>
              <w:t>次郎: [BEFORE] commonData=1, tlsData=0</w:t>
            </w:r>
          </w:p>
          <w:p w14:paraId="008C9D2A" w14:textId="77777777" w:rsidR="00122C8E" w:rsidRPr="00122C8E" w:rsidRDefault="00122C8E" w:rsidP="00122C8E">
            <w:pPr>
              <w:pStyle w:val="3-"/>
              <w:rPr>
                <w:rFonts w:hint="eastAsia"/>
                <w:color w:val="auto"/>
              </w:rPr>
            </w:pPr>
            <w:r w:rsidRPr="00122C8E">
              <w:rPr>
                <w:rFonts w:hint="eastAsia"/>
                <w:color w:val="auto"/>
              </w:rPr>
              <w:t>次郎: [AFTER]  commonData=2, tlsData=1</w:t>
            </w:r>
          </w:p>
          <w:p w14:paraId="2D7609FC" w14:textId="77777777" w:rsidR="00122C8E" w:rsidRPr="00122C8E" w:rsidRDefault="00122C8E" w:rsidP="00122C8E">
            <w:pPr>
              <w:pStyle w:val="3-"/>
              <w:rPr>
                <w:rFonts w:hint="eastAsia"/>
                <w:color w:val="auto"/>
              </w:rPr>
            </w:pPr>
            <w:r w:rsidRPr="00122C8E">
              <w:rPr>
                <w:rFonts w:hint="eastAsia"/>
                <w:color w:val="auto"/>
              </w:rPr>
              <w:t>三郎: [BEFORE] commonData=2, tlsData=0</w:t>
            </w:r>
          </w:p>
          <w:p w14:paraId="2469C518" w14:textId="77777777" w:rsidR="00122C8E" w:rsidRPr="00122C8E" w:rsidRDefault="00122C8E" w:rsidP="00122C8E">
            <w:pPr>
              <w:pStyle w:val="3-"/>
              <w:rPr>
                <w:rFonts w:hint="eastAsia"/>
                <w:color w:val="auto"/>
              </w:rPr>
            </w:pPr>
            <w:r w:rsidRPr="00122C8E">
              <w:rPr>
                <w:rFonts w:hint="eastAsia"/>
                <w:color w:val="auto"/>
              </w:rPr>
              <w:t>三郎: [AFTER]  commonData=3, tlsData=1</w:t>
            </w:r>
          </w:p>
          <w:p w14:paraId="08BADFB5" w14:textId="77777777" w:rsidR="00122C8E" w:rsidRPr="00122C8E" w:rsidRDefault="00122C8E" w:rsidP="00122C8E">
            <w:pPr>
              <w:pStyle w:val="3-"/>
              <w:rPr>
                <w:rFonts w:hint="eastAsia"/>
                <w:color w:val="auto"/>
              </w:rPr>
            </w:pPr>
            <w:r w:rsidRPr="00122C8E">
              <w:rPr>
                <w:rFonts w:hint="eastAsia"/>
                <w:color w:val="auto"/>
              </w:rPr>
              <w:t>太郎: [BEFORE] commonData=3, tlsData=1</w:t>
            </w:r>
          </w:p>
          <w:p w14:paraId="0424E482" w14:textId="77777777" w:rsidR="00122C8E" w:rsidRPr="00122C8E" w:rsidRDefault="00122C8E" w:rsidP="00122C8E">
            <w:pPr>
              <w:pStyle w:val="3-"/>
              <w:rPr>
                <w:rFonts w:hint="eastAsia"/>
                <w:color w:val="auto"/>
              </w:rPr>
            </w:pPr>
            <w:r w:rsidRPr="00122C8E">
              <w:rPr>
                <w:rFonts w:hint="eastAsia"/>
                <w:color w:val="auto"/>
              </w:rPr>
              <w:t>太郎: [AFTER]  commonData=4, tlsData=2</w:t>
            </w:r>
          </w:p>
          <w:p w14:paraId="165EFE79" w14:textId="77777777" w:rsidR="00122C8E" w:rsidRPr="00122C8E" w:rsidRDefault="00122C8E" w:rsidP="00122C8E">
            <w:pPr>
              <w:pStyle w:val="3-"/>
              <w:rPr>
                <w:rFonts w:hint="eastAsia"/>
                <w:color w:val="auto"/>
              </w:rPr>
            </w:pPr>
            <w:r w:rsidRPr="00122C8E">
              <w:rPr>
                <w:rFonts w:hint="eastAsia"/>
                <w:color w:val="auto"/>
              </w:rPr>
              <w:t>次郎: [BEFORE] commonData=4, tlsData=1</w:t>
            </w:r>
          </w:p>
          <w:p w14:paraId="55551C5E" w14:textId="77777777" w:rsidR="00122C8E" w:rsidRPr="00122C8E" w:rsidRDefault="00122C8E" w:rsidP="00122C8E">
            <w:pPr>
              <w:pStyle w:val="3-"/>
              <w:rPr>
                <w:rFonts w:hint="eastAsia"/>
                <w:color w:val="auto"/>
              </w:rPr>
            </w:pPr>
            <w:r w:rsidRPr="00122C8E">
              <w:rPr>
                <w:rFonts w:hint="eastAsia"/>
                <w:color w:val="auto"/>
              </w:rPr>
              <w:t>次郎: [AFTER]  commonData=5, tlsData=2</w:t>
            </w:r>
          </w:p>
          <w:p w14:paraId="3D2E3161" w14:textId="77777777" w:rsidR="00122C8E" w:rsidRPr="00122C8E" w:rsidRDefault="00122C8E" w:rsidP="00122C8E">
            <w:pPr>
              <w:pStyle w:val="3-"/>
              <w:rPr>
                <w:rFonts w:hint="eastAsia"/>
                <w:color w:val="auto"/>
              </w:rPr>
            </w:pPr>
            <w:r w:rsidRPr="00122C8E">
              <w:rPr>
                <w:rFonts w:hint="eastAsia"/>
                <w:color w:val="auto"/>
              </w:rPr>
              <w:t>太郎: [BEFORE] commonData=5, tlsData=2</w:t>
            </w:r>
          </w:p>
          <w:p w14:paraId="302935B3" w14:textId="77777777" w:rsidR="00122C8E" w:rsidRPr="00122C8E" w:rsidRDefault="00122C8E" w:rsidP="00122C8E">
            <w:pPr>
              <w:pStyle w:val="3-"/>
              <w:rPr>
                <w:rFonts w:hint="eastAsia"/>
                <w:color w:val="auto"/>
              </w:rPr>
            </w:pPr>
            <w:r w:rsidRPr="00122C8E">
              <w:rPr>
                <w:rFonts w:hint="eastAsia"/>
                <w:color w:val="auto"/>
              </w:rPr>
              <w:t>太郎: [AFTER]  commonData=6, tlsData=3</w:t>
            </w:r>
          </w:p>
          <w:p w14:paraId="37FDD73D" w14:textId="77777777" w:rsidR="00122C8E" w:rsidRPr="00122C8E" w:rsidRDefault="00122C8E" w:rsidP="00122C8E">
            <w:pPr>
              <w:pStyle w:val="3-"/>
              <w:rPr>
                <w:rFonts w:hint="eastAsia"/>
                <w:color w:val="auto"/>
              </w:rPr>
            </w:pPr>
            <w:r w:rsidRPr="00122C8E">
              <w:rPr>
                <w:rFonts w:hint="eastAsia"/>
                <w:color w:val="auto"/>
              </w:rPr>
              <w:t>次郎: [BEFORE] commonData=6, tlsData=2</w:t>
            </w:r>
          </w:p>
          <w:p w14:paraId="20371661" w14:textId="77777777" w:rsidR="00122C8E" w:rsidRPr="00122C8E" w:rsidRDefault="00122C8E" w:rsidP="00122C8E">
            <w:pPr>
              <w:pStyle w:val="3-"/>
              <w:rPr>
                <w:rFonts w:hint="eastAsia"/>
                <w:color w:val="auto"/>
              </w:rPr>
            </w:pPr>
            <w:r w:rsidRPr="00122C8E">
              <w:rPr>
                <w:rFonts w:hint="eastAsia"/>
                <w:color w:val="auto"/>
              </w:rPr>
              <w:t>- end:太郎 -</w:t>
            </w:r>
          </w:p>
          <w:p w14:paraId="7C624B32" w14:textId="77777777" w:rsidR="00122C8E" w:rsidRPr="00122C8E" w:rsidRDefault="00122C8E" w:rsidP="00122C8E">
            <w:pPr>
              <w:pStyle w:val="3-"/>
              <w:rPr>
                <w:rFonts w:hint="eastAsia"/>
                <w:color w:val="auto"/>
              </w:rPr>
            </w:pPr>
            <w:r w:rsidRPr="00122C8E">
              <w:rPr>
                <w:rFonts w:hint="eastAsia"/>
                <w:color w:val="auto"/>
              </w:rPr>
              <w:t>次郎: [AFTER]  commonData=7, tlsData=3</w:t>
            </w:r>
          </w:p>
          <w:p w14:paraId="61EBB3B3" w14:textId="77777777" w:rsidR="00122C8E" w:rsidRPr="00122C8E" w:rsidRDefault="00122C8E" w:rsidP="00122C8E">
            <w:pPr>
              <w:pStyle w:val="3-"/>
              <w:rPr>
                <w:rFonts w:hint="eastAsia"/>
                <w:color w:val="auto"/>
              </w:rPr>
            </w:pPr>
            <w:r w:rsidRPr="00122C8E">
              <w:rPr>
                <w:rFonts w:hint="eastAsia"/>
                <w:color w:val="auto"/>
              </w:rPr>
              <w:t>- end:次郎 -</w:t>
            </w:r>
          </w:p>
          <w:p w14:paraId="2A59C1A8" w14:textId="77777777" w:rsidR="00122C8E" w:rsidRPr="00122C8E" w:rsidRDefault="00122C8E" w:rsidP="00122C8E">
            <w:pPr>
              <w:pStyle w:val="3-"/>
              <w:rPr>
                <w:rFonts w:hint="eastAsia"/>
                <w:color w:val="auto"/>
              </w:rPr>
            </w:pPr>
            <w:r w:rsidRPr="00122C8E">
              <w:rPr>
                <w:rFonts w:hint="eastAsia"/>
                <w:color w:val="auto"/>
              </w:rPr>
              <w:t>三郎: [BEFORE] commonData=7, tlsData=1</w:t>
            </w:r>
          </w:p>
          <w:p w14:paraId="50670586" w14:textId="77777777" w:rsidR="00122C8E" w:rsidRPr="00122C8E" w:rsidRDefault="00122C8E" w:rsidP="00122C8E">
            <w:pPr>
              <w:pStyle w:val="3-"/>
              <w:rPr>
                <w:rFonts w:hint="eastAsia"/>
                <w:color w:val="auto"/>
              </w:rPr>
            </w:pPr>
            <w:r w:rsidRPr="00122C8E">
              <w:rPr>
                <w:rFonts w:hint="eastAsia"/>
                <w:color w:val="auto"/>
              </w:rPr>
              <w:t>三郎: [AFTER]  commonData=8, tlsData=2</w:t>
            </w:r>
          </w:p>
          <w:p w14:paraId="1B4BC810" w14:textId="77777777" w:rsidR="00122C8E" w:rsidRPr="00122C8E" w:rsidRDefault="00122C8E" w:rsidP="00122C8E">
            <w:pPr>
              <w:pStyle w:val="3-"/>
              <w:rPr>
                <w:rFonts w:hint="eastAsia"/>
                <w:color w:val="auto"/>
              </w:rPr>
            </w:pPr>
            <w:r w:rsidRPr="00122C8E">
              <w:rPr>
                <w:rFonts w:hint="eastAsia"/>
                <w:color w:val="auto"/>
              </w:rPr>
              <w:t>三郎: [BEFORE] commonData=8, tlsData=2</w:t>
            </w:r>
          </w:p>
          <w:p w14:paraId="4546D43F" w14:textId="77777777" w:rsidR="00122C8E" w:rsidRPr="00122C8E" w:rsidRDefault="00122C8E" w:rsidP="00122C8E">
            <w:pPr>
              <w:pStyle w:val="3-"/>
              <w:rPr>
                <w:rFonts w:hint="eastAsia"/>
                <w:color w:val="auto"/>
              </w:rPr>
            </w:pPr>
            <w:r w:rsidRPr="00122C8E">
              <w:rPr>
                <w:rFonts w:hint="eastAsia"/>
                <w:color w:val="auto"/>
              </w:rPr>
              <w:t>三郎: [AFTER]  commonData=9, tlsData=3</w:t>
            </w:r>
          </w:p>
          <w:p w14:paraId="494944D6" w14:textId="77777777" w:rsidR="00122C8E" w:rsidRPr="00122C8E" w:rsidRDefault="00122C8E" w:rsidP="00122C8E">
            <w:pPr>
              <w:pStyle w:val="3-"/>
              <w:rPr>
                <w:rFonts w:hint="eastAsia"/>
                <w:color w:val="auto"/>
              </w:rPr>
            </w:pPr>
            <w:r w:rsidRPr="00122C8E">
              <w:rPr>
                <w:rFonts w:hint="eastAsia"/>
                <w:color w:val="auto"/>
              </w:rPr>
              <w:t>- end:三郎 -</w:t>
            </w:r>
          </w:p>
          <w:p w14:paraId="39F6DDEE" w14:textId="1AE29851" w:rsidR="00590471" w:rsidRPr="00DD51B6" w:rsidRDefault="00122C8E" w:rsidP="00122C8E">
            <w:pPr>
              <w:pStyle w:val="3-"/>
            </w:pPr>
            <w:r w:rsidRPr="00122C8E">
              <w:rPr>
                <w:color w:val="auto"/>
              </w:rPr>
              <w:t>Interlocked * 10000000 = 0.127556 sec</w:t>
            </w:r>
          </w:p>
        </w:tc>
      </w:tr>
    </w:tbl>
    <w:p w14:paraId="538F7433" w14:textId="05B3F5FF" w:rsidR="00590471" w:rsidRDefault="00590471" w:rsidP="00590471">
      <w:pPr>
        <w:pStyle w:val="3"/>
      </w:pPr>
      <w:r>
        <w:rPr>
          <w:rFonts w:hint="eastAsia"/>
        </w:rPr>
        <w:t>C++11</w:t>
      </w:r>
      <w:r>
        <w:rPr>
          <w:rFonts w:hint="eastAsia"/>
        </w:rPr>
        <w:t>版</w:t>
      </w:r>
      <w:r w:rsidR="00122C8E">
        <w:rPr>
          <w:rFonts w:hint="eastAsia"/>
        </w:rPr>
        <w:t>：アトミック操作</w:t>
      </w:r>
    </w:p>
    <w:p w14:paraId="29C0D0B1" w14:textId="77777777" w:rsidR="000B1780" w:rsidRDefault="005460BA" w:rsidP="00590471">
      <w:pPr>
        <w:pStyle w:val="aa"/>
        <w:ind w:left="447" w:firstLine="283"/>
      </w:pPr>
      <w:r>
        <w:t>C++11</w:t>
      </w:r>
      <w:r>
        <w:t>にはアトミック操作のテンプレートクラスが用意されている。</w:t>
      </w:r>
    </w:p>
    <w:p w14:paraId="4169AA02" w14:textId="7098140D" w:rsidR="00590471" w:rsidRDefault="000B1780" w:rsidP="00590471">
      <w:pPr>
        <w:pStyle w:val="aa"/>
        <w:ind w:left="447" w:firstLine="283"/>
      </w:pPr>
      <w:r>
        <w:rPr>
          <w:rFonts w:hint="eastAsia"/>
        </w:rPr>
        <w:t>Win32API</w:t>
      </w:r>
      <w:r>
        <w:rPr>
          <w:rFonts w:hint="eastAsia"/>
        </w:rPr>
        <w:t>版のインターロック操作に比べると、データ型の制約が</w:t>
      </w:r>
      <w:r w:rsidR="00242394">
        <w:rPr>
          <w:rFonts w:hint="eastAsia"/>
        </w:rPr>
        <w:t>少ない</w:t>
      </w:r>
      <w:r>
        <w:rPr>
          <w:rFonts w:hint="eastAsia"/>
        </w:rPr>
        <w:t>ことや、サポートされている操作（演算）が多い点などが特徴。</w:t>
      </w:r>
    </w:p>
    <w:p w14:paraId="27CDA438" w14:textId="7CEC1783" w:rsidR="005460BA" w:rsidRDefault="005460BA" w:rsidP="005460BA">
      <w:pPr>
        <w:pStyle w:val="aa"/>
        <w:keepNext/>
        <w:widowControl/>
        <w:spacing w:beforeLines="50" w:before="180"/>
        <w:ind w:leftChars="203" w:left="447" w:hangingChars="10" w:hanging="21"/>
      </w:pPr>
      <w:r>
        <w:t>C++11</w:t>
      </w:r>
      <w:r>
        <w:rPr>
          <w:rFonts w:hint="eastAsia"/>
        </w:rPr>
        <w:t>版</w:t>
      </w:r>
      <w:r>
        <w:t>アトミック操作</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590471" w14:paraId="2FF8CC1F" w14:textId="77777777" w:rsidTr="00A42DD8">
        <w:tc>
          <w:tcPr>
            <w:tcW w:w="8494" w:type="dxa"/>
          </w:tcPr>
          <w:p w14:paraId="725C77D9" w14:textId="77777777" w:rsidR="00242394" w:rsidRDefault="00242394" w:rsidP="00242394">
            <w:pPr>
              <w:pStyle w:val="3-"/>
            </w:pPr>
            <w:r>
              <w:t>#include &lt;stdio.h&gt;</w:t>
            </w:r>
          </w:p>
          <w:p w14:paraId="606EBE62" w14:textId="77777777" w:rsidR="00242394" w:rsidRDefault="00242394" w:rsidP="00242394">
            <w:pPr>
              <w:pStyle w:val="3-"/>
            </w:pPr>
            <w:r>
              <w:t>#include &lt;stdlib.h&gt;</w:t>
            </w:r>
          </w:p>
          <w:p w14:paraId="138AADDD" w14:textId="77777777" w:rsidR="00242394" w:rsidRDefault="00242394" w:rsidP="00242394">
            <w:pPr>
              <w:pStyle w:val="3-"/>
            </w:pPr>
          </w:p>
          <w:p w14:paraId="4A3CBF37" w14:textId="77777777" w:rsidR="00242394" w:rsidRDefault="00242394" w:rsidP="00242394">
            <w:pPr>
              <w:pStyle w:val="3-"/>
            </w:pPr>
            <w:r>
              <w:t>#include &lt;thread&gt;</w:t>
            </w:r>
          </w:p>
          <w:p w14:paraId="17808935" w14:textId="77777777" w:rsidR="00242394" w:rsidRDefault="00242394" w:rsidP="00242394">
            <w:pPr>
              <w:pStyle w:val="3-"/>
            </w:pPr>
            <w:r>
              <w:t>#include &lt;atomic&gt;</w:t>
            </w:r>
          </w:p>
          <w:p w14:paraId="391C8322" w14:textId="77777777" w:rsidR="00242394" w:rsidRDefault="00242394" w:rsidP="00242394">
            <w:pPr>
              <w:pStyle w:val="3-"/>
            </w:pPr>
          </w:p>
          <w:p w14:paraId="15DF70C4" w14:textId="77777777" w:rsidR="00242394" w:rsidRDefault="00242394" w:rsidP="00242394">
            <w:pPr>
              <w:pStyle w:val="3-"/>
              <w:rPr>
                <w:rFonts w:hint="eastAsia"/>
              </w:rPr>
            </w:pPr>
            <w:r>
              <w:rPr>
                <w:rFonts w:hint="eastAsia"/>
              </w:rPr>
              <w:t>#include &lt;chrono&gt; //時間計測用</w:t>
            </w:r>
          </w:p>
          <w:p w14:paraId="37F5D8A2" w14:textId="77777777" w:rsidR="00242394" w:rsidRDefault="00242394" w:rsidP="00242394">
            <w:pPr>
              <w:pStyle w:val="3-"/>
            </w:pPr>
          </w:p>
          <w:p w14:paraId="6D8498FD" w14:textId="77777777" w:rsidR="00242394" w:rsidRDefault="00242394" w:rsidP="00242394">
            <w:pPr>
              <w:pStyle w:val="3-"/>
              <w:rPr>
                <w:rFonts w:hint="eastAsia"/>
              </w:rPr>
            </w:pPr>
            <w:r>
              <w:rPr>
                <w:rFonts w:hint="eastAsia"/>
              </w:rPr>
              <w:t>//アトミック操作用変数</w:t>
            </w:r>
          </w:p>
          <w:p w14:paraId="12EE0F75" w14:textId="77777777" w:rsidR="00242394" w:rsidRDefault="00242394" w:rsidP="00242394">
            <w:pPr>
              <w:pStyle w:val="3-"/>
            </w:pPr>
            <w:r>
              <w:t>static std::atomic&lt;int&gt; s_lock = 0;</w:t>
            </w:r>
          </w:p>
          <w:p w14:paraId="51D3C48F" w14:textId="77777777" w:rsidR="00242394" w:rsidRDefault="00242394" w:rsidP="00242394">
            <w:pPr>
              <w:pStyle w:val="3-"/>
            </w:pPr>
          </w:p>
          <w:p w14:paraId="44287F9C" w14:textId="77777777" w:rsidR="00242394" w:rsidRDefault="00242394" w:rsidP="00242394">
            <w:pPr>
              <w:pStyle w:val="3-"/>
              <w:rPr>
                <w:rFonts w:hint="eastAsia"/>
              </w:rPr>
            </w:pPr>
            <w:r>
              <w:rPr>
                <w:rFonts w:hint="eastAsia"/>
              </w:rPr>
              <w:t>//共有データ</w:t>
            </w:r>
          </w:p>
          <w:p w14:paraId="60B45F75" w14:textId="77777777" w:rsidR="00242394" w:rsidRDefault="00242394" w:rsidP="00242394">
            <w:pPr>
              <w:pStyle w:val="3-"/>
            </w:pPr>
            <w:r>
              <w:t>static int s_commonData = 0;</w:t>
            </w:r>
          </w:p>
          <w:p w14:paraId="02BEF8E7" w14:textId="77777777" w:rsidR="00242394" w:rsidRDefault="00242394" w:rsidP="00242394">
            <w:pPr>
              <w:pStyle w:val="3-"/>
            </w:pPr>
          </w:p>
          <w:p w14:paraId="735F70E2" w14:textId="77777777" w:rsidR="00242394" w:rsidRDefault="00242394" w:rsidP="00242394">
            <w:pPr>
              <w:pStyle w:val="3-"/>
              <w:rPr>
                <w:rFonts w:hint="eastAsia"/>
              </w:rPr>
            </w:pPr>
            <w:r>
              <w:rPr>
                <w:rFonts w:hint="eastAsia"/>
              </w:rPr>
              <w:t>//スレッド固有データ</w:t>
            </w:r>
          </w:p>
          <w:p w14:paraId="2F7A8C6F" w14:textId="77777777" w:rsidR="00242394" w:rsidRDefault="00242394" w:rsidP="00242394">
            <w:pPr>
              <w:pStyle w:val="3-"/>
            </w:pPr>
            <w:r>
              <w:t>__declspec(thread) int s_tlsData = 0;</w:t>
            </w:r>
          </w:p>
          <w:p w14:paraId="0B6A5253" w14:textId="77777777" w:rsidR="00242394" w:rsidRDefault="00242394" w:rsidP="00242394">
            <w:pPr>
              <w:pStyle w:val="3-"/>
              <w:rPr>
                <w:rFonts w:hint="eastAsia"/>
              </w:rPr>
            </w:pPr>
            <w:r>
              <w:rPr>
                <w:rFonts w:hint="eastAsia"/>
              </w:rPr>
              <w:t>//thread_local int s_tlsData = 0;//Visual C++ 2013 では thread_local キーワードが使えない</w:t>
            </w:r>
          </w:p>
          <w:p w14:paraId="08E4DF05" w14:textId="77777777" w:rsidR="00242394" w:rsidRDefault="00242394" w:rsidP="00242394">
            <w:pPr>
              <w:pStyle w:val="3-"/>
            </w:pPr>
          </w:p>
          <w:p w14:paraId="4F4C8461" w14:textId="77777777" w:rsidR="00242394" w:rsidRDefault="00242394" w:rsidP="00242394">
            <w:pPr>
              <w:pStyle w:val="3-"/>
              <w:rPr>
                <w:rFonts w:hint="eastAsia"/>
              </w:rPr>
            </w:pPr>
            <w:r>
              <w:rPr>
                <w:rFonts w:hint="eastAsia"/>
              </w:rPr>
              <w:t>//スレッド</w:t>
            </w:r>
          </w:p>
          <w:p w14:paraId="457F549B" w14:textId="77777777" w:rsidR="00242394" w:rsidRDefault="00242394" w:rsidP="00242394">
            <w:pPr>
              <w:pStyle w:val="3-"/>
            </w:pPr>
            <w:r>
              <w:lastRenderedPageBreak/>
              <w:t>void threadFunc(const char* name)</w:t>
            </w:r>
          </w:p>
          <w:p w14:paraId="40DD9035" w14:textId="77777777" w:rsidR="00242394" w:rsidRDefault="00242394" w:rsidP="00242394">
            <w:pPr>
              <w:pStyle w:val="3-"/>
            </w:pPr>
            <w:r>
              <w:t>{</w:t>
            </w:r>
          </w:p>
          <w:p w14:paraId="0EF20930" w14:textId="77777777" w:rsidR="00242394" w:rsidRDefault="00242394" w:rsidP="00242394">
            <w:pPr>
              <w:pStyle w:val="3-"/>
              <w:rPr>
                <w:rFonts w:hint="eastAsia"/>
              </w:rPr>
            </w:pPr>
            <w:r>
              <w:rPr>
                <w:rFonts w:hint="eastAsia"/>
              </w:rPr>
              <w:tab/>
              <w:t>//開始</w:t>
            </w:r>
          </w:p>
          <w:p w14:paraId="7657384C" w14:textId="77777777" w:rsidR="00242394" w:rsidRDefault="00242394" w:rsidP="00242394">
            <w:pPr>
              <w:pStyle w:val="3-"/>
            </w:pPr>
            <w:r>
              <w:tab/>
              <w:t>printf("- begin:%s -\n", name);</w:t>
            </w:r>
          </w:p>
          <w:p w14:paraId="0B17AEDA" w14:textId="77777777" w:rsidR="00242394" w:rsidRDefault="00242394" w:rsidP="00242394">
            <w:pPr>
              <w:pStyle w:val="3-"/>
            </w:pPr>
            <w:r>
              <w:tab/>
              <w:t>fflush(stdout);</w:t>
            </w:r>
          </w:p>
          <w:p w14:paraId="269BA2C2" w14:textId="77777777" w:rsidR="00242394" w:rsidRDefault="00242394" w:rsidP="00242394">
            <w:pPr>
              <w:pStyle w:val="3-"/>
            </w:pPr>
          </w:p>
          <w:p w14:paraId="3BBFC3D8" w14:textId="77777777" w:rsidR="00242394" w:rsidRDefault="00242394" w:rsidP="00242394">
            <w:pPr>
              <w:pStyle w:val="3-"/>
              <w:rPr>
                <w:rFonts w:hint="eastAsia"/>
              </w:rPr>
            </w:pPr>
            <w:r>
              <w:rPr>
                <w:rFonts w:hint="eastAsia"/>
              </w:rPr>
              <w:tab/>
              <w:t>//処理</w:t>
            </w:r>
          </w:p>
          <w:p w14:paraId="46C9075E" w14:textId="77777777" w:rsidR="00242394" w:rsidRDefault="00242394" w:rsidP="00242394">
            <w:pPr>
              <w:pStyle w:val="3-"/>
            </w:pPr>
            <w:r>
              <w:tab/>
              <w:t>for (int i = 0; i &lt; 3; ++i)</w:t>
            </w:r>
          </w:p>
          <w:p w14:paraId="292C6915" w14:textId="77777777" w:rsidR="00242394" w:rsidRDefault="00242394" w:rsidP="00242394">
            <w:pPr>
              <w:pStyle w:val="3-"/>
            </w:pPr>
            <w:r>
              <w:tab/>
              <w:t>{</w:t>
            </w:r>
          </w:p>
          <w:p w14:paraId="27C80C7E" w14:textId="77777777" w:rsidR="00242394" w:rsidRDefault="00242394" w:rsidP="00242394">
            <w:pPr>
              <w:pStyle w:val="3-"/>
              <w:rPr>
                <w:rFonts w:hint="eastAsia"/>
              </w:rPr>
            </w:pPr>
            <w:r>
              <w:rPr>
                <w:rFonts w:hint="eastAsia"/>
              </w:rPr>
              <w:tab/>
            </w:r>
            <w:r>
              <w:rPr>
                <w:rFonts w:hint="eastAsia"/>
              </w:rPr>
              <w:tab/>
              <w:t>//アトミック操作でロック取得待ち</w:t>
            </w:r>
          </w:p>
          <w:p w14:paraId="40940AA6" w14:textId="77777777" w:rsidR="00242394" w:rsidRDefault="00242394" w:rsidP="00242394">
            <w:pPr>
              <w:pStyle w:val="3-"/>
            </w:pPr>
            <w:r>
              <w:tab/>
            </w:r>
            <w:r>
              <w:tab/>
              <w:t>while (s_lock.exchange(1) == 1){}</w:t>
            </w:r>
          </w:p>
          <w:p w14:paraId="0A696A15" w14:textId="77777777" w:rsidR="00242394" w:rsidRDefault="00242394" w:rsidP="00242394">
            <w:pPr>
              <w:pStyle w:val="3-"/>
            </w:pPr>
            <w:r>
              <w:tab/>
            </w:r>
            <w:r>
              <w:tab/>
            </w:r>
          </w:p>
          <w:p w14:paraId="09177110" w14:textId="77777777" w:rsidR="00242394" w:rsidRDefault="00242394" w:rsidP="00242394">
            <w:pPr>
              <w:pStyle w:val="3-"/>
              <w:rPr>
                <w:rFonts w:hint="eastAsia"/>
              </w:rPr>
            </w:pPr>
            <w:r>
              <w:rPr>
                <w:rFonts w:hint="eastAsia"/>
              </w:rPr>
              <w:tab/>
            </w:r>
            <w:r>
              <w:rPr>
                <w:rFonts w:hint="eastAsia"/>
              </w:rPr>
              <w:tab/>
              <w:t>//データ表示（前）</w:t>
            </w:r>
          </w:p>
          <w:p w14:paraId="63592696" w14:textId="77777777" w:rsidR="00242394" w:rsidRDefault="00242394" w:rsidP="00242394">
            <w:pPr>
              <w:pStyle w:val="3-"/>
            </w:pPr>
            <w:r>
              <w:tab/>
            </w:r>
            <w:r>
              <w:tab/>
              <w:t>printf("%s: [BEFORE] commonData=%d, tlsData=%d\n", name, s_commonData, s_tlsData);</w:t>
            </w:r>
          </w:p>
          <w:p w14:paraId="6E2A3609" w14:textId="77777777" w:rsidR="00242394" w:rsidRDefault="00242394" w:rsidP="00242394">
            <w:pPr>
              <w:pStyle w:val="3-"/>
            </w:pPr>
            <w:r>
              <w:tab/>
            </w:r>
            <w:r>
              <w:tab/>
              <w:t>fflush(stdout);</w:t>
            </w:r>
          </w:p>
          <w:p w14:paraId="6467E689" w14:textId="77777777" w:rsidR="00242394" w:rsidRDefault="00242394" w:rsidP="00242394">
            <w:pPr>
              <w:pStyle w:val="3-"/>
            </w:pPr>
          </w:p>
          <w:p w14:paraId="01040BF0" w14:textId="77777777" w:rsidR="00242394" w:rsidRDefault="00242394" w:rsidP="00242394">
            <w:pPr>
              <w:pStyle w:val="3-"/>
              <w:rPr>
                <w:rFonts w:hint="eastAsia"/>
              </w:rPr>
            </w:pPr>
            <w:r>
              <w:rPr>
                <w:rFonts w:hint="eastAsia"/>
              </w:rPr>
              <w:tab/>
            </w:r>
            <w:r>
              <w:rPr>
                <w:rFonts w:hint="eastAsia"/>
              </w:rPr>
              <w:tab/>
              <w:t>//データ取得</w:t>
            </w:r>
          </w:p>
          <w:p w14:paraId="134A9476" w14:textId="77777777" w:rsidR="00242394" w:rsidRDefault="00242394" w:rsidP="00242394">
            <w:pPr>
              <w:pStyle w:val="3-"/>
            </w:pPr>
            <w:r>
              <w:tab/>
            </w:r>
            <w:r>
              <w:tab/>
              <w:t>int common_data = s_commonData;</w:t>
            </w:r>
          </w:p>
          <w:p w14:paraId="2F2E3508" w14:textId="77777777" w:rsidR="00242394" w:rsidRDefault="00242394" w:rsidP="00242394">
            <w:pPr>
              <w:pStyle w:val="3-"/>
            </w:pPr>
            <w:r>
              <w:tab/>
            </w:r>
            <w:r>
              <w:tab/>
              <w:t>int tls_data = s_tlsData;</w:t>
            </w:r>
          </w:p>
          <w:p w14:paraId="1AB541CC" w14:textId="77777777" w:rsidR="00242394" w:rsidRDefault="00242394" w:rsidP="00242394">
            <w:pPr>
              <w:pStyle w:val="3-"/>
            </w:pPr>
          </w:p>
          <w:p w14:paraId="36A9EEB0" w14:textId="77777777" w:rsidR="00242394" w:rsidRDefault="00242394" w:rsidP="00242394">
            <w:pPr>
              <w:pStyle w:val="3-"/>
              <w:rPr>
                <w:rFonts w:hint="eastAsia"/>
              </w:rPr>
            </w:pPr>
            <w:r>
              <w:rPr>
                <w:rFonts w:hint="eastAsia"/>
              </w:rPr>
              <w:tab/>
            </w:r>
            <w:r>
              <w:rPr>
                <w:rFonts w:hint="eastAsia"/>
              </w:rPr>
              <w:tab/>
              <w:t>//データ更新</w:t>
            </w:r>
          </w:p>
          <w:p w14:paraId="3036A147" w14:textId="77777777" w:rsidR="00242394" w:rsidRDefault="00242394" w:rsidP="00242394">
            <w:pPr>
              <w:pStyle w:val="3-"/>
            </w:pPr>
            <w:r>
              <w:tab/>
            </w:r>
            <w:r>
              <w:tab/>
              <w:t>++common_data;</w:t>
            </w:r>
          </w:p>
          <w:p w14:paraId="3AD5FFF4" w14:textId="77777777" w:rsidR="00242394" w:rsidRDefault="00242394" w:rsidP="00242394">
            <w:pPr>
              <w:pStyle w:val="3-"/>
            </w:pPr>
            <w:r>
              <w:tab/>
            </w:r>
            <w:r>
              <w:tab/>
              <w:t>++tls_data;</w:t>
            </w:r>
          </w:p>
          <w:p w14:paraId="3EC90157" w14:textId="77777777" w:rsidR="00242394" w:rsidRDefault="00242394" w:rsidP="00242394">
            <w:pPr>
              <w:pStyle w:val="3-"/>
            </w:pPr>
          </w:p>
          <w:p w14:paraId="40454E4E" w14:textId="77777777" w:rsidR="00242394" w:rsidRDefault="00242394" w:rsidP="00242394">
            <w:pPr>
              <w:pStyle w:val="3-"/>
              <w:rPr>
                <w:rFonts w:hint="eastAsia"/>
              </w:rPr>
            </w:pPr>
            <w:r>
              <w:rPr>
                <w:rFonts w:hint="eastAsia"/>
              </w:rPr>
              <w:tab/>
            </w:r>
            <w:r>
              <w:rPr>
                <w:rFonts w:hint="eastAsia"/>
              </w:rPr>
              <w:tab/>
              <w:t>//若干ランダムでスリープ（0～4 msec）</w:t>
            </w:r>
          </w:p>
          <w:p w14:paraId="3DD9EF29" w14:textId="77777777" w:rsidR="00242394" w:rsidRDefault="00242394" w:rsidP="00242394">
            <w:pPr>
              <w:pStyle w:val="3-"/>
            </w:pPr>
            <w:r>
              <w:tab/>
            </w:r>
            <w:r>
              <w:tab/>
              <w:t>std::this_thread::sleep_for(std::chrono::milliseconds(rand() % 5));</w:t>
            </w:r>
          </w:p>
          <w:p w14:paraId="6CB8D627" w14:textId="77777777" w:rsidR="00242394" w:rsidRDefault="00242394" w:rsidP="00242394">
            <w:pPr>
              <w:pStyle w:val="3-"/>
            </w:pPr>
          </w:p>
          <w:p w14:paraId="09FC8358" w14:textId="77777777" w:rsidR="00242394" w:rsidRDefault="00242394" w:rsidP="00242394">
            <w:pPr>
              <w:pStyle w:val="3-"/>
              <w:rPr>
                <w:rFonts w:hint="eastAsia"/>
              </w:rPr>
            </w:pPr>
            <w:r>
              <w:rPr>
                <w:rFonts w:hint="eastAsia"/>
              </w:rPr>
              <w:tab/>
            </w:r>
            <w:r>
              <w:rPr>
                <w:rFonts w:hint="eastAsia"/>
              </w:rPr>
              <w:tab/>
              <w:t>//データ書き戻し</w:t>
            </w:r>
          </w:p>
          <w:p w14:paraId="37476D1C" w14:textId="77777777" w:rsidR="00242394" w:rsidRDefault="00242394" w:rsidP="00242394">
            <w:pPr>
              <w:pStyle w:val="3-"/>
            </w:pPr>
            <w:r>
              <w:tab/>
            </w:r>
            <w:r>
              <w:tab/>
              <w:t>s_commonData = common_data;</w:t>
            </w:r>
          </w:p>
          <w:p w14:paraId="4A31901B" w14:textId="77777777" w:rsidR="00242394" w:rsidRDefault="00242394" w:rsidP="00242394">
            <w:pPr>
              <w:pStyle w:val="3-"/>
            </w:pPr>
            <w:r>
              <w:tab/>
            </w:r>
            <w:r>
              <w:tab/>
              <w:t>s_tlsData = tls_data;</w:t>
            </w:r>
          </w:p>
          <w:p w14:paraId="6A7239D7" w14:textId="77777777" w:rsidR="00242394" w:rsidRDefault="00242394" w:rsidP="00242394">
            <w:pPr>
              <w:pStyle w:val="3-"/>
            </w:pPr>
          </w:p>
          <w:p w14:paraId="3B21EBBC" w14:textId="77777777" w:rsidR="00242394" w:rsidRDefault="00242394" w:rsidP="00242394">
            <w:pPr>
              <w:pStyle w:val="3-"/>
              <w:rPr>
                <w:rFonts w:hint="eastAsia"/>
              </w:rPr>
            </w:pPr>
            <w:r>
              <w:rPr>
                <w:rFonts w:hint="eastAsia"/>
              </w:rPr>
              <w:tab/>
            </w:r>
            <w:r>
              <w:rPr>
                <w:rFonts w:hint="eastAsia"/>
              </w:rPr>
              <w:tab/>
              <w:t>//データ表示（後）</w:t>
            </w:r>
          </w:p>
          <w:p w14:paraId="1F5D6417" w14:textId="77777777" w:rsidR="00242394" w:rsidRDefault="00242394" w:rsidP="00242394">
            <w:pPr>
              <w:pStyle w:val="3-"/>
            </w:pPr>
            <w:r>
              <w:tab/>
            </w:r>
            <w:r>
              <w:tab/>
              <w:t>printf("%s: [AFTER]  commonData=%d, tlsData=%d\n", name, s_commonData, s_tlsData);</w:t>
            </w:r>
          </w:p>
          <w:p w14:paraId="5CD58332" w14:textId="77777777" w:rsidR="00242394" w:rsidRDefault="00242394" w:rsidP="00242394">
            <w:pPr>
              <w:pStyle w:val="3-"/>
            </w:pPr>
            <w:r>
              <w:tab/>
            </w:r>
            <w:r>
              <w:tab/>
              <w:t>fflush(stdout);</w:t>
            </w:r>
          </w:p>
          <w:p w14:paraId="061701E4" w14:textId="77777777" w:rsidR="00242394" w:rsidRDefault="00242394" w:rsidP="00242394">
            <w:pPr>
              <w:pStyle w:val="3-"/>
            </w:pPr>
          </w:p>
          <w:p w14:paraId="3BB02A72" w14:textId="77777777" w:rsidR="00242394" w:rsidRDefault="00242394" w:rsidP="00242394">
            <w:pPr>
              <w:pStyle w:val="3-"/>
              <w:rPr>
                <w:rFonts w:hint="eastAsia"/>
              </w:rPr>
            </w:pPr>
            <w:r>
              <w:rPr>
                <w:rFonts w:hint="eastAsia"/>
              </w:rPr>
              <w:tab/>
            </w:r>
            <w:r>
              <w:rPr>
                <w:rFonts w:hint="eastAsia"/>
              </w:rPr>
              <w:tab/>
              <w:t>//アトミック操作でロック解放</w:t>
            </w:r>
          </w:p>
          <w:p w14:paraId="70592E1A" w14:textId="77777777" w:rsidR="00242394" w:rsidRDefault="00242394" w:rsidP="00242394">
            <w:pPr>
              <w:pStyle w:val="3-"/>
            </w:pPr>
            <w:r>
              <w:tab/>
            </w:r>
            <w:r>
              <w:tab/>
              <w:t>s_lock = 0;</w:t>
            </w:r>
          </w:p>
          <w:p w14:paraId="284AA1B8" w14:textId="77777777" w:rsidR="00242394" w:rsidRDefault="00242394" w:rsidP="00242394">
            <w:pPr>
              <w:pStyle w:val="3-"/>
            </w:pPr>
          </w:p>
          <w:p w14:paraId="522AD680" w14:textId="77777777" w:rsidR="00242394" w:rsidRDefault="00242394" w:rsidP="00242394">
            <w:pPr>
              <w:pStyle w:val="3-"/>
              <w:rPr>
                <w:rFonts w:hint="eastAsia"/>
              </w:rPr>
            </w:pPr>
            <w:r>
              <w:rPr>
                <w:rFonts w:hint="eastAsia"/>
              </w:rPr>
              <w:tab/>
            </w:r>
            <w:r>
              <w:rPr>
                <w:rFonts w:hint="eastAsia"/>
              </w:rPr>
              <w:tab/>
              <w:t>//スレッド切り替えのためのスリープ</w:t>
            </w:r>
          </w:p>
          <w:p w14:paraId="5073D15A" w14:textId="77777777" w:rsidR="00242394" w:rsidRDefault="00242394" w:rsidP="00242394">
            <w:pPr>
              <w:pStyle w:val="3-"/>
            </w:pPr>
            <w:r>
              <w:tab/>
            </w:r>
            <w:r>
              <w:tab/>
              <w:t>std::this_thread::sleep_for(std::chrono::milliseconds(0));</w:t>
            </w:r>
          </w:p>
          <w:p w14:paraId="06335645" w14:textId="77777777" w:rsidR="00242394" w:rsidRDefault="00242394" w:rsidP="00242394">
            <w:pPr>
              <w:pStyle w:val="3-"/>
              <w:rPr>
                <w:rFonts w:hint="eastAsia"/>
              </w:rPr>
            </w:pPr>
            <w:r>
              <w:rPr>
                <w:rFonts w:hint="eastAsia"/>
              </w:rPr>
              <w:tab/>
              <w:t>//</w:t>
            </w:r>
            <w:r>
              <w:rPr>
                <w:rFonts w:hint="eastAsia"/>
              </w:rPr>
              <w:tab/>
              <w:t>//スレッド切り替え</w:t>
            </w:r>
          </w:p>
          <w:p w14:paraId="7A81501B" w14:textId="77777777" w:rsidR="00242394" w:rsidRDefault="00242394" w:rsidP="00242394">
            <w:pPr>
              <w:pStyle w:val="3-"/>
              <w:rPr>
                <w:rFonts w:hint="eastAsia"/>
              </w:rPr>
            </w:pPr>
            <w:r>
              <w:rPr>
                <w:rFonts w:hint="eastAsia"/>
              </w:rPr>
              <w:tab/>
              <w:t>//</w:t>
            </w:r>
            <w:r>
              <w:rPr>
                <w:rFonts w:hint="eastAsia"/>
              </w:rPr>
              <w:tab/>
              <w:t>std::this_thread::yield();//OSに任せて再スケジューリング</w:t>
            </w:r>
          </w:p>
          <w:p w14:paraId="4DEB211B" w14:textId="77777777" w:rsidR="00242394" w:rsidRDefault="00242394" w:rsidP="00242394">
            <w:pPr>
              <w:pStyle w:val="3-"/>
            </w:pPr>
            <w:r>
              <w:tab/>
              <w:t>}</w:t>
            </w:r>
          </w:p>
          <w:p w14:paraId="5061E80B" w14:textId="77777777" w:rsidR="00242394" w:rsidRDefault="00242394" w:rsidP="00242394">
            <w:pPr>
              <w:pStyle w:val="3-"/>
            </w:pPr>
          </w:p>
          <w:p w14:paraId="570FC2AA" w14:textId="77777777" w:rsidR="00242394" w:rsidRDefault="00242394" w:rsidP="00242394">
            <w:pPr>
              <w:pStyle w:val="3-"/>
              <w:rPr>
                <w:rFonts w:hint="eastAsia"/>
              </w:rPr>
            </w:pPr>
            <w:r>
              <w:rPr>
                <w:rFonts w:hint="eastAsia"/>
              </w:rPr>
              <w:tab/>
              <w:t>//終了</w:t>
            </w:r>
          </w:p>
          <w:p w14:paraId="12ABD757" w14:textId="77777777" w:rsidR="00242394" w:rsidRDefault="00242394" w:rsidP="00242394">
            <w:pPr>
              <w:pStyle w:val="3-"/>
            </w:pPr>
            <w:r>
              <w:tab/>
              <w:t>printf("- end:%s -\n", name);</w:t>
            </w:r>
          </w:p>
          <w:p w14:paraId="6570E771" w14:textId="77777777" w:rsidR="00242394" w:rsidRDefault="00242394" w:rsidP="00242394">
            <w:pPr>
              <w:pStyle w:val="3-"/>
            </w:pPr>
            <w:r>
              <w:tab/>
              <w:t>fflush(stdout);</w:t>
            </w:r>
          </w:p>
          <w:p w14:paraId="376BB4CA" w14:textId="77777777" w:rsidR="00242394" w:rsidRDefault="00242394" w:rsidP="00242394">
            <w:pPr>
              <w:pStyle w:val="3-"/>
            </w:pPr>
            <w:r>
              <w:t>}</w:t>
            </w:r>
          </w:p>
          <w:p w14:paraId="3A0381F3" w14:textId="77777777" w:rsidR="00242394" w:rsidRDefault="00242394" w:rsidP="00242394">
            <w:pPr>
              <w:pStyle w:val="3-"/>
            </w:pPr>
          </w:p>
          <w:p w14:paraId="339D1594" w14:textId="77777777" w:rsidR="00242394" w:rsidRDefault="00242394" w:rsidP="00242394">
            <w:pPr>
              <w:pStyle w:val="3-"/>
              <w:rPr>
                <w:rFonts w:hint="eastAsia"/>
              </w:rPr>
            </w:pPr>
            <w:r>
              <w:rPr>
                <w:rFonts w:hint="eastAsia"/>
              </w:rPr>
              <w:t>//テスト</w:t>
            </w:r>
          </w:p>
          <w:p w14:paraId="2C51A17D" w14:textId="77777777" w:rsidR="00242394" w:rsidRDefault="00242394" w:rsidP="00242394">
            <w:pPr>
              <w:pStyle w:val="3-"/>
            </w:pPr>
            <w:r>
              <w:t>int main(const int argc, const char* argv[])</w:t>
            </w:r>
          </w:p>
          <w:p w14:paraId="52AD0044" w14:textId="77777777" w:rsidR="00242394" w:rsidRDefault="00242394" w:rsidP="00242394">
            <w:pPr>
              <w:pStyle w:val="3-"/>
            </w:pPr>
            <w:r>
              <w:t>{</w:t>
            </w:r>
          </w:p>
          <w:p w14:paraId="51F011F6" w14:textId="77777777" w:rsidR="00242394" w:rsidRDefault="00242394" w:rsidP="00242394">
            <w:pPr>
              <w:pStyle w:val="3-"/>
              <w:rPr>
                <w:rFonts w:hint="eastAsia"/>
              </w:rPr>
            </w:pPr>
            <w:r>
              <w:rPr>
                <w:rFonts w:hint="eastAsia"/>
              </w:rPr>
              <w:tab/>
              <w:t>//アトミック操作用変数初期化</w:t>
            </w:r>
          </w:p>
          <w:p w14:paraId="01EDDB5E" w14:textId="77777777" w:rsidR="00242394" w:rsidRDefault="00242394" w:rsidP="00242394">
            <w:pPr>
              <w:pStyle w:val="3-"/>
            </w:pPr>
            <w:r>
              <w:tab/>
              <w:t>s_lock = 0;</w:t>
            </w:r>
          </w:p>
          <w:p w14:paraId="1D056630" w14:textId="77777777" w:rsidR="00242394" w:rsidRDefault="00242394" w:rsidP="00242394">
            <w:pPr>
              <w:pStyle w:val="3-"/>
            </w:pPr>
          </w:p>
          <w:p w14:paraId="732E0C63" w14:textId="77777777" w:rsidR="00242394" w:rsidRDefault="00242394" w:rsidP="00242394">
            <w:pPr>
              <w:pStyle w:val="3-"/>
              <w:rPr>
                <w:rFonts w:hint="eastAsia"/>
              </w:rPr>
            </w:pPr>
            <w:r>
              <w:rPr>
                <w:rFonts w:hint="eastAsia"/>
              </w:rPr>
              <w:tab/>
              <w:t>//スレッド作成</w:t>
            </w:r>
          </w:p>
          <w:p w14:paraId="489E37B6" w14:textId="77777777" w:rsidR="00242394" w:rsidRDefault="00242394" w:rsidP="00242394">
            <w:pPr>
              <w:pStyle w:val="3-"/>
              <w:rPr>
                <w:rFonts w:hint="eastAsia"/>
              </w:rPr>
            </w:pPr>
            <w:r>
              <w:rPr>
                <w:rFonts w:hint="eastAsia"/>
              </w:rPr>
              <w:tab/>
              <w:t>std::thread thread_obj1 = std::thread(threadFunc, "太郎");</w:t>
            </w:r>
          </w:p>
          <w:p w14:paraId="78CC23CB" w14:textId="77777777" w:rsidR="00242394" w:rsidRDefault="00242394" w:rsidP="00242394">
            <w:pPr>
              <w:pStyle w:val="3-"/>
              <w:rPr>
                <w:rFonts w:hint="eastAsia"/>
              </w:rPr>
            </w:pPr>
            <w:r>
              <w:rPr>
                <w:rFonts w:hint="eastAsia"/>
              </w:rPr>
              <w:tab/>
              <w:t>std::thread thread_obj2 = std::thread(threadFunc, "次郎");</w:t>
            </w:r>
          </w:p>
          <w:p w14:paraId="4A862B6A" w14:textId="77777777" w:rsidR="00242394" w:rsidRDefault="00242394" w:rsidP="00242394">
            <w:pPr>
              <w:pStyle w:val="3-"/>
              <w:rPr>
                <w:rFonts w:hint="eastAsia"/>
              </w:rPr>
            </w:pPr>
            <w:r>
              <w:rPr>
                <w:rFonts w:hint="eastAsia"/>
              </w:rPr>
              <w:tab/>
              <w:t>std::thread thread_obj3 = std::thread(threadFunc, "三郎");</w:t>
            </w:r>
          </w:p>
          <w:p w14:paraId="183C6757" w14:textId="77777777" w:rsidR="00242394" w:rsidRDefault="00242394" w:rsidP="00242394">
            <w:pPr>
              <w:pStyle w:val="3-"/>
            </w:pPr>
          </w:p>
          <w:p w14:paraId="6055224F" w14:textId="77777777" w:rsidR="00242394" w:rsidRDefault="00242394" w:rsidP="00242394">
            <w:pPr>
              <w:pStyle w:val="3-"/>
              <w:rPr>
                <w:rFonts w:hint="eastAsia"/>
              </w:rPr>
            </w:pPr>
            <w:r>
              <w:rPr>
                <w:rFonts w:hint="eastAsia"/>
              </w:rPr>
              <w:tab/>
              <w:t>//スレッド終了待ち</w:t>
            </w:r>
          </w:p>
          <w:p w14:paraId="3D122942" w14:textId="77777777" w:rsidR="00242394" w:rsidRDefault="00242394" w:rsidP="00242394">
            <w:pPr>
              <w:pStyle w:val="3-"/>
            </w:pPr>
            <w:r>
              <w:tab/>
              <w:t>thread_obj1.join();</w:t>
            </w:r>
          </w:p>
          <w:p w14:paraId="7CC5ACC7" w14:textId="77777777" w:rsidR="00242394" w:rsidRDefault="00242394" w:rsidP="00242394">
            <w:pPr>
              <w:pStyle w:val="3-"/>
            </w:pPr>
            <w:r>
              <w:tab/>
              <w:t>thread_obj2.join();</w:t>
            </w:r>
          </w:p>
          <w:p w14:paraId="46824C66" w14:textId="77777777" w:rsidR="00242394" w:rsidRDefault="00242394" w:rsidP="00242394">
            <w:pPr>
              <w:pStyle w:val="3-"/>
            </w:pPr>
            <w:r>
              <w:tab/>
              <w:t>thread_obj3.join();</w:t>
            </w:r>
          </w:p>
          <w:p w14:paraId="0FB9B382" w14:textId="77777777" w:rsidR="00242394" w:rsidRDefault="00242394" w:rsidP="00242394">
            <w:pPr>
              <w:pStyle w:val="3-"/>
            </w:pPr>
          </w:p>
          <w:p w14:paraId="62283C85" w14:textId="77777777" w:rsidR="00242394" w:rsidRDefault="00242394" w:rsidP="00242394">
            <w:pPr>
              <w:pStyle w:val="3-"/>
              <w:rPr>
                <w:rFonts w:hint="eastAsia"/>
              </w:rPr>
            </w:pPr>
            <w:r>
              <w:rPr>
                <w:rFonts w:hint="eastAsia"/>
              </w:rPr>
              <w:lastRenderedPageBreak/>
              <w:tab/>
              <w:t>//アトミック操作でロックの取得と解放を大量に実行して時間を計測</w:t>
            </w:r>
          </w:p>
          <w:p w14:paraId="3CA6A04B" w14:textId="77777777" w:rsidR="00242394" w:rsidRDefault="00242394" w:rsidP="00242394">
            <w:pPr>
              <w:pStyle w:val="3-"/>
            </w:pPr>
            <w:r>
              <w:tab/>
              <w:t>{</w:t>
            </w:r>
          </w:p>
          <w:p w14:paraId="5F603F40" w14:textId="77777777" w:rsidR="00242394" w:rsidRDefault="00242394" w:rsidP="00242394">
            <w:pPr>
              <w:pStyle w:val="3-"/>
            </w:pPr>
            <w:r>
              <w:tab/>
            </w:r>
            <w:r>
              <w:tab/>
              <w:t>auto begin = std::chrono::high_resolution_clock::now();</w:t>
            </w:r>
          </w:p>
          <w:p w14:paraId="0A676A92" w14:textId="77777777" w:rsidR="00242394" w:rsidRDefault="00242394" w:rsidP="00242394">
            <w:pPr>
              <w:pStyle w:val="3-"/>
            </w:pPr>
            <w:r>
              <w:tab/>
            </w:r>
            <w:r>
              <w:tab/>
              <w:t>static const int TEST_TIMES = 10000000;</w:t>
            </w:r>
          </w:p>
          <w:p w14:paraId="3C70213B" w14:textId="77777777" w:rsidR="00242394" w:rsidRDefault="00242394" w:rsidP="00242394">
            <w:pPr>
              <w:pStyle w:val="3-"/>
            </w:pPr>
            <w:r>
              <w:tab/>
            </w:r>
            <w:r>
              <w:tab/>
              <w:t>for (int i = 0; i &lt; TEST_TIMES; ++i)</w:t>
            </w:r>
          </w:p>
          <w:p w14:paraId="34B7A522" w14:textId="77777777" w:rsidR="00242394" w:rsidRDefault="00242394" w:rsidP="00242394">
            <w:pPr>
              <w:pStyle w:val="3-"/>
            </w:pPr>
            <w:r>
              <w:tab/>
            </w:r>
            <w:r>
              <w:tab/>
              <w:t>{</w:t>
            </w:r>
          </w:p>
          <w:p w14:paraId="0446D4E2" w14:textId="77777777" w:rsidR="00242394" w:rsidRDefault="00242394" w:rsidP="00242394">
            <w:pPr>
              <w:pStyle w:val="3-"/>
            </w:pPr>
            <w:r>
              <w:tab/>
            </w:r>
            <w:r>
              <w:tab/>
            </w:r>
            <w:r>
              <w:tab/>
              <w:t>while (s_lock.exchange(1) == 1){}</w:t>
            </w:r>
          </w:p>
          <w:p w14:paraId="2C61992D" w14:textId="77777777" w:rsidR="00242394" w:rsidRDefault="00242394" w:rsidP="00242394">
            <w:pPr>
              <w:pStyle w:val="3-"/>
            </w:pPr>
            <w:r>
              <w:tab/>
            </w:r>
            <w:r>
              <w:tab/>
            </w:r>
            <w:r>
              <w:tab/>
              <w:t>s_lock = 0;</w:t>
            </w:r>
          </w:p>
          <w:p w14:paraId="373E1A3B" w14:textId="77777777" w:rsidR="00242394" w:rsidRDefault="00242394" w:rsidP="00242394">
            <w:pPr>
              <w:pStyle w:val="3-"/>
            </w:pPr>
            <w:r>
              <w:tab/>
            </w:r>
            <w:r>
              <w:tab/>
              <w:t>}</w:t>
            </w:r>
          </w:p>
          <w:p w14:paraId="64811CD4" w14:textId="77777777" w:rsidR="00242394" w:rsidRDefault="00242394" w:rsidP="00242394">
            <w:pPr>
              <w:pStyle w:val="3-"/>
            </w:pPr>
            <w:r>
              <w:tab/>
            </w:r>
            <w:r>
              <w:tab/>
              <w:t>auto end = std::chrono::high_resolution_clock::now();</w:t>
            </w:r>
          </w:p>
          <w:p w14:paraId="483BD139" w14:textId="77777777" w:rsidR="00242394" w:rsidRDefault="00242394" w:rsidP="00242394">
            <w:pPr>
              <w:pStyle w:val="3-"/>
            </w:pPr>
            <w:r>
              <w:tab/>
            </w:r>
            <w:r>
              <w:tab/>
              <w:t>auto duration = static_cast&lt;float&gt;(static_cast&lt;double&gt;(std::chrono::duration_cast&lt; std::chrono::microseconds &gt;(end - begin).count()) / 1000000.);</w:t>
            </w:r>
          </w:p>
          <w:p w14:paraId="39D65A3D" w14:textId="77777777" w:rsidR="00242394" w:rsidRDefault="00242394" w:rsidP="00242394">
            <w:pPr>
              <w:pStyle w:val="3-"/>
            </w:pPr>
            <w:r>
              <w:tab/>
            </w:r>
            <w:r>
              <w:tab/>
              <w:t>printf("Atomic * %d = %.6f sec\n", TEST_TIMES, duration);</w:t>
            </w:r>
          </w:p>
          <w:p w14:paraId="6F50AA87" w14:textId="77777777" w:rsidR="00242394" w:rsidRDefault="00242394" w:rsidP="00242394">
            <w:pPr>
              <w:pStyle w:val="3-"/>
            </w:pPr>
            <w:r>
              <w:tab/>
              <w:t>}</w:t>
            </w:r>
          </w:p>
          <w:p w14:paraId="04AAEB1E" w14:textId="77777777" w:rsidR="00242394" w:rsidRDefault="00242394" w:rsidP="00242394">
            <w:pPr>
              <w:pStyle w:val="3-"/>
            </w:pPr>
          </w:p>
          <w:p w14:paraId="2C0A8AEF" w14:textId="77777777" w:rsidR="00242394" w:rsidRDefault="00242394" w:rsidP="00242394">
            <w:pPr>
              <w:pStyle w:val="3-"/>
            </w:pPr>
            <w:r>
              <w:tab/>
              <w:t>return EXIT_SUCCESS;</w:t>
            </w:r>
          </w:p>
          <w:p w14:paraId="2B80ACAC" w14:textId="77777777" w:rsidR="00242394" w:rsidRDefault="00242394" w:rsidP="00242394">
            <w:pPr>
              <w:pStyle w:val="3-"/>
            </w:pPr>
            <w:r>
              <w:t>}</w:t>
            </w:r>
          </w:p>
          <w:p w14:paraId="026CFEA8" w14:textId="77777777" w:rsidR="00242394" w:rsidRDefault="00242394" w:rsidP="00242394">
            <w:pPr>
              <w:pStyle w:val="3-"/>
            </w:pPr>
          </w:p>
          <w:p w14:paraId="18D49F87" w14:textId="2A72210A" w:rsidR="00590471" w:rsidRPr="00DE3BF2" w:rsidRDefault="00242394" w:rsidP="00242394">
            <w:pPr>
              <w:pStyle w:val="3-"/>
            </w:pPr>
            <w:r>
              <w:t>// End of file</w:t>
            </w:r>
          </w:p>
        </w:tc>
      </w:tr>
    </w:tbl>
    <w:p w14:paraId="76BB7F13" w14:textId="77777777" w:rsidR="00590471" w:rsidRPr="00DE3BF2" w:rsidRDefault="00590471" w:rsidP="009324B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590471" w14:paraId="302AD32E" w14:textId="77777777" w:rsidTr="00A42DD8">
        <w:tc>
          <w:tcPr>
            <w:tcW w:w="8494" w:type="dxa"/>
          </w:tcPr>
          <w:p w14:paraId="1A820966" w14:textId="77777777" w:rsidR="00242394" w:rsidRPr="00242394" w:rsidRDefault="00242394" w:rsidP="00242394">
            <w:pPr>
              <w:pStyle w:val="3-"/>
              <w:rPr>
                <w:rFonts w:hint="eastAsia"/>
                <w:color w:val="auto"/>
              </w:rPr>
            </w:pPr>
            <w:r w:rsidRPr="00242394">
              <w:rPr>
                <w:rFonts w:hint="eastAsia"/>
                <w:color w:val="auto"/>
              </w:rPr>
              <w:t>- begin:太郎 -</w:t>
            </w:r>
          </w:p>
          <w:p w14:paraId="09AF419C" w14:textId="77777777" w:rsidR="00242394" w:rsidRPr="00242394" w:rsidRDefault="00242394" w:rsidP="00242394">
            <w:pPr>
              <w:pStyle w:val="3-"/>
              <w:rPr>
                <w:rFonts w:hint="eastAsia"/>
                <w:color w:val="auto"/>
              </w:rPr>
            </w:pPr>
            <w:r w:rsidRPr="00242394">
              <w:rPr>
                <w:rFonts w:hint="eastAsia"/>
                <w:color w:val="auto"/>
              </w:rPr>
              <w:t>太郎: [BEFORE] commonData=0, tlsData=0</w:t>
            </w:r>
          </w:p>
          <w:p w14:paraId="2374AFF3" w14:textId="77777777" w:rsidR="00242394" w:rsidRPr="00242394" w:rsidRDefault="00242394" w:rsidP="00242394">
            <w:pPr>
              <w:pStyle w:val="3-"/>
              <w:rPr>
                <w:rFonts w:hint="eastAsia"/>
                <w:color w:val="auto"/>
              </w:rPr>
            </w:pPr>
            <w:r w:rsidRPr="00242394">
              <w:rPr>
                <w:rFonts w:hint="eastAsia"/>
                <w:color w:val="auto"/>
              </w:rPr>
              <w:t>- begin:次郎 -</w:t>
            </w:r>
          </w:p>
          <w:p w14:paraId="4E8ED28C" w14:textId="77777777" w:rsidR="00242394" w:rsidRPr="00242394" w:rsidRDefault="00242394" w:rsidP="00242394">
            <w:pPr>
              <w:pStyle w:val="3-"/>
              <w:rPr>
                <w:rFonts w:hint="eastAsia"/>
                <w:color w:val="auto"/>
              </w:rPr>
            </w:pPr>
            <w:r w:rsidRPr="00242394">
              <w:rPr>
                <w:rFonts w:hint="eastAsia"/>
                <w:color w:val="auto"/>
              </w:rPr>
              <w:t>- begin:三郎 -</w:t>
            </w:r>
          </w:p>
          <w:p w14:paraId="58301375" w14:textId="77777777" w:rsidR="00242394" w:rsidRPr="00242394" w:rsidRDefault="00242394" w:rsidP="00242394">
            <w:pPr>
              <w:pStyle w:val="3-"/>
              <w:rPr>
                <w:rFonts w:hint="eastAsia"/>
                <w:color w:val="auto"/>
              </w:rPr>
            </w:pPr>
            <w:r w:rsidRPr="00242394">
              <w:rPr>
                <w:rFonts w:hint="eastAsia"/>
                <w:color w:val="auto"/>
              </w:rPr>
              <w:t>太郎: [AFTER]  commonData=1, tlsData=1</w:t>
            </w:r>
          </w:p>
          <w:p w14:paraId="47675E19" w14:textId="77777777" w:rsidR="00242394" w:rsidRPr="00242394" w:rsidRDefault="00242394" w:rsidP="00242394">
            <w:pPr>
              <w:pStyle w:val="3-"/>
              <w:rPr>
                <w:rFonts w:hint="eastAsia"/>
                <w:color w:val="auto"/>
              </w:rPr>
            </w:pPr>
            <w:r w:rsidRPr="00242394">
              <w:rPr>
                <w:rFonts w:hint="eastAsia"/>
                <w:color w:val="auto"/>
              </w:rPr>
              <w:t>三郎: [BEFORE] commonData=1, tlsData=0</w:t>
            </w:r>
          </w:p>
          <w:p w14:paraId="6391C2D1" w14:textId="77777777" w:rsidR="00242394" w:rsidRPr="00242394" w:rsidRDefault="00242394" w:rsidP="00242394">
            <w:pPr>
              <w:pStyle w:val="3-"/>
              <w:rPr>
                <w:rFonts w:hint="eastAsia"/>
                <w:color w:val="auto"/>
              </w:rPr>
            </w:pPr>
            <w:r w:rsidRPr="00242394">
              <w:rPr>
                <w:rFonts w:hint="eastAsia"/>
                <w:color w:val="auto"/>
              </w:rPr>
              <w:t>三郎: [AFTER]  commonData=2, tlsData=1</w:t>
            </w:r>
          </w:p>
          <w:p w14:paraId="69EBAEAE" w14:textId="77777777" w:rsidR="00242394" w:rsidRPr="00242394" w:rsidRDefault="00242394" w:rsidP="00242394">
            <w:pPr>
              <w:pStyle w:val="3-"/>
              <w:rPr>
                <w:rFonts w:hint="eastAsia"/>
                <w:color w:val="auto"/>
              </w:rPr>
            </w:pPr>
            <w:r w:rsidRPr="00242394">
              <w:rPr>
                <w:rFonts w:hint="eastAsia"/>
                <w:color w:val="auto"/>
              </w:rPr>
              <w:t>次郎: [BEFORE] commonData=2, tlsData=0</w:t>
            </w:r>
          </w:p>
          <w:p w14:paraId="1199327D" w14:textId="77777777" w:rsidR="00242394" w:rsidRPr="00242394" w:rsidRDefault="00242394" w:rsidP="00242394">
            <w:pPr>
              <w:pStyle w:val="3-"/>
              <w:rPr>
                <w:rFonts w:hint="eastAsia"/>
                <w:color w:val="auto"/>
              </w:rPr>
            </w:pPr>
            <w:r w:rsidRPr="00242394">
              <w:rPr>
                <w:rFonts w:hint="eastAsia"/>
                <w:color w:val="auto"/>
              </w:rPr>
              <w:t>次郎: [AFTER]  commonData=3, tlsData=1</w:t>
            </w:r>
          </w:p>
          <w:p w14:paraId="3D32A0C1" w14:textId="77777777" w:rsidR="00242394" w:rsidRPr="00242394" w:rsidRDefault="00242394" w:rsidP="00242394">
            <w:pPr>
              <w:pStyle w:val="3-"/>
              <w:rPr>
                <w:rFonts w:hint="eastAsia"/>
                <w:color w:val="auto"/>
              </w:rPr>
            </w:pPr>
            <w:r w:rsidRPr="00242394">
              <w:rPr>
                <w:rFonts w:hint="eastAsia"/>
                <w:color w:val="auto"/>
              </w:rPr>
              <w:t>太郎: [BEFORE] commonData=3, tlsData=1</w:t>
            </w:r>
          </w:p>
          <w:p w14:paraId="5A4DE08E" w14:textId="77777777" w:rsidR="00242394" w:rsidRPr="00242394" w:rsidRDefault="00242394" w:rsidP="00242394">
            <w:pPr>
              <w:pStyle w:val="3-"/>
              <w:rPr>
                <w:rFonts w:hint="eastAsia"/>
                <w:color w:val="auto"/>
              </w:rPr>
            </w:pPr>
            <w:r w:rsidRPr="00242394">
              <w:rPr>
                <w:rFonts w:hint="eastAsia"/>
                <w:color w:val="auto"/>
              </w:rPr>
              <w:t>太郎: [AFTER]  commonData=4, tlsData=2</w:t>
            </w:r>
          </w:p>
          <w:p w14:paraId="78AC9C9F" w14:textId="77777777" w:rsidR="00242394" w:rsidRPr="00242394" w:rsidRDefault="00242394" w:rsidP="00242394">
            <w:pPr>
              <w:pStyle w:val="3-"/>
              <w:rPr>
                <w:rFonts w:hint="eastAsia"/>
                <w:color w:val="auto"/>
              </w:rPr>
            </w:pPr>
            <w:r w:rsidRPr="00242394">
              <w:rPr>
                <w:rFonts w:hint="eastAsia"/>
                <w:color w:val="auto"/>
              </w:rPr>
              <w:t>三郎: [BEFORE] commonData=4, tlsData=1</w:t>
            </w:r>
          </w:p>
          <w:p w14:paraId="11017554" w14:textId="77777777" w:rsidR="00242394" w:rsidRPr="00242394" w:rsidRDefault="00242394" w:rsidP="00242394">
            <w:pPr>
              <w:pStyle w:val="3-"/>
              <w:rPr>
                <w:rFonts w:hint="eastAsia"/>
                <w:color w:val="auto"/>
              </w:rPr>
            </w:pPr>
            <w:r w:rsidRPr="00242394">
              <w:rPr>
                <w:rFonts w:hint="eastAsia"/>
                <w:color w:val="auto"/>
              </w:rPr>
              <w:t>三郎: [AFTER]  commonData=5, tlsData=2</w:t>
            </w:r>
          </w:p>
          <w:p w14:paraId="7FFECAD7" w14:textId="77777777" w:rsidR="00242394" w:rsidRPr="00242394" w:rsidRDefault="00242394" w:rsidP="00242394">
            <w:pPr>
              <w:pStyle w:val="3-"/>
              <w:rPr>
                <w:rFonts w:hint="eastAsia"/>
                <w:color w:val="auto"/>
              </w:rPr>
            </w:pPr>
            <w:r w:rsidRPr="00242394">
              <w:rPr>
                <w:rFonts w:hint="eastAsia"/>
                <w:color w:val="auto"/>
              </w:rPr>
              <w:t>太郎: [BEFORE] commonData=5, tlsData=2</w:t>
            </w:r>
          </w:p>
          <w:p w14:paraId="6CB88434" w14:textId="77777777" w:rsidR="00242394" w:rsidRPr="00242394" w:rsidRDefault="00242394" w:rsidP="00242394">
            <w:pPr>
              <w:pStyle w:val="3-"/>
              <w:rPr>
                <w:rFonts w:hint="eastAsia"/>
                <w:color w:val="auto"/>
              </w:rPr>
            </w:pPr>
            <w:r w:rsidRPr="00242394">
              <w:rPr>
                <w:rFonts w:hint="eastAsia"/>
                <w:color w:val="auto"/>
              </w:rPr>
              <w:t>太郎: [AFTER]  commonData=6, tlsData=3</w:t>
            </w:r>
          </w:p>
          <w:p w14:paraId="7DB4A085" w14:textId="77777777" w:rsidR="00242394" w:rsidRPr="00242394" w:rsidRDefault="00242394" w:rsidP="00242394">
            <w:pPr>
              <w:pStyle w:val="3-"/>
              <w:rPr>
                <w:rFonts w:hint="eastAsia"/>
                <w:color w:val="auto"/>
              </w:rPr>
            </w:pPr>
            <w:r w:rsidRPr="00242394">
              <w:rPr>
                <w:rFonts w:hint="eastAsia"/>
                <w:color w:val="auto"/>
              </w:rPr>
              <w:t>次郎: [BEFORE] commonData=6, tlsData=1</w:t>
            </w:r>
          </w:p>
          <w:p w14:paraId="157F023C" w14:textId="77777777" w:rsidR="00242394" w:rsidRPr="00242394" w:rsidRDefault="00242394" w:rsidP="00242394">
            <w:pPr>
              <w:pStyle w:val="3-"/>
              <w:rPr>
                <w:rFonts w:hint="eastAsia"/>
                <w:color w:val="auto"/>
              </w:rPr>
            </w:pPr>
            <w:r w:rsidRPr="00242394">
              <w:rPr>
                <w:rFonts w:hint="eastAsia"/>
                <w:color w:val="auto"/>
              </w:rPr>
              <w:t>- end:太郎 -</w:t>
            </w:r>
          </w:p>
          <w:p w14:paraId="44856B46" w14:textId="77777777" w:rsidR="00242394" w:rsidRPr="00242394" w:rsidRDefault="00242394" w:rsidP="00242394">
            <w:pPr>
              <w:pStyle w:val="3-"/>
              <w:rPr>
                <w:rFonts w:hint="eastAsia"/>
                <w:color w:val="auto"/>
              </w:rPr>
            </w:pPr>
            <w:r w:rsidRPr="00242394">
              <w:rPr>
                <w:rFonts w:hint="eastAsia"/>
                <w:color w:val="auto"/>
              </w:rPr>
              <w:t>次郎: [AFTER]  commonData=7, tlsData=2</w:t>
            </w:r>
          </w:p>
          <w:p w14:paraId="4D712E1A" w14:textId="77777777" w:rsidR="00242394" w:rsidRPr="00242394" w:rsidRDefault="00242394" w:rsidP="00242394">
            <w:pPr>
              <w:pStyle w:val="3-"/>
              <w:rPr>
                <w:rFonts w:hint="eastAsia"/>
                <w:color w:val="auto"/>
              </w:rPr>
            </w:pPr>
            <w:r w:rsidRPr="00242394">
              <w:rPr>
                <w:rFonts w:hint="eastAsia"/>
                <w:color w:val="auto"/>
              </w:rPr>
              <w:t>三郎: [BEFORE] commonData=7, tlsData=2</w:t>
            </w:r>
          </w:p>
          <w:p w14:paraId="0A0274D7" w14:textId="77777777" w:rsidR="00242394" w:rsidRPr="00242394" w:rsidRDefault="00242394" w:rsidP="00242394">
            <w:pPr>
              <w:pStyle w:val="3-"/>
              <w:rPr>
                <w:rFonts w:hint="eastAsia"/>
                <w:color w:val="auto"/>
              </w:rPr>
            </w:pPr>
            <w:r w:rsidRPr="00242394">
              <w:rPr>
                <w:rFonts w:hint="eastAsia"/>
                <w:color w:val="auto"/>
              </w:rPr>
              <w:t>三郎: [AFTER]  commonData=8, tlsData=3</w:t>
            </w:r>
          </w:p>
          <w:p w14:paraId="1B4903F8" w14:textId="77777777" w:rsidR="00242394" w:rsidRPr="00242394" w:rsidRDefault="00242394" w:rsidP="00242394">
            <w:pPr>
              <w:pStyle w:val="3-"/>
              <w:rPr>
                <w:rFonts w:hint="eastAsia"/>
                <w:color w:val="auto"/>
              </w:rPr>
            </w:pPr>
            <w:r w:rsidRPr="00242394">
              <w:rPr>
                <w:rFonts w:hint="eastAsia"/>
                <w:color w:val="auto"/>
              </w:rPr>
              <w:t>次郎: [BEFORE] commonData=8, tlsData=2</w:t>
            </w:r>
          </w:p>
          <w:p w14:paraId="5B2A0CD8" w14:textId="77777777" w:rsidR="00242394" w:rsidRPr="00242394" w:rsidRDefault="00242394" w:rsidP="00242394">
            <w:pPr>
              <w:pStyle w:val="3-"/>
              <w:rPr>
                <w:rFonts w:hint="eastAsia"/>
                <w:color w:val="auto"/>
              </w:rPr>
            </w:pPr>
            <w:r w:rsidRPr="00242394">
              <w:rPr>
                <w:rFonts w:hint="eastAsia"/>
                <w:color w:val="auto"/>
              </w:rPr>
              <w:t>- end:三郎 -</w:t>
            </w:r>
          </w:p>
          <w:p w14:paraId="773BACCE" w14:textId="77777777" w:rsidR="00242394" w:rsidRPr="00242394" w:rsidRDefault="00242394" w:rsidP="00242394">
            <w:pPr>
              <w:pStyle w:val="3-"/>
              <w:rPr>
                <w:rFonts w:hint="eastAsia"/>
                <w:color w:val="auto"/>
              </w:rPr>
            </w:pPr>
            <w:r w:rsidRPr="00242394">
              <w:rPr>
                <w:rFonts w:hint="eastAsia"/>
                <w:color w:val="auto"/>
              </w:rPr>
              <w:t>次郎: [AFTER]  commonData=9, tlsData=3</w:t>
            </w:r>
          </w:p>
          <w:p w14:paraId="47616215" w14:textId="77777777" w:rsidR="00242394" w:rsidRPr="00242394" w:rsidRDefault="00242394" w:rsidP="00242394">
            <w:pPr>
              <w:pStyle w:val="3-"/>
              <w:rPr>
                <w:rFonts w:hint="eastAsia"/>
                <w:color w:val="auto"/>
              </w:rPr>
            </w:pPr>
            <w:r w:rsidRPr="00242394">
              <w:rPr>
                <w:rFonts w:hint="eastAsia"/>
                <w:color w:val="auto"/>
              </w:rPr>
              <w:t>- end:次郎 -</w:t>
            </w:r>
          </w:p>
          <w:p w14:paraId="1206F67D" w14:textId="7DFC9438" w:rsidR="00590471" w:rsidRPr="00DD51B6" w:rsidRDefault="00242394" w:rsidP="00242394">
            <w:pPr>
              <w:pStyle w:val="3-"/>
            </w:pPr>
            <w:r w:rsidRPr="00242394">
              <w:rPr>
                <w:color w:val="auto"/>
              </w:rPr>
              <w:t>Atomic * 10000000 = 0.124007 sec</w:t>
            </w:r>
          </w:p>
        </w:tc>
      </w:tr>
    </w:tbl>
    <w:p w14:paraId="4621D9AC" w14:textId="15846BF3" w:rsidR="0036070F" w:rsidRDefault="009B1E84" w:rsidP="0036070F">
      <w:pPr>
        <w:pStyle w:val="2"/>
      </w:pPr>
      <w:r>
        <w:rPr>
          <w:rFonts w:hint="eastAsia"/>
        </w:rPr>
        <w:t>特殊な排他制御：</w:t>
      </w:r>
      <w:r w:rsidR="0036070F">
        <w:rPr>
          <w:rFonts w:hint="eastAsia"/>
        </w:rPr>
        <w:t>リード・ライトロック</w:t>
      </w:r>
    </w:p>
    <w:p w14:paraId="0B72E4E8" w14:textId="622A27B7" w:rsidR="00750BE4" w:rsidRDefault="00750BE4" w:rsidP="00750BE4">
      <w:pPr>
        <w:pStyle w:val="a9"/>
        <w:ind w:firstLine="283"/>
      </w:pPr>
      <w:r>
        <w:t>比較的新しいロック手法。</w:t>
      </w:r>
    </w:p>
    <w:p w14:paraId="3986D49F" w14:textId="4B5E3F0E" w:rsidR="00750BE4" w:rsidRDefault="00750BE4" w:rsidP="00750BE4">
      <w:pPr>
        <w:pStyle w:val="a9"/>
        <w:ind w:firstLine="283"/>
        <w:rPr>
          <w:rFonts w:hint="eastAsia"/>
        </w:rPr>
      </w:pPr>
      <w:r>
        <w:t>リードロックとライトロックを使い分けてロックする。</w:t>
      </w:r>
    </w:p>
    <w:p w14:paraId="064286D4" w14:textId="4104D12C" w:rsidR="00750BE4" w:rsidRDefault="00750BE4" w:rsidP="00750BE4">
      <w:pPr>
        <w:pStyle w:val="a9"/>
        <w:ind w:firstLine="283"/>
      </w:pPr>
      <w:r>
        <w:t>リードロック中は、他のリードロックは許可され、ライトロックはブロックされる。</w:t>
      </w:r>
    </w:p>
    <w:p w14:paraId="60F9E66F" w14:textId="44731AFC" w:rsidR="00750BE4" w:rsidRDefault="00750BE4" w:rsidP="00750BE4">
      <w:pPr>
        <w:pStyle w:val="a9"/>
        <w:ind w:firstLine="283"/>
      </w:pPr>
      <w:r>
        <w:t>ライトロック中は、他の全てのロックがブロックされる。</w:t>
      </w:r>
    </w:p>
    <w:p w14:paraId="2C075708" w14:textId="68AFE2AD" w:rsidR="00750BE4" w:rsidRDefault="00750BE4" w:rsidP="00750BE4">
      <w:pPr>
        <w:pStyle w:val="a9"/>
        <w:ind w:firstLine="283"/>
        <w:rPr>
          <w:rFonts w:hint="eastAsia"/>
        </w:rPr>
      </w:pPr>
      <w:r>
        <w:t>特殊な制御ゆえに、ミューテックスよりもパフォーマンスが落ちる。</w:t>
      </w:r>
    </w:p>
    <w:p w14:paraId="56CFCA97" w14:textId="77777777" w:rsidR="00750BE4" w:rsidRDefault="00750BE4" w:rsidP="00750BE4">
      <w:pPr>
        <w:pStyle w:val="a9"/>
        <w:spacing w:beforeLines="50" w:before="180"/>
        <w:ind w:firstLine="283"/>
      </w:pPr>
      <w:r>
        <w:rPr>
          <w:rFonts w:hint="eastAsia"/>
        </w:rPr>
        <w:t>使いどころとしては、共有データを作成・更新するスレッドが一つに対して、多数のスレッドがその情報を読み込むような場合に非常に有効。</w:t>
      </w:r>
    </w:p>
    <w:p w14:paraId="23F8845F" w14:textId="77777777" w:rsidR="009324B8" w:rsidRDefault="00750BE4" w:rsidP="00750BE4">
      <w:pPr>
        <w:pStyle w:val="a9"/>
        <w:ind w:firstLine="283"/>
      </w:pPr>
      <w:r>
        <w:rPr>
          <w:rFonts w:hint="eastAsia"/>
        </w:rPr>
        <w:lastRenderedPageBreak/>
        <w:t>並列処理環境では、分散処理が活用されるため、有効な場面が多い。</w:t>
      </w:r>
    </w:p>
    <w:p w14:paraId="0EDF1D07" w14:textId="431A4160" w:rsidR="00750BE4" w:rsidRPr="00750BE4" w:rsidRDefault="009324B8" w:rsidP="00750BE4">
      <w:pPr>
        <w:pStyle w:val="a9"/>
        <w:ind w:firstLine="283"/>
        <w:rPr>
          <w:rFonts w:hint="eastAsia"/>
        </w:rPr>
      </w:pPr>
      <w:r>
        <w:rPr>
          <w:rFonts w:hint="eastAsia"/>
        </w:rPr>
        <w:t>ゲームプログラミングにおいては、例えば、メインループと描画スレッドでリソースを排他制御するのに有効である。</w:t>
      </w:r>
    </w:p>
    <w:p w14:paraId="1BA87C4B" w14:textId="77777777" w:rsidR="0036070F" w:rsidRDefault="0036070F" w:rsidP="0036070F">
      <w:pPr>
        <w:pStyle w:val="3"/>
      </w:pPr>
      <w:r>
        <w:t>Posix</w:t>
      </w:r>
      <w:r>
        <w:rPr>
          <w:rFonts w:hint="eastAsia"/>
        </w:rPr>
        <w:t>ライブラリ版</w:t>
      </w:r>
    </w:p>
    <w:p w14:paraId="29B516CC" w14:textId="41FFBFEE" w:rsidR="0036070F" w:rsidRDefault="0036070F" w:rsidP="0036070F">
      <w:pPr>
        <w:pStyle w:val="aa"/>
        <w:ind w:left="447" w:firstLine="283"/>
      </w:pPr>
      <w:r>
        <w:rPr>
          <w:rFonts w:hint="eastAsia"/>
        </w:rPr>
        <w:t>Posix</w:t>
      </w:r>
      <w:r>
        <w:rPr>
          <w:rFonts w:hint="eastAsia"/>
        </w:rPr>
        <w:t>ライブラリ</w:t>
      </w:r>
      <w:r w:rsidR="00750BE4">
        <w:rPr>
          <w:rFonts w:hint="eastAsia"/>
        </w:rPr>
        <w:t>版のリード・ライトロック</w:t>
      </w:r>
      <w:r>
        <w:rPr>
          <w:rFonts w:hint="eastAsia"/>
        </w:rPr>
        <w:t>。</w:t>
      </w:r>
    </w:p>
    <w:p w14:paraId="2C7A16A6" w14:textId="34960140" w:rsidR="00750BE4" w:rsidRDefault="00750BE4" w:rsidP="00750BE4">
      <w:pPr>
        <w:pStyle w:val="aa"/>
        <w:keepNext/>
        <w:widowControl/>
        <w:spacing w:beforeLines="50" w:before="180"/>
        <w:ind w:leftChars="203" w:left="447" w:hangingChars="10" w:hanging="21"/>
      </w:pPr>
      <w:r>
        <w:t>Posix</w:t>
      </w:r>
      <w:r>
        <w:t>ライブラリ</w:t>
      </w:r>
      <w:r>
        <w:rPr>
          <w:rFonts w:hint="eastAsia"/>
        </w:rPr>
        <w:t>版</w:t>
      </w:r>
      <w:r>
        <w:t>リード・ライトロック</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6070F" w14:paraId="005EB9C8" w14:textId="77777777" w:rsidTr="000A1665">
        <w:tc>
          <w:tcPr>
            <w:tcW w:w="8494" w:type="dxa"/>
          </w:tcPr>
          <w:p w14:paraId="786DAFB8" w14:textId="77777777" w:rsidR="00CF3E77" w:rsidRDefault="00CF3E77" w:rsidP="00CF3E77">
            <w:pPr>
              <w:pStyle w:val="3-"/>
            </w:pPr>
            <w:r>
              <w:t>#include &lt;stdio.h&gt;</w:t>
            </w:r>
          </w:p>
          <w:p w14:paraId="22FB22FA" w14:textId="77777777" w:rsidR="00CF3E77" w:rsidRDefault="00CF3E77" w:rsidP="00CF3E77">
            <w:pPr>
              <w:pStyle w:val="3-"/>
            </w:pPr>
            <w:r>
              <w:t>#include &lt;stdlib.h&gt;</w:t>
            </w:r>
          </w:p>
          <w:p w14:paraId="1779917C" w14:textId="77777777" w:rsidR="00CF3E77" w:rsidRDefault="00CF3E77" w:rsidP="00CF3E77">
            <w:pPr>
              <w:pStyle w:val="3-"/>
            </w:pPr>
          </w:p>
          <w:p w14:paraId="2DCF1285" w14:textId="77777777" w:rsidR="00CF3E77" w:rsidRDefault="00CF3E77" w:rsidP="00CF3E77">
            <w:pPr>
              <w:pStyle w:val="3-"/>
            </w:pPr>
            <w:r>
              <w:t>#include &lt;pthread.h&gt;</w:t>
            </w:r>
          </w:p>
          <w:p w14:paraId="7C06554D" w14:textId="77777777" w:rsidR="00CF3E77" w:rsidRDefault="00CF3E77" w:rsidP="00CF3E77">
            <w:pPr>
              <w:pStyle w:val="3-"/>
            </w:pPr>
            <w:r>
              <w:t>#include &lt;unistd.h&gt;</w:t>
            </w:r>
          </w:p>
          <w:p w14:paraId="1A0354C6" w14:textId="77777777" w:rsidR="00CF3E77" w:rsidRDefault="00CF3E77" w:rsidP="00CF3E77">
            <w:pPr>
              <w:pStyle w:val="3-"/>
            </w:pPr>
          </w:p>
          <w:p w14:paraId="0CD7F5B1" w14:textId="77777777" w:rsidR="00CF3E77" w:rsidRDefault="00CF3E77" w:rsidP="00CF3E77">
            <w:pPr>
              <w:pStyle w:val="3-"/>
              <w:rPr>
                <w:rFonts w:hint="eastAsia"/>
              </w:rPr>
            </w:pPr>
            <w:r>
              <w:rPr>
                <w:rFonts w:hint="eastAsia"/>
              </w:rPr>
              <w:t>#include &lt;sys/time.h&gt; //時間計測用</w:t>
            </w:r>
          </w:p>
          <w:p w14:paraId="53F93EE6" w14:textId="77777777" w:rsidR="00CF3E77" w:rsidRDefault="00CF3E77" w:rsidP="00CF3E77">
            <w:pPr>
              <w:pStyle w:val="3-"/>
            </w:pPr>
          </w:p>
          <w:p w14:paraId="1BEECEDB" w14:textId="77777777" w:rsidR="00CF3E77" w:rsidRDefault="00CF3E77" w:rsidP="00CF3E77">
            <w:pPr>
              <w:pStyle w:val="3-"/>
              <w:rPr>
                <w:rFonts w:hint="eastAsia"/>
              </w:rPr>
            </w:pPr>
            <w:r>
              <w:rPr>
                <w:rFonts w:hint="eastAsia"/>
              </w:rPr>
              <w:t>//リード／ライトロック</w:t>
            </w:r>
          </w:p>
          <w:p w14:paraId="33825E1C" w14:textId="77777777" w:rsidR="00CF3E77" w:rsidRDefault="00CF3E77" w:rsidP="00CF3E77">
            <w:pPr>
              <w:pStyle w:val="3-"/>
            </w:pPr>
            <w:r>
              <w:t>static pthread_rwlock_t s_lock = PTHREAD_RWLOCK_INITIALIZER;</w:t>
            </w:r>
          </w:p>
          <w:p w14:paraId="2B6114A4" w14:textId="77777777" w:rsidR="00CF3E77" w:rsidRDefault="00CF3E77" w:rsidP="00CF3E77">
            <w:pPr>
              <w:pStyle w:val="3-"/>
            </w:pPr>
          </w:p>
          <w:p w14:paraId="4661A175" w14:textId="77777777" w:rsidR="00CF3E77" w:rsidRDefault="00CF3E77" w:rsidP="00CF3E77">
            <w:pPr>
              <w:pStyle w:val="3-"/>
              <w:rPr>
                <w:rFonts w:hint="eastAsia"/>
              </w:rPr>
            </w:pPr>
            <w:r>
              <w:rPr>
                <w:rFonts w:hint="eastAsia"/>
              </w:rPr>
              <w:t>//共有データ</w:t>
            </w:r>
          </w:p>
          <w:p w14:paraId="2A7BE317" w14:textId="77777777" w:rsidR="00CF3E77" w:rsidRDefault="00CF3E77" w:rsidP="00CF3E77">
            <w:pPr>
              <w:pStyle w:val="3-"/>
            </w:pPr>
            <w:r>
              <w:t>static int s_commonData = 0;</w:t>
            </w:r>
          </w:p>
          <w:p w14:paraId="6DC3BE2C" w14:textId="77777777" w:rsidR="00CF3E77" w:rsidRDefault="00CF3E77" w:rsidP="00CF3E77">
            <w:pPr>
              <w:pStyle w:val="3-"/>
            </w:pPr>
          </w:p>
          <w:p w14:paraId="09638F81" w14:textId="77777777" w:rsidR="00CF3E77" w:rsidRDefault="00CF3E77" w:rsidP="00CF3E77">
            <w:pPr>
              <w:pStyle w:val="3-"/>
              <w:rPr>
                <w:rFonts w:hint="eastAsia"/>
              </w:rPr>
            </w:pPr>
            <w:r>
              <w:rPr>
                <w:rFonts w:hint="eastAsia"/>
              </w:rPr>
              <w:t>//スレッド固有データ</w:t>
            </w:r>
          </w:p>
          <w:p w14:paraId="4B850288" w14:textId="77777777" w:rsidR="00CF3E77" w:rsidRDefault="00CF3E77" w:rsidP="00CF3E77">
            <w:pPr>
              <w:pStyle w:val="3-"/>
            </w:pPr>
            <w:r>
              <w:t>__thread int s_tlsData = 0;</w:t>
            </w:r>
          </w:p>
          <w:p w14:paraId="48BEFDDD" w14:textId="77777777" w:rsidR="00CF3E77" w:rsidRDefault="00CF3E77" w:rsidP="00CF3E77">
            <w:pPr>
              <w:pStyle w:val="3-"/>
            </w:pPr>
          </w:p>
          <w:p w14:paraId="621DD4AF" w14:textId="77777777" w:rsidR="00CF3E77" w:rsidRDefault="00CF3E77" w:rsidP="00CF3E77">
            <w:pPr>
              <w:pStyle w:val="3-"/>
              <w:rPr>
                <w:rFonts w:hint="eastAsia"/>
              </w:rPr>
            </w:pPr>
            <w:r>
              <w:rPr>
                <w:rFonts w:hint="eastAsia"/>
              </w:rPr>
              <w:t>//書き込みスレッド</w:t>
            </w:r>
          </w:p>
          <w:p w14:paraId="2D752FC4" w14:textId="77777777" w:rsidR="00CF3E77" w:rsidRDefault="00CF3E77" w:rsidP="00CF3E77">
            <w:pPr>
              <w:pStyle w:val="3-"/>
            </w:pPr>
            <w:r>
              <w:t>void* threadFuncW(void* param_p)</w:t>
            </w:r>
          </w:p>
          <w:p w14:paraId="03B64527" w14:textId="77777777" w:rsidR="00CF3E77" w:rsidRDefault="00CF3E77" w:rsidP="00CF3E77">
            <w:pPr>
              <w:pStyle w:val="3-"/>
            </w:pPr>
            <w:r>
              <w:t>{</w:t>
            </w:r>
          </w:p>
          <w:p w14:paraId="02879F92" w14:textId="77777777" w:rsidR="00CF3E77" w:rsidRDefault="00CF3E77" w:rsidP="00CF3E77">
            <w:pPr>
              <w:pStyle w:val="3-"/>
              <w:rPr>
                <w:rFonts w:hint="eastAsia"/>
              </w:rPr>
            </w:pPr>
            <w:r>
              <w:rPr>
                <w:rFonts w:hint="eastAsia"/>
              </w:rPr>
              <w:tab/>
              <w:t>//パラメータ受け取り</w:t>
            </w:r>
          </w:p>
          <w:p w14:paraId="28015292" w14:textId="77777777" w:rsidR="00CF3E77" w:rsidRDefault="00CF3E77" w:rsidP="00CF3E77">
            <w:pPr>
              <w:pStyle w:val="3-"/>
            </w:pPr>
            <w:r>
              <w:tab/>
              <w:t>const char* name = static_cast&lt;const char*&gt;(param_p);</w:t>
            </w:r>
          </w:p>
          <w:p w14:paraId="55C97D29" w14:textId="77777777" w:rsidR="00CF3E77" w:rsidRDefault="00CF3E77" w:rsidP="00CF3E77">
            <w:pPr>
              <w:pStyle w:val="3-"/>
            </w:pPr>
          </w:p>
          <w:p w14:paraId="2DD381BC" w14:textId="77777777" w:rsidR="00CF3E77" w:rsidRDefault="00CF3E77" w:rsidP="00CF3E77">
            <w:pPr>
              <w:pStyle w:val="3-"/>
              <w:rPr>
                <w:rFonts w:hint="eastAsia"/>
              </w:rPr>
            </w:pPr>
            <w:r>
              <w:rPr>
                <w:rFonts w:hint="eastAsia"/>
              </w:rPr>
              <w:tab/>
              <w:t>//開始</w:t>
            </w:r>
          </w:p>
          <w:p w14:paraId="2624DC18" w14:textId="77777777" w:rsidR="00CF3E77" w:rsidRDefault="00CF3E77" w:rsidP="00CF3E77">
            <w:pPr>
              <w:pStyle w:val="3-"/>
            </w:pPr>
            <w:r>
              <w:tab/>
              <w:t>printf("- begin:(W)%s -\n", name);</w:t>
            </w:r>
          </w:p>
          <w:p w14:paraId="6F1C538A" w14:textId="77777777" w:rsidR="00CF3E77" w:rsidRDefault="00CF3E77" w:rsidP="00CF3E77">
            <w:pPr>
              <w:pStyle w:val="3-"/>
            </w:pPr>
            <w:r>
              <w:tab/>
              <w:t>fflush(stdout);</w:t>
            </w:r>
          </w:p>
          <w:p w14:paraId="2CBDD8A2" w14:textId="77777777" w:rsidR="00CF3E77" w:rsidRDefault="00CF3E77" w:rsidP="00CF3E77">
            <w:pPr>
              <w:pStyle w:val="3-"/>
            </w:pPr>
          </w:p>
          <w:p w14:paraId="0A2C904D" w14:textId="77777777" w:rsidR="00CF3E77" w:rsidRDefault="00CF3E77" w:rsidP="00CF3E77">
            <w:pPr>
              <w:pStyle w:val="3-"/>
              <w:rPr>
                <w:rFonts w:hint="eastAsia"/>
              </w:rPr>
            </w:pPr>
            <w:r>
              <w:rPr>
                <w:rFonts w:hint="eastAsia"/>
              </w:rPr>
              <w:tab/>
              <w:t>//処理</w:t>
            </w:r>
          </w:p>
          <w:p w14:paraId="6AA89E74" w14:textId="77777777" w:rsidR="00CF3E77" w:rsidRDefault="00CF3E77" w:rsidP="00CF3E77">
            <w:pPr>
              <w:pStyle w:val="3-"/>
            </w:pPr>
            <w:r>
              <w:tab/>
              <w:t>for (int i = 0; i &lt; 3; ++i)</w:t>
            </w:r>
          </w:p>
          <w:p w14:paraId="61D3C917" w14:textId="77777777" w:rsidR="00CF3E77" w:rsidRDefault="00CF3E77" w:rsidP="00CF3E77">
            <w:pPr>
              <w:pStyle w:val="3-"/>
            </w:pPr>
            <w:r>
              <w:tab/>
              <w:t>{</w:t>
            </w:r>
          </w:p>
          <w:p w14:paraId="14D6685A" w14:textId="77777777" w:rsidR="00CF3E77" w:rsidRDefault="00CF3E77" w:rsidP="00CF3E77">
            <w:pPr>
              <w:pStyle w:val="3-"/>
              <w:rPr>
                <w:rFonts w:hint="eastAsia"/>
              </w:rPr>
            </w:pPr>
            <w:r>
              <w:rPr>
                <w:rFonts w:hint="eastAsia"/>
              </w:rPr>
              <w:tab/>
            </w:r>
            <w:r>
              <w:rPr>
                <w:rFonts w:hint="eastAsia"/>
              </w:rPr>
              <w:tab/>
              <w:t>//ライトロック取得</w:t>
            </w:r>
          </w:p>
          <w:p w14:paraId="006DF4E1" w14:textId="77777777" w:rsidR="00CF3E77" w:rsidRDefault="00CF3E77" w:rsidP="00CF3E77">
            <w:pPr>
              <w:pStyle w:val="3-"/>
            </w:pPr>
            <w:r>
              <w:tab/>
            </w:r>
            <w:r>
              <w:tab/>
              <w:t>pthread_rwlock_wrlock(&amp;s_lock);</w:t>
            </w:r>
          </w:p>
          <w:p w14:paraId="15580759" w14:textId="77777777" w:rsidR="00CF3E77" w:rsidRDefault="00CF3E77" w:rsidP="00CF3E77">
            <w:pPr>
              <w:pStyle w:val="3-"/>
              <w:rPr>
                <w:rFonts w:hint="eastAsia"/>
              </w:rPr>
            </w:pPr>
            <w:r>
              <w:rPr>
                <w:rFonts w:hint="eastAsia"/>
              </w:rPr>
              <w:tab/>
              <w:t>//</w:t>
            </w:r>
            <w:r>
              <w:rPr>
                <w:rFonts w:hint="eastAsia"/>
              </w:rPr>
              <w:tab/>
              <w:t>pthread_rwlock_trywrlock(&amp;s_lock);//取得できない時に他の処理を行いたい場合は pthread_rwlock_trywrlock() を使用する</w:t>
            </w:r>
          </w:p>
          <w:p w14:paraId="6D1EB03B" w14:textId="77777777" w:rsidR="00CF3E77" w:rsidRDefault="00CF3E77" w:rsidP="00CF3E77">
            <w:pPr>
              <w:pStyle w:val="3-"/>
            </w:pPr>
            <w:r>
              <w:tab/>
            </w:r>
            <w:r>
              <w:tab/>
            </w:r>
          </w:p>
          <w:p w14:paraId="4D5BB70A" w14:textId="77777777" w:rsidR="00CF3E77" w:rsidRDefault="00CF3E77" w:rsidP="00CF3E77">
            <w:pPr>
              <w:pStyle w:val="3-"/>
              <w:rPr>
                <w:rFonts w:hint="eastAsia"/>
              </w:rPr>
            </w:pPr>
            <w:r>
              <w:rPr>
                <w:rFonts w:hint="eastAsia"/>
              </w:rPr>
              <w:tab/>
            </w:r>
            <w:r>
              <w:rPr>
                <w:rFonts w:hint="eastAsia"/>
              </w:rPr>
              <w:tab/>
              <w:t>//データ表示（前）</w:t>
            </w:r>
          </w:p>
          <w:p w14:paraId="5289D692" w14:textId="77777777" w:rsidR="00CF3E77" w:rsidRDefault="00CF3E77" w:rsidP="00CF3E77">
            <w:pPr>
              <w:pStyle w:val="3-"/>
            </w:pPr>
            <w:r>
              <w:tab/>
            </w:r>
            <w:r>
              <w:tab/>
              <w:t>printf("(W)%s: [BEFORE] commonData=%d, tlsData=%d\n", name, s_commonData, s_tlsData);</w:t>
            </w:r>
          </w:p>
          <w:p w14:paraId="0CF97403" w14:textId="77777777" w:rsidR="00CF3E77" w:rsidRDefault="00CF3E77" w:rsidP="00CF3E77">
            <w:pPr>
              <w:pStyle w:val="3-"/>
            </w:pPr>
            <w:r>
              <w:tab/>
            </w:r>
            <w:r>
              <w:tab/>
              <w:t>fflush(stdout);</w:t>
            </w:r>
          </w:p>
          <w:p w14:paraId="58E449D1" w14:textId="77777777" w:rsidR="00CF3E77" w:rsidRDefault="00CF3E77" w:rsidP="00CF3E77">
            <w:pPr>
              <w:pStyle w:val="3-"/>
            </w:pPr>
            <w:r>
              <w:tab/>
            </w:r>
            <w:r>
              <w:tab/>
            </w:r>
          </w:p>
          <w:p w14:paraId="48F0AFA4" w14:textId="77777777" w:rsidR="00CF3E77" w:rsidRDefault="00CF3E77" w:rsidP="00CF3E77">
            <w:pPr>
              <w:pStyle w:val="3-"/>
              <w:rPr>
                <w:rFonts w:hint="eastAsia"/>
              </w:rPr>
            </w:pPr>
            <w:r>
              <w:rPr>
                <w:rFonts w:hint="eastAsia"/>
              </w:rPr>
              <w:tab/>
            </w:r>
            <w:r>
              <w:rPr>
                <w:rFonts w:hint="eastAsia"/>
              </w:rPr>
              <w:tab/>
              <w:t>//データ取得</w:t>
            </w:r>
          </w:p>
          <w:p w14:paraId="548F02D0" w14:textId="77777777" w:rsidR="00CF3E77" w:rsidRDefault="00CF3E77" w:rsidP="00CF3E77">
            <w:pPr>
              <w:pStyle w:val="3-"/>
            </w:pPr>
            <w:r>
              <w:tab/>
            </w:r>
            <w:r>
              <w:tab/>
              <w:t>int common_data = s_commonData;</w:t>
            </w:r>
          </w:p>
          <w:p w14:paraId="0D6BD668" w14:textId="77777777" w:rsidR="00CF3E77" w:rsidRDefault="00CF3E77" w:rsidP="00CF3E77">
            <w:pPr>
              <w:pStyle w:val="3-"/>
            </w:pPr>
            <w:r>
              <w:tab/>
            </w:r>
            <w:r>
              <w:tab/>
              <w:t>int tls_data = s_tlsData;</w:t>
            </w:r>
          </w:p>
          <w:p w14:paraId="7D0D1C62" w14:textId="77777777" w:rsidR="00CF3E77" w:rsidRDefault="00CF3E77" w:rsidP="00CF3E77">
            <w:pPr>
              <w:pStyle w:val="3-"/>
            </w:pPr>
          </w:p>
          <w:p w14:paraId="7B06DC2D" w14:textId="77777777" w:rsidR="00CF3E77" w:rsidRDefault="00CF3E77" w:rsidP="00CF3E77">
            <w:pPr>
              <w:pStyle w:val="3-"/>
              <w:rPr>
                <w:rFonts w:hint="eastAsia"/>
              </w:rPr>
            </w:pPr>
            <w:r>
              <w:rPr>
                <w:rFonts w:hint="eastAsia"/>
              </w:rPr>
              <w:tab/>
            </w:r>
            <w:r>
              <w:rPr>
                <w:rFonts w:hint="eastAsia"/>
              </w:rPr>
              <w:tab/>
              <w:t>//データ更新</w:t>
            </w:r>
          </w:p>
          <w:p w14:paraId="51399EDC" w14:textId="77777777" w:rsidR="00CF3E77" w:rsidRDefault="00CF3E77" w:rsidP="00CF3E77">
            <w:pPr>
              <w:pStyle w:val="3-"/>
            </w:pPr>
            <w:r>
              <w:tab/>
            </w:r>
            <w:r>
              <w:tab/>
              <w:t>++common_data;</w:t>
            </w:r>
          </w:p>
          <w:p w14:paraId="2A904925" w14:textId="77777777" w:rsidR="00CF3E77" w:rsidRDefault="00CF3E77" w:rsidP="00CF3E77">
            <w:pPr>
              <w:pStyle w:val="3-"/>
            </w:pPr>
            <w:r>
              <w:tab/>
            </w:r>
            <w:r>
              <w:tab/>
              <w:t>++tls_data;</w:t>
            </w:r>
          </w:p>
          <w:p w14:paraId="7C52E781" w14:textId="77777777" w:rsidR="00CF3E77" w:rsidRDefault="00CF3E77" w:rsidP="00CF3E77">
            <w:pPr>
              <w:pStyle w:val="3-"/>
            </w:pPr>
          </w:p>
          <w:p w14:paraId="1388429E" w14:textId="77777777" w:rsidR="00CF3E77" w:rsidRDefault="00CF3E77" w:rsidP="00CF3E77">
            <w:pPr>
              <w:pStyle w:val="3-"/>
              <w:rPr>
                <w:rFonts w:hint="eastAsia"/>
              </w:rPr>
            </w:pPr>
            <w:r>
              <w:rPr>
                <w:rFonts w:hint="eastAsia"/>
              </w:rPr>
              <w:tab/>
            </w:r>
            <w:r>
              <w:rPr>
                <w:rFonts w:hint="eastAsia"/>
              </w:rPr>
              <w:tab/>
              <w:t>//若干ランダムでスリープ（0～499 msec）</w:t>
            </w:r>
          </w:p>
          <w:p w14:paraId="6D705986" w14:textId="77777777" w:rsidR="00CF3E77" w:rsidRDefault="00CF3E77" w:rsidP="00CF3E77">
            <w:pPr>
              <w:pStyle w:val="3-"/>
            </w:pPr>
            <w:r>
              <w:tab/>
            </w:r>
            <w:r>
              <w:tab/>
              <w:t>usleep((rand() % 500) * 1000);</w:t>
            </w:r>
          </w:p>
          <w:p w14:paraId="0A275761" w14:textId="77777777" w:rsidR="00CF3E77" w:rsidRDefault="00CF3E77" w:rsidP="00CF3E77">
            <w:pPr>
              <w:pStyle w:val="3-"/>
            </w:pPr>
            <w:r>
              <w:tab/>
            </w:r>
            <w:r>
              <w:tab/>
            </w:r>
          </w:p>
          <w:p w14:paraId="224FD4B8" w14:textId="77777777" w:rsidR="00CF3E77" w:rsidRDefault="00CF3E77" w:rsidP="00CF3E77">
            <w:pPr>
              <w:pStyle w:val="3-"/>
              <w:rPr>
                <w:rFonts w:hint="eastAsia"/>
              </w:rPr>
            </w:pPr>
            <w:r>
              <w:rPr>
                <w:rFonts w:hint="eastAsia"/>
              </w:rPr>
              <w:tab/>
            </w:r>
            <w:r>
              <w:rPr>
                <w:rFonts w:hint="eastAsia"/>
              </w:rPr>
              <w:tab/>
              <w:t>//データ書き戻し</w:t>
            </w:r>
          </w:p>
          <w:p w14:paraId="6BA05E53" w14:textId="77777777" w:rsidR="00CF3E77" w:rsidRDefault="00CF3E77" w:rsidP="00CF3E77">
            <w:pPr>
              <w:pStyle w:val="3-"/>
            </w:pPr>
            <w:r>
              <w:lastRenderedPageBreak/>
              <w:tab/>
            </w:r>
            <w:r>
              <w:tab/>
              <w:t>s_commonData = common_data;</w:t>
            </w:r>
          </w:p>
          <w:p w14:paraId="024F7AEF" w14:textId="77777777" w:rsidR="00CF3E77" w:rsidRDefault="00CF3E77" w:rsidP="00CF3E77">
            <w:pPr>
              <w:pStyle w:val="3-"/>
            </w:pPr>
            <w:r>
              <w:tab/>
            </w:r>
            <w:r>
              <w:tab/>
              <w:t>s_tlsData = tls_data;</w:t>
            </w:r>
          </w:p>
          <w:p w14:paraId="3E2BE224" w14:textId="77777777" w:rsidR="00CF3E77" w:rsidRDefault="00CF3E77" w:rsidP="00CF3E77">
            <w:pPr>
              <w:pStyle w:val="3-"/>
            </w:pPr>
          </w:p>
          <w:p w14:paraId="348F4537" w14:textId="77777777" w:rsidR="00CF3E77" w:rsidRDefault="00CF3E77" w:rsidP="00CF3E77">
            <w:pPr>
              <w:pStyle w:val="3-"/>
              <w:rPr>
                <w:rFonts w:hint="eastAsia"/>
              </w:rPr>
            </w:pPr>
            <w:r>
              <w:rPr>
                <w:rFonts w:hint="eastAsia"/>
              </w:rPr>
              <w:tab/>
            </w:r>
            <w:r>
              <w:rPr>
                <w:rFonts w:hint="eastAsia"/>
              </w:rPr>
              <w:tab/>
              <w:t>//データ表示（後）</w:t>
            </w:r>
          </w:p>
          <w:p w14:paraId="775F1A0E" w14:textId="77777777" w:rsidR="00CF3E77" w:rsidRDefault="00CF3E77" w:rsidP="00CF3E77">
            <w:pPr>
              <w:pStyle w:val="3-"/>
            </w:pPr>
            <w:r>
              <w:tab/>
            </w:r>
            <w:r>
              <w:tab/>
              <w:t>printf("(W)%s: [AFTER]  commonData=%d, tlsData=%d\n", name, s_commonData, s_tlsData);</w:t>
            </w:r>
          </w:p>
          <w:p w14:paraId="16778B71" w14:textId="77777777" w:rsidR="00CF3E77" w:rsidRDefault="00CF3E77" w:rsidP="00CF3E77">
            <w:pPr>
              <w:pStyle w:val="3-"/>
            </w:pPr>
            <w:r>
              <w:tab/>
            </w:r>
            <w:r>
              <w:tab/>
              <w:t>fflush(stdout);</w:t>
            </w:r>
          </w:p>
          <w:p w14:paraId="032D2760" w14:textId="77777777" w:rsidR="00CF3E77" w:rsidRDefault="00CF3E77" w:rsidP="00CF3E77">
            <w:pPr>
              <w:pStyle w:val="3-"/>
            </w:pPr>
            <w:r>
              <w:tab/>
            </w:r>
            <w:r>
              <w:tab/>
            </w:r>
          </w:p>
          <w:p w14:paraId="764C3FA0" w14:textId="77777777" w:rsidR="00CF3E77" w:rsidRDefault="00CF3E77" w:rsidP="00CF3E77">
            <w:pPr>
              <w:pStyle w:val="3-"/>
              <w:rPr>
                <w:rFonts w:hint="eastAsia"/>
              </w:rPr>
            </w:pPr>
            <w:r>
              <w:rPr>
                <w:rFonts w:hint="eastAsia"/>
              </w:rPr>
              <w:tab/>
            </w:r>
            <w:r>
              <w:rPr>
                <w:rFonts w:hint="eastAsia"/>
              </w:rPr>
              <w:tab/>
              <w:t>//ライトロック取得</w:t>
            </w:r>
          </w:p>
          <w:p w14:paraId="6631CE58" w14:textId="77777777" w:rsidR="00CF3E77" w:rsidRDefault="00CF3E77" w:rsidP="00CF3E77">
            <w:pPr>
              <w:pStyle w:val="3-"/>
            </w:pPr>
            <w:r>
              <w:tab/>
            </w:r>
            <w:r>
              <w:tab/>
              <w:t>pthread_rwlock_unlock(&amp;s_lock);</w:t>
            </w:r>
          </w:p>
          <w:p w14:paraId="1FC5E20F" w14:textId="77777777" w:rsidR="00CF3E77" w:rsidRDefault="00CF3E77" w:rsidP="00CF3E77">
            <w:pPr>
              <w:pStyle w:val="3-"/>
            </w:pPr>
            <w:r>
              <w:tab/>
            </w:r>
            <w:r>
              <w:tab/>
            </w:r>
          </w:p>
          <w:p w14:paraId="057E15FF" w14:textId="77777777" w:rsidR="00CF3E77" w:rsidRDefault="00CF3E77" w:rsidP="00CF3E77">
            <w:pPr>
              <w:pStyle w:val="3-"/>
              <w:rPr>
                <w:rFonts w:hint="eastAsia"/>
              </w:rPr>
            </w:pPr>
            <w:r>
              <w:rPr>
                <w:rFonts w:hint="eastAsia"/>
              </w:rPr>
              <w:tab/>
            </w:r>
            <w:r>
              <w:rPr>
                <w:rFonts w:hint="eastAsia"/>
              </w:rPr>
              <w:tab/>
              <w:t>//スレッド切り替えのためのスリープ</w:t>
            </w:r>
          </w:p>
          <w:p w14:paraId="511E821F" w14:textId="77777777" w:rsidR="00CF3E77" w:rsidRDefault="00CF3E77" w:rsidP="00CF3E77">
            <w:pPr>
              <w:pStyle w:val="3-"/>
            </w:pPr>
            <w:r>
              <w:tab/>
            </w:r>
            <w:r>
              <w:tab/>
              <w:t>usleep(0);</w:t>
            </w:r>
          </w:p>
          <w:p w14:paraId="1A72B8BB" w14:textId="77777777" w:rsidR="00CF3E77" w:rsidRDefault="00CF3E77" w:rsidP="00CF3E77">
            <w:pPr>
              <w:pStyle w:val="3-"/>
              <w:rPr>
                <w:rFonts w:hint="eastAsia"/>
              </w:rPr>
            </w:pPr>
            <w:r>
              <w:rPr>
                <w:rFonts w:hint="eastAsia"/>
              </w:rPr>
              <w:tab/>
              <w:t>//</w:t>
            </w:r>
            <w:r>
              <w:rPr>
                <w:rFonts w:hint="eastAsia"/>
              </w:rPr>
              <w:tab/>
              <w:t>//スレッド切り替え</w:t>
            </w:r>
          </w:p>
          <w:p w14:paraId="3E258CC4" w14:textId="77777777" w:rsidR="00CF3E77" w:rsidRDefault="00CF3E77" w:rsidP="00CF3E77">
            <w:pPr>
              <w:pStyle w:val="3-"/>
              <w:rPr>
                <w:rFonts w:hint="eastAsia"/>
              </w:rPr>
            </w:pPr>
            <w:r>
              <w:rPr>
                <w:rFonts w:hint="eastAsia"/>
              </w:rPr>
              <w:tab/>
              <w:t>//</w:t>
            </w:r>
            <w:r>
              <w:rPr>
                <w:rFonts w:hint="eastAsia"/>
              </w:rPr>
              <w:tab/>
              <w:t>sched_yield();//同じ優先度の他のスレッドに切り替え</w:t>
            </w:r>
          </w:p>
          <w:p w14:paraId="419602D6" w14:textId="77777777" w:rsidR="00CF3E77" w:rsidRDefault="00CF3E77" w:rsidP="00CF3E77">
            <w:pPr>
              <w:pStyle w:val="3-"/>
            </w:pPr>
            <w:r>
              <w:tab/>
              <w:t>}</w:t>
            </w:r>
          </w:p>
          <w:p w14:paraId="32F79818" w14:textId="77777777" w:rsidR="00CF3E77" w:rsidRDefault="00CF3E77" w:rsidP="00CF3E77">
            <w:pPr>
              <w:pStyle w:val="3-"/>
            </w:pPr>
            <w:r>
              <w:tab/>
            </w:r>
          </w:p>
          <w:p w14:paraId="5F92AE14" w14:textId="77777777" w:rsidR="00CF3E77" w:rsidRDefault="00CF3E77" w:rsidP="00CF3E77">
            <w:pPr>
              <w:pStyle w:val="3-"/>
              <w:rPr>
                <w:rFonts w:hint="eastAsia"/>
              </w:rPr>
            </w:pPr>
            <w:r>
              <w:rPr>
                <w:rFonts w:hint="eastAsia"/>
              </w:rPr>
              <w:tab/>
              <w:t>//終了</w:t>
            </w:r>
          </w:p>
          <w:p w14:paraId="192D1B8C" w14:textId="77777777" w:rsidR="00CF3E77" w:rsidRDefault="00CF3E77" w:rsidP="00CF3E77">
            <w:pPr>
              <w:pStyle w:val="3-"/>
            </w:pPr>
            <w:r>
              <w:tab/>
              <w:t>printf("- end:(W)%s -\n", name);</w:t>
            </w:r>
          </w:p>
          <w:p w14:paraId="72867B02" w14:textId="77777777" w:rsidR="00CF3E77" w:rsidRDefault="00CF3E77" w:rsidP="00CF3E77">
            <w:pPr>
              <w:pStyle w:val="3-"/>
            </w:pPr>
            <w:r>
              <w:tab/>
              <w:t>fflush(stdout);</w:t>
            </w:r>
          </w:p>
          <w:p w14:paraId="2C2A01ED" w14:textId="77777777" w:rsidR="00CF3E77" w:rsidRDefault="00CF3E77" w:rsidP="00CF3E77">
            <w:pPr>
              <w:pStyle w:val="3-"/>
            </w:pPr>
            <w:r>
              <w:tab/>
              <w:t>return 0;</w:t>
            </w:r>
          </w:p>
          <w:p w14:paraId="6298A0DC" w14:textId="77777777" w:rsidR="00CF3E77" w:rsidRDefault="00CF3E77" w:rsidP="00CF3E77">
            <w:pPr>
              <w:pStyle w:val="3-"/>
            </w:pPr>
            <w:r>
              <w:t>}</w:t>
            </w:r>
          </w:p>
          <w:p w14:paraId="146007DE" w14:textId="77777777" w:rsidR="00CF3E77" w:rsidRDefault="00CF3E77" w:rsidP="00CF3E77">
            <w:pPr>
              <w:pStyle w:val="3-"/>
            </w:pPr>
          </w:p>
          <w:p w14:paraId="431A915C" w14:textId="77777777" w:rsidR="00CF3E77" w:rsidRDefault="00CF3E77" w:rsidP="00CF3E77">
            <w:pPr>
              <w:pStyle w:val="3-"/>
              <w:rPr>
                <w:rFonts w:hint="eastAsia"/>
              </w:rPr>
            </w:pPr>
            <w:r>
              <w:rPr>
                <w:rFonts w:hint="eastAsia"/>
              </w:rPr>
              <w:t>//読み込みスレッド</w:t>
            </w:r>
          </w:p>
          <w:p w14:paraId="6D475BB9" w14:textId="77777777" w:rsidR="00CF3E77" w:rsidRDefault="00CF3E77" w:rsidP="00CF3E77">
            <w:pPr>
              <w:pStyle w:val="3-"/>
            </w:pPr>
            <w:r>
              <w:t>void* threadFuncR(void* param_p)</w:t>
            </w:r>
          </w:p>
          <w:p w14:paraId="6596B839" w14:textId="77777777" w:rsidR="00CF3E77" w:rsidRDefault="00CF3E77" w:rsidP="00CF3E77">
            <w:pPr>
              <w:pStyle w:val="3-"/>
            </w:pPr>
            <w:r>
              <w:t>{</w:t>
            </w:r>
          </w:p>
          <w:p w14:paraId="622651D3" w14:textId="77777777" w:rsidR="00CF3E77" w:rsidRDefault="00CF3E77" w:rsidP="00CF3E77">
            <w:pPr>
              <w:pStyle w:val="3-"/>
              <w:rPr>
                <w:rFonts w:hint="eastAsia"/>
              </w:rPr>
            </w:pPr>
            <w:r>
              <w:rPr>
                <w:rFonts w:hint="eastAsia"/>
              </w:rPr>
              <w:tab/>
              <w:t>//パラメータ受け取り</w:t>
            </w:r>
          </w:p>
          <w:p w14:paraId="731DF3CD" w14:textId="77777777" w:rsidR="00CF3E77" w:rsidRDefault="00CF3E77" w:rsidP="00CF3E77">
            <w:pPr>
              <w:pStyle w:val="3-"/>
            </w:pPr>
            <w:r>
              <w:tab/>
              <w:t>const char* name = static_cast&lt;const char*&gt;(param_p);</w:t>
            </w:r>
          </w:p>
          <w:p w14:paraId="5F1EEBBE" w14:textId="77777777" w:rsidR="00CF3E77" w:rsidRDefault="00CF3E77" w:rsidP="00CF3E77">
            <w:pPr>
              <w:pStyle w:val="3-"/>
            </w:pPr>
          </w:p>
          <w:p w14:paraId="4046C3FF" w14:textId="77777777" w:rsidR="00CF3E77" w:rsidRDefault="00CF3E77" w:rsidP="00CF3E77">
            <w:pPr>
              <w:pStyle w:val="3-"/>
              <w:rPr>
                <w:rFonts w:hint="eastAsia"/>
              </w:rPr>
            </w:pPr>
            <w:r>
              <w:rPr>
                <w:rFonts w:hint="eastAsia"/>
              </w:rPr>
              <w:tab/>
              <w:t>//開始</w:t>
            </w:r>
          </w:p>
          <w:p w14:paraId="75D9DDA8" w14:textId="77777777" w:rsidR="00CF3E77" w:rsidRDefault="00CF3E77" w:rsidP="00CF3E77">
            <w:pPr>
              <w:pStyle w:val="3-"/>
            </w:pPr>
            <w:r>
              <w:tab/>
              <w:t>printf("- begin:(R)%s -\n", name);</w:t>
            </w:r>
          </w:p>
          <w:p w14:paraId="421975EF" w14:textId="77777777" w:rsidR="00CF3E77" w:rsidRDefault="00CF3E77" w:rsidP="00CF3E77">
            <w:pPr>
              <w:pStyle w:val="3-"/>
            </w:pPr>
            <w:r>
              <w:tab/>
              <w:t>fflush(stdout);</w:t>
            </w:r>
          </w:p>
          <w:p w14:paraId="65CE2E0F" w14:textId="77777777" w:rsidR="00CF3E77" w:rsidRDefault="00CF3E77" w:rsidP="00CF3E77">
            <w:pPr>
              <w:pStyle w:val="3-"/>
            </w:pPr>
          </w:p>
          <w:p w14:paraId="31C9E64B" w14:textId="77777777" w:rsidR="00CF3E77" w:rsidRDefault="00CF3E77" w:rsidP="00CF3E77">
            <w:pPr>
              <w:pStyle w:val="3-"/>
              <w:rPr>
                <w:rFonts w:hint="eastAsia"/>
              </w:rPr>
            </w:pPr>
            <w:r>
              <w:rPr>
                <w:rFonts w:hint="eastAsia"/>
              </w:rPr>
              <w:tab/>
              <w:t>//処理</w:t>
            </w:r>
          </w:p>
          <w:p w14:paraId="299493DA" w14:textId="77777777" w:rsidR="00CF3E77" w:rsidRDefault="00CF3E77" w:rsidP="00CF3E77">
            <w:pPr>
              <w:pStyle w:val="3-"/>
            </w:pPr>
            <w:r>
              <w:tab/>
              <w:t>for (int i = 0; i &lt; 3; ++i)</w:t>
            </w:r>
          </w:p>
          <w:p w14:paraId="43F8EC69" w14:textId="77777777" w:rsidR="00CF3E77" w:rsidRDefault="00CF3E77" w:rsidP="00CF3E77">
            <w:pPr>
              <w:pStyle w:val="3-"/>
            </w:pPr>
            <w:r>
              <w:tab/>
              <w:t>{</w:t>
            </w:r>
          </w:p>
          <w:p w14:paraId="3F92464C" w14:textId="77777777" w:rsidR="00CF3E77" w:rsidRDefault="00CF3E77" w:rsidP="00CF3E77">
            <w:pPr>
              <w:pStyle w:val="3-"/>
              <w:rPr>
                <w:rFonts w:hint="eastAsia"/>
              </w:rPr>
            </w:pPr>
            <w:r>
              <w:rPr>
                <w:rFonts w:hint="eastAsia"/>
              </w:rPr>
              <w:tab/>
            </w:r>
            <w:r>
              <w:rPr>
                <w:rFonts w:hint="eastAsia"/>
              </w:rPr>
              <w:tab/>
              <w:t>//リードロック取得</w:t>
            </w:r>
          </w:p>
          <w:p w14:paraId="699F9664" w14:textId="77777777" w:rsidR="00CF3E77" w:rsidRDefault="00CF3E77" w:rsidP="00CF3E77">
            <w:pPr>
              <w:pStyle w:val="3-"/>
            </w:pPr>
            <w:r>
              <w:tab/>
            </w:r>
            <w:r>
              <w:tab/>
              <w:t>pthread_rwlock_rdlock(&amp;s_lock);</w:t>
            </w:r>
          </w:p>
          <w:p w14:paraId="2A5970CB" w14:textId="77777777" w:rsidR="00CF3E77" w:rsidRDefault="00CF3E77" w:rsidP="00CF3E77">
            <w:pPr>
              <w:pStyle w:val="3-"/>
              <w:rPr>
                <w:rFonts w:hint="eastAsia"/>
              </w:rPr>
            </w:pPr>
            <w:r>
              <w:rPr>
                <w:rFonts w:hint="eastAsia"/>
              </w:rPr>
              <w:tab/>
              <w:t>//</w:t>
            </w:r>
            <w:r>
              <w:rPr>
                <w:rFonts w:hint="eastAsia"/>
              </w:rPr>
              <w:tab/>
              <w:t>pthread_rwlock_tryrdlock(&amp;s_lock);//取得できない時に他の処理を行いたい場合は pthread_rwlock_tryrdlock() を使用する</w:t>
            </w:r>
          </w:p>
          <w:p w14:paraId="4448D5E4" w14:textId="77777777" w:rsidR="00CF3E77" w:rsidRDefault="00CF3E77" w:rsidP="00CF3E77">
            <w:pPr>
              <w:pStyle w:val="3-"/>
              <w:rPr>
                <w:rFonts w:hint="eastAsia"/>
              </w:rPr>
            </w:pPr>
            <w:r>
              <w:rPr>
                <w:rFonts w:hint="eastAsia"/>
              </w:rPr>
              <w:tab/>
              <w:t>//</w:t>
            </w:r>
            <w:r>
              <w:rPr>
                <w:rFonts w:hint="eastAsia"/>
              </w:rPr>
              <w:tab/>
              <w:t>pthread_rwlock_wrlock(&amp;s_lock);//全てライトロックだった場合と処理効率を比較</w:t>
            </w:r>
          </w:p>
          <w:p w14:paraId="394263DF" w14:textId="77777777" w:rsidR="00CF3E77" w:rsidRDefault="00CF3E77" w:rsidP="00CF3E77">
            <w:pPr>
              <w:pStyle w:val="3-"/>
            </w:pPr>
            <w:r>
              <w:tab/>
            </w:r>
            <w:r>
              <w:tab/>
            </w:r>
          </w:p>
          <w:p w14:paraId="42FE25E6" w14:textId="77777777" w:rsidR="00CF3E77" w:rsidRDefault="00CF3E77" w:rsidP="00CF3E77">
            <w:pPr>
              <w:pStyle w:val="3-"/>
              <w:rPr>
                <w:rFonts w:hint="eastAsia"/>
              </w:rPr>
            </w:pPr>
            <w:r>
              <w:rPr>
                <w:rFonts w:hint="eastAsia"/>
              </w:rPr>
              <w:tab/>
            </w:r>
            <w:r>
              <w:rPr>
                <w:rFonts w:hint="eastAsia"/>
              </w:rPr>
              <w:tab/>
              <w:t>//データ表示（前）</w:t>
            </w:r>
          </w:p>
          <w:p w14:paraId="2B00B1C3" w14:textId="77777777" w:rsidR="00CF3E77" w:rsidRDefault="00CF3E77" w:rsidP="00CF3E77">
            <w:pPr>
              <w:pStyle w:val="3-"/>
            </w:pPr>
            <w:r>
              <w:tab/>
            </w:r>
            <w:r>
              <w:tab/>
              <w:t>printf("(R)%s: [BEFORE] commonData=%d, tlsData=%d\n", name, s_commonData, s_tlsData);</w:t>
            </w:r>
          </w:p>
          <w:p w14:paraId="54B04B13" w14:textId="77777777" w:rsidR="00CF3E77" w:rsidRDefault="00CF3E77" w:rsidP="00CF3E77">
            <w:pPr>
              <w:pStyle w:val="3-"/>
            </w:pPr>
            <w:r>
              <w:tab/>
            </w:r>
            <w:r>
              <w:tab/>
              <w:t>fflush(stdout);</w:t>
            </w:r>
          </w:p>
          <w:p w14:paraId="0A3CEB73" w14:textId="77777777" w:rsidR="00CF3E77" w:rsidRDefault="00CF3E77" w:rsidP="00CF3E77">
            <w:pPr>
              <w:pStyle w:val="3-"/>
            </w:pPr>
            <w:r>
              <w:tab/>
            </w:r>
            <w:r>
              <w:tab/>
            </w:r>
          </w:p>
          <w:p w14:paraId="5E21628F" w14:textId="77777777" w:rsidR="00CF3E77" w:rsidRDefault="00CF3E77" w:rsidP="00CF3E77">
            <w:pPr>
              <w:pStyle w:val="3-"/>
              <w:rPr>
                <w:rFonts w:hint="eastAsia"/>
              </w:rPr>
            </w:pPr>
            <w:r>
              <w:rPr>
                <w:rFonts w:hint="eastAsia"/>
              </w:rPr>
              <w:tab/>
            </w:r>
            <w:r>
              <w:rPr>
                <w:rFonts w:hint="eastAsia"/>
              </w:rPr>
              <w:tab/>
              <w:t>//若干ランダムでスリープ（0～499 msec）</w:t>
            </w:r>
          </w:p>
          <w:p w14:paraId="41CEE23D" w14:textId="77777777" w:rsidR="00CF3E77" w:rsidRDefault="00CF3E77" w:rsidP="00CF3E77">
            <w:pPr>
              <w:pStyle w:val="3-"/>
            </w:pPr>
            <w:r>
              <w:tab/>
            </w:r>
            <w:r>
              <w:tab/>
              <w:t>usleep((rand() % 500) * 1000);</w:t>
            </w:r>
          </w:p>
          <w:p w14:paraId="38CA1348" w14:textId="77777777" w:rsidR="00CF3E77" w:rsidRDefault="00CF3E77" w:rsidP="00CF3E77">
            <w:pPr>
              <w:pStyle w:val="3-"/>
            </w:pPr>
            <w:r>
              <w:tab/>
            </w:r>
            <w:r>
              <w:tab/>
            </w:r>
          </w:p>
          <w:p w14:paraId="3B5271D2" w14:textId="77777777" w:rsidR="00CF3E77" w:rsidRDefault="00CF3E77" w:rsidP="00CF3E77">
            <w:pPr>
              <w:pStyle w:val="3-"/>
              <w:rPr>
                <w:rFonts w:hint="eastAsia"/>
              </w:rPr>
            </w:pPr>
            <w:r>
              <w:rPr>
                <w:rFonts w:hint="eastAsia"/>
              </w:rPr>
              <w:tab/>
            </w:r>
            <w:r>
              <w:rPr>
                <w:rFonts w:hint="eastAsia"/>
              </w:rPr>
              <w:tab/>
              <w:t>//データ表示（後）</w:t>
            </w:r>
          </w:p>
          <w:p w14:paraId="64E555C3" w14:textId="77777777" w:rsidR="00CF3E77" w:rsidRDefault="00CF3E77" w:rsidP="00CF3E77">
            <w:pPr>
              <w:pStyle w:val="3-"/>
            </w:pPr>
            <w:r>
              <w:tab/>
            </w:r>
            <w:r>
              <w:tab/>
              <w:t>printf("(R)%s: [AFTER]  commonData=%d, tlsData=%d\n", name, s_commonData, s_tlsData);</w:t>
            </w:r>
          </w:p>
          <w:p w14:paraId="4D17F6D3" w14:textId="77777777" w:rsidR="00CF3E77" w:rsidRDefault="00CF3E77" w:rsidP="00CF3E77">
            <w:pPr>
              <w:pStyle w:val="3-"/>
            </w:pPr>
            <w:r>
              <w:tab/>
            </w:r>
            <w:r>
              <w:tab/>
              <w:t>fflush(stdout);</w:t>
            </w:r>
          </w:p>
          <w:p w14:paraId="2B64E674" w14:textId="77777777" w:rsidR="00CF3E77" w:rsidRDefault="00CF3E77" w:rsidP="00CF3E77">
            <w:pPr>
              <w:pStyle w:val="3-"/>
            </w:pPr>
            <w:r>
              <w:tab/>
            </w:r>
            <w:r>
              <w:tab/>
            </w:r>
          </w:p>
          <w:p w14:paraId="58E9B5E6" w14:textId="77777777" w:rsidR="00CF3E77" w:rsidRDefault="00CF3E77" w:rsidP="00CF3E77">
            <w:pPr>
              <w:pStyle w:val="3-"/>
              <w:rPr>
                <w:rFonts w:hint="eastAsia"/>
              </w:rPr>
            </w:pPr>
            <w:r>
              <w:rPr>
                <w:rFonts w:hint="eastAsia"/>
              </w:rPr>
              <w:tab/>
            </w:r>
            <w:r>
              <w:rPr>
                <w:rFonts w:hint="eastAsia"/>
              </w:rPr>
              <w:tab/>
              <w:t>//リードロック取得</w:t>
            </w:r>
          </w:p>
          <w:p w14:paraId="18F41684" w14:textId="77777777" w:rsidR="00CF3E77" w:rsidRDefault="00CF3E77" w:rsidP="00CF3E77">
            <w:pPr>
              <w:pStyle w:val="3-"/>
            </w:pPr>
            <w:r>
              <w:tab/>
            </w:r>
            <w:r>
              <w:tab/>
              <w:t>pthread_rwlock_unlock(&amp;s_lock);</w:t>
            </w:r>
          </w:p>
          <w:p w14:paraId="67109740" w14:textId="77777777" w:rsidR="00CF3E77" w:rsidRDefault="00CF3E77" w:rsidP="00CF3E77">
            <w:pPr>
              <w:pStyle w:val="3-"/>
            </w:pPr>
            <w:r>
              <w:tab/>
            </w:r>
            <w:r>
              <w:tab/>
            </w:r>
          </w:p>
          <w:p w14:paraId="02874F2A" w14:textId="77777777" w:rsidR="00CF3E77" w:rsidRDefault="00CF3E77" w:rsidP="00CF3E77">
            <w:pPr>
              <w:pStyle w:val="3-"/>
              <w:rPr>
                <w:rFonts w:hint="eastAsia"/>
              </w:rPr>
            </w:pPr>
            <w:r>
              <w:rPr>
                <w:rFonts w:hint="eastAsia"/>
              </w:rPr>
              <w:tab/>
            </w:r>
            <w:r>
              <w:rPr>
                <w:rFonts w:hint="eastAsia"/>
              </w:rPr>
              <w:tab/>
              <w:t>//スレッド切り替えのためのスリープ</w:t>
            </w:r>
          </w:p>
          <w:p w14:paraId="1BF4BABA" w14:textId="77777777" w:rsidR="00CF3E77" w:rsidRDefault="00CF3E77" w:rsidP="00CF3E77">
            <w:pPr>
              <w:pStyle w:val="3-"/>
            </w:pPr>
            <w:r>
              <w:tab/>
            </w:r>
            <w:r>
              <w:tab/>
              <w:t>usleep(0);</w:t>
            </w:r>
          </w:p>
          <w:p w14:paraId="16AC3B74" w14:textId="77777777" w:rsidR="00CF3E77" w:rsidRDefault="00CF3E77" w:rsidP="00CF3E77">
            <w:pPr>
              <w:pStyle w:val="3-"/>
              <w:rPr>
                <w:rFonts w:hint="eastAsia"/>
              </w:rPr>
            </w:pPr>
            <w:r>
              <w:rPr>
                <w:rFonts w:hint="eastAsia"/>
              </w:rPr>
              <w:tab/>
              <w:t>//</w:t>
            </w:r>
            <w:r>
              <w:rPr>
                <w:rFonts w:hint="eastAsia"/>
              </w:rPr>
              <w:tab/>
              <w:t>//スレッド切り替え</w:t>
            </w:r>
          </w:p>
          <w:p w14:paraId="68719F5D" w14:textId="77777777" w:rsidR="00CF3E77" w:rsidRDefault="00CF3E77" w:rsidP="00CF3E77">
            <w:pPr>
              <w:pStyle w:val="3-"/>
              <w:rPr>
                <w:rFonts w:hint="eastAsia"/>
              </w:rPr>
            </w:pPr>
            <w:r>
              <w:rPr>
                <w:rFonts w:hint="eastAsia"/>
              </w:rPr>
              <w:tab/>
              <w:t>//</w:t>
            </w:r>
            <w:r>
              <w:rPr>
                <w:rFonts w:hint="eastAsia"/>
              </w:rPr>
              <w:tab/>
              <w:t>sched_yield();//同じ優先度の他のスレッドに切り替え</w:t>
            </w:r>
          </w:p>
          <w:p w14:paraId="69FBA4E6" w14:textId="77777777" w:rsidR="00CF3E77" w:rsidRDefault="00CF3E77" w:rsidP="00CF3E77">
            <w:pPr>
              <w:pStyle w:val="3-"/>
            </w:pPr>
            <w:r>
              <w:tab/>
              <w:t>}</w:t>
            </w:r>
          </w:p>
          <w:p w14:paraId="75F1FDE4" w14:textId="77777777" w:rsidR="00CF3E77" w:rsidRDefault="00CF3E77" w:rsidP="00CF3E77">
            <w:pPr>
              <w:pStyle w:val="3-"/>
            </w:pPr>
            <w:r>
              <w:tab/>
            </w:r>
          </w:p>
          <w:p w14:paraId="5FA61B12" w14:textId="77777777" w:rsidR="00CF3E77" w:rsidRDefault="00CF3E77" w:rsidP="00CF3E77">
            <w:pPr>
              <w:pStyle w:val="3-"/>
              <w:rPr>
                <w:rFonts w:hint="eastAsia"/>
              </w:rPr>
            </w:pPr>
            <w:r>
              <w:rPr>
                <w:rFonts w:hint="eastAsia"/>
              </w:rPr>
              <w:tab/>
              <w:t>//終了</w:t>
            </w:r>
          </w:p>
          <w:p w14:paraId="02697C80" w14:textId="77777777" w:rsidR="00CF3E77" w:rsidRDefault="00CF3E77" w:rsidP="00CF3E77">
            <w:pPr>
              <w:pStyle w:val="3-"/>
            </w:pPr>
            <w:r>
              <w:tab/>
              <w:t>printf("- end:(R)%s -\n", name);</w:t>
            </w:r>
          </w:p>
          <w:p w14:paraId="23D9F0C0" w14:textId="77777777" w:rsidR="00CF3E77" w:rsidRDefault="00CF3E77" w:rsidP="00CF3E77">
            <w:pPr>
              <w:pStyle w:val="3-"/>
            </w:pPr>
            <w:r>
              <w:tab/>
              <w:t>fflush(stdout);</w:t>
            </w:r>
          </w:p>
          <w:p w14:paraId="7AF5BCB5" w14:textId="77777777" w:rsidR="00CF3E77" w:rsidRDefault="00CF3E77" w:rsidP="00CF3E77">
            <w:pPr>
              <w:pStyle w:val="3-"/>
            </w:pPr>
            <w:r>
              <w:tab/>
              <w:t>return 0;</w:t>
            </w:r>
          </w:p>
          <w:p w14:paraId="40555D1F" w14:textId="77777777" w:rsidR="00CF3E77" w:rsidRDefault="00CF3E77" w:rsidP="00CF3E77">
            <w:pPr>
              <w:pStyle w:val="3-"/>
            </w:pPr>
            <w:r>
              <w:lastRenderedPageBreak/>
              <w:t>}</w:t>
            </w:r>
          </w:p>
          <w:p w14:paraId="25E2415C" w14:textId="77777777" w:rsidR="00CF3E77" w:rsidRDefault="00CF3E77" w:rsidP="00CF3E77">
            <w:pPr>
              <w:pStyle w:val="3-"/>
            </w:pPr>
          </w:p>
          <w:p w14:paraId="73F22AC1" w14:textId="77777777" w:rsidR="00CF3E77" w:rsidRDefault="00CF3E77" w:rsidP="00CF3E77">
            <w:pPr>
              <w:pStyle w:val="3-"/>
              <w:rPr>
                <w:rFonts w:hint="eastAsia"/>
              </w:rPr>
            </w:pPr>
            <w:r>
              <w:rPr>
                <w:rFonts w:hint="eastAsia"/>
              </w:rPr>
              <w:t>//テスト</w:t>
            </w:r>
          </w:p>
          <w:p w14:paraId="2C5F2121" w14:textId="77777777" w:rsidR="00CF3E77" w:rsidRDefault="00CF3E77" w:rsidP="00CF3E77">
            <w:pPr>
              <w:pStyle w:val="3-"/>
            </w:pPr>
            <w:r>
              <w:t>int main(const int argc, const char* argv[])</w:t>
            </w:r>
          </w:p>
          <w:p w14:paraId="5886C1EF" w14:textId="77777777" w:rsidR="00CF3E77" w:rsidRDefault="00CF3E77" w:rsidP="00CF3E77">
            <w:pPr>
              <w:pStyle w:val="3-"/>
            </w:pPr>
            <w:r>
              <w:t>{</w:t>
            </w:r>
          </w:p>
          <w:p w14:paraId="44CACA96" w14:textId="77777777" w:rsidR="00CF3E77" w:rsidRDefault="00CF3E77" w:rsidP="00CF3E77">
            <w:pPr>
              <w:pStyle w:val="3-"/>
              <w:rPr>
                <w:rFonts w:hint="eastAsia"/>
              </w:rPr>
            </w:pPr>
            <w:r>
              <w:rPr>
                <w:rFonts w:hint="eastAsia"/>
              </w:rPr>
              <w:tab/>
              <w:t>//リード／ライトロック生成</w:t>
            </w:r>
          </w:p>
          <w:p w14:paraId="32CAB163" w14:textId="77777777" w:rsidR="00CF3E77" w:rsidRDefault="00CF3E77" w:rsidP="00CF3E77">
            <w:pPr>
              <w:pStyle w:val="3-"/>
              <w:rPr>
                <w:rFonts w:hint="eastAsia"/>
              </w:rPr>
            </w:pPr>
            <w:r>
              <w:rPr>
                <w:rFonts w:hint="eastAsia"/>
              </w:rPr>
              <w:tab/>
              <w:t>//※PTHREAD_RWLOCK_INITIALIZER で初期化している場合は不要</w:t>
            </w:r>
          </w:p>
          <w:p w14:paraId="2503F517" w14:textId="77777777" w:rsidR="00CF3E77" w:rsidRDefault="00CF3E77" w:rsidP="00CF3E77">
            <w:pPr>
              <w:pStyle w:val="3-"/>
            </w:pPr>
            <w:r>
              <w:tab/>
              <w:t>{</w:t>
            </w:r>
          </w:p>
          <w:p w14:paraId="23DE29D5" w14:textId="77777777" w:rsidR="00CF3E77" w:rsidRDefault="00CF3E77" w:rsidP="00CF3E77">
            <w:pPr>
              <w:pStyle w:val="3-"/>
            </w:pPr>
            <w:r>
              <w:tab/>
              <w:t>//</w:t>
            </w:r>
            <w:r>
              <w:tab/>
              <w:t>pthread_rwlockattr_t attr;</w:t>
            </w:r>
          </w:p>
          <w:p w14:paraId="1CF785E1" w14:textId="77777777" w:rsidR="00CF3E77" w:rsidRDefault="00CF3E77" w:rsidP="00CF3E77">
            <w:pPr>
              <w:pStyle w:val="3-"/>
            </w:pPr>
            <w:r>
              <w:tab/>
              <w:t>//</w:t>
            </w:r>
            <w:r>
              <w:tab/>
              <w:t>pthread_rwlockattr_init(&amp;attr);</w:t>
            </w:r>
          </w:p>
          <w:p w14:paraId="5ED7D6BD" w14:textId="77777777" w:rsidR="00CF3E77" w:rsidRDefault="00CF3E77" w:rsidP="00CF3E77">
            <w:pPr>
              <w:pStyle w:val="3-"/>
              <w:rPr>
                <w:rFonts w:hint="eastAsia"/>
              </w:rPr>
            </w:pPr>
            <w:r>
              <w:rPr>
                <w:rFonts w:hint="eastAsia"/>
              </w:rPr>
              <w:tab/>
              <w:t>//</w:t>
            </w:r>
            <w:r>
              <w:rPr>
                <w:rFonts w:hint="eastAsia"/>
              </w:rPr>
              <w:tab/>
              <w:t>pthread_rwlockattr_setpshared(&amp;attr, PTHREAD_PROCESS_SHARED);//プロセス間で共有</w:t>
            </w:r>
          </w:p>
          <w:p w14:paraId="1955EDE0" w14:textId="77777777" w:rsidR="00CF3E77" w:rsidRDefault="00CF3E77" w:rsidP="00CF3E77">
            <w:pPr>
              <w:pStyle w:val="3-"/>
              <w:rPr>
                <w:rFonts w:hint="eastAsia"/>
              </w:rPr>
            </w:pPr>
            <w:r>
              <w:rPr>
                <w:rFonts w:hint="eastAsia"/>
              </w:rPr>
              <w:tab/>
              <w:t>//</w:t>
            </w:r>
            <w:r>
              <w:rPr>
                <w:rFonts w:hint="eastAsia"/>
              </w:rPr>
              <w:tab/>
              <w:t>pthread_rwlockattr_setpshared(&amp;attr, PTHREAD_PROCESS_PRIVATE);//単独プロセス専用　※デフォルト</w:t>
            </w:r>
          </w:p>
          <w:p w14:paraId="10935C5B" w14:textId="77777777" w:rsidR="00CF3E77" w:rsidRDefault="00CF3E77" w:rsidP="00CF3E77">
            <w:pPr>
              <w:pStyle w:val="3-"/>
            </w:pPr>
            <w:r>
              <w:tab/>
              <w:t>//</w:t>
            </w:r>
            <w:r>
              <w:tab/>
              <w:t>pthread_rwlock_init(&amp;s_lock, &amp;attr);</w:t>
            </w:r>
          </w:p>
          <w:p w14:paraId="004AC875" w14:textId="77777777" w:rsidR="00CF3E77" w:rsidRDefault="00CF3E77" w:rsidP="00CF3E77">
            <w:pPr>
              <w:pStyle w:val="3-"/>
            </w:pPr>
            <w:r>
              <w:tab/>
              <w:t>}</w:t>
            </w:r>
          </w:p>
          <w:p w14:paraId="4FF8E939" w14:textId="77777777" w:rsidR="00CF3E77" w:rsidRDefault="00CF3E77" w:rsidP="00CF3E77">
            <w:pPr>
              <w:pStyle w:val="3-"/>
            </w:pPr>
            <w:r>
              <w:tab/>
            </w:r>
          </w:p>
          <w:p w14:paraId="1B181CCF" w14:textId="77777777" w:rsidR="00CF3E77" w:rsidRDefault="00CF3E77" w:rsidP="00CF3E77">
            <w:pPr>
              <w:pStyle w:val="3-"/>
              <w:rPr>
                <w:rFonts w:hint="eastAsia"/>
              </w:rPr>
            </w:pPr>
            <w:r>
              <w:rPr>
                <w:rFonts w:hint="eastAsia"/>
              </w:rPr>
              <w:tab/>
              <w:t>//スレッド作成</w:t>
            </w:r>
          </w:p>
          <w:p w14:paraId="0715DEAF" w14:textId="77777777" w:rsidR="00CF3E77" w:rsidRDefault="00CF3E77" w:rsidP="00CF3E77">
            <w:pPr>
              <w:pStyle w:val="3-"/>
            </w:pPr>
            <w:r>
              <w:tab/>
              <w:t>static const int THREAD_NUM = 6;</w:t>
            </w:r>
          </w:p>
          <w:p w14:paraId="6D0C9CDD" w14:textId="77777777" w:rsidR="00CF3E77" w:rsidRDefault="00CF3E77" w:rsidP="00CF3E77">
            <w:pPr>
              <w:pStyle w:val="3-"/>
            </w:pPr>
            <w:r>
              <w:tab/>
              <w:t>pthread_t pth[THREAD_NUM];</w:t>
            </w:r>
          </w:p>
          <w:p w14:paraId="17EABA75" w14:textId="77777777" w:rsidR="00CF3E77" w:rsidRDefault="00CF3E77" w:rsidP="00CF3E77">
            <w:pPr>
              <w:pStyle w:val="3-"/>
            </w:pPr>
            <w:r>
              <w:tab/>
              <w:t>{</w:t>
            </w:r>
          </w:p>
          <w:p w14:paraId="22FFCAD6" w14:textId="77777777" w:rsidR="00CF3E77" w:rsidRDefault="00CF3E77" w:rsidP="00CF3E77">
            <w:pPr>
              <w:pStyle w:val="3-"/>
            </w:pPr>
            <w:r>
              <w:tab/>
            </w:r>
            <w:r>
              <w:tab/>
              <w:t>pthread_attr_t attr;</w:t>
            </w:r>
          </w:p>
          <w:p w14:paraId="4A152D49" w14:textId="77777777" w:rsidR="00CF3E77" w:rsidRDefault="00CF3E77" w:rsidP="00CF3E77">
            <w:pPr>
              <w:pStyle w:val="3-"/>
            </w:pPr>
            <w:r>
              <w:tab/>
            </w:r>
            <w:r>
              <w:tab/>
              <w:t>pthread_attr_init(&amp;attr);</w:t>
            </w:r>
          </w:p>
          <w:p w14:paraId="2977368B" w14:textId="77777777" w:rsidR="00CF3E77" w:rsidRDefault="00CF3E77" w:rsidP="00CF3E77">
            <w:pPr>
              <w:pStyle w:val="3-"/>
              <w:rPr>
                <w:rFonts w:hint="eastAsia"/>
              </w:rPr>
            </w:pPr>
            <w:r>
              <w:rPr>
                <w:rFonts w:hint="eastAsia"/>
              </w:rPr>
              <w:tab/>
            </w:r>
            <w:r>
              <w:rPr>
                <w:rFonts w:hint="eastAsia"/>
              </w:rPr>
              <w:tab/>
              <w:t>pthread_attr_setstacksize(&amp;attr, 1024);//スタックサイズ指定</w:t>
            </w:r>
          </w:p>
          <w:p w14:paraId="5D7430FC" w14:textId="77777777" w:rsidR="00CF3E77" w:rsidRDefault="00CF3E77" w:rsidP="00CF3E77">
            <w:pPr>
              <w:pStyle w:val="3-"/>
              <w:rPr>
                <w:rFonts w:hint="eastAsia"/>
              </w:rPr>
            </w:pPr>
            <w:r>
              <w:rPr>
                <w:rFonts w:hint="eastAsia"/>
              </w:rPr>
              <w:tab/>
            </w:r>
            <w:r>
              <w:rPr>
                <w:rFonts w:hint="eastAsia"/>
              </w:rPr>
              <w:tab/>
              <w:t>pthread_create(&amp;pth[0], &amp;attr, threadFuncR, (void*)"太郎");</w:t>
            </w:r>
          </w:p>
          <w:p w14:paraId="4D88201E" w14:textId="77777777" w:rsidR="00CF3E77" w:rsidRDefault="00CF3E77" w:rsidP="00CF3E77">
            <w:pPr>
              <w:pStyle w:val="3-"/>
              <w:rPr>
                <w:rFonts w:hint="eastAsia"/>
              </w:rPr>
            </w:pPr>
            <w:r>
              <w:rPr>
                <w:rFonts w:hint="eastAsia"/>
              </w:rPr>
              <w:tab/>
            </w:r>
            <w:r>
              <w:rPr>
                <w:rFonts w:hint="eastAsia"/>
              </w:rPr>
              <w:tab/>
              <w:t>pthread_create(&amp;pth[1], &amp;attr, threadFuncR, (void*)"次郎");</w:t>
            </w:r>
          </w:p>
          <w:p w14:paraId="7A45004D" w14:textId="77777777" w:rsidR="00CF3E77" w:rsidRDefault="00CF3E77" w:rsidP="00CF3E77">
            <w:pPr>
              <w:pStyle w:val="3-"/>
              <w:rPr>
                <w:rFonts w:hint="eastAsia"/>
              </w:rPr>
            </w:pPr>
            <w:r>
              <w:rPr>
                <w:rFonts w:hint="eastAsia"/>
              </w:rPr>
              <w:tab/>
            </w:r>
            <w:r>
              <w:rPr>
                <w:rFonts w:hint="eastAsia"/>
              </w:rPr>
              <w:tab/>
              <w:t>pthread_create(&amp;pth[2], &amp;attr, threadFuncR, (void*)"三郎");</w:t>
            </w:r>
          </w:p>
          <w:p w14:paraId="44298F45" w14:textId="77777777" w:rsidR="00CF3E77" w:rsidRDefault="00CF3E77" w:rsidP="00CF3E77">
            <w:pPr>
              <w:pStyle w:val="3-"/>
            </w:pPr>
            <w:r>
              <w:tab/>
            </w:r>
            <w:r>
              <w:tab/>
              <w:t>usleep(1);</w:t>
            </w:r>
          </w:p>
          <w:p w14:paraId="096A294E" w14:textId="77777777" w:rsidR="00CF3E77" w:rsidRDefault="00CF3E77" w:rsidP="00CF3E77">
            <w:pPr>
              <w:pStyle w:val="3-"/>
              <w:rPr>
                <w:rFonts w:hint="eastAsia"/>
              </w:rPr>
            </w:pPr>
            <w:r>
              <w:rPr>
                <w:rFonts w:hint="eastAsia"/>
              </w:rPr>
              <w:tab/>
            </w:r>
            <w:r>
              <w:rPr>
                <w:rFonts w:hint="eastAsia"/>
              </w:rPr>
              <w:tab/>
              <w:t>pthread_create(&amp;pth[3], &amp;attr, threadFuncW, (void*)"松子");</w:t>
            </w:r>
          </w:p>
          <w:p w14:paraId="48BF43A4" w14:textId="77777777" w:rsidR="00CF3E77" w:rsidRDefault="00CF3E77" w:rsidP="00CF3E77">
            <w:pPr>
              <w:pStyle w:val="3-"/>
              <w:rPr>
                <w:rFonts w:hint="eastAsia"/>
              </w:rPr>
            </w:pPr>
            <w:r>
              <w:rPr>
                <w:rFonts w:hint="eastAsia"/>
              </w:rPr>
              <w:tab/>
            </w:r>
            <w:r>
              <w:rPr>
                <w:rFonts w:hint="eastAsia"/>
              </w:rPr>
              <w:tab/>
              <w:t>pthread_create(&amp;pth[4], &amp;attr, threadFuncW, (void*)"竹子");</w:t>
            </w:r>
          </w:p>
          <w:p w14:paraId="6C92CE28" w14:textId="77777777" w:rsidR="00CF3E77" w:rsidRDefault="00CF3E77" w:rsidP="00CF3E77">
            <w:pPr>
              <w:pStyle w:val="3-"/>
              <w:rPr>
                <w:rFonts w:hint="eastAsia"/>
              </w:rPr>
            </w:pPr>
            <w:r>
              <w:rPr>
                <w:rFonts w:hint="eastAsia"/>
              </w:rPr>
              <w:tab/>
            </w:r>
            <w:r>
              <w:rPr>
                <w:rFonts w:hint="eastAsia"/>
              </w:rPr>
              <w:tab/>
              <w:t>pthread_create(&amp;pth[5], &amp;attr, threadFuncW, (void*)"梅子");</w:t>
            </w:r>
          </w:p>
          <w:p w14:paraId="56FBBDBB" w14:textId="77777777" w:rsidR="00CF3E77" w:rsidRDefault="00CF3E77" w:rsidP="00CF3E77">
            <w:pPr>
              <w:pStyle w:val="3-"/>
            </w:pPr>
            <w:r>
              <w:tab/>
              <w:t>}</w:t>
            </w:r>
          </w:p>
          <w:p w14:paraId="12AA89AD" w14:textId="77777777" w:rsidR="00CF3E77" w:rsidRDefault="00CF3E77" w:rsidP="00CF3E77">
            <w:pPr>
              <w:pStyle w:val="3-"/>
            </w:pPr>
            <w:r>
              <w:tab/>
            </w:r>
          </w:p>
          <w:p w14:paraId="3370640D" w14:textId="77777777" w:rsidR="00CF3E77" w:rsidRDefault="00CF3E77" w:rsidP="00CF3E77">
            <w:pPr>
              <w:pStyle w:val="3-"/>
              <w:rPr>
                <w:rFonts w:hint="eastAsia"/>
              </w:rPr>
            </w:pPr>
            <w:r>
              <w:rPr>
                <w:rFonts w:hint="eastAsia"/>
              </w:rPr>
              <w:tab/>
              <w:t>//スレッド終了待ち</w:t>
            </w:r>
          </w:p>
          <w:p w14:paraId="79BB1505" w14:textId="77777777" w:rsidR="00CF3E77" w:rsidRDefault="00CF3E77" w:rsidP="00CF3E77">
            <w:pPr>
              <w:pStyle w:val="3-"/>
            </w:pPr>
            <w:r>
              <w:tab/>
              <w:t>{</w:t>
            </w:r>
          </w:p>
          <w:p w14:paraId="192259E7" w14:textId="77777777" w:rsidR="00CF3E77" w:rsidRDefault="00CF3E77" w:rsidP="00CF3E77">
            <w:pPr>
              <w:pStyle w:val="3-"/>
            </w:pPr>
            <w:r>
              <w:tab/>
            </w:r>
            <w:r>
              <w:tab/>
              <w:t>struct timeval begin;</w:t>
            </w:r>
          </w:p>
          <w:p w14:paraId="55DFBAC6" w14:textId="77777777" w:rsidR="00CF3E77" w:rsidRDefault="00CF3E77" w:rsidP="00CF3E77">
            <w:pPr>
              <w:pStyle w:val="3-"/>
            </w:pPr>
            <w:r>
              <w:tab/>
            </w:r>
            <w:r>
              <w:tab/>
              <w:t>gettimeofday(&amp;begin, NULL);</w:t>
            </w:r>
          </w:p>
          <w:p w14:paraId="030D1F31" w14:textId="77777777" w:rsidR="00CF3E77" w:rsidRDefault="00CF3E77" w:rsidP="00CF3E77">
            <w:pPr>
              <w:pStyle w:val="3-"/>
            </w:pPr>
            <w:r>
              <w:tab/>
            </w:r>
            <w:r>
              <w:tab/>
            </w:r>
          </w:p>
          <w:p w14:paraId="29724570" w14:textId="77777777" w:rsidR="00CF3E77" w:rsidRDefault="00CF3E77" w:rsidP="00CF3E77">
            <w:pPr>
              <w:pStyle w:val="3-"/>
            </w:pPr>
            <w:r>
              <w:tab/>
            </w:r>
            <w:r>
              <w:tab/>
              <w:t>for(int i = 0; i &lt; THREAD_NUM; ++i)</w:t>
            </w:r>
          </w:p>
          <w:p w14:paraId="1FDE9ABB" w14:textId="77777777" w:rsidR="00CF3E77" w:rsidRDefault="00CF3E77" w:rsidP="00CF3E77">
            <w:pPr>
              <w:pStyle w:val="3-"/>
            </w:pPr>
            <w:r>
              <w:tab/>
            </w:r>
            <w:r>
              <w:tab/>
              <w:t>{</w:t>
            </w:r>
          </w:p>
          <w:p w14:paraId="39E2B586" w14:textId="77777777" w:rsidR="00CF3E77" w:rsidRDefault="00CF3E77" w:rsidP="00CF3E77">
            <w:pPr>
              <w:pStyle w:val="3-"/>
            </w:pPr>
            <w:r>
              <w:tab/>
            </w:r>
            <w:r>
              <w:tab/>
            </w:r>
            <w:r>
              <w:tab/>
              <w:t>pthread_join(pth[i], NULL);</w:t>
            </w:r>
          </w:p>
          <w:p w14:paraId="495ABB5B" w14:textId="77777777" w:rsidR="00CF3E77" w:rsidRDefault="00CF3E77" w:rsidP="00CF3E77">
            <w:pPr>
              <w:pStyle w:val="3-"/>
            </w:pPr>
            <w:r>
              <w:tab/>
            </w:r>
            <w:r>
              <w:tab/>
              <w:t>}</w:t>
            </w:r>
          </w:p>
          <w:p w14:paraId="38D27E8E" w14:textId="77777777" w:rsidR="00CF3E77" w:rsidRDefault="00CF3E77" w:rsidP="00CF3E77">
            <w:pPr>
              <w:pStyle w:val="3-"/>
            </w:pPr>
            <w:r>
              <w:tab/>
            </w:r>
            <w:r>
              <w:tab/>
            </w:r>
          </w:p>
          <w:p w14:paraId="7E4DE805" w14:textId="77777777" w:rsidR="00CF3E77" w:rsidRDefault="00CF3E77" w:rsidP="00CF3E77">
            <w:pPr>
              <w:pStyle w:val="3-"/>
            </w:pPr>
            <w:r>
              <w:tab/>
            </w:r>
            <w:r>
              <w:tab/>
              <w:t>struct timeval end;</w:t>
            </w:r>
          </w:p>
          <w:p w14:paraId="0DCB113D" w14:textId="77777777" w:rsidR="00CF3E77" w:rsidRDefault="00CF3E77" w:rsidP="00CF3E77">
            <w:pPr>
              <w:pStyle w:val="3-"/>
            </w:pPr>
            <w:r>
              <w:tab/>
            </w:r>
            <w:r>
              <w:tab/>
              <w:t>gettimeofday(&amp;end, NULL);</w:t>
            </w:r>
          </w:p>
          <w:p w14:paraId="426109BB" w14:textId="77777777" w:rsidR="00CF3E77" w:rsidRDefault="00CF3E77" w:rsidP="00CF3E77">
            <w:pPr>
              <w:pStyle w:val="3-"/>
            </w:pPr>
            <w:r>
              <w:tab/>
            </w:r>
            <w:r>
              <w:tab/>
              <w:t>struct timeval duration;</w:t>
            </w:r>
          </w:p>
          <w:p w14:paraId="1FBF2A18" w14:textId="77777777" w:rsidR="00CF3E77" w:rsidRDefault="00CF3E77" w:rsidP="00CF3E77">
            <w:pPr>
              <w:pStyle w:val="3-"/>
            </w:pPr>
            <w:r>
              <w:tab/>
            </w:r>
            <w:r>
              <w:tab/>
              <w:t>if( end.tv_usec &gt;= begin.tv_usec)</w:t>
            </w:r>
          </w:p>
          <w:p w14:paraId="03BEA86C" w14:textId="77777777" w:rsidR="00CF3E77" w:rsidRDefault="00CF3E77" w:rsidP="00CF3E77">
            <w:pPr>
              <w:pStyle w:val="3-"/>
            </w:pPr>
            <w:r>
              <w:tab/>
            </w:r>
            <w:r>
              <w:tab/>
              <w:t>{</w:t>
            </w:r>
          </w:p>
          <w:p w14:paraId="444FF892" w14:textId="77777777" w:rsidR="00CF3E77" w:rsidRDefault="00CF3E77" w:rsidP="00CF3E77">
            <w:pPr>
              <w:pStyle w:val="3-"/>
            </w:pPr>
            <w:r>
              <w:tab/>
            </w:r>
            <w:r>
              <w:tab/>
            </w:r>
            <w:r>
              <w:tab/>
              <w:t>duration.tv_sec = end.tv_sec - begin.tv_sec;</w:t>
            </w:r>
          </w:p>
          <w:p w14:paraId="4AFFE1DD" w14:textId="77777777" w:rsidR="00CF3E77" w:rsidRDefault="00CF3E77" w:rsidP="00CF3E77">
            <w:pPr>
              <w:pStyle w:val="3-"/>
            </w:pPr>
            <w:r>
              <w:tab/>
            </w:r>
            <w:r>
              <w:tab/>
            </w:r>
            <w:r>
              <w:tab/>
              <w:t>duration.tv_usec = end.tv_usec - begin.tv_usec;</w:t>
            </w:r>
          </w:p>
          <w:p w14:paraId="5588B98B" w14:textId="77777777" w:rsidR="00CF3E77" w:rsidRDefault="00CF3E77" w:rsidP="00CF3E77">
            <w:pPr>
              <w:pStyle w:val="3-"/>
            </w:pPr>
            <w:r>
              <w:tab/>
            </w:r>
            <w:r>
              <w:tab/>
              <w:t>}</w:t>
            </w:r>
          </w:p>
          <w:p w14:paraId="7942F6AA" w14:textId="77777777" w:rsidR="00CF3E77" w:rsidRDefault="00CF3E77" w:rsidP="00CF3E77">
            <w:pPr>
              <w:pStyle w:val="3-"/>
            </w:pPr>
            <w:r>
              <w:tab/>
            </w:r>
            <w:r>
              <w:tab/>
              <w:t>else</w:t>
            </w:r>
          </w:p>
          <w:p w14:paraId="18FDCA8D" w14:textId="77777777" w:rsidR="00CF3E77" w:rsidRDefault="00CF3E77" w:rsidP="00CF3E77">
            <w:pPr>
              <w:pStyle w:val="3-"/>
            </w:pPr>
            <w:r>
              <w:tab/>
            </w:r>
            <w:r>
              <w:tab/>
              <w:t>{</w:t>
            </w:r>
          </w:p>
          <w:p w14:paraId="5B504130" w14:textId="77777777" w:rsidR="00CF3E77" w:rsidRDefault="00CF3E77" w:rsidP="00CF3E77">
            <w:pPr>
              <w:pStyle w:val="3-"/>
            </w:pPr>
            <w:r>
              <w:tab/>
            </w:r>
            <w:r>
              <w:tab/>
            </w:r>
            <w:r>
              <w:tab/>
              <w:t>duration.tv_sec = end.tv_sec - begin.tv_sec - 1;</w:t>
            </w:r>
          </w:p>
          <w:p w14:paraId="30E1B098" w14:textId="77777777" w:rsidR="00CF3E77" w:rsidRDefault="00CF3E77" w:rsidP="00CF3E77">
            <w:pPr>
              <w:pStyle w:val="3-"/>
            </w:pPr>
            <w:r>
              <w:tab/>
            </w:r>
            <w:r>
              <w:tab/>
            </w:r>
            <w:r>
              <w:tab/>
              <w:t>duration.tv_usec = 1000000 - begin.tv_usec + end.tv_usec;</w:t>
            </w:r>
          </w:p>
          <w:p w14:paraId="5D408F1C" w14:textId="77777777" w:rsidR="00CF3E77" w:rsidRDefault="00CF3E77" w:rsidP="00CF3E77">
            <w:pPr>
              <w:pStyle w:val="3-"/>
            </w:pPr>
            <w:r>
              <w:tab/>
            </w:r>
            <w:r>
              <w:tab/>
              <w:t>}</w:t>
            </w:r>
          </w:p>
          <w:p w14:paraId="10BF017D" w14:textId="77777777" w:rsidR="00CF3E77" w:rsidRDefault="00CF3E77" w:rsidP="00CF3E77">
            <w:pPr>
              <w:pStyle w:val="3-"/>
            </w:pPr>
            <w:r>
              <w:tab/>
            </w:r>
            <w:r>
              <w:tab/>
              <w:t>printf("Time = %d.%06d sec\n", duration.tv_sec, duration.tv_usec);</w:t>
            </w:r>
          </w:p>
          <w:p w14:paraId="0AA8C37F" w14:textId="77777777" w:rsidR="00CF3E77" w:rsidRDefault="00CF3E77" w:rsidP="00CF3E77">
            <w:pPr>
              <w:pStyle w:val="3-"/>
            </w:pPr>
            <w:r>
              <w:tab/>
              <w:t>}</w:t>
            </w:r>
          </w:p>
          <w:p w14:paraId="0760A3A0" w14:textId="77777777" w:rsidR="00CF3E77" w:rsidRDefault="00CF3E77" w:rsidP="00CF3E77">
            <w:pPr>
              <w:pStyle w:val="3-"/>
            </w:pPr>
            <w:r>
              <w:tab/>
            </w:r>
          </w:p>
          <w:p w14:paraId="2171E55A" w14:textId="77777777" w:rsidR="00CF3E77" w:rsidRDefault="00CF3E77" w:rsidP="00CF3E77">
            <w:pPr>
              <w:pStyle w:val="3-"/>
              <w:rPr>
                <w:rFonts w:hint="eastAsia"/>
              </w:rPr>
            </w:pPr>
            <w:r>
              <w:rPr>
                <w:rFonts w:hint="eastAsia"/>
              </w:rPr>
              <w:tab/>
              <w:t>//リード／ライトロックの取得と解放を大量に実行して時間を計測</w:t>
            </w:r>
          </w:p>
          <w:p w14:paraId="29787853" w14:textId="77777777" w:rsidR="00CF3E77" w:rsidRDefault="00CF3E77" w:rsidP="00CF3E77">
            <w:pPr>
              <w:pStyle w:val="3-"/>
            </w:pPr>
            <w:r>
              <w:tab/>
              <w:t>{</w:t>
            </w:r>
          </w:p>
          <w:p w14:paraId="0DACDEB3" w14:textId="77777777" w:rsidR="00CF3E77" w:rsidRDefault="00CF3E77" w:rsidP="00CF3E77">
            <w:pPr>
              <w:pStyle w:val="3-"/>
            </w:pPr>
            <w:r>
              <w:tab/>
            </w:r>
            <w:r>
              <w:tab/>
              <w:t>struct timeval begin;</w:t>
            </w:r>
          </w:p>
          <w:p w14:paraId="3BE824A3" w14:textId="77777777" w:rsidR="00CF3E77" w:rsidRDefault="00CF3E77" w:rsidP="00CF3E77">
            <w:pPr>
              <w:pStyle w:val="3-"/>
            </w:pPr>
            <w:r>
              <w:tab/>
            </w:r>
            <w:r>
              <w:tab/>
              <w:t>gettimeofday(&amp;begin, NULL);</w:t>
            </w:r>
          </w:p>
          <w:p w14:paraId="53D2501D" w14:textId="77777777" w:rsidR="00CF3E77" w:rsidRDefault="00CF3E77" w:rsidP="00CF3E77">
            <w:pPr>
              <w:pStyle w:val="3-"/>
            </w:pPr>
            <w:r>
              <w:tab/>
            </w:r>
            <w:r>
              <w:tab/>
              <w:t>static const int TEST_TIMES = 10000000;</w:t>
            </w:r>
          </w:p>
          <w:p w14:paraId="46584CA4" w14:textId="77777777" w:rsidR="00CF3E77" w:rsidRDefault="00CF3E77" w:rsidP="00CF3E77">
            <w:pPr>
              <w:pStyle w:val="3-"/>
            </w:pPr>
            <w:r>
              <w:tab/>
            </w:r>
            <w:r>
              <w:tab/>
              <w:t>for (int i = 0; i &lt; TEST_TIMES; ++i)</w:t>
            </w:r>
          </w:p>
          <w:p w14:paraId="4480FCD4" w14:textId="77777777" w:rsidR="00CF3E77" w:rsidRDefault="00CF3E77" w:rsidP="00CF3E77">
            <w:pPr>
              <w:pStyle w:val="3-"/>
            </w:pPr>
            <w:r>
              <w:tab/>
            </w:r>
            <w:r>
              <w:tab/>
              <w:t>{</w:t>
            </w:r>
          </w:p>
          <w:p w14:paraId="23703546" w14:textId="77777777" w:rsidR="00CF3E77" w:rsidRDefault="00CF3E77" w:rsidP="00CF3E77">
            <w:pPr>
              <w:pStyle w:val="3-"/>
            </w:pPr>
            <w:r>
              <w:tab/>
            </w:r>
            <w:r>
              <w:tab/>
            </w:r>
            <w:r>
              <w:tab/>
              <w:t>pthread_rwlock_wrlock(&amp;s_lock);</w:t>
            </w:r>
          </w:p>
          <w:p w14:paraId="22B87342" w14:textId="77777777" w:rsidR="00CF3E77" w:rsidRDefault="00CF3E77" w:rsidP="00CF3E77">
            <w:pPr>
              <w:pStyle w:val="3-"/>
            </w:pPr>
            <w:r>
              <w:lastRenderedPageBreak/>
              <w:tab/>
            </w:r>
            <w:r>
              <w:tab/>
            </w:r>
            <w:r>
              <w:tab/>
              <w:t>pthread_rwlock_unlock(&amp;s_lock);</w:t>
            </w:r>
          </w:p>
          <w:p w14:paraId="192A60A1" w14:textId="77777777" w:rsidR="00CF3E77" w:rsidRDefault="00CF3E77" w:rsidP="00CF3E77">
            <w:pPr>
              <w:pStyle w:val="3-"/>
            </w:pPr>
            <w:r>
              <w:tab/>
            </w:r>
            <w:r>
              <w:tab/>
              <w:t>}</w:t>
            </w:r>
          </w:p>
          <w:p w14:paraId="09C9B611" w14:textId="77777777" w:rsidR="00CF3E77" w:rsidRDefault="00CF3E77" w:rsidP="00CF3E77">
            <w:pPr>
              <w:pStyle w:val="3-"/>
            </w:pPr>
            <w:r>
              <w:tab/>
            </w:r>
            <w:r>
              <w:tab/>
              <w:t>struct timeval end;</w:t>
            </w:r>
          </w:p>
          <w:p w14:paraId="1A5A58C9" w14:textId="77777777" w:rsidR="00CF3E77" w:rsidRDefault="00CF3E77" w:rsidP="00CF3E77">
            <w:pPr>
              <w:pStyle w:val="3-"/>
            </w:pPr>
            <w:r>
              <w:tab/>
            </w:r>
            <w:r>
              <w:tab/>
              <w:t>gettimeofday(&amp;end, NULL);</w:t>
            </w:r>
          </w:p>
          <w:p w14:paraId="170CC9C0" w14:textId="77777777" w:rsidR="00CF3E77" w:rsidRDefault="00CF3E77" w:rsidP="00CF3E77">
            <w:pPr>
              <w:pStyle w:val="3-"/>
            </w:pPr>
            <w:r>
              <w:tab/>
            </w:r>
            <w:r>
              <w:tab/>
              <w:t>struct timeval duration;</w:t>
            </w:r>
          </w:p>
          <w:p w14:paraId="60A47D1A" w14:textId="77777777" w:rsidR="00CF3E77" w:rsidRDefault="00CF3E77" w:rsidP="00CF3E77">
            <w:pPr>
              <w:pStyle w:val="3-"/>
            </w:pPr>
            <w:r>
              <w:tab/>
            </w:r>
            <w:r>
              <w:tab/>
              <w:t>if( end.tv_usec &gt;= begin.tv_usec)</w:t>
            </w:r>
          </w:p>
          <w:p w14:paraId="21602AAF" w14:textId="77777777" w:rsidR="00CF3E77" w:rsidRDefault="00CF3E77" w:rsidP="00CF3E77">
            <w:pPr>
              <w:pStyle w:val="3-"/>
            </w:pPr>
            <w:r>
              <w:tab/>
            </w:r>
            <w:r>
              <w:tab/>
              <w:t>{</w:t>
            </w:r>
          </w:p>
          <w:p w14:paraId="0152460F" w14:textId="77777777" w:rsidR="00CF3E77" w:rsidRDefault="00CF3E77" w:rsidP="00CF3E77">
            <w:pPr>
              <w:pStyle w:val="3-"/>
            </w:pPr>
            <w:r>
              <w:tab/>
            </w:r>
            <w:r>
              <w:tab/>
            </w:r>
            <w:r>
              <w:tab/>
              <w:t>duration.tv_sec = end.tv_sec - begin.tv_sec;</w:t>
            </w:r>
          </w:p>
          <w:p w14:paraId="4C564FB1" w14:textId="77777777" w:rsidR="00CF3E77" w:rsidRDefault="00CF3E77" w:rsidP="00CF3E77">
            <w:pPr>
              <w:pStyle w:val="3-"/>
            </w:pPr>
            <w:r>
              <w:tab/>
            </w:r>
            <w:r>
              <w:tab/>
            </w:r>
            <w:r>
              <w:tab/>
              <w:t>duration.tv_usec = end.tv_usec - begin.tv_usec;</w:t>
            </w:r>
          </w:p>
          <w:p w14:paraId="263C1384" w14:textId="77777777" w:rsidR="00CF3E77" w:rsidRDefault="00CF3E77" w:rsidP="00CF3E77">
            <w:pPr>
              <w:pStyle w:val="3-"/>
            </w:pPr>
            <w:r>
              <w:tab/>
            </w:r>
            <w:r>
              <w:tab/>
              <w:t>}</w:t>
            </w:r>
          </w:p>
          <w:p w14:paraId="69C58891" w14:textId="77777777" w:rsidR="00CF3E77" w:rsidRDefault="00CF3E77" w:rsidP="00CF3E77">
            <w:pPr>
              <w:pStyle w:val="3-"/>
            </w:pPr>
            <w:r>
              <w:tab/>
            </w:r>
            <w:r>
              <w:tab/>
              <w:t>else</w:t>
            </w:r>
          </w:p>
          <w:p w14:paraId="5A1505CE" w14:textId="77777777" w:rsidR="00CF3E77" w:rsidRDefault="00CF3E77" w:rsidP="00CF3E77">
            <w:pPr>
              <w:pStyle w:val="3-"/>
            </w:pPr>
            <w:r>
              <w:tab/>
            </w:r>
            <w:r>
              <w:tab/>
              <w:t>{</w:t>
            </w:r>
          </w:p>
          <w:p w14:paraId="738C9596" w14:textId="77777777" w:rsidR="00CF3E77" w:rsidRDefault="00CF3E77" w:rsidP="00CF3E77">
            <w:pPr>
              <w:pStyle w:val="3-"/>
            </w:pPr>
            <w:r>
              <w:tab/>
            </w:r>
            <w:r>
              <w:tab/>
            </w:r>
            <w:r>
              <w:tab/>
              <w:t>duration.tv_sec = end.tv_sec - begin.tv_sec - 1;</w:t>
            </w:r>
          </w:p>
          <w:p w14:paraId="73538EF4" w14:textId="77777777" w:rsidR="00CF3E77" w:rsidRDefault="00CF3E77" w:rsidP="00CF3E77">
            <w:pPr>
              <w:pStyle w:val="3-"/>
            </w:pPr>
            <w:r>
              <w:tab/>
            </w:r>
            <w:r>
              <w:tab/>
            </w:r>
            <w:r>
              <w:tab/>
              <w:t>duration.tv_usec = 1000000 - begin.tv_usec + end.tv_usec;</w:t>
            </w:r>
          </w:p>
          <w:p w14:paraId="67A02365" w14:textId="77777777" w:rsidR="00CF3E77" w:rsidRDefault="00CF3E77" w:rsidP="00CF3E77">
            <w:pPr>
              <w:pStyle w:val="3-"/>
            </w:pPr>
            <w:r>
              <w:tab/>
            </w:r>
            <w:r>
              <w:tab/>
              <w:t>}</w:t>
            </w:r>
          </w:p>
          <w:p w14:paraId="057AC42B" w14:textId="77777777" w:rsidR="00CF3E77" w:rsidRDefault="00CF3E77" w:rsidP="00CF3E77">
            <w:pPr>
              <w:pStyle w:val="3-"/>
            </w:pPr>
            <w:r>
              <w:tab/>
            </w:r>
            <w:r>
              <w:tab/>
              <w:t>printf("Read-WriteLock * %d = %d.%06d sec\n", TEST_TIMES, duration.tv_sec, duration.tv_usec);</w:t>
            </w:r>
          </w:p>
          <w:p w14:paraId="51C45D5E" w14:textId="77777777" w:rsidR="00CF3E77" w:rsidRDefault="00CF3E77" w:rsidP="00CF3E77">
            <w:pPr>
              <w:pStyle w:val="3-"/>
            </w:pPr>
            <w:r>
              <w:tab/>
              <w:t>}</w:t>
            </w:r>
          </w:p>
          <w:p w14:paraId="753EBE61" w14:textId="77777777" w:rsidR="00CF3E77" w:rsidRDefault="00CF3E77" w:rsidP="00CF3E77">
            <w:pPr>
              <w:pStyle w:val="3-"/>
            </w:pPr>
            <w:r>
              <w:tab/>
            </w:r>
          </w:p>
          <w:p w14:paraId="031A8A46" w14:textId="77777777" w:rsidR="00CF3E77" w:rsidRDefault="00CF3E77" w:rsidP="00CF3E77">
            <w:pPr>
              <w:pStyle w:val="3-"/>
              <w:rPr>
                <w:rFonts w:hint="eastAsia"/>
              </w:rPr>
            </w:pPr>
            <w:r>
              <w:rPr>
                <w:rFonts w:hint="eastAsia"/>
              </w:rPr>
              <w:tab/>
              <w:t>//リード／ライトロック破棄</w:t>
            </w:r>
          </w:p>
          <w:p w14:paraId="2C375CCC" w14:textId="77777777" w:rsidR="00CF3E77" w:rsidRDefault="00CF3E77" w:rsidP="00CF3E77">
            <w:pPr>
              <w:pStyle w:val="3-"/>
              <w:rPr>
                <w:rFonts w:hint="eastAsia"/>
              </w:rPr>
            </w:pPr>
            <w:r>
              <w:rPr>
                <w:rFonts w:hint="eastAsia"/>
              </w:rPr>
              <w:tab/>
              <w:t>//※PTHREAD_RWLOCK_INITIALIZER で初期化している場合は不要</w:t>
            </w:r>
          </w:p>
          <w:p w14:paraId="62EFCEE2" w14:textId="77777777" w:rsidR="00CF3E77" w:rsidRDefault="00CF3E77" w:rsidP="00CF3E77">
            <w:pPr>
              <w:pStyle w:val="3-"/>
            </w:pPr>
            <w:r>
              <w:tab/>
              <w:t>{</w:t>
            </w:r>
          </w:p>
          <w:p w14:paraId="24E09D9A" w14:textId="77777777" w:rsidR="00CF3E77" w:rsidRDefault="00CF3E77" w:rsidP="00CF3E77">
            <w:pPr>
              <w:pStyle w:val="3-"/>
            </w:pPr>
            <w:r>
              <w:tab/>
              <w:t>//</w:t>
            </w:r>
            <w:r>
              <w:tab/>
              <w:t>pthread_rwlock_destroy(&amp;s_lock);</w:t>
            </w:r>
          </w:p>
          <w:p w14:paraId="580AED31" w14:textId="77777777" w:rsidR="00CF3E77" w:rsidRDefault="00CF3E77" w:rsidP="00CF3E77">
            <w:pPr>
              <w:pStyle w:val="3-"/>
            </w:pPr>
            <w:r>
              <w:tab/>
              <w:t>}</w:t>
            </w:r>
          </w:p>
          <w:p w14:paraId="363A5F3F" w14:textId="77777777" w:rsidR="00CF3E77" w:rsidRDefault="00CF3E77" w:rsidP="00CF3E77">
            <w:pPr>
              <w:pStyle w:val="3-"/>
            </w:pPr>
            <w:r>
              <w:tab/>
            </w:r>
          </w:p>
          <w:p w14:paraId="7864C3AF" w14:textId="77777777" w:rsidR="00CF3E77" w:rsidRDefault="00CF3E77" w:rsidP="00CF3E77">
            <w:pPr>
              <w:pStyle w:val="3-"/>
            </w:pPr>
            <w:r>
              <w:tab/>
              <w:t>return EXIT_SUCCESS;</w:t>
            </w:r>
          </w:p>
          <w:p w14:paraId="46428114" w14:textId="02A7FCD1" w:rsidR="0036070F" w:rsidRPr="00DE3BF2" w:rsidRDefault="00CF3E77" w:rsidP="00CF3E77">
            <w:pPr>
              <w:pStyle w:val="3-"/>
              <w:rPr>
                <w:rFonts w:hint="eastAsia"/>
              </w:rPr>
            </w:pPr>
            <w:r>
              <w:t>}</w:t>
            </w:r>
          </w:p>
        </w:tc>
      </w:tr>
    </w:tbl>
    <w:p w14:paraId="4D09D525" w14:textId="77777777" w:rsidR="0036070F" w:rsidRPr="00DE3BF2" w:rsidRDefault="0036070F" w:rsidP="0036070F">
      <w:pPr>
        <w:pStyle w:val="aa"/>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6070F" w14:paraId="54284A73" w14:textId="77777777" w:rsidTr="000A1665">
        <w:tc>
          <w:tcPr>
            <w:tcW w:w="8494" w:type="dxa"/>
          </w:tcPr>
          <w:p w14:paraId="3A15A656" w14:textId="77777777" w:rsidR="00CF3E77" w:rsidRDefault="00CF3E77" w:rsidP="00CF3E77">
            <w:pPr>
              <w:pStyle w:val="3-"/>
            </w:pPr>
            <w:r>
              <w:t>$ ./sync</w:t>
            </w:r>
          </w:p>
          <w:p w14:paraId="6B9AF460" w14:textId="77777777" w:rsidR="00CF3E77" w:rsidRPr="00CF3E77" w:rsidRDefault="00CF3E77" w:rsidP="00CF3E77">
            <w:pPr>
              <w:pStyle w:val="3-"/>
              <w:rPr>
                <w:rFonts w:hint="eastAsia"/>
                <w:color w:val="auto"/>
              </w:rPr>
            </w:pPr>
            <w:r w:rsidRPr="00CF3E77">
              <w:rPr>
                <w:rFonts w:hint="eastAsia"/>
                <w:color w:val="auto"/>
              </w:rPr>
              <w:t>- begin:(R)次郎 -</w:t>
            </w:r>
          </w:p>
          <w:p w14:paraId="329DFD7D" w14:textId="77777777" w:rsidR="00CF3E77" w:rsidRPr="00CF3E77" w:rsidRDefault="00CF3E77" w:rsidP="00CF3E77">
            <w:pPr>
              <w:pStyle w:val="3-"/>
              <w:rPr>
                <w:rFonts w:hint="eastAsia"/>
                <w:color w:val="auto"/>
              </w:rPr>
            </w:pPr>
            <w:r w:rsidRPr="00CF3E77">
              <w:rPr>
                <w:rFonts w:hint="eastAsia"/>
                <w:color w:val="auto"/>
              </w:rPr>
              <w:t>(R)次郎: [BEFORE] commonData=0, tlsData=0</w:t>
            </w:r>
          </w:p>
          <w:p w14:paraId="72126C90" w14:textId="77777777" w:rsidR="00CF3E77" w:rsidRPr="00CF3E77" w:rsidRDefault="00CF3E77" w:rsidP="00CF3E77">
            <w:pPr>
              <w:pStyle w:val="3-"/>
              <w:rPr>
                <w:rFonts w:hint="eastAsia"/>
                <w:color w:val="auto"/>
              </w:rPr>
            </w:pPr>
            <w:r w:rsidRPr="00CF3E77">
              <w:rPr>
                <w:rFonts w:hint="eastAsia"/>
                <w:color w:val="auto"/>
              </w:rPr>
              <w:t>- begin:(R)三郎 -</w:t>
            </w:r>
          </w:p>
          <w:p w14:paraId="47DBCD71" w14:textId="77777777" w:rsidR="00CF3E77" w:rsidRPr="00CF3E77" w:rsidRDefault="00CF3E77" w:rsidP="00CF3E77">
            <w:pPr>
              <w:pStyle w:val="3-"/>
              <w:rPr>
                <w:rFonts w:hint="eastAsia"/>
                <w:color w:val="auto"/>
              </w:rPr>
            </w:pPr>
            <w:r w:rsidRPr="00CF3E77">
              <w:rPr>
                <w:rFonts w:hint="eastAsia"/>
                <w:color w:val="auto"/>
              </w:rPr>
              <w:t>(R)三郎: [BEFORE] commonData=0, tlsData=0</w:t>
            </w:r>
          </w:p>
          <w:p w14:paraId="56654F13" w14:textId="77777777" w:rsidR="00CF3E77" w:rsidRPr="00CF3E77" w:rsidRDefault="00CF3E77" w:rsidP="00CF3E77">
            <w:pPr>
              <w:pStyle w:val="3-"/>
              <w:rPr>
                <w:rFonts w:hint="eastAsia"/>
                <w:color w:val="auto"/>
              </w:rPr>
            </w:pPr>
            <w:r w:rsidRPr="00CF3E77">
              <w:rPr>
                <w:rFonts w:hint="eastAsia"/>
                <w:color w:val="auto"/>
              </w:rPr>
              <w:t>- begin:(W)竹子 -</w:t>
            </w:r>
          </w:p>
          <w:p w14:paraId="079782BE" w14:textId="77777777" w:rsidR="00CF3E77" w:rsidRPr="00CF3E77" w:rsidRDefault="00CF3E77" w:rsidP="00CF3E77">
            <w:pPr>
              <w:pStyle w:val="3-"/>
              <w:rPr>
                <w:rFonts w:hint="eastAsia"/>
                <w:color w:val="auto"/>
              </w:rPr>
            </w:pPr>
            <w:r w:rsidRPr="00CF3E77">
              <w:rPr>
                <w:rFonts w:hint="eastAsia"/>
                <w:color w:val="auto"/>
              </w:rPr>
              <w:t>- begin:(W)松子 -</w:t>
            </w:r>
          </w:p>
          <w:p w14:paraId="5A7F69A5" w14:textId="77777777" w:rsidR="00CF3E77" w:rsidRPr="00CF3E77" w:rsidRDefault="00CF3E77" w:rsidP="00CF3E77">
            <w:pPr>
              <w:pStyle w:val="3-"/>
              <w:rPr>
                <w:rFonts w:hint="eastAsia"/>
                <w:color w:val="auto"/>
              </w:rPr>
            </w:pPr>
            <w:r w:rsidRPr="00CF3E77">
              <w:rPr>
                <w:rFonts w:hint="eastAsia"/>
                <w:color w:val="auto"/>
              </w:rPr>
              <w:t>- begin:(R)太郎 -</w:t>
            </w:r>
          </w:p>
          <w:p w14:paraId="6504C8BD" w14:textId="77777777" w:rsidR="00CF3E77" w:rsidRPr="00CF3E77" w:rsidRDefault="00CF3E77" w:rsidP="00CF3E77">
            <w:pPr>
              <w:pStyle w:val="3-"/>
              <w:rPr>
                <w:rFonts w:hint="eastAsia"/>
                <w:color w:val="auto"/>
              </w:rPr>
            </w:pPr>
            <w:r w:rsidRPr="00CF3E77">
              <w:rPr>
                <w:rFonts w:hint="eastAsia"/>
                <w:color w:val="auto"/>
              </w:rPr>
              <w:t>(R)太郎: [BEFORE] commonData=0, tlsData=0</w:t>
            </w:r>
          </w:p>
          <w:p w14:paraId="0395E6C9" w14:textId="77777777" w:rsidR="00CF3E77" w:rsidRPr="00CF3E77" w:rsidRDefault="00CF3E77" w:rsidP="00CF3E77">
            <w:pPr>
              <w:pStyle w:val="3-"/>
              <w:rPr>
                <w:rFonts w:hint="eastAsia"/>
                <w:color w:val="auto"/>
              </w:rPr>
            </w:pPr>
            <w:r w:rsidRPr="00CF3E77">
              <w:rPr>
                <w:rFonts w:hint="eastAsia"/>
                <w:color w:val="auto"/>
              </w:rPr>
              <w:t>- begin:(W)梅子 -</w:t>
            </w:r>
          </w:p>
          <w:p w14:paraId="28C3649E" w14:textId="77777777" w:rsidR="00CF3E77" w:rsidRPr="00CF3E77" w:rsidRDefault="00CF3E77" w:rsidP="00CF3E77">
            <w:pPr>
              <w:pStyle w:val="3-"/>
              <w:rPr>
                <w:rFonts w:hint="eastAsia"/>
                <w:color w:val="auto"/>
              </w:rPr>
            </w:pPr>
            <w:r w:rsidRPr="00CF3E77">
              <w:rPr>
                <w:rFonts w:hint="eastAsia"/>
                <w:color w:val="auto"/>
              </w:rPr>
              <w:t>(R)太郎: [AFTER]  commonData=0, tlsData=0</w:t>
            </w:r>
          </w:p>
          <w:p w14:paraId="6AF7D2B1" w14:textId="77777777" w:rsidR="00CF3E77" w:rsidRPr="00CF3E77" w:rsidRDefault="00CF3E77" w:rsidP="00CF3E77">
            <w:pPr>
              <w:pStyle w:val="3-"/>
              <w:rPr>
                <w:rFonts w:hint="eastAsia"/>
                <w:color w:val="auto"/>
              </w:rPr>
            </w:pPr>
            <w:r w:rsidRPr="00CF3E77">
              <w:rPr>
                <w:rFonts w:hint="eastAsia"/>
                <w:color w:val="auto"/>
              </w:rPr>
              <w:t>(R)太郎: [BEFORE] commonData=0, tlsData=0</w:t>
            </w:r>
          </w:p>
          <w:p w14:paraId="405AD393" w14:textId="77777777" w:rsidR="00CF3E77" w:rsidRPr="00CF3E77" w:rsidRDefault="00CF3E77" w:rsidP="00CF3E77">
            <w:pPr>
              <w:pStyle w:val="3-"/>
              <w:rPr>
                <w:rFonts w:hint="eastAsia"/>
                <w:color w:val="auto"/>
              </w:rPr>
            </w:pPr>
            <w:r w:rsidRPr="00CF3E77">
              <w:rPr>
                <w:rFonts w:hint="eastAsia"/>
                <w:color w:val="auto"/>
              </w:rPr>
              <w:t>(R)次郎: [AFTER]  commonData=0, tlsData=0</w:t>
            </w:r>
          </w:p>
          <w:p w14:paraId="7773913B" w14:textId="77777777" w:rsidR="00CF3E77" w:rsidRPr="00CF3E77" w:rsidRDefault="00CF3E77" w:rsidP="00CF3E77">
            <w:pPr>
              <w:pStyle w:val="3-"/>
              <w:rPr>
                <w:rFonts w:hint="eastAsia"/>
                <w:color w:val="auto"/>
              </w:rPr>
            </w:pPr>
            <w:r w:rsidRPr="00CF3E77">
              <w:rPr>
                <w:rFonts w:hint="eastAsia"/>
                <w:color w:val="auto"/>
              </w:rPr>
              <w:t>(R)次郎: [BEFORE] commonData=0, tlsData=0</w:t>
            </w:r>
          </w:p>
          <w:p w14:paraId="279774AE" w14:textId="77777777" w:rsidR="00CF3E77" w:rsidRPr="00CF3E77" w:rsidRDefault="00CF3E77" w:rsidP="00CF3E77">
            <w:pPr>
              <w:pStyle w:val="3-"/>
              <w:rPr>
                <w:rFonts w:hint="eastAsia"/>
                <w:color w:val="auto"/>
              </w:rPr>
            </w:pPr>
            <w:r w:rsidRPr="00CF3E77">
              <w:rPr>
                <w:rFonts w:hint="eastAsia"/>
                <w:color w:val="auto"/>
              </w:rPr>
              <w:t>(R)三郎: [AFTER]  commonData=0, tlsData=0</w:t>
            </w:r>
          </w:p>
          <w:p w14:paraId="7863EE94" w14:textId="77777777" w:rsidR="00CF3E77" w:rsidRPr="00CF3E77" w:rsidRDefault="00CF3E77" w:rsidP="00CF3E77">
            <w:pPr>
              <w:pStyle w:val="3-"/>
              <w:rPr>
                <w:rFonts w:hint="eastAsia"/>
                <w:color w:val="auto"/>
              </w:rPr>
            </w:pPr>
            <w:r w:rsidRPr="00CF3E77">
              <w:rPr>
                <w:rFonts w:hint="eastAsia"/>
                <w:color w:val="auto"/>
              </w:rPr>
              <w:t>(R)三郎: [BEFORE] commonData=0, tlsData=0</w:t>
            </w:r>
          </w:p>
          <w:p w14:paraId="2CC4ACE3" w14:textId="77777777" w:rsidR="00CF3E77" w:rsidRPr="00CF3E77" w:rsidRDefault="00CF3E77" w:rsidP="00CF3E77">
            <w:pPr>
              <w:pStyle w:val="3-"/>
              <w:rPr>
                <w:rFonts w:hint="eastAsia"/>
                <w:color w:val="auto"/>
              </w:rPr>
            </w:pPr>
            <w:r w:rsidRPr="00CF3E77">
              <w:rPr>
                <w:rFonts w:hint="eastAsia"/>
                <w:color w:val="auto"/>
              </w:rPr>
              <w:t>(R)次郎: [AFTER]  commonData=0, tlsData=0</w:t>
            </w:r>
          </w:p>
          <w:p w14:paraId="10294387" w14:textId="77777777" w:rsidR="00CF3E77" w:rsidRPr="00CF3E77" w:rsidRDefault="00CF3E77" w:rsidP="00CF3E77">
            <w:pPr>
              <w:pStyle w:val="3-"/>
              <w:rPr>
                <w:rFonts w:hint="eastAsia"/>
                <w:color w:val="auto"/>
              </w:rPr>
            </w:pPr>
            <w:r w:rsidRPr="00CF3E77">
              <w:rPr>
                <w:rFonts w:hint="eastAsia"/>
                <w:color w:val="auto"/>
              </w:rPr>
              <w:t>(R)次郎: [BEFORE] commonData=0, tlsData=0</w:t>
            </w:r>
          </w:p>
          <w:p w14:paraId="1A105B53" w14:textId="77777777" w:rsidR="00CF3E77" w:rsidRPr="00CF3E77" w:rsidRDefault="00CF3E77" w:rsidP="00CF3E77">
            <w:pPr>
              <w:pStyle w:val="3-"/>
              <w:rPr>
                <w:rFonts w:hint="eastAsia"/>
                <w:color w:val="auto"/>
              </w:rPr>
            </w:pPr>
            <w:r w:rsidRPr="00CF3E77">
              <w:rPr>
                <w:rFonts w:hint="eastAsia"/>
                <w:color w:val="auto"/>
              </w:rPr>
              <w:t>(R)太郎: [AFTER]  commonData=0, tlsData=0</w:t>
            </w:r>
          </w:p>
          <w:p w14:paraId="008C4B5C" w14:textId="77777777" w:rsidR="00CF3E77" w:rsidRPr="00CF3E77" w:rsidRDefault="00CF3E77" w:rsidP="00CF3E77">
            <w:pPr>
              <w:pStyle w:val="3-"/>
              <w:rPr>
                <w:rFonts w:hint="eastAsia"/>
                <w:color w:val="auto"/>
              </w:rPr>
            </w:pPr>
            <w:r w:rsidRPr="00CF3E77">
              <w:rPr>
                <w:rFonts w:hint="eastAsia"/>
                <w:color w:val="auto"/>
              </w:rPr>
              <w:t>(R)太郎: [BEFORE] commonData=0, tlsData=0</w:t>
            </w:r>
          </w:p>
          <w:p w14:paraId="2133B17C" w14:textId="77777777" w:rsidR="00CF3E77" w:rsidRPr="00CF3E77" w:rsidRDefault="00CF3E77" w:rsidP="00CF3E77">
            <w:pPr>
              <w:pStyle w:val="3-"/>
              <w:rPr>
                <w:rFonts w:hint="eastAsia"/>
                <w:color w:val="auto"/>
              </w:rPr>
            </w:pPr>
            <w:r w:rsidRPr="00CF3E77">
              <w:rPr>
                <w:rFonts w:hint="eastAsia"/>
                <w:color w:val="auto"/>
              </w:rPr>
              <w:t>(R)三郎: [AFTER]  commonData=0, tlsData=0</w:t>
            </w:r>
          </w:p>
          <w:p w14:paraId="572CAA34" w14:textId="77777777" w:rsidR="00CF3E77" w:rsidRPr="00CF3E77" w:rsidRDefault="00CF3E77" w:rsidP="00CF3E77">
            <w:pPr>
              <w:pStyle w:val="3-"/>
              <w:rPr>
                <w:rFonts w:hint="eastAsia"/>
                <w:color w:val="auto"/>
              </w:rPr>
            </w:pPr>
            <w:r w:rsidRPr="00CF3E77">
              <w:rPr>
                <w:rFonts w:hint="eastAsia"/>
                <w:color w:val="auto"/>
              </w:rPr>
              <w:t>(R)三郎: [BEFORE] commonData=0, tlsData=0</w:t>
            </w:r>
          </w:p>
          <w:p w14:paraId="678A6F28" w14:textId="77777777" w:rsidR="00CF3E77" w:rsidRPr="00CF3E77" w:rsidRDefault="00CF3E77" w:rsidP="00CF3E77">
            <w:pPr>
              <w:pStyle w:val="3-"/>
              <w:rPr>
                <w:rFonts w:hint="eastAsia"/>
                <w:color w:val="auto"/>
              </w:rPr>
            </w:pPr>
            <w:r w:rsidRPr="00CF3E77">
              <w:rPr>
                <w:rFonts w:hint="eastAsia"/>
                <w:color w:val="auto"/>
              </w:rPr>
              <w:t>(R)三郎: [AFTER]  commonData=0, tlsData=0</w:t>
            </w:r>
          </w:p>
          <w:p w14:paraId="44D74705" w14:textId="77777777" w:rsidR="00CF3E77" w:rsidRPr="00CF3E77" w:rsidRDefault="00CF3E77" w:rsidP="00CF3E77">
            <w:pPr>
              <w:pStyle w:val="3-"/>
              <w:rPr>
                <w:rFonts w:hint="eastAsia"/>
                <w:color w:val="auto"/>
              </w:rPr>
            </w:pPr>
            <w:r w:rsidRPr="00CF3E77">
              <w:rPr>
                <w:rFonts w:hint="eastAsia"/>
                <w:color w:val="auto"/>
              </w:rPr>
              <w:t>- end:(R)三郎 -</w:t>
            </w:r>
          </w:p>
          <w:p w14:paraId="11CC5D77" w14:textId="77777777" w:rsidR="00CF3E77" w:rsidRPr="00CF3E77" w:rsidRDefault="00CF3E77" w:rsidP="00CF3E77">
            <w:pPr>
              <w:pStyle w:val="3-"/>
              <w:rPr>
                <w:rFonts w:hint="eastAsia"/>
                <w:color w:val="auto"/>
              </w:rPr>
            </w:pPr>
            <w:r w:rsidRPr="00CF3E77">
              <w:rPr>
                <w:rFonts w:hint="eastAsia"/>
                <w:color w:val="auto"/>
              </w:rPr>
              <w:t>(R)次郎: [AFTER]  commonData=0, tlsData=0</w:t>
            </w:r>
          </w:p>
          <w:p w14:paraId="682A5F1E" w14:textId="77777777" w:rsidR="00CF3E77" w:rsidRPr="00CF3E77" w:rsidRDefault="00CF3E77" w:rsidP="00CF3E77">
            <w:pPr>
              <w:pStyle w:val="3-"/>
              <w:rPr>
                <w:rFonts w:hint="eastAsia"/>
                <w:color w:val="auto"/>
              </w:rPr>
            </w:pPr>
            <w:r w:rsidRPr="00CF3E77">
              <w:rPr>
                <w:rFonts w:hint="eastAsia"/>
                <w:color w:val="auto"/>
              </w:rPr>
              <w:t>- end:(R)次郎 -</w:t>
            </w:r>
          </w:p>
          <w:p w14:paraId="3C8FE747" w14:textId="77777777" w:rsidR="00CF3E77" w:rsidRPr="00CF3E77" w:rsidRDefault="00CF3E77" w:rsidP="00CF3E77">
            <w:pPr>
              <w:pStyle w:val="3-"/>
              <w:rPr>
                <w:rFonts w:hint="eastAsia"/>
                <w:color w:val="auto"/>
              </w:rPr>
            </w:pPr>
            <w:r w:rsidRPr="00CF3E77">
              <w:rPr>
                <w:rFonts w:hint="eastAsia"/>
                <w:color w:val="auto"/>
              </w:rPr>
              <w:t>(R)太郎: [AFTER]  commonData=0, tlsData=0</w:t>
            </w:r>
          </w:p>
          <w:p w14:paraId="77A85F6A" w14:textId="77777777" w:rsidR="00CF3E77" w:rsidRPr="00CF3E77" w:rsidRDefault="00CF3E77" w:rsidP="00CF3E77">
            <w:pPr>
              <w:pStyle w:val="3-"/>
              <w:rPr>
                <w:rFonts w:hint="eastAsia"/>
                <w:color w:val="auto"/>
              </w:rPr>
            </w:pPr>
            <w:r w:rsidRPr="00CF3E77">
              <w:rPr>
                <w:rFonts w:hint="eastAsia"/>
                <w:color w:val="auto"/>
              </w:rPr>
              <w:t>(W)竹子: [BEFORE] commonData=0, tlsData=0</w:t>
            </w:r>
          </w:p>
          <w:p w14:paraId="1161506F" w14:textId="77777777" w:rsidR="00CF3E77" w:rsidRPr="00CF3E77" w:rsidRDefault="00CF3E77" w:rsidP="00CF3E77">
            <w:pPr>
              <w:pStyle w:val="3-"/>
              <w:rPr>
                <w:rFonts w:hint="eastAsia"/>
                <w:color w:val="auto"/>
              </w:rPr>
            </w:pPr>
            <w:r w:rsidRPr="00CF3E77">
              <w:rPr>
                <w:rFonts w:hint="eastAsia"/>
                <w:color w:val="auto"/>
              </w:rPr>
              <w:t>- end:(R)太郎 -</w:t>
            </w:r>
          </w:p>
          <w:p w14:paraId="5D576D97" w14:textId="77777777" w:rsidR="00CF3E77" w:rsidRPr="00CF3E77" w:rsidRDefault="00CF3E77" w:rsidP="00CF3E77">
            <w:pPr>
              <w:pStyle w:val="3-"/>
              <w:rPr>
                <w:rFonts w:hint="eastAsia"/>
                <w:color w:val="auto"/>
              </w:rPr>
            </w:pPr>
            <w:r w:rsidRPr="00CF3E77">
              <w:rPr>
                <w:rFonts w:hint="eastAsia"/>
                <w:color w:val="auto"/>
              </w:rPr>
              <w:t>(W)竹子: [AFTER]  commonData=1, tlsData=1</w:t>
            </w:r>
          </w:p>
          <w:p w14:paraId="7E142DB1" w14:textId="77777777" w:rsidR="00CF3E77" w:rsidRPr="00CF3E77" w:rsidRDefault="00CF3E77" w:rsidP="00CF3E77">
            <w:pPr>
              <w:pStyle w:val="3-"/>
              <w:rPr>
                <w:rFonts w:hint="eastAsia"/>
                <w:color w:val="auto"/>
              </w:rPr>
            </w:pPr>
            <w:r w:rsidRPr="00CF3E77">
              <w:rPr>
                <w:rFonts w:hint="eastAsia"/>
                <w:color w:val="auto"/>
              </w:rPr>
              <w:t>(W)松子: [BEFORE] commonData=1, tlsData=0</w:t>
            </w:r>
          </w:p>
          <w:p w14:paraId="6729D875" w14:textId="77777777" w:rsidR="00CF3E77" w:rsidRPr="00CF3E77" w:rsidRDefault="00CF3E77" w:rsidP="00CF3E77">
            <w:pPr>
              <w:pStyle w:val="3-"/>
              <w:rPr>
                <w:rFonts w:hint="eastAsia"/>
                <w:color w:val="auto"/>
              </w:rPr>
            </w:pPr>
            <w:r w:rsidRPr="00CF3E77">
              <w:rPr>
                <w:rFonts w:hint="eastAsia"/>
                <w:color w:val="auto"/>
              </w:rPr>
              <w:t>(W)松子: [AFTER]  commonData=2, tlsData=1</w:t>
            </w:r>
          </w:p>
          <w:p w14:paraId="4B61F5C4" w14:textId="77777777" w:rsidR="00CF3E77" w:rsidRPr="00CF3E77" w:rsidRDefault="00CF3E77" w:rsidP="00CF3E77">
            <w:pPr>
              <w:pStyle w:val="3-"/>
              <w:rPr>
                <w:rFonts w:hint="eastAsia"/>
                <w:color w:val="auto"/>
              </w:rPr>
            </w:pPr>
            <w:r w:rsidRPr="00CF3E77">
              <w:rPr>
                <w:rFonts w:hint="eastAsia"/>
                <w:color w:val="auto"/>
              </w:rPr>
              <w:t>(W)梅子: [BEFORE] commonData=2, tlsData=0</w:t>
            </w:r>
          </w:p>
          <w:p w14:paraId="081E4450" w14:textId="77777777" w:rsidR="00CF3E77" w:rsidRPr="00CF3E77" w:rsidRDefault="00CF3E77" w:rsidP="00CF3E77">
            <w:pPr>
              <w:pStyle w:val="3-"/>
              <w:rPr>
                <w:rFonts w:hint="eastAsia"/>
                <w:color w:val="auto"/>
              </w:rPr>
            </w:pPr>
            <w:r w:rsidRPr="00CF3E77">
              <w:rPr>
                <w:rFonts w:hint="eastAsia"/>
                <w:color w:val="auto"/>
              </w:rPr>
              <w:t>(W)梅子: [AFTER]  commonData=3, tlsData=1</w:t>
            </w:r>
          </w:p>
          <w:p w14:paraId="0C2F57F4" w14:textId="77777777" w:rsidR="00CF3E77" w:rsidRPr="00CF3E77" w:rsidRDefault="00CF3E77" w:rsidP="00CF3E77">
            <w:pPr>
              <w:pStyle w:val="3-"/>
              <w:rPr>
                <w:rFonts w:hint="eastAsia"/>
                <w:color w:val="auto"/>
              </w:rPr>
            </w:pPr>
            <w:r w:rsidRPr="00CF3E77">
              <w:rPr>
                <w:rFonts w:hint="eastAsia"/>
                <w:color w:val="auto"/>
              </w:rPr>
              <w:t>(W)竹子: [BEFORE] commonData=3, tlsData=1</w:t>
            </w:r>
          </w:p>
          <w:p w14:paraId="0F4DE989" w14:textId="77777777" w:rsidR="00CF3E77" w:rsidRPr="00CF3E77" w:rsidRDefault="00CF3E77" w:rsidP="00CF3E77">
            <w:pPr>
              <w:pStyle w:val="3-"/>
              <w:rPr>
                <w:rFonts w:hint="eastAsia"/>
                <w:color w:val="auto"/>
              </w:rPr>
            </w:pPr>
            <w:r w:rsidRPr="00CF3E77">
              <w:rPr>
                <w:rFonts w:hint="eastAsia"/>
                <w:color w:val="auto"/>
              </w:rPr>
              <w:t>(W)竹子: [AFTER]  commonData=4, tlsData=2</w:t>
            </w:r>
          </w:p>
          <w:p w14:paraId="3B04E198" w14:textId="77777777" w:rsidR="00CF3E77" w:rsidRPr="00CF3E77" w:rsidRDefault="00CF3E77" w:rsidP="00CF3E77">
            <w:pPr>
              <w:pStyle w:val="3-"/>
              <w:rPr>
                <w:rFonts w:hint="eastAsia"/>
                <w:color w:val="auto"/>
              </w:rPr>
            </w:pPr>
            <w:r w:rsidRPr="00CF3E77">
              <w:rPr>
                <w:rFonts w:hint="eastAsia"/>
                <w:color w:val="auto"/>
              </w:rPr>
              <w:t>(W)松子: [BEFORE] commonData=4, tlsData=1</w:t>
            </w:r>
          </w:p>
          <w:p w14:paraId="454F603B" w14:textId="77777777" w:rsidR="00CF3E77" w:rsidRPr="00CF3E77" w:rsidRDefault="00CF3E77" w:rsidP="00CF3E77">
            <w:pPr>
              <w:pStyle w:val="3-"/>
              <w:rPr>
                <w:rFonts w:hint="eastAsia"/>
                <w:color w:val="auto"/>
              </w:rPr>
            </w:pPr>
            <w:r w:rsidRPr="00CF3E77">
              <w:rPr>
                <w:rFonts w:hint="eastAsia"/>
                <w:color w:val="auto"/>
              </w:rPr>
              <w:lastRenderedPageBreak/>
              <w:t>(W)松子: [AFTER]  commonData=5, tlsData=2</w:t>
            </w:r>
          </w:p>
          <w:p w14:paraId="112B9360" w14:textId="77777777" w:rsidR="00CF3E77" w:rsidRPr="00CF3E77" w:rsidRDefault="00CF3E77" w:rsidP="00CF3E77">
            <w:pPr>
              <w:pStyle w:val="3-"/>
              <w:rPr>
                <w:rFonts w:hint="eastAsia"/>
                <w:color w:val="auto"/>
              </w:rPr>
            </w:pPr>
            <w:r w:rsidRPr="00CF3E77">
              <w:rPr>
                <w:rFonts w:hint="eastAsia"/>
                <w:color w:val="auto"/>
              </w:rPr>
              <w:t>(W)梅子: [BEFORE] commonData=5, tlsData=1</w:t>
            </w:r>
          </w:p>
          <w:p w14:paraId="4FC1787B" w14:textId="77777777" w:rsidR="00CF3E77" w:rsidRPr="00CF3E77" w:rsidRDefault="00CF3E77" w:rsidP="00CF3E77">
            <w:pPr>
              <w:pStyle w:val="3-"/>
              <w:rPr>
                <w:rFonts w:hint="eastAsia"/>
                <w:color w:val="auto"/>
              </w:rPr>
            </w:pPr>
            <w:r w:rsidRPr="00CF3E77">
              <w:rPr>
                <w:rFonts w:hint="eastAsia"/>
                <w:color w:val="auto"/>
              </w:rPr>
              <w:t>(W)梅子: [AFTER]  commonData=6, tlsData=2</w:t>
            </w:r>
          </w:p>
          <w:p w14:paraId="4C37DFC6" w14:textId="77777777" w:rsidR="00CF3E77" w:rsidRPr="00CF3E77" w:rsidRDefault="00CF3E77" w:rsidP="00CF3E77">
            <w:pPr>
              <w:pStyle w:val="3-"/>
              <w:rPr>
                <w:rFonts w:hint="eastAsia"/>
                <w:color w:val="auto"/>
              </w:rPr>
            </w:pPr>
            <w:r w:rsidRPr="00CF3E77">
              <w:rPr>
                <w:rFonts w:hint="eastAsia"/>
                <w:color w:val="auto"/>
              </w:rPr>
              <w:t>(W)竹子: [BEFORE] commonData=6, tlsData=2</w:t>
            </w:r>
          </w:p>
          <w:p w14:paraId="169087A6" w14:textId="77777777" w:rsidR="00CF3E77" w:rsidRPr="00CF3E77" w:rsidRDefault="00CF3E77" w:rsidP="00CF3E77">
            <w:pPr>
              <w:pStyle w:val="3-"/>
              <w:rPr>
                <w:rFonts w:hint="eastAsia"/>
                <w:color w:val="auto"/>
              </w:rPr>
            </w:pPr>
            <w:r w:rsidRPr="00CF3E77">
              <w:rPr>
                <w:rFonts w:hint="eastAsia"/>
                <w:color w:val="auto"/>
              </w:rPr>
              <w:t>(W)竹子: [AFTER]  commonData=7, tlsData=3</w:t>
            </w:r>
          </w:p>
          <w:p w14:paraId="41B0A12E" w14:textId="77777777" w:rsidR="00CF3E77" w:rsidRPr="00CF3E77" w:rsidRDefault="00CF3E77" w:rsidP="00CF3E77">
            <w:pPr>
              <w:pStyle w:val="3-"/>
              <w:rPr>
                <w:rFonts w:hint="eastAsia"/>
                <w:color w:val="auto"/>
              </w:rPr>
            </w:pPr>
            <w:r w:rsidRPr="00CF3E77">
              <w:rPr>
                <w:rFonts w:hint="eastAsia"/>
                <w:color w:val="auto"/>
              </w:rPr>
              <w:t>(W)松子: [BEFORE] commonData=7, tlsData=2</w:t>
            </w:r>
          </w:p>
          <w:p w14:paraId="30242C31" w14:textId="77777777" w:rsidR="00CF3E77" w:rsidRPr="00CF3E77" w:rsidRDefault="00CF3E77" w:rsidP="00CF3E77">
            <w:pPr>
              <w:pStyle w:val="3-"/>
              <w:rPr>
                <w:rFonts w:hint="eastAsia"/>
                <w:color w:val="auto"/>
              </w:rPr>
            </w:pPr>
            <w:r w:rsidRPr="00CF3E77">
              <w:rPr>
                <w:rFonts w:hint="eastAsia"/>
                <w:color w:val="auto"/>
              </w:rPr>
              <w:t>- end:(W)竹子 -</w:t>
            </w:r>
          </w:p>
          <w:p w14:paraId="76C01C67" w14:textId="77777777" w:rsidR="00CF3E77" w:rsidRPr="00CF3E77" w:rsidRDefault="00CF3E77" w:rsidP="00CF3E77">
            <w:pPr>
              <w:pStyle w:val="3-"/>
              <w:rPr>
                <w:rFonts w:hint="eastAsia"/>
                <w:color w:val="auto"/>
              </w:rPr>
            </w:pPr>
            <w:r w:rsidRPr="00CF3E77">
              <w:rPr>
                <w:rFonts w:hint="eastAsia"/>
                <w:color w:val="auto"/>
              </w:rPr>
              <w:t>(W)松子: [AFTER]  commonData=8, tlsData=3</w:t>
            </w:r>
          </w:p>
          <w:p w14:paraId="430E9BFF" w14:textId="77777777" w:rsidR="00CF3E77" w:rsidRPr="00CF3E77" w:rsidRDefault="00CF3E77" w:rsidP="00CF3E77">
            <w:pPr>
              <w:pStyle w:val="3-"/>
              <w:rPr>
                <w:rFonts w:hint="eastAsia"/>
                <w:color w:val="auto"/>
              </w:rPr>
            </w:pPr>
            <w:r w:rsidRPr="00CF3E77">
              <w:rPr>
                <w:rFonts w:hint="eastAsia"/>
                <w:color w:val="auto"/>
              </w:rPr>
              <w:t>(W)梅子: [BEFORE] commonData=8, tlsData=2</w:t>
            </w:r>
          </w:p>
          <w:p w14:paraId="228353CA" w14:textId="77777777" w:rsidR="00CF3E77" w:rsidRPr="00CF3E77" w:rsidRDefault="00CF3E77" w:rsidP="00CF3E77">
            <w:pPr>
              <w:pStyle w:val="3-"/>
              <w:rPr>
                <w:rFonts w:hint="eastAsia"/>
                <w:color w:val="auto"/>
              </w:rPr>
            </w:pPr>
            <w:r w:rsidRPr="00CF3E77">
              <w:rPr>
                <w:rFonts w:hint="eastAsia"/>
                <w:color w:val="auto"/>
              </w:rPr>
              <w:t>- end:(W)松子 -</w:t>
            </w:r>
          </w:p>
          <w:p w14:paraId="2332312B" w14:textId="77777777" w:rsidR="00CF3E77" w:rsidRPr="00CF3E77" w:rsidRDefault="00CF3E77" w:rsidP="00CF3E77">
            <w:pPr>
              <w:pStyle w:val="3-"/>
              <w:rPr>
                <w:rFonts w:hint="eastAsia"/>
                <w:color w:val="auto"/>
              </w:rPr>
            </w:pPr>
            <w:r w:rsidRPr="00CF3E77">
              <w:rPr>
                <w:rFonts w:hint="eastAsia"/>
                <w:color w:val="auto"/>
              </w:rPr>
              <w:t>(W)梅子: [AFTER]  commonData=9, tlsData=3</w:t>
            </w:r>
          </w:p>
          <w:p w14:paraId="57950EB8" w14:textId="77777777" w:rsidR="00CF3E77" w:rsidRPr="00CF3E77" w:rsidRDefault="00CF3E77" w:rsidP="00CF3E77">
            <w:pPr>
              <w:pStyle w:val="3-"/>
              <w:rPr>
                <w:rFonts w:hint="eastAsia"/>
                <w:color w:val="auto"/>
              </w:rPr>
            </w:pPr>
            <w:r w:rsidRPr="00CF3E77">
              <w:rPr>
                <w:rFonts w:hint="eastAsia"/>
                <w:color w:val="auto"/>
              </w:rPr>
              <w:t>- end:(W)梅子 -</w:t>
            </w:r>
          </w:p>
          <w:p w14:paraId="0C62895B" w14:textId="77777777" w:rsidR="00CF3E77" w:rsidRPr="00CF3E77" w:rsidRDefault="00CF3E77" w:rsidP="00CF3E77">
            <w:pPr>
              <w:pStyle w:val="3-"/>
              <w:rPr>
                <w:color w:val="auto"/>
              </w:rPr>
            </w:pPr>
            <w:r w:rsidRPr="00CF3E77">
              <w:rPr>
                <w:color w:val="auto"/>
              </w:rPr>
              <w:t>Time = 3.426866 sec</w:t>
            </w:r>
          </w:p>
          <w:p w14:paraId="0D42BBB8" w14:textId="3B3C19BD" w:rsidR="0036070F" w:rsidRPr="00DD51B6" w:rsidRDefault="00CF3E77" w:rsidP="00CF3E77">
            <w:pPr>
              <w:pStyle w:val="3-"/>
            </w:pPr>
            <w:r w:rsidRPr="00CF3E77">
              <w:rPr>
                <w:color w:val="auto"/>
              </w:rPr>
              <w:t>Read-WriteLock * 10000000 = 0.914415 sec</w:t>
            </w:r>
          </w:p>
        </w:tc>
      </w:tr>
    </w:tbl>
    <w:p w14:paraId="78AAC7C4" w14:textId="4ABE9D84" w:rsidR="009324B8" w:rsidRDefault="009324B8" w:rsidP="009324B8">
      <w:pPr>
        <w:pStyle w:val="aa"/>
        <w:keepNext/>
        <w:widowControl/>
        <w:spacing w:beforeLines="50" w:before="180"/>
        <w:ind w:leftChars="203" w:left="707" w:hangingChars="134" w:hanging="281"/>
        <w:rPr>
          <w:color w:val="FF0000"/>
        </w:rPr>
      </w:pPr>
      <w:r>
        <w:rPr>
          <w:rFonts w:hint="eastAsia"/>
          <w:color w:val="FF0000"/>
        </w:rPr>
        <w:lastRenderedPageBreak/>
        <w:t>※リードロックをライトロックに変えて、普通のミューテックスのような排他制御を行った場合の実行結果</w:t>
      </w:r>
    </w:p>
    <w:p w14:paraId="7C9033A2" w14:textId="6C3CEF07" w:rsidR="00A43DD9" w:rsidRPr="00DE3BF2" w:rsidRDefault="00A43DD9" w:rsidP="009324B8">
      <w:pPr>
        <w:pStyle w:val="aa"/>
        <w:keepNext/>
        <w:widowControl/>
        <w:ind w:left="447" w:firstLine="283"/>
        <w:rPr>
          <w:color w:val="FF0000"/>
        </w:rPr>
      </w:pPr>
      <w:r w:rsidRPr="00DE3BF2">
        <w:rPr>
          <w:rFonts w:hint="eastAsia"/>
          <w:color w:val="FF0000"/>
        </w:rPr>
        <w:t>↓</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A43DD9" w14:paraId="4F42296C" w14:textId="77777777" w:rsidTr="00A43DD9">
        <w:tc>
          <w:tcPr>
            <w:tcW w:w="8494" w:type="dxa"/>
          </w:tcPr>
          <w:p w14:paraId="3426A699" w14:textId="77777777" w:rsidR="00CF3E77" w:rsidRDefault="00CF3E77" w:rsidP="00CF3E77">
            <w:pPr>
              <w:pStyle w:val="3-"/>
            </w:pPr>
            <w:r>
              <w:t>$ ./sync</w:t>
            </w:r>
          </w:p>
          <w:p w14:paraId="49D20A55" w14:textId="77777777" w:rsidR="00CF3E77" w:rsidRPr="00CF3E77" w:rsidRDefault="00CF3E77" w:rsidP="00CF3E77">
            <w:pPr>
              <w:pStyle w:val="3-"/>
              <w:rPr>
                <w:rFonts w:hint="eastAsia"/>
                <w:color w:val="auto"/>
              </w:rPr>
            </w:pPr>
            <w:r w:rsidRPr="00CF3E77">
              <w:rPr>
                <w:rFonts w:hint="eastAsia"/>
                <w:color w:val="auto"/>
              </w:rPr>
              <w:t>- begin:(R)三郎 -</w:t>
            </w:r>
          </w:p>
          <w:p w14:paraId="19E3350D" w14:textId="77777777" w:rsidR="00CF3E77" w:rsidRPr="00CF3E77" w:rsidRDefault="00CF3E77" w:rsidP="00CF3E77">
            <w:pPr>
              <w:pStyle w:val="3-"/>
              <w:rPr>
                <w:rFonts w:hint="eastAsia"/>
                <w:color w:val="auto"/>
              </w:rPr>
            </w:pPr>
            <w:r w:rsidRPr="00CF3E77">
              <w:rPr>
                <w:rFonts w:hint="eastAsia"/>
                <w:color w:val="auto"/>
              </w:rPr>
              <w:t>(R)三郎: [BEFORE] commonData=0, tlsData=0</w:t>
            </w:r>
          </w:p>
          <w:p w14:paraId="3C76E2DA" w14:textId="77777777" w:rsidR="00CF3E77" w:rsidRPr="00CF3E77" w:rsidRDefault="00CF3E77" w:rsidP="00CF3E77">
            <w:pPr>
              <w:pStyle w:val="3-"/>
              <w:rPr>
                <w:rFonts w:hint="eastAsia"/>
                <w:color w:val="auto"/>
              </w:rPr>
            </w:pPr>
            <w:r w:rsidRPr="00CF3E77">
              <w:rPr>
                <w:rFonts w:hint="eastAsia"/>
                <w:color w:val="auto"/>
              </w:rPr>
              <w:t>- begin:(R)太郎 -</w:t>
            </w:r>
          </w:p>
          <w:p w14:paraId="37E9A8B3" w14:textId="77777777" w:rsidR="00CF3E77" w:rsidRPr="00CF3E77" w:rsidRDefault="00CF3E77" w:rsidP="00CF3E77">
            <w:pPr>
              <w:pStyle w:val="3-"/>
              <w:rPr>
                <w:rFonts w:hint="eastAsia"/>
                <w:color w:val="auto"/>
              </w:rPr>
            </w:pPr>
            <w:r w:rsidRPr="00CF3E77">
              <w:rPr>
                <w:rFonts w:hint="eastAsia"/>
                <w:color w:val="auto"/>
              </w:rPr>
              <w:t>- begin:(W)松子 -</w:t>
            </w:r>
          </w:p>
          <w:p w14:paraId="19F9BD43" w14:textId="77777777" w:rsidR="00CF3E77" w:rsidRPr="00CF3E77" w:rsidRDefault="00CF3E77" w:rsidP="00CF3E77">
            <w:pPr>
              <w:pStyle w:val="3-"/>
              <w:rPr>
                <w:rFonts w:hint="eastAsia"/>
                <w:color w:val="auto"/>
              </w:rPr>
            </w:pPr>
            <w:r w:rsidRPr="00CF3E77">
              <w:rPr>
                <w:rFonts w:hint="eastAsia"/>
                <w:color w:val="auto"/>
              </w:rPr>
              <w:t>- begin:(W)梅子 -</w:t>
            </w:r>
          </w:p>
          <w:p w14:paraId="1CDE6BD7" w14:textId="77777777" w:rsidR="00CF3E77" w:rsidRPr="00CF3E77" w:rsidRDefault="00CF3E77" w:rsidP="00CF3E77">
            <w:pPr>
              <w:pStyle w:val="3-"/>
              <w:rPr>
                <w:rFonts w:hint="eastAsia"/>
                <w:color w:val="auto"/>
              </w:rPr>
            </w:pPr>
            <w:r w:rsidRPr="00CF3E77">
              <w:rPr>
                <w:rFonts w:hint="eastAsia"/>
                <w:color w:val="auto"/>
              </w:rPr>
              <w:t>- begin:(R)次郎 -</w:t>
            </w:r>
          </w:p>
          <w:p w14:paraId="1BDBC8EF" w14:textId="77777777" w:rsidR="00CF3E77" w:rsidRPr="00CF3E77" w:rsidRDefault="00CF3E77" w:rsidP="00CF3E77">
            <w:pPr>
              <w:pStyle w:val="3-"/>
              <w:rPr>
                <w:rFonts w:hint="eastAsia"/>
                <w:color w:val="auto"/>
              </w:rPr>
            </w:pPr>
            <w:r w:rsidRPr="00CF3E77">
              <w:rPr>
                <w:rFonts w:hint="eastAsia"/>
                <w:color w:val="auto"/>
              </w:rPr>
              <w:t>- begin:(W)竹子 -</w:t>
            </w:r>
          </w:p>
          <w:p w14:paraId="59B84AA5" w14:textId="77777777" w:rsidR="00CF3E77" w:rsidRPr="00CF3E77" w:rsidRDefault="00CF3E77" w:rsidP="00CF3E77">
            <w:pPr>
              <w:pStyle w:val="3-"/>
              <w:rPr>
                <w:rFonts w:hint="eastAsia"/>
                <w:color w:val="auto"/>
              </w:rPr>
            </w:pPr>
            <w:r w:rsidRPr="00CF3E77">
              <w:rPr>
                <w:rFonts w:hint="eastAsia"/>
                <w:color w:val="auto"/>
              </w:rPr>
              <w:t>(R)三郎: [AFTER]  commonData=0, tlsData=0</w:t>
            </w:r>
          </w:p>
          <w:p w14:paraId="0E148345" w14:textId="77777777" w:rsidR="00CF3E77" w:rsidRPr="00CF3E77" w:rsidRDefault="00CF3E77" w:rsidP="00CF3E77">
            <w:pPr>
              <w:pStyle w:val="3-"/>
              <w:rPr>
                <w:rFonts w:hint="eastAsia"/>
                <w:color w:val="auto"/>
              </w:rPr>
            </w:pPr>
            <w:r w:rsidRPr="00CF3E77">
              <w:rPr>
                <w:rFonts w:hint="eastAsia"/>
                <w:color w:val="auto"/>
              </w:rPr>
              <w:t>(R)太郎: [BEFORE] commonData=0, tlsData=0</w:t>
            </w:r>
          </w:p>
          <w:p w14:paraId="43FCB40D" w14:textId="77777777" w:rsidR="00CF3E77" w:rsidRPr="00CF3E77" w:rsidRDefault="00CF3E77" w:rsidP="00CF3E77">
            <w:pPr>
              <w:pStyle w:val="3-"/>
              <w:rPr>
                <w:rFonts w:hint="eastAsia"/>
                <w:color w:val="auto"/>
              </w:rPr>
            </w:pPr>
            <w:r w:rsidRPr="00CF3E77">
              <w:rPr>
                <w:rFonts w:hint="eastAsia"/>
                <w:color w:val="auto"/>
              </w:rPr>
              <w:t>(R)太郎: [AFTER]  commonData=0, tlsData=0</w:t>
            </w:r>
          </w:p>
          <w:p w14:paraId="50942339" w14:textId="77777777" w:rsidR="00CF3E77" w:rsidRPr="00CF3E77" w:rsidRDefault="00CF3E77" w:rsidP="00CF3E77">
            <w:pPr>
              <w:pStyle w:val="3-"/>
              <w:rPr>
                <w:rFonts w:hint="eastAsia"/>
                <w:color w:val="auto"/>
              </w:rPr>
            </w:pPr>
            <w:r w:rsidRPr="00CF3E77">
              <w:rPr>
                <w:rFonts w:hint="eastAsia"/>
                <w:color w:val="auto"/>
              </w:rPr>
              <w:t>(W)松子: [BEFORE] commonData=0, tlsData=0</w:t>
            </w:r>
          </w:p>
          <w:p w14:paraId="5E182D01" w14:textId="77777777" w:rsidR="00CF3E77" w:rsidRPr="00CF3E77" w:rsidRDefault="00CF3E77" w:rsidP="00CF3E77">
            <w:pPr>
              <w:pStyle w:val="3-"/>
              <w:rPr>
                <w:rFonts w:hint="eastAsia"/>
                <w:color w:val="auto"/>
              </w:rPr>
            </w:pPr>
            <w:r w:rsidRPr="00CF3E77">
              <w:rPr>
                <w:rFonts w:hint="eastAsia"/>
                <w:color w:val="auto"/>
              </w:rPr>
              <w:t>(W)松子: [AFTER]  commonData=1, tlsData=1</w:t>
            </w:r>
          </w:p>
          <w:p w14:paraId="60835D66" w14:textId="77777777" w:rsidR="00CF3E77" w:rsidRPr="00CF3E77" w:rsidRDefault="00CF3E77" w:rsidP="00CF3E77">
            <w:pPr>
              <w:pStyle w:val="3-"/>
              <w:rPr>
                <w:rFonts w:hint="eastAsia"/>
                <w:color w:val="auto"/>
              </w:rPr>
            </w:pPr>
            <w:r w:rsidRPr="00CF3E77">
              <w:rPr>
                <w:rFonts w:hint="eastAsia"/>
                <w:color w:val="auto"/>
              </w:rPr>
              <w:t>(W)梅子: [BEFORE] commonData=1, tlsData=0</w:t>
            </w:r>
          </w:p>
          <w:p w14:paraId="2AA2EA52" w14:textId="77777777" w:rsidR="00CF3E77" w:rsidRPr="00CF3E77" w:rsidRDefault="00CF3E77" w:rsidP="00CF3E77">
            <w:pPr>
              <w:pStyle w:val="3-"/>
              <w:rPr>
                <w:rFonts w:hint="eastAsia"/>
                <w:color w:val="auto"/>
              </w:rPr>
            </w:pPr>
            <w:r w:rsidRPr="00CF3E77">
              <w:rPr>
                <w:rFonts w:hint="eastAsia"/>
                <w:color w:val="auto"/>
              </w:rPr>
              <w:t>(W)梅子: [AFTER]  commonData=2, tlsData=1</w:t>
            </w:r>
          </w:p>
          <w:p w14:paraId="47042494" w14:textId="77777777" w:rsidR="00CF3E77" w:rsidRPr="00CF3E77" w:rsidRDefault="00CF3E77" w:rsidP="00CF3E77">
            <w:pPr>
              <w:pStyle w:val="3-"/>
              <w:rPr>
                <w:rFonts w:hint="eastAsia"/>
                <w:color w:val="auto"/>
              </w:rPr>
            </w:pPr>
            <w:r w:rsidRPr="00CF3E77">
              <w:rPr>
                <w:rFonts w:hint="eastAsia"/>
                <w:color w:val="auto"/>
              </w:rPr>
              <w:t>(R)次郎: [BEFORE] commonData=2, tlsData=0</w:t>
            </w:r>
          </w:p>
          <w:p w14:paraId="04FC24FA" w14:textId="77777777" w:rsidR="00CF3E77" w:rsidRPr="00CF3E77" w:rsidRDefault="00CF3E77" w:rsidP="00CF3E77">
            <w:pPr>
              <w:pStyle w:val="3-"/>
              <w:rPr>
                <w:rFonts w:hint="eastAsia"/>
                <w:color w:val="auto"/>
              </w:rPr>
            </w:pPr>
            <w:r w:rsidRPr="00CF3E77">
              <w:rPr>
                <w:rFonts w:hint="eastAsia"/>
                <w:color w:val="auto"/>
              </w:rPr>
              <w:t>(R)次郎: [AFTER]  commonData=2, tlsData=0</w:t>
            </w:r>
          </w:p>
          <w:p w14:paraId="58232AD0" w14:textId="77777777" w:rsidR="00CF3E77" w:rsidRPr="00CF3E77" w:rsidRDefault="00CF3E77" w:rsidP="00CF3E77">
            <w:pPr>
              <w:pStyle w:val="3-"/>
              <w:rPr>
                <w:rFonts w:hint="eastAsia"/>
                <w:color w:val="auto"/>
              </w:rPr>
            </w:pPr>
            <w:r w:rsidRPr="00CF3E77">
              <w:rPr>
                <w:rFonts w:hint="eastAsia"/>
                <w:color w:val="auto"/>
              </w:rPr>
              <w:t>(W)竹子: [BEFORE] commonData=2, tlsData=0</w:t>
            </w:r>
          </w:p>
          <w:p w14:paraId="582E5CE8" w14:textId="77777777" w:rsidR="00CF3E77" w:rsidRPr="00CF3E77" w:rsidRDefault="00CF3E77" w:rsidP="00CF3E77">
            <w:pPr>
              <w:pStyle w:val="3-"/>
              <w:rPr>
                <w:rFonts w:hint="eastAsia"/>
                <w:color w:val="auto"/>
              </w:rPr>
            </w:pPr>
            <w:r w:rsidRPr="00CF3E77">
              <w:rPr>
                <w:rFonts w:hint="eastAsia"/>
                <w:color w:val="auto"/>
              </w:rPr>
              <w:t>(W)竹子: [AFTER]  commonData=3, tlsData=1</w:t>
            </w:r>
          </w:p>
          <w:p w14:paraId="05AF06FA" w14:textId="77777777" w:rsidR="00CF3E77" w:rsidRPr="00CF3E77" w:rsidRDefault="00CF3E77" w:rsidP="00CF3E77">
            <w:pPr>
              <w:pStyle w:val="3-"/>
              <w:rPr>
                <w:rFonts w:hint="eastAsia"/>
                <w:color w:val="auto"/>
              </w:rPr>
            </w:pPr>
            <w:r w:rsidRPr="00CF3E77">
              <w:rPr>
                <w:rFonts w:hint="eastAsia"/>
                <w:color w:val="auto"/>
              </w:rPr>
              <w:t>(R)三郎: [BEFORE] commonData=3, tlsData=0</w:t>
            </w:r>
          </w:p>
          <w:p w14:paraId="26AB5E5E" w14:textId="77777777" w:rsidR="00CF3E77" w:rsidRPr="00CF3E77" w:rsidRDefault="00CF3E77" w:rsidP="00CF3E77">
            <w:pPr>
              <w:pStyle w:val="3-"/>
              <w:rPr>
                <w:rFonts w:hint="eastAsia"/>
                <w:color w:val="auto"/>
              </w:rPr>
            </w:pPr>
            <w:r w:rsidRPr="00CF3E77">
              <w:rPr>
                <w:rFonts w:hint="eastAsia"/>
                <w:color w:val="auto"/>
              </w:rPr>
              <w:t>(R)三郎: [AFTER]  commonData=3, tlsData=0</w:t>
            </w:r>
          </w:p>
          <w:p w14:paraId="175002CF" w14:textId="77777777" w:rsidR="00CF3E77" w:rsidRPr="00CF3E77" w:rsidRDefault="00CF3E77" w:rsidP="00CF3E77">
            <w:pPr>
              <w:pStyle w:val="3-"/>
              <w:rPr>
                <w:rFonts w:hint="eastAsia"/>
                <w:color w:val="auto"/>
              </w:rPr>
            </w:pPr>
            <w:r w:rsidRPr="00CF3E77">
              <w:rPr>
                <w:rFonts w:hint="eastAsia"/>
                <w:color w:val="auto"/>
              </w:rPr>
              <w:t>(R)太郎: [BEFORE] commonData=3, tlsData=0</w:t>
            </w:r>
          </w:p>
          <w:p w14:paraId="73887DB0" w14:textId="77777777" w:rsidR="00CF3E77" w:rsidRPr="00CF3E77" w:rsidRDefault="00CF3E77" w:rsidP="00CF3E77">
            <w:pPr>
              <w:pStyle w:val="3-"/>
              <w:rPr>
                <w:rFonts w:hint="eastAsia"/>
                <w:color w:val="auto"/>
              </w:rPr>
            </w:pPr>
            <w:r w:rsidRPr="00CF3E77">
              <w:rPr>
                <w:rFonts w:hint="eastAsia"/>
                <w:color w:val="auto"/>
              </w:rPr>
              <w:t>(R)太郎: [AFTER]  commonData=3, tlsData=0</w:t>
            </w:r>
          </w:p>
          <w:p w14:paraId="564AB582" w14:textId="77777777" w:rsidR="00CF3E77" w:rsidRPr="00CF3E77" w:rsidRDefault="00CF3E77" w:rsidP="00CF3E77">
            <w:pPr>
              <w:pStyle w:val="3-"/>
              <w:rPr>
                <w:rFonts w:hint="eastAsia"/>
                <w:color w:val="auto"/>
              </w:rPr>
            </w:pPr>
            <w:r w:rsidRPr="00CF3E77">
              <w:rPr>
                <w:rFonts w:hint="eastAsia"/>
                <w:color w:val="auto"/>
              </w:rPr>
              <w:t>(W)松子: [BEFORE] commonData=3, tlsData=1</w:t>
            </w:r>
          </w:p>
          <w:p w14:paraId="0B221DB6" w14:textId="77777777" w:rsidR="00CF3E77" w:rsidRPr="00CF3E77" w:rsidRDefault="00CF3E77" w:rsidP="00CF3E77">
            <w:pPr>
              <w:pStyle w:val="3-"/>
              <w:rPr>
                <w:rFonts w:hint="eastAsia"/>
                <w:color w:val="auto"/>
              </w:rPr>
            </w:pPr>
            <w:r w:rsidRPr="00CF3E77">
              <w:rPr>
                <w:rFonts w:hint="eastAsia"/>
                <w:color w:val="auto"/>
              </w:rPr>
              <w:t>(W)松子: [AFTER]  commonData=4, tlsData=2</w:t>
            </w:r>
          </w:p>
          <w:p w14:paraId="36DA8EA8" w14:textId="77777777" w:rsidR="00CF3E77" w:rsidRPr="00CF3E77" w:rsidRDefault="00CF3E77" w:rsidP="00CF3E77">
            <w:pPr>
              <w:pStyle w:val="3-"/>
              <w:rPr>
                <w:rFonts w:hint="eastAsia"/>
                <w:color w:val="auto"/>
              </w:rPr>
            </w:pPr>
            <w:r w:rsidRPr="00CF3E77">
              <w:rPr>
                <w:rFonts w:hint="eastAsia"/>
                <w:color w:val="auto"/>
              </w:rPr>
              <w:t>(W)梅子: [BEFORE] commonData=4, tlsData=1</w:t>
            </w:r>
          </w:p>
          <w:p w14:paraId="799F9E11" w14:textId="77777777" w:rsidR="00CF3E77" w:rsidRPr="00CF3E77" w:rsidRDefault="00CF3E77" w:rsidP="00CF3E77">
            <w:pPr>
              <w:pStyle w:val="3-"/>
              <w:rPr>
                <w:rFonts w:hint="eastAsia"/>
                <w:color w:val="auto"/>
              </w:rPr>
            </w:pPr>
            <w:r w:rsidRPr="00CF3E77">
              <w:rPr>
                <w:rFonts w:hint="eastAsia"/>
                <w:color w:val="auto"/>
              </w:rPr>
              <w:t>(W)梅子: [AFTER]  commonData=5, tlsData=2</w:t>
            </w:r>
          </w:p>
          <w:p w14:paraId="7B7FE69C" w14:textId="77777777" w:rsidR="00CF3E77" w:rsidRPr="00CF3E77" w:rsidRDefault="00CF3E77" w:rsidP="00CF3E77">
            <w:pPr>
              <w:pStyle w:val="3-"/>
              <w:rPr>
                <w:rFonts w:hint="eastAsia"/>
                <w:color w:val="auto"/>
              </w:rPr>
            </w:pPr>
            <w:r w:rsidRPr="00CF3E77">
              <w:rPr>
                <w:rFonts w:hint="eastAsia"/>
                <w:color w:val="auto"/>
              </w:rPr>
              <w:t>(R)次郎: [BEFORE] commonData=5, tlsData=0</w:t>
            </w:r>
          </w:p>
          <w:p w14:paraId="74BEF95C" w14:textId="77777777" w:rsidR="00CF3E77" w:rsidRPr="00CF3E77" w:rsidRDefault="00CF3E77" w:rsidP="00CF3E77">
            <w:pPr>
              <w:pStyle w:val="3-"/>
              <w:rPr>
                <w:rFonts w:hint="eastAsia"/>
                <w:color w:val="auto"/>
              </w:rPr>
            </w:pPr>
            <w:r w:rsidRPr="00CF3E77">
              <w:rPr>
                <w:rFonts w:hint="eastAsia"/>
                <w:color w:val="auto"/>
              </w:rPr>
              <w:t>(R)次郎: [AFTER]  commonData=5, tlsData=0</w:t>
            </w:r>
          </w:p>
          <w:p w14:paraId="5D714704" w14:textId="77777777" w:rsidR="00CF3E77" w:rsidRPr="00CF3E77" w:rsidRDefault="00CF3E77" w:rsidP="00CF3E77">
            <w:pPr>
              <w:pStyle w:val="3-"/>
              <w:rPr>
                <w:rFonts w:hint="eastAsia"/>
                <w:color w:val="auto"/>
              </w:rPr>
            </w:pPr>
            <w:r w:rsidRPr="00CF3E77">
              <w:rPr>
                <w:rFonts w:hint="eastAsia"/>
                <w:color w:val="auto"/>
              </w:rPr>
              <w:t>(W)竹子: [BEFORE] commonData=5, tlsData=1</w:t>
            </w:r>
          </w:p>
          <w:p w14:paraId="5DBE4363" w14:textId="77777777" w:rsidR="00CF3E77" w:rsidRPr="00CF3E77" w:rsidRDefault="00CF3E77" w:rsidP="00CF3E77">
            <w:pPr>
              <w:pStyle w:val="3-"/>
              <w:rPr>
                <w:rFonts w:hint="eastAsia"/>
                <w:color w:val="auto"/>
              </w:rPr>
            </w:pPr>
            <w:r w:rsidRPr="00CF3E77">
              <w:rPr>
                <w:rFonts w:hint="eastAsia"/>
                <w:color w:val="auto"/>
              </w:rPr>
              <w:t>(W)竹子: [AFTER]  commonData=6, tlsData=2</w:t>
            </w:r>
          </w:p>
          <w:p w14:paraId="672C0C1F" w14:textId="77777777" w:rsidR="00CF3E77" w:rsidRPr="00CF3E77" w:rsidRDefault="00CF3E77" w:rsidP="00CF3E77">
            <w:pPr>
              <w:pStyle w:val="3-"/>
              <w:rPr>
                <w:rFonts w:hint="eastAsia"/>
                <w:color w:val="auto"/>
              </w:rPr>
            </w:pPr>
            <w:r w:rsidRPr="00CF3E77">
              <w:rPr>
                <w:rFonts w:hint="eastAsia"/>
                <w:color w:val="auto"/>
              </w:rPr>
              <w:t>(R)三郎: [BEFORE] commonData=6, tlsData=0</w:t>
            </w:r>
          </w:p>
          <w:p w14:paraId="1FD9F554" w14:textId="77777777" w:rsidR="00CF3E77" w:rsidRPr="00CF3E77" w:rsidRDefault="00CF3E77" w:rsidP="00CF3E77">
            <w:pPr>
              <w:pStyle w:val="3-"/>
              <w:rPr>
                <w:rFonts w:hint="eastAsia"/>
                <w:color w:val="auto"/>
              </w:rPr>
            </w:pPr>
            <w:r w:rsidRPr="00CF3E77">
              <w:rPr>
                <w:rFonts w:hint="eastAsia"/>
                <w:color w:val="auto"/>
              </w:rPr>
              <w:t>(R)三郎: [AFTER]  commonData=6, tlsData=0</w:t>
            </w:r>
          </w:p>
          <w:p w14:paraId="07A558DB" w14:textId="77777777" w:rsidR="00CF3E77" w:rsidRPr="00CF3E77" w:rsidRDefault="00CF3E77" w:rsidP="00CF3E77">
            <w:pPr>
              <w:pStyle w:val="3-"/>
              <w:rPr>
                <w:rFonts w:hint="eastAsia"/>
                <w:color w:val="auto"/>
              </w:rPr>
            </w:pPr>
            <w:r w:rsidRPr="00CF3E77">
              <w:rPr>
                <w:rFonts w:hint="eastAsia"/>
                <w:color w:val="auto"/>
              </w:rPr>
              <w:t>(R)太郎: [BEFORE] commonData=6, tlsData=0</w:t>
            </w:r>
          </w:p>
          <w:p w14:paraId="6D4E8C04" w14:textId="77777777" w:rsidR="00CF3E77" w:rsidRPr="00CF3E77" w:rsidRDefault="00CF3E77" w:rsidP="00CF3E77">
            <w:pPr>
              <w:pStyle w:val="3-"/>
              <w:rPr>
                <w:rFonts w:hint="eastAsia"/>
                <w:color w:val="auto"/>
              </w:rPr>
            </w:pPr>
            <w:r w:rsidRPr="00CF3E77">
              <w:rPr>
                <w:rFonts w:hint="eastAsia"/>
                <w:color w:val="auto"/>
              </w:rPr>
              <w:t>- end:(R)三郎 -</w:t>
            </w:r>
          </w:p>
          <w:p w14:paraId="795E7A13" w14:textId="77777777" w:rsidR="00CF3E77" w:rsidRPr="00CF3E77" w:rsidRDefault="00CF3E77" w:rsidP="00CF3E77">
            <w:pPr>
              <w:pStyle w:val="3-"/>
              <w:rPr>
                <w:rFonts w:hint="eastAsia"/>
                <w:color w:val="auto"/>
              </w:rPr>
            </w:pPr>
            <w:r w:rsidRPr="00CF3E77">
              <w:rPr>
                <w:rFonts w:hint="eastAsia"/>
                <w:color w:val="auto"/>
              </w:rPr>
              <w:t>(R)太郎: [AFTER]  commonData=6, tlsData=0</w:t>
            </w:r>
          </w:p>
          <w:p w14:paraId="387E1839" w14:textId="77777777" w:rsidR="00CF3E77" w:rsidRPr="00CF3E77" w:rsidRDefault="00CF3E77" w:rsidP="00CF3E77">
            <w:pPr>
              <w:pStyle w:val="3-"/>
              <w:rPr>
                <w:rFonts w:hint="eastAsia"/>
                <w:color w:val="auto"/>
              </w:rPr>
            </w:pPr>
            <w:r w:rsidRPr="00CF3E77">
              <w:rPr>
                <w:rFonts w:hint="eastAsia"/>
                <w:color w:val="auto"/>
              </w:rPr>
              <w:t>(W)松子: [BEFORE] commonData=6, tlsData=2</w:t>
            </w:r>
          </w:p>
          <w:p w14:paraId="58741D25" w14:textId="77777777" w:rsidR="00CF3E77" w:rsidRPr="00CF3E77" w:rsidRDefault="00CF3E77" w:rsidP="00CF3E77">
            <w:pPr>
              <w:pStyle w:val="3-"/>
              <w:rPr>
                <w:rFonts w:hint="eastAsia"/>
                <w:color w:val="auto"/>
              </w:rPr>
            </w:pPr>
            <w:r w:rsidRPr="00CF3E77">
              <w:rPr>
                <w:rFonts w:hint="eastAsia"/>
                <w:color w:val="auto"/>
              </w:rPr>
              <w:t>- end:(R)太郎 -</w:t>
            </w:r>
          </w:p>
          <w:p w14:paraId="798EF77E" w14:textId="77777777" w:rsidR="00CF3E77" w:rsidRPr="00CF3E77" w:rsidRDefault="00CF3E77" w:rsidP="00CF3E77">
            <w:pPr>
              <w:pStyle w:val="3-"/>
              <w:rPr>
                <w:rFonts w:hint="eastAsia"/>
                <w:color w:val="auto"/>
              </w:rPr>
            </w:pPr>
            <w:r w:rsidRPr="00CF3E77">
              <w:rPr>
                <w:rFonts w:hint="eastAsia"/>
                <w:color w:val="auto"/>
              </w:rPr>
              <w:t>(W)松子: [AFTER]  commonData=7, tlsData=3</w:t>
            </w:r>
          </w:p>
          <w:p w14:paraId="7CB9A1EB" w14:textId="77777777" w:rsidR="00CF3E77" w:rsidRPr="00CF3E77" w:rsidRDefault="00CF3E77" w:rsidP="00CF3E77">
            <w:pPr>
              <w:pStyle w:val="3-"/>
              <w:rPr>
                <w:rFonts w:hint="eastAsia"/>
                <w:color w:val="auto"/>
              </w:rPr>
            </w:pPr>
            <w:r w:rsidRPr="00CF3E77">
              <w:rPr>
                <w:rFonts w:hint="eastAsia"/>
                <w:color w:val="auto"/>
              </w:rPr>
              <w:t>(W)梅子: [BEFORE] commonData=7, tlsData=2</w:t>
            </w:r>
          </w:p>
          <w:p w14:paraId="7885AC07" w14:textId="77777777" w:rsidR="00CF3E77" w:rsidRPr="00CF3E77" w:rsidRDefault="00CF3E77" w:rsidP="00CF3E77">
            <w:pPr>
              <w:pStyle w:val="3-"/>
              <w:rPr>
                <w:rFonts w:hint="eastAsia"/>
                <w:color w:val="auto"/>
              </w:rPr>
            </w:pPr>
            <w:r w:rsidRPr="00CF3E77">
              <w:rPr>
                <w:rFonts w:hint="eastAsia"/>
                <w:color w:val="auto"/>
              </w:rPr>
              <w:t>- end:(W)松子 -</w:t>
            </w:r>
          </w:p>
          <w:p w14:paraId="3B258BE5" w14:textId="77777777" w:rsidR="00CF3E77" w:rsidRPr="00CF3E77" w:rsidRDefault="00CF3E77" w:rsidP="00CF3E77">
            <w:pPr>
              <w:pStyle w:val="3-"/>
              <w:rPr>
                <w:rFonts w:hint="eastAsia"/>
                <w:color w:val="auto"/>
              </w:rPr>
            </w:pPr>
            <w:r w:rsidRPr="00CF3E77">
              <w:rPr>
                <w:rFonts w:hint="eastAsia"/>
                <w:color w:val="auto"/>
              </w:rPr>
              <w:t>(W)梅子: [AFTER]  commonData=8, tlsData=3</w:t>
            </w:r>
          </w:p>
          <w:p w14:paraId="2A7493B4" w14:textId="77777777" w:rsidR="00CF3E77" w:rsidRPr="00CF3E77" w:rsidRDefault="00CF3E77" w:rsidP="00CF3E77">
            <w:pPr>
              <w:pStyle w:val="3-"/>
              <w:rPr>
                <w:rFonts w:hint="eastAsia"/>
                <w:color w:val="auto"/>
              </w:rPr>
            </w:pPr>
            <w:r w:rsidRPr="00CF3E77">
              <w:rPr>
                <w:rFonts w:hint="eastAsia"/>
                <w:color w:val="auto"/>
              </w:rPr>
              <w:t>(R)次郎: [BEFORE] commonData=8, tlsData=0</w:t>
            </w:r>
          </w:p>
          <w:p w14:paraId="55532D1E" w14:textId="77777777" w:rsidR="00CF3E77" w:rsidRPr="00CF3E77" w:rsidRDefault="00CF3E77" w:rsidP="00CF3E77">
            <w:pPr>
              <w:pStyle w:val="3-"/>
              <w:rPr>
                <w:rFonts w:hint="eastAsia"/>
                <w:color w:val="auto"/>
              </w:rPr>
            </w:pPr>
            <w:r w:rsidRPr="00CF3E77">
              <w:rPr>
                <w:rFonts w:hint="eastAsia"/>
                <w:color w:val="auto"/>
              </w:rPr>
              <w:t>- end:(W)梅子 -</w:t>
            </w:r>
          </w:p>
          <w:p w14:paraId="72F6B1BC" w14:textId="77777777" w:rsidR="00CF3E77" w:rsidRPr="00CF3E77" w:rsidRDefault="00CF3E77" w:rsidP="00CF3E77">
            <w:pPr>
              <w:pStyle w:val="3-"/>
              <w:rPr>
                <w:rFonts w:hint="eastAsia"/>
                <w:color w:val="auto"/>
              </w:rPr>
            </w:pPr>
            <w:r w:rsidRPr="00CF3E77">
              <w:rPr>
                <w:rFonts w:hint="eastAsia"/>
                <w:color w:val="auto"/>
              </w:rPr>
              <w:t>(R)次郎: [AFTER]  commonData=8, tlsData=0</w:t>
            </w:r>
          </w:p>
          <w:p w14:paraId="7D0D7154" w14:textId="77777777" w:rsidR="00CF3E77" w:rsidRPr="00CF3E77" w:rsidRDefault="00CF3E77" w:rsidP="00CF3E77">
            <w:pPr>
              <w:pStyle w:val="3-"/>
              <w:rPr>
                <w:rFonts w:hint="eastAsia"/>
                <w:color w:val="auto"/>
              </w:rPr>
            </w:pPr>
            <w:r w:rsidRPr="00CF3E77">
              <w:rPr>
                <w:rFonts w:hint="eastAsia"/>
                <w:color w:val="auto"/>
              </w:rPr>
              <w:lastRenderedPageBreak/>
              <w:t>(W)竹子: [BEFORE] commonData=8, tlsData=2</w:t>
            </w:r>
          </w:p>
          <w:p w14:paraId="07C1A36C" w14:textId="77777777" w:rsidR="00CF3E77" w:rsidRPr="00CF3E77" w:rsidRDefault="00CF3E77" w:rsidP="00CF3E77">
            <w:pPr>
              <w:pStyle w:val="3-"/>
              <w:rPr>
                <w:rFonts w:hint="eastAsia"/>
                <w:color w:val="auto"/>
              </w:rPr>
            </w:pPr>
            <w:r w:rsidRPr="00CF3E77">
              <w:rPr>
                <w:rFonts w:hint="eastAsia"/>
                <w:color w:val="auto"/>
              </w:rPr>
              <w:t>- end:(R)次郎 -</w:t>
            </w:r>
          </w:p>
          <w:p w14:paraId="2AA71C1C" w14:textId="77777777" w:rsidR="00CF3E77" w:rsidRPr="00CF3E77" w:rsidRDefault="00CF3E77" w:rsidP="00CF3E77">
            <w:pPr>
              <w:pStyle w:val="3-"/>
              <w:rPr>
                <w:rFonts w:hint="eastAsia"/>
                <w:color w:val="auto"/>
              </w:rPr>
            </w:pPr>
            <w:r w:rsidRPr="00CF3E77">
              <w:rPr>
                <w:rFonts w:hint="eastAsia"/>
                <w:color w:val="auto"/>
              </w:rPr>
              <w:t>(W)竹子: [AFTER]  commonData=9, tlsData=3</w:t>
            </w:r>
          </w:p>
          <w:p w14:paraId="67EE28A6" w14:textId="77777777" w:rsidR="00CF3E77" w:rsidRPr="00CF3E77" w:rsidRDefault="00CF3E77" w:rsidP="00CF3E77">
            <w:pPr>
              <w:pStyle w:val="3-"/>
              <w:rPr>
                <w:rFonts w:hint="eastAsia"/>
                <w:color w:val="auto"/>
              </w:rPr>
            </w:pPr>
            <w:r w:rsidRPr="00CF3E77">
              <w:rPr>
                <w:rFonts w:hint="eastAsia"/>
                <w:color w:val="auto"/>
              </w:rPr>
              <w:t>- end:(W)竹子 -</w:t>
            </w:r>
          </w:p>
          <w:p w14:paraId="369A5746" w14:textId="77777777" w:rsidR="00CF3E77" w:rsidRPr="00CF3E77" w:rsidRDefault="00CF3E77" w:rsidP="00CF3E77">
            <w:pPr>
              <w:pStyle w:val="3-"/>
              <w:rPr>
                <w:color w:val="auto"/>
              </w:rPr>
            </w:pPr>
            <w:r w:rsidRPr="00CF3E77">
              <w:rPr>
                <w:color w:val="auto"/>
              </w:rPr>
              <w:t>Time = 5.350463 sec</w:t>
            </w:r>
          </w:p>
          <w:p w14:paraId="4319C909" w14:textId="5A12F2A4" w:rsidR="00A43DD9" w:rsidRPr="00DD51B6" w:rsidRDefault="00CF3E77" w:rsidP="00CF3E77">
            <w:pPr>
              <w:pStyle w:val="3-"/>
            </w:pPr>
            <w:r w:rsidRPr="00CF3E77">
              <w:rPr>
                <w:color w:val="auto"/>
              </w:rPr>
              <w:t>Read-WriteLock * 10000000 = 0.895791 sec</w:t>
            </w:r>
          </w:p>
        </w:tc>
      </w:tr>
    </w:tbl>
    <w:p w14:paraId="3C5AE940" w14:textId="73F181EB" w:rsidR="0036070F" w:rsidRDefault="0036070F" w:rsidP="0036070F">
      <w:pPr>
        <w:pStyle w:val="2"/>
      </w:pPr>
      <w:bookmarkStart w:id="80" w:name="_Toc378437728"/>
      <w:bookmarkStart w:id="81" w:name="_Toc378437723"/>
      <w:bookmarkEnd w:id="79"/>
      <w:r>
        <w:rPr>
          <w:rFonts w:hint="eastAsia"/>
        </w:rPr>
        <w:lastRenderedPageBreak/>
        <w:t>有限共有リソース使用権獲得</w:t>
      </w:r>
    </w:p>
    <w:p w14:paraId="59773A3A" w14:textId="3A257971" w:rsidR="00877B98" w:rsidRDefault="00877B98" w:rsidP="0036070F">
      <w:pPr>
        <w:pStyle w:val="a9"/>
        <w:ind w:firstLine="283"/>
      </w:pPr>
      <w:r>
        <w:rPr>
          <w:rFonts w:hint="eastAsia"/>
        </w:rPr>
        <w:t>「ミューテックス」や「スピンロック」は、一つのスレッドだけが相互排他的に共有データにアクセスするためのものであった。</w:t>
      </w:r>
    </w:p>
    <w:p w14:paraId="017B6F55" w14:textId="77DF6B3A" w:rsidR="00877B98" w:rsidRDefault="00877B98" w:rsidP="0036070F">
      <w:pPr>
        <w:pStyle w:val="a9"/>
        <w:ind w:firstLine="283"/>
      </w:pPr>
      <w:r>
        <w:rPr>
          <w:rFonts w:hint="eastAsia"/>
        </w:rPr>
        <w:t>これから説明する「セマフォ」は、二つ以上の共有リソースに対して、それ以上のスレッドが排他的にアクセスするような場面で用いる。</w:t>
      </w:r>
    </w:p>
    <w:p w14:paraId="06B31CE9" w14:textId="26A7A9B1" w:rsidR="0036070F" w:rsidRDefault="00C85B0E" w:rsidP="00C85B0E">
      <w:pPr>
        <w:pStyle w:val="a9"/>
        <w:spacing w:beforeLines="50" w:before="180"/>
        <w:ind w:firstLine="283"/>
      </w:pPr>
      <w:r>
        <w:rPr>
          <w:rFonts w:hint="eastAsia"/>
        </w:rPr>
        <w:t>具体的な用途としては、</w:t>
      </w:r>
      <w:r w:rsidR="00877B98">
        <w:rPr>
          <w:rFonts w:hint="eastAsia"/>
        </w:rPr>
        <w:t>例えば、</w:t>
      </w:r>
      <w:r>
        <w:rPr>
          <w:rFonts w:hint="eastAsia"/>
        </w:rPr>
        <w:t>「</w:t>
      </w:r>
      <w:r w:rsidR="00877B98">
        <w:rPr>
          <w:rFonts w:hint="eastAsia"/>
        </w:rPr>
        <w:t>多数のクライアントとの通信セッションを一つ一つのスレッドで確立したた状態</w:t>
      </w:r>
      <w:r>
        <w:rPr>
          <w:rFonts w:hint="eastAsia"/>
        </w:rPr>
        <w:t>」において</w:t>
      </w:r>
      <w:r w:rsidR="00877B98">
        <w:rPr>
          <w:rFonts w:hint="eastAsia"/>
        </w:rPr>
        <w:t>、</w:t>
      </w:r>
      <w:r>
        <w:rPr>
          <w:rFonts w:hint="eastAsia"/>
        </w:rPr>
        <w:t>「</w:t>
      </w:r>
      <w:r w:rsidR="00877B98">
        <w:rPr>
          <w:rFonts w:hint="eastAsia"/>
        </w:rPr>
        <w:t>負荷を抑えるために、三つまでしか並行</w:t>
      </w:r>
      <w:r>
        <w:rPr>
          <w:rFonts w:hint="eastAsia"/>
        </w:rPr>
        <w:t>で</w:t>
      </w:r>
      <w:r w:rsidR="00877B98">
        <w:rPr>
          <w:rFonts w:hint="eastAsia"/>
        </w:rPr>
        <w:t>動作しないようにする</w:t>
      </w:r>
      <w:r>
        <w:rPr>
          <w:rFonts w:hint="eastAsia"/>
        </w:rPr>
        <w:t>」</w:t>
      </w:r>
      <w:r w:rsidR="00877B98">
        <w:rPr>
          <w:rFonts w:hint="eastAsia"/>
        </w:rPr>
        <w:t>といった</w:t>
      </w:r>
      <w:r>
        <w:rPr>
          <w:rFonts w:hint="eastAsia"/>
        </w:rPr>
        <w:t>こと</w:t>
      </w:r>
      <w:r w:rsidR="00877B98">
        <w:rPr>
          <w:rFonts w:hint="eastAsia"/>
        </w:rPr>
        <w:t>が</w:t>
      </w:r>
      <w:r>
        <w:rPr>
          <w:rFonts w:hint="eastAsia"/>
        </w:rPr>
        <w:t>考えられる</w:t>
      </w:r>
      <w:r w:rsidR="00877B98">
        <w:rPr>
          <w:rFonts w:hint="eastAsia"/>
        </w:rPr>
        <w:t>。</w:t>
      </w:r>
    </w:p>
    <w:p w14:paraId="55FD8886" w14:textId="5ACB7B2C" w:rsidR="00737B12" w:rsidRDefault="0036070F" w:rsidP="00737B12">
      <w:pPr>
        <w:pStyle w:val="2"/>
      </w:pPr>
      <w:r>
        <w:rPr>
          <w:rFonts w:hint="eastAsia"/>
        </w:rPr>
        <w:t>有限共有リソース使用権獲得：</w:t>
      </w:r>
      <w:r w:rsidR="00737B12">
        <w:rPr>
          <w:rFonts w:hint="eastAsia"/>
        </w:rPr>
        <w:t>セマフォ</w:t>
      </w:r>
    </w:p>
    <w:p w14:paraId="3C2D9E3E" w14:textId="77777777" w:rsidR="001128B1" w:rsidRDefault="001128B1" w:rsidP="001128B1">
      <w:pPr>
        <w:pStyle w:val="a9"/>
        <w:ind w:firstLine="283"/>
      </w:pPr>
      <w:r>
        <w:rPr>
          <w:rFonts w:hint="eastAsia"/>
        </w:rPr>
        <w:t>セマフォを扱う上での注意点として、ミューテックスのようなスレッド保護の観点はないため、再帰ロックには対応しない。</w:t>
      </w:r>
    </w:p>
    <w:p w14:paraId="1CD8CFC8" w14:textId="016DFF01" w:rsidR="001128B1" w:rsidRPr="001128B1" w:rsidRDefault="001128B1" w:rsidP="001128B1">
      <w:pPr>
        <w:pStyle w:val="a9"/>
        <w:ind w:firstLine="283"/>
        <w:rPr>
          <w:rFonts w:hint="eastAsia"/>
        </w:rPr>
      </w:pPr>
      <w:r>
        <w:rPr>
          <w:rFonts w:hint="eastAsia"/>
        </w:rPr>
        <w:t>一つのスレッドが二つ以上のセマフォを獲得するようなプログラミングを行うと</w:t>
      </w:r>
      <w:r w:rsidR="007C5339">
        <w:rPr>
          <w:rFonts w:hint="eastAsia"/>
        </w:rPr>
        <w:t>、</w:t>
      </w:r>
      <w:r>
        <w:rPr>
          <w:rFonts w:hint="eastAsia"/>
        </w:rPr>
        <w:t>簡単にデッドロックを起こすので要注意。</w:t>
      </w:r>
    </w:p>
    <w:p w14:paraId="7A6B5D7C" w14:textId="7CA2870F" w:rsidR="00737B12" w:rsidRDefault="00737B12" w:rsidP="00737B12">
      <w:pPr>
        <w:pStyle w:val="3"/>
      </w:pPr>
      <w:r>
        <w:t>SystemV</w:t>
      </w:r>
      <w:r>
        <w:rPr>
          <w:rFonts w:hint="eastAsia"/>
        </w:rPr>
        <w:t>版</w:t>
      </w:r>
    </w:p>
    <w:p w14:paraId="5EDDDA99" w14:textId="77777777" w:rsidR="007C5339" w:rsidRDefault="00C85B0E" w:rsidP="00737B12">
      <w:pPr>
        <w:pStyle w:val="aa"/>
        <w:ind w:left="447" w:firstLine="283"/>
      </w:pPr>
      <w:r>
        <w:rPr>
          <w:rFonts w:hint="eastAsia"/>
        </w:rPr>
        <w:t>古典的な</w:t>
      </w:r>
      <w:r w:rsidR="00E91C53">
        <w:rPr>
          <w:rFonts w:hint="eastAsia"/>
        </w:rPr>
        <w:t>SystemV</w:t>
      </w:r>
      <w:r w:rsidR="00E91C53">
        <w:rPr>
          <w:rFonts w:hint="eastAsia"/>
        </w:rPr>
        <w:t>系</w:t>
      </w:r>
      <w:r>
        <w:rPr>
          <w:rFonts w:hint="eastAsia"/>
        </w:rPr>
        <w:t>U</w:t>
      </w:r>
      <w:r>
        <w:t>nix</w:t>
      </w:r>
      <w:r w:rsidR="00E91C53">
        <w:rPr>
          <w:rFonts w:hint="eastAsia"/>
        </w:rPr>
        <w:t>（</w:t>
      </w:r>
      <w:r w:rsidR="00E91C53">
        <w:rPr>
          <w:rFonts w:hint="eastAsia"/>
        </w:rPr>
        <w:t>Linux</w:t>
      </w:r>
      <w:r w:rsidR="00E91C53">
        <w:rPr>
          <w:rFonts w:hint="eastAsia"/>
        </w:rPr>
        <w:t>含む）の</w:t>
      </w:r>
      <w:r>
        <w:rPr>
          <w:rFonts w:hint="eastAsia"/>
        </w:rPr>
        <w:t>セマフォ。プロセス間の排他制御に多く用いられる。</w:t>
      </w:r>
    </w:p>
    <w:p w14:paraId="33806DA1" w14:textId="1D07CDAA" w:rsidR="007C5339" w:rsidRDefault="007C5339" w:rsidP="00737B12">
      <w:pPr>
        <w:pStyle w:val="aa"/>
        <w:ind w:left="447" w:firstLine="283"/>
      </w:pPr>
      <w:r>
        <w:rPr>
          <w:rFonts w:hint="eastAsia"/>
        </w:rPr>
        <w:t>OS</w:t>
      </w:r>
      <w:r>
        <w:rPr>
          <w:rFonts w:hint="eastAsia"/>
        </w:rPr>
        <w:t>が管理するため、他</w:t>
      </w:r>
      <w:r>
        <w:rPr>
          <w:rFonts w:hint="eastAsia"/>
        </w:rPr>
        <w:t>のプロセスと重複しないキーを指定してセマフォを生成しなければならない。その為、自身のプログラム専用の何らかのファイルのキー（ファイルシステムによって付けられたユニーク</w:t>
      </w:r>
      <w:r>
        <w:rPr>
          <w:rFonts w:hint="eastAsia"/>
        </w:rPr>
        <w:t>ID</w:t>
      </w:r>
      <w:r>
        <w:rPr>
          <w:rFonts w:hint="eastAsia"/>
        </w:rPr>
        <w:t>）を用いるのが慣例となっている。</w:t>
      </w:r>
    </w:p>
    <w:p w14:paraId="03EE51F7" w14:textId="3E244F81" w:rsidR="00737B12" w:rsidRDefault="007C5339" w:rsidP="00737B12">
      <w:pPr>
        <w:pStyle w:val="aa"/>
        <w:ind w:left="447" w:firstLine="283"/>
      </w:pPr>
      <w:r>
        <w:rPr>
          <w:rFonts w:hint="eastAsia"/>
        </w:rPr>
        <w:t>なお、</w:t>
      </w:r>
      <w:r w:rsidR="00C85B0E">
        <w:rPr>
          <w:rFonts w:hint="eastAsia"/>
        </w:rPr>
        <w:t>プログラム中でセマフォを生成すると、端末から</w:t>
      </w:r>
      <w:r w:rsidR="00C85B0E">
        <w:rPr>
          <w:rFonts w:hint="eastAsia"/>
        </w:rPr>
        <w:t>ipcs</w:t>
      </w:r>
      <w:r w:rsidR="00C85B0E">
        <w:rPr>
          <w:rFonts w:hint="eastAsia"/>
        </w:rPr>
        <w:t>コマンドでそれを確認することができる。</w:t>
      </w:r>
    </w:p>
    <w:p w14:paraId="305288AA" w14:textId="02CC2C0E" w:rsidR="00E91C53" w:rsidRDefault="00E91C53" w:rsidP="00E91C53">
      <w:pPr>
        <w:pStyle w:val="aa"/>
        <w:keepNext/>
        <w:widowControl/>
        <w:spacing w:beforeLines="50" w:before="180"/>
        <w:ind w:leftChars="203" w:left="447" w:hangingChars="10" w:hanging="21"/>
      </w:pPr>
      <w:r>
        <w:t>SystemV</w:t>
      </w:r>
      <w:r>
        <w:rPr>
          <w:rFonts w:hint="eastAsia"/>
        </w:rPr>
        <w:t>版</w:t>
      </w:r>
      <w:r w:rsidR="001119EA">
        <w:rPr>
          <w:rFonts w:hint="eastAsia"/>
        </w:rPr>
        <w:t>セマフォ</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239A1B7D" w14:textId="77777777" w:rsidTr="000A1665">
        <w:tc>
          <w:tcPr>
            <w:tcW w:w="8494" w:type="dxa"/>
          </w:tcPr>
          <w:p w14:paraId="142B775D" w14:textId="77777777" w:rsidR="001119EA" w:rsidRDefault="001119EA" w:rsidP="001119EA">
            <w:pPr>
              <w:pStyle w:val="3-"/>
            </w:pPr>
            <w:r>
              <w:t>#include &lt;stdio.h&gt;</w:t>
            </w:r>
          </w:p>
          <w:p w14:paraId="628ED7D1" w14:textId="77777777" w:rsidR="001119EA" w:rsidRDefault="001119EA" w:rsidP="001119EA">
            <w:pPr>
              <w:pStyle w:val="3-"/>
            </w:pPr>
            <w:r>
              <w:t>#include &lt;stdlib.h&gt;</w:t>
            </w:r>
          </w:p>
          <w:p w14:paraId="1CFA4D23" w14:textId="77777777" w:rsidR="001119EA" w:rsidRDefault="001119EA" w:rsidP="001119EA">
            <w:pPr>
              <w:pStyle w:val="3-"/>
            </w:pPr>
          </w:p>
          <w:p w14:paraId="496DF3E2" w14:textId="77777777" w:rsidR="001119EA" w:rsidRDefault="001119EA" w:rsidP="001119EA">
            <w:pPr>
              <w:pStyle w:val="3-"/>
            </w:pPr>
            <w:r>
              <w:t>#include &lt;pthread.h&gt;</w:t>
            </w:r>
          </w:p>
          <w:p w14:paraId="1A31F979" w14:textId="77777777" w:rsidR="001119EA" w:rsidRDefault="001119EA" w:rsidP="001119EA">
            <w:pPr>
              <w:pStyle w:val="3-"/>
            </w:pPr>
            <w:r>
              <w:t>#include &lt;unistd.h&gt;</w:t>
            </w:r>
          </w:p>
          <w:p w14:paraId="0A3C5EAB" w14:textId="77777777" w:rsidR="001119EA" w:rsidRDefault="001119EA" w:rsidP="001119EA">
            <w:pPr>
              <w:pStyle w:val="3-"/>
            </w:pPr>
            <w:r>
              <w:t>#include &lt;sys/sem.h&gt;</w:t>
            </w:r>
          </w:p>
          <w:p w14:paraId="49087314" w14:textId="77777777" w:rsidR="001119EA" w:rsidRDefault="001119EA" w:rsidP="001119EA">
            <w:pPr>
              <w:pStyle w:val="3-"/>
            </w:pPr>
            <w:r>
              <w:t>#include &lt;fcntl.h&gt;</w:t>
            </w:r>
          </w:p>
          <w:p w14:paraId="64339F81" w14:textId="77777777" w:rsidR="001119EA" w:rsidRDefault="001119EA" w:rsidP="001119EA">
            <w:pPr>
              <w:pStyle w:val="3-"/>
            </w:pPr>
          </w:p>
          <w:p w14:paraId="2B7AFE84" w14:textId="77777777" w:rsidR="001119EA" w:rsidRDefault="001119EA" w:rsidP="001119EA">
            <w:pPr>
              <w:pStyle w:val="3-"/>
              <w:rPr>
                <w:rFonts w:hint="eastAsia"/>
              </w:rPr>
            </w:pPr>
            <w:r>
              <w:rPr>
                <w:rFonts w:hint="eastAsia"/>
              </w:rPr>
              <w:t>#include &lt;sys/time.h&gt; //時間計測用</w:t>
            </w:r>
          </w:p>
          <w:p w14:paraId="2882E1F3" w14:textId="77777777" w:rsidR="001119EA" w:rsidRDefault="001119EA" w:rsidP="001119EA">
            <w:pPr>
              <w:pStyle w:val="3-"/>
            </w:pPr>
          </w:p>
          <w:p w14:paraId="4022F281" w14:textId="77777777" w:rsidR="001119EA" w:rsidRDefault="001119EA" w:rsidP="001119EA">
            <w:pPr>
              <w:pStyle w:val="3-"/>
              <w:rPr>
                <w:rFonts w:hint="eastAsia"/>
              </w:rPr>
            </w:pPr>
            <w:r>
              <w:rPr>
                <w:rFonts w:hint="eastAsia"/>
              </w:rPr>
              <w:t>//セマフォ</w:t>
            </w:r>
          </w:p>
          <w:p w14:paraId="17BE26CB" w14:textId="77777777" w:rsidR="001119EA" w:rsidRDefault="001119EA" w:rsidP="001119EA">
            <w:pPr>
              <w:pStyle w:val="3-"/>
            </w:pPr>
            <w:r>
              <w:t>static int s_semaphore;</w:t>
            </w:r>
          </w:p>
          <w:p w14:paraId="74E2EABF" w14:textId="77777777" w:rsidR="001119EA" w:rsidRDefault="001119EA" w:rsidP="001119EA">
            <w:pPr>
              <w:pStyle w:val="3-"/>
            </w:pPr>
          </w:p>
          <w:p w14:paraId="405499A6" w14:textId="77777777" w:rsidR="001119EA" w:rsidRDefault="001119EA" w:rsidP="001119EA">
            <w:pPr>
              <w:pStyle w:val="3-"/>
              <w:rPr>
                <w:rFonts w:hint="eastAsia"/>
              </w:rPr>
            </w:pPr>
            <w:r>
              <w:rPr>
                <w:rFonts w:hint="eastAsia"/>
              </w:rPr>
              <w:t>//ミューテックス</w:t>
            </w:r>
          </w:p>
          <w:p w14:paraId="08973D51" w14:textId="77777777" w:rsidR="001119EA" w:rsidRDefault="001119EA" w:rsidP="001119EA">
            <w:pPr>
              <w:pStyle w:val="3-"/>
            </w:pPr>
            <w:r>
              <w:t>static pthread_mutex_t s_mutex = PTHREAD_MUTEX_INITIALIZER;</w:t>
            </w:r>
          </w:p>
          <w:p w14:paraId="2D17EEE5" w14:textId="77777777" w:rsidR="001119EA" w:rsidRDefault="001119EA" w:rsidP="001119EA">
            <w:pPr>
              <w:pStyle w:val="3-"/>
            </w:pPr>
          </w:p>
          <w:p w14:paraId="0A348FF3" w14:textId="77777777" w:rsidR="001119EA" w:rsidRDefault="001119EA" w:rsidP="001119EA">
            <w:pPr>
              <w:pStyle w:val="3-"/>
              <w:rPr>
                <w:rFonts w:hint="eastAsia"/>
              </w:rPr>
            </w:pPr>
            <w:r>
              <w:rPr>
                <w:rFonts w:hint="eastAsia"/>
              </w:rPr>
              <w:t>//共有リソース</w:t>
            </w:r>
          </w:p>
          <w:p w14:paraId="1D831F11" w14:textId="77777777" w:rsidR="001119EA" w:rsidRDefault="001119EA" w:rsidP="001119EA">
            <w:pPr>
              <w:pStyle w:val="3-"/>
            </w:pPr>
            <w:r>
              <w:t>static const int COMMON_RESOURCE_NUM = 2;</w:t>
            </w:r>
          </w:p>
          <w:p w14:paraId="4A4B9515" w14:textId="77777777" w:rsidR="001119EA" w:rsidRDefault="001119EA" w:rsidP="001119EA">
            <w:pPr>
              <w:pStyle w:val="3-"/>
              <w:rPr>
                <w:rFonts w:hint="eastAsia"/>
              </w:rPr>
            </w:pPr>
            <w:r>
              <w:rPr>
                <w:rFonts w:hint="eastAsia"/>
              </w:rPr>
              <w:t>static int s_commonResource[COMMON_RESOURCE_NUM]       = {};//複数の共有リソース</w:t>
            </w:r>
          </w:p>
          <w:p w14:paraId="50A33286" w14:textId="77777777" w:rsidR="001119EA" w:rsidRDefault="001119EA" w:rsidP="001119EA">
            <w:pPr>
              <w:pStyle w:val="3-"/>
              <w:rPr>
                <w:rFonts w:hint="eastAsia"/>
              </w:rPr>
            </w:pPr>
            <w:r>
              <w:rPr>
                <w:rFonts w:hint="eastAsia"/>
              </w:rPr>
              <w:t>static bool s_usingCommonResource[COMMON_RESOURCE_NUM] = {};//共有リソース使用中フラグ</w:t>
            </w:r>
          </w:p>
          <w:p w14:paraId="1FD62E1A" w14:textId="77777777" w:rsidR="001119EA" w:rsidRDefault="001119EA" w:rsidP="001119EA">
            <w:pPr>
              <w:pStyle w:val="3-"/>
            </w:pPr>
          </w:p>
          <w:p w14:paraId="76B352BD" w14:textId="77777777" w:rsidR="001119EA" w:rsidRDefault="001119EA" w:rsidP="001119EA">
            <w:pPr>
              <w:pStyle w:val="3-"/>
              <w:rPr>
                <w:rFonts w:hint="eastAsia"/>
              </w:rPr>
            </w:pPr>
            <w:r>
              <w:rPr>
                <w:rFonts w:hint="eastAsia"/>
              </w:rPr>
              <w:t>//スレッド固有データ</w:t>
            </w:r>
          </w:p>
          <w:p w14:paraId="587A1ECF" w14:textId="77777777" w:rsidR="001119EA" w:rsidRDefault="001119EA" w:rsidP="001119EA">
            <w:pPr>
              <w:pStyle w:val="3-"/>
            </w:pPr>
            <w:r>
              <w:t>__thread int s_tlsData = 0;</w:t>
            </w:r>
          </w:p>
          <w:p w14:paraId="5FFCD8AB" w14:textId="77777777" w:rsidR="001119EA" w:rsidRDefault="001119EA" w:rsidP="001119EA">
            <w:pPr>
              <w:pStyle w:val="3-"/>
            </w:pPr>
          </w:p>
          <w:p w14:paraId="0211006D" w14:textId="77777777" w:rsidR="001119EA" w:rsidRDefault="001119EA" w:rsidP="001119EA">
            <w:pPr>
              <w:pStyle w:val="3-"/>
              <w:rPr>
                <w:rFonts w:hint="eastAsia"/>
              </w:rPr>
            </w:pPr>
            <w:r>
              <w:rPr>
                <w:rFonts w:hint="eastAsia"/>
              </w:rPr>
              <w:t>//スレッド</w:t>
            </w:r>
          </w:p>
          <w:p w14:paraId="614A0314" w14:textId="77777777" w:rsidR="001119EA" w:rsidRDefault="001119EA" w:rsidP="001119EA">
            <w:pPr>
              <w:pStyle w:val="3-"/>
            </w:pPr>
            <w:r>
              <w:t>void* threadFunc(void* param_p)</w:t>
            </w:r>
          </w:p>
          <w:p w14:paraId="6F64F9EC" w14:textId="77777777" w:rsidR="001119EA" w:rsidRDefault="001119EA" w:rsidP="001119EA">
            <w:pPr>
              <w:pStyle w:val="3-"/>
            </w:pPr>
            <w:r>
              <w:t>{</w:t>
            </w:r>
          </w:p>
          <w:p w14:paraId="0FD4B38C" w14:textId="77777777" w:rsidR="001119EA" w:rsidRDefault="001119EA" w:rsidP="001119EA">
            <w:pPr>
              <w:pStyle w:val="3-"/>
              <w:rPr>
                <w:rFonts w:hint="eastAsia"/>
              </w:rPr>
            </w:pPr>
            <w:r>
              <w:rPr>
                <w:rFonts w:hint="eastAsia"/>
              </w:rPr>
              <w:tab/>
              <w:t>//パラメータ受け取り</w:t>
            </w:r>
          </w:p>
          <w:p w14:paraId="6DF8A90B" w14:textId="77777777" w:rsidR="001119EA" w:rsidRDefault="001119EA" w:rsidP="001119EA">
            <w:pPr>
              <w:pStyle w:val="3-"/>
            </w:pPr>
            <w:r>
              <w:tab/>
              <w:t>const char* name = static_cast&lt;const char*&gt;(param_p);</w:t>
            </w:r>
          </w:p>
          <w:p w14:paraId="777A0B1F" w14:textId="77777777" w:rsidR="001119EA" w:rsidRDefault="001119EA" w:rsidP="001119EA">
            <w:pPr>
              <w:pStyle w:val="3-"/>
            </w:pPr>
          </w:p>
          <w:p w14:paraId="2009957B" w14:textId="77777777" w:rsidR="001119EA" w:rsidRDefault="001119EA" w:rsidP="001119EA">
            <w:pPr>
              <w:pStyle w:val="3-"/>
              <w:rPr>
                <w:rFonts w:hint="eastAsia"/>
              </w:rPr>
            </w:pPr>
            <w:r>
              <w:rPr>
                <w:rFonts w:hint="eastAsia"/>
              </w:rPr>
              <w:tab/>
              <w:t>//開始</w:t>
            </w:r>
          </w:p>
          <w:p w14:paraId="2AB854D8" w14:textId="77777777" w:rsidR="001119EA" w:rsidRDefault="001119EA" w:rsidP="001119EA">
            <w:pPr>
              <w:pStyle w:val="3-"/>
            </w:pPr>
            <w:r>
              <w:tab/>
              <w:t>printf("- begin:%s -\n", name);</w:t>
            </w:r>
          </w:p>
          <w:p w14:paraId="7C9BAF0B" w14:textId="77777777" w:rsidR="001119EA" w:rsidRDefault="001119EA" w:rsidP="001119EA">
            <w:pPr>
              <w:pStyle w:val="3-"/>
            </w:pPr>
            <w:r>
              <w:tab/>
              <w:t>fflush(stdout);</w:t>
            </w:r>
          </w:p>
          <w:p w14:paraId="7B972B42" w14:textId="77777777" w:rsidR="001119EA" w:rsidRDefault="001119EA" w:rsidP="001119EA">
            <w:pPr>
              <w:pStyle w:val="3-"/>
            </w:pPr>
          </w:p>
          <w:p w14:paraId="71638353" w14:textId="77777777" w:rsidR="001119EA" w:rsidRDefault="001119EA" w:rsidP="001119EA">
            <w:pPr>
              <w:pStyle w:val="3-"/>
              <w:rPr>
                <w:rFonts w:hint="eastAsia"/>
              </w:rPr>
            </w:pPr>
            <w:r>
              <w:rPr>
                <w:rFonts w:hint="eastAsia"/>
              </w:rPr>
              <w:tab/>
              <w:t>//処理</w:t>
            </w:r>
          </w:p>
          <w:p w14:paraId="11B20D34" w14:textId="77777777" w:rsidR="001119EA" w:rsidRDefault="001119EA" w:rsidP="001119EA">
            <w:pPr>
              <w:pStyle w:val="3-"/>
            </w:pPr>
            <w:r>
              <w:tab/>
              <w:t>for (int i = 0; i &lt; 3; ++i)</w:t>
            </w:r>
          </w:p>
          <w:p w14:paraId="76B135B7" w14:textId="77777777" w:rsidR="001119EA" w:rsidRDefault="001119EA" w:rsidP="001119EA">
            <w:pPr>
              <w:pStyle w:val="3-"/>
            </w:pPr>
            <w:r>
              <w:tab/>
              <w:t>{</w:t>
            </w:r>
          </w:p>
          <w:p w14:paraId="0766A5AB" w14:textId="77777777" w:rsidR="001119EA" w:rsidRDefault="001119EA" w:rsidP="001119EA">
            <w:pPr>
              <w:pStyle w:val="3-"/>
              <w:rPr>
                <w:rFonts w:hint="eastAsia"/>
              </w:rPr>
            </w:pPr>
            <w:r>
              <w:rPr>
                <w:rFonts w:hint="eastAsia"/>
              </w:rPr>
              <w:tab/>
            </w:r>
            <w:r>
              <w:rPr>
                <w:rFonts w:hint="eastAsia"/>
              </w:rPr>
              <w:tab/>
              <w:t>//セマフォ取得</w:t>
            </w:r>
          </w:p>
          <w:p w14:paraId="07EE5216" w14:textId="77777777" w:rsidR="001119EA" w:rsidRDefault="001119EA" w:rsidP="001119EA">
            <w:pPr>
              <w:pStyle w:val="3-"/>
            </w:pPr>
            <w:r>
              <w:tab/>
            </w:r>
            <w:r>
              <w:tab/>
              <w:t>{</w:t>
            </w:r>
          </w:p>
          <w:p w14:paraId="5CCFDBF9" w14:textId="77777777" w:rsidR="001119EA" w:rsidRDefault="001119EA" w:rsidP="001119EA">
            <w:pPr>
              <w:pStyle w:val="3-"/>
            </w:pPr>
            <w:r>
              <w:tab/>
            </w:r>
            <w:r>
              <w:tab/>
            </w:r>
            <w:r>
              <w:tab/>
              <w:t>struct sembuf sb = {0, -1, 0};</w:t>
            </w:r>
          </w:p>
          <w:p w14:paraId="2D36D253" w14:textId="77777777" w:rsidR="001119EA" w:rsidRDefault="001119EA" w:rsidP="001119EA">
            <w:pPr>
              <w:pStyle w:val="3-"/>
            </w:pPr>
            <w:r>
              <w:tab/>
            </w:r>
            <w:r>
              <w:tab/>
            </w:r>
            <w:r>
              <w:tab/>
              <w:t>semop(s_semaphore, &amp;sb, 1);</w:t>
            </w:r>
          </w:p>
          <w:p w14:paraId="2B2F7F17" w14:textId="77777777" w:rsidR="001119EA" w:rsidRDefault="001119EA" w:rsidP="001119EA">
            <w:pPr>
              <w:pStyle w:val="3-"/>
            </w:pPr>
            <w:r>
              <w:tab/>
            </w:r>
            <w:r>
              <w:tab/>
              <w:t>}</w:t>
            </w:r>
          </w:p>
          <w:p w14:paraId="582B4D07" w14:textId="77777777" w:rsidR="001119EA" w:rsidRDefault="001119EA" w:rsidP="001119EA">
            <w:pPr>
              <w:pStyle w:val="3-"/>
            </w:pPr>
            <w:r>
              <w:tab/>
            </w:r>
            <w:r>
              <w:tab/>
            </w:r>
          </w:p>
          <w:p w14:paraId="1036DDD0" w14:textId="77777777" w:rsidR="001119EA" w:rsidRDefault="001119EA" w:rsidP="001119EA">
            <w:pPr>
              <w:pStyle w:val="3-"/>
              <w:rPr>
                <w:rFonts w:hint="eastAsia"/>
              </w:rPr>
            </w:pPr>
            <w:r>
              <w:rPr>
                <w:rFonts w:hint="eastAsia"/>
              </w:rPr>
              <w:tab/>
            </w:r>
            <w:r>
              <w:rPr>
                <w:rFonts w:hint="eastAsia"/>
              </w:rPr>
              <w:tab/>
              <w:t>//共有リソースを獲得</w:t>
            </w:r>
          </w:p>
          <w:p w14:paraId="23E826FE" w14:textId="77777777" w:rsidR="001119EA" w:rsidRDefault="001119EA" w:rsidP="001119EA">
            <w:pPr>
              <w:pStyle w:val="3-"/>
            </w:pPr>
            <w:r>
              <w:tab/>
            </w:r>
            <w:r>
              <w:tab/>
              <w:t>int index = 0;</w:t>
            </w:r>
          </w:p>
          <w:p w14:paraId="1C2C9B1E" w14:textId="77777777" w:rsidR="001119EA" w:rsidRDefault="001119EA" w:rsidP="001119EA">
            <w:pPr>
              <w:pStyle w:val="3-"/>
            </w:pPr>
            <w:r>
              <w:tab/>
            </w:r>
            <w:r>
              <w:tab/>
              <w:t>pthread_mutex_lock(&amp;s_mutex);</w:t>
            </w:r>
          </w:p>
          <w:p w14:paraId="76479441" w14:textId="77777777" w:rsidR="001119EA" w:rsidRDefault="001119EA" w:rsidP="001119EA">
            <w:pPr>
              <w:pStyle w:val="3-"/>
            </w:pPr>
            <w:r>
              <w:tab/>
            </w:r>
            <w:r>
              <w:tab/>
              <w:t>for (; index &lt; COMMON_RESOURCE_NUM; ++index)</w:t>
            </w:r>
          </w:p>
          <w:p w14:paraId="330F70F5" w14:textId="77777777" w:rsidR="001119EA" w:rsidRDefault="001119EA" w:rsidP="001119EA">
            <w:pPr>
              <w:pStyle w:val="3-"/>
            </w:pPr>
            <w:r>
              <w:tab/>
            </w:r>
            <w:r>
              <w:tab/>
              <w:t>{</w:t>
            </w:r>
          </w:p>
          <w:p w14:paraId="726D3DD8" w14:textId="77777777" w:rsidR="001119EA" w:rsidRDefault="001119EA" w:rsidP="001119EA">
            <w:pPr>
              <w:pStyle w:val="3-"/>
            </w:pPr>
            <w:r>
              <w:tab/>
            </w:r>
            <w:r>
              <w:tab/>
            </w:r>
            <w:r>
              <w:tab/>
              <w:t>if (!s_usingCommonResource[index])</w:t>
            </w:r>
          </w:p>
          <w:p w14:paraId="63EA7550" w14:textId="77777777" w:rsidR="001119EA" w:rsidRDefault="001119EA" w:rsidP="001119EA">
            <w:pPr>
              <w:pStyle w:val="3-"/>
            </w:pPr>
            <w:r>
              <w:tab/>
            </w:r>
            <w:r>
              <w:tab/>
            </w:r>
            <w:r>
              <w:tab/>
            </w:r>
            <w:r>
              <w:tab/>
              <w:t>break;</w:t>
            </w:r>
          </w:p>
          <w:p w14:paraId="34A362FE" w14:textId="77777777" w:rsidR="001119EA" w:rsidRDefault="001119EA" w:rsidP="001119EA">
            <w:pPr>
              <w:pStyle w:val="3-"/>
            </w:pPr>
            <w:r>
              <w:tab/>
            </w:r>
            <w:r>
              <w:tab/>
              <w:t>}</w:t>
            </w:r>
          </w:p>
          <w:p w14:paraId="7B197772" w14:textId="77777777" w:rsidR="001119EA" w:rsidRDefault="001119EA" w:rsidP="001119EA">
            <w:pPr>
              <w:pStyle w:val="3-"/>
            </w:pPr>
            <w:r>
              <w:tab/>
            </w:r>
            <w:r>
              <w:tab/>
              <w:t>s_usingCommonResource[index] = true;</w:t>
            </w:r>
          </w:p>
          <w:p w14:paraId="1B085411" w14:textId="77777777" w:rsidR="001119EA" w:rsidRDefault="001119EA" w:rsidP="001119EA">
            <w:pPr>
              <w:pStyle w:val="3-"/>
            </w:pPr>
            <w:r>
              <w:tab/>
            </w:r>
            <w:r>
              <w:tab/>
              <w:t>pthread_mutex_unlock(&amp;s_mutex);</w:t>
            </w:r>
          </w:p>
          <w:p w14:paraId="298DC933" w14:textId="77777777" w:rsidR="001119EA" w:rsidRDefault="001119EA" w:rsidP="001119EA">
            <w:pPr>
              <w:pStyle w:val="3-"/>
            </w:pPr>
            <w:r>
              <w:tab/>
            </w:r>
            <w:r>
              <w:tab/>
            </w:r>
          </w:p>
          <w:p w14:paraId="3F6C65C5" w14:textId="77777777" w:rsidR="001119EA" w:rsidRDefault="001119EA" w:rsidP="001119EA">
            <w:pPr>
              <w:pStyle w:val="3-"/>
              <w:rPr>
                <w:rFonts w:hint="eastAsia"/>
              </w:rPr>
            </w:pPr>
            <w:r>
              <w:rPr>
                <w:rFonts w:hint="eastAsia"/>
              </w:rPr>
              <w:tab/>
            </w:r>
            <w:r>
              <w:rPr>
                <w:rFonts w:hint="eastAsia"/>
              </w:rPr>
              <w:tab/>
              <w:t>//データ表示（前）</w:t>
            </w:r>
          </w:p>
          <w:p w14:paraId="3C8911E8" w14:textId="77777777" w:rsidR="001119EA" w:rsidRDefault="001119EA" w:rsidP="001119EA">
            <w:pPr>
              <w:pStyle w:val="3-"/>
            </w:pPr>
            <w:r>
              <w:tab/>
            </w:r>
            <w:r>
              <w:tab/>
              <w:t>printf("%s: [BEFORE] commonResource[%d]=%d, tlsData=%d\n", name, index, s_commonResource[index], s_tlsData);</w:t>
            </w:r>
          </w:p>
          <w:p w14:paraId="7180B4DD" w14:textId="77777777" w:rsidR="001119EA" w:rsidRDefault="001119EA" w:rsidP="001119EA">
            <w:pPr>
              <w:pStyle w:val="3-"/>
            </w:pPr>
            <w:r>
              <w:tab/>
            </w:r>
            <w:r>
              <w:tab/>
              <w:t>fflush(stdout);</w:t>
            </w:r>
          </w:p>
          <w:p w14:paraId="71A77C57" w14:textId="77777777" w:rsidR="001119EA" w:rsidRDefault="001119EA" w:rsidP="001119EA">
            <w:pPr>
              <w:pStyle w:val="3-"/>
            </w:pPr>
          </w:p>
          <w:p w14:paraId="415A11C3" w14:textId="77777777" w:rsidR="001119EA" w:rsidRDefault="001119EA" w:rsidP="001119EA">
            <w:pPr>
              <w:pStyle w:val="3-"/>
              <w:rPr>
                <w:rFonts w:hint="eastAsia"/>
              </w:rPr>
            </w:pPr>
            <w:r>
              <w:rPr>
                <w:rFonts w:hint="eastAsia"/>
              </w:rPr>
              <w:tab/>
            </w:r>
            <w:r>
              <w:rPr>
                <w:rFonts w:hint="eastAsia"/>
              </w:rPr>
              <w:tab/>
              <w:t>//データ取得</w:t>
            </w:r>
          </w:p>
          <w:p w14:paraId="37683EEE" w14:textId="77777777" w:rsidR="001119EA" w:rsidRDefault="001119EA" w:rsidP="001119EA">
            <w:pPr>
              <w:pStyle w:val="3-"/>
            </w:pPr>
            <w:r>
              <w:tab/>
            </w:r>
            <w:r>
              <w:tab/>
              <w:t>int common_data = s_commonResource[index];</w:t>
            </w:r>
          </w:p>
          <w:p w14:paraId="3543092D" w14:textId="77777777" w:rsidR="001119EA" w:rsidRDefault="001119EA" w:rsidP="001119EA">
            <w:pPr>
              <w:pStyle w:val="3-"/>
            </w:pPr>
            <w:r>
              <w:tab/>
            </w:r>
            <w:r>
              <w:tab/>
              <w:t>int tls_data = s_tlsData;</w:t>
            </w:r>
          </w:p>
          <w:p w14:paraId="67C3DF95" w14:textId="77777777" w:rsidR="001119EA" w:rsidRDefault="001119EA" w:rsidP="001119EA">
            <w:pPr>
              <w:pStyle w:val="3-"/>
            </w:pPr>
          </w:p>
          <w:p w14:paraId="606547F8" w14:textId="77777777" w:rsidR="001119EA" w:rsidRDefault="001119EA" w:rsidP="001119EA">
            <w:pPr>
              <w:pStyle w:val="3-"/>
              <w:rPr>
                <w:rFonts w:hint="eastAsia"/>
              </w:rPr>
            </w:pPr>
            <w:r>
              <w:rPr>
                <w:rFonts w:hint="eastAsia"/>
              </w:rPr>
              <w:tab/>
            </w:r>
            <w:r>
              <w:rPr>
                <w:rFonts w:hint="eastAsia"/>
              </w:rPr>
              <w:tab/>
              <w:t>//データ更新</w:t>
            </w:r>
          </w:p>
          <w:p w14:paraId="2886E410" w14:textId="77777777" w:rsidR="001119EA" w:rsidRDefault="001119EA" w:rsidP="001119EA">
            <w:pPr>
              <w:pStyle w:val="3-"/>
            </w:pPr>
            <w:r>
              <w:tab/>
            </w:r>
            <w:r>
              <w:tab/>
              <w:t>++common_data;</w:t>
            </w:r>
          </w:p>
          <w:p w14:paraId="59E81406" w14:textId="77777777" w:rsidR="001119EA" w:rsidRDefault="001119EA" w:rsidP="001119EA">
            <w:pPr>
              <w:pStyle w:val="3-"/>
            </w:pPr>
            <w:r>
              <w:tab/>
            </w:r>
            <w:r>
              <w:tab/>
              <w:t>++tls_data;</w:t>
            </w:r>
          </w:p>
          <w:p w14:paraId="37551EB2" w14:textId="77777777" w:rsidR="001119EA" w:rsidRDefault="001119EA" w:rsidP="001119EA">
            <w:pPr>
              <w:pStyle w:val="3-"/>
            </w:pPr>
          </w:p>
          <w:p w14:paraId="57875772" w14:textId="77777777" w:rsidR="001119EA" w:rsidRDefault="001119EA" w:rsidP="001119EA">
            <w:pPr>
              <w:pStyle w:val="3-"/>
              <w:rPr>
                <w:rFonts w:hint="eastAsia"/>
              </w:rPr>
            </w:pPr>
            <w:r>
              <w:rPr>
                <w:rFonts w:hint="eastAsia"/>
              </w:rPr>
              <w:tab/>
            </w:r>
            <w:r>
              <w:rPr>
                <w:rFonts w:hint="eastAsia"/>
              </w:rPr>
              <w:tab/>
              <w:t>//若干ランダムでスリープ（0～4 msec）</w:t>
            </w:r>
          </w:p>
          <w:p w14:paraId="7E32A6DF" w14:textId="77777777" w:rsidR="001119EA" w:rsidRDefault="001119EA" w:rsidP="001119EA">
            <w:pPr>
              <w:pStyle w:val="3-"/>
            </w:pPr>
            <w:r>
              <w:tab/>
            </w:r>
            <w:r>
              <w:tab/>
              <w:t>usleep((rand() % 5) * 1000);</w:t>
            </w:r>
          </w:p>
          <w:p w14:paraId="7838BFE1" w14:textId="77777777" w:rsidR="001119EA" w:rsidRDefault="001119EA" w:rsidP="001119EA">
            <w:pPr>
              <w:pStyle w:val="3-"/>
            </w:pPr>
            <w:r>
              <w:tab/>
            </w:r>
            <w:r>
              <w:tab/>
            </w:r>
          </w:p>
          <w:p w14:paraId="34261925" w14:textId="77777777" w:rsidR="001119EA" w:rsidRDefault="001119EA" w:rsidP="001119EA">
            <w:pPr>
              <w:pStyle w:val="3-"/>
              <w:rPr>
                <w:rFonts w:hint="eastAsia"/>
              </w:rPr>
            </w:pPr>
            <w:r>
              <w:rPr>
                <w:rFonts w:hint="eastAsia"/>
              </w:rPr>
              <w:tab/>
            </w:r>
            <w:r>
              <w:rPr>
                <w:rFonts w:hint="eastAsia"/>
              </w:rPr>
              <w:tab/>
              <w:t>//データ書き戻し</w:t>
            </w:r>
          </w:p>
          <w:p w14:paraId="349F6467" w14:textId="77777777" w:rsidR="001119EA" w:rsidRDefault="001119EA" w:rsidP="001119EA">
            <w:pPr>
              <w:pStyle w:val="3-"/>
            </w:pPr>
            <w:r>
              <w:tab/>
            </w:r>
            <w:r>
              <w:tab/>
              <w:t>s_commonResource[index] = common_data;</w:t>
            </w:r>
          </w:p>
          <w:p w14:paraId="61DB9397" w14:textId="77777777" w:rsidR="001119EA" w:rsidRDefault="001119EA" w:rsidP="001119EA">
            <w:pPr>
              <w:pStyle w:val="3-"/>
            </w:pPr>
            <w:r>
              <w:tab/>
            </w:r>
            <w:r>
              <w:tab/>
              <w:t>s_tlsData = tls_data;</w:t>
            </w:r>
          </w:p>
          <w:p w14:paraId="3FB9EF55" w14:textId="77777777" w:rsidR="001119EA" w:rsidRDefault="001119EA" w:rsidP="001119EA">
            <w:pPr>
              <w:pStyle w:val="3-"/>
            </w:pPr>
          </w:p>
          <w:p w14:paraId="5B1F63CC" w14:textId="77777777" w:rsidR="001119EA" w:rsidRDefault="001119EA" w:rsidP="001119EA">
            <w:pPr>
              <w:pStyle w:val="3-"/>
              <w:rPr>
                <w:rFonts w:hint="eastAsia"/>
              </w:rPr>
            </w:pPr>
            <w:r>
              <w:rPr>
                <w:rFonts w:hint="eastAsia"/>
              </w:rPr>
              <w:tab/>
            </w:r>
            <w:r>
              <w:rPr>
                <w:rFonts w:hint="eastAsia"/>
              </w:rPr>
              <w:tab/>
              <w:t>//データ表示（後）</w:t>
            </w:r>
          </w:p>
          <w:p w14:paraId="5E4473BB" w14:textId="77777777" w:rsidR="001119EA" w:rsidRDefault="001119EA" w:rsidP="001119EA">
            <w:pPr>
              <w:pStyle w:val="3-"/>
            </w:pPr>
            <w:r>
              <w:tab/>
            </w:r>
            <w:r>
              <w:tab/>
              <w:t>printf("%s: [AFTER]  commonResource[%d]=%d, tlsData=%d\n", name, index, s_commonResource[index], s_tlsData);</w:t>
            </w:r>
          </w:p>
          <w:p w14:paraId="0318B8FC" w14:textId="77777777" w:rsidR="001119EA" w:rsidRDefault="001119EA" w:rsidP="001119EA">
            <w:pPr>
              <w:pStyle w:val="3-"/>
            </w:pPr>
            <w:r>
              <w:tab/>
            </w:r>
            <w:r>
              <w:tab/>
              <w:t>fflush(stdout);</w:t>
            </w:r>
          </w:p>
          <w:p w14:paraId="667D4C2C" w14:textId="77777777" w:rsidR="001119EA" w:rsidRDefault="001119EA" w:rsidP="001119EA">
            <w:pPr>
              <w:pStyle w:val="3-"/>
            </w:pPr>
          </w:p>
          <w:p w14:paraId="6FE02FC4" w14:textId="77777777" w:rsidR="001119EA" w:rsidRDefault="001119EA" w:rsidP="001119EA">
            <w:pPr>
              <w:pStyle w:val="3-"/>
              <w:rPr>
                <w:rFonts w:hint="eastAsia"/>
              </w:rPr>
            </w:pPr>
            <w:r>
              <w:rPr>
                <w:rFonts w:hint="eastAsia"/>
              </w:rPr>
              <w:tab/>
            </w:r>
            <w:r>
              <w:rPr>
                <w:rFonts w:hint="eastAsia"/>
              </w:rPr>
              <w:tab/>
              <w:t>//共有リソースを解放</w:t>
            </w:r>
          </w:p>
          <w:p w14:paraId="069565BF" w14:textId="77777777" w:rsidR="001119EA" w:rsidRDefault="001119EA" w:rsidP="001119EA">
            <w:pPr>
              <w:pStyle w:val="3-"/>
            </w:pPr>
            <w:r>
              <w:tab/>
            </w:r>
            <w:r>
              <w:tab/>
              <w:t>pthread_mutex_lock(&amp;s_mutex);</w:t>
            </w:r>
          </w:p>
          <w:p w14:paraId="2C6D0776" w14:textId="77777777" w:rsidR="001119EA" w:rsidRDefault="001119EA" w:rsidP="001119EA">
            <w:pPr>
              <w:pStyle w:val="3-"/>
            </w:pPr>
            <w:r>
              <w:tab/>
            </w:r>
            <w:r>
              <w:tab/>
              <w:t>s_usingCommonResource[index] = false;</w:t>
            </w:r>
          </w:p>
          <w:p w14:paraId="6DC400BF" w14:textId="77777777" w:rsidR="001119EA" w:rsidRDefault="001119EA" w:rsidP="001119EA">
            <w:pPr>
              <w:pStyle w:val="3-"/>
            </w:pPr>
            <w:r>
              <w:tab/>
            </w:r>
            <w:r>
              <w:tab/>
              <w:t>pthread_mutex_unlock(&amp;s_mutex);</w:t>
            </w:r>
          </w:p>
          <w:p w14:paraId="135D9926" w14:textId="77777777" w:rsidR="001119EA" w:rsidRDefault="001119EA" w:rsidP="001119EA">
            <w:pPr>
              <w:pStyle w:val="3-"/>
            </w:pPr>
            <w:r>
              <w:tab/>
            </w:r>
            <w:r>
              <w:tab/>
            </w:r>
          </w:p>
          <w:p w14:paraId="08C900BA" w14:textId="77777777" w:rsidR="001119EA" w:rsidRDefault="001119EA" w:rsidP="001119EA">
            <w:pPr>
              <w:pStyle w:val="3-"/>
              <w:rPr>
                <w:rFonts w:hint="eastAsia"/>
              </w:rPr>
            </w:pPr>
            <w:r>
              <w:rPr>
                <w:rFonts w:hint="eastAsia"/>
              </w:rPr>
              <w:tab/>
            </w:r>
            <w:r>
              <w:rPr>
                <w:rFonts w:hint="eastAsia"/>
              </w:rPr>
              <w:tab/>
              <w:t>//セマフォ解放</w:t>
            </w:r>
          </w:p>
          <w:p w14:paraId="222DA2B5" w14:textId="77777777" w:rsidR="001119EA" w:rsidRDefault="001119EA" w:rsidP="001119EA">
            <w:pPr>
              <w:pStyle w:val="3-"/>
            </w:pPr>
            <w:r>
              <w:tab/>
            </w:r>
            <w:r>
              <w:tab/>
              <w:t>{</w:t>
            </w:r>
          </w:p>
          <w:p w14:paraId="4BC7CA00" w14:textId="77777777" w:rsidR="001119EA" w:rsidRDefault="001119EA" w:rsidP="001119EA">
            <w:pPr>
              <w:pStyle w:val="3-"/>
            </w:pPr>
            <w:r>
              <w:tab/>
            </w:r>
            <w:r>
              <w:tab/>
            </w:r>
            <w:r>
              <w:tab/>
              <w:t>struct sembuf sb = {0, 1, 0};</w:t>
            </w:r>
          </w:p>
          <w:p w14:paraId="4A9D5072" w14:textId="77777777" w:rsidR="001119EA" w:rsidRDefault="001119EA" w:rsidP="001119EA">
            <w:pPr>
              <w:pStyle w:val="3-"/>
            </w:pPr>
            <w:r>
              <w:tab/>
            </w:r>
            <w:r>
              <w:tab/>
            </w:r>
            <w:r>
              <w:tab/>
              <w:t>semop(s_semaphore, &amp;sb, 1);</w:t>
            </w:r>
          </w:p>
          <w:p w14:paraId="1023F537" w14:textId="77777777" w:rsidR="001119EA" w:rsidRDefault="001119EA" w:rsidP="001119EA">
            <w:pPr>
              <w:pStyle w:val="3-"/>
            </w:pPr>
            <w:r>
              <w:tab/>
            </w:r>
            <w:r>
              <w:tab/>
              <w:t>}</w:t>
            </w:r>
          </w:p>
          <w:p w14:paraId="4E83039D" w14:textId="77777777" w:rsidR="001119EA" w:rsidRDefault="001119EA" w:rsidP="001119EA">
            <w:pPr>
              <w:pStyle w:val="3-"/>
            </w:pPr>
            <w:r>
              <w:tab/>
            </w:r>
            <w:r>
              <w:tab/>
            </w:r>
          </w:p>
          <w:p w14:paraId="132E8690" w14:textId="77777777" w:rsidR="001119EA" w:rsidRDefault="001119EA" w:rsidP="001119EA">
            <w:pPr>
              <w:pStyle w:val="3-"/>
              <w:rPr>
                <w:rFonts w:hint="eastAsia"/>
              </w:rPr>
            </w:pPr>
            <w:r>
              <w:rPr>
                <w:rFonts w:hint="eastAsia"/>
              </w:rPr>
              <w:tab/>
            </w:r>
            <w:r>
              <w:rPr>
                <w:rFonts w:hint="eastAsia"/>
              </w:rPr>
              <w:tab/>
              <w:t>//スレッド切り替えのためのスリープ</w:t>
            </w:r>
          </w:p>
          <w:p w14:paraId="7AED04B2" w14:textId="77777777" w:rsidR="001119EA" w:rsidRDefault="001119EA" w:rsidP="001119EA">
            <w:pPr>
              <w:pStyle w:val="3-"/>
            </w:pPr>
            <w:r>
              <w:tab/>
            </w:r>
            <w:r>
              <w:tab/>
              <w:t>usleep(0);</w:t>
            </w:r>
          </w:p>
          <w:p w14:paraId="71DA1E51" w14:textId="77777777" w:rsidR="001119EA" w:rsidRDefault="001119EA" w:rsidP="001119EA">
            <w:pPr>
              <w:pStyle w:val="3-"/>
              <w:rPr>
                <w:rFonts w:hint="eastAsia"/>
              </w:rPr>
            </w:pPr>
            <w:r>
              <w:rPr>
                <w:rFonts w:hint="eastAsia"/>
              </w:rPr>
              <w:tab/>
              <w:t>//</w:t>
            </w:r>
            <w:r>
              <w:rPr>
                <w:rFonts w:hint="eastAsia"/>
              </w:rPr>
              <w:tab/>
              <w:t>//スレッド切り替え</w:t>
            </w:r>
          </w:p>
          <w:p w14:paraId="57C9FACB" w14:textId="77777777" w:rsidR="001119EA" w:rsidRDefault="001119EA" w:rsidP="001119EA">
            <w:pPr>
              <w:pStyle w:val="3-"/>
              <w:rPr>
                <w:rFonts w:hint="eastAsia"/>
              </w:rPr>
            </w:pPr>
            <w:r>
              <w:rPr>
                <w:rFonts w:hint="eastAsia"/>
              </w:rPr>
              <w:tab/>
              <w:t>//</w:t>
            </w:r>
            <w:r>
              <w:rPr>
                <w:rFonts w:hint="eastAsia"/>
              </w:rPr>
              <w:tab/>
              <w:t>sched_yield();//同じ優先度の他のスレッドに切り替え</w:t>
            </w:r>
          </w:p>
          <w:p w14:paraId="7AA710D7" w14:textId="77777777" w:rsidR="001119EA" w:rsidRDefault="001119EA" w:rsidP="001119EA">
            <w:pPr>
              <w:pStyle w:val="3-"/>
            </w:pPr>
            <w:r>
              <w:tab/>
              <w:t>}</w:t>
            </w:r>
          </w:p>
          <w:p w14:paraId="763DF2CD" w14:textId="77777777" w:rsidR="001119EA" w:rsidRDefault="001119EA" w:rsidP="001119EA">
            <w:pPr>
              <w:pStyle w:val="3-"/>
            </w:pPr>
          </w:p>
          <w:p w14:paraId="4198957D" w14:textId="77777777" w:rsidR="001119EA" w:rsidRDefault="001119EA" w:rsidP="001119EA">
            <w:pPr>
              <w:pStyle w:val="3-"/>
              <w:rPr>
                <w:rFonts w:hint="eastAsia"/>
              </w:rPr>
            </w:pPr>
            <w:r>
              <w:rPr>
                <w:rFonts w:hint="eastAsia"/>
              </w:rPr>
              <w:tab/>
              <w:t>//終了</w:t>
            </w:r>
          </w:p>
          <w:p w14:paraId="15ABAF5C" w14:textId="77777777" w:rsidR="001119EA" w:rsidRDefault="001119EA" w:rsidP="001119EA">
            <w:pPr>
              <w:pStyle w:val="3-"/>
            </w:pPr>
            <w:r>
              <w:tab/>
              <w:t>printf("- end:%s -\n", name);</w:t>
            </w:r>
          </w:p>
          <w:p w14:paraId="767312D1" w14:textId="77777777" w:rsidR="001119EA" w:rsidRDefault="001119EA" w:rsidP="001119EA">
            <w:pPr>
              <w:pStyle w:val="3-"/>
            </w:pPr>
            <w:r>
              <w:tab/>
              <w:t>fflush(stdout);</w:t>
            </w:r>
          </w:p>
          <w:p w14:paraId="37A5D72F" w14:textId="77777777" w:rsidR="001119EA" w:rsidRDefault="001119EA" w:rsidP="001119EA">
            <w:pPr>
              <w:pStyle w:val="3-"/>
            </w:pPr>
            <w:r>
              <w:tab/>
              <w:t>return 0;</w:t>
            </w:r>
          </w:p>
          <w:p w14:paraId="703CF845" w14:textId="77777777" w:rsidR="001119EA" w:rsidRDefault="001119EA" w:rsidP="001119EA">
            <w:pPr>
              <w:pStyle w:val="3-"/>
            </w:pPr>
            <w:r>
              <w:t>}</w:t>
            </w:r>
          </w:p>
          <w:p w14:paraId="6E0D52DE" w14:textId="77777777" w:rsidR="001119EA" w:rsidRDefault="001119EA" w:rsidP="001119EA">
            <w:pPr>
              <w:pStyle w:val="3-"/>
            </w:pPr>
          </w:p>
          <w:p w14:paraId="10310CC2" w14:textId="77777777" w:rsidR="001119EA" w:rsidRDefault="001119EA" w:rsidP="001119EA">
            <w:pPr>
              <w:pStyle w:val="3-"/>
              <w:rPr>
                <w:rFonts w:hint="eastAsia"/>
              </w:rPr>
            </w:pPr>
            <w:r>
              <w:rPr>
                <w:rFonts w:hint="eastAsia"/>
              </w:rPr>
              <w:t>//テスト</w:t>
            </w:r>
          </w:p>
          <w:p w14:paraId="44C31690" w14:textId="77777777" w:rsidR="001119EA" w:rsidRDefault="001119EA" w:rsidP="001119EA">
            <w:pPr>
              <w:pStyle w:val="3-"/>
            </w:pPr>
            <w:r>
              <w:t>int main(const int argc, const char* argv[])</w:t>
            </w:r>
          </w:p>
          <w:p w14:paraId="0B4572F9" w14:textId="77777777" w:rsidR="001119EA" w:rsidRDefault="001119EA" w:rsidP="001119EA">
            <w:pPr>
              <w:pStyle w:val="3-"/>
            </w:pPr>
            <w:r>
              <w:t>{</w:t>
            </w:r>
          </w:p>
          <w:p w14:paraId="02587A13" w14:textId="77777777" w:rsidR="001119EA" w:rsidRDefault="001119EA" w:rsidP="001119EA">
            <w:pPr>
              <w:pStyle w:val="3-"/>
              <w:rPr>
                <w:rFonts w:hint="eastAsia"/>
              </w:rPr>
            </w:pPr>
            <w:r>
              <w:rPr>
                <w:rFonts w:hint="eastAsia"/>
              </w:rPr>
              <w:tab/>
              <w:t>//セマフォ生成</w:t>
            </w:r>
          </w:p>
          <w:p w14:paraId="174FE68C" w14:textId="77777777" w:rsidR="001119EA" w:rsidRDefault="001119EA" w:rsidP="001119EA">
            <w:pPr>
              <w:pStyle w:val="3-"/>
            </w:pPr>
            <w:r>
              <w:tab/>
              <w:t>{</w:t>
            </w:r>
          </w:p>
          <w:p w14:paraId="6F4C52D0" w14:textId="77777777" w:rsidR="001119EA" w:rsidRDefault="001119EA" w:rsidP="001119EA">
            <w:pPr>
              <w:pStyle w:val="3-"/>
              <w:rPr>
                <w:rFonts w:hint="eastAsia"/>
              </w:rPr>
            </w:pPr>
            <w:r>
              <w:rPr>
                <w:rFonts w:hint="eastAsia"/>
              </w:rPr>
              <w:tab/>
            </w:r>
            <w:r>
              <w:rPr>
                <w:rFonts w:hint="eastAsia"/>
              </w:rPr>
              <w:tab/>
              <w:t>key_t key = ftok("share.cpp", 'S');//セマフォを一意に識別するためのキーとして、</w:t>
            </w:r>
          </w:p>
          <w:p w14:paraId="5E11F11E" w14:textId="77777777" w:rsidR="001119EA" w:rsidRDefault="001119EA" w:rsidP="001119EA">
            <w:pPr>
              <w:pStyle w:val="3-"/>
              <w:rPr>
                <w:rFonts w:hint="eastAsia"/>
              </w:rPr>
            </w:pPr>
            <w:r>
              <w:rPr>
                <w:rFonts w:hint="eastAsia"/>
              </w:rPr>
              <w:tab/>
            </w:r>
            <w:r>
              <w:rPr>
                <w:rFonts w:hint="eastAsia"/>
              </w:rPr>
              <w:tab/>
              <w:t xml:space="preserve">                                   //実在するファイルのユニークIDを利用</w:t>
            </w:r>
          </w:p>
          <w:p w14:paraId="715BF9F7" w14:textId="77777777" w:rsidR="001119EA" w:rsidRDefault="001119EA" w:rsidP="001119EA">
            <w:pPr>
              <w:pStyle w:val="3-"/>
            </w:pPr>
            <w:r>
              <w:tab/>
            </w:r>
            <w:r>
              <w:tab/>
              <w:t>s_semaphore = semget(key, 1, S_IRWXU|IPC_CREAT);</w:t>
            </w:r>
          </w:p>
          <w:p w14:paraId="70917269" w14:textId="77777777" w:rsidR="001119EA" w:rsidRDefault="001119EA" w:rsidP="001119EA">
            <w:pPr>
              <w:pStyle w:val="3-"/>
            </w:pPr>
            <w:r>
              <w:tab/>
              <w:t>//</w:t>
            </w:r>
            <w:r>
              <w:tab/>
              <w:t>union semun arg;</w:t>
            </w:r>
          </w:p>
          <w:p w14:paraId="16DF25C0" w14:textId="77777777" w:rsidR="001119EA" w:rsidRDefault="001119EA" w:rsidP="001119EA">
            <w:pPr>
              <w:pStyle w:val="3-"/>
            </w:pPr>
            <w:r>
              <w:tab/>
              <w:t>//</w:t>
            </w:r>
            <w:r>
              <w:tab/>
              <w:t>arg.val = 0;</w:t>
            </w:r>
          </w:p>
          <w:p w14:paraId="09B7F71E" w14:textId="77777777" w:rsidR="001119EA" w:rsidRDefault="001119EA" w:rsidP="001119EA">
            <w:pPr>
              <w:pStyle w:val="3-"/>
            </w:pPr>
            <w:r>
              <w:tab/>
              <w:t>//</w:t>
            </w:r>
            <w:r>
              <w:tab/>
              <w:t>semctl(s_semaphore, 0, SETVAL, arg);</w:t>
            </w:r>
          </w:p>
          <w:p w14:paraId="718FEE7F" w14:textId="77777777" w:rsidR="001119EA" w:rsidRDefault="001119EA" w:rsidP="001119EA">
            <w:pPr>
              <w:pStyle w:val="3-"/>
            </w:pPr>
            <w:r>
              <w:tab/>
            </w:r>
            <w:r>
              <w:tab/>
              <w:t>semctl(s_semaphore, 0, SETVAL, 0);</w:t>
            </w:r>
          </w:p>
          <w:p w14:paraId="39BD6B9C" w14:textId="77777777" w:rsidR="001119EA" w:rsidRDefault="001119EA" w:rsidP="001119EA">
            <w:pPr>
              <w:pStyle w:val="3-"/>
            </w:pPr>
            <w:r>
              <w:tab/>
              <w:t>}</w:t>
            </w:r>
          </w:p>
          <w:p w14:paraId="32D601AF" w14:textId="77777777" w:rsidR="001119EA" w:rsidRDefault="001119EA" w:rsidP="001119EA">
            <w:pPr>
              <w:pStyle w:val="3-"/>
            </w:pPr>
            <w:r>
              <w:tab/>
            </w:r>
          </w:p>
          <w:p w14:paraId="570B7163" w14:textId="77777777" w:rsidR="001119EA" w:rsidRDefault="001119EA" w:rsidP="001119EA">
            <w:pPr>
              <w:pStyle w:val="3-"/>
              <w:rPr>
                <w:rFonts w:hint="eastAsia"/>
              </w:rPr>
            </w:pPr>
            <w:r>
              <w:rPr>
                <w:rFonts w:hint="eastAsia"/>
              </w:rPr>
              <w:tab/>
              <w:t>//ミューテックス生成</w:t>
            </w:r>
          </w:p>
          <w:p w14:paraId="6D09C27F" w14:textId="77777777" w:rsidR="001119EA" w:rsidRDefault="001119EA" w:rsidP="001119EA">
            <w:pPr>
              <w:pStyle w:val="3-"/>
              <w:rPr>
                <w:rFonts w:hint="eastAsia"/>
              </w:rPr>
            </w:pPr>
            <w:r>
              <w:rPr>
                <w:rFonts w:hint="eastAsia"/>
              </w:rPr>
              <w:tab/>
              <w:t>//※PTHREAD_MUTEX_INITIALIZER で初期化している場合は不要</w:t>
            </w:r>
          </w:p>
          <w:p w14:paraId="2A7772AE" w14:textId="77777777" w:rsidR="001119EA" w:rsidRDefault="001119EA" w:rsidP="001119EA">
            <w:pPr>
              <w:pStyle w:val="3-"/>
            </w:pPr>
            <w:r>
              <w:tab/>
              <w:t>{</w:t>
            </w:r>
          </w:p>
          <w:p w14:paraId="43775075" w14:textId="77777777" w:rsidR="001119EA" w:rsidRDefault="001119EA" w:rsidP="001119EA">
            <w:pPr>
              <w:pStyle w:val="3-"/>
            </w:pPr>
            <w:r>
              <w:tab/>
              <w:t>//</w:t>
            </w:r>
            <w:r>
              <w:tab/>
              <w:t>pthread_mutex_init(&amp;s_mutex, NULL);</w:t>
            </w:r>
          </w:p>
          <w:p w14:paraId="53566AC6" w14:textId="77777777" w:rsidR="001119EA" w:rsidRDefault="001119EA" w:rsidP="001119EA">
            <w:pPr>
              <w:pStyle w:val="3-"/>
            </w:pPr>
            <w:r>
              <w:tab/>
              <w:t>}</w:t>
            </w:r>
          </w:p>
          <w:p w14:paraId="354B18B4" w14:textId="77777777" w:rsidR="001119EA" w:rsidRDefault="001119EA" w:rsidP="001119EA">
            <w:pPr>
              <w:pStyle w:val="3-"/>
            </w:pPr>
            <w:r>
              <w:tab/>
            </w:r>
          </w:p>
          <w:p w14:paraId="1CFF8503" w14:textId="77777777" w:rsidR="001119EA" w:rsidRDefault="001119EA" w:rsidP="001119EA">
            <w:pPr>
              <w:pStyle w:val="3-"/>
              <w:rPr>
                <w:rFonts w:hint="eastAsia"/>
              </w:rPr>
            </w:pPr>
            <w:r>
              <w:rPr>
                <w:rFonts w:hint="eastAsia"/>
              </w:rPr>
              <w:tab/>
              <w:t>//スレッド作成</w:t>
            </w:r>
          </w:p>
          <w:p w14:paraId="119E92D8" w14:textId="77777777" w:rsidR="001119EA" w:rsidRDefault="001119EA" w:rsidP="001119EA">
            <w:pPr>
              <w:pStyle w:val="3-"/>
            </w:pPr>
            <w:r>
              <w:tab/>
              <w:t>static const int THREAD_NUM = 4;</w:t>
            </w:r>
          </w:p>
          <w:p w14:paraId="0B741847" w14:textId="77777777" w:rsidR="001119EA" w:rsidRDefault="001119EA" w:rsidP="001119EA">
            <w:pPr>
              <w:pStyle w:val="3-"/>
            </w:pPr>
            <w:r>
              <w:tab/>
              <w:t>pthread_t pth[THREAD_NUM];</w:t>
            </w:r>
          </w:p>
          <w:p w14:paraId="7FD40AEB" w14:textId="77777777" w:rsidR="001119EA" w:rsidRDefault="001119EA" w:rsidP="001119EA">
            <w:pPr>
              <w:pStyle w:val="3-"/>
            </w:pPr>
            <w:r>
              <w:tab/>
              <w:t>{</w:t>
            </w:r>
          </w:p>
          <w:p w14:paraId="04B3E33E" w14:textId="77777777" w:rsidR="001119EA" w:rsidRDefault="001119EA" w:rsidP="001119EA">
            <w:pPr>
              <w:pStyle w:val="3-"/>
            </w:pPr>
            <w:r>
              <w:tab/>
            </w:r>
            <w:r>
              <w:tab/>
              <w:t>pthread_attr_t attr;</w:t>
            </w:r>
          </w:p>
          <w:p w14:paraId="04217D65" w14:textId="77777777" w:rsidR="001119EA" w:rsidRDefault="001119EA" w:rsidP="001119EA">
            <w:pPr>
              <w:pStyle w:val="3-"/>
            </w:pPr>
            <w:r>
              <w:tab/>
            </w:r>
            <w:r>
              <w:tab/>
              <w:t>pthread_attr_init(&amp;attr);</w:t>
            </w:r>
          </w:p>
          <w:p w14:paraId="13D44431" w14:textId="77777777" w:rsidR="001119EA" w:rsidRDefault="001119EA" w:rsidP="001119EA">
            <w:pPr>
              <w:pStyle w:val="3-"/>
              <w:rPr>
                <w:rFonts w:hint="eastAsia"/>
              </w:rPr>
            </w:pPr>
            <w:r>
              <w:rPr>
                <w:rFonts w:hint="eastAsia"/>
              </w:rPr>
              <w:tab/>
            </w:r>
            <w:r>
              <w:rPr>
                <w:rFonts w:hint="eastAsia"/>
              </w:rPr>
              <w:tab/>
              <w:t>pthread_attr_setstacksize(&amp;attr, 1024);//スタックサイズ指定</w:t>
            </w:r>
          </w:p>
          <w:p w14:paraId="5148BDA1" w14:textId="77777777" w:rsidR="001119EA" w:rsidRDefault="001119EA" w:rsidP="001119EA">
            <w:pPr>
              <w:pStyle w:val="3-"/>
              <w:rPr>
                <w:rFonts w:hint="eastAsia"/>
              </w:rPr>
            </w:pPr>
            <w:r>
              <w:rPr>
                <w:rFonts w:hint="eastAsia"/>
              </w:rPr>
              <w:tab/>
            </w:r>
            <w:r>
              <w:rPr>
                <w:rFonts w:hint="eastAsia"/>
              </w:rPr>
              <w:tab/>
              <w:t>pthread_create(&amp;pth[0], &amp;attr, threadFunc, (void*)"太郎");</w:t>
            </w:r>
          </w:p>
          <w:p w14:paraId="6E9F9B4F" w14:textId="77777777" w:rsidR="001119EA" w:rsidRDefault="001119EA" w:rsidP="001119EA">
            <w:pPr>
              <w:pStyle w:val="3-"/>
              <w:rPr>
                <w:rFonts w:hint="eastAsia"/>
              </w:rPr>
            </w:pPr>
            <w:r>
              <w:rPr>
                <w:rFonts w:hint="eastAsia"/>
              </w:rPr>
              <w:tab/>
            </w:r>
            <w:r>
              <w:rPr>
                <w:rFonts w:hint="eastAsia"/>
              </w:rPr>
              <w:tab/>
              <w:t>pthread_create(&amp;pth[1], &amp;attr, threadFunc, (void*)"次郎");</w:t>
            </w:r>
          </w:p>
          <w:p w14:paraId="7C160D06" w14:textId="77777777" w:rsidR="001119EA" w:rsidRDefault="001119EA" w:rsidP="001119EA">
            <w:pPr>
              <w:pStyle w:val="3-"/>
              <w:rPr>
                <w:rFonts w:hint="eastAsia"/>
              </w:rPr>
            </w:pPr>
            <w:r>
              <w:rPr>
                <w:rFonts w:hint="eastAsia"/>
              </w:rPr>
              <w:tab/>
            </w:r>
            <w:r>
              <w:rPr>
                <w:rFonts w:hint="eastAsia"/>
              </w:rPr>
              <w:tab/>
              <w:t>pthread_create(&amp;pth[2], &amp;attr, threadFunc, (void*)"三郎");</w:t>
            </w:r>
          </w:p>
          <w:p w14:paraId="74FE8B99" w14:textId="77777777" w:rsidR="001119EA" w:rsidRDefault="001119EA" w:rsidP="001119EA">
            <w:pPr>
              <w:pStyle w:val="3-"/>
              <w:rPr>
                <w:rFonts w:hint="eastAsia"/>
              </w:rPr>
            </w:pPr>
            <w:r>
              <w:rPr>
                <w:rFonts w:hint="eastAsia"/>
              </w:rPr>
              <w:tab/>
            </w:r>
            <w:r>
              <w:rPr>
                <w:rFonts w:hint="eastAsia"/>
              </w:rPr>
              <w:tab/>
              <w:t>pthread_create(&amp;pth[3], &amp;attr, threadFunc, (void*)"四朗");</w:t>
            </w:r>
          </w:p>
          <w:p w14:paraId="643E667D" w14:textId="77777777" w:rsidR="001119EA" w:rsidRDefault="001119EA" w:rsidP="001119EA">
            <w:pPr>
              <w:pStyle w:val="3-"/>
            </w:pPr>
            <w:r>
              <w:tab/>
              <w:t>}</w:t>
            </w:r>
          </w:p>
          <w:p w14:paraId="48EEB7A1" w14:textId="77777777" w:rsidR="001119EA" w:rsidRDefault="001119EA" w:rsidP="001119EA">
            <w:pPr>
              <w:pStyle w:val="3-"/>
            </w:pPr>
          </w:p>
          <w:p w14:paraId="09077CC0" w14:textId="77777777" w:rsidR="001119EA" w:rsidRDefault="001119EA" w:rsidP="001119EA">
            <w:pPr>
              <w:pStyle w:val="3-"/>
              <w:rPr>
                <w:rFonts w:hint="eastAsia"/>
              </w:rPr>
            </w:pPr>
            <w:r>
              <w:rPr>
                <w:rFonts w:hint="eastAsia"/>
              </w:rPr>
              <w:tab/>
              <w:t>//若干スリープ</w:t>
            </w:r>
          </w:p>
          <w:p w14:paraId="7F497C61" w14:textId="77777777" w:rsidR="001119EA" w:rsidRDefault="001119EA" w:rsidP="001119EA">
            <w:pPr>
              <w:pStyle w:val="3-"/>
            </w:pPr>
            <w:r>
              <w:tab/>
              <w:t>usleep(10 * 1000);</w:t>
            </w:r>
          </w:p>
          <w:p w14:paraId="4135A301" w14:textId="77777777" w:rsidR="001119EA" w:rsidRDefault="001119EA" w:rsidP="001119EA">
            <w:pPr>
              <w:pStyle w:val="3-"/>
            </w:pPr>
          </w:p>
          <w:p w14:paraId="41BB2A51" w14:textId="77777777" w:rsidR="001119EA" w:rsidRDefault="001119EA" w:rsidP="001119EA">
            <w:pPr>
              <w:pStyle w:val="3-"/>
              <w:rPr>
                <w:rFonts w:hint="eastAsia"/>
              </w:rPr>
            </w:pPr>
            <w:r>
              <w:rPr>
                <w:rFonts w:hint="eastAsia"/>
              </w:rPr>
              <w:lastRenderedPageBreak/>
              <w:tab/>
              <w:t>//共有リソース初期化</w:t>
            </w:r>
          </w:p>
          <w:p w14:paraId="44532DCE" w14:textId="77777777" w:rsidR="001119EA" w:rsidRDefault="001119EA" w:rsidP="001119EA">
            <w:pPr>
              <w:pStyle w:val="3-"/>
            </w:pPr>
            <w:r>
              <w:tab/>
              <w:t>for (int i = 0; i &lt; COMMON_RESOURCE_NUM; ++i)</w:t>
            </w:r>
          </w:p>
          <w:p w14:paraId="46112382" w14:textId="77777777" w:rsidR="001119EA" w:rsidRDefault="001119EA" w:rsidP="001119EA">
            <w:pPr>
              <w:pStyle w:val="3-"/>
            </w:pPr>
            <w:r>
              <w:tab/>
              <w:t>{</w:t>
            </w:r>
          </w:p>
          <w:p w14:paraId="1A8C0CBE" w14:textId="77777777" w:rsidR="001119EA" w:rsidRDefault="001119EA" w:rsidP="001119EA">
            <w:pPr>
              <w:pStyle w:val="3-"/>
            </w:pPr>
            <w:r>
              <w:tab/>
            </w:r>
            <w:r>
              <w:tab/>
              <w:t>s_commonResource[i] = 1000 * (i + 1);</w:t>
            </w:r>
          </w:p>
          <w:p w14:paraId="09D198B0" w14:textId="77777777" w:rsidR="001119EA" w:rsidRDefault="001119EA" w:rsidP="001119EA">
            <w:pPr>
              <w:pStyle w:val="3-"/>
            </w:pPr>
            <w:r>
              <w:tab/>
              <w:t>}</w:t>
            </w:r>
          </w:p>
          <w:p w14:paraId="48DB4C3D" w14:textId="77777777" w:rsidR="001119EA" w:rsidRDefault="001119EA" w:rsidP="001119EA">
            <w:pPr>
              <w:pStyle w:val="3-"/>
            </w:pPr>
          </w:p>
          <w:p w14:paraId="200891C2" w14:textId="77777777" w:rsidR="001119EA" w:rsidRDefault="001119EA" w:rsidP="001119EA">
            <w:pPr>
              <w:pStyle w:val="3-"/>
              <w:rPr>
                <w:rFonts w:hint="eastAsia"/>
              </w:rPr>
            </w:pPr>
            <w:r>
              <w:rPr>
                <w:rFonts w:hint="eastAsia"/>
              </w:rPr>
              <w:tab/>
              <w:t>//若干スリープ</w:t>
            </w:r>
          </w:p>
          <w:p w14:paraId="03CC91E7" w14:textId="77777777" w:rsidR="001119EA" w:rsidRDefault="001119EA" w:rsidP="001119EA">
            <w:pPr>
              <w:pStyle w:val="3-"/>
            </w:pPr>
            <w:r>
              <w:tab/>
              <w:t>usleep(10 * 1000);</w:t>
            </w:r>
          </w:p>
          <w:p w14:paraId="5A05F6E6" w14:textId="77777777" w:rsidR="001119EA" w:rsidRDefault="001119EA" w:rsidP="001119EA">
            <w:pPr>
              <w:pStyle w:val="3-"/>
            </w:pPr>
          </w:p>
          <w:p w14:paraId="31DDC74C" w14:textId="77777777" w:rsidR="001119EA" w:rsidRDefault="001119EA" w:rsidP="001119EA">
            <w:pPr>
              <w:pStyle w:val="3-"/>
              <w:rPr>
                <w:rFonts w:hint="eastAsia"/>
              </w:rPr>
            </w:pPr>
            <w:r>
              <w:rPr>
                <w:rFonts w:hint="eastAsia"/>
              </w:rPr>
              <w:tab/>
              <w:t>//共有リソースの使用を許可（全セマフォ解放）</w:t>
            </w:r>
          </w:p>
          <w:p w14:paraId="24337E1C" w14:textId="77777777" w:rsidR="001119EA" w:rsidRDefault="001119EA" w:rsidP="001119EA">
            <w:pPr>
              <w:pStyle w:val="3-"/>
            </w:pPr>
            <w:r>
              <w:tab/>
              <w:t>{</w:t>
            </w:r>
          </w:p>
          <w:p w14:paraId="6679C74B" w14:textId="77777777" w:rsidR="001119EA" w:rsidRDefault="001119EA" w:rsidP="001119EA">
            <w:pPr>
              <w:pStyle w:val="3-"/>
            </w:pPr>
            <w:r>
              <w:tab/>
            </w:r>
            <w:r>
              <w:tab/>
              <w:t>for (int i = 0; i &lt; COMMON_RESOURCE_NUM; ++i)</w:t>
            </w:r>
          </w:p>
          <w:p w14:paraId="68DF8141" w14:textId="77777777" w:rsidR="001119EA" w:rsidRDefault="001119EA" w:rsidP="001119EA">
            <w:pPr>
              <w:pStyle w:val="3-"/>
            </w:pPr>
            <w:r>
              <w:tab/>
            </w:r>
            <w:r>
              <w:tab/>
              <w:t>{</w:t>
            </w:r>
          </w:p>
          <w:p w14:paraId="616E81DD" w14:textId="77777777" w:rsidR="001119EA" w:rsidRDefault="001119EA" w:rsidP="001119EA">
            <w:pPr>
              <w:pStyle w:val="3-"/>
            </w:pPr>
            <w:r>
              <w:tab/>
            </w:r>
            <w:r>
              <w:tab/>
            </w:r>
            <w:r>
              <w:tab/>
              <w:t>struct sembuf sb = {0, 1, 0};</w:t>
            </w:r>
          </w:p>
          <w:p w14:paraId="6778E0A9" w14:textId="77777777" w:rsidR="001119EA" w:rsidRDefault="001119EA" w:rsidP="001119EA">
            <w:pPr>
              <w:pStyle w:val="3-"/>
            </w:pPr>
            <w:r>
              <w:tab/>
            </w:r>
            <w:r>
              <w:tab/>
            </w:r>
            <w:r>
              <w:tab/>
              <w:t>semop(s_semaphore, &amp;sb, 1);</w:t>
            </w:r>
          </w:p>
          <w:p w14:paraId="234FAA62" w14:textId="77777777" w:rsidR="001119EA" w:rsidRDefault="001119EA" w:rsidP="001119EA">
            <w:pPr>
              <w:pStyle w:val="3-"/>
            </w:pPr>
            <w:r>
              <w:tab/>
            </w:r>
            <w:r>
              <w:tab/>
              <w:t>}</w:t>
            </w:r>
          </w:p>
          <w:p w14:paraId="42483629" w14:textId="77777777" w:rsidR="001119EA" w:rsidRDefault="001119EA" w:rsidP="001119EA">
            <w:pPr>
              <w:pStyle w:val="3-"/>
            </w:pPr>
            <w:r>
              <w:tab/>
            </w:r>
            <w:r>
              <w:tab/>
              <w:t>printf("Common-resources have been prepared. (num=%d)\n", COMMON_RESOURCE_NUM);</w:t>
            </w:r>
          </w:p>
          <w:p w14:paraId="6752A473" w14:textId="77777777" w:rsidR="001119EA" w:rsidRDefault="001119EA" w:rsidP="001119EA">
            <w:pPr>
              <w:pStyle w:val="3-"/>
            </w:pPr>
            <w:r>
              <w:tab/>
            </w:r>
            <w:r>
              <w:tab/>
              <w:t>fflush(stdout);</w:t>
            </w:r>
          </w:p>
          <w:p w14:paraId="687BBCA5" w14:textId="77777777" w:rsidR="001119EA" w:rsidRDefault="001119EA" w:rsidP="001119EA">
            <w:pPr>
              <w:pStyle w:val="3-"/>
            </w:pPr>
            <w:r>
              <w:tab/>
              <w:t>}</w:t>
            </w:r>
          </w:p>
          <w:p w14:paraId="6E010338" w14:textId="77777777" w:rsidR="001119EA" w:rsidRDefault="001119EA" w:rsidP="001119EA">
            <w:pPr>
              <w:pStyle w:val="3-"/>
            </w:pPr>
            <w:r>
              <w:tab/>
            </w:r>
          </w:p>
          <w:p w14:paraId="37E57028" w14:textId="77777777" w:rsidR="001119EA" w:rsidRDefault="001119EA" w:rsidP="001119EA">
            <w:pPr>
              <w:pStyle w:val="3-"/>
              <w:rPr>
                <w:rFonts w:hint="eastAsia"/>
              </w:rPr>
            </w:pPr>
            <w:r>
              <w:rPr>
                <w:rFonts w:hint="eastAsia"/>
              </w:rPr>
              <w:tab/>
              <w:t>//スレッド終了待ち</w:t>
            </w:r>
          </w:p>
          <w:p w14:paraId="780C8F43" w14:textId="77777777" w:rsidR="001119EA" w:rsidRDefault="001119EA" w:rsidP="001119EA">
            <w:pPr>
              <w:pStyle w:val="3-"/>
            </w:pPr>
            <w:r>
              <w:tab/>
              <w:t>for (int i = 0; i &lt; THREAD_NUM; ++i)</w:t>
            </w:r>
          </w:p>
          <w:p w14:paraId="14E0EA4A" w14:textId="77777777" w:rsidR="001119EA" w:rsidRDefault="001119EA" w:rsidP="001119EA">
            <w:pPr>
              <w:pStyle w:val="3-"/>
            </w:pPr>
            <w:r>
              <w:tab/>
              <w:t>{</w:t>
            </w:r>
          </w:p>
          <w:p w14:paraId="1388D08F" w14:textId="77777777" w:rsidR="001119EA" w:rsidRDefault="001119EA" w:rsidP="001119EA">
            <w:pPr>
              <w:pStyle w:val="3-"/>
            </w:pPr>
            <w:r>
              <w:tab/>
            </w:r>
            <w:r>
              <w:tab/>
              <w:t>pthread_join(pth[i], NULL);</w:t>
            </w:r>
          </w:p>
          <w:p w14:paraId="02B5AFDB" w14:textId="77777777" w:rsidR="001119EA" w:rsidRDefault="001119EA" w:rsidP="001119EA">
            <w:pPr>
              <w:pStyle w:val="3-"/>
            </w:pPr>
            <w:r>
              <w:tab/>
              <w:t>}</w:t>
            </w:r>
          </w:p>
          <w:p w14:paraId="0F2816FD" w14:textId="77777777" w:rsidR="001119EA" w:rsidRDefault="001119EA" w:rsidP="001119EA">
            <w:pPr>
              <w:pStyle w:val="3-"/>
            </w:pPr>
            <w:r>
              <w:tab/>
            </w:r>
          </w:p>
          <w:p w14:paraId="1006A4C2" w14:textId="77777777" w:rsidR="001119EA" w:rsidRDefault="001119EA" w:rsidP="001119EA">
            <w:pPr>
              <w:pStyle w:val="3-"/>
              <w:rPr>
                <w:rFonts w:hint="eastAsia"/>
              </w:rPr>
            </w:pPr>
            <w:r>
              <w:rPr>
                <w:rFonts w:hint="eastAsia"/>
              </w:rPr>
              <w:tab/>
              <w:t>//セマフォの取得と解放を大量に実行して時間を計測</w:t>
            </w:r>
          </w:p>
          <w:p w14:paraId="69EB5D79" w14:textId="77777777" w:rsidR="001119EA" w:rsidRDefault="001119EA" w:rsidP="001119EA">
            <w:pPr>
              <w:pStyle w:val="3-"/>
            </w:pPr>
            <w:r>
              <w:tab/>
              <w:t>{</w:t>
            </w:r>
          </w:p>
          <w:p w14:paraId="056DD13D" w14:textId="77777777" w:rsidR="001119EA" w:rsidRDefault="001119EA" w:rsidP="001119EA">
            <w:pPr>
              <w:pStyle w:val="3-"/>
            </w:pPr>
            <w:r>
              <w:tab/>
            </w:r>
            <w:r>
              <w:tab/>
              <w:t>struct timeval begin;</w:t>
            </w:r>
          </w:p>
          <w:p w14:paraId="6100C250" w14:textId="77777777" w:rsidR="001119EA" w:rsidRDefault="001119EA" w:rsidP="001119EA">
            <w:pPr>
              <w:pStyle w:val="3-"/>
            </w:pPr>
            <w:r>
              <w:tab/>
            </w:r>
            <w:r>
              <w:tab/>
              <w:t>gettimeofday(&amp;begin, NULL);</w:t>
            </w:r>
          </w:p>
          <w:p w14:paraId="752B56E5" w14:textId="77777777" w:rsidR="001119EA" w:rsidRDefault="001119EA" w:rsidP="001119EA">
            <w:pPr>
              <w:pStyle w:val="3-"/>
            </w:pPr>
            <w:r>
              <w:tab/>
            </w:r>
            <w:r>
              <w:tab/>
              <w:t>static const int TEST_TIMES = 10000000;</w:t>
            </w:r>
          </w:p>
          <w:p w14:paraId="1AB1753F" w14:textId="77777777" w:rsidR="001119EA" w:rsidRDefault="001119EA" w:rsidP="001119EA">
            <w:pPr>
              <w:pStyle w:val="3-"/>
            </w:pPr>
            <w:r>
              <w:tab/>
            </w:r>
            <w:r>
              <w:tab/>
              <w:t>for (int i = 0; i &lt; TEST_TIMES; ++i)</w:t>
            </w:r>
          </w:p>
          <w:p w14:paraId="24EBB4A6" w14:textId="77777777" w:rsidR="001119EA" w:rsidRDefault="001119EA" w:rsidP="001119EA">
            <w:pPr>
              <w:pStyle w:val="3-"/>
            </w:pPr>
            <w:r>
              <w:tab/>
            </w:r>
            <w:r>
              <w:tab/>
              <w:t>{</w:t>
            </w:r>
          </w:p>
          <w:p w14:paraId="017E1814" w14:textId="77777777" w:rsidR="001119EA" w:rsidRDefault="001119EA" w:rsidP="001119EA">
            <w:pPr>
              <w:pStyle w:val="3-"/>
            </w:pPr>
            <w:r>
              <w:tab/>
            </w:r>
            <w:r>
              <w:tab/>
            </w:r>
            <w:r>
              <w:tab/>
              <w:t>{</w:t>
            </w:r>
          </w:p>
          <w:p w14:paraId="5D6E6D96" w14:textId="77777777" w:rsidR="001119EA" w:rsidRDefault="001119EA" w:rsidP="001119EA">
            <w:pPr>
              <w:pStyle w:val="3-"/>
            </w:pPr>
            <w:r>
              <w:tab/>
            </w:r>
            <w:r>
              <w:tab/>
            </w:r>
            <w:r>
              <w:tab/>
            </w:r>
            <w:r>
              <w:tab/>
              <w:t>struct sembuf sb = {0, -1, 0};</w:t>
            </w:r>
          </w:p>
          <w:p w14:paraId="706F07C8" w14:textId="77777777" w:rsidR="001119EA" w:rsidRDefault="001119EA" w:rsidP="001119EA">
            <w:pPr>
              <w:pStyle w:val="3-"/>
            </w:pPr>
            <w:r>
              <w:tab/>
            </w:r>
            <w:r>
              <w:tab/>
            </w:r>
            <w:r>
              <w:tab/>
            </w:r>
            <w:r>
              <w:tab/>
              <w:t>semop(s_semaphore, &amp;sb, 1);</w:t>
            </w:r>
          </w:p>
          <w:p w14:paraId="6E8A655C" w14:textId="77777777" w:rsidR="001119EA" w:rsidRDefault="001119EA" w:rsidP="001119EA">
            <w:pPr>
              <w:pStyle w:val="3-"/>
            </w:pPr>
            <w:r>
              <w:tab/>
            </w:r>
            <w:r>
              <w:tab/>
            </w:r>
            <w:r>
              <w:tab/>
              <w:t>}</w:t>
            </w:r>
          </w:p>
          <w:p w14:paraId="4E5F753B" w14:textId="77777777" w:rsidR="001119EA" w:rsidRDefault="001119EA" w:rsidP="001119EA">
            <w:pPr>
              <w:pStyle w:val="3-"/>
            </w:pPr>
            <w:r>
              <w:tab/>
            </w:r>
            <w:r>
              <w:tab/>
            </w:r>
            <w:r>
              <w:tab/>
              <w:t>{</w:t>
            </w:r>
          </w:p>
          <w:p w14:paraId="3F21272F" w14:textId="77777777" w:rsidR="001119EA" w:rsidRDefault="001119EA" w:rsidP="001119EA">
            <w:pPr>
              <w:pStyle w:val="3-"/>
            </w:pPr>
            <w:r>
              <w:tab/>
            </w:r>
            <w:r>
              <w:tab/>
            </w:r>
            <w:r>
              <w:tab/>
            </w:r>
            <w:r>
              <w:tab/>
              <w:t>struct sembuf sb = {0, 1, 0};</w:t>
            </w:r>
          </w:p>
          <w:p w14:paraId="75E90C3D" w14:textId="77777777" w:rsidR="001119EA" w:rsidRDefault="001119EA" w:rsidP="001119EA">
            <w:pPr>
              <w:pStyle w:val="3-"/>
            </w:pPr>
            <w:r>
              <w:tab/>
            </w:r>
            <w:r>
              <w:tab/>
            </w:r>
            <w:r>
              <w:tab/>
            </w:r>
            <w:r>
              <w:tab/>
              <w:t>semop(s_semaphore, &amp;sb, 1);</w:t>
            </w:r>
          </w:p>
          <w:p w14:paraId="08877C05" w14:textId="77777777" w:rsidR="001119EA" w:rsidRDefault="001119EA" w:rsidP="001119EA">
            <w:pPr>
              <w:pStyle w:val="3-"/>
            </w:pPr>
            <w:r>
              <w:tab/>
            </w:r>
            <w:r>
              <w:tab/>
            </w:r>
            <w:r>
              <w:tab/>
              <w:t>}</w:t>
            </w:r>
          </w:p>
          <w:p w14:paraId="50AD8908" w14:textId="77777777" w:rsidR="001119EA" w:rsidRDefault="001119EA" w:rsidP="001119EA">
            <w:pPr>
              <w:pStyle w:val="3-"/>
            </w:pPr>
            <w:r>
              <w:tab/>
            </w:r>
            <w:r>
              <w:tab/>
              <w:t>}</w:t>
            </w:r>
          </w:p>
          <w:p w14:paraId="2C6EE11B" w14:textId="77777777" w:rsidR="001119EA" w:rsidRDefault="001119EA" w:rsidP="001119EA">
            <w:pPr>
              <w:pStyle w:val="3-"/>
            </w:pPr>
            <w:r>
              <w:tab/>
            </w:r>
            <w:r>
              <w:tab/>
              <w:t>struct timeval end;</w:t>
            </w:r>
          </w:p>
          <w:p w14:paraId="34BEA38C" w14:textId="77777777" w:rsidR="001119EA" w:rsidRDefault="001119EA" w:rsidP="001119EA">
            <w:pPr>
              <w:pStyle w:val="3-"/>
            </w:pPr>
            <w:r>
              <w:tab/>
            </w:r>
            <w:r>
              <w:tab/>
              <w:t>gettimeofday(&amp;end, NULL);</w:t>
            </w:r>
          </w:p>
          <w:p w14:paraId="10950A6E" w14:textId="77777777" w:rsidR="001119EA" w:rsidRDefault="001119EA" w:rsidP="001119EA">
            <w:pPr>
              <w:pStyle w:val="3-"/>
            </w:pPr>
            <w:r>
              <w:tab/>
            </w:r>
            <w:r>
              <w:tab/>
              <w:t>struct timeval duration;</w:t>
            </w:r>
          </w:p>
          <w:p w14:paraId="40BDC5E6" w14:textId="77777777" w:rsidR="001119EA" w:rsidRDefault="001119EA" w:rsidP="001119EA">
            <w:pPr>
              <w:pStyle w:val="3-"/>
            </w:pPr>
            <w:r>
              <w:tab/>
            </w:r>
            <w:r>
              <w:tab/>
              <w:t>if( end.tv_usec &gt;= begin.tv_usec)</w:t>
            </w:r>
          </w:p>
          <w:p w14:paraId="4B5DDB46" w14:textId="77777777" w:rsidR="001119EA" w:rsidRDefault="001119EA" w:rsidP="001119EA">
            <w:pPr>
              <w:pStyle w:val="3-"/>
            </w:pPr>
            <w:r>
              <w:tab/>
            </w:r>
            <w:r>
              <w:tab/>
              <w:t>{</w:t>
            </w:r>
          </w:p>
          <w:p w14:paraId="6AB1FAA6" w14:textId="77777777" w:rsidR="001119EA" w:rsidRDefault="001119EA" w:rsidP="001119EA">
            <w:pPr>
              <w:pStyle w:val="3-"/>
            </w:pPr>
            <w:r>
              <w:tab/>
            </w:r>
            <w:r>
              <w:tab/>
            </w:r>
            <w:r>
              <w:tab/>
              <w:t>duration.tv_sec = end.tv_sec - begin.tv_sec;</w:t>
            </w:r>
          </w:p>
          <w:p w14:paraId="48E99390" w14:textId="77777777" w:rsidR="001119EA" w:rsidRDefault="001119EA" w:rsidP="001119EA">
            <w:pPr>
              <w:pStyle w:val="3-"/>
            </w:pPr>
            <w:r>
              <w:tab/>
            </w:r>
            <w:r>
              <w:tab/>
            </w:r>
            <w:r>
              <w:tab/>
              <w:t>duration.tv_usec = end.tv_usec - begin.tv_usec;</w:t>
            </w:r>
          </w:p>
          <w:p w14:paraId="43CECC4F" w14:textId="77777777" w:rsidR="001119EA" w:rsidRDefault="001119EA" w:rsidP="001119EA">
            <w:pPr>
              <w:pStyle w:val="3-"/>
            </w:pPr>
            <w:r>
              <w:tab/>
            </w:r>
            <w:r>
              <w:tab/>
              <w:t>}</w:t>
            </w:r>
          </w:p>
          <w:p w14:paraId="6F80DA19" w14:textId="77777777" w:rsidR="001119EA" w:rsidRDefault="001119EA" w:rsidP="001119EA">
            <w:pPr>
              <w:pStyle w:val="3-"/>
            </w:pPr>
            <w:r>
              <w:tab/>
            </w:r>
            <w:r>
              <w:tab/>
              <w:t>else</w:t>
            </w:r>
          </w:p>
          <w:p w14:paraId="3D3BE466" w14:textId="77777777" w:rsidR="001119EA" w:rsidRDefault="001119EA" w:rsidP="001119EA">
            <w:pPr>
              <w:pStyle w:val="3-"/>
            </w:pPr>
            <w:r>
              <w:tab/>
            </w:r>
            <w:r>
              <w:tab/>
              <w:t>{</w:t>
            </w:r>
          </w:p>
          <w:p w14:paraId="3DB5E583" w14:textId="77777777" w:rsidR="001119EA" w:rsidRDefault="001119EA" w:rsidP="001119EA">
            <w:pPr>
              <w:pStyle w:val="3-"/>
            </w:pPr>
            <w:r>
              <w:tab/>
            </w:r>
            <w:r>
              <w:tab/>
            </w:r>
            <w:r>
              <w:tab/>
              <w:t>duration.tv_sec = end.tv_sec - begin.tv_sec - 1;</w:t>
            </w:r>
          </w:p>
          <w:p w14:paraId="06329EDF" w14:textId="77777777" w:rsidR="001119EA" w:rsidRDefault="001119EA" w:rsidP="001119EA">
            <w:pPr>
              <w:pStyle w:val="3-"/>
            </w:pPr>
            <w:r>
              <w:tab/>
            </w:r>
            <w:r>
              <w:tab/>
            </w:r>
            <w:r>
              <w:tab/>
              <w:t>duration.tv_usec = 1000000 - begin.tv_usec + end.tv_usec;</w:t>
            </w:r>
          </w:p>
          <w:p w14:paraId="5F05810A" w14:textId="77777777" w:rsidR="001119EA" w:rsidRDefault="001119EA" w:rsidP="001119EA">
            <w:pPr>
              <w:pStyle w:val="3-"/>
            </w:pPr>
            <w:r>
              <w:tab/>
            </w:r>
            <w:r>
              <w:tab/>
              <w:t>}</w:t>
            </w:r>
          </w:p>
          <w:p w14:paraId="71344707" w14:textId="77777777" w:rsidR="001119EA" w:rsidRDefault="001119EA" w:rsidP="001119EA">
            <w:pPr>
              <w:pStyle w:val="3-"/>
            </w:pPr>
            <w:r>
              <w:tab/>
            </w:r>
            <w:r>
              <w:tab/>
              <w:t>printf("Semaphore * %d = %d.%06d sec\n", TEST_TIMES, duration.tv_sec, duration.tv_usec);</w:t>
            </w:r>
          </w:p>
          <w:p w14:paraId="7D95D50B" w14:textId="77777777" w:rsidR="001119EA" w:rsidRDefault="001119EA" w:rsidP="001119EA">
            <w:pPr>
              <w:pStyle w:val="3-"/>
            </w:pPr>
            <w:r>
              <w:tab/>
              <w:t>}</w:t>
            </w:r>
          </w:p>
          <w:p w14:paraId="781B10C9" w14:textId="77777777" w:rsidR="001119EA" w:rsidRDefault="001119EA" w:rsidP="001119EA">
            <w:pPr>
              <w:pStyle w:val="3-"/>
            </w:pPr>
            <w:r>
              <w:tab/>
            </w:r>
          </w:p>
          <w:p w14:paraId="415FF0B8" w14:textId="77777777" w:rsidR="001119EA" w:rsidRDefault="001119EA" w:rsidP="001119EA">
            <w:pPr>
              <w:pStyle w:val="3-"/>
              <w:rPr>
                <w:rFonts w:hint="eastAsia"/>
              </w:rPr>
            </w:pPr>
            <w:r>
              <w:rPr>
                <w:rFonts w:hint="eastAsia"/>
              </w:rPr>
              <w:tab/>
              <w:t>//ミューテックス破棄</w:t>
            </w:r>
          </w:p>
          <w:p w14:paraId="18A2ACDF" w14:textId="77777777" w:rsidR="001119EA" w:rsidRDefault="001119EA" w:rsidP="001119EA">
            <w:pPr>
              <w:pStyle w:val="3-"/>
              <w:rPr>
                <w:rFonts w:hint="eastAsia"/>
              </w:rPr>
            </w:pPr>
            <w:r>
              <w:rPr>
                <w:rFonts w:hint="eastAsia"/>
              </w:rPr>
              <w:tab/>
              <w:t>//※PTHREAD_MUTEX_INITIALIZER で初期化している場合は不要</w:t>
            </w:r>
          </w:p>
          <w:p w14:paraId="33CE9B50" w14:textId="77777777" w:rsidR="001119EA" w:rsidRDefault="001119EA" w:rsidP="001119EA">
            <w:pPr>
              <w:pStyle w:val="3-"/>
            </w:pPr>
            <w:r>
              <w:tab/>
              <w:t>{</w:t>
            </w:r>
          </w:p>
          <w:p w14:paraId="18291DAA" w14:textId="77777777" w:rsidR="001119EA" w:rsidRDefault="001119EA" w:rsidP="001119EA">
            <w:pPr>
              <w:pStyle w:val="3-"/>
            </w:pPr>
            <w:r>
              <w:tab/>
              <w:t>//</w:t>
            </w:r>
            <w:r>
              <w:tab/>
              <w:t>pthread_mutex_destroy(&amp;s_mutex);</w:t>
            </w:r>
          </w:p>
          <w:p w14:paraId="7C63AED0" w14:textId="77777777" w:rsidR="001119EA" w:rsidRDefault="001119EA" w:rsidP="001119EA">
            <w:pPr>
              <w:pStyle w:val="3-"/>
            </w:pPr>
            <w:r>
              <w:tab/>
              <w:t>}</w:t>
            </w:r>
          </w:p>
          <w:p w14:paraId="17365A46" w14:textId="77777777" w:rsidR="001119EA" w:rsidRDefault="001119EA" w:rsidP="001119EA">
            <w:pPr>
              <w:pStyle w:val="3-"/>
            </w:pPr>
            <w:r>
              <w:tab/>
            </w:r>
          </w:p>
          <w:p w14:paraId="1B31FAE3" w14:textId="77777777" w:rsidR="001119EA" w:rsidRDefault="001119EA" w:rsidP="001119EA">
            <w:pPr>
              <w:pStyle w:val="3-"/>
              <w:rPr>
                <w:rFonts w:hint="eastAsia"/>
              </w:rPr>
            </w:pPr>
            <w:r>
              <w:rPr>
                <w:rFonts w:hint="eastAsia"/>
              </w:rPr>
              <w:tab/>
              <w:t>//セマフォ破棄</w:t>
            </w:r>
          </w:p>
          <w:p w14:paraId="67728691" w14:textId="77777777" w:rsidR="001119EA" w:rsidRDefault="001119EA" w:rsidP="001119EA">
            <w:pPr>
              <w:pStyle w:val="3-"/>
            </w:pPr>
            <w:r>
              <w:lastRenderedPageBreak/>
              <w:tab/>
              <w:t>{</w:t>
            </w:r>
          </w:p>
          <w:p w14:paraId="2FA15A0B" w14:textId="77777777" w:rsidR="001119EA" w:rsidRDefault="001119EA" w:rsidP="001119EA">
            <w:pPr>
              <w:pStyle w:val="3-"/>
            </w:pPr>
            <w:r>
              <w:tab/>
              <w:t>//</w:t>
            </w:r>
            <w:r>
              <w:tab/>
              <w:t>union semun arg;</w:t>
            </w:r>
          </w:p>
          <w:p w14:paraId="5C082B04" w14:textId="77777777" w:rsidR="001119EA" w:rsidRDefault="001119EA" w:rsidP="001119EA">
            <w:pPr>
              <w:pStyle w:val="3-"/>
            </w:pPr>
            <w:r>
              <w:tab/>
              <w:t>//</w:t>
            </w:r>
            <w:r>
              <w:tab/>
              <w:t>arg.val = 0;</w:t>
            </w:r>
          </w:p>
          <w:p w14:paraId="40671C2F" w14:textId="77777777" w:rsidR="001119EA" w:rsidRDefault="001119EA" w:rsidP="001119EA">
            <w:pPr>
              <w:pStyle w:val="3-"/>
            </w:pPr>
            <w:r>
              <w:tab/>
              <w:t>//</w:t>
            </w:r>
            <w:r>
              <w:tab/>
              <w:t>semctl(s_semaphore, 0, IPC_RMID, arg);</w:t>
            </w:r>
          </w:p>
          <w:p w14:paraId="4EB107D9" w14:textId="77777777" w:rsidR="001119EA" w:rsidRDefault="001119EA" w:rsidP="001119EA">
            <w:pPr>
              <w:pStyle w:val="3-"/>
            </w:pPr>
            <w:r>
              <w:tab/>
            </w:r>
            <w:r>
              <w:tab/>
              <w:t>semctl(s_semaphore, 0, IPC_RMID, 0);</w:t>
            </w:r>
          </w:p>
          <w:p w14:paraId="7886E253" w14:textId="77777777" w:rsidR="001119EA" w:rsidRDefault="001119EA" w:rsidP="001119EA">
            <w:pPr>
              <w:pStyle w:val="3-"/>
            </w:pPr>
            <w:r>
              <w:tab/>
              <w:t>}</w:t>
            </w:r>
          </w:p>
          <w:p w14:paraId="69A589D4" w14:textId="77777777" w:rsidR="001119EA" w:rsidRDefault="001119EA" w:rsidP="001119EA">
            <w:pPr>
              <w:pStyle w:val="3-"/>
            </w:pPr>
            <w:r>
              <w:tab/>
            </w:r>
          </w:p>
          <w:p w14:paraId="0EA577A4" w14:textId="77777777" w:rsidR="001119EA" w:rsidRDefault="001119EA" w:rsidP="001119EA">
            <w:pPr>
              <w:pStyle w:val="3-"/>
            </w:pPr>
            <w:r>
              <w:tab/>
              <w:t>return EXIT_SUCCESS;</w:t>
            </w:r>
          </w:p>
          <w:p w14:paraId="5438D6ED" w14:textId="736683CF" w:rsidR="00737B12" w:rsidRPr="00DE3BF2" w:rsidRDefault="001119EA" w:rsidP="001119EA">
            <w:pPr>
              <w:pStyle w:val="3-"/>
              <w:rPr>
                <w:rFonts w:hint="eastAsia"/>
              </w:rPr>
            </w:pPr>
            <w:r>
              <w:t>}</w:t>
            </w:r>
          </w:p>
        </w:tc>
      </w:tr>
    </w:tbl>
    <w:p w14:paraId="6A1D58A2" w14:textId="77777777" w:rsidR="00737B12" w:rsidRPr="00DE3BF2" w:rsidRDefault="00737B12" w:rsidP="00E91C53">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21096613" w14:textId="77777777" w:rsidTr="000A1665">
        <w:tc>
          <w:tcPr>
            <w:tcW w:w="8494" w:type="dxa"/>
          </w:tcPr>
          <w:p w14:paraId="171AF5AE" w14:textId="77777777" w:rsidR="001119EA" w:rsidRDefault="001119EA" w:rsidP="001119EA">
            <w:pPr>
              <w:pStyle w:val="3-"/>
            </w:pPr>
            <w:r>
              <w:t>$ ./share</w:t>
            </w:r>
          </w:p>
          <w:p w14:paraId="004FDBD9" w14:textId="77777777" w:rsidR="001119EA" w:rsidRPr="001119EA" w:rsidRDefault="001119EA" w:rsidP="001119EA">
            <w:pPr>
              <w:pStyle w:val="3-"/>
              <w:rPr>
                <w:rFonts w:hint="eastAsia"/>
                <w:color w:val="auto"/>
              </w:rPr>
            </w:pPr>
            <w:r w:rsidRPr="001119EA">
              <w:rPr>
                <w:rFonts w:hint="eastAsia"/>
                <w:color w:val="auto"/>
              </w:rPr>
              <w:t>- begin:三郎 -</w:t>
            </w:r>
          </w:p>
          <w:p w14:paraId="12B1B9D3" w14:textId="77777777" w:rsidR="001119EA" w:rsidRPr="001119EA" w:rsidRDefault="001119EA" w:rsidP="001119EA">
            <w:pPr>
              <w:pStyle w:val="3-"/>
              <w:rPr>
                <w:rFonts w:hint="eastAsia"/>
                <w:color w:val="auto"/>
              </w:rPr>
            </w:pPr>
            <w:r w:rsidRPr="001119EA">
              <w:rPr>
                <w:rFonts w:hint="eastAsia"/>
                <w:color w:val="auto"/>
              </w:rPr>
              <w:t>- begin:太郎 -</w:t>
            </w:r>
          </w:p>
          <w:p w14:paraId="47328AA7" w14:textId="77777777" w:rsidR="001119EA" w:rsidRPr="001119EA" w:rsidRDefault="001119EA" w:rsidP="001119EA">
            <w:pPr>
              <w:pStyle w:val="3-"/>
              <w:rPr>
                <w:rFonts w:hint="eastAsia"/>
                <w:color w:val="auto"/>
              </w:rPr>
            </w:pPr>
            <w:r w:rsidRPr="001119EA">
              <w:rPr>
                <w:rFonts w:hint="eastAsia"/>
                <w:color w:val="auto"/>
              </w:rPr>
              <w:t>- begin:次郎 -</w:t>
            </w:r>
          </w:p>
          <w:p w14:paraId="78FDF6F2" w14:textId="77777777" w:rsidR="001119EA" w:rsidRPr="001119EA" w:rsidRDefault="001119EA" w:rsidP="001119EA">
            <w:pPr>
              <w:pStyle w:val="3-"/>
              <w:rPr>
                <w:rFonts w:hint="eastAsia"/>
                <w:color w:val="auto"/>
              </w:rPr>
            </w:pPr>
            <w:r w:rsidRPr="001119EA">
              <w:rPr>
                <w:rFonts w:hint="eastAsia"/>
                <w:color w:val="auto"/>
              </w:rPr>
              <w:t>- begin:四朗 -</w:t>
            </w:r>
          </w:p>
          <w:p w14:paraId="41F7A2DE" w14:textId="77777777" w:rsidR="001119EA" w:rsidRPr="001119EA" w:rsidRDefault="001119EA" w:rsidP="001119EA">
            <w:pPr>
              <w:pStyle w:val="3-"/>
              <w:rPr>
                <w:color w:val="auto"/>
              </w:rPr>
            </w:pPr>
            <w:r w:rsidRPr="001119EA">
              <w:rPr>
                <w:color w:val="auto"/>
              </w:rPr>
              <w:t>Common-resources have been prepared. (num=2)</w:t>
            </w:r>
          </w:p>
          <w:p w14:paraId="542FE95A" w14:textId="77777777" w:rsidR="001119EA" w:rsidRPr="001119EA" w:rsidRDefault="001119EA" w:rsidP="001119EA">
            <w:pPr>
              <w:pStyle w:val="3-"/>
              <w:rPr>
                <w:rFonts w:hint="eastAsia"/>
                <w:color w:val="auto"/>
              </w:rPr>
            </w:pPr>
            <w:r w:rsidRPr="001119EA">
              <w:rPr>
                <w:rFonts w:hint="eastAsia"/>
                <w:color w:val="auto"/>
              </w:rPr>
              <w:t>太郎: [BEFORE] commonResource[1]=2000, tlsData=0</w:t>
            </w:r>
          </w:p>
          <w:p w14:paraId="4D17FF35" w14:textId="77777777" w:rsidR="001119EA" w:rsidRPr="001119EA" w:rsidRDefault="001119EA" w:rsidP="001119EA">
            <w:pPr>
              <w:pStyle w:val="3-"/>
              <w:rPr>
                <w:rFonts w:hint="eastAsia"/>
                <w:color w:val="auto"/>
              </w:rPr>
            </w:pPr>
            <w:r w:rsidRPr="001119EA">
              <w:rPr>
                <w:rFonts w:hint="eastAsia"/>
                <w:color w:val="auto"/>
              </w:rPr>
              <w:t>三郎: [BEFORE] commonResource[0]=1000, tlsData=0</w:t>
            </w:r>
          </w:p>
          <w:p w14:paraId="2CA6621B" w14:textId="77777777" w:rsidR="001119EA" w:rsidRPr="001119EA" w:rsidRDefault="001119EA" w:rsidP="001119EA">
            <w:pPr>
              <w:pStyle w:val="3-"/>
              <w:rPr>
                <w:rFonts w:hint="eastAsia"/>
                <w:color w:val="auto"/>
              </w:rPr>
            </w:pPr>
            <w:r w:rsidRPr="001119EA">
              <w:rPr>
                <w:rFonts w:hint="eastAsia"/>
                <w:color w:val="auto"/>
              </w:rPr>
              <w:t>三郎: [AFTER]  commonResource[0]=1001, tlsData=1</w:t>
            </w:r>
          </w:p>
          <w:p w14:paraId="060E7516" w14:textId="77777777" w:rsidR="001119EA" w:rsidRPr="001119EA" w:rsidRDefault="001119EA" w:rsidP="001119EA">
            <w:pPr>
              <w:pStyle w:val="3-"/>
              <w:rPr>
                <w:rFonts w:hint="eastAsia"/>
                <w:color w:val="auto"/>
              </w:rPr>
            </w:pPr>
            <w:r w:rsidRPr="001119EA">
              <w:rPr>
                <w:rFonts w:hint="eastAsia"/>
                <w:color w:val="auto"/>
              </w:rPr>
              <w:t>次郎: [BEFORE] commonResource[0]=1001, tlsData=0</w:t>
            </w:r>
          </w:p>
          <w:p w14:paraId="73AE8735" w14:textId="77777777" w:rsidR="001119EA" w:rsidRPr="001119EA" w:rsidRDefault="001119EA" w:rsidP="001119EA">
            <w:pPr>
              <w:pStyle w:val="3-"/>
              <w:rPr>
                <w:rFonts w:hint="eastAsia"/>
                <w:color w:val="auto"/>
              </w:rPr>
            </w:pPr>
            <w:r w:rsidRPr="001119EA">
              <w:rPr>
                <w:rFonts w:hint="eastAsia"/>
                <w:color w:val="auto"/>
              </w:rPr>
              <w:t>太郎: [AFTER]  commonResource[1]=2001, tlsData=1</w:t>
            </w:r>
          </w:p>
          <w:p w14:paraId="098601A1" w14:textId="77777777" w:rsidR="001119EA" w:rsidRPr="001119EA" w:rsidRDefault="001119EA" w:rsidP="001119EA">
            <w:pPr>
              <w:pStyle w:val="3-"/>
              <w:rPr>
                <w:rFonts w:hint="eastAsia"/>
                <w:color w:val="auto"/>
              </w:rPr>
            </w:pPr>
            <w:r w:rsidRPr="001119EA">
              <w:rPr>
                <w:rFonts w:hint="eastAsia"/>
                <w:color w:val="auto"/>
              </w:rPr>
              <w:t>四朗: [BEFORE] commonResource[1]=2001, tlsData=0</w:t>
            </w:r>
          </w:p>
          <w:p w14:paraId="74F93D40" w14:textId="77777777" w:rsidR="001119EA" w:rsidRPr="001119EA" w:rsidRDefault="001119EA" w:rsidP="001119EA">
            <w:pPr>
              <w:pStyle w:val="3-"/>
              <w:rPr>
                <w:rFonts w:hint="eastAsia"/>
                <w:color w:val="auto"/>
              </w:rPr>
            </w:pPr>
            <w:r w:rsidRPr="001119EA">
              <w:rPr>
                <w:rFonts w:hint="eastAsia"/>
                <w:color w:val="auto"/>
              </w:rPr>
              <w:t>四朗: [AFTER]  commonResource[1]=2002, tlsData=1</w:t>
            </w:r>
          </w:p>
          <w:p w14:paraId="18AFB032" w14:textId="77777777" w:rsidR="001119EA" w:rsidRPr="001119EA" w:rsidRDefault="001119EA" w:rsidP="001119EA">
            <w:pPr>
              <w:pStyle w:val="3-"/>
              <w:rPr>
                <w:rFonts w:hint="eastAsia"/>
                <w:color w:val="auto"/>
              </w:rPr>
            </w:pPr>
            <w:r w:rsidRPr="001119EA">
              <w:rPr>
                <w:rFonts w:hint="eastAsia"/>
                <w:color w:val="auto"/>
              </w:rPr>
              <w:t>三郎: [BEFORE] commonResource[1]=2002, tlsData=1</w:t>
            </w:r>
          </w:p>
          <w:p w14:paraId="27073007" w14:textId="77777777" w:rsidR="001119EA" w:rsidRPr="001119EA" w:rsidRDefault="001119EA" w:rsidP="001119EA">
            <w:pPr>
              <w:pStyle w:val="3-"/>
              <w:rPr>
                <w:rFonts w:hint="eastAsia"/>
                <w:color w:val="auto"/>
              </w:rPr>
            </w:pPr>
            <w:r w:rsidRPr="001119EA">
              <w:rPr>
                <w:rFonts w:hint="eastAsia"/>
                <w:color w:val="auto"/>
              </w:rPr>
              <w:t>次郎: [AFTER]  commonResource[0]=1002, tlsData=1</w:t>
            </w:r>
          </w:p>
          <w:p w14:paraId="59CA496B" w14:textId="77777777" w:rsidR="001119EA" w:rsidRPr="001119EA" w:rsidRDefault="001119EA" w:rsidP="001119EA">
            <w:pPr>
              <w:pStyle w:val="3-"/>
              <w:rPr>
                <w:rFonts w:hint="eastAsia"/>
                <w:color w:val="auto"/>
              </w:rPr>
            </w:pPr>
            <w:r w:rsidRPr="001119EA">
              <w:rPr>
                <w:rFonts w:hint="eastAsia"/>
                <w:color w:val="auto"/>
              </w:rPr>
              <w:t>太郎: [BEFORE] commonResource[0]=1002, tlsData=1</w:t>
            </w:r>
          </w:p>
          <w:p w14:paraId="406F75A6" w14:textId="77777777" w:rsidR="001119EA" w:rsidRPr="001119EA" w:rsidRDefault="001119EA" w:rsidP="001119EA">
            <w:pPr>
              <w:pStyle w:val="3-"/>
              <w:rPr>
                <w:rFonts w:hint="eastAsia"/>
                <w:color w:val="auto"/>
              </w:rPr>
            </w:pPr>
            <w:r w:rsidRPr="001119EA">
              <w:rPr>
                <w:rFonts w:hint="eastAsia"/>
                <w:color w:val="auto"/>
              </w:rPr>
              <w:t>太郎: [AFTER]  commonResource[0]=1003, tlsData=2</w:t>
            </w:r>
          </w:p>
          <w:p w14:paraId="0F012ABD" w14:textId="77777777" w:rsidR="001119EA" w:rsidRPr="001119EA" w:rsidRDefault="001119EA" w:rsidP="001119EA">
            <w:pPr>
              <w:pStyle w:val="3-"/>
              <w:rPr>
                <w:rFonts w:hint="eastAsia"/>
                <w:color w:val="auto"/>
              </w:rPr>
            </w:pPr>
            <w:r w:rsidRPr="001119EA">
              <w:rPr>
                <w:rFonts w:hint="eastAsia"/>
                <w:color w:val="auto"/>
              </w:rPr>
              <w:t>四朗: [BEFORE] commonResource[0]=1003, tlsData=1</w:t>
            </w:r>
          </w:p>
          <w:p w14:paraId="3AD14870" w14:textId="77777777" w:rsidR="001119EA" w:rsidRPr="001119EA" w:rsidRDefault="001119EA" w:rsidP="001119EA">
            <w:pPr>
              <w:pStyle w:val="3-"/>
              <w:rPr>
                <w:rFonts w:hint="eastAsia"/>
                <w:color w:val="auto"/>
              </w:rPr>
            </w:pPr>
            <w:r w:rsidRPr="001119EA">
              <w:rPr>
                <w:rFonts w:hint="eastAsia"/>
                <w:color w:val="auto"/>
              </w:rPr>
              <w:t>三郎: [AFTER]  commonResource[1]=2003, tlsData=2</w:t>
            </w:r>
          </w:p>
          <w:p w14:paraId="09D4B7DF" w14:textId="77777777" w:rsidR="001119EA" w:rsidRPr="001119EA" w:rsidRDefault="001119EA" w:rsidP="001119EA">
            <w:pPr>
              <w:pStyle w:val="3-"/>
              <w:rPr>
                <w:rFonts w:hint="eastAsia"/>
                <w:color w:val="auto"/>
              </w:rPr>
            </w:pPr>
            <w:r w:rsidRPr="001119EA">
              <w:rPr>
                <w:rFonts w:hint="eastAsia"/>
                <w:color w:val="auto"/>
              </w:rPr>
              <w:t>次郎: [BEFORE] commonResource[1]=2003, tlsData=1</w:t>
            </w:r>
          </w:p>
          <w:p w14:paraId="409EAEEB" w14:textId="77777777" w:rsidR="001119EA" w:rsidRPr="001119EA" w:rsidRDefault="001119EA" w:rsidP="001119EA">
            <w:pPr>
              <w:pStyle w:val="3-"/>
              <w:rPr>
                <w:rFonts w:hint="eastAsia"/>
                <w:color w:val="auto"/>
              </w:rPr>
            </w:pPr>
            <w:r w:rsidRPr="001119EA">
              <w:rPr>
                <w:rFonts w:hint="eastAsia"/>
                <w:color w:val="auto"/>
              </w:rPr>
              <w:t>四朗: [AFTER]  commonResource[0]=1004, tlsData=2</w:t>
            </w:r>
          </w:p>
          <w:p w14:paraId="22A93D19" w14:textId="77777777" w:rsidR="001119EA" w:rsidRPr="001119EA" w:rsidRDefault="001119EA" w:rsidP="001119EA">
            <w:pPr>
              <w:pStyle w:val="3-"/>
              <w:rPr>
                <w:rFonts w:hint="eastAsia"/>
                <w:color w:val="auto"/>
              </w:rPr>
            </w:pPr>
            <w:r w:rsidRPr="001119EA">
              <w:rPr>
                <w:rFonts w:hint="eastAsia"/>
                <w:color w:val="auto"/>
              </w:rPr>
              <w:t>太郎: [BEFORE] commonResource[0]=1004, tlsData=2</w:t>
            </w:r>
          </w:p>
          <w:p w14:paraId="5199A5BF" w14:textId="77777777" w:rsidR="001119EA" w:rsidRPr="001119EA" w:rsidRDefault="001119EA" w:rsidP="001119EA">
            <w:pPr>
              <w:pStyle w:val="3-"/>
              <w:rPr>
                <w:rFonts w:hint="eastAsia"/>
                <w:color w:val="auto"/>
              </w:rPr>
            </w:pPr>
            <w:r w:rsidRPr="001119EA">
              <w:rPr>
                <w:rFonts w:hint="eastAsia"/>
                <w:color w:val="auto"/>
              </w:rPr>
              <w:t>次郎: [AFTER]  commonResource[1]=2004, tlsData=2</w:t>
            </w:r>
          </w:p>
          <w:p w14:paraId="0E787D09" w14:textId="77777777" w:rsidR="001119EA" w:rsidRPr="001119EA" w:rsidRDefault="001119EA" w:rsidP="001119EA">
            <w:pPr>
              <w:pStyle w:val="3-"/>
              <w:rPr>
                <w:rFonts w:hint="eastAsia"/>
                <w:color w:val="auto"/>
              </w:rPr>
            </w:pPr>
            <w:r w:rsidRPr="001119EA">
              <w:rPr>
                <w:rFonts w:hint="eastAsia"/>
                <w:color w:val="auto"/>
              </w:rPr>
              <w:t>四朗: [BEFORE] commonResource[1]=2004, tlsData=2</w:t>
            </w:r>
          </w:p>
          <w:p w14:paraId="3F618448" w14:textId="77777777" w:rsidR="001119EA" w:rsidRPr="001119EA" w:rsidRDefault="001119EA" w:rsidP="001119EA">
            <w:pPr>
              <w:pStyle w:val="3-"/>
              <w:rPr>
                <w:rFonts w:hint="eastAsia"/>
                <w:color w:val="auto"/>
              </w:rPr>
            </w:pPr>
            <w:r w:rsidRPr="001119EA">
              <w:rPr>
                <w:rFonts w:hint="eastAsia"/>
                <w:color w:val="auto"/>
              </w:rPr>
              <w:t>太郎: [AFTER]  commonResource[0]=1005, tlsData=3</w:t>
            </w:r>
          </w:p>
          <w:p w14:paraId="1B1C98F9" w14:textId="77777777" w:rsidR="001119EA" w:rsidRPr="001119EA" w:rsidRDefault="001119EA" w:rsidP="001119EA">
            <w:pPr>
              <w:pStyle w:val="3-"/>
              <w:rPr>
                <w:rFonts w:hint="eastAsia"/>
                <w:color w:val="auto"/>
              </w:rPr>
            </w:pPr>
            <w:r w:rsidRPr="001119EA">
              <w:rPr>
                <w:rFonts w:hint="eastAsia"/>
                <w:color w:val="auto"/>
              </w:rPr>
              <w:t>三郎: [BEFORE] commonResource[0]=1005, tlsData=2</w:t>
            </w:r>
          </w:p>
          <w:p w14:paraId="332541A1" w14:textId="77777777" w:rsidR="001119EA" w:rsidRPr="001119EA" w:rsidRDefault="001119EA" w:rsidP="001119EA">
            <w:pPr>
              <w:pStyle w:val="3-"/>
              <w:rPr>
                <w:rFonts w:hint="eastAsia"/>
                <w:color w:val="auto"/>
              </w:rPr>
            </w:pPr>
            <w:r w:rsidRPr="001119EA">
              <w:rPr>
                <w:rFonts w:hint="eastAsia"/>
                <w:color w:val="auto"/>
              </w:rPr>
              <w:t>四朗: [AFTER]  commonResource[1]=2005, tlsData=3</w:t>
            </w:r>
          </w:p>
          <w:p w14:paraId="375387AB" w14:textId="77777777" w:rsidR="001119EA" w:rsidRPr="001119EA" w:rsidRDefault="001119EA" w:rsidP="001119EA">
            <w:pPr>
              <w:pStyle w:val="3-"/>
              <w:rPr>
                <w:rFonts w:hint="eastAsia"/>
                <w:color w:val="auto"/>
              </w:rPr>
            </w:pPr>
            <w:r w:rsidRPr="001119EA">
              <w:rPr>
                <w:rFonts w:hint="eastAsia"/>
                <w:color w:val="auto"/>
              </w:rPr>
              <w:t>次郎: [BEFORE] commonResource[1]=2005, tlsData=2</w:t>
            </w:r>
          </w:p>
          <w:p w14:paraId="1A887E38" w14:textId="77777777" w:rsidR="001119EA" w:rsidRPr="001119EA" w:rsidRDefault="001119EA" w:rsidP="001119EA">
            <w:pPr>
              <w:pStyle w:val="3-"/>
              <w:rPr>
                <w:rFonts w:hint="eastAsia"/>
                <w:color w:val="auto"/>
              </w:rPr>
            </w:pPr>
            <w:r w:rsidRPr="001119EA">
              <w:rPr>
                <w:rFonts w:hint="eastAsia"/>
                <w:color w:val="auto"/>
              </w:rPr>
              <w:t>- end:四朗 -</w:t>
            </w:r>
          </w:p>
          <w:p w14:paraId="015EEEAF" w14:textId="77777777" w:rsidR="001119EA" w:rsidRPr="001119EA" w:rsidRDefault="001119EA" w:rsidP="001119EA">
            <w:pPr>
              <w:pStyle w:val="3-"/>
              <w:rPr>
                <w:rFonts w:hint="eastAsia"/>
                <w:color w:val="auto"/>
              </w:rPr>
            </w:pPr>
            <w:r w:rsidRPr="001119EA">
              <w:rPr>
                <w:rFonts w:hint="eastAsia"/>
                <w:color w:val="auto"/>
              </w:rPr>
              <w:t>- end:太郎 -</w:t>
            </w:r>
          </w:p>
          <w:p w14:paraId="31F755DD" w14:textId="77777777" w:rsidR="001119EA" w:rsidRPr="001119EA" w:rsidRDefault="001119EA" w:rsidP="001119EA">
            <w:pPr>
              <w:pStyle w:val="3-"/>
              <w:rPr>
                <w:rFonts w:hint="eastAsia"/>
                <w:color w:val="auto"/>
              </w:rPr>
            </w:pPr>
            <w:r w:rsidRPr="001119EA">
              <w:rPr>
                <w:rFonts w:hint="eastAsia"/>
                <w:color w:val="auto"/>
              </w:rPr>
              <w:t>次郎: [AFTER]  commonResource[1]=2006, tlsData=3</w:t>
            </w:r>
          </w:p>
          <w:p w14:paraId="78A5D227" w14:textId="77777777" w:rsidR="001119EA" w:rsidRPr="001119EA" w:rsidRDefault="001119EA" w:rsidP="001119EA">
            <w:pPr>
              <w:pStyle w:val="3-"/>
              <w:rPr>
                <w:rFonts w:hint="eastAsia"/>
                <w:color w:val="auto"/>
              </w:rPr>
            </w:pPr>
            <w:r w:rsidRPr="001119EA">
              <w:rPr>
                <w:rFonts w:hint="eastAsia"/>
                <w:color w:val="auto"/>
              </w:rPr>
              <w:t>三郎: [AFTER]  commonResource[0]=1006, tlsData=3</w:t>
            </w:r>
          </w:p>
          <w:p w14:paraId="0C7C29D4" w14:textId="77777777" w:rsidR="001119EA" w:rsidRPr="001119EA" w:rsidRDefault="001119EA" w:rsidP="001119EA">
            <w:pPr>
              <w:pStyle w:val="3-"/>
              <w:rPr>
                <w:rFonts w:hint="eastAsia"/>
                <w:color w:val="auto"/>
              </w:rPr>
            </w:pPr>
            <w:r w:rsidRPr="001119EA">
              <w:rPr>
                <w:rFonts w:hint="eastAsia"/>
                <w:color w:val="auto"/>
              </w:rPr>
              <w:t>- end:三郎 -</w:t>
            </w:r>
          </w:p>
          <w:p w14:paraId="125D6B6E" w14:textId="77777777" w:rsidR="001119EA" w:rsidRPr="001119EA" w:rsidRDefault="001119EA" w:rsidP="001119EA">
            <w:pPr>
              <w:pStyle w:val="3-"/>
              <w:rPr>
                <w:rFonts w:hint="eastAsia"/>
                <w:color w:val="auto"/>
              </w:rPr>
            </w:pPr>
            <w:r w:rsidRPr="001119EA">
              <w:rPr>
                <w:rFonts w:hint="eastAsia"/>
                <w:color w:val="auto"/>
              </w:rPr>
              <w:t>- end:次郎 -</w:t>
            </w:r>
          </w:p>
          <w:p w14:paraId="02DE30F9" w14:textId="24EF2465" w:rsidR="00737B12" w:rsidRPr="00DD51B6" w:rsidRDefault="001119EA" w:rsidP="001119EA">
            <w:pPr>
              <w:pStyle w:val="3-"/>
            </w:pPr>
            <w:r w:rsidRPr="001119EA">
              <w:rPr>
                <w:color w:val="auto"/>
              </w:rPr>
              <w:t>Semaphore * 10000000 = 8.186604 sec</w:t>
            </w:r>
          </w:p>
        </w:tc>
      </w:tr>
    </w:tbl>
    <w:p w14:paraId="07EF4F5F" w14:textId="3EE60BA3" w:rsidR="00C85B0E" w:rsidRPr="00DE3BF2" w:rsidRDefault="00C85B0E" w:rsidP="00E91C53">
      <w:pPr>
        <w:pStyle w:val="aa"/>
        <w:keepNext/>
        <w:widowControl/>
        <w:ind w:left="447" w:firstLine="283"/>
        <w:rPr>
          <w:color w:val="FF0000"/>
        </w:rPr>
      </w:pPr>
      <w:r w:rsidRPr="00DE3BF2">
        <w:rPr>
          <w:rFonts w:hint="eastAsia"/>
          <w:color w:val="FF0000"/>
        </w:rPr>
        <w:t>↓</w:t>
      </w:r>
      <w:r>
        <w:rPr>
          <w:rFonts w:hint="eastAsia"/>
          <w:color w:val="FF0000"/>
        </w:rPr>
        <w:t>※</w:t>
      </w:r>
      <w:r>
        <w:rPr>
          <w:rFonts w:hint="eastAsia"/>
          <w:color w:val="FF0000"/>
        </w:rPr>
        <w:t>ipcs</w:t>
      </w:r>
      <w:r>
        <w:rPr>
          <w:rFonts w:hint="eastAsia"/>
          <w:color w:val="FF0000"/>
        </w:rPr>
        <w:t>コマンド実行結果</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C85B0E" w14:paraId="4F0EFA2A" w14:textId="77777777" w:rsidTr="001128B1">
        <w:tc>
          <w:tcPr>
            <w:tcW w:w="8494" w:type="dxa"/>
          </w:tcPr>
          <w:p w14:paraId="793BAD91" w14:textId="77777777" w:rsidR="001119EA" w:rsidRDefault="001119EA" w:rsidP="001119EA">
            <w:pPr>
              <w:pStyle w:val="3-"/>
            </w:pPr>
            <w:r>
              <w:t>$ ipcs</w:t>
            </w:r>
          </w:p>
          <w:p w14:paraId="017E7F6D" w14:textId="77777777" w:rsidR="001119EA" w:rsidRPr="001119EA" w:rsidRDefault="001119EA" w:rsidP="001119EA">
            <w:pPr>
              <w:pStyle w:val="3-"/>
              <w:rPr>
                <w:color w:val="auto"/>
              </w:rPr>
            </w:pPr>
          </w:p>
          <w:p w14:paraId="6CEB33DD" w14:textId="77777777" w:rsidR="001119EA" w:rsidRPr="001119EA" w:rsidRDefault="001119EA" w:rsidP="001119EA">
            <w:pPr>
              <w:pStyle w:val="3-"/>
              <w:rPr>
                <w:rFonts w:hint="eastAsia"/>
                <w:color w:val="auto"/>
              </w:rPr>
            </w:pPr>
            <w:r w:rsidRPr="001119EA">
              <w:rPr>
                <w:rFonts w:hint="eastAsia"/>
                <w:color w:val="auto"/>
              </w:rPr>
              <w:t>------ 共有メモリセグメント --------</w:t>
            </w:r>
          </w:p>
          <w:p w14:paraId="16319921" w14:textId="77777777" w:rsidR="001119EA" w:rsidRPr="001119EA" w:rsidRDefault="001119EA" w:rsidP="001119EA">
            <w:pPr>
              <w:pStyle w:val="3-"/>
              <w:rPr>
                <w:rFonts w:hint="eastAsia"/>
                <w:color w:val="auto"/>
              </w:rPr>
            </w:pPr>
            <w:r w:rsidRPr="001119EA">
              <w:rPr>
                <w:rFonts w:hint="eastAsia"/>
                <w:color w:val="auto"/>
              </w:rPr>
              <w:t xml:space="preserve">キー     shmid      所有者  権限     バイト  nattch     状態      </w:t>
            </w:r>
          </w:p>
          <w:p w14:paraId="07CC3EF7" w14:textId="77777777" w:rsidR="001119EA" w:rsidRPr="001119EA" w:rsidRDefault="001119EA" w:rsidP="001119EA">
            <w:pPr>
              <w:pStyle w:val="3-"/>
              <w:rPr>
                <w:color w:val="auto"/>
              </w:rPr>
            </w:pPr>
          </w:p>
          <w:p w14:paraId="41983125" w14:textId="77777777" w:rsidR="001119EA" w:rsidRPr="001119EA" w:rsidRDefault="001119EA" w:rsidP="001119EA">
            <w:pPr>
              <w:pStyle w:val="3-"/>
              <w:rPr>
                <w:rFonts w:hint="eastAsia"/>
                <w:color w:val="auto"/>
              </w:rPr>
            </w:pPr>
            <w:r w:rsidRPr="001119EA">
              <w:rPr>
                <w:rFonts w:hint="eastAsia"/>
                <w:color w:val="auto"/>
              </w:rPr>
              <w:t>------ セマフォ配列 --------</w:t>
            </w:r>
          </w:p>
          <w:p w14:paraId="06A220C0" w14:textId="77777777" w:rsidR="001119EA" w:rsidRPr="001119EA" w:rsidRDefault="001119EA" w:rsidP="001119EA">
            <w:pPr>
              <w:pStyle w:val="3-"/>
              <w:rPr>
                <w:rFonts w:hint="eastAsia"/>
                <w:color w:val="auto"/>
              </w:rPr>
            </w:pPr>
            <w:r w:rsidRPr="001119EA">
              <w:rPr>
                <w:rFonts w:hint="eastAsia"/>
                <w:color w:val="auto"/>
              </w:rPr>
              <w:t xml:space="preserve">キー     semid      所有者  権限     nsems     </w:t>
            </w:r>
          </w:p>
          <w:p w14:paraId="14CF2418" w14:textId="6347E23B" w:rsidR="001119EA" w:rsidRPr="001119EA" w:rsidRDefault="001119EA" w:rsidP="001119EA">
            <w:pPr>
              <w:pStyle w:val="3-"/>
              <w:rPr>
                <w:color w:val="auto"/>
              </w:rPr>
            </w:pPr>
            <w:r w:rsidRPr="001119EA">
              <w:rPr>
                <w:color w:val="auto"/>
              </w:rPr>
              <w:t xml:space="preserve">0x5302020a 851973     </w:t>
            </w:r>
            <w:r>
              <w:rPr>
                <w:color w:val="auto"/>
              </w:rPr>
              <w:t>user_name</w:t>
            </w:r>
            <w:r w:rsidRPr="001119EA">
              <w:rPr>
                <w:color w:val="auto"/>
              </w:rPr>
              <w:t xml:space="preserve">  700        1         </w:t>
            </w:r>
          </w:p>
          <w:p w14:paraId="69A864FD" w14:textId="77777777" w:rsidR="001119EA" w:rsidRPr="001119EA" w:rsidRDefault="001119EA" w:rsidP="001119EA">
            <w:pPr>
              <w:pStyle w:val="3-"/>
              <w:rPr>
                <w:color w:val="auto"/>
              </w:rPr>
            </w:pPr>
          </w:p>
          <w:p w14:paraId="7C37278E" w14:textId="77777777" w:rsidR="001119EA" w:rsidRPr="001119EA" w:rsidRDefault="001119EA" w:rsidP="001119EA">
            <w:pPr>
              <w:pStyle w:val="3-"/>
              <w:rPr>
                <w:rFonts w:hint="eastAsia"/>
                <w:color w:val="auto"/>
              </w:rPr>
            </w:pPr>
            <w:r w:rsidRPr="001119EA">
              <w:rPr>
                <w:rFonts w:hint="eastAsia"/>
                <w:color w:val="auto"/>
              </w:rPr>
              <w:t>------ メッセージキュー --------</w:t>
            </w:r>
          </w:p>
          <w:p w14:paraId="02C4B2E0" w14:textId="65E839A0" w:rsidR="00C85B0E" w:rsidRPr="001119EA" w:rsidRDefault="001119EA" w:rsidP="001128B1">
            <w:pPr>
              <w:pStyle w:val="3-"/>
            </w:pPr>
            <w:r w:rsidRPr="001119EA">
              <w:rPr>
                <w:rFonts w:hint="eastAsia"/>
                <w:color w:val="auto"/>
              </w:rPr>
              <w:t>キー     msqid      所有者  権限     使用バイト数 メッセージ</w:t>
            </w:r>
          </w:p>
        </w:tc>
      </w:tr>
    </w:tbl>
    <w:p w14:paraId="02243D2B" w14:textId="11E21A41" w:rsidR="00737B12" w:rsidRDefault="00737B12" w:rsidP="00737B12">
      <w:pPr>
        <w:pStyle w:val="3"/>
      </w:pPr>
      <w:r>
        <w:t>Posix</w:t>
      </w:r>
      <w:r>
        <w:rPr>
          <w:rFonts w:hint="eastAsia"/>
        </w:rPr>
        <w:t>ライブラリ版（名前なし）</w:t>
      </w:r>
    </w:p>
    <w:p w14:paraId="6C1C0647" w14:textId="4EC1EE86" w:rsidR="001119EA" w:rsidRDefault="001119EA" w:rsidP="001119EA">
      <w:pPr>
        <w:pStyle w:val="aa"/>
        <w:ind w:left="447" w:firstLine="283"/>
      </w:pPr>
      <w:r>
        <w:rPr>
          <w:rFonts w:hint="eastAsia"/>
        </w:rPr>
        <w:t>Posix</w:t>
      </w:r>
      <w:r>
        <w:rPr>
          <w:rFonts w:hint="eastAsia"/>
        </w:rPr>
        <w:t>ライブラリ版のセマフォ。</w:t>
      </w:r>
    </w:p>
    <w:p w14:paraId="0A29C8C1" w14:textId="087A8518" w:rsidR="001119EA" w:rsidRDefault="001119EA" w:rsidP="001119EA">
      <w:pPr>
        <w:pStyle w:val="aa"/>
        <w:keepNext/>
        <w:widowControl/>
        <w:spacing w:beforeLines="50" w:before="180"/>
        <w:ind w:leftChars="203" w:left="447" w:hangingChars="10" w:hanging="21"/>
      </w:pPr>
      <w:r>
        <w:lastRenderedPageBreak/>
        <w:t>Posix</w:t>
      </w:r>
      <w:r>
        <w:rPr>
          <w:rFonts w:hint="eastAsia"/>
        </w:rPr>
        <w:t>ライブラリ版セマフォのサンプル：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2805CC1F" w14:textId="77777777" w:rsidTr="000A1665">
        <w:tc>
          <w:tcPr>
            <w:tcW w:w="8494" w:type="dxa"/>
          </w:tcPr>
          <w:p w14:paraId="23355EE5" w14:textId="77777777" w:rsidR="001119EA" w:rsidRDefault="001119EA" w:rsidP="001119EA">
            <w:pPr>
              <w:pStyle w:val="3-"/>
            </w:pPr>
            <w:r>
              <w:t>#include &lt;stdio.h&gt;</w:t>
            </w:r>
          </w:p>
          <w:p w14:paraId="51863947" w14:textId="77777777" w:rsidR="001119EA" w:rsidRDefault="001119EA" w:rsidP="001119EA">
            <w:pPr>
              <w:pStyle w:val="3-"/>
            </w:pPr>
            <w:r>
              <w:t>#include &lt;stdlib.h&gt;</w:t>
            </w:r>
          </w:p>
          <w:p w14:paraId="25503A94" w14:textId="77777777" w:rsidR="001119EA" w:rsidRDefault="001119EA" w:rsidP="001119EA">
            <w:pPr>
              <w:pStyle w:val="3-"/>
            </w:pPr>
          </w:p>
          <w:p w14:paraId="11E3F4D1" w14:textId="77777777" w:rsidR="001119EA" w:rsidRDefault="001119EA" w:rsidP="001119EA">
            <w:pPr>
              <w:pStyle w:val="3-"/>
            </w:pPr>
            <w:r>
              <w:t>#include &lt;pthread.h&gt;</w:t>
            </w:r>
          </w:p>
          <w:p w14:paraId="7133C07A" w14:textId="77777777" w:rsidR="001119EA" w:rsidRDefault="001119EA" w:rsidP="001119EA">
            <w:pPr>
              <w:pStyle w:val="3-"/>
            </w:pPr>
            <w:r>
              <w:t>#include &lt;unistd.h&gt;</w:t>
            </w:r>
          </w:p>
          <w:p w14:paraId="696BFE41" w14:textId="77777777" w:rsidR="001119EA" w:rsidRDefault="001119EA" w:rsidP="001119EA">
            <w:pPr>
              <w:pStyle w:val="3-"/>
            </w:pPr>
            <w:r>
              <w:t>#include &lt;semaphore.h&gt;</w:t>
            </w:r>
          </w:p>
          <w:p w14:paraId="6F060037" w14:textId="77777777" w:rsidR="001119EA" w:rsidRDefault="001119EA" w:rsidP="001119EA">
            <w:pPr>
              <w:pStyle w:val="3-"/>
            </w:pPr>
          </w:p>
          <w:p w14:paraId="544340CE" w14:textId="77777777" w:rsidR="001119EA" w:rsidRDefault="001119EA" w:rsidP="001119EA">
            <w:pPr>
              <w:pStyle w:val="3-"/>
              <w:rPr>
                <w:rFonts w:hint="eastAsia"/>
              </w:rPr>
            </w:pPr>
            <w:r>
              <w:rPr>
                <w:rFonts w:hint="eastAsia"/>
              </w:rPr>
              <w:t>#include &lt;sys/time.h&gt; //時間計測用</w:t>
            </w:r>
          </w:p>
          <w:p w14:paraId="3319FE5F" w14:textId="77777777" w:rsidR="001119EA" w:rsidRDefault="001119EA" w:rsidP="001119EA">
            <w:pPr>
              <w:pStyle w:val="3-"/>
            </w:pPr>
          </w:p>
          <w:p w14:paraId="07404CB2" w14:textId="77777777" w:rsidR="001119EA" w:rsidRDefault="001119EA" w:rsidP="001119EA">
            <w:pPr>
              <w:pStyle w:val="3-"/>
              <w:rPr>
                <w:rFonts w:hint="eastAsia"/>
              </w:rPr>
            </w:pPr>
            <w:r>
              <w:rPr>
                <w:rFonts w:hint="eastAsia"/>
              </w:rPr>
              <w:t>//セマフォ</w:t>
            </w:r>
          </w:p>
          <w:p w14:paraId="48CAF565" w14:textId="77777777" w:rsidR="001119EA" w:rsidRDefault="001119EA" w:rsidP="001119EA">
            <w:pPr>
              <w:pStyle w:val="3-"/>
            </w:pPr>
            <w:r>
              <w:t>static sem_t s_semaphore;</w:t>
            </w:r>
          </w:p>
          <w:p w14:paraId="2D350E64" w14:textId="77777777" w:rsidR="001119EA" w:rsidRDefault="001119EA" w:rsidP="001119EA">
            <w:pPr>
              <w:pStyle w:val="3-"/>
            </w:pPr>
          </w:p>
          <w:p w14:paraId="6775DEFA" w14:textId="77777777" w:rsidR="001119EA" w:rsidRDefault="001119EA" w:rsidP="001119EA">
            <w:pPr>
              <w:pStyle w:val="3-"/>
              <w:rPr>
                <w:rFonts w:hint="eastAsia"/>
              </w:rPr>
            </w:pPr>
            <w:r>
              <w:rPr>
                <w:rFonts w:hint="eastAsia"/>
              </w:rPr>
              <w:t>//ミューテックス</w:t>
            </w:r>
          </w:p>
          <w:p w14:paraId="2FF8160E" w14:textId="77777777" w:rsidR="001119EA" w:rsidRDefault="001119EA" w:rsidP="001119EA">
            <w:pPr>
              <w:pStyle w:val="3-"/>
            </w:pPr>
            <w:r>
              <w:t>static pthread_mutex_t s_mutex = PTHREAD_MUTEX_INITIALIZER;</w:t>
            </w:r>
          </w:p>
          <w:p w14:paraId="5B72ECE1" w14:textId="77777777" w:rsidR="001119EA" w:rsidRDefault="001119EA" w:rsidP="001119EA">
            <w:pPr>
              <w:pStyle w:val="3-"/>
            </w:pPr>
          </w:p>
          <w:p w14:paraId="62F64CC0" w14:textId="77777777" w:rsidR="001119EA" w:rsidRDefault="001119EA" w:rsidP="001119EA">
            <w:pPr>
              <w:pStyle w:val="3-"/>
              <w:rPr>
                <w:rFonts w:hint="eastAsia"/>
              </w:rPr>
            </w:pPr>
            <w:r>
              <w:rPr>
                <w:rFonts w:hint="eastAsia"/>
              </w:rPr>
              <w:t>//共有リソース</w:t>
            </w:r>
          </w:p>
          <w:p w14:paraId="1DEB59DD" w14:textId="77777777" w:rsidR="001119EA" w:rsidRDefault="001119EA" w:rsidP="001119EA">
            <w:pPr>
              <w:pStyle w:val="3-"/>
            </w:pPr>
            <w:r>
              <w:t>static const int COMMON_RESOURCE_NUM = 2;</w:t>
            </w:r>
          </w:p>
          <w:p w14:paraId="68E32D47" w14:textId="77777777" w:rsidR="001119EA" w:rsidRDefault="001119EA" w:rsidP="001119EA">
            <w:pPr>
              <w:pStyle w:val="3-"/>
              <w:rPr>
                <w:rFonts w:hint="eastAsia"/>
              </w:rPr>
            </w:pPr>
            <w:r>
              <w:rPr>
                <w:rFonts w:hint="eastAsia"/>
              </w:rPr>
              <w:t>static int s_commonResource[COMMON_RESOURCE_NUM]       = {};//複数の共有リソース</w:t>
            </w:r>
          </w:p>
          <w:p w14:paraId="6E4CED42" w14:textId="77777777" w:rsidR="001119EA" w:rsidRDefault="001119EA" w:rsidP="001119EA">
            <w:pPr>
              <w:pStyle w:val="3-"/>
              <w:rPr>
                <w:rFonts w:hint="eastAsia"/>
              </w:rPr>
            </w:pPr>
            <w:r>
              <w:rPr>
                <w:rFonts w:hint="eastAsia"/>
              </w:rPr>
              <w:t>static bool s_usingCommonResource[COMMON_RESOURCE_NUM] = {};//共有リソース使用中フラグ</w:t>
            </w:r>
          </w:p>
          <w:p w14:paraId="1836EF78" w14:textId="77777777" w:rsidR="001119EA" w:rsidRDefault="001119EA" w:rsidP="001119EA">
            <w:pPr>
              <w:pStyle w:val="3-"/>
            </w:pPr>
          </w:p>
          <w:p w14:paraId="0E8D970E" w14:textId="77777777" w:rsidR="001119EA" w:rsidRDefault="001119EA" w:rsidP="001119EA">
            <w:pPr>
              <w:pStyle w:val="3-"/>
              <w:rPr>
                <w:rFonts w:hint="eastAsia"/>
              </w:rPr>
            </w:pPr>
            <w:r>
              <w:rPr>
                <w:rFonts w:hint="eastAsia"/>
              </w:rPr>
              <w:t>//スレッド固有データ</w:t>
            </w:r>
          </w:p>
          <w:p w14:paraId="68E899FF" w14:textId="77777777" w:rsidR="001119EA" w:rsidRDefault="001119EA" w:rsidP="001119EA">
            <w:pPr>
              <w:pStyle w:val="3-"/>
            </w:pPr>
            <w:r>
              <w:t>__thread int s_tlsData = 0;</w:t>
            </w:r>
          </w:p>
          <w:p w14:paraId="3E68C865" w14:textId="77777777" w:rsidR="001119EA" w:rsidRDefault="001119EA" w:rsidP="001119EA">
            <w:pPr>
              <w:pStyle w:val="3-"/>
            </w:pPr>
          </w:p>
          <w:p w14:paraId="54DC8EBA" w14:textId="77777777" w:rsidR="001119EA" w:rsidRDefault="001119EA" w:rsidP="001119EA">
            <w:pPr>
              <w:pStyle w:val="3-"/>
              <w:rPr>
                <w:rFonts w:hint="eastAsia"/>
              </w:rPr>
            </w:pPr>
            <w:r>
              <w:rPr>
                <w:rFonts w:hint="eastAsia"/>
              </w:rPr>
              <w:t>//スレッド</w:t>
            </w:r>
          </w:p>
          <w:p w14:paraId="2C5C4CB7" w14:textId="77777777" w:rsidR="001119EA" w:rsidRDefault="001119EA" w:rsidP="001119EA">
            <w:pPr>
              <w:pStyle w:val="3-"/>
            </w:pPr>
            <w:r>
              <w:t>void* threadFunc(void* param_p)</w:t>
            </w:r>
          </w:p>
          <w:p w14:paraId="6BF7C578" w14:textId="77777777" w:rsidR="001119EA" w:rsidRDefault="001119EA" w:rsidP="001119EA">
            <w:pPr>
              <w:pStyle w:val="3-"/>
            </w:pPr>
            <w:r>
              <w:t>{</w:t>
            </w:r>
          </w:p>
          <w:p w14:paraId="1B5F8741" w14:textId="77777777" w:rsidR="001119EA" w:rsidRDefault="001119EA" w:rsidP="001119EA">
            <w:pPr>
              <w:pStyle w:val="3-"/>
              <w:rPr>
                <w:rFonts w:hint="eastAsia"/>
              </w:rPr>
            </w:pPr>
            <w:r>
              <w:rPr>
                <w:rFonts w:hint="eastAsia"/>
              </w:rPr>
              <w:tab/>
              <w:t>//パラメータ受け取り</w:t>
            </w:r>
          </w:p>
          <w:p w14:paraId="3AD4896D" w14:textId="77777777" w:rsidR="001119EA" w:rsidRDefault="001119EA" w:rsidP="001119EA">
            <w:pPr>
              <w:pStyle w:val="3-"/>
            </w:pPr>
            <w:r>
              <w:tab/>
              <w:t>const char* name = static_cast&lt;const char*&gt;(param_p);</w:t>
            </w:r>
          </w:p>
          <w:p w14:paraId="06A8F903" w14:textId="77777777" w:rsidR="001119EA" w:rsidRDefault="001119EA" w:rsidP="001119EA">
            <w:pPr>
              <w:pStyle w:val="3-"/>
            </w:pPr>
          </w:p>
          <w:p w14:paraId="1B659679" w14:textId="77777777" w:rsidR="001119EA" w:rsidRDefault="001119EA" w:rsidP="001119EA">
            <w:pPr>
              <w:pStyle w:val="3-"/>
              <w:rPr>
                <w:rFonts w:hint="eastAsia"/>
              </w:rPr>
            </w:pPr>
            <w:r>
              <w:rPr>
                <w:rFonts w:hint="eastAsia"/>
              </w:rPr>
              <w:tab/>
              <w:t>//開始</w:t>
            </w:r>
          </w:p>
          <w:p w14:paraId="234A6425" w14:textId="77777777" w:rsidR="001119EA" w:rsidRDefault="001119EA" w:rsidP="001119EA">
            <w:pPr>
              <w:pStyle w:val="3-"/>
            </w:pPr>
            <w:r>
              <w:tab/>
              <w:t>printf("- begin:%s -\n", name);</w:t>
            </w:r>
          </w:p>
          <w:p w14:paraId="77F09E27" w14:textId="77777777" w:rsidR="001119EA" w:rsidRDefault="001119EA" w:rsidP="001119EA">
            <w:pPr>
              <w:pStyle w:val="3-"/>
            </w:pPr>
            <w:r>
              <w:tab/>
              <w:t>fflush(stdout);</w:t>
            </w:r>
          </w:p>
          <w:p w14:paraId="64F03FA4" w14:textId="77777777" w:rsidR="001119EA" w:rsidRDefault="001119EA" w:rsidP="001119EA">
            <w:pPr>
              <w:pStyle w:val="3-"/>
            </w:pPr>
          </w:p>
          <w:p w14:paraId="6FC671FC" w14:textId="77777777" w:rsidR="001119EA" w:rsidRDefault="001119EA" w:rsidP="001119EA">
            <w:pPr>
              <w:pStyle w:val="3-"/>
              <w:rPr>
                <w:rFonts w:hint="eastAsia"/>
              </w:rPr>
            </w:pPr>
            <w:r>
              <w:rPr>
                <w:rFonts w:hint="eastAsia"/>
              </w:rPr>
              <w:tab/>
              <w:t>//処理</w:t>
            </w:r>
          </w:p>
          <w:p w14:paraId="2B0FB09B" w14:textId="77777777" w:rsidR="001119EA" w:rsidRDefault="001119EA" w:rsidP="001119EA">
            <w:pPr>
              <w:pStyle w:val="3-"/>
            </w:pPr>
            <w:r>
              <w:tab/>
              <w:t>for (int i = 0; i &lt; 3; ++i)</w:t>
            </w:r>
          </w:p>
          <w:p w14:paraId="13F6FF0E" w14:textId="77777777" w:rsidR="001119EA" w:rsidRDefault="001119EA" w:rsidP="001119EA">
            <w:pPr>
              <w:pStyle w:val="3-"/>
            </w:pPr>
            <w:r>
              <w:tab/>
              <w:t>{</w:t>
            </w:r>
          </w:p>
          <w:p w14:paraId="05A38046" w14:textId="77777777" w:rsidR="001119EA" w:rsidRDefault="001119EA" w:rsidP="001119EA">
            <w:pPr>
              <w:pStyle w:val="3-"/>
              <w:rPr>
                <w:rFonts w:hint="eastAsia"/>
              </w:rPr>
            </w:pPr>
            <w:r>
              <w:rPr>
                <w:rFonts w:hint="eastAsia"/>
              </w:rPr>
              <w:tab/>
            </w:r>
            <w:r>
              <w:rPr>
                <w:rFonts w:hint="eastAsia"/>
              </w:rPr>
              <w:tab/>
              <w:t>//セマフォ取得</w:t>
            </w:r>
          </w:p>
          <w:p w14:paraId="6C7CBC24" w14:textId="77777777" w:rsidR="001119EA" w:rsidRDefault="001119EA" w:rsidP="001119EA">
            <w:pPr>
              <w:pStyle w:val="3-"/>
            </w:pPr>
            <w:r>
              <w:tab/>
            </w:r>
            <w:r>
              <w:tab/>
              <w:t>sem_wait(&amp;s_semaphore);</w:t>
            </w:r>
          </w:p>
          <w:p w14:paraId="084AB28F" w14:textId="77777777" w:rsidR="001119EA" w:rsidRDefault="001119EA" w:rsidP="001119EA">
            <w:pPr>
              <w:pStyle w:val="3-"/>
              <w:rPr>
                <w:rFonts w:hint="eastAsia"/>
              </w:rPr>
            </w:pPr>
            <w:r>
              <w:rPr>
                <w:rFonts w:hint="eastAsia"/>
              </w:rPr>
              <w:tab/>
              <w:t>//</w:t>
            </w:r>
            <w:r>
              <w:rPr>
                <w:rFonts w:hint="eastAsia"/>
              </w:rPr>
              <w:tab/>
              <w:t>sem_trywait(&amp;s_mutex);//取得できない時に他の処理を行いたい場合は sem_trywait() もしくは  sem_timedwait() を使用する</w:t>
            </w:r>
          </w:p>
          <w:p w14:paraId="34B0C6A1" w14:textId="77777777" w:rsidR="001119EA" w:rsidRDefault="001119EA" w:rsidP="001119EA">
            <w:pPr>
              <w:pStyle w:val="3-"/>
            </w:pPr>
            <w:r>
              <w:tab/>
            </w:r>
            <w:r>
              <w:tab/>
            </w:r>
          </w:p>
          <w:p w14:paraId="7CC0EE8B" w14:textId="77777777" w:rsidR="001119EA" w:rsidRDefault="001119EA" w:rsidP="001119EA">
            <w:pPr>
              <w:pStyle w:val="3-"/>
              <w:rPr>
                <w:rFonts w:hint="eastAsia"/>
              </w:rPr>
            </w:pPr>
            <w:r>
              <w:rPr>
                <w:rFonts w:hint="eastAsia"/>
              </w:rPr>
              <w:tab/>
            </w:r>
            <w:r>
              <w:rPr>
                <w:rFonts w:hint="eastAsia"/>
              </w:rPr>
              <w:tab/>
              <w:t>//共有リソースを獲得</w:t>
            </w:r>
          </w:p>
          <w:p w14:paraId="108C4575" w14:textId="77777777" w:rsidR="001119EA" w:rsidRDefault="001119EA" w:rsidP="001119EA">
            <w:pPr>
              <w:pStyle w:val="3-"/>
            </w:pPr>
            <w:r>
              <w:tab/>
            </w:r>
            <w:r>
              <w:tab/>
              <w:t>int index = 0;</w:t>
            </w:r>
          </w:p>
          <w:p w14:paraId="70514FD3" w14:textId="77777777" w:rsidR="001119EA" w:rsidRDefault="001119EA" w:rsidP="001119EA">
            <w:pPr>
              <w:pStyle w:val="3-"/>
            </w:pPr>
            <w:r>
              <w:tab/>
            </w:r>
            <w:r>
              <w:tab/>
              <w:t>pthread_mutex_lock(&amp;s_mutex);</w:t>
            </w:r>
          </w:p>
          <w:p w14:paraId="7A7045F0" w14:textId="77777777" w:rsidR="001119EA" w:rsidRDefault="001119EA" w:rsidP="001119EA">
            <w:pPr>
              <w:pStyle w:val="3-"/>
            </w:pPr>
            <w:r>
              <w:tab/>
            </w:r>
            <w:r>
              <w:tab/>
              <w:t>for (; index &lt; COMMON_RESOURCE_NUM; ++index)</w:t>
            </w:r>
          </w:p>
          <w:p w14:paraId="403804CB" w14:textId="77777777" w:rsidR="001119EA" w:rsidRDefault="001119EA" w:rsidP="001119EA">
            <w:pPr>
              <w:pStyle w:val="3-"/>
            </w:pPr>
            <w:r>
              <w:tab/>
            </w:r>
            <w:r>
              <w:tab/>
              <w:t>{</w:t>
            </w:r>
          </w:p>
          <w:p w14:paraId="401CBC48" w14:textId="77777777" w:rsidR="001119EA" w:rsidRDefault="001119EA" w:rsidP="001119EA">
            <w:pPr>
              <w:pStyle w:val="3-"/>
            </w:pPr>
            <w:r>
              <w:tab/>
            </w:r>
            <w:r>
              <w:tab/>
            </w:r>
            <w:r>
              <w:tab/>
              <w:t>if (!s_usingCommonResource[index])</w:t>
            </w:r>
          </w:p>
          <w:p w14:paraId="296FFC83" w14:textId="77777777" w:rsidR="001119EA" w:rsidRDefault="001119EA" w:rsidP="001119EA">
            <w:pPr>
              <w:pStyle w:val="3-"/>
            </w:pPr>
            <w:r>
              <w:tab/>
            </w:r>
            <w:r>
              <w:tab/>
            </w:r>
            <w:r>
              <w:tab/>
            </w:r>
            <w:r>
              <w:tab/>
              <w:t>break;</w:t>
            </w:r>
          </w:p>
          <w:p w14:paraId="4836E5B6" w14:textId="77777777" w:rsidR="001119EA" w:rsidRDefault="001119EA" w:rsidP="001119EA">
            <w:pPr>
              <w:pStyle w:val="3-"/>
            </w:pPr>
            <w:r>
              <w:tab/>
            </w:r>
            <w:r>
              <w:tab/>
              <w:t>}</w:t>
            </w:r>
          </w:p>
          <w:p w14:paraId="7D1752D3" w14:textId="77777777" w:rsidR="001119EA" w:rsidRDefault="001119EA" w:rsidP="001119EA">
            <w:pPr>
              <w:pStyle w:val="3-"/>
            </w:pPr>
            <w:r>
              <w:tab/>
            </w:r>
            <w:r>
              <w:tab/>
              <w:t>s_usingCommonResource[index] = true;</w:t>
            </w:r>
          </w:p>
          <w:p w14:paraId="02D17572" w14:textId="77777777" w:rsidR="001119EA" w:rsidRDefault="001119EA" w:rsidP="001119EA">
            <w:pPr>
              <w:pStyle w:val="3-"/>
            </w:pPr>
            <w:r>
              <w:tab/>
            </w:r>
            <w:r>
              <w:tab/>
              <w:t>pthread_mutex_unlock(&amp;s_mutex);</w:t>
            </w:r>
          </w:p>
          <w:p w14:paraId="38935594" w14:textId="77777777" w:rsidR="001119EA" w:rsidRDefault="001119EA" w:rsidP="001119EA">
            <w:pPr>
              <w:pStyle w:val="3-"/>
            </w:pPr>
            <w:r>
              <w:tab/>
            </w:r>
            <w:r>
              <w:tab/>
            </w:r>
          </w:p>
          <w:p w14:paraId="0746ED55" w14:textId="77777777" w:rsidR="001119EA" w:rsidRDefault="001119EA" w:rsidP="001119EA">
            <w:pPr>
              <w:pStyle w:val="3-"/>
              <w:rPr>
                <w:rFonts w:hint="eastAsia"/>
              </w:rPr>
            </w:pPr>
            <w:r>
              <w:rPr>
                <w:rFonts w:hint="eastAsia"/>
              </w:rPr>
              <w:tab/>
            </w:r>
            <w:r>
              <w:rPr>
                <w:rFonts w:hint="eastAsia"/>
              </w:rPr>
              <w:tab/>
              <w:t>//データ表示（前）</w:t>
            </w:r>
          </w:p>
          <w:p w14:paraId="470B82D6" w14:textId="77777777" w:rsidR="001119EA" w:rsidRDefault="001119EA" w:rsidP="001119EA">
            <w:pPr>
              <w:pStyle w:val="3-"/>
            </w:pPr>
            <w:r>
              <w:tab/>
            </w:r>
            <w:r>
              <w:tab/>
              <w:t>printf("%s: [BEFORE] commonResource[%d]=%d, tlsData=%d\n", name, index, s_commonResource[index], s_tlsData);</w:t>
            </w:r>
          </w:p>
          <w:p w14:paraId="1FA724FC" w14:textId="77777777" w:rsidR="001119EA" w:rsidRDefault="001119EA" w:rsidP="001119EA">
            <w:pPr>
              <w:pStyle w:val="3-"/>
            </w:pPr>
            <w:r>
              <w:tab/>
            </w:r>
            <w:r>
              <w:tab/>
              <w:t>fflush(stdout);</w:t>
            </w:r>
          </w:p>
          <w:p w14:paraId="6A4297D5" w14:textId="77777777" w:rsidR="001119EA" w:rsidRDefault="001119EA" w:rsidP="001119EA">
            <w:pPr>
              <w:pStyle w:val="3-"/>
            </w:pPr>
          </w:p>
          <w:p w14:paraId="17C7C0BD" w14:textId="77777777" w:rsidR="001119EA" w:rsidRDefault="001119EA" w:rsidP="001119EA">
            <w:pPr>
              <w:pStyle w:val="3-"/>
              <w:rPr>
                <w:rFonts w:hint="eastAsia"/>
              </w:rPr>
            </w:pPr>
            <w:r>
              <w:rPr>
                <w:rFonts w:hint="eastAsia"/>
              </w:rPr>
              <w:tab/>
            </w:r>
            <w:r>
              <w:rPr>
                <w:rFonts w:hint="eastAsia"/>
              </w:rPr>
              <w:tab/>
              <w:t>//データ取得</w:t>
            </w:r>
          </w:p>
          <w:p w14:paraId="6539DDE3" w14:textId="77777777" w:rsidR="001119EA" w:rsidRDefault="001119EA" w:rsidP="001119EA">
            <w:pPr>
              <w:pStyle w:val="3-"/>
            </w:pPr>
            <w:r>
              <w:tab/>
            </w:r>
            <w:r>
              <w:tab/>
              <w:t>int common_data = s_commonResource[index];</w:t>
            </w:r>
          </w:p>
          <w:p w14:paraId="78023563" w14:textId="77777777" w:rsidR="001119EA" w:rsidRDefault="001119EA" w:rsidP="001119EA">
            <w:pPr>
              <w:pStyle w:val="3-"/>
            </w:pPr>
            <w:r>
              <w:tab/>
            </w:r>
            <w:r>
              <w:tab/>
              <w:t>int tls_data = s_tlsData;</w:t>
            </w:r>
          </w:p>
          <w:p w14:paraId="07C714B3" w14:textId="77777777" w:rsidR="001119EA" w:rsidRDefault="001119EA" w:rsidP="001119EA">
            <w:pPr>
              <w:pStyle w:val="3-"/>
            </w:pPr>
          </w:p>
          <w:p w14:paraId="7B71C2B5" w14:textId="77777777" w:rsidR="001119EA" w:rsidRDefault="001119EA" w:rsidP="001119EA">
            <w:pPr>
              <w:pStyle w:val="3-"/>
              <w:rPr>
                <w:rFonts w:hint="eastAsia"/>
              </w:rPr>
            </w:pPr>
            <w:r>
              <w:rPr>
                <w:rFonts w:hint="eastAsia"/>
              </w:rPr>
              <w:tab/>
            </w:r>
            <w:r>
              <w:rPr>
                <w:rFonts w:hint="eastAsia"/>
              </w:rPr>
              <w:tab/>
              <w:t>//データ更新</w:t>
            </w:r>
          </w:p>
          <w:p w14:paraId="564795FC" w14:textId="77777777" w:rsidR="001119EA" w:rsidRDefault="001119EA" w:rsidP="001119EA">
            <w:pPr>
              <w:pStyle w:val="3-"/>
            </w:pPr>
            <w:r>
              <w:tab/>
            </w:r>
            <w:r>
              <w:tab/>
              <w:t>++common_data;</w:t>
            </w:r>
          </w:p>
          <w:p w14:paraId="1351C4AF" w14:textId="77777777" w:rsidR="001119EA" w:rsidRDefault="001119EA" w:rsidP="001119EA">
            <w:pPr>
              <w:pStyle w:val="3-"/>
            </w:pPr>
            <w:r>
              <w:tab/>
            </w:r>
            <w:r>
              <w:tab/>
              <w:t>++tls_data;</w:t>
            </w:r>
          </w:p>
          <w:p w14:paraId="42F322C6" w14:textId="77777777" w:rsidR="001119EA" w:rsidRDefault="001119EA" w:rsidP="001119EA">
            <w:pPr>
              <w:pStyle w:val="3-"/>
            </w:pPr>
          </w:p>
          <w:p w14:paraId="0489DE6D" w14:textId="77777777" w:rsidR="001119EA" w:rsidRDefault="001119EA" w:rsidP="001119EA">
            <w:pPr>
              <w:pStyle w:val="3-"/>
              <w:rPr>
                <w:rFonts w:hint="eastAsia"/>
              </w:rPr>
            </w:pPr>
            <w:r>
              <w:rPr>
                <w:rFonts w:hint="eastAsia"/>
              </w:rPr>
              <w:tab/>
            </w:r>
            <w:r>
              <w:rPr>
                <w:rFonts w:hint="eastAsia"/>
              </w:rPr>
              <w:tab/>
              <w:t>//若干ランダムでスリープ（0～4 msec）</w:t>
            </w:r>
          </w:p>
          <w:p w14:paraId="38269C91" w14:textId="77777777" w:rsidR="001119EA" w:rsidRDefault="001119EA" w:rsidP="001119EA">
            <w:pPr>
              <w:pStyle w:val="3-"/>
            </w:pPr>
            <w:r>
              <w:tab/>
            </w:r>
            <w:r>
              <w:tab/>
              <w:t>usleep((rand() % 5) * 1000);</w:t>
            </w:r>
          </w:p>
          <w:p w14:paraId="3C513D85" w14:textId="77777777" w:rsidR="001119EA" w:rsidRDefault="001119EA" w:rsidP="001119EA">
            <w:pPr>
              <w:pStyle w:val="3-"/>
            </w:pPr>
            <w:r>
              <w:tab/>
            </w:r>
            <w:r>
              <w:tab/>
            </w:r>
          </w:p>
          <w:p w14:paraId="13B1DECD" w14:textId="77777777" w:rsidR="001119EA" w:rsidRDefault="001119EA" w:rsidP="001119EA">
            <w:pPr>
              <w:pStyle w:val="3-"/>
              <w:rPr>
                <w:rFonts w:hint="eastAsia"/>
              </w:rPr>
            </w:pPr>
            <w:r>
              <w:rPr>
                <w:rFonts w:hint="eastAsia"/>
              </w:rPr>
              <w:tab/>
            </w:r>
            <w:r>
              <w:rPr>
                <w:rFonts w:hint="eastAsia"/>
              </w:rPr>
              <w:tab/>
              <w:t>//データ書き戻し</w:t>
            </w:r>
          </w:p>
          <w:p w14:paraId="29BD1CE4" w14:textId="77777777" w:rsidR="001119EA" w:rsidRDefault="001119EA" w:rsidP="001119EA">
            <w:pPr>
              <w:pStyle w:val="3-"/>
            </w:pPr>
            <w:r>
              <w:tab/>
            </w:r>
            <w:r>
              <w:tab/>
              <w:t>s_commonResource[index] = common_data;</w:t>
            </w:r>
          </w:p>
          <w:p w14:paraId="570A1611" w14:textId="77777777" w:rsidR="001119EA" w:rsidRDefault="001119EA" w:rsidP="001119EA">
            <w:pPr>
              <w:pStyle w:val="3-"/>
            </w:pPr>
            <w:r>
              <w:tab/>
            </w:r>
            <w:r>
              <w:tab/>
              <w:t>s_tlsData = tls_data;</w:t>
            </w:r>
          </w:p>
          <w:p w14:paraId="38FD6FB4" w14:textId="77777777" w:rsidR="001119EA" w:rsidRDefault="001119EA" w:rsidP="001119EA">
            <w:pPr>
              <w:pStyle w:val="3-"/>
            </w:pPr>
          </w:p>
          <w:p w14:paraId="6DB32AF3" w14:textId="77777777" w:rsidR="001119EA" w:rsidRDefault="001119EA" w:rsidP="001119EA">
            <w:pPr>
              <w:pStyle w:val="3-"/>
              <w:rPr>
                <w:rFonts w:hint="eastAsia"/>
              </w:rPr>
            </w:pPr>
            <w:r>
              <w:rPr>
                <w:rFonts w:hint="eastAsia"/>
              </w:rPr>
              <w:tab/>
            </w:r>
            <w:r>
              <w:rPr>
                <w:rFonts w:hint="eastAsia"/>
              </w:rPr>
              <w:tab/>
              <w:t>//データ表示（後）</w:t>
            </w:r>
          </w:p>
          <w:p w14:paraId="0D838EF6" w14:textId="77777777" w:rsidR="001119EA" w:rsidRDefault="001119EA" w:rsidP="001119EA">
            <w:pPr>
              <w:pStyle w:val="3-"/>
            </w:pPr>
            <w:r>
              <w:tab/>
            </w:r>
            <w:r>
              <w:tab/>
              <w:t>printf("%s: [AFTER]  commonResource[%d]=%d, tlsData=%d\n", name, index, s_commonResource[index], s_tlsData);</w:t>
            </w:r>
          </w:p>
          <w:p w14:paraId="0B102F63" w14:textId="77777777" w:rsidR="001119EA" w:rsidRDefault="001119EA" w:rsidP="001119EA">
            <w:pPr>
              <w:pStyle w:val="3-"/>
            </w:pPr>
            <w:r>
              <w:tab/>
            </w:r>
            <w:r>
              <w:tab/>
              <w:t>fflush(stdout);</w:t>
            </w:r>
          </w:p>
          <w:p w14:paraId="06F6AF67" w14:textId="77777777" w:rsidR="001119EA" w:rsidRDefault="001119EA" w:rsidP="001119EA">
            <w:pPr>
              <w:pStyle w:val="3-"/>
            </w:pPr>
          </w:p>
          <w:p w14:paraId="40B3AC01" w14:textId="77777777" w:rsidR="001119EA" w:rsidRDefault="001119EA" w:rsidP="001119EA">
            <w:pPr>
              <w:pStyle w:val="3-"/>
              <w:rPr>
                <w:rFonts w:hint="eastAsia"/>
              </w:rPr>
            </w:pPr>
            <w:r>
              <w:rPr>
                <w:rFonts w:hint="eastAsia"/>
              </w:rPr>
              <w:tab/>
            </w:r>
            <w:r>
              <w:rPr>
                <w:rFonts w:hint="eastAsia"/>
              </w:rPr>
              <w:tab/>
              <w:t>//共有リソースを解放</w:t>
            </w:r>
          </w:p>
          <w:p w14:paraId="47DA74EF" w14:textId="77777777" w:rsidR="001119EA" w:rsidRDefault="001119EA" w:rsidP="001119EA">
            <w:pPr>
              <w:pStyle w:val="3-"/>
            </w:pPr>
            <w:r>
              <w:tab/>
            </w:r>
            <w:r>
              <w:tab/>
              <w:t>pthread_mutex_lock(&amp;s_mutex);</w:t>
            </w:r>
          </w:p>
          <w:p w14:paraId="22C4D51C" w14:textId="77777777" w:rsidR="001119EA" w:rsidRDefault="001119EA" w:rsidP="001119EA">
            <w:pPr>
              <w:pStyle w:val="3-"/>
            </w:pPr>
            <w:r>
              <w:tab/>
            </w:r>
            <w:r>
              <w:tab/>
              <w:t>s_usingCommonResource[index] = false;</w:t>
            </w:r>
          </w:p>
          <w:p w14:paraId="7430564E" w14:textId="77777777" w:rsidR="001119EA" w:rsidRDefault="001119EA" w:rsidP="001119EA">
            <w:pPr>
              <w:pStyle w:val="3-"/>
            </w:pPr>
            <w:r>
              <w:tab/>
            </w:r>
            <w:r>
              <w:tab/>
              <w:t>pthread_mutex_unlock(&amp;s_mutex);</w:t>
            </w:r>
          </w:p>
          <w:p w14:paraId="7D6BE4F2" w14:textId="77777777" w:rsidR="001119EA" w:rsidRDefault="001119EA" w:rsidP="001119EA">
            <w:pPr>
              <w:pStyle w:val="3-"/>
            </w:pPr>
            <w:r>
              <w:tab/>
            </w:r>
            <w:r>
              <w:tab/>
            </w:r>
          </w:p>
          <w:p w14:paraId="2F3B066F" w14:textId="77777777" w:rsidR="001119EA" w:rsidRDefault="001119EA" w:rsidP="001119EA">
            <w:pPr>
              <w:pStyle w:val="3-"/>
              <w:rPr>
                <w:rFonts w:hint="eastAsia"/>
              </w:rPr>
            </w:pPr>
            <w:r>
              <w:rPr>
                <w:rFonts w:hint="eastAsia"/>
              </w:rPr>
              <w:tab/>
            </w:r>
            <w:r>
              <w:rPr>
                <w:rFonts w:hint="eastAsia"/>
              </w:rPr>
              <w:tab/>
              <w:t>//セマフォ解放</w:t>
            </w:r>
          </w:p>
          <w:p w14:paraId="0672A72C" w14:textId="77777777" w:rsidR="001119EA" w:rsidRDefault="001119EA" w:rsidP="001119EA">
            <w:pPr>
              <w:pStyle w:val="3-"/>
            </w:pPr>
            <w:r>
              <w:tab/>
            </w:r>
            <w:r>
              <w:tab/>
              <w:t>sem_post(&amp;s_semaphore);</w:t>
            </w:r>
          </w:p>
          <w:p w14:paraId="7783E41A" w14:textId="77777777" w:rsidR="001119EA" w:rsidRDefault="001119EA" w:rsidP="001119EA">
            <w:pPr>
              <w:pStyle w:val="3-"/>
            </w:pPr>
            <w:r>
              <w:tab/>
            </w:r>
            <w:r>
              <w:tab/>
            </w:r>
          </w:p>
          <w:p w14:paraId="19D29E3A" w14:textId="77777777" w:rsidR="001119EA" w:rsidRDefault="001119EA" w:rsidP="001119EA">
            <w:pPr>
              <w:pStyle w:val="3-"/>
              <w:rPr>
                <w:rFonts w:hint="eastAsia"/>
              </w:rPr>
            </w:pPr>
            <w:r>
              <w:rPr>
                <w:rFonts w:hint="eastAsia"/>
              </w:rPr>
              <w:tab/>
            </w:r>
            <w:r>
              <w:rPr>
                <w:rFonts w:hint="eastAsia"/>
              </w:rPr>
              <w:tab/>
              <w:t>//スレッド切り替えのためのスリープ</w:t>
            </w:r>
          </w:p>
          <w:p w14:paraId="400CD663" w14:textId="77777777" w:rsidR="001119EA" w:rsidRDefault="001119EA" w:rsidP="001119EA">
            <w:pPr>
              <w:pStyle w:val="3-"/>
            </w:pPr>
            <w:r>
              <w:tab/>
            </w:r>
            <w:r>
              <w:tab/>
              <w:t>usleep(0);</w:t>
            </w:r>
          </w:p>
          <w:p w14:paraId="47895A19" w14:textId="77777777" w:rsidR="001119EA" w:rsidRDefault="001119EA" w:rsidP="001119EA">
            <w:pPr>
              <w:pStyle w:val="3-"/>
              <w:rPr>
                <w:rFonts w:hint="eastAsia"/>
              </w:rPr>
            </w:pPr>
            <w:r>
              <w:rPr>
                <w:rFonts w:hint="eastAsia"/>
              </w:rPr>
              <w:tab/>
              <w:t>//</w:t>
            </w:r>
            <w:r>
              <w:rPr>
                <w:rFonts w:hint="eastAsia"/>
              </w:rPr>
              <w:tab/>
              <w:t>//スレッド切り替え</w:t>
            </w:r>
          </w:p>
          <w:p w14:paraId="7B524B84" w14:textId="77777777" w:rsidR="001119EA" w:rsidRDefault="001119EA" w:rsidP="001119EA">
            <w:pPr>
              <w:pStyle w:val="3-"/>
              <w:rPr>
                <w:rFonts w:hint="eastAsia"/>
              </w:rPr>
            </w:pPr>
            <w:r>
              <w:rPr>
                <w:rFonts w:hint="eastAsia"/>
              </w:rPr>
              <w:tab/>
              <w:t>//</w:t>
            </w:r>
            <w:r>
              <w:rPr>
                <w:rFonts w:hint="eastAsia"/>
              </w:rPr>
              <w:tab/>
              <w:t>sched_yield();//同じ優先度の他のスレッドに切り替え</w:t>
            </w:r>
          </w:p>
          <w:p w14:paraId="1F281060" w14:textId="77777777" w:rsidR="001119EA" w:rsidRDefault="001119EA" w:rsidP="001119EA">
            <w:pPr>
              <w:pStyle w:val="3-"/>
            </w:pPr>
            <w:r>
              <w:tab/>
              <w:t>}</w:t>
            </w:r>
          </w:p>
          <w:p w14:paraId="5F08EB72" w14:textId="77777777" w:rsidR="001119EA" w:rsidRDefault="001119EA" w:rsidP="001119EA">
            <w:pPr>
              <w:pStyle w:val="3-"/>
            </w:pPr>
          </w:p>
          <w:p w14:paraId="743D5392" w14:textId="77777777" w:rsidR="001119EA" w:rsidRDefault="001119EA" w:rsidP="001119EA">
            <w:pPr>
              <w:pStyle w:val="3-"/>
              <w:rPr>
                <w:rFonts w:hint="eastAsia"/>
              </w:rPr>
            </w:pPr>
            <w:r>
              <w:rPr>
                <w:rFonts w:hint="eastAsia"/>
              </w:rPr>
              <w:tab/>
              <w:t>//終了</w:t>
            </w:r>
          </w:p>
          <w:p w14:paraId="6FBBFC1A" w14:textId="77777777" w:rsidR="001119EA" w:rsidRDefault="001119EA" w:rsidP="001119EA">
            <w:pPr>
              <w:pStyle w:val="3-"/>
            </w:pPr>
            <w:r>
              <w:tab/>
              <w:t>printf("- end:%s -\n", name);</w:t>
            </w:r>
          </w:p>
          <w:p w14:paraId="19C35939" w14:textId="77777777" w:rsidR="001119EA" w:rsidRDefault="001119EA" w:rsidP="001119EA">
            <w:pPr>
              <w:pStyle w:val="3-"/>
            </w:pPr>
            <w:r>
              <w:tab/>
              <w:t>fflush(stdout);</w:t>
            </w:r>
          </w:p>
          <w:p w14:paraId="7642A935" w14:textId="77777777" w:rsidR="001119EA" w:rsidRDefault="001119EA" w:rsidP="001119EA">
            <w:pPr>
              <w:pStyle w:val="3-"/>
            </w:pPr>
            <w:r>
              <w:tab/>
              <w:t>return 0;</w:t>
            </w:r>
          </w:p>
          <w:p w14:paraId="76625DB9" w14:textId="77777777" w:rsidR="001119EA" w:rsidRDefault="001119EA" w:rsidP="001119EA">
            <w:pPr>
              <w:pStyle w:val="3-"/>
            </w:pPr>
            <w:r>
              <w:t>}</w:t>
            </w:r>
          </w:p>
          <w:p w14:paraId="36B26BA2" w14:textId="77777777" w:rsidR="001119EA" w:rsidRDefault="001119EA" w:rsidP="001119EA">
            <w:pPr>
              <w:pStyle w:val="3-"/>
            </w:pPr>
          </w:p>
          <w:p w14:paraId="75D7EF34" w14:textId="77777777" w:rsidR="001119EA" w:rsidRDefault="001119EA" w:rsidP="001119EA">
            <w:pPr>
              <w:pStyle w:val="3-"/>
              <w:rPr>
                <w:rFonts w:hint="eastAsia"/>
              </w:rPr>
            </w:pPr>
            <w:r>
              <w:rPr>
                <w:rFonts w:hint="eastAsia"/>
              </w:rPr>
              <w:t>//テスト</w:t>
            </w:r>
          </w:p>
          <w:p w14:paraId="7800976C" w14:textId="77777777" w:rsidR="001119EA" w:rsidRDefault="001119EA" w:rsidP="001119EA">
            <w:pPr>
              <w:pStyle w:val="3-"/>
            </w:pPr>
            <w:r>
              <w:t>int main(const int argc, const char* argv[])</w:t>
            </w:r>
          </w:p>
          <w:p w14:paraId="49BDFC0D" w14:textId="77777777" w:rsidR="001119EA" w:rsidRDefault="001119EA" w:rsidP="001119EA">
            <w:pPr>
              <w:pStyle w:val="3-"/>
            </w:pPr>
            <w:r>
              <w:t>{</w:t>
            </w:r>
          </w:p>
          <w:p w14:paraId="187B5544" w14:textId="77777777" w:rsidR="001119EA" w:rsidRDefault="001119EA" w:rsidP="001119EA">
            <w:pPr>
              <w:pStyle w:val="3-"/>
              <w:rPr>
                <w:rFonts w:hint="eastAsia"/>
              </w:rPr>
            </w:pPr>
            <w:r>
              <w:rPr>
                <w:rFonts w:hint="eastAsia"/>
              </w:rPr>
              <w:tab/>
              <w:t>//セマフォ生成</w:t>
            </w:r>
          </w:p>
          <w:p w14:paraId="4E82E3AD" w14:textId="77777777" w:rsidR="001119EA" w:rsidRDefault="001119EA" w:rsidP="001119EA">
            <w:pPr>
              <w:pStyle w:val="3-"/>
            </w:pPr>
            <w:r>
              <w:tab/>
              <w:t>{</w:t>
            </w:r>
          </w:p>
          <w:p w14:paraId="0E6532C0" w14:textId="77777777" w:rsidR="001119EA" w:rsidRDefault="001119EA" w:rsidP="001119EA">
            <w:pPr>
              <w:pStyle w:val="3-"/>
              <w:rPr>
                <w:rFonts w:hint="eastAsia"/>
              </w:rPr>
            </w:pPr>
            <w:r>
              <w:rPr>
                <w:rFonts w:hint="eastAsia"/>
              </w:rPr>
              <w:tab/>
            </w:r>
            <w:r>
              <w:rPr>
                <w:rFonts w:hint="eastAsia"/>
              </w:rPr>
              <w:tab/>
              <w:t>sem_init(&amp;s_semaphore, 0, 0);//プロセス間で共有しないセマフォ</w:t>
            </w:r>
          </w:p>
          <w:p w14:paraId="5B58AD7D" w14:textId="77777777" w:rsidR="001119EA" w:rsidRDefault="001119EA" w:rsidP="001119EA">
            <w:pPr>
              <w:pStyle w:val="3-"/>
            </w:pPr>
            <w:r>
              <w:tab/>
              <w:t>}</w:t>
            </w:r>
          </w:p>
          <w:p w14:paraId="74048806" w14:textId="77777777" w:rsidR="001119EA" w:rsidRDefault="001119EA" w:rsidP="001119EA">
            <w:pPr>
              <w:pStyle w:val="3-"/>
            </w:pPr>
            <w:r>
              <w:tab/>
            </w:r>
          </w:p>
          <w:p w14:paraId="6CE3326E" w14:textId="77777777" w:rsidR="001119EA" w:rsidRDefault="001119EA" w:rsidP="001119EA">
            <w:pPr>
              <w:pStyle w:val="3-"/>
              <w:rPr>
                <w:rFonts w:hint="eastAsia"/>
              </w:rPr>
            </w:pPr>
            <w:r>
              <w:rPr>
                <w:rFonts w:hint="eastAsia"/>
              </w:rPr>
              <w:tab/>
              <w:t>//ミューテックス生成</w:t>
            </w:r>
          </w:p>
          <w:p w14:paraId="6312A7A9" w14:textId="77777777" w:rsidR="001119EA" w:rsidRDefault="001119EA" w:rsidP="001119EA">
            <w:pPr>
              <w:pStyle w:val="3-"/>
              <w:rPr>
                <w:rFonts w:hint="eastAsia"/>
              </w:rPr>
            </w:pPr>
            <w:r>
              <w:rPr>
                <w:rFonts w:hint="eastAsia"/>
              </w:rPr>
              <w:tab/>
              <w:t>//※PTHREAD_MUTEX_INITIALIZER で初期化している場合は不要</w:t>
            </w:r>
          </w:p>
          <w:p w14:paraId="5DB6E86B" w14:textId="77777777" w:rsidR="001119EA" w:rsidRDefault="001119EA" w:rsidP="001119EA">
            <w:pPr>
              <w:pStyle w:val="3-"/>
            </w:pPr>
            <w:r>
              <w:tab/>
              <w:t>{</w:t>
            </w:r>
          </w:p>
          <w:p w14:paraId="4CFF2B89" w14:textId="77777777" w:rsidR="001119EA" w:rsidRDefault="001119EA" w:rsidP="001119EA">
            <w:pPr>
              <w:pStyle w:val="3-"/>
            </w:pPr>
            <w:r>
              <w:tab/>
              <w:t>//</w:t>
            </w:r>
            <w:r>
              <w:tab/>
              <w:t>pthread_mutex_init(&amp;s_mutex, NULL);</w:t>
            </w:r>
          </w:p>
          <w:p w14:paraId="7435F85D" w14:textId="77777777" w:rsidR="001119EA" w:rsidRDefault="001119EA" w:rsidP="001119EA">
            <w:pPr>
              <w:pStyle w:val="3-"/>
            </w:pPr>
            <w:r>
              <w:tab/>
              <w:t>}</w:t>
            </w:r>
          </w:p>
          <w:p w14:paraId="55860092" w14:textId="77777777" w:rsidR="001119EA" w:rsidRDefault="001119EA" w:rsidP="001119EA">
            <w:pPr>
              <w:pStyle w:val="3-"/>
            </w:pPr>
            <w:r>
              <w:tab/>
            </w:r>
          </w:p>
          <w:p w14:paraId="10D0B363" w14:textId="77777777" w:rsidR="001119EA" w:rsidRDefault="001119EA" w:rsidP="001119EA">
            <w:pPr>
              <w:pStyle w:val="3-"/>
              <w:rPr>
                <w:rFonts w:hint="eastAsia"/>
              </w:rPr>
            </w:pPr>
            <w:r>
              <w:rPr>
                <w:rFonts w:hint="eastAsia"/>
              </w:rPr>
              <w:tab/>
              <w:t>//スレッド作成</w:t>
            </w:r>
          </w:p>
          <w:p w14:paraId="317EA858" w14:textId="77777777" w:rsidR="001119EA" w:rsidRDefault="001119EA" w:rsidP="001119EA">
            <w:pPr>
              <w:pStyle w:val="3-"/>
            </w:pPr>
            <w:r>
              <w:tab/>
              <w:t>static const int THREAD_NUM = 4;</w:t>
            </w:r>
          </w:p>
          <w:p w14:paraId="630D0777" w14:textId="77777777" w:rsidR="001119EA" w:rsidRDefault="001119EA" w:rsidP="001119EA">
            <w:pPr>
              <w:pStyle w:val="3-"/>
            </w:pPr>
            <w:r>
              <w:tab/>
              <w:t>pthread_t pth[THREAD_NUM];</w:t>
            </w:r>
          </w:p>
          <w:p w14:paraId="05E455B9" w14:textId="77777777" w:rsidR="001119EA" w:rsidRDefault="001119EA" w:rsidP="001119EA">
            <w:pPr>
              <w:pStyle w:val="3-"/>
            </w:pPr>
            <w:r>
              <w:tab/>
              <w:t>{</w:t>
            </w:r>
          </w:p>
          <w:p w14:paraId="23B9467E" w14:textId="77777777" w:rsidR="001119EA" w:rsidRDefault="001119EA" w:rsidP="001119EA">
            <w:pPr>
              <w:pStyle w:val="3-"/>
            </w:pPr>
            <w:r>
              <w:tab/>
            </w:r>
            <w:r>
              <w:tab/>
              <w:t>pthread_attr_t attr;</w:t>
            </w:r>
          </w:p>
          <w:p w14:paraId="15D210AA" w14:textId="77777777" w:rsidR="001119EA" w:rsidRDefault="001119EA" w:rsidP="001119EA">
            <w:pPr>
              <w:pStyle w:val="3-"/>
            </w:pPr>
            <w:r>
              <w:tab/>
            </w:r>
            <w:r>
              <w:tab/>
              <w:t>pthread_attr_init(&amp;attr);</w:t>
            </w:r>
          </w:p>
          <w:p w14:paraId="36D608C6" w14:textId="77777777" w:rsidR="001119EA" w:rsidRDefault="001119EA" w:rsidP="001119EA">
            <w:pPr>
              <w:pStyle w:val="3-"/>
              <w:rPr>
                <w:rFonts w:hint="eastAsia"/>
              </w:rPr>
            </w:pPr>
            <w:r>
              <w:rPr>
                <w:rFonts w:hint="eastAsia"/>
              </w:rPr>
              <w:tab/>
            </w:r>
            <w:r>
              <w:rPr>
                <w:rFonts w:hint="eastAsia"/>
              </w:rPr>
              <w:tab/>
              <w:t>pthread_attr_setstacksize(&amp;attr, 1024);//スタックサイズ指定</w:t>
            </w:r>
          </w:p>
          <w:p w14:paraId="4C1B648D" w14:textId="77777777" w:rsidR="001119EA" w:rsidRDefault="001119EA" w:rsidP="001119EA">
            <w:pPr>
              <w:pStyle w:val="3-"/>
              <w:rPr>
                <w:rFonts w:hint="eastAsia"/>
              </w:rPr>
            </w:pPr>
            <w:r>
              <w:rPr>
                <w:rFonts w:hint="eastAsia"/>
              </w:rPr>
              <w:tab/>
            </w:r>
            <w:r>
              <w:rPr>
                <w:rFonts w:hint="eastAsia"/>
              </w:rPr>
              <w:tab/>
              <w:t>pthread_create(&amp;pth[0], &amp;attr, threadFunc, (void*)"太郎");</w:t>
            </w:r>
          </w:p>
          <w:p w14:paraId="51ED6025" w14:textId="77777777" w:rsidR="001119EA" w:rsidRDefault="001119EA" w:rsidP="001119EA">
            <w:pPr>
              <w:pStyle w:val="3-"/>
              <w:rPr>
                <w:rFonts w:hint="eastAsia"/>
              </w:rPr>
            </w:pPr>
            <w:r>
              <w:rPr>
                <w:rFonts w:hint="eastAsia"/>
              </w:rPr>
              <w:tab/>
            </w:r>
            <w:r>
              <w:rPr>
                <w:rFonts w:hint="eastAsia"/>
              </w:rPr>
              <w:tab/>
              <w:t>pthread_create(&amp;pth[1], &amp;attr, threadFunc, (void*)"次郎");</w:t>
            </w:r>
          </w:p>
          <w:p w14:paraId="1A8E4D00" w14:textId="77777777" w:rsidR="001119EA" w:rsidRDefault="001119EA" w:rsidP="001119EA">
            <w:pPr>
              <w:pStyle w:val="3-"/>
              <w:rPr>
                <w:rFonts w:hint="eastAsia"/>
              </w:rPr>
            </w:pPr>
            <w:r>
              <w:rPr>
                <w:rFonts w:hint="eastAsia"/>
              </w:rPr>
              <w:tab/>
            </w:r>
            <w:r>
              <w:rPr>
                <w:rFonts w:hint="eastAsia"/>
              </w:rPr>
              <w:tab/>
              <w:t>pthread_create(&amp;pth[2], &amp;attr, threadFunc, (void*)"三郎");</w:t>
            </w:r>
          </w:p>
          <w:p w14:paraId="602CBF82" w14:textId="77777777" w:rsidR="001119EA" w:rsidRDefault="001119EA" w:rsidP="001119EA">
            <w:pPr>
              <w:pStyle w:val="3-"/>
              <w:rPr>
                <w:rFonts w:hint="eastAsia"/>
              </w:rPr>
            </w:pPr>
            <w:r>
              <w:rPr>
                <w:rFonts w:hint="eastAsia"/>
              </w:rPr>
              <w:tab/>
            </w:r>
            <w:r>
              <w:rPr>
                <w:rFonts w:hint="eastAsia"/>
              </w:rPr>
              <w:tab/>
              <w:t>pthread_create(&amp;pth[3], &amp;attr, threadFunc, (void*)"四朗 ");</w:t>
            </w:r>
          </w:p>
          <w:p w14:paraId="2FBBB525" w14:textId="77777777" w:rsidR="001119EA" w:rsidRDefault="001119EA" w:rsidP="001119EA">
            <w:pPr>
              <w:pStyle w:val="3-"/>
            </w:pPr>
            <w:r>
              <w:tab/>
              <w:t>}</w:t>
            </w:r>
          </w:p>
          <w:p w14:paraId="4F211AE4" w14:textId="77777777" w:rsidR="001119EA" w:rsidRDefault="001119EA" w:rsidP="001119EA">
            <w:pPr>
              <w:pStyle w:val="3-"/>
            </w:pPr>
          </w:p>
          <w:p w14:paraId="44117D7C" w14:textId="77777777" w:rsidR="001119EA" w:rsidRDefault="001119EA" w:rsidP="001119EA">
            <w:pPr>
              <w:pStyle w:val="3-"/>
              <w:rPr>
                <w:rFonts w:hint="eastAsia"/>
              </w:rPr>
            </w:pPr>
            <w:r>
              <w:rPr>
                <w:rFonts w:hint="eastAsia"/>
              </w:rPr>
              <w:tab/>
              <w:t>//若干スリープ</w:t>
            </w:r>
          </w:p>
          <w:p w14:paraId="6E07E406" w14:textId="77777777" w:rsidR="001119EA" w:rsidRDefault="001119EA" w:rsidP="001119EA">
            <w:pPr>
              <w:pStyle w:val="3-"/>
            </w:pPr>
            <w:r>
              <w:tab/>
              <w:t>usleep(10 * 1000);</w:t>
            </w:r>
          </w:p>
          <w:p w14:paraId="3FC39C30" w14:textId="77777777" w:rsidR="001119EA" w:rsidRDefault="001119EA" w:rsidP="001119EA">
            <w:pPr>
              <w:pStyle w:val="3-"/>
            </w:pPr>
          </w:p>
          <w:p w14:paraId="4E4BA764" w14:textId="77777777" w:rsidR="001119EA" w:rsidRDefault="001119EA" w:rsidP="001119EA">
            <w:pPr>
              <w:pStyle w:val="3-"/>
              <w:rPr>
                <w:rFonts w:hint="eastAsia"/>
              </w:rPr>
            </w:pPr>
            <w:r>
              <w:rPr>
                <w:rFonts w:hint="eastAsia"/>
              </w:rPr>
              <w:tab/>
              <w:t>//共有リソース初期化</w:t>
            </w:r>
          </w:p>
          <w:p w14:paraId="47618BE2" w14:textId="77777777" w:rsidR="001119EA" w:rsidRDefault="001119EA" w:rsidP="001119EA">
            <w:pPr>
              <w:pStyle w:val="3-"/>
            </w:pPr>
            <w:r>
              <w:tab/>
              <w:t>for (int i = 0; i &lt; COMMON_RESOURCE_NUM; ++i)</w:t>
            </w:r>
          </w:p>
          <w:p w14:paraId="04402DCE" w14:textId="77777777" w:rsidR="001119EA" w:rsidRDefault="001119EA" w:rsidP="001119EA">
            <w:pPr>
              <w:pStyle w:val="3-"/>
            </w:pPr>
            <w:r>
              <w:lastRenderedPageBreak/>
              <w:tab/>
              <w:t>{</w:t>
            </w:r>
          </w:p>
          <w:p w14:paraId="2D29DD00" w14:textId="77777777" w:rsidR="001119EA" w:rsidRDefault="001119EA" w:rsidP="001119EA">
            <w:pPr>
              <w:pStyle w:val="3-"/>
            </w:pPr>
            <w:r>
              <w:tab/>
            </w:r>
            <w:r>
              <w:tab/>
              <w:t>s_commonResource[i] = 1000 * (i + 1);</w:t>
            </w:r>
          </w:p>
          <w:p w14:paraId="3A102670" w14:textId="77777777" w:rsidR="001119EA" w:rsidRDefault="001119EA" w:rsidP="001119EA">
            <w:pPr>
              <w:pStyle w:val="3-"/>
            </w:pPr>
            <w:r>
              <w:tab/>
              <w:t>}</w:t>
            </w:r>
          </w:p>
          <w:p w14:paraId="189F5D93" w14:textId="77777777" w:rsidR="001119EA" w:rsidRDefault="001119EA" w:rsidP="001119EA">
            <w:pPr>
              <w:pStyle w:val="3-"/>
            </w:pPr>
          </w:p>
          <w:p w14:paraId="34D57D6F" w14:textId="77777777" w:rsidR="001119EA" w:rsidRDefault="001119EA" w:rsidP="001119EA">
            <w:pPr>
              <w:pStyle w:val="3-"/>
              <w:rPr>
                <w:rFonts w:hint="eastAsia"/>
              </w:rPr>
            </w:pPr>
            <w:r>
              <w:rPr>
                <w:rFonts w:hint="eastAsia"/>
              </w:rPr>
              <w:tab/>
              <w:t>//若干スリープ</w:t>
            </w:r>
          </w:p>
          <w:p w14:paraId="7D39EB87" w14:textId="77777777" w:rsidR="001119EA" w:rsidRDefault="001119EA" w:rsidP="001119EA">
            <w:pPr>
              <w:pStyle w:val="3-"/>
            </w:pPr>
            <w:r>
              <w:tab/>
              <w:t>usleep(10 * 1000);</w:t>
            </w:r>
          </w:p>
          <w:p w14:paraId="320DA2F0" w14:textId="77777777" w:rsidR="001119EA" w:rsidRDefault="001119EA" w:rsidP="001119EA">
            <w:pPr>
              <w:pStyle w:val="3-"/>
            </w:pPr>
          </w:p>
          <w:p w14:paraId="5030A5A2" w14:textId="77777777" w:rsidR="001119EA" w:rsidRDefault="001119EA" w:rsidP="001119EA">
            <w:pPr>
              <w:pStyle w:val="3-"/>
              <w:rPr>
                <w:rFonts w:hint="eastAsia"/>
              </w:rPr>
            </w:pPr>
            <w:r>
              <w:rPr>
                <w:rFonts w:hint="eastAsia"/>
              </w:rPr>
              <w:tab/>
              <w:t>//共有リソースの使用を許可（全セマフォ解放）</w:t>
            </w:r>
          </w:p>
          <w:p w14:paraId="754F0686" w14:textId="77777777" w:rsidR="001119EA" w:rsidRDefault="001119EA" w:rsidP="001119EA">
            <w:pPr>
              <w:pStyle w:val="3-"/>
            </w:pPr>
            <w:r>
              <w:tab/>
              <w:t>{</w:t>
            </w:r>
          </w:p>
          <w:p w14:paraId="73BA383D" w14:textId="77777777" w:rsidR="001119EA" w:rsidRDefault="001119EA" w:rsidP="001119EA">
            <w:pPr>
              <w:pStyle w:val="3-"/>
            </w:pPr>
            <w:r>
              <w:tab/>
            </w:r>
            <w:r>
              <w:tab/>
              <w:t>for (int i = 0; i &lt; COMMON_RESOURCE_NUM; ++i)</w:t>
            </w:r>
          </w:p>
          <w:p w14:paraId="4A0C7C36" w14:textId="77777777" w:rsidR="001119EA" w:rsidRDefault="001119EA" w:rsidP="001119EA">
            <w:pPr>
              <w:pStyle w:val="3-"/>
            </w:pPr>
            <w:r>
              <w:tab/>
            </w:r>
            <w:r>
              <w:tab/>
              <w:t>{</w:t>
            </w:r>
          </w:p>
          <w:p w14:paraId="5C060DCA" w14:textId="77777777" w:rsidR="001119EA" w:rsidRDefault="001119EA" w:rsidP="001119EA">
            <w:pPr>
              <w:pStyle w:val="3-"/>
            </w:pPr>
            <w:r>
              <w:tab/>
            </w:r>
            <w:r>
              <w:tab/>
            </w:r>
            <w:r>
              <w:tab/>
              <w:t>sem_post(&amp;s_semaphore);</w:t>
            </w:r>
          </w:p>
          <w:p w14:paraId="6F4BE6FB" w14:textId="77777777" w:rsidR="001119EA" w:rsidRDefault="001119EA" w:rsidP="001119EA">
            <w:pPr>
              <w:pStyle w:val="3-"/>
            </w:pPr>
            <w:r>
              <w:tab/>
            </w:r>
            <w:r>
              <w:tab/>
              <w:t>}</w:t>
            </w:r>
          </w:p>
          <w:p w14:paraId="4DE91AE7" w14:textId="77777777" w:rsidR="001119EA" w:rsidRDefault="001119EA" w:rsidP="001119EA">
            <w:pPr>
              <w:pStyle w:val="3-"/>
            </w:pPr>
            <w:r>
              <w:tab/>
            </w:r>
            <w:r>
              <w:tab/>
              <w:t>printf("Common-resources have been prepared. (num=%d)\n", COMMON_RESOURCE_NUM);</w:t>
            </w:r>
          </w:p>
          <w:p w14:paraId="02B9E32B" w14:textId="77777777" w:rsidR="001119EA" w:rsidRDefault="001119EA" w:rsidP="001119EA">
            <w:pPr>
              <w:pStyle w:val="3-"/>
            </w:pPr>
            <w:r>
              <w:tab/>
            </w:r>
            <w:r>
              <w:tab/>
              <w:t>fflush(stdout);</w:t>
            </w:r>
          </w:p>
          <w:p w14:paraId="304C9488" w14:textId="77777777" w:rsidR="001119EA" w:rsidRDefault="001119EA" w:rsidP="001119EA">
            <w:pPr>
              <w:pStyle w:val="3-"/>
            </w:pPr>
            <w:r>
              <w:tab/>
              <w:t>}</w:t>
            </w:r>
          </w:p>
          <w:p w14:paraId="04EAE9D2" w14:textId="77777777" w:rsidR="001119EA" w:rsidRDefault="001119EA" w:rsidP="001119EA">
            <w:pPr>
              <w:pStyle w:val="3-"/>
            </w:pPr>
            <w:r>
              <w:tab/>
            </w:r>
          </w:p>
          <w:p w14:paraId="4318E18D" w14:textId="77777777" w:rsidR="001119EA" w:rsidRDefault="001119EA" w:rsidP="001119EA">
            <w:pPr>
              <w:pStyle w:val="3-"/>
              <w:rPr>
                <w:rFonts w:hint="eastAsia"/>
              </w:rPr>
            </w:pPr>
            <w:r>
              <w:rPr>
                <w:rFonts w:hint="eastAsia"/>
              </w:rPr>
              <w:tab/>
              <w:t>//スレッド終了待ち</w:t>
            </w:r>
          </w:p>
          <w:p w14:paraId="2C91A3E8" w14:textId="77777777" w:rsidR="001119EA" w:rsidRDefault="001119EA" w:rsidP="001119EA">
            <w:pPr>
              <w:pStyle w:val="3-"/>
            </w:pPr>
            <w:r>
              <w:tab/>
              <w:t>for (int i = 0; i &lt; THREAD_NUM; ++i)</w:t>
            </w:r>
          </w:p>
          <w:p w14:paraId="6A49D245" w14:textId="77777777" w:rsidR="001119EA" w:rsidRDefault="001119EA" w:rsidP="001119EA">
            <w:pPr>
              <w:pStyle w:val="3-"/>
            </w:pPr>
            <w:r>
              <w:tab/>
              <w:t>{</w:t>
            </w:r>
          </w:p>
          <w:p w14:paraId="2D149CD9" w14:textId="77777777" w:rsidR="001119EA" w:rsidRDefault="001119EA" w:rsidP="001119EA">
            <w:pPr>
              <w:pStyle w:val="3-"/>
            </w:pPr>
            <w:r>
              <w:tab/>
            </w:r>
            <w:r>
              <w:tab/>
              <w:t>pthread_join(pth[i], NULL);</w:t>
            </w:r>
          </w:p>
          <w:p w14:paraId="0AD20D5F" w14:textId="77777777" w:rsidR="001119EA" w:rsidRDefault="001119EA" w:rsidP="001119EA">
            <w:pPr>
              <w:pStyle w:val="3-"/>
            </w:pPr>
            <w:r>
              <w:tab/>
              <w:t>}</w:t>
            </w:r>
          </w:p>
          <w:p w14:paraId="3757B580" w14:textId="77777777" w:rsidR="001119EA" w:rsidRDefault="001119EA" w:rsidP="001119EA">
            <w:pPr>
              <w:pStyle w:val="3-"/>
            </w:pPr>
            <w:r>
              <w:tab/>
            </w:r>
          </w:p>
          <w:p w14:paraId="3ADACDFC" w14:textId="77777777" w:rsidR="001119EA" w:rsidRDefault="001119EA" w:rsidP="001119EA">
            <w:pPr>
              <w:pStyle w:val="3-"/>
              <w:rPr>
                <w:rFonts w:hint="eastAsia"/>
              </w:rPr>
            </w:pPr>
            <w:r>
              <w:rPr>
                <w:rFonts w:hint="eastAsia"/>
              </w:rPr>
              <w:tab/>
              <w:t>//セマフォの取得と解放を大量に実行して時間を計測</w:t>
            </w:r>
          </w:p>
          <w:p w14:paraId="771D1842" w14:textId="77777777" w:rsidR="001119EA" w:rsidRDefault="001119EA" w:rsidP="001119EA">
            <w:pPr>
              <w:pStyle w:val="3-"/>
            </w:pPr>
            <w:r>
              <w:tab/>
              <w:t>{</w:t>
            </w:r>
          </w:p>
          <w:p w14:paraId="32388268" w14:textId="77777777" w:rsidR="001119EA" w:rsidRDefault="001119EA" w:rsidP="001119EA">
            <w:pPr>
              <w:pStyle w:val="3-"/>
            </w:pPr>
            <w:r>
              <w:tab/>
            </w:r>
            <w:r>
              <w:tab/>
              <w:t>struct timeval begin;</w:t>
            </w:r>
          </w:p>
          <w:p w14:paraId="3CEF8EF2" w14:textId="77777777" w:rsidR="001119EA" w:rsidRDefault="001119EA" w:rsidP="001119EA">
            <w:pPr>
              <w:pStyle w:val="3-"/>
            </w:pPr>
            <w:r>
              <w:tab/>
            </w:r>
            <w:r>
              <w:tab/>
              <w:t>gettimeofday(&amp;begin, NULL);</w:t>
            </w:r>
          </w:p>
          <w:p w14:paraId="4D4BB879" w14:textId="77777777" w:rsidR="001119EA" w:rsidRDefault="001119EA" w:rsidP="001119EA">
            <w:pPr>
              <w:pStyle w:val="3-"/>
            </w:pPr>
            <w:r>
              <w:tab/>
            </w:r>
            <w:r>
              <w:tab/>
              <w:t>static const int TEST_TIMES = 10000000;</w:t>
            </w:r>
          </w:p>
          <w:p w14:paraId="6CF0DCA3" w14:textId="77777777" w:rsidR="001119EA" w:rsidRDefault="001119EA" w:rsidP="001119EA">
            <w:pPr>
              <w:pStyle w:val="3-"/>
            </w:pPr>
            <w:r>
              <w:tab/>
            </w:r>
            <w:r>
              <w:tab/>
              <w:t>for (int i = 0; i &lt; TEST_TIMES; ++i)</w:t>
            </w:r>
          </w:p>
          <w:p w14:paraId="6F4D3B85" w14:textId="77777777" w:rsidR="001119EA" w:rsidRDefault="001119EA" w:rsidP="001119EA">
            <w:pPr>
              <w:pStyle w:val="3-"/>
            </w:pPr>
            <w:r>
              <w:tab/>
            </w:r>
            <w:r>
              <w:tab/>
              <w:t>{</w:t>
            </w:r>
          </w:p>
          <w:p w14:paraId="00F14326" w14:textId="77777777" w:rsidR="001119EA" w:rsidRDefault="001119EA" w:rsidP="001119EA">
            <w:pPr>
              <w:pStyle w:val="3-"/>
            </w:pPr>
            <w:r>
              <w:tab/>
            </w:r>
            <w:r>
              <w:tab/>
            </w:r>
            <w:r>
              <w:tab/>
              <w:t>sem_wait(&amp;s_semaphore);</w:t>
            </w:r>
          </w:p>
          <w:p w14:paraId="42A9B696" w14:textId="77777777" w:rsidR="001119EA" w:rsidRDefault="001119EA" w:rsidP="001119EA">
            <w:pPr>
              <w:pStyle w:val="3-"/>
            </w:pPr>
            <w:r>
              <w:tab/>
            </w:r>
            <w:r>
              <w:tab/>
            </w:r>
            <w:r>
              <w:tab/>
              <w:t>sem_post(&amp;s_semaphore);</w:t>
            </w:r>
          </w:p>
          <w:p w14:paraId="03CE71A9" w14:textId="77777777" w:rsidR="001119EA" w:rsidRDefault="001119EA" w:rsidP="001119EA">
            <w:pPr>
              <w:pStyle w:val="3-"/>
            </w:pPr>
            <w:r>
              <w:tab/>
            </w:r>
            <w:r>
              <w:tab/>
              <w:t>}</w:t>
            </w:r>
          </w:p>
          <w:p w14:paraId="21EB252E" w14:textId="77777777" w:rsidR="001119EA" w:rsidRDefault="001119EA" w:rsidP="001119EA">
            <w:pPr>
              <w:pStyle w:val="3-"/>
            </w:pPr>
            <w:r>
              <w:tab/>
            </w:r>
            <w:r>
              <w:tab/>
              <w:t>struct timeval end;</w:t>
            </w:r>
          </w:p>
          <w:p w14:paraId="54FE25CF" w14:textId="77777777" w:rsidR="001119EA" w:rsidRDefault="001119EA" w:rsidP="001119EA">
            <w:pPr>
              <w:pStyle w:val="3-"/>
            </w:pPr>
            <w:r>
              <w:tab/>
            </w:r>
            <w:r>
              <w:tab/>
              <w:t>gettimeofday(&amp;end, NULL);</w:t>
            </w:r>
          </w:p>
          <w:p w14:paraId="34FD56B5" w14:textId="77777777" w:rsidR="001119EA" w:rsidRDefault="001119EA" w:rsidP="001119EA">
            <w:pPr>
              <w:pStyle w:val="3-"/>
            </w:pPr>
            <w:r>
              <w:tab/>
            </w:r>
            <w:r>
              <w:tab/>
              <w:t>struct timeval duration;</w:t>
            </w:r>
          </w:p>
          <w:p w14:paraId="75F435CB" w14:textId="77777777" w:rsidR="001119EA" w:rsidRDefault="001119EA" w:rsidP="001119EA">
            <w:pPr>
              <w:pStyle w:val="3-"/>
            </w:pPr>
            <w:r>
              <w:tab/>
            </w:r>
            <w:r>
              <w:tab/>
              <w:t>if( end.tv_usec &gt;= begin.tv_usec)</w:t>
            </w:r>
          </w:p>
          <w:p w14:paraId="34C096FF" w14:textId="77777777" w:rsidR="001119EA" w:rsidRDefault="001119EA" w:rsidP="001119EA">
            <w:pPr>
              <w:pStyle w:val="3-"/>
            </w:pPr>
            <w:r>
              <w:tab/>
            </w:r>
            <w:r>
              <w:tab/>
              <w:t>{</w:t>
            </w:r>
          </w:p>
          <w:p w14:paraId="5B6D7DFD" w14:textId="77777777" w:rsidR="001119EA" w:rsidRDefault="001119EA" w:rsidP="001119EA">
            <w:pPr>
              <w:pStyle w:val="3-"/>
            </w:pPr>
            <w:r>
              <w:tab/>
            </w:r>
            <w:r>
              <w:tab/>
            </w:r>
            <w:r>
              <w:tab/>
              <w:t>duration.tv_sec = end.tv_sec - begin.tv_sec;</w:t>
            </w:r>
          </w:p>
          <w:p w14:paraId="12874C72" w14:textId="77777777" w:rsidR="001119EA" w:rsidRDefault="001119EA" w:rsidP="001119EA">
            <w:pPr>
              <w:pStyle w:val="3-"/>
            </w:pPr>
            <w:r>
              <w:tab/>
            </w:r>
            <w:r>
              <w:tab/>
            </w:r>
            <w:r>
              <w:tab/>
              <w:t>duration.tv_usec = end.tv_usec - begin.tv_usec;</w:t>
            </w:r>
          </w:p>
          <w:p w14:paraId="6B8C7CB7" w14:textId="77777777" w:rsidR="001119EA" w:rsidRDefault="001119EA" w:rsidP="001119EA">
            <w:pPr>
              <w:pStyle w:val="3-"/>
            </w:pPr>
            <w:r>
              <w:tab/>
            </w:r>
            <w:r>
              <w:tab/>
              <w:t>}</w:t>
            </w:r>
          </w:p>
          <w:p w14:paraId="07996761" w14:textId="77777777" w:rsidR="001119EA" w:rsidRDefault="001119EA" w:rsidP="001119EA">
            <w:pPr>
              <w:pStyle w:val="3-"/>
            </w:pPr>
            <w:r>
              <w:tab/>
            </w:r>
            <w:r>
              <w:tab/>
              <w:t>else</w:t>
            </w:r>
          </w:p>
          <w:p w14:paraId="231FA11F" w14:textId="77777777" w:rsidR="001119EA" w:rsidRDefault="001119EA" w:rsidP="001119EA">
            <w:pPr>
              <w:pStyle w:val="3-"/>
            </w:pPr>
            <w:r>
              <w:tab/>
            </w:r>
            <w:r>
              <w:tab/>
              <w:t>{</w:t>
            </w:r>
          </w:p>
          <w:p w14:paraId="0F74F489" w14:textId="77777777" w:rsidR="001119EA" w:rsidRDefault="001119EA" w:rsidP="001119EA">
            <w:pPr>
              <w:pStyle w:val="3-"/>
            </w:pPr>
            <w:r>
              <w:tab/>
            </w:r>
            <w:r>
              <w:tab/>
            </w:r>
            <w:r>
              <w:tab/>
              <w:t>duration.tv_sec = end.tv_sec - begin.tv_sec - 1;</w:t>
            </w:r>
          </w:p>
          <w:p w14:paraId="14D5F02F" w14:textId="77777777" w:rsidR="001119EA" w:rsidRDefault="001119EA" w:rsidP="001119EA">
            <w:pPr>
              <w:pStyle w:val="3-"/>
            </w:pPr>
            <w:r>
              <w:tab/>
            </w:r>
            <w:r>
              <w:tab/>
            </w:r>
            <w:r>
              <w:tab/>
              <w:t>duration.tv_usec = 1000000 - begin.tv_usec + end.tv_usec;</w:t>
            </w:r>
          </w:p>
          <w:p w14:paraId="6E6BE854" w14:textId="77777777" w:rsidR="001119EA" w:rsidRDefault="001119EA" w:rsidP="001119EA">
            <w:pPr>
              <w:pStyle w:val="3-"/>
            </w:pPr>
            <w:r>
              <w:tab/>
            </w:r>
            <w:r>
              <w:tab/>
              <w:t>}</w:t>
            </w:r>
          </w:p>
          <w:p w14:paraId="3CBCD3A1" w14:textId="77777777" w:rsidR="001119EA" w:rsidRDefault="001119EA" w:rsidP="001119EA">
            <w:pPr>
              <w:pStyle w:val="3-"/>
            </w:pPr>
            <w:r>
              <w:tab/>
            </w:r>
            <w:r>
              <w:tab/>
              <w:t>printf("Semaphore * %d = %d.%06d sec\n", TEST_TIMES, duration.tv_sec, duration.tv_usec);</w:t>
            </w:r>
          </w:p>
          <w:p w14:paraId="330F9DBB" w14:textId="77777777" w:rsidR="001119EA" w:rsidRDefault="001119EA" w:rsidP="001119EA">
            <w:pPr>
              <w:pStyle w:val="3-"/>
            </w:pPr>
            <w:r>
              <w:tab/>
              <w:t>}</w:t>
            </w:r>
          </w:p>
          <w:p w14:paraId="7922EB64" w14:textId="77777777" w:rsidR="001119EA" w:rsidRDefault="001119EA" w:rsidP="001119EA">
            <w:pPr>
              <w:pStyle w:val="3-"/>
            </w:pPr>
            <w:r>
              <w:tab/>
            </w:r>
          </w:p>
          <w:p w14:paraId="4BAD6113" w14:textId="77777777" w:rsidR="001119EA" w:rsidRDefault="001119EA" w:rsidP="001119EA">
            <w:pPr>
              <w:pStyle w:val="3-"/>
              <w:rPr>
                <w:rFonts w:hint="eastAsia"/>
              </w:rPr>
            </w:pPr>
            <w:r>
              <w:rPr>
                <w:rFonts w:hint="eastAsia"/>
              </w:rPr>
              <w:tab/>
              <w:t>//ミューテックス破棄</w:t>
            </w:r>
          </w:p>
          <w:p w14:paraId="5571F895" w14:textId="77777777" w:rsidR="001119EA" w:rsidRDefault="001119EA" w:rsidP="001119EA">
            <w:pPr>
              <w:pStyle w:val="3-"/>
              <w:rPr>
                <w:rFonts w:hint="eastAsia"/>
              </w:rPr>
            </w:pPr>
            <w:r>
              <w:rPr>
                <w:rFonts w:hint="eastAsia"/>
              </w:rPr>
              <w:tab/>
              <w:t>//※PTHREAD_MUTEX_INITIALIZER で初期化している場合は不要</w:t>
            </w:r>
          </w:p>
          <w:p w14:paraId="105A4E70" w14:textId="77777777" w:rsidR="001119EA" w:rsidRDefault="001119EA" w:rsidP="001119EA">
            <w:pPr>
              <w:pStyle w:val="3-"/>
            </w:pPr>
            <w:r>
              <w:tab/>
              <w:t>{</w:t>
            </w:r>
          </w:p>
          <w:p w14:paraId="737FDE26" w14:textId="77777777" w:rsidR="001119EA" w:rsidRDefault="001119EA" w:rsidP="001119EA">
            <w:pPr>
              <w:pStyle w:val="3-"/>
            </w:pPr>
            <w:r>
              <w:tab/>
              <w:t>//</w:t>
            </w:r>
            <w:r>
              <w:tab/>
              <w:t>pthread_mutex_destroy(&amp;s_mutex);</w:t>
            </w:r>
          </w:p>
          <w:p w14:paraId="0B7A523E" w14:textId="77777777" w:rsidR="001119EA" w:rsidRDefault="001119EA" w:rsidP="001119EA">
            <w:pPr>
              <w:pStyle w:val="3-"/>
            </w:pPr>
            <w:r>
              <w:tab/>
              <w:t>}</w:t>
            </w:r>
          </w:p>
          <w:p w14:paraId="6EB1C081" w14:textId="77777777" w:rsidR="001119EA" w:rsidRDefault="001119EA" w:rsidP="001119EA">
            <w:pPr>
              <w:pStyle w:val="3-"/>
            </w:pPr>
            <w:r>
              <w:tab/>
            </w:r>
          </w:p>
          <w:p w14:paraId="3433069B" w14:textId="77777777" w:rsidR="001119EA" w:rsidRDefault="001119EA" w:rsidP="001119EA">
            <w:pPr>
              <w:pStyle w:val="3-"/>
              <w:rPr>
                <w:rFonts w:hint="eastAsia"/>
              </w:rPr>
            </w:pPr>
            <w:r>
              <w:rPr>
                <w:rFonts w:hint="eastAsia"/>
              </w:rPr>
              <w:tab/>
              <w:t>//セマフォ破棄</w:t>
            </w:r>
          </w:p>
          <w:p w14:paraId="249137F6" w14:textId="77777777" w:rsidR="001119EA" w:rsidRDefault="001119EA" w:rsidP="001119EA">
            <w:pPr>
              <w:pStyle w:val="3-"/>
            </w:pPr>
            <w:r>
              <w:tab/>
              <w:t>{</w:t>
            </w:r>
          </w:p>
          <w:p w14:paraId="721C8F10" w14:textId="77777777" w:rsidR="001119EA" w:rsidRDefault="001119EA" w:rsidP="001119EA">
            <w:pPr>
              <w:pStyle w:val="3-"/>
            </w:pPr>
            <w:r>
              <w:tab/>
            </w:r>
            <w:r>
              <w:tab/>
              <w:t>sem_destroy(&amp;s_semaphore);</w:t>
            </w:r>
          </w:p>
          <w:p w14:paraId="4CA94994" w14:textId="77777777" w:rsidR="001119EA" w:rsidRDefault="001119EA" w:rsidP="001119EA">
            <w:pPr>
              <w:pStyle w:val="3-"/>
            </w:pPr>
            <w:r>
              <w:tab/>
              <w:t>}</w:t>
            </w:r>
          </w:p>
          <w:p w14:paraId="15789AD8" w14:textId="77777777" w:rsidR="001119EA" w:rsidRDefault="001119EA" w:rsidP="001119EA">
            <w:pPr>
              <w:pStyle w:val="3-"/>
            </w:pPr>
            <w:r>
              <w:tab/>
            </w:r>
          </w:p>
          <w:p w14:paraId="4ED90F68" w14:textId="77777777" w:rsidR="001119EA" w:rsidRDefault="001119EA" w:rsidP="001119EA">
            <w:pPr>
              <w:pStyle w:val="3-"/>
            </w:pPr>
            <w:r>
              <w:tab/>
              <w:t>return EXIT_SUCCESS;</w:t>
            </w:r>
          </w:p>
          <w:p w14:paraId="33784542" w14:textId="7D5124A8" w:rsidR="00737B12" w:rsidRPr="00DE3BF2" w:rsidRDefault="001119EA" w:rsidP="001119EA">
            <w:pPr>
              <w:pStyle w:val="3-"/>
              <w:rPr>
                <w:rFonts w:hint="eastAsia"/>
              </w:rPr>
            </w:pPr>
            <w:r>
              <w:t>}</w:t>
            </w:r>
          </w:p>
        </w:tc>
      </w:tr>
    </w:tbl>
    <w:p w14:paraId="01747E42" w14:textId="77777777" w:rsidR="00737B12" w:rsidRPr="00DE3BF2" w:rsidRDefault="00737B12" w:rsidP="001119EA">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73654662" w14:textId="77777777" w:rsidTr="000A1665">
        <w:tc>
          <w:tcPr>
            <w:tcW w:w="8494" w:type="dxa"/>
          </w:tcPr>
          <w:p w14:paraId="4BA440AD" w14:textId="77777777" w:rsidR="001119EA" w:rsidRDefault="001119EA" w:rsidP="001119EA">
            <w:pPr>
              <w:pStyle w:val="3-"/>
            </w:pPr>
            <w:r>
              <w:t>$ ./share</w:t>
            </w:r>
          </w:p>
          <w:p w14:paraId="775205A2" w14:textId="77777777" w:rsidR="001119EA" w:rsidRPr="001119EA" w:rsidRDefault="001119EA" w:rsidP="001119EA">
            <w:pPr>
              <w:pStyle w:val="3-"/>
              <w:rPr>
                <w:rFonts w:hint="eastAsia"/>
                <w:color w:val="auto"/>
              </w:rPr>
            </w:pPr>
            <w:r w:rsidRPr="001119EA">
              <w:rPr>
                <w:rFonts w:hint="eastAsia"/>
                <w:color w:val="auto"/>
              </w:rPr>
              <w:lastRenderedPageBreak/>
              <w:t>- begin:四朗  -</w:t>
            </w:r>
          </w:p>
          <w:p w14:paraId="20AF216C" w14:textId="77777777" w:rsidR="001119EA" w:rsidRPr="001119EA" w:rsidRDefault="001119EA" w:rsidP="001119EA">
            <w:pPr>
              <w:pStyle w:val="3-"/>
              <w:rPr>
                <w:rFonts w:hint="eastAsia"/>
                <w:color w:val="auto"/>
              </w:rPr>
            </w:pPr>
            <w:r w:rsidRPr="001119EA">
              <w:rPr>
                <w:rFonts w:hint="eastAsia"/>
                <w:color w:val="auto"/>
              </w:rPr>
              <w:t>- begin:三郎 -</w:t>
            </w:r>
          </w:p>
          <w:p w14:paraId="79A1F297" w14:textId="77777777" w:rsidR="001119EA" w:rsidRPr="001119EA" w:rsidRDefault="001119EA" w:rsidP="001119EA">
            <w:pPr>
              <w:pStyle w:val="3-"/>
              <w:rPr>
                <w:rFonts w:hint="eastAsia"/>
                <w:color w:val="auto"/>
              </w:rPr>
            </w:pPr>
            <w:r w:rsidRPr="001119EA">
              <w:rPr>
                <w:rFonts w:hint="eastAsia"/>
                <w:color w:val="auto"/>
              </w:rPr>
              <w:t>- begin:太郎 -</w:t>
            </w:r>
          </w:p>
          <w:p w14:paraId="54E47A33" w14:textId="77777777" w:rsidR="001119EA" w:rsidRPr="001119EA" w:rsidRDefault="001119EA" w:rsidP="001119EA">
            <w:pPr>
              <w:pStyle w:val="3-"/>
              <w:rPr>
                <w:rFonts w:hint="eastAsia"/>
                <w:color w:val="auto"/>
              </w:rPr>
            </w:pPr>
            <w:r w:rsidRPr="001119EA">
              <w:rPr>
                <w:rFonts w:hint="eastAsia"/>
                <w:color w:val="auto"/>
              </w:rPr>
              <w:t>- begin:次郎 -</w:t>
            </w:r>
          </w:p>
          <w:p w14:paraId="5C30CD5E" w14:textId="77777777" w:rsidR="001119EA" w:rsidRPr="001119EA" w:rsidRDefault="001119EA" w:rsidP="001119EA">
            <w:pPr>
              <w:pStyle w:val="3-"/>
              <w:rPr>
                <w:color w:val="auto"/>
              </w:rPr>
            </w:pPr>
            <w:r w:rsidRPr="001119EA">
              <w:rPr>
                <w:color w:val="auto"/>
              </w:rPr>
              <w:t>Common-resources have been prepared. (num=2)</w:t>
            </w:r>
          </w:p>
          <w:p w14:paraId="57437CFE" w14:textId="77777777" w:rsidR="001119EA" w:rsidRPr="001119EA" w:rsidRDefault="001119EA" w:rsidP="001119EA">
            <w:pPr>
              <w:pStyle w:val="3-"/>
              <w:rPr>
                <w:rFonts w:hint="eastAsia"/>
                <w:color w:val="auto"/>
              </w:rPr>
            </w:pPr>
            <w:r w:rsidRPr="001119EA">
              <w:rPr>
                <w:rFonts w:hint="eastAsia"/>
                <w:color w:val="auto"/>
              </w:rPr>
              <w:t>三郎: [BEFORE] commonResource[1]=2000, tlsData=0</w:t>
            </w:r>
          </w:p>
          <w:p w14:paraId="531F010D" w14:textId="77777777" w:rsidR="001119EA" w:rsidRPr="001119EA" w:rsidRDefault="001119EA" w:rsidP="001119EA">
            <w:pPr>
              <w:pStyle w:val="3-"/>
              <w:rPr>
                <w:rFonts w:hint="eastAsia"/>
                <w:color w:val="auto"/>
              </w:rPr>
            </w:pPr>
            <w:r w:rsidRPr="001119EA">
              <w:rPr>
                <w:rFonts w:hint="eastAsia"/>
                <w:color w:val="auto"/>
              </w:rPr>
              <w:t>四朗 : [BEFORE] commonResource[0]=1000, tlsData=0</w:t>
            </w:r>
          </w:p>
          <w:p w14:paraId="67783553" w14:textId="77777777" w:rsidR="001119EA" w:rsidRPr="001119EA" w:rsidRDefault="001119EA" w:rsidP="001119EA">
            <w:pPr>
              <w:pStyle w:val="3-"/>
              <w:rPr>
                <w:rFonts w:hint="eastAsia"/>
                <w:color w:val="auto"/>
              </w:rPr>
            </w:pPr>
            <w:r w:rsidRPr="001119EA">
              <w:rPr>
                <w:rFonts w:hint="eastAsia"/>
                <w:color w:val="auto"/>
              </w:rPr>
              <w:t>四朗 : [AFTER]  commonResource[0]=1001, tlsData=1</w:t>
            </w:r>
          </w:p>
          <w:p w14:paraId="09A296AF" w14:textId="77777777" w:rsidR="001119EA" w:rsidRPr="001119EA" w:rsidRDefault="001119EA" w:rsidP="001119EA">
            <w:pPr>
              <w:pStyle w:val="3-"/>
              <w:rPr>
                <w:rFonts w:hint="eastAsia"/>
                <w:color w:val="auto"/>
              </w:rPr>
            </w:pPr>
            <w:r w:rsidRPr="001119EA">
              <w:rPr>
                <w:rFonts w:hint="eastAsia"/>
                <w:color w:val="auto"/>
              </w:rPr>
              <w:t>太郎: [BEFORE] commonResource[0]=1001, tlsData=0</w:t>
            </w:r>
          </w:p>
          <w:p w14:paraId="3D7B6FC5" w14:textId="77777777" w:rsidR="001119EA" w:rsidRPr="001119EA" w:rsidRDefault="001119EA" w:rsidP="001119EA">
            <w:pPr>
              <w:pStyle w:val="3-"/>
              <w:rPr>
                <w:rFonts w:hint="eastAsia"/>
                <w:color w:val="auto"/>
              </w:rPr>
            </w:pPr>
            <w:r w:rsidRPr="001119EA">
              <w:rPr>
                <w:rFonts w:hint="eastAsia"/>
                <w:color w:val="auto"/>
              </w:rPr>
              <w:t>三郎: [AFTER]  commonResource[1]=2001, tlsData=1</w:t>
            </w:r>
          </w:p>
          <w:p w14:paraId="437BBB3F" w14:textId="77777777" w:rsidR="001119EA" w:rsidRPr="001119EA" w:rsidRDefault="001119EA" w:rsidP="001119EA">
            <w:pPr>
              <w:pStyle w:val="3-"/>
              <w:rPr>
                <w:rFonts w:hint="eastAsia"/>
                <w:color w:val="auto"/>
              </w:rPr>
            </w:pPr>
            <w:r w:rsidRPr="001119EA">
              <w:rPr>
                <w:rFonts w:hint="eastAsia"/>
                <w:color w:val="auto"/>
              </w:rPr>
              <w:t>次郎: [BEFORE] commonResource[1]=2001, tlsData=0</w:t>
            </w:r>
          </w:p>
          <w:p w14:paraId="7CCB4230" w14:textId="77777777" w:rsidR="001119EA" w:rsidRPr="001119EA" w:rsidRDefault="001119EA" w:rsidP="001119EA">
            <w:pPr>
              <w:pStyle w:val="3-"/>
              <w:rPr>
                <w:rFonts w:hint="eastAsia"/>
                <w:color w:val="auto"/>
              </w:rPr>
            </w:pPr>
            <w:r w:rsidRPr="001119EA">
              <w:rPr>
                <w:rFonts w:hint="eastAsia"/>
                <w:color w:val="auto"/>
              </w:rPr>
              <w:t>太郎: [AFTER]  commonResource[0]=1002, tlsData=1</w:t>
            </w:r>
          </w:p>
          <w:p w14:paraId="1CB737A1" w14:textId="77777777" w:rsidR="001119EA" w:rsidRPr="001119EA" w:rsidRDefault="001119EA" w:rsidP="001119EA">
            <w:pPr>
              <w:pStyle w:val="3-"/>
              <w:rPr>
                <w:rFonts w:hint="eastAsia"/>
                <w:color w:val="auto"/>
              </w:rPr>
            </w:pPr>
            <w:r w:rsidRPr="001119EA">
              <w:rPr>
                <w:rFonts w:hint="eastAsia"/>
                <w:color w:val="auto"/>
              </w:rPr>
              <w:t>四朗 : [BEFORE] commonResource[0]=1002, tlsData=1</w:t>
            </w:r>
          </w:p>
          <w:p w14:paraId="3BDDEFA2" w14:textId="77777777" w:rsidR="001119EA" w:rsidRPr="001119EA" w:rsidRDefault="001119EA" w:rsidP="001119EA">
            <w:pPr>
              <w:pStyle w:val="3-"/>
              <w:rPr>
                <w:rFonts w:hint="eastAsia"/>
                <w:color w:val="auto"/>
              </w:rPr>
            </w:pPr>
            <w:r w:rsidRPr="001119EA">
              <w:rPr>
                <w:rFonts w:hint="eastAsia"/>
                <w:color w:val="auto"/>
              </w:rPr>
              <w:t>次郎: [AFTER]  commonResource[1]=2002, tlsData=1</w:t>
            </w:r>
          </w:p>
          <w:p w14:paraId="4C3EF304" w14:textId="77777777" w:rsidR="001119EA" w:rsidRPr="001119EA" w:rsidRDefault="001119EA" w:rsidP="001119EA">
            <w:pPr>
              <w:pStyle w:val="3-"/>
              <w:rPr>
                <w:rFonts w:hint="eastAsia"/>
                <w:color w:val="auto"/>
              </w:rPr>
            </w:pPr>
            <w:r w:rsidRPr="001119EA">
              <w:rPr>
                <w:rFonts w:hint="eastAsia"/>
                <w:color w:val="auto"/>
              </w:rPr>
              <w:t>太郎: [BEFORE] commonResource[1]=2002, tlsData=1</w:t>
            </w:r>
          </w:p>
          <w:p w14:paraId="25FDC023" w14:textId="77777777" w:rsidR="001119EA" w:rsidRPr="001119EA" w:rsidRDefault="001119EA" w:rsidP="001119EA">
            <w:pPr>
              <w:pStyle w:val="3-"/>
              <w:rPr>
                <w:rFonts w:hint="eastAsia"/>
                <w:color w:val="auto"/>
              </w:rPr>
            </w:pPr>
            <w:r w:rsidRPr="001119EA">
              <w:rPr>
                <w:rFonts w:hint="eastAsia"/>
                <w:color w:val="auto"/>
              </w:rPr>
              <w:t>太郎: [AFTER]  commonResource[1]=2003, tlsData=2</w:t>
            </w:r>
          </w:p>
          <w:p w14:paraId="12C0D6D5" w14:textId="77777777" w:rsidR="001119EA" w:rsidRPr="001119EA" w:rsidRDefault="001119EA" w:rsidP="001119EA">
            <w:pPr>
              <w:pStyle w:val="3-"/>
              <w:rPr>
                <w:rFonts w:hint="eastAsia"/>
                <w:color w:val="auto"/>
              </w:rPr>
            </w:pPr>
            <w:r w:rsidRPr="001119EA">
              <w:rPr>
                <w:rFonts w:hint="eastAsia"/>
                <w:color w:val="auto"/>
              </w:rPr>
              <w:t>三郎: [BEFORE] commonResource[1]=2003, tlsData=1</w:t>
            </w:r>
          </w:p>
          <w:p w14:paraId="0AFE743C" w14:textId="77777777" w:rsidR="001119EA" w:rsidRPr="001119EA" w:rsidRDefault="001119EA" w:rsidP="001119EA">
            <w:pPr>
              <w:pStyle w:val="3-"/>
              <w:rPr>
                <w:rFonts w:hint="eastAsia"/>
                <w:color w:val="auto"/>
              </w:rPr>
            </w:pPr>
            <w:r w:rsidRPr="001119EA">
              <w:rPr>
                <w:rFonts w:hint="eastAsia"/>
                <w:color w:val="auto"/>
              </w:rPr>
              <w:t>四朗 : [AFTER]  commonResource[0]=1003, tlsData=2</w:t>
            </w:r>
          </w:p>
          <w:p w14:paraId="5EBDE6E1" w14:textId="77777777" w:rsidR="001119EA" w:rsidRPr="001119EA" w:rsidRDefault="001119EA" w:rsidP="001119EA">
            <w:pPr>
              <w:pStyle w:val="3-"/>
              <w:rPr>
                <w:rFonts w:hint="eastAsia"/>
                <w:color w:val="auto"/>
              </w:rPr>
            </w:pPr>
            <w:r w:rsidRPr="001119EA">
              <w:rPr>
                <w:rFonts w:hint="eastAsia"/>
                <w:color w:val="auto"/>
              </w:rPr>
              <w:t>次郎: [BEFORE] commonResource[0]=1003, tlsData=1</w:t>
            </w:r>
          </w:p>
          <w:p w14:paraId="364F31B6" w14:textId="77777777" w:rsidR="001119EA" w:rsidRPr="001119EA" w:rsidRDefault="001119EA" w:rsidP="001119EA">
            <w:pPr>
              <w:pStyle w:val="3-"/>
              <w:rPr>
                <w:rFonts w:hint="eastAsia"/>
                <w:color w:val="auto"/>
              </w:rPr>
            </w:pPr>
            <w:r w:rsidRPr="001119EA">
              <w:rPr>
                <w:rFonts w:hint="eastAsia"/>
                <w:color w:val="auto"/>
              </w:rPr>
              <w:t>三郎: [AFTER]  commonResource[1]=2004, tlsData=2</w:t>
            </w:r>
          </w:p>
          <w:p w14:paraId="1732E325" w14:textId="77777777" w:rsidR="001119EA" w:rsidRPr="001119EA" w:rsidRDefault="001119EA" w:rsidP="001119EA">
            <w:pPr>
              <w:pStyle w:val="3-"/>
              <w:rPr>
                <w:rFonts w:hint="eastAsia"/>
                <w:color w:val="auto"/>
              </w:rPr>
            </w:pPr>
            <w:r w:rsidRPr="001119EA">
              <w:rPr>
                <w:rFonts w:hint="eastAsia"/>
                <w:color w:val="auto"/>
              </w:rPr>
              <w:t>太郎: [BEFORE] commonResource[1]=2004, tlsData=2</w:t>
            </w:r>
          </w:p>
          <w:p w14:paraId="1640B59F" w14:textId="77777777" w:rsidR="001119EA" w:rsidRPr="001119EA" w:rsidRDefault="001119EA" w:rsidP="001119EA">
            <w:pPr>
              <w:pStyle w:val="3-"/>
              <w:rPr>
                <w:rFonts w:hint="eastAsia"/>
                <w:color w:val="auto"/>
              </w:rPr>
            </w:pPr>
            <w:r w:rsidRPr="001119EA">
              <w:rPr>
                <w:rFonts w:hint="eastAsia"/>
                <w:color w:val="auto"/>
              </w:rPr>
              <w:t>次郎: [AFTER]  commonResource[0]=1004, tlsData=2</w:t>
            </w:r>
          </w:p>
          <w:p w14:paraId="4B844A8F" w14:textId="77777777" w:rsidR="001119EA" w:rsidRPr="001119EA" w:rsidRDefault="001119EA" w:rsidP="001119EA">
            <w:pPr>
              <w:pStyle w:val="3-"/>
              <w:rPr>
                <w:rFonts w:hint="eastAsia"/>
                <w:color w:val="auto"/>
              </w:rPr>
            </w:pPr>
            <w:r w:rsidRPr="001119EA">
              <w:rPr>
                <w:rFonts w:hint="eastAsia"/>
                <w:color w:val="auto"/>
              </w:rPr>
              <w:t>四朗 : [BEFORE] commonResource[0]=1004, tlsData=2</w:t>
            </w:r>
          </w:p>
          <w:p w14:paraId="2D2D39D3" w14:textId="77777777" w:rsidR="001119EA" w:rsidRPr="001119EA" w:rsidRDefault="001119EA" w:rsidP="001119EA">
            <w:pPr>
              <w:pStyle w:val="3-"/>
              <w:rPr>
                <w:rFonts w:hint="eastAsia"/>
                <w:color w:val="auto"/>
              </w:rPr>
            </w:pPr>
            <w:r w:rsidRPr="001119EA">
              <w:rPr>
                <w:rFonts w:hint="eastAsia"/>
                <w:color w:val="auto"/>
              </w:rPr>
              <w:t>四朗 : [AFTER]  commonResource[0]=1005, tlsData=3</w:t>
            </w:r>
          </w:p>
          <w:p w14:paraId="3B102061" w14:textId="77777777" w:rsidR="001119EA" w:rsidRPr="001119EA" w:rsidRDefault="001119EA" w:rsidP="001119EA">
            <w:pPr>
              <w:pStyle w:val="3-"/>
              <w:rPr>
                <w:rFonts w:hint="eastAsia"/>
                <w:color w:val="auto"/>
              </w:rPr>
            </w:pPr>
            <w:r w:rsidRPr="001119EA">
              <w:rPr>
                <w:rFonts w:hint="eastAsia"/>
                <w:color w:val="auto"/>
              </w:rPr>
              <w:t>三郎: [BEFORE] commonResource[0]=1005, tlsData=2</w:t>
            </w:r>
          </w:p>
          <w:p w14:paraId="74B70313" w14:textId="77777777" w:rsidR="001119EA" w:rsidRPr="001119EA" w:rsidRDefault="001119EA" w:rsidP="001119EA">
            <w:pPr>
              <w:pStyle w:val="3-"/>
              <w:rPr>
                <w:rFonts w:hint="eastAsia"/>
                <w:color w:val="auto"/>
              </w:rPr>
            </w:pPr>
            <w:r w:rsidRPr="001119EA">
              <w:rPr>
                <w:rFonts w:hint="eastAsia"/>
                <w:color w:val="auto"/>
              </w:rPr>
              <w:t>太郎: [AFTER]  commonResource[1]=2005, tlsData=3</w:t>
            </w:r>
          </w:p>
          <w:p w14:paraId="2BFDE7F0" w14:textId="77777777" w:rsidR="001119EA" w:rsidRPr="001119EA" w:rsidRDefault="001119EA" w:rsidP="001119EA">
            <w:pPr>
              <w:pStyle w:val="3-"/>
              <w:rPr>
                <w:rFonts w:hint="eastAsia"/>
                <w:color w:val="auto"/>
              </w:rPr>
            </w:pPr>
            <w:r w:rsidRPr="001119EA">
              <w:rPr>
                <w:rFonts w:hint="eastAsia"/>
                <w:color w:val="auto"/>
              </w:rPr>
              <w:t>次郎: [BEFORE] commonResource[1]=2005, tlsData=2</w:t>
            </w:r>
          </w:p>
          <w:p w14:paraId="46B7BBBA" w14:textId="77777777" w:rsidR="001119EA" w:rsidRPr="001119EA" w:rsidRDefault="001119EA" w:rsidP="001119EA">
            <w:pPr>
              <w:pStyle w:val="3-"/>
              <w:rPr>
                <w:rFonts w:hint="eastAsia"/>
                <w:color w:val="auto"/>
              </w:rPr>
            </w:pPr>
            <w:r w:rsidRPr="001119EA">
              <w:rPr>
                <w:rFonts w:hint="eastAsia"/>
                <w:color w:val="auto"/>
              </w:rPr>
              <w:t>- end:四朗  -</w:t>
            </w:r>
          </w:p>
          <w:p w14:paraId="11A9AABC" w14:textId="77777777" w:rsidR="001119EA" w:rsidRPr="001119EA" w:rsidRDefault="001119EA" w:rsidP="001119EA">
            <w:pPr>
              <w:pStyle w:val="3-"/>
              <w:rPr>
                <w:rFonts w:hint="eastAsia"/>
                <w:color w:val="auto"/>
              </w:rPr>
            </w:pPr>
            <w:r w:rsidRPr="001119EA">
              <w:rPr>
                <w:rFonts w:hint="eastAsia"/>
                <w:color w:val="auto"/>
              </w:rPr>
              <w:t>- end:太郎 -</w:t>
            </w:r>
          </w:p>
          <w:p w14:paraId="3507B1CF" w14:textId="77777777" w:rsidR="001119EA" w:rsidRPr="001119EA" w:rsidRDefault="001119EA" w:rsidP="001119EA">
            <w:pPr>
              <w:pStyle w:val="3-"/>
              <w:rPr>
                <w:rFonts w:hint="eastAsia"/>
                <w:color w:val="auto"/>
              </w:rPr>
            </w:pPr>
            <w:r w:rsidRPr="001119EA">
              <w:rPr>
                <w:rFonts w:hint="eastAsia"/>
                <w:color w:val="auto"/>
              </w:rPr>
              <w:t>三郎: [AFTER]  commonResource[0]=1006, tlsData=3</w:t>
            </w:r>
          </w:p>
          <w:p w14:paraId="033D1EEE" w14:textId="77777777" w:rsidR="001119EA" w:rsidRPr="001119EA" w:rsidRDefault="001119EA" w:rsidP="001119EA">
            <w:pPr>
              <w:pStyle w:val="3-"/>
              <w:rPr>
                <w:rFonts w:hint="eastAsia"/>
                <w:color w:val="auto"/>
              </w:rPr>
            </w:pPr>
            <w:r w:rsidRPr="001119EA">
              <w:rPr>
                <w:rFonts w:hint="eastAsia"/>
                <w:color w:val="auto"/>
              </w:rPr>
              <w:t>次郎: [AFTER]  commonResource[1]=2006, tlsData=3</w:t>
            </w:r>
          </w:p>
          <w:p w14:paraId="5AD843EF" w14:textId="77777777" w:rsidR="001119EA" w:rsidRPr="001119EA" w:rsidRDefault="001119EA" w:rsidP="001119EA">
            <w:pPr>
              <w:pStyle w:val="3-"/>
              <w:rPr>
                <w:rFonts w:hint="eastAsia"/>
                <w:color w:val="auto"/>
              </w:rPr>
            </w:pPr>
            <w:r w:rsidRPr="001119EA">
              <w:rPr>
                <w:rFonts w:hint="eastAsia"/>
                <w:color w:val="auto"/>
              </w:rPr>
              <w:t>- end:次郎 -</w:t>
            </w:r>
          </w:p>
          <w:p w14:paraId="35B31FDD" w14:textId="77777777" w:rsidR="001119EA" w:rsidRPr="001119EA" w:rsidRDefault="001119EA" w:rsidP="001119EA">
            <w:pPr>
              <w:pStyle w:val="3-"/>
              <w:rPr>
                <w:rFonts w:hint="eastAsia"/>
                <w:color w:val="auto"/>
              </w:rPr>
            </w:pPr>
            <w:r w:rsidRPr="001119EA">
              <w:rPr>
                <w:rFonts w:hint="eastAsia"/>
                <w:color w:val="auto"/>
              </w:rPr>
              <w:t>- end:三郎 -</w:t>
            </w:r>
          </w:p>
          <w:p w14:paraId="6D1C57E8" w14:textId="33DA2B51" w:rsidR="00737B12" w:rsidRPr="00DD51B6" w:rsidRDefault="001119EA" w:rsidP="001119EA">
            <w:pPr>
              <w:pStyle w:val="3-"/>
            </w:pPr>
            <w:r w:rsidRPr="001119EA">
              <w:rPr>
                <w:color w:val="auto"/>
              </w:rPr>
              <w:t>Semaphore * 10000000 = 0.607549 sec</w:t>
            </w:r>
          </w:p>
        </w:tc>
      </w:tr>
    </w:tbl>
    <w:p w14:paraId="28199BF2" w14:textId="146D03B6" w:rsidR="00737B12" w:rsidRDefault="00737B12" w:rsidP="00737B12">
      <w:pPr>
        <w:pStyle w:val="3"/>
      </w:pPr>
      <w:r>
        <w:lastRenderedPageBreak/>
        <w:t>Posix</w:t>
      </w:r>
      <w:r>
        <w:rPr>
          <w:rFonts w:hint="eastAsia"/>
        </w:rPr>
        <w:t>ライブラリ版（名前付き）</w:t>
      </w:r>
    </w:p>
    <w:p w14:paraId="7A5D7779" w14:textId="4AFF81B9" w:rsidR="001128B1" w:rsidRDefault="001128B1" w:rsidP="001128B1">
      <w:pPr>
        <w:pStyle w:val="aa"/>
        <w:ind w:left="447" w:firstLine="283"/>
      </w:pPr>
      <w:r>
        <w:rPr>
          <w:rFonts w:hint="eastAsia"/>
        </w:rPr>
        <w:t>Posix</w:t>
      </w:r>
      <w:r>
        <w:rPr>
          <w:rFonts w:hint="eastAsia"/>
        </w:rPr>
        <w:t>ライブラリ版の名前付きセマフォ。</w:t>
      </w:r>
    </w:p>
    <w:p w14:paraId="452F1417" w14:textId="528F448B" w:rsidR="001128B1" w:rsidRDefault="001128B1" w:rsidP="001128B1">
      <w:pPr>
        <w:pStyle w:val="aa"/>
        <w:ind w:left="447" w:firstLine="283"/>
        <w:rPr>
          <w:rFonts w:hint="eastAsia"/>
        </w:rPr>
      </w:pPr>
      <w:r>
        <w:t>基本的には名前無し</w:t>
      </w:r>
      <w:r>
        <w:rPr>
          <w:rFonts w:hint="eastAsia"/>
        </w:rPr>
        <w:t>セマフォ</w:t>
      </w:r>
      <w:r>
        <w:t>と変わらないが、プロセス間での排他制御</w:t>
      </w:r>
      <w:r>
        <w:rPr>
          <w:rFonts w:hint="eastAsia"/>
        </w:rPr>
        <w:t>で</w:t>
      </w:r>
      <w:r>
        <w:t>場合に使用する。</w:t>
      </w:r>
      <w:r>
        <w:rPr>
          <w:rFonts w:hint="eastAsia"/>
        </w:rPr>
        <w:t>セマフォ生成時に、ファイルと同様のアクセス権を設定できる。</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28C6931D" w14:textId="77777777" w:rsidTr="000A1665">
        <w:tc>
          <w:tcPr>
            <w:tcW w:w="8494" w:type="dxa"/>
          </w:tcPr>
          <w:p w14:paraId="7A4D7B98" w14:textId="77777777" w:rsidR="001128B1" w:rsidRDefault="001128B1" w:rsidP="001128B1">
            <w:pPr>
              <w:pStyle w:val="3-"/>
            </w:pPr>
            <w:r>
              <w:t>#include &lt;stdio.h&gt;</w:t>
            </w:r>
          </w:p>
          <w:p w14:paraId="098B7826" w14:textId="77777777" w:rsidR="001128B1" w:rsidRDefault="001128B1" w:rsidP="001128B1">
            <w:pPr>
              <w:pStyle w:val="3-"/>
            </w:pPr>
            <w:r>
              <w:t>#include &lt;stdlib.h&gt;</w:t>
            </w:r>
          </w:p>
          <w:p w14:paraId="468CFC15" w14:textId="77777777" w:rsidR="001128B1" w:rsidRDefault="001128B1" w:rsidP="001128B1">
            <w:pPr>
              <w:pStyle w:val="3-"/>
            </w:pPr>
          </w:p>
          <w:p w14:paraId="29AF86E6" w14:textId="77777777" w:rsidR="001128B1" w:rsidRDefault="001128B1" w:rsidP="001128B1">
            <w:pPr>
              <w:pStyle w:val="3-"/>
            </w:pPr>
            <w:r>
              <w:t>#include &lt;pthread.h&gt;</w:t>
            </w:r>
          </w:p>
          <w:p w14:paraId="4DD6F427" w14:textId="77777777" w:rsidR="001128B1" w:rsidRDefault="001128B1" w:rsidP="001128B1">
            <w:pPr>
              <w:pStyle w:val="3-"/>
            </w:pPr>
            <w:r>
              <w:t>#include &lt;unistd.h&gt;</w:t>
            </w:r>
          </w:p>
          <w:p w14:paraId="4A616AC3" w14:textId="77777777" w:rsidR="001128B1" w:rsidRDefault="001128B1" w:rsidP="001128B1">
            <w:pPr>
              <w:pStyle w:val="3-"/>
            </w:pPr>
            <w:r>
              <w:t>#include &lt;semaphore.h&gt;</w:t>
            </w:r>
          </w:p>
          <w:p w14:paraId="16499894" w14:textId="77777777" w:rsidR="001128B1" w:rsidRDefault="001128B1" w:rsidP="001128B1">
            <w:pPr>
              <w:pStyle w:val="3-"/>
            </w:pPr>
            <w:r>
              <w:t>#include &lt;fcntl.h&gt;</w:t>
            </w:r>
          </w:p>
          <w:p w14:paraId="206F2229" w14:textId="77777777" w:rsidR="001128B1" w:rsidRDefault="001128B1" w:rsidP="001128B1">
            <w:pPr>
              <w:pStyle w:val="3-"/>
            </w:pPr>
          </w:p>
          <w:p w14:paraId="627E41CE" w14:textId="77777777" w:rsidR="001128B1" w:rsidRDefault="001128B1" w:rsidP="001128B1">
            <w:pPr>
              <w:pStyle w:val="3-"/>
              <w:rPr>
                <w:rFonts w:hint="eastAsia"/>
              </w:rPr>
            </w:pPr>
            <w:r>
              <w:rPr>
                <w:rFonts w:hint="eastAsia"/>
              </w:rPr>
              <w:t>#include &lt;sys/time.h&gt; //時間計測用</w:t>
            </w:r>
          </w:p>
          <w:p w14:paraId="20AF5D8B" w14:textId="77777777" w:rsidR="001128B1" w:rsidRDefault="001128B1" w:rsidP="001128B1">
            <w:pPr>
              <w:pStyle w:val="3-"/>
            </w:pPr>
          </w:p>
          <w:p w14:paraId="02A471F2" w14:textId="77777777" w:rsidR="001128B1" w:rsidRDefault="001128B1" w:rsidP="001128B1">
            <w:pPr>
              <w:pStyle w:val="3-"/>
              <w:rPr>
                <w:rFonts w:hint="eastAsia"/>
              </w:rPr>
            </w:pPr>
            <w:r>
              <w:rPr>
                <w:rFonts w:hint="eastAsia"/>
              </w:rPr>
              <w:t>//共有セマフォ名</w:t>
            </w:r>
          </w:p>
          <w:p w14:paraId="79B3F939" w14:textId="77777777" w:rsidR="001128B1" w:rsidRDefault="001128B1" w:rsidP="001128B1">
            <w:pPr>
              <w:pStyle w:val="3-"/>
            </w:pPr>
            <w:r>
              <w:t>static const char* COMMON_SEMAPHORE_NAME = "Common Semaphore";</w:t>
            </w:r>
          </w:p>
          <w:p w14:paraId="086CF547" w14:textId="77777777" w:rsidR="001128B1" w:rsidRDefault="001128B1" w:rsidP="001128B1">
            <w:pPr>
              <w:pStyle w:val="3-"/>
            </w:pPr>
          </w:p>
          <w:p w14:paraId="570A48AF" w14:textId="77777777" w:rsidR="001128B1" w:rsidRDefault="001128B1" w:rsidP="001128B1">
            <w:pPr>
              <w:pStyle w:val="3-"/>
              <w:rPr>
                <w:rFonts w:hint="eastAsia"/>
              </w:rPr>
            </w:pPr>
            <w:r>
              <w:rPr>
                <w:rFonts w:hint="eastAsia"/>
              </w:rPr>
              <w:t>//ミューテックス</w:t>
            </w:r>
          </w:p>
          <w:p w14:paraId="40933BA3" w14:textId="77777777" w:rsidR="001128B1" w:rsidRDefault="001128B1" w:rsidP="001128B1">
            <w:pPr>
              <w:pStyle w:val="3-"/>
            </w:pPr>
            <w:r>
              <w:t>static pthread_mutex_t s_mutex = PTHREAD_MUTEX_INITIALIZER;</w:t>
            </w:r>
          </w:p>
          <w:p w14:paraId="6B63C2CA" w14:textId="77777777" w:rsidR="001128B1" w:rsidRDefault="001128B1" w:rsidP="001128B1">
            <w:pPr>
              <w:pStyle w:val="3-"/>
            </w:pPr>
          </w:p>
          <w:p w14:paraId="6D34B2C5" w14:textId="77777777" w:rsidR="001128B1" w:rsidRDefault="001128B1" w:rsidP="001128B1">
            <w:pPr>
              <w:pStyle w:val="3-"/>
              <w:rPr>
                <w:rFonts w:hint="eastAsia"/>
              </w:rPr>
            </w:pPr>
            <w:r>
              <w:rPr>
                <w:rFonts w:hint="eastAsia"/>
              </w:rPr>
              <w:t>//共有リソース</w:t>
            </w:r>
          </w:p>
          <w:p w14:paraId="19BB2548" w14:textId="77777777" w:rsidR="001128B1" w:rsidRDefault="001128B1" w:rsidP="001128B1">
            <w:pPr>
              <w:pStyle w:val="3-"/>
            </w:pPr>
            <w:r>
              <w:t>static const int COMMON_RESOURCE_NUM = 2;</w:t>
            </w:r>
          </w:p>
          <w:p w14:paraId="3B91FC6B" w14:textId="77777777" w:rsidR="001128B1" w:rsidRDefault="001128B1" w:rsidP="001128B1">
            <w:pPr>
              <w:pStyle w:val="3-"/>
              <w:rPr>
                <w:rFonts w:hint="eastAsia"/>
              </w:rPr>
            </w:pPr>
            <w:r>
              <w:rPr>
                <w:rFonts w:hint="eastAsia"/>
              </w:rPr>
              <w:t>static int s_commonResource[COMMON_RESOURCE_NUM]       = {};//複数の共有リソース</w:t>
            </w:r>
          </w:p>
          <w:p w14:paraId="6A8D76BA" w14:textId="77777777" w:rsidR="001128B1" w:rsidRDefault="001128B1" w:rsidP="001128B1">
            <w:pPr>
              <w:pStyle w:val="3-"/>
              <w:rPr>
                <w:rFonts w:hint="eastAsia"/>
              </w:rPr>
            </w:pPr>
            <w:r>
              <w:rPr>
                <w:rFonts w:hint="eastAsia"/>
              </w:rPr>
              <w:t>static bool s_usingCommonResource[COMMON_RESOURCE_NUM] = {};//共有リソース使用中フラグ</w:t>
            </w:r>
          </w:p>
          <w:p w14:paraId="50109FF3" w14:textId="77777777" w:rsidR="001128B1" w:rsidRDefault="001128B1" w:rsidP="001128B1">
            <w:pPr>
              <w:pStyle w:val="3-"/>
            </w:pPr>
          </w:p>
          <w:p w14:paraId="28D51A13" w14:textId="77777777" w:rsidR="001128B1" w:rsidRDefault="001128B1" w:rsidP="001128B1">
            <w:pPr>
              <w:pStyle w:val="3-"/>
              <w:rPr>
                <w:rFonts w:hint="eastAsia"/>
              </w:rPr>
            </w:pPr>
            <w:r>
              <w:rPr>
                <w:rFonts w:hint="eastAsia"/>
              </w:rPr>
              <w:lastRenderedPageBreak/>
              <w:t>//スレッド固有データ</w:t>
            </w:r>
          </w:p>
          <w:p w14:paraId="12561ADB" w14:textId="77777777" w:rsidR="001128B1" w:rsidRDefault="001128B1" w:rsidP="001128B1">
            <w:pPr>
              <w:pStyle w:val="3-"/>
            </w:pPr>
            <w:r>
              <w:t>__thread int s_tlsData = 0;</w:t>
            </w:r>
          </w:p>
          <w:p w14:paraId="0C50EFC5" w14:textId="77777777" w:rsidR="001128B1" w:rsidRDefault="001128B1" w:rsidP="001128B1">
            <w:pPr>
              <w:pStyle w:val="3-"/>
            </w:pPr>
          </w:p>
          <w:p w14:paraId="180B127D" w14:textId="77777777" w:rsidR="001128B1" w:rsidRDefault="001128B1" w:rsidP="001128B1">
            <w:pPr>
              <w:pStyle w:val="3-"/>
              <w:rPr>
                <w:rFonts w:hint="eastAsia"/>
              </w:rPr>
            </w:pPr>
            <w:r>
              <w:rPr>
                <w:rFonts w:hint="eastAsia"/>
              </w:rPr>
              <w:t>//スレッド</w:t>
            </w:r>
          </w:p>
          <w:p w14:paraId="7BD1088B" w14:textId="77777777" w:rsidR="001128B1" w:rsidRDefault="001128B1" w:rsidP="001128B1">
            <w:pPr>
              <w:pStyle w:val="3-"/>
            </w:pPr>
            <w:r>
              <w:t>void* threadFunc(void* param_p)</w:t>
            </w:r>
          </w:p>
          <w:p w14:paraId="1D41B31C" w14:textId="77777777" w:rsidR="001128B1" w:rsidRDefault="001128B1" w:rsidP="001128B1">
            <w:pPr>
              <w:pStyle w:val="3-"/>
            </w:pPr>
            <w:r>
              <w:t>{</w:t>
            </w:r>
          </w:p>
          <w:p w14:paraId="7C810153" w14:textId="77777777" w:rsidR="001128B1" w:rsidRDefault="001128B1" w:rsidP="001128B1">
            <w:pPr>
              <w:pStyle w:val="3-"/>
              <w:rPr>
                <w:rFonts w:hint="eastAsia"/>
              </w:rPr>
            </w:pPr>
            <w:r>
              <w:rPr>
                <w:rFonts w:hint="eastAsia"/>
              </w:rPr>
              <w:tab/>
              <w:t>//パラメータ受け取り</w:t>
            </w:r>
          </w:p>
          <w:p w14:paraId="7C1CCA47" w14:textId="77777777" w:rsidR="001128B1" w:rsidRDefault="001128B1" w:rsidP="001128B1">
            <w:pPr>
              <w:pStyle w:val="3-"/>
            </w:pPr>
            <w:r>
              <w:tab/>
              <w:t>const char* name = static_cast&lt;const char*&gt;(param_p);</w:t>
            </w:r>
          </w:p>
          <w:p w14:paraId="7789132E" w14:textId="77777777" w:rsidR="001128B1" w:rsidRDefault="001128B1" w:rsidP="001128B1">
            <w:pPr>
              <w:pStyle w:val="3-"/>
            </w:pPr>
          </w:p>
          <w:p w14:paraId="60B1C29F" w14:textId="77777777" w:rsidR="001128B1" w:rsidRDefault="001128B1" w:rsidP="001128B1">
            <w:pPr>
              <w:pStyle w:val="3-"/>
              <w:rPr>
                <w:rFonts w:hint="eastAsia"/>
              </w:rPr>
            </w:pPr>
            <w:r>
              <w:rPr>
                <w:rFonts w:hint="eastAsia"/>
              </w:rPr>
              <w:tab/>
              <w:t>//開始</w:t>
            </w:r>
          </w:p>
          <w:p w14:paraId="1E8431CB" w14:textId="77777777" w:rsidR="001128B1" w:rsidRDefault="001128B1" w:rsidP="001128B1">
            <w:pPr>
              <w:pStyle w:val="3-"/>
            </w:pPr>
            <w:r>
              <w:tab/>
              <w:t>printf("- begin:%s -\n", name);</w:t>
            </w:r>
          </w:p>
          <w:p w14:paraId="5076FF07" w14:textId="77777777" w:rsidR="001128B1" w:rsidRDefault="001128B1" w:rsidP="001128B1">
            <w:pPr>
              <w:pStyle w:val="3-"/>
            </w:pPr>
            <w:r>
              <w:tab/>
              <w:t>fflush(stdout);</w:t>
            </w:r>
          </w:p>
          <w:p w14:paraId="002297EC" w14:textId="77777777" w:rsidR="001128B1" w:rsidRDefault="001128B1" w:rsidP="001128B1">
            <w:pPr>
              <w:pStyle w:val="3-"/>
            </w:pPr>
          </w:p>
          <w:p w14:paraId="4A2AED2F" w14:textId="77777777" w:rsidR="001128B1" w:rsidRDefault="001128B1" w:rsidP="001128B1">
            <w:pPr>
              <w:pStyle w:val="3-"/>
              <w:rPr>
                <w:rFonts w:hint="eastAsia"/>
              </w:rPr>
            </w:pPr>
            <w:r>
              <w:rPr>
                <w:rFonts w:hint="eastAsia"/>
              </w:rPr>
              <w:tab/>
              <w:t>//名前付きセマフォオープン</w:t>
            </w:r>
          </w:p>
          <w:p w14:paraId="6BDA039B" w14:textId="77777777" w:rsidR="001128B1" w:rsidRDefault="001128B1" w:rsidP="001128B1">
            <w:pPr>
              <w:pStyle w:val="3-"/>
            </w:pPr>
            <w:r>
              <w:tab/>
              <w:t>sem_t* semaphore = sem_open(COMMON_SEMAPHORE_NAME, 0);</w:t>
            </w:r>
          </w:p>
          <w:p w14:paraId="25C9503D" w14:textId="77777777" w:rsidR="001128B1" w:rsidRDefault="001128B1" w:rsidP="001128B1">
            <w:pPr>
              <w:pStyle w:val="3-"/>
            </w:pPr>
          </w:p>
          <w:p w14:paraId="3718029C" w14:textId="77777777" w:rsidR="001128B1" w:rsidRDefault="001128B1" w:rsidP="001128B1">
            <w:pPr>
              <w:pStyle w:val="3-"/>
              <w:rPr>
                <w:rFonts w:hint="eastAsia"/>
              </w:rPr>
            </w:pPr>
            <w:r>
              <w:rPr>
                <w:rFonts w:hint="eastAsia"/>
              </w:rPr>
              <w:tab/>
              <w:t>//処理</w:t>
            </w:r>
          </w:p>
          <w:p w14:paraId="2F28FB55" w14:textId="77777777" w:rsidR="001128B1" w:rsidRDefault="001128B1" w:rsidP="001128B1">
            <w:pPr>
              <w:pStyle w:val="3-"/>
            </w:pPr>
            <w:r>
              <w:tab/>
              <w:t>for (int i = 0; i &lt; 3; ++i)</w:t>
            </w:r>
          </w:p>
          <w:p w14:paraId="523EAB7E" w14:textId="77777777" w:rsidR="001128B1" w:rsidRDefault="001128B1" w:rsidP="001128B1">
            <w:pPr>
              <w:pStyle w:val="3-"/>
            </w:pPr>
            <w:r>
              <w:tab/>
              <w:t>{</w:t>
            </w:r>
          </w:p>
          <w:p w14:paraId="4945E2C8" w14:textId="77777777" w:rsidR="001128B1" w:rsidRDefault="001128B1" w:rsidP="001128B1">
            <w:pPr>
              <w:pStyle w:val="3-"/>
              <w:rPr>
                <w:rFonts w:hint="eastAsia"/>
              </w:rPr>
            </w:pPr>
            <w:r>
              <w:rPr>
                <w:rFonts w:hint="eastAsia"/>
              </w:rPr>
              <w:tab/>
            </w:r>
            <w:r>
              <w:rPr>
                <w:rFonts w:hint="eastAsia"/>
              </w:rPr>
              <w:tab/>
              <w:t>//セマフォ取得</w:t>
            </w:r>
          </w:p>
          <w:p w14:paraId="1919DC9D" w14:textId="77777777" w:rsidR="001128B1" w:rsidRDefault="001128B1" w:rsidP="001128B1">
            <w:pPr>
              <w:pStyle w:val="3-"/>
            </w:pPr>
            <w:r>
              <w:tab/>
            </w:r>
            <w:r>
              <w:tab/>
              <w:t>sem_wait(semaphore);</w:t>
            </w:r>
          </w:p>
          <w:p w14:paraId="1031313B" w14:textId="77777777" w:rsidR="001128B1" w:rsidRDefault="001128B1" w:rsidP="001128B1">
            <w:pPr>
              <w:pStyle w:val="3-"/>
              <w:rPr>
                <w:rFonts w:hint="eastAsia"/>
              </w:rPr>
            </w:pPr>
            <w:r>
              <w:rPr>
                <w:rFonts w:hint="eastAsia"/>
              </w:rPr>
              <w:tab/>
              <w:t>//</w:t>
            </w:r>
            <w:r>
              <w:rPr>
                <w:rFonts w:hint="eastAsia"/>
              </w:rPr>
              <w:tab/>
              <w:t>sem_trywait(&amp;s_mutex);//取得できない時に他の処理を行いたい場合は sem_trywait() もしくは  sem_timedwait() を使用する</w:t>
            </w:r>
          </w:p>
          <w:p w14:paraId="4A3A4EC5" w14:textId="77777777" w:rsidR="001128B1" w:rsidRDefault="001128B1" w:rsidP="001128B1">
            <w:pPr>
              <w:pStyle w:val="3-"/>
            </w:pPr>
            <w:r>
              <w:tab/>
            </w:r>
            <w:r>
              <w:tab/>
            </w:r>
          </w:p>
          <w:p w14:paraId="39ECA718" w14:textId="77777777" w:rsidR="001128B1" w:rsidRDefault="001128B1" w:rsidP="001128B1">
            <w:pPr>
              <w:pStyle w:val="3-"/>
              <w:rPr>
                <w:rFonts w:hint="eastAsia"/>
              </w:rPr>
            </w:pPr>
            <w:r>
              <w:rPr>
                <w:rFonts w:hint="eastAsia"/>
              </w:rPr>
              <w:tab/>
            </w:r>
            <w:r>
              <w:rPr>
                <w:rFonts w:hint="eastAsia"/>
              </w:rPr>
              <w:tab/>
              <w:t>//共有リソースを獲得</w:t>
            </w:r>
          </w:p>
          <w:p w14:paraId="46D32127" w14:textId="77777777" w:rsidR="001128B1" w:rsidRDefault="001128B1" w:rsidP="001128B1">
            <w:pPr>
              <w:pStyle w:val="3-"/>
            </w:pPr>
            <w:r>
              <w:tab/>
            </w:r>
            <w:r>
              <w:tab/>
              <w:t>int index = 0;</w:t>
            </w:r>
          </w:p>
          <w:p w14:paraId="2CABC26A" w14:textId="77777777" w:rsidR="001128B1" w:rsidRDefault="001128B1" w:rsidP="001128B1">
            <w:pPr>
              <w:pStyle w:val="3-"/>
            </w:pPr>
            <w:r>
              <w:tab/>
            </w:r>
            <w:r>
              <w:tab/>
              <w:t>pthread_mutex_lock(&amp;s_mutex);</w:t>
            </w:r>
          </w:p>
          <w:p w14:paraId="544E2FE7" w14:textId="77777777" w:rsidR="001128B1" w:rsidRDefault="001128B1" w:rsidP="001128B1">
            <w:pPr>
              <w:pStyle w:val="3-"/>
            </w:pPr>
            <w:r>
              <w:tab/>
            </w:r>
            <w:r>
              <w:tab/>
              <w:t>for (; index &lt; COMMON_RESOURCE_NUM; ++index)</w:t>
            </w:r>
          </w:p>
          <w:p w14:paraId="56909120" w14:textId="77777777" w:rsidR="001128B1" w:rsidRDefault="001128B1" w:rsidP="001128B1">
            <w:pPr>
              <w:pStyle w:val="3-"/>
            </w:pPr>
            <w:r>
              <w:tab/>
            </w:r>
            <w:r>
              <w:tab/>
              <w:t>{</w:t>
            </w:r>
          </w:p>
          <w:p w14:paraId="031C5B29" w14:textId="77777777" w:rsidR="001128B1" w:rsidRDefault="001128B1" w:rsidP="001128B1">
            <w:pPr>
              <w:pStyle w:val="3-"/>
            </w:pPr>
            <w:r>
              <w:tab/>
            </w:r>
            <w:r>
              <w:tab/>
            </w:r>
            <w:r>
              <w:tab/>
              <w:t>if (!s_usingCommonResource[index])</w:t>
            </w:r>
          </w:p>
          <w:p w14:paraId="71E1E1E6" w14:textId="77777777" w:rsidR="001128B1" w:rsidRDefault="001128B1" w:rsidP="001128B1">
            <w:pPr>
              <w:pStyle w:val="3-"/>
            </w:pPr>
            <w:r>
              <w:tab/>
            </w:r>
            <w:r>
              <w:tab/>
            </w:r>
            <w:r>
              <w:tab/>
            </w:r>
            <w:r>
              <w:tab/>
              <w:t>break;</w:t>
            </w:r>
          </w:p>
          <w:p w14:paraId="01A422A1" w14:textId="77777777" w:rsidR="001128B1" w:rsidRDefault="001128B1" w:rsidP="001128B1">
            <w:pPr>
              <w:pStyle w:val="3-"/>
            </w:pPr>
            <w:r>
              <w:tab/>
            </w:r>
            <w:r>
              <w:tab/>
              <w:t>}</w:t>
            </w:r>
          </w:p>
          <w:p w14:paraId="10D13E74" w14:textId="77777777" w:rsidR="001128B1" w:rsidRDefault="001128B1" w:rsidP="001128B1">
            <w:pPr>
              <w:pStyle w:val="3-"/>
            </w:pPr>
            <w:r>
              <w:tab/>
            </w:r>
            <w:r>
              <w:tab/>
              <w:t>s_usingCommonResource[index] = true;</w:t>
            </w:r>
          </w:p>
          <w:p w14:paraId="465591F4" w14:textId="77777777" w:rsidR="001128B1" w:rsidRDefault="001128B1" w:rsidP="001128B1">
            <w:pPr>
              <w:pStyle w:val="3-"/>
            </w:pPr>
            <w:r>
              <w:tab/>
            </w:r>
            <w:r>
              <w:tab/>
              <w:t>pthread_mutex_unlock(&amp;s_mutex);</w:t>
            </w:r>
          </w:p>
          <w:p w14:paraId="5BCD0A41" w14:textId="77777777" w:rsidR="001128B1" w:rsidRDefault="001128B1" w:rsidP="001128B1">
            <w:pPr>
              <w:pStyle w:val="3-"/>
            </w:pPr>
            <w:r>
              <w:tab/>
            </w:r>
            <w:r>
              <w:tab/>
            </w:r>
          </w:p>
          <w:p w14:paraId="640F4238" w14:textId="77777777" w:rsidR="001128B1" w:rsidRDefault="001128B1" w:rsidP="001128B1">
            <w:pPr>
              <w:pStyle w:val="3-"/>
              <w:rPr>
                <w:rFonts w:hint="eastAsia"/>
              </w:rPr>
            </w:pPr>
            <w:r>
              <w:rPr>
                <w:rFonts w:hint="eastAsia"/>
              </w:rPr>
              <w:tab/>
            </w:r>
            <w:r>
              <w:rPr>
                <w:rFonts w:hint="eastAsia"/>
              </w:rPr>
              <w:tab/>
              <w:t>//データ表示（前）</w:t>
            </w:r>
          </w:p>
          <w:p w14:paraId="386C39AF" w14:textId="77777777" w:rsidR="001128B1" w:rsidRDefault="001128B1" w:rsidP="001128B1">
            <w:pPr>
              <w:pStyle w:val="3-"/>
            </w:pPr>
            <w:r>
              <w:tab/>
            </w:r>
            <w:r>
              <w:tab/>
              <w:t>printf("%s: [BEFORE] commonResource[%d]=%d, tlsData=%d\n", name, index, s_commonResource[index], s_tlsData);</w:t>
            </w:r>
          </w:p>
          <w:p w14:paraId="2AEDB229" w14:textId="77777777" w:rsidR="001128B1" w:rsidRDefault="001128B1" w:rsidP="001128B1">
            <w:pPr>
              <w:pStyle w:val="3-"/>
            </w:pPr>
            <w:r>
              <w:tab/>
            </w:r>
            <w:r>
              <w:tab/>
              <w:t>fflush(stdout);</w:t>
            </w:r>
          </w:p>
          <w:p w14:paraId="7BD8A296" w14:textId="77777777" w:rsidR="001128B1" w:rsidRDefault="001128B1" w:rsidP="001128B1">
            <w:pPr>
              <w:pStyle w:val="3-"/>
            </w:pPr>
          </w:p>
          <w:p w14:paraId="40E25093" w14:textId="77777777" w:rsidR="001128B1" w:rsidRDefault="001128B1" w:rsidP="001128B1">
            <w:pPr>
              <w:pStyle w:val="3-"/>
              <w:rPr>
                <w:rFonts w:hint="eastAsia"/>
              </w:rPr>
            </w:pPr>
            <w:r>
              <w:rPr>
                <w:rFonts w:hint="eastAsia"/>
              </w:rPr>
              <w:tab/>
            </w:r>
            <w:r>
              <w:rPr>
                <w:rFonts w:hint="eastAsia"/>
              </w:rPr>
              <w:tab/>
              <w:t>//データ取得</w:t>
            </w:r>
          </w:p>
          <w:p w14:paraId="4539E973" w14:textId="77777777" w:rsidR="001128B1" w:rsidRDefault="001128B1" w:rsidP="001128B1">
            <w:pPr>
              <w:pStyle w:val="3-"/>
            </w:pPr>
            <w:r>
              <w:tab/>
            </w:r>
            <w:r>
              <w:tab/>
              <w:t>int common_data = s_commonResource[index];</w:t>
            </w:r>
          </w:p>
          <w:p w14:paraId="59BDB6A5" w14:textId="77777777" w:rsidR="001128B1" w:rsidRDefault="001128B1" w:rsidP="001128B1">
            <w:pPr>
              <w:pStyle w:val="3-"/>
            </w:pPr>
            <w:r>
              <w:tab/>
            </w:r>
            <w:r>
              <w:tab/>
              <w:t>int tls_data = s_tlsData;</w:t>
            </w:r>
          </w:p>
          <w:p w14:paraId="5E14B7EC" w14:textId="77777777" w:rsidR="001128B1" w:rsidRDefault="001128B1" w:rsidP="001128B1">
            <w:pPr>
              <w:pStyle w:val="3-"/>
            </w:pPr>
          </w:p>
          <w:p w14:paraId="5BE0CCB9" w14:textId="77777777" w:rsidR="001128B1" w:rsidRDefault="001128B1" w:rsidP="001128B1">
            <w:pPr>
              <w:pStyle w:val="3-"/>
              <w:rPr>
                <w:rFonts w:hint="eastAsia"/>
              </w:rPr>
            </w:pPr>
            <w:r>
              <w:rPr>
                <w:rFonts w:hint="eastAsia"/>
              </w:rPr>
              <w:tab/>
            </w:r>
            <w:r>
              <w:rPr>
                <w:rFonts w:hint="eastAsia"/>
              </w:rPr>
              <w:tab/>
              <w:t>//データ更新</w:t>
            </w:r>
          </w:p>
          <w:p w14:paraId="5A1AB5F0" w14:textId="77777777" w:rsidR="001128B1" w:rsidRDefault="001128B1" w:rsidP="001128B1">
            <w:pPr>
              <w:pStyle w:val="3-"/>
            </w:pPr>
            <w:r>
              <w:tab/>
            </w:r>
            <w:r>
              <w:tab/>
              <w:t>++common_data;</w:t>
            </w:r>
          </w:p>
          <w:p w14:paraId="4DC2A522" w14:textId="77777777" w:rsidR="001128B1" w:rsidRDefault="001128B1" w:rsidP="001128B1">
            <w:pPr>
              <w:pStyle w:val="3-"/>
            </w:pPr>
            <w:r>
              <w:tab/>
            </w:r>
            <w:r>
              <w:tab/>
              <w:t>++tls_data;</w:t>
            </w:r>
          </w:p>
          <w:p w14:paraId="3F45E73D" w14:textId="77777777" w:rsidR="001128B1" w:rsidRDefault="001128B1" w:rsidP="001128B1">
            <w:pPr>
              <w:pStyle w:val="3-"/>
            </w:pPr>
          </w:p>
          <w:p w14:paraId="77C4D97C" w14:textId="77777777" w:rsidR="001128B1" w:rsidRDefault="001128B1" w:rsidP="001128B1">
            <w:pPr>
              <w:pStyle w:val="3-"/>
              <w:rPr>
                <w:rFonts w:hint="eastAsia"/>
              </w:rPr>
            </w:pPr>
            <w:r>
              <w:rPr>
                <w:rFonts w:hint="eastAsia"/>
              </w:rPr>
              <w:tab/>
            </w:r>
            <w:r>
              <w:rPr>
                <w:rFonts w:hint="eastAsia"/>
              </w:rPr>
              <w:tab/>
              <w:t>//若干ランダムでスリープ（0～4 msec）</w:t>
            </w:r>
          </w:p>
          <w:p w14:paraId="55D87171" w14:textId="77777777" w:rsidR="001128B1" w:rsidRDefault="001128B1" w:rsidP="001128B1">
            <w:pPr>
              <w:pStyle w:val="3-"/>
            </w:pPr>
            <w:r>
              <w:tab/>
            </w:r>
            <w:r>
              <w:tab/>
              <w:t>usleep((rand() % 5) * 1000);</w:t>
            </w:r>
          </w:p>
          <w:p w14:paraId="6B84DE94" w14:textId="77777777" w:rsidR="001128B1" w:rsidRDefault="001128B1" w:rsidP="001128B1">
            <w:pPr>
              <w:pStyle w:val="3-"/>
            </w:pPr>
            <w:r>
              <w:tab/>
            </w:r>
            <w:r>
              <w:tab/>
            </w:r>
          </w:p>
          <w:p w14:paraId="635BCE7F" w14:textId="77777777" w:rsidR="001128B1" w:rsidRDefault="001128B1" w:rsidP="001128B1">
            <w:pPr>
              <w:pStyle w:val="3-"/>
              <w:rPr>
                <w:rFonts w:hint="eastAsia"/>
              </w:rPr>
            </w:pPr>
            <w:r>
              <w:rPr>
                <w:rFonts w:hint="eastAsia"/>
              </w:rPr>
              <w:tab/>
            </w:r>
            <w:r>
              <w:rPr>
                <w:rFonts w:hint="eastAsia"/>
              </w:rPr>
              <w:tab/>
              <w:t>//データ書き戻し</w:t>
            </w:r>
          </w:p>
          <w:p w14:paraId="540DCC5B" w14:textId="77777777" w:rsidR="001128B1" w:rsidRDefault="001128B1" w:rsidP="001128B1">
            <w:pPr>
              <w:pStyle w:val="3-"/>
            </w:pPr>
            <w:r>
              <w:tab/>
            </w:r>
            <w:r>
              <w:tab/>
              <w:t>s_commonResource[index] = common_data;</w:t>
            </w:r>
          </w:p>
          <w:p w14:paraId="3065A051" w14:textId="77777777" w:rsidR="001128B1" w:rsidRDefault="001128B1" w:rsidP="001128B1">
            <w:pPr>
              <w:pStyle w:val="3-"/>
            </w:pPr>
            <w:r>
              <w:tab/>
            </w:r>
            <w:r>
              <w:tab/>
              <w:t>s_tlsData = tls_data;</w:t>
            </w:r>
          </w:p>
          <w:p w14:paraId="45C4146C" w14:textId="77777777" w:rsidR="001128B1" w:rsidRDefault="001128B1" w:rsidP="001128B1">
            <w:pPr>
              <w:pStyle w:val="3-"/>
            </w:pPr>
          </w:p>
          <w:p w14:paraId="0E505AA4" w14:textId="77777777" w:rsidR="001128B1" w:rsidRDefault="001128B1" w:rsidP="001128B1">
            <w:pPr>
              <w:pStyle w:val="3-"/>
              <w:rPr>
                <w:rFonts w:hint="eastAsia"/>
              </w:rPr>
            </w:pPr>
            <w:r>
              <w:rPr>
                <w:rFonts w:hint="eastAsia"/>
              </w:rPr>
              <w:tab/>
            </w:r>
            <w:r>
              <w:rPr>
                <w:rFonts w:hint="eastAsia"/>
              </w:rPr>
              <w:tab/>
              <w:t>//データ表示（後）</w:t>
            </w:r>
          </w:p>
          <w:p w14:paraId="3BB1EC2B" w14:textId="77777777" w:rsidR="001128B1" w:rsidRDefault="001128B1" w:rsidP="001128B1">
            <w:pPr>
              <w:pStyle w:val="3-"/>
            </w:pPr>
            <w:r>
              <w:tab/>
            </w:r>
            <w:r>
              <w:tab/>
              <w:t>printf("%s: [AFTER]  commonResource[%d]=%d, tlsData=%d\n", name, index, s_commonResource[index], s_tlsData);</w:t>
            </w:r>
          </w:p>
          <w:p w14:paraId="33BDF601" w14:textId="77777777" w:rsidR="001128B1" w:rsidRDefault="001128B1" w:rsidP="001128B1">
            <w:pPr>
              <w:pStyle w:val="3-"/>
            </w:pPr>
            <w:r>
              <w:tab/>
            </w:r>
            <w:r>
              <w:tab/>
              <w:t>fflush(stdout);</w:t>
            </w:r>
          </w:p>
          <w:p w14:paraId="199349AD" w14:textId="77777777" w:rsidR="001128B1" w:rsidRDefault="001128B1" w:rsidP="001128B1">
            <w:pPr>
              <w:pStyle w:val="3-"/>
            </w:pPr>
          </w:p>
          <w:p w14:paraId="427E25FF" w14:textId="77777777" w:rsidR="001128B1" w:rsidRDefault="001128B1" w:rsidP="001128B1">
            <w:pPr>
              <w:pStyle w:val="3-"/>
              <w:rPr>
                <w:rFonts w:hint="eastAsia"/>
              </w:rPr>
            </w:pPr>
            <w:r>
              <w:rPr>
                <w:rFonts w:hint="eastAsia"/>
              </w:rPr>
              <w:tab/>
            </w:r>
            <w:r>
              <w:rPr>
                <w:rFonts w:hint="eastAsia"/>
              </w:rPr>
              <w:tab/>
              <w:t>//共有リソースを解放</w:t>
            </w:r>
          </w:p>
          <w:p w14:paraId="7C8491A8" w14:textId="77777777" w:rsidR="001128B1" w:rsidRDefault="001128B1" w:rsidP="001128B1">
            <w:pPr>
              <w:pStyle w:val="3-"/>
            </w:pPr>
            <w:r>
              <w:tab/>
            </w:r>
            <w:r>
              <w:tab/>
              <w:t>pthread_mutex_lock(&amp;s_mutex);</w:t>
            </w:r>
          </w:p>
          <w:p w14:paraId="04D4DB10" w14:textId="77777777" w:rsidR="001128B1" w:rsidRDefault="001128B1" w:rsidP="001128B1">
            <w:pPr>
              <w:pStyle w:val="3-"/>
            </w:pPr>
            <w:r>
              <w:tab/>
            </w:r>
            <w:r>
              <w:tab/>
              <w:t>s_usingCommonResource[index] = false;</w:t>
            </w:r>
          </w:p>
          <w:p w14:paraId="74E4A031" w14:textId="77777777" w:rsidR="001128B1" w:rsidRDefault="001128B1" w:rsidP="001128B1">
            <w:pPr>
              <w:pStyle w:val="3-"/>
            </w:pPr>
            <w:r>
              <w:tab/>
            </w:r>
            <w:r>
              <w:tab/>
              <w:t>pthread_mutex_unlock(&amp;s_mutex);</w:t>
            </w:r>
          </w:p>
          <w:p w14:paraId="01E27E87" w14:textId="77777777" w:rsidR="001128B1" w:rsidRDefault="001128B1" w:rsidP="001128B1">
            <w:pPr>
              <w:pStyle w:val="3-"/>
            </w:pPr>
            <w:r>
              <w:tab/>
            </w:r>
            <w:r>
              <w:tab/>
            </w:r>
          </w:p>
          <w:p w14:paraId="691CA4EE" w14:textId="77777777" w:rsidR="001128B1" w:rsidRDefault="001128B1" w:rsidP="001128B1">
            <w:pPr>
              <w:pStyle w:val="3-"/>
              <w:rPr>
                <w:rFonts w:hint="eastAsia"/>
              </w:rPr>
            </w:pPr>
            <w:r>
              <w:rPr>
                <w:rFonts w:hint="eastAsia"/>
              </w:rPr>
              <w:tab/>
            </w:r>
            <w:r>
              <w:rPr>
                <w:rFonts w:hint="eastAsia"/>
              </w:rPr>
              <w:tab/>
              <w:t>//セマフォ解放</w:t>
            </w:r>
          </w:p>
          <w:p w14:paraId="0AF03EE5" w14:textId="77777777" w:rsidR="001128B1" w:rsidRDefault="001128B1" w:rsidP="001128B1">
            <w:pPr>
              <w:pStyle w:val="3-"/>
            </w:pPr>
            <w:r>
              <w:lastRenderedPageBreak/>
              <w:tab/>
            </w:r>
            <w:r>
              <w:tab/>
              <w:t>sem_post(semaphore);</w:t>
            </w:r>
          </w:p>
          <w:p w14:paraId="3DA9880C" w14:textId="77777777" w:rsidR="001128B1" w:rsidRDefault="001128B1" w:rsidP="001128B1">
            <w:pPr>
              <w:pStyle w:val="3-"/>
            </w:pPr>
            <w:r>
              <w:tab/>
            </w:r>
            <w:r>
              <w:tab/>
            </w:r>
          </w:p>
          <w:p w14:paraId="2BD4F852" w14:textId="77777777" w:rsidR="001128B1" w:rsidRDefault="001128B1" w:rsidP="001128B1">
            <w:pPr>
              <w:pStyle w:val="3-"/>
              <w:rPr>
                <w:rFonts w:hint="eastAsia"/>
              </w:rPr>
            </w:pPr>
            <w:r>
              <w:rPr>
                <w:rFonts w:hint="eastAsia"/>
              </w:rPr>
              <w:tab/>
            </w:r>
            <w:r>
              <w:rPr>
                <w:rFonts w:hint="eastAsia"/>
              </w:rPr>
              <w:tab/>
              <w:t>//スレッド切り替えのためのスリープ</w:t>
            </w:r>
          </w:p>
          <w:p w14:paraId="244731F7" w14:textId="77777777" w:rsidR="001128B1" w:rsidRDefault="001128B1" w:rsidP="001128B1">
            <w:pPr>
              <w:pStyle w:val="3-"/>
            </w:pPr>
            <w:r>
              <w:tab/>
            </w:r>
            <w:r>
              <w:tab/>
              <w:t>usleep(0);</w:t>
            </w:r>
          </w:p>
          <w:p w14:paraId="5A5491D8" w14:textId="77777777" w:rsidR="001128B1" w:rsidRDefault="001128B1" w:rsidP="001128B1">
            <w:pPr>
              <w:pStyle w:val="3-"/>
              <w:rPr>
                <w:rFonts w:hint="eastAsia"/>
              </w:rPr>
            </w:pPr>
            <w:r>
              <w:rPr>
                <w:rFonts w:hint="eastAsia"/>
              </w:rPr>
              <w:tab/>
              <w:t>//</w:t>
            </w:r>
            <w:r>
              <w:rPr>
                <w:rFonts w:hint="eastAsia"/>
              </w:rPr>
              <w:tab/>
              <w:t>//スレッド切り替え</w:t>
            </w:r>
          </w:p>
          <w:p w14:paraId="796BDF63" w14:textId="77777777" w:rsidR="001128B1" w:rsidRDefault="001128B1" w:rsidP="001128B1">
            <w:pPr>
              <w:pStyle w:val="3-"/>
              <w:rPr>
                <w:rFonts w:hint="eastAsia"/>
              </w:rPr>
            </w:pPr>
            <w:r>
              <w:rPr>
                <w:rFonts w:hint="eastAsia"/>
              </w:rPr>
              <w:tab/>
              <w:t>//</w:t>
            </w:r>
            <w:r>
              <w:rPr>
                <w:rFonts w:hint="eastAsia"/>
              </w:rPr>
              <w:tab/>
              <w:t>sched_yield();//同じ優先度の他のスレッドに切り替え</w:t>
            </w:r>
          </w:p>
          <w:p w14:paraId="3A65C397" w14:textId="77777777" w:rsidR="001128B1" w:rsidRDefault="001128B1" w:rsidP="001128B1">
            <w:pPr>
              <w:pStyle w:val="3-"/>
            </w:pPr>
            <w:r>
              <w:tab/>
              <w:t>}</w:t>
            </w:r>
          </w:p>
          <w:p w14:paraId="6D0D3D9C" w14:textId="77777777" w:rsidR="001128B1" w:rsidRDefault="001128B1" w:rsidP="001128B1">
            <w:pPr>
              <w:pStyle w:val="3-"/>
            </w:pPr>
            <w:r>
              <w:tab/>
            </w:r>
          </w:p>
          <w:p w14:paraId="30018DFF" w14:textId="77777777" w:rsidR="001128B1" w:rsidRDefault="001128B1" w:rsidP="001128B1">
            <w:pPr>
              <w:pStyle w:val="3-"/>
              <w:rPr>
                <w:rFonts w:hint="eastAsia"/>
              </w:rPr>
            </w:pPr>
            <w:r>
              <w:rPr>
                <w:rFonts w:hint="eastAsia"/>
              </w:rPr>
              <w:tab/>
              <w:t>//セマフォクローズ</w:t>
            </w:r>
          </w:p>
          <w:p w14:paraId="46B14115" w14:textId="77777777" w:rsidR="001128B1" w:rsidRDefault="001128B1" w:rsidP="001128B1">
            <w:pPr>
              <w:pStyle w:val="3-"/>
            </w:pPr>
            <w:r>
              <w:tab/>
              <w:t>sem_close(semaphore);</w:t>
            </w:r>
          </w:p>
          <w:p w14:paraId="191AAD7B" w14:textId="77777777" w:rsidR="001128B1" w:rsidRDefault="001128B1" w:rsidP="001128B1">
            <w:pPr>
              <w:pStyle w:val="3-"/>
            </w:pPr>
          </w:p>
          <w:p w14:paraId="2F7DFBE9" w14:textId="77777777" w:rsidR="001128B1" w:rsidRDefault="001128B1" w:rsidP="001128B1">
            <w:pPr>
              <w:pStyle w:val="3-"/>
              <w:rPr>
                <w:rFonts w:hint="eastAsia"/>
              </w:rPr>
            </w:pPr>
            <w:r>
              <w:rPr>
                <w:rFonts w:hint="eastAsia"/>
              </w:rPr>
              <w:tab/>
              <w:t>//終了</w:t>
            </w:r>
          </w:p>
          <w:p w14:paraId="0F35E447" w14:textId="77777777" w:rsidR="001128B1" w:rsidRDefault="001128B1" w:rsidP="001128B1">
            <w:pPr>
              <w:pStyle w:val="3-"/>
            </w:pPr>
            <w:r>
              <w:tab/>
              <w:t>printf("- end:%s -\n", name);</w:t>
            </w:r>
          </w:p>
          <w:p w14:paraId="218327F9" w14:textId="77777777" w:rsidR="001128B1" w:rsidRDefault="001128B1" w:rsidP="001128B1">
            <w:pPr>
              <w:pStyle w:val="3-"/>
            </w:pPr>
            <w:r>
              <w:tab/>
              <w:t>fflush(stdout);</w:t>
            </w:r>
          </w:p>
          <w:p w14:paraId="3FA14D6E" w14:textId="77777777" w:rsidR="001128B1" w:rsidRDefault="001128B1" w:rsidP="001128B1">
            <w:pPr>
              <w:pStyle w:val="3-"/>
            </w:pPr>
            <w:r>
              <w:tab/>
              <w:t>return 0;</w:t>
            </w:r>
          </w:p>
          <w:p w14:paraId="2A2443DD" w14:textId="77777777" w:rsidR="001128B1" w:rsidRDefault="001128B1" w:rsidP="001128B1">
            <w:pPr>
              <w:pStyle w:val="3-"/>
            </w:pPr>
            <w:r>
              <w:t>}</w:t>
            </w:r>
          </w:p>
          <w:p w14:paraId="4C4C3307" w14:textId="77777777" w:rsidR="001128B1" w:rsidRDefault="001128B1" w:rsidP="001128B1">
            <w:pPr>
              <w:pStyle w:val="3-"/>
            </w:pPr>
          </w:p>
          <w:p w14:paraId="224E60CC" w14:textId="77777777" w:rsidR="001128B1" w:rsidRDefault="001128B1" w:rsidP="001128B1">
            <w:pPr>
              <w:pStyle w:val="3-"/>
              <w:rPr>
                <w:rFonts w:hint="eastAsia"/>
              </w:rPr>
            </w:pPr>
            <w:r>
              <w:rPr>
                <w:rFonts w:hint="eastAsia"/>
              </w:rPr>
              <w:t>//テスト</w:t>
            </w:r>
          </w:p>
          <w:p w14:paraId="33E43000" w14:textId="77777777" w:rsidR="001128B1" w:rsidRDefault="001128B1" w:rsidP="001128B1">
            <w:pPr>
              <w:pStyle w:val="3-"/>
            </w:pPr>
            <w:r>
              <w:t>int main(const int argc, const char* argv[])</w:t>
            </w:r>
          </w:p>
          <w:p w14:paraId="54124B30" w14:textId="77777777" w:rsidR="001128B1" w:rsidRDefault="001128B1" w:rsidP="001128B1">
            <w:pPr>
              <w:pStyle w:val="3-"/>
            </w:pPr>
            <w:r>
              <w:t>{</w:t>
            </w:r>
          </w:p>
          <w:p w14:paraId="5CDB4C73" w14:textId="77777777" w:rsidR="001128B1" w:rsidRDefault="001128B1" w:rsidP="001128B1">
            <w:pPr>
              <w:pStyle w:val="3-"/>
              <w:rPr>
                <w:rFonts w:hint="eastAsia"/>
              </w:rPr>
            </w:pPr>
            <w:r>
              <w:rPr>
                <w:rFonts w:hint="eastAsia"/>
              </w:rPr>
              <w:tab/>
              <w:t>//名前付きセマフォ生成</w:t>
            </w:r>
          </w:p>
          <w:p w14:paraId="6410B3B6" w14:textId="77777777" w:rsidR="001128B1" w:rsidRDefault="001128B1" w:rsidP="001128B1">
            <w:pPr>
              <w:pStyle w:val="3-"/>
            </w:pPr>
            <w:r>
              <w:tab/>
              <w:t>sem_t* semaphore = NULL;</w:t>
            </w:r>
          </w:p>
          <w:p w14:paraId="6FCB4872" w14:textId="77777777" w:rsidR="001128B1" w:rsidRDefault="001128B1" w:rsidP="001128B1">
            <w:pPr>
              <w:pStyle w:val="3-"/>
            </w:pPr>
            <w:r>
              <w:tab/>
              <w:t>{</w:t>
            </w:r>
          </w:p>
          <w:p w14:paraId="64A73CDD" w14:textId="77777777" w:rsidR="001128B1" w:rsidRDefault="001128B1" w:rsidP="001128B1">
            <w:pPr>
              <w:pStyle w:val="3-"/>
            </w:pPr>
            <w:r>
              <w:tab/>
            </w:r>
            <w:r>
              <w:tab/>
              <w:t>semaphore = sem_open(COMMON_SEMAPHORE_NAME, O_CREAT, S_IRWXU, 0);</w:t>
            </w:r>
          </w:p>
          <w:p w14:paraId="7ED6E96F" w14:textId="77777777" w:rsidR="001128B1" w:rsidRDefault="001128B1" w:rsidP="001128B1">
            <w:pPr>
              <w:pStyle w:val="3-"/>
            </w:pPr>
            <w:r>
              <w:tab/>
              <w:t>}</w:t>
            </w:r>
          </w:p>
          <w:p w14:paraId="15C650E5" w14:textId="77777777" w:rsidR="001128B1" w:rsidRDefault="001128B1" w:rsidP="001128B1">
            <w:pPr>
              <w:pStyle w:val="3-"/>
            </w:pPr>
            <w:r>
              <w:tab/>
            </w:r>
          </w:p>
          <w:p w14:paraId="741A278C" w14:textId="77777777" w:rsidR="001128B1" w:rsidRDefault="001128B1" w:rsidP="001128B1">
            <w:pPr>
              <w:pStyle w:val="3-"/>
              <w:rPr>
                <w:rFonts w:hint="eastAsia"/>
              </w:rPr>
            </w:pPr>
            <w:r>
              <w:rPr>
                <w:rFonts w:hint="eastAsia"/>
              </w:rPr>
              <w:tab/>
              <w:t>//ミューテックス生成</w:t>
            </w:r>
          </w:p>
          <w:p w14:paraId="2A6C1534" w14:textId="77777777" w:rsidR="001128B1" w:rsidRDefault="001128B1" w:rsidP="001128B1">
            <w:pPr>
              <w:pStyle w:val="3-"/>
              <w:rPr>
                <w:rFonts w:hint="eastAsia"/>
              </w:rPr>
            </w:pPr>
            <w:r>
              <w:rPr>
                <w:rFonts w:hint="eastAsia"/>
              </w:rPr>
              <w:tab/>
              <w:t>//※PTHREAD_MUTEX_INITIALIZER で初期化している場合は不要</w:t>
            </w:r>
          </w:p>
          <w:p w14:paraId="0F7642BC" w14:textId="77777777" w:rsidR="001128B1" w:rsidRDefault="001128B1" w:rsidP="001128B1">
            <w:pPr>
              <w:pStyle w:val="3-"/>
            </w:pPr>
            <w:r>
              <w:tab/>
              <w:t>{</w:t>
            </w:r>
          </w:p>
          <w:p w14:paraId="46EAEDC7" w14:textId="77777777" w:rsidR="001128B1" w:rsidRDefault="001128B1" w:rsidP="001128B1">
            <w:pPr>
              <w:pStyle w:val="3-"/>
            </w:pPr>
            <w:r>
              <w:tab/>
              <w:t>//</w:t>
            </w:r>
            <w:r>
              <w:tab/>
              <w:t>pthread_mutex_init(&amp;s_mutex, NULL);</w:t>
            </w:r>
          </w:p>
          <w:p w14:paraId="3DB0D012" w14:textId="77777777" w:rsidR="001128B1" w:rsidRDefault="001128B1" w:rsidP="001128B1">
            <w:pPr>
              <w:pStyle w:val="3-"/>
            </w:pPr>
            <w:r>
              <w:tab/>
              <w:t>}</w:t>
            </w:r>
          </w:p>
          <w:p w14:paraId="432B2824" w14:textId="77777777" w:rsidR="001128B1" w:rsidRDefault="001128B1" w:rsidP="001128B1">
            <w:pPr>
              <w:pStyle w:val="3-"/>
            </w:pPr>
            <w:r>
              <w:tab/>
            </w:r>
          </w:p>
          <w:p w14:paraId="69AFD29B" w14:textId="77777777" w:rsidR="001128B1" w:rsidRDefault="001128B1" w:rsidP="001128B1">
            <w:pPr>
              <w:pStyle w:val="3-"/>
              <w:rPr>
                <w:rFonts w:hint="eastAsia"/>
              </w:rPr>
            </w:pPr>
            <w:r>
              <w:rPr>
                <w:rFonts w:hint="eastAsia"/>
              </w:rPr>
              <w:tab/>
              <w:t>//スレッド作成</w:t>
            </w:r>
          </w:p>
          <w:p w14:paraId="192F62DF" w14:textId="77777777" w:rsidR="001128B1" w:rsidRDefault="001128B1" w:rsidP="001128B1">
            <w:pPr>
              <w:pStyle w:val="3-"/>
            </w:pPr>
            <w:r>
              <w:tab/>
              <w:t>static const int THREAD_NUM = 4;</w:t>
            </w:r>
          </w:p>
          <w:p w14:paraId="49F0C154" w14:textId="77777777" w:rsidR="001128B1" w:rsidRDefault="001128B1" w:rsidP="001128B1">
            <w:pPr>
              <w:pStyle w:val="3-"/>
            </w:pPr>
            <w:r>
              <w:tab/>
              <w:t>pthread_t pth[THREAD_NUM];</w:t>
            </w:r>
          </w:p>
          <w:p w14:paraId="343595D3" w14:textId="77777777" w:rsidR="001128B1" w:rsidRDefault="001128B1" w:rsidP="001128B1">
            <w:pPr>
              <w:pStyle w:val="3-"/>
            </w:pPr>
            <w:r>
              <w:tab/>
              <w:t>{</w:t>
            </w:r>
          </w:p>
          <w:p w14:paraId="06C17F1F" w14:textId="77777777" w:rsidR="001128B1" w:rsidRDefault="001128B1" w:rsidP="001128B1">
            <w:pPr>
              <w:pStyle w:val="3-"/>
            </w:pPr>
            <w:r>
              <w:tab/>
            </w:r>
            <w:r>
              <w:tab/>
              <w:t>pthread_attr_t attr;</w:t>
            </w:r>
          </w:p>
          <w:p w14:paraId="483675F8" w14:textId="77777777" w:rsidR="001128B1" w:rsidRDefault="001128B1" w:rsidP="001128B1">
            <w:pPr>
              <w:pStyle w:val="3-"/>
            </w:pPr>
            <w:r>
              <w:tab/>
            </w:r>
            <w:r>
              <w:tab/>
              <w:t>pthread_attr_init(&amp;attr);</w:t>
            </w:r>
          </w:p>
          <w:p w14:paraId="6C587D4A" w14:textId="77777777" w:rsidR="001128B1" w:rsidRDefault="001128B1" w:rsidP="001128B1">
            <w:pPr>
              <w:pStyle w:val="3-"/>
              <w:rPr>
                <w:rFonts w:hint="eastAsia"/>
              </w:rPr>
            </w:pPr>
            <w:r>
              <w:rPr>
                <w:rFonts w:hint="eastAsia"/>
              </w:rPr>
              <w:tab/>
            </w:r>
            <w:r>
              <w:rPr>
                <w:rFonts w:hint="eastAsia"/>
              </w:rPr>
              <w:tab/>
              <w:t>pthread_attr_setstacksize(&amp;attr, 1024);//スタックサイズ指定</w:t>
            </w:r>
          </w:p>
          <w:p w14:paraId="19CB63B1" w14:textId="77777777" w:rsidR="001128B1" w:rsidRDefault="001128B1" w:rsidP="001128B1">
            <w:pPr>
              <w:pStyle w:val="3-"/>
              <w:rPr>
                <w:rFonts w:hint="eastAsia"/>
              </w:rPr>
            </w:pPr>
            <w:r>
              <w:rPr>
                <w:rFonts w:hint="eastAsia"/>
              </w:rPr>
              <w:tab/>
            </w:r>
            <w:r>
              <w:rPr>
                <w:rFonts w:hint="eastAsia"/>
              </w:rPr>
              <w:tab/>
              <w:t>pthread_create(&amp;pth[0], &amp;attr, threadFunc, (void*)"太郎");</w:t>
            </w:r>
          </w:p>
          <w:p w14:paraId="2ABC2EAE" w14:textId="77777777" w:rsidR="001128B1" w:rsidRDefault="001128B1" w:rsidP="001128B1">
            <w:pPr>
              <w:pStyle w:val="3-"/>
              <w:rPr>
                <w:rFonts w:hint="eastAsia"/>
              </w:rPr>
            </w:pPr>
            <w:r>
              <w:rPr>
                <w:rFonts w:hint="eastAsia"/>
              </w:rPr>
              <w:tab/>
            </w:r>
            <w:r>
              <w:rPr>
                <w:rFonts w:hint="eastAsia"/>
              </w:rPr>
              <w:tab/>
              <w:t>pthread_create(&amp;pth[1], &amp;attr, threadFunc, (void*)"次郎");</w:t>
            </w:r>
          </w:p>
          <w:p w14:paraId="10579797" w14:textId="77777777" w:rsidR="001128B1" w:rsidRDefault="001128B1" w:rsidP="001128B1">
            <w:pPr>
              <w:pStyle w:val="3-"/>
              <w:rPr>
                <w:rFonts w:hint="eastAsia"/>
              </w:rPr>
            </w:pPr>
            <w:r>
              <w:rPr>
                <w:rFonts w:hint="eastAsia"/>
              </w:rPr>
              <w:tab/>
            </w:r>
            <w:r>
              <w:rPr>
                <w:rFonts w:hint="eastAsia"/>
              </w:rPr>
              <w:tab/>
              <w:t>pthread_create(&amp;pth[2], &amp;attr, threadFunc, (void*)"三郎");</w:t>
            </w:r>
          </w:p>
          <w:p w14:paraId="0B5F2F2F" w14:textId="77777777" w:rsidR="001128B1" w:rsidRDefault="001128B1" w:rsidP="001128B1">
            <w:pPr>
              <w:pStyle w:val="3-"/>
              <w:rPr>
                <w:rFonts w:hint="eastAsia"/>
              </w:rPr>
            </w:pPr>
            <w:r>
              <w:rPr>
                <w:rFonts w:hint="eastAsia"/>
              </w:rPr>
              <w:tab/>
            </w:r>
            <w:r>
              <w:rPr>
                <w:rFonts w:hint="eastAsia"/>
              </w:rPr>
              <w:tab/>
              <w:t>pthread_create(&amp;pth[3], &amp;attr, threadFunc, (void*)"四朗");</w:t>
            </w:r>
          </w:p>
          <w:p w14:paraId="5DA1E1CF" w14:textId="77777777" w:rsidR="001128B1" w:rsidRDefault="001128B1" w:rsidP="001128B1">
            <w:pPr>
              <w:pStyle w:val="3-"/>
            </w:pPr>
            <w:r>
              <w:tab/>
              <w:t>}</w:t>
            </w:r>
          </w:p>
          <w:p w14:paraId="2660A3D5" w14:textId="77777777" w:rsidR="001128B1" w:rsidRDefault="001128B1" w:rsidP="001128B1">
            <w:pPr>
              <w:pStyle w:val="3-"/>
            </w:pPr>
          </w:p>
          <w:p w14:paraId="6479EFDA" w14:textId="77777777" w:rsidR="001128B1" w:rsidRDefault="001128B1" w:rsidP="001128B1">
            <w:pPr>
              <w:pStyle w:val="3-"/>
              <w:rPr>
                <w:rFonts w:hint="eastAsia"/>
              </w:rPr>
            </w:pPr>
            <w:r>
              <w:rPr>
                <w:rFonts w:hint="eastAsia"/>
              </w:rPr>
              <w:tab/>
              <w:t>//若干スリープ</w:t>
            </w:r>
          </w:p>
          <w:p w14:paraId="34F3775B" w14:textId="77777777" w:rsidR="001128B1" w:rsidRDefault="001128B1" w:rsidP="001128B1">
            <w:pPr>
              <w:pStyle w:val="3-"/>
            </w:pPr>
            <w:r>
              <w:tab/>
              <w:t>usleep(10 * 1000);</w:t>
            </w:r>
          </w:p>
          <w:p w14:paraId="7B36ACE1" w14:textId="77777777" w:rsidR="001128B1" w:rsidRDefault="001128B1" w:rsidP="001128B1">
            <w:pPr>
              <w:pStyle w:val="3-"/>
            </w:pPr>
          </w:p>
          <w:p w14:paraId="7B93373C" w14:textId="77777777" w:rsidR="001128B1" w:rsidRDefault="001128B1" w:rsidP="001128B1">
            <w:pPr>
              <w:pStyle w:val="3-"/>
              <w:rPr>
                <w:rFonts w:hint="eastAsia"/>
              </w:rPr>
            </w:pPr>
            <w:r>
              <w:rPr>
                <w:rFonts w:hint="eastAsia"/>
              </w:rPr>
              <w:tab/>
              <w:t>//共有リソース初期化</w:t>
            </w:r>
          </w:p>
          <w:p w14:paraId="59BAF09B" w14:textId="77777777" w:rsidR="001128B1" w:rsidRDefault="001128B1" w:rsidP="001128B1">
            <w:pPr>
              <w:pStyle w:val="3-"/>
            </w:pPr>
            <w:r>
              <w:tab/>
              <w:t>for (int i = 0; i &lt; COMMON_RESOURCE_NUM; ++i)</w:t>
            </w:r>
          </w:p>
          <w:p w14:paraId="73AD553A" w14:textId="77777777" w:rsidR="001128B1" w:rsidRDefault="001128B1" w:rsidP="001128B1">
            <w:pPr>
              <w:pStyle w:val="3-"/>
            </w:pPr>
            <w:r>
              <w:tab/>
              <w:t>{</w:t>
            </w:r>
          </w:p>
          <w:p w14:paraId="5BAB99FD" w14:textId="77777777" w:rsidR="001128B1" w:rsidRDefault="001128B1" w:rsidP="001128B1">
            <w:pPr>
              <w:pStyle w:val="3-"/>
            </w:pPr>
            <w:r>
              <w:tab/>
            </w:r>
            <w:r>
              <w:tab/>
              <w:t>s_commonResource[i] = 1000 * (i + 1);</w:t>
            </w:r>
          </w:p>
          <w:p w14:paraId="613F6BEE" w14:textId="77777777" w:rsidR="001128B1" w:rsidRDefault="001128B1" w:rsidP="001128B1">
            <w:pPr>
              <w:pStyle w:val="3-"/>
            </w:pPr>
            <w:r>
              <w:tab/>
              <w:t>}</w:t>
            </w:r>
          </w:p>
          <w:p w14:paraId="591C6E50" w14:textId="77777777" w:rsidR="001128B1" w:rsidRDefault="001128B1" w:rsidP="001128B1">
            <w:pPr>
              <w:pStyle w:val="3-"/>
            </w:pPr>
          </w:p>
          <w:p w14:paraId="32C0DFA2" w14:textId="77777777" w:rsidR="001128B1" w:rsidRDefault="001128B1" w:rsidP="001128B1">
            <w:pPr>
              <w:pStyle w:val="3-"/>
              <w:rPr>
                <w:rFonts w:hint="eastAsia"/>
              </w:rPr>
            </w:pPr>
            <w:r>
              <w:rPr>
                <w:rFonts w:hint="eastAsia"/>
              </w:rPr>
              <w:tab/>
              <w:t>//若干スリープ</w:t>
            </w:r>
          </w:p>
          <w:p w14:paraId="2C502B43" w14:textId="77777777" w:rsidR="001128B1" w:rsidRDefault="001128B1" w:rsidP="001128B1">
            <w:pPr>
              <w:pStyle w:val="3-"/>
            </w:pPr>
            <w:r>
              <w:tab/>
              <w:t>usleep(10 * 1000);</w:t>
            </w:r>
          </w:p>
          <w:p w14:paraId="1A9861EA" w14:textId="77777777" w:rsidR="001128B1" w:rsidRDefault="001128B1" w:rsidP="001128B1">
            <w:pPr>
              <w:pStyle w:val="3-"/>
            </w:pPr>
          </w:p>
          <w:p w14:paraId="62F106CD" w14:textId="77777777" w:rsidR="001128B1" w:rsidRDefault="001128B1" w:rsidP="001128B1">
            <w:pPr>
              <w:pStyle w:val="3-"/>
              <w:rPr>
                <w:rFonts w:hint="eastAsia"/>
              </w:rPr>
            </w:pPr>
            <w:r>
              <w:rPr>
                <w:rFonts w:hint="eastAsia"/>
              </w:rPr>
              <w:tab/>
              <w:t>//共有リソースの使用を許可（全セマフォ解放）</w:t>
            </w:r>
          </w:p>
          <w:p w14:paraId="539EDA89" w14:textId="77777777" w:rsidR="001128B1" w:rsidRDefault="001128B1" w:rsidP="001128B1">
            <w:pPr>
              <w:pStyle w:val="3-"/>
            </w:pPr>
            <w:r>
              <w:tab/>
              <w:t>{</w:t>
            </w:r>
          </w:p>
          <w:p w14:paraId="1032A179" w14:textId="77777777" w:rsidR="001128B1" w:rsidRDefault="001128B1" w:rsidP="001128B1">
            <w:pPr>
              <w:pStyle w:val="3-"/>
            </w:pPr>
            <w:r>
              <w:tab/>
            </w:r>
            <w:r>
              <w:tab/>
              <w:t>for (int i = 0; i &lt; COMMON_RESOURCE_NUM; ++i)</w:t>
            </w:r>
          </w:p>
          <w:p w14:paraId="0169616C" w14:textId="77777777" w:rsidR="001128B1" w:rsidRDefault="001128B1" w:rsidP="001128B1">
            <w:pPr>
              <w:pStyle w:val="3-"/>
            </w:pPr>
            <w:r>
              <w:tab/>
            </w:r>
            <w:r>
              <w:tab/>
              <w:t>{</w:t>
            </w:r>
          </w:p>
          <w:p w14:paraId="42CB2422" w14:textId="77777777" w:rsidR="001128B1" w:rsidRDefault="001128B1" w:rsidP="001128B1">
            <w:pPr>
              <w:pStyle w:val="3-"/>
            </w:pPr>
            <w:r>
              <w:tab/>
            </w:r>
            <w:r>
              <w:tab/>
            </w:r>
            <w:r>
              <w:tab/>
              <w:t>sem_post(semaphore);</w:t>
            </w:r>
          </w:p>
          <w:p w14:paraId="0635F32A" w14:textId="77777777" w:rsidR="001128B1" w:rsidRDefault="001128B1" w:rsidP="001128B1">
            <w:pPr>
              <w:pStyle w:val="3-"/>
            </w:pPr>
            <w:r>
              <w:tab/>
            </w:r>
            <w:r>
              <w:tab/>
              <w:t>}</w:t>
            </w:r>
          </w:p>
          <w:p w14:paraId="5EBE43C9" w14:textId="77777777" w:rsidR="001128B1" w:rsidRDefault="001128B1" w:rsidP="001128B1">
            <w:pPr>
              <w:pStyle w:val="3-"/>
            </w:pPr>
            <w:r>
              <w:tab/>
            </w:r>
            <w:r>
              <w:tab/>
              <w:t>printf("Common-resources have been prepared. (num=%d)\n", COMMON_RESOURCE_NUM);</w:t>
            </w:r>
          </w:p>
          <w:p w14:paraId="443B5255" w14:textId="77777777" w:rsidR="001128B1" w:rsidRDefault="001128B1" w:rsidP="001128B1">
            <w:pPr>
              <w:pStyle w:val="3-"/>
            </w:pPr>
            <w:r>
              <w:tab/>
            </w:r>
            <w:r>
              <w:tab/>
              <w:t>fflush(stdout);</w:t>
            </w:r>
          </w:p>
          <w:p w14:paraId="32D25854" w14:textId="77777777" w:rsidR="001128B1" w:rsidRDefault="001128B1" w:rsidP="001128B1">
            <w:pPr>
              <w:pStyle w:val="3-"/>
            </w:pPr>
            <w:r>
              <w:lastRenderedPageBreak/>
              <w:tab/>
              <w:t>}</w:t>
            </w:r>
          </w:p>
          <w:p w14:paraId="4A935300" w14:textId="77777777" w:rsidR="001128B1" w:rsidRDefault="001128B1" w:rsidP="001128B1">
            <w:pPr>
              <w:pStyle w:val="3-"/>
            </w:pPr>
            <w:r>
              <w:tab/>
            </w:r>
          </w:p>
          <w:p w14:paraId="10E40197" w14:textId="77777777" w:rsidR="001128B1" w:rsidRDefault="001128B1" w:rsidP="001128B1">
            <w:pPr>
              <w:pStyle w:val="3-"/>
              <w:rPr>
                <w:rFonts w:hint="eastAsia"/>
              </w:rPr>
            </w:pPr>
            <w:r>
              <w:rPr>
                <w:rFonts w:hint="eastAsia"/>
              </w:rPr>
              <w:tab/>
              <w:t>//スレッド終了待ち</w:t>
            </w:r>
          </w:p>
          <w:p w14:paraId="161DC87D" w14:textId="77777777" w:rsidR="001128B1" w:rsidRDefault="001128B1" w:rsidP="001128B1">
            <w:pPr>
              <w:pStyle w:val="3-"/>
            </w:pPr>
            <w:r>
              <w:tab/>
              <w:t>for (int i = 0; i &lt; THREAD_NUM; ++i)</w:t>
            </w:r>
          </w:p>
          <w:p w14:paraId="0FA11398" w14:textId="77777777" w:rsidR="001128B1" w:rsidRDefault="001128B1" w:rsidP="001128B1">
            <w:pPr>
              <w:pStyle w:val="3-"/>
            </w:pPr>
            <w:r>
              <w:tab/>
              <w:t>{</w:t>
            </w:r>
          </w:p>
          <w:p w14:paraId="317959D4" w14:textId="77777777" w:rsidR="001128B1" w:rsidRDefault="001128B1" w:rsidP="001128B1">
            <w:pPr>
              <w:pStyle w:val="3-"/>
            </w:pPr>
            <w:r>
              <w:tab/>
            </w:r>
            <w:r>
              <w:tab/>
              <w:t>pthread_join(pth[i], NULL);</w:t>
            </w:r>
          </w:p>
          <w:p w14:paraId="1777E8EB" w14:textId="77777777" w:rsidR="001128B1" w:rsidRDefault="001128B1" w:rsidP="001128B1">
            <w:pPr>
              <w:pStyle w:val="3-"/>
            </w:pPr>
            <w:r>
              <w:tab/>
              <w:t>}</w:t>
            </w:r>
          </w:p>
          <w:p w14:paraId="6E2F3D1C" w14:textId="77777777" w:rsidR="001128B1" w:rsidRDefault="001128B1" w:rsidP="001128B1">
            <w:pPr>
              <w:pStyle w:val="3-"/>
            </w:pPr>
            <w:r>
              <w:tab/>
            </w:r>
          </w:p>
          <w:p w14:paraId="25484ECA" w14:textId="77777777" w:rsidR="001128B1" w:rsidRDefault="001128B1" w:rsidP="001128B1">
            <w:pPr>
              <w:pStyle w:val="3-"/>
              <w:rPr>
                <w:rFonts w:hint="eastAsia"/>
              </w:rPr>
            </w:pPr>
            <w:r>
              <w:rPr>
                <w:rFonts w:hint="eastAsia"/>
              </w:rPr>
              <w:tab/>
              <w:t>//セマフォの取得と解放を大量に実行して時間を計測</w:t>
            </w:r>
          </w:p>
          <w:p w14:paraId="62035959" w14:textId="77777777" w:rsidR="001128B1" w:rsidRDefault="001128B1" w:rsidP="001128B1">
            <w:pPr>
              <w:pStyle w:val="3-"/>
            </w:pPr>
            <w:r>
              <w:tab/>
              <w:t>{</w:t>
            </w:r>
          </w:p>
          <w:p w14:paraId="35878D7D" w14:textId="77777777" w:rsidR="001128B1" w:rsidRDefault="001128B1" w:rsidP="001128B1">
            <w:pPr>
              <w:pStyle w:val="3-"/>
            </w:pPr>
            <w:r>
              <w:tab/>
            </w:r>
            <w:r>
              <w:tab/>
              <w:t>struct timeval begin;</w:t>
            </w:r>
          </w:p>
          <w:p w14:paraId="2C4BCC4D" w14:textId="77777777" w:rsidR="001128B1" w:rsidRDefault="001128B1" w:rsidP="001128B1">
            <w:pPr>
              <w:pStyle w:val="3-"/>
            </w:pPr>
            <w:r>
              <w:tab/>
            </w:r>
            <w:r>
              <w:tab/>
              <w:t>gettimeofday(&amp;begin, NULL);</w:t>
            </w:r>
          </w:p>
          <w:p w14:paraId="72E98248" w14:textId="77777777" w:rsidR="001128B1" w:rsidRDefault="001128B1" w:rsidP="001128B1">
            <w:pPr>
              <w:pStyle w:val="3-"/>
            </w:pPr>
            <w:r>
              <w:tab/>
            </w:r>
            <w:r>
              <w:tab/>
              <w:t>static const int TEST_TIMES = 10000000;</w:t>
            </w:r>
          </w:p>
          <w:p w14:paraId="0337FBF8" w14:textId="77777777" w:rsidR="001128B1" w:rsidRDefault="001128B1" w:rsidP="001128B1">
            <w:pPr>
              <w:pStyle w:val="3-"/>
            </w:pPr>
            <w:r>
              <w:tab/>
            </w:r>
            <w:r>
              <w:tab/>
              <w:t>for (int i = 0; i &lt; TEST_TIMES; ++i)</w:t>
            </w:r>
          </w:p>
          <w:p w14:paraId="15CA1DA8" w14:textId="77777777" w:rsidR="001128B1" w:rsidRDefault="001128B1" w:rsidP="001128B1">
            <w:pPr>
              <w:pStyle w:val="3-"/>
            </w:pPr>
            <w:r>
              <w:tab/>
            </w:r>
            <w:r>
              <w:tab/>
              <w:t>{</w:t>
            </w:r>
          </w:p>
          <w:p w14:paraId="05E0713B" w14:textId="77777777" w:rsidR="001128B1" w:rsidRDefault="001128B1" w:rsidP="001128B1">
            <w:pPr>
              <w:pStyle w:val="3-"/>
            </w:pPr>
            <w:r>
              <w:tab/>
            </w:r>
            <w:r>
              <w:tab/>
            </w:r>
            <w:r>
              <w:tab/>
              <w:t>sem_wait(semaphore);</w:t>
            </w:r>
          </w:p>
          <w:p w14:paraId="0E649B96" w14:textId="77777777" w:rsidR="001128B1" w:rsidRDefault="001128B1" w:rsidP="001128B1">
            <w:pPr>
              <w:pStyle w:val="3-"/>
            </w:pPr>
            <w:r>
              <w:tab/>
            </w:r>
            <w:r>
              <w:tab/>
            </w:r>
            <w:r>
              <w:tab/>
              <w:t>sem_post(semaphore);</w:t>
            </w:r>
          </w:p>
          <w:p w14:paraId="44B170FB" w14:textId="77777777" w:rsidR="001128B1" w:rsidRDefault="001128B1" w:rsidP="001128B1">
            <w:pPr>
              <w:pStyle w:val="3-"/>
            </w:pPr>
            <w:r>
              <w:tab/>
            </w:r>
            <w:r>
              <w:tab/>
              <w:t>}</w:t>
            </w:r>
          </w:p>
          <w:p w14:paraId="66481C75" w14:textId="77777777" w:rsidR="001128B1" w:rsidRDefault="001128B1" w:rsidP="001128B1">
            <w:pPr>
              <w:pStyle w:val="3-"/>
            </w:pPr>
            <w:r>
              <w:tab/>
            </w:r>
            <w:r>
              <w:tab/>
              <w:t>struct timeval end;</w:t>
            </w:r>
          </w:p>
          <w:p w14:paraId="77789515" w14:textId="77777777" w:rsidR="001128B1" w:rsidRDefault="001128B1" w:rsidP="001128B1">
            <w:pPr>
              <w:pStyle w:val="3-"/>
            </w:pPr>
            <w:r>
              <w:tab/>
            </w:r>
            <w:r>
              <w:tab/>
              <w:t>gettimeofday(&amp;end, NULL);</w:t>
            </w:r>
          </w:p>
          <w:p w14:paraId="67FC4C00" w14:textId="77777777" w:rsidR="001128B1" w:rsidRDefault="001128B1" w:rsidP="001128B1">
            <w:pPr>
              <w:pStyle w:val="3-"/>
            </w:pPr>
            <w:r>
              <w:tab/>
            </w:r>
            <w:r>
              <w:tab/>
              <w:t>struct timeval duration;</w:t>
            </w:r>
          </w:p>
          <w:p w14:paraId="54FC8220" w14:textId="77777777" w:rsidR="001128B1" w:rsidRDefault="001128B1" w:rsidP="001128B1">
            <w:pPr>
              <w:pStyle w:val="3-"/>
            </w:pPr>
            <w:r>
              <w:tab/>
            </w:r>
            <w:r>
              <w:tab/>
              <w:t>if( end.tv_usec &gt;= begin.tv_usec)</w:t>
            </w:r>
          </w:p>
          <w:p w14:paraId="7618F591" w14:textId="77777777" w:rsidR="001128B1" w:rsidRDefault="001128B1" w:rsidP="001128B1">
            <w:pPr>
              <w:pStyle w:val="3-"/>
            </w:pPr>
            <w:r>
              <w:tab/>
            </w:r>
            <w:r>
              <w:tab/>
              <w:t>{</w:t>
            </w:r>
          </w:p>
          <w:p w14:paraId="3691A3C1" w14:textId="77777777" w:rsidR="001128B1" w:rsidRDefault="001128B1" w:rsidP="001128B1">
            <w:pPr>
              <w:pStyle w:val="3-"/>
            </w:pPr>
            <w:r>
              <w:tab/>
            </w:r>
            <w:r>
              <w:tab/>
            </w:r>
            <w:r>
              <w:tab/>
              <w:t>duration.tv_sec = end.tv_sec - begin.tv_sec;</w:t>
            </w:r>
          </w:p>
          <w:p w14:paraId="0C43E222" w14:textId="77777777" w:rsidR="001128B1" w:rsidRDefault="001128B1" w:rsidP="001128B1">
            <w:pPr>
              <w:pStyle w:val="3-"/>
            </w:pPr>
            <w:r>
              <w:tab/>
            </w:r>
            <w:r>
              <w:tab/>
            </w:r>
            <w:r>
              <w:tab/>
              <w:t>duration.tv_usec = end.tv_usec - begin.tv_usec;</w:t>
            </w:r>
          </w:p>
          <w:p w14:paraId="2346DC9D" w14:textId="77777777" w:rsidR="001128B1" w:rsidRDefault="001128B1" w:rsidP="001128B1">
            <w:pPr>
              <w:pStyle w:val="3-"/>
            </w:pPr>
            <w:r>
              <w:tab/>
            </w:r>
            <w:r>
              <w:tab/>
              <w:t>}</w:t>
            </w:r>
          </w:p>
          <w:p w14:paraId="708A3798" w14:textId="77777777" w:rsidR="001128B1" w:rsidRDefault="001128B1" w:rsidP="001128B1">
            <w:pPr>
              <w:pStyle w:val="3-"/>
            </w:pPr>
            <w:r>
              <w:tab/>
            </w:r>
            <w:r>
              <w:tab/>
              <w:t>else</w:t>
            </w:r>
          </w:p>
          <w:p w14:paraId="0183A3C8" w14:textId="77777777" w:rsidR="001128B1" w:rsidRDefault="001128B1" w:rsidP="001128B1">
            <w:pPr>
              <w:pStyle w:val="3-"/>
            </w:pPr>
            <w:r>
              <w:tab/>
            </w:r>
            <w:r>
              <w:tab/>
              <w:t>{</w:t>
            </w:r>
          </w:p>
          <w:p w14:paraId="322ECFF4" w14:textId="77777777" w:rsidR="001128B1" w:rsidRDefault="001128B1" w:rsidP="001128B1">
            <w:pPr>
              <w:pStyle w:val="3-"/>
            </w:pPr>
            <w:r>
              <w:tab/>
            </w:r>
            <w:r>
              <w:tab/>
            </w:r>
            <w:r>
              <w:tab/>
              <w:t>duration.tv_sec = end.tv_sec - begin.tv_sec - 1;</w:t>
            </w:r>
          </w:p>
          <w:p w14:paraId="48EC8222" w14:textId="77777777" w:rsidR="001128B1" w:rsidRDefault="001128B1" w:rsidP="001128B1">
            <w:pPr>
              <w:pStyle w:val="3-"/>
            </w:pPr>
            <w:r>
              <w:tab/>
            </w:r>
            <w:r>
              <w:tab/>
            </w:r>
            <w:r>
              <w:tab/>
              <w:t>duration.tv_usec = 1000000 - begin.tv_usec + end.tv_usec;</w:t>
            </w:r>
          </w:p>
          <w:p w14:paraId="34492410" w14:textId="77777777" w:rsidR="001128B1" w:rsidRDefault="001128B1" w:rsidP="001128B1">
            <w:pPr>
              <w:pStyle w:val="3-"/>
            </w:pPr>
            <w:r>
              <w:tab/>
            </w:r>
            <w:r>
              <w:tab/>
              <w:t>}</w:t>
            </w:r>
          </w:p>
          <w:p w14:paraId="74F9438A" w14:textId="77777777" w:rsidR="001128B1" w:rsidRDefault="001128B1" w:rsidP="001128B1">
            <w:pPr>
              <w:pStyle w:val="3-"/>
            </w:pPr>
            <w:r>
              <w:tab/>
            </w:r>
            <w:r>
              <w:tab/>
              <w:t>printf("Semaphore * %d = %d.%06d sec\n", TEST_TIMES, duration.tv_sec, duration.tv_usec);</w:t>
            </w:r>
          </w:p>
          <w:p w14:paraId="19A0FB26" w14:textId="77777777" w:rsidR="001128B1" w:rsidRDefault="001128B1" w:rsidP="001128B1">
            <w:pPr>
              <w:pStyle w:val="3-"/>
            </w:pPr>
            <w:r>
              <w:tab/>
              <w:t>}</w:t>
            </w:r>
          </w:p>
          <w:p w14:paraId="4FCF9794" w14:textId="77777777" w:rsidR="001128B1" w:rsidRDefault="001128B1" w:rsidP="001128B1">
            <w:pPr>
              <w:pStyle w:val="3-"/>
            </w:pPr>
            <w:r>
              <w:tab/>
            </w:r>
          </w:p>
          <w:p w14:paraId="69F6DA23" w14:textId="77777777" w:rsidR="001128B1" w:rsidRDefault="001128B1" w:rsidP="001128B1">
            <w:pPr>
              <w:pStyle w:val="3-"/>
              <w:rPr>
                <w:rFonts w:hint="eastAsia"/>
              </w:rPr>
            </w:pPr>
            <w:r>
              <w:rPr>
                <w:rFonts w:hint="eastAsia"/>
              </w:rPr>
              <w:tab/>
              <w:t>//ミューテックス破棄</w:t>
            </w:r>
          </w:p>
          <w:p w14:paraId="3E1B5498" w14:textId="77777777" w:rsidR="001128B1" w:rsidRDefault="001128B1" w:rsidP="001128B1">
            <w:pPr>
              <w:pStyle w:val="3-"/>
              <w:rPr>
                <w:rFonts w:hint="eastAsia"/>
              </w:rPr>
            </w:pPr>
            <w:r>
              <w:rPr>
                <w:rFonts w:hint="eastAsia"/>
              </w:rPr>
              <w:tab/>
              <w:t>//※PTHREAD_MUTEX_INITIALIZER で初期化している場合は不要</w:t>
            </w:r>
          </w:p>
          <w:p w14:paraId="398929EE" w14:textId="77777777" w:rsidR="001128B1" w:rsidRDefault="001128B1" w:rsidP="001128B1">
            <w:pPr>
              <w:pStyle w:val="3-"/>
            </w:pPr>
            <w:r>
              <w:tab/>
              <w:t>{</w:t>
            </w:r>
          </w:p>
          <w:p w14:paraId="5E1A59B7" w14:textId="77777777" w:rsidR="001128B1" w:rsidRDefault="001128B1" w:rsidP="001128B1">
            <w:pPr>
              <w:pStyle w:val="3-"/>
            </w:pPr>
            <w:r>
              <w:tab/>
              <w:t>//</w:t>
            </w:r>
            <w:r>
              <w:tab/>
              <w:t>pthread_mutex_destroy(&amp;s_mutex);</w:t>
            </w:r>
          </w:p>
          <w:p w14:paraId="33F09B8C" w14:textId="77777777" w:rsidR="001128B1" w:rsidRDefault="001128B1" w:rsidP="001128B1">
            <w:pPr>
              <w:pStyle w:val="3-"/>
            </w:pPr>
            <w:r>
              <w:tab/>
              <w:t>}</w:t>
            </w:r>
          </w:p>
          <w:p w14:paraId="308C0A13" w14:textId="77777777" w:rsidR="001128B1" w:rsidRDefault="001128B1" w:rsidP="001128B1">
            <w:pPr>
              <w:pStyle w:val="3-"/>
            </w:pPr>
            <w:r>
              <w:tab/>
            </w:r>
          </w:p>
          <w:p w14:paraId="076B47EF" w14:textId="77777777" w:rsidR="001128B1" w:rsidRDefault="001128B1" w:rsidP="001128B1">
            <w:pPr>
              <w:pStyle w:val="3-"/>
              <w:rPr>
                <w:rFonts w:hint="eastAsia"/>
              </w:rPr>
            </w:pPr>
            <w:r>
              <w:rPr>
                <w:rFonts w:hint="eastAsia"/>
              </w:rPr>
              <w:tab/>
              <w:t>//セマフォ破棄</w:t>
            </w:r>
          </w:p>
          <w:p w14:paraId="39B344D0" w14:textId="77777777" w:rsidR="001128B1" w:rsidRDefault="001128B1" w:rsidP="001128B1">
            <w:pPr>
              <w:pStyle w:val="3-"/>
            </w:pPr>
            <w:r>
              <w:tab/>
              <w:t>{</w:t>
            </w:r>
          </w:p>
          <w:p w14:paraId="2D63A0C0" w14:textId="77777777" w:rsidR="001128B1" w:rsidRDefault="001128B1" w:rsidP="001128B1">
            <w:pPr>
              <w:pStyle w:val="3-"/>
            </w:pPr>
            <w:r>
              <w:tab/>
            </w:r>
            <w:r>
              <w:tab/>
              <w:t>sem_close(semaphore);</w:t>
            </w:r>
          </w:p>
          <w:p w14:paraId="621AC0A3" w14:textId="77777777" w:rsidR="001128B1" w:rsidRDefault="001128B1" w:rsidP="001128B1">
            <w:pPr>
              <w:pStyle w:val="3-"/>
            </w:pPr>
            <w:r>
              <w:tab/>
            </w:r>
            <w:r>
              <w:tab/>
              <w:t>sem_unlink(COMMON_SEMAPHORE_NAME);</w:t>
            </w:r>
          </w:p>
          <w:p w14:paraId="375D13B8" w14:textId="77777777" w:rsidR="001128B1" w:rsidRDefault="001128B1" w:rsidP="001128B1">
            <w:pPr>
              <w:pStyle w:val="3-"/>
            </w:pPr>
            <w:r>
              <w:tab/>
              <w:t>}</w:t>
            </w:r>
          </w:p>
          <w:p w14:paraId="08CA3FE8" w14:textId="77777777" w:rsidR="001128B1" w:rsidRDefault="001128B1" w:rsidP="001128B1">
            <w:pPr>
              <w:pStyle w:val="3-"/>
            </w:pPr>
            <w:r>
              <w:tab/>
            </w:r>
          </w:p>
          <w:p w14:paraId="52025463" w14:textId="77777777" w:rsidR="001128B1" w:rsidRDefault="001128B1" w:rsidP="001128B1">
            <w:pPr>
              <w:pStyle w:val="3-"/>
            </w:pPr>
            <w:r>
              <w:tab/>
              <w:t>return EXIT_SUCCESS;</w:t>
            </w:r>
          </w:p>
          <w:p w14:paraId="6F7CFB6E" w14:textId="6C183B8E" w:rsidR="00737B12" w:rsidRPr="00DE3BF2" w:rsidRDefault="001128B1" w:rsidP="001128B1">
            <w:pPr>
              <w:pStyle w:val="3-"/>
              <w:rPr>
                <w:rFonts w:hint="eastAsia"/>
              </w:rPr>
            </w:pPr>
            <w:r>
              <w:t>}</w:t>
            </w:r>
          </w:p>
        </w:tc>
      </w:tr>
    </w:tbl>
    <w:p w14:paraId="65068597" w14:textId="77777777" w:rsidR="00737B12" w:rsidRPr="00DE3BF2" w:rsidRDefault="00737B12" w:rsidP="001128B1">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1D41A61E" w14:textId="77777777" w:rsidTr="000A1665">
        <w:tc>
          <w:tcPr>
            <w:tcW w:w="8494" w:type="dxa"/>
          </w:tcPr>
          <w:p w14:paraId="3C5C95AA" w14:textId="77777777" w:rsidR="001128B1" w:rsidRDefault="001128B1" w:rsidP="001128B1">
            <w:pPr>
              <w:pStyle w:val="3-"/>
            </w:pPr>
            <w:r>
              <w:t>$ ./share</w:t>
            </w:r>
          </w:p>
          <w:p w14:paraId="46E6714D" w14:textId="77777777" w:rsidR="001128B1" w:rsidRPr="001128B1" w:rsidRDefault="001128B1" w:rsidP="001128B1">
            <w:pPr>
              <w:pStyle w:val="3-"/>
              <w:rPr>
                <w:rFonts w:hint="eastAsia"/>
                <w:color w:val="auto"/>
              </w:rPr>
            </w:pPr>
            <w:r w:rsidRPr="001128B1">
              <w:rPr>
                <w:rFonts w:hint="eastAsia"/>
                <w:color w:val="auto"/>
              </w:rPr>
              <w:t>- begin:四朗 -</w:t>
            </w:r>
          </w:p>
          <w:p w14:paraId="119568F3" w14:textId="77777777" w:rsidR="001128B1" w:rsidRPr="001128B1" w:rsidRDefault="001128B1" w:rsidP="001128B1">
            <w:pPr>
              <w:pStyle w:val="3-"/>
              <w:rPr>
                <w:rFonts w:hint="eastAsia"/>
                <w:color w:val="auto"/>
              </w:rPr>
            </w:pPr>
            <w:r w:rsidRPr="001128B1">
              <w:rPr>
                <w:rFonts w:hint="eastAsia"/>
                <w:color w:val="auto"/>
              </w:rPr>
              <w:t>- begin:太郎 -</w:t>
            </w:r>
          </w:p>
          <w:p w14:paraId="2BE7DAD1" w14:textId="77777777" w:rsidR="001128B1" w:rsidRPr="001128B1" w:rsidRDefault="001128B1" w:rsidP="001128B1">
            <w:pPr>
              <w:pStyle w:val="3-"/>
              <w:rPr>
                <w:rFonts w:hint="eastAsia"/>
                <w:color w:val="auto"/>
              </w:rPr>
            </w:pPr>
            <w:r w:rsidRPr="001128B1">
              <w:rPr>
                <w:rFonts w:hint="eastAsia"/>
                <w:color w:val="auto"/>
              </w:rPr>
              <w:t>- begin:三郎 -</w:t>
            </w:r>
          </w:p>
          <w:p w14:paraId="78C241AA" w14:textId="77777777" w:rsidR="001128B1" w:rsidRPr="001128B1" w:rsidRDefault="001128B1" w:rsidP="001128B1">
            <w:pPr>
              <w:pStyle w:val="3-"/>
              <w:rPr>
                <w:rFonts w:hint="eastAsia"/>
                <w:color w:val="auto"/>
              </w:rPr>
            </w:pPr>
            <w:r w:rsidRPr="001128B1">
              <w:rPr>
                <w:rFonts w:hint="eastAsia"/>
                <w:color w:val="auto"/>
              </w:rPr>
              <w:t>- begin:次郎 -</w:t>
            </w:r>
          </w:p>
          <w:p w14:paraId="4F5E0A5F" w14:textId="77777777" w:rsidR="001128B1" w:rsidRPr="001128B1" w:rsidRDefault="001128B1" w:rsidP="001128B1">
            <w:pPr>
              <w:pStyle w:val="3-"/>
              <w:rPr>
                <w:color w:val="auto"/>
              </w:rPr>
            </w:pPr>
            <w:r w:rsidRPr="001128B1">
              <w:rPr>
                <w:color w:val="auto"/>
              </w:rPr>
              <w:t>Common-resources have been prepared. (num=2)</w:t>
            </w:r>
          </w:p>
          <w:p w14:paraId="65C0C2D7" w14:textId="77777777" w:rsidR="001128B1" w:rsidRPr="001128B1" w:rsidRDefault="001128B1" w:rsidP="001128B1">
            <w:pPr>
              <w:pStyle w:val="3-"/>
              <w:rPr>
                <w:rFonts w:hint="eastAsia"/>
                <w:color w:val="auto"/>
              </w:rPr>
            </w:pPr>
            <w:r w:rsidRPr="001128B1">
              <w:rPr>
                <w:rFonts w:hint="eastAsia"/>
                <w:color w:val="auto"/>
              </w:rPr>
              <w:t>四朗: [BEFORE] commonResource[0]=1000, tlsData=0</w:t>
            </w:r>
          </w:p>
          <w:p w14:paraId="2EFF9443" w14:textId="77777777" w:rsidR="001128B1" w:rsidRPr="001128B1" w:rsidRDefault="001128B1" w:rsidP="001128B1">
            <w:pPr>
              <w:pStyle w:val="3-"/>
              <w:rPr>
                <w:rFonts w:hint="eastAsia"/>
                <w:color w:val="auto"/>
              </w:rPr>
            </w:pPr>
            <w:r w:rsidRPr="001128B1">
              <w:rPr>
                <w:rFonts w:hint="eastAsia"/>
                <w:color w:val="auto"/>
              </w:rPr>
              <w:t>太郎: [BEFORE] commonResource[1]=2000, tlsData=0</w:t>
            </w:r>
          </w:p>
          <w:p w14:paraId="1DE7A63C" w14:textId="77777777" w:rsidR="001128B1" w:rsidRPr="001128B1" w:rsidRDefault="001128B1" w:rsidP="001128B1">
            <w:pPr>
              <w:pStyle w:val="3-"/>
              <w:rPr>
                <w:rFonts w:hint="eastAsia"/>
                <w:color w:val="auto"/>
              </w:rPr>
            </w:pPr>
            <w:r w:rsidRPr="001128B1">
              <w:rPr>
                <w:rFonts w:hint="eastAsia"/>
                <w:color w:val="auto"/>
              </w:rPr>
              <w:t>太郎: [AFTER]  commonResource[1]=2001, tlsData=1</w:t>
            </w:r>
          </w:p>
          <w:p w14:paraId="5AE101BE" w14:textId="77777777" w:rsidR="001128B1" w:rsidRPr="001128B1" w:rsidRDefault="001128B1" w:rsidP="001128B1">
            <w:pPr>
              <w:pStyle w:val="3-"/>
              <w:rPr>
                <w:rFonts w:hint="eastAsia"/>
                <w:color w:val="auto"/>
              </w:rPr>
            </w:pPr>
            <w:r w:rsidRPr="001128B1">
              <w:rPr>
                <w:rFonts w:hint="eastAsia"/>
                <w:color w:val="auto"/>
              </w:rPr>
              <w:t>三郎: [BEFORE] commonResource[1]=2001, tlsData=0</w:t>
            </w:r>
          </w:p>
          <w:p w14:paraId="050CCDD6" w14:textId="77777777" w:rsidR="001128B1" w:rsidRPr="001128B1" w:rsidRDefault="001128B1" w:rsidP="001128B1">
            <w:pPr>
              <w:pStyle w:val="3-"/>
              <w:rPr>
                <w:rFonts w:hint="eastAsia"/>
                <w:color w:val="auto"/>
              </w:rPr>
            </w:pPr>
            <w:r w:rsidRPr="001128B1">
              <w:rPr>
                <w:rFonts w:hint="eastAsia"/>
                <w:color w:val="auto"/>
              </w:rPr>
              <w:t>四朗: [AFTER]  commonResource[0]=1001, tlsData=1</w:t>
            </w:r>
          </w:p>
          <w:p w14:paraId="57414F3A" w14:textId="77777777" w:rsidR="001128B1" w:rsidRPr="001128B1" w:rsidRDefault="001128B1" w:rsidP="001128B1">
            <w:pPr>
              <w:pStyle w:val="3-"/>
              <w:rPr>
                <w:rFonts w:hint="eastAsia"/>
                <w:color w:val="auto"/>
              </w:rPr>
            </w:pPr>
            <w:r w:rsidRPr="001128B1">
              <w:rPr>
                <w:rFonts w:hint="eastAsia"/>
                <w:color w:val="auto"/>
              </w:rPr>
              <w:t>四朗: [BEFORE] commonResource[0]=1001, tlsData=1</w:t>
            </w:r>
          </w:p>
          <w:p w14:paraId="7F893EA8" w14:textId="77777777" w:rsidR="001128B1" w:rsidRPr="001128B1" w:rsidRDefault="001128B1" w:rsidP="001128B1">
            <w:pPr>
              <w:pStyle w:val="3-"/>
              <w:rPr>
                <w:rFonts w:hint="eastAsia"/>
                <w:color w:val="auto"/>
              </w:rPr>
            </w:pPr>
            <w:r w:rsidRPr="001128B1">
              <w:rPr>
                <w:rFonts w:hint="eastAsia"/>
                <w:color w:val="auto"/>
              </w:rPr>
              <w:t>三郎: [AFTER]  commonResource[1]=2002, tlsData=1</w:t>
            </w:r>
          </w:p>
          <w:p w14:paraId="4F35A406" w14:textId="77777777" w:rsidR="001128B1" w:rsidRPr="001128B1" w:rsidRDefault="001128B1" w:rsidP="001128B1">
            <w:pPr>
              <w:pStyle w:val="3-"/>
              <w:rPr>
                <w:rFonts w:hint="eastAsia"/>
                <w:color w:val="auto"/>
              </w:rPr>
            </w:pPr>
            <w:r w:rsidRPr="001128B1">
              <w:rPr>
                <w:rFonts w:hint="eastAsia"/>
                <w:color w:val="auto"/>
              </w:rPr>
              <w:t>太郎: [BEFORE] commonResource[1]=2002, tlsData=1</w:t>
            </w:r>
          </w:p>
          <w:p w14:paraId="57E250B9" w14:textId="77777777" w:rsidR="001128B1" w:rsidRPr="001128B1" w:rsidRDefault="001128B1" w:rsidP="001128B1">
            <w:pPr>
              <w:pStyle w:val="3-"/>
              <w:rPr>
                <w:rFonts w:hint="eastAsia"/>
                <w:color w:val="auto"/>
              </w:rPr>
            </w:pPr>
            <w:r w:rsidRPr="001128B1">
              <w:rPr>
                <w:rFonts w:hint="eastAsia"/>
                <w:color w:val="auto"/>
              </w:rPr>
              <w:t>四朗: [AFTER]  commonResource[0]=1002, tlsData=2</w:t>
            </w:r>
          </w:p>
          <w:p w14:paraId="203F9B2E" w14:textId="77777777" w:rsidR="001128B1" w:rsidRPr="001128B1" w:rsidRDefault="001128B1" w:rsidP="001128B1">
            <w:pPr>
              <w:pStyle w:val="3-"/>
              <w:rPr>
                <w:rFonts w:hint="eastAsia"/>
                <w:color w:val="auto"/>
              </w:rPr>
            </w:pPr>
            <w:r w:rsidRPr="001128B1">
              <w:rPr>
                <w:rFonts w:hint="eastAsia"/>
                <w:color w:val="auto"/>
              </w:rPr>
              <w:lastRenderedPageBreak/>
              <w:t>次郎: [BEFORE] commonResource[0]=1002, tlsData=0</w:t>
            </w:r>
          </w:p>
          <w:p w14:paraId="4331029C" w14:textId="77777777" w:rsidR="001128B1" w:rsidRPr="001128B1" w:rsidRDefault="001128B1" w:rsidP="001128B1">
            <w:pPr>
              <w:pStyle w:val="3-"/>
              <w:rPr>
                <w:rFonts w:hint="eastAsia"/>
                <w:color w:val="auto"/>
              </w:rPr>
            </w:pPr>
            <w:r w:rsidRPr="001128B1">
              <w:rPr>
                <w:rFonts w:hint="eastAsia"/>
                <w:color w:val="auto"/>
              </w:rPr>
              <w:t>次郎: [AFTER]  commonResource[0]=1003, tlsData=1</w:t>
            </w:r>
          </w:p>
          <w:p w14:paraId="4A3DFEC7" w14:textId="77777777" w:rsidR="001128B1" w:rsidRPr="001128B1" w:rsidRDefault="001128B1" w:rsidP="001128B1">
            <w:pPr>
              <w:pStyle w:val="3-"/>
              <w:rPr>
                <w:rFonts w:hint="eastAsia"/>
                <w:color w:val="auto"/>
              </w:rPr>
            </w:pPr>
            <w:r w:rsidRPr="001128B1">
              <w:rPr>
                <w:rFonts w:hint="eastAsia"/>
                <w:color w:val="auto"/>
              </w:rPr>
              <w:t>三郎: [BEFORE] commonResource[0]=1003, tlsData=1</w:t>
            </w:r>
          </w:p>
          <w:p w14:paraId="4763E58B" w14:textId="77777777" w:rsidR="001128B1" w:rsidRPr="001128B1" w:rsidRDefault="001128B1" w:rsidP="001128B1">
            <w:pPr>
              <w:pStyle w:val="3-"/>
              <w:rPr>
                <w:rFonts w:hint="eastAsia"/>
                <w:color w:val="auto"/>
              </w:rPr>
            </w:pPr>
            <w:r w:rsidRPr="001128B1">
              <w:rPr>
                <w:rFonts w:hint="eastAsia"/>
                <w:color w:val="auto"/>
              </w:rPr>
              <w:t>太郎: [AFTER]  commonResource[1]=2003, tlsData=2</w:t>
            </w:r>
          </w:p>
          <w:p w14:paraId="5E69E9C0" w14:textId="77777777" w:rsidR="001128B1" w:rsidRPr="001128B1" w:rsidRDefault="001128B1" w:rsidP="001128B1">
            <w:pPr>
              <w:pStyle w:val="3-"/>
              <w:rPr>
                <w:rFonts w:hint="eastAsia"/>
                <w:color w:val="auto"/>
              </w:rPr>
            </w:pPr>
            <w:r w:rsidRPr="001128B1">
              <w:rPr>
                <w:rFonts w:hint="eastAsia"/>
                <w:color w:val="auto"/>
              </w:rPr>
              <w:t>四朗: [BEFORE] commonResource[1]=2003, tlsData=2</w:t>
            </w:r>
          </w:p>
          <w:p w14:paraId="203945F1" w14:textId="77777777" w:rsidR="001128B1" w:rsidRPr="001128B1" w:rsidRDefault="001128B1" w:rsidP="001128B1">
            <w:pPr>
              <w:pStyle w:val="3-"/>
              <w:rPr>
                <w:rFonts w:hint="eastAsia"/>
                <w:color w:val="auto"/>
              </w:rPr>
            </w:pPr>
            <w:r w:rsidRPr="001128B1">
              <w:rPr>
                <w:rFonts w:hint="eastAsia"/>
                <w:color w:val="auto"/>
              </w:rPr>
              <w:t>三郎: [AFTER]  commonResource[0]=1004, tlsData=2</w:t>
            </w:r>
          </w:p>
          <w:p w14:paraId="503CE433" w14:textId="77777777" w:rsidR="001128B1" w:rsidRPr="001128B1" w:rsidRDefault="001128B1" w:rsidP="001128B1">
            <w:pPr>
              <w:pStyle w:val="3-"/>
              <w:rPr>
                <w:rFonts w:hint="eastAsia"/>
                <w:color w:val="auto"/>
              </w:rPr>
            </w:pPr>
            <w:r w:rsidRPr="001128B1">
              <w:rPr>
                <w:rFonts w:hint="eastAsia"/>
                <w:color w:val="auto"/>
              </w:rPr>
              <w:t>太郎: [BEFORE] commonResource[0]=1004, tlsData=2</w:t>
            </w:r>
          </w:p>
          <w:p w14:paraId="4B0B5477" w14:textId="77777777" w:rsidR="001128B1" w:rsidRPr="001128B1" w:rsidRDefault="001128B1" w:rsidP="001128B1">
            <w:pPr>
              <w:pStyle w:val="3-"/>
              <w:rPr>
                <w:rFonts w:hint="eastAsia"/>
                <w:color w:val="auto"/>
              </w:rPr>
            </w:pPr>
            <w:r w:rsidRPr="001128B1">
              <w:rPr>
                <w:rFonts w:hint="eastAsia"/>
                <w:color w:val="auto"/>
              </w:rPr>
              <w:t>四朗: [AFTER]  commonResource[1]=2004, tlsData=3</w:t>
            </w:r>
          </w:p>
          <w:p w14:paraId="0CB42E34" w14:textId="77777777" w:rsidR="001128B1" w:rsidRPr="001128B1" w:rsidRDefault="001128B1" w:rsidP="001128B1">
            <w:pPr>
              <w:pStyle w:val="3-"/>
              <w:rPr>
                <w:rFonts w:hint="eastAsia"/>
                <w:color w:val="auto"/>
              </w:rPr>
            </w:pPr>
            <w:r w:rsidRPr="001128B1">
              <w:rPr>
                <w:rFonts w:hint="eastAsia"/>
                <w:color w:val="auto"/>
              </w:rPr>
              <w:t>三郎: [BEFORE] commonResource[1]=2004, tlsData=2</w:t>
            </w:r>
          </w:p>
          <w:p w14:paraId="775D339D" w14:textId="77777777" w:rsidR="001128B1" w:rsidRPr="001128B1" w:rsidRDefault="001128B1" w:rsidP="001128B1">
            <w:pPr>
              <w:pStyle w:val="3-"/>
              <w:rPr>
                <w:rFonts w:hint="eastAsia"/>
                <w:color w:val="auto"/>
              </w:rPr>
            </w:pPr>
            <w:r w:rsidRPr="001128B1">
              <w:rPr>
                <w:rFonts w:hint="eastAsia"/>
                <w:color w:val="auto"/>
              </w:rPr>
              <w:t>- end:四朗 -</w:t>
            </w:r>
          </w:p>
          <w:p w14:paraId="4D920D1D" w14:textId="77777777" w:rsidR="001128B1" w:rsidRPr="001128B1" w:rsidRDefault="001128B1" w:rsidP="001128B1">
            <w:pPr>
              <w:pStyle w:val="3-"/>
              <w:rPr>
                <w:rFonts w:hint="eastAsia"/>
                <w:color w:val="auto"/>
              </w:rPr>
            </w:pPr>
            <w:r w:rsidRPr="001128B1">
              <w:rPr>
                <w:rFonts w:hint="eastAsia"/>
                <w:color w:val="auto"/>
              </w:rPr>
              <w:t>三郎: [AFTER]  commonResource[1]=2005, tlsData=3</w:t>
            </w:r>
          </w:p>
          <w:p w14:paraId="770DEDC5" w14:textId="77777777" w:rsidR="001128B1" w:rsidRPr="001128B1" w:rsidRDefault="001128B1" w:rsidP="001128B1">
            <w:pPr>
              <w:pStyle w:val="3-"/>
              <w:rPr>
                <w:rFonts w:hint="eastAsia"/>
                <w:color w:val="auto"/>
              </w:rPr>
            </w:pPr>
            <w:r w:rsidRPr="001128B1">
              <w:rPr>
                <w:rFonts w:hint="eastAsia"/>
                <w:color w:val="auto"/>
              </w:rPr>
              <w:t>次郎: [BEFORE] commonResource[1]=2005, tlsData=1</w:t>
            </w:r>
          </w:p>
          <w:p w14:paraId="6C678F68" w14:textId="77777777" w:rsidR="001128B1" w:rsidRPr="001128B1" w:rsidRDefault="001128B1" w:rsidP="001128B1">
            <w:pPr>
              <w:pStyle w:val="3-"/>
              <w:rPr>
                <w:rFonts w:hint="eastAsia"/>
                <w:color w:val="auto"/>
              </w:rPr>
            </w:pPr>
            <w:r w:rsidRPr="001128B1">
              <w:rPr>
                <w:rFonts w:hint="eastAsia"/>
                <w:color w:val="auto"/>
              </w:rPr>
              <w:t>太郎: [AFTER]  commonResource[0]=1005, tlsData=3</w:t>
            </w:r>
          </w:p>
          <w:p w14:paraId="5BF577E6" w14:textId="77777777" w:rsidR="001128B1" w:rsidRPr="001128B1" w:rsidRDefault="001128B1" w:rsidP="001128B1">
            <w:pPr>
              <w:pStyle w:val="3-"/>
              <w:rPr>
                <w:rFonts w:hint="eastAsia"/>
                <w:color w:val="auto"/>
              </w:rPr>
            </w:pPr>
            <w:r w:rsidRPr="001128B1">
              <w:rPr>
                <w:rFonts w:hint="eastAsia"/>
                <w:color w:val="auto"/>
              </w:rPr>
              <w:t>- end:三郎 -</w:t>
            </w:r>
          </w:p>
          <w:p w14:paraId="73059AC7" w14:textId="77777777" w:rsidR="001128B1" w:rsidRPr="001128B1" w:rsidRDefault="001128B1" w:rsidP="001128B1">
            <w:pPr>
              <w:pStyle w:val="3-"/>
              <w:rPr>
                <w:rFonts w:hint="eastAsia"/>
                <w:color w:val="auto"/>
              </w:rPr>
            </w:pPr>
            <w:r w:rsidRPr="001128B1">
              <w:rPr>
                <w:rFonts w:hint="eastAsia"/>
                <w:color w:val="auto"/>
              </w:rPr>
              <w:t>- end:太郎 -</w:t>
            </w:r>
          </w:p>
          <w:p w14:paraId="390FB789" w14:textId="77777777" w:rsidR="001128B1" w:rsidRPr="001128B1" w:rsidRDefault="001128B1" w:rsidP="001128B1">
            <w:pPr>
              <w:pStyle w:val="3-"/>
              <w:rPr>
                <w:rFonts w:hint="eastAsia"/>
                <w:color w:val="auto"/>
              </w:rPr>
            </w:pPr>
            <w:r w:rsidRPr="001128B1">
              <w:rPr>
                <w:rFonts w:hint="eastAsia"/>
                <w:color w:val="auto"/>
              </w:rPr>
              <w:t>次郎: [AFTER]  commonResource[1]=2006, tlsData=2</w:t>
            </w:r>
          </w:p>
          <w:p w14:paraId="2B00C455" w14:textId="77777777" w:rsidR="001128B1" w:rsidRPr="001128B1" w:rsidRDefault="001128B1" w:rsidP="001128B1">
            <w:pPr>
              <w:pStyle w:val="3-"/>
              <w:rPr>
                <w:rFonts w:hint="eastAsia"/>
                <w:color w:val="auto"/>
              </w:rPr>
            </w:pPr>
            <w:r w:rsidRPr="001128B1">
              <w:rPr>
                <w:rFonts w:hint="eastAsia"/>
                <w:color w:val="auto"/>
              </w:rPr>
              <w:t>次郎: [BEFORE] commonResource[0]=1005, tlsData=2</w:t>
            </w:r>
          </w:p>
          <w:p w14:paraId="5778C83F" w14:textId="77777777" w:rsidR="001128B1" w:rsidRPr="001128B1" w:rsidRDefault="001128B1" w:rsidP="001128B1">
            <w:pPr>
              <w:pStyle w:val="3-"/>
              <w:rPr>
                <w:rFonts w:hint="eastAsia"/>
                <w:color w:val="auto"/>
              </w:rPr>
            </w:pPr>
            <w:r w:rsidRPr="001128B1">
              <w:rPr>
                <w:rFonts w:hint="eastAsia"/>
                <w:color w:val="auto"/>
              </w:rPr>
              <w:t>次郎: [AFTER]  commonResource[0]=1006, tlsData=3</w:t>
            </w:r>
          </w:p>
          <w:p w14:paraId="4FA6EAC8" w14:textId="77777777" w:rsidR="001128B1" w:rsidRPr="001128B1" w:rsidRDefault="001128B1" w:rsidP="001128B1">
            <w:pPr>
              <w:pStyle w:val="3-"/>
              <w:rPr>
                <w:rFonts w:hint="eastAsia"/>
                <w:color w:val="auto"/>
              </w:rPr>
            </w:pPr>
            <w:r w:rsidRPr="001128B1">
              <w:rPr>
                <w:rFonts w:hint="eastAsia"/>
                <w:color w:val="auto"/>
              </w:rPr>
              <w:t>- end:次郎 -</w:t>
            </w:r>
          </w:p>
          <w:p w14:paraId="463FEBB0" w14:textId="5189E8F3" w:rsidR="00737B12" w:rsidRPr="00DD51B6" w:rsidRDefault="001128B1" w:rsidP="001128B1">
            <w:pPr>
              <w:pStyle w:val="3-"/>
            </w:pPr>
            <w:r w:rsidRPr="001128B1">
              <w:rPr>
                <w:color w:val="auto"/>
              </w:rPr>
              <w:t>Semaphore * 10000000 = 0.568886 sec</w:t>
            </w:r>
          </w:p>
        </w:tc>
      </w:tr>
    </w:tbl>
    <w:p w14:paraId="353427F9" w14:textId="5D9A1B23" w:rsidR="00737B12" w:rsidRDefault="00737B12" w:rsidP="00737B12">
      <w:pPr>
        <w:pStyle w:val="3"/>
      </w:pPr>
      <w:r>
        <w:lastRenderedPageBreak/>
        <w:t>Win32API</w:t>
      </w:r>
      <w:r>
        <w:rPr>
          <w:rFonts w:hint="eastAsia"/>
        </w:rPr>
        <w:t>版（名前なし）</w:t>
      </w:r>
    </w:p>
    <w:p w14:paraId="74624C09" w14:textId="051B809E" w:rsidR="001128B1" w:rsidRDefault="001128B1" w:rsidP="001128B1">
      <w:pPr>
        <w:pStyle w:val="aa"/>
        <w:ind w:left="447" w:firstLine="283"/>
      </w:pPr>
      <w:r>
        <w:t>Win32API</w:t>
      </w:r>
      <w:r>
        <w:t>版の</w:t>
      </w:r>
      <w:r>
        <w:rPr>
          <w:rFonts w:hint="eastAsia"/>
        </w:rPr>
        <w:t>セマフォ</w:t>
      </w:r>
      <w:r>
        <w:t>。</w:t>
      </w:r>
    </w:p>
    <w:p w14:paraId="350C14C7" w14:textId="4EFD8FBF" w:rsidR="001128B1" w:rsidRDefault="001128B1" w:rsidP="001128B1">
      <w:pPr>
        <w:pStyle w:val="aa"/>
        <w:keepNext/>
        <w:widowControl/>
        <w:spacing w:beforeLines="50" w:before="180"/>
        <w:ind w:leftChars="203" w:left="447" w:hangingChars="10" w:hanging="21"/>
      </w:pPr>
      <w:r>
        <w:t>Win32API</w:t>
      </w:r>
      <w:r>
        <w:rPr>
          <w:rFonts w:hint="eastAsia"/>
        </w:rPr>
        <w:t>版</w:t>
      </w:r>
      <w:r w:rsidR="007C5339">
        <w:rPr>
          <w:rFonts w:hint="eastAsia"/>
        </w:rPr>
        <w:t>セマフォ</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35897DEB" w14:textId="77777777" w:rsidTr="000A1665">
        <w:tc>
          <w:tcPr>
            <w:tcW w:w="8494" w:type="dxa"/>
          </w:tcPr>
          <w:p w14:paraId="38CE13FC" w14:textId="77777777" w:rsidR="007C5339" w:rsidRDefault="007C5339" w:rsidP="007C5339">
            <w:pPr>
              <w:pStyle w:val="3-"/>
            </w:pPr>
            <w:r>
              <w:t>#include &lt;stdio.h&gt;</w:t>
            </w:r>
          </w:p>
          <w:p w14:paraId="54E1771F" w14:textId="77777777" w:rsidR="007C5339" w:rsidRDefault="007C5339" w:rsidP="007C5339">
            <w:pPr>
              <w:pStyle w:val="3-"/>
            </w:pPr>
            <w:r>
              <w:t>#include &lt;stdlib.h&gt;</w:t>
            </w:r>
          </w:p>
          <w:p w14:paraId="68A3D286" w14:textId="77777777" w:rsidR="007C5339" w:rsidRDefault="007C5339" w:rsidP="007C5339">
            <w:pPr>
              <w:pStyle w:val="3-"/>
            </w:pPr>
          </w:p>
          <w:p w14:paraId="6FD05EF4" w14:textId="77777777" w:rsidR="007C5339" w:rsidRDefault="007C5339" w:rsidP="007C5339">
            <w:pPr>
              <w:pStyle w:val="3-"/>
            </w:pPr>
            <w:r>
              <w:t>#include &lt;Windows.h&gt;</w:t>
            </w:r>
          </w:p>
          <w:p w14:paraId="27D7B5A5" w14:textId="77777777" w:rsidR="007C5339" w:rsidRDefault="007C5339" w:rsidP="007C5339">
            <w:pPr>
              <w:pStyle w:val="3-"/>
            </w:pPr>
            <w:r>
              <w:t>#include &lt;Process.h&gt;</w:t>
            </w:r>
          </w:p>
          <w:p w14:paraId="1960504A" w14:textId="77777777" w:rsidR="007C5339" w:rsidRDefault="007C5339" w:rsidP="007C5339">
            <w:pPr>
              <w:pStyle w:val="3-"/>
            </w:pPr>
          </w:p>
          <w:p w14:paraId="1EF4D617" w14:textId="77777777" w:rsidR="007C5339" w:rsidRDefault="007C5339" w:rsidP="007C5339">
            <w:pPr>
              <w:pStyle w:val="3-"/>
              <w:rPr>
                <w:rFonts w:hint="eastAsia"/>
              </w:rPr>
            </w:pPr>
            <w:r>
              <w:rPr>
                <w:rFonts w:hint="eastAsia"/>
              </w:rPr>
              <w:t>//セマフォハンドル</w:t>
            </w:r>
          </w:p>
          <w:p w14:paraId="31C5F477" w14:textId="77777777" w:rsidR="007C5339" w:rsidRDefault="007C5339" w:rsidP="007C5339">
            <w:pPr>
              <w:pStyle w:val="3-"/>
            </w:pPr>
            <w:r>
              <w:t>static HANDLE s_hSemaphore = INVALID_HANDLE_VALUE;</w:t>
            </w:r>
          </w:p>
          <w:p w14:paraId="12405758" w14:textId="77777777" w:rsidR="007C5339" w:rsidRDefault="007C5339" w:rsidP="007C5339">
            <w:pPr>
              <w:pStyle w:val="3-"/>
            </w:pPr>
          </w:p>
          <w:p w14:paraId="496383D7" w14:textId="77777777" w:rsidR="007C5339" w:rsidRDefault="007C5339" w:rsidP="007C5339">
            <w:pPr>
              <w:pStyle w:val="3-"/>
              <w:rPr>
                <w:rFonts w:hint="eastAsia"/>
              </w:rPr>
            </w:pPr>
            <w:r>
              <w:rPr>
                <w:rFonts w:hint="eastAsia"/>
              </w:rPr>
              <w:t>//クリティカルセクション</w:t>
            </w:r>
          </w:p>
          <w:p w14:paraId="09C5A3C7" w14:textId="77777777" w:rsidR="007C5339" w:rsidRDefault="007C5339" w:rsidP="007C5339">
            <w:pPr>
              <w:pStyle w:val="3-"/>
            </w:pPr>
            <w:r>
              <w:t>static CRITICAL_SECTION s_lock;</w:t>
            </w:r>
          </w:p>
          <w:p w14:paraId="7E28C682" w14:textId="77777777" w:rsidR="007C5339" w:rsidRDefault="007C5339" w:rsidP="007C5339">
            <w:pPr>
              <w:pStyle w:val="3-"/>
            </w:pPr>
          </w:p>
          <w:p w14:paraId="7D54526C" w14:textId="77777777" w:rsidR="007C5339" w:rsidRDefault="007C5339" w:rsidP="007C5339">
            <w:pPr>
              <w:pStyle w:val="3-"/>
              <w:rPr>
                <w:rFonts w:hint="eastAsia"/>
              </w:rPr>
            </w:pPr>
            <w:r>
              <w:rPr>
                <w:rFonts w:hint="eastAsia"/>
              </w:rPr>
              <w:t>//共有リソース</w:t>
            </w:r>
          </w:p>
          <w:p w14:paraId="26EAFA56" w14:textId="77777777" w:rsidR="007C5339" w:rsidRDefault="007C5339" w:rsidP="007C5339">
            <w:pPr>
              <w:pStyle w:val="3-"/>
            </w:pPr>
            <w:r>
              <w:t>static const int COMMON_RESOURCE_NUM = 2;</w:t>
            </w:r>
          </w:p>
          <w:p w14:paraId="1F928DE2" w14:textId="77777777" w:rsidR="007C5339" w:rsidRDefault="007C5339" w:rsidP="007C5339">
            <w:pPr>
              <w:pStyle w:val="3-"/>
              <w:rPr>
                <w:rFonts w:hint="eastAsia"/>
              </w:rPr>
            </w:pPr>
            <w:r>
              <w:rPr>
                <w:rFonts w:hint="eastAsia"/>
              </w:rPr>
              <w:t>static int s_commonResource[COMMON_RESOURCE_NUM]       = {};//複数の共有リソース</w:t>
            </w:r>
          </w:p>
          <w:p w14:paraId="5459EC5E" w14:textId="77777777" w:rsidR="007C5339" w:rsidRDefault="007C5339" w:rsidP="007C5339">
            <w:pPr>
              <w:pStyle w:val="3-"/>
              <w:rPr>
                <w:rFonts w:hint="eastAsia"/>
              </w:rPr>
            </w:pPr>
            <w:r>
              <w:rPr>
                <w:rFonts w:hint="eastAsia"/>
              </w:rPr>
              <w:t>static bool s_usingCommonResource[COMMON_RESOURCE_NUM] = {};//共有リソース使用中フラグ</w:t>
            </w:r>
          </w:p>
          <w:p w14:paraId="18CDC71D" w14:textId="77777777" w:rsidR="007C5339" w:rsidRDefault="007C5339" w:rsidP="007C5339">
            <w:pPr>
              <w:pStyle w:val="3-"/>
            </w:pPr>
          </w:p>
          <w:p w14:paraId="295C6BC5" w14:textId="77777777" w:rsidR="007C5339" w:rsidRDefault="007C5339" w:rsidP="007C5339">
            <w:pPr>
              <w:pStyle w:val="3-"/>
              <w:rPr>
                <w:rFonts w:hint="eastAsia"/>
              </w:rPr>
            </w:pPr>
            <w:r>
              <w:rPr>
                <w:rFonts w:hint="eastAsia"/>
              </w:rPr>
              <w:t>//スレッド固有データ</w:t>
            </w:r>
          </w:p>
          <w:p w14:paraId="599F1BF0" w14:textId="77777777" w:rsidR="007C5339" w:rsidRDefault="007C5339" w:rsidP="007C5339">
            <w:pPr>
              <w:pStyle w:val="3-"/>
            </w:pPr>
            <w:r>
              <w:t>__declspec(thread) int s_tlsData = 0;</w:t>
            </w:r>
          </w:p>
          <w:p w14:paraId="47FFA8F1" w14:textId="77777777" w:rsidR="007C5339" w:rsidRDefault="007C5339" w:rsidP="007C5339">
            <w:pPr>
              <w:pStyle w:val="3-"/>
            </w:pPr>
          </w:p>
          <w:p w14:paraId="36010ED3" w14:textId="77777777" w:rsidR="007C5339" w:rsidRDefault="007C5339" w:rsidP="007C5339">
            <w:pPr>
              <w:pStyle w:val="3-"/>
              <w:rPr>
                <w:rFonts w:hint="eastAsia"/>
              </w:rPr>
            </w:pPr>
            <w:r>
              <w:rPr>
                <w:rFonts w:hint="eastAsia"/>
              </w:rPr>
              <w:t>//スレッド</w:t>
            </w:r>
          </w:p>
          <w:p w14:paraId="61A2965B" w14:textId="77777777" w:rsidR="007C5339" w:rsidRDefault="007C5339" w:rsidP="007C5339">
            <w:pPr>
              <w:pStyle w:val="3-"/>
            </w:pPr>
            <w:r>
              <w:t>unsigned int WINAPI threadFunc(void* param_p)</w:t>
            </w:r>
          </w:p>
          <w:p w14:paraId="356F1BDE" w14:textId="77777777" w:rsidR="007C5339" w:rsidRDefault="007C5339" w:rsidP="007C5339">
            <w:pPr>
              <w:pStyle w:val="3-"/>
            </w:pPr>
            <w:r>
              <w:t>{</w:t>
            </w:r>
          </w:p>
          <w:p w14:paraId="028CE254" w14:textId="77777777" w:rsidR="007C5339" w:rsidRDefault="007C5339" w:rsidP="007C5339">
            <w:pPr>
              <w:pStyle w:val="3-"/>
              <w:rPr>
                <w:rFonts w:hint="eastAsia"/>
              </w:rPr>
            </w:pPr>
            <w:r>
              <w:rPr>
                <w:rFonts w:hint="eastAsia"/>
              </w:rPr>
              <w:tab/>
              <w:t>//パラメータ受け取り</w:t>
            </w:r>
          </w:p>
          <w:p w14:paraId="71D35959" w14:textId="77777777" w:rsidR="007C5339" w:rsidRDefault="007C5339" w:rsidP="007C5339">
            <w:pPr>
              <w:pStyle w:val="3-"/>
            </w:pPr>
            <w:r>
              <w:tab/>
              <w:t>const char* name = static_cast&lt;const char*&gt;(param_p);</w:t>
            </w:r>
          </w:p>
          <w:p w14:paraId="5417AB50" w14:textId="77777777" w:rsidR="007C5339" w:rsidRDefault="007C5339" w:rsidP="007C5339">
            <w:pPr>
              <w:pStyle w:val="3-"/>
            </w:pPr>
          </w:p>
          <w:p w14:paraId="2B13EFE9" w14:textId="77777777" w:rsidR="007C5339" w:rsidRDefault="007C5339" w:rsidP="007C5339">
            <w:pPr>
              <w:pStyle w:val="3-"/>
              <w:rPr>
                <w:rFonts w:hint="eastAsia"/>
              </w:rPr>
            </w:pPr>
            <w:r>
              <w:rPr>
                <w:rFonts w:hint="eastAsia"/>
              </w:rPr>
              <w:tab/>
              <w:t>//開始</w:t>
            </w:r>
          </w:p>
          <w:p w14:paraId="36E77AF0" w14:textId="77777777" w:rsidR="007C5339" w:rsidRDefault="007C5339" w:rsidP="007C5339">
            <w:pPr>
              <w:pStyle w:val="3-"/>
            </w:pPr>
            <w:r>
              <w:tab/>
              <w:t>printf("- begin:%s -\n", name);</w:t>
            </w:r>
          </w:p>
          <w:p w14:paraId="696412FD" w14:textId="77777777" w:rsidR="007C5339" w:rsidRDefault="007C5339" w:rsidP="007C5339">
            <w:pPr>
              <w:pStyle w:val="3-"/>
            </w:pPr>
            <w:r>
              <w:tab/>
              <w:t>fflush(stdout);</w:t>
            </w:r>
          </w:p>
          <w:p w14:paraId="3F3970E4" w14:textId="77777777" w:rsidR="007C5339" w:rsidRDefault="007C5339" w:rsidP="007C5339">
            <w:pPr>
              <w:pStyle w:val="3-"/>
            </w:pPr>
          </w:p>
          <w:p w14:paraId="19ACB3C5" w14:textId="77777777" w:rsidR="007C5339" w:rsidRDefault="007C5339" w:rsidP="007C5339">
            <w:pPr>
              <w:pStyle w:val="3-"/>
              <w:rPr>
                <w:rFonts w:hint="eastAsia"/>
              </w:rPr>
            </w:pPr>
            <w:r>
              <w:rPr>
                <w:rFonts w:hint="eastAsia"/>
              </w:rPr>
              <w:tab/>
              <w:t>//処理</w:t>
            </w:r>
          </w:p>
          <w:p w14:paraId="11795759" w14:textId="77777777" w:rsidR="007C5339" w:rsidRDefault="007C5339" w:rsidP="007C5339">
            <w:pPr>
              <w:pStyle w:val="3-"/>
            </w:pPr>
            <w:r>
              <w:tab/>
              <w:t>for (int i = 0; i &lt; 3; ++i)</w:t>
            </w:r>
          </w:p>
          <w:p w14:paraId="7718AF72" w14:textId="77777777" w:rsidR="007C5339" w:rsidRDefault="007C5339" w:rsidP="007C5339">
            <w:pPr>
              <w:pStyle w:val="3-"/>
            </w:pPr>
            <w:r>
              <w:tab/>
              <w:t>{</w:t>
            </w:r>
          </w:p>
          <w:p w14:paraId="090F9883" w14:textId="77777777" w:rsidR="007C5339" w:rsidRDefault="007C5339" w:rsidP="007C5339">
            <w:pPr>
              <w:pStyle w:val="3-"/>
              <w:rPr>
                <w:rFonts w:hint="eastAsia"/>
              </w:rPr>
            </w:pPr>
            <w:r>
              <w:rPr>
                <w:rFonts w:hint="eastAsia"/>
              </w:rPr>
              <w:tab/>
            </w:r>
            <w:r>
              <w:rPr>
                <w:rFonts w:hint="eastAsia"/>
              </w:rPr>
              <w:tab/>
              <w:t>//セマフォ取得</w:t>
            </w:r>
          </w:p>
          <w:p w14:paraId="365A82E0" w14:textId="77777777" w:rsidR="007C5339" w:rsidRDefault="007C5339" w:rsidP="007C5339">
            <w:pPr>
              <w:pStyle w:val="3-"/>
              <w:rPr>
                <w:rFonts w:hint="eastAsia"/>
              </w:rPr>
            </w:pPr>
            <w:r>
              <w:rPr>
                <w:rFonts w:hint="eastAsia"/>
              </w:rPr>
              <w:tab/>
            </w:r>
            <w:r>
              <w:rPr>
                <w:rFonts w:hint="eastAsia"/>
              </w:rPr>
              <w:tab/>
              <w:t>WaitForSingleObject(s_hSemaphore, INFINITE);//取得できない時に他の処理を行いたい場合はタイムアウト値を指定する</w:t>
            </w:r>
          </w:p>
          <w:p w14:paraId="495BA870" w14:textId="77777777" w:rsidR="007C5339" w:rsidRDefault="007C5339" w:rsidP="007C5339">
            <w:pPr>
              <w:pStyle w:val="3-"/>
            </w:pPr>
          </w:p>
          <w:p w14:paraId="5C599B17" w14:textId="77777777" w:rsidR="007C5339" w:rsidRDefault="007C5339" w:rsidP="007C5339">
            <w:pPr>
              <w:pStyle w:val="3-"/>
              <w:rPr>
                <w:rFonts w:hint="eastAsia"/>
              </w:rPr>
            </w:pPr>
            <w:r>
              <w:rPr>
                <w:rFonts w:hint="eastAsia"/>
              </w:rPr>
              <w:tab/>
            </w:r>
            <w:r>
              <w:rPr>
                <w:rFonts w:hint="eastAsia"/>
              </w:rPr>
              <w:tab/>
              <w:t>//共有リソースを獲得</w:t>
            </w:r>
          </w:p>
          <w:p w14:paraId="749FA95A" w14:textId="77777777" w:rsidR="007C5339" w:rsidRDefault="007C5339" w:rsidP="007C5339">
            <w:pPr>
              <w:pStyle w:val="3-"/>
            </w:pPr>
            <w:r>
              <w:tab/>
            </w:r>
            <w:r>
              <w:tab/>
              <w:t>int index = 0;</w:t>
            </w:r>
          </w:p>
          <w:p w14:paraId="2C30E665" w14:textId="77777777" w:rsidR="007C5339" w:rsidRDefault="007C5339" w:rsidP="007C5339">
            <w:pPr>
              <w:pStyle w:val="3-"/>
              <w:rPr>
                <w:rFonts w:hint="eastAsia"/>
              </w:rPr>
            </w:pPr>
            <w:r>
              <w:rPr>
                <w:rFonts w:hint="eastAsia"/>
              </w:rPr>
              <w:tab/>
            </w:r>
            <w:r>
              <w:rPr>
                <w:rFonts w:hint="eastAsia"/>
              </w:rPr>
              <w:tab/>
              <w:t>EnterCriticalSection(&amp;s_lock);//クリティカルセクション取得</w:t>
            </w:r>
          </w:p>
          <w:p w14:paraId="6B037E8A" w14:textId="77777777" w:rsidR="007C5339" w:rsidRDefault="007C5339" w:rsidP="007C5339">
            <w:pPr>
              <w:pStyle w:val="3-"/>
            </w:pPr>
            <w:r>
              <w:tab/>
            </w:r>
            <w:r>
              <w:tab/>
              <w:t>for (; index &lt; COMMON_RESOURCE_NUM; ++index)</w:t>
            </w:r>
          </w:p>
          <w:p w14:paraId="001A69C6" w14:textId="77777777" w:rsidR="007C5339" w:rsidRDefault="007C5339" w:rsidP="007C5339">
            <w:pPr>
              <w:pStyle w:val="3-"/>
            </w:pPr>
            <w:r>
              <w:tab/>
            </w:r>
            <w:r>
              <w:tab/>
              <w:t>{</w:t>
            </w:r>
          </w:p>
          <w:p w14:paraId="10588B4D" w14:textId="77777777" w:rsidR="007C5339" w:rsidRDefault="007C5339" w:rsidP="007C5339">
            <w:pPr>
              <w:pStyle w:val="3-"/>
            </w:pPr>
            <w:r>
              <w:tab/>
            </w:r>
            <w:r>
              <w:tab/>
            </w:r>
            <w:r>
              <w:tab/>
              <w:t>if (!s_usingCommonResource[index])</w:t>
            </w:r>
          </w:p>
          <w:p w14:paraId="2FE4CF8F" w14:textId="77777777" w:rsidR="007C5339" w:rsidRDefault="007C5339" w:rsidP="007C5339">
            <w:pPr>
              <w:pStyle w:val="3-"/>
            </w:pPr>
            <w:r>
              <w:tab/>
            </w:r>
            <w:r>
              <w:tab/>
            </w:r>
            <w:r>
              <w:tab/>
            </w:r>
            <w:r>
              <w:tab/>
              <w:t>break;</w:t>
            </w:r>
          </w:p>
          <w:p w14:paraId="77FB66D6" w14:textId="77777777" w:rsidR="007C5339" w:rsidRDefault="007C5339" w:rsidP="007C5339">
            <w:pPr>
              <w:pStyle w:val="3-"/>
            </w:pPr>
            <w:r>
              <w:tab/>
            </w:r>
            <w:r>
              <w:tab/>
              <w:t>}</w:t>
            </w:r>
          </w:p>
          <w:p w14:paraId="02A51383" w14:textId="77777777" w:rsidR="007C5339" w:rsidRDefault="007C5339" w:rsidP="007C5339">
            <w:pPr>
              <w:pStyle w:val="3-"/>
            </w:pPr>
            <w:r>
              <w:tab/>
            </w:r>
            <w:r>
              <w:tab/>
              <w:t>s_usingCommonResource[index] = true;</w:t>
            </w:r>
          </w:p>
          <w:p w14:paraId="11EA2E22" w14:textId="77777777" w:rsidR="007C5339" w:rsidRDefault="007C5339" w:rsidP="007C5339">
            <w:pPr>
              <w:pStyle w:val="3-"/>
              <w:rPr>
                <w:rFonts w:hint="eastAsia"/>
              </w:rPr>
            </w:pPr>
            <w:r>
              <w:rPr>
                <w:rFonts w:hint="eastAsia"/>
              </w:rPr>
              <w:tab/>
            </w:r>
            <w:r>
              <w:rPr>
                <w:rFonts w:hint="eastAsia"/>
              </w:rPr>
              <w:tab/>
              <w:t>LeaveCriticalSection(&amp;s_lock);//クリティカルセクション解放</w:t>
            </w:r>
          </w:p>
          <w:p w14:paraId="5FF881E7" w14:textId="77777777" w:rsidR="007C5339" w:rsidRDefault="007C5339" w:rsidP="007C5339">
            <w:pPr>
              <w:pStyle w:val="3-"/>
            </w:pPr>
          </w:p>
          <w:p w14:paraId="5B9C6A8F" w14:textId="77777777" w:rsidR="007C5339" w:rsidRDefault="007C5339" w:rsidP="007C5339">
            <w:pPr>
              <w:pStyle w:val="3-"/>
              <w:rPr>
                <w:rFonts w:hint="eastAsia"/>
              </w:rPr>
            </w:pPr>
            <w:r>
              <w:rPr>
                <w:rFonts w:hint="eastAsia"/>
              </w:rPr>
              <w:tab/>
            </w:r>
            <w:r>
              <w:rPr>
                <w:rFonts w:hint="eastAsia"/>
              </w:rPr>
              <w:tab/>
              <w:t>//データ表示（前）</w:t>
            </w:r>
          </w:p>
          <w:p w14:paraId="1AB0E284" w14:textId="77777777" w:rsidR="007C5339" w:rsidRDefault="007C5339" w:rsidP="007C5339">
            <w:pPr>
              <w:pStyle w:val="3-"/>
            </w:pPr>
            <w:r>
              <w:tab/>
            </w:r>
            <w:r>
              <w:tab/>
              <w:t>printf("%s: [BEFORE] commonResource[%d]=%d, tlsData=%d\n", name, index, s_commonResource[index], s_tlsData);</w:t>
            </w:r>
          </w:p>
          <w:p w14:paraId="0EEEB161" w14:textId="77777777" w:rsidR="007C5339" w:rsidRDefault="007C5339" w:rsidP="007C5339">
            <w:pPr>
              <w:pStyle w:val="3-"/>
            </w:pPr>
            <w:r>
              <w:tab/>
            </w:r>
            <w:r>
              <w:tab/>
              <w:t>fflush(stdout);</w:t>
            </w:r>
          </w:p>
          <w:p w14:paraId="76179E64" w14:textId="77777777" w:rsidR="007C5339" w:rsidRDefault="007C5339" w:rsidP="007C5339">
            <w:pPr>
              <w:pStyle w:val="3-"/>
            </w:pPr>
          </w:p>
          <w:p w14:paraId="03245F76" w14:textId="77777777" w:rsidR="007C5339" w:rsidRDefault="007C5339" w:rsidP="007C5339">
            <w:pPr>
              <w:pStyle w:val="3-"/>
              <w:rPr>
                <w:rFonts w:hint="eastAsia"/>
              </w:rPr>
            </w:pPr>
            <w:r>
              <w:rPr>
                <w:rFonts w:hint="eastAsia"/>
              </w:rPr>
              <w:tab/>
            </w:r>
            <w:r>
              <w:rPr>
                <w:rFonts w:hint="eastAsia"/>
              </w:rPr>
              <w:tab/>
              <w:t>//データ取得</w:t>
            </w:r>
          </w:p>
          <w:p w14:paraId="256EF288" w14:textId="77777777" w:rsidR="007C5339" w:rsidRDefault="007C5339" w:rsidP="007C5339">
            <w:pPr>
              <w:pStyle w:val="3-"/>
            </w:pPr>
            <w:r>
              <w:tab/>
            </w:r>
            <w:r>
              <w:tab/>
              <w:t>int common_data = s_commonResource[index];</w:t>
            </w:r>
          </w:p>
          <w:p w14:paraId="2C5B1BE2" w14:textId="77777777" w:rsidR="007C5339" w:rsidRDefault="007C5339" w:rsidP="007C5339">
            <w:pPr>
              <w:pStyle w:val="3-"/>
            </w:pPr>
            <w:r>
              <w:tab/>
            </w:r>
            <w:r>
              <w:tab/>
              <w:t>int tls_data = s_tlsData;</w:t>
            </w:r>
          </w:p>
          <w:p w14:paraId="3E497ABA" w14:textId="77777777" w:rsidR="007C5339" w:rsidRDefault="007C5339" w:rsidP="007C5339">
            <w:pPr>
              <w:pStyle w:val="3-"/>
            </w:pPr>
          </w:p>
          <w:p w14:paraId="23F6124E" w14:textId="77777777" w:rsidR="007C5339" w:rsidRDefault="007C5339" w:rsidP="007C5339">
            <w:pPr>
              <w:pStyle w:val="3-"/>
              <w:rPr>
                <w:rFonts w:hint="eastAsia"/>
              </w:rPr>
            </w:pPr>
            <w:r>
              <w:rPr>
                <w:rFonts w:hint="eastAsia"/>
              </w:rPr>
              <w:tab/>
            </w:r>
            <w:r>
              <w:rPr>
                <w:rFonts w:hint="eastAsia"/>
              </w:rPr>
              <w:tab/>
              <w:t>//データ更新</w:t>
            </w:r>
          </w:p>
          <w:p w14:paraId="322900EB" w14:textId="77777777" w:rsidR="007C5339" w:rsidRDefault="007C5339" w:rsidP="007C5339">
            <w:pPr>
              <w:pStyle w:val="3-"/>
            </w:pPr>
            <w:r>
              <w:tab/>
            </w:r>
            <w:r>
              <w:tab/>
              <w:t>++common_data;</w:t>
            </w:r>
          </w:p>
          <w:p w14:paraId="6A151541" w14:textId="77777777" w:rsidR="007C5339" w:rsidRDefault="007C5339" w:rsidP="007C5339">
            <w:pPr>
              <w:pStyle w:val="3-"/>
            </w:pPr>
            <w:r>
              <w:tab/>
            </w:r>
            <w:r>
              <w:tab/>
              <w:t>++tls_data;</w:t>
            </w:r>
          </w:p>
          <w:p w14:paraId="45DD4F4E" w14:textId="77777777" w:rsidR="007C5339" w:rsidRDefault="007C5339" w:rsidP="007C5339">
            <w:pPr>
              <w:pStyle w:val="3-"/>
            </w:pPr>
          </w:p>
          <w:p w14:paraId="5638445E" w14:textId="77777777" w:rsidR="007C5339" w:rsidRDefault="007C5339" w:rsidP="007C5339">
            <w:pPr>
              <w:pStyle w:val="3-"/>
              <w:rPr>
                <w:rFonts w:hint="eastAsia"/>
              </w:rPr>
            </w:pPr>
            <w:r>
              <w:rPr>
                <w:rFonts w:hint="eastAsia"/>
              </w:rPr>
              <w:tab/>
            </w:r>
            <w:r>
              <w:rPr>
                <w:rFonts w:hint="eastAsia"/>
              </w:rPr>
              <w:tab/>
              <w:t>//若干ランダムでスリープ（0～4 msec）</w:t>
            </w:r>
          </w:p>
          <w:p w14:paraId="47A3AC9B" w14:textId="77777777" w:rsidR="007C5339" w:rsidRDefault="007C5339" w:rsidP="007C5339">
            <w:pPr>
              <w:pStyle w:val="3-"/>
            </w:pPr>
            <w:r>
              <w:tab/>
            </w:r>
            <w:r>
              <w:tab/>
              <w:t>Sleep(rand() % 5);</w:t>
            </w:r>
          </w:p>
          <w:p w14:paraId="6D2183B5" w14:textId="77777777" w:rsidR="007C5339" w:rsidRDefault="007C5339" w:rsidP="007C5339">
            <w:pPr>
              <w:pStyle w:val="3-"/>
            </w:pPr>
          </w:p>
          <w:p w14:paraId="39C6A8F2" w14:textId="77777777" w:rsidR="007C5339" w:rsidRDefault="007C5339" w:rsidP="007C5339">
            <w:pPr>
              <w:pStyle w:val="3-"/>
              <w:rPr>
                <w:rFonts w:hint="eastAsia"/>
              </w:rPr>
            </w:pPr>
            <w:r>
              <w:rPr>
                <w:rFonts w:hint="eastAsia"/>
              </w:rPr>
              <w:tab/>
            </w:r>
            <w:r>
              <w:rPr>
                <w:rFonts w:hint="eastAsia"/>
              </w:rPr>
              <w:tab/>
              <w:t>//データ書き戻し</w:t>
            </w:r>
          </w:p>
          <w:p w14:paraId="154C1EDD" w14:textId="77777777" w:rsidR="007C5339" w:rsidRDefault="007C5339" w:rsidP="007C5339">
            <w:pPr>
              <w:pStyle w:val="3-"/>
            </w:pPr>
            <w:r>
              <w:tab/>
            </w:r>
            <w:r>
              <w:tab/>
              <w:t>s_commonResource[index] = common_data;</w:t>
            </w:r>
          </w:p>
          <w:p w14:paraId="2448BAAF" w14:textId="77777777" w:rsidR="007C5339" w:rsidRDefault="007C5339" w:rsidP="007C5339">
            <w:pPr>
              <w:pStyle w:val="3-"/>
            </w:pPr>
            <w:r>
              <w:tab/>
            </w:r>
            <w:r>
              <w:tab/>
              <w:t>s_tlsData = tls_data;</w:t>
            </w:r>
          </w:p>
          <w:p w14:paraId="152EA079" w14:textId="77777777" w:rsidR="007C5339" w:rsidRDefault="007C5339" w:rsidP="007C5339">
            <w:pPr>
              <w:pStyle w:val="3-"/>
            </w:pPr>
          </w:p>
          <w:p w14:paraId="38CEEDB7" w14:textId="77777777" w:rsidR="007C5339" w:rsidRDefault="007C5339" w:rsidP="007C5339">
            <w:pPr>
              <w:pStyle w:val="3-"/>
              <w:rPr>
                <w:rFonts w:hint="eastAsia"/>
              </w:rPr>
            </w:pPr>
            <w:r>
              <w:rPr>
                <w:rFonts w:hint="eastAsia"/>
              </w:rPr>
              <w:tab/>
            </w:r>
            <w:r>
              <w:rPr>
                <w:rFonts w:hint="eastAsia"/>
              </w:rPr>
              <w:tab/>
              <w:t>//データ表示（後）</w:t>
            </w:r>
          </w:p>
          <w:p w14:paraId="75826250" w14:textId="77777777" w:rsidR="007C5339" w:rsidRDefault="007C5339" w:rsidP="007C5339">
            <w:pPr>
              <w:pStyle w:val="3-"/>
            </w:pPr>
            <w:r>
              <w:tab/>
            </w:r>
            <w:r>
              <w:tab/>
              <w:t>printf("%s: [AFTER]  commonResource[%d]=%d, tlsData=%d\n", name, index, s_commonResource[index], s_tlsData);</w:t>
            </w:r>
          </w:p>
          <w:p w14:paraId="2602994A" w14:textId="77777777" w:rsidR="007C5339" w:rsidRDefault="007C5339" w:rsidP="007C5339">
            <w:pPr>
              <w:pStyle w:val="3-"/>
            </w:pPr>
            <w:r>
              <w:tab/>
            </w:r>
            <w:r>
              <w:tab/>
              <w:t>fflush(stdout);</w:t>
            </w:r>
          </w:p>
          <w:p w14:paraId="4CBF7A08" w14:textId="77777777" w:rsidR="007C5339" w:rsidRDefault="007C5339" w:rsidP="007C5339">
            <w:pPr>
              <w:pStyle w:val="3-"/>
            </w:pPr>
          </w:p>
          <w:p w14:paraId="68B9700D" w14:textId="77777777" w:rsidR="007C5339" w:rsidRDefault="007C5339" w:rsidP="007C5339">
            <w:pPr>
              <w:pStyle w:val="3-"/>
              <w:rPr>
                <w:rFonts w:hint="eastAsia"/>
              </w:rPr>
            </w:pPr>
            <w:r>
              <w:rPr>
                <w:rFonts w:hint="eastAsia"/>
              </w:rPr>
              <w:tab/>
            </w:r>
            <w:r>
              <w:rPr>
                <w:rFonts w:hint="eastAsia"/>
              </w:rPr>
              <w:tab/>
              <w:t>//共有リソースを解放</w:t>
            </w:r>
          </w:p>
          <w:p w14:paraId="2D0C9930" w14:textId="77777777" w:rsidR="007C5339" w:rsidRDefault="007C5339" w:rsidP="007C5339">
            <w:pPr>
              <w:pStyle w:val="3-"/>
              <w:rPr>
                <w:rFonts w:hint="eastAsia"/>
              </w:rPr>
            </w:pPr>
            <w:r>
              <w:rPr>
                <w:rFonts w:hint="eastAsia"/>
              </w:rPr>
              <w:tab/>
            </w:r>
            <w:r>
              <w:rPr>
                <w:rFonts w:hint="eastAsia"/>
              </w:rPr>
              <w:tab/>
              <w:t>EnterCriticalSection(&amp;s_lock);//クリティカルセクション取得</w:t>
            </w:r>
          </w:p>
          <w:p w14:paraId="575D8095" w14:textId="77777777" w:rsidR="007C5339" w:rsidRDefault="007C5339" w:rsidP="007C5339">
            <w:pPr>
              <w:pStyle w:val="3-"/>
            </w:pPr>
            <w:r>
              <w:tab/>
            </w:r>
            <w:r>
              <w:tab/>
              <w:t>s_usingCommonResource[index] = false;</w:t>
            </w:r>
          </w:p>
          <w:p w14:paraId="391AAC2C" w14:textId="77777777" w:rsidR="007C5339" w:rsidRDefault="007C5339" w:rsidP="007C5339">
            <w:pPr>
              <w:pStyle w:val="3-"/>
              <w:rPr>
                <w:rFonts w:hint="eastAsia"/>
              </w:rPr>
            </w:pPr>
            <w:r>
              <w:rPr>
                <w:rFonts w:hint="eastAsia"/>
              </w:rPr>
              <w:tab/>
            </w:r>
            <w:r>
              <w:rPr>
                <w:rFonts w:hint="eastAsia"/>
              </w:rPr>
              <w:tab/>
              <w:t>LeaveCriticalSection(&amp;s_lock);//クリティカルセクション解放</w:t>
            </w:r>
          </w:p>
          <w:p w14:paraId="4F4BD7DE" w14:textId="77777777" w:rsidR="007C5339" w:rsidRDefault="007C5339" w:rsidP="007C5339">
            <w:pPr>
              <w:pStyle w:val="3-"/>
            </w:pPr>
            <w:r>
              <w:tab/>
            </w:r>
            <w:r>
              <w:tab/>
            </w:r>
          </w:p>
          <w:p w14:paraId="2BA54F38" w14:textId="77777777" w:rsidR="007C5339" w:rsidRDefault="007C5339" w:rsidP="007C5339">
            <w:pPr>
              <w:pStyle w:val="3-"/>
              <w:rPr>
                <w:rFonts w:hint="eastAsia"/>
              </w:rPr>
            </w:pPr>
            <w:r>
              <w:rPr>
                <w:rFonts w:hint="eastAsia"/>
              </w:rPr>
              <w:tab/>
            </w:r>
            <w:r>
              <w:rPr>
                <w:rFonts w:hint="eastAsia"/>
              </w:rPr>
              <w:tab/>
              <w:t>//セマフォ解放</w:t>
            </w:r>
          </w:p>
          <w:p w14:paraId="7FDCDC93" w14:textId="77777777" w:rsidR="007C5339" w:rsidRDefault="007C5339" w:rsidP="007C5339">
            <w:pPr>
              <w:pStyle w:val="3-"/>
            </w:pPr>
            <w:r>
              <w:tab/>
            </w:r>
            <w:r>
              <w:tab/>
              <w:t>LONG prev_count;</w:t>
            </w:r>
          </w:p>
          <w:p w14:paraId="5706ED4F" w14:textId="77777777" w:rsidR="007C5339" w:rsidRDefault="007C5339" w:rsidP="007C5339">
            <w:pPr>
              <w:pStyle w:val="3-"/>
            </w:pPr>
            <w:r>
              <w:tab/>
            </w:r>
            <w:r>
              <w:tab/>
              <w:t>ReleaseSemaphore(s_hSemaphore, 1, &amp;prev_count);</w:t>
            </w:r>
          </w:p>
          <w:p w14:paraId="3FCADDEB" w14:textId="77777777" w:rsidR="007C5339" w:rsidRDefault="007C5339" w:rsidP="007C5339">
            <w:pPr>
              <w:pStyle w:val="3-"/>
            </w:pPr>
          </w:p>
          <w:p w14:paraId="64B061A0" w14:textId="77777777" w:rsidR="007C5339" w:rsidRDefault="007C5339" w:rsidP="007C5339">
            <w:pPr>
              <w:pStyle w:val="3-"/>
              <w:rPr>
                <w:rFonts w:hint="eastAsia"/>
              </w:rPr>
            </w:pPr>
            <w:r>
              <w:rPr>
                <w:rFonts w:hint="eastAsia"/>
              </w:rPr>
              <w:tab/>
            </w:r>
            <w:r>
              <w:rPr>
                <w:rFonts w:hint="eastAsia"/>
              </w:rPr>
              <w:tab/>
              <w:t>//スレッド切り替えのためのスリープ</w:t>
            </w:r>
          </w:p>
          <w:p w14:paraId="5D9E2E7C" w14:textId="77777777" w:rsidR="007C5339" w:rsidRDefault="007C5339" w:rsidP="007C5339">
            <w:pPr>
              <w:pStyle w:val="3-"/>
            </w:pPr>
            <w:r>
              <w:tab/>
            </w:r>
            <w:r>
              <w:tab/>
              <w:t>Sleep(0);</w:t>
            </w:r>
          </w:p>
          <w:p w14:paraId="186A3273" w14:textId="77777777" w:rsidR="007C5339" w:rsidRDefault="007C5339" w:rsidP="007C5339">
            <w:pPr>
              <w:pStyle w:val="3-"/>
              <w:rPr>
                <w:rFonts w:hint="eastAsia"/>
              </w:rPr>
            </w:pPr>
            <w:r>
              <w:rPr>
                <w:rFonts w:hint="eastAsia"/>
              </w:rPr>
              <w:tab/>
              <w:t>//</w:t>
            </w:r>
            <w:r>
              <w:rPr>
                <w:rFonts w:hint="eastAsia"/>
              </w:rPr>
              <w:tab/>
              <w:t>//スレッド切り替え</w:t>
            </w:r>
          </w:p>
          <w:p w14:paraId="3D1E32BB" w14:textId="77777777" w:rsidR="007C5339" w:rsidRDefault="007C5339" w:rsidP="007C5339">
            <w:pPr>
              <w:pStyle w:val="3-"/>
              <w:rPr>
                <w:rFonts w:hint="eastAsia"/>
              </w:rPr>
            </w:pPr>
            <w:r>
              <w:rPr>
                <w:rFonts w:hint="eastAsia"/>
              </w:rPr>
              <w:tab/>
              <w:t>//</w:t>
            </w:r>
            <w:r>
              <w:rPr>
                <w:rFonts w:hint="eastAsia"/>
              </w:rPr>
              <w:tab/>
              <w:t>SwitchToThread();//OSに任せて再スケジューリング</w:t>
            </w:r>
          </w:p>
          <w:p w14:paraId="4A8CF850" w14:textId="77777777" w:rsidR="007C5339" w:rsidRDefault="007C5339" w:rsidP="007C5339">
            <w:pPr>
              <w:pStyle w:val="3-"/>
              <w:rPr>
                <w:rFonts w:hint="eastAsia"/>
              </w:rPr>
            </w:pPr>
            <w:r>
              <w:rPr>
                <w:rFonts w:hint="eastAsia"/>
              </w:rPr>
              <w:tab/>
              <w:t>//</w:t>
            </w:r>
            <w:r>
              <w:rPr>
                <w:rFonts w:hint="eastAsia"/>
              </w:rPr>
              <w:tab/>
              <w:t>Yield();//廃止</w:t>
            </w:r>
          </w:p>
          <w:p w14:paraId="1D1F00BD" w14:textId="77777777" w:rsidR="007C5339" w:rsidRDefault="007C5339" w:rsidP="007C5339">
            <w:pPr>
              <w:pStyle w:val="3-"/>
            </w:pPr>
            <w:r>
              <w:tab/>
              <w:t>}</w:t>
            </w:r>
          </w:p>
          <w:p w14:paraId="496C06CF" w14:textId="77777777" w:rsidR="007C5339" w:rsidRDefault="007C5339" w:rsidP="007C5339">
            <w:pPr>
              <w:pStyle w:val="3-"/>
            </w:pPr>
          </w:p>
          <w:p w14:paraId="504E1D39" w14:textId="77777777" w:rsidR="007C5339" w:rsidRDefault="007C5339" w:rsidP="007C5339">
            <w:pPr>
              <w:pStyle w:val="3-"/>
              <w:rPr>
                <w:rFonts w:hint="eastAsia"/>
              </w:rPr>
            </w:pPr>
            <w:r>
              <w:rPr>
                <w:rFonts w:hint="eastAsia"/>
              </w:rPr>
              <w:tab/>
              <w:t>//終了</w:t>
            </w:r>
          </w:p>
          <w:p w14:paraId="5FC3EE5E" w14:textId="77777777" w:rsidR="007C5339" w:rsidRDefault="007C5339" w:rsidP="007C5339">
            <w:pPr>
              <w:pStyle w:val="3-"/>
            </w:pPr>
            <w:r>
              <w:tab/>
              <w:t>printf("- end:%s -\n", name);</w:t>
            </w:r>
          </w:p>
          <w:p w14:paraId="7A9C841B" w14:textId="77777777" w:rsidR="007C5339" w:rsidRDefault="007C5339" w:rsidP="007C5339">
            <w:pPr>
              <w:pStyle w:val="3-"/>
            </w:pPr>
            <w:r>
              <w:tab/>
              <w:t>fflush(stdout);</w:t>
            </w:r>
          </w:p>
          <w:p w14:paraId="6184F897" w14:textId="77777777" w:rsidR="007C5339" w:rsidRDefault="007C5339" w:rsidP="007C5339">
            <w:pPr>
              <w:pStyle w:val="3-"/>
            </w:pPr>
            <w:r>
              <w:tab/>
              <w:t>return 0;</w:t>
            </w:r>
          </w:p>
          <w:p w14:paraId="4541B191" w14:textId="77777777" w:rsidR="007C5339" w:rsidRDefault="007C5339" w:rsidP="007C5339">
            <w:pPr>
              <w:pStyle w:val="3-"/>
            </w:pPr>
            <w:r>
              <w:t>}</w:t>
            </w:r>
          </w:p>
          <w:p w14:paraId="0445D30F" w14:textId="77777777" w:rsidR="007C5339" w:rsidRDefault="007C5339" w:rsidP="007C5339">
            <w:pPr>
              <w:pStyle w:val="3-"/>
            </w:pPr>
          </w:p>
          <w:p w14:paraId="05BE8F97" w14:textId="77777777" w:rsidR="007C5339" w:rsidRDefault="007C5339" w:rsidP="007C5339">
            <w:pPr>
              <w:pStyle w:val="3-"/>
              <w:rPr>
                <w:rFonts w:hint="eastAsia"/>
              </w:rPr>
            </w:pPr>
            <w:r>
              <w:rPr>
                <w:rFonts w:hint="eastAsia"/>
              </w:rPr>
              <w:t>//テスト</w:t>
            </w:r>
          </w:p>
          <w:p w14:paraId="7A973C9D" w14:textId="77777777" w:rsidR="007C5339" w:rsidRDefault="007C5339" w:rsidP="007C5339">
            <w:pPr>
              <w:pStyle w:val="3-"/>
            </w:pPr>
            <w:r>
              <w:t>int main(const int argc, const char* argv[])</w:t>
            </w:r>
          </w:p>
          <w:p w14:paraId="16FD4C0C" w14:textId="77777777" w:rsidR="007C5339" w:rsidRDefault="007C5339" w:rsidP="007C5339">
            <w:pPr>
              <w:pStyle w:val="3-"/>
            </w:pPr>
            <w:r>
              <w:t>{</w:t>
            </w:r>
          </w:p>
          <w:p w14:paraId="0E5B2953" w14:textId="77777777" w:rsidR="007C5339" w:rsidRDefault="007C5339" w:rsidP="007C5339">
            <w:pPr>
              <w:pStyle w:val="3-"/>
              <w:rPr>
                <w:rFonts w:hint="eastAsia"/>
              </w:rPr>
            </w:pPr>
            <w:r>
              <w:rPr>
                <w:rFonts w:hint="eastAsia"/>
              </w:rPr>
              <w:tab/>
              <w:t>//セマフォ生成</w:t>
            </w:r>
          </w:p>
          <w:p w14:paraId="5A4D1B22" w14:textId="77777777" w:rsidR="007C5339" w:rsidRDefault="007C5339" w:rsidP="007C5339">
            <w:pPr>
              <w:pStyle w:val="3-"/>
            </w:pPr>
            <w:r>
              <w:tab/>
              <w:t>{</w:t>
            </w:r>
          </w:p>
          <w:p w14:paraId="5B16DA37" w14:textId="77777777" w:rsidR="007C5339" w:rsidRDefault="007C5339" w:rsidP="007C5339">
            <w:pPr>
              <w:pStyle w:val="3-"/>
              <w:rPr>
                <w:rFonts w:hint="eastAsia"/>
              </w:rPr>
            </w:pPr>
            <w:r>
              <w:rPr>
                <w:rFonts w:hint="eastAsia"/>
              </w:rPr>
              <w:tab/>
            </w:r>
            <w:r>
              <w:rPr>
                <w:rFonts w:hint="eastAsia"/>
              </w:rPr>
              <w:tab/>
              <w:t>s_hSemaphore = CreateSemaphore(nullptr, 0, COMMON_RESOURCE_NUM, nullptr);//初期状態はセマフォを全て使用中にする</w:t>
            </w:r>
          </w:p>
          <w:p w14:paraId="16BE5B48" w14:textId="77777777" w:rsidR="007C5339" w:rsidRDefault="007C5339" w:rsidP="007C5339">
            <w:pPr>
              <w:pStyle w:val="3-"/>
            </w:pPr>
            <w:r>
              <w:lastRenderedPageBreak/>
              <w:tab/>
            </w:r>
            <w:r>
              <w:tab/>
            </w:r>
          </w:p>
          <w:p w14:paraId="1FC090D5" w14:textId="77777777" w:rsidR="007C5339" w:rsidRDefault="007C5339" w:rsidP="007C5339">
            <w:pPr>
              <w:pStyle w:val="3-"/>
              <w:rPr>
                <w:rFonts w:hint="eastAsia"/>
              </w:rPr>
            </w:pPr>
            <w:r>
              <w:rPr>
                <w:rFonts w:hint="eastAsia"/>
              </w:rPr>
              <w:tab/>
              <w:t>//</w:t>
            </w:r>
            <w:r>
              <w:rPr>
                <w:rFonts w:hint="eastAsia"/>
              </w:rPr>
              <w:tab/>
              <w:t>//属性を指定して生成する場合</w:t>
            </w:r>
          </w:p>
          <w:p w14:paraId="3980ED48" w14:textId="77777777" w:rsidR="007C5339" w:rsidRDefault="007C5339" w:rsidP="007C5339">
            <w:pPr>
              <w:pStyle w:val="3-"/>
              <w:rPr>
                <w:rFonts w:hint="eastAsia"/>
              </w:rPr>
            </w:pPr>
            <w:r>
              <w:rPr>
                <w:rFonts w:hint="eastAsia"/>
              </w:rPr>
              <w:tab/>
              <w:t>//</w:t>
            </w:r>
            <w:r>
              <w:rPr>
                <w:rFonts w:hint="eastAsia"/>
              </w:rPr>
              <w:tab/>
              <w:t>SECURITY_ATTRIBUTES attr = { sizeof(SECURITY_ATTRIBUTES), nullptr, true };//子プロセスにハンドルを継承する</w:t>
            </w:r>
          </w:p>
          <w:p w14:paraId="221BBBF3" w14:textId="77777777" w:rsidR="007C5339" w:rsidRDefault="007C5339" w:rsidP="007C5339">
            <w:pPr>
              <w:pStyle w:val="3-"/>
              <w:rPr>
                <w:rFonts w:hint="eastAsia"/>
              </w:rPr>
            </w:pPr>
            <w:r>
              <w:rPr>
                <w:rFonts w:hint="eastAsia"/>
              </w:rPr>
              <w:tab/>
              <w:t>//</w:t>
            </w:r>
            <w:r>
              <w:rPr>
                <w:rFonts w:hint="eastAsia"/>
              </w:rPr>
              <w:tab/>
              <w:t>SECURITY_ATTRIBUTES attr = { sizeof(SECURITY_ATTRIBUTES), nullptr, false };//子プロセスにハンドルを継承しない　※デフォルト</w:t>
            </w:r>
          </w:p>
          <w:p w14:paraId="1D06161F" w14:textId="77777777" w:rsidR="007C5339" w:rsidRDefault="007C5339" w:rsidP="007C5339">
            <w:pPr>
              <w:pStyle w:val="3-"/>
              <w:rPr>
                <w:rFonts w:hint="eastAsia"/>
              </w:rPr>
            </w:pPr>
            <w:r>
              <w:rPr>
                <w:rFonts w:hint="eastAsia"/>
              </w:rPr>
              <w:tab/>
              <w:t>//</w:t>
            </w:r>
            <w:r>
              <w:rPr>
                <w:rFonts w:hint="eastAsia"/>
              </w:rPr>
              <w:tab/>
              <w:t>s_hSemaphore = CreateSemaphore(&amp;attr, 0, COMMON_RESOURCE_NUM, nullptr);//初期状態はセマフォを全て使用中にする</w:t>
            </w:r>
          </w:p>
          <w:p w14:paraId="0D8B699F" w14:textId="77777777" w:rsidR="007C5339" w:rsidRDefault="007C5339" w:rsidP="007C5339">
            <w:pPr>
              <w:pStyle w:val="3-"/>
            </w:pPr>
            <w:r>
              <w:tab/>
              <w:t>}</w:t>
            </w:r>
          </w:p>
          <w:p w14:paraId="385FC1BE" w14:textId="77777777" w:rsidR="007C5339" w:rsidRDefault="007C5339" w:rsidP="007C5339">
            <w:pPr>
              <w:pStyle w:val="3-"/>
            </w:pPr>
          </w:p>
          <w:p w14:paraId="4C986CB7" w14:textId="77777777" w:rsidR="007C5339" w:rsidRDefault="007C5339" w:rsidP="007C5339">
            <w:pPr>
              <w:pStyle w:val="3-"/>
              <w:rPr>
                <w:rFonts w:hint="eastAsia"/>
              </w:rPr>
            </w:pPr>
            <w:r>
              <w:rPr>
                <w:rFonts w:hint="eastAsia"/>
              </w:rPr>
              <w:tab/>
              <w:t>//クリティカルセクション生成</w:t>
            </w:r>
          </w:p>
          <w:p w14:paraId="0E8F8864" w14:textId="77777777" w:rsidR="007C5339" w:rsidRDefault="007C5339" w:rsidP="007C5339">
            <w:pPr>
              <w:pStyle w:val="3-"/>
            </w:pPr>
            <w:r>
              <w:tab/>
              <w:t>InitializeCriticalSectionAndSpinCount(&amp;s_lock, 100);</w:t>
            </w:r>
          </w:p>
          <w:p w14:paraId="33702AFD" w14:textId="77777777" w:rsidR="007C5339" w:rsidRDefault="007C5339" w:rsidP="007C5339">
            <w:pPr>
              <w:pStyle w:val="3-"/>
            </w:pPr>
          </w:p>
          <w:p w14:paraId="712DEA66" w14:textId="77777777" w:rsidR="007C5339" w:rsidRDefault="007C5339" w:rsidP="007C5339">
            <w:pPr>
              <w:pStyle w:val="3-"/>
              <w:rPr>
                <w:rFonts w:hint="eastAsia"/>
              </w:rPr>
            </w:pPr>
            <w:r>
              <w:rPr>
                <w:rFonts w:hint="eastAsia"/>
              </w:rPr>
              <w:tab/>
              <w:t>//スレッド作成</w:t>
            </w:r>
          </w:p>
          <w:p w14:paraId="098637A1" w14:textId="77777777" w:rsidR="007C5339" w:rsidRDefault="007C5339" w:rsidP="007C5339">
            <w:pPr>
              <w:pStyle w:val="3-"/>
            </w:pPr>
            <w:r>
              <w:tab/>
              <w:t>static const int THREAD_NUM = 4;</w:t>
            </w:r>
          </w:p>
          <w:p w14:paraId="7D10D69A" w14:textId="77777777" w:rsidR="007C5339" w:rsidRDefault="007C5339" w:rsidP="007C5339">
            <w:pPr>
              <w:pStyle w:val="3-"/>
            </w:pPr>
            <w:r>
              <w:tab/>
              <w:t>unsigned int tid[THREAD_NUM] = {};</w:t>
            </w:r>
          </w:p>
          <w:p w14:paraId="0A05DE37" w14:textId="77777777" w:rsidR="007C5339" w:rsidRDefault="007C5339" w:rsidP="007C5339">
            <w:pPr>
              <w:pStyle w:val="3-"/>
            </w:pPr>
            <w:r>
              <w:tab/>
              <w:t>HANDLE hThread[THREAD_NUM] =</w:t>
            </w:r>
          </w:p>
          <w:p w14:paraId="1E2A98A8" w14:textId="77777777" w:rsidR="007C5339" w:rsidRDefault="007C5339" w:rsidP="007C5339">
            <w:pPr>
              <w:pStyle w:val="3-"/>
            </w:pPr>
            <w:r>
              <w:tab/>
              <w:t>{</w:t>
            </w:r>
          </w:p>
          <w:p w14:paraId="632F331B" w14:textId="77777777" w:rsidR="007C5339" w:rsidRDefault="007C5339" w:rsidP="007C5339">
            <w:pPr>
              <w:pStyle w:val="3-"/>
              <w:rPr>
                <w:rFonts w:hint="eastAsia"/>
              </w:rPr>
            </w:pPr>
            <w:r>
              <w:rPr>
                <w:rFonts w:hint="eastAsia"/>
              </w:rPr>
              <w:tab/>
            </w:r>
            <w:r>
              <w:rPr>
                <w:rFonts w:hint="eastAsia"/>
              </w:rPr>
              <w:tab/>
              <w:t>(HANDLE)_beginthreadex(nullptr, 0, threadFunc, "太郎", 0, &amp;tid[0]),</w:t>
            </w:r>
          </w:p>
          <w:p w14:paraId="24C876FD" w14:textId="77777777" w:rsidR="007C5339" w:rsidRDefault="007C5339" w:rsidP="007C5339">
            <w:pPr>
              <w:pStyle w:val="3-"/>
              <w:rPr>
                <w:rFonts w:hint="eastAsia"/>
              </w:rPr>
            </w:pPr>
            <w:r>
              <w:rPr>
                <w:rFonts w:hint="eastAsia"/>
              </w:rPr>
              <w:tab/>
            </w:r>
            <w:r>
              <w:rPr>
                <w:rFonts w:hint="eastAsia"/>
              </w:rPr>
              <w:tab/>
              <w:t>(HANDLE)_beginthreadex(nullptr, 0, threadFunc, "次郎", 0, &amp;tid[1]),</w:t>
            </w:r>
          </w:p>
          <w:p w14:paraId="39899C21" w14:textId="77777777" w:rsidR="007C5339" w:rsidRDefault="007C5339" w:rsidP="007C5339">
            <w:pPr>
              <w:pStyle w:val="3-"/>
              <w:rPr>
                <w:rFonts w:hint="eastAsia"/>
              </w:rPr>
            </w:pPr>
            <w:r>
              <w:rPr>
                <w:rFonts w:hint="eastAsia"/>
              </w:rPr>
              <w:tab/>
            </w:r>
            <w:r>
              <w:rPr>
                <w:rFonts w:hint="eastAsia"/>
              </w:rPr>
              <w:tab/>
              <w:t>(HANDLE)_beginthreadex(nullptr, 0, threadFunc, "三郎", 0, &amp;tid[2]),</w:t>
            </w:r>
          </w:p>
          <w:p w14:paraId="6F377E1E" w14:textId="77777777" w:rsidR="007C5339" w:rsidRDefault="007C5339" w:rsidP="007C5339">
            <w:pPr>
              <w:pStyle w:val="3-"/>
              <w:rPr>
                <w:rFonts w:hint="eastAsia"/>
              </w:rPr>
            </w:pPr>
            <w:r>
              <w:rPr>
                <w:rFonts w:hint="eastAsia"/>
              </w:rPr>
              <w:tab/>
            </w:r>
            <w:r>
              <w:rPr>
                <w:rFonts w:hint="eastAsia"/>
              </w:rPr>
              <w:tab/>
              <w:t>(HANDLE)_beginthreadex(nullptr, 0, threadFunc, "四郎", 0, &amp;tid[3])</w:t>
            </w:r>
          </w:p>
          <w:p w14:paraId="3EEE46D3" w14:textId="77777777" w:rsidR="007C5339" w:rsidRDefault="007C5339" w:rsidP="007C5339">
            <w:pPr>
              <w:pStyle w:val="3-"/>
            </w:pPr>
            <w:r>
              <w:tab/>
              <w:t>};</w:t>
            </w:r>
          </w:p>
          <w:p w14:paraId="561FE54B" w14:textId="77777777" w:rsidR="007C5339" w:rsidRDefault="007C5339" w:rsidP="007C5339">
            <w:pPr>
              <w:pStyle w:val="3-"/>
            </w:pPr>
          </w:p>
          <w:p w14:paraId="20AC4384" w14:textId="77777777" w:rsidR="007C5339" w:rsidRDefault="007C5339" w:rsidP="007C5339">
            <w:pPr>
              <w:pStyle w:val="3-"/>
              <w:rPr>
                <w:rFonts w:hint="eastAsia"/>
              </w:rPr>
            </w:pPr>
            <w:r>
              <w:rPr>
                <w:rFonts w:hint="eastAsia"/>
              </w:rPr>
              <w:tab/>
              <w:t>//若干スリープ</w:t>
            </w:r>
          </w:p>
          <w:p w14:paraId="0BA6ED8E" w14:textId="77777777" w:rsidR="007C5339" w:rsidRDefault="007C5339" w:rsidP="007C5339">
            <w:pPr>
              <w:pStyle w:val="3-"/>
            </w:pPr>
            <w:r>
              <w:tab/>
              <w:t>Sleep(10);</w:t>
            </w:r>
          </w:p>
          <w:p w14:paraId="1DF428D2" w14:textId="77777777" w:rsidR="007C5339" w:rsidRDefault="007C5339" w:rsidP="007C5339">
            <w:pPr>
              <w:pStyle w:val="3-"/>
            </w:pPr>
          </w:p>
          <w:p w14:paraId="3ACEB7A9" w14:textId="77777777" w:rsidR="007C5339" w:rsidRDefault="007C5339" w:rsidP="007C5339">
            <w:pPr>
              <w:pStyle w:val="3-"/>
              <w:rPr>
                <w:rFonts w:hint="eastAsia"/>
              </w:rPr>
            </w:pPr>
            <w:r>
              <w:rPr>
                <w:rFonts w:hint="eastAsia"/>
              </w:rPr>
              <w:tab/>
              <w:t>//共有リソース初期化</w:t>
            </w:r>
          </w:p>
          <w:p w14:paraId="2768B127" w14:textId="77777777" w:rsidR="007C5339" w:rsidRDefault="007C5339" w:rsidP="007C5339">
            <w:pPr>
              <w:pStyle w:val="3-"/>
            </w:pPr>
            <w:r>
              <w:tab/>
              <w:t>for (int i = 0; i &lt; COMMON_RESOURCE_NUM; ++i)</w:t>
            </w:r>
          </w:p>
          <w:p w14:paraId="7660E813" w14:textId="77777777" w:rsidR="007C5339" w:rsidRDefault="007C5339" w:rsidP="007C5339">
            <w:pPr>
              <w:pStyle w:val="3-"/>
            </w:pPr>
            <w:r>
              <w:tab/>
              <w:t>{</w:t>
            </w:r>
          </w:p>
          <w:p w14:paraId="7EB428F8" w14:textId="77777777" w:rsidR="007C5339" w:rsidRDefault="007C5339" w:rsidP="007C5339">
            <w:pPr>
              <w:pStyle w:val="3-"/>
            </w:pPr>
            <w:r>
              <w:tab/>
            </w:r>
            <w:r>
              <w:tab/>
              <w:t>s_commonResource[i] = 1000 * (i + 1);</w:t>
            </w:r>
          </w:p>
          <w:p w14:paraId="6094ACE6" w14:textId="77777777" w:rsidR="007C5339" w:rsidRDefault="007C5339" w:rsidP="007C5339">
            <w:pPr>
              <w:pStyle w:val="3-"/>
            </w:pPr>
            <w:r>
              <w:tab/>
              <w:t>}</w:t>
            </w:r>
          </w:p>
          <w:p w14:paraId="42B9E8AB" w14:textId="77777777" w:rsidR="007C5339" w:rsidRDefault="007C5339" w:rsidP="007C5339">
            <w:pPr>
              <w:pStyle w:val="3-"/>
            </w:pPr>
          </w:p>
          <w:p w14:paraId="711FBE49" w14:textId="77777777" w:rsidR="007C5339" w:rsidRDefault="007C5339" w:rsidP="007C5339">
            <w:pPr>
              <w:pStyle w:val="3-"/>
              <w:rPr>
                <w:rFonts w:hint="eastAsia"/>
              </w:rPr>
            </w:pPr>
            <w:r>
              <w:rPr>
                <w:rFonts w:hint="eastAsia"/>
              </w:rPr>
              <w:tab/>
              <w:t>//若干スリープ</w:t>
            </w:r>
          </w:p>
          <w:p w14:paraId="69D3F260" w14:textId="77777777" w:rsidR="007C5339" w:rsidRDefault="007C5339" w:rsidP="007C5339">
            <w:pPr>
              <w:pStyle w:val="3-"/>
            </w:pPr>
            <w:r>
              <w:tab/>
              <w:t>Sleep(10);</w:t>
            </w:r>
          </w:p>
          <w:p w14:paraId="03063075" w14:textId="77777777" w:rsidR="007C5339" w:rsidRDefault="007C5339" w:rsidP="007C5339">
            <w:pPr>
              <w:pStyle w:val="3-"/>
            </w:pPr>
          </w:p>
          <w:p w14:paraId="1F7DBB58" w14:textId="77777777" w:rsidR="007C5339" w:rsidRDefault="007C5339" w:rsidP="007C5339">
            <w:pPr>
              <w:pStyle w:val="3-"/>
              <w:rPr>
                <w:rFonts w:hint="eastAsia"/>
              </w:rPr>
            </w:pPr>
            <w:r>
              <w:rPr>
                <w:rFonts w:hint="eastAsia"/>
              </w:rPr>
              <w:tab/>
              <w:t>//共有リソースの使用を許可（全セマフォ解放）</w:t>
            </w:r>
          </w:p>
          <w:p w14:paraId="3588D359" w14:textId="77777777" w:rsidR="007C5339" w:rsidRDefault="007C5339" w:rsidP="007C5339">
            <w:pPr>
              <w:pStyle w:val="3-"/>
            </w:pPr>
            <w:r>
              <w:tab/>
              <w:t>{</w:t>
            </w:r>
          </w:p>
          <w:p w14:paraId="5D20C689" w14:textId="77777777" w:rsidR="007C5339" w:rsidRDefault="007C5339" w:rsidP="007C5339">
            <w:pPr>
              <w:pStyle w:val="3-"/>
            </w:pPr>
            <w:r>
              <w:tab/>
            </w:r>
            <w:r>
              <w:tab/>
              <w:t>LONG prev_count;</w:t>
            </w:r>
          </w:p>
          <w:p w14:paraId="4D6D615E" w14:textId="77777777" w:rsidR="007C5339" w:rsidRDefault="007C5339" w:rsidP="007C5339">
            <w:pPr>
              <w:pStyle w:val="3-"/>
            </w:pPr>
            <w:r>
              <w:tab/>
            </w:r>
            <w:r>
              <w:tab/>
              <w:t>ReleaseSemaphore(s_hSemaphore, COMMON_RESOURCE_NUM, &amp;prev_count);</w:t>
            </w:r>
          </w:p>
          <w:p w14:paraId="783D26B1" w14:textId="77777777" w:rsidR="007C5339" w:rsidRDefault="007C5339" w:rsidP="007C5339">
            <w:pPr>
              <w:pStyle w:val="3-"/>
            </w:pPr>
            <w:r>
              <w:tab/>
            </w:r>
            <w:r>
              <w:tab/>
              <w:t>printf("Common-resources have been prepared. (num=%d -&gt; %d)\n", prev_count, COMMON_RESOURCE_NUM);</w:t>
            </w:r>
          </w:p>
          <w:p w14:paraId="5D024272" w14:textId="77777777" w:rsidR="007C5339" w:rsidRDefault="007C5339" w:rsidP="007C5339">
            <w:pPr>
              <w:pStyle w:val="3-"/>
            </w:pPr>
            <w:r>
              <w:tab/>
            </w:r>
            <w:r>
              <w:tab/>
              <w:t>fflush(stdout);</w:t>
            </w:r>
          </w:p>
          <w:p w14:paraId="3ABBE9DA" w14:textId="77777777" w:rsidR="007C5339" w:rsidRDefault="007C5339" w:rsidP="007C5339">
            <w:pPr>
              <w:pStyle w:val="3-"/>
            </w:pPr>
            <w:r>
              <w:tab/>
              <w:t>}</w:t>
            </w:r>
          </w:p>
          <w:p w14:paraId="56073340" w14:textId="77777777" w:rsidR="007C5339" w:rsidRDefault="007C5339" w:rsidP="007C5339">
            <w:pPr>
              <w:pStyle w:val="3-"/>
            </w:pPr>
          </w:p>
          <w:p w14:paraId="6D45FD08" w14:textId="77777777" w:rsidR="007C5339" w:rsidRDefault="007C5339" w:rsidP="007C5339">
            <w:pPr>
              <w:pStyle w:val="3-"/>
              <w:rPr>
                <w:rFonts w:hint="eastAsia"/>
              </w:rPr>
            </w:pPr>
            <w:r>
              <w:rPr>
                <w:rFonts w:hint="eastAsia"/>
              </w:rPr>
              <w:tab/>
              <w:t>//スレッド終了待ち</w:t>
            </w:r>
          </w:p>
          <w:p w14:paraId="3109137E" w14:textId="77777777" w:rsidR="007C5339" w:rsidRDefault="007C5339" w:rsidP="007C5339">
            <w:pPr>
              <w:pStyle w:val="3-"/>
            </w:pPr>
            <w:r>
              <w:tab/>
              <w:t>WaitForMultipleObjects(THREAD_NUM, hThread, true, INFINITE);</w:t>
            </w:r>
          </w:p>
          <w:p w14:paraId="443D9EB7" w14:textId="77777777" w:rsidR="007C5339" w:rsidRDefault="007C5339" w:rsidP="007C5339">
            <w:pPr>
              <w:pStyle w:val="3-"/>
            </w:pPr>
          </w:p>
          <w:p w14:paraId="0AFEB96F" w14:textId="77777777" w:rsidR="007C5339" w:rsidRDefault="007C5339" w:rsidP="007C5339">
            <w:pPr>
              <w:pStyle w:val="3-"/>
              <w:rPr>
                <w:rFonts w:hint="eastAsia"/>
              </w:rPr>
            </w:pPr>
            <w:r>
              <w:rPr>
                <w:rFonts w:hint="eastAsia"/>
              </w:rPr>
              <w:tab/>
              <w:t>//スレッドハンドルクローズ</w:t>
            </w:r>
          </w:p>
          <w:p w14:paraId="691CA0D4" w14:textId="77777777" w:rsidR="007C5339" w:rsidRDefault="007C5339" w:rsidP="007C5339">
            <w:pPr>
              <w:pStyle w:val="3-"/>
            </w:pPr>
            <w:r>
              <w:tab/>
              <w:t>for (int i = 0; i &lt; THREAD_NUM; ++i)</w:t>
            </w:r>
          </w:p>
          <w:p w14:paraId="0A52C620" w14:textId="77777777" w:rsidR="007C5339" w:rsidRDefault="007C5339" w:rsidP="007C5339">
            <w:pPr>
              <w:pStyle w:val="3-"/>
            </w:pPr>
            <w:r>
              <w:tab/>
              <w:t>{</w:t>
            </w:r>
          </w:p>
          <w:p w14:paraId="24877CB0" w14:textId="77777777" w:rsidR="007C5339" w:rsidRDefault="007C5339" w:rsidP="007C5339">
            <w:pPr>
              <w:pStyle w:val="3-"/>
            </w:pPr>
            <w:r>
              <w:tab/>
            </w:r>
            <w:r>
              <w:tab/>
              <w:t>CloseHandle(hThread[i]);</w:t>
            </w:r>
          </w:p>
          <w:p w14:paraId="7CC73537" w14:textId="77777777" w:rsidR="007C5339" w:rsidRDefault="007C5339" w:rsidP="007C5339">
            <w:pPr>
              <w:pStyle w:val="3-"/>
            </w:pPr>
            <w:r>
              <w:tab/>
              <w:t>}</w:t>
            </w:r>
          </w:p>
          <w:p w14:paraId="0151718D" w14:textId="77777777" w:rsidR="007C5339" w:rsidRDefault="007C5339" w:rsidP="007C5339">
            <w:pPr>
              <w:pStyle w:val="3-"/>
            </w:pPr>
          </w:p>
          <w:p w14:paraId="2C7DD75C" w14:textId="77777777" w:rsidR="007C5339" w:rsidRDefault="007C5339" w:rsidP="007C5339">
            <w:pPr>
              <w:pStyle w:val="3-"/>
              <w:rPr>
                <w:rFonts w:hint="eastAsia"/>
              </w:rPr>
            </w:pPr>
            <w:r>
              <w:rPr>
                <w:rFonts w:hint="eastAsia"/>
              </w:rPr>
              <w:tab/>
              <w:t>//セマフォの取得と解放を大量に実行して時間を計測</w:t>
            </w:r>
          </w:p>
          <w:p w14:paraId="72BBB38B" w14:textId="77777777" w:rsidR="007C5339" w:rsidRDefault="007C5339" w:rsidP="007C5339">
            <w:pPr>
              <w:pStyle w:val="3-"/>
            </w:pPr>
            <w:r>
              <w:tab/>
              <w:t>{</w:t>
            </w:r>
          </w:p>
          <w:p w14:paraId="25E3E002" w14:textId="77777777" w:rsidR="007C5339" w:rsidRDefault="007C5339" w:rsidP="007C5339">
            <w:pPr>
              <w:pStyle w:val="3-"/>
            </w:pPr>
            <w:r>
              <w:tab/>
            </w:r>
            <w:r>
              <w:tab/>
              <w:t>LARGE_INTEGER freq;</w:t>
            </w:r>
          </w:p>
          <w:p w14:paraId="32157C60" w14:textId="77777777" w:rsidR="007C5339" w:rsidRDefault="007C5339" w:rsidP="007C5339">
            <w:pPr>
              <w:pStyle w:val="3-"/>
            </w:pPr>
            <w:r>
              <w:tab/>
            </w:r>
            <w:r>
              <w:tab/>
              <w:t>QueryPerformanceFrequency(&amp;freq);</w:t>
            </w:r>
          </w:p>
          <w:p w14:paraId="7D514BEF" w14:textId="77777777" w:rsidR="007C5339" w:rsidRDefault="007C5339" w:rsidP="007C5339">
            <w:pPr>
              <w:pStyle w:val="3-"/>
            </w:pPr>
            <w:r>
              <w:tab/>
            </w:r>
            <w:r>
              <w:tab/>
              <w:t>LARGE_INTEGER begin;</w:t>
            </w:r>
          </w:p>
          <w:p w14:paraId="32DB0098" w14:textId="77777777" w:rsidR="007C5339" w:rsidRDefault="007C5339" w:rsidP="007C5339">
            <w:pPr>
              <w:pStyle w:val="3-"/>
            </w:pPr>
            <w:r>
              <w:tab/>
            </w:r>
            <w:r>
              <w:tab/>
              <w:t>QueryPerformanceCounter(&amp;begin);</w:t>
            </w:r>
          </w:p>
          <w:p w14:paraId="16B288EF" w14:textId="77777777" w:rsidR="007C5339" w:rsidRDefault="007C5339" w:rsidP="007C5339">
            <w:pPr>
              <w:pStyle w:val="3-"/>
            </w:pPr>
            <w:r>
              <w:tab/>
            </w:r>
            <w:r>
              <w:tab/>
              <w:t>static const int TEST_TIMES = 10000000;</w:t>
            </w:r>
          </w:p>
          <w:p w14:paraId="5A3BF7C3" w14:textId="77777777" w:rsidR="007C5339" w:rsidRDefault="007C5339" w:rsidP="007C5339">
            <w:pPr>
              <w:pStyle w:val="3-"/>
            </w:pPr>
            <w:r>
              <w:tab/>
            </w:r>
            <w:r>
              <w:tab/>
              <w:t>for (int i = 0; i &lt; TEST_TIMES; ++i)</w:t>
            </w:r>
          </w:p>
          <w:p w14:paraId="499CE3DB" w14:textId="77777777" w:rsidR="007C5339" w:rsidRDefault="007C5339" w:rsidP="007C5339">
            <w:pPr>
              <w:pStyle w:val="3-"/>
            </w:pPr>
            <w:r>
              <w:tab/>
            </w:r>
            <w:r>
              <w:tab/>
              <w:t>{</w:t>
            </w:r>
          </w:p>
          <w:p w14:paraId="22DE379B" w14:textId="77777777" w:rsidR="007C5339" w:rsidRDefault="007C5339" w:rsidP="007C5339">
            <w:pPr>
              <w:pStyle w:val="3-"/>
            </w:pPr>
            <w:r>
              <w:tab/>
            </w:r>
            <w:r>
              <w:tab/>
            </w:r>
            <w:r>
              <w:tab/>
              <w:t>WaitForSingleObject(s_hSemaphore, INFINITE);</w:t>
            </w:r>
          </w:p>
          <w:p w14:paraId="4207F021" w14:textId="77777777" w:rsidR="007C5339" w:rsidRDefault="007C5339" w:rsidP="007C5339">
            <w:pPr>
              <w:pStyle w:val="3-"/>
            </w:pPr>
            <w:r>
              <w:tab/>
            </w:r>
            <w:r>
              <w:tab/>
            </w:r>
            <w:r>
              <w:tab/>
              <w:t>ReleaseSemaphore(s_hSemaphore, 1, nullptr);</w:t>
            </w:r>
          </w:p>
          <w:p w14:paraId="4593EC04" w14:textId="77777777" w:rsidR="007C5339" w:rsidRDefault="007C5339" w:rsidP="007C5339">
            <w:pPr>
              <w:pStyle w:val="3-"/>
            </w:pPr>
            <w:r>
              <w:tab/>
            </w:r>
            <w:r>
              <w:tab/>
              <w:t>}</w:t>
            </w:r>
          </w:p>
          <w:p w14:paraId="56D240F9" w14:textId="77777777" w:rsidR="007C5339" w:rsidRDefault="007C5339" w:rsidP="007C5339">
            <w:pPr>
              <w:pStyle w:val="3-"/>
            </w:pPr>
            <w:r>
              <w:tab/>
            </w:r>
            <w:r>
              <w:tab/>
              <w:t>LARGE_INTEGER end;</w:t>
            </w:r>
          </w:p>
          <w:p w14:paraId="5B138365" w14:textId="77777777" w:rsidR="007C5339" w:rsidRDefault="007C5339" w:rsidP="007C5339">
            <w:pPr>
              <w:pStyle w:val="3-"/>
            </w:pPr>
            <w:r>
              <w:lastRenderedPageBreak/>
              <w:tab/>
            </w:r>
            <w:r>
              <w:tab/>
              <w:t>QueryPerformanceCounter(&amp;end);</w:t>
            </w:r>
          </w:p>
          <w:p w14:paraId="16A4ABF6" w14:textId="77777777" w:rsidR="007C5339" w:rsidRDefault="007C5339" w:rsidP="007C5339">
            <w:pPr>
              <w:pStyle w:val="3-"/>
            </w:pPr>
            <w:r>
              <w:tab/>
            </w:r>
            <w:r>
              <w:tab/>
              <w:t>float duration = static_cast&lt;float&gt;(static_cast&lt;double&gt;(end.QuadPart - begin.QuadPart) / static_cast&lt;double&gt;(freq.QuadPart));</w:t>
            </w:r>
          </w:p>
          <w:p w14:paraId="4665AFEB" w14:textId="77777777" w:rsidR="007C5339" w:rsidRDefault="007C5339" w:rsidP="007C5339">
            <w:pPr>
              <w:pStyle w:val="3-"/>
            </w:pPr>
            <w:r>
              <w:tab/>
            </w:r>
            <w:r>
              <w:tab/>
              <w:t>printf("Semaphore * %d = %.6f sec\n", TEST_TIMES, duration);</w:t>
            </w:r>
          </w:p>
          <w:p w14:paraId="461AA303" w14:textId="77777777" w:rsidR="007C5339" w:rsidRDefault="007C5339" w:rsidP="007C5339">
            <w:pPr>
              <w:pStyle w:val="3-"/>
            </w:pPr>
            <w:r>
              <w:tab/>
              <w:t>}</w:t>
            </w:r>
          </w:p>
          <w:p w14:paraId="06EC7F5D" w14:textId="77777777" w:rsidR="007C5339" w:rsidRDefault="007C5339" w:rsidP="007C5339">
            <w:pPr>
              <w:pStyle w:val="3-"/>
            </w:pPr>
          </w:p>
          <w:p w14:paraId="39DEBB06" w14:textId="77777777" w:rsidR="007C5339" w:rsidRDefault="007C5339" w:rsidP="007C5339">
            <w:pPr>
              <w:pStyle w:val="3-"/>
              <w:rPr>
                <w:rFonts w:hint="eastAsia"/>
              </w:rPr>
            </w:pPr>
            <w:r>
              <w:rPr>
                <w:rFonts w:hint="eastAsia"/>
              </w:rPr>
              <w:tab/>
              <w:t>//クリティカルセクション破棄</w:t>
            </w:r>
          </w:p>
          <w:p w14:paraId="30B99D69" w14:textId="77777777" w:rsidR="007C5339" w:rsidRDefault="007C5339" w:rsidP="007C5339">
            <w:pPr>
              <w:pStyle w:val="3-"/>
            </w:pPr>
            <w:r>
              <w:tab/>
              <w:t>DeleteCriticalSection(&amp;s_lock);</w:t>
            </w:r>
          </w:p>
          <w:p w14:paraId="5BD8A2E1" w14:textId="77777777" w:rsidR="007C5339" w:rsidRDefault="007C5339" w:rsidP="007C5339">
            <w:pPr>
              <w:pStyle w:val="3-"/>
            </w:pPr>
            <w:r>
              <w:tab/>
            </w:r>
          </w:p>
          <w:p w14:paraId="20ED747F" w14:textId="77777777" w:rsidR="007C5339" w:rsidRDefault="007C5339" w:rsidP="007C5339">
            <w:pPr>
              <w:pStyle w:val="3-"/>
              <w:rPr>
                <w:rFonts w:hint="eastAsia"/>
              </w:rPr>
            </w:pPr>
            <w:r>
              <w:rPr>
                <w:rFonts w:hint="eastAsia"/>
              </w:rPr>
              <w:tab/>
              <w:t>//セマフォ破棄</w:t>
            </w:r>
          </w:p>
          <w:p w14:paraId="509AEF0C" w14:textId="77777777" w:rsidR="007C5339" w:rsidRDefault="007C5339" w:rsidP="007C5339">
            <w:pPr>
              <w:pStyle w:val="3-"/>
            </w:pPr>
            <w:r>
              <w:tab/>
              <w:t>CloseHandle(s_hSemaphore);</w:t>
            </w:r>
          </w:p>
          <w:p w14:paraId="62D18110" w14:textId="77777777" w:rsidR="007C5339" w:rsidRDefault="007C5339" w:rsidP="007C5339">
            <w:pPr>
              <w:pStyle w:val="3-"/>
            </w:pPr>
            <w:r>
              <w:tab/>
              <w:t>s_hSemaphore = INVALID_HANDLE_VALUE;</w:t>
            </w:r>
          </w:p>
          <w:p w14:paraId="1A513D9F" w14:textId="77777777" w:rsidR="007C5339" w:rsidRDefault="007C5339" w:rsidP="007C5339">
            <w:pPr>
              <w:pStyle w:val="3-"/>
            </w:pPr>
          </w:p>
          <w:p w14:paraId="39B5CB70" w14:textId="77777777" w:rsidR="007C5339" w:rsidRDefault="007C5339" w:rsidP="007C5339">
            <w:pPr>
              <w:pStyle w:val="3-"/>
            </w:pPr>
            <w:r>
              <w:tab/>
              <w:t>return EXIT_SUCCESS;</w:t>
            </w:r>
          </w:p>
          <w:p w14:paraId="5F720DD5" w14:textId="2773C884" w:rsidR="00737B12" w:rsidRPr="007C5339" w:rsidRDefault="007C5339" w:rsidP="007C5339">
            <w:pPr>
              <w:pStyle w:val="3-"/>
              <w:rPr>
                <w:rFonts w:hint="eastAsia"/>
              </w:rPr>
            </w:pPr>
            <w:r>
              <w:t>}</w:t>
            </w:r>
          </w:p>
        </w:tc>
      </w:tr>
    </w:tbl>
    <w:p w14:paraId="76B07C88" w14:textId="77777777" w:rsidR="00737B12" w:rsidRPr="00DE3BF2" w:rsidRDefault="00737B12" w:rsidP="00737B12">
      <w:pPr>
        <w:pStyle w:val="aa"/>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676F31F5" w14:textId="77777777" w:rsidTr="000A1665">
        <w:tc>
          <w:tcPr>
            <w:tcW w:w="8494" w:type="dxa"/>
          </w:tcPr>
          <w:p w14:paraId="04D5B091" w14:textId="77777777" w:rsidR="007C5339" w:rsidRPr="007C5339" w:rsidRDefault="007C5339" w:rsidP="007C5339">
            <w:pPr>
              <w:pStyle w:val="3-"/>
              <w:rPr>
                <w:rFonts w:hint="eastAsia"/>
                <w:color w:val="auto"/>
              </w:rPr>
            </w:pPr>
            <w:r w:rsidRPr="007C5339">
              <w:rPr>
                <w:rFonts w:hint="eastAsia"/>
                <w:color w:val="auto"/>
              </w:rPr>
              <w:t>- begin:太郎 -</w:t>
            </w:r>
          </w:p>
          <w:p w14:paraId="14E36ECA" w14:textId="77777777" w:rsidR="007C5339" w:rsidRPr="007C5339" w:rsidRDefault="007C5339" w:rsidP="007C5339">
            <w:pPr>
              <w:pStyle w:val="3-"/>
              <w:rPr>
                <w:rFonts w:hint="eastAsia"/>
                <w:color w:val="auto"/>
              </w:rPr>
            </w:pPr>
            <w:r w:rsidRPr="007C5339">
              <w:rPr>
                <w:rFonts w:hint="eastAsia"/>
                <w:color w:val="auto"/>
              </w:rPr>
              <w:t>- begin:次郎 -</w:t>
            </w:r>
          </w:p>
          <w:p w14:paraId="741DF320" w14:textId="77777777" w:rsidR="007C5339" w:rsidRPr="007C5339" w:rsidRDefault="007C5339" w:rsidP="007C5339">
            <w:pPr>
              <w:pStyle w:val="3-"/>
              <w:rPr>
                <w:rFonts w:hint="eastAsia"/>
                <w:color w:val="auto"/>
              </w:rPr>
            </w:pPr>
            <w:r w:rsidRPr="007C5339">
              <w:rPr>
                <w:rFonts w:hint="eastAsia"/>
                <w:color w:val="auto"/>
              </w:rPr>
              <w:t>- begin:三郎 -</w:t>
            </w:r>
          </w:p>
          <w:p w14:paraId="3C051839" w14:textId="77777777" w:rsidR="007C5339" w:rsidRPr="007C5339" w:rsidRDefault="007C5339" w:rsidP="007C5339">
            <w:pPr>
              <w:pStyle w:val="3-"/>
              <w:rPr>
                <w:rFonts w:hint="eastAsia"/>
                <w:color w:val="auto"/>
              </w:rPr>
            </w:pPr>
            <w:r w:rsidRPr="007C5339">
              <w:rPr>
                <w:rFonts w:hint="eastAsia"/>
                <w:color w:val="auto"/>
              </w:rPr>
              <w:t>- begin:四郎 -</w:t>
            </w:r>
          </w:p>
          <w:p w14:paraId="2A7F1774" w14:textId="77777777" w:rsidR="007C5339" w:rsidRPr="007C5339" w:rsidRDefault="007C5339" w:rsidP="007C5339">
            <w:pPr>
              <w:pStyle w:val="3-"/>
              <w:rPr>
                <w:color w:val="auto"/>
              </w:rPr>
            </w:pPr>
            <w:r w:rsidRPr="007C5339">
              <w:rPr>
                <w:color w:val="auto"/>
              </w:rPr>
              <w:t>Common-resources have been prepared. (num=0 -&gt; 2)</w:t>
            </w:r>
          </w:p>
          <w:p w14:paraId="68B38153" w14:textId="77777777" w:rsidR="007C5339" w:rsidRPr="007C5339" w:rsidRDefault="007C5339" w:rsidP="007C5339">
            <w:pPr>
              <w:pStyle w:val="3-"/>
              <w:rPr>
                <w:rFonts w:hint="eastAsia"/>
                <w:color w:val="auto"/>
              </w:rPr>
            </w:pPr>
            <w:r w:rsidRPr="007C5339">
              <w:rPr>
                <w:rFonts w:hint="eastAsia"/>
                <w:color w:val="auto"/>
              </w:rPr>
              <w:t>次郎: [BEFORE] commonResource[0]=1000, tlsData=0</w:t>
            </w:r>
          </w:p>
          <w:p w14:paraId="4975323B" w14:textId="77777777" w:rsidR="007C5339" w:rsidRPr="007C5339" w:rsidRDefault="007C5339" w:rsidP="007C5339">
            <w:pPr>
              <w:pStyle w:val="3-"/>
              <w:rPr>
                <w:rFonts w:hint="eastAsia"/>
                <w:color w:val="auto"/>
              </w:rPr>
            </w:pPr>
            <w:r w:rsidRPr="007C5339">
              <w:rPr>
                <w:rFonts w:hint="eastAsia"/>
                <w:color w:val="auto"/>
              </w:rPr>
              <w:t>太郎: [BEFORE] commonResource[1]=2000, tlsData=0</w:t>
            </w:r>
          </w:p>
          <w:p w14:paraId="3014DC8C" w14:textId="77777777" w:rsidR="007C5339" w:rsidRPr="007C5339" w:rsidRDefault="007C5339" w:rsidP="007C5339">
            <w:pPr>
              <w:pStyle w:val="3-"/>
              <w:rPr>
                <w:rFonts w:hint="eastAsia"/>
                <w:color w:val="auto"/>
              </w:rPr>
            </w:pPr>
            <w:r w:rsidRPr="007C5339">
              <w:rPr>
                <w:rFonts w:hint="eastAsia"/>
                <w:color w:val="auto"/>
              </w:rPr>
              <w:t>次郎: [AFTER]  commonResource[0]=1001, tlsData=1</w:t>
            </w:r>
          </w:p>
          <w:p w14:paraId="2B5DBBE8" w14:textId="77777777" w:rsidR="007C5339" w:rsidRPr="007C5339" w:rsidRDefault="007C5339" w:rsidP="007C5339">
            <w:pPr>
              <w:pStyle w:val="3-"/>
              <w:rPr>
                <w:rFonts w:hint="eastAsia"/>
                <w:color w:val="auto"/>
              </w:rPr>
            </w:pPr>
            <w:r w:rsidRPr="007C5339">
              <w:rPr>
                <w:rFonts w:hint="eastAsia"/>
                <w:color w:val="auto"/>
              </w:rPr>
              <w:t>太郎: [AFTER]  commonResource[1]=2001, tlsData=1</w:t>
            </w:r>
          </w:p>
          <w:p w14:paraId="45FE6CFA" w14:textId="77777777" w:rsidR="007C5339" w:rsidRPr="007C5339" w:rsidRDefault="007C5339" w:rsidP="007C5339">
            <w:pPr>
              <w:pStyle w:val="3-"/>
              <w:rPr>
                <w:rFonts w:hint="eastAsia"/>
                <w:color w:val="auto"/>
              </w:rPr>
            </w:pPr>
            <w:r w:rsidRPr="007C5339">
              <w:rPr>
                <w:rFonts w:hint="eastAsia"/>
                <w:color w:val="auto"/>
              </w:rPr>
              <w:t>三郎: [BEFORE] commonResource[0]=1001, tlsData=0</w:t>
            </w:r>
          </w:p>
          <w:p w14:paraId="4CA7876A" w14:textId="77777777" w:rsidR="007C5339" w:rsidRPr="007C5339" w:rsidRDefault="007C5339" w:rsidP="007C5339">
            <w:pPr>
              <w:pStyle w:val="3-"/>
              <w:rPr>
                <w:rFonts w:hint="eastAsia"/>
                <w:color w:val="auto"/>
              </w:rPr>
            </w:pPr>
            <w:r w:rsidRPr="007C5339">
              <w:rPr>
                <w:rFonts w:hint="eastAsia"/>
                <w:color w:val="auto"/>
              </w:rPr>
              <w:t>四郎: [BEFORE] commonResource[1]=2001, tlsData=0</w:t>
            </w:r>
          </w:p>
          <w:p w14:paraId="5202CA1E" w14:textId="77777777" w:rsidR="007C5339" w:rsidRPr="007C5339" w:rsidRDefault="007C5339" w:rsidP="007C5339">
            <w:pPr>
              <w:pStyle w:val="3-"/>
              <w:rPr>
                <w:rFonts w:hint="eastAsia"/>
                <w:color w:val="auto"/>
              </w:rPr>
            </w:pPr>
            <w:r w:rsidRPr="007C5339">
              <w:rPr>
                <w:rFonts w:hint="eastAsia"/>
                <w:color w:val="auto"/>
              </w:rPr>
              <w:t>四郎: [AFTER]  commonResource[1]=2002, tlsData=1</w:t>
            </w:r>
          </w:p>
          <w:p w14:paraId="5010CE38" w14:textId="77777777" w:rsidR="007C5339" w:rsidRPr="007C5339" w:rsidRDefault="007C5339" w:rsidP="007C5339">
            <w:pPr>
              <w:pStyle w:val="3-"/>
              <w:rPr>
                <w:rFonts w:hint="eastAsia"/>
                <w:color w:val="auto"/>
              </w:rPr>
            </w:pPr>
            <w:r w:rsidRPr="007C5339">
              <w:rPr>
                <w:rFonts w:hint="eastAsia"/>
                <w:color w:val="auto"/>
              </w:rPr>
              <w:t>三郎: [AFTER]  commonResource[0]=1002, tlsData=1</w:t>
            </w:r>
          </w:p>
          <w:p w14:paraId="2FC414B5" w14:textId="77777777" w:rsidR="007C5339" w:rsidRPr="007C5339" w:rsidRDefault="007C5339" w:rsidP="007C5339">
            <w:pPr>
              <w:pStyle w:val="3-"/>
              <w:rPr>
                <w:rFonts w:hint="eastAsia"/>
                <w:color w:val="auto"/>
              </w:rPr>
            </w:pPr>
            <w:r w:rsidRPr="007C5339">
              <w:rPr>
                <w:rFonts w:hint="eastAsia"/>
                <w:color w:val="auto"/>
              </w:rPr>
              <w:t>太郎: [BEFORE] commonResource[0]=1002, tlsData=1</w:t>
            </w:r>
          </w:p>
          <w:p w14:paraId="105B3FD8" w14:textId="77777777" w:rsidR="007C5339" w:rsidRPr="007C5339" w:rsidRDefault="007C5339" w:rsidP="007C5339">
            <w:pPr>
              <w:pStyle w:val="3-"/>
              <w:rPr>
                <w:rFonts w:hint="eastAsia"/>
                <w:color w:val="auto"/>
              </w:rPr>
            </w:pPr>
            <w:r w:rsidRPr="007C5339">
              <w:rPr>
                <w:rFonts w:hint="eastAsia"/>
                <w:color w:val="auto"/>
              </w:rPr>
              <w:t>次郎: [BEFORE] commonResource[1]=2002, tlsData=1</w:t>
            </w:r>
          </w:p>
          <w:p w14:paraId="17ACFE03" w14:textId="77777777" w:rsidR="007C5339" w:rsidRPr="007C5339" w:rsidRDefault="007C5339" w:rsidP="007C5339">
            <w:pPr>
              <w:pStyle w:val="3-"/>
              <w:rPr>
                <w:rFonts w:hint="eastAsia"/>
                <w:color w:val="auto"/>
              </w:rPr>
            </w:pPr>
            <w:r w:rsidRPr="007C5339">
              <w:rPr>
                <w:rFonts w:hint="eastAsia"/>
                <w:color w:val="auto"/>
              </w:rPr>
              <w:t>太郎: [AFTER]  commonResource[0]=1003, tlsData=2</w:t>
            </w:r>
          </w:p>
          <w:p w14:paraId="629989F0" w14:textId="77777777" w:rsidR="007C5339" w:rsidRPr="007C5339" w:rsidRDefault="007C5339" w:rsidP="007C5339">
            <w:pPr>
              <w:pStyle w:val="3-"/>
              <w:rPr>
                <w:rFonts w:hint="eastAsia"/>
                <w:color w:val="auto"/>
              </w:rPr>
            </w:pPr>
            <w:r w:rsidRPr="007C5339">
              <w:rPr>
                <w:rFonts w:hint="eastAsia"/>
                <w:color w:val="auto"/>
              </w:rPr>
              <w:t>次郎: [AFTER]  commonResource[1]=2003, tlsData=2</w:t>
            </w:r>
          </w:p>
          <w:p w14:paraId="374D95A7" w14:textId="77777777" w:rsidR="007C5339" w:rsidRPr="007C5339" w:rsidRDefault="007C5339" w:rsidP="007C5339">
            <w:pPr>
              <w:pStyle w:val="3-"/>
              <w:rPr>
                <w:rFonts w:hint="eastAsia"/>
                <w:color w:val="auto"/>
              </w:rPr>
            </w:pPr>
            <w:r w:rsidRPr="007C5339">
              <w:rPr>
                <w:rFonts w:hint="eastAsia"/>
                <w:color w:val="auto"/>
              </w:rPr>
              <w:t>四郎: [BEFORE] commonResource[0]=1003, tlsData=1</w:t>
            </w:r>
          </w:p>
          <w:p w14:paraId="3672FCDD" w14:textId="77777777" w:rsidR="007C5339" w:rsidRPr="007C5339" w:rsidRDefault="007C5339" w:rsidP="007C5339">
            <w:pPr>
              <w:pStyle w:val="3-"/>
              <w:rPr>
                <w:rFonts w:hint="eastAsia"/>
                <w:color w:val="auto"/>
              </w:rPr>
            </w:pPr>
            <w:r w:rsidRPr="007C5339">
              <w:rPr>
                <w:rFonts w:hint="eastAsia"/>
                <w:color w:val="auto"/>
              </w:rPr>
              <w:t>三郎: [BEFORE] commonResource[1]=2003, tlsData=1</w:t>
            </w:r>
          </w:p>
          <w:p w14:paraId="745B71EA" w14:textId="77777777" w:rsidR="007C5339" w:rsidRPr="007C5339" w:rsidRDefault="007C5339" w:rsidP="007C5339">
            <w:pPr>
              <w:pStyle w:val="3-"/>
              <w:rPr>
                <w:rFonts w:hint="eastAsia"/>
                <w:color w:val="auto"/>
              </w:rPr>
            </w:pPr>
            <w:r w:rsidRPr="007C5339">
              <w:rPr>
                <w:rFonts w:hint="eastAsia"/>
                <w:color w:val="auto"/>
              </w:rPr>
              <w:t>三郎: [AFTER]  commonResource[1]=2004, tlsData=2</w:t>
            </w:r>
          </w:p>
          <w:p w14:paraId="732E10B8" w14:textId="77777777" w:rsidR="007C5339" w:rsidRPr="007C5339" w:rsidRDefault="007C5339" w:rsidP="007C5339">
            <w:pPr>
              <w:pStyle w:val="3-"/>
              <w:rPr>
                <w:rFonts w:hint="eastAsia"/>
                <w:color w:val="auto"/>
              </w:rPr>
            </w:pPr>
            <w:r w:rsidRPr="007C5339">
              <w:rPr>
                <w:rFonts w:hint="eastAsia"/>
                <w:color w:val="auto"/>
              </w:rPr>
              <w:t>四郎: [AFTER]  commonResource[0]=1004, tlsData=2</w:t>
            </w:r>
          </w:p>
          <w:p w14:paraId="494466A4" w14:textId="77777777" w:rsidR="007C5339" w:rsidRPr="007C5339" w:rsidRDefault="007C5339" w:rsidP="007C5339">
            <w:pPr>
              <w:pStyle w:val="3-"/>
              <w:rPr>
                <w:rFonts w:hint="eastAsia"/>
                <w:color w:val="auto"/>
              </w:rPr>
            </w:pPr>
            <w:r w:rsidRPr="007C5339">
              <w:rPr>
                <w:rFonts w:hint="eastAsia"/>
                <w:color w:val="auto"/>
              </w:rPr>
              <w:t>太郎: [BEFORE] commonResource[0]=1004, tlsData=2</w:t>
            </w:r>
          </w:p>
          <w:p w14:paraId="60228EE6" w14:textId="77777777" w:rsidR="007C5339" w:rsidRPr="007C5339" w:rsidRDefault="007C5339" w:rsidP="007C5339">
            <w:pPr>
              <w:pStyle w:val="3-"/>
              <w:rPr>
                <w:rFonts w:hint="eastAsia"/>
                <w:color w:val="auto"/>
              </w:rPr>
            </w:pPr>
            <w:r w:rsidRPr="007C5339">
              <w:rPr>
                <w:rFonts w:hint="eastAsia"/>
                <w:color w:val="auto"/>
              </w:rPr>
              <w:t>次郎: [BEFORE] commonResource[1]=2004, tlsData=2</w:t>
            </w:r>
          </w:p>
          <w:p w14:paraId="28D0E7EC" w14:textId="77777777" w:rsidR="007C5339" w:rsidRPr="007C5339" w:rsidRDefault="007C5339" w:rsidP="007C5339">
            <w:pPr>
              <w:pStyle w:val="3-"/>
              <w:rPr>
                <w:rFonts w:hint="eastAsia"/>
                <w:color w:val="auto"/>
              </w:rPr>
            </w:pPr>
            <w:r w:rsidRPr="007C5339">
              <w:rPr>
                <w:rFonts w:hint="eastAsia"/>
                <w:color w:val="auto"/>
              </w:rPr>
              <w:t>次郎: [AFTER]  commonResource[1]=2005, tlsData=3</w:t>
            </w:r>
          </w:p>
          <w:p w14:paraId="715DFE75" w14:textId="77777777" w:rsidR="007C5339" w:rsidRPr="007C5339" w:rsidRDefault="007C5339" w:rsidP="007C5339">
            <w:pPr>
              <w:pStyle w:val="3-"/>
              <w:rPr>
                <w:rFonts w:hint="eastAsia"/>
                <w:color w:val="auto"/>
              </w:rPr>
            </w:pPr>
            <w:r w:rsidRPr="007C5339">
              <w:rPr>
                <w:rFonts w:hint="eastAsia"/>
                <w:color w:val="auto"/>
              </w:rPr>
              <w:t>太郎: [AFTER]  commonResource[0]=1005, tlsData=3</w:t>
            </w:r>
          </w:p>
          <w:p w14:paraId="3DF7B169" w14:textId="77777777" w:rsidR="007C5339" w:rsidRPr="007C5339" w:rsidRDefault="007C5339" w:rsidP="007C5339">
            <w:pPr>
              <w:pStyle w:val="3-"/>
              <w:rPr>
                <w:rFonts w:hint="eastAsia"/>
                <w:color w:val="auto"/>
              </w:rPr>
            </w:pPr>
            <w:r w:rsidRPr="007C5339">
              <w:rPr>
                <w:rFonts w:hint="eastAsia"/>
                <w:color w:val="auto"/>
              </w:rPr>
              <w:t>- end:太郎 -</w:t>
            </w:r>
          </w:p>
          <w:p w14:paraId="625DD9FE" w14:textId="77777777" w:rsidR="007C5339" w:rsidRPr="007C5339" w:rsidRDefault="007C5339" w:rsidP="007C5339">
            <w:pPr>
              <w:pStyle w:val="3-"/>
              <w:rPr>
                <w:rFonts w:hint="eastAsia"/>
                <w:color w:val="auto"/>
              </w:rPr>
            </w:pPr>
            <w:r w:rsidRPr="007C5339">
              <w:rPr>
                <w:rFonts w:hint="eastAsia"/>
                <w:color w:val="auto"/>
              </w:rPr>
              <w:t>- end:次郎 -</w:t>
            </w:r>
          </w:p>
          <w:p w14:paraId="4580BEBD" w14:textId="77777777" w:rsidR="007C5339" w:rsidRPr="007C5339" w:rsidRDefault="007C5339" w:rsidP="007C5339">
            <w:pPr>
              <w:pStyle w:val="3-"/>
              <w:rPr>
                <w:rFonts w:hint="eastAsia"/>
                <w:color w:val="auto"/>
              </w:rPr>
            </w:pPr>
            <w:r w:rsidRPr="007C5339">
              <w:rPr>
                <w:rFonts w:hint="eastAsia"/>
                <w:color w:val="auto"/>
              </w:rPr>
              <w:t>三郎: [BEFORE] commonResource[0]=1005, tlsData=2</w:t>
            </w:r>
          </w:p>
          <w:p w14:paraId="77222DDA" w14:textId="77777777" w:rsidR="007C5339" w:rsidRPr="007C5339" w:rsidRDefault="007C5339" w:rsidP="007C5339">
            <w:pPr>
              <w:pStyle w:val="3-"/>
              <w:rPr>
                <w:rFonts w:hint="eastAsia"/>
                <w:color w:val="auto"/>
              </w:rPr>
            </w:pPr>
            <w:r w:rsidRPr="007C5339">
              <w:rPr>
                <w:rFonts w:hint="eastAsia"/>
                <w:color w:val="auto"/>
              </w:rPr>
              <w:t>四郎: [BEFORE] commonResource[1]=2005, tlsData=2</w:t>
            </w:r>
          </w:p>
          <w:p w14:paraId="7545F230" w14:textId="77777777" w:rsidR="007C5339" w:rsidRPr="007C5339" w:rsidRDefault="007C5339" w:rsidP="007C5339">
            <w:pPr>
              <w:pStyle w:val="3-"/>
              <w:rPr>
                <w:rFonts w:hint="eastAsia"/>
                <w:color w:val="auto"/>
              </w:rPr>
            </w:pPr>
            <w:r w:rsidRPr="007C5339">
              <w:rPr>
                <w:rFonts w:hint="eastAsia"/>
                <w:color w:val="auto"/>
              </w:rPr>
              <w:t>四郎: [AFTER]  commonResource[1]=2006, tlsData=3</w:t>
            </w:r>
          </w:p>
          <w:p w14:paraId="17690E28" w14:textId="77777777" w:rsidR="007C5339" w:rsidRPr="007C5339" w:rsidRDefault="007C5339" w:rsidP="007C5339">
            <w:pPr>
              <w:pStyle w:val="3-"/>
              <w:rPr>
                <w:rFonts w:hint="eastAsia"/>
                <w:color w:val="auto"/>
              </w:rPr>
            </w:pPr>
            <w:r w:rsidRPr="007C5339">
              <w:rPr>
                <w:rFonts w:hint="eastAsia"/>
                <w:color w:val="auto"/>
              </w:rPr>
              <w:t>三郎: [AFTER]  commonResource[0]=1006, tlsData=3</w:t>
            </w:r>
          </w:p>
          <w:p w14:paraId="3450CB9B" w14:textId="77777777" w:rsidR="007C5339" w:rsidRPr="007C5339" w:rsidRDefault="007C5339" w:rsidP="007C5339">
            <w:pPr>
              <w:pStyle w:val="3-"/>
              <w:rPr>
                <w:rFonts w:hint="eastAsia"/>
                <w:color w:val="auto"/>
              </w:rPr>
            </w:pPr>
            <w:r w:rsidRPr="007C5339">
              <w:rPr>
                <w:rFonts w:hint="eastAsia"/>
                <w:color w:val="auto"/>
              </w:rPr>
              <w:t>- end:四郎 -</w:t>
            </w:r>
          </w:p>
          <w:p w14:paraId="1A9FC032" w14:textId="77777777" w:rsidR="007C5339" w:rsidRPr="007C5339" w:rsidRDefault="007C5339" w:rsidP="007C5339">
            <w:pPr>
              <w:pStyle w:val="3-"/>
              <w:rPr>
                <w:rFonts w:hint="eastAsia"/>
                <w:color w:val="auto"/>
              </w:rPr>
            </w:pPr>
            <w:r w:rsidRPr="007C5339">
              <w:rPr>
                <w:rFonts w:hint="eastAsia"/>
                <w:color w:val="auto"/>
              </w:rPr>
              <w:t>- end:三郎 -</w:t>
            </w:r>
          </w:p>
          <w:p w14:paraId="6BA65747" w14:textId="7D9CEB31" w:rsidR="00737B12" w:rsidRPr="00DD51B6" w:rsidRDefault="007C5339" w:rsidP="007C5339">
            <w:pPr>
              <w:pStyle w:val="3-"/>
            </w:pPr>
            <w:r w:rsidRPr="007C5339">
              <w:rPr>
                <w:color w:val="auto"/>
              </w:rPr>
              <w:t>Semaphore * 10000000 = 4.636328 sec</w:t>
            </w:r>
          </w:p>
        </w:tc>
      </w:tr>
    </w:tbl>
    <w:p w14:paraId="7C0FF76F" w14:textId="1FE4C7B7" w:rsidR="00737B12" w:rsidRDefault="00737B12" w:rsidP="00737B12">
      <w:pPr>
        <w:pStyle w:val="3"/>
        <w:rPr>
          <w:rFonts w:hint="eastAsia"/>
        </w:rPr>
      </w:pPr>
      <w:r>
        <w:t>Win32API</w:t>
      </w:r>
      <w:r>
        <w:rPr>
          <w:rFonts w:hint="eastAsia"/>
        </w:rPr>
        <w:t>版（名前付き）</w:t>
      </w:r>
    </w:p>
    <w:p w14:paraId="78399FE0" w14:textId="31907432" w:rsidR="007C5339" w:rsidRDefault="007C5339" w:rsidP="007C5339">
      <w:pPr>
        <w:pStyle w:val="aa"/>
        <w:ind w:left="447" w:firstLine="283"/>
      </w:pPr>
      <w:r>
        <w:t>Win32</w:t>
      </w:r>
      <w:r>
        <w:t>版の名前付き</w:t>
      </w:r>
      <w:r>
        <w:rPr>
          <w:rFonts w:hint="eastAsia"/>
        </w:rPr>
        <w:t>セマフォ</w:t>
      </w:r>
      <w:r>
        <w:t>。</w:t>
      </w:r>
    </w:p>
    <w:p w14:paraId="55B753FA" w14:textId="4B6A8334" w:rsidR="007C5339" w:rsidRDefault="007C5339" w:rsidP="007C5339">
      <w:pPr>
        <w:pStyle w:val="aa"/>
        <w:ind w:left="447" w:firstLine="283"/>
        <w:rPr>
          <w:rFonts w:hint="eastAsia"/>
        </w:rPr>
      </w:pPr>
      <w:r>
        <w:t>基本的には名前無し</w:t>
      </w:r>
      <w:r>
        <w:rPr>
          <w:rFonts w:hint="eastAsia"/>
        </w:rPr>
        <w:t>セマフォ</w:t>
      </w:r>
      <w:r>
        <w:t>と変わらないが、プロセス間での排他制御や、スレッドごとに</w:t>
      </w:r>
      <w:r>
        <w:rPr>
          <w:rFonts w:hint="eastAsia"/>
        </w:rPr>
        <w:t>セマフォ</w:t>
      </w:r>
      <w:r>
        <w:t>のアクセス権を変えたい場合に使用する。</w:t>
      </w:r>
    </w:p>
    <w:p w14:paraId="751D848B" w14:textId="2E003315" w:rsidR="007C5339" w:rsidRDefault="007C5339" w:rsidP="007C5339">
      <w:pPr>
        <w:pStyle w:val="aa"/>
        <w:keepNext/>
        <w:widowControl/>
        <w:spacing w:beforeLines="50" w:before="180"/>
        <w:ind w:leftChars="203" w:left="447" w:hangingChars="10" w:hanging="21"/>
      </w:pPr>
      <w:r>
        <w:t>Win32API</w:t>
      </w:r>
      <w:r>
        <w:rPr>
          <w:rFonts w:hint="eastAsia"/>
        </w:rPr>
        <w:t>版名前付き</w:t>
      </w:r>
      <w:r>
        <w:rPr>
          <w:rFonts w:hint="eastAsia"/>
        </w:rPr>
        <w:t>セマフォ</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31F9A9A3" w14:textId="77777777" w:rsidTr="000A1665">
        <w:tc>
          <w:tcPr>
            <w:tcW w:w="8494" w:type="dxa"/>
          </w:tcPr>
          <w:p w14:paraId="57148F6C" w14:textId="77777777" w:rsidR="007C5339" w:rsidRDefault="007C5339" w:rsidP="007C5339">
            <w:pPr>
              <w:pStyle w:val="3-"/>
            </w:pPr>
            <w:r>
              <w:t>#include &lt;stdio.h&gt;</w:t>
            </w:r>
          </w:p>
          <w:p w14:paraId="4ACEF63B" w14:textId="77777777" w:rsidR="007C5339" w:rsidRDefault="007C5339" w:rsidP="007C5339">
            <w:pPr>
              <w:pStyle w:val="3-"/>
            </w:pPr>
            <w:r>
              <w:lastRenderedPageBreak/>
              <w:t>#include &lt;stdlib.h&gt;</w:t>
            </w:r>
          </w:p>
          <w:p w14:paraId="00C900AA" w14:textId="77777777" w:rsidR="007C5339" w:rsidRDefault="007C5339" w:rsidP="007C5339">
            <w:pPr>
              <w:pStyle w:val="3-"/>
            </w:pPr>
          </w:p>
          <w:p w14:paraId="3A2B3B52" w14:textId="77777777" w:rsidR="007C5339" w:rsidRDefault="007C5339" w:rsidP="007C5339">
            <w:pPr>
              <w:pStyle w:val="3-"/>
            </w:pPr>
            <w:r>
              <w:t>#include &lt;Windows.h&gt;</w:t>
            </w:r>
          </w:p>
          <w:p w14:paraId="278F9029" w14:textId="77777777" w:rsidR="007C5339" w:rsidRDefault="007C5339" w:rsidP="007C5339">
            <w:pPr>
              <w:pStyle w:val="3-"/>
            </w:pPr>
            <w:r>
              <w:t>#include &lt;Process.h&gt;</w:t>
            </w:r>
          </w:p>
          <w:p w14:paraId="499A2BE4" w14:textId="77777777" w:rsidR="007C5339" w:rsidRDefault="007C5339" w:rsidP="007C5339">
            <w:pPr>
              <w:pStyle w:val="3-"/>
            </w:pPr>
          </w:p>
          <w:p w14:paraId="3A92B01B" w14:textId="77777777" w:rsidR="007C5339" w:rsidRDefault="007C5339" w:rsidP="007C5339">
            <w:pPr>
              <w:pStyle w:val="3-"/>
              <w:rPr>
                <w:rFonts w:hint="eastAsia"/>
              </w:rPr>
            </w:pPr>
            <w:r>
              <w:rPr>
                <w:rFonts w:hint="eastAsia"/>
              </w:rPr>
              <w:t>//共有セマフォ名</w:t>
            </w:r>
          </w:p>
          <w:p w14:paraId="287AD354" w14:textId="77777777" w:rsidR="007C5339" w:rsidRDefault="007C5339" w:rsidP="007C5339">
            <w:pPr>
              <w:pStyle w:val="3-"/>
            </w:pPr>
            <w:r>
              <w:t>static const char* COMMON_SEMAPHORE_NAME = "Common Semaphore";</w:t>
            </w:r>
          </w:p>
          <w:p w14:paraId="0B09F6FD" w14:textId="77777777" w:rsidR="007C5339" w:rsidRDefault="007C5339" w:rsidP="007C5339">
            <w:pPr>
              <w:pStyle w:val="3-"/>
            </w:pPr>
          </w:p>
          <w:p w14:paraId="1855079A" w14:textId="77777777" w:rsidR="007C5339" w:rsidRDefault="007C5339" w:rsidP="007C5339">
            <w:pPr>
              <w:pStyle w:val="3-"/>
              <w:rPr>
                <w:rFonts w:hint="eastAsia"/>
              </w:rPr>
            </w:pPr>
            <w:r>
              <w:rPr>
                <w:rFonts w:hint="eastAsia"/>
              </w:rPr>
              <w:t>//共有ミューテックス名</w:t>
            </w:r>
          </w:p>
          <w:p w14:paraId="1111618F" w14:textId="77777777" w:rsidR="007C5339" w:rsidRDefault="007C5339" w:rsidP="007C5339">
            <w:pPr>
              <w:pStyle w:val="3-"/>
            </w:pPr>
            <w:r>
              <w:t>static const char* COMMON_MUTEX_NAME = "Common Mutex";</w:t>
            </w:r>
          </w:p>
          <w:p w14:paraId="62D870C8" w14:textId="77777777" w:rsidR="007C5339" w:rsidRDefault="007C5339" w:rsidP="007C5339">
            <w:pPr>
              <w:pStyle w:val="3-"/>
            </w:pPr>
          </w:p>
          <w:p w14:paraId="246B8D96" w14:textId="77777777" w:rsidR="007C5339" w:rsidRDefault="007C5339" w:rsidP="007C5339">
            <w:pPr>
              <w:pStyle w:val="3-"/>
              <w:rPr>
                <w:rFonts w:hint="eastAsia"/>
              </w:rPr>
            </w:pPr>
            <w:r>
              <w:rPr>
                <w:rFonts w:hint="eastAsia"/>
              </w:rPr>
              <w:t>//共有リソース</w:t>
            </w:r>
          </w:p>
          <w:p w14:paraId="4D2380AB" w14:textId="77777777" w:rsidR="007C5339" w:rsidRDefault="007C5339" w:rsidP="007C5339">
            <w:pPr>
              <w:pStyle w:val="3-"/>
            </w:pPr>
            <w:r>
              <w:t>static const int COMMON_RESOURCE_NUM = 2;</w:t>
            </w:r>
          </w:p>
          <w:p w14:paraId="660BFD68" w14:textId="77777777" w:rsidR="007C5339" w:rsidRDefault="007C5339" w:rsidP="007C5339">
            <w:pPr>
              <w:pStyle w:val="3-"/>
              <w:rPr>
                <w:rFonts w:hint="eastAsia"/>
              </w:rPr>
            </w:pPr>
            <w:r>
              <w:rPr>
                <w:rFonts w:hint="eastAsia"/>
              </w:rPr>
              <w:t>static int s_commonResource[COMMON_RESOURCE_NUM]       = {};//複数の共有リソース</w:t>
            </w:r>
          </w:p>
          <w:p w14:paraId="75055E16" w14:textId="77777777" w:rsidR="007C5339" w:rsidRDefault="007C5339" w:rsidP="007C5339">
            <w:pPr>
              <w:pStyle w:val="3-"/>
              <w:rPr>
                <w:rFonts w:hint="eastAsia"/>
              </w:rPr>
            </w:pPr>
            <w:r>
              <w:rPr>
                <w:rFonts w:hint="eastAsia"/>
              </w:rPr>
              <w:t>static bool s_usingCommonResource[COMMON_RESOURCE_NUM] = {};//共有リソース使用中フラグ</w:t>
            </w:r>
          </w:p>
          <w:p w14:paraId="69F773FE" w14:textId="77777777" w:rsidR="007C5339" w:rsidRDefault="007C5339" w:rsidP="007C5339">
            <w:pPr>
              <w:pStyle w:val="3-"/>
            </w:pPr>
          </w:p>
          <w:p w14:paraId="5529B6CE" w14:textId="77777777" w:rsidR="007C5339" w:rsidRDefault="007C5339" w:rsidP="007C5339">
            <w:pPr>
              <w:pStyle w:val="3-"/>
              <w:rPr>
                <w:rFonts w:hint="eastAsia"/>
              </w:rPr>
            </w:pPr>
            <w:r>
              <w:rPr>
                <w:rFonts w:hint="eastAsia"/>
              </w:rPr>
              <w:t>//スレッド固有データ</w:t>
            </w:r>
          </w:p>
          <w:p w14:paraId="3C56ED61" w14:textId="77777777" w:rsidR="007C5339" w:rsidRDefault="007C5339" w:rsidP="007C5339">
            <w:pPr>
              <w:pStyle w:val="3-"/>
            </w:pPr>
            <w:r>
              <w:t>__declspec(thread) int s_tlsData = 0;</w:t>
            </w:r>
          </w:p>
          <w:p w14:paraId="6DDD7555" w14:textId="77777777" w:rsidR="007C5339" w:rsidRDefault="007C5339" w:rsidP="007C5339">
            <w:pPr>
              <w:pStyle w:val="3-"/>
            </w:pPr>
          </w:p>
          <w:p w14:paraId="63EB2893" w14:textId="77777777" w:rsidR="007C5339" w:rsidRDefault="007C5339" w:rsidP="007C5339">
            <w:pPr>
              <w:pStyle w:val="3-"/>
              <w:rPr>
                <w:rFonts w:hint="eastAsia"/>
              </w:rPr>
            </w:pPr>
            <w:r>
              <w:rPr>
                <w:rFonts w:hint="eastAsia"/>
              </w:rPr>
              <w:t>//スレッド</w:t>
            </w:r>
          </w:p>
          <w:p w14:paraId="4F80826B" w14:textId="77777777" w:rsidR="007C5339" w:rsidRDefault="007C5339" w:rsidP="007C5339">
            <w:pPr>
              <w:pStyle w:val="3-"/>
            </w:pPr>
            <w:r>
              <w:t>unsigned int WINAPI threadFunc(void* param_p)</w:t>
            </w:r>
          </w:p>
          <w:p w14:paraId="101815BF" w14:textId="77777777" w:rsidR="007C5339" w:rsidRDefault="007C5339" w:rsidP="007C5339">
            <w:pPr>
              <w:pStyle w:val="3-"/>
            </w:pPr>
            <w:r>
              <w:t>{</w:t>
            </w:r>
          </w:p>
          <w:p w14:paraId="0706EFD2" w14:textId="77777777" w:rsidR="007C5339" w:rsidRDefault="007C5339" w:rsidP="007C5339">
            <w:pPr>
              <w:pStyle w:val="3-"/>
              <w:rPr>
                <w:rFonts w:hint="eastAsia"/>
              </w:rPr>
            </w:pPr>
            <w:r>
              <w:rPr>
                <w:rFonts w:hint="eastAsia"/>
              </w:rPr>
              <w:tab/>
              <w:t>//パラメータ受け取り</w:t>
            </w:r>
          </w:p>
          <w:p w14:paraId="302AFDF1" w14:textId="77777777" w:rsidR="007C5339" w:rsidRDefault="007C5339" w:rsidP="007C5339">
            <w:pPr>
              <w:pStyle w:val="3-"/>
            </w:pPr>
            <w:r>
              <w:tab/>
              <w:t>const char* name = static_cast&lt;const char*&gt;(param_p);</w:t>
            </w:r>
          </w:p>
          <w:p w14:paraId="7C5CD84B" w14:textId="77777777" w:rsidR="007C5339" w:rsidRDefault="007C5339" w:rsidP="007C5339">
            <w:pPr>
              <w:pStyle w:val="3-"/>
            </w:pPr>
          </w:p>
          <w:p w14:paraId="10E2BBF8" w14:textId="77777777" w:rsidR="007C5339" w:rsidRDefault="007C5339" w:rsidP="007C5339">
            <w:pPr>
              <w:pStyle w:val="3-"/>
              <w:rPr>
                <w:rFonts w:hint="eastAsia"/>
              </w:rPr>
            </w:pPr>
            <w:r>
              <w:rPr>
                <w:rFonts w:hint="eastAsia"/>
              </w:rPr>
              <w:tab/>
              <w:t>//開始</w:t>
            </w:r>
          </w:p>
          <w:p w14:paraId="6551E359" w14:textId="77777777" w:rsidR="007C5339" w:rsidRDefault="007C5339" w:rsidP="007C5339">
            <w:pPr>
              <w:pStyle w:val="3-"/>
            </w:pPr>
            <w:r>
              <w:tab/>
              <w:t>printf("- begin:%s -\n", name);</w:t>
            </w:r>
          </w:p>
          <w:p w14:paraId="118BA766" w14:textId="77777777" w:rsidR="007C5339" w:rsidRDefault="007C5339" w:rsidP="007C5339">
            <w:pPr>
              <w:pStyle w:val="3-"/>
            </w:pPr>
            <w:r>
              <w:tab/>
              <w:t>fflush(stdout);</w:t>
            </w:r>
          </w:p>
          <w:p w14:paraId="35A1B445" w14:textId="77777777" w:rsidR="007C5339" w:rsidRDefault="007C5339" w:rsidP="007C5339">
            <w:pPr>
              <w:pStyle w:val="3-"/>
            </w:pPr>
          </w:p>
          <w:p w14:paraId="178D8818" w14:textId="77777777" w:rsidR="007C5339" w:rsidRDefault="007C5339" w:rsidP="007C5339">
            <w:pPr>
              <w:pStyle w:val="3-"/>
              <w:rPr>
                <w:rFonts w:hint="eastAsia"/>
              </w:rPr>
            </w:pPr>
            <w:r>
              <w:rPr>
                <w:rFonts w:hint="eastAsia"/>
              </w:rPr>
              <w:tab/>
              <w:t>//名前付きセマフォオープン</w:t>
            </w:r>
          </w:p>
          <w:p w14:paraId="2BAAD012" w14:textId="77777777" w:rsidR="007C5339" w:rsidRDefault="007C5339" w:rsidP="007C5339">
            <w:pPr>
              <w:pStyle w:val="3-"/>
              <w:rPr>
                <w:rFonts w:hint="eastAsia"/>
              </w:rPr>
            </w:pPr>
            <w:r>
              <w:rPr>
                <w:rFonts w:hint="eastAsia"/>
              </w:rPr>
              <w:tab/>
              <w:t>HANDLE hSemaphore = OpenSemaphore(SEMAPHORE_ALL_ACCESS, false, COMMON_SEMAPHORE_NAME);//SEMAPHORE_ALL_ACCESS 権限が必要（セマフォの獲得とリリースを行うため）</w:t>
            </w:r>
          </w:p>
          <w:p w14:paraId="52FD03BA" w14:textId="77777777" w:rsidR="007C5339" w:rsidRDefault="007C5339" w:rsidP="007C5339">
            <w:pPr>
              <w:pStyle w:val="3-"/>
            </w:pPr>
          </w:p>
          <w:p w14:paraId="4F84D175" w14:textId="77777777" w:rsidR="007C5339" w:rsidRDefault="007C5339" w:rsidP="007C5339">
            <w:pPr>
              <w:pStyle w:val="3-"/>
              <w:rPr>
                <w:rFonts w:hint="eastAsia"/>
              </w:rPr>
            </w:pPr>
            <w:r>
              <w:rPr>
                <w:rFonts w:hint="eastAsia"/>
              </w:rPr>
              <w:tab/>
              <w:t>//名前付きミューテックスオープン</w:t>
            </w:r>
          </w:p>
          <w:p w14:paraId="35645C02" w14:textId="77777777" w:rsidR="007C5339" w:rsidRDefault="007C5339" w:rsidP="007C5339">
            <w:pPr>
              <w:pStyle w:val="3-"/>
            </w:pPr>
            <w:r>
              <w:tab/>
              <w:t>HANDLE hMutex = OpenMutex(SYNCHRONIZE, false, COMMON_MUTEX_NAME);</w:t>
            </w:r>
          </w:p>
          <w:p w14:paraId="662A7EC8" w14:textId="77777777" w:rsidR="007C5339" w:rsidRDefault="007C5339" w:rsidP="007C5339">
            <w:pPr>
              <w:pStyle w:val="3-"/>
            </w:pPr>
          </w:p>
          <w:p w14:paraId="074EB87E" w14:textId="77777777" w:rsidR="007C5339" w:rsidRDefault="007C5339" w:rsidP="007C5339">
            <w:pPr>
              <w:pStyle w:val="3-"/>
              <w:rPr>
                <w:rFonts w:hint="eastAsia"/>
              </w:rPr>
            </w:pPr>
            <w:r>
              <w:rPr>
                <w:rFonts w:hint="eastAsia"/>
              </w:rPr>
              <w:tab/>
              <w:t>//処理</w:t>
            </w:r>
          </w:p>
          <w:p w14:paraId="72087A95" w14:textId="77777777" w:rsidR="007C5339" w:rsidRDefault="007C5339" w:rsidP="007C5339">
            <w:pPr>
              <w:pStyle w:val="3-"/>
            </w:pPr>
            <w:r>
              <w:tab/>
              <w:t>for (int i = 0; i &lt; 3; ++i)</w:t>
            </w:r>
          </w:p>
          <w:p w14:paraId="4A53AAE7" w14:textId="77777777" w:rsidR="007C5339" w:rsidRDefault="007C5339" w:rsidP="007C5339">
            <w:pPr>
              <w:pStyle w:val="3-"/>
            </w:pPr>
            <w:r>
              <w:tab/>
              <w:t>{</w:t>
            </w:r>
          </w:p>
          <w:p w14:paraId="06D034AA" w14:textId="77777777" w:rsidR="007C5339" w:rsidRDefault="007C5339" w:rsidP="007C5339">
            <w:pPr>
              <w:pStyle w:val="3-"/>
              <w:rPr>
                <w:rFonts w:hint="eastAsia"/>
              </w:rPr>
            </w:pPr>
            <w:r>
              <w:rPr>
                <w:rFonts w:hint="eastAsia"/>
              </w:rPr>
              <w:tab/>
            </w:r>
            <w:r>
              <w:rPr>
                <w:rFonts w:hint="eastAsia"/>
              </w:rPr>
              <w:tab/>
              <w:t>//セマフォ取得</w:t>
            </w:r>
          </w:p>
          <w:p w14:paraId="7C8121F0" w14:textId="77777777" w:rsidR="007C5339" w:rsidRDefault="007C5339" w:rsidP="007C5339">
            <w:pPr>
              <w:pStyle w:val="3-"/>
              <w:rPr>
                <w:rFonts w:hint="eastAsia"/>
              </w:rPr>
            </w:pPr>
            <w:r>
              <w:rPr>
                <w:rFonts w:hint="eastAsia"/>
              </w:rPr>
              <w:tab/>
            </w:r>
            <w:r>
              <w:rPr>
                <w:rFonts w:hint="eastAsia"/>
              </w:rPr>
              <w:tab/>
              <w:t>WaitForSingleObject(hSemaphore, INFINITE);//取得できない時に他の処理を行いたい場合はタイムアウト値を指定する</w:t>
            </w:r>
          </w:p>
          <w:p w14:paraId="00FFFFA2" w14:textId="77777777" w:rsidR="007C5339" w:rsidRDefault="007C5339" w:rsidP="007C5339">
            <w:pPr>
              <w:pStyle w:val="3-"/>
            </w:pPr>
            <w:r>
              <w:tab/>
            </w:r>
            <w:r>
              <w:tab/>
            </w:r>
          </w:p>
          <w:p w14:paraId="77FE9EAC" w14:textId="77777777" w:rsidR="007C5339" w:rsidRDefault="007C5339" w:rsidP="007C5339">
            <w:pPr>
              <w:pStyle w:val="3-"/>
              <w:rPr>
                <w:rFonts w:hint="eastAsia"/>
              </w:rPr>
            </w:pPr>
            <w:r>
              <w:rPr>
                <w:rFonts w:hint="eastAsia"/>
              </w:rPr>
              <w:tab/>
            </w:r>
            <w:r>
              <w:rPr>
                <w:rFonts w:hint="eastAsia"/>
              </w:rPr>
              <w:tab/>
              <w:t>//共有リソースを獲得</w:t>
            </w:r>
          </w:p>
          <w:p w14:paraId="7E1A2EDB" w14:textId="77777777" w:rsidR="007C5339" w:rsidRDefault="007C5339" w:rsidP="007C5339">
            <w:pPr>
              <w:pStyle w:val="3-"/>
            </w:pPr>
            <w:r>
              <w:tab/>
            </w:r>
            <w:r>
              <w:tab/>
              <w:t>int index = 0;</w:t>
            </w:r>
          </w:p>
          <w:p w14:paraId="4D849566" w14:textId="77777777" w:rsidR="007C5339" w:rsidRDefault="007C5339" w:rsidP="007C5339">
            <w:pPr>
              <w:pStyle w:val="3-"/>
              <w:rPr>
                <w:rFonts w:hint="eastAsia"/>
              </w:rPr>
            </w:pPr>
            <w:r>
              <w:rPr>
                <w:rFonts w:hint="eastAsia"/>
              </w:rPr>
              <w:tab/>
            </w:r>
            <w:r>
              <w:rPr>
                <w:rFonts w:hint="eastAsia"/>
              </w:rPr>
              <w:tab/>
              <w:t>WaitForSingleObject(hMutex, INFINITE);//ミューテックス取得</w:t>
            </w:r>
          </w:p>
          <w:p w14:paraId="72643E0C" w14:textId="77777777" w:rsidR="007C5339" w:rsidRDefault="007C5339" w:rsidP="007C5339">
            <w:pPr>
              <w:pStyle w:val="3-"/>
            </w:pPr>
            <w:r>
              <w:tab/>
            </w:r>
            <w:r>
              <w:tab/>
              <w:t>for (; index &lt; COMMON_RESOURCE_NUM; ++index)</w:t>
            </w:r>
          </w:p>
          <w:p w14:paraId="0AAD43F4" w14:textId="77777777" w:rsidR="007C5339" w:rsidRDefault="007C5339" w:rsidP="007C5339">
            <w:pPr>
              <w:pStyle w:val="3-"/>
            </w:pPr>
            <w:r>
              <w:tab/>
            </w:r>
            <w:r>
              <w:tab/>
              <w:t>{</w:t>
            </w:r>
          </w:p>
          <w:p w14:paraId="3414A934" w14:textId="77777777" w:rsidR="007C5339" w:rsidRDefault="007C5339" w:rsidP="007C5339">
            <w:pPr>
              <w:pStyle w:val="3-"/>
            </w:pPr>
            <w:r>
              <w:tab/>
            </w:r>
            <w:r>
              <w:tab/>
            </w:r>
            <w:r>
              <w:tab/>
              <w:t>if (!s_usingCommonResource[index])</w:t>
            </w:r>
          </w:p>
          <w:p w14:paraId="17AC0743" w14:textId="77777777" w:rsidR="007C5339" w:rsidRDefault="007C5339" w:rsidP="007C5339">
            <w:pPr>
              <w:pStyle w:val="3-"/>
            </w:pPr>
            <w:r>
              <w:tab/>
            </w:r>
            <w:r>
              <w:tab/>
            </w:r>
            <w:r>
              <w:tab/>
            </w:r>
            <w:r>
              <w:tab/>
              <w:t>break;</w:t>
            </w:r>
          </w:p>
          <w:p w14:paraId="3D9F40E0" w14:textId="77777777" w:rsidR="007C5339" w:rsidRDefault="007C5339" w:rsidP="007C5339">
            <w:pPr>
              <w:pStyle w:val="3-"/>
            </w:pPr>
            <w:r>
              <w:tab/>
            </w:r>
            <w:r>
              <w:tab/>
              <w:t>}</w:t>
            </w:r>
          </w:p>
          <w:p w14:paraId="2188994F" w14:textId="77777777" w:rsidR="007C5339" w:rsidRDefault="007C5339" w:rsidP="007C5339">
            <w:pPr>
              <w:pStyle w:val="3-"/>
            </w:pPr>
            <w:r>
              <w:tab/>
            </w:r>
            <w:r>
              <w:tab/>
              <w:t>s_usingCommonResource[index] = true;</w:t>
            </w:r>
          </w:p>
          <w:p w14:paraId="106E2D90" w14:textId="77777777" w:rsidR="007C5339" w:rsidRDefault="007C5339" w:rsidP="007C5339">
            <w:pPr>
              <w:pStyle w:val="3-"/>
              <w:rPr>
                <w:rFonts w:hint="eastAsia"/>
              </w:rPr>
            </w:pPr>
            <w:r>
              <w:rPr>
                <w:rFonts w:hint="eastAsia"/>
              </w:rPr>
              <w:tab/>
            </w:r>
            <w:r>
              <w:rPr>
                <w:rFonts w:hint="eastAsia"/>
              </w:rPr>
              <w:tab/>
              <w:t>ReleaseMutex(hMutex);//ミューテックス解放</w:t>
            </w:r>
          </w:p>
          <w:p w14:paraId="6DD6BA30" w14:textId="77777777" w:rsidR="007C5339" w:rsidRDefault="007C5339" w:rsidP="007C5339">
            <w:pPr>
              <w:pStyle w:val="3-"/>
            </w:pPr>
          </w:p>
          <w:p w14:paraId="61B1AB36" w14:textId="77777777" w:rsidR="007C5339" w:rsidRDefault="007C5339" w:rsidP="007C5339">
            <w:pPr>
              <w:pStyle w:val="3-"/>
              <w:rPr>
                <w:rFonts w:hint="eastAsia"/>
              </w:rPr>
            </w:pPr>
            <w:r>
              <w:rPr>
                <w:rFonts w:hint="eastAsia"/>
              </w:rPr>
              <w:tab/>
            </w:r>
            <w:r>
              <w:rPr>
                <w:rFonts w:hint="eastAsia"/>
              </w:rPr>
              <w:tab/>
              <w:t>//データ表示（前）</w:t>
            </w:r>
          </w:p>
          <w:p w14:paraId="7802267B" w14:textId="77777777" w:rsidR="007C5339" w:rsidRDefault="007C5339" w:rsidP="007C5339">
            <w:pPr>
              <w:pStyle w:val="3-"/>
            </w:pPr>
            <w:r>
              <w:tab/>
            </w:r>
            <w:r>
              <w:tab/>
              <w:t>printf("%s: [BEFORE] commonResource[%d]=%d, tlsData=%d\n", name, index, s_commonResource[index], s_tlsData);</w:t>
            </w:r>
          </w:p>
          <w:p w14:paraId="058B4428" w14:textId="77777777" w:rsidR="007C5339" w:rsidRDefault="007C5339" w:rsidP="007C5339">
            <w:pPr>
              <w:pStyle w:val="3-"/>
            </w:pPr>
            <w:r>
              <w:tab/>
            </w:r>
            <w:r>
              <w:tab/>
              <w:t>fflush(stdout);</w:t>
            </w:r>
          </w:p>
          <w:p w14:paraId="4AC27597" w14:textId="77777777" w:rsidR="007C5339" w:rsidRDefault="007C5339" w:rsidP="007C5339">
            <w:pPr>
              <w:pStyle w:val="3-"/>
            </w:pPr>
          </w:p>
          <w:p w14:paraId="21261180" w14:textId="77777777" w:rsidR="007C5339" w:rsidRDefault="007C5339" w:rsidP="007C5339">
            <w:pPr>
              <w:pStyle w:val="3-"/>
              <w:rPr>
                <w:rFonts w:hint="eastAsia"/>
              </w:rPr>
            </w:pPr>
            <w:r>
              <w:rPr>
                <w:rFonts w:hint="eastAsia"/>
              </w:rPr>
              <w:tab/>
            </w:r>
            <w:r>
              <w:rPr>
                <w:rFonts w:hint="eastAsia"/>
              </w:rPr>
              <w:tab/>
              <w:t>//データ取得</w:t>
            </w:r>
          </w:p>
          <w:p w14:paraId="4C7A27B4" w14:textId="77777777" w:rsidR="007C5339" w:rsidRDefault="007C5339" w:rsidP="007C5339">
            <w:pPr>
              <w:pStyle w:val="3-"/>
            </w:pPr>
            <w:r>
              <w:tab/>
            </w:r>
            <w:r>
              <w:tab/>
              <w:t>int common_data = s_commonResource[index];</w:t>
            </w:r>
          </w:p>
          <w:p w14:paraId="0551F3D2" w14:textId="77777777" w:rsidR="007C5339" w:rsidRDefault="007C5339" w:rsidP="007C5339">
            <w:pPr>
              <w:pStyle w:val="3-"/>
            </w:pPr>
            <w:r>
              <w:tab/>
            </w:r>
            <w:r>
              <w:tab/>
              <w:t>int tls_data = s_tlsData;</w:t>
            </w:r>
          </w:p>
          <w:p w14:paraId="34036115" w14:textId="77777777" w:rsidR="007C5339" w:rsidRDefault="007C5339" w:rsidP="007C5339">
            <w:pPr>
              <w:pStyle w:val="3-"/>
            </w:pPr>
          </w:p>
          <w:p w14:paraId="00B03966" w14:textId="77777777" w:rsidR="007C5339" w:rsidRDefault="007C5339" w:rsidP="007C5339">
            <w:pPr>
              <w:pStyle w:val="3-"/>
              <w:rPr>
                <w:rFonts w:hint="eastAsia"/>
              </w:rPr>
            </w:pPr>
            <w:r>
              <w:rPr>
                <w:rFonts w:hint="eastAsia"/>
              </w:rPr>
              <w:tab/>
            </w:r>
            <w:r>
              <w:rPr>
                <w:rFonts w:hint="eastAsia"/>
              </w:rPr>
              <w:tab/>
              <w:t>//データ更新</w:t>
            </w:r>
          </w:p>
          <w:p w14:paraId="0396BE92" w14:textId="77777777" w:rsidR="007C5339" w:rsidRDefault="007C5339" w:rsidP="007C5339">
            <w:pPr>
              <w:pStyle w:val="3-"/>
            </w:pPr>
            <w:r>
              <w:tab/>
            </w:r>
            <w:r>
              <w:tab/>
              <w:t>++common_data;</w:t>
            </w:r>
          </w:p>
          <w:p w14:paraId="4919A994" w14:textId="77777777" w:rsidR="007C5339" w:rsidRDefault="007C5339" w:rsidP="007C5339">
            <w:pPr>
              <w:pStyle w:val="3-"/>
            </w:pPr>
            <w:r>
              <w:tab/>
            </w:r>
            <w:r>
              <w:tab/>
              <w:t>++tls_data;</w:t>
            </w:r>
          </w:p>
          <w:p w14:paraId="788B5D20" w14:textId="77777777" w:rsidR="007C5339" w:rsidRDefault="007C5339" w:rsidP="007C5339">
            <w:pPr>
              <w:pStyle w:val="3-"/>
            </w:pPr>
          </w:p>
          <w:p w14:paraId="158084B8" w14:textId="77777777" w:rsidR="007C5339" w:rsidRDefault="007C5339" w:rsidP="007C5339">
            <w:pPr>
              <w:pStyle w:val="3-"/>
              <w:rPr>
                <w:rFonts w:hint="eastAsia"/>
              </w:rPr>
            </w:pPr>
            <w:r>
              <w:rPr>
                <w:rFonts w:hint="eastAsia"/>
              </w:rPr>
              <w:tab/>
            </w:r>
            <w:r>
              <w:rPr>
                <w:rFonts w:hint="eastAsia"/>
              </w:rPr>
              <w:tab/>
              <w:t>//若干ランダムでスリープ（0～4 msec）</w:t>
            </w:r>
          </w:p>
          <w:p w14:paraId="7E70567D" w14:textId="77777777" w:rsidR="007C5339" w:rsidRDefault="007C5339" w:rsidP="007C5339">
            <w:pPr>
              <w:pStyle w:val="3-"/>
            </w:pPr>
            <w:r>
              <w:tab/>
            </w:r>
            <w:r>
              <w:tab/>
              <w:t>Sleep(rand() % 5);</w:t>
            </w:r>
          </w:p>
          <w:p w14:paraId="36B2FCD6" w14:textId="77777777" w:rsidR="007C5339" w:rsidRDefault="007C5339" w:rsidP="007C5339">
            <w:pPr>
              <w:pStyle w:val="3-"/>
            </w:pPr>
          </w:p>
          <w:p w14:paraId="0B9A684D" w14:textId="77777777" w:rsidR="007C5339" w:rsidRDefault="007C5339" w:rsidP="007C5339">
            <w:pPr>
              <w:pStyle w:val="3-"/>
              <w:rPr>
                <w:rFonts w:hint="eastAsia"/>
              </w:rPr>
            </w:pPr>
            <w:r>
              <w:rPr>
                <w:rFonts w:hint="eastAsia"/>
              </w:rPr>
              <w:tab/>
            </w:r>
            <w:r>
              <w:rPr>
                <w:rFonts w:hint="eastAsia"/>
              </w:rPr>
              <w:tab/>
              <w:t>//データ書き戻し</w:t>
            </w:r>
          </w:p>
          <w:p w14:paraId="3D9FFB2F" w14:textId="77777777" w:rsidR="007C5339" w:rsidRDefault="007C5339" w:rsidP="007C5339">
            <w:pPr>
              <w:pStyle w:val="3-"/>
            </w:pPr>
            <w:r>
              <w:tab/>
            </w:r>
            <w:r>
              <w:tab/>
              <w:t>s_commonResource[index] = common_data;</w:t>
            </w:r>
          </w:p>
          <w:p w14:paraId="3D74102B" w14:textId="77777777" w:rsidR="007C5339" w:rsidRDefault="007C5339" w:rsidP="007C5339">
            <w:pPr>
              <w:pStyle w:val="3-"/>
            </w:pPr>
            <w:r>
              <w:tab/>
            </w:r>
            <w:r>
              <w:tab/>
              <w:t>s_tlsData = tls_data;</w:t>
            </w:r>
          </w:p>
          <w:p w14:paraId="289D1026" w14:textId="77777777" w:rsidR="007C5339" w:rsidRDefault="007C5339" w:rsidP="007C5339">
            <w:pPr>
              <w:pStyle w:val="3-"/>
            </w:pPr>
          </w:p>
          <w:p w14:paraId="2C814312" w14:textId="77777777" w:rsidR="007C5339" w:rsidRDefault="007C5339" w:rsidP="007C5339">
            <w:pPr>
              <w:pStyle w:val="3-"/>
              <w:rPr>
                <w:rFonts w:hint="eastAsia"/>
              </w:rPr>
            </w:pPr>
            <w:r>
              <w:rPr>
                <w:rFonts w:hint="eastAsia"/>
              </w:rPr>
              <w:tab/>
            </w:r>
            <w:r>
              <w:rPr>
                <w:rFonts w:hint="eastAsia"/>
              </w:rPr>
              <w:tab/>
              <w:t>//データ表示（後）</w:t>
            </w:r>
          </w:p>
          <w:p w14:paraId="75F6C507" w14:textId="77777777" w:rsidR="007C5339" w:rsidRDefault="007C5339" w:rsidP="007C5339">
            <w:pPr>
              <w:pStyle w:val="3-"/>
            </w:pPr>
            <w:r>
              <w:tab/>
            </w:r>
            <w:r>
              <w:tab/>
              <w:t>printf("%s: [AFTER]  commonResource[%d]=%d, tlsData=%d\n", name, index, s_commonResource[index], s_tlsData);</w:t>
            </w:r>
          </w:p>
          <w:p w14:paraId="16F1A64A" w14:textId="77777777" w:rsidR="007C5339" w:rsidRDefault="007C5339" w:rsidP="007C5339">
            <w:pPr>
              <w:pStyle w:val="3-"/>
            </w:pPr>
            <w:r>
              <w:tab/>
            </w:r>
            <w:r>
              <w:tab/>
              <w:t>fflush(stdout);</w:t>
            </w:r>
          </w:p>
          <w:p w14:paraId="4F852B64" w14:textId="77777777" w:rsidR="007C5339" w:rsidRDefault="007C5339" w:rsidP="007C5339">
            <w:pPr>
              <w:pStyle w:val="3-"/>
            </w:pPr>
          </w:p>
          <w:p w14:paraId="42DE723F" w14:textId="77777777" w:rsidR="007C5339" w:rsidRDefault="007C5339" w:rsidP="007C5339">
            <w:pPr>
              <w:pStyle w:val="3-"/>
              <w:rPr>
                <w:rFonts w:hint="eastAsia"/>
              </w:rPr>
            </w:pPr>
            <w:r>
              <w:rPr>
                <w:rFonts w:hint="eastAsia"/>
              </w:rPr>
              <w:tab/>
            </w:r>
            <w:r>
              <w:rPr>
                <w:rFonts w:hint="eastAsia"/>
              </w:rPr>
              <w:tab/>
              <w:t>//共有リソースを解放</w:t>
            </w:r>
          </w:p>
          <w:p w14:paraId="6AD1A956" w14:textId="77777777" w:rsidR="007C5339" w:rsidRDefault="007C5339" w:rsidP="007C5339">
            <w:pPr>
              <w:pStyle w:val="3-"/>
              <w:rPr>
                <w:rFonts w:hint="eastAsia"/>
              </w:rPr>
            </w:pPr>
            <w:r>
              <w:rPr>
                <w:rFonts w:hint="eastAsia"/>
              </w:rPr>
              <w:tab/>
            </w:r>
            <w:r>
              <w:rPr>
                <w:rFonts w:hint="eastAsia"/>
              </w:rPr>
              <w:tab/>
              <w:t>WaitForSingleObject(hMutex, INFINITE);//ミューテックス取得</w:t>
            </w:r>
          </w:p>
          <w:p w14:paraId="085A28E7" w14:textId="77777777" w:rsidR="007C5339" w:rsidRDefault="007C5339" w:rsidP="007C5339">
            <w:pPr>
              <w:pStyle w:val="3-"/>
            </w:pPr>
            <w:r>
              <w:tab/>
            </w:r>
            <w:r>
              <w:tab/>
              <w:t>s_usingCommonResource[index] = false;</w:t>
            </w:r>
          </w:p>
          <w:p w14:paraId="05DFE5B0" w14:textId="77777777" w:rsidR="007C5339" w:rsidRDefault="007C5339" w:rsidP="007C5339">
            <w:pPr>
              <w:pStyle w:val="3-"/>
              <w:rPr>
                <w:rFonts w:hint="eastAsia"/>
              </w:rPr>
            </w:pPr>
            <w:r>
              <w:rPr>
                <w:rFonts w:hint="eastAsia"/>
              </w:rPr>
              <w:tab/>
            </w:r>
            <w:r>
              <w:rPr>
                <w:rFonts w:hint="eastAsia"/>
              </w:rPr>
              <w:tab/>
              <w:t>ReleaseMutex(hMutex);//ミューテックス解放</w:t>
            </w:r>
          </w:p>
          <w:p w14:paraId="797B3427" w14:textId="77777777" w:rsidR="007C5339" w:rsidRDefault="007C5339" w:rsidP="007C5339">
            <w:pPr>
              <w:pStyle w:val="3-"/>
            </w:pPr>
            <w:r>
              <w:tab/>
            </w:r>
            <w:r>
              <w:tab/>
            </w:r>
          </w:p>
          <w:p w14:paraId="068CA43F" w14:textId="77777777" w:rsidR="007C5339" w:rsidRDefault="007C5339" w:rsidP="007C5339">
            <w:pPr>
              <w:pStyle w:val="3-"/>
              <w:rPr>
                <w:rFonts w:hint="eastAsia"/>
              </w:rPr>
            </w:pPr>
            <w:r>
              <w:rPr>
                <w:rFonts w:hint="eastAsia"/>
              </w:rPr>
              <w:tab/>
            </w:r>
            <w:r>
              <w:rPr>
                <w:rFonts w:hint="eastAsia"/>
              </w:rPr>
              <w:tab/>
              <w:t>//セマフォ解放</w:t>
            </w:r>
          </w:p>
          <w:p w14:paraId="5C85C3E6" w14:textId="77777777" w:rsidR="007C5339" w:rsidRDefault="007C5339" w:rsidP="007C5339">
            <w:pPr>
              <w:pStyle w:val="3-"/>
            </w:pPr>
            <w:r>
              <w:tab/>
            </w:r>
            <w:r>
              <w:tab/>
              <w:t>LONG prev_count;</w:t>
            </w:r>
          </w:p>
          <w:p w14:paraId="12B9458B" w14:textId="77777777" w:rsidR="007C5339" w:rsidRDefault="007C5339" w:rsidP="007C5339">
            <w:pPr>
              <w:pStyle w:val="3-"/>
            </w:pPr>
            <w:r>
              <w:tab/>
            </w:r>
            <w:r>
              <w:tab/>
              <w:t>ReleaseSemaphore(hSemaphore, 1, &amp;prev_count);</w:t>
            </w:r>
          </w:p>
          <w:p w14:paraId="68ADAA0E" w14:textId="77777777" w:rsidR="007C5339" w:rsidRDefault="007C5339" w:rsidP="007C5339">
            <w:pPr>
              <w:pStyle w:val="3-"/>
            </w:pPr>
          </w:p>
          <w:p w14:paraId="6961BCA4" w14:textId="77777777" w:rsidR="007C5339" w:rsidRDefault="007C5339" w:rsidP="007C5339">
            <w:pPr>
              <w:pStyle w:val="3-"/>
              <w:rPr>
                <w:rFonts w:hint="eastAsia"/>
              </w:rPr>
            </w:pPr>
            <w:r>
              <w:rPr>
                <w:rFonts w:hint="eastAsia"/>
              </w:rPr>
              <w:tab/>
            </w:r>
            <w:r>
              <w:rPr>
                <w:rFonts w:hint="eastAsia"/>
              </w:rPr>
              <w:tab/>
              <w:t>//スレッド切り替えのためのスリープ</w:t>
            </w:r>
          </w:p>
          <w:p w14:paraId="658ECC72" w14:textId="77777777" w:rsidR="007C5339" w:rsidRDefault="007C5339" w:rsidP="007C5339">
            <w:pPr>
              <w:pStyle w:val="3-"/>
            </w:pPr>
            <w:r>
              <w:tab/>
            </w:r>
            <w:r>
              <w:tab/>
              <w:t>Sleep(0);</w:t>
            </w:r>
          </w:p>
          <w:p w14:paraId="32462EB2" w14:textId="77777777" w:rsidR="007C5339" w:rsidRDefault="007C5339" w:rsidP="007C5339">
            <w:pPr>
              <w:pStyle w:val="3-"/>
              <w:rPr>
                <w:rFonts w:hint="eastAsia"/>
              </w:rPr>
            </w:pPr>
            <w:r>
              <w:rPr>
                <w:rFonts w:hint="eastAsia"/>
              </w:rPr>
              <w:tab/>
              <w:t>//</w:t>
            </w:r>
            <w:r>
              <w:rPr>
                <w:rFonts w:hint="eastAsia"/>
              </w:rPr>
              <w:tab/>
              <w:t>//スレッド切り替え</w:t>
            </w:r>
          </w:p>
          <w:p w14:paraId="497A311D" w14:textId="77777777" w:rsidR="007C5339" w:rsidRDefault="007C5339" w:rsidP="007C5339">
            <w:pPr>
              <w:pStyle w:val="3-"/>
              <w:rPr>
                <w:rFonts w:hint="eastAsia"/>
              </w:rPr>
            </w:pPr>
            <w:r>
              <w:rPr>
                <w:rFonts w:hint="eastAsia"/>
              </w:rPr>
              <w:tab/>
              <w:t>//</w:t>
            </w:r>
            <w:r>
              <w:rPr>
                <w:rFonts w:hint="eastAsia"/>
              </w:rPr>
              <w:tab/>
              <w:t>SwitchToThread();//OSに任せて再スケジューリング</w:t>
            </w:r>
          </w:p>
          <w:p w14:paraId="6FBB0631" w14:textId="77777777" w:rsidR="007C5339" w:rsidRDefault="007C5339" w:rsidP="007C5339">
            <w:pPr>
              <w:pStyle w:val="3-"/>
              <w:rPr>
                <w:rFonts w:hint="eastAsia"/>
              </w:rPr>
            </w:pPr>
            <w:r>
              <w:rPr>
                <w:rFonts w:hint="eastAsia"/>
              </w:rPr>
              <w:tab/>
              <w:t>//</w:t>
            </w:r>
            <w:r>
              <w:rPr>
                <w:rFonts w:hint="eastAsia"/>
              </w:rPr>
              <w:tab/>
              <w:t>Yield();//廃止</w:t>
            </w:r>
          </w:p>
          <w:p w14:paraId="74E96BC6" w14:textId="77777777" w:rsidR="007C5339" w:rsidRDefault="007C5339" w:rsidP="007C5339">
            <w:pPr>
              <w:pStyle w:val="3-"/>
            </w:pPr>
            <w:r>
              <w:tab/>
              <w:t>}</w:t>
            </w:r>
          </w:p>
          <w:p w14:paraId="39D89360" w14:textId="77777777" w:rsidR="007C5339" w:rsidRDefault="007C5339" w:rsidP="007C5339">
            <w:pPr>
              <w:pStyle w:val="3-"/>
            </w:pPr>
          </w:p>
          <w:p w14:paraId="449A9ADF" w14:textId="77777777" w:rsidR="007C5339" w:rsidRDefault="007C5339" w:rsidP="007C5339">
            <w:pPr>
              <w:pStyle w:val="3-"/>
              <w:rPr>
                <w:rFonts w:hint="eastAsia"/>
              </w:rPr>
            </w:pPr>
            <w:r>
              <w:rPr>
                <w:rFonts w:hint="eastAsia"/>
              </w:rPr>
              <w:tab/>
              <w:t>//名前付きミューテックスクローズ</w:t>
            </w:r>
          </w:p>
          <w:p w14:paraId="7A344469" w14:textId="77777777" w:rsidR="007C5339" w:rsidRDefault="007C5339" w:rsidP="007C5339">
            <w:pPr>
              <w:pStyle w:val="3-"/>
            </w:pPr>
            <w:r>
              <w:tab/>
              <w:t>CloseHandle(hMutex);</w:t>
            </w:r>
          </w:p>
          <w:p w14:paraId="42316376" w14:textId="77777777" w:rsidR="007C5339" w:rsidRDefault="007C5339" w:rsidP="007C5339">
            <w:pPr>
              <w:pStyle w:val="3-"/>
            </w:pPr>
          </w:p>
          <w:p w14:paraId="7BC16E52" w14:textId="77777777" w:rsidR="007C5339" w:rsidRDefault="007C5339" w:rsidP="007C5339">
            <w:pPr>
              <w:pStyle w:val="3-"/>
              <w:rPr>
                <w:rFonts w:hint="eastAsia"/>
              </w:rPr>
            </w:pPr>
            <w:r>
              <w:rPr>
                <w:rFonts w:hint="eastAsia"/>
              </w:rPr>
              <w:tab/>
              <w:t>//名前付きセマフォクローズ</w:t>
            </w:r>
          </w:p>
          <w:p w14:paraId="46B2326E" w14:textId="77777777" w:rsidR="007C5339" w:rsidRDefault="007C5339" w:rsidP="007C5339">
            <w:pPr>
              <w:pStyle w:val="3-"/>
            </w:pPr>
            <w:r>
              <w:tab/>
              <w:t>CloseHandle(hSemaphore);</w:t>
            </w:r>
          </w:p>
          <w:p w14:paraId="3D457C81" w14:textId="77777777" w:rsidR="007C5339" w:rsidRDefault="007C5339" w:rsidP="007C5339">
            <w:pPr>
              <w:pStyle w:val="3-"/>
            </w:pPr>
          </w:p>
          <w:p w14:paraId="2DC632D6" w14:textId="77777777" w:rsidR="007C5339" w:rsidRDefault="007C5339" w:rsidP="007C5339">
            <w:pPr>
              <w:pStyle w:val="3-"/>
              <w:rPr>
                <w:rFonts w:hint="eastAsia"/>
              </w:rPr>
            </w:pPr>
            <w:r>
              <w:rPr>
                <w:rFonts w:hint="eastAsia"/>
              </w:rPr>
              <w:tab/>
              <w:t>//終了</w:t>
            </w:r>
          </w:p>
          <w:p w14:paraId="27990AA5" w14:textId="77777777" w:rsidR="007C5339" w:rsidRDefault="007C5339" w:rsidP="007C5339">
            <w:pPr>
              <w:pStyle w:val="3-"/>
            </w:pPr>
            <w:r>
              <w:tab/>
              <w:t>printf("- end:%s -\n", name);</w:t>
            </w:r>
          </w:p>
          <w:p w14:paraId="353A19AF" w14:textId="77777777" w:rsidR="007C5339" w:rsidRDefault="007C5339" w:rsidP="007C5339">
            <w:pPr>
              <w:pStyle w:val="3-"/>
            </w:pPr>
            <w:r>
              <w:tab/>
              <w:t>fflush(stdout);</w:t>
            </w:r>
          </w:p>
          <w:p w14:paraId="10F81BD4" w14:textId="77777777" w:rsidR="007C5339" w:rsidRDefault="007C5339" w:rsidP="007C5339">
            <w:pPr>
              <w:pStyle w:val="3-"/>
            </w:pPr>
            <w:r>
              <w:tab/>
              <w:t>return 0;</w:t>
            </w:r>
          </w:p>
          <w:p w14:paraId="195051E9" w14:textId="77777777" w:rsidR="007C5339" w:rsidRDefault="007C5339" w:rsidP="007C5339">
            <w:pPr>
              <w:pStyle w:val="3-"/>
            </w:pPr>
            <w:r>
              <w:t>}</w:t>
            </w:r>
          </w:p>
          <w:p w14:paraId="39630C78" w14:textId="77777777" w:rsidR="007C5339" w:rsidRDefault="007C5339" w:rsidP="007C5339">
            <w:pPr>
              <w:pStyle w:val="3-"/>
            </w:pPr>
          </w:p>
          <w:p w14:paraId="27E2339C" w14:textId="77777777" w:rsidR="007C5339" w:rsidRDefault="007C5339" w:rsidP="007C5339">
            <w:pPr>
              <w:pStyle w:val="3-"/>
              <w:rPr>
                <w:rFonts w:hint="eastAsia"/>
              </w:rPr>
            </w:pPr>
            <w:r>
              <w:rPr>
                <w:rFonts w:hint="eastAsia"/>
              </w:rPr>
              <w:t>//テスト</w:t>
            </w:r>
          </w:p>
          <w:p w14:paraId="2BE29D3F" w14:textId="77777777" w:rsidR="007C5339" w:rsidRDefault="007C5339" w:rsidP="007C5339">
            <w:pPr>
              <w:pStyle w:val="3-"/>
            </w:pPr>
            <w:r>
              <w:t>int main(const int argc, const char* argv[])</w:t>
            </w:r>
          </w:p>
          <w:p w14:paraId="2FB74EDB" w14:textId="77777777" w:rsidR="007C5339" w:rsidRDefault="007C5339" w:rsidP="007C5339">
            <w:pPr>
              <w:pStyle w:val="3-"/>
            </w:pPr>
            <w:r>
              <w:t>{</w:t>
            </w:r>
          </w:p>
          <w:p w14:paraId="265900A6" w14:textId="77777777" w:rsidR="007C5339" w:rsidRDefault="007C5339" w:rsidP="007C5339">
            <w:pPr>
              <w:pStyle w:val="3-"/>
              <w:rPr>
                <w:rFonts w:hint="eastAsia"/>
              </w:rPr>
            </w:pPr>
            <w:r>
              <w:rPr>
                <w:rFonts w:hint="eastAsia"/>
              </w:rPr>
              <w:tab/>
              <w:t>//セマフォハンドル</w:t>
            </w:r>
          </w:p>
          <w:p w14:paraId="3F7AB905" w14:textId="77777777" w:rsidR="007C5339" w:rsidRDefault="007C5339" w:rsidP="007C5339">
            <w:pPr>
              <w:pStyle w:val="3-"/>
            </w:pPr>
            <w:r>
              <w:tab/>
              <w:t>HANDLE hSemaphore = INVALID_HANDLE_VALUE;</w:t>
            </w:r>
          </w:p>
          <w:p w14:paraId="6218D10D" w14:textId="77777777" w:rsidR="007C5339" w:rsidRDefault="007C5339" w:rsidP="007C5339">
            <w:pPr>
              <w:pStyle w:val="3-"/>
            </w:pPr>
          </w:p>
          <w:p w14:paraId="6D18D090" w14:textId="77777777" w:rsidR="007C5339" w:rsidRDefault="007C5339" w:rsidP="007C5339">
            <w:pPr>
              <w:pStyle w:val="3-"/>
              <w:rPr>
                <w:rFonts w:hint="eastAsia"/>
              </w:rPr>
            </w:pPr>
            <w:r>
              <w:rPr>
                <w:rFonts w:hint="eastAsia"/>
              </w:rPr>
              <w:tab/>
              <w:t>//ミューテックスハンドル</w:t>
            </w:r>
          </w:p>
          <w:p w14:paraId="6C061347" w14:textId="77777777" w:rsidR="007C5339" w:rsidRDefault="007C5339" w:rsidP="007C5339">
            <w:pPr>
              <w:pStyle w:val="3-"/>
            </w:pPr>
            <w:r>
              <w:tab/>
              <w:t>HANDLE hMutex = INVALID_HANDLE_VALUE;</w:t>
            </w:r>
          </w:p>
          <w:p w14:paraId="401E8B72" w14:textId="77777777" w:rsidR="007C5339" w:rsidRDefault="007C5339" w:rsidP="007C5339">
            <w:pPr>
              <w:pStyle w:val="3-"/>
            </w:pPr>
          </w:p>
          <w:p w14:paraId="6ED8699B" w14:textId="77777777" w:rsidR="007C5339" w:rsidRDefault="007C5339" w:rsidP="007C5339">
            <w:pPr>
              <w:pStyle w:val="3-"/>
              <w:rPr>
                <w:rFonts w:hint="eastAsia"/>
              </w:rPr>
            </w:pPr>
            <w:r>
              <w:rPr>
                <w:rFonts w:hint="eastAsia"/>
              </w:rPr>
              <w:tab/>
              <w:t>//名前付きセマフォ生成</w:t>
            </w:r>
          </w:p>
          <w:p w14:paraId="7F584D4D" w14:textId="77777777" w:rsidR="007C5339" w:rsidRDefault="007C5339" w:rsidP="007C5339">
            <w:pPr>
              <w:pStyle w:val="3-"/>
            </w:pPr>
            <w:r>
              <w:tab/>
              <w:t>{</w:t>
            </w:r>
          </w:p>
          <w:p w14:paraId="799A75AF" w14:textId="77777777" w:rsidR="007C5339" w:rsidRDefault="007C5339" w:rsidP="007C5339">
            <w:pPr>
              <w:pStyle w:val="3-"/>
              <w:rPr>
                <w:rFonts w:hint="eastAsia"/>
              </w:rPr>
            </w:pPr>
            <w:r>
              <w:rPr>
                <w:rFonts w:hint="eastAsia"/>
              </w:rPr>
              <w:tab/>
            </w:r>
            <w:r>
              <w:rPr>
                <w:rFonts w:hint="eastAsia"/>
              </w:rPr>
              <w:tab/>
              <w:t>hSemaphore = CreateSemaphore(nullptr, 0, COMMON_RESOURCE_NUM, COMMON_SEMAPHORE_NAME);//初期状態はセマフォを全て使用中にする</w:t>
            </w:r>
          </w:p>
          <w:p w14:paraId="35A1BE60" w14:textId="77777777" w:rsidR="007C5339" w:rsidRDefault="007C5339" w:rsidP="007C5339">
            <w:pPr>
              <w:pStyle w:val="3-"/>
            </w:pPr>
            <w:r>
              <w:tab/>
            </w:r>
            <w:r>
              <w:tab/>
            </w:r>
          </w:p>
          <w:p w14:paraId="19112FD6" w14:textId="77777777" w:rsidR="007C5339" w:rsidRDefault="007C5339" w:rsidP="007C5339">
            <w:pPr>
              <w:pStyle w:val="3-"/>
              <w:rPr>
                <w:rFonts w:hint="eastAsia"/>
              </w:rPr>
            </w:pPr>
            <w:r>
              <w:rPr>
                <w:rFonts w:hint="eastAsia"/>
              </w:rPr>
              <w:tab/>
              <w:t>//</w:t>
            </w:r>
            <w:r>
              <w:rPr>
                <w:rFonts w:hint="eastAsia"/>
              </w:rPr>
              <w:tab/>
              <w:t>//属性を指定して生成する場合</w:t>
            </w:r>
          </w:p>
          <w:p w14:paraId="4364D8BE" w14:textId="77777777" w:rsidR="007C5339" w:rsidRDefault="007C5339" w:rsidP="007C5339">
            <w:pPr>
              <w:pStyle w:val="3-"/>
              <w:rPr>
                <w:rFonts w:hint="eastAsia"/>
              </w:rPr>
            </w:pPr>
            <w:r>
              <w:rPr>
                <w:rFonts w:hint="eastAsia"/>
              </w:rPr>
              <w:tab/>
              <w:t>//</w:t>
            </w:r>
            <w:r>
              <w:rPr>
                <w:rFonts w:hint="eastAsia"/>
              </w:rPr>
              <w:tab/>
              <w:t>SECURITY_ATTRIBUTES attr = { sizeof(SECURITY_ATTRIBUTES), nullptr, true };//子プロセスにハンドルを継承する</w:t>
            </w:r>
          </w:p>
          <w:p w14:paraId="0EDBCD1D" w14:textId="77777777" w:rsidR="007C5339" w:rsidRDefault="007C5339" w:rsidP="007C5339">
            <w:pPr>
              <w:pStyle w:val="3-"/>
              <w:rPr>
                <w:rFonts w:hint="eastAsia"/>
              </w:rPr>
            </w:pPr>
            <w:r>
              <w:rPr>
                <w:rFonts w:hint="eastAsia"/>
              </w:rPr>
              <w:tab/>
              <w:t>//</w:t>
            </w:r>
            <w:r>
              <w:rPr>
                <w:rFonts w:hint="eastAsia"/>
              </w:rPr>
              <w:tab/>
              <w:t>SECURITY_ATTRIBUTES attr = { sizeof(SECURITY_ATTRIBUTES), nullptr, false };//子プロセスにハンドルを継承しない　※デフォルト</w:t>
            </w:r>
          </w:p>
          <w:p w14:paraId="21588E14" w14:textId="77777777" w:rsidR="007C5339" w:rsidRDefault="007C5339" w:rsidP="007C5339">
            <w:pPr>
              <w:pStyle w:val="3-"/>
              <w:rPr>
                <w:rFonts w:hint="eastAsia"/>
              </w:rPr>
            </w:pPr>
            <w:r>
              <w:rPr>
                <w:rFonts w:hint="eastAsia"/>
              </w:rPr>
              <w:tab/>
              <w:t>//</w:t>
            </w:r>
            <w:r>
              <w:rPr>
                <w:rFonts w:hint="eastAsia"/>
              </w:rPr>
              <w:tab/>
              <w:t>hSemaphore = CreateSemaphore(&amp;attr, 0, COMMON_RESOURCE_NUM, COMMON_SEMAPHORE_NAME);//初期状態はセマフォを全て使用中にする</w:t>
            </w:r>
          </w:p>
          <w:p w14:paraId="5D4F661D" w14:textId="77777777" w:rsidR="007C5339" w:rsidRDefault="007C5339" w:rsidP="007C5339">
            <w:pPr>
              <w:pStyle w:val="3-"/>
            </w:pPr>
            <w:r>
              <w:tab/>
              <w:t>}</w:t>
            </w:r>
          </w:p>
          <w:p w14:paraId="4A0D4000" w14:textId="77777777" w:rsidR="007C5339" w:rsidRDefault="007C5339" w:rsidP="007C5339">
            <w:pPr>
              <w:pStyle w:val="3-"/>
            </w:pPr>
          </w:p>
          <w:p w14:paraId="795D1531" w14:textId="77777777" w:rsidR="007C5339" w:rsidRDefault="007C5339" w:rsidP="007C5339">
            <w:pPr>
              <w:pStyle w:val="3-"/>
              <w:rPr>
                <w:rFonts w:hint="eastAsia"/>
              </w:rPr>
            </w:pPr>
            <w:r>
              <w:rPr>
                <w:rFonts w:hint="eastAsia"/>
              </w:rPr>
              <w:tab/>
              <w:t>//名前付きミューテックス生成</w:t>
            </w:r>
          </w:p>
          <w:p w14:paraId="0302E6CD" w14:textId="77777777" w:rsidR="007C5339" w:rsidRDefault="007C5339" w:rsidP="007C5339">
            <w:pPr>
              <w:pStyle w:val="3-"/>
            </w:pPr>
            <w:r>
              <w:tab/>
              <w:t>{</w:t>
            </w:r>
          </w:p>
          <w:p w14:paraId="215CEC77" w14:textId="77777777" w:rsidR="007C5339" w:rsidRDefault="007C5339" w:rsidP="007C5339">
            <w:pPr>
              <w:pStyle w:val="3-"/>
            </w:pPr>
            <w:r>
              <w:lastRenderedPageBreak/>
              <w:tab/>
            </w:r>
            <w:r>
              <w:tab/>
              <w:t>hMutex = CreateMutex(nullptr, false, COMMON_MUTEX_NAME);</w:t>
            </w:r>
          </w:p>
          <w:p w14:paraId="04E8483C" w14:textId="77777777" w:rsidR="007C5339" w:rsidRDefault="007C5339" w:rsidP="007C5339">
            <w:pPr>
              <w:pStyle w:val="3-"/>
            </w:pPr>
            <w:r>
              <w:tab/>
              <w:t>}</w:t>
            </w:r>
          </w:p>
          <w:p w14:paraId="5E27D659" w14:textId="77777777" w:rsidR="007C5339" w:rsidRDefault="007C5339" w:rsidP="007C5339">
            <w:pPr>
              <w:pStyle w:val="3-"/>
            </w:pPr>
          </w:p>
          <w:p w14:paraId="39570925" w14:textId="77777777" w:rsidR="007C5339" w:rsidRDefault="007C5339" w:rsidP="007C5339">
            <w:pPr>
              <w:pStyle w:val="3-"/>
              <w:rPr>
                <w:rFonts w:hint="eastAsia"/>
              </w:rPr>
            </w:pPr>
            <w:r>
              <w:rPr>
                <w:rFonts w:hint="eastAsia"/>
              </w:rPr>
              <w:tab/>
              <w:t>//スレッド作成</w:t>
            </w:r>
          </w:p>
          <w:p w14:paraId="5B06B119" w14:textId="77777777" w:rsidR="007C5339" w:rsidRDefault="007C5339" w:rsidP="007C5339">
            <w:pPr>
              <w:pStyle w:val="3-"/>
            </w:pPr>
            <w:r>
              <w:tab/>
              <w:t>static const int THREAD_NUM = 4;</w:t>
            </w:r>
          </w:p>
          <w:p w14:paraId="2AC4F210" w14:textId="77777777" w:rsidR="007C5339" w:rsidRDefault="007C5339" w:rsidP="007C5339">
            <w:pPr>
              <w:pStyle w:val="3-"/>
            </w:pPr>
            <w:r>
              <w:tab/>
              <w:t>unsigned int tid[THREAD_NUM] = {};</w:t>
            </w:r>
          </w:p>
          <w:p w14:paraId="60870B74" w14:textId="77777777" w:rsidR="007C5339" w:rsidRDefault="007C5339" w:rsidP="007C5339">
            <w:pPr>
              <w:pStyle w:val="3-"/>
            </w:pPr>
            <w:r>
              <w:tab/>
              <w:t>HANDLE hThread[THREAD_NUM] =</w:t>
            </w:r>
          </w:p>
          <w:p w14:paraId="37CF5175" w14:textId="77777777" w:rsidR="007C5339" w:rsidRDefault="007C5339" w:rsidP="007C5339">
            <w:pPr>
              <w:pStyle w:val="3-"/>
            </w:pPr>
            <w:r>
              <w:tab/>
              <w:t>{</w:t>
            </w:r>
          </w:p>
          <w:p w14:paraId="2774DA0F" w14:textId="77777777" w:rsidR="007C5339" w:rsidRDefault="007C5339" w:rsidP="007C5339">
            <w:pPr>
              <w:pStyle w:val="3-"/>
              <w:rPr>
                <w:rFonts w:hint="eastAsia"/>
              </w:rPr>
            </w:pPr>
            <w:r>
              <w:rPr>
                <w:rFonts w:hint="eastAsia"/>
              </w:rPr>
              <w:tab/>
            </w:r>
            <w:r>
              <w:rPr>
                <w:rFonts w:hint="eastAsia"/>
              </w:rPr>
              <w:tab/>
              <w:t>(HANDLE)_beginthreadex(nullptr, 0, threadFunc, "太郎", 0, &amp;tid[0]),</w:t>
            </w:r>
          </w:p>
          <w:p w14:paraId="48DE4226" w14:textId="77777777" w:rsidR="007C5339" w:rsidRDefault="007C5339" w:rsidP="007C5339">
            <w:pPr>
              <w:pStyle w:val="3-"/>
              <w:rPr>
                <w:rFonts w:hint="eastAsia"/>
              </w:rPr>
            </w:pPr>
            <w:r>
              <w:rPr>
                <w:rFonts w:hint="eastAsia"/>
              </w:rPr>
              <w:tab/>
            </w:r>
            <w:r>
              <w:rPr>
                <w:rFonts w:hint="eastAsia"/>
              </w:rPr>
              <w:tab/>
              <w:t>(HANDLE)_beginthreadex(nullptr, 0, threadFunc, "次郎", 0, &amp;tid[1]),</w:t>
            </w:r>
          </w:p>
          <w:p w14:paraId="119C7756" w14:textId="77777777" w:rsidR="007C5339" w:rsidRDefault="007C5339" w:rsidP="007C5339">
            <w:pPr>
              <w:pStyle w:val="3-"/>
              <w:rPr>
                <w:rFonts w:hint="eastAsia"/>
              </w:rPr>
            </w:pPr>
            <w:r>
              <w:rPr>
                <w:rFonts w:hint="eastAsia"/>
              </w:rPr>
              <w:tab/>
            </w:r>
            <w:r>
              <w:rPr>
                <w:rFonts w:hint="eastAsia"/>
              </w:rPr>
              <w:tab/>
              <w:t>(HANDLE)_beginthreadex(nullptr, 0, threadFunc, "三郎", 0, &amp;tid[2]),</w:t>
            </w:r>
          </w:p>
          <w:p w14:paraId="3A9AD551" w14:textId="77777777" w:rsidR="007C5339" w:rsidRDefault="007C5339" w:rsidP="007C5339">
            <w:pPr>
              <w:pStyle w:val="3-"/>
              <w:rPr>
                <w:rFonts w:hint="eastAsia"/>
              </w:rPr>
            </w:pPr>
            <w:r>
              <w:rPr>
                <w:rFonts w:hint="eastAsia"/>
              </w:rPr>
              <w:tab/>
            </w:r>
            <w:r>
              <w:rPr>
                <w:rFonts w:hint="eastAsia"/>
              </w:rPr>
              <w:tab/>
              <w:t>(HANDLE)_beginthreadex(nullptr, 0, threadFunc, "四郎", 0, &amp;tid[3])</w:t>
            </w:r>
          </w:p>
          <w:p w14:paraId="60F64B4E" w14:textId="77777777" w:rsidR="007C5339" w:rsidRDefault="007C5339" w:rsidP="007C5339">
            <w:pPr>
              <w:pStyle w:val="3-"/>
            </w:pPr>
            <w:r>
              <w:tab/>
              <w:t>};</w:t>
            </w:r>
          </w:p>
          <w:p w14:paraId="63B3E918" w14:textId="77777777" w:rsidR="007C5339" w:rsidRDefault="007C5339" w:rsidP="007C5339">
            <w:pPr>
              <w:pStyle w:val="3-"/>
            </w:pPr>
          </w:p>
          <w:p w14:paraId="08021DEE" w14:textId="77777777" w:rsidR="007C5339" w:rsidRDefault="007C5339" w:rsidP="007C5339">
            <w:pPr>
              <w:pStyle w:val="3-"/>
              <w:rPr>
                <w:rFonts w:hint="eastAsia"/>
              </w:rPr>
            </w:pPr>
            <w:r>
              <w:rPr>
                <w:rFonts w:hint="eastAsia"/>
              </w:rPr>
              <w:tab/>
              <w:t>//若干スリープ</w:t>
            </w:r>
          </w:p>
          <w:p w14:paraId="5442EFA1" w14:textId="77777777" w:rsidR="007C5339" w:rsidRDefault="007C5339" w:rsidP="007C5339">
            <w:pPr>
              <w:pStyle w:val="3-"/>
            </w:pPr>
            <w:r>
              <w:tab/>
              <w:t>Sleep(10);</w:t>
            </w:r>
          </w:p>
          <w:p w14:paraId="26EFC7DC" w14:textId="77777777" w:rsidR="007C5339" w:rsidRDefault="007C5339" w:rsidP="007C5339">
            <w:pPr>
              <w:pStyle w:val="3-"/>
            </w:pPr>
          </w:p>
          <w:p w14:paraId="57D30AA1" w14:textId="77777777" w:rsidR="007C5339" w:rsidRDefault="007C5339" w:rsidP="007C5339">
            <w:pPr>
              <w:pStyle w:val="3-"/>
              <w:rPr>
                <w:rFonts w:hint="eastAsia"/>
              </w:rPr>
            </w:pPr>
            <w:r>
              <w:rPr>
                <w:rFonts w:hint="eastAsia"/>
              </w:rPr>
              <w:tab/>
              <w:t>//共有リソース初期化</w:t>
            </w:r>
          </w:p>
          <w:p w14:paraId="564B95CF" w14:textId="77777777" w:rsidR="007C5339" w:rsidRDefault="007C5339" w:rsidP="007C5339">
            <w:pPr>
              <w:pStyle w:val="3-"/>
            </w:pPr>
            <w:r>
              <w:tab/>
              <w:t>for (int i = 0; i &lt; COMMON_RESOURCE_NUM; ++i)</w:t>
            </w:r>
          </w:p>
          <w:p w14:paraId="2CBEFF71" w14:textId="77777777" w:rsidR="007C5339" w:rsidRDefault="007C5339" w:rsidP="007C5339">
            <w:pPr>
              <w:pStyle w:val="3-"/>
            </w:pPr>
            <w:r>
              <w:tab/>
              <w:t>{</w:t>
            </w:r>
          </w:p>
          <w:p w14:paraId="365A5257" w14:textId="77777777" w:rsidR="007C5339" w:rsidRDefault="007C5339" w:rsidP="007C5339">
            <w:pPr>
              <w:pStyle w:val="3-"/>
            </w:pPr>
            <w:r>
              <w:tab/>
            </w:r>
            <w:r>
              <w:tab/>
              <w:t>s_commonResource[i] = 1000 * (i + 1);</w:t>
            </w:r>
          </w:p>
          <w:p w14:paraId="4215A79A" w14:textId="77777777" w:rsidR="007C5339" w:rsidRDefault="007C5339" w:rsidP="007C5339">
            <w:pPr>
              <w:pStyle w:val="3-"/>
            </w:pPr>
            <w:r>
              <w:tab/>
              <w:t>}</w:t>
            </w:r>
          </w:p>
          <w:p w14:paraId="53CB8A2C" w14:textId="77777777" w:rsidR="007C5339" w:rsidRDefault="007C5339" w:rsidP="007C5339">
            <w:pPr>
              <w:pStyle w:val="3-"/>
            </w:pPr>
          </w:p>
          <w:p w14:paraId="4280A1E9" w14:textId="77777777" w:rsidR="007C5339" w:rsidRDefault="007C5339" w:rsidP="007C5339">
            <w:pPr>
              <w:pStyle w:val="3-"/>
              <w:rPr>
                <w:rFonts w:hint="eastAsia"/>
              </w:rPr>
            </w:pPr>
            <w:r>
              <w:rPr>
                <w:rFonts w:hint="eastAsia"/>
              </w:rPr>
              <w:tab/>
              <w:t>//若干スリープ</w:t>
            </w:r>
          </w:p>
          <w:p w14:paraId="5BD03F02" w14:textId="77777777" w:rsidR="007C5339" w:rsidRDefault="007C5339" w:rsidP="007C5339">
            <w:pPr>
              <w:pStyle w:val="3-"/>
            </w:pPr>
            <w:r>
              <w:tab/>
              <w:t>Sleep(10);</w:t>
            </w:r>
          </w:p>
          <w:p w14:paraId="5F0E27FC" w14:textId="77777777" w:rsidR="007C5339" w:rsidRDefault="007C5339" w:rsidP="007C5339">
            <w:pPr>
              <w:pStyle w:val="3-"/>
            </w:pPr>
          </w:p>
          <w:p w14:paraId="3D20DCD8" w14:textId="77777777" w:rsidR="007C5339" w:rsidRDefault="007C5339" w:rsidP="007C5339">
            <w:pPr>
              <w:pStyle w:val="3-"/>
              <w:rPr>
                <w:rFonts w:hint="eastAsia"/>
              </w:rPr>
            </w:pPr>
            <w:r>
              <w:rPr>
                <w:rFonts w:hint="eastAsia"/>
              </w:rPr>
              <w:tab/>
              <w:t>//共有リソースの使用を許可（全セマフォ解放）</w:t>
            </w:r>
          </w:p>
          <w:p w14:paraId="30C50C55" w14:textId="77777777" w:rsidR="007C5339" w:rsidRDefault="007C5339" w:rsidP="007C5339">
            <w:pPr>
              <w:pStyle w:val="3-"/>
            </w:pPr>
            <w:r>
              <w:tab/>
              <w:t>{</w:t>
            </w:r>
          </w:p>
          <w:p w14:paraId="1276E5C2" w14:textId="77777777" w:rsidR="007C5339" w:rsidRDefault="007C5339" w:rsidP="007C5339">
            <w:pPr>
              <w:pStyle w:val="3-"/>
            </w:pPr>
            <w:r>
              <w:tab/>
            </w:r>
            <w:r>
              <w:tab/>
              <w:t>LONG prev_count;</w:t>
            </w:r>
          </w:p>
          <w:p w14:paraId="765904E3" w14:textId="77777777" w:rsidR="007C5339" w:rsidRDefault="007C5339" w:rsidP="007C5339">
            <w:pPr>
              <w:pStyle w:val="3-"/>
            </w:pPr>
            <w:r>
              <w:tab/>
            </w:r>
            <w:r>
              <w:tab/>
              <w:t>ReleaseSemaphore(hSemaphore, COMMON_RESOURCE_NUM, &amp;prev_count);</w:t>
            </w:r>
          </w:p>
          <w:p w14:paraId="501D6842" w14:textId="77777777" w:rsidR="007C5339" w:rsidRDefault="007C5339" w:rsidP="007C5339">
            <w:pPr>
              <w:pStyle w:val="3-"/>
            </w:pPr>
            <w:r>
              <w:tab/>
            </w:r>
            <w:r>
              <w:tab/>
              <w:t>printf("Common-resources have been prepared. (num=%d -&gt; %d)\n", prev_count, COMMON_RESOURCE_NUM);</w:t>
            </w:r>
          </w:p>
          <w:p w14:paraId="1335861E" w14:textId="77777777" w:rsidR="007C5339" w:rsidRDefault="007C5339" w:rsidP="007C5339">
            <w:pPr>
              <w:pStyle w:val="3-"/>
            </w:pPr>
            <w:r>
              <w:tab/>
            </w:r>
            <w:r>
              <w:tab/>
              <w:t>fflush(stdout);</w:t>
            </w:r>
          </w:p>
          <w:p w14:paraId="0766F416" w14:textId="77777777" w:rsidR="007C5339" w:rsidRDefault="007C5339" w:rsidP="007C5339">
            <w:pPr>
              <w:pStyle w:val="3-"/>
            </w:pPr>
            <w:r>
              <w:tab/>
              <w:t>}</w:t>
            </w:r>
          </w:p>
          <w:p w14:paraId="13AE928A" w14:textId="77777777" w:rsidR="007C5339" w:rsidRDefault="007C5339" w:rsidP="007C5339">
            <w:pPr>
              <w:pStyle w:val="3-"/>
            </w:pPr>
          </w:p>
          <w:p w14:paraId="2B38617F" w14:textId="77777777" w:rsidR="007C5339" w:rsidRDefault="007C5339" w:rsidP="007C5339">
            <w:pPr>
              <w:pStyle w:val="3-"/>
              <w:rPr>
                <w:rFonts w:hint="eastAsia"/>
              </w:rPr>
            </w:pPr>
            <w:r>
              <w:rPr>
                <w:rFonts w:hint="eastAsia"/>
              </w:rPr>
              <w:tab/>
              <w:t>//スレッド終了待ち</w:t>
            </w:r>
          </w:p>
          <w:p w14:paraId="2D0102CE" w14:textId="77777777" w:rsidR="007C5339" w:rsidRDefault="007C5339" w:rsidP="007C5339">
            <w:pPr>
              <w:pStyle w:val="3-"/>
            </w:pPr>
            <w:r>
              <w:tab/>
              <w:t>WaitForMultipleObjects(THREAD_NUM, hThread, true, INFINITE);</w:t>
            </w:r>
          </w:p>
          <w:p w14:paraId="1AD55F1F" w14:textId="77777777" w:rsidR="007C5339" w:rsidRDefault="007C5339" w:rsidP="007C5339">
            <w:pPr>
              <w:pStyle w:val="3-"/>
            </w:pPr>
          </w:p>
          <w:p w14:paraId="06AEEA47" w14:textId="77777777" w:rsidR="007C5339" w:rsidRDefault="007C5339" w:rsidP="007C5339">
            <w:pPr>
              <w:pStyle w:val="3-"/>
              <w:rPr>
                <w:rFonts w:hint="eastAsia"/>
              </w:rPr>
            </w:pPr>
            <w:r>
              <w:rPr>
                <w:rFonts w:hint="eastAsia"/>
              </w:rPr>
              <w:tab/>
              <w:t>//スレッドハンドルクローズ</w:t>
            </w:r>
          </w:p>
          <w:p w14:paraId="7F5E5A3D" w14:textId="77777777" w:rsidR="007C5339" w:rsidRDefault="007C5339" w:rsidP="007C5339">
            <w:pPr>
              <w:pStyle w:val="3-"/>
            </w:pPr>
            <w:r>
              <w:tab/>
              <w:t>for (int i = 0; i &lt; THREAD_NUM; ++i)</w:t>
            </w:r>
          </w:p>
          <w:p w14:paraId="61B8DC0E" w14:textId="77777777" w:rsidR="007C5339" w:rsidRDefault="007C5339" w:rsidP="007C5339">
            <w:pPr>
              <w:pStyle w:val="3-"/>
            </w:pPr>
            <w:r>
              <w:tab/>
              <w:t>{</w:t>
            </w:r>
          </w:p>
          <w:p w14:paraId="0BDEF5B5" w14:textId="77777777" w:rsidR="007C5339" w:rsidRDefault="007C5339" w:rsidP="007C5339">
            <w:pPr>
              <w:pStyle w:val="3-"/>
            </w:pPr>
            <w:r>
              <w:tab/>
            </w:r>
            <w:r>
              <w:tab/>
              <w:t>CloseHandle(hThread[i]);</w:t>
            </w:r>
          </w:p>
          <w:p w14:paraId="0384D475" w14:textId="77777777" w:rsidR="007C5339" w:rsidRDefault="007C5339" w:rsidP="007C5339">
            <w:pPr>
              <w:pStyle w:val="3-"/>
            </w:pPr>
            <w:r>
              <w:tab/>
              <w:t>}</w:t>
            </w:r>
          </w:p>
          <w:p w14:paraId="19D74CB8" w14:textId="77777777" w:rsidR="007C5339" w:rsidRDefault="007C5339" w:rsidP="007C5339">
            <w:pPr>
              <w:pStyle w:val="3-"/>
            </w:pPr>
          </w:p>
          <w:p w14:paraId="73A6FBDE" w14:textId="77777777" w:rsidR="007C5339" w:rsidRDefault="007C5339" w:rsidP="007C5339">
            <w:pPr>
              <w:pStyle w:val="3-"/>
              <w:rPr>
                <w:rFonts w:hint="eastAsia"/>
              </w:rPr>
            </w:pPr>
            <w:r>
              <w:rPr>
                <w:rFonts w:hint="eastAsia"/>
              </w:rPr>
              <w:tab/>
              <w:t>//セマフォの取得と解放を大量に実行して時間を計測</w:t>
            </w:r>
          </w:p>
          <w:p w14:paraId="6819695C" w14:textId="77777777" w:rsidR="007C5339" w:rsidRDefault="007C5339" w:rsidP="007C5339">
            <w:pPr>
              <w:pStyle w:val="3-"/>
            </w:pPr>
            <w:r>
              <w:tab/>
              <w:t>{</w:t>
            </w:r>
          </w:p>
          <w:p w14:paraId="31EBD60D" w14:textId="77777777" w:rsidR="007C5339" w:rsidRDefault="007C5339" w:rsidP="007C5339">
            <w:pPr>
              <w:pStyle w:val="3-"/>
            </w:pPr>
            <w:r>
              <w:tab/>
            </w:r>
            <w:r>
              <w:tab/>
              <w:t>LARGE_INTEGER freq;</w:t>
            </w:r>
          </w:p>
          <w:p w14:paraId="3F7F6C37" w14:textId="77777777" w:rsidR="007C5339" w:rsidRDefault="007C5339" w:rsidP="007C5339">
            <w:pPr>
              <w:pStyle w:val="3-"/>
            </w:pPr>
            <w:r>
              <w:tab/>
            </w:r>
            <w:r>
              <w:tab/>
              <w:t>QueryPerformanceFrequency(&amp;freq);</w:t>
            </w:r>
          </w:p>
          <w:p w14:paraId="16675C5D" w14:textId="77777777" w:rsidR="007C5339" w:rsidRDefault="007C5339" w:rsidP="007C5339">
            <w:pPr>
              <w:pStyle w:val="3-"/>
            </w:pPr>
            <w:r>
              <w:tab/>
            </w:r>
            <w:r>
              <w:tab/>
              <w:t>LARGE_INTEGER begin;</w:t>
            </w:r>
          </w:p>
          <w:p w14:paraId="164F2238" w14:textId="77777777" w:rsidR="007C5339" w:rsidRDefault="007C5339" w:rsidP="007C5339">
            <w:pPr>
              <w:pStyle w:val="3-"/>
            </w:pPr>
            <w:r>
              <w:tab/>
            </w:r>
            <w:r>
              <w:tab/>
              <w:t>QueryPerformanceCounter(&amp;begin);</w:t>
            </w:r>
          </w:p>
          <w:p w14:paraId="74E08E4A" w14:textId="77777777" w:rsidR="007C5339" w:rsidRDefault="007C5339" w:rsidP="007C5339">
            <w:pPr>
              <w:pStyle w:val="3-"/>
            </w:pPr>
            <w:r>
              <w:tab/>
            </w:r>
            <w:r>
              <w:tab/>
              <w:t>static const int TEST_TIMES = 10000000;</w:t>
            </w:r>
          </w:p>
          <w:p w14:paraId="65BFA5D1" w14:textId="77777777" w:rsidR="007C5339" w:rsidRDefault="007C5339" w:rsidP="007C5339">
            <w:pPr>
              <w:pStyle w:val="3-"/>
            </w:pPr>
            <w:r>
              <w:tab/>
            </w:r>
            <w:r>
              <w:tab/>
              <w:t>for (int i = 0; i &lt; TEST_TIMES; ++i)</w:t>
            </w:r>
          </w:p>
          <w:p w14:paraId="0449235D" w14:textId="77777777" w:rsidR="007C5339" w:rsidRDefault="007C5339" w:rsidP="007C5339">
            <w:pPr>
              <w:pStyle w:val="3-"/>
            </w:pPr>
            <w:r>
              <w:tab/>
            </w:r>
            <w:r>
              <w:tab/>
              <w:t>{</w:t>
            </w:r>
          </w:p>
          <w:p w14:paraId="04DE5180" w14:textId="77777777" w:rsidR="007C5339" w:rsidRDefault="007C5339" w:rsidP="007C5339">
            <w:pPr>
              <w:pStyle w:val="3-"/>
            </w:pPr>
            <w:r>
              <w:tab/>
            </w:r>
            <w:r>
              <w:tab/>
            </w:r>
            <w:r>
              <w:tab/>
              <w:t>WaitForSingleObject(hSemaphore, INFINITE);</w:t>
            </w:r>
          </w:p>
          <w:p w14:paraId="5FE93D24" w14:textId="77777777" w:rsidR="007C5339" w:rsidRDefault="007C5339" w:rsidP="007C5339">
            <w:pPr>
              <w:pStyle w:val="3-"/>
            </w:pPr>
            <w:r>
              <w:tab/>
            </w:r>
            <w:r>
              <w:tab/>
            </w:r>
            <w:r>
              <w:tab/>
              <w:t>ReleaseSemaphore(hSemaphore, 1, nullptr);</w:t>
            </w:r>
          </w:p>
          <w:p w14:paraId="11DB7D46" w14:textId="77777777" w:rsidR="007C5339" w:rsidRDefault="007C5339" w:rsidP="007C5339">
            <w:pPr>
              <w:pStyle w:val="3-"/>
            </w:pPr>
            <w:r>
              <w:tab/>
            </w:r>
            <w:r>
              <w:tab/>
              <w:t>}</w:t>
            </w:r>
          </w:p>
          <w:p w14:paraId="2C61AF30" w14:textId="77777777" w:rsidR="007C5339" w:rsidRDefault="007C5339" w:rsidP="007C5339">
            <w:pPr>
              <w:pStyle w:val="3-"/>
            </w:pPr>
            <w:r>
              <w:tab/>
            </w:r>
            <w:r>
              <w:tab/>
              <w:t>LARGE_INTEGER end;</w:t>
            </w:r>
          </w:p>
          <w:p w14:paraId="3A8A863A" w14:textId="77777777" w:rsidR="007C5339" w:rsidRDefault="007C5339" w:rsidP="007C5339">
            <w:pPr>
              <w:pStyle w:val="3-"/>
            </w:pPr>
            <w:r>
              <w:tab/>
            </w:r>
            <w:r>
              <w:tab/>
              <w:t>QueryPerformanceCounter(&amp;end);</w:t>
            </w:r>
          </w:p>
          <w:p w14:paraId="6F4C24FA" w14:textId="77777777" w:rsidR="007C5339" w:rsidRDefault="007C5339" w:rsidP="007C5339">
            <w:pPr>
              <w:pStyle w:val="3-"/>
            </w:pPr>
            <w:r>
              <w:tab/>
            </w:r>
            <w:r>
              <w:tab/>
              <w:t>float time = static_cast&lt;float&gt;(static_cast&lt;double&gt;(end.QuadPart - begin.QuadPart) / static_cast&lt;double&gt;(freq.QuadPart));</w:t>
            </w:r>
          </w:p>
          <w:p w14:paraId="573376B7" w14:textId="77777777" w:rsidR="007C5339" w:rsidRDefault="007C5339" w:rsidP="007C5339">
            <w:pPr>
              <w:pStyle w:val="3-"/>
            </w:pPr>
            <w:r>
              <w:tab/>
            </w:r>
            <w:r>
              <w:tab/>
              <w:t>printf("Semaphore * %d = %.6f sec\n", TEST_TIMES, time);</w:t>
            </w:r>
          </w:p>
          <w:p w14:paraId="6C5E39E5" w14:textId="77777777" w:rsidR="007C5339" w:rsidRDefault="007C5339" w:rsidP="007C5339">
            <w:pPr>
              <w:pStyle w:val="3-"/>
            </w:pPr>
            <w:r>
              <w:tab/>
              <w:t>}</w:t>
            </w:r>
          </w:p>
          <w:p w14:paraId="75E00A36" w14:textId="77777777" w:rsidR="007C5339" w:rsidRDefault="007C5339" w:rsidP="007C5339">
            <w:pPr>
              <w:pStyle w:val="3-"/>
            </w:pPr>
          </w:p>
          <w:p w14:paraId="2EF4BBEB" w14:textId="77777777" w:rsidR="007C5339" w:rsidRDefault="007C5339" w:rsidP="007C5339">
            <w:pPr>
              <w:pStyle w:val="3-"/>
              <w:rPr>
                <w:rFonts w:hint="eastAsia"/>
              </w:rPr>
            </w:pPr>
            <w:r>
              <w:rPr>
                <w:rFonts w:hint="eastAsia"/>
              </w:rPr>
              <w:tab/>
              <w:t>//名前付きミューテックス破棄</w:t>
            </w:r>
          </w:p>
          <w:p w14:paraId="7DD9FB69" w14:textId="77777777" w:rsidR="007C5339" w:rsidRDefault="007C5339" w:rsidP="007C5339">
            <w:pPr>
              <w:pStyle w:val="3-"/>
            </w:pPr>
            <w:r>
              <w:tab/>
              <w:t>CloseHandle(hMutex);</w:t>
            </w:r>
          </w:p>
          <w:p w14:paraId="2E8EF191" w14:textId="77777777" w:rsidR="007C5339" w:rsidRDefault="007C5339" w:rsidP="007C5339">
            <w:pPr>
              <w:pStyle w:val="3-"/>
            </w:pPr>
            <w:r>
              <w:tab/>
            </w:r>
          </w:p>
          <w:p w14:paraId="3CD61C6C" w14:textId="77777777" w:rsidR="007C5339" w:rsidRDefault="007C5339" w:rsidP="007C5339">
            <w:pPr>
              <w:pStyle w:val="3-"/>
              <w:rPr>
                <w:rFonts w:hint="eastAsia"/>
              </w:rPr>
            </w:pPr>
            <w:r>
              <w:rPr>
                <w:rFonts w:hint="eastAsia"/>
              </w:rPr>
              <w:lastRenderedPageBreak/>
              <w:tab/>
              <w:t>//名前付きセマフォ破棄</w:t>
            </w:r>
          </w:p>
          <w:p w14:paraId="7D0D1F6A" w14:textId="77777777" w:rsidR="007C5339" w:rsidRDefault="007C5339" w:rsidP="007C5339">
            <w:pPr>
              <w:pStyle w:val="3-"/>
            </w:pPr>
            <w:r>
              <w:tab/>
              <w:t>CloseHandle(hSemaphore);</w:t>
            </w:r>
          </w:p>
          <w:p w14:paraId="7B7B30F2" w14:textId="77777777" w:rsidR="007C5339" w:rsidRDefault="007C5339" w:rsidP="007C5339">
            <w:pPr>
              <w:pStyle w:val="3-"/>
            </w:pPr>
          </w:p>
          <w:p w14:paraId="4011B577" w14:textId="77777777" w:rsidR="007C5339" w:rsidRDefault="007C5339" w:rsidP="007C5339">
            <w:pPr>
              <w:pStyle w:val="3-"/>
            </w:pPr>
            <w:r>
              <w:tab/>
              <w:t>return EXIT_SUCCESS;</w:t>
            </w:r>
          </w:p>
          <w:p w14:paraId="6CA5DC19" w14:textId="59ADC0D5" w:rsidR="00737B12" w:rsidRPr="00DE3BF2" w:rsidRDefault="007C5339" w:rsidP="007C5339">
            <w:pPr>
              <w:pStyle w:val="3-"/>
              <w:rPr>
                <w:rFonts w:hint="eastAsia"/>
              </w:rPr>
            </w:pPr>
            <w:r>
              <w:t>}</w:t>
            </w:r>
          </w:p>
        </w:tc>
      </w:tr>
    </w:tbl>
    <w:p w14:paraId="51EDA41C" w14:textId="77777777" w:rsidR="00737B12" w:rsidRPr="00DE3BF2" w:rsidRDefault="00737B12" w:rsidP="00737B12">
      <w:pPr>
        <w:pStyle w:val="aa"/>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1CC12175" w14:textId="77777777" w:rsidTr="000A1665">
        <w:tc>
          <w:tcPr>
            <w:tcW w:w="8494" w:type="dxa"/>
          </w:tcPr>
          <w:p w14:paraId="776F098D" w14:textId="77777777" w:rsidR="007C5339" w:rsidRPr="007C5339" w:rsidRDefault="007C5339" w:rsidP="007C5339">
            <w:pPr>
              <w:pStyle w:val="3-"/>
              <w:rPr>
                <w:rFonts w:hint="eastAsia"/>
                <w:color w:val="auto"/>
              </w:rPr>
            </w:pPr>
            <w:r w:rsidRPr="007C5339">
              <w:rPr>
                <w:rFonts w:hint="eastAsia"/>
                <w:color w:val="auto"/>
              </w:rPr>
              <w:t>- begin:太郎 -</w:t>
            </w:r>
          </w:p>
          <w:p w14:paraId="79CE6094" w14:textId="77777777" w:rsidR="007C5339" w:rsidRPr="007C5339" w:rsidRDefault="007C5339" w:rsidP="007C5339">
            <w:pPr>
              <w:pStyle w:val="3-"/>
              <w:rPr>
                <w:rFonts w:hint="eastAsia"/>
                <w:color w:val="auto"/>
              </w:rPr>
            </w:pPr>
            <w:r w:rsidRPr="007C5339">
              <w:rPr>
                <w:rFonts w:hint="eastAsia"/>
                <w:color w:val="auto"/>
              </w:rPr>
              <w:t>- begin:次郎 -</w:t>
            </w:r>
          </w:p>
          <w:p w14:paraId="7D5BFF6E" w14:textId="77777777" w:rsidR="007C5339" w:rsidRPr="007C5339" w:rsidRDefault="007C5339" w:rsidP="007C5339">
            <w:pPr>
              <w:pStyle w:val="3-"/>
              <w:rPr>
                <w:rFonts w:hint="eastAsia"/>
                <w:color w:val="auto"/>
              </w:rPr>
            </w:pPr>
            <w:r w:rsidRPr="007C5339">
              <w:rPr>
                <w:rFonts w:hint="eastAsia"/>
                <w:color w:val="auto"/>
              </w:rPr>
              <w:t>- begin:三郎 -</w:t>
            </w:r>
          </w:p>
          <w:p w14:paraId="4D630DEE" w14:textId="77777777" w:rsidR="007C5339" w:rsidRPr="007C5339" w:rsidRDefault="007C5339" w:rsidP="007C5339">
            <w:pPr>
              <w:pStyle w:val="3-"/>
              <w:rPr>
                <w:rFonts w:hint="eastAsia"/>
                <w:color w:val="auto"/>
              </w:rPr>
            </w:pPr>
            <w:r w:rsidRPr="007C5339">
              <w:rPr>
                <w:rFonts w:hint="eastAsia"/>
                <w:color w:val="auto"/>
              </w:rPr>
              <w:t>- begin:四郎 -</w:t>
            </w:r>
          </w:p>
          <w:p w14:paraId="6C1A3DBF" w14:textId="77777777" w:rsidR="007C5339" w:rsidRPr="007C5339" w:rsidRDefault="007C5339" w:rsidP="007C5339">
            <w:pPr>
              <w:pStyle w:val="3-"/>
              <w:rPr>
                <w:color w:val="auto"/>
              </w:rPr>
            </w:pPr>
            <w:r w:rsidRPr="007C5339">
              <w:rPr>
                <w:color w:val="auto"/>
              </w:rPr>
              <w:t>Common-resources have been prepared. (num=0 -&gt; 2)</w:t>
            </w:r>
          </w:p>
          <w:p w14:paraId="45BFC3DE" w14:textId="77777777" w:rsidR="007C5339" w:rsidRPr="007C5339" w:rsidRDefault="007C5339" w:rsidP="007C5339">
            <w:pPr>
              <w:pStyle w:val="3-"/>
              <w:rPr>
                <w:rFonts w:hint="eastAsia"/>
                <w:color w:val="auto"/>
              </w:rPr>
            </w:pPr>
            <w:r w:rsidRPr="007C5339">
              <w:rPr>
                <w:rFonts w:hint="eastAsia"/>
                <w:color w:val="auto"/>
              </w:rPr>
              <w:t>次郎: [BEFORE] commonResource[0]=1000, tlsData=0</w:t>
            </w:r>
          </w:p>
          <w:p w14:paraId="68CA02AC" w14:textId="77777777" w:rsidR="007C5339" w:rsidRPr="007C5339" w:rsidRDefault="007C5339" w:rsidP="007C5339">
            <w:pPr>
              <w:pStyle w:val="3-"/>
              <w:rPr>
                <w:rFonts w:hint="eastAsia"/>
                <w:color w:val="auto"/>
              </w:rPr>
            </w:pPr>
            <w:r w:rsidRPr="007C5339">
              <w:rPr>
                <w:rFonts w:hint="eastAsia"/>
                <w:color w:val="auto"/>
              </w:rPr>
              <w:t>太郎: [BEFORE] commonResource[1]=2000, tlsData=0</w:t>
            </w:r>
          </w:p>
          <w:p w14:paraId="28D57753" w14:textId="77777777" w:rsidR="007C5339" w:rsidRPr="007C5339" w:rsidRDefault="007C5339" w:rsidP="007C5339">
            <w:pPr>
              <w:pStyle w:val="3-"/>
              <w:rPr>
                <w:rFonts w:hint="eastAsia"/>
                <w:color w:val="auto"/>
              </w:rPr>
            </w:pPr>
            <w:r w:rsidRPr="007C5339">
              <w:rPr>
                <w:rFonts w:hint="eastAsia"/>
                <w:color w:val="auto"/>
              </w:rPr>
              <w:t>太郎: [AFTER]  commonResource[1]=2001, tlsData=1</w:t>
            </w:r>
          </w:p>
          <w:p w14:paraId="204F61C7" w14:textId="77777777" w:rsidR="007C5339" w:rsidRPr="007C5339" w:rsidRDefault="007C5339" w:rsidP="007C5339">
            <w:pPr>
              <w:pStyle w:val="3-"/>
              <w:rPr>
                <w:rFonts w:hint="eastAsia"/>
                <w:color w:val="auto"/>
              </w:rPr>
            </w:pPr>
            <w:r w:rsidRPr="007C5339">
              <w:rPr>
                <w:rFonts w:hint="eastAsia"/>
                <w:color w:val="auto"/>
              </w:rPr>
              <w:t>次郎: [AFTER]  commonResource[0]=1001, tlsData=1</w:t>
            </w:r>
          </w:p>
          <w:p w14:paraId="2066D2BB" w14:textId="77777777" w:rsidR="007C5339" w:rsidRPr="007C5339" w:rsidRDefault="007C5339" w:rsidP="007C5339">
            <w:pPr>
              <w:pStyle w:val="3-"/>
              <w:rPr>
                <w:rFonts w:hint="eastAsia"/>
                <w:color w:val="auto"/>
              </w:rPr>
            </w:pPr>
            <w:r w:rsidRPr="007C5339">
              <w:rPr>
                <w:rFonts w:hint="eastAsia"/>
                <w:color w:val="auto"/>
              </w:rPr>
              <w:t>三郎: [BEFORE] commonResource[1]=2001, tlsData=0</w:t>
            </w:r>
          </w:p>
          <w:p w14:paraId="23AF15B2" w14:textId="77777777" w:rsidR="007C5339" w:rsidRPr="007C5339" w:rsidRDefault="007C5339" w:rsidP="007C5339">
            <w:pPr>
              <w:pStyle w:val="3-"/>
              <w:rPr>
                <w:rFonts w:hint="eastAsia"/>
                <w:color w:val="auto"/>
              </w:rPr>
            </w:pPr>
            <w:r w:rsidRPr="007C5339">
              <w:rPr>
                <w:rFonts w:hint="eastAsia"/>
                <w:color w:val="auto"/>
              </w:rPr>
              <w:t>四郎: [BEFORE] commonResource[0]=1001, tlsData=0</w:t>
            </w:r>
          </w:p>
          <w:p w14:paraId="0EE00544" w14:textId="77777777" w:rsidR="007C5339" w:rsidRPr="007C5339" w:rsidRDefault="007C5339" w:rsidP="007C5339">
            <w:pPr>
              <w:pStyle w:val="3-"/>
              <w:rPr>
                <w:rFonts w:hint="eastAsia"/>
                <w:color w:val="auto"/>
              </w:rPr>
            </w:pPr>
            <w:r w:rsidRPr="007C5339">
              <w:rPr>
                <w:rFonts w:hint="eastAsia"/>
                <w:color w:val="auto"/>
              </w:rPr>
              <w:t>三郎: [AFTER]  commonResource[1]=2002, tlsData=1</w:t>
            </w:r>
          </w:p>
          <w:p w14:paraId="4336ACA3" w14:textId="77777777" w:rsidR="007C5339" w:rsidRPr="007C5339" w:rsidRDefault="007C5339" w:rsidP="007C5339">
            <w:pPr>
              <w:pStyle w:val="3-"/>
              <w:rPr>
                <w:rFonts w:hint="eastAsia"/>
                <w:color w:val="auto"/>
              </w:rPr>
            </w:pPr>
            <w:r w:rsidRPr="007C5339">
              <w:rPr>
                <w:rFonts w:hint="eastAsia"/>
                <w:color w:val="auto"/>
              </w:rPr>
              <w:t>四郎: [AFTER]  commonResource[0]=1002, tlsData=1</w:t>
            </w:r>
          </w:p>
          <w:p w14:paraId="2389C621" w14:textId="77777777" w:rsidR="007C5339" w:rsidRPr="007C5339" w:rsidRDefault="007C5339" w:rsidP="007C5339">
            <w:pPr>
              <w:pStyle w:val="3-"/>
              <w:rPr>
                <w:rFonts w:hint="eastAsia"/>
                <w:color w:val="auto"/>
              </w:rPr>
            </w:pPr>
            <w:r w:rsidRPr="007C5339">
              <w:rPr>
                <w:rFonts w:hint="eastAsia"/>
                <w:color w:val="auto"/>
              </w:rPr>
              <w:t>太郎: [BEFORE] commonResource[1]=2002, tlsData=1</w:t>
            </w:r>
          </w:p>
          <w:p w14:paraId="77829C74" w14:textId="77777777" w:rsidR="007C5339" w:rsidRPr="007C5339" w:rsidRDefault="007C5339" w:rsidP="007C5339">
            <w:pPr>
              <w:pStyle w:val="3-"/>
              <w:rPr>
                <w:rFonts w:hint="eastAsia"/>
                <w:color w:val="auto"/>
              </w:rPr>
            </w:pPr>
            <w:r w:rsidRPr="007C5339">
              <w:rPr>
                <w:rFonts w:hint="eastAsia"/>
                <w:color w:val="auto"/>
              </w:rPr>
              <w:t>次郎: [BEFORE] commonResource[0]=1002, tlsData=1</w:t>
            </w:r>
          </w:p>
          <w:p w14:paraId="68B8FE62" w14:textId="77777777" w:rsidR="007C5339" w:rsidRPr="007C5339" w:rsidRDefault="007C5339" w:rsidP="007C5339">
            <w:pPr>
              <w:pStyle w:val="3-"/>
              <w:rPr>
                <w:rFonts w:hint="eastAsia"/>
                <w:color w:val="auto"/>
              </w:rPr>
            </w:pPr>
            <w:r w:rsidRPr="007C5339">
              <w:rPr>
                <w:rFonts w:hint="eastAsia"/>
                <w:color w:val="auto"/>
              </w:rPr>
              <w:t>次郎: [AFTER]  commonResource[0]=1003, tlsData=2</w:t>
            </w:r>
          </w:p>
          <w:p w14:paraId="1C03D357" w14:textId="77777777" w:rsidR="007C5339" w:rsidRPr="007C5339" w:rsidRDefault="007C5339" w:rsidP="007C5339">
            <w:pPr>
              <w:pStyle w:val="3-"/>
              <w:rPr>
                <w:rFonts w:hint="eastAsia"/>
                <w:color w:val="auto"/>
              </w:rPr>
            </w:pPr>
            <w:r w:rsidRPr="007C5339">
              <w:rPr>
                <w:rFonts w:hint="eastAsia"/>
                <w:color w:val="auto"/>
              </w:rPr>
              <w:t>太郎: [AFTER]  commonResource[1]=2003, tlsData=2</w:t>
            </w:r>
          </w:p>
          <w:p w14:paraId="59CF6CFF" w14:textId="77777777" w:rsidR="007C5339" w:rsidRPr="007C5339" w:rsidRDefault="007C5339" w:rsidP="007C5339">
            <w:pPr>
              <w:pStyle w:val="3-"/>
              <w:rPr>
                <w:rFonts w:hint="eastAsia"/>
                <w:color w:val="auto"/>
              </w:rPr>
            </w:pPr>
            <w:r w:rsidRPr="007C5339">
              <w:rPr>
                <w:rFonts w:hint="eastAsia"/>
                <w:color w:val="auto"/>
              </w:rPr>
              <w:t>三郎: [BEFORE] commonResource[0]=1003, tlsData=1</w:t>
            </w:r>
          </w:p>
          <w:p w14:paraId="05955BEA" w14:textId="77777777" w:rsidR="007C5339" w:rsidRPr="007C5339" w:rsidRDefault="007C5339" w:rsidP="007C5339">
            <w:pPr>
              <w:pStyle w:val="3-"/>
              <w:rPr>
                <w:rFonts w:hint="eastAsia"/>
                <w:color w:val="auto"/>
              </w:rPr>
            </w:pPr>
            <w:r w:rsidRPr="007C5339">
              <w:rPr>
                <w:rFonts w:hint="eastAsia"/>
                <w:color w:val="auto"/>
              </w:rPr>
              <w:t>四郎: [BEFORE] commonResource[1]=2003, tlsData=1</w:t>
            </w:r>
          </w:p>
          <w:p w14:paraId="4DF3DB5A" w14:textId="77777777" w:rsidR="007C5339" w:rsidRPr="007C5339" w:rsidRDefault="007C5339" w:rsidP="007C5339">
            <w:pPr>
              <w:pStyle w:val="3-"/>
              <w:rPr>
                <w:rFonts w:hint="eastAsia"/>
                <w:color w:val="auto"/>
              </w:rPr>
            </w:pPr>
            <w:r w:rsidRPr="007C5339">
              <w:rPr>
                <w:rFonts w:hint="eastAsia"/>
                <w:color w:val="auto"/>
              </w:rPr>
              <w:t>四郎: [AFTER]  commonResource[1]=2004, tlsData=2</w:t>
            </w:r>
          </w:p>
          <w:p w14:paraId="1F32E024" w14:textId="77777777" w:rsidR="007C5339" w:rsidRPr="007C5339" w:rsidRDefault="007C5339" w:rsidP="007C5339">
            <w:pPr>
              <w:pStyle w:val="3-"/>
              <w:rPr>
                <w:rFonts w:hint="eastAsia"/>
                <w:color w:val="auto"/>
              </w:rPr>
            </w:pPr>
            <w:r w:rsidRPr="007C5339">
              <w:rPr>
                <w:rFonts w:hint="eastAsia"/>
                <w:color w:val="auto"/>
              </w:rPr>
              <w:t>三郎: [AFTER]  commonResource[0]=1004, tlsData=2</w:t>
            </w:r>
          </w:p>
          <w:p w14:paraId="7DCD93C0" w14:textId="77777777" w:rsidR="007C5339" w:rsidRPr="007C5339" w:rsidRDefault="007C5339" w:rsidP="007C5339">
            <w:pPr>
              <w:pStyle w:val="3-"/>
              <w:rPr>
                <w:rFonts w:hint="eastAsia"/>
                <w:color w:val="auto"/>
              </w:rPr>
            </w:pPr>
            <w:r w:rsidRPr="007C5339">
              <w:rPr>
                <w:rFonts w:hint="eastAsia"/>
                <w:color w:val="auto"/>
              </w:rPr>
              <w:t>次郎: [BEFORE] commonResource[1]=2004, tlsData=2</w:t>
            </w:r>
          </w:p>
          <w:p w14:paraId="52AA2250" w14:textId="77777777" w:rsidR="007C5339" w:rsidRPr="007C5339" w:rsidRDefault="007C5339" w:rsidP="007C5339">
            <w:pPr>
              <w:pStyle w:val="3-"/>
              <w:rPr>
                <w:rFonts w:hint="eastAsia"/>
                <w:color w:val="auto"/>
              </w:rPr>
            </w:pPr>
            <w:r w:rsidRPr="007C5339">
              <w:rPr>
                <w:rFonts w:hint="eastAsia"/>
                <w:color w:val="auto"/>
              </w:rPr>
              <w:t>太郎: [BEFORE] commonResource[0]=1004, tlsData=2</w:t>
            </w:r>
          </w:p>
          <w:p w14:paraId="63F330C0" w14:textId="77777777" w:rsidR="007C5339" w:rsidRPr="007C5339" w:rsidRDefault="007C5339" w:rsidP="007C5339">
            <w:pPr>
              <w:pStyle w:val="3-"/>
              <w:rPr>
                <w:rFonts w:hint="eastAsia"/>
                <w:color w:val="auto"/>
              </w:rPr>
            </w:pPr>
            <w:r w:rsidRPr="007C5339">
              <w:rPr>
                <w:rFonts w:hint="eastAsia"/>
                <w:color w:val="auto"/>
              </w:rPr>
              <w:t>次郎: [AFTER]  commonResource[1]=2005, tlsData=3</w:t>
            </w:r>
          </w:p>
          <w:p w14:paraId="03A21FDA" w14:textId="77777777" w:rsidR="007C5339" w:rsidRPr="007C5339" w:rsidRDefault="007C5339" w:rsidP="007C5339">
            <w:pPr>
              <w:pStyle w:val="3-"/>
              <w:rPr>
                <w:rFonts w:hint="eastAsia"/>
                <w:color w:val="auto"/>
              </w:rPr>
            </w:pPr>
            <w:r w:rsidRPr="007C5339">
              <w:rPr>
                <w:rFonts w:hint="eastAsia"/>
                <w:color w:val="auto"/>
              </w:rPr>
              <w:t>太郎: [AFTER]  commonResource[0]=1005, tlsData=3</w:t>
            </w:r>
          </w:p>
          <w:p w14:paraId="7DACA976" w14:textId="77777777" w:rsidR="007C5339" w:rsidRPr="007C5339" w:rsidRDefault="007C5339" w:rsidP="007C5339">
            <w:pPr>
              <w:pStyle w:val="3-"/>
              <w:rPr>
                <w:rFonts w:hint="eastAsia"/>
                <w:color w:val="auto"/>
              </w:rPr>
            </w:pPr>
            <w:r w:rsidRPr="007C5339">
              <w:rPr>
                <w:rFonts w:hint="eastAsia"/>
                <w:color w:val="auto"/>
              </w:rPr>
              <w:t>- end:次郎 -</w:t>
            </w:r>
          </w:p>
          <w:p w14:paraId="63EE07B4" w14:textId="77777777" w:rsidR="007C5339" w:rsidRPr="007C5339" w:rsidRDefault="007C5339" w:rsidP="007C5339">
            <w:pPr>
              <w:pStyle w:val="3-"/>
              <w:rPr>
                <w:rFonts w:hint="eastAsia"/>
                <w:color w:val="auto"/>
              </w:rPr>
            </w:pPr>
            <w:r w:rsidRPr="007C5339">
              <w:rPr>
                <w:rFonts w:hint="eastAsia"/>
                <w:color w:val="auto"/>
              </w:rPr>
              <w:t>四郎: [BEFORE] commonResource[0]=1005, tlsData=2</w:t>
            </w:r>
          </w:p>
          <w:p w14:paraId="3DAA7DB3" w14:textId="77777777" w:rsidR="007C5339" w:rsidRPr="007C5339" w:rsidRDefault="007C5339" w:rsidP="007C5339">
            <w:pPr>
              <w:pStyle w:val="3-"/>
              <w:rPr>
                <w:rFonts w:hint="eastAsia"/>
                <w:color w:val="auto"/>
              </w:rPr>
            </w:pPr>
            <w:r w:rsidRPr="007C5339">
              <w:rPr>
                <w:rFonts w:hint="eastAsia"/>
                <w:color w:val="auto"/>
              </w:rPr>
              <w:t>三郎: [BEFORE] commonResource[1]=2005, tlsData=2</w:t>
            </w:r>
          </w:p>
          <w:p w14:paraId="50A518CA" w14:textId="77777777" w:rsidR="007C5339" w:rsidRPr="007C5339" w:rsidRDefault="007C5339" w:rsidP="007C5339">
            <w:pPr>
              <w:pStyle w:val="3-"/>
              <w:rPr>
                <w:rFonts w:hint="eastAsia"/>
                <w:color w:val="auto"/>
              </w:rPr>
            </w:pPr>
            <w:r w:rsidRPr="007C5339">
              <w:rPr>
                <w:rFonts w:hint="eastAsia"/>
                <w:color w:val="auto"/>
              </w:rPr>
              <w:t>- end:太郎 -</w:t>
            </w:r>
          </w:p>
          <w:p w14:paraId="68B4D246" w14:textId="77777777" w:rsidR="007C5339" w:rsidRPr="007C5339" w:rsidRDefault="007C5339" w:rsidP="007C5339">
            <w:pPr>
              <w:pStyle w:val="3-"/>
              <w:rPr>
                <w:rFonts w:hint="eastAsia"/>
                <w:color w:val="auto"/>
              </w:rPr>
            </w:pPr>
            <w:r w:rsidRPr="007C5339">
              <w:rPr>
                <w:rFonts w:hint="eastAsia"/>
                <w:color w:val="auto"/>
              </w:rPr>
              <w:t>三郎: [AFTER]  commonResource[1]=2006, tlsData=3</w:t>
            </w:r>
          </w:p>
          <w:p w14:paraId="7BF3BFE9" w14:textId="77777777" w:rsidR="007C5339" w:rsidRPr="007C5339" w:rsidRDefault="007C5339" w:rsidP="007C5339">
            <w:pPr>
              <w:pStyle w:val="3-"/>
              <w:rPr>
                <w:rFonts w:hint="eastAsia"/>
                <w:color w:val="auto"/>
              </w:rPr>
            </w:pPr>
            <w:r w:rsidRPr="007C5339">
              <w:rPr>
                <w:rFonts w:hint="eastAsia"/>
                <w:color w:val="auto"/>
              </w:rPr>
              <w:t>四郎: [AFTER]  commonResource[0]=1006, tlsData=3</w:t>
            </w:r>
          </w:p>
          <w:p w14:paraId="511650D8" w14:textId="77777777" w:rsidR="007C5339" w:rsidRPr="007C5339" w:rsidRDefault="007C5339" w:rsidP="007C5339">
            <w:pPr>
              <w:pStyle w:val="3-"/>
              <w:rPr>
                <w:rFonts w:hint="eastAsia"/>
                <w:color w:val="auto"/>
              </w:rPr>
            </w:pPr>
            <w:r w:rsidRPr="007C5339">
              <w:rPr>
                <w:rFonts w:hint="eastAsia"/>
                <w:color w:val="auto"/>
              </w:rPr>
              <w:t>- end:四郎 -</w:t>
            </w:r>
          </w:p>
          <w:p w14:paraId="60284A67" w14:textId="77777777" w:rsidR="007C5339" w:rsidRPr="007C5339" w:rsidRDefault="007C5339" w:rsidP="007C5339">
            <w:pPr>
              <w:pStyle w:val="3-"/>
              <w:rPr>
                <w:rFonts w:hint="eastAsia"/>
                <w:color w:val="auto"/>
              </w:rPr>
            </w:pPr>
            <w:r w:rsidRPr="007C5339">
              <w:rPr>
                <w:rFonts w:hint="eastAsia"/>
                <w:color w:val="auto"/>
              </w:rPr>
              <w:t>- end:三郎 -</w:t>
            </w:r>
          </w:p>
          <w:p w14:paraId="24BDB478" w14:textId="04BB4CC1" w:rsidR="00737B12" w:rsidRPr="00DD51B6" w:rsidRDefault="007C5339" w:rsidP="007C5339">
            <w:pPr>
              <w:pStyle w:val="3-"/>
            </w:pPr>
            <w:r w:rsidRPr="007C5339">
              <w:rPr>
                <w:color w:val="auto"/>
              </w:rPr>
              <w:t>Semaphore * 10000000 = 4.787152 sec</w:t>
            </w:r>
          </w:p>
        </w:tc>
      </w:tr>
    </w:tbl>
    <w:p w14:paraId="374A618C" w14:textId="4E10E05C" w:rsidR="0036070F" w:rsidRDefault="0036070F" w:rsidP="0036070F">
      <w:pPr>
        <w:pStyle w:val="2"/>
      </w:pPr>
      <w:r>
        <w:rPr>
          <w:rFonts w:hint="eastAsia"/>
        </w:rPr>
        <w:t>モニター</w:t>
      </w:r>
    </w:p>
    <w:p w14:paraId="3B8D0AE1" w14:textId="77777777" w:rsidR="0036070F" w:rsidRPr="0036070F" w:rsidRDefault="0036070F" w:rsidP="0036070F">
      <w:pPr>
        <w:pStyle w:val="a9"/>
        <w:ind w:firstLine="283"/>
        <w:rPr>
          <w:rFonts w:hint="eastAsia"/>
        </w:rPr>
      </w:pPr>
    </w:p>
    <w:p w14:paraId="3787BC9A" w14:textId="11DC7B39" w:rsidR="0036070F" w:rsidRDefault="0036070F" w:rsidP="0036070F">
      <w:pPr>
        <w:pStyle w:val="2"/>
      </w:pPr>
      <w:r>
        <w:rPr>
          <w:rFonts w:hint="eastAsia"/>
        </w:rPr>
        <w:t>モニター：条件変数</w:t>
      </w:r>
    </w:p>
    <w:p w14:paraId="6D5B2554" w14:textId="77777777" w:rsidR="0036070F" w:rsidRDefault="0036070F" w:rsidP="0036070F">
      <w:pPr>
        <w:pStyle w:val="3"/>
      </w:pPr>
      <w:r>
        <w:t>SystemV</w:t>
      </w:r>
      <w:r>
        <w:rPr>
          <w:rFonts w:hint="eastAsia"/>
        </w:rPr>
        <w:t>版</w:t>
      </w:r>
    </w:p>
    <w:p w14:paraId="5CB3E8FF" w14:textId="77777777" w:rsidR="0036070F" w:rsidRDefault="0036070F" w:rsidP="0036070F">
      <w:pPr>
        <w:pStyle w:val="aa"/>
        <w:ind w:left="447" w:firstLine="283"/>
      </w:pPr>
      <w:r>
        <w:rPr>
          <w:rFonts w:hint="eastAsia"/>
        </w:rPr>
        <w:t>Posix</w:t>
      </w:r>
      <w:r>
        <w:rPr>
          <w:rFonts w:hint="eastAsia"/>
        </w:rPr>
        <w:t>ライブラリにスピンロックの</w:t>
      </w:r>
      <w:r>
        <w:rPr>
          <w:rFonts w:hint="eastAsia"/>
        </w:rPr>
        <w:t>API</w:t>
      </w:r>
      <w:r>
        <w:rPr>
          <w:rFonts w:hint="eastAsia"/>
        </w:rPr>
        <w:t>がある。サンプルを示す。</w:t>
      </w:r>
    </w:p>
    <w:p w14:paraId="0965D51F" w14:textId="77777777" w:rsidR="00971C80" w:rsidRDefault="00971C80" w:rsidP="00971C80">
      <w:pPr>
        <w:pStyle w:val="aa"/>
        <w:keepNext/>
        <w:widowControl/>
        <w:spacing w:beforeLines="50" w:before="180"/>
        <w:ind w:leftChars="203" w:left="447" w:hangingChars="10" w:hanging="21"/>
      </w:pPr>
      <w:r>
        <w:t>Win32API</w:t>
      </w:r>
      <w:r>
        <w:rPr>
          <w:rFonts w:hint="eastAsia"/>
        </w:rPr>
        <w:t>版名前付きセマフォのサンプル：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6070F" w14:paraId="6E6F18F3" w14:textId="77777777" w:rsidTr="000A1665">
        <w:tc>
          <w:tcPr>
            <w:tcW w:w="8494" w:type="dxa"/>
          </w:tcPr>
          <w:p w14:paraId="4666BD0B" w14:textId="77777777" w:rsidR="0036070F" w:rsidRPr="00DE3BF2" w:rsidRDefault="0036070F" w:rsidP="000A1665">
            <w:pPr>
              <w:pStyle w:val="3-"/>
            </w:pPr>
          </w:p>
        </w:tc>
      </w:tr>
    </w:tbl>
    <w:p w14:paraId="371D06D5" w14:textId="77777777" w:rsidR="0036070F" w:rsidRPr="00DE3BF2" w:rsidRDefault="0036070F" w:rsidP="00971C80">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6070F" w14:paraId="4B758C89" w14:textId="77777777" w:rsidTr="000A1665">
        <w:tc>
          <w:tcPr>
            <w:tcW w:w="8494" w:type="dxa"/>
          </w:tcPr>
          <w:p w14:paraId="6F9BEA39" w14:textId="77777777" w:rsidR="0036070F" w:rsidRPr="00DD51B6" w:rsidRDefault="0036070F" w:rsidP="000A1665">
            <w:pPr>
              <w:pStyle w:val="3-"/>
            </w:pPr>
          </w:p>
        </w:tc>
      </w:tr>
    </w:tbl>
    <w:p w14:paraId="1FEC244B" w14:textId="162BC90C" w:rsidR="0036070F" w:rsidRDefault="0036070F" w:rsidP="0036070F">
      <w:pPr>
        <w:pStyle w:val="3"/>
      </w:pPr>
      <w:r>
        <w:t>C++11</w:t>
      </w:r>
      <w:r>
        <w:rPr>
          <w:rFonts w:hint="eastAsia"/>
        </w:rPr>
        <w:t>版</w:t>
      </w:r>
    </w:p>
    <w:p w14:paraId="10BC2428" w14:textId="77777777" w:rsidR="00971C80" w:rsidRDefault="00971C80" w:rsidP="00971C80">
      <w:pPr>
        <w:pStyle w:val="aa"/>
        <w:ind w:left="447" w:firstLine="283"/>
      </w:pPr>
      <w:r>
        <w:rPr>
          <w:rFonts w:hint="eastAsia"/>
        </w:rPr>
        <w:t>Posix</w:t>
      </w:r>
      <w:r>
        <w:rPr>
          <w:rFonts w:hint="eastAsia"/>
        </w:rPr>
        <w:t>ライブラリにスピンロックの</w:t>
      </w:r>
      <w:r>
        <w:rPr>
          <w:rFonts w:hint="eastAsia"/>
        </w:rPr>
        <w:t>API</w:t>
      </w:r>
      <w:r>
        <w:rPr>
          <w:rFonts w:hint="eastAsia"/>
        </w:rPr>
        <w:t>がある。サンプルを示す。</w:t>
      </w:r>
    </w:p>
    <w:p w14:paraId="1CC3D7D8" w14:textId="77777777" w:rsidR="00971C80" w:rsidRDefault="00971C80" w:rsidP="00971C80">
      <w:pPr>
        <w:pStyle w:val="aa"/>
        <w:keepNext/>
        <w:widowControl/>
        <w:spacing w:beforeLines="50" w:before="180"/>
        <w:ind w:leftChars="203" w:left="447" w:hangingChars="10" w:hanging="21"/>
      </w:pPr>
      <w:r>
        <w:t>Win32API</w:t>
      </w:r>
      <w:r>
        <w:rPr>
          <w:rFonts w:hint="eastAsia"/>
        </w:rPr>
        <w:t>版名前付きセマフォのサンプル：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71C80" w14:paraId="3FAEF06C" w14:textId="77777777" w:rsidTr="00773170">
        <w:tc>
          <w:tcPr>
            <w:tcW w:w="8494" w:type="dxa"/>
          </w:tcPr>
          <w:p w14:paraId="203C2D9F" w14:textId="77777777" w:rsidR="00971C80" w:rsidRPr="00DE3BF2" w:rsidRDefault="00971C80" w:rsidP="00773170">
            <w:pPr>
              <w:pStyle w:val="3-"/>
            </w:pPr>
          </w:p>
        </w:tc>
      </w:tr>
    </w:tbl>
    <w:p w14:paraId="354A39E6" w14:textId="77777777" w:rsidR="00971C80" w:rsidRPr="00DE3BF2" w:rsidRDefault="00971C80" w:rsidP="00971C80">
      <w:pPr>
        <w:pStyle w:val="aa"/>
        <w:keepNext/>
        <w:widowControl/>
        <w:ind w:left="447" w:firstLine="283"/>
        <w:rPr>
          <w:color w:val="FF0000"/>
        </w:rPr>
      </w:pPr>
      <w:r w:rsidRPr="00DE3BF2">
        <w:rPr>
          <w:rFonts w:hint="eastAsia"/>
          <w:color w:val="FF0000"/>
        </w:rPr>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71C80" w14:paraId="2A71F097" w14:textId="77777777" w:rsidTr="00773170">
        <w:tc>
          <w:tcPr>
            <w:tcW w:w="8494" w:type="dxa"/>
          </w:tcPr>
          <w:p w14:paraId="7B9BFE26" w14:textId="77777777" w:rsidR="00971C80" w:rsidRPr="00DD51B6" w:rsidRDefault="00971C80" w:rsidP="00773170">
            <w:pPr>
              <w:pStyle w:val="3-"/>
            </w:pPr>
          </w:p>
        </w:tc>
      </w:tr>
    </w:tbl>
    <w:p w14:paraId="6BF4C04E" w14:textId="455ACFEE" w:rsidR="0036070F" w:rsidRDefault="0036070F" w:rsidP="0036070F">
      <w:pPr>
        <w:pStyle w:val="2"/>
      </w:pPr>
      <w:r>
        <w:rPr>
          <w:rFonts w:hint="eastAsia"/>
        </w:rPr>
        <w:t>モニター：イベント</w:t>
      </w:r>
    </w:p>
    <w:p w14:paraId="27825797" w14:textId="218E9F2B" w:rsidR="0036070F" w:rsidRDefault="0036070F" w:rsidP="0036070F">
      <w:pPr>
        <w:pStyle w:val="3"/>
      </w:pPr>
      <w:r>
        <w:rPr>
          <w:rFonts w:hint="eastAsia"/>
        </w:rPr>
        <w:t>Win32API</w:t>
      </w:r>
      <w:r>
        <w:rPr>
          <w:rFonts w:hint="eastAsia"/>
        </w:rPr>
        <w:t>版（名前なし）</w:t>
      </w:r>
    </w:p>
    <w:p w14:paraId="7027A333" w14:textId="77777777" w:rsidR="00971C80" w:rsidRDefault="00971C80" w:rsidP="00971C80">
      <w:pPr>
        <w:pStyle w:val="aa"/>
        <w:ind w:left="447" w:firstLine="283"/>
      </w:pPr>
      <w:r>
        <w:rPr>
          <w:rFonts w:hint="eastAsia"/>
        </w:rPr>
        <w:t>Posix</w:t>
      </w:r>
      <w:r>
        <w:rPr>
          <w:rFonts w:hint="eastAsia"/>
        </w:rPr>
        <w:t>ライブラリにスピンロックの</w:t>
      </w:r>
      <w:r>
        <w:rPr>
          <w:rFonts w:hint="eastAsia"/>
        </w:rPr>
        <w:t>API</w:t>
      </w:r>
      <w:r>
        <w:rPr>
          <w:rFonts w:hint="eastAsia"/>
        </w:rPr>
        <w:t>がある。サンプルを示す。</w:t>
      </w:r>
    </w:p>
    <w:p w14:paraId="3BACCD45" w14:textId="77777777" w:rsidR="00971C80" w:rsidRDefault="00971C80" w:rsidP="00971C80">
      <w:pPr>
        <w:pStyle w:val="aa"/>
        <w:keepNext/>
        <w:widowControl/>
        <w:spacing w:beforeLines="50" w:before="180"/>
        <w:ind w:leftChars="203" w:left="447" w:hangingChars="10" w:hanging="21"/>
      </w:pPr>
      <w:r>
        <w:t>Win32API</w:t>
      </w:r>
      <w:r>
        <w:rPr>
          <w:rFonts w:hint="eastAsia"/>
        </w:rPr>
        <w:t>版名前付きセマフォのサンプル：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71C80" w14:paraId="433B0C8B" w14:textId="77777777" w:rsidTr="00773170">
        <w:tc>
          <w:tcPr>
            <w:tcW w:w="8494" w:type="dxa"/>
          </w:tcPr>
          <w:p w14:paraId="6F4B9FB6" w14:textId="77777777" w:rsidR="00971C80" w:rsidRPr="00DE3BF2" w:rsidRDefault="00971C80" w:rsidP="00773170">
            <w:pPr>
              <w:pStyle w:val="3-"/>
            </w:pPr>
          </w:p>
        </w:tc>
      </w:tr>
    </w:tbl>
    <w:p w14:paraId="4B5CFB0D" w14:textId="77777777" w:rsidR="00971C80" w:rsidRPr="00DE3BF2" w:rsidRDefault="00971C80" w:rsidP="00971C80">
      <w:pPr>
        <w:pStyle w:val="aa"/>
        <w:keepNext/>
        <w:widowControl/>
        <w:ind w:left="447" w:firstLine="283"/>
        <w:rPr>
          <w:color w:val="FF0000"/>
        </w:rPr>
      </w:pPr>
      <w:r w:rsidRPr="00DE3BF2">
        <w:rPr>
          <w:rFonts w:hint="eastAsia"/>
          <w:color w:val="FF0000"/>
        </w:rPr>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71C80" w14:paraId="3690C6B4" w14:textId="77777777" w:rsidTr="00773170">
        <w:tc>
          <w:tcPr>
            <w:tcW w:w="8494" w:type="dxa"/>
          </w:tcPr>
          <w:p w14:paraId="4917F14C" w14:textId="77777777" w:rsidR="00971C80" w:rsidRPr="00DD51B6" w:rsidRDefault="00971C80" w:rsidP="00773170">
            <w:pPr>
              <w:pStyle w:val="3-"/>
            </w:pPr>
          </w:p>
        </w:tc>
      </w:tr>
    </w:tbl>
    <w:p w14:paraId="114A0D06" w14:textId="3892DEA8" w:rsidR="0036070F" w:rsidRDefault="0036070F" w:rsidP="0036070F">
      <w:pPr>
        <w:pStyle w:val="3"/>
      </w:pPr>
      <w:r>
        <w:rPr>
          <w:rFonts w:hint="eastAsia"/>
        </w:rPr>
        <w:t>Win32API</w:t>
      </w:r>
      <w:r>
        <w:rPr>
          <w:rFonts w:hint="eastAsia"/>
        </w:rPr>
        <w:t>版（名前付き）</w:t>
      </w:r>
    </w:p>
    <w:p w14:paraId="6B23B5EA" w14:textId="77777777" w:rsidR="00971C80" w:rsidRDefault="00971C80" w:rsidP="00971C80">
      <w:pPr>
        <w:pStyle w:val="aa"/>
        <w:ind w:left="447" w:firstLine="283"/>
      </w:pPr>
      <w:r>
        <w:rPr>
          <w:rFonts w:hint="eastAsia"/>
        </w:rPr>
        <w:t>Posix</w:t>
      </w:r>
      <w:r>
        <w:rPr>
          <w:rFonts w:hint="eastAsia"/>
        </w:rPr>
        <w:t>ライブラリにスピンロックの</w:t>
      </w:r>
      <w:r>
        <w:rPr>
          <w:rFonts w:hint="eastAsia"/>
        </w:rPr>
        <w:t>API</w:t>
      </w:r>
      <w:r>
        <w:rPr>
          <w:rFonts w:hint="eastAsia"/>
        </w:rPr>
        <w:t>がある。サンプルを示す。</w:t>
      </w:r>
    </w:p>
    <w:p w14:paraId="5406B9A2" w14:textId="77777777" w:rsidR="00971C80" w:rsidRDefault="00971C80" w:rsidP="00971C80">
      <w:pPr>
        <w:pStyle w:val="aa"/>
        <w:keepNext/>
        <w:widowControl/>
        <w:spacing w:beforeLines="50" w:before="180"/>
        <w:ind w:leftChars="203" w:left="447" w:hangingChars="10" w:hanging="21"/>
      </w:pPr>
      <w:r>
        <w:t>Win32API</w:t>
      </w:r>
      <w:r>
        <w:rPr>
          <w:rFonts w:hint="eastAsia"/>
        </w:rPr>
        <w:t>版名前付きセマフォのサンプル：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71C80" w14:paraId="7276AB01" w14:textId="77777777" w:rsidTr="00773170">
        <w:tc>
          <w:tcPr>
            <w:tcW w:w="8494" w:type="dxa"/>
          </w:tcPr>
          <w:p w14:paraId="210C5DC9" w14:textId="77777777" w:rsidR="00971C80" w:rsidRPr="00DE3BF2" w:rsidRDefault="00971C80" w:rsidP="00773170">
            <w:pPr>
              <w:pStyle w:val="3-"/>
            </w:pPr>
          </w:p>
        </w:tc>
      </w:tr>
    </w:tbl>
    <w:p w14:paraId="4D8B2E0A" w14:textId="77777777" w:rsidR="00971C80" w:rsidRPr="00DE3BF2" w:rsidRDefault="00971C80" w:rsidP="00971C80">
      <w:pPr>
        <w:pStyle w:val="aa"/>
        <w:keepNext/>
        <w:widowControl/>
        <w:ind w:left="447" w:firstLine="283"/>
        <w:rPr>
          <w:color w:val="FF0000"/>
        </w:rPr>
      </w:pPr>
      <w:r w:rsidRPr="00DE3BF2">
        <w:rPr>
          <w:rFonts w:hint="eastAsia"/>
          <w:color w:val="FF0000"/>
        </w:rPr>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71C80" w14:paraId="045E36EE" w14:textId="77777777" w:rsidTr="00773170">
        <w:tc>
          <w:tcPr>
            <w:tcW w:w="8494" w:type="dxa"/>
          </w:tcPr>
          <w:p w14:paraId="6F720607" w14:textId="77777777" w:rsidR="00971C80" w:rsidRPr="00DD51B6" w:rsidRDefault="00971C80" w:rsidP="00773170">
            <w:pPr>
              <w:pStyle w:val="3-"/>
            </w:pPr>
          </w:p>
        </w:tc>
      </w:tr>
    </w:tbl>
    <w:p w14:paraId="1006D0BF" w14:textId="0888BC39" w:rsidR="00645B80" w:rsidRDefault="00645B80" w:rsidP="00645B80">
      <w:pPr>
        <w:pStyle w:val="2"/>
      </w:pPr>
      <w:r>
        <w:rPr>
          <w:rFonts w:hint="eastAsia"/>
        </w:rPr>
        <w:t>モニター：アトミック操作によるビジーウェイトモニター</w:t>
      </w:r>
    </w:p>
    <w:p w14:paraId="0214FF24" w14:textId="2D1845CC" w:rsidR="00971C80" w:rsidRDefault="00971C80" w:rsidP="00971C80">
      <w:pPr>
        <w:pStyle w:val="3"/>
      </w:pPr>
      <w:r>
        <w:rPr>
          <w:rFonts w:hint="eastAsia"/>
        </w:rPr>
        <w:t>Win32API</w:t>
      </w:r>
      <w:r>
        <w:rPr>
          <w:rFonts w:hint="eastAsia"/>
        </w:rPr>
        <w:t>版</w:t>
      </w:r>
      <w:r>
        <w:rPr>
          <w:rFonts w:hint="eastAsia"/>
        </w:rPr>
        <w:t>：インターロック操作</w:t>
      </w:r>
    </w:p>
    <w:p w14:paraId="7A8CAC91" w14:textId="77777777" w:rsidR="00971C80" w:rsidRDefault="00971C80" w:rsidP="00971C80">
      <w:pPr>
        <w:pStyle w:val="aa"/>
        <w:ind w:left="447" w:firstLine="283"/>
      </w:pPr>
      <w:r>
        <w:rPr>
          <w:rFonts w:hint="eastAsia"/>
        </w:rPr>
        <w:t>Posix</w:t>
      </w:r>
      <w:r>
        <w:rPr>
          <w:rFonts w:hint="eastAsia"/>
        </w:rPr>
        <w:t>ライブラリにスピンロックの</w:t>
      </w:r>
      <w:r>
        <w:rPr>
          <w:rFonts w:hint="eastAsia"/>
        </w:rPr>
        <w:t>API</w:t>
      </w:r>
      <w:r>
        <w:rPr>
          <w:rFonts w:hint="eastAsia"/>
        </w:rPr>
        <w:t>がある。サンプルを示す。</w:t>
      </w:r>
    </w:p>
    <w:p w14:paraId="01C52221" w14:textId="77777777" w:rsidR="00971C80" w:rsidRDefault="00971C80" w:rsidP="00971C80">
      <w:pPr>
        <w:pStyle w:val="aa"/>
        <w:keepNext/>
        <w:widowControl/>
        <w:spacing w:beforeLines="50" w:before="180"/>
        <w:ind w:leftChars="203" w:left="447" w:hangingChars="10" w:hanging="21"/>
      </w:pPr>
      <w:r>
        <w:t>Win32API</w:t>
      </w:r>
      <w:r>
        <w:rPr>
          <w:rFonts w:hint="eastAsia"/>
        </w:rPr>
        <w:t>版名前付きセマフォのサンプル：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71C80" w14:paraId="5B5484FD" w14:textId="77777777" w:rsidTr="00773170">
        <w:tc>
          <w:tcPr>
            <w:tcW w:w="8494" w:type="dxa"/>
          </w:tcPr>
          <w:p w14:paraId="02BB0251" w14:textId="77777777" w:rsidR="00971C80" w:rsidRPr="00DE3BF2" w:rsidRDefault="00971C80" w:rsidP="00773170">
            <w:pPr>
              <w:pStyle w:val="3-"/>
            </w:pPr>
          </w:p>
        </w:tc>
      </w:tr>
    </w:tbl>
    <w:p w14:paraId="547ECB26" w14:textId="77777777" w:rsidR="00971C80" w:rsidRPr="00DE3BF2" w:rsidRDefault="00971C80" w:rsidP="00971C80">
      <w:pPr>
        <w:pStyle w:val="aa"/>
        <w:keepNext/>
        <w:widowControl/>
        <w:ind w:left="447" w:firstLine="283"/>
        <w:rPr>
          <w:color w:val="FF0000"/>
        </w:rPr>
      </w:pPr>
      <w:r w:rsidRPr="00DE3BF2">
        <w:rPr>
          <w:rFonts w:hint="eastAsia"/>
          <w:color w:val="FF0000"/>
        </w:rPr>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71C80" w14:paraId="1D93C3B7" w14:textId="77777777" w:rsidTr="00773170">
        <w:tc>
          <w:tcPr>
            <w:tcW w:w="8494" w:type="dxa"/>
          </w:tcPr>
          <w:p w14:paraId="1F4462EC" w14:textId="77777777" w:rsidR="00971C80" w:rsidRPr="00DD51B6" w:rsidRDefault="00971C80" w:rsidP="00773170">
            <w:pPr>
              <w:pStyle w:val="3-"/>
            </w:pPr>
          </w:p>
        </w:tc>
      </w:tr>
    </w:tbl>
    <w:p w14:paraId="48C7FE00" w14:textId="004890E0" w:rsidR="00971C80" w:rsidRDefault="00971C80" w:rsidP="00971C80">
      <w:pPr>
        <w:pStyle w:val="3"/>
      </w:pPr>
      <w:r>
        <w:lastRenderedPageBreak/>
        <w:t>C++11</w:t>
      </w:r>
      <w:r>
        <w:t>版：アトミック操作</w:t>
      </w:r>
    </w:p>
    <w:p w14:paraId="3B681A85" w14:textId="77777777" w:rsidR="00971C80" w:rsidRDefault="00971C80" w:rsidP="00971C80">
      <w:pPr>
        <w:pStyle w:val="aa"/>
        <w:ind w:left="447" w:firstLine="283"/>
      </w:pPr>
      <w:r>
        <w:rPr>
          <w:rFonts w:hint="eastAsia"/>
        </w:rPr>
        <w:t>Posix</w:t>
      </w:r>
      <w:r>
        <w:rPr>
          <w:rFonts w:hint="eastAsia"/>
        </w:rPr>
        <w:t>ライブラリにスピンロックの</w:t>
      </w:r>
      <w:r>
        <w:rPr>
          <w:rFonts w:hint="eastAsia"/>
        </w:rPr>
        <w:t>API</w:t>
      </w:r>
      <w:r>
        <w:rPr>
          <w:rFonts w:hint="eastAsia"/>
        </w:rPr>
        <w:t>がある。サンプルを示す。</w:t>
      </w:r>
    </w:p>
    <w:p w14:paraId="23CE35F6" w14:textId="77777777" w:rsidR="00971C80" w:rsidRDefault="00971C80" w:rsidP="00971C80">
      <w:pPr>
        <w:pStyle w:val="aa"/>
        <w:keepNext/>
        <w:widowControl/>
        <w:spacing w:beforeLines="50" w:before="180"/>
        <w:ind w:leftChars="203" w:left="447" w:hangingChars="10" w:hanging="21"/>
      </w:pPr>
      <w:r>
        <w:t>Win32API</w:t>
      </w:r>
      <w:r>
        <w:rPr>
          <w:rFonts w:hint="eastAsia"/>
        </w:rPr>
        <w:t>版名前付きセマフォのサンプル：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71C80" w14:paraId="40209467" w14:textId="77777777" w:rsidTr="00773170">
        <w:tc>
          <w:tcPr>
            <w:tcW w:w="8494" w:type="dxa"/>
          </w:tcPr>
          <w:p w14:paraId="38F8E972" w14:textId="77777777" w:rsidR="00971C80" w:rsidRPr="00DE3BF2" w:rsidRDefault="00971C80" w:rsidP="00773170">
            <w:pPr>
              <w:pStyle w:val="3-"/>
            </w:pPr>
          </w:p>
        </w:tc>
      </w:tr>
    </w:tbl>
    <w:p w14:paraId="3CEA1307" w14:textId="77777777" w:rsidR="00971C80" w:rsidRPr="00DE3BF2" w:rsidRDefault="00971C80" w:rsidP="00971C80">
      <w:pPr>
        <w:pStyle w:val="aa"/>
        <w:keepNext/>
        <w:widowControl/>
        <w:ind w:left="447" w:firstLine="283"/>
        <w:rPr>
          <w:color w:val="FF0000"/>
        </w:rPr>
      </w:pPr>
      <w:r w:rsidRPr="00DE3BF2">
        <w:rPr>
          <w:rFonts w:hint="eastAsia"/>
          <w:color w:val="FF0000"/>
        </w:rPr>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71C80" w14:paraId="4ECE8946" w14:textId="77777777" w:rsidTr="00773170">
        <w:tc>
          <w:tcPr>
            <w:tcW w:w="8494" w:type="dxa"/>
          </w:tcPr>
          <w:p w14:paraId="7AE8C4B0" w14:textId="77777777" w:rsidR="00971C80" w:rsidRPr="00DD51B6" w:rsidRDefault="00971C80" w:rsidP="00773170">
            <w:pPr>
              <w:pStyle w:val="3-"/>
            </w:pPr>
          </w:p>
        </w:tc>
      </w:tr>
    </w:tbl>
    <w:p w14:paraId="7E6536BB" w14:textId="63B1D492" w:rsidR="00971C80" w:rsidRDefault="00971C80" w:rsidP="00971C80">
      <w:pPr>
        <w:pStyle w:val="3"/>
      </w:pPr>
      <w:r>
        <w:t>C++11</w:t>
      </w:r>
      <w:r>
        <w:t>版：アトミック操作のメモリバリア</w:t>
      </w:r>
    </w:p>
    <w:p w14:paraId="3834D5E2" w14:textId="77777777" w:rsidR="00971C80" w:rsidRPr="00971C80" w:rsidRDefault="00971C80" w:rsidP="00971C80">
      <w:pPr>
        <w:pStyle w:val="aa"/>
        <w:ind w:left="447" w:firstLine="283"/>
        <w:rPr>
          <w:rFonts w:hint="eastAsia"/>
        </w:rPr>
      </w:pPr>
    </w:p>
    <w:p w14:paraId="60EA1E3C" w14:textId="1B1E5152" w:rsidR="0036070F" w:rsidRDefault="0036070F" w:rsidP="0036070F">
      <w:pPr>
        <w:pStyle w:val="2"/>
      </w:pPr>
      <w:r>
        <w:rPr>
          <w:rFonts w:hint="eastAsia"/>
        </w:rPr>
        <w:t>C</w:t>
      </w:r>
      <w:r>
        <w:t>all Once</w:t>
      </w:r>
    </w:p>
    <w:p w14:paraId="1096CEDF" w14:textId="367CA0A8" w:rsidR="0036070F" w:rsidRDefault="0036070F" w:rsidP="0036070F">
      <w:pPr>
        <w:pStyle w:val="3"/>
      </w:pPr>
      <w:r>
        <w:t>Posix</w:t>
      </w:r>
      <w:r>
        <w:rPr>
          <w:rFonts w:hint="eastAsia"/>
        </w:rPr>
        <w:t>版</w:t>
      </w:r>
    </w:p>
    <w:p w14:paraId="048B0A25" w14:textId="77777777" w:rsidR="0036070F" w:rsidRDefault="0036070F" w:rsidP="0036070F">
      <w:pPr>
        <w:pStyle w:val="aa"/>
        <w:ind w:left="447" w:firstLine="283"/>
      </w:pPr>
      <w:r>
        <w:rPr>
          <w:rFonts w:hint="eastAsia"/>
        </w:rPr>
        <w:t>Posix</w:t>
      </w:r>
      <w:r>
        <w:rPr>
          <w:rFonts w:hint="eastAsia"/>
        </w:rPr>
        <w:t>ライブラリにスピンロックの</w:t>
      </w:r>
      <w:r>
        <w:rPr>
          <w:rFonts w:hint="eastAsia"/>
        </w:rPr>
        <w:t>API</w:t>
      </w:r>
      <w:r>
        <w:rPr>
          <w:rFonts w:hint="eastAsia"/>
        </w:rPr>
        <w:t>がある。サンプルを示す。</w:t>
      </w:r>
    </w:p>
    <w:p w14:paraId="6510EBB4" w14:textId="77777777" w:rsidR="0036070F" w:rsidRDefault="0036070F" w:rsidP="0036070F">
      <w:pPr>
        <w:pStyle w:val="aa"/>
        <w:ind w:left="447" w:firstLine="283"/>
      </w:pPr>
      <w:r>
        <w:rPr>
          <w:rFonts w:hint="eastAsia"/>
        </w:rPr>
        <w:t>スピンロック（</w:t>
      </w:r>
      <w:r>
        <w:rPr>
          <w:rFonts w:hint="eastAsia"/>
        </w:rPr>
        <w:t>Posix</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6070F" w14:paraId="141334A5" w14:textId="77777777" w:rsidTr="000A1665">
        <w:tc>
          <w:tcPr>
            <w:tcW w:w="8494" w:type="dxa"/>
          </w:tcPr>
          <w:p w14:paraId="552F566B" w14:textId="77777777" w:rsidR="0036070F" w:rsidRPr="00DE3BF2" w:rsidRDefault="0036070F" w:rsidP="000A1665">
            <w:pPr>
              <w:pStyle w:val="3-"/>
            </w:pPr>
          </w:p>
        </w:tc>
      </w:tr>
    </w:tbl>
    <w:p w14:paraId="3FD75564" w14:textId="77777777" w:rsidR="0036070F" w:rsidRPr="00DE3BF2" w:rsidRDefault="0036070F" w:rsidP="0036070F">
      <w:pPr>
        <w:pStyle w:val="aa"/>
        <w:ind w:left="447" w:firstLine="283"/>
        <w:rPr>
          <w:color w:val="FF0000"/>
        </w:rPr>
      </w:pPr>
      <w:r w:rsidRPr="00DE3BF2">
        <w:rPr>
          <w:rFonts w:hint="eastAsia"/>
          <w:color w:val="FF0000"/>
        </w:rPr>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6070F" w14:paraId="17686518" w14:textId="77777777" w:rsidTr="000A1665">
        <w:tc>
          <w:tcPr>
            <w:tcW w:w="8494" w:type="dxa"/>
          </w:tcPr>
          <w:p w14:paraId="42F3A0B0" w14:textId="77777777" w:rsidR="0036070F" w:rsidRPr="00DD51B6" w:rsidRDefault="0036070F" w:rsidP="000A1665">
            <w:pPr>
              <w:pStyle w:val="3-"/>
            </w:pPr>
          </w:p>
        </w:tc>
      </w:tr>
    </w:tbl>
    <w:p w14:paraId="1AFB0570" w14:textId="100FE664" w:rsidR="0036070F" w:rsidRDefault="0036070F" w:rsidP="0036070F">
      <w:pPr>
        <w:pStyle w:val="3"/>
      </w:pPr>
      <w:r>
        <w:t>C++11</w:t>
      </w:r>
      <w:r>
        <w:rPr>
          <w:rFonts w:hint="eastAsia"/>
        </w:rPr>
        <w:t>版</w:t>
      </w:r>
    </w:p>
    <w:p w14:paraId="2B0C6A9D" w14:textId="77777777" w:rsidR="0036070F" w:rsidRDefault="0036070F" w:rsidP="0036070F">
      <w:pPr>
        <w:pStyle w:val="aa"/>
        <w:ind w:left="447" w:firstLine="283"/>
      </w:pPr>
      <w:r>
        <w:rPr>
          <w:rFonts w:hint="eastAsia"/>
        </w:rPr>
        <w:t>Posix</w:t>
      </w:r>
      <w:r>
        <w:rPr>
          <w:rFonts w:hint="eastAsia"/>
        </w:rPr>
        <w:t>ライブラリにスピンロックの</w:t>
      </w:r>
      <w:r>
        <w:rPr>
          <w:rFonts w:hint="eastAsia"/>
        </w:rPr>
        <w:t>API</w:t>
      </w:r>
      <w:r>
        <w:rPr>
          <w:rFonts w:hint="eastAsia"/>
        </w:rPr>
        <w:t>がある。サンプルを示す。</w:t>
      </w:r>
    </w:p>
    <w:p w14:paraId="1662C31C" w14:textId="77777777" w:rsidR="0036070F" w:rsidRDefault="0036070F" w:rsidP="0036070F">
      <w:pPr>
        <w:pStyle w:val="aa"/>
        <w:ind w:left="447" w:firstLine="283"/>
      </w:pPr>
      <w:r>
        <w:rPr>
          <w:rFonts w:hint="eastAsia"/>
        </w:rPr>
        <w:t>スピンロック（</w:t>
      </w:r>
      <w:r>
        <w:rPr>
          <w:rFonts w:hint="eastAsia"/>
        </w:rPr>
        <w:t>Posix</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6070F" w14:paraId="6B78AD1B" w14:textId="77777777" w:rsidTr="000A1665">
        <w:tc>
          <w:tcPr>
            <w:tcW w:w="8494" w:type="dxa"/>
          </w:tcPr>
          <w:p w14:paraId="65E3B3E1" w14:textId="77777777" w:rsidR="0036070F" w:rsidRPr="00DE3BF2" w:rsidRDefault="0036070F" w:rsidP="000A1665">
            <w:pPr>
              <w:pStyle w:val="3-"/>
            </w:pPr>
          </w:p>
        </w:tc>
      </w:tr>
    </w:tbl>
    <w:p w14:paraId="0F95D401" w14:textId="77777777" w:rsidR="0036070F" w:rsidRPr="00DE3BF2" w:rsidRDefault="0036070F" w:rsidP="0036070F">
      <w:pPr>
        <w:pStyle w:val="aa"/>
        <w:ind w:left="447" w:firstLine="283"/>
        <w:rPr>
          <w:color w:val="FF0000"/>
        </w:rPr>
      </w:pPr>
      <w:r w:rsidRPr="00DE3BF2">
        <w:rPr>
          <w:rFonts w:hint="eastAsia"/>
          <w:color w:val="FF0000"/>
        </w:rPr>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6070F" w14:paraId="6065AE0C" w14:textId="77777777" w:rsidTr="000A1665">
        <w:tc>
          <w:tcPr>
            <w:tcW w:w="8494" w:type="dxa"/>
          </w:tcPr>
          <w:p w14:paraId="01F2F31F" w14:textId="77777777" w:rsidR="0036070F" w:rsidRPr="00DD51B6" w:rsidRDefault="0036070F" w:rsidP="000A1665">
            <w:pPr>
              <w:pStyle w:val="3-"/>
            </w:pPr>
          </w:p>
        </w:tc>
      </w:tr>
    </w:tbl>
    <w:p w14:paraId="267F1548" w14:textId="60ECA5D0" w:rsidR="0036070F" w:rsidRDefault="0036070F" w:rsidP="0036070F">
      <w:pPr>
        <w:pStyle w:val="2"/>
      </w:pPr>
      <w:r>
        <w:rPr>
          <w:rFonts w:hint="eastAsia"/>
        </w:rPr>
        <w:t>割り込み：シグナル</w:t>
      </w:r>
    </w:p>
    <w:p w14:paraId="74603C27" w14:textId="77777777" w:rsidR="0036070F" w:rsidRDefault="0036070F" w:rsidP="0036070F">
      <w:pPr>
        <w:pStyle w:val="3"/>
      </w:pPr>
      <w:r>
        <w:t>Posix</w:t>
      </w:r>
      <w:r>
        <w:rPr>
          <w:rFonts w:hint="eastAsia"/>
        </w:rPr>
        <w:t>版</w:t>
      </w:r>
    </w:p>
    <w:p w14:paraId="2AF08B92" w14:textId="77777777" w:rsidR="0036070F" w:rsidRDefault="0036070F" w:rsidP="0036070F">
      <w:pPr>
        <w:pStyle w:val="aa"/>
        <w:ind w:left="447" w:firstLine="283"/>
      </w:pPr>
      <w:r>
        <w:rPr>
          <w:rFonts w:hint="eastAsia"/>
        </w:rPr>
        <w:t>Posix</w:t>
      </w:r>
      <w:r>
        <w:rPr>
          <w:rFonts w:hint="eastAsia"/>
        </w:rPr>
        <w:t>ライブラリにスピンロックの</w:t>
      </w:r>
      <w:r>
        <w:rPr>
          <w:rFonts w:hint="eastAsia"/>
        </w:rPr>
        <w:t>API</w:t>
      </w:r>
      <w:r>
        <w:rPr>
          <w:rFonts w:hint="eastAsia"/>
        </w:rPr>
        <w:t>がある。サンプルを示す。</w:t>
      </w:r>
    </w:p>
    <w:p w14:paraId="69272CFD" w14:textId="77777777" w:rsidR="0036070F" w:rsidRDefault="0036070F" w:rsidP="0036070F">
      <w:pPr>
        <w:pStyle w:val="aa"/>
        <w:ind w:left="447" w:firstLine="283"/>
      </w:pPr>
      <w:r>
        <w:rPr>
          <w:rFonts w:hint="eastAsia"/>
        </w:rPr>
        <w:t>スピンロック（</w:t>
      </w:r>
      <w:r>
        <w:rPr>
          <w:rFonts w:hint="eastAsia"/>
        </w:rPr>
        <w:t>Posix</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6070F" w14:paraId="57EBF657" w14:textId="77777777" w:rsidTr="000A1665">
        <w:tc>
          <w:tcPr>
            <w:tcW w:w="8494" w:type="dxa"/>
          </w:tcPr>
          <w:p w14:paraId="1EF5D4A8" w14:textId="77777777" w:rsidR="0036070F" w:rsidRPr="00DE3BF2" w:rsidRDefault="0036070F" w:rsidP="000A1665">
            <w:pPr>
              <w:pStyle w:val="3-"/>
            </w:pPr>
          </w:p>
        </w:tc>
      </w:tr>
    </w:tbl>
    <w:p w14:paraId="1256421F" w14:textId="77777777" w:rsidR="0036070F" w:rsidRPr="00DE3BF2" w:rsidRDefault="0036070F" w:rsidP="0036070F">
      <w:pPr>
        <w:pStyle w:val="aa"/>
        <w:ind w:left="447" w:firstLine="283"/>
        <w:rPr>
          <w:color w:val="FF0000"/>
        </w:rPr>
      </w:pPr>
      <w:r w:rsidRPr="00DE3BF2">
        <w:rPr>
          <w:rFonts w:hint="eastAsia"/>
          <w:color w:val="FF0000"/>
        </w:rPr>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6070F" w14:paraId="5866D265" w14:textId="77777777" w:rsidTr="000A1665">
        <w:tc>
          <w:tcPr>
            <w:tcW w:w="8494" w:type="dxa"/>
          </w:tcPr>
          <w:p w14:paraId="123362ED" w14:textId="77777777" w:rsidR="0036070F" w:rsidRPr="00DD51B6" w:rsidRDefault="0036070F" w:rsidP="000A1665">
            <w:pPr>
              <w:pStyle w:val="3-"/>
            </w:pPr>
          </w:p>
        </w:tc>
      </w:tr>
    </w:tbl>
    <w:p w14:paraId="51734687" w14:textId="5CC80ED6" w:rsidR="00E27A02" w:rsidRDefault="00E27A02" w:rsidP="00E27A02">
      <w:pPr>
        <w:pStyle w:val="1"/>
      </w:pPr>
      <w:bookmarkStart w:id="82" w:name="_Toc378437734"/>
      <w:bookmarkEnd w:id="80"/>
      <w:bookmarkEnd w:id="81"/>
      <w:r>
        <w:rPr>
          <w:rFonts w:hint="eastAsia"/>
        </w:rPr>
        <w:lastRenderedPageBreak/>
        <w:t>マルチスレッドで起こ</w:t>
      </w:r>
      <w:r w:rsidR="00394B92">
        <w:rPr>
          <w:rFonts w:hint="eastAsia"/>
        </w:rPr>
        <w:t>り得る</w:t>
      </w:r>
      <w:r>
        <w:rPr>
          <w:rFonts w:hint="eastAsia"/>
        </w:rPr>
        <w:t>問題</w:t>
      </w:r>
      <w:r w:rsidR="003F1DF2">
        <w:rPr>
          <w:rFonts w:hint="eastAsia"/>
        </w:rPr>
        <w:t>②</w:t>
      </w:r>
      <w:bookmarkEnd w:id="82"/>
    </w:p>
    <w:p w14:paraId="010334C1" w14:textId="77777777" w:rsidR="00E27A02" w:rsidRDefault="00E27A02" w:rsidP="00E27A02">
      <w:pPr>
        <w:pStyle w:val="2"/>
      </w:pPr>
      <w:bookmarkStart w:id="83" w:name="_Toc378437735"/>
      <w:r>
        <w:rPr>
          <w:rFonts w:hint="eastAsia"/>
        </w:rPr>
        <w:t>デッドロック</w:t>
      </w:r>
      <w:bookmarkEnd w:id="83"/>
    </w:p>
    <w:p w14:paraId="730B6E4E" w14:textId="77777777" w:rsidR="00E27A02" w:rsidRDefault="00E27A02" w:rsidP="00E27A02">
      <w:pPr>
        <w:pStyle w:val="a9"/>
        <w:ind w:firstLine="283"/>
      </w:pPr>
    </w:p>
    <w:p w14:paraId="1893AE42" w14:textId="77777777" w:rsidR="00E27A02" w:rsidRDefault="00E27A02" w:rsidP="00E27A02">
      <w:pPr>
        <w:pStyle w:val="3"/>
      </w:pPr>
      <w:bookmarkStart w:id="84" w:name="_Toc378437736"/>
      <w:r>
        <w:rPr>
          <w:rFonts w:hint="eastAsia"/>
        </w:rPr>
        <w:t>相互ロック</w:t>
      </w:r>
      <w:bookmarkEnd w:id="84"/>
    </w:p>
    <w:p w14:paraId="7490EC05" w14:textId="77777777" w:rsidR="00E27A02" w:rsidRDefault="00E27A02" w:rsidP="00E27A02">
      <w:pPr>
        <w:pStyle w:val="aa"/>
        <w:ind w:left="447" w:firstLine="283"/>
      </w:pPr>
    </w:p>
    <w:p w14:paraId="76BB780B" w14:textId="036AFD08" w:rsidR="00E27A02" w:rsidRDefault="00E40F81" w:rsidP="00E27A02">
      <w:pPr>
        <w:pStyle w:val="3"/>
      </w:pPr>
      <w:bookmarkStart w:id="85" w:name="_Toc378437737"/>
      <w:r>
        <w:rPr>
          <w:rFonts w:hint="eastAsia"/>
        </w:rPr>
        <w:t>多重</w:t>
      </w:r>
      <w:r w:rsidR="00E27A02">
        <w:rPr>
          <w:rFonts w:hint="eastAsia"/>
        </w:rPr>
        <w:t>ロック</w:t>
      </w:r>
      <w:bookmarkEnd w:id="85"/>
    </w:p>
    <w:p w14:paraId="10F9447F" w14:textId="77777777" w:rsidR="00E27A02" w:rsidRPr="00E27A02" w:rsidRDefault="00E27A02" w:rsidP="00E27A02">
      <w:pPr>
        <w:pStyle w:val="aa"/>
        <w:ind w:left="447" w:firstLine="283"/>
      </w:pPr>
    </w:p>
    <w:p w14:paraId="45C57169" w14:textId="77777777" w:rsidR="00E27A02" w:rsidRDefault="00E27A02" w:rsidP="00E27A02">
      <w:pPr>
        <w:pStyle w:val="2"/>
      </w:pPr>
      <w:bookmarkStart w:id="86" w:name="_Toc378437738"/>
      <w:r>
        <w:rPr>
          <w:rFonts w:hint="eastAsia"/>
        </w:rPr>
        <w:t>低速化</w:t>
      </w:r>
      <w:bookmarkEnd w:id="86"/>
    </w:p>
    <w:p w14:paraId="429CA89A" w14:textId="77777777" w:rsidR="00E27A02" w:rsidRDefault="00E27A02" w:rsidP="00E27A02">
      <w:pPr>
        <w:pStyle w:val="a9"/>
        <w:ind w:firstLine="283"/>
      </w:pPr>
    </w:p>
    <w:p w14:paraId="0EFD0586" w14:textId="77777777" w:rsidR="00E27A02" w:rsidRDefault="00E27A02" w:rsidP="00E27A02">
      <w:pPr>
        <w:pStyle w:val="2"/>
      </w:pPr>
      <w:bookmarkStart w:id="87" w:name="_Toc378437739"/>
      <w:r>
        <w:t>モニターのタイミングずれ</w:t>
      </w:r>
      <w:bookmarkEnd w:id="87"/>
    </w:p>
    <w:p w14:paraId="1BC99689" w14:textId="77777777" w:rsidR="00E27A02" w:rsidRDefault="00E27A02" w:rsidP="00E27A02">
      <w:pPr>
        <w:pStyle w:val="a9"/>
        <w:ind w:firstLine="283"/>
      </w:pPr>
    </w:p>
    <w:p w14:paraId="1FA0C9BB" w14:textId="77777777" w:rsidR="00E27A02" w:rsidRDefault="00E27A02" w:rsidP="00E27A02">
      <w:pPr>
        <w:pStyle w:val="2"/>
      </w:pPr>
      <w:bookmarkStart w:id="88" w:name="_Toc378437740"/>
      <w:r>
        <w:rPr>
          <w:rFonts w:hint="eastAsia"/>
        </w:rPr>
        <w:t>ゾンビスレッド</w:t>
      </w:r>
      <w:bookmarkEnd w:id="88"/>
    </w:p>
    <w:p w14:paraId="7667DB1B" w14:textId="77777777" w:rsidR="00E27A02" w:rsidRPr="006B75BB" w:rsidRDefault="00E27A02" w:rsidP="00E27A02">
      <w:pPr>
        <w:pStyle w:val="a9"/>
        <w:ind w:firstLine="283"/>
      </w:pPr>
    </w:p>
    <w:p w14:paraId="68CD62D0" w14:textId="41A62A6F" w:rsidR="006B75BB" w:rsidRDefault="006B75BB" w:rsidP="006B75BB">
      <w:pPr>
        <w:pStyle w:val="1"/>
      </w:pPr>
      <w:bookmarkStart w:id="89" w:name="_Toc378437741"/>
      <w:r>
        <w:rPr>
          <w:rFonts w:hint="eastAsia"/>
        </w:rPr>
        <w:t>様々なデータ</w:t>
      </w:r>
      <w:r w:rsidR="002E6E2A">
        <w:rPr>
          <w:rFonts w:hint="eastAsia"/>
        </w:rPr>
        <w:t>共有</w:t>
      </w:r>
      <w:r>
        <w:rPr>
          <w:rFonts w:hint="eastAsia"/>
        </w:rPr>
        <w:t>手法</w:t>
      </w:r>
      <w:bookmarkEnd w:id="89"/>
    </w:p>
    <w:p w14:paraId="0B4EDEF7" w14:textId="77777777" w:rsidR="00337462" w:rsidRDefault="00337462" w:rsidP="00337462">
      <w:pPr>
        <w:pStyle w:val="2"/>
      </w:pPr>
      <w:bookmarkStart w:id="90" w:name="_Toc378437742"/>
      <w:r>
        <w:t>V</w:t>
      </w:r>
      <w:r>
        <w:rPr>
          <w:rFonts w:hint="eastAsia"/>
        </w:rPr>
        <w:t>olatile</w:t>
      </w:r>
      <w:r>
        <w:rPr>
          <w:rFonts w:hint="eastAsia"/>
        </w:rPr>
        <w:t>型変数</w:t>
      </w:r>
    </w:p>
    <w:p w14:paraId="6BCC5F87" w14:textId="77777777" w:rsidR="00337462" w:rsidRPr="006B75BB" w:rsidRDefault="00337462" w:rsidP="00337462">
      <w:pPr>
        <w:pStyle w:val="a9"/>
        <w:ind w:firstLine="283"/>
      </w:pPr>
      <w:r>
        <w:rPr>
          <w:rFonts w:hint="eastAsia"/>
        </w:rPr>
        <w:t>前述の「スレッド間の情報共有の失敗」に示した通り、スレッド間で確実に共有したい情報は</w:t>
      </w:r>
      <w:r>
        <w:rPr>
          <w:rFonts w:hint="eastAsia"/>
        </w:rPr>
        <w:t xml:space="preserve"> </w:t>
      </w:r>
      <w:r>
        <w:t xml:space="preserve">volatile </w:t>
      </w:r>
      <w:r>
        <w:t>型にして</w:t>
      </w:r>
    </w:p>
    <w:p w14:paraId="2A54A64C" w14:textId="77777777" w:rsidR="006B75BB" w:rsidRDefault="006B75BB" w:rsidP="006B75BB">
      <w:pPr>
        <w:pStyle w:val="2"/>
      </w:pPr>
      <w:r>
        <w:rPr>
          <w:rFonts w:hint="eastAsia"/>
        </w:rPr>
        <w:lastRenderedPageBreak/>
        <w:t>グローバル変数／スタティック変数</w:t>
      </w:r>
      <w:bookmarkEnd w:id="90"/>
    </w:p>
    <w:p w14:paraId="0C7C7832" w14:textId="77777777" w:rsidR="006B75BB" w:rsidRPr="00C937D0" w:rsidRDefault="006B75BB" w:rsidP="006B75BB">
      <w:pPr>
        <w:pStyle w:val="a9"/>
        <w:ind w:firstLine="283"/>
      </w:pPr>
    </w:p>
    <w:p w14:paraId="1E1BCDB0" w14:textId="77777777" w:rsidR="006B75BB" w:rsidRDefault="006B75BB" w:rsidP="006B75BB">
      <w:pPr>
        <w:pStyle w:val="2"/>
      </w:pPr>
      <w:bookmarkStart w:id="91" w:name="_Toc378437743"/>
      <w:r>
        <w:rPr>
          <w:rFonts w:hint="eastAsia"/>
        </w:rPr>
        <w:t>スレッドローカルストレージ（</w:t>
      </w:r>
      <w:r>
        <w:rPr>
          <w:rFonts w:hint="eastAsia"/>
        </w:rPr>
        <w:t>TLS</w:t>
      </w:r>
      <w:r>
        <w:rPr>
          <w:rFonts w:hint="eastAsia"/>
        </w:rPr>
        <w:t>）</w:t>
      </w:r>
      <w:bookmarkEnd w:id="91"/>
    </w:p>
    <w:p w14:paraId="2BAEA345" w14:textId="77777777" w:rsidR="006B75BB" w:rsidRPr="00C937D0" w:rsidRDefault="006B75BB" w:rsidP="006B75BB">
      <w:pPr>
        <w:pStyle w:val="a9"/>
        <w:ind w:firstLine="283"/>
      </w:pPr>
    </w:p>
    <w:p w14:paraId="65BA48BC" w14:textId="77777777" w:rsidR="006B75BB" w:rsidRDefault="006B75BB" w:rsidP="006B75BB">
      <w:pPr>
        <w:pStyle w:val="2"/>
      </w:pPr>
      <w:bookmarkStart w:id="92" w:name="_Toc378437744"/>
      <w:r>
        <w:rPr>
          <w:rFonts w:hint="eastAsia"/>
        </w:rPr>
        <w:t>共有メモリ</w:t>
      </w:r>
      <w:bookmarkEnd w:id="92"/>
    </w:p>
    <w:p w14:paraId="368536C1" w14:textId="77777777" w:rsidR="006B75BB" w:rsidRPr="00C937D0" w:rsidRDefault="006B75BB" w:rsidP="006B75BB">
      <w:pPr>
        <w:pStyle w:val="a9"/>
        <w:ind w:firstLine="283"/>
      </w:pPr>
    </w:p>
    <w:p w14:paraId="2F925784" w14:textId="77777777" w:rsidR="006B75BB" w:rsidRDefault="006B75BB" w:rsidP="006B75BB">
      <w:pPr>
        <w:pStyle w:val="2"/>
      </w:pPr>
      <w:bookmarkStart w:id="93" w:name="_Toc378437745"/>
      <w:r>
        <w:rPr>
          <w:rFonts w:hint="eastAsia"/>
        </w:rPr>
        <w:t>メモリマップトファイル</w:t>
      </w:r>
      <w:bookmarkEnd w:id="93"/>
    </w:p>
    <w:p w14:paraId="1C342EC8" w14:textId="77777777" w:rsidR="006B75BB" w:rsidRPr="00C937D0" w:rsidRDefault="006B75BB" w:rsidP="006B75BB">
      <w:pPr>
        <w:pStyle w:val="a9"/>
        <w:ind w:firstLine="283"/>
      </w:pPr>
    </w:p>
    <w:p w14:paraId="18F3819B" w14:textId="77777777" w:rsidR="006B75BB" w:rsidRDefault="006B75BB" w:rsidP="006B75BB">
      <w:pPr>
        <w:pStyle w:val="2"/>
      </w:pPr>
      <w:bookmarkStart w:id="94" w:name="_Toc378437746"/>
      <w:r>
        <w:rPr>
          <w:rFonts w:hint="eastAsia"/>
        </w:rPr>
        <w:t>メッセージ</w:t>
      </w:r>
      <w:bookmarkEnd w:id="94"/>
    </w:p>
    <w:p w14:paraId="50BFCDB5" w14:textId="77777777" w:rsidR="006B75BB" w:rsidRPr="00C937D0" w:rsidRDefault="006B75BB" w:rsidP="006B75BB">
      <w:pPr>
        <w:pStyle w:val="a9"/>
        <w:ind w:firstLine="283"/>
      </w:pPr>
    </w:p>
    <w:p w14:paraId="69436DA5" w14:textId="77777777" w:rsidR="006B75BB" w:rsidRDefault="006B75BB" w:rsidP="006B75BB">
      <w:pPr>
        <w:pStyle w:val="2"/>
      </w:pPr>
      <w:bookmarkStart w:id="95" w:name="_Toc378437747"/>
      <w:r>
        <w:rPr>
          <w:rFonts w:hint="eastAsia"/>
        </w:rPr>
        <w:t>メッセージキュー</w:t>
      </w:r>
      <w:bookmarkEnd w:id="95"/>
    </w:p>
    <w:p w14:paraId="5AD24B6D" w14:textId="77777777" w:rsidR="006B75BB" w:rsidRPr="00C937D0" w:rsidRDefault="006B75BB" w:rsidP="006B75BB">
      <w:pPr>
        <w:pStyle w:val="a9"/>
        <w:ind w:firstLine="283"/>
      </w:pPr>
    </w:p>
    <w:p w14:paraId="50A4716F" w14:textId="77777777" w:rsidR="006B75BB" w:rsidRDefault="006B75BB" w:rsidP="006B75BB">
      <w:pPr>
        <w:pStyle w:val="2"/>
      </w:pPr>
      <w:bookmarkStart w:id="96" w:name="_Toc378437748"/>
      <w:r>
        <w:rPr>
          <w:rFonts w:hint="eastAsia"/>
        </w:rPr>
        <w:t>パイプ</w:t>
      </w:r>
      <w:bookmarkEnd w:id="96"/>
    </w:p>
    <w:p w14:paraId="4FA08B30" w14:textId="77777777" w:rsidR="006B75BB" w:rsidRPr="00C937D0" w:rsidRDefault="006B75BB" w:rsidP="006B75BB">
      <w:pPr>
        <w:pStyle w:val="a9"/>
        <w:ind w:firstLine="283"/>
      </w:pPr>
    </w:p>
    <w:p w14:paraId="5D087E70" w14:textId="77777777" w:rsidR="006B75BB" w:rsidRDefault="006B75BB" w:rsidP="006B75BB">
      <w:pPr>
        <w:pStyle w:val="2"/>
      </w:pPr>
      <w:bookmarkStart w:id="97" w:name="_Toc378437749"/>
      <w:r>
        <w:rPr>
          <w:rFonts w:hint="eastAsia"/>
        </w:rPr>
        <w:t>名前付きパイプ</w:t>
      </w:r>
      <w:bookmarkEnd w:id="97"/>
    </w:p>
    <w:p w14:paraId="29E76BE6" w14:textId="77777777" w:rsidR="006B75BB" w:rsidRPr="00C937D0" w:rsidRDefault="006B75BB" w:rsidP="006B75BB">
      <w:pPr>
        <w:pStyle w:val="a9"/>
        <w:ind w:firstLine="283"/>
      </w:pPr>
    </w:p>
    <w:p w14:paraId="2E232EE6" w14:textId="77777777" w:rsidR="006B75BB" w:rsidRDefault="006B75BB" w:rsidP="006B75BB">
      <w:pPr>
        <w:pStyle w:val="2"/>
      </w:pPr>
      <w:bookmarkStart w:id="98" w:name="_Toc378437750"/>
      <w:r>
        <w:rPr>
          <w:rFonts w:hint="eastAsia"/>
        </w:rPr>
        <w:t>ソケット</w:t>
      </w:r>
      <w:bookmarkEnd w:id="98"/>
    </w:p>
    <w:p w14:paraId="16CAE6F4" w14:textId="77777777" w:rsidR="006B75BB" w:rsidRPr="00C937D0" w:rsidRDefault="006B75BB" w:rsidP="006B75BB">
      <w:pPr>
        <w:pStyle w:val="a9"/>
        <w:ind w:firstLine="283"/>
      </w:pPr>
    </w:p>
    <w:p w14:paraId="5B698F21" w14:textId="4EF19D0D" w:rsidR="002C1989" w:rsidRDefault="00D00E70" w:rsidP="002C1989">
      <w:pPr>
        <w:pStyle w:val="1"/>
      </w:pPr>
      <w:bookmarkStart w:id="99" w:name="_Toc378437751"/>
      <w:r>
        <w:rPr>
          <w:rFonts w:hint="eastAsia"/>
        </w:rPr>
        <w:lastRenderedPageBreak/>
        <w:t>並列処理の活用</w:t>
      </w:r>
      <w:bookmarkEnd w:id="99"/>
    </w:p>
    <w:p w14:paraId="7666914E" w14:textId="37BE117A" w:rsidR="00E71698" w:rsidRDefault="00E71698" w:rsidP="00E71698">
      <w:pPr>
        <w:pStyle w:val="2"/>
      </w:pPr>
      <w:bookmarkStart w:id="100" w:name="_Toc378437752"/>
      <w:r>
        <w:rPr>
          <w:rFonts w:hint="eastAsia"/>
        </w:rPr>
        <w:t>M</w:t>
      </w:r>
      <w:r>
        <w:t xml:space="preserve">ap Reduce </w:t>
      </w:r>
      <w:r>
        <w:t>理論</w:t>
      </w:r>
      <w:bookmarkEnd w:id="100"/>
      <w:r w:rsidR="00A534F5">
        <w:rPr>
          <w:rFonts w:hint="eastAsia"/>
        </w:rPr>
        <w:t>ⓖ</w:t>
      </w:r>
      <w:r w:rsidR="00A53BED">
        <w:rPr>
          <w:rFonts w:hint="eastAsia"/>
        </w:rPr>
        <w:t>ｄ</w:t>
      </w:r>
    </w:p>
    <w:p w14:paraId="57E14BB4" w14:textId="77777777" w:rsidR="00E71698" w:rsidRPr="00E71698" w:rsidRDefault="00E71698" w:rsidP="00E71698">
      <w:pPr>
        <w:pStyle w:val="a9"/>
        <w:ind w:firstLine="283"/>
      </w:pPr>
    </w:p>
    <w:p w14:paraId="1EB9B7E0" w14:textId="77777777" w:rsidR="004C0EAC" w:rsidRPr="002C1989" w:rsidRDefault="004C0EAC" w:rsidP="004C0EAC">
      <w:pPr>
        <w:pStyle w:val="a9"/>
        <w:ind w:firstLine="283"/>
      </w:pPr>
    </w:p>
    <w:p w14:paraId="4E711912" w14:textId="77777777" w:rsidR="00C937D0" w:rsidRPr="004C0EAC" w:rsidRDefault="00C937D0" w:rsidP="00C937D0">
      <w:pPr>
        <w:pStyle w:val="a9"/>
        <w:ind w:firstLine="283"/>
      </w:pPr>
    </w:p>
    <w:p w14:paraId="0A26D554" w14:textId="29C08D01" w:rsidR="003B4CE7" w:rsidRDefault="001F1489" w:rsidP="00FC4BC9">
      <w:pPr>
        <w:pStyle w:val="af8"/>
        <w:spacing w:beforeLines="100" w:before="360"/>
        <w:sectPr w:rsidR="003B4CE7" w:rsidSect="006F450B">
          <w:headerReference w:type="even" r:id="rId53"/>
          <w:headerReference w:type="default" r:id="rId54"/>
          <w:footerReference w:type="default" r:id="rId55"/>
          <w:headerReference w:type="first" r:id="rId56"/>
          <w:pgSz w:w="11906" w:h="16838"/>
          <w:pgMar w:top="1985" w:right="1701" w:bottom="1701" w:left="1701" w:header="1134" w:footer="850" w:gutter="0"/>
          <w:pgNumType w:start="1"/>
          <w:cols w:space="425"/>
          <w:docGrid w:type="lines" w:linePitch="360"/>
        </w:sectPr>
      </w:pPr>
      <w:r>
        <w:rPr>
          <w:rFonts w:hint="eastAsia"/>
        </w:rPr>
        <w:t>■■</w:t>
      </w:r>
      <w:r w:rsidR="00FC4BC9">
        <w:rPr>
          <w:rFonts w:hint="eastAsia"/>
        </w:rPr>
        <w:t>以上■■</w:t>
      </w:r>
    </w:p>
    <w:p w14:paraId="0ED2BE07" w14:textId="77777777" w:rsidR="0006787B" w:rsidRDefault="00966ADB" w:rsidP="008F4EF7">
      <w:pPr>
        <w:pStyle w:val="affff1"/>
        <w:spacing w:before="180"/>
      </w:pPr>
      <w:r>
        <w:lastRenderedPageBreak/>
        <w:t>索引</w:t>
      </w:r>
    </w:p>
    <w:p w14:paraId="5E032086" w14:textId="3C49E4E9" w:rsidR="00F10DC2" w:rsidRPr="00995F2B" w:rsidRDefault="00AF276B" w:rsidP="009E4AC1">
      <w:pPr>
        <w:sectPr w:rsidR="00F10DC2" w:rsidRPr="00995F2B" w:rsidSect="00995F2B">
          <w:headerReference w:type="even" r:id="rId57"/>
          <w:headerReference w:type="default" r:id="rId58"/>
          <w:footerReference w:type="default" r:id="rId59"/>
          <w:headerReference w:type="first" r:id="rId60"/>
          <w:type w:val="continuous"/>
          <w:pgSz w:w="11906" w:h="16838"/>
          <w:pgMar w:top="1985" w:right="1701" w:bottom="1701" w:left="1701" w:header="1304" w:footer="1020" w:gutter="0"/>
          <w:pgNumType w:fmt="lowerRoman" w:start="1"/>
          <w:cols w:space="425"/>
          <w:docGrid w:type="lines" w:linePitch="360"/>
        </w:sectPr>
      </w:pPr>
      <w:r>
        <w:fldChar w:fldCharType="begin"/>
      </w:r>
      <w:r>
        <w:instrText xml:space="preserve"> </w:instrText>
      </w:r>
      <w:r>
        <w:rPr>
          <w:rFonts w:hint="eastAsia"/>
        </w:rPr>
        <w:instrText>INDEX \e "</w:instrText>
      </w:r>
      <w:r>
        <w:rPr>
          <w:rFonts w:hint="eastAsia"/>
        </w:rPr>
        <w:tab/>
        <w:instrText>" \h "M" \y \c "2" \z "1041"</w:instrText>
      </w:r>
      <w:r>
        <w:instrText xml:space="preserve"> </w:instrText>
      </w:r>
      <w:r>
        <w:fldChar w:fldCharType="separate"/>
      </w:r>
      <w:r w:rsidR="00986158">
        <w:rPr>
          <w:rFonts w:hint="eastAsia"/>
          <w:b/>
          <w:bCs/>
          <w:noProof/>
        </w:rPr>
        <w:t>索引項目が見つかりません。</w:t>
      </w:r>
      <w:r>
        <w:fldChar w:fldCharType="end"/>
      </w:r>
    </w:p>
    <w:p w14:paraId="7A380C20" w14:textId="77777777" w:rsidR="00104C92" w:rsidRPr="000D4978" w:rsidRDefault="00E40F81" w:rsidP="000D4978">
      <w:pPr>
        <w:pStyle w:val="afff"/>
        <w:spacing w:before="5040"/>
      </w:pPr>
      <w:fldSimple w:instr=" TITLE   \* MERGEFORMAT ">
        <w:r w:rsidR="00986158">
          <w:t>マルチスレッドプログラミングの基礎</w:t>
        </w:r>
      </w:fldSimple>
    </w:p>
    <w:p w14:paraId="533626C7" w14:textId="77777777" w:rsidR="00966ADB" w:rsidRPr="000D4978" w:rsidRDefault="00127A17">
      <w:pPr>
        <w:pStyle w:val="afff0"/>
      </w:pPr>
      <w:r w:rsidRPr="000D4978">
        <w:t>以</w:t>
      </w:r>
      <w:r w:rsidR="000D4978" w:rsidRPr="000D4978">
        <w:t xml:space="preserve">　</w:t>
      </w:r>
      <w:r w:rsidRPr="000D4978">
        <w:t>上</w:t>
      </w:r>
    </w:p>
    <w:p w14:paraId="439D72C3" w14:textId="77777777" w:rsidR="00353610" w:rsidRPr="000D4978" w:rsidRDefault="00353610">
      <w:pPr>
        <w:pStyle w:val="afff0"/>
      </w:pPr>
    </w:p>
    <w:sectPr w:rsidR="00353610" w:rsidRPr="000D4978" w:rsidSect="006F450B">
      <w:headerReference w:type="even" r:id="rId61"/>
      <w:headerReference w:type="default" r:id="rId62"/>
      <w:footerReference w:type="default" r:id="rId63"/>
      <w:headerReference w:type="first" r:id="rId64"/>
      <w:pgSz w:w="11906" w:h="16838"/>
      <w:pgMar w:top="1985" w:right="1701" w:bottom="1701" w:left="1701" w:header="1134" w:footer="850" w:gutter="0"/>
      <w:pgBorders w:offsetFrom="page">
        <w:top w:val="threeDEngrave" w:sz="48" w:space="24" w:color="BFBFBF" w:themeColor="background1" w:themeShade="BF"/>
        <w:left w:val="threeDEngrave" w:sz="48" w:space="24" w:color="BFBFBF" w:themeColor="background1" w:themeShade="BF"/>
        <w:bottom w:val="threeDEmboss" w:sz="48" w:space="24" w:color="BFBFBF" w:themeColor="background1" w:themeShade="BF"/>
        <w:right w:val="threeDEmboss" w:sz="48" w:space="24" w:color="BFBFBF" w:themeColor="background1" w:themeShade="BF"/>
      </w:pgBorders>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20863B" w14:textId="77777777" w:rsidR="005E35A4" w:rsidRDefault="005E35A4" w:rsidP="002B2600">
      <w:r>
        <w:separator/>
      </w:r>
    </w:p>
  </w:endnote>
  <w:endnote w:type="continuationSeparator" w:id="0">
    <w:p w14:paraId="3882146E" w14:textId="77777777" w:rsidR="005E35A4" w:rsidRDefault="005E35A4" w:rsidP="002B26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altName w:val="MS Gothic"/>
    <w:panose1 w:val="020B0609070205080204"/>
    <w:charset w:val="80"/>
    <w:family w:val="modern"/>
    <w:pitch w:val="fixed"/>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C6D01" w14:textId="77777777" w:rsidR="001128B1" w:rsidRPr="00B46F4A" w:rsidRDefault="001128B1" w:rsidP="003B4CE7">
    <w:pPr>
      <w:pStyle w:val="aff7"/>
    </w:pPr>
    <w:fldSimple w:instr=" TITLE   \* MERGEFORMAT ">
      <w:r>
        <w:rPr>
          <w:rFonts w:hint="eastAsia"/>
        </w:rPr>
        <w:t>マルチスレッドプログラミングの基礎</w:t>
      </w:r>
    </w:fldSimple>
    <w:r w:rsidRPr="00B46F4A">
      <w:tab/>
    </w:r>
    <w:r w:rsidRPr="00B46F4A">
      <w:fldChar w:fldCharType="begin"/>
    </w:r>
    <w:r w:rsidRPr="00B46F4A">
      <w:instrText>PAGE \* MERGEFORMAT</w:instrText>
    </w:r>
    <w:r w:rsidRPr="00B46F4A">
      <w:fldChar w:fldCharType="separate"/>
    </w:r>
    <w:r w:rsidR="005A39A4">
      <w:rPr>
        <w:noProof/>
      </w:rPr>
      <w:t>i</w:t>
    </w:r>
    <w:r w:rsidRPr="00B46F4A">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BB02A9" w14:textId="77777777" w:rsidR="001128B1" w:rsidRPr="00B46F4A" w:rsidRDefault="001128B1" w:rsidP="00B46F4A">
    <w:pPr>
      <w:pStyle w:val="aff7"/>
    </w:pPr>
    <w:fldSimple w:instr=" TITLE   \* MERGEFORMAT ">
      <w:r>
        <w:rPr>
          <w:rFonts w:hint="eastAsia"/>
        </w:rPr>
        <w:t>マルチスレッドプログラミングの基礎</w:t>
      </w:r>
    </w:fldSimple>
    <w:r w:rsidRPr="00B46F4A">
      <w:tab/>
    </w:r>
    <w:r w:rsidRPr="00B46F4A">
      <w:fldChar w:fldCharType="begin"/>
    </w:r>
    <w:r w:rsidRPr="00B46F4A">
      <w:instrText>PAGE \* MERGEFORMAT</w:instrText>
    </w:r>
    <w:r w:rsidRPr="00B46F4A">
      <w:fldChar w:fldCharType="separate"/>
    </w:r>
    <w:r w:rsidR="00971C80">
      <w:rPr>
        <w:noProof/>
      </w:rPr>
      <w:t>iv</w:t>
    </w:r>
    <w:r w:rsidRPr="00B46F4A">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748E02" w14:textId="77777777" w:rsidR="001128B1" w:rsidRPr="00B46F4A" w:rsidRDefault="001128B1" w:rsidP="00B46F4A">
    <w:pPr>
      <w:pStyle w:val="aff7"/>
    </w:pPr>
    <w:fldSimple w:instr=" TITLE   \* MERGEFORMAT ">
      <w:r>
        <w:rPr>
          <w:rFonts w:hint="eastAsia"/>
        </w:rPr>
        <w:t>マルチスレッドプログラミングの基礎</w:t>
      </w:r>
    </w:fldSimple>
    <w:r w:rsidRPr="00B46F4A">
      <w:tab/>
    </w:r>
    <w:r w:rsidRPr="00B46F4A">
      <w:fldChar w:fldCharType="begin"/>
    </w:r>
    <w:r w:rsidRPr="00B46F4A">
      <w:instrText>PAGE \* MERGEFORMAT</w:instrText>
    </w:r>
    <w:r w:rsidRPr="00B46F4A">
      <w:fldChar w:fldCharType="separate"/>
    </w:r>
    <w:r w:rsidR="00360576">
      <w:rPr>
        <w:noProof/>
      </w:rPr>
      <w:t>85</w:t>
    </w:r>
    <w:r w:rsidRPr="00B46F4A">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49194A" w14:textId="687ADE35" w:rsidR="001128B1" w:rsidRPr="00FA5A67" w:rsidRDefault="001128B1" w:rsidP="00EB06D4">
    <w:pPr>
      <w:pStyle w:val="aff7"/>
      <w:tabs>
        <w:tab w:val="left" w:pos="6440"/>
      </w:tabs>
    </w:pPr>
    <w:fldSimple w:instr=" TITLE   \* MERGEFORMAT ">
      <w:r>
        <w:rPr>
          <w:rFonts w:hint="eastAsia"/>
        </w:rPr>
        <w:t>マルチスレッドプログラミングの基礎</w:t>
      </w:r>
    </w:fldSimple>
    <w:r w:rsidRPr="00FA5A67">
      <w:tab/>
    </w:r>
    <w:r>
      <w:tab/>
    </w:r>
    <w:r w:rsidRPr="00FA5A67">
      <w:fldChar w:fldCharType="begin"/>
    </w:r>
    <w:r w:rsidRPr="00FA5A67">
      <w:instrText>PAGE \* MERGEFORMAT</w:instrText>
    </w:r>
    <w:r w:rsidRPr="00FA5A67">
      <w:fldChar w:fldCharType="separate"/>
    </w:r>
    <w:r w:rsidR="00360576">
      <w:rPr>
        <w:noProof/>
      </w:rPr>
      <w:t>i</w:t>
    </w:r>
    <w:r w:rsidRPr="00FA5A67">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3BA21" w14:textId="77777777" w:rsidR="001128B1" w:rsidRPr="00B46F4A" w:rsidRDefault="001128B1" w:rsidP="00FA5A6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153E04" w14:textId="77777777" w:rsidR="005E35A4" w:rsidRDefault="005E35A4" w:rsidP="002B2600">
      <w:r>
        <w:separator/>
      </w:r>
    </w:p>
  </w:footnote>
  <w:footnote w:type="continuationSeparator" w:id="0">
    <w:p w14:paraId="1D4D744A" w14:textId="77777777" w:rsidR="005E35A4" w:rsidRDefault="005E35A4" w:rsidP="002B260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D8A450" w14:textId="08A45ECC" w:rsidR="001128B1" w:rsidRDefault="001128B1">
    <w:pPr>
      <w:pStyle w:val="aff5"/>
    </w:pPr>
    <w:r>
      <w:rPr>
        <w:noProof/>
      </w:rPr>
      <w:pict w14:anchorId="3189A5A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07" o:spid="_x0000_s2094" type="#_x0000_t136" style="position:absolute;left:0;text-align:left;margin-left:0;margin-top:0;width:449.6pt;height:149.85pt;rotation:315;z-index:-251655168;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0C6C7" w14:textId="7200997E" w:rsidR="001128B1" w:rsidRDefault="001128B1">
    <w:pPr>
      <w:pStyle w:val="aff5"/>
    </w:pPr>
    <w:r>
      <w:rPr>
        <w:noProof/>
      </w:rPr>
      <w:pict w14:anchorId="6FA6EDE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6" o:spid="_x0000_s2103" type="#_x0000_t136" style="position:absolute;left:0;text-align:left;margin-left:0;margin-top:0;width:449.6pt;height:149.85pt;rotation:315;z-index:-251636736;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83DC06" w14:textId="7D418E8B" w:rsidR="001128B1" w:rsidRPr="0060641B" w:rsidRDefault="001128B1" w:rsidP="003B4CE7">
    <w:pPr>
      <w:pStyle w:val="aff5"/>
    </w:pPr>
    <w:r>
      <w:rPr>
        <w:noProof/>
      </w:rPr>
      <w:pict w14:anchorId="5026D83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7" o:spid="_x0000_s2104" type="#_x0000_t136" style="position:absolute;left:0;text-align:left;margin-left:0;margin-top:0;width:449.6pt;height:149.85pt;rotation:315;z-index:-251634688;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r>
      <w:tab/>
      <w:t>■</w:t>
    </w:r>
    <w:r>
      <w:fldChar w:fldCharType="begin"/>
    </w:r>
    <w:r>
      <w:instrText xml:space="preserve"> STYLEREF  "</w:instrText>
    </w:r>
    <w:r>
      <w:instrText>見出し</w:instrText>
    </w:r>
    <w:r>
      <w:instrText xml:space="preserve"> 1"  \* MERGEFORMAT </w:instrText>
    </w:r>
    <w:r>
      <w:fldChar w:fldCharType="separate"/>
    </w:r>
    <w:r w:rsidR="00360576">
      <w:rPr>
        <w:rFonts w:hint="eastAsia"/>
        <w:noProof/>
      </w:rPr>
      <w:t>様々な同期手法</w:t>
    </w:r>
    <w: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8E3EE3" w14:textId="0885CB11" w:rsidR="001128B1" w:rsidRDefault="001128B1">
    <w:pPr>
      <w:pStyle w:val="aff5"/>
    </w:pPr>
    <w:r>
      <w:rPr>
        <w:noProof/>
      </w:rPr>
      <w:pict w14:anchorId="61AEC34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5" o:spid="_x0000_s2102" type="#_x0000_t136" style="position:absolute;left:0;text-align:left;margin-left:0;margin-top:0;width:449.6pt;height:149.85pt;rotation:315;z-index:-251638784;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7D603" w14:textId="3B3828ED" w:rsidR="001128B1" w:rsidRDefault="001128B1">
    <w:pPr>
      <w:pStyle w:val="aff5"/>
    </w:pPr>
    <w:r>
      <w:rPr>
        <w:noProof/>
      </w:rPr>
      <w:pict w14:anchorId="4607FB1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9" o:spid="_x0000_s2106" type="#_x0000_t136" style="position:absolute;left:0;text-align:left;margin-left:0;margin-top:0;width:449.6pt;height:149.85pt;rotation:315;z-index:-251630592;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21211F" w14:textId="6406CA5F" w:rsidR="001128B1" w:rsidRPr="0060641B" w:rsidRDefault="001128B1" w:rsidP="003B4CE7">
    <w:pPr>
      <w:pStyle w:val="aff5"/>
    </w:pPr>
    <w:r>
      <w:rPr>
        <w:noProof/>
      </w:rPr>
      <w:pict w14:anchorId="574DF04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20" o:spid="_x0000_s2107" type="#_x0000_t136" style="position:absolute;left:0;text-align:left;margin-left:0;margin-top:0;width:449.6pt;height:149.85pt;rotation:315;z-index:-251628544;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r>
      <w:tab/>
    </w:r>
    <w:r>
      <w:t>【索引】</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70C392" w14:textId="508AE516" w:rsidR="001128B1" w:rsidRDefault="001128B1">
    <w:pPr>
      <w:pStyle w:val="aff5"/>
    </w:pPr>
    <w:r>
      <w:rPr>
        <w:noProof/>
      </w:rPr>
      <w:pict w14:anchorId="330E8ED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8" o:spid="_x0000_s2105" type="#_x0000_t136" style="position:absolute;left:0;text-align:left;margin-left:0;margin-top:0;width:449.6pt;height:149.85pt;rotation:315;z-index:-251632640;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F7C656" w14:textId="4E3CDE7D" w:rsidR="001128B1" w:rsidRDefault="001128B1">
    <w:pPr>
      <w:pStyle w:val="aff5"/>
    </w:pPr>
    <w:r>
      <w:rPr>
        <w:noProof/>
      </w:rPr>
      <w:pict w14:anchorId="0314C10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22" o:spid="_x0000_s2109" type="#_x0000_t136" style="position:absolute;left:0;text-align:left;margin-left:0;margin-top:0;width:449.6pt;height:149.85pt;rotation:315;z-index:-251624448;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83FB0" w14:textId="185BFCA3" w:rsidR="001128B1" w:rsidRPr="0060641B" w:rsidRDefault="001128B1" w:rsidP="00FA5A67">
    <w:r>
      <w:rPr>
        <w:noProof/>
      </w:rPr>
      <w:pict w14:anchorId="77587A6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23" o:spid="_x0000_s2110" type="#_x0000_t136" style="position:absolute;left:0;text-align:left;margin-left:0;margin-top:0;width:449.6pt;height:149.85pt;rotation:315;z-index:-251622400;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02163" w14:textId="2EB176A4" w:rsidR="001128B1" w:rsidRDefault="001128B1">
    <w:pPr>
      <w:pStyle w:val="aff5"/>
    </w:pPr>
    <w:r>
      <w:rPr>
        <w:noProof/>
      </w:rPr>
      <w:pict w14:anchorId="3FFB81D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21" o:spid="_x0000_s2108" type="#_x0000_t136" style="position:absolute;left:0;text-align:left;margin-left:0;margin-top:0;width:449.6pt;height:149.85pt;rotation:315;z-index:-251626496;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B5171D" w14:textId="092005D6" w:rsidR="001128B1" w:rsidRDefault="001128B1" w:rsidP="00647897">
    <w:r>
      <w:rPr>
        <w:noProof/>
      </w:rPr>
      <w:pict w14:anchorId="67F04F5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08" o:spid="_x0000_s2095" type="#_x0000_t136" style="position:absolute;left:0;text-align:left;margin-left:0;margin-top:0;width:449.6pt;height:149.85pt;rotation:315;z-index:-251653120;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F20869" w14:textId="2DB4F387" w:rsidR="001128B1" w:rsidRDefault="001128B1">
    <w:pPr>
      <w:pStyle w:val="aff5"/>
    </w:pPr>
    <w:r>
      <w:rPr>
        <w:noProof/>
      </w:rPr>
      <w:pict w14:anchorId="6A1E768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06" o:spid="_x0000_s2093" type="#_x0000_t136" style="position:absolute;left:0;text-align:left;margin-left:0;margin-top:0;width:449.6pt;height:149.85pt;rotation:315;z-index:-251657216;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F70883" w14:textId="619C595C" w:rsidR="001128B1" w:rsidRDefault="001128B1">
    <w:pPr>
      <w:pStyle w:val="aff5"/>
    </w:pPr>
    <w:r>
      <w:rPr>
        <w:noProof/>
      </w:rPr>
      <w:pict w14:anchorId="4655B8B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0" o:spid="_x0000_s2097" type="#_x0000_t136" style="position:absolute;left:0;text-align:left;margin-left:0;margin-top:0;width:449.6pt;height:149.85pt;rotation:315;z-index:-251649024;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31F38" w14:textId="01445EB0" w:rsidR="001128B1" w:rsidRPr="0060641B" w:rsidRDefault="001128B1" w:rsidP="0060641B">
    <w:pPr>
      <w:pStyle w:val="aff5"/>
    </w:pPr>
    <w:r>
      <w:rPr>
        <w:noProof/>
      </w:rPr>
      <w:pict w14:anchorId="605A3F8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1" o:spid="_x0000_s2098" type="#_x0000_t136" style="position:absolute;left:0;text-align:left;margin-left:0;margin-top:0;width:449.6pt;height:149.85pt;rotation:315;z-index:-251646976;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r>
      <w:tab/>
    </w:r>
    <w:r>
      <w:t>【改訂履歴】</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1477B" w14:textId="0B51D668" w:rsidR="001128B1" w:rsidRDefault="001128B1">
    <w:pPr>
      <w:pStyle w:val="aff5"/>
    </w:pPr>
    <w:r>
      <w:rPr>
        <w:noProof/>
      </w:rPr>
      <w:pict w14:anchorId="2D254EE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09" o:spid="_x0000_s2096" type="#_x0000_t136" style="position:absolute;left:0;text-align:left;margin-left:0;margin-top:0;width:449.6pt;height:149.85pt;rotation:315;z-index:-251651072;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5A457B" w14:textId="06C856DC" w:rsidR="001128B1" w:rsidRDefault="001128B1">
    <w:pPr>
      <w:pStyle w:val="aff5"/>
    </w:pPr>
    <w:r>
      <w:rPr>
        <w:noProof/>
      </w:rPr>
      <w:pict w14:anchorId="35AB46D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3" o:spid="_x0000_s2100" type="#_x0000_t136" style="position:absolute;left:0;text-align:left;margin-left:0;margin-top:0;width:449.6pt;height:149.85pt;rotation:315;z-index:-251642880;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C05537" w14:textId="29073F3B" w:rsidR="001128B1" w:rsidRPr="0060641B" w:rsidRDefault="001128B1" w:rsidP="0060641B">
    <w:pPr>
      <w:pStyle w:val="aff5"/>
    </w:pPr>
    <w:r>
      <w:rPr>
        <w:noProof/>
      </w:rPr>
      <w:pict w14:anchorId="402A122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4" o:spid="_x0000_s2101" type="#_x0000_t136" style="position:absolute;left:0;text-align:left;margin-left:0;margin-top:0;width:449.6pt;height:149.85pt;rotation:315;z-index:-251640832;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r>
      <w:tab/>
    </w:r>
    <w:r>
      <w:t>【目次】</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A4F8C5" w14:textId="552A924D" w:rsidR="001128B1" w:rsidRDefault="001128B1">
    <w:pPr>
      <w:pStyle w:val="aff5"/>
    </w:pPr>
    <w:r>
      <w:rPr>
        <w:noProof/>
      </w:rPr>
      <w:pict w14:anchorId="4CD2FC6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2" o:spid="_x0000_s2099" type="#_x0000_t136" style="position:absolute;left:0;text-align:left;margin-left:0;margin-top:0;width:449.6pt;height:149.85pt;rotation:315;z-index:-251644928;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CE7E9D"/>
    <w:multiLevelType w:val="hybridMultilevel"/>
    <w:tmpl w:val="4DB4819A"/>
    <w:lvl w:ilvl="0" w:tplc="9206900C">
      <w:start w:val="2"/>
      <w:numFmt w:val="bullet"/>
      <w:pStyle w:val="a"/>
      <w:lvlText w:val="-"/>
      <w:lvlJc w:val="left"/>
      <w:pPr>
        <w:ind w:left="632" w:hanging="420"/>
      </w:pPr>
      <w:rPr>
        <w:rFonts w:ascii="Century" w:eastAsia="ＭＳ 明朝" w:hAnsi="Century" w:cs="Times New Roman" w:hint="default"/>
        <w:lang w:val="en-US"/>
      </w:rPr>
    </w:lvl>
    <w:lvl w:ilvl="1" w:tplc="0409000B" w:tentative="1">
      <w:start w:val="1"/>
      <w:numFmt w:val="bullet"/>
      <w:lvlText w:val=""/>
      <w:lvlJc w:val="left"/>
      <w:pPr>
        <w:ind w:left="1548" w:hanging="420"/>
      </w:pPr>
      <w:rPr>
        <w:rFonts w:ascii="Wingdings" w:hAnsi="Wingdings" w:hint="default"/>
      </w:rPr>
    </w:lvl>
    <w:lvl w:ilvl="2" w:tplc="0409000D" w:tentative="1">
      <w:start w:val="1"/>
      <w:numFmt w:val="bullet"/>
      <w:lvlText w:val=""/>
      <w:lvlJc w:val="left"/>
      <w:pPr>
        <w:ind w:left="1968" w:hanging="420"/>
      </w:pPr>
      <w:rPr>
        <w:rFonts w:ascii="Wingdings" w:hAnsi="Wingdings" w:hint="default"/>
      </w:rPr>
    </w:lvl>
    <w:lvl w:ilvl="3" w:tplc="04090001" w:tentative="1">
      <w:start w:val="1"/>
      <w:numFmt w:val="bullet"/>
      <w:lvlText w:val=""/>
      <w:lvlJc w:val="left"/>
      <w:pPr>
        <w:ind w:left="2388" w:hanging="420"/>
      </w:pPr>
      <w:rPr>
        <w:rFonts w:ascii="Wingdings" w:hAnsi="Wingdings" w:hint="default"/>
      </w:rPr>
    </w:lvl>
    <w:lvl w:ilvl="4" w:tplc="0409000B" w:tentative="1">
      <w:start w:val="1"/>
      <w:numFmt w:val="bullet"/>
      <w:lvlText w:val=""/>
      <w:lvlJc w:val="left"/>
      <w:pPr>
        <w:ind w:left="2808" w:hanging="420"/>
      </w:pPr>
      <w:rPr>
        <w:rFonts w:ascii="Wingdings" w:hAnsi="Wingdings" w:hint="default"/>
      </w:rPr>
    </w:lvl>
    <w:lvl w:ilvl="5" w:tplc="0409000D" w:tentative="1">
      <w:start w:val="1"/>
      <w:numFmt w:val="bullet"/>
      <w:lvlText w:val=""/>
      <w:lvlJc w:val="left"/>
      <w:pPr>
        <w:ind w:left="3228" w:hanging="420"/>
      </w:pPr>
      <w:rPr>
        <w:rFonts w:ascii="Wingdings" w:hAnsi="Wingdings" w:hint="default"/>
      </w:rPr>
    </w:lvl>
    <w:lvl w:ilvl="6" w:tplc="04090001" w:tentative="1">
      <w:start w:val="1"/>
      <w:numFmt w:val="bullet"/>
      <w:lvlText w:val=""/>
      <w:lvlJc w:val="left"/>
      <w:pPr>
        <w:ind w:left="3648" w:hanging="420"/>
      </w:pPr>
      <w:rPr>
        <w:rFonts w:ascii="Wingdings" w:hAnsi="Wingdings" w:hint="default"/>
      </w:rPr>
    </w:lvl>
    <w:lvl w:ilvl="7" w:tplc="0409000B" w:tentative="1">
      <w:start w:val="1"/>
      <w:numFmt w:val="bullet"/>
      <w:lvlText w:val=""/>
      <w:lvlJc w:val="left"/>
      <w:pPr>
        <w:ind w:left="4068" w:hanging="420"/>
      </w:pPr>
      <w:rPr>
        <w:rFonts w:ascii="Wingdings" w:hAnsi="Wingdings" w:hint="default"/>
      </w:rPr>
    </w:lvl>
    <w:lvl w:ilvl="8" w:tplc="0409000D" w:tentative="1">
      <w:start w:val="1"/>
      <w:numFmt w:val="bullet"/>
      <w:lvlText w:val=""/>
      <w:lvlJc w:val="left"/>
      <w:pPr>
        <w:ind w:left="4488" w:hanging="420"/>
      </w:pPr>
      <w:rPr>
        <w:rFonts w:ascii="Wingdings" w:hAnsi="Wingdings" w:hint="default"/>
      </w:rPr>
    </w:lvl>
  </w:abstractNum>
  <w:abstractNum w:abstractNumId="1">
    <w:nsid w:val="05BC25AA"/>
    <w:multiLevelType w:val="hybridMultilevel"/>
    <w:tmpl w:val="A5E821E4"/>
    <w:lvl w:ilvl="0" w:tplc="8A2C1B10">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nsid w:val="06701C4D"/>
    <w:multiLevelType w:val="hybridMultilevel"/>
    <w:tmpl w:val="0DA24AA4"/>
    <w:lvl w:ilvl="0" w:tplc="D980B7E8">
      <w:numFmt w:val="bullet"/>
      <w:pStyle w:val="a0"/>
      <w:lvlText w:val="・"/>
      <w:lvlJc w:val="left"/>
      <w:pPr>
        <w:ind w:left="2264" w:hanging="420"/>
      </w:pPr>
      <w:rPr>
        <w:rFonts w:ascii="ＭＳ 明朝" w:eastAsia="ＭＳ 明朝" w:hAnsi="ＭＳ 明朝" w:cs="Times New Roman" w:hint="eastAsia"/>
        <w:lang w:val="en-US"/>
      </w:rPr>
    </w:lvl>
    <w:lvl w:ilvl="1" w:tplc="0409000B" w:tentative="1">
      <w:start w:val="1"/>
      <w:numFmt w:val="bullet"/>
      <w:lvlText w:val=""/>
      <w:lvlJc w:val="left"/>
      <w:pPr>
        <w:ind w:left="2684" w:hanging="420"/>
      </w:pPr>
      <w:rPr>
        <w:rFonts w:ascii="Wingdings" w:hAnsi="Wingdings" w:hint="default"/>
      </w:rPr>
    </w:lvl>
    <w:lvl w:ilvl="2" w:tplc="0409000D" w:tentative="1">
      <w:start w:val="1"/>
      <w:numFmt w:val="bullet"/>
      <w:lvlText w:val=""/>
      <w:lvlJc w:val="left"/>
      <w:pPr>
        <w:ind w:left="3104" w:hanging="420"/>
      </w:pPr>
      <w:rPr>
        <w:rFonts w:ascii="Wingdings" w:hAnsi="Wingdings" w:hint="default"/>
      </w:rPr>
    </w:lvl>
    <w:lvl w:ilvl="3" w:tplc="04090001" w:tentative="1">
      <w:start w:val="1"/>
      <w:numFmt w:val="bullet"/>
      <w:lvlText w:val=""/>
      <w:lvlJc w:val="left"/>
      <w:pPr>
        <w:ind w:left="3524" w:hanging="420"/>
      </w:pPr>
      <w:rPr>
        <w:rFonts w:ascii="Wingdings" w:hAnsi="Wingdings" w:hint="default"/>
      </w:rPr>
    </w:lvl>
    <w:lvl w:ilvl="4" w:tplc="0409000B" w:tentative="1">
      <w:start w:val="1"/>
      <w:numFmt w:val="bullet"/>
      <w:lvlText w:val=""/>
      <w:lvlJc w:val="left"/>
      <w:pPr>
        <w:ind w:left="3944" w:hanging="420"/>
      </w:pPr>
      <w:rPr>
        <w:rFonts w:ascii="Wingdings" w:hAnsi="Wingdings" w:hint="default"/>
      </w:rPr>
    </w:lvl>
    <w:lvl w:ilvl="5" w:tplc="0409000D" w:tentative="1">
      <w:start w:val="1"/>
      <w:numFmt w:val="bullet"/>
      <w:lvlText w:val=""/>
      <w:lvlJc w:val="left"/>
      <w:pPr>
        <w:ind w:left="4364" w:hanging="420"/>
      </w:pPr>
      <w:rPr>
        <w:rFonts w:ascii="Wingdings" w:hAnsi="Wingdings" w:hint="default"/>
      </w:rPr>
    </w:lvl>
    <w:lvl w:ilvl="6" w:tplc="04090001" w:tentative="1">
      <w:start w:val="1"/>
      <w:numFmt w:val="bullet"/>
      <w:lvlText w:val=""/>
      <w:lvlJc w:val="left"/>
      <w:pPr>
        <w:ind w:left="4784" w:hanging="420"/>
      </w:pPr>
      <w:rPr>
        <w:rFonts w:ascii="Wingdings" w:hAnsi="Wingdings" w:hint="default"/>
      </w:rPr>
    </w:lvl>
    <w:lvl w:ilvl="7" w:tplc="0409000B" w:tentative="1">
      <w:start w:val="1"/>
      <w:numFmt w:val="bullet"/>
      <w:lvlText w:val=""/>
      <w:lvlJc w:val="left"/>
      <w:pPr>
        <w:ind w:left="5204" w:hanging="420"/>
      </w:pPr>
      <w:rPr>
        <w:rFonts w:ascii="Wingdings" w:hAnsi="Wingdings" w:hint="default"/>
      </w:rPr>
    </w:lvl>
    <w:lvl w:ilvl="8" w:tplc="0409000D" w:tentative="1">
      <w:start w:val="1"/>
      <w:numFmt w:val="bullet"/>
      <w:lvlText w:val=""/>
      <w:lvlJc w:val="left"/>
      <w:pPr>
        <w:ind w:left="5624" w:hanging="420"/>
      </w:pPr>
      <w:rPr>
        <w:rFonts w:ascii="Wingdings" w:hAnsi="Wingdings" w:hint="default"/>
      </w:rPr>
    </w:lvl>
  </w:abstractNum>
  <w:abstractNum w:abstractNumId="3">
    <w:nsid w:val="07F627CD"/>
    <w:multiLevelType w:val="hybridMultilevel"/>
    <w:tmpl w:val="57360398"/>
    <w:lvl w:ilvl="0" w:tplc="04090005">
      <w:start w:val="1"/>
      <w:numFmt w:val="bullet"/>
      <w:lvlText w:val=""/>
      <w:lvlJc w:val="left"/>
      <w:pPr>
        <w:ind w:left="420" w:hanging="420"/>
      </w:pPr>
      <w:rPr>
        <w:rFonts w:ascii="Wingdings" w:hAnsi="Wingdings" w:hint="default"/>
      </w:rPr>
    </w:lvl>
    <w:lvl w:ilvl="1" w:tplc="0C44E79A">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nsid w:val="0BA6061B"/>
    <w:multiLevelType w:val="hybridMultilevel"/>
    <w:tmpl w:val="4364E8FA"/>
    <w:lvl w:ilvl="0" w:tplc="B59EEEE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149E200A"/>
    <w:multiLevelType w:val="hybridMultilevel"/>
    <w:tmpl w:val="8FB221FA"/>
    <w:lvl w:ilvl="0" w:tplc="1CA41A68">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6">
    <w:nsid w:val="17376051"/>
    <w:multiLevelType w:val="hybridMultilevel"/>
    <w:tmpl w:val="A6C68636"/>
    <w:lvl w:ilvl="0" w:tplc="C4FC78E4">
      <w:start w:val="1"/>
      <w:numFmt w:val="bullet"/>
      <w:lvlText w:val=""/>
      <w:lvlJc w:val="left"/>
      <w:pPr>
        <w:ind w:left="0" w:hanging="420"/>
      </w:pPr>
      <w:rPr>
        <w:rFonts w:ascii="Wingdings" w:hAnsi="Wingdings" w:hint="default"/>
      </w:rPr>
    </w:lvl>
    <w:lvl w:ilvl="1" w:tplc="0409000B" w:tentative="1">
      <w:start w:val="1"/>
      <w:numFmt w:val="bullet"/>
      <w:lvlText w:val=""/>
      <w:lvlJc w:val="left"/>
      <w:pPr>
        <w:ind w:left="420" w:hanging="420"/>
      </w:pPr>
      <w:rPr>
        <w:rFonts w:ascii="Wingdings" w:hAnsi="Wingdings" w:hint="default"/>
      </w:rPr>
    </w:lvl>
    <w:lvl w:ilvl="2" w:tplc="0409000D"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B" w:tentative="1">
      <w:start w:val="1"/>
      <w:numFmt w:val="bullet"/>
      <w:lvlText w:val=""/>
      <w:lvlJc w:val="left"/>
      <w:pPr>
        <w:ind w:left="1680" w:hanging="420"/>
      </w:pPr>
      <w:rPr>
        <w:rFonts w:ascii="Wingdings" w:hAnsi="Wingdings" w:hint="default"/>
      </w:rPr>
    </w:lvl>
    <w:lvl w:ilvl="5" w:tplc="0409000D"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B" w:tentative="1">
      <w:start w:val="1"/>
      <w:numFmt w:val="bullet"/>
      <w:lvlText w:val=""/>
      <w:lvlJc w:val="left"/>
      <w:pPr>
        <w:ind w:left="2940" w:hanging="420"/>
      </w:pPr>
      <w:rPr>
        <w:rFonts w:ascii="Wingdings" w:hAnsi="Wingdings" w:hint="default"/>
      </w:rPr>
    </w:lvl>
    <w:lvl w:ilvl="8" w:tplc="0409000D" w:tentative="1">
      <w:start w:val="1"/>
      <w:numFmt w:val="bullet"/>
      <w:lvlText w:val=""/>
      <w:lvlJc w:val="left"/>
      <w:pPr>
        <w:ind w:left="3360" w:hanging="420"/>
      </w:pPr>
      <w:rPr>
        <w:rFonts w:ascii="Wingdings" w:hAnsi="Wingdings" w:hint="default"/>
      </w:rPr>
    </w:lvl>
  </w:abstractNum>
  <w:abstractNum w:abstractNumId="7">
    <w:nsid w:val="17CD48B1"/>
    <w:multiLevelType w:val="hybridMultilevel"/>
    <w:tmpl w:val="C75A6FC8"/>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8">
    <w:nsid w:val="17DF7826"/>
    <w:multiLevelType w:val="hybridMultilevel"/>
    <w:tmpl w:val="C1823758"/>
    <w:lvl w:ilvl="0" w:tplc="9334C0AC">
      <w:start w:val="1"/>
      <w:numFmt w:val="bullet"/>
      <w:pStyle w:val="a1"/>
      <w:lvlText w:val=""/>
      <w:lvlJc w:val="left"/>
      <w:pPr>
        <w:ind w:left="844" w:hanging="420"/>
      </w:pPr>
      <w:rPr>
        <w:rFonts w:ascii="Wingdings" w:hAnsi="Wingdings" w:hint="default"/>
        <w:lang w:val="en-US"/>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9">
    <w:nsid w:val="17E96A05"/>
    <w:multiLevelType w:val="hybridMultilevel"/>
    <w:tmpl w:val="D00AA9B4"/>
    <w:lvl w:ilvl="0" w:tplc="08840606">
      <w:start w:val="2"/>
      <w:numFmt w:val="bullet"/>
      <w:lvlText w:val="-"/>
      <w:lvlJc w:val="left"/>
      <w:pPr>
        <w:ind w:left="0" w:hanging="420"/>
      </w:pPr>
      <w:rPr>
        <w:rFonts w:ascii="Century" w:eastAsia="ＭＳ 明朝" w:hAnsi="Century"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nsid w:val="1B29262B"/>
    <w:multiLevelType w:val="hybridMultilevel"/>
    <w:tmpl w:val="5C7A076A"/>
    <w:lvl w:ilvl="0" w:tplc="A6B85A02">
      <w:numFmt w:val="bullet"/>
      <w:lvlText w:val="・"/>
      <w:lvlJc w:val="left"/>
      <w:pPr>
        <w:ind w:left="420" w:hanging="420"/>
      </w:pPr>
      <w:rPr>
        <w:rFonts w:ascii="ＭＳ 明朝" w:eastAsia="ＭＳ 明朝" w:hAnsi="ＭＳ 明朝" w:cs="Times New Roman" w:hint="eastAsia"/>
        <w:lang w:val="en-US"/>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nsid w:val="1B414646"/>
    <w:multiLevelType w:val="hybridMultilevel"/>
    <w:tmpl w:val="62EEC9F8"/>
    <w:lvl w:ilvl="0" w:tplc="FD7E5140">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nsid w:val="1D046C59"/>
    <w:multiLevelType w:val="hybridMultilevel"/>
    <w:tmpl w:val="1C428862"/>
    <w:lvl w:ilvl="0" w:tplc="B34C219A">
      <w:start w:val="1"/>
      <w:numFmt w:val="bullet"/>
      <w:pStyle w:val="2"/>
      <w:lvlText w:val="▼"/>
      <w:lvlJc w:val="left"/>
      <w:pPr>
        <w:ind w:left="420" w:hanging="420"/>
      </w:pPr>
      <w:rPr>
        <w:rFonts w:ascii="メイリオ" w:eastAsia="メイリオ" w:hAnsi="メイリオ" w:hint="eastAsia"/>
        <w:lang w:val="en-US"/>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nsid w:val="1F7A312E"/>
    <w:multiLevelType w:val="hybridMultilevel"/>
    <w:tmpl w:val="8E1C299E"/>
    <w:lvl w:ilvl="0" w:tplc="8EF2785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nsid w:val="20872207"/>
    <w:multiLevelType w:val="hybridMultilevel"/>
    <w:tmpl w:val="1A4E9B74"/>
    <w:lvl w:ilvl="0" w:tplc="01A678C8">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nsid w:val="22BF277C"/>
    <w:multiLevelType w:val="hybridMultilevel"/>
    <w:tmpl w:val="6A34EDC8"/>
    <w:lvl w:ilvl="0" w:tplc="B46E7630">
      <w:numFmt w:val="bullet"/>
      <w:pStyle w:val="a2"/>
      <w:lvlText w:val="・"/>
      <w:lvlJc w:val="left"/>
      <w:pPr>
        <w:ind w:left="1540" w:hanging="420"/>
      </w:pPr>
      <w:rPr>
        <w:rFonts w:ascii="ＭＳ 明朝" w:eastAsia="ＭＳ 明朝" w:hAnsi="ＭＳ 明朝" w:cs="Times New Roman" w:hint="eastAsia"/>
        <w:lang w:val="en-US"/>
      </w:rPr>
    </w:lvl>
    <w:lvl w:ilvl="1" w:tplc="0409000B" w:tentative="1">
      <w:start w:val="1"/>
      <w:numFmt w:val="bullet"/>
      <w:lvlText w:val=""/>
      <w:lvlJc w:val="left"/>
      <w:pPr>
        <w:ind w:left="1960" w:hanging="420"/>
      </w:pPr>
      <w:rPr>
        <w:rFonts w:ascii="Wingdings" w:hAnsi="Wingdings" w:hint="default"/>
      </w:rPr>
    </w:lvl>
    <w:lvl w:ilvl="2" w:tplc="0409000D" w:tentative="1">
      <w:start w:val="1"/>
      <w:numFmt w:val="bullet"/>
      <w:lvlText w:val=""/>
      <w:lvlJc w:val="left"/>
      <w:pPr>
        <w:ind w:left="2380" w:hanging="420"/>
      </w:pPr>
      <w:rPr>
        <w:rFonts w:ascii="Wingdings" w:hAnsi="Wingdings" w:hint="default"/>
      </w:rPr>
    </w:lvl>
    <w:lvl w:ilvl="3" w:tplc="04090001" w:tentative="1">
      <w:start w:val="1"/>
      <w:numFmt w:val="bullet"/>
      <w:lvlText w:val=""/>
      <w:lvlJc w:val="left"/>
      <w:pPr>
        <w:ind w:left="2800" w:hanging="420"/>
      </w:pPr>
      <w:rPr>
        <w:rFonts w:ascii="Wingdings" w:hAnsi="Wingdings" w:hint="default"/>
      </w:rPr>
    </w:lvl>
    <w:lvl w:ilvl="4" w:tplc="0409000B" w:tentative="1">
      <w:start w:val="1"/>
      <w:numFmt w:val="bullet"/>
      <w:lvlText w:val=""/>
      <w:lvlJc w:val="left"/>
      <w:pPr>
        <w:ind w:left="3220" w:hanging="420"/>
      </w:pPr>
      <w:rPr>
        <w:rFonts w:ascii="Wingdings" w:hAnsi="Wingdings" w:hint="default"/>
      </w:rPr>
    </w:lvl>
    <w:lvl w:ilvl="5" w:tplc="0409000D" w:tentative="1">
      <w:start w:val="1"/>
      <w:numFmt w:val="bullet"/>
      <w:lvlText w:val=""/>
      <w:lvlJc w:val="left"/>
      <w:pPr>
        <w:ind w:left="3640" w:hanging="420"/>
      </w:pPr>
      <w:rPr>
        <w:rFonts w:ascii="Wingdings" w:hAnsi="Wingdings" w:hint="default"/>
      </w:rPr>
    </w:lvl>
    <w:lvl w:ilvl="6" w:tplc="04090001" w:tentative="1">
      <w:start w:val="1"/>
      <w:numFmt w:val="bullet"/>
      <w:lvlText w:val=""/>
      <w:lvlJc w:val="left"/>
      <w:pPr>
        <w:ind w:left="4060" w:hanging="420"/>
      </w:pPr>
      <w:rPr>
        <w:rFonts w:ascii="Wingdings" w:hAnsi="Wingdings" w:hint="default"/>
      </w:rPr>
    </w:lvl>
    <w:lvl w:ilvl="7" w:tplc="0409000B" w:tentative="1">
      <w:start w:val="1"/>
      <w:numFmt w:val="bullet"/>
      <w:lvlText w:val=""/>
      <w:lvlJc w:val="left"/>
      <w:pPr>
        <w:ind w:left="4480" w:hanging="420"/>
      </w:pPr>
      <w:rPr>
        <w:rFonts w:ascii="Wingdings" w:hAnsi="Wingdings" w:hint="default"/>
      </w:rPr>
    </w:lvl>
    <w:lvl w:ilvl="8" w:tplc="0409000D" w:tentative="1">
      <w:start w:val="1"/>
      <w:numFmt w:val="bullet"/>
      <w:lvlText w:val=""/>
      <w:lvlJc w:val="left"/>
      <w:pPr>
        <w:ind w:left="4900" w:hanging="420"/>
      </w:pPr>
      <w:rPr>
        <w:rFonts w:ascii="Wingdings" w:hAnsi="Wingdings" w:hint="default"/>
      </w:rPr>
    </w:lvl>
  </w:abstractNum>
  <w:abstractNum w:abstractNumId="16">
    <w:nsid w:val="24865324"/>
    <w:multiLevelType w:val="hybridMultilevel"/>
    <w:tmpl w:val="76668C00"/>
    <w:lvl w:ilvl="0" w:tplc="D0B8C3B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nsid w:val="275511A6"/>
    <w:multiLevelType w:val="hybridMultilevel"/>
    <w:tmpl w:val="B7305218"/>
    <w:lvl w:ilvl="0" w:tplc="BC5817D6">
      <w:start w:val="1"/>
      <w:numFmt w:val="bullet"/>
      <w:pStyle w:val="1"/>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nsid w:val="2AA0706C"/>
    <w:multiLevelType w:val="hybridMultilevel"/>
    <w:tmpl w:val="4B0C65AA"/>
    <w:lvl w:ilvl="0" w:tplc="1BC6055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nsid w:val="2BC84BC4"/>
    <w:multiLevelType w:val="hybridMultilevel"/>
    <w:tmpl w:val="0EC63AC2"/>
    <w:lvl w:ilvl="0" w:tplc="DE10BB1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nsid w:val="2DDF7C5E"/>
    <w:multiLevelType w:val="hybridMultilevel"/>
    <w:tmpl w:val="3FDA12F0"/>
    <w:lvl w:ilvl="0" w:tplc="78F6E2B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nsid w:val="3334180D"/>
    <w:multiLevelType w:val="hybridMultilevel"/>
    <w:tmpl w:val="933265C8"/>
    <w:lvl w:ilvl="0" w:tplc="878217F0">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nsid w:val="33FB5DAB"/>
    <w:multiLevelType w:val="hybridMultilevel"/>
    <w:tmpl w:val="7DE41EFC"/>
    <w:lvl w:ilvl="0" w:tplc="39F249A4">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nsid w:val="3D616148"/>
    <w:multiLevelType w:val="hybridMultilevel"/>
    <w:tmpl w:val="C26AE00A"/>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nsid w:val="3EEB7246"/>
    <w:multiLevelType w:val="hybridMultilevel"/>
    <w:tmpl w:val="BEBAA02E"/>
    <w:lvl w:ilvl="0" w:tplc="81841666">
      <w:numFmt w:val="bullet"/>
      <w:lvlText w:val="※"/>
      <w:lvlJc w:val="left"/>
      <w:pPr>
        <w:ind w:left="2915" w:hanging="360"/>
      </w:pPr>
      <w:rPr>
        <w:rFonts w:ascii="ＭＳ ゴシック" w:eastAsia="ＭＳ ゴシック" w:hAnsi="ＭＳ ゴシック" w:cstheme="minorBidi" w:hint="eastAsia"/>
      </w:rPr>
    </w:lvl>
    <w:lvl w:ilvl="1" w:tplc="0409000B" w:tentative="1">
      <w:start w:val="1"/>
      <w:numFmt w:val="bullet"/>
      <w:lvlText w:val=""/>
      <w:lvlJc w:val="left"/>
      <w:pPr>
        <w:ind w:left="3395" w:hanging="420"/>
      </w:pPr>
      <w:rPr>
        <w:rFonts w:ascii="Wingdings" w:hAnsi="Wingdings" w:hint="default"/>
      </w:rPr>
    </w:lvl>
    <w:lvl w:ilvl="2" w:tplc="0409000D" w:tentative="1">
      <w:start w:val="1"/>
      <w:numFmt w:val="bullet"/>
      <w:lvlText w:val=""/>
      <w:lvlJc w:val="left"/>
      <w:pPr>
        <w:ind w:left="3815" w:hanging="420"/>
      </w:pPr>
      <w:rPr>
        <w:rFonts w:ascii="Wingdings" w:hAnsi="Wingdings" w:hint="default"/>
      </w:rPr>
    </w:lvl>
    <w:lvl w:ilvl="3" w:tplc="04090001" w:tentative="1">
      <w:start w:val="1"/>
      <w:numFmt w:val="bullet"/>
      <w:lvlText w:val=""/>
      <w:lvlJc w:val="left"/>
      <w:pPr>
        <w:ind w:left="4235" w:hanging="420"/>
      </w:pPr>
      <w:rPr>
        <w:rFonts w:ascii="Wingdings" w:hAnsi="Wingdings" w:hint="default"/>
      </w:rPr>
    </w:lvl>
    <w:lvl w:ilvl="4" w:tplc="0409000B" w:tentative="1">
      <w:start w:val="1"/>
      <w:numFmt w:val="bullet"/>
      <w:lvlText w:val=""/>
      <w:lvlJc w:val="left"/>
      <w:pPr>
        <w:ind w:left="4655" w:hanging="420"/>
      </w:pPr>
      <w:rPr>
        <w:rFonts w:ascii="Wingdings" w:hAnsi="Wingdings" w:hint="default"/>
      </w:rPr>
    </w:lvl>
    <w:lvl w:ilvl="5" w:tplc="0409000D" w:tentative="1">
      <w:start w:val="1"/>
      <w:numFmt w:val="bullet"/>
      <w:lvlText w:val=""/>
      <w:lvlJc w:val="left"/>
      <w:pPr>
        <w:ind w:left="5075" w:hanging="420"/>
      </w:pPr>
      <w:rPr>
        <w:rFonts w:ascii="Wingdings" w:hAnsi="Wingdings" w:hint="default"/>
      </w:rPr>
    </w:lvl>
    <w:lvl w:ilvl="6" w:tplc="04090001" w:tentative="1">
      <w:start w:val="1"/>
      <w:numFmt w:val="bullet"/>
      <w:lvlText w:val=""/>
      <w:lvlJc w:val="left"/>
      <w:pPr>
        <w:ind w:left="5495" w:hanging="420"/>
      </w:pPr>
      <w:rPr>
        <w:rFonts w:ascii="Wingdings" w:hAnsi="Wingdings" w:hint="default"/>
      </w:rPr>
    </w:lvl>
    <w:lvl w:ilvl="7" w:tplc="0409000B" w:tentative="1">
      <w:start w:val="1"/>
      <w:numFmt w:val="bullet"/>
      <w:lvlText w:val=""/>
      <w:lvlJc w:val="left"/>
      <w:pPr>
        <w:ind w:left="5915" w:hanging="420"/>
      </w:pPr>
      <w:rPr>
        <w:rFonts w:ascii="Wingdings" w:hAnsi="Wingdings" w:hint="default"/>
      </w:rPr>
    </w:lvl>
    <w:lvl w:ilvl="8" w:tplc="0409000D" w:tentative="1">
      <w:start w:val="1"/>
      <w:numFmt w:val="bullet"/>
      <w:lvlText w:val=""/>
      <w:lvlJc w:val="left"/>
      <w:pPr>
        <w:ind w:left="6335" w:hanging="420"/>
      </w:pPr>
      <w:rPr>
        <w:rFonts w:ascii="Wingdings" w:hAnsi="Wingdings" w:hint="default"/>
      </w:rPr>
    </w:lvl>
  </w:abstractNum>
  <w:abstractNum w:abstractNumId="25">
    <w:nsid w:val="3F334527"/>
    <w:multiLevelType w:val="hybridMultilevel"/>
    <w:tmpl w:val="ECAAF5CA"/>
    <w:lvl w:ilvl="0" w:tplc="0762891E">
      <w:numFmt w:val="bullet"/>
      <w:lvlText w:val="-"/>
      <w:lvlJc w:val="left"/>
      <w:pPr>
        <w:ind w:left="784" w:hanging="360"/>
      </w:pPr>
      <w:rPr>
        <w:rFonts w:ascii="Century" w:eastAsia="ＭＳ ゴシック" w:hAnsi="Century" w:cstheme="minorBidi" w:hint="default"/>
      </w:rPr>
    </w:lvl>
    <w:lvl w:ilvl="1" w:tplc="0409000B" w:tentative="1">
      <w:start w:val="1"/>
      <w:numFmt w:val="bullet"/>
      <w:lvlText w:val=""/>
      <w:lvlJc w:val="left"/>
      <w:pPr>
        <w:ind w:left="1264" w:hanging="420"/>
      </w:pPr>
      <w:rPr>
        <w:rFonts w:ascii="Wingdings" w:hAnsi="Wingdings" w:hint="default"/>
      </w:rPr>
    </w:lvl>
    <w:lvl w:ilvl="2" w:tplc="0409000D"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B" w:tentative="1">
      <w:start w:val="1"/>
      <w:numFmt w:val="bullet"/>
      <w:lvlText w:val=""/>
      <w:lvlJc w:val="left"/>
      <w:pPr>
        <w:ind w:left="2524" w:hanging="420"/>
      </w:pPr>
      <w:rPr>
        <w:rFonts w:ascii="Wingdings" w:hAnsi="Wingdings" w:hint="default"/>
      </w:rPr>
    </w:lvl>
    <w:lvl w:ilvl="5" w:tplc="0409000D"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B" w:tentative="1">
      <w:start w:val="1"/>
      <w:numFmt w:val="bullet"/>
      <w:lvlText w:val=""/>
      <w:lvlJc w:val="left"/>
      <w:pPr>
        <w:ind w:left="3784" w:hanging="420"/>
      </w:pPr>
      <w:rPr>
        <w:rFonts w:ascii="Wingdings" w:hAnsi="Wingdings" w:hint="default"/>
      </w:rPr>
    </w:lvl>
    <w:lvl w:ilvl="8" w:tplc="0409000D" w:tentative="1">
      <w:start w:val="1"/>
      <w:numFmt w:val="bullet"/>
      <w:lvlText w:val=""/>
      <w:lvlJc w:val="left"/>
      <w:pPr>
        <w:ind w:left="4204" w:hanging="420"/>
      </w:pPr>
      <w:rPr>
        <w:rFonts w:ascii="Wingdings" w:hAnsi="Wingdings" w:hint="default"/>
      </w:rPr>
    </w:lvl>
  </w:abstractNum>
  <w:abstractNum w:abstractNumId="26">
    <w:nsid w:val="42F573EC"/>
    <w:multiLevelType w:val="hybridMultilevel"/>
    <w:tmpl w:val="6E0060D0"/>
    <w:lvl w:ilvl="0" w:tplc="0C684334">
      <w:start w:val="1"/>
      <w:numFmt w:val="decimalEnclosedCircle"/>
      <w:lvlText w:val="%1"/>
      <w:lvlJc w:val="left"/>
      <w:pPr>
        <w:ind w:left="360" w:hanging="360"/>
      </w:pPr>
      <w:rPr>
        <w:rFonts w:eastAsia="ＭＳ ゴシック" w:hAnsi="ＭＳ ゴシック" w:cs="Times New Roman" w:hint="default"/>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nsid w:val="44123100"/>
    <w:multiLevelType w:val="hybridMultilevel"/>
    <w:tmpl w:val="C3227900"/>
    <w:lvl w:ilvl="0" w:tplc="A1A602A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nsid w:val="447330FE"/>
    <w:multiLevelType w:val="hybridMultilevel"/>
    <w:tmpl w:val="D7B82F80"/>
    <w:lvl w:ilvl="0" w:tplc="CE68205A">
      <w:start w:val="1"/>
      <w:numFmt w:val="decimal"/>
      <w:lvlText w:val="%1."/>
      <w:lvlJc w:val="left"/>
      <w:pPr>
        <w:ind w:left="643" w:hanging="360"/>
      </w:pPr>
      <w:rPr>
        <w:rFonts w:hint="default"/>
      </w:rPr>
    </w:lvl>
    <w:lvl w:ilvl="1" w:tplc="91A26CD8">
      <w:start w:val="1"/>
      <w:numFmt w:val="decimalEnclosedCircle"/>
      <w:lvlText w:val="%2"/>
      <w:lvlJc w:val="left"/>
      <w:pPr>
        <w:ind w:left="1063" w:hanging="360"/>
      </w:pPr>
      <w:rPr>
        <w:rFonts w:hint="default"/>
      </w:rPr>
    </w:lvl>
    <w:lvl w:ilvl="2" w:tplc="A37E8A54">
      <w:start w:val="1"/>
      <w:numFmt w:val="decimal"/>
      <w:lvlText w:val="%3"/>
      <w:lvlJc w:val="left"/>
      <w:pPr>
        <w:ind w:left="1483" w:hanging="360"/>
      </w:pPr>
      <w:rPr>
        <w:rFonts w:hint="default"/>
      </w:r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29">
    <w:nsid w:val="44B9268F"/>
    <w:multiLevelType w:val="hybridMultilevel"/>
    <w:tmpl w:val="632A9AFC"/>
    <w:lvl w:ilvl="0" w:tplc="DDDAB2E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nsid w:val="47A26358"/>
    <w:multiLevelType w:val="hybridMultilevel"/>
    <w:tmpl w:val="5D1C6682"/>
    <w:lvl w:ilvl="0" w:tplc="25CA3942">
      <w:numFmt w:val="bullet"/>
      <w:pStyle w:val="a3"/>
      <w:lvlText w:val="・"/>
      <w:lvlJc w:val="left"/>
      <w:pPr>
        <w:ind w:left="1414" w:hanging="420"/>
      </w:pPr>
      <w:rPr>
        <w:rFonts w:ascii="ＭＳ 明朝" w:eastAsia="ＭＳ 明朝" w:hAnsi="ＭＳ 明朝" w:cs="Times New Roman" w:hint="eastAsia"/>
        <w:lang w:val="en-US"/>
      </w:rPr>
    </w:lvl>
    <w:lvl w:ilvl="1" w:tplc="0409000B" w:tentative="1">
      <w:start w:val="1"/>
      <w:numFmt w:val="bullet"/>
      <w:lvlText w:val=""/>
      <w:lvlJc w:val="left"/>
      <w:pPr>
        <w:ind w:left="1834" w:hanging="420"/>
      </w:pPr>
      <w:rPr>
        <w:rFonts w:ascii="Wingdings" w:hAnsi="Wingdings" w:hint="default"/>
      </w:rPr>
    </w:lvl>
    <w:lvl w:ilvl="2" w:tplc="0409000D" w:tentative="1">
      <w:start w:val="1"/>
      <w:numFmt w:val="bullet"/>
      <w:lvlText w:val=""/>
      <w:lvlJc w:val="left"/>
      <w:pPr>
        <w:ind w:left="2254" w:hanging="420"/>
      </w:pPr>
      <w:rPr>
        <w:rFonts w:ascii="Wingdings" w:hAnsi="Wingdings" w:hint="default"/>
      </w:rPr>
    </w:lvl>
    <w:lvl w:ilvl="3" w:tplc="04090001" w:tentative="1">
      <w:start w:val="1"/>
      <w:numFmt w:val="bullet"/>
      <w:lvlText w:val=""/>
      <w:lvlJc w:val="left"/>
      <w:pPr>
        <w:ind w:left="2674" w:hanging="420"/>
      </w:pPr>
      <w:rPr>
        <w:rFonts w:ascii="Wingdings" w:hAnsi="Wingdings" w:hint="default"/>
      </w:rPr>
    </w:lvl>
    <w:lvl w:ilvl="4" w:tplc="0409000B" w:tentative="1">
      <w:start w:val="1"/>
      <w:numFmt w:val="bullet"/>
      <w:lvlText w:val=""/>
      <w:lvlJc w:val="left"/>
      <w:pPr>
        <w:ind w:left="3094" w:hanging="420"/>
      </w:pPr>
      <w:rPr>
        <w:rFonts w:ascii="Wingdings" w:hAnsi="Wingdings" w:hint="default"/>
      </w:rPr>
    </w:lvl>
    <w:lvl w:ilvl="5" w:tplc="0409000D" w:tentative="1">
      <w:start w:val="1"/>
      <w:numFmt w:val="bullet"/>
      <w:lvlText w:val=""/>
      <w:lvlJc w:val="left"/>
      <w:pPr>
        <w:ind w:left="3514" w:hanging="420"/>
      </w:pPr>
      <w:rPr>
        <w:rFonts w:ascii="Wingdings" w:hAnsi="Wingdings" w:hint="default"/>
      </w:rPr>
    </w:lvl>
    <w:lvl w:ilvl="6" w:tplc="04090001" w:tentative="1">
      <w:start w:val="1"/>
      <w:numFmt w:val="bullet"/>
      <w:lvlText w:val=""/>
      <w:lvlJc w:val="left"/>
      <w:pPr>
        <w:ind w:left="3934" w:hanging="420"/>
      </w:pPr>
      <w:rPr>
        <w:rFonts w:ascii="Wingdings" w:hAnsi="Wingdings" w:hint="default"/>
      </w:rPr>
    </w:lvl>
    <w:lvl w:ilvl="7" w:tplc="0409000B" w:tentative="1">
      <w:start w:val="1"/>
      <w:numFmt w:val="bullet"/>
      <w:lvlText w:val=""/>
      <w:lvlJc w:val="left"/>
      <w:pPr>
        <w:ind w:left="4354" w:hanging="420"/>
      </w:pPr>
      <w:rPr>
        <w:rFonts w:ascii="Wingdings" w:hAnsi="Wingdings" w:hint="default"/>
      </w:rPr>
    </w:lvl>
    <w:lvl w:ilvl="8" w:tplc="0409000D" w:tentative="1">
      <w:start w:val="1"/>
      <w:numFmt w:val="bullet"/>
      <w:lvlText w:val=""/>
      <w:lvlJc w:val="left"/>
      <w:pPr>
        <w:ind w:left="4774" w:hanging="420"/>
      </w:pPr>
      <w:rPr>
        <w:rFonts w:ascii="Wingdings" w:hAnsi="Wingdings" w:hint="default"/>
      </w:rPr>
    </w:lvl>
  </w:abstractNum>
  <w:abstractNum w:abstractNumId="31">
    <w:nsid w:val="48385A08"/>
    <w:multiLevelType w:val="hybridMultilevel"/>
    <w:tmpl w:val="7520AA44"/>
    <w:lvl w:ilvl="0" w:tplc="79729D0C">
      <w:numFmt w:val="bullet"/>
      <w:pStyle w:val="a4"/>
      <w:lvlText w:val="・"/>
      <w:lvlJc w:val="left"/>
      <w:pPr>
        <w:ind w:left="690" w:hanging="420"/>
      </w:pPr>
      <w:rPr>
        <w:rFonts w:ascii="ＭＳ 明朝" w:eastAsia="ＭＳ 明朝" w:hAnsi="ＭＳ 明朝" w:cs="Times New Roman" w:hint="eastAsia"/>
        <w:lang w:val="en-US"/>
      </w:rPr>
    </w:lvl>
    <w:lvl w:ilvl="1" w:tplc="0409000B" w:tentative="1">
      <w:start w:val="1"/>
      <w:numFmt w:val="bullet"/>
      <w:lvlText w:val=""/>
      <w:lvlJc w:val="left"/>
      <w:pPr>
        <w:ind w:left="1110" w:hanging="420"/>
      </w:pPr>
      <w:rPr>
        <w:rFonts w:ascii="Wingdings" w:hAnsi="Wingdings" w:hint="default"/>
      </w:rPr>
    </w:lvl>
    <w:lvl w:ilvl="2" w:tplc="0409000D" w:tentative="1">
      <w:start w:val="1"/>
      <w:numFmt w:val="bullet"/>
      <w:lvlText w:val=""/>
      <w:lvlJc w:val="left"/>
      <w:pPr>
        <w:ind w:left="1530" w:hanging="420"/>
      </w:pPr>
      <w:rPr>
        <w:rFonts w:ascii="Wingdings" w:hAnsi="Wingdings" w:hint="default"/>
      </w:rPr>
    </w:lvl>
    <w:lvl w:ilvl="3" w:tplc="04090001" w:tentative="1">
      <w:start w:val="1"/>
      <w:numFmt w:val="bullet"/>
      <w:lvlText w:val=""/>
      <w:lvlJc w:val="left"/>
      <w:pPr>
        <w:ind w:left="1950" w:hanging="420"/>
      </w:pPr>
      <w:rPr>
        <w:rFonts w:ascii="Wingdings" w:hAnsi="Wingdings" w:hint="default"/>
      </w:rPr>
    </w:lvl>
    <w:lvl w:ilvl="4" w:tplc="0409000B" w:tentative="1">
      <w:start w:val="1"/>
      <w:numFmt w:val="bullet"/>
      <w:lvlText w:val=""/>
      <w:lvlJc w:val="left"/>
      <w:pPr>
        <w:ind w:left="2370" w:hanging="420"/>
      </w:pPr>
      <w:rPr>
        <w:rFonts w:ascii="Wingdings" w:hAnsi="Wingdings" w:hint="default"/>
      </w:rPr>
    </w:lvl>
    <w:lvl w:ilvl="5" w:tplc="0409000D" w:tentative="1">
      <w:start w:val="1"/>
      <w:numFmt w:val="bullet"/>
      <w:lvlText w:val=""/>
      <w:lvlJc w:val="left"/>
      <w:pPr>
        <w:ind w:left="2790" w:hanging="420"/>
      </w:pPr>
      <w:rPr>
        <w:rFonts w:ascii="Wingdings" w:hAnsi="Wingdings" w:hint="default"/>
      </w:rPr>
    </w:lvl>
    <w:lvl w:ilvl="6" w:tplc="04090001" w:tentative="1">
      <w:start w:val="1"/>
      <w:numFmt w:val="bullet"/>
      <w:lvlText w:val=""/>
      <w:lvlJc w:val="left"/>
      <w:pPr>
        <w:ind w:left="3210" w:hanging="420"/>
      </w:pPr>
      <w:rPr>
        <w:rFonts w:ascii="Wingdings" w:hAnsi="Wingdings" w:hint="default"/>
      </w:rPr>
    </w:lvl>
    <w:lvl w:ilvl="7" w:tplc="0409000B" w:tentative="1">
      <w:start w:val="1"/>
      <w:numFmt w:val="bullet"/>
      <w:lvlText w:val=""/>
      <w:lvlJc w:val="left"/>
      <w:pPr>
        <w:ind w:left="3630" w:hanging="420"/>
      </w:pPr>
      <w:rPr>
        <w:rFonts w:ascii="Wingdings" w:hAnsi="Wingdings" w:hint="default"/>
      </w:rPr>
    </w:lvl>
    <w:lvl w:ilvl="8" w:tplc="0409000D" w:tentative="1">
      <w:start w:val="1"/>
      <w:numFmt w:val="bullet"/>
      <w:lvlText w:val=""/>
      <w:lvlJc w:val="left"/>
      <w:pPr>
        <w:ind w:left="4050" w:hanging="420"/>
      </w:pPr>
      <w:rPr>
        <w:rFonts w:ascii="Wingdings" w:hAnsi="Wingdings" w:hint="default"/>
      </w:rPr>
    </w:lvl>
  </w:abstractNum>
  <w:abstractNum w:abstractNumId="32">
    <w:nsid w:val="490A4DF7"/>
    <w:multiLevelType w:val="hybridMultilevel"/>
    <w:tmpl w:val="2A9AC78A"/>
    <w:lvl w:ilvl="0" w:tplc="D3C26FAA">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nsid w:val="49657D47"/>
    <w:multiLevelType w:val="hybridMultilevel"/>
    <w:tmpl w:val="6254B4AA"/>
    <w:lvl w:ilvl="0" w:tplc="0146135E">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nsid w:val="496D2F28"/>
    <w:multiLevelType w:val="hybridMultilevel"/>
    <w:tmpl w:val="403CCBE2"/>
    <w:lvl w:ilvl="0" w:tplc="CDC2001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nsid w:val="4D3419F4"/>
    <w:multiLevelType w:val="hybridMultilevel"/>
    <w:tmpl w:val="FCFE58CA"/>
    <w:lvl w:ilvl="0" w:tplc="7EDC361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nsid w:val="4D754F82"/>
    <w:multiLevelType w:val="hybridMultilevel"/>
    <w:tmpl w:val="2ED2B9B0"/>
    <w:lvl w:ilvl="0" w:tplc="10A2608C">
      <w:numFmt w:val="bullet"/>
      <w:pStyle w:val="a5"/>
      <w:lvlText w:val="・"/>
      <w:lvlJc w:val="left"/>
      <w:pPr>
        <w:ind w:left="1980" w:hanging="420"/>
      </w:pPr>
      <w:rPr>
        <w:rFonts w:ascii="ＭＳ 明朝" w:eastAsia="ＭＳ 明朝" w:hAnsi="ＭＳ 明朝" w:cs="Times New Roman" w:hint="eastAsia"/>
        <w:lang w:val="en-US"/>
      </w:rPr>
    </w:lvl>
    <w:lvl w:ilvl="1" w:tplc="0409000B" w:tentative="1">
      <w:start w:val="1"/>
      <w:numFmt w:val="bullet"/>
      <w:lvlText w:val=""/>
      <w:lvlJc w:val="left"/>
      <w:pPr>
        <w:ind w:left="2400" w:hanging="420"/>
      </w:pPr>
      <w:rPr>
        <w:rFonts w:ascii="Wingdings" w:hAnsi="Wingdings" w:hint="default"/>
      </w:rPr>
    </w:lvl>
    <w:lvl w:ilvl="2" w:tplc="0409000D" w:tentative="1">
      <w:start w:val="1"/>
      <w:numFmt w:val="bullet"/>
      <w:lvlText w:val=""/>
      <w:lvlJc w:val="left"/>
      <w:pPr>
        <w:ind w:left="2820" w:hanging="420"/>
      </w:pPr>
      <w:rPr>
        <w:rFonts w:ascii="Wingdings" w:hAnsi="Wingdings" w:hint="default"/>
      </w:rPr>
    </w:lvl>
    <w:lvl w:ilvl="3" w:tplc="04090001" w:tentative="1">
      <w:start w:val="1"/>
      <w:numFmt w:val="bullet"/>
      <w:lvlText w:val=""/>
      <w:lvlJc w:val="left"/>
      <w:pPr>
        <w:ind w:left="3240" w:hanging="420"/>
      </w:pPr>
      <w:rPr>
        <w:rFonts w:ascii="Wingdings" w:hAnsi="Wingdings" w:hint="default"/>
      </w:rPr>
    </w:lvl>
    <w:lvl w:ilvl="4" w:tplc="0409000B" w:tentative="1">
      <w:start w:val="1"/>
      <w:numFmt w:val="bullet"/>
      <w:lvlText w:val=""/>
      <w:lvlJc w:val="left"/>
      <w:pPr>
        <w:ind w:left="3660" w:hanging="420"/>
      </w:pPr>
      <w:rPr>
        <w:rFonts w:ascii="Wingdings" w:hAnsi="Wingdings" w:hint="default"/>
      </w:rPr>
    </w:lvl>
    <w:lvl w:ilvl="5" w:tplc="0409000D" w:tentative="1">
      <w:start w:val="1"/>
      <w:numFmt w:val="bullet"/>
      <w:lvlText w:val=""/>
      <w:lvlJc w:val="left"/>
      <w:pPr>
        <w:ind w:left="4080" w:hanging="420"/>
      </w:pPr>
      <w:rPr>
        <w:rFonts w:ascii="Wingdings" w:hAnsi="Wingdings" w:hint="default"/>
      </w:rPr>
    </w:lvl>
    <w:lvl w:ilvl="6" w:tplc="04090001" w:tentative="1">
      <w:start w:val="1"/>
      <w:numFmt w:val="bullet"/>
      <w:lvlText w:val=""/>
      <w:lvlJc w:val="left"/>
      <w:pPr>
        <w:ind w:left="4500" w:hanging="420"/>
      </w:pPr>
      <w:rPr>
        <w:rFonts w:ascii="Wingdings" w:hAnsi="Wingdings" w:hint="default"/>
      </w:rPr>
    </w:lvl>
    <w:lvl w:ilvl="7" w:tplc="0409000B" w:tentative="1">
      <w:start w:val="1"/>
      <w:numFmt w:val="bullet"/>
      <w:lvlText w:val=""/>
      <w:lvlJc w:val="left"/>
      <w:pPr>
        <w:ind w:left="4920" w:hanging="420"/>
      </w:pPr>
      <w:rPr>
        <w:rFonts w:ascii="Wingdings" w:hAnsi="Wingdings" w:hint="default"/>
      </w:rPr>
    </w:lvl>
    <w:lvl w:ilvl="8" w:tplc="0409000D" w:tentative="1">
      <w:start w:val="1"/>
      <w:numFmt w:val="bullet"/>
      <w:lvlText w:val=""/>
      <w:lvlJc w:val="left"/>
      <w:pPr>
        <w:ind w:left="5340" w:hanging="420"/>
      </w:pPr>
      <w:rPr>
        <w:rFonts w:ascii="Wingdings" w:hAnsi="Wingdings" w:hint="default"/>
      </w:rPr>
    </w:lvl>
  </w:abstractNum>
  <w:abstractNum w:abstractNumId="37">
    <w:nsid w:val="4E973DCE"/>
    <w:multiLevelType w:val="hybridMultilevel"/>
    <w:tmpl w:val="44B06F64"/>
    <w:lvl w:ilvl="0" w:tplc="7D52141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8">
    <w:nsid w:val="52AB2092"/>
    <w:multiLevelType w:val="hybridMultilevel"/>
    <w:tmpl w:val="B5B42B28"/>
    <w:lvl w:ilvl="0" w:tplc="1BD2A2FC">
      <w:start w:val="1"/>
      <w:numFmt w:val="bullet"/>
      <w:pStyle w:val="3"/>
      <w:lvlText w:val=""/>
      <w:lvlJc w:val="left"/>
      <w:pPr>
        <w:ind w:left="820" w:hanging="420"/>
      </w:pPr>
      <w:rPr>
        <w:rFonts w:ascii="Wingdings" w:hAnsi="Wingdings" w:hint="default"/>
      </w:rPr>
    </w:lvl>
    <w:lvl w:ilvl="1" w:tplc="0409000B" w:tentative="1">
      <w:start w:val="1"/>
      <w:numFmt w:val="bullet"/>
      <w:lvlText w:val=""/>
      <w:lvlJc w:val="left"/>
      <w:pPr>
        <w:ind w:left="1240" w:hanging="420"/>
      </w:pPr>
      <w:rPr>
        <w:rFonts w:ascii="Wingdings" w:hAnsi="Wingdings" w:hint="default"/>
      </w:rPr>
    </w:lvl>
    <w:lvl w:ilvl="2" w:tplc="0409000D"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B" w:tentative="1">
      <w:start w:val="1"/>
      <w:numFmt w:val="bullet"/>
      <w:lvlText w:val=""/>
      <w:lvlJc w:val="left"/>
      <w:pPr>
        <w:ind w:left="2500" w:hanging="420"/>
      </w:pPr>
      <w:rPr>
        <w:rFonts w:ascii="Wingdings" w:hAnsi="Wingdings" w:hint="default"/>
      </w:rPr>
    </w:lvl>
    <w:lvl w:ilvl="5" w:tplc="0409000D"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B" w:tentative="1">
      <w:start w:val="1"/>
      <w:numFmt w:val="bullet"/>
      <w:lvlText w:val=""/>
      <w:lvlJc w:val="left"/>
      <w:pPr>
        <w:ind w:left="3760" w:hanging="420"/>
      </w:pPr>
      <w:rPr>
        <w:rFonts w:ascii="Wingdings" w:hAnsi="Wingdings" w:hint="default"/>
      </w:rPr>
    </w:lvl>
    <w:lvl w:ilvl="8" w:tplc="0409000D" w:tentative="1">
      <w:start w:val="1"/>
      <w:numFmt w:val="bullet"/>
      <w:lvlText w:val=""/>
      <w:lvlJc w:val="left"/>
      <w:pPr>
        <w:ind w:left="4180" w:hanging="420"/>
      </w:pPr>
      <w:rPr>
        <w:rFonts w:ascii="Wingdings" w:hAnsi="Wingdings" w:hint="default"/>
      </w:rPr>
    </w:lvl>
  </w:abstractNum>
  <w:abstractNum w:abstractNumId="39">
    <w:nsid w:val="537D2B01"/>
    <w:multiLevelType w:val="hybridMultilevel"/>
    <w:tmpl w:val="B302F258"/>
    <w:lvl w:ilvl="0" w:tplc="C0A4FA12">
      <w:numFmt w:val="bullet"/>
      <w:lvlText w:val="※"/>
      <w:lvlJc w:val="left"/>
      <w:pPr>
        <w:ind w:left="1780" w:hanging="360"/>
      </w:pPr>
      <w:rPr>
        <w:rFonts w:ascii="ＭＳ 明朝" w:eastAsia="ＭＳ 明朝" w:hAnsi="ＭＳ 明朝" w:cs="ＭＳ 明朝" w:hint="eastAsia"/>
        <w:lang w:val="en-US"/>
      </w:rPr>
    </w:lvl>
    <w:lvl w:ilvl="1" w:tplc="0409000B" w:tentative="1">
      <w:start w:val="1"/>
      <w:numFmt w:val="bullet"/>
      <w:lvlText w:val=""/>
      <w:lvlJc w:val="left"/>
      <w:pPr>
        <w:ind w:left="2260" w:hanging="420"/>
      </w:pPr>
      <w:rPr>
        <w:rFonts w:ascii="Wingdings" w:hAnsi="Wingdings" w:hint="default"/>
      </w:rPr>
    </w:lvl>
    <w:lvl w:ilvl="2" w:tplc="0409000D" w:tentative="1">
      <w:start w:val="1"/>
      <w:numFmt w:val="bullet"/>
      <w:lvlText w:val=""/>
      <w:lvlJc w:val="left"/>
      <w:pPr>
        <w:ind w:left="2680" w:hanging="420"/>
      </w:pPr>
      <w:rPr>
        <w:rFonts w:ascii="Wingdings" w:hAnsi="Wingdings" w:hint="default"/>
      </w:rPr>
    </w:lvl>
    <w:lvl w:ilvl="3" w:tplc="04090001" w:tentative="1">
      <w:start w:val="1"/>
      <w:numFmt w:val="bullet"/>
      <w:lvlText w:val=""/>
      <w:lvlJc w:val="left"/>
      <w:pPr>
        <w:ind w:left="3100" w:hanging="420"/>
      </w:pPr>
      <w:rPr>
        <w:rFonts w:ascii="Wingdings" w:hAnsi="Wingdings" w:hint="default"/>
      </w:rPr>
    </w:lvl>
    <w:lvl w:ilvl="4" w:tplc="0409000B" w:tentative="1">
      <w:start w:val="1"/>
      <w:numFmt w:val="bullet"/>
      <w:lvlText w:val=""/>
      <w:lvlJc w:val="left"/>
      <w:pPr>
        <w:ind w:left="3520" w:hanging="420"/>
      </w:pPr>
      <w:rPr>
        <w:rFonts w:ascii="Wingdings" w:hAnsi="Wingdings" w:hint="default"/>
      </w:rPr>
    </w:lvl>
    <w:lvl w:ilvl="5" w:tplc="0409000D" w:tentative="1">
      <w:start w:val="1"/>
      <w:numFmt w:val="bullet"/>
      <w:lvlText w:val=""/>
      <w:lvlJc w:val="left"/>
      <w:pPr>
        <w:ind w:left="3940" w:hanging="420"/>
      </w:pPr>
      <w:rPr>
        <w:rFonts w:ascii="Wingdings" w:hAnsi="Wingdings" w:hint="default"/>
      </w:rPr>
    </w:lvl>
    <w:lvl w:ilvl="6" w:tplc="04090001" w:tentative="1">
      <w:start w:val="1"/>
      <w:numFmt w:val="bullet"/>
      <w:lvlText w:val=""/>
      <w:lvlJc w:val="left"/>
      <w:pPr>
        <w:ind w:left="4360" w:hanging="420"/>
      </w:pPr>
      <w:rPr>
        <w:rFonts w:ascii="Wingdings" w:hAnsi="Wingdings" w:hint="default"/>
      </w:rPr>
    </w:lvl>
    <w:lvl w:ilvl="7" w:tplc="0409000B" w:tentative="1">
      <w:start w:val="1"/>
      <w:numFmt w:val="bullet"/>
      <w:lvlText w:val=""/>
      <w:lvlJc w:val="left"/>
      <w:pPr>
        <w:ind w:left="4780" w:hanging="420"/>
      </w:pPr>
      <w:rPr>
        <w:rFonts w:ascii="Wingdings" w:hAnsi="Wingdings" w:hint="default"/>
      </w:rPr>
    </w:lvl>
    <w:lvl w:ilvl="8" w:tplc="0409000D" w:tentative="1">
      <w:start w:val="1"/>
      <w:numFmt w:val="bullet"/>
      <w:lvlText w:val=""/>
      <w:lvlJc w:val="left"/>
      <w:pPr>
        <w:ind w:left="5200" w:hanging="420"/>
      </w:pPr>
      <w:rPr>
        <w:rFonts w:ascii="Wingdings" w:hAnsi="Wingdings" w:hint="default"/>
      </w:rPr>
    </w:lvl>
  </w:abstractNum>
  <w:abstractNum w:abstractNumId="40">
    <w:nsid w:val="546279DE"/>
    <w:multiLevelType w:val="hybridMultilevel"/>
    <w:tmpl w:val="8D4ACA50"/>
    <w:lvl w:ilvl="0" w:tplc="11DEB188">
      <w:numFmt w:val="bullet"/>
      <w:pStyle w:val="a6"/>
      <w:lvlText w:val="・"/>
      <w:lvlJc w:val="left"/>
      <w:pPr>
        <w:ind w:left="2548" w:hanging="420"/>
      </w:pPr>
      <w:rPr>
        <w:rFonts w:ascii="ＭＳ 明朝" w:eastAsia="ＭＳ 明朝" w:hAnsi="ＭＳ 明朝" w:cs="Times New Roman" w:hint="eastAsia"/>
        <w:lang w:val="en-US"/>
      </w:rPr>
    </w:lvl>
    <w:lvl w:ilvl="1" w:tplc="0409000B" w:tentative="1">
      <w:start w:val="1"/>
      <w:numFmt w:val="bullet"/>
      <w:lvlText w:val=""/>
      <w:lvlJc w:val="left"/>
      <w:pPr>
        <w:ind w:left="2968" w:hanging="420"/>
      </w:pPr>
      <w:rPr>
        <w:rFonts w:ascii="Wingdings" w:hAnsi="Wingdings" w:hint="default"/>
      </w:rPr>
    </w:lvl>
    <w:lvl w:ilvl="2" w:tplc="0409000D" w:tentative="1">
      <w:start w:val="1"/>
      <w:numFmt w:val="bullet"/>
      <w:lvlText w:val=""/>
      <w:lvlJc w:val="left"/>
      <w:pPr>
        <w:ind w:left="3388" w:hanging="420"/>
      </w:pPr>
      <w:rPr>
        <w:rFonts w:ascii="Wingdings" w:hAnsi="Wingdings" w:hint="default"/>
      </w:rPr>
    </w:lvl>
    <w:lvl w:ilvl="3" w:tplc="04090001" w:tentative="1">
      <w:start w:val="1"/>
      <w:numFmt w:val="bullet"/>
      <w:lvlText w:val=""/>
      <w:lvlJc w:val="left"/>
      <w:pPr>
        <w:ind w:left="3808" w:hanging="420"/>
      </w:pPr>
      <w:rPr>
        <w:rFonts w:ascii="Wingdings" w:hAnsi="Wingdings" w:hint="default"/>
      </w:rPr>
    </w:lvl>
    <w:lvl w:ilvl="4" w:tplc="0409000B" w:tentative="1">
      <w:start w:val="1"/>
      <w:numFmt w:val="bullet"/>
      <w:lvlText w:val=""/>
      <w:lvlJc w:val="left"/>
      <w:pPr>
        <w:ind w:left="4228" w:hanging="420"/>
      </w:pPr>
      <w:rPr>
        <w:rFonts w:ascii="Wingdings" w:hAnsi="Wingdings" w:hint="default"/>
      </w:rPr>
    </w:lvl>
    <w:lvl w:ilvl="5" w:tplc="0409000D" w:tentative="1">
      <w:start w:val="1"/>
      <w:numFmt w:val="bullet"/>
      <w:lvlText w:val=""/>
      <w:lvlJc w:val="left"/>
      <w:pPr>
        <w:ind w:left="4648" w:hanging="420"/>
      </w:pPr>
      <w:rPr>
        <w:rFonts w:ascii="Wingdings" w:hAnsi="Wingdings" w:hint="default"/>
      </w:rPr>
    </w:lvl>
    <w:lvl w:ilvl="6" w:tplc="04090001" w:tentative="1">
      <w:start w:val="1"/>
      <w:numFmt w:val="bullet"/>
      <w:lvlText w:val=""/>
      <w:lvlJc w:val="left"/>
      <w:pPr>
        <w:ind w:left="5068" w:hanging="420"/>
      </w:pPr>
      <w:rPr>
        <w:rFonts w:ascii="Wingdings" w:hAnsi="Wingdings" w:hint="default"/>
      </w:rPr>
    </w:lvl>
    <w:lvl w:ilvl="7" w:tplc="0409000B" w:tentative="1">
      <w:start w:val="1"/>
      <w:numFmt w:val="bullet"/>
      <w:lvlText w:val=""/>
      <w:lvlJc w:val="left"/>
      <w:pPr>
        <w:ind w:left="5488" w:hanging="420"/>
      </w:pPr>
      <w:rPr>
        <w:rFonts w:ascii="Wingdings" w:hAnsi="Wingdings" w:hint="default"/>
      </w:rPr>
    </w:lvl>
    <w:lvl w:ilvl="8" w:tplc="0409000D" w:tentative="1">
      <w:start w:val="1"/>
      <w:numFmt w:val="bullet"/>
      <w:lvlText w:val=""/>
      <w:lvlJc w:val="left"/>
      <w:pPr>
        <w:ind w:left="5908" w:hanging="420"/>
      </w:pPr>
      <w:rPr>
        <w:rFonts w:ascii="Wingdings" w:hAnsi="Wingdings" w:hint="default"/>
      </w:rPr>
    </w:lvl>
  </w:abstractNum>
  <w:abstractNum w:abstractNumId="41">
    <w:nsid w:val="5B82607F"/>
    <w:multiLevelType w:val="hybridMultilevel"/>
    <w:tmpl w:val="F6DAA27E"/>
    <w:lvl w:ilvl="0" w:tplc="52782B7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2">
    <w:nsid w:val="64CA67F6"/>
    <w:multiLevelType w:val="hybridMultilevel"/>
    <w:tmpl w:val="6774276E"/>
    <w:lvl w:ilvl="0" w:tplc="DD7C7FC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3">
    <w:nsid w:val="6AA45A5F"/>
    <w:multiLevelType w:val="hybridMultilevel"/>
    <w:tmpl w:val="6A3C162A"/>
    <w:lvl w:ilvl="0" w:tplc="178CB0E8">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4">
    <w:nsid w:val="6E144480"/>
    <w:multiLevelType w:val="hybridMultilevel"/>
    <w:tmpl w:val="4A4471AA"/>
    <w:lvl w:ilvl="0" w:tplc="00B8EDA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5">
    <w:nsid w:val="72DD4E09"/>
    <w:multiLevelType w:val="hybridMultilevel"/>
    <w:tmpl w:val="1FF0B234"/>
    <w:lvl w:ilvl="0" w:tplc="1A242B1A">
      <w:start w:val="1"/>
      <w:numFmt w:val="bullet"/>
      <w:lvlText w:val=""/>
      <w:lvlJc w:val="left"/>
      <w:pPr>
        <w:ind w:left="420" w:hanging="420"/>
      </w:pPr>
      <w:rPr>
        <w:rFonts w:ascii="Wingdings" w:hAnsi="Wingdings" w:hint="default"/>
      </w:rPr>
    </w:lvl>
    <w:lvl w:ilvl="1" w:tplc="476AFC58">
      <w:numFmt w:val="bullet"/>
      <w:lvlText w:val="・"/>
      <w:lvlJc w:val="left"/>
      <w:pPr>
        <w:ind w:left="780" w:hanging="360"/>
      </w:pPr>
      <w:rPr>
        <w:rFonts w:ascii="ＭＳ ゴシック" w:eastAsia="ＭＳ ゴシック" w:hAnsi="ＭＳ ゴシック" w:cs="Times New Roman" w:hint="eastAsia"/>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6">
    <w:nsid w:val="7AD51C1F"/>
    <w:multiLevelType w:val="hybridMultilevel"/>
    <w:tmpl w:val="D4D8DE0E"/>
    <w:lvl w:ilvl="0" w:tplc="9056CAF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7">
    <w:nsid w:val="7B8E4343"/>
    <w:multiLevelType w:val="hybridMultilevel"/>
    <w:tmpl w:val="8996D32C"/>
    <w:lvl w:ilvl="0" w:tplc="CCBE24CE">
      <w:start w:val="1"/>
      <w:numFmt w:val="decimalEnclosedCircle"/>
      <w:lvlText w:val="%1"/>
      <w:lvlJc w:val="left"/>
      <w:pPr>
        <w:ind w:left="360" w:hanging="360"/>
      </w:pPr>
      <w:rPr>
        <w:rFonts w:ascii="Century" w:eastAsia="ＭＳ 明朝" w:hAnsi="Century" w:cs="Times New Roman"/>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8">
    <w:nsid w:val="7B9D0139"/>
    <w:multiLevelType w:val="hybridMultilevel"/>
    <w:tmpl w:val="061EF6E6"/>
    <w:lvl w:ilvl="0" w:tplc="376A3086">
      <w:start w:val="1"/>
      <w:numFmt w:val="decimalEnclosedCircle"/>
      <w:lvlText w:val="%1"/>
      <w:lvlJc w:val="left"/>
      <w:pPr>
        <w:ind w:left="360" w:hanging="360"/>
      </w:pPr>
      <w:rPr>
        <w:rFonts w:eastAsia="ＭＳ ゴシック" w:hAnsi="ＭＳ ゴシック" w:cs="Times New Roman" w:hint="default"/>
        <w:b/>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45"/>
  </w:num>
  <w:num w:numId="2">
    <w:abstractNumId w:val="23"/>
  </w:num>
  <w:num w:numId="3">
    <w:abstractNumId w:val="10"/>
  </w:num>
  <w:num w:numId="4">
    <w:abstractNumId w:val="9"/>
  </w:num>
  <w:num w:numId="5">
    <w:abstractNumId w:val="4"/>
  </w:num>
  <w:num w:numId="6">
    <w:abstractNumId w:val="3"/>
  </w:num>
  <w:num w:numId="7">
    <w:abstractNumId w:val="21"/>
  </w:num>
  <w:num w:numId="8">
    <w:abstractNumId w:val="1"/>
  </w:num>
  <w:num w:numId="9">
    <w:abstractNumId w:val="33"/>
  </w:num>
  <w:num w:numId="10">
    <w:abstractNumId w:val="46"/>
  </w:num>
  <w:num w:numId="11">
    <w:abstractNumId w:val="11"/>
  </w:num>
  <w:num w:numId="12">
    <w:abstractNumId w:val="37"/>
  </w:num>
  <w:num w:numId="13">
    <w:abstractNumId w:val="18"/>
  </w:num>
  <w:num w:numId="14">
    <w:abstractNumId w:val="26"/>
  </w:num>
  <w:num w:numId="15">
    <w:abstractNumId w:val="44"/>
  </w:num>
  <w:num w:numId="16">
    <w:abstractNumId w:val="48"/>
  </w:num>
  <w:num w:numId="17">
    <w:abstractNumId w:val="6"/>
  </w:num>
  <w:num w:numId="18">
    <w:abstractNumId w:val="28"/>
  </w:num>
  <w:num w:numId="19">
    <w:abstractNumId w:val="32"/>
  </w:num>
  <w:num w:numId="20">
    <w:abstractNumId w:val="14"/>
  </w:num>
  <w:num w:numId="21">
    <w:abstractNumId w:val="22"/>
  </w:num>
  <w:num w:numId="22">
    <w:abstractNumId w:val="43"/>
  </w:num>
  <w:num w:numId="23">
    <w:abstractNumId w:val="19"/>
  </w:num>
  <w:num w:numId="24">
    <w:abstractNumId w:val="47"/>
  </w:num>
  <w:num w:numId="25">
    <w:abstractNumId w:val="35"/>
  </w:num>
  <w:num w:numId="26">
    <w:abstractNumId w:val="13"/>
  </w:num>
  <w:num w:numId="27">
    <w:abstractNumId w:val="27"/>
  </w:num>
  <w:num w:numId="28">
    <w:abstractNumId w:val="16"/>
  </w:num>
  <w:num w:numId="29">
    <w:abstractNumId w:val="29"/>
  </w:num>
  <w:num w:numId="30">
    <w:abstractNumId w:val="42"/>
  </w:num>
  <w:num w:numId="31">
    <w:abstractNumId w:val="20"/>
  </w:num>
  <w:num w:numId="32">
    <w:abstractNumId w:val="41"/>
  </w:num>
  <w:num w:numId="33">
    <w:abstractNumId w:val="34"/>
  </w:num>
  <w:num w:numId="34">
    <w:abstractNumId w:val="17"/>
  </w:num>
  <w:num w:numId="35">
    <w:abstractNumId w:val="12"/>
  </w:num>
  <w:num w:numId="36">
    <w:abstractNumId w:val="38"/>
  </w:num>
  <w:num w:numId="37">
    <w:abstractNumId w:val="8"/>
  </w:num>
  <w:num w:numId="38">
    <w:abstractNumId w:val="31"/>
  </w:num>
  <w:num w:numId="39">
    <w:abstractNumId w:val="0"/>
  </w:num>
  <w:num w:numId="40">
    <w:abstractNumId w:val="15"/>
  </w:num>
  <w:num w:numId="41">
    <w:abstractNumId w:val="30"/>
  </w:num>
  <w:num w:numId="42">
    <w:abstractNumId w:val="36"/>
  </w:num>
  <w:num w:numId="43">
    <w:abstractNumId w:val="2"/>
  </w:num>
  <w:num w:numId="44">
    <w:abstractNumId w:val="40"/>
  </w:num>
  <w:num w:numId="45">
    <w:abstractNumId w:val="24"/>
  </w:num>
  <w:num w:numId="46">
    <w:abstractNumId w:val="25"/>
  </w:num>
  <w:num w:numId="47">
    <w:abstractNumId w:val="7"/>
  </w:num>
  <w:num w:numId="48">
    <w:abstractNumId w:val="5"/>
  </w:num>
  <w:num w:numId="4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proofState w:grammar="dirty"/>
  <w:attachedTemplate r:id="rId1"/>
  <w:defaultTabStop w:val="840"/>
  <w:drawingGridHorizontalSpacing w:val="100"/>
  <w:displayHorizontalDrawingGridEvery w:val="0"/>
  <w:displayVerticalDrawingGridEvery w:val="2"/>
  <w:doNotShadeFormData/>
  <w:characterSpacingControl w:val="compressPunctuation"/>
  <w:hdrShapeDefaults>
    <o:shapedefaults v:ext="edit" spidmax="2111">
      <v:textbox inset="5.85pt,.7pt,5.85pt,.7pt"/>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22FB"/>
    <w:rsid w:val="000018DA"/>
    <w:rsid w:val="000019BD"/>
    <w:rsid w:val="000052D2"/>
    <w:rsid w:val="00005A99"/>
    <w:rsid w:val="000079FD"/>
    <w:rsid w:val="00012DD0"/>
    <w:rsid w:val="0001387D"/>
    <w:rsid w:val="000139B4"/>
    <w:rsid w:val="00014CEB"/>
    <w:rsid w:val="00016381"/>
    <w:rsid w:val="00016489"/>
    <w:rsid w:val="00017087"/>
    <w:rsid w:val="00021527"/>
    <w:rsid w:val="00021A25"/>
    <w:rsid w:val="00023ED2"/>
    <w:rsid w:val="00024ED3"/>
    <w:rsid w:val="0002519B"/>
    <w:rsid w:val="000260B7"/>
    <w:rsid w:val="000271E8"/>
    <w:rsid w:val="0002771A"/>
    <w:rsid w:val="00030AB6"/>
    <w:rsid w:val="000316DB"/>
    <w:rsid w:val="00031880"/>
    <w:rsid w:val="00032E0C"/>
    <w:rsid w:val="000334AD"/>
    <w:rsid w:val="00033DF1"/>
    <w:rsid w:val="00034B4E"/>
    <w:rsid w:val="000378CE"/>
    <w:rsid w:val="000413D3"/>
    <w:rsid w:val="00042D65"/>
    <w:rsid w:val="0004392D"/>
    <w:rsid w:val="00043F3B"/>
    <w:rsid w:val="0004598D"/>
    <w:rsid w:val="00045B09"/>
    <w:rsid w:val="00045E07"/>
    <w:rsid w:val="00050A56"/>
    <w:rsid w:val="00051E0B"/>
    <w:rsid w:val="0005310F"/>
    <w:rsid w:val="00053C42"/>
    <w:rsid w:val="00056663"/>
    <w:rsid w:val="00056A61"/>
    <w:rsid w:val="000571C9"/>
    <w:rsid w:val="00060DFE"/>
    <w:rsid w:val="00060E38"/>
    <w:rsid w:val="00061106"/>
    <w:rsid w:val="00064528"/>
    <w:rsid w:val="00066E94"/>
    <w:rsid w:val="0006787B"/>
    <w:rsid w:val="000678ED"/>
    <w:rsid w:val="0007110B"/>
    <w:rsid w:val="000734C2"/>
    <w:rsid w:val="00073559"/>
    <w:rsid w:val="0007385F"/>
    <w:rsid w:val="00080C48"/>
    <w:rsid w:val="00081622"/>
    <w:rsid w:val="000817BB"/>
    <w:rsid w:val="00084756"/>
    <w:rsid w:val="00085B19"/>
    <w:rsid w:val="00085D40"/>
    <w:rsid w:val="000874D6"/>
    <w:rsid w:val="00090EF3"/>
    <w:rsid w:val="000917D8"/>
    <w:rsid w:val="00091978"/>
    <w:rsid w:val="00091D61"/>
    <w:rsid w:val="00092A73"/>
    <w:rsid w:val="00095461"/>
    <w:rsid w:val="00095469"/>
    <w:rsid w:val="00095A1D"/>
    <w:rsid w:val="00096E7F"/>
    <w:rsid w:val="00097667"/>
    <w:rsid w:val="00097F69"/>
    <w:rsid w:val="00097FCC"/>
    <w:rsid w:val="000A1139"/>
    <w:rsid w:val="000A1483"/>
    <w:rsid w:val="000A1665"/>
    <w:rsid w:val="000A2E1D"/>
    <w:rsid w:val="000A4599"/>
    <w:rsid w:val="000A6FD7"/>
    <w:rsid w:val="000A7570"/>
    <w:rsid w:val="000B04D1"/>
    <w:rsid w:val="000B063D"/>
    <w:rsid w:val="000B0E2A"/>
    <w:rsid w:val="000B1780"/>
    <w:rsid w:val="000B1951"/>
    <w:rsid w:val="000B24CD"/>
    <w:rsid w:val="000B4C48"/>
    <w:rsid w:val="000B4CA0"/>
    <w:rsid w:val="000B6429"/>
    <w:rsid w:val="000C0A14"/>
    <w:rsid w:val="000C22E7"/>
    <w:rsid w:val="000C3183"/>
    <w:rsid w:val="000C5B0A"/>
    <w:rsid w:val="000C705B"/>
    <w:rsid w:val="000D00C0"/>
    <w:rsid w:val="000D0711"/>
    <w:rsid w:val="000D1B9A"/>
    <w:rsid w:val="000D1F11"/>
    <w:rsid w:val="000D2F8C"/>
    <w:rsid w:val="000D4978"/>
    <w:rsid w:val="000D6821"/>
    <w:rsid w:val="000D7241"/>
    <w:rsid w:val="000E44C2"/>
    <w:rsid w:val="000E49BF"/>
    <w:rsid w:val="000E4D4A"/>
    <w:rsid w:val="000F11C6"/>
    <w:rsid w:val="000F15B7"/>
    <w:rsid w:val="000F4B03"/>
    <w:rsid w:val="000F65D1"/>
    <w:rsid w:val="000F6DA8"/>
    <w:rsid w:val="000F7DBC"/>
    <w:rsid w:val="0010406D"/>
    <w:rsid w:val="00104C92"/>
    <w:rsid w:val="0010751F"/>
    <w:rsid w:val="0011156A"/>
    <w:rsid w:val="001119EA"/>
    <w:rsid w:val="00111B6F"/>
    <w:rsid w:val="001128B1"/>
    <w:rsid w:val="00113C8B"/>
    <w:rsid w:val="00114B57"/>
    <w:rsid w:val="0011602D"/>
    <w:rsid w:val="001163E5"/>
    <w:rsid w:val="00117097"/>
    <w:rsid w:val="0011722C"/>
    <w:rsid w:val="001173D0"/>
    <w:rsid w:val="0012167A"/>
    <w:rsid w:val="001220B9"/>
    <w:rsid w:val="0012212A"/>
    <w:rsid w:val="00122C8E"/>
    <w:rsid w:val="00123EC2"/>
    <w:rsid w:val="0012537D"/>
    <w:rsid w:val="001256D9"/>
    <w:rsid w:val="00125C79"/>
    <w:rsid w:val="00125EF3"/>
    <w:rsid w:val="001261B3"/>
    <w:rsid w:val="00126F39"/>
    <w:rsid w:val="00127A17"/>
    <w:rsid w:val="001305F6"/>
    <w:rsid w:val="00130C78"/>
    <w:rsid w:val="00133CE6"/>
    <w:rsid w:val="00134FB5"/>
    <w:rsid w:val="00135C3B"/>
    <w:rsid w:val="001361C5"/>
    <w:rsid w:val="0013745F"/>
    <w:rsid w:val="001378AD"/>
    <w:rsid w:val="001401BC"/>
    <w:rsid w:val="00140657"/>
    <w:rsid w:val="00143474"/>
    <w:rsid w:val="00144E47"/>
    <w:rsid w:val="00146D47"/>
    <w:rsid w:val="00147DD9"/>
    <w:rsid w:val="00150705"/>
    <w:rsid w:val="0015079B"/>
    <w:rsid w:val="0015086D"/>
    <w:rsid w:val="001508DE"/>
    <w:rsid w:val="00152E73"/>
    <w:rsid w:val="00154E83"/>
    <w:rsid w:val="0015542C"/>
    <w:rsid w:val="00160081"/>
    <w:rsid w:val="00160482"/>
    <w:rsid w:val="001614A8"/>
    <w:rsid w:val="00164517"/>
    <w:rsid w:val="00164746"/>
    <w:rsid w:val="00165F19"/>
    <w:rsid w:val="00167D76"/>
    <w:rsid w:val="00170DB1"/>
    <w:rsid w:val="001740AA"/>
    <w:rsid w:val="00174D7B"/>
    <w:rsid w:val="001775BB"/>
    <w:rsid w:val="00180ADD"/>
    <w:rsid w:val="0018242B"/>
    <w:rsid w:val="00182A73"/>
    <w:rsid w:val="00184003"/>
    <w:rsid w:val="00192757"/>
    <w:rsid w:val="00192C98"/>
    <w:rsid w:val="001930B1"/>
    <w:rsid w:val="00193574"/>
    <w:rsid w:val="00193A89"/>
    <w:rsid w:val="00195C1A"/>
    <w:rsid w:val="00197A2E"/>
    <w:rsid w:val="001A0B97"/>
    <w:rsid w:val="001A0EC8"/>
    <w:rsid w:val="001A1752"/>
    <w:rsid w:val="001A179E"/>
    <w:rsid w:val="001A2A91"/>
    <w:rsid w:val="001A440B"/>
    <w:rsid w:val="001A54AA"/>
    <w:rsid w:val="001A6680"/>
    <w:rsid w:val="001A7981"/>
    <w:rsid w:val="001B2286"/>
    <w:rsid w:val="001B2FE4"/>
    <w:rsid w:val="001B3906"/>
    <w:rsid w:val="001B4BE5"/>
    <w:rsid w:val="001B5B05"/>
    <w:rsid w:val="001B7A11"/>
    <w:rsid w:val="001C05DA"/>
    <w:rsid w:val="001C06A9"/>
    <w:rsid w:val="001C23BB"/>
    <w:rsid w:val="001C2D6E"/>
    <w:rsid w:val="001C3209"/>
    <w:rsid w:val="001C36D4"/>
    <w:rsid w:val="001C4F35"/>
    <w:rsid w:val="001C5383"/>
    <w:rsid w:val="001C5611"/>
    <w:rsid w:val="001C6071"/>
    <w:rsid w:val="001C7994"/>
    <w:rsid w:val="001D0C55"/>
    <w:rsid w:val="001D0CB8"/>
    <w:rsid w:val="001D4527"/>
    <w:rsid w:val="001D48C8"/>
    <w:rsid w:val="001D5843"/>
    <w:rsid w:val="001D5864"/>
    <w:rsid w:val="001D6437"/>
    <w:rsid w:val="001D6C61"/>
    <w:rsid w:val="001E121F"/>
    <w:rsid w:val="001E29CA"/>
    <w:rsid w:val="001E53A2"/>
    <w:rsid w:val="001E599B"/>
    <w:rsid w:val="001E63EA"/>
    <w:rsid w:val="001E6D1E"/>
    <w:rsid w:val="001E74FA"/>
    <w:rsid w:val="001F04AA"/>
    <w:rsid w:val="001F1489"/>
    <w:rsid w:val="001F149B"/>
    <w:rsid w:val="001F20D0"/>
    <w:rsid w:val="001F21EA"/>
    <w:rsid w:val="001F23C1"/>
    <w:rsid w:val="001F2BA5"/>
    <w:rsid w:val="001F3D16"/>
    <w:rsid w:val="001F4A9C"/>
    <w:rsid w:val="001F4C59"/>
    <w:rsid w:val="001F691F"/>
    <w:rsid w:val="001F7222"/>
    <w:rsid w:val="002001D9"/>
    <w:rsid w:val="00202F9D"/>
    <w:rsid w:val="002054BD"/>
    <w:rsid w:val="0020597E"/>
    <w:rsid w:val="00205FA2"/>
    <w:rsid w:val="002063BA"/>
    <w:rsid w:val="00207418"/>
    <w:rsid w:val="00210409"/>
    <w:rsid w:val="00211CF7"/>
    <w:rsid w:val="00214144"/>
    <w:rsid w:val="00214965"/>
    <w:rsid w:val="002177DA"/>
    <w:rsid w:val="00221F98"/>
    <w:rsid w:val="002229F8"/>
    <w:rsid w:val="00222BB0"/>
    <w:rsid w:val="0022386E"/>
    <w:rsid w:val="002244E2"/>
    <w:rsid w:val="0022708F"/>
    <w:rsid w:val="002302F5"/>
    <w:rsid w:val="00230BDE"/>
    <w:rsid w:val="00233FDD"/>
    <w:rsid w:val="002357AC"/>
    <w:rsid w:val="002360AD"/>
    <w:rsid w:val="002361EB"/>
    <w:rsid w:val="00242385"/>
    <w:rsid w:val="00242394"/>
    <w:rsid w:val="002423E7"/>
    <w:rsid w:val="00242E13"/>
    <w:rsid w:val="00243210"/>
    <w:rsid w:val="00243234"/>
    <w:rsid w:val="00244CE8"/>
    <w:rsid w:val="002464E2"/>
    <w:rsid w:val="00247894"/>
    <w:rsid w:val="00250708"/>
    <w:rsid w:val="00254B5A"/>
    <w:rsid w:val="00255817"/>
    <w:rsid w:val="00255A22"/>
    <w:rsid w:val="00255D6E"/>
    <w:rsid w:val="002600C4"/>
    <w:rsid w:val="0026120A"/>
    <w:rsid w:val="00265222"/>
    <w:rsid w:val="00266EE6"/>
    <w:rsid w:val="00267174"/>
    <w:rsid w:val="00270BB8"/>
    <w:rsid w:val="00272C30"/>
    <w:rsid w:val="002751E6"/>
    <w:rsid w:val="00275441"/>
    <w:rsid w:val="00275BB7"/>
    <w:rsid w:val="00275C7E"/>
    <w:rsid w:val="00280C2F"/>
    <w:rsid w:val="00282BC3"/>
    <w:rsid w:val="00283439"/>
    <w:rsid w:val="00286BB3"/>
    <w:rsid w:val="00290C1D"/>
    <w:rsid w:val="00295B61"/>
    <w:rsid w:val="00295D0E"/>
    <w:rsid w:val="00296FE4"/>
    <w:rsid w:val="002A0179"/>
    <w:rsid w:val="002A0DDB"/>
    <w:rsid w:val="002A2CEC"/>
    <w:rsid w:val="002A59CD"/>
    <w:rsid w:val="002A6129"/>
    <w:rsid w:val="002A775F"/>
    <w:rsid w:val="002B1698"/>
    <w:rsid w:val="002B2600"/>
    <w:rsid w:val="002B2DBC"/>
    <w:rsid w:val="002B39B4"/>
    <w:rsid w:val="002B5845"/>
    <w:rsid w:val="002C12AC"/>
    <w:rsid w:val="002C12B9"/>
    <w:rsid w:val="002C1989"/>
    <w:rsid w:val="002C1CDE"/>
    <w:rsid w:val="002C3A49"/>
    <w:rsid w:val="002C4B52"/>
    <w:rsid w:val="002C5FEF"/>
    <w:rsid w:val="002C6AF0"/>
    <w:rsid w:val="002D10C3"/>
    <w:rsid w:val="002D197F"/>
    <w:rsid w:val="002D293D"/>
    <w:rsid w:val="002D2F12"/>
    <w:rsid w:val="002D3BFF"/>
    <w:rsid w:val="002D4180"/>
    <w:rsid w:val="002D70AD"/>
    <w:rsid w:val="002E016E"/>
    <w:rsid w:val="002E0DA7"/>
    <w:rsid w:val="002E0FF5"/>
    <w:rsid w:val="002E168D"/>
    <w:rsid w:val="002E33F1"/>
    <w:rsid w:val="002E46E0"/>
    <w:rsid w:val="002E481E"/>
    <w:rsid w:val="002E4952"/>
    <w:rsid w:val="002E49E5"/>
    <w:rsid w:val="002E6BBF"/>
    <w:rsid w:val="002E6BFD"/>
    <w:rsid w:val="002E6E2A"/>
    <w:rsid w:val="002E7152"/>
    <w:rsid w:val="002F0401"/>
    <w:rsid w:val="002F0524"/>
    <w:rsid w:val="002F21CC"/>
    <w:rsid w:val="002F48C8"/>
    <w:rsid w:val="002F4FD2"/>
    <w:rsid w:val="002F78FC"/>
    <w:rsid w:val="002F7CC9"/>
    <w:rsid w:val="00300762"/>
    <w:rsid w:val="00300876"/>
    <w:rsid w:val="0030155B"/>
    <w:rsid w:val="003024AA"/>
    <w:rsid w:val="00305003"/>
    <w:rsid w:val="00305EA8"/>
    <w:rsid w:val="003064BA"/>
    <w:rsid w:val="00307B7C"/>
    <w:rsid w:val="003104B8"/>
    <w:rsid w:val="00311CA0"/>
    <w:rsid w:val="003127F1"/>
    <w:rsid w:val="00312857"/>
    <w:rsid w:val="00313D8F"/>
    <w:rsid w:val="0031440E"/>
    <w:rsid w:val="00314ABC"/>
    <w:rsid w:val="00315766"/>
    <w:rsid w:val="00316314"/>
    <w:rsid w:val="00316973"/>
    <w:rsid w:val="00316B73"/>
    <w:rsid w:val="0032035F"/>
    <w:rsid w:val="00322271"/>
    <w:rsid w:val="0032347A"/>
    <w:rsid w:val="00325E58"/>
    <w:rsid w:val="00326238"/>
    <w:rsid w:val="00326CDF"/>
    <w:rsid w:val="00326DAA"/>
    <w:rsid w:val="0032765F"/>
    <w:rsid w:val="0033086D"/>
    <w:rsid w:val="00331B6F"/>
    <w:rsid w:val="0033224D"/>
    <w:rsid w:val="00332985"/>
    <w:rsid w:val="00332C78"/>
    <w:rsid w:val="00333BE7"/>
    <w:rsid w:val="00334EE5"/>
    <w:rsid w:val="00335014"/>
    <w:rsid w:val="0033522B"/>
    <w:rsid w:val="00337462"/>
    <w:rsid w:val="003419B9"/>
    <w:rsid w:val="0034291C"/>
    <w:rsid w:val="00342966"/>
    <w:rsid w:val="00345346"/>
    <w:rsid w:val="00347C76"/>
    <w:rsid w:val="003524CB"/>
    <w:rsid w:val="00352F52"/>
    <w:rsid w:val="00353610"/>
    <w:rsid w:val="00354E3D"/>
    <w:rsid w:val="00360576"/>
    <w:rsid w:val="0036070F"/>
    <w:rsid w:val="00360EB2"/>
    <w:rsid w:val="00364144"/>
    <w:rsid w:val="0036448E"/>
    <w:rsid w:val="003657E3"/>
    <w:rsid w:val="00366DA7"/>
    <w:rsid w:val="00372F3A"/>
    <w:rsid w:val="003732D1"/>
    <w:rsid w:val="003761B4"/>
    <w:rsid w:val="00376AA5"/>
    <w:rsid w:val="00377DC1"/>
    <w:rsid w:val="003803C4"/>
    <w:rsid w:val="003803DA"/>
    <w:rsid w:val="00383725"/>
    <w:rsid w:val="00384E8C"/>
    <w:rsid w:val="0038564F"/>
    <w:rsid w:val="00385A72"/>
    <w:rsid w:val="00385DB4"/>
    <w:rsid w:val="0038622B"/>
    <w:rsid w:val="003909F5"/>
    <w:rsid w:val="003941A9"/>
    <w:rsid w:val="00394B92"/>
    <w:rsid w:val="00394F16"/>
    <w:rsid w:val="003950BD"/>
    <w:rsid w:val="00395E95"/>
    <w:rsid w:val="00395FB9"/>
    <w:rsid w:val="0039749D"/>
    <w:rsid w:val="00397CA4"/>
    <w:rsid w:val="003A0E21"/>
    <w:rsid w:val="003A25D4"/>
    <w:rsid w:val="003A2FDD"/>
    <w:rsid w:val="003A5538"/>
    <w:rsid w:val="003A57C7"/>
    <w:rsid w:val="003B0BE1"/>
    <w:rsid w:val="003B35B9"/>
    <w:rsid w:val="003B3BBF"/>
    <w:rsid w:val="003B3F96"/>
    <w:rsid w:val="003B4CE7"/>
    <w:rsid w:val="003B5C4F"/>
    <w:rsid w:val="003B6EA3"/>
    <w:rsid w:val="003B77B7"/>
    <w:rsid w:val="003C3015"/>
    <w:rsid w:val="003C3947"/>
    <w:rsid w:val="003C4431"/>
    <w:rsid w:val="003C57DF"/>
    <w:rsid w:val="003C6BA8"/>
    <w:rsid w:val="003C6C83"/>
    <w:rsid w:val="003D0C92"/>
    <w:rsid w:val="003D1B3F"/>
    <w:rsid w:val="003D1BD5"/>
    <w:rsid w:val="003D23E6"/>
    <w:rsid w:val="003D4783"/>
    <w:rsid w:val="003D4A36"/>
    <w:rsid w:val="003D539E"/>
    <w:rsid w:val="003D6D0B"/>
    <w:rsid w:val="003E0B80"/>
    <w:rsid w:val="003E1D7F"/>
    <w:rsid w:val="003E37F0"/>
    <w:rsid w:val="003E5E89"/>
    <w:rsid w:val="003E67C0"/>
    <w:rsid w:val="003E6D64"/>
    <w:rsid w:val="003E7DE7"/>
    <w:rsid w:val="003F0EC2"/>
    <w:rsid w:val="003F1110"/>
    <w:rsid w:val="003F11D6"/>
    <w:rsid w:val="003F1DF2"/>
    <w:rsid w:val="003F3E64"/>
    <w:rsid w:val="003F4156"/>
    <w:rsid w:val="003F68C1"/>
    <w:rsid w:val="003F6F7C"/>
    <w:rsid w:val="003F73FF"/>
    <w:rsid w:val="004003C4"/>
    <w:rsid w:val="00403030"/>
    <w:rsid w:val="00404055"/>
    <w:rsid w:val="00405A85"/>
    <w:rsid w:val="00405D54"/>
    <w:rsid w:val="004064AB"/>
    <w:rsid w:val="00406610"/>
    <w:rsid w:val="00407A68"/>
    <w:rsid w:val="004138D9"/>
    <w:rsid w:val="0041473E"/>
    <w:rsid w:val="00414B1B"/>
    <w:rsid w:val="004157FB"/>
    <w:rsid w:val="00416691"/>
    <w:rsid w:val="00416B87"/>
    <w:rsid w:val="004174B0"/>
    <w:rsid w:val="00420266"/>
    <w:rsid w:val="00420592"/>
    <w:rsid w:val="00421717"/>
    <w:rsid w:val="00422F15"/>
    <w:rsid w:val="00423A63"/>
    <w:rsid w:val="00424527"/>
    <w:rsid w:val="00430BB2"/>
    <w:rsid w:val="00430DB1"/>
    <w:rsid w:val="00431211"/>
    <w:rsid w:val="00433092"/>
    <w:rsid w:val="0043397F"/>
    <w:rsid w:val="00434E7A"/>
    <w:rsid w:val="00435A3F"/>
    <w:rsid w:val="004362AB"/>
    <w:rsid w:val="004376E8"/>
    <w:rsid w:val="0044466A"/>
    <w:rsid w:val="00447847"/>
    <w:rsid w:val="004509FD"/>
    <w:rsid w:val="004512C8"/>
    <w:rsid w:val="00452FF9"/>
    <w:rsid w:val="004544D9"/>
    <w:rsid w:val="00454F6C"/>
    <w:rsid w:val="00455084"/>
    <w:rsid w:val="00455600"/>
    <w:rsid w:val="00455B6E"/>
    <w:rsid w:val="00455EE6"/>
    <w:rsid w:val="004563F0"/>
    <w:rsid w:val="00456DEB"/>
    <w:rsid w:val="004606CF"/>
    <w:rsid w:val="00462E82"/>
    <w:rsid w:val="004630D7"/>
    <w:rsid w:val="00463457"/>
    <w:rsid w:val="00463AB2"/>
    <w:rsid w:val="00464431"/>
    <w:rsid w:val="00464621"/>
    <w:rsid w:val="00467D92"/>
    <w:rsid w:val="00470958"/>
    <w:rsid w:val="00474762"/>
    <w:rsid w:val="00474CAE"/>
    <w:rsid w:val="00475937"/>
    <w:rsid w:val="00475B32"/>
    <w:rsid w:val="00476135"/>
    <w:rsid w:val="00476B74"/>
    <w:rsid w:val="00477C38"/>
    <w:rsid w:val="0048071B"/>
    <w:rsid w:val="004809AA"/>
    <w:rsid w:val="00481E97"/>
    <w:rsid w:val="0048265A"/>
    <w:rsid w:val="00482E71"/>
    <w:rsid w:val="00483D83"/>
    <w:rsid w:val="0048531D"/>
    <w:rsid w:val="00485A3F"/>
    <w:rsid w:val="0048628C"/>
    <w:rsid w:val="00487C12"/>
    <w:rsid w:val="0049068B"/>
    <w:rsid w:val="00490742"/>
    <w:rsid w:val="0049150F"/>
    <w:rsid w:val="00491971"/>
    <w:rsid w:val="00493A84"/>
    <w:rsid w:val="00496282"/>
    <w:rsid w:val="0049639A"/>
    <w:rsid w:val="00496638"/>
    <w:rsid w:val="00496B98"/>
    <w:rsid w:val="00497DA5"/>
    <w:rsid w:val="00497E2B"/>
    <w:rsid w:val="004A1D70"/>
    <w:rsid w:val="004A2B4E"/>
    <w:rsid w:val="004A2BBC"/>
    <w:rsid w:val="004A411E"/>
    <w:rsid w:val="004A4F75"/>
    <w:rsid w:val="004A7EFD"/>
    <w:rsid w:val="004B1099"/>
    <w:rsid w:val="004B2903"/>
    <w:rsid w:val="004B33C8"/>
    <w:rsid w:val="004B379E"/>
    <w:rsid w:val="004B3830"/>
    <w:rsid w:val="004B4205"/>
    <w:rsid w:val="004B4857"/>
    <w:rsid w:val="004B6258"/>
    <w:rsid w:val="004B71F3"/>
    <w:rsid w:val="004C013A"/>
    <w:rsid w:val="004C0DED"/>
    <w:rsid w:val="004C0EAC"/>
    <w:rsid w:val="004C42D4"/>
    <w:rsid w:val="004C6924"/>
    <w:rsid w:val="004C6F23"/>
    <w:rsid w:val="004D0FAA"/>
    <w:rsid w:val="004D1664"/>
    <w:rsid w:val="004D2ABB"/>
    <w:rsid w:val="004D4ADE"/>
    <w:rsid w:val="004D4BE0"/>
    <w:rsid w:val="004D74AD"/>
    <w:rsid w:val="004D778A"/>
    <w:rsid w:val="004E02F1"/>
    <w:rsid w:val="004E31B2"/>
    <w:rsid w:val="004E36FE"/>
    <w:rsid w:val="004E6533"/>
    <w:rsid w:val="004E6E76"/>
    <w:rsid w:val="004E78DB"/>
    <w:rsid w:val="004F1D4F"/>
    <w:rsid w:val="004F2F1A"/>
    <w:rsid w:val="0050008B"/>
    <w:rsid w:val="00500A53"/>
    <w:rsid w:val="00500DCF"/>
    <w:rsid w:val="005018D7"/>
    <w:rsid w:val="00501AD0"/>
    <w:rsid w:val="005026B8"/>
    <w:rsid w:val="00502BCB"/>
    <w:rsid w:val="00507919"/>
    <w:rsid w:val="00512253"/>
    <w:rsid w:val="005146A4"/>
    <w:rsid w:val="00515B7E"/>
    <w:rsid w:val="00517A4E"/>
    <w:rsid w:val="00520E7B"/>
    <w:rsid w:val="005211BF"/>
    <w:rsid w:val="00521A80"/>
    <w:rsid w:val="005258DB"/>
    <w:rsid w:val="00525950"/>
    <w:rsid w:val="0052728D"/>
    <w:rsid w:val="00531253"/>
    <w:rsid w:val="0053259E"/>
    <w:rsid w:val="005328EE"/>
    <w:rsid w:val="00534675"/>
    <w:rsid w:val="00541EC6"/>
    <w:rsid w:val="00543C33"/>
    <w:rsid w:val="005441AA"/>
    <w:rsid w:val="005443FF"/>
    <w:rsid w:val="00544547"/>
    <w:rsid w:val="0054574A"/>
    <w:rsid w:val="005460BA"/>
    <w:rsid w:val="00546563"/>
    <w:rsid w:val="0054675D"/>
    <w:rsid w:val="00547933"/>
    <w:rsid w:val="00547C04"/>
    <w:rsid w:val="0055289D"/>
    <w:rsid w:val="00552FC1"/>
    <w:rsid w:val="005531FF"/>
    <w:rsid w:val="00553A1B"/>
    <w:rsid w:val="00554956"/>
    <w:rsid w:val="0055687D"/>
    <w:rsid w:val="00556DA5"/>
    <w:rsid w:val="00561433"/>
    <w:rsid w:val="00561ED6"/>
    <w:rsid w:val="00565E06"/>
    <w:rsid w:val="00566C17"/>
    <w:rsid w:val="00566D74"/>
    <w:rsid w:val="00566F00"/>
    <w:rsid w:val="00573C80"/>
    <w:rsid w:val="00574242"/>
    <w:rsid w:val="005747A1"/>
    <w:rsid w:val="00574A8B"/>
    <w:rsid w:val="0057571B"/>
    <w:rsid w:val="00576268"/>
    <w:rsid w:val="005771E2"/>
    <w:rsid w:val="00577271"/>
    <w:rsid w:val="00577432"/>
    <w:rsid w:val="00577581"/>
    <w:rsid w:val="0058106F"/>
    <w:rsid w:val="00581543"/>
    <w:rsid w:val="005820CF"/>
    <w:rsid w:val="00582751"/>
    <w:rsid w:val="00582B77"/>
    <w:rsid w:val="00583063"/>
    <w:rsid w:val="00584673"/>
    <w:rsid w:val="00590466"/>
    <w:rsid w:val="00590471"/>
    <w:rsid w:val="00591086"/>
    <w:rsid w:val="00591D17"/>
    <w:rsid w:val="00592F13"/>
    <w:rsid w:val="00593215"/>
    <w:rsid w:val="005945C2"/>
    <w:rsid w:val="00594FF3"/>
    <w:rsid w:val="0059501E"/>
    <w:rsid w:val="005957E2"/>
    <w:rsid w:val="00597368"/>
    <w:rsid w:val="00597436"/>
    <w:rsid w:val="0059752A"/>
    <w:rsid w:val="005A2089"/>
    <w:rsid w:val="005A22FB"/>
    <w:rsid w:val="005A39A4"/>
    <w:rsid w:val="005A5AF6"/>
    <w:rsid w:val="005A5C1F"/>
    <w:rsid w:val="005B0E26"/>
    <w:rsid w:val="005B1BEC"/>
    <w:rsid w:val="005B2D18"/>
    <w:rsid w:val="005B3097"/>
    <w:rsid w:val="005B4625"/>
    <w:rsid w:val="005B50C3"/>
    <w:rsid w:val="005B6703"/>
    <w:rsid w:val="005B7B7C"/>
    <w:rsid w:val="005C0F27"/>
    <w:rsid w:val="005C1194"/>
    <w:rsid w:val="005C136D"/>
    <w:rsid w:val="005C28EB"/>
    <w:rsid w:val="005C4318"/>
    <w:rsid w:val="005C588F"/>
    <w:rsid w:val="005C5F5F"/>
    <w:rsid w:val="005C6F97"/>
    <w:rsid w:val="005D1EB8"/>
    <w:rsid w:val="005D2855"/>
    <w:rsid w:val="005D5446"/>
    <w:rsid w:val="005D6433"/>
    <w:rsid w:val="005D6627"/>
    <w:rsid w:val="005E0D2F"/>
    <w:rsid w:val="005E2E52"/>
    <w:rsid w:val="005E2E83"/>
    <w:rsid w:val="005E35A4"/>
    <w:rsid w:val="005E35A6"/>
    <w:rsid w:val="005E4415"/>
    <w:rsid w:val="005E5037"/>
    <w:rsid w:val="005E53AA"/>
    <w:rsid w:val="005E600B"/>
    <w:rsid w:val="005F187D"/>
    <w:rsid w:val="005F3E47"/>
    <w:rsid w:val="005F4065"/>
    <w:rsid w:val="005F4D02"/>
    <w:rsid w:val="005F5135"/>
    <w:rsid w:val="005F5360"/>
    <w:rsid w:val="005F55F0"/>
    <w:rsid w:val="005F585C"/>
    <w:rsid w:val="005F70B4"/>
    <w:rsid w:val="00603F63"/>
    <w:rsid w:val="00604FC4"/>
    <w:rsid w:val="0060641B"/>
    <w:rsid w:val="00606533"/>
    <w:rsid w:val="00610544"/>
    <w:rsid w:val="00610969"/>
    <w:rsid w:val="00611326"/>
    <w:rsid w:val="00614566"/>
    <w:rsid w:val="0061670E"/>
    <w:rsid w:val="00616DAF"/>
    <w:rsid w:val="0062017B"/>
    <w:rsid w:val="0062027D"/>
    <w:rsid w:val="00621474"/>
    <w:rsid w:val="00621B90"/>
    <w:rsid w:val="00622CF2"/>
    <w:rsid w:val="00622FA2"/>
    <w:rsid w:val="00623C95"/>
    <w:rsid w:val="00624A6F"/>
    <w:rsid w:val="00625A9D"/>
    <w:rsid w:val="006260F8"/>
    <w:rsid w:val="00626334"/>
    <w:rsid w:val="00627D9D"/>
    <w:rsid w:val="006327D1"/>
    <w:rsid w:val="00633153"/>
    <w:rsid w:val="00633190"/>
    <w:rsid w:val="00634D6E"/>
    <w:rsid w:val="00635308"/>
    <w:rsid w:val="00635A49"/>
    <w:rsid w:val="006406BA"/>
    <w:rsid w:val="0064151C"/>
    <w:rsid w:val="00642F5B"/>
    <w:rsid w:val="0064466E"/>
    <w:rsid w:val="006448E5"/>
    <w:rsid w:val="00645740"/>
    <w:rsid w:val="00645B80"/>
    <w:rsid w:val="00645C50"/>
    <w:rsid w:val="00646AD9"/>
    <w:rsid w:val="00647897"/>
    <w:rsid w:val="00647976"/>
    <w:rsid w:val="006508AD"/>
    <w:rsid w:val="00655DFE"/>
    <w:rsid w:val="00655E15"/>
    <w:rsid w:val="0066032E"/>
    <w:rsid w:val="006603C9"/>
    <w:rsid w:val="006612DD"/>
    <w:rsid w:val="00662481"/>
    <w:rsid w:val="00671FE0"/>
    <w:rsid w:val="0067251C"/>
    <w:rsid w:val="00672B5F"/>
    <w:rsid w:val="00672FFB"/>
    <w:rsid w:val="006734E0"/>
    <w:rsid w:val="00673724"/>
    <w:rsid w:val="006766CB"/>
    <w:rsid w:val="00680707"/>
    <w:rsid w:val="00682FA6"/>
    <w:rsid w:val="0068335C"/>
    <w:rsid w:val="00683B63"/>
    <w:rsid w:val="00683DB0"/>
    <w:rsid w:val="00683E27"/>
    <w:rsid w:val="00684F27"/>
    <w:rsid w:val="00684FE4"/>
    <w:rsid w:val="006862F3"/>
    <w:rsid w:val="00687355"/>
    <w:rsid w:val="00693A99"/>
    <w:rsid w:val="00694069"/>
    <w:rsid w:val="00694577"/>
    <w:rsid w:val="00695785"/>
    <w:rsid w:val="006970ED"/>
    <w:rsid w:val="006A003A"/>
    <w:rsid w:val="006A0194"/>
    <w:rsid w:val="006A09AD"/>
    <w:rsid w:val="006A0D31"/>
    <w:rsid w:val="006A211A"/>
    <w:rsid w:val="006A2247"/>
    <w:rsid w:val="006A399E"/>
    <w:rsid w:val="006A3ABB"/>
    <w:rsid w:val="006A4A88"/>
    <w:rsid w:val="006A4FCD"/>
    <w:rsid w:val="006A656F"/>
    <w:rsid w:val="006A6F87"/>
    <w:rsid w:val="006A7021"/>
    <w:rsid w:val="006A7C7F"/>
    <w:rsid w:val="006B02D5"/>
    <w:rsid w:val="006B2F27"/>
    <w:rsid w:val="006B3961"/>
    <w:rsid w:val="006B3975"/>
    <w:rsid w:val="006B3DDE"/>
    <w:rsid w:val="006B47CE"/>
    <w:rsid w:val="006B4BAA"/>
    <w:rsid w:val="006B5C7A"/>
    <w:rsid w:val="006B7362"/>
    <w:rsid w:val="006B75BB"/>
    <w:rsid w:val="006B7DF4"/>
    <w:rsid w:val="006C008B"/>
    <w:rsid w:val="006C3FB4"/>
    <w:rsid w:val="006C4DA6"/>
    <w:rsid w:val="006C4F1D"/>
    <w:rsid w:val="006C6C36"/>
    <w:rsid w:val="006C75E7"/>
    <w:rsid w:val="006C7D64"/>
    <w:rsid w:val="006D2A95"/>
    <w:rsid w:val="006D2B42"/>
    <w:rsid w:val="006D467F"/>
    <w:rsid w:val="006D4BFB"/>
    <w:rsid w:val="006D4E13"/>
    <w:rsid w:val="006D7F95"/>
    <w:rsid w:val="006D7FDA"/>
    <w:rsid w:val="006E227D"/>
    <w:rsid w:val="006E31A5"/>
    <w:rsid w:val="006E351E"/>
    <w:rsid w:val="006E6178"/>
    <w:rsid w:val="006F128E"/>
    <w:rsid w:val="006F2288"/>
    <w:rsid w:val="006F450B"/>
    <w:rsid w:val="006F4AB2"/>
    <w:rsid w:val="006F54B8"/>
    <w:rsid w:val="006F6726"/>
    <w:rsid w:val="006F6C72"/>
    <w:rsid w:val="00700367"/>
    <w:rsid w:val="00700CAA"/>
    <w:rsid w:val="00700D07"/>
    <w:rsid w:val="00702ADA"/>
    <w:rsid w:val="0070305D"/>
    <w:rsid w:val="00705590"/>
    <w:rsid w:val="00706667"/>
    <w:rsid w:val="00706904"/>
    <w:rsid w:val="00706C2A"/>
    <w:rsid w:val="007103D6"/>
    <w:rsid w:val="00711372"/>
    <w:rsid w:val="0071245D"/>
    <w:rsid w:val="0071359D"/>
    <w:rsid w:val="0071404E"/>
    <w:rsid w:val="007151E9"/>
    <w:rsid w:val="00715A7E"/>
    <w:rsid w:val="00717BCD"/>
    <w:rsid w:val="007210BD"/>
    <w:rsid w:val="0072135C"/>
    <w:rsid w:val="0072227C"/>
    <w:rsid w:val="00724554"/>
    <w:rsid w:val="007252FE"/>
    <w:rsid w:val="00725876"/>
    <w:rsid w:val="007261E3"/>
    <w:rsid w:val="00726E35"/>
    <w:rsid w:val="0073138F"/>
    <w:rsid w:val="00732481"/>
    <w:rsid w:val="00733E6C"/>
    <w:rsid w:val="007343B2"/>
    <w:rsid w:val="007349D7"/>
    <w:rsid w:val="00737B12"/>
    <w:rsid w:val="007417A1"/>
    <w:rsid w:val="00742DC4"/>
    <w:rsid w:val="007434F9"/>
    <w:rsid w:val="00745707"/>
    <w:rsid w:val="00745BD4"/>
    <w:rsid w:val="0074663B"/>
    <w:rsid w:val="00747DC1"/>
    <w:rsid w:val="00747FDF"/>
    <w:rsid w:val="00750142"/>
    <w:rsid w:val="00750BE4"/>
    <w:rsid w:val="007544B2"/>
    <w:rsid w:val="00754D49"/>
    <w:rsid w:val="0075678D"/>
    <w:rsid w:val="007614E9"/>
    <w:rsid w:val="007621F8"/>
    <w:rsid w:val="00762DF9"/>
    <w:rsid w:val="00763462"/>
    <w:rsid w:val="00764573"/>
    <w:rsid w:val="00766513"/>
    <w:rsid w:val="007723C7"/>
    <w:rsid w:val="007724D6"/>
    <w:rsid w:val="00772F3B"/>
    <w:rsid w:val="00773882"/>
    <w:rsid w:val="0077490F"/>
    <w:rsid w:val="00774B39"/>
    <w:rsid w:val="00775A7E"/>
    <w:rsid w:val="00782AD5"/>
    <w:rsid w:val="00783476"/>
    <w:rsid w:val="00784ED5"/>
    <w:rsid w:val="00785378"/>
    <w:rsid w:val="00785C12"/>
    <w:rsid w:val="00786D4E"/>
    <w:rsid w:val="00787DEB"/>
    <w:rsid w:val="00791526"/>
    <w:rsid w:val="007930EA"/>
    <w:rsid w:val="00797AFD"/>
    <w:rsid w:val="007A01A7"/>
    <w:rsid w:val="007A07E0"/>
    <w:rsid w:val="007A12F7"/>
    <w:rsid w:val="007A1328"/>
    <w:rsid w:val="007A1E72"/>
    <w:rsid w:val="007A288C"/>
    <w:rsid w:val="007A3985"/>
    <w:rsid w:val="007A3CCA"/>
    <w:rsid w:val="007A4FA5"/>
    <w:rsid w:val="007A5CE2"/>
    <w:rsid w:val="007A737F"/>
    <w:rsid w:val="007B15A5"/>
    <w:rsid w:val="007B2546"/>
    <w:rsid w:val="007B4C6D"/>
    <w:rsid w:val="007B5205"/>
    <w:rsid w:val="007B5F7E"/>
    <w:rsid w:val="007B6174"/>
    <w:rsid w:val="007C1171"/>
    <w:rsid w:val="007C1503"/>
    <w:rsid w:val="007C20DC"/>
    <w:rsid w:val="007C5339"/>
    <w:rsid w:val="007C7EE2"/>
    <w:rsid w:val="007C7F1A"/>
    <w:rsid w:val="007D7850"/>
    <w:rsid w:val="007D7E75"/>
    <w:rsid w:val="007E1D01"/>
    <w:rsid w:val="007E39B7"/>
    <w:rsid w:val="007E3B48"/>
    <w:rsid w:val="007E604E"/>
    <w:rsid w:val="007E63E6"/>
    <w:rsid w:val="007E766D"/>
    <w:rsid w:val="007F0453"/>
    <w:rsid w:val="007F28C4"/>
    <w:rsid w:val="007F3A25"/>
    <w:rsid w:val="007F3D75"/>
    <w:rsid w:val="007F52EE"/>
    <w:rsid w:val="007F604E"/>
    <w:rsid w:val="007F6DAD"/>
    <w:rsid w:val="0080133A"/>
    <w:rsid w:val="00801698"/>
    <w:rsid w:val="0080378D"/>
    <w:rsid w:val="00804E13"/>
    <w:rsid w:val="008078F2"/>
    <w:rsid w:val="00810FBA"/>
    <w:rsid w:val="00811772"/>
    <w:rsid w:val="00811875"/>
    <w:rsid w:val="00813D29"/>
    <w:rsid w:val="0081522A"/>
    <w:rsid w:val="0081551B"/>
    <w:rsid w:val="00815623"/>
    <w:rsid w:val="0081589D"/>
    <w:rsid w:val="00817B57"/>
    <w:rsid w:val="00817F2D"/>
    <w:rsid w:val="00820E75"/>
    <w:rsid w:val="008220E9"/>
    <w:rsid w:val="0082373C"/>
    <w:rsid w:val="008335F1"/>
    <w:rsid w:val="008348BF"/>
    <w:rsid w:val="00836480"/>
    <w:rsid w:val="00836B00"/>
    <w:rsid w:val="00837F9C"/>
    <w:rsid w:val="0084333A"/>
    <w:rsid w:val="00843C51"/>
    <w:rsid w:val="00844BF7"/>
    <w:rsid w:val="00845CD7"/>
    <w:rsid w:val="00846273"/>
    <w:rsid w:val="008469F1"/>
    <w:rsid w:val="008472F9"/>
    <w:rsid w:val="00850D79"/>
    <w:rsid w:val="00854F79"/>
    <w:rsid w:val="00855782"/>
    <w:rsid w:val="00855CA8"/>
    <w:rsid w:val="00855EAC"/>
    <w:rsid w:val="00855EBD"/>
    <w:rsid w:val="00860274"/>
    <w:rsid w:val="0086027B"/>
    <w:rsid w:val="00862930"/>
    <w:rsid w:val="00862B23"/>
    <w:rsid w:val="00862FA2"/>
    <w:rsid w:val="00864B28"/>
    <w:rsid w:val="008679F9"/>
    <w:rsid w:val="0087169B"/>
    <w:rsid w:val="00872D82"/>
    <w:rsid w:val="00876E31"/>
    <w:rsid w:val="0087747D"/>
    <w:rsid w:val="00877B98"/>
    <w:rsid w:val="00881371"/>
    <w:rsid w:val="00881B2D"/>
    <w:rsid w:val="0088310E"/>
    <w:rsid w:val="00883C7F"/>
    <w:rsid w:val="008846CD"/>
    <w:rsid w:val="0088568D"/>
    <w:rsid w:val="00885C47"/>
    <w:rsid w:val="008863A3"/>
    <w:rsid w:val="00886DA5"/>
    <w:rsid w:val="008909DB"/>
    <w:rsid w:val="00891604"/>
    <w:rsid w:val="00892795"/>
    <w:rsid w:val="00893A6E"/>
    <w:rsid w:val="008945E1"/>
    <w:rsid w:val="0089500A"/>
    <w:rsid w:val="00897812"/>
    <w:rsid w:val="00897D36"/>
    <w:rsid w:val="00897D74"/>
    <w:rsid w:val="008A0150"/>
    <w:rsid w:val="008A0218"/>
    <w:rsid w:val="008A331F"/>
    <w:rsid w:val="008A3E2D"/>
    <w:rsid w:val="008A519C"/>
    <w:rsid w:val="008A5EEF"/>
    <w:rsid w:val="008A6155"/>
    <w:rsid w:val="008A6B30"/>
    <w:rsid w:val="008A6EF3"/>
    <w:rsid w:val="008A7F29"/>
    <w:rsid w:val="008A7F42"/>
    <w:rsid w:val="008B009B"/>
    <w:rsid w:val="008B0E3D"/>
    <w:rsid w:val="008B2292"/>
    <w:rsid w:val="008B4719"/>
    <w:rsid w:val="008B4D4E"/>
    <w:rsid w:val="008B60A3"/>
    <w:rsid w:val="008C0211"/>
    <w:rsid w:val="008C047E"/>
    <w:rsid w:val="008C0C32"/>
    <w:rsid w:val="008C12BC"/>
    <w:rsid w:val="008C1B7D"/>
    <w:rsid w:val="008C3CB4"/>
    <w:rsid w:val="008C403C"/>
    <w:rsid w:val="008C7048"/>
    <w:rsid w:val="008C71D9"/>
    <w:rsid w:val="008D015E"/>
    <w:rsid w:val="008D0238"/>
    <w:rsid w:val="008D5575"/>
    <w:rsid w:val="008D56E6"/>
    <w:rsid w:val="008D6E95"/>
    <w:rsid w:val="008D755E"/>
    <w:rsid w:val="008E61BF"/>
    <w:rsid w:val="008E63F0"/>
    <w:rsid w:val="008E6A6F"/>
    <w:rsid w:val="008E74EF"/>
    <w:rsid w:val="008F0FCA"/>
    <w:rsid w:val="008F1105"/>
    <w:rsid w:val="008F1158"/>
    <w:rsid w:val="008F15EF"/>
    <w:rsid w:val="008F1DF8"/>
    <w:rsid w:val="008F429D"/>
    <w:rsid w:val="008F4CC5"/>
    <w:rsid w:val="008F4EF7"/>
    <w:rsid w:val="008F697D"/>
    <w:rsid w:val="0090149A"/>
    <w:rsid w:val="0090165D"/>
    <w:rsid w:val="00901699"/>
    <w:rsid w:val="00902AF7"/>
    <w:rsid w:val="00904C50"/>
    <w:rsid w:val="009066C9"/>
    <w:rsid w:val="00906C9A"/>
    <w:rsid w:val="0090739C"/>
    <w:rsid w:val="00910425"/>
    <w:rsid w:val="00910C29"/>
    <w:rsid w:val="00910D30"/>
    <w:rsid w:val="00911AE7"/>
    <w:rsid w:val="0091235C"/>
    <w:rsid w:val="00912EB2"/>
    <w:rsid w:val="00914CBB"/>
    <w:rsid w:val="00915A87"/>
    <w:rsid w:val="00915EB7"/>
    <w:rsid w:val="00917402"/>
    <w:rsid w:val="0092101A"/>
    <w:rsid w:val="0092178B"/>
    <w:rsid w:val="00921BDB"/>
    <w:rsid w:val="009221E1"/>
    <w:rsid w:val="009226A1"/>
    <w:rsid w:val="00922AF0"/>
    <w:rsid w:val="0092404E"/>
    <w:rsid w:val="0092607C"/>
    <w:rsid w:val="00926B96"/>
    <w:rsid w:val="009301BC"/>
    <w:rsid w:val="009324B8"/>
    <w:rsid w:val="009341F8"/>
    <w:rsid w:val="00934E29"/>
    <w:rsid w:val="00935DD9"/>
    <w:rsid w:val="009361F7"/>
    <w:rsid w:val="00936E0E"/>
    <w:rsid w:val="00937619"/>
    <w:rsid w:val="00942188"/>
    <w:rsid w:val="00944BFE"/>
    <w:rsid w:val="00944E38"/>
    <w:rsid w:val="009455B2"/>
    <w:rsid w:val="0094597C"/>
    <w:rsid w:val="009466ED"/>
    <w:rsid w:val="00947426"/>
    <w:rsid w:val="00947C2E"/>
    <w:rsid w:val="00947C6D"/>
    <w:rsid w:val="00954CB0"/>
    <w:rsid w:val="00954D0A"/>
    <w:rsid w:val="00957827"/>
    <w:rsid w:val="00957CC9"/>
    <w:rsid w:val="009617D5"/>
    <w:rsid w:val="00962250"/>
    <w:rsid w:val="00962827"/>
    <w:rsid w:val="00962857"/>
    <w:rsid w:val="00963766"/>
    <w:rsid w:val="00964583"/>
    <w:rsid w:val="00965718"/>
    <w:rsid w:val="00965A76"/>
    <w:rsid w:val="009669C6"/>
    <w:rsid w:val="00966ADB"/>
    <w:rsid w:val="00966D9E"/>
    <w:rsid w:val="00966EBB"/>
    <w:rsid w:val="00967700"/>
    <w:rsid w:val="009704A9"/>
    <w:rsid w:val="00971C80"/>
    <w:rsid w:val="00976C43"/>
    <w:rsid w:val="00976CD2"/>
    <w:rsid w:val="00982C2D"/>
    <w:rsid w:val="009845AF"/>
    <w:rsid w:val="009852DA"/>
    <w:rsid w:val="009857AB"/>
    <w:rsid w:val="00986158"/>
    <w:rsid w:val="009900B1"/>
    <w:rsid w:val="00992832"/>
    <w:rsid w:val="009930B3"/>
    <w:rsid w:val="00993BE6"/>
    <w:rsid w:val="009941A7"/>
    <w:rsid w:val="00995EE9"/>
    <w:rsid w:val="00995F2B"/>
    <w:rsid w:val="009968E9"/>
    <w:rsid w:val="00997674"/>
    <w:rsid w:val="009A15CA"/>
    <w:rsid w:val="009A16D0"/>
    <w:rsid w:val="009A25F0"/>
    <w:rsid w:val="009A2BF5"/>
    <w:rsid w:val="009A52EA"/>
    <w:rsid w:val="009A6A11"/>
    <w:rsid w:val="009B020B"/>
    <w:rsid w:val="009B03B4"/>
    <w:rsid w:val="009B0921"/>
    <w:rsid w:val="009B107B"/>
    <w:rsid w:val="009B1E84"/>
    <w:rsid w:val="009B3232"/>
    <w:rsid w:val="009B3423"/>
    <w:rsid w:val="009B42BA"/>
    <w:rsid w:val="009B48E9"/>
    <w:rsid w:val="009B5A53"/>
    <w:rsid w:val="009B5BD0"/>
    <w:rsid w:val="009B6AA1"/>
    <w:rsid w:val="009C02F1"/>
    <w:rsid w:val="009C121C"/>
    <w:rsid w:val="009C1A75"/>
    <w:rsid w:val="009C409D"/>
    <w:rsid w:val="009C58B4"/>
    <w:rsid w:val="009C5D37"/>
    <w:rsid w:val="009C6889"/>
    <w:rsid w:val="009C7A49"/>
    <w:rsid w:val="009D09CC"/>
    <w:rsid w:val="009D1135"/>
    <w:rsid w:val="009D1AC9"/>
    <w:rsid w:val="009D1D38"/>
    <w:rsid w:val="009D2B42"/>
    <w:rsid w:val="009D467A"/>
    <w:rsid w:val="009D67EC"/>
    <w:rsid w:val="009E04D5"/>
    <w:rsid w:val="009E063A"/>
    <w:rsid w:val="009E2867"/>
    <w:rsid w:val="009E3CA5"/>
    <w:rsid w:val="009E4AC1"/>
    <w:rsid w:val="009E559B"/>
    <w:rsid w:val="009E5D5D"/>
    <w:rsid w:val="009E5EF4"/>
    <w:rsid w:val="009E6199"/>
    <w:rsid w:val="009E61CB"/>
    <w:rsid w:val="009E620F"/>
    <w:rsid w:val="009F3A1C"/>
    <w:rsid w:val="009F434D"/>
    <w:rsid w:val="009F5313"/>
    <w:rsid w:val="009F6F85"/>
    <w:rsid w:val="00A021C0"/>
    <w:rsid w:val="00A03641"/>
    <w:rsid w:val="00A05179"/>
    <w:rsid w:val="00A05485"/>
    <w:rsid w:val="00A10F96"/>
    <w:rsid w:val="00A13761"/>
    <w:rsid w:val="00A144A3"/>
    <w:rsid w:val="00A15EC5"/>
    <w:rsid w:val="00A17F52"/>
    <w:rsid w:val="00A25382"/>
    <w:rsid w:val="00A256F9"/>
    <w:rsid w:val="00A27C4C"/>
    <w:rsid w:val="00A30571"/>
    <w:rsid w:val="00A30AAF"/>
    <w:rsid w:val="00A315D6"/>
    <w:rsid w:val="00A33052"/>
    <w:rsid w:val="00A33738"/>
    <w:rsid w:val="00A33F90"/>
    <w:rsid w:val="00A368FD"/>
    <w:rsid w:val="00A36CB9"/>
    <w:rsid w:val="00A37FC2"/>
    <w:rsid w:val="00A41D4A"/>
    <w:rsid w:val="00A4203E"/>
    <w:rsid w:val="00A42DD8"/>
    <w:rsid w:val="00A43DD9"/>
    <w:rsid w:val="00A43E8F"/>
    <w:rsid w:val="00A46B38"/>
    <w:rsid w:val="00A5159C"/>
    <w:rsid w:val="00A534F5"/>
    <w:rsid w:val="00A53BED"/>
    <w:rsid w:val="00A54880"/>
    <w:rsid w:val="00A5575B"/>
    <w:rsid w:val="00A558DD"/>
    <w:rsid w:val="00A56099"/>
    <w:rsid w:val="00A564BB"/>
    <w:rsid w:val="00A56E64"/>
    <w:rsid w:val="00A62705"/>
    <w:rsid w:val="00A66048"/>
    <w:rsid w:val="00A6636F"/>
    <w:rsid w:val="00A66A1F"/>
    <w:rsid w:val="00A707E2"/>
    <w:rsid w:val="00A71850"/>
    <w:rsid w:val="00A75534"/>
    <w:rsid w:val="00A76655"/>
    <w:rsid w:val="00A7686B"/>
    <w:rsid w:val="00A77C3A"/>
    <w:rsid w:val="00A83694"/>
    <w:rsid w:val="00A83760"/>
    <w:rsid w:val="00A8421E"/>
    <w:rsid w:val="00A8446F"/>
    <w:rsid w:val="00A84D77"/>
    <w:rsid w:val="00A91970"/>
    <w:rsid w:val="00A97305"/>
    <w:rsid w:val="00A975B9"/>
    <w:rsid w:val="00A97E67"/>
    <w:rsid w:val="00AA0D0A"/>
    <w:rsid w:val="00AA0F25"/>
    <w:rsid w:val="00AA27CE"/>
    <w:rsid w:val="00AA3365"/>
    <w:rsid w:val="00AA3430"/>
    <w:rsid w:val="00AA4D6A"/>
    <w:rsid w:val="00AA5626"/>
    <w:rsid w:val="00AA68B4"/>
    <w:rsid w:val="00AB186E"/>
    <w:rsid w:val="00AB2665"/>
    <w:rsid w:val="00AB28DF"/>
    <w:rsid w:val="00AB3417"/>
    <w:rsid w:val="00AB59B5"/>
    <w:rsid w:val="00AB66B9"/>
    <w:rsid w:val="00AC01BB"/>
    <w:rsid w:val="00AC0302"/>
    <w:rsid w:val="00AC11B7"/>
    <w:rsid w:val="00AC1CA8"/>
    <w:rsid w:val="00AC49A9"/>
    <w:rsid w:val="00AC5334"/>
    <w:rsid w:val="00AC59A3"/>
    <w:rsid w:val="00AC7562"/>
    <w:rsid w:val="00AC7C9D"/>
    <w:rsid w:val="00AD11C5"/>
    <w:rsid w:val="00AD15A3"/>
    <w:rsid w:val="00AD25BB"/>
    <w:rsid w:val="00AD41D9"/>
    <w:rsid w:val="00AD4DEB"/>
    <w:rsid w:val="00AD5C5F"/>
    <w:rsid w:val="00AD6B14"/>
    <w:rsid w:val="00AD766C"/>
    <w:rsid w:val="00AE09B4"/>
    <w:rsid w:val="00AE12FE"/>
    <w:rsid w:val="00AE258A"/>
    <w:rsid w:val="00AE3180"/>
    <w:rsid w:val="00AE4E38"/>
    <w:rsid w:val="00AE506C"/>
    <w:rsid w:val="00AE5C6C"/>
    <w:rsid w:val="00AE6440"/>
    <w:rsid w:val="00AE6892"/>
    <w:rsid w:val="00AE6AC0"/>
    <w:rsid w:val="00AE6E8E"/>
    <w:rsid w:val="00AE7526"/>
    <w:rsid w:val="00AE7DE1"/>
    <w:rsid w:val="00AF276B"/>
    <w:rsid w:val="00AF2805"/>
    <w:rsid w:val="00AF339A"/>
    <w:rsid w:val="00AF4CE5"/>
    <w:rsid w:val="00AF6934"/>
    <w:rsid w:val="00B0048B"/>
    <w:rsid w:val="00B00DF1"/>
    <w:rsid w:val="00B010C2"/>
    <w:rsid w:val="00B014B7"/>
    <w:rsid w:val="00B02673"/>
    <w:rsid w:val="00B02B05"/>
    <w:rsid w:val="00B02E91"/>
    <w:rsid w:val="00B05E6A"/>
    <w:rsid w:val="00B069EF"/>
    <w:rsid w:val="00B06B0F"/>
    <w:rsid w:val="00B06BC6"/>
    <w:rsid w:val="00B1034F"/>
    <w:rsid w:val="00B108BC"/>
    <w:rsid w:val="00B10D7B"/>
    <w:rsid w:val="00B11010"/>
    <w:rsid w:val="00B123B2"/>
    <w:rsid w:val="00B12F74"/>
    <w:rsid w:val="00B13A9C"/>
    <w:rsid w:val="00B151FD"/>
    <w:rsid w:val="00B17010"/>
    <w:rsid w:val="00B1715F"/>
    <w:rsid w:val="00B172CA"/>
    <w:rsid w:val="00B17FF8"/>
    <w:rsid w:val="00B20864"/>
    <w:rsid w:val="00B2488E"/>
    <w:rsid w:val="00B25064"/>
    <w:rsid w:val="00B25A61"/>
    <w:rsid w:val="00B25FD4"/>
    <w:rsid w:val="00B2649E"/>
    <w:rsid w:val="00B2728D"/>
    <w:rsid w:val="00B312D7"/>
    <w:rsid w:val="00B3541A"/>
    <w:rsid w:val="00B35D53"/>
    <w:rsid w:val="00B40587"/>
    <w:rsid w:val="00B422EE"/>
    <w:rsid w:val="00B43226"/>
    <w:rsid w:val="00B432B2"/>
    <w:rsid w:val="00B43C1C"/>
    <w:rsid w:val="00B43D31"/>
    <w:rsid w:val="00B46227"/>
    <w:rsid w:val="00B46F4A"/>
    <w:rsid w:val="00B47398"/>
    <w:rsid w:val="00B47D10"/>
    <w:rsid w:val="00B508A0"/>
    <w:rsid w:val="00B50A1C"/>
    <w:rsid w:val="00B5354B"/>
    <w:rsid w:val="00B5394E"/>
    <w:rsid w:val="00B54FC9"/>
    <w:rsid w:val="00B563A4"/>
    <w:rsid w:val="00B57E45"/>
    <w:rsid w:val="00B600D7"/>
    <w:rsid w:val="00B606D8"/>
    <w:rsid w:val="00B61CEC"/>
    <w:rsid w:val="00B64E9E"/>
    <w:rsid w:val="00B6636F"/>
    <w:rsid w:val="00B66E24"/>
    <w:rsid w:val="00B676FE"/>
    <w:rsid w:val="00B70728"/>
    <w:rsid w:val="00B74591"/>
    <w:rsid w:val="00B748ED"/>
    <w:rsid w:val="00B76262"/>
    <w:rsid w:val="00B77849"/>
    <w:rsid w:val="00B80523"/>
    <w:rsid w:val="00B82E65"/>
    <w:rsid w:val="00B8386D"/>
    <w:rsid w:val="00B870E6"/>
    <w:rsid w:val="00B87A3B"/>
    <w:rsid w:val="00B87B6B"/>
    <w:rsid w:val="00B90838"/>
    <w:rsid w:val="00B9084B"/>
    <w:rsid w:val="00B94220"/>
    <w:rsid w:val="00B94404"/>
    <w:rsid w:val="00B946A2"/>
    <w:rsid w:val="00B94CA9"/>
    <w:rsid w:val="00B94F15"/>
    <w:rsid w:val="00B9715F"/>
    <w:rsid w:val="00BA0E33"/>
    <w:rsid w:val="00BA18FE"/>
    <w:rsid w:val="00BA2AEA"/>
    <w:rsid w:val="00BA48B5"/>
    <w:rsid w:val="00BA49AF"/>
    <w:rsid w:val="00BA5F95"/>
    <w:rsid w:val="00BB259F"/>
    <w:rsid w:val="00BB2B31"/>
    <w:rsid w:val="00BB320A"/>
    <w:rsid w:val="00BB3412"/>
    <w:rsid w:val="00BB36C1"/>
    <w:rsid w:val="00BB44A3"/>
    <w:rsid w:val="00BC31CE"/>
    <w:rsid w:val="00BC33ED"/>
    <w:rsid w:val="00BC458C"/>
    <w:rsid w:val="00BC5008"/>
    <w:rsid w:val="00BC5187"/>
    <w:rsid w:val="00BC5C9F"/>
    <w:rsid w:val="00BC6763"/>
    <w:rsid w:val="00BC71F6"/>
    <w:rsid w:val="00BD063D"/>
    <w:rsid w:val="00BD0A5C"/>
    <w:rsid w:val="00BD126C"/>
    <w:rsid w:val="00BD1474"/>
    <w:rsid w:val="00BD1B77"/>
    <w:rsid w:val="00BD235B"/>
    <w:rsid w:val="00BD259A"/>
    <w:rsid w:val="00BD2B06"/>
    <w:rsid w:val="00BD4AA3"/>
    <w:rsid w:val="00BD4D27"/>
    <w:rsid w:val="00BD4F81"/>
    <w:rsid w:val="00BD5C94"/>
    <w:rsid w:val="00BD602A"/>
    <w:rsid w:val="00BD6BBE"/>
    <w:rsid w:val="00BD6C73"/>
    <w:rsid w:val="00BE030B"/>
    <w:rsid w:val="00BE105B"/>
    <w:rsid w:val="00BE184C"/>
    <w:rsid w:val="00BE2D0A"/>
    <w:rsid w:val="00BE6699"/>
    <w:rsid w:val="00BE6A98"/>
    <w:rsid w:val="00BE6CCA"/>
    <w:rsid w:val="00BE6D3D"/>
    <w:rsid w:val="00BF0F93"/>
    <w:rsid w:val="00BF10B3"/>
    <w:rsid w:val="00BF405A"/>
    <w:rsid w:val="00BF4298"/>
    <w:rsid w:val="00BF5029"/>
    <w:rsid w:val="00BF7AE1"/>
    <w:rsid w:val="00C00EB5"/>
    <w:rsid w:val="00C02DC6"/>
    <w:rsid w:val="00C050B6"/>
    <w:rsid w:val="00C05697"/>
    <w:rsid w:val="00C056CB"/>
    <w:rsid w:val="00C05944"/>
    <w:rsid w:val="00C0631F"/>
    <w:rsid w:val="00C06359"/>
    <w:rsid w:val="00C065E9"/>
    <w:rsid w:val="00C06B03"/>
    <w:rsid w:val="00C101D7"/>
    <w:rsid w:val="00C10894"/>
    <w:rsid w:val="00C12249"/>
    <w:rsid w:val="00C128A7"/>
    <w:rsid w:val="00C1347E"/>
    <w:rsid w:val="00C14FE2"/>
    <w:rsid w:val="00C15179"/>
    <w:rsid w:val="00C15D03"/>
    <w:rsid w:val="00C15E87"/>
    <w:rsid w:val="00C1740F"/>
    <w:rsid w:val="00C2202A"/>
    <w:rsid w:val="00C229EB"/>
    <w:rsid w:val="00C235D7"/>
    <w:rsid w:val="00C2373B"/>
    <w:rsid w:val="00C2517C"/>
    <w:rsid w:val="00C270DF"/>
    <w:rsid w:val="00C303A9"/>
    <w:rsid w:val="00C30D82"/>
    <w:rsid w:val="00C31EA7"/>
    <w:rsid w:val="00C3332C"/>
    <w:rsid w:val="00C335E1"/>
    <w:rsid w:val="00C33772"/>
    <w:rsid w:val="00C33802"/>
    <w:rsid w:val="00C3658F"/>
    <w:rsid w:val="00C36817"/>
    <w:rsid w:val="00C37BF5"/>
    <w:rsid w:val="00C40C5C"/>
    <w:rsid w:val="00C41AA9"/>
    <w:rsid w:val="00C467D7"/>
    <w:rsid w:val="00C46831"/>
    <w:rsid w:val="00C468DA"/>
    <w:rsid w:val="00C4795F"/>
    <w:rsid w:val="00C527EF"/>
    <w:rsid w:val="00C548F1"/>
    <w:rsid w:val="00C55641"/>
    <w:rsid w:val="00C55784"/>
    <w:rsid w:val="00C60514"/>
    <w:rsid w:val="00C61E8B"/>
    <w:rsid w:val="00C63A31"/>
    <w:rsid w:val="00C6449E"/>
    <w:rsid w:val="00C65CC6"/>
    <w:rsid w:val="00C66049"/>
    <w:rsid w:val="00C67540"/>
    <w:rsid w:val="00C70716"/>
    <w:rsid w:val="00C72F33"/>
    <w:rsid w:val="00C72F6F"/>
    <w:rsid w:val="00C74E8E"/>
    <w:rsid w:val="00C80533"/>
    <w:rsid w:val="00C818CE"/>
    <w:rsid w:val="00C82573"/>
    <w:rsid w:val="00C828A6"/>
    <w:rsid w:val="00C85B0E"/>
    <w:rsid w:val="00C85DE1"/>
    <w:rsid w:val="00C86608"/>
    <w:rsid w:val="00C87FDE"/>
    <w:rsid w:val="00C91C6A"/>
    <w:rsid w:val="00C9262B"/>
    <w:rsid w:val="00C93263"/>
    <w:rsid w:val="00C937D0"/>
    <w:rsid w:val="00C940AC"/>
    <w:rsid w:val="00C9597A"/>
    <w:rsid w:val="00CA3699"/>
    <w:rsid w:val="00CA3C25"/>
    <w:rsid w:val="00CA5CEC"/>
    <w:rsid w:val="00CA66E1"/>
    <w:rsid w:val="00CA67F5"/>
    <w:rsid w:val="00CA687D"/>
    <w:rsid w:val="00CA78E9"/>
    <w:rsid w:val="00CA7B15"/>
    <w:rsid w:val="00CB1DEA"/>
    <w:rsid w:val="00CB2BFC"/>
    <w:rsid w:val="00CB597B"/>
    <w:rsid w:val="00CB5EAA"/>
    <w:rsid w:val="00CB69F1"/>
    <w:rsid w:val="00CB6C62"/>
    <w:rsid w:val="00CB70EA"/>
    <w:rsid w:val="00CB7657"/>
    <w:rsid w:val="00CC39FE"/>
    <w:rsid w:val="00CC4C07"/>
    <w:rsid w:val="00CC6FF7"/>
    <w:rsid w:val="00CC79D0"/>
    <w:rsid w:val="00CD0099"/>
    <w:rsid w:val="00CD0E18"/>
    <w:rsid w:val="00CD0FB6"/>
    <w:rsid w:val="00CD2CD4"/>
    <w:rsid w:val="00CD664C"/>
    <w:rsid w:val="00CD7B99"/>
    <w:rsid w:val="00CE0ADB"/>
    <w:rsid w:val="00CE22AF"/>
    <w:rsid w:val="00CE2B74"/>
    <w:rsid w:val="00CE5D75"/>
    <w:rsid w:val="00CE6C4F"/>
    <w:rsid w:val="00CE77EF"/>
    <w:rsid w:val="00CF05F4"/>
    <w:rsid w:val="00CF0B94"/>
    <w:rsid w:val="00CF1073"/>
    <w:rsid w:val="00CF241F"/>
    <w:rsid w:val="00CF3414"/>
    <w:rsid w:val="00CF3E77"/>
    <w:rsid w:val="00CF6534"/>
    <w:rsid w:val="00CF6C34"/>
    <w:rsid w:val="00D000BE"/>
    <w:rsid w:val="00D009CA"/>
    <w:rsid w:val="00D00E70"/>
    <w:rsid w:val="00D02167"/>
    <w:rsid w:val="00D033AE"/>
    <w:rsid w:val="00D0380B"/>
    <w:rsid w:val="00D039B1"/>
    <w:rsid w:val="00D03BFA"/>
    <w:rsid w:val="00D042E7"/>
    <w:rsid w:val="00D056CF"/>
    <w:rsid w:val="00D07D35"/>
    <w:rsid w:val="00D136A0"/>
    <w:rsid w:val="00D14F3A"/>
    <w:rsid w:val="00D15FAF"/>
    <w:rsid w:val="00D16E42"/>
    <w:rsid w:val="00D1776E"/>
    <w:rsid w:val="00D205FE"/>
    <w:rsid w:val="00D20C80"/>
    <w:rsid w:val="00D21006"/>
    <w:rsid w:val="00D22C08"/>
    <w:rsid w:val="00D230FD"/>
    <w:rsid w:val="00D231C2"/>
    <w:rsid w:val="00D2349E"/>
    <w:rsid w:val="00D238FE"/>
    <w:rsid w:val="00D255E7"/>
    <w:rsid w:val="00D25CC2"/>
    <w:rsid w:val="00D2694C"/>
    <w:rsid w:val="00D2789E"/>
    <w:rsid w:val="00D27ABD"/>
    <w:rsid w:val="00D27CC1"/>
    <w:rsid w:val="00D30242"/>
    <w:rsid w:val="00D31BAF"/>
    <w:rsid w:val="00D31E10"/>
    <w:rsid w:val="00D34788"/>
    <w:rsid w:val="00D35801"/>
    <w:rsid w:val="00D41679"/>
    <w:rsid w:val="00D44613"/>
    <w:rsid w:val="00D44F57"/>
    <w:rsid w:val="00D45780"/>
    <w:rsid w:val="00D4764A"/>
    <w:rsid w:val="00D50001"/>
    <w:rsid w:val="00D50B00"/>
    <w:rsid w:val="00D51294"/>
    <w:rsid w:val="00D5221B"/>
    <w:rsid w:val="00D52300"/>
    <w:rsid w:val="00D54528"/>
    <w:rsid w:val="00D5593B"/>
    <w:rsid w:val="00D5792C"/>
    <w:rsid w:val="00D609A5"/>
    <w:rsid w:val="00D611AF"/>
    <w:rsid w:val="00D6129E"/>
    <w:rsid w:val="00D61EF6"/>
    <w:rsid w:val="00D65D5C"/>
    <w:rsid w:val="00D67A94"/>
    <w:rsid w:val="00D702A5"/>
    <w:rsid w:val="00D727E3"/>
    <w:rsid w:val="00D766F7"/>
    <w:rsid w:val="00D776B9"/>
    <w:rsid w:val="00D77726"/>
    <w:rsid w:val="00D81B63"/>
    <w:rsid w:val="00D81E61"/>
    <w:rsid w:val="00D8225C"/>
    <w:rsid w:val="00D836BC"/>
    <w:rsid w:val="00D8372E"/>
    <w:rsid w:val="00D851FE"/>
    <w:rsid w:val="00D85CF9"/>
    <w:rsid w:val="00D86008"/>
    <w:rsid w:val="00D86382"/>
    <w:rsid w:val="00D86AD4"/>
    <w:rsid w:val="00D87562"/>
    <w:rsid w:val="00D928E6"/>
    <w:rsid w:val="00D935D0"/>
    <w:rsid w:val="00D96007"/>
    <w:rsid w:val="00DA1BE1"/>
    <w:rsid w:val="00DA2B39"/>
    <w:rsid w:val="00DA5FBB"/>
    <w:rsid w:val="00DA750C"/>
    <w:rsid w:val="00DB0D45"/>
    <w:rsid w:val="00DB1A7E"/>
    <w:rsid w:val="00DB461E"/>
    <w:rsid w:val="00DB6D70"/>
    <w:rsid w:val="00DB6FFB"/>
    <w:rsid w:val="00DB7E70"/>
    <w:rsid w:val="00DC0A8F"/>
    <w:rsid w:val="00DC1246"/>
    <w:rsid w:val="00DC42A8"/>
    <w:rsid w:val="00DC48F2"/>
    <w:rsid w:val="00DC57C3"/>
    <w:rsid w:val="00DC5C6B"/>
    <w:rsid w:val="00DC7D0F"/>
    <w:rsid w:val="00DD30E4"/>
    <w:rsid w:val="00DD49AA"/>
    <w:rsid w:val="00DD4BC0"/>
    <w:rsid w:val="00DD4E63"/>
    <w:rsid w:val="00DD51B6"/>
    <w:rsid w:val="00DD56EC"/>
    <w:rsid w:val="00DE0BAE"/>
    <w:rsid w:val="00DE1BEF"/>
    <w:rsid w:val="00DE2F2D"/>
    <w:rsid w:val="00DE3BF2"/>
    <w:rsid w:val="00DE5305"/>
    <w:rsid w:val="00DE66D5"/>
    <w:rsid w:val="00DE7734"/>
    <w:rsid w:val="00DF1FE4"/>
    <w:rsid w:val="00DF3F3B"/>
    <w:rsid w:val="00DF54A9"/>
    <w:rsid w:val="00DF5793"/>
    <w:rsid w:val="00DF5E55"/>
    <w:rsid w:val="00DF6517"/>
    <w:rsid w:val="00DF6F03"/>
    <w:rsid w:val="00E00143"/>
    <w:rsid w:val="00E02117"/>
    <w:rsid w:val="00E03646"/>
    <w:rsid w:val="00E03CB4"/>
    <w:rsid w:val="00E03FF0"/>
    <w:rsid w:val="00E04739"/>
    <w:rsid w:val="00E0653A"/>
    <w:rsid w:val="00E06BAA"/>
    <w:rsid w:val="00E07BE9"/>
    <w:rsid w:val="00E07BFF"/>
    <w:rsid w:val="00E10D25"/>
    <w:rsid w:val="00E10D35"/>
    <w:rsid w:val="00E11484"/>
    <w:rsid w:val="00E12239"/>
    <w:rsid w:val="00E136FC"/>
    <w:rsid w:val="00E13C00"/>
    <w:rsid w:val="00E14B1B"/>
    <w:rsid w:val="00E175A1"/>
    <w:rsid w:val="00E17780"/>
    <w:rsid w:val="00E2010C"/>
    <w:rsid w:val="00E2075B"/>
    <w:rsid w:val="00E211F0"/>
    <w:rsid w:val="00E2245F"/>
    <w:rsid w:val="00E23176"/>
    <w:rsid w:val="00E27742"/>
    <w:rsid w:val="00E27A02"/>
    <w:rsid w:val="00E31014"/>
    <w:rsid w:val="00E3147A"/>
    <w:rsid w:val="00E31845"/>
    <w:rsid w:val="00E32152"/>
    <w:rsid w:val="00E333D9"/>
    <w:rsid w:val="00E3409D"/>
    <w:rsid w:val="00E403A9"/>
    <w:rsid w:val="00E4055D"/>
    <w:rsid w:val="00E40F81"/>
    <w:rsid w:val="00E41590"/>
    <w:rsid w:val="00E4222E"/>
    <w:rsid w:val="00E43792"/>
    <w:rsid w:val="00E43E09"/>
    <w:rsid w:val="00E4568F"/>
    <w:rsid w:val="00E46359"/>
    <w:rsid w:val="00E50552"/>
    <w:rsid w:val="00E5299C"/>
    <w:rsid w:val="00E540D7"/>
    <w:rsid w:val="00E55212"/>
    <w:rsid w:val="00E56917"/>
    <w:rsid w:val="00E61D0E"/>
    <w:rsid w:val="00E63469"/>
    <w:rsid w:val="00E636A4"/>
    <w:rsid w:val="00E63F00"/>
    <w:rsid w:val="00E67B63"/>
    <w:rsid w:val="00E67E6E"/>
    <w:rsid w:val="00E70BB4"/>
    <w:rsid w:val="00E71698"/>
    <w:rsid w:val="00E71D9E"/>
    <w:rsid w:val="00E72E09"/>
    <w:rsid w:val="00E73650"/>
    <w:rsid w:val="00E73F27"/>
    <w:rsid w:val="00E744BE"/>
    <w:rsid w:val="00E77F9A"/>
    <w:rsid w:val="00E8196B"/>
    <w:rsid w:val="00E83327"/>
    <w:rsid w:val="00E83525"/>
    <w:rsid w:val="00E84DBD"/>
    <w:rsid w:val="00E87559"/>
    <w:rsid w:val="00E91C53"/>
    <w:rsid w:val="00E91EC8"/>
    <w:rsid w:val="00E9352D"/>
    <w:rsid w:val="00E9373B"/>
    <w:rsid w:val="00EA14A7"/>
    <w:rsid w:val="00EA157E"/>
    <w:rsid w:val="00EA2190"/>
    <w:rsid w:val="00EA3941"/>
    <w:rsid w:val="00EA4FAB"/>
    <w:rsid w:val="00EA5841"/>
    <w:rsid w:val="00EB06D4"/>
    <w:rsid w:val="00EB0720"/>
    <w:rsid w:val="00EB157E"/>
    <w:rsid w:val="00EB3ACD"/>
    <w:rsid w:val="00EB4A50"/>
    <w:rsid w:val="00EB4A91"/>
    <w:rsid w:val="00EC0E30"/>
    <w:rsid w:val="00EC0FD6"/>
    <w:rsid w:val="00EC160D"/>
    <w:rsid w:val="00EC28B2"/>
    <w:rsid w:val="00EC486B"/>
    <w:rsid w:val="00EC6DA0"/>
    <w:rsid w:val="00EC7D98"/>
    <w:rsid w:val="00ED3917"/>
    <w:rsid w:val="00ED3FCC"/>
    <w:rsid w:val="00ED553D"/>
    <w:rsid w:val="00EE2438"/>
    <w:rsid w:val="00EE4683"/>
    <w:rsid w:val="00EE4A26"/>
    <w:rsid w:val="00EE6F50"/>
    <w:rsid w:val="00EE6FBE"/>
    <w:rsid w:val="00EE7BEE"/>
    <w:rsid w:val="00EF08EC"/>
    <w:rsid w:val="00EF26C6"/>
    <w:rsid w:val="00EF34B0"/>
    <w:rsid w:val="00EF38B7"/>
    <w:rsid w:val="00EF494D"/>
    <w:rsid w:val="00EF6D0B"/>
    <w:rsid w:val="00EF79B1"/>
    <w:rsid w:val="00F020C4"/>
    <w:rsid w:val="00F0233E"/>
    <w:rsid w:val="00F02C45"/>
    <w:rsid w:val="00F03051"/>
    <w:rsid w:val="00F03FD8"/>
    <w:rsid w:val="00F04873"/>
    <w:rsid w:val="00F048FC"/>
    <w:rsid w:val="00F05903"/>
    <w:rsid w:val="00F05A2F"/>
    <w:rsid w:val="00F10DC2"/>
    <w:rsid w:val="00F11617"/>
    <w:rsid w:val="00F122C6"/>
    <w:rsid w:val="00F12B43"/>
    <w:rsid w:val="00F13CC6"/>
    <w:rsid w:val="00F1585D"/>
    <w:rsid w:val="00F17177"/>
    <w:rsid w:val="00F2080C"/>
    <w:rsid w:val="00F21914"/>
    <w:rsid w:val="00F23033"/>
    <w:rsid w:val="00F31A0D"/>
    <w:rsid w:val="00F31D5C"/>
    <w:rsid w:val="00F33257"/>
    <w:rsid w:val="00F35016"/>
    <w:rsid w:val="00F350DA"/>
    <w:rsid w:val="00F35DEA"/>
    <w:rsid w:val="00F37313"/>
    <w:rsid w:val="00F41FF2"/>
    <w:rsid w:val="00F424AD"/>
    <w:rsid w:val="00F453F0"/>
    <w:rsid w:val="00F4645E"/>
    <w:rsid w:val="00F46B0F"/>
    <w:rsid w:val="00F473C6"/>
    <w:rsid w:val="00F50A64"/>
    <w:rsid w:val="00F50D7A"/>
    <w:rsid w:val="00F515CB"/>
    <w:rsid w:val="00F5340D"/>
    <w:rsid w:val="00F5355B"/>
    <w:rsid w:val="00F539DE"/>
    <w:rsid w:val="00F553D1"/>
    <w:rsid w:val="00F605C4"/>
    <w:rsid w:val="00F60976"/>
    <w:rsid w:val="00F60E3E"/>
    <w:rsid w:val="00F617FE"/>
    <w:rsid w:val="00F62A8D"/>
    <w:rsid w:val="00F63033"/>
    <w:rsid w:val="00F63D24"/>
    <w:rsid w:val="00F63E92"/>
    <w:rsid w:val="00F64EDB"/>
    <w:rsid w:val="00F65A7E"/>
    <w:rsid w:val="00F67E77"/>
    <w:rsid w:val="00F70EB5"/>
    <w:rsid w:val="00F72154"/>
    <w:rsid w:val="00F723F0"/>
    <w:rsid w:val="00F75BF6"/>
    <w:rsid w:val="00F760E7"/>
    <w:rsid w:val="00F7749A"/>
    <w:rsid w:val="00F809CD"/>
    <w:rsid w:val="00F8170A"/>
    <w:rsid w:val="00F8177D"/>
    <w:rsid w:val="00F81A5A"/>
    <w:rsid w:val="00F81B6F"/>
    <w:rsid w:val="00F82137"/>
    <w:rsid w:val="00F827F6"/>
    <w:rsid w:val="00F82F67"/>
    <w:rsid w:val="00F83640"/>
    <w:rsid w:val="00F8476F"/>
    <w:rsid w:val="00F85947"/>
    <w:rsid w:val="00F859B2"/>
    <w:rsid w:val="00F85DBB"/>
    <w:rsid w:val="00F87551"/>
    <w:rsid w:val="00F90A12"/>
    <w:rsid w:val="00F910FB"/>
    <w:rsid w:val="00F913A3"/>
    <w:rsid w:val="00F91C56"/>
    <w:rsid w:val="00F921EC"/>
    <w:rsid w:val="00F931A9"/>
    <w:rsid w:val="00F93479"/>
    <w:rsid w:val="00F93657"/>
    <w:rsid w:val="00F93DF8"/>
    <w:rsid w:val="00F96884"/>
    <w:rsid w:val="00FA02FB"/>
    <w:rsid w:val="00FA0987"/>
    <w:rsid w:val="00FA2D2E"/>
    <w:rsid w:val="00FA3404"/>
    <w:rsid w:val="00FA3D0A"/>
    <w:rsid w:val="00FA4AE1"/>
    <w:rsid w:val="00FA50ED"/>
    <w:rsid w:val="00FA5A67"/>
    <w:rsid w:val="00FA5DCD"/>
    <w:rsid w:val="00FA6088"/>
    <w:rsid w:val="00FA7E73"/>
    <w:rsid w:val="00FB022F"/>
    <w:rsid w:val="00FB0F36"/>
    <w:rsid w:val="00FB3066"/>
    <w:rsid w:val="00FB4AED"/>
    <w:rsid w:val="00FC0BDC"/>
    <w:rsid w:val="00FC4BC9"/>
    <w:rsid w:val="00FC4C46"/>
    <w:rsid w:val="00FC506B"/>
    <w:rsid w:val="00FC69F7"/>
    <w:rsid w:val="00FC73F7"/>
    <w:rsid w:val="00FD3043"/>
    <w:rsid w:val="00FD4D9B"/>
    <w:rsid w:val="00FD603D"/>
    <w:rsid w:val="00FD6DA6"/>
    <w:rsid w:val="00FD7A2D"/>
    <w:rsid w:val="00FE01C5"/>
    <w:rsid w:val="00FE179B"/>
    <w:rsid w:val="00FE2E9A"/>
    <w:rsid w:val="00FE2F03"/>
    <w:rsid w:val="00FE30D6"/>
    <w:rsid w:val="00FE6A92"/>
    <w:rsid w:val="00FF08CB"/>
    <w:rsid w:val="00FF4043"/>
    <w:rsid w:val="00FF43C4"/>
    <w:rsid w:val="00FF6D41"/>
    <w:rsid w:val="00FF7708"/>
    <w:rsid w:val="00FF7F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111">
      <v:textbox inset="5.85pt,.7pt,5.85pt,.7pt"/>
    </o:shapedefaults>
    <o:shapelayout v:ext="edit">
      <o:idmap v:ext="edit" data="1"/>
    </o:shapelayout>
  </w:shapeDefaults>
  <w:decimalSymbol w:val="."/>
  <w:listSeparator w:val=","/>
  <w14:docId w14:val="533CF2C6"/>
  <w15:chartTrackingRefBased/>
  <w15:docId w15:val="{07BD6C7A-999E-4A1D-9767-A1B5DE8CD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7">
    <w:name w:val="Normal"/>
    <w:qFormat/>
    <w:rsid w:val="00672B5F"/>
    <w:pPr>
      <w:widowControl w:val="0"/>
      <w:jc w:val="both"/>
    </w:pPr>
    <w:rPr>
      <w:rFonts w:eastAsia="ＭＳ ゴシック"/>
    </w:rPr>
  </w:style>
  <w:style w:type="paragraph" w:styleId="1">
    <w:name w:val="heading 1"/>
    <w:basedOn w:val="a7"/>
    <w:next w:val="a8"/>
    <w:link w:val="10"/>
    <w:uiPriority w:val="9"/>
    <w:qFormat/>
    <w:rsid w:val="008F4EF7"/>
    <w:pPr>
      <w:keepNext/>
      <w:keepLines/>
      <w:widowControl/>
      <w:numPr>
        <w:numId w:val="34"/>
      </w:numPr>
      <w:pBdr>
        <w:top w:val="single" w:sz="8" w:space="1" w:color="auto"/>
        <w:left w:val="single" w:sz="8" w:space="4" w:color="auto"/>
        <w:bottom w:val="single" w:sz="24" w:space="1" w:color="auto"/>
        <w:right w:val="single" w:sz="24" w:space="4" w:color="auto"/>
      </w:pBdr>
      <w:shd w:val="clear" w:color="auto" w:fill="F2F2F2" w:themeFill="background1" w:themeFillShade="F2"/>
      <w:spacing w:beforeLines="200" w:before="720" w:afterLines="100" w:after="360"/>
      <w:ind w:left="284" w:hanging="284"/>
      <w:outlineLvl w:val="0"/>
    </w:pPr>
    <w:rPr>
      <w:rFonts w:ascii="ＭＳ Ｐゴシック" w:hAnsi="ＭＳ Ｐゴシック" w:cstheme="majorBidi"/>
      <w:b/>
      <w:sz w:val="24"/>
      <w:szCs w:val="24"/>
    </w:rPr>
  </w:style>
  <w:style w:type="paragraph" w:styleId="2">
    <w:name w:val="heading 2"/>
    <w:basedOn w:val="a7"/>
    <w:next w:val="a9"/>
    <w:link w:val="20"/>
    <w:uiPriority w:val="9"/>
    <w:unhideWhenUsed/>
    <w:qFormat/>
    <w:rsid w:val="008F4EF7"/>
    <w:pPr>
      <w:keepNext/>
      <w:keepLines/>
      <w:widowControl/>
      <w:numPr>
        <w:numId w:val="35"/>
      </w:numPr>
      <w:pBdr>
        <w:top w:val="single" w:sz="4" w:space="1" w:color="auto"/>
        <w:left w:val="single" w:sz="4" w:space="4" w:color="auto"/>
        <w:bottom w:val="single" w:sz="4" w:space="1" w:color="auto"/>
        <w:right w:val="single" w:sz="4" w:space="4" w:color="auto"/>
      </w:pBdr>
      <w:spacing w:beforeLines="150" w:before="540" w:afterLines="50" w:after="180"/>
      <w:ind w:left="284" w:hanging="284"/>
      <w:outlineLvl w:val="1"/>
    </w:pPr>
    <w:rPr>
      <w:rFonts w:ascii="ＭＳ Ｐゴシック" w:hAnsi="ＭＳ Ｐゴシック" w:cstheme="majorBidi"/>
      <w:b/>
      <w:sz w:val="22"/>
    </w:rPr>
  </w:style>
  <w:style w:type="paragraph" w:styleId="3">
    <w:name w:val="heading 3"/>
    <w:basedOn w:val="a7"/>
    <w:next w:val="aa"/>
    <w:link w:val="30"/>
    <w:uiPriority w:val="9"/>
    <w:unhideWhenUsed/>
    <w:qFormat/>
    <w:rsid w:val="005B2D18"/>
    <w:pPr>
      <w:keepNext/>
      <w:keepLines/>
      <w:widowControl/>
      <w:numPr>
        <w:numId w:val="36"/>
      </w:numPr>
      <w:pBdr>
        <w:bottom w:val="double" w:sz="4" w:space="1" w:color="auto"/>
      </w:pBdr>
      <w:spacing w:beforeLines="100" w:before="360" w:afterLines="50" w:after="180"/>
      <w:ind w:leftChars="142" w:left="595" w:hangingChars="141" w:hanging="297"/>
      <w:outlineLvl w:val="2"/>
    </w:pPr>
    <w:rPr>
      <w:rFonts w:ascii="ＭＳ Ｐゴシック" w:hAnsi="ＭＳ Ｐゴシック" w:cstheme="majorBidi"/>
      <w:b/>
      <w:szCs w:val="21"/>
    </w:rPr>
  </w:style>
  <w:style w:type="paragraph" w:styleId="4">
    <w:name w:val="heading 4"/>
    <w:basedOn w:val="a7"/>
    <w:next w:val="ab"/>
    <w:link w:val="40"/>
    <w:uiPriority w:val="9"/>
    <w:unhideWhenUsed/>
    <w:qFormat/>
    <w:rsid w:val="0006787B"/>
    <w:pPr>
      <w:keepNext/>
      <w:keepLines/>
      <w:widowControl/>
      <w:pBdr>
        <w:bottom w:val="single" w:sz="4" w:space="1" w:color="auto"/>
      </w:pBdr>
      <w:spacing w:beforeLines="100" w:before="100" w:afterLines="50" w:after="50"/>
      <w:ind w:leftChars="283" w:left="283"/>
      <w:outlineLvl w:val="3"/>
    </w:pPr>
    <w:rPr>
      <w:rFonts w:ascii="ＭＳ Ｐゴシック" w:hAnsi="ＭＳ Ｐゴシック"/>
      <w:b/>
      <w:bCs/>
      <w:szCs w:val="21"/>
    </w:rPr>
  </w:style>
  <w:style w:type="paragraph" w:styleId="5">
    <w:name w:val="heading 5"/>
    <w:basedOn w:val="a7"/>
    <w:next w:val="ac"/>
    <w:link w:val="50"/>
    <w:uiPriority w:val="9"/>
    <w:unhideWhenUsed/>
    <w:qFormat/>
    <w:rsid w:val="0006787B"/>
    <w:pPr>
      <w:keepNext/>
      <w:keepLines/>
      <w:widowControl/>
      <w:pBdr>
        <w:bottom w:val="single" w:sz="4" w:space="1" w:color="auto"/>
      </w:pBdr>
      <w:spacing w:beforeLines="100" w:before="100" w:afterLines="50" w:after="50"/>
      <w:ind w:leftChars="425" w:left="425"/>
      <w:outlineLvl w:val="4"/>
    </w:pPr>
    <w:rPr>
      <w:rFonts w:asciiTheme="majorHAnsi" w:hAnsiTheme="majorHAnsi" w:cstheme="majorBidi"/>
      <w:b/>
    </w:rPr>
  </w:style>
  <w:style w:type="paragraph" w:styleId="6">
    <w:name w:val="heading 6"/>
    <w:basedOn w:val="a7"/>
    <w:next w:val="ad"/>
    <w:link w:val="60"/>
    <w:uiPriority w:val="9"/>
    <w:unhideWhenUsed/>
    <w:qFormat/>
    <w:rsid w:val="0006787B"/>
    <w:pPr>
      <w:keepNext/>
      <w:keepLines/>
      <w:widowControl/>
      <w:pBdr>
        <w:bottom w:val="single" w:sz="4" w:space="1" w:color="auto"/>
      </w:pBdr>
      <w:spacing w:beforeLines="50" w:before="50"/>
      <w:ind w:leftChars="567" w:left="567"/>
      <w:outlineLvl w:val="5"/>
    </w:pPr>
    <w:rPr>
      <w:b/>
      <w:bCs/>
    </w:rPr>
  </w:style>
  <w:style w:type="paragraph" w:styleId="7">
    <w:name w:val="heading 7"/>
    <w:basedOn w:val="a7"/>
    <w:next w:val="ae"/>
    <w:link w:val="70"/>
    <w:uiPriority w:val="9"/>
    <w:unhideWhenUsed/>
    <w:qFormat/>
    <w:rsid w:val="0006787B"/>
    <w:pPr>
      <w:keepNext/>
      <w:keepLines/>
      <w:widowControl/>
      <w:pBdr>
        <w:bottom w:val="single" w:sz="4" w:space="1" w:color="auto"/>
      </w:pBdr>
      <w:spacing w:beforeLines="50" w:before="50"/>
      <w:ind w:leftChars="709" w:left="709"/>
      <w:outlineLvl w:val="6"/>
    </w:pPr>
  </w:style>
  <w:style w:type="paragraph" w:styleId="8">
    <w:name w:val="heading 8"/>
    <w:basedOn w:val="a7"/>
    <w:next w:val="af"/>
    <w:link w:val="80"/>
    <w:uiPriority w:val="9"/>
    <w:unhideWhenUsed/>
    <w:qFormat/>
    <w:rsid w:val="0006787B"/>
    <w:pPr>
      <w:keepNext/>
      <w:keepLines/>
      <w:widowControl/>
      <w:pBdr>
        <w:bottom w:val="single" w:sz="4" w:space="1" w:color="auto"/>
      </w:pBdr>
      <w:spacing w:beforeLines="50" w:before="50"/>
      <w:ind w:leftChars="850" w:left="850"/>
      <w:outlineLvl w:val="7"/>
    </w:pPr>
    <w:rPr>
      <w:sz w:val="18"/>
    </w:rPr>
  </w:style>
  <w:style w:type="paragraph" w:styleId="9">
    <w:name w:val="heading 9"/>
    <w:basedOn w:val="a7"/>
    <w:next w:val="af0"/>
    <w:link w:val="90"/>
    <w:uiPriority w:val="9"/>
    <w:unhideWhenUsed/>
    <w:qFormat/>
    <w:rsid w:val="0006787B"/>
    <w:pPr>
      <w:keepNext/>
      <w:keepLines/>
      <w:widowControl/>
      <w:pBdr>
        <w:bottom w:val="single" w:sz="4" w:space="1" w:color="auto"/>
      </w:pBdr>
      <w:spacing w:beforeLines="50" w:before="50"/>
      <w:ind w:leftChars="992" w:left="992"/>
      <w:outlineLvl w:val="8"/>
    </w:pPr>
    <w:rPr>
      <w:sz w:val="18"/>
    </w:rPr>
  </w:style>
  <w:style w:type="character" w:default="1" w:styleId="af1">
    <w:name w:val="Default Paragraph Font"/>
    <w:uiPriority w:val="1"/>
    <w:semiHidden/>
    <w:unhideWhenUsed/>
  </w:style>
  <w:style w:type="table" w:default="1" w:styleId="af2">
    <w:name w:val="Normal Table"/>
    <w:uiPriority w:val="99"/>
    <w:semiHidden/>
    <w:unhideWhenUsed/>
    <w:tblPr>
      <w:tblInd w:w="0" w:type="dxa"/>
      <w:tblCellMar>
        <w:top w:w="0" w:type="dxa"/>
        <w:left w:w="108" w:type="dxa"/>
        <w:bottom w:w="0" w:type="dxa"/>
        <w:right w:w="108" w:type="dxa"/>
      </w:tblCellMar>
    </w:tblPr>
  </w:style>
  <w:style w:type="numbering" w:default="1" w:styleId="af3">
    <w:name w:val="No List"/>
    <w:uiPriority w:val="99"/>
    <w:semiHidden/>
    <w:unhideWhenUsed/>
  </w:style>
  <w:style w:type="character" w:customStyle="1" w:styleId="10">
    <w:name w:val="見出し 1 (文字)"/>
    <w:basedOn w:val="af1"/>
    <w:link w:val="1"/>
    <w:uiPriority w:val="9"/>
    <w:rsid w:val="008F4EF7"/>
    <w:rPr>
      <w:rFonts w:ascii="ＭＳ Ｐゴシック" w:eastAsia="ＭＳ ゴシック" w:hAnsi="ＭＳ Ｐゴシック" w:cstheme="majorBidi"/>
      <w:b/>
      <w:sz w:val="24"/>
      <w:szCs w:val="24"/>
      <w:shd w:val="clear" w:color="auto" w:fill="F2F2F2" w:themeFill="background1" w:themeFillShade="F2"/>
    </w:rPr>
  </w:style>
  <w:style w:type="character" w:customStyle="1" w:styleId="20">
    <w:name w:val="見出し 2 (文字)"/>
    <w:basedOn w:val="af1"/>
    <w:link w:val="2"/>
    <w:uiPriority w:val="9"/>
    <w:rsid w:val="008F4EF7"/>
    <w:rPr>
      <w:rFonts w:ascii="ＭＳ Ｐゴシック" w:eastAsia="ＭＳ ゴシック" w:hAnsi="ＭＳ Ｐゴシック" w:cstheme="majorBidi"/>
      <w:b/>
      <w:sz w:val="22"/>
    </w:rPr>
  </w:style>
  <w:style w:type="character" w:customStyle="1" w:styleId="30">
    <w:name w:val="見出し 3 (文字)"/>
    <w:basedOn w:val="af1"/>
    <w:link w:val="3"/>
    <w:uiPriority w:val="9"/>
    <w:rsid w:val="005B2D18"/>
    <w:rPr>
      <w:rFonts w:ascii="ＭＳ Ｐゴシック" w:eastAsia="ＭＳ ゴシック" w:hAnsi="ＭＳ Ｐゴシック" w:cstheme="majorBidi"/>
      <w:b/>
      <w:szCs w:val="21"/>
    </w:rPr>
  </w:style>
  <w:style w:type="character" w:customStyle="1" w:styleId="40">
    <w:name w:val="見出し 4 (文字)"/>
    <w:basedOn w:val="af1"/>
    <w:link w:val="4"/>
    <w:uiPriority w:val="9"/>
    <w:rsid w:val="0006787B"/>
    <w:rPr>
      <w:rFonts w:ascii="ＭＳ Ｐゴシック" w:eastAsia="ＭＳ ゴシック" w:hAnsi="ＭＳ Ｐゴシック"/>
      <w:b/>
      <w:bCs/>
      <w:szCs w:val="21"/>
    </w:rPr>
  </w:style>
  <w:style w:type="character" w:customStyle="1" w:styleId="50">
    <w:name w:val="見出し 5 (文字)"/>
    <w:basedOn w:val="af1"/>
    <w:link w:val="5"/>
    <w:uiPriority w:val="9"/>
    <w:rsid w:val="0006787B"/>
    <w:rPr>
      <w:rFonts w:asciiTheme="majorHAnsi" w:eastAsia="ＭＳ ゴシック" w:hAnsiTheme="majorHAnsi" w:cstheme="majorBidi"/>
      <w:b/>
      <w:sz w:val="20"/>
    </w:rPr>
  </w:style>
  <w:style w:type="paragraph" w:styleId="af4">
    <w:name w:val="Title"/>
    <w:basedOn w:val="a7"/>
    <w:next w:val="af5"/>
    <w:link w:val="af6"/>
    <w:uiPriority w:val="10"/>
    <w:qFormat/>
    <w:rsid w:val="00775A7E"/>
    <w:pPr>
      <w:spacing w:before="2280" w:after="120"/>
      <w:jc w:val="center"/>
    </w:pPr>
    <w:rPr>
      <w:rFonts w:ascii="メイリオ" w:eastAsia="メイリオ" w:hAnsi="メイリオ" w:cstheme="majorBidi"/>
      <w:b/>
      <w:sz w:val="40"/>
      <w:szCs w:val="48"/>
      <w:u w:val="thick"/>
    </w:rPr>
  </w:style>
  <w:style w:type="character" w:customStyle="1" w:styleId="af6">
    <w:name w:val="表題 (文字)"/>
    <w:basedOn w:val="af1"/>
    <w:link w:val="af4"/>
    <w:uiPriority w:val="10"/>
    <w:rsid w:val="00775A7E"/>
    <w:rPr>
      <w:rFonts w:ascii="メイリオ" w:eastAsia="メイリオ" w:hAnsi="メイリオ" w:cstheme="majorBidi"/>
      <w:b/>
      <w:sz w:val="40"/>
      <w:szCs w:val="48"/>
      <w:u w:val="thick"/>
    </w:rPr>
  </w:style>
  <w:style w:type="paragraph" w:styleId="af5">
    <w:name w:val="Subtitle"/>
    <w:basedOn w:val="a7"/>
    <w:next w:val="a7"/>
    <w:link w:val="af7"/>
    <w:uiPriority w:val="11"/>
    <w:qFormat/>
    <w:rsid w:val="00775A7E"/>
    <w:pPr>
      <w:spacing w:beforeLines="100" w:before="360"/>
      <w:jc w:val="center"/>
    </w:pPr>
    <w:rPr>
      <w:rFonts w:ascii="メイリオ" w:eastAsia="メイリオ" w:hAnsi="メイリオ" w:cstheme="majorBidi"/>
      <w:b/>
      <w:sz w:val="28"/>
      <w:szCs w:val="32"/>
    </w:rPr>
  </w:style>
  <w:style w:type="character" w:customStyle="1" w:styleId="af7">
    <w:name w:val="副題 (文字)"/>
    <w:basedOn w:val="af1"/>
    <w:link w:val="af5"/>
    <w:uiPriority w:val="11"/>
    <w:rsid w:val="00775A7E"/>
    <w:rPr>
      <w:rFonts w:ascii="メイリオ" w:eastAsia="メイリオ" w:hAnsi="メイリオ" w:cstheme="majorBidi"/>
      <w:b/>
      <w:sz w:val="28"/>
      <w:szCs w:val="32"/>
    </w:rPr>
  </w:style>
  <w:style w:type="paragraph" w:styleId="af8">
    <w:name w:val="Closing"/>
    <w:basedOn w:val="a7"/>
    <w:link w:val="af9"/>
    <w:uiPriority w:val="99"/>
    <w:unhideWhenUsed/>
    <w:rsid w:val="00AD41D9"/>
    <w:pPr>
      <w:jc w:val="right"/>
    </w:pPr>
  </w:style>
  <w:style w:type="character" w:customStyle="1" w:styleId="af9">
    <w:name w:val="結語 (文字)"/>
    <w:basedOn w:val="af1"/>
    <w:link w:val="af8"/>
    <w:uiPriority w:val="99"/>
    <w:rsid w:val="00AD41D9"/>
  </w:style>
  <w:style w:type="character" w:customStyle="1" w:styleId="60">
    <w:name w:val="見出し 6 (文字)"/>
    <w:basedOn w:val="af1"/>
    <w:link w:val="6"/>
    <w:uiPriority w:val="9"/>
    <w:rsid w:val="0006787B"/>
    <w:rPr>
      <w:rFonts w:eastAsia="ＭＳ ゴシック"/>
      <w:b/>
      <w:bCs/>
      <w:sz w:val="20"/>
    </w:rPr>
  </w:style>
  <w:style w:type="character" w:customStyle="1" w:styleId="70">
    <w:name w:val="見出し 7 (文字)"/>
    <w:basedOn w:val="af1"/>
    <w:link w:val="7"/>
    <w:uiPriority w:val="9"/>
    <w:rsid w:val="0006787B"/>
    <w:rPr>
      <w:rFonts w:eastAsia="ＭＳ ゴシック"/>
      <w:sz w:val="20"/>
    </w:rPr>
  </w:style>
  <w:style w:type="character" w:customStyle="1" w:styleId="80">
    <w:name w:val="見出し 8 (文字)"/>
    <w:basedOn w:val="af1"/>
    <w:link w:val="8"/>
    <w:uiPriority w:val="9"/>
    <w:rsid w:val="0006787B"/>
    <w:rPr>
      <w:rFonts w:eastAsia="ＭＳ ゴシック"/>
      <w:sz w:val="18"/>
    </w:rPr>
  </w:style>
  <w:style w:type="character" w:customStyle="1" w:styleId="90">
    <w:name w:val="見出し 9 (文字)"/>
    <w:basedOn w:val="af1"/>
    <w:link w:val="9"/>
    <w:uiPriority w:val="9"/>
    <w:rsid w:val="0006787B"/>
    <w:rPr>
      <w:rFonts w:eastAsia="ＭＳ ゴシック"/>
      <w:sz w:val="18"/>
    </w:rPr>
  </w:style>
  <w:style w:type="paragraph" w:styleId="afa">
    <w:name w:val="No Spacing"/>
    <w:link w:val="afb"/>
    <w:uiPriority w:val="1"/>
    <w:qFormat/>
    <w:rsid w:val="00AD41D9"/>
    <w:pPr>
      <w:widowControl w:val="0"/>
      <w:jc w:val="both"/>
    </w:pPr>
    <w:rPr>
      <w:rFonts w:eastAsia="ＭＳ Ｐゴシック"/>
      <w:sz w:val="20"/>
    </w:rPr>
  </w:style>
  <w:style w:type="character" w:styleId="afc">
    <w:name w:val="Subtle Emphasis"/>
    <w:basedOn w:val="af1"/>
    <w:uiPriority w:val="19"/>
    <w:qFormat/>
    <w:rsid w:val="00AD41D9"/>
    <w:rPr>
      <w:i/>
      <w:iCs/>
      <w:color w:val="404040" w:themeColor="text1" w:themeTint="BF"/>
    </w:rPr>
  </w:style>
  <w:style w:type="character" w:styleId="afd">
    <w:name w:val="Emphasis"/>
    <w:basedOn w:val="af1"/>
    <w:uiPriority w:val="20"/>
    <w:qFormat/>
    <w:rsid w:val="00AD41D9"/>
    <w:rPr>
      <w:i/>
      <w:iCs/>
    </w:rPr>
  </w:style>
  <w:style w:type="character" w:styleId="21">
    <w:name w:val="Intense Emphasis"/>
    <w:basedOn w:val="af1"/>
    <w:uiPriority w:val="21"/>
    <w:qFormat/>
    <w:rsid w:val="00AD41D9"/>
    <w:rPr>
      <w:i/>
      <w:iCs/>
      <w:color w:val="5B9BD5" w:themeColor="accent1"/>
    </w:rPr>
  </w:style>
  <w:style w:type="character" w:styleId="afe">
    <w:name w:val="Strong"/>
    <w:basedOn w:val="af1"/>
    <w:uiPriority w:val="22"/>
    <w:qFormat/>
    <w:rsid w:val="00AD41D9"/>
    <w:rPr>
      <w:b/>
      <w:bCs/>
    </w:rPr>
  </w:style>
  <w:style w:type="paragraph" w:styleId="aff">
    <w:name w:val="Quote"/>
    <w:basedOn w:val="a7"/>
    <w:next w:val="a7"/>
    <w:link w:val="aff0"/>
    <w:uiPriority w:val="29"/>
    <w:qFormat/>
    <w:rsid w:val="00AD41D9"/>
    <w:pPr>
      <w:spacing w:before="200" w:after="160"/>
      <w:ind w:left="864" w:right="864"/>
      <w:jc w:val="center"/>
    </w:pPr>
    <w:rPr>
      <w:i/>
      <w:iCs/>
      <w:color w:val="404040" w:themeColor="text1" w:themeTint="BF"/>
    </w:rPr>
  </w:style>
  <w:style w:type="character" w:customStyle="1" w:styleId="aff0">
    <w:name w:val="引用文 (文字)"/>
    <w:basedOn w:val="af1"/>
    <w:link w:val="aff"/>
    <w:uiPriority w:val="29"/>
    <w:rsid w:val="00AD41D9"/>
    <w:rPr>
      <w:rFonts w:eastAsia="ＭＳ Ｐゴシック"/>
      <w:i/>
      <w:iCs/>
      <w:color w:val="404040" w:themeColor="text1" w:themeTint="BF"/>
      <w:sz w:val="20"/>
    </w:rPr>
  </w:style>
  <w:style w:type="paragraph" w:styleId="22">
    <w:name w:val="Intense Quote"/>
    <w:basedOn w:val="a7"/>
    <w:next w:val="a7"/>
    <w:link w:val="23"/>
    <w:uiPriority w:val="30"/>
    <w:qFormat/>
    <w:rsid w:val="00AD41D9"/>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23">
    <w:name w:val="引用文 2 (文字)"/>
    <w:basedOn w:val="af1"/>
    <w:link w:val="22"/>
    <w:uiPriority w:val="30"/>
    <w:rsid w:val="00AD41D9"/>
    <w:rPr>
      <w:rFonts w:eastAsia="ＭＳ Ｐゴシック"/>
      <w:i/>
      <w:iCs/>
      <w:color w:val="5B9BD5" w:themeColor="accent1"/>
      <w:sz w:val="20"/>
    </w:rPr>
  </w:style>
  <w:style w:type="character" w:styleId="aff1">
    <w:name w:val="Subtle Reference"/>
    <w:basedOn w:val="af1"/>
    <w:uiPriority w:val="31"/>
    <w:qFormat/>
    <w:rsid w:val="00AD41D9"/>
    <w:rPr>
      <w:smallCaps/>
      <w:color w:val="5A5A5A" w:themeColor="text1" w:themeTint="A5"/>
    </w:rPr>
  </w:style>
  <w:style w:type="character" w:styleId="24">
    <w:name w:val="Intense Reference"/>
    <w:basedOn w:val="af1"/>
    <w:uiPriority w:val="32"/>
    <w:qFormat/>
    <w:rsid w:val="00AD41D9"/>
    <w:rPr>
      <w:b/>
      <w:bCs/>
      <w:smallCaps/>
      <w:color w:val="5B9BD5" w:themeColor="accent1"/>
      <w:spacing w:val="5"/>
    </w:rPr>
  </w:style>
  <w:style w:type="character" w:styleId="aff2">
    <w:name w:val="Book Title"/>
    <w:basedOn w:val="af1"/>
    <w:uiPriority w:val="33"/>
    <w:qFormat/>
    <w:rsid w:val="00AD41D9"/>
    <w:rPr>
      <w:b/>
      <w:bCs/>
      <w:i/>
      <w:iCs/>
      <w:spacing w:val="5"/>
    </w:rPr>
  </w:style>
  <w:style w:type="paragraph" w:styleId="aff3">
    <w:name w:val="List Paragraph"/>
    <w:basedOn w:val="a7"/>
    <w:link w:val="aff4"/>
    <w:uiPriority w:val="34"/>
    <w:qFormat/>
    <w:rsid w:val="00AD41D9"/>
    <w:pPr>
      <w:ind w:leftChars="400" w:left="840"/>
    </w:pPr>
  </w:style>
  <w:style w:type="paragraph" w:styleId="aff5">
    <w:name w:val="header"/>
    <w:basedOn w:val="a7"/>
    <w:link w:val="aff6"/>
    <w:uiPriority w:val="99"/>
    <w:unhideWhenUsed/>
    <w:qFormat/>
    <w:rsid w:val="0006787B"/>
    <w:pPr>
      <w:pBdr>
        <w:bottom w:val="single" w:sz="12" w:space="1" w:color="auto"/>
      </w:pBdr>
      <w:tabs>
        <w:tab w:val="right" w:pos="8504"/>
      </w:tabs>
      <w:snapToGrid w:val="0"/>
    </w:pPr>
    <w:rPr>
      <w:rFonts w:eastAsia="メイリオ"/>
    </w:rPr>
  </w:style>
  <w:style w:type="character" w:customStyle="1" w:styleId="aff6">
    <w:name w:val="ヘッダー (文字)"/>
    <w:basedOn w:val="af1"/>
    <w:link w:val="aff5"/>
    <w:uiPriority w:val="99"/>
    <w:rsid w:val="0006787B"/>
    <w:rPr>
      <w:rFonts w:eastAsia="メイリオ"/>
      <w:sz w:val="20"/>
    </w:rPr>
  </w:style>
  <w:style w:type="paragraph" w:styleId="aff7">
    <w:name w:val="footer"/>
    <w:basedOn w:val="a7"/>
    <w:link w:val="aff8"/>
    <w:uiPriority w:val="99"/>
    <w:unhideWhenUsed/>
    <w:qFormat/>
    <w:rsid w:val="0006787B"/>
    <w:pPr>
      <w:pBdr>
        <w:top w:val="single" w:sz="12" w:space="1" w:color="auto"/>
      </w:pBdr>
      <w:tabs>
        <w:tab w:val="right" w:pos="8504"/>
      </w:tabs>
      <w:snapToGrid w:val="0"/>
    </w:pPr>
    <w:rPr>
      <w:rFonts w:eastAsia="メイリオ"/>
    </w:rPr>
  </w:style>
  <w:style w:type="character" w:customStyle="1" w:styleId="aff8">
    <w:name w:val="フッター (文字)"/>
    <w:basedOn w:val="af1"/>
    <w:link w:val="aff7"/>
    <w:uiPriority w:val="99"/>
    <w:rsid w:val="0006787B"/>
    <w:rPr>
      <w:rFonts w:eastAsia="メイリオ"/>
      <w:sz w:val="20"/>
    </w:rPr>
  </w:style>
  <w:style w:type="paragraph" w:customStyle="1" w:styleId="a8">
    <w:name w:val="本文１"/>
    <w:basedOn w:val="a7"/>
    <w:qFormat/>
    <w:rsid w:val="002B2600"/>
    <w:pPr>
      <w:ind w:firstLineChars="135" w:firstLine="270"/>
    </w:pPr>
  </w:style>
  <w:style w:type="paragraph" w:customStyle="1" w:styleId="a9">
    <w:name w:val="本文２"/>
    <w:basedOn w:val="a7"/>
    <w:qFormat/>
    <w:rsid w:val="002B2600"/>
    <w:pPr>
      <w:ind w:firstLineChars="135" w:firstLine="270"/>
    </w:pPr>
  </w:style>
  <w:style w:type="paragraph" w:customStyle="1" w:styleId="aa">
    <w:name w:val="本文３"/>
    <w:basedOn w:val="a7"/>
    <w:qFormat/>
    <w:rsid w:val="00D727E3"/>
    <w:pPr>
      <w:ind w:leftChars="213" w:left="426" w:firstLineChars="135" w:firstLine="270"/>
    </w:pPr>
  </w:style>
  <w:style w:type="paragraph" w:customStyle="1" w:styleId="ab">
    <w:name w:val="本文４"/>
    <w:basedOn w:val="a7"/>
    <w:qFormat/>
    <w:rsid w:val="00D727E3"/>
    <w:pPr>
      <w:ind w:leftChars="283" w:left="566" w:firstLineChars="135" w:firstLine="270"/>
    </w:pPr>
  </w:style>
  <w:style w:type="paragraph" w:customStyle="1" w:styleId="ac">
    <w:name w:val="本文５"/>
    <w:basedOn w:val="a7"/>
    <w:qFormat/>
    <w:rsid w:val="00D727E3"/>
    <w:pPr>
      <w:ind w:leftChars="425" w:left="850" w:firstLineChars="135" w:firstLine="270"/>
    </w:pPr>
  </w:style>
  <w:style w:type="paragraph" w:customStyle="1" w:styleId="ad">
    <w:name w:val="本文６"/>
    <w:basedOn w:val="a7"/>
    <w:qFormat/>
    <w:rsid w:val="00D727E3"/>
    <w:pPr>
      <w:ind w:leftChars="567" w:left="1134" w:firstLineChars="135" w:firstLine="270"/>
    </w:pPr>
  </w:style>
  <w:style w:type="paragraph" w:customStyle="1" w:styleId="ae">
    <w:name w:val="本文７"/>
    <w:basedOn w:val="a7"/>
    <w:qFormat/>
    <w:rsid w:val="00D727E3"/>
    <w:pPr>
      <w:ind w:leftChars="709" w:left="1418" w:firstLineChars="135" w:firstLine="270"/>
    </w:pPr>
  </w:style>
  <w:style w:type="paragraph" w:customStyle="1" w:styleId="af">
    <w:name w:val="本文８"/>
    <w:basedOn w:val="a7"/>
    <w:qFormat/>
    <w:rsid w:val="00D727E3"/>
    <w:pPr>
      <w:ind w:leftChars="850" w:left="1700" w:firstLineChars="135" w:firstLine="243"/>
    </w:pPr>
    <w:rPr>
      <w:sz w:val="18"/>
    </w:rPr>
  </w:style>
  <w:style w:type="paragraph" w:customStyle="1" w:styleId="af0">
    <w:name w:val="本文９"/>
    <w:basedOn w:val="a7"/>
    <w:qFormat/>
    <w:rsid w:val="00D727E3"/>
    <w:pPr>
      <w:ind w:leftChars="992" w:left="1984" w:firstLineChars="135" w:firstLine="270"/>
    </w:pPr>
    <w:rPr>
      <w:sz w:val="18"/>
    </w:rPr>
  </w:style>
  <w:style w:type="paragraph" w:customStyle="1" w:styleId="11">
    <w:name w:val="スタイル1"/>
    <w:basedOn w:val="aff5"/>
    <w:rsid w:val="001378AD"/>
  </w:style>
  <w:style w:type="paragraph" w:customStyle="1" w:styleId="aff9">
    <w:name w:val="初版"/>
    <w:basedOn w:val="a7"/>
    <w:next w:val="affa"/>
    <w:link w:val="affb"/>
    <w:qFormat/>
    <w:rsid w:val="00127A17"/>
    <w:pPr>
      <w:tabs>
        <w:tab w:val="right" w:pos="4820"/>
        <w:tab w:val="left" w:pos="4962"/>
      </w:tabs>
      <w:spacing w:beforeLines="1100" w:before="3960" w:line="300" w:lineRule="exact"/>
    </w:pPr>
    <w:rPr>
      <w:rFonts w:ascii="メイリオ" w:eastAsia="メイリオ" w:hAnsi="メイリオ"/>
      <w:szCs w:val="20"/>
    </w:rPr>
  </w:style>
  <w:style w:type="paragraph" w:customStyle="1" w:styleId="affa">
    <w:name w:val="改訂"/>
    <w:basedOn w:val="aff9"/>
    <w:link w:val="affc"/>
    <w:qFormat/>
    <w:rsid w:val="00C31EA7"/>
    <w:pPr>
      <w:spacing w:beforeLines="0" w:before="0"/>
    </w:pPr>
  </w:style>
  <w:style w:type="character" w:customStyle="1" w:styleId="affb">
    <w:name w:val="初版 (文字)"/>
    <w:basedOn w:val="af1"/>
    <w:link w:val="aff9"/>
    <w:rsid w:val="00127A17"/>
    <w:rPr>
      <w:rFonts w:ascii="メイリオ" w:eastAsia="メイリオ" w:hAnsi="メイリオ"/>
      <w:sz w:val="20"/>
      <w:szCs w:val="20"/>
    </w:rPr>
  </w:style>
  <w:style w:type="paragraph" w:customStyle="1" w:styleId="affd">
    <w:name w:val="著者"/>
    <w:basedOn w:val="aff9"/>
    <w:next w:val="a7"/>
    <w:link w:val="affe"/>
    <w:qFormat/>
    <w:rsid w:val="00127A17"/>
    <w:pPr>
      <w:spacing w:beforeLines="100" w:before="360"/>
      <w:jc w:val="center"/>
    </w:pPr>
  </w:style>
  <w:style w:type="character" w:customStyle="1" w:styleId="affc">
    <w:name w:val="改訂 (文字)"/>
    <w:basedOn w:val="affb"/>
    <w:link w:val="affa"/>
    <w:rsid w:val="00C31EA7"/>
    <w:rPr>
      <w:rFonts w:ascii="メイリオ" w:eastAsia="メイリオ" w:hAnsi="メイリオ"/>
      <w:sz w:val="20"/>
      <w:szCs w:val="20"/>
    </w:rPr>
  </w:style>
  <w:style w:type="paragraph" w:customStyle="1" w:styleId="afff">
    <w:name w:val="背表紙タイトル"/>
    <w:basedOn w:val="a7"/>
    <w:next w:val="afff0"/>
    <w:link w:val="afff1"/>
    <w:qFormat/>
    <w:rsid w:val="00775A7E"/>
    <w:pPr>
      <w:pBdr>
        <w:bottom w:val="single" w:sz="12" w:space="1" w:color="808080" w:themeColor="background1" w:themeShade="80"/>
      </w:pBdr>
      <w:spacing w:beforeLines="1400" w:before="1400"/>
      <w:jc w:val="center"/>
    </w:pPr>
    <w:rPr>
      <w:rFonts w:ascii="メイリオ" w:eastAsia="メイリオ" w:hAnsi="メイリオ"/>
      <w:b/>
      <w:sz w:val="24"/>
      <w:szCs w:val="24"/>
    </w:rPr>
  </w:style>
  <w:style w:type="character" w:customStyle="1" w:styleId="affe">
    <w:name w:val="著者 (文字)"/>
    <w:basedOn w:val="affc"/>
    <w:link w:val="affd"/>
    <w:rsid w:val="00127A17"/>
    <w:rPr>
      <w:rFonts w:ascii="メイリオ" w:eastAsia="メイリオ" w:hAnsi="メイリオ"/>
      <w:sz w:val="20"/>
      <w:szCs w:val="20"/>
    </w:rPr>
  </w:style>
  <w:style w:type="paragraph" w:customStyle="1" w:styleId="afff0">
    <w:name w:val="文書終了"/>
    <w:basedOn w:val="a7"/>
    <w:next w:val="a7"/>
    <w:link w:val="afff2"/>
    <w:qFormat/>
    <w:rsid w:val="000D4978"/>
    <w:pPr>
      <w:spacing w:beforeLines="100" w:before="360"/>
      <w:jc w:val="center"/>
    </w:pPr>
    <w:rPr>
      <w:rFonts w:ascii="メイリオ" w:eastAsia="メイリオ" w:hAnsi="メイリオ"/>
      <w:szCs w:val="24"/>
    </w:rPr>
  </w:style>
  <w:style w:type="character" w:customStyle="1" w:styleId="afff1">
    <w:name w:val="背表紙タイトル (文字)"/>
    <w:basedOn w:val="af1"/>
    <w:link w:val="afff"/>
    <w:rsid w:val="00775A7E"/>
    <w:rPr>
      <w:rFonts w:ascii="メイリオ" w:eastAsia="メイリオ" w:hAnsi="メイリオ"/>
      <w:b/>
      <w:sz w:val="24"/>
      <w:szCs w:val="24"/>
    </w:rPr>
  </w:style>
  <w:style w:type="character" w:styleId="afff3">
    <w:name w:val="Hyperlink"/>
    <w:uiPriority w:val="99"/>
    <w:unhideWhenUsed/>
    <w:rsid w:val="000D4978"/>
    <w:rPr>
      <w:color w:val="0563C1"/>
      <w:u w:val="single"/>
    </w:rPr>
  </w:style>
  <w:style w:type="character" w:customStyle="1" w:styleId="afff2">
    <w:name w:val="文書終了 (文字)"/>
    <w:basedOn w:val="af1"/>
    <w:link w:val="afff0"/>
    <w:rsid w:val="000D4978"/>
    <w:rPr>
      <w:rFonts w:ascii="メイリオ" w:eastAsia="メイリオ" w:hAnsi="メイリオ"/>
      <w:sz w:val="20"/>
      <w:szCs w:val="24"/>
    </w:rPr>
  </w:style>
  <w:style w:type="character" w:customStyle="1" w:styleId="aff4">
    <w:name w:val="リスト段落 (文字)"/>
    <w:basedOn w:val="af1"/>
    <w:link w:val="aff3"/>
    <w:uiPriority w:val="34"/>
    <w:rsid w:val="000D4978"/>
    <w:rPr>
      <w:rFonts w:eastAsia="ＭＳ Ｐゴシック"/>
      <w:sz w:val="20"/>
    </w:rPr>
  </w:style>
  <w:style w:type="paragraph" w:styleId="afff4">
    <w:name w:val="TOC Heading"/>
    <w:basedOn w:val="1"/>
    <w:next w:val="a7"/>
    <w:uiPriority w:val="39"/>
    <w:unhideWhenUsed/>
    <w:rsid w:val="000D4978"/>
    <w:pPr>
      <w:pBdr>
        <w:top w:val="single" w:sz="12" w:space="1" w:color="auto"/>
        <w:left w:val="single" w:sz="12" w:space="4" w:color="auto"/>
      </w:pBdr>
      <w:shd w:val="clear" w:color="auto" w:fill="BDD6EE" w:themeFill="accent1" w:themeFillTint="66"/>
      <w:spacing w:before="240" w:line="259" w:lineRule="auto"/>
      <w:ind w:left="321" w:hangingChars="100" w:hanging="321"/>
      <w:jc w:val="left"/>
      <w:outlineLvl w:val="9"/>
    </w:pPr>
    <w:rPr>
      <w:rFonts w:ascii="Arial" w:hAnsi="Arial" w:cs="Times New Roman"/>
      <w:b w:val="0"/>
      <w:color w:val="2E74B5"/>
      <w:kern w:val="0"/>
      <w:sz w:val="32"/>
      <w:szCs w:val="32"/>
    </w:rPr>
  </w:style>
  <w:style w:type="paragraph" w:styleId="12">
    <w:name w:val="toc 1"/>
    <w:basedOn w:val="a7"/>
    <w:next w:val="a7"/>
    <w:autoRedefine/>
    <w:uiPriority w:val="39"/>
    <w:unhideWhenUsed/>
    <w:rsid w:val="0006787B"/>
    <w:pPr>
      <w:pBdr>
        <w:top w:val="dotted" w:sz="4" w:space="1" w:color="808080" w:themeColor="background1" w:themeShade="80"/>
      </w:pBdr>
      <w:tabs>
        <w:tab w:val="right" w:leader="dot" w:pos="8494"/>
      </w:tabs>
      <w:spacing w:beforeLines="50" w:before="50"/>
      <w:ind w:hangingChars="135" w:hanging="323"/>
    </w:pPr>
    <w:rPr>
      <w:rFonts w:ascii="Century" w:hAnsi="Century" w:cs="Times New Roman"/>
      <w:b/>
      <w:noProof/>
      <w:sz w:val="24"/>
    </w:rPr>
  </w:style>
  <w:style w:type="paragraph" w:styleId="Web">
    <w:name w:val="Normal (Web)"/>
    <w:basedOn w:val="a7"/>
    <w:uiPriority w:val="99"/>
    <w:unhideWhenUsed/>
    <w:rsid w:val="000D4978"/>
    <w:pPr>
      <w:widowControl/>
      <w:spacing w:before="100" w:beforeAutospacing="1" w:after="100" w:afterAutospacing="1"/>
      <w:jc w:val="left"/>
    </w:pPr>
    <w:rPr>
      <w:rFonts w:ascii="ＭＳ Ｐゴシック" w:hAnsi="ＭＳ Ｐゴシック" w:cs="ＭＳ Ｐゴシック"/>
      <w:kern w:val="0"/>
      <w:sz w:val="24"/>
      <w:szCs w:val="24"/>
    </w:rPr>
  </w:style>
  <w:style w:type="paragraph" w:styleId="25">
    <w:name w:val="toc 2"/>
    <w:basedOn w:val="a7"/>
    <w:next w:val="a7"/>
    <w:autoRedefine/>
    <w:uiPriority w:val="39"/>
    <w:unhideWhenUsed/>
    <w:rsid w:val="009E4AC1"/>
    <w:pPr>
      <w:tabs>
        <w:tab w:val="left" w:pos="840"/>
        <w:tab w:val="right" w:leader="dot" w:pos="8494"/>
      </w:tabs>
      <w:spacing w:line="360" w:lineRule="exact"/>
      <w:ind w:leftChars="65" w:left="418" w:hangingChars="134" w:hanging="282"/>
    </w:pPr>
    <w:rPr>
      <w:rFonts w:ascii="Century" w:hAnsi="Century" w:cs="Times New Roman"/>
      <w:b/>
      <w:noProof/>
    </w:rPr>
  </w:style>
  <w:style w:type="paragraph" w:customStyle="1" w:styleId="afff5">
    <w:name w:val="手順"/>
    <w:basedOn w:val="aff3"/>
    <w:next w:val="a7"/>
    <w:link w:val="afff6"/>
    <w:rsid w:val="000D4978"/>
    <w:pPr>
      <w:keepNext/>
      <w:keepLines/>
      <w:widowControl/>
      <w:pBdr>
        <w:top w:val="single" w:sz="2" w:space="1" w:color="FFD966" w:themeColor="accent4" w:themeTint="99"/>
        <w:left w:val="single" w:sz="2" w:space="4" w:color="FFD966" w:themeColor="accent4" w:themeTint="99"/>
        <w:bottom w:val="single" w:sz="2" w:space="1" w:color="FFD966" w:themeColor="accent4" w:themeTint="99"/>
        <w:right w:val="single" w:sz="2" w:space="4" w:color="FFD966" w:themeColor="accent4" w:themeTint="99"/>
      </w:pBdr>
      <w:shd w:val="clear" w:color="FFF2CC" w:themeColor="accent4" w:themeTint="33" w:fill="FFF2CC" w:themeFill="accent4" w:themeFillTint="33"/>
      <w:spacing w:beforeLines="100" w:before="360" w:afterLines="50" w:after="180"/>
      <w:ind w:leftChars="0" w:left="1418" w:hanging="1001"/>
    </w:pPr>
    <w:rPr>
      <w:rFonts w:ascii="Century" w:eastAsia="ＭＳ 明朝" w:hAnsi="Century" w:cs="Times New Roman"/>
      <w:b/>
    </w:rPr>
  </w:style>
  <w:style w:type="character" w:customStyle="1" w:styleId="afff6">
    <w:name w:val="手順 (文字)"/>
    <w:link w:val="afff5"/>
    <w:rsid w:val="000D4978"/>
    <w:rPr>
      <w:rFonts w:ascii="Century" w:eastAsia="ＭＳ 明朝" w:hAnsi="Century" w:cs="Times New Roman"/>
      <w:b/>
      <w:shd w:val="clear" w:color="FFF2CC" w:themeColor="accent4" w:themeTint="33" w:fill="FFF2CC" w:themeFill="accent4" w:themeFillTint="33"/>
    </w:rPr>
  </w:style>
  <w:style w:type="paragraph" w:styleId="13">
    <w:name w:val="index 1"/>
    <w:basedOn w:val="a7"/>
    <w:next w:val="a7"/>
    <w:autoRedefine/>
    <w:uiPriority w:val="99"/>
    <w:unhideWhenUsed/>
    <w:rsid w:val="000D4978"/>
    <w:pPr>
      <w:ind w:left="200" w:hanging="200"/>
      <w:jc w:val="left"/>
    </w:pPr>
    <w:rPr>
      <w:sz w:val="18"/>
      <w:szCs w:val="18"/>
    </w:rPr>
  </w:style>
  <w:style w:type="paragraph" w:styleId="26">
    <w:name w:val="index 2"/>
    <w:basedOn w:val="a7"/>
    <w:next w:val="a7"/>
    <w:autoRedefine/>
    <w:uiPriority w:val="99"/>
    <w:unhideWhenUsed/>
    <w:rsid w:val="000D4978"/>
    <w:pPr>
      <w:ind w:left="400" w:hanging="200"/>
      <w:jc w:val="left"/>
    </w:pPr>
    <w:rPr>
      <w:sz w:val="18"/>
      <w:szCs w:val="18"/>
    </w:rPr>
  </w:style>
  <w:style w:type="paragraph" w:styleId="31">
    <w:name w:val="index 3"/>
    <w:basedOn w:val="a7"/>
    <w:next w:val="a7"/>
    <w:autoRedefine/>
    <w:uiPriority w:val="99"/>
    <w:unhideWhenUsed/>
    <w:rsid w:val="000D4978"/>
    <w:pPr>
      <w:ind w:left="600" w:hanging="200"/>
      <w:jc w:val="left"/>
    </w:pPr>
    <w:rPr>
      <w:sz w:val="18"/>
      <w:szCs w:val="18"/>
    </w:rPr>
  </w:style>
  <w:style w:type="table" w:styleId="4-1">
    <w:name w:val="Grid Table 4 Accent 1"/>
    <w:basedOn w:val="af2"/>
    <w:uiPriority w:val="49"/>
    <w:rsid w:val="000D4978"/>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1">
    <w:name w:val="Grid Table 2 Accent 1"/>
    <w:basedOn w:val="af2"/>
    <w:uiPriority w:val="47"/>
    <w:rsid w:val="000D4978"/>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1-1">
    <w:name w:val="Grid Table 1 Light Accent 1"/>
    <w:basedOn w:val="af2"/>
    <w:uiPriority w:val="46"/>
    <w:rsid w:val="000D4978"/>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32">
    <w:name w:val="toc 3"/>
    <w:basedOn w:val="a7"/>
    <w:next w:val="a7"/>
    <w:autoRedefine/>
    <w:uiPriority w:val="39"/>
    <w:unhideWhenUsed/>
    <w:rsid w:val="00430BB2"/>
    <w:pPr>
      <w:tabs>
        <w:tab w:val="right" w:leader="dot" w:pos="8494"/>
      </w:tabs>
      <w:ind w:leftChars="128" w:left="550" w:hangingChars="147" w:hanging="294"/>
    </w:pPr>
    <w:rPr>
      <w:noProof/>
    </w:rPr>
  </w:style>
  <w:style w:type="paragraph" w:styleId="41">
    <w:name w:val="toc 4"/>
    <w:basedOn w:val="a7"/>
    <w:next w:val="a7"/>
    <w:autoRedefine/>
    <w:uiPriority w:val="39"/>
    <w:unhideWhenUsed/>
    <w:rsid w:val="00D727E3"/>
    <w:pPr>
      <w:tabs>
        <w:tab w:val="right" w:leader="dot" w:pos="8494"/>
      </w:tabs>
      <w:ind w:leftChars="213" w:left="213"/>
    </w:pPr>
    <w:rPr>
      <w:noProof/>
    </w:rPr>
  </w:style>
  <w:style w:type="paragraph" w:styleId="51">
    <w:name w:val="toc 5"/>
    <w:basedOn w:val="a7"/>
    <w:next w:val="a7"/>
    <w:autoRedefine/>
    <w:uiPriority w:val="39"/>
    <w:unhideWhenUsed/>
    <w:rsid w:val="000D4978"/>
    <w:pPr>
      <w:ind w:leftChars="400" w:left="840"/>
    </w:pPr>
    <w:rPr>
      <w:rFonts w:eastAsiaTheme="minorEastAsia"/>
    </w:rPr>
  </w:style>
  <w:style w:type="paragraph" w:styleId="61">
    <w:name w:val="toc 6"/>
    <w:basedOn w:val="a7"/>
    <w:next w:val="a7"/>
    <w:autoRedefine/>
    <w:uiPriority w:val="39"/>
    <w:unhideWhenUsed/>
    <w:rsid w:val="000D4978"/>
    <w:pPr>
      <w:ind w:leftChars="500" w:left="1050"/>
    </w:pPr>
    <w:rPr>
      <w:rFonts w:eastAsiaTheme="minorEastAsia"/>
    </w:rPr>
  </w:style>
  <w:style w:type="paragraph" w:styleId="71">
    <w:name w:val="toc 7"/>
    <w:basedOn w:val="a7"/>
    <w:next w:val="a7"/>
    <w:autoRedefine/>
    <w:uiPriority w:val="39"/>
    <w:unhideWhenUsed/>
    <w:rsid w:val="000D4978"/>
    <w:pPr>
      <w:ind w:leftChars="600" w:left="1260"/>
    </w:pPr>
    <w:rPr>
      <w:rFonts w:eastAsiaTheme="minorEastAsia"/>
    </w:rPr>
  </w:style>
  <w:style w:type="paragraph" w:styleId="81">
    <w:name w:val="toc 8"/>
    <w:basedOn w:val="a7"/>
    <w:next w:val="a7"/>
    <w:autoRedefine/>
    <w:uiPriority w:val="39"/>
    <w:unhideWhenUsed/>
    <w:rsid w:val="000D4978"/>
    <w:pPr>
      <w:ind w:leftChars="700" w:left="1470"/>
    </w:pPr>
    <w:rPr>
      <w:rFonts w:eastAsiaTheme="minorEastAsia"/>
    </w:rPr>
  </w:style>
  <w:style w:type="paragraph" w:styleId="91">
    <w:name w:val="toc 9"/>
    <w:basedOn w:val="a7"/>
    <w:next w:val="a7"/>
    <w:autoRedefine/>
    <w:uiPriority w:val="39"/>
    <w:unhideWhenUsed/>
    <w:rsid w:val="000D4978"/>
    <w:pPr>
      <w:ind w:leftChars="800" w:left="1680"/>
    </w:pPr>
    <w:rPr>
      <w:rFonts w:eastAsiaTheme="minorEastAsia"/>
    </w:rPr>
  </w:style>
  <w:style w:type="table" w:styleId="27">
    <w:name w:val="Grid Table 2"/>
    <w:basedOn w:val="af2"/>
    <w:uiPriority w:val="47"/>
    <w:rsid w:val="000D4978"/>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afff7">
    <w:name w:val="Table Grid"/>
    <w:basedOn w:val="af2"/>
    <w:uiPriority w:val="39"/>
    <w:rsid w:val="000D49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b">
    <w:name w:val="行間詰め (文字)"/>
    <w:basedOn w:val="af1"/>
    <w:link w:val="afa"/>
    <w:uiPriority w:val="1"/>
    <w:rsid w:val="000D4978"/>
    <w:rPr>
      <w:rFonts w:eastAsia="ＭＳ Ｐゴシック"/>
      <w:sz w:val="20"/>
    </w:rPr>
  </w:style>
  <w:style w:type="table" w:styleId="42">
    <w:name w:val="Grid Table 4"/>
    <w:basedOn w:val="af2"/>
    <w:uiPriority w:val="49"/>
    <w:rsid w:val="000D4978"/>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afff8">
    <w:name w:val="項目説明"/>
    <w:basedOn w:val="a7"/>
    <w:link w:val="afff9"/>
    <w:qFormat/>
    <w:rsid w:val="000D4978"/>
    <w:pPr>
      <w:tabs>
        <w:tab w:val="left" w:leader="dot" w:pos="3828"/>
      </w:tabs>
      <w:ind w:leftChars="135" w:left="3968" w:hangingChars="1755" w:hanging="3685"/>
    </w:pPr>
    <w:rPr>
      <w:rFonts w:ascii="ＭＳ 明朝" w:eastAsia="ＭＳ 明朝" w:hAnsi="ＭＳ 明朝" w:cs="ＭＳ 明朝"/>
    </w:rPr>
  </w:style>
  <w:style w:type="character" w:customStyle="1" w:styleId="afff9">
    <w:name w:val="項目説明 (文字)"/>
    <w:basedOn w:val="af1"/>
    <w:link w:val="afff8"/>
    <w:rsid w:val="000D4978"/>
    <w:rPr>
      <w:rFonts w:ascii="ＭＳ 明朝" w:eastAsia="ＭＳ 明朝" w:hAnsi="ＭＳ 明朝" w:cs="ＭＳ 明朝"/>
    </w:rPr>
  </w:style>
  <w:style w:type="paragraph" w:customStyle="1" w:styleId="afffa">
    <w:name w:val="項目見出し"/>
    <w:basedOn w:val="a7"/>
    <w:next w:val="a7"/>
    <w:link w:val="afffb"/>
    <w:qFormat/>
    <w:rsid w:val="000D4978"/>
    <w:pPr>
      <w:keepNext/>
      <w:keepLines/>
      <w:widowControl/>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shd w:val="clear" w:color="auto" w:fill="EDEDED" w:themeFill="accent3" w:themeFillTint="33"/>
      <w:spacing w:beforeLines="100" w:before="100" w:afterLines="50" w:after="50"/>
    </w:pPr>
    <w:rPr>
      <w:rFonts w:ascii="Century" w:eastAsia="ＭＳ 明朝" w:hAnsi="Century" w:cs="Times New Roman"/>
      <w:b/>
    </w:rPr>
  </w:style>
  <w:style w:type="character" w:customStyle="1" w:styleId="afffb">
    <w:name w:val="項目見出し (文字)"/>
    <w:basedOn w:val="af1"/>
    <w:link w:val="afffa"/>
    <w:rsid w:val="000D4978"/>
    <w:rPr>
      <w:rFonts w:ascii="Century" w:eastAsia="ＭＳ 明朝" w:hAnsi="Century" w:cs="Times New Roman"/>
      <w:b/>
      <w:shd w:val="clear" w:color="auto" w:fill="EDEDED" w:themeFill="accent3" w:themeFillTint="33"/>
    </w:rPr>
  </w:style>
  <w:style w:type="table" w:styleId="afffc">
    <w:name w:val="Grid Table Light"/>
    <w:basedOn w:val="af2"/>
    <w:uiPriority w:val="40"/>
    <w:rsid w:val="000D4978"/>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afffd">
    <w:name w:val="手順：区切り"/>
    <w:basedOn w:val="afff5"/>
    <w:link w:val="afffe"/>
    <w:rsid w:val="000D4978"/>
    <w:pPr>
      <w:shd w:val="clear" w:color="FFF2CC" w:themeColor="accent4" w:themeTint="33" w:fill="FFD966" w:themeFill="accent4" w:themeFillTint="99"/>
    </w:pPr>
  </w:style>
  <w:style w:type="character" w:customStyle="1" w:styleId="afffe">
    <w:name w:val="手順：区切り (文字)"/>
    <w:basedOn w:val="afff6"/>
    <w:link w:val="afffd"/>
    <w:rsid w:val="000D4978"/>
    <w:rPr>
      <w:rFonts w:ascii="Century" w:eastAsia="ＭＳ 明朝" w:hAnsi="Century" w:cs="Times New Roman"/>
      <w:b/>
      <w:shd w:val="clear" w:color="FFF2CC" w:themeColor="accent4" w:themeTint="33" w:fill="FFD966" w:themeFill="accent4" w:themeFillTint="99"/>
    </w:rPr>
  </w:style>
  <w:style w:type="paragraph" w:styleId="affff">
    <w:name w:val="Balloon Text"/>
    <w:basedOn w:val="a7"/>
    <w:link w:val="affff0"/>
    <w:uiPriority w:val="99"/>
    <w:semiHidden/>
    <w:unhideWhenUsed/>
    <w:rsid w:val="000D4978"/>
    <w:rPr>
      <w:rFonts w:asciiTheme="majorHAnsi" w:eastAsiaTheme="majorEastAsia" w:hAnsiTheme="majorHAnsi" w:cstheme="majorBidi"/>
      <w:sz w:val="18"/>
      <w:szCs w:val="18"/>
    </w:rPr>
  </w:style>
  <w:style w:type="character" w:customStyle="1" w:styleId="affff0">
    <w:name w:val="吹き出し (文字)"/>
    <w:basedOn w:val="af1"/>
    <w:link w:val="affff"/>
    <w:uiPriority w:val="99"/>
    <w:semiHidden/>
    <w:rsid w:val="000D4978"/>
    <w:rPr>
      <w:rFonts w:asciiTheme="majorHAnsi" w:eastAsiaTheme="majorEastAsia" w:hAnsiTheme="majorHAnsi" w:cstheme="majorBidi"/>
      <w:sz w:val="18"/>
      <w:szCs w:val="18"/>
    </w:rPr>
  </w:style>
  <w:style w:type="paragraph" w:customStyle="1" w:styleId="affff1">
    <w:name w:val="汎用見出し"/>
    <w:basedOn w:val="1"/>
    <w:next w:val="a8"/>
    <w:link w:val="affff2"/>
    <w:qFormat/>
    <w:rsid w:val="0061670E"/>
    <w:pPr>
      <w:pageBreakBefore/>
      <w:spacing w:beforeLines="50" w:before="50"/>
      <w:outlineLvl w:val="9"/>
    </w:pPr>
  </w:style>
  <w:style w:type="paragraph" w:styleId="43">
    <w:name w:val="index 4"/>
    <w:basedOn w:val="a7"/>
    <w:next w:val="a7"/>
    <w:autoRedefine/>
    <w:uiPriority w:val="99"/>
    <w:unhideWhenUsed/>
    <w:rsid w:val="00775A7E"/>
    <w:pPr>
      <w:ind w:left="800" w:hanging="200"/>
      <w:jc w:val="left"/>
    </w:pPr>
    <w:rPr>
      <w:sz w:val="18"/>
      <w:szCs w:val="18"/>
    </w:rPr>
  </w:style>
  <w:style w:type="character" w:customStyle="1" w:styleId="affff2">
    <w:name w:val="汎用見出し (文字)"/>
    <w:basedOn w:val="10"/>
    <w:link w:val="affff1"/>
    <w:rsid w:val="0061670E"/>
    <w:rPr>
      <w:rFonts w:ascii="ＭＳ Ｐゴシック" w:eastAsia="ＭＳ ゴシック" w:hAnsi="ＭＳ Ｐゴシック" w:cstheme="majorBidi"/>
      <w:b/>
      <w:sz w:val="24"/>
      <w:szCs w:val="24"/>
      <w:shd w:val="clear" w:color="auto" w:fill="F2F2F2" w:themeFill="background1" w:themeFillShade="F2"/>
    </w:rPr>
  </w:style>
  <w:style w:type="paragraph" w:styleId="52">
    <w:name w:val="index 5"/>
    <w:basedOn w:val="a7"/>
    <w:next w:val="a7"/>
    <w:autoRedefine/>
    <w:uiPriority w:val="99"/>
    <w:unhideWhenUsed/>
    <w:rsid w:val="00775A7E"/>
    <w:pPr>
      <w:ind w:left="1000" w:hanging="200"/>
      <w:jc w:val="left"/>
    </w:pPr>
    <w:rPr>
      <w:sz w:val="18"/>
      <w:szCs w:val="18"/>
    </w:rPr>
  </w:style>
  <w:style w:type="paragraph" w:styleId="62">
    <w:name w:val="index 6"/>
    <w:basedOn w:val="a7"/>
    <w:next w:val="a7"/>
    <w:autoRedefine/>
    <w:uiPriority w:val="99"/>
    <w:unhideWhenUsed/>
    <w:rsid w:val="00775A7E"/>
    <w:pPr>
      <w:ind w:left="1200" w:hanging="200"/>
      <w:jc w:val="left"/>
    </w:pPr>
    <w:rPr>
      <w:sz w:val="18"/>
      <w:szCs w:val="18"/>
    </w:rPr>
  </w:style>
  <w:style w:type="paragraph" w:styleId="72">
    <w:name w:val="index 7"/>
    <w:basedOn w:val="a7"/>
    <w:next w:val="a7"/>
    <w:autoRedefine/>
    <w:uiPriority w:val="99"/>
    <w:unhideWhenUsed/>
    <w:rsid w:val="00775A7E"/>
    <w:pPr>
      <w:ind w:left="1400" w:hanging="200"/>
      <w:jc w:val="left"/>
    </w:pPr>
    <w:rPr>
      <w:sz w:val="18"/>
      <w:szCs w:val="18"/>
    </w:rPr>
  </w:style>
  <w:style w:type="paragraph" w:styleId="82">
    <w:name w:val="index 8"/>
    <w:basedOn w:val="a7"/>
    <w:next w:val="a7"/>
    <w:autoRedefine/>
    <w:uiPriority w:val="99"/>
    <w:unhideWhenUsed/>
    <w:rsid w:val="00775A7E"/>
    <w:pPr>
      <w:ind w:left="1600" w:hanging="200"/>
      <w:jc w:val="left"/>
    </w:pPr>
    <w:rPr>
      <w:sz w:val="18"/>
      <w:szCs w:val="18"/>
    </w:rPr>
  </w:style>
  <w:style w:type="paragraph" w:styleId="92">
    <w:name w:val="index 9"/>
    <w:basedOn w:val="a7"/>
    <w:next w:val="a7"/>
    <w:autoRedefine/>
    <w:uiPriority w:val="99"/>
    <w:unhideWhenUsed/>
    <w:rsid w:val="00775A7E"/>
    <w:pPr>
      <w:ind w:left="1800" w:hanging="200"/>
      <w:jc w:val="left"/>
    </w:pPr>
    <w:rPr>
      <w:sz w:val="18"/>
      <w:szCs w:val="18"/>
    </w:rPr>
  </w:style>
  <w:style w:type="paragraph" w:styleId="affff3">
    <w:name w:val="index heading"/>
    <w:basedOn w:val="a7"/>
    <w:next w:val="13"/>
    <w:uiPriority w:val="99"/>
    <w:unhideWhenUsed/>
    <w:rsid w:val="00775A7E"/>
    <w:pPr>
      <w:pBdr>
        <w:top w:val="single" w:sz="12" w:space="0" w:color="auto"/>
      </w:pBdr>
      <w:spacing w:before="360" w:after="240"/>
      <w:jc w:val="left"/>
    </w:pPr>
    <w:rPr>
      <w:b/>
      <w:bCs/>
      <w:i/>
      <w:iCs/>
      <w:sz w:val="26"/>
      <w:szCs w:val="26"/>
    </w:rPr>
  </w:style>
  <w:style w:type="paragraph" w:customStyle="1" w:styleId="a1">
    <w:name w:val="箇条書き３"/>
    <w:basedOn w:val="aa"/>
    <w:qFormat/>
    <w:rsid w:val="00E403A9"/>
    <w:pPr>
      <w:numPr>
        <w:numId w:val="37"/>
      </w:numPr>
      <w:ind w:leftChars="270" w:left="851" w:hangingChars="142" w:hanging="284"/>
    </w:pPr>
    <w:rPr>
      <w:sz w:val="20"/>
    </w:rPr>
  </w:style>
  <w:style w:type="paragraph" w:customStyle="1" w:styleId="affff4">
    <w:name w:val="箇条書き説明３"/>
    <w:basedOn w:val="a1"/>
    <w:qFormat/>
    <w:rsid w:val="001A179E"/>
    <w:pPr>
      <w:tabs>
        <w:tab w:val="left" w:pos="709"/>
        <w:tab w:val="left" w:leader="dot" w:pos="3261"/>
      </w:tabs>
      <w:ind w:left="3402" w:hangingChars="1489" w:hanging="2978"/>
    </w:pPr>
  </w:style>
  <w:style w:type="paragraph" w:customStyle="1" w:styleId="a4">
    <w:name w:val="箇条書き１"/>
    <w:basedOn w:val="a8"/>
    <w:qFormat/>
    <w:rsid w:val="0082373C"/>
    <w:pPr>
      <w:numPr>
        <w:numId w:val="38"/>
      </w:numPr>
      <w:ind w:leftChars="71" w:left="426" w:hangingChars="142" w:hanging="284"/>
    </w:pPr>
  </w:style>
  <w:style w:type="paragraph" w:customStyle="1" w:styleId="affff5">
    <w:name w:val="箇条書き説明１"/>
    <w:basedOn w:val="a4"/>
    <w:qFormat/>
    <w:rsid w:val="0082373C"/>
    <w:pPr>
      <w:tabs>
        <w:tab w:val="left" w:pos="426"/>
        <w:tab w:val="left" w:leader="dot" w:pos="2977"/>
      </w:tabs>
      <w:ind w:left="3118" w:hangingChars="1488" w:hanging="2976"/>
    </w:pPr>
  </w:style>
  <w:style w:type="paragraph" w:customStyle="1" w:styleId="affff6">
    <w:name w:val="箇条書き２"/>
    <w:basedOn w:val="affff5"/>
    <w:qFormat/>
    <w:rsid w:val="006F128E"/>
    <w:pPr>
      <w:tabs>
        <w:tab w:val="clear" w:pos="426"/>
        <w:tab w:val="clear" w:pos="2977"/>
      </w:tabs>
      <w:ind w:left="426" w:hangingChars="142" w:hanging="284"/>
    </w:pPr>
  </w:style>
  <w:style w:type="paragraph" w:customStyle="1" w:styleId="affff7">
    <w:name w:val="箇条書き説明２"/>
    <w:basedOn w:val="affff6"/>
    <w:qFormat/>
    <w:rsid w:val="003E37F0"/>
    <w:pPr>
      <w:tabs>
        <w:tab w:val="left" w:pos="426"/>
        <w:tab w:val="left" w:leader="dot" w:pos="3119"/>
      </w:tabs>
      <w:ind w:left="3274" w:hangingChars="1488" w:hanging="3125"/>
    </w:pPr>
  </w:style>
  <w:style w:type="paragraph" w:customStyle="1" w:styleId="a">
    <w:name w:val="箇条書き４"/>
    <w:basedOn w:val="ab"/>
    <w:qFormat/>
    <w:rsid w:val="00F50A64"/>
    <w:pPr>
      <w:numPr>
        <w:numId w:val="39"/>
      </w:numPr>
      <w:ind w:leftChars="0" w:left="999" w:firstLineChars="0" w:hanging="256"/>
    </w:pPr>
    <w:rPr>
      <w:sz w:val="18"/>
    </w:rPr>
  </w:style>
  <w:style w:type="paragraph" w:customStyle="1" w:styleId="a2">
    <w:name w:val="箇条書き５"/>
    <w:basedOn w:val="ac"/>
    <w:qFormat/>
    <w:rsid w:val="00507919"/>
    <w:pPr>
      <w:numPr>
        <w:numId w:val="40"/>
      </w:numPr>
      <w:ind w:leftChars="497" w:left="1276" w:hangingChars="141" w:hanging="282"/>
    </w:pPr>
    <w:rPr>
      <w:sz w:val="18"/>
    </w:rPr>
  </w:style>
  <w:style w:type="paragraph" w:customStyle="1" w:styleId="a3">
    <w:name w:val="箇条書き６"/>
    <w:basedOn w:val="ad"/>
    <w:qFormat/>
    <w:rsid w:val="00AE12FE"/>
    <w:pPr>
      <w:numPr>
        <w:numId w:val="41"/>
      </w:numPr>
      <w:ind w:leftChars="639" w:left="1560" w:hangingChars="141" w:hanging="282"/>
    </w:pPr>
  </w:style>
  <w:style w:type="paragraph" w:customStyle="1" w:styleId="a5">
    <w:name w:val="箇条書き７"/>
    <w:basedOn w:val="ae"/>
    <w:qFormat/>
    <w:rsid w:val="00AE12FE"/>
    <w:pPr>
      <w:numPr>
        <w:numId w:val="42"/>
      </w:numPr>
      <w:ind w:leftChars="780" w:left="780" w:hangingChars="141" w:hanging="141"/>
    </w:pPr>
  </w:style>
  <w:style w:type="paragraph" w:customStyle="1" w:styleId="a0">
    <w:name w:val="箇条書き８"/>
    <w:basedOn w:val="af"/>
    <w:qFormat/>
    <w:rsid w:val="00AE12FE"/>
    <w:pPr>
      <w:numPr>
        <w:numId w:val="43"/>
      </w:numPr>
      <w:ind w:leftChars="922" w:left="922" w:hangingChars="157" w:hanging="157"/>
    </w:pPr>
  </w:style>
  <w:style w:type="paragraph" w:customStyle="1" w:styleId="a6">
    <w:name w:val="箇条書き９"/>
    <w:basedOn w:val="af0"/>
    <w:qFormat/>
    <w:rsid w:val="00AE12FE"/>
    <w:pPr>
      <w:numPr>
        <w:numId w:val="44"/>
      </w:numPr>
      <w:ind w:leftChars="1064" w:left="1064" w:hangingChars="156" w:hanging="156"/>
    </w:pPr>
  </w:style>
  <w:style w:type="paragraph" w:customStyle="1" w:styleId="affff8">
    <w:name w:val="箇条書き説明４"/>
    <w:basedOn w:val="a"/>
    <w:qFormat/>
    <w:rsid w:val="001A179E"/>
    <w:pPr>
      <w:tabs>
        <w:tab w:val="left" w:pos="993"/>
        <w:tab w:val="left" w:leader="dot" w:pos="3544"/>
      </w:tabs>
      <w:ind w:left="3686" w:hangingChars="1489" w:hanging="2978"/>
    </w:pPr>
  </w:style>
  <w:style w:type="paragraph" w:customStyle="1" w:styleId="affff9">
    <w:name w:val="箇条書き説明５"/>
    <w:basedOn w:val="a2"/>
    <w:qFormat/>
    <w:rsid w:val="001401BC"/>
    <w:pPr>
      <w:tabs>
        <w:tab w:val="left" w:pos="1276"/>
        <w:tab w:val="left" w:leader="dot" w:pos="3828"/>
      </w:tabs>
      <w:ind w:left="3968" w:hangingChars="1487" w:hanging="2974"/>
    </w:pPr>
  </w:style>
  <w:style w:type="paragraph" w:customStyle="1" w:styleId="affffa">
    <w:name w:val="箇条書き説明６"/>
    <w:basedOn w:val="a3"/>
    <w:qFormat/>
    <w:rsid w:val="001401BC"/>
    <w:pPr>
      <w:tabs>
        <w:tab w:val="left" w:pos="1560"/>
        <w:tab w:val="left" w:leader="dot" w:pos="3969"/>
      </w:tabs>
      <w:ind w:leftChars="638" w:left="4108" w:hangingChars="1416" w:hanging="2832"/>
    </w:pPr>
  </w:style>
  <w:style w:type="paragraph" w:customStyle="1" w:styleId="affffb">
    <w:name w:val="箇条書き説明７"/>
    <w:basedOn w:val="a5"/>
    <w:qFormat/>
    <w:rsid w:val="001401BC"/>
    <w:pPr>
      <w:tabs>
        <w:tab w:val="left" w:pos="1843"/>
        <w:tab w:val="left" w:leader="dot" w:pos="4253"/>
      </w:tabs>
      <w:ind w:left="4394" w:hangingChars="1417" w:hanging="2834"/>
    </w:pPr>
  </w:style>
  <w:style w:type="paragraph" w:customStyle="1" w:styleId="affffc">
    <w:name w:val="箇条書き説明８"/>
    <w:basedOn w:val="a0"/>
    <w:qFormat/>
    <w:rsid w:val="001401BC"/>
    <w:pPr>
      <w:tabs>
        <w:tab w:val="left" w:pos="2127"/>
        <w:tab w:val="left" w:leader="dot" w:pos="4536"/>
      </w:tabs>
      <w:ind w:left="4677" w:hangingChars="1574" w:hanging="2833"/>
    </w:pPr>
  </w:style>
  <w:style w:type="paragraph" w:customStyle="1" w:styleId="affffd">
    <w:name w:val="箇条書き説明９"/>
    <w:basedOn w:val="a6"/>
    <w:qFormat/>
    <w:rsid w:val="001401BC"/>
    <w:pPr>
      <w:tabs>
        <w:tab w:val="left" w:pos="2410"/>
        <w:tab w:val="left" w:leader="dot" w:pos="4820"/>
      </w:tabs>
      <w:ind w:left="4961" w:hangingChars="1574" w:hanging="2833"/>
    </w:pPr>
  </w:style>
  <w:style w:type="paragraph" w:customStyle="1" w:styleId="-">
    <w:name w:val="見出し１-ページ先頭"/>
    <w:basedOn w:val="1"/>
    <w:next w:val="a8"/>
    <w:qFormat/>
    <w:rsid w:val="007A3CCA"/>
    <w:pPr>
      <w:spacing w:beforeLines="0" w:before="0"/>
      <w:ind w:left="410" w:hangingChars="170" w:hanging="410"/>
    </w:pPr>
  </w:style>
  <w:style w:type="character" w:styleId="affffe">
    <w:name w:val="FollowedHyperlink"/>
    <w:basedOn w:val="af1"/>
    <w:uiPriority w:val="99"/>
    <w:semiHidden/>
    <w:unhideWhenUsed/>
    <w:rsid w:val="00BD0A5C"/>
    <w:rPr>
      <w:color w:val="954F72" w:themeColor="followedHyperlink"/>
      <w:u w:val="single"/>
    </w:rPr>
  </w:style>
  <w:style w:type="paragraph" w:customStyle="1" w:styleId="3-">
    <w:name w:val="本文3-コード"/>
    <w:basedOn w:val="aa"/>
    <w:qFormat/>
    <w:rsid w:val="00DE3BF2"/>
    <w:pPr>
      <w:tabs>
        <w:tab w:val="left" w:pos="400"/>
        <w:tab w:val="left" w:pos="838"/>
        <w:tab w:val="left" w:pos="1253"/>
        <w:tab w:val="left" w:pos="1691"/>
        <w:tab w:val="left" w:pos="2105"/>
        <w:tab w:val="left" w:pos="2543"/>
        <w:tab w:val="left" w:pos="2981"/>
        <w:tab w:val="left" w:pos="3366"/>
        <w:tab w:val="left" w:pos="3758"/>
        <w:tab w:val="left" w:pos="4149"/>
        <w:tab w:val="left" w:pos="4610"/>
        <w:tab w:val="left" w:pos="5059"/>
        <w:tab w:val="left" w:pos="5486"/>
        <w:tab w:val="left" w:pos="5900"/>
        <w:tab w:val="left" w:pos="6281"/>
        <w:tab w:val="left" w:pos="6730"/>
        <w:tab w:val="left" w:pos="7122"/>
        <w:tab w:val="left" w:pos="7582"/>
        <w:tab w:val="left" w:pos="7986"/>
      </w:tabs>
      <w:spacing w:line="200" w:lineRule="exact"/>
      <w:ind w:leftChars="0" w:left="0" w:firstLineChars="0" w:firstLine="0"/>
    </w:pPr>
    <w:rPr>
      <w:rFonts w:ascii="ＭＳ ゴシック" w:hAnsi="ＭＳ ゴシック"/>
      <w:color w:val="0070C0"/>
      <w:sz w:val="14"/>
      <w:szCs w:val="14"/>
    </w:rPr>
  </w:style>
  <w:style w:type="character" w:styleId="afffff">
    <w:name w:val="annotation reference"/>
    <w:basedOn w:val="af1"/>
    <w:uiPriority w:val="99"/>
    <w:semiHidden/>
    <w:unhideWhenUsed/>
    <w:rsid w:val="000079FD"/>
    <w:rPr>
      <w:sz w:val="18"/>
      <w:szCs w:val="18"/>
    </w:rPr>
  </w:style>
  <w:style w:type="paragraph" w:styleId="afffff0">
    <w:name w:val="annotation text"/>
    <w:basedOn w:val="a7"/>
    <w:link w:val="afffff1"/>
    <w:uiPriority w:val="99"/>
    <w:semiHidden/>
    <w:unhideWhenUsed/>
    <w:rsid w:val="000079FD"/>
    <w:pPr>
      <w:jc w:val="left"/>
    </w:pPr>
  </w:style>
  <w:style w:type="character" w:customStyle="1" w:styleId="afffff1">
    <w:name w:val="コメント文字列 (文字)"/>
    <w:basedOn w:val="af1"/>
    <w:link w:val="afffff0"/>
    <w:uiPriority w:val="99"/>
    <w:semiHidden/>
    <w:rsid w:val="000079FD"/>
    <w:rPr>
      <w:rFonts w:eastAsia="ＭＳ ゴシック"/>
    </w:rPr>
  </w:style>
  <w:style w:type="paragraph" w:styleId="afffff2">
    <w:name w:val="annotation subject"/>
    <w:basedOn w:val="afffff0"/>
    <w:next w:val="afffff0"/>
    <w:link w:val="afffff3"/>
    <w:uiPriority w:val="99"/>
    <w:semiHidden/>
    <w:unhideWhenUsed/>
    <w:rsid w:val="000079FD"/>
    <w:rPr>
      <w:b/>
      <w:bCs/>
    </w:rPr>
  </w:style>
  <w:style w:type="character" w:customStyle="1" w:styleId="afffff3">
    <w:name w:val="コメント内容 (文字)"/>
    <w:basedOn w:val="afffff1"/>
    <w:link w:val="afffff2"/>
    <w:uiPriority w:val="99"/>
    <w:semiHidden/>
    <w:rsid w:val="000079FD"/>
    <w:rPr>
      <w:rFonts w:eastAsia="ＭＳ ゴシック"/>
      <w:b/>
      <w:bCs/>
    </w:rPr>
  </w:style>
  <w:style w:type="paragraph" w:customStyle="1" w:styleId="2-">
    <w:name w:val="本文2-コード"/>
    <w:basedOn w:val="a9"/>
    <w:qFormat/>
    <w:rsid w:val="000678ED"/>
    <w:pPr>
      <w:tabs>
        <w:tab w:val="left" w:pos="371"/>
        <w:tab w:val="left" w:pos="809"/>
        <w:tab w:val="left" w:pos="1269"/>
        <w:tab w:val="left" w:pos="1661"/>
        <w:tab w:val="left" w:pos="2099"/>
        <w:tab w:val="left" w:pos="2525"/>
        <w:tab w:val="left" w:pos="2940"/>
        <w:tab w:val="left" w:pos="3366"/>
        <w:tab w:val="left" w:pos="3746"/>
        <w:tab w:val="left" w:pos="4218"/>
        <w:tab w:val="left" w:pos="4587"/>
        <w:tab w:val="left" w:pos="5025"/>
        <w:tab w:val="left" w:pos="5416"/>
        <w:tab w:val="left" w:pos="5854"/>
        <w:tab w:val="left" w:pos="6304"/>
        <w:tab w:val="left" w:pos="6718"/>
        <w:tab w:val="left" w:pos="7110"/>
        <w:tab w:val="left" w:pos="7605"/>
        <w:tab w:val="left" w:pos="7986"/>
      </w:tabs>
      <w:spacing w:line="200" w:lineRule="exact"/>
      <w:ind w:firstLineChars="0" w:firstLine="0"/>
    </w:pPr>
    <w:rPr>
      <w:rFonts w:ascii="ＭＳ ゴシック" w:hAnsi="ＭＳ ゴシック"/>
      <w:color w:val="0070C0"/>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9.xml"/><Relationship Id="rId26" Type="http://schemas.openxmlformats.org/officeDocument/2006/relationships/package" Target="embeddings/Microsoft_Visio___4.vsdx"/><Relationship Id="rId39" Type="http://schemas.openxmlformats.org/officeDocument/2006/relationships/image" Target="media/image12.emf"/><Relationship Id="rId21" Type="http://schemas.openxmlformats.org/officeDocument/2006/relationships/image" Target="media/image2.emf"/><Relationship Id="rId34" Type="http://schemas.openxmlformats.org/officeDocument/2006/relationships/image" Target="media/image9.emf"/><Relationship Id="rId42" Type="http://schemas.openxmlformats.org/officeDocument/2006/relationships/package" Target="embeddings/Microsoft_Visio___11.vsdx"/><Relationship Id="rId47" Type="http://schemas.openxmlformats.org/officeDocument/2006/relationships/image" Target="media/image17.emf"/><Relationship Id="rId50" Type="http://schemas.openxmlformats.org/officeDocument/2006/relationships/package" Target="embeddings/Microsoft_Visio___14.vsdx"/><Relationship Id="rId55" Type="http://schemas.openxmlformats.org/officeDocument/2006/relationships/footer" Target="footer3.xml"/><Relationship Id="rId63"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8.xml"/><Relationship Id="rId20" Type="http://schemas.openxmlformats.org/officeDocument/2006/relationships/package" Target="embeddings/Microsoft_Visio___1.vsdx"/><Relationship Id="rId29" Type="http://schemas.openxmlformats.org/officeDocument/2006/relationships/image" Target="media/image6.emf"/><Relationship Id="rId41" Type="http://schemas.openxmlformats.org/officeDocument/2006/relationships/image" Target="media/image13.emf"/><Relationship Id="rId54" Type="http://schemas.openxmlformats.org/officeDocument/2006/relationships/header" Target="header11.xml"/><Relationship Id="rId62" Type="http://schemas.openxmlformats.org/officeDocument/2006/relationships/header" Target="header1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package" Target="embeddings/Microsoft_Visio___3.vsdx"/><Relationship Id="rId32" Type="http://schemas.openxmlformats.org/officeDocument/2006/relationships/image" Target="media/image8.emf"/><Relationship Id="rId37" Type="http://schemas.openxmlformats.org/officeDocument/2006/relationships/image" Target="media/image11.emf"/><Relationship Id="rId40" Type="http://schemas.openxmlformats.org/officeDocument/2006/relationships/package" Target="embeddings/Microsoft_Visio___10.vsdx"/><Relationship Id="rId45" Type="http://schemas.openxmlformats.org/officeDocument/2006/relationships/image" Target="media/image16.emf"/><Relationship Id="rId53" Type="http://schemas.openxmlformats.org/officeDocument/2006/relationships/header" Target="header10.xml"/><Relationship Id="rId58" Type="http://schemas.openxmlformats.org/officeDocument/2006/relationships/header" Target="header14.xm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7.xml"/><Relationship Id="rId23" Type="http://schemas.openxmlformats.org/officeDocument/2006/relationships/image" Target="media/image3.emf"/><Relationship Id="rId28" Type="http://schemas.openxmlformats.org/officeDocument/2006/relationships/package" Target="embeddings/Microsoft_Visio___5.vsdx"/><Relationship Id="rId36" Type="http://schemas.openxmlformats.org/officeDocument/2006/relationships/image" Target="media/image10.png"/><Relationship Id="rId49" Type="http://schemas.openxmlformats.org/officeDocument/2006/relationships/image" Target="media/image18.emf"/><Relationship Id="rId57" Type="http://schemas.openxmlformats.org/officeDocument/2006/relationships/header" Target="header13.xml"/><Relationship Id="rId61" Type="http://schemas.openxmlformats.org/officeDocument/2006/relationships/header" Target="header16.xml"/><Relationship Id="rId10" Type="http://schemas.openxmlformats.org/officeDocument/2006/relationships/header" Target="header3.xml"/><Relationship Id="rId19" Type="http://schemas.openxmlformats.org/officeDocument/2006/relationships/image" Target="media/image1.emf"/><Relationship Id="rId31" Type="http://schemas.openxmlformats.org/officeDocument/2006/relationships/image" Target="media/image7.png"/><Relationship Id="rId44" Type="http://schemas.openxmlformats.org/officeDocument/2006/relationships/image" Target="media/image15.png"/><Relationship Id="rId52" Type="http://schemas.openxmlformats.org/officeDocument/2006/relationships/package" Target="embeddings/Microsoft_Excel_Worksheet15.xlsx"/><Relationship Id="rId60" Type="http://schemas.openxmlformats.org/officeDocument/2006/relationships/header" Target="header15.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package" Target="embeddings/Microsoft_Visio___2.vsdx"/><Relationship Id="rId27" Type="http://schemas.openxmlformats.org/officeDocument/2006/relationships/image" Target="media/image5.emf"/><Relationship Id="rId30" Type="http://schemas.openxmlformats.org/officeDocument/2006/relationships/package" Target="embeddings/Microsoft_Visio___6.vsdx"/><Relationship Id="rId35" Type="http://schemas.openxmlformats.org/officeDocument/2006/relationships/package" Target="embeddings/Microsoft_Visio___8.vsdx"/><Relationship Id="rId43" Type="http://schemas.openxmlformats.org/officeDocument/2006/relationships/image" Target="media/image14.png"/><Relationship Id="rId48" Type="http://schemas.openxmlformats.org/officeDocument/2006/relationships/package" Target="embeddings/Microsoft_Visio___13.vsdx"/><Relationship Id="rId56" Type="http://schemas.openxmlformats.org/officeDocument/2006/relationships/header" Target="header12.xml"/><Relationship Id="rId64" Type="http://schemas.openxmlformats.org/officeDocument/2006/relationships/header" Target="header18.xml"/><Relationship Id="rId8" Type="http://schemas.openxmlformats.org/officeDocument/2006/relationships/header" Target="header1.xml"/><Relationship Id="rId51" Type="http://schemas.openxmlformats.org/officeDocument/2006/relationships/image" Target="media/image19.emf"/><Relationship Id="rId3" Type="http://schemas.openxmlformats.org/officeDocument/2006/relationships/styles" Target="styles.xml"/><Relationship Id="rId12" Type="http://schemas.openxmlformats.org/officeDocument/2006/relationships/header" Target="header5.xml"/><Relationship Id="rId17" Type="http://schemas.openxmlformats.org/officeDocument/2006/relationships/footer" Target="footer2.xml"/><Relationship Id="rId25" Type="http://schemas.openxmlformats.org/officeDocument/2006/relationships/image" Target="media/image4.emf"/><Relationship Id="rId33" Type="http://schemas.openxmlformats.org/officeDocument/2006/relationships/package" Target="embeddings/Microsoft_Visio___7.vsdx"/><Relationship Id="rId38" Type="http://schemas.openxmlformats.org/officeDocument/2006/relationships/package" Target="embeddings/Microsoft_Visio___9.vsdx"/><Relationship Id="rId46" Type="http://schemas.openxmlformats.org/officeDocument/2006/relationships/package" Target="embeddings/Microsoft_Visio___12.vsdx"/><Relationship Id="rId59" Type="http://schemas.openxmlformats.org/officeDocument/2006/relationships/footer" Target="foot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E:\Work\GitHub\public\document\&#20181;&#27096;&#12539;&#35373;&#35336;&#26360;\_Template\&#20181;&#27096;&#12539;&#35373;&#35336;&#26360;&#12486;&#12531;&#12503;&#12524;&#12540;&#12488;.dotx"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BB7890-B08A-420E-8469-38023401C4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仕様・設計書テンプレート.dotx</Template>
  <TotalTime>11561</TotalTime>
  <Pages>147</Pages>
  <Words>26918</Words>
  <Characters>153433</Characters>
  <Application>Microsoft Office Word</Application>
  <DocSecurity>0</DocSecurity>
  <Lines>1278</Lines>
  <Paragraphs>359</Paragraphs>
  <ScaleCrop>false</ScaleCrop>
  <HeadingPairs>
    <vt:vector size="2" baseType="variant">
      <vt:variant>
        <vt:lpstr>タイトル</vt:lpstr>
      </vt:variant>
      <vt:variant>
        <vt:i4>1</vt:i4>
      </vt:variant>
    </vt:vector>
  </HeadingPairs>
  <TitlesOfParts>
    <vt:vector size="1" baseType="lpstr">
      <vt:lpstr>マルチスレッドプログラミングの基礎</vt:lpstr>
    </vt:vector>
  </TitlesOfParts>
  <Company/>
  <LinksUpToDate>false</LinksUpToDate>
  <CharactersWithSpaces>179992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マルチスレッドプログラミングの基礎</dc:title>
  <dc:subject>スレッド制御のための基礎</dc:subject>
  <dc:creator>板垣 衛</dc:creator>
  <cp:keywords/>
  <dc:description/>
  <cp:lastModifiedBy>板垣衛</cp:lastModifiedBy>
  <cp:revision>1442</cp:revision>
  <cp:lastPrinted>2014-01-25T09:25:00Z</cp:lastPrinted>
  <dcterms:created xsi:type="dcterms:W3CDTF">2014-01-07T17:50:00Z</dcterms:created>
  <dcterms:modified xsi:type="dcterms:W3CDTF">2014-01-28T11:08:00Z</dcterms:modified>
  <cp:category>仕様・設計書</cp:category>
  <cp:contentStatus/>
</cp:coreProperties>
</file>